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JHN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 3:22–36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3:22–36 dan simpanlah dalam hati Anda.</w:t>
      </w:r>
    </w:p>
    <w:p>
      <w:pPr/>
      <w:r>
        <w:rPr>
          <w:lang w:val="id_ID" w:bidi="id_ID"/>
        </w:rPr>
      </w:r>
      <w:r>
        <w:rPr>
          <w:lang w:val="id_ID" w:bidi="id_ID"/>
        </w:rPr>
        <w:t>Dengarkan versi audio dari Yohanes 3:22–36 sebanyak tiga kali, dalam tiga terjemahan yang berbeda, jika memungkinkan.</w:t>
      </w:r>
    </w:p>
    <w:p>
      <w:pPr/>
      <w:r>
        <w:rPr>
          <w:lang w:val="id_ID" w:bidi="id_ID"/>
        </w:rPr>
      </w:r>
      <w:r>
        <w:rPr>
          <w:lang w:val="id_ID" w:bidi="id_ID"/>
        </w:rPr>
        <w:t xml:space="preserve">Hentikan rekaman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rekaman di sini. </w:t>
      </w:r>
    </w:p>
    <w:p>
      <w:pPr>
        <w:pStyle w:val="ListBullet"/>
        <w:spacing w:line="240" w:lineRule="auto"/>
        <w:ind w:left="720"/>
      </w:pPr>
      <w:r>
        <w:rPr>
          <w:lang w:val="id_ID" w:bidi="id_ID"/>
        </w:rPr>
      </w:r>
      <w:r>
        <w:rPr>
          <w:lang w:val="id_ID" w:bidi="id_ID"/>
        </w:rPr>
        <w:t xml:space="preserve">Apa yang perikop ini ceritakan kepada kita tentang Yesus, dan tentang Allah? Hentikan rekaman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 yang Anda kenal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3:22–36 dalam terjemahan yang paling mudah dimengerti.</w:t>
      </w:r>
    </w:p>
    <w:p>
      <w:pPr/>
      <w:r>
        <w:rPr>
          <w:lang w:val="id_ID" w:bidi="id_ID"/>
        </w:rPr>
      </w:r>
      <w:r>
        <w:rPr>
          <w:lang w:val="id_ID" w:bidi="id_ID"/>
        </w:rPr>
        <w:t>Perikop ini dimulai dengan mengatakan bahwa Yesus dan para murid-Nya datang ke daerah Yudea. Dalam perikop sebelumnya, Yesus telah berada di Yerusalem. Yerusalem juga berada di Yudea. Oleh karena itu Yohanes sang penulis mungkin mengatakan kepada para pendengarnya bahwa Yesus meninggalkan kota Yerusalem, dan sekarang pergi ke tempat lain di Yudea. Dia mungkin pergi ke bagian dari provinsi Yudea di mana tidak ada kota-kota, tetapi desa-desa kecil dan pertanian serta alam liar.</w:t>
      </w:r>
    </w:p>
    <w:p>
      <w:pPr/>
      <w:r>
        <w:rPr>
          <w:lang w:val="id_ID" w:bidi="id_ID"/>
        </w:rPr>
      </w:r>
      <w:r>
        <w:rPr>
          <w:lang w:val="id_ID" w:bidi="id_ID"/>
        </w:rPr>
        <w:t>Yesus menghabiskan beberapa waktu bersama para murid. Kita tidak tahu berapa banyak murid yang dimiliki Yesus sekarang. Yesus juga membaptis orang-orang pada saat ini. Ini adalah pertama kalinya kita mendengar tentang Yesus yang membaptis orang-orang, dan itu hanya disebutkan secara singkat. Karena Anda membutuhkan air agar dapat membaptis orang-orang, Yesus dan para murid-Nya mungkin berada di dekat Sungai Yordan, tetapi kita tidak dapat memastikannya.</w:t>
      </w:r>
    </w:p>
    <w:p>
      <w:pPr/>
      <w:r>
        <w:rPr>
          <w:lang w:val="id_ID" w:bidi="id_ID"/>
        </w:rPr>
      </w:r>
      <w:r>
        <w:rPr>
          <w:lang w:val="id_ID" w:bidi="id_ID"/>
        </w:rPr>
        <w:t>Ngomong-ngomong, pada perikop berikutnya kita benar-benar akan mendengar bahwa Yesus sendiri tidak membaptis orang-orang, melainkan murid-murid Yesuslah yang membaptis orang-orang.</w:t>
      </w:r>
    </w:p>
    <w:p>
      <w:pPr/>
      <w:r>
        <w:rPr>
          <w:lang w:val="id_ID" w:bidi="id_ID"/>
        </w:rPr>
      </w:r>
      <w:r>
        <w:rPr>
          <w:lang w:val="id_ID" w:bidi="id_ID"/>
        </w:rPr>
        <w:t>Kita sekarang mengetahui bahwa Yohanes pembaptis juga masih membaptis orang-orang. Pada saat ini, Yohanes tidak berada di dekat Sungai Yordan, tetapi di tempat yang disebut "Ainon dekat Salim." Kata Ainon berarti "mata air." Mata air adalah tempat di mana air naik dari tanah, membentuk kolam kecil. Karena adanya mata air ini, tempat yang bernama Ainon ini juga merupakan tempat yang baik untuk membaptis orang-orang.</w:t>
      </w:r>
    </w:p>
    <w:p>
      <w:pPr/>
      <w:r>
        <w:rPr>
          <w:lang w:val="id_ID" w:bidi="id_ID"/>
        </w:rPr>
      </w:r>
      <w:r>
        <w:rPr>
          <w:lang w:val="id_ID" w:bidi="id_ID"/>
        </w:rPr>
        <w:t>Kita tidak tahu persis di mana tempat ini mungkin berada, tetapi para sarjana berpikir bahwa ini berada di suatu tempat di utara Yudea. Tampaknya Yohanes Pembaptis telah pindah dari Sungai Yordan dan sekarang membaptis orang-orang di tempat yang berbeda.</w:t>
      </w:r>
    </w:p>
    <w:p>
      <w:pPr/>
      <w:r>
        <w:rPr>
          <w:lang w:val="id_ID" w:bidi="id_ID"/>
        </w:rPr>
      </w:r>
      <w:r>
        <w:rPr>
          <w:lang w:val="id_ID" w:bidi="id_ID"/>
        </w:rPr>
        <w:t xml:space="preserve">Berhenti di sini dan lihatlah foto &lt;1&gt;mata </w:t>
      </w:r>
      <w:r>
        <w:rPr>
          <w:lang w:val="id_ID" w:bidi="id_ID"/>
        </w:rPr>
        <w:t>air&lt;/1&gt;</w:t>
      </w:r>
      <w:r>
        <w:rPr>
          <w:lang w:val="id_ID" w:bidi="id_ID"/>
        </w:rPr>
        <w:t xml:space="preserve">. Hentikan rekaman di sini. </w:t>
      </w:r>
    </w:p>
    <w:p>
      <w:pPr/>
      <w:r>
        <w:rPr>
          <w:lang w:val="id_ID" w:bidi="id_ID"/>
        </w:rPr>
      </w:r>
      <w:r>
        <w:rPr>
          <w:lang w:val="id_ID" w:bidi="id_ID"/>
        </w:rPr>
        <w:t>Yohanes sang penulis memberi tahu para pendengarnya bahwa pada saat ini Yohanes belum berada di penjara. Dia berasumsi bahwa para pendengarnya tahu bahwa Yohanes Pembaptis berakhir di penjara. Bagi kita, ini adalah satu-satunya waktu kita mendengarnya dalam kitab Yohanes . Yohanes sang penulis tidak akan menyebutkan Yohanes Pembaptis lagi. Dari kitab-kitab lain dalam Alkitab kita tahu bahwa Yohanes Pembaptis dibunuh oleh raja Herodes. Jadi, tanggapan yang akan diberikan Yohanes Pembaptis kepada para muridnya adalah khotbah terakhir yang kita dengar darinya. Yohanes sekarang menyerahkan pekerjaan itu kepada Yesus!</w:t>
      </w:r>
    </w:p>
    <w:p>
      <w:pPr/>
      <w:r>
        <w:rPr>
          <w:lang w:val="id_ID" w:bidi="id_ID"/>
        </w:rPr>
      </w:r>
      <w:r>
        <w:rPr>
          <w:lang w:val="id_ID" w:bidi="id_ID"/>
        </w:rPr>
        <w:t>Berhenti di sini dan diskusikan: Dapatkah Anda menceritakan kisah tentang seseorang yang menyerahkan pekerjaan atau tanggung jawab kepada orang lain? Hal-hal apa saja yang dikatakan orang ini sebelum menyerahkan pekerjaan itu? Hentikan sejenak audio di sini.</w:t>
      </w:r>
    </w:p>
    <w:p>
      <w:pPr/>
      <w:r>
        <w:rPr>
          <w:lang w:val="id_ID" w:bidi="id_ID"/>
        </w:rPr>
      </w:r>
      <w:r>
        <w:rPr>
          <w:lang w:val="id_ID" w:bidi="id_ID"/>
        </w:rPr>
        <w:t>Para murid Yohanes Pembaptis itu dan orang tertentu bertengkar satu sama lain. Kami tidak tahu apa pun tentang orang ini selain bahwa dia adalah seorang Yahudi. Yesus, Yohanes Pembaptis, dan semua orang yang kita temui dalam kitab ini sejauh ini juga adalah orang-orang Yahudi. Yohanes sang penulis sering menggunakan kata "Yahudi" ketika yang ia maksudkan adalah seorang pemimpin agama Yahudi, tetapi kita tidak tahu apakah inilah yang ia maksudkan di sini. Orang ini mungkin adalah seorang pemimpin agama, atau mungkin orang biasa.</w:t>
      </w:r>
    </w:p>
    <w:p>
      <w:pPr/>
      <w:r>
        <w:rPr>
          <w:lang w:val="id_ID" w:bidi="id_ID"/>
        </w:rPr>
      </w:r>
      <w:r>
        <w:rPr>
          <w:lang w:val="id_ID" w:bidi="id_ID"/>
        </w:rPr>
        <w:t>Kami tidak tahu apa yang mereka debatkan. Yohanes sang penulis hanya memberi tahu kita bahwa itu ada hubungannya dengan ritual, atau upacara pembasuhan.</w:t>
      </w:r>
    </w:p>
    <w:p>
      <w:pPr/>
      <w:r>
        <w:rPr>
          <w:lang w:val="id_ID" w:bidi="id_ID"/>
        </w:rPr>
      </w:r>
      <w:r>
        <w:rPr>
          <w:lang w:val="id_ID" w:bidi="id_ID"/>
        </w:rPr>
        <w:t>Ritual pembasuhan adalah mandi khusus yang dilakukan orang-orang agar layak untuk menyembah Allah. Dari apa yang terjadi berikutnya, tampaknya mereka terutama berbicara tentang baptisan. Ketika seseorang menerima baptisan, mereka menjalani mandi khusus sebagai tanda bahwa mereka menyesali hal-hal buruk yang telah mereka lakukan, dan bahwa mereka ingin berubah. Kita dapat mengatakan bahwa baptisan adalah semacam ritual pembasuhan, jadi tidak aneh bahwa mereka berbicara tentang ritual pembasuhan serta baptisan.</w:t>
      </w:r>
    </w:p>
    <w:p>
      <w:pPr/>
      <w:r>
        <w:rPr>
          <w:lang w:val="id_ID" w:bidi="id_ID"/>
        </w:rPr>
      </w:r>
      <w:r>
        <w:rPr>
          <w:lang w:val="id_ID" w:bidi="id_ID"/>
        </w:rPr>
        <w:t>Sangat mungkin bahwa orang yang berdebat dengan para murid Yohanes adalah orang yang memberi tahu mereka bahwa Yesus juga sedang membaptis. Mungkin dia berkata kepada murid-murid Yohanes bahwa baptisan Yesus lebih baik daripada baptisan Yohanes; tetapi kita hanya dapat menebak.</w:t>
      </w:r>
    </w:p>
    <w:p>
      <w:pPr/>
      <w:r>
        <w:rPr>
          <w:lang w:val="id_ID" w:bidi="id_ID"/>
        </w:rPr>
      </w:r>
      <w:r>
        <w:rPr>
          <w:lang w:val="id_ID" w:bidi="id_ID"/>
        </w:rPr>
        <w:t>Apa pun pembicaraan mereka, tampaknya para murid Yohanes sekarang merasa khawatir. Mereka memberi tahu Yohanes bahwa Yesus sedang membaptis orang-orang dan bahwa banyak orang datang kepada-Nya. Mereka tidak menyebut nama Yesus, tetapi mereka memanggil Yesus "orang yang bersama kamu di seberang Sungai Yordan". Tampaknya mereka terganggu karena orang-orang sekarang pergi kepada Yesus, bukan kepada Yohanes. Mungkin mereka merasa sedikit tersinggung demi Yohanes! Mungkin mereka berpikir bahwa Yohanes harus menghentikan Yesus untuk membaptis orang-orang juga.</w:t>
      </w:r>
    </w:p>
    <w:p>
      <w:pPr/>
      <w:r>
        <w:rPr>
          <w:lang w:val="id_ID" w:bidi="id_ID"/>
        </w:rPr>
      </w:r>
      <w:r>
        <w:rPr>
          <w:lang w:val="id_ID" w:bidi="id_ID"/>
        </w:rPr>
        <w:t xml:space="preserve">Tetapi Yohanes tidak khawatir sama sekali. Yohanes </w:t>
      </w:r>
      <w:r>
        <w:rPr>
          <w:b/>
          <w:lang w:val="id_ID" w:bidi="id_ID"/>
        </w:rPr>
        <w:t>senang</w:t>
      </w:r>
      <w:r>
        <w:rPr>
          <w:lang w:val="id_ID" w:bidi="id_ID"/>
        </w:rPr>
        <w:t xml:space="preserve"> bahwa orang-orang pergi kepada Yesus. Tugas Yohanes adalah membuat orang-orang siap untuk pergi kepada Yesus.</w:t>
      </w:r>
    </w:p>
    <w:p>
      <w:pPr/>
      <w:r>
        <w:rPr>
          <w:lang w:val="id_ID" w:bidi="id_ID"/>
        </w:rPr>
      </w:r>
      <w:r>
        <w:rPr>
          <w:lang w:val="id_ID" w:bidi="id_ID"/>
        </w:rPr>
        <w:t>Yohanes mengatakan kepada para muridnya bahwa tidak ada seorang pun yang dapat menerima apa pun kecuali apa yang telah diberikan dari surga. Ini berarti bahwa otoritas apa pun yang dimiliki seseorang, atau tugas apa pun yang ia lakukan, Allah telah memberikan itu kepadanya. Baik Yesus dan Yohanes melakukan tugas-tugas yang diberikan Allah kepada mereka. Tidak ada persaingan di antara mereka.</w:t>
      </w:r>
    </w:p>
    <w:p>
      <w:pPr/>
      <w:r>
        <w:rPr>
          <w:lang w:val="id_ID" w:bidi="id_ID"/>
        </w:rPr>
      </w:r>
      <w:r>
        <w:rPr>
          <w:lang w:val="id_ID" w:bidi="id_ID"/>
        </w:rPr>
        <w:t>Yohanes mengingatkan para muridnya bahwa ia telah mengatakan kepada orang-orang bahwa ia, Yohanes, bukan Kristus—raja dan Juruselamat khusus yang telah dijanjikan Allah untuk diutus. Kami mendengar tentang ini di Yohanes 1:19–28.</w:t>
      </w:r>
    </w:p>
    <w:p>
      <w:pPr/>
      <w:r>
        <w:rPr>
          <w:lang w:val="id_ID" w:bidi="id_ID"/>
        </w:rPr>
      </w:r>
      <w:r>
        <w:rPr>
          <w:lang w:val="id_ID" w:bidi="id_ID"/>
        </w:rPr>
        <w:t>Jika Anda bisa, berhenti di sini dan dengarkan terjemahan Anda sendiri dari Yohanes 1:19–28. Hentikan sejenak audio di sini.</w:t>
      </w:r>
    </w:p>
    <w:p>
      <w:pPr/>
      <w:r>
        <w:rPr>
          <w:lang w:val="id_ID" w:bidi="id_ID"/>
        </w:rPr>
      </w:r>
      <w:r>
        <w:rPr>
          <w:lang w:val="id_ID" w:bidi="id_ID"/>
        </w:rPr>
        <w:t>Yohanes kemudian membandingkan Yesus dengan seorang pengantin laki-laki, dan dirinya dengan seorang teman pengantin laki-laki itu. Di sebuah pernikahan, pengantin laki-laki adalah orang yang akan menikah—ia mendapatkan pengantin perempuan! Mempelai laki-laki lebih penting daripada teman mempelai laki-laki, tetapi teman itu sangat senang demi mempelai laki-laki itu. Yohanes mengatakan "sahabat mempelai laki-laki itu, yang berdiri dan mendengarkannya, sangat bersukacita mendengar suara mempelai laki-laki itu." Kami tidak yakin apa yang dimaksud Yohanes di sini: mungkin ia berpikir bahwa, sebelum pernikahan dimulai, teman itu sedang menunggu mempelai laki-laki itu datang. Ketika teman itu mendengar suara pengantin laki-laki di kejauhan, teman itu senang, karena ia tahu bahwa pengantin laki-laki itu akan datang. Apa pun situasi yang dipikirkan Yohanes, maksudnya adalah bahwa teman mempelai laki-laki itu tidak cemburu, tetapi sangat senang demi mempelai laki-laki itu!</w:t>
      </w:r>
    </w:p>
    <w:p>
      <w:pPr/>
      <w:r>
        <w:rPr>
          <w:lang w:val="id_ID" w:bidi="id_ID"/>
        </w:rPr>
      </w:r>
      <w:r>
        <w:rPr>
          <w:lang w:val="id_ID" w:bidi="id_ID"/>
        </w:rPr>
        <w:t>Berhenti di sini dan diskusikan: Ceritakan sebuah kisah tentang seorang teman pengantin laki-laki. Ketika orang-orang di komunitas Anda mengadakan pernikahan, apakah ada peran khusus bagi teman-teman mempelai laki-laki? Apa yang dilakukan orang-orang ini? Hentikan sejenak audio di sini.</w:t>
      </w:r>
    </w:p>
    <w:p>
      <w:pPr/>
      <w:r>
        <w:rPr>
          <w:lang w:val="id_ID" w:bidi="id_ID"/>
        </w:rPr>
      </w:r>
      <w:r>
        <w:rPr>
          <w:lang w:val="id_ID" w:bidi="id_ID"/>
        </w:rPr>
        <w:t>Jadi, Yohanes mengatakan bahwa ia sangat senang karena orang-orang pergi kepada Yesus. Tidak ada yang dapat membuatnya lebih bahagia daripada ini! Sekarang setelah Yesus memulai pekerjaan-Nya, Yesus akan menjadi lebih penting daripada Yohanes. Yohanes akan menjadi kurang penting. Yohanes tidak keberatan. Beginilah seharusnya!</w:t>
      </w:r>
    </w:p>
    <w:p>
      <w:pPr/>
      <w:r>
        <w:rPr>
          <w:lang w:val="id_ID" w:bidi="id_ID"/>
        </w:rPr>
      </w:r>
      <w:r>
        <w:rPr>
          <w:lang w:val="id_ID" w:bidi="id_ID"/>
        </w:rPr>
        <w:t>Ini mungkin adalah hal terakhir yang dikatakan Yohanes Pembaptis. Apa yang akan kita dengar berikutnya mungkin adalah kata-kata dari Yohanes sang penulis sendiri. Seperti yang telah kita lihat sebelumnya, Yohanes tidak berusaha sangat keras untuk memisahkan kata-katanya sendiri sebagai penulis dari kata-kata orang-orang dalam kisah-kisahnya. Terkait maknanya, tidak masalah siapa yang berbicara.</w:t>
      </w:r>
    </w:p>
    <w:p>
      <w:pPr/>
      <w:r>
        <w:rPr>
          <w:lang w:val="id_ID" w:bidi="id_ID"/>
        </w:rPr>
      </w:r>
      <w:r>
        <w:rPr>
          <w:lang w:val="id_ID" w:bidi="id_ID"/>
        </w:rPr>
        <w:t xml:space="preserve">Jadi, Yohanes sang penulis sekarang melanjutkan penjelasan lebih lanjut tentang apa yang telah dikatakan Yohanes Pembaptis. Yohanes Pembaptis telah mengatakan bahwa Yesus harus menjadi lebih penting. Dan Yohanes penulis berkata, "Ya, itu benar, karena orang yang datang dari atas adalah yang paling penting dari semua!" Kemudian ia mengatakan beberapa hal yang sangat mirip dengan apa yang telah Yesus katakan kepada Nikodemus dalam perikop sebelumnya. Yohanes mengatakan bahwa seseorang yang menjadi milik bumi berbicara tentang hal-hal duniawi. Yohanes mungkin sedang berbicara tentang Yohanes Pembaptis, atau tentang dirinya sendiri, atau keduanya. Yohanes adalah manusia, dan ia hanya dapat berbicara tentang sedikit yang ia ketahui. Ini juga dapat berarti bahwa </w:t>
      </w:r>
      <w:r>
        <w:rPr>
          <w:b/>
          <w:lang w:val="id_ID" w:bidi="id_ID"/>
        </w:rPr>
        <w:t>semua</w:t>
      </w:r>
      <w:r>
        <w:rPr>
          <w:lang w:val="id_ID" w:bidi="id_ID"/>
        </w:rPr>
        <w:t xml:space="preserve"> orang, karena mereka semua berasal dari bumi, hanya memiliki pengetahuan yang sangat sedikit.</w:t>
      </w:r>
    </w:p>
    <w:p>
      <w:pPr/>
      <w:r>
        <w:rPr>
          <w:lang w:val="id_ID" w:bidi="id_ID"/>
        </w:rPr>
      </w:r>
      <w:r>
        <w:rPr>
          <w:lang w:val="id_ID" w:bidi="id_ID"/>
        </w:rPr>
        <w:t>Tetapi Yesus datang dari surga. Dan karena Yesus telah berada di surga , Ia tahu begitu banyak hal yang tidak diketahui orang-orang di bumi! Yesus dapat berbicara tentang hal-hal yang telah Ia lihat dan dengar sendiri. Yesus telah bersama Allah, telah berbicara dengan Allah, dan dapat menceritakan kepada orang-orang secara langsung apa yang telah Allah katakan!</w:t>
      </w:r>
    </w:p>
    <w:p>
      <w:pPr/>
      <w:r>
        <w:rPr>
          <w:lang w:val="id_ID" w:bidi="id_ID"/>
        </w:rPr>
      </w:r>
      <w:r>
        <w:rPr>
          <w:lang w:val="id_ID" w:bidi="id_ID"/>
        </w:rPr>
        <w:t>Oleh karena itu Yesus lebih penting daripada orang lain.</w:t>
      </w:r>
    </w:p>
    <w:p>
      <w:pPr/>
      <w:r>
        <w:rPr>
          <w:lang w:val="id_ID" w:bidi="id_ID"/>
        </w:rPr>
      </w:r>
      <w:r>
        <w:rPr>
          <w:lang w:val="id_ID" w:bidi="id_ID"/>
        </w:rPr>
        <w:t xml:space="preserve">Berhenti di sini dan diskusikan: Dapatkah Anda menceritakan kisah tentang seseorang dari komunitas Anda yang telah pergi ke tempat yang belum pernah dikunjungi orang lain? Kisah-kisah apa yang mereka ceritakan, dan bagaimana orang-orang menanggapi kisah-kisah mereka? Hentikan rekaman di sini. </w:t>
      </w:r>
    </w:p>
    <w:p>
      <w:pPr/>
      <w:r>
        <w:rPr>
          <w:lang w:val="id_ID" w:bidi="id_ID"/>
        </w:rPr>
      </w:r>
      <w:r>
        <w:rPr>
          <w:lang w:val="id_ID" w:bidi="id_ID"/>
        </w:rPr>
        <w:t>Tetapi meskipun Yesus dapat menceritakan kepada orang-orang secara langsung apa yang telah Allah katakan, Yohanes mengatakan bahwa tidak ada seorang pun yang menerima kesaksian Yesus. Ini berarti bahwa kebanyakan orang tidak percaya bahwa apa yang Yesus katakan adalah benar. Tetapi beberapa orang memang percaya bahwa apa yang Yesus katakan adalah benar. Mereka percaya bahwa Yesus telah datang dari Allah. Yohanes mengatakan bahwa orang-orang ini membuktikan bahwa Allah mengatakan kebenaran. Orang-orang ini berkata, "Ya, semua yang telah Allah katakan adalah benar!"</w:t>
      </w:r>
    </w:p>
    <w:p>
      <w:pPr/>
      <w:r>
        <w:rPr>
          <w:lang w:val="id_ID" w:bidi="id_ID"/>
        </w:rPr>
      </w:r>
      <w:r>
        <w:rPr>
          <w:lang w:val="id_ID" w:bidi="id_ID"/>
        </w:rPr>
        <w:t>Yohanes mengatakan bahwa Allah telah memberikan Roh Kudus kepada Yesus. Dan Allah tidak memberikan hanya sedikit Roh Kudus kepada Yesus, tetapi semuanya! Oleh karena itu, karena Yesus memiliki kuasa Roh Kudus, Yesus dapat mengucapkan firman Allah.</w:t>
      </w:r>
    </w:p>
    <w:p>
      <w:pPr/>
      <w:r>
        <w:rPr>
          <w:lang w:val="id_ID" w:bidi="id_ID"/>
        </w:rPr>
      </w:r>
      <w:r>
        <w:rPr>
          <w:lang w:val="id_ID" w:bidi="id_ID"/>
        </w:rPr>
        <w:t>Yohanes kemudian mengatakan bahwa Bapa—ini berarti Allah—mengasihi Anak—yang berarti Yesus—dan bahwa Bapa memberikan semua otoritas kepada Anak. Ini berarti bahwa Yesus memiliki hak dan kuasa untuk menetapkan segala penilaian dan keputusan. Siapa pun yang percaya kepada Anak akan hidup selamanya dengan Allah dalam hubungan yang baik. Tetapi orang-orang yang menolak Anak itu harus menanggung bahwa Allah akan murka terhadap mereka.</w:t>
      </w:r>
    </w:p>
    <w:p>
      <w:pPr/>
      <w:r>
        <w:rPr>
          <w:lang w:val="id_ID" w:bidi="id_ID"/>
        </w:rPr>
      </w:r>
      <w:r>
        <w:rPr>
          <w:lang w:val="id_ID" w:bidi="id_ID"/>
        </w:rPr>
        <w:t xml:space="preserve">Berhenti di sini dan diskusikan: kesamaan apa yang Anda temukan antara apa yang Yohanes katakan di sini dan apa yang Yesus katakan kepada Nikodemus dalam perikop sebelumnya? Hentikan rekaman di sini. </w:t>
      </w:r>
    </w:p>
    <w:p>
      <w:pPr/>
      <w:r>
        <w:rPr>
          <w:lang w:val="id_ID" w:bidi="id_ID"/>
        </w:rPr>
      </w:r>
      <w:r>
        <w:rPr>
          <w:lang w:val="id_ID" w:bidi="id_ID"/>
        </w:rPr>
        <w:t>Dalam penjelasan kami tentang perikop ini, kami berbicara tentang Yesus. Tetapi perhatikan bahwa Yohanes sang penulis sebenarnya tidak pernah menyebutkan nama Yesus, kecuali di bagian paling awal. Yohanes sang pembaptis dan murid-murid Yohanes juga tidak pernah menyebutkan nama Yesus.</w:t>
      </w:r>
    </w:p>
    <w:p>
      <w:pPr/>
      <w:r>
        <w:rPr>
          <w:lang w:val="id_ID" w:bidi="id_ID"/>
        </w:rPr>
      </w:r>
      <w:r>
        <w:rPr>
          <w:lang w:val="id_ID" w:bidi="id_ID"/>
        </w:rPr>
        <w:t>Murid-murid Yohanes menyebut Yesus "orang yang bersama engkau di seberang Sungai Yordan." Yohanes sang Pembaptis menyebut Yesus "Mempelai Laki-laki." Yohanes sang penulis memanggil Yesus:</w:t>
      </w:r>
    </w:p>
    <w:p>
      <w:pPr>
        <w:pStyle w:val="ListBullet"/>
        <w:spacing w:line="240" w:lineRule="auto"/>
        <w:ind w:left="720"/>
      </w:pPr>
      <w:r>
        <w:rPr>
          <w:lang w:val="id_ID" w:bidi="id_ID"/>
        </w:rPr>
      </w:r>
      <w:r>
        <w:rPr>
          <w:lang w:val="id_ID" w:bidi="id_ID"/>
        </w:rPr>
        <w:t>ia "yang datang dari atas,"</w:t>
      </w:r>
    </w:p>
    <w:p>
      <w:pPr>
        <w:pStyle w:val="ListBullet"/>
        <w:spacing w:line="240" w:lineRule="auto"/>
        <w:ind w:left="720"/>
      </w:pPr>
      <w:r>
        <w:rPr>
          <w:lang w:val="id_ID" w:bidi="id_ID"/>
        </w:rPr>
      </w:r>
      <w:r>
        <w:rPr>
          <w:lang w:val="id_ID" w:bidi="id_ID"/>
        </w:rPr>
        <w:t>ia yang "datang dari surga,"</w:t>
      </w:r>
    </w:p>
    <w:p>
      <w:pPr>
        <w:pStyle w:val="ListBullet"/>
        <w:spacing w:line="240" w:lineRule="auto"/>
        <w:ind w:left="720"/>
      </w:pPr>
      <w:r>
        <w:rPr>
          <w:lang w:val="id_ID" w:bidi="id_ID"/>
        </w:rPr>
      </w:r>
      <w:r>
        <w:rPr>
          <w:lang w:val="id_ID" w:bidi="id_ID"/>
        </w:rPr>
        <w:t>ia yang "telah diutus Allah,"</w:t>
      </w:r>
    </w:p>
    <w:p>
      <w:pPr>
        <w:pStyle w:val="ListBullet"/>
        <w:spacing w:line="240" w:lineRule="auto"/>
        <w:ind w:left="720"/>
      </w:pPr>
      <w:r>
        <w:rPr>
          <w:lang w:val="id_ID" w:bidi="id_ID"/>
        </w:rPr>
      </w:r>
      <w:r>
        <w:rPr>
          <w:lang w:val="id_ID" w:bidi="id_ID"/>
        </w:rPr>
        <w:t>dan "anak."</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3:22–36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&lt;1&gt;Dalam adegan pertama:</w:t>
      </w:r>
      <w:r>
        <w:rPr>
          <w:lang w:val="id_ID" w:bidi="id_ID"/>
        </w:rPr>
        <w:t>&lt;/1&gt; Yesus dan murid-murid-Nya meninggalkan Yerusalem, dan melakukan perjalanan melalui desa-desa di Yudea.</w:t>
      </w:r>
    </w:p>
    <w:p>
      <w:pPr/>
      <w:r>
        <w:rPr>
          <w:lang w:val="id_ID" w:bidi="id_ID"/>
        </w:rPr>
      </w:r>
      <w:r>
        <w:rPr>
          <w:b/>
          <w:lang w:val="id_ID" w:bidi="id_ID"/>
        </w:rPr>
        <w:t>Dalam adegan kedua:</w:t>
      </w:r>
      <w:r>
        <w:rPr>
          <w:lang w:val="id_ID" w:bidi="id_ID"/>
        </w:rPr>
        <w:t xml:space="preserve"> Yesus menghabiskan waktu bersama para murid. Orang-orang datang kepada Yesus dan menerima baptisan. Dari perikop selanjutnya kita tahu bahwa bukan Yesus sendiri, melainkan para murid yang membaptis orang-orang atas nama Yesus.</w:t>
      </w:r>
    </w:p>
    <w:p>
      <w:pPr/>
      <w:r>
        <w:rPr>
          <w:lang w:val="id_ID" w:bidi="id_ID"/>
        </w:rPr>
      </w:r>
      <w:r>
        <w:rPr>
          <w:b/>
          <w:lang w:val="id_ID" w:bidi="id_ID"/>
        </w:rPr>
        <w:t>Dalam adegan ketiga:</w:t>
      </w:r>
      <w:r>
        <w:rPr>
          <w:lang w:val="id_ID" w:bidi="id_ID"/>
        </w:rPr>
        <w:t xml:space="preserve"> Seorang pria datang kepada murid-murid Yohanes dan berdebat dengan mereka. Orang ini mungkin datang dari tempat di mana Yesus dan murid-murid-Nya berada.</w:t>
      </w:r>
    </w:p>
    <w:p>
      <w:pPr/>
      <w:r>
        <w:rPr>
          <w:lang w:val="id_ID" w:bidi="id_ID"/>
        </w:rPr>
      </w:r>
      <w:r>
        <w:rPr>
          <w:b/>
          <w:lang w:val="id_ID" w:bidi="id_ID"/>
        </w:rPr>
        <w:t>Dalam adegan keempat:</w:t>
      </w:r>
      <w:r>
        <w:rPr>
          <w:lang w:val="id_ID" w:bidi="id_ID"/>
        </w:rPr>
        <w:t xml:space="preserve"> Murid-murid Yohanes mengatakan kepada Yohanes bahwa Yesus juga membaptis orang-orang. Yohanes menanggapi dengan mengatakan bahwa Yesus harus menjadi lebih penting, dan bahwa Yohanes sendiri harus menjadi kurang penting.</w:t>
      </w:r>
    </w:p>
    <w:p>
      <w:pPr/>
      <w:r>
        <w:rPr>
          <w:lang w:val="id_ID" w:bidi="id_ID"/>
        </w:rPr>
      </w:r>
      <w:r>
        <w:rPr>
          <w:b/>
          <w:lang w:val="id_ID" w:bidi="id_ID"/>
        </w:rPr>
        <w:t>Dalam adegan kelima:</w:t>
      </w:r>
      <w:r>
        <w:rPr>
          <w:lang w:val="id_ID" w:bidi="id_ID"/>
        </w:rPr>
        <w:t xml:space="preserve"> Yohanes sang penulis berbicara kepada para pendengarnya.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yang datang kepada Yesus supaya Yesus dapat membaptis mereka</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Murid-murid Yohanes Pembaptis</w:t>
      </w:r>
    </w:p>
    <w:p>
      <w:pPr>
        <w:pStyle w:val="ListBullet"/>
        <w:spacing w:line="240" w:lineRule="auto"/>
        <w:ind w:left="720"/>
      </w:pPr>
      <w:r>
        <w:rPr>
          <w:lang w:val="id_ID" w:bidi="id_ID"/>
        </w:rPr>
      </w:r>
      <w:r>
        <w:rPr>
          <w:lang w:val="id_ID" w:bidi="id_ID"/>
        </w:rPr>
        <w:t>Orang-orang yang datang kepada Yohanes supaya Yohanes dapat membaptis mereka</w:t>
      </w:r>
    </w:p>
    <w:p>
      <w:pPr>
        <w:pStyle w:val="ListBullet"/>
        <w:spacing w:line="240" w:lineRule="auto"/>
        <w:ind w:left="720"/>
      </w:pPr>
      <w:r>
        <w:rPr>
          <w:lang w:val="id_ID" w:bidi="id_ID"/>
        </w:rPr>
      </w:r>
      <w:r>
        <w:rPr>
          <w:lang w:val="id_ID" w:bidi="id_ID"/>
        </w:rPr>
        <w:t>Seorang pria Yahudi yang bertengkar dengan murid-murid Yohanes</w:t>
      </w:r>
    </w:p>
    <w:p>
      <w:pPr>
        <w:pStyle w:val="ListBullet"/>
        <w:spacing w:line="240" w:lineRule="auto"/>
        <w:ind w:left="720"/>
      </w:pPr>
      <w:r>
        <w:rPr>
          <w:lang w:val="id_ID" w:bidi="id_ID"/>
        </w:rPr>
      </w:r>
      <w:r>
        <w:rPr>
          <w:lang w:val="id_ID" w:bidi="id_ID"/>
        </w:rPr>
        <w:t>Seorang mempelai laki-laki (Yesus)</w:t>
      </w:r>
    </w:p>
    <w:p>
      <w:pPr>
        <w:pStyle w:val="ListBullet"/>
        <w:spacing w:line="240" w:lineRule="auto"/>
        <w:ind w:left="720"/>
      </w:pPr>
      <w:r>
        <w:rPr>
          <w:lang w:val="id_ID" w:bidi="id_ID"/>
        </w:rPr>
      </w:r>
      <w:r>
        <w:rPr>
          <w:lang w:val="id_ID" w:bidi="id_ID"/>
        </w:rPr>
        <w:t>Seorang pengantin perempuan</w:t>
      </w:r>
    </w:p>
    <w:p>
      <w:pPr>
        <w:pStyle w:val="ListBullet"/>
        <w:spacing w:line="240" w:lineRule="auto"/>
        <w:ind w:left="720"/>
      </w:pPr>
      <w:r>
        <w:rPr>
          <w:lang w:val="id_ID" w:bidi="id_ID"/>
        </w:rPr>
      </w:r>
      <w:r>
        <w:rPr>
          <w:lang w:val="id_ID" w:bidi="id_ID"/>
        </w:rPr>
        <w:t>Seorang teman mempelai laki-laki (Yohanes Pembaptis)</w:t>
      </w:r>
    </w:p>
    <w:p>
      <w:pPr>
        <w:pStyle w:val="ListBullet"/>
        <w:spacing w:line="240" w:lineRule="auto"/>
        <w:ind w:left="720"/>
      </w:pPr>
      <w:r>
        <w:rPr>
          <w:lang w:val="id_ID" w:bidi="id_ID"/>
        </w:rPr>
      </w:r>
      <w:r>
        <w:rPr>
          <w:lang w:val="id_ID" w:bidi="id_ID"/>
        </w:rPr>
        <w:t>Orang-orang yang berasal dari bumi, dan membicarakan hal-hal duniawi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 yang mengucapkan firman Allah (Yesus)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Bapa</w:t>
      </w:r>
    </w:p>
    <w:p>
      <w:pPr>
        <w:pStyle w:val="ListBullet"/>
        <w:spacing w:line="240" w:lineRule="auto"/>
        <w:ind w:left="720"/>
      </w:pPr>
      <w:r>
        <w:rPr>
          <w:lang w:val="id_ID" w:bidi="id_ID"/>
        </w:rPr>
      </w:r>
      <w:r>
        <w:rPr>
          <w:lang w:val="id_ID" w:bidi="id_ID"/>
        </w:rPr>
        <w:t>Anak (Yesus)</w:t>
      </w:r>
    </w:p>
    <w:p>
      <w:pPr>
        <w:pStyle w:val="ListBullet"/>
        <w:spacing w:line="240" w:lineRule="auto"/>
        <w:ind w:left="720"/>
      </w:pPr>
      <w:r>
        <w:rPr>
          <w:lang w:val="id_ID" w:bidi="id_ID"/>
        </w:rPr>
      </w:r>
      <w:r>
        <w:rPr>
          <w:lang w:val="id_ID" w:bidi="id_ID"/>
        </w:rPr>
        <w:t>Orang-orang yang percaya kepada Anak</w:t>
      </w:r>
    </w:p>
    <w:p>
      <w:pPr>
        <w:pStyle w:val="ListBullet"/>
        <w:spacing w:line="240" w:lineRule="auto"/>
        <w:ind w:left="720"/>
      </w:pPr>
      <w:r>
        <w:rPr>
          <w:lang w:val="id_ID" w:bidi="id_ID"/>
        </w:rPr>
      </w:r>
      <w:r>
        <w:rPr>
          <w:lang w:val="id_ID" w:bidi="id_ID"/>
        </w:rPr>
        <w:t>Orang-orang yang menolak Anak</w:t>
      </w:r>
    </w:p>
    <w:p>
      <w:pPr/>
      <w:r>
        <w:rPr>
          <w:lang w:val="id_ID" w:bidi="id_ID"/>
        </w:rPr>
      </w:r>
      <w:r>
        <w:rPr>
          <w:lang w:val="id_ID" w:bidi="id_ID"/>
        </w:rPr>
        <w:t>Percakapan yang dilakukan Yesus dengan Nikodemus dalam perikop sebelumnya telah berakhir, dan Yesus sekarang pergi ke tempat yang berbeda. Bagaimana Anda mulai menceritakan perikop baru ini dengan cara yang paling alami?</w:t>
      </w:r>
    </w:p>
    <w:p>
      <w:pPr/>
      <w:r>
        <w:rPr>
          <w:lang w:val="id_ID" w:bidi="id_ID"/>
        </w:rPr>
      </w:r>
      <w:r>
        <w:rPr>
          <w:lang w:val="id_ID" w:bidi="id_ID"/>
        </w:rPr>
        <w:t>Perikop itu dimulai dengan berbicara tentang ke mana Yesus pergi berikutnya, tetapi Yesus tidak mengambil bagian aktif dalam kisah itu. Bagian terbesar dari perikop itu berbicara tentang Yohanes sang Pembaptis dan murid-muridnya.</w:t>
      </w:r>
    </w:p>
    <w:p>
      <w:pPr/>
      <w:r>
        <w:rPr>
          <w:lang w:val="id_ID" w:bidi="id_ID"/>
        </w:rPr>
      </w:r>
      <w:r>
        <w:rPr>
          <w:lang w:val="id_ID" w:bidi="id_ID"/>
        </w:rPr>
        <w:t>Yohanes sang penulis mengatakan kepada para pendengarnya bahwa apa yang terjadi dalam kisah itu terjadi sebelum Yohanes Pembaptis dimasukkan ke dalam penjara.</w:t>
      </w:r>
    </w:p>
    <w:p>
      <w:pPr/>
      <w:r>
        <w:rPr>
          <w:lang w:val="id_ID" w:bidi="id_ID"/>
        </w:rPr>
      </w:r>
      <w:r>
        <w:rPr>
          <w:lang w:val="id_ID" w:bidi="id_ID"/>
        </w:rPr>
        <w:t>Berhenti di sini dan diskusikan, kapan waktu terbaik bagi Anda untuk memberikan informasi itu kepada para pendengar Anda? Hentikan sejenak audio di sini.</w:t>
      </w:r>
    </w:p>
    <w:p>
      <w:pPr/>
      <w:r>
        <w:rPr>
          <w:lang w:val="id_ID" w:bidi="id_ID"/>
        </w:rPr>
      </w:r>
      <w:r>
        <w:rPr>
          <w:lang w:val="id_ID" w:bidi="id_ID"/>
        </w:rPr>
        <w:t xml:space="preserve">Berhenti di sini dan lihatlah peta </w:t>
      </w:r>
      <w:r>
        <w:rPr>
          <w:lang w:val="id_ID" w:bidi="id_ID"/>
        </w:rPr>
        <w:t>Yudea, Yerusalem, dan Sungai Yordan</w:t>
      </w:r>
      <w:r>
        <w:rPr>
          <w:lang w:val="id_ID" w:bidi="id_ID"/>
        </w:rPr>
        <w:t>. Hentikan sejenak audio di sini.</w:t>
      </w:r>
    </w:p>
    <w:p>
      <w:pPr/>
      <w:r>
        <w:rPr>
          <w:lang w:val="id_ID" w:bidi="id_ID"/>
        </w:rPr>
      </w:r>
      <w:r>
        <w:rPr>
          <w:lang w:val="id_ID" w:bidi="id_ID"/>
        </w:rPr>
        <w:t>Sekarang, buat peta perikop ini di ruangan itu, dan peragakan di mana orang-orang dalam perikop ini berada, dan ke mana mereka bergerak. Buat Sungai Yordan dengan menggambarnya dengan kapur atau arang, atau gunakan tali atau kain. Tentukan di mana Yerusalem berada. Yohanes Pembaptis telah membaptis orang-orang di seberang Sungai Yordan. Sekarang, Yohanes telah pindah ke sisi sungai ini dan telah pergi ke utara, ke tempat tertentu yang memiliki mata air. Tentukan pada peta Anda di mana Yohanes dan murid-muridnya berada sekarang. Anda dapat menggunakan kain biru untuk menandai mata air.</w:t>
      </w:r>
    </w:p>
    <w:p>
      <w:pPr/>
      <w:r>
        <w:rPr>
          <w:lang w:val="id_ID" w:bidi="id_ID"/>
        </w:rPr>
      </w:r>
      <w:r>
        <w:rPr>
          <w:lang w:val="id_ID" w:bidi="id_ID"/>
        </w:rPr>
        <w:t>Yesus meninggalkan Yerusalem dan sekarang berada di suatu tempat di Yudea. Dia mungkin berada di suatu tempat di sepanjang tepi Sungai Yordan. Tentukan di mana Yesus dan murid-murid-Nya berada pada peta Anda. Ketahuilah bahwa Yohanes dan kelompoknya tidak dapat melihat Yesus dan kelompoknya, meskipun di ruang Anda mereka mungkin saling berdekatan! Akan ada jarak yang besar di antara mereka. Orang yang berdebat dengan murid-murid Yohanes mungkin berasal dari tempat di mana Yesus berada.</w:t>
      </w:r>
    </w:p>
    <w:p>
      <w:pPr/>
      <w:r>
        <w:rPr>
          <w:lang w:val="id_ID" w:bidi="id_ID"/>
        </w:rPr>
      </w:r>
      <w:r>
        <w:rPr>
          <w:lang w:val="id_ID" w:bidi="id_ID"/>
        </w:rPr>
        <w:t>Berhenti di sini dan lakukan kegiatan ini.</w:t>
      </w:r>
    </w:p>
    <w:p>
      <w:pPr/>
      <w:r>
        <w:rPr>
          <w:lang w:val="id_ID" w:bidi="id_ID"/>
        </w:rPr>
      </w:r>
      <w:r>
        <w:rPr>
          <w:lang w:val="id_ID" w:bidi="id_ID"/>
        </w:rPr>
        <w:t>Seorang pria datang kepada murid-murid Yohanes dan berdebat dengan mereka. Itu ada hubungannya dengan ritual pembasuhan. Karena apa yang terjadi berikutnya, kemungkinan orang itu berdebat dengan murid-murid Yohanes tentang baptisan.</w:t>
      </w:r>
    </w:p>
    <w:p>
      <w:pPr/>
      <w:r>
        <w:rPr>
          <w:lang w:val="id_ID" w:bidi="id_ID"/>
        </w:rPr>
      </w:r>
      <w:r>
        <w:rPr>
          <w:lang w:val="id_ID" w:bidi="id_ID"/>
        </w:rPr>
        <w:t>Ketika murid-murid Yohanes mengatakan kepada Yohanes Pembaptis bahwa Yesus juga membaptis, tampaknya seolah-olah mereka mengeluh tentang Yesus. Yohanes tidak mengikuti keluhan mereka, tetapi menjelaskan kepada mereka bahwa memang begitulah seharusnya!</w:t>
      </w:r>
    </w:p>
    <w:p>
      <w:pPr/>
      <w:r>
        <w:rPr>
          <w:lang w:val="id_ID" w:bidi="id_ID"/>
        </w:rPr>
      </w:r>
      <w:r>
        <w:rPr>
          <w:lang w:val="id_ID" w:bidi="id_ID"/>
        </w:rPr>
        <w:t>Akan sangat membantu jika kita memecah jawaban Yohanes menjadi bagian-bagian kecil. Untuk setiap bagian jawaban, pikirkan tindakan atau benda yang dapat membantu Anda mengingat bagian itu.</w:t>
      </w:r>
    </w:p>
    <w:p>
      <w:pPr/>
      <w:r>
        <w:rPr>
          <w:lang w:val="id_ID" w:bidi="id_ID"/>
        </w:rPr>
      </w:r>
      <w:r>
        <w:rPr>
          <w:lang w:val="id_ID" w:bidi="id_ID"/>
        </w:rPr>
        <w:t>Yohanes mengatakan bahwa apa pun yang dimiliki seseorang, Allah memberikan ini kepada orang itu. Dia mungkin berbicara tentang tugas atau otoritas yang diberikan Allah kepada setiap orang.</w:t>
      </w:r>
    </w:p>
    <w:p>
      <w:pPr/>
      <w:r>
        <w:rPr>
          <w:lang w:val="id_ID" w:bidi="id_ID"/>
        </w:rPr>
      </w:r>
      <w:r>
        <w:rPr>
          <w:lang w:val="id_ID" w:bidi="id_ID"/>
        </w:rPr>
        <w:t xml:space="preserve">Pilih kegiatan atau benda yang akan membantu Anda mengingat bagian ini. Hentikan rekaman di sini. </w:t>
      </w:r>
    </w:p>
    <w:p>
      <w:pPr/>
      <w:r>
        <w:rPr>
          <w:lang w:val="id_ID" w:bidi="id_ID"/>
        </w:rPr>
      </w:r>
      <w:r>
        <w:rPr>
          <w:lang w:val="id_ID" w:bidi="id_ID"/>
        </w:rPr>
        <w:t xml:space="preserve">Yohanes mengatakan bahwa ia telah mengatakan kepada murid-muridnya bahwa ia bukan Kristus , tetapi bahwa Allah telah mengutusnya untuk membuat orang-orang siap </w:t>
      </w:r>
      <w:r>
        <w:rPr>
          <w:b/>
          <w:lang w:val="id_ID" w:bidi="id_ID"/>
        </w:rPr>
        <w:t>menerima</w:t>
      </w:r>
      <w:r>
        <w:rPr>
          <w:lang w:val="id_ID" w:bidi="id_ID"/>
        </w:rPr>
        <w:t xml:space="preserve"> Kristus . Ingatlah bahwa Kristus berarti Raja dan Juruselamat yang istimewa yang ditunggu-tunggu oleh orang-orang.</w:t>
      </w:r>
    </w:p>
    <w:p>
      <w:pPr/>
      <w:r>
        <w:rPr>
          <w:lang w:val="id_ID" w:bidi="id_ID"/>
        </w:rPr>
      </w:r>
      <w:r>
        <w:rPr>
          <w:lang w:val="id_ID" w:bidi="id_ID"/>
        </w:rPr>
        <w:t xml:space="preserve">Pilih kegiatan atau benda yang akan membantu Anda mengingat bagian ini. Hentikan rekaman di sini. </w:t>
      </w:r>
    </w:p>
    <w:p>
      <w:pPr/>
      <w:r>
        <w:rPr>
          <w:lang w:val="id_ID" w:bidi="id_ID"/>
        </w:rPr>
      </w:r>
      <w:r>
        <w:rPr>
          <w:lang w:val="id_ID" w:bidi="id_ID"/>
        </w:rPr>
        <w:t>Yohanes sekarang menceritakan kisah kecil tentang pernikahan. Ada seorang pengantin perempuan, seorang pengantin laki-laki, dan seorang teman pengantin laki-laki. Teman mempelai laki-laki menunggu mempelai laki-laki. Mempelai laki-laki lebih penting daripada sang sahabat. Ketika pengantin laki-laki datang, teman itu bahagia. Mempelai laki-laki adalah orang yang mendapatkan pengantin perempuan! Teman mempelai laki-laki tidak cemburu, tetapi ia senang karena mempelai laki-laki mendapatkan pengantin perempuan.</w:t>
      </w:r>
    </w:p>
    <w:p>
      <w:pPr/>
      <w:r>
        <w:rPr>
          <w:lang w:val="id_ID" w:bidi="id_ID"/>
        </w:rPr>
      </w:r>
      <w:r>
        <w:rPr>
          <w:lang w:val="id_ID" w:bidi="id_ID"/>
        </w:rPr>
        <w:t xml:space="preserve">Peragakan cerita pendek ini. Hentikan rekaman di sini. </w:t>
      </w:r>
    </w:p>
    <w:p>
      <w:pPr/>
      <w:r>
        <w:rPr>
          <w:lang w:val="id_ID" w:bidi="id_ID"/>
        </w:rPr>
      </w:r>
      <w:r>
        <w:rPr>
          <w:lang w:val="id_ID" w:bidi="id_ID"/>
        </w:rPr>
        <w:t>Yohanes mengatakan bahwa ia, Yohanes, adalah seperti teman mempelai laki-laki, dan bahwa Yesus seperti mempelai laki-laki. Yesus lebih penting daripada Yohanes. Yohanes tidak cemburu! Bahkan, Yohanes benar-benar bahagia! Beginilah seharusnya. Yesus harus menjadi lebih penting, dan Yohanes harus menjadi kurang penting.</w:t>
      </w:r>
    </w:p>
    <w:p>
      <w:pPr/>
      <w:r>
        <w:rPr>
          <w:lang w:val="id_ID" w:bidi="id_ID"/>
        </w:rPr>
      </w:r>
      <w:r>
        <w:rPr>
          <w:lang w:val="id_ID" w:bidi="id_ID"/>
        </w:rPr>
        <w:t>Yohanes tidak menjelaskan siapa pengantin perempuan itu dalam kisahnya. Itu karena maksudnya hanya untuk mengatakan bahwa seorang mempelai laki-laki lebih penting daripada sahabatnya. Siapa pengantin perempuannya tidaklah penting untuk menjelaskan hal ini.</w:t>
      </w:r>
    </w:p>
    <w:p>
      <w:pPr/>
      <w:r>
        <w:rPr>
          <w:lang w:val="id_ID" w:bidi="id_ID"/>
        </w:rPr>
      </w:r>
      <w:r>
        <w:rPr>
          <w:lang w:val="id_ID" w:bidi="id_ID"/>
        </w:rPr>
        <w:t>Pilih kegiatan atau benda yang akan membantu Anda mengingat bagian ini. Bagaimana Anda dapat memerankan bahwa Yesus harus menjadi lebih penting, atau lebih besar, dan Yohanes harus menjadi kurang penting, atau lebih kecil? Hentikan sejenak audio di sini.</w:t>
      </w:r>
    </w:p>
    <w:p>
      <w:pPr/>
      <w:r>
        <w:rPr>
          <w:lang w:val="id_ID" w:bidi="id_ID"/>
        </w:rPr>
      </w:r>
      <w:r>
        <w:rPr>
          <w:lang w:val="id_ID" w:bidi="id_ID"/>
        </w:rPr>
        <w:t>Sekarang, lakukan semua kegiatan ini secara berurutan, satu demi satu. Saling membantu untuk mengingat apa arti kegiatan-kegiatan ini, dan apa yang dikatakan Yohanes Pembaptis. Anda dapat melakukannya beberapa kali sampai Anda dapat mengingat hal ini tanpa kesulitan. Hentikan sejenak audio di sini.</w:t>
      </w:r>
    </w:p>
    <w:p>
      <w:pPr/>
      <w:r>
        <w:rPr>
          <w:lang w:val="id_ID" w:bidi="id_ID"/>
        </w:rPr>
      </w:r>
      <w:r>
        <w:rPr>
          <w:lang w:val="id_ID" w:bidi="id_ID"/>
        </w:rPr>
        <w:t>Setelah ini, Yohanes Pembaptis dan murid-muridnya dapat meninggalkan panggung, karena sekarang Yohanes sang penulis mulai berbicara kepada kita. Mari kita membedah apa yang dikatakan Yohanes sang penulis.</w:t>
      </w:r>
    </w:p>
    <w:p>
      <w:pPr/>
      <w:r>
        <w:rPr>
          <w:lang w:val="id_ID" w:bidi="id_ID"/>
        </w:rPr>
      </w:r>
      <w:r>
        <w:rPr>
          <w:b/>
          <w:lang w:val="id_ID" w:bidi="id_ID"/>
        </w:rPr>
        <w:t>&lt;1&gt;Yohanes sang penulis berkata:&lt;/1&gt;</w:t>
      </w:r>
    </w:p>
    <w:p>
      <w:pPr/>
      <w:r>
        <w:rPr>
          <w:lang w:val="id_ID" w:bidi="id_ID"/>
        </w:rPr>
      </w:r>
      <w:r>
        <w:rPr>
          <w:lang w:val="id_ID" w:bidi="id_ID"/>
        </w:rPr>
        <w:t>Seseorang yang berasal dari bumi hanya dapat berbicara tentang hal-hal duniawi. Mereka memiliki pengetahuan yang terbatas. Dia yang datang dari atas—yaitu Yesus, meskipun Yohanes tidak memberikan nama-Nya di sini—lebih penting daripada orang lain. Ia datang dari surga, di mana Allah berada, dan berbicara tentang hal-hal yang telah Ia lihat dan dengar ketika Ia bersama Allah.</w:t>
      </w:r>
    </w:p>
    <w:p>
      <w:pPr/>
      <w:r>
        <w:rPr>
          <w:lang w:val="id_ID" w:bidi="id_ID"/>
        </w:rPr>
      </w:r>
      <w:r>
        <w:rPr>
          <w:lang w:val="id_ID" w:bidi="id_ID"/>
        </w:rPr>
        <w:t xml:space="preserve">Jika membantu Anda, pikirkan sebuah kegiatan, tindakan, atau buat papan cerita yang dapat membantu Anda mengingat bagian ini. Hentikan rekaman di sini. </w:t>
      </w:r>
    </w:p>
    <w:p>
      <w:pPr/>
      <w:r>
        <w:rPr>
          <w:lang w:val="id_ID" w:bidi="id_ID"/>
        </w:rPr>
      </w:r>
      <w:r>
        <w:rPr>
          <w:lang w:val="id_ID" w:bidi="id_ID"/>
        </w:rPr>
        <w:t>Tidak ada seorang pun—atau sangat sedikit orang—yang percaya bahwa apa yang dikatakan orang ini, yang berasal dari surga, adalah benar. Tetapi beberapa orang memang percaya bahwa apa yang dikatakan orang ini adalah benar. Oleh karena itu orang-orang itu mengatakan bahwa semua yang telah Allah katakan adalah benar—atau, mereka membuktikan bahwa semua yang telah Allah katakan adalah benar.</w:t>
      </w:r>
    </w:p>
    <w:p>
      <w:pPr/>
      <w:r>
        <w:rPr>
          <w:lang w:val="id_ID" w:bidi="id_ID"/>
        </w:rPr>
      </w:r>
      <w:r>
        <w:rPr>
          <w:lang w:val="id_ID" w:bidi="id_ID"/>
        </w:rPr>
        <w:t>Ingatlah bahwa Yohanes berbicara tentang Yesus, meskipun ia tidak menyebutkan nama-Nya.</w:t>
      </w:r>
    </w:p>
    <w:p>
      <w:pPr/>
      <w:r>
        <w:rPr>
          <w:lang w:val="id_ID" w:bidi="id_ID"/>
        </w:rPr>
      </w:r>
      <w:r>
        <w:rPr>
          <w:lang w:val="id_ID" w:bidi="id_ID"/>
        </w:rPr>
        <w:t xml:space="preserve">Jika itu membantu, pikirkan sebuah kegiatan, tindakan, atau buat papan cerita yang dapat membantu Anda mengingat bagian ini. Hentikan rekaman di sini. </w:t>
      </w:r>
    </w:p>
    <w:p>
      <w:pPr/>
      <w:r>
        <w:rPr>
          <w:lang w:val="id_ID" w:bidi="id_ID"/>
        </w:rPr>
      </w:r>
      <w:r>
        <w:rPr>
          <w:lang w:val="id_ID" w:bidi="id_ID"/>
        </w:rPr>
        <w:t>Allah telah mengutus orang ini ke bumi. Dan orang ini mengucapkan firman Allah. Jadi, ketika orang ini berbicara, itu hanya seolah-olah Allah sendiri berbicara! Dan ini karena Allah telah memberikan semua kuasa Roh Kudus kepada orang ini.</w:t>
      </w:r>
    </w:p>
    <w:p>
      <w:pPr/>
      <w:r>
        <w:rPr>
          <w:lang w:val="id_ID" w:bidi="id_ID"/>
        </w:rPr>
      </w:r>
      <w:r>
        <w:rPr>
          <w:lang w:val="id_ID" w:bidi="id_ID"/>
        </w:rPr>
        <w:t>Ingatlah bahwa Yohanes masih berbicara tentang Yesus, meskipun ia tidak menyebutkan nama-Nya.</w:t>
      </w:r>
    </w:p>
    <w:p>
      <w:pPr/>
      <w:r>
        <w:rPr>
          <w:lang w:val="id_ID" w:bidi="id_ID"/>
        </w:rPr>
      </w:r>
      <w:r>
        <w:rPr>
          <w:lang w:val="id_ID" w:bidi="id_ID"/>
        </w:rPr>
        <w:t xml:space="preserve">Jika itu membantu, pikirkan sebuah kegiatan, tindakan, atau buat papan cerita yang dapat membantu Anda mengingat bagian ini. Hentikan rekaman di sini. </w:t>
      </w:r>
    </w:p>
    <w:p>
      <w:pPr/>
      <w:r>
        <w:rPr>
          <w:lang w:val="id_ID" w:bidi="id_ID"/>
        </w:rPr>
      </w:r>
      <w:r>
        <w:rPr>
          <w:lang w:val="id_ID" w:bidi="id_ID"/>
        </w:rPr>
        <w:t>Allah mengasihi orang ini yang telah Ia utus ke bumi. Allah adalah Bapa, dan orang yang Ia utus adalah Anak. Anak ini adalah Yesus, meskipun Yohanes tidak memberikan namanya di sini. Allah, sang Bapa, telah memberikan semua otoritas kepada Anak.</w:t>
      </w:r>
    </w:p>
    <w:p>
      <w:pPr/>
      <w:r>
        <w:rPr>
          <w:lang w:val="id_ID" w:bidi="id_ID"/>
        </w:rPr>
      </w:r>
      <w:r>
        <w:rPr>
          <w:lang w:val="id_ID" w:bidi="id_ID"/>
        </w:rPr>
        <w:t xml:space="preserve">Jika itu membantu, pikirkan sebuah kegiatan, tindakan, atau buat papan cerita yang dapat membantu Anda mengingat bagian ini. Hentikan rekaman di sini. </w:t>
      </w:r>
    </w:p>
    <w:p>
      <w:pPr/>
      <w:r>
        <w:rPr>
          <w:lang w:val="id_ID" w:bidi="id_ID"/>
        </w:rPr>
      </w:r>
      <w:r>
        <w:rPr>
          <w:lang w:val="id_ID" w:bidi="id_ID"/>
        </w:rPr>
        <w:t>Siapa pun yang percaya kepada Anak akan hidup selamanya bersama Allah. Tetapi siapa pun yang menolak anak tidak akan hidup, tetapi akan harus menanggung kemarahan Allah.</w:t>
      </w:r>
    </w:p>
    <w:p>
      <w:pPr/>
      <w:r>
        <w:rPr>
          <w:lang w:val="id_ID" w:bidi="id_ID"/>
        </w:rPr>
      </w:r>
      <w:r>
        <w:rPr>
          <w:lang w:val="id_ID" w:bidi="id_ID"/>
        </w:rPr>
        <w:t xml:space="preserve">Jika itu membantu, pikirkan sebuah kegiatan, tindakan, atau buat papan cerita yang dapat membantu Anda mengingat bagian ini. Hentikan rekaman di sini. </w:t>
      </w:r>
    </w:p>
    <w:p>
      <w:pPr/>
      <w:r>
        <w:rPr>
          <w:lang w:val="id_ID" w:bidi="id_ID"/>
        </w:rPr>
      </w:r>
      <w:r>
        <w:rPr>
          <w:lang w:val="id_ID" w:bidi="id_ID"/>
        </w:rPr>
        <w:t>Sekarang, lakukan semua kegiatan atau tindakan untuk ucapan Yohanes ini bersama-sama. Anda dapat melakukannya beberapa kali sampai Anda dapat mengingat semuanya tanpa kesulitan. Hentikan sejenak audio di sini.</w:t>
      </w:r>
    </w:p>
    <w:p>
      <w:pPr/>
      <w:r>
        <w:rPr>
          <w:lang w:val="id_ID" w:bidi="id_ID"/>
        </w:rPr>
      </w:r>
      <w:r>
        <w:rPr>
          <w:lang w:val="id_ID" w:bidi="id_ID"/>
        </w:rPr>
        <w:t>Yohanes mengatakan banyak hal tentang Yesus dalam pidatonya. Dia berkata:</w:t>
      </w:r>
    </w:p>
    <w:p>
      <w:pPr>
        <w:pStyle w:val="ListBullet"/>
        <w:spacing w:line="240" w:lineRule="auto"/>
        <w:ind w:left="720"/>
      </w:pPr>
      <w:r>
        <w:rPr>
          <w:lang w:val="id_ID" w:bidi="id_ID"/>
        </w:rPr>
      </w:r>
      <w:r>
        <w:rPr>
          <w:lang w:val="id_ID" w:bidi="id_ID"/>
        </w:rPr>
        <w:t>Yesus adalah yang paling penting dari segalanya.</w:t>
      </w:r>
    </w:p>
    <w:p>
      <w:pPr>
        <w:pStyle w:val="ListBullet"/>
        <w:spacing w:line="240" w:lineRule="auto"/>
        <w:ind w:left="720"/>
      </w:pPr>
      <w:r>
        <w:rPr>
          <w:lang w:val="id_ID" w:bidi="id_ID"/>
        </w:rPr>
      </w:r>
      <w:r>
        <w:rPr>
          <w:lang w:val="id_ID" w:bidi="id_ID"/>
        </w:rPr>
        <w:t>Yesus datang dari surga.</w:t>
      </w:r>
    </w:p>
    <w:p>
      <w:pPr>
        <w:pStyle w:val="ListBullet"/>
        <w:spacing w:line="240" w:lineRule="auto"/>
        <w:ind w:left="720"/>
      </w:pPr>
      <w:r>
        <w:rPr>
          <w:lang w:val="id_ID" w:bidi="id_ID"/>
        </w:rPr>
      </w:r>
      <w:r>
        <w:rPr>
          <w:lang w:val="id_ID" w:bidi="id_ID"/>
        </w:rPr>
        <w:t>Yesus tahu apa yang Ia bicarakan, karena Ia telah berada di surga.</w:t>
      </w:r>
    </w:p>
    <w:p>
      <w:pPr>
        <w:pStyle w:val="ListBullet"/>
        <w:spacing w:line="240" w:lineRule="auto"/>
        <w:ind w:left="720"/>
      </w:pPr>
      <w:r>
        <w:rPr>
          <w:lang w:val="id_ID" w:bidi="id_ID"/>
        </w:rPr>
      </w:r>
      <w:r>
        <w:rPr>
          <w:lang w:val="id_ID" w:bidi="id_ID"/>
        </w:rPr>
        <w:t>Yesus mengucapkan firman Allah kepada orang-orang.</w:t>
      </w:r>
    </w:p>
    <w:p>
      <w:pPr>
        <w:pStyle w:val="ListBullet"/>
        <w:spacing w:line="240" w:lineRule="auto"/>
        <w:ind w:left="720"/>
      </w:pPr>
      <w:r>
        <w:rPr>
          <w:lang w:val="id_ID" w:bidi="id_ID"/>
        </w:rPr>
      </w:r>
      <w:r>
        <w:rPr>
          <w:lang w:val="id_ID" w:bidi="id_ID"/>
        </w:rPr>
        <w:t>Yesus adalah Anak Allah.</w:t>
      </w:r>
    </w:p>
    <w:p>
      <w:pPr/>
      <w:r>
        <w:rPr>
          <w:lang w:val="id_ID" w:bidi="id_ID"/>
        </w:rPr>
      </w:r>
      <w:r>
        <w:rPr>
          <w:lang w:val="id_ID" w:bidi="id_ID"/>
        </w:rPr>
        <w:t>Yohanes mengatakan beberapa hal tentang Allah:</w:t>
      </w:r>
    </w:p>
    <w:p>
      <w:pPr>
        <w:pStyle w:val="ListBullet"/>
        <w:spacing w:line="240" w:lineRule="auto"/>
        <w:ind w:left="720"/>
      </w:pPr>
      <w:r>
        <w:rPr>
          <w:lang w:val="id_ID" w:bidi="id_ID"/>
        </w:rPr>
      </w:r>
      <w:r>
        <w:rPr>
          <w:lang w:val="id_ID" w:bidi="id_ID"/>
        </w:rPr>
        <w:t>Allah telah mengutus Yesus kepada orang-orang.</w:t>
      </w:r>
    </w:p>
    <w:p>
      <w:pPr>
        <w:pStyle w:val="ListBullet"/>
        <w:spacing w:line="240" w:lineRule="auto"/>
        <w:ind w:left="720"/>
      </w:pPr>
      <w:r>
        <w:rPr>
          <w:lang w:val="id_ID" w:bidi="id_ID"/>
        </w:rPr>
      </w:r>
      <w:r>
        <w:rPr>
          <w:lang w:val="id_ID" w:bidi="id_ID"/>
        </w:rPr>
        <w:t>Allah mengasihi Yesus.</w:t>
      </w:r>
    </w:p>
    <w:p>
      <w:pPr>
        <w:pStyle w:val="ListBullet"/>
        <w:spacing w:line="240" w:lineRule="auto"/>
        <w:ind w:left="720"/>
      </w:pPr>
      <w:r>
        <w:rPr>
          <w:lang w:val="id_ID" w:bidi="id_ID"/>
        </w:rPr>
      </w:r>
      <w:r>
        <w:rPr>
          <w:lang w:val="id_ID" w:bidi="id_ID"/>
        </w:rPr>
        <w:t>Allah memberikan semua otoritas kepada Yesus.</w:t>
      </w:r>
    </w:p>
    <w:p>
      <w:pPr/>
      <w:r>
        <w:rPr>
          <w:lang w:val="id_ID" w:bidi="id_ID"/>
        </w:rPr>
      </w:r>
      <w:r>
        <w:rPr>
          <w:lang w:val="id_ID" w:bidi="id_ID"/>
        </w:rPr>
        <w:t>Yohanes juga mengatakan beberapa hal tentang orang-orang:</w:t>
      </w:r>
    </w:p>
    <w:p>
      <w:pPr>
        <w:pStyle w:val="ListBullet"/>
        <w:spacing w:line="240" w:lineRule="auto"/>
        <w:ind w:left="720"/>
      </w:pPr>
      <w:r>
        <w:rPr>
          <w:lang w:val="id_ID" w:bidi="id_ID"/>
        </w:rPr>
      </w:r>
      <w:r>
        <w:rPr>
          <w:lang w:val="id_ID" w:bidi="id_ID"/>
        </w:rPr>
        <w:t>Orang-orang berasal dari bumi, dan hanya dapat berbicara tentang hal-hal duniawi.</w:t>
      </w:r>
    </w:p>
    <w:p>
      <w:pPr>
        <w:pStyle w:val="ListBullet"/>
        <w:spacing w:line="240" w:lineRule="auto"/>
        <w:ind w:left="720"/>
      </w:pPr>
      <w:r>
        <w:rPr>
          <w:lang w:val="id_ID" w:bidi="id_ID"/>
        </w:rPr>
      </w:r>
      <w:r>
        <w:rPr>
          <w:lang w:val="id_ID" w:bidi="id_ID"/>
        </w:rPr>
        <w:t>Kebanyakan orang tidak percaya bahwa apa yang Yesus katakan adalah benar. Mereka menolak Yesus. Akibatnya, mereka tidak akan hidup. Allah akan murka terhadap mereka.</w:t>
      </w:r>
    </w:p>
    <w:p>
      <w:pPr>
        <w:pStyle w:val="ListBullet"/>
        <w:spacing w:line="240" w:lineRule="auto"/>
        <w:ind w:left="720"/>
      </w:pPr>
      <w:r>
        <w:rPr>
          <w:lang w:val="id_ID" w:bidi="id_ID"/>
        </w:rPr>
      </w:r>
      <w:r>
        <w:rPr>
          <w:lang w:val="id_ID" w:bidi="id_ID"/>
        </w:rPr>
        <w:t>Beberapa orang memang percaya bahwa apa yang Yesus katakan adalah benar. Mereka akan memiliki kehidupan kekal .</w:t>
      </w:r>
    </w:p>
    <w:p>
      <w:pPr/>
      <w:r>
        <w:rPr>
          <w:lang w:val="id_ID" w:bidi="id_ID"/>
        </w:rPr>
      </w:r>
      <w:r>
        <w:rPr>
          <w:lang w:val="id_ID" w:bidi="id_ID"/>
        </w:rPr>
        <w:t>Ucapan Yohanes hampir seperti puisi. Berikut adalah kegiatan opsional lain yang dapat Anda lakukan untuk membantu Anda memahami ucapan Yohanes:</w:t>
      </w:r>
    </w:p>
    <w:p>
      <w:pPr>
        <w:pStyle w:val="ListBullet"/>
        <w:spacing w:line="240" w:lineRule="auto"/>
        <w:ind w:left="720"/>
      </w:pPr>
      <w:r>
        <w:rPr>
          <w:lang w:val="id_ID" w:bidi="id_ID"/>
        </w:rPr>
      </w:r>
      <w:r>
        <w:rPr>
          <w:lang w:val="id_ID" w:bidi="id_ID"/>
        </w:rPr>
        <w:t>Dapatkah Anda membuat lagu tentang semua hal yang dikatakan Yohanes? Mungkin Anda dapat membuat tiga kelompok: satu kelompok menyanyikan semua yang dikatakan Yohanes tentang Yesus, dan kelompok lain menyanyikan semua yang dikatakan Yohanes tentang Allah, dan kelompok lain menyanyikan semua yang dikatakan Yohanes tentang orang-orang. Pertama, Anda dapat menyanyikan bagian-bagian tersebut secara terpisah; setelah itu mungkin Anda dapat memadukannya, dan mencampurnya seperti cara Yohanes mencampurnya.</w:t>
      </w:r>
    </w:p>
    <w:p>
      <w:pPr>
        <w:pStyle w:val="ListBullet"/>
        <w:spacing w:line="240" w:lineRule="auto"/>
        <w:ind w:left="720"/>
      </w:pPr>
      <w:r>
        <w:rPr>
          <w:lang w:val="id_ID" w:bidi="id_ID"/>
        </w:rPr>
      </w:r>
      <w:r>
        <w:rPr>
          <w:lang w:val="id_ID" w:bidi="id_ID"/>
        </w:rPr>
        <w:t>Bisakah Anda menarikan ini? Mungkin lagi dengan tiga kelompok yang berbeda?</w:t>
      </w:r>
    </w:p>
    <w:p>
      <w:pPr/>
      <w:r>
        <w:rPr>
          <w:lang w:val="id_ID" w:bidi="id_ID"/>
        </w:rPr>
      </w:r>
      <w:r>
        <w:rPr>
          <w:lang w:val="id_ID" w:bidi="id_ID"/>
        </w:rPr>
        <w:t>Hentikan sejenak audio di sini dan lakukan kegiatan ini.</w:t>
      </w:r>
    </w:p>
    <w:p>
      <w:pPr/>
      <w:r>
        <w:rPr>
          <w:lang w:val="id_ID" w:bidi="id_ID"/>
        </w:rPr>
      </w:r>
      <w:r>
        <w:rPr>
          <w:lang w:val="id_ID" w:bidi="id_ID"/>
        </w:rPr>
        <w:t xml:space="preserve">Sekarang, lakukan </w:t>
      </w:r>
      <w:r>
        <w:rPr>
          <w:b/>
          <w:lang w:val="id_ID" w:bidi="id_ID"/>
        </w:rPr>
        <w:t>semua</w:t>
      </w:r>
      <w:r>
        <w:rPr>
          <w:lang w:val="id_ID" w:bidi="id_ID"/>
        </w:rPr>
        <w:t xml:space="preserve"> kegiatan dari bacaan ini bersama-sama. Mulailah dengan memerankan asal dan tujuan perpindahan orang-orang pada "peta" Anda. Sertakan diskusi yang dilakukan orang Yahudi itu dengan murid-murid Yohanes. Kemudian mintalah murid-murid Yohanes berbicara kepada Yohanes. Berikan tanggapan Yohanes, dengan bantuan gerak tubuh atau benda-benda yang telah Anda latih sebelumnya.</w:t>
      </w:r>
    </w:p>
    <w:p>
      <w:pPr/>
      <w:r>
        <w:rPr>
          <w:lang w:val="id_ID" w:bidi="id_ID"/>
        </w:rPr>
      </w:r>
      <w:r>
        <w:rPr>
          <w:lang w:val="id_ID" w:bidi="id_ID"/>
        </w:rPr>
        <w:t>Jangan lupa untuk mengatakan bahwa Yohanes belum di penjara.</w:t>
      </w:r>
    </w:p>
    <w:p>
      <w:pPr/>
      <w:r>
        <w:rPr>
          <w:lang w:val="id_ID" w:bidi="id_ID"/>
        </w:rPr>
      </w:r>
      <w:r>
        <w:rPr>
          <w:lang w:val="id_ID" w:bidi="id_ID"/>
        </w:rPr>
        <w:t>Pada akhir tanggapan Yohanes Pembaptis, semua karakter pindah dan Yohanes sang penulis melangkah ke depan dan memberikan ucapannya. Lakukan kegiatan yang telah Anda buat untuk membantu Anda memikirkan secara mendalam pidato Yohanes. Ingatlah bahwa Yohanes tidak menyebutkan nama Yesus. Jika Anda membuat lagu atau tarian, Anda juga dapat menampilkannya lagi.</w:t>
      </w:r>
    </w:p>
    <w:p>
      <w:pPr/>
      <w:r>
        <w:rPr>
          <w:lang w:val="id_ID" w:bidi="id_ID"/>
        </w:rPr>
      </w:r>
      <w:r>
        <w:rPr>
          <w:lang w:val="id_ID" w:bidi="id_ID"/>
        </w:rPr>
        <w:t>Lakukan kegiatan ini sekarang.</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3:22–36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lima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yang datang kepada Yesus supaya Yesus dapat membaptis mereka</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Murid-murid Yohanes Pembaptis</w:t>
      </w:r>
    </w:p>
    <w:p>
      <w:pPr>
        <w:pStyle w:val="ListBullet"/>
        <w:spacing w:line="240" w:lineRule="auto"/>
        <w:ind w:left="720"/>
      </w:pPr>
      <w:r>
        <w:rPr>
          <w:lang w:val="id_ID" w:bidi="id_ID"/>
        </w:rPr>
      </w:r>
      <w:r>
        <w:rPr>
          <w:lang w:val="id_ID" w:bidi="id_ID"/>
        </w:rPr>
        <w:t>Orang-orang yang datang kepada Yohanes supaya Yohanes dapat membaptis mereka</w:t>
      </w:r>
    </w:p>
    <w:p>
      <w:pPr>
        <w:pStyle w:val="ListBullet"/>
        <w:spacing w:line="240" w:lineRule="auto"/>
        <w:ind w:left="720"/>
      </w:pPr>
      <w:r>
        <w:rPr>
          <w:lang w:val="id_ID" w:bidi="id_ID"/>
        </w:rPr>
      </w:r>
      <w:r>
        <w:rPr>
          <w:lang w:val="id_ID" w:bidi="id_ID"/>
        </w:rPr>
        <w:t>Seorang pria Yahudi yang bertengkar dengan murid-murid Yohanes</w:t>
      </w:r>
    </w:p>
    <w:p>
      <w:pPr>
        <w:pStyle w:val="ListBullet"/>
        <w:spacing w:line="240" w:lineRule="auto"/>
        <w:ind w:left="720"/>
      </w:pPr>
      <w:r>
        <w:rPr>
          <w:lang w:val="id_ID" w:bidi="id_ID"/>
        </w:rPr>
      </w:r>
      <w:r>
        <w:rPr>
          <w:lang w:val="id_ID" w:bidi="id_ID"/>
        </w:rPr>
        <w:t>Mempelai laki-laki (Yesus)</w:t>
      </w:r>
    </w:p>
    <w:p>
      <w:pPr>
        <w:pStyle w:val="ListBullet"/>
        <w:spacing w:line="240" w:lineRule="auto"/>
        <w:ind w:left="720"/>
      </w:pPr>
      <w:r>
        <w:rPr>
          <w:lang w:val="id_ID" w:bidi="id_ID"/>
        </w:rPr>
      </w:r>
      <w:r>
        <w:rPr>
          <w:lang w:val="id_ID" w:bidi="id_ID"/>
        </w:rPr>
        <w:t>Pengantin perempuan</w:t>
      </w:r>
    </w:p>
    <w:p>
      <w:pPr>
        <w:pStyle w:val="ListBullet"/>
        <w:spacing w:line="240" w:lineRule="auto"/>
        <w:ind w:left="720"/>
      </w:pPr>
      <w:r>
        <w:rPr>
          <w:lang w:val="id_ID" w:bidi="id_ID"/>
        </w:rPr>
      </w:r>
      <w:r>
        <w:rPr>
          <w:lang w:val="id_ID" w:bidi="id_ID"/>
        </w:rPr>
        <w:t>Teman mempelai laki-laki (Yohanes Pembaptis)</w:t>
      </w:r>
    </w:p>
    <w:p>
      <w:pPr>
        <w:pStyle w:val="ListBullet"/>
        <w:spacing w:line="240" w:lineRule="auto"/>
        <w:ind w:left="720"/>
      </w:pPr>
      <w:r>
        <w:rPr>
          <w:lang w:val="id_ID" w:bidi="id_ID"/>
        </w:rPr>
      </w:r>
      <w:r>
        <w:rPr>
          <w:lang w:val="id_ID" w:bidi="id_ID"/>
        </w:rPr>
        <w:t>Orang-orang yang berasal dari bumi, dan membicarakan hal-hal duniawi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 yang mengucapkan firman Allah (Yesus)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Bapa (Allah)</w:t>
      </w:r>
    </w:p>
    <w:p>
      <w:pPr>
        <w:pStyle w:val="ListBullet"/>
        <w:spacing w:line="240" w:lineRule="auto"/>
        <w:ind w:left="720"/>
      </w:pPr>
      <w:r>
        <w:rPr>
          <w:lang w:val="id_ID" w:bidi="id_ID"/>
        </w:rPr>
      </w:r>
      <w:r>
        <w:rPr>
          <w:lang w:val="id_ID" w:bidi="id_ID"/>
        </w:rPr>
        <w:t>Anak (Yesus)</w:t>
      </w:r>
    </w:p>
    <w:p>
      <w:pPr>
        <w:pStyle w:val="ListBullet"/>
        <w:spacing w:line="240" w:lineRule="auto"/>
        <w:ind w:left="720"/>
      </w:pPr>
      <w:r>
        <w:rPr>
          <w:lang w:val="id_ID" w:bidi="id_ID"/>
        </w:rPr>
      </w:r>
      <w:r>
        <w:rPr>
          <w:lang w:val="id_ID" w:bidi="id_ID"/>
        </w:rPr>
        <w:t>Orang-orang yang percaya kepada Anak</w:t>
      </w:r>
    </w:p>
    <w:p>
      <w:pPr>
        <w:pStyle w:val="ListBullet"/>
        <w:spacing w:line="240" w:lineRule="auto"/>
        <w:ind w:left="720"/>
      </w:pPr>
      <w:r>
        <w:rPr>
          <w:lang w:val="id_ID" w:bidi="id_ID"/>
        </w:rPr>
      </w:r>
      <w:r>
        <w:rPr>
          <w:lang w:val="id_ID" w:bidi="id_ID"/>
        </w:rPr>
        <w:t>Orang-orang yang menolak Anak</w:t>
      </w:r>
    </w:p>
    <w:p>
      <w:pPr/>
      <w:r>
        <w:rPr>
          <w:lang w:val="id_ID" w:bidi="id_ID"/>
        </w:rPr>
      </w:r>
      <w:r>
        <w:rPr>
          <w:lang w:val="id_ID" w:bidi="id_ID"/>
        </w:rPr>
        <w:t>Secara berkelompok, peragakan perikop ini dua kali. Anda harus memeragakan perikop ini dalam bahasa Anda. Anda dapat menggunakan peta yang Anda buat di ruangan untuk kegiatan sebelumnya, dan juga dapat mengulangi semua kegiatan lain yang telah Anda lakukan untuk membantu Anda mengingat bacaan tersebut.</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Perankan Yesus dan murid-murid-Nya meninggalkan Yerusalem dan melakukan perjalanan melalui desa-desa Yudea. Perankan murid-murid Yesus yang membaptis orang-orang.</w:t>
      </w:r>
    </w:p>
    <w:p>
      <w:pPr/>
      <w:r>
        <w:rPr>
          <w:lang w:val="id_ID" w:bidi="id_ID"/>
        </w:rPr>
      </w:r>
      <w:r>
        <w:rPr>
          <w:lang w:val="id_ID" w:bidi="id_ID"/>
        </w:rPr>
        <w:t>Perankan seorang pria yang melihat apa yang Yesus lakukan. Anda dapat memutuskan sendiri apakah Anda akan memintanya menerima baptisan, atau tidak!</w:t>
      </w:r>
    </w:p>
    <w:p>
      <w:pPr/>
      <w:r>
        <w:rPr>
          <w:lang w:val="id_ID" w:bidi="id_ID"/>
        </w:rPr>
      </w:r>
      <w:r>
        <w:rPr>
          <w:lang w:val="id_ID" w:bidi="id_ID"/>
        </w:rPr>
        <w:t>Perankan orang ini yang melakukan perjalanan ke tempat di mana Yohanes dan murid-muridnya berada.</w:t>
      </w:r>
    </w:p>
    <w:p>
      <w:pPr/>
      <w:r>
        <w:rPr>
          <w:lang w:val="id_ID" w:bidi="id_ID"/>
        </w:rPr>
      </w:r>
      <w:r>
        <w:rPr>
          <w:lang w:val="id_ID" w:bidi="id_ID"/>
        </w:rPr>
        <w:t>Perankan orang yang sedang berdebat dengan murid-murid Yohanes.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para aktor yang memerankan murid-murid Yohanes, "Bagaimana perasaan kalian?" Anda mungkin mendengar hal-hal seperti, "Kami sedikit tersinggung." Yohanes adalah yang pertama! Sekarang semua orang memberikan perhatian mereka kepada Yesus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Yohanes yang menanggapi murid-muridnya. Anda dapat menggunakan tindakan atau benda yang telah Anda praktikkan pada langkah sebelumnya.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aktor yang memerankan Yohanes "Bagaimana perasaan Anda?" Anda mungkin mendengar hal-hal seperti, "Aku benar-benar bahagia!" Aku sangat senang karena orang-orang pergi kepada Yesus. Itulah sebabnya Aku datang! Murid-murid-Ku seharusnya turut berbahagia mengenai hal ini juga."</w:t>
      </w:r>
    </w:p>
    <w:p>
      <w:pPr/>
      <w:r>
        <w:rPr>
          <w:lang w:val="id_ID" w:bidi="id_ID"/>
        </w:rPr>
      </w:r>
      <w:r>
        <w:rPr>
          <w:lang w:val="id_ID" w:bidi="id_ID"/>
        </w:rPr>
        <w:t>Perankan Yohanes sang penulis yang sekarang berbicara kepada kita. Anda dapat menggunakan kegiatan yang telah Anda latih dalam naskah sebelumnya untuk membantu Anda mengingat kata-katanya.</w:t>
      </w:r>
    </w:p>
    <w:p>
      <w:pPr/>
      <w:r>
        <w:rPr>
          <w:lang w:val="id_ID" w:bidi="id_ID"/>
        </w:rPr>
      </w:r>
      <w:r>
        <w:rPr>
          <w:lang w:val="id_ID" w:bidi="id_ID"/>
        </w:rPr>
        <w:t>Tanyakan kepada aktor yang memerankan Yohanes sang penulis, "Apa yang Anda pikirkan?" Anda mungkin mendengar hal-hal seperti, "Aku sangat senang karena Allah telah mengutus Yesus." "Aku berharap banyak orang akan mendengarkan apa yang Yesus katakan."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3:22–36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Perikop ini berbicara tentang </w:t>
      </w:r>
      <w:r>
        <w:rPr>
          <w:b/>
          <w:lang w:val="id_ID" w:bidi="id_ID"/>
        </w:rPr>
        <w:t>murid-murid</w:t>
      </w:r>
      <w:r>
        <w:rPr>
          <w:lang w:val="id_ID" w:bidi="id_ID"/>
        </w:rPr>
        <w:t xml:space="preserve"> Yesus, dan murid-murid Yohanes. Seorang murid adalah orang yang mengikuti seorang guru agama sebagai pembelajar. Gunakan kata yang sama seperti yang telah Anda gunakan dalam perikop sebelumnya. Kata </w:t>
      </w:r>
      <w:r>
        <w:rPr>
          <w:lang w:val="id_ID" w:bidi="id_ID"/>
        </w:rPr>
        <w:t xml:space="preserve">murid </w:t>
      </w:r>
      <w:r>
        <w:rPr>
          <w:lang w:val="id_ID" w:bidi="id_ID"/>
        </w:rPr>
        <w:t>terdapat di Glosarium Utama.</w:t>
      </w:r>
    </w:p>
    <w:p>
      <w:pPr/>
      <w:r>
        <w:rPr>
          <w:lang w:val="id_ID" w:bidi="id_ID"/>
        </w:rPr>
      </w:r>
      <w:r>
        <w:rPr>
          <w:lang w:val="id_ID" w:bidi="id_ID"/>
        </w:rPr>
        <w:t xml:space="preserve">Yesus dan murid-murid-Nya datang ke wilayah </w:t>
      </w:r>
      <w:r>
        <w:rPr>
          <w:b/>
          <w:lang w:val="id_ID" w:bidi="id_ID"/>
        </w:rPr>
        <w:t>Yudea</w:t>
      </w:r>
      <w:r>
        <w:rPr>
          <w:lang w:val="id_ID" w:bidi="id_ID"/>
        </w:rPr>
        <w:t>. Ini berarti mereka meninggalkan kota Yerusalem dan pergi ke bagian provinsi Yudea di mana ada desa-desa dan pertanian dan di mana ada daerah liar. Gunakan kata atau frasa yang akan Anda gunakan untuk tempat seperti itu.</w:t>
      </w:r>
    </w:p>
    <w:p>
      <w:pPr/>
      <w:r>
        <w:rPr>
          <w:lang w:val="id_ID" w:bidi="id_ID"/>
        </w:rPr>
      </w:r>
      <w:r>
        <w:rPr>
          <w:lang w:val="id_ID" w:bidi="id_ID"/>
        </w:rPr>
        <w:t>Berhenti di sini dan diskusikan bagaimana Anda akan mengatakan ini. Hentikan sejenak audio di sini.</w:t>
      </w:r>
    </w:p>
    <w:p>
      <w:pPr/>
      <w:r>
        <w:rPr>
          <w:lang w:val="id_ID" w:bidi="id_ID"/>
        </w:rPr>
      </w:r>
      <w:r>
        <w:rPr>
          <w:lang w:val="id_ID" w:bidi="id_ID"/>
        </w:rPr>
        <w:t xml:space="preserve">Yesus </w:t>
      </w:r>
      <w:r>
        <w:rPr>
          <w:b/>
          <w:lang w:val="id_ID" w:bidi="id_ID"/>
        </w:rPr>
        <w:t>membaptis</w:t>
      </w:r>
      <w:r>
        <w:rPr>
          <w:lang w:val="id_ID" w:bidi="id_ID"/>
        </w:rPr>
        <w:t xml:space="preserve"> orang-orang. Membaptis orang-orang berarti membenamkan mereka ke dalam air sebagai tanda bahwa mereka menyesal atas hal-hal salah yang telah mereka lakukan. Kata </w:t>
      </w:r>
      <w:r>
        <w:rPr>
          <w:lang w:val="id_ID" w:bidi="id_ID"/>
        </w:rPr>
        <w:t>membaptis</w:t>
      </w:r>
      <w:r>
        <w:rPr>
          <w:lang w:val="id_ID" w:bidi="id_ID"/>
        </w:rPr>
        <w:t xml:space="preserve"> terdapat di Glosarium Utama. Gunakan kata yang sama yang telah Anda gunakan di bagian-bagian sebelumnya.</w:t>
      </w:r>
    </w:p>
    <w:p>
      <w:pPr/>
      <w:r>
        <w:rPr>
          <w:lang w:val="id_ID" w:bidi="id_ID"/>
        </w:rPr>
      </w:r>
      <w:r>
        <w:rPr>
          <w:lang w:val="id_ID" w:bidi="id_ID"/>
        </w:rPr>
        <w:t xml:space="preserve">Seorang </w:t>
      </w:r>
      <w:r>
        <w:rPr>
          <w:b/>
          <w:lang w:val="id_ID" w:bidi="id_ID"/>
        </w:rPr>
        <w:t>Yahudi</w:t>
      </w:r>
      <w:r>
        <w:rPr>
          <w:lang w:val="id_ID" w:bidi="id_ID"/>
        </w:rPr>
        <w:t xml:space="preserve"> sedang berdebat dengan murid-murid Yohanes. Kata "Yahudi" berarti keturunan Abraham. Yesus dan sebagian besar orang lain dalam Injil juga adalah orang Yahudi. Dalam kitab Yohanes, kata "orang-orang Yahudi" biasanya berarti para pemimpin agama orang-orang Yahudi. Tetapi kita tidak tahu apakah orang ini adalah pemimpin agama atau tidak. Gunakan kata yang sama seperti yang telah Anda gunakan dalam perikop lain, tetapi jangan mengatakan bahwa orang ini adalah seorang pemimpin agama. Kata </w:t>
      </w:r>
      <w:r>
        <w:rPr>
          <w:lang w:val="id_ID" w:bidi="id_ID"/>
        </w:rPr>
        <w:t>Yahudi</w:t>
      </w:r>
      <w:r>
        <w:rPr>
          <w:lang w:val="id_ID" w:bidi="id_ID"/>
        </w:rPr>
        <w:t xml:space="preserve"> terdapat di Glosarium Utama.</w:t>
      </w:r>
    </w:p>
    <w:p>
      <w:pPr/>
      <w:r>
        <w:rPr>
          <w:lang w:val="id_ID" w:bidi="id_ID"/>
        </w:rPr>
      </w:r>
      <w:r>
        <w:rPr>
          <w:lang w:val="id_ID" w:bidi="id_ID"/>
        </w:rPr>
        <w:t xml:space="preserve">Yohanes Pembaptis sekarang membaptis orang-orang di tempat yang disebut Ainon di dekat tempat yang disebut Salim. Karena Ainon berarti "mata air," Anda juga dapat mengatakan bahwa Yohanes membaptis orang-orang di mata air di dekat tempat yang disebut Salim. Sebuah </w:t>
      </w:r>
      <w:r>
        <w:rPr>
          <w:b/>
          <w:lang w:val="id_ID" w:bidi="id_ID"/>
        </w:rPr>
        <w:t>mata air</w:t>
      </w:r>
      <w:r>
        <w:rPr>
          <w:lang w:val="id_ID" w:bidi="id_ID"/>
        </w:rPr>
        <w:t xml:space="preserve"> adalah tempat di mana air muncul dari tanah.</w:t>
      </w:r>
    </w:p>
    <w:p>
      <w:pPr/>
      <w:r>
        <w:rPr>
          <w:lang w:val="id_ID" w:bidi="id_ID"/>
        </w:rPr>
      </w:r>
      <w:r>
        <w:rPr>
          <w:lang w:val="id_ID" w:bidi="id_ID"/>
        </w:rPr>
        <w:t xml:space="preserve">Berhenti di sini dan diskusikan bagaimana Anda akan menggambarkan tempat di mana Yohanes membaptis. Hentikan rekaman di sini. </w:t>
      </w:r>
    </w:p>
    <w:p>
      <w:pPr/>
      <w:r>
        <w:rPr>
          <w:lang w:val="id_ID" w:bidi="id_ID"/>
        </w:rPr>
      </w:r>
      <w:r>
        <w:rPr>
          <w:lang w:val="id_ID" w:bidi="id_ID"/>
        </w:rPr>
        <w:t xml:space="preserve">Murid-murid Yohanes memanggil </w:t>
      </w:r>
      <w:r>
        <w:rPr>
          <w:b/>
          <w:lang w:val="id_ID" w:bidi="id_ID"/>
        </w:rPr>
        <w:t>Yohanes rabi</w:t>
      </w:r>
      <w:r>
        <w:rPr>
          <w:lang w:val="id_ID" w:bidi="id_ID"/>
        </w:rPr>
        <w:t xml:space="preserve"> . Ini berarti guru dalam bahasa mereka. Gunakan kata yang sama yang telah Anda gunakan dalam bagian sebelumnya. Kata </w:t>
      </w:r>
      <w:r>
        <w:rPr>
          <w:lang w:val="id_ID" w:bidi="id_ID"/>
        </w:rPr>
        <w:t xml:space="preserve">rabi </w:t>
      </w:r>
      <w:r>
        <w:rPr>
          <w:lang w:val="id_ID" w:bidi="id_ID"/>
        </w:rPr>
        <w:t>terdapat di Glosarium Utama.</w:t>
      </w:r>
    </w:p>
    <w:p>
      <w:pPr/>
      <w:r>
        <w:rPr>
          <w:lang w:val="id_ID" w:bidi="id_ID"/>
        </w:rPr>
      </w:r>
      <w:r>
        <w:rPr>
          <w:lang w:val="id_ID" w:bidi="id_ID"/>
        </w:rPr>
        <w:t xml:space="preserve">Murid-murid Yohanes mengatakan bahwa Yohanes telah "bersaksi" tentang Yesus. Dan Yohanes mengatakan bahwa murid-muridnya dapat bersaksi bahwa Yohanes telah mengatakan bahwa ia bukan Kristus. Dan kemudian, Yohanes sang penulis mengatakan bahwa Yesus bersaksi tentang apa yang telah Ia lihat dan dengar di surga. Seseorang yang </w:t>
      </w:r>
      <w:r>
        <w:rPr>
          <w:b/>
          <w:lang w:val="id_ID" w:bidi="id_ID"/>
        </w:rPr>
        <w:t>bersaksi</w:t>
      </w:r>
      <w:r>
        <w:rPr>
          <w:lang w:val="id_ID" w:bidi="id_ID"/>
        </w:rPr>
        <w:t xml:space="preserve"> mengatakan sesuatu yang mereka tahu sungguh benar. Kata </w:t>
      </w:r>
      <w:r>
        <w:rPr>
          <w:lang w:val="id_ID" w:bidi="id_ID"/>
        </w:rPr>
        <w:t>bersaksi</w:t>
      </w:r>
      <w:r>
        <w:rPr>
          <w:lang w:val="id_ID" w:bidi="id_ID"/>
        </w:rPr>
        <w:t xml:space="preserve"> terdapat di Glosarium Utama. Gunakan kata yang sama seperti yang telah Anda gunakan dalam perikop sebelumnya.</w:t>
      </w:r>
    </w:p>
    <w:p>
      <w:pPr/>
      <w:r>
        <w:rPr>
          <w:lang w:val="id_ID" w:bidi="id_ID"/>
        </w:rPr>
      </w:r>
      <w:r>
        <w:rPr>
          <w:lang w:val="id_ID" w:bidi="id_ID"/>
        </w:rPr>
        <w:t xml:space="preserve">Yohanes Pembaptis telah mengatakan bahwa ia bukan </w:t>
      </w:r>
      <w:r>
        <w:rPr>
          <w:b/>
          <w:lang w:val="id_ID" w:bidi="id_ID"/>
        </w:rPr>
        <w:t>Kristus</w:t>
      </w:r>
      <w:r>
        <w:rPr>
          <w:lang w:val="id_ID" w:bidi="id_ID"/>
        </w:rPr>
        <w:t xml:space="preserve">. Kristus, atau Mesias, adalah raja dan Juruselamat khusus yang telah dijanjikan Allah untuk diutus kepada umat itu. Gunakan kata yang sama seperti yang telah Anda gunakan dalam perikop sebelumnya. Kata </w:t>
      </w:r>
      <w:r>
        <w:rPr>
          <w:lang w:val="id_ID" w:bidi="id_ID"/>
        </w:rPr>
        <w:t>Kristus</w:t>
      </w:r>
      <w:r>
        <w:rPr>
          <w:lang w:val="id_ID" w:bidi="id_ID"/>
        </w:rPr>
        <w:t xml:space="preserve"> terdapat di Glosarium Utama.</w:t>
      </w:r>
    </w:p>
    <w:p>
      <w:pPr/>
      <w:r>
        <w:rPr>
          <w:lang w:val="id_ID" w:bidi="id_ID"/>
        </w:rPr>
      </w:r>
      <w:r>
        <w:rPr>
          <w:lang w:val="id_ID" w:bidi="id_ID"/>
        </w:rPr>
        <w:t xml:space="preserve">Yohanes Pembaptis mengatakan bahwa tidak ada seorang pun yang dapat menerima apa pun, kecuali itu telah diberikan dari </w:t>
      </w:r>
      <w:r>
        <w:rPr>
          <w:b/>
          <w:lang w:val="id_ID" w:bidi="id_ID"/>
        </w:rPr>
        <w:t>surga</w:t>
      </w:r>
      <w:r>
        <w:rPr>
          <w:lang w:val="id_ID" w:bidi="id_ID"/>
        </w:rPr>
        <w:t>. Surga adalah tempat Allah tinggal. Orang-orang Yahudi sering menggunakan kata surga sebagai cara yang hormat untuk berbicara tentang Allah. Jadi ketika sesuatu diberikan dari surga, ini berarti bahwa Allah memberikan ini.</w:t>
      </w:r>
    </w:p>
    <w:p>
      <w:pPr/>
      <w:r>
        <w:rPr>
          <w:lang w:val="id_ID" w:bidi="id_ID"/>
        </w:rPr>
      </w:r>
      <w:r>
        <w:rPr>
          <w:lang w:val="id_ID" w:bidi="id_ID"/>
        </w:rPr>
        <w:t xml:space="preserve">Kata </w:t>
      </w:r>
      <w:r>
        <w:rPr>
          <w:lang w:val="id_ID" w:bidi="id_ID"/>
        </w:rPr>
        <w:t>surga</w:t>
      </w:r>
      <w:r>
        <w:rPr>
          <w:lang w:val="id_ID" w:bidi="id_ID"/>
        </w:rPr>
        <w:t xml:space="preserve"> terdapat dalam Glosarium Utama. Gunakan kata yang sama seperti yang telah Anda gunakan dalam perikop sebelumnya.</w:t>
      </w:r>
    </w:p>
    <w:p>
      <w:pPr/>
      <w:r>
        <w:rPr>
          <w:lang w:val="id_ID" w:bidi="id_ID"/>
        </w:rPr>
      </w:r>
      <w:r>
        <w:rPr>
          <w:lang w:val="id_ID" w:bidi="id_ID"/>
        </w:rPr>
        <w:t>Yohanes sang penulis berbicara tentang Dia yang datang dari atas. Kemudian ia berbicara tentang Dia yang datang dari surga. Surga berada di atas bumi. Oleh karena itu, makna dari kedua frasa ini adalah sama.</w:t>
      </w:r>
    </w:p>
    <w:p>
      <w:pPr/>
      <w:r>
        <w:rPr>
          <w:lang w:val="id_ID" w:bidi="id_ID"/>
        </w:rPr>
      </w:r>
      <w:r>
        <w:rPr>
          <w:lang w:val="id_ID" w:bidi="id_ID"/>
        </w:rPr>
        <w:t xml:space="preserve">Allah mengutus seseorang—Yesus—dan memberikan kepadanya roh. </w:t>
      </w:r>
      <w:r>
        <w:rPr>
          <w:b/>
          <w:lang w:val="id_ID" w:bidi="id_ID"/>
        </w:rPr>
        <w:t>Roh</w:t>
      </w:r>
      <w:r>
        <w:rPr>
          <w:lang w:val="id_ID" w:bidi="id_ID"/>
        </w:rPr>
        <w:t xml:space="preserve"> itu berarti </w:t>
      </w:r>
      <w:r>
        <w:rPr>
          <w:b/>
          <w:lang w:val="id_ID" w:bidi="id_ID"/>
        </w:rPr>
        <w:t>Roh Kudus</w:t>
      </w:r>
      <w:r>
        <w:rPr>
          <w:lang w:val="id_ID" w:bidi="id_ID"/>
        </w:rPr>
        <w:t xml:space="preserve"> Allah. Gunakan kata yang sama seperti yang Anda gunakan di perikop sebelumnya. Kata </w:t>
      </w:r>
      <w:r>
        <w:rPr>
          <w:lang w:val="id_ID" w:bidi="id_ID"/>
        </w:rPr>
        <w:t>Roh Kudus</w:t>
      </w:r>
      <w:r>
        <w:rPr>
          <w:lang w:val="id_ID" w:bidi="id_ID"/>
        </w:rPr>
        <w:t xml:space="preserve"> terdapat di Glosarium Utama.</w:t>
      </w:r>
    </w:p>
    <w:p>
      <w:pPr/>
      <w:r>
        <w:rPr>
          <w:lang w:val="id_ID" w:bidi="id_ID"/>
        </w:rPr>
      </w:r>
      <w:r>
        <w:rPr>
          <w:lang w:val="id_ID" w:bidi="id_ID"/>
        </w:rPr>
        <w:t xml:space="preserve">Allah telah menempatkan segala sesuatu di bawah </w:t>
      </w:r>
      <w:r>
        <w:rPr>
          <w:b/>
          <w:lang w:val="id_ID" w:bidi="id_ID"/>
        </w:rPr>
        <w:t>otoritas</w:t>
      </w:r>
      <w:r>
        <w:rPr>
          <w:lang w:val="id_ID" w:bidi="id_ID"/>
        </w:rPr>
        <w:t xml:space="preserve"> Anak-Nya. Itu berarti bahwa Allah memberikan otoritas kepada Yesus atas segala sesuatu. Seseorang yang memiliki otoritas memiliki hak dan kuasa untuk membuat keputusan dan penghakiman. Kata </w:t>
      </w:r>
      <w:r>
        <w:rPr>
          <w:lang w:val="id_ID" w:bidi="id_ID"/>
        </w:rPr>
        <w:t>otoritas</w:t>
      </w:r>
      <w:r>
        <w:rPr>
          <w:lang w:val="id_ID" w:bidi="id_ID"/>
        </w:rPr>
        <w:t xml:space="preserve"> terdapat dalam Glosarium Utama.</w:t>
      </w:r>
    </w:p>
    <w:p>
      <w:pPr/>
      <w:r>
        <w:rPr>
          <w:lang w:val="id_ID" w:bidi="id_ID"/>
        </w:rPr>
      </w:r>
      <w:r>
        <w:rPr>
          <w:lang w:val="id_ID" w:bidi="id_ID"/>
        </w:rPr>
        <w:t xml:space="preserve">Berhenti di sini dan diskusikan kata atau frasa apa yang akan Anda gunakan untuk </w:t>
      </w:r>
      <w:r>
        <w:rPr>
          <w:b/>
          <w:lang w:val="id_ID" w:bidi="id_ID"/>
        </w:rPr>
        <w:t xml:space="preserve">otoritas </w:t>
      </w:r>
      <w:r>
        <w:rPr>
          <w:lang w:val="id_ID" w:bidi="id_ID"/>
        </w:rPr>
        <w:t>.</w:t>
      </w:r>
    </w:p>
    <w:p>
      <w:pPr/>
      <w:r>
        <w:rPr>
          <w:lang w:val="id_ID" w:bidi="id_ID"/>
        </w:rPr>
      </w:r>
      <w:r>
        <w:rPr>
          <w:lang w:val="id_ID" w:bidi="id_ID"/>
        </w:rPr>
        <w:t xml:space="preserve">Siapa pun yang </w:t>
      </w:r>
      <w:r>
        <w:rPr>
          <w:b/>
          <w:lang w:val="id_ID" w:bidi="id_ID"/>
        </w:rPr>
        <w:t>percaya</w:t>
      </w:r>
      <w:r>
        <w:rPr>
          <w:lang w:val="id_ID" w:bidi="id_ID"/>
        </w:rPr>
        <w:t xml:space="preserve"> kepada </w:t>
      </w:r>
      <w:r>
        <w:rPr>
          <w:b/>
          <w:lang w:val="id_ID" w:bidi="id_ID"/>
        </w:rPr>
        <w:t>Anak</w:t>
      </w:r>
      <w:r>
        <w:rPr>
          <w:lang w:val="id_ID" w:bidi="id_ID"/>
        </w:rPr>
        <w:t xml:space="preserve"> memiliki </w:t>
      </w:r>
      <w:r>
        <w:rPr>
          <w:b/>
          <w:lang w:val="id_ID" w:bidi="id_ID"/>
        </w:rPr>
        <w:t>kehidupan kekal</w:t>
      </w:r>
      <w:r>
        <w:rPr>
          <w:lang w:val="id_ID" w:bidi="id_ID"/>
        </w:rPr>
        <w:t xml:space="preserve"> . Anak berarti Anak Allah, Yesus. Jika saudara percaya kepada seseorang, saudara akan percaya bahwa apa yang dikatakan orang itu tentang dirinya adalah benar. Kemudian Anda percaya kepada orang itu dan berkomitmen untuk melakukan apa yang dikatakan orang itu kepada Anda. Gunakan kata yang sama yang telah Anda gunakan di bagian sebelumnya. Kata </w:t>
      </w:r>
      <w:r>
        <w:rPr>
          <w:lang w:val="id_ID" w:bidi="id_ID"/>
        </w:rPr>
        <w:t>percaya</w:t>
      </w:r>
      <w:r>
        <w:rPr>
          <w:lang w:val="id_ID" w:bidi="id_ID"/>
        </w:rPr>
        <w:t xml:space="preserve"> terdapat di dalam Glosarium Utama.</w:t>
      </w:r>
    </w:p>
    <w:p>
      <w:pPr/>
      <w:r>
        <w:rPr>
          <w:lang w:val="id_ID" w:bidi="id_ID"/>
        </w:rPr>
      </w:r>
      <w:r>
        <w:rPr>
          <w:lang w:val="id_ID" w:bidi="id_ID"/>
        </w:rPr>
        <w:t xml:space="preserve">Memiliki </w:t>
      </w:r>
      <w:r>
        <w:rPr>
          <w:b/>
          <w:lang w:val="id_ID" w:bidi="id_ID"/>
        </w:rPr>
        <w:t>kehidupan kekal</w:t>
      </w:r>
      <w:r>
        <w:rPr>
          <w:lang w:val="id_ID" w:bidi="id_ID"/>
        </w:rPr>
        <w:t xml:space="preserve"> berarti hidup selamanya dengan Allah dalam hubungan yang baik. Gunakan kata yang sama yang telah Anda gunakan di bagian sebelumnya. Kata </w:t>
      </w:r>
      <w:r>
        <w:rPr>
          <w:lang w:val="id_ID" w:bidi="id_ID"/>
        </w:rPr>
        <w:t>kehidupan kekal</w:t>
      </w:r>
      <w:r>
        <w:rPr>
          <w:lang w:val="id_ID" w:bidi="id_ID"/>
        </w:rPr>
        <w:t xml:space="preserve"> terdapat dalam Glosarium Utama.</w:t>
      </w:r>
    </w:p>
    <w:p>
      <w:pPr/>
      <w:r>
        <w:rPr>
          <w:lang w:val="id_ID" w:bidi="id_ID"/>
        </w:rPr>
      </w:r>
      <w:r>
        <w:rPr>
          <w:lang w:val="id_ID" w:bidi="id_ID"/>
        </w:rPr>
        <w:t xml:space="preserve">Siapa pun yang menolak anak tidak akan </w:t>
      </w:r>
      <w:r>
        <w:rPr>
          <w:b/>
          <w:lang w:val="id_ID" w:bidi="id_ID"/>
        </w:rPr>
        <w:t>melihat kehidupan</w:t>
      </w:r>
      <w:r>
        <w:rPr>
          <w:lang w:val="id_ID" w:bidi="id_ID"/>
        </w:rPr>
        <w:t>. Ini berarti mereka tidak akan memiliki, atau mengalami, kehidupan kekal ini yang akan diterima oleh orang lain.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4:1–15</w:t>
      </w:r>
      <w:r>
        <w:rPr>
          <w:lang w:val="id_ID" w:bidi="id_ID"/>
        </w:rPr>
      </w:r>
    </w:p>
    <w:p>
      <w:pPr>
        <w:pStyle w:val="Heading3"/>
      </w:pPr>
      <w:r>
        <w:rPr>
          <w:lang w:val="id_ID" w:bidi="id_ID"/>
        </w:rPr>
        <w:t>Dengar dan Renungkan</w:t>
      </w:r>
    </w:p>
    <w:p>
      <w:pPr/>
      <w:r>
        <w:rPr>
          <w:lang w:val="id_ID" w:bidi="id_ID"/>
        </w:rPr>
      </w:r>
      <w:r>
        <w:rPr>
          <w:lang w:val="id_ID" w:bidi="id_ID"/>
        </w:rPr>
        <w:t>Pada langkah ini, dengarkan Yohanes 4:1–15 dan simpanlah dalam hati Anda.</w:t>
      </w:r>
    </w:p>
    <w:p>
      <w:pPr/>
      <w:r>
        <w:rPr>
          <w:lang w:val="id_ID" w:bidi="id_ID"/>
        </w:rPr>
      </w:r>
      <w:r>
        <w:rPr>
          <w:lang w:val="id_ID" w:bidi="id_ID"/>
        </w:rPr>
        <w:t>Dengarkan versi audio dari Yohanes 4:1–15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 atau tidak mengerti dari perikop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4:1–15 dalam terjemahan yang paling mudah dimengerti.</w:t>
      </w:r>
    </w:p>
    <w:p>
      <w:pPr/>
      <w:r>
        <w:rPr>
          <w:lang w:val="id_ID" w:bidi="id_ID"/>
        </w:rPr>
      </w:r>
      <w:r>
        <w:rPr>
          <w:lang w:val="id_ID" w:bidi="id_ID"/>
        </w:rPr>
        <w:t>Yesus berada di Yudea bersama murid-murid-Nya, atau para pengikut terdekat. Yohanes Pembaptis membaptis orang-orang, dan Yesus juga membaptis orang-orang. Murid-murid Yohanes bertanya kepada Yohanes tentang Yesus, dan Yohanes mengatakan kepada murid-muridnya mengapa Yesus lebih besar daripada Yohanes. Sekarang, kita mengetahui bahwa orang-orang Farisi, atau guru agama, mengetahui bahwa Yesus memiliki lebih banyak pengikut yang dibaptis daripada Yohanes. Yesus dan murid-murid-Nya meninggalkan wilayah Yudea untuk melakukan perjalanan kembali ke Galilea di utara. Mereka melakukan perjalanan melalui wilayah Samaria. Kisah ini memiliki percakapan yang mengejutkan antara Yesus dan seorang perempuan Samaria di sumur di Samaria.</w:t>
      </w:r>
    </w:p>
    <w:p>
      <w:pPr/>
      <w:r>
        <w:rPr>
          <w:lang w:val="id_ID" w:bidi="id_ID"/>
        </w:rPr>
      </w:r>
      <w:r>
        <w:rPr>
          <w:lang w:val="id_ID" w:bidi="id_ID"/>
        </w:rPr>
        <w:t>Di Yudea, Yesus membaptis banyak murid baru untuk menunjukkan bahwa para murid baru sekarang adalah bagian dari umat Allah. Dalam bahasa aslinya, "membaptis" berarti mencelupkan atau membenamkan ke dalam air. Orang-orang Farisi mendengar tentang Yesus membaptis banyak orang. Orang-orang Farisi mengikuti hukum Allah dengan sangat ketat. Yohanes—murid Yesus yang menulis kitab Yohanes—mengatakan bahwa Yesus sendiri tidak melakukan pembaptisan itu. Murid-murid Yesus benar-benar membaptis orang-orang. Orang-orang Farisi juga tahu berapa banyak orang yang dibaptis oleh Yohanes Pembaptis. Orang-orang Farisi membandingkan jumlah baptisan yang terjadi di Yudea dan melihat bahwa Yesus dan murid-murid-Nya membaptis lebih banyak orang daripada yang dibaptis Yohanes Pembaptis.</w:t>
      </w:r>
    </w:p>
    <w:p>
      <w:pPr/>
      <w:r>
        <w:rPr>
          <w:lang w:val="id_ID" w:bidi="id_ID"/>
        </w:rPr>
      </w:r>
      <w:r>
        <w:rPr>
          <w:lang w:val="id_ID" w:bidi="id_ID"/>
        </w:rPr>
        <w:t>Yesus ingin menghindari pertanyaan dari orang-orang Farisi tentang perbandingan baptisan antara Yohanes Pembaptis dan Yesus. Maka, Yesus dan murid-murid-Nya meninggalkan wilayah Yudea. Mereka mulai berjalan kembali ke Galilea di utara. Perjalanan itu seharusnya memakan waktu dua atau tiga hari. Cara tercepat untuk melakukan perjalanan dari Yudea ke Galilea adalah melalui Samaria, tetapi orang-orang Yahudi yang ketat sering menghindari Samaria dan mengambil rute yang lebih panjang ke Galilea. Orang-orang Samaria adalah orang-orang yang tinggal di wilayah Samaria. Mereka adalah keturunan orang-orang Yahudi, tetapi orang-orang Yahudi membenci orang-orang Samaria dan tidak menganggap orang-orang Samaria bagian dari umat Allah. Yesus bisa menghindari Samaria, tetapi Ia memilih untuk tidak melakukannya. Beberapa sarjana Alkitab berpikir bahwa Yesus harus melalui Samaria karena Ia bertekad untuk mengikuti rencana dan misi Allah. Dia tahu Allah memiliki rencana yang harus diselesaikannya di Samaria. Selama perjalanan itu, Yesus dan murid-murid-Nya berhenti di dekat kota bernama Sikhar.</w:t>
      </w:r>
    </w:p>
    <w:p>
      <w:pPr/>
      <w:r>
        <w:rPr>
          <w:lang w:val="id_ID" w:bidi="id_ID"/>
        </w:rPr>
      </w:r>
      <w:r>
        <w:rPr>
          <w:lang w:val="id_ID" w:bidi="id_ID"/>
        </w:rPr>
        <w:t xml:space="preserve">Berhenti di sini dan lihatlah peta </w:t>
      </w:r>
      <w:r>
        <w:rPr>
          <w:lang w:val="id_ID" w:bidi="id_ID"/>
        </w:rPr>
        <w:t>Yudea, Samaria, kota Sikhar, dan Galilea</w:t>
      </w:r>
      <w:r>
        <w:rPr>
          <w:lang w:val="id_ID" w:bidi="id_ID"/>
        </w:rPr>
        <w:t xml:space="preserve"> secara berkelompok. Hentikan rekaman di sini. </w:t>
      </w:r>
    </w:p>
    <w:p>
      <w:pPr/>
      <w:r>
        <w:rPr>
          <w:lang w:val="id_ID" w:bidi="id_ID"/>
        </w:rPr>
      </w:r>
      <w:r>
        <w:rPr>
          <w:lang w:val="id_ID" w:bidi="id_ID"/>
        </w:rPr>
        <w:t>Kota Sikhar berada di dekat ladang yang diberikan Yakub kepada anaknya Yusuf lebih dari dua ribu tahun sebelum zaman Yesus. Yakub adalah salah satu leluhur Yahudi yang penting, dan setiap orang Yahudi dan Samaria akan tahu kisah-kisah Yakub dan anaknya Yusuf. Ladang yang dimiliki Yakub juga memiliki sumur air di dalamnya. Orang-orang Yahudi menganggap sumur ini penting karena Yakub menggalinya. Yesus, orang-orang Yahudi, dan orang-orang Samaria semua tahu betapa pentingnya sumur air ini. Sumur adalah lubang dalam di tanah yang memiliki air di bagian bawah. Orang-orang menurunkan ember ke dalam sumur untuk mendapatkan air. Yakub menggunakan sumur untuk mendapatkan air pada zamannya, dan sekarang orang-orang Samaria menggunakan sumur untuk mendapatkan air pada zaman Yesus. Sumur yang dalam ini masih memiliki air untuk digunakan orang-orang.</w:t>
      </w:r>
    </w:p>
    <w:p>
      <w:pPr/>
      <w:r>
        <w:rPr>
          <w:lang w:val="id_ID" w:bidi="id_ID"/>
        </w:rPr>
      </w:r>
      <w:r>
        <w:rPr>
          <w:lang w:val="id_ID" w:bidi="id_ID"/>
        </w:rPr>
        <w:t xml:space="preserve">Berhenti di sini dan secara berkelompok, lihatlah gambar </w:t>
      </w:r>
      <w:r>
        <w:rPr>
          <w:lang w:val="id_ID" w:bidi="id_ID"/>
        </w:rPr>
        <w:t>sumur air</w:t>
      </w:r>
      <w:r>
        <w:rPr>
          <w:lang w:val="id_ID" w:bidi="id_ID"/>
        </w:rPr>
        <w:t xml:space="preserve"> dan </w:t>
      </w:r>
      <w:r>
        <w:rPr>
          <w:lang w:val="id_ID" w:bidi="id_ID"/>
        </w:rPr>
        <w:t>ember</w:t>
      </w:r>
      <w:r>
        <w:rPr>
          <w:lang w:val="id_ID" w:bidi="id_ID"/>
        </w:rPr>
        <w:t xml:space="preserve"> yang digunakan orang-orang untuk mengambil air. Hentikan rekaman di sini. </w:t>
      </w:r>
    </w:p>
    <w:p>
      <w:pPr/>
      <w:r>
        <w:rPr>
          <w:lang w:val="id_ID" w:bidi="id_ID"/>
        </w:rPr>
      </w:r>
      <w:r>
        <w:rPr>
          <w:lang w:val="id_ID" w:bidi="id_ID"/>
        </w:rPr>
        <w:t xml:space="preserve">Berhenti di sini dan diskusikan pertanyaan ini secara kelompok: Bagaimana orang-orang di komunitas Anda mendapatkan air? Apakah Anda menggunakan sumur, mata air, atau jenis sumber air lain untuk kebutuhan sehari-hari Anda? Jika memungkinkan, pergilah ke sumur bersama tim penerjemah Anda dan lihat bagaimana orang-orang mendapatkan air dari sumur itu. Hentikan rekaman di sini. </w:t>
      </w:r>
    </w:p>
    <w:p>
      <w:pPr/>
      <w:r>
        <w:rPr>
          <w:lang w:val="id_ID" w:bidi="id_ID"/>
        </w:rPr>
      </w:r>
      <w:r>
        <w:rPr>
          <w:lang w:val="id_ID" w:bidi="id_ID"/>
        </w:rPr>
        <w:t>Yesus lelah karena perjalanan panjang itu, sehingga Ia duduk di samping sumur Yakub. Dia duduk di sana sendirian. Murid-murid Yesus pergi ke kota Sikhar untuk membeli makanan, dan itulah sebabnya Yesus sendirian di sumur itu. Itu adalah jam keenam. Orang-orang Romawi mulai menghitung jam-jam dalam sehari pada pukul 6 pagi, yang berarti saat itu sekitar siang hari, atau tengah hari.</w:t>
      </w:r>
    </w:p>
    <w:p>
      <w:pPr/>
      <w:r>
        <w:rPr>
          <w:lang w:val="id_ID" w:bidi="id_ID"/>
        </w:rPr>
      </w:r>
      <w:r>
        <w:rPr>
          <w:lang w:val="id_ID" w:bidi="id_ID"/>
        </w:rPr>
        <w:t>Seorang perempuan Samaria datang ke sumur untuk mengambil air. Dia memiliki ember atau periuk air bersamanya—dia membutuhkan cara untuk mendapatkan air dari sumur dan cara untuk membawa air itu kembali ke rumah. Yesus haus karena perjalanan-Nya, dan Yesus meminta air minum kepada perempuan itu. Tidak biasa bagi seseorang untuk datang ke sumur untuk mengambil air pada siang hari karena saat itu matahari sedang terik-teriknya. Kebanyakan orang akan datang ke sumur pada pagi hari atau sore hari saat cuaca tidak terlalu panas. Perempuan Samaria itu datang pada siang hari ketika ia tahu perempuan lain tidak akan berada di sumur itu. Dia mungkin ingin menghindari perempuan lain karena sesuatu dalam gaya hidupnya membuatnya menjadi orang luar di kotanya sendiri.</w:t>
      </w:r>
    </w:p>
    <w:p>
      <w:pPr/>
      <w:r>
        <w:rPr>
          <w:lang w:val="id_ID" w:bidi="id_ID"/>
        </w:rPr>
      </w:r>
      <w:r>
        <w:rPr>
          <w:lang w:val="id_ID" w:bidi="id_ID"/>
        </w:rPr>
        <w:t>Mata air dan sumur terkadang menjadi tempat Allah mengadakan pertemuan-pertemuan penting. Ini akan menjadi salah satu pertemuan penting itu. Yesus meminta air kepada perempuan Samaria itu. Alih-alih segera memberikan air kepada Yesus, perempuan Samaria itu mengajukan pertanyaan kepada Yesus. Ini memulai percakapan yang panjang antara Yesus dan perempuan Samaria itu. Pertama, perempuan tersebut ingin tahu bagaimana Ia dapat memintanya minum, karena Ia adalah Yahudi dan perempuan itu adalah orang Samaria? Dia tidak menginginkan jawaban atas pertanyaan ini—dia menanyakannya untuk menunjukkan betapa mengejutkannya bagi seorang pria Yahudi untuk mengajukan permintaan apa pun kepada seorang perempuan Samaria. Bertentangan dengan kebiasaan Yahudi bagi seorang laki-laki Yahudi untuk berduaan dengan perempuan yang tidak memiliki hubungan keluarga dengannya, terutama seorang perempuan Samaria.</w:t>
      </w:r>
    </w:p>
    <w:p>
      <w:pPr/>
      <w:r>
        <w:rPr>
          <w:lang w:val="id_ID" w:bidi="id_ID"/>
        </w:rPr>
      </w:r>
      <w:r>
        <w:rPr>
          <w:lang w:val="id_ID" w:bidi="id_ID"/>
        </w:rPr>
        <w:t>Yohanes memberi tahu para pendengarnya di sini bahwa semua orang pada zaman Yesus tahu bahwa orang Yahudi dan orang Samaria tidak berbicara satu sama lain. Dalam bahasa aslinya, frasa itu adalah "mereka tidak berbagi cawan dan mangkuk yang sama." Orang-orang Yahudi berpikir bahwa jika mereka menggunakan cawan dan mangkuk yang sama dengan orang-orang Samaria, mereka akan menjadi najis atau tidak suci di hadapan Allah.</w:t>
      </w:r>
    </w:p>
    <w:p>
      <w:pPr/>
      <w:r>
        <w:rPr>
          <w:lang w:val="id_ID" w:bidi="id_ID"/>
        </w:rPr>
      </w:r>
      <w:r>
        <w:rPr>
          <w:lang w:val="id_ID" w:bidi="id_ID"/>
        </w:rPr>
        <w:t xml:space="preserve">Berhenti di sini dan diskusikan pertanyaan ini secara berkelompok: Siapa kelompok orang yang dihindari kelompok orang lain? Mengapa kelompok-kelompok orang tersebut tidak saling menyukai? Apa yang akan terjadi jika seseorang dari satu kelompok berinteraksi dengan seseorang di kelompok lain? Hentikan rekaman di sini. </w:t>
      </w:r>
    </w:p>
    <w:p>
      <w:pPr/>
      <w:r>
        <w:rPr>
          <w:lang w:val="id_ID" w:bidi="id_ID"/>
        </w:rPr>
      </w:r>
      <w:r>
        <w:rPr>
          <w:lang w:val="id_ID" w:bidi="id_ID"/>
        </w:rPr>
        <w:t>Yesus menjawab pertanyaannya dengan mengatakan kepadanya bahwa ia tidak tahu apa karunia Allah itu. Dia juga tidak tahu siapa Yesus. Jika dia memang tahu, dia akan meminta air hidup kepada Yesus. Yesus tidak memaksudkan air fisik yang diminum seseorang. Yesus berbicara tentang air rohani yang memberikan kehidupan nyata bersama Allah. Yesus ingin perempuan Samaria itu memahami apa itu air hidup, tetapi ia belum memahaminya. Ia berkata kepada Yesus "Tuhan, bagaimana Engkau bisa mendapatkan air ini?" Kamu tidak memiliki ember dan sumur itu sangat dalam!" "Tuhan" adalah istilah penghormatan kepada Yesus. Dia juga mengajukan pertanyaan kepadanya untuk menunjukkan bahwa dia tidak menganggap Yesus sepenting leluhurnya Yakub, yang menggali sumur itu. Yakub, anak-anaknya, dan hewan mereka semua minum air yang berasal dari sumur yang sama, dan ia tidak percaya bahwa Yesus mungkin bisa lebih besar daripada Yakub.</w:t>
      </w:r>
    </w:p>
    <w:p>
      <w:pPr/>
      <w:r>
        <w:rPr>
          <w:lang w:val="id_ID" w:bidi="id_ID"/>
        </w:rPr>
      </w:r>
      <w:r>
        <w:rPr>
          <w:lang w:val="id_ID" w:bidi="id_ID"/>
        </w:rPr>
        <w:t>Yesus mengatakan kepada perempuan itu bahwa Ia sedang membicarakan jenis air yang berbeda. Orang-orang yang minum air fisik dari sumur Yakub akan haus lagi dan membutuhkan lebih banyak air. Yesus memberitahunya tentang jenis air pemberi kehidupan yang baru. Air ini akan memuaskan jenis dahaga rohani yang berbeda yang dirasakan orang-orang. Air hidup ini lebih baik daripada air dari sumur Yakub. Air yang memberi kehidupan ini akan seperti mata air yang mengalir dengan air segar dan bersih yang memancar menjadi kehidupan kekal. Mata air ini tidak akan pernah kering. Kehidupan kekal berarti seseorang akan hidup selamanya bersama Allah. Perempuan itu menjawab Yesus lagi, dan ia menunjukkan bahwa ia masih tidak memahami apa yang Yesus maksudkan dengan "air hidup." Ia mengira Yesus bermaksud bahwa Dia tahu tentang air fisik lain yang dapat diminumnya. Dia ingin tahu di mana air khusus ini berada, sehingga dia tidak akan haus lagi atau harus kembali ke sumur untuk mengambil air. Sekali lagi, dia memanggilnya "tuan" untuk menunjukkan rasa hormat.</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4:1–15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Kisah ini memiliki dua adegan.</w:t>
      </w:r>
    </w:p>
    <w:p>
      <w:pPr/>
      <w:r>
        <w:rPr>
          <w:lang w:val="id_ID" w:bidi="id_ID"/>
        </w:rPr>
      </w:r>
      <w:r>
        <w:rPr>
          <w:b/>
          <w:lang w:val="id_ID" w:bidi="id_ID"/>
        </w:rPr>
        <w:t>Dalam adegan pertama:</w:t>
      </w:r>
      <w:r>
        <w:rPr>
          <w:lang w:val="id_ID" w:bidi="id_ID"/>
        </w:rPr>
        <w:t xml:space="preserve"> Yesus memulai perjalanan-Nya dari Yudea ke Galilea. Yesus melakukan perjalanan bersama murid-murid-Nya melalui Samaria dalam perjalanan-Nya ke Galilea, dan mereka berhenti di dekat kota Sikhar di sumur yang terkenal. Yesus duduk di sumur, dan para murid pergi ke kota untuk membeli makanan.</w:t>
      </w:r>
    </w:p>
    <w:p>
      <w:pPr/>
      <w:r>
        <w:rPr>
          <w:lang w:val="id_ID" w:bidi="id_ID"/>
        </w:rPr>
      </w:r>
      <w:r>
        <w:rPr>
          <w:b/>
          <w:lang w:val="id_ID" w:bidi="id_ID"/>
        </w:rPr>
        <w:t>Dalam adegan kedua:</w:t>
      </w:r>
      <w:r>
        <w:rPr>
          <w:lang w:val="id_ID" w:bidi="id_ID"/>
        </w:rPr>
        <w:t xml:space="preserve"> Seorang perempuan Samaria datang ke sumur ketika Yesus beristirahat di sana. Yesus bercakap-cakap dengan perempuan Samaria. Mereka berbicara tentang air fisik, rasa haus, dan air hidup.</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Perempuan Samaria itu</w:t>
      </w:r>
    </w:p>
    <w:p>
      <w:pPr>
        <w:pStyle w:val="ListBullet"/>
        <w:spacing w:line="240" w:lineRule="auto"/>
        <w:ind w:left="720"/>
      </w:pPr>
      <w:r>
        <w:rPr>
          <w:lang w:val="id_ID" w:bidi="id_ID"/>
        </w:rPr>
      </w:r>
      <w:r>
        <w:rPr>
          <w:lang w:val="id_ID" w:bidi="id_ID"/>
        </w:rPr>
        <w:t>Yakub</w:t>
      </w:r>
    </w:p>
    <w:p>
      <w:pPr/>
      <w:r>
        <w:rPr>
          <w:lang w:val="id_ID" w:bidi="id_ID"/>
        </w:rPr>
      </w:r>
      <w:r>
        <w:rPr>
          <w:lang w:val="id_ID" w:bidi="id_ID"/>
        </w:rPr>
        <w:t>Sebagai tim, perhatikan bagian-bagian dari latar belakang perikop ini.</w:t>
      </w:r>
    </w:p>
    <w:p>
      <w:pPr/>
      <w:r>
        <w:rPr>
          <w:lang w:val="id_ID" w:bidi="id_ID"/>
        </w:rPr>
      </w:r>
      <w:r>
        <w:rPr>
          <w:lang w:val="id_ID" w:bidi="id_ID"/>
        </w:rPr>
        <w:t>Dalam adegan pertama, penting untuk diingat bahwa Yesus memulai pada awal kisah di Yudea, dan kemudian memulai perjalanan bersama murid-murid-Nya ke Galilea. Cara yang paling langsung untuk melakukan perjalanan dari Yudea ke Galilea adalah melalui Samaria, sehingga itu jalan yang mereka pilih. Ingatlah bahwa mereka juga sengaja menempuh rute ini agar Yesus dapat berbicara dengan perempuan Samaria itu. Ingatlah juga bahwa ini adalah daerah di mana kebanyakan orang Yahudi mencoba menghindari kontak dengan orang-orang Samaria.</w:t>
      </w:r>
    </w:p>
    <w:p>
      <w:pPr/>
      <w:r>
        <w:rPr>
          <w:lang w:val="id_ID" w:bidi="id_ID"/>
        </w:rPr>
      </w:r>
      <w:r>
        <w:rPr>
          <w:lang w:val="id_ID" w:bidi="id_ID"/>
        </w:rPr>
        <w:t>Ingatlah bahwa alasan Yesus meninggalkan Yudea bersama murid-murid-Nya adalah karena Ia mendengar bahwa orang-orang Farisi, pengikut hukum Musa yang ketat, membandingkan jumlah baptisan Yesus dan Yohanes Pembaptis masing-masing. Ingatlah bahwa sebenarnya murid-murid Yesuslah yang membaptis orang-orang, dan bukan Yesus sendiri. Penting untuk diingat bahwa Yesus ingin menghindari percakapan dengan orang-orang Farisi.</w:t>
      </w:r>
    </w:p>
    <w:p>
      <w:pPr/>
      <w:r>
        <w:rPr>
          <w:lang w:val="id_ID" w:bidi="id_ID"/>
        </w:rPr>
      </w:r>
      <w:r>
        <w:rPr>
          <w:lang w:val="id_ID" w:bidi="id_ID"/>
        </w:rPr>
        <w:t>Penting untuk diingat bahwa ketika Yesus duduk di dekat sumur, Ia sendirian. Murid-murid-Nya pergi ke kota Sikhar di dekatnya untuk membeli makanan, dan Yesus sedang duduk dan beristirahat di sumur itu. Ingatlah bahwa Yesus mungkin lelah karena perjalanan panjang. Dia juga haus, dan saat itu tengah hari, sehingga cuacanya mungkin panas. Juga, ingatlah bahwa Yohanes memberikan informasi tambahan kepada para pendengarnya tentang mengapa Yesus sendirian di sumur itu—para murid Yesus telah pergi ke kota terdekat untuk membeli makanan. Informasi ini dapat dimasukkan di sini untuk mengatakan mengapa Yesus sendirian di sumur itu, atau kemudian ketika perempuan Samaria itu mulai berbicara dengan Yesus.</w:t>
      </w:r>
    </w:p>
    <w:p>
      <w:pPr/>
      <w:r>
        <w:rPr>
          <w:lang w:val="id_ID" w:bidi="id_ID"/>
        </w:rPr>
      </w:r>
      <w:r>
        <w:rPr>
          <w:lang w:val="id_ID" w:bidi="id_ID"/>
        </w:rPr>
        <w:t>Ketika adegan kedua dimulai, ingatlah bahwa perempuan Samaria itu datang ke sumur untuk mengambil air, dan Yesus adalah orang yang memulai percakapan itu. Dia meminta air kepadanya.</w:t>
      </w:r>
    </w:p>
    <w:p>
      <w:pPr/>
      <w:r>
        <w:rPr>
          <w:lang w:val="id_ID" w:bidi="id_ID"/>
        </w:rPr>
      </w:r>
      <w:r>
        <w:rPr>
          <w:lang w:val="id_ID" w:bidi="id_ID"/>
        </w:rPr>
        <w:t>Ada serangkaian pertanyaan bolak-balik antara Yesus dan perempuan Samaria itu. Pertama, perempuan itu bertanya kepada Yesus bagaimana Ia dapat meminta minum kepadanya? Ingatlah bahwa ia tidak mengharapkan jawaban atas pertanyaan ini. Dia mengungkapkan keterkejutannya karena Dia, seorang Yahudi, akan berbicara kepadanya, seorang perempuan Samaria, tentang apa pun.</w:t>
      </w:r>
    </w:p>
    <w:p>
      <w:pPr/>
      <w:r>
        <w:rPr>
          <w:lang w:val="id_ID" w:bidi="id_ID"/>
        </w:rPr>
      </w:r>
      <w:r>
        <w:rPr>
          <w:lang w:val="id_ID" w:bidi="id_ID"/>
        </w:rPr>
        <w:t xml:space="preserve">Berhenti di sini dan bahas pertanyaan ini dalam kelompok. Pertanyaan apa yang dapat Anda gunakan di sini untuk mengungkapkan rasa kaget dan keterkejutannya? Atau, jenis pernyataan lain apa yang dapat Anda gunakan? Hentikan rekaman di sini. </w:t>
      </w:r>
    </w:p>
    <w:p>
      <w:pPr/>
      <w:r>
        <w:rPr>
          <w:lang w:val="id_ID" w:bidi="id_ID"/>
        </w:rPr>
      </w:r>
      <w:r>
        <w:rPr>
          <w:lang w:val="id_ID" w:bidi="id_ID"/>
        </w:rPr>
        <w:t>Ingatlah bahwa orang Yahudi membenci orang-orang Samaria dan tidak ingin berbicara kepada mereka atau berada di sekitar mereka. Orang-orang Yahudi juga tidak ingin berbagi cawan dan mangkuk dengan orang-orang Samaria. Ingat, orang-orang Yahudi menganggap orang-orang Samaria najis atau tidak murni. Sungguh mengejutkan bahwa Yesus, seorang Yahudi, mau meminta minum kepada seorang Samaria dari guci air Samarianya. Sekali lagi, Yohanes memberikan informasi tambahan di sini tentang mengapa orang-orang Yahudi dan orang-orang Samaria tidak berinteraksi satu sama lain.</w:t>
      </w:r>
    </w:p>
    <w:p>
      <w:pPr/>
      <w:r>
        <w:rPr>
          <w:lang w:val="id_ID" w:bidi="id_ID"/>
        </w:rPr>
      </w:r>
      <w:r>
        <w:rPr>
          <w:lang w:val="id_ID" w:bidi="id_ID"/>
        </w:rPr>
        <w:t xml:space="preserve">Berhenti di sini dan bahas pertanyaan ini dalam kelompok. Bagaimana Anda memperkenalkan informasi tambahan ini dalam bahasa Anda sendiri? Apakah Anda akan menambahkan informasi ini di sini, atau sebelumnya dalam kisah tersebut? Hentikan rekaman di sini. </w:t>
      </w:r>
    </w:p>
    <w:p>
      <w:pPr/>
      <w:r>
        <w:rPr>
          <w:lang w:val="id_ID" w:bidi="id_ID"/>
        </w:rPr>
      </w:r>
      <w:r>
        <w:rPr>
          <w:lang w:val="id_ID" w:bidi="id_ID"/>
        </w:rPr>
        <w:t>Ingatlah juga bahwa sumur Yakub dikenal oleh orang-orang Yahudi dan orang-orang Samaria dan dianggap sebagai tempat yang penting, karena leluhur mereka Yakub telah menggalinya.</w:t>
      </w:r>
    </w:p>
    <w:p>
      <w:pPr/>
      <w:r>
        <w:rPr>
          <w:lang w:val="id_ID" w:bidi="id_ID"/>
        </w:rPr>
      </w:r>
      <w:r>
        <w:rPr>
          <w:lang w:val="id_ID" w:bidi="id_ID"/>
        </w:rPr>
        <w:t>Ingatlah, Yesus mengatakan kepadanya bahwa jika ia tahu tentang karunia Allah, dan jika ia tahu siapa Yesus, ia akan meminta air hidup kepada-Nya. Juga, ingatlah bahwa Yesus tidak benar-benar menjawab pertanyaan perempuan itu secara langsung. Ingatlah, ia berpikir bahwa Yesus hanyalah seorang Yahudi—ia tidak tahu apa pun tentang Dia. Juga, ingatlah bahwa ia tidak tahu apa yang dimaksud oleh Yesus dengan "air hidup."</w:t>
      </w:r>
    </w:p>
    <w:p>
      <w:pPr/>
      <w:r>
        <w:rPr>
          <w:lang w:val="id_ID" w:bidi="id_ID"/>
        </w:rPr>
      </w:r>
      <w:r>
        <w:rPr>
          <w:lang w:val="id_ID" w:bidi="id_ID"/>
        </w:rPr>
        <w:t>Perempuan itu menginginkan air jenis ini yang dibicarakan Yesus, tetapi ia tidak tahu bagaimana Yesus dapat memberikan air itu kepadanya. Dia masih berpikir bahwa dia membutuhkan timba agar bisa mendapatkan "air hidup" ini. Dia juga mengajukan pertanyaan kepada-Nya untuk menunjukkan bahwa dia tidak berpikir Dia bisa lebih besar daripada leluhur mereka Yakub. Ia mengharapkan bahwa Yesus akan setuju bahwa "Tidak, Aku tidak lebih besar daripada Yakub." Yakub menggali sumur yang sama, dan sumur itu memberikan banyak air bagi Yakub, anak-anaknya, dan hewan-hewan mereka. Sumur yang sama masih memberikan air pada zaman Yesus, yaitu dua ribu tahun kemudian. Ia terkejut bahwa Yesus tampaknya mengatakan bahwa Ia memiliki air yang lebih baik daripada yang dimiliki sumur Yakub.</w:t>
      </w:r>
    </w:p>
    <w:p>
      <w:pPr/>
      <w:r>
        <w:rPr>
          <w:lang w:val="id_ID" w:bidi="id_ID"/>
        </w:rPr>
      </w:r>
      <w:r>
        <w:rPr>
          <w:lang w:val="id_ID" w:bidi="id_ID"/>
        </w:rPr>
        <w:t xml:space="preserve">Berhenti di sini dan bahas pertanyaan ini dalam kelompok. Apakah Anda akan menggunakan pertanyaan di sini untuk mengungkapkan keraguannya bahwa Yesus lebih besar daripada Yakub, atau bentuk pernyataan lain? Hentikan rekaman di sini. </w:t>
      </w:r>
    </w:p>
    <w:p>
      <w:pPr/>
      <w:r>
        <w:rPr>
          <w:lang w:val="id_ID" w:bidi="id_ID"/>
        </w:rPr>
      </w:r>
      <w:r>
        <w:rPr>
          <w:lang w:val="id_ID" w:bidi="id_ID"/>
        </w:rPr>
        <w:t>Ingatlah bahwa Yesus tidak menjawab pertanyaannya tentang apakah Yesus lebih besar daripada Yakub atau tidak. Sebaliknya, Yesus mengatakan kepada perempuan itu lebih banyak tentang "air hidup" yang dapat Ia tawarkan kepadanya. Ingatlah bahwa air hidup tidak pernah mengering, dan air itu berbeda dari air fisik. Air hidup ini "memancar" menjadi kehidupan kekal dengan Allah selamanya. Dalam bahasa aslinya, istilah "gelembung yang naik ke atas" secara harfiah berarti melonjak atau melompat. Gambar air yang melonjak ini menunjukkan bagaimana Allah memberikan kehidupan yang penuh dan aktif kepada orang-orang yang mengikuti-Nya.</w:t>
      </w:r>
    </w:p>
    <w:p>
      <w:pPr/>
      <w:r>
        <w:rPr>
          <w:lang w:val="id_ID" w:bidi="id_ID"/>
        </w:rPr>
      </w:r>
      <w:r>
        <w:rPr>
          <w:lang w:val="id_ID" w:bidi="id_ID"/>
        </w:rPr>
        <w:t>Air hidup ini lebih baik daripada air fisik di sumur Yakub. Juga, penting untuk dicatat bahwa ini adalah pertama kalinya Yesus berkata, "Aku dapat memberikan air hidup ini kepada orang-orang." Dia akhirnya mulai menunjukkan kepada perempuan itu siapa dia. Yesus bermaksud bahwa siapa pun, termasuk perempuan itu, dapat minum dari air hidup ini dan mengalami kehidupan sejati.</w:t>
      </w:r>
    </w:p>
    <w:p>
      <w:pPr/>
      <w:r>
        <w:rPr>
          <w:lang w:val="id_ID" w:bidi="id_ID"/>
        </w:rPr>
      </w:r>
      <w:r>
        <w:rPr>
          <w:lang w:val="id_ID" w:bidi="id_ID"/>
        </w:rPr>
        <w:t>Ingatlah bahwa meskipun Yesus telah berbagi banyak tentang air hidup, rasa haus, dan kehidupan kekal, perempuan itu masih tidak mengerti. Ia masih berpikir bahwa Yesus tahu tentang air khusus yang akan mencegahnya merasa haus secara fisik lagi.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4:1–15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Kisah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Perempuan Samaria itu</w:t>
      </w:r>
    </w:p>
    <w:p>
      <w:pPr>
        <w:pStyle w:val="ListBullet"/>
        <w:spacing w:line="240" w:lineRule="auto"/>
        <w:ind w:left="720"/>
      </w:pPr>
      <w:r>
        <w:rPr>
          <w:lang w:val="id_ID" w:bidi="id_ID"/>
        </w:rPr>
      </w:r>
      <w:r>
        <w:rPr>
          <w:lang w:val="id_ID" w:bidi="id_ID"/>
        </w:rPr>
        <w:t>Yakub</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berada di Yudea di selatan. Yesus dan murid-murid-Nya membaptis orang-orang, dan Yohanes Pembaptis juga membaptis orang-orang. Orang-orang Farisi mengetahui tentang baptisan itu dan melihat bahwa Yesus dan murid-murid-Nya membaptis lebih banyak orang daripada Yohanes Pembaptis. Yesus memutuskan untuk meninggalkan Yudea dan melakukan perjalanan kembali ke Galilea di utara. Yesus melakukan perjalanan bersama murid-murid-Nya.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kaum Farisi, "Bagaimana perasaan Anda?" Mereka mungkin menjawab hal-hal seperti, "Bertanya-tanya siapa Yesus ini dan mengapa ia membaptis orang-orang," atau "Ingin berbicara kepada Yesus untuk bertanya apa yang ia lakukan," atau "Frustrasi karena Yesus pergi sebelum kita dapat berbicara dengan-Nya."</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Yesus dan para murid-Nya berjalan melalui wilayah Samaria, dan mereka berhenti di dekat kota Sikhar. Yesus lelah karena berjalan, dan Ia duduk di dekat sumur Yakub. Saat itu sekitar siang hari. Yesus sendirian di dekat sumur. Para murid Yesus pergi ke kota Sikhar untuk membeli makanan.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"Bagaimana perasaan Anda?" Orang itu mungkin menjawab hal-hal seperti, "Lelah karena perjalanan," atau "Haus karena berjalan sejauh ini," atau "Lapar."</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Seorang perempuan Samaria datang ke sumur untuk mengambil air. Yesus meminta air minum kepada perempuan itu. Perempuan itu bertanya kepada Yesus bagaimana Ia dapat meminta minum kepadanya. Dia adalah orang Samaria dan Yesus adalah orang Yahudi, dan orang-orang Samaria dan orang Yahudi tidak berbicara satu sama lain atau berbagi cawan atau mangkuk.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"Bagaimana perasaan Anda?" Orang itu mungkin menjawab hal-hal seperti, "Terkejut karena orang Yahudi ini berbicara kepadaku," atau "Terkejut karena ia meminta minum kepadaku ketika orang Yahudi dan orang-orang Samaria tidak berbagi cawan dan mangkuk," atau "Berharap aku dapat menimba air dan pulang ke rumah."</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Yesus mengatakan kepada perempuan itu bahwa ia tidak tahu apa karunia Allah itu. Jika ia tahu siapa Yesus, ia akan meminta air hidup kepada-Nya, atau air yang memberikan kehidupan. Perempuan itu ingin tahu bagaimana Dia bisa mendapatkan air dari sumur tanpa ember, dan di mana Dia bisa mendapatkan air hidup ini. Ia bertanya apakah Yesus berpikir Dia lebih besar daripada leluhur mereka Yakub, yang memberikan sumur itu kepada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"Bagaimana perasaan Anda?" Orang itu mungkin menjawab hal-hal seperti, "Bingung tentang mengapa orang Yahudi ini masih berbicara denganku," atau "Bertanya-tanya apa air hidup itu," atau "Terkejut karena Yesus berpikir bahwa Ia lebih besar daripada leluhur kita Yakub yang memberikan sumur ini kepada kita."</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Yesus menjelaskan lebih lanjut kepada perempuan itu tentang air hidup. Orang-orang yang minum air dari sumur Yakub akan merasa haus lagi. Orang-orang yang minum air hidup yang diberikan Yesus kepada mereka tidak akan haus lagi. Mereka akan memiliki kehidupan kekal. Perempuan itu meminta air ini kepada Yesus sehingga ia tidak perlu terus kembali ke sumur untuk mengambil air.</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"Bagaimana perasaan Anda?" Orang itu mungkin menjawab hal-hal seperti, "Ingin perempuan tersebut memahami apa itu air hidup," atau "Senang memberikan air hidup kepada siapa pun yang menginginkannya," atau "Bersabar dengan pertanyaan perempuan tersebut tentang air hidup."</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4:1–15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b/>
          <w:lang w:val="id_ID" w:bidi="id_ID"/>
        </w:rPr>
        <w:t>Orang-orang Farisi</w:t>
      </w:r>
      <w:r>
        <w:rPr>
          <w:lang w:val="id_ID" w:bidi="id_ID"/>
        </w:rPr>
        <w:t xml:space="preserve"> adalah pemimpin dalam agama Yahudi. Orang-orang Farisi adalah pengikut hukum yang ketat. Gunakan kata yang sama untuk orang-orang Farisi seperti yang Anda gunakan dalam perikop sebelumnya. Untuk informasi lebih lanjut tentang </w:t>
      </w:r>
      <w:r>
        <w:rPr>
          <w:lang w:val="id_ID" w:bidi="id_ID"/>
        </w:rPr>
        <w:t>orang-orang Farisi</w:t>
      </w:r>
      <w:r>
        <w:rPr>
          <w:lang w:val="id_ID" w:bidi="id_ID"/>
        </w:rPr>
        <w:t>, lihat Daftar Kata Utama.</w:t>
      </w:r>
    </w:p>
    <w:p>
      <w:pPr/>
      <w:r>
        <w:rPr>
          <w:lang w:val="id_ID" w:bidi="id_ID"/>
        </w:rPr>
      </w:r>
      <w:r>
        <w:rPr>
          <w:b/>
          <w:lang w:val="id_ID" w:bidi="id_ID"/>
        </w:rPr>
        <w:t>Membaptis</w:t>
      </w:r>
      <w:r>
        <w:rPr>
          <w:lang w:val="id_ID" w:bidi="id_ID"/>
        </w:rPr>
        <w:t xml:space="preserve"> berarti membasuh seseorang dengan air untuk menunjukkan bahwa orang ini sekarang adalah pengikut Yesus. </w:t>
      </w:r>
      <w:r>
        <w:rPr>
          <w:b/>
          <w:lang w:val="id_ID" w:bidi="id_ID"/>
        </w:rPr>
        <w:t>Yohanes Pembaptis</w:t>
      </w:r>
      <w:r>
        <w:rPr>
          <w:lang w:val="id_ID" w:bidi="id_ID"/>
        </w:rPr>
        <w:t xml:space="preserve"> menyiapkan jalan untuk Yesus, dan Yohanes Pembaptis membaptis orang-orang untuk menunjukkan bahwa seseorang ingin berhenti berdosa dan menaati Allah. Gunakan kata dan frasa yang sama untuk baptisan dan Yohanes Pembaptis seperti yang Anda gunakan pada perikop sebelumnya. Untuk keterangan lebih lanjut tentang </w:t>
      </w:r>
      <w:r>
        <w:rPr>
          <w:lang w:val="id_ID" w:bidi="id_ID"/>
        </w:rPr>
        <w:t>baptisan</w:t>
      </w:r>
      <w:r>
        <w:rPr>
          <w:lang w:val="id_ID" w:bidi="id_ID"/>
        </w:rPr>
        <w:t xml:space="preserve"> dan </w:t>
      </w:r>
      <w:r>
        <w:rPr>
          <w:lang w:val="id_ID" w:bidi="id_ID"/>
        </w:rPr>
        <w:t>Yohanes Pembaptis</w:t>
      </w:r>
      <w:r>
        <w:rPr>
          <w:lang w:val="id_ID" w:bidi="id_ID"/>
        </w:rPr>
        <w:t>, lihat Glosarium Utama.</w:t>
      </w:r>
    </w:p>
    <w:p>
      <w:pPr/>
      <w:r>
        <w:rPr>
          <w:lang w:val="id_ID" w:bidi="id_ID"/>
        </w:rPr>
      </w:r>
      <w:r>
        <w:rPr>
          <w:b/>
          <w:lang w:val="id_ID" w:bidi="id_ID"/>
        </w:rPr>
        <w:t>Para murid</w:t>
      </w:r>
      <w:r>
        <w:rPr>
          <w:lang w:val="id_ID" w:bidi="id_ID"/>
        </w:rPr>
        <w:t xml:space="preserve"> adalah para pengikut Yesus yang terdekat. Yohanes Pembaptis juga memiliki para murid. Gunakan kata yang sama untuk para murid seperti yang anda gunakan dalam perikop sebelumnya. Untuk informasi lebih lanjut tentang </w:t>
      </w:r>
      <w:r>
        <w:rPr>
          <w:lang w:val="id_ID" w:bidi="id_ID"/>
        </w:rPr>
        <w:t>murid-murid</w:t>
      </w:r>
      <w:r>
        <w:rPr>
          <w:lang w:val="id_ID" w:bidi="id_ID"/>
        </w:rPr>
        <w:t>, lihat Daftar Kata Utama.</w:t>
      </w:r>
    </w:p>
    <w:p>
      <w:pPr/>
      <w:r>
        <w:rPr>
          <w:lang w:val="id_ID" w:bidi="id_ID"/>
        </w:rPr>
      </w:r>
      <w:r>
        <w:rPr>
          <w:b/>
          <w:lang w:val="id_ID" w:bidi="id_ID"/>
        </w:rPr>
        <w:t>Yudea</w:t>
      </w:r>
      <w:r>
        <w:rPr>
          <w:lang w:val="id_ID" w:bidi="id_ID"/>
        </w:rPr>
        <w:t xml:space="preserve">, </w:t>
      </w:r>
      <w:r>
        <w:rPr>
          <w:b/>
          <w:lang w:val="id_ID" w:bidi="id_ID"/>
        </w:rPr>
        <w:t>Galilea</w:t>
      </w:r>
      <w:r>
        <w:rPr>
          <w:lang w:val="id_ID" w:bidi="id_ID"/>
        </w:rPr>
        <w:t xml:space="preserve">, dan </w:t>
      </w:r>
      <w:r>
        <w:rPr>
          <w:b/>
          <w:lang w:val="id_ID" w:bidi="id_ID"/>
        </w:rPr>
        <w:t>Samaria</w:t>
      </w:r>
      <w:r>
        <w:rPr>
          <w:lang w:val="id_ID" w:bidi="id_ID"/>
        </w:rPr>
        <w:t xml:space="preserve"> semuanya adalah wilayah di Israel. Yudea adalah wilayah di selatan Israel. </w:t>
      </w:r>
      <w:r>
        <w:rPr>
          <w:lang w:val="id_ID" w:bidi="id_ID"/>
        </w:rPr>
        <w:t>Yerusalem</w:t>
      </w:r>
      <w:r>
        <w:rPr>
          <w:lang w:val="id_ID" w:bidi="id_ID"/>
        </w:rPr>
        <w:t xml:space="preserve"> berada di Yudea. Laut Mediterania berada di sebelah barat Yudea, dan Laut Mati berada di sebelah timur Yudea. Samaria berada di utara Yudea, dan kota </w:t>
      </w:r>
      <w:r>
        <w:rPr>
          <w:b/>
          <w:lang w:val="id_ID" w:bidi="id_ID"/>
        </w:rPr>
        <w:t>Sikhar</w:t>
      </w:r>
      <w:r>
        <w:rPr>
          <w:lang w:val="id_ID" w:bidi="id_ID"/>
        </w:rPr>
        <w:t xml:space="preserve"> berada di Samaria. Galilea adalah wilayah utara Samaria, dan Yesus dibesarkan di Galilea. Gunakan kata-kata yang sama untuk Yudea, Galilea, Samaria, dan Sikhar seperti yang Anda gunakan pada perikop sebelumnya. Untuk keterangan lebih lanjut tentang </w:t>
      </w:r>
      <w:r>
        <w:rPr>
          <w:lang w:val="id_ID" w:bidi="id_ID"/>
        </w:rPr>
        <w:t>Yudea</w:t>
      </w:r>
      <w:r>
        <w:rPr>
          <w:lang w:val="id_ID" w:bidi="id_ID"/>
        </w:rPr>
        <w:t xml:space="preserve">, </w:t>
      </w:r>
      <w:r>
        <w:rPr>
          <w:lang w:val="id_ID" w:bidi="id_ID"/>
        </w:rPr>
        <w:t>Galilea</w:t>
      </w:r>
      <w:r>
        <w:rPr>
          <w:lang w:val="id_ID" w:bidi="id_ID"/>
        </w:rPr>
        <w:t xml:space="preserve">, dan </w:t>
      </w:r>
      <w:r>
        <w:rPr>
          <w:lang w:val="id_ID" w:bidi="id_ID"/>
        </w:rPr>
        <w:t>Samaria</w:t>
      </w:r>
      <w:r>
        <w:rPr>
          <w:lang w:val="id_ID" w:bidi="id_ID"/>
        </w:rPr>
        <w:t>, lihat Glosarium Utama.</w:t>
      </w:r>
    </w:p>
    <w:p>
      <w:pPr/>
      <w:r>
        <w:rPr>
          <w:lang w:val="id_ID" w:bidi="id_ID"/>
        </w:rPr>
      </w:r>
      <w:r>
        <w:rPr>
          <w:lang w:val="id_ID" w:bidi="id_ID"/>
        </w:rPr>
        <w:t xml:space="preserve">Berhenti di sini dan lihatlah peta </w:t>
      </w:r>
      <w:r>
        <w:rPr>
          <w:lang w:val="id_ID" w:bidi="id_ID"/>
        </w:rPr>
        <w:t>Yudea, Samaria, kota Sikhar, dan Galilea</w:t>
      </w:r>
      <w:r>
        <w:rPr>
          <w:lang w:val="id_ID" w:bidi="id_ID"/>
        </w:rPr>
        <w:t xml:space="preserve"> lagi secara berkelompok jika diperlukan. Hentikan rekaman di sini. </w:t>
      </w:r>
    </w:p>
    <w:p>
      <w:pPr/>
      <w:r>
        <w:rPr>
          <w:lang w:val="id_ID" w:bidi="id_ID"/>
        </w:rPr>
      </w:r>
      <w:r>
        <w:rPr>
          <w:b/>
          <w:lang w:val="id_ID" w:bidi="id_ID"/>
        </w:rPr>
        <w:t>Yakub</w:t>
      </w:r>
      <w:r>
        <w:rPr>
          <w:lang w:val="id_ID" w:bidi="id_ID"/>
        </w:rPr>
        <w:t xml:space="preserve"> adalah anak Ishak, dan Ishak adalah anak Abraham. Yakub adalah ayah dari dua belas anak laki-laki, yang menjadi dua belas suku Israel. </w:t>
      </w:r>
      <w:r>
        <w:rPr>
          <w:b/>
          <w:lang w:val="id_ID" w:bidi="id_ID"/>
        </w:rPr>
        <w:t>Yusuf</w:t>
      </w:r>
      <w:r>
        <w:rPr>
          <w:lang w:val="id_ID" w:bidi="id_ID"/>
        </w:rPr>
        <w:t xml:space="preserve"> adalah salah satu dari dua belas anak itu.</w:t>
      </w:r>
    </w:p>
    <w:p>
      <w:pPr/>
      <w:r>
        <w:rPr>
          <w:lang w:val="id_ID" w:bidi="id_ID"/>
        </w:rPr>
      </w:r>
      <w:r>
        <w:rPr>
          <w:lang w:val="id_ID" w:bidi="id_ID"/>
        </w:rPr>
        <w:t xml:space="preserve">Sebuah </w:t>
      </w:r>
      <w:r>
        <w:rPr>
          <w:b/>
          <w:lang w:val="id_ID" w:bidi="id_ID"/>
        </w:rPr>
        <w:t>sumur</w:t>
      </w:r>
      <w:r>
        <w:rPr>
          <w:lang w:val="id_ID" w:bidi="id_ID"/>
        </w:rPr>
        <w:t xml:space="preserve"> adalah lubang dalam di tanah yang menyediakan sumber air untuk diminum oleh orang-orang dan hewan. Orang-orang menurunkan </w:t>
      </w:r>
      <w:r>
        <w:rPr>
          <w:b/>
          <w:lang w:val="id_ID" w:bidi="id_ID"/>
        </w:rPr>
        <w:t>ember</w:t>
      </w:r>
      <w:r>
        <w:rPr>
          <w:lang w:val="id_ID" w:bidi="id_ID"/>
        </w:rPr>
        <w:t xml:space="preserve"> dengan tali yang melekat padanya ke dalam sumur untuk mendapatkan air. Ember adalah wadah yang terbuat dari kulit yang digunakan untuk menimba air dari sumur atau bak penampungan air. Sebuah ember memiliki dua batang penyangga di bagian atas untuk menjaganya tetap terbuka.</w:t>
      </w:r>
    </w:p>
    <w:p>
      <w:pPr/>
      <w:r>
        <w:rPr>
          <w:lang w:val="id_ID" w:bidi="id_ID"/>
        </w:rPr>
      </w:r>
      <w:r>
        <w:rPr>
          <w:lang w:val="id_ID" w:bidi="id_ID"/>
        </w:rPr>
        <w:t xml:space="preserve">Berhenti di sini dan lihatlah gambar </w:t>
      </w:r>
      <w:r>
        <w:rPr>
          <w:lang w:val="id_ID" w:bidi="id_ID"/>
        </w:rPr>
        <w:t>sumur air</w:t>
      </w:r>
      <w:r>
        <w:rPr>
          <w:lang w:val="id_ID" w:bidi="id_ID"/>
        </w:rPr>
        <w:t xml:space="preserve"> dan </w:t>
      </w:r>
      <w:r>
        <w:rPr>
          <w:lang w:val="id_ID" w:bidi="id_ID"/>
        </w:rPr>
        <w:t>ember</w:t>
      </w:r>
      <w:r>
        <w:rPr>
          <w:lang w:val="id_ID" w:bidi="id_ID"/>
        </w:rPr>
        <w:t xml:space="preserve"> lagi secara kelompok jika diperlukan. Hentikan rekaman di sini. </w:t>
      </w:r>
    </w:p>
    <w:p>
      <w:pPr/>
      <w:r>
        <w:rPr>
          <w:lang w:val="id_ID" w:bidi="id_ID"/>
        </w:rPr>
      </w:r>
      <w:r>
        <w:rPr>
          <w:lang w:val="id_ID" w:bidi="id_ID"/>
        </w:rPr>
        <w:t>Pada zaman Yesus, orang-orang Romawi menghitung jam-jam dalam sehari mulai pada pukul 6 pagi. Jam keenam berarti saat itu sekitar pukul 12 siang, atau tengah hari.</w:t>
      </w:r>
    </w:p>
    <w:p>
      <w:pPr/>
      <w:r>
        <w:rPr>
          <w:lang w:val="id_ID" w:bidi="id_ID"/>
        </w:rPr>
      </w:r>
      <w:r>
        <w:rPr>
          <w:lang w:val="id_ID" w:bidi="id_ID"/>
        </w:rPr>
        <w:t xml:space="preserve">Berhenti di sini dan bahas pertanyaan ini dalam kelompok. Bagaimana cara Anda menyebutkan waktu atau menghitung jam dalam sehari dalam budaya Anda? Hentikan rekaman di sini. </w:t>
      </w:r>
    </w:p>
    <w:p>
      <w:pPr/>
      <w:r>
        <w:rPr>
          <w:lang w:val="id_ID" w:bidi="id_ID"/>
        </w:rPr>
      </w:r>
      <w:r>
        <w:rPr>
          <w:lang w:val="id_ID" w:bidi="id_ID"/>
        </w:rPr>
        <w:t xml:space="preserve">Orang-orang Yahudi tidak menyukai orang-orang </w:t>
      </w:r>
      <w:r>
        <w:rPr>
          <w:b/>
          <w:lang w:val="id_ID" w:bidi="id_ID"/>
        </w:rPr>
        <w:t>Samaria</w:t>
      </w:r>
      <w:r>
        <w:rPr>
          <w:lang w:val="id_ID" w:bidi="id_ID"/>
        </w:rPr>
        <w:t>. Orang-orang Samaria adalah keturunan orang-orang Yahudi. Orang Yahudi menganggap orang-orang Samaria najis karena orang-orang Samaria telah menikahi orang-orang asing. Allah telah memerintahkan orang-orang Yahudi untuk tidak menikahi orang-orang asing. Orang-orang Samaria juga menyembah secara berbeda dari orang-orang Yahudi. Orang-orang Yahudi menganggap orang-orang Samaria tidak murni dan bersih di hadapan Allah karena cara mereka beribadah dan karena mereka telah menikahi orang-orang asing dahulu kala. Orang-orang Yahudi tidak berbicara kepada orang-orang Samaria atau berbagi cawan dan mangkuk dengan orang-orang Samaria.</w:t>
      </w:r>
    </w:p>
    <w:p>
      <w:pPr/>
      <w:r>
        <w:rPr>
          <w:lang w:val="id_ID" w:bidi="id_ID"/>
        </w:rPr>
      </w:r>
      <w:r>
        <w:rPr>
          <w:lang w:val="id_ID" w:bidi="id_ID"/>
        </w:rPr>
        <w:t xml:space="preserve">Berhenti di sini dan diskusikan secara berkelompok kata atau frasa apa yang akan Anda gunakan untuk </w:t>
      </w:r>
      <w:r>
        <w:rPr>
          <w:b/>
          <w:lang w:val="id_ID" w:bidi="id_ID"/>
        </w:rPr>
        <w:t>orang-orang Samaria</w:t>
      </w:r>
      <w:r>
        <w:rPr>
          <w:lang w:val="id_ID" w:bidi="id_ID"/>
        </w:rPr>
        <w:t xml:space="preserve">. Carilah orang-orang </w:t>
      </w:r>
      <w:r>
        <w:rPr>
          <w:lang w:val="id_ID" w:bidi="id_ID"/>
        </w:rPr>
        <w:t>Samaria</w:t>
      </w:r>
      <w:r>
        <w:rPr>
          <w:lang w:val="id_ID" w:bidi="id_ID"/>
        </w:rPr>
        <w:t xml:space="preserve"> di Glosarium Utama untuk informasi lebih lanjut. Hentikan rekaman di sini. </w:t>
      </w:r>
    </w:p>
    <w:p>
      <w:pPr/>
      <w:r>
        <w:rPr>
          <w:lang w:val="id_ID" w:bidi="id_ID"/>
        </w:rPr>
      </w:r>
      <w:r>
        <w:rPr>
          <w:b/>
          <w:lang w:val="id_ID" w:bidi="id_ID"/>
        </w:rPr>
        <w:t>Karunia Allah</w:t>
      </w:r>
      <w:r>
        <w:rPr>
          <w:lang w:val="id_ID" w:bidi="id_ID"/>
        </w:rPr>
        <w:t xml:space="preserve"> mungkin adalah roh Allah, atau </w:t>
      </w:r>
      <w:r>
        <w:rPr>
          <w:b/>
          <w:lang w:val="id_ID" w:bidi="id_ID"/>
        </w:rPr>
        <w:t>air hidup</w:t>
      </w:r>
      <w:r>
        <w:rPr>
          <w:lang w:val="id_ID" w:bidi="id_ID"/>
        </w:rPr>
        <w:t xml:space="preserve"> yang Yesus ceritakan kepada perempuan itu. Yesus menggunakan frasa "air hidup" untuk menggambarkan air rohani yang memberikan kehidupan kepada seseorang. Pastikan untuk tidak menerjemahkan air hidup sebagai air ajaib atau air jasmani yang di dalamnya ada hewan yang hidup.</w:t>
      </w:r>
    </w:p>
    <w:p>
      <w:pPr/>
      <w:r>
        <w:rPr>
          <w:lang w:val="id_ID" w:bidi="id_ID"/>
        </w:rPr>
      </w:r>
      <w:r>
        <w:rPr>
          <w:lang w:val="id_ID" w:bidi="id_ID"/>
        </w:rPr>
        <w:t xml:space="preserve">Yesus juga mengatakan air hidup ini akan menjadi seperti mata air yang memancar menjadi kehidupan kekal. </w:t>
      </w:r>
      <w:r>
        <w:rPr>
          <w:b/>
          <w:lang w:val="id_ID" w:bidi="id_ID"/>
        </w:rPr>
        <w:t>Kehidupan kekal</w:t>
      </w:r>
      <w:r>
        <w:rPr>
          <w:lang w:val="id_ID" w:bidi="id_ID"/>
        </w:rPr>
        <w:t xml:space="preserve"> berarti seseorang akan memiliki kehidupan yang tidak pernah berakhir. Kehidupan kekal juga berarti kualitas kehidupan yang dimulai ketika seseorang mengizinkan Allah mengatur hidupnya. Gunakan kata-kata yang sama untuk kehidupan kekal seperti yang Anda gunakan pada perikop sebelumnya. Untuk informasi lebih lanjut tentang </w:t>
      </w:r>
      <w:r>
        <w:rPr>
          <w:lang w:val="id_ID" w:bidi="id_ID"/>
        </w:rPr>
        <w:t>kehidupan kekal</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4:16–26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4:16–26 dan simpanlah dalam hati anda.</w:t>
      </w:r>
    </w:p>
    <w:p>
      <w:pPr/>
      <w:r>
        <w:rPr>
          <w:lang w:val="id_ID" w:bidi="id_ID"/>
        </w:rPr>
      </w:r>
      <w:r>
        <w:rPr>
          <w:lang w:val="id_ID" w:bidi="id_ID"/>
        </w:rPr>
        <w:t>Dengarkan rekaman dari Yohanes 4:16–26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disampaikan bagian ini kepada kita tentang Allah dan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YOHANES 4:16–26</w:t>
      </w:r>
    </w:p>
    <w:p>
      <w:pPr/>
      <w:r>
        <w:rPr>
          <w:lang w:val="id_ID" w:bidi="id_ID"/>
        </w:rPr>
      </w:r>
      <w:r>
        <w:rPr>
          <w:lang w:val="id_ID" w:bidi="id_ID"/>
        </w:rPr>
        <w:t>Dengarkan versi audio dari Yohanes 4:16–26 dalam terjemahan yang paling mudah dimengerti.</w:t>
      </w:r>
    </w:p>
    <w:p>
      <w:pPr/>
      <w:r>
        <w:rPr>
          <w:lang w:val="id_ID" w:bidi="id_ID"/>
        </w:rPr>
      </w:r>
      <w:r>
        <w:rPr>
          <w:lang w:val="id_ID" w:bidi="id_ID"/>
        </w:rPr>
        <w:t>Yesus dan murid-murid-Nya sedang dalam perjalanan dari Yudea ke Galilea. Mereka berjalan melalui wilayah Samaria. Murid-murid Yesus masuk ke kota Sikar untuk membeli makanan, dan Yesus tinggal seorang diri di dekat sumur air di luar kota. Seorang wanita Samaria datang ke sumur untuk mengambil air, dan Yesus memulai percakapan dengannya tentang air fisik dan air rohani. Dia tidak memahami apa yang Yesus maksudkan dengan air "yang memberi kehidupan"—ia masih mengira bahwa Ia berbicara tentang air fisik. Sekarang, Yesus melanjutkan percakapan itu dan mengungkapkan informasi tentang dia. Dia juga menceritakan kepadanya tentang ibadah sejati dan mengungkapkan kepadanya bahwa Ia adalah Mesias, Juruselamat yang dijanjikan.</w:t>
      </w:r>
    </w:p>
    <w:p>
      <w:pPr/>
      <w:r>
        <w:rPr>
          <w:lang w:val="id_ID" w:bidi="id_ID"/>
        </w:rPr>
      </w:r>
      <w:r>
        <w:rPr>
          <w:lang w:val="id_ID" w:bidi="id_ID"/>
        </w:rPr>
        <w:t xml:space="preserve">Berhenti di sini dan lihatlah peta Yudea, Samaria, kota Sikhar, dan Galilea secara berkelompok. Hentikan rekaman di sini. </w:t>
      </w:r>
    </w:p>
    <w:p>
      <w:pPr/>
      <w:r>
        <w:rPr>
          <w:lang w:val="id_ID" w:bidi="id_ID"/>
        </w:rPr>
      </w:r>
      <w:r>
        <w:rPr>
          <w:lang w:val="id_ID" w:bidi="id_ID"/>
        </w:rPr>
        <w:t>Beberapa kali dalam percakapan sejauh ini, Yesus tidak langsung menjawab pertanyaan wanita Samaria itu. Ketika ia meminta air "yang memberikan kehidupan" ini kepada Yesus, Yesus sekali lagi tidak menjawab pertanyaannya secara langsung. Sebaliknya, Yesus menyuruh dia untuk pergi mendapatkan suaminya dan membawanya kembali ke sumur bersamanya. Jawabannya adalah bahwa ia tidak memiliki suami. Yesus setuju bahwa ia benar dengan mengatakan ia tidak memiliki suami. Yesus mengatakan kepadanya bahwa sebenarnya ia telah memiliki lima suami satu demi satu, dan ia bahkan belum menikahi pria yang kini tinggal bersamanya. Yesus kembali mengatakan bahwa ia berkata benar tentang tidak memiliki suami.</w:t>
      </w:r>
    </w:p>
    <w:p>
      <w:pPr/>
      <w:r>
        <w:rPr>
          <w:lang w:val="id_ID" w:bidi="id_ID"/>
        </w:rPr>
      </w:r>
      <w:r>
        <w:rPr>
          <w:lang w:val="id_ID" w:bidi="id_ID"/>
        </w:rPr>
        <w:t>Dalam budaya Yahudi dan Samaria, orang-orang diperbolehkan untuk bercerai dan kemudian menikah lagi lebih dari satu kali. Para rabi Yahudi tidak menyetujui lebih dari tiga pernikahan. Bahkan orang-orang Samaria tidak akan menyetujui banyaknya pernikahan dan perceraian yang dilaluinya, dan kemungkinan besar orang-orang kota itu berhenti bergaul dengannya karena banyaknya pernikahan dan perceraian yang dilaluinya. Beberapa sarjana berpikir bahwa kelima suami itu mewakili lima ilah palsu yang dulu disembah oleh orang-orang Samaria, tetapi kebanyakan orang setuju bahwa Yesus berbicara tentang masa lalu wanita tertentu ini.</w:t>
      </w:r>
    </w:p>
    <w:p>
      <w:pPr/>
      <w:r>
        <w:rPr>
          <w:lang w:val="id_ID" w:bidi="id_ID"/>
        </w:rPr>
      </w:r>
      <w:r>
        <w:rPr>
          <w:lang w:val="id_ID" w:bidi="id_ID"/>
        </w:rPr>
        <w:t xml:space="preserve">Berhenti di sini dan bahas pertanyaan ini dalam kelompok. Bagaimana orang-orang dalam budaya Anda memandang laki-laki dan perempuan yang memiliki beberapa pernikahan dan perceraian? Hentikan rekaman di sini. </w:t>
      </w:r>
    </w:p>
    <w:p>
      <w:pPr/>
      <w:r>
        <w:rPr>
          <w:lang w:val="id_ID" w:bidi="id_ID"/>
        </w:rPr>
      </w:r>
      <w:r>
        <w:rPr>
          <w:lang w:val="id_ID" w:bidi="id_ID"/>
        </w:rPr>
        <w:t>Yesus tidak mencoba membuat perempuan itu merasa bersalah atas apa yang Ia ungkapkan tentang banyaknya suami yang pernah dimilikinya. Dia menunjukkan kepadanya bahwa Ia tahu tentang masa lalunya Dia langsung mengenali bahwa Yesus adalah seorang Nabi karena Ia mengetahui tentang lima suami di masa lalunya dan pria yang tinggal bersamanya saat ini. Para nabi menyampaikan pesan dari Allah dan dapat mengetahui hal-hal yang tidak dapat diketahui orang-orang secara alami. Wanita itu kembali menyebut Yesus "tuan" sebagai istilah penghormatan.</w:t>
      </w:r>
    </w:p>
    <w:p>
      <w:pPr/>
      <w:r>
        <w:rPr>
          <w:lang w:val="id_ID" w:bidi="id_ID"/>
        </w:rPr>
      </w:r>
      <w:r>
        <w:rPr>
          <w:lang w:val="id_ID" w:bidi="id_ID"/>
        </w:rPr>
        <w:t>Selanjutnya, wanita itu mengubah percakapan untuk berbicara tentang ibadah. Perempuan itu tidak mengajukan pertanyaan langsung kepada Yesus, tetapi pernyataannya menunjukkan bahwa ia ingin tahu pendapat Yesus tentang di mana orang-orang harus menyembah Allah. Beberapa orang berpikir bahwa ia menguji Yesus untuk melihat apakah Ia benar-benar adalah seorang Nabi, dan beberapa orang berpikir bahwa ia benar-benar percaya bahwa dia adalah seorang Nabi dan dapat berbicara sebagai ahli tentang di mana harus menyembah Allah. Ia mengatakan bahwa "nenek moyang kita"—orang-orang Samaria—menyembah Allah di gunung ini, tetapi "kalian"—orang-orang Yahudi—beribadah di Yerusalem . "Gunung ini" berarti Gunung Gerizim, yang merupakan gunung yang mungkin bisa dilihat oleh Yesus dan perempuan itu dari tempat mereka berbicara di sumur. Dulu terdapat bait suci orang Samaria bagi Allah di Gunung Gerizim, tetapi telah dihancurkan ratusan tahun sebelumnya. Pada zaman Yesus, orang-orang Samaria masih menyembah Allah di Gunung Gerizim. Orang Yahudi menyembah Allah di Bait Suci di Yerusalem, yang juga berada di atas gunung. Orang-orang Samaria dan Yahudi menafsirkan hukum Musa secara berbeda tentang di mana orang-orang harus menyembah Allah. Wanita itu ingin tahu apakah Yesus berpikir bahwa orang-orang Samaria—orang-orangnya— atau orang-orang Yahudi—orang-orang-Nya— benar tentang di mana mereka menyembah Allah.</w:t>
      </w:r>
    </w:p>
    <w:p>
      <w:pPr/>
      <w:r>
        <w:rPr>
          <w:lang w:val="id_ID" w:bidi="id_ID"/>
        </w:rPr>
      </w:r>
      <w:r>
        <w:rPr>
          <w:lang w:val="id_ID" w:bidi="id_ID"/>
        </w:rPr>
        <w:t xml:space="preserve">Berhenti di sini dan lihatlah gambar Gunung Gerizim secara berkelompok. Juga, lihatlah peta yang memiliki Yerusalem dan Gunung Gerizim di atasnya. Hentikan rekaman di sini. </w:t>
      </w:r>
    </w:p>
    <w:p>
      <w:pPr/>
      <w:r>
        <w:rPr>
          <w:lang w:val="id_ID" w:bidi="id_ID"/>
        </w:rPr>
      </w:r>
      <w:r>
        <w:rPr>
          <w:lang w:val="id_ID" w:bidi="id_ID"/>
        </w:rPr>
        <w:t xml:space="preserve">Yesus tidak langsung menjawab pertanyaan perempuan itu tentang apakah orang-orang harus menyembah Allah di Gunung Gerizim atau di Yerusalem. Yesus mengatakan </w:t>
      </w:r>
      <w:r>
        <w:rPr>
          <w:b/>
          <w:lang w:val="id_ID" w:bidi="id_ID"/>
        </w:rPr>
        <w:t>bagaimana</w:t>
      </w:r>
      <w:r>
        <w:rPr>
          <w:lang w:val="id_ID" w:bidi="id_ID"/>
        </w:rPr>
        <w:t xml:space="preserve"> orang-orang menyembah Allah lebih penting daripada </w:t>
      </w:r>
      <w:r>
        <w:rPr>
          <w:b/>
          <w:lang w:val="id_ID" w:bidi="id_ID"/>
        </w:rPr>
        <w:t xml:space="preserve">dimana </w:t>
      </w:r>
      <w:r>
        <w:rPr>
          <w:lang w:val="id_ID" w:bidi="id_ID"/>
        </w:rPr>
        <w:t>mereka menyembah Allah. Dia memulai jawabannya dengan kata "perempuan." Dalam bahasa aslinya, ini adalah cara sopan untuk berbicara kepada seorang wanita. Yesus berkata, "percayalah kepada-Ku," yang berarti apa yang akan Ia katakan kepadanya adalah benar. Yesus mengatakan kepadanya bahwa "saatnya akan datang" ketika ibadah tidak perlu dilakukan di Gunung Gerizim atau di Yerusalem. Frasa "saatnya akan datang" adalah cara yang umum bagi seorang Nabi untuk menyampaikan pesan dari Allah tentang masa depan. Yesus bermaksud bahwa suatu hari nanti, semua orang akan dapat menyembah Allah Bapa mereka di surga dari tempat manapun. Menyembah berarti memuji dan menghormati Allah. Penting bahwa Yesus menyebut Allah "Bapa" dalam percakapan ini dengan wanita Samaria itu. Yesus mengatakan kepadanya bahwa bahkan orang-orang Samaria akan segera dapat menyembah Allah Bapa mereka di surga seperti yang dilakukan orang-orang Yahudi.</w:t>
      </w:r>
    </w:p>
    <w:p>
      <w:pPr/>
      <w:r>
        <w:rPr>
          <w:lang w:val="id_ID" w:bidi="id_ID"/>
        </w:rPr>
      </w:r>
      <w:r>
        <w:rPr>
          <w:lang w:val="id_ID" w:bidi="id_ID"/>
        </w:rPr>
        <w:t xml:space="preserve">Berhenti di sini dan bahas pertanyaan ini dalam kelompok. Apa saja cara orang-orang menyembah Allah dalam budaya Anda? Di mana orang-orang menyembah Allah? Hentikan rekaman di sini. </w:t>
      </w:r>
    </w:p>
    <w:p>
      <w:pPr/>
      <w:r>
        <w:rPr>
          <w:lang w:val="id_ID" w:bidi="id_ID"/>
        </w:rPr>
      </w:r>
      <w:r>
        <w:rPr>
          <w:lang w:val="id_ID" w:bidi="id_ID"/>
        </w:rPr>
        <w:t>Yesus juga mengatakan kepada wanita Samaria bahwa orang-orang Samaria tidak benar-benar mengenal Allah yang mereka sembah. Yesus sebelumnya telah mengatakan kepadanya bahwa ia tidak mengetahui "karunia Allah," dan sekarang Ia berbicara tentang bagaimana orang-orang Samaria secara keseluruhan tidak mengenal Allah. Yesus membandingkan ketidaktahuan yang dimiliki orang-orang Samaria tentang Allah dengan pengetahuan yang dimiliki orang Yahudi tentang Allah. Yesus adalah orang Yahudi, sehingga Ia memasukkan diri-Nya dalam kelompok itu berkata, "Kami orang Yahudi mengenal Allah yang kami sembah." Allah telah mengungkapkan diri-Nya kepada orang-orang Yahudi berulang kali sepanjang sejarah. Yesus juga berkata, "keselamatan berasal dari orang-orang Yahudi," yang berarti Allah adalah orang yang menyelamatkan orang-orang, dan pengetahuan tentang bagaimana Allah menyelamatkan orang-orang berasal dari orang-orang Yahudi.</w:t>
      </w:r>
    </w:p>
    <w:p>
      <w:pPr/>
      <w:r>
        <w:rPr>
          <w:lang w:val="id_ID" w:bidi="id_ID"/>
        </w:rPr>
      </w:r>
      <w:r>
        <w:rPr>
          <w:lang w:val="id_ID" w:bidi="id_ID"/>
        </w:rPr>
        <w:t>Yesus tidak bermaksud bahwa orang-orang Yahudi unggul atas orang lain. Yesus menunjukkan bahwa "saatnya akan datang dan sekarang telah tiba" ketika penyembah-penyembah sejati akan mencakup semua orang yang menyembah Bapa dengan roh dan kebenaran. Penyembah sejati bisa saja orang Yahudi, orang Samaria, atau orang-orang lainnya. Yesus bermaksud bahwa waktu ibadah yang sebenarnya akan segera tiba—bagi para pendengar Yohanes, hal itu sudah terjadi! Yesus juga mengatakan bahwa Allah adalah roh, dan para penyembah sejati perlu menyembah Allah dalam roh dan kebenaran.</w:t>
      </w:r>
    </w:p>
    <w:p>
      <w:pPr/>
      <w:r>
        <w:rPr>
          <w:lang w:val="id_ID" w:bidi="id_ID"/>
        </w:rPr>
      </w:r>
      <w:r>
        <w:rPr>
          <w:lang w:val="id_ID" w:bidi="id_ID"/>
        </w:rPr>
        <w:t>Ungkapan "dalam roh dan kebenaran" mungkin sulit diterjemahkan. Kebanyakan orang percaya bahwa "roh" berarti roh manusia atau batin. Para sarjana lain percaya bahwa "roh" berarti Roh Allah akan membantu orang-orang menyembah Allah sebagaimana Allah yang sesungguhnya. Para sarjana ini percaya bahwa ketika Allah memberikan kehidupan baru kepada para penyembah sejati ini, Roh Allah menunjukkan kepada mereka cara menyembah Allah sebagaimana Dia sebenarnya. Banyak orang percaya bahwa "menyembah dalam roh" berarti menyembah Allah dengan cara rohani. Ini berarti ibadah tidak hanya tentang tindakan fisik seperti berlutut atau berbicara kepada Allah. Orang lain juga berpikir bahwa "beribadah dalam roh" berarti orang-orang perlu lahir dari Roh. "Beribadah dalam kebenaran" berarti menyembah Allah dengan tulus atau ibadah yang didasarkan pada kebenaran tentang Allah.</w:t>
      </w:r>
    </w:p>
    <w:p>
      <w:pPr/>
      <w:r>
        <w:rPr>
          <w:lang w:val="id_ID" w:bidi="id_ID"/>
        </w:rPr>
      </w:r>
      <w:r>
        <w:rPr>
          <w:lang w:val="id_ID" w:bidi="id_ID"/>
        </w:rPr>
        <w:t>Yesus mengatakan bahwa Allah menginginkan penyembah-penyembah yang benar—orang-orang yang menyembah Allah dengan cara yang jujur dan nyata, sesuai dengan cara yang Allah inginkan untuk disembah. Ini adalah jenis penyembah yang dicari Allah. Yesus juga berkata, "Allah adalah roh," yang berarti bahwa Allah tidak terlihat, meskipun Ia nyata dan hidup. Allah memiliki sifat rohani, sehingga orang-orang harus menyembah Allah dengan cara rohani. Yesus mengulangi bahwa orang-orang perlu menyembah Allah dengan roh dan kebenaran lagi untuk menekankan hal ini.</w:t>
      </w:r>
    </w:p>
    <w:p>
      <w:pPr/>
      <w:r>
        <w:rPr>
          <w:lang w:val="id_ID" w:bidi="id_ID"/>
        </w:rPr>
      </w:r>
      <w:r>
        <w:rPr>
          <w:lang w:val="id_ID" w:bidi="id_ID"/>
        </w:rPr>
        <w:t xml:space="preserve">Berhenti di sini dan bahas pertanyaan ini dalam kelompok. Apa cara terbaik untuk menerjemahkan kata "roh" untuk perikop ini? Bicarakan tentang kata-kata yang berbeda dalam bahasa Anda yang berarti "roh." Pastikan untuk tidak memilih kata yang berarti roh jahat atau yang menunjukkan bahwa Allah mati. Hentikan rekaman di sini. </w:t>
      </w:r>
    </w:p>
    <w:p>
      <w:pPr/>
      <w:r>
        <w:rPr>
          <w:lang w:val="id_ID" w:bidi="id_ID"/>
        </w:rPr>
      </w:r>
      <w:r>
        <w:rPr>
          <w:lang w:val="id_ID" w:bidi="id_ID"/>
        </w:rPr>
        <w:t>Akhirnya, wanita Samaria menjawab Yesus. Dia mengatakan kepadanya bahwa ia memang tahu Mesias akan datang, yang disebut Kristus. Beberapa orang percaya bahwa Yohanes penulis menambahkan frasa "yang disebut Kristus." Ini adalah cara untuk menjelaskan kepada para pendengarnya lebih banyak tentang siapa Mesias. Orang lain percaya bahwa wanita itu adalah orang yang berkata, "yang disebut Kristus." Mesias dan Kristus keduanya berarti "yang diurapi" dalam dua bahasa asli yang berbeda. Seseorang yang diurapi Allah berarti Allah menunjuk orang itu untuk tugas khusus.</w:t>
      </w:r>
    </w:p>
    <w:p>
      <w:pPr/>
      <w:r>
        <w:rPr>
          <w:lang w:val="id_ID" w:bidi="id_ID"/>
        </w:rPr>
      </w:r>
      <w:r>
        <w:rPr>
          <w:lang w:val="id_ID" w:bidi="id_ID"/>
        </w:rPr>
        <w:t>Dia mengatakan bahwa dia tahu Mesias akan memberi tahu kita, orang-orang Samaria, segala sesuatu ketika Ia datang. Dia belum memahami bahwa Yesus adalah Mesias. Tidak biasa bagi seorang wanita Samaria menggunakan istilah Yahudi "Mesias" dan "Kristus." Orang-orang Samaria juga menunggu seorang Mesias seperti orang-orang Yahudi, tetapi orang-orang Samaria menggunakan kata yang berbeda untuk "Mesias." Orang-orang Samaria berpikir bahwa Mesias akan menjadi Nabi seperti Musa.</w:t>
      </w:r>
    </w:p>
    <w:p>
      <w:pPr/>
      <w:r>
        <w:rPr>
          <w:lang w:val="id_ID" w:bidi="id_ID"/>
        </w:rPr>
      </w:r>
      <w:r>
        <w:rPr>
          <w:lang w:val="id_ID" w:bidi="id_ID"/>
        </w:rPr>
        <w:t>Hal terakhir yang Yesus katakan dalam percakapan itu adalah "Aku yang berbicara kepadamu—Akulah itu!" Aku adalah Mesias!" Ini adalah pertama kalinya dalam kitab Yohanes bahwa ia mengungkapkan siapa ia sebenarnya. Ini adalah klimaks, atau bagian yang paling penting dari kisah ini. Yesus mengatakan kepadanya bahwa Mesias yang ia cari ada tepat di depannya. Yesus adalah orang yang ditunjuk Allah untuk menyelamatkan orang-orang di dunia.</w:t>
      </w:r>
    </w:p>
    <w:p>
      <w:pPr/>
      <w:r>
        <w:rPr>
          <w:lang w:val="id_ID" w:bidi="id_ID"/>
        </w:rPr>
      </w:r>
      <w:r>
        <w:rPr>
          <w:lang w:val="id_ID" w:bidi="id_ID"/>
        </w:rPr>
        <w:t>Beberapa orang juga percaya bahwa ketika Yesus mengatakan "Aku," Yesus mungkin mengidentikkan diri dengan Allah sendiri. Frasa "Aku" adalah frasa yang umum dalam Perjanjian Lama yang digunakan Allah untuk mengidentifikasi diri-Nya.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4:16–26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dan wanita Samaria melanjutkan percakapan mereka di dekat sumur air. Yesus mengungkapkan bahwa Ia mengetahui informasi tentang kehidupannya, dan perempuan itu mengakui bahwa Ia adalah seorang Nabi.</w:t>
      </w:r>
    </w:p>
    <w:p>
      <w:pPr/>
      <w:r>
        <w:rPr>
          <w:lang w:val="id_ID" w:bidi="id_ID"/>
        </w:rPr>
      </w:r>
      <w:r>
        <w:rPr>
          <w:b/>
          <w:lang w:val="id_ID" w:bidi="id_ID"/>
        </w:rPr>
        <w:t>Dalam adegan kedua:</w:t>
      </w:r>
      <w:r>
        <w:rPr>
          <w:lang w:val="id_ID" w:bidi="id_ID"/>
        </w:rPr>
        <w:t xml:space="preserve"> Wanita Samaria bertanya kepada Yesus di mana orang-orang harus menyembah Allah. Yesus mengatakan kepadanya bahwa </w:t>
      </w:r>
      <w:r>
        <w:rPr>
          <w:b/>
          <w:lang w:val="id_ID" w:bidi="id_ID"/>
        </w:rPr>
        <w:t>bagaimana</w:t>
      </w:r>
      <w:r>
        <w:rPr>
          <w:lang w:val="id_ID" w:bidi="id_ID"/>
        </w:rPr>
        <w:t xml:space="preserve"> orang-orang menyembah Allah—dalam roh dan kebenaran—lebih penting daripada </w:t>
      </w:r>
      <w:r>
        <w:rPr>
          <w:b/>
          <w:lang w:val="id_ID" w:bidi="id_ID"/>
        </w:rPr>
        <w:t xml:space="preserve">tempat </w:t>
      </w:r>
      <w:r>
        <w:rPr>
          <w:lang w:val="id_ID" w:bidi="id_ID"/>
        </w:rPr>
        <w:t>orang-orang menyembah Allah.</w:t>
      </w:r>
    </w:p>
    <w:p>
      <w:pPr/>
      <w:r>
        <w:rPr>
          <w:lang w:val="id_ID" w:bidi="id_ID"/>
        </w:rPr>
      </w:r>
      <w:r>
        <w:rPr>
          <w:b/>
          <w:lang w:val="id_ID" w:bidi="id_ID"/>
        </w:rPr>
        <w:t>Dalam adegan ketiga:</w:t>
      </w:r>
      <w:r>
        <w:rPr>
          <w:lang w:val="id_ID" w:bidi="id_ID"/>
        </w:rPr>
        <w:t xml:space="preserve"> Wanita itu mengatakan bahwa ia tahu Mesias akan menceritakan semuanya kepada mereka ketika Ia datang. Yesus mengungkapkan kepada wanita itu bahwa Ia adalah Mesias, yang ia tunggu!</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Perempuan Samaria itu</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penting untuk diingat bahwa Yesus memulai pada awal kisah di Yudea, dan kemudian memulai perjalanan bersama murid-murid-Nya ke Galilea. Cara yang paling langsung untuk melakukan perjalanan dari Yudea ke Galilea adalah melalui Samaria, sehingga itu jalan yang mereka pilih. Ingatlah bahwa mereka juga sengaja menempuh rute ini agar Yesus dapat berbicara dengan perempuan Samaria itu. Ingatlah juga bahwa ini adalah daerah di mana kebanyakan orang Yahudi mencoba menghindari kontak dengan orang-orang Samaria.</w:t>
      </w:r>
    </w:p>
    <w:p>
      <w:pPr/>
      <w:r>
        <w:rPr>
          <w:lang w:val="id_ID" w:bidi="id_ID"/>
        </w:rPr>
      </w:r>
      <w:r>
        <w:rPr>
          <w:lang w:val="id_ID" w:bidi="id_ID"/>
        </w:rPr>
        <w:t>Ingatlah bahwa dalam perikop terakhir, Yesus menawarkan air hidup kepada wanita itu, dan ia meminta air tersebut kepada Yesus. Adegan pertama dalam perikop ini dimulai ketika Yesus mengatakan kepada perempuan itu untuk pergi mendapatkan suaminya dan kembali ke sumur bersamanya. Ingatlah bahwa ia menjawab bahwa ia tidak memiliki suami. Yesus mengatakan bahwa Ia benar—ia tidak memiliki suami. Dia sebenarnya telah memiliki lima suami. Ingat, ia juga tinggal bersama pria yang berbeda sekarang yang bukan suaminya. Dalam bahasa aslinya, Yesus meletakkan kata "suami" dan "lima suami" di awal kalimat untuk menekankan banyaknya suami. Dia juga mengulangi lagi bahwa ia berbicara kebenaran.</w:t>
      </w:r>
    </w:p>
    <w:p>
      <w:pPr/>
      <w:r>
        <w:rPr>
          <w:lang w:val="id_ID" w:bidi="id_ID"/>
        </w:rPr>
      </w:r>
      <w:r>
        <w:rPr>
          <w:lang w:val="id_ID" w:bidi="id_ID"/>
        </w:rPr>
        <w:t xml:space="preserve">Berhenti di sini dan bahas pertanyaan ini dalam kelompok. Bagaimana anda menekankan sesuatu dalam bahasa anda? Apakah Anda mengulangi kata-kata yang sama beberapa kali, mengatakannya dengan nada tertentu, atau melakukan sesuatu yang lain? Hentikan rekaman di sini. </w:t>
      </w:r>
    </w:p>
    <w:p>
      <w:pPr/>
      <w:r>
        <w:rPr>
          <w:lang w:val="id_ID" w:bidi="id_ID"/>
        </w:rPr>
      </w:r>
      <w:r>
        <w:rPr>
          <w:lang w:val="id_ID" w:bidi="id_ID"/>
        </w:rPr>
        <w:t xml:space="preserve"> Ingatlah bahwa perempuan itu tahu bahwa Yesus pasti adalah seorang Nabi. Tidak ada cara lain Yesus dapat mengetahui informasi ini tentang hidupnya. Dia tahu bahwa Yesus sedang menyampaikan pesan dari Allah.</w:t>
      </w:r>
    </w:p>
    <w:p>
      <w:pPr/>
      <w:r>
        <w:rPr>
          <w:lang w:val="id_ID" w:bidi="id_ID"/>
        </w:rPr>
      </w:r>
      <w:r>
        <w:rPr>
          <w:lang w:val="id_ID" w:bidi="id_ID"/>
        </w:rPr>
        <w:t>Dalam adegan kedua, perempuan itu mulai berbicara tentang di mana orang-orang harus menyembah Allah. Ingatlah bahwa ia mungkin menguji Yesus untuk memastikan bahwa Ia benar-benar adalah seorang Nabi, atau ia mungkin ingin mengetahui pendapatnya karena ia berpikir bahwa Ia adalah seorang ahli. Dia menggunakan sebuah pernyataan dan bukan pertanyaan langsung.</w:t>
      </w:r>
    </w:p>
    <w:p>
      <w:pPr/>
      <w:r>
        <w:rPr>
          <w:lang w:val="id_ID" w:bidi="id_ID"/>
        </w:rPr>
      </w:r>
      <w:r>
        <w:rPr>
          <w:lang w:val="id_ID" w:bidi="id_ID"/>
        </w:rPr>
        <w:t xml:space="preserve">Berhenti di sini dan diskusikan dalam kelompok. Apakah Anda menggunakan pernyataan atau pertanyaan di sini untuk menunjukkan bahwa perempuan itu mengajukan pendapatnya kepada Yesus tentang di mana harus menyembah Allah? Hentikan rekaman di sini. </w:t>
      </w:r>
    </w:p>
    <w:p>
      <w:pPr/>
      <w:r>
        <w:rPr>
          <w:lang w:val="id_ID" w:bidi="id_ID"/>
        </w:rPr>
      </w:r>
      <w:r>
        <w:rPr>
          <w:lang w:val="id_ID" w:bidi="id_ID"/>
        </w:rPr>
        <w:t>Ingatlah bahwa Yesus dan perempuan itu masih berada di dekat sumur. Ketika perempuan itu mengatakan bahwa orang-orang Samaria beribadah di "gunung ini," yang ia maksud adalah Gunung Gerizim. Gunung ini dekat dengan sumur air, dan Yesus dan perempuan itu mungkin dapat melihat gunung itu. Yerusalem berada jauh dan mereka tidak dapat melihat kota tempat orang-orang Yahudi menyembah Allah. Ingat, perempuan itu memasukkan dirinya bersama orang-orang Samaria dan memasukkan Yesus bersama "kalian," yang berarti orang-orang Yahudi.</w:t>
      </w:r>
    </w:p>
    <w:p>
      <w:pPr/>
      <w:r>
        <w:rPr>
          <w:lang w:val="id_ID" w:bidi="id_ID"/>
        </w:rPr>
      </w:r>
      <w:r>
        <w:rPr>
          <w:lang w:val="id_ID" w:bidi="id_ID"/>
        </w:rPr>
        <w:t xml:space="preserve">Berhenti di sini dan lakukan kegiatan ini: Gunakan benda-benda untuk memvisualisasikan sumur tempat Yesus dan perempuan itu sedang berbicara, Gunung Gerizim di dekatnya, dan Yerusalem yang berada jauh. Hentikan rekaman di sini. </w:t>
      </w:r>
    </w:p>
    <w:p>
      <w:pPr/>
      <w:r>
        <w:rPr>
          <w:lang w:val="id_ID" w:bidi="id_ID"/>
        </w:rPr>
      </w:r>
      <w:r>
        <w:rPr>
          <w:lang w:val="id_ID" w:bidi="id_ID"/>
        </w:rPr>
        <w:t>Yesus menjawab bahwa waktunya akan tiba ketika orang-orang tidak menyembah Allah di Gunung Gerizim atau di Yerusalem. Yesus memulai jawaban-Nya dengan "percayalah kepada-Ku" untuk menunjukkan kepadanya bahwa apa yang akan Ia katakan adalah benar.</w:t>
      </w:r>
    </w:p>
    <w:p>
      <w:pPr/>
      <w:r>
        <w:rPr>
          <w:lang w:val="id_ID" w:bidi="id_ID"/>
        </w:rPr>
      </w:r>
      <w:r>
        <w:rPr>
          <w:lang w:val="id_ID" w:bidi="id_ID"/>
        </w:rPr>
        <w:t xml:space="preserve">Berhenti dan diskusikan dalam kelompok: Apa yang Anda katakan dalam bahasa Anda ketika Anda ingin seseorang percaya kepada apa yang akan Anda katakan? Hentikan rekaman di sini. </w:t>
      </w:r>
    </w:p>
    <w:p>
      <w:pPr/>
      <w:r>
        <w:rPr>
          <w:lang w:val="id_ID" w:bidi="id_ID"/>
        </w:rPr>
      </w:r>
      <w:r>
        <w:rPr>
          <w:lang w:val="id_ID" w:bidi="id_ID"/>
        </w:rPr>
        <w:t>Ingat, Yesus mengatakan bahwa orang-orang Yahudi tahu siapa yang mereka sembah, tetapi orang-orang Samaria tidak mengenal Allah yang mereka sembah. Pengetahuan tentang Allah berasal dari orang-orang Yahudi, jadi pengetahuan tentang bagaimana Allah menyelamatkan orang-orang juga akan berasal dari orang-orang Yahudi. Yesus mengatakan bahwa "saatnya akan datang dan sekarang waktunya" ketika para penyembah sejati akan menyembah Allah dalam roh dan kebenaran. Frasa dalam bahasa aslinya ini berarti bahwa para penyembah sejati akan segera dapat menyembah Allah dalam roh dan kebenaran. Bahkan, mereka juga dapat mulai menyembah Allah dalam roh dan dalam kebenaran sekarang!</w:t>
      </w:r>
    </w:p>
    <w:p>
      <w:pPr/>
      <w:r>
        <w:rPr>
          <w:lang w:val="id_ID" w:bidi="id_ID"/>
        </w:rPr>
      </w:r>
      <w:r>
        <w:rPr>
          <w:lang w:val="id_ID" w:bidi="id_ID"/>
        </w:rPr>
        <w:t xml:space="preserve">Berhenti dan diskusikan dalam kelompok: Ungkapan apa yang Anda gunakan dalam bahasa Anda untuk berbicara tentang waktu sekarang maupun di masa depan? Beberapa frasa lain mungkin "waktunya tiba" atau "di masa depan, yang dapat Anda lihat sekarang." Hentikan rekaman di sini. </w:t>
      </w:r>
    </w:p>
    <w:p>
      <w:pPr/>
      <w:r>
        <w:rPr>
          <w:lang w:val="id_ID" w:bidi="id_ID"/>
        </w:rPr>
      </w:r>
      <w:r>
        <w:rPr>
          <w:lang w:val="id_ID" w:bidi="id_ID"/>
        </w:rPr>
        <w:t>Ingatlah juga bahwa Yesus mengatakan bahwa Allah adalah roh, dan para penyembah sejati harus menyembah Allah dalam roh dan kebenaran. Orang-orang yang menyembah Allah dengan cara yang jujur dan benar adalah jenis orang yang dicari Allah, apakah mereka orang-orang Yahudi, orang-orang Samaria, atau siapa pun. Juga ingatlah bahwa "menyembah dalam roh" mungkin berarti menyembah Allah dengan cara rohani, dan bukan hanya tindakan fisik. Ingatlah bahwa "beribadah dalam kebenaran" berarti menyembah Allah dengan tulus, atau ibadah yang didasarkan pada kebenaran tentang Allah.</w:t>
      </w:r>
    </w:p>
    <w:p>
      <w:pPr/>
      <w:r>
        <w:rPr>
          <w:lang w:val="id_ID" w:bidi="id_ID"/>
        </w:rPr>
      </w:r>
      <w:r>
        <w:rPr>
          <w:lang w:val="id_ID" w:bidi="id_ID"/>
        </w:rPr>
        <w:t>Dalam adegan ketiga, ingatlah bahwa perempuan itu mengatakan bahwa ia tahu Mesias akan datang dan menceritakan segalanya kepada mereka. Ingatlah bahwa penulis Yohanes dapat menambahkan frasa "yang disebut Kristus," atau mungkin perempuan yang menambahkan ini.</w:t>
      </w:r>
    </w:p>
    <w:p>
      <w:pPr/>
      <w:r>
        <w:rPr>
          <w:lang w:val="id_ID" w:bidi="id_ID"/>
        </w:rPr>
      </w:r>
      <w:r>
        <w:rPr>
          <w:lang w:val="id_ID" w:bidi="id_ID"/>
        </w:rPr>
        <w:t xml:space="preserve">Berhenti di sini dan bahas pertanyaan ini dalam kelompok. Bagaimana Anda memperkenalkan frasa ini dalam bahasa Anda sendiri? Bagaimana Anda akan menunjukkan bahwa perempuan itu mengatakan "siapa yang disebut Kristus" atau bahwa penulis Yohanes mengatakan "siapa yang disebut Kristus?" Hentikan rekaman di sini. </w:t>
      </w:r>
    </w:p>
    <w:p>
      <w:pPr/>
      <w:r>
        <w:rPr>
          <w:lang w:val="id_ID" w:bidi="id_ID"/>
        </w:rPr>
      </w:r>
      <w:r>
        <w:rPr>
          <w:lang w:val="id_ID" w:bidi="id_ID"/>
        </w:rPr>
        <w:t>Ingatlah bahwa Yesus menjawab perempuan itu dengan jawaban sederhana. Ini adalah klimaks dari perikop ini. Yesus mengungkapkan siapa Allah itu. Yesus mengatakan bahwa Ia adalah Mesias, yang diurapi yang Allah tunjuk untuk tugas tertentu. Ingatlah bahwa dalam bahasa aslinya, Yesus mengatakan "AKULAH," yang merupakan cara yang umum bagi Allah untuk mengungkapkan diri-Nya kepada orang-orang Yahudi dalam Perjanjian Lama. Ingatlah bahwa Yesus mungkin telah mengidentifikasi diri dengan Allah sendiri, atau Yesus mungkin telah mengatakan "Aku adalah Mesias." Beberapa bahasa memilih untuk menerjemahkannya sebagai "Aku adalah Mesias," dengan penekanan yang jelas pada kata "adalah" untuk mencerminkan perkataan Allah tentang diri-Nya sendiri. Ingatlah untuk menjelaskan bahwa Yesus mengatakan bahwa Ia adalah Mesias.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4:16–26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Cerita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Perempuan Samaria itu</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Yesus masih berbicara dengan perempuan Samaria di dekat sumur air. Dia menceritakan kepadanya tentang air hidup, dan ia meminta air itu kepada-Nya. Dia mengatakan bahwa ia perlu pergi memanggil suaminya dan membawanya kembali ke sumur. Perempuan itu mengatakan bahwa ia tidak memiliki suami.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"Bagaimana perasaan Anda?" Orang tersebut mungkin menjawab hal-hal seperti, "Bertanya-tanya apakah orang Yahudi ini akan mengetahui tentang suami di masa lalu saya dan orang yang tinggal bersama saya sekarang," atau "Berharap bahwa saya masih dapat memiliki beberapa air hidup ini yang ia bicarakan, bahkan tanpa suami," atau "Bertanya-tanya siapa sebenarnya orang ini."</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Yesus mengatakan bahwa perempuan itu benar—ia saat ini tidak memiliki suami. Dia mengatakan kepadanya bahwa ia memiliki lima suami, dan pria yang kini tinggal bersama ia bukan suaminya. Dia mengatakan lagi bahwa ia benar dengan mengatakan bahwa ia tidak memiliki suami. Perempuan itu menjawab bahwa ia tahu bahwa Yesus adalah seorang Nabi.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"Bagaimana perasaan Anda?" Orang tersebut mungkin menjawab hal-hal seperti, "Bagaimana orang Yahudi ini tahu tentang masa lalu saya?" atau "Terkejut karena ia mengetahui masa lalu saya, bahkan tanpa suami," atau "Kagum bahwa orang ini memiliki pesan dari Allah tentang hidup saya."</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Perempuan itu bertanya kepada Yesus tentang di mana orang-orang harus menyembah Allah. Dia ingin tahu siapa yang benar tentang ibadah mereka—orang-orang Yahudi atau orang-orang Samaria. Perempuan itu adalah orang Samaria, dan umatnya menyembah Allah di Gunung Gerizim. Yesus adalah orang Yahudi, dan orang Yahudi menyembah Allah di Yerusalem. Yesus menjawab bahwa segera, orang-orang tidak akan menyembah Allah di Gunung Gerizim atau di Yerusalem. Orang-orang Yahudi mengenal Allah yang mereka sembah, tetapi orang-orang Samaria tidak mengenal Allah. Yesus mengatakan keselamatan berasal dari orang-orang Yahudi.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"Bagaimana perasaan Anda?" Orang tersebut mungkin menjawab hal-hal seperti "Bingung tentang bagaimana orang-orang tidak akan beribadah di Gunung Gerizim atau di Yerusalem," atau "Tersinggung karena Yesus mengatakan bahwa keselamatan berasal dari orang-orang Yahudi dan bukan orang-orang Samaria."</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 xml:space="preserve">Yesus mengatakan bahwa segera, para penyembah sejati akan menyembah Allah dalam roh dan kebenaran. Allah mencari orang-orang yang menyembah-Nya dengan cara rohani dan bukan hanya cara fisik. Yesus juga berkata, "Allah adalah roh." Allah ingin orang-orang menyembah-Nya dengan tulus. Lokasi di mana orang-orang menyembah Allah tidak penting. Yang penting adalah </w:t>
      </w:r>
      <w:r>
        <w:rPr>
          <w:b/>
          <w:lang w:val="id_ID" w:bidi="id_ID"/>
        </w:rPr>
        <w:t>bagaimana</w:t>
      </w:r>
      <w:r>
        <w:rPr>
          <w:lang w:val="id_ID" w:bidi="id_ID"/>
        </w:rPr>
        <w:t xml:space="preserve"> orang-orang menyembah Allah.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Orang tersebut mungkin menjawab hal-hal seperti, "Berharap bahwa perempuan itu akan memahami apa yang saya katakan kepadanya," atau "Menantikan saat ketika orang-orang menyembah Allah dalam roh dan kebenaran," atau "Senang berbagi dengan perempuan itu tentang bagaimana Allah ingin orang-orang menyembahnya."</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Perempuan itu menjawab Yesus bahwa ia tahu Mesias akan datang dan menceritakan segalanya kepada mereka. Yesus mengatakan "Akulah Mesias! Akulah yang berbicara kepadamu!" Ini adalah pertama kalinya ia mengungkapkan dirinya kepada siapa pun dalam kitab Yohanes.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"Bagaimana perasaan Anda?" Orang itu mungkin menjawab hal-hal seperti, "Terkejut karena orang ini mengatakan bahwa ia adalah Mesias," atau "Bertanya-tanya apakah benar-benar bahwa ia adalah Mesias," atau "Ingin membagikan berita ini kepada orang lain."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4:16–26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Setelah Yesus mengungkapkan bahwa Ia tahu informasi tentang masa lalunya, perempuan Samaria itu mengakui bahwa Yesus adalah seorang </w:t>
      </w:r>
      <w:r>
        <w:rPr>
          <w:b/>
          <w:lang w:val="id_ID" w:bidi="id_ID"/>
        </w:rPr>
        <w:t>Nabi</w:t>
      </w:r>
      <w:r>
        <w:rPr>
          <w:lang w:val="id_ID" w:bidi="id_ID"/>
        </w:rPr>
        <w:t xml:space="preserve">. Yesus tahu hal-hal tentang dia yang tidak dapat diketahui orang-orang secara alami. Gunakan kata yang sama untuk Nabi seperti yang Anda gunakan dalam perikop sebelumnya. Untuk informasi lebih lanjut tentang para </w:t>
      </w:r>
      <w:r>
        <w:rPr>
          <w:lang w:val="id_ID" w:bidi="id_ID"/>
        </w:rPr>
        <w:t>nabi</w:t>
      </w:r>
      <w:r>
        <w:rPr>
          <w:lang w:val="id_ID" w:bidi="id_ID"/>
        </w:rPr>
        <w:t>, lihat Daftar Kata Utama.</w:t>
      </w:r>
    </w:p>
    <w:p>
      <w:pPr/>
      <w:r>
        <w:rPr>
          <w:lang w:val="id_ID" w:bidi="id_ID"/>
        </w:rPr>
      </w:r>
      <w:r>
        <w:rPr>
          <w:b/>
          <w:lang w:val="id_ID" w:bidi="id_ID"/>
        </w:rPr>
        <w:t>Orang Samaria</w:t>
      </w:r>
      <w:r>
        <w:rPr>
          <w:lang w:val="id_ID" w:bidi="id_ID"/>
        </w:rPr>
        <w:t xml:space="preserve"> dan orang Yahudi tidak saling menyukai. Orang-orang Samaria adalah keturunan orang-orang Yahudi. Orang Yahudi menganggap orang-orang Samaria najis karena orang-orang Samaria telah menikahi orang-orang asing. Allah telah memerintahkan orang-orang Yahudi untuk tidak menikahi orang-orang asing. Orang-orang Samaria juga menyembah secara berbeda dari orang-orang Yahudi. Orang-orang Yahudi menganggap orang-orang Samaria tidak murni dan bersih di hadapan Allah karena cara mereka beribadah dan karena mereka telah menikahi orang-orang asing dahulu kala. Orang-orang Yahudi tidak berbicara kepada orang-orang Samaria atau berbagi cawan dan mangkuk dengan orang-orang Samaria. Gunakan kata yang sama untuk orang-orang Samaria seperti yang Anda telah gunakan pada perikop sebelumnya. Untuk informasi lebih lanjut tentang orang-orang </w:t>
      </w:r>
      <w:r>
        <w:rPr>
          <w:lang w:val="id_ID" w:bidi="id_ID"/>
        </w:rPr>
        <w:t>Samaria</w:t>
      </w:r>
      <w:r>
        <w:rPr>
          <w:lang w:val="id_ID" w:bidi="id_ID"/>
        </w:rPr>
        <w:t>, lihat Daftar Kata Utama.</w:t>
      </w:r>
    </w:p>
    <w:p>
      <w:pPr/>
      <w:r>
        <w:rPr>
          <w:lang w:val="id_ID" w:bidi="id_ID"/>
        </w:rPr>
      </w:r>
      <w:r>
        <w:rPr>
          <w:lang w:val="id_ID" w:bidi="id_ID"/>
        </w:rPr>
        <w:t xml:space="preserve">Perempuan itu ingin tahu di mana orang-orang harus </w:t>
      </w:r>
      <w:r>
        <w:rPr>
          <w:b/>
          <w:lang w:val="id_ID" w:bidi="id_ID"/>
        </w:rPr>
        <w:t>menyembah</w:t>
      </w:r>
      <w:r>
        <w:rPr>
          <w:lang w:val="id_ID" w:bidi="id_ID"/>
        </w:rPr>
        <w:t xml:space="preserve"> Allah, di Gunung Gerizim seperti yang dilakukan orang-orang Samaria, atau di Yerusalem seperti yang dilakukan orang-orang Yahudi. Menyembah berarti memuji dan menghormati Allah. Ibadah dapat berarti tindakan lahiriah, dan juga sikap batin kita ketika kita menunjukkan rasa takjub dan kagum kepada Allah. Para penyembah adalah orang-orang yang menyembah Allah.</w:t>
      </w:r>
    </w:p>
    <w:p>
      <w:pPr/>
      <w:r>
        <w:rPr>
          <w:lang w:val="id_ID" w:bidi="id_ID"/>
        </w:rPr>
      </w:r>
      <w:r>
        <w:rPr>
          <w:lang w:val="id_ID" w:bidi="id_ID"/>
        </w:rPr>
        <w:t xml:space="preserve">Berhenti di sini dan bahas dalam kelompok kata atau sebutan apa yang akan Anda gunakan untuk </w:t>
      </w:r>
      <w:r>
        <w:rPr>
          <w:b/>
          <w:lang w:val="id_ID" w:bidi="id_ID"/>
        </w:rPr>
        <w:t>menyembah</w:t>
      </w:r>
      <w:r>
        <w:rPr>
          <w:lang w:val="id_ID" w:bidi="id_ID"/>
        </w:rPr>
        <w:t xml:space="preserve">. Carilah kata </w:t>
      </w:r>
      <w:r>
        <w:rPr>
          <w:lang w:val="id_ID" w:bidi="id_ID"/>
        </w:rPr>
        <w:t>ibadah</w:t>
      </w:r>
      <w:r>
        <w:rPr>
          <w:lang w:val="id_ID" w:bidi="id_ID"/>
        </w:rPr>
        <w:t xml:space="preserve"> di Daftar Kata Utama untuk informasi lebih lanjut. Hentikan rekaman di sini. </w:t>
      </w:r>
    </w:p>
    <w:p>
      <w:pPr/>
      <w:r>
        <w:rPr>
          <w:lang w:val="id_ID" w:bidi="id_ID"/>
        </w:rPr>
      </w:r>
      <w:r>
        <w:rPr>
          <w:lang w:val="id_ID" w:bidi="id_ID"/>
        </w:rPr>
        <w:t xml:space="preserve">Orang-orang Samaria menyembah Allah di </w:t>
      </w:r>
      <w:r>
        <w:rPr>
          <w:b/>
          <w:lang w:val="id_ID" w:bidi="id_ID"/>
        </w:rPr>
        <w:t>Gunung Gerizim</w:t>
      </w:r>
      <w:r>
        <w:rPr>
          <w:lang w:val="id_ID" w:bidi="id_ID"/>
        </w:rPr>
        <w:t>. Dulu ada Bait Suci di Gunung Gerizim, tetapi telah dihancurkan. Orang-orang Samaria masih menyembah Allah di gunung yang sama.</w:t>
      </w:r>
    </w:p>
    <w:p>
      <w:pPr/>
      <w:r>
        <w:rPr>
          <w:lang w:val="id_ID" w:bidi="id_ID"/>
        </w:rPr>
      </w:r>
      <w:r>
        <w:rPr>
          <w:lang w:val="id_ID" w:bidi="id_ID"/>
        </w:rPr>
        <w:t xml:space="preserve">Berhenti di sini dan lihatlah gambar </w:t>
      </w:r>
      <w:r>
        <w:rPr>
          <w:lang w:val="id_ID" w:bidi="id_ID"/>
        </w:rPr>
        <w:t>Gunung Gerizim</w:t>
      </w:r>
      <w:r>
        <w:rPr>
          <w:lang w:val="id_ID" w:bidi="id_ID"/>
        </w:rPr>
        <w:t xml:space="preserve"> secara berkelompok. Hentikan rekaman di sini. </w:t>
      </w:r>
    </w:p>
    <w:p>
      <w:pPr/>
      <w:r>
        <w:rPr>
          <w:lang w:val="id_ID" w:bidi="id_ID"/>
        </w:rPr>
      </w:r>
      <w:r>
        <w:rPr>
          <w:lang w:val="id_ID" w:bidi="id_ID"/>
        </w:rPr>
        <w:t xml:space="preserve">Berhenti di sini dan diskusikan dalam kelompok kata atau frasa apa yang akan Anda gunakan untuk </w:t>
      </w:r>
      <w:r>
        <w:rPr>
          <w:b/>
          <w:lang w:val="id_ID" w:bidi="id_ID"/>
        </w:rPr>
        <w:t>Gunung Gerizim</w:t>
      </w:r>
      <w:r>
        <w:rPr>
          <w:lang w:val="id_ID" w:bidi="id_ID"/>
        </w:rPr>
        <w:t xml:space="preserve">. Hentikan rekaman di sini. </w:t>
      </w:r>
    </w:p>
    <w:p>
      <w:pPr/>
      <w:r>
        <w:rPr>
          <w:lang w:val="id_ID" w:bidi="id_ID"/>
        </w:rPr>
      </w:r>
      <w:r>
        <w:rPr>
          <w:lang w:val="id_ID" w:bidi="id_ID"/>
        </w:rPr>
        <w:t xml:space="preserve">Orang-orang Yahudi menyembah Allah di Bait Suci di </w:t>
      </w:r>
      <w:r>
        <w:rPr>
          <w:b/>
          <w:lang w:val="id_ID" w:bidi="id_ID"/>
        </w:rPr>
        <w:t>Yerusalem</w:t>
      </w:r>
      <w:r>
        <w:rPr>
          <w:lang w:val="id_ID" w:bidi="id_ID"/>
        </w:rPr>
        <w:t xml:space="preserve">. Gunakan kata yang sama untuk Nabi seperti yang Anda gunakan dalam perikop sebelumnya. Untuk informasi lebih lanjut tentang </w:t>
      </w:r>
      <w:r>
        <w:rPr>
          <w:lang w:val="id_ID" w:bidi="id_ID"/>
        </w:rPr>
        <w:t>Yerusalem</w:t>
      </w:r>
      <w:r>
        <w:rPr>
          <w:lang w:val="id_ID" w:bidi="id_ID"/>
        </w:rPr>
        <w:t xml:space="preserve">, lihat Daftar Kata Utama. </w:t>
      </w:r>
    </w:p>
    <w:p>
      <w:pPr/>
      <w:r>
        <w:rPr>
          <w:lang w:val="id_ID" w:bidi="id_ID"/>
        </w:rPr>
      </w:r>
      <w:r>
        <w:rPr>
          <w:lang w:val="id_ID" w:bidi="id_ID"/>
        </w:rPr>
        <w:t xml:space="preserve">Berhenti di sini dan lihatlah peta yang memiliki </w:t>
      </w:r>
      <w:r>
        <w:rPr>
          <w:lang w:val="id_ID" w:bidi="id_ID"/>
        </w:rPr>
        <w:t>Yerusalem dan Gunung Gerizim</w:t>
      </w:r>
      <w:r>
        <w:rPr>
          <w:lang w:val="id_ID" w:bidi="id_ID"/>
        </w:rPr>
        <w:t xml:space="preserve"> secara berkelompok. Hentikan rekaman di sini. </w:t>
      </w:r>
    </w:p>
    <w:p>
      <w:pPr/>
      <w:r>
        <w:rPr>
          <w:lang w:val="id_ID" w:bidi="id_ID"/>
        </w:rPr>
      </w:r>
      <w:r>
        <w:rPr>
          <w:lang w:val="id_ID" w:bidi="id_ID"/>
        </w:rPr>
        <w:t xml:space="preserve">Yesus menjawab bahwa segera, orang-orang tidak akan menyembah </w:t>
      </w:r>
      <w:r>
        <w:rPr>
          <w:b/>
          <w:lang w:val="id_ID" w:bidi="id_ID"/>
        </w:rPr>
        <w:t>Allah</w:t>
      </w:r>
      <w:r>
        <w:rPr>
          <w:lang w:val="id_ID" w:bidi="id_ID"/>
        </w:rPr>
        <w:t xml:space="preserve"> di Gunung Gerizim atau di Yerusalem. Bapa berarti Allah di surga, yang peduli kepada umat-Nya seperti seorang ayah merawat anak-anak-Nya.</w:t>
      </w:r>
    </w:p>
    <w:p>
      <w:pPr/>
      <w:r>
        <w:rPr>
          <w:lang w:val="id_ID" w:bidi="id_ID"/>
        </w:rPr>
      </w:r>
      <w:r>
        <w:rPr>
          <w:lang w:val="id_ID" w:bidi="id_ID"/>
        </w:rPr>
        <w:t xml:space="preserve">Yesus mengatakan bahwa orang-orang Yahudi tahu Allah yang mereka sembah, tetapi orang-orang Samaria tidak mengenal Allah yang mereka sembah. Allah </w:t>
      </w:r>
      <w:r>
        <w:rPr>
          <w:b/>
          <w:lang w:val="id_ID" w:bidi="id_ID"/>
        </w:rPr>
        <w:t>berbicara</w:t>
      </w:r>
      <w:r>
        <w:rPr>
          <w:lang w:val="id_ID" w:bidi="id_ID"/>
        </w:rPr>
        <w:t xml:space="preserve"> kepada orang Yahudi sepanjang Perjanjian Lama, dan begitulah cara orang Yahudi mengenal Allah yang mereka sembah. Gunakan kata yang sama untuk orang Yahudi seperti yang Anda gunakan pada perikop sebelumnya. Untuk petunjuk lebih lanjut tentang </w:t>
      </w:r>
      <w:r>
        <w:rPr>
          <w:lang w:val="id_ID" w:bidi="id_ID"/>
        </w:rPr>
        <w:t>Yahudi</w:t>
      </w:r>
      <w:r>
        <w:rPr>
          <w:lang w:val="id_ID" w:bidi="id_ID"/>
        </w:rPr>
        <w:t xml:space="preserve">, lihat di Glosarium Utama. </w:t>
      </w:r>
    </w:p>
    <w:p>
      <w:pPr/>
      <w:r>
        <w:rPr>
          <w:lang w:val="id_ID" w:bidi="id_ID"/>
        </w:rPr>
      </w:r>
      <w:r>
        <w:rPr>
          <w:lang w:val="id_ID" w:bidi="id_ID"/>
        </w:rPr>
        <w:t xml:space="preserve">Yesus mengatakan </w:t>
      </w:r>
      <w:r>
        <w:rPr>
          <w:b/>
          <w:lang w:val="id_ID" w:bidi="id_ID"/>
        </w:rPr>
        <w:t>keselamatan</w:t>
      </w:r>
      <w:r>
        <w:rPr>
          <w:lang w:val="id_ID" w:bidi="id_ID"/>
        </w:rPr>
        <w:t xml:space="preserve"> berasal dari orang-orang Yahudi. Keselamatan dalam konteks ini berarti penyelamatan dari bahaya rohani. Orang-orang belajar tentang bagaimana Allah dapat menyelamatkan mereka dari bahaya rohani melalui orang-orang Yahudi.</w:t>
      </w:r>
    </w:p>
    <w:p>
      <w:pPr/>
      <w:r>
        <w:rPr>
          <w:lang w:val="id_ID" w:bidi="id_ID"/>
        </w:rPr>
      </w:r>
      <w:r>
        <w:rPr>
          <w:lang w:val="id_ID" w:bidi="id_ID"/>
        </w:rPr>
        <w:t xml:space="preserve">Berhenti di sini dan diskusikan dalam kelompok kata atau frasa apa yang akan Anda gunakan untuk </w:t>
      </w:r>
      <w:r>
        <w:rPr>
          <w:b/>
          <w:lang w:val="id_ID" w:bidi="id_ID"/>
        </w:rPr>
        <w:t>keselamatan</w:t>
      </w:r>
      <w:r>
        <w:rPr>
          <w:lang w:val="id_ID" w:bidi="id_ID"/>
        </w:rPr>
        <w:t xml:space="preserve">. Carilah kata </w:t>
      </w:r>
      <w:r>
        <w:rPr>
          <w:lang w:val="id_ID" w:bidi="id_ID"/>
        </w:rPr>
        <w:t>keselamatan</w:t>
      </w:r>
      <w:r>
        <w:rPr>
          <w:lang w:val="id_ID" w:bidi="id_ID"/>
        </w:rPr>
        <w:t xml:space="preserve"> di Daftar Kata Utama untuk informasi lebih lanjut. Hentikan rekaman di sini. </w:t>
      </w:r>
    </w:p>
    <w:p>
      <w:pPr/>
      <w:r>
        <w:rPr>
          <w:lang w:val="id_ID" w:bidi="id_ID"/>
        </w:rPr>
      </w:r>
      <w:r>
        <w:rPr>
          <w:lang w:val="id_ID" w:bidi="id_ID"/>
        </w:rPr>
        <w:t xml:space="preserve">Yesus mengatakan bahwa segera, para penyembah sejati akan menyembah Allah dalam </w:t>
      </w:r>
      <w:r>
        <w:rPr>
          <w:b/>
          <w:lang w:val="id_ID" w:bidi="id_ID"/>
        </w:rPr>
        <w:t>roh</w:t>
      </w:r>
      <w:r>
        <w:rPr>
          <w:lang w:val="id_ID" w:bidi="id_ID"/>
        </w:rPr>
        <w:t xml:space="preserve"> dan kebenaran. Roh dalam konteks ini mungkin berarti roh manusia atau diri batin. Gunakan kata yang sama untuk roh seperti yang Anda gunakan pada perikop sebelumnya. Untuk informasi lebih lanjut tentang </w:t>
      </w:r>
      <w:r>
        <w:rPr>
          <w:lang w:val="id_ID" w:bidi="id_ID"/>
        </w:rPr>
        <w:t xml:space="preserve">roh </w:t>
      </w:r>
      <w:r>
        <w:rPr>
          <w:lang w:val="id_ID" w:bidi="id_ID"/>
        </w:rPr>
        <w:t>, lihat Daftar kata Utama.</w:t>
      </w:r>
    </w:p>
    <w:p>
      <w:pPr/>
      <w:r>
        <w:rPr>
          <w:lang w:val="id_ID" w:bidi="id_ID"/>
        </w:rPr>
      </w:r>
      <w:r>
        <w:rPr>
          <w:lang w:val="id_ID" w:bidi="id_ID"/>
        </w:rPr>
        <w:t>Yesus juga berkata, "Allah adalah roh." Dalam konteks ini, Yesus bermaksud bahwa Allah memiliki sifat rohani. Orang-orang harus menyembah Allah dengan cara rohani karena Allah adalah Roh.</w:t>
      </w:r>
    </w:p>
    <w:p>
      <w:pPr/>
      <w:r>
        <w:rPr>
          <w:lang w:val="id_ID" w:bidi="id_ID"/>
        </w:rPr>
      </w:r>
      <w:r>
        <w:rPr>
          <w:lang w:val="id_ID" w:bidi="id_ID"/>
        </w:rPr>
        <w:t xml:space="preserve">Perempuan Samaria itu mengatakan bahwa ia tahu ketika </w:t>
      </w:r>
      <w:r>
        <w:rPr>
          <w:b/>
          <w:lang w:val="id_ID" w:bidi="id_ID"/>
        </w:rPr>
        <w:t>Mesias</w:t>
      </w:r>
      <w:r>
        <w:rPr>
          <w:lang w:val="id_ID" w:bidi="id_ID"/>
        </w:rPr>
        <w:t xml:space="preserve"> datang, yang disebut </w:t>
      </w:r>
      <w:r>
        <w:rPr>
          <w:b/>
          <w:lang w:val="id_ID" w:bidi="id_ID"/>
        </w:rPr>
        <w:t>Kristus</w:t>
      </w:r>
      <w:r>
        <w:rPr>
          <w:lang w:val="id_ID" w:bidi="id_ID"/>
        </w:rPr>
        <w:t xml:space="preserve">, Ia akan menjelaskan segala sesuatu kepada mereka. Mesias dan Kristus keduanya berarti "yang diurapi" dalam dua bahasa asli yang berbeda. Allah mengurapi Mesias, atau Kristus, untuk tugas khusus. Gunakan kata-kata yang sama untuk Ibrani dan Rabi seperti yang Anda gunakan pada perikop sebelumnya. Untuk informasi lebih lanjut tentang </w:t>
      </w:r>
      <w:r>
        <w:rPr>
          <w:lang w:val="id_ID" w:bidi="id_ID"/>
        </w:rPr>
        <w:t>Mesias</w:t>
      </w:r>
      <w:r>
        <w:rPr>
          <w:lang w:val="id_ID" w:bidi="id_ID"/>
        </w:rPr>
        <w:t xml:space="preserve"> atau </w:t>
      </w:r>
      <w:r>
        <w:rPr>
          <w:lang w:val="id_ID" w:bidi="id_ID"/>
        </w:rPr>
        <w:t>Kristus</w:t>
      </w:r>
      <w:r>
        <w:rPr>
          <w:lang w:val="id_ID" w:bidi="id_ID"/>
        </w:rPr>
        <w:t>, lihat Daftar Kata Utama.</w:t>
      </w:r>
    </w:p>
    <w:p>
      <w:pPr/>
      <w:r>
        <w:rPr>
          <w:lang w:val="id_ID" w:bidi="id_ID"/>
        </w:rPr>
      </w:r>
      <w:r>
        <w:rPr>
          <w:lang w:val="id_ID" w:bidi="id_ID"/>
        </w:rPr>
        <w:t>Yesus menjawab kepada perempuan itu "</w:t>
      </w:r>
      <w:r>
        <w:rPr>
          <w:b/>
          <w:lang w:val="id_ID" w:bidi="id_ID"/>
        </w:rPr>
        <w:t>Aku</w:t>
      </w:r>
      <w:r>
        <w:rPr>
          <w:lang w:val="id_ID" w:bidi="id_ID"/>
        </w:rPr>
        <w:t xml:space="preserve"> adalah Mesias." Beberapa terjemahan menekankan kata "aku" untuk menunjukkan bagaimana Allah menggunakan frasa "Aku" dalam Perjanjian Lama. Allah mengungkapkan diri-Nya kepada Musa di gunung dengan mengatakan "AKU adalah AKU." Dalam Perjanjian Baru, Yesus memiliki banyak ucapan yang dimulai dengan "Akulah." Kadang-kadang Yesus mengidentifikasi diri-Nya seperti di sini, "Aku adalah Mesias." Di lain waktu Yesus mengucapkan frasa tentang diri-Nya seperti "Aku adalah roti kehidupan" atau "Aku adalah pintu" sebagai gambar kata bagi murid-murid-Nya untuk lebih mengenal Dia. Akhirnya, terkadang Yesus mengatakan "Aku" untuk mengidentifikasi diri-Nya dengan Allah yang satu dan benar. Dalam perikop ini, Yesus mungkin mengatakan </w:t>
      </w:r>
      <w:r>
        <w:rPr>
          <w:b/>
          <w:lang w:val="id_ID" w:bidi="id_ID"/>
        </w:rPr>
        <w:t>Aku</w:t>
      </w:r>
      <w:r>
        <w:rPr>
          <w:lang w:val="id_ID" w:bidi="id_ID"/>
        </w:rPr>
        <w:t xml:space="preserve"> dengan cara yang sama seperti Allah mengatakan nama-Nya sendiri dalam Perjanjian Lama.</w:t>
      </w:r>
    </w:p>
    <w:p>
      <w:pPr/>
      <w:r>
        <w:rPr>
          <w:lang w:val="id_ID" w:bidi="id_ID"/>
        </w:rPr>
      </w:r>
      <w:r>
        <w:rPr>
          <w:lang w:val="id_ID" w:bidi="id_ID"/>
        </w:rPr>
        <w:t xml:space="preserve">Berhenti di sini dan diskusikan sebagai kelompok kata atau frasa apa yang akan Anda gunakan untuk </w:t>
      </w:r>
      <w:r>
        <w:rPr>
          <w:b/>
          <w:lang w:val="id_ID" w:bidi="id_ID"/>
        </w:rPr>
        <w:t>Aku adalah Mesias</w:t>
      </w:r>
      <w:r>
        <w:rPr>
          <w:lang w:val="id_ID" w:bidi="id_ID"/>
        </w:rPr>
        <w:t xml:space="preserve">. Carilah </w:t>
      </w:r>
      <w:r>
        <w:rPr>
          <w:lang w:val="id_ID" w:bidi="id_ID"/>
        </w:rPr>
        <w:t>Aku</w:t>
      </w:r>
      <w:r>
        <w:rPr>
          <w:lang w:val="id_ID" w:bidi="id_ID"/>
        </w:rPr>
        <w:t xml:space="preserve"> di Daftar Kata Utama untuk informasi lebih lanjut.</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Jeda audio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4:27–42</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4:27–42 dan simpanlah dalam hati anda.</w:t>
      </w:r>
    </w:p>
    <w:p>
      <w:pPr/>
      <w:r>
        <w:rPr>
          <w:lang w:val="id_ID" w:bidi="id_ID"/>
        </w:rPr>
      </w:r>
      <w:r>
        <w:rPr>
          <w:lang w:val="id_ID" w:bidi="id_ID"/>
        </w:rPr>
        <w:t>Dengarkan versi audio dari Yohanes 4:27–42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disampaikan perikop ini kepada kita tentang Allah dan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4:27–42 dalam terjemahan yang paling mudah dimengerti.</w:t>
      </w:r>
    </w:p>
    <w:p>
      <w:pPr/>
      <w:r>
        <w:rPr>
          <w:lang w:val="id_ID" w:bidi="id_ID"/>
        </w:rPr>
      </w:r>
      <w:r>
        <w:rPr>
          <w:lang w:val="id_ID" w:bidi="id_ID"/>
        </w:rPr>
        <w:t>Yesus dan murid-murid-Nya sedang dalam perjalanan dari Yudea ke Galilea. Mereka berjalan melalui wilayah Samaria. Murid-murid Yesus masuk ke kota Sikhar untuk membeli makanan, dan Yesus berdiam seorang diri di dekat sumur air di luar kota. Seorang wanita Samaria datang ke sumur untuk mengambil air, dan Yesus memulai percakapan dengannya tentang air fisik dan air rohani. Dia juga menceritakan kepadanya tentang ibadah sejati dan mengungkapkan kepadanya bahwa Ia adalah Mesias, Juruselamat yang dijanjikan. Sekarang, murid-murid Yesus kembali ke sumur setelah membeli makanan di kota. Yesus memberi tahu murid-murid tentang makanan rohani dan panen. Perempuan Samaria membawa banyak orang Samaria dari kota kepada Yesus. Yesus tinggal bersama orang Samaria selama dua hari, dan banyak orang Samaria percaya kepada-Nya.</w:t>
      </w:r>
    </w:p>
    <w:p>
      <w:pPr/>
      <w:r>
        <w:rPr>
          <w:lang w:val="id_ID" w:bidi="id_ID"/>
        </w:rPr>
      </w:r>
      <w:r>
        <w:rPr>
          <w:lang w:val="id_ID" w:bidi="id_ID"/>
        </w:rPr>
        <w:t xml:space="preserve">Berhenti di sini dan lihatlah peta </w:t>
      </w:r>
      <w:r>
        <w:rPr>
          <w:lang w:val="id_ID" w:bidi="id_ID"/>
        </w:rPr>
        <w:t>Yudea, Samaria, kota Sikhar, dan Galilea</w:t>
      </w:r>
      <w:r>
        <w:rPr>
          <w:lang w:val="id_ID" w:bidi="id_ID"/>
        </w:rPr>
        <w:t xml:space="preserve"> secara berkelompok. Hentikan rekaman di sini. </w:t>
      </w:r>
    </w:p>
    <w:p>
      <w:pPr/>
      <w:r>
        <w:rPr>
          <w:lang w:val="id_ID" w:bidi="id_ID"/>
        </w:rPr>
      </w:r>
      <w:r>
        <w:rPr>
          <w:lang w:val="id_ID" w:bidi="id_ID"/>
        </w:rPr>
        <w:t>Yesus baru saja mengungkapkan diri-Nya kepada perempuan Samaria. Dia berkata kepadanya "</w:t>
      </w:r>
      <w:r>
        <w:rPr>
          <w:b/>
          <w:lang w:val="id_ID" w:bidi="id_ID"/>
        </w:rPr>
        <w:t>Aku</w:t>
      </w:r>
      <w:r>
        <w:rPr>
          <w:lang w:val="id_ID" w:bidi="id_ID"/>
        </w:rPr>
        <w:t xml:space="preserve"> adalah Mesias!" Tepat pada saat itu, murid-murid Yesus kembali dari kota. Mereka telah berada di Sikhar untuk membeli makanan. Murid-murid terkejut karena Yesus berbicara dengan seorang perempuan karena hukum Yahudi mengatakan bahwa laki-laki Yahudi tidak boleh berbicara dengan perempuan mana pun yang bukan istri mereka. Selain itu, karena orang Yahudi dan orang Samaria tidak berbicara satu sama lain, sangat mengejutkan bahwa Yesus, seorang Yahudi, berbicara dengan seorang Samaria. Murid-murid tidak mengatakan apa pun, tetapi mereka ingin bertanya, "Apa yang Anda inginkan?" Kebanyakan ahli percaya bahwa murid-murid ingin mengajukan pertanyaan ini kepada Yesus, bukan perempuan itu. Mereka juga ingin bertanya kepada Yesus, "Mengapa kamu berbicara dengannya?"</w:t>
      </w:r>
    </w:p>
    <w:p>
      <w:pPr/>
      <w:r>
        <w:rPr>
          <w:lang w:val="id_ID" w:bidi="id_ID"/>
        </w:rPr>
      </w:r>
      <w:r>
        <w:rPr>
          <w:lang w:val="id_ID" w:bidi="id_ID"/>
        </w:rPr>
        <w:t xml:space="preserve">Berhenti di sini dan bahas pertanyaan ini dalam kelompok. Bagaimana budaya Anda memandang interaksi antara laki-laki dan perempuan yang tidak memiliki hubungan keluarga? Kapan waktu yang tepat bagi laki-laki dan perempuan yang tidak memiliki hubungan keluarga untuk berbicara satu sama lain, jika memang diperbolehkan? Kapan dan di mana saja laki-laki dan perempuan yang tidak memiliki hubungan keluarga sebaiknya tidak berbicara satu sama lain atau terlihat bersama? Hentikan rekaman di sini. </w:t>
      </w:r>
    </w:p>
    <w:p>
      <w:pPr/>
      <w:r>
        <w:rPr>
          <w:lang w:val="id_ID" w:bidi="id_ID"/>
        </w:rPr>
      </w:r>
      <w:r>
        <w:rPr>
          <w:lang w:val="id_ID" w:bidi="id_ID"/>
        </w:rPr>
        <w:t>Perempuan Samaria itu meninggalkan tempayannya di samping sumur. Sebuah kendi air, atau tempayan air, terbuat dari tanah liat. Kue itu dipanggang hingga kering dan keras. Orang-orang menggunakan kendi air untuk menyimpan air. Perempuan itu mungkin telah melupakan tempayannya, atau mungkin ia ingin bergegas ke kota. Tempayan itu mungkin masih kosong, dan Yesus mungkin tidak pernah minum air dari perempuan itu sebelum ia pergi.</w:t>
      </w:r>
    </w:p>
    <w:p>
      <w:pPr/>
      <w:r>
        <w:rPr>
          <w:lang w:val="id_ID" w:bidi="id_ID"/>
        </w:rPr>
      </w:r>
      <w:r>
        <w:rPr>
          <w:lang w:val="id_ID" w:bidi="id_ID"/>
        </w:rPr>
        <w:t xml:space="preserve">Berhenti di sini dan sebagai kelompok, lihatlah gambar sebuah </w:t>
      </w:r>
      <w:r>
        <w:rPr>
          <w:lang w:val="id_ID" w:bidi="id_ID"/>
        </w:rPr>
        <w:t>tempayan</w:t>
      </w:r>
      <w:r>
        <w:rPr>
          <w:lang w:val="id_ID" w:bidi="id_ID"/>
        </w:rPr>
        <w:t xml:space="preserve">. Hentikan rekaman di sini. </w:t>
      </w:r>
    </w:p>
    <w:p>
      <w:pPr/>
      <w:r>
        <w:rPr>
          <w:lang w:val="id_ID" w:bidi="id_ID"/>
        </w:rPr>
      </w:r>
      <w:r>
        <w:rPr>
          <w:lang w:val="id_ID" w:bidi="id_ID"/>
        </w:rPr>
        <w:t xml:space="preserve">Perempuan itu kembali ke kota Sikar supaya ia dapat berbicara kepada orang-orang di kota itu tentang Yesus. Dia mungkin juga berbicara dengan perempuan-perempuan di kota itu tentang Yesus. Dalam bahasa aslinya, ia meminta </w:t>
      </w:r>
      <w:r>
        <w:rPr>
          <w:b/>
          <w:lang w:val="id_ID" w:bidi="id_ID"/>
        </w:rPr>
        <w:t>orang-orang</w:t>
      </w:r>
      <w:r>
        <w:rPr>
          <w:lang w:val="id_ID" w:bidi="id_ID"/>
        </w:rPr>
        <w:t xml:space="preserve"> itu untuk datang melihat seorang </w:t>
      </w:r>
      <w:r>
        <w:rPr>
          <w:b/>
          <w:lang w:val="id_ID" w:bidi="id_ID"/>
        </w:rPr>
        <w:t xml:space="preserve">laki-laki </w:t>
      </w:r>
      <w:r>
        <w:rPr>
          <w:lang w:val="id_ID" w:bidi="id_ID"/>
        </w:rPr>
        <w:t>yang menceritakan kepadanya semua yang pernah ia lakukan. Yesus tidak secara harfiah menceritakan kepadanya segala sesuatu dalam hidupnya, tetapi ia mengatakan ini untuk menarik minat bangsa itu agar datang melihat Yesus. Dia juga tahu bahwa ketika Mesias datang, ia akan menceritakan semua hal kepada mereka, dan dia tahu orang-orang Samaria yang lain juga menunggu Mesias untuk datang dan menceritakan semua hal kepada mereka.</w:t>
      </w:r>
    </w:p>
    <w:p>
      <w:pPr/>
      <w:r>
        <w:rPr>
          <w:lang w:val="id_ID" w:bidi="id_ID"/>
        </w:rPr>
      </w:r>
      <w:r>
        <w:rPr>
          <w:lang w:val="id_ID" w:bidi="id_ID"/>
        </w:rPr>
        <w:t>Perempuan itu mungkin memiliki reputasi negatif di kota itu karena banyaknya pernikahan dan perceraian yang dialaminya, dan penting bahwa ia pergi kepada orang-orang di kota itu untuk membagikan kabar baik ini. Dia bertanya kepada mereka apakah Yesus mungkin adalah Mesias, atau yang diurapi Allah, atau yang diangkat oleh Allah, untuk melakukan pekerjaan-Nya. Dia tidak menginginkan jawaban atas pertanyaan ini, dan dalam bahasa aslinya, jenis pertanyaan ini biasanya memiliki jawaban negatif. Pertanyaannya menunjukkan beberapa keraguan karena mungkin ia tidak yakin apakah Yesus adalah Kristus, atau itu bisa menjadi cara yang baik untuk mendorong orang-orang untuk datang bertemu dengan Yesus untuk diri mereka sendiri. Banyak orang Samaria mendengarkan perempuan itu, lalu mereka meninggalkan kota itu dan mulai datang kepada Yesus bersama perempuan itu.</w:t>
      </w:r>
    </w:p>
    <w:p>
      <w:pPr/>
      <w:r>
        <w:rPr>
          <w:lang w:val="id_ID" w:bidi="id_ID"/>
        </w:rPr>
      </w:r>
      <w:r>
        <w:rPr>
          <w:lang w:val="id_ID" w:bidi="id_ID"/>
        </w:rPr>
        <w:t>Sementara perempuan itu dan orang-orang Samaria yang lain sedang dalam perjalanan kembali kepada Yesus di sumur, Yesus bercakap-cakap dengan murid-murid-Nya. Murid-murid mengajak Yesus untuk makan sesuatu. Murid-murid menyebut Yesus, "Rabi," yang berarti seorang guru agama yang dihormati. Murid-murid membeli makanan di kota itu, dan mereka tahu Yesus pasti lapar dari perjalanan itu. Tetapi, secara tidak terduga, Yesus mengatakan bahwa Ia telah makan makanan yang tidak diketahui oleh para murid. Dengan cara yang sama seperti Yesus berbicara kepada perempuan itu tentang air rohani, sekarang Yesus berbicara kepada murid-murid-Nya tentang makanan rohani. Murid-murid tidak memahami apa maksud Yesus, dan mereka mulai bertanya satu sama lain apakah orang lain membawa makanan kepada Yesus untuk dimakan. Murid-murid berpikir bahwa Yesus berbicara tentang makanan fisik, sama seperti perempuan itu berpikir bahwa Yesus berbicara tentang air fisik. Para murid tidak mengharapkan jawaban atas pertanyaan mereka mengenai apakah ada seseorang yang membawakan Yesus makanan untuk dimakan. Mereka menunjukkan betapa mengejutkannya bahwa Yesus mengatakan Ia memiliki makanan yang tidak mereka ketahui.</w:t>
      </w:r>
    </w:p>
    <w:p>
      <w:pPr/>
      <w:r>
        <w:rPr>
          <w:lang w:val="id_ID" w:bidi="id_ID"/>
        </w:rPr>
      </w:r>
      <w:r>
        <w:rPr>
          <w:lang w:val="id_ID" w:bidi="id_ID"/>
        </w:rPr>
        <w:t>Yesus menggunakan gambar kata untuk menjelaskan apa yang ia maksudkan dengan "Aku telah makan makanan yang tidak kamu ketahui." Yesus mengatakan kepada murid-murid bahwa menaati Allah memuaskan Yesus dengan cara yang sama seperti makanan fisik memuaskan kelaparan fisik. Yesus mendapatkan kekuatan dari melakukan kehendak Allah, yang berarti melakukan apa yang Allah ingin Dia lakukan. Allah-lah yang mengutus Yesus ke bumi. Yesus juga mengatakan bahwa Allah mengutus-Nya ke bumi untuk menyelesaikan semua pekerjaan yang Allah ingin Dia lakukan. Yesus menunjukkan kepada murid-murid bahwa makanan adalah gambar kata untuk menaati Allah.</w:t>
      </w:r>
    </w:p>
    <w:p>
      <w:pPr/>
      <w:r>
        <w:rPr>
          <w:lang w:val="id_ID" w:bidi="id_ID"/>
        </w:rPr>
      </w:r>
      <w:r>
        <w:rPr>
          <w:lang w:val="id_ID" w:bidi="id_ID"/>
        </w:rPr>
        <w:t>Selanjutnya, Yesus mengajar para murid tentang panen rohani. Yesus berbicara tentang tanaman fisik, menabur, menyabit, dan menuai, dan semua itu bertujuan membantu para murid lebih memahami tentang penuaian rohani berupa orang-orang yang siap untuk percaya kepada Yesus. Yesus mengingatkan mereka tentang pepatah umum yang dikatakan orang-orang tentang panen. Semua orang tahu bahwa orang-orang menanam benih seperti jelai atau gandum, dan kemudian empat bulan kemudian biji-bijian itu siap dipanen oleh orang-orang.</w:t>
      </w:r>
    </w:p>
    <w:p>
      <w:pPr/>
      <w:r>
        <w:rPr>
          <w:lang w:val="id_ID" w:bidi="id_ID"/>
        </w:rPr>
      </w:r>
      <w:r>
        <w:rPr>
          <w:lang w:val="id_ID" w:bidi="id_ID"/>
        </w:rPr>
        <w:t xml:space="preserve">Berhenti di sini dan bahas pertanyaan ini dalam kelompok. Jenis tanaman apa yang ditanam orang-orang di komunitas Anda? Jelaskan proses penanaman dan panen tanaman, dan bagaimana orang-orang tahu sudah waktunya untuk memanen tanaman. Warna apa biji-bijian itu ketika sudah waktunya dipanen? Pada waktu apa dalam setahun penanaman dilakukan, dan pada waktu apa pemanenan dilakukan? Hentikan rekaman di sini. </w:t>
      </w:r>
    </w:p>
    <w:p>
      <w:pPr/>
      <w:r>
        <w:rPr>
          <w:lang w:val="id_ID" w:bidi="id_ID"/>
        </w:rPr>
      </w:r>
      <w:r>
        <w:rPr>
          <w:lang w:val="id_ID" w:bidi="id_ID"/>
        </w:rPr>
        <w:t>Yesus beralih dari membicarakan panen tanaman secara fisik menjadi memberi tahu para murid bahwa mereka perlu melihat dan memperhatikan panen rohani yang akan datang. Yesus ingin mereka menyadari bahwa orang-orang Samaria sedang dalam perjalanan ke sumur pada saat itu. Yesus mengibaratkan orang-orang yang siap untuk percaya ini dengan tanaman yang sudah siap panen dan siap untuk dituai. Dalam bahasa aslinya, Yesus mengatakan bahwa ladang gandum sudah "putih" untuk dituai. Ini mungkin berarti ladang gandum di bagian dunia itu terlihat putih ketika sudah matang dan siap dipanen.</w:t>
      </w:r>
    </w:p>
    <w:p>
      <w:pPr/>
      <w:r>
        <w:rPr>
          <w:lang w:val="id_ID" w:bidi="id_ID"/>
        </w:rPr>
      </w:r>
      <w:r>
        <w:rPr>
          <w:lang w:val="id_ID" w:bidi="id_ID"/>
        </w:rPr>
        <w:t>Selanjutnya, Yesus menggambarkan seorang pemanen dan penabur. Seorang pemanen biasanya memanen biji-bijian yang matang dari ladang. Yesus membandingkan seorang pemanen biji-bijian yang matang dengan orang-orang yang membawa orang lain kepada Yesus. Yesus mengatakan bahwa seorang pemanen menerima upah, atau uang untuk pekerjaannya. Dengan cara yang sama, orang-orang yang membawa orang lain kepada Yesus menerima upah atas pekerjaan mereka. Allah adalah orang yang akan memberi upah kepada orang-orang karena membawa orang lain kepada Yesus. Orang-orang yang percaya dan mengikuti Yesus akan memperoleh hidup kekal, yang berarti mereka akan memiliki kehidupan rohani bersama Allah untuk selama-lamanya.</w:t>
      </w:r>
    </w:p>
    <w:p>
      <w:pPr/>
      <w:r>
        <w:rPr>
          <w:lang w:val="id_ID" w:bidi="id_ID"/>
        </w:rPr>
      </w:r>
      <w:r>
        <w:rPr>
          <w:lang w:val="id_ID" w:bidi="id_ID"/>
        </w:rPr>
        <w:t>Yesus mengatakan bahwa orang yang memberitakan firman Allah seperti seseorang yang menabur benih di ladang. Seseorang yang membantu orang lain menerima firman Allah seperti seorang pemanen. Yesus mengatakan bahwa penabur dan pemanen akan bersukacita bersama ketika mereka melihat hasil pekerjaan mereka. Yesus mengingatkan murid-murid tentang pepatah umum lain pada saat itu: "Satu orang adalah penabur, dan orang lain adalah pemanen." Orang-orang tidak selalu menikmati buah kerja mereka, tetapi dalam gambaran ini, penabur dan pemanen dapat merayakannya bersama. Yesus mengatakan kepada murid-murid bahwa mereka akan mendapatkan manfaat dari pekerjaan orang lain ketika mereka memanen di ladang di mana mereka tidak menanam benih apa pun. Tidak jelas siapa "yang lain" itu di sini, tetapi jelas bahwa murid-murid adalah para pemanen.</w:t>
      </w:r>
    </w:p>
    <w:p>
      <w:pPr/>
      <w:r>
        <w:rPr>
          <w:lang w:val="id_ID" w:bidi="id_ID"/>
        </w:rPr>
      </w:r>
      <w:r>
        <w:rPr>
          <w:lang w:val="id_ID" w:bidi="id_ID"/>
        </w:rPr>
        <w:t xml:space="preserve">Berhenti di sini dan bahas pertanyaan ini dalam kelompok. Jelaskan perayaan yang Anda miliki dalam budaya Anda selama masa panen. Hentikan rekaman di sini. </w:t>
      </w:r>
    </w:p>
    <w:p>
      <w:pPr/>
      <w:r>
        <w:rPr>
          <w:lang w:val="id_ID" w:bidi="id_ID"/>
        </w:rPr>
      </w:r>
      <w:r>
        <w:rPr>
          <w:lang w:val="id_ID" w:bidi="id_ID"/>
        </w:rPr>
        <w:t>Sekarang, kita mendengar bahwa banyak orang Samaria percaya kepada Yesus karena kesaksian perempuan itu. Mereka percaya bahwa Yesus adalah Mesias dan mereka percaya kepada-Nya. Kesaksian adalah laporan tentang apa yang diketahui atau dilihat seseorang. Kesaksiannya adalah bahwa Yesus menceritakan kepadanya segala sesuatu tentang hidupnya, yang merupakan suatu pernyataan yang berlebihan. Ia melebih-lebihkan ceritanya karena merasa sangat antusias bahwa Yesus mengetahui tentang hidupnya dan menunjukkan kepadanya bahwa Ia adalah Mesias yang telah mereka tunggu-tunggu.</w:t>
      </w:r>
    </w:p>
    <w:p>
      <w:pPr/>
      <w:r>
        <w:rPr>
          <w:lang w:val="id_ID" w:bidi="id_ID"/>
        </w:rPr>
      </w:r>
      <w:r>
        <w:rPr>
          <w:lang w:val="id_ID" w:bidi="id_ID"/>
        </w:rPr>
        <w:t>Orang-orang Samaria datang ke sumur tempat Yesus dan murid-murid sedang berbicara. Mereka memohon kepada Yesus untuk tinggal bersama mereka di kota mereka, dan Yesus tinggal selama dua hari. Kemungkinan besar, murid-murid Yesus juga tinggal bersama Yesus di kota itu juga. Yesus terus berbicara kepada orang-orang tentang Kerajaan Allah, dan banyak lagi orang Samaria percaya kepada Yesus karena apa yang Ia katakan. Mereka mendengar sendiri apa yang Yesus katakan, dan mereka tahu bahwa Yesus benar-benar adalah Juruselamat dunia, termasuk orang-orang Samaria. Ini adalah klimaks, atau bagian yang paling penting dari kisah ini. Ini menunjukkan bahwa orang-orang Samaria tahu bahwa Yesus adalah pribadi yang menyelamatkan secara rohani semua kelompok orang di dunia. Yesus bukan hanya Juruselamat orang Yahudi. Ini tidak berarti bahwa Yesus menyelamatkan setiap orang di dunia, tetapi hanya orang-orang yang percaya dan memiliki iman kepada Yesus.</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4:27–42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Murid-murid kembali dari membeli makanan di kota itu, dan mereka terkejut Yesus berbicara dengan perempuan itu. Ia kembali ke kota itu untuk membawa orang-orang Samaria lain kepada Yesus.</w:t>
      </w:r>
    </w:p>
    <w:p>
      <w:pPr/>
      <w:r>
        <w:rPr>
          <w:lang w:val="id_ID" w:bidi="id_ID"/>
        </w:rPr>
      </w:r>
      <w:r>
        <w:rPr>
          <w:b/>
          <w:lang w:val="id_ID" w:bidi="id_ID"/>
        </w:rPr>
        <w:t>Dalam adegan kedua:</w:t>
      </w:r>
      <w:r>
        <w:rPr>
          <w:lang w:val="id_ID" w:bidi="id_ID"/>
        </w:rPr>
        <w:t xml:space="preserve"> Yesus dan murid-murid berbicara bersama di sumur air. Yesus memberi tahu mereka tentang makanan rohani dan tentang panen rohani.</w:t>
      </w:r>
    </w:p>
    <w:p>
      <w:pPr/>
      <w:r>
        <w:rPr>
          <w:lang w:val="id_ID" w:bidi="id_ID"/>
        </w:rPr>
      </w:r>
      <w:r>
        <w:rPr>
          <w:b/>
          <w:lang w:val="id_ID" w:bidi="id_ID"/>
        </w:rPr>
        <w:t>Dalam adegan ketiga:</w:t>
      </w:r>
      <w:r>
        <w:rPr>
          <w:lang w:val="id_ID" w:bidi="id_ID"/>
        </w:rPr>
        <w:t xml:space="preserve"> Banyak orang Samaria percaya kepada Yesus karena kesaksian perempuan itu, dan banyak orang lain percaya karena mereka mendengar Yesus sendiri. Yesus tinggal bersama orang Samaria selama dua hari.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Perempuan Samaria itu</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 xml:space="preserve">Orang-orang Samaria </w:t>
      </w:r>
    </w:p>
    <w:p>
      <w:pPr/>
      <w:r>
        <w:rPr>
          <w:lang w:val="id_ID" w:bidi="id_ID"/>
        </w:rPr>
      </w:r>
      <w:r>
        <w:rPr>
          <w:lang w:val="id_ID" w:bidi="id_ID"/>
        </w:rPr>
        <w:t>Bersama kelompok, perhatikan bagian-bagian dari latar belakang perikop ini.</w:t>
      </w:r>
    </w:p>
    <w:p>
      <w:pPr/>
      <w:r>
        <w:rPr>
          <w:lang w:val="id_ID" w:bidi="id_ID"/>
        </w:rPr>
      </w:r>
      <w:r>
        <w:rPr>
          <w:lang w:val="id_ID" w:bidi="id_ID"/>
        </w:rPr>
        <w:t>Penting untuk diingat bahwa Yesus sedang berbicara dengan perempuan Samaria itu di sumur. Ingatlah bahwa Yesus dan murid-murid-Nya sedang dalam perjalanan dari Yudea ke Galilea, dan mereka berada di Samaria sekarang. Murid-murid pergi ke kota Sikar untuk membeli makanan, dan Yesus dan perempuan itu sendirian di sumur air. Ingatlah bahwa ini adalah daerah di mana kebanyakan orang Yahudi mencoba menghindari kontak dengan orang-orang Samaria.</w:t>
      </w:r>
    </w:p>
    <w:p>
      <w:pPr/>
      <w:r>
        <w:rPr>
          <w:lang w:val="id_ID" w:bidi="id_ID"/>
        </w:rPr>
      </w:r>
      <w:r>
        <w:rPr>
          <w:lang w:val="id_ID" w:bidi="id_ID"/>
        </w:rPr>
        <w:t xml:space="preserve">Dalam adegan pertama, murid-murid kembali dari membeli makanan di kota itu. Ini terjadi tepat ketika Yesus berkata kepada perempuan itu "Aku </w:t>
      </w:r>
      <w:r>
        <w:rPr>
          <w:b/>
          <w:lang w:val="id_ID" w:bidi="id_ID"/>
        </w:rPr>
        <w:t>adalah</w:t>
      </w:r>
      <w:r>
        <w:rPr>
          <w:lang w:val="id_ID" w:bidi="id_ID"/>
        </w:rPr>
        <w:t xml:space="preserve"> Mesias!" Ingatlah bahwa murid-murid terkejut karena Yesus berbicara dengan seorang perempuan, terutama seorang perempuan Samaria. Tidak ada seorang pun murid yang bertanya kepada Yesus mengapa Ia berbicara dengan perempuan itu.</w:t>
      </w:r>
    </w:p>
    <w:p>
      <w:pPr/>
      <w:r>
        <w:rPr>
          <w:lang w:val="id_ID" w:bidi="id_ID"/>
        </w:rPr>
      </w:r>
      <w:r>
        <w:rPr>
          <w:lang w:val="id_ID" w:bidi="id_ID"/>
        </w:rPr>
        <w:t>Ingatlah bahwa perempuan itu meninggalkan tempayan airnya di sumur dan kembali ke kota tanpa membawanya. Ia mungkin telah bergegas kembali ke kota dan itulah sebabnya ia tidak membawanya. Ingatlah bahwa ia pergi kepada orang-orang di kotanya dan bertanya kepada mereka, "Dia bukan Mesias, kan?"</w:t>
      </w:r>
    </w:p>
    <w:p>
      <w:pPr/>
      <w:r>
        <w:rPr>
          <w:lang w:val="id_ID" w:bidi="id_ID"/>
        </w:rPr>
      </w:r>
      <w:r>
        <w:rPr>
          <w:lang w:val="id_ID" w:bidi="id_ID"/>
        </w:rPr>
        <w:t>Perempuan itu tidak mengharapkan jawaban atas pertanyaan ini. Dia bertanya kepada mereka untuk membuat orang-orang tertarik dan bertanya-tanya apakah Yesus itu Kristus, orang yang telah mereka tunggu untuk diutus Allah kepada mereka.</w:t>
      </w:r>
    </w:p>
    <w:p>
      <w:pPr/>
      <w:r>
        <w:rPr>
          <w:lang w:val="id_ID" w:bidi="id_ID"/>
        </w:rPr>
      </w:r>
      <w:r>
        <w:rPr>
          <w:lang w:val="id_ID" w:bidi="id_ID"/>
        </w:rPr>
        <w:t xml:space="preserve">Berhenti di sini dan bahas pertanyaan ini dalam kelompok. Bagaimana Anda akan mengatakan ini dalam bahasa Anda? Apakah Anda menggunakan pertanyaan seperti "Mungkinkah Ia adalah Kristus?" Atau apakah lebih alami menggunakan pernyataan seperti, "Mungkin inikah Mesias"? Hentikan rekaman di sini. </w:t>
      </w:r>
    </w:p>
    <w:p>
      <w:pPr/>
      <w:r>
        <w:rPr>
          <w:lang w:val="id_ID" w:bidi="id_ID"/>
        </w:rPr>
      </w:r>
      <w:r>
        <w:rPr>
          <w:lang w:val="id_ID" w:bidi="id_ID"/>
        </w:rPr>
        <w:t>Ingatlah bahwa sementara perempuan itu pergi ke kota itu untuk membawa kembali orang-orang Samaria lain, adegan kedua dimulai. Dalam adegan ini, kita mendengar percakapan antara Yesus dan murid-murid-Nya. Orang-orang Samaria sedang dalam perjalanan kembali kepada Yesus sementara Yesus dan murid-murid-Nya berbicara di sumur air. Dalam bahasa aslinya, adegan ini dimulai dengan kata "sementara itu," yang menunjukkan bahwa adegan ini terjadi pada saat yang sama dengan adegan pertama.</w:t>
      </w:r>
    </w:p>
    <w:p>
      <w:pPr/>
      <w:r>
        <w:rPr>
          <w:lang w:val="id_ID" w:bidi="id_ID"/>
        </w:rPr>
      </w:r>
      <w:r>
        <w:rPr>
          <w:lang w:val="id_ID" w:bidi="id_ID"/>
        </w:rPr>
        <w:t>Murid-murid mendesak Yesus untuk makan sesuatu, dan Ia mengatakan bahwa Ia memiliki makanan yang tidak mereka ketahui. Ingatlah bahwa murid-murid bertanya satu sama lain, "Mungkinkah orang lain telah membawakannya makanan untuk dimakan?" Mereka bingung tentang mengapa Yesus tidak menginginkan makanan yang mereka beli di kota itu. Mereka bertanya-tanya apakah orang lain memberikan makanan fisik kepada Yesus untuk dimakan ketika murid-murid Nya berada di kota itu. Pertanyaan mereka menunjukkan betapa terkejutnya mereka karena Yesus menolak makanan dari mereka.</w:t>
      </w:r>
    </w:p>
    <w:p>
      <w:pPr/>
      <w:r>
        <w:rPr>
          <w:lang w:val="id_ID" w:bidi="id_ID"/>
        </w:rPr>
      </w:r>
      <w:r>
        <w:rPr>
          <w:lang w:val="id_ID" w:bidi="id_ID"/>
        </w:rPr>
        <w:t xml:space="preserve">Berhenti di sini dan bahas pertanyaan ini dalam kelompok. Bagaimana Anda akan mengatakan ini dalam bahasa Anda? Apakah Anda mau bertanya seperti "Mungkinkah orang lain telah membawanya makanan untuk dimakan?" Atau mungkin akan lebih natural untuk menggunakan pernyataan seperti, "Tidak mungkin orang lain membawa makanan kepadanya"? Hentikan rekaman di sini. </w:t>
      </w:r>
    </w:p>
    <w:p>
      <w:pPr/>
      <w:r>
        <w:rPr>
          <w:lang w:val="id_ID" w:bidi="id_ID"/>
        </w:rPr>
      </w:r>
      <w:r>
        <w:rPr>
          <w:lang w:val="id_ID" w:bidi="id_ID"/>
        </w:rPr>
        <w:t>Yesus mengatakan kepada murid-murid bahwa makanan-Nya adalah apa yang Allah ingin Dia lakukan. Yesus berbicara tentang makanan rohani, bukan makanan fisik. Yesus bertanya kepada mereka apakah mereka menggunakan pepatah "empat bulan lagi sampai panen." Dia tahu bahwa pada saat itu sudah menjadi pengetahuan umum bahwa ada empat bulan antara penanaman benih dan panen biji-bijian. Ia tidak mengharapkan jawaban atas pertanyaan ini. Yesus tahu ini adalah apa yang dikatakan orang-orang. Yesus ingin murid-murid mulai berpikir tentang panen dengan cara yang baru.</w:t>
      </w:r>
    </w:p>
    <w:p>
      <w:pPr/>
      <w:r>
        <w:rPr>
          <w:lang w:val="id_ID" w:bidi="id_ID"/>
        </w:rPr>
      </w:r>
      <w:r>
        <w:rPr>
          <w:lang w:val="id_ID" w:bidi="id_ID"/>
        </w:rPr>
        <w:t xml:space="preserve">Berhenti di sini dan bahas pertanyaan ini dalam kelompok. Bagaimana Anda memperkenalkan pepatah tentang menabur dan memanen dalam bahasa Anda? Apakah pertanyaan atau pernyataan lebih alami dalam bahasa Anda? Hentikan rekaman di sini. </w:t>
      </w:r>
    </w:p>
    <w:p>
      <w:pPr/>
      <w:r>
        <w:rPr>
          <w:lang w:val="id_ID" w:bidi="id_ID"/>
        </w:rPr>
      </w:r>
      <w:r>
        <w:rPr>
          <w:lang w:val="id_ID" w:bidi="id_ID"/>
        </w:rPr>
        <w:t xml:space="preserve">Yesus memberi tahu mereka tentang panen rohani orang-orang yang membawa orang lain kepada Yesus. Yesus ingin murid-murid menyadari bahwa ada banyak orang Samaria yang datang ke sumur pada saat itu. Orang-orang Samaria ini seperti ladang yang siap untuk dipanen. Yesus mengatakan bahwa ladang itu "putih untuk dipanen," atau matang dan siap dipanen. Beberapa ahli percaya bahwa kata "sudah" juga digunakan di sini. Mereka berpikir bahwa Yesus mengatakan bahwa ladang itu </w:t>
      </w:r>
      <w:r>
        <w:rPr>
          <w:b/>
          <w:lang w:val="id_ID" w:bidi="id_ID"/>
        </w:rPr>
        <w:t>sudah</w:t>
      </w:r>
      <w:r>
        <w:rPr>
          <w:lang w:val="id_ID" w:bidi="id_ID"/>
        </w:rPr>
        <w:t xml:space="preserve"> siap untuk dituai. Para ahli lain percaya bahwa kata "sudah" termasuk bersama gambar kata berikutnya yang Yesus gambarkan. Mereka berpikir bahwa Yesus berkata, "Para pemanen </w:t>
      </w:r>
      <w:r>
        <w:rPr>
          <w:b/>
          <w:lang w:val="id_ID" w:bidi="id_ID"/>
        </w:rPr>
        <w:t>sudah</w:t>
      </w:r>
      <w:r>
        <w:rPr>
          <w:lang w:val="id_ID" w:bidi="id_ID"/>
        </w:rPr>
        <w:t xml:space="preserve"> menerima pembayaran dan mengumpulkan tanaman untuk kehidupan kekal." Ingatlah bahwa dalam gambaran ini, Yesus menggambarkan seorang pemanen dan penabur, dan bagaimana mereka akan bersukacita bersama.</w:t>
      </w:r>
    </w:p>
    <w:p>
      <w:pPr/>
      <w:r>
        <w:rPr>
          <w:lang w:val="id_ID" w:bidi="id_ID"/>
        </w:rPr>
      </w:r>
      <w:r>
        <w:rPr>
          <w:lang w:val="id_ID" w:bidi="id_ID"/>
        </w:rPr>
        <w:t>Ingatlah bahwa murid-murid tidak menabur benih dalam kehidupan orang-orang Samaria dengan membagikan Firman Allah, tetapi sekarang murid-murid dapat memanen dalam kehidupan orang-orang Samaria. Panen rohani berarti orang-orang yang percaya kepada Yesus akan memiliki kehidupan kekal</w:t>
      </w:r>
    </w:p>
    <w:p>
      <w:pPr/>
      <w:r>
        <w:rPr>
          <w:lang w:val="id_ID" w:bidi="id_ID"/>
        </w:rPr>
      </w:r>
      <w:r>
        <w:rPr>
          <w:lang w:val="id_ID" w:bidi="id_ID"/>
        </w:rPr>
        <w:t>Ingatlah bahwa dalam adegan ketiga, banyak orang Samaria percaya kepada Yesus karena kesaksian perempuan itu. Mereka percaya kepada Yesus, sehingga mereka ingin Yesus tinggal bersama mereka untuk berbicara dengan mereka lebih banyak tentang Allah. Yesus setuju dan tinggal bersama mereka di kota Sikar selama dua hari. Ingatlah bahwa banyak orang lain percaya karena mereka mendengar apa yang Yesus katakan kepada mereka.</w:t>
      </w:r>
    </w:p>
    <w:p>
      <w:pPr/>
      <w:r>
        <w:rPr>
          <w:lang w:val="id_ID" w:bidi="id_ID"/>
        </w:rPr>
      </w:r>
      <w:r>
        <w:rPr>
          <w:lang w:val="id_ID" w:bidi="id_ID"/>
        </w:rPr>
        <w:t>Akhirnya, bagian yang paling penting dari kisah itu adalah apa yang dikatakan orang-orang Samaria tentang Yesus. Mereka mengatakan bahwa mereka percaya sebelumnya karena apa yang dikatakan perempuan itu kepada mereka, tetapi sekarang mereka tahu sendiri bahwa Yesus adalah Juruselamat dari semua kelompok orang di dunia.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4:27–42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Cerita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Perempuan Samaria itu</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 xml:space="preserve">Orang-orang Samaria </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Yesus masih berbicara dengan wanita Samaria di dekat sumur air. Dia mengatakan kepadanya bahwa Ia adalah Mesias, dan kemudian murid-murid Yesus kembali pada saat yang sama. Murid-murid terkejut melihat Yesus berbicara kepada perempuan Samaria itu. Tidak ada seorang pun murid yang bertanya kepada Yesus mengapa Ia berbicara dengan perempuan itu.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"Tidak baik bagi reputasi Yesus jika orang-orang melihat-Nya berbicara kepada seorang perempuan," atau "Untuk apa Yesus berbicara kepadanya?" atau "Dia bukan orang yang baik untuk diajak berbicara menurut hukum Yahudi."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Perempuan itu meninggalkan tempayannya di dekat sumur dan kembali ke kota itu. Dia memberti tahu orang-orang tentang Yesus. Dia ingin mereka kembali ke sumur bersamanya untuk melihat Yesus untuk diri mereka sendiri. Banyak dari mereka mendengarkannya dan mengikutinya kembali ke sumur air tempat Yesus berada.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 Samaria, "Apa yang Anda rasakan?" Orang-orang mungkin menjawab hal-hal seperti, "Penasaran mengapa ia sangat bersemangat tentang orang ini," atau "Mungkinkah ia benar-benar mengatakan yang sebenarnya tentang menemukan Mesias?" atau "Bertanya-tanya mengapa Mesias akan berbicara dengannya, apakah itu benar-benar Dia," atau "Bersemangat melihat sendiri siapa orang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Sementara orang-orang Samaria sedang datang ke sumur air untuk melihat Yesus, murid-murid berbicara dengan Yesus di sumur tersebut. Murid-murid meminta Yesus untuk makan beberapa makanan yang mereka beli di kota. Yesus mengatakan kepada mereka bahwa Ia memiliki makanan yang tidak mereka ketahui. Murid-murid tidak memahami Yesus, dan mereka bertanya-tanya apakah orang lain membawa makanan kepada Yesus untuk dimakan. Yesus berbicara tentang makanan rohani, bukan makanan fisik. Yesus menjelaskan bahwa makanan-Nya adalah menaati Allah dan melakukan semua pekerjaan yang Allah berikan kepada-Nya untuk dilakukan.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"Berharap murid-murid saya akan memahami tentang makanan rohani," atau "Lapar secara fisik, tetapi ingin murid-murid saya belajar dari saya lebih daripada sekadar ingin makan sebagian makanan yang mereka bawa kepada saya," atau "Ingin orang-orang tahu bahwa hidup bukan hanya soal makanan fisik dan air—ada air rohani kehidupan kekal dan makanan rohani dalam menaati Allah. Makanan dan air rohani ini lebih memuaskan daripada makanan dan air fisik apa pun.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mengajar murid-murid tentang panen rohani. Dia berkata ada pepatah yang mengatakan bahwa orang menanam benih, dan kemudian empat bulan kemudian, mereka memanen hasilnya. Yesus ingin murid-murid berpikir tentang panen rohani orang-orang Samaria yang datang ke sumur, dan bukan hanya tentang panen fisik tanaman. Yesus mengatakan bahwa ladang itu berwarna putih, atau matang, dan siap dipanen oleh murid-murid. Yesus juga mengatakan bahwa penabur dan pemanen akan bersukacita bersama. Murid-murid tidak melakukan pekerjaan penanaman benih bagi orang Samaria untuk percaya, tetapi sekarang murid-murid dapat bersukacita atas panen rohani orang-orang Samaria.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"Apa artinya panen rohani?" atau "Siapa saja orang-orang lain yang menabur benih di antara orang-orang Samaria?" atau "Bingung tentang mengapa Yesus mengatakan bahwa penabur dan pemanen akan bersukacita bersama pada musim panen."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Banyak orang Samaria percaya karena kesaksian perempuan itu tentang Yesus. Orang-orang Samaria memohon kepada Yesus untuk tinggal bersama mereka, dan karenanya Yesus tinggal bersama mereka di kota mereka selama dua hari. Dia mengajar mereka banyak hal, dan lebih banyak orang percaya kepada Yesus. Banyak orang Samaria mengatakan kepada perempuan itu bahwa sekarang mereka percaya kepada Yesus karena mereka mendengar-Nya untuk diri mereka sendiri. Mereka telah mendengar apa yang dikatakan perempuan itu tentang Yesus, tetapi sekarang itu bahkan lebih meyakinkan. Mereka tahu bahwa Yesus benar-benar adalah Juruselamat dari semua kelompok orang di dunia.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perempuan Samaria itu, "Apa yang Anda rasakan?" Orang itu mungkin menjawab hal-hal seperti, "Senang karena orang-orang di kota saya mempercayai perkataan saya tentang Yesus dan ingin bertemu dengan Dia sendiri," atau "Bersemangat untuk belajar lebih banyak dari Yesus sementara Dia tinggal di kota kami," atau "Senang karena Yesus berbicara dengan saya di sumur dan bahwa saya dapat memberi tahu orang lain tentang Dia."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4:27–42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Murid-</w:t>
      </w:r>
      <w:r>
        <w:rPr>
          <w:b/>
          <w:lang w:val="id_ID" w:bidi="id_ID"/>
        </w:rPr>
        <w:t>murid</w:t>
      </w:r>
      <w:r>
        <w:rPr>
          <w:lang w:val="id_ID" w:bidi="id_ID"/>
        </w:rPr>
        <w:t xml:space="preserve"> Yesus kembali dari membeli makanan di kota </w:t>
      </w:r>
      <w:r>
        <w:rPr>
          <w:b/>
          <w:lang w:val="id_ID" w:bidi="id_ID"/>
        </w:rPr>
        <w:t>Sikhar</w:t>
      </w:r>
      <w:r>
        <w:rPr>
          <w:lang w:val="id_ID" w:bidi="id_ID"/>
        </w:rPr>
        <w:t>.</w:t>
      </w:r>
    </w:p>
    <w:p>
      <w:pPr/>
      <w:r>
        <w:rPr>
          <w:lang w:val="id_ID" w:bidi="id_ID"/>
        </w:rPr>
      </w:r>
      <w:r>
        <w:rPr>
          <w:b/>
          <w:lang w:val="id_ID" w:bidi="id_ID"/>
        </w:rPr>
        <w:t>Para murid</w:t>
      </w:r>
      <w:r>
        <w:rPr>
          <w:lang w:val="id_ID" w:bidi="id_ID"/>
        </w:rPr>
        <w:t xml:space="preserve"> adalah para pengikut Yesus yang terdekat. Gunakan kata yang sama untuk para murid seperti yang Anda gunakan dalam perikop sebelumnya. Untuk informasi lebih lanjut tentang </w:t>
      </w:r>
      <w:r>
        <w:rPr>
          <w:lang w:val="id_ID" w:bidi="id_ID"/>
        </w:rPr>
        <w:t>murid-murid</w:t>
      </w:r>
      <w:r>
        <w:rPr>
          <w:lang w:val="id_ID" w:bidi="id_ID"/>
        </w:rPr>
        <w:t>, lihat Daftar Kata Utama.</w:t>
      </w:r>
    </w:p>
    <w:p>
      <w:pPr/>
      <w:r>
        <w:rPr>
          <w:lang w:val="id_ID" w:bidi="id_ID"/>
        </w:rPr>
      </w:r>
      <w:r>
        <w:rPr>
          <w:b/>
          <w:lang w:val="id_ID" w:bidi="id_ID"/>
        </w:rPr>
        <w:t>Sikhar</w:t>
      </w:r>
      <w:r>
        <w:rPr>
          <w:lang w:val="id_ID" w:bidi="id_ID"/>
        </w:rPr>
        <w:t xml:space="preserve"> adalah sebuah kota di wilayah </w:t>
      </w:r>
      <w:r>
        <w:rPr>
          <w:b/>
          <w:lang w:val="id_ID" w:bidi="id_ID"/>
        </w:rPr>
        <w:t>Samaria</w:t>
      </w:r>
      <w:r>
        <w:rPr>
          <w:lang w:val="id_ID" w:bidi="id_ID"/>
        </w:rPr>
        <w:t>. Sumur tempat Yesus berbicara dengan perempuan Samaria itu terletak di luar kota. Murid-murid berada di Sikar untuk membeli makanan, dan sekarang mereka kembali ke sumur air.</w:t>
      </w:r>
    </w:p>
    <w:p>
      <w:pPr/>
      <w:r>
        <w:rPr>
          <w:lang w:val="id_ID" w:bidi="id_ID"/>
        </w:rPr>
      </w:r>
      <w:r>
        <w:rPr>
          <w:lang w:val="id_ID" w:bidi="id_ID"/>
        </w:rPr>
        <w:t xml:space="preserve">Berhenti di sini dan lihatlah peta </w:t>
      </w:r>
      <w:r>
        <w:rPr>
          <w:lang w:val="id_ID" w:bidi="id_ID"/>
        </w:rPr>
        <w:t>Yudea, Samaria, kota Sikhar, dan Galilea</w:t>
      </w:r>
      <w:r>
        <w:rPr>
          <w:lang w:val="id_ID" w:bidi="id_ID"/>
        </w:rPr>
        <w:t xml:space="preserve"> secara berkelompok. Hentikan rekaman di sini. </w:t>
      </w:r>
    </w:p>
    <w:p>
      <w:pPr/>
      <w:r>
        <w:rPr>
          <w:lang w:val="id_ID" w:bidi="id_ID"/>
        </w:rPr>
      </w:r>
      <w:r>
        <w:rPr>
          <w:lang w:val="id_ID" w:bidi="id_ID"/>
        </w:rPr>
        <w:t xml:space="preserve">Perempuan Samaria itu meninggalkan tempayannya di sumur, dan ia pergi ke Sikar untuk memberi tahu orang-orang tentang Yesus. Dia berkata, "Mungkinkah Ia adalah </w:t>
      </w:r>
      <w:r>
        <w:rPr>
          <w:b/>
          <w:lang w:val="id_ID" w:bidi="id_ID"/>
        </w:rPr>
        <w:t>Mesias</w:t>
      </w:r>
      <w:r>
        <w:rPr>
          <w:lang w:val="id_ID" w:bidi="id_ID"/>
        </w:rPr>
        <w:t xml:space="preserve">?" </w:t>
      </w:r>
      <w:r>
        <w:rPr>
          <w:b/>
          <w:lang w:val="id_ID" w:bidi="id_ID"/>
        </w:rPr>
        <w:t>Mesias</w:t>
      </w:r>
      <w:r>
        <w:rPr>
          <w:lang w:val="id_ID" w:bidi="id_ID"/>
        </w:rPr>
        <w:t xml:space="preserve"> dan </w:t>
      </w:r>
      <w:r>
        <w:rPr>
          <w:lang w:val="id_ID" w:bidi="id_ID"/>
        </w:rPr>
        <w:t>Kristus</w:t>
      </w:r>
      <w:r>
        <w:rPr>
          <w:lang w:val="id_ID" w:bidi="id_ID"/>
        </w:rPr>
        <w:t xml:space="preserve"> keduanya berarti "yang diurapi" dalam dua bahasa asli yang berbeda. Allah mengurapi Mesias, adalah Kristus, untuk tugas khusus. Gunakan kata yang sama untuk Mesias seperti yang Anda gunakan pada perikop sebelumnya. Untuk informasi lebih lanjut tentang </w:t>
      </w:r>
      <w:r>
        <w:rPr>
          <w:lang w:val="id_ID" w:bidi="id_ID"/>
        </w:rPr>
        <w:t>Mesias</w:t>
      </w:r>
      <w:r>
        <w:rPr>
          <w:lang w:val="id_ID" w:bidi="id_ID"/>
        </w:rPr>
        <w:t>, lihat Glosarium Utama.</w:t>
      </w:r>
    </w:p>
    <w:p>
      <w:pPr/>
      <w:r>
        <w:rPr>
          <w:lang w:val="id_ID" w:bidi="id_ID"/>
        </w:rPr>
      </w:r>
      <w:r>
        <w:rPr>
          <w:lang w:val="id_ID" w:bidi="id_ID"/>
        </w:rPr>
        <w:t>Murid-murid berkata, "</w:t>
      </w:r>
      <w:r>
        <w:rPr>
          <w:b/>
          <w:lang w:val="id_ID" w:bidi="id_ID"/>
        </w:rPr>
        <w:t>Rabi</w:t>
      </w:r>
      <w:r>
        <w:rPr>
          <w:lang w:val="id_ID" w:bidi="id_ID"/>
        </w:rPr>
        <w:t xml:space="preserve">, makanlah sesuatu." Rabi berarti "yang agung bagiku" atau "guru besarku." Itu tidak berarti seorang guru sekolah. Gunakan kata yang sama untuk rabi seperti yang Anda gunakan pada perikop sebelumnya. Untuk informasi lebih lanjut tentang </w:t>
      </w:r>
      <w:r>
        <w:rPr>
          <w:lang w:val="id_ID" w:bidi="id_ID"/>
        </w:rPr>
        <w:t>Rabi</w:t>
      </w:r>
      <w:r>
        <w:rPr>
          <w:lang w:val="id_ID" w:bidi="id_ID"/>
        </w:rPr>
        <w:t>, lihat Glosarium Utama.</w:t>
      </w:r>
    </w:p>
    <w:p>
      <w:pPr/>
      <w:r>
        <w:rPr>
          <w:lang w:val="id_ID" w:bidi="id_ID"/>
        </w:rPr>
      </w:r>
      <w:r>
        <w:rPr>
          <w:lang w:val="id_ID" w:bidi="id_ID"/>
        </w:rPr>
        <w:t xml:space="preserve">Yesus mengatakan bahwa orang-orang yang menuai hasil rohani akan mengumpulkan buah untuk </w:t>
      </w:r>
      <w:r>
        <w:rPr>
          <w:b/>
          <w:lang w:val="id_ID" w:bidi="id_ID"/>
        </w:rPr>
        <w:t xml:space="preserve">kehidupan kekal </w:t>
      </w:r>
      <w:r>
        <w:rPr>
          <w:lang w:val="id_ID" w:bidi="id_ID"/>
        </w:rPr>
        <w:t xml:space="preserve">. Kehidupan kekal berarti seseorang akan memiliki kehidupan yang tidak pernah berakhir. Kehidupan kekal juga berarti kualitas kehidupan yang dimulai ketika seseorang mengizinkan Allah mengatur hidupnya. Gunakan kata-kata yang sama untuk kehidupan kekal seperti yang Anda gunakan pada perikop sebelumnya. Untuk informasi lebih lanjut tentang </w:t>
      </w:r>
      <w:r>
        <w:rPr>
          <w:lang w:val="id_ID" w:bidi="id_ID"/>
        </w:rPr>
        <w:t>kehidupan kekal</w:t>
      </w:r>
      <w:r>
        <w:rPr>
          <w:lang w:val="id_ID" w:bidi="id_ID"/>
        </w:rPr>
        <w:t>, lihat Daftar Kata Utama.</w:t>
      </w:r>
    </w:p>
    <w:p>
      <w:pPr/>
      <w:r>
        <w:rPr>
          <w:lang w:val="id_ID" w:bidi="id_ID"/>
        </w:rPr>
      </w:r>
      <w:r>
        <w:rPr>
          <w:lang w:val="id_ID" w:bidi="id_ID"/>
        </w:rPr>
        <w:t xml:space="preserve">Banyak orang </w:t>
      </w:r>
      <w:r>
        <w:rPr>
          <w:b/>
          <w:lang w:val="id_ID" w:bidi="id_ID"/>
        </w:rPr>
        <w:t>Samaria</w:t>
      </w:r>
      <w:r>
        <w:rPr>
          <w:lang w:val="id_ID" w:bidi="id_ID"/>
        </w:rPr>
        <w:t xml:space="preserve"> dari kota Sikar percaya kepada Yesus. Orang-orang Yahudi dan Samaria tidak saling menyukai. Orang-orang Samaria adalah keturunan orang-orang Yahudi. Orang-orang Yahudi menganggap orang-orang Samaria tidak murni dan bersih di hadapan Allah karena cara mereka beribadah dan karena mereka telah menikahi orang-orang asing dahulu kala. Orang-orang Yahudi tidak berbicara kepada orang-orang Samaria atau berbagi cawan dan mangkuk dengan orang-orang Samaria. Gunakan kata yang sama untuk orang Samaria seperti yang telah Anda gunakan pada perikop sebelumnya. Untuk informasi lebih lanjut tentang </w:t>
      </w:r>
      <w:r>
        <w:rPr>
          <w:lang w:val="id_ID" w:bidi="id_ID"/>
        </w:rPr>
        <w:t>Orang Samaria</w:t>
      </w:r>
      <w:r>
        <w:rPr>
          <w:lang w:val="id_ID" w:bidi="id_ID"/>
        </w:rPr>
        <w:t>, lihat Daftar Kata Utama.</w:t>
      </w:r>
    </w:p>
    <w:p>
      <w:pPr/>
      <w:r>
        <w:rPr>
          <w:lang w:val="id_ID" w:bidi="id_ID"/>
        </w:rPr>
      </w:r>
      <w:r>
        <w:rPr>
          <w:lang w:val="id_ID" w:bidi="id_ID"/>
        </w:rPr>
        <w:t xml:space="preserve">Banyak orang Samaria percaya kepada Yesus karena kesaksian </w:t>
      </w:r>
      <w:r>
        <w:rPr>
          <w:lang w:val="id_ID" w:bidi="id_ID"/>
        </w:rPr>
        <w:t>perempuan</w:t>
      </w:r>
      <w:r>
        <w:rPr>
          <w:lang w:val="id_ID" w:bidi="id_ID"/>
        </w:rPr>
        <w:t xml:space="preserve"> itu. Dalam bahasa aslinya, kata ini adalah kata kerja </w:t>
      </w:r>
      <w:r>
        <w:rPr>
          <w:b/>
          <w:lang w:val="id_ID" w:bidi="id_ID"/>
        </w:rPr>
        <w:t>bersaksi</w:t>
      </w:r>
      <w:r>
        <w:rPr>
          <w:lang w:val="id_ID" w:bidi="id_ID"/>
        </w:rPr>
        <w:t xml:space="preserve">. Bersaksi berarti menceritakan tentang apa yang diketahui seseorang atau telah dilihatnya secara langsung dengan mata mereka sendiri. Gunakan kata yang sama untuk bersaksi seperti yang Anda gunakan pada perikop sebelumnya. </w:t>
      </w:r>
    </w:p>
    <w:p>
      <w:pPr/>
      <w:r>
        <w:rPr>
          <w:lang w:val="id_ID" w:bidi="id_ID"/>
        </w:rPr>
      </w:r>
      <w:r>
        <w:rPr>
          <w:lang w:val="id_ID" w:bidi="id_ID"/>
        </w:rPr>
        <w:t xml:space="preserve">Orang-orang Samaria </w:t>
      </w:r>
      <w:r>
        <w:rPr>
          <w:b/>
          <w:lang w:val="id_ID" w:bidi="id_ID"/>
        </w:rPr>
        <w:t>percaya</w:t>
      </w:r>
      <w:r>
        <w:rPr>
          <w:lang w:val="id_ID" w:bidi="id_ID"/>
        </w:rPr>
        <w:t xml:space="preserve"> kepada Yesus, yang berarti mereka percaya dan mereka menaruh iman mereka kepada Yesus. Percaya termasuk menerima fakta tentang siapa Yesus. Kepercayaan juga berarti percaya kepada Yesus sebagai ganti percaya kepada diri sendiri atau orang lain. Seseorang yang percaya kepada Yesus disebut orang percaya Gunakan kata yang sama untuk percaya seperti yang Anda gunakan pada perikop sebelumnya. Untuk informasi lebih lanjut tentang </w:t>
      </w:r>
      <w:r>
        <w:rPr>
          <w:lang w:val="id_ID" w:bidi="id_ID"/>
        </w:rPr>
        <w:t>percaya</w:t>
      </w:r>
      <w:r>
        <w:rPr>
          <w:lang w:val="id_ID" w:bidi="id_ID"/>
        </w:rPr>
        <w:t>, lihat Daftar Kata Utama.</w:t>
      </w:r>
    </w:p>
    <w:p>
      <w:pPr/>
      <w:r>
        <w:rPr>
          <w:lang w:val="id_ID" w:bidi="id_ID"/>
        </w:rPr>
      </w:r>
      <w:r>
        <w:rPr>
          <w:lang w:val="id_ID" w:bidi="id_ID"/>
        </w:rPr>
        <w:t xml:space="preserve">Orang-orang Samaria mengatakan bahwa mereka percaya bahwa Yesus adalah </w:t>
      </w:r>
      <w:r>
        <w:rPr>
          <w:b/>
          <w:lang w:val="id_ID" w:bidi="id_ID"/>
        </w:rPr>
        <w:t>Juruselamat</w:t>
      </w:r>
      <w:r>
        <w:rPr>
          <w:lang w:val="id_ID" w:bidi="id_ID"/>
        </w:rPr>
        <w:t xml:space="preserve"> dari semua kelompok orang di dunia. Juruselamat berarti seseorang yang menyelamatkan atau membebaskan orang-orang dari kejahatan atau bahaya. Dalam Perjanjian Baru, Yesus adalah Juruselamat yang menyelamatkan orang-orang dari kejahatan rohani. Yesus menyelamatkan orang-orang dari hukuman dosa. Juruselamat juga dapat berarti orang yang memulihkan orang-orang.</w:t>
      </w:r>
    </w:p>
    <w:p>
      <w:pPr/>
      <w:r>
        <w:rPr>
          <w:lang w:val="id_ID" w:bidi="id_ID"/>
        </w:rPr>
      </w:r>
      <w:r>
        <w:rPr>
          <w:lang w:val="id_ID" w:bidi="id_ID"/>
        </w:rPr>
        <w:t xml:space="preserve">Berhenti di sini dan bahas dalam kelompok kata atau frasa apa yang akan Anda gunakan untuk </w:t>
      </w:r>
      <w:r>
        <w:rPr>
          <w:b/>
          <w:lang w:val="id_ID" w:bidi="id_ID"/>
        </w:rPr>
        <w:t>Juruselamat</w:t>
      </w:r>
      <w:r>
        <w:rPr>
          <w:lang w:val="id_ID" w:bidi="id_ID"/>
        </w:rPr>
        <w:t xml:space="preserve">. Carilah </w:t>
      </w:r>
      <w:r>
        <w:rPr>
          <w:lang w:val="id_ID" w:bidi="id_ID"/>
        </w:rPr>
        <w:t>Juruselamat</w:t>
      </w:r>
      <w:r>
        <w:rPr>
          <w:lang w:val="id_ID" w:bidi="id_ID"/>
        </w:rPr>
        <w:t xml:space="preserve"> di Daftar Kata Utama untuk informasi lebih lanjut.</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Jeda audio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4:43–54</w:t>
      </w:r>
      <w:r>
        <w:rPr>
          <w:lang w:val="id_ID" w:bidi="id_ID"/>
        </w:rPr>
      </w:r>
    </w:p>
    <w:p>
      <w:pPr>
        <w:pStyle w:val="Heading3"/>
      </w:pPr>
      <w:r>
        <w:rPr>
          <w:lang w:val="id_ID" w:bidi="id_ID"/>
        </w:rPr>
        <w:t>Dengar dan Renungkan</w:t>
      </w:r>
    </w:p>
    <w:p>
      <w:pPr/>
      <w:r>
        <w:rPr>
          <w:lang w:val="id_ID" w:bidi="id_ID"/>
        </w:rPr>
      </w:r>
      <w:r>
        <w:rPr>
          <w:lang w:val="id_ID" w:bidi="id_ID"/>
        </w:rPr>
        <w:t>Pada langkah ini, dengarkan Yohanes 4:43–54 dan simpanlah dalam hati Anda.</w:t>
      </w:r>
    </w:p>
    <w:p>
      <w:pPr/>
      <w:r>
        <w:rPr>
          <w:lang w:val="id_ID" w:bidi="id_ID"/>
        </w:rPr>
      </w:r>
      <w:r>
        <w:rPr>
          <w:lang w:val="id_ID" w:bidi="id_ID"/>
        </w:rPr>
        <w:t>Dengarkan versi audio dari Yohanes 4:43–54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disampaikan bagian ini kepada kita tentang Allah dan Yesus?</w:t>
      </w:r>
    </w:p>
    <w:p>
      <w:pPr>
        <w:pStyle w:val="ListBullet"/>
        <w:spacing w:line="240" w:lineRule="auto"/>
        <w:ind w:left="720"/>
      </w:pPr>
      <w:r>
        <w:rPr>
          <w:lang w:val="id_ID" w:bidi="id_ID"/>
        </w:rPr>
      </w:r>
      <w:r>
        <w:rPr>
          <w:lang w:val="id_ID" w:bidi="id_ID"/>
        </w:rPr>
        <w:t>Apa yang disampaikan bagian ini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4:43–54 dalam terjemahan yang paling mudah dimengerti.</w:t>
      </w:r>
    </w:p>
    <w:p>
      <w:pPr/>
      <w:r>
        <w:rPr>
          <w:lang w:val="id_ID" w:bidi="id_ID"/>
        </w:rPr>
      </w:r>
      <w:r>
        <w:rPr>
          <w:lang w:val="id_ID" w:bidi="id_ID"/>
        </w:rPr>
        <w:t>Yesus dan murid-murid-Nya sedang dalam perjalanan dari Yudea ke Galilea. Mereka berjalan melalui wilayah Samaria. Murid-murid Yesus masuk ke kota Sikar untuk membeli makanan, dan Yesus tinggal seorang diri di dekat sumur air di luar kota. Yesus berbicara dengan seorang perempuan Samaria di sumur itu. Ketika murid-murid kembali ke sumur itu, Yesus mengajar mereka tentang makanan rohani dan tuaian. Sementara Yesus mengajar murid-murid-Nya, perempuan itu kembali ke kota untuk membawa banyak orang Samaria lain kepada Yesus. Orang-orang Samaria percaya kepada Yesus, dan Yesus tinggal di sana selama dua hari. Sekarang, Yesus dan murid-murid-Nya melanjutkan perjalanan mereka ke Galilea. Mereka tiba di Galilea, dan Yesus menyembuhkan anak seorang pegawai istana. Peristiwa-peristiwa dalam perikop ini terjadi di Kana dan Kapernaum.</w:t>
      </w:r>
    </w:p>
    <w:p>
      <w:pPr/>
      <w:r>
        <w:rPr>
          <w:lang w:val="id_ID" w:bidi="id_ID"/>
        </w:rPr>
      </w:r>
      <w:r>
        <w:rPr>
          <w:lang w:val="id_ID" w:bidi="id_ID"/>
        </w:rPr>
        <w:t xml:space="preserve">Berhentilah di sini dan lihatlah peta </w:t>
      </w:r>
      <w:r>
        <w:rPr>
          <w:lang w:val="id_ID" w:bidi="id_ID"/>
        </w:rPr>
        <w:t>Yudea, kota Yerusalem di Yudea, Samaria, kota Sikar di Samaria, Galilea, serta kota Kana dan Kapernaum di Galilea</w:t>
      </w:r>
      <w:r>
        <w:rPr>
          <w:lang w:val="id_ID" w:bidi="id_ID"/>
        </w:rPr>
        <w:t xml:space="preserve"> secara berkelompok. Hentikan sebentar rekaman di sini. </w:t>
      </w:r>
    </w:p>
    <w:p>
      <w:pPr/>
      <w:r>
        <w:rPr>
          <w:lang w:val="id_ID" w:bidi="id_ID"/>
        </w:rPr>
      </w:r>
      <w:r>
        <w:rPr>
          <w:lang w:val="id_ID" w:bidi="id_ID"/>
        </w:rPr>
        <w:t>Yesus dan murid-murid-Nya berada bersama orang-orang Samaria di Sikar selama dua hari. Setelah dua hari itu, Yesus dan murid-murid-Nya melanjutkan perjalanan mereka ke Galilea. Yesus meninggalkan Samaria setelah dua hari. Dia kembali ke tempat di mana ia menghabiskan sebagian besar waktunya, yaitu Galilea. Yohanes mengingatkan kita di sini bahwa Yesus mengatakan kepada murid-murid-Nya pada suatu saat bahwa para nabi tidak dihormati atau dihargai di kota kelahiran mereka sendiri. Seorang Nabi adalah seseorang yang menerima dan menyampaikan pesan dari Allah. Bagian ini sulit dimengerti karena beberapa orang percaya bahwa "kota asal" bisa berarti Galilea, Yudea, atau Samaria. Hal ini bisa berarti bahwa orang-orang di Samaria menyambut Yesus dengan lebih baik daripada orang Yahudi di Galilea, tempat asal Yesus. Atau, bisa berarti bahwa orang-orang menyambut Yesus di Yerusalem dengan lebih baik daripada di Galilea. Yesus telah menjalani sebagian besar kehidupan-Nya di Galilea, jadi kemungkinan "kota asalnya" berarti Galilea. Hal penting yang perlu diketahui adalah bahwa Yesus tidak tinggal di satu tempat cukup lama untuk menjadikan tempat itu rumah-Nya. Sebaliknya, Yesus mengajar di satu tempat, lalu berpindah ke tempat lainnya. Besar kemungkinan bahwa perkataan ini ditambahkan oleh Yohanes sang penulis sebagai sesuatu yang Yesus katakan kepada murid-murid-Nya, tetapi kita tidak tahu pasti bagaimana tepatnya pernyataan ini berkaitan dengan konteks ini.</w:t>
      </w:r>
    </w:p>
    <w:p>
      <w:pPr/>
      <w:r>
        <w:rPr>
          <w:lang w:val="id_ID" w:bidi="id_ID"/>
        </w:rPr>
      </w:r>
      <w:r>
        <w:rPr>
          <w:lang w:val="id_ID" w:bidi="id_ID"/>
        </w:rPr>
        <w:t xml:space="preserve">Berhentilah di sini dan bahaslah pertanyaan ini dalam kelompok. Bagaimana budaya anda memandang orang-orang yang menyampaikan pesan dari Allah? Bagaimana reaksi terhadap mereka di tempat asal mereka dari orang-orang yang paling dekat dengan mereka? Hentikanlah sebentar rekaman ini di sini. </w:t>
      </w:r>
    </w:p>
    <w:p>
      <w:pPr/>
      <w:r>
        <w:rPr>
          <w:lang w:val="id_ID" w:bidi="id_ID"/>
        </w:rPr>
      </w:r>
      <w:r>
        <w:rPr>
          <w:lang w:val="id_ID" w:bidi="id_ID"/>
        </w:rPr>
        <w:t>Dahulu ketika Yesus berada di Yerusalem untuk perayaan, atau Hari Raya Paskah, orang-orang Galilea juga ada di Yerusalem. Hari Raya Paskah adalah perayaan keagamaan Yahudi yang dirayakan oleh orang-orang Yahudi setiap tahun. Yesus mengosongkan Bait Suci di Yerusalem, dan orang-orang Galilea melihat Yesus melakukan ini dan hal-hal lainnya. Kini, orang-orang Galilea tersebut kembali di Galilea, dan mereka menyambut kedatangan Yesus di Galilea karena apa yang mereka lihat Yesus lakukan di Yerusalem. Kisah berikut tentang Yesus menyembuhkan anak pegawai istana adalah salah satu contoh bagaimana orang-orang Galilea menyambut Yesus di Galilea. Mungkin membingungkan untuk mengatakan, "seorang Nabi tidak dihormati di tempat asalnya sendiri" dan kemudian segera mendengar bahwa orang-orang Galilea menyambut Yesus ketika Yesus tiba di Galilea. Jenis iman yang tampaknya dimiliki oleh orang-orang di Galilea didasarkan pada mukjizat-mukjizat yang Yesus lakukan. Jenis ini mungkin bukan jenis iman yang diinginkan Yesus, atau yang menurut Yesus membawa penghormatan paling besar kepada-Nya.</w:t>
      </w:r>
    </w:p>
    <w:p>
      <w:pPr/>
      <w:r>
        <w:rPr>
          <w:lang w:val="id_ID" w:bidi="id_ID"/>
        </w:rPr>
      </w:r>
      <w:r>
        <w:rPr>
          <w:lang w:val="id_ID" w:bidi="id_ID"/>
        </w:rPr>
        <w:t xml:space="preserve">Berhentilah di sini dan lihatlah peta </w:t>
      </w:r>
      <w:r>
        <w:rPr>
          <w:lang w:val="id_ID" w:bidi="id_ID"/>
        </w:rPr>
        <w:t>Yerusalem di wilayah Yudea dan wilayah Galilea</w:t>
      </w:r>
      <w:r>
        <w:rPr>
          <w:lang w:val="id_ID" w:bidi="id_ID"/>
        </w:rPr>
        <w:t xml:space="preserve"> secara berkelompok. Hentikanlah sebentar rekaman ini di sini. </w:t>
      </w:r>
    </w:p>
    <w:p>
      <w:pPr/>
      <w:r>
        <w:rPr>
          <w:lang w:val="id_ID" w:bidi="id_ID"/>
        </w:rPr>
      </w:r>
      <w:r>
        <w:rPr>
          <w:lang w:val="id_ID" w:bidi="id_ID"/>
        </w:rPr>
        <w:t>Yesus dan murid-murid-Nya tiba di Kana, yang merupakan sebuah kota di Galilea. Kana adalah tempat di mana Yesus mengubah air menjadi anggur di sebuah acara pernikahan. Anggur adalah minuman beralkohol yang umum pada zaman Yesus.</w:t>
      </w:r>
    </w:p>
    <w:p>
      <w:pPr/>
      <w:r>
        <w:rPr>
          <w:lang w:val="id_ID" w:bidi="id_ID"/>
        </w:rPr>
      </w:r>
      <w:r>
        <w:rPr>
          <w:lang w:val="id_ID" w:bidi="id_ID"/>
        </w:rPr>
        <w:t>Yohanes sang penulis ingin para pendengarnya mengingat pentingnya kota Kana sebagai tempat pertama di mana Yesus melakukan mujizat. Kisah berikut adalah tentang mujizat lain yang Yesus lakukan di Kana.</w:t>
      </w:r>
    </w:p>
    <w:p>
      <w:pPr/>
      <w:r>
        <w:rPr>
          <w:lang w:val="id_ID" w:bidi="id_ID"/>
        </w:rPr>
      </w:r>
      <w:r>
        <w:rPr>
          <w:lang w:val="id_ID" w:bidi="id_ID"/>
        </w:rPr>
        <w:t>Orang baru dalam kisah ini adalah pegawai istana. Dia berasal dari Kapernaum, yang merupakan kota lain di Galilea. Seorang pegawai istana bisa menjadi seseorang yang berdarah bangsawan, tetapi ini tidak mungkin dalam kisah ini. Pegawai istana tersebut kemungkinan adalah seseorang yang bekerja untuk penguasa Romawi di Kapernaum. Kemungkinan pegawai istana tersebut adalah seorang Yahudi atau non-Yahudi, tetapi yang paling penting adalah mengetahui bahwa pegawai istana itu berasal dari Galilea. Pegawai istana itu memiliki seorang anak laki-laki yang sakit di rumahnya di Kapernaum. Kapernaum adalah kota di tepi Danau Galilea, dan kota tersebut berada dekat dengan Kana.</w:t>
      </w:r>
    </w:p>
    <w:p>
      <w:pPr/>
      <w:r>
        <w:rPr>
          <w:lang w:val="id_ID" w:bidi="id_ID"/>
        </w:rPr>
      </w:r>
      <w:r>
        <w:rPr>
          <w:lang w:val="id_ID" w:bidi="id_ID"/>
        </w:rPr>
        <w:t xml:space="preserve">Berhentilah di sini dan lihatlah peta </w:t>
      </w:r>
      <w:r>
        <w:rPr>
          <w:lang w:val="id_ID" w:bidi="id_ID"/>
        </w:rPr>
        <w:t>Galilea, Kana, dan Kapernaum</w:t>
      </w:r>
      <w:r>
        <w:rPr>
          <w:lang w:val="id_ID" w:bidi="id_ID"/>
        </w:rPr>
        <w:t xml:space="preserve"> secara berkelompok. Hentikanlah sebentar rekaman ini di sini. </w:t>
      </w:r>
    </w:p>
    <w:p>
      <w:pPr/>
      <w:r>
        <w:rPr>
          <w:lang w:val="id_ID" w:bidi="id_ID"/>
        </w:rPr>
      </w:r>
      <w:r>
        <w:rPr>
          <w:lang w:val="id_ID" w:bidi="id_ID"/>
        </w:rPr>
        <w:t>Pegawai istana itu berada di Kapernaum bersama anaknya yang sakit, dan kemudian ia mendengar dari seseorang bahwa Yesus telah kembali di Galilea. Pegawai istana itu melakukan perjalanan dari Kapernaum ke Kana untuk memohon Yesus datang menyembuhkan anaknya yang sakit di Kapernaum. Bisa saja pegawai istana itu telah mendengar tentang mukjizat Yesus di Kana, dan itulah sebabnya ia ingin meminta Yesus untuk menyembuhkan anak laki-lakinya yang sakit. Pegawai istana itu ingin Yesus datang dengan segera karena anaknya hampir mati, atau akan segera mati karena penyakitnya. Dia ingin Yesus "turun" dari Kana ke Kapernaum karena Kana berada di dataran yang lebih tinggi daripada Kapernaum.</w:t>
      </w:r>
    </w:p>
    <w:p>
      <w:pPr/>
      <w:r>
        <w:rPr>
          <w:lang w:val="id_ID" w:bidi="id_ID"/>
        </w:rPr>
      </w:r>
      <w:r>
        <w:rPr>
          <w:lang w:val="id_ID" w:bidi="id_ID"/>
        </w:rPr>
        <w:t>Yesus menjawab pegawai istana itu, tetapi jawaban-Nya juga ditujukan kepada semua orang di sekitar situ, dan tidak hanya kepada pegawai istana tersebut. Yesus mengatakan bahwa orang-orang tidak akan percaya kepada-Nya kecuali mereka melihat tanda-tanda dan keajaiban-keajaiban. Beberapa orang menerjemahkan ini sebagai "tanda-tanda ajaib." Mukjizat-mukjizat, tanda-tanda, dan keajaiban-keajaiban semuanya adalah perbuatan-perbuatan penuh kuasa yang hanya dapat dilakukan Allah. Dia menunjukkan bahwa kebanyakan orang memilih untuk percaya kepada Yesus hanya ketika mereka melihat mukjizat-mukjizat. Yesus ingin pegawai istana itu memikirkan alasan mengapa ia meminta mukjizat kepada-Nya. Yesus tidak menegur pegawai istana tersebut. Yesus mungkin ingin pegawai istana itu belajar memiliki iman kepada Yesus yang tidak hanya didasarkan pada mukjizat-mukjizat yang dilakukan Yesus. Hal ini mirip dengan pernyataan sebelumnya bahwa orang-orang di Galilea menyambut Yesus karena mukjizat-mukjizat yang dilakukan Yesus di Yerusalem. Yesus tampaknya mengatakan di sini bahwa iman atau kepercayaan kepada Yesus tanpa melihat mujizat lebih menghormati Yesus.</w:t>
      </w:r>
    </w:p>
    <w:p>
      <w:pPr/>
      <w:r>
        <w:rPr>
          <w:lang w:val="id_ID" w:bidi="id_ID"/>
        </w:rPr>
      </w:r>
      <w:r>
        <w:rPr>
          <w:lang w:val="id_ID" w:bidi="id_ID"/>
        </w:rPr>
        <w:t>Pegawai istana meminta Yesus lagi untuk turun dari Kana ke Kapernaum untuk menyembuhkan anaknya sebelum anak itu meninggal. Pejabat kerajaan menggunakan kata yang dapat diterjemahkan sebagai "tuan" atau "bapak" untuk menunjukkan rasa hormat kepada Yesus. Permintaan ini sangat mendesak karena anak tersebut sakit keras dan hampir mati. Dalam bahasa aslinya, kata untuk "anak" adalah kata yang menunjukkan kasih dan kepedulian sang ayah terhadap anaknya yang sakit.</w:t>
      </w:r>
    </w:p>
    <w:p>
      <w:pPr/>
      <w:r>
        <w:rPr>
          <w:lang w:val="id_ID" w:bidi="id_ID"/>
        </w:rPr>
      </w:r>
      <w:r>
        <w:rPr>
          <w:lang w:val="id_ID" w:bidi="id_ID"/>
        </w:rPr>
        <w:t xml:space="preserve">Berhentilah di sini dan bahaslah pertanyaan ini dalam kelompok. Bagikan pengalaman saat anda, anggota keluarga, atau orang lain yang anda kenal sakit keras. Ceritakanlah bagaimana masyarakat dalam kebudayaan anda merawat orang yang sedang sakit. Hentikanlah sebentar rekaman ini di sini. </w:t>
      </w:r>
    </w:p>
    <w:p>
      <w:pPr/>
      <w:r>
        <w:rPr>
          <w:lang w:val="id_ID" w:bidi="id_ID"/>
        </w:rPr>
      </w:r>
      <w:r>
        <w:rPr>
          <w:lang w:val="id_ID" w:bidi="id_ID"/>
        </w:rPr>
        <w:t>Yesus menolak untuk pergi melihat anak laki-laki yang sakit dari pria tersebut Sebaliknya, Yesus menyembuhkan anak yang sakit itu hanya dengan mengatakan kepada sang ayah "Pergilah. Anakmu akan hidup!" Jelas bahwa anak itu sembuh pada saat itu juga. Orang itu percaya kepada Yesus dan berangkat pulang ke rumahnya di Kapernaum. Penting untuk diperhatikan bahwa ia sekarang disebut "orang itu" dan bukan "pegawai istana." Beberapa orang berpikir Yohanes sang penulis mulai menyebutnya "orang itu" untuk mengurangi penekanan pada status resminya ketika orang itu mulai menunjukkan iman kepada Yesus.</w:t>
      </w:r>
    </w:p>
    <w:p>
      <w:pPr/>
      <w:r>
        <w:rPr>
          <w:lang w:val="id_ID" w:bidi="id_ID"/>
        </w:rPr>
      </w:r>
      <w:r>
        <w:rPr>
          <w:lang w:val="id_ID" w:bidi="id_ID"/>
        </w:rPr>
        <w:t>Keesokan harinya, ketika orang itu sedang dalam perjalanan dari Kana ke Kapernaum, hamba-hambanya menemui dia di jalan. Kata 'hamba' juga dapat diterjemahkan sebagai 'budak'. Pegawai istana itu memiliki budak-budak tersebut dan tidak membayar upah apa pun kepada mereka. Mereka memberi tahunya bahwa anak yang sakit itu sudah sembuh. Orang itu bertanya kapan tepatnya anaknya mulai pulih. Hamba-hamba itu memberi tahu orang tersebut bahwa anak itu sembuh dari demamnya kemarin pada jam ketujuh. Ini kemungkinan terjadi pada jam satu siang menurut cara orang Romawi menghitung jam dalam sehari yang dimulai pada jam enam pagi.</w:t>
      </w:r>
    </w:p>
    <w:p>
      <w:pPr/>
      <w:r>
        <w:rPr>
          <w:lang w:val="id_ID" w:bidi="id_ID"/>
        </w:rPr>
      </w:r>
      <w:r>
        <w:rPr>
          <w:lang w:val="id_ID" w:bidi="id_ID"/>
        </w:rPr>
        <w:t>Lalu sang ayah menyadari bahwa jam satu siang kemarin adalah waktu yang tepat ketika Yesus memberi tahu kepadanya sehari sebelumnya, "Anakmu akan hidup." Sang ayah tahu bahwa Yesuslah orangnya yang menyembuhkan anaknya yang sakit. Ini adalah bagian yang paling penting dari kisah ini. Ini adalah ketiga kalinya frasa "Anakmu akan hidup" berada dalam kisah itu. Ini juga pertama kalinya ia disebut "bapa" karena teks itu menyatakan bahwa ia adalah pemimpin seluruh rumah tangga . Seluruh rumah tangganya berarti semua orang yang tinggal di dalam rumah tersebut. Itu mencakup istrinya, anak laki-laki yang disembuhkan itu, anak-anak lainnya, dan para hamba. Sang bapa dan seluruh rumah tangganya itu percaya kepada Yesus.</w:t>
      </w:r>
    </w:p>
    <w:p>
      <w:pPr/>
      <w:r>
        <w:rPr>
          <w:lang w:val="id_ID" w:bidi="id_ID"/>
        </w:rPr>
      </w:r>
      <w:r>
        <w:rPr>
          <w:lang w:val="id_ID" w:bidi="id_ID"/>
        </w:rPr>
        <w:t>Pernyataan terakhir dari kisah ini mengingatkan para pendengar bahwa menyembuhkan anak pegawai istana itu adalah tanda keajaiban kedua yang dilakukan Yesus di Galilea. Pernyataan ini tidak berarti bahwa Yesus melakukan dua mujizat kali ini setelah Ia kembali dari Yudea ke Galilea. Mukjizat pertama terjadi sebelumnya di Kana ketika Yesus mengubah air menjadi anggur. Mukjizat pertama itu terjadi setelah Yesus kembali ke Galilea dari perjalanan lain ke Yudea. Yesus sekarang kembali dari Yudea ke Galilea untuk kedua kalinya, dan Yesus menyembuhkan anak yang sakit di Kapernaum. Penyembuhan ini adalah mukjizat kedua yang dilakukan Yesus setelah perjalanan dari Yudea ke Galilea. Yesus sempat tertahan cukup lama di Samaria ketika Ia berhenti untuk berbicara dengan perempuan Samaria dan orang-orang Samaria lainnya, dan sekarang kita tahu bahwa Ia sudah kembali lagi ke Galilea.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4:43–54 dalam terjemahan yang paling mudah dimengerti.3</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Di adegan pertama:</w:t>
      </w:r>
      <w:r>
        <w:rPr>
          <w:lang w:val="id_ID" w:bidi="id_ID"/>
        </w:rPr>
        <w:t xml:space="preserve"> Yesus dan murid-murid-Nya melakukan perjalanan dari Samaria ke Galilea dan tiba di kota Kana di Galilea.</w:t>
      </w:r>
    </w:p>
    <w:p>
      <w:pPr/>
      <w:r>
        <w:rPr>
          <w:lang w:val="id_ID" w:bidi="id_ID"/>
        </w:rPr>
      </w:r>
      <w:r>
        <w:rPr>
          <w:b/>
          <w:lang w:val="id_ID" w:bidi="id_ID"/>
        </w:rPr>
        <w:t>Di adegan kedua:</w:t>
      </w:r>
      <w:r>
        <w:rPr>
          <w:lang w:val="id_ID" w:bidi="id_ID"/>
        </w:rPr>
        <w:t xml:space="preserve"> Seorang pejabat kerajaan datang kepada Yesus di Kana dan meminta Yesus untuk datang menyembuhkan anaknya yang sakit di Kapernaum. Yesus menyembuhkan anak yang sakit dengan berbicara.</w:t>
      </w:r>
    </w:p>
    <w:p>
      <w:pPr/>
      <w:r>
        <w:rPr>
          <w:lang w:val="id_ID" w:bidi="id_ID"/>
        </w:rPr>
      </w:r>
      <w:r>
        <w:rPr>
          <w:b/>
          <w:lang w:val="id_ID" w:bidi="id_ID"/>
        </w:rPr>
        <w:t>Di adegan ketiga:</w:t>
      </w:r>
      <w:r>
        <w:rPr>
          <w:lang w:val="id_ID" w:bidi="id_ID"/>
        </w:rPr>
        <w:t xml:space="preserve"> Pegawai istana melakukan perjalanan kembali ke Kapernaum. Hamba-hambanya menemui dia dalam perjalanan, lalu memberi tahunya bahwa anaknya sudah sembuh. Pegawai istana serta rumah tangganya semua percaya kepada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tidak disebutkan, tetapi mereka melakukan perjalanan bersama Yesus.</w:t>
      </w:r>
    </w:p>
    <w:p>
      <w:pPr>
        <w:pStyle w:val="ListBullet"/>
        <w:spacing w:line="240" w:lineRule="auto"/>
        <w:ind w:left="720"/>
      </w:pPr>
      <w:r>
        <w:rPr>
          <w:lang w:val="id_ID" w:bidi="id_ID"/>
        </w:rPr>
      </w:r>
      <w:r>
        <w:rPr>
          <w:lang w:val="id_ID" w:bidi="id_ID"/>
        </w:rPr>
        <w:t>Orang-orang Galilea</w:t>
      </w:r>
    </w:p>
    <w:p>
      <w:pPr>
        <w:pStyle w:val="ListBullet"/>
        <w:spacing w:line="240" w:lineRule="auto"/>
        <w:ind w:left="720"/>
      </w:pPr>
      <w:r>
        <w:rPr>
          <w:lang w:val="id_ID" w:bidi="id_ID"/>
        </w:rPr>
      </w:r>
      <w:r>
        <w:rPr>
          <w:lang w:val="id_ID" w:bidi="id_ID"/>
        </w:rPr>
        <w:t>Pegawai istana</w:t>
      </w:r>
    </w:p>
    <w:p>
      <w:pPr>
        <w:pStyle w:val="ListBullet"/>
        <w:spacing w:line="240" w:lineRule="auto"/>
        <w:ind w:left="720"/>
      </w:pPr>
      <w:r>
        <w:rPr>
          <w:lang w:val="id_ID" w:bidi="id_ID"/>
        </w:rPr>
      </w:r>
      <w:r>
        <w:rPr>
          <w:lang w:val="id_ID" w:bidi="id_ID"/>
        </w:rPr>
        <w:t>Anak yang sakit</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Rumah tangga pegawai istana.</w:t>
      </w:r>
    </w:p>
    <w:p>
      <w:pPr/>
      <w:r>
        <w:rPr>
          <w:lang w:val="id_ID" w:bidi="id_ID"/>
        </w:rPr>
      </w:r>
      <w:r>
        <w:rPr>
          <w:lang w:val="id_ID" w:bidi="id_ID"/>
        </w:rPr>
        <w:t>Bersama kelompok, perhatikan bagian-bagian ini dari latar belakang perikop:</w:t>
      </w:r>
    </w:p>
    <w:p>
      <w:pPr/>
      <w:r>
        <w:rPr>
          <w:lang w:val="id_ID" w:bidi="id_ID"/>
        </w:rPr>
      </w:r>
      <w:r>
        <w:rPr>
          <w:lang w:val="id_ID" w:bidi="id_ID"/>
        </w:rPr>
        <w:t>Penting untuk diingat bahwa Yesus dan murid-murid-Nya masih dalam perjalanan mereka dari Yudea ke Galilea. Mereka tinggal di Samaria dua hari agar Yesus dapat berbicara kepada orang-orang Samaria. Ingatlah ada sekelompok besar orang Samaria yang percaya kepada Yesus setelah mereka mendengar kata-kata perempuan Samaria itu, dan setelah mereka mendengar Yesus sendiri berbicara. Yesus mungkin saja bisa tinggal lebih lama di Samaria bersama banyak orang Samaria yang percaya kepada-Nya, tetapi Ia pergi setelah hanya dua hari. Bisa jadi ia pergi pada saat itu agar ia dapat menyembuhkan anak pegawai istana tersebut di Galilea.</w:t>
      </w:r>
    </w:p>
    <w:p>
      <w:pPr/>
      <w:r>
        <w:rPr>
          <w:lang w:val="id_ID" w:bidi="id_ID"/>
        </w:rPr>
      </w:r>
      <w:r>
        <w:rPr>
          <w:lang w:val="id_ID" w:bidi="id_ID"/>
        </w:rPr>
        <w:t>Di adegan pertama, kita mendengar bahwa Yesus berkata, "seorang Nabi tidak dihormati di kota asalnya." Ini mungkin sesuatu yang Yesus katakan kepada murid-murid-Nya. Penulis Yohanes mungkin memasukkan pernyataan ini di sini untuk menggambarkan hal-hal macam apa yang terjadi pada Yesus di daerah asalnya, Galilea. Hal itu juga dapat menunjukkan mengapa renspons orang-orang Samaria dari wilayah Samaria begitu baik terhadap Yesus. Ingatlah bahwa tidak jelas mengapa pernyataan ini terdapat di sini.</w:t>
      </w:r>
    </w:p>
    <w:p>
      <w:pPr/>
      <w:r>
        <w:rPr>
          <w:lang w:val="id_ID" w:bidi="id_ID"/>
        </w:rPr>
      </w:r>
      <w:r>
        <w:rPr>
          <w:lang w:val="id_ID" w:bidi="id_ID"/>
        </w:rPr>
        <w:t>Yesus tiba di Galilea, dan orang-orang di sana menyambut-Nya. Ingatlah bahwa ada informasi latar belakang tentang mengapa orang-orang Galilea menyambut Yesus. Beberapa dari mereka berada di Yerusalem waktu itu selama Hari Raya Paskah, dan mereka mengingat tanda-tanda yang Yesus lakukan di sana. Dia pergi ke kota Kana, yang merupakan kota penting dalam kehidupan Yesus. Ingatlah bahwa Kana adalah kota di mana Yesus mengubah air menjadi anggur di sebuah pesta pernikahan. Adegan pertama berakhir ketika Yesus tiba di Kana.</w:t>
      </w:r>
    </w:p>
    <w:p>
      <w:pPr/>
      <w:r>
        <w:rPr>
          <w:lang w:val="id_ID" w:bidi="id_ID"/>
        </w:rPr>
      </w:r>
      <w:r>
        <w:rPr>
          <w:lang w:val="id_ID" w:bidi="id_ID"/>
        </w:rPr>
        <w:t>Adegan kedua dimulai dengan pengenalan tokoh baru. Dalam bahasa aslinya, kata "sekarang" memperkenalkan karakter baru dalam kisah itu.</w:t>
      </w:r>
    </w:p>
    <w:p>
      <w:pPr/>
      <w:r>
        <w:rPr>
          <w:lang w:val="id_ID" w:bidi="id_ID"/>
        </w:rPr>
      </w:r>
      <w:r>
        <w:rPr>
          <w:lang w:val="id_ID" w:bidi="id_ID"/>
        </w:rPr>
        <w:t xml:space="preserve">Berhentilah di sini dan bahaslah pertanyaan ini dalam kelompok. Bagaimana Anda memperkenalkan suatu tokoh baru dalam sebuah kisah di bahasa Anda? Hentikanlah rekaman di sini. </w:t>
      </w:r>
    </w:p>
    <w:p>
      <w:pPr/>
      <w:r>
        <w:rPr>
          <w:lang w:val="id_ID" w:bidi="id_ID"/>
        </w:rPr>
      </w:r>
      <w:r>
        <w:rPr>
          <w:lang w:val="id_ID" w:bidi="id_ID"/>
        </w:rPr>
        <w:t>Pegawai istana itu tinggal di Kapernaum, sebuah kota yang letaknya dekat dengan kota Kana. Anak pegawai istana itu sakit di Kapernaum.</w:t>
      </w:r>
    </w:p>
    <w:p>
      <w:pPr/>
      <w:r>
        <w:rPr>
          <w:lang w:val="id_ID" w:bidi="id_ID"/>
        </w:rPr>
      </w:r>
      <w:r>
        <w:rPr>
          <w:lang w:val="id_ID" w:bidi="id_ID"/>
        </w:rPr>
        <w:t xml:space="preserve">Berhentilah di sini dan lihatlah peta </w:t>
      </w:r>
      <w:r>
        <w:rPr>
          <w:lang w:val="id_ID" w:bidi="id_ID"/>
        </w:rPr>
        <w:t>Kana dan Kapernaum</w:t>
      </w:r>
      <w:r>
        <w:rPr>
          <w:lang w:val="id_ID" w:bidi="id_ID"/>
        </w:rPr>
        <w:t xml:space="preserve"> secara berkelompok jika diperlukan. Hentikanlah rekaman di sini. </w:t>
      </w:r>
    </w:p>
    <w:p>
      <w:pPr/>
      <w:r>
        <w:rPr>
          <w:lang w:val="id_ID" w:bidi="id_ID"/>
        </w:rPr>
      </w:r>
      <w:r>
        <w:rPr>
          <w:lang w:val="id_ID" w:bidi="id_ID"/>
        </w:rPr>
        <w:t>Pegawai istana mendengar dari seseorang tentang kedatangan Yesus di Galilea, sehingga ia melakukan perjalanan dari Kapernaum ke Kana untuk melihat Yesus. Ingatlah bahwa Kapernaum berada di tepi danau, sehingga letaknya berada di dataran yang lebih rendah daripada Kana. Pegawai itu melakukan perjalanan ke Kana untuk menemui Yesus.</w:t>
      </w:r>
    </w:p>
    <w:p>
      <w:pPr/>
      <w:r>
        <w:rPr>
          <w:lang w:val="id_ID" w:bidi="id_ID"/>
        </w:rPr>
      </w:r>
      <w:r>
        <w:rPr>
          <w:lang w:val="id_ID" w:bidi="id_ID"/>
        </w:rPr>
        <w:t xml:space="preserve">Berhentilah di sini dan bahaslah pertanyaan ini dalam kelompok. Bagaimana Anda berbicara tentang melakukan perjalanan ke/dari tempat-tempat dalam bahasa Anda? Misalnya, jika Anda melakukan perjalanan dari kota di dataran yang lebih tinggi ke kota di dataran yang lebih rendah, bagaimana cara mengatakannya? Bagaimana Anda menunjukkan arah seperti timur, barat, utara, dan selatan dalam bahasa Anda? Hentikanlah rekaman di sini. </w:t>
      </w:r>
    </w:p>
    <w:p>
      <w:pPr/>
      <w:r>
        <w:rPr>
          <w:lang w:val="id_ID" w:bidi="id_ID"/>
        </w:rPr>
      </w:r>
      <w:r>
        <w:rPr>
          <w:lang w:val="id_ID" w:bidi="id_ID"/>
        </w:rPr>
        <w:t>Pegawai istana itu memohon kepada Yesus untuk turun ke Kapernaum untuk menyembuhkan anaknya yang sakit. Ingatlah bahwa sekarang para pendengar mengetahui bahwa anak tersebut akan mati. Ini berarti bahwa anak itu sakit parah. Kata untuk "memohon" dalam bahasa aslinya menunjukkan bahwa pejabat kerajaan itu meminta kepada Yesus berulang kali untuk datang menyembuhkan anaknya yang sakit di Kapernaum.</w:t>
      </w:r>
    </w:p>
    <w:p>
      <w:pPr/>
      <w:r>
        <w:rPr>
          <w:lang w:val="id_ID" w:bidi="id_ID"/>
        </w:rPr>
      </w:r>
      <w:r>
        <w:rPr>
          <w:lang w:val="id_ID" w:bidi="id_ID"/>
        </w:rPr>
        <w:t xml:space="preserve">Ingatlah bahwa Yesus tidak segera menyembuhkan anak yang sakit tersebut. Yesus terlebih dahulu mengatakan sesuatu kepada pria tersebut dan kepada semua orang di sekitar-Nya. Yesus mengatakan bahwa orang-orang hanya percaya kepada-Nya ketika mereka melihat tanda-tanda dan mukjizat-mukjizat. Dalam bahasa aslinya, ada dua kata bermakna negatif: "Jika kalian </w:t>
      </w:r>
      <w:r>
        <w:rPr>
          <w:b/>
          <w:lang w:val="id_ID" w:bidi="id_ID"/>
        </w:rPr>
        <w:t>tidak</w:t>
      </w:r>
      <w:r>
        <w:rPr>
          <w:lang w:val="id_ID" w:bidi="id_ID"/>
        </w:rPr>
        <w:t xml:space="preserve"> melihat tanda-tanda, kalian </w:t>
      </w:r>
      <w:r>
        <w:rPr>
          <w:b/>
          <w:lang w:val="id_ID" w:bidi="id_ID"/>
        </w:rPr>
        <w:t>tidak</w:t>
      </w:r>
      <w:r>
        <w:rPr>
          <w:lang w:val="id_ID" w:bidi="id_ID"/>
        </w:rPr>
        <w:t xml:space="preserve"> akan pernah percaya." Hal ini mempertegas perkataan Yesus. Orang-orang sering hanya ingin melihat mujizat-mukjizat dan tanda-tanda dari Yesus. Ini tidak berarti mereka memiliki iman yang sejati kepada-Nya, atau percaya kepada Yesus sebagai Juruselamat yang dijanjikan yang menghapus dosa-dosa mereka.</w:t>
      </w:r>
    </w:p>
    <w:p>
      <w:pPr/>
      <w:r>
        <w:rPr>
          <w:lang w:val="id_ID" w:bidi="id_ID"/>
        </w:rPr>
      </w:r>
      <w:r>
        <w:rPr>
          <w:lang w:val="id_ID" w:bidi="id_ID"/>
        </w:rPr>
        <w:t>Ingatlah, pegawai istana itu meminta lagi kepada Yesus untuk turun ke Kapernaum untuk menyembuhkan anaknya yang sakit. Ingatlah, pegawai tersebut penuh rasa hormat dan memanggil Yesus "tuan" atau "pak." Sekali lagi, disebutkan bahwa anak laki-laki tersebut hampir mati.</w:t>
      </w:r>
    </w:p>
    <w:p>
      <w:pPr/>
      <w:r>
        <w:rPr>
          <w:lang w:val="id_ID" w:bidi="id_ID"/>
        </w:rPr>
      </w:r>
      <w:r>
        <w:rPr>
          <w:lang w:val="id_ID" w:bidi="id_ID"/>
        </w:rPr>
        <w:t>Bagian terakhir dari adegan kedua adalah ketika Yesus menyembuhkan anak yang sakit. Yesus mengatakan kepada pejabat kerajaan itu bahwa Ia harus kembali ke rumah, dan bahwa anaknya akan hidup. Ini berarti bahwa anak tersebut akan disembuhkan. Ingatlah bahwa Yesus menyembuhkan anak yang sakit itu dengan perkataan-Nya, bahwa Ia bahkan tidak perlu pergi ke Kapernaum untuk menyembuhkannya. Yesus tetap tinggal di Kana dan menyembuhkan anak yang sakit itu dari jarak jauh.</w:t>
      </w:r>
    </w:p>
    <w:p>
      <w:pPr/>
      <w:r>
        <w:rPr>
          <w:lang w:val="id_ID" w:bidi="id_ID"/>
        </w:rPr>
      </w:r>
      <w:r>
        <w:rPr>
          <w:lang w:val="id_ID" w:bidi="id_ID"/>
        </w:rPr>
        <w:t>Di adegan ketiga, pegawai istana itu percaya kepada perkataan Yesus bahwa anaknya akan disembuhkan. Pegawai itu memulai perjalanan pulang dari Kana ke rumahnya di Kapernaum. Keesokan harinya, dalam perjalananya, para hambanya bertemu dengannya untuk memberi tahu dia bahwa anak sudah sembuh! Dia bertanya kepada mereka kapan anak itu sembuh, dan mereka mengatakan bahwa hal itu terjadi pada jam satu siang kemarin. Ayah anak tersebut tahu bahwa pukul satu siang sehari sebelumnya bertepatan dengan waktu ketika Yesus berkata, "Anakmu akan hidup!" Ingatlah bahwa ini adalah puncak kisah tersebut. Ini juga merupakan ketiga kalinya di dalam cerita di mana kalimat, "Anakmu akan hidup!" disebutkan.</w:t>
      </w:r>
    </w:p>
    <w:p>
      <w:pPr/>
      <w:r>
        <w:rPr>
          <w:lang w:val="id_ID" w:bidi="id_ID"/>
        </w:rPr>
      </w:r>
      <w:r>
        <w:rPr>
          <w:lang w:val="id_ID" w:bidi="id_ID"/>
        </w:rPr>
        <w:t>Pegawai istana itu dan seluruh rumah tangganya percaya kepada Yesus sebagai hasil dari penyembuhan anak yang sakit tersebut. Mereka tahu bahwa Yesuslah orang yang menyembuhkan anak itu, meskipun Ia berada di kota yang lain. Mereka percaya kepada Yesus karena penyembuhan ini.</w:t>
      </w:r>
    </w:p>
    <w:p>
      <w:pPr/>
      <w:r>
        <w:rPr>
          <w:lang w:val="id_ID" w:bidi="id_ID"/>
        </w:rPr>
      </w:r>
      <w:r>
        <w:rPr>
          <w:lang w:val="id_ID" w:bidi="id_ID"/>
        </w:rPr>
        <w:t>Ingatlah, ini adalah kedua kalinya Yesus melakukan perjalanan dari Yudea ke Galilea. Pertama kalinya, Ia datang ke Galilea dan mengubah air menjadi anggur di kota Kana. Kali ini, Ia juga berada di Kana dan Ia menyembuhkan anak pegawai istana di Kapernaum.</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4:43–54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Cerita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tidak disebutkan, tetapi mereka melakukan perjalanan bersama Yesus</w:t>
      </w:r>
    </w:p>
    <w:p>
      <w:pPr>
        <w:pStyle w:val="ListBullet"/>
        <w:spacing w:line="240" w:lineRule="auto"/>
        <w:ind w:left="720"/>
      </w:pPr>
      <w:r>
        <w:rPr>
          <w:lang w:val="id_ID" w:bidi="id_ID"/>
        </w:rPr>
      </w:r>
      <w:r>
        <w:rPr>
          <w:lang w:val="id_ID" w:bidi="id_ID"/>
        </w:rPr>
        <w:t>Orang-orang Galilea</w:t>
      </w:r>
    </w:p>
    <w:p>
      <w:pPr>
        <w:pStyle w:val="ListBullet"/>
        <w:spacing w:line="240" w:lineRule="auto"/>
        <w:ind w:left="720"/>
      </w:pPr>
      <w:r>
        <w:rPr>
          <w:lang w:val="id_ID" w:bidi="id_ID"/>
        </w:rPr>
      </w:r>
      <w:r>
        <w:rPr>
          <w:lang w:val="id_ID" w:bidi="id_ID"/>
        </w:rPr>
        <w:t>Pegawai istana</w:t>
      </w:r>
    </w:p>
    <w:p>
      <w:pPr>
        <w:pStyle w:val="ListBullet"/>
        <w:spacing w:line="240" w:lineRule="auto"/>
        <w:ind w:left="720"/>
      </w:pPr>
      <w:r>
        <w:rPr>
          <w:lang w:val="id_ID" w:bidi="id_ID"/>
        </w:rPr>
      </w:r>
      <w:r>
        <w:rPr>
          <w:lang w:val="id_ID" w:bidi="id_ID"/>
        </w:rPr>
        <w:t>Anak laki-laki yang sakit</w:t>
      </w:r>
    </w:p>
    <w:p>
      <w:pPr>
        <w:pStyle w:val="ListBullet"/>
        <w:spacing w:line="240" w:lineRule="auto"/>
        <w:ind w:left="720"/>
      </w:pPr>
      <w:r>
        <w:rPr>
          <w:lang w:val="id_ID" w:bidi="id_ID"/>
        </w:rPr>
      </w:r>
      <w:r>
        <w:rPr>
          <w:lang w:val="id_ID" w:bidi="id_ID"/>
        </w:rPr>
        <w:t>Para pelayan</w:t>
      </w:r>
    </w:p>
    <w:p>
      <w:pPr>
        <w:pStyle w:val="ListBullet"/>
        <w:spacing w:line="240" w:lineRule="auto"/>
        <w:ind w:left="720"/>
      </w:pPr>
      <w:r>
        <w:rPr>
          <w:lang w:val="id_ID" w:bidi="id_ID"/>
        </w:rPr>
      </w:r>
      <w:r>
        <w:rPr>
          <w:lang w:val="id_ID" w:bidi="id_ID"/>
        </w:rPr>
        <w:t>Rumah tangga pegawai istana.</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alur kisah, jalan kisah, dan urutan waktu dalam kisah.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Yesus dan para murid-Nya tinggal di Samaria dua hari untuk berbicara dengan orang-orang Samaria. Pada akhir dua hari itu, mereka meninggalkan Samaria dan melanjutkan perjalanan mereka ke Galilea. Pada suatu ketika, Yesus telah berkata kepada para murid-Nya, "Seorang nabi tidak dihormati di kampung halamannya sendiri."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"Sedih untuk meninggalkan Samaria di mana orang-orang siap untuk percaya kepada saya," atau "Senang untuk kembali ke Galilea, meskipun saya tidak dihargai atau dihormati di sini," atau "Berharap bahwa orang-orang di Galilea akan percaya kali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tiba di Galilea, dan orang-orang Galilea menyambut Dia. Mereka mengingat tanda-tanda yang dilakukan Yesus di Yerusalem pada Hari Raya Paskah.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orang-orang Galilea, "Apa yang kalian rasakan?" Orang-orang mungkin menjawab hal-hal seperti, "Bersemangat melihat tanda-tanda apa yang akan Yesus lakukan untuk kita di sini di Galilea," atau "Mengingat semua tanda yang dilakukan Yesus di Yerusalem, seperti membersihkan Bait Suci," atau "Senang menyambut Yesus kembali ke Galilea."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dan para murid tiba di Kana, tempat di mana Yesus melakukan mukjizat pertamanya. Yesus mengubah air menjadi anggur di Kana. Seorang pegawai istana tinggal di Kapernaum, sebuah kota dekat Kana di Danau Galilea. Anak dari pegawai istana itu sakit keras, dan pegawai tersebut mendengar bahwa Yesus telah tiba kembali di Galilea. Pegawai istana tersebut melakukan perjalanan ke Kana untuk berbicara dengan Yesus tentang anak-Nya yang sakit.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pegawai istana, "Apa yang Anda rasakan?" Orang itu mungkin menjawab hal-hal seperti, "Berharap Yesus cukup berkuasa untuk menyembuhkan anakku," atau "Ingin Yesus bergegas kembali ke Kapernaum bersama aku untuk menyembuhkan anakku," atau "Cemas anakku mati sebelum Yesus dapat menyembuhkannya."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Pegawai istana tiba di Kana. Dia memohon kepada Yesus untuk kembali ke Kapernaum untuk menyembuhkan anak-Nya yang sakit. Anak itu hampir mati. Yesus menjawab dengan berkata, "Jika kamu tidak melihat mujizat dan tanda-tanda, kamu tidak akan pernah percaya."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Galilea, "Apa yang kalian rasakan?" Orang-orang mungkin menjawab hal-hal seperti, "Tersinggung karena Yesus mengatakan bahwa kita membutuhkan tanda-tanda dan mukjizat untuk percaya kepada-Nya," atau "Walaupun demikian, kami berharap Yesus melakukan mukjizat bagi kami," atau "Penasaran bagaimana Yesus mengharapkan kita percaya kepada-</w:t>
      </w:r>
      <w:r>
        <w:rPr>
          <w:b/>
          <w:lang w:val="id_ID" w:bidi="id_ID"/>
        </w:rPr>
        <w:t>Nya</w:t>
      </w:r>
      <w:r>
        <w:rPr>
          <w:lang w:val="id_ID" w:bidi="id_ID"/>
        </w:rPr>
        <w:t xml:space="preserve"> tanpa tanda-tanda dan mukjizat."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Pegawai istana tersebut meminta lagi kepada Yesus untuk datang ke Kapernaum untuk menyembuhkan anak-Nya yang sakit. Dia ingin Yesus datang sebelum anak-Nya mati. Kali ini, Yesus menjawab, "Pulanglah ke rumah! Anakmu akan hidup!" Dengan kata-kata-Nya, Yesus menyembuhkan anak yang sakit itu. Pegawai istana itu percaya kepada Yesus dan memulai perjalanan pulang ke Kapernaum.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pegawai istana, "Apa yang Anda rasakan?" Orang itu mungkin menjawab hal-hal seperti, "Percaya bahwa anakku yang sakit sudah disembuhkan," atau "Penasaran siapa Yesus, karena Dia dapat menyembuhkan anakku dari kota yang lain," atau "Tidak sabar melihat anakku sendiri untuk tahu apakah ia sudah sembuh."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pegawai istana itu sedang dalam perjalanan pulang, hamba-hambanya menemui dia. Para hamba memberi tahu pegawai itu bahwa anaknya sudah sembuh! Pegawai itu bertanya kepada hamba-hamba jam berapa anaknya sembuh. Hamba-hamba itu memberi tahu pegawai tersebut bahwa hal itu terjadi pada jam satu siang kemarin. Pegawai itu menyadari bahwa ini tepat waktunya kemarin ketika Yesus mengatakan kepada-Nya, "Pulanglah ke rumah! Anakmu akan hidup!"</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hamba, "Apa yang kalian rasakan?" Orang-orang mungkin menjawab hal-hal seperti, "Terkejut karena penyembuhan anak itu terjadi tanpa seorang tabib datang menemuinya," atau "Percaya kepada Yesus," atau "Bersukacita dengan majikan kami bahwa anaknya sembuh."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Pejabat kerajaan dan seluruh rumah tangganya percaya dan menaruh kepercayaan mereka kepada Yesus. Ini adalah mukjizat kedua yang Yesus lakukan setelah Dia melakukan perjalanan dari Yudea ke Galilea. Mukjizat pertama juga terjadi setelah sebuah perjalanan yang lain dari Yudea ke Galilea.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anak yang sakit, "Apa yang Anda rasakan?" Orang itu mungkin menjawab hal-hal seperti, "Percaya kepada kuasa Yesus untuk menyembuhkan saya," atau "Bersyukur karena ayahku melakukan perjalanan ke Kana untuk berbicara dengan Yesus," atau "Ingin melihat Yesus lagi untuk bersyukur kepada-Nya karena menyembuhkan saya dari penyakit."</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4:43–54 dalam terjemahan yang paling mudah dimengerti.3</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Yesus dan para murid-Nya sedang melakukan perjalanan dari Yudea ke </w:t>
      </w:r>
      <w:r>
        <w:rPr>
          <w:b/>
          <w:lang w:val="id_ID" w:bidi="id_ID"/>
        </w:rPr>
        <w:t>Galilea</w:t>
      </w:r>
      <w:r>
        <w:rPr>
          <w:lang w:val="id_ID" w:bidi="id_ID"/>
        </w:rPr>
        <w:t xml:space="preserve">. Mereka telah berhenti di Samaria selama dua hari, dan sekarang mereka melanjutkan perjalanan mereka ke Galilea. </w:t>
      </w:r>
      <w:r>
        <w:rPr>
          <w:lang w:val="id_ID" w:bidi="id_ID"/>
        </w:rPr>
        <w:t>Galilea</w:t>
      </w:r>
      <w:r>
        <w:rPr>
          <w:lang w:val="id_ID" w:bidi="id_ID"/>
        </w:rPr>
        <w:t xml:space="preserve"> berada di utara, dan Yesus berasal dari Galilea. Penduduk Galilea disebut orang Galilea.</w:t>
      </w:r>
    </w:p>
    <w:p>
      <w:pPr/>
      <w:r>
        <w:rPr>
          <w:lang w:val="id_ID" w:bidi="id_ID"/>
        </w:rPr>
      </w:r>
      <w:r>
        <w:rPr>
          <w:lang w:val="id_ID" w:bidi="id_ID"/>
        </w:rPr>
        <w:t xml:space="preserve">Berhentilah di sini dan lihatlah peta </w:t>
      </w:r>
      <w:r>
        <w:rPr>
          <w:lang w:val="id_ID" w:bidi="id_ID"/>
        </w:rPr>
        <w:t>Yudea, Samaria, kota Sikhar, dan Galilea</w:t>
      </w:r>
      <w:r>
        <w:rPr>
          <w:lang w:val="id_ID" w:bidi="id_ID"/>
        </w:rPr>
        <w:t xml:space="preserve"> secara berkelompok jika diperlukan. Hentikan sebentar rekaman di sini. </w:t>
      </w:r>
    </w:p>
    <w:p>
      <w:pPr/>
      <w:r>
        <w:rPr>
          <w:lang w:val="id_ID" w:bidi="id_ID"/>
        </w:rPr>
      </w:r>
      <w:r>
        <w:rPr>
          <w:lang w:val="id_ID" w:bidi="id_ID"/>
        </w:rPr>
        <w:t xml:space="preserve">Yesus berkata bahwa seorang </w:t>
      </w:r>
      <w:r>
        <w:rPr>
          <w:b/>
          <w:lang w:val="id_ID" w:bidi="id_ID"/>
        </w:rPr>
        <w:t>Nabi</w:t>
      </w:r>
      <w:r>
        <w:rPr>
          <w:lang w:val="id_ID" w:bidi="id_ID"/>
        </w:rPr>
        <w:t xml:space="preserve"> tidak dihormati di kampung halamannya sendiri. Seorang Nabi adalah seseorang yang menyampaikan pesan-pesan dari Allah. Gunakan kata yang sama untuk Nabi seperti yang Anda gunakan dalam perikop sebelumnya. Untuk informasi lebih lanjut tentang kata </w:t>
      </w:r>
      <w:r>
        <w:rPr>
          <w:lang w:val="id_ID" w:bidi="id_ID"/>
        </w:rPr>
        <w:t>nabi</w:t>
      </w:r>
      <w:r>
        <w:rPr>
          <w:lang w:val="id_ID" w:bidi="id_ID"/>
        </w:rPr>
        <w:t>, lihat Glosarium Utama.</w:t>
      </w:r>
    </w:p>
    <w:p>
      <w:pPr/>
      <w:r>
        <w:rPr>
          <w:lang w:val="id_ID" w:bidi="id_ID"/>
        </w:rPr>
      </w:r>
      <w:r>
        <w:rPr>
          <w:lang w:val="id_ID" w:bidi="id_ID"/>
        </w:rPr>
        <w:t xml:space="preserve">Orang-orang Galilea menyambut Yesus karena mereka mengingat apa yang dilakukan Yesus di </w:t>
      </w:r>
      <w:r>
        <w:rPr>
          <w:b/>
          <w:lang w:val="id_ID" w:bidi="id_ID"/>
        </w:rPr>
        <w:t>Yerusalem</w:t>
      </w:r>
      <w:r>
        <w:rPr>
          <w:lang w:val="id_ID" w:bidi="id_ID"/>
        </w:rPr>
        <w:t xml:space="preserve"> pada </w:t>
      </w:r>
      <w:r>
        <w:rPr>
          <w:b/>
          <w:lang w:val="id_ID" w:bidi="id_ID"/>
        </w:rPr>
        <w:t>Perayaan Paskah</w:t>
      </w:r>
      <w:r>
        <w:rPr>
          <w:lang w:val="id_ID" w:bidi="id_ID"/>
        </w:rPr>
        <w:t xml:space="preserve">. Yerusalem adalah pusat keagamaan bagi bangsa Yahudi. Bait Suci berada di Yerusalem. Perayaan Paskah adalah perayaan agama tahunan yang dirayakan orang Yahudi bersama di Yerusalem. Gunakanlah kata-kata yang sama untuk Yerusalem dan Hari Raya Paskah seperti yang Anda gunakan dalam perikop-perikop sebelumnya. Untuk informasi lebih lanjut tentang </w:t>
      </w:r>
      <w:r>
        <w:rPr>
          <w:lang w:val="id_ID" w:bidi="id_ID"/>
        </w:rPr>
        <w:t>Yerusalem</w:t>
      </w:r>
      <w:r>
        <w:rPr>
          <w:lang w:val="id_ID" w:bidi="id_ID"/>
        </w:rPr>
        <w:t xml:space="preserve"> dan </w:t>
      </w:r>
      <w:r>
        <w:rPr>
          <w:lang w:val="id_ID" w:bidi="id_ID"/>
        </w:rPr>
        <w:t>Hari Raya Paskah</w:t>
      </w:r>
      <w:r>
        <w:rPr>
          <w:lang w:val="id_ID" w:bidi="id_ID"/>
        </w:rPr>
        <w:t>, lihatlah Glosarium Utama.</w:t>
      </w:r>
    </w:p>
    <w:p>
      <w:pPr/>
      <w:r>
        <w:rPr>
          <w:lang w:val="id_ID" w:bidi="id_ID"/>
        </w:rPr>
      </w:r>
      <w:r>
        <w:rPr>
          <w:lang w:val="id_ID" w:bidi="id_ID"/>
        </w:rPr>
        <w:t xml:space="preserve">Berhentilah di sini dan lihatlah peta </w:t>
      </w:r>
      <w:r>
        <w:rPr>
          <w:lang w:val="id_ID" w:bidi="id_ID"/>
        </w:rPr>
        <w:t>Yerusalem dan Galilea</w:t>
      </w:r>
      <w:r>
        <w:rPr>
          <w:lang w:val="id_ID" w:bidi="id_ID"/>
        </w:rPr>
        <w:t xml:space="preserve"> secara berkelompok jika diperlukan. Hentikan sebentar rekaman di sini. </w:t>
      </w:r>
    </w:p>
    <w:p>
      <w:pPr/>
      <w:r>
        <w:rPr>
          <w:lang w:val="id_ID" w:bidi="id_ID"/>
        </w:rPr>
      </w:r>
      <w:r>
        <w:rPr>
          <w:lang w:val="id_ID" w:bidi="id_ID"/>
        </w:rPr>
        <w:t xml:space="preserve">Yesus datang ke kota </w:t>
      </w:r>
      <w:r>
        <w:rPr>
          <w:b/>
          <w:lang w:val="id_ID" w:bidi="id_ID"/>
        </w:rPr>
        <w:t>Kana</w:t>
      </w:r>
      <w:r>
        <w:rPr>
          <w:lang w:val="id_ID" w:bidi="id_ID"/>
        </w:rPr>
        <w:t xml:space="preserve"> di Galilea. Kana adalah kota di mana Yesus melakukan mukjizat pertamanya. Yesus mengubah air menjadi anggur di sebuah pesta pernikahan. Kana berada di dataran yang lebih tinggi daripada Danau Galilea yang ada di dekatnya. Gunakan kata yang sama untuk Kana seperti yang Anda gunakan dalam perikop-perikop sebelumnya.</w:t>
      </w:r>
    </w:p>
    <w:p>
      <w:pPr/>
      <w:r>
        <w:rPr>
          <w:lang w:val="id_ID" w:bidi="id_ID"/>
        </w:rPr>
      </w:r>
      <w:r>
        <w:rPr>
          <w:lang w:val="id_ID" w:bidi="id_ID"/>
        </w:rPr>
        <w:t xml:space="preserve">Pegawai istana itu memiliki seorang anak laki-laki yang sakit di </w:t>
      </w:r>
      <w:r>
        <w:rPr>
          <w:b/>
          <w:lang w:val="id_ID" w:bidi="id_ID"/>
        </w:rPr>
        <w:t>Kapernaum</w:t>
      </w:r>
      <w:r>
        <w:rPr>
          <w:lang w:val="id_ID" w:bidi="id_ID"/>
        </w:rPr>
        <w:t xml:space="preserve">. Kapernaum adalah sebuah kota di pantai Danau Galilea. Kapernaum adalah sebuah kota berjarak sekitar 20 mil, atau 32 kilometer, dari Kana. Kota itu adalah kota perdagangan yang penting. Orang-orang harus melakukan perjalanan turun ke Kapernaum karena kota itu berada di dataran rendah dekat laut. Gunakan kata yang sama untuk Kapernaum seperti yang Anda gunakan dalam perikop sebelumnya. Untuk informasi lebih lanjut tentang </w:t>
      </w:r>
      <w:r>
        <w:rPr>
          <w:lang w:val="id_ID" w:bidi="id_ID"/>
        </w:rPr>
        <w:t>Kapernaum</w:t>
      </w:r>
      <w:r>
        <w:rPr>
          <w:lang w:val="id_ID" w:bidi="id_ID"/>
        </w:rPr>
        <w:t>, lihat di Daftar Kata Utama.</w:t>
      </w:r>
    </w:p>
    <w:p>
      <w:pPr/>
      <w:r>
        <w:rPr>
          <w:lang w:val="id_ID" w:bidi="id_ID"/>
        </w:rPr>
      </w:r>
      <w:r>
        <w:rPr>
          <w:lang w:val="id_ID" w:bidi="id_ID"/>
        </w:rPr>
        <w:t xml:space="preserve">Berhentilah di sini dan lihatlah peta </w:t>
      </w:r>
      <w:r>
        <w:rPr>
          <w:lang w:val="id_ID" w:bidi="id_ID"/>
        </w:rPr>
        <w:t>Kana dan Kapernaum</w:t>
      </w:r>
      <w:r>
        <w:rPr>
          <w:lang w:val="id_ID" w:bidi="id_ID"/>
        </w:rPr>
        <w:t xml:space="preserve"> secara berkelompok jika diperlukan. Hentikan sebentar rekaman di sini. </w:t>
      </w:r>
    </w:p>
    <w:p>
      <w:pPr/>
      <w:r>
        <w:rPr>
          <w:lang w:val="id_ID" w:bidi="id_ID"/>
        </w:rPr>
      </w:r>
      <w:r>
        <w:rPr>
          <w:lang w:val="id_ID" w:bidi="id_ID"/>
        </w:rPr>
        <w:t xml:space="preserve">Yesus mengatakan kepada orang-orang bahwa mereka tidak akan pernah percaya jika mereka tidak melihat </w:t>
      </w:r>
      <w:r>
        <w:rPr>
          <w:b/>
          <w:lang w:val="id_ID" w:bidi="id_ID"/>
        </w:rPr>
        <w:t>mukjizat dan tanda-tanda</w:t>
      </w:r>
      <w:r>
        <w:rPr>
          <w:lang w:val="id_ID" w:bidi="id_ID"/>
        </w:rPr>
        <w:t xml:space="preserve">. Sebuah tanda berarti mukjizat yang terjadi untuk menunjukkan sesuatu yang penting kepada orang-orang. Gunakanlah kata-kata yang sama untuk "mujizat, tanda-tanda, dan keajaiban" seperti yang Anda gunakan pada perikop-perikop sebelumnya. Untuk informasi lebih lanjut tentang </w:t>
      </w:r>
      <w:r>
        <w:rPr>
          <w:lang w:val="id_ID" w:bidi="id_ID"/>
        </w:rPr>
        <w:t>mujizat, tanda-tanda, dan keajaiban</w:t>
      </w:r>
      <w:r>
        <w:rPr>
          <w:lang w:val="id_ID" w:bidi="id_ID"/>
        </w:rPr>
        <w:t>, lihat Daftar Kata Utama.</w:t>
      </w:r>
    </w:p>
    <w:p>
      <w:pPr/>
      <w:r>
        <w:rPr>
          <w:lang w:val="id_ID" w:bidi="id_ID"/>
        </w:rPr>
      </w:r>
      <w:r>
        <w:rPr>
          <w:lang w:val="id_ID" w:bidi="id_ID"/>
        </w:rPr>
        <w:t xml:space="preserve">Pegawai istana menyebut Yesus "tuan," yang merupakan sebuah istilah penghormatan. Istilah tersebut juga dapat diterjemahkan sebagai "majikan" atau "tuan." Gunakanlah kata yang sama untuk </w:t>
      </w:r>
      <w:r>
        <w:rPr>
          <w:b/>
          <w:lang w:val="id_ID" w:bidi="id_ID"/>
        </w:rPr>
        <w:t>Tuhan</w:t>
      </w:r>
      <w:r>
        <w:rPr>
          <w:lang w:val="id_ID" w:bidi="id_ID"/>
        </w:rPr>
        <w:t xml:space="preserve"> seperti yang Anda gunakan pada perikop-perikop sebelumnya. Untuk informasi lebih lanjut tentang </w:t>
      </w:r>
      <w:r>
        <w:rPr>
          <w:lang w:val="id_ID" w:bidi="id_ID"/>
        </w:rPr>
        <w:t>Tuhan</w:t>
      </w:r>
      <w:r>
        <w:rPr>
          <w:lang w:val="id_ID" w:bidi="id_ID"/>
        </w:rPr>
        <w:t xml:space="preserve">, lihat Daftar Kata Utama. </w:t>
      </w:r>
    </w:p>
    <w:p>
      <w:pPr/>
      <w:r>
        <w:rPr>
          <w:lang w:val="id_ID" w:bidi="id_ID"/>
        </w:rPr>
      </w:r>
      <w:r>
        <w:rPr>
          <w:b/>
          <w:lang w:val="id_ID" w:bidi="id_ID"/>
        </w:rPr>
        <w:t>Para pelayan</w:t>
      </w:r>
      <w:r>
        <w:rPr>
          <w:lang w:val="id_ID" w:bidi="id_ID"/>
        </w:rPr>
        <w:t xml:space="preserve">bekerja untuk seorang majikan. Mereka tinggal di rumah majikan, dan mereka tidak mendapatkan upah apa pun. Mereka seperti budak. Gunakanlah kata yang sama untuk para pelayan seperti yang Anda gunakan pada perikop-perikop sebelumnya. Untuk informasi lebih lanjut tentang para </w:t>
      </w:r>
      <w:r>
        <w:rPr>
          <w:lang w:val="id_ID" w:bidi="id_ID"/>
        </w:rPr>
        <w:t>hamba</w:t>
      </w:r>
      <w:r>
        <w:rPr>
          <w:lang w:val="id_ID" w:bidi="id_ID"/>
        </w:rPr>
        <w:t>, lihat Glosarium Utama.</w:t>
      </w:r>
    </w:p>
    <w:p>
      <w:pPr/>
      <w:r>
        <w:rPr>
          <w:lang w:val="id_ID" w:bidi="id_ID"/>
        </w:rPr>
      </w:r>
      <w:r>
        <w:rPr>
          <w:lang w:val="id_ID" w:bidi="id_ID"/>
        </w:rPr>
        <w:t>Para pelayan memastikan kepada majikan mereka bahwa anak yang sakit itu sudah sembuh sehari sebelumnya pada "jam ketujuh." Orang Romawi mulai menghitung jam dalam sehari pukul 6:00 pagi, jadi jam ketujuh adalah pukul 13:00 siang.</w:t>
      </w:r>
    </w:p>
    <w:p>
      <w:pPr/>
      <w:r>
        <w:rPr>
          <w:lang w:val="id_ID" w:bidi="id_ID"/>
        </w:rPr>
      </w:r>
      <w:r>
        <w:rPr>
          <w:lang w:val="id_ID" w:bidi="id_ID"/>
        </w:rPr>
        <w:t xml:space="preserve">Pegawai istana dan seluruh </w:t>
      </w:r>
      <w:r>
        <w:rPr>
          <w:b/>
          <w:lang w:val="id_ID" w:bidi="id_ID"/>
        </w:rPr>
        <w:t>rumah tangganya</w:t>
      </w:r>
      <w:r>
        <w:rPr>
          <w:lang w:val="id_ID" w:bidi="id_ID"/>
        </w:rPr>
        <w:t xml:space="preserve"> percaya kepada Yesus. Rumah tangga berarti semua orang yang tinggal di rumah tersebut. Ini termasuk kepala rumah tangga, istrinya, anak-anak, anak-anak yang belum menikah, anak laki-laki yang sudah menikah dan keluarga mereka, kerabat lain, serta para pelayan atau budak yang bekerja di rumah.</w:t>
      </w:r>
    </w:p>
    <w:p>
      <w:pPr/>
      <w:r>
        <w:rPr>
          <w:lang w:val="id_ID" w:bidi="id_ID"/>
        </w:rPr>
      </w:r>
      <w:r>
        <w:rPr>
          <w:lang w:val="id_ID" w:bidi="id_ID"/>
        </w:rPr>
        <w:t xml:space="preserve">Berhenti di sini dan diskusikan dalam kelompok kata atau frasa apa yang akan Anda gunakan untuk </w:t>
      </w:r>
      <w:r>
        <w:rPr>
          <w:b/>
          <w:lang w:val="id_ID" w:bidi="id_ID"/>
        </w:rPr>
        <w:t>rumah tangga</w:t>
      </w:r>
      <w:r>
        <w:rPr>
          <w:lang w:val="id_ID" w:bidi="id_ID"/>
        </w:rPr>
        <w:t xml:space="preserve">. Carilah kata </w:t>
      </w:r>
      <w:r>
        <w:rPr>
          <w:lang w:val="id_ID" w:bidi="id_ID"/>
        </w:rPr>
        <w:t>rumah tangga</w:t>
      </w:r>
      <w:r>
        <w:rPr>
          <w:lang w:val="id_ID" w:bidi="id_ID"/>
        </w:rPr>
        <w:t xml:space="preserve"> di Daftar Kata Utama untuk informasi lebih lanjut.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Jeda audio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5:1–15</w:t>
      </w:r>
      <w:r>
        <w:rPr>
          <w:lang w:val="id_ID" w:bidi="id_ID"/>
        </w:rPr>
      </w:r>
    </w:p>
    <w:p>
      <w:pPr>
        <w:pStyle w:val="Heading3"/>
      </w:pPr>
      <w:r>
        <w:rPr>
          <w:lang w:val="id_ID" w:bidi="id_ID"/>
        </w:rPr>
        <w:t>Dengar dan Renungkan</w:t>
      </w:r>
    </w:p>
    <w:p>
      <w:pPr/>
      <w:r>
        <w:rPr>
          <w:lang w:val="id_ID" w:bidi="id_ID"/>
        </w:rPr>
      </w:r>
      <w:r>
        <w:rPr>
          <w:lang w:val="id_ID" w:bidi="id_ID"/>
        </w:rPr>
        <w:t>Dalam langkah ini, dengarkan Yohanes 5:1–15 dan simpanlah dalam hati Anda.</w:t>
      </w:r>
    </w:p>
    <w:p>
      <w:pPr/>
      <w:r>
        <w:rPr>
          <w:lang w:val="id_ID" w:bidi="id_ID"/>
        </w:rPr>
      </w:r>
      <w:r>
        <w:rPr>
          <w:lang w:val="id_ID" w:bidi="id_ID"/>
        </w:rPr>
        <w:t>Dengarkan versi audio dari Yohanes 5:1–15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 atau tidak mengerti dari perikop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5:1–15 dalam terjemahan yang paling mudah dimengerti.</w:t>
      </w:r>
    </w:p>
    <w:p>
      <w:pPr/>
      <w:r>
        <w:rPr>
          <w:lang w:val="id_ID" w:bidi="id_ID"/>
        </w:rPr>
      </w:r>
      <w:r>
        <w:rPr>
          <w:lang w:val="id_ID" w:bidi="id_ID"/>
        </w:rPr>
        <w:t>Dalam kisah sebelumnya, Yesus menyembuhkan anak seorang pejabat yang hampir mati. Itu adalah pertama kalinya Yesus menyembuhkan siapa pun. Setelah ini, Yesus pergi ke Yerusalem. Yerusalem adalah kota yang paling suci bagi orang-orang Yahudi. Di sini, Yesus menyembuhkan satu orang lagi.</w:t>
      </w:r>
    </w:p>
    <w:p>
      <w:pPr/>
      <w:r>
        <w:rPr>
          <w:lang w:val="id_ID" w:bidi="id_ID"/>
        </w:rPr>
      </w:r>
      <w:r>
        <w:rPr>
          <w:lang w:val="id_ID" w:bidi="id_ID"/>
        </w:rPr>
        <w:t>Di Yerusalem tempat Yesus berada, ada hari raya orang Yahudi. Hari raya adalah sebuah perayaan untuk menghormati orang atau peristiwa penting. Orang Yahudi merayakan beberapa hari raya, tetapi kita tidak tahu hari raya manakah yang terjadi pada saat itu. Tetapi hari raya ini membantu menjelaskan mengapa ada banyak orang di kota tersebut. Di Yerusalem, terdapat juga kolam di dekat gerbang kota bernama Gerbang Domba, tempat orang-orang memasuki kota dengan domba-domba mereka. Kolam adalah wadah air besar tempat orang dapat mandi atau berenang. Pada saat itu orang-orang menyebut kolam ini Bethesda. Ini adalah sebuah kata bahasa Aram. Bahasa Aram adalah nama bahasa yang dituturkan oleh orang-orang Yahudi seperti Yesus pada masa itu. Orang-orang mencuci domba mereka di kolam sebelum membawanya masuk ke kota melalui Gerbang Domba. Kolam ini juga dikelilingi oleh lima serambi bertiang. Ini adalah ruang-ruang terbuka yang memiliki atap yang ditopang oleh pilar atau tiang. Serambi bertiang juga disebut sebagai serambi atau beranda.</w:t>
      </w:r>
    </w:p>
    <w:p>
      <w:pPr/>
      <w:r>
        <w:rPr>
          <w:lang w:val="id_ID" w:bidi="id_ID"/>
        </w:rPr>
      </w:r>
      <w:r>
        <w:rPr>
          <w:lang w:val="id_ID" w:bidi="id_ID"/>
        </w:rPr>
        <w:t xml:space="preserve">Berhentilah di sini, dan sebagai kelompok, lihatlah gambar </w:t>
      </w:r>
      <w:r>
        <w:rPr>
          <w:lang w:val="id_ID" w:bidi="id_ID"/>
        </w:rPr>
        <w:t>kolam Betesda</w:t>
      </w:r>
      <w:r>
        <w:rPr>
          <w:lang w:val="id_ID" w:bidi="id_ID"/>
        </w:rPr>
        <w:t xml:space="preserve"> yang juga menunjukkan Gerbang Domba dan kelima serambi bertiang. Hentikanlah rekaman di sini. </w:t>
      </w:r>
    </w:p>
    <w:p>
      <w:pPr/>
      <w:r>
        <w:rPr>
          <w:lang w:val="id_ID" w:bidi="id_ID"/>
        </w:rPr>
      </w:r>
      <w:r>
        <w:rPr>
          <w:lang w:val="id_ID" w:bidi="id_ID"/>
        </w:rPr>
        <w:t>Banyak orang cacat, atau orang sakit, tinggal di serambi-serambi bertiang ini. Beberapa dari mereka buta, timpang, dan lumpuh. Orang-orang ini berada di serambi-serambi bertiang di dekat kolam karena mereka ingin sembuh. Mereka percaya bahwa jika air bergerak seolah-olah ada seseorang yang mengguncang kolam tersebut meskipun tidak ada orang di dalamnya, itu berarti seorang malaikat pasti telah menyentuh kolam itu. Ketika mereka melihat air bergerak seperti ini, orang-orang mengira bahwa kolam itu dapat menyembuhkan orang sakit yang masuk ke dalam kolam itu terlebih dahulu.</w:t>
      </w:r>
    </w:p>
    <w:p>
      <w:pPr/>
      <w:r>
        <w:rPr>
          <w:lang w:val="id_ID" w:bidi="id_ID"/>
        </w:rPr>
      </w:r>
      <w:r>
        <w:rPr>
          <w:lang w:val="id_ID" w:bidi="id_ID"/>
        </w:rPr>
        <w:t xml:space="preserve">Berhentilah di sini dan diskusikanlah pertanyaan ini dalam kelompok: Dalam budaya Anda, tempat apa yang didatangi orang-orang sakit karena mereka percaya bahwa tempat tersebut memiliki kuasa untuk menyembuhkan mereka? Hentikanlah rekaman di sini. </w:t>
      </w:r>
    </w:p>
    <w:p>
      <w:pPr/>
      <w:r>
        <w:rPr>
          <w:lang w:val="id_ID" w:bidi="id_ID"/>
        </w:rPr>
      </w:r>
      <w:r>
        <w:rPr>
          <w:lang w:val="id_ID" w:bidi="id_ID"/>
        </w:rPr>
        <w:t>Di antara orang-orang sakit yang ingin sembuh adalah seorang pria yang telah menderita cacat selama tiga puluh delapan tahun. Pada masa itu, kebanyakan orang tidak hidup lebih dari tiga puluh tahun. Ini berarti bahwa orang ini telah sakit lebih lama daripada kebanyakan orang hidup. Dalam kisah ini, tampaknya ia lumpuh. Yesus melihat orang itu, dan meskipun tidak ada yang memberi tahu-Nya, Ia tahu bahwa pria itu telah sakit untuk waktu yang sangat lama. Ini menunjukkan bahwa Yesus mengenal setiap orang dengan sangat baik. Pada saat ini, Yesus dan orang itu akan melakukan percakapan singkat. Yesus bertanya kepada orang itu apakah ia ingin disembuhkan. Orang itu menjawab Yesus dan mengatakan bahwa tidak ada orang yang membantunya masuk ke dalam air sewaktu air itu bergerak. Ketika ia mencoba masuk ke kolam sendirian, orang sakit lain akan masuk ke sana mendahului dia. Orang itu tidak tahu siapa Yesus, sehingga ia masih berpikir untuk mendapatkan kesembuhan di dalam kolam tersebut. Orang itu tidak berpikir bahwa Yesus bisa saja menyembuhkannya. Kemudian, Yesus menyuruhnya untuk bangun, mengangkat tikarnya, dan berjalan. Tikar adalah sebuah benda tipis yang panjangnya kira-kira seukuran tubuh manusia. Orang-orang yang miskin, sakit, dan tidak memiliki rumah tidur di atas tikar seperti ini. Setelah Yesus berbicara kepada pria itu, seketika itu juga, pria itu menjadi sembuh. Untuk menunjukkan bahwa pria itu langsung sembuh total, ia mengangkat tikarnya dan berjalan. Ini menunjukkan bahwa Yesus benar-benar adalah Allah yang memiliki kuasa untuk menyembuhkan.</w:t>
      </w:r>
    </w:p>
    <w:p>
      <w:pPr/>
      <w:r>
        <w:rPr>
          <w:lang w:val="id_ID" w:bidi="id_ID"/>
        </w:rPr>
      </w:r>
      <w:r>
        <w:rPr>
          <w:lang w:val="id_ID" w:bidi="id_ID"/>
        </w:rPr>
        <w:t xml:space="preserve">Berhentilah di sini, dan sebagai kelompok, lihatlah gambar tikar dengan </w:t>
      </w:r>
      <w:r>
        <w:rPr>
          <w:lang w:val="id_ID" w:bidi="id_ID"/>
        </w:rPr>
        <w:t>seseorang</w:t>
      </w:r>
      <w:r>
        <w:rPr>
          <w:lang w:val="id_ID" w:bidi="id_ID"/>
        </w:rPr>
        <w:t xml:space="preserve"> yang sedang berbaring di atasnya. Hentikanlah rekaman di sini. </w:t>
      </w:r>
    </w:p>
    <w:p>
      <w:pPr/>
      <w:r>
        <w:rPr>
          <w:lang w:val="id_ID" w:bidi="id_ID"/>
        </w:rPr>
      </w:r>
      <w:r>
        <w:rPr>
          <w:lang w:val="id_ID" w:bidi="id_ID"/>
        </w:rPr>
        <w:t>Ini terjadi pada hari Sabat. Hari Sabat adalah hari istimewa bagi orang-orang Yahudi. Pada hari Sabat, orang Yahudi seharusnya berhenti bekerja dan beristirahat. Tidak ada hukum yang jelas tentang bagaimana menjalankan Sabat dengan benar, tetapi banyak orang Yahudi percaya pada saat itu bahwa orang-orang melanggar aturan Sabat ketika mereka mengangkat tikar mereka. Beberapa orang Yahudi melihat pria itu melakukan hal ini pada hari Sabat. Orang-orang Yahudi di sini kemungkinan besar merujuk kepada para pemimpin Yahudi. Mereka adalah orang Yahudi yang merupakan para pemimpin agama Yahudi. Ketika mereka melihat pria itu mengangkat tikarnya, mereka memberi tahu dia bahwa ia melanggar hukum Sabat karena ia mengangkat tikarnya dan berjalan. Tetapi pria itu berkata bahwa orang yang telah menyembuhkannya menyuruhnya untuk mengangkat tikarnya dan berjalan. Ketika para pemimpin Yahudi bertanya siapa yang memberi tahu dia, pria itu tidak dapat menjawab karena ia memang tahu bahwa Yesuslah yang telah menyembuhkannya. Dia tidak dapat bertanya kepada Yesus juga karena Yesus telah pergi dan ada terlalu banyak orang di tempat itu.</w:t>
      </w:r>
    </w:p>
    <w:p>
      <w:pPr/>
      <w:r>
        <w:rPr>
          <w:lang w:val="id_ID" w:bidi="id_ID"/>
        </w:rPr>
      </w:r>
      <w:r>
        <w:rPr>
          <w:lang w:val="id_ID" w:bidi="id_ID"/>
        </w:rPr>
        <w:t xml:space="preserve">Berhentilah di sini dan diskusikanlah pertanyaan ini dalam kelompok: Apakah ada hari atau tradisi yang dianggap suci oleh orang-orang dalam budaya Anda dan harus diamati dengan cara apa pun? Bagaimana reaksi orang-orang dalam budaya Anda ketika mereka melihat seseorang melanggar hal ini? Hentikanlah rekaman di sini. </w:t>
      </w:r>
    </w:p>
    <w:p>
      <w:pPr/>
      <w:r>
        <w:rPr>
          <w:lang w:val="id_ID" w:bidi="id_ID"/>
        </w:rPr>
      </w:r>
      <w:r>
        <w:rPr>
          <w:lang w:val="id_ID" w:bidi="id_ID"/>
        </w:rPr>
        <w:t>Beberapa waktu kemudian, Yesus menemui orang itu di Bait Suci dan menyuruhnya untuk tidak berdosa lagi. Bait Suci adalah tempat di mana orang-orang Yahudi membawa korban mereka untuk menyembah Allah. Yesus memperingatkannya bahwa jika ia terus berdosa, ia mungkin akan menderita lebih dari sekadar penyakit. Yesus mungkin berbicara tentang hukuman kekal yang akan diberikan Allah kepada-Nya jika Ia terus berdosa. Kemudian, pria itu pergi dan memberi tahu kepada para pemimpin Yahudi bahwa Yesuslah yang telah menyembuhkannya.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5:1–15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w:t>
      </w:r>
      <w:r>
        <w:rPr>
          <w:lang w:val="id_ID" w:bidi="id_ID"/>
        </w:rPr>
        <w:t>ma: Yohanes menggambarkan Kolam Betesda.</w:t>
      </w:r>
    </w:p>
    <w:p>
      <w:pPr/>
      <w:r>
        <w:rPr>
          <w:lang w:val="id_ID" w:bidi="id_ID"/>
        </w:rPr>
      </w:r>
      <w:r>
        <w:rPr>
          <w:b/>
          <w:lang w:val="id_ID" w:bidi="id_ID"/>
        </w:rPr>
        <w:t>Dalam adegan kedua:</w:t>
      </w:r>
      <w:r>
        <w:rPr>
          <w:lang w:val="id_ID" w:bidi="id_ID"/>
        </w:rPr>
        <w:t xml:space="preserve"> Yesus menyembuhkan pria yang telah lumpuh selama tiga puluh delapan tahun.</w:t>
      </w:r>
    </w:p>
    <w:p>
      <w:pPr/>
      <w:r>
        <w:rPr>
          <w:lang w:val="id_ID" w:bidi="id_ID"/>
        </w:rPr>
      </w:r>
      <w:r>
        <w:rPr>
          <w:b/>
          <w:lang w:val="id_ID" w:bidi="id_ID"/>
        </w:rPr>
        <w:t>Dalam adegan ketiga:</w:t>
      </w:r>
      <w:r>
        <w:rPr>
          <w:lang w:val="id_ID" w:bidi="id_ID"/>
        </w:rPr>
        <w:t xml:space="preserve"> Orang-orang Yahudi menegur orang itu karena mengangkat tikarnya dan berjalan pada hari Sabat.</w:t>
      </w:r>
    </w:p>
    <w:p>
      <w:pPr/>
      <w:r>
        <w:rPr>
          <w:lang w:val="id_ID" w:bidi="id_ID"/>
        </w:rPr>
      </w:r>
      <w:r>
        <w:rPr>
          <w:b/>
          <w:lang w:val="id_ID" w:bidi="id_ID"/>
        </w:rPr>
        <w:t>Dalam adegan keempat:</w:t>
      </w:r>
      <w:r>
        <w:rPr>
          <w:lang w:val="id_ID" w:bidi="id_ID"/>
        </w:rPr>
        <w:t xml:space="preserve"> Yesus bertemu lagi dengan pria itu dan memperingatkannya untuk berhenti berbuat berdosa. Orang itu juga mengatakan kepada orang-orang Yahudi bahwa Yesuslah yang menyembuhkannya.</w:t>
      </w:r>
    </w:p>
    <w:p>
      <w:pPr/>
      <w:r>
        <w:rPr>
          <w:lang w:val="id_ID" w:bidi="id_ID"/>
        </w:rPr>
      </w:r>
      <w:r>
        <w:rPr>
          <w:lang w:val="id_ID" w:bidi="id_ID"/>
        </w:rPr>
        <w:t>Tokoh-tokoh dalam kisah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Banyak orang sakit.</w:t>
      </w:r>
    </w:p>
    <w:p>
      <w:pPr>
        <w:pStyle w:val="ListBullet"/>
        <w:spacing w:line="240" w:lineRule="auto"/>
        <w:ind w:left="720"/>
      </w:pPr>
      <w:r>
        <w:rPr>
          <w:lang w:val="id_ID" w:bidi="id_ID"/>
        </w:rPr>
      </w:r>
      <w:r>
        <w:rPr>
          <w:lang w:val="id_ID" w:bidi="id_ID"/>
        </w:rPr>
        <w:t>Orang lumpuh yang tidak dapat berjalan.</w:t>
      </w:r>
    </w:p>
    <w:p>
      <w:pPr>
        <w:pStyle w:val="ListBullet"/>
        <w:spacing w:line="240" w:lineRule="auto"/>
        <w:ind w:left="720"/>
      </w:pPr>
      <w:r>
        <w:rPr>
          <w:lang w:val="id_ID" w:bidi="id_ID"/>
        </w:rPr>
      </w:r>
      <w:r>
        <w:rPr>
          <w:lang w:val="id_ID" w:bidi="id_ID"/>
        </w:rPr>
        <w:t>Orang Yahudi atau para pemimpin Yahudi</w:t>
      </w:r>
    </w:p>
    <w:p>
      <w:pPr/>
      <w:r>
        <w:rPr>
          <w:lang w:val="id_ID" w:bidi="id_ID"/>
        </w:rPr>
      </w:r>
      <w:r>
        <w:rPr>
          <w:lang w:val="id_ID" w:bidi="id_ID"/>
        </w:rPr>
        <w:t>Bersama kelompok, perhatikan bagian-bagian dari latar belakang perikop ini.</w:t>
      </w:r>
    </w:p>
    <w:p>
      <w:pPr/>
      <w:r>
        <w:rPr>
          <w:lang w:val="id_ID" w:bidi="id_ID"/>
        </w:rPr>
      </w:r>
      <w:r>
        <w:rPr>
          <w:lang w:val="id_ID" w:bidi="id_ID"/>
        </w:rPr>
        <w:t>Cara kisah itu dimulai menunjukkan bahwa kisah ini kelanjutan dari kisah sebelumnya. Pastikan untuk menunjukkan hubungan ini karena kedua kisah itu sama-sama memperlihatkan aktivitas penyembuhan Yesus.</w:t>
      </w:r>
    </w:p>
    <w:p>
      <w:pPr/>
      <w:r>
        <w:rPr>
          <w:lang w:val="id_ID" w:bidi="id_ID"/>
        </w:rPr>
      </w:r>
      <w:r>
        <w:rPr>
          <w:lang w:val="id_ID" w:bidi="id_ID"/>
        </w:rPr>
        <w:t>Di adegan satu, Yesus naik ke Yerusalem. Yerusalem adalah kota yang berada di atas bukit. Orang-orang yang pergi ke Yerusalem harus berjalan naik. Pada saat itu ada perayaan Yahudi di Yerusalem. Jadi, ada banyak orang yang bernyanyi, menari, dan bahkan makan bersama. Di Yerusalem, pastikan untuk memperlihatkan kolam yang disebut Betesda, Gerbang Domba, dan kelima serambi, atau serambi-serambi beratap yang mengelilingi kolam tersebut. Serambi-serambi tersebut dipenuhi oleh orang-orang dengan berbagai macam penyakit.</w:t>
      </w:r>
    </w:p>
    <w:p>
      <w:pPr/>
      <w:r>
        <w:rPr>
          <w:lang w:val="id_ID" w:bidi="id_ID"/>
        </w:rPr>
      </w:r>
      <w:r>
        <w:rPr>
          <w:lang w:val="id_ID" w:bidi="id_ID"/>
        </w:rPr>
        <w:t>Di adegan dua, orang yang telah lumpuh selama tiga puluh delapan tahun harus diperankan dalam keadaan menderita dan ditempatkan di tengah di mana orang-orang dapat melihatnya.</w:t>
      </w:r>
    </w:p>
    <w:p>
      <w:pPr/>
      <w:r>
        <w:rPr>
          <w:lang w:val="id_ID" w:bidi="id_ID"/>
        </w:rPr>
      </w:r>
      <w:r>
        <w:rPr>
          <w:lang w:val="id_ID" w:bidi="id_ID"/>
        </w:rPr>
        <w:t xml:space="preserve">Berhentilah di sini dan diskusikanlah pertanyaan ini dalam kelompok: Bagaimana penampilan para penyandang disabilitas di budaya Anda? Hentikanlah sebentar rekaman di sini. </w:t>
      </w:r>
    </w:p>
    <w:p>
      <w:pPr/>
      <w:r>
        <w:rPr>
          <w:lang w:val="id_ID" w:bidi="id_ID"/>
        </w:rPr>
      </w:r>
      <w:r>
        <w:rPr>
          <w:lang w:val="id_ID" w:bidi="id_ID"/>
        </w:rPr>
        <w:t>Yesus akan memperhatikan pria ini. Pastikan untuk memperlihatkan bahwa Yesus tahu bahwa pria itu telah lumpuh untuk waktu yang lama. Kemudian, Yesus dan pria itu akan berbicara. Yesus akan bertanya kepada pria itu apakah ia ingin sembuh. Dalam menjelaskan situasinya, orang yang lumpuh itu dapat menunjuk ke kolam tempat ia ingin pergi. Percakapan itu akan berakhir dengan perintah Yesus kepada pria itu untuk bangun, mengangkat tikarnya, dan berjalan. Hal ini menyembuhkan pria itu seketika itu juga. Frasa 'seketika itu juga' menunjukkan bahwa penyembuhan itu terjadi langsung saat itu juga setelah Yesus memerintahkannya. Penting untuk menunjukkan bahwa orang itu sembuh secara total dan seketika itu juga. Lalu, pria itu akan mengangkat tikarnya dan berjalan.</w:t>
      </w:r>
    </w:p>
    <w:p>
      <w:pPr/>
      <w:r>
        <w:rPr>
          <w:lang w:val="id_ID" w:bidi="id_ID"/>
        </w:rPr>
      </w:r>
      <w:r>
        <w:rPr>
          <w:lang w:val="id_ID" w:bidi="id_ID"/>
        </w:rPr>
        <w:t>Di adegan tiga, para pemimpin Yahudi bereaksi terhadap pria itu setelah ia bangun dan mengangkat tikarnya. Mereka mengatakan kepada pria itu bahwa itu adalah hari sabat , dan apa yang ia lakukan melanggar aturan hari sabat . Pria itu memberi tahu mereka bahwa orang yang telah menyembuhkannya menyuruhnya untuk mengangkat tikarnya dan berjalan. Para pemimpin Yahudi bertanya siapa yang mengatakan kepada pria itu untuk melakukan hal tersebut. Dalam percakapan ini antara pria itu dan para pemimpin Yahudi, penting untuk menunjukkan bahwa baik pria itu maupun para pemimpin Yahudi mengulangi kata-kata yang sama yang disampaikan Yesus kepada pria tersebut. Pria itu berusaha melihat sekelilingnya untuk menemukan Yesus, tetapi tidak menemukan-Nya karena ada terlalu banyak orang di sekitarnya.</w:t>
      </w:r>
    </w:p>
    <w:p>
      <w:pPr/>
      <w:r>
        <w:rPr>
          <w:lang w:val="id_ID" w:bidi="id_ID"/>
        </w:rPr>
      </w:r>
      <w:r>
        <w:rPr>
          <w:lang w:val="id_ID" w:bidi="id_ID"/>
        </w:rPr>
        <w:t>Di adegan empat, setelah beberapa waktu, Yesus akan menemukan pria itu di Bait Suci. Dalam ucapan Yesus, Ia menggunakan sebuah kata yang sering kali dipakai untuk menarik perhatian pendengar agar pendengar memperhatikan dengan seksama apa yang akan Ia katakan.</w:t>
      </w:r>
    </w:p>
    <w:p>
      <w:pPr/>
      <w:r>
        <w:rPr>
          <w:lang w:val="id_ID" w:bidi="id_ID"/>
        </w:rPr>
      </w:r>
      <w:r>
        <w:rPr>
          <w:lang w:val="id_ID" w:bidi="id_ID"/>
        </w:rPr>
        <w:t xml:space="preserve">Berhentilah di sini dan diskusikanlah pertanyaan ini dalam kelompok: Ketika orang-orang dalam budaya Anda berbicara satu sama lain, kata atau kata-kata apa yang mereka gunakan ketika mereka ingin memastikan bahwa orang lain akan mendengarkan dengan seksama? Hentikanlah sebentar rekaman di sini. </w:t>
      </w:r>
    </w:p>
    <w:p>
      <w:pPr/>
      <w:r>
        <w:rPr>
          <w:lang w:val="id_ID" w:bidi="id_ID"/>
        </w:rPr>
      </w:r>
      <w:r>
        <w:rPr>
          <w:lang w:val="id_ID" w:bidi="id_ID"/>
        </w:rPr>
        <w:t>Jadi, Yesus menarik perhatian pria yang telah disembuhkan itu untuk memberi tahu kepadanya bahwa ia sudah sembuh total—ia tidak akan sakit seperti ini lagi. Setelah ini, Yesus akan memperingatkannya. Adegan itu berakhir dengan pria itu memberi tahu para pemimpin Yahudi bahwa Yesuslah yang menyembuhkannya.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5:1–15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Cerita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Banyak orang sakit</w:t>
      </w:r>
    </w:p>
    <w:p>
      <w:pPr>
        <w:pStyle w:val="ListBullet"/>
        <w:spacing w:line="240" w:lineRule="auto"/>
        <w:ind w:left="720"/>
      </w:pPr>
      <w:r>
        <w:rPr>
          <w:lang w:val="id_ID" w:bidi="id_ID"/>
        </w:rPr>
      </w:r>
      <w:r>
        <w:rPr>
          <w:lang w:val="id_ID" w:bidi="id_ID"/>
        </w:rPr>
        <w:t>Orang lumpuh yang tidak dapat berjalan</w:t>
      </w:r>
    </w:p>
    <w:p>
      <w:pPr>
        <w:pStyle w:val="ListBullet"/>
        <w:spacing w:line="240" w:lineRule="auto"/>
        <w:ind w:left="720"/>
      </w:pPr>
      <w:r>
        <w:rPr>
          <w:lang w:val="id_ID" w:bidi="id_ID"/>
        </w:rPr>
      </w:r>
      <w:r>
        <w:rPr>
          <w:lang w:val="id_ID" w:bidi="id_ID"/>
        </w:rPr>
        <w:t>Para pemimpin Yahudi</w:t>
      </w:r>
    </w:p>
    <w:p>
      <w:pPr/>
      <w:r>
        <w:rPr>
          <w:lang w:val="id_ID" w:bidi="id_ID"/>
        </w:rPr>
      </w:r>
      <w:r>
        <w:rPr>
          <w:lang w:val="id_ID" w:bidi="id_ID"/>
        </w:rPr>
        <w:t>Secara berkelompok, peragakan perikop ini dua kali. Anda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Di adegan satu, Yesus naik ke Yerusalem. Dia pergi ke lima serambi yang mengelilingi kolam bernama Betesda, dan di sana ia melihat banyak orang sakit.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merasa hancur hati untuk semua orang sakit dan sangat ingin sembuh ini," atau "Untuk menunjukkan kepada orang-orang ini bahwa saya memiliki kuasa untuk menyembuhkan, saya perlu menyembuhkan seseorang yang telah sakit paling lama."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Di adegan dua, Yesus dan pria yang sakit selama tiga puluh delapan tahun berbicara.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pria yang sakit, "Apa yang Anda rasakan atau pikirkan?" Orang itu mungkin menjawab hal-hal seperti, "Sudah bertahun-tahun saya ingin sembuh, tetapi tidak ada yang bersedia membantu saya," atau "Saya berharap seseorang dapat membantu saya supaya saya akhirnya dapat disembuhkan."</w:t>
      </w:r>
    </w:p>
    <w:p>
      <w:pPr>
        <w:pStyle w:val="ListBullet"/>
        <w:spacing w:line="240" w:lineRule="auto"/>
        <w:ind w:left="720"/>
      </w:pPr>
      <w:r>
        <w:rPr>
          <w:lang w:val="id_ID" w:bidi="id_ID"/>
        </w:rPr>
      </w:r>
      <w:r>
        <w:rPr>
          <w:lang w:val="id_ID" w:bidi="id_ID"/>
        </w:rPr>
        <w:t>Anda dapat juga bertanya kepada orang yang memerankan Yesus, "Apa yang Anda rasakan atau pikirkan?" Orang itu mungkin menjawab hal-hal seperti, "Orang ini telah menderita terlalu lama," atau "Jika saya menyembuhkan orang ini yang telah menderita paling lama, itu akan menunjukkan bahwa saya adalah Allah dan tidak ada penyakit yang tidak dapat saya sembuhkan."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Di adegan tiga, para pemimpin Yahudi akan menegur orang itu karena mengangkat tikarnya dan berjalan pada hari Sabat.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para pemimpin Yahudi, "Apa yang Anda rasakan atau pikirkan?" Mereka mungkin menjawab hal-hal seperti, "Orang ini melanggar hukum suci kita!" atau "Orang ini harus dihukum karena melanggar tradisi suci kita!"</w:t>
      </w:r>
    </w:p>
    <w:p>
      <w:pPr>
        <w:pStyle w:val="ListBullet"/>
        <w:spacing w:line="240" w:lineRule="auto"/>
        <w:ind w:left="720"/>
      </w:pPr>
      <w:r>
        <w:rPr>
          <w:lang w:val="id_ID" w:bidi="id_ID"/>
        </w:rPr>
      </w:r>
      <w:r>
        <w:rPr>
          <w:lang w:val="id_ID" w:bidi="id_ID"/>
        </w:rPr>
        <w:t>Anda mungkin juga bertanya kepada orang yang memerankan laki-laki itu, "Apa yang kamu rasakan atau pikirkan?" Orang tersebut mungkin akan menjawab hal-hal seperti, "Saya penasaran siapa orang itu yang telah menyembuhkan saya," atau "Saya berharap saya dapat bertemu dengannya lagi agar saya dapat berterima kasih kepadanya."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Di adegan empat, Yesus dan orang itu akan bertemu lagi di Bait Suci.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Mereka mungkin menjawab hal-hal seperti, "Saya senang melihat bahwa orang ini benar-benar disembuhkan," atau "Saya sangat mengasihi orang ini—saya ingin dia bersama Allah selamanya." Anda mungkin juga bisa bertanya kepada orang yang memerankan laki-laki itu, "Apa yang kamu rasakan atau pikirkan?" Orang itu mungkin menjawab hal-hal seperti, "Saya senang karena saya dapat bertemu dengannya lagi," atau "Saya perlu menceritakan kepada orang lain tentang dia!"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5:1–15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Setelah kisah sebelumnya, Yesus naik ke </w:t>
      </w:r>
      <w:r>
        <w:rPr>
          <w:b/>
          <w:lang w:val="id_ID" w:bidi="id_ID"/>
        </w:rPr>
        <w:t>Yerusalem</w:t>
      </w:r>
      <w:r>
        <w:rPr>
          <w:lang w:val="id_ID" w:bidi="id_ID"/>
        </w:rPr>
        <w:t xml:space="preserve">. Yerusalem adalah tempat yang paling suci bagi orang Yahudi karena Bait Suci berada di sana. Orang Yahudi pergi ke Bait Suci secara teratur untuk mempersembahkan korban mereka dan untuk merayakan hari raya mereka. Para pemimpin agama Yahudi juga berada di Yerusalem. Terjemahkan Yerusalem dengan cara yang sama seperti yang telah Anda terjemahkan sebelumnya. Untuk informasi lebih lanjut tentang </w:t>
      </w:r>
      <w:r>
        <w:rPr>
          <w:lang w:val="id_ID" w:bidi="id_ID"/>
        </w:rPr>
        <w:t>Yerusalem</w:t>
      </w:r>
      <w:r>
        <w:rPr>
          <w:lang w:val="id_ID" w:bidi="id_ID"/>
        </w:rPr>
        <w:t xml:space="preserve">, lihat Daftar Kata Utama. </w:t>
      </w:r>
    </w:p>
    <w:p>
      <w:pPr/>
      <w:r>
        <w:rPr>
          <w:lang w:val="id_ID" w:bidi="id_ID"/>
        </w:rPr>
      </w:r>
      <w:r>
        <w:rPr>
          <w:lang w:val="id_ID" w:bidi="id_ID"/>
        </w:rPr>
        <w:t xml:space="preserve">Di Yerusalem tempat Yesus berada, ada </w:t>
      </w:r>
      <w:r>
        <w:rPr>
          <w:b/>
          <w:lang w:val="id_ID" w:bidi="id_ID"/>
        </w:rPr>
        <w:t>sebuah perayaan.</w:t>
      </w:r>
      <w:r>
        <w:rPr>
          <w:lang w:val="id_ID" w:bidi="id_ID"/>
        </w:rPr>
        <w:t xml:space="preserve"> Pesta adalah sebuah perayaan untuk menghormati orang atau peristiwa penting. Ini biasanya melibatkan bernyanyi, menari, dan keluarga-keluarga yang makan besar bersama. Kata perayaan kadang-kadang disebut pesta rakyat. Terjemahkan kata perayaan dengan cara yang sama seperti yang telah Anda terjemahkan sebelumnya. Orang Yahudi mengadakan beberapa perayaan, tetapi tepatnya perayaan yang mana yang sedang berlangsung kali ini tidak jelas. Tetapi hal ini menjelaskan mengapa ada banyak orang di Yerusalem pada saat itu.</w:t>
      </w:r>
    </w:p>
    <w:p>
      <w:pPr/>
      <w:r>
        <w:rPr>
          <w:lang w:val="id_ID" w:bidi="id_ID"/>
        </w:rPr>
      </w:r>
      <w:r>
        <w:rPr>
          <w:lang w:val="id_ID" w:bidi="id_ID"/>
        </w:rPr>
        <w:t xml:space="preserve">Di Yerusalem, ada juga sebuah kolam yang disebut orang dalam bahasa </w:t>
      </w:r>
      <w:r>
        <w:rPr>
          <w:b/>
          <w:lang w:val="id_ID" w:bidi="id_ID"/>
        </w:rPr>
        <w:t>Ibrani</w:t>
      </w:r>
      <w:r>
        <w:rPr>
          <w:lang w:val="id_ID" w:bidi="id_ID"/>
        </w:rPr>
        <w:t xml:space="preserve">, </w:t>
      </w:r>
      <w:r>
        <w:rPr>
          <w:b/>
          <w:lang w:val="id_ID" w:bidi="id_ID"/>
        </w:rPr>
        <w:t>Betesda</w:t>
      </w:r>
      <w:r>
        <w:rPr>
          <w:lang w:val="id_ID" w:bidi="id_ID"/>
        </w:rPr>
        <w:t xml:space="preserve">. Kolam ini terletak di dekat </w:t>
      </w:r>
      <w:r>
        <w:rPr>
          <w:b/>
          <w:lang w:val="id_ID" w:bidi="id_ID"/>
        </w:rPr>
        <w:t>Pintu Gerbang Domba</w:t>
      </w:r>
      <w:r>
        <w:rPr>
          <w:lang w:val="id_ID" w:bidi="id_ID"/>
        </w:rPr>
        <w:t xml:space="preserve">. Kolam adalah wadah air besar tempat orang bisa mandi atau berenang. Aram adalah bahasa umum yang digunakan oleh orang Yahudi pada masa itu. Pinti Gerbang Domba adalah gerbang tempat orang-orang masuk bersama domba-domba mereka setelah mereka membersihkan domba-domba mereka di kolam. Kolam renang itu juga memiliki </w:t>
      </w:r>
      <w:r>
        <w:rPr>
          <w:b/>
          <w:lang w:val="id_ID" w:bidi="id_ID"/>
        </w:rPr>
        <w:t>lima serambi</w:t>
      </w:r>
      <w:r>
        <w:rPr>
          <w:lang w:val="id_ID" w:bidi="id_ID"/>
        </w:rPr>
        <w:t>. Ini adalah ruang-ruang terbuka yang beratap yang ditopang oleh pilar atau tiang. Serambi juga disebut portiko atau beranda.</w:t>
      </w:r>
    </w:p>
    <w:p>
      <w:pPr/>
      <w:r>
        <w:rPr>
          <w:lang w:val="id_ID" w:bidi="id_ID"/>
        </w:rPr>
      </w:r>
      <w:r>
        <w:rPr>
          <w:lang w:val="id_ID" w:bidi="id_ID"/>
        </w:rPr>
        <w:t>Berhentilah di sini, dan secara berkelompok, lihatlah gambar kolam Betesda yang juga menunjukkan Pintu Gerbang Domba dan kelima serambi tersebut.</w:t>
      </w:r>
    </w:p>
    <w:p>
      <w:pPr/>
      <w:r>
        <w:rPr>
          <w:lang w:val="id_ID" w:bidi="id_ID"/>
        </w:rPr>
      </w:r>
      <w:r>
        <w:rPr>
          <w:lang w:val="id_ID" w:bidi="id_ID"/>
        </w:rPr>
        <w:t xml:space="preserve">Diskusikan juga dalam kelompok, kata atau frasa apa yang akan Anda gunakan untuk kolam, bahasa Aram, Pintu Gerbang Domba, dan serambi. Hentikanlah sebentar rekaman ini di sini. </w:t>
      </w:r>
    </w:p>
    <w:p>
      <w:pPr/>
      <w:r>
        <w:rPr>
          <w:lang w:val="id_ID" w:bidi="id_ID"/>
        </w:rPr>
      </w:r>
      <w:r>
        <w:rPr>
          <w:lang w:val="id_ID" w:bidi="id_ID"/>
        </w:rPr>
        <w:t>Di serambi-serambi itu, ada banyak orang sakit. Orang sakit adalah orang-orang yang menderita penyakit yang menghalangi mereka untuk melakukan aktivitas yang biasanya bisa dilakukan oleh kebanyakan orang secara normal. Mereka juga sering lemah, sehingga mereka membutuhkan orang lain untuk merawat mereka. Jenis orang sakit yang berada di serambi-serambi itu adalah orang buta, orang timpang, dan orang lumpuh.</w:t>
      </w:r>
    </w:p>
    <w:p>
      <w:pPr/>
      <w:r>
        <w:rPr>
          <w:lang w:val="id_ID" w:bidi="id_ID"/>
        </w:rPr>
      </w:r>
      <w:r>
        <w:rPr>
          <w:lang w:val="id_ID" w:bidi="id_ID"/>
        </w:rPr>
        <w:t xml:space="preserve">Diskusikan juga dalam kelompok kata atau frasa apa yang akan Anda gunakan untuk sakit. Hentikanlah sebentar rekaman ini di sini. </w:t>
      </w:r>
    </w:p>
    <w:p>
      <w:pPr/>
      <w:r>
        <w:rPr>
          <w:lang w:val="id_ID" w:bidi="id_ID"/>
        </w:rPr>
      </w:r>
      <w:r>
        <w:rPr>
          <w:lang w:val="id_ID" w:bidi="id_ID"/>
        </w:rPr>
        <w:t>Salah seorang yang sakit itu tampak menonjol karena ia telah menderita sakit selama tiga puluh delapan tahun. Yesus melihatnya dan tahu bahwa Ia telah menderita dalam waktu yang sangat lama. Maka, Yesus bertanya apakah ia ingin disembuhkan. Orang itu menjawab dan menjelaskan situasinya, lalu Yesus menyuruhnya untuk bangun, mengangkat tikarnya dan berjalan. Kemudian, orang itu mengangkat tikarnya dan berjalan. Ini terjadi pada hari</w:t>
      </w:r>
      <w:r>
        <w:rPr>
          <w:b/>
          <w:lang w:val="id_ID" w:bidi="id_ID"/>
        </w:rPr>
        <w:t>Sabat</w:t>
      </w:r>
      <w:r>
        <w:rPr>
          <w:lang w:val="id_ID" w:bidi="id_ID"/>
        </w:rPr>
        <w:t xml:space="preserve">. Hari Sabat adalah hari istimewa bagi orang Yahudi. Dalam Perjanjian Lama, Allah menginstruksikan orang Israel untuk memelihara hari Sabat dengan beristirahat pada hari ketujuh dalam seminggu. Terjemahkan kata Sabat dengan cara yang sama seperti yang telah anda terjemahkan sebelumnya. Untuk informasi lebih lanjut tentang </w:t>
      </w:r>
      <w:r>
        <w:rPr>
          <w:lang w:val="id_ID" w:bidi="id_ID"/>
        </w:rPr>
        <w:t>Sabat</w:t>
      </w:r>
      <w:r>
        <w:rPr>
          <w:lang w:val="id_ID" w:bidi="id_ID"/>
        </w:rPr>
        <w:t>, lihat Daftar Kata Utama.</w:t>
      </w:r>
    </w:p>
    <w:p>
      <w:pPr/>
      <w:r>
        <w:rPr>
          <w:lang w:val="id_ID" w:bidi="id_ID"/>
        </w:rPr>
      </w:r>
      <w:r>
        <w:rPr>
          <w:lang w:val="id_ID" w:bidi="id_ID"/>
        </w:rPr>
        <w:t xml:space="preserve">Tidak ada hukum yang jelas tentang bagaimana cara memelihara hari Sabat dengan benar, tetapi banyak orang Yahudi dalam Perjanjian Baru percaya bahwa orang-orang melanggar hari Sabat ketika mereka mengangkat tikar mereka. Jadi ketika orang-orang </w:t>
      </w:r>
      <w:r>
        <w:rPr>
          <w:b/>
          <w:lang w:val="id_ID" w:bidi="id_ID"/>
        </w:rPr>
        <w:t>Yahudi</w:t>
      </w:r>
      <w:r>
        <w:rPr>
          <w:lang w:val="id_ID" w:bidi="id_ID"/>
        </w:rPr>
        <w:t xml:space="preserve"> melihat orang itu mengambil perkaranya dan berjalan, mereka menegurnya, dan bertanya kepadanya mengapa ia melanggar hari Sabat. Frasa "Orang-orang Yahudi" di sini kemungkinan besar merujuk kepada para pemimpin Yahudi, atau para pemimpin agama Yahudi. Terjemahkanlah istilah "orang Yahudi" dengan cara yang sama seperti yang telah anda terjemahkan sebelumnya. Untuk informasi lebih lanjut tentang orang </w:t>
      </w:r>
      <w:r>
        <w:rPr>
          <w:lang w:val="id_ID" w:bidi="id_ID"/>
        </w:rPr>
        <w:t>Yahudi</w:t>
      </w:r>
      <w:r>
        <w:rPr>
          <w:lang w:val="id_ID" w:bidi="id_ID"/>
        </w:rPr>
        <w:t>, anda dapat merujuk ke Daftar Kata Utama.</w:t>
      </w:r>
    </w:p>
    <w:p>
      <w:pPr/>
      <w:r>
        <w:rPr>
          <w:lang w:val="id_ID" w:bidi="id_ID"/>
        </w:rPr>
      </w:r>
      <w:r>
        <w:rPr>
          <w:lang w:val="id_ID" w:bidi="id_ID"/>
        </w:rPr>
        <w:t xml:space="preserve">Kemudian, Yesus menemukan orang itu di Bait Suci. </w:t>
      </w:r>
      <w:r>
        <w:rPr>
          <w:b/>
          <w:lang w:val="id_ID" w:bidi="id_ID"/>
        </w:rPr>
        <w:t>Bait Suci</w:t>
      </w:r>
      <w:r>
        <w:rPr>
          <w:lang w:val="id_ID" w:bidi="id_ID"/>
        </w:rPr>
        <w:t xml:space="preserve"> adalah tempat di mana orang Yahudi membawa korban mereka untuk menyembah Allah. Terjemahkanlah istilah Bait Suci dengan cara yang sama seperti yang telah Anda terjemahkan sebelumnya. Untuk informasi lebih lanjut tentang </w:t>
      </w:r>
      <w:r>
        <w:rPr>
          <w:lang w:val="id_ID" w:bidi="id_ID"/>
        </w:rPr>
        <w:t>Bait Suci</w:t>
      </w:r>
      <w:r>
        <w:rPr>
          <w:lang w:val="id_ID" w:bidi="id_ID"/>
        </w:rPr>
        <w:t xml:space="preserve">, anda dapat merujuk ke Daftar Kata Utama. Yesus memerintahkan orang itu untuk berhenti </w:t>
      </w:r>
      <w:r>
        <w:rPr>
          <w:b/>
          <w:lang w:val="id_ID" w:bidi="id_ID"/>
        </w:rPr>
        <w:t>berbuat dosa</w:t>
      </w:r>
      <w:r>
        <w:rPr>
          <w:lang w:val="id_ID" w:bidi="id_ID"/>
        </w:rPr>
        <w:t xml:space="preserve"> atau sesuatu yang lebih buruk mungkin akan terjadi pada dirinya. Terjemahkan kata untuk dosa dengan cara yang sama seperti yang telah Anda terjemahkan sebelumnya. Untuk informasi lebih lanjut tentang </w:t>
      </w:r>
      <w:r>
        <w:rPr>
          <w:lang w:val="id_ID" w:bidi="id_ID"/>
        </w:rPr>
        <w:t>dosa</w:t>
      </w:r>
      <w:r>
        <w:rPr>
          <w:lang w:val="id_ID" w:bidi="id_ID"/>
        </w:rPr>
        <w:t>, anda dapat merujuk ke Daftar Kata Utama. Setelah ini, orang itu mengatakan kepada para pemimpin Yahudi bahwa Yesuslah yang menyembuhkannya.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5:16–23</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5:16–23 dan simpanlah dalam hati Anda.</w:t>
      </w:r>
    </w:p>
    <w:p>
      <w:pPr/>
      <w:r>
        <w:rPr>
          <w:lang w:val="id_ID" w:bidi="id_ID"/>
        </w:rPr>
      </w:r>
      <w:r>
        <w:rPr>
          <w:lang w:val="id_ID" w:bidi="id_ID"/>
        </w:rPr>
        <w:t>Dengarkan versi audio dari Yohanes 5:16–23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diceritakan perikop ini kepada kita tentang Yesus atau Allah?</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5:16–23 dalam terjemahan yang paling mudah dimengerti.</w:t>
      </w:r>
    </w:p>
    <w:p>
      <w:pPr/>
      <w:r>
        <w:rPr>
          <w:lang w:val="id_ID" w:bidi="id_ID"/>
        </w:rPr>
      </w:r>
      <w:r>
        <w:rPr>
          <w:lang w:val="id_ID" w:bidi="id_ID"/>
        </w:rPr>
        <w:t>Kisah sebelumnya menceritakan tentang penyembuhan seorang pria yang lumpuh selama tiga puluh delapan tahun. Setelah Yesus menyembuhkannya, ia mengambil tikarnya dan berjalan. Hari itu adalah hari Sabat ketika Yesus menyembuhkannya. Kisah ini adalah tentang otoritas Yesus yang setara dengan Allah.</w:t>
      </w:r>
    </w:p>
    <w:p>
      <w:pPr/>
      <w:r>
        <w:rPr>
          <w:lang w:val="id_ID" w:bidi="id_ID"/>
        </w:rPr>
      </w:r>
      <w:r>
        <w:rPr>
          <w:lang w:val="id_ID" w:bidi="id_ID"/>
        </w:rPr>
        <w:t>Kisah ini dimulai dengan menjelaskan mengapa orang-orang Yahudi menganiaya Yesus. Penganiayaan terjadi ketika seseorang memperlakukan orang lain dengan buruk karena keyakinannya. Seperti kisah sebelumnya, "orang-orang Yahudi" di sini kemungkinan besar merujuk kepada para pemimpin Yahudi atau para pemimpin agama Yahudi. Dalam hal ini, orang-orang Yahudi memperlakukan Yesus dengan salah, mungkin dengan mempermalukan-Nya dan menyebut-Nya sebagai pelanggar hukum. Mereka menganiaya Yesus karena Yesus melakukan hal-hal seperti menyembuhkan pada hari Sabat. Hari Sabat adalah hari istimewa bagi orang-orang Yahudi. Selama Sabat, orang-orang Yahudi tidak seharusnya bekerja. Sebaliknya, mereka seharusnya beristirahat sepanjang hari. Para pemimpin Yahudi kesal dengan perilaku Yesus karena, dalam pandangan mereka, Yesus melanggar aturan salah satu hari yang paling suci dalam agama mereka.</w:t>
      </w:r>
    </w:p>
    <w:p>
      <w:pPr/>
      <w:r>
        <w:rPr>
          <w:lang w:val="id_ID" w:bidi="id_ID"/>
        </w:rPr>
      </w:r>
      <w:r>
        <w:rPr>
          <w:lang w:val="id_ID" w:bidi="id_ID"/>
        </w:rPr>
        <w:t>Yesus membela diri. Ia mengatakan bahwa alasan ia melakukan hal-hal seperti menyembuhkan pada hari Sabat adalah karena Bapa-Nya selalu bekerja, bahkan pada hari Sabat. Bapa merujuk kepada Allah yang adalah Pencipta segala sesuatu. Namun, para pemimpin Yahudi menjadi semakin marah kepada Yesus karena Ia menyebut Allah sebagai Bapa-Nya. Orang-orang Yahudi sudah terbiasa menyebut Allah sebagai Bapa mereka. Tetapi ketika Yesus menyebut Allah sebagai Bapa-Nya, para pemimpin Yahudi menyadari bahwa Yesus sedang menyatakan hubungan yang lebih khusus dengan Allah. Mereka tahu bahwa Yesus mengatakan bahwa Ia memiliki otoritas yang sama dengan Allah. Bagi para pemimpin Yahudi, kata-kata Yesus dianggap menghina Allah. Jadi, mereka mulai berusaha membunuh Yesus.</w:t>
      </w:r>
    </w:p>
    <w:p>
      <w:pPr/>
      <w:r>
        <w:rPr>
          <w:lang w:val="id_ID" w:bidi="id_ID"/>
        </w:rPr>
      </w:r>
      <w:r>
        <w:rPr>
          <w:lang w:val="id_ID" w:bidi="id_ID"/>
        </w:rPr>
        <w:t>Yesus menjelaskan kepada para pemimpin Yahudi tentang otoritas yang dimiliki Anak. "Anak" adalah cara sederhana untuk mengatakan "Anak Allah," dan ini adalah gelar yang merujuk kepada Yesus. Jadi ketika Yesus berbicara tentang Anak, Ia benar-benar merujuk kepada diri-Nya sendiri. Yesus memulai ucapan-Nya dengan kata-kata yang menarik perhatian para pendengar karena Ia akan menyampaikan sesuatu yang penting dan benar.</w:t>
      </w:r>
    </w:p>
    <w:p>
      <w:pPr/>
      <w:r>
        <w:rPr>
          <w:lang w:val="id_ID" w:bidi="id_ID"/>
        </w:rPr>
      </w:r>
      <w:r>
        <w:rPr>
          <w:lang w:val="id_ID" w:bidi="id_ID"/>
        </w:rPr>
        <w:t>Yesus mengatakan bahwa Dia, Anak, tidak melakukan apa pun atas kehendaknya sendiri. Dia hanya melakukan apa yang Dia lihat dari Allah, Bapa. Jika Bapa bekerja pada hari Sabat, maka Yesus Sang Anak juga bekerja pada hari Sabat. Bapa mengasihi Anak dan menunjukkan kepada Anak semua hal yang Ia lakukan. Bahkan, Bapa akan menunjukkan hal-hal yang lebih besar kepada Anak, lebih besar daripada menyembuhkan penyakit pada hari Sabat, sehingga orang-orang Yahudi akan melihat kuasa Anak. Yesus menjelaskan artinya. Sama seperti Bapa memberikan kehidupan kepada orang-orang mati sehingga mereka menjadi hidup lagi, Anak juga memberikan kehidupan kepada siapapun yang Dia kehendaki. Yesus menambahkan bahwa Bapa tidak menghakimi siapa pun. Ini berarti bahwa Bapa tidak menentukan atau menyatakan apakah seseorang layak menerima hidup setelah kematian atau tidak. Sebaliknya, Ia memberikan keputusan ini kepada Anak supaya orang-orang akan menghormati Anak, sama seperti mereka mereka menghormati Bapa.</w:t>
      </w:r>
    </w:p>
    <w:p>
      <w:pPr/>
      <w:r>
        <w:rPr>
          <w:lang w:val="id_ID" w:bidi="id_ID"/>
        </w:rPr>
      </w:r>
      <w:r>
        <w:rPr>
          <w:lang w:val="id_ID" w:bidi="id_ID"/>
        </w:rPr>
        <w:t xml:space="preserve">Berhenti di sini dan diskusikan pertanyaan ini dalam kelompok: Ketika seseorang memiliki kedudukan dan otoritas yang besar, misalnya seorang pemimpin atau ayah, memberikan otoritas kepada orang lain untuk melakukan tugas yang sangat penting, apa yang ia lakukan agar orang-orang mengetahui bahwa orang itu sekarang memiliki kedudukan dan otoritas khusus? Hentikan rekaman di sini. </w:t>
      </w:r>
    </w:p>
    <w:p>
      <w:pPr/>
      <w:r>
        <w:rPr>
          <w:lang w:val="id_ID" w:bidi="id_ID"/>
        </w:rPr>
      </w:r>
      <w:r>
        <w:rPr>
          <w:lang w:val="id_ID" w:bidi="id_ID"/>
        </w:rPr>
        <w:t>Jika orang-orang tidak menghormati Anak, maka mereka juga tidak menghormati Bapa. Jadi, Anak memiliki kuasa dan otoritas untuk memberikan kehidupan kepada siapa pun yang Ia kehendaki.</w:t>
      </w:r>
    </w:p>
    <w:p>
      <w:pPr/>
      <w:r>
        <w:rPr>
          <w:lang w:val="id_ID" w:bidi="id_ID"/>
        </w:rPr>
      </w:r>
      <w:r>
        <w:rPr>
          <w:lang w:val="id_ID" w:bidi="id_ID"/>
        </w:rPr>
        <w:t>Karena itu, kisah ini menunjukkan bahwa Yesus setara dengan Allah Bapa. Tetapi bagi orang-orang Yahudi atau para pemimpin Yahudi, pernyataan Yesus ini adalah penghujatan. Inilah sebabnya mereka mulai menganiaya Yesus dan mencari cara untuk membunuh-Nya. Kisah itu juga menunjukkan bahwa Yesus adalah Hakim yang ditetapkan Allah. Orang-orang Yahudi tahu bahwa Allah adalah hakim bagi semua orang. Hal ini tentu akan sangat mengejutkan bagi mereka, karena yang menjadi hakim adalah Yesus, dan bukan Allah Bapa.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5:16–23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Orang-orang Yahudi menganiaya Yesus dan berusaha membunuh-Nya karena Yesus melakukan hal-hal pada hari Sabat, dan Yesus menyebut Allah, sebagai Bapa-Nya.</w:t>
      </w:r>
    </w:p>
    <w:p>
      <w:pPr/>
      <w:r>
        <w:rPr>
          <w:lang w:val="id_ID" w:bidi="id_ID"/>
        </w:rPr>
      </w:r>
      <w:r>
        <w:rPr>
          <w:b/>
          <w:lang w:val="id_ID" w:bidi="id_ID"/>
        </w:rPr>
        <w:t>Dalam adegan kedua:</w:t>
      </w:r>
      <w:r>
        <w:rPr>
          <w:lang w:val="id_ID" w:bidi="id_ID"/>
        </w:rPr>
        <w:t xml:space="preserve"> Yesus menjelaskan otoritas-Nya untuk melakukan hal-hal ini bahkan pada hari Sabat. Yesus akan menyatakan bahwa Dia hanya melakukan apa yang dilakukan oleh Bapa, dan Bapa telah memberikan kepada-Nya otoritas untuk menentukan siapa yang layak menerima hidup dan siapa yang tidak.</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Yesus Anak</w:t>
      </w:r>
    </w:p>
    <w:p>
      <w:pPr>
        <w:pStyle w:val="ListBullet"/>
        <w:spacing w:line="240" w:lineRule="auto"/>
        <w:ind w:left="720"/>
      </w:pPr>
      <w:r>
        <w:rPr>
          <w:lang w:val="id_ID" w:bidi="id_ID"/>
        </w:rPr>
      </w:r>
      <w:r>
        <w:rPr>
          <w:lang w:val="id_ID" w:bidi="id_ID"/>
        </w:rPr>
        <w:t>Allah Bapa</w:t>
      </w:r>
    </w:p>
    <w:p>
      <w:pPr/>
      <w:r>
        <w:rPr>
          <w:lang w:val="id_ID" w:bidi="id_ID"/>
        </w:rPr>
      </w:r>
      <w:r>
        <w:rPr>
          <w:lang w:val="id_ID" w:bidi="id_ID"/>
        </w:rPr>
        <w:t>Bersama kelompok, perhatikan bagian-bagian dari latar belakang perikop ini.</w:t>
      </w:r>
    </w:p>
    <w:p>
      <w:pPr/>
      <w:r>
        <w:rPr>
          <w:lang w:val="id_ID" w:bidi="id_ID"/>
        </w:rPr>
      </w:r>
      <w:r>
        <w:rPr>
          <w:lang w:val="id_ID" w:bidi="id_ID"/>
        </w:rPr>
        <w:t>Tidak jelas di mana cerita tersebut terjadi. Mungkin Yesus masih berbicara kepada orang-orang Yahudi atau para pemimpin Yahudi setelah mereka menentang-Nya karena menyembuhkan pada hari Sabat. Tetapi fokus kisah ini adalah pada perkataan Yesus. Jadi, akan penting untuk memahami dan menggunakan kata-kata Yesus dengan jelas ketika Anda memerankan kisah ini.</w:t>
      </w:r>
    </w:p>
    <w:p>
      <w:pPr/>
      <w:r>
        <w:rPr>
          <w:lang w:val="id_ID" w:bidi="id_ID"/>
        </w:rPr>
      </w:r>
      <w:r>
        <w:rPr>
          <w:lang w:val="id_ID" w:bidi="id_ID"/>
        </w:rPr>
        <w:t>Dalam adegan pertama, para pemimpin Yahudi akan menganiaya Yesus. Anda dapat menggambarkan mereka marah atau kesal. Mereka akan memperlakukan Yesus dengan buruk, mungkin dengan mempermalukan-Nya atau menyebut-Nya seorang pelanggar hukum. Mereka akan melakukan ini karena Yesus menyembuhkan orang-orang bahkan pada hari Sabat. Tetapi Yesus akan membela diri-Nya dan mengatakan bahwa Bapa-Nya bekerja bahkan pada hari Sabat, itulah sebabnya Ia juga bekerja. Pastikan untuk menunjukkan bahwa Bapa melakukan sesuatu di sini, misalnya menyembuhkan orang sakit. Tetapi para pemimpin Yahudi akan marah kepada Yesus karena mereka tahu bahwa Yesus menyatakan bahwa ia setara dengan Allah. Jadi mereka akan mencoba membunuhnya.</w:t>
      </w:r>
    </w:p>
    <w:p>
      <w:pPr/>
      <w:r>
        <w:rPr>
          <w:lang w:val="id_ID" w:bidi="id_ID"/>
        </w:rPr>
      </w:r>
      <w:r>
        <w:rPr>
          <w:lang w:val="id_ID" w:bidi="id_ID"/>
        </w:rPr>
        <w:t>Dalam adegan kedua, Yesus akan menjawab para pemimpin Yahudi. Ia akan memulai ucapan-Nya dengan menggunakan ungkapan yang menarik perhatian para pendengar karena apa yang akan Ia katakan adalah benar dan penting.</w:t>
      </w:r>
    </w:p>
    <w:p>
      <w:pPr/>
      <w:r>
        <w:rPr>
          <w:lang w:val="id_ID" w:bidi="id_ID"/>
        </w:rPr>
      </w:r>
      <w:r>
        <w:rPr>
          <w:lang w:val="id_ID" w:bidi="id_ID"/>
        </w:rPr>
        <w:t xml:space="preserve">Berhenti di sini dan diskusikan pertanyaan ini dalam kelompok: Ketika orang-orang dalam budaya Anda berbicara satu sama lain, kata atau kalimat apa yang mereka gunakan ketika mereka ingin memastikan bahwa orang lain akan memperhatikan dan mendengarkan dengan saksama? Hentikan rekaman di sini. </w:t>
      </w:r>
    </w:p>
    <w:p>
      <w:pPr/>
      <w:r>
        <w:rPr>
          <w:lang w:val="id_ID" w:bidi="id_ID"/>
        </w:rPr>
      </w:r>
      <w:r>
        <w:rPr>
          <w:lang w:val="id_ID" w:bidi="id_ID"/>
        </w:rPr>
        <w:t>Yesus akan menjelaskan sumber otoritas-Nya untuk melakukan hal-hal tersebut pada hari Sabat. Di sini, Ia akan merujuk kepada diri-Nya sebagai Anak. Ketika Ia mengatakan bahwa Anak hanya melakukan apa yang Bapa tunjukkan kepada-Nya, pastikan untuk menunjukkan bahwa Bapa melakukan sesuatu dan menunjukkannya kepada Anak. Kemudian Anak akan melakukan seperti yang dilakukan Bapa. Yesus juga mengatakan bahwa Bapa mengasihi Anak. Bapa juga memberikan kehidupan kepada orang-orang mati dan akan memberikan kuasa yang sama kepada Anak. Pastikan untuk menunjukkan bahwa Bapa tidak memutuskan siapa yang layak untuk hidup atau tidak. Dia telah memberikan kuasa kepada Anak untuk memutuskan siapa yang layak hidup atau tidak. Bapa melakukan semua ini kepada Anak sehingga orang-orang akan menghormati Anak ketika mereka menghormati Bapa. Orang-orang yang tidak menghormati Anak, juga tidak menghormati Bapa.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5:16–23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Kisah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Yesus Anak</w:t>
      </w:r>
    </w:p>
    <w:p>
      <w:pPr>
        <w:pStyle w:val="ListBullet"/>
        <w:spacing w:line="240" w:lineRule="auto"/>
        <w:ind w:left="720"/>
      </w:pPr>
      <w:r>
        <w:rPr>
          <w:lang w:val="id_ID" w:bidi="id_ID"/>
        </w:rPr>
      </w:r>
      <w:r>
        <w:rPr>
          <w:lang w:val="id_ID" w:bidi="id_ID"/>
        </w:rPr>
        <w:t>Allah Bapa</w:t>
      </w:r>
    </w:p>
    <w:p>
      <w:pPr/>
      <w:r>
        <w:rPr>
          <w:lang w:val="id_ID" w:bidi="id_ID"/>
        </w:rPr>
      </w:r>
      <w:r>
        <w:rPr>
          <w:lang w:val="id_ID" w:bidi="id_ID"/>
        </w:rPr>
        <w:t>Sebagai kelompok, peragakan perikop ini dua kali. Kamu harus memperagakan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memperagakan perikop ini untuk kedua kalinya. Pada bagian tertentu dalam sandiwara, hentikan sandiwara sejenak dan tanya orang yang memerankan tokoh itu, "Apa yang kamu rasakan atau pikirkan?" Orang yang memerankan tokoh tersebut harus menjawab apa yang akan mereka rasakan atau pikirkan jika mereka adalah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para pemimpin Yahudi akan menganiaya Yesus dan akan mencoba membunuh-Nya. Ini karena Yesus mengatakan bahwa Bapa-Nya bekerja sehingga Ia bekerja juga. Yesus mengklaim memiliki otoritas yang sama dengan Allah.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para pemimpin Yahudi, "Apa yang Anda rasakan atau pikirkan?" Orang-orang mungkin menjawab hal-hal seperti, "Yesus ini pasti gila karena berpikir bahwa Ia sama dengan Allah!" atau "Yesus ini tidak menghormati Allah karena apa yang Ia katakan dan apa yang Ia lakukan! Kita harus membunuhnya!"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akan menjelaskan otoritas-Nya berasal dari Allah Bapa.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senang bahwa Bapa mengasihi saya. Inilah sebabnya Ia menunjukkan kepadaku semua yang Ia lakukan, bahkan hal-hal yang lebih besar!" atau "Aku bersyukur kepada Bapa atas otoritas untuk memberikan kehidupan kepada siapa saja. Orang-orang akan menghormati Aku sama seperti mereka menghormati Bapa karena hal ini."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5:16–23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Dalam kisah ini, orang-orang </w:t>
      </w:r>
      <w:r>
        <w:rPr>
          <w:b/>
          <w:lang w:val="id_ID" w:bidi="id_ID"/>
        </w:rPr>
        <w:t>Yahudi</w:t>
      </w:r>
      <w:r>
        <w:rPr>
          <w:lang w:val="id_ID" w:bidi="id_ID"/>
        </w:rPr>
        <w:t xml:space="preserve">, atau para </w:t>
      </w:r>
      <w:r>
        <w:rPr>
          <w:b/>
          <w:lang w:val="id_ID" w:bidi="id_ID"/>
        </w:rPr>
        <w:t>pemimpin Yahudi</w:t>
      </w:r>
      <w:r>
        <w:rPr>
          <w:lang w:val="id_ID" w:bidi="id_ID"/>
        </w:rPr>
        <w:t xml:space="preserve">, menganiaya Yesus. Terjemahkan kata Yahudi dengan cara yang sama seperti yang telah Anda terjemahkan sebelumnya. Untuk informasi lebih lanjut tentang orang-orang </w:t>
      </w:r>
      <w:r>
        <w:rPr>
          <w:lang w:val="id_ID" w:bidi="id_ID"/>
        </w:rPr>
        <w:t>Yahudi</w:t>
      </w:r>
      <w:r>
        <w:rPr>
          <w:lang w:val="id_ID" w:bidi="id_ID"/>
        </w:rPr>
        <w:t xml:space="preserve">, Anda dapat merujuk kepada Daftar Kata Utama. Mereka menganiaya Yesus karena Ia melakukan hal-hal seperti menyembuhkan pada hari </w:t>
      </w:r>
      <w:r>
        <w:rPr>
          <w:b/>
          <w:lang w:val="id_ID" w:bidi="id_ID"/>
        </w:rPr>
        <w:t>Sabat</w:t>
      </w:r>
      <w:r>
        <w:rPr>
          <w:lang w:val="id_ID" w:bidi="id_ID"/>
        </w:rPr>
        <w:t xml:space="preserve">. Hari Sabat adalah hari istimewa bagi orang-orang Yahudi. Dalam Perjanjian Lama, Allah memerintahkan orang-orang Israel untuk memelihara Sabat dengan beristirahat pada hari ketujuh dalam satu minggu. Terjemahkan kata ini dengan cara yang sama seperti yang telah Anda terjemahkan sebelumnya. Untuk informasi lebih lanjut tentang </w:t>
      </w:r>
      <w:r>
        <w:rPr>
          <w:lang w:val="id_ID" w:bidi="id_ID"/>
        </w:rPr>
        <w:t>Sabat</w:t>
      </w:r>
      <w:r>
        <w:rPr>
          <w:lang w:val="id_ID" w:bidi="id_ID"/>
        </w:rPr>
        <w:t>, lihat Daftar Kata Utama.</w:t>
      </w:r>
    </w:p>
    <w:p>
      <w:pPr/>
      <w:r>
        <w:rPr>
          <w:lang w:val="id_ID" w:bidi="id_ID"/>
        </w:rPr>
      </w:r>
      <w:r>
        <w:rPr>
          <w:lang w:val="id_ID" w:bidi="id_ID"/>
        </w:rPr>
        <w:t xml:space="preserve">Tidak ada aturan yang jelas tentang bagaimana memelihara Sabat dengan benar, tetapi banyak orang Yahudi dalam Perjanjian Baru percaya bahwa seseorang melanggar Sabat ketika mereka melakukan hal-hal tertentu. Bagi para pemimpin Yahudi, menyembuhkan orang sakit adalah sejenis pekerjaan yang melanggar Sabat. Inilah sebabnya mereka </w:t>
      </w:r>
      <w:r>
        <w:rPr>
          <w:b/>
          <w:lang w:val="id_ID" w:bidi="id_ID"/>
        </w:rPr>
        <w:t>menganiaya</w:t>
      </w:r>
      <w:r>
        <w:rPr>
          <w:lang w:val="id_ID" w:bidi="id_ID"/>
        </w:rPr>
        <w:t xml:space="preserve"> Yesus. Penganiayaan terjadi ketika seseorang memperlakukan orang lain dengan buruk karena keyakinannya.</w:t>
      </w:r>
    </w:p>
    <w:p>
      <w:pPr/>
      <w:r>
        <w:rPr>
          <w:lang w:val="id_ID" w:bidi="id_ID"/>
        </w:rPr>
      </w:r>
      <w:r>
        <w:rPr>
          <w:lang w:val="id_ID" w:bidi="id_ID"/>
        </w:rPr>
        <w:t xml:space="preserve">Berhenti di sini dan diskusikan dalam kelompok kata atau frasa apa yang akan Anda pakai untuk </w:t>
      </w:r>
      <w:r>
        <w:rPr>
          <w:b/>
          <w:lang w:val="id_ID" w:bidi="id_ID"/>
        </w:rPr>
        <w:t>penganiayaan</w:t>
      </w:r>
      <w:r>
        <w:rPr>
          <w:lang w:val="id_ID" w:bidi="id_ID"/>
        </w:rPr>
        <w:t xml:space="preserve">. Untuk informasi lebih lanjut tentang </w:t>
      </w:r>
      <w:r>
        <w:rPr>
          <w:lang w:val="id_ID" w:bidi="id_ID"/>
        </w:rPr>
        <w:t>penganiayaan</w:t>
      </w:r>
      <w:r>
        <w:rPr>
          <w:lang w:val="id_ID" w:bidi="id_ID"/>
        </w:rPr>
        <w:t xml:space="preserve">, Anda dapat merujuk kepada Daftar Kata Utama. Hentikan rekaman di sini. </w:t>
      </w:r>
    </w:p>
    <w:p>
      <w:pPr/>
      <w:r>
        <w:rPr>
          <w:lang w:val="id_ID" w:bidi="id_ID"/>
        </w:rPr>
      </w:r>
      <w:r>
        <w:rPr>
          <w:lang w:val="id_ID" w:bidi="id_ID"/>
        </w:rPr>
        <w:t xml:space="preserve">Tetapi Yesus mengatakan bahwa Ia melakukan itu hanya karena Bapa-Nya selalu bekerja. </w:t>
      </w:r>
      <w:r>
        <w:rPr>
          <w:b/>
          <w:lang w:val="id_ID" w:bidi="id_ID"/>
        </w:rPr>
        <w:t>Bapa</w:t>
      </w:r>
      <w:r>
        <w:rPr>
          <w:lang w:val="id_ID" w:bidi="id_ID"/>
        </w:rPr>
        <w:t xml:space="preserve"> merujuk kepada Allah yang adalah Pencipta semua hal. Yesus menyebut Allah sebagai Bapa-Nya karena Ia adalah Anak Allah. Tetapi para pemimpin Yahudi tidak senang kepada Yesus karena Ia menyatakan diri-Nya setara dengan Allah ketika Ia menyebut Allah sebagai Bapa. Jadi mereka mencoba membunuhnya. Terjemahkan kata ini dengan cara yang sama seperti yang telah Anda terjemahkan sebelumnya.</w:t>
      </w:r>
    </w:p>
    <w:p>
      <w:pPr/>
      <w:r>
        <w:rPr>
          <w:lang w:val="id_ID" w:bidi="id_ID"/>
        </w:rPr>
      </w:r>
      <w:r>
        <w:rPr>
          <w:lang w:val="id_ID" w:bidi="id_ID"/>
        </w:rPr>
        <w:t xml:space="preserve">Yesus menanggapi orang-orang Yahudi. Di sini Yesus menyebut diri-Nya sebagai </w:t>
      </w:r>
      <w:r>
        <w:rPr>
          <w:b/>
          <w:lang w:val="id_ID" w:bidi="id_ID"/>
        </w:rPr>
        <w:t>Anak</w:t>
      </w:r>
      <w:r>
        <w:rPr>
          <w:lang w:val="id_ID" w:bidi="id_ID"/>
        </w:rPr>
        <w:t xml:space="preserve"> karena Ia adalah Anak Allah. Terjemahkan Anak Allah dengan cara yang sama seperti yang telah Anda terjemahkan sebelumnya. Bapa tidak </w:t>
      </w:r>
      <w:r>
        <w:rPr>
          <w:b/>
          <w:lang w:val="id_ID" w:bidi="id_ID"/>
        </w:rPr>
        <w:t>menghakimi</w:t>
      </w:r>
      <w:r>
        <w:rPr>
          <w:lang w:val="id_ID" w:bidi="id_ID"/>
        </w:rPr>
        <w:t xml:space="preserve"> siapa pun. </w:t>
      </w:r>
      <w:r>
        <w:rPr>
          <w:b/>
          <w:lang w:val="id_ID" w:bidi="id_ID"/>
        </w:rPr>
        <w:t>Penghakiman</w:t>
      </w:r>
      <w:r>
        <w:rPr>
          <w:lang w:val="id_ID" w:bidi="id_ID"/>
        </w:rPr>
        <w:t xml:space="preserve"> adalah ketika seseorang atau sekelompok orang memutuskan apakah seseorang baik atau buruk atau jika hal atau tindakan itu benar atau salah. Biasanya, orang-orang yang menghakimi adalah orang-orang yang ditunjuk sebagai hakim.</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5:24–30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5:24–30 dan simpanlah dalam hati Anda.</w:t>
      </w:r>
    </w:p>
    <w:p>
      <w:pPr/>
      <w:r>
        <w:rPr>
          <w:lang w:val="id_ID" w:bidi="id_ID"/>
        </w:rPr>
      </w:r>
      <w:r>
        <w:rPr>
          <w:lang w:val="id_ID" w:bidi="id_ID"/>
        </w:rPr>
        <w:t>Dengarkan versi audio dari Yohanes 5:24–30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5:24–30 dalam terjemahan yang paling mudah dimengerti.</w:t>
      </w:r>
    </w:p>
    <w:p>
      <w:pPr/>
      <w:r>
        <w:rPr>
          <w:lang w:val="id_ID" w:bidi="id_ID"/>
        </w:rPr>
      </w:r>
      <w:r>
        <w:rPr>
          <w:lang w:val="id_ID" w:bidi="id_ID"/>
        </w:rPr>
        <w:t>Kisah sebelumnya adalah tentang otoritas Yesus yang sama dengan Allah Bapa. Yesus berbicara dan Ia merujuk kepada diri-Nya sebagai Anak, yang adalah cara pendek untuk mengatakan Anak Allah. Yesus mengatakan bahwa Bapa memberikan otoritas kepada Anak untuk bekerja bahkan pada hari Sabat. Bapa juga memberikan Yesus sang Anak otoritas untuk memberikan kehidupan kepada orang-orang yang Dia kehendaki untuk menerima kehidupan. Dalam kisah ini, Yesus terus berbicara. Yesus menjelaskan lebih lanjut tentang otoritas-Nya untuk memberikan kehidupan dan menghakimi orang-orang.</w:t>
      </w:r>
    </w:p>
    <w:p>
      <w:pPr/>
      <w:r>
        <w:rPr>
          <w:lang w:val="id_ID" w:bidi="id_ID"/>
        </w:rPr>
      </w:r>
      <w:r>
        <w:rPr>
          <w:lang w:val="id_ID" w:bidi="id_ID"/>
        </w:rPr>
        <w:t>Yesus memulai ucapan-Nya menggunakan kata-kata yang menarik perhatian para pendengar karena Ia akan mengatakan sesuatu yang penting dan benar. Ia mengatakan bahwa orang-orang yang mendengarkan dan percaya kepada yang mengutus-Nya memiliki kehidupan kekal. Yang mengutus Yesus adalah Allah Bapa. Percaya kepada Allah Bapa berarti percaya dan mempercayai bahwa semua yang Yesus ajarkan adalah benar. Ini berarti bahwa siapa pun yang percaya kepada-Nya akan menerima kehidupan kekal atau kehidupan yang tidak akan pernah berakhir. Bahkan jika ia mati, ia akan hidup lagi dan tidak pernah mati lagi. Yesus tidak akan lagi menghakimi apakah orang tersebut layak menerima kehidupan kekal karena ia sudah layak menerima kehidupan kekal ketika orang tersebut percaya kepada-Nya. Orang ini tidak masuk dalam penghakiman lagi. Ini berarti bahwa ia tidak lagi jahat di mata Allah, dan Allah tidak akan lagi menghukumnya. Dari keadaan mati, atau layak dihukum, sekarang ia menjadi layak untuk hidup kembali. Yesus telah memberikan kehidupan kekal padanya untuk hidup bersama Allah selamanya.</w:t>
      </w:r>
    </w:p>
    <w:p>
      <w:pPr/>
      <w:r>
        <w:rPr>
          <w:lang w:val="id_ID" w:bidi="id_ID"/>
        </w:rPr>
      </w:r>
      <w:r>
        <w:rPr>
          <w:lang w:val="id_ID" w:bidi="id_ID"/>
        </w:rPr>
        <w:t xml:space="preserve">Berhenti di sini dan diskusikan pertanyaan ini dalam kelompok: Bagaimana orang-orang dalam budaya Anda membayangkan atau berbicara tentang kehidupan kekal, atau kehidupan yang tidak pernah berakhir? Hentikan rekaman di sini. </w:t>
      </w:r>
    </w:p>
    <w:p>
      <w:pPr/>
      <w:r>
        <w:rPr>
          <w:lang w:val="id_ID" w:bidi="id_ID"/>
        </w:rPr>
      </w:r>
      <w:r>
        <w:rPr>
          <w:lang w:val="id_ID" w:bidi="id_ID"/>
        </w:rPr>
        <w:t>Di sisi lain, Yesus menggunakan kata-kata yang sama yang menarik perhatian para pendengar karena Ia akan mengatakan sesuatu yang penting dan benar. Yesus mengatakan bahwa saatnya akan datang dan sekarang telah dimulai ketika orang-orang yang telah mati akan mendengar suara Yesus, Anak Allah. "Mereka yang telah mati" mungkin juga merujuk pada orang-orang yang mati secara rohani, atau orang-orang yang belum percaya kepada Yesus. Gelar Anak Allah adalah gelar bagi individu-individu yang memiliki hubungan khusus dengan Allah. Dalam Perjanjian Baru, gelar ini merujuk kepada Yesus karena hubungan khusus-Nya dengan Allah Bapa. Yesus menjelaskan bahwa Bapa adalah sumber semua kehidupan. Ketika Allah Bapa menciptakan manusia, Ia memberikan kehidupan kepada mereka. Yesus, Anak Allah, juga adalah sumber kehidupan. Ketika orang-orang mati, Yesus dapat memberikan kehidupan kepada mereka sehingga mereka hidup lagi.</w:t>
      </w:r>
    </w:p>
    <w:p>
      <w:pPr/>
      <w:r>
        <w:rPr>
          <w:lang w:val="id_ID" w:bidi="id_ID"/>
        </w:rPr>
      </w:r>
      <w:r>
        <w:rPr>
          <w:lang w:val="id_ID" w:bidi="id_ID"/>
        </w:rPr>
        <w:t>Kuasa Sang Anak untuk memberikan kehidupan berkaitan dengan perannya sebagai hakim. Bapa telah memberikan kuasa kepada Yesus sang anak untuk memberikan kehidupan karena Ia telah menunjuk sang anak sebagai hakim semua orang. Ketika seseorang menghakimi, ia menentukan siapa yang baik dan siapa yang jahat. Yesus berkata bahwa Bapa telah memberikan-Nya kuasa untuk menghakimi orang-orang mati karena Ia adalah Sang Anak Manusia. Anak Manusia adalah gelar yang merujuk kepada Yesus. Dalam Perjanjian Lama, orang-orang Yahudi percaya bahwa ketika waktunya tiba bagi Allah untuk menghakimi semua orang, Allah akan mengutus seseorang yang seperti Anak Manusia. Ini berarti bahwa Ia muncul sebagai manusia, tetapi otoritas dan kuasa-Nya adalah dari Allah. Orang yang disebut Anak Manusia ini akan menjadi hakim bagi semua orang. Yesus mengatakan bahwa Anak Manusia yang dibicarakan Perjanjian Lama sebenarnya adalah diri-Nya sendiri, Yesus adalah Anak Manusia itu. Dalam kisah ini, Yesus mengatakan bahwa Allah Bapa telah memberikan kepadanya otoritas untuk menghakimi semua orang karena ia adalah Anak Manusia. Yesus menambahkan bahwa mereka tidak usah terkejut dengan apa yang Ia katakan. Akan datang waktunya ketika semua orang yang berada di kubur, atau mereka yang telah mati, akan mendengar suara-Nya. Ketika mereka mendengar suara-Nya, mereka akan keluar dari tempat mereka dikuburkan, dan mereka akan hidup kembali.. Ketika seseorang mati lalu hidup lagi, disebut kebangkitan.</w:t>
      </w:r>
    </w:p>
    <w:p>
      <w:pPr/>
      <w:r>
        <w:rPr>
          <w:lang w:val="id_ID" w:bidi="id_ID"/>
        </w:rPr>
      </w:r>
      <w:r>
        <w:rPr>
          <w:lang w:val="id_ID" w:bidi="id_ID"/>
        </w:rPr>
        <w:t xml:space="preserve">Berhenti di sini dan diskusikan pertanyaan ini dalam kelompok: Kata atau kata-kata apa yang digunakan orang-orang dalam budaya Anda untuk menggambarkan seseorang yang sudah mati, tetapi telah hidup kembali? Hentikan rekaman di sini. </w:t>
      </w:r>
    </w:p>
    <w:p>
      <w:pPr/>
      <w:r>
        <w:rPr>
          <w:lang w:val="id_ID" w:bidi="id_ID"/>
        </w:rPr>
      </w:r>
      <w:r>
        <w:rPr>
          <w:lang w:val="id_ID" w:bidi="id_ID"/>
        </w:rPr>
        <w:t>Yesus mengatakan bahwa Ia akan membangkitkan orang-orang yang telah melakukan kebaikan kepada kebangkitan hidup. Orang-orang ini akan hidup dan bersama Allah dan tidak pernah mati lagi. Pada saat yang sama, ia juga akan membangkitkan orang-orang yang telah melakukan kejahatan menuju kebangkitan penghakiman. Mereka akan hidup lagi, tetapi hanya untuk menghadapi penghakiman Allah atau hukuman karena kejahatan mereka. Di sini, orang-orang yang berbuat baik adalah orang-orang yang percaya kepada semua yang Yesus katakan, dan orang-orang yang telah melakukan kejahatan adalah orang-orang yang tidak percaya kepada kata-kata Yesus.</w:t>
      </w:r>
    </w:p>
    <w:p>
      <w:pPr/>
      <w:r>
        <w:rPr>
          <w:lang w:val="id_ID" w:bidi="id_ID"/>
        </w:rPr>
      </w:r>
      <w:r>
        <w:rPr>
          <w:lang w:val="id_ID" w:bidi="id_ID"/>
        </w:rPr>
        <w:t>Ketika Yesus menghakimi semua orang, Ia tidak melakukannya seorang diri atau untuk diri-Nya sendiri. Dalam cerita-cerita sebelumnya, Yesus mengatakan bahwa Ia hanya melakukan apa yang Ia lihat dilakukan oleh Bapa. Dengan cara yang sama, Yesus hanya menghakimi berdasarkan apa yang Allah katakan kepada-Nya. Semua yang Yesus putuskan dalam penghakiman-Nya adalah adil. Ini berarti bahwa ketika Yesus menghakimi, orang-orang selalu menerima apa yang benar-benar layak mereka dapatkan. Penghakiman Yesus itu adil karena Ia tidak menghakimi untuk mencari kehendak-Nya sendiri atau untuk mencapai tujuan-Nya sendiri. Sebaliknya, Ia membuat keputusan-Nya untuk mencapai kehendak "yang mengutus-Nya". "Yang mengutus-Nya" adalah Allah Bapa.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5:24–30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Yesus mengatakan bahwa mereka yang mendengar atau percaya kepada yang mengutus-Nya akan memiliki kehidupan kekal.</w:t>
      </w:r>
    </w:p>
    <w:p>
      <w:pPr/>
      <w:r>
        <w:rPr>
          <w:lang w:val="id_ID" w:bidi="id_ID"/>
        </w:rPr>
      </w:r>
      <w:r>
        <w:rPr>
          <w:b/>
          <w:lang w:val="id_ID" w:bidi="id_ID"/>
        </w:rPr>
        <w:t>Dalam adegan kedua:</w:t>
      </w:r>
      <w:r>
        <w:rPr>
          <w:lang w:val="id_ID" w:bidi="id_ID"/>
        </w:rPr>
        <w:t xml:space="preserve"> Yesus merujuk kepada diri-Nya sebagai Anak Allah. Ia mengatakan bahwa waktunya telah tiba bagi mereka yang telah mati untuk mendengar Anak Allah yang akan memberikan mereka kehidupan.</w:t>
      </w:r>
    </w:p>
    <w:p>
      <w:pPr/>
      <w:r>
        <w:rPr>
          <w:lang w:val="id_ID" w:bidi="id_ID"/>
        </w:rPr>
      </w:r>
      <w:r>
        <w:rPr>
          <w:b/>
          <w:lang w:val="id_ID" w:bidi="id_ID"/>
        </w:rPr>
        <w:t>Dalam adegan ketiga:</w:t>
      </w:r>
      <w:r>
        <w:rPr>
          <w:lang w:val="id_ID" w:bidi="id_ID"/>
        </w:rPr>
        <w:t xml:space="preserve"> Yesus merujuk kepada diri-Nya sebagai Anak Manusia. Dia mengatakan bahwa Bapa memberiNya otoritas untuk menghakimi di antara orang-orang mati. Kemudian Ia akan membangkitkan orang-orang mati berdasarkan apa yang telah mereka lakukan; baik atau jahat.</w:t>
      </w:r>
    </w:p>
    <w:p>
      <w:pPr/>
      <w:r>
        <w:rPr>
          <w:lang w:val="id_ID" w:bidi="id_ID"/>
        </w:rPr>
      </w:r>
      <w:r>
        <w:rPr>
          <w:b/>
          <w:lang w:val="id_ID" w:bidi="id_ID"/>
        </w:rPr>
        <w:t>Dalam adegan keempat:</w:t>
      </w:r>
      <w:r>
        <w:rPr>
          <w:lang w:val="id_ID" w:bidi="id_ID"/>
        </w:rPr>
        <w:t xml:space="preserve"> Yesus menjelaskan penghakiman-Nya tentang siapa yang akan menerima kehidupan dan siapa yang tidak akan menerimanya selalu adil.</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 Anak Allah dan Anak Manusia</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Orang-orang yang percaya kepada Yesus, mereka yang telah berbuat baik</w:t>
      </w:r>
    </w:p>
    <w:p>
      <w:pPr>
        <w:pStyle w:val="ListBullet"/>
        <w:spacing w:line="240" w:lineRule="auto"/>
        <w:ind w:left="720"/>
      </w:pPr>
      <w:r>
        <w:rPr>
          <w:lang w:val="id_ID" w:bidi="id_ID"/>
        </w:rPr>
      </w:r>
      <w:r>
        <w:rPr>
          <w:lang w:val="id_ID" w:bidi="id_ID"/>
        </w:rPr>
        <w:t>Orang-orang yang tidak percaya kepada Yesus, mereka yang telah melakukan kejahatan</w:t>
      </w:r>
    </w:p>
    <w:p>
      <w:pPr/>
      <w:r>
        <w:rPr>
          <w:lang w:val="id_ID" w:bidi="id_ID"/>
        </w:rPr>
      </w:r>
      <w:r>
        <w:rPr>
          <w:lang w:val="id_ID" w:bidi="id_ID"/>
        </w:rPr>
        <w:t>Bersama kelompok, perhatikan bagian-bagian dari latar belakang perikop ini.</w:t>
      </w:r>
    </w:p>
    <w:p>
      <w:pPr/>
      <w:r>
        <w:rPr>
          <w:lang w:val="id_ID" w:bidi="id_ID"/>
        </w:rPr>
      </w:r>
      <w:r>
        <w:rPr>
          <w:lang w:val="id_ID" w:bidi="id_ID"/>
        </w:rPr>
        <w:t>Tidak jelas di mana kisah itu terjadi. Mungkin Yesus sedang berbicara kepada orang-orang Yahudi atau para pemimpin Yahudi setelah mereka menentang-Nya karena menyembuhkan orang pada hari Sabat. Tetapi fokus kisah itu adalah pada perkataan Yesus. Karena itu, penting untuk memahami dan menggunakan kata-kata Yesus dengan jelas saat Anda memerankan kisah ini.</w:t>
      </w:r>
    </w:p>
    <w:p>
      <w:pPr/>
      <w:r>
        <w:rPr>
          <w:lang w:val="id_ID" w:bidi="id_ID"/>
        </w:rPr>
      </w:r>
      <w:r>
        <w:rPr>
          <w:lang w:val="id_ID" w:bidi="id_ID"/>
        </w:rPr>
        <w:t>Dalam adegan pertama, Yesus akan memulai ucapan-Nya menggunakan ungkapan yang menarik perhatian para pendengar karena apa yang akan Ia katakan adalah benar dan penting.</w:t>
      </w:r>
    </w:p>
    <w:p>
      <w:pPr/>
      <w:r>
        <w:rPr>
          <w:lang w:val="id_ID" w:bidi="id_ID"/>
        </w:rPr>
      </w:r>
      <w:r>
        <w:rPr>
          <w:lang w:val="id_ID" w:bidi="id_ID"/>
        </w:rPr>
        <w:t xml:space="preserve">Berhenti di sini dan diskusikan dalam kelompok; kata atau frasa apa yang akan Anda gunakan untuk ungkapan ini. Ingatlah untuk menerjemahkan ungkapan ini seperti yang telah Anda terjemahkan sebelumnya. Hentikan rekaman di sini. </w:t>
      </w:r>
    </w:p>
    <w:p>
      <w:pPr/>
      <w:r>
        <w:rPr>
          <w:lang w:val="id_ID" w:bidi="id_ID"/>
        </w:rPr>
      </w:r>
      <w:r>
        <w:rPr>
          <w:lang w:val="id_ID" w:bidi="id_ID"/>
        </w:rPr>
        <w:t>Yesus mengatakan bahwa mereka yang mendengar perkataan-Nya dan percaya kepada Dia yang mengutus-Nya memiliki kehidupan kekal. Yang mengutus Yesus adalah Allah Bapa, dan percaya kepada Bapa berarti percaya kepada Yesus. Dalam kisah sebelumnya dan dalam kisah yang sekarang, Yesus adalah pemberi kehidupan. Pastikan untuk menunjukkan bahwa beberapa orang akan mendengar dan percaya kepada Yesus, dan Yesus akan memberikan kepada mereka kehidupan kekal, atau kehidupan yang tidak pernah berakhir. Dahulu, orang yang tidak percaya kepada Yesus layak dihukum. Sekarang seseorang yang percaya kepada Yesus layak menerima kehidupan kekal. Yesus tidak akan lagi menghukumnya. Yesus mengatakan bahwa orang yang percaya kepada-Nya akan seperti seseorang yang pergi dari tempat kematian ke tempat kehidupan. Pastikan untuk menunjukkan bagaimana perubahan ini terjadi ketika seseorang percaya kepada Yesus.</w:t>
      </w:r>
    </w:p>
    <w:p>
      <w:pPr/>
      <w:r>
        <w:rPr>
          <w:lang w:val="id_ID" w:bidi="id_ID"/>
        </w:rPr>
      </w:r>
      <w:r>
        <w:rPr>
          <w:lang w:val="id_ID" w:bidi="id_ID"/>
        </w:rPr>
        <w:t>Dalam adegan kedua, Yesus akan memulai ucapan-Nya lagi menggunakan ungkapan yang menarik perhatian para pendengar karena apa yang akan Ia katakan adalah benar dan penting. Kemudian Yesus berkata bahwa saatnya, atau waktunya, akan datang dan bahkan sudah tiba. Mereka yang telah mati akan mendengar suara Anak Allah, atau suara Yesus. Ketika mereka mendengar suara-Nya, mereka akan hidup. Karena Yesus telah datang ke dunia, orang-orang yang mati secara rohani dapat hidup lagi. Maksudnya, mereka akan memiliki hubungan yang diperbarui dengan Allah. Ini juga berarti bahwa ketika mereka mati, mereka akan bangkit dari tempat mereka dikuburkan. Yesus akan membuat mereka hidup kembali. Yesus dapat melakukan ini karena Bapa yang adalah sumber kehidupan memberikan Yesus kuasa untuk memberikan kehidupan kepada orang lain juga, bahkan kepada mereka yang telah mati.</w:t>
      </w:r>
    </w:p>
    <w:p>
      <w:pPr/>
      <w:r>
        <w:rPr>
          <w:lang w:val="id_ID" w:bidi="id_ID"/>
        </w:rPr>
      </w:r>
      <w:r>
        <w:rPr>
          <w:lang w:val="id_ID" w:bidi="id_ID"/>
        </w:rPr>
        <w:t>Dalam adegan ketiga, Bapa juga akan memberikan otoritas kepada Yesus untuk menghakimi orang-orang yang sudah mati. Bapa akan melakukan ini karena Yesus adalah Anak Manusia, atau hakim yang ditunjuk bagi semua orang. Ini berarti bahwa Yesus memiliki otoritas untuk memutuskan siapa yang akan menerima kehidupan atau hukuman. Kuasa Yesus untuk menghakimi di antara orang-orang mati seharusnya tidak mengejutkan orang-orang Yahudi. Yesus mengatakan bahwa akan datang jamnya atau waktunya semua orang yang berada di dalam kuburan akan mendengar suara-Nya. Waktu yang akan datang ini berbicara tentang akhir zaman ketika Allah akhirnya akan menyelesaikan semua yang telah Ia rencanakan bagi dunia. Ketika ini terjadi, orang-orang mati akan mendengar suara Yesus seperti dalam adegan kedua. Kemudian, mereka akan bangkit dan keluar dari tempat mereka dikuburkan karena Yesus akan membangkitkan atau memberikan kehidupan, kepada mereka lagi. Tetapi Yesus akan membagi mereka menjadi dua kelompok. Yesus akan memberikan kehidupan kepada mereka yang telah melakukan kebaikan, atau mereka yang percaya kepada-Nya. Kemudian mereka akan hidup lagi dan bersama Allah selamanya. Kemudian, Yesus juga akan memberikan kehidupan kepada mereka yang telah melakukan kejahatan, atau mereka yang tidak percaya kepada-Nya. Kemudian Allah akan menghukum mereka.</w:t>
      </w:r>
    </w:p>
    <w:p>
      <w:pPr/>
      <w:r>
        <w:rPr>
          <w:lang w:val="id_ID" w:bidi="id_ID"/>
        </w:rPr>
      </w:r>
      <w:r>
        <w:rPr>
          <w:lang w:val="id_ID" w:bidi="id_ID"/>
        </w:rPr>
        <w:t>Dalam adegan keempat, Yesus menjelaskan bahwa Ia tidak menghakimi orang-orang berdasarkan kehendak-Nya sendiri. Sebaliknya, ia menghakimi berdasarkan apa yang Allah katakan kepadanya. Inilah sebabnya penghakiman Yesus itu adil—orang-orang akan mendapatkan apa yang layak mereka dapatkan. Karena ini adalah apa yang diinginkan Bapa yang mengutus Yesus. Dan Yesus sedang menghakimi untuk melaksanakan apa yang dikehendaki Bapa, bukan kehendak-Nya sendiri.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5:24–30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Cerita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 Anak Allah dan Anak Manusia</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Orang-orang yang percaya kepada Yesus, yaitu mereka yang telah berbuat baik</w:t>
      </w:r>
    </w:p>
    <w:p>
      <w:pPr>
        <w:pStyle w:val="ListBullet"/>
        <w:spacing w:line="240" w:lineRule="auto"/>
        <w:ind w:left="720"/>
      </w:pPr>
      <w:r>
        <w:rPr>
          <w:lang w:val="id_ID" w:bidi="id_ID"/>
        </w:rPr>
      </w:r>
      <w:r>
        <w:rPr>
          <w:lang w:val="id_ID" w:bidi="id_ID"/>
        </w:rPr>
        <w:t>Orang-orang yang tidak percaya kepada Yesus, mereka yang telah melakukan kejahatan</w:t>
      </w:r>
    </w:p>
    <w:p>
      <w:pPr/>
      <w:r>
        <w:rPr>
          <w:lang w:val="id_ID" w:bidi="id_ID"/>
        </w:rPr>
      </w:r>
      <w:r>
        <w:rPr>
          <w:lang w:val="id_ID" w:bidi="id_ID"/>
        </w:rPr>
        <w:t>Peragakan perikop ini dua kali secara berkelompok.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dramanya.</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mengatakan bahwa mereka yang mendengar atau percaya kepada yang mengutus-Nya akan memiliki kehidupan kekal.</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orang-orang yang percaya kepada Yesus, "Apa yang Anda rasakan atau pikirkan?" Orang-orang mungkin menjawab hal-hal seperti, "Kami senang dan bersyukur kepada Yesus karena sekarang kami memiliki kehidupan kekal. Yesus tidak akan menghukum kami, tetapi kami akan hidup bersama Allah selamanya!" atau "Kami berharap semua orang akan mendengarkan dan percaya kepada Yesus dan Bapa yang mengutus-Nya sehingga mereka akan memiliki kehidupan kekal juga!"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merujuk kepada diri-Nya sebagai Anak Allah. Ia mengatakan bahwa waktunya telah tiba bagi mereka yang telah mati untuk mendengar Anak Allah yang akan memberikan mereka kehidupan.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orang-orang yang baik dan jahat yang telah mati, "Apa yang Anda rasakan atau pikirkan?" Orang-orang mungkin menjawab hal-hal seperti, "Yesus luar biasa! Dia benar-benar adalah Anak Allah. Kami sudah mati, namun kami mendengar suara-Nya!" atau "Kami hidup lagi karena kami mendengar suara Yesus Anak Allah. Saya bertanya-tanya apa yang akan Ia lakukan dengan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Yesus merujuk kepada diri-Nya sebagai Anak Manusia. Dia mengatakan bahwa Bapa memberiNya otoritas untuk menghakimi di antara orang-orang mati. Kemudian Ia akan membangkitkan orang-orang mati berdasarkan apa yang telah mereka lakukan; baik atau jahat.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orang-orang baik yang percaya kepada Yesus dan telah mati, "Apa yang Anda rasakan atau pikirkan?" Orang-orang mungkin menjawab hal-hal seperti, "Kami bersyukur kepada Yesus karena kami mendengar suara-Nya, kemudian Ia membangkitkan kami untuk hidup lagi dan bersama Allah selamanya!"</w:t>
      </w:r>
    </w:p>
    <w:p>
      <w:pPr>
        <w:pStyle w:val="ListBullet"/>
        <w:spacing w:line="240" w:lineRule="auto"/>
        <w:ind w:left="720"/>
      </w:pPr>
      <w:r>
        <w:rPr>
          <w:lang w:val="id_ID" w:bidi="id_ID"/>
        </w:rPr>
      </w:r>
      <w:r>
        <w:rPr>
          <w:lang w:val="id_ID" w:bidi="id_ID"/>
        </w:rPr>
        <w:t>Anda mungkin juga bertanya kepada orang-orang yang memerankan orang-orang jahat yang tidak percaya kepada Yesus dan telah mati, "Apa yang Anda rasakan atau pikirkan?" Orang-orang mungkin menjawab hal-hal seperti, "Ini mengerikan! Kami mendengar suara-Nya, kemudian Yesus membangkitkan kami. Tetapi Dia menghukum kami karena kami tidak percaya kepada-Nya!"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Yesus menjelaskan bahwa penghakiman-Nya tentang siapa yang akan menerima kehidupan dan siapa yang tidak akan selalu adil. Kemudian Ia akan membangkitkan orang-orang mati berdasarkan apa yang telah mereka lakukan; baik atau jahat.</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orang-orang jahat yang tidak percaya kepada Yesus dan telah mati, "Apa yang Anda rasakan atau pikirkan?" Orang-orang mungkin menjawab hal-hal seperti, "Yesus tidak adil! Mengapa Ia membangkitkan beberapa orang untuk bersama Allah, sementara Ia membangkitkan kami, tetapi Ia menghukum kami!"</w:t>
      </w:r>
    </w:p>
    <w:p>
      <w:pPr>
        <w:pStyle w:val="ListBullet"/>
        <w:spacing w:line="240" w:lineRule="auto"/>
        <w:ind w:left="720"/>
      </w:pPr>
      <w:r>
        <w:rPr>
          <w:lang w:val="id_ID" w:bidi="id_ID"/>
        </w:rPr>
      </w:r>
      <w:r>
        <w:rPr>
          <w:lang w:val="id_ID" w:bidi="id_ID"/>
        </w:rPr>
        <w:t>Tanyakan juga kepada orang yang memerankan Yesus, "Apa yang Anda rasakan atau pikirkan?" Orang-orang mungkin menjawab hal-hal seperti, "Banyak orang tidak akan senang dengan bagaimana cara saya menghakimi." Tetapi ini adalah kehendak Bapa-Ku yang mengutus Aku. Aku menghakimi sebagaimana Dia kmemerintahkan aku untuk menghakimi."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5:24–30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Kisah ini berbicara tentang otoritas Yesus untuk memberikan hidup dan untuk menghakimi orang-orang Ini dimulai dengan ucapan Yesus yang menarik perhatian para pendengar karena Ia akan menyatakan sesuatu yang penting dan benar. Terjemahkan ungkapan ini dengan cara yang sama seperti yang telah Anda terjemahkan sebelumnya.</w:t>
      </w:r>
    </w:p>
    <w:p>
      <w:pPr/>
      <w:r>
        <w:rPr>
          <w:lang w:val="id_ID" w:bidi="id_ID"/>
        </w:rPr>
      </w:r>
      <w:r>
        <w:rPr>
          <w:lang w:val="id_ID" w:bidi="id_ID"/>
        </w:rPr>
        <w:t xml:space="preserve">Yesus mengatakan bahwa siapa pun yang mendengar-Nya dan percaya kepada Dia yang mengutus Yesus memiliki </w:t>
      </w:r>
      <w:r>
        <w:rPr>
          <w:b/>
          <w:lang w:val="id_ID" w:bidi="id_ID"/>
        </w:rPr>
        <w:t>kehidupan kekal</w:t>
      </w:r>
      <w:r>
        <w:rPr>
          <w:lang w:val="id_ID" w:bidi="id_ID"/>
        </w:rPr>
        <w:t xml:space="preserve">. Kehidupan kekal berarti hidup bersama Allah selamanya. Yesus mengatakan bahwa siapa pun yang percaya kepada Allah Bapa yang mengutus Yesus akan hidup kembali. Dia tidak akan mati lagi tetapi akan hidup selamanya bersama Allah. Terjemahkan </w:t>
      </w:r>
      <w:r>
        <w:rPr>
          <w:b/>
          <w:lang w:val="id_ID" w:bidi="id_ID"/>
        </w:rPr>
        <w:t>kehidupan kekal</w:t>
      </w:r>
      <w:r>
        <w:rPr>
          <w:lang w:val="id_ID" w:bidi="id_ID"/>
        </w:rPr>
        <w:t xml:space="preserve"> dengan cara yang sama seperti yang telah Anda terjemahkan sebelumnya. Untuk informasi lebih lanjut tentang kehidupan kekal, lihat Daftar Kata Utama.</w:t>
      </w:r>
    </w:p>
    <w:p>
      <w:pPr/>
      <w:r>
        <w:rPr>
          <w:lang w:val="id_ID" w:bidi="id_ID"/>
        </w:rPr>
      </w:r>
      <w:r>
        <w:rPr>
          <w:lang w:val="id_ID" w:bidi="id_ID"/>
        </w:rPr>
        <w:t xml:space="preserve">Karena kisah sebelumnya menunjukkan bahwa Yesus dan Bapa setara dalam otoritas dan kuasa, percaya kepada Allah berarti percaya kepada Yesus dan beriman kepada-Nya. Yesus mengatakan bahwa siapa saja yang melakukan hal ini tidak akan masuk dalam </w:t>
      </w:r>
      <w:r>
        <w:rPr>
          <w:b/>
          <w:lang w:val="id_ID" w:bidi="id_ID"/>
        </w:rPr>
        <w:t>penghukuman</w:t>
      </w:r>
      <w:r>
        <w:rPr>
          <w:lang w:val="id_ID" w:bidi="id_ID"/>
        </w:rPr>
        <w:t xml:space="preserve">. Ini adalah cara lain untuk mengatakan bahwa Yesus tidak akan lagi menghukum-Nya. Seseorang yang percaya kepada Allah Bapa dan Yesus Anak Allah telah berpindah dari kematian kepada kehidupan. Sebelumnya, ia layak mendapat hukuman. Sekarang ia layak hidup, dan Yesus telah memberinya hidup untuk bersama Allah selamanya. Terjemahkan </w:t>
      </w:r>
      <w:r>
        <w:rPr>
          <w:b/>
          <w:lang w:val="id_ID" w:bidi="id_ID"/>
        </w:rPr>
        <w:t>penghakiman</w:t>
      </w:r>
      <w:r>
        <w:rPr>
          <w:lang w:val="id_ID" w:bidi="id_ID"/>
        </w:rPr>
        <w:t xml:space="preserve"> dengan cara yang sama seperti yang telah Anda terjemahkan sebelumnya.</w:t>
      </w:r>
    </w:p>
    <w:p>
      <w:pPr/>
      <w:r>
        <w:rPr>
          <w:lang w:val="id_ID" w:bidi="id_ID"/>
        </w:rPr>
      </w:r>
      <w:r>
        <w:rPr>
          <w:lang w:val="id_ID" w:bidi="id_ID"/>
        </w:rPr>
        <w:t xml:space="preserve">Kemudian, Yesus kembali memulai ucapan-Nya dengan kata-kata yang menarik perhatian para pendengar karena Ia akan mengatakan sesuatu yang penting dan benar. Ketika Yesus mengatakan bahwa waktu akan datang dan sekarang telah tiba, maksudnya adalah bahwa Allah telah menentukan waktu untuk suatu peristiwa penting, dan waktu itu kini telah tiba. Dalam kisah ini, ini merujuk pada waktu ketika orang-orang mati atau mereka yang telah mati akan mendengar suara </w:t>
      </w:r>
      <w:r>
        <w:rPr>
          <w:b/>
          <w:lang w:val="id_ID" w:bidi="id_ID"/>
        </w:rPr>
        <w:t>Anak Allah</w:t>
      </w:r>
      <w:r>
        <w:rPr>
          <w:lang w:val="id_ID" w:bidi="id_ID"/>
        </w:rPr>
        <w:t xml:space="preserve">. Gelar </w:t>
      </w:r>
      <w:r>
        <w:rPr>
          <w:b/>
          <w:lang w:val="id_ID" w:bidi="id_ID"/>
        </w:rPr>
        <w:t>Anak Allah</w:t>
      </w:r>
      <w:r>
        <w:rPr>
          <w:lang w:val="id_ID" w:bidi="id_ID"/>
        </w:rPr>
        <w:t xml:space="preserve"> adalah gelar bagi individu-individu yang memiliki hubungan khusus dengan Allah. Dalam Perjanjian Baru, gelar ini merujuk kepada Yesus karena hubungan khusus-Nya dengan Allah Bapa. Terjemahkan </w:t>
      </w:r>
      <w:r>
        <w:rPr>
          <w:b/>
          <w:lang w:val="id_ID" w:bidi="id_ID"/>
        </w:rPr>
        <w:t>Anak Allah</w:t>
      </w:r>
      <w:r>
        <w:rPr>
          <w:lang w:val="id_ID" w:bidi="id_ID"/>
        </w:rPr>
        <w:t xml:space="preserve"> dengan cara yang sama seperti yang telah Anda terjemahkan sebelumnya. Untuk informasi lebih lanjut tentang </w:t>
      </w:r>
      <w:r>
        <w:rPr>
          <w:b/>
          <w:lang w:val="id_ID" w:bidi="id_ID"/>
        </w:rPr>
        <w:t>Anak Allah</w:t>
      </w:r>
      <w:r>
        <w:rPr>
          <w:lang w:val="id_ID" w:bidi="id_ID"/>
        </w:rPr>
        <w:t>, lihat Daftar Kata Utama.</w:t>
      </w:r>
    </w:p>
    <w:p>
      <w:pPr/>
      <w:r>
        <w:rPr>
          <w:lang w:val="id_ID" w:bidi="id_ID"/>
        </w:rPr>
      </w:r>
      <w:r>
        <w:rPr>
          <w:lang w:val="id_ID" w:bidi="id_ID"/>
        </w:rPr>
        <w:t xml:space="preserve">Bapa memberikan kuasa kepada Anak untuk memberikan kehidupan kepada orang lain sehingga </w:t>
      </w:r>
      <w:r>
        <w:rPr>
          <w:b/>
          <w:lang w:val="id_ID" w:bidi="id_ID"/>
        </w:rPr>
        <w:t>Anak Manusia</w:t>
      </w:r>
      <w:r>
        <w:rPr>
          <w:lang w:val="id_ID" w:bidi="id_ID"/>
        </w:rPr>
        <w:t xml:space="preserve"> dapat menghakimi di antara orang-orang yang telah mati. Yesus adalah </w:t>
      </w:r>
      <w:r>
        <w:rPr>
          <w:b/>
          <w:lang w:val="id_ID" w:bidi="id_ID"/>
        </w:rPr>
        <w:t>Anak Manusia</w:t>
      </w:r>
      <w:r>
        <w:rPr>
          <w:lang w:val="id_ID" w:bidi="id_ID"/>
        </w:rPr>
        <w:t xml:space="preserve">. Ini berarti bahwa Yesus adalah hakim yang ditunjuk oleh Allah untuk semua orang. Terjemahkan kata </w:t>
      </w:r>
      <w:r>
        <w:rPr>
          <w:b/>
          <w:lang w:val="id_ID" w:bidi="id_ID"/>
        </w:rPr>
        <w:t>Anak Manusia</w:t>
      </w:r>
      <w:r>
        <w:rPr>
          <w:lang w:val="id_ID" w:bidi="id_ID"/>
        </w:rPr>
        <w:t xml:space="preserve"> dengan cara yang sama seperti yang telah Anda terjemahkan ini sebelumnya. Untuk informasi lebih lanjut tentang </w:t>
      </w:r>
      <w:r>
        <w:rPr>
          <w:b/>
          <w:lang w:val="id_ID" w:bidi="id_ID"/>
        </w:rPr>
        <w:t>Anak Manusia</w:t>
      </w:r>
      <w:r>
        <w:rPr>
          <w:lang w:val="id_ID" w:bidi="id_ID"/>
        </w:rPr>
        <w:t>, lihat Daftar Kata Utama.</w:t>
      </w:r>
    </w:p>
    <w:p>
      <w:pPr/>
      <w:r>
        <w:rPr>
          <w:lang w:val="id_ID" w:bidi="id_ID"/>
        </w:rPr>
      </w:r>
      <w:r>
        <w:rPr>
          <w:lang w:val="id_ID" w:bidi="id_ID"/>
        </w:rPr>
        <w:t xml:space="preserve">Sekali lagi, Yesus mengatakan bahwa waktunya akan datang ketika orang-orang yang berada di dalam kuburan, atau orang-orang yang telah mati akan mendengar suara-Nya. Yesus akan </w:t>
      </w:r>
      <w:r>
        <w:rPr>
          <w:b/>
          <w:lang w:val="id_ID" w:bidi="id_ID"/>
        </w:rPr>
        <w:t>membangkitkan</w:t>
      </w:r>
      <w:r>
        <w:rPr>
          <w:lang w:val="id_ID" w:bidi="id_ID"/>
        </w:rPr>
        <w:t xml:space="preserve"> orang-orang mati. ini berarti Yesus akan membuat orang yang telah mati hidup kembali. Yesus akan membangkitkan mereka yang telah melakukan kebaikan atau mereka yang percaya kepada-Nya. Mereka akan hidup lagi, dan mereka akan bersama Allah selamanya. Yesus juga akan membangkitkan mereka yang telah melakukan kejahatan atau mereka yang tidak percaya kepada Yesus. Mereka akan hidup lagi untuk menderita hukuman Allah karena menolak Yesus Anak-Nya.</w:t>
      </w:r>
    </w:p>
    <w:p>
      <w:pPr/>
      <w:r>
        <w:rPr>
          <w:lang w:val="id_ID" w:bidi="id_ID"/>
        </w:rPr>
      </w:r>
      <w:r>
        <w:rPr>
          <w:lang w:val="id_ID" w:bidi="id_ID"/>
        </w:rPr>
        <w:t xml:space="preserve">Berhenti di sini dan diskusikan dalam kelompok, kata atau frasa apa yang akan Anda gunakan untuk </w:t>
      </w:r>
      <w:r>
        <w:rPr>
          <w:b/>
          <w:lang w:val="id_ID" w:bidi="id_ID"/>
        </w:rPr>
        <w:t>kebangkitan</w:t>
      </w:r>
      <w:r>
        <w:rPr>
          <w:lang w:val="id_ID" w:bidi="id_ID"/>
        </w:rPr>
        <w:t>. Carilah kebangkitan di Daftar Kata Utama untuk informasi lebih lanjut. Hentikan audio ini di sini</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5:31–47</w:t>
      </w:r>
      <w:r>
        <w:rPr>
          <w:lang w:val="id_ID" w:bidi="id_ID"/>
        </w:rPr>
      </w:r>
    </w:p>
    <w:p>
      <w:pPr>
        <w:pStyle w:val="Heading3"/>
      </w:pPr>
      <w:r>
        <w:rPr>
          <w:lang w:val="id_ID" w:bidi="id_ID"/>
        </w:rPr>
        <w:t>Dengar dan Renungkan</w:t>
      </w:r>
    </w:p>
    <w:p>
      <w:pPr/>
      <w:r>
        <w:rPr>
          <w:lang w:val="id_ID" w:bidi="id_ID"/>
        </w:rPr>
      </w:r>
      <w:r>
        <w:rPr>
          <w:lang w:val="id_ID" w:bidi="id_ID"/>
        </w:rPr>
        <w:t>Dalam bagian ini, dengarkan Yohanes 5:31–47 dan simpanlah di dalam hati Anda.</w:t>
      </w:r>
    </w:p>
    <w:p>
      <w:pPr/>
      <w:r>
        <w:rPr>
          <w:lang w:val="id_ID" w:bidi="id_ID"/>
        </w:rPr>
      </w:r>
      <w:r>
        <w:rPr>
          <w:lang w:val="id_ID" w:bidi="id_ID"/>
        </w:rPr>
        <w:t>Dengarkan versi audio dari Yohanes 5:31–47 sebanyak tiga kali, dalam tiga terjemahan yang berbeda, jika memungkinkan. Kemudian, bahas pertanyaan-pertanyaan berikut: secara berkelompok</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5:31–47 dalam terjemahan yang paling mudah dimengerti.</w:t>
      </w:r>
    </w:p>
    <w:p>
      <w:pPr/>
      <w:r>
        <w:rPr>
          <w:lang w:val="id_ID" w:bidi="id_ID"/>
        </w:rPr>
      </w:r>
      <w:r>
        <w:rPr>
          <w:lang w:val="id_ID" w:bidi="id_ID"/>
        </w:rPr>
        <w:t>Dalam kisah-kisah sebelumnya, Yesus telah membela tindakan-Nya terhadap orang-orang Yahudi atau para pemimpin Yahudi. Orang-orang Yahudi mulai menganiaya Yesus setelah Ia menyembuhkan seseorang pada hari Sabat. Yesus menjelaskan dan mengatakan bahwa Ia adalah Anak Allah, yang berarti bahwa Ia memiliki otoritas yang sama dengan Allah Bapa. Seperti Allah Bapa, Yesus memiliki otoritas untuk bekerja pada hari sabat. Karena Ia juga adalah Anak Manusia, Ia juga memiliki otoritas untuk memberikan kehidupan dan untuk menghakimi di antara orang-orang. Kisah ini bercerita tentang para saksi yang membuktikan otoritas Yesus.</w:t>
      </w:r>
    </w:p>
    <w:p>
      <w:pPr/>
      <w:r>
        <w:rPr>
          <w:lang w:val="id_ID" w:bidi="id_ID"/>
        </w:rPr>
      </w:r>
      <w:r>
        <w:rPr>
          <w:lang w:val="id_ID" w:bidi="id_ID"/>
        </w:rPr>
        <w:t>Kisah ini dimulai dengan Yesus masih berbicara dan membela tindakan-Nya. Yesus mengatakan bahwa jika Ia memberikan kesaksian atau bersaksi tentang diri-Nya sendiri, maka orang-orang tidak akan menerimanya sebagai kebenaran. Kata saksi atau bersaksi adalah bahasa yang sering digunakan dalam persidangan pengadilan. Saksi adalah orang yang mengetahui sesuatu tentang kasus dalam persidangan pengadilan. Entah dia mengetahui sesuatu yang akan membuktikan seseorang bersalah, atau sesuatu yang akan membuktikan bahwa orang tersebut tidak bersalah. Ketika ia membagikan apa yang diketahuinya dalam persidangan di pengadilan, ia menjadi saksi atau memberikan kesaksian, dan pernyataan yang diberikannya disebut kesaksian. Yesus menggunakan bahasa ini karena ketika orang-orang Yahudi menuduh-Nya melanggar hukum sabat , itu seperti Yesus sedang berada di pengadilan, membela diri. Ia telah menunjukkan bahwa Ia tidak bersalah karena melanggar hukum Sabat. Di sini Yesus mengatakan bahwa jika Ia memberikan kesaksian atau bersaksi tentang diri-Nya sendiri, maka orang-orang tidak akan menerimanya sebagai kebenaran. Hal ini karena menurut Perjanjian Lama atau hukum Yahudi, setidaknya harus ada dua orang saksi untuk membuktikan apakah seseorang bersalah atau tidak bersalah. Yesus sendiri tidak dapat membuktikan otoritas-Nya, dan itulah sebabnya orang-orang tidak akan menerima kesaksian-Nya. Tetapi Yesus berkata bahwa ada saksi lain yang dapat memberikan kesaksian tentang otoritas-Nya, dan kesaksiannya itu benar. Ini berarti kesaksiannya akan membantu membuktikan klaim Yesus tentang otoritas. Yesus tidak menyebutkan nama saksi lain ini, tetapi berdasarkan kisah sebelumnya dan kisah saat ini, Yesus merujuk kepada Allah Bapa. Yesus kemudian akan menyebutkan saksi-saksi lain atas otoritas-Nya.</w:t>
      </w:r>
    </w:p>
    <w:p>
      <w:pPr/>
      <w:r>
        <w:rPr>
          <w:lang w:val="id_ID" w:bidi="id_ID"/>
        </w:rPr>
      </w:r>
      <w:r>
        <w:rPr>
          <w:lang w:val="id_ID" w:bidi="id_ID"/>
        </w:rPr>
        <w:t xml:space="preserve">Berhenti di sini dan diskusikan pertanyaan ini secara berkelompok: Bicarakan tentang orang-orang yang memberikan pernyataan dalam persidangan pengadilan. Dalam budaya Anda, apa sebutan untuk seseorang yang dapat membantu hakim memutuskan siapa yang bersalah atau tidak bersalah dalam persidangan pengadilan? Orang-orang seperti apa yang memberikan pernyataan ini? Apa sebutan untuk pernyataan mereka dalam persidangan pengadilan? Bagaimana Anda tahu bahwa apa yang mereka katakan itu benar? Hentikan rekaman di sini. </w:t>
      </w:r>
    </w:p>
    <w:p>
      <w:pPr/>
      <w:r>
        <w:rPr>
          <w:lang w:val="id_ID" w:bidi="id_ID"/>
        </w:rPr>
      </w:r>
      <w:r>
        <w:rPr>
          <w:lang w:val="id_ID" w:bidi="id_ID"/>
        </w:rPr>
        <w:t>Yesus berkata bahwa para pemimpin Yahudi mengutus beberapa orang mereka kepada Yohanes, dan Yohanes bersaksi tentang kebenaran mengenai Yesus. Yesus menjelaskan bahwa Ia tidak membutuhkan kesaksian dari siapa pun. Tetapi ia tetap menyebutkan kesaksian Yohanes karena itu benar, dan mungkin dapat membantu mereka mengetahui kebenaran tentang Yesus dan pesan-Nya. Ketika mereka mengetahui kebenaran dan mempercayainya, Yesus akan menyelamatkan mereka dari kematian dan memberi mereka kehidupan kekal. Yesus melanjutkan dan mengatakan bahwa Yohanes adalah pelita yang menyala dan bersinar. Pelita adalah benda yang digunakan orang sebagai sumber cahaya agar mereka dapat melihat dalam kegelapan. Pelita itu sendiri tidak dapat memberikan cahaya sampai minyak dan api dimasukkan ke dalamnya. Dengan cara yang sama, Yohanes bukanlah terang itu. Yesus adalah terang itu. Sebaliknya, Yohanes bagaikan pelita yang memberikan terang di tengah kegelapan karena ia bersaksi tentang Yesus kepada orang-orang yang membutuhkan-Nya tetapi tidak mengenal-Nya. Untuk sementara waktu, orang-orang senang mendengar kesaksian Yohanes karena hal itu memberi mereka harapan akan juru selamat dari Allah. Kesaksian Yohanes hanya berlangsung sementara karena peran Yohanes sebagai saksi Yesus berakhir ketika Yesus akhirnya datang.</w:t>
      </w:r>
    </w:p>
    <w:p>
      <w:pPr/>
      <w:r>
        <w:rPr>
          <w:lang w:val="id_ID" w:bidi="id_ID"/>
        </w:rPr>
      </w:r>
      <w:r>
        <w:rPr>
          <w:lang w:val="id_ID" w:bidi="id_ID"/>
        </w:rPr>
        <w:t xml:space="preserve">Berhenti di sini dan lihatlah gambar sebuah </w:t>
      </w:r>
      <w:r>
        <w:rPr>
          <w:lang w:val="id_ID" w:bidi="id_ID"/>
        </w:rPr>
        <w:t>pelita</w:t>
      </w:r>
      <w:r>
        <w:rPr>
          <w:lang w:val="id_ID" w:bidi="id_ID"/>
        </w:rPr>
        <w:t xml:space="preserve"> secara berkelompok. Hentikan rekaman di sini. </w:t>
      </w:r>
    </w:p>
    <w:p>
      <w:pPr/>
      <w:r>
        <w:rPr>
          <w:lang w:val="id_ID" w:bidi="id_ID"/>
        </w:rPr>
      </w:r>
      <w:r>
        <w:rPr>
          <w:lang w:val="id_ID" w:bidi="id_ID"/>
        </w:rPr>
        <w:t>Kemudian Yesus berkata bahwa Ia memiliki kesaksian yang lebih besar atau lebih penting daripada kesaksian Yohanes. Di sini Yesus merujuk pada pekerjaan-pekerjaan yang diperintahkan Allah Bapa kepadanya untuk dilakukan. Pekerjaan-pekerjaan ini adalah aktivitas dan mujizat yang telah dilakukan Yesus. Ini termasuk mukjizat ketika Yesus menyembuhkan seorang laki-laki yang sakit selama tiga puluh delapan tahun. Pekerjaan-pekerjaan ini berfungsi sebagai kesaksian yang membuktikan otoritas Yesus.</w:t>
      </w:r>
    </w:p>
    <w:p>
      <w:pPr/>
      <w:r>
        <w:rPr>
          <w:lang w:val="id_ID" w:bidi="id_ID"/>
        </w:rPr>
      </w:r>
      <w:r>
        <w:rPr>
          <w:lang w:val="id_ID" w:bidi="id_ID"/>
        </w:rPr>
        <w:t>Selain itu, Allah Bapa yang mengutus Yesus juga bersaksi tentang otoritas Yesus. Tetapi karena orang-orang Yahudi tidak percaya kepada Yesus, orang-orang Yahudi gagal mengenal Bapa. Oleh karena itu, mereka juga merasa sulit untuk menaati kata-kata-Nya. Orang-orang Yahudi percaya bahwa Kitab Suci atau Perjanjian Lama memberikan mereka informasi tentang cara menerima kehidupan kekal. Jadi, mereka melakukan yang terbaik untuk mempelajari Kitab Suci. Namun, Yesus berkata bahwa orang-orang Yahudi tidak datang kepada-Nya atau percaya kepada ajaran-ajaran-Nya. Orang-orang Yahudi gagal menyadari bahwa Kitab Suci yang terus mereka pelajari juga bersaksi dan membuktikan otoritas Yesus.</w:t>
      </w:r>
    </w:p>
    <w:p>
      <w:pPr/>
      <w:r>
        <w:rPr>
          <w:lang w:val="id_ID" w:bidi="id_ID"/>
        </w:rPr>
      </w:r>
      <w:r>
        <w:rPr>
          <w:lang w:val="id_ID" w:bidi="id_ID"/>
        </w:rPr>
        <w:t>Yesus segera menjelaskan bahwa Ia tidak melakukan atau mengatakan semua hal ini agar manusia menghormati-Nya. Yesus tidak seperti orang-orang Yahudi atau para pemimpin Yahudi. Yesus berkata bahwa Ia tahu bahwa orang-orang Yahudi ini tidak mengasihi Allah. Selain itu, mereka adalah orang-orang yang senang menerima kehormatan untuk diri sendiri. Mereka berkeliling mengatakan bahwa mereka berbicara atas nama Allah, padahal Allah tidak mengutus mereka. Dan ketika mereka melakukan ini, mereka saling menyambut, saling menghormati, dan saling mempercayai. Namun mereka tidak menerima maupun mempercayai Yesus yang datang dalam nama dan kuasa Allah Bapa. Lalu, Yesus mengajukan pertanyaan kepada mereka untuk menegaskan suatu poin, "Bagaimana kalian dapat percaya, jika kalian menerima kemuliaan dari satu sama lain, tetapi tidak mencari kemuliaan yang berasal dari satu-satunya Allah?" Yesus bermaksud bahwa orang-orang Yahudi tidak percaya kepada-Nya karena bagi orang-orang Yahudi, menerima kehormatan dari manusia lebih penting daripada kehormatan dari Allah.</w:t>
      </w:r>
    </w:p>
    <w:p>
      <w:pPr/>
      <w:r>
        <w:rPr>
          <w:lang w:val="id_ID" w:bidi="id_ID"/>
        </w:rPr>
      </w:r>
      <w:r>
        <w:rPr>
          <w:lang w:val="id_ID" w:bidi="id_ID"/>
        </w:rPr>
        <w:t>Kemudian Yesus berkata bahwa Ia tidak akan menuduh orang-orang Yahudi di hadapan Allah dan mengatakan kepada Allah bahwa mereka salah. Ada orang lain yang akan menuduh mereka ketika waktu penghakiman tiba. Orang yang menuduh mereka atau yang memberi tahu Allah bahwa mereka salah adalah Musa. Ketika Yesus menyebut Musa, Ia tidak sedang berbicara tentang Musa tokoh dalam Perjanjian Lama. Sebaliknya, ia sedang berbicara tentang Hukum Musa. Allah memberikan Hukum ini kepada orang-orang Yahudi dan Musa-lah yang menulis Hukum-Hukum ini. Orang-orang Yahudi mengira bahwa mereka telah mempelajari dan menaati Hukum Musa dengan benar, dan mereka menaruh harapan mereka padanya. Ini berarti bahwa mereka berharap Allah akan memberi mereka imbalan berupa kehidupan kekal ketika mereka mempelajari Hukum Musa. Namun bagi Yesus, mereka gagal memahami Hukum Musa dengan benar. Karena jika mereka benar-benar memahami dan mempercayai Hukum Musa, mereka juga akan percaya kepada Yesus. Hal ini karena Musa menulis tentang Yesus. Ini adalah cara lain untuk mengatakan bahwa Hukum Musa mengajarkan orang-orang Yahudi untuk percaya kepada Yesus. Hukum Musa mengajarkan orang-orang Yahudi dan leluhur mereka bagaimana mereka dapat menjalani hidup mereka dengan cara yang menyenangkan Allah. Namun, kisah Perjanjian Lama menunjukkan bahwa para leluhur orang-orang Yahudi gagal menaati Hukum Musa. Mereka selalu berdosa dan tidak menaati Allah. Ketika Yesus datang ke dunia, Ia tidak hanya mengungkapkan Allah Bapa. Ia juga menunjukkan bagaimana cara menaati Hukum Musa dengan benar. Dia menunjukkan bagaimana menjalani hidup yang menyenangkan hati Allah. Jika orang-orang Yahudi ingin menyenangkan Allah dan menaati Hukum Musa, mereka harus meneladani Yesus, mendengarkan perkataan-Nya, dan belajar dari kehidupan-Nya. Dengan kata lain, orang-orang Yahudi harus menyadari melalui Hukum Musa bahwa mereka perlu percaya kepada Yesus untuk menyenangkan Allah. Inilah satu-satunya cara agar Allah memberi mereka imbalan berupa kehidupan kekal seperti yang mereka harapkan. Tetapi karena mereka gagal menaati Hukum Musa dengan beriman kepada Yesus, Allah akan menghakimi mereka. Kemudian Yesus mengajukan pertanyaan lain untuk menegaskan suatu poin: "Tetapi jika kamu tidak percaya pada tulisan-tulisannya, bagaimana kamu akan percaya pada perkataan-Ku?" Karena mereka gagal untuk benar-benar percaya pada Hukum Musa, mereka tidak dapat percaya pada ajaran Yesus.</w:t>
      </w:r>
    </w:p>
    <w:p>
      <w:pPr/>
      <w:r>
        <w:rPr>
          <w:lang w:val="id_ID" w:bidi="id_ID"/>
        </w:rPr>
      </w:r>
      <w:r>
        <w:rPr>
          <w:lang w:val="id_ID" w:bidi="id_ID"/>
        </w:rPr>
        <w:t>Kisah ini mengakhiri cerita panjang yang dimulai ketika Yesus menyembuhkan seorang laki-laki pada hari Sabat. Dalam kisah panjang ini, Yesus membela diri dengan mengatakan bahwa Ia adalah Anak Allah. Ini berarti bahwa Ia memiliki otoritas yang setara dengan Allah Bapa. Ia juga mengatakan bahwa dirinya adalah Anak Manusia yang merupakan hakim yang ditunjuk Allah atas semua orang. Ini berarti bahwa Ia memiliki kekuasaan dan otoritas untuk menghidupkan kembali orang-orang yang telah mati jika mereka percaya kepada-Nya, atau Ia dapat menghukum orang-orang jika mereka tidak percaya kepada-Nya. Pada bagian terakhir dari kisah ini, Yesus mengatakan bahwa ada beberapa saksi yang akan membuktikan apa yang Ia katakan. Saksi-saksi atas otoritas-Nya adalah Allah Bapa dan perbuatan-perbuatan yang Allah perintahkan kepada Yesus untuk dilakukan, lalu ada Yohanes, dan Kitab Suci atau Hukum Musa.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5:31–47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Yesus mengatakan bahwa orang-orang tidak akan mempercayai-Nya jika Dia bersaksi tentang diri-Nya sendiri. Dia juga mengatakan bahwa ada orang lain yang bersaksi untuk-Nya. Inilah Allah Bapa.</w:t>
      </w:r>
    </w:p>
    <w:p>
      <w:pPr/>
      <w:r>
        <w:rPr>
          <w:lang w:val="id_ID" w:bidi="id_ID"/>
        </w:rPr>
      </w:r>
      <w:r>
        <w:rPr>
          <w:b/>
          <w:lang w:val="id_ID" w:bidi="id_ID"/>
        </w:rPr>
        <w:t>Dalam adegan kedua:</w:t>
      </w:r>
      <w:r>
        <w:rPr>
          <w:lang w:val="id_ID" w:bidi="id_ID"/>
        </w:rPr>
        <w:t xml:space="preserve"> Yesus memberi tahu orang-orang bahwa Yohanes juga bersaksi tentang Dia, dan kesaksian Yohanes itu benar. Tetapi Yesus mengatakan bahwa perbuatan-perbuatan yang Ia lakukan menjadi saksi yang lebih besar daripada kesaksian Yohanes.</w:t>
      </w:r>
    </w:p>
    <w:p>
      <w:pPr/>
      <w:r>
        <w:rPr>
          <w:lang w:val="id_ID" w:bidi="id_ID"/>
        </w:rPr>
      </w:r>
      <w:r>
        <w:rPr>
          <w:b/>
          <w:lang w:val="id_ID" w:bidi="id_ID"/>
        </w:rPr>
        <w:t>Dalam adegan ketiga:</w:t>
      </w:r>
      <w:r>
        <w:rPr>
          <w:lang w:val="id_ID" w:bidi="id_ID"/>
        </w:rPr>
        <w:t xml:space="preserve"> Yesus menjelaskan bahwa Bapa juga bersaksi untuk-Nya. Tetapi orang-orang Yahudi tidak mengenal Bapa karena mereka tidak percaya kepada Yesus.</w:t>
      </w:r>
    </w:p>
    <w:p>
      <w:pPr/>
      <w:r>
        <w:rPr>
          <w:lang w:val="id_ID" w:bidi="id_ID"/>
        </w:rPr>
      </w:r>
      <w:r>
        <w:rPr>
          <w:b/>
          <w:lang w:val="id_ID" w:bidi="id_ID"/>
        </w:rPr>
        <w:t>Dalam adegan keempat:</w:t>
      </w:r>
      <w:r>
        <w:rPr>
          <w:lang w:val="id_ID" w:bidi="id_ID"/>
        </w:rPr>
        <w:t xml:space="preserve"> Yesus mengatakan bahwa Ia tidak seperti orang-orang Yahudi. Orang-orang Yahudi ingin menerima kehormatan dari orang-orang, bukan dari Allah. Dia mengatakan bahwa Dia tahu bahwa orang-orang Yahudi tidak mengasihi Allah, maka Yesus menegur mereka.</w:t>
      </w:r>
    </w:p>
    <w:p>
      <w:pPr/>
      <w:r>
        <w:rPr>
          <w:lang w:val="id_ID" w:bidi="id_ID"/>
        </w:rPr>
      </w:r>
      <w:r>
        <w:rPr>
          <w:b/>
          <w:lang w:val="id_ID" w:bidi="id_ID"/>
        </w:rPr>
        <w:t>Dalam adegan kelima:</w:t>
      </w:r>
      <w:r>
        <w:rPr>
          <w:lang w:val="id_ID" w:bidi="id_ID"/>
        </w:rPr>
        <w:t xml:space="preserve"> Yesus mengatakan bahwa orang-orang Yahudi telah salah paham. Mereka mempelajari kitab suci dengan keyakinan bahwa Musa atau Hukum Musa akan menyelamatkan dan memberi mereka kehidupan kekal. Yesus berkata bahwa jika mereka benar-benar memahami Kitab Suci, mereka akan percaya kepada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Yesus Anak Allah dan Anak Manusia</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Orang-orang yang diutus oleh orang Yahudi atau para pemimpin Yahudi kepada Yohanes</w:t>
      </w:r>
    </w:p>
    <w:p>
      <w:pPr>
        <w:pStyle w:val="ListBullet"/>
        <w:spacing w:line="240" w:lineRule="auto"/>
        <w:ind w:left="720"/>
      </w:pPr>
      <w:r>
        <w:rPr>
          <w:lang w:val="id_ID" w:bidi="id_ID"/>
        </w:rPr>
      </w:r>
      <w:r>
        <w:rPr>
          <w:lang w:val="id_ID" w:bidi="id_ID"/>
        </w:rPr>
        <w:t>Yohanes</w:t>
      </w:r>
    </w:p>
    <w:p>
      <w:pPr/>
      <w:r>
        <w:rPr>
          <w:lang w:val="id_ID" w:bidi="id_ID"/>
        </w:rPr>
      </w:r>
      <w:r>
        <w:rPr>
          <w:lang w:val="id_ID" w:bidi="id_ID"/>
        </w:rPr>
        <w:t>Bersama kelompok, perhatikan bagian-bagian dari latar belakang perikop ini.</w:t>
      </w:r>
    </w:p>
    <w:p>
      <w:pPr/>
      <w:r>
        <w:rPr>
          <w:lang w:val="id_ID" w:bidi="id_ID"/>
        </w:rPr>
      </w:r>
      <w:r>
        <w:rPr>
          <w:lang w:val="id_ID" w:bidi="id_ID"/>
        </w:rPr>
        <w:t>Tidak jelas di mana kisah itu terjadi. Mungkin Yesus masih berbicara kepada orang-orang Yahudi atau para pemimpin Yahudi setelah mereka menentang-Nya karena menyembuhkan pada hari sabat . Tetapi fokus kisah itu adalah pada kata-kata Yesus. Jadi, akan penting untuk memahami dan menggunakan kata-kata Yesus dengan jelas ketika Anda memerankan kisah itu.</w:t>
      </w:r>
    </w:p>
    <w:p>
      <w:pPr/>
      <w:r>
        <w:rPr>
          <w:lang w:val="id_ID" w:bidi="id_ID"/>
        </w:rPr>
      </w:r>
      <w:r>
        <w:rPr>
          <w:lang w:val="id_ID" w:bidi="id_ID"/>
        </w:rPr>
        <w:t>Dalam adegan pertama, Yesus berbicara kepada orang-orang Yahudi, dan Dia menunjukkan bahwa orang-orang tidak akan mempercayai-Nya jika ia bersaksi tentang diriNya sendiri. Yesus mengatakan bahwa orang lain bersaksi untuk-Nya, dan kesaksiannya itu benar. Yesus merujuk kepada Allah Bapa, tetapi Yesus tidak menyebutkan Bapa.</w:t>
      </w:r>
    </w:p>
    <w:p>
      <w:pPr/>
      <w:r>
        <w:rPr>
          <w:lang w:val="id_ID" w:bidi="id_ID"/>
        </w:rPr>
      </w:r>
      <w:r>
        <w:rPr>
          <w:lang w:val="id_ID" w:bidi="id_ID"/>
        </w:rPr>
        <w:t>Dalam adegan kedua, Yesus mengingatkan orang-orang Yahudi bahwa mereka telah mengutus orang-orang mereka untuk bertanya kepada Yohanes sebelumnya. Yohanes bersaksi tentang Juru selamat yang akan diutus Allah, dan kesaksiannya itu benar. Penting untuk menunjukkan bahwa kesaksian Yohanes tentang Yesus tetap benar. Yohanes bagaikan pelita yang menyala dan bersinar. Ketika Yesus mengatakan hal ini, Ia hanya membandingkan dampak kesaksian Yohanes dengan pelita yang menyala dan bersinar. Yang dimaksud Yesus adalah bahwa orang-orang Yahudi bersukacita ketika mereka mendengar dari orang-orang mereka pesan Yohanes tentang Juruselamat yang akan datang. Namun Yesus mengatakan bahwa Ia memiliki kesaksian yang bahkan lebih besar daripada Yohanes. Kesaksian yang lebih besar ini merujuk pada kegiatan dan mujizat Yesus. Pastikan untuk menunjukkan bahwa Yesus melakukan beberapa mukjizat dan mukjizat-mukjizat ini meyakinkan lebih banyak orang untuk percaya kepada Yesus daripada kesaksian Yohanes.</w:t>
      </w:r>
    </w:p>
    <w:p>
      <w:pPr/>
      <w:r>
        <w:rPr>
          <w:lang w:val="id_ID" w:bidi="id_ID"/>
        </w:rPr>
      </w:r>
      <w:r>
        <w:rPr>
          <w:lang w:val="id_ID" w:bidi="id_ID"/>
        </w:rPr>
        <w:t>Dalam adegan ketiga, Yesus mengatakan bahwa Allah Bapa yang mengutus-Nya juga memberi kesaksian tentang Dia. Bapa berbicara melalui Yesus; Bapa bekerja melalui Yesus, tetapi orang-orang Yahudi tidak percaya kepada Yesus. Akibatnya, mereka gagal melihat atau mendengar bahwa Allah hadir secara fisik bersama mereka, dan berbicara kepada mereka melalui Yesus. Karena mereka gagal menyadari hal itu, mereka tidak dapat menaati firman Allah.</w:t>
      </w:r>
    </w:p>
    <w:p>
      <w:pPr/>
      <w:r>
        <w:rPr>
          <w:lang w:val="id_ID" w:bidi="id_ID"/>
        </w:rPr>
      </w:r>
      <w:r>
        <w:rPr>
          <w:lang w:val="id_ID" w:bidi="id_ID"/>
        </w:rPr>
        <w:t>Dalam adegan keempat, orang-orang Yahudi akan mempelajari Kitab Suci atau Hukum Musa sambil menolak Yesus saat Ia berbicara. Maka, Yesus menegur mereka. Dia mengatakan bahwa Ia tidak seperti mereka. Dia juga mengatakan bahwa Ia tahu mereka tidak mengasihi Allah. Yesus datang kepada mereka dalam nama Allah Bapa, yang berarti bahwa Ia datang dengan otoritas Allah. Tetapi mereka menolak-Nya. Namun, mereka saling menyambut satu sama lain ketika mereka mengklaim bahwa Allah mengutus mereka, meskipun kenyataannya Allah tidak mengutus mereka. Maka, Yesus mengajukan pertanyaan kepada mereka untuk menyampaikan sebuah pernyataan, "Bagaimana kalian dapat percaya, jika kalian menerima kemuliaan dari satu sama lain, tetapi tidak mencari kemuliaan yang berasal dari satu-satunya Allah?" Dia mengatakan bahwa mereka ingin orang-orang menghormati mereka daripada Allah yang menghormati mereka.</w:t>
      </w:r>
    </w:p>
    <w:p>
      <w:pPr/>
      <w:r>
        <w:rPr>
          <w:lang w:val="id_ID" w:bidi="id_ID"/>
        </w:rPr>
      </w:r>
      <w:r>
        <w:rPr>
          <w:lang w:val="id_ID" w:bidi="id_ID"/>
        </w:rPr>
        <w:t>Dalam adegan kelima, Yesus berkata bahwa Ia tidak akan menuduh mereka di hadapan Allah. Yesus mengatakan bahwa Allah akan menggunakan Hukum Musa untuk menghakimi mereka. Mereka mengira bahwa dengan mempelajari hukum Musa, Allah akan menyelamatkan mereka dan memberi upah kepada mereka. Tetapi Allah tidak akan memberi mereka upah karena Hukum Musa mengajarkan bahwa mereka harus percaya kepada Yesus, namun mereka tidak percaya kepada Yesus. Yesus mengajukan pertanyaan lain kata-Nya, "Tetapi jika kamu tidak percaya pada tulisan-tulisannya, bagaimana kamu akan percaya pada perkataan-Ku?" Karena mereka gagal memahami dan mempercayai Hukum Musa dengan benar, mereka tidak akan percaya kepada Yesus.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p>
    <w:p>
      <w:pPr/>
      <w:r>
        <w:rPr>
          <w:lang w:val="id_ID" w:bidi="id_ID"/>
        </w:rPr>
      </w:r>
      <w:r>
        <w:rPr>
          <w:lang w:val="id_ID" w:bidi="id_ID"/>
        </w:rPr>
        <w:t>Ini adalah akhir dari naskah.</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5:31–47 dalam terjemahan yang paling mudah dimengerti.</w:t>
      </w:r>
    </w:p>
    <w:p>
      <w:pPr/>
      <w:r>
        <w:rPr>
          <w:lang w:val="id_ID" w:bidi="id_ID"/>
        </w:rPr>
      </w:r>
      <w:r>
        <w:rPr>
          <w:lang w:val="id_ID" w:bidi="id_ID"/>
        </w:rPr>
        <w:t>Pada bagian ini, kelompok akan memperagakan perikop ini.</w:t>
      </w:r>
    </w:p>
    <w:p>
      <w:pPr/>
      <w:r>
        <w:rPr>
          <w:lang w:val="id_ID" w:bidi="id_ID"/>
        </w:rPr>
      </w:r>
      <w:r>
        <w:rPr>
          <w:lang w:val="id_ID" w:bidi="id_ID"/>
        </w:rPr>
        <w:t xml:space="preserve">Cerita ini memiliki lima adegan.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Yesus Anak Allah dan Anak Manusia</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Orang-orang yang diutus oleh orang Yahudi atau para pemimpin Yahudi kepada Yohanes</w:t>
      </w:r>
    </w:p>
    <w:p>
      <w:pPr>
        <w:pStyle w:val="ListBullet"/>
        <w:spacing w:line="240" w:lineRule="auto"/>
        <w:ind w:left="720"/>
      </w:pPr>
      <w:r>
        <w:rPr>
          <w:lang w:val="id_ID" w:bidi="id_ID"/>
        </w:rPr>
      </w:r>
      <w:r>
        <w:rPr>
          <w:lang w:val="id_ID" w:bidi="id_ID"/>
        </w:rPr>
        <w:t>Yohanes</w:t>
      </w:r>
    </w:p>
    <w:p>
      <w:pPr/>
      <w:r>
        <w:rPr>
          <w:lang w:val="id_ID" w:bidi="id_ID"/>
        </w:rPr>
      </w:r>
      <w:r>
        <w:rPr>
          <w:lang w:val="id_ID" w:bidi="id_ID"/>
        </w:rPr>
        <w:t>Sebagai kelompok, peragakan perikop ini dua kali. Anda harus memperagakan bagian ini dalam bahasa Anda sendiri.</w:t>
      </w:r>
    </w:p>
    <w:p>
      <w:pPr/>
      <w:r>
        <w:rPr>
          <w:lang w:val="id_ID" w:bidi="id_ID"/>
        </w:rPr>
      </w:r>
      <w:r>
        <w:rPr>
          <w:lang w:val="id_ID" w:bidi="id_ID"/>
        </w:rPr>
        <w:t xml:space="preserve">Pertama, peragakan kisah ini tanpa berhenti. Perhatikan dialog, alur kisah, jalan kisah, dan urutan waktu dalam kisah. Pastikan Anda tidak melewatkan untuk memperagakan bagian-bagian yang sulit atau penting dari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dramanya.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berkata bahwa orang-orang tidak akan percaya kepada-Nya jika Ia bersaksi tentang diri-Nya sendiri. Dia juga mengatakan bahwa ada orang lain yang bersaksi untuk-Nya.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tersebut mungkin menjawab hal-hal seperti, "Saya tidak khawatir orang-orang tidak akan mempercayai saya jika saya bersaksi tentang diri saya sendiri, karena ada orang lain yang bersaksi tentang saya," atau "Saya yakin bahwa kesaksian lain akan membuktikan otoritas saya, dan kesaksiannya benar."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memberi tahu orang-orang bahwa Yohanes juga bersaksi tentang Dia, dan kesaksian Yohanes itu benar. Tetapi Yesus mengatakan bahwa perbuatan-perbuatan yang Ia lakukan menjadi saksi yang lebih besar daripada kesaksian Yohanes.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pada orang-orang yang memerankan orang Yahudi, "Apa yang Anda rasakan atau pikirkan?" Orang-orang mungkin akan menjawab hal-hal seperti, "Kami senang dengan pesan Yohanes!" atau "Pesan Yohanes memberi kita harapan akan Juru selamat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Yesus menjelaskan bahwa Bapa juga bersaksi untuk-Nya. Tetapi orang-orang Yahudi tidak mengenal Bapa karena mereka tidak percaya kepada Yesus.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pada orang-orang yang memerankan orang Yahudi, "Apa yang Anda rasakan atau pikirkan?" Orang-orang mungkin akan menjawab hal-hal seperti, "Kami ingin melihat Allah, tetapi mengapa kami tidak bisa melihat-Nya?" "Kami ingin mendengar Allah, tetapi mengapa kami tidak dapat mendengar-Nya?"</w:t>
      </w:r>
    </w:p>
    <w:p>
      <w:pPr>
        <w:pStyle w:val="ListBullet"/>
        <w:spacing w:line="240" w:lineRule="auto"/>
        <w:ind w:left="720"/>
      </w:pPr>
      <w:r>
        <w:rPr>
          <w:lang w:val="id_ID" w:bidi="id_ID"/>
        </w:rPr>
      </w:r>
      <w:r>
        <w:rPr>
          <w:lang w:val="id_ID" w:bidi="id_ID"/>
        </w:rPr>
        <w:t>Anda dapat juga bertanya kepada orang yang memerankan Yesus, "Apa yang Anda rasakan atau pikirkan?" Orang itu mungkin akan menjawab hal-hal seperti, "Saya merasa sedih untuk orang-orang ini." "Mereka ingin mengenal Allah Bapa, tetapi mereka gagal melakukannya karena mereka tidak percaya kepada-Ku". "Mereka tidak menyimpan firman Allah di dalam hati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Yesus mengatakan bahwa Ia tidak seperti orang-orang Yahudi. Orang-orang Yahudi ingin menerima kehormatan dari orang-orang, bukan dari Allah. Dia mengatakan bahwa Ia tahu bahwa orang-orang Yahudi tidak mengasihi Allah, maka Yesus menegur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akan menjawab hal-hal seperti, "Saya datang dengan otoritas dari Bapa saya, tetapi saya tidak mencari kehormatan untuk diri saya sendiri. Tetapi orang-orang Yahudi ini hanya peduli tentang bagaimana orang lain akan menghormati mereka!" atau "Saya sangat sedih karena orang-orang Yahudi ini bersedia menghormati satu sama lain, tetapi mereka tidak mau menerima, atau menghormati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kelima, Yesus berkata bahwa orang-orang Yahudi telah salah paham. Mereka mempelajari kitab suci dengan keyakinan bahwa Musa atau Hukum Musa akan menyelamatkan mereka dan memberi mereka kehidupan kekal. Yesus berkata bahwa jika mereka benar-benar memahami Kitab Suci, mereka akan percaya kepada Yesus.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pada orang-orang yang memerankan orang Yahudi, "Apa yang Anda rasakan atau pikirkan?" Orang-orang mungkin akan menjawab hal-hal seperti, "Kami yakin bahwa Allah akan memberi kami kehidupan kekal jika kami terus mempelajari Hukum Musa!" atau "Kami terus berharap akan Juru selamat Allah yang disebutkan dalam Hukum Musa!"</w:t>
      </w:r>
    </w:p>
    <w:p>
      <w:pPr>
        <w:pStyle w:val="ListBullet"/>
        <w:spacing w:line="240" w:lineRule="auto"/>
        <w:ind w:left="720"/>
      </w:pPr>
      <w:r>
        <w:rPr>
          <w:lang w:val="id_ID" w:bidi="id_ID"/>
        </w:rPr>
      </w:r>
      <w:r>
        <w:rPr>
          <w:lang w:val="id_ID" w:bidi="id_ID"/>
        </w:rPr>
        <w:t>Anda dapat juga bertanya kepada orang yang memerankan Yesus, "Apa yang Anda rasakan atau pikirkan?" Orang itu mungkin akan menjawab hal-hal seperti, "Orang-orang Yahudi ini terus mempelajari Kitab Suci, tetapi mereka tidak dapat memahami bahwa Kitab Suci itu berbicara tentang saya!" atau "Saya berharap orang-orang Yahudi ini menyadari bahwa Hukum Musa mengajarkan mereka untuk percaya kepada saya."</w:t>
      </w:r>
    </w:p>
    <w:p>
      <w:pPr/>
      <w:r>
        <w:rPr>
          <w:lang w:val="id_ID" w:bidi="id_ID"/>
        </w:rPr>
      </w:r>
      <w:r>
        <w:rPr>
          <w:lang w:val="id_ID" w:bidi="id_ID"/>
        </w:rPr>
        <w:t>Ini adalah akhir dari naskah.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5:31–47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Kisah ini dimulai dengan Yesus masih berbicara dan membela tindakan-Nya. Yesus berkata bahwa jika Ia memberi </w:t>
      </w:r>
      <w:r>
        <w:rPr>
          <w:b/>
          <w:lang w:val="id_ID" w:bidi="id_ID"/>
        </w:rPr>
        <w:t>kesaksian</w:t>
      </w:r>
      <w:r>
        <w:rPr>
          <w:lang w:val="id_ID" w:bidi="id_ID"/>
        </w:rPr>
        <w:t xml:space="preserve"> atau </w:t>
      </w:r>
      <w:r>
        <w:rPr>
          <w:b/>
          <w:lang w:val="id_ID" w:bidi="id_ID"/>
        </w:rPr>
        <w:t>bersaksi</w:t>
      </w:r>
      <w:r>
        <w:rPr>
          <w:lang w:val="id_ID" w:bidi="id_ID"/>
        </w:rPr>
        <w:t xml:space="preserve"> tentang diri-Nya sendiri, maka orang-orang tidak akan menerimanya sebagai kebenaran. Kata "saksi," atau "bersaksi," adalah istilah yang sering digunakan dalam persidangan pengadilan. Dalam persidangan pengadilan, orang-orang mengajukan keluhan mereka terhadap seseorang kepada hakim, biasanya karena orang itu melanggar hukum. Orang yang dituduh melanggar hukum harus membela diri untuk membuktikan bahwa ia tidak bersalah karena melanggar hukum dan bahwa ia tidak pantas dihukum. Salah satu cara hakim menentukan siapa yang benar dan siapa yang salah adalah dengan meminta saksi. Seorang saksi adalah seseorang yang tidak terlibat dalam pengaduan, tetapi tahu sesuatu tentang hal itu. Entah dia mengetahui sesuatu yang akan membuktikan bahwa orang itu pasti bersalah, atau dia mengetahui sesuatu yang akan membuktikan bahwa orang itu tidak bersalah. Ketika ia menyampaikan apa yang diketahuinya dalam persidangan di pengadilan, ia menjadi saksi atau memberikan kesaksian, dan pernyataan yang diberikannya disebut sebagai </w:t>
      </w:r>
      <w:r>
        <w:rPr>
          <w:lang w:val="id_ID" w:bidi="id_ID"/>
        </w:rPr>
        <w:t>kesaksian</w:t>
      </w:r>
      <w:r>
        <w:rPr>
          <w:lang w:val="id_ID" w:bidi="id_ID"/>
        </w:rPr>
        <w:t>. Terjemahkan kata ini dengan cara yang sama seperti yang telah Anda terjemahkan sebelumnya.</w:t>
      </w:r>
    </w:p>
    <w:p>
      <w:pPr/>
      <w:r>
        <w:rPr>
          <w:lang w:val="id_ID" w:bidi="id_ID"/>
        </w:rPr>
      </w:r>
      <w:r>
        <w:rPr>
          <w:lang w:val="id_ID" w:bidi="id_ID"/>
        </w:rPr>
        <w:t xml:space="preserve">Yesus berkata bahwa Yohanes bersaksi tentang </w:t>
      </w:r>
      <w:r>
        <w:rPr>
          <w:b/>
          <w:lang w:val="id_ID" w:bidi="id_ID"/>
        </w:rPr>
        <w:t>kebenaran</w:t>
      </w:r>
      <w:r>
        <w:rPr>
          <w:lang w:val="id_ID" w:bidi="id_ID"/>
        </w:rPr>
        <w:t>. Dalam Injil Yohanes, "kebenaran" merujuk pada Yesus, Anak Allah yang datang untuk menyelamatkan orang-orang berdosa dan memberi mereka kehidupan. Terjemahkan kata ini dengan cara yang sama seperti yang telah Anda terjemahkan sebelumnya.</w:t>
      </w:r>
    </w:p>
    <w:p>
      <w:pPr/>
      <w:r>
        <w:rPr>
          <w:lang w:val="id_ID" w:bidi="id_ID"/>
        </w:rPr>
      </w:r>
      <w:r>
        <w:rPr>
          <w:lang w:val="id_ID" w:bidi="id_ID"/>
        </w:rPr>
        <w:t xml:space="preserve">Ketika Yesus menegur orang-orang Yahudi itu, Yesus berkata bahwa </w:t>
      </w:r>
      <w:r>
        <w:rPr>
          <w:b/>
          <w:lang w:val="id_ID" w:bidi="id_ID"/>
        </w:rPr>
        <w:t>firman Allah</w:t>
      </w:r>
      <w:r>
        <w:rPr>
          <w:lang w:val="id_ID" w:bidi="id_ID"/>
        </w:rPr>
        <w:t xml:space="preserve"> tidak </w:t>
      </w:r>
      <w:r>
        <w:rPr>
          <w:b/>
          <w:lang w:val="id_ID" w:bidi="id_ID"/>
        </w:rPr>
        <w:t>tinggal</w:t>
      </w:r>
      <w:r>
        <w:rPr>
          <w:lang w:val="id_ID" w:bidi="id_ID"/>
        </w:rPr>
        <w:t xml:space="preserve"> di dalam mereka. "Firman" merujuk kepada Yesus dan pesan-Nya. Terjemahkan </w:t>
      </w:r>
      <w:r>
        <w:rPr>
          <w:lang w:val="id_ID" w:bidi="id_ID"/>
        </w:rPr>
        <w:t>kata</w:t>
      </w:r>
      <w:r>
        <w:rPr>
          <w:lang w:val="id_ID" w:bidi="id_ID"/>
        </w:rPr>
        <w:t xml:space="preserve"> seperti cara Anda menerjemahkan ini sebelumnya. Untuk informasi lebih lanjut mengenai hal ini, Anda dapat merujuk ke Glosarium Utama. Kata </w:t>
      </w:r>
      <w:r>
        <w:rPr>
          <w:b/>
          <w:lang w:val="id_ID" w:bidi="id_ID"/>
        </w:rPr>
        <w:t>tinggal</w:t>
      </w:r>
      <w:r>
        <w:rPr>
          <w:lang w:val="id_ID" w:bidi="id_ID"/>
        </w:rPr>
        <w:t xml:space="preserve"> berarti mendengarkan dan menaati Yesus.</w:t>
      </w:r>
    </w:p>
    <w:p>
      <w:pPr/>
      <w:r>
        <w:rPr>
          <w:lang w:val="id_ID" w:bidi="id_ID"/>
        </w:rPr>
      </w:r>
      <w:r>
        <w:rPr>
          <w:lang w:val="id_ID" w:bidi="id_ID"/>
        </w:rPr>
        <w:t xml:space="preserve">Yesus juga mengatakan bahwa orang-orang Yahudi terus mempelajari </w:t>
      </w:r>
      <w:r>
        <w:rPr>
          <w:b/>
          <w:lang w:val="id_ID" w:bidi="id_ID"/>
        </w:rPr>
        <w:t>Kitab Suci</w:t>
      </w:r>
      <w:r>
        <w:rPr>
          <w:lang w:val="id_ID" w:bidi="id_ID"/>
        </w:rPr>
        <w:t xml:space="preserve"> karena mereka berpikir bahwa Allah akan memberi mereka </w:t>
      </w:r>
      <w:r>
        <w:rPr>
          <w:b/>
          <w:lang w:val="id_ID" w:bidi="id_ID"/>
        </w:rPr>
        <w:t>kehidupan kekal</w:t>
      </w:r>
      <w:r>
        <w:rPr>
          <w:lang w:val="id_ID" w:bidi="id_ID"/>
        </w:rPr>
        <w:t xml:space="preserve"> jika mereka terus mempelajarinya. Kitab Suci merujuk pada Hukum Musa yang berbicara tentang kedatangan Juru selamat Allah, yaitu Yesus. Kehidupan kekal berarti hidup bersama Allah selamanya. Yesus mengatakan bahwa siapa pun yang percaya kepada Allah Bapa yang mengutus Yesus akan hidup lagi. Dia tidak akan mati lagi tetapi akan hidup selamanya bersama Allah. Terjemahkan Kitab Suci dan kehidupan kekal dengan cara yang sama seperti yang telah Anda terjemahkan sebelumnya. Untuk informasi lebih lanjut mengenai </w:t>
      </w:r>
      <w:r>
        <w:rPr>
          <w:lang w:val="id_ID" w:bidi="id_ID"/>
        </w:rPr>
        <w:t>kitab suci</w:t>
      </w:r>
      <w:r>
        <w:rPr>
          <w:lang w:val="id_ID" w:bidi="id_ID"/>
        </w:rPr>
        <w:t xml:space="preserve"> dan </w:t>
      </w:r>
      <w:r>
        <w:rPr>
          <w:lang w:val="id_ID" w:bidi="id_ID"/>
        </w:rPr>
        <w:t>kehidupan kekal</w:t>
      </w:r>
      <w:r>
        <w:rPr>
          <w:lang w:val="id_ID" w:bidi="id_ID"/>
        </w:rPr>
        <w:t>, lihat Glosarium Utama.</w:t>
      </w:r>
    </w:p>
    <w:p>
      <w:pPr/>
      <w:r>
        <w:rPr>
          <w:lang w:val="id_ID" w:bidi="id_ID"/>
        </w:rPr>
      </w:r>
      <w:r>
        <w:rPr>
          <w:lang w:val="id_ID" w:bidi="id_ID"/>
        </w:rPr>
        <w:t xml:space="preserve">Yesus juga berkata, tidak seperti orang-orang Yahudi, Ia tidak bekerja untuk mencari </w:t>
      </w:r>
      <w:r>
        <w:rPr>
          <w:b/>
          <w:lang w:val="id_ID" w:bidi="id_ID"/>
        </w:rPr>
        <w:t>kemuliaan</w:t>
      </w:r>
      <w:r>
        <w:rPr>
          <w:lang w:val="id_ID" w:bidi="id_ID"/>
        </w:rPr>
        <w:t xml:space="preserve"> bagi diri-Nya sendiri. Kata kemuliaan merujuk pada penghormatan besar yang diberikan orang-orang kepada seseorang yang agung dan berkuasa. Terjemahkan kemuliaan dengan cara yang sama seperti yang telah Anda lakukan sebelumnya. Untuk informasi lebih lanjut tentang </w:t>
      </w:r>
      <w:r>
        <w:rPr>
          <w:lang w:val="id_ID" w:bidi="id_ID"/>
        </w:rPr>
        <w:t>kemuliaan</w:t>
      </w:r>
      <w:r>
        <w:rPr>
          <w:lang w:val="id_ID" w:bidi="id_ID"/>
        </w:rPr>
        <w:t xml:space="preserve">, lihat di Glosarium Utama. Namun, orang-orang Yahudi tidak memiliki </w:t>
      </w:r>
      <w:r>
        <w:rPr>
          <w:b/>
          <w:lang w:val="id_ID" w:bidi="id_ID"/>
        </w:rPr>
        <w:t>kasih</w:t>
      </w:r>
      <w:r>
        <w:rPr>
          <w:lang w:val="id_ID" w:bidi="id_ID"/>
        </w:rPr>
        <w:t xml:space="preserve"> kepada Allah di dalam diri mereka. Kata kasih merujuk pada perhatian besar yang ditunjukkan seseorang kepada orang lain. Dalam Injil Yohanes, kata ini sering merujuk pada kasih yang Yesus tunjukkan kepada murid-murid-Nya. Inilah juga jenis kasih yang diharapkan Yesus dari para pengikut-Nya. Namun menurut Yesus, orang-orang Yahudi tidak memiliki kasih yang sama kepada Allah. Ini berarti bahwa orang-orang Yahudi tidak peduli dengan Allah. Mereka hanya peduli pada diri mereka sendiri, dan kehormatan mereka sendiri.</w:t>
      </w:r>
    </w:p>
    <w:p>
      <w:pPr/>
      <w:r>
        <w:rPr>
          <w:lang w:val="id_ID" w:bidi="id_ID"/>
        </w:rPr>
      </w:r>
      <w:r>
        <w:rPr>
          <w:lang w:val="id_ID" w:bidi="id_ID"/>
        </w:rPr>
        <w:t xml:space="preserve">Berhenti di sini dan diskusikan dalam kelompok kata atau frasa apa yang akan Anda gunakan untuk </w:t>
      </w:r>
      <w:r>
        <w:rPr>
          <w:b/>
          <w:lang w:val="id_ID" w:bidi="id_ID"/>
        </w:rPr>
        <w:t>kasih</w:t>
      </w:r>
      <w:r>
        <w:rPr>
          <w:lang w:val="id_ID" w:bidi="id_ID"/>
        </w:rPr>
        <w:t>.</w:t>
      </w:r>
    </w:p>
    <w:p>
      <w:pPr/>
      <w:r>
        <w:rPr>
          <w:lang w:val="id_ID" w:bidi="id_ID"/>
        </w:rPr>
      </w:r>
      <w:r>
        <w:rPr>
          <w:lang w:val="id_ID" w:bidi="id_ID"/>
        </w:rPr>
        <w:t xml:space="preserve">Yesus berkata bahwa orang-orang Yahudi menaruh harapan mereka pada </w:t>
      </w:r>
      <w:r>
        <w:rPr>
          <w:b/>
          <w:lang w:val="id_ID" w:bidi="id_ID"/>
        </w:rPr>
        <w:t>Musa</w:t>
      </w:r>
      <w:r>
        <w:rPr>
          <w:lang w:val="id_ID" w:bidi="id_ID"/>
        </w:rPr>
        <w:t xml:space="preserve">. Musa adalah orang Israel hebat yang diutus Allah untuk menyelamatkan orang Israel dari perbudakan di Mesir. Pada saat itu, Musa sudah lama meninggal dunia. Ketika Yesus menyebut Musa, sebenarnya yang Ia maksud adalah hukum Musa. </w:t>
      </w:r>
      <w:r>
        <w:rPr>
          <w:b/>
          <w:lang w:val="id_ID" w:bidi="id_ID"/>
        </w:rPr>
        <w:t>Hukum Musa</w:t>
      </w:r>
      <w:r>
        <w:rPr>
          <w:lang w:val="id_ID" w:bidi="id_ID"/>
        </w:rPr>
        <w:t xml:space="preserve"> ini adalah hukum yang diperintahkan Allah kepadanya untuk ditulis. hukum ini berfungsi sebagai pedoman bagi semua orang Yahudi tentang bagaimana mereka dapat menaati Allah, dan bagaimana mereka dapat tetap berharap akan Juruselamat. hukum ini juga disebut </w:t>
      </w:r>
      <w:r>
        <w:rPr>
          <w:b/>
          <w:lang w:val="id_ID" w:bidi="id_ID"/>
        </w:rPr>
        <w:t>kitab suci</w:t>
      </w:r>
      <w:r>
        <w:rPr>
          <w:lang w:val="id_ID" w:bidi="id_ID"/>
        </w:rPr>
        <w:t xml:space="preserve"> atau </w:t>
      </w:r>
      <w:r>
        <w:rPr>
          <w:b/>
          <w:lang w:val="id_ID" w:bidi="id_ID"/>
        </w:rPr>
        <w:t>tulisan</w:t>
      </w:r>
      <w:r>
        <w:rPr>
          <w:lang w:val="id_ID" w:bidi="id_ID"/>
        </w:rPr>
        <w:t xml:space="preserve">. Terjemahkan Musa dengan cara yang sama seperti yang telah Anda terjemahkan sebelumnya. Untuk informasi lebih lanjut mengenai </w:t>
      </w:r>
      <w:r>
        <w:rPr>
          <w:lang w:val="id_ID" w:bidi="id_ID"/>
        </w:rPr>
        <w:t>Hukum Musa</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p>
    <w:p>
      <w:pPr/>
      <w:r>
        <w:rPr>
          <w:lang w:val="id_ID" w:bidi="id_ID"/>
        </w:rPr>
      </w:r>
      <w:r>
        <w:rPr>
          <w:lang w:val="id_ID" w:bidi="id_ID"/>
        </w:rPr>
        <w:t>Ini adalah akhir dari naskah.</w:t>
      </w:r>
      <w:r>
        <w:rPr>
          <w:lang w:val="id_ID" w:bidi="id_ID"/>
        </w:rPr>
      </w:r>
      <w:r>
        <w:rPr>
          <w:lang w:val="id_ID" w:bidi="id_ID"/>
        </w:rPr>
      </w:r>
    </w:p>
    <w:p>
      <w:pPr/>
      <w:r>
        <w:rPr>
          <w:lang w:val="id_ID" w:bidi="id_ID"/>
        </w:rPr>
      </w:r>
    </w:p>
    <w:p>
      <w:pPr>
        <w:pStyle w:val="Heading2"/>
      </w:pPr>
      <w:r>
        <w:rPr>
          <w:lang w:val="id_ID" w:bidi="id_ID"/>
        </w:rPr>
        <w:t>Yohanes 6:1–15</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6:1–15 dan simpanlah dalam hati Anda.</w:t>
      </w:r>
    </w:p>
    <w:p>
      <w:pPr/>
      <w:r>
        <w:rPr>
          <w:lang w:val="id_ID" w:bidi="id_ID"/>
        </w:rPr>
      </w:r>
      <w:r>
        <w:rPr>
          <w:lang w:val="id_ID" w:bidi="id_ID"/>
        </w:rPr>
        <w:t>Dengarkan versi audio dari Yohanes 6:1–15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tidak Anda sukai atau tidak Anda pahami dari bagian teks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6:1–15 dalam terjemahan yang paling mudah dimengerti.</w:t>
      </w:r>
    </w:p>
    <w:p>
      <w:pPr/>
      <w:r>
        <w:rPr>
          <w:lang w:val="id_ID" w:bidi="id_ID"/>
        </w:rPr>
      </w:r>
      <w:r>
        <w:rPr>
          <w:lang w:val="id_ID" w:bidi="id_ID"/>
        </w:rPr>
        <w:t>Dalam kisah-kisah sebelumnya, Yesus menyembuhkan seorang laki-laki pada hari sabat . Ketika Yesus melakukan ini, orang-orang Yahudi atau para pemimpin Yahudi berpikir bahwa Yesus melanggar hukum Sabat. Maka, mereka menganiaya dan mencoba membunuh Yesus. Namun Yesus membela diri. Dia mengatakan bahwa dirinya adalah Anak Allah dan Anak Manusia yang memiliki kuasa dan otoritas dari Allah Bapa. Para saksi yang dapat membuktikan klaim-Nya termasuk Allah Bapa, mujizat-mujizat yang Ia lakukan, serta hukum Musa. Dalam kisah ini, Yesus melakukan mujizat lain. Dia akan memberi makan banyak orang hanya dengan jumlah makanan yang sangat sedikit.</w:t>
      </w:r>
    </w:p>
    <w:p>
      <w:pPr/>
      <w:r>
        <w:rPr>
          <w:lang w:val="id_ID" w:bidi="id_ID"/>
        </w:rPr>
      </w:r>
      <w:r>
        <w:rPr>
          <w:lang w:val="id_ID" w:bidi="id_ID"/>
        </w:rPr>
        <w:t>Kisah ini dimulai beberapa waktu setelah Yesus membela diri terhadap orang-orang Yahudi. Yesus pergi ke seberang Danau Galilea. Danau Galilea adalah danau yang terletak di wilayah Galilea. Tempat ini juga disebut Danau Tiberias. Tiberias adalah nama seorang kaisar Romawi. Danau ini dinamai menurut salah satu pemimpin terbesar Roma.</w:t>
      </w:r>
    </w:p>
    <w:p>
      <w:pPr/>
      <w:r>
        <w:rPr>
          <w:lang w:val="id_ID" w:bidi="id_ID"/>
        </w:rPr>
      </w:r>
      <w:r>
        <w:rPr>
          <w:lang w:val="id_ID" w:bidi="id_ID"/>
        </w:rPr>
        <w:t xml:space="preserve">Berhenti di sini dan lihatlah gambar </w:t>
      </w:r>
      <w:r>
        <w:rPr>
          <w:lang w:val="id_ID" w:bidi="id_ID"/>
        </w:rPr>
        <w:t>Danau Galilea</w:t>
      </w:r>
      <w:r>
        <w:rPr>
          <w:lang w:val="id_ID" w:bidi="id_ID"/>
        </w:rPr>
        <w:t xml:space="preserve"> secara berkelompok. Hentikan rekaman di sini. </w:t>
      </w:r>
    </w:p>
    <w:p>
      <w:pPr/>
      <w:r>
        <w:rPr>
          <w:lang w:val="id_ID" w:bidi="id_ID"/>
        </w:rPr>
      </w:r>
      <w:r>
        <w:rPr>
          <w:lang w:val="id_ID" w:bidi="id_ID"/>
        </w:rPr>
        <w:t>Ketika Yesus pergi ke sana, banyak orang sedang mengikuti-Nya. Mereka mengikuti Yesus karena mereka melihat tanda-tanda yang Ia lakukan pada orang sakit. Tanda-tanda yang dimaksud merujuk pada mujizat-mujizat yang meyakinkan orang-orang bahwa ia adalah Anak Allah. Kerumunan orang banyak itu mengikuti Yesus karena mereka ingin melihat lebih banyak mujizat Yesus. Ketika mereka tiba di seberang, Ia naik ke sebuah gunung bersama para murid-Nya. Gunung itu mungkin adalah gunung kecil, mungkin sebuah bukit tempat orang bisa pergi dalam waktu singkat. Mereka pun duduk di sana.</w:t>
      </w:r>
    </w:p>
    <w:p>
      <w:pPr/>
      <w:r>
        <w:rPr>
          <w:lang w:val="id_ID" w:bidi="id_ID"/>
        </w:rPr>
      </w:r>
      <w:r>
        <w:rPr>
          <w:lang w:val="id_ID" w:bidi="id_ID"/>
        </w:rPr>
        <w:t xml:space="preserve">Berhenti di sini dan lihatlah gambar sebuah </w:t>
      </w:r>
      <w:r>
        <w:rPr>
          <w:lang w:val="id_ID" w:bidi="id_ID"/>
        </w:rPr>
        <w:t>bukit</w:t>
      </w:r>
      <w:r>
        <w:rPr>
          <w:lang w:val="id_ID" w:bidi="id_ID"/>
        </w:rPr>
        <w:t xml:space="preserve"> secara berkelompok. Hentikan rekaman di sini. </w:t>
      </w:r>
    </w:p>
    <w:p>
      <w:pPr/>
      <w:r>
        <w:rPr>
          <w:lang w:val="id_ID" w:bidi="id_ID"/>
        </w:rPr>
      </w:r>
      <w:r>
        <w:rPr>
          <w:lang w:val="id_ID" w:bidi="id_ID"/>
        </w:rPr>
        <w:t>Waktu perayaan hari raya Yahudi yang disebut Paskah hampir tiba. Paskah adalah salah satu perayaan yang dirayakan oleh orang-orang Yahudi. Selama perayaan Paskah orang-orang Yahudi mengenang kisah tentang bagaimana Allah memberikan kuasa kepada Musa untuk membebaskan bangsa Israel kuno dari perbudakan di Mesir. Paskah adalah informasi penting di sini. Ketika orang-orang Yahudi merayakan Paskah, mereka berdoa dengan sungguh-sungguh memohon seorang Nabi dan Juru selamat seperti Musa yang akan menyelamatkan mereka dari Roma. Dalam kisah ini dan kisah-kisah selanjutnya, Yesus akan menunjukkan bahwa Ia adalah Juruselamat seperti Musa yang dinantikan orang-orang.</w:t>
      </w:r>
    </w:p>
    <w:p>
      <w:pPr/>
      <w:r>
        <w:rPr>
          <w:lang w:val="id_ID" w:bidi="id_ID"/>
        </w:rPr>
      </w:r>
      <w:r>
        <w:rPr>
          <w:lang w:val="id_ID" w:bidi="id_ID"/>
        </w:rPr>
        <w:t>Ketika Yesus mengangkat mata-Nya, atau ketika Ia melihat bahwa kerumunan orang sedang mengikuti-Nya, Yesus berbicara kepada murid-Nya, Filipus. Yesus bertanya kepada Filipus di mana mereka dapat membeli roti agar kerumunan orang yang mengikuti Yesus dapat makan. Di sini, sebenarnya Yesus tidak bertanya bagaimana mereka bisa memberi orang-orang itu makan. Yesus sudah tahu apa yang harus dilakukan agar orang-orang dapat makan. Tetapi Yesus bertanya kepada Filipus apa yang harus dilakukan untuk menguji Filipus. Ia ingin melihat apakah Filipus akan percaya bahwa Yesus dapat memberi makan orang banyak meskipun jumlah mereka sangat banyak.</w:t>
      </w:r>
    </w:p>
    <w:p>
      <w:pPr/>
      <w:r>
        <w:rPr>
          <w:lang w:val="id_ID" w:bidi="id_ID"/>
        </w:rPr>
      </w:r>
      <w:r>
        <w:rPr>
          <w:lang w:val="id_ID" w:bidi="id_ID"/>
        </w:rPr>
        <w:t>Filipus berkata kepada Yesus bahwa roti senilai dua ratus dinar tidak akan cukup untuk memberi makan semua orang. Roti adalah makanan umum yang dikonsumsi orang setiap hari pada masa itu. Satu dinar adalah koin perak. Sebagian besar orang yang bekerja pada masa itu akan menerima satu dinar per hari untuk pekerjaan mereka. Dua ratus dinar adalah jumlah yang akan diperoleh seorang pekerja jika ia bekerja selama enam bulan. Filipus mengatakan bahwa meskipun seseorang membeli roti menggunakan uang yang diperolehnya dari bekerja selama enam bulan, roti itu tidak akan cukup untuk semua orang. Sekalipun mereka membagi roti itu menjadi potongan-potongan kecil, tidak semua orang akan mendapat bagian karena jumlahnya sangat banyak.</w:t>
      </w:r>
    </w:p>
    <w:p>
      <w:pPr/>
      <w:r>
        <w:rPr>
          <w:lang w:val="id_ID" w:bidi="id_ID"/>
        </w:rPr>
      </w:r>
      <w:r>
        <w:rPr>
          <w:lang w:val="id_ID" w:bidi="id_ID"/>
        </w:rPr>
        <w:t xml:space="preserve">Berhenti di sini dan lihatlah gambar sebuah </w:t>
      </w:r>
      <w:r>
        <w:rPr>
          <w:lang w:val="id_ID" w:bidi="id_ID"/>
        </w:rPr>
        <w:t xml:space="preserve">dinar </w:t>
      </w:r>
      <w:r>
        <w:rPr>
          <w:lang w:val="id_ID" w:bidi="id_ID"/>
        </w:rPr>
        <w:t xml:space="preserve"> secara berkelompok. Hentikan rekaman di sini. </w:t>
      </w:r>
    </w:p>
    <w:p>
      <w:pPr/>
      <w:r>
        <w:rPr>
          <w:lang w:val="id_ID" w:bidi="id_ID"/>
        </w:rPr>
      </w:r>
      <w:r>
        <w:rPr>
          <w:lang w:val="id_ID" w:bidi="id_ID"/>
        </w:rPr>
        <w:t>Murid Yesus lainnya yang bernama Andreas datang kepada Yesus. Andreas adalah saudara laki-laki Simon Petrus. Kita tidak tahu siapa kakak laki-laki dan adik laki-laki antara Andreas dan Petrus. Yang jelas, mereka bersaudara. Andreas berkata kepada Yesus bahwa ada seorang anak laki-laki yang memiliki lima roti jelai dan dua ikan. Usia anak laki-laki itu tidak jelas, tetapi kata di sini menunjukkan bahwa usia anak laki-laki itu masih di bawah tiga puluh tahun dan ia belum menjadi laki-laki dewasa. Kemudian Andreas bertanya kepada Yesus: "Di sini ada seorang anak laki-laki yang memiliki lima roti jelai dan dua ikan, tetapi apa gunanya itu bagi orang sebanyak ini?" Andreas mengatakan bahwa roti dan ikan tidak cukup untuk memberi makan semua orang. Roti-roti utuh dulunya adalah roti berukuran kecil. Jelai adalah biji-bijian yang digunakan untuk membuat roti jika orang tidak mampu membeli gandum. Orang-orang yang miskin pada masa itu biasanya makan roti jelai. Ikan itu mungkin sudah matang.</w:t>
      </w:r>
    </w:p>
    <w:p>
      <w:pPr/>
      <w:r>
        <w:rPr>
          <w:lang w:val="id_ID" w:bidi="id_ID"/>
        </w:rPr>
      </w:r>
      <w:r>
        <w:rPr>
          <w:lang w:val="id_ID" w:bidi="id_ID"/>
        </w:rPr>
        <w:t xml:space="preserve">Berhenti di sini dan lihatlah gambar </w:t>
      </w:r>
      <w:r>
        <w:rPr>
          <w:lang w:val="id_ID" w:bidi="id_ID"/>
        </w:rPr>
        <w:t>roti jelai dan ikan matang</w:t>
      </w:r>
      <w:r>
        <w:rPr>
          <w:lang w:val="id_ID" w:bidi="id_ID"/>
        </w:rPr>
        <w:t xml:space="preserve"> secara berkelompok. Hentikan rekaman di sini. </w:t>
      </w:r>
    </w:p>
    <w:p>
      <w:pPr/>
      <w:r>
        <w:rPr>
          <w:lang w:val="id_ID" w:bidi="id_ID"/>
        </w:rPr>
      </w:r>
      <w:r>
        <w:rPr>
          <w:lang w:val="id_ID" w:bidi="id_ID"/>
        </w:rPr>
        <w:t>Yesus berkata kepada murid-murid-Nya untuk menyuruh orang-orang itu duduk. Di tempat itu banyak rumput. Rumput merupakan tanaman kecil yang biasanya tumbuh cukup tinggi untuk menutupi tanah. Hal ini membuat permukaan tanah menjadi nyaman untuk diduduki.</w:t>
      </w:r>
    </w:p>
    <w:p>
      <w:pPr/>
      <w:r>
        <w:rPr>
          <w:lang w:val="id_ID" w:bidi="id_ID"/>
        </w:rPr>
      </w:r>
      <w:r>
        <w:rPr>
          <w:lang w:val="id_ID" w:bidi="id_ID"/>
        </w:rPr>
        <w:t xml:space="preserve">Berhenti di sini dan lihatlah gambar </w:t>
      </w:r>
      <w:r>
        <w:rPr>
          <w:lang w:val="id_ID" w:bidi="id_ID"/>
        </w:rPr>
        <w:t>lereng berumput</w:t>
      </w:r>
      <w:r>
        <w:rPr>
          <w:lang w:val="id_ID" w:bidi="id_ID"/>
        </w:rPr>
        <w:t xml:space="preserve"> sebagai kelompok. Hentikan rekaman di sini. </w:t>
      </w:r>
    </w:p>
    <w:p>
      <w:pPr/>
      <w:r>
        <w:rPr>
          <w:lang w:val="id_ID" w:bidi="id_ID"/>
        </w:rPr>
      </w:r>
      <w:r>
        <w:rPr>
          <w:lang w:val="id_ID" w:bidi="id_ID"/>
        </w:rPr>
        <w:t>Orang-orang duduk seperti yang diperintahkan para murid kepada mereka. Ada sekitar lima ribu orang yang berada di sana. Kami tidak tahu berapa banyak perempuan dan anak-anak yang berada di sana.</w:t>
      </w:r>
    </w:p>
    <w:p>
      <w:pPr/>
      <w:r>
        <w:rPr>
          <w:lang w:val="id_ID" w:bidi="id_ID"/>
        </w:rPr>
      </w:r>
      <w:r>
        <w:rPr>
          <w:lang w:val="id_ID" w:bidi="id_ID"/>
        </w:rPr>
        <w:t>Yesus mengambil roti-roti itu dari anak laki-laki tersebut. Kemudian ia bersyukur kepada Allah Bapa karena memberikan mereka roti untuk dimakan. Kemudian, ia membagikannya kepada orang-orang yang sedang duduk. Dia juga memberi mereka ikan sebanyak yang diinginkan orang-orang. Setelah orang-orang selesai makan dan merasa kenyang, Yesus meminta murid-murid-Nya untuk mengumpulkan sisa makanan sehingga tidak ada yang terbuang. Makanan sisa merujuk pada makanan yang tidak bisa dimakan lagi oleh orang-orang karena mereka sudah kenyang. Maka, para murid mengumpulkan semua makanan yang tersisa. Mereka berhasil mengisi dua belas keranjang penuh dengan sisa-sisa dari lima roti jelai tersebut. Keranjang merupakan wadah yang terbuat dari tumbuhan yang dianyam bersama. Tidak jelas di mana para murid mendapatkan keranjang-keranjang itu, dan seberapa besar ukuran keranjang-keranjang tersebut. Namun, kemungkinan itu adalah keranjang besar yang dapat menampung sejumlah besar hasil panen.</w:t>
      </w:r>
    </w:p>
    <w:p>
      <w:pPr/>
      <w:r>
        <w:rPr>
          <w:lang w:val="id_ID" w:bidi="id_ID"/>
        </w:rPr>
      </w:r>
      <w:r>
        <w:rPr>
          <w:lang w:val="id_ID" w:bidi="id_ID"/>
        </w:rPr>
        <w:t xml:space="preserve">Berhenti di sini dan lihatlah gambar sebuah </w:t>
      </w:r>
      <w:r>
        <w:rPr>
          <w:lang w:val="id_ID" w:bidi="id_ID"/>
        </w:rPr>
        <w:t>keranjang</w:t>
      </w:r>
      <w:r>
        <w:rPr>
          <w:lang w:val="id_ID" w:bidi="id_ID"/>
        </w:rPr>
        <w:t xml:space="preserve"> secara berkelompok. Hentikan rekaman di sini. </w:t>
      </w:r>
    </w:p>
    <w:p>
      <w:pPr/>
      <w:r>
        <w:rPr>
          <w:lang w:val="id_ID" w:bidi="id_ID"/>
        </w:rPr>
      </w:r>
      <w:r>
        <w:rPr>
          <w:lang w:val="id_ID" w:bidi="id_ID"/>
        </w:rPr>
        <w:t>Orang-orang melihat ini sebagai tanda lain bahwa Yesus berasal dari Allah. Jadi, ketika mereka melihat tanda ini, mereka berkata dengan gembira bahwa Yesus benar-benar Nabi yang akan diutus Allah sesuai dengan hukum Musa. Seorang Nabi adalah orang yang ditunjuk Allah untuk menyampaikan pesan-Nya kepada orang-orang.</w:t>
      </w:r>
    </w:p>
    <w:p>
      <w:pPr/>
      <w:r>
        <w:rPr>
          <w:lang w:val="id_ID" w:bidi="id_ID"/>
        </w:rPr>
      </w:r>
      <w:r>
        <w:rPr>
          <w:lang w:val="id_ID" w:bidi="id_ID"/>
        </w:rPr>
        <w:t>Yesus menyadari bahwa orang-orang hendak membawa-Nya secara paksa untuk menjadikan-Nya raja mereka. Orang-orang mengira bahwa jika Yesus memiliki kuasa untuk melakukan tanda-tanda mujizat, itu berarti Ia juga memiliki kuasa untuk melawan dan mengalahkan orang-orang Romawi yang memerintah atas mereka. Bagi orang-orang ini Yesus akan menjadi pemimpin militer yang hebat. Karena orang-orang sangat membutuhkan seorang juru selamat, mereka mencoba merebut Yesus dengan paksa agar mereka bisa menjadikan Yesus sebagai raja mereka. Maka, Yesus meninggalkan mereka dan kembali ke gunung sendirian.</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6:1–15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Yesus pergi ke seberang Danau Galilea, atau Danau Tiberias. Bersama para murid-Nya dan kerumunan besar yang mengikuti-Nya, Yesus naik ke sebuah gunung.</w:t>
      </w:r>
    </w:p>
    <w:p>
      <w:pPr/>
      <w:r>
        <w:rPr>
          <w:lang w:val="id_ID" w:bidi="id_ID"/>
        </w:rPr>
      </w:r>
      <w:r>
        <w:rPr>
          <w:b/>
          <w:lang w:val="id_ID" w:bidi="id_ID"/>
        </w:rPr>
        <w:t>Dalam adegan kedua:</w:t>
      </w:r>
      <w:r>
        <w:rPr>
          <w:lang w:val="id_ID" w:bidi="id_ID"/>
        </w:rPr>
        <w:t xml:space="preserve"> Yesus melihat banyak orang yang mengikuti-Nya. Yesus bertanya kepada Filipus bagaimana mereka dapat memberi makan orang banyak itu. Andreas datang kepada Yesus dan berkata bahwa ada seorang anak laki-laki yang memiliki lima roti dan dua ikan. Baik Filipus maupun Andreas mengatakan bahwa mereka tidak memiliki cukup makanan untuk memberi makan orang-orang tersebut.</w:t>
      </w:r>
    </w:p>
    <w:p>
      <w:pPr/>
      <w:r>
        <w:rPr>
          <w:lang w:val="id_ID" w:bidi="id_ID"/>
        </w:rPr>
      </w:r>
      <w:r>
        <w:rPr>
          <w:b/>
          <w:lang w:val="id_ID" w:bidi="id_ID"/>
        </w:rPr>
        <w:t>Dalam adegan ketiga:</w:t>
      </w:r>
      <w:r>
        <w:rPr>
          <w:lang w:val="id_ID" w:bidi="id_ID"/>
        </w:rPr>
        <w:t xml:space="preserve"> Yesus mengambil lima roti dan ikan dari anak laki-laki itu. Ia mengucap syukur kepada Allah dan membagikan roti dan ikan. Orang-orang makan dan merasa kenyang. Kemudian Yesus menyuruh murid-murid-Nya untuk mengumpulkan sisa makanan. Para murid mengisi dua belas keranjang dengan makanan yang tersisa.</w:t>
      </w:r>
    </w:p>
    <w:p>
      <w:pPr/>
      <w:r>
        <w:rPr>
          <w:lang w:val="id_ID" w:bidi="id_ID"/>
        </w:rPr>
      </w:r>
      <w:r>
        <w:rPr>
          <w:b/>
          <w:lang w:val="id_ID" w:bidi="id_ID"/>
        </w:rPr>
        <w:t>Dalam adegan keempat:</w:t>
      </w:r>
      <w:r>
        <w:rPr>
          <w:lang w:val="id_ID" w:bidi="id_ID"/>
        </w:rPr>
        <w:t xml:space="preserve"> Ketika orang-orang melihat tanda yang dilakukan Yesus dengan memberi makan banyak orang hanya dengan sedikit makanan, mereka berkata bahwa Yesus adalah Nabi yang akan datang ke dunia. Kemudian mereka mencoba mengambil Yesus secara paksa untuk menjadikan-Nya raja . Maka Yesus pergi dan naik ke gunung lagi sendirian.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Andreas</w:t>
      </w:r>
    </w:p>
    <w:p>
      <w:pPr>
        <w:pStyle w:val="ListBullet"/>
        <w:spacing w:line="240" w:lineRule="auto"/>
        <w:ind w:left="720"/>
      </w:pPr>
      <w:r>
        <w:rPr>
          <w:lang w:val="id_ID" w:bidi="id_ID"/>
        </w:rPr>
      </w:r>
      <w:r>
        <w:rPr>
          <w:lang w:val="id_ID" w:bidi="id_ID"/>
        </w:rPr>
        <w:t>Seorang anak laki-laki</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tidak jelas berapa banyak waktu yang telah berlalu antara kisah-kisah sebelumnya dan kisah saat ini. Namun tampaknya peristiwa itu terjadi beberapa waktu setelah Yesus menghadiri perayaan Yahudi lain di Yerusalem . Dalam adegan pertama, Yesus pergi ke seberang Danau Galilea, atau Danau Tiberias. Kita tidak tahu persis dari mana Yesus menyeberangi Danau Galilea untuk sampai ke sisi seberang. Yesus berjalan kaki dari Yerusalem ke daerah Danau Galilea. Beberapa waktu setelah itu Yesus menyeberangi Danau Galilea ke sisi lain. Kerumunan besar sedang mengikutinya. Pastikan untuk menunjukkan bahwa orang banyak mengikuti Yesus karena mereka telah melihat tanda-tanda yang dilakukan Yesus ketika Ia menyembuhkan orang sakit, dan mereka ingin melihat lebih banyak tanda dari Yesus. Ketika mereka tiba di seberang laut, mereka naik ke atas gunung. Kita tidak tahu gunung mana itu, tetapi pastinya itu gunung yang rendah, mungkin sebuah bukit. Ketika mereka sampai di puncak gunung, ia dan para muridnya duduk.</w:t>
      </w:r>
    </w:p>
    <w:p>
      <w:pPr/>
      <w:r>
        <w:rPr>
          <w:lang w:val="id_ID" w:bidi="id_ID"/>
        </w:rPr>
      </w:r>
      <w:r>
        <w:rPr>
          <w:lang w:val="id_ID" w:bidi="id_ID"/>
        </w:rPr>
        <w:t>Dalam adegan kedua, Yesus menengadah. Ini adalah cara lain untuk mengatakan bahwa Yesus memandang sekeliling-Nya. Kemudian Yesus melihat bahwa kerumunan besar orang datang ke tempat mereka berada. Yesus bertanya kepada Filipus di mana mereka bisa membeli roti. Penting untuk menunjukkan bahwa Yesus hanya bertanya kepada Filipus karena Ia sedang menguji Filipus, apakah Filipus akan memercayai Yesus. Sebenarnya, Yesus sudah tahu bagaimana mereka akan memberi makan orang-orang itu. Filipus akan memberi tahu Yesus bahwa sekalipun seseorang membeli roti dengan uang yang ia peroleh dari bekerja selama enam bulan, roti itu tidak akan cukup untuk semua orang. Sekalipun mereka membagi roti itu menjadi potongan-potongan kecil, tidak semua orang akan mendapat bagian karena jumlahnya sangat banyak. Setelah itu Andreas datang kepada Yesus dan melaporkan bahwa ada seorang anak laki-laki di antara kerumunan orang banyak yang memiliki lima roti jelai dan dua ikan, tetapi itu tidak cukup.</w:t>
      </w:r>
    </w:p>
    <w:p>
      <w:pPr/>
      <w:r>
        <w:rPr>
          <w:lang w:val="id_ID" w:bidi="id_ID"/>
        </w:rPr>
      </w:r>
      <w:r>
        <w:rPr>
          <w:lang w:val="id_ID" w:bidi="id_ID"/>
        </w:rPr>
        <w:t>Dalam adegan ketiga, Yesus meminta murid-murid-Nya untuk menyuruh orang-orang duduk di rumput. Orang-orang akan duduk di atas rumput. Jumlah laki-laki saja sekitar lima ribu, tetapi ada juga perempuan dan anak-anak di sana. Kita tidak tahu berapa banyak perempuan dan anak-anak yang berada di sana. Yesus mengambil roti dan ikan dari anak laki-laki itu dan mengucap syukur kepada Allah Bapa atas makanan itu. Kemudian, Yesus membagikan roti dan ikan, mungkin kepada murid-murid dan para penolong-Nya, untuk diberikan kepada semua orang di kerumunan itu. Pastikan untuk menunjukkan bahwa semua orang dalam kerumunan akan menerima dan memakan baik roti maupun ikan tersebut. Setelah mereka makan dan merasa kenyang, Yesus menyuruh murid-murid-Nya untuk mengumpulkan semua makanan yang tidak dimakan agar tidak ada yang terbuang. Para murid mengisi dua belas keranjang dengan makanan yang tersisa.</w:t>
      </w:r>
    </w:p>
    <w:p>
      <w:pPr/>
      <w:r>
        <w:rPr>
          <w:lang w:val="id_ID" w:bidi="id_ID"/>
        </w:rPr>
      </w:r>
      <w:r>
        <w:rPr>
          <w:lang w:val="id_ID" w:bidi="id_ID"/>
        </w:rPr>
        <w:t>Dalam adegan keempat, orang-orang akan melihat dan berbicara satu sama lain tentang tanda yang dilakukan Yesus. Mereka takjub dan mereka yakin bahwa Yesus adalah Nabi yang akan datang ke dunia. Hukum Musa tidak disebutkan, tetapi orang-orang menyadari bahwa Yesus adalah Nabi yang akan diutus Allah sesuai dengan Hukum Musa. Maka, mereka datang kepada Yesus dan mencoba menangkap-Nya. Mereka ingin menjadikan Yesus raja mereka. Kita tidak tahu bagaimana ia mengetahuinya, tetapi entah bagaimana Yesus menyadari hal ini. Jadi, dia melarikan diri dan meninggalkan mereka. Kemudian Yesus kembali pergi ke gunung sendirian. Kata gunung di sini adalah gunung rendah atau bukit yang sama tempat Yesus melakukan mujizat. Ini berarti Yesus sudah berada di atas bukit. Yesus pergi ke gunung lagi mungkin berarti bahwa Yesus mendaki lebih jauh ke atas bukit. Ini mungkin juga berarti bahwa Yesus pergi ke bukit lain. Yang jelas adalah Yesus melakukan ini untuk melarikan diri dari orang-orang yang mencoba menjadikan-Nya raja mereka. Kata "lagi" berarti bahwa Yesus sering menyendiri.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p>
    <w:p>
      <w:pPr/>
      <w:r>
        <w:rPr>
          <w:lang w:val="id_ID" w:bidi="id_ID"/>
        </w:rPr>
      </w:r>
      <w:r>
        <w:rPr>
          <w:lang w:val="id_ID" w:bidi="id_ID"/>
        </w:rPr>
        <w:t>Ini adalah akhir dari naskah.</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6:1–15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 xml:space="preserve">Cerita ini memiliki lima adegan.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Andreas</w:t>
      </w:r>
    </w:p>
    <w:p>
      <w:pPr>
        <w:pStyle w:val="ListBullet"/>
        <w:spacing w:line="240" w:lineRule="auto"/>
        <w:ind w:left="720"/>
      </w:pPr>
      <w:r>
        <w:rPr>
          <w:lang w:val="id_ID" w:bidi="id_ID"/>
        </w:rPr>
      </w:r>
      <w:r>
        <w:rPr>
          <w:lang w:val="id_ID" w:bidi="id_ID"/>
        </w:rPr>
        <w:t>Seorang anak laki-laki</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Secara berkelompok, peragakan perikop ini dua kali. Anda harus memeragakan bagian ini dalam bahasa Anda sendiri.</w:t>
      </w:r>
    </w:p>
    <w:p>
      <w:pPr/>
      <w:r>
        <w:rPr>
          <w:lang w:val="id_ID" w:bidi="id_ID"/>
        </w:rPr>
      </w:r>
      <w:r>
        <w:rPr>
          <w:lang w:val="id_ID" w:bidi="id_ID"/>
        </w:rPr>
        <w:t xml:space="preserve">Pertama, peragakan kisah ini tanpa berhenti. Perhatikan dialog, alur kisah, jalan kisah, dan urutan waktu dalam kisah. Pastikan Anda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ulangi kembali dramanya.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kemungkinan tanggapannya.</w:t>
      </w:r>
    </w:p>
    <w:p>
      <w:pPr/>
      <w:r>
        <w:rPr>
          <w:lang w:val="id_ID" w:bidi="id_ID"/>
        </w:rPr>
      </w:r>
      <w:r>
        <w:rPr>
          <w:lang w:val="id_ID" w:bidi="id_ID"/>
        </w:rPr>
        <w:t>Dalam adegan pertama, Yesus pergi ke seberang Danau Galilea, atau Danau Tiberias. Bersama para murid-Nya dan kerumunan besar yang mengikuti-Nya, Yesus naik ke sebuah gunung.</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Orang-orang mungkin akan menjawab hal-hal seperti, "Yesus telah menyembuhkan begitu banyak orang sakit. Itu luar biasa! Saya ingin melihat lebih banyak tanda dari Yesus!" atau "Jika Yesus dapat menyembuhkan orang sakit, itu berarti bahwa Allah bersama-Nya."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melihat banyak orang yang mengikuti-Nya. Yesus bertanya kepada Filipus bagaimana mereka dapat memberi makan orang banyak itu.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Filipus, "Apa yang Anda rasakan atau pikirkan?" Orang itu mungkin akan menjawab hal-hal seperti, "Kami mungkin perlu mengirim orang-orang ini pulang karena kami tidak dapat memberi mereka makan," atau "Kami tidak memiliki cukup uang untuk memberi makan orang sebanyak ini!"</w:t>
      </w:r>
    </w:p>
    <w:p>
      <w:pPr>
        <w:pStyle w:val="ListBullet"/>
        <w:spacing w:line="240" w:lineRule="auto"/>
        <w:ind w:left="720"/>
      </w:pPr>
      <w:r>
        <w:rPr>
          <w:lang w:val="id_ID" w:bidi="id_ID"/>
        </w:rPr>
      </w:r>
      <w:r>
        <w:rPr>
          <w:lang w:val="id_ID" w:bidi="id_ID"/>
        </w:rPr>
        <w:t>Anda juga dapat bertanya kepada orang yang memerankan Andreas, "Apa yang Anda rasakan atau pikirkan?" Orang itu mungkin menjawab hal-hal seperti, "Di sini ada seorang anak laki-laki yang memiliki lima roti jelai dan dua ikan, tetapi itu tidak cukup untuk memberi makan begitu banyak orang," atau "Saya bertanya-tanya apa yang akan Yesus lakukan karena kita tidak memiliki cukup makanan untuk semua orang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Yesus mengambil lima roti dan ikan dari anak laki-laki itu. Ia mengucap syukur kepada Allah dan membagikan roti dan ikan. Orang-orang makan dan merasa kenyang. Kemudian Yesus menyuruh murid-murid-Nya untuk mengumpulkan sisa makanan. Para murid mengisi dua belas keranjang dengan makanan yang tersisa.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Filipus, "Apa yang Anda rasakan atau pikirkan?" Orang tersebut mungkin akan menjawab hal-hal seperti, "Yesus itu luar biasa!" Dari mana semua sisa makanan ini berasal?"</w:t>
      </w:r>
    </w:p>
    <w:p>
      <w:pPr>
        <w:pStyle w:val="ListBullet"/>
        <w:spacing w:line="240" w:lineRule="auto"/>
        <w:ind w:left="720"/>
      </w:pPr>
      <w:r>
        <w:rPr>
          <w:lang w:val="id_ID" w:bidi="id_ID"/>
        </w:rPr>
      </w:r>
      <w:r>
        <w:rPr>
          <w:lang w:val="id_ID" w:bidi="id_ID"/>
        </w:rPr>
        <w:t>Anda juga dapat bertanya kepada orang yang memerankan Andreas, "Apa yang Anda rasakan atau pikirkan?" Orang itu mungkin akan menjawab hal-hal seperti, "Saya salah. Saya pikir lima roti dan dua ikan tidaklah cukup. Tetapi Yesus melakukan mujizat sehingga semua orang akan kenyang dan puas. Yesus itu luar biasa!"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empat, ketika orang-orang melihat tanda yang dilakukan Yesus dengan memberi makan banyak orang hanya dengan sedikit makanan, mereka mengatakan bahwa Yesus adalah Nabi yang akan datang ke dunia.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 itu mungkin akan menjawab hal-hal seperti, "Yesus pastilah Nabi yang menurut Hukum Musa akan datang!" atau "Yesus luar biasa!" Ayo, kita jadikan dia raja! Raja seperti ini pasti akan menyelamatkan negara kita!"</w:t>
      </w:r>
    </w:p>
    <w:p>
      <w:pPr/>
      <w:r>
        <w:rPr>
          <w:lang w:val="id_ID" w:bidi="id_ID"/>
        </w:rPr>
      </w:r>
      <w:r>
        <w:rPr>
          <w:lang w:val="id_ID" w:bidi="id_ID"/>
        </w:rPr>
        <w:t>Ini adalah akhir dari naskah.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6:1–15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Beberapa waktu setelah Yesus berada di Yerusalem , Ia pergi ke seberang </w:t>
      </w:r>
      <w:r>
        <w:rPr>
          <w:b/>
          <w:lang w:val="id_ID" w:bidi="id_ID"/>
        </w:rPr>
        <w:t>Danau Galilea</w:t>
      </w:r>
      <w:r>
        <w:rPr>
          <w:lang w:val="id_ID" w:bidi="id_ID"/>
        </w:rPr>
        <w:t xml:space="preserve">. Galilea adalah tempat yang penting. Banyak kegiatan Yesus terjadi di sekitar Galilea. Danau Galilea terletak di wilayah Galilea. Tempat ini juga disebut </w:t>
      </w:r>
      <w:r>
        <w:rPr>
          <w:b/>
          <w:lang w:val="id_ID" w:bidi="id_ID"/>
        </w:rPr>
        <w:t>Danau Tiberias</w:t>
      </w:r>
      <w:r>
        <w:rPr>
          <w:lang w:val="id_ID" w:bidi="id_ID"/>
        </w:rPr>
        <w:t xml:space="preserve">. Tiberias adalah nama seorang kaisar Romawi. Danau ini dinamai menurut salah satu pemimpin terbesar Roma. Terjemahkan kata Danau Galilea dengan cara yang sama seperti yang telah Anda terjemahkan sebelumnya. Anda dapat merujuk pada Glosarium Utama untuk informasi lebih lanjut tentang </w:t>
      </w:r>
      <w:r>
        <w:rPr>
          <w:lang w:val="id_ID" w:bidi="id_ID"/>
        </w:rPr>
        <w:t>Danau Galilea</w:t>
      </w:r>
      <w:r>
        <w:rPr>
          <w:lang w:val="id_ID" w:bidi="id_ID"/>
        </w:rPr>
        <w:t xml:space="preserve">. </w:t>
      </w:r>
    </w:p>
    <w:p>
      <w:pPr/>
      <w:r>
        <w:rPr>
          <w:lang w:val="id_ID" w:bidi="id_ID"/>
        </w:rPr>
      </w:r>
      <w:r>
        <w:rPr>
          <w:lang w:val="id_ID" w:bidi="id_ID"/>
        </w:rPr>
        <w:t xml:space="preserve">Berhenti di sini dan diskusikan dalam kelompok kata atau frasa yang akan Anda gunakan untuk </w:t>
      </w:r>
      <w:r>
        <w:rPr>
          <w:b/>
          <w:lang w:val="id_ID" w:bidi="id_ID"/>
        </w:rPr>
        <w:t>Tiberias</w:t>
      </w:r>
      <w:r>
        <w:rPr>
          <w:lang w:val="id_ID" w:bidi="id_ID"/>
        </w:rPr>
        <w:t>.</w:t>
      </w:r>
    </w:p>
    <w:p>
      <w:pPr/>
      <w:r>
        <w:rPr>
          <w:lang w:val="id_ID" w:bidi="id_ID"/>
        </w:rPr>
      </w:r>
      <w:r>
        <w:rPr>
          <w:lang w:val="id_ID" w:bidi="id_ID"/>
        </w:rPr>
        <w:t xml:space="preserve">Ketika Yesus pergi ke sana, orang banyak sedang mengikuti-Nya. Mereka mengikuti Yesus karena mereka melihat </w:t>
      </w:r>
      <w:r>
        <w:rPr>
          <w:b/>
          <w:lang w:val="id_ID" w:bidi="id_ID"/>
        </w:rPr>
        <w:t>tanda-tanda</w:t>
      </w:r>
      <w:r>
        <w:rPr>
          <w:lang w:val="id_ID" w:bidi="id_ID"/>
        </w:rPr>
        <w:t xml:space="preserve"> yang Ia lakukan pada orang sakit. Tanda-tanda yang dimaksud merujuk pada mujizat-mujizat yang meyakinkan orang-orang bahwa ia adalah Anak Allah. Terjemahkan kata tanda-tanda dengan cara yang sama seperti yang telah Anda terjemahkan sebelumnya. Anda juga dapat merujuk pada Glosarium Utama untuk mujizat, </w:t>
      </w:r>
      <w:r>
        <w:rPr>
          <w:lang w:val="id_ID" w:bidi="id_ID"/>
        </w:rPr>
        <w:t>tanda-tanda</w:t>
      </w:r>
      <w:r>
        <w:rPr>
          <w:lang w:val="id_ID" w:bidi="id_ID"/>
        </w:rPr>
        <w:t>, dan keajaiban untuk informasi lebih lanjut tentang tanda-tanda.</w:t>
      </w:r>
    </w:p>
    <w:p>
      <w:pPr/>
      <w:r>
        <w:rPr>
          <w:lang w:val="id_ID" w:bidi="id_ID"/>
        </w:rPr>
      </w:r>
      <w:r>
        <w:rPr>
          <w:lang w:val="id_ID" w:bidi="id_ID"/>
        </w:rPr>
        <w:t xml:space="preserve">Waktu perayaan hari raya Yahudi yang disebut Paskah hampir tiba. </w:t>
      </w:r>
      <w:r>
        <w:rPr>
          <w:b/>
          <w:lang w:val="id_ID" w:bidi="id_ID"/>
        </w:rPr>
        <w:t xml:space="preserve">Paskah </w:t>
      </w:r>
      <w:r>
        <w:rPr>
          <w:lang w:val="id_ID" w:bidi="id_ID"/>
        </w:rPr>
        <w:t xml:space="preserve">adalah salah satu perayaan yang dirayakan oleh orang-orang Yahudi. Perayaan itu memperingati kisah bagaimana Allah memberikan kuasa kepada Musa untuk membebaskan bangsa Israel kuno dari perbudakan di Mesir. Terjemahkan kata Paskah dengan cara yang sama seperti yang telah Anda terjemahkan sebelumnya. Untuk informasi lebih lanjut tentang </w:t>
      </w:r>
      <w:r>
        <w:rPr>
          <w:lang w:val="id_ID" w:bidi="id_ID"/>
        </w:rPr>
        <w:t xml:space="preserve">Paskah </w:t>
      </w:r>
      <w:r>
        <w:rPr>
          <w:lang w:val="id_ID" w:bidi="id_ID"/>
        </w:rPr>
        <w:t>, lihat Glosarium Utama.</w:t>
      </w:r>
    </w:p>
    <w:p>
      <w:pPr/>
      <w:r>
        <w:rPr>
          <w:lang w:val="id_ID" w:bidi="id_ID"/>
        </w:rPr>
      </w:r>
      <w:r>
        <w:rPr>
          <w:lang w:val="id_ID" w:bidi="id_ID"/>
        </w:rPr>
        <w:t xml:space="preserve">Ketika Yesus mengangkat mata-Nya, atau ketika Ia melihat bahwa kerumunan orang sedang mengikuti-Nya, Yesus berbicara kepada murid-Nya, Filipus. Yesus bertanya kepada Filipus di mana mereka dapat membeli roti agar kerumunan orang yang mengikuti Yesus dapat makan. Filipus berkata kepada Yesus bahwa roti seharga dua ratus </w:t>
      </w:r>
      <w:r>
        <w:rPr>
          <w:b/>
          <w:lang w:val="id_ID" w:bidi="id_ID"/>
        </w:rPr>
        <w:t>dinar</w:t>
      </w:r>
      <w:r>
        <w:rPr>
          <w:lang w:val="id_ID" w:bidi="id_ID"/>
        </w:rPr>
        <w:t xml:space="preserve"> tidak akan cukup untuk memberi makan semua orang. </w:t>
      </w:r>
      <w:r>
        <w:rPr>
          <w:b/>
          <w:lang w:val="id_ID" w:bidi="id_ID"/>
        </w:rPr>
        <w:t>Roti</w:t>
      </w:r>
      <w:r>
        <w:rPr>
          <w:lang w:val="id_ID" w:bidi="id_ID"/>
        </w:rPr>
        <w:t xml:space="preserve"> adalah makanan umum yang dikonsumsi orang setiap hari pada masa itu. Satu dinar adalah sebuah koin perak. Sebagian besar orang yang bekerja pada masa itu akan menerima satu dinar per hari untuk pekerjaan mereka. Dua ratus dinar adalah jumlah yang akan diperoleh seorang pekerja jika ia bekerja selama enam bulan.</w:t>
      </w:r>
    </w:p>
    <w:p>
      <w:pPr/>
      <w:r>
        <w:rPr>
          <w:lang w:val="id_ID" w:bidi="id_ID"/>
        </w:rPr>
      </w:r>
      <w:r>
        <w:rPr>
          <w:lang w:val="id_ID" w:bidi="id_ID"/>
        </w:rPr>
        <w:t xml:space="preserve">Berhenti di sini dan diskusikan sebagai kelompok kata atau frasa apa yang akan Anda gunakan untuk </w:t>
      </w:r>
      <w:r>
        <w:rPr>
          <w:b/>
          <w:lang w:val="id_ID" w:bidi="id_ID"/>
        </w:rPr>
        <w:t>roti</w:t>
      </w:r>
      <w:r>
        <w:rPr>
          <w:lang w:val="id_ID" w:bidi="id_ID"/>
        </w:rPr>
        <w:t xml:space="preserve"> dan </w:t>
      </w:r>
      <w:r>
        <w:rPr>
          <w:lang w:val="id_ID" w:bidi="id_ID"/>
        </w:rPr>
        <w:t>dinar</w:t>
      </w:r>
      <w:r>
        <w:rPr>
          <w:lang w:val="id_ID" w:bidi="id_ID"/>
        </w:rPr>
        <w:t>.</w:t>
      </w:r>
    </w:p>
    <w:p>
      <w:pPr/>
      <w:r>
        <w:rPr>
          <w:lang w:val="id_ID" w:bidi="id_ID"/>
        </w:rPr>
      </w:r>
      <w:r>
        <w:rPr>
          <w:lang w:val="id_ID" w:bidi="id_ID"/>
        </w:rPr>
        <w:t xml:space="preserve">Setelah orang-orang selesai makan dan merasa kenyang, Yesus meminta murid-murid-Nya untuk mengumpulkan sisa makanan sehingga tidak ada yang terbuang. Mereka berhasil mengisi dua belas </w:t>
      </w:r>
      <w:r>
        <w:rPr>
          <w:b/>
          <w:lang w:val="id_ID" w:bidi="id_ID"/>
        </w:rPr>
        <w:t>keranjang</w:t>
      </w:r>
      <w:r>
        <w:rPr>
          <w:lang w:val="id_ID" w:bidi="id_ID"/>
        </w:rPr>
        <w:t xml:space="preserve"> penuh dengan sisa-sisa dari lima roti jelai tersebut. Keranjang merupakan wadah yang terbuat dari tumbuhan yang dianyam bersama. Terjemahkan kata keranjang dengan cara yang sama seperti yang telah Anda terjemahkan sebelumnya. Anda juga dapat memeriksa Glosarium Utama untuk informasi lebih lanjut tentang </w:t>
      </w:r>
      <w:r>
        <w:rPr>
          <w:lang w:val="id_ID" w:bidi="id_ID"/>
        </w:rPr>
        <w:t>keranjang</w:t>
      </w:r>
      <w:r>
        <w:rPr>
          <w:lang w:val="id_ID" w:bidi="id_ID"/>
        </w:rPr>
        <w:t>.</w:t>
      </w:r>
    </w:p>
    <w:p>
      <w:pPr/>
      <w:r>
        <w:rPr>
          <w:lang w:val="id_ID" w:bidi="id_ID"/>
        </w:rPr>
      </w:r>
      <w:r>
        <w:rPr>
          <w:lang w:val="id_ID" w:bidi="id_ID"/>
        </w:rPr>
        <w:t xml:space="preserve">Ketika orang-orang melihat tanda Yesus memberi makan begitu banyak orang hanya dengan sedikit makanan, mereka menyebut Yesus sebagai Nabi. Seorang </w:t>
      </w:r>
      <w:r>
        <w:rPr>
          <w:b/>
          <w:lang w:val="id_ID" w:bidi="id_ID"/>
        </w:rPr>
        <w:t>Nabi</w:t>
      </w:r>
      <w:r>
        <w:rPr>
          <w:lang w:val="id_ID" w:bidi="id_ID"/>
        </w:rPr>
        <w:t xml:space="preserve"> adalah orang yang ditunjuk Allah untuk menyampaikan pesan-Nya kepada orang-orang. Terjemahkan kata Nabi dengan cara yang sama seperti yang telah Anda terjemahkan sebelumnya. Untuk informasi lebih lanjut mengenai </w:t>
      </w:r>
      <w:r>
        <w:rPr>
          <w:lang w:val="id_ID" w:bidi="id_ID"/>
        </w:rPr>
        <w:t xml:space="preserve">Nabi </w:t>
      </w:r>
      <w:r>
        <w:rPr>
          <w:lang w:val="id_ID" w:bidi="id_ID"/>
        </w:rPr>
        <w:t>, Anda dapat merujuk ke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p>
    <w:p>
      <w:pPr/>
      <w:r>
        <w:rPr>
          <w:lang w:val="id_ID" w:bidi="id_ID"/>
        </w:rPr>
      </w:r>
      <w:r>
        <w:rPr>
          <w:lang w:val="id_ID" w:bidi="id_ID"/>
        </w:rPr>
        <w:t>Ini adalah akhir dari naskah.</w:t>
      </w:r>
      <w:r>
        <w:rPr>
          <w:lang w:val="id_ID" w:bidi="id_ID"/>
        </w:rPr>
      </w:r>
      <w:r>
        <w:rPr>
          <w:lang w:val="id_ID" w:bidi="id_ID"/>
        </w:rPr>
      </w:r>
    </w:p>
    <w:p>
      <w:pPr/>
      <w:r>
        <w:rPr>
          <w:lang w:val="id_ID" w:bidi="id_ID"/>
        </w:rPr>
      </w:r>
    </w:p>
    <w:p>
      <w:pPr>
        <w:pStyle w:val="Heading2"/>
      </w:pPr>
      <w:r>
        <w:rPr>
          <w:lang w:val="id_ID" w:bidi="id_ID"/>
        </w:rPr>
        <w:t>Yohanes 6:16–21</w:t>
      </w:r>
      <w:r>
        <w:rPr>
          <w:lang w:val="id_ID" w:bidi="id_ID"/>
        </w:rPr>
      </w:r>
    </w:p>
    <w:p>
      <w:pPr>
        <w:pStyle w:val="Heading3"/>
      </w:pPr>
      <w:r>
        <w:rPr>
          <w:lang w:val="id_ID" w:bidi="id_ID"/>
        </w:rPr>
        <w:t>Dengar dan Renungkan</w:t>
      </w:r>
    </w:p>
    <w:p>
      <w:pPr/>
      <w:r>
        <w:rPr>
          <w:lang w:val="id_ID" w:bidi="id_ID"/>
        </w:rPr>
      </w:r>
      <w:r>
        <w:rPr>
          <w:lang w:val="id_ID" w:bidi="id_ID"/>
        </w:rPr>
        <w:t>Dalam tahap ini, dengarkan Yohanes 6:16–21 dan simpanlah dalam hati Anda.</w:t>
      </w:r>
    </w:p>
    <w:p>
      <w:pPr/>
      <w:r>
        <w:rPr>
          <w:lang w:val="id_ID" w:bidi="id_ID"/>
        </w:rPr>
      </w:r>
      <w:r>
        <w:rPr>
          <w:lang w:val="id_ID" w:bidi="id_ID"/>
        </w:rPr>
        <w:t>Dengarkan versi audio dari Yohanes 6:16–21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perikop ini jelaskan tentang Yesus dan Allah?</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6:16–21 dalam terjemahan yang paling mudah dimengerti.</w:t>
      </w:r>
    </w:p>
    <w:p>
      <w:pPr/>
      <w:r>
        <w:rPr>
          <w:lang w:val="id_ID" w:bidi="id_ID"/>
        </w:rPr>
      </w:r>
      <w:r>
        <w:rPr>
          <w:lang w:val="id_ID" w:bidi="id_ID"/>
        </w:rPr>
        <w:t>Dalam kisah sebelumnya, Yesus baru saja memberi makan lima ribu orang. Yesus melihat bahwa semua orang itu ingin mengambil-Nya dengan paksa dan menjadikan-Nya raja mereka. Lalu Yesus mengutus para murid-Nya berangkat dengan perahu ke seberang danau dan Ia pergi ke gunung di dekatnya untuk berdoa.</w:t>
      </w:r>
    </w:p>
    <w:p>
      <w:pPr/>
      <w:r>
        <w:rPr>
          <w:lang w:val="id_ID" w:bidi="id_ID"/>
        </w:rPr>
      </w:r>
      <w:r>
        <w:rPr>
          <w:lang w:val="id_ID" w:bidi="id_ID"/>
        </w:rPr>
        <w:t>Pada sore hari, sebelum gelap, para murid turun ke danau, yang juga disebut Danau Galilea.</w:t>
      </w:r>
    </w:p>
    <w:p>
      <w:pPr/>
      <w:r>
        <w:rPr>
          <w:lang w:val="id_ID" w:bidi="id_ID"/>
        </w:rPr>
      </w:r>
      <w:r>
        <w:rPr>
          <w:lang w:val="id_ID" w:bidi="id_ID"/>
        </w:rPr>
        <w:t xml:space="preserve">Berhenti di sini dan lihatlah gambar </w:t>
      </w:r>
      <w:r>
        <w:rPr>
          <w:lang w:val="id_ID" w:bidi="id_ID"/>
        </w:rPr>
        <w:t>Danau Galilea</w:t>
      </w:r>
      <w:r>
        <w:rPr>
          <w:lang w:val="id_ID" w:bidi="id_ID"/>
        </w:rPr>
        <w:t xml:space="preserve"> secara berkelompok. Hentikan rekaman di sini. </w:t>
      </w:r>
    </w:p>
    <w:p>
      <w:pPr/>
      <w:r>
        <w:rPr>
          <w:lang w:val="id_ID" w:bidi="id_ID"/>
        </w:rPr>
      </w:r>
      <w:r>
        <w:rPr>
          <w:lang w:val="id_ID" w:bidi="id_ID"/>
        </w:rPr>
        <w:t>Para murid naik ke perahu dan mulai menyeberangi laut atau danau, ke Kapernaum.</w:t>
      </w:r>
    </w:p>
    <w:p>
      <w:pPr/>
      <w:r>
        <w:rPr>
          <w:lang w:val="id_ID" w:bidi="id_ID"/>
        </w:rPr>
      </w:r>
      <w:r>
        <w:rPr>
          <w:lang w:val="id_ID" w:bidi="id_ID"/>
        </w:rPr>
        <w:t xml:space="preserve">Berhenti di sini dan lihatlah peta secara berkelompok untuk melihat dari mana para murid berangkat dan di mana </w:t>
      </w:r>
      <w:r>
        <w:rPr>
          <w:lang w:val="id_ID" w:bidi="id_ID"/>
        </w:rPr>
        <w:t>Kapernaum</w:t>
      </w:r>
      <w:r>
        <w:rPr>
          <w:lang w:val="id_ID" w:bidi="id_ID"/>
        </w:rPr>
        <w:t xml:space="preserve"> berada. Hentikan rekaman di sini. </w:t>
      </w:r>
    </w:p>
    <w:p>
      <w:pPr/>
      <w:r>
        <w:rPr>
          <w:lang w:val="id_ID" w:bidi="id_ID"/>
        </w:rPr>
      </w:r>
      <w:r>
        <w:rPr>
          <w:lang w:val="id_ID" w:bidi="id_ID"/>
        </w:rPr>
        <w:t>Perahu yang disebutkan di sini adalah sebuah perahu nelayan. Perahu itu memiliki layar persegi dan dayung kayu, serta memiliki panjang enam hingga sembilan meter. Perahu itu mungkin terbuat dari pohon ek atau pohon aras.</w:t>
      </w:r>
    </w:p>
    <w:p>
      <w:pPr/>
      <w:r>
        <w:rPr>
          <w:lang w:val="id_ID" w:bidi="id_ID"/>
        </w:rPr>
      </w:r>
      <w:r>
        <w:rPr>
          <w:lang w:val="id_ID" w:bidi="id_ID"/>
        </w:rPr>
        <w:t xml:space="preserve">Berhenti di sini dan lihatlah gambar sebuah </w:t>
      </w:r>
      <w:r>
        <w:rPr>
          <w:lang w:val="id_ID" w:bidi="id_ID"/>
        </w:rPr>
        <w:t xml:space="preserve">perahu </w:t>
      </w:r>
      <w:r>
        <w:rPr>
          <w:lang w:val="id_ID" w:bidi="id_ID"/>
        </w:rPr>
        <w:t xml:space="preserve"> secara berkelompok. Hentikan rekaman di sini. </w:t>
      </w:r>
    </w:p>
    <w:p>
      <w:pPr/>
      <w:r>
        <w:rPr>
          <w:lang w:val="id_ID" w:bidi="id_ID"/>
        </w:rPr>
      </w:r>
      <w:r>
        <w:rPr>
          <w:lang w:val="id_ID" w:bidi="id_ID"/>
        </w:rPr>
        <w:t>Sekarang hari sudah gelap dan para murid masih menyeberangi danau, tetapi Yesus belum datang kepada mereka. Ini berarti para murid sendirian di dalam perahu itu. Angin kencang mulai bertiup dan membuat air danau menjadi bergelombang. Ombak besar membuat perahu bergoyang maju-mundur. Para murid sudah mendayung sejauh lima atau enam kilometer. Saat mendayung, orang-orang memasukkan ujung dayung ke dalam air dan menariknya. Tindakan ini memaksa perahu bergerak maju. Kemudian para murid melihat seseorang datang menghampiri mereka, tetapi mereka tidak tahu bahwa itu adalah Yesus. Yesus sedang berjalan di atas permukaan air, tetapi para murid merasa sangat takut. Yohanes tidak menjelaskan mengapa para murid merasa takut, tetapi Injil Markus menjelaskan kepada kita bahwa para murid mengira mereka melihat hantu.</w:t>
      </w:r>
    </w:p>
    <w:p>
      <w:pPr/>
      <w:r>
        <w:rPr>
          <w:lang w:val="id_ID" w:bidi="id_ID"/>
        </w:rPr>
      </w:r>
      <w:r>
        <w:rPr>
          <w:lang w:val="id_ID" w:bidi="id_ID"/>
        </w:rPr>
        <w:t xml:space="preserve">Berhenti di sini dan diskusikan pertanyaan ini secara berkelompok: Bagaimana perasaan Anda jika Anda melihat seseorang melakukan sesuatu yang tampaknya tidak mungkin? Ceritakan sebuah kisah tentang sesuatu yang tidak biasa terjadi. Bagaimana tanggapan orang-orang terhadap peristiwa ini? Hentikan rekaman di sini. </w:t>
      </w:r>
    </w:p>
    <w:p>
      <w:pPr/>
      <w:r>
        <w:rPr>
          <w:lang w:val="id_ID" w:bidi="id_ID"/>
        </w:rPr>
      </w:r>
      <w:r>
        <w:rPr>
          <w:lang w:val="id_ID" w:bidi="id_ID"/>
        </w:rPr>
        <w:t>Yesus berkata, "Ini Aku." Jangan takut." Para murid merasa senang karena Yesus berada di sana bersama mereka. Para murid ingin Yesus naik ke dalam perahu bersama mereka. Dalam cerita ini tidak jelas apakah Yesus naik ke dalam perahu, tetapi kemungkinan besar Ia naik ke dalam perahu. Segera setelah para murid bersedia membantu Yesus naik ke dalam perahu, para murid tiba di daratan yang mereka tuju.</w:t>
      </w:r>
    </w:p>
    <w:p>
      <w:pPr/>
      <w:r>
        <w:rPr>
          <w:lang w:val="id_ID" w:bidi="id_ID"/>
        </w:rPr>
      </w:r>
      <w:r>
        <w:rPr>
          <w:lang w:val="id_ID" w:bidi="id_ID"/>
        </w:rPr>
        <w:t xml:space="preserve">Berhenti di sini dan diskusikan pertanyaan ini bersama kelompok: Ceritakan sebuah pengalaman waktu Anda takut terhadap sesuatu yang Anda lihat. Bagaimana rasa takut itu ditenangkan? Hentikan rekaman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6:16–21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Para murid naik ke perahu dan mulai mendayung menyeberangi danau.</w:t>
      </w:r>
    </w:p>
    <w:p>
      <w:pPr/>
      <w:r>
        <w:rPr>
          <w:lang w:val="id_ID" w:bidi="id_ID"/>
        </w:rPr>
      </w:r>
      <w:r>
        <w:rPr>
          <w:b/>
          <w:lang w:val="id_ID" w:bidi="id_ID"/>
        </w:rPr>
        <w:t>Dalam adegan kedua:</w:t>
      </w:r>
      <w:r>
        <w:rPr>
          <w:lang w:val="id_ID" w:bidi="id_ID"/>
        </w:rPr>
        <w:t xml:space="preserve"> Yesus berjalan di atas air menghampiri mereka.</w:t>
      </w:r>
    </w:p>
    <w:p>
      <w:pPr/>
      <w:r>
        <w:rPr>
          <w:lang w:val="id_ID" w:bidi="id_ID"/>
        </w:rPr>
      </w:r>
      <w:r>
        <w:rPr>
          <w:b/>
          <w:lang w:val="id_ID" w:bidi="id_ID"/>
        </w:rPr>
        <w:t>Dalam adegan ketiga:</w:t>
      </w:r>
      <w:r>
        <w:rPr>
          <w:lang w:val="id_ID" w:bidi="id_ID"/>
        </w:rPr>
        <w:t xml:space="preserve"> Yesus naik ke perahu dan seketika itu juga mereka tiba di pantai.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Bersama kelompok, perhatikan bagian-bagian dari latar belakang perikop ini.</w:t>
      </w:r>
    </w:p>
    <w:p>
      <w:pPr/>
      <w:r>
        <w:rPr>
          <w:lang w:val="id_ID" w:bidi="id_ID"/>
        </w:rPr>
      </w:r>
      <w:r>
        <w:rPr>
          <w:lang w:val="id_ID" w:bidi="id_ID"/>
        </w:rPr>
        <w:t>Penting untuk diingat bahwa peristiwa ini terjadi pada malam hari setelah Yesus memberkati roti dan ikan serta memberi makan lebih dari lima ribu orang.</w:t>
      </w:r>
    </w:p>
    <w:p>
      <w:pPr/>
      <w:r>
        <w:rPr>
          <w:lang w:val="id_ID" w:bidi="id_ID"/>
        </w:rPr>
      </w:r>
      <w:r>
        <w:rPr>
          <w:lang w:val="id_ID" w:bidi="id_ID"/>
        </w:rPr>
        <w:t xml:space="preserve">Yesus pergi seorang diri ke gunung untuk berdoa. Para murid pergi ke perahu lalu mendayung menyeberangi danau menuju Kapernaum. </w:t>
      </w:r>
    </w:p>
    <w:p>
      <w:pPr/>
      <w:r>
        <w:rPr>
          <w:lang w:val="id_ID" w:bidi="id_ID"/>
        </w:rPr>
      </w:r>
      <w:r>
        <w:rPr>
          <w:lang w:val="id_ID" w:bidi="id_ID"/>
        </w:rPr>
        <w:t xml:space="preserve">Berhenti di sini dan lihatlah peta yang menunjukkan dari mana para murid berangkat dan di mana </w:t>
      </w:r>
      <w:r>
        <w:rPr>
          <w:lang w:val="id_ID" w:bidi="id_ID"/>
        </w:rPr>
        <w:t>Kapernaum</w:t>
      </w:r>
      <w:r>
        <w:rPr>
          <w:lang w:val="id_ID" w:bidi="id_ID"/>
        </w:rPr>
        <w:t xml:space="preserve"> berada. Hentikan rekaman di sini. </w:t>
      </w:r>
    </w:p>
    <w:p>
      <w:pPr/>
      <w:r>
        <w:rPr>
          <w:lang w:val="id_ID" w:bidi="id_ID"/>
        </w:rPr>
      </w:r>
      <w:r>
        <w:rPr>
          <w:lang w:val="id_ID" w:bidi="id_ID"/>
        </w:rPr>
        <w:t>Hari sudah gelap dan Yesus belum bergabung dengan para murid. Angin yang kencang bertiup, dan air bergelora dengan ombak yang besar. Para murid telah mendayung perahu 5 sampai 6 kilometer. Perlu diingat bahwa para murid telah mendayung cukup jauh di tengah angin kencang atau badai.</w:t>
      </w:r>
    </w:p>
    <w:p>
      <w:pPr/>
      <w:r>
        <w:rPr>
          <w:lang w:val="id_ID" w:bidi="id_ID"/>
        </w:rPr>
      </w:r>
      <w:r>
        <w:rPr>
          <w:lang w:val="id_ID" w:bidi="id_ID"/>
        </w:rPr>
        <w:t>Para murid melihat seseorang berjalan di atas air menuju mereka dan mereka tidak tahu bahwa itu adalah Yesus yang sedang berjalan di atas air. Yesus berjalan mendekati perahu dan para murid menjadi takut. Yohanes menggunakan bahasa yang kuat untuk mengatakan dan untuk menunjukkan bahwa Yesus berjalan ke perahu dan bahwa para murid merasa takut.</w:t>
      </w:r>
    </w:p>
    <w:p>
      <w:pPr/>
      <w:r>
        <w:rPr>
          <w:lang w:val="id_ID" w:bidi="id_ID"/>
        </w:rPr>
      </w:r>
      <w:r>
        <w:rPr>
          <w:lang w:val="id_ID" w:bidi="id_ID"/>
        </w:rPr>
        <w:t>Berhenti di sini dan diskusikan dalam kelompok: Ceritakan sebuah kisah yang memiliki momen yang sangat mendebarkan dan menakutkan. Perhatikan cara Anda menceritakan kisah Anda. Apa yang terjadi pada volume suara dan kecepatan bicara Anda?</w:t>
      </w:r>
    </w:p>
    <w:p>
      <w:pPr/>
      <w:r>
        <w:rPr>
          <w:lang w:val="id_ID" w:bidi="id_ID"/>
        </w:rPr>
      </w:r>
      <w:r>
        <w:rPr>
          <w:lang w:val="id_ID" w:bidi="id_ID"/>
        </w:rPr>
        <w:t>Yesus berkata kepada murid-murid, "Aku yang sedang berbicara." "Kamu bisa berhenti merasa takut."</w:t>
      </w:r>
    </w:p>
    <w:p>
      <w:pPr/>
      <w:r>
        <w:rPr>
          <w:lang w:val="id_ID" w:bidi="id_ID"/>
        </w:rPr>
      </w:r>
      <w:r>
        <w:rPr>
          <w:lang w:val="id_ID" w:bidi="id_ID"/>
        </w:rPr>
        <w:t>Para murid setuju untuk membiarkan Yesus naik ke dalam perahu tetapi seketika itu juga mereka tiba di pantai yang sedang mereka tuju.</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6:16–21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 xml:space="preserve">Dalam adegan pertama, hari sudah menjelang malam dan para murid naik ke perahu untuk menyeberangi danau. Yesus telah pergi ke gunung untuk berdoa. Para murid mulai mendayung. Ketika hari sudah gelap, para murid masih berada di dalam perahu di tengah danau. Angin kencang mulai bertiup dan laut menjadi bergelora. Ombak besar mengguncang perahu.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Mereka mungkin menjawab hal-hal seperti, "Khawatir kita mungkin tidak akan sampai ke daratan," atau "Takut kita akan tenggelam," atau "Lelah. "Sangat sulit mendayung dengan ombak yang bergelora seperti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para murid melihat Yesus berjalan di atas air menuju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Mereka mungkin menjawab hal-hal seperti, "Ketakutan karena hanya hantu yang dapat berjalan di atas air," atau "Tidak percaya. Bagaimana mungkin Yesus berjalan di atas air di tengah badai?" atau "Merasa lega karena Yesus datang untuk menyelamatkan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para murid agar mereka tidak takut.</w:t>
      </w:r>
    </w:p>
    <w:p>
      <w:pPr/>
      <w:r>
        <w:rPr>
          <w:lang w:val="id_ID" w:bidi="id_ID"/>
        </w:rPr>
      </w:r>
      <w:r>
        <w:rPr>
          <w:lang w:val="id_ID" w:bidi="id_ID"/>
        </w:rPr>
        <w:t>Dalam adegan ketiga, Yesus naik ke perahu dan seketika itu juga mereka tiba di tempat tujuan mereka.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6:16–21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Para </w:t>
      </w:r>
      <w:r>
        <w:rPr>
          <w:b/>
          <w:lang w:val="id_ID" w:bidi="id_ID"/>
        </w:rPr>
        <w:t>murid</w:t>
      </w:r>
      <w:r>
        <w:rPr>
          <w:lang w:val="id_ID" w:bidi="id_ID"/>
        </w:rPr>
        <w:t xml:space="preserve"> pergi ke danau, yang juga disebut </w:t>
      </w:r>
      <w:r>
        <w:rPr>
          <w:b/>
          <w:lang w:val="id_ID" w:bidi="id_ID"/>
        </w:rPr>
        <w:t>Danau Galilea</w:t>
      </w:r>
      <w:r>
        <w:rPr>
          <w:lang w:val="id_ID" w:bidi="id_ID"/>
        </w:rPr>
        <w:t xml:space="preserve">, pada malam hari sebelum hari menjadi gelap. Seorang </w:t>
      </w:r>
      <w:r>
        <w:rPr>
          <w:lang w:val="id_ID" w:bidi="id_ID"/>
        </w:rPr>
        <w:t>murid</w:t>
      </w:r>
      <w:r>
        <w:rPr>
          <w:lang w:val="id_ID" w:bidi="id_ID"/>
        </w:rPr>
        <w:t xml:space="preserve"> adalah seorang yang belajar dan menerima pengajaran dari seorang guru. Para murid di sini merujuk pada 12 orang yang dipilih Yesus untuk mengikuti-Nya dari dekat. Lihat Glosarium Utama dan gunakan kata yang sama seperti yang diterjemahkan sebelumnya. Danau Galilea adalah danau besar. Gunakan kata yang sama seperti yang Anda gunakan di perikop sebelumnya. Untuk informasi lebih lanjut mengenai </w:t>
      </w:r>
      <w:r>
        <w:rPr>
          <w:lang w:val="id_ID" w:bidi="id_ID"/>
        </w:rPr>
        <w:t>Danau Galilea</w:t>
      </w:r>
      <w:r>
        <w:rPr>
          <w:lang w:val="id_ID" w:bidi="id_ID"/>
        </w:rPr>
        <w:t>, lihat Glosarium Utama.</w:t>
      </w:r>
    </w:p>
    <w:p>
      <w:pPr/>
      <w:r>
        <w:rPr>
          <w:lang w:val="id_ID" w:bidi="id_ID"/>
        </w:rPr>
      </w:r>
      <w:r>
        <w:rPr>
          <w:lang w:val="id_ID" w:bidi="id_ID"/>
        </w:rPr>
        <w:t xml:space="preserve">Para murid naik ke </w:t>
      </w:r>
      <w:r>
        <w:rPr>
          <w:b/>
          <w:lang w:val="id_ID" w:bidi="id_ID"/>
        </w:rPr>
        <w:t xml:space="preserve">perahu </w:t>
      </w:r>
      <w:r>
        <w:rPr>
          <w:lang w:val="id_ID" w:bidi="id_ID"/>
        </w:rPr>
        <w:t xml:space="preserve">dan mulai menyeberangi danau menuju ke </w:t>
      </w:r>
      <w:r>
        <w:rPr>
          <w:b/>
          <w:lang w:val="id_ID" w:bidi="id_ID"/>
        </w:rPr>
        <w:t>Kapernaum</w:t>
      </w:r>
      <w:r>
        <w:rPr>
          <w:lang w:val="id_ID" w:bidi="id_ID"/>
        </w:rPr>
        <w:t xml:space="preserve">. Perahu adalah kapal yang panjangnya sekitar 7 sampai 9 meter dan biasa digunakan untuk menangkap ikan. Gunakan kata atau ungkapan yang sama untuk perahu seperti yang Anda gunakan pada bagian sebelumnya. Untuk informasi lebih lanjut tentang </w:t>
      </w:r>
      <w:r>
        <w:rPr>
          <w:lang w:val="id_ID" w:bidi="id_ID"/>
        </w:rPr>
        <w:t>perahu</w:t>
      </w:r>
      <w:r>
        <w:rPr>
          <w:lang w:val="id_ID" w:bidi="id_ID"/>
        </w:rPr>
        <w:t>, lihat Glosarium Utama.</w:t>
      </w:r>
    </w:p>
    <w:p>
      <w:pPr/>
      <w:r>
        <w:rPr>
          <w:lang w:val="id_ID" w:bidi="id_ID"/>
        </w:rPr>
      </w:r>
      <w:r>
        <w:rPr>
          <w:lang w:val="id_ID" w:bidi="id_ID"/>
        </w:rPr>
        <w:t xml:space="preserve">Berhenti di sini dan lihatlah gambar sebuah </w:t>
      </w:r>
      <w:r>
        <w:rPr>
          <w:lang w:val="id_ID" w:bidi="id_ID"/>
        </w:rPr>
        <w:t>perahu</w:t>
      </w:r>
      <w:r>
        <w:rPr>
          <w:lang w:val="id_ID" w:bidi="id_ID"/>
        </w:rPr>
        <w:t xml:space="preserve"> secara berkelompok. Hentikan rekaman di sini. </w:t>
      </w:r>
    </w:p>
    <w:p>
      <w:pPr/>
      <w:r>
        <w:rPr>
          <w:lang w:val="id_ID" w:bidi="id_ID"/>
        </w:rPr>
      </w:r>
      <w:r>
        <w:rPr>
          <w:lang w:val="id_ID" w:bidi="id_ID"/>
        </w:rPr>
        <w:t>Kapernaum adalah sebuah kota perdagangan penting di tepi Danau Galilea.</w:t>
      </w:r>
    </w:p>
    <w:p>
      <w:pPr/>
      <w:r>
        <w:rPr>
          <w:lang w:val="id_ID" w:bidi="id_ID"/>
        </w:rPr>
      </w:r>
      <w:r>
        <w:rPr>
          <w:lang w:val="id_ID" w:bidi="id_ID"/>
        </w:rPr>
        <w:t xml:space="preserve">Berhenti di sini dan lihatlah peta </w:t>
      </w:r>
      <w:r>
        <w:rPr>
          <w:lang w:val="id_ID" w:bidi="id_ID"/>
        </w:rPr>
        <w:t>Kapernaum</w:t>
      </w:r>
      <w:r>
        <w:rPr>
          <w:lang w:val="id_ID" w:bidi="id_ID"/>
        </w:rPr>
        <w:t xml:space="preserve"> di Danau Galilea dalam kelompok. Hentikan rekaman di sini. </w:t>
      </w:r>
    </w:p>
    <w:p>
      <w:pPr/>
      <w:r>
        <w:rPr>
          <w:lang w:val="id_ID" w:bidi="id_ID"/>
        </w:rPr>
      </w:r>
      <w:r>
        <w:rPr>
          <w:lang w:val="id_ID" w:bidi="id_ID"/>
        </w:rPr>
        <w:t xml:space="preserve">Untuk informasi lebih lanjut tentang </w:t>
      </w:r>
      <w:r>
        <w:rPr>
          <w:lang w:val="id_ID" w:bidi="id_ID"/>
        </w:rPr>
        <w:t>Kapernaum</w:t>
      </w:r>
      <w:r>
        <w:rPr>
          <w:lang w:val="id_ID" w:bidi="id_ID"/>
        </w:rPr>
        <w:t>, lihat di Glosarium Utama.</w:t>
      </w:r>
    </w:p>
    <w:p>
      <w:pPr/>
      <w:r>
        <w:rPr>
          <w:lang w:val="id_ID" w:bidi="id_ID"/>
        </w:rPr>
      </w:r>
      <w:r>
        <w:rPr>
          <w:lang w:val="id_ID" w:bidi="id_ID"/>
        </w:rPr>
        <w:t>Ketika hari sudah gelap, para murid masih sedang menyeberangi danau, sementara Yesus belum datang kepada mereka. Angin kencang mulai bertiup dan menyebabkan laut/air menjadi bergelora. Ombak besar membuat perahu bergoyang maju-mundur. Para murid telah mendayung sekitar tiga atau empat mil, lima atau enam kilometer. Kemudian para murid melihat Yesus datang kepada mereka. Yesus sedang berjalan di atas permukaan air, tetapi para murid merasa sangat takut.</w:t>
      </w:r>
    </w:p>
    <w:p>
      <w:pPr/>
      <w:r>
        <w:rPr>
          <w:lang w:val="id_ID" w:bidi="id_ID"/>
        </w:rPr>
      </w:r>
      <w:r>
        <w:rPr>
          <w:lang w:val="id_ID" w:bidi="id_ID"/>
        </w:rPr>
        <w:t>Yesus berkata, "Ini Aku." Jangan takut." Para murid membantu Yesus naik ke perahu dan seketika itu juga para murid tiba di kota yang mereka tuju.</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6:22–27</w:t>
      </w:r>
      <w:r>
        <w:rPr>
          <w:lang w:val="id_ID" w:bidi="id_ID"/>
        </w:rPr>
      </w:r>
    </w:p>
    <w:p>
      <w:pPr>
        <w:pStyle w:val="Heading3"/>
      </w:pPr>
      <w:r>
        <w:rPr>
          <w:lang w:val="id_ID" w:bidi="id_ID"/>
        </w:rPr>
        <w:t>Dengar dan Renungkan</w:t>
      </w:r>
    </w:p>
    <w:p>
      <w:pPr/>
      <w:r>
        <w:rPr>
          <w:lang w:val="id_ID" w:bidi="id_ID"/>
        </w:rPr>
      </w:r>
      <w:r>
        <w:rPr>
          <w:lang w:val="id_ID" w:bidi="id_ID"/>
        </w:rPr>
        <w:t>Dalam tahap ini, dengarkan Yohanes 6:22–27 dan simpanlah dalam hati Anda.</w:t>
      </w:r>
    </w:p>
    <w:p>
      <w:pPr/>
      <w:r>
        <w:rPr>
          <w:lang w:val="id_ID" w:bidi="id_ID"/>
        </w:rPr>
      </w:r>
      <w:r>
        <w:rPr>
          <w:lang w:val="id_ID" w:bidi="id_ID"/>
        </w:rPr>
        <w:t>Dengarkan versi audio dari Yohanes 6:22–27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perikop ini jelaskan tentang Yesus dan Allah?</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6:22–27 dalam terjemahan yang paling mudah dimengerti.</w:t>
      </w:r>
    </w:p>
    <w:p>
      <w:pPr/>
      <w:r>
        <w:rPr>
          <w:lang w:val="id_ID" w:bidi="id_ID"/>
        </w:rPr>
      </w:r>
      <w:r>
        <w:rPr>
          <w:lang w:val="id_ID" w:bidi="id_ID"/>
        </w:rPr>
        <w:t>Dalam kisah sebelumnya, Yesus dan para murid meninggalkan kerumunan besar orang. Yesus pergi ke gunung untuk berdoa, sedangkan para murid mendayung menyeberangi Danau Galilea. Yesus menjumpai para murid di perahu di tengah danau dan membawa mereka sampai ke pantai.</w:t>
      </w:r>
    </w:p>
    <w:p>
      <w:pPr/>
      <w:r>
        <w:rPr>
          <w:lang w:val="id_ID" w:bidi="id_ID"/>
        </w:rPr>
      </w:r>
      <w:r>
        <w:rPr>
          <w:lang w:val="id_ID" w:bidi="id_ID"/>
        </w:rPr>
        <w:t>Ini sudah hari berikutnya. Orang-orang yang mendengarkan pengajaran Yesus pada hari sebelumnya melihat atau mengingat bahwa malam sebelumnya hanya ada satu perahu. Orang-orang juga tahu bahwa para murid sendirian di dalam perahu. Kata sendirian berarti Yesus tidak bersama mereka. Kata "perahu " di sini merujuk pada sebuah perahu nelayan kecil.</w:t>
      </w:r>
    </w:p>
    <w:p>
      <w:pPr/>
      <w:r>
        <w:rPr>
          <w:lang w:val="id_ID" w:bidi="id_ID"/>
        </w:rPr>
      </w:r>
      <w:r>
        <w:rPr>
          <w:lang w:val="id_ID" w:bidi="id_ID"/>
        </w:rPr>
        <w:t xml:space="preserve">Berhenti di sini dan lihatlah gambar </w:t>
      </w:r>
      <w:r>
        <w:rPr>
          <w:lang w:val="id_ID" w:bidi="id_ID"/>
        </w:rPr>
        <w:t>sebuah perahu nelayan</w:t>
      </w:r>
      <w:r>
        <w:rPr>
          <w:lang w:val="id_ID" w:bidi="id_ID"/>
        </w:rPr>
        <w:t>. Hentikan sejenak audio di sini.</w:t>
      </w:r>
    </w:p>
    <w:p>
      <w:pPr/>
      <w:r>
        <w:rPr>
          <w:lang w:val="id_ID" w:bidi="id_ID"/>
        </w:rPr>
      </w:r>
      <w:r>
        <w:rPr>
          <w:lang w:val="id_ID" w:bidi="id_ID"/>
        </w:rPr>
        <w:t>Kemudian, pada suatu waktu, kita tidak tahu tepatnya kapan, beberapa perahu dari Tiberius tiba di tempat di mana orang banyak itu makan roti sehari sebelumnya ketika Yesus, Tuhan atau Guru, telah memberi makan lima ribu orang secara ajaib. Tidak jelas kapan perahu-perahu itu tiba. Perahu-perahu itu mungkin sudah tiba sebelum Yesus dan para murid berangkat. Atau perahu-perahu itu mungkin terbawa ke sana karena badai. Yang penting di sini adalah bahwa orang banyak itu tidak tahu di mana Yesus berada atau bagaimana Ia dapat menyeberangi Danau Galilea. Perahu-perahu dari Tiberias adalah jenis perahu nelayan kecil yang sama seperti yang digunakan para murid. Tiberias adalah sebuah kota yang terletak di seberang danau.</w:t>
      </w:r>
    </w:p>
    <w:p>
      <w:pPr/>
      <w:r>
        <w:rPr>
          <w:lang w:val="id_ID" w:bidi="id_ID"/>
        </w:rPr>
      </w:r>
      <w:r>
        <w:rPr>
          <w:lang w:val="id_ID" w:bidi="id_ID"/>
        </w:rPr>
        <w:t>Ketika orang banyak melihat, atau menyadari bahwa Yesus dan para murid tidak berada di perahu-perahu itu, mereka masuk ke dalam perahu-perahu tersebut dan berlayar atau mendayung ke Kapernaum untuk mencari Yesus.</w:t>
      </w:r>
    </w:p>
    <w:p>
      <w:pPr/>
      <w:r>
        <w:rPr>
          <w:lang w:val="id_ID" w:bidi="id_ID"/>
        </w:rPr>
      </w:r>
      <w:r>
        <w:rPr>
          <w:lang w:val="id_ID" w:bidi="id_ID"/>
        </w:rPr>
        <w:t xml:space="preserve">Berhenti di sini dan lihatlah gambar peta </w:t>
      </w:r>
      <w:r>
        <w:rPr>
          <w:lang w:val="id_ID" w:bidi="id_ID"/>
        </w:rPr>
        <w:t>Danau Galilea</w:t>
      </w:r>
      <w:r>
        <w:rPr>
          <w:lang w:val="id_ID" w:bidi="id_ID"/>
        </w:rPr>
        <w:t xml:space="preserve"> secara berkelompok. Perhatikan di mana orang banyak itu berada, di mana Kapernaum berada, dan di mana Tiberias berada. Hentikan rekaman di sini. </w:t>
      </w:r>
    </w:p>
    <w:p>
      <w:pPr/>
      <w:r>
        <w:rPr>
          <w:lang w:val="id_ID" w:bidi="id_ID"/>
        </w:rPr>
      </w:r>
      <w:r>
        <w:rPr>
          <w:lang w:val="id_ID" w:bidi="id_ID"/>
        </w:rPr>
        <w:t xml:space="preserve">Kata "kerumunan" di sini mungkin tidak berarti semua orang yang ada dalam kerumunan itu, melainkan banyak orang dari kerumunan tersebut. Sementara sebagian orang-orang lainnya mungkin berjalan mengelilingi danau. Kapernaum adalah sebuah kota di sisi barat danau. Tempat Yesus dan para murid-Nya pergi pada malam sebelumnya. </w:t>
      </w:r>
    </w:p>
    <w:p>
      <w:pPr/>
      <w:r>
        <w:rPr>
          <w:lang w:val="id_ID" w:bidi="id_ID"/>
        </w:rPr>
      </w:r>
      <w:r>
        <w:rPr>
          <w:lang w:val="id_ID" w:bidi="id_ID"/>
        </w:rPr>
        <w:t>Ketika orang banyak itu tiba di Kapernaum, mereka mencari Yesus. Ketika orang banyak itu menemukan Yesus, mereka berkata, "Rabi, guru, kapan Engkau datang ke sini?" Yesus tidak hilang, melainkan orang banyak itu tidak tahu di mana Yesus berada. Orang banyak itu mengajukan pertanyaan itu karena mereka terkejut menemukan Yesus di Kapernaum. Orang banyak itu tahu bahwa Ia tidak naik ke perahu pada malam sebelumnya dan orang banyak itu tidak mengira akan menemukan Yesus di Kapernaum. Orang banyak itu ingin tahu kapan Yesus tiba di Kapernaum.</w:t>
      </w:r>
    </w:p>
    <w:p>
      <w:pPr/>
      <w:r>
        <w:rPr>
          <w:lang w:val="id_ID" w:bidi="id_ID"/>
        </w:rPr>
      </w:r>
      <w:r>
        <w:rPr>
          <w:lang w:val="id_ID" w:bidi="id_ID"/>
        </w:rPr>
        <w:t>Yesus mengetahui alasan sebenarnya mengapa orang banyak itu mencari-Nya. Tetapi Yesus tidak menjawab pertanyaan mereka; sebaliknya, Ia menegur kerumunan itu. Yesus mengatakan kepada orang banyak itu bahwa mereka mencari-Nya bukan karena tanda-tanda, atau mukjizat, tetapi karena mereka ingin mendapatkan lebih banyak roti, atau makanan.</w:t>
      </w:r>
    </w:p>
    <w:p>
      <w:pPr/>
      <w:r>
        <w:rPr>
          <w:lang w:val="id_ID" w:bidi="id_ID"/>
        </w:rPr>
      </w:r>
      <w:r>
        <w:rPr>
          <w:lang w:val="id_ID" w:bidi="id_ID"/>
        </w:rPr>
        <w:t>Yesus menegur orang banyak itu karena mereka lebih mementingkan makanan daripada hal-hal rohani. Yesus menekankan bahwa orang-orang itu hanya memikirkan bagaimana mendapatkan lebih banyak roti untuk dimakan. Orang-orang lebih memikirkan bagaimana Yesus memenuhi kebutuhan jasmani mereka dan kurang peduli terhadap kebutuhan rohani mereka yang jauh lebih penting.</w:t>
      </w:r>
    </w:p>
    <w:p>
      <w:pPr/>
      <w:r>
        <w:rPr>
          <w:lang w:val="id_ID" w:bidi="id_ID"/>
        </w:rPr>
      </w:r>
      <w:r>
        <w:rPr>
          <w:lang w:val="id_ID" w:bidi="id_ID"/>
        </w:rPr>
        <w:t xml:space="preserve">Berhenti di sini dan lihatlah gambar </w:t>
      </w:r>
      <w:r>
        <w:rPr>
          <w:lang w:val="id_ID" w:bidi="id_ID"/>
        </w:rPr>
        <w:t>sebuah roti jelai</w:t>
      </w:r>
      <w:r>
        <w:rPr>
          <w:lang w:val="id_ID" w:bidi="id_ID"/>
        </w:rPr>
        <w:t xml:space="preserve"> secara kelompok. Hentikan rekaman di sini. </w:t>
      </w:r>
    </w:p>
    <w:p>
      <w:pPr/>
      <w:r>
        <w:rPr>
          <w:lang w:val="id_ID" w:bidi="id_ID"/>
        </w:rPr>
      </w:r>
      <w:r>
        <w:rPr>
          <w:lang w:val="id_ID" w:bidi="id_ID"/>
        </w:rPr>
        <w:t>Yesus mengatakan kepada orang banyak itu untuk tidak bekerja untuk makanan yang dapat rusak, tetapi untuk makanan yang bertahan sampai kepada kehidupan kekal. Yesus tidak sedang mengatakan jangan bekerja. Dia mengatakan jangan bekerja hanya untuk makanan yang suatu hari nanti akan rusak karena tidak bertahan selamanya, tetapi juga makanan rohani, atau hal-hal rohani, yang akan bertahan selamanya dan tidak akan pernah rusak. Yesus memberitahukan kepada orang banyak bahwa Anak Manusia akan memberikan makanan itu kepada mereka. Yesus berbicara tentang diri-Nya. Yesus mengatakan bahwa alasannya adalah karena Allah Bapa telah memberikan meterai-Nya kepada Anak Manusia. Memberikan materai pada sesuatu berarti menunjukkan persetujuan terhadap hal tersebut. Seorang raja atau penguasa sering mencelupkan cincin khusus ke dalam lilin dan kemudian menempelkannya di atas kertas di akhir surat. Ini menunjukkan bahwa raja atau penguasa menyetujui apa yang dikatakan surat itu. Allah telah menunjukkan persetujuan-Nya terhadap Yesus dan apa yang Yesus lakukan dan katakan. Allah menyetujui pelayanan Yesus, oleh sebab itu orang-orang harus datang kepada Yesus untuk mendengar ajaran-Nya bagaimana Ia dapat memberikan kepada mereka kehidupan kekal bersama Allah</w:t>
      </w:r>
    </w:p>
    <w:p>
      <w:pPr/>
      <w:r>
        <w:rPr>
          <w:lang w:val="id_ID" w:bidi="id_ID"/>
        </w:rPr>
      </w:r>
      <w:r>
        <w:rPr>
          <w:lang w:val="id_ID" w:bidi="id_ID"/>
        </w:rPr>
        <w:t>Berhenti di sini dan diskusikan pertanyaan ini dalam kelompok: Bagaimana budaya Anda menunjukkan persetujuan terhadap sesuatu atau seseorang? Ceritakan pengalaman saat seorang pemimpin di komunitas Anda memberikan persetujuannya kepada seseorang. Bagaimana hal ini memengaruhi pandangan komunitas Anda terhadap orang tersebut?</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6:22–27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Orang banyak mencari Yesus tetapi tidak dapat menemukannya. Orang banyak menyadari bahwa para murid dan Yesus sudah tidak lagi berada di sisi danau tempat mereka makan dan mendengar pengajaran Yesus pada hari sebelumnya.</w:t>
      </w:r>
    </w:p>
    <w:p>
      <w:pPr/>
      <w:r>
        <w:rPr>
          <w:lang w:val="id_ID" w:bidi="id_ID"/>
        </w:rPr>
      </w:r>
      <w:r>
        <w:rPr>
          <w:b/>
          <w:lang w:val="id_ID" w:bidi="id_ID"/>
        </w:rPr>
        <w:t>Dalam adegan kedua:</w:t>
      </w:r>
      <w:r>
        <w:rPr>
          <w:lang w:val="id_ID" w:bidi="id_ID"/>
        </w:rPr>
        <w:t xml:space="preserve"> Orang banyak menjumpai Yesus dan para murid di seberang danau dengan perahu-perahu.</w:t>
      </w:r>
    </w:p>
    <w:p>
      <w:pPr/>
      <w:r>
        <w:rPr>
          <w:lang w:val="id_ID" w:bidi="id_ID"/>
        </w:rPr>
      </w:r>
      <w:r>
        <w:rPr>
          <w:b/>
          <w:lang w:val="id_ID" w:bidi="id_ID"/>
        </w:rPr>
        <w:t>Dalam adegan ketiga:</w:t>
      </w:r>
      <w:r>
        <w:rPr>
          <w:lang w:val="id_ID" w:bidi="id_ID"/>
        </w:rPr>
        <w:t xml:space="preserve"> orang banyak dari kalangan Yahudi mengajukan pertanyaan kepada Yesus dan Yesus menjawab pertanyaan mereka.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Bersama kelompok, perhatikan bagian-bagian dari latar belakang perikop ini.</w:t>
      </w:r>
    </w:p>
    <w:p>
      <w:pPr/>
      <w:r>
        <w:rPr>
          <w:lang w:val="id_ID" w:bidi="id_ID"/>
        </w:rPr>
      </w:r>
      <w:r>
        <w:rPr>
          <w:lang w:val="id_ID" w:bidi="id_ID"/>
        </w:rPr>
        <w:t>Penting untuk diingat bahwa sehari sebelumnya, Yesus dan para murid-Nya berada di seberang danau dan memberi makan lima ribu orang dengan lima roti dan dua ikan. Malam sebelumnya, para murid telah berangkat dengan perahu tanpa Yesus. Yesus berjalan di atas air menghampiri para murid. Setelah para murid mengajak Yesus naik ke atas perahu, mereka pun sampai di tempat yang mereka tuju.</w:t>
      </w:r>
    </w:p>
    <w:p>
      <w:pPr/>
      <w:r>
        <w:rPr>
          <w:lang w:val="id_ID" w:bidi="id_ID"/>
        </w:rPr>
      </w:r>
      <w:r>
        <w:rPr>
          <w:lang w:val="id_ID" w:bidi="id_ID"/>
        </w:rPr>
        <w:t>Penting untuk diingat bahwa meskipun para murid tidak disebutkan secara langsung dalam kisah ini, mereka tetap berada bersama Yesus di sisi danau itu dan mendengarkan Yesus mengajar orang banyak dari kalangan Yahudi.</w:t>
      </w:r>
    </w:p>
    <w:p>
      <w:pPr/>
      <w:r>
        <w:rPr>
          <w:lang w:val="id_ID" w:bidi="id_ID"/>
        </w:rPr>
      </w:r>
      <w:r>
        <w:rPr>
          <w:lang w:val="id_ID" w:bidi="id_ID"/>
        </w:rPr>
        <w:t>Dalam adegan pertama, orang banyak mencari Yesus di sisi danau tempat di mana mereka diajar dan makan bersama.</w:t>
      </w:r>
    </w:p>
    <w:p>
      <w:pPr/>
      <w:r>
        <w:rPr>
          <w:lang w:val="id_ID" w:bidi="id_ID"/>
        </w:rPr>
      </w:r>
      <w:r>
        <w:rPr>
          <w:lang w:val="id_ID" w:bidi="id_ID"/>
        </w:rPr>
        <w:t>Dalam adegan kedua, orang banyak tidak menemukan Yesus di sisi danau tempat mereka berada. Orang banyak dari kalangan Yahudi naik perahu menyebrangi danau untuk mencari Yesus. Kita tidak tahu kapan tepatnya perahu-perahu ini tiba di tempat orang-orang Yahudi berada. Kemungkinan tidak semua orang dalam kerumunan itu pergi ke Kapernaum, hanya beberapa orang yang belayar kesana. Sementara sebagian orang-orang lainnya mungkin berjalan mengelilingi danau. Kapernaum adalah sebuah kota di sisi barat danau. Di sanalah Yesus dan para murid-Nya pergi pada malam sebelumnya. Penting untuk dicatat bahwa lokasi di mana kerumunan orang Yahudi dan Para Pemimpin Yahudi menemukan Yesus adalah Sinagoge di Kapernaum, tempat Yesus mengajar. Kita tahu hal ini dari cerita di kemudian hari.</w:t>
      </w:r>
    </w:p>
    <w:p>
      <w:pPr/>
      <w:r>
        <w:rPr>
          <w:lang w:val="id_ID" w:bidi="id_ID"/>
        </w:rPr>
      </w:r>
      <w:r>
        <w:rPr>
          <w:lang w:val="id_ID" w:bidi="id_ID"/>
        </w:rPr>
        <w:t xml:space="preserve">Berhenti di sini dan lihatlah gambar atau peta </w:t>
      </w:r>
      <w:r>
        <w:rPr>
          <w:lang w:val="id_ID" w:bidi="id_ID"/>
        </w:rPr>
        <w:t>Danau Galilea</w:t>
      </w:r>
      <w:r>
        <w:rPr>
          <w:lang w:val="id_ID" w:bidi="id_ID"/>
        </w:rPr>
        <w:t xml:space="preserve"> secara berkelompok. Perhatikan rute yang dilalui orang banyak untuk sampai ke Kapernaum, baik dengan perahu ataupun dengan berjalan kaki. Hentikan rekaman di sini. </w:t>
      </w:r>
    </w:p>
    <w:p>
      <w:pPr/>
      <w:r>
        <w:rPr>
          <w:lang w:val="id_ID" w:bidi="id_ID"/>
        </w:rPr>
      </w:r>
      <w:r>
        <w:rPr>
          <w:lang w:val="id_ID" w:bidi="id_ID"/>
        </w:rPr>
        <w:t>Dalam adegan ketiga, orang banyak bertanya kepada Yesus kapan Ia tiba di sana, bukan bagaimana Ia sampai ke sana. Orang banyak itu mungkin berpikir bahwa Yesus berjalan ke Kapernaum dan mereka terkejut melihat Yesus sudah sampai di kota itu dengan begitu cepat. Yesus tidak langsung menjawab pertanyaan mereka, melainkan Ia justru masuk lebih dalam kepada apa yang sebenarnya mereka butuhkan dari-Nya. Ketika Yesus menggunakan ungkapan "sesungguhnya," Ia menekankan apa yang akan Ia katakan. Yesus mengajarkan kepada orang banyak tentang perbedaan antara makanan jasmani, yang pada akhirnya akan membusuk, dan makanan rohani, yang akan bertahan selama-lamanya. Yesus memberitahukan kepada orang banyak bahwa Anak Manusia akan memberikan makanan itu kepada mereka. Anak Manusia adalah gelar yang digunakan Yesus untuk menyebut diri-Nya sendiri.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6:22–27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orang banyak menyadari bahwa Yesus tidak lagi berada di daerah itu. Yesus telah memberi makan orang banyak ini pada hari sebelumnya. Orang banyak itu juga mengingat bahwa hanya ada satu perahu dan Yesus tidak masuk ke dalam perahu, hanya murid-murid-Nya. Perahu itu tidak ada di sana lagi.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Orang-orang mungkin akan menjawab hal-hal seperti, "Bingung ke mana Yesus pergi," atau "Penasaran bagaimana Yesus menghilang," atau "Kesal karena Yesus telah meninggalkan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banyak melihat perahu-perahu mendarat di pantai di dekat tempat mereka berada, tetapi Yesus tidak berada di dalam perahu mana pun. Beberapa orang dari kerumunan itu masuk ke dalam perahu.</w:t>
      </w:r>
    </w:p>
    <w:p>
      <w:pPr/>
      <w:r>
        <w:rPr>
          <w:lang w:val="id_ID" w:bidi="id_ID"/>
        </w:rPr>
      </w:r>
      <w:r>
        <w:rPr>
          <w:lang w:val="id_ID" w:bidi="id_ID"/>
        </w:rPr>
        <w:t>Dalam adegan kedua, orang banyak di dalam perahu berlayar ke Kapernaum untuk mencari Yesus.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 banyak mungkin memberikan jawaban seperti, "Berusaha keras mencari ke mana Yesus pergi," atau "Marah karena Yesus meninggalkan mereka tanpa memberi tahu ke mana Ia pergi," atau "Penasaran apakah Yesus berada di Kapernaum dan bagaimana Ia sampai di sana."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Sisa kerumunan tersebut kemungkinan besar berjalan kaki. Orang banyak itu mencari ke seluruh Kapernaum. Orang banyak menemukan Yesus.</w:t>
      </w:r>
    </w:p>
    <w:p>
      <w:pPr/>
      <w:r>
        <w:rPr>
          <w:lang w:val="id_ID" w:bidi="id_ID"/>
        </w:rPr>
      </w:r>
      <w:r>
        <w:rPr>
          <w:lang w:val="id_ID" w:bidi="id_ID"/>
        </w:rPr>
        <w:t>Dalam adegan ketiga, orang banyak itu bertanya, "Rabi, kapan Engkau sampai di sini?" Orang banyak itu mungkin terkejut menemukannya.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 banyak mungkin akan menjawab hal-hal seperti, "Terkejut karena menemukan Yesus di Kapernaum," atau "Tercengang karena menemukan Yesus di Kapernaum," atau "Bingung bagaimana Yesus sudah berada di Kapernaum."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mengetahui apa yang sebenarnya dicari oleh orang banyak itu dan mengatakannya kepada orang banyak itu. Yesus berkata, "Sesungguhnya Aku berkata kepadamu, kamu mencari Aku, bukan karena kamu melihat tanda-tanda, tetapi karena kamu telah makan roti itu sampai kenyang."</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"Kesal karena orang banyak itu telah mengikuti dan menemukannya," atau "Berbelas kasihan kepada orang banyak itu karena mereka tersesat dan tidak menyadarinya," atau "Frustrasi karena orang banyak itu hanya peduli untuk melihat mujizat apa yang dapat Aku 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orang banyak itu agar mereka berusaha sungguh-sungguh untuk memperoleh makanan rohani yang bertahan selamanya, daripada makanan jasmani yang cepat rusak. Yesus memberi tahu orang banyak bahwa Anak Manusia akan memberi mereka makanan rohani ini, karena Allah Bapa telah memeteraikan tanda persetujuan-Nya pada Anak Manusia, yang juga adalah Yesus.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6:22–27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Orang-orang yang sehari sebelumnya mendengarkan Yesus, </w:t>
      </w:r>
      <w:r>
        <w:rPr>
          <w:b/>
          <w:lang w:val="id_ID" w:bidi="id_ID"/>
        </w:rPr>
        <w:t>Tuhan</w:t>
      </w:r>
      <w:r>
        <w:rPr>
          <w:lang w:val="id_ID" w:bidi="id_ID"/>
        </w:rPr>
        <w:t xml:space="preserve"> atau Guru, mengajar menyadari bahwa pada malam sebelumnya hanya ada satu perahu di tempat itu. Untuk petunjuk lebih lagi tentang </w:t>
      </w:r>
      <w:r>
        <w:rPr>
          <w:lang w:val="id_ID" w:bidi="id_ID"/>
        </w:rPr>
        <w:t>Tuhan</w:t>
      </w:r>
      <w:r>
        <w:rPr>
          <w:lang w:val="id_ID" w:bidi="id_ID"/>
        </w:rPr>
        <w:t>, lihat Glosarium Utama. Gunakan kata yang sama seperti yang Anda gunakan di perikop sebelumnya.</w:t>
      </w:r>
    </w:p>
    <w:p>
      <w:pPr/>
      <w:r>
        <w:rPr>
          <w:lang w:val="id_ID" w:bidi="id_ID"/>
        </w:rPr>
      </w:r>
      <w:r>
        <w:rPr>
          <w:lang w:val="id_ID" w:bidi="id_ID"/>
        </w:rPr>
        <w:t xml:space="preserve">Orang-orang juga tahu bahwa para murid sendirian di dalam </w:t>
      </w:r>
      <w:r>
        <w:rPr>
          <w:b/>
          <w:lang w:val="id_ID" w:bidi="id_ID"/>
        </w:rPr>
        <w:t>perahu</w:t>
      </w:r>
      <w:r>
        <w:rPr>
          <w:lang w:val="id_ID" w:bidi="id_ID"/>
        </w:rPr>
        <w:t xml:space="preserve">. Gunakan kata atau ungkapan yang sama untuk perahu seperti yang Anda gunakan pada bagian sebelumnya. Untuk informasi lebih lanjut tentang </w:t>
      </w:r>
      <w:r>
        <w:rPr>
          <w:lang w:val="id_ID" w:bidi="id_ID"/>
        </w:rPr>
        <w:t>perahu</w:t>
      </w:r>
      <w:r>
        <w:rPr>
          <w:lang w:val="id_ID" w:bidi="id_ID"/>
        </w:rPr>
        <w:t>, lihat Glosarium Utama. Gunakan kata atau frasa yang sama di seluruh perikop ini.</w:t>
      </w:r>
    </w:p>
    <w:p>
      <w:pPr/>
      <w:r>
        <w:rPr>
          <w:lang w:val="id_ID" w:bidi="id_ID"/>
        </w:rPr>
      </w:r>
      <w:r>
        <w:rPr>
          <w:lang w:val="id_ID" w:bidi="id_ID"/>
        </w:rPr>
        <w:t xml:space="preserve">Berhenti di sini dan lihatlah gambar </w:t>
      </w:r>
      <w:r>
        <w:rPr>
          <w:lang w:val="id_ID" w:bidi="id_ID"/>
        </w:rPr>
        <w:t>perahu</w:t>
      </w:r>
      <w:r>
        <w:rPr>
          <w:lang w:val="id_ID" w:bidi="id_ID"/>
        </w:rPr>
        <w:t xml:space="preserve"> yang mungkin digunakan oleh orang banyak itu untuk berlayar bersama. Hentikan rekaman di sini. </w:t>
      </w:r>
    </w:p>
    <w:p>
      <w:pPr/>
      <w:r>
        <w:rPr>
          <w:lang w:val="id_ID" w:bidi="id_ID"/>
        </w:rPr>
      </w:r>
      <w:r>
        <w:rPr>
          <w:lang w:val="id_ID" w:bidi="id_ID"/>
        </w:rPr>
        <w:t>Kata "sendirian" berarti Yesus tidak bersama mereka.</w:t>
      </w:r>
    </w:p>
    <w:p>
      <w:pPr/>
      <w:r>
        <w:rPr>
          <w:lang w:val="id_ID" w:bidi="id_ID"/>
        </w:rPr>
      </w:r>
      <w:r>
        <w:rPr>
          <w:lang w:val="id_ID" w:bidi="id_ID"/>
        </w:rPr>
        <w:t xml:space="preserve">Kemudian beberapa perahu dari </w:t>
      </w:r>
      <w:r>
        <w:rPr>
          <w:b/>
          <w:lang w:val="id_ID" w:bidi="id_ID"/>
        </w:rPr>
        <w:t>Tiberias</w:t>
      </w:r>
      <w:r>
        <w:rPr>
          <w:lang w:val="id_ID" w:bidi="id_ID"/>
        </w:rPr>
        <w:t xml:space="preserve"> tiba di dekat tempat orang banyak itu berada. Tiberias adalah kota Romawi yang dinamai menurut kaisar Tiberias.</w:t>
      </w:r>
    </w:p>
    <w:p>
      <w:pPr/>
      <w:r>
        <w:rPr>
          <w:lang w:val="id_ID" w:bidi="id_ID"/>
        </w:rPr>
      </w:r>
      <w:r>
        <w:rPr>
          <w:lang w:val="id_ID" w:bidi="id_ID"/>
        </w:rPr>
        <w:t xml:space="preserve">Berhenti di sini dan lihatlah peta </w:t>
      </w:r>
      <w:r>
        <w:rPr>
          <w:lang w:val="id_ID" w:bidi="id_ID"/>
        </w:rPr>
        <w:t>Danau Galilea</w:t>
      </w:r>
      <w:r>
        <w:rPr>
          <w:lang w:val="id_ID" w:bidi="id_ID"/>
        </w:rPr>
        <w:t xml:space="preserve"> secara berkelompok. Perhatikan letak Tiberias pada peta, di mana orang banyak berada, dan di mana letak Kapernaum. Hentikan rekaman di sini. </w:t>
      </w:r>
    </w:p>
    <w:p>
      <w:pPr/>
      <w:r>
        <w:rPr>
          <w:lang w:val="id_ID" w:bidi="id_ID"/>
        </w:rPr>
      </w:r>
      <w:r>
        <w:rPr>
          <w:lang w:val="id_ID" w:bidi="id_ID"/>
        </w:rPr>
        <w:t xml:space="preserve">Orang banyak itu naik ke perahu-perahu tersebut dan berlayar atau mendayung ke </w:t>
      </w:r>
      <w:r>
        <w:rPr>
          <w:b/>
          <w:lang w:val="id_ID" w:bidi="id_ID"/>
        </w:rPr>
        <w:t>Kapernaum</w:t>
      </w:r>
      <w:r>
        <w:rPr>
          <w:lang w:val="id_ID" w:bidi="id_ID"/>
        </w:rPr>
        <w:t xml:space="preserve"> untuk mencari Yesus. Untuk informasi lebih lanjut tentang </w:t>
      </w:r>
      <w:r>
        <w:rPr>
          <w:lang w:val="id_ID" w:bidi="id_ID"/>
        </w:rPr>
        <w:t>Kapernaum</w:t>
      </w:r>
      <w:r>
        <w:rPr>
          <w:lang w:val="id_ID" w:bidi="id_ID"/>
        </w:rPr>
        <w:t>, lihat di Glosarium Utama.</w:t>
      </w:r>
    </w:p>
    <w:p>
      <w:pPr/>
      <w:r>
        <w:rPr>
          <w:lang w:val="id_ID" w:bidi="id_ID"/>
        </w:rPr>
      </w:r>
      <w:r>
        <w:rPr>
          <w:lang w:val="id_ID" w:bidi="id_ID"/>
        </w:rPr>
        <w:t>Ketika orang banyak itu menemukan Yesus, mereka berkata, "</w:t>
      </w:r>
      <w:r>
        <w:rPr>
          <w:b/>
          <w:lang w:val="id_ID" w:bidi="id_ID"/>
        </w:rPr>
        <w:t>Rabi</w:t>
      </w:r>
      <w:r>
        <w:rPr>
          <w:lang w:val="id_ID" w:bidi="id_ID"/>
        </w:rPr>
        <w:t xml:space="preserve">, kapan Engkau datang ke sini?" Rabi adalah nama lain untuk guru. Gunakan kata yang sama untuk Rabi seperti yang Anda gunakan di perikop-perikop sebelumnya. Untuk informasi lebih lanjut tentang </w:t>
      </w:r>
      <w:r>
        <w:rPr>
          <w:lang w:val="id_ID" w:bidi="id_ID"/>
        </w:rPr>
        <w:t>Rabi</w:t>
      </w:r>
      <w:r>
        <w:rPr>
          <w:lang w:val="id_ID" w:bidi="id_ID"/>
        </w:rPr>
        <w:t>, lihat Glosarium Utama.</w:t>
      </w:r>
    </w:p>
    <w:p>
      <w:pPr/>
      <w:r>
        <w:rPr>
          <w:lang w:val="id_ID" w:bidi="id_ID"/>
        </w:rPr>
      </w:r>
      <w:r>
        <w:rPr>
          <w:lang w:val="id_ID" w:bidi="id_ID"/>
        </w:rPr>
        <w:t xml:space="preserve">Yesus mengetahui alasan sebenarnya mengapa orang banyak itu mencari-Nya. Yesus menjawab dengan mengatakan kepada orang banyak itu bahwa mereka mencari-Nya bukan karena </w:t>
      </w:r>
      <w:r>
        <w:rPr>
          <w:b/>
          <w:lang w:val="id_ID" w:bidi="id_ID"/>
        </w:rPr>
        <w:t>tanda-tanda</w:t>
      </w:r>
      <w:r>
        <w:rPr>
          <w:lang w:val="id_ID" w:bidi="id_ID"/>
        </w:rPr>
        <w:t xml:space="preserve">, atau </w:t>
      </w:r>
      <w:r>
        <w:rPr>
          <w:b/>
          <w:lang w:val="id_ID" w:bidi="id_ID"/>
        </w:rPr>
        <w:t>mujizat</w:t>
      </w:r>
      <w:r>
        <w:rPr>
          <w:lang w:val="id_ID" w:bidi="id_ID"/>
        </w:rPr>
        <w:t xml:space="preserve">, melainkan karena mereka menginginkan lebih banyak makanan. Sebuah </w:t>
      </w:r>
      <w:r>
        <w:rPr>
          <w:lang w:val="id_ID" w:bidi="id_ID"/>
        </w:rPr>
        <w:t>tanda</w:t>
      </w:r>
      <w:r>
        <w:rPr>
          <w:lang w:val="id_ID" w:bidi="id_ID"/>
        </w:rPr>
        <w:t xml:space="preserve"> atau mukjizat adalah perbuatan yang hanya dapat dilakukan oleh Allah. Untuk informasi lebih lanjut tentang </w:t>
      </w:r>
      <w:r>
        <w:rPr>
          <w:lang w:val="id_ID" w:bidi="id_ID"/>
        </w:rPr>
        <w:t>mujizat</w:t>
      </w:r>
      <w:r>
        <w:rPr>
          <w:lang w:val="id_ID" w:bidi="id_ID"/>
        </w:rPr>
        <w:t>, lihat Glosarium Utama. Gunakan kata yang sama seperti yang digunakan di perikop sebelumnya.</w:t>
      </w:r>
    </w:p>
    <w:p>
      <w:pPr/>
      <w:r>
        <w:rPr>
          <w:lang w:val="id_ID" w:bidi="id_ID"/>
        </w:rPr>
      </w:r>
      <w:r>
        <w:rPr>
          <w:lang w:val="id_ID" w:bidi="id_ID"/>
        </w:rPr>
        <w:t xml:space="preserve">Yesus mengatakan kepada orang banyak itu untuk tidak bekerja untuk makanan yang dapat rusak, tetapi untuk makanan yang bertahan sampai kepada </w:t>
      </w:r>
      <w:r>
        <w:rPr>
          <w:b/>
          <w:lang w:val="id_ID" w:bidi="id_ID"/>
        </w:rPr>
        <w:t>kehidupan kekal</w:t>
      </w:r>
      <w:r>
        <w:rPr>
          <w:lang w:val="id_ID" w:bidi="id_ID"/>
        </w:rPr>
        <w:t xml:space="preserve">. Kehidupan yang kekal berarti kehidupan dengan Allah yang tidak akan pernah berakhir. Untuk informasi lebih lanjut tentang </w:t>
      </w:r>
      <w:r>
        <w:rPr>
          <w:lang w:val="id_ID" w:bidi="id_ID"/>
        </w:rPr>
        <w:t>kehidupan kekal</w:t>
      </w:r>
      <w:r>
        <w:rPr>
          <w:lang w:val="id_ID" w:bidi="id_ID"/>
        </w:rPr>
        <w:t>, lihat Glosarium Utama. Gunakan kata yang sama seperti yang digunakan di perikop sebelumnya.</w:t>
      </w:r>
    </w:p>
    <w:p>
      <w:pPr/>
      <w:r>
        <w:rPr>
          <w:lang w:val="id_ID" w:bidi="id_ID"/>
        </w:rPr>
      </w:r>
      <w:r>
        <w:rPr>
          <w:lang w:val="id_ID" w:bidi="id_ID"/>
        </w:rPr>
        <w:t xml:space="preserve">Yesus memberitahukan kepada orang banyak bahwa </w:t>
      </w:r>
      <w:r>
        <w:rPr>
          <w:b/>
          <w:lang w:val="id_ID" w:bidi="id_ID"/>
        </w:rPr>
        <w:t>Anak Manusia</w:t>
      </w:r>
      <w:r>
        <w:rPr>
          <w:lang w:val="id_ID" w:bidi="id_ID"/>
        </w:rPr>
        <w:t xml:space="preserve"> akan memberikan makanan itu kepada mereka. Anak Manusia adalah gelar yang digunakan Yesus untuk menyebut diri-Nya sendiri. Gunakan terjemahan yang sama untuk Anak Manusia seperti yang telah Anda lakukan dalam bagian-bagian sebelumnya. Untuk informasi lebih lanjut tentang </w:t>
      </w:r>
      <w:r>
        <w:rPr>
          <w:lang w:val="id_ID" w:bidi="id_ID"/>
        </w:rPr>
        <w:t>Anak Manusia</w:t>
      </w:r>
      <w:r>
        <w:rPr>
          <w:lang w:val="id_ID" w:bidi="id_ID"/>
        </w:rPr>
        <w:t>, lihat Glosarium Utama.</w:t>
      </w:r>
    </w:p>
    <w:p>
      <w:pPr/>
      <w:r>
        <w:rPr>
          <w:lang w:val="id_ID" w:bidi="id_ID"/>
        </w:rPr>
      </w:r>
      <w:r>
        <w:rPr>
          <w:lang w:val="id_ID" w:bidi="id_ID"/>
        </w:rPr>
        <w:t xml:space="preserve">Yesus mengatakan hal ini karena </w:t>
      </w:r>
      <w:r>
        <w:rPr>
          <w:b/>
          <w:lang w:val="id_ID" w:bidi="id_ID"/>
        </w:rPr>
        <w:t>Allah Bapa</w:t>
      </w:r>
      <w:r>
        <w:rPr>
          <w:lang w:val="id_ID" w:bidi="id_ID"/>
        </w:rPr>
        <w:t xml:space="preserve"> telah memberikan </w:t>
      </w:r>
      <w:r>
        <w:rPr>
          <w:b/>
          <w:lang w:val="id_ID" w:bidi="id_ID"/>
        </w:rPr>
        <w:t>meterai</w:t>
      </w:r>
      <w:r>
        <w:rPr>
          <w:lang w:val="id_ID" w:bidi="id_ID"/>
        </w:rPr>
        <w:t>-Nya kepada Anak Manusia. Memeteraikan sesuatu berarti memberikan tanda persetujuan di atasnya.</w:t>
      </w:r>
    </w:p>
    <w:p>
      <w:pPr/>
      <w:r>
        <w:rPr>
          <w:lang w:val="id_ID" w:bidi="id_ID"/>
        </w:rPr>
      </w:r>
      <w:r>
        <w:rPr>
          <w:lang w:val="id_ID" w:bidi="id_ID"/>
        </w:rPr>
        <w:t xml:space="preserve">Berhenti di sini dan diskusikan secara berkelompok kata atau frasa apa yang akan Anda gunakan untuk </w:t>
      </w:r>
      <w:r>
        <w:rPr>
          <w:b/>
          <w:lang w:val="id_ID" w:bidi="id_ID"/>
        </w:rPr>
        <w:t>meterai</w:t>
      </w:r>
      <w:r>
        <w:rPr>
          <w:lang w:val="id_ID" w:bidi="id_ID"/>
        </w:rPr>
        <w:t xml:space="preserve">. Mungkin akan membantu untuk mengingat kembali bagian sebelumnya ketika Yohanes Pembaptis membaptis Yesus dan Allah mengirimkan seekor merpati. Hentikan rekaman di sini. </w:t>
      </w:r>
    </w:p>
    <w:p>
      <w:pPr/>
      <w:r>
        <w:rPr>
          <w:lang w:val="id_ID" w:bidi="id_ID"/>
        </w:rPr>
      </w:r>
      <w:r>
        <w:rPr>
          <w:lang w:val="id_ID" w:bidi="id_ID"/>
        </w:rPr>
        <w:t xml:space="preserve">Allah Bapa adalah sebutan yang sering digunakan Yesus untuk menyebut Allah, untuk menggambarkan hubungan yang sangat dekat yang Ia miliki dengan Allah. Untuk informasi lebih lanjut tentang Allah Bapa, lihat </w:t>
      </w:r>
      <w:r>
        <w:rPr>
          <w:lang w:val="id_ID" w:bidi="id_ID"/>
        </w:rPr>
        <w:t>Anak Allah</w:t>
      </w:r>
      <w:r>
        <w:rPr>
          <w:lang w:val="id_ID" w:bidi="id_ID"/>
        </w:rPr>
        <w:t xml:space="preserve"> di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6:28–40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6:28–40 dan simpanlah dalam hati Anda.</w:t>
      </w:r>
    </w:p>
    <w:p>
      <w:pPr/>
      <w:r>
        <w:rPr>
          <w:lang w:val="id_ID" w:bidi="id_ID"/>
        </w:rPr>
      </w:r>
      <w:r>
        <w:rPr>
          <w:lang w:val="id_ID" w:bidi="id_ID"/>
        </w:rPr>
        <w:t>Dengarkan versi audio dari Yohanes 6:28–40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 xml:space="preserve"> Apa yang perikop ini jelaskan tentang Yesus dan Allah?</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6:28–40 dalam terjemahan yang paling mudah dimengerti.</w:t>
      </w:r>
    </w:p>
    <w:p>
      <w:pPr/>
      <w:r>
        <w:rPr>
          <w:lang w:val="id_ID" w:bidi="id_ID"/>
        </w:rPr>
      </w:r>
      <w:r>
        <w:rPr>
          <w:lang w:val="id_ID" w:bidi="id_ID"/>
        </w:rPr>
        <w:t>Dalam perikop sebelumnya, kerumunan, atau sekelompok orang, berlayar menyeberangi Danau Galilea ke sebuah kota yang disebut Kapernaum. Kerumunan orang sedang mencari Yesus karena sehari sebelumnya Yesus telah melakukan mujizat dan menyediakan makanan. Ketika kerumunan menemukan Yesus, Yesus mengatakan kepada orang banyak untuk bekerja untuk makanan rohani yang tidak akan pernah rusak. Yesus berjanji untuk memberikan makanan ini kepada orang banyak. Yesus juga mengatakan Allah menyetujui apa yang Ia lakukan.</w:t>
      </w:r>
    </w:p>
    <w:p>
      <w:pPr/>
      <w:r>
        <w:rPr>
          <w:lang w:val="id_ID" w:bidi="id_ID"/>
        </w:rPr>
      </w:r>
      <w:r>
        <w:rPr>
          <w:lang w:val="id_ID" w:bidi="id_ID"/>
        </w:rPr>
        <w:t>Kisah ini melanjutkan dialog antara kerumunan orang dan Yesus.</w:t>
      </w:r>
    </w:p>
    <w:p>
      <w:pPr/>
      <w:r>
        <w:rPr>
          <w:lang w:val="id_ID" w:bidi="id_ID"/>
        </w:rPr>
      </w:r>
      <w:r>
        <w:rPr>
          <w:lang w:val="id_ID" w:bidi="id_ID"/>
        </w:rPr>
        <w:t>Orang-orang bertanya kepada Yesus, "Apa yang harus kita lakukan untuk melakukan pekerjaan-pekerjaan Allah?" Orang-orang ingin tahu hal-hal atau tindakan apa yang perlu mereka lakukan untuk menaati Allah. Orang-orang sudah tahu Allah menyetujui Yesus. Orang-orang ingin tahu apa yang harus dilakukan sehingga Allah akan menyetujui mereka juga.</w:t>
      </w:r>
    </w:p>
    <w:p>
      <w:pPr/>
      <w:r>
        <w:rPr>
          <w:lang w:val="id_ID" w:bidi="id_ID"/>
        </w:rPr>
      </w:r>
      <w:r>
        <w:rPr>
          <w:lang w:val="id_ID" w:bidi="id_ID"/>
        </w:rPr>
        <w:t xml:space="preserve">Berhenti di sini dan diskusikan pertanyaan ini secara berkelompok: Jenis pekerjaan apa saja yang diperlukan atau diharapkan dalam keluarga atau komunitas Anda? Apa yang akan terjadi jika Anda menolak untuk melakukan pekerjaan-pekerjaan itu? Hentikan rekaman di sini. </w:t>
      </w:r>
    </w:p>
    <w:p>
      <w:pPr/>
      <w:r>
        <w:rPr>
          <w:lang w:val="id_ID" w:bidi="id_ID"/>
        </w:rPr>
      </w:r>
      <w:r>
        <w:rPr>
          <w:lang w:val="id_ID" w:bidi="id_ID"/>
        </w:rPr>
        <w:t>Yesus mengatakan hanya ada satu pekerjaan yang perlu dilakukan orang-orang. Pekerjaan itu adalah percaya atau beriman kepada orang yang diutus Allah kepada orang-orang. Yesus berbicara tentang diri-Nya. Yesus adalah satu-satunya yang diutus Allah kepada orang-orang. Allah ingin orang-orang percaya tentang siapa Yesus dan apa yang Ia lakukan.</w:t>
      </w:r>
    </w:p>
    <w:p>
      <w:pPr/>
      <w:r>
        <w:rPr>
          <w:lang w:val="id_ID" w:bidi="id_ID"/>
        </w:rPr>
      </w:r>
      <w:r>
        <w:rPr>
          <w:lang w:val="id_ID" w:bidi="id_ID"/>
        </w:rPr>
        <w:t xml:space="preserve">Berhenti di sini dan diskusikan pertanyaan ini secara berkelompok: Ceritakan kisah tentang saat Anda harus percaya kepada seseorang yang menyampaikan pesan penting kepada Anda dari seorang pemimpin yang dihormati. Apa yang akan terjadi jika Anda tidak percaya kepada utusan itu? Hentikan rekaman di sini. </w:t>
      </w:r>
    </w:p>
    <w:p>
      <w:pPr/>
      <w:r>
        <w:rPr>
          <w:lang w:val="id_ID" w:bidi="id_ID"/>
        </w:rPr>
      </w:r>
      <w:r>
        <w:rPr>
          <w:lang w:val="id_ID" w:bidi="id_ID"/>
        </w:rPr>
        <w:t>Orang-orang kemudian bertanya kepada Yesus tanda apa yang akan Ia berikan kepada mereka sehingga mereka, orang-orang, dapat melihat tanda itu dan percaya kepada Yesus.</w:t>
      </w:r>
    </w:p>
    <w:p>
      <w:pPr/>
      <w:r>
        <w:rPr>
          <w:lang w:val="id_ID" w:bidi="id_ID"/>
        </w:rPr>
      </w:r>
      <w:r>
        <w:rPr>
          <w:lang w:val="id_ID" w:bidi="id_ID"/>
        </w:rPr>
        <w:t xml:space="preserve">Berhenti di sini dan diskusikan pertanyaan ini secara berkelompok: Ceritakan kisah saat Anda melihat seseorang melakukan sesuatu yang luar biasa atau tidak mungkin. Seberapa sulit atau mudah untuk percaya apa yang Anda lihat? Mengapa itu sulit atau tidak sulit? Hentikan rekaman di sini. </w:t>
      </w:r>
    </w:p>
    <w:p>
      <w:pPr/>
      <w:r>
        <w:rPr>
          <w:lang w:val="id_ID" w:bidi="id_ID"/>
        </w:rPr>
      </w:r>
      <w:r>
        <w:rPr>
          <w:lang w:val="id_ID" w:bidi="id_ID"/>
        </w:rPr>
        <w:t>Kerumunan orang mengajukan pertanyaan ini untuk menantang Yesus untuk memberikan mereka mukjizat lain. Ingatlah bahwa sehari sebelumnya, kerumunan orang yang sama ini melihat Yesus memberi makan lima ribu orang dengan hanya lima roti dan dua ikan. Kerumunan orang ingin melihat sesuatu yang baru. Atau orang banyak itu lapar lagi dan ingin Yesus memberi makan mereka lagi. Kerumunan orang ingin melihat mujizat lain sehingga mereka dapat percaya kepada Yesus. Yesus mengatakan kepada orang banyak untuk percaya, atau beriman, kepada-Nya, tidak hanya percaya apa yang Ia katakan. Kerumunan orang ingin tahu pekerjaan apa, atau mukjizat apa, yang akan dilakukan Yesus untuk mereka. Orang-orang berkata, "Leluhur kita makan manna di padang gurun."</w:t>
      </w:r>
    </w:p>
    <w:p>
      <w:pPr/>
      <w:r>
        <w:rPr>
          <w:lang w:val="id_ID" w:bidi="id_ID"/>
        </w:rPr>
      </w:r>
      <w:r>
        <w:rPr>
          <w:lang w:val="id_ID" w:bidi="id_ID"/>
        </w:rPr>
        <w:t>Ini adalah peristiwa yang merujuk pada kisah dalam Keluaran ketika orang-orang Yahudi sedang mengembara di padang gurun. Allah menyediakan manna kepada orang-orang Israel setelah mereka meninggalkan Mesir. Orang-orang Israel makan manna selama 40 tahun ketika mereka mengembara di padang gurun. Manna adalah makanan berwarna putih yang rasanya seperti biskuit atau biskuit dengan madu. Manna muncul di tanah setiap pagi kecuali hari Sabat dan digunakan untuk membuat roti. Kata "manna" dalam bahasa Ibrani terdengar seperti frasa "apa itu?" Orang-orang mengatakan Kitab Suci mengatakan bahwa "Dia memberikan mereka roti untuk dimakan dari surga, tempat di mana Allah tinggal." Orang-orang bahkan meminta Yesus untuk memberikan mereka tanda yang lebih besar dari Allah daripada yang diberikan Musa kepada orang-orang. Beberapa orang Yahudi percaya bahwa Juruselamat dari Allah suatu hari nanti akan memberikan mereka manna, sehingga mereka mungkin meminta Yesus untuk membuktikan kepada mereka bahwa Ia adalah satu-satunya yang Allah utus kepada mereka. Pada zaman Alkitab, roti adalah makanan yang paling penting yang dimakan orang-orang.</w:t>
      </w:r>
    </w:p>
    <w:p>
      <w:pPr/>
      <w:r>
        <w:rPr>
          <w:lang w:val="id_ID" w:bidi="id_ID"/>
        </w:rPr>
      </w:r>
      <w:r>
        <w:rPr>
          <w:lang w:val="id_ID" w:bidi="id_ID"/>
        </w:rPr>
        <w:t xml:space="preserve">Berhenti di sini dan diskusikan pertanyaan ini secara berkelompok: Makanan apa yang paling penting dalam budaya Anda? Apa yang membuat makanan itu penting? Hentikan rekaman di sini. </w:t>
      </w:r>
    </w:p>
    <w:p>
      <w:pPr/>
      <w:r>
        <w:rPr>
          <w:lang w:val="id_ID" w:bidi="id_ID"/>
        </w:rPr>
      </w:r>
      <w:r>
        <w:rPr>
          <w:lang w:val="id_ID" w:bidi="id_ID"/>
        </w:rPr>
        <w:t>Orang-orang mengutip dari kitab Mazmur. Tidak jelas apakah orang berpikir Musa atau Allah yang memberikan mereka roti itu. Tanggapan Yesus mengatakan kepada kita bahwa orang banyak berpikir bahwa itu adalah Musa. Yesus mengoreksi kerumunan.</w:t>
      </w:r>
    </w:p>
    <w:p>
      <w:pPr/>
      <w:r>
        <w:rPr>
          <w:lang w:val="id_ID" w:bidi="id_ID"/>
        </w:rPr>
      </w:r>
      <w:r>
        <w:rPr>
          <w:lang w:val="id_ID" w:bidi="id_ID"/>
        </w:rPr>
        <w:t>Yesus berkata, "Dengan sungguh-sungguh Aku berkata kepadamu. Musa tidak memberikan roti itu kepadamu, tetapi Bapa-Ku yang di surga memberikan roti yang sejati kepadamu."</w:t>
      </w:r>
    </w:p>
    <w:p>
      <w:pPr/>
      <w:r>
        <w:rPr>
          <w:lang w:val="id_ID" w:bidi="id_ID"/>
        </w:rPr>
      </w:r>
      <w:r>
        <w:rPr>
          <w:lang w:val="id_ID" w:bidi="id_ID"/>
        </w:rPr>
        <w:t>Yesus menekankan apa yang akan Ia katakan dengan membuat sangat jelas bahwa Ia akan berbicara kebenaran. Yesus mengoreksi pemikiran yang salah dari orang banyak itu kemudian mengatakan kepada mereka bahwa Allah, bukan Musa, yang memberikan roti itu kepada leluhur mereka di padang gurun. Kerumunan orang berbicara tentang seseorang yang memberikan roti di masa lalu, tetapi Yesus mengatakan kepada mereka Allah terus memberikan roti yang sejati. Yesus berbicara tentang makanan rohani, bukan makanan fisik.</w:t>
      </w:r>
    </w:p>
    <w:p>
      <w:pPr/>
      <w:r>
        <w:rPr>
          <w:lang w:val="id_ID" w:bidi="id_ID"/>
        </w:rPr>
      </w:r>
      <w:r>
        <w:rPr>
          <w:lang w:val="id_ID" w:bidi="id_ID"/>
        </w:rPr>
        <w:t>Cara lain untuk mengatakan ini adalah, "Ini adalah Bapa-Ku, Allah, yang memberikan roti yang sejati dari surga. Anda salah untuk berpikir bahwa Musa yang memberikan roti dari surga kepada Anda." Yesus kemudian mengatakan kepada orang banyak apa roti itu yang Ia bicarakan. Dia berkata, "Roti Allah adalah yang turun dari surga dan memberikan kehidupan kepada dunia."</w:t>
      </w:r>
    </w:p>
    <w:p>
      <w:pPr/>
      <w:r>
        <w:rPr>
          <w:lang w:val="id_ID" w:bidi="id_ID"/>
        </w:rPr>
      </w:r>
      <w:r>
        <w:rPr>
          <w:lang w:val="id_ID" w:bidi="id_ID"/>
        </w:rPr>
        <w:t>Kerumunan orang berkata, "Berikan kami roti ini selalu." Tanggapan orang banyak adalah permintaan yang sopan, bukan tuntutan. Kerumunan orang meminta Yesus untuk memberikan mereka roti ini dan tidak pernah berhenti memberikannya. Kerumunan orang masih tidak memahami Yesus sedang berbicara tentang roti rohani. Kerumunan orang masih berpikir Yesus berbicara tentang roti nyata yang dapat mereka makan secara fisik. Yesus akhirnya mengatakan kepada orang banyak dengan istilah yang jelas apa yang Ia katakan. Yesus berkata, "Aku adalah roti kehidupan." "Aku" ini penting bagi orang-orang Yahudi. Allah mengatakan kepada Musa bahwa nama-Nya adalah "Aku." Ketika Yesus mengatakan "Aku," Ia mengatakan bahwa Ia adalah Allah. Kerumunan orang akan memahami ini dengan jelas.</w:t>
      </w:r>
    </w:p>
    <w:p>
      <w:pPr/>
      <w:r>
        <w:rPr>
          <w:lang w:val="id_ID" w:bidi="id_ID"/>
        </w:rPr>
      </w:r>
      <w:r>
        <w:rPr>
          <w:lang w:val="id_ID" w:bidi="id_ID"/>
        </w:rPr>
        <w:t>Yesus menggunakan frasa itu sebagai contoh untuk membandingkan diri-Nya dengan roti. Yesus menggunakan roti sebagai contoh karena roti adalah makanan utama untuk orang-orang Yahudi. Yesus dapat memuaskan kebutuhan rohani kita sama seperti roti dapat memuaskan kebutuhan fisik kita. Siapa pun yang datang kepada Yesus dan percaya kepada Yesus tidak akan pernah lapar atau haus. Yesus mengatakan Ia dapat memuaskan semua kebutuhan rohani kita. Tetapi Yesus menunjukkan kepada orang banyak bahwa mereka telah melihat-Nya, tetapi tidak percaya kepada-Nya. Yesus mengingatkan orang banyak tentang sesuatu yang Ia katakan kepada mereka sebelumnya. Kerumunan orang telah melihat apa yang telah dilakukan Yesus dan apa yang telah Yesus katakan, tetapi mereka tidak percaya kepada-Nya. Yesus berkata, "Semua orang yang diberikan Bapa kepada-Ku akan datang kepada-Ku, dan siapa pun yang datang kepada-Ku tidak akan Aku usir." Yesus mengatakan bahwa Ia tidak akan menolak orang-orang yang datang kepada-Nya.</w:t>
      </w:r>
    </w:p>
    <w:p>
      <w:pPr/>
      <w:r>
        <w:rPr>
          <w:lang w:val="id_ID" w:bidi="id_ID"/>
        </w:rPr>
      </w:r>
      <w:r>
        <w:rPr>
          <w:lang w:val="id_ID" w:bidi="id_ID"/>
        </w:rPr>
        <w:t xml:space="preserve">Berhenti di sini dan diskusikan pertanyaan ini secara berkelompok: Ceritakan kisah tentang saat Anda membuat rencana terbaik untuk melakukan sesuatu dan rencana itu gagal atau berhasil. Apa yang menyebabkan rencana itu gagal atau berhasil? Seberapa besar kendali yang Anda miliki dalam membuat rencana itu berhasil? Hentikan rekaman di sini. </w:t>
      </w:r>
    </w:p>
    <w:p>
      <w:pPr/>
      <w:r>
        <w:rPr>
          <w:lang w:val="id_ID" w:bidi="id_ID"/>
        </w:rPr>
      </w:r>
      <w:r>
        <w:rPr>
          <w:lang w:val="id_ID" w:bidi="id_ID"/>
        </w:rPr>
        <w:t>Jika Bapa, Allah, memberikan seseorang kepada Yesus, orang itu akan datang kepada Yesus. Orang itu akan percaya kepada Yesus dan akan mengikuti dan menaati Yesus. Dan Yesus tidak akan menolak orang-orang itu. Dia akan menerima orang-orang itu. Yesus mengatakan kepada orang banyak bahwa Ia datang dari surga tidak untuk melakukan apa yang ingin Ia lakukan, tetapi untuk melakukan apa yang Allah ingin Ia lakukan. Allah adalah orang yang mengutus Yesus. Kemudian Yesus mengatakan kepada orang banyak apa yang Allah ingin Dia lakukan. Yesus mengatakan Allah ingin Dia tidak kehilangan apa yang telah Allah berikan kepada-Nya, tetapi membangkitkannya pada hari terakhir. Allah ingin Yesus melindungi semua orang yang datang kepada Yesus untuk keselamatan.</w:t>
      </w:r>
    </w:p>
    <w:p>
      <w:pPr/>
      <w:r>
        <w:rPr>
          <w:lang w:val="id_ID" w:bidi="id_ID"/>
        </w:rPr>
      </w:r>
      <w:r>
        <w:rPr>
          <w:lang w:val="id_ID" w:bidi="id_ID"/>
        </w:rPr>
        <w:t xml:space="preserve">Berhenti di sini dan diskusikan pertanyaan ini secara berkelompok: Ceritakan kisah tentang saat Anda harus melindungi seseorang atau sesuatu. Bagaimana Anda melindungi mereka? Apa yang Anda lakukan untuk memastikan mereka aman? Hentikan rekaman di sini. </w:t>
      </w:r>
    </w:p>
    <w:p>
      <w:pPr/>
      <w:r>
        <w:rPr>
          <w:lang w:val="id_ID" w:bidi="id_ID"/>
        </w:rPr>
      </w:r>
      <w:r>
        <w:rPr>
          <w:lang w:val="id_ID" w:bidi="id_ID"/>
        </w:rPr>
        <w:t>Yesus mengatakan kepada orang banyak, Ia akan menghidupkan kembali orang-orang yang mati yang telah menerima pesan-Nya. Orang-orang itu akan hidup bersama Yesus selamanya. Yesus mengatakan Ia akan melakukan ini pada akhir dunia ketika Ia datang kembali untuk menghakimi semua orang. Poin utama Yesus adalah bahwa keinginan Bapa-Nya, Allah, adalah bahwa siapa pun yang melihat Anak-Nya, Yesus, dan percaya kepada Yesus, akan memiliki kehidupan kekal. Ini adalah kehidupan yang tidak pernah berakhir. Yesus akan membangkitkan mereka dari kematian fisik untuk hidup selamanya ketika dunia berakhir.</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6:28–40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Kerumunan orang Yahudi dan Para Pemimpin Yahudi bertanya kepada Yesus apa yang harus mereka lakukan. Yesus mengatakan kepada mereka bahwa mereka harus percaya kepada orang yang diutus Allah.</w:t>
      </w:r>
    </w:p>
    <w:p>
      <w:pPr/>
      <w:r>
        <w:rPr>
          <w:lang w:val="id_ID" w:bidi="id_ID"/>
        </w:rPr>
      </w:r>
      <w:r>
        <w:rPr>
          <w:b/>
          <w:lang w:val="id_ID" w:bidi="id_ID"/>
        </w:rPr>
        <w:t>Dalam adegan kedua:</w:t>
      </w:r>
      <w:r>
        <w:rPr>
          <w:lang w:val="id_ID" w:bidi="id_ID"/>
        </w:rPr>
        <w:t xml:space="preserve"> Kerumunan orang Yahudi dan para pemimpin Yahudi meminta tanda kepada Yesus untuk mengetahui bahwa Yesus adalah orang yang diutus Allah. Yesus menanggapi permintaan mereka.</w:t>
      </w:r>
    </w:p>
    <w:p>
      <w:pPr/>
      <w:r>
        <w:rPr>
          <w:lang w:val="id_ID" w:bidi="id_ID"/>
        </w:rPr>
      </w:r>
      <w:r>
        <w:rPr>
          <w:b/>
          <w:lang w:val="id_ID" w:bidi="id_ID"/>
        </w:rPr>
        <w:t>Dalam adegan ketiga:</w:t>
      </w:r>
      <w:r>
        <w:rPr>
          <w:lang w:val="id_ID" w:bidi="id_ID"/>
        </w:rPr>
        <w:t xml:space="preserve"> Kerumunan orang Yahudi dan para pemimpin Yahudi meminta Yesus memberikan mereka roti sejati. Yesus menjelaskan bahwa Dia adalah roti sejati.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Bersama kelompok, perhatikan bagian-bagian dari latar belakang perikop ini.</w:t>
      </w:r>
    </w:p>
    <w:p>
      <w:pPr/>
      <w:r>
        <w:rPr>
          <w:lang w:val="id_ID" w:bidi="id_ID"/>
        </w:rPr>
      </w:r>
      <w:r>
        <w:rPr>
          <w:lang w:val="id_ID" w:bidi="id_ID"/>
        </w:rPr>
        <w:t>Penting untuk mengingat bahwa sehari sebelumnya, Yesus dan para murid telah berada di sisi lain Danau Galilea dan memberi makan lima ribu orang dengan dua roti dan lima ikan. Malam sebelumnya, para murid telah berangkat dengan perahu tanpa Yesus. Yesus berjalan di atas air kepada para murid dan mereka semua tiba di tempat tujuan mereka ketika Yesus naik ke dalam perahu.</w:t>
      </w:r>
    </w:p>
    <w:p>
      <w:pPr/>
      <w:r>
        <w:rPr>
          <w:lang w:val="id_ID" w:bidi="id_ID"/>
        </w:rPr>
      </w:r>
      <w:r>
        <w:rPr>
          <w:lang w:val="id_ID" w:bidi="id_ID"/>
        </w:rPr>
        <w:t xml:space="preserve">Berhenti di sini dan lihatlah foto-foto </w:t>
      </w:r>
      <w:r>
        <w:rPr>
          <w:lang w:val="id_ID" w:bidi="id_ID"/>
        </w:rPr>
        <w:t>Danau Galilea</w:t>
      </w:r>
      <w:r>
        <w:rPr>
          <w:lang w:val="id_ID" w:bidi="id_ID"/>
        </w:rPr>
        <w:t xml:space="preserve">. Hentikan rekaman di sini. </w:t>
      </w:r>
    </w:p>
    <w:p>
      <w:pPr/>
      <w:r>
        <w:rPr>
          <w:lang w:val="id_ID" w:bidi="id_ID"/>
        </w:rPr>
      </w:r>
      <w:r>
        <w:rPr>
          <w:lang w:val="id_ID" w:bidi="id_ID"/>
        </w:rPr>
        <w:t>Kisah-kisah sebelumnya dan berikutnya juga menunjukkan bahwa para murid hadir ketika Yesus berbicara kepada kerumunan orang Yahudi di sini. Mereka tidak melakukan atau mengatakan apa pun dalam kisah ini, tetapi mereka hadir, dan mereka mendengarkan Yesus.</w:t>
      </w:r>
    </w:p>
    <w:p>
      <w:pPr/>
      <w:r>
        <w:rPr>
          <w:lang w:val="id_ID" w:bidi="id_ID"/>
        </w:rPr>
      </w:r>
      <w:r>
        <w:rPr>
          <w:lang w:val="id_ID" w:bidi="id_ID"/>
        </w:rPr>
        <w:t>Kita tahu dari kisah selanjutnya bahwa kerumunan orang mendapati Yesus mengajar di sebuah Sinagoge di Kapernaum. Ini adalah kelanjutan dari percakapan antara kerumunan orang dan Yesus. Ingat, dalam perikop sebelumnya, Yesus baru saja mengatakan kepada orang banyak untuk mencari makanan rohani yang tidak binasa, bukan makanan fisik yang akhirnya akan rusak. Dalam perikop ini, Yesus menyampaikan pesan ini lebih jauh dengan mengatakan kepada orang banyak bahwa makanan rohani yang memberikan kehidupan ini adalah diri-Nya sendiri.</w:t>
      </w:r>
    </w:p>
    <w:p>
      <w:pPr/>
      <w:r>
        <w:rPr>
          <w:lang w:val="id_ID" w:bidi="id_ID"/>
        </w:rPr>
      </w:r>
      <w:r>
        <w:rPr>
          <w:lang w:val="id_ID" w:bidi="id_ID"/>
        </w:rPr>
        <w:t xml:space="preserve">Berhenti di sini dan diskusikan: Pikirkan tentang sebuah kisah dalam dua bagian atau sebuah kisah yang dapat Anda bagi menjadi dua bagian. Mulailah menceritakan paruh kedua kisah tersebut seolah-olah Anda menceritakan paruh pertama kemarin. Bagaimana Anda memulai paruh kedua dari kisah tersebut sehingga pendengar Anda tahu bahwa ini adalah kelanjutan dari kisah pertama? Perhatikan kata dan frasa yang Anda gunakan untuk menghubungkan kedua bagian dari kisah tersebut bersama-sama. Hentikan rekaman di sini. </w:t>
      </w:r>
    </w:p>
    <w:p>
      <w:pPr/>
      <w:r>
        <w:rPr>
          <w:lang w:val="id_ID" w:bidi="id_ID"/>
        </w:rPr>
      </w:r>
      <w:r>
        <w:rPr>
          <w:lang w:val="id_ID" w:bidi="id_ID"/>
        </w:rPr>
        <w:t>Dalam adegan satu, kerumunan orang bertanya kepada Yesus apa yang perlu mereka lakukan untuk menyenangkan Allah. Yesus mengatakan kepada orang banyak bahwa Allah ingin orang-orang percaya kepada Yesus, orang yang diutus Allah kepada mereka. Penting untuk memperhatikan di sini bahwa kerumunan orang mengatakan "pekerjaan," dalam bentuk jamak, tetapi Yesus menggunakan "pekerjaan" dalam bentuk tunggal.</w:t>
      </w:r>
    </w:p>
    <w:p>
      <w:pPr/>
      <w:r>
        <w:rPr>
          <w:lang w:val="id_ID" w:bidi="id_ID"/>
        </w:rPr>
      </w:r>
      <w:r>
        <w:rPr>
          <w:lang w:val="id_ID" w:bidi="id_ID"/>
        </w:rPr>
        <w:t>Dalam adegan kedua, kerumunan orang menanggapi, meminta Yesus untuk menunjukkan kepada mereka tanda yang ajaib untuk membuktikan bahwa Yesus adalah yang diutus Allah. Kerumunan orang mencoba mengatakan bahwa mujizat yang telah dilakukan Yesus sehari sebelumnya tidak cukup bukti karena Musa memberikan roti dari surga kepada orang-orang. Kerumunan orang tidak peduli dengan pembelajaran dari Yesus. Kerumunan orang lebih tertarik untuk melihat mujizat lain atau mendapatkan lebih banyak roti. Yesus menekankan di sini bahwa apa yang akan Ia katakan adalah kebenaran.</w:t>
      </w:r>
    </w:p>
    <w:p>
      <w:pPr/>
      <w:r>
        <w:rPr>
          <w:lang w:val="id_ID" w:bidi="id_ID"/>
        </w:rPr>
      </w:r>
      <w:r>
        <w:rPr>
          <w:lang w:val="id_ID" w:bidi="id_ID"/>
        </w:rPr>
        <w:t>Berhenti di sini dan diskusikan: Kata-kata atau frasa apa yang Anda gunakan dalam bahasa Anda untuk menekankan apa yang akan Anda katakan adalah benar? Hentikan sejenak audio di sini.</w:t>
      </w:r>
    </w:p>
    <w:p>
      <w:pPr/>
      <w:r>
        <w:rPr>
          <w:lang w:val="id_ID" w:bidi="id_ID"/>
        </w:rPr>
      </w:r>
      <w:r>
        <w:rPr>
          <w:lang w:val="id_ID" w:bidi="id_ID"/>
        </w:rPr>
        <w:t>Yesus mengoreksi kelompok itu dan mengatakan bahwa bukan Musa yang memberikan roti itu. Itu adalah Bapa Yesus, Allah, yang memberikan roti itu. Yesus melanjutkan untuk menjelaskan bahwa Allah sekarang ingin memberikan roti yang sejati dari surga kepada orang banyak. Yesus mengatakan bahwa roti yang sejati adalah orang yang turun dan memberikan kehidupan kepada dunia.</w:t>
      </w:r>
    </w:p>
    <w:p>
      <w:pPr/>
      <w:r>
        <w:rPr>
          <w:lang w:val="id_ID" w:bidi="id_ID"/>
        </w:rPr>
      </w:r>
      <w:r>
        <w:rPr>
          <w:lang w:val="id_ID" w:bidi="id_ID"/>
        </w:rPr>
        <w:t xml:space="preserve">Dalam adegan ketiga, kerumunan orang berbicara kepada Yesus dengan sopan. Kerumunan orang meminta Yesus untuk memberikan mereka roti rohani setiap hari. Yesus menjelaskan bahwa </w:t>
      </w:r>
      <w:r>
        <w:rPr>
          <w:b/>
          <w:lang w:val="id_ID" w:bidi="id_ID"/>
        </w:rPr>
        <w:t>Dia</w:t>
      </w:r>
      <w:r>
        <w:rPr>
          <w:lang w:val="id_ID" w:bidi="id_ID"/>
        </w:rPr>
        <w:t xml:space="preserve"> adalah roti kehidupan. Ini adalah bagian yang paling penting dari kisah ini. Yesus mengatakan bahwa orang-orang yang datang atau percaya kepada Yesus tidak akan pernah lapar atau haus lagi. Dia kemudian mengatakan kepada orang banyak bahwa meskipun mereka melihat Yesus, mereka tidak percaya kepada-Nya. Yesus mengatakan bahwa Ia tidak akan menolak orang-orang yang Allah, Bapa-Nya, berikan kepada-Nya. Yesus turun dari surga untuk melakukan kehendak Allah yang mengutus Yesus. Yesus melakukan kehendak Allah, bukan kehendak-Nya sendiri. Adalah kehendak Allah bahwa semua orang yang berbalik dari kehidupan berdosa mereka dan berbalik kepada Yesus dan percaya kepada-Nya memiliki kehidupan kekal dan Yesus akan membangkitkan mereka pada hari terakhir. Ketika Yesus berbicara tentang anak, yang adalah Anak Allah, Ia merujuk kepada diri-Nya sendiri. Yesus mengatakan kepada orang banyak bahwa Ia adalah Anak Allah.</w:t>
      </w:r>
    </w:p>
    <w:p>
      <w:pPr/>
      <w:r>
        <w:rPr>
          <w:lang w:val="id_ID" w:bidi="id_ID"/>
        </w:rPr>
      </w:r>
      <w:r>
        <w:rPr>
          <w:lang w:val="id_ID" w:bidi="id_ID"/>
        </w:rPr>
        <w:t>"Hari terakhir" merujuk pada akhir jaman ketika Yesus akan menghidupkan kembali semua orang yang percaya kepada-Nya. Kita dapat memiliki kehidupan kekal karena Allah ingin semua orang mengenal-Nya melalui Anak-Nya Yesus.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6:28–40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Pertanyaan orang banyak dalam perikop ini terkait dengan apa yang Yesus katakan dalam kisah sebelumnya tentang bekerja untuk makanan yang tidak binasa. Mungkin membantu untuk mengingat apa yang Yesus katakan kepada orang banyak dalam kisah sebelumnya.</w:t>
      </w:r>
    </w:p>
    <w:p>
      <w:pPr/>
      <w:r>
        <w:rPr>
          <w:lang w:val="id_ID" w:bidi="id_ID"/>
        </w:rPr>
      </w:r>
      <w:r>
        <w:rPr>
          <w:lang w:val="id_ID" w:bidi="id_ID"/>
        </w:rPr>
        <w:t>Dalam adegan pertama, kerumunan orang Yahudi bertanya kepada Yesus, "Hal-hal apa saja yang Allah ingin kita lakukan?"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Orang-orang mungkin menjawab hal-hal seperti, "Penasaran apa yang mungkin Yesus katakan," atau "Ragu bahwa Yesus memiliki wawasan baru," atau "Bersemangat akhirnya mendengar apa yang dapat saya lakukan untuk menyenangkan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orang banyak, "Allah ingin Anda percaya kepada orang yang Ia utus kepada Anda."</w:t>
      </w:r>
    </w:p>
    <w:p>
      <w:pPr/>
      <w:r>
        <w:rPr>
          <w:lang w:val="id_ID" w:bidi="id_ID"/>
        </w:rPr>
      </w:r>
      <w:r>
        <w:rPr>
          <w:lang w:val="id_ID" w:bidi="id_ID"/>
        </w:rPr>
        <w:t>Dalam adegan kedua, kerumunan orang menantang Yesus. Kerumunan orang bertanya kepada Yesus, "Tanda apa yang akan Engkau tunjukkan kepada kami sehingga kami dapat melihatnya dan percaya kepada-Mu?"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Orang-orang mungkin menjawab hal-hal seperti, "Mengejek Yesus karena Ia mengaku dari Allah," atau "Tulus karena saya ingin percaya dan melihat-Nya membuktikan siapa Dia," atau "Tertarik tentang mujizat atau tanda lain yang mungkin dilakukan Yesus."</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"Frustrasi karena orang-orang tidak memahami atau percaya kepada saya," atau "Kesal karena mereka lebih peduli tentang apa yang dapat saya lakukan untuk mereka daripada peduli tentang saya dan apa yang saya katakan kepada mereka," atau "Berbelas kasihan karena orang banyak benar-benar tidak mengerti dan keinginan saya adalah bahwa mereka mengerti."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Kerumunan orang mengingatkan Yesus, leluhur mereka makan manna di padang gurun yang diberikan kepada mereka dari surga. Yesus mengatakan kepada orang banyak Musa tidak menyediakan manna. Allah menyediakan roti sejati dari surga. Yesus kemudian mengatakan kepada orang banyak apa roti ini. Yesus berkata, "Roti Allah adalah yang turun dari surga dan memberikan kehidupan kepada dunia."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"Bersemangat karena untuk inilah saya datang ke sini," atau "Bersemangat untuk menceritakan kepada orang-orang tentang kehidupan yang dapat mereka miliki," atau "Berharap orang-orang akan memahami dan menerima apa yang saya katakan kepada mereka."</w:t>
      </w:r>
    </w:p>
    <w:p>
      <w:pPr>
        <w:pStyle w:val="ListBullet"/>
        <w:spacing w:line="240" w:lineRule="auto"/>
        <w:ind w:left="720"/>
      </w:pPr>
      <w:r>
        <w:rPr>
          <w:lang w:val="id_ID" w:bidi="id_ID"/>
        </w:rPr>
      </w:r>
      <w:r>
        <w:rPr>
          <w:lang w:val="id_ID" w:bidi="id_ID"/>
        </w:rPr>
        <w:t>Tanyakan kepada orang-orang yang memerankan kerumunan, "Apa yang Anda rasakan atau pikirkan?" Orang-orang mungkin menjawab hal-hal seperti, "Tidak percaya karena tawaran ini terdengar terlalu baik untuk menjadi kenyataan," atau "Bersukacita mendengar kabar yang luar biasa seperti itu," atau "Terkejut bahwa roti dapat memberikan kehidupan kepada seluruh dunia."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Kerumunan orang berkata, "Berikan kami roti ini selalu."</w:t>
      </w:r>
    </w:p>
    <w:p>
      <w:pPr/>
      <w:r>
        <w:rPr>
          <w:lang w:val="id_ID" w:bidi="id_ID"/>
        </w:rPr>
      </w:r>
      <w:r>
        <w:rPr>
          <w:lang w:val="id_ID" w:bidi="id_ID"/>
        </w:rPr>
        <w:t>Dalam adegan ketiga, Yesus berkata, "Aku adalah roti kehidupan." Yesus mengatakan kepada orang banyak bahwa siapa pun yang datang kepada-Nya dan percaya kepada-Nya tidak akan pernah lapar atau haus. Tetapi Yesus mengatakan kepada orang banyak bahwa meskipun mereka telah melihat-Nya melakukan mujizat, mereka tidak percaya kepada-Nya.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"Berbelas kasihan karena mereka tidak mengerti," atau "Terbebani bagaimana membantu mereka memahami apa yang baru saja saya katakan kepada mereka," atau "Berani karena ini adalah kebenaran dan orang-orang perlu mendengarnya."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semua orang yang diberikan Allah kepada-Nya, akan datang kepada-Nya. Dan Yesus tidak akan menolak orang-orang itu. Yesus mengatakan Ia turun dari surga untuk menuruti kehendak Allah. Kehendak Allah untuk Yesus adalah bahwa semua orang yang Ia berikan kepada Yesus tidak akan hilang. Dan Yesus akan membangkitkan orang-orang itu pada hari terakhir.</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6:28–40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Kerumunan orang bertanya kepada Yesus apa yang perlu mereka lakukan untuk melakukan </w:t>
      </w:r>
      <w:r>
        <w:rPr>
          <w:b/>
          <w:lang w:val="id_ID" w:bidi="id_ID"/>
        </w:rPr>
        <w:t>pekerjaan Allah</w:t>
      </w:r>
      <w:r>
        <w:rPr>
          <w:lang w:val="id_ID" w:bidi="id_ID"/>
        </w:rPr>
        <w:t xml:space="preserve">. </w:t>
      </w:r>
      <w:r>
        <w:rPr>
          <w:b/>
          <w:lang w:val="id_ID" w:bidi="id_ID"/>
        </w:rPr>
        <w:t>Pekerjaan</w:t>
      </w:r>
      <w:r>
        <w:rPr>
          <w:lang w:val="id_ID" w:bidi="id_ID"/>
        </w:rPr>
        <w:t xml:space="preserve"> merujuk pada perbuatan. "Pekerjaan Allah" berarti perbuatan yang Allah ingin pengikut-pengikut-Nya lakukan. Yesus mengatakan kepada orang banyak bahwa pekerjaan Allah yang perlu mereka lakukan adalah </w:t>
      </w:r>
      <w:r>
        <w:rPr>
          <w:b/>
          <w:lang w:val="id_ID" w:bidi="id_ID"/>
        </w:rPr>
        <w:t>percaya</w:t>
      </w:r>
      <w:r>
        <w:rPr>
          <w:lang w:val="id_ID" w:bidi="id_ID"/>
        </w:rPr>
        <w:t xml:space="preserve"> kepada yang diutus Allah. Percaya berarti mempercayai atau memiliki keyakinan kepada seseorang. Cara lain untuk menerjemahkan ini adalah percaya atau memiliki iman kepada fakta tentang Yesus. Jika seseorang percaya kepada fakta tentang Yesus, mereka akan percaya kepada Yesus. Gunakan kata yang sama untuk percaya yang telah Anda gunakan dalam perikop sebelumnya. Untuk informasi lebih lanjut tentang </w:t>
      </w:r>
      <w:r>
        <w:rPr>
          <w:lang w:val="id_ID" w:bidi="id_ID"/>
        </w:rPr>
        <w:t>percaya</w:t>
      </w:r>
      <w:r>
        <w:rPr>
          <w:lang w:val="id_ID" w:bidi="id_ID"/>
        </w:rPr>
        <w:t>, lihat Glosarium Utama.</w:t>
      </w:r>
    </w:p>
    <w:p>
      <w:pPr/>
      <w:r>
        <w:rPr>
          <w:lang w:val="id_ID" w:bidi="id_ID"/>
        </w:rPr>
      </w:r>
      <w:r>
        <w:rPr>
          <w:lang w:val="id_ID" w:bidi="id_ID"/>
        </w:rPr>
        <w:t>Frasa "dalam Dia yang Ia utus" merujuk kepada Yesus. Yesus mengatakan kepada orang-orang bahwa melakukan pekerjaan Allah berarti percaya dan beriman kepada Yesus. Yesus mengatakan bahwa Ia diutus oleh Allah.</w:t>
      </w:r>
    </w:p>
    <w:p>
      <w:pPr/>
      <w:r>
        <w:rPr>
          <w:lang w:val="id_ID" w:bidi="id_ID"/>
        </w:rPr>
      </w:r>
      <w:r>
        <w:rPr>
          <w:lang w:val="id_ID" w:bidi="id_ID"/>
        </w:rPr>
        <w:t xml:space="preserve">Kemudian kerumunan orang bertanya kepada Yesus </w:t>
      </w:r>
      <w:r>
        <w:rPr>
          <w:b/>
          <w:lang w:val="id_ID" w:bidi="id_ID"/>
        </w:rPr>
        <w:t>tanda</w:t>
      </w:r>
      <w:r>
        <w:rPr>
          <w:lang w:val="id_ID" w:bidi="id_ID"/>
        </w:rPr>
        <w:t xml:space="preserve"> apa yang akan Ia berikan kepada mereka. Sebuah tanda adalah sinyal bahwa sesuatu yang dikatakan seseorang adalah benar. Gunakan kata yang sama untuk tanda yang telah Anda gunakan dalam perikop sebelumnya. Untuk informasi lebih lanjut tentang </w:t>
      </w:r>
      <w:r>
        <w:rPr>
          <w:lang w:val="id_ID" w:bidi="id_ID"/>
        </w:rPr>
        <w:t>Bait Suci</w:t>
      </w:r>
      <w:r>
        <w:rPr>
          <w:lang w:val="id_ID" w:bidi="id_ID"/>
        </w:rPr>
        <w:t xml:space="preserve"> lihat di Glosarium Utama. </w:t>
      </w:r>
    </w:p>
    <w:p>
      <w:pPr/>
      <w:r>
        <w:rPr>
          <w:lang w:val="id_ID" w:bidi="id_ID"/>
        </w:rPr>
      </w:r>
      <w:r>
        <w:rPr>
          <w:lang w:val="id_ID" w:bidi="id_ID"/>
        </w:rPr>
        <w:t xml:space="preserve">Mereka mengatakan kepada Yesus bahwa leluhur mereka makan </w:t>
      </w:r>
      <w:r>
        <w:rPr>
          <w:b/>
          <w:lang w:val="id_ID" w:bidi="id_ID"/>
        </w:rPr>
        <w:t>manna</w:t>
      </w:r>
      <w:r>
        <w:rPr>
          <w:lang w:val="id_ID" w:bidi="id_ID"/>
        </w:rPr>
        <w:t xml:space="preserve"> di padang gurun dan bahwa manna itu diberikan kepada mereka dari </w:t>
      </w:r>
      <w:r>
        <w:rPr>
          <w:b/>
          <w:lang w:val="id_ID" w:bidi="id_ID"/>
        </w:rPr>
        <w:t>surga</w:t>
      </w:r>
      <w:r>
        <w:rPr>
          <w:lang w:val="id_ID" w:bidi="id_ID"/>
        </w:rPr>
        <w:t xml:space="preserve">, tempat di mana Allah tinggal. Manna adalah makanan berwarna putih yang rasanya seperti biskuit atau biskuit dengan madu dan muncul di tanah setiap hari kecuali pada hari </w:t>
      </w:r>
      <w:r>
        <w:rPr>
          <w:b/>
          <w:lang w:val="id_ID" w:bidi="id_ID"/>
        </w:rPr>
        <w:t>Sabat</w:t>
      </w:r>
      <w:r>
        <w:rPr>
          <w:lang w:val="id_ID" w:bidi="id_ID"/>
        </w:rPr>
        <w:t>. Allah menyediakan manna kepada orang-orang Israel selama 40 tahun setelah mereka meninggalkan Mesir. Manna, dalam bahasa Ibrani, terdengar seperti pertanyaan orang-orang Israel, "Apa itu?"</w:t>
      </w:r>
    </w:p>
    <w:p>
      <w:pPr/>
      <w:r>
        <w:rPr>
          <w:lang w:val="id_ID" w:bidi="id_ID"/>
        </w:rPr>
      </w:r>
      <w:r>
        <w:rPr>
          <w:lang w:val="id_ID" w:bidi="id_ID"/>
        </w:rPr>
        <w:t xml:space="preserve">Gunakan kata yang sama untuk Sabat dan surga yang telah Anda gunakan dalam perikop sebelumnya. Untuk informasi lebih lanjut tentang </w:t>
      </w:r>
      <w:r>
        <w:rPr>
          <w:lang w:val="id_ID" w:bidi="id_ID"/>
        </w:rPr>
        <w:t>Sabat</w:t>
      </w:r>
      <w:r>
        <w:rPr>
          <w:lang w:val="id_ID" w:bidi="id_ID"/>
        </w:rPr>
        <w:t xml:space="preserve"> dan </w:t>
      </w:r>
      <w:r>
        <w:rPr>
          <w:lang w:val="id_ID" w:bidi="id_ID"/>
        </w:rPr>
        <w:t>surga</w:t>
      </w:r>
      <w:r>
        <w:rPr>
          <w:lang w:val="id_ID" w:bidi="id_ID"/>
        </w:rPr>
        <w:t>, lihat Glosarium Utama.</w:t>
      </w:r>
    </w:p>
    <w:p>
      <w:pPr/>
      <w:r>
        <w:rPr>
          <w:lang w:val="id_ID" w:bidi="id_ID"/>
        </w:rPr>
      </w:r>
      <w:r>
        <w:rPr>
          <w:lang w:val="id_ID" w:bidi="id_ID"/>
        </w:rPr>
        <w:t>Berhenti di sini dan diskusikan dalam kelompok kata atau frasa apa yang akan Anda gunakan untuk "</w:t>
      </w:r>
      <w:r>
        <w:rPr>
          <w:b/>
          <w:lang w:val="id_ID" w:bidi="id_ID"/>
        </w:rPr>
        <w:t>manna</w:t>
      </w:r>
      <w:r>
        <w:rPr>
          <w:lang w:val="id_ID" w:bidi="id_ID"/>
        </w:rPr>
        <w:t xml:space="preserve">". Jika Anda telah menerjemahkan kata ini di kitab lain dari Alkitab, gunakan kata yang sama dengan yang Anda gunakan dalam kitab itu. Hentikan rekaman di sini. </w:t>
      </w:r>
    </w:p>
    <w:p>
      <w:pPr/>
      <w:r>
        <w:rPr>
          <w:lang w:val="id_ID" w:bidi="id_ID"/>
        </w:rPr>
      </w:r>
      <w:r>
        <w:rPr>
          <w:lang w:val="id_ID" w:bidi="id_ID"/>
        </w:rPr>
        <w:t xml:space="preserve">Yesus mengatakan kepada orang banyak bahwa bukan </w:t>
      </w:r>
      <w:r>
        <w:rPr>
          <w:b/>
          <w:lang w:val="id_ID" w:bidi="id_ID"/>
        </w:rPr>
        <w:t>Musa</w:t>
      </w:r>
      <w:r>
        <w:rPr>
          <w:lang w:val="id_ID" w:bidi="id_ID"/>
        </w:rPr>
        <w:t xml:space="preserve"> yang memberikan mereka </w:t>
      </w:r>
      <w:r>
        <w:rPr>
          <w:b/>
          <w:lang w:val="id_ID" w:bidi="id_ID"/>
        </w:rPr>
        <w:t>roti</w:t>
      </w:r>
      <w:r>
        <w:rPr>
          <w:lang w:val="id_ID" w:bidi="id_ID"/>
        </w:rPr>
        <w:t xml:space="preserve"> dari surga. Musa adalah seorang pemimpin dan nabi penting bagi orang-orang Yahudi dalam Perjanjian Lama. Yesus mengatakan bahwa adalah </w:t>
      </w:r>
      <w:r>
        <w:rPr>
          <w:b/>
          <w:lang w:val="id_ID" w:bidi="id_ID"/>
        </w:rPr>
        <w:t>Bapa-Ku</w:t>
      </w:r>
      <w:r>
        <w:rPr>
          <w:lang w:val="id_ID" w:bidi="id_ID"/>
        </w:rPr>
        <w:t>, Allah, yang memberikan kepadamu roti yang sejati dari surga. Bapa adalah nama untuk Allah. Yesus mengatakan roti Allah turun dari surga dan memberikan kehidupan kepada dunia.</w:t>
      </w:r>
    </w:p>
    <w:p>
      <w:pPr/>
      <w:r>
        <w:rPr>
          <w:lang w:val="id_ID" w:bidi="id_ID"/>
        </w:rPr>
      </w:r>
      <w:r>
        <w:rPr>
          <w:lang w:val="id_ID" w:bidi="id_ID"/>
        </w:rPr>
        <w:t>Kerumunan orang meminta Yesus untuk memberikan mereka roti ini sepanjang waktu. Yesus berkata, "</w:t>
      </w:r>
      <w:r>
        <w:rPr>
          <w:b/>
          <w:lang w:val="id_ID" w:bidi="id_ID"/>
        </w:rPr>
        <w:t>Aku</w:t>
      </w:r>
      <w:r>
        <w:rPr>
          <w:lang w:val="id_ID" w:bidi="id_ID"/>
        </w:rPr>
        <w:t xml:space="preserve"> adalah </w:t>
      </w:r>
      <w:r>
        <w:rPr>
          <w:b/>
          <w:lang w:val="id_ID" w:bidi="id_ID"/>
        </w:rPr>
        <w:t>roti kehidupan</w:t>
      </w:r>
      <w:r>
        <w:rPr>
          <w:lang w:val="id_ID" w:bidi="id_ID"/>
        </w:rPr>
        <w:t>." Allah mengatakan kepada Musa bahwa nama-Nya adalah "Aku." Yesus mengatakan di sini bahwa Ia adalah Allah. Kerumunan orang akan memahami ini dengan jelas. Roti kehidupan berarti sumber rohani untuk kehidupan kekal.</w:t>
      </w:r>
    </w:p>
    <w:p>
      <w:pPr/>
      <w:r>
        <w:rPr>
          <w:lang w:val="id_ID" w:bidi="id_ID"/>
        </w:rPr>
      </w:r>
      <w:r>
        <w:rPr>
          <w:lang w:val="id_ID" w:bidi="id_ID"/>
        </w:rPr>
        <w:t xml:space="preserve">Berhenti di sini dan diskusikan dalam kelompok kata atau frasa apa yang akan Anda gunakan untuk </w:t>
      </w:r>
      <w:r>
        <w:rPr>
          <w:b/>
          <w:lang w:val="id_ID" w:bidi="id_ID"/>
        </w:rPr>
        <w:t>roti kehidupan</w:t>
      </w:r>
      <w:r>
        <w:rPr>
          <w:lang w:val="id_ID" w:bidi="id_ID"/>
        </w:rPr>
        <w:t xml:space="preserve">. Hentikan rekaman di sini. </w:t>
      </w:r>
    </w:p>
    <w:p>
      <w:pPr/>
      <w:r>
        <w:rPr>
          <w:lang w:val="id_ID" w:bidi="id_ID"/>
        </w:rPr>
      </w:r>
      <w:r>
        <w:rPr>
          <w:lang w:val="id_ID" w:bidi="id_ID"/>
        </w:rPr>
        <w:t xml:space="preserve">Kehendak Allah adalah bahwa Yesus tidak boleh kehilangan apa pun yang telah Allah berikan kepada-Nya, tetapi </w:t>
      </w:r>
      <w:r>
        <w:rPr>
          <w:b/>
          <w:lang w:val="id_ID" w:bidi="id_ID"/>
        </w:rPr>
        <w:t>membangkitkan mereka</w:t>
      </w:r>
      <w:r>
        <w:rPr>
          <w:lang w:val="id_ID" w:bidi="id_ID"/>
        </w:rPr>
        <w:t xml:space="preserve"> pada </w:t>
      </w:r>
      <w:r>
        <w:rPr>
          <w:b/>
          <w:lang w:val="id_ID" w:bidi="id_ID"/>
        </w:rPr>
        <w:t>hari terakhir</w:t>
      </w:r>
      <w:r>
        <w:rPr>
          <w:lang w:val="id_ID" w:bidi="id_ID"/>
        </w:rPr>
        <w:t>. Membangkitkan berarti menghidupkan kembali. Hari terakhir merujuk pada akhir dunia ketika Allah mendirikan kerajaan-Nya di bumi dan Yesus memerintah untuk kekekalan.</w:t>
      </w:r>
    </w:p>
    <w:p>
      <w:pPr/>
      <w:r>
        <w:rPr>
          <w:lang w:val="id_ID" w:bidi="id_ID"/>
        </w:rPr>
      </w:r>
      <w:r>
        <w:rPr>
          <w:lang w:val="id_ID" w:bidi="id_ID"/>
        </w:rPr>
        <w:t xml:space="preserve">Berhenti di sini dan diskusikan dalam kelompok kata atau frasa apa yang akan Anda gunakan untuk </w:t>
      </w:r>
      <w:r>
        <w:rPr>
          <w:b/>
          <w:lang w:val="id_ID" w:bidi="id_ID"/>
        </w:rPr>
        <w:t>hari terakhir</w:t>
      </w:r>
      <w:r>
        <w:rPr>
          <w:lang w:val="id_ID" w:bidi="id_ID"/>
        </w:rPr>
        <w:t xml:space="preserve">. Hentikan rekaman di sini. </w:t>
      </w:r>
    </w:p>
    <w:p>
      <w:pPr/>
      <w:r>
        <w:rPr>
          <w:lang w:val="id_ID" w:bidi="id_ID"/>
        </w:rPr>
      </w:r>
      <w:r>
        <w:rPr>
          <w:lang w:val="id_ID" w:bidi="id_ID"/>
        </w:rPr>
        <w:t xml:space="preserve">Berhenti di sini dan diskusikan dalam kelompok kata atau frasa apa yang akan Anda gunakan untuk </w:t>
      </w:r>
      <w:r>
        <w:rPr>
          <w:b/>
          <w:lang w:val="id_ID" w:bidi="id_ID"/>
        </w:rPr>
        <w:t>membangkitkan mereka</w:t>
      </w:r>
      <w:r>
        <w:rPr>
          <w:lang w:val="id_ID" w:bidi="id_ID"/>
        </w:rPr>
        <w:t xml:space="preserve">. Carilah kata </w:t>
      </w:r>
      <w:r>
        <w:rPr>
          <w:lang w:val="id_ID" w:bidi="id_ID"/>
        </w:rPr>
        <w:t>kebangkitan</w:t>
      </w:r>
      <w:r>
        <w:rPr>
          <w:lang w:val="id_ID" w:bidi="id_ID"/>
        </w:rPr>
        <w:t xml:space="preserve"> di Daftar Kata Utama untuk informasi lebih lanjut. Jika Anda telah menerjemahkan kata ini di kitab lain dalam Alkitab, gunakan kata yang sama dengan yang Anda gunakan di sana. Hentikan rekaman di sini. </w:t>
      </w:r>
    </w:p>
    <w:p>
      <w:pPr/>
      <w:r>
        <w:rPr>
          <w:lang w:val="id_ID" w:bidi="id_ID"/>
        </w:rPr>
      </w:r>
      <w:r>
        <w:rPr>
          <w:lang w:val="id_ID" w:bidi="id_ID"/>
        </w:rPr>
        <w:t xml:space="preserve">Bahkan, kehendak </w:t>
      </w:r>
      <w:r>
        <w:rPr>
          <w:b/>
          <w:lang w:val="id_ID" w:bidi="id_ID"/>
        </w:rPr>
        <w:t>Bapa</w:t>
      </w:r>
      <w:r>
        <w:rPr>
          <w:lang w:val="id_ID" w:bidi="id_ID"/>
        </w:rPr>
        <w:t xml:space="preserve"> adalah bahwa siapa pun yang melihat </w:t>
      </w:r>
      <w:r>
        <w:rPr>
          <w:b/>
          <w:lang w:val="id_ID" w:bidi="id_ID"/>
        </w:rPr>
        <w:t>Anak</w:t>
      </w:r>
      <w:r>
        <w:rPr>
          <w:lang w:val="id_ID" w:bidi="id_ID"/>
        </w:rPr>
        <w:t xml:space="preserve"> dan percaya kepada-Nya akan memiliki </w:t>
      </w:r>
      <w:r>
        <w:rPr>
          <w:b/>
          <w:lang w:val="id_ID" w:bidi="id_ID"/>
        </w:rPr>
        <w:t>kehidupan kekal</w:t>
      </w:r>
      <w:r>
        <w:rPr>
          <w:lang w:val="id_ID" w:bidi="id_ID"/>
        </w:rPr>
        <w:t xml:space="preserve">. Anak adalah nama lain untuk Yesus. Gunakan kata yang sama untuk Anak seperti yang telah Anda gunakan dalam perikop sebelumnya. Carilah </w:t>
      </w:r>
      <w:r>
        <w:rPr>
          <w:lang w:val="id_ID" w:bidi="id_ID"/>
        </w:rPr>
        <w:t>Anak Tuhan</w:t>
      </w:r>
      <w:r>
        <w:rPr>
          <w:lang w:val="id_ID" w:bidi="id_ID"/>
        </w:rPr>
        <w:t xml:space="preserve"> di Glosarium Utama untuk informasi lebih lanjut. Hidup yang kekal berarti hidup yang tidak pernah berakhir. Gunakan kata yang sama untuk kehidupan kekal yang Anda gunakan dalam perikop sebelumnya. Carilah kata </w:t>
      </w:r>
      <w:r>
        <w:rPr>
          <w:lang w:val="id_ID" w:bidi="id_ID"/>
        </w:rPr>
        <w:t>kehidupan kekal</w:t>
      </w:r>
      <w:r>
        <w:rPr>
          <w:lang w:val="id_ID" w:bidi="id_ID"/>
        </w:rPr>
        <w:t xml:space="preserve"> di Glosarium Utama untuk petunjuk lebih lagi.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6:41–51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6:41–51 dan simpanlah dalam hati Anda.</w:t>
      </w:r>
    </w:p>
    <w:p>
      <w:pPr/>
      <w:r>
        <w:rPr>
          <w:lang w:val="id_ID" w:bidi="id_ID"/>
        </w:rPr>
      </w:r>
      <w:r>
        <w:rPr>
          <w:lang w:val="id_ID" w:bidi="id_ID"/>
        </w:rPr>
        <w:t>Dengarkan versi audio dari Yohanes 6:41–51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6:41–51 dalam terjemahan yang paling mudah dimengerti.</w:t>
      </w:r>
    </w:p>
    <w:p>
      <w:pPr/>
      <w:r>
        <w:rPr>
          <w:lang w:val="id_ID" w:bidi="id_ID"/>
        </w:rPr>
      </w:r>
      <w:r>
        <w:rPr>
          <w:lang w:val="id_ID" w:bidi="id_ID"/>
        </w:rPr>
        <w:t>Dalam kisah sebelumnya, Yesus mulai berbicara tentang diri-Nya sebagai roti kehidupan. Dalam kisah ini, Yesus akan terus berbicara tentang diri-Nya sebagai roti kehidupan.</w:t>
      </w:r>
    </w:p>
    <w:p>
      <w:pPr/>
      <w:r>
        <w:rPr>
          <w:lang w:val="id_ID" w:bidi="id_ID"/>
        </w:rPr>
      </w:r>
      <w:r>
        <w:rPr>
          <w:lang w:val="id_ID" w:bidi="id_ID"/>
        </w:rPr>
        <w:t>Kisah ini dimulai dengan orang-orang Yahudi yang menggerutu tentang Yesus. Ini adalah pertama kalinya orang-orang Yahudi berbicara sejak Yesus mulai mengajar di sini. Yesus telah berbicara kepada orang banyak di sebuah Sinagoge di Kapernaum, dan mungkin mereka semua adalah orang-orang Yahudi. Tetapi seperti sebelumnya, orang-orang Yahudi di sini mungkin merujuk kepada para pemimpin agama atau para pemimpin agama Yahudi. Orang-orang Yahudi ini menggerutu atau mengeluh tentang Yesus. Ini berarti bahwa mereka menunjukkan bahwa mereka tidak senang ketika Yesus berkata, "Aku adalah roti yang berasal dari surga." Orang-orang Yahudi saling bertanya, "Bukankah ini Yesus, anak Yusuf, yang ayah dan ibunya kita kenal? Bagaimana ia sekarang berkata, 'Saya telah turun dari surga'?" Orang-orang Yahudi tahu jawaban atas pertanyaan ini. Mereka mengajukan pertanyaan ini karena mereka tidak dapat percaya kepada apa yang Yesus katakan. Surga adalah tempat Allah tinggal. Yesus lahir dari orang tua-Nya dan orang-orang Yahudi mengenal orang tuanya. Jadi mereka berpikir bahwa Yesus tidak menceritakan kebenaran ketika Yesus mengatakan bahwa Ia datang dari surga. Kemudian, Yesus mengatakan kepada orang-orang Yahudi bahwa mereka tidak boleh mengeluh tentang Dia di antara mereka sendiri.</w:t>
      </w:r>
    </w:p>
    <w:p>
      <w:pPr/>
      <w:r>
        <w:rPr>
          <w:lang w:val="id_ID" w:bidi="id_ID"/>
        </w:rPr>
      </w:r>
      <w:r>
        <w:rPr>
          <w:lang w:val="id_ID" w:bidi="id_ID"/>
        </w:rPr>
        <w:t xml:space="preserve">Berhentilah di sini dan lihatlah gambar </w:t>
      </w:r>
      <w:r>
        <w:rPr>
          <w:lang w:val="id_ID" w:bidi="id_ID"/>
        </w:rPr>
        <w:t>roti tersebut</w:t>
      </w:r>
      <w:r>
        <w:rPr>
          <w:lang w:val="id_ID" w:bidi="id_ID"/>
        </w:rPr>
        <w:t xml:space="preserve"> secara berkelompok. Hentikan rekaman di sini. </w:t>
      </w:r>
    </w:p>
    <w:p>
      <w:pPr/>
      <w:r>
        <w:rPr>
          <w:lang w:val="id_ID" w:bidi="id_ID"/>
        </w:rPr>
      </w:r>
      <w:r>
        <w:rPr>
          <w:lang w:val="id_ID" w:bidi="id_ID"/>
        </w:rPr>
        <w:t>Juga, diskusikan pertanyaan ini secara berkelompok: Bagaimana orang-orang dalam budaya Anda menunjukkan bahwa mereka tidak setuju atau bahwa mereka tidak senang dengan apa yang dikatakan seseorang?</w:t>
      </w:r>
    </w:p>
    <w:p>
      <w:pPr/>
      <w:r>
        <w:rPr>
          <w:lang w:val="id_ID" w:bidi="id_ID"/>
        </w:rPr>
      </w:r>
      <w:r>
        <w:rPr>
          <w:lang w:val="id_ID" w:bidi="id_ID"/>
        </w:rPr>
        <w:t>Yesus juga mengatakan bahwa tidak ada seorang pun yang dapat datang kepada-Nya kecuali Bapa yang mengutus-Nya menarik orang itu kepada Yesus. Bapa merujuk kepada Allah sendiri. Dalam Injil Yohanes, Yesus selalu menyebut Allah, "Bapa." Yesus mengatakan bahwa tanpa bantuan Bapa, tidak ada seorang pun yang dapat datang dan percaya kepada Yesus. Tetapi orang yang datang kepada Yesus menjadi layak hidup bersama Allah. Jadi, Yesus akan membangkitkan dia pada hari terakhir, atau ketika waktu penghakiman tiba sehingga dia akan bersama Allah selamanya</w:t>
      </w:r>
    </w:p>
    <w:p>
      <w:pPr/>
      <w:r>
        <w:rPr>
          <w:lang w:val="id_ID" w:bidi="id_ID"/>
        </w:rPr>
      </w:r>
      <w:r>
        <w:rPr>
          <w:lang w:val="id_ID" w:bidi="id_ID"/>
        </w:rPr>
        <w:t>Kemudian Yesus mengatakan sesuatu yang ditulis para Nabi. Orang-orang Yahudi pada saat itu percaya bahwa para nabi Perjanjian Lama tidak hanya mengumumkan firman Allah, tetapi mereka juga menulisnya. Tulisan yang ditulis para nabi disebut "para Nabi." Yesus berpikir bahwa jika Ia menggunakan kata-kata para Nabi, itu akan membantu meyakinkan orang-orang Yahudi karena orang-orang Yahudi percaya bahwa tulisan para nabi adalah bagian dari Kitab Suci mereka. Yesus mengatakan bahwa menurut para Nabi, Allah akan mengajar umat-Nya. Yesus juga mengatakan bahwa semua orang yang mendengar dan belajar dari Bapa menaati dan datang untuk percaya kepada Yesus. Ini adalah bagaimana Bapa membantu orang-orang untuk datang kepada Yesus. Tetapi Yesus segera mengklarifikasi bahwa mendengar dan belajar dari Bapa tidak berarti bahwa mereka telah melihat Bapa. Hanya satu orang yang telah melihat Bapa, dan itu adalah Yesus yang datang dari Bapa, tetapi Yesus tidak mengatakan kepada mereka di sini bahwa itu Dia. Kemudian Yesus mengucapkan kata-kata untuk mempersiapkan para pendengar untuk amanat yang sangat penting yang akan Ia katakan. Yesus berkata, "Siapa pun yang percaya memiliki kehidupan kekal." Kehidupan kekal merujuk pada kehidupan yang Yesus berikan kepada orang yang percaya kepada-Nya. Seseorang yang memiliki kehidupan kekal akan bangkit lagi setelah ia mati sehingga ia dapat bersama Allah selamanya. Yesus mengatakan bahwa mereka yang percaya kepada pengajaran-Nya menerima kehidupan kekal.</w:t>
      </w:r>
    </w:p>
    <w:p>
      <w:pPr/>
      <w:r>
        <w:rPr>
          <w:lang w:val="id_ID" w:bidi="id_ID"/>
        </w:rPr>
      </w:r>
      <w:r>
        <w:rPr>
          <w:lang w:val="id_ID" w:bidi="id_ID"/>
        </w:rPr>
        <w:t xml:space="preserve">Berhenti di sini dan diskusikan pertanyaan ini secara berkelompok: Bagaimana orang-orang dalam budaya Anda membayangkan atau berbicara tentang kehidupan kekal atau kehidupan yang tidak pernah berakhir? Hentikan rekaman di sini. </w:t>
      </w:r>
    </w:p>
    <w:p>
      <w:pPr/>
      <w:r>
        <w:rPr>
          <w:lang w:val="id_ID" w:bidi="id_ID"/>
        </w:rPr>
      </w:r>
      <w:r>
        <w:rPr>
          <w:lang w:val="id_ID" w:bidi="id_ID"/>
        </w:rPr>
        <w:t>Setelah Yesus menjelaskan bahwa Bapa membantu orang-orang untuk datang kepada-Nya tepat seperti yang ditulis dalam para nabi, dan mereka yang datang kepada-Nya akan menerima kehidupan kekal, Yesus mengatakan kepada mereka lagi bahwa Ia adalah roti kehidupan. Ketika Yesus mengatakan ini, Ia mengulangi pernyataan "Aku" yang pertama kali Ia sebutkan dalam kisah sebelumnya. "Aku" ini mengingatkan para pendengarnya tentang nama Allah dalam Perjanjian Lama. Yesus menggunakan kata-kata yang digunakan Allah Bapa ketika Ia mengatakan kepada Musa bahwa nama-Nya adalah "Aku." Ketika Yesus mengatakan "Aku adalah roti kehidupan" Ia membandingkan diri-Nya dengan roti. Roti adalah makanan pokok yang umum pada zaman Yesus. Kebanyakan orang, terutama orang-orang miskin, makan roti sepanjang waktu. Roti adalah makanan yang memberikan kehidupan kepada orang-orang, terutama kepada orang-orang miskin. Sama seperti roti memberikan kehidupan, demikian pula Ia juga memberikan kehidupan. Kemudian ia mengatakan bahwa leluhur mereka makan manna di padang gurun, namun mereka meninggal. Padang gurun, atau padang pasir, adalah tempat yang kering karena tidak sering hujan di tempat itu. Tidak ada orang atau hewan yang dapat bertahan hidup di padang pasir tanpa air, sehingga tidak ada seorang pun yang biasanya tinggal di sana. Di sini, Yesus mengingatkan mereka kisah tentang leluhur mereka yang juga tercatat dalam kitab suci Yahudi. Dalam kisah itu, orang-orang Israel sedang dalam perjalanan ke tanah yang dijanjikan Allah untuk diberikan kepada mereka. Ketika mereka berjalan di padang gurun, Allah mengirim roti dari surga sehingga mereka tidak lapar. Orang-orang menyebut roti dari surga ini, manna. Tetapi meskipun manna memberikan mereka kehidupan sehingga mereka tidak akan lapar, leluhur mereka masih meninggal. Ini berarti bahwa manna tidak dapat memberikan kehidupan kekal kepada orang-orang. Tetapi kehidupan yang Yesus berikan adalah kehidupan yang tidak pernah berakhir.</w:t>
      </w:r>
    </w:p>
    <w:p>
      <w:pPr/>
      <w:r>
        <w:rPr>
          <w:lang w:val="id_ID" w:bidi="id_ID"/>
        </w:rPr>
      </w:r>
      <w:r>
        <w:rPr>
          <w:lang w:val="id_ID" w:bidi="id_ID"/>
        </w:rPr>
        <w:t>Seperti manna dari zaman dahulu, Yesus juga adalah roti yang dikirim Allah dari surga sehingga orang-orang tidak mati jika mereka memakan-Nya. Dengan cara yang sama ketika orang-orang makan roti sehingga mereka dapat memiliki kekuatan hidup untuk hari berikutnya, Yesus mengatakan bahwa orang-orang harus memakan-Nya sehingga mereka dapat hidup selamanya. Ingatlah bahwa Yesus hanya membandingkan diri-Nya dengan roti. Jadi, Yesus tidak benar-benar mengatakan bahwa orang-orang harus membunuh-Nya dan makan tubuh fisik-Nya. Sebaliknya, makan roti, atau makan Yesus, adalah cara lain untuk mengatakan bahwa orang-orang harus percaya kepada-Nya. Allah mengutus Yesus sehingga orang-orang akan percaya kepada-Nya. Bagi mereka yang tidak akan percaya kepada Yesus, Allah akan menghukum mereka dengan tidak memberikan mereka kehidupan kekal. Akibatnya, mereka akan tetap mati selamanya. Yesus melanjutkan dan mengatakan lagi bahwa Ia adalah roti hidup yang berasal dari surga. Jika ada yang makan roti ini atau percaya kepadanya, ia akan hidup selamanya. Yesus mengatakan bahwa roti yang akan Ia berikan untuk kehidupan dunia adalah daging-Nya atau tubuh fisik-Nya. Di sini Yesus merujuk kepada pengorbanan yang akan Ia buat, di mana Ia akan memberikan kehidupan-Nya untuk semua orang di dunia dengan mati di salib. Itu adalah peristiwa yang akan terjadi kemudian menjelang akhir Injil. Yesus tidak menjelaskan itu di sini. Itulah sebabnya orang-orang Yahudi akan tetap bingung dan menggerutu.</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6:41–51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Orang-orang Yahudi menggerutu atau mengeluh tentang Yesus karena Ia mengatakan bahwa Ia adalah roti kehidupan.</w:t>
      </w:r>
    </w:p>
    <w:p>
      <w:pPr/>
      <w:r>
        <w:rPr>
          <w:lang w:val="id_ID" w:bidi="id_ID"/>
        </w:rPr>
      </w:r>
      <w:r>
        <w:rPr>
          <w:b/>
          <w:lang w:val="id_ID" w:bidi="id_ID"/>
        </w:rPr>
        <w:t>Dalam adegan kedua:</w:t>
      </w:r>
      <w:r>
        <w:rPr>
          <w:lang w:val="id_ID" w:bidi="id_ID"/>
        </w:rPr>
        <w:t xml:space="preserve"> Yesus mengatakan bahwa Bapa mengajar orang-orang sehingga mereka akan belajar dan percaya kepada Yesus, sama seperti yang dikatakan para Nabi. Mereka yang percaya kepada Yesus akan menerima kehidupan kekal.</w:t>
      </w:r>
    </w:p>
    <w:p>
      <w:pPr/>
      <w:r>
        <w:rPr>
          <w:lang w:val="id_ID" w:bidi="id_ID"/>
        </w:rPr>
      </w:r>
      <w:r>
        <w:rPr>
          <w:b/>
          <w:lang w:val="id_ID" w:bidi="id_ID"/>
        </w:rPr>
        <w:t>Dalam adegan ketiga:</w:t>
      </w:r>
      <w:r>
        <w:rPr>
          <w:lang w:val="id_ID" w:bidi="id_ID"/>
        </w:rPr>
        <w:t xml:space="preserve"> Yesus mengatakan lagi bahwa Ia adalah roti kehidupan. Mereka yang makan daging-Nya akan hidup selamanya.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Bersama kelompok, perhatikan bagian-bagian dari latar belakang perikop ini.</w:t>
      </w:r>
    </w:p>
    <w:p>
      <w:pPr/>
      <w:r>
        <w:rPr>
          <w:lang w:val="id_ID" w:bidi="id_ID"/>
        </w:rPr>
      </w:r>
      <w:r>
        <w:rPr>
          <w:lang w:val="id_ID" w:bidi="id_ID"/>
        </w:rPr>
        <w:t>Kisah berikutnya mengungkapkan bahwa Yesus dan orang-orang Yahudi sedang melakukan percakapan ini di sebuah Sinagoge di Kapernaum. Ini berarti bahwa ada orang-orang Yahudi lainnya di sekitar ketika mereka berdiskusi. Tetapi hal yang paling penting dalam kisah ini adalah kata-kata Yesus. Jadi pastikan untuk berfokus pada kata-kata Yesus. "Orang-orang Yahudi" kemungkinan besar merujuk kepada para pemimpin Yahudi.</w:t>
      </w:r>
    </w:p>
    <w:p>
      <w:pPr/>
      <w:r>
        <w:rPr>
          <w:lang w:val="id_ID" w:bidi="id_ID"/>
        </w:rPr>
      </w:r>
      <w:r>
        <w:rPr>
          <w:lang w:val="id_ID" w:bidi="id_ID"/>
        </w:rPr>
        <w:t>Kisah-kisah sebelumnya dan berikutnya juga menunjukkan bahwa para murid hadir ketika Yesus berbicara kepada orang-orang Yahudi di sini. Mereka tidak melakukan apa pun dalam kisah ini, tetapi mereka hadir, dan mereka mendengarkan Yesus.</w:t>
      </w:r>
    </w:p>
    <w:p>
      <w:pPr/>
      <w:r>
        <w:rPr>
          <w:lang w:val="id_ID" w:bidi="id_ID"/>
        </w:rPr>
      </w:r>
      <w:r>
        <w:rPr>
          <w:lang w:val="id_ID" w:bidi="id_ID"/>
        </w:rPr>
        <w:t>Dalam adegan pertama, orang-orang Yahudi (atau para pemimpin Yahudi) mengeluh tentang Yesus. Ini berarti bahwa mereka akan menunjukkan bahwa mereka tidak percaya kepada apa yang Yesus katakan. Mereka akan mengulangi kata-kata Yesus ketika Ia berkata, "Aku adalah roti yang turun dari surga." Mereka juga akan berkata satu sama lain, "Bukankah ini Yesus, anak Yusuf, yang ayah dan ibunya kita kenal? Bagaimana ia sekarang berkata, 'Saya telah turun dari surga'?" Yesus akan mengatakan kepada orang-orang Yahudi bahwa mereka tidak boleh menggerutu di antara mereka sendiri.</w:t>
      </w:r>
    </w:p>
    <w:p>
      <w:pPr/>
      <w:r>
        <w:rPr>
          <w:lang w:val="id_ID" w:bidi="id_ID"/>
        </w:rPr>
      </w:r>
      <w:r>
        <w:rPr>
          <w:lang w:val="id_ID" w:bidi="id_ID"/>
        </w:rPr>
        <w:t>Dalam adegan kedua, Yesus mengatakan bahwa tidak ada orang yang dapat datang kepada-Nya jika Bapa tidak akan membantu orang itu. Ketika orang yang datang kepada Yesus meninggal, Yesus akan membangkitkan-Nya kembali pada hari penghakiman. Kemudian ia akan bersama Allah selamanya. Kemudian Yesus mengatakan bahwa ditulis dalam para Nabi bahwa Allah akan mengajar orang-orang. Orang-orang yang mendengar dan belajar dari Bapa akan datang kepada Yesus. Ini adalah bagaimana Allah membantu orang-orang untuk datang kepada Yesus. Tetapi Yesus mengklarifikasi bahwa ini tidak berarti bahwa orang-orang telah melihat Bapa. Hanya satu orang yang telah melihat Bapa dan itu adalah Yesus yang dari Allah. Hanya Yesus yang telah melihat Allah Bapa. Yesus mengatakan bahwa hanya satu orang yang telah melihat Allah. Meskipun Yesus tidak mengatakan siapa itu, Ia benar-benar merujuk kepada diri-Nya sendiri. Yesus adalah satu-satunya orang yang telah melihat Allah. Orang-orang yang belajar dari Allah tidak benar-benar melihat-Nya. Jadi, penting untuk menunjukkan bahwa ketika Allah Bapa mengajar orang-orang dan membantu orang-orang untuk percaya kepada Yesus, orang-orang tidak melihat Allah. Kemudian Yesus menggunakan ungkapan yang menarik perhatian para pendengar karena Ia akan mengatakan sesuatu yang sangat penting. Dia berkata, "Siapa pun yang percaya memiliki kehidupan kekal."</w:t>
      </w:r>
    </w:p>
    <w:p>
      <w:pPr/>
      <w:r>
        <w:rPr>
          <w:lang w:val="id_ID" w:bidi="id_ID"/>
        </w:rPr>
      </w:r>
      <w:r>
        <w:rPr>
          <w:lang w:val="id_ID" w:bidi="id_ID"/>
        </w:rPr>
        <w:t>Dalam adegan ketiga, Yesus berbicara lagi tentang diri-Nya sebagai roti kehidupan. Ini berarti bahwa seperti roti yang memberikan kehidupan, Yesus juga memberikan kehidupan. Dia membandingkan dirinya juga dengan manna yang dimakan leluhur orang-orang Yahudi di padang gurun. Yesus akan mengingatkan orang-orang Yahudi tentang kisah ini dan menceritakan kepada mereka bahwa meskipun leluhur mereka makan manna, mereka masih meninggal. Kisah itu tidak mengatakan bahwa Yesus menunjuk kepada diri-Nya sendiri, tetapi mungkin Anda bisa mengerti bahwa Yesus menunjuk kepada diri-Nya ketika Ia berkata, "</w:t>
      </w:r>
      <w:r>
        <w:rPr>
          <w:b/>
          <w:lang w:val="id_ID" w:bidi="id_ID"/>
        </w:rPr>
        <w:t>Ini</w:t>
      </w:r>
      <w:r>
        <w:rPr>
          <w:lang w:val="id_ID" w:bidi="id_ID"/>
        </w:rPr>
        <w:t xml:space="preserve"> adalah roti yang berasal dari surga sehingga seseorang dapat memakannya dan tidak mati." Ini mungkin membantu menunjukkan bahwa Yesus berbicara tentang diri-Nya ketika Ia berbicara tentang roti yang berasal dari surga. Yesus terus berbicara dan mengatakan siapa pun yang memakan-Nya akan hidup selamanya. Ingatlah bahwa Yesus hanya membandingkan diri-Nya dengan roti. Ketika Yesus berbicara bahwa orang-orang harus memakan-Nya, apa yang Ia maksudkan adalah bahwa orang-orang harus percaya kepada-Nya, tetapi Yesus tidak akan menjelaskan itu di sini. Yesus kemudian akan mengatakan bahwa roti kehidupan yang akan Ia berikan kepada dunia adalah daging-Nya, atau tubuh fisik-Nya. Yesus mungkin menunjuk kepada diri-Nya lagi ketika Ia mengatakan ini.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6:41–51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Kisah ini memiliki tiga adegan.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Murid-murid Yesus</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Orang-orang Yahudi menggerutu atau mengeluh tentang Yesus karena Ia mengatakan bahwa Ia adalah roti kehidupan.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orang-orang Yahudi, "Apa yang Anda rasakan atau pikirkan?" Orang-orang mungkin menjawab hal-hal seperti, "Saya bingung. Mengapa Yesus mengatakan bahwa Ia adalah roti?" atau "Yesus ini pasti gila. Surga adalah tempat Allah tinggal. Tetapi dia lahir di sini, dan kita mengenal orang tuanya. Bagaimana ia dapat mengatakan bahwa ia datang dari surga?"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mengatakan bahwa Bapa mengajar orang-orang sehingga mereka akan belajar dan percaya kepada Yesus, sama seperti yang dikatakan para Nabi. Mereka yang percaya kepada Yesus akan menerima kehidupan kekal.</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Allah Bapa, "Apa yang kamu rasakan atau pikirkan?" Orang itu mungkin menjawab hal-hal seperti, "Saya akan mengajar orang-orang tentang Yesus Anakku sehingga mereka akan percaya kepada-Nya," atau "Tanpa bantuanku, tidak ada seorang pun yang dapat datang kepada Anakku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Yesus mengatakan lagi bahwa Ia adalah roti kehidupan. Mereka yang makan daging-Nya akan hidup selamanya.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berharap orang-orang Yahudi akan percaya kepada saya, sehingga mereka akan hidup selamanya, tidak seperti leluhur mereka yang masih mati bahkan ketika mereka makan manna," atau "Roti yang saya bicarakan adalah daging saya atau tubuh fisik saya. Saya akan memberikan hidup saya kepada orang-orang di dunia. Saya berharap mereka percaya kepada saya."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6:41–51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Yesus berkata, "</w:t>
      </w:r>
      <w:r>
        <w:rPr>
          <w:b/>
          <w:lang w:val="id_ID" w:bidi="id_ID"/>
        </w:rPr>
        <w:t>Aku</w:t>
      </w:r>
      <w:r>
        <w:rPr>
          <w:lang w:val="id_ID" w:bidi="id_ID"/>
        </w:rPr>
        <w:t xml:space="preserve"> adalah </w:t>
      </w:r>
      <w:r>
        <w:rPr>
          <w:b/>
          <w:lang w:val="id_ID" w:bidi="id_ID"/>
        </w:rPr>
        <w:t>roti</w:t>
      </w:r>
      <w:r>
        <w:rPr>
          <w:lang w:val="id_ID" w:bidi="id_ID"/>
        </w:rPr>
        <w:t xml:space="preserve"> yang berasal dari </w:t>
      </w:r>
      <w:r>
        <w:rPr>
          <w:b/>
          <w:lang w:val="id_ID" w:bidi="id_ID"/>
        </w:rPr>
        <w:t>surga</w:t>
      </w:r>
      <w:r>
        <w:rPr>
          <w:lang w:val="id_ID" w:bidi="id_ID"/>
        </w:rPr>
        <w:t xml:space="preserve">." Kata-kata "Aku" penting. Kata-kata ini mengingatkan para pendengar Yahudi tentang nama Allah dalam Perjanjian Lama. Allah mengatakan kepada Musa bahwa nama-Nya adalah "Aku." Ketika Yesus mengatakan "Aku," Ia mengatakan bahwa Ia adalah Allah. Lihat Glosarium Utama untuk informasi lebih lanjut tentang </w:t>
      </w:r>
      <w:r>
        <w:rPr>
          <w:lang w:val="id_ID" w:bidi="id_ID"/>
        </w:rPr>
        <w:t>Aku</w:t>
      </w:r>
      <w:r>
        <w:rPr>
          <w:lang w:val="id_ID" w:bidi="id_ID"/>
        </w:rPr>
        <w:t xml:space="preserve">. </w:t>
      </w:r>
      <w:r>
        <w:rPr>
          <w:b/>
          <w:lang w:val="id_ID" w:bidi="id_ID"/>
        </w:rPr>
        <w:t>Roti</w:t>
      </w:r>
      <w:r>
        <w:rPr>
          <w:lang w:val="id_ID" w:bidi="id_ID"/>
        </w:rPr>
        <w:t xml:space="preserve"> adalah makanan yang paling umum yang dimakan orang-orang selama waktu itu. </w:t>
      </w:r>
      <w:r>
        <w:rPr>
          <w:b/>
          <w:lang w:val="id_ID" w:bidi="id_ID"/>
        </w:rPr>
        <w:t>Surga</w:t>
      </w:r>
      <w:r>
        <w:rPr>
          <w:lang w:val="id_ID" w:bidi="id_ID"/>
        </w:rPr>
        <w:t xml:space="preserve"> adalah tempat Allah tinggal. Terjemahkan kata roti dan surga dengan cara yang sama seperti yang telah Anda terjemahkan sebelumnya. Untuk informasi lebih lanjut tentang </w:t>
      </w:r>
      <w:r>
        <w:rPr>
          <w:lang w:val="id_ID" w:bidi="id_ID"/>
        </w:rPr>
        <w:t>surga</w:t>
      </w:r>
      <w:r>
        <w:rPr>
          <w:lang w:val="id_ID" w:bidi="id_ID"/>
        </w:rPr>
        <w:t xml:space="preserve">, lihat Glosarium Utama. Ketika Yesus mengatakan bahwa Ia adalah roti yang berasal dari surga, orang-orang </w:t>
      </w:r>
      <w:r>
        <w:rPr>
          <w:b/>
          <w:lang w:val="id_ID" w:bidi="id_ID"/>
        </w:rPr>
        <w:t>Yahudi menggerutu</w:t>
      </w:r>
      <w:r>
        <w:rPr>
          <w:lang w:val="id_ID" w:bidi="id_ID"/>
        </w:rPr>
        <w:t xml:space="preserve"> atau mengeluh tentang Dia. Kata </w:t>
      </w:r>
      <w:r>
        <w:rPr>
          <w:b/>
          <w:lang w:val="id_ID" w:bidi="id_ID"/>
        </w:rPr>
        <w:t>menggerutu</w:t>
      </w:r>
      <w:r>
        <w:rPr>
          <w:lang w:val="id_ID" w:bidi="id_ID"/>
        </w:rPr>
        <w:t xml:space="preserve"> berarti bahwa mereka tidak setuju dan tidak senang dengan apa yang Yesus katakan. Terjemahkan orang Yahudi dengan cara yang sama seperti yang Anda lakukan sebelumnya, dan ingatlah bahwa orang </w:t>
      </w:r>
      <w:r>
        <w:rPr>
          <w:lang w:val="id_ID" w:bidi="id_ID"/>
        </w:rPr>
        <w:t>Yahudi</w:t>
      </w:r>
      <w:r>
        <w:rPr>
          <w:lang w:val="id_ID" w:bidi="id_ID"/>
        </w:rPr>
        <w:t xml:space="preserve"> terdapat di Glosarium Utama.</w:t>
      </w:r>
    </w:p>
    <w:p>
      <w:pPr/>
      <w:r>
        <w:rPr>
          <w:lang w:val="id_ID" w:bidi="id_ID"/>
        </w:rPr>
      </w:r>
      <w:r>
        <w:rPr>
          <w:lang w:val="id_ID" w:bidi="id_ID"/>
        </w:rPr>
        <w:t xml:space="preserve">Berhenti di sini dan </w:t>
      </w:r>
      <w:r>
        <w:rPr>
          <w:b/>
          <w:lang w:val="id_ID" w:bidi="id_ID"/>
        </w:rPr>
        <w:t>diskusikan</w:t>
      </w:r>
      <w:r>
        <w:rPr>
          <w:lang w:val="id_ID" w:bidi="id_ID"/>
        </w:rPr>
        <w:t xml:space="preserve"> dalam kelompok kata atau frasa yang akan Anda gunakan untuk menggerutu. Hentikan rekaman di sini. </w:t>
      </w:r>
    </w:p>
    <w:p>
      <w:pPr/>
      <w:r>
        <w:rPr>
          <w:lang w:val="id_ID" w:bidi="id_ID"/>
        </w:rPr>
      </w:r>
      <w:r>
        <w:rPr>
          <w:lang w:val="id_ID" w:bidi="id_ID"/>
        </w:rPr>
        <w:t xml:space="preserve">Yesus mengatakan bahwa tidak ada seorang pun yang datang kepada-Nya kecuali Bapa </w:t>
      </w:r>
      <w:r>
        <w:rPr>
          <w:b/>
          <w:lang w:val="id_ID" w:bidi="id_ID"/>
        </w:rPr>
        <w:t>menarik</w:t>
      </w:r>
      <w:r>
        <w:rPr>
          <w:lang w:val="id_ID" w:bidi="id_ID"/>
        </w:rPr>
        <w:t xml:space="preserve"> orang itu kepada Yesus. Kata menggambar berarti bantuan atau panduan. Bapa tidak memaksa orang-orang untuk datang kepada Yesus. Sebaliknya, Ia membantu mereka, Ia membimbing mereka sehingga mereka akan belajar tentang Yesus, dan mereka akan percaya kepada-Nya.</w:t>
      </w:r>
    </w:p>
    <w:p>
      <w:pPr/>
      <w:r>
        <w:rPr>
          <w:lang w:val="id_ID" w:bidi="id_ID"/>
        </w:rPr>
      </w:r>
      <w:r>
        <w:rPr>
          <w:lang w:val="id_ID" w:bidi="id_ID"/>
        </w:rPr>
        <w:t xml:space="preserve">Berhenti di sini dan diskusikan dalam kelompok kata atau frasa apa yang akan Anda gunakan untuk </w:t>
      </w:r>
      <w:r>
        <w:rPr>
          <w:b/>
          <w:lang w:val="id_ID" w:bidi="id_ID"/>
        </w:rPr>
        <w:t>menarik mereka kepadaku</w:t>
      </w:r>
      <w:r>
        <w:rPr>
          <w:lang w:val="id_ID" w:bidi="id_ID"/>
        </w:rPr>
        <w:t xml:space="preserve">. Hentikan rekaman di sini. </w:t>
      </w:r>
    </w:p>
    <w:p>
      <w:pPr/>
      <w:r>
        <w:rPr>
          <w:lang w:val="id_ID" w:bidi="id_ID"/>
        </w:rPr>
      </w:r>
      <w:r>
        <w:rPr>
          <w:lang w:val="id_ID" w:bidi="id_ID"/>
        </w:rPr>
        <w:t xml:space="preserve">Siapa pun yang datang kepada Yesus, Yesus akan </w:t>
      </w:r>
      <w:r>
        <w:rPr>
          <w:b/>
          <w:lang w:val="id_ID" w:bidi="id_ID"/>
        </w:rPr>
        <w:t>membangkitkan</w:t>
      </w:r>
      <w:r>
        <w:rPr>
          <w:lang w:val="id_ID" w:bidi="id_ID"/>
        </w:rPr>
        <w:t xml:space="preserve"> pada </w:t>
      </w:r>
      <w:r>
        <w:rPr>
          <w:b/>
          <w:lang w:val="id_ID" w:bidi="id_ID"/>
        </w:rPr>
        <w:t>hari terakhir</w:t>
      </w:r>
      <w:r>
        <w:rPr>
          <w:lang w:val="id_ID" w:bidi="id_ID"/>
        </w:rPr>
        <w:t xml:space="preserve">. Di sini, kata "membangkitkan" berarti menghidupkan kembali. Yesus akan memberikan kehidupan kepada orang mati yang percaya kepada-Nya. Yesus akan melakukan ini pada hari terakhir, atau pada hari penghakiman. Terjemahkan kata-kata membangkitkan, dan hari terakhir dengan cara yang sama seperti Anda telah terjemahkan sebelumnya. </w:t>
      </w:r>
    </w:p>
    <w:p>
      <w:pPr/>
      <w:r>
        <w:rPr>
          <w:lang w:val="id_ID" w:bidi="id_ID"/>
        </w:rPr>
      </w:r>
      <w:r>
        <w:rPr>
          <w:lang w:val="id_ID" w:bidi="id_ID"/>
        </w:rPr>
        <w:t xml:space="preserve">Yesus mengatakan bahwa tertulis dalam </w:t>
      </w:r>
      <w:r>
        <w:rPr>
          <w:b/>
          <w:lang w:val="id_ID" w:bidi="id_ID"/>
        </w:rPr>
        <w:t>para Nabi</w:t>
      </w:r>
      <w:r>
        <w:rPr>
          <w:lang w:val="id_ID" w:bidi="id_ID"/>
        </w:rPr>
        <w:t xml:space="preserve"> bahwa Allah akan mengajar umat-Nya. "Para Nabi" merujuk kepada kelompok kitab yang merupakan bagian dari Kitab Suci Yahudi. Orang-orang Yahudi percaya bahwa para nabi Perjanjian Lama menulis kitab-kitab ini, sehingga mereka menyebut mereka "para Nabi."</w:t>
      </w:r>
    </w:p>
    <w:p>
      <w:pPr/>
      <w:r>
        <w:rPr>
          <w:lang w:val="id_ID" w:bidi="id_ID"/>
        </w:rPr>
      </w:r>
      <w:r>
        <w:rPr>
          <w:lang w:val="id_ID" w:bidi="id_ID"/>
        </w:rPr>
        <w:t xml:space="preserve">Berhenti di sini dan diskusikan dalam kelompok kata atau frasa apa yang akan Anda pakai untuk </w:t>
      </w:r>
      <w:r>
        <w:rPr>
          <w:b/>
          <w:lang w:val="id_ID" w:bidi="id_ID"/>
        </w:rPr>
        <w:t>para Nabi</w:t>
      </w:r>
      <w:r>
        <w:rPr>
          <w:lang w:val="id_ID" w:bidi="id_ID"/>
        </w:rPr>
        <w:t xml:space="preserve">. Untuk informasi lebih lanjut tentang </w:t>
      </w:r>
      <w:r>
        <w:rPr>
          <w:lang w:val="id_ID" w:bidi="id_ID"/>
        </w:rPr>
        <w:t>para nabi</w:t>
      </w:r>
      <w:r>
        <w:rPr>
          <w:lang w:val="id_ID" w:bidi="id_ID"/>
        </w:rPr>
        <w:t xml:space="preserve">, Anda dapat merujuk kepada Glosarium Utama. Hentikan rekaman di sini. </w:t>
      </w:r>
    </w:p>
    <w:p>
      <w:pPr/>
      <w:r>
        <w:rPr>
          <w:lang w:val="id_ID" w:bidi="id_ID"/>
        </w:rPr>
      </w:r>
      <w:r>
        <w:rPr>
          <w:lang w:val="id_ID" w:bidi="id_ID"/>
        </w:rPr>
        <w:t xml:space="preserve">Yesus juga mengatakan bahwa mereka yang </w:t>
      </w:r>
      <w:r>
        <w:rPr>
          <w:b/>
          <w:lang w:val="id_ID" w:bidi="id_ID"/>
        </w:rPr>
        <w:t>percaya</w:t>
      </w:r>
      <w:r>
        <w:rPr>
          <w:lang w:val="id_ID" w:bidi="id_ID"/>
        </w:rPr>
        <w:t xml:space="preserve"> kepada-Nya memiliki </w:t>
      </w:r>
      <w:r>
        <w:rPr>
          <w:b/>
          <w:lang w:val="id_ID" w:bidi="id_ID"/>
        </w:rPr>
        <w:t>kehidupan kekal</w:t>
      </w:r>
      <w:r>
        <w:rPr>
          <w:lang w:val="id_ID" w:bidi="id_ID"/>
        </w:rPr>
        <w:t xml:space="preserve">. Percaya kepada Yesus berarti percaya bahwa semua yang Ia katakan adalah benar. Itu juga berarti mengikut Yesus. Kehidupan kekal berarti hidup bersama Allah selamanya. Terjemahkan percaya dan kehidupan kekal dengan cara yang sama seperti yang telah Anda terjemahkan sebelumnya. Untuk informasi lebih lanjut tentang </w:t>
      </w:r>
      <w:r>
        <w:rPr>
          <w:lang w:val="id_ID" w:bidi="id_ID"/>
        </w:rPr>
        <w:t>percaya</w:t>
      </w:r>
      <w:r>
        <w:rPr>
          <w:lang w:val="id_ID" w:bidi="id_ID"/>
        </w:rPr>
        <w:t xml:space="preserve"> dan </w:t>
      </w:r>
      <w:r>
        <w:rPr>
          <w:lang w:val="id_ID" w:bidi="id_ID"/>
        </w:rPr>
        <w:t>kehidupan kekal</w:t>
      </w:r>
      <w:r>
        <w:rPr>
          <w:lang w:val="id_ID" w:bidi="id_ID"/>
        </w:rPr>
        <w:t>, lihat Glosarium Utama.</w:t>
      </w:r>
    </w:p>
    <w:p>
      <w:pPr/>
      <w:r>
        <w:rPr>
          <w:lang w:val="id_ID" w:bidi="id_ID"/>
        </w:rPr>
      </w:r>
      <w:r>
        <w:rPr>
          <w:lang w:val="id_ID" w:bidi="id_ID"/>
        </w:rPr>
        <w:t xml:space="preserve">Yesus berkata, "Aku adalah </w:t>
      </w:r>
      <w:r>
        <w:rPr>
          <w:b/>
          <w:lang w:val="id_ID" w:bidi="id_ID"/>
        </w:rPr>
        <w:t>roti kehidupan</w:t>
      </w:r>
      <w:r>
        <w:rPr>
          <w:lang w:val="id_ID" w:bidi="id_ID"/>
        </w:rPr>
        <w:t xml:space="preserve">." Yesus menjelaskan bahwa roti yang Ia berikan untuk kehidupan dunia adalah </w:t>
      </w:r>
      <w:r>
        <w:rPr>
          <w:b/>
          <w:lang w:val="id_ID" w:bidi="id_ID"/>
        </w:rPr>
        <w:t>daging-Nya</w:t>
      </w:r>
      <w:r>
        <w:rPr>
          <w:lang w:val="id_ID" w:bidi="id_ID"/>
        </w:rPr>
        <w:t>, atau tubuh fisik-Nya. Yesus membandingkan diri-Nya dengan roti. Sama seperti roti memberikan kehidupan, demikian pula Ia juga memberikan kehidupan. Ketika Yesus berbicara tentang memakan-Nya, Ia tidak benar-benar mengatakan bahwa orang-orang harus membunuh-Nya dan makan tubuh fisik-Nya. Sebaliknya, makan roti, atau makan Yesus, adalah cara lain untuk mengatakan bahwa orang-orang harus percaya kepada-Nya. Terjemahkan "roti kehidupan" dengan cara yang sama seperti yang telah Anda terjemahkan sebelumnya.</w:t>
      </w:r>
    </w:p>
    <w:p>
      <w:pPr/>
      <w:r>
        <w:rPr>
          <w:lang w:val="id_ID" w:bidi="id_ID"/>
        </w:rPr>
      </w:r>
      <w:r>
        <w:rPr>
          <w:lang w:val="id_ID" w:bidi="id_ID"/>
        </w:rPr>
        <w:t xml:space="preserve">Dalam pembicaraan ini, Yesus mengingatkan orang-orang Yahudi bahwa </w:t>
      </w:r>
      <w:r>
        <w:rPr>
          <w:b/>
          <w:lang w:val="id_ID" w:bidi="id_ID"/>
        </w:rPr>
        <w:t>ayah-ayah</w:t>
      </w:r>
      <w:r>
        <w:rPr>
          <w:lang w:val="id_ID" w:bidi="id_ID"/>
        </w:rPr>
        <w:t xml:space="preserve"> mereka, atau leluhur mereka, makan </w:t>
      </w:r>
      <w:r>
        <w:rPr>
          <w:b/>
          <w:lang w:val="id_ID" w:bidi="id_ID"/>
        </w:rPr>
        <w:t>manna</w:t>
      </w:r>
      <w:r>
        <w:rPr>
          <w:lang w:val="id_ID" w:bidi="id_ID"/>
        </w:rPr>
        <w:t xml:space="preserve"> di </w:t>
      </w:r>
      <w:r>
        <w:rPr>
          <w:b/>
          <w:lang w:val="id_ID" w:bidi="id_ID"/>
        </w:rPr>
        <w:t>padang gurun</w:t>
      </w:r>
      <w:r>
        <w:rPr>
          <w:lang w:val="id_ID" w:bidi="id_ID"/>
        </w:rPr>
        <w:t xml:space="preserve">. Manna adalah nama roti yang berasal dari surga ketika orang-orang Israel melakukan perjalanan melalui padang gurun dalam perjalanan ke tanah yang dijanjikan Allah untuk diberikan kepada mereka. Padang gurun atau padang pasir adalah tempat yang kering di mana biasanya tidak ada hujan. Tidak ada air di tempat itu sehingga orang-orang biasanya tidak tinggal di sana. Terjemahkan padang gurun seperti yang telah Anda terjemahkan sebelumnya. Untuk informasi lebih lanjut tentang </w:t>
      </w:r>
      <w:r>
        <w:rPr>
          <w:lang w:val="id_ID" w:bidi="id_ID"/>
        </w:rPr>
        <w:t>padang gurun</w:t>
      </w:r>
      <w:r>
        <w:rPr>
          <w:lang w:val="id_ID" w:bidi="id_ID"/>
        </w:rPr>
        <w:t>, lihat Glosarium Utama. Orang-orang yang makan manna itu masih meninggal. Tetapi roti yang ditawarkan Yesus akan memberikan kepada orang-orang kehidupan kekal. Orang-orang yang percaya kepada Yesus akan hidup selamanya bersama Allah.</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6:52–59</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6:52–59 dan renungkan dalam hati.</w:t>
      </w:r>
    </w:p>
    <w:p>
      <w:pPr/>
      <w:r>
        <w:rPr>
          <w:lang w:val="id_ID" w:bidi="id_ID"/>
        </w:rPr>
      </w:r>
      <w:r>
        <w:rPr>
          <w:lang w:val="id_ID" w:bidi="id_ID"/>
        </w:rPr>
        <w:t>Dengarkan versi audio dari Yohanes 6:52–59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6:52–59 dalam terjemahan yang paling mudah dimengerti.</w:t>
      </w:r>
    </w:p>
    <w:p>
      <w:pPr/>
      <w:r>
        <w:rPr>
          <w:lang w:val="id_ID" w:bidi="id_ID"/>
        </w:rPr>
      </w:r>
      <w:r>
        <w:rPr>
          <w:lang w:val="id_ID" w:bidi="id_ID"/>
        </w:rPr>
        <w:t>Dalam kisah sebelumnya, Yesus terus berbicara tentang diri-Nya sebagai roti kehidupan. Dia juga mulai berbicara tentang bagaimana orang-orang harus makan dagingnya. Dalam kisah ini, Yesus akan terus berbicara tentang makan daging-Nya, serta minum darah-Nya. Tetapi ia tidak akan menjelaskan apa yang ia maksudkan, sehingga orang-orang Yahudi tidak akan memahami Yesus, dan mereka akan marah kepada Yesus. Ingatlah bahwa ketika Yohanes berbicara tentang orang-orang Yahudi, ia biasanya merujuk kepada para pemimpin Yahudi.</w:t>
      </w:r>
    </w:p>
    <w:p>
      <w:pPr/>
      <w:r>
        <w:rPr>
          <w:lang w:val="id_ID" w:bidi="id_ID"/>
        </w:rPr>
      </w:r>
      <w:r>
        <w:rPr>
          <w:lang w:val="id_ID" w:bidi="id_ID"/>
        </w:rPr>
        <w:t>Kisah ini dimulai dengan reaksi orang-orang Yahudi terhadap apa yang Yesus katakan dalam perikop sebelumnya tentang makan daging-Nya. Orang-orang Yahudi atau para pemimpin Yahudi berdebat di antara mereka sendiri. Mereka bertanya, "Bagaimana orang ini dapat memberikan dagingnya untuk dimakan?" Kebanyakan orang pada saat itu berpikir bahwa makan manusia lain benar-benar salah. Bagi orang-orang Yahudi ini, Yesus mengatakan kepada mereka untuk melakukan sesuatu yang tidak dapat diterima. Yesus tidak menjelaskan apa yang Dia maksudkan, tetapi Dia pasti tidak bermaksud bahwa mereka harus membunuh-Nya dan makan tubuh fisik-Nya.</w:t>
      </w:r>
    </w:p>
    <w:p>
      <w:pPr/>
      <w:r>
        <w:rPr>
          <w:lang w:val="id_ID" w:bidi="id_ID"/>
        </w:rPr>
      </w:r>
      <w:r>
        <w:rPr>
          <w:lang w:val="id_ID" w:bidi="id_ID"/>
        </w:rPr>
        <w:t xml:space="preserve">Berhenti di sini dan diskusikan pertanyaan ini secara berkelompok: Bagaimana orang-orang dalam budaya Anda berdebat satu sama lain ketika mereka tidak setuju satu sama lain? Hentikan rekaman di sini. </w:t>
      </w:r>
    </w:p>
    <w:p>
      <w:pPr/>
      <w:r>
        <w:rPr>
          <w:lang w:val="id_ID" w:bidi="id_ID"/>
        </w:rPr>
      </w:r>
      <w:r>
        <w:rPr>
          <w:lang w:val="id_ID" w:bidi="id_ID"/>
        </w:rPr>
        <w:t>Sebagai tanggapan atas pertanyaan orang-orang Yahudi, Yesus menggunakan ungkapan untuk memberi tahu orang-orang Yahudi bahwa apa yang akan Ia katakan berikutnya adalah benar dan sangat penting. Kemudian, Yesus mengatakan bahwa kecuali mereka makan daging dan minum darah Anak Manusia, mereka tidak memiliki kehidupan di dalam mereka. Yesus menyebut diri-Nya "Anak Manusia" di sini, gelar favorit-Nya untuk diri-Nya sendiri. Anak Manusia mungkin adalah gelar kesayangannya untuk dirinya sendiri karena dalam Perjanjian Lama orang-orang Yahudi percaya bahwa ketika tiba waktunya bagi Allah untuk menghakimi semua orang, Allah akan mengutus seseorang yang seperti Anak Manusia untuk menghakimi semua orang. Yesus melanjutkan untuk mengulangi bahwa kita perlu makan daging-Nya dan minum darah-Nya. Siapa pun yang melakukan ini memiliki kehidupan kekal dan Yesus akan membangkitkannya pada hari terakhir ketika Dia, Anak Manusia, menghakimi semua orang. Dia juga mengatakan bahwa siapa pun yang melakukan ini tinggal dalam Yesus, dan Yesus tinggal dalam Dia. Itu berarti, Yesus akan bersama-Nya, dan Ia akan berada dalam hubungan yang baik dengan Yesus.</w:t>
      </w:r>
    </w:p>
    <w:p>
      <w:pPr/>
      <w:r>
        <w:rPr>
          <w:lang w:val="id_ID" w:bidi="id_ID"/>
        </w:rPr>
      </w:r>
      <w:r>
        <w:rPr>
          <w:lang w:val="id_ID" w:bidi="id_ID"/>
        </w:rPr>
        <w:t>Setiap orang Yahudi yang mendengar Yesus akan lebih marah karena sekarang, Yesus mengatakan bahwa mereka juga harus minum darah-Nya. Menurut Kitab Suci Yahudi, Allah melarang orang Yahudi untuk minum darah atau makan daging yang memiliki darah di dalamnya. Perintah Yesus untuk makan daging-Nya dan minum darah-Nya pasti terdengar seperti Yesus sedang mengatakan kepada orang-orang Yahudi untuk tidak menaati Allah. Yesus tidak menjelaskan apa yang Ia maksudkan, tetapi Ia pasti tidak bermaksud bahwa mereka harus membunuh-Nya, makan tubuh fisik-Nya, dan minum darah-Nya.</w:t>
      </w:r>
    </w:p>
    <w:p>
      <w:pPr/>
      <w:r>
        <w:rPr>
          <w:lang w:val="id_ID" w:bidi="id_ID"/>
        </w:rPr>
      </w:r>
      <w:r>
        <w:rPr>
          <w:lang w:val="id_ID" w:bidi="id_ID"/>
        </w:rPr>
        <w:t>Gagasan tentang makan daging Yesus dan minum darah Yesus Anak Manusia penting di sini. Itulah sebabnya Yesus mengulanginya beberapa kali, meskipun Ia tidak menjelaskan apa yang Ia maksudkan. Ketika Yesus mengatakan bahwa orang-orang harus makan daging-Nya dan minum darah-Nya, Yesus tidak benar-benar mengatakan bahwa orang-orang harus membunuh-Nya, makan tubuh fisik-Nya, dan minum darah-Nya. Sebaliknya, Yesus menggunakan ungkapan yang berarti bahwa orang-orang harus percaya dan percaya kepada-Nya sehingga Yesus akan menjadi bagian dari kehidupan mereka. Itu mungkin juga merujuk pada pengorbanan yang akan ia lakukan kemudian yang akan mengakibatkan kematiannya. Singkatnya, memakan daging Yesus dan meminum darah berarti percaya dan menaruh kepercayaan kepada Yesus. Yesus menjelaskan bahwa daging-Nya adalah makanan yang sejati, dan darah-Nya adalah minuman yang nyata. Bagi Yesus, daging dan darah-Nya adalah yang memberikan kepada orang-orang kemampuan untuk hidup bersama Allah. Percaya dan menaruh kepercayaan kepada Yesus adalah satu-satunya cara agar orang-orang benar-benar dapat hidup bersama Allah. Mereka yang benar-benar percaya kepada Yesus memiliki kehidupan kekal. Jadi bahkan ketika mereka mati, Yesus akan memberikan mereka kehidupan lagi pada hari penghakiman dan mereka akan hidup selamanya bersama Allah. Mereka yang makan daging-Nya dan minum darah-Nya juga tinggal di dalam-Nya. Ini berarti bahwa mereka akan tinggal bersama Yesus, dan Yesus akan tinggal bersama mereka. Yesus hidup karena Bapa yang hidup yang mengutus-Nya. Mereka yang makan daging-Nya, atau mereka yang percaya kepada-Nya akan hidup selamanya bersama Allah bahkan jika mereka mati karena Yesus.</w:t>
      </w:r>
    </w:p>
    <w:p>
      <w:pPr/>
      <w:r>
        <w:rPr>
          <w:lang w:val="id_ID" w:bidi="id_ID"/>
        </w:rPr>
      </w:r>
      <w:r>
        <w:rPr>
          <w:lang w:val="id_ID" w:bidi="id_ID"/>
        </w:rPr>
        <w:t xml:space="preserve">Berhenti di sini dan diskusikan pertanyaan ini secara berkelompok: Bagaimana orang-orang dalam budaya Anda membayangkan atau berbicara tentang kehidupan kekal atau kehidupan yang tidak pernah berakhir? Hentikan rekaman di sini. </w:t>
      </w:r>
    </w:p>
    <w:p>
      <w:pPr/>
      <w:r>
        <w:rPr>
          <w:lang w:val="id_ID" w:bidi="id_ID"/>
        </w:rPr>
      </w:r>
      <w:r>
        <w:rPr>
          <w:lang w:val="id_ID" w:bidi="id_ID"/>
        </w:rPr>
        <w:t>Yesus mengatakan bahwa daging-Nya adalah roti yang turun dari surga, tidak seperti roti yang dimakan leluhur mereka. Roti sangat penting bagi orang-orang Yahudi, karena mereka mengingat bahwa leluhur mereka makan roti yang diberikan Allah kepada orang-orang Israel ketika mereka pergi ke tanah yang dijanjikan. Yesus mengatakan bahwa roti tidak cukup untuk memberikan kehidupan kekal kepada mereka, sehingga leluhur mereka masih mati. Tetapi roti yang ditawarkan Yesus, yang adalah daging-Nya, dapat memberikan mereka kehidupan kekal. Siapa pun yang percaya kepada Yesus akan hidup selamanya.</w:t>
      </w:r>
    </w:p>
    <w:p>
      <w:pPr/>
      <w:r>
        <w:rPr>
          <w:lang w:val="id_ID" w:bidi="id_ID"/>
        </w:rPr>
      </w:r>
      <w:r>
        <w:rPr>
          <w:lang w:val="id_ID" w:bidi="id_ID"/>
        </w:rPr>
        <w:t>Yesus mengatakan semua hal ini di Sinagoge ketika Ia sedang mengajar di Kapernaum. Sinagoge adalah tempat, biasanya rumah, di mana orang-orang Yahudi akan bertemu untuk berdoa dan mempelajari Kitab Suci. Kapernaum adalah tempat penting untuk pelayanan Yesus. Yesus dulu tinggal di Kapernaum.</w:t>
      </w:r>
    </w:p>
    <w:p>
      <w:pPr/>
      <w:r>
        <w:rPr>
          <w:lang w:val="id_ID" w:bidi="id_ID"/>
        </w:rPr>
      </w:r>
      <w:r>
        <w:rPr>
          <w:lang w:val="id_ID" w:bidi="id_ID"/>
        </w:rPr>
        <w:t xml:space="preserve">Berhenti di sini dan lihatlah gambar </w:t>
      </w:r>
      <w:r>
        <w:rPr>
          <w:lang w:val="id_ID" w:bidi="id_ID"/>
        </w:rPr>
        <w:t>Sinagoge</w:t>
      </w:r>
      <w:r>
        <w:rPr>
          <w:lang w:val="id_ID" w:bidi="id_ID"/>
        </w:rPr>
        <w:t xml:space="preserve"> secara berkelompok. Hentikan rekaman di sini. </w:t>
      </w:r>
    </w:p>
    <w:p>
      <w:pPr/>
      <w:r>
        <w:rPr>
          <w:lang w:val="id_ID" w:bidi="id_ID"/>
        </w:rPr>
      </w:r>
      <w:r>
        <w:rPr>
          <w:lang w:val="id_ID" w:bidi="id_ID"/>
        </w:rPr>
        <w:t>Penting untuk memahami bahwa Yesus tidak menjelaskan mengapa Ia mengatakan bahwa orang-orang harus makan daging-Nya dan minum darah-Nya. Ini adalah mengapa orang-orang Yahudi tidak memahami Yesus. Mereka berpikir bahwa Yesus mengatakan kepada mereka untuk melakukan sesuatu yang aneh, tidak dapat diterima, dan melanggar hukum. Inilah sebabnya dalam kisah ini, orang-orang Yahudi marah kepada Yesus. Dalam kisah berikutnya, banyak murid-Nya akan pergi karena mereka tidak dapat memahami dan menerima pengajaran Yesus.</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6:52–59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Orang-orang Yahudi berdebat di antara mereka sendiri karena Yesus mengatakan bahwa orang-orang perlu makan daging-Nya.</w:t>
      </w:r>
    </w:p>
    <w:p>
      <w:pPr/>
      <w:r>
        <w:rPr>
          <w:lang w:val="id_ID" w:bidi="id_ID"/>
        </w:rPr>
      </w:r>
      <w:r>
        <w:rPr>
          <w:b/>
          <w:lang w:val="id_ID" w:bidi="id_ID"/>
        </w:rPr>
        <w:t>Dalam adegan kedua:</w:t>
      </w:r>
      <w:r>
        <w:rPr>
          <w:lang w:val="id_ID" w:bidi="id_ID"/>
        </w:rPr>
        <w:t xml:space="preserve"> Yesus menanggapi orang-orang Yahudi dan terus berbicara tentang makan daging-Nya dan minum darah-Nya.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Bersama kelompok, perhatikan bagian-bagian dari latar belakang perikop ini.</w:t>
      </w:r>
    </w:p>
    <w:p>
      <w:pPr/>
      <w:r>
        <w:rPr>
          <w:lang w:val="id_ID" w:bidi="id_ID"/>
        </w:rPr>
      </w:r>
      <w:r>
        <w:rPr>
          <w:lang w:val="id_ID" w:bidi="id_ID"/>
        </w:rPr>
        <w:t>Pastikan untuk menunjukkan bahwa kisah ini berlanjut dari kisah sebelumnya. Yesus dan orang-orang Yahudi berada di Sinagoge di Kapernaum. Di sebuah Sinagoge, ada orang-orang Yahudi lainnya. Tetapi dalam kisah ini, Yesus sedang berbicara kepada kelompok orang Yahudi tertentu, kemungkinan besar para pemimpin Yahudi, atau para pemimpin agama Yahudi. Hal yang paling penting dalam kisah ini adalah kata-kata Yesus. Jadi pastikan untuk berfokus pada kata-kata Yesus.</w:t>
      </w:r>
    </w:p>
    <w:p>
      <w:pPr/>
      <w:r>
        <w:rPr>
          <w:lang w:val="id_ID" w:bidi="id_ID"/>
        </w:rPr>
      </w:r>
      <w:r>
        <w:rPr>
          <w:lang w:val="id_ID" w:bidi="id_ID"/>
        </w:rPr>
        <w:t>Kisah-kisah sebelumnya dan berikutnya juga menunjukkan bahwa para murid hadir ketika Yesus berbicara kepada orang-orang Yahudi di sini. Mereka tidak melakukan apa pun dalam kisah ini, tetapi mereka hadir, dan mereka mendengarkan Yesus.</w:t>
      </w:r>
    </w:p>
    <w:p>
      <w:pPr/>
      <w:r>
        <w:rPr>
          <w:lang w:val="id_ID" w:bidi="id_ID"/>
        </w:rPr>
      </w:r>
      <w:r>
        <w:rPr>
          <w:lang w:val="id_ID" w:bidi="id_ID"/>
        </w:rPr>
        <w:t>Yesus akan berbicara beberapa hal yang akan membuat orang Yahudi marah dalam kisah ini. Orang-orang Yahudi akan marah karena mereka berpikir bahwa Yesus mengatakan kepada mereka untuk melakukan sesuatu yang aneh, tidak dapat diterima, dan melanggar hukum. Namun, Yesus akan mengulangi gagasan ini, dan Ia tidak akan menjelaskan apa yang Ia maksudkan. Jadi, orang-orang Yahudi akan marah sepanjang kisah ini.</w:t>
      </w:r>
    </w:p>
    <w:p>
      <w:pPr/>
      <w:r>
        <w:rPr>
          <w:lang w:val="id_ID" w:bidi="id_ID"/>
        </w:rPr>
      </w:r>
      <w:r>
        <w:rPr>
          <w:lang w:val="id_ID" w:bidi="id_ID"/>
        </w:rPr>
        <w:t>Dalam adegan satu, orang-orang Yahudi atau para pemimpin Yahudi sedang berdebat di antara mereka sendiri. Ini berarti bahwa mereka marah, dan mereka bertengkar mengenai apa yang Yesus maksud dengan apa yang Ia katakan. Mereka bertanya, "Bagaimana orang ini dapat memberikan dagingnya untuk dimakan?" Ketika mereka merujuk kepada Yesus sebagai "orang ini" mereka tidak menghormati Yesus.</w:t>
      </w:r>
    </w:p>
    <w:p>
      <w:pPr/>
      <w:r>
        <w:rPr>
          <w:lang w:val="id_ID" w:bidi="id_ID"/>
        </w:rPr>
      </w:r>
      <w:r>
        <w:rPr>
          <w:lang w:val="id_ID" w:bidi="id_ID"/>
        </w:rPr>
        <w:t>Dalam adegan kedua, Yesus menanggapi orang-orang Yahudi. Untuk memulai tanggapan-Nya, Yesus menggunakan ungkapan yang menarik perhatian para pendengar-Nya karena apa yang akan Ia katakan adalah benar dan penting. Dia mengatakan bahwa kecuali mereka makan daging dan minum darah Anak Manusia, mereka tidak dapat hidup bersama Allah. Dia akan mengulangi gagasan ini dalam adegan ini dan Yesus mungkin sedang menunjuk kepada diri-Nya ketika Ia mengatakan hal-hal ini karena Ia merujuk kepada diri-Nya ketika Ia berbicara tentang Anak Manusia. Yesus mengatakan bahwa mereka yang makan daging-Nya dan minum darah-Nya memiliki kehidupan kekal. Ketika mereka mati, Yesus akan memberikan mereka kehidupan lagi dan mereka akan hidup selamanya bersama Allah. Yesus juga mengatakan bahwa mereka akan tetap dalam hubungan yang baik dengan Yesus. Yesus akan bersama mereka, dan mereka akan bersama Yesus. Bapa yang hidup mengutus Yesus, dan Yesus hidup karena Bapa. Dengan cara yang sama, mereka yang makan Yesus akan hidup karena Yesus. Sekali lagi, Yesus mungkin menunjuk kepada diri-Nya ketika Ia berkata, "Ini adalah roti yang turun dari surga." Tidak seperti roti yang dimakan leluhur mereka dan meninggal. Mereka yang makan roti, yang adalah Yesus, akan hidup selamanya. Ketika Yesus membandingkan diri-Nya dengan roti yang dimakan oleh leluhur mereka, pastikan untuk menunjukkan bahwa Yesus jauh lebih besar daripada roti itu.</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6:52–59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Kisah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satu, orang-orang Yahudi berdebat atau berdebat di antara mereka sendiri karena Yesus mengatakan bahwa orang-orang perlu makan daging-Nya.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orang-orang Yahudi, "Apa yang Anda rasakan atau pikirkan?" Orang-orang mungkin menjawab hal-hal seperti, "Saya bingung. Mengapa orang ini mengatakan bahwa kita harus makan dagingnya?" atau "Yesus ini pasti gila. Semua orang tahu bahwa makan orang lain tidak dapat diterima, bahkan untuk Allah! Mengapa dia mengatakan kepada kita untuk melakukan sesuatu yang benar-benar buruk?"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menanggapi orang-orang Yahudi dan terus berbicara tentang makan daging-Nya dan minum darah-Nya.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mengasihi orang-orang ini, itulah sebabnya saya memberikan daging-Ku untuk dimakan mereka, dan darah-Ku untuk diminum mereka. Itu adalah satu-satunya cara bagi mereka untuk menerima kehidupan kekal," atau "Daging-Ku dan darah-Ku adalah roti yang memberikan kehidupan. Ini tidak seperti roti yang dimakan leluhur mereka, namun mereka meninggal. Saya berharap mereka membuat pilihan yang benar dengan makan daging saya dan dengan minum darah saya."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6:52–59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Ketika Yesus mengatakan bahwa orang-orang harus makan daging-Nya, orang-orang </w:t>
      </w:r>
      <w:r>
        <w:rPr>
          <w:b/>
          <w:lang w:val="id_ID" w:bidi="id_ID"/>
        </w:rPr>
        <w:t>Yahudi</w:t>
      </w:r>
      <w:r>
        <w:rPr>
          <w:lang w:val="id_ID" w:bidi="id_ID"/>
        </w:rPr>
        <w:t xml:space="preserve"> berdebat di antara mereka sendiri. Kata </w:t>
      </w:r>
      <w:r>
        <w:rPr>
          <w:b/>
          <w:lang w:val="id_ID" w:bidi="id_ID"/>
        </w:rPr>
        <w:t>berdebat</w:t>
      </w:r>
      <w:r>
        <w:rPr>
          <w:lang w:val="id_ID" w:bidi="id_ID"/>
        </w:rPr>
        <w:t xml:space="preserve"> berarti bahwa mereka menjadi marah, dan mereka berdebat di antara mereka sendiri tentang apa yang mungkin Yesus maksudkan dengan apa yang Ia katakan. Terjemahkan orang Yahudi dengan cara yang sama seperti yang Anda lakukan sebelumnya, dan ingatlah bahwa orang </w:t>
      </w:r>
      <w:r>
        <w:rPr>
          <w:lang w:val="id_ID" w:bidi="id_ID"/>
        </w:rPr>
        <w:t>Yahudi</w:t>
      </w:r>
      <w:r>
        <w:rPr>
          <w:lang w:val="id_ID" w:bidi="id_ID"/>
        </w:rPr>
        <w:t xml:space="preserve"> terdapat di Glosarium Utama.</w:t>
      </w:r>
    </w:p>
    <w:p>
      <w:pPr/>
      <w:r>
        <w:rPr>
          <w:lang w:val="id_ID" w:bidi="id_ID"/>
        </w:rPr>
      </w:r>
      <w:r>
        <w:rPr>
          <w:lang w:val="id_ID" w:bidi="id_ID"/>
        </w:rPr>
        <w:t xml:space="preserve">Berhenti di sini dan diskusikan dalam kelompok kata atau frasa apa yang akan Anda gunakan untuk </w:t>
      </w:r>
      <w:r>
        <w:rPr>
          <w:b/>
          <w:lang w:val="id_ID" w:bidi="id_ID"/>
        </w:rPr>
        <w:t>berdebat</w:t>
      </w:r>
      <w:r>
        <w:rPr>
          <w:lang w:val="id_ID" w:bidi="id_ID"/>
        </w:rPr>
        <w:t xml:space="preserve">. Hentikan rekaman di sini. </w:t>
      </w:r>
    </w:p>
    <w:p>
      <w:pPr/>
      <w:r>
        <w:rPr>
          <w:lang w:val="id_ID" w:bidi="id_ID"/>
        </w:rPr>
      </w:r>
      <w:r>
        <w:rPr>
          <w:lang w:val="id_ID" w:bidi="id_ID"/>
        </w:rPr>
        <w:t xml:space="preserve">Yesus mengatakan bahwa kecuali mereka makan daging dan minum darah </w:t>
      </w:r>
      <w:r>
        <w:rPr>
          <w:b/>
          <w:lang w:val="id_ID" w:bidi="id_ID"/>
        </w:rPr>
        <w:t>Anak Manusia</w:t>
      </w:r>
      <w:r>
        <w:rPr>
          <w:lang w:val="id_ID" w:bidi="id_ID"/>
        </w:rPr>
        <w:t xml:space="preserve">, mereka tidak dapat benar-benar hidup bersama Allah. Yesus (Anak Manusia) Ini berarti bahwa Yesus adalah hakim yang ditunjuk oleh Allah untuk semua orang. Terjemahkan kata Anak Manusia dengan cara yang sama seperti Anda telah menerjemahkan ini sebelumnya. Untuk informasi lebih lanjut tentang </w:t>
      </w:r>
      <w:r>
        <w:rPr>
          <w:lang w:val="id_ID" w:bidi="id_ID"/>
        </w:rPr>
        <w:t>Anak Manusia</w:t>
      </w:r>
      <w:r>
        <w:rPr>
          <w:lang w:val="id_ID" w:bidi="id_ID"/>
        </w:rPr>
        <w:t>, lihat Glosarium Utama.</w:t>
      </w:r>
    </w:p>
    <w:p>
      <w:pPr/>
      <w:r>
        <w:rPr>
          <w:lang w:val="id_ID" w:bidi="id_ID"/>
        </w:rPr>
      </w:r>
      <w:r>
        <w:rPr>
          <w:lang w:val="id_ID" w:bidi="id_ID"/>
        </w:rPr>
        <w:t xml:space="preserve">Yesus juga mengatakan bahwa siapa pun yang makan daging-Nya dan minum darah-Nya memiliki </w:t>
      </w:r>
      <w:r>
        <w:rPr>
          <w:b/>
          <w:lang w:val="id_ID" w:bidi="id_ID"/>
        </w:rPr>
        <w:t>kehidupan kekal</w:t>
      </w:r>
      <w:r>
        <w:rPr>
          <w:lang w:val="id_ID" w:bidi="id_ID"/>
        </w:rPr>
        <w:t xml:space="preserve">, dan Yesus akan </w:t>
      </w:r>
      <w:r>
        <w:rPr>
          <w:b/>
          <w:lang w:val="id_ID" w:bidi="id_ID"/>
        </w:rPr>
        <w:t>membangkitkan-Nya</w:t>
      </w:r>
      <w:r>
        <w:rPr>
          <w:lang w:val="id_ID" w:bidi="id_ID"/>
        </w:rPr>
        <w:t xml:space="preserve"> pada </w:t>
      </w:r>
      <w:r>
        <w:rPr>
          <w:b/>
          <w:lang w:val="id_ID" w:bidi="id_ID"/>
        </w:rPr>
        <w:t>hari terakhir</w:t>
      </w:r>
      <w:r>
        <w:rPr>
          <w:lang w:val="id_ID" w:bidi="id_ID"/>
        </w:rPr>
        <w:t xml:space="preserve">. Kehidupan kekal berarti hidup bersama Allah selamanya. Yesus mengatakan bahwa orang-orang yang percaya dan menaruh kepercayaannya kepada-Nya akan hidup selamanya bersama Allah. Bahkan ketika mereka mati, Yesus akan membangkitkan mereka, atau membuat mereka hidup lagi. Yesus akan melakukan ini pada hari terakhir, atau pada hari penghakiman. Terjemahkan kata-kata kehidupan kekal, bangkitkan dia, dan hari terakhir dengan cara yang sama seperti Anda telah menerjemahkannya sebelumnya. Untuk informasi lebih lanjut tentang </w:t>
      </w:r>
      <w:r>
        <w:rPr>
          <w:lang w:val="id_ID" w:bidi="id_ID"/>
        </w:rPr>
        <w:t>kehidupan kekal</w:t>
      </w:r>
      <w:r>
        <w:rPr>
          <w:lang w:val="id_ID" w:bidi="id_ID"/>
        </w:rPr>
        <w:t>, Anda dapat merujuk kepada Glosarium Utama.</w:t>
      </w:r>
    </w:p>
    <w:p>
      <w:pPr/>
      <w:r>
        <w:rPr>
          <w:lang w:val="id_ID" w:bidi="id_ID"/>
        </w:rPr>
      </w:r>
      <w:r>
        <w:rPr>
          <w:lang w:val="id_ID" w:bidi="id_ID"/>
        </w:rPr>
        <w:t xml:space="preserve">Yesus juga mengatakan bahwa siapa pun yang makan daging-Nya dan minum darah-Nya tinggal di dalam-Nya, dan Yesus </w:t>
      </w:r>
      <w:r>
        <w:rPr>
          <w:b/>
          <w:lang w:val="id_ID" w:bidi="id_ID"/>
        </w:rPr>
        <w:t>tinggal</w:t>
      </w:r>
      <w:r>
        <w:rPr>
          <w:lang w:val="id_ID" w:bidi="id_ID"/>
        </w:rPr>
        <w:t xml:space="preserve"> di dalam-Nya juga. Kata "tinggal" berarti tetap dalam hubungan yang dekat dengan Yesus. Ini berarti bahwa mereka akan tinggal bersama Yesus, dan Yesus akan tinggal bersama mereka.</w:t>
      </w:r>
    </w:p>
    <w:p>
      <w:pPr/>
      <w:r>
        <w:rPr>
          <w:lang w:val="id_ID" w:bidi="id_ID"/>
        </w:rPr>
      </w:r>
      <w:r>
        <w:rPr>
          <w:lang w:val="id_ID" w:bidi="id_ID"/>
        </w:rPr>
        <w:t xml:space="preserve">Yesus mengatakan hal-hal ini di </w:t>
      </w:r>
      <w:r>
        <w:rPr>
          <w:b/>
          <w:lang w:val="id_ID" w:bidi="id_ID"/>
        </w:rPr>
        <w:t>Sinagoge</w:t>
      </w:r>
      <w:r>
        <w:rPr>
          <w:lang w:val="id_ID" w:bidi="id_ID"/>
        </w:rPr>
        <w:t xml:space="preserve"> ketika Ia sedang mengajar di </w:t>
      </w:r>
      <w:r>
        <w:rPr>
          <w:b/>
          <w:lang w:val="id_ID" w:bidi="id_ID"/>
        </w:rPr>
        <w:t>Kapernaum</w:t>
      </w:r>
      <w:r>
        <w:rPr>
          <w:lang w:val="id_ID" w:bidi="id_ID"/>
        </w:rPr>
        <w:t xml:space="preserve">. Sinagoge adalah tempat di mana orang-orang Yahudi dalam komunitas tertentu akan bertemu untuk berdoa dan mempelajari Kitab Suci. Kapernaum adalah tempat penting untuk pelayanan Yesus. Orang-orang Yahudi dan orang-orang bukan Yahudi tinggal di sana pada saat itu. Yesus juga dulu tinggal di sana. Terjemahkan Sinagoge dan Kapernaum dengan cara yang sama seperti Anda telah menerjemahkannya sebelumnya. Untuk informasi lebih lanjut tentang </w:t>
      </w:r>
      <w:r>
        <w:rPr>
          <w:lang w:val="id_ID" w:bidi="id_ID"/>
        </w:rPr>
        <w:t>Sinagoge</w:t>
      </w:r>
      <w:r>
        <w:rPr>
          <w:lang w:val="id_ID" w:bidi="id_ID"/>
        </w:rPr>
        <w:t xml:space="preserve"> dan </w:t>
      </w:r>
      <w:r>
        <w:rPr>
          <w:lang w:val="id_ID" w:bidi="id_ID"/>
        </w:rPr>
        <w:t>Kapernaum</w:t>
      </w:r>
      <w:r>
        <w:rPr>
          <w:lang w:val="id_ID" w:bidi="id_ID"/>
        </w:rPr>
        <w:t>, Anda dapat merujuk kepada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6:60–71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6:60–71 dan simpanlah dalam hati Anda.</w:t>
      </w:r>
    </w:p>
    <w:p>
      <w:pPr/>
      <w:r>
        <w:rPr>
          <w:lang w:val="id_ID" w:bidi="id_ID"/>
        </w:rPr>
      </w:r>
      <w:r>
        <w:rPr>
          <w:lang w:val="id_ID" w:bidi="id_ID"/>
        </w:rPr>
        <w:t>Dengarkan versi audio dari Yohanes 6:60–71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6:60–71 dalam terjemahan yang paling mudah dimengerti.</w:t>
      </w:r>
    </w:p>
    <w:p>
      <w:pPr/>
      <w:r>
        <w:rPr>
          <w:lang w:val="id_ID" w:bidi="id_ID"/>
        </w:rPr>
      </w:r>
      <w:r>
        <w:rPr>
          <w:lang w:val="id_ID" w:bidi="id_ID"/>
        </w:rPr>
        <w:t>Dalam kisah sebelumnya, Yesus mengatakan bahwa orang-orang harus makan daging-Nya, serta minum darah-Nya. Dia mengatakan bahwa tidak seperti roti yang dimakan leluhur mereka, karena daging dan darah-Nya memberikan kehidupan kekal. Tetapi Yesus tidak menjelaskan apa yang Ia maksudkan, sehingga orang-orang Yahudi salah memahami Yesus. Kisah ini adalah tentang reaksi para murid Yesus ketika mereka mendengar pengajaran dari Yesus.</w:t>
      </w:r>
    </w:p>
    <w:p>
      <w:pPr/>
      <w:r>
        <w:rPr>
          <w:lang w:val="id_ID" w:bidi="id_ID"/>
        </w:rPr>
      </w:r>
      <w:r>
        <w:rPr>
          <w:lang w:val="id_ID" w:bidi="id_ID"/>
        </w:rPr>
        <w:t>Para murid mendengar bahwa Yesus mengatakan bahwa orang-orang harus makan daging-Nya, serta minum darah-Nya. Para murid yang disebutkan di sini tidak hanya merujuk kepada 12 murid. Ini juga mencakup orang lain yang memutuskan untuk mengikut Yesus. Tetapi tidak seperti 12 murid yang dipanggil Yesus, Yesus tidak memanggil orang-orang ini untuk mengikut-Nya. Namun, mereka disebut murid di sini, tetapi para murid ini akan berpaling dari Yesus seperti yang akan kita lihat dalam kisah itu. Mereka berkata, "Ini adalah perkataan yang sulit; siapa yang dapat mendengarkannya?" Ini berarti bahwa para murid ini tidak memahami apa yang Yesus katakan. Seperti orang-orang Yahudi, mereka mungkin berpikir bahwa Yesus mengatakan kepada mereka untuk membunuh-Nya, makan daging-Nya, dan minum darah-Nya. Jadi, para murid mengajukan pertanyaan ini karena mereka tidak dapat menerima apa yang Yesus katakan.</w:t>
      </w:r>
    </w:p>
    <w:p>
      <w:pPr/>
      <w:r>
        <w:rPr>
          <w:lang w:val="id_ID" w:bidi="id_ID"/>
        </w:rPr>
      </w:r>
      <w:r>
        <w:rPr>
          <w:lang w:val="id_ID" w:bidi="id_ID"/>
        </w:rPr>
        <w:t>Tidak ada yang mengatakan kepada Yesus, tetapi Ia tahu bahwa para murid mengeluh tentang pengajaran-Nya. Jadi, Yesus berkata, "Apakah Anda tersinggung karena ini?" Yesus tidak benar-benar mengajukan pertanyaan di sini. Sebaliknya, Ia membuat pernyataan yang berarti para murid-Nya tidak boleh marah dan berpaling dari-Nya.</w:t>
      </w:r>
    </w:p>
    <w:p>
      <w:pPr/>
      <w:r>
        <w:rPr>
          <w:lang w:val="id_ID" w:bidi="id_ID"/>
        </w:rPr>
      </w:r>
      <w:r>
        <w:rPr>
          <w:lang w:val="id_ID" w:bidi="id_ID"/>
        </w:rPr>
        <w:t xml:space="preserve">Berhenti di sini dan diskusikan pertanyaan ini secara berkelompok: Apa yang dilakukan orang-orang dalam budaya Anda ketika mereka marah, atau kesal, atau ketika mereka terluka karena apa yang orang katakan kepada mereka? Hentikan rekaman di sini. </w:t>
      </w:r>
    </w:p>
    <w:p>
      <w:pPr/>
      <w:r>
        <w:rPr>
          <w:lang w:val="id_ID" w:bidi="id_ID"/>
        </w:rPr>
      </w:r>
      <w:r>
        <w:rPr>
          <w:lang w:val="id_ID" w:bidi="id_ID"/>
        </w:rPr>
        <w:t>Kemudian Yesus mengajukan pertanyaan lain. Dia bertanya, "Bagaimana jika Anda melihat Anak Manusia naik ke tempat di mana Ia berada sebelumnya?" Ketika Yesus bertanya tentang Anak Manusia, Ia merujuk kepada diri-Nya sendiri. Anak Manusia adalah gelar yang merujuk kepada Yesus. Dalam Perjanjian Lama, orang-orang Yahudi percaya bahwa ketika waktunya tiba bagi Allah untuk menghakimi semua orang, Allah akan mengutus seseorang yang seperti Anak Manusia. Orang yang disebut Anak Manusia ini akan menjadi hakim dari semua orang. Yesus (Anak Manusia) Dalam pertanyaan kedua, Yesus juga tidak mengajukan pertanyaan. Sebaliknya, Ia mengatakan kepada para murid untuk berpikir tentang bagaimana mereka akan bereaksi jika mereka melihat-Nya naik atau naik ke tempat di mana Ia sebelumnya, yaitu surga. Apakah mereka bahagia, atau akankah mereka lebih marah?</w:t>
      </w:r>
    </w:p>
    <w:p>
      <w:pPr/>
      <w:r>
        <w:rPr>
          <w:lang w:val="id_ID" w:bidi="id_ID"/>
        </w:rPr>
      </w:r>
      <w:r>
        <w:rPr>
          <w:lang w:val="id_ID" w:bidi="id_ID"/>
        </w:rPr>
        <w:t>Yesus mengatakan bahwa Roh yang memberikan kehidupan, daging tidak membantu sama sekali. Roh di sini mungkin merujuk pada Roh Kudus. Ini berarti Roh Kudus adalah yang membantu orang-orang memahami apa yang Yesus ajarkan. Daging di sini tidak merujuk kepada tubuh fisik Yesus. Daging merujuk pada kekuatan yang dimiliki manusia. Yesus mengatakan bahwa orang-orang yang mengandalkan kekuatan atau kuasa mereka sendiri tidak dapat memahami apa yang Yesus katakan. Mereka tidak dapat menerima kehidupan kekal. Yesus mengatakan bahwa kata-kata yang Yesus ucapkan adalah roh dan kehidupan. Ini berarti bahwa pengajaran Yesus adalah rohani, itulah sebabnya Roh Kudus adalah yang membantu orang-orang memahaminya. Mereka juga adalah kehidupan karena memahami dan percaya kepada kata-kata Yesus menghasilkan kehidupan kekal.</w:t>
      </w:r>
    </w:p>
    <w:p>
      <w:pPr/>
      <w:r>
        <w:rPr>
          <w:lang w:val="id_ID" w:bidi="id_ID"/>
        </w:rPr>
      </w:r>
      <w:r>
        <w:rPr>
          <w:lang w:val="id_ID" w:bidi="id_ID"/>
        </w:rPr>
        <w:t>Tetapi beberapa dari mereka tidak percaya kepada Yesus. Meskipun tidak ada seorang pun yang mengatakan kepada Yesus, Yesus tahu bahwa beberapa murid tidak percaya kepada-Nya. Sejak saat Yesus memanggil para murid-Nya, Ia sudah mengenal mereka yang tidak akan percaya kepada-Nya, dan Ia juga tahu siapa di antara para murid yang akan mengkhianati-Nya kemudian. Ini berarti bahwa salah satu murid-Nya akan membantu musuh-musuh mereka menangkap Yesus sehingga Ia akan mati. Karena Yesus tahu semua ini, Yesus mengingatkan mereka tentang apa yang Ia katakan sebelumnya. Yesus mengatakan bahwa kecuali Bapa membantu seseorang untuk datang dan percaya kepada Yesus, Ia tidak dapat percaya kepada Yesus dengan kehendak atau kekuatan-Nya sendiri. Ini menjelaskan mengapa beberapa murid tidak percaya, dan salah satu murid-Nya akan mengkhianati-Nya.</w:t>
      </w:r>
    </w:p>
    <w:p>
      <w:pPr/>
      <w:r>
        <w:rPr>
          <w:lang w:val="id_ID" w:bidi="id_ID"/>
        </w:rPr>
      </w:r>
      <w:r>
        <w:rPr>
          <w:lang w:val="id_ID" w:bidi="id_ID"/>
        </w:rPr>
        <w:t>Setelah Yesus mengatakan hal-hal ini, banyak murid-Nya berbalik dan tidak lagi berjalan bersama-Nya. Para murid yang meninggalkan Yesus ini adalah kelompok murid yang lebih besar, bukan 12 murid. Kelompok murid yang lebih besar ini pergi dan tidak pernah mengikut Yesus lagi.</w:t>
      </w:r>
    </w:p>
    <w:p>
      <w:pPr/>
      <w:r>
        <w:rPr>
          <w:lang w:val="id_ID" w:bidi="id_ID"/>
        </w:rPr>
      </w:r>
      <w:r>
        <w:rPr>
          <w:lang w:val="id_ID" w:bidi="id_ID"/>
        </w:rPr>
        <w:t>Berhenti di sini dan diskusikan pertanyaan ini secara berkelompok: Ceritakan kisah tentang saat sekelompok besar orang berhenti mengikuti seorang pemimpin. Apa yang terjadi? Bagaimana mereka pergi?</w:t>
      </w:r>
    </w:p>
    <w:p>
      <w:pPr/>
      <w:r>
        <w:rPr>
          <w:lang w:val="id_ID" w:bidi="id_ID"/>
        </w:rPr>
      </w:r>
      <w:r>
        <w:rPr>
          <w:lang w:val="id_ID" w:bidi="id_ID"/>
        </w:rPr>
        <w:t>Kemudian, Yesus berkata kepada dua belas murid, "Apakah Anda ingin pergi juga?" Dua belas murid ini adalah murid yang dipanggil Yesus sendiri. Mereka adalah para murid-Nya yang terdekat. Yesus mengajukan pertanyaan ini sambil mengharapkan bahwa para murid-Nya akan mengatakan bahwa mereka tidak ingin pergi.</w:t>
      </w:r>
    </w:p>
    <w:p>
      <w:pPr/>
      <w:r>
        <w:rPr>
          <w:lang w:val="id_ID" w:bidi="id_ID"/>
        </w:rPr>
      </w:r>
      <w:r>
        <w:rPr>
          <w:lang w:val="id_ID" w:bidi="id_ID"/>
        </w:rPr>
        <w:t>Simon Petrus, yang adalah salah satu dari dua belas murid, menjawab Yesus atas nama kelompok itu. Dia berkata, "Tuhan, kepada siapa kita akan pergi?" Ketika Simon Petrus menyebut Yesus "Tuhan" ia menggunakan bentuk rasa hormat yang tertinggi untuk menyebut Yesus. Ini mungkin juga berarti bahwa Simon Petrus mengakui bahwa Yesus adalah ilahi. Juga, ia mengatakan bahwa mereka tidak memiliki tempat lain untuk pergi. Dia juga mengatakan bahwa Yesus memiliki firman kehidupan kekal, yang berarti bahwa pengajaran Yesus membimbing mereka sehingga mereka dapat menerima kehidupan yang tidak pernah berakhir.</w:t>
      </w:r>
    </w:p>
    <w:p>
      <w:pPr/>
      <w:r>
        <w:rPr>
          <w:lang w:val="id_ID" w:bidi="id_ID"/>
        </w:rPr>
      </w:r>
      <w:r>
        <w:rPr>
          <w:lang w:val="id_ID" w:bidi="id_ID"/>
        </w:rPr>
        <w:t xml:space="preserve">Berhenti di sini dan diskusikan pertanyaan ini secara berkelompok: Bagaimana orang-orang dalam budaya Anda membayangkan atau berbicara tentang kehidupan kekal atau kehidupan yang tidak pernah berakhir? Hentikan rekaman di sini. </w:t>
      </w:r>
    </w:p>
    <w:p>
      <w:pPr/>
      <w:r>
        <w:rPr>
          <w:lang w:val="id_ID" w:bidi="id_ID"/>
        </w:rPr>
      </w:r>
      <w:r>
        <w:rPr>
          <w:lang w:val="id_ID" w:bidi="id_ID"/>
        </w:rPr>
        <w:t>Para murid juga percaya kepada Yesus, dan mereka telah menyadari bahwa Yesus adalah Yang Kudus dari Allah. Ini berarti bahwa para murid percaya dan tahu bahwa Yesus adalah kudus, atau istimewa, karena Ia adalah orang yang diutus Allah untuk memberikan kehidupan kepada orang-orang. Karena ini, mereka tidak akan meninggalkan Yesus seperti para murid lainnya. Ini berarti bahwa mereka akan terus mengikut Yesus.</w:t>
      </w:r>
    </w:p>
    <w:p>
      <w:pPr/>
      <w:r>
        <w:rPr>
          <w:lang w:val="id_ID" w:bidi="id_ID"/>
        </w:rPr>
      </w:r>
      <w:r>
        <w:rPr>
          <w:lang w:val="id_ID" w:bidi="id_ID"/>
        </w:rPr>
        <w:t>Yesus menjawab dua belas murid dan berkata, "Bukankah Aku memilih kamu, dua belas orang?" Di sini, Yesus tidak benar-benar mengajukan pertanyaan. Dia mengatakan bahwa Yesus sendiri memilih dua belas itu. Namun, Yesus berkata, salah satu dari mereka adalah Iblis. Iblis adalah musuh rohani Allah. Ini adalah nama lain untuk Iblis. Yesus mengatakan bahwa salah satu murid adalah seperti kepala atas setan-setan atau roh jahat. Dia merujuk kepada Yudas, anak Simon Iskariot. Yudas adalah di antara dua belas murid, dan ia akan mengkhianati Yesus kemudian. Ini berarti bahwa Yudas akan membantu orang-orang yang membenci Yesus untuk menangkap-Nya sehingga Ia akan mati. Yesus tahu bahwa Yudaslah yang akan mengkhianati-Nya, tetapi Yesus tidak mengungkapkan kepada dua belas murid bahwa itu adalah Yudas.</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6:60–71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Banyak murid tidak dapat menerima pengajaran Yesus tentang makan daging-Nya dan minum darah-Nya. Yesus menjelaskan bahwa Roh Kudus adalah yang membantu orang-orang memahami pengajaran-Nya.</w:t>
      </w:r>
    </w:p>
    <w:p>
      <w:pPr/>
      <w:r>
        <w:rPr>
          <w:lang w:val="id_ID" w:bidi="id_ID"/>
        </w:rPr>
      </w:r>
      <w:r>
        <w:rPr>
          <w:b/>
          <w:lang w:val="id_ID" w:bidi="id_ID"/>
        </w:rPr>
        <w:t>Dalam adegan kedua:</w:t>
      </w:r>
      <w:r>
        <w:rPr>
          <w:lang w:val="id_ID" w:bidi="id_ID"/>
        </w:rPr>
        <w:t xml:space="preserve"> Banyak murid akan meninggalkan Yesus dan berhenti mengikuti-Nya. Yesus bertanya kepada dua belas murid apakah mereka akan meninggalkan Yesus juga. Tetapi Simon Petrus mengatakan bahwa mereka tidak akan meninggalkan Yesus. Yesus mengatakan bahwa Ia memilih mereka, tetapi salah satu dari dua belas itu menaati Iblis. Nama murid ini adalah Yudas dan ia akan mengkhianati Yesus kemudian.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Kelompok murid yang lebih besar yang akan meninggalkan Yesus</w:t>
      </w:r>
    </w:p>
    <w:p>
      <w:pPr>
        <w:pStyle w:val="ListBullet"/>
        <w:spacing w:line="240" w:lineRule="auto"/>
        <w:ind w:left="720"/>
      </w:pPr>
      <w:r>
        <w:rPr>
          <w:lang w:val="id_ID" w:bidi="id_ID"/>
        </w:rPr>
      </w:r>
      <w:r>
        <w:rPr>
          <w:lang w:val="id_ID" w:bidi="id_ID"/>
        </w:rPr>
        <w:t>12 murid yang paling dekat dengan Yesus</w:t>
      </w:r>
    </w:p>
    <w:p>
      <w:pPr>
        <w:pStyle w:val="ListBullet"/>
        <w:spacing w:line="240" w:lineRule="auto"/>
        <w:ind w:left="720"/>
      </w:pPr>
      <w:r>
        <w:rPr>
          <w:lang w:val="id_ID" w:bidi="id_ID"/>
        </w:rPr>
      </w:r>
      <w:r>
        <w:rPr>
          <w:lang w:val="id_ID" w:bidi="id_ID"/>
        </w:rPr>
        <w:t>Simon Petrus</w:t>
      </w:r>
    </w:p>
    <w:p>
      <w:pPr/>
      <w:r>
        <w:rPr>
          <w:lang w:val="id_ID" w:bidi="id_ID"/>
        </w:rPr>
      </w:r>
      <w:r>
        <w:rPr>
          <w:lang w:val="id_ID" w:bidi="id_ID"/>
        </w:rPr>
        <w:t>Bersama kelompok, perhatikan bagian-bagian dari latar belakang perikop ini.</w:t>
      </w:r>
    </w:p>
    <w:p>
      <w:pPr/>
      <w:r>
        <w:rPr>
          <w:lang w:val="id_ID" w:bidi="id_ID"/>
        </w:rPr>
      </w:r>
      <w:r>
        <w:rPr>
          <w:lang w:val="id_ID" w:bidi="id_ID"/>
        </w:rPr>
        <w:t>Pastikan untuk menunjukkan bahwa kisah ini berlanjut dari kisah sebelumnya. Juga berdasarkan kisah sebelumnya, Yesus dan para murid-Nya mungkin masih berada di Sinagoge di Kapernaum. Di sebuah Sinagoge, ada orang-orang Yahudi lainnya. Tetapi dalam kisah ini, Yesus sedang berbicara kepada para murid-Nya. Hal yang paling penting dalam kisah ini adalah kata-kata Yesus dan reaksi para murid-Nya terhadap kata-kata-Nya.</w:t>
      </w:r>
    </w:p>
    <w:p>
      <w:pPr/>
      <w:r>
        <w:rPr>
          <w:lang w:val="id_ID" w:bidi="id_ID"/>
        </w:rPr>
      </w:r>
      <w:r>
        <w:rPr>
          <w:lang w:val="id_ID" w:bidi="id_ID"/>
        </w:rPr>
        <w:t>Dalam adegan pertama, para murid menggerutu tentang apa yang Yesus katakan. Ini berarti bahwa mereka mengeluh, dan mereka tidak setuju dengan apa yang Yesus katakan. Mereka bertanya, "Ini adalah perkataan yang sulit; siapa yang dapat mendengarkannya?" Tidak ada yang akan mengatakan kepada Yesus bahwa para murid menggerutu tetapi pastikan untuk menunjukkan bahwa Yesus tahu tentang itu. Kemudian, Yesus akan mengajukan dua pertanyaan untuk membuat pernyataan daripada mencari jawaban. Yesus bertanya, "Apakah Anda tersinggung karena ini? Bagaimana jika Anda melihat Anak Manusia naik ke tempat Dia sebelumnya?" Ketika Yesus berbicara tentang Anak Manusia, Ia merujuk kepada diri-Nya sendiri. Ketika Yesus menyebutkan naik, pastikan untuk menunjukkan bahwa Yesus sedang menunjukkan bahwa Ia datang dari surga. Kemudian Yesus akan membandingkan antara roh dan daging. Roh merujuk kepada Roh Kudus, dan daging merujuk kepada manusia. Akan penting untuk menunjukkan bahwa Roh yang memberikan kehidupan, bukan daging atau manusia. Beberapa murid tidak percaya, tetapi Yesus tidak terkejut dengan ini. Pastikan Anda menunjukkan bahwa Yesus tahu dari awal siapa di antara para murid-Nya tidak akan percaya, dan siapa yang akan mengkhianati-Nya. Yesus akan mengakhiri adegan ini dengan mengingatkan para murid-Nya tentang apa yang Ia katakan tentang Bapa. Tanpa bantuan Bapa, tidak ada orang yang dapat datang atau percaya kepada Yesus.</w:t>
      </w:r>
    </w:p>
    <w:p>
      <w:pPr/>
      <w:r>
        <w:rPr>
          <w:lang w:val="id_ID" w:bidi="id_ID"/>
        </w:rPr>
      </w:r>
      <w:r>
        <w:rPr>
          <w:lang w:val="id_ID" w:bidi="id_ID"/>
        </w:rPr>
        <w:t>Dalam adegan kedua, banyak murid akan meninggalkan Yesus dan berhenti mengikuti-Nya. Yesus bertanya kepada dua belas murid apakah mereka akan meninggalkan-Nya juga. Tetapi Simon Petrus berkata kepada Yesus bahwa mereka tidak memiliki tempat lain untuk pergi. Mereka ingin terus mengikut Yesus karena Yesus memiliki pengajaran yang akan mengarah ke kehidupan kekal. Mereka juga tahu bahwa Yesus adalah Yang Kudus dari Allah. Yesus mengatakan bahwa Ia memilih mereka, tetapi salah satu dari dua belas itu menaati Iblis. Ini berarti bahwa salah satu dari dua belas murid menaati Iblis, musuh rohani Allah. Nama murid ini adalah Yudas anak Simon Iskariot, dan ia akan mengkhianati Yesus kemudian. Yohanes yang memberikan informasi ini, bukan salah satu karakter dalam kisah itu. Yohanes memberikan informasi ini sehingga mereka yang membaca atau mendengarkan kisah ini akan tahu orang yang Yesus bicarakan.</w:t>
      </w:r>
    </w:p>
    <w:p>
      <w:pPr/>
      <w:r>
        <w:rPr>
          <w:lang w:val="id_ID" w:bidi="id_ID"/>
        </w:rPr>
      </w:r>
      <w:r>
        <w:rPr>
          <w:lang w:val="id_ID" w:bidi="id_ID"/>
        </w:rPr>
        <w:t xml:space="preserve">Berhenti di sini dan diskusikan dalam kelompok: Ketika Anda menceritakan sebuah kisah, bagaimana Anda menambahkan informasi yang bukan bagian dari kisah itu, tetapi menurut Anda informasi tersebut mungkin membantu pendengar Anda untuk memahami kisahnya? Hentikan rekaman di sini. </w:t>
      </w:r>
    </w:p>
    <w:p>
      <w:pPr/>
      <w:r>
        <w:rPr>
          <w:lang w:val="id_ID" w:bidi="id_ID"/>
        </w:rPr>
      </w:r>
      <w:r>
        <w:rPr>
          <w:lang w:val="id_ID" w:bidi="id_ID"/>
        </w:rPr>
        <w:t>Sekarang, tim hendaknya membuat papan kisah,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6:60–71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Kisah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Kelompok murid yang lebih besar yang akan meninggalkan Yesus</w:t>
      </w:r>
    </w:p>
    <w:p>
      <w:pPr>
        <w:pStyle w:val="ListBullet"/>
        <w:spacing w:line="240" w:lineRule="auto"/>
        <w:ind w:left="720"/>
      </w:pPr>
      <w:r>
        <w:rPr>
          <w:lang w:val="id_ID" w:bidi="id_ID"/>
        </w:rPr>
      </w:r>
      <w:r>
        <w:rPr>
          <w:lang w:val="id_ID" w:bidi="id_ID"/>
        </w:rPr>
        <w:t>12 murid yang paling dekat dengan Yesus</w:t>
      </w:r>
    </w:p>
    <w:p>
      <w:pPr>
        <w:pStyle w:val="ListBullet"/>
        <w:spacing w:line="240" w:lineRule="auto"/>
        <w:ind w:left="720"/>
      </w:pPr>
      <w:r>
        <w:rPr>
          <w:lang w:val="id_ID" w:bidi="id_ID"/>
        </w:rPr>
      </w:r>
      <w:r>
        <w:rPr>
          <w:lang w:val="id_ID" w:bidi="id_ID"/>
        </w:rPr>
        <w:t>Simon Petrus</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satu, banyak murid mengeluh dan tidak dapat menerima pengajaran Yesus tentang makan daging-Nya dan minum darah-Nya. Yesus menjelaskan bahwa Roh Kudus adalah yang membantu orang-orang memahami pengajaran-Nya.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kelompok murid yang lebih besar yang akan meninggalkan Yesus, "Apa yang Anda rasakan atau pikirkan?" Orang-orang mungkin menjawab hal-hal seperti, "Kami bersedia mengikuti Yesus pada awalnya Tetapi apa yang Ia meminta kita untuk lakukan sangat sulit untuk diterima," atau "Yesus ini pasti adalah orang gila. Kita harus berhenti mengikuti-Nya."</w:t>
      </w:r>
    </w:p>
    <w:p>
      <w:pPr>
        <w:pStyle w:val="ListBullet"/>
        <w:spacing w:line="240" w:lineRule="auto"/>
        <w:ind w:left="720"/>
      </w:pPr>
      <w:r>
        <w:rPr>
          <w:lang w:val="id_ID" w:bidi="id_ID"/>
        </w:rPr>
      </w:r>
      <w:r>
        <w:rPr>
          <w:lang w:val="id_ID" w:bidi="id_ID"/>
        </w:rPr>
        <w:t>Anda dapat juga bertanya kepada orang yang memerankan Yesus, "Apa yang Anda rasakan atau pikirkan?" Anda mungkin mendengar hal-hal seperti, "Saya tahu bahwa murid-murid ini menggerutu karena mereka tidak memahami pengajaran saya. Saya tahu dari awal bahwa mereka tidak akan percaya kepada saya. Saya bahkan tahu siapa yang akan mengkhianati saya," atau "Kata-kata yang saya katakan hanya akan masuk akal dengan bantuan Roh Kudus. Daging tidak dapat membantu mereka memahaminya."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banyak murid akan meninggalkan Yesus dan berhenti mengikuti-Nya.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sedih bahwa banyak murid ini memutuskan untuk meninggalkan saya. Sekarang mereka tidak akan menerima kehidupan kekal," atau "Saya harus bertanya kepada Dua Belas murid juga apakah mereka ingin meninggalkan saya sama seperti yang dilakukan orang lain."</w:t>
      </w:r>
    </w:p>
    <w:p>
      <w:pPr>
        <w:pStyle w:val="ListBullet"/>
        <w:spacing w:line="240" w:lineRule="auto"/>
        <w:ind w:left="720"/>
      </w:pPr>
      <w:r>
        <w:rPr>
          <w:lang w:val="id_ID" w:bidi="id_ID"/>
        </w:rPr>
      </w:r>
      <w:r>
        <w:rPr>
          <w:lang w:val="id_ID" w:bidi="id_ID"/>
        </w:rPr>
        <w:t>Anda dapat juga bertanya kepada orang yang memerankan Simon Petrus atau 12 murid yang paling dekat dengan Yesus, "Apa yang kamu rasakan atau pikirkan?" Anda mungkin mendengar hal-hal seperti, "Pengajaran Yesus akan menuntun kita ke kehidupan kekal. Jadi meskipun kita tidak memiliki tempat untuk pergi, kita akan mengikuti-Nya," atau "Kita akan mengikuti Yesus ke mana pun Ia pergi, dan apa pun yang Ia katakan karena Ia adalah Yang Kudus dari Allah." Yesus mengatakan bahwa Ia memilih mereka, tetapi salah satu dari dua belas itu menaati Iblis. Nama murid ini adalah Yudas dan ia akan mengkhianati Yesus di kemudian hari.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6:60–71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Kisah ini dimulai dengan reaksi para murid terhadap apa yang Yesus katakan. Mereka berkata, "Ini adalah </w:t>
      </w:r>
      <w:r>
        <w:rPr>
          <w:b/>
          <w:lang w:val="id_ID" w:bidi="id_ID"/>
        </w:rPr>
        <w:t>perkataan yang sulit</w:t>
      </w:r>
      <w:r>
        <w:rPr>
          <w:lang w:val="id_ID" w:bidi="id_ID"/>
        </w:rPr>
        <w:t>; siapa yang dapat mendengarkannya?" Di sini, "perkataan yang keras" merujuk pada apa yang Yesus katakan ketika Ia mengatakan bahwa orang-orang harus makan daging-Nya, serta minum darah-Nya. Pengajaran Yesus ini terlalu sulit bagi beberapa murid untuk dimengerti.</w:t>
      </w:r>
    </w:p>
    <w:p>
      <w:pPr/>
      <w:r>
        <w:rPr>
          <w:lang w:val="id_ID" w:bidi="id_ID"/>
        </w:rPr>
      </w:r>
      <w:r>
        <w:rPr>
          <w:lang w:val="id_ID" w:bidi="id_ID"/>
        </w:rPr>
        <w:t xml:space="preserve">Yesus tahu dalam diri-Nya bahwa para murid-Nya menggerutu atau mengeluh tentang apa yang Ia katakan. Kata </w:t>
      </w:r>
      <w:r>
        <w:rPr>
          <w:b/>
          <w:lang w:val="id_ID" w:bidi="id_ID"/>
        </w:rPr>
        <w:t>menggerutu</w:t>
      </w:r>
      <w:r>
        <w:rPr>
          <w:lang w:val="id_ID" w:bidi="id_ID"/>
        </w:rPr>
        <w:t xml:space="preserve"> berarti bahwa mereka tidak setuju dan tidak senang dengan apa yang Yesus katakan. Terjemahkan menggerutu seperti yang telah Anda terjemahkan sebelumnya. Yesus berkata kepada para murid-Nya, "Apakah Anda </w:t>
      </w:r>
      <w:r>
        <w:rPr>
          <w:b/>
          <w:lang w:val="id_ID" w:bidi="id_ID"/>
        </w:rPr>
        <w:t>tersinggung karena</w:t>
      </w:r>
      <w:r>
        <w:rPr>
          <w:lang w:val="id_ID" w:bidi="id_ID"/>
        </w:rPr>
        <w:t xml:space="preserve"> ini?" Ketika seseorang "tersinggung" terhadap sesuatu, ia menjadi marah dan ia membalas dendam atau meninggalkan orang yang menyinggungnya. Yesus membuat pernyataan yang berarti para murid-Nya tidak boleh tersinggung atau marah kepada-Nya, atau meninggalkan-Nya.</w:t>
      </w:r>
    </w:p>
    <w:p>
      <w:pPr/>
      <w:r>
        <w:rPr>
          <w:lang w:val="id_ID" w:bidi="id_ID"/>
        </w:rPr>
      </w:r>
      <w:r>
        <w:rPr>
          <w:lang w:val="id_ID" w:bidi="id_ID"/>
        </w:rPr>
        <w:t xml:space="preserve">Berhenti di sini dan diskusikan dalam kelompok kata atau kata-kata apa yang akan Anda gunakan untuk </w:t>
      </w:r>
      <w:r>
        <w:rPr>
          <w:b/>
          <w:lang w:val="id_ID" w:bidi="id_ID"/>
        </w:rPr>
        <w:t>tersinggung</w:t>
      </w:r>
      <w:r>
        <w:rPr>
          <w:lang w:val="id_ID" w:bidi="id_ID"/>
        </w:rPr>
        <w:t xml:space="preserve">. Hentikan rekaman di sini. </w:t>
      </w:r>
    </w:p>
    <w:p>
      <w:pPr/>
      <w:r>
        <w:rPr>
          <w:lang w:val="id_ID" w:bidi="id_ID"/>
        </w:rPr>
      </w:r>
      <w:r>
        <w:rPr>
          <w:lang w:val="id_ID" w:bidi="id_ID"/>
        </w:rPr>
        <w:t xml:space="preserve">Yesus juga bertanya, "Bagaimana jika Anda melihat </w:t>
      </w:r>
      <w:r>
        <w:rPr>
          <w:b/>
          <w:lang w:val="id_ID" w:bidi="id_ID"/>
        </w:rPr>
        <w:t>Anak Manusia</w:t>
      </w:r>
      <w:r>
        <w:rPr>
          <w:lang w:val="id_ID" w:bidi="id_ID"/>
        </w:rPr>
        <w:t xml:space="preserve"> naik ke tempat Ia sebelumnya?" Yesus (Anak Manusia) Ini berarti bahwa Yesus adalah hakim yang ditunjuk oleh Allah untuk semua orang. Terjemahkan kata Anak Manusia dengan cara yang sama seperti Anda telah menerjemahkan ini sebelumnya. Untuk informasi lebih lanjut tentang </w:t>
      </w:r>
      <w:r>
        <w:rPr>
          <w:lang w:val="id_ID" w:bidi="id_ID"/>
        </w:rPr>
        <w:t>Anak Manusia</w:t>
      </w:r>
      <w:r>
        <w:rPr>
          <w:lang w:val="id_ID" w:bidi="id_ID"/>
        </w:rPr>
        <w:t xml:space="preserve">, lihat Glosarium Utama. Ketika Yesus berbicara tentang Anak Manusia </w:t>
      </w:r>
      <w:r>
        <w:rPr>
          <w:b/>
          <w:lang w:val="id_ID" w:bidi="id_ID"/>
        </w:rPr>
        <w:t>naik ke tempat Ia sebelumnya</w:t>
      </w:r>
      <w:r>
        <w:rPr>
          <w:lang w:val="id_ID" w:bidi="id_ID"/>
        </w:rPr>
        <w:t>, Yesus bermaksud bahwa Ia akan naik lagi dan kembali ke tempat di mana Ia berasal, yaitu surga.</w:t>
      </w:r>
    </w:p>
    <w:p>
      <w:pPr/>
      <w:r>
        <w:rPr>
          <w:lang w:val="id_ID" w:bidi="id_ID"/>
        </w:rPr>
      </w:r>
      <w:r>
        <w:rPr>
          <w:lang w:val="id_ID" w:bidi="id_ID"/>
        </w:rPr>
        <w:t xml:space="preserve">Yesus juga mengatakan bahwa siapa pun yang makan daging-Nya dan minum darah-Nya memiliki </w:t>
      </w:r>
      <w:r>
        <w:rPr>
          <w:b/>
          <w:lang w:val="id_ID" w:bidi="id_ID"/>
        </w:rPr>
        <w:t>kehidupan kekal</w:t>
      </w:r>
      <w:r>
        <w:rPr>
          <w:lang w:val="id_ID" w:bidi="id_ID"/>
        </w:rPr>
        <w:t xml:space="preserve">, dan Yesus akan </w:t>
      </w:r>
      <w:r>
        <w:rPr>
          <w:b/>
          <w:lang w:val="id_ID" w:bidi="id_ID"/>
        </w:rPr>
        <w:t>membangkitkannya</w:t>
      </w:r>
      <w:r>
        <w:rPr>
          <w:lang w:val="id_ID" w:bidi="id_ID"/>
        </w:rPr>
        <w:t xml:space="preserve"> pada </w:t>
      </w:r>
      <w:r>
        <w:rPr>
          <w:b/>
          <w:lang w:val="id_ID" w:bidi="id_ID"/>
        </w:rPr>
        <w:t>hari terakhir</w:t>
      </w:r>
      <w:r>
        <w:rPr>
          <w:lang w:val="id_ID" w:bidi="id_ID"/>
        </w:rPr>
        <w:t xml:space="preserve">. "Kehidupan kekal" berarti hidup bersama Allah selamanya. Yesus mengatakan bahwa orang-orang yang percaya dan menaruh kepercayaan kepada-Nya akan hidup selamanya bersama Allah. Bahkan ketika mereka mati, Yesus akan "membangkitkan mereka," atau membuat mereka hidup lagi. Yesus akan melakukan ini pada "hari terakhir," atau pada hari penghakiman. Terjemahkan kata-kata kehidupan kekal, bangkitkan dia, dan hari terakhir dengan cara yang sama seperti Anda telah menerjemahkannya sebelumnya. Untuk informasi lebih lanjut tentang </w:t>
      </w:r>
      <w:r>
        <w:rPr>
          <w:lang w:val="id_ID" w:bidi="id_ID"/>
        </w:rPr>
        <w:t>kehidupan kekal</w:t>
      </w:r>
      <w:r>
        <w:rPr>
          <w:lang w:val="id_ID" w:bidi="id_ID"/>
        </w:rPr>
        <w:t>, Anda dapat merujuk kepada Glosarium Utama.</w:t>
      </w:r>
    </w:p>
    <w:p>
      <w:pPr/>
      <w:r>
        <w:rPr>
          <w:lang w:val="id_ID" w:bidi="id_ID"/>
        </w:rPr>
      </w:r>
      <w:r>
        <w:rPr>
          <w:lang w:val="id_ID" w:bidi="id_ID"/>
        </w:rPr>
        <w:t xml:space="preserve">Yesus juga mengatakan bahwa </w:t>
      </w:r>
      <w:r>
        <w:rPr>
          <w:b/>
          <w:lang w:val="id_ID" w:bidi="id_ID"/>
        </w:rPr>
        <w:t>Roh</w:t>
      </w:r>
      <w:r>
        <w:rPr>
          <w:lang w:val="id_ID" w:bidi="id_ID"/>
        </w:rPr>
        <w:t xml:space="preserve"> yang memberikan kehidupan; </w:t>
      </w:r>
      <w:r>
        <w:rPr>
          <w:b/>
          <w:lang w:val="id_ID" w:bidi="id_ID"/>
        </w:rPr>
        <w:t>daging</w:t>
      </w:r>
      <w:r>
        <w:rPr>
          <w:lang w:val="id_ID" w:bidi="id_ID"/>
        </w:rPr>
        <w:t xml:space="preserve"> tidak membantu sama sekali. Roh di sini mungkin merujuk pada </w:t>
      </w:r>
      <w:r>
        <w:rPr>
          <w:b/>
          <w:lang w:val="id_ID" w:bidi="id_ID"/>
        </w:rPr>
        <w:t>Roh Kudus</w:t>
      </w:r>
      <w:r>
        <w:rPr>
          <w:lang w:val="id_ID" w:bidi="id_ID"/>
        </w:rPr>
        <w:t xml:space="preserve">. Ini berarti Roh Kudus adalah yang membantu orang-orang memahami apa yang Yesus ajarkan. Daging merujuk pada kekuatan yang dimiliki manusia. Yesus mengatakan bahwa orang-orang yang mengandalkan kekuatan atau kuasa mereka sendiri tidak dapat memahami apa yang Yesus katakan. Terjemahkan daging dengan cara yang sama seperti yang telah Anda terjemahkan sebelumnya. Kemudian, berhenti di sini dan diskusikan kata atau kata apa yang akan Anda gunakan untuk roh ketika benar-benar merujuk kepada Roh Kudus. Untuk informasi lebih lanjut tentang </w:t>
      </w:r>
      <w:r>
        <w:rPr>
          <w:lang w:val="id_ID" w:bidi="id_ID"/>
        </w:rPr>
        <w:t>Roh Kudus</w:t>
      </w:r>
      <w:r>
        <w:rPr>
          <w:lang w:val="id_ID" w:bidi="id_ID"/>
        </w:rPr>
        <w:t xml:space="preserve">, Anda dapat merujuk kepada Glosarium Utama. Hentikan rekaman di sini. </w:t>
      </w:r>
    </w:p>
    <w:p>
      <w:pPr/>
      <w:r>
        <w:rPr>
          <w:lang w:val="id_ID" w:bidi="id_ID"/>
        </w:rPr>
      </w:r>
      <w:r>
        <w:rPr>
          <w:lang w:val="id_ID" w:bidi="id_ID"/>
        </w:rPr>
        <w:t xml:space="preserve">Ketika banyak murid meninggalkan Yesus dan berhenti mengikuti-Nya, Yesus berbicara kepada Dua </w:t>
      </w:r>
      <w:r>
        <w:rPr>
          <w:b/>
          <w:lang w:val="id_ID" w:bidi="id_ID"/>
        </w:rPr>
        <w:t>Belas murid</w:t>
      </w:r>
      <w:r>
        <w:rPr>
          <w:lang w:val="id_ID" w:bidi="id_ID"/>
        </w:rPr>
        <w:t xml:space="preserve">. Dua belas murid adalah murid Yesus yang pertama dan terdekat karena Yesus sendiri memanggil mereka ketika Ia memulai pekerjaan-Nya. Simon Petrus mengatakan bahwa Yesus memiliki firman kehidupan kekal. Petrus juga mengatakan bahwa mereka percaya bahwa Yesus adalah </w:t>
      </w:r>
      <w:r>
        <w:rPr>
          <w:b/>
          <w:lang w:val="id_ID" w:bidi="id_ID"/>
        </w:rPr>
        <w:t>Yang Kudus dari Allah</w:t>
      </w:r>
      <w:r>
        <w:rPr>
          <w:lang w:val="id_ID" w:bidi="id_ID"/>
        </w:rPr>
        <w:t>. Ini adalah gelar untuk Yesus yang berarti Yesus istimewa, atau dikhususkan karena Ia adalah orang yang diutus Allah ke dunia untuk memberikan kehidupan kepada semua orang di dalamnya. Terjemahkan "Yang Kudus dari Allah" dengan cara yang sama seperti yang telah Anda terjemahkan sebelumnya.</w:t>
      </w:r>
    </w:p>
    <w:p>
      <w:pPr/>
      <w:r>
        <w:rPr>
          <w:lang w:val="id_ID" w:bidi="id_ID"/>
        </w:rPr>
      </w:r>
      <w:r>
        <w:rPr>
          <w:lang w:val="id_ID" w:bidi="id_ID"/>
        </w:rPr>
        <w:t xml:space="preserve">Tetapi Yesus mengatakan bahwa salah satu dari dua belas itu adalah </w:t>
      </w:r>
      <w:r>
        <w:rPr>
          <w:b/>
          <w:lang w:val="id_ID" w:bidi="id_ID"/>
        </w:rPr>
        <w:t>Iblis</w:t>
      </w:r>
      <w:r>
        <w:rPr>
          <w:lang w:val="id_ID" w:bidi="id_ID"/>
        </w:rPr>
        <w:t xml:space="preserve"> dan Ia kemudian akan </w:t>
      </w:r>
      <w:r>
        <w:rPr>
          <w:b/>
          <w:lang w:val="id_ID" w:bidi="id_ID"/>
        </w:rPr>
        <w:t>mengkhianati</w:t>
      </w:r>
      <w:r>
        <w:rPr>
          <w:lang w:val="id_ID" w:bidi="id_ID"/>
        </w:rPr>
        <w:t xml:space="preserve"> Yesus. Iblis adalah musuh rohani Allah. Iblis juga adalah nama lain untuk Setan. Kata Iblis kadang-kadang digunakan sebagai nama untuk seorang kepala yang memimpin setan-setan, atau roh jahat. Murid yang namanya adalah Yudas akan mengkhianati Yesus. Ini berarti bahwa ia akan membantu musuh-musuh mereka atau orang-orang yang membenci Yesus untuk menangkap Yesus sehingga mereka dapat membunuh-Nya.</w:t>
      </w:r>
    </w:p>
    <w:p>
      <w:pPr/>
      <w:r>
        <w:rPr>
          <w:lang w:val="id_ID" w:bidi="id_ID"/>
        </w:rPr>
      </w:r>
      <w:r>
        <w:rPr>
          <w:lang w:val="id_ID" w:bidi="id_ID"/>
        </w:rPr>
        <w:t xml:space="preserve">Berhenti di sini dan diskusikan dalam kelompok kata atau frasa apa yang akan Anda gunakan untuk kata </w:t>
      </w:r>
      <w:r>
        <w:rPr>
          <w:b/>
          <w:lang w:val="id_ID" w:bidi="id_ID"/>
        </w:rPr>
        <w:t>Iblis</w:t>
      </w:r>
      <w:r>
        <w:rPr>
          <w:lang w:val="id_ID" w:bidi="id_ID"/>
        </w:rPr>
        <w:t xml:space="preserve"> dan </w:t>
      </w:r>
      <w:r>
        <w:rPr>
          <w:b/>
          <w:lang w:val="id_ID" w:bidi="id_ID"/>
        </w:rPr>
        <w:t>mengkhianati</w:t>
      </w:r>
      <w:r>
        <w:rPr>
          <w:lang w:val="id_ID" w:bidi="id_ID"/>
        </w:rPr>
        <w:t xml:space="preserve">. Untuk informasi lebih lanjut tentang </w:t>
      </w:r>
      <w:r>
        <w:rPr>
          <w:lang w:val="id_ID" w:bidi="id_ID"/>
        </w:rPr>
        <w:t>Iblis</w:t>
      </w:r>
      <w:r>
        <w:rPr>
          <w:lang w:val="id_ID" w:bidi="id_ID"/>
        </w:rPr>
        <w:t xml:space="preserve">, </w:t>
      </w:r>
      <w:r>
        <w:rPr>
          <w:lang w:val="id_ID" w:bidi="id_ID"/>
        </w:rPr>
        <w:t>setan</w:t>
      </w:r>
      <w:r>
        <w:rPr>
          <w:lang w:val="id_ID" w:bidi="id_ID"/>
        </w:rPr>
        <w:t xml:space="preserve">, atau </w:t>
      </w:r>
      <w:r>
        <w:rPr>
          <w:lang w:val="id_ID" w:bidi="id_ID"/>
        </w:rPr>
        <w:t>Iblis</w:t>
      </w:r>
      <w:r>
        <w:rPr>
          <w:lang w:val="id_ID" w:bidi="id_ID"/>
        </w:rPr>
        <w:t>, Anda dapat merujuk kepada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7:1–10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7:1–10 dan renungkan dalam hati Anda.</w:t>
      </w:r>
    </w:p>
    <w:p>
      <w:pPr/>
      <w:r>
        <w:rPr>
          <w:lang w:val="id_ID" w:bidi="id_ID"/>
        </w:rPr>
      </w:r>
      <w:r>
        <w:rPr>
          <w:lang w:val="id_ID" w:bidi="id_ID"/>
        </w:rPr>
        <w:t>Dengarkan versi audio Yohanes 7:1–10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Allah dan Yesus?</w:t>
      </w:r>
    </w:p>
    <w:p>
      <w:pPr>
        <w:pStyle w:val="ListBullet"/>
        <w:spacing w:line="240" w:lineRule="auto"/>
        <w:ind w:left="720"/>
      </w:pPr>
      <w:r>
        <w:rPr>
          <w:lang w:val="id_ID" w:bidi="id_ID"/>
        </w:rPr>
      </w:r>
      <w:r>
        <w:rPr>
          <w:lang w:val="id_ID" w:bidi="id_ID"/>
        </w:rPr>
        <w:t>Apa yang kisah ini katakan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7:1–10 dalam terjemahan yang paling mudah dimengerti.</w:t>
      </w:r>
    </w:p>
    <w:p>
      <w:pPr/>
      <w:r>
        <w:rPr>
          <w:lang w:val="id_ID" w:bidi="id_ID"/>
        </w:rPr>
      </w:r>
      <w:r>
        <w:rPr>
          <w:lang w:val="id_ID" w:bidi="id_ID"/>
        </w:rPr>
        <w:t>Dalam perikop terakhir, Simon Petrus mengatakan bahwa para murid memahami bahwa Allah mengutus Yesus untuk memberikan mereka apa yang perlu mereka ketahui tentang kehidupan kekal. Tetapi banyak pengikut Yesus yang lain berhenti mengikuti-Nya. Kemudian Yesus melakukan perjalanan keliling Galilea. Galilea adalah sebuah daerah di Israel. Jadi, Yesus berjalan keliling mengunjungi dan mengajar orang-orang dan tinggal di berbagai kota dan desa di Galilea. Yesus tidak ingin mengunjungi Yudea karena orang-orang Yahudi di sana mencari cara untuk membunuh Yesus. Di sini, Yohanes berbicara tentang para pemimpin Yahudi seperti para pengajar hukum Taurat. Yerusalem terletak di daerah Yudea, dan para pemimpin agama Yahudi pada umumnya tinggal dan mengajar di Yerusalem.</w:t>
      </w:r>
    </w:p>
    <w:p>
      <w:pPr/>
      <w:r>
        <w:rPr>
          <w:lang w:val="id_ID" w:bidi="id_ID"/>
        </w:rPr>
      </w:r>
      <w:r>
        <w:rPr>
          <w:lang w:val="id_ID" w:bidi="id_ID"/>
        </w:rPr>
        <w:t xml:space="preserve">Berhenti di sini dan lihatlah bersama-sama peta </w:t>
      </w:r>
      <w:r>
        <w:rPr>
          <w:lang w:val="id_ID" w:bidi="id_ID"/>
        </w:rPr>
        <w:t>Galilea dan Yudea</w:t>
      </w:r>
      <w:r>
        <w:rPr>
          <w:lang w:val="id_ID" w:bidi="id_ID"/>
        </w:rPr>
        <w:t xml:space="preserve"> di Israel. Hentikan sebentar rekaman di sini. </w:t>
      </w:r>
    </w:p>
    <w:p>
      <w:pPr/>
      <w:r>
        <w:rPr>
          <w:lang w:val="id_ID" w:bidi="id_ID"/>
        </w:rPr>
      </w:r>
      <w:r>
        <w:rPr>
          <w:lang w:val="id_ID" w:bidi="id_ID"/>
        </w:rPr>
        <w:t>Saat itu waktu Perayaan Tabernakel Yahudi atau Hari Raya Pondok Daun sudah hampir tiba. Perayaan Tabernakel disebut juga Hari Raya Pondok Daun, atau Pondok. Ini adalah perayaan delapan hari yang diadakan pada panen anggur. Orang-orang Yahudi merayakannya dengan tinggal di kebun anggur di pondok-pondok atau tempat berlindung sementara yang terbuat dari cabang pohon. Tujuan awalnya tinggal di kebun anggur selama waktu ini adalah untuk menjaga panen anggur dari kerusakan atau hama. Namun kemudian, perayaan ini mengingatkan orang-orang Yahudi tentang waktu mereka tinggal di tenda ketika mereka mengembara di padang pasir.</w:t>
      </w:r>
    </w:p>
    <w:p>
      <w:pPr/>
      <w:r>
        <w:rPr>
          <w:lang w:val="id_ID" w:bidi="id_ID"/>
        </w:rPr>
      </w:r>
      <w:r>
        <w:rPr>
          <w:lang w:val="id_ID" w:bidi="id_ID"/>
        </w:rPr>
        <w:t xml:space="preserve">Berhenti di sini dan lihatlah foto </w:t>
      </w:r>
      <w:r>
        <w:rPr>
          <w:lang w:val="id_ID" w:bidi="id_ID"/>
        </w:rPr>
        <w:t>pondok yang terbuat dari cabang pohon</w:t>
      </w:r>
      <w:r>
        <w:rPr>
          <w:lang w:val="id_ID" w:bidi="id_ID"/>
        </w:rPr>
        <w:t>.</w:t>
      </w:r>
    </w:p>
    <w:p>
      <w:pPr/>
      <w:r>
        <w:rPr>
          <w:lang w:val="id_ID" w:bidi="id_ID"/>
        </w:rPr>
      </w:r>
      <w:r>
        <w:rPr>
          <w:lang w:val="id_ID" w:bidi="id_ID"/>
        </w:rPr>
        <w:t>Berhenti di sini dan diskusikan pertanyaan ini secara berkelompok: Dalam budaya Anda, apa saja peringatan dan perayaan yang sering diadakan oleh masyarakat Anda? Bagaimana Anda merayakan perayaan-perayaan ini? Hentikan sebentar rekaman di sini.</w:t>
      </w:r>
    </w:p>
    <w:p>
      <w:pPr/>
      <w:r>
        <w:rPr>
          <w:lang w:val="id_ID" w:bidi="id_ID"/>
        </w:rPr>
      </w:r>
      <w:r>
        <w:rPr>
          <w:lang w:val="id_ID" w:bidi="id_ID"/>
        </w:rPr>
        <w:t>Banyak orang Yahudi pergi ke Yerusalem selama Hari Raya Pondok Daun. Jika Yesus ikut pergi ke Yerusalem, maka ini akan menjadi saat yang baik bagi Yesus untuk mengajar orang banyak. Saudara-saudara Yesus menyarankan Yesus untuk meninggalkan Galilea dan pergi ke Yudea supaya para murid-Nya yang di sana dapat melihat pekerjaan yang Dia lakukan. Seorang murid bisa siapa pun yang mengikuti dan belajar dari seorang guru agama tertentu. Dalam hal ini, saudara laki-laki Yesus berbicara tentang murid lain, di luar dari 12 murid terdekat yang mendengarkan Yesus. Saudara-saudara Yesus, anak-anak dari Maria dan Yusuf, menyarankan Yesus untuk pergi ke Yerusalem karena mereka salah paham tentang tujuan Yesus datang ke dunia. Tujuan utama Yesus adalah untuk mengungkapkan kepada orang-orang siapa Tuhan. Tujuan utama Yesus bukan untuk menampilkan kuasa-Nya di depan umum atau membuktikan siapa Dia dengan melakukan banyak mujizat. Namun, saudara Yesus mengira bahwa Yesus perlu mengadakan banyak mujizat. Mereka berkata, "Tidak ada seorang pun yang mau menjadi tokoh masyarakat tapi melakukannya dengan diam-diam. Karena kamu melakukan mujizat-mujizat ini, tunjukkan dirimu kepada dunia." Saudara-saudara Yesus tidak percaya kepada-Nya, bahkan mengapa Dia datang ke dunia.</w:t>
      </w:r>
    </w:p>
    <w:p>
      <w:pPr/>
      <w:r>
        <w:rPr>
          <w:lang w:val="id_ID" w:bidi="id_ID"/>
        </w:rPr>
      </w:r>
      <w:r>
        <w:rPr>
          <w:lang w:val="id_ID" w:bidi="id_ID"/>
        </w:rPr>
        <w:t>Berhenti di sini dan diskusikan pertanyaan ini dalam kelompok: Ceritakan kisah yang Anda ketahui tentang anggota keluarga yang tidak percaya kepada anggota keluarga yang lain. Atau, ceritakan kisah tentang anggota keluarga yang menyarankan anggota keluarga lain untuk melakukan sesuatu yang mereka tidak ingin lakukan. Hentikan sebentar rekaman di sini.</w:t>
      </w:r>
    </w:p>
    <w:p>
      <w:pPr/>
      <w:r>
        <w:rPr>
          <w:lang w:val="id_ID" w:bidi="id_ID"/>
        </w:rPr>
      </w:r>
      <w:r>
        <w:rPr>
          <w:lang w:val="id_ID" w:bidi="id_ID"/>
        </w:rPr>
        <w:t>Yesus mengatakan kepada saudara-saudara-Nya, "Ini bukan waktu yang tepat bagi-Ku untuk pergi ke Yudea, tetapi bagi kalian kapan pun itu baik untuk pergi ke Yudea." Yesus mengatakan bahwa Ia ingin memilih dengan hati-hati waktu bagi-Nya untuk pergi ke Yerusalem. Yesus ingin memastikan bahwa Dia pergi pada waktu yang paling tepat untuk tujuan yang Dia perlu lakukan di sana.</w:t>
      </w:r>
    </w:p>
    <w:p>
      <w:pPr/>
      <w:r>
        <w:rPr>
          <w:lang w:val="id_ID" w:bidi="id_ID"/>
        </w:rPr>
      </w:r>
      <w:r>
        <w:rPr>
          <w:lang w:val="id_ID" w:bidi="id_ID"/>
        </w:rPr>
        <w:t>Yesus mencoba menjelaskan kepada saudara-saudara-Nya bahwa peran-Nya di dunia berbeda dari peran mereka. Orang-orang tidak memiliki alasan untuk membenci saudara-saudara Yesus. Namun, Yesus mengatakan kepada orang-orang bahwa tindakan mereka jahat, atau melawan Allah. Oleh karena itu, orang-orang di dunia membenci Yesus. Lalu Yesus berkata, "Kalian pergi ke Hari Raya Pondok Daun. Aku tidak akan pergi ke perayaan ini, karena masih belum tepat waktunya bagi-Ku." Di sini Yesus mungkin mengatakan bahwa Ia tidak akan pergi ke Yerusalem tepat pada hari pertama. Yesus berpendapat bahwa akan lebih baik tiba setelah orang lain sudah sampai di perayaan itu dan siap ketika para guru datang dan mengajar mereka. Yesus ingin pergi ke hari raya itu sebagai guru. Para guru dalam budaya itu biasanya tidak datang untuk mengajar di hari raya seperti ini sampai semua orang sudah berkumpul. Setelah Yesus mengatakan ini, Ia tinggal di Galilea. Namun, setelah saudara-saudara Yesus berangkat ke Hari Raya Pondok Daun, Yesus juga diam-diam pergi ke perayaan itu, tanpa diketahui orang-orang.</w:t>
      </w:r>
    </w:p>
    <w:p>
      <w:pPr/>
      <w:r>
        <w:rPr>
          <w:lang w:val="id_ID" w:bidi="id_ID"/>
        </w:rPr>
      </w:r>
      <w:r>
        <w:rPr>
          <w:lang w:val="id_ID" w:bidi="id_ID"/>
        </w:rPr>
        <w:t>Berhenti di sini dan diskusikan pertanyaan ini secara berkelompok: Gambarkan perayaan agama dalam budaya Anda. Kapan para guru mengajar? Kapan para guru tiba? Ke mana orang-orang pergi, dan apa yang dilakukan orang-orang selama perayaan agama Anda? Hentikan sebentar rekaman di sini.</w:t>
      </w:r>
      <w:r>
        <w:rPr>
          <w:lang w:val="id_ID" w:bidi="id_ID"/>
        </w:rPr>
      </w:r>
    </w:p>
    <w:p>
      <w:pPr>
        <w:pStyle w:val="Heading3"/>
      </w:pPr>
      <w:r>
        <w:rPr>
          <w:lang w:val="id_ID" w:bidi="id_ID"/>
        </w:rPr>
        <w:t>Menjelaskan Adegan</w:t>
      </w:r>
    </w:p>
    <w:p>
      <w:pPr/>
      <w:r>
        <w:rPr>
          <w:lang w:val="id_ID" w:bidi="id_ID"/>
        </w:rPr>
      </w:r>
      <w:r>
        <w:rPr>
          <w:lang w:val="id_ID" w:bidi="id_ID"/>
        </w:rPr>
        <w:t>Dengarkan rekaman dari Yohanes 7:1–10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Kisah ini ada 4 adegan.</w:t>
      </w:r>
    </w:p>
    <w:p>
      <w:pPr/>
      <w:r>
        <w:rPr>
          <w:lang w:val="id_ID" w:bidi="id_ID"/>
        </w:rPr>
      </w:r>
      <w:r>
        <w:rPr>
          <w:b/>
          <w:lang w:val="id_ID" w:bidi="id_ID"/>
        </w:rPr>
        <w:t>Dalam adegan pertama:</w:t>
      </w:r>
      <w:r>
        <w:rPr>
          <w:lang w:val="id_ID" w:bidi="id_ID"/>
        </w:rPr>
        <w:t xml:space="preserve"> Yohanes mengatakan kepada kita bahwa Yesus berjalan mengelilingi Galilea sambil mengajar. Yesus tidak pergi ke Yudea karena para pemimpin agama mencari kesempatan untuk membunuh-Nya.</w:t>
      </w:r>
    </w:p>
    <w:p>
      <w:pPr/>
      <w:r>
        <w:rPr>
          <w:lang w:val="id_ID" w:bidi="id_ID"/>
        </w:rPr>
      </w:r>
      <w:r>
        <w:rPr>
          <w:b/>
          <w:lang w:val="id_ID" w:bidi="id_ID"/>
        </w:rPr>
        <w:t>Dalam adegan kedua:</w:t>
      </w:r>
      <w:r>
        <w:rPr>
          <w:lang w:val="id_ID" w:bidi="id_ID"/>
        </w:rPr>
        <w:t xml:space="preserve"> Orang-orang Yahudi akan segera merayakan Hari Raya Pondok Daun di Yerusalem di Yudea, dan saudara-saudara Yesus menyarankan Yesus untuk pergi ke Yudea dan menampilkan kuasa-Nya yang ajaib.</w:t>
      </w:r>
    </w:p>
    <w:p>
      <w:pPr/>
      <w:r>
        <w:rPr>
          <w:lang w:val="id_ID" w:bidi="id_ID"/>
        </w:rPr>
      </w:r>
      <w:r>
        <w:rPr>
          <w:b/>
          <w:lang w:val="id_ID" w:bidi="id_ID"/>
        </w:rPr>
        <w:t>Dalam adegan ketiga:</w:t>
      </w:r>
      <w:r>
        <w:rPr>
          <w:lang w:val="id_ID" w:bidi="id_ID"/>
        </w:rPr>
        <w:t xml:space="preserve"> Yesus mengatakan kepada saudara-saudara-Nya bahwa Ia berbeda dari mereka. Yesus mengatakan bahwa ini bukan saat yang tepat bagi-Nya untuk pergi ke Yudea.</w:t>
      </w:r>
    </w:p>
    <w:p>
      <w:pPr/>
      <w:r>
        <w:rPr>
          <w:lang w:val="id_ID" w:bidi="id_ID"/>
        </w:rPr>
      </w:r>
      <w:r>
        <w:rPr>
          <w:b/>
          <w:lang w:val="id_ID" w:bidi="id_ID"/>
        </w:rPr>
        <w:t>Dalam adegan keempat:</w:t>
      </w:r>
      <w:r>
        <w:rPr>
          <w:lang w:val="id_ID" w:bidi="id_ID"/>
        </w:rPr>
        <w:t xml:space="preserve"> Saudara-saudara Yesus pergi ke Yudea, dan kemudian Yesus diam-diam pergi juga.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Saudara-saudara Yesus</w:t>
      </w:r>
    </w:p>
    <w:p>
      <w:pPr/>
      <w:r>
        <w:rPr>
          <w:lang w:val="id_ID" w:bidi="id_ID"/>
        </w:rPr>
      </w:r>
      <w:r>
        <w:rPr>
          <w:lang w:val="id_ID" w:bidi="id_ID"/>
        </w:rPr>
        <w:t>Kisah ini dimulai beberapa waktu setelah para murid terdekat Yesus memahami bahwa Allahlah yang mengutus Yesus. Kita tidak tahu berapa lama setelah itu. Dalam adegan pertama, Yohanes mengatakan bahwa Yesus mengunjungi dan mengajar orang-orang dan tinggal di berbagai kota dan desa di Galilea. Penting untuk diingat bahwa Yesus tidak mau pergi ke Yudea karena para pemimpin Yahudi mencari kesempatan untuk membunuh-Nya. Ingat juga bahwa pada umumnya para pemimpin agama Yahudi tinggal di daerah Yudea dan mereka mengajar di kota utama Yerusalem.</w:t>
      </w:r>
    </w:p>
    <w:p>
      <w:pPr/>
      <w:r>
        <w:rPr>
          <w:lang w:val="id_ID" w:bidi="id_ID"/>
        </w:rPr>
      </w:r>
      <w:r>
        <w:rPr>
          <w:lang w:val="id_ID" w:bidi="id_ID"/>
        </w:rPr>
        <w:t>Berhenti di sini dan cari benda untuk mewakili Yesus. Mungkin Anda dapat menggunakan barang berbentuk laki-laki atau tongkat.</w:t>
      </w:r>
    </w:p>
    <w:p>
      <w:pPr/>
      <w:r>
        <w:rPr>
          <w:lang w:val="id_ID" w:bidi="id_ID"/>
        </w:rPr>
      </w:r>
      <w:r>
        <w:rPr>
          <w:lang w:val="id_ID" w:bidi="id_ID"/>
        </w:rPr>
        <w:t xml:space="preserve">Berhenti di sini dan cari benda untuk mewakili berbagai kota dan desa. Mungkin Anda dapat menggunakan kotak atau beberapa batu. Hentikan sebentar rekaman di sini. </w:t>
      </w:r>
    </w:p>
    <w:p>
      <w:pPr/>
      <w:r>
        <w:rPr>
          <w:lang w:val="id_ID" w:bidi="id_ID"/>
        </w:rPr>
      </w:r>
      <w:r>
        <w:rPr>
          <w:lang w:val="id_ID" w:bidi="id_ID"/>
        </w:rPr>
        <w:t>Dalam adegan kedua, Perayaan Tabernakel ini adalah perayaan Yahudi selama delapan hari, dengan hari pertama dan kedelapan dimaksudkan untuk menjadi hari libur dan hari istirahat. Perayaan itu diadakan pada panen anggur. Penting untuk diingat bahwa Hari Raya Pondok Daun adalah perayaan yang paling populer dari semua perayaan Yahudi. Oleh karena itu, orang-orang Yahudi merayakan hari raya ini dengan tinggal di kebun anggur di pondok-pondok sementara yang terbuat dari cabang pohon selama periode ini untuk menjaga panen anggur dari kerusakan atau hama. Saudara-saudara Yesus ingin Yesus menunjukkan diri-Nya kepada dunia pada hari raya Yahudi yang paling populer dengan melakukan mujizat. Mereka pikir akan baik bagi-Nya jika orang-orang mengakui kuasa-Nya. Penting untuk diingat bahwa saudara-saudara Yesus yang lebih muda dari-Nya itu salah paham tentang misi Yesus. Tujuan Yesus adalah untuk mengungkapkan sifat asli Allah. Saudara-saudara Yesus sendiri bahkan tidak percaya kepada misi-Nya.</w:t>
      </w:r>
    </w:p>
    <w:p>
      <w:pPr/>
      <w:r>
        <w:rPr>
          <w:lang w:val="id_ID" w:bidi="id_ID"/>
        </w:rPr>
      </w:r>
      <w:r>
        <w:rPr>
          <w:lang w:val="id_ID" w:bidi="id_ID"/>
        </w:rPr>
        <w:t>Cari benda untuk mewakili Hari Raya Pondok Daun. Mungkin Anda dapat menggunakan barang-barang perayaan dalam budaya Anda atau barang-barang seperti pakaian.</w:t>
      </w:r>
    </w:p>
    <w:p>
      <w:pPr/>
      <w:r>
        <w:rPr>
          <w:lang w:val="id_ID" w:bidi="id_ID"/>
        </w:rPr>
      </w:r>
      <w:r>
        <w:rPr>
          <w:lang w:val="id_ID" w:bidi="id_ID"/>
        </w:rPr>
        <w:t>Temukan tokoh-tokoh untuk mewakili Yesus dan beberapa orang untuk mewakili saudara-saudara Yesus. Mungkin orang yang lebih tua atau orang yang lebih muda.</w:t>
      </w:r>
    </w:p>
    <w:p>
      <w:pPr/>
      <w:r>
        <w:rPr>
          <w:lang w:val="id_ID" w:bidi="id_ID"/>
        </w:rPr>
      </w:r>
      <w:r>
        <w:rPr>
          <w:lang w:val="id_ID" w:bidi="id_ID"/>
        </w:rPr>
        <w:t>Temukan benda untuk mewakili berbagai kebun anggur dan pondok yang terbuat dari cabang pohon.</w:t>
      </w:r>
    </w:p>
    <w:p>
      <w:pPr/>
      <w:r>
        <w:rPr>
          <w:lang w:val="id_ID" w:bidi="id_ID"/>
        </w:rPr>
      </w:r>
      <w:r>
        <w:rPr>
          <w:lang w:val="id_ID" w:bidi="id_ID"/>
        </w:rPr>
        <w:t>Dalam adegan tiga, Yesus menjelaskan kepada saudara-saudara-Nya mengapa Ia tidak mau pergi ke perayaan di Yudea pada saat itu. Yesus tidak berpikir bahwa Dia sebaiknya pergi ke perayaan itu pada saat yang sama dengan orang lain. Tetapi saudara-saudaranya dapat pergi ke perayaan itu kapan saja mereka mau. Yesus berbicara tentang dunia sebagai musuh-Nya. Penting untuk diingat bahwa ajaran dan sikap Yesus berbeda dari kebanyakan orang. Kebanyakan orang tidak memiliki alasan untuk membenci saudara-saudara Yesus karena sikap mereka selaras dengan sikap dunia. Yesus tinggal di Galilea.</w:t>
      </w:r>
    </w:p>
    <w:p>
      <w:pPr/>
      <w:r>
        <w:rPr>
          <w:lang w:val="id_ID" w:bidi="id_ID"/>
        </w:rPr>
      </w:r>
      <w:r>
        <w:rPr>
          <w:lang w:val="id_ID" w:bidi="id_ID"/>
        </w:rPr>
        <w:t>Namun, setelah saudara-saudara Yesus berangkat ke Yerusalem, Yesus memang pergi ke Hari Raya itu, meskipun diam-diam dan dengan cara-Nya sendiri.</w:t>
      </w:r>
    </w:p>
    <w:p>
      <w:pPr/>
      <w:r>
        <w:rPr>
          <w:lang w:val="id_ID" w:bidi="id_ID"/>
        </w:rPr>
      </w:r>
      <w:r>
        <w:rPr>
          <w:lang w:val="id_ID" w:bidi="id_ID"/>
        </w:rPr>
        <w:t>Sekarang, ceritakan perikop tersebut dengan bantuan benda-benda yang Anda kumpulkan. Anda juga dapat membuat papan cerita dari perikop itu dan kemudian menceritakan kembali perikop itu. Mungkin Anda juga dapat memikirkan cara lain untuk memvisualisasikan perikop ini! Hentikan sebentar rekaman dan lakukan kegiatan ini.</w:t>
      </w:r>
      <w:r>
        <w:rPr>
          <w:lang w:val="id_ID" w:bidi="id_ID"/>
        </w:rPr>
      </w:r>
    </w:p>
    <w:p>
      <w:pPr>
        <w:pStyle w:val="Heading3"/>
      </w:pPr>
      <w:r>
        <w:rPr>
          <w:lang w:val="id_ID" w:bidi="id_ID"/>
        </w:rPr>
        <w:t>Memperagakan Bacaan</w:t>
      </w:r>
    </w:p>
    <w:p>
      <w:pPr/>
      <w:r>
        <w:rPr>
          <w:lang w:val="id_ID" w:bidi="id_ID"/>
        </w:rPr>
      </w:r>
      <w:r>
        <w:rPr>
          <w:lang w:val="id_ID" w:bidi="id_ID"/>
        </w:rPr>
        <w:t>Dengarkan rekaman dari Yohanes 7:1–10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Kisah ini ada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Saudara-saudara Yesus</w:t>
      </w:r>
    </w:p>
    <w:p>
      <w:pPr/>
      <w:r>
        <w:rPr>
          <w:lang w:val="id_ID" w:bidi="id_ID"/>
        </w:rPr>
      </w:r>
      <w:r>
        <w:rPr>
          <w:lang w:val="id_ID" w:bidi="id_ID"/>
        </w:rPr>
        <w:t xml:space="preserve">Pertama, peragakan kisahnya tanpa berhenti. Perhatikan dialog, alur kisah, jalan kisah, dan urutan waktu dalam kisah. Pastikan Anda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ulangi kembali dramanya.</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temukan cara untuk memerankan bahwa Yesus pergi berkeliling dan mengajar orang-orang dan tinggal di berbagai kota dan desa di Galilea. Yesus tidak mau pergi ke Yudea karena para pemimpin agama Yahudi yang tinggal di Yudea mencari kesempatan untuk membunuh-Nya.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tidak percaya bahwa para pemimpin agama Yahudi mencari kesempatan untuk membunuhku. Kiranya Allah membantu saya ketika saya pergi ke Yerusalem untuk memenuhi tujuan Allah atas hidup saya."</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Dalam adegan kedua, cari cara dan lakukan beberapa kegiatan yang menunjukkan bahwa pada Hari Raya Pondok Daun Yahudi, saudara-saudara Yesus menyarankan Yesus untuk meninggalkan Galilea dan pergi ke Yudea supaya para murid-Nya di sana dapat melihat pekerjaan yang Dia lakukan, karena tidak ada seorang pun yang ingin menjadi tokoh masyarakat tapi bertindak secara diam-diam. Mereka bilang, "Karena Engkau melakukan mujizat-mujizat ini, tunjukkanlah diri-Mu kepada dunia." Saudara-saudara Yesus sendiri bahkan tidak percaya kepada misi-Nya.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"Saudara-saudaraku tidak mengerti bahwa ajaran dan sikapKu tidak sejalan dengan orang-orang di Yudea, terutama para pemimpin agama Yahudi. Dan Aku berharap saudara-saudaraku mengerti bahwa Aku akan mati di Yudea untuk mengungkapkan kepada orang-orang bahwa Aku adalah Mesias."</w:t>
      </w:r>
    </w:p>
    <w:p>
      <w:pPr>
        <w:pStyle w:val="ListBullet"/>
        <w:spacing w:line="240" w:lineRule="auto"/>
        <w:ind w:left="720"/>
      </w:pPr>
      <w:r>
        <w:rPr>
          <w:lang w:val="id_ID" w:bidi="id_ID"/>
        </w:rPr>
      </w:r>
      <w:r>
        <w:rPr>
          <w:lang w:val="id_ID" w:bidi="id_ID"/>
        </w:rPr>
        <w:t>Tanyakan kepada orang-orang yang memerankan saudara-saudara Yesus, "Apa yang kalian rasakan atau pikirkan?" Anda mungkin mendengar hal-hal seperti, "Memangnya Yesus pikir siapa diri-Nya? Hanya karena Dia melakukan mujizat, Dia sudah merasa seperti orang hebat. Sekarang ini adalah perayaan yang paling populer, mari kita lihat apakah Dia dapat melakukan mukjizat lain," atau "Jika Yesus memang benar-benar Mesias, Dia perlu menunjukkannya kepada semua orang! Dia tidak boleh bertindak secara diam-diam di sini! Dia harus menunjukkan kepada semua orang di Yerusalem!"</w:t>
      </w:r>
    </w:p>
    <w:p>
      <w:pPr>
        <w:pStyle w:val="ListBullet"/>
        <w:spacing w:line="240" w:lineRule="auto"/>
        <w:ind w:left="720"/>
      </w:pPr>
      <w:r>
        <w:rPr>
          <w:lang w:val="id_ID" w:bidi="id_ID"/>
        </w:rPr>
      </w:r>
      <w:r>
        <w:rPr>
          <w:lang w:val="id_ID" w:bidi="id_ID"/>
        </w:rPr>
        <w:t xml:space="preserve">Ulangi sandiwaranya. </w:t>
      </w:r>
    </w:p>
    <w:p>
      <w:pPr/>
      <w:r>
        <w:rPr>
          <w:lang w:val="id_ID" w:bidi="id_ID"/>
        </w:rPr>
      </w:r>
      <w:r>
        <w:rPr>
          <w:lang w:val="id_ID" w:bidi="id_ID"/>
        </w:rPr>
        <w:t>Dalam adegan ketiga, Yesus mengatakan kepada saudara-saudara-Nya bahwa ini bukan waktu yang tepat untuk pergi ke Yudea, tetapi bagi mereka kapan saja baik untuk pergi ke Yudea. Yesus berkata, "Orang-orang dunia tidak dapat membenci kalian, tetapi bagi-Ku, mereka membenci Aku karena Aku mengatakan kepada mereka bahwa perbuatan atau pekerjaan mereka itu jahat." Setelah Yesus mengatakan ini, Ia tinggal di Galilea. Kemudian, Yesus pergi juga ke perayaan itu, tapi secara diam-diam.</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berharap orang-orang dan para pemimpin agama Yahudi akhirnya setuju dengan ajaran-Ku dan mengasihi aku."</w:t>
      </w:r>
    </w:p>
    <w:p>
      <w:pPr>
        <w:pStyle w:val="ListBullet"/>
        <w:spacing w:line="240" w:lineRule="auto"/>
        <w:ind w:left="720"/>
      </w:pPr>
      <w:r>
        <w:rPr>
          <w:lang w:val="id_ID" w:bidi="id_ID"/>
        </w:rPr>
      </w:r>
      <w:r>
        <w:rPr>
          <w:lang w:val="id_ID" w:bidi="id_ID"/>
        </w:rPr>
        <w:t>Tanyakan kepada orang-orang yang memerankan saudara-saudara Yesus, "Apa yang kalian rasakan atau pikirkan?" Anda mungkin mendengar hal-hal seperti, "Yah! Kami berharap kami nanti akan memahami apa yang Dia maksud ketika Dia mengatakan bahwa orang-orang di dunia tidak dapat membenci kami."</w:t>
      </w:r>
    </w:p>
    <w:p>
      <w:pPr>
        <w:pStyle w:val="ListBullet"/>
        <w:spacing w:line="240" w:lineRule="auto"/>
        <w:ind w:left="720"/>
      </w:pPr>
      <w:r>
        <w:rPr>
          <w:lang w:val="id_ID" w:bidi="id_ID"/>
        </w:rPr>
      </w:r>
      <w:r>
        <w:rPr>
          <w:lang w:val="id_ID" w:bidi="id_ID"/>
        </w:rPr>
        <w:t xml:space="preserve">Ulangi sandiwaranya. </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7:1–10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Yesus sedang melewati </w:t>
      </w:r>
      <w:r>
        <w:rPr>
          <w:b/>
          <w:lang w:val="id_ID" w:bidi="id_ID"/>
        </w:rPr>
        <w:t>Galilea</w:t>
      </w:r>
      <w:r>
        <w:rPr>
          <w:lang w:val="id_ID" w:bidi="id_ID"/>
        </w:rPr>
        <w:t xml:space="preserve"> dan tidak mau pergi ke </w:t>
      </w:r>
      <w:r>
        <w:rPr>
          <w:b/>
          <w:lang w:val="id_ID" w:bidi="id_ID"/>
        </w:rPr>
        <w:t>Yudea</w:t>
      </w:r>
      <w:r>
        <w:rPr>
          <w:lang w:val="id_ID" w:bidi="id_ID"/>
        </w:rPr>
        <w:t xml:space="preserve">. Baik </w:t>
      </w:r>
      <w:r>
        <w:rPr>
          <w:lang w:val="id_ID" w:bidi="id_ID"/>
        </w:rPr>
        <w:t>Galilea</w:t>
      </w:r>
      <w:r>
        <w:rPr>
          <w:lang w:val="id_ID" w:bidi="id_ID"/>
        </w:rPr>
        <w:t xml:space="preserve"> dan </w:t>
      </w:r>
      <w:r>
        <w:rPr>
          <w:lang w:val="id_ID" w:bidi="id_ID"/>
        </w:rPr>
        <w:t>Yudea</w:t>
      </w:r>
      <w:r>
        <w:rPr>
          <w:lang w:val="id_ID" w:bidi="id_ID"/>
        </w:rPr>
        <w:t xml:space="preserve"> ada di Daftar Kata Utama. Yesus tidak mau pergi ke Yudea karena </w:t>
      </w:r>
      <w:r>
        <w:rPr>
          <w:b/>
          <w:lang w:val="id_ID" w:bidi="id_ID"/>
        </w:rPr>
        <w:t>orang-orang Yahudi</w:t>
      </w:r>
      <w:r>
        <w:rPr>
          <w:lang w:val="id_ID" w:bidi="id_ID"/>
        </w:rPr>
        <w:t xml:space="preserve"> yang tinggal di Yudea mencari cara untuk membunuh-Nya. Orang-orang Yahudi adalah para pemimpin Yahudi yang adalah </w:t>
      </w:r>
      <w:r>
        <w:rPr>
          <w:lang w:val="id_ID" w:bidi="id_ID"/>
        </w:rPr>
        <w:t>para pengajar hukum Taurat</w:t>
      </w:r>
      <w:r>
        <w:rPr>
          <w:lang w:val="id_ID" w:bidi="id_ID"/>
        </w:rPr>
        <w:t xml:space="preserve"> atau </w:t>
      </w:r>
      <w:r>
        <w:rPr>
          <w:lang w:val="id_ID" w:bidi="id_ID"/>
        </w:rPr>
        <w:t>para ahli Taurat</w:t>
      </w:r>
      <w:r>
        <w:rPr>
          <w:lang w:val="id_ID" w:bidi="id_ID"/>
        </w:rPr>
        <w:t xml:space="preserve"> selaku orang-orang yang menulis hukum itu. Mereka adalah guru dan ahli dalam menafsir hukum dari Kitab Suci. </w:t>
      </w:r>
    </w:p>
    <w:p>
      <w:pPr/>
      <w:r>
        <w:rPr>
          <w:lang w:val="id_ID" w:bidi="id_ID"/>
        </w:rPr>
      </w:r>
      <w:r>
        <w:rPr>
          <w:lang w:val="id_ID" w:bidi="id_ID"/>
        </w:rPr>
        <w:t xml:space="preserve">Berhenti di sini dan diskusikan kata apa yang akan Anda gunakan untuk </w:t>
      </w:r>
      <w:r>
        <w:rPr>
          <w:b/>
          <w:lang w:val="id_ID" w:bidi="id_ID"/>
        </w:rPr>
        <w:t>para pemimpin Yahudi</w:t>
      </w:r>
      <w:r>
        <w:rPr>
          <w:lang w:val="id_ID" w:bidi="id_ID"/>
        </w:rPr>
        <w:t>. Hentikan sebentar rekaman di sini.</w:t>
      </w:r>
    </w:p>
    <w:p>
      <w:pPr/>
      <w:r>
        <w:rPr>
          <w:lang w:val="id_ID" w:bidi="id_ID"/>
        </w:rPr>
      </w:r>
      <w:r>
        <w:rPr>
          <w:lang w:val="id_ID" w:bidi="id_ID"/>
        </w:rPr>
        <w:t xml:space="preserve">Hari </w:t>
      </w:r>
      <w:r>
        <w:rPr>
          <w:b/>
          <w:lang w:val="id_ID" w:bidi="id_ID"/>
        </w:rPr>
        <w:t>Raya Pondok Daun</w:t>
      </w:r>
      <w:r>
        <w:rPr>
          <w:lang w:val="id_ID" w:bidi="id_ID"/>
        </w:rPr>
        <w:t xml:space="preserve"> Yahudi sudah dekat. Perayaan ini juga disebut Hari Raya Pondok Daun, atau Pondok, yang mengingatkan orang-orang Yahudi bagaimana mereka tinggal di tenda-tenda ketika mereka mengembara di padang pasir setelah Allah menyelamatkan mereka dari perbudakan di Mesir. Carilah </w:t>
      </w:r>
      <w:r>
        <w:rPr>
          <w:lang w:val="id_ID" w:bidi="id_ID"/>
        </w:rPr>
        <w:t>Hari Raya Pondok Daun</w:t>
      </w:r>
      <w:r>
        <w:rPr>
          <w:lang w:val="id_ID" w:bidi="id_ID"/>
        </w:rPr>
        <w:t xml:space="preserve"> dalam Daftar Kata Utama.</w:t>
      </w:r>
    </w:p>
    <w:p>
      <w:pPr/>
      <w:r>
        <w:rPr>
          <w:lang w:val="id_ID" w:bidi="id_ID"/>
        </w:rPr>
      </w:r>
      <w:r>
        <w:rPr>
          <w:lang w:val="id_ID" w:bidi="id_ID"/>
        </w:rPr>
        <w:t xml:space="preserve">Berhenti di sini dan diskusikan kata apa yang akan Anda gunakan untuk </w:t>
      </w:r>
      <w:r>
        <w:rPr>
          <w:b/>
          <w:lang w:val="id_ID" w:bidi="id_ID"/>
        </w:rPr>
        <w:t>Hari Raya Pondok Daun</w:t>
      </w:r>
      <w:r>
        <w:rPr>
          <w:lang w:val="id_ID" w:bidi="id_ID"/>
        </w:rPr>
        <w:t xml:space="preserve"> Yahudi. Hentikan sebentar rekaman di sini.</w:t>
      </w:r>
    </w:p>
    <w:p>
      <w:pPr/>
      <w:r>
        <w:rPr>
          <w:lang w:val="id_ID" w:bidi="id_ID"/>
        </w:rPr>
      </w:r>
      <w:r>
        <w:rPr>
          <w:lang w:val="id_ID" w:bidi="id_ID"/>
        </w:rPr>
        <w:t xml:space="preserve">Jadi, saudara-saudara Yesus menyarankan Yesus untuk meninggalkan Galilea dan pergi ke Yudea supaya </w:t>
      </w:r>
      <w:r>
        <w:rPr>
          <w:b/>
          <w:lang w:val="id_ID" w:bidi="id_ID"/>
        </w:rPr>
        <w:t>murid-murid</w:t>
      </w:r>
      <w:r>
        <w:rPr>
          <w:lang w:val="id_ID" w:bidi="id_ID"/>
        </w:rPr>
        <w:t xml:space="preserve">-Nya di sana dapat melihat mujizat yang Dia lakukan dan ajaran-Nya. Murid adalah seseorang yang mengikuti dan belajar dari seorang guru agama tentang Tuhan, iman, dan kehidupan. Pengikut terdekat Yesus berada bersama-Nya selama sebagian besar pelayanan-Nya di depan umum, bepergian bersama-Nya ke mana-mana, belajar dari-Nya, dan kadang-kadang diutus oleh-Nya untuk memberitakan kabar baik Kerajaan Tuhan dan menyembuhkan orang sakit. Tetapi para murid di Yudea bukan merupakan bagian dari ke-12 murid itu. Mereka adalah orang lain yang juga belajar dari Yesus dan mengikuti-Nya. Ingat, </w:t>
      </w:r>
      <w:r>
        <w:rPr>
          <w:lang w:val="id_ID" w:bidi="id_ID"/>
        </w:rPr>
        <w:t>murid-murid</w:t>
      </w:r>
      <w:r>
        <w:rPr>
          <w:lang w:val="id_ID" w:bidi="id_ID"/>
        </w:rPr>
        <w:t xml:space="preserve"> ada di Daftar Kata Utama.</w:t>
      </w:r>
    </w:p>
    <w:p>
      <w:pPr/>
      <w:r>
        <w:rPr>
          <w:lang w:val="id_ID" w:bidi="id_ID"/>
        </w:rPr>
      </w:r>
      <w:r>
        <w:rPr>
          <w:lang w:val="id_ID" w:bidi="id_ID"/>
        </w:rPr>
        <w:t xml:space="preserve">Berhenti di sini dan carilah </w:t>
      </w:r>
      <w:r>
        <w:rPr>
          <w:b/>
          <w:lang w:val="id_ID" w:bidi="id_ID"/>
        </w:rPr>
        <w:t>murid-murid</w:t>
      </w:r>
      <w:r>
        <w:rPr>
          <w:lang w:val="id_ID" w:bidi="id_ID"/>
        </w:rPr>
        <w:t xml:space="preserve"> dalam Daftar Kata Utama jika perlu dan gunakan kata yang sama untuk para murid yang telah Anda gunakan dalam perikop sebelumnya.</w:t>
      </w:r>
    </w:p>
    <w:p>
      <w:pPr/>
      <w:r>
        <w:rPr>
          <w:lang w:val="id_ID" w:bidi="id_ID"/>
        </w:rPr>
      </w:r>
      <w:r>
        <w:rPr>
          <w:lang w:val="id_ID" w:bidi="id_ID"/>
        </w:rPr>
        <w:t xml:space="preserve">Oleh karena itu Yesus mengatakan kepada mereka, "Ini bukan waktu yang tepat untuk pergi ke Yudea, tetapi bagi kalian kapan saja baik untuk pergi ke Yudea. Orang-orang di dunia tidak dapat membenci kalian, tetapi bagi-Ku, mereka membenci Aku karena Aku mengatakan kepada mereka bahwa perbuatan atau pekerjaan mereka itu </w:t>
      </w:r>
      <w:r>
        <w:rPr>
          <w:b/>
          <w:lang w:val="id_ID" w:bidi="id_ID"/>
        </w:rPr>
        <w:t>kejahatan</w:t>
      </w:r>
      <w:r>
        <w:rPr>
          <w:lang w:val="id_ID" w:bidi="id_ID"/>
        </w:rPr>
        <w:t xml:space="preserve">. Kejahatan merujuk pada apa pun yang melawan Allah. Jahat berlawanan dengan baik karena hal itu tidak benar: itu adalah hal yang salah untuk dilakukan atau hal yang buruk. Ingatlah </w:t>
      </w:r>
      <w:r>
        <w:rPr>
          <w:lang w:val="id_ID" w:bidi="id_ID"/>
        </w:rPr>
        <w:t>kejahatan</w:t>
      </w:r>
      <w:r>
        <w:rPr>
          <w:lang w:val="id_ID" w:bidi="id_ID"/>
        </w:rPr>
        <w:t xml:space="preserve"> terdapat di Daftar Kata Utama.</w:t>
      </w:r>
    </w:p>
    <w:p>
      <w:pPr/>
      <w:r>
        <w:rPr>
          <w:lang w:val="id_ID" w:bidi="id_ID"/>
        </w:rPr>
      </w:r>
      <w:r>
        <w:rPr>
          <w:lang w:val="id_ID" w:bidi="id_ID"/>
        </w:rPr>
        <w:t xml:space="preserve">Berhenti di sini dan diskusikan kata apa yang akan Anda gunakan untuk </w:t>
      </w:r>
      <w:r>
        <w:rPr>
          <w:b/>
          <w:lang w:val="id_ID" w:bidi="id_ID"/>
        </w:rPr>
        <w:t>kejahatan</w:t>
      </w:r>
      <w:r>
        <w:rPr>
          <w:lang w:val="id_ID" w:bidi="id_ID"/>
        </w:rPr>
        <w:t>. Hentikan sebentar rekaman di sini.</w:t>
      </w:r>
      <w:r>
        <w:rPr>
          <w:lang w:val="id_ID" w:bidi="id_ID"/>
        </w:rPr>
      </w:r>
    </w:p>
    <w:p>
      <w:pPr>
        <w:pStyle w:val="Heading3"/>
      </w:pPr>
      <w:r>
        <w:rPr>
          <w:lang w:val="id_ID" w:bidi="id_ID"/>
        </w:rPr>
        <w:t>Menyampaikan Firman Tuhan</w:t>
      </w:r>
    </w:p>
    <w:p>
      <w:pPr/>
      <w:r>
        <w:rPr>
          <w:lang w:val="id_ID" w:bidi="id_ID"/>
        </w:rPr>
      </w:r>
      <w:r>
        <w:rPr>
          <w:lang w:val="id_ID" w:bidi="id_ID"/>
        </w:rPr>
        <w:t>Dengarkan rekaman dari Yohanes 7:1–10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sudah Anda putuskan dalam langkah sebelumnya, seperti urutan waktu, kata-kata,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seluruh perikop itu.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perikop itu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7:11–24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7:11–24 dan renungkanlah dalam hati Anda.</w:t>
      </w:r>
    </w:p>
    <w:p>
      <w:pPr/>
      <w:r>
        <w:rPr>
          <w:lang w:val="id_ID" w:bidi="id_ID"/>
        </w:rPr>
      </w:r>
      <w:r>
        <w:rPr>
          <w:lang w:val="id_ID" w:bidi="id_ID"/>
        </w:rPr>
        <w:t>Dengarkan rekaman dari Yohanes 7:11–24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Allah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dari Yohanes 7:11–24 dalam terjemahan yang paling mudah dimengerti.</w:t>
      </w:r>
    </w:p>
    <w:p>
      <w:pPr/>
      <w:r>
        <w:rPr>
          <w:lang w:val="id_ID" w:bidi="id_ID"/>
        </w:rPr>
      </w:r>
      <w:r>
        <w:rPr>
          <w:lang w:val="id_ID" w:bidi="id_ID"/>
        </w:rPr>
        <w:t>Dalam perikop terakhir, Yesus tinggal di Galilea setelah saudara-saudara-Nya melakukan perjalanan ke Yerusalem untuk merayakan Hari Raya Pondok Daun. Kemudian Yesus diam-diam mengikuti saudara-saudara-Nya untuk ikut merayakan Hari Raya itu. Jadi, selama Hari Raya itu, para pemimpin Yahudi mencari dan bertanya di mana Yesus, karena mereka mengharapkan Yesus hadir di perayaan itu dan para pemimpin Yahudi ingin tahu di mana Dia. Di sini Yohanes merujuk pada para pemimpin Yahudi hanya sebagai "orang-orang Yahudi." Mereka adalah para pemimpin agama Yahudi atau pejabat Yahudi yang menentang Yesus dan ingin membunuh-Nya.</w:t>
      </w:r>
    </w:p>
    <w:p>
      <w:pPr/>
      <w:r>
        <w:rPr>
          <w:lang w:val="id_ID" w:bidi="id_ID"/>
        </w:rPr>
      </w:r>
      <w:r>
        <w:rPr>
          <w:lang w:val="id_ID" w:bidi="id_ID"/>
        </w:rPr>
        <w:t>Jadi, saat itu orang-orang mulai banyak mengomel tentang Yesus karena banyak dari mereka tidak senang tentang apa yang telah Yesus katakan dan lakukan. Mereka berdebat tentang siapa Yesus. Beberapa mengatakan bahwa Dia adalah orang yang baik sementara yang lain mengatakan bahwa Dia menipu orang-orang. Tetapi orang banyak menolak untuk mengatakan apa pun secara terbuka tentang Yesus karena mereka takut kepada para pemimpin Yahudi. Semua orang lebih suka menunggu sampai keputusan para pemimpin agama Yahudi diumumkan kepada masyarakat tentang benar tidaknya Yesus adalah penipu.</w:t>
      </w:r>
    </w:p>
    <w:p>
      <w:pPr/>
      <w:r>
        <w:rPr>
          <w:lang w:val="id_ID" w:bidi="id_ID"/>
        </w:rPr>
      </w:r>
      <w:r>
        <w:rPr>
          <w:lang w:val="id_ID" w:bidi="id_ID"/>
        </w:rPr>
        <w:t xml:space="preserve">Berhenti di sini dan diskusikan pertanyaan-pertanyaan ini dalam kelompok: Dalam budaya Anda, perayaan tradisional apa saja yang dirayakan atau dilakukan setiap tahun? Hentikan sebentar rekaman di sini. </w:t>
      </w:r>
    </w:p>
    <w:p>
      <w:pPr/>
      <w:r>
        <w:rPr>
          <w:lang w:val="id_ID" w:bidi="id_ID"/>
        </w:rPr>
      </w:r>
      <w:r>
        <w:rPr>
          <w:lang w:val="id_ID" w:bidi="id_ID"/>
        </w:rPr>
        <w:t>Sementara orang-orang Yahudi sedang merayakan Hari Raya Pondok Daun, Yesus naik dan memasuki Bait Suci, tempat ibadah Yahudi di Yerusalem. Yesus mulai mengajar. Mungkin Yesus ingin memasuki perayaan itu pada saat yang paling penting. Ketika Yesus "naik", itu merujuk pada pergi ke tempat yang lebih tinggi, seperti bukit, karena Bait Suci berada di tempat yang tinggi. Orang-orang Yahudi di sana takjub dengan ajaran-Nya dan bertanya, "Bagaimana orang ini mendapat pengetahuan semacam ini tanpa diajar?" Di sini para pemimpin agama Yahudi menyadari fakta bahwa ajaran Yesus menunjukkan bahwa Dia memahami Hukum dan Kitab Suci Yahudi tanpa diajar oleh seorang rabi atau guru profesional.</w:t>
      </w:r>
    </w:p>
    <w:p>
      <w:pPr/>
      <w:r>
        <w:rPr>
          <w:lang w:val="id_ID" w:bidi="id_ID"/>
        </w:rPr>
      </w:r>
      <w:r>
        <w:rPr>
          <w:lang w:val="id_ID" w:bidi="id_ID"/>
        </w:rPr>
        <w:t xml:space="preserve">Berhenti di sini dan lihatlah bersama-sama gambar </w:t>
      </w:r>
      <w:r>
        <w:rPr>
          <w:lang w:val="id_ID" w:bidi="id_ID"/>
        </w:rPr>
        <w:t>Bait Suci</w:t>
      </w:r>
      <w:r>
        <w:rPr>
          <w:lang w:val="id_ID" w:bidi="id_ID"/>
        </w:rPr>
        <w:t xml:space="preserve">. Hentikan sebentar rekaman di sini. </w:t>
      </w:r>
    </w:p>
    <w:p>
      <w:pPr/>
      <w:r>
        <w:rPr>
          <w:lang w:val="id_ID" w:bidi="id_ID"/>
        </w:rPr>
      </w:r>
      <w:r>
        <w:rPr>
          <w:lang w:val="id_ID" w:bidi="id_ID"/>
        </w:rPr>
        <w:t>Kemudian, Yesus menjawab para pemimpin Yahudi, "Ajaran-Ku bukanlah pikiran-Ku sendiri, dan ajaran ini berasal dari Allah yang mengutus-Ku ke sini." Siapa pun yang memilih untuk melakukan kehendak Tuhan akan mengetahui apakah ajaran-Ku berasal dari Tuhan atau apakah Aku berbicara sendiri." Di sini Yesus mencoba memberi tahu para pemimpin Yahudi bahwa Dia adalah salah satu guru sejati dan contoh seorang guru sejati, meskipun tidak ada rabi atau guru agama yang mengajar Yesus. Selanjutnya, Yesus mengatakan bahwa seseorang yang menyatakan pikirannya sendiri sedang berusaha mencari kemuliaan atau pujian untuk dirinya sendiri. Tetapi orang yang benar ingin agar orang-orang memuliakan atau memuji Allah yang mengutus-Nya. Dan ajaran-Nya bukan untuk menipu orang lain. Penting untuk diingat bahwa Yesus mengatakan kepada para pemimpin agama Yahudi bahwa guru-guru lain mungkin menggunakan pikiran atau kewenangan manusia sebagai sumber pendapat mereka, tetapi Tuhan sendirilah yang merupakan sumber ajaran Yesus. Jadi daripada menilai ajaran Yesus dari sudut pandang pikiran tradisional atau kewenangan orang lain atas hal itu, orang-orang harus mempertimbangkan bagaimana ajaran Yesus berkaitan dengan kehendak Allah. Jika mereka benar-benar ingin melakukan kehendak Allah, mereka dapat menilai dengan benar apa yang diajarkan Yesus. Dan ingatlah bahwa Yesus juga menyarankan suatu tes yang dapat mereka gunakan untuk melihat apakah suatu ajaran berasal dari pikiran manusia atau gagasan tradisional atau tidak berasal dari Tuhan. Tes itu untuk melihat apakah guru itu mencari kemuliaan untuk dirinya sendiri atau kemuliaan untuk Allah.</w:t>
      </w:r>
    </w:p>
    <w:p>
      <w:pPr/>
      <w:r>
        <w:rPr>
          <w:lang w:val="id_ID" w:bidi="id_ID"/>
        </w:rPr>
      </w:r>
      <w:r>
        <w:rPr>
          <w:lang w:val="id_ID" w:bidi="id_ID"/>
        </w:rPr>
        <w:t xml:space="preserve">Berhenti di sini dan diskusikan pertanyaan-pertanyaan ini dalam kelompok: Dalam budaya Anda, bahaslah situasi di mana seorang raja atau kepala suku mengutus hambanya untuk menyampaikan pesan, tetapi hamba itu pergi dan menyampaikan pesan yang berbeda. Menurut Anda, mengapa hamba itu menyampaikan pesan yang berbeda? Bagaimana hamba sejati membawa kehormatan dan pujian bagi raja atau pemimpinnya ketika dia membawa suatu pesan? Hentikan sebentar rekaman di sini. </w:t>
      </w:r>
    </w:p>
    <w:p>
      <w:pPr/>
      <w:r>
        <w:rPr>
          <w:lang w:val="id_ID" w:bidi="id_ID"/>
        </w:rPr>
      </w:r>
      <w:r>
        <w:rPr>
          <w:lang w:val="id_ID" w:bidi="id_ID"/>
        </w:rPr>
        <w:t>Yesus juga berkata kepada para pemimpin Yahudi, "Bukankah Musa memberikan hukum kepadamu?" Namun, tidak ada seorang pun dari kalian yang menaati hukum. Mengapa kalian mencoba membunuh Aku?" Di sini Yesus berusaha mengatakan kepada para pemimpin Yahudi bahwa Musalah yang dulu memberikan mereka hukum Allah. Tidak ada seorang pun pemimpin Yahudi yang menaati hukum atau melakukan apa yang diajarkan Musa kepada mereka. Lalu Yesus berkata, "Mengapa kalian mencari kesempatan untuk membunuh Aku?" Yesus menunjukkan bahwa keinginan untuk membunuh-Nya adalah bertentangan dengan hukum Musa yang berkata, "Jangan membunuh." Jadi, semua orang yang berbicara atau berdebat di antara orang banyak berkata kepada Yesus, "Engkau kerasukan setan." Di sini orang banyak mengatakan bahwa roh jahat menyebabkan Yesus berpikir bahwa orang-orang ingin membunuh-Nya. Setan merujuk pada makhluk roh yang melayani Iblis.</w:t>
      </w:r>
    </w:p>
    <w:p>
      <w:pPr/>
      <w:r>
        <w:rPr>
          <w:lang w:val="id_ID" w:bidi="id_ID"/>
        </w:rPr>
      </w:r>
      <w:r>
        <w:rPr>
          <w:lang w:val="id_ID" w:bidi="id_ID"/>
        </w:rPr>
        <w:t>Berhenti di sini dan diskusikan dalam kelompok: Dalam budaya Anda, apa yang terjadi ketika seorang pemimpin agama melanggar hukum agama? Apa yang terjadi pada seseorang yang menunjukkan bahwa para pemimpin agama salah? Hentikan sebentar rekaman di sini.</w:t>
      </w:r>
    </w:p>
    <w:p>
      <w:pPr/>
      <w:r>
        <w:rPr>
          <w:lang w:val="id_ID" w:bidi="id_ID"/>
        </w:rPr>
      </w:r>
      <w:r>
        <w:rPr>
          <w:lang w:val="id_ID" w:bidi="id_ID"/>
        </w:rPr>
        <w:t>Yesus menjawab orang banyak itu, "Aku melakukan satu mujizat pada hari Sabat dan kamu semua terkejut atau takjub." Di sini sabat berarti hari keagamaan dalam budaya Yahudi untuk beribadah dan beristirahat, yang dimulai dari Jumat malam sampai Sabtu malam. Jadi, Yesus berkata kepada orang banyak, "Musa memerintahkan kamu untuk menyunat anak-anakmu pada hari Sabat." Sunat adalah tanda bahwa laki-laki adalah ahli waris perjanjian yang dibuat antara Allah dan Abraham. Sunat adalah tanda bahwa anak laki-laki itu adalah bagian dari umat pilihan Allah, Israel, dan bahwa janji-janji Allah berlaku baginya. Sunat adalah kebiasaan Yahudi untuk memotong kulit longgar pada ujung penis anak laki-laki. Ini biasanya dilakukan oleh ayah atau seorang yang ahli dalam melakukannya, seminggu setelah kelahiran bayi laki-laki itu. Yesus selanjutnya berkata, "Jadi jika seorang anak laki-laki dapat disunat pada hari Sabat sehingga hukum Musa tidak dilanggar, mengapa kamu marah kepada-Ku karena Aku menyembuhkan seluruh tubuh seorang pria pada hari Sabat?" Di sini Yesus mengatakan bahwa Musa memerintahkan orang-orang Yahudi untuk menyunat anak-anak mereka pada hari kedelapan, perintah yang diwarisi Musa dari leluhurnya, Abraham, Ishak, dan Yakub. Abraham, Ishak, dan Yakub adalah para pendiri bangsa Yahudi. Menurut ajaran Yahudi, hukum sunat memiliki prioritas lebih tinggi daripada hukum hari sabat. Jadi, Yesus berargumen bahwa ada yang lebih besar dari sunat yang lebih diutamakan daripada hukum Sabat. Kemudian Yesus mengatakan bahwa hukum belas kasihan lebih diutamakan daripada hari Sabat, karena hukum itu menyangkut seluruh tubuh seseorang. Jadi, Yesus berkata kepada para pemimpin Yahudi, "Berhenti menghakimi berdasarkan apa yang kalian lihat di permukaan." Sebaliknya hakimi menurut kebenaran, keadilan, atau kewajaran."</w:t>
      </w:r>
    </w:p>
    <w:p>
      <w:pPr/>
      <w:r>
        <w:rPr>
          <w:lang w:val="id_ID" w:bidi="id_ID"/>
        </w:rPr>
      </w:r>
      <w:r>
        <w:rPr>
          <w:lang w:val="id_ID" w:bidi="id_ID"/>
        </w:rPr>
        <w:t>Berhenti di sini dan diskusikan dalam kelompok: Bicarakan tentang situasi dalam budaya Anda ketika ada orang yang mencoba menyelamatkan orang lain, tetapi orang itu malah dikutuki dan bukan diberikan ucapan terima kasih. Hentikan sebentar rekaman di sini.</w:t>
      </w:r>
      <w:r>
        <w:rPr>
          <w:lang w:val="id_ID" w:bidi="id_ID"/>
        </w:rPr>
      </w:r>
    </w:p>
    <w:p>
      <w:pPr>
        <w:pStyle w:val="Heading3"/>
      </w:pPr>
      <w:r>
        <w:rPr>
          <w:lang w:val="id_ID" w:bidi="id_ID"/>
        </w:rPr>
        <w:t>Menjelaskan Adegan</w:t>
      </w:r>
    </w:p>
    <w:p>
      <w:pPr/>
      <w:r>
        <w:rPr>
          <w:lang w:val="id_ID" w:bidi="id_ID"/>
        </w:rPr>
      </w:r>
      <w:r>
        <w:rPr>
          <w:lang w:val="id_ID" w:bidi="id_ID"/>
        </w:rPr>
        <w:t>Dengarkan rekaman dari Yohanes 7:11–24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Para pemimpin agama Yahudi mencari kesempatan untuk membunuh Yesus selama perayaan Hari Raya Pondok Daun.</w:t>
      </w:r>
    </w:p>
    <w:p>
      <w:pPr/>
      <w:r>
        <w:rPr>
          <w:lang w:val="id_ID" w:bidi="id_ID"/>
        </w:rPr>
      </w:r>
      <w:r>
        <w:rPr>
          <w:b/>
          <w:lang w:val="id_ID" w:bidi="id_ID"/>
        </w:rPr>
        <w:t>Dalam adegan kedua:</w:t>
      </w:r>
      <w:r>
        <w:rPr>
          <w:lang w:val="id_ID" w:bidi="id_ID"/>
        </w:rPr>
        <w:t xml:space="preserve"> Yesus pergi ke Bait Suci untuk mengajar dan orang-orang Yahudi takjub dengan ajaran-Nya.</w:t>
      </w:r>
    </w:p>
    <w:p>
      <w:pPr/>
      <w:r>
        <w:rPr>
          <w:lang w:val="id_ID" w:bidi="id_ID"/>
        </w:rPr>
      </w:r>
      <w:r>
        <w:rPr>
          <w:b/>
          <w:lang w:val="id_ID" w:bidi="id_ID"/>
        </w:rPr>
        <w:t>Dalam adegan ketiga:</w:t>
      </w:r>
      <w:r>
        <w:rPr>
          <w:lang w:val="id_ID" w:bidi="id_ID"/>
        </w:rPr>
        <w:t xml:space="preserve"> Yesus menantang para pemimpin agama Yahudi bahwa ajaran-Nya bukan berasal dari gagasan manusia, tetapi gagasan Tuhan, tetapi mereka masih ingin membunuh-Nya.</w:t>
      </w:r>
    </w:p>
    <w:p>
      <w:pPr/>
      <w:r>
        <w:rPr>
          <w:lang w:val="id_ID" w:bidi="id_ID"/>
        </w:rPr>
      </w:r>
      <w:r>
        <w:rPr>
          <w:b/>
          <w:lang w:val="id_ID" w:bidi="id_ID"/>
        </w:rPr>
        <w:t>Dalam adegan keempat:</w:t>
      </w:r>
      <w:r>
        <w:rPr>
          <w:lang w:val="id_ID" w:bidi="id_ID"/>
        </w:rPr>
        <w:t xml:space="preserve"> Yesus mengingatkan para pemimpin agama Yahudi tentang Hukum yang diberikan Allah kepada Musa tentang sunat dan hari Sabat.</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Kerumunan orang di Bait Suci</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Yohanes mengatakan bahwa selama perayaan Hari Raya Pondok Daun, para pemimpin Yahudi mencari Yesus dan bertanya kepada orang-orang, "Di mana Dia?" Penting untuk diingat bahwa para pemimpin agama Yahudi meminta orang-orang untuk memberi tahu mereka di mana Yesus berada. Dan ingatlah bahwa para pemimpin Yahudi berkata, "Di mana Dia?" atau "Di mana orang itu?" Ini adalah cara untuk menghina Yesus atau menunjukkan bahwa mereka tidak memiliki rasa hormat, itu sekaligus menunjukkan bahwa para pemimpin Yahudi tidak berpikir bahwa Yesus adalah orang yang baik. Jadi, pada saat itu orang-orang mulai banyak mengomel tentang Yesus. Penting untuk diingat bahwa orang banyak berbisik-bisik satu sama lain selama berdebat karena takut kepada para pemimpin Yahudi. Dan ingatlah bahwa orang bisa terkena masalah dengan para pemimpin Yahudi karena mengatakan secara terbuka bahwa Yesus adalah orang yang baik.</w:t>
      </w:r>
    </w:p>
    <w:p>
      <w:pPr/>
      <w:r>
        <w:rPr>
          <w:lang w:val="id_ID" w:bidi="id_ID"/>
        </w:rPr>
      </w:r>
      <w:r>
        <w:rPr>
          <w:lang w:val="id_ID" w:bidi="id_ID"/>
        </w:rPr>
        <w:t>Dalam adegan kedua, Yohanes mengatakan bahwa Yesus memasuki Bait Suci dan Dia mulai mengajar. Ingatlah bahwa Yesus datang "di tengah perayaan itu," yang artinya Yesus mungkin baru datang antara hari ke 2 sampai hari 4 setelah perayaan delapan hari itu dimulai. Orang-orang Yahudi di sana takjub dengan ajaran-Nya dan bertanya, "Bagaimana orang ini mendapatkan pengetahuan semacam ini tanpa diajar?" Penting untuk diingat bahwa para pemimpin agama Yahudi tahu bahwa Yesus adalah seorang tukang kayu Galilea yang tidak memiliki pendidikan teologi yang formal. Tetapi dari perkataanNya menunjukkan bahwa Yesus tahu apa yang Dia bicarakan. Dan ingatlah bahwa para pemimpin agama Yahudi menyadari bahwa Yesus telah belajar banyak tentang Hukum atau Kitab Suci tanpa belajar di bawah mereka.</w:t>
      </w:r>
    </w:p>
    <w:p>
      <w:pPr/>
      <w:r>
        <w:rPr>
          <w:lang w:val="id_ID" w:bidi="id_ID"/>
        </w:rPr>
      </w:r>
      <w:r>
        <w:rPr>
          <w:lang w:val="id_ID" w:bidi="id_ID"/>
        </w:rPr>
        <w:t>Dalam adegan ketiga, Yesus menjawab para pemimpin Yahudi, untuk menjelaskan mengapa Dia tahu begitu banyak tanpa diajarkan oleh mereka: "Ajaran-Ku bukan pikiran-Ku sendiri, dan ajaran ini berasal dari Tuhan yang mengutus-Ku ke sini." Siapa pun yang memilih untuk melakukan kehendak Tuhan akan mengetahui apakah ajaran-Ku berasal dari Tuhan atau apakah Aku berbicara sendiri." Selanjutnya, Yesus mengatakan bahwa seseorang yang menyatakan pikirannya sendiri sedang berusaha mencari kemuliaan atau pujian untuk dirinya sendiri. Tetapi orang yang benar ingin agar orang-orang memuliakan atau memuji Tuhan yang mengutus-Nya. Dan ajaran Yesus bukanlah untuk menipu orang lain.</w:t>
      </w:r>
    </w:p>
    <w:p>
      <w:pPr/>
      <w:r>
        <w:rPr>
          <w:lang w:val="id_ID" w:bidi="id_ID"/>
        </w:rPr>
      </w:r>
      <w:r>
        <w:rPr>
          <w:lang w:val="id_ID" w:bidi="id_ID"/>
        </w:rPr>
        <w:t>Dalam adegan keempat, Yesus juga mengingatkan para pemimpin Yahudi bahwa, "Musalah yang memberikan hukum kepadamu." Tapi tidak ada seorang pun dari kalian yang menaati hukum itu. Mengapa kalian mencoba membunuh Aku?" Yesus tidak mengharapkan mereka untuk menjawab pertanyaan-pertanyaan ini. Yesus mengatakan bahwa Musa memberikan hukum kepada orang-orang, dan mereka tidak menaatinya. Sebaliknya, mereka mencoba membunuh-Nya. Jadi, semua orang-orang yang berbicara atau berdebat di antara orang banyak berkata kepada Yesus, "Engkau kerasukan setan yang membuat Engkau berpikir bahwa orang-orang sedang mencoba membunuh Engkau." Penting untuk diingat bahwa orang-orang menggunakan pernyataan yang kuat di sini bahwa Yesus salah, bahwa tidak ada seorang pun yang mencoba membunuh Yesus. Dan ingatlah bahwa mereka berpikir bahwa roh jahat yang masuk ke dalam-Nya yang membuat Yesus berpikir seperti itu. Kemudian Yesus menjawab orang banyak itu, "Ketika Aku melakukan satu mujizat pada hari Sabat, kalian semua terkejut atau takjub." Jadi, Yesus selanjutnya berkata kepada orang banyak, "Musa memerintahkan kamu untuk menyunat anak-anakmu pada hari Sabat."</w:t>
      </w:r>
    </w:p>
    <w:p>
      <w:pPr/>
      <w:r>
        <w:rPr>
          <w:lang w:val="id_ID" w:bidi="id_ID"/>
        </w:rPr>
      </w:r>
      <w:r>
        <w:rPr>
          <w:lang w:val="id_ID" w:bidi="id_ID"/>
        </w:rPr>
        <w:t>Sekarang Yohanes menghentikan kisah itu dan memberikan sedikit informasi latar belakang. Yohanes mengatakan bahwa sunat sebenarnya dimulai sebelum zaman Musa, oleh para leluhur, atau bapa Israel. Bapa-bapa ini—Abraham, Ishak, dan Yakub—hidup ratusan tahun sebelum Musa!</w:t>
      </w:r>
    </w:p>
    <w:p>
      <w:pPr/>
      <w:r>
        <w:rPr>
          <w:lang w:val="id_ID" w:bidi="id_ID"/>
        </w:rPr>
      </w:r>
      <w:r>
        <w:rPr>
          <w:lang w:val="id_ID" w:bidi="id_ID"/>
        </w:rPr>
        <w:t>Yesus melanjutkan, "Berhenti menghakimi berdasarkan apa yang kalian lihat di permukaan." Sebaliknya hakimi menurut kebenaran dan keadilan." Penting untuk diingat bahwa orang-orang marah kepada Yesus karena Dia menyembuhkan orang secara utuh pada hari Sabat. Dan ingatlah bahwa Yesus menegur orang-orang karena menilai berdasarkan penampilan di luar atau penampilan mereka daripada cara berpikir dalam hati mereka dan maksud hati mereka.</w:t>
      </w:r>
    </w:p>
    <w:p>
      <w:pPr/>
      <w:r>
        <w:rPr>
          <w:lang w:val="id_ID" w:bidi="id_ID"/>
        </w:rPr>
      </w:r>
      <w:r>
        <w:rPr>
          <w:lang w:val="id_ID" w:bidi="id_ID"/>
        </w:rPr>
        <w:t>Carilah selembar kertas biasa atau kertas karton dan gambarlah dalam kelompok.</w:t>
      </w:r>
    </w:p>
    <w:p>
      <w:pPr/>
      <w:r>
        <w:rPr>
          <w:lang w:val="id_ID" w:bidi="id_ID"/>
        </w:rPr>
      </w:r>
      <w:r>
        <w:rPr>
          <w:lang w:val="id_ID" w:bidi="id_ID"/>
        </w:rPr>
        <w:t>Sekarang, kelompok harus membuat papan cerita, menggambar, atau menggunakan barang-barang untuk membayangkan perikop ini dan tindakan-tindakan yang ada di dalamnya. Anda mungkin ingin memikirkan cara lain untuk memvisualisasikan perikop ini dengan lebih baik ketika Anda menggambar.</w:t>
      </w:r>
    </w:p>
    <w:p>
      <w:pPr/>
      <w:r>
        <w:rPr>
          <w:lang w:val="id_ID" w:bidi="id_ID"/>
        </w:rPr>
      </w:r>
      <w:r>
        <w:rPr>
          <w:lang w:val="id_ID" w:bidi="id_ID"/>
        </w:rPr>
        <w:t>Hentikan sejenak audio dan kumpulkan bahan-bahan untuk kegiatan Anda.</w:t>
      </w:r>
    </w:p>
    <w:p>
      <w:pPr/>
      <w:r>
        <w:rPr>
          <w:lang w:val="id_ID" w:bidi="id_ID"/>
        </w:rPr>
      </w:r>
      <w:r>
        <w:rPr>
          <w:lang w:val="id_ID" w:bidi="id_ID"/>
        </w:rPr>
        <w:t>Hentikan sejenak audio dan lakukan kegiatan ini.</w:t>
      </w:r>
      <w:r>
        <w:rPr>
          <w:lang w:val="id_ID" w:bidi="id_ID"/>
        </w:rPr>
      </w:r>
    </w:p>
    <w:p>
      <w:pPr>
        <w:pStyle w:val="Heading3"/>
      </w:pPr>
      <w:r>
        <w:rPr>
          <w:lang w:val="id_ID" w:bidi="id_ID"/>
        </w:rPr>
        <w:t>Memperagakan Bacaan</w:t>
      </w:r>
    </w:p>
    <w:p>
      <w:pPr/>
      <w:r>
        <w:rPr>
          <w:lang w:val="id_ID" w:bidi="id_ID"/>
        </w:rPr>
      </w:r>
      <w:r>
        <w:rPr>
          <w:lang w:val="id_ID" w:bidi="id_ID"/>
        </w:rPr>
        <w:t>Dengarkan rekaman dari Yohanes 7:11–24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Kisah ini ada 4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Kerumunan orang di Bait Suci</w:t>
      </w:r>
    </w:p>
    <w:p>
      <w:pPr/>
      <w:r>
        <w:rPr>
          <w:lang w:val="id_ID" w:bidi="id_ID"/>
        </w:rPr>
      </w:r>
      <w:r>
        <w:rPr>
          <w:lang w:val="id_ID" w:bidi="id_ID"/>
        </w:rPr>
        <w:t xml:space="preserve">Pertama, peragakan kisahnya tanpa berhenti. Perhatikan dialog, alur kisah, jalan kisah, dan urutan waktu dalam kisah. Pastikan Anda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ulangi kembali dramanya.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selama perayaan Hari Raya Pondok Daun, para pemimpin Yahudi mencari Yesus dan bertanya kepada orang-orang, "Di mana Yesus—di mana orang itu?" Jadi, pada saat itu orang-orang mulai banyak mengomel tentang Yesus. Mereka berdebat tentang siapa Yesus: Beberapa mengatakan Dia adalah orang baik sementara yang lain mengatakan bahwa Dia menipu orang.</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orang-orang yang memerankan para pemimpin agama Yahudi, "Apa yang kalian rasakan atau pikirkan?" Anda mungkin mendengar hal-hal seperti, "Kita telah mencari kesempatan yang baik untuk membunuh penipu ini dan hanya ini satu-satunya kesempatan kita."</w:t>
      </w:r>
    </w:p>
    <w:p>
      <w:pPr>
        <w:pStyle w:val="ListBullet"/>
        <w:spacing w:line="240" w:lineRule="auto"/>
        <w:ind w:left="720"/>
      </w:pPr>
      <w:r>
        <w:rPr>
          <w:lang w:val="id_ID" w:bidi="id_ID"/>
        </w:rPr>
      </w:r>
      <w:r>
        <w:rPr>
          <w:lang w:val="id_ID" w:bidi="id_ID"/>
        </w:rPr>
        <w:t>Tanyakan kepada orang-orang yang memerankan kerumunan orang banyak, "Apa yang Anda rasakan atau pikirkan?" Anda mungkin mendengar hal-hal seperti, "Kami takut, kami tidak ingin mendapat masalah dengan para pemimpin agama kami. Lebih baik diam saja."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memasuki Bait Suci dan Dia mulai mengajar. Orang-orang Yahudi di sana takjub dengan ajaran-Nya dan bertanya, "Bagaimana orang ini mendapat pengetahuan semacam ini tanpa diajar oleh seorang guru?"</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berharap orang-orang Yahudi menyadari bahwa Aku adalah Firman atau pengetahuan yang diajarkan. Firman yang telah menjadi manusia adalah Aku, yang mengajar mereka sekarang."</w:t>
      </w:r>
    </w:p>
    <w:p>
      <w:pPr>
        <w:pStyle w:val="ListBullet"/>
        <w:spacing w:line="240" w:lineRule="auto"/>
        <w:ind w:left="720"/>
      </w:pPr>
      <w:r>
        <w:rPr>
          <w:lang w:val="id_ID" w:bidi="id_ID"/>
        </w:rPr>
      </w:r>
      <w:r>
        <w:rPr>
          <w:lang w:val="id_ID" w:bidi="id_ID"/>
        </w:rPr>
        <w:t>Tanyakan kepada orang-orang yang memerankan orang-orang Yahudi "Apa yang Anda rasakan atau pikirkan?" Anda mungkin mendengar, "Wow! Ajaran-Nya menunjukkan bahwa Dia memahami dan memiliki pengetahuan yang baik tentang apa yang Dia ajarkan."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Yesus menjawab para pemimpin Yahudi, "Ajaran-Ku bukanlah pikiran-Ku sendiri, dan ajaran ini berasal dari Tuhan yang mengutus-Ku ke sini." Siapa pun yang memilih untuk melakukan kehendak Tuhan akan mengetahui apakah ajaran-Ku berasal dari Tuhan atau apakah Aku berbicara sendiri. Dan seseorang yang mengungkapkan pikirannya sendiri sedang mencoba mencari kemuliaan atau pujian untuk dirinya sendiri. Tetapi orang yang benar ingin agar orang-orang memuliakan atau memuji Tuhan yang mengutus-Nya. Dan ajaran-Nya bukan untuk menipu orang lain."</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"Betapa Aku berharap para pemimpin agama Yahudi ini tahu bahwa sumber ajaran-Ku bukan dari gagasan manusia tetapi dari Allah. Dan Aku ingin Allah dipuji melalui ajaran-Ku."</w:t>
      </w:r>
    </w:p>
    <w:p>
      <w:pPr>
        <w:pStyle w:val="ListBullet"/>
        <w:spacing w:line="240" w:lineRule="auto"/>
        <w:ind w:left="720"/>
      </w:pPr>
      <w:r>
        <w:rPr>
          <w:lang w:val="id_ID" w:bidi="id_ID"/>
        </w:rPr>
      </w:r>
      <w:r>
        <w:rPr>
          <w:lang w:val="id_ID" w:bidi="id_ID"/>
        </w:rPr>
        <w:t>Tanyakan kepada orang-orang yang memerankan para pemimpin agama Yahudi, "Apa yang kalian rasakan atau pikirkan?" Anda mungkin mendengar hal-hal seperti, "Yesus ini mencoba menipu orang-orang dan mendapatkan pujian dari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Dalam adegan keempat, Yesus berkata kepada para pemimpin Yahudi bahwa, "Musalah yang memberikan hukum kepadamu dan tidak ada seorang pun dari kalian yang menaati hukum itu." Mengapa kalian mencoba membunuh Aku?" </w:t>
      </w:r>
    </w:p>
    <w:p>
      <w:pPr/>
      <w:r>
        <w:rPr>
          <w:lang w:val="id_ID" w:bidi="id_ID"/>
        </w:rPr>
      </w:r>
      <w:r>
        <w:rPr>
          <w:lang w:val="id_ID" w:bidi="id_ID"/>
        </w:rPr>
        <w:t>Jadi, semua orang yang telah berbicara atau berdebat di antara orang banyak berkata kepada Yesus, "Engkau kerasukan setan yang membuat Engkau berpikir bahwa orang-orang sedang mencoba membunuh Engkau."</w:t>
      </w:r>
    </w:p>
    <w:p>
      <w:pPr/>
      <w:r>
        <w:rPr>
          <w:lang w:val="id_ID" w:bidi="id_ID"/>
        </w:rPr>
      </w:r>
      <w:r>
        <w:rPr>
          <w:lang w:val="id_ID" w:bidi="id_ID"/>
        </w:rPr>
        <w:t>Kemudian Yesus menjawab orang banyak itu, "Aku melakukan satu mujizat pada hari sabat dan kamu semua terkejut atau takjub. Dan Musa memerintahkan kalian untuk menyunat anak-anak kalian pada hari Sabat. Berhenti menghakimi berdasarkan apa yang kalian lihat di permukaan. Sebaliknya hakimi menurut kebenaran, keadilan, atau kewajaran."</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menantikan hari ketika orang-orang Yahudi akan tahu bahwa lebih baik untuk menyembuhkan seluruh tubuh daripada menyembuhkan satu bagian saja." Ini adalah kesempatan untuk memberi tahu mereka bahwa orang tidak boleh menghakimi berdasarkan penampilan luar saja tetapi berdasarkan kenyataan."</w:t>
      </w:r>
    </w:p>
    <w:p>
      <w:pPr>
        <w:pStyle w:val="ListBullet"/>
        <w:spacing w:line="240" w:lineRule="auto"/>
        <w:ind w:left="720"/>
      </w:pPr>
      <w:r>
        <w:rPr>
          <w:lang w:val="id_ID" w:bidi="id_ID"/>
        </w:rPr>
      </w:r>
      <w:r>
        <w:rPr>
          <w:lang w:val="id_ID" w:bidi="id_ID"/>
        </w:rPr>
        <w:t>Tanyakan kepada orang-orang yang memerankan orang-orang Yahudi, "Bagaimana perasaan atau pikiran Anda?" Anda mungkin mendengar hal-hal seperti, "Kami benar-benar marah kepada Yesus karena melanggar hukum kami dengan menyembuhkan orang pada hari Sabat."</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7:11–24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Selama perayaan Hari Raya Pondok Daun, </w:t>
      </w:r>
      <w:r>
        <w:rPr>
          <w:b/>
          <w:lang w:val="id_ID" w:bidi="id_ID"/>
        </w:rPr>
        <w:t>para pemimpin Yahudi</w:t>
      </w:r>
      <w:r>
        <w:rPr>
          <w:lang w:val="id_ID" w:bidi="id_ID"/>
        </w:rPr>
        <w:t xml:space="preserve"> mencari Yesus dan bertanya kepada orang-orang, "Di mana Yesus?" Orang-orang Yahudi adalah para pemimpin Yahudi yang adalah </w:t>
      </w:r>
      <w:r>
        <w:rPr>
          <w:lang w:val="id_ID" w:bidi="id_ID"/>
        </w:rPr>
        <w:t>para pengajar hukum Taurat</w:t>
      </w:r>
      <w:r>
        <w:rPr>
          <w:lang w:val="id_ID" w:bidi="id_ID"/>
        </w:rPr>
        <w:t xml:space="preserve"> atau </w:t>
      </w:r>
      <w:r>
        <w:rPr>
          <w:lang w:val="id_ID" w:bidi="id_ID"/>
        </w:rPr>
        <w:t>para ahli Taurat</w:t>
      </w:r>
      <w:r>
        <w:rPr>
          <w:lang w:val="id_ID" w:bidi="id_ID"/>
        </w:rPr>
        <w:t xml:space="preserve"> selaku orang-orang yang menulis hukum itu. Mereka adalah sarjana dan ahli dalam menafsir hukum dari Kitab Suci. Gunakan ungkapan yang sama untuk para pemimpin Yahudi yang Anda gunakan dalam perikop sebelumnya.</w:t>
      </w:r>
    </w:p>
    <w:p>
      <w:pPr/>
      <w:r>
        <w:rPr>
          <w:lang w:val="id_ID" w:bidi="id_ID"/>
        </w:rPr>
      </w:r>
      <w:r>
        <w:rPr>
          <w:lang w:val="id_ID" w:bidi="id_ID"/>
        </w:rPr>
        <w:t xml:space="preserve">Yesus memasuki </w:t>
      </w:r>
      <w:r>
        <w:rPr>
          <w:b/>
          <w:lang w:val="id_ID" w:bidi="id_ID"/>
        </w:rPr>
        <w:t>Bait Suci</w:t>
      </w:r>
      <w:r>
        <w:rPr>
          <w:lang w:val="id_ID" w:bidi="id_ID"/>
        </w:rPr>
        <w:t xml:space="preserve"> dan Dia mulai mengajar. Bait atau kuil biasanya nama yang diberikan kepada tempat ibadah di mana korban dipersembahkan untuk menghormati sembahan dari bait atau kuil tersebut. Bait Suci dapat diterjemahkan sebagai rumah di mana Tuhan tinggal di antara umat-Nya. Para imam Yahudi mempersembahkan korban di Bait Suci supaya Tuhan mau mengampuni dosa umat, sekaligus untuk mengucap syukur kepada Tuhan. Bait Suci dibangun agar orang-orang dapat menyembah Tuhan dan para imam khusus dapat membawakan korban kepada Tuhan. Terjemahkan </w:t>
      </w:r>
      <w:r>
        <w:rPr>
          <w:lang w:val="id_ID" w:bidi="id_ID"/>
        </w:rPr>
        <w:t>Bait Suci</w:t>
      </w:r>
      <w:r>
        <w:rPr>
          <w:lang w:val="id_ID" w:bidi="id_ID"/>
        </w:rPr>
        <w:t xml:space="preserve"> dengan cara yang sama seperti yang Anda lakukan pada perikop sebelumnya, dan ingatlah bahwa </w:t>
      </w:r>
      <w:r>
        <w:rPr>
          <w:lang w:val="id_ID" w:bidi="id_ID"/>
        </w:rPr>
        <w:t>Bait Suci</w:t>
      </w:r>
      <w:r>
        <w:rPr>
          <w:lang w:val="id_ID" w:bidi="id_ID"/>
        </w:rPr>
        <w:t xml:space="preserve"> ada di Daftar Kata Utama.</w:t>
      </w:r>
    </w:p>
    <w:p>
      <w:pPr/>
      <w:r>
        <w:rPr>
          <w:lang w:val="id_ID" w:bidi="id_ID"/>
        </w:rPr>
      </w:r>
      <w:r>
        <w:rPr>
          <w:lang w:val="id_ID" w:bidi="id_ID"/>
        </w:rPr>
        <w:t xml:space="preserve">Orang yang mengungkapkan pikirannya sendiri sedang berusaha mencari </w:t>
      </w:r>
      <w:r>
        <w:rPr>
          <w:b/>
          <w:lang w:val="id_ID" w:bidi="id_ID"/>
        </w:rPr>
        <w:t>kemuliaan</w:t>
      </w:r>
      <w:r>
        <w:rPr>
          <w:lang w:val="id_ID" w:bidi="id_ID"/>
        </w:rPr>
        <w:t xml:space="preserve"> atau pujian bagi dirinya sendiri. Tetapi orang benar ingin agar orang-orang memuliakan, atau memuji, Allah yang mengutus-Nya. Kemuliaan kadang-kadang dapat diterjemahkan sebagai perkataan yang baik tentang seseorang atau menghormati mereka. Ini paling sering digunakan ketika berbicara tentang memuji, menghormati, dan membicarakan hal baik tentang Allah. </w:t>
      </w:r>
      <w:r>
        <w:rPr>
          <w:lang w:val="id_ID" w:bidi="id_ID"/>
        </w:rPr>
        <w:t>Memuliakan</w:t>
      </w:r>
      <w:r>
        <w:rPr>
          <w:lang w:val="id_ID" w:bidi="id_ID"/>
        </w:rPr>
        <w:t xml:space="preserve"> atau memuji Tuhan berarti mengakui bahwa Tuhan layak dihormati dan kemudian memuja Dia. Terjemahkan kemuliaan sama seperti yang Anda lakukan pada perikop sebelumnya, dan ingatlah bahwa </w:t>
      </w:r>
      <w:r>
        <w:rPr>
          <w:lang w:val="id_ID" w:bidi="id_ID"/>
        </w:rPr>
        <w:t>kemuliaan</w:t>
      </w:r>
      <w:r>
        <w:rPr>
          <w:lang w:val="id_ID" w:bidi="id_ID"/>
        </w:rPr>
        <w:t xml:space="preserve"> ada di Daftar Kata Utama.</w:t>
      </w:r>
    </w:p>
    <w:p>
      <w:pPr/>
      <w:r>
        <w:rPr>
          <w:lang w:val="id_ID" w:bidi="id_ID"/>
        </w:rPr>
      </w:r>
      <w:r>
        <w:rPr>
          <w:lang w:val="id_ID" w:bidi="id_ID"/>
        </w:rPr>
        <w:t xml:space="preserve">Yesus berkata kepada para pemimpin Yahudi bahwa, "Musalah yang memberikan </w:t>
      </w:r>
      <w:r>
        <w:rPr>
          <w:b/>
          <w:lang w:val="id_ID" w:bidi="id_ID"/>
        </w:rPr>
        <w:t>hukum</w:t>
      </w:r>
      <w:r>
        <w:rPr>
          <w:lang w:val="id_ID" w:bidi="id_ID"/>
        </w:rPr>
        <w:t xml:space="preserve"> kepada kalian dan tidak ada seorang pun dari kalian yang menaati hukum itu." </w:t>
      </w:r>
      <w:r>
        <w:rPr>
          <w:b/>
          <w:lang w:val="id_ID" w:bidi="id_ID"/>
        </w:rPr>
        <w:t>Hukum Musa</w:t>
      </w:r>
      <w:r>
        <w:rPr>
          <w:lang w:val="id_ID" w:bidi="id_ID"/>
        </w:rPr>
        <w:t xml:space="preserve"> dapat diterjemahkan sebagai aturan dari Allah yang dibagikan Musa kepada orang-orang Yahudi untuk memberi tahu mereka bagaimana harus hidup. Kadang-kadang kata hukum Taurat disebut Taurat saja, tetapi ini merujuk pada hukum yang diberikan Allah kepada orang-orang Yahudi melalui Musa. Terjemahkan hukum sama seperti yang Anda lakukan pada perikop sebelumnya, dan ingatlah bahwa </w:t>
      </w:r>
      <w:r>
        <w:rPr>
          <w:lang w:val="id_ID" w:bidi="id_ID"/>
        </w:rPr>
        <w:t>hukum</w:t>
      </w:r>
      <w:r>
        <w:rPr>
          <w:lang w:val="id_ID" w:bidi="id_ID"/>
        </w:rPr>
        <w:t xml:space="preserve"> ada di Daftar Kata Utama.</w:t>
      </w:r>
    </w:p>
    <w:p>
      <w:pPr/>
      <w:r>
        <w:rPr>
          <w:lang w:val="id_ID" w:bidi="id_ID"/>
        </w:rPr>
      </w:r>
      <w:r>
        <w:rPr>
          <w:lang w:val="id_ID" w:bidi="id_ID"/>
        </w:rPr>
        <w:t xml:space="preserve">Orang-orang yang berbicara atau berdebat di antara orang banyak berkata kepada Yesus, "Engkau kerasukan </w:t>
      </w:r>
      <w:r>
        <w:rPr>
          <w:b/>
          <w:lang w:val="id_ID" w:bidi="id_ID"/>
        </w:rPr>
        <w:t>setan</w:t>
      </w:r>
      <w:r>
        <w:rPr>
          <w:lang w:val="id_ID" w:bidi="id_ID"/>
        </w:rPr>
        <w:t xml:space="preserve"> yang mencoba membunuh-Mu. Setan dapat diterjemahkan sebagai roh jahat yang melayani Iblis sebagai suruhannya dan berada di bawah kuasanya. Makhluk roh ini memiliki kuasa untuk menindas manusia, bahkan mengendalikannya.</w:t>
      </w:r>
    </w:p>
    <w:p>
      <w:pPr/>
      <w:r>
        <w:rPr>
          <w:lang w:val="id_ID" w:bidi="id_ID"/>
        </w:rPr>
      </w:r>
      <w:r>
        <w:rPr>
          <w:lang w:val="id_ID" w:bidi="id_ID"/>
        </w:rPr>
        <w:t xml:space="preserve">Berhenti di sini dan carilah </w:t>
      </w:r>
      <w:r>
        <w:rPr>
          <w:lang w:val="id_ID" w:bidi="id_ID"/>
        </w:rPr>
        <w:t>setan</w:t>
      </w:r>
      <w:r>
        <w:rPr>
          <w:lang w:val="id_ID" w:bidi="id_ID"/>
        </w:rPr>
        <w:t xml:space="preserve"> di Daftar Kata Utama. Diskusikan kata apa yang akan Anda gunakan untuk setan. Hentikan sebentar rekaman di sini. </w:t>
      </w:r>
    </w:p>
    <w:p>
      <w:pPr/>
      <w:r>
        <w:rPr>
          <w:lang w:val="id_ID" w:bidi="id_ID"/>
        </w:rPr>
      </w:r>
      <w:r>
        <w:rPr>
          <w:lang w:val="id_ID" w:bidi="id_ID"/>
        </w:rPr>
        <w:t xml:space="preserve">Kemudian Yesus menjawab orang banyak itu, "Aku melakukan satu </w:t>
      </w:r>
      <w:r>
        <w:rPr>
          <w:b/>
          <w:lang w:val="id_ID" w:bidi="id_ID"/>
        </w:rPr>
        <w:t>mujizat</w:t>
      </w:r>
      <w:r>
        <w:rPr>
          <w:lang w:val="id_ID" w:bidi="id_ID"/>
        </w:rPr>
        <w:t xml:space="preserve"> pada hari Sabat dan kamu semua terkejut, atau takjub." Mujizat mengacu pada tindakan-tindakan luar biasa yang hanya dapat dilakukan oleh Allah, dan membuat orang takjub kepada Allah. Mujizat, tanda-tanda, dan keajaiban terkadang semuanya artinya sama yaitu peristiwa yang terjadi untuk menunjukkan hal penting kepada orang-orang. </w:t>
      </w:r>
    </w:p>
    <w:p>
      <w:pPr/>
      <w:r>
        <w:rPr>
          <w:lang w:val="id_ID" w:bidi="id_ID"/>
        </w:rPr>
      </w:r>
      <w:r>
        <w:rPr>
          <w:lang w:val="id_ID" w:bidi="id_ID"/>
        </w:rPr>
        <w:t xml:space="preserve">Berhenti di sini dan diskusikan kata apa yang akan Anda gunakan untuk </w:t>
      </w:r>
      <w:r>
        <w:rPr>
          <w:b/>
          <w:lang w:val="id_ID" w:bidi="id_ID"/>
        </w:rPr>
        <w:t>mujizat</w:t>
      </w:r>
      <w:r>
        <w:rPr>
          <w:lang w:val="id_ID" w:bidi="id_ID"/>
        </w:rPr>
        <w:t xml:space="preserve">. Ingat bahwa </w:t>
      </w:r>
      <w:r>
        <w:rPr>
          <w:lang w:val="id_ID" w:bidi="id_ID"/>
        </w:rPr>
        <w:t>mujizat</w:t>
      </w:r>
      <w:r>
        <w:rPr>
          <w:lang w:val="id_ID" w:bidi="id_ID"/>
        </w:rPr>
        <w:t xml:space="preserve"> ada di Daftar Kata Utama. Hentikan sebentar rekaman di sini. </w:t>
      </w:r>
    </w:p>
    <w:p>
      <w:pPr/>
      <w:r>
        <w:rPr>
          <w:lang w:val="id_ID" w:bidi="id_ID"/>
        </w:rPr>
      </w:r>
      <w:r>
        <w:rPr>
          <w:lang w:val="id_ID" w:bidi="id_ID"/>
        </w:rPr>
        <w:t xml:space="preserve">Yesus mengatakan kepada orang-orang, "Musa memerintahkan kamu untuk </w:t>
      </w:r>
      <w:r>
        <w:rPr>
          <w:b/>
          <w:lang w:val="id_ID" w:bidi="id_ID"/>
        </w:rPr>
        <w:t>menyunat</w:t>
      </w:r>
      <w:r>
        <w:rPr>
          <w:lang w:val="id_ID" w:bidi="id_ID"/>
        </w:rPr>
        <w:t xml:space="preserve"> anak laki-lakimu pada hari Sabat." Sunat adalah kebiasaan Yahudi untuk memotong kulit longgar pada ujung penis anak laki-laki. Hal ini biasanya dilakukan oleh ayah atau seorang yang ahli dalam melakukannya, seminggu setelah kelahiran bayi laki-laki itu.</w:t>
      </w:r>
    </w:p>
    <w:p>
      <w:pPr/>
      <w:r>
        <w:rPr>
          <w:lang w:val="id_ID" w:bidi="id_ID"/>
        </w:rPr>
      </w:r>
      <w:r>
        <w:rPr>
          <w:lang w:val="id_ID" w:bidi="id_ID"/>
        </w:rPr>
        <w:t xml:space="preserve">Berhenti di sini dan diskusikan kata apa yang akan Anda gunakan untuk </w:t>
      </w:r>
      <w:r>
        <w:rPr>
          <w:b/>
          <w:lang w:val="id_ID" w:bidi="id_ID"/>
        </w:rPr>
        <w:t>sunat</w:t>
      </w:r>
      <w:r>
        <w:rPr>
          <w:lang w:val="id_ID" w:bidi="id_ID"/>
        </w:rPr>
        <w:t xml:space="preserve">. Ingatlah bahwa </w:t>
      </w:r>
      <w:r>
        <w:rPr>
          <w:lang w:val="id_ID" w:bidi="id_ID"/>
        </w:rPr>
        <w:t>sunat</w:t>
      </w:r>
      <w:r>
        <w:rPr>
          <w:lang w:val="id_ID" w:bidi="id_ID"/>
        </w:rPr>
        <w:t xml:space="preserve"> ada dalam Daftar Kata Utama. Hentikan sebentar rekaman di sini. </w:t>
      </w:r>
    </w:p>
    <w:p>
      <w:pPr/>
      <w:r>
        <w:rPr>
          <w:lang w:val="id_ID" w:bidi="id_ID"/>
        </w:rPr>
      </w:r>
      <w:r>
        <w:rPr>
          <w:lang w:val="id_ID" w:bidi="id_ID"/>
        </w:rPr>
        <w:t xml:space="preserve">Gunakan kata yang sama untuk </w:t>
      </w:r>
      <w:r>
        <w:rPr>
          <w:b/>
          <w:lang w:val="id_ID" w:bidi="id_ID"/>
        </w:rPr>
        <w:t>Sabat</w:t>
      </w:r>
      <w:r>
        <w:rPr>
          <w:lang w:val="id_ID" w:bidi="id_ID"/>
        </w:rPr>
        <w:t xml:space="preserve"> seperti yang telah Anda gunakan sebelumnya. Orang-orang Yahudi menjalani hari Sabat sebagai hari istirahat dan beribadah sejak Allah memberikan mereka perintah ini. Hari Sabat merupakan hari ketujuh dalam seminggu. Hari Sabat juga adalah hari ketika orang-orang pergi ke sinagoge untuk beribadah. Ingatlah bahwa </w:t>
      </w:r>
      <w:r>
        <w:rPr>
          <w:lang w:val="id_ID" w:bidi="id_ID"/>
        </w:rPr>
        <w:t>Sabat</w:t>
      </w:r>
      <w:r>
        <w:rPr>
          <w:lang w:val="id_ID" w:bidi="id_ID"/>
        </w:rPr>
        <w:t xml:space="preserve"> ada di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tersebut telah menceritakan kembali seluruh perikop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7:25–36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7:25–36 dan renungkanlah dalam hati Anda.</w:t>
      </w:r>
    </w:p>
    <w:p>
      <w:pPr/>
      <w:r>
        <w:rPr>
          <w:lang w:val="id_ID" w:bidi="id_ID"/>
        </w:rPr>
      </w:r>
      <w:r>
        <w:rPr>
          <w:lang w:val="id_ID" w:bidi="id_ID"/>
        </w:rPr>
        <w:t>Dengarkan rekaman dari Yohanes 7:25–36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rekaman dari Yohanes 7:25–36 dalam terjemahan yang paling mudah dimengerti.</w:t>
      </w:r>
    </w:p>
    <w:p>
      <w:pPr/>
      <w:r>
        <w:rPr>
          <w:lang w:val="id_ID" w:bidi="id_ID"/>
        </w:rPr>
      </w:r>
      <w:r>
        <w:rPr>
          <w:lang w:val="id_ID" w:bidi="id_ID"/>
        </w:rPr>
        <w:t>Dalam perikop terakhir, Yohanes mengatakan kepada kita bahwa Yesus pergi ke perayaan di Yerusalem dan mulai mengajar di Bait Suci. Semua orang kagum dengan cara Dia mengajar. Sekarang beberapa orang yang tinggal di Yerusalem mulai berkata, "Bukankah ini Yesus yang berusaha dibunuh oleh para pemimpin atau para penguasa kita? Dan lihatlah; Dia berbicara di depan umum dan tidak ada seorang pun yang mengatakan apa pun untuk menantang atau menegur-Nya. Apa mungkin para pemimpin atau para penguasa Yahudi kita telah memutuskan bahwa Yesus benar-benar adalah Mesias atau Kristus?"</w:t>
      </w:r>
    </w:p>
    <w:p>
      <w:pPr/>
      <w:r>
        <w:rPr>
          <w:lang w:val="id_ID" w:bidi="id_ID"/>
        </w:rPr>
      </w:r>
      <w:r>
        <w:rPr>
          <w:lang w:val="id_ID" w:bidi="id_ID"/>
        </w:rPr>
        <w:t>Mesias artinya orang yang diurapi Tuhan, atau telah ditunjuk untuk suatu tugas khusus. Di sini Yohanes mencoba mengatakan kepada kita bahwa orang-orang atau penduduk yang tinggal di Yerusalem terkejut dan mulai berbicara tentang ajaran Yesus. Orang-orang bingung karena mereka tidak memahami mengapa para pemimpin Yahudi mengizinkan Yesus mengajar di depan umum. Mereka menduga para pemimpin Yahudi akan menangkap dan membunuh Yesus. Mereka bertanya-tanya apakah para pemimpin Yahudi sekarang percaya bahwa Yesus adalah Mesias. Kemudian orang-orang terus mengatakan bahwa mereka tahu asal Yesus, tetapi ketika Mesias atau Kristus sejati tiba mereka tidak akan tahu dari mana asal-Nya. Beberapa orang Yahudi menafsirkan Kitab Suci mereka untuk mengatakan bahwa orang-orang tidak akan mengetahui dari mana Mesias berasal. Di sini orang-orang yang sedang berbicara di kerumunan itu tidak berpikir Yesus adalah Mesias, tetapi hanya nabi lain. Orang-orang yang berbicara tentang Yesus berpendapat bahwa Mesias belum datang. Jadi, mereka masih menunggu kedatangan Mesias. Mereka berpikir Mesias akan langsung datang atau muncul dan tidak ada seorang pun yang akan tahu dari mana asalnya Dia.</w:t>
      </w:r>
    </w:p>
    <w:p>
      <w:pPr/>
      <w:r>
        <w:rPr>
          <w:lang w:val="id_ID" w:bidi="id_ID"/>
        </w:rPr>
      </w:r>
      <w:r>
        <w:rPr>
          <w:lang w:val="id_ID" w:bidi="id_ID"/>
        </w:rPr>
        <w:t>Berhenti di sini dan diskusikan pertanyaan-pertanyaan ini dalam kelompok</w:t>
      </w:r>
    </w:p>
    <w:p>
      <w:pPr/>
      <w:r>
        <w:rPr>
          <w:lang w:val="id_ID" w:bidi="id_ID"/>
        </w:rPr>
      </w:r>
      <w:r>
        <w:rPr>
          <w:lang w:val="id_ID" w:bidi="id_ID"/>
        </w:rPr>
        <w:t>Jadi, sementara Yesus masih mengajar orang banyak di Bait Suci, Yesus berbicara dengan suara keras agar semua orang dapat mendengar-Nya. Yesus berkata, "Kamu berpikir bahwa kamu mengenal Aku dan tahu dari mana asal-Ku. Aku tidak datang ke sini atas keputusan-Ku sendiri. Sebaliknya, Aku diutus oleh Tuhan, yang dapat dipercaya dan dapat diandalkan. Kamu tidak mengenal-Nya. Akulah yang mengenal Tuhan karena Aku berasal dari Dia dan Dialah yang mengutus-Ku kepadamu." Di sini Yesus mengatakan bahwa orang-orang yang membicarakan diri-Nya di Yerusalem mengenal orang tua manusia-Nya, tetapi mereka tidak mengenal Tuhan, yang telah mengutus-Nya ke dunia. Namun, Yesus memang mengenal Tuhan karena Ia berasal dari Tuhan. Sebagai orang yang berbicara atas nama Tuhan yang benar, Dia memiliki pesan penting yang harus didengar semua orang. Jadi, setelah Yesus mengatakan ini, orang-orang Yahudi berusaha menangkap-Nya, tetapi tidak ada satu pun dari mereka yang dapat menangkap-Nya atau menahan-Nya karena belum waktunya yang ditetapkan Tuhan bagi Yesus untuk ditangkap. Yesus memegang kendali atas apa yang terjadi pada Dia, karena Tuhan mengutus Dia dan Tuhan memegang kendali penuh. Tetapi di antara kerumunan itu ada banyak orang yang percaya kepada Yesus. Mereka berkata satu sama lain, "Ketika Mesias muncul di bumi, Ia tidak akan melakukan lebih banyak tanda atau mujizat daripada yang telah Yesus lakukan." Di sini Yohanes mengatakan bahwa meskipun beberapa orang dan para pemimpin mereka menentang Yesus dan berusaha menangkap-Nya, banyak orang dalam kerumunan itu percaya kepada Yesus. Mereka percaya bahwa Yesus telah melakukan apa yang akan dilakukan oleh Mesias dan bahwa tidak mungkin ada orang lain yang dapat melakukan tanda-tanda mujizat yang lebih banyak daripada apa yang telah dilakukan Yesus. Karena tanda-tanda mujizat ini, Yesus pastilah sang Mesias.</w:t>
      </w:r>
    </w:p>
    <w:p>
      <w:pPr/>
      <w:r>
        <w:rPr>
          <w:lang w:val="id_ID" w:bidi="id_ID"/>
        </w:rPr>
      </w:r>
      <w:r>
        <w:rPr>
          <w:lang w:val="id_ID" w:bidi="id_ID"/>
        </w:rPr>
        <w:t>Berhenti di sini dan diskusikan dalam kelompok: Dalam budaya Anda, diskusikan situasi ketika seorang raja atau kepala suku mengutus hambanya untuk menyampaikan pesan penting, dan beberapa orang percaya pada pesannya sementara yang lain tidak mau mendengarkan hamba tersebut karena hamba itu tidak berasal dari keluarga atau desa yang penting.</w:t>
      </w:r>
    </w:p>
    <w:p>
      <w:pPr/>
      <w:r>
        <w:rPr>
          <w:lang w:val="id_ID" w:bidi="id_ID"/>
        </w:rPr>
      </w:r>
      <w:r>
        <w:rPr>
          <w:lang w:val="id_ID" w:bidi="id_ID"/>
        </w:rPr>
        <w:t>Kemudian orang-orang Farisi mendengar kerumunan orang itu membicarakan Yesus dengan berbisik-bisik. Maka imam-imam kepala dan orang-orang Farisi mengutus para penjaga Bait Suci untuk menangkap Yesus dan membawa-Nya ke penjara. Yesus berkata kepada orang banyak, "Aku hanya sebentar saja ada bersama kamu dan setelah itu Aku akan kembali kepada Tuhan yang mengutus Aku kepadamu." Kamu akan mencari Aku, tetapi kamu tidak akan dapat menemukan Aku. Di mana tempat Aku berada, kamu tidak bisa datang." Yesus sudah bersama Tuhan dari kekekalan lampau, hadir bersama-Nya ketika Dia berbicara, dan akan bersama-Nya untuk kekekalan. Dia akan pergi kepada Bapa di surga, dan itulah sebabnya mereka yang mendengarkan Yesus tidak akan dapat menemukan-Nya. Ketika Yesus berkata bahwa waktunya memang singkat, Yesus mengatakan hal itu hampir enam bulan sebelum penyaliban-Nya. Yesus berkata bahwa orang-orang Yahudi mungkin mencoba menangkap-Nya sekarang, tetapi sebentar lagi mereka bahkan tidak akan dapat menemukan-Nya untuk menangkap-Nya karena waktu Yesus di bumi sebagai manusia akan berakhir. Oleh karena itu, para pemimpin Yahudi bertanya satu sama lain, "Ke mana Yesus berencana pergi sehingga kita tidak bisa menemukan-Nya? Apakah Dia bermaksud bahwa Dia akan pergi kepada orang-orang bukan Yahudi atau orang-orang Yunani yang tinggal di luar negeri, di antara orang-orang asing dan mengajar orang-orang asing itu?" Orang-orang bukan Yahudi merujuk pada orang-orang non-Yahudi. Apa yang mungkin Dia maksudkan ketika Dia berkata, "Kamu akan mencari Aku, tetapi kamu tidak akan dapat menemukan Aku," dan "Di tempat Aku berada, kamu tidak dapat datang?" Para pemimpin Yahudi tidak mengajukan pertanyaan ini untuk mempelajari jawabannya. Sebaliknya, mereka mengatakan bahwa Yesus tidak masuk akal.</w:t>
      </w:r>
    </w:p>
    <w:p>
      <w:pPr/>
      <w:r>
        <w:rPr>
          <w:lang w:val="id_ID" w:bidi="id_ID"/>
        </w:rPr>
      </w:r>
      <w:r>
        <w:rPr>
          <w:lang w:val="id_ID" w:bidi="id_ID"/>
        </w:rPr>
        <w:t xml:space="preserve">Berhenti di sini dan diskusikan dalam kelompok: Ceritakan kisah tentang saat komunitas Anda menerima pesan dari seorang utusan, tetapi mereka tidak memahaminya. Itu tidak masuk akal bagi mereka. Hentikan sebentar rekaman di sini. </w:t>
      </w:r>
      <w:r>
        <w:rPr>
          <w:lang w:val="id_ID" w:bidi="id_ID"/>
        </w:rPr>
      </w:r>
    </w:p>
    <w:p>
      <w:pPr>
        <w:pStyle w:val="Heading3"/>
      </w:pPr>
      <w:r>
        <w:rPr>
          <w:lang w:val="id_ID" w:bidi="id_ID"/>
        </w:rPr>
        <w:t>Menjelaskan Adegan</w:t>
      </w:r>
    </w:p>
    <w:p>
      <w:pPr/>
      <w:r>
        <w:rPr>
          <w:lang w:val="id_ID" w:bidi="id_ID"/>
        </w:rPr>
      </w:r>
      <w:r>
        <w:rPr>
          <w:lang w:val="id_ID" w:bidi="id_ID"/>
        </w:rPr>
        <w:t>Dengarkan rekaman dari Yohanes 7:25–36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masih mengajar di pelataran Bait Suci. Orang-orang yang tinggal di Yerusalem terkejut dengan ajaran Yesus.</w:t>
      </w:r>
    </w:p>
    <w:p>
      <w:pPr/>
      <w:r>
        <w:rPr>
          <w:lang w:val="id_ID" w:bidi="id_ID"/>
        </w:rPr>
      </w:r>
      <w:r>
        <w:rPr>
          <w:b/>
          <w:lang w:val="id_ID" w:bidi="id_ID"/>
        </w:rPr>
        <w:t>Dalam adegan kedua:</w:t>
      </w:r>
      <w:r>
        <w:rPr>
          <w:lang w:val="id_ID" w:bidi="id_ID"/>
        </w:rPr>
        <w:t xml:space="preserve"> Yesus berkata, "Kamu mengenal Aku dan kamu tahu dari mana asal-Ku. Tuhan mengutus aku."</w:t>
      </w:r>
    </w:p>
    <w:p>
      <w:pPr/>
      <w:r>
        <w:rPr>
          <w:lang w:val="id_ID" w:bidi="id_ID"/>
        </w:rPr>
      </w:r>
      <w:r>
        <w:rPr>
          <w:b/>
          <w:lang w:val="id_ID" w:bidi="id_ID"/>
        </w:rPr>
        <w:t>Dalam adegan ketiga:</w:t>
      </w:r>
      <w:r>
        <w:rPr>
          <w:lang w:val="id_ID" w:bidi="id_ID"/>
        </w:rPr>
        <w:t xml:space="preserve"> Para imam kepala dan orang-orang Farisi mengutus para penjaga Bait Suci untuk menangkap Yesus dan membawa-Nya ke penjara.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Bersama kelompok, perhatikan bagian-bagian dari latar belakang perikop ini.</w:t>
      </w:r>
    </w:p>
    <w:p>
      <w:pPr/>
      <w:r>
        <w:rPr>
          <w:lang w:val="id_ID" w:bidi="id_ID"/>
        </w:rPr>
      </w:r>
      <w:r>
        <w:rPr>
          <w:lang w:val="id_ID" w:bidi="id_ID"/>
        </w:rPr>
        <w:t>Adegan ini adalah kelanjutan dari perikop sebelumnya. Yesus masih mengajar di Bait Suci. Orang-orang Yahudi yang tinggal di Yerusalem terkejut dengan ajaran Yesus. Mereka mulai berbicara satu sama lain. Yohanes mengatakan bahwa beberapa orang yang tinggal di Yerusalem terkejut dan mulai berbicara di depan umum tentang pengajaran, atau khotbah Yesus. Penting untuk diingat bahwa para pejabat Yahudi tidak percaya bahwa Yesus adalah Kristus dan sebenarnya berusaha untuk membunuh Yesus. Dan ingatlah bahwa orang-orang di Yerusalem sangat terkejut karena para pejabat Yahudi mengizinkan Yesus mengajar atau berkhotbah di depan umum dan mereka tidak menghentikan-Nya.</w:t>
      </w:r>
    </w:p>
    <w:p>
      <w:pPr/>
      <w:r>
        <w:rPr>
          <w:lang w:val="id_ID" w:bidi="id_ID"/>
        </w:rPr>
      </w:r>
      <w:r>
        <w:rPr>
          <w:lang w:val="id_ID" w:bidi="id_ID"/>
        </w:rPr>
        <w:t>Dalam adegan kedua, Yesus masih mengajar orang-orang di Bait Suci, kemudian Yesus berbicara dengan nyaring sehingga semua orang dapat mendengar-Nya. Penting untuk diingat bahwa Yesus tidak berusaha menghindari para pejabat Yahudi dengan mengajar secara tersembunyi. Orang-orang Yahudi tahu Mesias akan menjadi yang diurapi dan menggunakan gelar ini untuk merujuk kepada orang yang Tuhan tetapkan dan dijanjikan untuk diutus sebagai raja dan Juruselamat. Tetapi semua orang tahu bahwa Yesus berasal dari kota yang disebut Nazaret di Galilea dan Ia sering disebut "Yesus dari Nazaret." Dan ingatlah bahwa orang-orang tidak mengira bahwa Yesus adalah Mesias, sehingga mereka mengira bahwa Mesias belum datang. Beberapa orang yang mendengarkan-Nya menjadi marah dan ingin menangkap Yesus, tetapi banyak orang lain yang percaya bahwa Ia adalah Mesias. Mereka mengajukan pertanyaan yang mereka tidak harapkan jawabannya. Mereka bertanya, "Ketika Mesias datang, apakah ia akan melakukan lebih banyak mujizat daripada orang ini?" Mereka mengatakan bahwa Yesus telah melakukan banyak mujizat, sehingga Ia pasti adalah Mesias.</w:t>
      </w:r>
    </w:p>
    <w:p>
      <w:pPr/>
      <w:r>
        <w:rPr>
          <w:lang w:val="id_ID" w:bidi="id_ID"/>
        </w:rPr>
      </w:r>
      <w:r>
        <w:rPr>
          <w:lang w:val="id_ID" w:bidi="id_ID"/>
        </w:rPr>
        <w:t xml:space="preserve">Dalam adegan ketiga: Jadi, para imam kepala dan orang-orang Farisi mengutus penjaga Bait Suci untuk mencoba menangkap Yesus, tetapi mereka tidak dapat melakukannya pada saat itu. Penting untuk diingat bahwa hal itu terjadi karena saat atau waktunya belum tepat bagi Yesus untuk ditangkap. Kemudian Yesus berkata kepada orang banyak, "Aku hanya sebentar saja bersama kamu, dan setelah itu Aku akan kembali kepada Tuhan yang mengutus Aku kepadamu. Kamu akan mencari aku, tetapi kamu tidak akan dapat menemukan aku." Dan ingatlah bahwa orang-orang yang percaya kepada Yesus sebagai Mesias pasti ingin agar Yesus membantu mereka dalam cara apapun. Para pemimpin Yahudi bertanya satu sama lain, "Apa yang Dia maksud dengan 'kamu akan mencari Aku, tetapi kamu tidak akan dapat menemukan Aku'?" Penting untuk diingat bahwa para pemimpin agama Yahudi tidak berpikir bahwa Yesus dapat pergi ke suatu tempat yang mereka tidak dapat menemukan-Nya. </w:t>
      </w:r>
    </w:p>
    <w:p>
      <w:pPr/>
      <w:r>
        <w:rPr>
          <w:lang w:val="id_ID" w:bidi="id_ID"/>
        </w:rPr>
      </w:r>
      <w:r>
        <w:rPr>
          <w:lang w:val="id_ID" w:bidi="id_ID"/>
        </w:rPr>
        <w:t>Sekarang, kelompok harus membuat papan cerita, menggambarkan atau menggunakan barang-barang untuk membayangkan perikop ini dan tindakan-tindakan yang ada di dalamnya. Anda mungkin ingin memikirkan cara lain untuk memvisualisasikan perikop ini dengan lebih baik ketika Anda menggambar.</w:t>
      </w:r>
    </w:p>
    <w:p>
      <w:pPr/>
      <w:r>
        <w:rPr>
          <w:lang w:val="id_ID" w:bidi="id_ID"/>
        </w:rPr>
      </w:r>
      <w:r>
        <w:rPr>
          <w:lang w:val="id_ID" w:bidi="id_ID"/>
        </w:rPr>
        <w:t>Hentikan sejenak audio dan kumpulkan bahan-bahan untuk kegiatan Anda.</w:t>
      </w:r>
    </w:p>
    <w:p>
      <w:pPr/>
      <w:r>
        <w:rPr>
          <w:lang w:val="id_ID" w:bidi="id_ID"/>
        </w:rPr>
      </w:r>
      <w:r>
        <w:rPr>
          <w:lang w:val="id_ID" w:bidi="id_ID"/>
        </w:rPr>
        <w:t>Hentikan sejenak audio dan lakukan kegiatan ini.</w:t>
      </w:r>
      <w:r>
        <w:rPr>
          <w:lang w:val="id_ID" w:bidi="id_ID"/>
        </w:rPr>
      </w:r>
    </w:p>
    <w:p>
      <w:pPr>
        <w:pStyle w:val="Heading3"/>
      </w:pPr>
      <w:r>
        <w:rPr>
          <w:lang w:val="id_ID" w:bidi="id_ID"/>
        </w:rPr>
        <w:t>Memperagakan Bacaan</w:t>
      </w:r>
    </w:p>
    <w:p>
      <w:pPr/>
      <w:r>
        <w:rPr>
          <w:lang w:val="id_ID" w:bidi="id_ID"/>
        </w:rPr>
      </w:r>
      <w:r>
        <w:rPr>
          <w:lang w:val="id_ID" w:bidi="id_ID"/>
        </w:rPr>
        <w:t>Dengarkan rekaman dari Yohanes 7:25–36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Kerumunan orang banyak di Bait Suci</w:t>
      </w:r>
    </w:p>
    <w:p>
      <w:pPr/>
      <w:r>
        <w:rPr>
          <w:lang w:val="id_ID" w:bidi="id_ID"/>
        </w:rPr>
      </w:r>
      <w:r>
        <w:rPr>
          <w:lang w:val="id_ID" w:bidi="id_ID"/>
        </w:rPr>
        <w:t xml:space="preserve">Pertama, peragakan kisahnya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orang banyak mulai percaya bahwa Yesus adalah Mesias tetapi para pemimpin agama Yahudi berusaha menangkap Yesus dan membunuh-Nya. Lalu beberapa orang yang tinggal di Yerusalem mulai bertanya, "Bukankah ini Yesus yang sedang berusaha dibunuh oleh para pemimpin atau penguasa kita?" Dan lihatlah; Dia berbicara di depan umum dan tidak ada seorang pun yang mengatakan apa pun untuk menantang atau menegur-Nya. Mungkinkah para pemimpin atau para penguasa kita telah memutuskan bahwa Yesus benar-benar sang Mesias?" Kemudian orang-orang terus berkata, "Kami tahu bahwa Yesus ini berasal dari Nazaret, tetapi ketika Mesias yang sejati datang kita tidak akan tahu dari mana asalnya dia."</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orang-orang yang memerankan kerumunan orang banyak, "Apa yang Anda rasakan atau pikirkan?" Anda mungkin mendengar hal-hal seperti, "Kami benar-benar terkejut bahwa para pemimpin Yahudi kami tidak bisa menangkap Yesus karena mereka tidak percaya bahwa Yesus mungkin adalah sang Mesias. Mungkin para pemimpin kami telah menerima fakta bahwa Yesus adalah Mesias yang diharapkan."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ketika Yesus masih mengajar orang-orang di Bait Suci, kemudian Yesus berbicara dengan suara nyaring sehingga semua orang dapat mendengarnya katanya, "Kamu mengira bahwa kamu mengenal Aku dan tahu dari mana asalnya Aku." Aku tidak datang ke sini atas keputusan-Ku sendiri. Sebaliknya, Aku diutus oleh Tuhan yang benar dan kamu tidak mengenal-Nya. Akulah yang mengenal Tuhan sebab Aku berasal dari Dia dan Dialah yang mengutus Aku kepadamu."</w:t>
      </w:r>
    </w:p>
    <w:p>
      <w:pPr/>
      <w:r>
        <w:rPr>
          <w:lang w:val="id_ID" w:bidi="id_ID"/>
        </w:rPr>
      </w:r>
      <w:r>
        <w:rPr>
          <w:lang w:val="id_ID" w:bidi="id_ID"/>
        </w:rPr>
        <w:t>Setelah Yesus mengatakan ini, orang-orang Yahudi berusaha menangkap-Nya, tetapi tidak ada satu pun dari mereka yang dapat menangkap-Nya atau menahan-Nya karena belum tiba waktu yang ditetapkan Tuhan bagi Yesus untuk ditangkap. Tetapi di antara kerumunan itu ada banyak orang yang percaya kepada Yesus. Mereka berkata satu sama lain, "Ketika Kristus muncul di bumi, apakah Ia tidak akan melakukan tanda-tanda atau mujizat lebih banyak daripada yang telah Yesus lakukan?"</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"Karena aku datang atas nama Tuhan untuk menyelamatkan orang-orang, aku bersemangat dan akan dengan senang hati menyampaikan pesanku dengan sangat jelas kepada orang-orang." Dan jika orang-orang ini memahami pesanku, aku akan benar-benar puas."</w:t>
      </w:r>
    </w:p>
    <w:p>
      <w:pPr>
        <w:pStyle w:val="ListBullet"/>
        <w:spacing w:line="240" w:lineRule="auto"/>
        <w:ind w:left="720"/>
      </w:pPr>
      <w:r>
        <w:rPr>
          <w:lang w:val="id_ID" w:bidi="id_ID"/>
        </w:rPr>
      </w:r>
      <w:r>
        <w:rPr>
          <w:lang w:val="id_ID" w:bidi="id_ID"/>
        </w:rPr>
        <w:t>Tanyakan kepada orang-orang yang memerankan orang-orang Yahudi atau kerumunan orang, "Apa yang Anda rasakan atau pikirkan?" Anda mungkin mendengar hal-hal seperti, "Yah! Sebagian dari kita percaya bahwa Yesus adalah Mesias dari pengajaran dan tanda-tanda mujizat-Nya."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orang-orang Farisi mendengar kerumunan orang banyak berbisik-bisik di antara mereka sendiri tentang Yesus. Maka imam-imam kepala dan orang-orang Farisi mengutus para penjaga Bait Suci untuk menangkap Yesus dan membawa-Nya ke penjara. Yesus berkata kepada orang banyak, "Aku di sini hanya untuk waktu yang singkat bersama kamu dan setelah itu Aku akan kembali kepada Tuhan yang mengutus Aku kepadamu. Kamu akan mencari Aku, tetapi kamu tidak akan dapat menemukan Aku. Di tempat Aku akan berada, kamu tidak akan bisa datang." Lalu para pemimpin Yahudi bertanya satu sama lain, "Ke mana Yesus berencana pergi sehingga mencegah atau menghalangi kita menemukan-Nya? Apakah maksud-Nya Dia akan pergi kepada orang-orang Yahudi yang tinggal di perantauan, di antara orang-orang asing dan mengajar orang-orang asing itu? Apa maksud-Nya ketika Dia berkata, "Kamu akan mencari Aku, tetapi kamu tidak akan dapat menemukan Aku," dan "Di tempat Aku berada, kamu tidak dapat datang?"</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"Betapa saya berharap para pemimpin agama Yahudi ini mengerti bahwa saya sudah bersama Tuhan, Bapa, dari kekekalan dan Aku akan bersama-Nya selamanya."</w:t>
      </w:r>
    </w:p>
    <w:p>
      <w:pPr>
        <w:pStyle w:val="ListBullet"/>
        <w:spacing w:line="240" w:lineRule="auto"/>
        <w:ind w:left="720"/>
      </w:pPr>
      <w:r>
        <w:rPr>
          <w:lang w:val="id_ID" w:bidi="id_ID"/>
        </w:rPr>
      </w:r>
      <w:r>
        <w:rPr>
          <w:lang w:val="id_ID" w:bidi="id_ID"/>
        </w:rPr>
        <w:t>Tanyakan kepada orang-orang yang memerankan para pemimpin agama Yahudi, "Apa yang kalian rasakan atau pikirkan?" Anda mungkin mendengar hal-hal seperti, "Yesus ini terus menipu orang-orang karena semua yang telah dikatakannya tidak masuk akal."</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7:25–36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Sekarang beberapa orang yang tinggal di </w:t>
      </w:r>
      <w:r>
        <w:rPr>
          <w:b/>
          <w:lang w:val="id_ID" w:bidi="id_ID"/>
        </w:rPr>
        <w:t>Yerusalem</w:t>
      </w:r>
      <w:r>
        <w:rPr>
          <w:lang w:val="id_ID" w:bidi="id_ID"/>
        </w:rPr>
        <w:t xml:space="preserve"> mulai berkata, "Bukankah ini Yesus yang berusaha dibunuh oleh para pemimpin atau para penguasa kita? Yerusalem adalah nama ibu kota keagamaan orang-orang Yahudi. Bait Suci, tempat resmi di mana orang-orang Yahudi pergi untuk mempersembahkan korban kepada Tuhan, terletak di Yerusalem. Ini adalah tempat paling suci bagi orang-orang Yahudi, dan tempat di mana para pemimpin hukum agama Yahudi bertemu. Dan ingatlah bahwa </w:t>
      </w:r>
      <w:r>
        <w:rPr>
          <w:lang w:val="id_ID" w:bidi="id_ID"/>
        </w:rPr>
        <w:t>Yerusalem</w:t>
      </w:r>
      <w:r>
        <w:rPr>
          <w:lang w:val="id_ID" w:bidi="id_ID"/>
        </w:rPr>
        <w:t xml:space="preserve"> terdapat di Glosarium Utama.</w:t>
      </w:r>
    </w:p>
    <w:p>
      <w:pPr/>
      <w:r>
        <w:rPr>
          <w:lang w:val="id_ID" w:bidi="id_ID"/>
        </w:rPr>
      </w:r>
      <w:r>
        <w:rPr>
          <w:lang w:val="id_ID" w:bidi="id_ID"/>
        </w:rPr>
        <w:t xml:space="preserve">Sekarang beberapa orang yang tinggal di Yerusalem mulai bertanya, "Bukankah ini Yesus yang berusaha dibunuh oleh </w:t>
      </w:r>
      <w:r>
        <w:rPr>
          <w:b/>
          <w:lang w:val="id_ID" w:bidi="id_ID"/>
        </w:rPr>
        <w:t>para pemimpin Yahudi</w:t>
      </w:r>
      <w:r>
        <w:rPr>
          <w:lang w:val="id_ID" w:bidi="id_ID"/>
        </w:rPr>
        <w:t xml:space="preserve"> atau para penguasa?" Dan lihat, Dia berbicara secara terbuka dan tidak ada seorang pun yang mengatakan apa pun untuk menantang atau menegur-Nya. Para pemimpin Yahudi adalah para </w:t>
      </w:r>
      <w:r>
        <w:rPr>
          <w:lang w:val="id_ID" w:bidi="id_ID"/>
        </w:rPr>
        <w:t>pengajar hukum Taurat</w:t>
      </w:r>
      <w:r>
        <w:rPr>
          <w:lang w:val="id_ID" w:bidi="id_ID"/>
        </w:rPr>
        <w:t xml:space="preserve"> atau </w:t>
      </w:r>
      <w:r>
        <w:rPr>
          <w:lang w:val="id_ID" w:bidi="id_ID"/>
        </w:rPr>
        <w:t>ahli Taurat</w:t>
      </w:r>
      <w:r>
        <w:rPr>
          <w:lang w:val="id_ID" w:bidi="id_ID"/>
        </w:rPr>
        <w:t xml:space="preserve"> sebagai orang-orang yang menulis hukum Taurat. Mereka adalah sarjana dan ahli dalam menafsir hukum dari Kitab Suci. Gunakan ungkapan yang sama untuk para pemimpin Yahudi yang Anda gunakan dalam perikop sebelumnya.</w:t>
      </w:r>
    </w:p>
    <w:p>
      <w:pPr/>
      <w:r>
        <w:rPr>
          <w:lang w:val="id_ID" w:bidi="id_ID"/>
        </w:rPr>
      </w:r>
      <w:r>
        <w:rPr>
          <w:lang w:val="id_ID" w:bidi="id_ID"/>
        </w:rPr>
        <w:t xml:space="preserve">Apakah mungkin para pemimpin atau para penguasa Yahudi kami telah memutuskan bahwa Yesus benar-benar adalah </w:t>
      </w:r>
      <w:r>
        <w:rPr>
          <w:b/>
          <w:lang w:val="id_ID" w:bidi="id_ID"/>
        </w:rPr>
        <w:t>Mesias</w:t>
      </w:r>
      <w:r>
        <w:rPr>
          <w:lang w:val="id_ID" w:bidi="id_ID"/>
        </w:rPr>
        <w:t xml:space="preserve"> atau </w:t>
      </w:r>
      <w:r>
        <w:rPr>
          <w:lang w:val="id_ID" w:bidi="id_ID"/>
        </w:rPr>
        <w:t>Kristus</w:t>
      </w:r>
      <w:r>
        <w:rPr>
          <w:lang w:val="id_ID" w:bidi="id_ID"/>
        </w:rPr>
        <w:t xml:space="preserve">?" Mesias artinya orang yang diurapi Tuhan, atau telah ditunjuk untuk suatu tugas khusus. Terjemahkan Mesias dengan cara yang sama seperti yang Anda lakukan pada perikop sebelumnya, dan ingatlah bahwa </w:t>
      </w:r>
      <w:r>
        <w:rPr>
          <w:lang w:val="id_ID" w:bidi="id_ID"/>
        </w:rPr>
        <w:t>Mesias</w:t>
      </w:r>
      <w:r>
        <w:rPr>
          <w:lang w:val="id_ID" w:bidi="id_ID"/>
        </w:rPr>
        <w:t xml:space="preserve"> ada di Glosarium Utama.</w:t>
      </w:r>
    </w:p>
    <w:p>
      <w:pPr/>
      <w:r>
        <w:rPr>
          <w:lang w:val="id_ID" w:bidi="id_ID"/>
        </w:rPr>
      </w:r>
      <w:r>
        <w:rPr>
          <w:lang w:val="id_ID" w:bidi="id_ID"/>
        </w:rPr>
        <w:t xml:space="preserve">Ketika Yesus masih mengajar orang-orang di </w:t>
      </w:r>
      <w:r>
        <w:rPr>
          <w:b/>
          <w:lang w:val="id_ID" w:bidi="id_ID"/>
        </w:rPr>
        <w:t>Bait Suci</w:t>
      </w:r>
      <w:r>
        <w:rPr>
          <w:lang w:val="id_ID" w:bidi="id_ID"/>
        </w:rPr>
        <w:t xml:space="preserve">, Yesus berbicara dengan suara nyaring sehingga semua orang dapat mendengarnya katanya, "Kamu mengira bahwa kamu mengenal Aku dan tahu dari mana asalnya Aku." Bait atau kuil biasanya adalah nama yang diberikan kepada tempat ibadah di mana korban dipersembahkan untuk menghormati sembahan dari bait atau kuil itu. Bait Suci dapat diterjemahkan sebagai rumah di mana Tuhan tinggal di antara umat-Nya. Para imam Yahudi mempersembahkan korban di Bait Suci sehingga Tuhan mau mengampuni dosa umat, juga untuk mengucap syukur kepada Tuhan. Bait Suci dibangun agar orang-orang dapat menyembah Tuhan dan para imam khusus dapat membawa korban kepada Tuhan. Terjemahkan Bait Suci dengan cara yang sama seperti yang Anda lakukan pada perikop sebelumnya, dan ingatlah bahwa </w:t>
      </w:r>
      <w:r>
        <w:rPr>
          <w:lang w:val="id_ID" w:bidi="id_ID"/>
        </w:rPr>
        <w:t>Bait Suci</w:t>
      </w:r>
      <w:r>
        <w:rPr>
          <w:lang w:val="id_ID" w:bidi="id_ID"/>
        </w:rPr>
        <w:t xml:space="preserve"> ada di Glosarium Utama.</w:t>
      </w:r>
    </w:p>
    <w:p>
      <w:pPr/>
      <w:r>
        <w:rPr>
          <w:lang w:val="id_ID" w:bidi="id_ID"/>
        </w:rPr>
      </w:r>
      <w:r>
        <w:rPr>
          <w:lang w:val="id_ID" w:bidi="id_ID"/>
        </w:rPr>
        <w:t xml:space="preserve">Mereka berkata satu sama lain, "Ketika Kristus muncul di bumi, Ia tidak akan melakukan </w:t>
      </w:r>
      <w:r>
        <w:rPr>
          <w:b/>
          <w:lang w:val="id_ID" w:bidi="id_ID"/>
        </w:rPr>
        <w:t>tanda-tanda</w:t>
      </w:r>
      <w:r>
        <w:rPr>
          <w:lang w:val="id_ID" w:bidi="id_ID"/>
        </w:rPr>
        <w:t xml:space="preserve"> atau </w:t>
      </w:r>
      <w:r>
        <w:rPr>
          <w:b/>
          <w:lang w:val="id_ID" w:bidi="id_ID"/>
        </w:rPr>
        <w:t>mujizat</w:t>
      </w:r>
      <w:r>
        <w:rPr>
          <w:lang w:val="id_ID" w:bidi="id_ID"/>
        </w:rPr>
        <w:t xml:space="preserve"> lebih banyak daripada yang telah Yesus lakukan." Mujizat mengacu pada tindakan-tindakan luar biasa yang hanya dapat dilakukan oleh Tuhan, dan membuat orang-orang takjub kepada Tuhan. Mujizat, </w:t>
      </w:r>
      <w:r>
        <w:rPr>
          <w:lang w:val="id_ID" w:bidi="id_ID"/>
        </w:rPr>
        <w:t>tanda-tanda</w:t>
      </w:r>
      <w:r>
        <w:rPr>
          <w:lang w:val="id_ID" w:bidi="id_ID"/>
        </w:rPr>
        <w:t xml:space="preserve">, dan keajaiban terkadang semuanya berarti hal yang sama yaitu peristiwa yang terjadi untuk menunjukkan sesuatu yang penting kepada orang-orang. </w:t>
      </w:r>
    </w:p>
    <w:p>
      <w:pPr/>
      <w:r>
        <w:rPr>
          <w:lang w:val="id_ID" w:bidi="id_ID"/>
        </w:rPr>
      </w:r>
      <w:r>
        <w:rPr>
          <w:lang w:val="id_ID" w:bidi="id_ID"/>
        </w:rPr>
        <w:t xml:space="preserve">Berhenti di sini dan diskusikan kata apa yang akan Anda gunakan untuk </w:t>
      </w:r>
      <w:r>
        <w:rPr>
          <w:b/>
          <w:lang w:val="id_ID" w:bidi="id_ID"/>
        </w:rPr>
        <w:t>mujizat</w:t>
      </w:r>
      <w:r>
        <w:rPr>
          <w:lang w:val="id_ID" w:bidi="id_ID"/>
        </w:rPr>
        <w:t xml:space="preserve">. Ingat bahwa </w:t>
      </w:r>
      <w:r>
        <w:rPr>
          <w:lang w:val="id_ID" w:bidi="id_ID"/>
        </w:rPr>
        <w:t>mujizat</w:t>
      </w:r>
      <w:r>
        <w:rPr>
          <w:lang w:val="id_ID" w:bidi="id_ID"/>
        </w:rPr>
        <w:t xml:space="preserve"> ada di Glosarium Utama. Hentikan sebentar rekaman di sini. </w:t>
      </w:r>
    </w:p>
    <w:p>
      <w:pPr/>
      <w:r>
        <w:rPr>
          <w:lang w:val="id_ID" w:bidi="id_ID"/>
        </w:rPr>
      </w:r>
      <w:r>
        <w:rPr>
          <w:lang w:val="id_ID" w:bidi="id_ID"/>
        </w:rPr>
        <w:t xml:space="preserve">Maka </w:t>
      </w:r>
      <w:r>
        <w:rPr>
          <w:b/>
          <w:lang w:val="id_ID" w:bidi="id_ID"/>
        </w:rPr>
        <w:t>imam-imam kepala</w:t>
      </w:r>
      <w:r>
        <w:rPr>
          <w:lang w:val="id_ID" w:bidi="id_ID"/>
        </w:rPr>
        <w:t xml:space="preserve"> dan </w:t>
      </w:r>
      <w:r>
        <w:rPr>
          <w:b/>
          <w:lang w:val="id_ID" w:bidi="id_ID"/>
        </w:rPr>
        <w:t>orang-orang Farisi</w:t>
      </w:r>
      <w:r>
        <w:rPr>
          <w:lang w:val="id_ID" w:bidi="id_ID"/>
        </w:rPr>
        <w:t xml:space="preserve"> mengutus para penjaga Bait Suci untuk menangkap Yesus dan membawa-Nya ke penjara.</w:t>
      </w:r>
    </w:p>
    <w:p>
      <w:pPr/>
      <w:r>
        <w:rPr>
          <w:lang w:val="id_ID" w:bidi="id_ID"/>
        </w:rPr>
      </w:r>
      <w:r>
        <w:rPr>
          <w:lang w:val="id_ID" w:bidi="id_ID"/>
        </w:rPr>
        <w:t xml:space="preserve">Para imam kepala adalah imam-imam utama. Para imam mempersembahkan korban khusus untuk orang-orang Yahudi di Bait Suci. Para imam adalah perwakilan Tuhan bagi umatNya dan perwakilan umat kepada Tuhan. Terjemahkan imam dan orang Farisi dengan cara yang sama seperti yang Anda lakukan pada bagian sebelumnya dan ingatlah bahwa </w:t>
      </w:r>
      <w:r>
        <w:rPr>
          <w:lang w:val="id_ID" w:bidi="id_ID"/>
        </w:rPr>
        <w:t>imam-imam</w:t>
      </w:r>
      <w:r>
        <w:rPr>
          <w:lang w:val="id_ID" w:bidi="id_ID"/>
        </w:rPr>
        <w:t xml:space="preserve"> dan </w:t>
      </w:r>
      <w:r>
        <w:rPr>
          <w:lang w:val="id_ID" w:bidi="id_ID"/>
        </w:rPr>
        <w:t>orang-orang Farisi</w:t>
      </w:r>
      <w:r>
        <w:rPr>
          <w:lang w:val="id_ID" w:bidi="id_ID"/>
        </w:rPr>
        <w:t xml:space="preserve"> ada di Glosarium Utama. </w:t>
      </w:r>
    </w:p>
    <w:p>
      <w:pPr/>
      <w:r>
        <w:rPr>
          <w:lang w:val="id_ID" w:bidi="id_ID"/>
        </w:rPr>
      </w:r>
      <w:r>
        <w:rPr>
          <w:lang w:val="id_ID" w:bidi="id_ID"/>
        </w:rPr>
        <w:t xml:space="preserve">Para pemimpin Yahudi bertanya satu sama lain, "Ke mana Yesus berencana pergi sehingga mencegah atau menghalangi kita menemukan-Nya?" Apakah maksudnya Dia akan pergi kepada </w:t>
      </w:r>
      <w:r>
        <w:rPr>
          <w:b/>
          <w:lang w:val="id_ID" w:bidi="id_ID"/>
        </w:rPr>
        <w:t>orang-orang Yunani</w:t>
      </w:r>
      <w:r>
        <w:rPr>
          <w:lang w:val="id_ID" w:bidi="id_ID"/>
        </w:rPr>
        <w:t xml:space="preserve"> atau </w:t>
      </w:r>
      <w:r>
        <w:rPr>
          <w:b/>
          <w:lang w:val="id_ID" w:bidi="id_ID"/>
        </w:rPr>
        <w:t>orang-orang bukan Yahudi</w:t>
      </w:r>
      <w:r>
        <w:rPr>
          <w:lang w:val="id_ID" w:bidi="id_ID"/>
        </w:rPr>
        <w:t xml:space="preserve"> yang tinggal di perantauan, di antara orang-orang asing dan mengajar orang-orang asing itu?" Istilah orang-orang Yunani sering kali merujuk pada orang bukan Yahudi atau orang-orang yang bukan bangsa Yahudi. Orang Yahudi tidak memiliki pandangan yang baik tentang orang-orang bukan Yahudi karena menurut mereka orang-orang bukan Yahudi bukan bagian dari keluarga Tuhan. Dan kadang-kadang orang bukan Yahudi sebenarnya berarti semua bangsa atau seluruh dunia termasuk orang-orang kafir dan mereka yang tidak mengenal Tuhan, dan ingatlah bahwa </w:t>
      </w:r>
      <w:r>
        <w:rPr>
          <w:lang w:val="id_ID" w:bidi="id_ID"/>
        </w:rPr>
        <w:t>orang-orang Yunani</w:t>
      </w:r>
      <w:r>
        <w:rPr>
          <w:lang w:val="id_ID" w:bidi="id_ID"/>
        </w:rPr>
        <w:t xml:space="preserve"> dan </w:t>
      </w:r>
      <w:r>
        <w:rPr>
          <w:lang w:val="id_ID" w:bidi="id_ID"/>
        </w:rPr>
        <w:t>orang-orang bukan Yahudi</w:t>
      </w:r>
      <w:r>
        <w:rPr>
          <w:lang w:val="id_ID" w:bidi="id_ID"/>
        </w:rPr>
        <w:t xml:space="preserve"> ada di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perikop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7:37–44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7:37–44 dan renungkanlah dalam hati Anda.</w:t>
      </w:r>
    </w:p>
    <w:p>
      <w:pPr/>
      <w:r>
        <w:rPr>
          <w:lang w:val="id_ID" w:bidi="id_ID"/>
        </w:rPr>
      </w:r>
      <w:r>
        <w:rPr>
          <w:lang w:val="id_ID" w:bidi="id_ID"/>
        </w:rPr>
        <w:t>Dengarkan rekaman dari Yohanes 7:37–44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Dengaran rekaman dari Yohanes 7:37–44 dalam terjemahan yang paling mudah dimengerti.</w:t>
      </w:r>
    </w:p>
    <w:p>
      <w:pPr/>
      <w:r>
        <w:rPr>
          <w:lang w:val="id_ID" w:bidi="id_ID"/>
        </w:rPr>
      </w:r>
      <w:r>
        <w:rPr>
          <w:lang w:val="id_ID" w:bidi="id_ID"/>
        </w:rPr>
        <w:t>Dalam perikop terakhir, Yesus berada di Yerusalem untuk Perayaan Hari Raya Pondok Daun. Yohanes mengatakan kepada kita bahwa orang-orang di Yerusalem bertanya-tanya apakah Yesus adalah Mesias. Sekarang, hari terakhir dari perayaan itu adalah hari yang paling penting dari Hari Raya Pondok Daun. Hari ini adalah hari ketujuh atau kedelapan dari perayaan itu. Perayaan ini biasanya berlangsung menjelang akhir musim kemarau panjang di Israel dan juga menjadi momen untuk berdoa memohon hujan. Setiap hari selama perayaan tersebut, sebuah arak-arakan akan berjalan turun menuju mata air Gihon di sisi tenggara bukit Bait Suci. Di sana seorang imam akan mengisi kendi emas dengan air, dan paduan suara akan mengulangi kata-kata, "Dengan sukacita kamu akan mengambil air dari sumur keselamatan." Kemudian arak-arakan itu akan naik ke Bait Suci melalui gerbang yang disebut Gerbang Air.</w:t>
      </w:r>
    </w:p>
    <w:p>
      <w:pPr/>
      <w:r>
        <w:rPr>
          <w:lang w:val="id_ID" w:bidi="id_ID"/>
        </w:rPr>
      </w:r>
      <w:r>
        <w:rPr>
          <w:lang w:val="id_ID" w:bidi="id_ID"/>
        </w:rPr>
        <w:t>Imam akan naik ke permukaan yang landai menuju mezbah dan menuangkan air itu ke dalam corong perak, yang akan mengalir ke tanah. Mungkin pada saat inilah Yesus berdiri dan membuat pernyataan di depan umum. Yesus menggunakan rasa haus jasmani untuk menggambarkan kehausan rohani. Yesus berkata, "Jika ada yang haus, hendaklah ia datang kepada-Ku dan minum." Barangsiapa yang percaya kepada-Ku, seperti yang tertulis dalam kitab suci, dari dalam dirinya akan mengalir air yang membawa kehidupan." Kemungkinan besar, Yesus mengatakan bahwa siapa pun yang ingin tahu lebih banyak tentang Tuhan dapat datang kepada Yesus, dan Dia akan memberikan apa yang diperlukan untuk percaya, sama seperti air menyediakan apa yang dibutuhkan bagi orang yang haus. Kemudian, Yesus tampaknya mengatakan bahwa ketika orang-orang percaya kepada Yesus, mereka juga menjadi sumber air yang memberi kehidupan bagi orang lain. Yesus mengatakan bahwa Kitab Suci Yahudi menjelaskan ini, meskipun Yesus tidak memberi tahu kita di mana kita dapat menemukan informasi ini dalam Kitab Suci. Beberapa sarjana Alkitab percaya bahwa air yang membawa kehidupan akan mengalir dari Yesus sendiri. Namun, kita tahu bahwa setiap orang percaya kepada Yesus memiliki Roh Kudus Tuhan, mungkin saja air yang membawa kehidupan mengalir dari orang-orang percaya, karena mereka percaya kepada Yesus dan memiliki Roh Tuhan.</w:t>
      </w:r>
    </w:p>
    <w:p>
      <w:pPr/>
      <w:r>
        <w:rPr>
          <w:lang w:val="id_ID" w:bidi="id_ID"/>
        </w:rPr>
      </w:r>
      <w:r>
        <w:rPr>
          <w:lang w:val="id_ID" w:bidi="id_ID"/>
        </w:rPr>
        <w:t xml:space="preserve">Berhenti di sini dan diskusikan dalam kelompok: Bicarakan tentang saat seorang guru yang dihormati dalam budaya Anda membuat janji di depan umum selama perayaan budaya atau keagamaan. Hentikan sebentar rekaman di sini. </w:t>
      </w:r>
    </w:p>
    <w:p>
      <w:pPr/>
      <w:r>
        <w:rPr>
          <w:lang w:val="id_ID" w:bidi="id_ID"/>
        </w:rPr>
      </w:r>
      <w:r>
        <w:rPr>
          <w:lang w:val="id_ID" w:bidi="id_ID"/>
        </w:rPr>
        <w:t>Sekarang Yohanes memberikan kita penjelasan tentang apa yang Yesus katakan. Ketika Yesus berbicara tentang air hidup, Yesus berbicara tentang Roh Kudus Tuhan yang kemudian akan diterima oleh orang-orang yang percaya atau mempercayai-Nya. Pada saat itu, Yesus belum memberikan Roh Tuhan, karena Yesus belum kembali ke surga untuk menerima kemuliaan atau kehormatan dari Tuhan, Bapa.</w:t>
      </w:r>
    </w:p>
    <w:p>
      <w:pPr/>
      <w:r>
        <w:rPr>
          <w:lang w:val="id_ID" w:bidi="id_ID"/>
        </w:rPr>
      </w:r>
      <w:r>
        <w:rPr>
          <w:lang w:val="id_ID" w:bidi="id_ID"/>
        </w:rPr>
        <w:t>Ketika orang-orang mendengar perkataan Yesus, sebagian dari mereka mulai berkata, "Yesus pastilah Nabi yang dituliskan Musa dahulu kala." Beberapa orang berkata, "Yesus pasti adalah Mesias, Juruselamat yang Dijanjikan!" Tetapi orang lain tidak setuju dan mereka berkata, "Bagaimana mungkin Mesias datang dari daerah Galilea?" Apakah kalian tidak tahu bahwa Kitab Suci mengatakan bahwa Mesias berasal dari keturunan Raja Daud dan bahwa ia akan berasal dari Betlehem, desa atau kota Daud?" Seorang nabi Yahudi telah meramalkan bertahun-tahun sebelum Yesus datang, bahwa Mesias akan lahir di Betlehem. Orang-orang ini terkejut, karena mereka hanya tahu bahwa Yesus dari Galilea. Mereka tidak menyadari bahwa Yesus sebenarnya lahir di Betlehem dan adalah keturunan Raja Daud!</w:t>
      </w:r>
    </w:p>
    <w:p>
      <w:pPr/>
      <w:r>
        <w:rPr>
          <w:lang w:val="id_ID" w:bidi="id_ID"/>
        </w:rPr>
      </w:r>
      <w:r>
        <w:rPr>
          <w:lang w:val="id_ID" w:bidi="id_ID"/>
        </w:rPr>
        <w:t xml:space="preserve">Berhenti di sini dan tunjukkan peta </w:t>
      </w:r>
      <w:r>
        <w:rPr>
          <w:lang w:val="id_ID" w:bidi="id_ID"/>
        </w:rPr>
        <w:t>Galilea dan Betlehem</w:t>
      </w:r>
      <w:r>
        <w:rPr>
          <w:lang w:val="id_ID" w:bidi="id_ID"/>
        </w:rPr>
        <w:t xml:space="preserve">. Hentikan sebentar rekaman di sini. </w:t>
      </w:r>
    </w:p>
    <w:p>
      <w:pPr/>
      <w:r>
        <w:rPr>
          <w:lang w:val="id_ID" w:bidi="id_ID"/>
        </w:rPr>
      </w:r>
      <w:r>
        <w:rPr>
          <w:lang w:val="id_ID" w:bidi="id_ID"/>
        </w:rPr>
        <w:t>Jadi, orang-orang tidak dapat sepakat satu sama lain tentang Yesus. Beberapa orang ingin pihak berwenang menahan atau menangkap Yesus, tetapi mereka tidak melakukan apa pun kepada-Nya. Di sini perkataan Yesus memecah belah orang banyak. Ada orang-orang yang mengatakan bahwa Yesus adalah Nabi yang mereka pikir akan mempersiapkan jalan bagi Mesias. Beberapa mengatakan bahwa Yesus adalah Mesias yang telah mereka tunggu. Beberapa mengatakan bahwa Yesus tidak bisa menjadi Mesias karena Ia berasal dari Galilea dan bukan dari Betlehem, kota Daud.</w:t>
      </w:r>
    </w:p>
    <w:p>
      <w:pPr/>
      <w:r>
        <w:rPr>
          <w:lang w:val="id_ID" w:bidi="id_ID"/>
        </w:rPr>
      </w:r>
      <w:r>
        <w:rPr>
          <w:lang w:val="id_ID" w:bidi="id_ID"/>
        </w:rPr>
        <w:t xml:space="preserve">Berhenti di sini dan tunjukkan peta </w:t>
      </w:r>
      <w:r>
        <w:rPr>
          <w:lang w:val="id_ID" w:bidi="id_ID"/>
        </w:rPr>
        <w:t>Galilea</w:t>
      </w:r>
      <w:r>
        <w:rPr>
          <w:lang w:val="id_ID" w:bidi="id_ID"/>
        </w:rPr>
        <w:t xml:space="preserve">. Hentikan sebentar rekaman di sini. </w:t>
      </w:r>
    </w:p>
    <w:p>
      <w:pPr/>
      <w:r>
        <w:rPr>
          <w:lang w:val="id_ID" w:bidi="id_ID"/>
        </w:rPr>
      </w:r>
      <w:r>
        <w:rPr>
          <w:lang w:val="id_ID" w:bidi="id_ID"/>
        </w:rPr>
        <w:t>Orang-orang ini tidak mengetahui kisah kelahiran-Nya. Inilah orang-orang yang tidak percaya bahwa Yesus adalah Mesias. Mereka ingin menghentikan Dia mengajar orang-orang dengan meminta penjaga untuk menangkap-Nya. Mereka tidak ingin mereka sendiri yang menangkap Yesus, tapi mereka ingin penjaga Bait Suci yang menangkap-Nya.</w:t>
      </w:r>
    </w:p>
    <w:p>
      <w:pPr/>
      <w:r>
        <w:rPr>
          <w:lang w:val="id_ID" w:bidi="id_ID"/>
        </w:rPr>
      </w:r>
      <w:r>
        <w:rPr>
          <w:lang w:val="id_ID" w:bidi="id_ID"/>
        </w:rPr>
        <w:t xml:space="preserve">Berhenti di sini dan diskusikan dalam kelompok: Bicarakan tentang saat-saat dalam budaya Anda ketika seseorang memenuhi janji. Namun, janji itu, yang seharusnya menjadi hal yang baik, menyebabkan perselisihan dan perpecahan di antara rakyat Anda. Hentikan sebentar rekaman di sini. </w:t>
      </w:r>
      <w:r>
        <w:rPr>
          <w:lang w:val="id_ID" w:bidi="id_ID"/>
        </w:rPr>
      </w:r>
    </w:p>
    <w:p>
      <w:pPr>
        <w:pStyle w:val="Heading3"/>
      </w:pPr>
      <w:r>
        <w:rPr>
          <w:lang w:val="id_ID" w:bidi="id_ID"/>
        </w:rPr>
        <w:t>Menjelaskan Adegan</w:t>
      </w:r>
    </w:p>
    <w:p>
      <w:pPr/>
      <w:r>
        <w:rPr>
          <w:lang w:val="id_ID" w:bidi="id_ID"/>
        </w:rPr>
      </w:r>
      <w:r>
        <w:rPr>
          <w:lang w:val="id_ID" w:bidi="id_ID"/>
        </w:rPr>
        <w:t>Dengaran rekaman dari Yohanes 7:37–44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Yesus menjanjikan air hidup kepada orang-orang.</w:t>
      </w:r>
    </w:p>
    <w:p>
      <w:pPr/>
      <w:r>
        <w:rPr>
          <w:lang w:val="id_ID" w:bidi="id_ID"/>
        </w:rPr>
      </w:r>
      <w:r>
        <w:rPr>
          <w:b/>
          <w:lang w:val="id_ID" w:bidi="id_ID"/>
        </w:rPr>
        <w:t>Dalam adegan kedua:</w:t>
      </w:r>
      <w:r>
        <w:rPr>
          <w:lang w:val="id_ID" w:bidi="id_ID"/>
        </w:rPr>
        <w:t xml:space="preserve"> Orang-orang berbeda pendapat tentang siapa sebenarnya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perikop sebelumnya, Yohanes memberi tahu kita bahwa orang-orang di Yerusalem bertanya-tanya apakah Yesus adalah Mesias. Sekarang, hari terakhir perayaan itu adalah hari yang paling penting dari Hari Raya Pondok Daun. Penting untuk diingat bahwa selama Hari Raya Pondok Daun, orang-orang Yahudi mengingat bagaimana Tuhan menyediakan apa yang mereka butuhkan. Tuhan menyediakan air bagi mereka di masa lalu dan terus melakukannya. Jadi, Yesus berdiri dan menyatakan di depan umum, "Barang siapa yang haus, hendaklah dia datang kepada-Ku dan minum, barang siapa yang percaya kepada-Ku seperti yang tertulis dalam kitab suci 'Dari dalam dirinya akan mengalir air yang memberi hidup." Yesus menggunakan bahasa kiasan. Yesus sedang mengatakan bahwa air itu seperti hidup sepenuhnya yang kekal bersama Tuhan. Yesus membandingkan haus akan air dengan keinginan untuk mengenal Tuhan dan memiliki hidup selamanya bersama Tuhan.</w:t>
      </w:r>
    </w:p>
    <w:p>
      <w:pPr/>
      <w:r>
        <w:rPr>
          <w:lang w:val="id_ID" w:bidi="id_ID"/>
        </w:rPr>
      </w:r>
      <w:r>
        <w:rPr>
          <w:lang w:val="id_ID" w:bidi="id_ID"/>
        </w:rPr>
        <w:t xml:space="preserve">Berhenti di sini dan diskusikan dalam kelompok: Temukan contoh dalam bahasa Anda tentang cara mengungkapkan keinginan yang sangat kuat terhadap sesuatu. Mungkin ceritakan sebuah kisah tentang seseorang yang sangat menginginkan pengetahuan. Kata-kata atau ungkapan apa yang Anda gunakan untuk membicarakan hal itu? Hentikan sebentar rekaman di sini. </w:t>
      </w:r>
    </w:p>
    <w:p>
      <w:pPr/>
      <w:r>
        <w:rPr>
          <w:lang w:val="id_ID" w:bidi="id_ID"/>
        </w:rPr>
      </w:r>
      <w:r>
        <w:rPr>
          <w:lang w:val="id_ID" w:bidi="id_ID"/>
        </w:rPr>
        <w:t>Sekarang Yesus berbicara tentang air hidup. Yesus berbicara tentang Roh Kudus Tuhan yang akan diterima oleh orang-orang yang percaya atau mempercayai-Nya di kemudian hari. Yesus mengatakan bahwa air hidup akan mengalir keluar dari orang-orang yang percaya dan minum dari air yang diberikan Yesus. Ini berarti bahwa orang-orang akan memiliki Roh Kudus, dan Roh Kudus akan mempengaruhi bagaimana mereka memperlakukan orang lain. Yesus mengatakan bahwa air hidup akan mengalir dari hati mereka. Hati mewakili tempat di mana emosi dan kehendak berada dalam diri seseorang.</w:t>
      </w:r>
    </w:p>
    <w:p>
      <w:pPr/>
      <w:r>
        <w:rPr>
          <w:lang w:val="id_ID" w:bidi="id_ID"/>
        </w:rPr>
      </w:r>
      <w:r>
        <w:rPr>
          <w:lang w:val="id_ID" w:bidi="id_ID"/>
        </w:rPr>
        <w:t xml:space="preserve">Berhenti di sini dan diskusikan dalam kelompok: Bagaimana Anda berbicara tentang bagian terdalam dari seseorang—tentang pikiran dan emosi mereka? Hentikan sebentar rekaman di sini. </w:t>
      </w:r>
    </w:p>
    <w:p>
      <w:pPr/>
      <w:r>
        <w:rPr>
          <w:lang w:val="id_ID" w:bidi="id_ID"/>
        </w:rPr>
      </w:r>
      <w:r>
        <w:rPr>
          <w:lang w:val="id_ID" w:bidi="id_ID"/>
        </w:rPr>
        <w:t>Yohanes sekarang memberikan informasi tambahan kepada para pembaca tentang apa yang dilambangkan air hidup sehingga mereka akan memahami apa yang dikatakan Yesus. Yohanes juga memberikan lebih banyak penjelasan tentang Roh Kudus. Pada saat itu, Yesus belum memberikan Roh Tuhan, karena Yesus belum kembali ke surga untuk menerima kehormatan dari Tuhan, Bapa.</w:t>
      </w:r>
    </w:p>
    <w:p>
      <w:pPr/>
      <w:r>
        <w:rPr>
          <w:lang w:val="id_ID" w:bidi="id_ID"/>
        </w:rPr>
      </w:r>
      <w:r>
        <w:rPr>
          <w:lang w:val="id_ID" w:bidi="id_ID"/>
        </w:rPr>
        <w:t>Dalam adegan kedua, ketika orang-orang mendengar perkataan-Nya, beberapa dari mereka mulai berkata, "Yesus pasti adalah Nabi yang ditulis Musa dahulu kala." Penting untuk diingat bahwa sebagian orang percaya meyakini fakta-fakta tentang siapa Yesus sebagai Mesias dan apa yang telah Dia lakukan. Tetapi orang lain tidak setuju dan mereka berkata, "Bagaimana mungkin Mesias datang dari daerah Galilea?" Apakah kalian tidak tahu bahwa Kitab Suci mengatakan bahwa Mesias berasal dari keturunan Raja Daud dan bahwa ia akan berasal dari Betlehem, desa atau kota Daud?" Orang-orang mengharapkan jawaban atas pertanyaan-pertanyaan ini adalah "ya." Orang-orang terkejut, karena mereka mengira bahwa Yesus bukan keturunan dari Raja Daud dan bahwa Dia tidak berasal dari Betlehem, dan oleh karena itu Dia tidak dapat menjadi Mesias. Mereka tidak memiliki informasi yang lengkap tentang Yesus. Jadi, orang-orang tidak dapat sepakat satu sama lain tentang Yesus. Beberapa orang ingin pihak berwenang menahan atau menangkap Yesus, tetapi mereka tidak melakukan apa pun kepada-Nya. Tidak semua orang Yahudi memahami Kitab Suci dengan cara yang sama.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rekaman dari Yohanes 7:37–44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Yesus menjanjikan air hidup kepada orang-orang.</w:t>
      </w:r>
    </w:p>
    <w:p>
      <w:pPr/>
      <w:r>
        <w:rPr>
          <w:lang w:val="id_ID" w:bidi="id_ID"/>
        </w:rPr>
      </w:r>
      <w:r>
        <w:rPr>
          <w:b/>
          <w:lang w:val="id_ID" w:bidi="id_ID"/>
        </w:rPr>
        <w:t>Dalam adegan kedua:</w:t>
      </w:r>
      <w:r>
        <w:rPr>
          <w:lang w:val="id_ID" w:bidi="id_ID"/>
        </w:rPr>
        <w:t xml:space="preserve"> Orang-orang terbagi tentang siapa sebenarnya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 xml:space="preserve">Pertama, peragakan kisahnya tanpa berhenti. Perhatikan dialog, alur kisah, jalan kisah, dan urutan waktu dalam kisah. Pastikan Anda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perikop sebelumnya, orang-orang di Yerusalem bertanya-tanya apakah Yesus adalah Mesias. Sekarang, hari terakhir perayaan itu adalah hari terpenting dari Hari Raya Pondok Daun. Yesus berdiri dan menyatakan di depan umum, "Jika ada yang haus, hendaklah ia datang kepada-Ku dan minum." Barangsiapa yang percaya kepada-Ku, seperti yang tertulis dalam kitab suci 'Dari dalam dirinya akan mengalir air yang membawa kehidupan.'"</w:t>
      </w:r>
    </w:p>
    <w:p>
      <w:pPr>
        <w:pStyle w:val="ListBullet"/>
        <w:spacing w:line="240" w:lineRule="auto"/>
        <w:ind w:left="720"/>
      </w:pPr>
      <w:r>
        <w:rPr>
          <w:lang w:val="id_ID" w:bidi="id_ID"/>
        </w:rPr>
      </w:r>
      <w:r>
        <w:rPr>
          <w:lang w:val="id_ID" w:bidi="id_ID"/>
        </w:rPr>
        <w:t xml:space="preserve">Hentikan sebentar peragaannya.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"Ini adalah janji yang diberikan Tuhan kepada orang-orang dan sekarang adalah waktunya bagi mereka untuk percaya kepada-Ku dan menanggapi pesan-Ku." Mungkin mereka yang sudah percaya akan mendorong orang lain untuk percaya juga kepada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Yohanes memberikan kita informasi tambahan. Yohanes mengatakan bahwa ketika Yesus berbicara tentang air hidup, Yesus berbicara tentang Roh Kudus Tuhan yang akan diterima oleh orang-orang yang percaya atau mempercayai-Nya di kemudian hari. Pada saat itu, Roh Tuhan belum diberikan, karena Yesus belum kembali ke surga untuk menerima kehormatan dari Tuhan, Bapa.</w:t>
      </w:r>
    </w:p>
    <w:p>
      <w:pPr/>
      <w:r>
        <w:rPr>
          <w:lang w:val="id_ID" w:bidi="id_ID"/>
        </w:rPr>
      </w:r>
      <w:r>
        <w:rPr>
          <w:lang w:val="id_ID" w:bidi="id_ID"/>
        </w:rPr>
        <w:t>Dalam adegan kedua, ketika orang-orang mendengar kata-kata-Nya, beberapa dari mereka mulai berkata, "Yesus pasti adalah Nabi yang ditulis Musa dahulu kala." Tetapi orang lain tidak setuju dan mereka berkata, "Bagaimana mungkin Mesias atau Kristus datang dari daerah Galilea?" Apakah kalian tidak tahu bahwa Kitab Suci mengatakan bahwa Mesias berasal dari keturunan Raja Daud dan bahwa ia akan berasal dari Betlehem, desa atau kota Daud?" Jadi, orang-orang tidak dapat sepakat satu sama lain tentang Yesus. Beberapa orang ingin pihak berwenang menahan atau menangkap Yesus, tetapi mereka tidak melakukan apa pun kepada-Nya.</w:t>
      </w:r>
    </w:p>
    <w:p>
      <w:pPr>
        <w:pStyle w:val="ListBullet"/>
        <w:spacing w:line="240" w:lineRule="auto"/>
        <w:ind w:left="720"/>
      </w:pPr>
      <w:r>
        <w:rPr>
          <w:lang w:val="id_ID" w:bidi="id_ID"/>
        </w:rPr>
      </w:r>
      <w:r>
        <w:rPr>
          <w:lang w:val="id_ID" w:bidi="id_ID"/>
        </w:rPr>
        <w:t xml:space="preserve">Hentikan sebentar peragaannya.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"Saya sangat senang dan gembira berada di sini untuk memberikan undangan kepada siapa pun dan semua orang yang menginginkan Tuhan memberikan hidup kepadanya."</w:t>
      </w:r>
    </w:p>
    <w:p>
      <w:pPr>
        <w:pStyle w:val="ListBullet"/>
        <w:spacing w:line="240" w:lineRule="auto"/>
        <w:ind w:left="720"/>
      </w:pPr>
      <w:r>
        <w:rPr>
          <w:lang w:val="id_ID" w:bidi="id_ID"/>
        </w:rPr>
      </w:r>
      <w:r>
        <w:rPr>
          <w:lang w:val="id_ID" w:bidi="id_ID"/>
        </w:rPr>
        <w:t>Tanyakan kepada orang-orang yang memerankan kerumunan orang, "Apa yang Anda rasakan atau pikirkan?" Anda mungkin mendengar hal-hal seperti, "Nah, seperti yang Anda semua lihat ada perselisihan besar di antara kita yang menyebabkan perpecahan." Kita semua perlu memahami apa yang telah dikatakan Kitab Suci tentang Mesias. "Kami bingung, kami marah kepada mereka yang tidak setuju dengan kami."</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7:37–44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Hari terakhir perayaan itu adalah hari terpenting dari </w:t>
      </w:r>
      <w:r>
        <w:rPr>
          <w:b/>
          <w:lang w:val="id_ID" w:bidi="id_ID"/>
        </w:rPr>
        <w:t>Hari Raya Pondok Daun</w:t>
      </w:r>
      <w:r>
        <w:rPr>
          <w:lang w:val="id_ID" w:bidi="id_ID"/>
        </w:rPr>
        <w:t xml:space="preserve">. Perayaan ini juga disebut Hari Raya Pondok Daun. Perayaan itu mengingatkan orang-orang Yahudi bagaimana mereka tinggal di tenda-tenda ketika mereka mengembara di padang pasir setelah Tuhan menyelamatkan nenek moyang mereka dari perbudakan di Mesir. Terjemahkan </w:t>
      </w:r>
      <w:r>
        <w:rPr>
          <w:b/>
          <w:lang w:val="id_ID" w:bidi="id_ID"/>
        </w:rPr>
        <w:t>perayaan</w:t>
      </w:r>
      <w:r>
        <w:rPr>
          <w:lang w:val="id_ID" w:bidi="id_ID"/>
        </w:rPr>
        <w:t xml:space="preserve"> dengan cara yang sama seperti yang Anda lakukan pada perikop sebelumnya. Dalam perikop ini, nama lengkapnya—Hari Raya Pondok Daun—tidak diberikan. Anda bisa menyebutkan perayaan saja, atau Anda dapat menyebutkan nama lengkap perayaan tersebut. </w:t>
      </w:r>
      <w:r>
        <w:rPr>
          <w:lang w:val="id_ID" w:bidi="id_ID"/>
        </w:rPr>
        <w:t>Hari Raya Pondok Daun</w:t>
      </w:r>
      <w:r>
        <w:rPr>
          <w:lang w:val="id_ID" w:bidi="id_ID"/>
        </w:rPr>
        <w:t xml:space="preserve"> di Glosarium Utama.</w:t>
      </w:r>
    </w:p>
    <w:p>
      <w:pPr/>
      <w:r>
        <w:rPr>
          <w:lang w:val="id_ID" w:bidi="id_ID"/>
        </w:rPr>
      </w:r>
      <w:r>
        <w:rPr>
          <w:lang w:val="id_ID" w:bidi="id_ID"/>
        </w:rPr>
        <w:t xml:space="preserve">Berhenti di sini dan diskusikan kata apa yang akan Anda gunakan untuk </w:t>
      </w:r>
      <w:r>
        <w:rPr>
          <w:b/>
          <w:lang w:val="id_ID" w:bidi="id_ID"/>
        </w:rPr>
        <w:t>perayaan</w:t>
      </w:r>
      <w:r>
        <w:rPr>
          <w:lang w:val="id_ID" w:bidi="id_ID"/>
        </w:rPr>
        <w:t xml:space="preserve">. Hentikan sebentar rekaman di sini. </w:t>
      </w:r>
    </w:p>
    <w:p>
      <w:pPr/>
      <w:r>
        <w:rPr>
          <w:lang w:val="id_ID" w:bidi="id_ID"/>
        </w:rPr>
      </w:r>
      <w:r>
        <w:rPr>
          <w:lang w:val="id_ID" w:bidi="id_ID"/>
        </w:rPr>
        <w:t xml:space="preserve">Yesus berdiri dan menyatakan di depan umum, "Jika ada yang haus, hendaklah ia datang kepada-Ku dan minum." Barangsiapa yang percaya kepada-Ku, seperti yang tertulis dalam </w:t>
      </w:r>
      <w:r>
        <w:rPr>
          <w:b/>
          <w:lang w:val="id_ID" w:bidi="id_ID"/>
        </w:rPr>
        <w:t>kitab suci</w:t>
      </w:r>
      <w:r>
        <w:rPr>
          <w:lang w:val="id_ID" w:bidi="id_ID"/>
        </w:rPr>
        <w:t xml:space="preserve"> 'Dari dalam dirinya akan mengalir sungai-sungai air hidup.'" Terjemahkan kitab suci dengan cara yang sama seperti yang Anda lakukan pada perikop sebelumnya, dan ingatlah bahwa </w:t>
      </w:r>
      <w:r>
        <w:rPr>
          <w:lang w:val="id_ID" w:bidi="id_ID"/>
        </w:rPr>
        <w:t>kitab suci</w:t>
      </w:r>
      <w:r>
        <w:rPr>
          <w:lang w:val="id_ID" w:bidi="id_ID"/>
        </w:rPr>
        <w:t xml:space="preserve"> terdapat di Glosarium Utama.</w:t>
      </w:r>
    </w:p>
    <w:p>
      <w:pPr/>
      <w:r>
        <w:rPr>
          <w:lang w:val="id_ID" w:bidi="id_ID"/>
        </w:rPr>
      </w:r>
      <w:r>
        <w:rPr>
          <w:lang w:val="id_ID" w:bidi="id_ID"/>
        </w:rPr>
        <w:t xml:space="preserve">Jadi, ketika Yesus berbicara tentang air hidup, Yesus berbicara tentang </w:t>
      </w:r>
      <w:r>
        <w:rPr>
          <w:b/>
          <w:lang w:val="id_ID" w:bidi="id_ID"/>
        </w:rPr>
        <w:t>Roh Kudus</w:t>
      </w:r>
      <w:r>
        <w:rPr>
          <w:lang w:val="id_ID" w:bidi="id_ID"/>
        </w:rPr>
        <w:t xml:space="preserve"> Tuhan yang kemudian akan diterima oleh orang-orang yang percaya atau mempercayai-Nya. Roh Kudus adalah Roh Tuhan yang Ia berikan kepada manusia untuk memperlengkapi mereka dengan kehadiran, hikmat, otoritas, dan kuasa-Nya. Dalam perikop ini, Roh Kudus hanya disebut "Roh." Gunakan kata yang sama untuk Roh seperti yang telah Anda gunakan di perikop sebelumnya, dan ingatlah bahwa </w:t>
      </w:r>
      <w:r>
        <w:rPr>
          <w:lang w:val="id_ID" w:bidi="id_ID"/>
        </w:rPr>
        <w:t>Roh Kudus</w:t>
      </w:r>
      <w:r>
        <w:rPr>
          <w:lang w:val="id_ID" w:bidi="id_ID"/>
        </w:rPr>
        <w:t xml:space="preserve"> ada dalam Glosarium Utama. Anda dapat mengatakan Roh atau Roh Kudus dalam terjemahan Anda.</w:t>
      </w:r>
    </w:p>
    <w:p>
      <w:pPr/>
      <w:r>
        <w:rPr>
          <w:lang w:val="id_ID" w:bidi="id_ID"/>
        </w:rPr>
      </w:r>
      <w:r>
        <w:rPr>
          <w:lang w:val="id_ID" w:bidi="id_ID"/>
        </w:rPr>
        <w:t>Pada saat itu, Roh Tuhan belum diberikan, karena Yesus belum kembali ke surga untuk menerima</w:t>
      </w:r>
      <w:r>
        <w:rPr>
          <w:b/>
          <w:lang w:val="id_ID" w:bidi="id_ID"/>
        </w:rPr>
        <w:t>kemuliaan</w:t>
      </w:r>
      <w:r>
        <w:rPr>
          <w:lang w:val="id_ID" w:bidi="id_ID"/>
        </w:rPr>
        <w:t xml:space="preserve"> dari Tuhan, Bapa. Kemuliaan merujuk kepada bagaimana Tuhan menunjukkan kuasa dan kemegahan-Nya atau kehadiran-Nya. Terjemahkan kemuliaan dengan cara yang sama seperti yang telah Anda lakukan di bagian sebelumnya dan ingatlah bahwa </w:t>
      </w:r>
      <w:r>
        <w:rPr>
          <w:lang w:val="id_ID" w:bidi="id_ID"/>
        </w:rPr>
        <w:t>kemuliaan</w:t>
      </w:r>
      <w:r>
        <w:rPr>
          <w:lang w:val="id_ID" w:bidi="id_ID"/>
        </w:rPr>
        <w:t xml:space="preserve"> ada di Glosarium Utama.</w:t>
      </w:r>
    </w:p>
    <w:p>
      <w:pPr/>
      <w:r>
        <w:rPr>
          <w:lang w:val="id_ID" w:bidi="id_ID"/>
        </w:rPr>
      </w:r>
      <w:r>
        <w:rPr>
          <w:lang w:val="id_ID" w:bidi="id_ID"/>
        </w:rPr>
        <w:t xml:space="preserve">Ketika orang-orang mendengar perkataan-Nya, beberapa dari mereka mulai mengatakan "Yesus pasti adalah </w:t>
      </w:r>
      <w:r>
        <w:rPr>
          <w:b/>
          <w:lang w:val="id_ID" w:bidi="id_ID"/>
        </w:rPr>
        <w:t>Nabi</w:t>
      </w:r>
      <w:r>
        <w:rPr>
          <w:lang w:val="id_ID" w:bidi="id_ID"/>
        </w:rPr>
        <w:t>." Nabi menerima panggilan dan pesan dari Tuhan dan membawa pesan dari Tuhan kepada manusia. Dalam hal ini, inilah Nabi khusus yang dibicarakan oleh Musa. Anda mungkin ingin menunjukkan bahwa orang-orang percaya itu percaya Yesus bukan sekedar nabi biasa— Ia adalah "</w:t>
      </w:r>
      <w:r>
        <w:rPr>
          <w:b/>
          <w:lang w:val="id_ID" w:bidi="id_ID"/>
        </w:rPr>
        <w:t>sang</w:t>
      </w:r>
      <w:r>
        <w:rPr>
          <w:lang w:val="id_ID" w:bidi="id_ID"/>
        </w:rPr>
        <w:t xml:space="preserve"> Nabi." Ingatlah bahwa kata </w:t>
      </w:r>
      <w:r>
        <w:rPr>
          <w:lang w:val="id_ID" w:bidi="id_ID"/>
        </w:rPr>
        <w:t>nabi</w:t>
      </w:r>
      <w:r>
        <w:rPr>
          <w:lang w:val="id_ID" w:bidi="id_ID"/>
        </w:rPr>
        <w:t xml:space="preserve"> terdapat di Glosarium Utama.</w:t>
      </w:r>
    </w:p>
    <w:p>
      <w:pPr/>
      <w:r>
        <w:rPr>
          <w:lang w:val="id_ID" w:bidi="id_ID"/>
        </w:rPr>
      </w:r>
      <w:r>
        <w:rPr>
          <w:lang w:val="id_ID" w:bidi="id_ID"/>
        </w:rPr>
        <w:t xml:space="preserve">Orang-orang berkata, Apakah Anda tidak tahu bahwa Kitab Suci mengatakan bahwa </w:t>
      </w:r>
      <w:r>
        <w:rPr>
          <w:b/>
          <w:lang w:val="id_ID" w:bidi="id_ID"/>
        </w:rPr>
        <w:t>Mesias</w:t>
      </w:r>
      <w:r>
        <w:rPr>
          <w:lang w:val="id_ID" w:bidi="id_ID"/>
        </w:rPr>
        <w:t xml:space="preserve"> berasal dari keturunan Raja Daud dan bahwa ia akan berasal dari Betlehem, desa atau kota Daud?" Mesias, atau </w:t>
      </w:r>
      <w:r>
        <w:rPr>
          <w:lang w:val="id_ID" w:bidi="id_ID"/>
        </w:rPr>
        <w:t>Kristus</w:t>
      </w:r>
      <w:r>
        <w:rPr>
          <w:lang w:val="id_ID" w:bidi="id_ID"/>
        </w:rPr>
        <w:t xml:space="preserve"> adalah seseorang yang diurapi Tuhan, atau ditunjuk untuk suatu tugas khusus. Terjemahkan Mesias dengan cara yang sama seperti yang Anda lakukan pada perikop sebelumnya, dan ingatlah bahwa </w:t>
      </w:r>
      <w:r>
        <w:rPr>
          <w:lang w:val="id_ID" w:bidi="id_ID"/>
        </w:rPr>
        <w:t>Mesias</w:t>
      </w:r>
      <w:r>
        <w:rPr>
          <w:lang w:val="id_ID" w:bidi="id_ID"/>
        </w:rPr>
        <w:t xml:space="preserve"> terdapat di Glosarium Utama.</w:t>
      </w:r>
    </w:p>
    <w:p>
      <w:pPr/>
      <w:r>
        <w:rPr>
          <w:lang w:val="id_ID" w:bidi="id_ID"/>
        </w:rPr>
      </w:r>
      <w:r>
        <w:rPr>
          <w:lang w:val="id_ID" w:bidi="id_ID"/>
        </w:rPr>
        <w:t xml:space="preserve">Perikop ini menggunakan nama Daud tanpa gelar "raja." Anda dapat menambahkan gelar "Raja Daud" jika membantu pendengar Anda untuk mengingat bahwa Raja Daud adalah </w:t>
      </w:r>
      <w:r>
        <w:rPr>
          <w:lang w:val="id_ID" w:bidi="id_ID"/>
        </w:rPr>
        <w:t>raja</w:t>
      </w:r>
      <w:r>
        <w:rPr>
          <w:lang w:val="id_ID" w:bidi="id_ID"/>
        </w:rPr>
        <w:t xml:space="preserve"> Yahudi yang terkenal.</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perikop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7:45–53</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7:45–53 dan simpanlah dalam hatimu.</w:t>
      </w:r>
    </w:p>
    <w:p>
      <w:pPr/>
      <w:r>
        <w:rPr>
          <w:lang w:val="id_ID" w:bidi="id_ID"/>
        </w:rPr>
      </w:r>
      <w:r>
        <w:rPr>
          <w:lang w:val="id_ID" w:bidi="id_ID"/>
        </w:rPr>
        <w:t>Dengarkan versi audio dari Yohanes 7:45–53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7:45–53 dalam terjemahan yang paling mudah dimengerti.</w:t>
      </w:r>
    </w:p>
    <w:p>
      <w:pPr/>
      <w:r>
        <w:rPr>
          <w:lang w:val="id_ID" w:bidi="id_ID"/>
        </w:rPr>
      </w:r>
      <w:r>
        <w:rPr>
          <w:lang w:val="id_ID" w:bidi="id_ID"/>
        </w:rPr>
        <w:t>Dalam perikop terakhir, orang banyak itu berselisih pendapat tentang siapa Yesus. Beberapa berpikir bahwa ia mungkin adalah Mesias dan yang lain mengatakan bahwa itu tidak mungkin karena Yesus berasal dari Galilea. Kemudian para penjaga atau polisi Bait Suci itu kembali kepada imam-imam kepala dan orang-orang Farisi. Di sini para imam kepala berarti para pemimpin agama Israel yang mempersembahkan korban khusus bagi orang-orang Yahudi. Orang-orang Farisi adalah sekelompok pemimpin agama yang mengabdikan diri pada hukum Allah. Mereka mengakui tradisi-tradisi dan hukum agama baik yang tertulis maupun yang lisan. Orang-orang Farisi meremehkan orang-orang yang tidak mengikuti semua aturan mereka.</w:t>
      </w:r>
    </w:p>
    <w:p>
      <w:pPr/>
      <w:r>
        <w:rPr>
          <w:lang w:val="id_ID" w:bidi="id_ID"/>
        </w:rPr>
      </w:r>
      <w:r>
        <w:rPr>
          <w:lang w:val="id_ID" w:bidi="id_ID"/>
        </w:rPr>
        <w:t>Kemudian orang-orang Farisi bertanya kepada polisi atau penjaga Bait Suci mengapa mereka gagal menangkap Yesus. Para penjaga itu menjawab, "Tidak ada seorang pun yang pernah berbicara seperti cara Yesus berbicara."</w:t>
      </w:r>
    </w:p>
    <w:p>
      <w:pPr/>
      <w:r>
        <w:rPr>
          <w:lang w:val="id_ID" w:bidi="id_ID"/>
        </w:rPr>
      </w:r>
      <w:r>
        <w:rPr>
          <w:lang w:val="id_ID" w:bidi="id_ID"/>
        </w:rPr>
        <w:t>"Jadi, kamu telah membiarkan Yesus menipu atau membodohi kamu juga!" Jawab orang-orang Farisi itu. "Adakah salah satu dari para pemimpin atau orang-orang Farisi yang percaya kepada-Nya?" Tidak! Kerumunan ini tidak tahu apa pun tentang hukum. "Ada kutukan pada kerumunan itu," kata orang-orang Farisi. Orang-orang Farisi menantang para penjaga dengan mengajukan dua pertanyaan. Yang pertama adalah, apakah Anda juga tertipu? Sebagai petugas polisi Bait Suci, para penjaga tersebut diharapkan untuk melindungi kepentingan Bait Suci. Dalam hal memuji Yesus, mereka berperilaku sama seperti kerumunan orang tersebut. Pertanyaan kedua adalah, apakah ada penguasa, atau pemimpin agama, atau orang-orang Farisi yang percaya kepada-Nya? Jawaban yang diharapkan adalah tidak. Karena itu, para penjaga salah, karena para penguasa dan orang-orang Farisi adalah orang-orang yang menentukan percaya dan praktik yang benar. Sikap ini menjelaskan mengapa para pemimpin agama tidak menyukai orang-orang biasa yang mengakui bahwa Yesus adalah Mesias. Kemudian orang-orang Farisi menyimpulkan bahwa polisi atau penjaga Bait Suci sama tidak hormatnya dengan orang banyak yang tidak tahu apa-apa tentang hukum . Orang-orang Farisi mengira bahwa orang-orang yang belum mempelajari hukum agama tidak tahu apa-apa tentang Allah dan mendapat kutukan.</w:t>
      </w:r>
    </w:p>
    <w:p>
      <w:pPr/>
      <w:r>
        <w:rPr>
          <w:lang w:val="id_ID" w:bidi="id_ID"/>
        </w:rPr>
      </w:r>
      <w:r>
        <w:rPr>
          <w:lang w:val="id_ID" w:bidi="id_ID"/>
        </w:rPr>
        <w:t>Berhenti di sini dan diskusikan pertanyaan-pertanyaan ini dalam kelompok: Dalam budaya Anda, bagaimana para pemimpin atau penguasa tradisional bereaksi ketika mereka mengutus penjaga atau polisi mereka untuk menyelesaikan tugas tetapi gagal? Bagaimana orang-orang yang seharusnya mengikuti para pemimpin di komunitas Anda bereaksi ketika mereka diberi tahu sesuatu yang tidak mereka harapkan? Jedakan audio ini di sini.</w:t>
      </w:r>
    </w:p>
    <w:p>
      <w:pPr/>
      <w:r>
        <w:rPr>
          <w:lang w:val="id_ID" w:bidi="id_ID"/>
        </w:rPr>
      </w:r>
      <w:r>
        <w:rPr>
          <w:lang w:val="id_ID" w:bidi="id_ID"/>
        </w:rPr>
        <w:t>Nikodemus, yang telah mengunjungi Yesus sebelumnya, dan yang adalah salah satu pemimpin agama, menantang para pemimpin agama lainnya dan berkata, "Apakah hukum kita menghakimi seseorang bersalah sebelum mendengarkannya untuk mengetahui apa yang sedang ia lakukan?" Pertanyaan Nikodemus dimaksudkan untuk membuat rekan-rekan Farisinya berpikir dengan hati-hati. Hukum tersebut tidak mengizinkan seseorang untuk memutuskan bahwa seseorang bersalah tanpa membiarkannya membela dirinya sendiri, tetapi orang-orang Farisi tidak mempertimbangkan hal itu. Mereka sudah mengambil keputusan. Alih-alih menanggapi pertanyaan Nikodemus, mereka justru mencemoohnya. Mereka tahu bahwa Nikodemus berasal dari Yudea , tetapi mereka menyiratkan bahwa tidak ada orang Yudea yang mungkin dapat dikelabui oleh Yesus. Mereka berkata, "Kamu terdengar seperti kamu berasal dari Galilea." Tetapi jika Anda membaca kitab suci dengan hati-hati, Anda akan belajar untuk tidak mengharapkan seorang Nabi dari Galilea." Seorang Nabi adalah utusan Allah yang tahu bahwa pekerjaannya yang paling penting adalah menyampaikan Firman, atau pesan, Allah kepada orang-orang. Galilea adalah distrik atau provinsi di Israel utara. Para pemimpin agama mengatakan bahwa orang-orang Galilea bukan tipe orang yang menghasilkan nabi—Galilea adalah daerah yang tidak penting di Israel, dan para pemimpin agama tidak menganggap orang-orang Galilea cerdas atau penting. Orang-orang Yudea berpikir bahwa mereka lebih cerdas dan lebih penting daripada siapa pun dari Galilea. Orang-orang Farisi mungkin tidak menyangkal bahwa ada Nabi yang pernah berasal dari Galilea, hanya bahwa mereka tidak akan menganggap seseorang dari Galilea memiliki apa pun yang penting untuk dikatakan. Nikodemus tidak menanggapi. Nikodemus tidak diberikan kesempatan untuk menanggapi atau ia memutuskan untuk tetap diam. Dia mungkin tidak ingin rekan-rekannya menjadi curiga dengan penentangannya yang terus-menerus terhadap rencana mereka. Ketika mereka selesai berbicara, semua pemimpin Yahudi pulang ke rumah.</w:t>
      </w:r>
    </w:p>
    <w:p>
      <w:pPr/>
      <w:r>
        <w:rPr>
          <w:lang w:val="id_ID" w:bidi="id_ID"/>
        </w:rPr>
      </w:r>
      <w:r>
        <w:rPr>
          <w:lang w:val="id_ID" w:bidi="id_ID"/>
        </w:rPr>
        <w:t xml:space="preserve">Berhenti di sini dan lihatlah peta </w:t>
      </w:r>
      <w:r>
        <w:rPr>
          <w:lang w:val="id_ID" w:bidi="id_ID"/>
        </w:rPr>
        <w:t xml:space="preserve">Galilea dalam kaitannya dengan Yerusalem </w:t>
      </w:r>
      <w:r>
        <w:rPr>
          <w:lang w:val="id_ID" w:bidi="id_ID"/>
        </w:rPr>
        <w:t>. Jedakan audio ini di sini.</w:t>
      </w:r>
    </w:p>
    <w:p>
      <w:pPr/>
      <w:r>
        <w:rPr>
          <w:lang w:val="id_ID" w:bidi="id_ID"/>
        </w:rPr>
      </w:r>
      <w:r>
        <w:rPr>
          <w:lang w:val="id_ID" w:bidi="id_ID"/>
        </w:rPr>
        <w:t>Berhenti di sini dan ceritakan kisah tentang saat seseorang menghindari melakukan hal yang benar untuk menutupi rencana kejahatan mereka. Jedakan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7:45–53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Para Imam Kepala dan orang-orang Farisi bertanya kepada polisi atau para penjaga Bait Suci mengapa mereka gagal menangkap Yesus.</w:t>
      </w:r>
    </w:p>
    <w:p>
      <w:pPr/>
      <w:r>
        <w:rPr>
          <w:lang w:val="id_ID" w:bidi="id_ID"/>
        </w:rPr>
      </w:r>
      <w:r>
        <w:rPr>
          <w:b/>
          <w:lang w:val="id_ID" w:bidi="id_ID"/>
        </w:rPr>
        <w:t>Dalam adegan kedua:</w:t>
      </w:r>
      <w:r>
        <w:rPr>
          <w:lang w:val="id_ID" w:bidi="id_ID"/>
        </w:rPr>
        <w:t xml:space="preserve"> Nikodemus menantang sesama pemimpin agamanya apakah hukum memutuskan bahwa seseorang bersalah tanpa membiarkannya membela diri.</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Para penjaga Bait Suci</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Nikodemus</w:t>
      </w:r>
    </w:p>
    <w:p>
      <w:pPr/>
      <w:r>
        <w:rPr>
          <w:lang w:val="id_ID" w:bidi="id_ID"/>
        </w:rPr>
      </w:r>
      <w:r>
        <w:rPr>
          <w:lang w:val="id_ID" w:bidi="id_ID"/>
        </w:rPr>
        <w:t>Sebagai kelompok, perhatikan bagian-bagian dari latar belakang bagian ini:</w:t>
      </w:r>
    </w:p>
    <w:p>
      <w:pPr/>
      <w:r>
        <w:rPr>
          <w:lang w:val="id_ID" w:bidi="id_ID"/>
        </w:rPr>
      </w:r>
      <w:r>
        <w:rPr>
          <w:lang w:val="id_ID" w:bidi="id_ID"/>
        </w:rPr>
        <w:t>Dalam adegan pertama, Yohanes menceritakan kepada kita bahwa para polisi atau penjaga Bait Suci kembali kepada para imam kepala dan orang-orang Farisi. Kemudian para pemimpin agama bertanya mengapa mereka gagal menangkap Yesus. Polisi Bait Suci berbicara dengan baik tentang Yesus. Kemudian orang-orang Farisi berkata, "Apakah Yesus sudah menipu kamu juga?" Adakah salah seorang pemimpin atau orang Farisi yang percaya kepada Yesus?" Orang-orang Farisi mengharapkan polisi Bait Suci menjawab tidak untuk pertanyaan ini. Orang-orang Farisi mengatakan kerumunan orang di Yerusalem tidak tahu apa pun tentang hukum Allah. Oleh karena itu, ada kutukan atas kerumunan orang. Ingatlah bahwa orang-orang Farisi mengira bahwa mereka memahami hal-hal tentang Allah jauh lebih baik daripada orang Yahudi biasa, dan mereka meremehkan orang-orang Yahudi biasa tersebut. Penting untuk diingat bahwa para polisi atau penjaga Bait Suci diharapkan untuk melindungi kepentingan Bait Suci dan para pemimpin agama, sehingga mereka melawan para pemimpin agama dengan berbicara baik tentang Yesus.</w:t>
      </w:r>
    </w:p>
    <w:p>
      <w:pPr/>
      <w:r>
        <w:rPr>
          <w:lang w:val="id_ID" w:bidi="id_ID"/>
        </w:rPr>
      </w:r>
      <w:r>
        <w:rPr>
          <w:lang w:val="id_ID" w:bidi="id_ID"/>
        </w:rPr>
        <w:t>Dalam adegan kedua, Nikodemus, yang telah mengunjungi Yesus sebelumnya, dan yang adalah salah satu pemimpin agama, menantang para pemimpin agama lainnya. Dia berkata, "Apakah hukum kita menghakimi seseorang bersalah sebelum mendengarkannya untuk mengetahui apa yang sedang ia lakukan?" Para pemimpin agama lainnya mengejeknya dan berkata, "Kamu terdengar seperti orang yang berasal dari Galilea." Tetapi jika Anda membaca kitab suci dengan hati-hati, Anda akan belajar untuk tidak mengharapkan seorang Nabi dari Galilea." Penting untuk diingat bahwa Nikodemus menantang orang-orang Farisi bahwa hukum tidak mengizinkan mereka untuk memutuskan bahwa seseorang bersalah tanpa membiarkannya membela dirinya sendiri. Orang-orang Farisi tidak memberikan kesempatan kepada Nikodemus untuk menanggapi mereka, karena mereka menduga bahwa Nikodemus akan menentang rencana mereka. Ketika mereka selesai berbicara, semua pemimpin Yahudi pulang ke rumah.</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7:45–53 dalam terjemahan yang paling mudah dimengerti.</w:t>
      </w:r>
    </w:p>
    <w:p>
      <w:pPr/>
      <w:r>
        <w:rPr>
          <w:lang w:val="id_ID" w:bidi="id_ID"/>
        </w:rPr>
      </w:r>
      <w:r>
        <w:rPr>
          <w:lang w:val="id_ID" w:bidi="id_ID"/>
        </w:rPr>
        <w:t>Dalam langkah ini, tim akan mendramatisasi cerita tersebut.</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Para Imam Kepala dan orang-orang Farisi bertanya kepada polisi atau para penjaga Bait Suci mengapa mereka gagal menangkap Yesus.</w:t>
      </w:r>
    </w:p>
    <w:p>
      <w:pPr/>
      <w:r>
        <w:rPr>
          <w:lang w:val="id_ID" w:bidi="id_ID"/>
        </w:rPr>
      </w:r>
      <w:r>
        <w:rPr>
          <w:b/>
          <w:lang w:val="id_ID" w:bidi="id_ID"/>
        </w:rPr>
        <w:t>Dalam adegan kedua:</w:t>
      </w:r>
      <w:r>
        <w:rPr>
          <w:lang w:val="id_ID" w:bidi="id_ID"/>
        </w:rPr>
        <w:t xml:space="preserve"> Nikodemus menantang sesama pemimpin agamanya apakah hukum memutuskan bahwa seseorang bersalah tanpa membiarkannya membela diri.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Nikodemus</w:t>
      </w:r>
    </w:p>
    <w:p>
      <w:pPr>
        <w:pStyle w:val="ListBullet"/>
        <w:spacing w:line="240" w:lineRule="auto"/>
        <w:ind w:left="720"/>
      </w:pPr>
      <w:r>
        <w:rPr>
          <w:lang w:val="id_ID" w:bidi="id_ID"/>
        </w:rPr>
      </w:r>
      <w:r>
        <w:rPr>
          <w:lang w:val="id_ID" w:bidi="id_ID"/>
        </w:rPr>
        <w:t>Para penjaga Bait Suci</w:t>
      </w:r>
    </w:p>
    <w:p>
      <w:pPr>
        <w:pStyle w:val="ListBullet"/>
        <w:spacing w:line="240" w:lineRule="auto"/>
        <w:ind w:left="720"/>
      </w:pPr>
      <w:r>
        <w:rPr>
          <w:lang w:val="id_ID" w:bidi="id_ID"/>
        </w:rPr>
      </w:r>
      <w:r>
        <w:rPr>
          <w:lang w:val="id_ID" w:bidi="id_ID"/>
        </w:rPr>
        <w:t>Imam utama</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Perhatikan dialog, alur, jalan cerita, dan kronologi kisahnya. Pastikan Anda tidak melewatkan untuk memperagakan bagian-bagian yang sulit atau penting dari kisah tersebut. Bantulah satu sama lain untuk mengingat setiap bagian dari cerita tersebut.</w:t>
      </w:r>
    </w:p>
    <w:p>
      <w:pPr/>
      <w:r>
        <w:rPr>
          <w:lang w:val="id_ID" w:bidi="id_ID"/>
        </w:rPr>
      </w:r>
      <w:r>
        <w:rPr>
          <w:lang w:val="id_ID" w:bidi="id_ID"/>
        </w:rPr>
        <w:t>Hentikan sebentar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Dalam adegan pertama, para pengawal atau penjaga Bait Suci kembali kepada para imam kepala dan orang-orang Farisi. Kemudian para pemimpin agama bertanya kepada polisi atau penjaga Bait Suci mengapa mereka gagal menangkap Yesus. Mereka menjawab, "Tidak ada seorang pun yang pernah berbicara seperti cara Yesus berbicara."</w:t>
      </w:r>
    </w:p>
    <w:p>
      <w:pPr/>
      <w:r>
        <w:rPr>
          <w:lang w:val="id_ID" w:bidi="id_ID"/>
        </w:rPr>
      </w:r>
      <w:r>
        <w:rPr>
          <w:lang w:val="id_ID" w:bidi="id_ID"/>
        </w:rPr>
        <w:t>"Jadi, kamu telah membiarkan Yesus menipu atau membodohi kamu juga!" Jawab orang-orang Farisi itu. "Adakah salah satu dari para pemimpin atau orang-orang Farisi yang percaya kepada-Nya?" Tidak! Kerumunan ini tidak tahu apa pun tentang hukum. "Ada kutukan pada kerumunan itu," kata orang-orang Farisi.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orang-orang yang memerankan polisi Bait Suci, "Apa yang Anda rasakan atau pikirkan?" Anda mungkin mendengar hal-hal seperti, "Kami benar-benar terkejut mendengar Yesus berbicara seperti itu." Tampaknya Ia pasti adalah Mesias karena Ia benar-benar memiliki pengetahuan tentang kitab suci."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orang-orang yang memerankan para pemimpin agama, "Apa yang Anda rasakan atau pikirkan?" Kalian mungkin mendengar hal-hal seperti, "Kami tidak percaya kalian, para penjaga Bait Suci yang seharusnya membela kami dan Bait Suci, juga telah ditipu oleh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Nikodemus, yang telah mengunjungi Yesus sebelumnya, dan yang adalah salah satu pemimpin agama, menantang para pemimpin agama lainnya dan berkata, "Apakah hukum kita menghakimi seseorang bersalah sebelum mendengarkannya untuk mengetahui apa yang sedang dia lakukan?" Para pemimpin agama lainnya mengejeknya dan berkata, "Kamu terdengar seperti orang yang berasal dari Galilea." Tetapi jika Anda membaca kitab suci dengan hati-hati, Anda akan belajar untuk tidak mengharapkan seorang Nabi dari Galilea." Ketika mereka selesai berbicara, semua pemimpin Yahudi pulang ke rumah.</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 yang memerankan Nikodemus, "Apa yang Anda rasakan atau pikirkan?" Anda mungkin mendengar hal-hal seperti, "Hanya karena saya menantang rekan-rekan sejawat saya bahwa hukum tidak mengizinkan seseorang untuk memutuskan bahwa seseorang bersalah tanpa membiarkannya membela diri, mereka pun mulai mengejek saya!"</w:t>
      </w:r>
    </w:p>
    <w:p>
      <w:pPr>
        <w:pStyle w:val="ListBullet"/>
        <w:spacing w:line="240" w:lineRule="auto"/>
        <w:ind w:left="720"/>
      </w:pPr>
      <w:r>
        <w:rPr>
          <w:lang w:val="id_ID" w:bidi="id_ID"/>
        </w:rPr>
      </w:r>
      <w:r>
        <w:rPr>
          <w:lang w:val="id_ID" w:bidi="id_ID"/>
        </w:rPr>
        <w:t>Tanyakan kepada orang-orang yang memerankan para pemimpin agama, "Apa yang kalian rasakan atau pikirkan?" Anda mungkin mendengar hal-hal seperti, "Wah! Kita hanya perlu mengalihkan perhatian rekan kita ini karena dia mulai curiga dengan rencana kita.</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7:45–53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Kemudian para penjaga atau polisi </w:t>
      </w:r>
      <w:r>
        <w:rPr>
          <w:b/>
          <w:lang w:val="id_ID" w:bidi="id_ID"/>
        </w:rPr>
        <w:t>Bait Suci</w:t>
      </w:r>
      <w:r>
        <w:rPr>
          <w:lang w:val="id_ID" w:bidi="id_ID"/>
        </w:rPr>
        <w:t xml:space="preserve"> itu kembali kepada imam-imam kepala dan orang-orang Farisi. Bait Suci biasanya adalah nama yang diberikan kepada tempat ibadah di mana pengorbanan dilakukan untuk menghormati Allah Bait Suci. Bait Suci dapat diterjemahkan sebagai rumah di mana Allah tinggal di antara umat-Nya. Para imam Yahudi mempersembahkan kurban di Bait Suci sehingga Allah mau mengampuni dosa umat, dan untuk bersyukur kepada Allah. Bait Suci dibangun agar orang-orang dapat menyembah Allah dan para imam khusus dapat membawa kurban kepada Allah. Terjemahkan Bait Suci dengan cara yang sama seperti yang Anda lakukan pada perikop sebelumnya, dan ingatlah bahwa </w:t>
      </w:r>
      <w:r>
        <w:rPr>
          <w:lang w:val="id_ID" w:bidi="id_ID"/>
        </w:rPr>
        <w:t>Bait Suci</w:t>
      </w:r>
      <w:r>
        <w:rPr>
          <w:lang w:val="id_ID" w:bidi="id_ID"/>
        </w:rPr>
        <w:t xml:space="preserve"> terdapat di Daftar Kata Utama.</w:t>
      </w:r>
    </w:p>
    <w:p>
      <w:pPr/>
      <w:r>
        <w:rPr>
          <w:lang w:val="id_ID" w:bidi="id_ID"/>
        </w:rPr>
      </w:r>
      <w:r>
        <w:rPr>
          <w:b/>
          <w:lang w:val="id_ID" w:bidi="id_ID"/>
        </w:rPr>
        <w:t>Para imam</w:t>
      </w:r>
      <w:r>
        <w:rPr>
          <w:lang w:val="id_ID" w:bidi="id_ID"/>
        </w:rPr>
        <w:t xml:space="preserve"> dalam agama Yahudi menghubungkan umat dengan Allah dengan mempersembahkan korban bagi mereka kepada Allah, mendidik umat, dan merawat Bait Suci Allah. Para imam adalah wakil Allah bagi umat-Nya dan wakil umat-Nya kepada Allah. Imam besar memimpin seluruh pengadilan hukum agama Yahudi. Mereka adalah para imam terkemuka yang membantu melakukan administrasi di Bait Suci di Yerusalem. Terjemahkan imam kepala atau imam terkemuka dengan cara yang sama seperti yang Anda lakukan pada perikop sebelumnya, dan ingatlah bahwa </w:t>
      </w:r>
      <w:r>
        <w:rPr>
          <w:lang w:val="id_ID" w:bidi="id_ID"/>
        </w:rPr>
        <w:t>imam</w:t>
      </w:r>
      <w:r>
        <w:rPr>
          <w:lang w:val="id_ID" w:bidi="id_ID"/>
        </w:rPr>
        <w:t xml:space="preserve"> terdapat di Daftar Kata Utama.</w:t>
      </w:r>
    </w:p>
    <w:p>
      <w:pPr/>
      <w:r>
        <w:rPr>
          <w:lang w:val="id_ID" w:bidi="id_ID"/>
        </w:rPr>
      </w:r>
      <w:r>
        <w:rPr>
          <w:lang w:val="id_ID" w:bidi="id_ID"/>
        </w:rPr>
        <w:t xml:space="preserve">Nama </w:t>
      </w:r>
      <w:r>
        <w:rPr>
          <w:b/>
          <w:lang w:val="id_ID" w:bidi="id_ID"/>
        </w:rPr>
        <w:t>Farisi</w:t>
      </w:r>
      <w:r>
        <w:rPr>
          <w:lang w:val="id_ID" w:bidi="id_ID"/>
        </w:rPr>
        <w:t xml:space="preserve"> berarti dipisahkan. Orang-orang Farisi berpikir bahwa cara untuk menjadi benar dengan Allah adalah dengan memisahkan diri dari orang biasa dan mengikuti ratusan aturan tentang cara menjadi suci. Orang-orang Farisi adalah kelompok pemimpin agama yang paling berpengaruh di Israel. Beberapa orang Farisi juga merupakan guru hukum Allah. Terjemahkan orang-orang Farisi dengan cara yang sama seperti yang telah Anda lakukan di bagian sebelumnya dan ingatlah bahwa </w:t>
      </w:r>
      <w:r>
        <w:rPr>
          <w:lang w:val="id_ID" w:bidi="id_ID"/>
        </w:rPr>
        <w:t>orang-orang Farisi</w:t>
      </w:r>
      <w:r>
        <w:rPr>
          <w:lang w:val="id_ID" w:bidi="id_ID"/>
        </w:rPr>
        <w:t xml:space="preserve"> ada di Daftar Kata Utama.</w:t>
      </w:r>
    </w:p>
    <w:p>
      <w:pPr/>
      <w:r>
        <w:rPr>
          <w:lang w:val="id_ID" w:bidi="id_ID"/>
        </w:rPr>
      </w:r>
      <w:r>
        <w:rPr>
          <w:lang w:val="id_ID" w:bidi="id_ID"/>
        </w:rPr>
        <w:t xml:space="preserve">Para pemimpin agama mengatakan kepada Nikodemus bahwa ia tidak boleh mengharapkan seorang </w:t>
      </w:r>
      <w:r>
        <w:rPr>
          <w:b/>
          <w:lang w:val="id_ID" w:bidi="id_ID"/>
        </w:rPr>
        <w:t>Nabi</w:t>
      </w:r>
      <w:r>
        <w:rPr>
          <w:lang w:val="id_ID" w:bidi="id_ID"/>
        </w:rPr>
        <w:t xml:space="preserve"> berasal dari Galilea. Nabi menerima panggilan dan pesan dari Allah dan membawa pesan dari Allah kepada manusia. Terjemahkan nabi dengan cara yang sama seperti yang Anda lakukan pada perikop sebelumnya, dan ingatlah bahwa </w:t>
      </w:r>
      <w:r>
        <w:rPr>
          <w:lang w:val="id_ID" w:bidi="id_ID"/>
        </w:rPr>
        <w:t>nabi</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8:1–11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8:1–11 dan renungkanlah dalam hati Anda.</w:t>
      </w:r>
    </w:p>
    <w:p>
      <w:pPr/>
      <w:r>
        <w:rPr>
          <w:lang w:val="id_ID" w:bidi="id_ID"/>
        </w:rPr>
      </w:r>
      <w:r>
        <w:rPr>
          <w:lang w:val="id_ID" w:bidi="id_ID"/>
        </w:rPr>
        <w:t>Dengarkan versi rekaman dari Yohanes 8:1–11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Yohanes 8:1–11 dalam terjemahan yang paling mudah dimengerti.</w:t>
      </w:r>
    </w:p>
    <w:p>
      <w:pPr/>
      <w:r>
        <w:rPr>
          <w:lang w:val="id_ID" w:bidi="id_ID"/>
        </w:rPr>
      </w:r>
      <w:r>
        <w:rPr>
          <w:lang w:val="id_ID" w:bidi="id_ID"/>
        </w:rPr>
        <w:t>Dalam perikop terakhir, Yohanes mengatakan kepada kita bahwa semua imam kepala, orang-orang Farisi, dan penjaga Bait Suci selesai berbicara dan pergi tanpa percaya kepada Yesus. Para ahli Taurat menambahkan kisah berikutnya tentang Yesus dan perempuan yang tertangkap basah dalam zinah di sini, tetapi kita tidak tahu kapan kisah ini sebenarnya terjadi. Itu mungkin tidak terjadi pada saat ini. Yohanes juga mungkin tidak menulis kisah ini. Namun, kisah ini sangat menggambarkan hal yang akan dilakukan Yesus, dan kebanyakan orang percaya bahwa kisah ini benar-benar terjadi.</w:t>
      </w:r>
    </w:p>
    <w:p>
      <w:pPr/>
      <w:r>
        <w:rPr>
          <w:lang w:val="id_ID" w:bidi="id_ID"/>
        </w:rPr>
      </w:r>
      <w:r>
        <w:rPr>
          <w:lang w:val="id_ID" w:bidi="id_ID"/>
        </w:rPr>
        <w:t>Yesus meninggalkan Yerusalem dan pergi ke Bukit Zaitun. Bukit Zaitun mendapatkan namanya dari pohon-pohon zaitun yang tumbuh di sana. Pohon zaitun adalah pohon yang umum di Israel. Buah-buahan itu digunakan terutama untuk produksi minyak. Ketika Yesus pergi ke Yerusalem, Ia biasanya bermalam di dekat Bukit Zaitun dan kemudian kembali ke Yerusalem pada siang hari untuk mengajar.</w:t>
      </w:r>
    </w:p>
    <w:p>
      <w:pPr/>
      <w:r>
        <w:rPr>
          <w:lang w:val="id_ID" w:bidi="id_ID"/>
        </w:rPr>
      </w:r>
      <w:r>
        <w:rPr>
          <w:lang w:val="id_ID" w:bidi="id_ID"/>
        </w:rPr>
        <w:t xml:space="preserve">Berhenti di sini dan tunjukkan foto </w:t>
      </w:r>
      <w:r>
        <w:rPr>
          <w:lang w:val="id_ID" w:bidi="id_ID"/>
        </w:rPr>
        <w:t>Bukit Zaitun</w:t>
      </w:r>
      <w:r>
        <w:rPr>
          <w:lang w:val="id_ID" w:bidi="id_ID"/>
        </w:rPr>
        <w:t xml:space="preserve">. Hentikan sebentar rekaman ini di sini. </w:t>
      </w:r>
    </w:p>
    <w:p>
      <w:pPr/>
      <w:r>
        <w:rPr>
          <w:lang w:val="id_ID" w:bidi="id_ID"/>
        </w:rPr>
      </w:r>
      <w:r>
        <w:rPr>
          <w:lang w:val="id_ID" w:bidi="id_ID"/>
        </w:rPr>
        <w:t>Pagi-pagi benar, ketika matahari terbit, Yesus kembali ke pelataran Bait Suci. Pelataran Bait Suci adalah area luar di mana masyarakat umum dapat masuk dan berada. Hanya para imam tertentu pada waktu tertentu yang dapat memasuki bagian paling dalam dari Bait Suci. Banyak orang di area pelataran Bait Suci berkumpul di dekat Yesus dan Ia duduk dan mulai mengajar mereka. Para guru Yahudi pada zaman Yesus biasanya duduk untuk mengajar atau berkhotbah.</w:t>
      </w:r>
    </w:p>
    <w:p>
      <w:pPr/>
      <w:r>
        <w:rPr>
          <w:lang w:val="id_ID" w:bidi="id_ID"/>
        </w:rPr>
      </w:r>
      <w:r>
        <w:rPr>
          <w:lang w:val="id_ID" w:bidi="id_ID"/>
        </w:rPr>
        <w:t>Kemudian para pengajar hukum Taurat dan orang-orang Farisi membawa kepadanya seorang perempuan yang tertangkap basah melakukan zinah, yang berarti bahwa mereka telah melihat dia melakukan hubungan seksual dengan seorang pria yang bukan suaminya. Ingatlah bahwa para pengajar hukum Taurat, atau ahli Taurat, adalah orang-orang yang mempelajari hukum Allah yang Ia berikan kepada umat-Nya melalui Musa. Banyak orang Farisi juga adalah para pengajar hukum Taurat, dan oleh karena itu orang-orang Farisi dan para pengajar hukum Taurat sering bertindak bersama. Para pemimpin agama ini memaksa perempuan itu untuk berdiri di depan semua orang di pelataran Bait Suci.</w:t>
      </w:r>
    </w:p>
    <w:p>
      <w:pPr/>
      <w:r>
        <w:rPr>
          <w:lang w:val="id_ID" w:bidi="id_ID"/>
        </w:rPr>
      </w:r>
      <w:r>
        <w:rPr>
          <w:lang w:val="id_ID" w:bidi="id_ID"/>
        </w:rPr>
        <w:t>Para pemimpin agama berkata kepada Yesus, "Guru, kami melihat perempuan ini melakukan zinah dengan seorang pria yang bukan suaminya." Para pemimpin agama ingin terlihat menghormati Yesus, meskipun sebenarnya tidak, jadi mereka menggunakan gelar yang penuh hormat untuk laki-laki Yahudi yang merupakan pengajar hukum Musa, atau hukum Allah, dan memiliki murid atau pengikut. Mereka mengingatkan Yesus bahwa hukum Musa mengharuskan mereka untuk merajam orang yang melakukan perzinahan. Menurut hukum agama Yahudi, zinah berarti dua hal. Seorang perempuan yang menikah melakukan zinah setiap kali ia melakukan hubungan seksual dengan seorang laki-laki yang bukan suaminya dan seorang laki-laki yang menikah melakukan zinah ketika ia melakukan hubungan seksual dengan seorang perempuan yang sudah menikah dengan orang lain. Hukuman untuk dosa zinah adalah kematian. Hukum Yahudi menetapkan bahwa jika orang-orang menangkap basah pasangan yang sedang melakukan perzinahan, mereka harus mengeksekusi baik laki-laki maupun perempuan itu. Menariknya, para pemimpin agama tidak membawa laki-laki yang tertangkap basah sedang berzinah itu bersama mereka. Hal ini juga menarik bahwa hukum Yahudi tidak menetapkan bagaimana mereka harus mengeksekusi orang-orang yang tertangkap basah sedang berzinah. Hukum Yahudi tidak menyebutkan hukuman rajam—para pemimpin Yahudi menambahkan ketika mereka berbicara kepada Yesus. Merajam berarti melempari seseorang dengan batu untuk membunuh orang itu. Ini adalah cara normal yang digunakan orang-orang di Israel kuno untuk menghukum seseorang dengan kematian.</w:t>
      </w:r>
    </w:p>
    <w:p>
      <w:pPr/>
      <w:r>
        <w:rPr>
          <w:lang w:val="id_ID" w:bidi="id_ID"/>
        </w:rPr>
      </w:r>
      <w:r>
        <w:rPr>
          <w:lang w:val="id_ID" w:bidi="id_ID"/>
        </w:rPr>
        <w:t>Jelas bahwa para pemimpin agama ini menciptakan situasi di mana Yesus harus membuat keputusan yang sulit. Mereka bertanya kepada Yesus, "Apa yang Engkau katakan atau pikirkan yang harus kami lakukan kepadanya?" Para pengajar hukum Taurat dan orang-orang Farisi menggunakan pertanyaan ini untuk menjebak Yesus agar mendapatkan bukti yang menuduh-Nya berbicara menentang hukum Taurat. Mereka berpikir bahwa satu-satunya pilihan yang dimiliki Yesus adalah mengatakan "tinggalkan dia sendiri" atau "rajam dia." Jika Yesus mengatakan untuk membiarkan dia, itu akan menunjukkan bahwa Yesus tidak menganggap dosanya cukup serius, dan para pemimpin agama dapat menuduh Yesus melanggar hukum Musa. Jika Yesus berkata untuk merajamnya, hal itu akan membuat orang-orang ragu apakah Yesus mewujudkan pesan-Nya tentang kasih dan pengampunan. Hal itu juga akan membuat Yesus mendapat masalah dengan para pemimpin Romawi yang memerintah Israel pada saat itu. Pihak berwenang Romawi tidak mengizinkan orang-orang Yahudi untuk memutuskan kapan seseorang harus menerima hukuman mati.</w:t>
      </w:r>
    </w:p>
    <w:p>
      <w:pPr/>
      <w:r>
        <w:rPr>
          <w:lang w:val="id_ID" w:bidi="id_ID"/>
        </w:rPr>
      </w:r>
      <w:r>
        <w:rPr>
          <w:lang w:val="id_ID" w:bidi="id_ID"/>
        </w:rPr>
        <w:t xml:space="preserve">Berhenti di sini dan diskusikan pertanyaan-pertanyaan ini dalam kelompok: Bicarakan tentang situasi dalam budaya Anda di mana seorang wanita atau pria tertangkap basah melakukan perzinahan. Dan kemudian bicarakan tentang: Hukuman apa yang dikenakan oleh budaya Anda bagi orang-orang yang tidak menaati aturan tradisional atau agama? Hentikan sebentar rekaman ini di sini. </w:t>
      </w:r>
    </w:p>
    <w:p>
      <w:pPr/>
      <w:r>
        <w:rPr>
          <w:lang w:val="id_ID" w:bidi="id_ID"/>
        </w:rPr>
      </w:r>
      <w:r>
        <w:rPr>
          <w:lang w:val="id_ID" w:bidi="id_ID"/>
        </w:rPr>
        <w:t>Tetapi Yesus membungkuk dan mulai menulis dengan jari-Nya di tanah. Kita tidak memiliki catatan tentang apa yang Ia tulis. Dia bisa saja menulis kata-kata dari hukum Musa. Para pengajar hukum Taurat dan orang-orang Farisi terus menanyai Dia. Akhirnya, Yesus berdiri dan menjawab, "Jika salah satu dari kalian tidak pernah berdosa atau melakukan kesalahan, ia seharusnya menjadi orang pertama yang melemparkan batu kepadanya." Sekali lagi, Yesus membungkuk untuk menulis sesuatu di tanah. Yesus mengejutkan para pemimpin agama dengan pernyataan ini. Kemungkinan besar para pemimpin agama telah menuduh perempuan itu tanpa mengikuti prosedur yang benar. Menurut hukum Yahudi, para pemimpin agama seharusnya membawa orang itu, dan mereka seharusnya memberikan peringatan kepada pasangan itu sebelum mengeksekusi mereka. Karena mereka tidak melakukan hal-hal ini, para pemimpin agama akan takut untuk melempari batu terlebih dahulu. Mereka masing-masing tahu bahwa mereka telah berdosa, atau tidak menaati Allah, dalam situasi ini. Mereka juga tahu bahwa mereka semua kadang-kadang tidak menaati Allah dalam kehidupan mereka. Ketika para pemimpin agama yang menuduh perempuan itu mendengar perkataan Yesus, mereka pergi satu demi satu, dimulai dengan orang-orang yang lebih tua, sampai hanya Yesus yang tersisa bersama perempuan itu yang berdiri di depan-Nya. Yesus berdiri dan bertanya kepada perempuan itu, "Hai perempuan, di manakah para penuduhmu?" Apakah tidak ada seorang pun dari mereka yang mengutuk atau menghakimi engkau?" Perempuan itu menjawab, "Tidak ada satu pun dari mereka." Yesus mengatakan kepada perempuan itu bahwa Dia juga tidak menghukumnya. Namun, Yesus tidak ingin perempuan itu berpikir bahwa tindakannya baik. Yesus mengatakan kepadanya bahwa dia dapat pergi, tetapi dia harus berhenti berbuat dosa dalam hidupnya. Yesus ingin dia menjalani kehidupan yang mengikuti Allah. Jadi, Yesus memerintahkan perempuan itu untuk pergi dan memulai kehidupan baru.</w:t>
      </w:r>
    </w:p>
    <w:p>
      <w:pPr/>
      <w:r>
        <w:rPr>
          <w:lang w:val="id_ID" w:bidi="id_ID"/>
        </w:rPr>
      </w:r>
      <w:r>
        <w:rPr>
          <w:lang w:val="id_ID" w:bidi="id_ID"/>
        </w:rPr>
        <w:t xml:space="preserve">Berhenti di sini dan diskusikan pertanyaan-pertanyaan ini dalam kelompok: Yesus menunjukkan belas kasihan kepada perempuan ini. Bicarakan tentang saat seseorang, atau mungkin Allah sendiri, menunjukkan belas kasihan kepada orang lain meskipun mereka tidak layak mendapatkannya.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Dengarkan versi rekaman dari Yohanes 8:1–11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kembali ke Bait Suci dan sedang mengajar.</w:t>
      </w:r>
    </w:p>
    <w:p>
      <w:pPr/>
      <w:r>
        <w:rPr>
          <w:lang w:val="id_ID" w:bidi="id_ID"/>
        </w:rPr>
      </w:r>
      <w:r>
        <w:rPr>
          <w:b/>
          <w:lang w:val="id_ID" w:bidi="id_ID"/>
        </w:rPr>
        <w:t>Dalam adegan kedua:</w:t>
      </w:r>
      <w:r>
        <w:rPr>
          <w:lang w:val="id_ID" w:bidi="id_ID"/>
        </w:rPr>
        <w:t xml:space="preserve"> Beberapa pengajar hukum Taurat dan orang-orang Farisi membawa kepadanya seorang perempuan yang tertangkap basah berbuat zinah. Mereka mengingatkan Yesus bahwa hukum Musa mengatakan bahwa mereka harus melempari dia sampai mati. Yesus meminta orang yang tidak pernah berbuat dosa untuk melemparkan batu pertama. Mereka masing-masing pergi, dimulai dengan yang tertua terlebih dahulu, sampai hanya Yesus dan perempuan itu yang tinggal.</w:t>
      </w:r>
    </w:p>
    <w:p>
      <w:pPr/>
      <w:r>
        <w:rPr>
          <w:lang w:val="id_ID" w:bidi="id_ID"/>
        </w:rPr>
      </w:r>
      <w:r>
        <w:rPr>
          <w:b/>
          <w:lang w:val="id_ID" w:bidi="id_ID"/>
        </w:rPr>
        <w:t>Dalam adegan ketiga:</w:t>
      </w:r>
      <w:r>
        <w:rPr>
          <w:lang w:val="id_ID" w:bidi="id_ID"/>
        </w:rPr>
        <w:t xml:space="preserve"> Yesus berdiri dan berbicara kepada perempuan itu.</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ahli Taurat, atau para pengajar hukum Taurat</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Orang banyak di pelataran Bait Suci dan murid-murid Yesus</w:t>
      </w:r>
    </w:p>
    <w:p>
      <w:pPr>
        <w:pStyle w:val="ListBullet"/>
        <w:spacing w:line="240" w:lineRule="auto"/>
        <w:ind w:left="720"/>
      </w:pPr>
      <w:r>
        <w:rPr>
          <w:lang w:val="id_ID" w:bidi="id_ID"/>
        </w:rPr>
      </w:r>
      <w:r>
        <w:rPr>
          <w:lang w:val="id_ID" w:bidi="id_ID"/>
        </w:rPr>
        <w:t>Perempuan yang tertangkap basah berzinah</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Yohanes mengatakan bahwa Yesus pergi ke Bukit Zaitun. Penting untuk diingat bahwa ketika Yesus berada di Yerusalem, Dia biasanya akan pergi keluar untuk tidur di dekat Bukit Zaitun setiap malam, dan kemudian kembali ke Yerusalem pada siang hari untuk mengajar. Kemudian keesokan paginya Yesus kembali ke pelataran Bait Suci seperti yang biasanya Dia lakukan, dan banyak orang berkumpul di dekat-Nya. Yesus duduk dan mulai mengajar mereka. Para guru Yahudi pada zaman Yesus biasanya duduk untuk mengajar atau berkhotbah.</w:t>
      </w:r>
    </w:p>
    <w:p>
      <w:pPr/>
      <w:r>
        <w:rPr>
          <w:lang w:val="id_ID" w:bidi="id_ID"/>
        </w:rPr>
      </w:r>
      <w:r>
        <w:rPr>
          <w:lang w:val="id_ID" w:bidi="id_ID"/>
        </w:rPr>
        <w:t xml:space="preserve">Dalam adegan kedua, beberapa pengajar hukum Taurat dan orang-orang Farisi membawa seorang perempuan yang tertangkap basah melakukan zinah, atau telah terlihat melakukan hubungan seksual dengan seorang pria yang bukan suaminya. Dia dipaksa untuk berdiri di depan semua orang. Kemudian para pengajar hukum Taurat dan orang-orang Farisi berkata kepada Yesus, "Guru, kami melihat perempuan ini melakukan zinah." Hukum Musa mengatakan bahwa kita harus melempari perempuan yang melakukan hal-hal seperti itu untuk membunuh mereka sebagai hukuman. Jadi, apa yang </w:t>
      </w:r>
      <w:r>
        <w:rPr>
          <w:b/>
          <w:lang w:val="id_ID" w:bidi="id_ID"/>
        </w:rPr>
        <w:t>Engkau</w:t>
      </w:r>
      <w:r>
        <w:rPr>
          <w:lang w:val="id_ID" w:bidi="id_ID"/>
        </w:rPr>
        <w:t xml:space="preserve"> katakan atau pikirkan yang harus kita lakukan kepadanya?" Para pemimpin agama menekankan bahwa mereka ingin Yesus menjawab pertanyaan itu: mereka menempatkan penekanan pada "Engkau" dalam pertanyaan itu. Para pengajar hukum Taurat dan orang-orang Farisi menggunakan pertanyaan ini untuk menjebak Yesus agar mendapatkan bukti yang menuduh-Nya berbicara menentang hukum Taurat. Penting untuk diingat di sini bahwa para pemimpin agama berbicara kepada Yesus dengan gelar yang terhormat sebagai "Guru." Mereka ingin Yesus mendengarkan mereka. Kata-kata yang mereka gunakan untuk menggambarkan penangkapan perempuan yang berzinah itu menunjukkan dengan sangat jelas bahwa perempuan itu bersalah.</w:t>
      </w:r>
    </w:p>
    <w:p>
      <w:pPr/>
      <w:r>
        <w:rPr>
          <w:lang w:val="id_ID" w:bidi="id_ID"/>
        </w:rPr>
      </w:r>
      <w:r>
        <w:rPr>
          <w:lang w:val="id_ID" w:bidi="id_ID"/>
        </w:rPr>
        <w:t>Yesus membungkuk dan mulai menulis dengan jari-Nya di tanah. Penting untuk diingat bahwa kita tidak tahu apa yang sedang ditulis oleh Yesus. Tetapi para pengajar hukum Taurat dan orang-orang Farisi terus menanyai Dia. Tiba-tiba, Yesus berdiri dan berkata kepada mereka, "Siapa pun dari kalian yang tidak pernah berdosa atau melakukan kesalahan harus menjadi orang pertama yang melemparkan batu kepadanya." Lalu, Yesus membungkuk kedua kalinya untuk menulis sesuatu di tanah. Kemudian para pengajar hukum Taurat dan orang-orang Farisi yang menuduh perempuan itu mulai pergi satu demi satu, dimulai dengan orang-orang yang lebih tua, sampai hanya Yesus yang tinggal bersama perempuan itu. Penting untuk diingat bahwa apa yang ditulis Yesus mungkin adalah dosa-dosa para penuduhnya atau Kitab Suci yang berfokus pada belas kasihan dan kebaikan, tetapi kita tidak tahu secara pasti. Para pengajar hukum Taurat yang lebih tua dan orang-orang Farisi pergi lebih dahulu.</w:t>
      </w:r>
    </w:p>
    <w:p>
      <w:pPr/>
      <w:r>
        <w:rPr>
          <w:lang w:val="id_ID" w:bidi="id_ID"/>
        </w:rPr>
      </w:r>
      <w:r>
        <w:rPr>
          <w:lang w:val="id_ID" w:bidi="id_ID"/>
        </w:rPr>
        <w:t>Dalam adegan ketiga, Yesus berkata "Perempuan, di manakah mereka? Apakah tidak ada seorang pun yang mengutuk engkau?" Yesus menggunakan gelar yang normal untuk perempuan itu dengan hanya memanggilnya "perempuan." Ingatlah bahwa Yesus tidak mengutuk atau menghakimi perempuan itu untuk dihukum, tetapi berkata kepadanya, "Pergilah dan jangan berbuat dosa lagi." Penting untuk diingat bahwa Yesus berbicara tentang lebih dari sekadar dosa zinah tersebut—Dia mengatakan kepadanya untuk berhenti berbuat dosa secara umum dan untuk menaati Allah.</w:t>
      </w:r>
    </w:p>
    <w:p>
      <w:pPr/>
      <w:r>
        <w:rPr>
          <w:lang w:val="id_ID" w:bidi="id_ID"/>
        </w:rPr>
      </w:r>
      <w:r>
        <w:rPr>
          <w:lang w:val="id_ID" w:bidi="id_ID"/>
        </w:rPr>
        <w:t xml:space="preserve">Sekarang, kelompok harus membuat papan cerita, menggambar, atau menggunakan benda-benda untuk memvisualisasikan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rekaman dari Yohanes 8:1–11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ahli Taurat, atau para pengajar hukum Taurat</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Orang banyak di pelataran Bait Suci dan murid-murid Yesus</w:t>
      </w:r>
    </w:p>
    <w:p>
      <w:pPr>
        <w:pStyle w:val="ListBullet"/>
        <w:spacing w:line="240" w:lineRule="auto"/>
        <w:ind w:left="720"/>
      </w:pPr>
      <w:r>
        <w:rPr>
          <w:lang w:val="id_ID" w:bidi="id_ID"/>
        </w:rPr>
      </w:r>
      <w:r>
        <w:rPr>
          <w:lang w:val="id_ID" w:bidi="id_ID"/>
        </w:rPr>
        <w:t>Perempuan yang tertangkap basah berzinah</w:t>
      </w:r>
    </w:p>
    <w:p>
      <w:pPr/>
      <w:r>
        <w:rPr>
          <w:lang w:val="id_ID" w:bidi="id_ID"/>
        </w:rPr>
      </w:r>
      <w:r>
        <w:rPr>
          <w:lang w:val="id_ID" w:bidi="id_ID"/>
        </w:rPr>
        <w:t xml:space="preserve">Perhatikan dialog, alur kisah, jalan kisah, dan urutan waktu dalam kisah. Pastikan Anda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memperagakan perikop ini untuk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dramanya.</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pergi ke Bukit Zaitun. Pagi-pagi benar keesokan harinya Dia kembali ke pelataran Bait Suci di Yerusalem. Banyak orang, atau kerumunan itu, berkumpul di dekat-Nya dan Yesus duduk dan mulai mengajar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"Saya benar-benar senang karena orang-orang kembali kepada saya ketika saya kembali ke Bait Suci. Ini benar-benar menunjukkan betapa mereka percaya pada ajaran saya."</w:t>
      </w:r>
    </w:p>
    <w:p>
      <w:pPr>
        <w:pStyle w:val="ListBullet"/>
        <w:spacing w:line="240" w:lineRule="auto"/>
        <w:ind w:left="720"/>
      </w:pPr>
      <w:r>
        <w:rPr>
          <w:lang w:val="id_ID" w:bidi="id_ID"/>
        </w:rPr>
      </w:r>
      <w:r>
        <w:rPr>
          <w:lang w:val="id_ID" w:bidi="id_ID"/>
        </w:rPr>
        <w:t>Tanyakan kepada orang-orang yang memerankan kerumunan orang, "Apa yang Anda rasakan atau pikirkan?" Anda mungkin mendengar hal-hal seperti, "Kami benar-benar ingin mendengarkan ajaran Yesus. Seperti yang Anda lihat kita semua berkumpul dan sangat dekat dengan Yesus karena kita tidak ingin melewatkan satu kata pun dari ajaran-Nya."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beberapa pengajar hukum Taurat dan orang-orang Farisi membawa kepada-Nya seorang perempuan yang tertangkap basah melakukan zina, atau telah terlihat di tempat tidur dengan seorang pria yang bukan suaminya. Para pengajar hukum Taurat dan orang-orang Farisi memaksanya untuk berdiri di depan semua orang. Kemudian mereka berkata kepada Yesus, "Guru, kami melihat perempuan ini berzinah, atau memiliki hubungan seksual dengan seorang pria yang bukan suaminya." Hukum Musa mengatakan bahwa kita harus melempari perempuan yang melakukan hal-hal seperti itu untuk membunuh mereka sebagai hukuman. Jadi, apa yang Anda katakan atau pikirkan yang harus kita lakukan kepadanya?" Para pengajar hukum Taurat dan orang-orang Farisi menggunakan pertanyaan ini untuk menjebak Yesus agar mereka mendapatkan bukti untuk menuduh-Nya berbicara menentang hukum.</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"Itu adalah kesempatan besar untuk menafsirkan Hukum Taurat dengan lebih baik kepada para pengajar hukum Taurat."</w:t>
      </w:r>
    </w:p>
    <w:p>
      <w:pPr>
        <w:pStyle w:val="ListBullet"/>
        <w:spacing w:line="240" w:lineRule="auto"/>
        <w:ind w:left="720"/>
      </w:pPr>
      <w:r>
        <w:rPr>
          <w:lang w:val="id_ID" w:bidi="id_ID"/>
        </w:rPr>
      </w:r>
      <w:r>
        <w:rPr>
          <w:lang w:val="id_ID" w:bidi="id_ID"/>
        </w:rPr>
        <w:t>Tanyakan kepada orang-orang yang memerankan para pengajar hukum Taurat dan orang-orang Farisi, "Bagaimana perasaan atau pikiran kalian?" Anda mungkin mendengar hal-hal seperti, "Ya! Ini adalah kesempatan yang baik untuk menuduh Yesus dan memiliki bukti yang baik bahwa Dia berbicara menentang hukum."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Yesus membungkuk dan mulai menulis dengan jari-Nya di tanah. Tetapi para pengajar hukum Taurat dan orang-orang Farisi terus menanyai Dia. Tiba-tiba, Yesus berdiri dan berkata kepada mereka, "Siapa pun dari kalian yang tidak pernah berdosa atau melakukan kesalahan harus menjadi orang pertama yang melemparkan batu kepadanya." Jadi, Yesus membungkuk kedua kalinya untuk menulis sesuatu di tanah. Ketika para pengajar hukum Taurat dan orang-orang Farisi yang menuduh perempuan itu melihat apa yang Dia tulis, mereka pergi satu demi satu, dimulai dengan orang-orang yang lebih tua, sampai hanya Yesus yang tinggal bersama perempuan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"Saya berharap para pengajar hukum Taurat akan merespon semua yang Saya tulis."</w:t>
      </w:r>
    </w:p>
    <w:p>
      <w:pPr>
        <w:pStyle w:val="ListBullet"/>
        <w:spacing w:line="240" w:lineRule="auto"/>
        <w:ind w:left="720"/>
      </w:pPr>
      <w:r>
        <w:rPr>
          <w:lang w:val="id_ID" w:bidi="id_ID"/>
        </w:rPr>
      </w:r>
      <w:r>
        <w:rPr>
          <w:lang w:val="id_ID" w:bidi="id_ID"/>
        </w:rPr>
        <w:t>Tanyakan kepada orang-orang yang memerankan para pengajar hukum Taurat dan orang-orang Farisi, "Bagaimana perasaan atau pikiran kalian?" Anda mungkin mendengar hal-hal seperti, "Yesus ini benar-benar bisa mempermalukan orang-orang di saat yang paling tidak terduga. Kami pikir kami bisa menjebak dan menuduhnya."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berdiri dan bertanya kepada perempuan itu, "Perempuan, di mana para penuduhmu?" Apakah tidak ada seorang pun dari mereka yang mengutuk atau menghakimi engkau?" Perempuan itu menjawab, "Tidak ada satu pun dari mereka." Yesus mengatakan kepada perempuan itu bahwa Dia juga tidak menghukumnya. Yesus berkata, "Pergilah dan berhentilah berbuat dosa."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perempuan itu, "Bagaimana perasaan atau pikiran Anda?" Anda mungkin mendengar hal-hal seperti, "Saya sangat bersyukur atas belas kasihan yang ditunjukkan Yesus kepada saya," atau "Dia ingin saya mengubah hidup saya?" Ini akan menjadi sulit. Tetapi saya senang atas kesempatan kedua ini. Saya ingin menjadi orang yang lebih baik dan membuat Yesus bangga pada saya."</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8:1–11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Pagi-pagi benar, ketika matahari terbit, Yesus kembali ke pelataran </w:t>
      </w:r>
      <w:r>
        <w:rPr>
          <w:b/>
          <w:lang w:val="id_ID" w:bidi="id_ID"/>
        </w:rPr>
        <w:t>Bait Suci</w:t>
      </w:r>
      <w:r>
        <w:rPr>
          <w:lang w:val="id_ID" w:bidi="id_ID"/>
        </w:rPr>
        <w:t xml:space="preserve">. Bait atau kuil biasanya adalah nama yang diberikan kepada tempat ibadah di mana korban dipersembahkan untuk menghormati sembahan dari bait atau kuil tersebut. Para imam Yahudi mempersembahkan korban di Bait Suci supaya Allah mau mengampuni dosa umat, sekaligus untuk mengucap syukur kepada Allah. Terjemahkan Bait Suci dengan cara yang sama seperti yang Anda lakukan pada perikop sebelumnya, dan ingatlah bahwa </w:t>
      </w:r>
      <w:r>
        <w:rPr>
          <w:lang w:val="id_ID" w:bidi="id_ID"/>
        </w:rPr>
        <w:t>Bait Suci</w:t>
      </w:r>
      <w:r>
        <w:rPr>
          <w:lang w:val="id_ID" w:bidi="id_ID"/>
        </w:rPr>
        <w:t xml:space="preserve"> terdapat di Daftar Kata Utama.</w:t>
      </w:r>
    </w:p>
    <w:p>
      <w:pPr/>
      <w:r>
        <w:rPr>
          <w:lang w:val="id_ID" w:bidi="id_ID"/>
        </w:rPr>
      </w:r>
      <w:r>
        <w:rPr>
          <w:lang w:val="id_ID" w:bidi="id_ID"/>
        </w:rPr>
        <w:t xml:space="preserve">Kemudian beberapa </w:t>
      </w:r>
      <w:r>
        <w:rPr>
          <w:b/>
          <w:lang w:val="id_ID" w:bidi="id_ID"/>
        </w:rPr>
        <w:t>pengajar hukum Taurat</w:t>
      </w:r>
      <w:r>
        <w:rPr>
          <w:lang w:val="id_ID" w:bidi="id_ID"/>
        </w:rPr>
        <w:t xml:space="preserve"> dan </w:t>
      </w:r>
      <w:r>
        <w:rPr>
          <w:b/>
          <w:lang w:val="id_ID" w:bidi="id_ID"/>
        </w:rPr>
        <w:t>orang Farisi</w:t>
      </w:r>
      <w:r>
        <w:rPr>
          <w:lang w:val="id_ID" w:bidi="id_ID"/>
        </w:rPr>
        <w:t xml:space="preserve"> membawa kepada-Nya seorang perempuan yang tertangkap basah sedang berbuat </w:t>
      </w:r>
      <w:r>
        <w:rPr>
          <w:b/>
          <w:lang w:val="id_ID" w:bidi="id_ID"/>
        </w:rPr>
        <w:t>zinah</w:t>
      </w:r>
      <w:r>
        <w:rPr>
          <w:lang w:val="id_ID" w:bidi="id_ID"/>
        </w:rPr>
        <w:t xml:space="preserve">, yang berarti mereka telah melihat dia melakukan hubungan seksual dengan seorang laki-laki yang bukan suaminya. Allah menganggapnya sebagai dosa setiap kali ada orang melakukan hubungan seksual dengan seseorang yang belum mereka nikahi. </w:t>
      </w:r>
    </w:p>
    <w:p>
      <w:pPr/>
      <w:r>
        <w:rPr>
          <w:lang w:val="id_ID" w:bidi="id_ID"/>
        </w:rPr>
      </w:r>
      <w:r>
        <w:rPr>
          <w:lang w:val="id_ID" w:bidi="id_ID"/>
        </w:rPr>
        <w:t xml:space="preserve">Berhenti di sini dan diskusikan dalam kelompok: Kata apa yang akan Anda gunakan untuk </w:t>
      </w:r>
      <w:r>
        <w:rPr>
          <w:b/>
          <w:lang w:val="id_ID" w:bidi="id_ID"/>
        </w:rPr>
        <w:t>zinah</w:t>
      </w:r>
      <w:r>
        <w:rPr>
          <w:lang w:val="id_ID" w:bidi="id_ID"/>
        </w:rPr>
        <w:t xml:space="preserve">? Carilah </w:t>
      </w:r>
      <w:r>
        <w:rPr>
          <w:lang w:val="id_ID" w:bidi="id_ID"/>
        </w:rPr>
        <w:t xml:space="preserve"> zinah</w:t>
      </w:r>
      <w:r>
        <w:rPr>
          <w:lang w:val="id_ID" w:bidi="id_ID"/>
        </w:rPr>
        <w:t xml:space="preserve"> dalam Daftar Kata Utama. Hentikan sebentar rekaman ini di sini. </w:t>
      </w:r>
    </w:p>
    <w:p>
      <w:pPr/>
      <w:r>
        <w:rPr>
          <w:lang w:val="id_ID" w:bidi="id_ID"/>
        </w:rPr>
      </w:r>
      <w:r>
        <w:rPr>
          <w:b/>
          <w:lang w:val="id_ID" w:bidi="id_ID"/>
        </w:rPr>
        <w:t>Para pengajar hukum Taurat</w:t>
      </w:r>
      <w:r>
        <w:rPr>
          <w:lang w:val="id_ID" w:bidi="id_ID"/>
        </w:rPr>
        <w:t xml:space="preserve"> adalah sarjana dan pakar dalam menafsirkan hukum dari Kitab Suci. Tafsiran-tafsiran tersebut tidak dituliskan, tetapi dihafal dan diajarkan secara lisan oleh para ahli Taurat. Nama </w:t>
      </w:r>
      <w:r>
        <w:rPr>
          <w:b/>
          <w:lang w:val="id_ID" w:bidi="id_ID"/>
        </w:rPr>
        <w:t>Farisi</w:t>
      </w:r>
      <w:r>
        <w:rPr>
          <w:lang w:val="id_ID" w:bidi="id_ID"/>
        </w:rPr>
        <w:t xml:space="preserve"> berarti dipisahkan. Mereka berpikir bahwa cara untuk menjadi benar dengan Allah adalah dengan memisahkan diri dari orang biasa dan mengikuti ratusan aturan tentang cara menjadi suci. Terjemahkan para pengajar hukum Taurat dan orang-orang Farisi dengan cara yang sama seperti yang Anda lakukan pada perikop sebelumnya, dan ingatlah bahwa para </w:t>
      </w:r>
      <w:r>
        <w:rPr>
          <w:lang w:val="id_ID" w:bidi="id_ID"/>
        </w:rPr>
        <w:t>pengajar hukum Taurat</w:t>
      </w:r>
      <w:r>
        <w:rPr>
          <w:lang w:val="id_ID" w:bidi="id_ID"/>
        </w:rPr>
        <w:t xml:space="preserve"> dan </w:t>
      </w:r>
      <w:r>
        <w:rPr>
          <w:lang w:val="id_ID" w:bidi="id_ID"/>
        </w:rPr>
        <w:t>orang-orang Farisi</w:t>
      </w:r>
      <w:r>
        <w:rPr>
          <w:lang w:val="id_ID" w:bidi="id_ID"/>
        </w:rPr>
        <w:t xml:space="preserve"> terdapat dalam Daftar Kata Utama. </w:t>
      </w:r>
    </w:p>
    <w:p>
      <w:pPr/>
      <w:r>
        <w:rPr>
          <w:lang w:val="id_ID" w:bidi="id_ID"/>
        </w:rPr>
      </w:r>
      <w:r>
        <w:rPr>
          <w:lang w:val="id_ID" w:bidi="id_ID"/>
        </w:rPr>
        <w:t>Kemudian mereka berkata kepada Yesus, "</w:t>
      </w:r>
      <w:r>
        <w:rPr>
          <w:b/>
          <w:lang w:val="id_ID" w:bidi="id_ID"/>
        </w:rPr>
        <w:t>Guru</w:t>
      </w:r>
      <w:r>
        <w:rPr>
          <w:lang w:val="id_ID" w:bidi="id_ID"/>
        </w:rPr>
        <w:t xml:space="preserve">, kami melihat perempuan ini berzinah." Guru berarti bentuk penghormatan yang digunakan oleh orang Yahudi untuk laki-laki yang merupakan pengajar hal-hal tentang Allah dan memiliki murid-murid atau pengikut yang mengikuti mereka dan mendengarkan ajaran mereka. Terjemahkan guru dengan cara yang sama seperti Anda telah lakukan sebelumnya dan ingatlah bahwa </w:t>
      </w:r>
      <w:r>
        <w:rPr>
          <w:lang w:val="id_ID" w:bidi="id_ID"/>
        </w:rPr>
        <w:t>guru</w:t>
      </w:r>
      <w:r>
        <w:rPr>
          <w:lang w:val="id_ID" w:bidi="id_ID"/>
        </w:rPr>
        <w:t xml:space="preserve"> ada di dalam Daftar Kata Utama.</w:t>
      </w:r>
    </w:p>
    <w:p>
      <w:pPr/>
      <w:r>
        <w:rPr>
          <w:lang w:val="id_ID" w:bidi="id_ID"/>
        </w:rPr>
      </w:r>
      <w:r>
        <w:rPr>
          <w:lang w:val="id_ID" w:bidi="id_ID"/>
        </w:rPr>
        <w:t xml:space="preserve">Mereka mengingatkan Yesus bahwa </w:t>
      </w:r>
      <w:r>
        <w:rPr>
          <w:b/>
          <w:lang w:val="id_ID" w:bidi="id_ID"/>
        </w:rPr>
        <w:t>hukum</w:t>
      </w:r>
      <w:r>
        <w:rPr>
          <w:lang w:val="id_ID" w:bidi="id_ID"/>
        </w:rPr>
        <w:t xml:space="preserve"> Musa mengharuskan mereka untuk melempari orang yang melakukan zinah. Baik laki-laki dan perempuan itu layak mati setelah melakukan zinah. Hukum Musa berarti aturan dari Allah yang disampaikan Musa kepada orang Yahudi untuk memberi tahu mereka bagaimana seharusnya mereka hidup. Terjemahkan hukum dengan cara yang sama seperti yang telah Anda lakukan di bagian sebelumnya dan ingatlah bahwa </w:t>
      </w:r>
      <w:r>
        <w:rPr>
          <w:lang w:val="id_ID" w:bidi="id_ID"/>
        </w:rPr>
        <w:t>hukum</w:t>
      </w:r>
      <w:r>
        <w:rPr>
          <w:lang w:val="id_ID" w:bidi="id_ID"/>
        </w:rPr>
        <w:t xml:space="preserve"> ada di Daftar Kata Utama.</w:t>
      </w:r>
    </w:p>
    <w:p>
      <w:pPr/>
      <w:r>
        <w:rPr>
          <w:lang w:val="id_ID" w:bidi="id_ID"/>
        </w:rPr>
      </w:r>
      <w:r>
        <w:rPr>
          <w:lang w:val="id_ID" w:bidi="id_ID"/>
        </w:rPr>
        <w:t xml:space="preserve">Akhirnya, Yesus berdiri dan menjawab, "Jika salah satu dari kamu tidak </w:t>
      </w:r>
      <w:r>
        <w:rPr>
          <w:b/>
          <w:lang w:val="id_ID" w:bidi="id_ID"/>
        </w:rPr>
        <w:t>berdosa</w:t>
      </w:r>
      <w:r>
        <w:rPr>
          <w:lang w:val="id_ID" w:bidi="id_ID"/>
        </w:rPr>
        <w:t xml:space="preserve"> atau melakukan kesalahan, ia seharusnya menjadi orang pertama yang melemparkan batu kepadanya." Dosa mengacu kepada tindakan ketidaktaatan kepada Allah. Pastikan bahwa kata yang Anda gunakan di sini tidak berarti bahwa seseorang lalai melakukan tindakan keagamaan seperti berdoa atau mengikuti suatu aturan agama. Terjemahkan dosa dengan cara yang sama seperti yang Anda lakukan pada perikop sebelumnya, dan ingatlah bahwa </w:t>
      </w:r>
      <w:r>
        <w:rPr>
          <w:lang w:val="id_ID" w:bidi="id_ID"/>
        </w:rPr>
        <w:t>dosa</w:t>
      </w:r>
      <w:r>
        <w:rPr>
          <w:lang w:val="id_ID" w:bidi="id_ID"/>
        </w:rPr>
        <w:t xml:space="preserve"> terdapat dalam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mereka sendiri. Ingatlah untuk menyertakan hal-hal yang Anda sudah putuskan dalam langkah sebelumnya, seperti urutan waktu, kata-kata, ungkapan, perasan,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tersebut telah menceritakan kembali seluruh perikop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8:12–20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8:12–20 dan simpanlah dalam hati Anda.</w:t>
      </w:r>
    </w:p>
    <w:p>
      <w:pPr/>
      <w:r>
        <w:rPr>
          <w:lang w:val="id_ID" w:bidi="id_ID"/>
        </w:rPr>
      </w:r>
      <w:r>
        <w:rPr>
          <w:lang w:val="id_ID" w:bidi="id_ID"/>
        </w:rPr>
        <w:t>Dengarkan versi audio dari Yohanes 8:12–20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8:12–20 dalam terjemahan yang paling mudah dimengerti.</w:t>
      </w:r>
    </w:p>
    <w:p>
      <w:pPr/>
      <w:r>
        <w:rPr>
          <w:lang w:val="id_ID" w:bidi="id_ID"/>
        </w:rPr>
      </w:r>
      <w:r>
        <w:rPr>
          <w:lang w:val="id_ID" w:bidi="id_ID"/>
        </w:rPr>
        <w:t>Dalam perikop terakhir, Yohanes mengatakan kepada kita bahwa Yesus melindungi seorang wanita yang melakukan perzinaan dan para pengajar hukum Taurat dan orang-orang Farisi ingin melempari dia sampai mati. Dalam perikop ini, Yesus kembali ke Bait Suci Dia mengajar di pelataran Bait Suci , di mana penduduk umum dapat masuk. Yesus mungkin sedang mengajar selama Perayaan Kemah Suci, Perayaan itu mengingatkan orang-orang Yahudi bagaimana mereka tinggal di tenda-tenda ketika mereka mengembara di padang pasir setelah Allah menyelamatkan nenek moyang mereka dari perbudakan di Mesir. Pada hari pertama perayaan itu orang-orang menyalakan lilin besar di pelataran Bait Suci. Yesus membuat perbandingan untuk menunjukkan kepada orang-orang sesuatu tentang. Yesus mungkin menggunakan gagasan tentang terang karena lilin-lilin yang memberikan terang selama Perayaan Kemah Suci, Dia berkata, "Aku adalah terang bagi orang-orang dunia. Mereka yang percaya dan menaati Aku tidak akan harus menjalani kehidupan mereka dalam kegelapan atau tanpa Allah. Mereka akan memiliki terang yang membawa kehidupan yang sejati atau kehidupan kekal." Kemudian beberapa orang Farisi, para pemimpin agama yang berpengaruh di Israel, menantang Yesus dan berkata, "Kamu tidak boleh bertindak sebagai saksimu. Apa yang Anda katakan tentang diri Anda tidak dapat diterima sebagai benar atau bukti."</w:t>
      </w:r>
    </w:p>
    <w:p>
      <w:pPr/>
      <w:r>
        <w:rPr>
          <w:lang w:val="id_ID" w:bidi="id_ID"/>
        </w:rPr>
      </w:r>
      <w:r>
        <w:rPr>
          <w:lang w:val="id_ID" w:bidi="id_ID"/>
        </w:rPr>
        <w:t>Berhenti di sini dan diskusikan ritual-ritual tersebut sebagai satu kelompok:</w:t>
      </w:r>
    </w:p>
    <w:p>
      <w:pPr/>
      <w:r>
        <w:rPr>
          <w:lang w:val="id_ID" w:bidi="id_ID"/>
        </w:rPr>
      </w:r>
      <w:r>
        <w:rPr>
          <w:lang w:val="id_ID" w:bidi="id_ID"/>
        </w:rPr>
        <w:t>Jadi, orang-orang Farisi mengejek Yesus, mengatakan bahwa kesaksian atau pernyataan Yesus tentang diri-Nya tidak dapat diandalkan dalam pengadilan hukum. Hukum Yahudi menyatakan bahwa seseorang tidak dapat menjadi saksi dengan dirinya sendiri—ia membutuhkan orang lain untuk juga menyaksikan hal yang sama. Yesus telah menghadapi tantangan semacam ini sebelumnya, dan telah menanggapi dengan mencantumkan dua atau tiga saksi lain, selain dari diri-Nya sendiri. Tetapi dalam situasi ini, Yesus tidak menerima argumen mereka tetapi mengoreksi apa yang mereka katakan tentang Dia. Yesus mengatakan bahwa mereka harus menerima apa yang Ia katakan tentang diri-Nya sebagai kebenaran. Yesus tahu bahwa Ia datang dari Allah, dan bahwa Ia akan kembali kepada Allah, sehingga Yesus bukan satu-satunya saksi-Nya—Allah bersama-Nya. Yesus membandingkan apa yang Ia ketahui dengan orang-orang Farisi, yang tidak tahu dari mana Yesus berasal atau ke mana Yesus akan pergi kemudian. Orang-orang Farisi menghakimi dengan standar manusia. Mereka berpikir bahwa Yesus hanya adalah anak Maria dan Yusuf, dan mereka tidak pernah memahami bahwa Yesus telah bersama Bapa jauh sebelum bersama Maria dan Yusuf. Orang-orang Farisi hanya melihat orang dari Nazaret ketika mereka melihat Yesus. Yesus melanjutkan untuk mengatakan dengan sangat jelas bahwa Ia tidak menghakimi siapa pun. Yesus bermaksud bahwa Ia tidak datang ke dunia untuk menghakimi orang-orang dengan cara yang sama seperti orang-orang Farisi yang menghakimi orang-orang dengan selalu mengatakan kepada mereka bagaimana mereka tidak menaati hukum. Orang-orang Farisi menggunakan hikmat duniawi, atau manusia untuk menghakimi orang-orang. Namun, ketika Yesus datang ke dunia, Ia secara otomatis menyebabkan penghakiman karena sebagian orang menerima-Nya dan sebagian orang tidak menerima-Nya. Penghakiman itulah yang Yesus bicarakan ketika Ia berkata, "Jika Aku menghakimi seseorang, keputusan-Ku benar atau tepat karena Aku tidak sendirian ketika Aku menghakimi." Yesus kini menjelaskan kepada orang-orang Farisi bahwa menurut hukum Yahudi, Yesus benar-benar dapat menyatakan hal-hal yang benar tentang diri-Nya sendiri, termasuk menghakimi orang lain. Yesus memiliki saksi kedua, yaitu Bapa-Nya, Allah sendiri.</w:t>
      </w:r>
    </w:p>
    <w:p>
      <w:pPr/>
      <w:r>
        <w:rPr>
          <w:lang w:val="id_ID" w:bidi="id_ID"/>
        </w:rPr>
      </w:r>
      <w:r>
        <w:rPr>
          <w:lang w:val="id_ID" w:bidi="id_ID"/>
        </w:rPr>
        <w:t xml:space="preserve">Berhenti di sini dan diskusikan pertanyaan-pertanyaan ini secara berkelompok: Dalam budaya Anda, apa yang akan dilakukan atau dikatakan seseorang sebagai pernyataan yang terbukti atau dapat diandalkan untuk menunjukkan bahwa ia adalah orang yang benar dan dapat diandalkan? Hentikan rekaman di sini. </w:t>
      </w:r>
    </w:p>
    <w:p>
      <w:pPr/>
      <w:r>
        <w:rPr>
          <w:lang w:val="id_ID" w:bidi="id_ID"/>
        </w:rPr>
      </w:r>
      <w:r>
        <w:rPr>
          <w:lang w:val="id_ID" w:bidi="id_ID"/>
        </w:rPr>
        <w:t>Ketika Yesus mengatakan bahwa Ia tidak menghakimi siapa pun, Ia sedang berbicara dalam misi-Nya di dunia. Dia telah datang untuk menyelamatkan orang-orang, tidak untuk menghakimi atau menghukum Tetapi ini tidak berarti bahwa Ia tidak akan pernah menjatuhkan penghakiman di bumi. Dan pada kedatangan-Nya yang kedua kali, Ia akan menjatuhkan penghakiman atas dasar apa yang telah dilakukan orang-orang dengan tawaran keselamatan-Nya. Orang-orang Farisi ingin bukti bahwa apa yang Yesus katakan adalah benar. Kemudian orang-orang Farisi menantang Yesus dengan bertanya, "Mari kita lihat BapaMu. " Yesus menjawab mereka, "Kamu tidak benar-benar mengenal Aku atau Bapa-Ku, karena benar-benar mengetahui siapa Aku berarti kamu mengenal Bapa-Ku." Kurangnya pengetahuan yang benar tentang Yesus menyebabkan mereka juga tidak mengenal Bapa-Nya. Jika mereka menyadari bahwa Bapa yang Ia bicarakan adalah TUHAN, atau Allah, mereka tidak perlu bertanya di mana Dia berada. Yesus mengatakan hal ini ketika Ia masih mengajar di pelataran Bait Suci. Perdebatan ini terjadi di bagian Bait Suci di mana ada tiga belas kotak tertutup yang didalamnya orang-orang menjatuhkan persembahan yang mendukung berbagai kegiatan Bait Suci. Itu adalah daerah di mana terdapat arus orang yang terus menerus berlalu</w:t>
      </w:r>
    </w:p>
    <w:p>
      <w:pPr/>
      <w:r>
        <w:rPr>
          <w:lang w:val="id_ID" w:bidi="id_ID"/>
        </w:rPr>
      </w:r>
      <w:r>
        <w:rPr>
          <w:lang w:val="id_ID" w:bidi="id_ID"/>
        </w:rPr>
        <w:t>Daerah ini mungkin merupakan tempat para imam terkemuka menempatkan markas mereka. Meskipun demikian, para pemimpin belum menangkap-Nya, karena belum waktu yang tepat bagi Yesus untuk mati.</w:t>
      </w:r>
    </w:p>
    <w:p>
      <w:pPr/>
      <w:r>
        <w:rPr>
          <w:lang w:val="id_ID" w:bidi="id_ID"/>
        </w:rPr>
      </w:r>
      <w:r>
        <w:rPr>
          <w:lang w:val="id_ID" w:bidi="id_ID"/>
        </w:rPr>
        <w:t>Berhenti di sini dan diskusikan ritual-ritual tersebut sebagai satu kelompok:</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8:12–20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mengajar di pelataran Bait Suci, mungkin selama Perayaan Kemah Yesus mengatakan bahwa Ia adalah terang dunia.</w:t>
      </w:r>
    </w:p>
    <w:p>
      <w:pPr/>
      <w:r>
        <w:rPr>
          <w:lang w:val="id_ID" w:bidi="id_ID"/>
        </w:rPr>
      </w:r>
      <w:r>
        <w:rPr>
          <w:b/>
          <w:lang w:val="id_ID" w:bidi="id_ID"/>
        </w:rPr>
        <w:t>Dalam adegan kedua:</w:t>
      </w:r>
      <w:r>
        <w:rPr>
          <w:lang w:val="id_ID" w:bidi="id_ID"/>
        </w:rPr>
        <w:t xml:space="preserve"> Orang-orang Farisi mengejek dan menantang bahwa apa yang Yesus katakan tentang diri-Nya tidak mungkin benar</w:t>
      </w:r>
    </w:p>
    <w:p>
      <w:pPr/>
      <w:r>
        <w:rPr>
          <w:lang w:val="id_ID" w:bidi="id_ID"/>
        </w:rPr>
      </w:r>
      <w:r>
        <w:rPr>
          <w:b/>
          <w:lang w:val="id_ID" w:bidi="id_ID"/>
        </w:rPr>
        <w:t>Dalam adegan ketiga:</w:t>
      </w:r>
      <w:r>
        <w:rPr>
          <w:lang w:val="id_ID" w:bidi="id_ID"/>
        </w:rPr>
        <w:t xml:space="preserve"> Orang-orang Farisi meminta Yesus untuk menunjukkan kepada mereka Allah Bapa. Yesus mengatakan bahwa mereka tidak mengenal Bapa karena mereka tidak mengenal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Kerumunan orang di Bait Suci</w:t>
      </w:r>
    </w:p>
    <w:p>
      <w:pPr>
        <w:pStyle w:val="ListBullet"/>
        <w:spacing w:line="240" w:lineRule="auto"/>
        <w:ind w:left="720"/>
      </w:pPr>
      <w:r>
        <w:rPr>
          <w:lang w:val="id_ID" w:bidi="id_ID"/>
        </w:rPr>
      </w:r>
      <w:r>
        <w:rPr>
          <w:lang w:val="id_ID" w:bidi="id_ID"/>
        </w:rPr>
        <w:t>Para murid mungkin berada di pelataran Bait Suci bersama Yesus</w:t>
      </w:r>
    </w:p>
    <w:p>
      <w:pPr/>
      <w:r>
        <w:rPr>
          <w:lang w:val="id_ID" w:bidi="id_ID"/>
        </w:rPr>
      </w:r>
      <w:r>
        <w:rPr>
          <w:lang w:val="id_ID" w:bidi="id_ID"/>
        </w:rPr>
        <w:t>Bersama kelompok, perhatikan bagian-bagian dari latar belakang perikop ini.</w:t>
      </w:r>
    </w:p>
    <w:p>
      <w:pPr/>
      <w:r>
        <w:rPr>
          <w:lang w:val="id_ID" w:bidi="id_ID"/>
        </w:rPr>
      </w:r>
      <w:r>
        <w:rPr>
          <w:lang w:val="id_ID" w:bidi="id_ID"/>
        </w:rPr>
        <w:t>Ini dimulai ketika Yesus kembali ke pelataran Bait Suci dan sedang mengajar, mungkin selama Perayaan Kemah Suci atau Pondok. Mungkin ada banyak orang di sekitar. Kita tahu dari bagian kisah selanjutnya bahwa Yesus berada di dekat tempat orang-orang memberikan persembahan uang mereka. Banyak orang mungkin berada di sekitar, dan Yesus berbicara kepada mereka. Yesus berkata, "Aku adalah terang bagi orang-orang dunia." Juga ingatlah bahwa ketika Yesus membuat pernyataan ini, seluruh kota Yerusalem telah diterangi dengan cahaya dengan lilin besar. Yesus menggunakan perbandingan antara terang dan kegelapan. Yesus seperti terang karena Ia membawa kehidupan kekal bersama Allah selamanya. Tanpa Yesus, tidak ada terang. Orang-orang harus berjalan dalam kegelapan. Kebanyakan orang tidak ingin berjalan dalam kegelapan, karena dengan demikian mereka tidak tahu ke mana mereka pergi. Yesus menggunakan perbandingan ini untuk menunjukkan betapa pentingnya untuk mengikut Yesus. Mereka yang percaya dan menaati dia tidak akan harus menjalani kehidupan mereka dalam kegelapan atau tanpa Allah. Mereka akan memiliki terang yang membawa kehidupan yang sejati atau kehidupan kekal." Yesus membuat pernyataan yang mengejutkan tentang diri-Nya.</w:t>
      </w:r>
    </w:p>
    <w:p>
      <w:pPr/>
      <w:r>
        <w:rPr>
          <w:lang w:val="id_ID" w:bidi="id_ID"/>
        </w:rPr>
      </w:r>
      <w:r>
        <w:rPr>
          <w:lang w:val="id_ID" w:bidi="id_ID"/>
        </w:rPr>
        <w:t>Dalam adegan kedua, orang-orang Farisi mengejek Yesus karena apa yang Ia katakan, dengan mengatakan bahwa kesaksian Yesus tidak dapat diandalkan di pengadilan. Yesus tidak menerima argumen orang-orang Farisi, tetapi memperbaiki apa yang mereka katakan tentang Dia. Yesus menjawab, "Meskipun Aku bertindak sebagai saksi-Ku sendiri, apa yang Aku katakan tentang diriku patut diterima sebagai hal yang dapat dipercaya. Karena saya yakin dari mana saya berasal dan di mana saya akan kembali. Tetapi Anda tidak tahu dari mana saya berasal dan kemana saya akan kembali Yesus berkata, "Aku mungkin berbicara tentang diri-Ku sendiri, tetapi kamu harus menerimanya sebagai hal yang dapat diandalkan, karena Aku tahu dari mana Aku berasal dan ke mana Aku akan kembali." Yesus tahu bahwa Ia berasal dari Allah sendiri. Kemudian Yesus kembali membuat perbedaan dengan orang-orang Farisi. Yesus menekankan "kamu" ketika Ia berkata, "</w:t>
      </w:r>
      <w:r>
        <w:rPr>
          <w:b/>
          <w:lang w:val="id_ID" w:bidi="id_ID"/>
        </w:rPr>
        <w:t>Kamu</w:t>
      </w:r>
      <w:r>
        <w:rPr>
          <w:lang w:val="id_ID" w:bidi="id_ID"/>
        </w:rPr>
        <w:t xml:space="preserve"> menghakimi dengan hikmat duniawi dan Aku tidak menghakimi siapa pun. Yesus benar-benar mengatakan bahwa Ia tidak menghukum siapa pun. Yesus melanjutkan untuk membuat lebih banyak perbandingan antara Dia dan orang-orang Farisi. Yesus mengatakan bahwa </w:t>
      </w:r>
      <w:r>
        <w:rPr>
          <w:b/>
          <w:lang w:val="id_ID" w:bidi="id_ID"/>
        </w:rPr>
        <w:t>jika</w:t>
      </w:r>
      <w:r>
        <w:rPr>
          <w:lang w:val="id_ID" w:bidi="id_ID"/>
        </w:rPr>
        <w:t xml:space="preserve"> Ia menghakimi seseorang, keputusan-Nya akan benar. Tetapi Yesus tidak menghakimi siapa pun sampai akhir waktu. Yesus berbicara tentang sesuatu yang tidak terjadi sekarang.</w:t>
      </w:r>
    </w:p>
    <w:p>
      <w:pPr/>
      <w:r>
        <w:rPr>
          <w:lang w:val="id_ID" w:bidi="id_ID"/>
        </w:rPr>
      </w:r>
      <w:r>
        <w:rPr>
          <w:lang w:val="id_ID" w:bidi="id_ID"/>
        </w:rPr>
        <w:t>Yesus mengingatkan orang-orang Farisi bahwa Allah bersama-Nya, sehingga Ia memiliki hak untuk menyatakan kebenaran. Yesus mengingatkan mereka bahwa "hukum mereka sendiri" mengharuskan dua saksi untuk menyatakan kebenaran, dan Yesus mengikuti hukum karena Ia memiliki Allah yang setuju dengan-Nya.</w:t>
      </w:r>
    </w:p>
    <w:p>
      <w:pPr/>
      <w:r>
        <w:rPr>
          <w:lang w:val="id_ID" w:bidi="id_ID"/>
        </w:rPr>
      </w:r>
      <w:r>
        <w:rPr>
          <w:lang w:val="id_ID" w:bidi="id_ID"/>
        </w:rPr>
        <w:t>Kemudian orang-orang Farisi menantang Yesus dengan bertanya, "Mari kita melihat BapaMu," atau "Di mana Bapamu?" Orang-orang Farisi tidak mengharapkan jawaban atas pertanyaan ini. Mereka menantang Yesus dan tidak menunjukkan rasa hormat kepada-Nya. Yesus menjawab mereka, "Kamu tidak benar-benar mengenal Aku atau Bapa-Ku, karena benar-benar mengetahui siapa Aku berarti kamu mengenal Bapa-Ku." Ketika Yesus berbicara tentang mengenal-Nya, Yang Ia maksudkan adalah pengetahuan yang dalam. Yesus mengatakan bahwa mereka tidak benar-benar tahu siapa Yesus, dan mereka tidak benar-benar tahu siapa Bapa.</w:t>
      </w:r>
    </w:p>
    <w:p>
      <w:pPr/>
      <w:r>
        <w:rPr>
          <w:lang w:val="id_ID" w:bidi="id_ID"/>
        </w:rPr>
      </w:r>
      <w:r>
        <w:rPr>
          <w:lang w:val="id_ID" w:bidi="id_ID"/>
        </w:rPr>
        <w:t xml:space="preserve">Berhenti di sini dan diskusikan dalam kelompok: Bagaimana Anda berbicara tentang perbedaan antara mengetahui tentang seseorang atau sesuatu dan mengenal seseorang atau sesuatu dengan sangat dalam? Hentikan rekaman di sini. </w:t>
      </w:r>
    </w:p>
    <w:p>
      <w:pPr/>
      <w:r>
        <w:rPr>
          <w:lang w:val="id_ID" w:bidi="id_ID"/>
        </w:rPr>
      </w:r>
      <w:r>
        <w:rPr>
          <w:lang w:val="id_ID" w:bidi="id_ID"/>
        </w:rPr>
        <w:t>Yesus berada di dekat tempat di pelataran utama Bait Suci, tempat di mana orang-orang meletakkan hadiah atau persembahan uang mereka. Mungkin ada banyak orang di sekitar ketika Yesus melakukan percakapan ini dengan orang-orang Farisi. Ini mungkin berada di dekat markas besar para pemimpin agama Yahudi di bait suci, tetapi para pemimpin Yahudi tidak menangkap-Nya, karena belum waktu yang direncanakan Allah</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8:12–20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Kerumunan orang di Bait Suci</w:t>
      </w:r>
    </w:p>
    <w:p>
      <w:pPr>
        <w:pStyle w:val="ListBullet"/>
        <w:spacing w:line="240" w:lineRule="auto"/>
        <w:ind w:left="720"/>
      </w:pPr>
      <w:r>
        <w:rPr>
          <w:lang w:val="id_ID" w:bidi="id_ID"/>
        </w:rPr>
      </w:r>
      <w:r>
        <w:rPr>
          <w:lang w:val="id_ID" w:bidi="id_ID"/>
        </w:rPr>
        <w:t>Para murid mungkin berada di pelataran Bait Suci bersama Yesus</w:t>
      </w:r>
    </w:p>
    <w:p>
      <w:pPr/>
      <w:r>
        <w:rPr>
          <w:lang w:val="id_ID" w:bidi="id_ID"/>
        </w:rPr>
      </w:r>
      <w:r>
        <w:rPr>
          <w:lang w:val="id_ID" w:bidi="id_ID"/>
        </w:rPr>
        <w:t xml:space="preserve">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 xml:space="preserve">Pada adegan pertama, Yesus kembali kepelataran Bait Suci dan sedang mengajar, mungkin selama Perayaan Kemah Suci atau Pondok Daun. Kemudian Yesus berbicara kepada orang-orang yang telah berkumpul untuk perayaan itu, "Aku adalah terang bagi orang-orang dunia." Mereka yang percaya dan menaati Aku tidak akan harus menjalani kehidupan mereka dalam kegelapan atau tanpa Allah. Mereka akan memiliki terang yang membawa kehidupan yang sejati atau kehidupan kekal." </w:t>
      </w:r>
    </w:p>
    <w:p>
      <w:pPr/>
      <w:r>
        <w:rPr>
          <w:lang w:val="id_ID" w:bidi="id_ID"/>
        </w:rPr>
      </w:r>
      <w:r>
        <w:rPr>
          <w:lang w:val="id_ID" w:bidi="id_ID"/>
        </w:rPr>
        <w:t>Kemudian beberapa orang Farisi menantang Yesus dan berkata, "Kamu tidak boleh bertindak sebagai saksi kamu sendiri." Apa yang Anda katakan tentang diri Anda tidak dapat diterima sebagai benar atau bukti."</w:t>
      </w:r>
    </w:p>
    <w:p>
      <w:pPr>
        <w:pStyle w:val="ListBullet"/>
        <w:spacing w:line="240" w:lineRule="auto"/>
        <w:ind w:left="720"/>
      </w:pPr>
      <w:r>
        <w:rPr>
          <w:lang w:val="id_ID" w:bidi="id_ID"/>
        </w:rPr>
      </w:r>
      <w:r>
        <w:rPr>
          <w:lang w:val="id_ID" w:bidi="id_ID"/>
        </w:rPr>
        <w:t xml:space="preserve">Hentikan sejenak peragaannya.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"Ini adalah kesempatan yang baik bagi saya untuk menunjukkan misi saya kepada orang-orang dan mencapainya." Tetapi mengapa orang-orang Farisi menantang saya? Saya pikir mereka akan mendukung misi saya."</w:t>
      </w:r>
    </w:p>
    <w:p>
      <w:pPr>
        <w:pStyle w:val="ListBullet"/>
        <w:spacing w:line="240" w:lineRule="auto"/>
        <w:ind w:left="720"/>
      </w:pPr>
      <w:r>
        <w:rPr>
          <w:lang w:val="id_ID" w:bidi="id_ID"/>
        </w:rPr>
      </w:r>
      <w:r>
        <w:rPr>
          <w:lang w:val="id_ID" w:bidi="id_ID"/>
        </w:rPr>
        <w:t>Tanyakan kepada orang-orang yang memerankan para pemimpin agama, "Apa yang Anda rasakan atau pikirkan?" Anda mungkin mendengar hal-hal seperti, kita tidak percaya kepada pernyataan Yesus dan kita tidak dapat menerima ini sebagai bukti misi-Nya.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orang-orang Farisi mengejek Yesus, dengan mengatakan bahwa tidak ada seorang pun yang dapat mengandalkan kesaksian Yesus di pengadilan. Yesus telah menghadapi tantangan semacam ini sebelumnya, dan telah menanggapi dengan mencantumkan dua atau tiga saksi lain, selain dari diri-Nya sendiri. Tetapi dalam situasi ini, Yesus tidak menerima argumen mereka tetapi mengoreksi apa yang mereka katakan tentang Dia. Yesus menjawab kepada orang-orang Farisi, "Meskipun Aku bertindak sebagai saksi-Ku sendiri, apa yang Aku katakan tentang diriku harus diterima sebagai benar atau dapat diandalkan." Karena saya yakin dari mana saya berasal dan di mana saya akan kembali. Namun, Anda tidak tahu dari mana saya berasal dan di mana saya akan kembali. Anda menghakimi dengan hikmat manusia atau duniawi dan saya tidak menghakimi atau mengutuk siapa pun. Tetapi jika saya menghakimi seseorang, keputusan saya benar atau benar, karena saya tidak sendirian ketika saya menghakimi, saya menghakimi karena Allah Bapa membantu atau mendukung saya. Dia mengutus saya ke sini. Hukum Anda sendiri mengatakan bahwa ketika dua orang memberikan bukti, itu harus diterima sebagai benar atau dapat diandalkan. Saya memberikan kesaksian tentang diri saya dan Bapa yang mengutus Saya juga adalah saksi."</w:t>
      </w:r>
    </w:p>
    <w:p>
      <w:pPr/>
      <w:r>
        <w:rPr>
          <w:lang w:val="id_ID" w:bidi="id_ID"/>
        </w:rPr>
      </w:r>
      <w:r>
        <w:rPr>
          <w:lang w:val="id_ID" w:bidi="id_ID"/>
        </w:rPr>
        <w:t>Kemudian orang-orang Farisi menantang Yesus dengan bertanya, "Mari kita lihat BapaMu. "</w:t>
      </w:r>
    </w:p>
    <w:p>
      <w:pPr/>
      <w:r>
        <w:rPr>
          <w:lang w:val="id_ID" w:bidi="id_ID"/>
        </w:rPr>
      </w:r>
      <w:r>
        <w:rPr>
          <w:lang w:val="id_ID" w:bidi="id_ID"/>
        </w:rPr>
        <w:t>Yesus menjawab mereka, "Kamu tidak benar-benar mengenal Aku atau Bapa-Ku, karena benar-benar mengetahui siapa Aku berarti kamu mengenal Bapa-Ku." Yesus mengatakan hal ini ketika Ia masih mengajar di pelataran Bait Suci. Dia berada di dekat tempat di mana orang-orang meletakkan hadiah atau persembahan mereka. Para pemimpin belum menangkap-Nya, karena belum waktu yang tepat.</w:t>
      </w:r>
    </w:p>
    <w:p>
      <w:pPr>
        <w:pStyle w:val="ListBullet"/>
        <w:spacing w:line="240" w:lineRule="auto"/>
        <w:ind w:left="720"/>
      </w:pPr>
      <w:r>
        <w:rPr>
          <w:lang w:val="id_ID" w:bidi="id_ID"/>
        </w:rPr>
      </w:r>
      <w:r>
        <w:rPr>
          <w:lang w:val="id_ID" w:bidi="id_ID"/>
        </w:rPr>
        <w:t xml:space="preserve">Hentikan sejenak peragaannya. </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"Saya berharap orang-orang Farisi ini dapat memahami bahwa saya tidak menghakimi menggunakan hikmat manusia, karena saya tidak sendirian ketika saya menghakimi. Allah Bapa saya mendukung dan membantu saya jika saya menghakimi. Saya sedih untuk mereka karena mereka tidak memahami siapa Allah, dan karenanya mereka tidak memahami siapa saya. Saya dapat memberikan mereka hidup, tetapi mereka tidak akan mendengarkan saya."</w:t>
      </w:r>
    </w:p>
    <w:p>
      <w:pPr>
        <w:pStyle w:val="ListBullet"/>
        <w:spacing w:line="240" w:lineRule="auto"/>
        <w:ind w:left="720"/>
      </w:pPr>
      <w:r>
        <w:rPr>
          <w:lang w:val="id_ID" w:bidi="id_ID"/>
        </w:rPr>
      </w:r>
      <w:r>
        <w:rPr>
          <w:lang w:val="id_ID" w:bidi="id_ID"/>
        </w:rPr>
        <w:t>Tanyakan kepada orang-orang yang memerankan para pemimpin agama, "Apa yang kamu rasakan atau pikirkan?" Anda mungkin mendengar hal-hal seperti, "Yah! Kami tidak dapat mengandalkan kesaksian Anda hanya karena Anda memiliki dua saksi!"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8:12–20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Kemudian beberapa orang </w:t>
      </w:r>
      <w:r>
        <w:rPr>
          <w:b/>
          <w:lang w:val="id_ID" w:bidi="id_ID"/>
        </w:rPr>
        <w:t>Farisi</w:t>
      </w:r>
      <w:r>
        <w:rPr>
          <w:lang w:val="id_ID" w:bidi="id_ID"/>
        </w:rPr>
        <w:t xml:space="preserve"> menantang Yesus dan berkata, "Kamu tidak boleh bertindak sebagai saksimu sendiri." Terjemahkan orang-orang Farisi dengan cara yang sama seperti yang telah Anda lakukan di bagian sebelumnya dan ingatlah bahwa </w:t>
      </w:r>
      <w:r>
        <w:rPr>
          <w:lang w:val="id_ID" w:bidi="id_ID"/>
        </w:rPr>
        <w:t>orang-orang Farisi</w:t>
      </w:r>
      <w:r>
        <w:rPr>
          <w:lang w:val="id_ID" w:bidi="id_ID"/>
        </w:rPr>
        <w:t xml:space="preserve"> ada di daftar kata Utama.</w:t>
      </w:r>
    </w:p>
    <w:p>
      <w:pPr/>
      <w:r>
        <w:rPr>
          <w:lang w:val="id_ID" w:bidi="id_ID"/>
        </w:rPr>
      </w:r>
      <w:r>
        <w:rPr>
          <w:lang w:val="id_ID" w:bidi="id_ID"/>
        </w:rPr>
        <w:t xml:space="preserve">Jadi, orang-orang Farisi mengejek Yesus, mengatakan bahwa kesaksian atau </w:t>
      </w:r>
      <w:r>
        <w:rPr>
          <w:b/>
          <w:lang w:val="id_ID" w:bidi="id_ID"/>
        </w:rPr>
        <w:t>pernyataan</w:t>
      </w:r>
      <w:r>
        <w:rPr>
          <w:lang w:val="id_ID" w:bidi="id_ID"/>
        </w:rPr>
        <w:t xml:space="preserve"> Yesus tentang diri-Nya tidak dapat diandalkan dalam pengadilan hukum. Kesaksian atau "memberikan saksi" berarti menyatakan kebenaran tentang sesuatu dari pengalaman pribadi Gunakan kata yang sama untuk damai yang Anda gunakan dalam perikop sebelumnya, dan ingatlah bahwa </w:t>
      </w:r>
      <w:r>
        <w:rPr>
          <w:lang w:val="id_ID" w:bidi="id_ID"/>
        </w:rPr>
        <w:t>damai</w:t>
      </w:r>
      <w:r>
        <w:rPr>
          <w:lang w:val="id_ID" w:bidi="id_ID"/>
        </w:rPr>
        <w:t xml:space="preserve"> terdapat dalam daftar kata Utama.</w:t>
      </w:r>
    </w:p>
    <w:p>
      <w:pPr/>
      <w:r>
        <w:rPr>
          <w:lang w:val="id_ID" w:bidi="id_ID"/>
        </w:rPr>
      </w:r>
      <w:r>
        <w:rPr>
          <w:lang w:val="id_ID" w:bidi="id_ID"/>
        </w:rPr>
        <w:t xml:space="preserve">Yesus mengatakan hal ini ketika Ia masih mengajar di pelataran Bait Suci. Dia berada di dekat tempat di mana orang-orang meletakkan </w:t>
      </w:r>
      <w:r>
        <w:rPr>
          <w:b/>
          <w:lang w:val="id_ID" w:bidi="id_ID"/>
        </w:rPr>
        <w:t>hadiah</w:t>
      </w:r>
      <w:r>
        <w:rPr>
          <w:lang w:val="id_ID" w:bidi="id_ID"/>
        </w:rPr>
        <w:t xml:space="preserve"> atau </w:t>
      </w:r>
      <w:r>
        <w:rPr>
          <w:b/>
          <w:lang w:val="id_ID" w:bidi="id_ID"/>
        </w:rPr>
        <w:t>persembahan</w:t>
      </w:r>
      <w:r>
        <w:rPr>
          <w:lang w:val="id_ID" w:bidi="id_ID"/>
        </w:rPr>
        <w:t xml:space="preserve"> mereka. Persembahan dapat dibuat karena berbagai alasan, termasuk untuk memberikan ucapan syukur.</w:t>
      </w:r>
    </w:p>
    <w:p>
      <w:pPr/>
      <w:r>
        <w:rPr>
          <w:lang w:val="id_ID" w:bidi="id_ID"/>
        </w:rPr>
      </w:r>
      <w:r>
        <w:rPr>
          <w:lang w:val="id_ID" w:bidi="id_ID"/>
        </w:rPr>
        <w:t xml:space="preserve">Ini dimulai ketika Yesus kembali ke pelataran </w:t>
      </w:r>
      <w:r>
        <w:rPr>
          <w:b/>
          <w:lang w:val="id_ID" w:bidi="id_ID"/>
        </w:rPr>
        <w:t>Bait Suci</w:t>
      </w:r>
      <w:r>
        <w:rPr>
          <w:lang w:val="id_ID" w:bidi="id_ID"/>
        </w:rPr>
        <w:t xml:space="preserve"> dan sedang mengajar, mungkin selama </w:t>
      </w:r>
      <w:r>
        <w:rPr>
          <w:lang w:val="id_ID" w:bidi="id_ID"/>
        </w:rPr>
        <w:t>Perayaan Kemah Suci</w:t>
      </w:r>
      <w:r>
        <w:rPr>
          <w:lang w:val="id_ID" w:bidi="id_ID"/>
        </w:rPr>
        <w:t xml:space="preserve"> atau Pondok Daun Pelataran Bait Suci adalah area luar Bait Suci di mana masyarakat umum dapat masuk. Yesus biasanya mengajar di daerah ini, dan kerumunan orang akan berkumpul di sekitar-Nya. Terjemahkan Bait Suci dengan cara yang sama seperti yang Anda lakukan pada perikop sebelumnya, dan ingatlah bahwa </w:t>
      </w:r>
      <w:r>
        <w:rPr>
          <w:lang w:val="id_ID" w:bidi="id_ID"/>
        </w:rPr>
        <w:t>Bait Suci</w:t>
      </w:r>
      <w:r>
        <w:rPr>
          <w:lang w:val="id_ID" w:bidi="id_ID"/>
        </w:rPr>
        <w:t xml:space="preserve"> ada di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8:21–30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8:21–30 dan simpanlah dalam hati anda.</w:t>
      </w:r>
    </w:p>
    <w:p>
      <w:pPr/>
      <w:r>
        <w:rPr>
          <w:lang w:val="id_ID" w:bidi="id_ID"/>
        </w:rPr>
      </w:r>
      <w:r>
        <w:rPr>
          <w:lang w:val="id_ID" w:bidi="id_ID"/>
        </w:rPr>
        <w:t>Dengarkan versi audio dari Yohanes 8:21–30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Yohanes 8:21–30 dalam terjemahan yang paling mudah dimengerti.</w:t>
      </w:r>
    </w:p>
    <w:p>
      <w:pPr/>
      <w:r>
        <w:rPr>
          <w:lang w:val="id_ID" w:bidi="id_ID"/>
        </w:rPr>
      </w:r>
      <w:r>
        <w:rPr>
          <w:lang w:val="id_ID" w:bidi="id_ID"/>
        </w:rPr>
        <w:t>Dalam perikop terakhir, Yohanes mengatakan kepada kita bahwa Yesus kembali ke Bait Suci dan mengatakan kepada orang-orang bahwa Ia adalah terang dunia. Namun, kami tidak memiliki banyak informasi mengenai berapa lama hal ini terjadi setelah bagian sebelumnya.</w:t>
      </w:r>
    </w:p>
    <w:p>
      <w:pPr/>
      <w:r>
        <w:rPr>
          <w:lang w:val="id_ID" w:bidi="id_ID"/>
        </w:rPr>
      </w:r>
      <w:r>
        <w:rPr>
          <w:lang w:val="id_ID" w:bidi="id_ID"/>
        </w:rPr>
        <w:t>Sekarang, dalam bagian ini, Yesus kembali berkata kepada orang-orang Farisi atau para pemimpin Yahudi, "Aku akan pergi, dan kamu akan mencari Aku." Tetapi kamu akan mati dalam dosa-dosamu, dan Aku akan pergi ke tempat di mana kamu tidak akan dapat datang kepada-Ku." Yesus mengatakan kepada orang-orang Yahudi bahwa dosa utama mereka adalah bahwa mereka telah menolak-Nya. Oleh karena itu, mereka akan mati dan tidak akan dapat pergi ke tempat Yesus pergi, karena Yesus akan pergi kepada Allah Bapa-Nya. Kemudian para pemimpin Yahudi bertanya satu sama lain, "Apakah dia akan membunuh dirinya sendiri?" Apa yang ia maksudkan ketika ia mengatakan bahwa kita tidak dapat pergi ke mana ia akan pergi?"</w:t>
      </w:r>
    </w:p>
    <w:p>
      <w:pPr/>
      <w:r>
        <w:rPr>
          <w:lang w:val="id_ID" w:bidi="id_ID"/>
        </w:rPr>
      </w:r>
      <w:r>
        <w:rPr>
          <w:lang w:val="id_ID" w:bidi="id_ID"/>
        </w:rPr>
        <w:t>Di sini, Yesus kembali membahas topik yang sebelumnya telah Ia bicarakan dengan para pemimpin Yahudi mengenai kematian-Nya. Orang-orang Yahudi terkejut ketika Yesus berbicara tentang kematian-Nya. Kali ini, mereka mempertimbangkan kemungkinan Yesus bunuh diri, namun mereka tidak benar-benar percaya bahwa Yesus akan membunuh diri-Nya sendiri. Para pemimpin Yahudi percaya bahwa mereka yang melakukan bunuh diri pergi ke neraka. Jadi jika Yesus bunuh diri, mereka tidak akan pergi ke neraka tempat Dia akan pergi, karena mereka cukup yakin bahwa mereka akan pergi ke surga.</w:t>
      </w:r>
    </w:p>
    <w:p>
      <w:pPr/>
      <w:r>
        <w:rPr>
          <w:lang w:val="id_ID" w:bidi="id_ID"/>
        </w:rPr>
      </w:r>
      <w:r>
        <w:rPr>
          <w:lang w:val="id_ID" w:bidi="id_ID"/>
        </w:rPr>
        <w:t xml:space="preserve">Berhenti di sini dan diskusikan pertanyaan-pertanyaan ini sebagai kelompok: Ceritakan kisah tentang seseorang yang menerima hukuman karena kesalahan yang mereka lakukan. Siapa yang mengatakan kepada orang-orang bahwa mereka akan dihukum? Bagaimana mereka berbicara tentang hukuman yang akan dihadapi seseorang? Hentikan rekaman di sini. </w:t>
      </w:r>
    </w:p>
    <w:p>
      <w:pPr/>
      <w:r>
        <w:rPr>
          <w:lang w:val="id_ID" w:bidi="id_ID"/>
        </w:rPr>
      </w:r>
      <w:r>
        <w:rPr>
          <w:lang w:val="id_ID" w:bidi="id_ID"/>
        </w:rPr>
        <w:t>Yesus berkata kepada para pemimpin Yahudi, "Kamu berasal dari dunia ini. Aku berasal dari surga. Rumah Anda adalah dunia ini. Anda adalah bagian dari dunia yang jahat atau sesat ini. Ini bukan rumah saya. Sudah kukatakan kepadamu bahwa kamu akan mati dalam dosa-dosamu jika kamu tidak percaya bahwa Aku adalah Dia yang diutus Allah." Di sini, sekali lagi, Yesus harus menjelaskan kepada para pemimpin Yahudi perbedaan antara diri-Nya dan orang-orang Yahudi. Mereka telah datang dari dua tempat yang berbeda. Yesus bermaksud mengatakan bahwa setiap orang dalam kerumunan itu telah lahir dan telah hidup di Bumi. Yesus bermaksud mengatakan bahwa para pemimpin Yahudi hidup sepenuhnya di dunia ini dan tidak memiliki harapan untuk sampai ke surga kecuali melalui Yesus, karena Yesus telah datang dari surga. Namun, penolakan para pemimpin Yahudi untuk menerima fakta ini berarti bahwa Yesus tidak dapat menolong mereka. Para pemimpin Yahudi hidup dalam dosa-dosa dan mereka akan mati dalam dosa-dosa mereka.</w:t>
      </w:r>
    </w:p>
    <w:p>
      <w:pPr/>
      <w:r>
        <w:rPr>
          <w:lang w:val="id_ID" w:bidi="id_ID"/>
        </w:rPr>
      </w:r>
      <w:r>
        <w:rPr>
          <w:lang w:val="id_ID" w:bidi="id_ID"/>
        </w:rPr>
        <w:t xml:space="preserve">Berhenti di sini dan diskusikan pertanyaan-pertanyaan ini sebagai kelompok: Ceritakan kisah tentang saat orang-orang menolak seorang utusan. Hal-hal apa yang harus dilakukan para utusan agar orang-orang menerima pesan dari orang yang mengutus mereka? Hentikan rekaman di sini. </w:t>
      </w:r>
    </w:p>
    <w:p>
      <w:pPr/>
      <w:r>
        <w:rPr>
          <w:lang w:val="id_ID" w:bidi="id_ID"/>
        </w:rPr>
      </w:r>
      <w:r>
        <w:rPr>
          <w:lang w:val="id_ID" w:bidi="id_ID"/>
        </w:rPr>
        <w:t>Jadi, para pemimpin agama berkata kepada Yesus, "Katakan kepada kami siapa Engkau sebenarnya." Yesus berkata kepada mereka, "Aku telah memberi tahu kamu siapa Aku sejak Aku mulai mengajar. Aku memiliki banyak hal yang bisa dikatakan dalam penghakiman tentang kamu, tetapi Aku tidak akan mengatakannya. Dia yang mengutus Aku ke bumi ini dapat dipercaya atau setia, dan Aku hanya mengatakan kepada orang-orang apa yang telah Ia katakan kepadaku." Tampaknya Yesus memilih untuk tidak mengatakan segala hal yang dapat Ia gunakan untuk menghakimi orang-orang, melainkan hanya mengatakan hal-hal yang Allah perintahkan untuk Ia katakan. Para pemimpin agama tidak mengerti bahwa ketika Yesus berbicara tentang Dia yang mengutus-Nya, Ia sedang memberi tahu mereka tentang Bapa surgawi-Nya. Jadi, Yesus berkata kepada mereka, "Ketika kamu telah mengangkat Anak Manusia, maka kamu akan memahami siapa Aku." Anak Manusia adalah gelar yang paling disukai Yesus untuk diri-Nya sendiri. Anda akan ingat dari perikop-perikop sebelumnya bahwa Anak Manusia merujuk pada orang yang akan Allah utus untuk menghakimi dunia. Ini adalah Yesus. Bagaimana orang-orang mengangkat atau meninggikan Anak Manusia? Kemungkinan besar, Yesus sedang membicarakan saat orang-orang akan meninggikan Dia di kayu salib, tetapi para pendengar Yesus saat ini tidak akan tahu bahwa itulah yang Ia bicarakan. Kemudian Yesus berkata, "Dia yang mengutus Aku—Allah—ada bersama-Ku sekarang dan selalu." Dia tidak meninggalkan aku, karena aku selalu melakukan hal-hal yang Dia ingin aku lakukan." Beberapa orang di antara kerumunan yang mendengarkan perkataan-perkataan Yesus ini percaya kepada-Nya.</w:t>
      </w:r>
    </w:p>
    <w:p>
      <w:pPr/>
      <w:r>
        <w:rPr>
          <w:lang w:val="id_ID" w:bidi="id_ID"/>
        </w:rPr>
      </w:r>
      <w:r>
        <w:rPr>
          <w:lang w:val="id_ID" w:bidi="id_ID"/>
        </w:rPr>
        <w:t>Dalam perikop ini para pemimpin Yahudi memahami bahwa Yesus sedang mengatakan bahwa Ia sangat berbeda dari mereka, sehingga mereka bertanya kepada-Nya secara langsung tentang identitas-Nya dan dari mana Ia mendapatkan otoritas-Nya. Jadi, Yesus mengingatkan orang banyak tentang apa yang telah Ia katakan sebelumnya ketika Ia mengajar mereka. Orang-orang telah mendengar Dia mengaku bahwa Dia adalah roti kehidupan, terang dunia, dan Dia yang diutus dari atas atau surga. Yesus kemudian mengingatkan orang-orang mengenai empat hal tentang diri-Nya. Dia adalah hakim mereka. Dia diutus oleh ayahnya yang dapat diandalkan. Ia menyampaikan hal-hal yang telah Ia dengar dari Bapa. Dia adalah rekan sekerja Allah. Beberapa orang yang mendengar Yesus mengajar memilih jalan kehidupan dan menaruh iman mereka kepada Yesus.</w:t>
      </w:r>
    </w:p>
    <w:p>
      <w:pPr/>
      <w:r>
        <w:rPr>
          <w:lang w:val="id_ID" w:bidi="id_ID"/>
        </w:rPr>
      </w:r>
      <w:r>
        <w:rPr>
          <w:lang w:val="id_ID" w:bidi="id_ID"/>
        </w:rPr>
        <w:t xml:space="preserve">Berhenti di sini dan diskusikan pertanyaan-pertanyaan ini sebagai kelompok: Dalam perikop ini kita melihat bahwa Yesus dan Allah memiliki hubungan khusus, dan Yesus hanya melakukan hal-hal yang Allah perintahkan kepada-Nya. Jelaskan hubungan khusus dalam budaya Anda antara seorang guru atau pemimpin dan utusan atau rekan kerjanya. Bagaimana mereka saling membantu? Bagaimana pengirim atau pemimpin mengurus utusannya? Bagaimana mereka mendengarkan satu sama lain? Hentikan rekaman di sini. </w:t>
      </w:r>
      <w:r>
        <w:rPr>
          <w:lang w:val="id_ID" w:bidi="id_ID"/>
        </w:rPr>
      </w:r>
    </w:p>
    <w:p>
      <w:pPr>
        <w:pStyle w:val="Heading3"/>
      </w:pPr>
      <w:r>
        <w:rPr>
          <w:lang w:val="id_ID" w:bidi="id_ID"/>
        </w:rPr>
        <w:t>Menjelaskan Adegan</w:t>
      </w:r>
    </w:p>
    <w:p>
      <w:pPr/>
      <w:r>
        <w:rPr>
          <w:lang w:val="id_ID" w:bidi="id_ID"/>
        </w:rPr>
      </w:r>
      <w:r>
        <w:rPr>
          <w:lang w:val="id_ID" w:bidi="id_ID"/>
        </w:rPr>
        <w:t>Dengarkan versi audio Yohanes 8:21–30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mengatakan kepada orang-orang Farisi, atau para pemimpin agama Yahudi, bahwa Ia akan mati dan kembali kepada Allah, Bapa-Nya. Mereka akan mati, tetapi mereka tidak akan pergi kepada Allah, karena mereka tidak percaya kepada Yesus.</w:t>
      </w:r>
    </w:p>
    <w:p>
      <w:pPr/>
      <w:r>
        <w:rPr>
          <w:lang w:val="id_ID" w:bidi="id_ID"/>
        </w:rPr>
      </w:r>
      <w:r>
        <w:rPr>
          <w:b/>
          <w:lang w:val="id_ID" w:bidi="id_ID"/>
        </w:rPr>
        <w:t>Dalam adegan kedua:</w:t>
      </w:r>
      <w:r>
        <w:rPr>
          <w:lang w:val="id_ID" w:bidi="id_ID"/>
        </w:rPr>
        <w:t xml:space="preserve"> Yesus berkata kepada para pemimpin agama Yahudi, "Banyak hal yang dapat Aku katakan tentang kamu dan banyak hal yang dapat Aku gunakan untuk menghukummu, tetapi Aku tidak akan melakukannya. Tetapi Aku hanya akan mengatakan apa yang Allah Bapa-Ku ingin aku katakan."</w:t>
      </w:r>
    </w:p>
    <w:p>
      <w:pPr/>
      <w:r>
        <w:rPr>
          <w:lang w:val="id_ID" w:bidi="id_ID"/>
        </w:rPr>
      </w:r>
      <w:r>
        <w:rPr>
          <w:b/>
          <w:lang w:val="id_ID" w:bidi="id_ID"/>
        </w:rPr>
        <w:t>Dalam adegan ketiga:</w:t>
      </w:r>
      <w:r>
        <w:rPr>
          <w:lang w:val="id_ID" w:bidi="id_ID"/>
        </w:rPr>
        <w:t xml:space="preserve"> Banyak orang percaya kepada Yesus karena mereka menyadari bahwa Allah mengutus Yesus ke dunia.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 atau para pemimpin Yahudi</w:t>
      </w:r>
    </w:p>
    <w:p>
      <w:pPr>
        <w:pStyle w:val="ListBullet"/>
        <w:spacing w:line="240" w:lineRule="auto"/>
        <w:ind w:left="720"/>
      </w:pPr>
      <w:r>
        <w:rPr>
          <w:lang w:val="id_ID" w:bidi="id_ID"/>
        </w:rPr>
      </w:r>
      <w:r>
        <w:rPr>
          <w:lang w:val="id_ID" w:bidi="id_ID"/>
        </w:rPr>
        <w:t>Orang banyak itu, yang mungkin termasuk para murid Yesus</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Yohanes mengatakan kepada kita bahwa Yesus mengatakan kepada orang-orang Farisi atau para pemimpin Yahudi untuk kedua kalinya bahwa Ia akan pergi, dan para pemimpin Yahudi akan mencari-Nya. Tetapi mereka akan mati dalam dosa-dosa mereka, karena mereka tidak menerima Yesus dan Yesus akan pergi ke tempat di mana mereka tidak akan dapat datang kepada-Nya. Kemudian para pemimpin Yahudi bertanya satu sama lain, "Apakah Yesus akan membunuh dirinya sendiri?" Apa yang Yesus maksudkan ketika ia mengatakan bahwa kita tidak dapat pergi ke mana ia akan pergi?" Para pemimpin Yahudi mengharapkan bahwa jawaban atas pertanyaan ini adalah "Tidak, Yesus tidak akan bunuh diri." Penting untuk diingat bahwa Yesus mengatakan bahwa Ia akan pergi ke tempat yang tidak dapat diikuti oleh para pemimpin agama. Ini berarti bahwa Yesus akan pergi ke surga untuk bersama Allah Bapa-Nya.</w:t>
      </w:r>
    </w:p>
    <w:p>
      <w:pPr/>
      <w:r>
        <w:rPr>
          <w:lang w:val="id_ID" w:bidi="id_ID"/>
        </w:rPr>
      </w:r>
      <w:r>
        <w:rPr>
          <w:lang w:val="id_ID" w:bidi="id_ID"/>
        </w:rPr>
        <w:t>Yesus berkata kepada para pemimpin Yahudi bahwa mereka berasal dari dunia di bawah ini. Penting untuk diingat bahwa Yesus mengatakan kepada mereka bahwa mereka berasal dari bumi, bukan dari tempat di bawah bumi. Mereka milik dunia ini karena mereka melakukan hal-hal yang dilakukan oleh orang-orang di bumi yang tidak menerima Yesus. Kemudian Yesus mengatakan kepada mereka bahwa Ia berasal dari surga. Yesus berkata, "Dunia ini bukan rumah-Ku. Telah Kukatakan kepadamu bahwa kamu akan mati dalam dosa-dosamu jika kamu tidak percaya bahwa Akulah Dia. Yesus mengulangi untuk penekanan bahwa orang-orang Yahudi akan mati jika mereka tidak menerima Yesus. Dia ingin mereka memahami pentingnya menerima-Nya. Yesus mengatakan bahwa mereka harus percaya bahwa Yesus adalah "Aku." Yesus menggunakan bahasa yang mengingatkan orang-orang Yahudi tentang nama pribadi untuk Allah, TUHAN, yang berarti "Aku adalah Aku." Yesus telah sering menggunakan bahasa ini saat Ia mengajar tentang diri-Nya sendiri. Orang-orang Yahudi akan memahami bahwa Yesus mengatakan bahwa Ia memiliki hubungan yang sangat dekat dengan Allah, bahkan mengatakan bahwa Ia adalah ilahi.</w:t>
      </w:r>
    </w:p>
    <w:p>
      <w:pPr/>
      <w:r>
        <w:rPr>
          <w:lang w:val="id_ID" w:bidi="id_ID"/>
        </w:rPr>
      </w:r>
      <w:r>
        <w:rPr>
          <w:lang w:val="id_ID" w:bidi="id_ID"/>
        </w:rPr>
        <w:t>Dalam adegan kedua, para pemimpin agama berkata kepada Yesus, "Katakan kepada kami siapa Engkau sebenarnya." Yesus berkata kepada mereka, "Aku telah memberi tahu kamu siapa Aku sejak Aku mulai mengajar. Aku memiliki banyak hal yang bisa dikatakan dalam penghakiman tentang kamu, tetapi Aku tidak akan mengatakannya. "Orang yang mengutus saya ke bumi ini dapat diandalkan, dan saya hanya menyampaikan kepada orang-orang di dunia apa yang telah dia perintahkan untuk saya katakan." Para pemimpin agama tidak menyadari bahwa Yesus sedang memberitahukan mereka tentang Allah di surga. Jadi, Yesus berkata kepada para pemimpin agama, "Ketika kamu telah meninggikan Anak Manusia, barulah kamu mengerti bahwa Aku adalah Aku yang kukatakan dan kamu akan memahami bahwa Allah dan Aku bekerja bersama. Kamu akan menyadari bahwa aku tidak bertindak berdasarkan keputusanku sendiri. Tetapi Aku mengatakan apa yang telah Aku pelajari dari Allah." Ingatlah bahwa Yesus mungkin merujuk pada orang-orang yang mengangkat-Nya tinggi-tinggi di salib, dan Anda mungkin perlu menyampaikannya dalam terjemahan Anda jika sekadar mengatakan "mereka mengangkat-Nya tinggi-tinggi" saja tidak cukup. Yesus berbicara tentang diri-Nya ketika Ia berbicara tentang Anak Manusia Sekali lagi, Yesus menggunakan bahasa seperti "Aku" untuk mengingatkan orang-orang Yahudi bahwa Ia telah mengatakan kepada mereka sejak awal ajaran-ajaran-Nya bahwa Ia berasal dari Allah. Ketika Yesus mengatakan "kamu akan memahami bahwa Aku adalah Aku," kamu juga bisa mengatakan, "kamu akan memahami bahwa Aku adalah siapa yang Kukatakan tentang diri-Ku."</w:t>
      </w:r>
    </w:p>
    <w:p>
      <w:pPr/>
      <w:r>
        <w:rPr>
          <w:lang w:val="id_ID" w:bidi="id_ID"/>
        </w:rPr>
      </w:r>
      <w:r>
        <w:rPr>
          <w:lang w:val="id_ID" w:bidi="id_ID"/>
        </w:rPr>
        <w:t>Yesus mengingatkan orang-orang Yahudi bahwa Pribadi yang mengutus-Nya menyertai-Nya sekarang dan selalu. Dia tidak meninggalkan Yesus, karena Yesus selalu melakukan hal-hal yang Allah ingin Yesus lakukan. Banyak yang mendengar Yesus mengatakan hal-hal ini percaya kepada-Nya.</w:t>
      </w:r>
    </w:p>
    <w:p>
      <w:pPr/>
      <w:r>
        <w:rPr>
          <w:lang w:val="id_ID" w:bidi="id_ID"/>
        </w:rPr>
      </w:r>
      <w:r>
        <w:rPr>
          <w:lang w:val="id_ID" w:bidi="id_ID"/>
        </w:rPr>
        <w:t>Penting untuk diingat bahwa Allah dan Yesus adalah satu dan bekerja bersama. Ingatlah bahwa Yesus menekankan bahwa orang-orang akan mati dalam dosa-dosa mereka jika mereka tidak menaruh iman mereka atau percaya kepada Yesus.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Yohanes 8:21–30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 atau para pemimpin Yahudi</w:t>
      </w:r>
    </w:p>
    <w:p>
      <w:pPr>
        <w:pStyle w:val="ListBullet"/>
        <w:spacing w:line="240" w:lineRule="auto"/>
        <w:ind w:left="720"/>
      </w:pPr>
      <w:r>
        <w:rPr>
          <w:lang w:val="id_ID" w:bidi="id_ID"/>
        </w:rPr>
      </w:r>
      <w:r>
        <w:rPr>
          <w:lang w:val="id_ID" w:bidi="id_ID"/>
        </w:rPr>
        <w:t>Orang banyak itu, mungkin termasuk para murid Yesus</w:t>
      </w:r>
    </w:p>
    <w:p>
      <w:pPr/>
      <w:r>
        <w:rPr>
          <w:lang w:val="id_ID" w:bidi="id_ID"/>
        </w:rPr>
      </w:r>
      <w:r>
        <w:rPr>
          <w:lang w:val="id_ID" w:bidi="id_ID"/>
        </w:rPr>
        <w:t xml:space="preserve">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kembali berkata kepada orang-orang Farisi atau para pemimpin Yahudi, "Aku akan pergi, dan kamu akan mencari Aku." Tetapi kamu akan mati dalam dosa, dan Aku akan pergi ke tempat di mana kamu tidak akan dapat datang kepada-Ku." Kemudian para pemimpin Yahudi bertanya satu sama lain, "Apakah dia akan membunuh dirinya sendiri?" Apa yang ia maksudkan ketika ia mengatakan bahwa kita tidak dapat pergi ke mana ia akan pergi?"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"Ini adalah kedua kalinya Aku memberi tahu para pemimpin Yahudi tentang kematian-Ku, tetapi mengapa mereka tidak dapat memahami atau menyadari bahwa Aku akan mati untuk dosa-dosa mereka dan kembali kepada Allah yang mengutus-Ku ke bumi?"</w:t>
      </w:r>
    </w:p>
    <w:p>
      <w:pPr>
        <w:pStyle w:val="ListBullet"/>
        <w:spacing w:line="240" w:lineRule="auto"/>
        <w:ind w:left="720"/>
      </w:pPr>
      <w:r>
        <w:rPr>
          <w:lang w:val="id_ID" w:bidi="id_ID"/>
        </w:rPr>
      </w:r>
      <w:r>
        <w:rPr>
          <w:lang w:val="id_ID" w:bidi="id_ID"/>
        </w:rPr>
        <w:t>Tanyakan kepada orang-orang yang memerankan para pemimpin agama, "Apa yang Anda rasakan atau pikirkan?" Anda mungkin mendengar hal-hal seperti, "Kami tidak percaya bahwa Yesus akan pergi dan menyembunyikan diri-Nya di antara orang-orang Yahudi dan melakukan bunuh diri."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berkata kepada para pemimpin Yahudi, "Kamu adalah milik dunia ini. Aku berasal dari surga. Rumah Anda adalah dunia ini. Anda adalah bagian dari dunia yang jahat atau sesat ini. Ini bukan rumah saya. Aku telah mengatakan kepadamu bahwa kamu akan mati dalam dosa-dosamu jika kamu tidak percaya bahwa Akulah yang diutus Allah kepadamu."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"Bagaimana saya dapat membantu para pemimpin Yahudi untuk memahami bahwa ada kehidupan setelah kematian dan mereka perlu memiliki harapan dalam saya jika mereka ingin masuk surga?"</w:t>
      </w:r>
    </w:p>
    <w:p>
      <w:pPr>
        <w:pStyle w:val="ListBullet"/>
        <w:spacing w:line="240" w:lineRule="auto"/>
        <w:ind w:left="720"/>
      </w:pPr>
      <w:r>
        <w:rPr>
          <w:lang w:val="id_ID" w:bidi="id_ID"/>
        </w:rPr>
      </w:r>
      <w:r>
        <w:rPr>
          <w:lang w:val="id_ID" w:bidi="id_ID"/>
        </w:rPr>
        <w:t>Tanyakan kepada orang-orang yang memerankan para pemimpin agama, "Apa yang kamu rasakan atau pikirkan?" Anda mungkin mendengar hal-hal seperti, "Yesus ini perlu memberi tahu kita atau lebih menjelaskan kepada kita dari mana asal-Nya dan ke mana Ia bermaksud pergi."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para pemimpin agama berkata kepada Yesus, "Katakan kepada kami siapa Engkau sebenarnya."</w:t>
      </w:r>
    </w:p>
    <w:p>
      <w:pPr/>
      <w:r>
        <w:rPr>
          <w:lang w:val="id_ID" w:bidi="id_ID"/>
        </w:rPr>
      </w:r>
      <w:r>
        <w:rPr>
          <w:lang w:val="id_ID" w:bidi="id_ID"/>
        </w:rPr>
        <w:t>Yesus berkata kepada mereka, "Aku telah memberi tahu kamu siapa Aku sejak Aku mulai mengajar. Aku memiliki banyak hal yang bisa dikatakan dalam penghakiman tentang kamu, tetapi Aku tidak akan mengatakannya. Orang yang mengutus Aku ke bumi ini dapat diandalkan, atau setia, dan Aku hanya memberi tahu orang-orang apa yang telah ia katakan kepadaku." Para pemimpin agama tidak menyadari bahwa Yesus memberi tahu mereka tentang Bapa surgawi-Nya. Jadi, Yesus berkata kepada mereka, "Ketika kamu telah mengangkat Anak Manusia di atas salib, maka kamu akan tahu atau memahami siapa Aku." Kamu akan menyadari atau memahami bahwa Aku tidak bertindak berdasarkan keputusan-Ku sendiri. Tetapi Aku mengatakan apa yang telah Aku pelajari dari Bapa. Dia yang mengutus Aku ada bersama Aku sekarang dan selalu. Dia tidak meninggalkan aku, karena aku selalu melakukan hal-hal yang Dia ingin aku lakukan." Banyak orang yang mendengar Yesus mengatakan hal-hal ini percaya kepada-Nya.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perlu membantu orang-orang ini memahami bahwa semua yang aku katakan kepada mereka adalah apa yang telah Allah katakan kepadaku dan aku berharap mereka akan memahami kedatanganku ke bumi dan memiliki iman kepada-Ku." Tanyakan kepada orang-orang yang memerankan para pemimpin agama, "Apa yang kamu rasakan atau pikirkan?" Anda mungkin mendengar hal-hal seperti, "Yesus ini, sampai sekarang Ia tidak memberi tahu kita atau menjelaskan kepada kita dari mana Ia berasal, bagaimana Ia mengharapkan kita untuk sekadar memiliki iman kepada-Nya?"</w:t>
      </w:r>
      <w:r>
        <w:rPr>
          <w:lang w:val="id_ID" w:bidi="id_ID"/>
        </w:rPr>
      </w:r>
    </w:p>
    <w:p>
      <w:pPr>
        <w:pStyle w:val="Heading3"/>
      </w:pPr>
      <w:r>
        <w:rPr>
          <w:lang w:val="id_ID" w:bidi="id_ID"/>
        </w:rPr>
        <w:t>Melengkapi yang Kurang</w:t>
      </w:r>
    </w:p>
    <w:p>
      <w:pPr/>
      <w:r>
        <w:rPr>
          <w:lang w:val="id_ID" w:bidi="id_ID"/>
        </w:rPr>
      </w:r>
      <w:r>
        <w:rPr>
          <w:lang w:val="id_ID" w:bidi="id_ID"/>
        </w:rPr>
        <w:t>Dengarkan versi audio Yohanes 8:21–30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Yesus kembali berkata kepada orang-orang </w:t>
      </w:r>
      <w:r>
        <w:rPr>
          <w:b/>
          <w:lang w:val="id_ID" w:bidi="id_ID"/>
        </w:rPr>
        <w:t>Yahudi</w:t>
      </w:r>
      <w:r>
        <w:rPr>
          <w:lang w:val="id_ID" w:bidi="id_ID"/>
        </w:rPr>
        <w:t xml:space="preserve">, "Aku akan pergi, dan kamu akan mencari Aku." Tetapi kamu akan mati dalam </w:t>
      </w:r>
      <w:r>
        <w:rPr>
          <w:b/>
          <w:lang w:val="id_ID" w:bidi="id_ID"/>
        </w:rPr>
        <w:t>dosa-dosamu</w:t>
      </w:r>
      <w:r>
        <w:rPr>
          <w:lang w:val="id_ID" w:bidi="id_ID"/>
        </w:rPr>
        <w:t xml:space="preserve">, dan Aku akan pergi ke tempat di mana kamu tidak akan dapat datang kepada-Ku." </w:t>
      </w:r>
    </w:p>
    <w:p>
      <w:pPr/>
      <w:r>
        <w:rPr>
          <w:lang w:val="id_ID" w:bidi="id_ID"/>
        </w:rPr>
      </w:r>
      <w:r>
        <w:rPr>
          <w:lang w:val="id_ID" w:bidi="id_ID"/>
        </w:rPr>
        <w:t xml:space="preserve">Di sini, orang </w:t>
      </w:r>
      <w:r>
        <w:rPr>
          <w:b/>
          <w:lang w:val="id_ID" w:bidi="id_ID"/>
        </w:rPr>
        <w:t>Yahudi</w:t>
      </w:r>
      <w:r>
        <w:rPr>
          <w:lang w:val="id_ID" w:bidi="id_ID"/>
        </w:rPr>
        <w:t xml:space="preserve"> merujuk pada para pemimpin agama Yahudi. Ini adalah orang-orang yang sama yang telah diajak bicara oleh Yesus dalam perikop sebelumnya. Gunakan ungkapan yang sama dengan yang Anda gunakan dalam perikop-perikop sebelumnya untuk orang Farisi, orang Yahudi, atau para pemimpin Yahudi. </w:t>
      </w:r>
      <w:r>
        <w:rPr>
          <w:lang w:val="id_ID" w:bidi="id_ID"/>
        </w:rPr>
        <w:t>Yahudi</w:t>
      </w:r>
      <w:r>
        <w:rPr>
          <w:lang w:val="id_ID" w:bidi="id_ID"/>
        </w:rPr>
        <w:t xml:space="preserve"> terdapat di Daftar Kata Utama. </w:t>
      </w:r>
    </w:p>
    <w:p>
      <w:pPr/>
      <w:r>
        <w:rPr>
          <w:lang w:val="id_ID" w:bidi="id_ID"/>
        </w:rPr>
      </w:r>
      <w:r>
        <w:rPr>
          <w:b/>
          <w:lang w:val="id_ID" w:bidi="id_ID"/>
        </w:rPr>
        <w:t>Dosa</w:t>
      </w:r>
      <w:r>
        <w:rPr>
          <w:lang w:val="id_ID" w:bidi="id_ID"/>
        </w:rPr>
        <w:t xml:space="preserve"> mengacu kepada tindakan ketidaktaatan kepada Tuhan. Terjemahkan dosa dengan cara yang sama seperti yang Anda lakukan pada perikop sebelumnya, dan ingatlah bahwa </w:t>
      </w:r>
      <w:r>
        <w:rPr>
          <w:lang w:val="id_ID" w:bidi="id_ID"/>
        </w:rPr>
        <w:t>dosa</w:t>
      </w:r>
      <w:r>
        <w:rPr>
          <w:lang w:val="id_ID" w:bidi="id_ID"/>
        </w:rPr>
        <w:t xml:space="preserve"> terdapat di Daftar Kata Utama.</w:t>
      </w:r>
    </w:p>
    <w:p>
      <w:pPr/>
      <w:r>
        <w:rPr>
          <w:lang w:val="id_ID" w:bidi="id_ID"/>
        </w:rPr>
      </w:r>
      <w:r>
        <w:rPr>
          <w:lang w:val="id_ID" w:bidi="id_ID"/>
        </w:rPr>
        <w:t xml:space="preserve">Jadi, Yesus berkata kepada mereka, "Ketika kamu telah mengangkat </w:t>
      </w:r>
      <w:r>
        <w:rPr>
          <w:b/>
          <w:lang w:val="id_ID" w:bidi="id_ID"/>
        </w:rPr>
        <w:t>Anak Manusia</w:t>
      </w:r>
      <w:r>
        <w:rPr>
          <w:lang w:val="id_ID" w:bidi="id_ID"/>
        </w:rPr>
        <w:t xml:space="preserve"> di atas salib, maka kamu akan tahu atau memahami siapa </w:t>
      </w:r>
      <w:r>
        <w:rPr>
          <w:b/>
          <w:lang w:val="id_ID" w:bidi="id_ID"/>
        </w:rPr>
        <w:t>Aku</w:t>
      </w:r>
      <w:r>
        <w:rPr>
          <w:lang w:val="id_ID" w:bidi="id_ID"/>
        </w:rPr>
        <w:t xml:space="preserve">." </w:t>
      </w:r>
    </w:p>
    <w:p>
      <w:pPr/>
      <w:r>
        <w:rPr>
          <w:lang w:val="id_ID" w:bidi="id_ID"/>
        </w:rPr>
      </w:r>
      <w:r>
        <w:rPr>
          <w:b/>
          <w:lang w:val="id_ID" w:bidi="id_ID"/>
        </w:rPr>
        <w:t>Anak Manusia</w:t>
      </w:r>
      <w:r>
        <w:rPr>
          <w:lang w:val="id_ID" w:bidi="id_ID"/>
        </w:rPr>
        <w:t xml:space="preserve"> adalah gelar favorit Yesus untuk diri-Nya sendiri. Anak Manusia merujuk pada kemanusiaan Yesus dan juga keunikan Yesus dalam menjadi Allah sepenuhnya dan sepenuhnya manusia. Anak Manusia adalah gelar yang orang-orang Yahudi hubungkan dengan Mesias atau Juru Selamat yang dijanjikan akan diutus Allah untuk membantu mereka. Anak Manusia adalah orang yang kepadanya, dalam tulisan-tulisan Nabi Daniel, Allah memberikan segala otoritas dan kuasa. Artinya, Yesus bilang bahwa Ia memiliki kuasa dari Tuhan untuk mengampuni dosa. Terjemahkan Anak Manusia dengan cara yang sama seperti yang telah Anda lakukan di bagian sebelumnya, dan ingatlah bahwa </w:t>
      </w:r>
      <w:r>
        <w:rPr>
          <w:lang w:val="id_ID" w:bidi="id_ID"/>
        </w:rPr>
        <w:t>Anak Manusia</w:t>
      </w:r>
      <w:r>
        <w:rPr>
          <w:lang w:val="id_ID" w:bidi="id_ID"/>
        </w:rPr>
        <w:t xml:space="preserve"> ada di Daftar Kata Utama.</w:t>
      </w:r>
    </w:p>
    <w:p>
      <w:pPr/>
      <w:r>
        <w:rPr>
          <w:lang w:val="id_ID" w:bidi="id_ID"/>
        </w:rPr>
      </w:r>
      <w:r>
        <w:rPr>
          <w:lang w:val="id_ID" w:bidi="id_ID"/>
        </w:rPr>
        <w:t xml:space="preserve">Ketika Yesus mengatakan "maka kamu akan memahami siapa </w:t>
      </w:r>
      <w:r>
        <w:rPr>
          <w:b/>
          <w:lang w:val="id_ID" w:bidi="id_ID"/>
        </w:rPr>
        <w:t xml:space="preserve"> Aku</w:t>
      </w:r>
      <w:r>
        <w:rPr>
          <w:lang w:val="id_ID" w:bidi="id_ID"/>
        </w:rPr>
        <w:t>," kata-kata "</w:t>
      </w:r>
      <w:r>
        <w:rPr>
          <w:lang w:val="id_ID" w:bidi="id_ID"/>
        </w:rPr>
        <w:t>Akulah Aku</w:t>
      </w:r>
      <w:r>
        <w:rPr>
          <w:lang w:val="id_ID" w:bidi="id_ID"/>
        </w:rPr>
        <w:t xml:space="preserve">" itu penting. Kata-kata ini mengingatkan para pendengar Yahudi tentang nama Allah dalam Perjanjian Lama. Allah mengatakan kepada Musa bahwa nama-Nya adalah "Aku." Ketika Yesus mengatakan "Aku," Ia mengatakan bahwa Ia adalah Allah. </w:t>
      </w:r>
    </w:p>
    <w:p>
      <w:pPr/>
      <w:r>
        <w:rPr>
          <w:lang w:val="id_ID" w:bidi="id_ID"/>
        </w:rPr>
      </w:r>
      <w:r>
        <w:rPr>
          <w:lang w:val="id_ID" w:bidi="id_ID"/>
        </w:rPr>
        <w:t xml:space="preserve">Beberapa orang di antara orang banyak yang mendengar Yesus mengatakan hal-hal ini </w:t>
      </w:r>
      <w:r>
        <w:rPr>
          <w:b/>
          <w:lang w:val="id_ID" w:bidi="id_ID"/>
        </w:rPr>
        <w:t>percaya kepada</w:t>
      </w:r>
      <w:r>
        <w:rPr>
          <w:lang w:val="id_ID" w:bidi="id_ID"/>
        </w:rPr>
        <w:t xml:space="preserve">-Nya. Percaya dan memiliki iman adalah hal yang sama. Ketika seseorang percaya kepada sesuatu, itu berarti bahwa mereka memiliki iman yang besar dan sangat percaya kepada Allah. Jika saudara percaya kepada Allah saudara akan menerima bahwa Allah itu ada dan apa saja yang dikatakan Allah dalam Alkitab adalah benar. Anda percaya bahwa Allah akan menggenapi semua janji-Nya, bahkan ketika tampaknya Allah tidak menepati janji-Nya. Oleh karena itu, Anda berkomitmen untuk menaati Allah. Terjemahkan percaya dengan cara yang sama seperti yang Anda lakukan pada perikop sebelumnya, dan ingatlah bahwa </w:t>
      </w:r>
      <w:r>
        <w:rPr>
          <w:lang w:val="id_ID" w:bidi="id_ID"/>
        </w:rPr>
        <w:t>percaya</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8:31–47</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8:31–47 dan simpanlah dalam hatimu.</w:t>
      </w:r>
    </w:p>
    <w:p>
      <w:pPr/>
      <w:r>
        <w:rPr>
          <w:lang w:val="id_ID" w:bidi="id_ID"/>
        </w:rPr>
      </w:r>
      <w:r>
        <w:rPr>
          <w:lang w:val="id_ID" w:bidi="id_ID"/>
        </w:rPr>
        <w:t>Dengarkan versi audio dari Yohanes 8:31–47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8:31–47 dalam terjemahan yang paling mudah dimengerti.</w:t>
      </w:r>
    </w:p>
    <w:p>
      <w:pPr/>
      <w:r>
        <w:rPr>
          <w:lang w:val="id_ID" w:bidi="id_ID"/>
        </w:rPr>
      </w:r>
      <w:r>
        <w:rPr>
          <w:lang w:val="id_ID" w:bidi="id_ID"/>
        </w:rPr>
        <w:t xml:space="preserve">Dalam bagian terakhir, Yesus mengatakan kepada orang-orang Farisi tentang kematian-Nya, tetapi mereka tidak mengerti atau percaya kepada-Nya. Namun, beberapa orang percaya akan apa yang Yesus katakan kepada mereka. Dalam bagian ini, Yesus berbicara kepada orang-orang Yahudi yang telah percaya kepada-Nya. Orang Yahudi mengacu kepada kelompok orang keturunan Yakub, cucu Abraham. Inilah adalah kelompok yang menerima perjanjian Allah kepada mereka untuk diberikan negeri Israel. Orang-orang Yahudi tahu bahwa mereka adalah umat pilihan Allah </w:t>
      </w:r>
    </w:p>
    <w:p>
      <w:pPr/>
      <w:r>
        <w:rPr>
          <w:lang w:val="id_ID" w:bidi="id_ID"/>
        </w:rPr>
      </w:r>
      <w:r>
        <w:rPr>
          <w:lang w:val="id_ID" w:bidi="id_ID"/>
        </w:rPr>
        <w:t>Yesus mulai berbicara kepada kelompok orang-orang Yahudi yang telah mendengar ajaran-Nya dan mungkin percaya bahwa apa yang Ia katakan adalah benar. Orang-orang ini percaya, tetapi mereka mungkin tidak mau menyerahkan semuanya untuk mengikut dan menaati Yesus. Jadi Yesus mengatakan kepada mereka bahwa mereka perlu menaati ajaran-Nya agar benar-benar menjadi murid-murid-Nya. Ingatlah bahwa seorang murid adalah seseorang yang mengikuti dan belajar dari seorang guru agama tertentu tentang Allah, iman, dan kehidupan. Yesus terus berkata, "Kamu akan mengetahui kebenaran, dan percaya apa yang benar akan memerdekakan kamu dari perbudakan." Kemudian, orang-orang Yahudi menjawab Yesus, "Kami keturunan Abraham, dan kami tidak pernah menjadi budak, tidak kepada siapa pun." Bagaimana Anda dapat mengatakan bahwa kami harus merdeka? Keturunan adalah anak-anak, cucu-cucu, dan semua generasi masa depan dari garis keluarga yang sama. Orang-orang Israel, atau orang-orang Yahudi, adalah keturunan Abraham. Abraham adalah leluhur orang-orang Israel. Kami tidak yakin mengapa orang Yahudi mengatakan bahwa mereka tidak pernah menjadi budak siapa pun. Dalam sejarah mereka, orang-orang Yahudi menjadi budak berkali-kali ketika bangsa-bangsa musuh menaklukkan mereka. Bahkan pada zaman Yesus, orang-orang Romawi memerintah orang-orang Yahudi. Orang-orang Yahudi mungkin mencoba mengatakan kepada Yesus bahwa mereka merasa mereka sudah bebas karena mereka adalah keturunan Abraham. Beberapa orang Yahudi percaya bahwa mereka seperti bangsawan karena mereka adalah keturunan Abraham, bahkan ketika mereka menjadi budak pemerintahan lain.</w:t>
      </w:r>
    </w:p>
    <w:p>
      <w:pPr/>
      <w:r>
        <w:rPr>
          <w:lang w:val="id_ID" w:bidi="id_ID"/>
        </w:rPr>
      </w:r>
      <w:r>
        <w:rPr>
          <w:lang w:val="id_ID" w:bidi="id_ID"/>
        </w:rPr>
        <w:t>Jadi, Yesus berkata kepada mereka, "Aku berkata kepadamu kebenaran yang serius ini, semua orang yang terus berdosa mengizinkan dosa mengendalikan mereka, sama seperti seorang tuan mengendalikan seorang budak."</w:t>
      </w:r>
    </w:p>
    <w:p>
      <w:pPr/>
      <w:r>
        <w:rPr>
          <w:lang w:val="id_ID" w:bidi="id_ID"/>
        </w:rPr>
      </w:r>
      <w:r>
        <w:rPr>
          <w:lang w:val="id_ID" w:bidi="id_ID"/>
        </w:rPr>
        <w:t>Kemudian Yesus melanjutkan: "Dan seorang budak tidak memiliki tempat tetap dalam keluarga, tetapi anak itu milik keluarga selamanya." Jadi, jika Anak Allah memerdekakan kalian, kalian akan memiliki kemerdekaan yang sejati." Ini adalah bagian yang sulit untuk dimengerti. Yesus mengatakan bahwa karena mereka adalah budak dosa, atau dosa mengendalikan mereka, mereka bukan keturunan Abraham yang sejati dan tidak benar-benar menjadi milik keluarga Allah yang istimewa. Namun, orang-orang yang merupakan putra, atau anak-anak, dari sebuah keluarga menjadi bagian dari keluarga itu selamanya. Yesus bukan budak dosa, tetapi Anak dalam keluarga Allah, dan Ia memiliki hak untuk memerdekakan para budak dari kendali yang dimiliki dosa atas mereka dan membuat mereka merdeka. Dia akan membebaskan mereka yang meminta hal itu dan percaya kepada Yesus. Jika orang-orang Yahudi ingin berada dalam hubungan yang nyata dengan-Nya, mereka harus mulai hidup menurut ajaran Yesus. Kemudian mereka akan mengalami kemerdekaan yang sejati.</w:t>
      </w:r>
    </w:p>
    <w:p>
      <w:pPr/>
      <w:r>
        <w:rPr>
          <w:lang w:val="id_ID" w:bidi="id_ID"/>
        </w:rPr>
      </w:r>
      <w:r>
        <w:rPr>
          <w:lang w:val="id_ID" w:bidi="id_ID"/>
        </w:rPr>
        <w:t xml:space="preserve">Berhenti di sini dan bahas pertanyaan ini dalam kelompok. Berikan contoh bagaimana Anda melihat dosa mengendalikan kehidupan orang-orang. Hentikan rekaman di sini. </w:t>
      </w:r>
    </w:p>
    <w:p>
      <w:pPr/>
      <w:r>
        <w:rPr>
          <w:lang w:val="id_ID" w:bidi="id_ID"/>
        </w:rPr>
      </w:r>
      <w:r>
        <w:rPr>
          <w:lang w:val="id_ID" w:bidi="id_ID"/>
        </w:rPr>
        <w:t>Yesus melanjutkan untuk mengatakan kepada orang-orang bahwa Ia tahu bahwa orang-orang Yahudi adalah keturunan Abraham, dan oleh karena itu mereka seharusnya menjadi anak-anak Allah. Namun, Yesus melakukan apa yang dilakukan Allah, bapak Yesus, tetapi orang-orang Yahudi melakukan apa yang dilakukan bapak mereka. Yesus mengatakan bahwa orang-orang mengikut bapa yang berbeda daripada Allah. Yesus tidak mengatakan ini secara lisan pada saat ini, tetapi Ia menyatakan secara halus bahwa orang-orang benar-benar mengikut Setan sebagai bapa mereka karena mereka tidak ingin menerima ajaran Yesus dan mereka mencoba membunuh-Nya. Ingatlah bahwa Setan, atau Iblis, adalah pemimpin roh-roh kejahatan yang memberontak terhadap Allah. Setan dan roh-roh kejahatannya menjelajahi bumi untuk membinasakan orang-orang dan menjauhkan mereka dari Allah.</w:t>
      </w:r>
    </w:p>
    <w:p>
      <w:pPr/>
      <w:r>
        <w:rPr>
          <w:lang w:val="id_ID" w:bidi="id_ID"/>
        </w:rPr>
      </w:r>
      <w:r>
        <w:rPr>
          <w:lang w:val="id_ID" w:bidi="id_ID"/>
        </w:rPr>
        <w:t>Kemudian orang-orang Yahudi mengatakan bahwa mereka adalah anak-anak Abraham, atau keturunannya. Tetapi Yesus mengulangi bahwa mereka sebenarnya bukan keturunan Abraham. Keturunan Abraham akan bertindak dengan berbeda—mereka akan melakukan apa yang dilakukan Abraham dan mereka akan mengikut Allah. Tetapi orang-orang Yahudi tidak bertindak dengan cara yang baik—mereka mencoba membunuh Yesus. Sebaliknya, Yesus melakukan persis seperti apa yang Bapa-Nya Allah perintahkan kepada-Nya. Yesus mengulangi lagi bahwa mereka melakukan apa yang dilakukan ayah mereka. Yesus menyiratkan bahwa orang-orang Yahudi tidak mengikuti Allah sebagai Bapa mereka, tetapi malah mereka mengikuti Setan seperti seorang anak yang mengikuti ayahnya.</w:t>
      </w:r>
    </w:p>
    <w:p>
      <w:pPr/>
      <w:r>
        <w:rPr>
          <w:lang w:val="id_ID" w:bidi="id_ID"/>
        </w:rPr>
      </w:r>
      <w:r>
        <w:rPr>
          <w:lang w:val="id_ID" w:bidi="id_ID"/>
        </w:rPr>
        <w:t xml:space="preserve">Berhenti di sini dan bahas pertanyaan ini dalam kelompok. Ceritakan kisah dalam budaya Anda ketika orang-orang mencoba membunuh seorang utusan atau orang yang mencoba membantu mereka. Hentikan rekaman di sini. </w:t>
      </w:r>
    </w:p>
    <w:p>
      <w:pPr/>
      <w:r>
        <w:rPr>
          <w:lang w:val="id_ID" w:bidi="id_ID"/>
        </w:rPr>
      </w:r>
      <w:r>
        <w:rPr>
          <w:lang w:val="id_ID" w:bidi="id_ID"/>
        </w:rPr>
        <w:t>Kemudian para pemimpin Yahudi menegaskan dengan lebih keras lagi, "Kami bukan anak hasil perzinahan!" Allah adalah Bapa kita yang sejati!" Dalam hukum Yahudi, seorang anak itu tidak sah ketika ia lahir di luar hubungan pernikahan. Orang-orang Yahudi mengatakan bahwa mereka benar-benar mengikut Allah sebagai Bapa mereka. Mereka mungkin juga merujuk pada fakta bahwa beberapa orang berpikir bahwa Maria, ibu Yesus, memiliki hubungan seksual dengan pria lain di luar pernikahannya, dan kemudian melahirkan Yesus. Orang-orang Yahudi ingin mengatakan kepada Yesus bahwa mereka berpikir mereka lebih baik daripadanya. Yesus terus menjelaskan kepada mereka bahwa orang-orang yang benar-benar mengikut Allah akan mengasihi Yesus. Yesus datang dari Allah, dan Allah yang mengutus Yesus. Yesus sekarang mengatakan dengan terus terang kepada mereka bahwa mereka mengikuti bapak mereka, Iblis, atau Setan. Setan mencegah mereka mendengar kebenaran tentang Yesus, karena mereka terlalu sibuk mengasihi hal-hal yang disukai Setan daripada hal-hal yang disukai Allah. Setan suka menghancurkan manusia. Yesus menyebut Setan seorang pembunuh dan seseorang yang membenci kebenaran. Bahkan, Setan adalah bapa segala dusta—Setan adalah sosok yang mengajarkan orang-orang bagaimana berbohong. Oleh karena itu, ketika Yesus mengatakan kebenaran, orang-orang tidak dapat percaya kepada-Nya karena Setan tidak mengizinkan mereka melakukannya. Yesus mengajukan dua pertanyaan untuk menunjukkan bahwa Ia menegur orang-orang Yahudi atas perilaku mereka. Yesus bertanya kepada mereka, "Dapatkah kalian membuktikan kepada-Ku bahwa Aku telah berdosa?" dan, "Jika Aku mengatakan yang sebenarnya, mengapa kamu tidak percaya kepadaku?" Rencana orang-orang Yahudi untuk membunuh Yesus, yang tidak bersalah atas kejahatan apa pun, dan penolakan mereka untuk percaya kepada kebenaran yang Ia nyatakan persis seperti perilaku yang diharapkan dari Iblis, atau Setan, karena ia selalu menjadi pembunuh dan ia tidak mengikuti ataupun mengatakan kebenaran.</w:t>
      </w:r>
    </w:p>
    <w:p>
      <w:pPr/>
      <w:r>
        <w:rPr>
          <w:lang w:val="id_ID" w:bidi="id_ID"/>
        </w:rPr>
      </w:r>
      <w:r>
        <w:rPr>
          <w:lang w:val="id_ID" w:bidi="id_ID"/>
        </w:rPr>
        <w:t>Berhenti di sini dan bahas pertanyaan ini dalam kelompok. Hal-hal apa saja yang dikatakan dan dilakukan orang-orang jahat untuk meyakinkan orang lain bahwa mereka mengatakan yang sebenarnya? Jika Anda adalah murid seorang guru yang hebat, bagaimana Anda tahu bahwa Anda mendengar suaranya dengan baik? Jeda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8:31–47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mengatakan kepada orang-orang Yahudi, "Kamu akan mengetahui kebenaran, dan percaya pada apa yang benar akan memerdekakan kamu dari perbudakan."</w:t>
      </w:r>
    </w:p>
    <w:p>
      <w:pPr/>
      <w:r>
        <w:rPr>
          <w:lang w:val="id_ID" w:bidi="id_ID"/>
        </w:rPr>
      </w:r>
      <w:r>
        <w:rPr>
          <w:b/>
          <w:lang w:val="id_ID" w:bidi="id_ID"/>
        </w:rPr>
        <w:t>Dalam adegan kedua:</w:t>
      </w:r>
      <w:r>
        <w:rPr>
          <w:lang w:val="id_ID" w:bidi="id_ID"/>
        </w:rPr>
        <w:t xml:space="preserve"> Orang-orang Yahudi mengatakan bahwa Abraham adalah bapa mereka. Yesus menanggapi bahwa jika mereka benar-benar adalah keturunan Abraham maka mereka akan mengikuti Yesus, tetapi sebaliknya mereka adalah keturunan bapa yang lain.</w:t>
      </w:r>
    </w:p>
    <w:p>
      <w:pPr/>
      <w:r>
        <w:rPr>
          <w:lang w:val="id_ID" w:bidi="id_ID"/>
        </w:rPr>
      </w:r>
      <w:r>
        <w:rPr>
          <w:b/>
          <w:lang w:val="id_ID" w:bidi="id_ID"/>
        </w:rPr>
        <w:t>Dalam adegan ketiga:</w:t>
      </w:r>
      <w:r>
        <w:rPr>
          <w:lang w:val="id_ID" w:bidi="id_ID"/>
        </w:rPr>
        <w:t xml:space="preserve"> Orang-orang Yahudi mengatakan bahwa hanya Allah adalah Bapa mereka. Yesus menjawab bahwa bapa mereka adalah Setan, atau Iblis.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yang mengatakan bahwa mereka percaya kepada Yesus</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Yesus berkata kepada orang-orang Yahudi yang telah percaya kepada-Nya untuk terus menaati ajaran-Nya jika mereka benar-benar ingin menjadi murid-murid-Nya. Yesus mengatakan kepada mereka bahwa mereka akan mengetahui kebenaran, dan percaya kepada apa yang benar akan membebaskan mereka dari perbudakan dosa. Kemudian, para pemimpin Yahudi mengatakan bahwa mereka adalah keturunan Abraham, dan mereka tidak pernah menjadi budak siapa pun. Bagaimana mungkin Yesus dapat mengatakan kepada mereka bahwa mereka harus merdeka? Jadi, Yesus mengatakan kepada orang-orang Yahudi untuk mendengarkan dengan teliti karena semua orang yang terus berdosa membiarkan dosa mengendalikan mereka. Kemudian Yesus memberikan contoh bahwa seorang budak tidak memiliki tempat tetap dalam keluarga, tetapi anak yang menjadi milik keluarga itu memiliki tempat tetap selamanya. Penting untuk diingat bahwa jika mereka percaya Yesus sebagai Anak Allah, mereka akan memiliki kebebasan sejati dari dosa dan ingat bahwa Yesus akan membebaskan mereka yang memintanya dengan iman.</w:t>
      </w:r>
    </w:p>
    <w:p>
      <w:pPr/>
      <w:r>
        <w:rPr>
          <w:lang w:val="id_ID" w:bidi="id_ID"/>
        </w:rPr>
      </w:r>
      <w:r>
        <w:rPr>
          <w:lang w:val="id_ID" w:bidi="id_ID"/>
        </w:rPr>
        <w:t>Dalam adegan kedua: Orang-orang Yahudi mengatakan bahwa Abraham adalah bapa mereka. Yesus berkata kepada para pemimpin Yahudi bahwa Ia setuju bahwa mereka adalah anak-anak Abraham dan mereka mencari cara untuk membunuh-Nya, karena mereka menolak ajaran-Nya. Kemudian, Yesus berkata kepada mereka, "Apa yang Aku ajarkan kepada kalian adalah persis seperti apa yang telah Allah tunjukkan kepada-Ku." Kalian berkata bahwa kalian akan melakukan apa yang bapa kalian minta untuk kalian lakukan sebagai anak-anak Abraham. Oleh karena itu, percayalah dan terimalah kebenaran yang telah saya katakan kepadamu jika kamu benar-benar menjadi milik Allah, karena orang yang menjadi milik Allah akan mendengarkan dan menerima orang yang diutus Allah kepadanya. Jika kamu adalah anak-anak Abraham, kamu akan melakukan hal-hal yang dilakukan Abraham. Sebaliknya, kamu berusaha membunuh saya." Keturunan Abraham seharusnya menjadi anak-anak Allah. Namun, Yesus melakukan apa yang dilakukan Allah, Bapa Yesus, tetapi orang-orang Yahudi sebenarnya mengikuti Setan sebagai bapa mereka karena mereka tidak ingin menerima ajaran Yesus. Yesus mengatakan bahwa orang-orang Yahudi mengikuti bapa yang berbeda dari Allah. Penting untuk diingat bahwa Abraham tidak mencoba membunuh orang. Abraham adalah Sahabat Allah yang adalah Bapa Yesus.</w:t>
      </w:r>
    </w:p>
    <w:p>
      <w:pPr/>
      <w:r>
        <w:rPr>
          <w:lang w:val="id_ID" w:bidi="id_ID"/>
        </w:rPr>
      </w:r>
      <w:r>
        <w:rPr>
          <w:lang w:val="id_ID" w:bidi="id_ID"/>
        </w:rPr>
        <w:t>Dalam adegan ketiga, para pemimpin Yahudi mengatakan kepada Yesus bahwa mereka adalah anak-anak Abraham yang sejati dan satu-satunya Bapa mereka adalah Allah sendiri. Jadi, Yesus mengatakan kepada mereka jika benar bahwa Allah adalah Bapa mereka, mereka akan mengasihi Yesus karena Yesus meninggalkan hadirat Allah di surga untuk datang ke bumi. Yesus tidak mengambil keputusan sendiri untuk datang ke dunia. Allah-lah yang mengutusnya. Jadi, karena para pemimpin Yahudi itu tidak ingin mendengar ajaran-Ku dan tidak memahami-Nya, mereka adalah milik Iblis yang melakukan apa yang ia inginkan. Iblis telah membunuh orang-orang sejak awal penciptaan dan tidak berada dalam kebenaran karena tidak ada yang benar di dalam dirinya. Ketika Iblis berbohong, ia berbicara sesuai dengan sifatnya, karena ia adalah seorang pembohong dan ia adalah sumber kebohongan. Penting untuk diingat bahwa Yesus memberi tahu para pemimpin Yahudi bahwa mereka tidak dapat membuktikan Yesus bersalah atas dosa apa pun. Yesus mengatakan kebenaran kepada mereka dan itulah sebabnya mereka tidak percaya kepada-Nya, dan ingatlah bahwa rencana mereka untuk membunuh Yesus bukan karena kejahatan atau dosa apa pun, melainkan karena penolakan mereka untuk mempercayai kebenaran yang diajarkan Yesus.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8:31–47 dalam terjemahan yang paling mudah dimengerti.</w:t>
      </w:r>
    </w:p>
    <w:p>
      <w:pPr/>
      <w:r>
        <w:rPr>
          <w:lang w:val="id_ID" w:bidi="id_ID"/>
        </w:rPr>
      </w:r>
      <w:r>
        <w:rPr>
          <w:lang w:val="id_ID" w:bidi="id_ID"/>
        </w:rPr>
        <w:t>Dalam langkah ini, tim akan mendramatisasi cerita tersebut.</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mengatakan kepada orang-orang Yahudi, "Kamu akan mengetahui kebenaran, dan percaya pada apa yang benar akan memerdekakan kamu dari perbudakan."</w:t>
      </w:r>
    </w:p>
    <w:p>
      <w:pPr/>
      <w:r>
        <w:rPr>
          <w:lang w:val="id_ID" w:bidi="id_ID"/>
        </w:rPr>
      </w:r>
      <w:r>
        <w:rPr>
          <w:b/>
          <w:lang w:val="id_ID" w:bidi="id_ID"/>
        </w:rPr>
        <w:t>Dalam adegan kedua:</w:t>
      </w:r>
      <w:r>
        <w:rPr>
          <w:lang w:val="id_ID" w:bidi="id_ID"/>
        </w:rPr>
        <w:t xml:space="preserve"> Orang-orang Yahudi mengatakan bahwa Abraham adalah bapa mereka.</w:t>
      </w:r>
    </w:p>
    <w:p>
      <w:pPr/>
      <w:r>
        <w:rPr>
          <w:lang w:val="id_ID" w:bidi="id_ID"/>
        </w:rPr>
      </w:r>
      <w:r>
        <w:rPr>
          <w:b/>
          <w:lang w:val="id_ID" w:bidi="id_ID"/>
        </w:rPr>
        <w:t>Dalam adegan ketiga:</w:t>
      </w:r>
      <w:r>
        <w:rPr>
          <w:lang w:val="id_ID" w:bidi="id_ID"/>
        </w:rPr>
        <w:t xml:space="preserve"> Orang-orang Yahudi mengatakan bahwa hanya Allah Bapa mereka.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yang mengatakan bahwa mereka percaya kepada Yesus</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berkata kepada orang-orang Yahudi yang telah percaya kepada-Nya, "Jika kamu terus menaati ajaran-Ku, maka kamu benar-benar adalah murid-murid-Ku. Kamu akan mengetahui kebenaran, dan percaya kepada apa yang benar akan memerdekakan kamu dari perbudakan." Kemudian, para pemimpin Yahudi menjawab Yesus, "Kami adalah keturunan, atau anak-anak, dari Abraham, dan kami tidak pernah menjadi budak, tidak kepada siapa pun." Bagaimana Anda dapat mengatakan bahwa kami harus merdeka?" Yesus berkata kepada mereka, "Aku mengatakan kebenaran yang serius ini kepadamu, semua orang yang terus berdosa membiarkan dosa mengendalikan mereka." Dan seorang budak tidak memiliki tempat tetap dalam keluarga, tetapi anak menjadi bagian dari keluarga selamanya. Jadi, jika Anak Allah memerdekakan kamu, kamu akan memiliki kemerdekaan yang sejati."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Yesus, "Apa yang Anda rasakan atau pikirkan?" Anda mungkin mendengar hal-hal seperti, "Saya berharap orang-orang Yahudi akan memahami bahwa mereka telah menjadi budak dosa. Pengajaran-Ku dan iman kepada-Ku-lah yang akan memerdekakan mereka."</w:t>
      </w:r>
    </w:p>
    <w:p>
      <w:pPr>
        <w:pStyle w:val="ListBullet"/>
        <w:spacing w:line="240" w:lineRule="auto"/>
        <w:ind w:left="720"/>
      </w:pPr>
      <w:r>
        <w:rPr>
          <w:lang w:val="id_ID" w:bidi="id_ID"/>
        </w:rPr>
      </w:r>
      <w:r>
        <w:rPr>
          <w:lang w:val="id_ID" w:bidi="id_ID"/>
        </w:rPr>
        <w:t>Tanyakan kepada orang-orang yang memerankan orang-orang Yahudi, "Apa yang Anda rasakan atau pikirkan?" Anda mungkin mendengar hal-hal seperti, "Kami tidak dapat membuka hati kami terhadap ajaran Yesus karena Ia menyebut kami budak yang membutuhkan kebebasan."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berkata kepada para pemimpin Yahudi, "Aku mengakui dan membenarkan bahwa kalian adalah keturunan Abraham." Tetapi kamu mencoba membunuh Aku, karena kamu menolak untuk menerima apa yang Aku ajarkan." Kemudian, Yesus terus berkata, "Apa yang telah Bapa-Ku tunjukkan kepada-Ku, itulah yang Aku katakan kepadamu, tetapi kamu melakukan apa yang telah kamu dengar bapamu katakan kepadamu."</w:t>
      </w:r>
    </w:p>
    <w:p>
      <w:pPr/>
      <w:r>
        <w:rPr>
          <w:lang w:val="id_ID" w:bidi="id_ID"/>
        </w:rPr>
      </w:r>
      <w:r>
        <w:rPr>
          <w:lang w:val="id_ID" w:bidi="id_ID"/>
        </w:rPr>
        <w:t>Para pemimpin Yahudi berkata kepada Yesus, "Kami adalah anak-anak Abraham."</w:t>
      </w:r>
    </w:p>
    <w:p>
      <w:pPr/>
      <w:r>
        <w:rPr>
          <w:lang w:val="id_ID" w:bidi="id_ID"/>
        </w:rPr>
      </w:r>
      <w:r>
        <w:rPr>
          <w:lang w:val="id_ID" w:bidi="id_ID"/>
        </w:rPr>
        <w:t>Yesus berkata kepada mereka, "Jika kamu adalah anak-anak Abraham, kamu akan melakukan hal-hal yang dilakukan Abraham." Sebaliknya, kamu berusaha membunuhku. Apa yang sudah aku katakan kepadamu adalah kebenaran yang telah Allah katakan kepadaku. Abraham tidak mencoba membunuh orang-orang! Adapun kamu, kamu mengikuti apa yang dilakukan bapamu sendiri."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"Saya terkejut bahwa orang-orang yang sama ini adalah mereka yang saya upayakan agar bisa mendapatkan kebebasan." "Lihat, mereka malah berusaha untuk membunuh saya."</w:t>
      </w:r>
    </w:p>
    <w:p>
      <w:pPr>
        <w:pStyle w:val="ListBullet"/>
        <w:spacing w:line="240" w:lineRule="auto"/>
        <w:ind w:left="720"/>
      </w:pPr>
      <w:r>
        <w:rPr>
          <w:lang w:val="id_ID" w:bidi="id_ID"/>
        </w:rPr>
      </w:r>
      <w:r>
        <w:rPr>
          <w:lang w:val="id_ID" w:bidi="id_ID"/>
        </w:rPr>
        <w:t>Tanyakan kepada orang-orang yang memerankan para pemimpin agama, "Apa yang kalian rasakan atau pikirkan?" Anda mungkin mendengar hal-hal seperti, "Wah! Yesus perlu tahu bahwa meskipun kita masih berada di bawah aturan Romawi, kita adalah orang-orang merdeka sebagai anak-anak Abraham di bawah Allah yang Mahakuasa."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kemudian para pemimpin Yahudi menjawab Yesus, "Adapun kami, kami adalah anak-anak yang sejati atau sah. Satu-satunya Bapa kita adalah Allah sendiri."</w:t>
      </w:r>
    </w:p>
    <w:p>
      <w:pPr/>
      <w:r>
        <w:rPr>
          <w:lang w:val="id_ID" w:bidi="id_ID"/>
        </w:rPr>
      </w:r>
      <w:r>
        <w:rPr>
          <w:lang w:val="id_ID" w:bidi="id_ID"/>
        </w:rPr>
        <w:t>Jadi, Yesus berkata kepada mereka, "Jika benar bahwa Allah adalah Bapa kalian, kalian akan mengasihi Aku. Itulah sebabnya aku meninggalkan hadirat Allah untuk datang ke sini kepadamu. Aku tidak memutuskan sendiri bahwa aku harus datang ke dunia. Allah-lah yang mengutus aku kepadamu. Mengapa kamu tidak memahami aku? Apakah itu karena kamu tidak ingin mendengar ajaranku? Kamu adalah kepunyaan bapamu, yang adalah Iblis, dan kamu bersedia menaati keinginan bapamu. Iblis telah membunuh orang-orang sejak awal penciptaan dan tidak berada dalam kebenaran karena tidak ada yang benar di dalam dirinya. Ketika Iblis berbohong, ia berbicara dengan cara yang alami baginya, karena ia adalah seorang pembohong dan ia adalah asal mula, atau sumber, kebohongan." Kemudian Yesus berkata, "Tetapi Aku mengatakan kebenaran kepadamu, dan itulah sebabnya kamu tidak percaya kepada-Ku." Dapatkah di antara kamu membuktikan bahwa aku bersalah atas dosa? Kamu seharusnya percaya kepadaku, karena Aku mengatakan kebenaran. Orang yang menjadi kepunyaan Allah menerima apa yang Allah katakan. Anak-anak Allah, atau manusia, mendengarkan apa yang Ia katakan kepada mereka. Kamu tidak mendengarkan karena kamu bukan anak-anak, atau umat Allah."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"Ini mengejutkan lagi." Jika orang-orang ini mengatakan bahwa mereka adalah milik Allah, maka mereka harus menerima ajaranku karena Allah mengutus aku kepada mereka."</w:t>
      </w:r>
    </w:p>
    <w:p>
      <w:pPr>
        <w:pStyle w:val="ListBullet"/>
        <w:spacing w:line="240" w:lineRule="auto"/>
        <w:ind w:left="720"/>
      </w:pPr>
      <w:r>
        <w:rPr>
          <w:lang w:val="id_ID" w:bidi="id_ID"/>
        </w:rPr>
      </w:r>
      <w:r>
        <w:rPr>
          <w:lang w:val="id_ID" w:bidi="id_ID"/>
        </w:rPr>
        <w:t>Tanyakan kepada orang-orang yang memerankan para pemimpin agama, "Apa yang kalian rasakan atau pikirkan?" Anda mungkin mendengar hal-hal seperti, "Yesus ini sekarang menjadi sangat kasar dengan menyebut kami anak-anak Iblis." Kita harus mencari cara untuk menyatakannya bersalah atas kejahatan dan membunuhnya."</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8:31–47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Yesus berkata kepada orang-orang </w:t>
      </w:r>
      <w:r>
        <w:rPr>
          <w:b/>
          <w:lang w:val="id_ID" w:bidi="id_ID"/>
        </w:rPr>
        <w:t>Yahudi</w:t>
      </w:r>
      <w:r>
        <w:rPr>
          <w:lang w:val="id_ID" w:bidi="id_ID"/>
        </w:rPr>
        <w:t xml:space="preserve"> yang telah percaya kepada-Nya, "Jika kamu terus menaati ajaran-Ku, maka kamu benar-benar adalah murid-murid-Ku." Orang Yahudi mengacu kepada kelompok orang keturunan Yakub, cucu Abraham. Inilah kelompok yang dijanjikan Allah untuk diberikan negeri Israel. Ini adalah kelompok etnis sekaligus sekelompok orang yang mempraktikkan agama Yudaisme. Terjemahkan orang Yahudi dengan cara yang sama seperti yang Anda lakukan pada perikop sebelumnya, dan ingatlah bahwa </w:t>
      </w:r>
      <w:r>
        <w:rPr>
          <w:lang w:val="id_ID" w:bidi="id_ID"/>
        </w:rPr>
        <w:t>orang Yahudi</w:t>
      </w:r>
      <w:r>
        <w:rPr>
          <w:lang w:val="id_ID" w:bidi="id_ID"/>
        </w:rPr>
        <w:t xml:space="preserve"> terdapat di Glosarium Utama.</w:t>
      </w:r>
    </w:p>
    <w:p>
      <w:pPr/>
      <w:r>
        <w:rPr>
          <w:lang w:val="id_ID" w:bidi="id_ID"/>
        </w:rPr>
      </w:r>
      <w:r>
        <w:rPr>
          <w:lang w:val="id_ID" w:bidi="id_ID"/>
        </w:rPr>
        <w:t xml:space="preserve">"Jika kamu terus menerus menaati ajaranku, maka kamu benar-benar adalah </w:t>
      </w:r>
      <w:r>
        <w:rPr>
          <w:b/>
          <w:lang w:val="id_ID" w:bidi="id_ID"/>
        </w:rPr>
        <w:t>murid-muridku</w:t>
      </w:r>
      <w:r>
        <w:rPr>
          <w:lang w:val="id_ID" w:bidi="id_ID"/>
        </w:rPr>
        <w:t xml:space="preserve">." Seorang murid adalah seseorang yang mengikuti dan belajar dari seorang guru agama tertentu tentang Allah, iman, dan kehidupan. Yesus memilih 12 orang untuk mengikut-Nya dan menjadi murid-murid-Nya. Mereka mengikutinya ke mana-mana, belajar darinya dan mengamatinya. Kadang-kadang Yesus mengutus mereka untuk memberitakan kabar baik bahwa Kerajaan Allah telah datang, dan untuk menyembuhkan orang sakit. Terjemahkan para murid dengan cara yang sama seperti Anda telah lakukan pada bagian sebelumnya, dan ingatlah bahwa </w:t>
      </w:r>
      <w:r>
        <w:rPr>
          <w:lang w:val="id_ID" w:bidi="id_ID"/>
        </w:rPr>
        <w:t>para murid</w:t>
      </w:r>
      <w:r>
        <w:rPr>
          <w:lang w:val="id_ID" w:bidi="id_ID"/>
        </w:rPr>
        <w:t xml:space="preserve"> berada di Glosarium Utama.</w:t>
      </w:r>
    </w:p>
    <w:p>
      <w:pPr/>
      <w:r>
        <w:rPr>
          <w:lang w:val="id_ID" w:bidi="id_ID"/>
        </w:rPr>
      </w:r>
      <w:r>
        <w:rPr>
          <w:lang w:val="id_ID" w:bidi="id_ID"/>
        </w:rPr>
        <w:t xml:space="preserve">Kemudian, para pemimpin Yahudi menjawab Yesus, "Kami adalah </w:t>
      </w:r>
      <w:r>
        <w:rPr>
          <w:b/>
          <w:lang w:val="id_ID" w:bidi="id_ID"/>
        </w:rPr>
        <w:t>keturunan</w:t>
      </w:r>
      <w:r>
        <w:rPr>
          <w:lang w:val="id_ID" w:bidi="id_ID"/>
        </w:rPr>
        <w:t xml:space="preserve">, atau anak-anak, </w:t>
      </w:r>
      <w:r>
        <w:rPr>
          <w:b/>
          <w:lang w:val="id_ID" w:bidi="id_ID"/>
        </w:rPr>
        <w:t>Abraham</w:t>
      </w:r>
      <w:r>
        <w:rPr>
          <w:lang w:val="id_ID" w:bidi="id_ID"/>
        </w:rPr>
        <w:t xml:space="preserve">, dan kami tidak pernah menjadi </w:t>
      </w:r>
      <w:r>
        <w:rPr>
          <w:lang w:val="id_ID" w:bidi="id_ID"/>
        </w:rPr>
        <w:t>budak</w:t>
      </w:r>
      <w:r>
        <w:rPr>
          <w:lang w:val="id_ID" w:bidi="id_ID"/>
        </w:rPr>
        <w:t xml:space="preserve">, tidak kepada siapa pun." Keturunan seseorang adalah anak-anaknya, cucunya, dan semua generasi mendatang dari garis keluarga yang sama. Orang-orang Israel adalah keturunan </w:t>
      </w:r>
      <w:r>
        <w:rPr>
          <w:lang w:val="id_ID" w:bidi="id_ID"/>
        </w:rPr>
        <w:t>Abraham</w:t>
      </w:r>
      <w:r>
        <w:rPr>
          <w:lang w:val="id_ID" w:bidi="id_ID"/>
        </w:rPr>
        <w:t xml:space="preserve">. Abraham adalah leluhur orang-orang Israel. Terjemahkan keturunan, budak, dan Abraham dengan cara yang sama seperti yang Anda lakukan pada perikop sebelumnya, dan ingatlah bahwa </w:t>
      </w:r>
      <w:r>
        <w:rPr>
          <w:lang w:val="id_ID" w:bidi="id_ID"/>
        </w:rPr>
        <w:t>keturunan</w:t>
      </w:r>
      <w:r>
        <w:rPr>
          <w:lang w:val="id_ID" w:bidi="id_ID"/>
        </w:rPr>
        <w:t xml:space="preserve"> terdapat di Glosarium Utama.</w:t>
      </w:r>
    </w:p>
    <w:p>
      <w:pPr/>
      <w:r>
        <w:rPr>
          <w:lang w:val="id_ID" w:bidi="id_ID"/>
        </w:rPr>
      </w:r>
      <w:r>
        <w:rPr>
          <w:lang w:val="id_ID" w:bidi="id_ID"/>
        </w:rPr>
        <w:t xml:space="preserve">Jadi, Yesus berkata kepada mereka, "Aku berkata kepadamu kebenaran yang serius ini, semua orang yang terus </w:t>
      </w:r>
      <w:r>
        <w:rPr>
          <w:b/>
          <w:lang w:val="id_ID" w:bidi="id_ID"/>
        </w:rPr>
        <w:t>berdosa</w:t>
      </w:r>
      <w:r>
        <w:rPr>
          <w:lang w:val="id_ID" w:bidi="id_ID"/>
        </w:rPr>
        <w:t xml:space="preserve"> mengizinkan dosa mengendalikan mereka, sama seperti seorang tuan mengendalikan seorang budak." Dosa merujuk pada tindakan ketidaktaatan kepada Allah dan bukan berarti seseorang telah gagal melakukan tindakan keagamaan seperti ibadah ritual atau mengikuti aturan agama tertentu. Terjemahkan dosa dengan cara yang sama seperti yang Anda lakukan pada perikop sebelumnya, dan ingatlah bahwa </w:t>
      </w:r>
      <w:r>
        <w:rPr>
          <w:lang w:val="id_ID" w:bidi="id_ID"/>
        </w:rPr>
        <w:t>dosa</w:t>
      </w:r>
      <w:r>
        <w:rPr>
          <w:lang w:val="id_ID" w:bidi="id_ID"/>
        </w:rPr>
        <w:t xml:space="preserve"> terdapat di Glosarium Utama.</w:t>
      </w:r>
    </w:p>
    <w:p>
      <w:pPr/>
      <w:r>
        <w:rPr>
          <w:lang w:val="id_ID" w:bidi="id_ID"/>
        </w:rPr>
      </w:r>
      <w:r>
        <w:rPr>
          <w:lang w:val="id_ID" w:bidi="id_ID"/>
        </w:rPr>
        <w:t xml:space="preserve">Kamu adalah kepunyaan bapamu, yang adalah </w:t>
      </w:r>
      <w:r>
        <w:rPr>
          <w:b/>
          <w:lang w:val="id_ID" w:bidi="id_ID"/>
        </w:rPr>
        <w:t>Iblis</w:t>
      </w:r>
      <w:r>
        <w:rPr>
          <w:lang w:val="id_ID" w:bidi="id_ID"/>
        </w:rPr>
        <w:t xml:space="preserve">, dan kamu bersedia menaati keinginan bapamu. Iblis merujuk pada pemimpin roh kejahatan, bernama Setan. </w:t>
      </w:r>
      <w:r>
        <w:rPr>
          <w:lang w:val="id_ID" w:bidi="id_ID"/>
        </w:rPr>
        <w:t>Setan</w:t>
      </w:r>
      <w:r>
        <w:rPr>
          <w:lang w:val="id_ID" w:bidi="id_ID"/>
        </w:rPr>
        <w:t xml:space="preserve"> berarti lawan, musuh, atau pendakwa yang memutuskan untuk memberontak terhadap Allah. Setan awalnya adalah malaikat yang diciptakan yang ingin menjadi seperti Allah. Sekarang, Setan adalah pemimpin semua roh jahat. Terjemahkan Iblis dengan cara yang sama seperti yang Anda lakukan pada perikop sebelumnya, dan ingatlah bahwa </w:t>
      </w:r>
      <w:r>
        <w:rPr>
          <w:lang w:val="id_ID" w:bidi="id_ID"/>
        </w:rPr>
        <w:t>Iblis</w:t>
      </w:r>
      <w:r>
        <w:rPr>
          <w:lang w:val="id_ID" w:bidi="id_ID"/>
        </w:rPr>
        <w:t xml:space="preserve"> terdapat di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8:48–59</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8:48–59 dan renungkan di dalam hatimu.</w:t>
      </w:r>
    </w:p>
    <w:p>
      <w:pPr/>
      <w:r>
        <w:rPr>
          <w:lang w:val="id_ID" w:bidi="id_ID"/>
        </w:rPr>
      </w:r>
      <w:r>
        <w:rPr>
          <w:lang w:val="id_ID" w:bidi="id_ID"/>
        </w:rPr>
        <w:t>Dengarkan versi audio dari Yohanes 8:48–59 sebanyak tiga kali, dalam tiga terjemahan yang berbeda, jika memungkinkan.</w:t>
      </w:r>
    </w:p>
    <w:p>
      <w:pPr/>
      <w:r>
        <w:rPr>
          <w:lang w:val="id_ID" w:bidi="id_ID"/>
        </w:rPr>
      </w:r>
      <w:r>
        <w:rPr>
          <w:lang w:val="id_ID" w:bidi="id_ID"/>
        </w:rPr>
        <w:t xml:space="preserve">Hentikan rekaman di sini. </w:t>
      </w:r>
    </w:p>
    <w:p>
      <w:pPr/>
      <w:r>
        <w:rPr>
          <w:lang w:val="id_ID" w:bidi="id_ID"/>
        </w:rPr>
      </w:r>
      <w:r>
        <w:rPr>
          <w:lang w:val="id_ID" w:bidi="id_ID"/>
        </w:rPr>
        <w:t>Kemudian, secara berkelompok,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rekaman di sini. </w:t>
      </w:r>
    </w:p>
    <w:p>
      <w:pPr>
        <w:pStyle w:val="ListBullet"/>
        <w:spacing w:line="240" w:lineRule="auto"/>
        <w:ind w:left="720"/>
      </w:pPr>
      <w:r>
        <w:rPr>
          <w:lang w:val="id_ID" w:bidi="id_ID"/>
        </w:rPr>
      </w:r>
      <w:r>
        <w:rPr>
          <w:lang w:val="id_ID" w:bidi="id_ID"/>
        </w:rPr>
        <w:t xml:space="preserve">Siapa di antara kenalan Anda yang perlu mendengar perikop ini? Hentikan rekaman di sini. </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8:48–59 dalam terjemahan yang paling mudah dimengerti.</w:t>
      </w:r>
    </w:p>
    <w:p>
      <w:pPr/>
      <w:r>
        <w:rPr>
          <w:lang w:val="id_ID" w:bidi="id_ID"/>
        </w:rPr>
      </w:r>
      <w:r>
        <w:rPr>
          <w:lang w:val="id_ID" w:bidi="id_ID"/>
        </w:rPr>
        <w:t>Yesus masih mengajar di sekitar Bait Suci. Dalam perikop terakhir, Yesus berkata kepada orang-orang Yahudi bahwa mereka akan mengetahui kebenaran. Dalam perikop ini, orang-orang Yahudi yang menentang dan berdebat dengan Yesus menjawab-Nya, "Bukankah benar perkataan kami bahwa Engkau adalah orang Samaria dan kerasukan setan?" Orang-orang Samaria adalah keturunan Yahudi yang tinggal di Samaria. Orang Yahudi menganggap orang-orang Samaria najis secara agama dan berada di bawah mereka karena orang-orang Samaria telah menikahi orang-orang asing. Kami tidak tahu mengapa orang-orang Yahudi menuduh Yesus sebagai orang Samaria. Mereka mungkin mengatakan bahwa Yesus bertindak seperti orang Samaria dengan mengikuti beberapa hukum Yahudi dan tidak mengikuti hukum lainnya, atau bahwa Yesus percaya, seperti orang-orang Samaria, bahwa orang lain selain orang Yahudi dapat dianggap sebagai keturunan Abraham.</w:t>
      </w:r>
    </w:p>
    <w:p>
      <w:pPr/>
      <w:r>
        <w:rPr>
          <w:lang w:val="id_ID" w:bidi="id_ID"/>
        </w:rPr>
      </w:r>
      <w:r>
        <w:rPr>
          <w:lang w:val="id_ID" w:bidi="id_ID"/>
        </w:rPr>
        <w:t>Yesus mengabaikan tuduhan bahwa Ia adalah seorang Samaria. Sebaliknya, Yesus berkata, "Aku tidak kerasukan setan." Siapa pun yang kerasukan setan tidak dapat mengajarkan kehendak Allah. Yesus terus berkata, "Aku memuliakan, atau menghormati, Bapa-Ku, tetapi kamu tidak menghormati Aku." Aku tidak ingin orang-orang memuliakan atau menghormatiku, tetapi Allah ingin orang-orang memuliakanku, dan Dia memberikan keputusan yang memenangkan aku." Allah adalah hakim dalam hal-hal ini dan Allah ingin orang-orang Yahudi menghormati Yesus, sehingga kegagalan untuk menghormati atau memberikan pujian kepada Yesus sama dengan tidak menaati Allah. Tetapi Yesus jauh lebih tertarik pada hal-hal yang lebih besar daripada sekadar menanggapi tuduhan atau penghinaan. Dia ingin membawa para pendengarnya ke tempat di mana mereka menerima ajaran-ajarannya, yang memberikan kehidupan kekal. Yesus mendapatkan perhatian orang-orang dan berkata, "Aku mengatakan kebenaran kepadamu." Kemudian Ia berkata, "Jika seseorang menaati ajaran-Ku atau pesan-Ku, ia tidak akan binasa"</w:t>
      </w:r>
    </w:p>
    <w:p>
      <w:pPr/>
      <w:r>
        <w:rPr>
          <w:lang w:val="id_ID" w:bidi="id_ID"/>
        </w:rPr>
      </w:r>
      <w:r>
        <w:rPr>
          <w:lang w:val="id_ID" w:bidi="id_ID"/>
        </w:rPr>
        <w:t xml:space="preserve">Berhenti di sini dan bahas pertanyaan ini dalam kelompok. Dalam budaya Anda, bagaimana seorang pemimpin penting memberikan otoritas kepada pemimpin lain? Bagaimana sebuah komunitas menunjukkan rasa hormat kepada seorang pemimpin dan kepada para utusan yang diutus pemimpin itu? Hentikan rekaman di sini. </w:t>
      </w:r>
    </w:p>
    <w:p>
      <w:pPr/>
      <w:r>
        <w:rPr>
          <w:lang w:val="id_ID" w:bidi="id_ID"/>
        </w:rPr>
      </w:r>
      <w:r>
        <w:rPr>
          <w:lang w:val="id_ID" w:bidi="id_ID"/>
        </w:rPr>
        <w:t>Ketika orang-orang Yahudi mendengar Yesus mengatakan bahwa orang-orang tidak akan pernah mati jika mereka menaati Yesus, mereka terkejut. Mereka mengatakan bahwa jika bahkan Abraham, seorang Nabi penting, mati, maka pasti semua orang akan mati. Orang-orang Yahudi bertanya, "Apakah Engkau lebih besar daripada bapa kami Abraham?" Abraham dan para nabi Allah semua telah mati. Anda mengaku sebagai siapa?"</w:t>
      </w:r>
    </w:p>
    <w:p>
      <w:pPr/>
      <w:r>
        <w:rPr>
          <w:lang w:val="id_ID" w:bidi="id_ID"/>
        </w:rPr>
      </w:r>
      <w:r>
        <w:rPr>
          <w:lang w:val="id_ID" w:bidi="id_ID"/>
        </w:rPr>
        <w:t>Yesus menanggapi orang-orang Yahudi dengan mengatakan bahwa jika Ia mencoba menghormati diri-Nya sendiri, itu tidak akan berarti apa-apa. Bapa Yesus adalah Allah yang diakui oleh orang Yahudi sebagai Allah mereka juga. Allah itulah, Allah yang menurut orang Yahudi mereka ikuti, yang menghormati Yesus. Tetapi kemudian Yesus mengejutkan mereka. Yesus mengatakan bahwa orang-orang Yahudi tidak benar-benar mengenal Allah mereka. Namun, Yesus mengatakan bahwa Ia mengenal Allah. Yesus menyebut orang-orang Yahudi pendusta karena mereka mengatakan bahwa mereka mengenal dan menaati Allah, tetapi sebenarnya tidak. Namun, Yesus mengenal Allah secara mendalam. Yesus memiliki hubungan dengan Bapa-Nya Allah dan menaati-Nya. Kemudian Yesus memberikan lebih banyak bukti bahwa Ia dari Allah. Yesus mengatakan bahwa Nabi penting bagi orang Yahudi, Abraham, juga memahami bahwa suatu hari Yesus akan datang. Abraham sangat bahagia, atau bersukacita, atas kedatangan Yesus. Yesus menantang keamanan yang salah bagi orang-orang Yahudi atas kepercayaan mereka bahwa sebagai keturunan Abraham, Allah akan menyelamatkan mereka dari penghakiman-Nya. Ini membuat orang-orang Yahudi bahkan lebih tidak menyukai Yesus! Bagaimanapun, Yesus telah mengatakan kepada mereka bahwa perilaku mereka tidak sesuai dengan perilaku Abraham sendiri, bahwa Allah bukan Bapa mereka, dan bahwa bapa mereka yang sejati adalah Iblis, dan bahwa Abraham telah memberikan persetujuan total kepada Pelayanan Yesus.</w:t>
      </w:r>
    </w:p>
    <w:p>
      <w:pPr/>
      <w:r>
        <w:rPr>
          <w:lang w:val="id_ID" w:bidi="id_ID"/>
        </w:rPr>
      </w:r>
      <w:r>
        <w:rPr>
          <w:lang w:val="id_ID" w:bidi="id_ID"/>
        </w:rPr>
        <w:t xml:space="preserve">Berhenti di sini dan bahas pertanyaan ini dalam kelompok. Ceritakan kisah tentang saat komunitas Anda tidak menerima seorang guru atau pemimpin agama. Hal-hal apa saja yang mereka katakan tentang dia? Hentikan rekaman di sini. </w:t>
      </w:r>
    </w:p>
    <w:p>
      <w:pPr/>
      <w:r>
        <w:rPr>
          <w:lang w:val="id_ID" w:bidi="id_ID"/>
        </w:rPr>
      </w:r>
      <w:r>
        <w:rPr>
          <w:lang w:val="id_ID" w:bidi="id_ID"/>
        </w:rPr>
        <w:t>Para pemimpin Yahudi berseru dengan terkejut, "Kamu belum berusia lima puluh tahun." Jadi, tidak mungkin kamu telah melihat Abraham!" Yesus mengatakan kepada mereka, "Ini adalah perkataan yang benar, bahwa bahkan sebelum Abraham lahir, Aku ada atau hidup." Ketika Yesus mengatakan ini, Ia mengulangi pernyataan "Aku" yang Ia sebutkan dalam kisah-kisah sebelumnya. "Aku" ini mengingatkan para pendengarnya tentang nama Allah dalam Perjanjian Lama. Yesus menggunakan kata-kata yang digunakan Allah Bapa ketika Ia mengatakan kepada Musa bahwa nama-Nya adalah "Aku." Orang-orang Yahudi menganggap kata-kata Yesus sebagai penghinaan kepada Abraham, leluhur terbesar mereka. Yesus tidak hanya menampilkan diri-Nya sama dengan Abraham, tetapi Ia mengklaim lebih tua daripada Abraham! Penghinaan seperti itu harus dihukum dengan kematian. Mereka mengambil batu untuk membunuh Yesus. Tetapi Yesus menyembunyikan diri-Nya dan pergi dari pelataran Bait Suci.</w:t>
      </w:r>
    </w:p>
    <w:p>
      <w:pPr/>
      <w:r>
        <w:rPr>
          <w:lang w:val="id_ID" w:bidi="id_ID"/>
        </w:rPr>
      </w:r>
      <w:r>
        <w:rPr>
          <w:lang w:val="id_ID" w:bidi="id_ID"/>
        </w:rPr>
        <w:t xml:space="preserve">Berhenti di sini dan bahas pertanyaan ini dalam kelompok. Apa yang terjadi dalam budaya Anda ketika orang yang lebih muda memberikan peringatan atau ajaran yang benar kepada orang-orang yang lebih tua? Bagaimana orang-orang yang lebih tua biasanya menanggapi? Hentikan rekaman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8:48–59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Orang-orang Yahudi mengatakan kepada Yesus bahwa Ia adalah seorang Samaria yang kerasukan setan. Yesus menjelaskan kepada mereka bagaimana Ia tidak dapat kerasukan setan. Yesus mengatakan bahwa orang-orang yang taat kepada-Nya tidak akan mati.</w:t>
      </w:r>
    </w:p>
    <w:p>
      <w:pPr/>
      <w:r>
        <w:rPr>
          <w:lang w:val="id_ID" w:bidi="id_ID"/>
        </w:rPr>
      </w:r>
      <w:r>
        <w:rPr>
          <w:b/>
          <w:lang w:val="id_ID" w:bidi="id_ID"/>
        </w:rPr>
        <w:t>Dalam adegan kedua:</w:t>
      </w:r>
      <w:r>
        <w:rPr>
          <w:lang w:val="id_ID" w:bidi="id_ID"/>
        </w:rPr>
        <w:t xml:space="preserve"> Para pemimpin Yahudi menanggapi klaim Yesus dengan terkejut. Mereka bertanya apakah Yesus berpikir Ia lebih besar daripada Abraham. Yesus menanggapi bahwa ia mengenal Allah, dan bahwa Abraham sangat senang mengetahui bahwa Yesus datang ke bumi.</w:t>
      </w:r>
    </w:p>
    <w:p>
      <w:pPr/>
      <w:r>
        <w:rPr>
          <w:lang w:val="id_ID" w:bidi="id_ID"/>
        </w:rPr>
      </w:r>
      <w:r>
        <w:rPr>
          <w:b/>
          <w:lang w:val="id_ID" w:bidi="id_ID"/>
        </w:rPr>
        <w:t>Dalam adegan ketiga:</w:t>
      </w:r>
      <w:r>
        <w:rPr>
          <w:lang w:val="id_ID" w:bidi="id_ID"/>
        </w:rPr>
        <w:t xml:space="preserve"> Para pemimpin Yahudi terkejut bahwa Yesus telah melihat Abraham. Yesus mengklaim bahwa diri-Nya lebih tua daripada Abraham. Para pemimpin Yahudi marah, dan mengambil batu untuk membunuh Yesus. Yesus menyembunyikan diri-Nya.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Kerumunan, atau orang-orang Yahudi</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Yesus masih berbicara dengan orang-orang Yahudi. Yesus baru saja mengatakan kepada mereka bahwa mereka tidak menjadi kepunyaan Allah. Orang-orang Yahudi yang menentang dan berdebat dengan Yesus menjawab-Nya, "Apakah kami tidak benar ketika kami mengatakan bahwa Engkau adalah orang Samaria dan kerasukan oleh setan?" Para pemimpin Yahudi mengharapkan Yesus menjawab ya. Cara lain untuk mengatakan hal ini adalah, "Kami benar!" "Kamu adalah seorang Samaria dan kamu kerasukan setan!"</w:t>
      </w:r>
    </w:p>
    <w:p>
      <w:pPr/>
      <w:r>
        <w:rPr>
          <w:lang w:val="id_ID" w:bidi="id_ID"/>
        </w:rPr>
      </w:r>
      <w:r>
        <w:rPr>
          <w:lang w:val="id_ID" w:bidi="id_ID"/>
        </w:rPr>
        <w:t>Yesus tidak menanggapi tuduhan mereka bahwa Ia adalah seorang Samaria. Sebaliknya, Yesus berkata, "Aku tidak kerasukan setan." Yesus membuat perbedaan antara apa yang Ia lakukan dengan apa yang dilakukan para pemimpin Yahudi. Dia berkata, "Aku memuliakan atau menghormati Bapa-Ku, tetapi kamu tidak menghormati Aku." Sekarang Yesus membuat perbedaan antara apa yang Ia ingin orang-orang lakukan dengan apa yang Allah ingin orang-orang lakukan. Dia berkata, "Aku tidak ingin orang-orang memuliakan atau menghormati Aku, tetapi Allah ingin orang-orang memuliakan Aku, dan Dia memberi keputusan yang memihak kepada-Ku." Kemudian Yesus menggunakan frasa, "Sesungguhnya Aku berkata kepadamu" untuk meminta orang-orang memperhatikan-Nya, karena Ia akan memberikan ajaran penting. Ia berkata, "Jika siapa pun menaati ajaranku atau pesanku, ia tidak akan pernah mati."</w:t>
      </w:r>
    </w:p>
    <w:p>
      <w:pPr/>
      <w:r>
        <w:rPr>
          <w:lang w:val="id_ID" w:bidi="id_ID"/>
        </w:rPr>
      </w:r>
      <w:r>
        <w:rPr>
          <w:lang w:val="id_ID" w:bidi="id_ID"/>
        </w:rPr>
        <w:t>Dalam adegan kedua, orang-orang Yahudi sangat terkejut ketika mereka mendengar Yesus mengatakan bahwa orang-orang tidak akan pernah mati jika mereka menaati Yesus. Orang-orang Yahudi yang menentang dan berdebat dengan Yesus beranggapan bahwa Ia berbicara tentang kehidupan fisik kita dan sepenuhnya percaya bahwa hanya orang-orang yang kerasukan setan yang berbicara dengan cara ini. Orang-orang Yahudi salah paham tentang Yesus dan mengira Yesus mengatakan bahwa Ia lebih besar daripada leluhur mereka Abraham dan para nabi lain, atau para utusan Allah. Orang-orang Yahudi juga tahu bahwa Yesus akan mati. Atas alasan itu, Yesus mungkin mengatakan bahwa Ia lebih besar daripada leluhur mereka, tetapi Ia tidak seharusnya mengatakan bahwa orang-orang yang menaati ajaran atau pesan-Nya tidak akan pernah mati. Maka, orang-orang Yahudi menantang Yesus agar tidak mengatakan bahwa Dia lebih besar daripada leluhur mereka yang telah mati karena pastinya semua orang akan mati. Ini menunjukkan bahwa orang-orang Yahudi marah terhadap pernyataan Yesus bahwa Ia tidak akan pernah mati.</w:t>
      </w:r>
    </w:p>
    <w:p>
      <w:pPr/>
      <w:r>
        <w:rPr>
          <w:lang w:val="id_ID" w:bidi="id_ID"/>
        </w:rPr>
      </w:r>
      <w:r>
        <w:rPr>
          <w:lang w:val="id_ID" w:bidi="id_ID"/>
        </w:rPr>
        <w:t>Dalam adegan ketiga, Yesus mengingatkan orang-orang Yahudi bahwa mereka mengaku mengikuti Allah. Allah yang sama adalah Bapa Yesus. Ketika Yesus berkata kepada orang-orang Yahudi "meskipun kamu tidak mengenal-Nya," Yesus sedang membuat perbedaan bahwa orang-orang Yahudi tahu tentang Allah, tetapi orang-orang Yahudi tidak memiliki hubungan yang dekat dengan Allah yang mereka akui mereka sembah. Yesus berkata, "Leluhurmu Abraham sangat senang tentang kedatangan-Ku." Abraham hidup sekitar dua ribu tahun yang lalu sebelum Yesus datang.</w:t>
      </w:r>
    </w:p>
    <w:p>
      <w:pPr/>
      <w:r>
        <w:rPr>
          <w:lang w:val="id_ID" w:bidi="id_ID"/>
        </w:rPr>
      </w:r>
      <w:r>
        <w:rPr>
          <w:lang w:val="id_ID" w:bidi="id_ID"/>
        </w:rPr>
        <w:t>Ketika para pemimpin Yahudi mendengar hal ini, mereka menegur Yesus dan menertawakan atau mencemooh Dia. Karena orang-orang Yahudi memikirkan kehidupan Yesus sebagai manusia yang dimulai dari kelahiran-Nya, mereka berkata, "Engkau belum berusia lima puluh tahun!" Bagaimana mungkin kamu berkata bahwa kamu telah melihat Abraham?"</w:t>
      </w:r>
    </w:p>
    <w:p>
      <w:pPr/>
      <w:r>
        <w:rPr>
          <w:lang w:val="id_ID" w:bidi="id_ID"/>
        </w:rPr>
      </w:r>
      <w:r>
        <w:rPr>
          <w:lang w:val="id_ID" w:bidi="id_ID"/>
        </w:rPr>
        <w:t>Tanggapan Yesus menunjukkan bahwa Ia mengatakan sesuatu yang sangat penting. Yesus memulai dengan berkata, "Sesungguhnya, Aku berkata kepadamu" untuk menunjukkan bahwa hal berikutnya yang Ia katakan adalah penting. Kemudian Yesus mengatakan hal yang sangat penting: "Sebelum Abraham ada, Aku ada." Para pemimpin Yahudi mengerti bahwa Yesus mengatakan bahwa Ia ilahi, dan karenanya mereka mengambil batu-batu. Mereka ingin melempari dia dengan batu sampai ia mati. Yesus menyembunyikan diri-Nya dan meninggalkan area Bait Suci. Kita tidak tahu bagaimana Yesus menyembunyikan diri-Nya sehingga para pemimpin tidak dapat menemukan-Nya.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8:48–59 dalam terjemahan yang paling mudah dimengerti.</w:t>
      </w:r>
    </w:p>
    <w:p>
      <w:pPr/>
      <w:r>
        <w:rPr>
          <w:lang w:val="id_ID" w:bidi="id_ID"/>
        </w:rPr>
      </w:r>
      <w:r>
        <w:rPr>
          <w:lang w:val="id_ID" w:bidi="id_ID"/>
        </w:rPr>
        <w:t>Dalam sesi ini, kelompok akan memerankan cerita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Kerumunan</w:t>
      </w:r>
    </w:p>
    <w:p>
      <w:pPr/>
      <w:r>
        <w:rPr>
          <w:lang w:val="id_ID" w:bidi="id_ID"/>
        </w:rPr>
      </w:r>
      <w:r>
        <w:rPr>
          <w:lang w:val="id_ID" w:bidi="id_ID"/>
        </w:rPr>
        <w:t xml:space="preserve">Perhatikan dialog, alur kisah, jalan kisah, dan urutan waktu dalam kisah. Pastikan Anda tidak melewatkan untuk memperagakan bagian-bagian yang sulit atau penting dari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Orang-orang Yahudi yang menentang dan berdebat dengan Yesus mengatakan kepada-Nya bahwa mereka benar ketika mereka mengatakan bahwa Yesus adalah orang Samaria dan kerasukan setan. Yesus berkata, "Aku tidak kerasukan setan, Aku memuliakan atau menghormati Bapa-Ku, tetapi kalian orang Yahudi tidak menghormati Aku." Aku tidak ingin orang-orang memuliakan atau menghormatiku, tetapi Allah ingin orang-orang memuliakan aku, dan Allah memberikan keputusan yang memihak kepadaku. Aku mengatakan kepadamu kebenaran ini, "Barang siapa menaati ajaranku atau pesanku, ia tidak akan pernah mati."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berharap orang-orang Yahudi akan mengerti bahwa Allah-lah yang memuliakan aku." Adalah pengajaran-Ku dan tindakan menaruh iman kepada-Ku yang akan memerdekakan mereka."</w:t>
      </w:r>
    </w:p>
    <w:p>
      <w:pPr>
        <w:pStyle w:val="ListBullet"/>
        <w:spacing w:line="240" w:lineRule="auto"/>
        <w:ind w:left="720"/>
      </w:pPr>
      <w:r>
        <w:rPr>
          <w:lang w:val="id_ID" w:bidi="id_ID"/>
        </w:rPr>
      </w:r>
      <w:r>
        <w:rPr>
          <w:lang w:val="id_ID" w:bidi="id_ID"/>
        </w:rPr>
        <w:t>Tanyakan kepada orang-orang yang memerankan orang-orang Yahudi, "Apa yang Anda rasakan atau pikirkan?" Anda mungkin mendengar hal-hal seperti, "Kita membuang-buang waktu mendengarkan pencari perhatian ini." Dia menggunakan ajaran dan pesannya untuk membuat orang banyak berada di pihaknya."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orang-orang Yahudi mendengar Yesus mengatakan bahwa orang-orang tidak akan pernah mati jika mereka menaati Yesus, mereka terkejut. Mereka mengatakan bahwa bahkan Abraham, seorang Nabi penting, mati, maka pasti semua orang akan mati. Orang-orang Yahudi bertanya apakah Yesus lebih penting daripada leluhur mereka Abraham dan para nabi Allah yang semuanya telah mati. Yesus menanggapi orang-orang Yahudi dengan mengatakan bahwa jika ia mencoba menghormati dirinya sendiri, itu tidak akan berarti apa-apa. "Bapa-Ku adalah Allah yang kalian, orang-orang Yahudi, sebut sebagai Allah kalian juga." Yesus mengatakan bahwa orang-orang Yahudi tidak benar-benar mengenal Allah mereka. Namun, Yesus menyebut orang-orang Yahudi sebagai pendusta karena mereka mengatakan bahwa mereka mengenal dan menaati Allah, padahal sebenarnya tidak.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sedih karena mereka tidak mengerti bahwa Aku berasal dari Allah!" "Aku sedih karena orang-orang Yahudi masih memiliki keamanan hanya di dalam Abraham dan tidak di dalam-Ku."</w:t>
      </w:r>
    </w:p>
    <w:p>
      <w:pPr>
        <w:pStyle w:val="ListBullet"/>
        <w:spacing w:line="240" w:lineRule="auto"/>
        <w:ind w:left="720"/>
      </w:pPr>
      <w:r>
        <w:rPr>
          <w:lang w:val="id_ID" w:bidi="id_ID"/>
        </w:rPr>
      </w:r>
      <w:r>
        <w:rPr>
          <w:lang w:val="id_ID" w:bidi="id_ID"/>
        </w:rPr>
        <w:t>Tanyakan kepada orang-orang yang memerankan orang-orang Yahudi, "Apa yang Anda rasakan atau pikirkan?" Anda mungkin mendengar hal-hal seperti, "Keamanan kami ada pada Abraham, leluhur kami." Melalui-Nya Allah akan membebaskan kita. Kita tidak tahu atau memahami tentang Yesus. "Ajarannya tampaknya gila!"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pemimpin Yahudi terkejut dan berkata kepada Yesus, "Engkau belum berusia lima puluh tahun." Jadi, tidak mungkin kamu telah melihat Abraham!" Yesus menjawab para pemimpin Yahudi bahwa bahkan sebelum "Abraham lahir, Aku telah ada." Penghinaan kepada Abraham dan kepada Allah harus dihukum dengan kematian. Jadi, orang-orang Yahudi mengambil batu untuk membunuh Yesus. Tetapi Yesus menyembunyikan diri-Nya dan pergi dari pelataran Bait Suci.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Anda mungkin mendengar hal-hal seperti, "Aku berharap orang-orang Yahudi mengerti bahwa ketika dikatakan, 'Aku' harus mengingatkan mereka bahwa Allah-lah yang mengutus Aku kepada mereka karena itulah nama yang digunakan Allah ketika Dia mengungkapkan diri-Nya kepada Musa, leluhur mereka," atau "Aku perlu bersembunyi, karena belum waktunya Aku mati."</w:t>
      </w:r>
    </w:p>
    <w:p>
      <w:pPr>
        <w:pStyle w:val="ListBullet"/>
        <w:spacing w:line="240" w:lineRule="auto"/>
        <w:ind w:left="720"/>
      </w:pPr>
      <w:r>
        <w:rPr>
          <w:lang w:val="id_ID" w:bidi="id_ID"/>
        </w:rPr>
      </w:r>
      <w:r>
        <w:rPr>
          <w:lang w:val="id_ID" w:bidi="id_ID"/>
        </w:rPr>
        <w:t>Tanyakan kepada orang-orang yang memerankan orang-orang Yahudi, "Apa yang Anda rasakan atau pikirkan?" Anda mungkin mendengar hal-hal seperti, "Yesus sudah keterlaluan!" Kita harus menghentikannya sekarang."</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8:48–59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b/>
          <w:lang w:val="id_ID" w:bidi="id_ID"/>
        </w:rPr>
        <w:t>Orang-orang Yahudi</w:t>
      </w:r>
      <w:r>
        <w:rPr>
          <w:lang w:val="id_ID" w:bidi="id_ID"/>
        </w:rPr>
        <w:t xml:space="preserve"> dalam perikop ini adalah orang-orang Yahudi yang menentang dan berdebat dengan Yesus. Orang-orang Yahudi dalam perikop ini mungkin adalah para pemimpin agama Yahudi. Terjemahkan Yahudi dengan cara yang sama seperti yang Anda lakukan pada perikop sebelumnya, dan ingatlah bahwa </w:t>
      </w:r>
      <w:r>
        <w:rPr>
          <w:lang w:val="id_ID" w:bidi="id_ID"/>
        </w:rPr>
        <w:t>Yahudi</w:t>
      </w:r>
      <w:r>
        <w:rPr>
          <w:lang w:val="id_ID" w:bidi="id_ID"/>
        </w:rPr>
        <w:t xml:space="preserve"> terdapat di Glosarium Utama.</w:t>
      </w:r>
    </w:p>
    <w:p>
      <w:pPr/>
      <w:r>
        <w:rPr>
          <w:lang w:val="id_ID" w:bidi="id_ID"/>
        </w:rPr>
      </w:r>
      <w:r>
        <w:rPr>
          <w:lang w:val="id_ID" w:bidi="id_ID"/>
        </w:rPr>
        <w:t xml:space="preserve">Orang-orang Yahudi yang menentang dan berdebat dengan Yesus menjawab-Nya, "Apakah kami tidak benar ketika kami mengatakan bahwa Engkau adalah orang </w:t>
      </w:r>
      <w:r>
        <w:rPr>
          <w:b/>
          <w:lang w:val="id_ID" w:bidi="id_ID"/>
        </w:rPr>
        <w:t>Samaria</w:t>
      </w:r>
      <w:r>
        <w:rPr>
          <w:lang w:val="id_ID" w:bidi="id_ID"/>
        </w:rPr>
        <w:t xml:space="preserve"> dan </w:t>
      </w:r>
      <w:r>
        <w:rPr>
          <w:b/>
          <w:lang w:val="id_ID" w:bidi="id_ID"/>
        </w:rPr>
        <w:t>kerasukan setan</w:t>
      </w:r>
      <w:r>
        <w:rPr>
          <w:lang w:val="id_ID" w:bidi="id_ID"/>
        </w:rPr>
        <w:t>?"</w:t>
      </w:r>
    </w:p>
    <w:p>
      <w:pPr/>
      <w:r>
        <w:rPr>
          <w:lang w:val="id_ID" w:bidi="id_ID"/>
        </w:rPr>
      </w:r>
      <w:r>
        <w:rPr>
          <w:lang w:val="id_ID" w:bidi="id_ID"/>
        </w:rPr>
        <w:t xml:space="preserve">Orang-orang Yahudi tidak menyukai orang-orang Samaria. Orang-orang Samaria adalah keturunan Yahudi yang tinggal di Samaria. Orang Yahudi menganggap orang-orang Samaria najis karena orang-orang Samaria telah menikahi orang-orang asing. Terjemahkan orang Samaria dengan cara yang sama seperti yang Anda lakukan pada perikop sebelumnya dan ingatlah bahwa orang Samaria, atau </w:t>
      </w:r>
      <w:r>
        <w:rPr>
          <w:lang w:val="id_ID" w:bidi="id_ID"/>
        </w:rPr>
        <w:t>Samaria</w:t>
      </w:r>
      <w:r>
        <w:rPr>
          <w:lang w:val="id_ID" w:bidi="id_ID"/>
        </w:rPr>
        <w:t>, ada di Glosarium Utama.</w:t>
      </w:r>
    </w:p>
    <w:p>
      <w:pPr/>
      <w:r>
        <w:rPr>
          <w:lang w:val="id_ID" w:bidi="id_ID"/>
        </w:rPr>
      </w:r>
      <w:r>
        <w:rPr>
          <w:b/>
          <w:lang w:val="id_ID" w:bidi="id_ID"/>
        </w:rPr>
        <w:t>Iblis</w:t>
      </w:r>
      <w:r>
        <w:rPr>
          <w:lang w:val="id_ID" w:bidi="id_ID"/>
        </w:rPr>
        <w:t xml:space="preserve"> adalah makhluk roh yang telah memberontak terhadap Allah. Terjemahkan Iblis dengan cara yang sama seperti yang Anda lakukan pada perikop sebelumnya, dan ingatlah bahwa </w:t>
      </w:r>
      <w:r>
        <w:rPr>
          <w:lang w:val="id_ID" w:bidi="id_ID"/>
        </w:rPr>
        <w:t>Iblis</w:t>
      </w:r>
      <w:r>
        <w:rPr>
          <w:lang w:val="id_ID" w:bidi="id_ID"/>
        </w:rPr>
        <w:t xml:space="preserve"> terdapat di Glosarium Utama.</w:t>
      </w:r>
    </w:p>
    <w:p>
      <w:pPr/>
      <w:r>
        <w:rPr>
          <w:lang w:val="id_ID" w:bidi="id_ID"/>
        </w:rPr>
      </w:r>
      <w:r>
        <w:rPr>
          <w:lang w:val="id_ID" w:bidi="id_ID"/>
        </w:rPr>
        <w:t xml:space="preserve">Orang-orang Yahudi mengatakan bahwa Abraham dan para </w:t>
      </w:r>
      <w:r>
        <w:rPr>
          <w:b/>
          <w:lang w:val="id_ID" w:bidi="id_ID"/>
        </w:rPr>
        <w:t>nabi</w:t>
      </w:r>
      <w:r>
        <w:rPr>
          <w:lang w:val="id_ID" w:bidi="id_ID"/>
        </w:rPr>
        <w:t xml:space="preserve"> Allah semua telah mati. Seorang Nabi merujuk pada seseorang yang menerima panggilan dan pesan dari Allah, menyampaikan pesan Allah kepada orang-orang, dan tahu bahwa pekerjaannya yang paling penting adalah untuk membawa Firman atau pesan Allah kepada orang-orang. Terjemahkan Nabi dengan cara yang sama seperti yang Anda lakukan pada perikop sebelumnya, dan ingatlah bahwa </w:t>
      </w:r>
      <w:r>
        <w:rPr>
          <w:lang w:val="id_ID" w:bidi="id_ID"/>
        </w:rPr>
        <w:t>Nabi</w:t>
      </w:r>
      <w:r>
        <w:rPr>
          <w:lang w:val="id_ID" w:bidi="id_ID"/>
        </w:rPr>
        <w:t xml:space="preserve"> terdapat di Glosarium Utama.</w:t>
      </w:r>
    </w:p>
    <w:p>
      <w:pPr/>
      <w:r>
        <w:rPr>
          <w:lang w:val="id_ID" w:bidi="id_ID"/>
        </w:rPr>
      </w:r>
      <w:r>
        <w:rPr>
          <w:lang w:val="id_ID" w:bidi="id_ID"/>
        </w:rPr>
        <w:t xml:space="preserve">Yesus terus berkata, "Aku </w:t>
      </w:r>
      <w:r>
        <w:rPr>
          <w:b/>
          <w:lang w:val="id_ID" w:bidi="id_ID"/>
        </w:rPr>
        <w:t>memuliakan</w:t>
      </w:r>
      <w:r>
        <w:rPr>
          <w:lang w:val="id_ID" w:bidi="id_ID"/>
        </w:rPr>
        <w:t xml:space="preserve">, atau menghormati, Bapa-Ku, tetapi kamu tidak menghormati Aku." Kemuliaan merujuk kepada bagaimana Allah menunjukkan kuasa dan kemegahan-Nya melalui kehadiran-Nya. Memuliakan seseorang berarti berbicara hal-hal yang baik tentang seseorang atau memberikan penghormatan kepada mereka. Ini paling sering digunakan ketika berbicara tentang memuji, menghormati, dan berbicara dengan baik tentang Allah. Terjemahkan memuliakan dengan cara yang sama seperti yang Anda lakukan pada bagian sebelumnya dan ingatlah bahwa </w:t>
      </w:r>
      <w:r>
        <w:rPr>
          <w:lang w:val="id_ID" w:bidi="id_ID"/>
        </w:rPr>
        <w:t>kemuliaan</w:t>
      </w:r>
      <w:r>
        <w:rPr>
          <w:lang w:val="id_ID" w:bidi="id_ID"/>
        </w:rPr>
        <w:t xml:space="preserve"> dan </w:t>
      </w:r>
      <w:r>
        <w:rPr>
          <w:lang w:val="id_ID" w:bidi="id_ID"/>
        </w:rPr>
        <w:t>memuliakan</w:t>
      </w:r>
      <w:r>
        <w:rPr>
          <w:lang w:val="id_ID" w:bidi="id_ID"/>
        </w:rPr>
        <w:t xml:space="preserve"> ada di Glosarium Utama.</w:t>
      </w:r>
    </w:p>
    <w:p>
      <w:pPr/>
      <w:r>
        <w:rPr>
          <w:lang w:val="id_ID" w:bidi="id_ID"/>
        </w:rPr>
      </w:r>
      <w:r>
        <w:rPr>
          <w:lang w:val="id_ID" w:bidi="id_ID"/>
        </w:rPr>
        <w:t xml:space="preserve">Orang-orang Yahudi mengambil batu untuk membunuh Yesus. Tetapi Yesus menyembunyikan diri-Nya dan pergi dari pelataran </w:t>
      </w:r>
      <w:r>
        <w:rPr>
          <w:b/>
          <w:lang w:val="id_ID" w:bidi="id_ID"/>
        </w:rPr>
        <w:t>Bait Suci</w:t>
      </w:r>
      <w:r>
        <w:rPr>
          <w:lang w:val="id_ID" w:bidi="id_ID"/>
        </w:rPr>
        <w:t xml:space="preserve">. Bait Suci dibangun agar orang-orang dapat menyembah Allah dan para imam khusus dapat membawa kurban kepada Allah. Masyarakat umum tidak dapat memasuki bagian tengah Bait Suci, melainkan tetap berada di pelataran luar. Terjemahkan Bait Suci dengan cara yang sama seperti yang Anda lakukan pada perikop sebelumnya, dan ingatlah bahwa </w:t>
      </w:r>
      <w:r>
        <w:rPr>
          <w:lang w:val="id_ID" w:bidi="id_ID"/>
        </w:rPr>
        <w:t>Bait Suci</w:t>
      </w:r>
      <w:r>
        <w:rPr>
          <w:lang w:val="id_ID" w:bidi="id_ID"/>
        </w:rPr>
        <w:t xml:space="preserve"> terdapat di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9:1–12</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9:1–12 dan simpanlah dalam hatimu.</w:t>
      </w:r>
    </w:p>
    <w:p>
      <w:pPr/>
      <w:r>
        <w:rPr>
          <w:lang w:val="id_ID" w:bidi="id_ID"/>
        </w:rPr>
      </w:r>
      <w:r>
        <w:rPr>
          <w:lang w:val="id_ID" w:bidi="id_ID"/>
        </w:rPr>
        <w:t>Dengarkan versi audio dari Yohanes 9:1–12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9:1–12 dalam terjemahan yang paling mudah dimengerti.</w:t>
      </w:r>
    </w:p>
    <w:p>
      <w:pPr/>
      <w:r>
        <w:rPr>
          <w:lang w:val="id_ID" w:bidi="id_ID"/>
        </w:rPr>
      </w:r>
      <w:r>
        <w:rPr>
          <w:lang w:val="id_ID" w:bidi="id_ID"/>
        </w:rPr>
        <w:t>Dalam perikop terakhir, Yesus membuat para pemimpin Yahudi marah dan meninggalkan Bait Suci di Yerusalem . Beberapa waktu kemudian, Yesus dan para murid-Nya berjalan melalui jalan-jalan di Yerusalem dan melihat seorang pria yang buta. Orang ini buta sejak lahir, dan komunitas setempat mengetahui hal ini tentang dia. Para pengemis adalah hal yang normal di Yerusalem dekat Bait Suci. Mereka berharap bahwa orang-orang yang datang untuk beribadah akan memberikan sumbangan kepada mereka. Orang ini kemungkinan adalah salah satu dari banyaknya pengemis di daerah itu.</w:t>
      </w:r>
    </w:p>
    <w:p>
      <w:pPr>
        <w:pStyle w:val="ListBullet"/>
        <w:spacing w:line="240" w:lineRule="auto"/>
        <w:ind w:left="720"/>
      </w:pPr>
      <w:r>
        <w:rPr>
          <w:lang w:val="id_ID" w:bidi="id_ID"/>
        </w:rPr>
      </w:r>
      <w:r>
        <w:rPr>
          <w:lang w:val="id_ID" w:bidi="id_ID"/>
        </w:rPr>
        <w:t xml:space="preserve">Hentikan rekaman di sini. </w:t>
      </w:r>
    </w:p>
    <w:p>
      <w:pPr>
        <w:pStyle w:val="ListBullet"/>
        <w:spacing w:line="240" w:lineRule="auto"/>
        <w:ind w:left="720"/>
      </w:pPr>
      <w:r>
        <w:rPr>
          <w:lang w:val="id_ID" w:bidi="id_ID"/>
        </w:rPr>
      </w:r>
      <w:r>
        <w:rPr>
          <w:lang w:val="id_ID" w:bidi="id_ID"/>
        </w:rPr>
        <w:t>Berhenti dan diskusikan pertanyaan-pertanyaan ini dalam kelompok:</w:t>
      </w:r>
    </w:p>
    <w:p>
      <w:pPr/>
      <w:r>
        <w:rPr>
          <w:lang w:val="id_ID" w:bidi="id_ID"/>
        </w:rPr>
      </w:r>
      <w:r>
        <w:rPr>
          <w:lang w:val="id_ID" w:bidi="id_ID"/>
        </w:rPr>
        <w:t>Para murid Yesus bertanya kepada-Nya, "Rabi, atau guru, siapa yang berdosa, orang ini atau orang tuanya, sehingga ia lahir buta?" Gelar yang mereka gunakan untuk Yesus, "Rabi," umum digunakan untuk guru agama Yahudi atau para ahli. Adalah tepat untuk menggunakan gelar, "guru," di sini daripada, "Rabi," jika diperlukan. Ini adalah pertanyaan yang wajar bagi mereka, karena orang-orang Yahudi percaya bahwa semua penderitaan disebabkan oleh dosa atau ketidaktaatan kepada Allah. Sulit untuk memikirkan bagaimana orang ini dapat berdosa sebelum ia lahir. Dan sulit untuk memahami bagaimana orang tuanya bisa berdosa dan menyebabkan kebutaannya.</w:t>
      </w:r>
    </w:p>
    <w:p>
      <w:pPr>
        <w:pStyle w:val="ListBullet"/>
        <w:spacing w:line="240" w:lineRule="auto"/>
        <w:ind w:left="720"/>
      </w:pPr>
      <w:r>
        <w:rPr>
          <w:lang w:val="id_ID" w:bidi="id_ID"/>
        </w:rPr>
      </w:r>
      <w:r>
        <w:rPr>
          <w:lang w:val="id_ID" w:bidi="id_ID"/>
        </w:rPr>
        <w:t xml:space="preserve">Hentikan rekaman di sini. </w:t>
      </w:r>
    </w:p>
    <w:p>
      <w:pPr>
        <w:pStyle w:val="ListBullet"/>
        <w:spacing w:line="240" w:lineRule="auto"/>
        <w:ind w:left="720"/>
      </w:pPr>
      <w:r>
        <w:rPr>
          <w:lang w:val="id_ID" w:bidi="id_ID"/>
        </w:rPr>
      </w:r>
      <w:r>
        <w:rPr>
          <w:lang w:val="id_ID" w:bidi="id_ID"/>
        </w:rPr>
        <w:t>Berhenti dan diskusikan pertanyaan-pertanyaan ini dalam kelompok:</w:t>
      </w:r>
    </w:p>
    <w:p>
      <w:pPr/>
      <w:r>
        <w:rPr>
          <w:lang w:val="id_ID" w:bidi="id_ID"/>
        </w:rPr>
      </w:r>
      <w:r>
        <w:rPr>
          <w:lang w:val="id_ID" w:bidi="id_ID"/>
        </w:rPr>
        <w:t>Yesus mengatakan kepada para murid-Nya bahwa baik orang itu maupun orang tuanya tidak berdosa hingga menyebabkan kebutaannya. Yesus mengatakan bahwa orang itu buta sejak lahir sehingga orang lain dapat melihat kuasa Allah yang bekerja di dalam dirinya. Yohanes sering merujuk pada mujizat Allah sebagai "pekerjaan" Allah. Yesus juga mengatakan kepada para murid-Nya bahwa mereka harus melakukan pekerjaan Allah selagi hari masih siang. Dia menghubungkan hal ini dengan makna dalam kalimat berikutnya, "Selama Aku berada di dunia, Aku adalah Terang Dunia." Yesus adalah Terang Dunia, dan selama Dia berada di dunia, hal itu seperti siang hari. Yesus juga mengatakan bahwa "malam akan datang." Dengan ini Dia bermaksud bahwa Dia akan meninggalkan dunia dan saat itu akan seperti malam hari, karena Terang Dunia—Yesus—akan pergi.</w:t>
      </w:r>
    </w:p>
    <w:p>
      <w:pPr/>
      <w:r>
        <w:rPr>
          <w:lang w:val="id_ID" w:bidi="id_ID"/>
        </w:rPr>
      </w:r>
      <w:r>
        <w:rPr>
          <w:lang w:val="id_ID" w:bidi="id_ID"/>
        </w:rPr>
        <w:t>Ini adalah kedua kalinya dalam kitab Yohanes di mana Yesus merujuk kepada diri-Nya sebagai Terang Dunia. Ini adalah salah satu pernyataan "Aku" yang penting tentang Yesus. Bahkan ada tujuh dari ini dalam Injil Yohanes. Yesus menggunakan nama Allah yang dikatakan Allah kepada Musa ketika Allah mengutus dia untuk membebaskan orang Israel di Mesir, "Aku."</w:t>
      </w:r>
    </w:p>
    <w:p>
      <w:pPr/>
      <w:r>
        <w:rPr>
          <w:lang w:val="id_ID" w:bidi="id_ID"/>
        </w:rPr>
      </w:r>
      <w:r>
        <w:rPr>
          <w:lang w:val="id_ID" w:bidi="id_ID"/>
        </w:rPr>
        <w:t>Selama Yesus bersama mereka, waktu itu seperti siang hari. Ketika Yesus meninggalkan mereka untuk pergi ke surga, saat itu akan seperti malam hari.</w:t>
      </w:r>
    </w:p>
    <w:p>
      <w:pPr>
        <w:pStyle w:val="ListBullet"/>
        <w:spacing w:line="240" w:lineRule="auto"/>
        <w:ind w:left="720"/>
      </w:pPr>
      <w:r>
        <w:rPr>
          <w:lang w:val="id_ID" w:bidi="id_ID"/>
        </w:rPr>
      </w:r>
      <w:r>
        <w:rPr>
          <w:lang w:val="id_ID" w:bidi="id_ID"/>
        </w:rPr>
        <w:t xml:space="preserve">Hentikan rekaman di sini. </w:t>
      </w:r>
    </w:p>
    <w:p>
      <w:pPr>
        <w:pStyle w:val="ListBullet"/>
        <w:spacing w:line="240" w:lineRule="auto"/>
        <w:ind w:left="720"/>
      </w:pPr>
      <w:r>
        <w:rPr>
          <w:lang w:val="id_ID" w:bidi="id_ID"/>
        </w:rPr>
      </w:r>
      <w:r>
        <w:rPr>
          <w:lang w:val="id_ID" w:bidi="id_ID"/>
        </w:rPr>
        <w:t>Berhenti dan diskusikan pertanyaan-pertanyaan ini dalam kelompok:</w:t>
      </w:r>
    </w:p>
    <w:p>
      <w:pPr/>
      <w:r>
        <w:rPr>
          <w:lang w:val="id_ID" w:bidi="id_ID"/>
        </w:rPr>
      </w:r>
      <w:r>
        <w:rPr>
          <w:lang w:val="id_ID" w:bidi="id_ID"/>
        </w:rPr>
        <w:t>Setelah itu, Yesus meludah ke tanah dan membuat lumpur, lalu Dia mengoleskannya pada mata orang yang buta sejak lahir itu. Kita tidak tahu mengapa Yesus menggunakan ludah dan lumpur dalam penyembuhan ini, tetapi bisa jadi berkaitan dengan keilahian-Nya sendiri, atau bahwa Dia ingin orang itu melakukan beberapa tindakan untuk menunjukkan imannya kepada Yesus. Yesus menyuruhnya untuk pergi membasuh diri di kolam Siloam. Kolam ini berada di dekat Bait Suci. Kolam itu merupakan pasokan air bagi kota itu. Orang-orang akan melakukan pembasuhan ritual sebelum pergi beribadah di Bait Suci. Orang itu pergi ke kolam untuk membasuh diri, dan kembali dengan melihat!</w:t>
      </w:r>
    </w:p>
    <w:p>
      <w:pPr>
        <w:pStyle w:val="ListBullet"/>
        <w:spacing w:line="240" w:lineRule="auto"/>
        <w:ind w:left="720"/>
      </w:pPr>
      <w:r>
        <w:rPr>
          <w:lang w:val="id_ID" w:bidi="id_ID"/>
        </w:rPr>
      </w:r>
      <w:r>
        <w:rPr>
          <w:lang w:val="id_ID" w:bidi="id_ID"/>
        </w:rPr>
        <w:t xml:space="preserve">Hentikan rekaman di sini. </w:t>
      </w:r>
    </w:p>
    <w:p>
      <w:pPr>
        <w:pStyle w:val="ListBullet"/>
        <w:spacing w:line="240" w:lineRule="auto"/>
        <w:ind w:left="720"/>
      </w:pPr>
      <w:r>
        <w:rPr>
          <w:lang w:val="id_ID" w:bidi="id_ID"/>
        </w:rPr>
      </w:r>
      <w:r>
        <w:rPr>
          <w:lang w:val="id_ID" w:bidi="id_ID"/>
        </w:rPr>
        <w:t xml:space="preserve">Berhenti di sini dan lihatlah gambar kolam </w:t>
      </w:r>
      <w:r>
        <w:rPr>
          <w:b/>
          <w:lang w:val="id_ID" w:bidi="id_ID"/>
        </w:rPr>
        <w:t>Siloam secara berkelompok</w:t>
      </w:r>
      <w:r>
        <w:rPr>
          <w:lang w:val="id_ID" w:bidi="id_ID"/>
        </w:rPr>
        <w:t>. Dari mana orang-orang dalam budayamu mendapatkan air untuk mandi, penggunaan rumah tangga, dan untuk membasuh diri untuk beribadah?</w:t>
      </w:r>
    </w:p>
    <w:p>
      <w:pPr/>
      <w:r>
        <w:rPr>
          <w:lang w:val="id_ID" w:bidi="id_ID"/>
        </w:rPr>
      </w:r>
      <w:r>
        <w:rPr>
          <w:lang w:val="id_ID" w:bidi="id_ID"/>
        </w:rPr>
        <w:t>Ketika orang itu kembali dari kolam itu, para tetangganya yang mengenalnya sebagai orang buta itu kagum. Mereka bertanya apakah dia adalah orang yang biasa duduk dan mengemis itu. Mereka tidak yakin apakah dia adalah orang yang sama. Orang-orang buta dalam budaya dan waktu itu umumnya mengemis untuk hidup. Tetapi orang yang disembuhkan oleh Yesus mengatakan kepada mereka bahwa ia adalah orang yang tadinya buta, tetapi sekarang dapat melihat. Para tetangganya bertanya kepadanya bagaimana ia disembuhkan, dan orang itu memberi tahu mereka tentang Yesus. Dia mengatakan kepada mereka bahwa Yesus mengoleskan lumpur pada matanya dan menyuruhnya untuk pergi dan membasuh diri di kolam. Setelah ia melakukan ini, ia dapat melihat. Tetangga-tetangganya bertanya kepadanya di mana Yesus berada saat itu, tetapi ia tidak tahu.</w:t>
      </w:r>
    </w:p>
    <w:p>
      <w:pPr>
        <w:pStyle w:val="ListBullet"/>
        <w:spacing w:line="240" w:lineRule="auto"/>
        <w:ind w:left="720"/>
      </w:pPr>
      <w:r>
        <w:rPr>
          <w:lang w:val="id_ID" w:bidi="id_ID"/>
        </w:rPr>
      </w:r>
      <w:r>
        <w:rPr>
          <w:lang w:val="id_ID" w:bidi="id_ID"/>
        </w:rPr>
        <w:t xml:space="preserve">Hentikan rekaman di sini. </w:t>
      </w:r>
    </w:p>
    <w:p>
      <w:pPr>
        <w:pStyle w:val="ListBullet"/>
        <w:spacing w:line="240" w:lineRule="auto"/>
        <w:ind w:left="720"/>
      </w:pPr>
      <w:r>
        <w:rPr>
          <w:lang w:val="id_ID" w:bidi="id_ID"/>
        </w:rPr>
      </w:r>
      <w:r>
        <w:rPr>
          <w:lang w:val="id_ID" w:bidi="id_ID"/>
        </w:rPr>
        <w:t>Diskusikan pertanyaan ini dengan kelompokmu: Dalam budayamu, bagaimana orang-orang buta atau yang memiliki cacat lain mendapatkan dukungan bagi kehidupan mereka? Bagaimana mereka mendapatkan uang, makanan, tempat berteduh, pakaian, dll?</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9:1–12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dan para murid-Nya sedang berjalan melalui Yerusalem, dan mereka melihat seorang pria yang buta sejak lahir. Para murid bertanya kepada Yesus, "Rabi, siapa yang berdosa, orang ini atau orang tuanya, sehingga ia dilahirkan buta?" Yesus menjawab mereka.</w:t>
      </w:r>
    </w:p>
    <w:p>
      <w:pPr/>
      <w:r>
        <w:rPr>
          <w:lang w:val="id_ID" w:bidi="id_ID"/>
        </w:rPr>
      </w:r>
      <w:r>
        <w:rPr>
          <w:b/>
          <w:lang w:val="id_ID" w:bidi="id_ID"/>
        </w:rPr>
        <w:t>Dalam adegan kedua:</w:t>
      </w:r>
      <w:r>
        <w:rPr>
          <w:lang w:val="id_ID" w:bidi="id_ID"/>
        </w:rPr>
        <w:t xml:space="preserve"> Yesus meludah ke tanah, membuat lumpur, dan mengoleskannya ke mata orang yang buta sejak lahir itu. Dia menyuruh orang itu untuk membasuh diri di kolam Siloam. Orang itu melakukannya dan kembali dengan penglihatannya.</w:t>
      </w:r>
    </w:p>
    <w:p>
      <w:pPr/>
      <w:r>
        <w:rPr>
          <w:lang w:val="id_ID" w:bidi="id_ID"/>
        </w:rPr>
      </w:r>
      <w:r>
        <w:rPr>
          <w:b/>
          <w:lang w:val="id_ID" w:bidi="id_ID"/>
        </w:rPr>
        <w:t>Dalam adegan ketiga:</w:t>
      </w:r>
      <w:r>
        <w:rPr>
          <w:lang w:val="id_ID" w:bidi="id_ID"/>
        </w:rPr>
        <w:t xml:space="preserve"> Tetangga dan kenalan pria itu mencoba memastikan apakah ini adalah orang yang sama dengan orang yang buta sejak lahir itu, tetapi sekarang ia dapat melihat. Pria itu mengatakan kepada mereka bahwa dia adalah pria itu. Dia memberi tahu mereka bagaimana Yesus menyembuhkannya. Kemudian mereka bertanya kepadanya di mana Yesus berada, tetapi ia tidak tahu di mana menemukan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Pria yang lahir buta</w:t>
      </w:r>
    </w:p>
    <w:p>
      <w:pPr>
        <w:pStyle w:val="ListBullet"/>
        <w:spacing w:line="240" w:lineRule="auto"/>
        <w:ind w:left="720"/>
      </w:pPr>
      <w:r>
        <w:rPr>
          <w:lang w:val="id_ID" w:bidi="id_ID"/>
        </w:rPr>
      </w:r>
      <w:r>
        <w:rPr>
          <w:lang w:val="id_ID" w:bidi="id_ID"/>
        </w:rPr>
        <w:t>Tetangga-tetangga dari pria yang lahir buta</w:t>
      </w:r>
    </w:p>
    <w:p>
      <w:pPr>
        <w:pStyle w:val="ListBullet"/>
        <w:spacing w:line="240" w:lineRule="auto"/>
        <w:ind w:left="720"/>
      </w:pPr>
      <w:r>
        <w:rPr>
          <w:lang w:val="id_ID" w:bidi="id_ID"/>
        </w:rPr>
      </w:r>
      <w:r>
        <w:rPr>
          <w:lang w:val="id_ID" w:bidi="id_ID"/>
        </w:rPr>
        <w:t>Orang-orang yang pernah melihat orang itu mengemis di jalan</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perikop sebelumnya, para pemimpin agama hampir melempari Yesus dengan batu karena hal-hal yang Ia katakan kepada para pemimpin Yahudi. Dia dan para murid-Nya meninggalkan Bait Suci, dan sekarang sedang berjalan melalui Yerusalem. Kemungkinan ada banyak pengemis di daerah itu. Bukan hal yang mengejutkan melihat seorang pria mengemis di pinggir jalan setapak.</w:t>
      </w:r>
    </w:p>
    <w:p>
      <w:pPr/>
      <w:r>
        <w:rPr>
          <w:lang w:val="id_ID" w:bidi="id_ID"/>
        </w:rPr>
      </w:r>
      <w:r>
        <w:rPr>
          <w:lang w:val="id_ID" w:bidi="id_ID"/>
        </w:rPr>
        <w:t>Ketika mereka melihat pria yang buta sejak lahir itu, para murid Yesus bertanya kepada-Nya, "Rabi, siapa yang berdosa ...?" Orang-orang Yahudi percaya bahwa semua penderitaan adalah akibat dari dosa. Oleh karena itu, pertanyaan yang diajukan para murid Yesus kepada-Nya adalah suatu pertanyaan yang normal. Yesus mengatakan kepada para murid-Nya bahwa kebutaan itu bukan karena dosa pria itu atau orang tuanya. Yesus mengatakan kepada mereka bahwa kebutaan ini ada agar kuasa Allah terlihat dalam hidupnya. Kalimat ini memiliki penekanan pada bagian yang positif, pekerjaan Allah dalam kehidupan orang itu. Terkadang, kalimat ini diterjemahkan menjadi dua kalimat agar lebih jelas. Tim Anda juga dapat memutuskan untuk mengutamakan bagian yang positif terlebih dahulu untuk membuat penekanan yang jelas. Misalnya, "Tidak keduanya! Dia buta sejak lahir supaya pekerjaan Allah dinyatakan dalam dirinya, bukan karena dia atau orang tuanya berdosa."</w:t>
      </w:r>
    </w:p>
    <w:p>
      <w:pPr/>
      <w:r>
        <w:rPr>
          <w:lang w:val="id_ID" w:bidi="id_ID"/>
        </w:rPr>
      </w:r>
      <w:r>
        <w:rPr>
          <w:lang w:val="id_ID" w:bidi="id_ID"/>
        </w:rPr>
        <w:t>Yesus mengatakan kepada para murid-Nya bahwa mereka harus melakukan pekerjaan Allah selama masih siang. Dia menghubungkan hal ini dengan makna dalam kalimat berikutnya: "Selama Aku berada di dunia, Aku adalah Terang Dunia." Yesus adalah Terang Dunia, dan selama Dia berada di dunia, suasananya seperti siang hari. Ini adalah kedua kalinya dalam kitab Yohanes di mana Yesus merujuk kepada diri-Nya sebagai Terang Dunia. Ini adalah salah satu pernyataan "Aku" yang penting dari Yesus. Yesus menggunakan nama Allah yang dikatakan Allah kepada Musa ketika Allah mengutus dia untuk membebaskan orang Israel di Mesir, "Aku."</w:t>
      </w:r>
    </w:p>
    <w:p>
      <w:pPr/>
      <w:r>
        <w:rPr>
          <w:lang w:val="id_ID" w:bidi="id_ID"/>
        </w:rPr>
      </w:r>
      <w:r>
        <w:rPr>
          <w:lang w:val="id_ID" w:bidi="id_ID"/>
        </w:rPr>
        <w:t>Penting untuk diperhatikan bahwa Yesus menyebut diri-Nya "Terang Dunia." Frasa ini adalah salah satu cara Yesus menggambarkan diri-Nya sendiri. Frasa yang hampir sama juga terdapat dalam Yesaya, di mana Mesias dinubuatkan untuk menjadi "terang bagi bangsa-bangsa." Dalam frasa ini, Yesus membandingkan diri-Nya dengan terang. Seperti terang, Dia memungkinkan orang-orang untuk melihat. Dia memberikan terang rohani kepada orang-orang di dunia, menunjukkan kepada mereka siapa Allah itu.</w:t>
      </w:r>
    </w:p>
    <w:p>
      <w:pPr/>
      <w:r>
        <w:rPr>
          <w:lang w:val="id_ID" w:bidi="id_ID"/>
        </w:rPr>
      </w:r>
      <w:r>
        <w:rPr>
          <w:lang w:val="id_ID" w:bidi="id_ID"/>
        </w:rPr>
        <w:t>Berikut adalah beberapa cara lain untuk menerjemahkan frasa ini:</w:t>
      </w:r>
    </w:p>
    <w:p>
      <w:pPr>
        <w:pStyle w:val="ListBullet"/>
        <w:spacing w:line="240" w:lineRule="auto"/>
        <w:ind w:left="720"/>
      </w:pPr>
      <w:r>
        <w:rPr>
          <w:lang w:val="id_ID" w:bidi="id_ID"/>
        </w:rPr>
      </w:r>
      <w:r>
        <w:rPr>
          <w:lang w:val="id_ID" w:bidi="id_ID"/>
        </w:rPr>
        <w:t>Aku adalah terang bagi dunia.</w:t>
      </w:r>
    </w:p>
    <w:p>
      <w:pPr>
        <w:pStyle w:val="ListBullet"/>
        <w:spacing w:line="240" w:lineRule="auto"/>
        <w:ind w:left="720"/>
      </w:pPr>
      <w:r>
        <w:rPr>
          <w:lang w:val="id_ID" w:bidi="id_ID"/>
        </w:rPr>
      </w:r>
      <w:r>
        <w:rPr>
          <w:lang w:val="id_ID" w:bidi="id_ID"/>
        </w:rPr>
        <w:t>Aku seperti terang dunia.</w:t>
      </w:r>
    </w:p>
    <w:p>
      <w:pPr>
        <w:pStyle w:val="ListBullet"/>
        <w:spacing w:line="240" w:lineRule="auto"/>
        <w:ind w:left="720"/>
      </w:pPr>
      <w:r>
        <w:rPr>
          <w:lang w:val="id_ID" w:bidi="id_ID"/>
        </w:rPr>
      </w:r>
      <w:r>
        <w:rPr>
          <w:lang w:val="id_ID" w:bidi="id_ID"/>
        </w:rPr>
        <w:t>Aku seperti terang dunia karena aku memungkinkan orang-orang untuk melihat.</w:t>
      </w:r>
    </w:p>
    <w:p>
      <w:pPr>
        <w:pStyle w:val="ListBullet"/>
        <w:spacing w:line="240" w:lineRule="auto"/>
        <w:ind w:left="720"/>
      </w:pPr>
      <w:r>
        <w:rPr>
          <w:lang w:val="id_ID" w:bidi="id_ID"/>
        </w:rPr>
      </w:r>
      <w:r>
        <w:rPr>
          <w:lang w:val="id_ID" w:bidi="id_ID"/>
        </w:rPr>
        <w:t>Aku adalah terang sejati dunia.</w:t>
      </w:r>
    </w:p>
    <w:p>
      <w:pPr>
        <w:pStyle w:val="ListBullet"/>
        <w:spacing w:line="240" w:lineRule="auto"/>
        <w:ind w:left="720"/>
      </w:pPr>
      <w:r>
        <w:rPr>
          <w:lang w:val="id_ID" w:bidi="id_ID"/>
        </w:rPr>
      </w:r>
      <w:r>
        <w:rPr>
          <w:lang w:val="id_ID" w:bidi="id_ID"/>
        </w:rPr>
        <w:t>Aku membawa terang rohani yang sejati kepada orang-orang di dunia.</w:t>
      </w:r>
    </w:p>
    <w:p>
      <w:pPr/>
      <w:r>
        <w:rPr>
          <w:lang w:val="id_ID" w:bidi="id_ID"/>
        </w:rPr>
      </w:r>
      <w:r>
        <w:rPr>
          <w:lang w:val="id_ID" w:bidi="id_ID"/>
        </w:rPr>
        <w:t>Yesus juga mengatakan bahwa "malam akan tiba." Dengan ini, Dia bermaksud bahwa Dia akan meninggalkan dunia dan itu akan menjadi seperti malam hari, karena Terang Dunia (Yesus) akan pergi. Selama Dia berada di dunia, Dia mengatakan kepada mereka bahwa Dia adalah "Terang Dunia." Selama Yesus bersama mereka, itu seperti siang hari. Ketika Yesus meninggalkan mereka untuk pergi ke surga, saat itu akan seperti malam hari.</w:t>
      </w:r>
    </w:p>
    <w:p>
      <w:pPr/>
      <w:r>
        <w:rPr>
          <w:lang w:val="id_ID" w:bidi="id_ID"/>
        </w:rPr>
      </w:r>
      <w:r>
        <w:rPr>
          <w:lang w:val="id_ID" w:bidi="id_ID"/>
        </w:rPr>
        <w:t>Setelah Yesus mengatakan hal-hal itu, Dia meludah ke tanah dan membuat lumpur dengan tanah yang basah. Kemudian Dia mengoleskan lumpur itu pada mata orang itu. Kemudian Yesus menyuruhnya untuk membasuh diri di kolam Siloam, tidak jauh dari Bait Suci. Pria itu pergi ke sana dan membasuh diri, dan ia kembali dengan penglihatan.</w:t>
      </w:r>
    </w:p>
    <w:p>
      <w:pPr/>
      <w:r>
        <w:rPr>
          <w:lang w:val="id_ID" w:bidi="id_ID"/>
        </w:rPr>
      </w:r>
      <w:r>
        <w:rPr>
          <w:lang w:val="id_ID" w:bidi="id_ID"/>
        </w:rPr>
        <w:t>Ketika pria itu kembali, Yesus telah pergi. Tetangga-tetangganya dan orang-orang lain yang telah melihatnya mengemis tidak tahu apakah ini adalah orang yang sama yang dulunya buta. Sementara mereka mendiskusikan hal itu pria itu berkata, "Aku pria itu." Dia menjelaskan kepada mereka bagaimana Yesus menyembuhkannya. Kemudian mereka bertanya di mana Yesus berada, tetapi dia tidak tahu.</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9:1–12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Pria yang lahir buta</w:t>
      </w:r>
    </w:p>
    <w:p>
      <w:pPr>
        <w:pStyle w:val="ListBullet"/>
        <w:spacing w:line="240" w:lineRule="auto"/>
        <w:ind w:left="720"/>
      </w:pPr>
      <w:r>
        <w:rPr>
          <w:lang w:val="id_ID" w:bidi="id_ID"/>
        </w:rPr>
      </w:r>
      <w:r>
        <w:rPr>
          <w:lang w:val="id_ID" w:bidi="id_ID"/>
        </w:rPr>
        <w:t>Tetangga-tetangga dari pria yang lahir buta</w:t>
      </w:r>
    </w:p>
    <w:p>
      <w:pPr>
        <w:pStyle w:val="ListBullet"/>
        <w:spacing w:line="240" w:lineRule="auto"/>
        <w:ind w:left="720"/>
      </w:pPr>
      <w:r>
        <w:rPr>
          <w:lang w:val="id_ID" w:bidi="id_ID"/>
        </w:rPr>
      </w:r>
      <w:r>
        <w:rPr>
          <w:lang w:val="id_ID" w:bidi="id_ID"/>
        </w:rPr>
        <w:t>Orang-orang yang telah melihat orang itu mengemis di jalan</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Peragakan bagian dari perikop ini ketika Yesus dan para murid-Nya sedang berjalan melalui Yerusalem dan melihat pria yang lahir buta itu. Mintalah para murid bertanya kepada Yesus, "Rabi, siapa yang berdosa, orang ini atau orang tuanya, yang membuat ia lahir buta?"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salah satu murid, "Apa yang kamu rasakan atau pikirkan?" Orang itu mungkin menjawab hal-hal seperti, "Saya bertanya-tanya bagaimana orang ini pantas menjadi buta?" atau "Apakah orang tuanya melakukan sesuatu yang berdosa sehingga menyebabkan ini?" atau "Apakah Allah bersikap adil kepada pria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bagian dari perikop ini ketika Yesus menjawab para murid. Yesus mengatakan kepada mereka bahwa baik pria itu maupun orang tuanya tidak berdosa sehingga menyebabkan hal ini. Sebaliknya, pria itu lahir buta sehingga pekerjaan Allah dapat diperlihatkan dalam hidupnya. Yesus juga mengatakan kepada mereka bahwa mereka harus melakukan pekerjaan Allah saat Yesus berada di dunia. Yesus juga mengatakan kepada mereka bahwa Dia adalah, "Terang Dunia." Kemudian Yesus mengaduk lumpur dengan ludah dan mengloeskannya di atas mata orang yang lahir buta itu.</w:t>
      </w:r>
    </w:p>
    <w:p>
      <w:pPr/>
      <w:r>
        <w:rPr>
          <w:lang w:val="id_ID" w:bidi="id_ID"/>
        </w:rPr>
      </w:r>
      <w:r>
        <w:rPr>
          <w:lang w:val="id_ID" w:bidi="id_ID"/>
        </w:rPr>
        <w:t>Yesus menyuruhnya untuk pergi dan membasuh diri di kolam Siloam.</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pria yang lahir buta itu, "Apa yang kamu rasakan atau pikirkan?" Orang itu mungkin menjawab, "Saya tidak memahami apa yang Yesus katakan tentang Terang Dunia," atau "Saya bertanya-tanya mengapa Dia mengoleskan lumpur ini di mata saya," atau "Saya berharap ini membantu saya."</w:t>
      </w:r>
    </w:p>
    <w:p>
      <w:pPr>
        <w:pStyle w:val="ListBullet"/>
        <w:spacing w:line="240" w:lineRule="auto"/>
        <w:ind w:left="720"/>
      </w:pPr>
      <w:r>
        <w:rPr>
          <w:lang w:val="id_ID" w:bidi="id_ID"/>
        </w:rPr>
      </w:r>
      <w:r>
        <w:rPr>
          <w:lang w:val="id_ID" w:bidi="id_ID"/>
        </w:rPr>
        <w:t>Tanyakan kepada salah satu orang yang memerankan para murid, "Apa yang kamu rasakan atau pikirkan?" Orang itu mungkin menjawab, "Saya bertanya-tanya apa yang dilakukan Yesus sekarang," atau "Apakah ludah Yesus akan menyembuhkan pria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bagian dari perikop ini ketika pria itu membasuh diri di kolam, dan kembali dapat melihat. Kemudian biarlah tetangga-tetangga dan kenalan-kenalannya melihatnya dan berdiskusi di antara mereka sendiri, "Apakah ini orang yang biasa mengemis itu?"</w:t>
      </w:r>
    </w:p>
    <w:p>
      <w:pPr/>
      <w:r>
        <w:rPr>
          <w:lang w:val="id_ID" w:bidi="id_ID"/>
        </w:rPr>
      </w:r>
      <w:r>
        <w:rPr>
          <w:lang w:val="id_ID" w:bidi="id_ID"/>
        </w:rPr>
        <w:t>Buatlah pria yang disembuhkan berkata, "Aku adalah pria itu."</w:t>
      </w:r>
    </w:p>
    <w:p>
      <w:pPr/>
      <w:r>
        <w:rPr>
          <w:lang w:val="id_ID" w:bidi="id_ID"/>
        </w:rPr>
      </w:r>
      <w:r>
        <w:rPr>
          <w:lang w:val="id_ID" w:bidi="id_ID"/>
        </w:rPr>
        <w:t>Para tetangga bertanya kepada pria itu bagaimana ia disembuhkan. Orang itu kemudian mengatakan kepada mereka apa yang terjadi. Kemudian para tetangganya bertanya kepadanya, "Di mana pria yang menyembuhkan engkau itu?" tetapi pria itu tidak tahu di mana Yesus berada.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salah satu orang yang memerankan tetangga, "Apa yang kamu pikirkan atau rasakan?" Orang itu mungkin menjawab, "Saya pikir ini adalah orang yang dulunya buta, tetapi saya tidak tahu bagaimana mungkin ia dapat melihat," atau "Apakah mungkin bahwa suatu mukjizat besar telah terjadi?" atau "Apakah pria itu berbohong tentang kebutaanya?"</w:t>
      </w:r>
    </w:p>
    <w:p>
      <w:pPr>
        <w:pStyle w:val="ListBullet"/>
        <w:spacing w:line="240" w:lineRule="auto"/>
        <w:ind w:left="720"/>
      </w:pPr>
      <w:r>
        <w:rPr>
          <w:lang w:val="id_ID" w:bidi="id_ID"/>
        </w:rPr>
      </w:r>
      <w:r>
        <w:rPr>
          <w:lang w:val="id_ID" w:bidi="id_ID"/>
        </w:rPr>
        <w:t>Tanyakan kepada pria yang disembuhkan oleh Yesus, "Apa yang Anda pikirkan atau rasakan sekarang?" Orang itu mungkin menjawab, "Saya gembira karena dapat melihat!" atau "Saya tidak tahu bagaimana hal ini mungkin terjadi."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9:1–12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Para murid Yesus bertanya kepada-Nya, "</w:t>
      </w:r>
      <w:r>
        <w:rPr>
          <w:b/>
          <w:lang w:val="id_ID" w:bidi="id_ID"/>
        </w:rPr>
        <w:t>Rabi</w:t>
      </w:r>
      <w:r>
        <w:rPr>
          <w:lang w:val="id_ID" w:bidi="id_ID"/>
        </w:rPr>
        <w:t xml:space="preserve">, siapa yang </w:t>
      </w:r>
      <w:r>
        <w:rPr>
          <w:b/>
          <w:lang w:val="id_ID" w:bidi="id_ID"/>
        </w:rPr>
        <w:t>berdosa</w:t>
      </w:r>
      <w:r>
        <w:rPr>
          <w:lang w:val="id_ID" w:bidi="id_ID"/>
        </w:rPr>
        <w:t xml:space="preserve">,pria ini atau orang tuanya, yang membuat ia lahir buta?" Rabi berarti guru. Dosa adalah ketidaktaatan kepada Allah. Untuk informasi lebih lanjut tentang </w:t>
      </w:r>
      <w:r>
        <w:rPr>
          <w:lang w:val="id_ID" w:bidi="id_ID"/>
        </w:rPr>
        <w:t>Rabi</w:t>
      </w:r>
      <w:r>
        <w:rPr>
          <w:lang w:val="id_ID" w:bidi="id_ID"/>
        </w:rPr>
        <w:t xml:space="preserve"> dan </w:t>
      </w:r>
      <w:r>
        <w:rPr>
          <w:lang w:val="id_ID" w:bidi="id_ID"/>
        </w:rPr>
        <w:t>dosa</w:t>
      </w:r>
      <w:r>
        <w:rPr>
          <w:lang w:val="id_ID" w:bidi="id_ID"/>
        </w:rPr>
        <w:t>, lihat Glosarium Utama. Gunakan kata atau frasa yang sama untuk Rabi dan dosa seperti yang telah Anda pakai pada perikop sebelumnya.</w:t>
      </w:r>
    </w:p>
    <w:p>
      <w:pPr/>
      <w:r>
        <w:rPr>
          <w:lang w:val="id_ID" w:bidi="id_ID"/>
        </w:rPr>
      </w:r>
      <w:r>
        <w:rPr>
          <w:lang w:val="id_ID" w:bidi="id_ID"/>
        </w:rPr>
        <w:t xml:space="preserve">Sebaliknya, Yesus mengatakan kepada mereka bahwa kebutaan ini ada agar </w:t>
      </w:r>
      <w:r>
        <w:rPr>
          <w:b/>
          <w:lang w:val="id_ID" w:bidi="id_ID"/>
        </w:rPr>
        <w:t>pekerjaan Allah</w:t>
      </w:r>
      <w:r>
        <w:rPr>
          <w:lang w:val="id_ID" w:bidi="id_ID"/>
        </w:rPr>
        <w:t xml:space="preserve"> terlihat dalam hidupnya. Dalam Injil Yohanes, "pekerjaan Allah" merujuk pada mujizat yang hanya dapat dilakukan Allah, juga sesuatu yang dilakukan Allah untuk menunjukkan kuasa-Nya. Untuk informasi lebih lanjut tentang pekerjaan Allah, lihat entri Glosarium Utama untuk </w:t>
      </w:r>
      <w:r>
        <w:rPr>
          <w:lang w:val="id_ID" w:bidi="id_ID"/>
        </w:rPr>
        <w:t>mukjizat</w:t>
      </w:r>
      <w:r>
        <w:rPr>
          <w:lang w:val="id_ID" w:bidi="id_ID"/>
        </w:rPr>
        <w:t>. Pastikan untuk menggunakan kata yang sama untuk "pekerjaan Allah" seperti yang telah Anda gunakan pada perikop sebelumnya.</w:t>
      </w:r>
    </w:p>
    <w:p>
      <w:pPr/>
      <w:r>
        <w:rPr>
          <w:lang w:val="id_ID" w:bidi="id_ID"/>
        </w:rPr>
      </w:r>
      <w:r>
        <w:rPr>
          <w:lang w:val="id_ID" w:bidi="id_ID"/>
        </w:rPr>
        <w:t xml:space="preserve">Yesus juga berkata, "Saat Aku berada di dunia, Aku adalah Terang dunia." Yesus menggunakan Nama Allah yang dikatakan Allah kepada Musa ketika Allah mengutus dia untuk membebaskan orang Israel di Mesir: "Aku." Lihat entri Glosarium Utama untuk </w:t>
      </w:r>
      <w:r>
        <w:rPr>
          <w:lang w:val="id_ID" w:bidi="id_ID"/>
        </w:rPr>
        <w:t>Aku</w:t>
      </w:r>
      <w:r>
        <w:rPr>
          <w:lang w:val="id_ID" w:bidi="id_ID"/>
        </w:rPr>
        <w:t xml:space="preserve"> untuk informasi lebih lanjut tentang istilah ini. Pastikan untuk menerjemahkan "Aku" dengan cara yang sama seperti yang telah Anda lakukan pada perikop sebelumnya.</w:t>
      </w:r>
    </w:p>
    <w:p>
      <w:pPr/>
      <w:r>
        <w:rPr>
          <w:lang w:val="id_ID" w:bidi="id_ID"/>
        </w:rPr>
      </w:r>
      <w:r>
        <w:rPr>
          <w:lang w:val="id_ID" w:bidi="id_ID"/>
        </w:rPr>
        <w:t xml:space="preserve">Yesus menyuruhnya untuk pergi membasuh diri di </w:t>
      </w:r>
      <w:r>
        <w:rPr>
          <w:b/>
          <w:lang w:val="id_ID" w:bidi="id_ID"/>
        </w:rPr>
        <w:t>kolam Siloam</w:t>
      </w:r>
      <w:r>
        <w:rPr>
          <w:lang w:val="id_ID" w:bidi="id_ID"/>
        </w:rPr>
        <w:t>. Kolam ini berada di dekat Bait Suci, dan orang-orang menggunakannya untuk ritual pembasuhan sebelum beribadah serta sebagai pasokan air bagi kota tersebut. Itu adalah kolam buatan manusia. Nama kolam itu, "Siloam," berarti, "diutus," karena air di kolam tersebut dikirim dari luar Yerusalem ke kolam itu untuk digunakan orang-orang.</w:t>
      </w:r>
    </w:p>
    <w:p>
      <w:pPr/>
      <w:r>
        <w:rPr>
          <w:lang w:val="id_ID" w:bidi="id_ID"/>
        </w:rPr>
      </w:r>
      <w:r>
        <w:rPr>
          <w:lang w:val="id_ID" w:bidi="id_ID"/>
        </w:rPr>
        <w:t xml:space="preserve">Ketika pria itu menceritakan kepada orang-orang Farisi bagaimana Yesus menyembuhkannya, ia mengatakan bahwa Yesus menggosok, atau </w:t>
      </w:r>
      <w:r>
        <w:rPr>
          <w:b/>
          <w:lang w:val="id_ID" w:bidi="id_ID"/>
        </w:rPr>
        <w:t>mengurapi</w:t>
      </w:r>
      <w:r>
        <w:rPr>
          <w:lang w:val="id_ID" w:bidi="id_ID"/>
        </w:rPr>
        <w:t xml:space="preserve"> matanya. Ini berarti bahwa Yesus menghormati pria itu dengan mengoleskan lumpur di matanya. Kata ini, mengurapi, sering digunakan ketika seseorang mengoleskan minyak di kepala orang lain dalam upacara khusus. Untuk informasi lebih lanjut tentang </w:t>
      </w:r>
      <w:r>
        <w:rPr>
          <w:lang w:val="id_ID" w:bidi="id_ID"/>
        </w:rPr>
        <w:t>pengurapan</w:t>
      </w:r>
      <w:r>
        <w:rPr>
          <w:lang w:val="id_ID" w:bidi="id_ID"/>
        </w:rPr>
        <w:t>, lihat Glosarium Utama. Pastikan untuk menggunakan kata yang sama untuk mengurapi seperti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9:13–23</w:t>
      </w:r>
      <w:r>
        <w:rPr>
          <w:lang w:val="id_ID" w:bidi="id_ID"/>
        </w:rPr>
      </w:r>
    </w:p>
    <w:p>
      <w:pPr>
        <w:pStyle w:val="Heading3"/>
      </w:pPr>
      <w:r>
        <w:rPr>
          <w:lang w:val="id_ID" w:bidi="id_ID"/>
        </w:rPr>
        <w:t>Dengar dan Renungkan</w:t>
      </w:r>
    </w:p>
    <w:p>
      <w:pPr/>
      <w:r>
        <w:rPr>
          <w:lang w:val="id_ID" w:bidi="id_ID"/>
        </w:rPr>
      </w:r>
      <w:r>
        <w:rPr>
          <w:lang w:val="id_ID" w:bidi="id_ID"/>
        </w:rPr>
        <w:t xml:space="preserve">Pada tahap ini, dengarkan Yohanes 9:13–23 dan renungkan dalam hati Anda. </w:t>
      </w:r>
    </w:p>
    <w:p>
      <w:pPr/>
      <w:r>
        <w:rPr>
          <w:lang w:val="id_ID" w:bidi="id_ID"/>
        </w:rPr>
      </w:r>
      <w:r>
        <w:rPr>
          <w:lang w:val="id_ID" w:bidi="id_ID"/>
        </w:rPr>
        <w:t>Dengarkan rekaman dari Yohanes 9:13–23 sebanyak tiga kali, dalam tiga terjemahan yang berbeda, jika memungkinkan.</w:t>
      </w:r>
    </w:p>
    <w:p>
      <w:pPr/>
      <w:r>
        <w:rPr>
          <w:lang w:val="id_ID" w:bidi="id_ID"/>
        </w:rPr>
      </w:r>
      <w:r>
        <w:rPr>
          <w:lang w:val="id_ID" w:bidi="id_ID"/>
        </w:rPr>
        <w:t>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rekaman dari Yohanes 9:13–23 dalam terjemahan yang paling mudah dimengerti.</w:t>
      </w:r>
    </w:p>
    <w:p>
      <w:pPr/>
      <w:r>
        <w:rPr>
          <w:lang w:val="id_ID" w:bidi="id_ID"/>
        </w:rPr>
      </w:r>
      <w:r>
        <w:rPr>
          <w:lang w:val="id_ID" w:bidi="id_ID"/>
        </w:rPr>
        <w:t>Dalam perikop sebelumnya, Yesus menyembuhkan seorang pria yang buta sejak lahir. Setelah itu, orang-orang yang mengenal orang itu sebagai orang buta tidak tahu apakah ia adalah orang yang sama, dan apakah ia benar-benar disembuhkan.</w:t>
      </w:r>
    </w:p>
    <w:p>
      <w:pPr/>
      <w:r>
        <w:rPr>
          <w:lang w:val="id_ID" w:bidi="id_ID"/>
        </w:rPr>
      </w:r>
      <w:r>
        <w:rPr>
          <w:lang w:val="id_ID" w:bidi="id_ID"/>
        </w:rPr>
        <w:t>Mereka juga tidak tahu dimana Yesus berada, sehingga mereka tidak dapat bertanya kepada-Nya lebih lanjut tentang mukjizat ini.</w:t>
      </w:r>
    </w:p>
    <w:p>
      <w:pPr/>
      <w:r>
        <w:rPr>
          <w:lang w:val="id_ID" w:bidi="id_ID"/>
        </w:rPr>
      </w:r>
      <w:r>
        <w:rPr>
          <w:lang w:val="id_ID" w:bidi="id_ID"/>
        </w:rPr>
        <w:t>Para tetangga dan orang-orang yang mengenal orang yang disembuhkan itu membawanya kepada orang-orang Farisi, para pemimpin agama setempat. Orang-orang ini melakukan ini karena suatu hal yang sangat tidak biasa terjadi ketika orang itu disembuhkan. Mereka ingin mengetahui dari para pemimpin agama apakah ini merupakan pekerjaan Allah. Sang penulis, Yohanes, menyebutkan sebuah detail penting ketika ia mengatakan bahwa itu adalah hari Sabat ketika Yesus membuat tanah liat dan menyembuhkan orang itu. Orang-orang Yahudi memiliki banyak aturan untuk Hari Sabat yang melampaui perintah untuk "menghormati hari Sabat dan menguduskannya," seperti yang dinyatakan dalam sepuluh perintah tersebut. Mereka tidak mengizinkan pekerjaan apa pun, dan menyembuhkan dianggap sebagai pekerjaan. Pada hari Sabat, orang-orang tidak diizinkan membantu seseorang kecuali hidup mereka dalam bahaya. Hidup orang ini tidak dalam bahaya. Ini bisa jadi sebagian dari alasan mengapa orang-orang datang kepada para pemimpin agama untuk penyelidikan.</w:t>
      </w:r>
    </w:p>
    <w:p>
      <w:pPr/>
      <w:r>
        <w:rPr>
          <w:lang w:val="id_ID" w:bidi="id_ID"/>
        </w:rPr>
      </w:r>
      <w:r>
        <w:rPr>
          <w:lang w:val="id_ID" w:bidi="id_ID"/>
        </w:rPr>
        <w:t>Hentikan sebentar rekaman ini dan diskusikan pertanyaan-pertanyaan berikut dengan kelompok Anda: Dalam budaya Anda, apa yang Anda lakukan ketika ada peristiwa yang sulit atau membingungkan? Kepada siapa Anda akan meminta bantuan untuk memahaminya?</w:t>
      </w:r>
    </w:p>
    <w:p>
      <w:pPr/>
      <w:r>
        <w:rPr>
          <w:lang w:val="id_ID" w:bidi="id_ID"/>
        </w:rPr>
      </w:r>
      <w:r>
        <w:rPr>
          <w:lang w:val="id_ID" w:bidi="id_ID"/>
        </w:rPr>
        <w:t>Orang-orang Farisi bertanya kepada orang yang disembuhkan Yesus bagaimana hal itu terjadi. Orang yang disembuhkan itu menggambarkannya. Ketika mereka mendengar bahwa hal itu terjadi pada hari Sabat, orang-orang Farisi memiliki ketidaksepakatan di antara mereka sendiri. Beberapa dari mereka mengatakan bahwa karena Yesus tidak mengikuti aturan yang dimiliki orang-orang Yahudi untuk hari Sabat, Dia tidak diutus dari Allah menurut mereka. Orang-orang Farisi lain bertanya jika Yesus tidak berasal dari Allah, bagaimana Ia dapat memiliki kuasa untuk melakukan mujizat-mujizat yang Ia lakukan? Orang-orang Farisi tidak mengharapkan jawaban atas pertanyaan ini. Mereka memintanya untuk menyatakan bahwa Yesus mungkin berasal dari Allah. Ini merupakan situasi yang sulit bagi para pemimpin agama untuk dipahami dan dijelaskan.</w:t>
      </w:r>
    </w:p>
    <w:p>
      <w:pPr/>
      <w:r>
        <w:rPr>
          <w:lang w:val="id_ID" w:bidi="id_ID"/>
        </w:rPr>
      </w:r>
      <w:r>
        <w:rPr>
          <w:lang w:val="id_ID" w:bidi="id_ID"/>
        </w:rPr>
        <w:t>Pada saat ini, orang-orang Farisi bertanya kepada orang yang disembuhkan itu apa yang Ia pikirkan tentang Yesus. Ini tidak normal bagi para pemimpin agama ini. Orang yang disembuhkan itu tidak berpendidikan dan merupakan seorang pengemis. Dia bukan seorang ahli agama. Tetapi mereka bertanya pendapatnya di sini. Orang itu mengatakan kepada mereka, "Dia, Yesus, adalah seorang Nabi." Nabi adalah seseorang yang diutus Allah untuk menyampaikan pesan Allah kepada orang-orang. Orang yang disembuhkan itu berpikir bahwa Yesus adalah seorang utusan dan wakil Allah.</w:t>
      </w:r>
    </w:p>
    <w:p>
      <w:pPr/>
      <w:r>
        <w:rPr>
          <w:lang w:val="id_ID" w:bidi="id_ID"/>
        </w:rPr>
      </w:r>
      <w:r>
        <w:rPr>
          <w:lang w:val="id_ID" w:bidi="id_ID"/>
        </w:rPr>
        <w:t>Para pemimpin agama itu tidak percaya bahwa orang itu buta sejak lahir atau bahwa Yesus menyembuhkannya. Jadi mereka mengirim pesan kepada orang tua orang itu untuk datang dan berbicara kepada mereka. Ini merupakan hal yang wajib bagi orang tuanya. Mereka bertanya kepada orang tuanya apakah ini adalah anak mereka, dan apakah ia buta sejak lahir? Orang-orang Farisi juga bertanya bagaimana ia dapat melihat sekarang. Orang tua itu mengatakan kepada orang-orang Farisi bahwa ini adalah anak mereka, dan ia buta sejak lahir. Tetapi mereka tidak tahu bagaimana ia dapat melihat.</w:t>
      </w:r>
    </w:p>
    <w:p>
      <w:pPr/>
      <w:r>
        <w:rPr>
          <w:lang w:val="id_ID" w:bidi="id_ID"/>
        </w:rPr>
      </w:r>
      <w:r>
        <w:rPr>
          <w:lang w:val="id_ID" w:bidi="id_ID"/>
        </w:rPr>
        <w:t>Orang tua pria itu menyuruh orang-orang Farisi untuk bertanya kepada pria itu sendiri. Mereka mengatakan bahwa ia cukup dewasa untuk berbicara bagi dirinya sendiri. Dalam budaya mereka, ini berarti bahwa ia berusia setidaknya 13 tahun. Tetapi ia kemungkinan besar lebih tua dari itu, karena ia mengemis uang di jalanan, dan kemungkinan tidak bergantung pada dukungan orang tuanya. Dia juga disebut sebagai "seorang pria" dalam perikop tersebut. Yohanes mencatat bahwa mereka melakukan ini karena mereka takut kepada orang-orang Farisi. Para pemimpin agama ini telah memperingatkan orang-orang Yahudi bahwa jika ada yang mengatakan bahwa Yesus adalah Kristus, Juruselamat yang dijanjikan, ia akan dilarang untuk datang ke rumah ibadah mereka. Ini adalah hukuman yang sangat serius dalam budaya mereka. Jadi orang tua dari pria itu tidak ingin terlibat dalam diskusi itu lebih lama lagi.</w:t>
      </w:r>
    </w:p>
    <w:p>
      <w:pPr/>
      <w:r>
        <w:rPr>
          <w:lang w:val="id_ID" w:bidi="id_ID"/>
        </w:rPr>
      </w:r>
      <w:r>
        <w:rPr>
          <w:lang w:val="id_ID" w:bidi="id_ID"/>
        </w:rPr>
        <w:t>Hentikan sebentar rekaman ini di sini dan ajukan pertanyaan-pertanyaan berikut untuk diskusi dengan kelompok Anda: Dalam budaya Anda, seberapa besar otoritas yang dimiliki para pemimpin agama untuk melarang seseorang bergabung dengan komunitas untuk beribadah? Apa yang akan terjadi jika para pemimpin agama dalam budaya Anda mengusir seseorang dari rumah ibadah? Bagaimana hal ini dapat memengaruhi bagian-bagian lain dari kehidupan mereka?</w:t>
      </w:r>
      <w:r>
        <w:rPr>
          <w:lang w:val="id_ID" w:bidi="id_ID"/>
        </w:rPr>
      </w:r>
    </w:p>
    <w:p>
      <w:pPr>
        <w:pStyle w:val="Heading3"/>
      </w:pPr>
      <w:r>
        <w:rPr>
          <w:lang w:val="id_ID" w:bidi="id_ID"/>
        </w:rPr>
        <w:t>Menjelaskan Adegan</w:t>
      </w:r>
    </w:p>
    <w:p>
      <w:pPr/>
      <w:r>
        <w:rPr>
          <w:lang w:val="id_ID" w:bidi="id_ID"/>
        </w:rPr>
      </w:r>
      <w:r>
        <w:rPr>
          <w:lang w:val="id_ID" w:bidi="id_ID"/>
        </w:rPr>
        <w:t>Dengarkan rekaman dari Yohanes 9:13–23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Orang yang disembuhkan itu dibawa kepada orang-orang Farisi untuk penyelidikan. Orang-orang Farisi memiliki ketidaksepakatan di antara mereka sendiri tentang kuasa dan otoritas Yesus. Orang yang disembuhkan itu menyebut Yesus "seorang Nabi."</w:t>
      </w:r>
    </w:p>
    <w:p>
      <w:pPr/>
      <w:r>
        <w:rPr>
          <w:lang w:val="id_ID" w:bidi="id_ID"/>
        </w:rPr>
      </w:r>
      <w:r>
        <w:rPr>
          <w:b/>
          <w:lang w:val="id_ID" w:bidi="id_ID"/>
        </w:rPr>
        <w:t>Dalam adegan kedua:</w:t>
      </w:r>
      <w:r>
        <w:rPr>
          <w:lang w:val="id_ID" w:bidi="id_ID"/>
        </w:rPr>
        <w:t xml:space="preserve"> Orang-orang Farisi memanggil orang tua dari orang yang disembuhkan itu. Mereka bertanya kepada orang tuanya, dan secara khusus ingin tahu bagaimana ia disembuhkan. Tetapi, orang tuanya tidak menjawab pertanyaan itu. Sebaliknya, mereka merujuk orang-orang Farisi itu kembali kepada orang yang telah disembuhkan itu.</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Pria yang disembuhkan dari kebutaan. </w:t>
      </w:r>
    </w:p>
    <w:p>
      <w:pPr>
        <w:pStyle w:val="ListBullet"/>
        <w:spacing w:line="240" w:lineRule="auto"/>
        <w:ind w:left="720"/>
      </w:pPr>
      <w:r>
        <w:rPr>
          <w:lang w:val="id_ID" w:bidi="id_ID"/>
        </w:rPr>
      </w:r>
      <w:r>
        <w:rPr>
          <w:lang w:val="id_ID" w:bidi="id_ID"/>
        </w:rPr>
        <w:t xml:space="preserve">Tetangga-tetangganya dan orang-orang yang mengenalnya sebagai pengemis. </w:t>
      </w:r>
    </w:p>
    <w:p>
      <w:pPr>
        <w:pStyle w:val="ListBullet"/>
        <w:spacing w:line="240" w:lineRule="auto"/>
        <w:ind w:left="720"/>
      </w:pPr>
      <w:r>
        <w:rPr>
          <w:lang w:val="id_ID" w:bidi="id_ID"/>
        </w:rPr>
      </w:r>
      <w:r>
        <w:rPr>
          <w:lang w:val="id_ID" w:bidi="id_ID"/>
        </w:rPr>
        <w:t xml:space="preserve">Orang-orang Farisi (satu kelompok yang tidak percaya bahwa Yesus berasal dari Allah, satu kelompok yang berpikir bahwa Dia mungkin berasal dari Allah). </w:t>
      </w:r>
    </w:p>
    <w:p>
      <w:pPr>
        <w:pStyle w:val="ListBullet"/>
        <w:spacing w:line="240" w:lineRule="auto"/>
        <w:ind w:left="720"/>
      </w:pPr>
      <w:r>
        <w:rPr>
          <w:lang w:val="id_ID" w:bidi="id_ID"/>
        </w:rPr>
      </w:r>
      <w:r>
        <w:rPr>
          <w:lang w:val="id_ID" w:bidi="id_ID"/>
        </w:rPr>
        <w:t>Orang tua dari orang yang lahir buta</w:t>
      </w:r>
    </w:p>
    <w:p>
      <w:pPr/>
      <w:r>
        <w:rPr>
          <w:lang w:val="id_ID" w:bidi="id_ID"/>
        </w:rPr>
      </w:r>
      <w:r>
        <w:rPr>
          <w:lang w:val="id_ID" w:bidi="id_ID"/>
        </w:rPr>
        <w:t>Dalam kelompok, perhatikan bagian-bagian dari latar belakang perikop ini.</w:t>
      </w:r>
    </w:p>
    <w:p>
      <w:pPr/>
      <w:r>
        <w:rPr>
          <w:lang w:val="id_ID" w:bidi="id_ID"/>
        </w:rPr>
      </w:r>
      <w:r>
        <w:rPr>
          <w:lang w:val="id_ID" w:bidi="id_ID"/>
        </w:rPr>
        <w:t>Adegan 1</w:t>
      </w:r>
    </w:p>
    <w:p>
      <w:pPr/>
      <w:r>
        <w:rPr>
          <w:lang w:val="id_ID" w:bidi="id_ID"/>
        </w:rPr>
      </w:r>
      <w:r>
        <w:rPr>
          <w:lang w:val="id_ID" w:bidi="id_ID"/>
        </w:rPr>
        <w:t>Pada awal perikop ini, ungkapan, "Mereka membawa orang yang tadinya buta itu kepada orang-orang Farisi..." adalah sebuah transisi dalam kisah ini. Ini mungkin terjadi sehari setelah orang ini disembuhkan. Orang-orang yang terlibat pindah ke lokasi baru, bertemu dengan orang-orang Farisi. Kitab Suci tidak menjelaskan apakah orang itu pergi secara sukarela, atau bahwa orang-orang memaksanya untuk pergi. Cobalah untuk menerjemahkannya tanpa mengatakan bahwa ia dipaksa pergi, atau tidak dipaksa pergi. Anda bisa mengatakan, "Orang-orang itu membawa orang yang sebelumnya buta itu kepada orang-orang Farisi," atau sesuatu yang serupa.</w:t>
      </w:r>
    </w:p>
    <w:p>
      <w:pPr/>
      <w:r>
        <w:rPr>
          <w:lang w:val="id_ID" w:bidi="id_ID"/>
        </w:rPr>
      </w:r>
      <w:r>
        <w:rPr>
          <w:lang w:val="id_ID" w:bidi="id_ID"/>
        </w:rPr>
        <w:t>Fakta bahwa orang ini disembuhkan pada hari Sabat dijelaskan oleh kata yang diterjemahkan sebagai "sekarang." Dalam konteks ini, "sekarang" bukan kata yang merujuk kepada waktu. Sebaliknya, di sini hal ini berarti, "harus dicatat bahwa." Ini adalah salah satu alasan mengapa orang-orang Farisi peduli dengan kesembuhan ini. Ada kemungkinan juga Yesus melakukan ini secara sengaja, pada hari Sabat, untuk menunjukkan kuasa-Nya atas hukum Sabat. Orang-orang Farisi dan para pemimpin Yahudi telah tidak setuju sebelumnya dengan Yesus ketika Ia menyembuhkan orang lain pada hari Sabat.</w:t>
      </w:r>
    </w:p>
    <w:p>
      <w:pPr/>
      <w:r>
        <w:rPr>
          <w:lang w:val="id_ID" w:bidi="id_ID"/>
        </w:rPr>
      </w:r>
      <w:r>
        <w:rPr>
          <w:lang w:val="id_ID" w:bidi="id_ID"/>
        </w:rPr>
        <w:t>Orang-orang Farisi meminta orang yang disembuhkan itu untuk menjelaskan bagaimana ia disembuhkan. Orang itu memberitahu mereka bahwa Yesus mengambil tanah liat, mengoleskannya pada mata orang itu, dan menyuruhnya untuk membasuh diri, dan ia pun sembuh. Seketika itu juga, beberapa orang Farisi menyatakan bahwa Yesus tidak mungkin berasal dari Allah, karena Ia tidak mengikuti aturan-aturan Sabat. Merupakan hal yang bertentangan dengan hukum Sabat bagi mereka jika seseorang menyembuhkan orang lain pada hari Sabat, karena hal itu dianggap "pekerjaan." Beberapa orang Farisi yang lain tidak setuju dan mengatakan bahwa jika Yesus tidak berasal dari Allah, Ia tidak akan memiliki kuasa untuk melakukan mujizat-mujizat tersebut. Jadi para pemimpin agama memiliki perpecahan di antara mereka sendiri karena situasi yang sulit ini.</w:t>
      </w:r>
    </w:p>
    <w:p>
      <w:pPr/>
      <w:r>
        <w:rPr>
          <w:lang w:val="id_ID" w:bidi="id_ID"/>
        </w:rPr>
      </w:r>
      <w:r>
        <w:rPr>
          <w:lang w:val="id_ID" w:bidi="id_ID"/>
        </w:rPr>
        <w:t>Orang-orang Farisi kemudian bertanya kepada orang yang disembuhkan apa yang ia pikirkan tentang Yesus. Orang itu yakin akan perkataanya ketika ia berkata, "Dia adalah seorang Nabi." Itu berarti bahwa ia berpendapat bahwa Yesus berasal dari Allah.</w:t>
      </w:r>
    </w:p>
    <w:p>
      <w:pPr/>
      <w:r>
        <w:rPr>
          <w:lang w:val="id_ID" w:bidi="id_ID"/>
        </w:rPr>
      </w:r>
      <w:r>
        <w:rPr>
          <w:lang w:val="id_ID" w:bidi="id_ID"/>
        </w:rPr>
        <w:t>Adegan 2</w:t>
      </w:r>
    </w:p>
    <w:p>
      <w:pPr/>
      <w:r>
        <w:rPr>
          <w:lang w:val="id_ID" w:bidi="id_ID"/>
        </w:rPr>
      </w:r>
      <w:r>
        <w:rPr>
          <w:lang w:val="id_ID" w:bidi="id_ID"/>
        </w:rPr>
        <w:t>Orang-orang Farisi masih tidak percaya bahwa orang itu lahir buta, atau bahwa ia telah disembuhkan. Jadi mereka mengirim pesan kepada orang tuanya untuk datang dan ditanyai. Mereka bertanya kepada orang tuanya, "Apakah ini anakmu? Apakah dia buta sejak lahir? Bagaimana ia dapat melihat sekarang?"</w:t>
      </w:r>
    </w:p>
    <w:p>
      <w:pPr/>
      <w:r>
        <w:rPr>
          <w:lang w:val="id_ID" w:bidi="id_ID"/>
        </w:rPr>
      </w:r>
      <w:r>
        <w:rPr>
          <w:lang w:val="id_ID" w:bidi="id_ID"/>
        </w:rPr>
        <w:t>Orang tua orang itu mengonfirmasi bahwa ia adalah anak mereka, dan ia buta sejak lahir.</w:t>
      </w:r>
    </w:p>
    <w:p>
      <w:pPr/>
      <w:r>
        <w:rPr>
          <w:lang w:val="id_ID" w:bidi="id_ID"/>
        </w:rPr>
      </w:r>
      <w:r>
        <w:rPr>
          <w:lang w:val="id_ID" w:bidi="id_ID"/>
        </w:rPr>
        <w:t>Yohanes membuat poin lain pada saat ini di dalam perikop tersebut. Dia mengatakan bahwa orang tua dari orang yang disembuhkan itu takut kepada para pemimpin agama tersebut. Para pemimpin ini mengatakan bahwa jika ada yang menyatakan bahwa Yesus adalah Mesias, Juruselamat yang dijanjikan, ia akan dilarang masuk ke Sinagoge. Orang tuanya tidak ingin dihukum untuk suatu hal yang melibatkan anak mereka.</w:t>
      </w:r>
    </w:p>
    <w:p>
      <w:pPr/>
      <w:r>
        <w:rPr>
          <w:lang w:val="id_ID" w:bidi="id_ID"/>
        </w:rPr>
      </w:r>
      <w:r>
        <w:rPr>
          <w:lang w:val="id_ID" w:bidi="id_ID"/>
        </w:rPr>
        <w:t>Orang tua dari orang itu mengatakan kepada orang-orang Farisi bahwa anak mereka cukup dewasa untuk menjawab bagi dirinya sendiri, tetapi mereka tidak tahu bagaimana ia disembuhkan. Mereka tidak mengatakan jika mereka tahu tentang Yesus.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dari Yohanes 9:13–23 dalam terjemahan yang paling mudah dimengerti.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2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Pria yang disembuhkan dari kebutaan</w:t>
      </w:r>
    </w:p>
    <w:p>
      <w:pPr>
        <w:pStyle w:val="ListBullet"/>
        <w:spacing w:line="240" w:lineRule="auto"/>
        <w:ind w:left="720"/>
      </w:pPr>
      <w:r>
        <w:rPr>
          <w:lang w:val="id_ID" w:bidi="id_ID"/>
        </w:rPr>
      </w:r>
      <w:r>
        <w:rPr>
          <w:lang w:val="id_ID" w:bidi="id_ID"/>
        </w:rPr>
        <w:t>Tetangga-tetangganya dan orang-orang yang mengenalnya sebagai pengemis</w:t>
      </w:r>
    </w:p>
    <w:p>
      <w:pPr>
        <w:pStyle w:val="ListBullet"/>
        <w:spacing w:line="240" w:lineRule="auto"/>
        <w:ind w:left="720"/>
      </w:pPr>
      <w:r>
        <w:rPr>
          <w:lang w:val="id_ID" w:bidi="id_ID"/>
        </w:rPr>
      </w:r>
      <w:r>
        <w:rPr>
          <w:lang w:val="id_ID" w:bidi="id_ID"/>
        </w:rPr>
        <w:t>Orang-orang Farisi (satu kelompok yang tidak percaya bahwa Yesus berasal dari Allah, satu kelompok yang berpikir bahwa Dia mungkin berasal dari Allah)</w:t>
      </w:r>
    </w:p>
    <w:p>
      <w:pPr>
        <w:pStyle w:val="ListBullet"/>
        <w:spacing w:line="240" w:lineRule="auto"/>
        <w:ind w:left="720"/>
      </w:pPr>
      <w:r>
        <w:rPr>
          <w:lang w:val="id_ID" w:bidi="id_ID"/>
        </w:rPr>
      </w:r>
      <w:r>
        <w:rPr>
          <w:lang w:val="id_ID" w:bidi="id_ID"/>
        </w:rPr>
        <w:t>Orang tua dari orang yang lahir buta</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sebentar rekaman ini di sini dan mulai peragakan perikop tersebut.</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Perankan Adegan 1 dari perikop ini, ketika orang yang disembuhkan itu dibawa kepada orang-orang Farisi untuk penyelidikan. Orang-orang Farisi memiliki ketidaksepakatan di antara mereka sendiri tentang kuasa dan otoritas Yesus. Orang yang disembuhkan itu menyebut Yesus "seorang Nabi."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 yang disembuhkan itu, "Apa yang Anda rasakan atau pikirkan?" Orang itu mungkin menjawab hal-hal seperti, "Saya bertanya-tanya mengapa orang-orang ini memiliki begitu banyak pertanyaan," atau "Mengapa mereka tidak bisa bahagia untuk saya?" atau "Apakah saya akan mendapat masalah?"</w:t>
      </w:r>
    </w:p>
    <w:p>
      <w:pPr>
        <w:pStyle w:val="ListBullet"/>
        <w:spacing w:line="240" w:lineRule="auto"/>
        <w:ind w:left="720"/>
      </w:pPr>
      <w:r>
        <w:rPr>
          <w:lang w:val="id_ID" w:bidi="id_ID"/>
        </w:rPr>
      </w:r>
      <w:r>
        <w:rPr>
          <w:lang w:val="id_ID" w:bidi="id_ID"/>
        </w:rPr>
        <w:t>Tanyakan kepada salah satu pemimpin agama yang tidak percaya, "Apa yang Anda rasakan atau pikirkan?" Orang itu mungkin menjawab hal-hal seperti, "Orang ini sedang berbohong," atau "Bagaimana kita menghukum orang ini?" atau "Mengapa Yesus tidak memelihara hari Sabat?"</w:t>
      </w:r>
    </w:p>
    <w:p>
      <w:pPr>
        <w:pStyle w:val="ListBullet"/>
        <w:spacing w:line="240" w:lineRule="auto"/>
        <w:ind w:left="720"/>
      </w:pPr>
      <w:r>
        <w:rPr>
          <w:lang w:val="id_ID" w:bidi="id_ID"/>
        </w:rPr>
      </w:r>
      <w:r>
        <w:rPr>
          <w:lang w:val="id_ID" w:bidi="id_ID"/>
        </w:rPr>
        <w:t>Tanyakan kepada salah satu pemimpin agama yang ragu-ragu, yang berpikir bahwa mungkin ini adalah mukjizat dari Allah, "Apa yang Anda rasakan atau pikirkan?" Orang itu mungkin menjawab hal-hal seperti, "Ini adalah mukjizat yang luar biasa!" atau "Apakah Yesus benar-benar seorang Nabi?"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Adegan 2 dalam perikop ini, ketika orang-orang Farisi memanggil orang tua dari orang yang disembuhkan itu. Mereka bertanya kepada orang tuanya, dan secara khusus ingin tahu bagaimana ia disembuhkan. Tetapi orang tuanya tidak menjawab pertanyaan itu, mereka malah merujuk orang-orang Farisi kembali kepada orang yang telah disembuhkan itu.</w:t>
      </w:r>
    </w:p>
    <w:p>
      <w:pPr/>
      <w:r>
        <w:rPr>
          <w:lang w:val="id_ID" w:bidi="id_ID"/>
        </w:rPr>
      </w:r>
      <w:r>
        <w:rPr>
          <w:lang w:val="id_ID" w:bidi="id_ID"/>
        </w:rPr>
        <w:t>Tanyakan kepada para aktor yang memerankan orang tua orang itu, "Apa yang sedang kalian rasakan atau pikirkan?" Mereka mungkin menjawab hal-hal seperti, "Kami takut. Orang-orang ini berbahaya," atau "Mengapa mereka tidak bertanya kepada anak kami saja?" atau "Ini adalah situasi yang paling sulit yang pernah kami alami."</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9:13–23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Para tetangga dan orang-orang yang mengenal orang yang disembuhkan itu membawanya kepada orang-orang Farisi, para pemimpin agama setempat. </w:t>
      </w:r>
      <w:r>
        <w:rPr>
          <w:b/>
          <w:lang w:val="id_ID" w:bidi="id_ID"/>
        </w:rPr>
        <w:t>Orang-orang Farisi</w:t>
      </w:r>
      <w:r>
        <w:rPr>
          <w:lang w:val="id_ID" w:bidi="id_ID"/>
        </w:rPr>
        <w:t xml:space="preserve"> dipandang sebagai kelompok pemimpin agama yang paling berpengaruh di Israel. Orang-orang Farisi mengabdi pada hukum Allah. Mereka mengakui tradisi-tradisi dan hukum agama baik yang tertulis maupun yang lisan. Beberapa orang Farisi juga menjadi guru-guru hukum Allah. Pada zaman Yesus, banyak tetapi tidak semua pemimpin agama di Yerusalem termasuk dalam kelompok Farisi. Dalam perikop ini, mereka disebut orang-orang Farisi, orang-orang Yahudi, dan para pemimpin Yahudi. Ini semua adalah kelompok orang yang sama dalam perikop ini. Gunakan kata atau ungkapan yang sama untuk orang Farisi dalam perikop ini seperti yang telah Anda gunakan dalam perikop sebelumnya. Untuk informasi lebih lanjut tentang </w:t>
      </w:r>
      <w:r>
        <w:rPr>
          <w:lang w:val="id_ID" w:bidi="id_ID"/>
        </w:rPr>
        <w:t>Farisi</w:t>
      </w:r>
      <w:r>
        <w:rPr>
          <w:lang w:val="id_ID" w:bidi="id_ID"/>
        </w:rPr>
        <w:t>, lihat Daftar Kata Utama.</w:t>
      </w:r>
    </w:p>
    <w:p>
      <w:pPr/>
      <w:r>
        <w:rPr>
          <w:lang w:val="id_ID" w:bidi="id_ID"/>
        </w:rPr>
      </w:r>
      <w:r>
        <w:rPr>
          <w:lang w:val="id_ID" w:bidi="id_ID"/>
        </w:rPr>
        <w:t xml:space="preserve">Hari tersebut merupakan hari </w:t>
      </w:r>
      <w:r>
        <w:rPr>
          <w:b/>
          <w:lang w:val="id_ID" w:bidi="id_ID"/>
        </w:rPr>
        <w:t>Sabat</w:t>
      </w:r>
      <w:r>
        <w:rPr>
          <w:lang w:val="id_ID" w:bidi="id_ID"/>
        </w:rPr>
        <w:t xml:space="preserve"> ketika Yesus menyembuhkan orang itu. Orang-orang Yahudi menjalani hari sabat sebagai hari istirahat dan beribadah sejak Allah memberikan mereka perintah ini. Pada masa Yesus, ada aturan-aturan khusus yang ketat mengenai jenis pekerjaan yang boleh dan tidak boleh dilakukan pada hari ini. Ini juga merupakan hari ketika orang-orang pergi ke Sinagoge atau Bait Suci untuk beribadah. Gunakan kata yang sama untuk Sabat seperti yang Anda telah gunakan pada perikop sebelumnya. Untuk informasi lebih lanjut tentang </w:t>
      </w:r>
      <w:r>
        <w:rPr>
          <w:lang w:val="id_ID" w:bidi="id_ID"/>
        </w:rPr>
        <w:t>hari Sabat</w:t>
      </w:r>
      <w:r>
        <w:rPr>
          <w:lang w:val="id_ID" w:bidi="id_ID"/>
        </w:rPr>
        <w:t>, lihat Daftar Kata Utama.</w:t>
      </w:r>
    </w:p>
    <w:p>
      <w:pPr/>
      <w:r>
        <w:rPr>
          <w:lang w:val="id_ID" w:bidi="id_ID"/>
        </w:rPr>
      </w:r>
      <w:r>
        <w:rPr>
          <w:lang w:val="id_ID" w:bidi="id_ID"/>
        </w:rPr>
        <w:t xml:space="preserve">Beberapa orang Farisi bertanya bagaimana seorang yang </w:t>
      </w:r>
      <w:r>
        <w:rPr>
          <w:b/>
          <w:lang w:val="id_ID" w:bidi="id_ID"/>
        </w:rPr>
        <w:t>berdosa</w:t>
      </w:r>
      <w:r>
        <w:rPr>
          <w:lang w:val="id_ID" w:bidi="id_ID"/>
        </w:rPr>
        <w:t xml:space="preserve"> dapat melakukan </w:t>
      </w:r>
      <w:r>
        <w:rPr>
          <w:b/>
          <w:lang w:val="id_ID" w:bidi="id_ID"/>
        </w:rPr>
        <w:t>tanda-tanda</w:t>
      </w:r>
      <w:r>
        <w:rPr>
          <w:lang w:val="id_ID" w:bidi="id_ID"/>
        </w:rPr>
        <w:t xml:space="preserve">, atau </w:t>
      </w:r>
      <w:r>
        <w:rPr>
          <w:b/>
          <w:lang w:val="id_ID" w:bidi="id_ID"/>
        </w:rPr>
        <w:t>mujizat</w:t>
      </w:r>
      <w:r>
        <w:rPr>
          <w:lang w:val="id_ID" w:bidi="id_ID"/>
        </w:rPr>
        <w:t>. Dosa mengacu kepada tindakan ketidaktaatan kepada Allah. Ketika orang-orang Farisi ini menyatakan bahwa Yesus adalah orang berdosa, maksud mereka bahwa Dia sama seperti setiap orang lain dan telah melakukan dosa. Dalam perikop ini, kata tanda berarti mukjizat. Tanda-tanda dan mujizat merujuk pada tindakan yang berkuasa yang hanya dapat dilakukan oleh Allah, dan membuat orang-orang kagum akan Allah. Mujizat, tanda-tanda, dan keajaiban itu semuanya merujuk pada hal-hal yang serupa.</w:t>
      </w:r>
    </w:p>
    <w:p>
      <w:pPr/>
      <w:r>
        <w:rPr>
          <w:lang w:val="id_ID" w:bidi="id_ID"/>
        </w:rPr>
      </w:r>
      <w:r>
        <w:rPr>
          <w:lang w:val="id_ID" w:bidi="id_ID"/>
        </w:rPr>
        <w:t xml:space="preserve">Gunakan kata yang sama untuk </w:t>
      </w:r>
      <w:r>
        <w:rPr>
          <w:b/>
          <w:lang w:val="id_ID" w:bidi="id_ID"/>
        </w:rPr>
        <w:t>orang berdosa</w:t>
      </w:r>
      <w:r>
        <w:rPr>
          <w:lang w:val="id_ID" w:bidi="id_ID"/>
        </w:rPr>
        <w:t xml:space="preserve"> seperti yang telah Anda gunakan dalam perikop sebelumnya. Untuk informasi lebih lanjut tentang </w:t>
      </w:r>
      <w:r>
        <w:rPr>
          <w:lang w:val="id_ID" w:bidi="id_ID"/>
        </w:rPr>
        <w:t>dosa</w:t>
      </w:r>
      <w:r>
        <w:rPr>
          <w:lang w:val="id_ID" w:bidi="id_ID"/>
        </w:rPr>
        <w:t>, lihat Daftar Kata Utama.</w:t>
      </w:r>
    </w:p>
    <w:p>
      <w:pPr/>
      <w:r>
        <w:rPr>
          <w:lang w:val="id_ID" w:bidi="id_ID"/>
        </w:rPr>
      </w:r>
      <w:r>
        <w:rPr>
          <w:lang w:val="id_ID" w:bidi="id_ID"/>
        </w:rPr>
        <w:t xml:space="preserve">Gunakan kata yang sama untuk </w:t>
      </w:r>
      <w:r>
        <w:rPr>
          <w:b/>
          <w:lang w:val="id_ID" w:bidi="id_ID"/>
        </w:rPr>
        <w:t>tanda</w:t>
      </w:r>
      <w:r>
        <w:rPr>
          <w:lang w:val="id_ID" w:bidi="id_ID"/>
        </w:rPr>
        <w:t xml:space="preserve"> seperti yang telah Anda gunakan dalam perikop sebelumnya. Untuk informasi lebih lanjut tentang </w:t>
      </w:r>
      <w:r>
        <w:rPr>
          <w:lang w:val="id_ID" w:bidi="id_ID"/>
        </w:rPr>
        <w:t>tanda-tanda</w:t>
      </w:r>
      <w:r>
        <w:rPr>
          <w:lang w:val="id_ID" w:bidi="id_ID"/>
        </w:rPr>
        <w:t xml:space="preserve">, lihat </w:t>
      </w:r>
      <w:r>
        <w:rPr>
          <w:lang w:val="id_ID" w:bidi="id_ID"/>
        </w:rPr>
        <w:t>mukjizat</w:t>
      </w:r>
      <w:r>
        <w:rPr>
          <w:lang w:val="id_ID" w:bidi="id_ID"/>
        </w:rPr>
        <w:t xml:space="preserve"> di Daftar Kata Utama.</w:t>
      </w:r>
    </w:p>
    <w:p>
      <w:pPr/>
      <w:r>
        <w:rPr>
          <w:lang w:val="id_ID" w:bidi="id_ID"/>
        </w:rPr>
      </w:r>
      <w:r>
        <w:rPr>
          <w:lang w:val="id_ID" w:bidi="id_ID"/>
        </w:rPr>
        <w:t xml:space="preserve">Orang yang disembuhkan itu menyebut Yesus seorang </w:t>
      </w:r>
      <w:r>
        <w:rPr>
          <w:b/>
          <w:lang w:val="id_ID" w:bidi="id_ID"/>
        </w:rPr>
        <w:t>Nabi</w:t>
      </w:r>
      <w:r>
        <w:rPr>
          <w:lang w:val="id_ID" w:bidi="id_ID"/>
        </w:rPr>
        <w:t xml:space="preserve">. Nabi adalah seseorang yang menerima pesan dari Allah dan menyampaikannya kepada orang-orang. Gunakan kata yang sama untuk Nabi seperti yang telah Anda gunakan dalam perikop sebelumnya. Untuk informasi lebih lanjut tentang para </w:t>
      </w:r>
      <w:r>
        <w:rPr>
          <w:lang w:val="id_ID" w:bidi="id_ID"/>
        </w:rPr>
        <w:t>nabi</w:t>
      </w:r>
      <w:r>
        <w:rPr>
          <w:lang w:val="id_ID" w:bidi="id_ID"/>
        </w:rPr>
        <w:t>, lihat Daftar Kata Utama.</w:t>
      </w:r>
    </w:p>
    <w:p>
      <w:pPr/>
      <w:r>
        <w:rPr>
          <w:lang w:val="id_ID" w:bidi="id_ID"/>
        </w:rPr>
      </w:r>
      <w:r>
        <w:rPr>
          <w:lang w:val="id_ID" w:bidi="id_ID"/>
        </w:rPr>
        <w:t xml:space="preserve">Orang tua dari orang yang disembuhkan itu takut kepada para pemimpin Yahudi karena mereka tahu bahwa jika ada seseorang yang mengakui Yesus sebagai Kristus, atau Mesias, ia akan "dikeluarkan dari </w:t>
      </w:r>
      <w:r>
        <w:rPr>
          <w:b/>
          <w:lang w:val="id_ID" w:bidi="id_ID"/>
        </w:rPr>
        <w:t>Sinagoge</w:t>
      </w:r>
      <w:r>
        <w:rPr>
          <w:lang w:val="id_ID" w:bidi="id_ID"/>
        </w:rPr>
        <w:t xml:space="preserve">." Ini penting karena hak untuk beribadah di Sinagoge itu sangat penting bagi semua orang Yahudi. Sinagoge adalah tempat ibadah bagi orang-orang Yahudi setempat, itu bukan Bait Suci tempat orang-orang mempersembahkan korban. Gunakan kata yang sama untuk Sinagoge seperti yang telah Anda gunakan pada perikop sebelumnya. Untuk informasi lebih lanjut tentang </w:t>
      </w:r>
      <w:r>
        <w:rPr>
          <w:lang w:val="id_ID" w:bidi="id_ID"/>
        </w:rPr>
        <w:t>sinagoge</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9:24–34</w:t>
      </w:r>
      <w:r>
        <w:rPr>
          <w:lang w:val="id_ID" w:bidi="id_ID"/>
        </w:rPr>
      </w:r>
    </w:p>
    <w:p>
      <w:pPr>
        <w:pStyle w:val="Heading3"/>
      </w:pPr>
      <w:r>
        <w:rPr>
          <w:lang w:val="id_ID" w:bidi="id_ID"/>
        </w:rPr>
        <w:t>Dengar dan Renungkan</w:t>
      </w:r>
    </w:p>
    <w:p>
      <w:pPr/>
      <w:r>
        <w:rPr>
          <w:lang w:val="id_ID" w:bidi="id_ID"/>
        </w:rPr>
      </w:r>
      <w:r>
        <w:rPr>
          <w:lang w:val="id_ID" w:bidi="id_ID"/>
        </w:rPr>
        <w:t>Dalam tahap ini, dengarkan Yohanes 9:24–34 dan simpanlah dalam hatimu.</w:t>
      </w:r>
    </w:p>
    <w:p>
      <w:pPr/>
      <w:r>
        <w:rPr>
          <w:lang w:val="id_ID" w:bidi="id_ID"/>
        </w:rPr>
      </w:r>
      <w:r>
        <w:rPr>
          <w:lang w:val="id_ID" w:bidi="id_ID"/>
        </w:rPr>
        <w:t>Dengarkan versi audio dari Yohanes 9:24–34 sebanyak tiga kali, dalam tiga terjemahan yang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disampaikan perikop ini kepada kita tentang Allah dan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9:24–34 dalam terjemahan yang paling mudah dimengerti.</w:t>
      </w:r>
    </w:p>
    <w:p>
      <w:pPr/>
      <w:r>
        <w:rPr>
          <w:lang w:val="id_ID" w:bidi="id_ID"/>
        </w:rPr>
      </w:r>
      <w:r>
        <w:rPr>
          <w:lang w:val="id_ID" w:bidi="id_ID"/>
        </w:rPr>
        <w:t>Dalam perikop sebelumnya, orang-orang Farisi menanyai orang yang telah disembuhkan dari kebutaan itu dan kemudian orang tuanya. Mereka mencoba memastikan apakah ia adalah putra dari orang-orang ini, dan apakah ia lahir buta. Setelah ini, orang-orang Farisi memanggil orang yang telah disembuhkan itu kembali untuk berbicara kepada mereka.</w:t>
      </w:r>
    </w:p>
    <w:p>
      <w:pPr/>
      <w:r>
        <w:rPr>
          <w:lang w:val="id_ID" w:bidi="id_ID"/>
        </w:rPr>
      </w:r>
      <w:r>
        <w:rPr>
          <w:lang w:val="id_ID" w:bidi="id_ID"/>
        </w:rPr>
        <w:t>Mereka memulai dengan sebuah pernyataan, "Berikanlah kemuliaan kepada Allah." Ini adalah tantangan bagi orang itu untuk bersikap jujur kepada orang-orang Farisi. Mereka tidak percaya kepadanya, atau ingin dia setuju dengan mereka. "Berikanlah kemuliaan kepada Allah" dapat diterjemahkan sebagai "Bersumpahlah demi Allah untuk mengatakan yang sebenarnya" atau "Ucapkanlah kebenaran di hadapan Allah." Mereka ingin memastikan bahwa orang itu memberikan kemuliaan kepada Allah untuk penyembuhan ini, dan bukan kepada Yesus. Orang-orang Farisi juga ingin orang itu membuat suatu pernyataan seperti sebuah sumpah dihadapan mereka.</w:t>
      </w:r>
    </w:p>
    <w:p>
      <w:pPr/>
      <w:r>
        <w:rPr>
          <w:lang w:val="id_ID" w:bidi="id_ID"/>
        </w:rPr>
      </w:r>
      <w:r>
        <w:rPr>
          <w:lang w:val="id_ID" w:bidi="id_ID"/>
        </w:rPr>
        <w:t xml:space="preserve">Berhentilah di sini dan diskusikan pertanyaan ini dalam kelompok: Ketika orang-orang Farisi mengatakan bahwa orang yang disembuhkan harus "memberikan kemuliaan kepada Allah," mereka menyuruhnya untuk berbicara yang sebenarnya pada saat Allah sedang mendengarkan. Dalam budaya anda, bagaimana anda tahu apakah seseorang itu mengatakan yang sebenarnya? Kata-kata atau frasa apa yang biasanya digunakan orang ketika seseorang mengatakan yang sebenarnya? Dalam situasi yang resmi, seperti di sebuah pengadilan atau pertemuan dewan, bagaimana orang-orang melakukan ini? Dalam situasi yang tidak resmi, seperti dalam keluarga atau lingkaran pertemanan, bagaimana anda tahu kapan seseorang mengatakan yang sebenarnya? Hentikan sebentar rekaman ini di sini. </w:t>
      </w:r>
    </w:p>
    <w:p>
      <w:pPr/>
      <w:r>
        <w:rPr>
          <w:lang w:val="id_ID" w:bidi="id_ID"/>
        </w:rPr>
      </w:r>
      <w:r>
        <w:rPr>
          <w:lang w:val="id_ID" w:bidi="id_ID"/>
        </w:rPr>
        <w:t>Kemudian mereka berkata, "Kami tahu bahwa orang ini adalah seorang pendosa." Orang-orang Farisi bahkan tidak mengucapkan nama Yesus. Mereka memberikan pendapat mereka sendiri tentang Yesus, bahwa Dia bukanlah orang yang baik. Mereka mencoba membuat orang itu setuju dengan mereka. Ketika mereka menolak untuk menggunakan nama Yesus, mereka menunjukkan sikap tidak hormat. Ungkapan "Pria ini" bahkan bisa menjadi "si anu" atau "orang ini." Dengan menyebut Yesus sebagai seorang pendosa, mereka bermaksud bahwa Ia tidak menaati hukum Yahudi. Dalam hukum Yahudi, orang tidak boleh melakukan pekerjaan pada Hari Sabat, hari perhentian orang Yahudi." Para pemimpin agama menganggap Yesus sebagai orang berdosa karena Ia membuat lumpur dan menyembuhkan orang itu pada Hari Sabat.</w:t>
      </w:r>
    </w:p>
    <w:p>
      <w:pPr/>
      <w:r>
        <w:rPr>
          <w:lang w:val="id_ID" w:bidi="id_ID"/>
        </w:rPr>
      </w:r>
      <w:r>
        <w:rPr>
          <w:lang w:val="id_ID" w:bidi="id_ID"/>
        </w:rPr>
        <w:t>Orang yang disembuhkan itu berkata kepada mereka, "Saya tidak tahu apakah Dia orang berdosa, tetapi saya tahu ini, saya dulu buta, tetapi sekarang dapat melihat!" Ini adalah pernyataan tentang fakta-fakta yang ada. Orang itu tidak membiarkan orang-orang Farisi untuk melibatkannya dalam teori atau perdebatan mereka tentang apakah Yesus seorang berdosa atau bukan. Dia mengungkapan iman yang sederhana tentang apa yang ia ketahui sebagai kebenaran.</w:t>
      </w:r>
    </w:p>
    <w:p>
      <w:pPr/>
      <w:r>
        <w:rPr>
          <w:lang w:val="id_ID" w:bidi="id_ID"/>
        </w:rPr>
      </w:r>
      <w:r>
        <w:rPr>
          <w:lang w:val="id_ID" w:bidi="id_ID"/>
        </w:rPr>
        <w:t>Setelah itu, orang-orang Farisi bertanya kepada orang itu, "Apa yang Dia lakukan kepadamu, bagaimana Dia membuka matamu?" Melalui pertanyaan ini, orang-orang Farisi mencoba menemukan sesuatu yang dilakukan Yesus yang melanggar hukum Sabat. Orang yang disembuhkan itu menjawab bahwa ia sudah menyampaikan kepada orang-orang Farisi apa yang terjadi, tetapi mereka tidak mendengarkannya. Maksudnya adalah bahwa mereka tidak mau mendengarkan dia. Mereka juga tidak percaya kepadanya, dan ia tahu itu.</w:t>
      </w:r>
    </w:p>
    <w:p>
      <w:pPr/>
      <w:r>
        <w:rPr>
          <w:lang w:val="id_ID" w:bidi="id_ID"/>
        </w:rPr>
      </w:r>
      <w:r>
        <w:rPr>
          <w:lang w:val="id_ID" w:bidi="id_ID"/>
        </w:rPr>
        <w:t xml:space="preserve">Berhentilah di sini dan diskusikan pertanyaan ini dalam kelompok: Orang ini menolak untuk terlibat dalam perdebatan dengan para pemimpin agama. Dia hanya menyatakan apa yang ia ketahui. Jika anda adalah orang ini, apa yang akan anda katakan? Hentikan sebentar rekaman ini di sini. </w:t>
      </w:r>
    </w:p>
    <w:p>
      <w:pPr/>
      <w:r>
        <w:rPr>
          <w:lang w:val="id_ID" w:bidi="id_ID"/>
        </w:rPr>
      </w:r>
      <w:r>
        <w:rPr>
          <w:lang w:val="id_ID" w:bidi="id_ID"/>
        </w:rPr>
        <w:t>Orang yang disembuhkan itu sudah menganggap dirinya sebagai murid Yesus. Dia mengajukan pertanyaan yang sangat berani kepada orang-orang Farisi. Dia berkata, "Kamu tidak ingin menjadi murid-murid-Nya juga, bukan?" Orang yang disembuhkan itu mungkin frustrasi dengan pertanyaan mereka, dan mengajukan pertanyaan ini karena frustrasinya. Tetapi orang-orang Farisi tidak menyukai pertanyaan itu. Mereka dengan cepat berkata, "Kami adalah murid-murid Musa, tetapi mengenai orang ini, kami tidak tahu dari mana Dia datang." Sekali lagi, mereka tidak menggunakan nama Yesus, dan ini kemungkinan merupakan tanda ketidakhormatan. Mereka menunjukkan kontras dalam ucapan mereka dengan menggunakan nama Musa tetapi tidak menggunakan nama Yesus.</w:t>
      </w:r>
    </w:p>
    <w:p>
      <w:pPr/>
      <w:r>
        <w:rPr>
          <w:lang w:val="id_ID" w:bidi="id_ID"/>
        </w:rPr>
      </w:r>
      <w:r>
        <w:rPr>
          <w:lang w:val="id_ID" w:bidi="id_ID"/>
        </w:rPr>
        <w:t>Kemudian, orang yang disembuhkan itu membuat pernyataan-pernyataan penting selanjutnya. Dia menyatakan keheranannya bahwa para pemimpin agama Israel ini tidak tahu dari mana asal seorang pria yang dapat menyembuhkan orang buta. Dia juga mengatakan bahwa, "Kita tahu bahwa Allah tidak mendengarkan orang-orang berdosa, tetapi Allah mendengarkan orang-orang yang takut akan Allah, atau orang-orang yang menghormati dan menaati Allah dengan melakukan kehendak-Nya." Ketika mengatakan hal itu, ia menunjukkan dengan jelas bahwa ia percaya Yesus diutus oleh Allah dan bahwa Yesus bukanlah orang berdosa, seperti yang dituduhkan oleh orang-orang Farisi.</w:t>
      </w:r>
    </w:p>
    <w:p>
      <w:pPr/>
      <w:r>
        <w:rPr>
          <w:lang w:val="id_ID" w:bidi="id_ID"/>
        </w:rPr>
      </w:r>
      <w:r>
        <w:rPr>
          <w:lang w:val="id_ID" w:bidi="id_ID"/>
        </w:rPr>
        <w:t>Orang yang disembuhkan itu melanjutkan dengan berkata bahwa, "sejak awal dunia, tidak pernha terdengar ada orang yang menyembuhkan seseorang yang terlahir buta." Dia berkata bahwa jika orang ini, Yesus, tidak berasal dari Allah, Ia tidak akan dapat berbuat apa-apa. Maksudnya adalah bahwa Yesus pasti berasal dari Allah. Orang yang disembuhkan jelas berbicara kebenaran yang diberikan Allah kepadanya. Dalam situasi ini, ia lebih menyadari kuasa dan kehadiran Allah daripada orang-orang Farisi.</w:t>
      </w:r>
    </w:p>
    <w:p>
      <w:pPr/>
      <w:r>
        <w:rPr>
          <w:lang w:val="id_ID" w:bidi="id_ID"/>
        </w:rPr>
      </w:r>
      <w:r>
        <w:rPr>
          <w:lang w:val="id_ID" w:bidi="id_ID"/>
        </w:rPr>
        <w:t xml:space="preserve">Berhentilah di sini dan diskusikan pertanyaan ini dalam kelompok: Dalam budaya anda, bagaimana orang awam dapat menentang atau mempertanyakan seseorang yang memiliki otoritas atas mereka seperti polisi, para pemimpin agama, atau seorang guru? Hentikan sebentar rekaman ini di sini. </w:t>
      </w:r>
    </w:p>
    <w:p>
      <w:pPr/>
      <w:r>
        <w:rPr>
          <w:lang w:val="id_ID" w:bidi="id_ID"/>
        </w:rPr>
      </w:r>
      <w:r>
        <w:rPr>
          <w:lang w:val="id_ID" w:bidi="id_ID"/>
        </w:rPr>
        <w:t>Orang-orang Farisi menanggapi pernyataan orang yang disembuhkan itu dengan menyerangnya. Orang-orang Farisi menanggapi dengan sebuah pertanyaan yang tidak mereka harapkan jawabannya. Mereka berkata, "Kamu dilahirkan dalam dosa sepenuhnya, dan kamu mau mengajar kami?" Ini adalah teguran, dan penghinaan. Mereka mengatakan bahwa ia sepenuhnya seorang berdosa, seorang berdosa sejak ia dilahirkan, dan terus hidup di dalamnya. Pada titik ini, tampaknya mereka mengingat bahwa beberapa hari sebelumnya ia adalah seorang pengemis buta. Mereka menghina dia dalam upaya untuk mejatuhkan reputasinya. Kemudian orang-orang Farisi mengusirnya dari rumah ibadat. Makna di sini tidak jelas. Bisa jadi mereka mengucilkannya, atau bisa juga itu sekadar berarti mereka mengusirnya keluar dari gedung itu. Bagaimanapun juga, ini adalah hukuman yang serius bagi orang-orang Yahudi. Orang-orang Farisi tidak mengeluarkan orang itu dari agama Yahudi, atau dari Bait Suci tersebut, melainkan ia dikeluarkan dari rumah ibadat lokalnya, tempat keluarga dan tetangganya biasa beribadah.</w:t>
      </w:r>
    </w:p>
    <w:p>
      <w:pPr/>
      <w:r>
        <w:rPr>
          <w:lang w:val="id_ID" w:bidi="id_ID"/>
        </w:rPr>
      </w:r>
      <w:r>
        <w:rPr>
          <w:lang w:val="id_ID" w:bidi="id_ID"/>
        </w:rPr>
        <w:t xml:space="preserve">Berhentilah di sini dan diskusikan pertanyaan ini dalam kelompok: Jika salah satu anggota keluarga anda dikeluarkan dari tempat ibadah, bagaimana hal itu akan memengaruhi keluarga anda dan anggota keluarga tersebut?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9:24–34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Orang-orang Farisi memanggil orang yang telah disembuhkan itu kembali untuk berbicara dengan mereka. Mereka mencoba memaksakan pendapat mereka kepadanya. Sebaliknya, orang yang disembuhkan itu mengatakan kepada mereka bahwa dulunya ia buta, dan sekarang ia dapat melihat.</w:t>
      </w:r>
    </w:p>
    <w:p>
      <w:pPr/>
      <w:r>
        <w:rPr>
          <w:lang w:val="id_ID" w:bidi="id_ID"/>
        </w:rPr>
      </w:r>
      <w:r>
        <w:rPr>
          <w:b/>
          <w:lang w:val="id_ID" w:bidi="id_ID"/>
        </w:rPr>
        <w:t>Dalam adegan kedua:</w:t>
      </w:r>
      <w:r>
        <w:rPr>
          <w:lang w:val="id_ID" w:bidi="id_ID"/>
        </w:rPr>
        <w:t xml:space="preserve"> Orang-orang Farisi bertanya kepadanya bagaimana Yesus menyembuhkan orang itu. Dia menjawab bahwa ia sudah memberi tahu mereka apa yang terjadi, tetapi mereka tidak mendengarkannya.</w:t>
      </w:r>
    </w:p>
    <w:p>
      <w:pPr/>
      <w:r>
        <w:rPr>
          <w:lang w:val="id_ID" w:bidi="id_ID"/>
        </w:rPr>
      </w:r>
      <w:r>
        <w:rPr>
          <w:b/>
          <w:lang w:val="id_ID" w:bidi="id_ID"/>
        </w:rPr>
        <w:t>Dalam adegan ketiga:</w:t>
      </w:r>
      <w:r>
        <w:rPr>
          <w:lang w:val="id_ID" w:bidi="id_ID"/>
        </w:rPr>
        <w:t xml:space="preserve"> Orang itu bertanya apakah mereka ingin menjadi murid-murid Yesus juga. Orang-orang Farisi itu kemudian menghina Yesus dan orang ini. Namun, orang itu menantang mereka untuk merenungkan bahwa Yesus pasti berasal dari Allah, karena ia menyembuhkan seorang pria yang lahir buta.</w:t>
      </w:r>
    </w:p>
    <w:p>
      <w:pPr/>
      <w:r>
        <w:rPr>
          <w:lang w:val="id_ID" w:bidi="id_ID"/>
        </w:rPr>
      </w:r>
      <w:r>
        <w:rPr>
          <w:b/>
          <w:lang w:val="id_ID" w:bidi="id_ID"/>
        </w:rPr>
        <w:t>Dalam adegan keempat:</w:t>
      </w:r>
      <w:r>
        <w:rPr>
          <w:lang w:val="id_ID" w:bidi="id_ID"/>
        </w:rPr>
        <w:t xml:space="preserve"> Orang-orang Farisi menghina orang itu dan mengusirnya keluar dari rumah ibadat.</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Pria yang disembuhkan dari kebutaan</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Sebagai kelompok, perhatikanlah bagian-bagian ini dari latar belakang perikop.</w:t>
      </w:r>
    </w:p>
    <w:p>
      <w:pPr/>
      <w:r>
        <w:rPr>
          <w:lang w:val="id_ID" w:bidi="id_ID"/>
        </w:rPr>
      </w:r>
      <w:r>
        <w:rPr>
          <w:lang w:val="id_ID" w:bidi="id_ID"/>
        </w:rPr>
        <w:t>Adegan 1</w:t>
      </w:r>
    </w:p>
    <w:p>
      <w:pPr/>
      <w:r>
        <w:rPr>
          <w:lang w:val="id_ID" w:bidi="id_ID"/>
        </w:rPr>
      </w:r>
      <w:r>
        <w:rPr>
          <w:lang w:val="id_ID" w:bidi="id_ID"/>
        </w:rPr>
        <w:t>Bagian awal perikop ini menggunakan kata pengantar yang menunjukkan bahwa orang-orang Farisi beralih dari menginterogasi orang tua pria yang disembuhkan itu menjadi menginterogasi pria itu lagi.</w:t>
      </w:r>
    </w:p>
    <w:p>
      <w:pPr/>
      <w:r>
        <w:rPr>
          <w:lang w:val="id_ID" w:bidi="id_ID"/>
        </w:rPr>
      </w:r>
      <w:r>
        <w:rPr>
          <w:lang w:val="id_ID" w:bidi="id_ID"/>
        </w:rPr>
        <w:t>Mereka memulai dengan sebuah pernyataan, "Berikanlah kemuliaan kepada Allah, kami tahu bahwa orang ini adalah orang berdosa."</w:t>
      </w:r>
    </w:p>
    <w:p>
      <w:pPr/>
      <w:r>
        <w:rPr>
          <w:lang w:val="id_ID" w:bidi="id_ID"/>
        </w:rPr>
      </w:r>
      <w:r>
        <w:rPr>
          <w:lang w:val="id_ID" w:bidi="id_ID"/>
        </w:rPr>
        <w:t>Ini adalah sebuah tantangan bagi orang itu untuk jujur kepada orang-orang Farisi. "Berikanlah kemuliaan kepada Allah" dapat diterjemahkan sebagai "Bersumpah di hadapan Allah untuk mengatakan kebenaran" atau "Ucapkanlah kebenaran di hadapan Allah." Mereka ingin memastikan bahwa orang itu memberikan kemuliaan kepada Allah untuk penyembuhan ini, dan bukan kepada Yesus. Orang-orang Farisi juga ingin orang itu membuat pernyataan seperti sumpah atau janji suci kepada mereka.</w:t>
      </w:r>
    </w:p>
    <w:p>
      <w:pPr/>
      <w:r>
        <w:rPr>
          <w:lang w:val="id_ID" w:bidi="id_ID"/>
        </w:rPr>
      </w:r>
      <w:r>
        <w:rPr>
          <w:lang w:val="id_ID" w:bidi="id_ID"/>
        </w:rPr>
        <w:t>Mereka juga menyapaikan pendapat mereka sendiri tentang Yesus, bahwa Dia bukan orang yang baik. Mereka mencoba membuat orang itu setuju dengan mereka, dan mengatakannya dengan kata-katanya sendiri sendiri. Ketika mereka menolak untuk menyebut nama Yesus, mereka sedang menunjukkan sikap tidak hormat. Ungkapan "Orang ini" bahkan bisa menjadi "orang tersebut" atau "pria ini." Dengan menyebut Yesus sebagai orang berdosa, maksud mereka adalah bahwa Ia tidak menaati hukum Yahudi. Dalam hukum Yahudi, orang-orang idak boleh bekerja pada hari Sabat Yahudi, yaitu hari perhentian." Para pemimpin agama menganggap Yesus sebagai orang berdosa karena Ia membuat lumpur dan menyembuhkan orang itu pada Hari Sabat.</w:t>
      </w:r>
    </w:p>
    <w:p>
      <w:pPr/>
      <w:r>
        <w:rPr>
          <w:lang w:val="id_ID" w:bidi="id_ID"/>
        </w:rPr>
      </w:r>
      <w:r>
        <w:rPr>
          <w:lang w:val="id_ID" w:bidi="id_ID"/>
        </w:rPr>
        <w:t>Tanggapan dari orang yang disembuhkan di sini adalah bagian yang paling penting dari perikop ini. Orang yang disembuhkan itu berkata kepada mereka, "Saya tidak tahu apakah dia orang berdosa atau bukan tetapi satu hal yang saya tahu, tadinya saya buta, tetapi sekarang saya dapat melihat!" Itu adalah ungkapan iman sederhana terhadap apa yang diyakini benar oleh orang ini. Bahasa asli dari perikop ini memberikan penekanan pada frasa "satu hal yang aku tahu." Itu juga dapat diterjemahkan sebagai "yang saya tahu adalah ini" atau "tetapi saya pasti tahu satu hal ini."</w:t>
      </w:r>
    </w:p>
    <w:p>
      <w:pPr/>
      <w:r>
        <w:rPr>
          <w:lang w:val="id_ID" w:bidi="id_ID"/>
        </w:rPr>
      </w:r>
      <w:r>
        <w:rPr>
          <w:lang w:val="id_ID" w:bidi="id_ID"/>
        </w:rPr>
        <w:t>Adegan 2</w:t>
      </w:r>
    </w:p>
    <w:p>
      <w:pPr/>
      <w:r>
        <w:rPr>
          <w:lang w:val="id_ID" w:bidi="id_ID"/>
        </w:rPr>
      </w:r>
      <w:r>
        <w:rPr>
          <w:lang w:val="id_ID" w:bidi="id_ID"/>
        </w:rPr>
        <w:t>Arah pembicaraan berubah lagi ketika orang-orang Farisi mengajukan pertanyaan lain kepada orang itu. Karena orang-orang Farisi tidak bisa membujuk orang yang disembuhkan itu untuk mengatakan apa yang mereka inginkan, mereka mengajukan pertanyaan lain. Mereka bertanya kepadanya bagaimana Yesus menyembuhkannya, khususnya, "Apa yang Ia lakukan kepadamu?" Orang-orang Farisi ingin mendengar tentang sesuatu yang Yesus lakukan yang secara khusus melanggar hukum Sabat.</w:t>
      </w:r>
    </w:p>
    <w:p>
      <w:pPr/>
      <w:r>
        <w:rPr>
          <w:lang w:val="id_ID" w:bidi="id_ID"/>
        </w:rPr>
      </w:r>
      <w:r>
        <w:rPr>
          <w:lang w:val="id_ID" w:bidi="id_ID"/>
        </w:rPr>
        <w:t>Orang yang disembuhkan itu menjawab bahwa ia sudah memberi tahu kepada orang-orang Farisi apa yang terjadi, tetapi mereka tidak mendengarkannya. Dia menanggapi dengan dua pertanyaan. Dia tidak ingin orang-orang Farisi menjawab pertanyaan-pertanyaan itu, tetapi sebaliknya ia menyampaikan maksudnya dengan mengajukan pertanyaan-pertanyaan itu. Dia berkata, "Mengapa kamu ingin mendengarnya lagi?" Orang itu menunjukkan rasa frustrasinya saat ia mengatakan hal ini. Orang yang disembuhkan itu tahu bahwa mereka tidak percaya kepada apa yang ia katakan tentang Yesus.</w:t>
      </w:r>
    </w:p>
    <w:p>
      <w:pPr/>
      <w:r>
        <w:rPr>
          <w:lang w:val="id_ID" w:bidi="id_ID"/>
        </w:rPr>
      </w:r>
      <w:r>
        <w:rPr>
          <w:lang w:val="id_ID" w:bidi="id_ID"/>
        </w:rPr>
        <w:t>Adegan 3</w:t>
      </w:r>
    </w:p>
    <w:p>
      <w:pPr/>
      <w:r>
        <w:rPr>
          <w:lang w:val="id_ID" w:bidi="id_ID"/>
        </w:rPr>
      </w:r>
      <w:r>
        <w:rPr>
          <w:lang w:val="id_ID" w:bidi="id_ID"/>
        </w:rPr>
        <w:t>Orang yang disembuhkan itu kemudian mengajukan pertanyaan yang sangat berani kepada orang-orang Farisi. Dia berkata, "Kamu tidak ingin menjadi murid-murid-Nya juga, bukan?" Orang yang disembuhkan itu mungkin merasa frustrasi dengan pertanyaan mereka, dan mengajukan pertanyaan ini karena rasa frustrasinya. Orang yang disembuhkan itu menyiratkan bahwa ia adalah murid Yesus melalui caranya mengucapkan "juga."</w:t>
      </w:r>
    </w:p>
    <w:p>
      <w:pPr/>
      <w:r>
        <w:rPr>
          <w:lang w:val="id_ID" w:bidi="id_ID"/>
        </w:rPr>
      </w:r>
      <w:r>
        <w:rPr>
          <w:lang w:val="id_ID" w:bidi="id_ID"/>
        </w:rPr>
        <w:t>Orang-orang Farisi tidak menyukai pertanyaan itu. Mereka dengan cepat berkata, "Kami adalah murid-murid Musa, tetapi mengenai orang ini, kami tidak tahu dari mana Dia datang." Mereka menunjukkan kontras dalam ucapan mereka dengan menggunakan nama Musa, tetapi tidak menggunakan nama Yesus. Telah diketahui secara luas bahwa Musa berasal dari Allah, tetapi orang-orang Farisi mengatakan bahwa mereka tidak tahu dari mana Yesus datang.</w:t>
      </w:r>
    </w:p>
    <w:p>
      <w:pPr/>
      <w:r>
        <w:rPr>
          <w:lang w:val="id_ID" w:bidi="id_ID"/>
        </w:rPr>
      </w:r>
      <w:r>
        <w:rPr>
          <w:lang w:val="id_ID" w:bidi="id_ID"/>
        </w:rPr>
        <w:t>Orang yang disembuhkan itu mengatakan bahwa ia heran karena para pemimpin agama Israel ini tidak tahu dari mana seorang pria yang dapat menyembuhkan orang-orang buta datang. Dia juga mengatakan bahwa, "Kita tahu bahwa Allah tidak mendengarkan orang-orang berdosa, tetapi Allah mendengarkan orang-orang yang takut akan Allah yang melakukan kehendak-Nya." Ketika ia mengatakan hal ini, ia memperjelas bahwa ia percaya Allah mengutus Yesus, dan Yesus bukanlah orang berdosa.</w:t>
      </w:r>
    </w:p>
    <w:p>
      <w:pPr/>
      <w:r>
        <w:rPr>
          <w:lang w:val="id_ID" w:bidi="id_ID"/>
        </w:rPr>
      </w:r>
      <w:r>
        <w:rPr>
          <w:lang w:val="id_ID" w:bidi="id_ID"/>
        </w:rPr>
        <w:t>Orang yang disembuhkan itu berkata, "sejak dunia dijadikan, tidak ada yang pernah mendengar bahwa seseorang telah menyembuhkan orang yang lahir buta." Ini merupakan pernyataan pendapat orang yang disembuhkan itu. Sangat langka bagi seseorang yang lahir dalam keadaan buta; kebanyakan orang yang buta menjadi buta setelah lahir. Pasti benar bahwa orang ini belum pernah mendengar tentang seseorang yang lahir buta bisa disembuhkan.</w:t>
      </w:r>
    </w:p>
    <w:p>
      <w:pPr/>
      <w:r>
        <w:rPr>
          <w:lang w:val="id_ID" w:bidi="id_ID"/>
        </w:rPr>
      </w:r>
      <w:r>
        <w:rPr>
          <w:lang w:val="id_ID" w:bidi="id_ID"/>
        </w:rPr>
        <w:t>Dia mengatakan bahwa jika orang ini tidak berasal dari Allah, Ia tidak dapat melakukan apa pun. Ini adalah sebuah pernyataan yang kuat, penuh dengan iman dan keberanian. Maksud dia adalah bahwa Yesus pasti berasal dari Allah.</w:t>
      </w:r>
    </w:p>
    <w:p>
      <w:pPr/>
      <w:r>
        <w:rPr>
          <w:lang w:val="id_ID" w:bidi="id_ID"/>
        </w:rPr>
      </w:r>
      <w:r>
        <w:rPr>
          <w:lang w:val="id_ID" w:bidi="id_ID"/>
        </w:rPr>
        <w:t>Adegan 4</w:t>
      </w:r>
    </w:p>
    <w:p>
      <w:pPr/>
      <w:r>
        <w:rPr>
          <w:lang w:val="id_ID" w:bidi="id_ID"/>
        </w:rPr>
      </w:r>
      <w:r>
        <w:rPr>
          <w:lang w:val="id_ID" w:bidi="id_ID"/>
        </w:rPr>
        <w:t xml:space="preserve">Orang-orang Farisi menanggapi dengan pertanyaan yang digunakan untuk menegur dan menghina orang yang disembuhkan itu. Mereka menghina dia dengan mengatakan bahwa ia sepenuhnya adalah seorang pendosa, yang lahir dalam dosa dan terus hidup di dalamnya. Ketika mereka mengatakan hal ini, mereka juga menghina orang tua pria tersebut. Pada titik ini, tampaknya mereka teringat bahwa ia adalah seorang pengemis buta hanya beberapa hari sebelumnya. Mereka sengaja menghina dia sebagai upaya untuk menjatuhkan dia sebagai orang yang dapat dipercaya. </w:t>
      </w:r>
    </w:p>
    <w:p>
      <w:pPr/>
      <w:r>
        <w:rPr>
          <w:lang w:val="id_ID" w:bidi="id_ID"/>
        </w:rPr>
      </w:r>
      <w:r>
        <w:rPr>
          <w:lang w:val="id_ID" w:bidi="id_ID"/>
        </w:rPr>
        <w:t>Kemudian orang-orang Farisi mengusirnya dari rumah ibadat. Maksudnya di sini tidak jelas. Mungkin mereka melarangnya supaya jangan masuk ke tempat itu lagi atau bisa jadi hanya berarti bahwa mereka menyuruh dia keluar dari bangunan itu. Ini adalah bahaya yang dikhawatirkan orang tua dari orang yang disembuhkan itu dalam perikop sebelumnya. Sekarang, ini terjadi pada orang yang disembuhkan itu. Itu adalah penghinaan yang serius baginya.</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9:24–34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Pria yang disembuhkan dari kebutaan</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percakapan, alur, jalannya kisah, dan urutan waktu dalam cerita. Pastikan kamu tidak melewatkan bagian yang sulit atau penting sewaktu memperagakan kisah tersebut.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bisa diberikan.</w:t>
      </w:r>
    </w:p>
    <w:p>
      <w:pPr/>
      <w:r>
        <w:rPr>
          <w:lang w:val="id_ID" w:bidi="id_ID"/>
        </w:rPr>
      </w:r>
      <w:r>
        <w:rPr>
          <w:lang w:val="id_ID" w:bidi="id_ID"/>
        </w:rPr>
        <w:t>Dalam perikop sebelumnya, orang-orang Farisi mempertanyakan orang yang telah disembuhkan dari kebutaan trsebut dan kemudian orang tuanya. Mereka mencoba memastikan apakah ia benar-benar anak dari orang-orang ini, dan apakah ia memang lahir dalam keadaan buta. Setelah ini, orang-orang Farisi memanggil kembali orang yang telah disembuhkan itu untuk berbicara kepada mereka.</w:t>
      </w:r>
    </w:p>
    <w:p>
      <w:pPr/>
      <w:r>
        <w:rPr>
          <w:lang w:val="id_ID" w:bidi="id_ID"/>
        </w:rPr>
      </w:r>
      <w:r>
        <w:rPr>
          <w:lang w:val="id_ID" w:bidi="id_ID"/>
        </w:rPr>
        <w:t xml:space="preserve">Mereka memulai dengan, "Muliakanlah Allah." Kemudian mereka berkata, "Kami tahu bahwa orang ini adalah orang berdosa." </w:t>
      </w:r>
    </w:p>
    <w:p>
      <w:pPr/>
      <w:r>
        <w:rPr>
          <w:lang w:val="id_ID" w:bidi="id_ID"/>
        </w:rPr>
      </w:r>
      <w:r>
        <w:rPr>
          <w:lang w:val="id_ID" w:bidi="id_ID"/>
        </w:rPr>
        <w:t xml:space="preserve">Orang yang disembuhkan itu berkata kepada mereka, "Saya tidak tahu apakah dia seorang berdosa, tetapi saya tahu ini, saya dulu buta, tetapi sekarang dapat melihat!"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pria yang disembuhkan, "Apa yang Anda pikirkan atau rasakan?" Orang itu mungkin menjawab hal-hal seperti, "Saya khawatir bahwa mereka akan mencelakai saya," atau "Mengapa mereka begitu membenci Yesus?" atau "Bagaimana saya dapat menjawab orang-orang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Setelah itu, orang-orang Farisi bertanya kepada orang itu, "Apa yang Dia lakukan kepadamu, bagaimana Dia membuka matamu?" Orang yang disembuhkan itu menjawab bahwa ia sudah mengatakan kepada orang-orang Farisi apa yang terjadi, tetapi mereka tidak mendengarkannya.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salah satu orang yang memerankan orang farisi, "Apa yang anda pikirkan atau rasakan?" Orang itu mungkin menjawab hal-hal seperti, "Kami harus membuat orang ini mengatakan sesuatu yang akan membantu kami," atau "Mengapa ia tidak setuju dengan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Orang yang disembuhkan itu kemudian mengajukan pertanyaan yang sangat berani kepada orang-orang Farisi. Dia berkata, "Kamu tidak ingin menjadi murid-murid-Nya juga, bukan?" </w:t>
      </w:r>
    </w:p>
    <w:p>
      <w:pPr/>
      <w:r>
        <w:rPr>
          <w:lang w:val="id_ID" w:bidi="id_ID"/>
        </w:rPr>
      </w:r>
      <w:r>
        <w:rPr>
          <w:lang w:val="id_ID" w:bidi="id_ID"/>
        </w:rPr>
        <w:t xml:space="preserve">Mereka dengan cepat berkata, "Kami adalah murid-murid Musa, tetapi mengenai orang ini, kami tidak tahu dari mana Dia datang."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Tanyakanlah kepada orang yang memerankan orang Farisi, "Apa yang kalian pikirkan atau rasakan?" Orang-orang mungkin menjawab hal-hal seperti, "Orang ini membuat kami sangat marah." Kami tahu kebenarannya, sedangkan ia tidak," atau "Apakah kami benar-benar pada pihak yang benar?" Apakah orang ini telah menemukan Juruselamat yang Dijanjikan?"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Kemudian, orang yang disembuhkan itu membuat pernyataan-pernyataan yang penting lainnya. Dia menyatakan takjubnya bahwa para pemimpin agama Israel ini tidak tahu dari mana asal seorang pria yang dapat menyembuhkan orang-orang buta. Dia juga mengatakan bahwa, "Kita tahu bahwa Allah tidak mendengarkan orang-orang berdosa, tetapi Allah mendengarkan orang-orang yang takut akan Allah yang melakukan kehendak-Nya." </w:t>
      </w:r>
    </w:p>
    <w:p>
      <w:pPr/>
      <w:r>
        <w:rPr>
          <w:lang w:val="id_ID" w:bidi="id_ID"/>
        </w:rPr>
      </w:r>
      <w:r>
        <w:rPr>
          <w:lang w:val="id_ID" w:bidi="id_ID"/>
        </w:rPr>
        <w:t xml:space="preserve">Orang yang disembuhkan itu melanjutkan dengan berkata bahwa, "sejak dunia dijadikan, belum pernah terdengar ada orang yang menyembuhkan orang yang lahir buta." Dia mengatakan bahwa jika orang ini, Yesus, tidak berasal dari Allah, Ia tidak akan dapat melakukan apa pun.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pria yang disembuhkan itu, "Apa yang Anda pikirkan atau rasakan?" Orang itu mungkin menjawab hal-hal seperti, "Saya rasa Allah sedang berbicara melalui saya sekarang," atau "Apa yang baru saja saya katakan?" atau "Orang-orang Farisi tidak tahu kapan Allah sedang bekerja."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Orang-orang Farisi menanggapi pernyataan-pernyataan orang yang disembuhkan itu dengan menyerangnya. Mereka mengatakan bahwa ia "lahir sepenuhnya dalam dosa," dan ia tidak boleh mengajar mereka. Mereka menghina orang itu, mengatakan bahwa ia sepenuhnya seorang berdosa, lahir dalam dosa, dan terus hidup di dalamnya. Kemudian orang-orang Farisi mengusirnya dari rumah ibadat.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salah satu orang yang memerankan orang farisi, "Apa yang anda pikirkan atau rasakan?" Orang itu mungkin menjawab hal-hal seperti, "Orang ini gila." Dia berpikir bahwa ia tahu lebih banyak daripada yang kita lakukan," atau "Setidaknya ia sudah dikeluarkan dari rumah ibadat."</w:t>
      </w:r>
    </w:p>
    <w:p>
      <w:pPr>
        <w:pStyle w:val="ListBullet"/>
        <w:spacing w:line="240" w:lineRule="auto"/>
        <w:ind w:left="720"/>
      </w:pPr>
      <w:r>
        <w:rPr>
          <w:lang w:val="id_ID" w:bidi="id_ID"/>
        </w:rPr>
      </w:r>
      <w:r>
        <w:rPr>
          <w:lang w:val="id_ID" w:bidi="id_ID"/>
        </w:rPr>
        <w:t>Tanyakan kepada orang yang memerankan orang yang disembuhkan, "Apa yang Anda pikirkan atau rasakan?" Orang itu mungkin menjawab hal-hal seperti, "Saya tidak tahu apa yang akan saya lakukan, mereka telah mempermalukan saya di depan orang-orang dan Allah," atau "Saya tidak percaya bahwa ini terjadi pada saya," atau "Saya bertanya-tanya di mana Yesus berada?"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9:24–34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Para pemimpin Yahudi memulai dengan sebuah pernyataan: "Berikanlah </w:t>
      </w:r>
      <w:r>
        <w:rPr>
          <w:b/>
          <w:lang w:val="id_ID" w:bidi="id_ID"/>
        </w:rPr>
        <w:t>kemuliaan</w:t>
      </w:r>
      <w:r>
        <w:rPr>
          <w:lang w:val="id_ID" w:bidi="id_ID"/>
        </w:rPr>
        <w:t xml:space="preserve"> kepada Allah." Ini adalah sebuah tantangan bagi orang itu untuk bersikap jujur kepada orang-orang Farisi. Mereka tidak percaya kepadanya, atau ingin dia setuju dengan mereka. "Muliakanlah Allah" dapat diterjemahkan sebagai "Bersumpahlah demi Allah untuk mengatakan kebenaran" atau "Ucapkanlah kebenaran di hadapan Allah." Mereka ingin orang itu mengucapkan sumpah suci di hadapan mereka. Pastikan untuk menggunakan kata yang sama untuk </w:t>
      </w:r>
      <w:r>
        <w:rPr>
          <w:b/>
          <w:lang w:val="id_ID" w:bidi="id_ID"/>
        </w:rPr>
        <w:t>kemuliaan</w:t>
      </w:r>
      <w:r>
        <w:rPr>
          <w:lang w:val="id_ID" w:bidi="id_ID"/>
        </w:rPr>
        <w:t xml:space="preserve"> seperti yang telah Anda gunakan pada perikop-perikop sebelumnya. Untuk informasi lebih lanjut tentang kata kemuliaan dalam perikop ini, lihat kata </w:t>
      </w:r>
      <w:r>
        <w:rPr>
          <w:lang w:val="id_ID" w:bidi="id_ID"/>
        </w:rPr>
        <w:t>memuliakan</w:t>
      </w:r>
      <w:r>
        <w:rPr>
          <w:lang w:val="id_ID" w:bidi="id_ID"/>
        </w:rPr>
        <w:t xml:space="preserve"> dalam Daftar Kata Utama</w:t>
      </w:r>
    </w:p>
    <w:p>
      <w:pPr/>
      <w:r>
        <w:rPr>
          <w:lang w:val="id_ID" w:bidi="id_ID"/>
        </w:rPr>
      </w:r>
      <w:r>
        <w:rPr>
          <w:lang w:val="id_ID" w:bidi="id_ID"/>
        </w:rPr>
        <w:t xml:space="preserve">Kemudian orang-orang Farisi berkata, "Kami tahu bahwa orang ini adalah seorang </w:t>
      </w:r>
      <w:r>
        <w:rPr>
          <w:b/>
          <w:lang w:val="id_ID" w:bidi="id_ID"/>
        </w:rPr>
        <w:t>berdosa</w:t>
      </w:r>
      <w:r>
        <w:rPr>
          <w:lang w:val="id_ID" w:bidi="id_ID"/>
        </w:rPr>
        <w:t xml:space="preserve">." Pastikan Anda menggunakan kata yang sama untuk pendosa seperti yang telah Anda gunakan pada perikop-perikop sebelumnya. Untuk informasi lebih lanjut tentang </w:t>
      </w:r>
      <w:r>
        <w:rPr>
          <w:lang w:val="id_ID" w:bidi="id_ID"/>
        </w:rPr>
        <w:t>dosa</w:t>
      </w:r>
      <w:r>
        <w:rPr>
          <w:lang w:val="id_ID" w:bidi="id_ID"/>
        </w:rPr>
        <w:t>, silakan lihat Daftar Kata Utama.</w:t>
      </w:r>
    </w:p>
    <w:p>
      <w:pPr/>
      <w:r>
        <w:rPr>
          <w:lang w:val="id_ID" w:bidi="id_ID"/>
        </w:rPr>
      </w:r>
      <w:r>
        <w:rPr>
          <w:lang w:val="id_ID" w:bidi="id_ID"/>
        </w:rPr>
        <w:t xml:space="preserve">Orang yang disembuhkan itu kemudian mengajukan pertanyaan yang sangat berani kepada orang-orang Farisi. Dia berkata, "Kamu tidak ingin menjadi </w:t>
      </w:r>
      <w:r>
        <w:rPr>
          <w:b/>
          <w:lang w:val="id_ID" w:bidi="id_ID"/>
        </w:rPr>
        <w:t>murid-murid</w:t>
      </w:r>
      <w:r>
        <w:rPr>
          <w:lang w:val="id_ID" w:bidi="id_ID"/>
        </w:rPr>
        <w:t xml:space="preserve">-Nya juga, bukan?" Mereka dengan cepat berkata, "Kami adalah murid-murid Musa." Seorang murid adalah seseorang yang mengikuti dan belajar dari seorang guru agama tertentu tentang Allah, iman, dan kehidupan. Pastikan Anda menggunakan kata yang sama untuk murid seperti yang telah Anda lakukan di perikop-perikop sebelumnya. Untuk informasi lebih lanjut tentang </w:t>
      </w:r>
      <w:r>
        <w:rPr>
          <w:lang w:val="id_ID" w:bidi="id_ID"/>
        </w:rPr>
        <w:t>murid</w:t>
      </w:r>
      <w:r>
        <w:rPr>
          <w:lang w:val="id_ID" w:bidi="id_ID"/>
        </w:rPr>
        <w:t>, lihat Daftar Kata Utama.</w:t>
      </w:r>
    </w:p>
    <w:p>
      <w:pPr/>
      <w:r>
        <w:rPr>
          <w:lang w:val="id_ID" w:bidi="id_ID"/>
        </w:rPr>
      </w:r>
      <w:r>
        <w:rPr>
          <w:lang w:val="id_ID" w:bidi="id_ID"/>
        </w:rPr>
        <w:t xml:space="preserve">Kemudian, orang yang disembuhkan itu membuat pernyataan-pernyataan penting selanjutnya. Dia menyatakan keheranannya bahwa para pemimpin agama Israel ini tidak tahu dari mana asal seorang pria yang dapat menyembuhkan orang-orang buta. Dia juga mengatakan bahwa, "Kita tahu bahwa Allah tidak mendengarkan orang-orang berdosa, tetapi Allah mendengarkan orang-orang yang takut akan </w:t>
      </w:r>
      <w:r>
        <w:rPr>
          <w:b/>
          <w:lang w:val="id_ID" w:bidi="id_ID"/>
        </w:rPr>
        <w:t>Allah</w:t>
      </w:r>
      <w:r>
        <w:rPr>
          <w:lang w:val="id_ID" w:bidi="id_ID"/>
        </w:rPr>
        <w:t xml:space="preserve">, atau para penyembah yang melakukan </w:t>
      </w:r>
      <w:r>
        <w:rPr>
          <w:b/>
          <w:lang w:val="id_ID" w:bidi="id_ID"/>
        </w:rPr>
        <w:t>kehendak</w:t>
      </w:r>
      <w:r>
        <w:rPr>
          <w:lang w:val="id_ID" w:bidi="id_ID"/>
        </w:rPr>
        <w:t xml:space="preserve">-Nya." Orang yang takut akan Allah atau merupakan seorang penyembah adalah seseorang yang melakukan </w:t>
      </w:r>
      <w:r>
        <w:rPr>
          <w:b/>
          <w:lang w:val="id_ID" w:bidi="id_ID"/>
        </w:rPr>
        <w:t>kehendak Allah</w:t>
      </w:r>
      <w:r>
        <w:rPr>
          <w:lang w:val="id_ID" w:bidi="id_ID"/>
        </w:rPr>
        <w:t xml:space="preserve">. Orang ini percaya bahwa Yesus melakukan kehendak Allah. Kehendak Allah adalah rencana Allah, atau tujuan-Nya. Seseorang yang melakukan kehendak Allah melakukan hal-hal yang telah Allah perintahkan kepada mereka. Pastikan untuk menggunakan kata yang sama untuk orang yang takut akan </w:t>
      </w:r>
      <w:r>
        <w:rPr>
          <w:b/>
          <w:lang w:val="id_ID" w:bidi="id_ID"/>
        </w:rPr>
        <w:t>Allah</w:t>
      </w:r>
      <w:r>
        <w:rPr>
          <w:lang w:val="id_ID" w:bidi="id_ID"/>
        </w:rPr>
        <w:t xml:space="preserve"> atau seseorang yang </w:t>
      </w:r>
      <w:r>
        <w:rPr>
          <w:b/>
          <w:lang w:val="id_ID" w:bidi="id_ID"/>
        </w:rPr>
        <w:t>menyembah</w:t>
      </w:r>
      <w:r>
        <w:rPr>
          <w:lang w:val="id_ID" w:bidi="id_ID"/>
        </w:rPr>
        <w:t xml:space="preserve"> Allah seperti yang telah Anda gunakan pada perikop-perikop sebelumnya. Untuk informasi lebih lanjut tentang orang yang takut akan Tuhan atau tentang ibadah, lihat bagian </w:t>
      </w:r>
      <w:r>
        <w:rPr>
          <w:lang w:val="id_ID" w:bidi="id_ID"/>
        </w:rPr>
        <w:t>ibadah</w:t>
      </w:r>
      <w:r>
        <w:rPr>
          <w:lang w:val="id_ID" w:bidi="id_ID"/>
        </w:rPr>
        <w:t xml:space="preserve"> atau </w:t>
      </w:r>
      <w:r>
        <w:rPr>
          <w:lang w:val="id_ID" w:bidi="id_ID"/>
        </w:rPr>
        <w:t>takut akan Allah</w:t>
      </w:r>
      <w:r>
        <w:rPr>
          <w:lang w:val="id_ID" w:bidi="id_ID"/>
        </w:rPr>
        <w:t xml:space="preserve"> dalam Daftar Kata Utama. Pastikan untuk menggunakan kata yang sama untuk "kehendak Allah" seperti yang telah Anda gunakan pada perikop sebelumnya.</w:t>
      </w:r>
    </w:p>
    <w:p>
      <w:pPr/>
      <w:r>
        <w:rPr>
          <w:lang w:val="id_ID" w:bidi="id_ID"/>
        </w:rPr>
      </w:r>
      <w:r>
        <w:rPr>
          <w:lang w:val="id_ID" w:bidi="id_ID"/>
        </w:rPr>
        <w:t xml:space="preserve">Kemudian orang-orang Farisi mengusirnya dari </w:t>
      </w:r>
      <w:r>
        <w:rPr>
          <w:b/>
          <w:lang w:val="id_ID" w:bidi="id_ID"/>
        </w:rPr>
        <w:t>rumah ibadat</w:t>
      </w:r>
      <w:r>
        <w:rPr>
          <w:lang w:val="id_ID" w:bidi="id_ID"/>
        </w:rPr>
        <w:t xml:space="preserve">. Rumah ibadat adalah tempat ibadah orang Yahudi di mana orang-orang di desa dapat bertemu, alih-alih di Bait Suci utama di Yerusalem. Makna di sini tidak jelas. Bisa jadii mereka mengucilkannya, atau bisa juga itu sekadar berarti mereka menyuruh dia keluar dari bangunan itu. Ini merupakan hukuman yang berat bagi orang-orang Yahudi. Sementara orang itu tidak dikeluarkan dari agama Yahudi, atau Bait Suci tersebut, ia dikeluarkan dari rumah ibadat setempat di mana keluarga dan tetangganya biasa beribadah. Pastikan Anda menggunakan kata yang sama untuk 'sinagoge' seperti yang telah Anda gunakan pada perikop-perikop sebelumnya. Untuk informasi lebih lanjut tentang rumah ibadat, lihat Daftar Kata Utama untuk </w:t>
      </w:r>
      <w:r>
        <w:rPr>
          <w:lang w:val="id_ID" w:bidi="id_ID"/>
        </w:rPr>
        <w:t>rumah ibadat</w:t>
      </w:r>
      <w:r>
        <w:rPr>
          <w:lang w:val="id_ID" w:bidi="id_ID"/>
        </w:rPr>
        <w:t>.</w:t>
      </w:r>
    </w:p>
    <w:p>
      <w:pPr/>
      <w:r>
        <w:rPr>
          <w:lang w:val="id_ID" w:bidi="id_ID"/>
        </w:rPr>
      </w:r>
      <w:r>
        <w:rPr>
          <w:lang w:val="id_ID" w:bidi="id_ID"/>
        </w:rPr>
        <w:t xml:space="preserve">Berhentilahdi sini dan lihatlah foto </w:t>
      </w:r>
      <w:r>
        <w:rPr>
          <w:lang w:val="id_ID" w:bidi="id_ID"/>
        </w:rPr>
        <w:t>rumah ibadat</w:t>
      </w:r>
      <w:r>
        <w:rPr>
          <w:lang w:val="id_ID" w:bidi="id_ID"/>
        </w:rPr>
        <w:t xml:space="preserve">secara berkelompok. Hentikan sebantar rekaman ini di sini.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9:35–41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9:35–41 dan renungkanlah dalam hatimu.</w:t>
      </w:r>
    </w:p>
    <w:p>
      <w:pPr/>
      <w:r>
        <w:rPr>
          <w:lang w:val="id_ID" w:bidi="id_ID"/>
        </w:rPr>
      </w:r>
      <w:r>
        <w:rPr>
          <w:lang w:val="id_ID" w:bidi="id_ID"/>
        </w:rPr>
        <w:t>Dengarkan versi audio dari Yohanes 9:35–41 sebanyak tiga kali, dalam tiga terjemahan berbeda, jika memungkinkan. Kemudian, secara berkelompok, bahas pertanyaan-pertanyaan berikut:</w:t>
      </w:r>
    </w:p>
    <w:p>
      <w:pPr>
        <w:pStyle w:val="ListBullet"/>
        <w:spacing w:line="240" w:lineRule="auto"/>
        <w:ind w:left="720"/>
      </w:pPr>
      <w:r>
        <w:rPr>
          <w:lang w:val="id_ID" w:bidi="id_ID"/>
        </w:rPr>
      </w:r>
      <w:r>
        <w:rPr>
          <w:lang w:val="id_ID" w:bidi="id_ID"/>
        </w:rPr>
        <w:t>Apa yang Anda sukai dalam perikop ini?</w:t>
      </w:r>
    </w:p>
    <w:p>
      <w:pPr>
        <w:pStyle w:val="ListBullet"/>
        <w:spacing w:line="240" w:lineRule="auto"/>
        <w:ind w:left="720"/>
      </w:pPr>
      <w:r>
        <w:rPr>
          <w:lang w:val="id_ID" w:bidi="id_ID"/>
        </w:rPr>
      </w:r>
      <w:r>
        <w:rPr>
          <w:lang w:val="id_ID" w:bidi="id_ID"/>
        </w:rPr>
        <w:t>Apa yang tidak Anda sukai atau tidak Anda mengerti dalam perikop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perikop ini sampaikan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9:35–41 dalam terjemahan yang paling mudah dimengerti.</w:t>
      </w:r>
    </w:p>
    <w:p>
      <w:pPr/>
      <w:r>
        <w:rPr>
          <w:lang w:val="id_ID" w:bidi="id_ID"/>
        </w:rPr>
      </w:r>
      <w:r>
        <w:rPr>
          <w:lang w:val="id_ID" w:bidi="id_ID"/>
        </w:rPr>
        <w:t xml:space="preserve">Para pemimpin agama mengusir laki-laki yang disembuhkan Yesus dari kebutaan itu keluar dari Sinagoge. Ini berarti bahwa ia dikeluarkan dari komunitas agamanya. Perikop ini dimulai tepat setelah itu. Ketika Yesus mendengar bahwa para pemimpin agama mengusir laki-laki itu keluar dari Sinagoge, Dia menemui laki-laki itu untuk berbicara dengannya. Yesus bertanya kepada laki-laki yang disembuhkan itu, "Apakah kamu </w:t>
      </w:r>
      <w:r>
        <w:rPr>
          <w:b/>
          <w:lang w:val="id_ID" w:bidi="id_ID"/>
        </w:rPr>
        <w:t>percaya</w:t>
      </w:r>
      <w:r>
        <w:rPr>
          <w:lang w:val="id_ID" w:bidi="id_ID"/>
        </w:rPr>
        <w:t xml:space="preserve"> kepada </w:t>
      </w:r>
      <w:r>
        <w:rPr>
          <w:b/>
          <w:lang w:val="id_ID" w:bidi="id_ID"/>
        </w:rPr>
        <w:t>Anak Manusia</w:t>
      </w:r>
      <w:r>
        <w:rPr>
          <w:lang w:val="id_ID" w:bidi="id_ID"/>
        </w:rPr>
        <w:t>?" Cara Yesus mengajukan pertanyaan kepada laki-laki itu bisa juga diartikan seperti, "Kamu percaya kepada Anak Manusia, bukan?" Itu adalah suatu asumsi dan sebuah pertanyaan. Yesus bertanya kepada laki-laki itu apakah ia percaya atau yakin kepada orang yang dikatakan Allah akan datang untuk menyelamatkan dunia. Laki-laki itu mungkin telah mendengar nubuat bahwa seseorang yang disebut Anak Manusia akan datang. Yesus beranggapan, karena laki-laki itu berbicara hal yang baik tentang Dia di Sinagoge kepada para pemimpin agama, laki-laki itu memang sudah percaya kepada-Nya. Yesus mengajukan pertanyaan yang sangat pribadi dan tegas kepadanya. Penekanannya terletak pada orang itu sendiri, dan kepercayaannya. Kita tidak tahu siapa lagi yang mungkin telah mendengar percakapan ini, tetapi kemungkinan besar murid-murid terdekat Yesus mendengarnya. Itu termasuk Petrus, Yakobus, dan Yohanes, orang yang mencatat kisah ini.</w:t>
      </w:r>
    </w:p>
    <w:p>
      <w:pPr/>
      <w:r>
        <w:rPr>
          <w:lang w:val="id_ID" w:bidi="id_ID"/>
        </w:rPr>
      </w:r>
      <w:r>
        <w:rPr>
          <w:lang w:val="id_ID" w:bidi="id_ID"/>
        </w:rPr>
        <w:t>Berhenti di sini dan diskusikan pertanyaan ini dalam kelompok: Ketika Yesus bertanya kepada laki-laki yang disembuhkan itu apakah ia percaya kepada Anak Manusia, hal itu adalah sebuah pertanyaan yang sangat penting dan serius. Dalam budaya Anda, bagaimana Anda mengajukan pertanyaan yang sangat penting dan sensitif seperti ini? Siapa lagi yang mungkin terlibat dalam percakapan seperti ini? Hentikan sebentar audio di sini.</w:t>
      </w:r>
    </w:p>
    <w:p>
      <w:pPr/>
      <w:r>
        <w:rPr>
          <w:lang w:val="id_ID" w:bidi="id_ID"/>
        </w:rPr>
      </w:r>
      <w:r>
        <w:rPr>
          <w:lang w:val="id_ID" w:bidi="id_ID"/>
        </w:rPr>
        <w:t>Setelah Yesus mengajukan pertanyaan penting ini kepada laki-laki yang disembuhkan itu, laki-laki tersebut bertanya kepada Yesus, "Siapakah Dia, Tuan, supaya aku dapat percaya?" Laki-laki yang disembuhkan itu tertarik, tetapi tidak yakin siapa Anak Manusia itu.</w:t>
      </w:r>
    </w:p>
    <w:p>
      <w:pPr/>
      <w:r>
        <w:rPr>
          <w:lang w:val="id_ID" w:bidi="id_ID"/>
        </w:rPr>
      </w:r>
      <w:r>
        <w:rPr>
          <w:lang w:val="id_ID" w:bidi="id_ID"/>
        </w:rPr>
        <w:t>Yesus mengatakan kepadanya bahwa Dia adalah Anak Manusia itu. Yesus berkata, "Kamu telah melihat-Nya." Orang ini baru satu hari dapat melihat. Fakta bahwa Yesus mengatakan "kamu telah melihat-Nya" sangatlah berarti bagi laki-laki ini. Laki-laki yang disembuhkan itu tahu bahwa Yesus adalah Anak Manusia itu. Laki-laki yang disembuhkan itu berkata, "Tuhan, aku percaya," dan menyembah Yesus.</w:t>
      </w:r>
    </w:p>
    <w:p>
      <w:pPr/>
      <w:r>
        <w:rPr>
          <w:lang w:val="id_ID" w:bidi="id_ID"/>
        </w:rPr>
      </w:r>
      <w:r>
        <w:rPr>
          <w:lang w:val="id_ID" w:bidi="id_ID"/>
        </w:rPr>
        <w:t>Laki-laki yang disembuhkan itu menyebut Yesus "Tuan" sebelum ia tahu bahwa Yesus adalah Anak Manusia. Tetapi cara ia menggunakan gelar ini, itu dapat diterjemahkan sebagai "tuan." Itu adalah gelar yang sopan yang digunakan untuk menghargai Yesus, sama halnya seperti orang itu menghargai guru agama lain yang dihormati. Tetapi setelah ia menyadari bahwa Yesus adalah Anak Manusia, ia menyebut Yesus "Tuhan" dan berkata "Aku percaya." Kemudian laki-laki yang disembuhkan itu menyembah Yesus. Pemahamannya yang kedua kali ini jauh lebih serius dan penuh hormat, dan laki-laki yang disembuhkan itu menunjukkannya dengan mengatakan bahwa ia percaya dan dengan menyembah Yesus.</w:t>
      </w:r>
    </w:p>
    <w:p>
      <w:pPr/>
      <w:r>
        <w:rPr>
          <w:lang w:val="id_ID" w:bidi="id_ID"/>
        </w:rPr>
      </w:r>
      <w:r>
        <w:rPr>
          <w:lang w:val="id_ID" w:bidi="id_ID"/>
        </w:rPr>
        <w:t>Berhenti di sini dan diskusikan pertanyaan ini secara berkelompok: Bagaimana orang-orang dalam budaya Anda menunjukkan keyakinan yang sejati, atau kepercayaan yang sejati, kepada sesuatu atau seseorang? Bicarakan tentang hal-hal yang mereka katakan, lakukan, atau tulis untuk menunjukkan bagaimana mereka benar-benar percaya kepada seseorang. Hentikan sebentar audio di sini.</w:t>
      </w:r>
    </w:p>
    <w:p>
      <w:pPr/>
      <w:r>
        <w:rPr>
          <w:lang w:val="id_ID" w:bidi="id_ID"/>
        </w:rPr>
      </w:r>
      <w:r>
        <w:rPr>
          <w:lang w:val="id_ID" w:bidi="id_ID"/>
        </w:rPr>
        <w:t>Beberapa waktu setelah ini, mungkin di tempat yang berbeda, Yesus berkata, "Aku datang ke dalam dunia ini untuk menghakimi, supaya barangsiapa yang tidak melihat, dapat melihat, dan supaya barangsiapa yang dapat melihat, menjadi buta." Sekarang, beberapa orang Farisi berada di daerah yang sama dan mendengarkan. Tampaknya orang-orang Farisi itu mungkin tidak hadir ketika laki-laki yang disembuhkan itu menyembah Yesus.</w:t>
      </w:r>
    </w:p>
    <w:p>
      <w:pPr/>
      <w:r>
        <w:rPr>
          <w:lang w:val="id_ID" w:bidi="id_ID"/>
        </w:rPr>
      </w:r>
      <w:r>
        <w:rPr>
          <w:lang w:val="id_ID" w:bidi="id_ID"/>
        </w:rPr>
        <w:t>Yesus mengatakan kepada orang-orang itu bahwa Dia datang ke dunia untuk menghakimi. Seorang hakim adalah seseorang yang memutuskan siapa yang bersalah atau tidak bersalah atas suatu pelanggaran. Penghakiman yang dimaksud Yesus di sini adalah penghakiman yang datang bersamaan dengan cahaya, atau dengan penyingkapan. Yesus mengungkapkan diri-Nya, seperti terang yang menyinari sesuatu, dalam hal ini, menyinari dosa-dosa manusia karena mereka tidak mengerti siapa Yesus. Di sini Yesus tidak mengatakan bahwa Dia adalah hakim itu. Dia mengatakan bahwa barangsiapa yang menolak melihat-Nya sebagai Juruselamat yang dijanjikan itu, Anak Allah, menjadi buta dan membawa penghakiman untuk diri mereka sendiri.</w:t>
      </w:r>
    </w:p>
    <w:p>
      <w:pPr/>
      <w:r>
        <w:rPr>
          <w:lang w:val="id_ID" w:bidi="id_ID"/>
        </w:rPr>
      </w:r>
      <w:r>
        <w:rPr>
          <w:lang w:val="id_ID" w:bidi="id_ID"/>
        </w:rPr>
        <w:t>Ketika Yesus membuat pernyataan tentang penghakiman ini, beberapa orang Farisi bertanya, "Apakah kami juga buta?" Maksud mereka, "Apakah Engkau berpikir kami buta?" Orang-orang Farisi ini berpikir bahwa mereka mengetahui semuanya tentang Allah dan tentang iman sejati. Mereka tidak percaya bahwa mereka akan buta terhadap kebenaran yang dari Allah. Tetapi mereka menunjukkan bahwa mereka buta, karena mereka menolak Yesus sebagai Juruselamat yang dijanjikan itu.</w:t>
      </w:r>
    </w:p>
    <w:p>
      <w:pPr/>
      <w:r>
        <w:rPr>
          <w:lang w:val="id_ID" w:bidi="id_ID"/>
        </w:rPr>
      </w:r>
      <w:r>
        <w:rPr>
          <w:lang w:val="id_ID" w:bidi="id_ID"/>
        </w:rPr>
        <w:t>Yesus menanggapi mereka, "Jika kamu buta, kamu tidak akan memiliki dosa, atau tidak bersalah atas perbuatan dosa; tetapi karena kamu berkata, 'Kami melihat,' maka dosamu tetap ada."</w:t>
      </w:r>
    </w:p>
    <w:p>
      <w:pPr/>
      <w:r>
        <w:rPr>
          <w:lang w:val="id_ID" w:bidi="id_ID"/>
        </w:rPr>
      </w:r>
      <w:r>
        <w:rPr>
          <w:lang w:val="id_ID" w:bidi="id_ID"/>
        </w:rPr>
        <w:t>Tantangan bagi orang-orang Farisi, para pemimpin agama Israel yang paling berpengaruh, adalah bahwa mereka mengaku dapat melihat. Mereka mengaku memiliki pengetahuan rohani. Mereka mengetahui hukum Allah. Dan adalah dosa bagi orang-orang yang memiliki pengetahuan rohani untuk bertindak seperti yang mereka lakukan. Yesus tidak mengatakan bahwa mereka benar-benar melihat, tetapi bahwa mereka mengaku melihat. Jika mereka benar-benar memiliki penglihatan rohani, mereka akan bertindak secara berbeda terhadap-Nya. Namun mereka tidak benar-benar buta. Maksudnya adalah bahwa mereka memiliki cukup pengetahuan rohani untuk bertanggung jawab. Jika mereka bertindak berdasarkan pengetahuan terbaik yang mereka miliki, mereka akan menyambut Juruselamat yang dijanjikan itu. Tetapi mereka tidak bertindak berdasarkan pengetahuan terbaik mereka. Mereka mengaku memiliki penglihatan tetapi mereka bertindak seperti orang buta. Oleh karena itu Allah tidak menghapus dosa mereka. Itu tetap menjadi tanggung jawab mereka.</w:t>
      </w:r>
    </w:p>
    <w:p>
      <w:pPr/>
      <w:r>
        <w:rPr>
          <w:lang w:val="id_ID" w:bidi="id_ID"/>
        </w:rPr>
      </w:r>
      <w:r>
        <w:rPr>
          <w:lang w:val="id_ID" w:bidi="id_ID"/>
        </w:rPr>
        <w:t>Berhenti di sini dan diskusikan pertanyaan ini dalam kelompok: Dalam budaya Anda, kapan seseorang berpikir bahwa mereka telah mempelajari semua yang perlu diketahui tentang suatu topik? Jika seseorang berpikir bahwa mereka tahu segala sesuatu, bagaimana mereka dapat belajar lebih banyak? Bagaimana para pemimpin agama saat ini dapat terus belajar dari orang lain? Hentikan sebentar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9:35–41 dalam terjemahan yang paling mudah dimengerti.</w:t>
      </w:r>
    </w:p>
    <w:p>
      <w:pPr/>
      <w:r>
        <w:rPr>
          <w:lang w:val="id_ID" w:bidi="id_ID"/>
        </w:rPr>
      </w:r>
      <w:r>
        <w:rPr>
          <w:lang w:val="id_ID" w:bidi="id_ID"/>
        </w:rPr>
        <w:t>Pada tahap ini, kelompok akan menentukan adegan, tokoh, dan latar belakang dari perikop ini. Selanjutnya, kelompok akan memeragakan perikop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Yesus menemui laki-laki yang disembuhkan itu dan bertanya kepada laki-laki itu apakah ia percaya kepada Anak Manusia, Yesus. Laki-laki yang disembuhkan itu bertanya kepada Yesus bagaimana ia dapat percaya jika ia tidak mengenal Anak Manusia itu. Yesus mengatakan kepada laki-laki yang disembuhkan itu bahwa Dia (Yesus) adalah Anak Manusia itu. Laki-laki yang disembuhkan itu mengatakan kepada Yesus bahwa ia percaya, dan ia menyembah Yesus.</w:t>
      </w:r>
    </w:p>
    <w:p>
      <w:pPr/>
      <w:r>
        <w:rPr>
          <w:lang w:val="id_ID" w:bidi="id_ID"/>
        </w:rPr>
      </w:r>
      <w:r>
        <w:rPr>
          <w:b/>
          <w:lang w:val="id_ID" w:bidi="id_ID"/>
        </w:rPr>
        <w:t>Dalam adegan kedua:</w:t>
      </w:r>
      <w:r>
        <w:rPr>
          <w:lang w:val="id_ID" w:bidi="id_ID"/>
        </w:rPr>
        <w:t xml:space="preserve"> Yesus mengatakan bahwa Dia datang ke dunia untuk menghakimi. Dia mengatakan bahwa orang-orang yang buta akan dapat melihat, dan mereka yang melihat akan menjadi buta. Orang-orang Farisi bertanya kepada Yesus apakah mereka buta. Yesus mengatakan kepada mereka bahwa jika mereka buta, mereka tidak akan memiliki dosa. Tetapi karena mereka mengatakan bahwa mereka melihat, maka mereka masih memiliki dosa.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Laki-laki yang sembuh dari kebutaan</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Sebagai kelompok, perhatikan bagian-bagian dari latar perikop ini:</w:t>
      </w:r>
    </w:p>
    <w:p>
      <w:pPr/>
      <w:r>
        <w:rPr>
          <w:lang w:val="id_ID" w:bidi="id_ID"/>
        </w:rPr>
      </w:r>
      <w:r>
        <w:rPr>
          <w:lang w:val="id_ID" w:bidi="id_ID"/>
        </w:rPr>
        <w:t>Ketika Yesus mendengar bahwa para pemimpin agama mengusir laki-laki itu dari Sinagoge, Dia menemui laki-laki itu. Yesus bertanya kepada laki-laki yang disembuhkan itu, "Apakah kamu percaya kepada Anak Manusia?" Cara Yesus mengajukan pertanyaan kepada laki-laki itu bisa juga diartikan seperti, "Kamu percaya kepada Anak Manusia, bukan?" Itu adalah suatu asumsi dan sebuah pertanyaan. Anda mungkin memiliki cara khusus untuk mengatakan ini dalam bahasa Anda. Cobalah untuk mengatakannya dengan cara yang lebih daripada sekadar pertanyaan terbuka, tetapi tanyakan dengan cara yang membuat pendengar berkata, "ya." Penekanannya terletak pada laki-laki itu sendiri dan kepercayaannya.</w:t>
      </w:r>
    </w:p>
    <w:p>
      <w:pPr/>
      <w:r>
        <w:rPr>
          <w:lang w:val="id_ID" w:bidi="id_ID"/>
        </w:rPr>
      </w:r>
      <w:r>
        <w:rPr>
          <w:lang w:val="id_ID" w:bidi="id_ID"/>
        </w:rPr>
        <w:t>Kita tidak mengetahui semua orang yang mendengar percakapan ini di adegan 1, tetapi kemungkinan besar para murid terdekat Yesus mendengarnya. Itu termasuk Petrus, Yakobus, dan Yohanes, orang yang mencatat kisah ini.</w:t>
      </w:r>
    </w:p>
    <w:p>
      <w:pPr/>
      <w:r>
        <w:rPr>
          <w:lang w:val="id_ID" w:bidi="id_ID"/>
        </w:rPr>
      </w:r>
      <w:r>
        <w:rPr>
          <w:lang w:val="id_ID" w:bidi="id_ID"/>
        </w:rPr>
        <w:t>Setelah Yesus mengajukan pertanyaan ini kepada laki-laki yang disembuhkan itu, laki-laki itu bertanya kepada Yesus, "Siapa Dia, Tuan, supaya aku dapat percaya?" Laki-laki yang disembuhkan itu tertarik, tetapi tidak tahu siapa Anak Manusia itu.</w:t>
      </w:r>
    </w:p>
    <w:p>
      <w:pPr/>
      <w:r>
        <w:rPr>
          <w:lang w:val="id_ID" w:bidi="id_ID"/>
        </w:rPr>
      </w:r>
      <w:r>
        <w:rPr>
          <w:lang w:val="id_ID" w:bidi="id_ID"/>
        </w:rPr>
        <w:t>Yesus mengatakan kepadanya bahwa Dia (Yesus) adalah Anak Manusia itu. Yesus berkata, "Kamu telah melihat-Nya..." Yesus merujuk kepada diri-Nya ketika Dia berkata, "Kamu telah melihat-Nya..." Laki-laki itu baru satu hari dapat melihat. Kemudian, laki-laki yang disembuhkan itu tahu bahwa Yesus adalah Anak Manusia itu. Laki-laki yang disembuhkan itu berkata, "Tuan, aku percaya," dan menyembah Yesus. Ini berarti bahwa laki-laki yang disembuhkan itu kemungkinan besar sujud di depan Yesus dan memberikan kemuliaan kepada Allah untuk Yesus. Mungkin ia berkata, "Terpujilah Allah atas diri-Mu."</w:t>
      </w:r>
    </w:p>
    <w:p>
      <w:pPr/>
      <w:r>
        <w:rPr>
          <w:lang w:val="id_ID" w:bidi="id_ID"/>
        </w:rPr>
      </w:r>
      <w:r>
        <w:rPr>
          <w:lang w:val="id_ID" w:bidi="id_ID"/>
        </w:rPr>
        <w:t>Laki-laki yang disembuhkan itu menyebut Yesus "Tuan" sebelum ia tahu bahwa Yesus adalah Anak Manusia. Tetapi cara ia menggunakan gelar ini, itu dapat diterjemahkan sebagai "tuan." Tetapi setelah ia menyadari bahwa Yesus adalah Anak Manusia, ia menyebut Yesus "Tuhan" dan berkata "Aku percaya." Kemudian laki-laki yang disembuhkan itu menyembah Yesus. Pemahamannya yang kedua kali ini jauh lebih serius, dan laki-laki yang disembuhkan itu menunjukkannya dengan mengatakan bahwa ia percaya dan dengan menyembah Yesus.</w:t>
      </w:r>
    </w:p>
    <w:p>
      <w:pPr/>
      <w:r>
        <w:rPr>
          <w:lang w:val="id_ID" w:bidi="id_ID"/>
        </w:rPr>
      </w:r>
      <w:r>
        <w:rPr>
          <w:lang w:val="id_ID" w:bidi="id_ID"/>
        </w:rPr>
        <w:t xml:space="preserve">Berhenti di sini dan diskusikan dalam kelompok. Dalam bahasa aslinya, kata "Tuan" adalah sama di kedua bagian dalam perikop ini. Tetapi saat pertama kali laki-laki yang disembuhkan itu mengatakannya, ia hanya menunjukkan rasa hormat—hal itu dapat diterjemahkan dalam bahasa Inggris sebagai "tuan." Pada kedua kali ia mengatakannya, ia juga menyembah Yesus. Laki-laki yang disembuhkan itu kemudian melihat Yesus sebagai Tuhan atau Tuannya. Dalam budaya dan bahasa Anda, apa saja gelar kehormatan untuk orang-orang yang dihormati seperti guru, dewa-dewa, pemimpin agama, atau orang-orang kaya dan berkuasa dalam komunitas? Apakah gelar itu berbeda,-beda atau hanya ada satu, seperti yang dimiliki orang-orang Yahudi dengan "tuan?" Hentikan audio ini di sini. </w:t>
      </w:r>
    </w:p>
    <w:p>
      <w:pPr/>
      <w:r>
        <w:rPr>
          <w:lang w:val="id_ID" w:bidi="id_ID"/>
        </w:rPr>
      </w:r>
      <w:r>
        <w:rPr>
          <w:lang w:val="id_ID" w:bidi="id_ID"/>
        </w:rPr>
        <w:t>Adegan 2</w:t>
      </w:r>
    </w:p>
    <w:p>
      <w:pPr/>
      <w:r>
        <w:rPr>
          <w:lang w:val="id_ID" w:bidi="id_ID"/>
        </w:rPr>
      </w:r>
      <w:r>
        <w:rPr>
          <w:lang w:val="id_ID" w:bidi="id_ID"/>
        </w:rPr>
        <w:t>Ini mungkin terjadi dalam latar yang sedikit berbeda dari percakapan sebelumnya. Pada saat ini, beberapa orang Farisi mendengarkan. Tampaknya mereka tidak hadir ketika laki-laki yang disembuhkan itu menyembah Yesus.</w:t>
      </w:r>
    </w:p>
    <w:p>
      <w:pPr/>
      <w:r>
        <w:rPr>
          <w:lang w:val="id_ID" w:bidi="id_ID"/>
        </w:rPr>
      </w:r>
      <w:r>
        <w:rPr>
          <w:lang w:val="id_ID" w:bidi="id_ID"/>
        </w:rPr>
        <w:t>Yesus berkata, "Untuk penghakiman Aku datang ke dunia ini, sehingga barangsiapa yang tidak melihat, dapat melihat, dan barangsiapa yang melihat, dapat menjadi buta." Yesus membuat sebuah perbandingan di sini untuk menyatakan maksud-Nya. Dia menyamakan kebutaan dengan ketidakpercayaan. Orang-orang yang tidak percaya berpikir bahwa mereka tidak membutuhkan terang itu, padahal mereka membutuhkannya. Ketika mereka melakukan ini, mereka menolak Yesus, terang yang sejati.</w:t>
      </w:r>
    </w:p>
    <w:p>
      <w:pPr/>
      <w:r>
        <w:rPr>
          <w:lang w:val="id_ID" w:bidi="id_ID"/>
        </w:rPr>
      </w:r>
      <w:r>
        <w:rPr>
          <w:lang w:val="id_ID" w:bidi="id_ID"/>
        </w:rPr>
        <w:t xml:space="preserve">Berhenti di sini dan diskusikan hal ini dalam kelompok: Mintalah anggota kelompok menceritakan kisah tentang seseorang yang tidak percaya akan sesuatu, meskipun orang lain dengan jelas menunjukkan kebenaran kepada mereka . Tanyakan kepada kelompok: Bagaimana Anda menggambarkan orang yang tidak percaya? Dapatkah Anda memikirkan cara-cara untuk membantu orang itu percaya? Hentikan audio ini di sini. </w:t>
      </w:r>
    </w:p>
    <w:p>
      <w:pPr/>
      <w:r>
        <w:rPr>
          <w:lang w:val="id_ID" w:bidi="id_ID"/>
        </w:rPr>
      </w:r>
      <w:r>
        <w:rPr>
          <w:lang w:val="id_ID" w:bidi="id_ID"/>
        </w:rPr>
        <w:t>Penghakiman yang dimaksud Yesus di sini adalah penghakiman yang datang bersamaan dengan cahaya, atau dengan penyingkapan. Penghakiman adalah akibat dari kedatangan-Nya. Tetapi di sini Yesus tidak mengatakan bahwa Dia akan menjadi hakim, dan di bagian lain dari kitab Yohanes, Dia mengatakan bahwa Dia tidak datang untuk menghakimi. Oleh karena itu, penting bahwa di sini Anda tidak mengatakan Yesus datang untuk menghakimi, tetapi bahwa, ketika Ia datang Ia menyingkapkan dosa-dosa manusia.</w:t>
      </w:r>
    </w:p>
    <w:p>
      <w:pPr/>
      <w:r>
        <w:rPr>
          <w:lang w:val="id_ID" w:bidi="id_ID"/>
        </w:rPr>
      </w:r>
      <w:r>
        <w:rPr>
          <w:lang w:val="id_ID" w:bidi="id_ID"/>
        </w:rPr>
        <w:t>Yesus datang dan menawarkan keselamatan. Akibatnya, beberapa orang percaya kepada-Nya dan diselamatkan dan yang lain menolak-Nya dan dihakimi. Cara lain untuk mengatakan hal ini adalah, "Orang-orang akan dihakimi karena Aku datang ke dunia ini." Allah adalah hakim, bukan Yesus.</w:t>
      </w:r>
    </w:p>
    <w:p>
      <w:pPr/>
      <w:r>
        <w:rPr>
          <w:lang w:val="id_ID" w:bidi="id_ID"/>
        </w:rPr>
      </w:r>
      <w:r>
        <w:rPr>
          <w:lang w:val="id_ID" w:bidi="id_ID"/>
        </w:rPr>
        <w:t>Ketika Terang Yesus datang ke dunia, terang tersebut menyingkapkan dosa dan orang-orang yang tidak percaya kepada Yesus.</w:t>
      </w:r>
    </w:p>
    <w:p>
      <w:pPr/>
      <w:r>
        <w:rPr>
          <w:lang w:val="id_ID" w:bidi="id_ID"/>
        </w:rPr>
      </w:r>
      <w:r>
        <w:rPr>
          <w:lang w:val="id_ID" w:bidi="id_ID"/>
        </w:rPr>
        <w:t>Orang-orang yang menolak untuk melihat Yesus sebagai Juruselamat yang dijanjikan, Anak Allah, berada dalam kegelapan, bukan terang. Mereka membawa penghakiman untuk diri mereka sendiri dari Allah karena ketidakpercayaan mereka.</w:t>
      </w:r>
    </w:p>
    <w:p>
      <w:pPr/>
      <w:r>
        <w:rPr>
          <w:lang w:val="id_ID" w:bidi="id_ID"/>
        </w:rPr>
      </w:r>
      <w:r>
        <w:rPr>
          <w:lang w:val="id_ID" w:bidi="id_ID"/>
        </w:rPr>
        <w:t>Ketika Yesus membuat pernyataan tentang penghakiman ini, beberapa orang Farisi bertanya, "Apakah kami juga buta?" Orang-orang Farisi mengharapkan Yesus menjawab pertanyaan ini dengan "tidak."</w:t>
      </w:r>
    </w:p>
    <w:p>
      <w:pPr/>
      <w:r>
        <w:rPr>
          <w:lang w:val="id_ID" w:bidi="id_ID"/>
        </w:rPr>
      </w:r>
      <w:r>
        <w:rPr>
          <w:lang w:val="id_ID" w:bidi="id_ID"/>
        </w:rPr>
        <w:t>Sebaliknya, Yesus menanggapi mereka, "Jika kamu buta, kamu tidak akan memiliki dosa; tetapi karena kamu berkata, 'Kami melihat,' maka dosamu tetap ada."</w:t>
      </w:r>
    </w:p>
    <w:p>
      <w:pPr/>
      <w:r>
        <w:rPr>
          <w:lang w:val="id_ID" w:bidi="id_ID"/>
        </w:rPr>
      </w:r>
      <w:r>
        <w:rPr>
          <w:lang w:val="id_ID" w:bidi="id_ID"/>
        </w:rPr>
        <w:t>Tantangan bagi orang-orang Farisi, para pemimpin agama Israel, adalah bahwa mereka mengaku melihat. Mereka mengaku memiliki pengetahuan rohani. Mereka mengetahui hukum tersebut. Jika mereka bertindak berdasarkan pengetahuan terbaik yang mereka miliki, mereka akan menyambut Anak Manusia. Tetapi mereka tidak bertindak berdasarkan pengetahuan terbaik mereka. Mereka mengaku memiliki penglihatan dan bertindak seperti orang-orang buta yang tidak tahu tentang Juruselamat yang dijanjikan yang akan datang. Oleh karena itu, Allah tidak menghapus dosa mereka. Dosa mereka tetap ada bersama mereka.mereka.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9:35–41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Kisah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Laki-laki yang disembuhkan dari kebutaan</w:t>
      </w:r>
    </w:p>
    <w:p>
      <w:pPr>
        <w:pStyle w:val="ListBullet"/>
        <w:spacing w:line="240" w:lineRule="auto"/>
        <w:ind w:left="720"/>
      </w:pPr>
      <w:r>
        <w:rPr>
          <w:lang w:val="id_ID" w:bidi="id_ID"/>
        </w:rPr>
      </w:r>
      <w:r>
        <w:rPr>
          <w:lang w:val="id_ID" w:bidi="id_ID"/>
        </w:rPr>
        <w:t>Orang-orang Farisi</w:t>
      </w:r>
    </w:p>
    <w:p>
      <w:pPr/>
      <w:r>
        <w:rPr>
          <w:lang w:val="id_ID" w:bidi="id_ID"/>
        </w:rPr>
      </w:r>
      <w:r>
        <w:rPr>
          <w:lang w:val="id_ID" w:bidi="id_ID"/>
        </w:rPr>
        <w:t>Secara berkelompok, peragakan perikop ini dua kali. Anda harus memeragakan perikop ini dalam bahasa Anda sendiri.</w:t>
      </w:r>
    </w:p>
    <w:p>
      <w:pPr/>
      <w:r>
        <w:rPr>
          <w:lang w:val="id_ID" w:bidi="id_ID"/>
        </w:rPr>
      </w:r>
      <w:r>
        <w:rPr>
          <w:lang w:val="id_ID" w:bidi="id_ID"/>
        </w:rPr>
        <w:t>Pertama, peragakan perikop ini tanpa berhenti. Perhatikan dialog, kelancaran cerita, alur cerita, dan urutan waktu dari perikop ini. Pastikan Anda tidak melewatkan untuk memerankan bagian-bagian yang sulit atau penting dari perikop tersebut. Bantulah satu sama lain untuk mengingat setiap bagian perikop.</w:t>
      </w:r>
    </w:p>
    <w:p>
      <w:pPr/>
      <w:r>
        <w:rPr>
          <w:lang w:val="id_ID" w:bidi="id_ID"/>
        </w:rPr>
      </w:r>
      <w:r>
        <w:rPr>
          <w:lang w:val="id_ID" w:bidi="id_ID"/>
        </w:rPr>
        <w:t>Hentikan sebentar audio ini di sini dan mulai peragakan perikop tersebut.</w:t>
      </w:r>
    </w:p>
    <w:p>
      <w:pPr/>
      <w:r>
        <w:rPr>
          <w:lang w:val="id_ID" w:bidi="id_ID"/>
        </w:rPr>
      </w:r>
      <w:r>
        <w:rPr>
          <w:lang w:val="id_ID" w:bidi="id_ID"/>
        </w:rPr>
        <w:t xml:space="preserve">Kelompok harus memeragakan perikop ini untuk kedua kalinya. Pada bagian-bagian tertentu dalam drama, berhenti sebentar dan tanyakan pada orang yang sedang memerankan tokoh tersebut, "Apa yang Anda rasakan atau pikirkan?" Orang yang memerankan tokoh harus menjawab apa yang kira-kira mereka rasakan atau pikirkan jika mereka menjadi tokoh tersebut. Kemudian mulai ulang dramanya. </w:t>
      </w:r>
    </w:p>
    <w:p>
      <w:pPr/>
      <w:r>
        <w:rPr>
          <w:lang w:val="id_ID" w:bidi="id_ID"/>
        </w:rPr>
      </w:r>
      <w:r>
        <w:rPr>
          <w:lang w:val="id_ID" w:bidi="id_ID"/>
        </w:rPr>
        <w:t xml:space="preserve">Hentikan sebentar audio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Setelah Yesus mendengar bahwa para pemimpin agama mengusir laki-laki yang disembuhkan itu dari Sinagoge, Yesus menemuinya. Yesus bertanya kepadanya, "Apakah kamu percaya kepada Anak Manusia?"</w:t>
      </w:r>
    </w:p>
    <w:p>
      <w:pPr/>
      <w:r>
        <w:rPr>
          <w:lang w:val="id_ID" w:bidi="id_ID"/>
        </w:rPr>
      </w:r>
      <w:r>
        <w:rPr>
          <w:lang w:val="id_ID" w:bidi="id_ID"/>
        </w:rPr>
        <w:t>Laki-laki yang disembuhkan itu berkata, "Siapa Dia Tuan? Aku ingin percaya kepada-Nya."</w:t>
      </w:r>
    </w:p>
    <w:p>
      <w:pPr/>
      <w:r>
        <w:rPr>
          <w:lang w:val="id_ID" w:bidi="id_ID"/>
        </w:rPr>
      </w:r>
      <w:r>
        <w:rPr>
          <w:lang w:val="id_ID" w:bidi="id_ID"/>
        </w:rPr>
        <w:t>Yesus berkata kepada laki-laki yang disembuhkan itu, "Engkau telah melihat-Nya, dan Dialah yang sedang berbicara dengan engkau."</w:t>
      </w:r>
    </w:p>
    <w:p>
      <w:pPr/>
      <w:r>
        <w:rPr>
          <w:lang w:val="id_ID" w:bidi="id_ID"/>
        </w:rPr>
      </w:r>
      <w:r>
        <w:rPr>
          <w:lang w:val="id_ID" w:bidi="id_ID"/>
        </w:rPr>
        <w:t>Laki-laki yang disembuhkan itu berkata, "Tuhan, aku percaya." Kemudian ia menyembah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laki-laki yang disembuhkan itu, "Apa yang Anda rasakan atau pikirkan?" Orang itu mungkin menjawab hal-hal seperti, "Saya tidak tahu mengapa Yesus mengajukan pertanyaan aneh ini kepada saya," atau "Apakah mungkin bahwa Dia adalah Anak Manusia?" atau "Mengapa saya tidak memahami ini sebelumnya? Siapa lagi yang dapat menyembuhkan kebutaan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Beberapa waktu kemudian, Yesus berkata, "Dosa-dosa manusia akan tersingkap karena Aku datang ke dunia ini." Barangsiapa yang menolak Aku, menolak terang dunia, dan barangsiapa yang menerima Aku, menerima kehidupan. Beberapa murid-Nya dan beberapa orang Farisi mendengar hal ini. Ketika orang-orang Farisi mendengar Yesus mengatakan hal itu, mereka bertanya, "Tentu kami tidak buta juga, bukan?"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salah seorang yang memerankan orang-orang Farisi, "Apa yang Anda rasakan atau pikirkan?" Orang itu mungkin menjawab hal-hal seperti, "Memangnya Yesus ini pikir Dia itu siapa?" atau "Kami adalah para pemimpin Israel, kami tidak dapat buta terhadap pekerjaan Allah," atau "Apa yang Yesus katakan tentang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Jesus mengatakan kepada orang-orang Farisi, "Jika kamu buta, kamu tidak memiliki dosa; tetapi karena kamu berkata, 'Kami melihat,' dosa-dosa kamu tetap ada."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9:35–41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Izin untuk beribadah di </w:t>
      </w:r>
      <w:r>
        <w:rPr>
          <w:b/>
          <w:lang w:val="id_ID" w:bidi="id_ID"/>
        </w:rPr>
        <w:t>Sinagoge</w:t>
      </w:r>
      <w:r>
        <w:rPr>
          <w:lang w:val="id_ID" w:bidi="id_ID"/>
        </w:rPr>
        <w:t xml:space="preserve"> penting bagi semua orang Yahudi. Meskipun kata Sinagoge tidak digunakan dalam perikop ini, Anda bisa mengatakan bahwa Yesus mendengar para pemimpin agama mengusir orang itu keluar dari Sinagoge, jika perlu. Gunakan kata yang sama untuk Sinagoge seperti yang telah Anda gunakan pada perikop-perikop sebelumnya. Untuk informasi lebih lanjut tentang </w:t>
      </w:r>
      <w:r>
        <w:rPr>
          <w:lang w:val="id_ID" w:bidi="id_ID"/>
        </w:rPr>
        <w:t>Sinagoge</w:t>
      </w:r>
      <w:r>
        <w:rPr>
          <w:lang w:val="id_ID" w:bidi="id_ID"/>
        </w:rPr>
        <w:t>, lihat Daftar Kata Utama.</w:t>
      </w:r>
    </w:p>
    <w:p>
      <w:pPr/>
      <w:r>
        <w:rPr>
          <w:lang w:val="id_ID" w:bidi="id_ID"/>
        </w:rPr>
      </w:r>
      <w:r>
        <w:rPr>
          <w:lang w:val="id_ID" w:bidi="id_ID"/>
        </w:rPr>
        <w:t xml:space="preserve">Yesus bertanya apakah laki-laki itu </w:t>
      </w:r>
      <w:r>
        <w:rPr>
          <w:b/>
          <w:lang w:val="id_ID" w:bidi="id_ID"/>
        </w:rPr>
        <w:t>percaya</w:t>
      </w:r>
      <w:r>
        <w:rPr>
          <w:lang w:val="id_ID" w:bidi="id_ID"/>
        </w:rPr>
        <w:t xml:space="preserve"> kepada </w:t>
      </w:r>
      <w:r>
        <w:rPr>
          <w:b/>
          <w:lang w:val="id_ID" w:bidi="id_ID"/>
        </w:rPr>
        <w:t>Anak Manusia</w:t>
      </w:r>
      <w:r>
        <w:rPr>
          <w:lang w:val="id_ID" w:bidi="id_ID"/>
        </w:rPr>
        <w:t xml:space="preserve">. Yesus menyebut diri-Nya sebagai Anak Manusia. Anak Manusia adalah gelar yang dihubungkan orang Yahudi dengan Mesias atau Juruselamat yang dijanjikan, yang akan diutus Allah untuk menolong mereka. Pastikan untuk menggunakan kata-kata yang sama untuk Anak Manusia yang telah Anda gunakan pada perikop-perikop sebelumnya. Untuk informasi lebih lanjut tentang Anak Manusia, lihat Daftar Kata Utama untuk </w:t>
      </w:r>
      <w:r>
        <w:rPr>
          <w:lang w:val="id_ID" w:bidi="id_ID"/>
        </w:rPr>
        <w:t>Anak Manusia</w:t>
      </w:r>
      <w:r>
        <w:rPr>
          <w:lang w:val="id_ID" w:bidi="id_ID"/>
        </w:rPr>
        <w:t>.</w:t>
      </w:r>
    </w:p>
    <w:p>
      <w:pPr/>
      <w:r>
        <w:rPr>
          <w:lang w:val="id_ID" w:bidi="id_ID"/>
        </w:rPr>
      </w:r>
      <w:r>
        <w:rPr>
          <w:lang w:val="id_ID" w:bidi="id_ID"/>
        </w:rPr>
        <w:t xml:space="preserve">Yesus bertanya kepada laki-laki yang disembuhkan itu apakah ia </w:t>
      </w:r>
      <w:r>
        <w:rPr>
          <w:b/>
          <w:lang w:val="id_ID" w:bidi="id_ID"/>
        </w:rPr>
        <w:t>percaya</w:t>
      </w:r>
      <w:r>
        <w:rPr>
          <w:lang w:val="id_ID" w:bidi="id_ID"/>
        </w:rPr>
        <w:t xml:space="preserve">. Dan laki-laki yang disembuhkan itu kemudian mengatakan bahwa ia percaya. Percaya dan beriman adalah hal yang sama. Jika Anda percaya kepada seseorang, Anda akan percaya bahwa apa yang dikatakan orang itu tentang dirinya adalah benar. Kemudian Anda percaya kepada orang itu dan berkomitmen untuk melakukan apa yang dikatakan orang itu kepada Anda. Pastikan untuk menggunakan kata yang sama untuk percaya yang telah Anda gunakan dalam perikop-perikop sebelumnya. Untuk informasi lebih lanjut tentang percaya, lihat Daftar Kata Utama untuk kata </w:t>
      </w:r>
      <w:r>
        <w:rPr>
          <w:lang w:val="id_ID" w:bidi="id_ID"/>
        </w:rPr>
        <w:t>percaya</w:t>
      </w:r>
      <w:r>
        <w:rPr>
          <w:lang w:val="id_ID" w:bidi="id_ID"/>
        </w:rPr>
        <w:t>.</w:t>
      </w:r>
    </w:p>
    <w:p>
      <w:pPr/>
      <w:r>
        <w:rPr>
          <w:lang w:val="id_ID" w:bidi="id_ID"/>
        </w:rPr>
      </w:r>
      <w:r>
        <w:rPr>
          <w:lang w:val="id_ID" w:bidi="id_ID"/>
        </w:rPr>
        <w:t>Laki-laki yang disembuhkan itu menyebut Yesus "</w:t>
      </w:r>
      <w:r>
        <w:rPr>
          <w:b/>
          <w:lang w:val="id_ID" w:bidi="id_ID"/>
        </w:rPr>
        <w:t>Tuan</w:t>
      </w:r>
      <w:r>
        <w:rPr>
          <w:lang w:val="id_ID" w:bidi="id_ID"/>
        </w:rPr>
        <w:t xml:space="preserve">" sebelum ia tahu bahwa Yesus adalah Anak Manusia. Tetapi cara ia menggunakan gelar ini, itu dapat diterjemahkan sebagai, "tuan." Tetapi setelah ia menyadari bahwa Yesus adalah Anak Manusia, ia menyebut Yesus "Tuhan" dan berkata, "Aku percaya." Kemudian laki-laki yang disembuhkan itu menyembah Yesus. Pemahaman kedua kalinya ini adalah bahwa Yesus adalah Tuan-Nya, dan laki-laki yang disembuhkan itu menunjukkannya dengan mengatakan bahwa ia percaya dan dengan menyembah Yesus. Pastikan untuk menggunakan kata yang sama untuk tuan seperti yang telah Anda gunakan pada perikop-perikop sebelumnya. Untuk informasi lebih lanjut tentang tuan, lihat Daftar Kata Utama untuk </w:t>
      </w:r>
      <w:r>
        <w:rPr>
          <w:lang w:val="id_ID" w:bidi="id_ID"/>
        </w:rPr>
        <w:t>tuan</w:t>
      </w:r>
      <w:r>
        <w:rPr>
          <w:lang w:val="id_ID" w:bidi="id_ID"/>
        </w:rPr>
        <w:t>.</w:t>
      </w:r>
    </w:p>
    <w:p>
      <w:pPr/>
      <w:r>
        <w:rPr>
          <w:lang w:val="id_ID" w:bidi="id_ID"/>
        </w:rPr>
      </w:r>
      <w:r>
        <w:rPr>
          <w:lang w:val="id_ID" w:bidi="id_ID"/>
        </w:rPr>
        <w:t xml:space="preserve">Ketika laki-laki yang disembuhkan itu mendengar bahwa Yesus adalah Anak Manusia, ia </w:t>
      </w:r>
      <w:r>
        <w:rPr>
          <w:b/>
          <w:lang w:val="id_ID" w:bidi="id_ID"/>
        </w:rPr>
        <w:t>menyembah</w:t>
      </w:r>
      <w:r>
        <w:rPr>
          <w:lang w:val="id_ID" w:bidi="id_ID"/>
        </w:rPr>
        <w:t xml:space="preserve"> Yesus. Kita menyembah ketika kita menunjukkan rasa takjub dan kagum kepada Allah. Para tokoh Perjanjian Lama berpikir bahwa penyembahan ini dapat terjadi di mana saja Allah telah menyatakan diri-Nya. Dalam kisah ini, Yesus mengungkapkan diri-Nya kepada laki-laki itu, sehingga laki-laki itu menyembah-Nya di sana. Dalam banyak kisah di mana penyembahan digunakan, itu menyiratkan lebih dari sekadar melakukan ritual; itu mencakup hati yang penuh kasih, kekaguman, dan ketakjuban kepada Allah. Pastikan untuk menggunakan kata yang sama untuk penyembahan yang telah Anda gunakan pada perikop-perikop sebelumnya. Untuk informasi lebih lanjut tentang penyembahan, lihat Daftar Kata Utama untuk </w:t>
      </w:r>
      <w:r>
        <w:rPr>
          <w:lang w:val="id_ID" w:bidi="id_ID"/>
        </w:rPr>
        <w:t>penyembahan</w:t>
      </w:r>
      <w:r>
        <w:rPr>
          <w:lang w:val="id_ID" w:bidi="id_ID"/>
        </w:rPr>
        <w:t>.</w:t>
      </w:r>
    </w:p>
    <w:p>
      <w:pPr/>
      <w:r>
        <w:rPr>
          <w:lang w:val="id_ID" w:bidi="id_ID"/>
        </w:rPr>
      </w:r>
      <w:r>
        <w:rPr>
          <w:lang w:val="id_ID" w:bidi="id_ID"/>
        </w:rPr>
        <w:t xml:space="preserve">Yesus mengatakan kepada orang-orang bahwa Dia datang ke dunia untuk </w:t>
      </w:r>
      <w:r>
        <w:rPr>
          <w:b/>
          <w:lang w:val="id_ID" w:bidi="id_ID"/>
        </w:rPr>
        <w:t>penghakiman</w:t>
      </w:r>
      <w:r>
        <w:rPr>
          <w:lang w:val="id_ID" w:bidi="id_ID"/>
        </w:rPr>
        <w:t xml:space="preserve">. Seorang hakim adalah seseorang yang memutuskan siapa yang bersalah atau tidak bersalah atas suatu pelanggaran. Penghakiman yang dimaksud Yesus di sini adalah penghakiman yang datang bersamaan dengan cahaya, atau dengan penyingkapan. Yesus mengungkapkan diri-Nya, seperti terang yang menyinari sesuatu, dalam hal ini, menyinari dosa-dosa manusia karena mereka tidak memahami siapa Yesus. Mereka membawa penghakiman itu untuk diri mereka sendiri. Yesus mengatakan bahwa barangsiapa yang menolak untuk melihat-Nya sebagai Juru Selamat yang dijanjikan, Anak Allah, membawa penghakiman untuk diri mereka sendiri. Pastikan untuk menggunakan kata yang sama untuk </w:t>
      </w:r>
      <w:r>
        <w:rPr>
          <w:b/>
          <w:lang w:val="id_ID" w:bidi="id_ID"/>
        </w:rPr>
        <w:t>penghakiman</w:t>
      </w:r>
      <w:r>
        <w:rPr>
          <w:lang w:val="id_ID" w:bidi="id_ID"/>
        </w:rPr>
        <w:t xml:space="preserve"> seperti yang telah Anda gunakan pada perikop-perikop sebelumnya.</w:t>
      </w:r>
    </w:p>
    <w:p>
      <w:pPr/>
      <w:r>
        <w:rPr>
          <w:lang w:val="id_ID" w:bidi="id_ID"/>
        </w:rPr>
      </w:r>
      <w:r>
        <w:rPr>
          <w:b/>
          <w:lang w:val="id_ID" w:bidi="id_ID"/>
        </w:rPr>
        <w:t>Orang-orang Farisi</w:t>
      </w:r>
      <w:r>
        <w:rPr>
          <w:lang w:val="id_ID" w:bidi="id_ID"/>
        </w:rPr>
        <w:t xml:space="preserve"> mengaku bisa melihat. Mereka mengaku memiliki pengetahuan rohani. Mereka mengetahui hukum tersebut. Yesus mengatakan bahwa mereka memiliki pengetahuan rohani yang cukup untuk bertanggung jawab dan dihakimi oleh Allah karena menolak Yesus. Oleh karena itu </w:t>
      </w:r>
      <w:r>
        <w:rPr>
          <w:b/>
          <w:lang w:val="id_ID" w:bidi="id_ID"/>
        </w:rPr>
        <w:t>dosa</w:t>
      </w:r>
      <w:r>
        <w:rPr>
          <w:lang w:val="id_ID" w:bidi="id_ID"/>
        </w:rPr>
        <w:t xml:space="preserve"> mereka tidak dihapuskan. Dosa-dosa mereka tetap ada pada mereka. Pastikan untuk menggunakan kata yang sama untuk orang-orang Farisi yang telah Anda gunakan pada perikop sebelumnya. Untuk informasi lebih lanjut tentang orang-orang Farisi, lihat Daftar Kata Utama untuk </w:t>
      </w:r>
      <w:r>
        <w:rPr>
          <w:lang w:val="id_ID" w:bidi="id_ID"/>
        </w:rPr>
        <w:t>Farisi</w:t>
      </w:r>
      <w:r>
        <w:rPr>
          <w:lang w:val="id_ID" w:bidi="id_ID"/>
        </w:rPr>
        <w:t xml:space="preserve">. Pastikan untuk menggunakan kata yang sama untuk dosa seperti yang telah Anda gunakan pada perikop-perikop sebelumnya. Untuk informasi lebih lanjut tentang dosa, lihat Daftar Kata Utama untuk </w:t>
      </w:r>
      <w:r>
        <w:rPr>
          <w:lang w:val="id_ID" w:bidi="id_ID"/>
        </w:rPr>
        <w:t>dosa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masing-masing. Ingatlah untuk menyertakan hal-hal yang Anda putuskan dalam 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itu dan berhenti sebentar. Lakukan hal ini sampai kelompok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mereka untuk membantu mereka mengingat perikop tersebut. Hentikan sebentar audio ini di sini. </w:t>
      </w:r>
    </w:p>
    <w:p>
      <w:pPr/>
      <w:r>
        <w:rPr>
          <w:lang w:val="id_ID" w:bidi="id_ID"/>
        </w:rPr>
      </w:r>
      <w:r>
        <w:rPr>
          <w:lang w:val="id_ID" w:bidi="id_ID"/>
        </w:rPr>
        <w:t>Selanjutnya, kelompok dapat memutuskan versi perikop milik siapa yang paling Anda 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10:1–10</w:t>
      </w:r>
      <w:r>
        <w:rPr>
          <w:lang w:val="id_ID" w:bidi="id_ID"/>
        </w:rPr>
      </w:r>
    </w:p>
    <w:p>
      <w:pPr>
        <w:pStyle w:val="Heading3"/>
      </w:pPr>
      <w:r>
        <w:rPr>
          <w:lang w:val="id_ID" w:bidi="id_ID"/>
        </w:rPr>
        <w:t>Dengar dan Renungkan</w:t>
      </w:r>
    </w:p>
    <w:p>
      <w:pPr/>
      <w:r>
        <w:rPr>
          <w:lang w:val="id_ID" w:bidi="id_ID"/>
        </w:rPr>
      </w:r>
      <w:r>
        <w:rPr>
          <w:lang w:val="id_ID" w:bidi="id_ID"/>
        </w:rPr>
        <w:t xml:space="preserve">Pada tahap ini, dengarkan Yohanes 10:1–10 dan renungkan dalam hati. </w:t>
      </w:r>
    </w:p>
    <w:p>
      <w:pPr/>
      <w:r>
        <w:rPr>
          <w:lang w:val="id_ID" w:bidi="id_ID"/>
        </w:rPr>
      </w:r>
      <w:r>
        <w:rPr>
          <w:lang w:val="id_ID" w:bidi="id_ID"/>
        </w:rPr>
        <w:t>Dengarkan versi audio dari Yohanes 10:1–10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 atau tidak mengerti dari perikop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10:1–10 dalam terjemahan yang paling mudah dimengerti.</w:t>
      </w:r>
    </w:p>
    <w:p>
      <w:pPr/>
      <w:r>
        <w:rPr>
          <w:lang w:val="id_ID" w:bidi="id_ID"/>
        </w:rPr>
      </w:r>
      <w:r>
        <w:rPr>
          <w:lang w:val="id_ID" w:bidi="id_ID"/>
        </w:rPr>
        <w:t>Dalam kisah sebelumnya, Yesus menyembuhkan seorang pria yang buta sejak lahir. Dalam kisah ini, Yesus sedang berbicara kepada orang-orang Yahudi. Di sini, Ia mengungkapkan sesuatu tentang diri-Nya menggunakan gagasan yang berkaitan dengan merawat domba, tetapi Yesus tidak akan menjelaskan apa yang Ia maksudkan.</w:t>
      </w:r>
    </w:p>
    <w:p>
      <w:pPr/>
      <w:r>
        <w:rPr>
          <w:lang w:val="id_ID" w:bidi="id_ID"/>
        </w:rPr>
      </w:r>
      <w:r>
        <w:rPr>
          <w:lang w:val="id_ID" w:bidi="id_ID"/>
        </w:rPr>
        <w:t>Pada zaman Yesus, ada orang-orang yang memiliki banyak domba. Orang-orang ini disebut gembala. Seorang gembala adalah seseorang yang memiliki dan merawat sejumlah besar domba. Para gembala merawat domba-domba mereka dengan menuntunnya ke tempat-tempat di mana mereka dapat menemukan makanan dan air. Para gembala juga melindungi domba mereka dengan membuat tempat penampungan domba atau kandang domba. Kandang domba itu seperti rumah bagi domba-domba. Itu adalah lapangan terbuka di luar rumah gembala tersebut. Tempat itu memiliki dinding di sekelilingnya untuk mencegah domba-domba pergi dan untuk mencegah binatang buas atau orang jahat menyerang domba-domba tersebut. Dinding biasanya dibuat dari batu atau kayu, sehingga orang atau hewan tidak dapat dengan mudah menghancurkannya. Kandang domba juga memiliki pintu atau gerbang sehingga domba-domba bisa masuk atau keluar. Orang yang menjaga pintu disebut sebagai penjaga gerbang.</w:t>
      </w:r>
    </w:p>
    <w:p>
      <w:pPr/>
      <w:r>
        <w:rPr>
          <w:lang w:val="id_ID" w:bidi="id_ID"/>
        </w:rPr>
      </w:r>
      <w:r>
        <w:rPr>
          <w:lang w:val="id_ID" w:bidi="id_ID"/>
        </w:rPr>
        <w:t xml:space="preserve">Berhenti di sini dan, secara berkelompok, lihatlah gambar seorang </w:t>
      </w:r>
      <w:r>
        <w:rPr>
          <w:lang w:val="id_ID" w:bidi="id_ID"/>
        </w:rPr>
        <w:t>gembala sedang membimbing domba-domba masuk ke kandang domba</w:t>
      </w:r>
      <w:r>
        <w:rPr>
          <w:lang w:val="id_ID" w:bidi="id_ID"/>
        </w:rPr>
        <w:t xml:space="preserve">. Penjaga gerbang juga harus berada di sana, menjaga pintu kandang domba. Hentikan rekaman di sini. </w:t>
      </w:r>
    </w:p>
    <w:p>
      <w:pPr/>
      <w:r>
        <w:rPr>
          <w:lang w:val="id_ID" w:bidi="id_ID"/>
        </w:rPr>
      </w:r>
      <w:r>
        <w:rPr>
          <w:lang w:val="id_ID" w:bidi="id_ID"/>
        </w:rPr>
        <w:t>Dalam kisah ini, Yesus menggambarkan perbedaan antara seorang gembala dan seorang pencuri atau seorang perampok. Seorang pencuri atau perampok adalah seseorang yang menyelinap ke properti orang lain untuk mencuri dari mereka. Seorang perampok juga dapat menggunakan kekerasan atau ancaman kekerasan. Yesus berkata bahwa orang yang memanjat dinding kandang domba, bukan menggunakan pintu untuk memasukinya, adalah seorang pencuri atau perampok. Mereka memanjat masuk supaya penjaga gerbang tidak menghentikan mereka. Ketika pencuri atau perampok memasuki kandang domba, ia mencuri domba-domba itu dan membunuh mereka. Tetapi orang yang memasuki kandang domba melalui pintu adalah gembala. Gembala dapat memasuki kandang domba melalui pintu karena penjaga gerbang mengenalinya dan membuka pintu baginya. Kemudian, ketika gembala berada di dalam, ia memanggil domba-dombanya dengan nama mereka. Ini berarti bahwa gembala mengenal domba-dombanya. Domba-domba juga mengenal gembala mereka karena mereka mengenali suaranya. Jadi, ketika gembala membawa domba-domba keluar dari kandang domba, domba-domba itu mengikutinya. Ia berjalan di depan domba-domba itu, dan ia menuntun mereka ke tempat di mana domba-domba itu dapat menemukan makanan dan air. Domba-domba itu mengikutinya karena mereka mengenali suara gembala mereka. Jika orang asing atau orang yang bukan gembala memanggil domba-domba itu, domba-domba itu tidak akan mengikutinya. Sebaliknya, domba-domba itu akan lari atau menjauh dari orang asing karena mereka tidak mengenali suara orang asing tersebut. Domba-domba itu hanya mengenali suara gembala mereka.</w:t>
      </w:r>
    </w:p>
    <w:p>
      <w:pPr/>
      <w:r>
        <w:rPr>
          <w:lang w:val="id_ID" w:bidi="id_ID"/>
        </w:rPr>
      </w:r>
      <w:r>
        <w:rPr>
          <w:lang w:val="id_ID" w:bidi="id_ID"/>
        </w:rPr>
        <w:t xml:space="preserve">Berhenti di sini dan diskusikan pertanyaan ini dalam kelompok: Bagaimana penjaga hewan merawat domba atau ternak mereka dalam budaya Anda? Hentikan rekaman di sini. </w:t>
      </w:r>
    </w:p>
    <w:p>
      <w:pPr/>
      <w:r>
        <w:rPr>
          <w:lang w:val="id_ID" w:bidi="id_ID"/>
        </w:rPr>
      </w:r>
      <w:r>
        <w:rPr>
          <w:lang w:val="id_ID" w:bidi="id_ID"/>
        </w:rPr>
        <w:t>Ketika Yesus menggambarkan perbedaan antara seorang gembala dan seorang pencuri atau perampok, Yesus sedang menggunakan kiasan atau ilustrasi. Kiasan adalah cara komunikasi tidak langsung. Ketika seorang pembicara ingin mengatakan sesuatu, ia biasanya menggunakan kata-kata sederhana agar ia dapat menyampaikan pemikirannya secara langsung. Tetapi ketika seorang pembicara merasa bahwa menggunakan kata-kata dan gagasan sederhana tidak akan efektif dalam menyampaikan pikirannya, pembicara tersebut dapat menggunakan kiasan. Seorang pembicara menggunakan kiasan daripada kata-kata sederhana ia menggunakan gagasan atau hal-hal yang akrab bagi pendengarnya dalam menggambarkan pikirannya. Karena kiasan adalah cara komunikasi tidak langsung, orang-orang tidak selalu mudah memahami apa yang dikatakan pembicara. Ini terjadi ketika Yesus berbicara menggunakan kiasan. Orang-orang Yahudi yang mendengarkan Yesus tidak mengerti mengapa Yesus menggambarkan perbedaan antara seorang gembala dan seorang pencuri atau perampok.</w:t>
      </w:r>
    </w:p>
    <w:p>
      <w:pPr/>
      <w:r>
        <w:rPr>
          <w:lang w:val="id_ID" w:bidi="id_ID"/>
        </w:rPr>
      </w:r>
      <w:r>
        <w:rPr>
          <w:lang w:val="id_ID" w:bidi="id_ID"/>
        </w:rPr>
        <w:t xml:space="preserve">Berhenti di sini dan diskusikan pertanyaan ini dalam kelompok: Ceritakan sebuah kisah di mana Anda mendeskripsikan karakter-karakternya dengan membandingkan mereka dengan benda-benda. Hentikan rekaman di sini. </w:t>
      </w:r>
    </w:p>
    <w:p>
      <w:pPr/>
      <w:r>
        <w:rPr>
          <w:lang w:val="id_ID" w:bidi="id_ID"/>
        </w:rPr>
      </w:r>
      <w:r>
        <w:rPr>
          <w:lang w:val="id_ID" w:bidi="id_ID"/>
        </w:rPr>
        <w:t>Yesus berbicara lagi kepada mereka. Yesus berkata, "Aku adalah pintu." Yesus mengatakan bahwa Ia adalah pintu domba-domba atau kandang domba. Ketika Yesus mengatakan ini, Ia mengulangi pernyataan "Aku" yang Ia sebutkan dalam kisah-kisah sebelumnya. "Aku" ini mengingatkan para pendengarnya tentang nama Allah dalam Perjanjian Lama. Yesus menggunakan kata-kata yang digunakan Allah Bapa ketika Ia mengatakan kepada Musa bahwa nama-Nya adalah "Aku." Semua orang yang datang sebelumnya adalah para pencuri dan perampok. Orang-orang yang datang sebelum Yesus adalah orang-orang yang mengatakan bahwa mereka adalah Juruselamat yang sejati. Mereka berkeliling memberi tahu orang-orang bahwa Allah mengutus mereka untuk menyelamatkan orang-orang tersebut. Tetapi kenyataannya adalah, mereka mengatakan hal itu hanya untuk menjauhkan orang-orang dari Allah. Inilah sebabnya Yesus berkata bahwa, seperti pencuri dan perampok, mereka datang hanya untuk mencelakai domba-domba itu. Tetapi Yesus seperti pintu kandang domba tempat domba-domba masuk, dan mereka aman. Domba apa pun yang masuk melalui Yesus, sang pintu, akan selamat. Dengan cara yang sama, siapa pun yang datang kepada Yesus dengan memercayai dan mengimani-Nya akan selamat. Ini berarti bahwa Yesus akan menjaganya tetap aman dari para pencuri dan perampok. Orang itu akan seperti domba yang tidak khawatir ketika ia masuk atau keluar dari kandang domba untuk menemukan padang rumput atau tempat makan. Berbeda dengan pencuri yang datang hanya untuk mencuri, membunuh, dan membinasakan domba-domba itu, Yesus datang agar orang-orang dapat memiliki hidup yang berkelimpahan. Seseorang memiliki hidup yang berkelimpahan ketika ia aman dari bahaya ataupun celaka, dan ketika ia memiliki segala sesuatu yang ia butuhkan dalam hidup. Seseorang yang hidupnya berkelimpahan juga tidak khawatir jika seseorang akan datang mencelakainya atau merampas segalanya darinya karena ia percaya kepada Yesus yang melindunginya. Yang paling penting, seseorang yang memiliki kehidupan yang berlimpah memiliki kehidupan rohani yang sehat. Itu berarti ia memiliki hubungan yang baik dengan Allah, dan ia akan hidup bersama Allah selamanya.</w:t>
      </w:r>
    </w:p>
    <w:p>
      <w:pPr/>
      <w:r>
        <w:rPr>
          <w:lang w:val="id_ID" w:bidi="id_ID"/>
        </w:rPr>
      </w:r>
      <w:r>
        <w:rPr>
          <w:lang w:val="id_ID" w:bidi="id_ID"/>
        </w:rPr>
        <w:t>Sekali lagi, Yesus menggunakan kiasan di sini. Yesus berkata bahwa Ia adalah pintu kandang domba karena, seperti pintu kandang domba, Ia melindungi domba-domba dari pencuri dan perampok. Domba-domba adalah orang-orang yang ingin menerima hidup yang berkelimpahan. Cara untuk datang kepada Yesus adalah dengan mempercayai dan meyakini ajaran-Nya. Tapi Yesus tidak menjelaskan hal itu di sini.</w:t>
      </w:r>
    </w:p>
    <w:p>
      <w:pPr/>
      <w:r>
        <w:rPr>
          <w:lang w:val="id_ID" w:bidi="id_ID"/>
        </w:rPr>
      </w:r>
      <w:r>
        <w:rPr>
          <w:lang w:val="id_ID" w:bidi="id_ID"/>
        </w:rPr>
        <w:t>Berhenti di sini dan diskusikan pertanyaan ini dalam kelompok: Kiasan apa yang digunakan seseorang dalam budaya Anda ketika ia ingin mengatakan kepada seseorang bahwa ia akan melindunginya?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10:1–10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&lt;1&gt;Dalam adegan pertama:&lt;/1&gt;</w:t>
      </w:r>
      <w:r>
        <w:rPr>
          <w:lang w:val="id_ID" w:bidi="id_ID"/>
        </w:rPr>
        <w:t xml:space="preserve"> Yesus menggambarkan perbedaan antara seorang gembala dan seorang pencuri atau seorang perampok.</w:t>
      </w:r>
    </w:p>
    <w:p>
      <w:pPr/>
      <w:r>
        <w:rPr>
          <w:lang w:val="id_ID" w:bidi="id_ID"/>
        </w:rPr>
      </w:r>
      <w:r>
        <w:rPr>
          <w:b/>
          <w:lang w:val="id_ID" w:bidi="id_ID"/>
        </w:rPr>
        <w:t>Dalam adegan kedua:</w:t>
      </w:r>
      <w:r>
        <w:rPr>
          <w:lang w:val="id_ID" w:bidi="id_ID"/>
        </w:rPr>
        <w:t xml:space="preserve"> Yesus menjelaskan bahwa ia adalah pintu kandang domba, dan mereka yang datang sebelum dia adalah pencuri dan perampok.</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 adalah pintu</w:t>
      </w:r>
    </w:p>
    <w:p>
      <w:pPr>
        <w:pStyle w:val="ListBullet"/>
        <w:spacing w:line="240" w:lineRule="auto"/>
        <w:ind w:left="720"/>
      </w:pPr>
      <w:r>
        <w:rPr>
          <w:lang w:val="id_ID" w:bidi="id_ID"/>
        </w:rPr>
      </w:r>
      <w:r>
        <w:rPr>
          <w:lang w:val="id_ID" w:bidi="id_ID"/>
        </w:rPr>
        <w:t>Pencuri dan perampok</w:t>
      </w:r>
    </w:p>
    <w:p>
      <w:pPr>
        <w:pStyle w:val="ListBullet"/>
        <w:spacing w:line="240" w:lineRule="auto"/>
        <w:ind w:left="720"/>
      </w:pPr>
      <w:r>
        <w:rPr>
          <w:lang w:val="id_ID" w:bidi="id_ID"/>
        </w:rPr>
      </w:r>
      <w:r>
        <w:rPr>
          <w:lang w:val="id_ID" w:bidi="id_ID"/>
        </w:rPr>
        <w:t>Seorang gembala</w:t>
      </w:r>
    </w:p>
    <w:p>
      <w:pPr>
        <w:pStyle w:val="ListBullet"/>
        <w:spacing w:line="240" w:lineRule="auto"/>
        <w:ind w:left="720"/>
      </w:pPr>
      <w:r>
        <w:rPr>
          <w:lang w:val="id_ID" w:bidi="id_ID"/>
        </w:rPr>
      </w:r>
      <w:r>
        <w:rPr>
          <w:lang w:val="id_ID" w:bidi="id_ID"/>
        </w:rPr>
        <w:t>Orang asing</w:t>
      </w:r>
    </w:p>
    <w:p>
      <w:pPr>
        <w:pStyle w:val="ListBullet"/>
        <w:spacing w:line="240" w:lineRule="auto"/>
        <w:ind w:left="720"/>
      </w:pPr>
      <w:r>
        <w:rPr>
          <w:lang w:val="id_ID" w:bidi="id_ID"/>
        </w:rPr>
      </w:r>
      <w:r>
        <w:rPr>
          <w:lang w:val="id_ID" w:bidi="id_ID"/>
        </w:rPr>
        <w:t xml:space="preserve">Kawanan domba </w:t>
      </w:r>
    </w:p>
    <w:p>
      <w:pPr>
        <w:pStyle w:val="ListBullet"/>
        <w:spacing w:line="240" w:lineRule="auto"/>
        <w:ind w:left="720"/>
      </w:pPr>
      <w:r>
        <w:rPr>
          <w:lang w:val="id_ID" w:bidi="id_ID"/>
        </w:rPr>
      </w:r>
      <w:r>
        <w:rPr>
          <w:lang w:val="id_ID" w:bidi="id_ID"/>
        </w:rPr>
        <w:t>Orang-orang Yahudi atau para pemimpin Yahudi</w:t>
      </w:r>
    </w:p>
    <w:p>
      <w:pPr/>
      <w:r>
        <w:rPr>
          <w:lang w:val="id_ID" w:bidi="id_ID"/>
        </w:rPr>
      </w:r>
      <w:r>
        <w:rPr>
          <w:lang w:val="id_ID" w:bidi="id_ID"/>
        </w:rPr>
        <w:t>Bersama kelompok, perhatikan bagian-bagian dari latar belakang perikop ini.</w:t>
      </w:r>
    </w:p>
    <w:p>
      <w:pPr/>
      <w:r>
        <w:rPr>
          <w:lang w:val="id_ID" w:bidi="id_ID"/>
        </w:rPr>
      </w:r>
      <w:r>
        <w:rPr>
          <w:lang w:val="id_ID" w:bidi="id_ID"/>
        </w:rPr>
        <w:t>Kita tidak tahu berapa banyak waktu yang telah berlalu antara kisah sebelumnya dan kisah saat ini. Tetapi dalam kisah ini, Yesus kembali berbicara kepada orang-orang Yahudi. Ingatlah bahwa dalam injil Yohanes, "orang-orang Yahudi" biasanya merujuk kepada para pemimpin Yahudi. Yesus mengungkapkan sesuatu tentang diri-Nya menggunakan gagasan-gagasan yang berkaitan dengan merawat domba, tetapi Yesus tidak akan menjelaskan apa yang Dia maksudkan.</w:t>
      </w:r>
    </w:p>
    <w:p>
      <w:pPr/>
      <w:r>
        <w:rPr>
          <w:lang w:val="id_ID" w:bidi="id_ID"/>
        </w:rPr>
      </w:r>
      <w:r>
        <w:rPr>
          <w:lang w:val="id_ID" w:bidi="id_ID"/>
        </w:rPr>
        <w:t>Dalam adegan pertama, penting untuk memiliki sesuatu yang mewakili kandang domba karena semua yang Yesus bicarakan dalam adegan ini adalah seputar kandang domba. Kemudian Yesus memulai ucapan-Nya menggunakan ungkapan yang memberi tahu para pendengar-Nya untuk mendengarkan dengan saksama karena apa yang akan Dia katakan adalah penting dan benar. Kemudian, Yesus menggambarkan seorang pencuri atau seorang perampok. Pencuri atau seorang perampok tidak memasuki kandang domba melalui pintu. Sebaliknya, dia memanjatnya. Tetapi gembala itu berbeda. Gembala masuk melalui pintu karena penjaga gerbang mengenalinya dan membuka pintu kandang domba untuknya. Ketika gembala memanggil domba-dombanya dengan nama, dombanya mengenali suaranya. Kemudian gembala itu menuntun domba-domba keluar dari kandang domba. Ada domba-domba lain di kandang domba dan gembala juga akan menuntun mereka keluar dari kandang domba tersebut. Gembala itu menuntun kawanan domba ke tempat di mana mereka dapat menemukan makanan, dan kawanan domba itu mengikuti di belakang gembala tersebut. Yesus juga mengatakan bahwa domba yang mengenal gembalanya tidak mendengarkan atau mengikuti orang asing. Orang asing mungkin mencoba memanggil domba-domba itu, tetapi domba-domba itu akan lari darinya karena domba-domba tersebut hanya mengenali gembalanya. Penting juga untuk menunjukkan bahwa perkataan Yesus adalah kiasan. Ini berarti bahwa Yesus menggunakan gagasan-gagasan yang berkaitan dengan merawat domba untuk mengungkapkan sesuatu tentang diri-Nya. Namun, orang-orang Yahudi yang mendengarkan-Nya tidak memahami apa yang Yesus katakan. Jadi Yesus akan terus berbicara di adegan berikutnya.</w:t>
      </w:r>
    </w:p>
    <w:p>
      <w:pPr/>
      <w:r>
        <w:rPr>
          <w:lang w:val="id_ID" w:bidi="id_ID"/>
        </w:rPr>
      </w:r>
      <w:r>
        <w:rPr>
          <w:lang w:val="id_ID" w:bidi="id_ID"/>
        </w:rPr>
        <w:t>Dalam adegan kedua, penting untuk menekankan perbedaan antara pencuri dan Yesus. Yesus memulai kembali pidato-Nya dengan menggunakan ungkapan yang memberitahu para pendengar-Nya untuk mendengarkan dengan saksama karena apa yang akan Dia katakan adalah penting dan benar. Yesus mengungkapkan kepada mereka bahwa Ia adalah pintu kandang domba. Para pencuri dan perampok akan datang untuk mencari domba-domba itu, tetapi domba-domba itu tidak akan mendengarkan mereka. Kemudian Yesus datang dan menunjukkan bahwa Ia adalah pintu. Semua orang yang datang sebelumnya adalah para pencuri dan perampok. Tetapi Yesus seperti pintu kandang domba tempat domba-domba masuk, dan mereka aman. Setiap domba yang masuk melalui Yesus, sang Pintu, akan diselamatkan. Yesus akan menjaganya tetap aman dari pencuri dan perampok. Domba itu tidak khawatir saat keluar masuk kandang untuk mencari padang rumput atau tempat makan. Dalam memerankan domba yang masuk melalui Yesus, penting untuk menunjukkan bahwa domba tersebut bahagia, merasa puas, dan tidak khawatir akan keselamatannya karena ia percaya kepada Yesus sang pintu. Pencuri itu datang hanya untuk mencuri, membunuh, dan membinasakan domba itu. Tetapi Yesus datang supaya orang-orang dapat memiliki hidup yang berkelimpahan.</w:t>
      </w:r>
    </w:p>
    <w:p>
      <w:pPr/>
      <w:r>
        <w:rPr>
          <w:lang w:val="id_ID" w:bidi="id_ID"/>
        </w:rPr>
      </w:r>
      <w:r>
        <w:rPr>
          <w:lang w:val="id_ID" w:bidi="id_ID"/>
        </w:rPr>
        <w:t>Sekarang, kelompok harus membuat papan cerita, menggambar, atau menggunakan benda-benda untuk memvisualisasikan perikop ini dan adegan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10:1–10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Kisah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 adalah pintu</w:t>
      </w:r>
    </w:p>
    <w:p>
      <w:pPr>
        <w:pStyle w:val="ListBullet"/>
        <w:spacing w:line="240" w:lineRule="auto"/>
        <w:ind w:left="720"/>
      </w:pPr>
      <w:r>
        <w:rPr>
          <w:lang w:val="id_ID" w:bidi="id_ID"/>
        </w:rPr>
      </w:r>
      <w:r>
        <w:rPr>
          <w:lang w:val="id_ID" w:bidi="id_ID"/>
        </w:rPr>
        <w:t>Pencuri dan perampok</w:t>
      </w:r>
    </w:p>
    <w:p>
      <w:pPr>
        <w:pStyle w:val="ListBullet"/>
        <w:spacing w:line="240" w:lineRule="auto"/>
        <w:ind w:left="720"/>
      </w:pPr>
      <w:r>
        <w:rPr>
          <w:lang w:val="id_ID" w:bidi="id_ID"/>
        </w:rPr>
      </w:r>
      <w:r>
        <w:rPr>
          <w:lang w:val="id_ID" w:bidi="id_ID"/>
        </w:rPr>
        <w:t>Seorang gembala</w:t>
      </w:r>
    </w:p>
    <w:p>
      <w:pPr>
        <w:pStyle w:val="ListBullet"/>
        <w:spacing w:line="240" w:lineRule="auto"/>
        <w:ind w:left="720"/>
      </w:pPr>
      <w:r>
        <w:rPr>
          <w:lang w:val="id_ID" w:bidi="id_ID"/>
        </w:rPr>
      </w:r>
      <w:r>
        <w:rPr>
          <w:lang w:val="id_ID" w:bidi="id_ID"/>
        </w:rPr>
        <w:t>Orang asing</w:t>
      </w:r>
    </w:p>
    <w:p>
      <w:pPr>
        <w:pStyle w:val="ListBullet"/>
        <w:spacing w:line="240" w:lineRule="auto"/>
        <w:ind w:left="720"/>
      </w:pPr>
      <w:r>
        <w:rPr>
          <w:lang w:val="id_ID" w:bidi="id_ID"/>
        </w:rPr>
      </w:r>
      <w:r>
        <w:rPr>
          <w:lang w:val="id_ID" w:bidi="id_ID"/>
        </w:rPr>
        <w:t xml:space="preserve">Kawanan domba </w:t>
      </w:r>
    </w:p>
    <w:p>
      <w:pPr>
        <w:pStyle w:val="ListBullet"/>
        <w:spacing w:line="240" w:lineRule="auto"/>
        <w:ind w:left="720"/>
      </w:pPr>
      <w:r>
        <w:rPr>
          <w:lang w:val="id_ID" w:bidi="id_ID"/>
        </w:rPr>
      </w:r>
      <w:r>
        <w:rPr>
          <w:lang w:val="id_ID" w:bidi="id_ID"/>
        </w:rPr>
        <w:t>Orang-orang Yahudi atau para pemimpin Yahudi</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satu, Yesus menggambarkan perbedaan antara seorang gembala dan seorang pencuri atau seorang perampok.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gembala, "Apa yang Anda rasakan atau pikirkan?" Orang tersebut mungkin menjawab hal-hal seperti, "Saya yakin domba-domba saya hanya akan mendengarkan suara saya" atau "Domba saya mengenali suara saya." Ia tidak akan mendengarkan orang asing mana pun."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Yesus menjelaskan bahwa ia adalah pintu kandang domba, dan mereka yang datang sebelum dia adalah pencuri dan perampok.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pencuri dan perampok, "Apa yang Anda rasakan atau pikirkan?" Orang-orang mungkin menjawab hal-hal seperti, "Kami datang untuk mencuri, membunuh, dan membinasakan domba-domba itu!" atau "Kami yakin domba-domba itu akan mendengarkan kami!"</w:t>
      </w:r>
    </w:p>
    <w:p>
      <w:pPr>
        <w:pStyle w:val="ListBullet"/>
        <w:spacing w:line="240" w:lineRule="auto"/>
        <w:ind w:left="720"/>
      </w:pPr>
      <w:r>
        <w:rPr>
          <w:lang w:val="id_ID" w:bidi="id_ID"/>
        </w:rPr>
      </w:r>
      <w:r>
        <w:rPr>
          <w:lang w:val="id_ID" w:bidi="id_ID"/>
        </w:rPr>
        <w:t>Anda juga dapat bertanya kepada orang yang memerankan domba itu, "Apa yang kamu rasakan atau pikirkan?" Anda mungkin mendengar hal-hal seperti, "Yesus adalah pintu. "Saya hanya akan datang kepada-Nya supaya saya selamat" atau "Yesus akan menyelamatkanku dari pencuri dan perampok, dan Yesus akan memberiku hidup yang berkelimpahan!"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10:1–10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Kisah ini dimulai dengan Yesus yang sedang berbicara. Yesus memulai pidatonya dengan menggunakan ungkapan yang memberi tahu pembaca bahwa apa yang akan Dia katakan adalah benar dan sangat penting. Maka, mereka perlu mendengarkan dengan sangat seksama. Terjemahkan ungkapan ini dengan cara yang sama seperti yang telah Anda terjemahkan sebelumnya.</w:t>
      </w:r>
    </w:p>
    <w:p>
      <w:pPr/>
      <w:r>
        <w:rPr>
          <w:lang w:val="id_ID" w:bidi="id_ID"/>
        </w:rPr>
      </w:r>
      <w:r>
        <w:rPr>
          <w:lang w:val="id_ID" w:bidi="id_ID"/>
        </w:rPr>
        <w:t xml:space="preserve">Yesus berkata bahwa orang yang memanjat dinding kandang domba, bukan menggunakan pintu untuk memasukinya, adalah seorang pencuri atau perampok. Seorang </w:t>
      </w:r>
      <w:r>
        <w:rPr>
          <w:b/>
          <w:lang w:val="id_ID" w:bidi="id_ID"/>
        </w:rPr>
        <w:t>pencuri</w:t>
      </w:r>
      <w:r>
        <w:rPr>
          <w:lang w:val="id_ID" w:bidi="id_ID"/>
        </w:rPr>
        <w:t xml:space="preserve"> biasanya mencuri milik orang lain secara sembunyi-sembunyi agar dia tidak tertangkap. Seorang </w:t>
      </w:r>
      <w:r>
        <w:rPr>
          <w:b/>
          <w:lang w:val="id_ID" w:bidi="id_ID"/>
        </w:rPr>
        <w:t>perampok</w:t>
      </w:r>
      <w:r>
        <w:rPr>
          <w:lang w:val="id_ID" w:bidi="id_ID"/>
        </w:rPr>
        <w:t xml:space="preserve"> juga mencuri properti milik orang lain, tetapi dia biasanya melakukannya di tempat umum, dan dia sering menggunakan kekerasan. </w:t>
      </w:r>
      <w:r>
        <w:rPr>
          <w:b/>
          <w:lang w:val="id_ID" w:bidi="id_ID"/>
        </w:rPr>
        <w:t>Kandang domba</w:t>
      </w:r>
      <w:r>
        <w:rPr>
          <w:lang w:val="id_ID" w:bidi="id_ID"/>
        </w:rPr>
        <w:t xml:space="preserve"> itu seperti rumah bagi domba. Itu adalah lapangan terbuka di luar rumah gembala tersebut. Tempat itu memiliki dinding di sekelilingnya untuk mencegah domba-domba pergi dan untuk mencegah binatang buas atau orang jahat menyerang domba-domba tersebut. Dinding biasanya dibuat dari batu atau kayu, sehingga orang atau hewan tidak akan mudah menghancurkannya. Kandang domba juga memiliki pintu atau gerbang sehingga domba-domba bisa masuk atau keluar. Seorang pencuri atau perampok adalah seseorang yang menyelinap ke properti orang lain untuk mencuri dari mereka. Ketika pencuri atau perampok memasuki kandang domba, ia mencuri domba-domba itu dan membunuh mereka.</w:t>
      </w:r>
    </w:p>
    <w:p>
      <w:pPr/>
      <w:r>
        <w:rPr>
          <w:lang w:val="id_ID" w:bidi="id_ID"/>
        </w:rPr>
      </w:r>
      <w:r>
        <w:rPr>
          <w:lang w:val="id_ID" w:bidi="id_ID"/>
        </w:rPr>
        <w:t xml:space="preserve">Berhenti di sini dan diskusikan dalam kelompok kata atau frasa apa yang akan Anda gunakan untuk kata </w:t>
      </w:r>
      <w:r>
        <w:rPr>
          <w:b/>
          <w:lang w:val="id_ID" w:bidi="id_ID"/>
        </w:rPr>
        <w:t>kandang domba</w:t>
      </w:r>
      <w:r>
        <w:rPr>
          <w:lang w:val="id_ID" w:bidi="id_ID"/>
        </w:rPr>
        <w:t xml:space="preserve">, </w:t>
      </w:r>
      <w:r>
        <w:rPr>
          <w:b/>
          <w:lang w:val="id_ID" w:bidi="id_ID"/>
        </w:rPr>
        <w:t>pencuri</w:t>
      </w:r>
      <w:r>
        <w:rPr>
          <w:lang w:val="id_ID" w:bidi="id_ID"/>
        </w:rPr>
        <w:t xml:space="preserve">, dan </w:t>
      </w:r>
      <w:r>
        <w:rPr>
          <w:b/>
          <w:lang w:val="id_ID" w:bidi="id_ID"/>
        </w:rPr>
        <w:t>perampok</w:t>
      </w:r>
      <w:r>
        <w:rPr>
          <w:lang w:val="id_ID" w:bidi="id_ID"/>
        </w:rPr>
        <w:t xml:space="preserve">. Hentikan rekaman di sini. </w:t>
      </w:r>
    </w:p>
    <w:p>
      <w:pPr/>
      <w:r>
        <w:rPr>
          <w:lang w:val="id_ID" w:bidi="id_ID"/>
        </w:rPr>
      </w:r>
      <w:r>
        <w:rPr>
          <w:lang w:val="id_ID" w:bidi="id_ID"/>
        </w:rPr>
        <w:t xml:space="preserve">Di sisi lain, Yesus mengatakan bahwa orang yang masuk melalui pintu adalah gembala. Baginya, penjaga membukakan pintu kandang domba. Seorang </w:t>
      </w:r>
      <w:r>
        <w:rPr>
          <w:b/>
          <w:lang w:val="id_ID" w:bidi="id_ID"/>
        </w:rPr>
        <w:t xml:space="preserve">gembala </w:t>
      </w:r>
      <w:r>
        <w:rPr>
          <w:lang w:val="id_ID" w:bidi="id_ID"/>
        </w:rPr>
        <w:t xml:space="preserve">adalah seseorang yang memiliki dan merawat sejumlah besar domba. Seorang </w:t>
      </w:r>
      <w:r>
        <w:rPr>
          <w:b/>
          <w:lang w:val="id_ID" w:bidi="id_ID"/>
        </w:rPr>
        <w:t>penjaga pintu</w:t>
      </w:r>
      <w:r>
        <w:rPr>
          <w:lang w:val="id_ID" w:bidi="id_ID"/>
        </w:rPr>
        <w:t xml:space="preserve"> adalah orang yang menjaga pintu kandang domba atau kandang domba.</w:t>
      </w:r>
    </w:p>
    <w:p>
      <w:pPr/>
      <w:r>
        <w:rPr>
          <w:lang w:val="id_ID" w:bidi="id_ID"/>
        </w:rPr>
      </w:r>
      <w:r>
        <w:rPr>
          <w:lang w:val="id_ID" w:bidi="id_ID"/>
        </w:rPr>
        <w:t>Berhenti di sini dan diskusikan dalam kelompok kata atau frasa apa yang akan Anda gunakan untuk kata &lt;1&gt;</w:t>
      </w:r>
      <w:r>
        <w:rPr>
          <w:b/>
          <w:lang w:val="id_ID" w:bidi="id_ID"/>
        </w:rPr>
        <w:t>gembala</w:t>
      </w:r>
      <w:r>
        <w:rPr>
          <w:lang w:val="id_ID" w:bidi="id_ID"/>
        </w:rPr>
        <w:t>&lt;/1&gt; dan &lt;2&gt;</w:t>
      </w:r>
      <w:r>
        <w:rPr>
          <w:b/>
          <w:lang w:val="id_ID" w:bidi="id_ID"/>
        </w:rPr>
        <w:t>penjaga pintu</w:t>
      </w:r>
      <w:r>
        <w:rPr>
          <w:lang w:val="id_ID" w:bidi="id_ID"/>
        </w:rPr>
        <w:t xml:space="preserve">&lt;/2&gt;. Hentikan rekaman di sini. </w:t>
      </w:r>
    </w:p>
    <w:p>
      <w:pPr/>
      <w:r>
        <w:rPr>
          <w:lang w:val="id_ID" w:bidi="id_ID"/>
        </w:rPr>
      </w:r>
      <w:r>
        <w:rPr>
          <w:lang w:val="id_ID" w:bidi="id_ID"/>
        </w:rPr>
        <w:t>Yesus melanjutkan dan mengatakan bahwa domba-domba itu hanya mengikuti gembalanya karena mereka hanya mengenali suaranya.</w:t>
      </w:r>
    </w:p>
    <w:p>
      <w:pPr/>
      <w:r>
        <w:rPr>
          <w:lang w:val="id_ID" w:bidi="id_ID"/>
        </w:rPr>
      </w:r>
      <w:r>
        <w:rPr>
          <w:lang w:val="id_ID" w:bidi="id_ID"/>
        </w:rPr>
        <w:t xml:space="preserve">Yesus berbicara menggunakan </w:t>
      </w:r>
      <w:r>
        <w:rPr>
          <w:b/>
          <w:lang w:val="id_ID" w:bidi="id_ID"/>
        </w:rPr>
        <w:t>kiasan</w:t>
      </w:r>
      <w:r>
        <w:rPr>
          <w:lang w:val="id_ID" w:bidi="id_ID"/>
        </w:rPr>
        <w:t xml:space="preserve"> di sini, dan orang-orang Yahudi yang mendengarkan-Nya tidak memahami-Nya. Seorang pembicara menggunakan kiasan daripada kata-kata sederhana ia menggunakan gagasan atau hal-hal yang akrab bagi pendengarnya dalam menggambarkan pikirannya. Karena kiasan adalah cara komunikasi tidak langsung, orang-orang tidak selalu mudah memahami apa yang dikatakan pembicara.</w:t>
      </w:r>
    </w:p>
    <w:p>
      <w:pPr/>
      <w:r>
        <w:rPr>
          <w:lang w:val="id_ID" w:bidi="id_ID"/>
        </w:rPr>
      </w:r>
      <w:r>
        <w:rPr>
          <w:lang w:val="id_ID" w:bidi="id_ID"/>
        </w:rPr>
        <w:t xml:space="preserve">Berhenti di sini dan bahas sebagai kelompok kata atau ungkapan apa yang akan kalian gunakan untuk </w:t>
      </w:r>
      <w:r>
        <w:rPr>
          <w:b/>
          <w:lang w:val="id_ID" w:bidi="id_ID"/>
        </w:rPr>
        <w:t>kiasan</w:t>
      </w:r>
      <w:r>
        <w:rPr>
          <w:lang w:val="id_ID" w:bidi="id_ID"/>
        </w:rPr>
        <w:t xml:space="preserve">. Hentikan rekaman di sini. </w:t>
      </w:r>
    </w:p>
    <w:p>
      <w:pPr/>
      <w:r>
        <w:rPr>
          <w:lang w:val="id_ID" w:bidi="id_ID"/>
        </w:rPr>
      </w:r>
      <w:r>
        <w:rPr>
          <w:lang w:val="id_ID" w:bidi="id_ID"/>
        </w:rPr>
        <w:t>Yesus berbicara lagi. Yesus memulai pidatonya dengan menggunakan ungkapan yang memberi tahu pembaca bahwa apa yang akan Dia katakan adalah benar dan sangat penting. Maka, mereka perlu mendengarkan dengan sangat seksama. Terjemahkan ungkapan ini dengan cara yang sama seperti yang telah Anda terjemahkan sebelumnya.</w:t>
      </w:r>
    </w:p>
    <w:p>
      <w:pPr/>
      <w:r>
        <w:rPr>
          <w:lang w:val="id_ID" w:bidi="id_ID"/>
        </w:rPr>
      </w:r>
      <w:r>
        <w:rPr>
          <w:lang w:val="id_ID" w:bidi="id_ID"/>
        </w:rPr>
        <w:t xml:space="preserve">Yesus berkata, "Aku adalah pintu." Yesus mengatakan bahwa Ia adalah pintu kandang domba. Kata-kata </w:t>
      </w:r>
      <w:r>
        <w:rPr>
          <w:b/>
          <w:lang w:val="id_ID" w:bidi="id_ID"/>
        </w:rPr>
        <w:t>&lt;1&gt;Aku</w:t>
      </w:r>
      <w:r>
        <w:rPr>
          <w:lang w:val="id_ID" w:bidi="id_ID"/>
        </w:rPr>
        <w:t xml:space="preserve"> adalah&lt;/1&gt; itu penting. Kata-kata ini mengingatkan para pendengar Yahudi tentang nama Allah dalam Perjanjian Lama. Allah mengatakan kepada Musa bahwa nama-Nya adalah "Aku." Ketika Yesus mengatakan "Aku," Ia mengatakan bahwa Ia adalah Allah. Lihat Glosarium Utama untuk informasi lebih lanjut tentang </w:t>
      </w:r>
      <w:r>
        <w:rPr>
          <w:lang w:val="id_ID" w:bidi="id_ID"/>
        </w:rPr>
        <w:t>Aku</w:t>
      </w:r>
      <w:r>
        <w:rPr>
          <w:lang w:val="id_ID" w:bidi="id_ID"/>
        </w:rPr>
        <w:t xml:space="preserve">. </w:t>
      </w:r>
      <w:r>
        <w:rPr>
          <w:b/>
          <w:lang w:val="id_ID" w:bidi="id_ID"/>
        </w:rPr>
        <w:t>Pintu</w:t>
      </w:r>
      <w:r>
        <w:rPr>
          <w:lang w:val="id_ID" w:bidi="id_ID"/>
        </w:rPr>
        <w:t xml:space="preserve"> kandang domba menjaga domba tetap aman saat domba masuk dari padang rumput. </w:t>
      </w:r>
      <w:r>
        <w:rPr>
          <w:b/>
          <w:lang w:val="id_ID" w:bidi="id_ID"/>
        </w:rPr>
        <w:t>Padang rumput</w:t>
      </w:r>
      <w:r>
        <w:rPr>
          <w:lang w:val="id_ID" w:bidi="id_ID"/>
        </w:rPr>
        <w:t xml:space="preserve"> adalah ladang rumput tempat domba diberi makan. Sama seperti pintu kandang domba yang menjaga domba tetap aman, Yesus </w:t>
      </w:r>
      <w:r>
        <w:rPr>
          <w:b/>
          <w:lang w:val="id_ID" w:bidi="id_ID"/>
        </w:rPr>
        <w:t>menyelamatkan</w:t>
      </w:r>
      <w:r>
        <w:rPr>
          <w:lang w:val="id_ID" w:bidi="id_ID"/>
        </w:rPr>
        <w:t xml:space="preserve"> setiap orang yang datang kepada-Nya. Ketika Yesus menyelamatkan seseorang, Ia memberinya hidup yang </w:t>
      </w:r>
      <w:r>
        <w:rPr>
          <w:b/>
          <w:lang w:val="id_ID" w:bidi="id_ID"/>
        </w:rPr>
        <w:t>berkelimpahan</w:t>
      </w:r>
      <w:r>
        <w:rPr>
          <w:lang w:val="id_ID" w:bidi="id_ID"/>
        </w:rPr>
        <w:t xml:space="preserve">. Seseorang memiliki hidup yang berkelimpahan ketika ia aman dari bahaya ataupun celaka, dan ketika ia memiliki segala sesuatu yang ia butuhkan dalam hidup. Ketika Yesus menyelamatkan seseorang, Ia juga melindunginya dari pencuri atau perampok, atau dari orang-orang jahat yang berusaha menjauhkannya dari Allah. Orang yang diselamatkan Yesus tidak merasa khawatir jika seseorang akan datang dan mencelakainya atau merampas segalanya darinya karena ia percaya kepada Yesus yang melindunginya. Terjemahkan kata simpan dengan cara yang sama seperti yang telah Anda terjemahkan sebelumnya. Untuk informasi lebih lanjut tentang </w:t>
      </w:r>
      <w:r>
        <w:rPr>
          <w:lang w:val="id_ID" w:bidi="id_ID"/>
        </w:rPr>
        <w:t>keselamatan</w:t>
      </w:r>
      <w:r>
        <w:rPr>
          <w:lang w:val="id_ID" w:bidi="id_ID"/>
        </w:rPr>
        <w:t>, Anda dapat merujuk kepada Glosarium Utama.</w:t>
      </w:r>
    </w:p>
    <w:p>
      <w:pPr/>
      <w:r>
        <w:rPr>
          <w:lang w:val="id_ID" w:bidi="id_ID"/>
        </w:rPr>
      </w:r>
      <w:r>
        <w:rPr>
          <w:lang w:val="id_ID" w:bidi="id_ID"/>
        </w:rPr>
        <w:t xml:space="preserve">Selain itu, berhenti di sini dan diskusikan dalam kelompok kata atau frasa apa yang akan Anda gunakan untuk &lt;1&gt;padang </w:t>
      </w:r>
      <w:r>
        <w:rPr>
          <w:b/>
          <w:lang w:val="id_ID" w:bidi="id_ID"/>
        </w:rPr>
        <w:t>rumput</w:t>
      </w:r>
      <w:r>
        <w:rPr>
          <w:lang w:val="id_ID" w:bidi="id_ID"/>
        </w:rPr>
        <w:t>&lt;/1&gt; dan &lt;2&gt;</w:t>
      </w:r>
      <w:r>
        <w:rPr>
          <w:b/>
          <w:lang w:val="id_ID" w:bidi="id_ID"/>
        </w:rPr>
        <w:t>berlimpah&lt;/2&gt;</w:t>
      </w:r>
      <w:r>
        <w:rPr>
          <w:lang w:val="id_ID" w:bidi="id_ID"/>
        </w:rPr>
        <w:t>. Jeda audio ini di sini.</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10:11–21</w:t>
      </w:r>
      <w:r>
        <w:rPr>
          <w:lang w:val="id_ID" w:bidi="id_ID"/>
        </w:rPr>
      </w:r>
    </w:p>
    <w:p>
      <w:pPr>
        <w:pStyle w:val="Heading3"/>
      </w:pPr>
      <w:r>
        <w:rPr>
          <w:lang w:val="id_ID" w:bidi="id_ID"/>
        </w:rPr>
        <w:t>Dengar dan Renungkan</w:t>
      </w:r>
    </w:p>
    <w:p>
      <w:pPr/>
      <w:r>
        <w:rPr>
          <w:lang w:val="id_ID" w:bidi="id_ID"/>
        </w:rPr>
      </w:r>
      <w:r>
        <w:rPr>
          <w:lang w:val="id_ID" w:bidi="id_ID"/>
        </w:rPr>
        <w:t xml:space="preserve">Pada tahap ini, dengarkan Yohanes 10:11–21 dan renungkan dalam hati </w:t>
      </w:r>
    </w:p>
    <w:p>
      <w:pPr/>
      <w:r>
        <w:rPr>
          <w:lang w:val="id_ID" w:bidi="id_ID"/>
        </w:rPr>
      </w:r>
      <w:r>
        <w:rPr>
          <w:lang w:val="id_ID" w:bidi="id_ID"/>
        </w:rPr>
        <w:t>Dengarkan versi audio dari Yohanes 10:11–21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10:11–21 dalam terjemahan yang paling mudah dimengerti.</w:t>
      </w:r>
    </w:p>
    <w:p>
      <w:pPr/>
      <w:r>
        <w:rPr>
          <w:lang w:val="id_ID" w:bidi="id_ID"/>
        </w:rPr>
      </w:r>
      <w:r>
        <w:rPr>
          <w:lang w:val="id_ID" w:bidi="id_ID"/>
        </w:rPr>
        <w:t>Dalam kisah sebelumnya, Yesus mengatakan bahwa Ia adalah pintu kandang domba. Tepat sebagai pintu kandang domba menjaga domba tetap aman, Yesus juga menyelamatkan mereka yang masuk melalui Dia. Dalam kisah ini, Yesus terus mengungkapkan sesuatu tentang diri-Nya menggunakan gagasan-gagasan yang berkaitan dengan penggembalaan domba.</w:t>
      </w:r>
    </w:p>
    <w:p>
      <w:pPr/>
      <w:r>
        <w:rPr>
          <w:lang w:val="id_ID" w:bidi="id_ID"/>
        </w:rPr>
      </w:r>
      <w:r>
        <w:rPr>
          <w:lang w:val="id_ID" w:bidi="id_ID"/>
        </w:rPr>
        <w:t>Yesus berkata, "Akulah gembala yang baik bagi domba-domba itu." Ketika Yesus mengatakan ini, Ia mengulangi pernyataan "Aku" yang pertama kali Ia sebutkan dalam kisah sebelumnya. "Aku" ini mengingatkan para pendengarnya tentang nama Allah dalam Perjanjian Lama. Yesus menggunakan kata-kata yang digunakan Allah Bapa ketika Ia memberitahu Musa bahwa nama-Nya adalah "Aku." Domba-domba tersebut merujuk pada orang-orang yang percaya kepada Yesus, tetapi Yesus tidak akan menjelaskan hal itu. Seorang gembala adalah seseorang yang memiliki dan merawat domba. Yesus membandingkan diri-Nya dengan gembala yang baik yang memberikan nyawa-Nya untuk domba-domba-Nya Ketika serigala datang untuk menyerang domba-domba, gembala yang baik tidak akan lari. Sebaliknya, ia menyerahkan nyawanya bagi domba-dombanya. Ini berarti bahwa jika serigala datang menyerang domba-domba itu, gembala yang baik akan melindungi domba-dombanya meskipun ia harus mati saat melakukannya. Serigala adalah anjing liar yang sering memangsa hewan lain.</w:t>
      </w:r>
    </w:p>
    <w:p>
      <w:pPr/>
      <w:r>
        <w:rPr>
          <w:lang w:val="id_ID" w:bidi="id_ID"/>
        </w:rPr>
      </w:r>
      <w:r>
        <w:rPr>
          <w:lang w:val="id_ID" w:bidi="id_ID"/>
        </w:rPr>
        <w:t>Gembala yang baik tidak sama dengan orang upahan. Seorang upahan adalah orang yang menjaga domba-domba milik gembala. Gembala membayarnya untuk menjaga domba-dombanya ketika ia tidak ada. Baik gembala maupun orang upahan menjaga domba-domba tersebut. Tetapi ketika ada bahaya, misalnya, ketika serigala datang untuk membunuh domba-domba itu, orang upahan akan meninggalkan domba-domba itu dan lari. Kemudian serigala menyerang dan mencerai-beraikan domba-domba itu. Orang upahan itu akan melarikan diri dan meninggalkan domba-domba itu karena ia tidak peduli dengan mereka.</w:t>
      </w:r>
    </w:p>
    <w:p>
      <w:pPr/>
      <w:r>
        <w:rPr>
          <w:lang w:val="id_ID" w:bidi="id_ID"/>
        </w:rPr>
      </w:r>
      <w:r>
        <w:rPr>
          <w:lang w:val="id_ID" w:bidi="id_ID"/>
        </w:rPr>
        <w:t xml:space="preserve">Berhenti di sini dan, secara berkelompok, lihatlah gambar seekor </w:t>
      </w:r>
      <w:r>
        <w:rPr>
          <w:lang w:val="id_ID" w:bidi="id_ID"/>
        </w:rPr>
        <w:t>serigala</w:t>
      </w:r>
      <w:r>
        <w:rPr>
          <w:lang w:val="id_ID" w:bidi="id_ID"/>
        </w:rPr>
        <w:t xml:space="preserve">, seekor </w:t>
      </w:r>
      <w:r>
        <w:rPr>
          <w:lang w:val="id_ID" w:bidi="id_ID"/>
        </w:rPr>
        <w:t>domba</w:t>
      </w:r>
      <w:r>
        <w:rPr>
          <w:lang w:val="id_ID" w:bidi="id_ID"/>
        </w:rPr>
        <w:t xml:space="preserve">, dan seorang </w:t>
      </w:r>
      <w:r>
        <w:rPr>
          <w:lang w:val="id_ID" w:bidi="id_ID"/>
        </w:rPr>
        <w:t xml:space="preserve">gembala </w:t>
      </w:r>
      <w:r>
        <w:rPr>
          <w:lang w:val="id_ID" w:bidi="id_ID"/>
        </w:rPr>
        <w:t>. Jeda audio ini di sini.</w:t>
      </w:r>
    </w:p>
    <w:p>
      <w:pPr/>
      <w:r>
        <w:rPr>
          <w:lang w:val="id_ID" w:bidi="id_ID"/>
        </w:rPr>
      </w:r>
      <w:r>
        <w:rPr>
          <w:lang w:val="id_ID" w:bidi="id_ID"/>
        </w:rPr>
        <w:t>Sebagai kelompok, Anda juga dapat mendiskusikan pertanyaan ini: Apa saja hewan liar dalam budaya Anda yang menyerang dan memakan hewan lain? Anda juga dapat mendiskusikan pertanyaan ini sebagai kelompok: Bagaimana orang-orang di budaya Anda menggambarkan tindakan seorang yang rela mati demi menyelamatkan dan melindungi orang lain? Jeda audio ini di sini.</w:t>
      </w:r>
    </w:p>
    <w:p>
      <w:pPr/>
      <w:r>
        <w:rPr>
          <w:lang w:val="id_ID" w:bidi="id_ID"/>
        </w:rPr>
      </w:r>
      <w:r>
        <w:rPr>
          <w:lang w:val="id_ID" w:bidi="id_ID"/>
        </w:rPr>
        <w:t>Yesus adalah seperti seorang gembala yang baik. Dia mengenal domba-dombanya dan domba-dombanya juga mengenal-Nya. Di sini, Yesus merujuk pada domba-domba-Nya sendiri, atau orang-orang yang percaya kepada-Nya. Dalam kisah sebelumnya, Yesus menggambarkan perbedaan antara seorang gembala dan seorang pencuri atau seorang perampok. Tidak seperti pencuri atau perampok, gembala mengetahui nama-nama domba-dombanya. Dia memanggil mereka dengan nama, dan domba-domba itu hanya mendengarkan Dia. Domba itu hanya mengenali suara gembala. Yesus mengatakan bahwa Ia seperti gembala domba-domba yang mengenal semua domba-Nya, dan domba-domba-Nya juga mengenal Yesus. Ini seperti hubungan antara Yesus dan Bapa. Yesus mengenal Bapa, dan Bapa juga mengenal Yesus. Itu berarti mereka berada dalam hubungan yang dekat, dan mereka menunjukkannya dengan selalu mengasihi satu sama lain. Dengan cara yang sama, Yesus mengenal domba-domba-Nya, dan domba-domba-Nya juga mengenal-Nya. Itu berarti Yesus dan orang-orang yang percaya kepada-Nya berada dalam hubungan yang dekat, dan mereka menunjukkan bahwa mereka juga mengasihi satu sama lain. Yesus juga mengatakan bahwa Ia menyerahkan nyawa-Nya bagi domba-domba-Nya. Itu berarti Yesus bersedia mati bagi orang-orang yang percaya kepada-Nya. Tetapi Yesus tidak menjelaskan semua ini.</w:t>
      </w:r>
    </w:p>
    <w:p>
      <w:pPr/>
      <w:r>
        <w:rPr>
          <w:lang w:val="id_ID" w:bidi="id_ID"/>
        </w:rPr>
      </w:r>
      <w:r>
        <w:rPr>
          <w:lang w:val="id_ID" w:bidi="id_ID"/>
        </w:rPr>
        <w:t>Yesus mengatakan bahwa ada domba-domba lain yang berada di luar kandang domba. Kandang domba itu seperti rumah bagi domba-domba. Itu adalah lapangan terbuka di luar rumah gembala tersebut. Tempat itu memiliki dinding di sekelilingnya untuk mencegah domba-domba pergi dan untuk mencegah binatang buas atau orang jahat menyerang domba-domba tersebut. Domba-domba lain ini adalah orang-orang yang belum mendengar tentang Yesus, tetapi mereka siap untuk mendengarkan dan percaya kepada Yesus. Tetapi sekali lagi, Yesus tidak menjelaskan hal ini. Yesus mengatakan bahwa Ia harus membawa domba-domba lain ini juga. Dan ketika Yesus datang untuk menjemput mereka, mereka akan mendengarkan Yesus. Yesus ingin melakukan ini sehingga hanya akan ada satu kawanan domba. Kawanan domba adalah sekelompok domba. Ini berarti bahwa Yesus ingin semua orang yang percaya kepada-Nya bersatu sehingga mereka semua dapat berada di bawah satu gembala, yaitu Yesus.</w:t>
      </w:r>
    </w:p>
    <w:p>
      <w:pPr/>
      <w:r>
        <w:rPr>
          <w:lang w:val="id_ID" w:bidi="id_ID"/>
        </w:rPr>
      </w:r>
      <w:r>
        <w:rPr>
          <w:lang w:val="id_ID" w:bidi="id_ID"/>
        </w:rPr>
        <w:t xml:space="preserve">Berhenti di sini dan, sebagai kelompok, lihatlah gambar sebuah kandang </w:t>
      </w:r>
      <w:r>
        <w:rPr>
          <w:lang w:val="id_ID" w:bidi="id_ID"/>
        </w:rPr>
        <w:t>domba</w:t>
      </w:r>
      <w:r>
        <w:rPr>
          <w:lang w:val="id_ID" w:bidi="id_ID"/>
        </w:rPr>
        <w:t xml:space="preserve"> dengan kawanan domba di dalamnya. Gembala harus berada di sana juga. Jeda audio ini di sini.</w:t>
      </w:r>
    </w:p>
    <w:p>
      <w:pPr/>
      <w:r>
        <w:rPr>
          <w:lang w:val="id_ID" w:bidi="id_ID"/>
        </w:rPr>
      </w:r>
      <w:r>
        <w:rPr>
          <w:lang w:val="id_ID" w:bidi="id_ID"/>
        </w:rPr>
        <w:t>Yesus juga mengatakan bahwa Bapa mengasihi-Nya. Bapa merujuk kepada Allah Bapa. Dalam Yohanes, Yesus menyebut Allah sebagai Bapa-Nya. Bapa mengasihi Yesus karena Ia memberikan nyawa-Nya agar Ia dapat mengambilnya kembali. Ini berarti bahwa tidak ada seorang pun yang benar-benar dapat membunuh Yesus. Sebaliknya, Yesus lah yang memutuskan kapan dan bagaimana Ia akan mati. Dan seperti seorang gembala yang baik, Yesus memutuskan untuk mati atau memberikan nyawa-Nya sehingga Ia dapat melindungi dan menyelamatkan domba-domba-Nya. Yesus memiliki otoritas untuk memutuskan memberikan hidup-Nya sesuai keinginan-Nya, dan Ia memiliki otoritas untuk mengambil hidup-Nya kembali. Itu berarti, Yesus memiliki kuasa dan otoritas untuk membuat diri-Nya hidup kembali bahkan jika Ia mati. Dia mengatakan bahwa Bapa memberinya otoritas untuk menyerahkan nyawanya dan mengambilnya kembali. Bapa memberikan perintah ini kepada Yesus. Yesus sedang menaati perintah Bapa, dan itulah sebabnya Bapa mengasihi-Nya.</w:t>
      </w:r>
    </w:p>
    <w:p>
      <w:pPr/>
      <w:r>
        <w:rPr>
          <w:lang w:val="id_ID" w:bidi="id_ID"/>
        </w:rPr>
      </w:r>
      <w:r>
        <w:rPr>
          <w:lang w:val="id_ID" w:bidi="id_ID"/>
        </w:rPr>
        <w:t>Orang-orang Yahudi yang mendengarkan Yesus bertengkar satu sama lain karena mereka memiliki pendapat yang berbeda tentang semua yang dikatakan Yesus. Orang-orang Yahudi mungkin merujuk pada para pemimpin Yahudi. Banyak dari mereka mengatakan bahwa Yesus kerasukan setan, yang berarti setan atau roh jahat menyebabkan Yesus berbicara dengan cara seperti ini. Yang lain mengatakan bahwa Yesus gila, Ia tidak berpikir jernih. Banyak dari mereka berkata bahwa mereka seharusnya tidak mendengarkan Yesus. Sementara itu, orang lain mengatakan bahwa tidak mungkin Yesus dirasuk setan. Karena jika Yesus dirasuk setan, Ia tidak akan dapat mencelikkan mata orang buta atau menyembuhkan orang buta sehingga dapat melihat kembali. Di sini, orang-orang Yahudi sedang berbicara tentang saat Yesus menyembuhkan seorang pria buta.</w:t>
      </w:r>
    </w:p>
    <w:p>
      <w:pPr/>
      <w:r>
        <w:rPr>
          <w:lang w:val="id_ID" w:bidi="id_ID"/>
        </w:rPr>
      </w:r>
      <w:r>
        <w:rPr>
          <w:lang w:val="id_ID" w:bidi="id_ID"/>
        </w:rPr>
        <w:t>Berhenti di sini dan diskusikan pertanyaan ini secara berkelompok: Bagaimana orang-orang dalam budaya Anda berdebat satu sama lain ketika mereka tidak setuju satu sama lain? Anda juga dapat mendiskusikan pertanyaan ini dalam kelompok: Bagaimana orang-orang dalam budaya Anda menggambarkan seseorang yang tidak berperilaku sebagaimana orang normal biasanya berperilaku? Jeda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10:11–21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Yesus menggambarkan perbedaan antara gembala yang baik dan orang upahan. Yesus mengatakan bahwa Dia adalah gembala yang baik.</w:t>
      </w:r>
    </w:p>
    <w:p>
      <w:pPr/>
      <w:r>
        <w:rPr>
          <w:lang w:val="id_ID" w:bidi="id_ID"/>
        </w:rPr>
      </w:r>
      <w:r>
        <w:rPr>
          <w:b/>
          <w:lang w:val="id_ID" w:bidi="id_ID"/>
        </w:rPr>
        <w:t>Dalam adegan kedua:</w:t>
      </w:r>
      <w:r>
        <w:rPr>
          <w:lang w:val="id_ID" w:bidi="id_ID"/>
        </w:rPr>
        <w:t xml:space="preserve"> Yesus berkata seperti seorang gembala yang baik, Ia mengenal domba-domba-Nya, dan domba-domba-Nya juga mengenal-Nya.</w:t>
      </w:r>
    </w:p>
    <w:p>
      <w:pPr/>
      <w:r>
        <w:rPr>
          <w:lang w:val="id_ID" w:bidi="id_ID"/>
        </w:rPr>
      </w:r>
      <w:r>
        <w:rPr>
          <w:b/>
          <w:lang w:val="id_ID" w:bidi="id_ID"/>
        </w:rPr>
        <w:t>Dalam adegan ketiga:</w:t>
      </w:r>
      <w:r>
        <w:rPr>
          <w:lang w:val="id_ID" w:bidi="id_ID"/>
        </w:rPr>
        <w:t xml:space="preserve"> Yesus berbicara tentang mengumpulkan domba-domba lain di luar kandang domba.</w:t>
      </w:r>
    </w:p>
    <w:p>
      <w:pPr/>
      <w:r>
        <w:rPr>
          <w:lang w:val="id_ID" w:bidi="id_ID"/>
        </w:rPr>
      </w:r>
      <w:r>
        <w:rPr>
          <w:b/>
          <w:lang w:val="id_ID" w:bidi="id_ID"/>
        </w:rPr>
        <w:t>Dalam adegan keempat:</w:t>
      </w:r>
      <w:r>
        <w:rPr>
          <w:lang w:val="id_ID" w:bidi="id_ID"/>
        </w:rPr>
        <w:t xml:space="preserve"> Yesus berbicara tentang otoritas-Nya untuk menyerahkan nyawa-Nya dan mengambilnya kembali sebagaimana yang diperintahkan Bapa kepada-Nya.</w:t>
      </w:r>
    </w:p>
    <w:p>
      <w:pPr/>
      <w:r>
        <w:rPr>
          <w:lang w:val="id_ID" w:bidi="id_ID"/>
        </w:rPr>
      </w:r>
      <w:r>
        <w:rPr>
          <w:b/>
          <w:lang w:val="id_ID" w:bidi="id_ID"/>
        </w:rPr>
        <w:t>Dalam adegan kelima:</w:t>
      </w:r>
      <w:r>
        <w:rPr>
          <w:lang w:val="id_ID" w:bidi="id_ID"/>
        </w:rPr>
        <w:t xml:space="preserve"> Orang-orang Yahudi yang mendengarkan Yesus bertengkar satu sama lain tentang apa yang Yesus katakan.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 sang gembala</w:t>
      </w:r>
    </w:p>
    <w:p>
      <w:pPr>
        <w:pStyle w:val="ListBullet"/>
        <w:spacing w:line="240" w:lineRule="auto"/>
        <w:ind w:left="720"/>
      </w:pPr>
      <w:r>
        <w:rPr>
          <w:lang w:val="id_ID" w:bidi="id_ID"/>
        </w:rPr>
      </w:r>
      <w:r>
        <w:rPr>
          <w:lang w:val="id_ID" w:bidi="id_ID"/>
        </w:rPr>
        <w:t>Seorang pekerja upahan</w:t>
      </w:r>
    </w:p>
    <w:p>
      <w:pPr>
        <w:pStyle w:val="ListBullet"/>
        <w:spacing w:line="240" w:lineRule="auto"/>
        <w:ind w:left="720"/>
      </w:pPr>
      <w:r>
        <w:rPr>
          <w:lang w:val="id_ID" w:bidi="id_ID"/>
        </w:rPr>
      </w:r>
      <w:r>
        <w:rPr>
          <w:lang w:val="id_ID" w:bidi="id_ID"/>
        </w:rPr>
        <w:t>Kawanan domba</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Orang-orang Yahudi atau para pemimpin Yahudi</w:t>
      </w:r>
    </w:p>
    <w:p>
      <w:pPr/>
      <w:r>
        <w:rPr>
          <w:lang w:val="id_ID" w:bidi="id_ID"/>
        </w:rPr>
      </w:r>
      <w:r>
        <w:rPr>
          <w:lang w:val="id_ID" w:bidi="id_ID"/>
        </w:rPr>
        <w:t>Bersama kelompok, perhatikan bagian-bagian dari latar belakang perikop ini.</w:t>
      </w:r>
    </w:p>
    <w:p>
      <w:pPr/>
      <w:r>
        <w:rPr>
          <w:lang w:val="id_ID" w:bidi="id_ID"/>
        </w:rPr>
      </w:r>
      <w:r>
        <w:rPr>
          <w:lang w:val="id_ID" w:bidi="id_ID"/>
        </w:rPr>
        <w:t>Pastikan untuk menunjukkan bahwa kisah ini berlanjut dari kisah sebelumnya. Seperti dalam kisah sebelumnya, Yesus sedang berbicara kepada orang-orang Yahudi. Ingatlah bahwa dalam injil Yohanes, "orang-orang Yahudi" biasanya merujuk kepada para pemimpin Yahudi. Yesus terus mengungkapkan sesuatu tentang diri-Nya menggunakan gagasan-gagasan yang berkaitan dengan penggembalaan domba. Jadi, penting untuk memiliki sesuatu yang mewakili kandang domba.</w:t>
      </w:r>
    </w:p>
    <w:p>
      <w:pPr/>
      <w:r>
        <w:rPr>
          <w:lang w:val="id_ID" w:bidi="id_ID"/>
        </w:rPr>
      </w:r>
      <w:r>
        <w:rPr>
          <w:lang w:val="id_ID" w:bidi="id_ID"/>
        </w:rPr>
        <w:t>Dalam adegan pertama, Yesus berkata, "Aku adalah gembala yang baik." Ketika Yesus mengatakan hal ini, Ia mengatakan bahwa Ia seperti gembala baik yang siap mati untuk melindungi domba-domba-Nya dari bahaya apa pun. Kemudian, Yesus membandingkan diri-Nya dengan seorang pekerja upahan yang melarikan diri ketika seekor serigala datang. Ketika orang upahan itu lari, penting untuk menunjukkan bahwa dia tidak hanya merasa takut. Dia juga tidak peduli dengan domba-domba itu. Kemudian serigala menyerang dan merebut seekor domba dari kawanan tersebut. Kemudian domba-domba yang lain akan lari, mereka akan berpencar.</w:t>
      </w:r>
    </w:p>
    <w:p>
      <w:pPr/>
      <w:r>
        <w:rPr>
          <w:lang w:val="id_ID" w:bidi="id_ID"/>
        </w:rPr>
      </w:r>
      <w:r>
        <w:rPr>
          <w:lang w:val="id_ID" w:bidi="id_ID"/>
        </w:rPr>
        <w:t xml:space="preserve">Berhenti di sini dan diskusikan pertanyaan ini dalam kelompok: Bagaimana seseorang dalam budaya Anda menunjukkan bahwa ia tidak peduli dengan sesuatu atau seseorang? Hentikan rekaman di sini. </w:t>
      </w:r>
    </w:p>
    <w:p>
      <w:pPr/>
      <w:r>
        <w:rPr>
          <w:lang w:val="id_ID" w:bidi="id_ID"/>
        </w:rPr>
      </w:r>
      <w:r>
        <w:rPr>
          <w:lang w:val="id_ID" w:bidi="id_ID"/>
        </w:rPr>
        <w:t>Dalam adegan kedua, Yesus berkata lagi, "Aku adalah gembala yang baik." Dia mengenal domba-dombanya sendiri, dan domba-domba itu mengenalnya. Yesus membandingkan hubungan baik-Nya dengan domba-domba-Nya dengan hubungan baik-Nya dengan Allah Bapa. Sama seperti Bapa dan Yesus mengenal satu sama lain dan memiliki hubungan yang baik, Yesus dan domba-domba-Nya juga mengenal satu sama lain dan memiliki hubungan yang baik. Ini berarti mereka menunjukkan bahwa mereka saling mengasihi.</w:t>
      </w:r>
    </w:p>
    <w:p>
      <w:pPr/>
      <w:r>
        <w:rPr>
          <w:lang w:val="id_ID" w:bidi="id_ID"/>
        </w:rPr>
      </w:r>
      <w:r>
        <w:rPr>
          <w:lang w:val="id_ID" w:bidi="id_ID"/>
        </w:rPr>
        <w:t xml:space="preserve">Berhenti di sini dan diskusikan pertanyaan ini dalam kelompok: Bagaimana dua orang yang mengasihi satu sama lain menunjukkan kepada orang lain bahwa mereka saling mengasihi? Hentikan rekaman di sini. </w:t>
      </w:r>
    </w:p>
    <w:p>
      <w:pPr/>
      <w:r>
        <w:rPr>
          <w:lang w:val="id_ID" w:bidi="id_ID"/>
        </w:rPr>
      </w:r>
      <w:r>
        <w:rPr>
          <w:lang w:val="id_ID" w:bidi="id_ID"/>
        </w:rPr>
        <w:t>Dalam adegan ketiga, Yesus melanjutkan dan mengatakan bahwa ia memiliki domba-domba lain yang berada di luar kandang domba. Dia mengatakan bahwa ia harus membawa mereka ke kandang domba. Ketika ia melakukannya, domba-domba itu akan mendengarkannya. Kemudian, akan ada satu kawanan domba di kandang domba, dan Yesus akan menjadi gembala mereka.</w:t>
      </w:r>
    </w:p>
    <w:p>
      <w:pPr/>
      <w:r>
        <w:rPr>
          <w:lang w:val="id_ID" w:bidi="id_ID"/>
        </w:rPr>
      </w:r>
      <w:r>
        <w:rPr>
          <w:lang w:val="id_ID" w:bidi="id_ID"/>
        </w:rPr>
        <w:t>Dalam adegan keempat, Yesus menjelaskan bahwa Bapa mengasihi-Nya karena Ia bersedia mati untuk menyelamatkan dan melindungi domba-domba-Nya dari bahaya sehingga Ia dapat hidup lagi dan bersama domba-domba itu setelah ini. Seseorang mungkin mencoba membunuh Yesus, tetapi dia akan gagal karena tidak ada seorang pun yang dapat mengambil kehidupan Yesus dari-Nya, yang berarti tidak ada seorang pun yang dapat membunuh-Nya. Sebaliknya, Yesus menyerahkan nyawa-Nya dengan sukarela. Ini berarti bahwa Yesus memutuskan bagaimana Ia akan mati. Dan ia memutuskan untuk mati dengan menyelamatkan dan melindungi domba-dombanya.</w:t>
      </w:r>
    </w:p>
    <w:p>
      <w:pPr/>
      <w:r>
        <w:rPr>
          <w:lang w:val="id_ID" w:bidi="id_ID"/>
        </w:rPr>
      </w:r>
      <w:r>
        <w:rPr>
          <w:lang w:val="id_ID" w:bidi="id_ID"/>
        </w:rPr>
        <w:t>Yesus dapat memutuskan kapan Ia akan mati, dan kapan Ia akan hidup kembali karena Allah Bapa memberikan otoritas dan perintah kepada-Nya untuk mati dan hidup kembali bagi domba-domba itu. Dan Yesus menaati Sang Bapa.</w:t>
      </w:r>
    </w:p>
    <w:p>
      <w:pPr/>
      <w:r>
        <w:rPr>
          <w:lang w:val="id_ID" w:bidi="id_ID"/>
        </w:rPr>
      </w:r>
      <w:r>
        <w:rPr>
          <w:lang w:val="id_ID" w:bidi="id_ID"/>
        </w:rPr>
        <w:t>Berhenti di sini dan diskusikan pertanyaan ini sebagai kelompok: Bagaimana orang-orang di budaya Anda menggambarkan tindakan seseorang yang rela mati demi menyelamatkan dan melindungi orang lain? Jeda audio ini di sini.</w:t>
      </w:r>
    </w:p>
    <w:p>
      <w:pPr/>
      <w:r>
        <w:rPr>
          <w:lang w:val="id_ID" w:bidi="id_ID"/>
        </w:rPr>
      </w:r>
      <w:r>
        <w:rPr>
          <w:lang w:val="id_ID" w:bidi="id_ID"/>
        </w:rPr>
        <w:t>Dalam adegan kelima, orang-orang Yahudi (atau para pemimpin Yahudi) akan berdebat satu sama lain. Mereka pasti akan mempunyai pendapat yang berbeda setelah mereka mendengar Yesus. Banyak dari mereka akan berkata, "Dia dirasuk setan, dan gila; mengapa mendengarkan dia?" Ketika mereka bertanya, "mengapa mendengarkannya," mereka tidak benar-benar mengajukan pertanyaan. Sebaliknya, mereka mengatakan bahwa mereka harus berhenti mendengarkan Yesus. Orang-orang Yahudi lain akan menanggapi mereka dan berkata, "Ini bukan kata-kata dari orang yang kerasukan setan." Dapatkah setan mencelikkan mata orang buta?" Mereka mengatakan bahwa tidak mungkin Yesus kerasukan setan karena setan tidak dapat menyembuhkan orang buta seperti yang dilakukan Yesus sebelumnya.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10:11–21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Cerita ini memiliki lima adegan.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 sang gembala</w:t>
      </w:r>
    </w:p>
    <w:p>
      <w:pPr>
        <w:pStyle w:val="ListBullet"/>
        <w:spacing w:line="240" w:lineRule="auto"/>
        <w:ind w:left="720"/>
      </w:pPr>
      <w:r>
        <w:rPr>
          <w:lang w:val="id_ID" w:bidi="id_ID"/>
        </w:rPr>
      </w:r>
      <w:r>
        <w:rPr>
          <w:lang w:val="id_ID" w:bidi="id_ID"/>
        </w:rPr>
        <w:t>Seorang pekerja upahan</w:t>
      </w:r>
    </w:p>
    <w:p>
      <w:pPr>
        <w:pStyle w:val="ListBullet"/>
        <w:spacing w:line="240" w:lineRule="auto"/>
        <w:ind w:left="720"/>
      </w:pPr>
      <w:r>
        <w:rPr>
          <w:lang w:val="id_ID" w:bidi="id_ID"/>
        </w:rPr>
      </w:r>
      <w:r>
        <w:rPr>
          <w:lang w:val="id_ID" w:bidi="id_ID"/>
        </w:rPr>
        <w:t>Kawanan domba</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Orang-orang Yahudi atau para pemimpin Yahudi</w:t>
      </w:r>
    </w:p>
    <w:p>
      <w:pPr/>
      <w:r>
        <w:rPr>
          <w:lang w:val="id_ID" w:bidi="id_ID"/>
        </w:rPr>
      </w:r>
      <w:r>
        <w:rPr>
          <w:lang w:val="id_ID" w:bidi="id_ID"/>
        </w:rPr>
        <w:t>Secara berkelompok, peragakan perikop ini dua kali. Kamu harus memeragakan bagian ini dalam bahasamu sendiri.</w:t>
      </w:r>
    </w:p>
    <w:p>
      <w:pPr/>
      <w:r>
        <w:rPr>
          <w:lang w:val="id_ID" w:bidi="id_ID"/>
        </w:rPr>
      </w:r>
      <w:r>
        <w:rPr>
          <w:lang w:val="id_ID" w:bidi="id_ID"/>
        </w:rPr>
        <w:t xml:space="preserve">Pertama, peragakan kisah ini tanpa berhenti. Perhatikan dialog, alur kisah, jalan kisah, dan urutan waktu dalam kisah. Pastikan kamu tidak melewatkan bagian yang sulit atau penting sewaktu memperagakan kisah tersebut. Bantulah satu sama lain untuk mengingat setiap bagian dari kisahnya. </w:t>
      </w:r>
    </w:p>
    <w:p>
      <w:pPr/>
      <w:r>
        <w:rPr>
          <w:lang w:val="id_ID" w:bidi="id_ID"/>
        </w:rPr>
      </w:r>
      <w:r>
        <w:rPr>
          <w:lang w:val="id_ID" w:bidi="id_ID"/>
        </w:rPr>
        <w:t xml:space="preserve">Hentikan sebentar rekaman ini di sini dan mulai peragakan perikop ini. </w:t>
      </w:r>
    </w:p>
    <w:p>
      <w:pPr/>
      <w:r>
        <w:rPr>
          <w:lang w:val="id_ID" w:bidi="id_ID"/>
        </w:rPr>
      </w:r>
      <w:r>
        <w:rPr>
          <w:lang w:val="id_ID" w:bidi="id_ID"/>
        </w:rPr>
        <w:t xml:space="preserve">Kelompok harus memeragakan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sandiwaranya. </w:t>
      </w:r>
    </w:p>
    <w:p>
      <w:pPr/>
      <w:r>
        <w:rPr>
          <w:lang w:val="id_ID" w:bidi="id_ID"/>
        </w:rPr>
      </w:r>
      <w:r>
        <w:rPr>
          <w:lang w:val="id_ID" w:bidi="id_ID"/>
        </w:rPr>
        <w:t xml:space="preserve">Hentikan sebentar rekaman ini di sini dan peragakan perikop ini untuk kedua kalinya. </w:t>
      </w:r>
    </w:p>
    <w:p>
      <w:pPr/>
      <w:r>
        <w:rPr>
          <w:lang w:val="id_ID" w:bidi="id_ID"/>
        </w:rPr>
      </w:r>
      <w:r>
        <w:rPr>
          <w:lang w:val="id_ID" w:bidi="id_ID"/>
        </w:rPr>
        <w:t>Berikut ini adalah contoh drama dan respon-respon yang diberikan.</w:t>
      </w:r>
    </w:p>
    <w:p>
      <w:pPr/>
      <w:r>
        <w:rPr>
          <w:lang w:val="id_ID" w:bidi="id_ID"/>
        </w:rPr>
      </w:r>
      <w:r>
        <w:rPr>
          <w:lang w:val="id_ID" w:bidi="id_ID"/>
        </w:rPr>
        <w:t>Dalam adegan pertama, Yesus menggambarkan perbedaan antara gembala yang baik dan orang upahan. Yesus mengatakan bahwa Dia adalah gembala yang baik.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sang gembala, "Apa yang Anda rasakan atau pikirkan?" Orang tersebut mungkin menjawab hal-hal seperti, "Aku akan menyerahkan nyawaku demi domba-dombaku" atau "Saat serigala datang, aku tidak akan lari. " Aku akan menyelamatkan dan melindungi domba-dombaku bahkan jika aku mati."</w:t>
      </w:r>
    </w:p>
    <w:p>
      <w:pPr>
        <w:pStyle w:val="ListBullet"/>
        <w:spacing w:line="240" w:lineRule="auto"/>
        <w:ind w:left="720"/>
      </w:pPr>
      <w:r>
        <w:rPr>
          <w:lang w:val="id_ID" w:bidi="id_ID"/>
        </w:rPr>
      </w:r>
      <w:r>
        <w:rPr>
          <w:lang w:val="id_ID" w:bidi="id_ID"/>
        </w:rPr>
        <w:t xml:space="preserve">Anda juga dapat bertanya kepada orang yang memerankan pekerja upahan itu, "Apa yang kamu rasakan atau pikirkan?" Orang tersebut mungkin menjawab hal-hal seperti, "Saat serigala datang, aku harus lari, atau aku bisa mati!" atau "Ketika serigala datang, Aku tidak akan melindungi domba-domba itu. Aku tidak peduli pada mereka."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Dalam adegan kedua, Yesus berkata bahwa seperti seorang gembala yang baik, Ia mengenal domba-domba-Nya, dan domba-domba-Nya juga mengenal-Nya.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tersebut mungkin menjawab hal-hal seperti, "Aku senang karena Aku mengenal domba-domba-Ku dan domba-domba-Ku juga mengenal Aku," atau "Bapa-Ku mengenal Aku, dan Aku mengenal Bapa." Kami memiliki hubungan yang baik, seperti aku dan dombaku."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Yesus berbicara tentang mengumpulkan domba-domba lain di luar kandang domba.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tersebut mungkin menjawab hal-hal seperti, "Saya yakin domba-domba lain di luar kandang domba ini sedang mencari seorang gembala," atau "Saya perlu mengumpulkan semua domba saya ke dalam satu kandang domba sehingga saya dapat melindungi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keempat, Yesus berbicara tentang otoritas-Nya untuk menyerahkan nyawa-Nya dan mengambilnya kembali sebagaimana yang diperintahkan Bapa kepada-Nya.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Allah Bapa, "Apa yang kamu rasakan atau pikirkan?" Orang tersebut mungkin menjawab hal-hal seperti, "Aku mengasihi Yesus anak-Ku karena dia menaati Aku ketika Aku mengatakan kepadanya bahwa dia harus melindungi domba-domba itu," atau "Aku memberi tahu Yesus bahwa dia harus rela mati demi domba-domba itu, sehingga dia bisa hidup kembali bersama mereka." Aku senang karena Yesus menaati aku."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kelima, orang-orang Yahudi yang mendengarkan Yesus bertengkar satu sama lain tentang apa yang Yesus katakan.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orang-orang Yahudi, "Apa yang Anda rasakan atau pikirkan?" Satu kelompok orang Yahudi akan berkata, "Dia kerasukan setan dan gila; kita harus berhenti mendengarkan dia!" dan kelompok lain akan berkata, "Ini bukan kata-kata dari orang yang kerasukan setan." Setan tidak dapat menyembuhkan orang buta!"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10:11–21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Yesus berkata, "</w:t>
      </w:r>
      <w:r>
        <w:rPr>
          <w:b/>
          <w:lang w:val="id_ID" w:bidi="id_ID"/>
        </w:rPr>
        <w:t>Akulah</w:t>
      </w:r>
      <w:r>
        <w:rPr>
          <w:lang w:val="id_ID" w:bidi="id_ID"/>
        </w:rPr>
        <w:t xml:space="preserve"> </w:t>
      </w:r>
      <w:r>
        <w:rPr>
          <w:b/>
          <w:lang w:val="id_ID" w:bidi="id_ID"/>
        </w:rPr>
        <w:t>gembala yang baik</w:t>
      </w:r>
      <w:r>
        <w:rPr>
          <w:lang w:val="id_ID" w:bidi="id_ID"/>
        </w:rPr>
        <w:t>."</w:t>
      </w:r>
    </w:p>
    <w:p>
      <w:pPr/>
      <w:r>
        <w:rPr>
          <w:lang w:val="id_ID" w:bidi="id_ID"/>
        </w:rPr>
      </w:r>
      <w:r>
        <w:rPr>
          <w:lang w:val="id_ID" w:bidi="id_ID"/>
        </w:rPr>
        <w:t xml:space="preserve">Kata-kata "Aku" itu penting. Kata-kata ini mengingatkan para pendengar Yahudi tentang nama Allah dalam Perjanjian Lama. Allah mengatakan kepada Musa bahwa nama-Nya adalah "Aku." Ketika Yesus mengatakan "Aku," Ia mengatakan bahwa Ia adalah Allah. Lihat Glosarium Utama untuk informasi lebih lanjut tentang </w:t>
      </w:r>
      <w:r>
        <w:rPr>
          <w:lang w:val="id_ID" w:bidi="id_ID"/>
        </w:rPr>
        <w:t>Aku</w:t>
      </w:r>
      <w:r>
        <w:rPr>
          <w:lang w:val="id_ID" w:bidi="id_ID"/>
        </w:rPr>
        <w:t>.</w:t>
      </w:r>
    </w:p>
    <w:p>
      <w:pPr/>
      <w:r>
        <w:rPr>
          <w:lang w:val="id_ID" w:bidi="id_ID"/>
        </w:rPr>
      </w:r>
      <w:r>
        <w:rPr>
          <w:lang w:val="id_ID" w:bidi="id_ID"/>
        </w:rPr>
        <w:t xml:space="preserve">Seorang </w:t>
      </w:r>
      <w:r>
        <w:rPr>
          <w:b/>
          <w:lang w:val="id_ID" w:bidi="id_ID"/>
        </w:rPr>
        <w:t xml:space="preserve">gembala </w:t>
      </w:r>
      <w:r>
        <w:rPr>
          <w:lang w:val="id_ID" w:bidi="id_ID"/>
        </w:rPr>
        <w:t xml:space="preserve">adalah seseorang yang memiliki dan merawat domba-dombanya. Yesus membandingkan diri-Nya dengan gembala yang baik yang "menyerahkan nyawa-Nya" untuk domba-domba tersebut. Ketika seorang gembala </w:t>
      </w:r>
      <w:r>
        <w:rPr>
          <w:b/>
          <w:lang w:val="id_ID" w:bidi="id_ID"/>
        </w:rPr>
        <w:t>menyerahkan nyawanya</w:t>
      </w:r>
      <w:r>
        <w:rPr>
          <w:lang w:val="id_ID" w:bidi="id_ID"/>
        </w:rPr>
        <w:t xml:space="preserve"> untuk domba-dombanya, itu berarti ia bersedia mati demi menyelamatkan dan melindungi domba-dombanya dari segala bahaya.</w:t>
      </w:r>
    </w:p>
    <w:p>
      <w:pPr/>
      <w:r>
        <w:rPr>
          <w:lang w:val="id_ID" w:bidi="id_ID"/>
        </w:rPr>
      </w:r>
      <w:r>
        <w:rPr>
          <w:lang w:val="id_ID" w:bidi="id_ID"/>
        </w:rPr>
        <w:t xml:space="preserve">Gembala yang baik tidak sama dengan orang upahan. Seorang </w:t>
      </w:r>
      <w:r>
        <w:rPr>
          <w:b/>
          <w:lang w:val="id_ID" w:bidi="id_ID"/>
        </w:rPr>
        <w:t>upahan</w:t>
      </w:r>
      <w:r>
        <w:rPr>
          <w:lang w:val="id_ID" w:bidi="id_ID"/>
        </w:rPr>
        <w:t xml:space="preserve"> adalah orang yang menjaga domba-domba milik gembala . Gembala membayarnya untuk menjaga domba-dombanya ketika ia tidak ada. Ketika seekor serigala datang untuk menyerang domba-domba, orang upahan melarikan diri dan meninggalkan domba-domba itu. </w:t>
      </w:r>
      <w:r>
        <w:rPr>
          <w:b/>
          <w:lang w:val="id_ID" w:bidi="id_ID"/>
        </w:rPr>
        <w:t>Serigala</w:t>
      </w:r>
      <w:r>
        <w:rPr>
          <w:lang w:val="id_ID" w:bidi="id_ID"/>
        </w:rPr>
        <w:t xml:space="preserve"> adalah anjing liar yang sering memangsa hewan lain. Terjemahkan </w:t>
      </w:r>
      <w:r>
        <w:rPr>
          <w:lang w:val="id_ID" w:bidi="id_ID"/>
        </w:rPr>
        <w:t>gembala</w:t>
      </w:r>
      <w:r>
        <w:rPr>
          <w:lang w:val="id_ID" w:bidi="id_ID"/>
        </w:rPr>
        <w:t xml:space="preserve"> dengan cara yang sama seperti yang telah Anda terjemahkan sebelumnya.</w:t>
      </w:r>
    </w:p>
    <w:p>
      <w:pPr/>
      <w:r>
        <w:rPr>
          <w:lang w:val="id_ID" w:bidi="id_ID"/>
        </w:rPr>
      </w:r>
      <w:r>
        <w:rPr>
          <w:lang w:val="id_ID" w:bidi="id_ID"/>
        </w:rPr>
        <w:t xml:space="preserve">Berhenti di sini dan diskusikan sebagai kelompok kata atau frasa apa yang akan Anda gunakan untuk </w:t>
      </w:r>
      <w:r>
        <w:rPr>
          <w:b/>
          <w:lang w:val="id_ID" w:bidi="id_ID"/>
        </w:rPr>
        <w:t>menyerahkan nyawanya</w:t>
      </w:r>
      <w:r>
        <w:rPr>
          <w:lang w:val="id_ID" w:bidi="id_ID"/>
        </w:rPr>
        <w:t xml:space="preserve"> dan </w:t>
      </w:r>
      <w:r>
        <w:rPr>
          <w:b/>
          <w:lang w:val="id_ID" w:bidi="id_ID"/>
        </w:rPr>
        <w:t>serigala</w:t>
      </w:r>
      <w:r>
        <w:rPr>
          <w:lang w:val="id_ID" w:bidi="id_ID"/>
        </w:rPr>
        <w:t xml:space="preserve">. Hentikan rekaman di sini. </w:t>
      </w:r>
    </w:p>
    <w:p>
      <w:pPr/>
      <w:r>
        <w:rPr>
          <w:lang w:val="id_ID" w:bidi="id_ID"/>
        </w:rPr>
      </w:r>
      <w:r>
        <w:rPr>
          <w:lang w:val="id_ID" w:bidi="id_ID"/>
        </w:rPr>
        <w:t xml:space="preserve">Yesus mengatakan bahwa ada </w:t>
      </w:r>
      <w:r>
        <w:rPr>
          <w:b/>
          <w:lang w:val="id_ID" w:bidi="id_ID"/>
        </w:rPr>
        <w:t>domba-domba lain</w:t>
      </w:r>
      <w:r>
        <w:rPr>
          <w:lang w:val="id_ID" w:bidi="id_ID"/>
        </w:rPr>
        <w:t xml:space="preserve"> yang bukan dari </w:t>
      </w:r>
      <w:r>
        <w:rPr>
          <w:b/>
          <w:lang w:val="id_ID" w:bidi="id_ID"/>
        </w:rPr>
        <w:t>kandang</w:t>
      </w:r>
      <w:r>
        <w:rPr>
          <w:lang w:val="id_ID" w:bidi="id_ID"/>
        </w:rPr>
        <w:t xml:space="preserve"> ini. Dan Yesus ingin membawa mereka ke dalam kandang yang sama sehingga hanya ada satu </w:t>
      </w:r>
      <w:r>
        <w:rPr>
          <w:b/>
          <w:lang w:val="id_ID" w:bidi="id_ID"/>
        </w:rPr>
        <w:t>kawanan</w:t>
      </w:r>
      <w:r>
        <w:rPr>
          <w:lang w:val="id_ID" w:bidi="id_ID"/>
        </w:rPr>
        <w:t xml:space="preserve"> domba dan satu gembala.</w:t>
      </w:r>
    </w:p>
    <w:p>
      <w:pPr/>
      <w:r>
        <w:rPr>
          <w:lang w:val="id_ID" w:bidi="id_ID"/>
        </w:rPr>
      </w:r>
      <w:r>
        <w:rPr>
          <w:b/>
          <w:lang w:val="id_ID" w:bidi="id_ID"/>
        </w:rPr>
        <w:t>Kawanan</w:t>
      </w:r>
      <w:r>
        <w:rPr>
          <w:lang w:val="id_ID" w:bidi="id_ID"/>
        </w:rPr>
        <w:t xml:space="preserve"> domba adalah sekelompok domba.</w:t>
      </w:r>
    </w:p>
    <w:p>
      <w:pPr/>
      <w:r>
        <w:rPr>
          <w:lang w:val="id_ID" w:bidi="id_ID"/>
        </w:rPr>
      </w:r>
      <w:r>
        <w:rPr>
          <w:b/>
          <w:lang w:val="id_ID" w:bidi="id_ID"/>
        </w:rPr>
        <w:t>Kandang</w:t>
      </w:r>
      <w:r>
        <w:rPr>
          <w:lang w:val="id_ID" w:bidi="id_ID"/>
        </w:rPr>
        <w:t xml:space="preserve"> domba itu seperti </w:t>
      </w:r>
      <w:r>
        <w:rPr>
          <w:b/>
          <w:lang w:val="id_ID" w:bidi="id_ID"/>
        </w:rPr>
        <w:t>rumah</w:t>
      </w:r>
      <w:r>
        <w:rPr>
          <w:lang w:val="id_ID" w:bidi="id_ID"/>
        </w:rPr>
        <w:t xml:space="preserve"> bagi domba-domba. Itu adalah lapangan terbuka di luar rumah gembala tersebut. Tempat itu memiliki dinding di sekelilingnya untuk mencegah domba-domba pergi dan untuk mencegah binatang buas atau orang jahat menyerang domba-domba tersebut.</w:t>
      </w:r>
    </w:p>
    <w:p>
      <w:pPr/>
      <w:r>
        <w:rPr>
          <w:lang w:val="id_ID" w:bidi="id_ID"/>
        </w:rPr>
      </w:r>
      <w:r>
        <w:rPr>
          <w:b/>
          <w:lang w:val="id_ID" w:bidi="id_ID"/>
        </w:rPr>
        <w:t>Domba-domba lain</w:t>
      </w:r>
      <w:r>
        <w:rPr>
          <w:lang w:val="id_ID" w:bidi="id_ID"/>
        </w:rPr>
        <w:t xml:space="preserve"> ini adalah orang-orang yang belum mendengar tentang Yesus, tetapi mereka siap untuk mendengarkan dan percaya kepada Yesus. Terjemahkan domba dan kandang dengan cara yang sama seperti Anda menerjemahkan domba dan kandang domba sebelumnya.</w:t>
      </w:r>
    </w:p>
    <w:p>
      <w:pPr/>
      <w:r>
        <w:rPr>
          <w:lang w:val="id_ID" w:bidi="id_ID"/>
        </w:rPr>
      </w:r>
      <w:r>
        <w:rPr>
          <w:lang w:val="id_ID" w:bidi="id_ID"/>
        </w:rPr>
        <w:t xml:space="preserve">Berhenti di sini dan diskusikan dalam kelompok kata atau frasa apa yang akan Anda gunakan untuk </w:t>
      </w:r>
      <w:r>
        <w:rPr>
          <w:b/>
          <w:lang w:val="id_ID" w:bidi="id_ID"/>
        </w:rPr>
        <w:t>kawanan</w:t>
      </w:r>
      <w:r>
        <w:rPr>
          <w:lang w:val="id_ID" w:bidi="id_ID"/>
        </w:rPr>
        <w:t xml:space="preserve">. Hentikan rekaman di sini. </w:t>
      </w:r>
    </w:p>
    <w:p>
      <w:pPr/>
      <w:r>
        <w:rPr>
          <w:lang w:val="id_ID" w:bidi="id_ID"/>
        </w:rPr>
      </w:r>
      <w:r>
        <w:rPr>
          <w:lang w:val="id_ID" w:bidi="id_ID"/>
        </w:rPr>
        <w:t xml:space="preserve">Yesus juga mengatakan bahwa </w:t>
      </w:r>
      <w:r>
        <w:rPr>
          <w:b/>
          <w:lang w:val="id_ID" w:bidi="id_ID"/>
        </w:rPr>
        <w:t>Bapa</w:t>
      </w:r>
      <w:r>
        <w:rPr>
          <w:lang w:val="id_ID" w:bidi="id_ID"/>
        </w:rPr>
        <w:t xml:space="preserve"> mengasihi-Nya karena Ia memberikan nyawa-Nya bagi domba-domba-Nya supaya Ia dapat </w:t>
      </w:r>
      <w:r>
        <w:rPr>
          <w:b/>
          <w:lang w:val="id_ID" w:bidi="id_ID"/>
        </w:rPr>
        <w:t>mengambilnya kembali</w:t>
      </w:r>
      <w:r>
        <w:rPr>
          <w:lang w:val="id_ID" w:bidi="id_ID"/>
        </w:rPr>
        <w:t>. Bapa merujuk kepada Allah Bapa. Yesus menyebut Allah Bapa-Nya karena hubungan istimewa-Nya dengan Allah. Ketika Yesus berbicara tentang mengambil kembali nyawa-Nya, Ia bermaksud mengatakan bahwa Ia dapat membuat diri-Nya hidup kembali setelah Ia meninggal. Bapa memberikan perintah ini kepada Yesus. Inilah sebabnya Yesus memiliki otoritas untuk memutuskan kapan dan bagaimana Dia akan mati, dan Yesus juga memiliki otoritas untuk memutuskan kapan dan bagaimana Dia akan menghidupkan diri-Nya kembali ketika Dia mati. Yesus sedang menaati perintah Bapa, dan itulah sebabnya Bapa mengasihi-Nya.</w:t>
      </w:r>
    </w:p>
    <w:p>
      <w:pPr/>
      <w:r>
        <w:rPr>
          <w:lang w:val="id_ID" w:bidi="id_ID"/>
        </w:rPr>
      </w:r>
      <w:r>
        <w:rPr>
          <w:lang w:val="id_ID" w:bidi="id_ID"/>
        </w:rPr>
        <w:t xml:space="preserve">Setelah Yesus berbicara, orang-orang </w:t>
      </w:r>
      <w:r>
        <w:rPr>
          <w:b/>
          <w:lang w:val="id_ID" w:bidi="id_ID"/>
        </w:rPr>
        <w:t>Yahudi</w:t>
      </w:r>
      <w:r>
        <w:rPr>
          <w:lang w:val="id_ID" w:bidi="id_ID"/>
        </w:rPr>
        <w:t xml:space="preserve">, atau para pemimpin Yahudi, yang sedang mendengarkan Yesus bertengkar satu sama lain. Mereka memiliki pendapat yang berbeda tentang semua yang Yesus katakan. Banyak dari mereka mengatakan bahwa Yesus kerasukan </w:t>
      </w:r>
      <w:r>
        <w:rPr>
          <w:b/>
          <w:lang w:val="id_ID" w:bidi="id_ID"/>
        </w:rPr>
        <w:t>setan</w:t>
      </w:r>
      <w:r>
        <w:rPr>
          <w:lang w:val="id_ID" w:bidi="id_ID"/>
        </w:rPr>
        <w:t xml:space="preserve"> dan </w:t>
      </w:r>
      <w:r>
        <w:rPr>
          <w:b/>
          <w:lang w:val="id_ID" w:bidi="id_ID"/>
        </w:rPr>
        <w:t>gila</w:t>
      </w:r>
      <w:r>
        <w:rPr>
          <w:lang w:val="id_ID" w:bidi="id_ID"/>
        </w:rPr>
        <w:t xml:space="preserve">. Setan atau roh jahat adalah roh yang menentang Allah. Orang gila adalah seseorang yang tidak berbicara atau berperilaku seperti orang-orang normal. Sementara yang lain mengatakan bahwa tidak mungkin Yesus kerasukan setan, karena setan tidak dapat </w:t>
      </w:r>
      <w:r>
        <w:rPr>
          <w:b/>
          <w:lang w:val="id_ID" w:bidi="id_ID"/>
        </w:rPr>
        <w:t>mencelikkan mata</w:t>
      </w:r>
      <w:r>
        <w:rPr>
          <w:lang w:val="id_ID" w:bidi="id_ID"/>
        </w:rPr>
        <w:t xml:space="preserve">, atau </w:t>
      </w:r>
      <w:r>
        <w:rPr>
          <w:b/>
          <w:lang w:val="id_ID" w:bidi="id_ID"/>
        </w:rPr>
        <w:t>menyembuhkan</w:t>
      </w:r>
      <w:r>
        <w:rPr>
          <w:lang w:val="id_ID" w:bidi="id_ID"/>
        </w:rPr>
        <w:t xml:space="preserve"> orang buta sehingga ia bisa melihat lagi. Terjemahkan orang Yahudi dan setan dengan cara yang sama seperti Anda telah menerjemahkannya sebelumnya. Untuk informasi lebih lanjut tentang </w:t>
      </w:r>
      <w:r>
        <w:rPr>
          <w:lang w:val="id_ID" w:bidi="id_ID"/>
        </w:rPr>
        <w:t>Yahudi</w:t>
      </w:r>
      <w:r>
        <w:rPr>
          <w:lang w:val="id_ID" w:bidi="id_ID"/>
        </w:rPr>
        <w:t xml:space="preserve"> dan </w:t>
      </w:r>
      <w:r>
        <w:rPr>
          <w:lang w:val="id_ID" w:bidi="id_ID"/>
        </w:rPr>
        <w:t xml:space="preserve">setan </w:t>
      </w:r>
      <w:r>
        <w:rPr>
          <w:lang w:val="id_ID" w:bidi="id_ID"/>
        </w:rPr>
        <w:t>, Anda dapat merujuk ke Glosarium Utama.</w:t>
      </w:r>
    </w:p>
    <w:p>
      <w:pPr/>
      <w:r>
        <w:rPr>
          <w:lang w:val="id_ID" w:bidi="id_ID"/>
        </w:rPr>
      </w:r>
      <w:r>
        <w:rPr>
          <w:lang w:val="id_ID" w:bidi="id_ID"/>
        </w:rPr>
        <w:t xml:space="preserve">Berhenti di sini dan diskusikan dalam kelompok kata atau frasa apa yang akan Anda gunakan untuk </w:t>
      </w:r>
      <w:r>
        <w:rPr>
          <w:b/>
          <w:lang w:val="id_ID" w:bidi="id_ID"/>
        </w:rPr>
        <w:t>gila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10:22–42</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10:22–42 dan simpanlah dalam hati Anda.</w:t>
      </w:r>
    </w:p>
    <w:p>
      <w:pPr/>
      <w:r>
        <w:rPr>
          <w:lang w:val="id_ID" w:bidi="id_ID"/>
        </w:rPr>
      </w:r>
      <w:r>
        <w:rPr>
          <w:lang w:val="id_ID" w:bidi="id_ID"/>
        </w:rPr>
        <w:t>Dengarkan versi audio dari Yohanes 10:22–42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10:22–42 dalam terjemahan yang paling mudah dimengerti.</w:t>
      </w:r>
    </w:p>
    <w:p>
      <w:pPr/>
      <w:r>
        <w:rPr>
          <w:lang w:val="id_ID" w:bidi="id_ID"/>
        </w:rPr>
      </w:r>
      <w:r>
        <w:rPr>
          <w:lang w:val="id_ID" w:bidi="id_ID"/>
        </w:rPr>
        <w:t>Yesus telah berkhotbah kepada orang-orang Yahudi, atau para pemimpin agama Yahudi, dan banyak dari mereka terpecah mengenai apakah Yesus kerasukan setan atau berasal dari Allah. Kita tidak yakin berapa lama setelah diskusi peristiwa dalam perikop yang sedang kita baca saat ini terjadi. Frasa "pada saat itu" bisa menjadi frasa yang menghubungkan garis waktu dengan perikop sebelumnya. Namun, itu juga dapat berarti bahwa pada saat perikop ini ditulis cuaca sedang dingin dan Hari Raya Pentahbisan sedang berlangsung.</w:t>
      </w:r>
    </w:p>
    <w:p>
      <w:pPr/>
      <w:r>
        <w:rPr>
          <w:lang w:val="id_ID" w:bidi="id_ID"/>
        </w:rPr>
      </w:r>
      <w:r>
        <w:rPr>
          <w:lang w:val="id_ID" w:bidi="id_ID"/>
        </w:rPr>
        <w:t>Hari Raya Pentahbisan juga disebut Hanukkah, yang merupakan kata Ibrani untuk Dedikasi. Itu terjadi di musim dingin, atau pada musim yang lebih dingin. Perayaan ini bukanlah salah satu perayaan dalam perjanjian Lama yang diperintahkan oleh Allah, tetapi adalah perayaan yang biasanya dilakukan orang Yahudi untuk melakukan perjalanan ke Yerusalem. Acara atau perayaan ini memperingati saat Bait Suci diambil kembali dari orang Suriah. Orang-orang Suriah telah mengambil alih Yerusalem dan telah menajiskan Bait Suci dengan mengorbankan babi kepada dewa utama mereka, Zeus, di Bait Suci. Tiga tahun kemudian, orang-orang Yahudi mengambil kembali Yerusalem dan mendedikasikan kembali Bait Suci dan mezbah kepada Allah.</w:t>
      </w:r>
    </w:p>
    <w:p>
      <w:pPr/>
      <w:r>
        <w:rPr>
          <w:lang w:val="id_ID" w:bidi="id_ID"/>
        </w:rPr>
      </w:r>
      <w:r>
        <w:rPr>
          <w:lang w:val="id_ID" w:bidi="id_ID"/>
        </w:rPr>
        <w:t>Yesus sedang berjalan mengelilingi bagian dari Bait Suci yang disebut Serambi Salomo, atau Kolonade, yang merupakan sebuah teras. Teras ini tertutup dan kemungkinan besar berada di sisi timur Bait Suci yang menghadap ke dalam menuju ke Bait Suci. Teras ini berada di daerah pelataran luar yang dikenal sebagai pelataran orang bukan Yahudi, sehingga siapa pun diperbolehkan berjalan di daerah itu. Orang-orang yang berjalan atau duduk di area ini pastinya sudah terlindung dari cuaca. Tempat itu disebut teras Salomo karena diyakini sebagai satu-satunya bagian dari Bait Suci yang tersisa dari Bait Suci Salomo yang asli.</w:t>
      </w:r>
    </w:p>
    <w:p>
      <w:pPr/>
      <w:r>
        <w:rPr>
          <w:lang w:val="id_ID" w:bidi="id_ID"/>
        </w:rPr>
      </w:r>
      <w:r>
        <w:rPr>
          <w:lang w:val="id_ID" w:bidi="id_ID"/>
        </w:rPr>
        <w:t xml:space="preserve">Berhenti di sini dan lihatlah gambar yang menunjukkan </w:t>
      </w:r>
      <w:r>
        <w:rPr>
          <w:b/>
          <w:lang w:val="id_ID" w:bidi="id_ID"/>
        </w:rPr>
        <w:t>teras dengan tiang-tiang</w:t>
      </w:r>
      <w:r>
        <w:rPr>
          <w:lang w:val="id_ID" w:bidi="id_ID"/>
        </w:rPr>
        <w:t xml:space="preserve"> di atasnya. Lihatlah diagram </w:t>
      </w:r>
      <w:r>
        <w:rPr>
          <w:b/>
          <w:lang w:val="id_ID" w:bidi="id_ID"/>
        </w:rPr>
        <w:t>Bait Suci</w:t>
      </w:r>
      <w:r>
        <w:rPr>
          <w:lang w:val="id_ID" w:bidi="id_ID"/>
        </w:rPr>
        <w:t xml:space="preserve"> dengan memperhatikan teras Salomo dan pelataran luar bangsa-bangsa lain. Jeda audio ini di sini.</w:t>
      </w:r>
    </w:p>
    <w:p>
      <w:pPr/>
      <w:r>
        <w:rPr>
          <w:lang w:val="id_ID" w:bidi="id_ID"/>
        </w:rPr>
      </w:r>
      <w:r>
        <w:rPr>
          <w:lang w:val="id_ID" w:bidi="id_ID"/>
        </w:rPr>
        <w:t>Ketika Yesus berada di sana, beberapa orang Yahudi datang dan mengelilingi Yesus. Mereka meminta Yesus untuk berbicara dengan jelas tentang apakah Yesus adalah Mesias atau bukan. Ungkapan "sampai kapan engkau mengangkat jiwa kami" sering diterjemahkan "berapa lama lagi engkau membiarkan kami dalam ketidakpastian." Ini berarti berapa lama lagi kami harus menebak atau bertanya-tanya tentang kamu? Orang-orang Yahudi ini kemungkinan merupakan campuran antara para pemimpin agama dan orang-orang Yahudi biasa. Tidak mudah untuk mengetahui mengapa mereka mengajukan pertanyaan-pertanyaan mereka, tetapi pertanyaan itu terdengar seperti tuduhan yang dikombinasikan dengan perintah: "Jika Engkau, sendiri, adalah Mesias, katakanlah kepada kami dengan jelas." Kemungkinan besar orang-orang Yahudi ini mencoba menangkap Yesus dalam perangkap lain.</w:t>
      </w:r>
    </w:p>
    <w:p>
      <w:pPr/>
      <w:r>
        <w:rPr>
          <w:lang w:val="id_ID" w:bidi="id_ID"/>
        </w:rPr>
      </w:r>
      <w:r>
        <w:rPr>
          <w:lang w:val="id_ID" w:bidi="id_ID"/>
        </w:rPr>
        <w:t>Berhenti di sini dan diskusikan pertanyaan ini dalam kelompok: Bicarakan tentang saat seseorang menuduh orang lain melakukan kesalahan. Bagaimana mereka menuduh mereka? Pertanyaan apa saja yang mereka ajukan, atau pernyataan apa yang mereka buat? Jeda audio ini di sini.</w:t>
      </w:r>
    </w:p>
    <w:p>
      <w:pPr/>
      <w:r>
        <w:rPr>
          <w:lang w:val="id_ID" w:bidi="id_ID"/>
        </w:rPr>
      </w:r>
      <w:r>
        <w:rPr>
          <w:lang w:val="id_ID" w:bidi="id_ID"/>
        </w:rPr>
        <w:t>Jawaban Yesus adalah bahwa Yesus telah mengatakan kepada orang-orang Yahudi bahwa Dia adalah Mesias melalui pekerjaan-pekerjaan yang Ia lakukan serta kata-kata yang Yesus katakan. Yesus tidak berkata dengan jelas, "Ya Aku adalah Mesias" karena orang-orang Yahudi ini tidak siap untuk mendengar kebenaran. Yesus berbeda dari Mesias yang mereka harapkan dan mereka tidak siap untuk menyerahkan kepercayaan mereka sendiri.</w:t>
      </w:r>
    </w:p>
    <w:p>
      <w:pPr/>
      <w:r>
        <w:rPr>
          <w:lang w:val="id_ID" w:bidi="id_ID"/>
        </w:rPr>
      </w:r>
      <w:r>
        <w:rPr>
          <w:lang w:val="id_ID" w:bidi="id_ID"/>
        </w:rPr>
        <w:t>Yesus menggunakan perbandingan yang sama yang Ia gunakan sebelumnya. Yesus seperti seorang gembala dan para pengikut Yesus seperti domba. Yesus mengatakan kepada orang-orang Yahudi bahwa mereka tidak percaya karena mereka bukan domba-domba Yesus. Domba-domba-Nya mendengar suara Yesus dan mengenal-Nya dan mengikuti-Nya. Dalam budaya Yahudi, beberapa gembala akan memelihara domba-domba mereka bersama di kandang yang sama yang dijaga oleh penjaga gerbang. Pada pagi hari, para gembala akan datang dan memanggil domba-domba mereka agar berkumpul bersama mereka. Para gembala ini akan memimpin jalan dengan domba-domba yang mengikuti di belakang mereka.</w:t>
      </w:r>
    </w:p>
    <w:p>
      <w:pPr/>
      <w:r>
        <w:rPr>
          <w:lang w:val="id_ID" w:bidi="id_ID"/>
        </w:rPr>
      </w:r>
      <w:r>
        <w:rPr>
          <w:lang w:val="id_ID" w:bidi="id_ID"/>
        </w:rPr>
        <w:t>Gembala itu akan selalu menyelamatkan domba-dombanya. Yesus mengingatkan para pemimpin agama ini bahwa tidak ada seorang pun yang dapat mengambil domba-domba-Nya dari tangan-Nya atau tangan Bapa. Yesus mengatakan kepada orang-orang Yahudi ini dengan jelas, bahwa Yesus dan Bapa adalah satu, atau memiliki kesatuan sifat dan pekerjaanNya.</w:t>
      </w:r>
    </w:p>
    <w:p>
      <w:pPr/>
      <w:r>
        <w:rPr>
          <w:lang w:val="id_ID" w:bidi="id_ID"/>
        </w:rPr>
      </w:r>
      <w:r>
        <w:rPr>
          <w:lang w:val="id_ID" w:bidi="id_ID"/>
        </w:rPr>
        <w:t>Orang-orang Yahudi merasa seperti Yesus lagi mengatakan bahwa Dia dan Allah adalah sama. Ini sangat salah dalam hukum agama Yahudi, dan ini cukup bagi orang-orang Yahudi untuk percaya bahwa Yesus menghujat, yang berarti merusak reputasi, atau menghina, Allah. Orang-orang Yahudi ini menunjukkan kepercayaan ini ketika mereka mengambil batu untuk melempari Yesus sampai mati. Hukum itu mengharuskan kematian dengan rajam bagi mereka yang menghujat Allah. Mereka menyatakan bahwa mereka tidak mencoba melempari Yesus dengan batu karena perbuatan baik Yesus, tetapi karena penghujatan Yesus dan membuat diri-Nya, yang adalah manusia, sama dengan Allah.</w:t>
      </w:r>
    </w:p>
    <w:p>
      <w:pPr/>
      <w:r>
        <w:rPr>
          <w:lang w:val="id_ID" w:bidi="id_ID"/>
        </w:rPr>
      </w:r>
      <w:r>
        <w:rPr>
          <w:lang w:val="id_ID" w:bidi="id_ID"/>
        </w:rPr>
        <w:t>Yesus tahu bahwa para pemimpin agama tidak memiliki alasan yang baik untuk melempari Dia. Namun, para pemimpin agama masih tidak mengenali siapa Yesus, bahkan setelah semua pekerjaan yang telah dilakukan Yesus. Yesus menjawab para pemimpin agama dengan merujuk pada kitab suci mereka sendiri. Yesus merujuk pada Kitab Suci dalam Mazmur di mana Allah menyebut para pemimpin tertentu "ilah-ilah." Beberapa sarjana percaya bahwa Allah berbicara kepada makhluk malaikat, dan beberapa percaya bahwa Allah berbicara kepada manusia, seperti para nabi. Kita tidak tahu mengapa Allah menyebut para pemimpin ini sebagai ilah-ilah. Namun, Yesus mengingatkan para pemimpin Yahudi tentang keyakinan mereka yang kuat kepada Kitab Suci dan bahwa mereka tidak dapat mengubahnya. Jadi bagaimanapun juga, Yesus merujuk pada Mazmur ini untuk menunjukkan bahwa jika Allah menggunakan istilah "ilah-ilah" untuk orang lain yang bukan Mesias, mengapa mereka menuduh Yesus melakukan penghujatan ketika Yesus menyebut diri-Nya Anak Allah dan Dialah yang dikuduskan serta diutus Allah ke dalam dunia?</w:t>
      </w:r>
    </w:p>
    <w:p>
      <w:pPr/>
      <w:r>
        <w:rPr>
          <w:lang w:val="id_ID" w:bidi="id_ID"/>
        </w:rPr>
      </w:r>
      <w:r>
        <w:rPr>
          <w:lang w:val="id_ID" w:bidi="id_ID"/>
        </w:rPr>
        <w:t>Berhenti di sini dan diskusikan bersama dalam kelompok: Apa yang dilakukan seseorang dalam budaya kamu dianggap menghujat Allah? Bicarakan tentang hukuman apa pun dalam budaya kamu bagi orang yang menghujat Allah. Ceritakan kisah-kisah tentang siapa pun yang anda kenal yang mungkin telah dituduh menghujat Allah. Jeda audio ini di sini.</w:t>
      </w:r>
    </w:p>
    <w:p>
      <w:pPr/>
      <w:r>
        <w:rPr>
          <w:lang w:val="id_ID" w:bidi="id_ID"/>
        </w:rPr>
      </w:r>
      <w:r>
        <w:rPr>
          <w:lang w:val="id_ID" w:bidi="id_ID"/>
        </w:rPr>
        <w:t>Yesus menunjuk lagi kepada pekerjaan-pekerjaan Bapa dan mendorong orang-orang Yahudi, bahwa jika mereka tidak akan percaya kepada Yesus, maka percaya kepada pekerjaan-pekerjaan yang dilakukan Yesus. Yesus telah melakukan mujizat serta perbuatan kasih sayang dan kebaikan yang akan membuktikan bahwa Yesus berasal dari Bapa. Jika para pemimpin agama percaya kepada perbuatan Yesus, maka mereka mungkin akhirnya percaya bahwa Yesus dan Bapa benar-benar disatukan, seperti satu orang. Namun, orang-orang Yahudi mencoba menangkap Yesus tetapi Yesus, sekali lagi, berhasil meloloskan diri dari mereka. Yesus kemudian kembali menyeberangi Sungai Yordan di daerah Perea. Di sinilah Yohanes Pembaptis pertama kali membaptis banyak orang, termasuk Yesus. Beberapa orang datang ke tempat Yesus berada dan berkata satu sama lain bahwa semua yang dikatakan Yohanes tentang Yesus adalah benar. Banyak orang di sana percaya kepada Yesus.</w:t>
      </w:r>
      <w:r>
        <w:rPr>
          <w:lang w:val="id_ID" w:bidi="id_ID"/>
        </w:rPr>
      </w:r>
    </w:p>
    <w:p>
      <w:pPr>
        <w:pStyle w:val="Heading3"/>
      </w:pPr>
      <w:r>
        <w:rPr>
          <w:lang w:val="id_ID" w:bidi="id_ID"/>
        </w:rPr>
        <w:t>Menjelaskan Adegan</w:t>
      </w:r>
    </w:p>
    <w:p>
      <w:pPr/>
      <w:r>
        <w:rPr>
          <w:lang w:val="id_ID" w:bidi="id_ID"/>
        </w:rPr>
      </w:r>
      <w:r>
        <w:rPr>
          <w:lang w:val="id_ID" w:bidi="id_ID"/>
        </w:rPr>
        <w:t>Dengarkan versi suara dari Yohanes 10:22–42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Pada saat Perayaan Pentahbisan itu Yesus sedang berjalan di sekitar daerah Bait Suci yang disebut Serambi Salomo.</w:t>
      </w:r>
    </w:p>
    <w:p>
      <w:pPr/>
      <w:r>
        <w:rPr>
          <w:lang w:val="id_ID" w:bidi="id_ID"/>
        </w:rPr>
      </w:r>
      <w:r>
        <w:rPr>
          <w:b/>
          <w:lang w:val="id_ID" w:bidi="id_ID"/>
        </w:rPr>
        <w:t>Dalam adegan kedua:</w:t>
      </w:r>
      <w:r>
        <w:rPr>
          <w:lang w:val="id_ID" w:bidi="id_ID"/>
        </w:rPr>
        <w:t xml:space="preserve"> Beberapa orang Yahudi datang kepada Yesus dan mengelilingi-Nya. Orang-orang Yahudi ini meminta Yesus untuk memberi tahu mereka dengan jelas apakah Yesus adalah Mesias. Yesus mengatakan kepada mereka bahwa Ia telah mengatakan kepada mereka melalui pekerjaan-pekerjaan yang telah dilakukan Yesus dalam nama, atau dengan kuasa, Bapa. Namun, orang-orang Yahudi ini tidak percaya karena mereka bukan domba-domba Allah, atau para pengikut Allah. Domba-domba Allah mendengar suara Yesus dan mengenal-Nya dan mengikuti-Nya. Yesus mengatakan kepada mereka bahwa Dia dan Bapa adalah satu dalam kehendak dan tujuan mereka.</w:t>
      </w:r>
    </w:p>
    <w:p>
      <w:pPr/>
      <w:r>
        <w:rPr>
          <w:lang w:val="id_ID" w:bidi="id_ID"/>
        </w:rPr>
      </w:r>
      <w:r>
        <w:rPr>
          <w:b/>
          <w:lang w:val="id_ID" w:bidi="id_ID"/>
        </w:rPr>
        <w:t>Dalam adegan ketiga:</w:t>
      </w:r>
      <w:r>
        <w:rPr>
          <w:lang w:val="id_ID" w:bidi="id_ID"/>
        </w:rPr>
        <w:t xml:space="preserve"> Orang-orang Yahudi mengambil batu untuk membunuh Yesus. Yesus bertanya perbuatan mana yang membuat mereka hendak melempari Yesus dengan batu. Orang-orang Yahudi menjawab bahwa itu bukan karena pekerjaan-Nya, tetapi karena Yesus, yang adalah seorang manusia, menjadikan diri-Nya sama dengan Allah. Yesus merujuk mereka kembali ke Mazmur dan mengatakan kepada mereka bahwa Dia adalah orang yang diutus oleh Allah. Dia mengatakan kepada orang-orang Yahudi bahwa jika mereka tidak percaya kepada-Nya, maka percayalah kepada pekerjaan-pekerjaan Bapa yang telah dilakukan Yesus.</w:t>
      </w:r>
    </w:p>
    <w:p>
      <w:pPr/>
      <w:r>
        <w:rPr>
          <w:lang w:val="id_ID" w:bidi="id_ID"/>
        </w:rPr>
      </w:r>
      <w:r>
        <w:rPr>
          <w:b/>
          <w:lang w:val="id_ID" w:bidi="id_ID"/>
        </w:rPr>
        <w:t>Dalam adegan keempat:</w:t>
      </w:r>
      <w:r>
        <w:rPr>
          <w:lang w:val="id_ID" w:bidi="id_ID"/>
        </w:rPr>
        <w:t xml:space="preserve"> Orang-orang Yahudi mencoba menangkap Yesus, tetapi Yesus lolos dari mereka. Yesus menyeberangi Sungai Yordan dan tinggal di sana selama beberapa waktu. Banyak orang percaya kepada Yesus karena apa yang dikatakan Yohanes Pembaptis tentang Yesus dan karena pekerjaan-pekerjaan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di antaranya adalah para pemimpin agama</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Para pengikut Yesus yang digambarkan sebagai domba</w:t>
      </w:r>
    </w:p>
    <w:p>
      <w:pPr>
        <w:pStyle w:val="ListBullet"/>
        <w:spacing w:line="240" w:lineRule="auto"/>
        <w:ind w:left="720"/>
      </w:pPr>
      <w:r>
        <w:rPr>
          <w:lang w:val="id_ID" w:bidi="id_ID"/>
        </w:rPr>
      </w:r>
      <w:r>
        <w:rPr>
          <w:lang w:val="id_ID" w:bidi="id_ID"/>
        </w:rPr>
        <w:t>Orang-orang menjadi percaya kepada Yesus ketika Yesus menyeberangi Sungai Yordan</w:t>
      </w:r>
    </w:p>
    <w:p>
      <w:pPr>
        <w:pStyle w:val="ListBullet"/>
        <w:spacing w:line="240" w:lineRule="auto"/>
        <w:ind w:left="720"/>
      </w:pPr>
      <w:r>
        <w:rPr>
          <w:lang w:val="id_ID" w:bidi="id_ID"/>
        </w:rPr>
      </w:r>
      <w:r>
        <w:rPr>
          <w:lang w:val="id_ID" w:bidi="id_ID"/>
        </w:rPr>
        <w:t>Para murid mungkin hadir dan mendengarkan, meskipun mereka tidak mengatakan apa pun</w:t>
      </w:r>
    </w:p>
    <w:p>
      <w:pPr/>
      <w:r>
        <w:rPr>
          <w:lang w:val="id_ID" w:bidi="id_ID"/>
        </w:rPr>
      </w:r>
      <w:r>
        <w:rPr>
          <w:lang w:val="id_ID" w:bidi="id_ID"/>
        </w:rPr>
        <w:t>Secara berkelompok, perhatikan bagian-bagian dari latar belakang perikop ini: Perikop ini terjadi dalam dua latar. Sebagian besar adegan terjadi di daerah Bait Suci yang disebut Serambi Salomo, atau teras. Ini adalah tempat yang beratap di mana orang-orang terlindung dari cuaca. Bagian terakhir dari perikop ini terjadi di seberang Sungai Yordan di daerah Perea, tempat Yohanes Pembaptis telah mulai membaptis orang-orang.</w:t>
      </w:r>
    </w:p>
    <w:p>
      <w:pPr/>
      <w:r>
        <w:rPr>
          <w:lang w:val="id_ID" w:bidi="id_ID"/>
        </w:rPr>
      </w:r>
      <w:r>
        <w:rPr>
          <w:lang w:val="id_ID" w:bidi="id_ID"/>
        </w:rPr>
        <w:t xml:space="preserve">Berhenti di sini dan lihatlah peta </w:t>
      </w:r>
      <w:r>
        <w:rPr>
          <w:lang w:val="id_ID" w:bidi="id_ID"/>
        </w:rPr>
        <w:t>Yerusalem dan Perea</w:t>
      </w:r>
      <w:r>
        <w:rPr>
          <w:lang w:val="id_ID" w:bidi="id_ID"/>
        </w:rPr>
        <w:t xml:space="preserve">, di sebelah timur Sungai Yordan. Jeda rekaman di sini. </w:t>
      </w:r>
    </w:p>
    <w:p>
      <w:pPr/>
      <w:r>
        <w:rPr>
          <w:lang w:val="id_ID" w:bidi="id_ID"/>
        </w:rPr>
      </w:r>
      <w:r>
        <w:rPr>
          <w:lang w:val="id_ID" w:bidi="id_ID"/>
        </w:rPr>
        <w:t>Perhatikan bahwa teks itu dimulai dengan "pada saat itu." Yang kita ketahui adalah hal ini terjadi setelah Yesus mengajar tentang bagaimana Dia adalah Gembala yang baik. Karena Yesus melanjutkan tema ini dalam tanggapan Yesus kepada orang-orang Yahudi, mungkin saja "pada saat itu" berarti segera setelah, atau sekitar waktu perikop sebelumnya. Namun, adalah mungkin untuk membaca perikop itu sebagai "sekitar waktu Perayaan Pentahbisan." Perhatikan juga bahwa dalam perikop ini adalah musim dingin, atau saat dingin, yaitu menjelang akhir tahun di Israel.</w:t>
      </w:r>
    </w:p>
    <w:p>
      <w:pPr/>
      <w:r>
        <w:rPr>
          <w:lang w:val="id_ID" w:bidi="id_ID"/>
        </w:rPr>
      </w:r>
      <w:r>
        <w:rPr>
          <w:lang w:val="id_ID" w:bidi="id_ID"/>
        </w:rPr>
        <w:t>Yesus sedang berjalan di sekitar serambi Salomo. Kemungkinan besar Yesus sedang berjalan bolak-balik ketika sekelompok orang Yahudi datang kepada Yesus dan mengelilingi Yesus. Kelompok ini pada awalnya tampaknya tidak kejam, tetapi ini adalah kelompok yang bermusuhan, atau tidak bersahabat. Mereka meminta Yesus untuk memberi tahu mereka dengan jelas apakah Yesus adalah Mesias. Pertanyaan ini berarti bahwa orang-orang Yahudi yang bertanya tidak benar-benar percaya bahwa Yesus adalah Mesias. Mereka kemungkinan besar mencoba menjebak Yesus lagi. Yesus mengatakan kepada mereka bahwa pekerjaan-pekerjaan yang telah Ia lakukan membuktikan siapa Dia. Yesus telah melakukan pekerjaan-pekerjaan ini dalam nama, atau wewenang, Bapa. Tetapi orang-orang Yahudi belum percaya kepada Yesus karena mereka bukan domba-domba Yesus, atau para pengikut Yesus. Yesus membandingkan para pengikut-Nya dengan domba-domba yang akan mengenali suara gembala mereka. Domba-domba Yesus mengenal suara Yesus dan Dia mengenal mereka dan mereka mengikuti Yesus. Yesus mengatakan kepada orang-orang Yahudi bahwa Ia memberikan pengikut-Nya kehidupan kekal, atau kehidupan selamanya bersama Allah. Yesus juga mengatakan bahwa tidak ada seorang pun yang dapat merebut para pengikut-Nya dari tangan-Nya. Ini adalah bagian penting dari pekerjaan gembala, untuk menjaga domba-dombanya tetap aman. Yesus bermaksud bahwa sebagai gembala yang baik, Ia akan memelihara domba-domba-Nya, atau para pengikut-Nya, dan bertanggung jawab atas keselamatan mereka. Bukan tergantung pada domba-domba untuk tetap aman, tetapi tergantung pada gembala untuk menjaga domba-domba tetap aman. Allah adalah Dia yang memberikan para pengikut ini kepada Yesus, dan karenanya Allah, yang lebih berkuasa daripada siapa pun, juga akan menjaga para pengikut tetap aman. Yesus menjelaskan bahwa Dia dan Bapa adalah satu. Kata ini, "satu," berarti bahwa mereka bersatu dalam semua yang mereka lakukan dan katakan. Yesus mengatakan bahwa Dia adalah Allah.</w:t>
      </w:r>
    </w:p>
    <w:p>
      <w:pPr/>
      <w:r>
        <w:rPr>
          <w:lang w:val="id_ID" w:bidi="id_ID"/>
        </w:rPr>
      </w:r>
      <w:r>
        <w:rPr>
          <w:lang w:val="id_ID" w:bidi="id_ID"/>
        </w:rPr>
        <w:t xml:space="preserve">Berhenti dan diskusikan pertanyaan ini dalam kelompok: Menurut kamu, apa yang akan dilakukan Yesus dan Bapa untuk menunjukkan bahwa Mereka memiliki sifat ilahi yang sama? Bagaimana kamu akan berbicara tentang Yesus dan Allah menjadi satu dalam terjemahan kamu untuk menunjukkan bahwa Yesus adalah Allah; bersatu dalam pikiran dan sifat dengan Allah? Jeda rekaman di sini. </w:t>
      </w:r>
    </w:p>
    <w:p>
      <w:pPr/>
      <w:r>
        <w:rPr>
          <w:lang w:val="id_ID" w:bidi="id_ID"/>
        </w:rPr>
      </w:r>
      <w:r>
        <w:rPr>
          <w:lang w:val="id_ID" w:bidi="id_ID"/>
        </w:rPr>
        <w:t>Menanggapi pernyataan Yesus tentang kesetaraan-Nya dengan Allah, orang-orang Yahudi mengambil batu sekali lagi, untuk melempari Yesus dan membunuh-Nya. Hukum Yahudi menyatakan bahwa mereka yang menghujat Allah harus dihukum mati dengan rajam. Yesus mengingatkan mereka bahwa jika mereka tidak percaya kepada-Nya, maka setidaknya percayalah kepada perbuatan-perbuatan yang telah dilakukan Yesus karena semua itu akan membuktikan siapa Yesus. Jika orang-orang Yahudi percaya kepada perbuatan-perbuatan itu, maka mereka akan menyadari bahwa Yesus berasal dari atau di dalam Bapa, dan Bapa berada di dalam Yesus. Orang-orang Yahudi terus mencoba menangkap Yesus, tetapi Yesus lolos dari mereka. Kita tidak tahu persis bagaimana Yesus lolos dari mereka.</w:t>
      </w:r>
    </w:p>
    <w:p>
      <w:pPr/>
      <w:r>
        <w:rPr>
          <w:lang w:val="id_ID" w:bidi="id_ID"/>
        </w:rPr>
      </w:r>
      <w:r>
        <w:rPr>
          <w:lang w:val="id_ID" w:bidi="id_ID"/>
        </w:rPr>
        <w:t>Yesus kemudian pergi ke sisi timur Yordan, ke daerah Perea, tempat Yohanes Pembaptis pertama kali membaptis orang-orang. Beberapa orang datang kepada Yesus dan membahas bahwa meskipun Yohanes tidak pernah melakukan tanda yang ajaib, namun apa yang dikatakan Yohanes tentang Yesus adalah benar. Tanda-tanda dianggap sebagai bukti seorang Nabi, tetapi orang-orang ini melihat tanda-tanda Yesus sebagai bukti kebenaran tentang apa yang dikatakan Yohanes Pembaptis. Banyak orang mengikuti Yesus.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suara dari Yohanes 10:22–42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Yahudi, di antaranya adalah para pemimpin agama</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Para pengikut Yesus yang digambarkan sebagai domba</w:t>
      </w:r>
    </w:p>
    <w:p>
      <w:pPr>
        <w:pStyle w:val="ListBullet"/>
        <w:spacing w:line="240" w:lineRule="auto"/>
        <w:ind w:left="720"/>
      </w:pPr>
      <w:r>
        <w:rPr>
          <w:lang w:val="id_ID" w:bidi="id_ID"/>
        </w:rPr>
      </w:r>
      <w:r>
        <w:rPr>
          <w:lang w:val="id_ID" w:bidi="id_ID"/>
        </w:rPr>
        <w:t>Orang-orang yang percaya kepada Yesus ketika Yesus menyeberangi Sungai Yordan</w:t>
      </w:r>
    </w:p>
    <w:p>
      <w:pPr>
        <w:pStyle w:val="ListBullet"/>
        <w:spacing w:line="240" w:lineRule="auto"/>
        <w:ind w:left="720"/>
      </w:pPr>
      <w:r>
        <w:rPr>
          <w:lang w:val="id_ID" w:bidi="id_ID"/>
        </w:rPr>
      </w:r>
      <w:r>
        <w:rPr>
          <w:lang w:val="id_ID" w:bidi="id_ID"/>
        </w:rPr>
        <w:t>Para murid mungkin hadir dan mendengarkan, meskipun mereka tidak mengatakan apa pun</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kelancaran cerita, alur cerita, dan urutan waktu dari cerita ini. Pastikan agar saat kamu memerankannya tidak ada bagian sulit atau penting yang terlewatkan. Bantulah satu sama lain untuk mengingat bagian-bagian perikop ini.</w:t>
      </w:r>
    </w:p>
    <w:p>
      <w:pPr/>
      <w:r>
        <w:rPr>
          <w:lang w:val="id_ID" w:bidi="id_ID"/>
        </w:rPr>
      </w:r>
      <w:r>
        <w:rPr>
          <w:lang w:val="id_ID" w:bidi="id_ID"/>
        </w:rPr>
        <w:t>Jeda rekaman suara ini di sini dan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Jeda sejenak rekaman suara ini di sini dan peragakan perikop tersebut untuk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 xml:space="preserve">Pada saat Perayaan Pentahbisan itu Yesus sedang berjalan di sekitar daerah Bait Suci yang disebut Serambi Salomo. Beberapa orang Yahudi datang kepada Yesus dan mengelilingi-Nya. Orang-orang Yahudi ini meminta Yesus untuk memberi tahu mereka dengan jelas apakah Yesus adalah Mesias. </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"Kecewa karena orang-orang Yahudi ini masih mencoba menjebak saya," atau "Sedih karena mereka tidak memiliki mata untuk melihat apa yang ada di depan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mereka bahwa perbuatan-perbuatan yang telah dilakukan Yesus dalam nama Bapa cukup untuk membuktikan siapa Yesus. Namun, orang-orang Yahudi ini tidak percaya karena mereka bukan domba-domba Allah, atau para pengikut Allah. Domba-domba Allah mendengar suara Yesus dan mengenal-Nya dan mengikuti-Nya. Yesus mengatakan kepada mereka bahwa para pengikut-Nya tidak dapat direbut dari tangan-Nya atau tangan Allah. Yesus mengatakan kepada mereka bahwa Dia dan Bapa adalah satu.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kaum Yahudi, "Apa yang kamu rasakan atau pikirkan?" Orang itu mungkin menjawab hal-hal seperti, "</w:t>
      </w:r>
      <w:r>
        <w:rPr>
          <w:b/>
          <w:lang w:val="id_ID" w:bidi="id_ID"/>
        </w:rPr>
        <w:t>Marah</w:t>
      </w:r>
      <w:r>
        <w:rPr>
          <w:lang w:val="id_ID" w:bidi="id_ID"/>
        </w:rPr>
        <w:t xml:space="preserve"> karena orang ini menjadikan dirinya sama dengan Allah!" atau "Dia layak mati karena mengatakan hal-hal seperti itu!"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Orang-orang Yahudi mengambil batu untuk membunuh Yesus. Yesus bertanya perbuatan mana yang membuat mereka hendak melempari Yesus dengan batu. Orang-orang Yahudi menjawab bahwa itu bukan karena pekerjaan-Nya, tetapi karena Yesus, yang adalah seorang manusia, menjadikan diri-Nya sama dengan Allah.</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"Sedih karena mereka dengan jelas tidak ingin mendengar Kebenaran."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merujuk mereka kembali ke Mazmur dan mengatakan kepada mereka bahwa Dia adalah orang yang diutus oleh Allah. Dia mengatakan kepada orang-orang Yahudi bahwa jika mereka tidak percaya kepada-Nya, maka percayalah kepada perbuatan-perbuatan Bapa yang telah dilakukan Yesus. Orang-orang Yahudi mencoba menangkap Yesus, tetapi Yesus lolos dari mereka. Yesus menyeberangi Sungai Yordan dan tinggal di sana selama beberapa waktu. Banyak orang percaya kepada Yesus karena apa yang dikatakan Yohanes Pembaptis tentang Yesus dan karena pekerjaan-pekerjaan Yesus.</w:t>
      </w:r>
      <w:r>
        <w:rPr>
          <w:lang w:val="id_ID" w:bidi="id_ID"/>
        </w:rPr>
      </w:r>
    </w:p>
    <w:p>
      <w:pPr>
        <w:pStyle w:val="Heading3"/>
      </w:pPr>
      <w:r>
        <w:rPr>
          <w:lang w:val="id_ID" w:bidi="id_ID"/>
        </w:rPr>
        <w:t>Melengkapi yang Kurang</w:t>
      </w:r>
    </w:p>
    <w:p>
      <w:pPr/>
      <w:r>
        <w:rPr>
          <w:lang w:val="id_ID" w:bidi="id_ID"/>
        </w:rPr>
      </w:r>
      <w:r>
        <w:rPr>
          <w:lang w:val="id_ID" w:bidi="id_ID"/>
        </w:rPr>
        <w:t>Dengarkan versi suara dari Yohanes 10:22–42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Pada saat </w:t>
      </w:r>
      <w:r>
        <w:rPr>
          <w:b/>
          <w:lang w:val="id_ID" w:bidi="id_ID"/>
        </w:rPr>
        <w:t>Perayaan Penahbisan</w:t>
      </w:r>
      <w:r>
        <w:rPr>
          <w:lang w:val="id_ID" w:bidi="id_ID"/>
        </w:rPr>
        <w:t xml:space="preserve"> di </w:t>
      </w:r>
      <w:r>
        <w:rPr>
          <w:b/>
          <w:lang w:val="id_ID" w:bidi="id_ID"/>
        </w:rPr>
        <w:t>Yerusalem</w:t>
      </w:r>
      <w:r>
        <w:rPr>
          <w:lang w:val="id_ID" w:bidi="id_ID"/>
        </w:rPr>
        <w:t xml:space="preserve">, Yesus sedang berjalan di sekitar daerah </w:t>
      </w:r>
      <w:r>
        <w:rPr>
          <w:b/>
          <w:lang w:val="id_ID" w:bidi="id_ID"/>
        </w:rPr>
        <w:t>Bait Suci</w:t>
      </w:r>
      <w:r>
        <w:rPr>
          <w:lang w:val="id_ID" w:bidi="id_ID"/>
        </w:rPr>
        <w:t xml:space="preserve"> yang dikenal sebagai </w:t>
      </w:r>
      <w:r>
        <w:rPr>
          <w:b/>
          <w:lang w:val="id_ID" w:bidi="id_ID"/>
        </w:rPr>
        <w:t>serambi Salomo</w:t>
      </w:r>
      <w:r>
        <w:rPr>
          <w:lang w:val="id_ID" w:bidi="id_ID"/>
        </w:rPr>
        <w:t xml:space="preserve">, atau teras Salomo. Perayaan Penahbisan adalah perayaan ketika orang-orang Yahudi mengambil kembali Bait Suci dari orang-orang Suriah dan mendedikasikannya kembali kepada Allah. Yerusalem adalah ibu kota Israel, di mana Bait Suci berada dan di mana orang-orang Yahudi pergi untuk menyembah Allah. Bait Suci adalah tempat di mana Allah akan bertemu dengan umat-Nya dan orang-orang akan menyembah Allah dengan mempersembahkan korban kepada-Nya. Teras itu adalah daerah Bait Suci yang diyakini masih berdiri dari Bait Suci Salomo. Teras ini ditopang oleh dua baris kolom dan akan menghadap ke dalam menuju Bait Suci untuk melindungi orang-orang dari pengaruh cuaca. Gunakan kata yang sama untuk Yerusalem dan Bait Suci seperti yang Anda gunakan pada perikop sebelumnya. Untuk informasi lebih lanjut tentang </w:t>
      </w:r>
      <w:r>
        <w:rPr>
          <w:lang w:val="id_ID" w:bidi="id_ID"/>
        </w:rPr>
        <w:t>Perayaan Pentahbisan</w:t>
      </w:r>
      <w:r>
        <w:rPr>
          <w:lang w:val="id_ID" w:bidi="id_ID"/>
        </w:rPr>
        <w:t xml:space="preserve">, </w:t>
      </w:r>
      <w:r>
        <w:rPr>
          <w:lang w:val="id_ID" w:bidi="id_ID"/>
        </w:rPr>
        <w:t>Yerusalem</w:t>
      </w:r>
      <w:r>
        <w:rPr>
          <w:lang w:val="id_ID" w:bidi="id_ID"/>
        </w:rPr>
        <w:t xml:space="preserve">, dan </w:t>
      </w:r>
      <w:r>
        <w:rPr>
          <w:lang w:val="id_ID" w:bidi="id_ID"/>
        </w:rPr>
        <w:t>Bait Suci</w:t>
      </w:r>
      <w:r>
        <w:rPr>
          <w:lang w:val="id_ID" w:bidi="id_ID"/>
        </w:rPr>
        <w:t>, lihat Daftar kata Kamus Utama.</w:t>
      </w:r>
    </w:p>
    <w:p>
      <w:pPr/>
      <w:r>
        <w:rPr>
          <w:lang w:val="id_ID" w:bidi="id_ID"/>
        </w:rPr>
      </w:r>
      <w:r>
        <w:rPr>
          <w:lang w:val="id_ID" w:bidi="id_ID"/>
        </w:rPr>
        <w:t xml:space="preserve">Yesus sedang berjalan bolak-balik ketika sekelompok orang </w:t>
      </w:r>
      <w:r>
        <w:rPr>
          <w:b/>
          <w:lang w:val="id_ID" w:bidi="id_ID"/>
        </w:rPr>
        <w:t>Yahudi</w:t>
      </w:r>
      <w:r>
        <w:rPr>
          <w:lang w:val="id_ID" w:bidi="id_ID"/>
        </w:rPr>
        <w:t xml:space="preserve"> dan </w:t>
      </w:r>
      <w:r>
        <w:rPr>
          <w:b/>
          <w:lang w:val="id_ID" w:bidi="id_ID"/>
        </w:rPr>
        <w:t>pemimpin agama Yahudi</w:t>
      </w:r>
      <w:r>
        <w:rPr>
          <w:lang w:val="id_ID" w:bidi="id_ID"/>
        </w:rPr>
        <w:t xml:space="preserve"> datang kepada Yesus dan mengelilingi Yesus. Orang-orang Yahudi adalah keturunan Abraham, dan orang-orang yang dipilih Allah. Beberapa dari orang Yahudi ini kemungkinan juga merupakan pemimpin agama Yahudi. Gunakan kata yang sama yang telah kamu gunakan dalam periskop sebelumnya untuk orang Yahudi. Untuk petunjuk lebih lanjut tentang </w:t>
      </w:r>
      <w:r>
        <w:rPr>
          <w:lang w:val="id_ID" w:bidi="id_ID"/>
        </w:rPr>
        <w:t>Yahudi</w:t>
      </w:r>
      <w:r>
        <w:rPr>
          <w:lang w:val="id_ID" w:bidi="id_ID"/>
        </w:rPr>
        <w:t xml:space="preserve">, lihat di Daftar kata kamus Utama. </w:t>
      </w:r>
    </w:p>
    <w:p>
      <w:pPr/>
      <w:r>
        <w:rPr>
          <w:lang w:val="id_ID" w:bidi="id_ID"/>
        </w:rPr>
      </w:r>
      <w:r>
        <w:rPr>
          <w:lang w:val="id_ID" w:bidi="id_ID"/>
        </w:rPr>
        <w:t xml:space="preserve">Kelompok ini pada awalnya tampaknya tidak kejam, tetapi ini adalah kelompok yang bermusuhan, atau tidak bersahabat. Mereka meminta Yesus untuk memberi tahu mereka dengan jelas apakah Yesus adalah </w:t>
      </w:r>
      <w:r>
        <w:rPr>
          <w:b/>
          <w:lang w:val="id_ID" w:bidi="id_ID"/>
        </w:rPr>
        <w:t>Mesias</w:t>
      </w:r>
      <w:r>
        <w:rPr>
          <w:lang w:val="id_ID" w:bidi="id_ID"/>
        </w:rPr>
        <w:t xml:space="preserve"> atau </w:t>
      </w:r>
      <w:r>
        <w:rPr>
          <w:b/>
          <w:lang w:val="id_ID" w:bidi="id_ID"/>
        </w:rPr>
        <w:t>Kristus</w:t>
      </w:r>
      <w:r>
        <w:rPr>
          <w:lang w:val="id_ID" w:bidi="id_ID"/>
        </w:rPr>
        <w:t xml:space="preserve">. Mesias adalah seseorang yang diurapi oleh Allah. Gunakan kata yang sama untuk Mesias, atau </w:t>
      </w:r>
      <w:r>
        <w:rPr>
          <w:lang w:val="id_ID" w:bidi="id_ID"/>
        </w:rPr>
        <w:t>Kristus</w:t>
      </w:r>
      <w:r>
        <w:rPr>
          <w:lang w:val="id_ID" w:bidi="id_ID"/>
        </w:rPr>
        <w:t xml:space="preserve">, yang telah kamu gunakan pada perikop sebelumnya. Untuk informasi lebih lanjut tentang </w:t>
      </w:r>
      <w:r>
        <w:rPr>
          <w:lang w:val="id_ID" w:bidi="id_ID"/>
        </w:rPr>
        <w:t>Mesias</w:t>
      </w:r>
      <w:r>
        <w:rPr>
          <w:lang w:val="id_ID" w:bidi="id_ID"/>
        </w:rPr>
        <w:t>, lihat Daftar kata Kamus Utama.</w:t>
      </w:r>
    </w:p>
    <w:p>
      <w:pPr/>
      <w:r>
        <w:rPr>
          <w:lang w:val="id_ID" w:bidi="id_ID"/>
        </w:rPr>
      </w:r>
      <w:r>
        <w:rPr>
          <w:lang w:val="id_ID" w:bidi="id_ID"/>
        </w:rPr>
        <w:t xml:space="preserve">Yesus mengatakan kepada mereka bahwa Dia telah memberi tahu orang-orang Yahudi dengan jelas, tetapi orang-orang Yahudi tidak </w:t>
      </w:r>
      <w:r>
        <w:rPr>
          <w:b/>
          <w:lang w:val="id_ID" w:bidi="id_ID"/>
        </w:rPr>
        <w:t>percaya</w:t>
      </w:r>
      <w:r>
        <w:rPr>
          <w:lang w:val="id_ID" w:bidi="id_ID"/>
        </w:rPr>
        <w:t xml:space="preserve">. Percaya berarti menaruh kepercayaan kepada seseorang atau sesuatu dan hal itu ditunjukkan melalui tindakan. Gunakan kata yang sama dengan yang telah kamu gunakan untuk kata percaya di perikop sebelumnya. Untuk informasi lebih lanjut tentang </w:t>
      </w:r>
      <w:r>
        <w:rPr>
          <w:lang w:val="id_ID" w:bidi="id_ID"/>
        </w:rPr>
        <w:t>percaya</w:t>
      </w:r>
      <w:r>
        <w:rPr>
          <w:lang w:val="id_ID" w:bidi="id_ID"/>
        </w:rPr>
        <w:t>, lihat Daftar kata Kamus Utama.</w:t>
      </w:r>
    </w:p>
    <w:p>
      <w:pPr/>
      <w:r>
        <w:rPr>
          <w:lang w:val="id_ID" w:bidi="id_ID"/>
        </w:rPr>
      </w:r>
      <w:r>
        <w:rPr>
          <w:lang w:val="id_ID" w:bidi="id_ID"/>
        </w:rPr>
        <w:t xml:space="preserve">Yesus mengatakan bahwa perbuatan-perbuatan yang telah dilakukan Yesus </w:t>
      </w:r>
      <w:r>
        <w:rPr>
          <w:b/>
          <w:lang w:val="id_ID" w:bidi="id_ID"/>
        </w:rPr>
        <w:t>dalam nama</w:t>
      </w:r>
      <w:r>
        <w:rPr>
          <w:lang w:val="id_ID" w:bidi="id_ID"/>
        </w:rPr>
        <w:t xml:space="preserve">, atau kekuasaan, Bapa </w:t>
      </w:r>
      <w:r>
        <w:rPr>
          <w:b/>
          <w:lang w:val="id_ID" w:bidi="id_ID"/>
        </w:rPr>
        <w:t>bersaksi</w:t>
      </w:r>
      <w:r>
        <w:rPr>
          <w:lang w:val="id_ID" w:bidi="id_ID"/>
        </w:rPr>
        <w:t xml:space="preserve"> tentang siapa Yesus. Bersaksi adalah menyatakan kebenaran tentang seseorang atau sesuatu dari pengalaman pribadi. Gunakan kata yang sama untuk bersaksi yang telah kamu gunakan di perikop sebelumnya. Untuk keterangan lebih lanjut tentang </w:t>
      </w:r>
      <w:r>
        <w:rPr>
          <w:lang w:val="id_ID" w:bidi="id_ID"/>
        </w:rPr>
        <w:t>kesaksian</w:t>
      </w:r>
      <w:r>
        <w:rPr>
          <w:lang w:val="id_ID" w:bidi="id_ID"/>
        </w:rPr>
        <w:t>, lihat Daftar kata Kamus Utama.</w:t>
      </w:r>
    </w:p>
    <w:p>
      <w:pPr/>
      <w:r>
        <w:rPr>
          <w:lang w:val="id_ID" w:bidi="id_ID"/>
        </w:rPr>
      </w:r>
      <w:r>
        <w:rPr>
          <w:lang w:val="id_ID" w:bidi="id_ID"/>
        </w:rPr>
        <w:t xml:space="preserve">Tetapi orang-orang Yahudi belum percaya kepada Yesus karena mereka bukan domba-domba Yesus, atau para pengikut Yesus. Domba-domba Yesus mengenal suara Yesus dan Dia mengenal mereka dan mereka mengikuti Yesus. Yesus memberikan domba-domba-Nya </w:t>
      </w:r>
      <w:r>
        <w:rPr>
          <w:b/>
          <w:lang w:val="id_ID" w:bidi="id_ID"/>
        </w:rPr>
        <w:t>kehidupan kekal</w:t>
      </w:r>
      <w:r>
        <w:rPr>
          <w:lang w:val="id_ID" w:bidi="id_ID"/>
        </w:rPr>
        <w:t xml:space="preserve">, atau kehidupan selamanya bersama Allah, domba-domba itu tidak akan pernah </w:t>
      </w:r>
      <w:r>
        <w:rPr>
          <w:b/>
          <w:lang w:val="id_ID" w:bidi="id_ID"/>
        </w:rPr>
        <w:t>binasa</w:t>
      </w:r>
      <w:r>
        <w:rPr>
          <w:lang w:val="id_ID" w:bidi="id_ID"/>
        </w:rPr>
        <w:t xml:space="preserve">, atau mati, dan domba-domba itu tidak dapat </w:t>
      </w:r>
      <w:r>
        <w:rPr>
          <w:b/>
          <w:lang w:val="id_ID" w:bidi="id_ID"/>
        </w:rPr>
        <w:t>direbut</w:t>
      </w:r>
      <w:r>
        <w:rPr>
          <w:lang w:val="id_ID" w:bidi="id_ID"/>
        </w:rPr>
        <w:t xml:space="preserve">, atau diambil dari Yesus atau dari tangan Bapa. Lihat Daftar kata Kamus Utama untuk keterangan lebih lanjut tentang </w:t>
      </w:r>
      <w:r>
        <w:rPr>
          <w:lang w:val="id_ID" w:bidi="id_ID"/>
        </w:rPr>
        <w:t>kehidupan kekal</w:t>
      </w:r>
      <w:r>
        <w:rPr>
          <w:lang w:val="id_ID" w:bidi="id_ID"/>
        </w:rPr>
        <w:t>. Yesus mengatakan kepada orang-orang Yahudi bahwa Bapa-Nya, yang telah memberikan domba-domba ini kepada Yesus, lebih besar dan lebih berkuasa daripada semua. Yesus menjelaskan bahwa Dia dan Bapa adalah satu. Kata ini, "satu," berarti bahwa mereka bersatu dalam hakikat atau sifat dasar. Yesus mengatakan bahwa Dia adalah Allah.</w:t>
      </w:r>
    </w:p>
    <w:p>
      <w:pPr/>
      <w:r>
        <w:rPr>
          <w:lang w:val="id_ID" w:bidi="id_ID"/>
        </w:rPr>
      </w:r>
      <w:r>
        <w:rPr>
          <w:lang w:val="id_ID" w:bidi="id_ID"/>
        </w:rPr>
        <w:t xml:space="preserve">Menanggapi pernyataan Yesus tentang kesetaraan-Nya dengan Allah, orang-orang Yahudi mengambil batu untuk membunuh Yesus. Yesus bertanya perbuatan baik-Nya yang mana yang membuat mereka hendak melempari Yesus dengan batu. Orang-orang Yahudi berkata, itu bukan karena perbuatan Yesus, melainkan karena </w:t>
      </w:r>
      <w:r>
        <w:rPr>
          <w:b/>
          <w:lang w:val="id_ID" w:bidi="id_ID"/>
        </w:rPr>
        <w:t>penghujatan-Nya</w:t>
      </w:r>
      <w:r>
        <w:rPr>
          <w:lang w:val="id_ID" w:bidi="id_ID"/>
        </w:rPr>
        <w:t>. Menghujat Allah adalah menghina atau mencemarkan nama baik Allah.</w:t>
      </w:r>
    </w:p>
    <w:p>
      <w:pPr/>
      <w:r>
        <w:rPr>
          <w:lang w:val="id_ID" w:bidi="id_ID"/>
        </w:rPr>
      </w:r>
      <w:r>
        <w:rPr>
          <w:lang w:val="id_ID" w:bidi="id_ID"/>
        </w:rPr>
        <w:t xml:space="preserve">Berhenti di sini dan diskusikan dalam kelompok kata apa yang akan kamu gunakan untuk </w:t>
      </w:r>
      <w:r>
        <w:rPr>
          <w:b/>
          <w:lang w:val="id_ID" w:bidi="id_ID"/>
        </w:rPr>
        <w:t>penghujatan</w:t>
      </w:r>
      <w:r>
        <w:rPr>
          <w:lang w:val="id_ID" w:bidi="id_ID"/>
        </w:rPr>
        <w:t xml:space="preserve">. Lihat Daftar kata Kamus Utama untuk keterangan yang lebih lanjut tentang </w:t>
      </w:r>
      <w:r>
        <w:rPr>
          <w:lang w:val="id_ID" w:bidi="id_ID"/>
        </w:rPr>
        <w:t>penghujatan</w:t>
      </w:r>
      <w:r>
        <w:rPr>
          <w:lang w:val="id_ID" w:bidi="id_ID"/>
        </w:rPr>
        <w:t xml:space="preserve">. Jeda rekaman di sini. </w:t>
      </w:r>
    </w:p>
    <w:p>
      <w:pPr/>
      <w:r>
        <w:rPr>
          <w:lang w:val="id_ID" w:bidi="id_ID"/>
        </w:rPr>
      </w:r>
      <w:r>
        <w:rPr>
          <w:lang w:val="id_ID" w:bidi="id_ID"/>
        </w:rPr>
        <w:t xml:space="preserve">Yesus mengatakan kepada mereka bahwa dalam </w:t>
      </w:r>
      <w:r>
        <w:rPr>
          <w:b/>
          <w:lang w:val="id_ID" w:bidi="id_ID"/>
        </w:rPr>
        <w:t>Kitab Suci</w:t>
      </w:r>
      <w:r>
        <w:rPr>
          <w:lang w:val="id_ID" w:bidi="id_ID"/>
        </w:rPr>
        <w:t xml:space="preserve"> mereka sendiri, Allah berkata kepada beberapa pemimpin bahwa mereka adalah </w:t>
      </w:r>
      <w:r>
        <w:rPr>
          <w:b/>
          <w:lang w:val="id_ID" w:bidi="id_ID"/>
        </w:rPr>
        <w:t>ilah-ilah</w:t>
      </w:r>
      <w:r>
        <w:rPr>
          <w:lang w:val="id_ID" w:bidi="id_ID"/>
        </w:rPr>
        <w:t xml:space="preserve">. Jadi jika itu benar, maka bagaimana orang-orang Yahudi dapat mengatakan bahwa Yesus menghujat ketika Yesus menyebut diri-Nya </w:t>
      </w:r>
      <w:r>
        <w:rPr>
          <w:b/>
          <w:lang w:val="id_ID" w:bidi="id_ID"/>
        </w:rPr>
        <w:t>Anak Allah</w:t>
      </w:r>
      <w:r>
        <w:rPr>
          <w:lang w:val="id_ID" w:bidi="id_ID"/>
        </w:rPr>
        <w:t xml:space="preserve">, ketika Dia telah dikuduskan dan diutus oleh Allah? Kitab suci, atau hukum, merujuk pada seluruh kitab suci Perjanjian Lama yang diyakini orang-orang Yahudi. Anak Allah menunjukkan bahwa Yesus memiliki hubungan khusus dengan Allah, seperti Bapa dan anak, tetapi juga bahwa Yesus adalah Allah. Gunakan kata yang sama untuk kitab suci dan Anak Allah seperti yang telah kamu gunakan pada perikop sebelumnya. Untuk keterangan lebih lanjut tentang </w:t>
      </w:r>
      <w:r>
        <w:rPr>
          <w:lang w:val="id_ID" w:bidi="id_ID"/>
        </w:rPr>
        <w:t>kitab suci</w:t>
      </w:r>
      <w:r>
        <w:rPr>
          <w:lang w:val="id_ID" w:bidi="id_ID"/>
        </w:rPr>
        <w:t xml:space="preserve"> </w:t>
      </w:r>
      <w:r>
        <w:rPr>
          <w:lang w:val="id_ID" w:bidi="id_ID"/>
        </w:rPr>
        <w:t>ilah-ilah</w:t>
      </w:r>
      <w:r>
        <w:rPr>
          <w:lang w:val="id_ID" w:bidi="id_ID"/>
        </w:rPr>
        <w:t xml:space="preserve">, dan </w:t>
      </w:r>
      <w:r>
        <w:rPr>
          <w:lang w:val="id_ID" w:bidi="id_ID"/>
        </w:rPr>
        <w:t>Anak Allah</w:t>
      </w:r>
      <w:r>
        <w:rPr>
          <w:lang w:val="id_ID" w:bidi="id_ID"/>
        </w:rPr>
        <w:t>, lihat Daftar kata Kamus Utama.</w:t>
      </w:r>
    </w:p>
    <w:p>
      <w:pPr/>
      <w:r>
        <w:rPr>
          <w:lang w:val="id_ID" w:bidi="id_ID"/>
        </w:rPr>
      </w:r>
      <w:r>
        <w:rPr>
          <w:lang w:val="id_ID" w:bidi="id_ID"/>
        </w:rPr>
        <w:t>Yesus mengingatkan mereka bahwa jika mereka tidak percaya kepada-Nya, maka percayalah kepada perbuatan-perbuatan yang akan bersaksi tentang siapa Yesus sebenarnya. Orang-orang Yahudi terus mencoba menangkap Yesus, tetapi Yesus lolos dari mereka.</w:t>
      </w:r>
    </w:p>
    <w:p>
      <w:pPr/>
      <w:r>
        <w:rPr>
          <w:lang w:val="id_ID" w:bidi="id_ID"/>
        </w:rPr>
      </w:r>
      <w:r>
        <w:rPr>
          <w:lang w:val="id_ID" w:bidi="id_ID"/>
        </w:rPr>
        <w:t xml:space="preserve">Yesus kemudian pergi ke sisi timur </w:t>
      </w:r>
      <w:r>
        <w:rPr>
          <w:b/>
          <w:lang w:val="id_ID" w:bidi="id_ID"/>
        </w:rPr>
        <w:t>Sungai Yordan</w:t>
      </w:r>
      <w:r>
        <w:rPr>
          <w:lang w:val="id_ID" w:bidi="id_ID"/>
        </w:rPr>
        <w:t xml:space="preserve">, ke daerah Perea tempat </w:t>
      </w:r>
      <w:r>
        <w:rPr>
          <w:b/>
          <w:lang w:val="id_ID" w:bidi="id_ID"/>
        </w:rPr>
        <w:t>Yohanes Pembaptis</w:t>
      </w:r>
      <w:r>
        <w:rPr>
          <w:lang w:val="id_ID" w:bidi="id_ID"/>
        </w:rPr>
        <w:t xml:space="preserve"> pertama kali </w:t>
      </w:r>
      <w:r>
        <w:rPr>
          <w:b/>
          <w:lang w:val="id_ID" w:bidi="id_ID"/>
        </w:rPr>
        <w:t>membaptis</w:t>
      </w:r>
      <w:r>
        <w:rPr>
          <w:lang w:val="id_ID" w:bidi="id_ID"/>
        </w:rPr>
        <w:t xml:space="preserve"> orang-orang. Sungai Yordan adalah Sungai Yordan yang mengalir dari Danau Galilea sampai Laut Mati. Yohanes Pembaptis adalah orang yang menyiapkan jalan bagi Yesus dengan mengatakan kepada orang-orang untuk bertobat dan dibaptis. Membaptis adalah menyucikan orang-orang dengan air. Gunakan kata yang sama untuk Yordan, Yohanes Pembaptis dan membaptis seperti yang telah kamu gunakan pada perikop sebelumnya. Untuk keterangan lebih lanjut tentang </w:t>
      </w:r>
      <w:r>
        <w:rPr>
          <w:lang w:val="id_ID" w:bidi="id_ID"/>
        </w:rPr>
        <w:t>Yordan</w:t>
      </w:r>
      <w:r>
        <w:rPr>
          <w:lang w:val="id_ID" w:bidi="id_ID"/>
        </w:rPr>
        <w:t xml:space="preserve">, </w:t>
      </w:r>
      <w:r>
        <w:rPr>
          <w:lang w:val="id_ID" w:bidi="id_ID"/>
        </w:rPr>
        <w:t>Yohanes Pembaptis</w:t>
      </w:r>
      <w:r>
        <w:rPr>
          <w:lang w:val="id_ID" w:bidi="id_ID"/>
        </w:rPr>
        <w:t xml:space="preserve">, dan </w:t>
      </w:r>
      <w:r>
        <w:rPr>
          <w:lang w:val="id_ID" w:bidi="id_ID"/>
        </w:rPr>
        <w:t>baptisan</w:t>
      </w:r>
      <w:r>
        <w:rPr>
          <w:lang w:val="id_ID" w:bidi="id_ID"/>
        </w:rPr>
        <w:t>, lihat Daftar kata Kamus Utama.</w:t>
      </w:r>
    </w:p>
    <w:p>
      <w:pPr/>
      <w:r>
        <w:rPr>
          <w:lang w:val="id_ID" w:bidi="id_ID"/>
        </w:rPr>
      </w:r>
      <w:r>
        <w:rPr>
          <w:lang w:val="id_ID" w:bidi="id_ID"/>
        </w:rPr>
        <w:t xml:space="preserve">Beberapa orang datang kepada Yesus dan mereka membahas bahwa meskipun Yohanes tidak melakukan </w:t>
      </w:r>
      <w:r>
        <w:rPr>
          <w:b/>
          <w:lang w:val="id_ID" w:bidi="id_ID"/>
        </w:rPr>
        <w:t>tanda-tanda</w:t>
      </w:r>
      <w:r>
        <w:rPr>
          <w:lang w:val="id_ID" w:bidi="id_ID"/>
        </w:rPr>
        <w:t xml:space="preserve"> apa pun, apa yang dikatakan Yohanes tentang Yesus adalah benar. Banyak orang percaya kepada Yesus di sana. Tanda-tanda adalah satu tanda atau petunjuk bahwa sesuatu benar atau akan terjadi. Gunakan kata yang sama untuk tanda-tanda yang telah kamu gunakan sebelumnya. Untuk keterangan lebih lanjut tentang </w:t>
      </w:r>
      <w:r>
        <w:rPr>
          <w:lang w:val="id_ID" w:bidi="id_ID"/>
        </w:rPr>
        <w:t>tanda-tanda</w:t>
      </w:r>
      <w:r>
        <w:rPr>
          <w:lang w:val="id_ID" w:bidi="id_ID"/>
        </w:rPr>
        <w:t>, lihat Daftar kata Kamus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11:1–16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11:1–16 dan simpanlah dalam hati kalian.</w:t>
      </w:r>
    </w:p>
    <w:p>
      <w:pPr/>
      <w:r>
        <w:rPr>
          <w:lang w:val="id_ID" w:bidi="id_ID"/>
        </w:rPr>
      </w:r>
      <w:r>
        <w:rPr>
          <w:lang w:val="id_ID" w:bidi="id_ID"/>
        </w:rPr>
        <w:t>Dengarkan rekaman dari Yohanes 11:1–16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Dalam perikop sebelumnya, orang-orang Yahudi menuduh Yesus melakukan penghujatan dan mencoba melempari Yesus dengan batu. Setelah orang-orang Yahudi mencoba melempari Yesus dengan batu sampai mati, Yesus dan para murid-Nya menyeberangi Sungai Yordan untuk tinggal di sana selama beberapa waktu. Perikop ini menceritakan kisah berikutnya tentang seorang teman Yesus bernama Lazarus yang menjadi sakit dan meninggal.</w:t>
      </w:r>
    </w:p>
    <w:p>
      <w:pPr/>
      <w:r>
        <w:rPr>
          <w:lang w:val="id_ID" w:bidi="id_ID"/>
        </w:rPr>
      </w:r>
      <w:r>
        <w:rPr>
          <w:lang w:val="id_ID" w:bidi="id_ID"/>
        </w:rPr>
        <w:t>Perikop ini dimulai dengan menjelaskan seorang pria bernama Lazarus. Lazarus sedang sakit keras. Lazarus dan saudara-saudara perempuannya, Maria dan Marta, adalah teman-teman Yesus. Lazarus, Maria, dan Marta tinggal di Betania, sebuah kota kecil kurang dari dua mil di sebelah timur Yerusalem. Marta tampaknya adalah saudara perempuan tertua dalam keluarga itu karena ia disebutkan terlebih dahulu dan berdasarkan namanya. Maria adalah orang yang mengurapi Tuhan Yesus dengan parfum dan mengelap kaki-Nya dengan rambutnya. Pada saat Lazarus menderita sakit, Maria belum mengurapi kaki Yesus. Yohanes menyampaikan informasi ini sekarang untuk mengingatkan para pembacanya tentang Maria yang mana ini, karena para pembacanya mungkin mengenal Maria. Maria adalah nama yang umum digunakan pada zaman Yesus. Beberapa wanita bernama Maria disebutkan dalam Injil.</w:t>
      </w:r>
    </w:p>
    <w:p>
      <w:pPr/>
      <w:r>
        <w:rPr>
          <w:lang w:val="id_ID" w:bidi="id_ID"/>
        </w:rPr>
      </w:r>
      <w:r>
        <w:rPr>
          <w:lang w:val="id_ID" w:bidi="id_ID"/>
        </w:rPr>
        <w:t>Jadi para saudari itu, Maria dan Marta, mengutus seseorang dengan pesan kepada Yesus, berkata, "Tuhan, orang yang Engkau kasihi sedang sakit." Yesus mengenal dan mengasihi keluarga itu—para saudari bahkan tidak perlu menyebutkan nama Lazarus. Para saudari menyapa Yesus dengan gelar yang penuh hormat "Tuhan," yang berarti tuan. Mereka memercayainya sebagai pemimpin agama yang disegani dari Allah yang sangat mereka hormati. Pesan mereka adalah permintaan yang sopan agar Yesus datang dan menyembuhkan Lazarus, meskipun pesan mereka tidak menyebutkan Yesus menyembuhkan Lazarus secara khusus. Para saudari itu pasti tahu tentang penyembuhan yang telah dilakukan Yesus di Yerusalem yang tidak jauh dari Betania. Mereka yakin bahwa Yesus akan datang, karena mereka mengenal-Nya dengan baik dan Yesus mengasihi Marta dan Maria dan Lazarus.</w:t>
      </w:r>
    </w:p>
    <w:p>
      <w:pPr/>
      <w:r>
        <w:rPr>
          <w:lang w:val="id_ID" w:bidi="id_ID"/>
        </w:rPr>
      </w:r>
      <w:r>
        <w:rPr>
          <w:lang w:val="id_ID" w:bidi="id_ID"/>
        </w:rPr>
        <w:t xml:space="preserve">Berhenti di sini dan diskusikan pertanyaan ini secara berkelompok: Hal-hal apa yang dilakukan orang-orang untuk mengungkapkan kasih kepada seorang teman khusus dalam budaya Anda? Hentikan rekaman di sini. </w:t>
      </w:r>
    </w:p>
    <w:p>
      <w:pPr/>
      <w:r>
        <w:rPr>
          <w:lang w:val="id_ID" w:bidi="id_ID"/>
        </w:rPr>
      </w:r>
      <w:r>
        <w:rPr>
          <w:lang w:val="id_ID" w:bidi="id_ID"/>
        </w:rPr>
        <w:t>Ketika Yesus mendengar pesan ini, Yesus berkata, mungkin kepada utusan itu, "Penyakit ini tidak akan berakhir dengan kematian. Sebaliknya, penyakit ini akan mendatangkan kemuliaan atau pujian bagi Allah. Orang-orang akan memuji atau memuliakan Anak Allah karena penyakit ini." Ketika orang-orang memuliakan Allah, mereka memuliakan Dia untuk kuasa dan keagungan-Nya. Yesus mengatakan bahwa Ia sendiri, Anak Allah, juga akan menerima pujian karena penyakit Lazarus. Yesus menggunakan gelar "Anak Allah" untuk merujuk kepada diri-Nya sendiri.</w:t>
      </w:r>
    </w:p>
    <w:p>
      <w:pPr/>
      <w:r>
        <w:rPr>
          <w:lang w:val="id_ID" w:bidi="id_ID"/>
        </w:rPr>
      </w:r>
      <w:r>
        <w:rPr>
          <w:lang w:val="id_ID" w:bidi="id_ID"/>
        </w:rPr>
        <w:t>Adapun Yesus mengasihi Marta dan saudara perempuannya dan Lazarus. Dia memiliki kasih sayang kepada mereka dan peduli kepada mereka. Jadi ketika Ia menunda pergi ke tempat mereka, itu tidak berarti bahwa Ia tidak mengasihi mereka. Yesus mengasihi mereka sebagai teman dekat. Yesus tahu apa yang terbaik untuk Maria dan Marta, dan Yesus tahu bahwa Allah akan mendapatkan kemuliaan, atau pujian, dari situasi ini. Kemudian setelah dua hari Yesus berkata kepada para murid-Nya, "Mari kita kembali ke Yudea." Yudea adalah nama provinsi atau daerah di mana Yerusalem dan Betania berada. Lazarus dan saudara-saudara perempuannya tinggal di Yudea, dan para pemimpin agama yang menentang Yesus memegang kekuasaan terbesar di sana. Oleh karena itu, provinsi inilah tempat Yesus berada dalam bahaya terbesar.</w:t>
      </w:r>
    </w:p>
    <w:p>
      <w:pPr/>
      <w:r>
        <w:rPr>
          <w:lang w:val="id_ID" w:bidi="id_ID"/>
        </w:rPr>
      </w:r>
      <w:r>
        <w:rPr>
          <w:lang w:val="id_ID" w:bidi="id_ID"/>
        </w:rPr>
        <w:t xml:space="preserve">Berhenti di sini dan lihatlah peta yang menunjukkan lokasi </w:t>
      </w:r>
      <w:r>
        <w:rPr>
          <w:lang w:val="id_ID" w:bidi="id_ID"/>
        </w:rPr>
        <w:t>Yudea, dengan Yerusalem dan Betania</w:t>
      </w:r>
      <w:r>
        <w:rPr>
          <w:lang w:val="id_ID" w:bidi="id_ID"/>
        </w:rPr>
        <w:t>. Hentikan sejenak audio di sini.</w:t>
      </w:r>
    </w:p>
    <w:p>
      <w:pPr/>
      <w:r>
        <w:rPr>
          <w:lang w:val="id_ID" w:bidi="id_ID"/>
        </w:rPr>
      </w:r>
      <w:r>
        <w:rPr>
          <w:lang w:val="id_ID" w:bidi="id_ID"/>
        </w:rPr>
        <w:t>Para murid menjawab, "Tetapi Guru, atau Rabi, beberapa waktu yang lalu orang-orang di Yudea mencoba melempari Engkau dengan batu sampai mati, dan apakah Engkau akan pergi ke sana lagi?" Kata Rabi berarti "yang mulia atau agung bagiku." Para murid menunjukkan rasa hormat kepada seorang guru atau pemimpin agama yang penting. Orang-orang di Yudea ingin melempari Yesus dengan batu sampai mati karena mereka berpikir Ia mengucapkan hal-hal yang bertentangan dengan Allah. Ketika para murid Yesus bertanya kepada Yesus "apakah Engkau pergi ke sana lagi?" mereka tidak mengharapkan jawaban. Mereka terkejut dan ingin mengatakan kepada Yesus bahwa itu bukan ide yang baik untuk pergi ke Yudea.</w:t>
      </w:r>
    </w:p>
    <w:p>
      <w:pPr/>
      <w:r>
        <w:rPr>
          <w:lang w:val="id_ID" w:bidi="id_ID"/>
        </w:rPr>
      </w:r>
      <w:r>
        <w:rPr>
          <w:lang w:val="id_ID" w:bidi="id_ID"/>
        </w:rPr>
        <w:t>Yesus menjawab, "Bukankah ada dua belas jam siang hari ketika orang dapat berjalan tanpa tersandung atau terantuk, karena mereka melihat dengan terang dunia ini?" Yesus tidak mengharapkan jawaban atas pertanyaan ini. Yesus sedang membuat sebuah perbandingan. Yesus membandingkan kehidupan-Nya di bumi sebelum kematian-Nya dengan siang hari. Pertanyaannya menekankan bahwa masih ada waktu bagi mereka untuk bekerja sebelum ia harus mati—ia mengatakan dua belas jam siang hari untuk menunjukkan bahwa ada hari yang penuh cahaya, atau banyak waktu! Yesus tidak mengatakan kepada para murid-Nya bahwa ada dua belas jam dalam sehari. Maksudnya adalah tidak apa-apa untuk pergi ke Yudea karena belum saatnya ia mati.</w:t>
      </w:r>
    </w:p>
    <w:p>
      <w:pPr/>
      <w:r>
        <w:rPr>
          <w:lang w:val="id_ID" w:bidi="id_ID"/>
        </w:rPr>
      </w:r>
      <w:r>
        <w:rPr>
          <w:lang w:val="id_ID" w:bidi="id_ID"/>
        </w:rPr>
        <w:t>Yesus tidak mengatakan kepada para murid-Nya bahwa lebih aman untuk berjalan pada siang hari daripada pada malam hari. Sebaliknya, Ia mengatakan kepada mereka bahwa mereka yang berjalan bersama-Nya, yang merupakan terang dunia, tidak akan berdosa atau menghadapi bahaya yang tidak perlu, sama seperti seseorang yang berjalan pada siang hari dapat menghindari tersandung dan jatuh. Yesus membandingkan menjalani kehidupan tanpa-Nya dengan berjalan di dunia tanpa terang. Orang-orang yang berjalan dalam kegelapan tidak dapat melihat atau mengetahui jalan. Orang-orang yang berjalan dalam kegelapan dapat berada dalam bahaya. Itu berarti bahwa orang itu tersandung karena Yesus, sang terang, tidak berada di dalam dirinya.</w:t>
      </w:r>
    </w:p>
    <w:p>
      <w:pPr/>
      <w:r>
        <w:rPr>
          <w:lang w:val="id_ID" w:bidi="id_ID"/>
        </w:rPr>
      </w:r>
      <w:r>
        <w:rPr>
          <w:lang w:val="id_ID" w:bidi="id_ID"/>
        </w:rPr>
        <w:t xml:space="preserve">Berhenti di sini dan diskusikan pertanyaan ini secara berkelompok: Ceritakan kisah yang menggunakan benda sehari-hari untuk mewakili sesuatu yang lain. Hentikan rekaman di sini. </w:t>
      </w:r>
    </w:p>
    <w:p>
      <w:pPr/>
      <w:r>
        <w:rPr>
          <w:lang w:val="id_ID" w:bidi="id_ID"/>
        </w:rPr>
      </w:r>
      <w:r>
        <w:rPr>
          <w:lang w:val="id_ID" w:bidi="id_ID"/>
        </w:rPr>
        <w:t>Setelah mengatakan ini, Yesus berkata kepada para murid, "Teman kita Lazarus telah tertidur, tetapi Aku pergi ke sana untuk membangunkannya." Para murid Yesus tentu saja berpikir bahwa siapa pun yang tidur akan segera merasa lebih baik. Namun, dalam budaya itu, kadang-kadang orang-orang mengatakan bahwa seseorang sedang tidur sebagai cara yang sopan untuk mengatakan bahwa mereka telah meninggal. Yesus di sini berbicara tentang kematian sebagai tidur karena Ia tahu bahwa orang-orang akan bangkit dari kematian. Bagian lain dari kitab suci menggunakan gambar kematian yang sama bagi orang-orang yang mengikuti Yesus. Kematian mereka hanya seperti tidur—mereka akan bangun ketika Allah membangkitkan mereka dari kematian. Para murid Yesus berpikir Yesus benar-benar mengatakan Lazarus sedang tidur, sehingga Yesus mengatakan kepada mereka dengan jelas, "Lazarus sudah mati." Saya senang Saya tidak berada di sana. Sekarang Anda dapat semakin percaya kepada saya. Mari kita pergi kepadanya sekarang."</w:t>
      </w:r>
    </w:p>
    <w:p>
      <w:pPr/>
      <w:r>
        <w:rPr>
          <w:lang w:val="id_ID" w:bidi="id_ID"/>
        </w:rPr>
      </w:r>
      <w:r>
        <w:rPr>
          <w:lang w:val="id_ID" w:bidi="id_ID"/>
        </w:rPr>
        <w:t xml:space="preserve">Berhenti di sini dan diskusikan secara berkelompok: Bagaimana Anda berbicara tentang seseorang yang meninggal dengan cara yang sopan dalam budaya Anda? Hentikan rekaman di sini. </w:t>
      </w:r>
    </w:p>
    <w:p>
      <w:pPr/>
      <w:r>
        <w:rPr>
          <w:lang w:val="id_ID" w:bidi="id_ID"/>
        </w:rPr>
      </w:r>
      <w:r>
        <w:rPr>
          <w:lang w:val="id_ID" w:bidi="id_ID"/>
        </w:rPr>
        <w:t>Yesus menyiratkan bahwa jika Ia berada di sana, Ia akan menyembuhkan Lazarus karena Ia mengasihinya. Tetapi sekarang Ia memiliki kesempatan lain untuk menunjukkan kuasa-Nya kepada para murid. Kemudian Tomas berkata kepada para murid yang lain, "Mari kita pergi juga, sehingga kita dapat mati bersama Dia di sana." Seperti para murid lainnya, Tomas menduga bahwa para pemimpin Yahudi akan membunuh Yesus, tetapi ia mendesak rekan-rekan sesama murid untuk tetap bersama Yesus. Dengan mengatakan bahwa mereka harus pergi dan mati bersama Yesus, Tomas mengungkapkan kesetiaannya dan kasihnya kepada Yesus. Dalam kisah ini, Yohanes memberikan kita informasi tambahan tentang Tomas. Orang-orang juga menyebut Tomas dengan nama lain, Didimus, yang berarti "kembar." Tampaknya Tomas memiliki saudara kembar laki-laki atau perempuan Kita tidak tahu apakah Tomas adalah kembar yang lebih tua atau yang lebih muda.</w:t>
      </w:r>
    </w:p>
    <w:p>
      <w:pPr/>
      <w:r>
        <w:rPr>
          <w:lang w:val="id_ID" w:bidi="id_ID"/>
        </w:rPr>
      </w:r>
      <w:r>
        <w:rPr>
          <w:lang w:val="id_ID" w:bidi="id_ID"/>
        </w:rPr>
        <w:t xml:space="preserve">Berhenti di sini dan diskusikan dalam kelompok: Ceritakan tentang orang-orang yang Anda kenal yang dipanggil dengan nama berbeda oleh orang lain. Mengapa mereka memilih untuk memanggil orang itu dengan nama yang berbeda dari nama yang biasa digunakannya? Apa saja alasan mengapa orang-orang memiliki nama belakang? Hentikan rekaman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11:1–16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Lazarus sedang sakit. Saudara-saudara perempuannya Maria dan Marta mengutus seseorang untuk menceritakan kepada Yesus tentang hal itu.</w:t>
      </w:r>
    </w:p>
    <w:p>
      <w:pPr/>
      <w:r>
        <w:rPr>
          <w:lang w:val="id_ID" w:bidi="id_ID"/>
        </w:rPr>
      </w:r>
      <w:r>
        <w:rPr>
          <w:b/>
          <w:lang w:val="id_ID" w:bidi="id_ID"/>
        </w:rPr>
        <w:t>Dalam adegan kedua:</w:t>
      </w:r>
      <w:r>
        <w:rPr>
          <w:lang w:val="id_ID" w:bidi="id_ID"/>
        </w:rPr>
        <w:t xml:space="preserve"> Yesus mendengar tentang penyakit Lazarus, tetapi Ia tinggal di tempat Ia berada selama dua hari lagi. Dia mengatakan penyakit, atau sakit, Lazarus akan membawa kemuliaan, atau pujian, kepada Anak Allah. Kemudian Yesus mengatakan kepada para murid untuk pergi ke Yudea bersama Yesus. Para murid mencoba memperingatkan Yesus tentang bahaya keputusan itu. Tomas mendesak para murid lain untuk pergi bersama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Lazarus (orang miskin)</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Orang yang diutus Maria dan Marta kepada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para murid Yesus yang lain, termasuk Tomas</w:t>
      </w:r>
    </w:p>
    <w:p>
      <w:pPr/>
      <w:r>
        <w:rPr>
          <w:lang w:val="id_ID" w:bidi="id_ID"/>
        </w:rPr>
      </w:r>
      <w:r>
        <w:rPr>
          <w:lang w:val="id_ID" w:bidi="id_ID"/>
        </w:rPr>
        <w:t>Bersama kelompok, perhatikan bagian-bagian dari latar belakang perikop ini.</w:t>
      </w:r>
    </w:p>
    <w:p>
      <w:pPr/>
      <w:r>
        <w:rPr>
          <w:lang w:val="id_ID" w:bidi="id_ID"/>
        </w:rPr>
      </w:r>
      <w:r>
        <w:rPr>
          <w:lang w:val="id_ID" w:bidi="id_ID"/>
        </w:rPr>
        <w:t>Pada waktu itu ada seorang laki-laki yang sedang sakit bernama Lazarus dari Betania bersama saudara-saudara perempuannya Maria dan Marta.</w:t>
      </w:r>
    </w:p>
    <w:p>
      <w:pPr/>
      <w:r>
        <w:rPr>
          <w:lang w:val="id_ID" w:bidi="id_ID"/>
        </w:rPr>
      </w:r>
      <w:r>
        <w:rPr>
          <w:lang w:val="id_ID" w:bidi="id_ID"/>
        </w:rPr>
        <w:t>Cerita ini dimulai dengan sebuah kata yang memperkenalkan kisah-kisah baru.</w:t>
      </w:r>
    </w:p>
    <w:p>
      <w:pPr/>
      <w:r>
        <w:rPr>
          <w:lang w:val="id_ID" w:bidi="id_ID"/>
        </w:rPr>
      </w:r>
      <w:r>
        <w:rPr>
          <w:lang w:val="id_ID" w:bidi="id_ID"/>
        </w:rPr>
        <w:t>Berhenti di sini dan bicarakan tentang bagaimana Anda memperkenalkan kisah-kisah baru dalam bahasa Anda. Jeda audio ini di sini.</w:t>
      </w:r>
    </w:p>
    <w:p>
      <w:pPr/>
      <w:r>
        <w:rPr>
          <w:lang w:val="id_ID" w:bidi="id_ID"/>
        </w:rPr>
      </w:r>
      <w:r>
        <w:rPr>
          <w:lang w:val="id_ID" w:bidi="id_ID"/>
        </w:rPr>
        <w:t>Yohanes memberikan kita informasi tambahan tentang Maria, salah satu saudara perempuan Lazarus. Dia memberi tahu kita bahwa Maria adalah orang yang mengurapi Tuhan dengan parfum dan menyeka kaki-Nya dengan rambutnya. Jadi para saudari itu mengutus seseorang dengan pesan kepada Yesus, berkata, "Tuhan, dia yang Engkau kasihi sedang sakit." Ingatlah bahwa pesan ini adalah permintaan yang sopan agar Yesus datang dan menyembuhkan Lazarus. "Dia yang Engkau kasihi" adalah cara untuk merujuk kepada Lazarus dan mengingatkan Yesus bahwa Lazarus adalah teman-Nya yang baik.</w:t>
      </w:r>
    </w:p>
    <w:p>
      <w:pPr/>
      <w:r>
        <w:rPr>
          <w:lang w:val="id_ID" w:bidi="id_ID"/>
        </w:rPr>
      </w:r>
      <w:r>
        <w:rPr>
          <w:lang w:val="id_ID" w:bidi="id_ID"/>
        </w:rPr>
        <w:t>Penting untuk mengingat bahwa ketika Yesus mendengar pesan ini, Yesus berkata, "Penyakit ini tidak akan mengakibatkan kematian; sebaliknya, itu untuk kemuliaan Allah, sehingga karena penyakit itu, Anak Allah dimuliakan." Penting untuk mengingat bahwa kita belum tahu bagaimana Allah dan anak-Nya Yesus akan menerima pujian dalam kisah ini. Yesus berbicara tentang sesuatu yang akan terjadi dalam waktu dekat karena situasi ini.</w:t>
      </w:r>
    </w:p>
    <w:p>
      <w:pPr/>
      <w:r>
        <w:rPr>
          <w:lang w:val="id_ID" w:bidi="id_ID"/>
        </w:rPr>
      </w:r>
      <w:r>
        <w:rPr>
          <w:lang w:val="id_ID" w:bidi="id_ID"/>
        </w:rPr>
        <w:t>Perhatikan bahwa meskipun Yesus mengasihi Marta dan saudara perempuannya dan Lazarus, ketika Yesus mendengar bahwa Lazarus sakit, Yesus tinggal di tempat Ia berada selama dua hari lagi. Kita tidak tahu mengapa Yesus tinggal di tempat Ia berada selama dua hari lagi. Banyak sarjana berpikir bahwa Yesus menunda pergi karena Ia tahu lebih baik bagi Maria dan Marta jika Ia menunggu, atau karena Ia tahu bahwa jika Ia menunggu, Allah akan mendapatkan lebih banyak kemuliaan.</w:t>
      </w:r>
    </w:p>
    <w:p>
      <w:pPr/>
      <w:r>
        <w:rPr>
          <w:lang w:val="id_ID" w:bidi="id_ID"/>
        </w:rPr>
      </w:r>
      <w:r>
        <w:rPr>
          <w:lang w:val="id_ID" w:bidi="id_ID"/>
        </w:rPr>
        <w:t>Ingatlah bahwa setelah dua hari Yesus mengatakan kepada para murid-Nya bahwa mereka harus kembali ke Yudea. Para murid menjawab, "Tetapi Guru, beberapa waktu yang lalu orang-orang di Yudea mencoba melempari Engkau dengan batu sampai mati dan apakah Engkau akan pergi ke sana lagi?" Penting untuk dicatat bahwa ketika murid-murid Yesus bertanya kepada Yesus "apakah Engkau akan pergi ke sana lagi?" mereka tidak mengharapkan jawaban. Mereka terkejut dan ingin mengatakan kepada Yesus bahwa itu bukan ide yang baik untuk pergi ke Yudea.</w:t>
      </w:r>
    </w:p>
    <w:p>
      <w:pPr/>
      <w:r>
        <w:rPr>
          <w:lang w:val="id_ID" w:bidi="id_ID"/>
        </w:rPr>
      </w:r>
      <w:r>
        <w:rPr>
          <w:lang w:val="id_ID" w:bidi="id_ID"/>
        </w:rPr>
        <w:t>Para murid sangat terkejut bahwa Yesus ingin kembali ke tempat di mana orang-orang ingin membunuh-Nya. Mereka menunjukkan bahwa ini bukan rencana yang baik. Yesus menjawab, "Bukankah ada dua belas jam siang hari ketika orang dapat berjalan tanpa tersandung atau terantuk, karena mereka melihat dengan terang dunia ini? "Orang yang berjalan pada malam hari atau saat gelap akan tersandung atau terantuk, karena mereka tidak memiliki terang di dalam diri mereka." Ingatlah bahwa Yesus mengatakan ini untuk mengingatkan para murid-Nya bahwa waktu kematian-Nya belum tiba. Saat itu masih siang hari, dan ia dapat berjalan dengan aman. Musuh-musuh Yesus tidak akan dapat membuat apa pun terjadi pada Yesus sampai waktu Allah akan mengizinkannya. Setelah mengatakan ini, Ia mengatakan kepada mereka, "Teman kita Lazarus telah tertidur, tetapi Aku pergi ke sana untuk membangunkannya."</w:t>
      </w:r>
    </w:p>
    <w:p>
      <w:pPr/>
      <w:r>
        <w:rPr>
          <w:lang w:val="id_ID" w:bidi="id_ID"/>
        </w:rPr>
      </w:r>
      <w:r>
        <w:rPr>
          <w:lang w:val="id_ID" w:bidi="id_ID"/>
        </w:rPr>
        <w:t>Penting untuk mengingat bahwa para murid Yesus mengatakan jika Lazarus tertidur, ia akan baik-baik saja karena mereka tidak memahami apa yang Yesus katakan. Namun, Yesus telah berbicara tentang kematian Lazarus, tetapi para murid-Nya berpikir bahwa yang dimaksudnya adalah Lazarus sedang tertidur. Kemudian Yesus mengatakan kepada mereka dengan jelas, "Lazarus sudah mati; dan demi kalian, Aku senang bahwa Aku tidak berada di sana, supaya kalian percaya kepada-Ku." Ini berarti bahwa apa yang akan terjadi akan mengajari mereka lebih banyak tentang siapa Yesus.</w:t>
      </w:r>
    </w:p>
    <w:p>
      <w:pPr/>
      <w:r>
        <w:rPr>
          <w:lang w:val="id_ID" w:bidi="id_ID"/>
        </w:rPr>
      </w:r>
      <w:r>
        <w:rPr>
          <w:lang w:val="id_ID" w:bidi="id_ID"/>
        </w:rPr>
        <w:t>Penting untuk diingat bahwa Tomas, yang juga disebut Didimus, atau Si Kembar, berkata kepada murid-murid yang lain, "Mari kita pergi juga, supaya kita dapat mati bersama Yesus di sana."</w:t>
      </w:r>
    </w:p>
    <w:p>
      <w:pPr/>
      <w:r>
        <w:rPr>
          <w:lang w:val="id_ID" w:bidi="id_ID"/>
        </w:rPr>
      </w:r>
      <w:r>
        <w:rPr>
          <w:lang w:val="id_ID" w:bidi="id_ID"/>
        </w:rPr>
        <w:t>Berhenti di sini dan diskusikan dalam kelompok: Yohanes menambahkan informasi tambahan dua kali dalam kisah ini. Di awal kitab, Yohanes mengingatkan kita tentang Maria yang dimaksud. Sekarang Yohanes menceritakan kepada kita nama lain Tomas. Ketika Anda menceritakan kisah-kisah dalam budaya Anda, bagaimana Anda menambahkan informasi tambahan? Cobalah menceritakan sebuah kisah dan tambahkan informasi latar belakang tentang seorang karakter dalam kisah tersebut. Dengarkan bagaimana Anda menambahkan informasi itu. Jeda audio ini di sini.</w:t>
      </w:r>
    </w:p>
    <w:p>
      <w:pPr/>
      <w:r>
        <w:rPr>
          <w:lang w:val="id_ID" w:bidi="id_ID"/>
        </w:rPr>
      </w:r>
      <w:r>
        <w:rPr>
          <w:lang w:val="id_ID" w:bidi="id_ID"/>
        </w:rPr>
        <w:t>Sekarang, tim hendaknya membuat papan kisah,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11:1–16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Lazarus (orang miskin)</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Orang yang diutus Maria dan Marta kepada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para murid Yesus yang lain, termasuk Tomas</w:t>
      </w:r>
    </w:p>
    <w:p>
      <w:pPr/>
      <w:r>
        <w:rPr>
          <w:lang w:val="id_ID" w:bidi="id_ID"/>
        </w:rPr>
      </w:r>
      <w:r>
        <w:rPr>
          <w:lang w:val="id_ID" w:bidi="id_ID"/>
        </w:rPr>
        <w:t>Secara berkelompok, peragakan perikop ini dua kali.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Jeda audio ini di sini dan peragakan bagian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rekaman suara ini di sini dan peragakan perikop ini untuk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Pada waktu itu ada seorang laki-laki yang sakit, Lazarus saudara Maria dan Marta, dari Betania. Maria adalah orang yang mengurapi Tuhan dengan parfum dan menyeka kaki-Nya dengan rambutnya; Lazarus adalah saudaranya yang sakit. Jadi para saudari itu mengutus seseorang dengan pesan kepada Yesus, berkata, "Tuhan, dia yang Engkau kasihi sedang sakit." Ketika Yesus mendengar pesan ini, Yesus berkata, "Penyakit ini tidak akan mengakibatkan kematian; sebaliknya, orang-orang akan memberikan pujian kepada Allah, sehingga karena penyakit itu, Anak Allah dapat dimuliakan."</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berperan sebagai saudara-saudara perempuan Lazarus, "Apa yang kalian rasakan atau pikirkan?" Orang-orang itu mungkin menjawab hal-hal seperti, "Kami sangat ingin Lazarus disembuhkan," atau "Kami berharap bahwa ketika Yesus datang Ia akan menyembuhkan saudara kita," atau "Kami pikir Yesus tidak akan ragu untuk datang karena Yesus sangat mengasihi Lazarus."</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mengasihi Lazarus," atau "Aku senang karena Allah akan dimuliakan melalui penyakit Lazarus."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Yesus mengasihi Marta dan saudara perempuannya dan Lazarus. Jadi ketika Yesus mendengar bahwa Lazarus sakit, Yesus tinggal di tempat Ia berada selama dua hari lagi. Kemudian setelah dua hari Yesus berkata kepada para murid-Nya, "Mari kita kembali ke Yudea." Para murid menjawab, "Tetapi Guru, beberapa waktu yang lalu orang-orang di Yudea mencoba melempari Engkau dengan batu sampai mati, dan apakah Engkau akan pergi ke sana lagi?" Yesus menjawab, "Bukankah ada dua belas jam siang hari ketika orang-orang dapat berjalan dan tidak tersandung atau melakukan perjalanan karena mereka dapat melihat dengan terang dunia ini?" Orang-orang tersandung atau terantuk ketika mereka berjalan pada malam hari atau di saat gelap, karena mereka tidak memiliki terang di dalam diri mereka."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pikir sudah waktunya untuk pergi dan mengunjungi Lazarus ," atau "Saya merasa bahwa Maria dan Marta dengan penuh semangat menunggu saya datang," atau "Saya tidak takut untuk pergi ke Yudea."</w:t>
      </w:r>
    </w:p>
    <w:p>
      <w:pPr>
        <w:pStyle w:val="ListBullet"/>
        <w:spacing w:line="240" w:lineRule="auto"/>
        <w:ind w:left="720"/>
      </w:pPr>
      <w:r>
        <w:rPr>
          <w:lang w:val="id_ID" w:bidi="id_ID"/>
        </w:rPr>
      </w:r>
      <w:r>
        <w:rPr>
          <w:lang w:val="id_ID" w:bidi="id_ID"/>
        </w:rPr>
        <w:t>Tanyakan kepada orang yang memerankan murid-murid tersebut, "Apa yang Anda rasakan atau pikirkan?" Orang-orang mungkin menjawab hal-hal seperti, "Kami merasa sangat peduli kepada Yesus, Ia mungkin dibunuh di Yudea ," atau "Kami tidak ingin Yesus pergi ke Yudea ," atau "Kami akan mencoba meyakinkan Yesus untuk tidak pergi ke Yudea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Yesus mengatakan kepada mereka, "Teman kita Lazarus telah tertidur, tetapi Aku pergi ke sana untuk membangunkannya." Para murid Yesus menjawab, "Tuhan, jika Ia pergi tidur, Ia akan baik-baik saja." Namun, Yesus telah berbicara tentang kematian Lazarus, tetapi para murid-Nya berpikir bahwa yang dimaksudNya adalah Lazarus sedang tertidur.</w:t>
      </w:r>
    </w:p>
    <w:p>
      <w:pPr/>
      <w:r>
        <w:rPr>
          <w:lang w:val="id_ID" w:bidi="id_ID"/>
        </w:rPr>
      </w:r>
      <w:r>
        <w:rPr>
          <w:lang w:val="id_ID" w:bidi="id_ID"/>
        </w:rPr>
        <w:t>Kemudian Yesus mengatakan kepada mereka dengan jelas, "Lazarus sudah mati, demi kalian, Aku bersyukur Aku tidak berada di sana, sehingga kalian akan percaya kepada-Ku." Tetapi mari kita pergi kepadanya.</w:t>
      </w:r>
    </w:p>
    <w:p>
      <w:pPr/>
      <w:r>
        <w:rPr>
          <w:lang w:val="id_ID" w:bidi="id_ID"/>
        </w:rPr>
      </w:r>
      <w:r>
        <w:rPr>
          <w:lang w:val="id_ID" w:bidi="id_ID"/>
        </w:rPr>
        <w:t>Kemudian Tomas, yang juga disebut si Kembar, berkata kepada murid-murid yang lain, "Mari kita pergi juga, supaya kita dapat mati bersama Dia di sana."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"Saya merasa sedih karena teman saya meninggal," atau "Saya senang saya tidak berada di sana ketika Lazarus meninggal, karena itu akan menjadi kesempatan lain bagi para murid saya untuk percaya kepada saya."</w:t>
      </w:r>
    </w:p>
    <w:p>
      <w:pPr>
        <w:pStyle w:val="ListBullet"/>
        <w:spacing w:line="240" w:lineRule="auto"/>
        <w:ind w:left="720"/>
      </w:pPr>
      <w:r>
        <w:rPr>
          <w:lang w:val="id_ID" w:bidi="id_ID"/>
        </w:rPr>
      </w:r>
      <w:r>
        <w:rPr>
          <w:lang w:val="id_ID" w:bidi="id_ID"/>
        </w:rPr>
        <w:t>Tanyakan kepada orang yang memerankan Tomas, "Apa yang Anda rasakan atau pikirkan?" Orang itu mungkin menjawab hal-hal seperti, "Saya merasa ini adalah kesempatan untuk membuktikan kesetiaan saya kepada Yesus," atau "Saya merasa perlu untuk meyakinkan para murid untuk pergi bersama Yesus ke Yudea," atau "Saya bersedia mati bersama Yesus."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11:1–16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Maria adalah orang yang </w:t>
      </w:r>
      <w:r>
        <w:rPr>
          <w:b/>
          <w:lang w:val="id_ID" w:bidi="id_ID"/>
        </w:rPr>
        <w:t>mengurapi</w:t>
      </w:r>
      <w:r>
        <w:rPr>
          <w:lang w:val="id_ID" w:bidi="id_ID"/>
        </w:rPr>
        <w:t xml:space="preserve"> </w:t>
      </w:r>
      <w:r>
        <w:rPr>
          <w:b/>
          <w:lang w:val="id_ID" w:bidi="id_ID"/>
        </w:rPr>
        <w:t>Tuhan</w:t>
      </w:r>
      <w:r>
        <w:rPr>
          <w:lang w:val="id_ID" w:bidi="id_ID"/>
        </w:rPr>
        <w:t xml:space="preserve"> dengan parfum dan mengelap kaki-Nya dengan rambutnya; Lazarus adalah saudaranya yang sakit. Mengurapi orang-orang dengan minyak dapat melambangkan menghormati mereka. Orang-orang mungkin menggosok sedikit minyak pada salah satu bagian tubuh sebagai simbol. Tempat yang paling mungkin untuk menggosokkan minyak adalah di kepala.</w:t>
      </w:r>
    </w:p>
    <w:p>
      <w:pPr/>
      <w:r>
        <w:rPr>
          <w:lang w:val="id_ID" w:bidi="id_ID"/>
        </w:rPr>
      </w:r>
      <w:r>
        <w:rPr>
          <w:lang w:val="id_ID" w:bidi="id_ID"/>
        </w:rPr>
        <w:t xml:space="preserve">Berhenti di sini dan diskusikan dalam kelompok kata atau frasa yang akan Anda gunakan untuk </w:t>
      </w:r>
      <w:r>
        <w:rPr>
          <w:b/>
          <w:lang w:val="id_ID" w:bidi="id_ID"/>
        </w:rPr>
        <w:t>diurapi</w:t>
      </w:r>
      <w:r>
        <w:rPr>
          <w:lang w:val="id_ID" w:bidi="id_ID"/>
        </w:rPr>
        <w:t xml:space="preserve">. Carilah kata </w:t>
      </w:r>
      <w:r>
        <w:rPr>
          <w:lang w:val="id_ID" w:bidi="id_ID"/>
        </w:rPr>
        <w:t>diurapi</w:t>
      </w:r>
      <w:r>
        <w:rPr>
          <w:lang w:val="id_ID" w:bidi="id_ID"/>
        </w:rPr>
        <w:t xml:space="preserve"> di Glosarium Utama untuk informasi lebih lanjut. Jika Anda telah menerjemahkan kata ini di kitab lain dalam Alkitab, gunakan kata yang sama dengan yang Anda gunakan di sana. Jeda audio di sini.</w:t>
      </w:r>
    </w:p>
    <w:p>
      <w:pPr/>
      <w:r>
        <w:rPr>
          <w:lang w:val="id_ID" w:bidi="id_ID"/>
        </w:rPr>
      </w:r>
      <w:r>
        <w:rPr>
          <w:lang w:val="id_ID" w:bidi="id_ID"/>
        </w:rPr>
        <w:t xml:space="preserve">Gunakan kata atau frasa yang sama untuk </w:t>
      </w:r>
      <w:r>
        <w:rPr>
          <w:b/>
          <w:lang w:val="id_ID" w:bidi="id_ID"/>
        </w:rPr>
        <w:t>Tuhan</w:t>
      </w:r>
      <w:r>
        <w:rPr>
          <w:lang w:val="id_ID" w:bidi="id_ID"/>
        </w:rPr>
        <w:t xml:space="preserve"> seperti yang Anda gunakan pada bagian sebelumnya. </w:t>
      </w:r>
      <w:r>
        <w:rPr>
          <w:lang w:val="id_ID" w:bidi="id_ID"/>
        </w:rPr>
        <w:t>Tuhan</w:t>
      </w:r>
      <w:r>
        <w:rPr>
          <w:lang w:val="id_ID" w:bidi="id_ID"/>
        </w:rPr>
        <w:t xml:space="preserve"> ada di Glosarium Utama.</w:t>
      </w:r>
    </w:p>
    <w:p>
      <w:pPr/>
      <w:r>
        <w:rPr>
          <w:lang w:val="id_ID" w:bidi="id_ID"/>
        </w:rPr>
      </w:r>
      <w:r>
        <w:rPr>
          <w:lang w:val="id_ID" w:bidi="id_ID"/>
        </w:rPr>
        <w:t xml:space="preserve">Ketika Yesus mendengar pesan ini, Yesus berkata, "Penyakit ini tidak akan mengakibatkan kematian." Sebaliknya, itu untuk </w:t>
      </w:r>
      <w:r>
        <w:rPr>
          <w:b/>
          <w:lang w:val="id_ID" w:bidi="id_ID"/>
        </w:rPr>
        <w:t>kemuliaan Allah</w:t>
      </w:r>
      <w:r>
        <w:rPr>
          <w:lang w:val="id_ID" w:bidi="id_ID"/>
        </w:rPr>
        <w:t xml:space="preserve">, sehingga karena penyakit itu, </w:t>
      </w:r>
      <w:r>
        <w:rPr>
          <w:b/>
          <w:lang w:val="id_ID" w:bidi="id_ID"/>
        </w:rPr>
        <w:t>Anak Allah</w:t>
      </w:r>
      <w:r>
        <w:rPr>
          <w:lang w:val="id_ID" w:bidi="id_ID"/>
        </w:rPr>
        <w:t xml:space="preserve"> dapat dimuliakan. Kemuliaan dapat merujuk pada bagaimana Allah menunjukkan kuasa dan kemegahan-Nya. Terjemahkan kemuliaan dengan cara yang sama seperti yang telah Anda lakukan sebelumnya. Untuk informasi lebih lanjut tentang </w:t>
      </w:r>
      <w:r>
        <w:rPr>
          <w:lang w:val="id_ID" w:bidi="id_ID"/>
        </w:rPr>
        <w:t>kemuliaan</w:t>
      </w:r>
      <w:r>
        <w:rPr>
          <w:lang w:val="id_ID" w:bidi="id_ID"/>
        </w:rPr>
        <w:t xml:space="preserve">, lihat Glosarium Utama. Gunakan kata atau sebutan yang sama untuk Anak Allah seperti yang Anda pakai pada kisah sebelumnya. </w:t>
      </w:r>
      <w:r>
        <w:rPr>
          <w:lang w:val="id_ID" w:bidi="id_ID"/>
        </w:rPr>
        <w:t>Anak Allah</w:t>
      </w:r>
      <w:r>
        <w:rPr>
          <w:lang w:val="id_ID" w:bidi="id_ID"/>
        </w:rPr>
        <w:t xml:space="preserve"> terdapat di Glosarium Utama.</w:t>
      </w:r>
    </w:p>
    <w:p>
      <w:pPr/>
      <w:r>
        <w:rPr>
          <w:lang w:val="id_ID" w:bidi="id_ID"/>
        </w:rPr>
      </w:r>
      <w:r>
        <w:rPr>
          <w:lang w:val="id_ID" w:bidi="id_ID"/>
        </w:rPr>
        <w:t xml:space="preserve">Jadi ketika Yesus mendengar bahwa Lazarus sakit, Yesus tinggal di tempat Ia berada selama dua hari lagi. Kemudian setelah dua hari ia berkata kepada para </w:t>
      </w:r>
      <w:r>
        <w:rPr>
          <w:b/>
          <w:lang w:val="id_ID" w:bidi="id_ID"/>
        </w:rPr>
        <w:t>muridnya</w:t>
      </w:r>
      <w:r>
        <w:rPr>
          <w:lang w:val="id_ID" w:bidi="id_ID"/>
        </w:rPr>
        <w:t xml:space="preserve">, "Mari kita kembali ke Yudea." Gunakan kata atau sebutan yang sama untuk murid-murid seperti yang Anda pakai pada kisah sebelumnya. </w:t>
      </w:r>
      <w:r>
        <w:rPr>
          <w:lang w:val="id_ID" w:bidi="id_ID"/>
        </w:rPr>
        <w:t>Murid-murid</w:t>
      </w:r>
      <w:r>
        <w:rPr>
          <w:lang w:val="id_ID" w:bidi="id_ID"/>
        </w:rPr>
        <w:t xml:space="preserve"> terdapat di Glosarium Utama.</w:t>
      </w:r>
    </w:p>
    <w:p>
      <w:pPr/>
      <w:r>
        <w:rPr>
          <w:lang w:val="id_ID" w:bidi="id_ID"/>
        </w:rPr>
      </w:r>
      <w:r>
        <w:rPr>
          <w:lang w:val="id_ID" w:bidi="id_ID"/>
        </w:rPr>
        <w:t xml:space="preserve">Para murid menjawab, "Tetapi Guru, atau Rabi, beberapa waktu yang lalu orang-orang di Yudea mencoba melempari Anda dengan batu sampai mati, dan apakah Anda akan pergi ke sana lagi?" Kata Rabi berarti "yang mulia atau agung bagiku." Orang-orang pada saat itu menggunakan kata ini untuk menunjukkan rasa hormat kepada seorang guru atau pemimpin agama yang penting. Gunakan kata atau sebutan yang sama untuk Rabi seperti yang Anda pakai pada kisah sebelumnya. </w:t>
      </w:r>
      <w:r>
        <w:rPr>
          <w:lang w:val="id_ID" w:bidi="id_ID"/>
        </w:rPr>
        <w:t>Rabi</w:t>
      </w:r>
      <w:r>
        <w:rPr>
          <w:lang w:val="id_ID" w:bidi="id_ID"/>
        </w:rPr>
        <w:t xml:space="preserve"> ada di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tersebut telah menceritakan kembali seluruh bagian teks tersebut. Dalam tahap ini anggota kelompok dapat saling mengoreksi. Jeda audio ini di sini.</w:t>
      </w:r>
    </w:p>
    <w:p>
      <w:pPr/>
      <w:r>
        <w:rPr>
          <w:lang w:val="id_ID" w:bidi="id_ID"/>
        </w:rPr>
      </w:r>
      <w:r>
        <w:rPr>
          <w:lang w:val="id_ID" w:bidi="id_ID"/>
        </w:rPr>
        <w:t>Selanjutnya, setiap anggota kelompok harus menceritakan seluruh ayat-ayat tersebut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11:17–27</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11:17–27 dan renungkan di dalam hatimu.</w:t>
      </w:r>
    </w:p>
    <w:p>
      <w:pPr/>
      <w:r>
        <w:rPr>
          <w:lang w:val="id_ID" w:bidi="id_ID"/>
        </w:rPr>
      </w:r>
      <w:r>
        <w:rPr>
          <w:lang w:val="id_ID" w:bidi="id_ID"/>
        </w:rPr>
        <w:t>Dengarkan versi audio dari Yohanes 11:17–27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11:17–27 dalam terjemahan yang paling mudah dimengerti.</w:t>
      </w:r>
    </w:p>
    <w:p>
      <w:pPr/>
      <w:r>
        <w:rPr>
          <w:lang w:val="id_ID" w:bidi="id_ID"/>
        </w:rPr>
      </w:r>
      <w:r>
        <w:rPr>
          <w:lang w:val="id_ID" w:bidi="id_ID"/>
        </w:rPr>
        <w:t>Dalam perikop sebelumnya, Lazarus sakit dan meninggal. Saudara-saudara perempuan Lazarus, Maria dan Marta, mengutus seseorang untuk memberi tahu Yesus. Tetapi ketika Yesus mengetahui tentang penyakit Lazarus, Ia tinggal di tempat Ia berada dua hari sebelum Ia memutuskan untuk pergi dan mengunjungi Lazarus. Perikop ini menceritakan kisah tentang apa yang terjadi ketika Yesus tiba di Betania.</w:t>
      </w:r>
    </w:p>
    <w:p>
      <w:pPr/>
      <w:r>
        <w:rPr>
          <w:lang w:val="id_ID" w:bidi="id_ID"/>
        </w:rPr>
      </w:r>
      <w:r>
        <w:rPr>
          <w:lang w:val="id_ID" w:bidi="id_ID"/>
        </w:rPr>
        <w:t>Ketika Yesus tiba di Betania, seseorang mengatakan kepada Yesus bahwa tubuh Lazarus telah terbaring di makam miliknya selama empat hari. Tubuh Lazarus sudah mulai membusuk. Yohanes hanya mengatakan kepada kita bahwa ketika Yesus tiba, Ia mendapati bahwa Lazarus telah dikuburkan selama empat hari di gua atau makam penguburan. Sebuah makam sering kali adalah gua yang digali di sisi bukit. Mungkin ada batu besar di depan makam untuk melindungi tubuh yang dikuburkan di dalamnya.</w:t>
      </w:r>
    </w:p>
    <w:p>
      <w:pPr/>
      <w:r>
        <w:rPr>
          <w:lang w:val="id_ID" w:bidi="id_ID"/>
        </w:rPr>
      </w:r>
      <w:r>
        <w:rPr>
          <w:lang w:val="id_ID" w:bidi="id_ID"/>
        </w:rPr>
        <w:t xml:space="preserve">Berhenti di sini dan lihatlah gambar sebuah </w:t>
      </w:r>
      <w:r>
        <w:rPr>
          <w:lang w:val="id_ID" w:bidi="id_ID"/>
        </w:rPr>
        <w:t>makam</w:t>
      </w:r>
      <w:r>
        <w:rPr>
          <w:lang w:val="id_ID" w:bidi="id_ID"/>
        </w:rPr>
        <w:t xml:space="preserve"> secara berkelompok. Hentikan sebentar rekaman ini di sini. </w:t>
      </w:r>
    </w:p>
    <w:p>
      <w:pPr/>
      <w:r>
        <w:rPr>
          <w:lang w:val="id_ID" w:bidi="id_ID"/>
        </w:rPr>
      </w:r>
      <w:r>
        <w:rPr>
          <w:lang w:val="id_ID" w:bidi="id_ID"/>
        </w:rPr>
        <w:t>Kita tidak tahu berapa lama sebelum mereka menguburkan tubuh Lazarus, tetapi mungkin tidak lama karena pada saat ini, orang-orang tidak mempraktikkan pengawetan jenazah di Israel, sehingga orang-orang biasanya menguburkan jenazah dalam waktu satu hari setelah kematian mereka. Empat hari Lazarus tinggal di makam mungkin merupakan masa yang signifikan. Mungkin Yesus menunda kedatangan-Nya sehingga orang-orang akan tahu bahwa Lazarus benar-benar mati. Dalam budaya pada saat itu, orang-orang percaya bahwa ketika seseorang meninggal, jiwa tetap berada di dekat tubuh selama tiga hari. Jiwa itu berharap adanya kesempatan untuk kembali. Tetapi pada hari keempat, jiwa melihat pembusukan mulai terjadi dan akhirnya meninggalkan tubuh, membuat orang tersebut mati secara permanen. Oleh karena itu, orang-orang pasti tahu bahwa Lazarus benar-benar mati.</w:t>
      </w:r>
    </w:p>
    <w:p>
      <w:pPr/>
      <w:r>
        <w:rPr>
          <w:lang w:val="id_ID" w:bidi="id_ID"/>
        </w:rPr>
      </w:r>
      <w:r>
        <w:rPr>
          <w:lang w:val="id_ID" w:bidi="id_ID"/>
        </w:rPr>
        <w:t xml:space="preserve">Berhenti di sini dan diskusikan pertanyaan ini dalam kelompok: Ceritakan kisah tentang saat seseorang dalam budaya Anda mati. Hal-hal apa saja yang dilakukan orang-orang terhadap mayat? Hal-hal apa saja yang dilakukan orang-orang sebagai sebuah komunitas? Ritual apa yang dilakukan orang-orang? Hentikan sebentar rekaman ini di sini. </w:t>
      </w:r>
    </w:p>
    <w:p>
      <w:pPr/>
      <w:r>
        <w:rPr>
          <w:lang w:val="id_ID" w:bidi="id_ID"/>
        </w:rPr>
      </w:r>
      <w:r>
        <w:rPr>
          <w:lang w:val="id_ID" w:bidi="id_ID"/>
        </w:rPr>
        <w:t>Betania terletak sekitar tiga kilometer dari Yerusalem. Banyak orang dari wilayah itu datang untuk melihat Marta dan Maria, untuk memberikan simpati atau penghiburan kepada mereka karena saudara laki-laki mereka telah meninggal. Dahulu merupakan sebuah praktik budaya Yahudi bagi orang-orang untuk mengunjungi dan menghibur keluarga yang orang terkasihnya meninggal dunia.</w:t>
      </w:r>
    </w:p>
    <w:p>
      <w:pPr/>
      <w:r>
        <w:rPr>
          <w:lang w:val="id_ID" w:bidi="id_ID"/>
        </w:rPr>
      </w:r>
      <w:r>
        <w:rPr>
          <w:lang w:val="id_ID" w:bidi="id_ID"/>
        </w:rPr>
        <w:t xml:space="preserve">Berhenti di sini dan lihatlah peta yang menunjukkan jarak dari </w:t>
      </w:r>
      <w:r>
        <w:rPr>
          <w:lang w:val="id_ID" w:bidi="id_ID"/>
        </w:rPr>
        <w:t>Yerusalem ke Betania</w:t>
      </w:r>
      <w:r>
        <w:rPr>
          <w:lang w:val="id_ID" w:bidi="id_ID"/>
        </w:rPr>
        <w:t xml:space="preserve"> secara berkelompok. Hentikan sebentar rekaman ini di sini. </w:t>
      </w:r>
    </w:p>
    <w:p>
      <w:pPr/>
      <w:r>
        <w:rPr>
          <w:lang w:val="id_ID" w:bidi="id_ID"/>
        </w:rPr>
      </w:r>
      <w:r>
        <w:rPr>
          <w:lang w:val="id_ID" w:bidi="id_ID"/>
        </w:rPr>
        <w:t>Ketika Marta mendengar bahwa Yesus akan datang, ia pergi keluar untuk bertemu dengan-Nya, tetapi Maria duduk di rumah. Kebiasaan pada saat itu adalah orang-orang duduk saat mereka berkabung. Maria duduk karena ia berkabung, bukan karena ia malas.</w:t>
      </w:r>
    </w:p>
    <w:p>
      <w:pPr/>
      <w:r>
        <w:rPr>
          <w:lang w:val="id_ID" w:bidi="id_ID"/>
        </w:rPr>
      </w:r>
      <w:r>
        <w:rPr>
          <w:lang w:val="id_ID" w:bidi="id_ID"/>
        </w:rPr>
        <w:t xml:space="preserve">Berhenti di sini dan diskusikan pertanyaan ini secara berkelompok: Jelaskan cara orang-orang berkabung atas kematian anggota masyarakat dalam budaya Anda. Hentikan sebentar rekaman ini di sini. </w:t>
      </w:r>
    </w:p>
    <w:p>
      <w:pPr/>
      <w:r>
        <w:rPr>
          <w:lang w:val="id_ID" w:bidi="id_ID"/>
        </w:rPr>
      </w:r>
      <w:r>
        <w:rPr>
          <w:lang w:val="id_ID" w:bidi="id_ID"/>
        </w:rPr>
        <w:t>Marta berkata kepada Yesus, "Tuhan, atau tuan, jika Engkau berada di sini, saudaraku tidak akan mati. Tetapi bahkan sekarang aku tahu bahwa Allah akan memberikan kepadamu apa pun yang engkau minta kepada-Nya." Pernyataan Marta mungkin mengungkapkan penyesalan daripada teguran. Mungkin Marta dan Maria telah mengatakan hal yang sama satu sama lain berkali-kali selama beberapa hari terakhir. Marta masih memiliki iman yang besar, karena ia juga mengatakan bahwa ia percaya bahwa Allah akan memberikan kepada Yesus apa pun yang Ia minta.</w:t>
      </w:r>
    </w:p>
    <w:p>
      <w:pPr/>
      <w:r>
        <w:rPr>
          <w:lang w:val="id_ID" w:bidi="id_ID"/>
        </w:rPr>
      </w:r>
      <w:r>
        <w:rPr>
          <w:lang w:val="id_ID" w:bidi="id_ID"/>
        </w:rPr>
        <w:t>Marta percaya bahwa Allah akan memberikan apa pun, atau segala sesuatu, yang Yesus minta kepada-Nya. Namun, Marta mungkin tidak berpikir bahwa Allah akan membangkitkan Lazarus dari kematian. Dia kemungkinan berpikir dalam konteks kehidupan sehari-hari, bukan tentang peralihan dari kematian menuju kehidupan. Ketika Yesus mengatakan kepada Marta bahwa Lazarus akan bangkit lagi, Marta berpikir Lazarus akan bangkit di masa depan, ketika dunia akan berakhir. Banyak orang Yahudi percaya bahwa ketika dunia berakhir, semua umat Allah akan bangkit dan hidup lagi. Tetapi Yesus berkata kepada Marta, "Saudaramu akan bangkit dari kematian." Dan Marta berkata kepadanya, "Aku tahu bahwa dia akan bangkit lagi dalam kebangkitan pada hari terakhir." Hari terakhir ini merujuk pada waktu di masa depan ketika dunia akan berakhir dan ketika Allah akan menghakimi semua orang.</w:t>
      </w:r>
    </w:p>
    <w:p>
      <w:pPr/>
      <w:r>
        <w:rPr>
          <w:lang w:val="id_ID" w:bidi="id_ID"/>
        </w:rPr>
      </w:r>
      <w:r>
        <w:rPr>
          <w:lang w:val="id_ID" w:bidi="id_ID"/>
        </w:rPr>
        <w:t xml:space="preserve">Kemudian Yesus berkata kepada Marta, "Akulah kebangkitan." Aku juga adalah kehidupan. Mereka yang percaya kepada-Ku akan hidup meskipun mereka mati secara fisik dan semua orang yang hidup dan percaya kepada-Ku tidak akan pernah mati." Yesus mengatakan di sini bahwa semua orang yang percaya kepada-Nya, meskipun mereka mati secara fisik, akan dibangkitkan lagi pada zaman yang akan datang atau pada hari terakhir. Dan semua orang yang hidup secara rohani dan percaya kepada Yesus tidak akan pernah mati lagi secara rohani. Yesus tidak hanya mengatakan bahwa Ia akan memberikan kebangkitan dan kehidupan, tetapi bahwa Ia </w:t>
      </w:r>
      <w:r>
        <w:rPr>
          <w:b/>
          <w:lang w:val="id_ID" w:bidi="id_ID"/>
        </w:rPr>
        <w:t>adalah</w:t>
      </w:r>
      <w:r>
        <w:rPr>
          <w:lang w:val="id_ID" w:bidi="id_ID"/>
        </w:rPr>
        <w:t xml:space="preserve"> kebangkitan dan kehidupan. Ini berarti bahwa Yesus adalah sumber semua kehidupan yang sejati. Dan bahkan lebih dari itu, Dia adalah kehidupan, jadi jika kita memiliki Yesus, kita memiliki kehidupan. Kita tidak akan mati pada zaman yang akan datang. Orang-orang percaya kepada Yesus memiliki kehidupan kekal, kehidupan di zaman yang akan datang.</w:t>
      </w:r>
    </w:p>
    <w:p>
      <w:pPr/>
      <w:r>
        <w:rPr>
          <w:lang w:val="id_ID" w:bidi="id_ID"/>
        </w:rPr>
      </w:r>
      <w:r>
        <w:rPr>
          <w:lang w:val="id_ID" w:bidi="id_ID"/>
        </w:rPr>
        <w:t>"Apakah kamu percaya apa yang baru saja aku katakan?" Yesus bertanya kepada Marta.</w:t>
      </w:r>
    </w:p>
    <w:p>
      <w:pPr/>
      <w:r>
        <w:rPr>
          <w:lang w:val="id_ID" w:bidi="id_ID"/>
        </w:rPr>
      </w:r>
      <w:r>
        <w:rPr>
          <w:lang w:val="id_ID" w:bidi="id_ID"/>
        </w:rPr>
        <w:t>Jawab Marta kepada Yesus, "Ya, Tuhan, aku percaya, bahwa Engkaulah Mesias, atau Juruselamat yang dijanjikan, Anak Allah, Dia yang dijanjikan Allah atau kitab suci yang akan datang ke dalam dunia." Jawabannya sudah baik, tetapi ia tidak sepenuhnya menyadari apa yang baru saja Yesus katakan. Yesus tidak sedang bertanya kepada Marta tentang siapa diri-Nya, melainkan apa yang Marta yakini mengenai kemampuan Yesus untuk menangani situasi yang Marta hadapi. Dia menyatakan bahwa ia memiliki otoritas atas kehidupan dan atas kematian. Para nabi telah menulis tentang kedatangan Mesias. Sekarang Juruselamat ini telah datang, dan Ia adalah Yesus.</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11:17–27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Yesus tiba di Betania dan mengetahui bahwa Lazarus telah dikuburkan empat hari. Marta pergi keluar dan bertemu dengan Yesus.</w:t>
      </w:r>
    </w:p>
    <w:p>
      <w:pPr/>
      <w:r>
        <w:rPr>
          <w:lang w:val="id_ID" w:bidi="id_ID"/>
        </w:rPr>
      </w:r>
      <w:r>
        <w:rPr>
          <w:b/>
          <w:lang w:val="id_ID" w:bidi="id_ID"/>
        </w:rPr>
        <w:t>Dalam adegan kedua:</w:t>
      </w:r>
      <w:r>
        <w:rPr>
          <w:lang w:val="id_ID" w:bidi="id_ID"/>
        </w:rPr>
        <w:t xml:space="preserve"> Yesus dan Marta melakukan percakapan tentang kebangkitan.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Dan orang-orang dari wilayah Yerusalem yang telah datang untuk menghibur Maria dan Marta</w:t>
      </w:r>
    </w:p>
    <w:p>
      <w:pPr/>
      <w:r>
        <w:rPr>
          <w:lang w:val="id_ID" w:bidi="id_ID"/>
        </w:rPr>
      </w:r>
      <w:r>
        <w:rPr>
          <w:lang w:val="id_ID" w:bidi="id_ID"/>
        </w:rPr>
        <w:t>Bersama kelompok, perhatikan bagian-bagian dari latar belakang perikop ini.</w:t>
      </w:r>
    </w:p>
    <w:p>
      <w:pPr/>
      <w:r>
        <w:rPr>
          <w:lang w:val="id_ID" w:bidi="id_ID"/>
        </w:rPr>
      </w:r>
      <w:r>
        <w:rPr>
          <w:lang w:val="id_ID" w:bidi="id_ID"/>
        </w:rPr>
        <w:t>Yesus telah tiba di tepi desa ketika seseorang mungkin datang untuk mengatakan kepada-Nya bahwa Lazarus telah mati dan ia berada di makamnya selama empat hari. Perhatikan bahwa Yesus tinggal di tempat Ia berada selama dua hari. Pada saat para utusan datang kembali dan Yesus telah berjalan ke Betania, beberapa hari telah berlalu. Ingatlah bahwa ketika Marta mendengar bahwa Yesus akan datang, ia pergi keluar untuk bertemu dengan-Nya, tetapi Maria duduk di rumah. Ingatlah bahwa dalam budaya Yahudi, orang-orang akan duduk di rumah ketika berkabung. Maria mungkin duduk di rumah bersama banyak pengunjung, orang-orang Yahudi yang telah datang untuk berkabung bersama Maria dan Marta.</w:t>
      </w:r>
    </w:p>
    <w:p>
      <w:pPr/>
      <w:r>
        <w:rPr>
          <w:lang w:val="id_ID" w:bidi="id_ID"/>
        </w:rPr>
      </w:r>
      <w:r>
        <w:rPr>
          <w:lang w:val="id_ID" w:bidi="id_ID"/>
        </w:rPr>
        <w:t>Ketika Marta bertemu dengan Yesus, ia mengatakan kepada Yesus bahwa jika Yesus berada di sini lebih awal, saudaranya tidak akan mati, dan bahkan sekarang ia tahu bahwa Allah akan memberikan kepada Yesus apa pun yang diminta Yesus kepada-Nya. Ingatlah bahwa pernyataan Marta menunjukkan penyesalan, bukan teguran.</w:t>
      </w:r>
    </w:p>
    <w:p>
      <w:pPr/>
      <w:r>
        <w:rPr>
          <w:lang w:val="id_ID" w:bidi="id_ID"/>
        </w:rPr>
      </w:r>
      <w:r>
        <w:rPr>
          <w:lang w:val="id_ID" w:bidi="id_ID"/>
        </w:rPr>
        <w:t>Tetapi Yesus berkata kepada Marta bahwa saudaranya akan bangkit dari kematian. Marta berkata kepada Yesus bahwa ia tahu Lazarus akan bangkit lagi dalam kebangkitan pada hari terakhir.</w:t>
      </w:r>
    </w:p>
    <w:p>
      <w:pPr/>
      <w:r>
        <w:rPr>
          <w:lang w:val="id_ID" w:bidi="id_ID"/>
        </w:rPr>
      </w:r>
      <w:r>
        <w:rPr>
          <w:lang w:val="id_ID" w:bidi="id_ID"/>
        </w:rPr>
        <w:t>Perhatikan kata-kata Yesus ketika Ia berkata kepada Marta, "Akulah kebangkitan." Aku juga adalah kehidupan. Mereka yang percaya kepada-Ku akan hidup meskipun mereka mati secara fisik, dan semua orang yang hidup dan percaya kepada-Ku tidak akan pernah mati." Yesus mengatakan bahwa pertama-tama orang harus memercayai-Nya, atau beriman kepada-Nya. Ketika mereka melakukan itu, mereka akan hidup selamanya. Kata-kata "Aku" itu penting. Kata-kata ini mengingatkan para pendengar Yahudi tentang nama Allah dalam Perjanjian Lama. Allah berfirman kepada Musa bahwa nama-Nya adalah "Aku." Ketika Yesus mengatakan "Aku," Ia mengatakan bahwa Ia adalah Allah. Juga, ketika Yesus berkata "Akulah kebangkitan dan hidup," Ia berkata, "Aku yang membangkitkan orang-orang dari kematian dan memberikan mereka kehidupan."</w:t>
      </w:r>
    </w:p>
    <w:p>
      <w:pPr/>
      <w:r>
        <w:rPr>
          <w:lang w:val="id_ID" w:bidi="id_ID"/>
        </w:rPr>
      </w:r>
      <w:r>
        <w:rPr>
          <w:lang w:val="id_ID" w:bidi="id_ID"/>
        </w:rPr>
        <w:t>Kemudian Yesus bertanya kepada Marta, "Apakah engkau percaya apa yang baru saja Aku katakan?" Jawab Marta kepada Yesus, "Ya, Tuhan, aku percaya bahwa Engkau adalah Mesias, Anak Allah, orang yang dikatakan atau dijanjikan Allah akan datang ke dunia."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11:17–27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Dan orang-orang dari wilayah Yerusalem yang telah datang untuk menghibur Maria dan Marta.</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Ketika Yesus tiba di Betania, seseorang mengatakan kepada Yesus bahwa tubuh Lazarus telah terbaring di makam miliknya selama empat hari. Ketika Marta mendengar bahwa Yesus akan datang, ia pergi keluar untuk bertemu dengan-Nya, tetapi Maria duduk di rumah sambil berkabung.</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merasa kasih sayang kepada Maria dan Marta," atau "Aku pikir Maria dan Marta mungkin terganggu karena aku belum datang sampai sekarang," atau "Aku senang akhirnya berada di sini untuk melihat Maria dan Marta."</w:t>
      </w:r>
    </w:p>
    <w:p>
      <w:pPr>
        <w:pStyle w:val="ListBullet"/>
        <w:spacing w:line="240" w:lineRule="auto"/>
        <w:ind w:left="720"/>
      </w:pPr>
      <w:r>
        <w:rPr>
          <w:lang w:val="id_ID" w:bidi="id_ID"/>
        </w:rPr>
      </w:r>
      <w:r>
        <w:rPr>
          <w:lang w:val="id_ID" w:bidi="id_ID"/>
        </w:rPr>
        <w:t>Tanyakan kepada orang yang memerankan Maria, "Apa yang Anda rasakan atau pikirkan?" Orang itu mungkin menjawab hal-hal seperti, "Aku merasa sangat sedih atas kematian saudara laki-lakiku," atau "Aku rasa seandainya Yesus datang lebih awal, saudara laki-lakiku tidak akan meninggal."</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Marta bertemu dengan Yesus, ia mengatakan kepada Yesus bahwa jika Yesus berada di sini lebih awal, saudaranya tidak akan mati, dan bahkan sekarang ia tahu bahwa Allah akan memberikan kepada Yesus apa pun yang diminta Yesus kepada-Nya. Tetapi Yesus berkata kepada Marta bahwa saudaranya akan bangkit dari kematian. Marta berkata kepada Yesus bahwa ia tahu bahwa Lazarus akan bangkit lagi dalam kebangkitan pada hari terakhir.</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Marta, "Apa yang Anda rasakan atau pikirkan?" Orang itu mungkin menjawab hal-hal seperti, "Aku merasa jauh lebih baik karena Yesus ada di sini." Aku berharap Yesus telah datang lebih awal," atau "Aku percaya bahwa Allah akan memberikan kepada Yesus apa pun yang diminta Yesus kepada-Nya sekarang."</w:t>
      </w:r>
    </w:p>
    <w:p>
      <w:pPr/>
      <w:r>
        <w:rPr>
          <w:lang w:val="id_ID" w:bidi="id_ID"/>
        </w:rPr>
      </w:r>
      <w:r>
        <w:rPr>
          <w:lang w:val="id_ID" w:bidi="id_ID"/>
        </w:rPr>
        <w:t>Kemudian Yesus berkata kepada Marta, "Akulah kebangkitan." Aku juga adalah kehidupan. Barangsiapa percaya kepada-Ku, ia akan hidup walaupun ia sudah mati secara fisik, dan setiap orang yang hidup dan percaya kepada-Ku tidak akan mati selama-lamanya."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tahu bahwa Allah akan dimuliakan melalui situasi ini," atau "Aku senang karena Lazarus akan bangkit dari kematian," atau "Aku membutuhkan Marta untuk percaya bahwa Lazarus akan hidup kembali."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"Apakah kamu percaya apa yang baru saja aku katakan?" Yesus bertanya kepada Marta. Jawab Marta kepada Yesus, "Ya, Tuhan, aku percaya bahwa Engkaulah Mesias, Anak Allah, Dia yang dikatakan atau dijanjikan Allah akan datang ke dunia."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Marta, "Apa yang Anda rasakan atau pikirkan?" Orang itu mungkin menjawab hal-hal seperti, "Aku percaya bahwa Lazarus akan bangkit pada kebangkitan, ketika dunia berakhir," atau "Aku percaya bahwa Yesus adalah Mesias atau Juruselamat yang dijanjikan yang Allah janjikan akan datang ke dunia."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11:17–27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Ketika Yesus tiba di Betania, seseorang mengatakan kepada Yesus bahwa tubuh Lazarus telah terbaring di </w:t>
      </w:r>
      <w:r>
        <w:rPr>
          <w:b/>
          <w:lang w:val="id_ID" w:bidi="id_ID"/>
        </w:rPr>
        <w:t>makamnya</w:t>
      </w:r>
      <w:r>
        <w:rPr>
          <w:lang w:val="id_ID" w:bidi="id_ID"/>
        </w:rPr>
        <w:t xml:space="preserve"> selama empat hari. Sebuah makam sering kali adalah gua yang digali di sisi bukit. Mungkin ada batu besar di depan makam untuk melindungi tubuh.</w:t>
      </w:r>
    </w:p>
    <w:p>
      <w:pPr/>
      <w:r>
        <w:rPr>
          <w:lang w:val="id_ID" w:bidi="id_ID"/>
        </w:rPr>
      </w:r>
      <w:r>
        <w:rPr>
          <w:lang w:val="id_ID" w:bidi="id_ID"/>
        </w:rPr>
        <w:t xml:space="preserve">Berhenti di sini dan diskusikan dalam kelompok kata atau frasa apa yang akan Anda gunakan untuk </w:t>
      </w:r>
      <w:r>
        <w:rPr>
          <w:b/>
          <w:lang w:val="id_ID" w:bidi="id_ID"/>
        </w:rPr>
        <w:t>makam</w:t>
      </w:r>
      <w:r>
        <w:rPr>
          <w:lang w:val="id_ID" w:bidi="id_ID"/>
        </w:rPr>
        <w:t xml:space="preserve">. Carilah </w:t>
      </w:r>
      <w:r>
        <w:rPr>
          <w:lang w:val="id_ID" w:bidi="id_ID"/>
        </w:rPr>
        <w:t>makam</w:t>
      </w:r>
      <w:r>
        <w:rPr>
          <w:lang w:val="id_ID" w:bidi="id_ID"/>
        </w:rPr>
        <w:t xml:space="preserve"> di Daftar kata Utama untuk informasi lebih lanjut. Jika Anda telah menerjemahkan kata ini di kitab lain dalam Alkitab, gunakan kata yang sama dengan yang Anda gunakan di sana. Hentikan rekaman di sini. </w:t>
      </w:r>
    </w:p>
    <w:p>
      <w:pPr/>
      <w:r>
        <w:rPr>
          <w:lang w:val="id_ID" w:bidi="id_ID"/>
        </w:rPr>
      </w:r>
      <w:r>
        <w:rPr>
          <w:lang w:val="id_ID" w:bidi="id_ID"/>
        </w:rPr>
        <w:t>Marta berkata kepada Yesus, "</w:t>
      </w:r>
      <w:r>
        <w:rPr>
          <w:b/>
          <w:lang w:val="id_ID" w:bidi="id_ID"/>
        </w:rPr>
        <w:t>Tuhan</w:t>
      </w:r>
      <w:r>
        <w:rPr>
          <w:lang w:val="id_ID" w:bidi="id_ID"/>
        </w:rPr>
        <w:t xml:space="preserve">, atau </w:t>
      </w:r>
      <w:r>
        <w:rPr>
          <w:b/>
          <w:lang w:val="id_ID" w:bidi="id_ID"/>
        </w:rPr>
        <w:t>tuan</w:t>
      </w:r>
      <w:r>
        <w:rPr>
          <w:lang w:val="id_ID" w:bidi="id_ID"/>
        </w:rPr>
        <w:t xml:space="preserve">, jika Engkau berada di sini, saudaraku tidak akan mati." Gunakan kata atau sebutan yang sama untuk Tuhan seperti yang Anda pakai pada kisah sebelumnya. </w:t>
      </w:r>
      <w:r>
        <w:rPr>
          <w:lang w:val="id_ID" w:bidi="id_ID"/>
        </w:rPr>
        <w:t>Tuhan</w:t>
      </w:r>
      <w:r>
        <w:rPr>
          <w:lang w:val="id_ID" w:bidi="id_ID"/>
        </w:rPr>
        <w:t xml:space="preserve"> terdapat di Daftar Kata Utama. </w:t>
      </w:r>
    </w:p>
    <w:p>
      <w:pPr/>
      <w:r>
        <w:rPr>
          <w:lang w:val="id_ID" w:bidi="id_ID"/>
        </w:rPr>
      </w:r>
      <w:r>
        <w:rPr>
          <w:lang w:val="id_ID" w:bidi="id_ID"/>
        </w:rPr>
        <w:t>Kemudian Yesus berkata kepada Marta, "</w:t>
      </w:r>
      <w:r>
        <w:rPr>
          <w:b/>
          <w:lang w:val="id_ID" w:bidi="id_ID"/>
        </w:rPr>
        <w:t>Akulah</w:t>
      </w:r>
      <w:r>
        <w:rPr>
          <w:lang w:val="id_ID" w:bidi="id_ID"/>
        </w:rPr>
        <w:t xml:space="preserve"> </w:t>
      </w:r>
      <w:r>
        <w:rPr>
          <w:b/>
          <w:lang w:val="id_ID" w:bidi="id_ID"/>
        </w:rPr>
        <w:t>kebangkitan</w:t>
      </w:r>
      <w:r>
        <w:rPr>
          <w:lang w:val="id_ID" w:bidi="id_ID"/>
        </w:rPr>
        <w:t xml:space="preserve"> itu." Aku juga adalah kehidupan." Ketika Yesus mengatakan "Aku," Ia mengatakan bahwa Ia adalah Allah. Untuk informasi lebih lanjut tentang </w:t>
      </w:r>
      <w:r>
        <w:rPr>
          <w:lang w:val="id_ID" w:bidi="id_ID"/>
        </w:rPr>
        <w:t>Aku</w:t>
      </w:r>
      <w:r>
        <w:rPr>
          <w:lang w:val="id_ID" w:bidi="id_ID"/>
        </w:rPr>
        <w:t>, lihat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kebangkitan</w:t>
      </w:r>
      <w:r>
        <w:rPr>
          <w:lang w:val="id_ID" w:bidi="id_ID"/>
        </w:rPr>
        <w:t xml:space="preserve">. Carilah kata </w:t>
      </w:r>
      <w:r>
        <w:rPr>
          <w:lang w:val="id_ID" w:bidi="id_ID"/>
        </w:rPr>
        <w:t>kebangkitan</w:t>
      </w:r>
      <w:r>
        <w:rPr>
          <w:lang w:val="id_ID" w:bidi="id_ID"/>
        </w:rPr>
        <w:t xml:space="preserve"> di Daftar Kata Utama untuk informasi lebih lanjut. Jika Anda telah menerjemahkan kata ini di kitab lain dalam Alkitab, gunakan kata yang sama dengan yang Anda gunakan di sana. Hentikan rekaman di sini. </w:t>
      </w:r>
    </w:p>
    <w:p>
      <w:pPr/>
      <w:r>
        <w:rPr>
          <w:lang w:val="id_ID" w:bidi="id_ID"/>
        </w:rPr>
      </w:r>
      <w:r>
        <w:rPr>
          <w:lang w:val="id_ID" w:bidi="id_ID"/>
        </w:rPr>
        <w:t xml:space="preserve">"Apakah Anda percaya apa yang baru saja aku katakan?" Yesus bertanya kepada Marta. Marta menjawab Yesus, "Ya, Tuhan, aku percaya bahwa Engkaulah </w:t>
      </w:r>
      <w:r>
        <w:rPr>
          <w:b/>
          <w:lang w:val="id_ID" w:bidi="id_ID"/>
        </w:rPr>
        <w:t>Mesias</w:t>
      </w:r>
      <w:r>
        <w:rPr>
          <w:lang w:val="id_ID" w:bidi="id_ID"/>
        </w:rPr>
        <w:t xml:space="preserve">, atau </w:t>
      </w:r>
      <w:r>
        <w:rPr>
          <w:b/>
          <w:lang w:val="id_ID" w:bidi="id_ID"/>
        </w:rPr>
        <w:t>Kristus</w:t>
      </w:r>
      <w:r>
        <w:rPr>
          <w:lang w:val="id_ID" w:bidi="id_ID"/>
        </w:rPr>
        <w:t xml:space="preserve">, </w:t>
      </w:r>
      <w:r>
        <w:rPr>
          <w:b/>
          <w:lang w:val="id_ID" w:bidi="id_ID"/>
        </w:rPr>
        <w:t>Anak Allah</w:t>
      </w:r>
      <w:r>
        <w:rPr>
          <w:lang w:val="id_ID" w:bidi="id_ID"/>
        </w:rPr>
        <w:t>, Dia yang dijanjikan Allah akan datang ke dalam dunia." Kristus dan Mesias adalah gelar untuk Juruselamat yang dijanjikan yang memiliki makna yang sama. Kristus adalah kata dalam bahasa Yunani. Mesias adalah kata dalam bahasa Ibrani.</w:t>
      </w:r>
    </w:p>
    <w:p>
      <w:pPr/>
      <w:r>
        <w:rPr>
          <w:lang w:val="id_ID" w:bidi="id_ID"/>
        </w:rPr>
      </w:r>
      <w:r>
        <w:rPr>
          <w:lang w:val="id_ID" w:bidi="id_ID"/>
        </w:rPr>
        <w:t xml:space="preserve">Mesias secara harfiah berarti seseorang yang diurapi. Seseorang yang diurapi diberikan tugas khusus. Ketika Yesus datang, Ia menunjukkan kepada orang-orang bahwa Ia adalah Mesias yang telah dijanjikan Allah untuk diutus. Gunakan kata atau frasa yang sama untuk Mesias atau Kristus seperti yang Anda gunakan dalam perikop sebelumnya. </w:t>
      </w:r>
      <w:r>
        <w:rPr>
          <w:lang w:val="id_ID" w:bidi="id_ID"/>
        </w:rPr>
        <w:t>Mesias</w:t>
      </w:r>
      <w:r>
        <w:rPr>
          <w:lang w:val="id_ID" w:bidi="id_ID"/>
        </w:rPr>
        <w:t xml:space="preserve"> atau </w:t>
      </w:r>
      <w:r>
        <w:rPr>
          <w:lang w:val="id_ID" w:bidi="id_ID"/>
        </w:rPr>
        <w:t>Kristus</w:t>
      </w:r>
      <w:r>
        <w:rPr>
          <w:lang w:val="id_ID" w:bidi="id_ID"/>
        </w:rPr>
        <w:t xml:space="preserve"> terdapat di Daftar kata Utama.</w:t>
      </w:r>
    </w:p>
    <w:p>
      <w:pPr/>
      <w:r>
        <w:rPr>
          <w:lang w:val="id_ID" w:bidi="id_ID"/>
        </w:rPr>
      </w:r>
      <w:r>
        <w:rPr>
          <w:b/>
          <w:lang w:val="id_ID" w:bidi="id_ID"/>
        </w:rPr>
        <w:t>Anak Allah</w:t>
      </w:r>
      <w:r>
        <w:rPr>
          <w:lang w:val="id_ID" w:bidi="id_ID"/>
        </w:rPr>
        <w:t xml:space="preserve"> adalah gelar yang merujuk pada Yesus baik sebagai Allah dan berada dalam hubungan yang dekat dengan Allah Bapa. Gunakan kata atau frasa yang sama untuk Anak Allah seperti yang Anda gunakan pada perikop sebelumnya. </w:t>
      </w:r>
      <w:r>
        <w:rPr>
          <w:lang w:val="id_ID" w:bidi="id_ID"/>
        </w:rPr>
        <w:t>Anak Allah</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11:28–44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11:28–44 dan simpanlah dalam hatimu.</w:t>
      </w:r>
    </w:p>
    <w:p>
      <w:pPr/>
      <w:r>
        <w:rPr>
          <w:lang w:val="id_ID" w:bidi="id_ID"/>
        </w:rPr>
      </w:r>
      <w:r>
        <w:rPr>
          <w:lang w:val="id_ID" w:bidi="id_ID"/>
        </w:rPr>
        <w:t>Dengarkan versi audio dari Yohanes 11:28–44 sebanyak tiga kali, dalam tiga terjemahan yang berbeda, jika memungkinkan.</w:t>
      </w:r>
    </w:p>
    <w:p>
      <w:pPr/>
      <w:r>
        <w:rPr>
          <w:lang w:val="id_ID" w:bidi="id_ID"/>
        </w:rPr>
      </w:r>
      <w:r>
        <w:rPr>
          <w:lang w:val="id_ID" w:bidi="id_ID"/>
        </w:rPr>
        <w:t xml:space="preserve">Hentikan rekaman di sini. </w:t>
      </w:r>
    </w:p>
    <w:p>
      <w:pPr/>
      <w:r>
        <w:rPr>
          <w:lang w:val="id_ID" w:bidi="id_ID"/>
        </w:rPr>
      </w:r>
      <w:r>
        <w:rPr>
          <w:lang w:val="id_ID" w:bidi="id_ID"/>
        </w:rPr>
        <w:t>Kemudian, secara berkelompok, bahas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Anda tidak sukai atau tidak mengerti dari perikop ini? Hentikan sebentar audio ini di sini</w:t>
      </w:r>
    </w:p>
    <w:p>
      <w:pPr>
        <w:pStyle w:val="ListBullet"/>
        <w:spacing w:line="240" w:lineRule="auto"/>
        <w:ind w:left="720"/>
      </w:pPr>
      <w:r>
        <w:rPr>
          <w:lang w:val="id_ID" w:bidi="id_ID"/>
        </w:rPr>
      </w:r>
      <w:r>
        <w:rPr>
          <w:lang w:val="id_ID" w:bidi="id_ID"/>
        </w:rPr>
        <w:t>Apa yang dikatakan perikop ini kepada kita tentang Tuhan atau Yesus? Hentikan sebentar audio ini di sini</w:t>
      </w:r>
    </w:p>
    <w:p>
      <w:pPr>
        <w:pStyle w:val="ListBullet"/>
        <w:spacing w:line="240" w:lineRule="auto"/>
        <w:ind w:left="720"/>
      </w:pPr>
      <w:r>
        <w:rPr>
          <w:lang w:val="id_ID" w:bidi="id_ID"/>
        </w:rPr>
      </w:r>
      <w:r>
        <w:rPr>
          <w:lang w:val="id_ID" w:bidi="id_ID"/>
        </w:rPr>
        <w:t>Apa yang diceritakan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 Hentikan sebentar audio ini di sini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11:28–44 dalam terjemahan yang paling mudah dimengerti.</w:t>
      </w:r>
    </w:p>
    <w:p>
      <w:pPr/>
      <w:r>
        <w:rPr>
          <w:lang w:val="id_ID" w:bidi="id_ID"/>
        </w:rPr>
      </w:r>
      <w:r>
        <w:rPr>
          <w:lang w:val="id_ID" w:bidi="id_ID"/>
        </w:rPr>
        <w:t>Ini melanjutkan kisah Lazarus, teman dekat Yesus yang jatuh sakit dan meninggal. Yesus telah datang untuk menemui saudara-saudara perempuan Lazarus. Yesus bertemu dengan Marta terlebih dahulu dan setelah berbicara dengan Marta, Maria bertemu dengan Yesus di tempat Ia berada di pintu masuk desa. Kisah ini menceritakan apa yang terjadi selanjutnya ketika Yesus tiba di Betania.</w:t>
      </w:r>
    </w:p>
    <w:p>
      <w:pPr/>
      <w:r>
        <w:rPr>
          <w:lang w:val="id_ID" w:bidi="id_ID"/>
        </w:rPr>
      </w:r>
      <w:r>
        <w:rPr>
          <w:lang w:val="id_ID" w:bidi="id_ID"/>
        </w:rPr>
        <w:t>Setelah Marta menyatakan bahwa Yesus adalah Kristus, Anak Allah, Marta kembali ke rumah dan berbicara dengan tenang kepada saudara perempuannya, Maria, mungkin sehingga orang lain tidak dapat mendengar apa yang ia katakan kepada Maria. Dia memberi tahu Maria bahwa guru itu ada di sini, dan dia meminta untuk menemuinya. "Guru" merujuk pada Yesus. Guru adalah gelar kehormatan bagi seorang Yahudi yang memiliki otoritas untuk mengajar tentang Allah.</w:t>
      </w:r>
    </w:p>
    <w:p>
      <w:pPr/>
      <w:r>
        <w:rPr>
          <w:lang w:val="id_ID" w:bidi="id_ID"/>
        </w:rPr>
      </w:r>
      <w:r>
        <w:rPr>
          <w:lang w:val="id_ID" w:bidi="id_ID"/>
        </w:rPr>
        <w:t>Ketika Maria mendengar hal ini, ia segera berdiri dan pergi keluar untuk bertemu dengan Yesus. Yesus belum memasuki desa Betania; Ia masih berada di tempat di mana Marta bertemu dengan Dia. Orang-orang Yahudi yang menghibur Maria di rumah itu memperhatikan betapa cepatnya ia pergi keluar. Mereka mengikutinya keluar dari rumah, karena mereka mengira bahwa ia akan pergi ke makam Lazarus untuk menangis atau berkabung di sana. Ketika Maria sampai di tempat di mana Yesus berada dan melihat-Nya, ia tersungkur di kaki-Nya, yang berarti ia berlutut dengan cepat di kaki Yesus dan berkata, "Tuhan, jika Engkau berada di sini bersama kami, saudaraku tidak akan mati." Maria bereaksi setelah melihat Yesus dengan menunjukkan rasa hormat yang besar kepada-Nya. Dia menghormati-Nya dengan cepat berlutut di tanah di depan-Nya.</w:t>
      </w:r>
    </w:p>
    <w:p>
      <w:pPr/>
      <w:r>
        <w:rPr>
          <w:lang w:val="id_ID" w:bidi="id_ID"/>
        </w:rPr>
      </w:r>
      <w:r>
        <w:rPr>
          <w:lang w:val="id_ID" w:bidi="id_ID"/>
        </w:rPr>
        <w:t xml:space="preserve">Berhenti di sini dan diskusikan pertanyaan ini dalam kelompok: Bagaimana orang-orang menunjukkan rasa hormat kepada orang-orang yang memiliki otoritas atau orang tua dalam budaya Anda? Hentikan rekaman di sini. </w:t>
      </w:r>
    </w:p>
    <w:p>
      <w:pPr/>
      <w:r>
        <w:rPr>
          <w:lang w:val="id_ID" w:bidi="id_ID"/>
        </w:rPr>
      </w:r>
      <w:r>
        <w:rPr>
          <w:lang w:val="id_ID" w:bidi="id_ID"/>
        </w:rPr>
        <w:t>Maria mengatakan hal yang sama kepada Yesus seperti yang telah dikatakan Marta. Seperti Marta, Maria berharap bahwa Yesus sudah datang ke rumah mereka lebih awal. Dia tahu bahwa Yesus bisa dan pasti sudah menyembuhkan Lazarus. Ketika Yesus melihat dia menangis, dan orang-orang Yahudi yang datang bersama dia juga menangis, Ia sangat gelisah oleh roh dan sangat terharu. Mungkin Yesus marah, mungkin pada kematian atau pada orang-orang yang berkabung yang tidak mengenali kuasa-Nya atas kematian. Yesus merasa terganggu dalam roh-Nya, atau batin-Nya, sumber emosi-Nya.</w:t>
      </w:r>
    </w:p>
    <w:p>
      <w:pPr/>
      <w:r>
        <w:rPr>
          <w:lang w:val="id_ID" w:bidi="id_ID"/>
        </w:rPr>
      </w:r>
      <w:r>
        <w:rPr>
          <w:lang w:val="id_ID" w:bidi="id_ID"/>
        </w:rPr>
        <w:t>Kemudian Yesus bertanya kepada mereka di mana mereka membaringkan Lazarus. Yesus mengatakan hal ini karena orang-orang biasanya meletakkan jenazah di rak di sebuah gua ketika mereka meninggal. Yesus bertanya di mana orang-orang meletakkan Lazarus mungkin karena Ia tidak mengetahui letak gua itu dan Ia ingin pergi ke sana. Mereka meminta Yesus untuk datang bersama mereka dan melihat tempat itu. Kemudian Yesus menangis. Ini berarti bahwa Yesus menangis dan mengeluarkan air mata, tetapi itu tidak merujuk pada ratapan dengan suara nyaring. Orang-orang di situ menafsirkan tangisan Yesus sebagai kesedihan atas kematian teman-nya. Alasan lain Yesus menangis bisa jadi karena kurangnya kepercayaan yang Yesus lihat pada para pengikut-Nya.</w:t>
      </w:r>
    </w:p>
    <w:p>
      <w:pPr/>
      <w:r>
        <w:rPr>
          <w:lang w:val="id_ID" w:bidi="id_ID"/>
        </w:rPr>
      </w:r>
      <w:r>
        <w:rPr>
          <w:lang w:val="id_ID" w:bidi="id_ID"/>
        </w:rPr>
        <w:t>Kemudian orang-orang Yahudi berkata satu sama lain bahwa Yesus pasti sangat mengasihi Lazarus. Orang-orang mengatakan bahwa Yesus telah sangat mengasihi Lazarus. Mereka melihat air mata Yesus dan menyadari bahwa Ia mengasihi Lazarus. Tetapi beberapa orang Yahudi yang berkabung mengatakan bahwa karena Yesus telah menyembuhkan seorang pria buta, tidak bisakah Ia mencegah atau menyelamatkan Lazarus dari kematian? Orang-orang tidak memerlukan jawaban atas pertanyaan ini. Pertanyaan itu berarti bahwa Yesus bisa saja mencegah Lazarus agar tidak mati. Ini juga mengungkapkan keraguan dan kritik. Orang-orang bertanya-tanya mengapa Yesus tidak menyembuhkan Lazarus jika Ia mengasihi dia. Mereka menerima bahwa Yesus menyembuhkan orang buta itu, dan mereka berpikir bahwa Ia bisa menyembuhkan Lazarus juga. Mereka bertanya-tanya mengapa Yesus tidak melakukannya. Dengan pertanyaan itu orang-orang menyiratkan bahwa kuasa Yesus terbatas atau Ia tidak benar-benar mengasihi Lazarus. Kemudian Yesus, kembali sangat terharu, datang ke makam. Makam itu adalah sebuah gua dengan sebuah batu yang diletakkan di depan pintu masuk. Tujuan dari batu itu adalah untuk melindungi jenazah dari hewan.</w:t>
      </w:r>
    </w:p>
    <w:p>
      <w:pPr/>
      <w:r>
        <w:rPr>
          <w:lang w:val="id_ID" w:bidi="id_ID"/>
        </w:rPr>
      </w:r>
      <w:r>
        <w:rPr>
          <w:lang w:val="id_ID" w:bidi="id_ID"/>
        </w:rPr>
        <w:t xml:space="preserve">Berhenti di sini dan lihatlah gambar sebuah </w:t>
      </w:r>
      <w:r>
        <w:rPr>
          <w:lang w:val="id_ID" w:bidi="id_ID"/>
        </w:rPr>
        <w:t>makam</w:t>
      </w:r>
      <w:r>
        <w:rPr>
          <w:lang w:val="id_ID" w:bidi="id_ID"/>
        </w:rPr>
        <w:t xml:space="preserve"> secara berkelompok. Hentikan rekaman di sini. </w:t>
      </w:r>
    </w:p>
    <w:p>
      <w:pPr/>
      <w:r>
        <w:rPr>
          <w:lang w:val="id_ID" w:bidi="id_ID"/>
        </w:rPr>
      </w:r>
      <w:r>
        <w:rPr>
          <w:lang w:val="id_ID" w:bidi="id_ID"/>
        </w:rPr>
        <w:t>Kemudian Yesus meminta orang-orang untuk mengambil batu yang menutupi pintu masuk makam. Tetapi Marta, saudara perempuan orang yang mati itu, mengatakan kepada Yesus bahwa pada saat ini jenazah Lazarus pasti berbau tidak enak, karena sudah dikuburkan selama empat hari. Tetapi Yesus dengan lembut mengingatkan Marta, "Apakah Aku tidak mengatakan kepadamu bahwa jika kamu percaya, kamu akan melihat kemuliaan Allah?" Yesus tidak memerlukan jawaban atas pertanyaan ini. Yesus menggunakannya untuk penekanan. Yesus berkata bahwa Ia sebelumnya telah memberi tahu Marta bahwa jika ia percaya, ia akan melihat kemuliaan Allah. Pertanyaan ini juga merupakan teguran ringan. Yesus menegur Marta karena tidak sepenuhnya percaya kepada-Nya. Dia mengingatkannya tentang sesuatu yang ia katakan sebelumnya. Jadi orang-orang, mungkin beberapa pria yang berada di sana untuk menghibur Marta dan Maria, memindahkan batu yang berada di depan gua tempat mereka menguburkan Lazarus. Kemudian Yesus melihat ke surga dan berbicara kepada Allah Bapa, atau berdoa. Orang-orang Yahudi sering melihat ke atas ketika mereka berdoa.</w:t>
      </w:r>
    </w:p>
    <w:p>
      <w:pPr/>
      <w:r>
        <w:rPr>
          <w:lang w:val="id_ID" w:bidi="id_ID"/>
        </w:rPr>
      </w:r>
      <w:r>
        <w:rPr>
          <w:lang w:val="id_ID" w:bidi="id_ID"/>
        </w:rPr>
        <w:t xml:space="preserve">Berhenti di sini dan diskusikan pertanyaan ini dalam kelompok: Apa saja hal-hal khusus yang dilakukan orang-orang ketika mereka berdoa dalam budaya Anda? Hentikan rekaman di sini. </w:t>
      </w:r>
    </w:p>
    <w:p>
      <w:pPr/>
      <w:r>
        <w:rPr>
          <w:lang w:val="id_ID" w:bidi="id_ID"/>
        </w:rPr>
      </w:r>
      <w:r>
        <w:rPr>
          <w:lang w:val="id_ID" w:bidi="id_ID"/>
        </w:rPr>
        <w:t>Yesus berkata, "Bapa, Aku bersyukur kepada-Mu karena Engkau telah mendengar Aku." Aku tahu bahwa Engkau selalu mendengar Aku, tetapi Aku mengatakan hal ini demi kepentingan orang-orang yang berdiri di sini melihat, supaya mereka percaya bahwa Engkau yang mengutus Aku." Yesus sekarang berbalik dari berbicara kepada para saudari dan orang-orang Yahudi menjadi berbicara kepada Allah. Dia memulai dengan bersyukur kepada Allah karena mendengar doanya. Meskipun Yesus dan Allah belum membangkitkan Lazarus dari kematian, kebangkitan Lazarus sangat pasti sehingga Yesus menganggapnya seolah-olah sudah terjadi. Dia memiliki keyakinan bahwa Bapa-Nya akan selalu mendengarnya. Yesus bisa membangkitkan Lazarus tanpa penundaan, tetapi Yesus ingin mereka yang melihatnya menyadari bahwa kuasa Allah sedang bekerja di dalam dia. Orang-orang Yahudi berselisih pendapat tentang asal-usul Yesus dan hubungan-Nya dengan Bapa. Jadi Ia ingin kebangkitan Lazarus menunjukkan kepada seluruh orang banyak bahwa Allah Bapa mengutus Yesus. Mereka telah mendengar kata-kata Yesus; sekarang mereka perlu ditarik kepada Yesus dengan percaya kepada-Nya.</w:t>
      </w:r>
    </w:p>
    <w:p>
      <w:pPr/>
      <w:r>
        <w:rPr>
          <w:lang w:val="id_ID" w:bidi="id_ID"/>
        </w:rPr>
      </w:r>
      <w:r>
        <w:rPr>
          <w:lang w:val="id_ID" w:bidi="id_ID"/>
        </w:rPr>
        <w:t>Setelah Yesus mengucapkan doa ini, Yesus berseru dengan suara nyaring, "Lazarus, keluarlah!" Yesus memerintahkan Lazarus untuk kembali hidup dan keluar dari makam. Teriakan itu bukan untuk kebaikan Lazarus. Dia sudah mati dan tidak dapat mendengar apa pun. Yesus bisa membangkitkannya dengan sebuah bisikan. Tetapi Yesus ingin orang-orang hidup yang berdiri di sana mendengar kata-kata kebangkitan dan panggilan untuk beralih dari kematian ke kehidupan. Lazarus keluar hidup-hidup dan terbebas dari penyakit yang telah membunuhnya. Orang yang telah meninggal keluar dari makam dengan tangan dan kakinya terikat dengan kain linen, dan wajahnya terbungkus dengan kain linen. Linen adalah kain yang terbuat dari tanaman rami. Yesus mengatakan kepada orang-orang untuk melepaskan Lazarus dan membiarkannya pergi. Dalam budaya pada saat itu, sudah menjadi kebiasaan untuk menggunakan saputangan guna membungkus wajah orang miskin yang telah meninggal saat mempersiapkan mereka untuk pemakaman.</w:t>
      </w:r>
    </w:p>
    <w:p>
      <w:pPr/>
      <w:r>
        <w:rPr>
          <w:lang w:val="id_ID" w:bidi="id_ID"/>
        </w:rPr>
      </w:r>
      <w:r>
        <w:rPr>
          <w:lang w:val="id_ID" w:bidi="id_ID"/>
        </w:rPr>
        <w:t>Berhenti di sini dan diskusikan pertanyaan ini dalam kelompok: Apa saja cara yang digunakan orang-orang untuk menyiapkan jenazah untuk pemakaman dalam budaya Anda? Ceritakan kisah tentang saat seseorang meninggal dan beberapa hal yang dilakukan orang-orang untuk menyiapkan jenazah untuk penguburan.</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11:28–44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Marta kembali ke rumah dan memanggil Maria untuk pergi dan bertemu dengan Yesus. Maria berdiri dengan cepat, pergi ke tempat Yesus berada dan berbicara kepada-Nya.</w:t>
      </w:r>
    </w:p>
    <w:p>
      <w:pPr/>
      <w:r>
        <w:rPr>
          <w:lang w:val="id_ID" w:bidi="id_ID"/>
        </w:rPr>
      </w:r>
      <w:r>
        <w:rPr>
          <w:b/>
          <w:lang w:val="id_ID" w:bidi="id_ID"/>
        </w:rPr>
        <w:t>Dalam adegan kedua:</w:t>
      </w:r>
      <w:r>
        <w:rPr>
          <w:lang w:val="id_ID" w:bidi="id_ID"/>
        </w:rPr>
        <w:t xml:space="preserve"> Maria tiba di tempat Yesus berada dan berbicara kepada-Nya, Yesus meminta untuk dibawa ke makam.</w:t>
      </w:r>
    </w:p>
    <w:p>
      <w:pPr/>
      <w:r>
        <w:rPr>
          <w:lang w:val="id_ID" w:bidi="id_ID"/>
        </w:rPr>
      </w:r>
      <w:r>
        <w:rPr>
          <w:b/>
          <w:lang w:val="id_ID" w:bidi="id_ID"/>
        </w:rPr>
        <w:t>Dalam adegan ketiga:</w:t>
      </w:r>
      <w:r>
        <w:rPr>
          <w:lang w:val="id_ID" w:bidi="id_ID"/>
        </w:rPr>
        <w:t xml:space="preserve"> Yesus pergi ke makam. Dia menyuruh mereka untuk menyingkirkan batu itu. Dia memanggil Lazarus hidup kembali.</w:t>
      </w:r>
    </w:p>
    <w:p>
      <w:pPr/>
      <w:r>
        <w:rPr>
          <w:lang w:val="id_ID" w:bidi="id_ID"/>
        </w:rPr>
      </w:r>
      <w:r>
        <w:rPr>
          <w:b/>
          <w:lang w:val="id_ID" w:bidi="id_ID"/>
        </w:rPr>
        <w:t>Dalam adegan keempat:</w:t>
      </w:r>
      <w:r>
        <w:rPr>
          <w:lang w:val="id_ID" w:bidi="id_ID"/>
        </w:rPr>
        <w:t xml:space="preserve"> Lazarus keluar dalam keadaan hidup. Yesus menyuruh orang-orang untuk membuka balutan yang membungkusnya.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Orang-orang Yahudi yang datang untuk menghibur Maria dan Marta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menggulingkan batu itu</w:t>
      </w:r>
    </w:p>
    <w:p>
      <w:pPr>
        <w:pStyle w:val="ListBullet"/>
        <w:spacing w:line="240" w:lineRule="auto"/>
        <w:ind w:left="720"/>
      </w:pPr>
      <w:r>
        <w:rPr>
          <w:lang w:val="id_ID" w:bidi="id_ID"/>
        </w:rPr>
      </w:r>
      <w:r>
        <w:rPr>
          <w:lang w:val="id_ID" w:bidi="id_ID"/>
        </w:rPr>
        <w:t>Lazarus (orang miskin)</w:t>
      </w:r>
    </w:p>
    <w:p>
      <w:pPr/>
      <w:r>
        <w:rPr>
          <w:lang w:val="id_ID" w:bidi="id_ID"/>
        </w:rPr>
      </w:r>
      <w:r>
        <w:rPr>
          <w:lang w:val="id_ID" w:bidi="id_ID"/>
        </w:rPr>
        <w:t>Bersama kelompok, perhatikan bagian-bagian dari latar belakang perikop ini.</w:t>
      </w:r>
    </w:p>
    <w:p>
      <w:pPr/>
      <w:r>
        <w:rPr>
          <w:lang w:val="id_ID" w:bidi="id_ID"/>
        </w:rPr>
      </w:r>
      <w:r>
        <w:rPr>
          <w:lang w:val="id_ID" w:bidi="id_ID"/>
        </w:rPr>
        <w:t>Setelah Marta selesai berbicara kepada Yesus, ia kembali ke rumah dan berbicara dengan pelan kepada saudara perempuannya, Maria. Marta memberi tahu Maria bahwa guru itu ada di sini, dan dia meminta untuk menemuinya. Ingatlah bahwa Marta berbicara pelan-pelan kepada Maria mungkin supaya orang lain tidak dapat mendengar apa yang ia katakan kepada Maria. Juga ingatlah bahwa "Sang Guru" adalah gelar terhormat yang merujuk pada Yesus.</w:t>
      </w:r>
    </w:p>
    <w:p>
      <w:pPr/>
      <w:r>
        <w:rPr>
          <w:lang w:val="id_ID" w:bidi="id_ID"/>
        </w:rPr>
      </w:r>
      <w:r>
        <w:rPr>
          <w:lang w:val="id_ID" w:bidi="id_ID"/>
        </w:rPr>
        <w:t>Ketika Maria mendengar bahwa Yesus berada di sini, ia segera berdiri dan pergi keluar untuk bertemu dengan Yesus. Sekarang Yohanes memberikan beberapa informasi latar belakang. Ia mengatakan kepada kita bahwa Yesus belum memasuki desa Betania, Ia masih berada di luar desa tempat Marta bertemu dengan-Nya. Kemudian Yohanes melanjutkan dalam kisahnya untuk memberi tahu kita bahwa orang-orang Yahudi yang menghibur Maria di rumah itu memperhatikan betapa cepatnya ia pergi keluar. Orang-orang Yahudi mengikuti Maria keluar dari rumah, karena mereka mengira bahwa ia akan pergi ke makam Lazarus untuk menangis atau berkabung di sana. Ketika Maria sampai di tempat di mana Yesus berada dan melihat-Nya, ia berlutut di kaki Yesus dan berkata, "Tuhan, jika Engkau berada di sini bersama kami, saudaraku tidak akan mati." Penting untuk diingat bahwa berlutut di hadapan Yesus adalah cara untuk menunjukkan rasa hormat dan memuliakan Yesus. Penting juga untuk diingat bahwa pernyataan Maria mungkin mengungkapkan penyesalan daripada teguran. Maria, seperti Marta, juga percaya bahwa jika Yesus datang sebelumnya, Yesus akan menyembuhkan Lazarus.</w:t>
      </w:r>
    </w:p>
    <w:p>
      <w:pPr/>
      <w:r>
        <w:rPr>
          <w:lang w:val="id_ID" w:bidi="id_ID"/>
        </w:rPr>
      </w:r>
      <w:r>
        <w:rPr>
          <w:lang w:val="id_ID" w:bidi="id_ID"/>
        </w:rPr>
        <w:t>Ingatlah bahwa ketika Yesus melihat Maria menangis, dan orang-orang Yahudi yang datang bersama dia juga menangis, Ia marah dalam roh dan sangat terharu. Yesus bertanya kepada orang-orang di mana mereka telah membaringkan Lazarus. Orang-orang meminta Yesus untuk datang bersama mereka dan melihat tempat itu. Penting untuk diingat bahwa Yesus menangis, mungkin ketika Ia tiba di makam. Ingatlah bahwa beberapa pelayat Yahudi mengatakan bahwa Yesus telah menyembuhkan seorang pria buta sebelumnya. Dan mereka bertanya, apakah Yesus tidak dapat mencegah atau menyelamatkan Lazarus dari kematian? Ingatlah bahwa orang-orang tidak memerlukan jawaban atas pertanyaan ini, melainkan itu berarti bahwa Yesus bisa mencegah Lazarus meninggal. Ini juga mengungkapkan keraguan dan kritik. Orang-orang bertanya-tanya mengapa Yesus tidak menyembuhkan Lazarus jika Ia mengasihi dia. Mereka tahu bahwa Yesus menyembuhkan orang buta itu, dan mereka berpikir bahwa Ia bisa menyembuhkan Lazarus juga. Mereka bertanya-tanya mengapa Yesus tidak melakukannya. Dengan pertanyaan itu orang-orang menyiratkan bahwa kuasa Yesus terbatas atau Ia tidak benar-benar mengasihi Lazarus.</w:t>
      </w:r>
    </w:p>
    <w:p>
      <w:pPr/>
      <w:r>
        <w:rPr>
          <w:lang w:val="id_ID" w:bidi="id_ID"/>
        </w:rPr>
      </w:r>
      <w:r>
        <w:rPr>
          <w:lang w:val="id_ID" w:bidi="id_ID"/>
        </w:rPr>
        <w:t>Ingatlah bahwa Yesus masih merasa sangat gelisah. Dia datang ke makam dan meminta orang-orang untuk menyingkirkan batu yang menutupi pintu masuk makam. Perhatikan bahwa Marta, saudara perempuan orang yang mati itu, mengatakan kepada Yesus bahwa pada saat ini jenazah itu pasti berbau tidak enak, karena mereka menguburkan jenazah itu empat hari sebelumnya. Tetapi Yesus dengan lembut mengingatkan Marta, "Apakah Aku tidak mengatakan kepadamu bahwa jika kamu percaya, kamu akan melihat kemuliaan Allah?" Penting untuk diingat bahwa Yesus tidak memerlukan jawaban atas pertanyaan ini. Yesus menggunakan pertanyaan itu untuk penekanan. Yesus mengatakan bahwa Ia telah berkata kepada Marta sebelumnya bahwa jika ia percaya, ia akan melihat kemuliaan Allah. Pertanyaan ini juga merupakan teguran ringan. Yesus menegur Marta karena tidak sepenuhnya percaya kepada-Nya. Dia mengingatkannya tentang sesuatu yang dia katakan sebelumnya.</w:t>
      </w:r>
    </w:p>
    <w:p>
      <w:pPr/>
      <w:r>
        <w:rPr>
          <w:lang w:val="id_ID" w:bidi="id_ID"/>
        </w:rPr>
      </w:r>
      <w:r>
        <w:rPr>
          <w:lang w:val="id_ID" w:bidi="id_ID"/>
        </w:rPr>
        <w:t>Jadi orang-orang, mungkin beberapa pria yang berada di sana untuk menghibur Marta dan Maria, memindahkan batu yang berada di depan gua tempat mereka menguburkan Lazarus. Yesus sekarang berbalik dari berbicara kepada para saudari dan orang-orang Yahudi menjadi berbicara kepada Bapa, Allah. Kemudian Yesus melihat ke surga dan berbicara kepada Allah, atau berdoa. Doa dan berbicara kepada Allah adalah hal yang sama, meskipun Yohanes tidak menyebutkan kata doa dalam perikop ini. Penting untuk diingat bahwa orang-orang Yahudi sering melihat ke atas ketika mereka berdoa.</w:t>
      </w:r>
    </w:p>
    <w:p>
      <w:pPr/>
      <w:r>
        <w:rPr>
          <w:lang w:val="id_ID" w:bidi="id_ID"/>
        </w:rPr>
      </w:r>
      <w:r>
        <w:rPr>
          <w:lang w:val="id_ID" w:bidi="id_ID"/>
        </w:rPr>
        <w:t>Berhenti dan diskusikan pertanyaan ini dalam kelompok: Bagaimana tim Anda akan menerjemahkan bagian ini tentang Yesus berbicara dengan Allah? Dalam bahasa Anda, apakah lebih alami untuk mengatakan bahwa Yesus berbicara dengan Allah atau bahwa Yesus berdoa kepada Allah? Kata-kata apa yang akan paling membantu orang-orang dalam budaya Anda memahami apa yang terjadi dalam perikop ini?</w:t>
      </w:r>
    </w:p>
    <w:p>
      <w:pPr/>
      <w:r>
        <w:rPr>
          <w:lang w:val="id_ID" w:bidi="id_ID"/>
        </w:rPr>
      </w:r>
      <w:r>
        <w:rPr>
          <w:lang w:val="id_ID" w:bidi="id_ID"/>
        </w:rPr>
        <w:t>Perhatikan doa yang dipanjatkan Yesus. Yesus berkata, "Bapa, Aku bersyukur kepada-Mu karena Engkau telah mendengar Aku." Aku tahu bahwa Engkau selalu mendengar Aku, tetapi Aku mengatakan hal ini demi kepentingan orang-orang yang berdiri di sini sambil menyaksikan, supaya mereka percaya bahwa Engkau yang mengutus Aku."</w:t>
      </w:r>
    </w:p>
    <w:p>
      <w:pPr/>
      <w:r>
        <w:rPr>
          <w:lang w:val="id_ID" w:bidi="id_ID"/>
        </w:rPr>
      </w:r>
      <w:r>
        <w:rPr>
          <w:lang w:val="id_ID" w:bidi="id_ID"/>
        </w:rPr>
        <w:t>Penting untuk diingat bahwa setelah Yesus mengucapkan doa ini, Yesus berseru dengan suara nyaring, "Lazarus, marilah ke luar!"</w:t>
      </w:r>
    </w:p>
    <w:p>
      <w:pPr/>
      <w:r>
        <w:rPr>
          <w:lang w:val="id_ID" w:bidi="id_ID"/>
        </w:rPr>
      </w:r>
      <w:r>
        <w:rPr>
          <w:lang w:val="id_ID" w:bidi="id_ID"/>
        </w:rPr>
        <w:t>Orang yang telah meninggal itu keluar dari makam. Ingatlah bahwa Lazarus keluar dengan tangan dan kakinya terikat dengan potongan-potongan kain, dan wajahnya terbungkus dengan kain. Yesus mengatakan kepada orang-orang untuk melepaskan Lazarus dan membiarkannya pergi.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11:28–44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Orang-orang Yahudi yang datang untuk menghibur Maria dan Marta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menggulingkan batu itu</w:t>
      </w:r>
    </w:p>
    <w:p>
      <w:pPr>
        <w:pStyle w:val="ListBullet"/>
        <w:spacing w:line="240" w:lineRule="auto"/>
        <w:ind w:left="720"/>
      </w:pPr>
      <w:r>
        <w:rPr>
          <w:lang w:val="id_ID" w:bidi="id_ID"/>
        </w:rPr>
      </w:r>
      <w:r>
        <w:rPr>
          <w:lang w:val="id_ID" w:bidi="id_ID"/>
        </w:rPr>
        <w:t>Lazarus (orang miskin)</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Setelah mengatakan ini, Marta kembali ke rumah dan berbicara dengan pelan kepada saudara perempuannya, Maria. Dia memberi tahu Maria bahwa guru itu ada di sini, dan dia meminta untuk menemuinya. Ketika Maria mendengar hal ini, ia segera berdiri dan pergi keluar untuk bertemu dengan Yesus. Yesus belum memasuki desa Betania; Ia masih berada di tempat di mana Marta bertemu dengan Dia. Orang-orang Yahudi yang menghibur Maria di rumah itu memperhatikan betapa cepatnya ia pergi keluar. Mereka mengikuti dia keluar rumah, karena mereka mengira bahwa ia akan pergi ke makam Lazarus untuk menangis atau berkabung di sana.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Maria, "Apa yang Anda rasakan atau pikirkan?" Orang itu mungkin menjawab hal-hal seperti, "Aku senang karena guru ada di sini," atau "Aku harus bergegas bertemu dengan guru ," atau "Aku berharap guru ada di sini lebih awal."</w:t>
      </w:r>
    </w:p>
    <w:p>
      <w:pPr>
        <w:pStyle w:val="ListBullet"/>
        <w:spacing w:line="240" w:lineRule="auto"/>
        <w:ind w:left="720"/>
      </w:pPr>
      <w:r>
        <w:rPr>
          <w:lang w:val="id_ID" w:bidi="id_ID"/>
        </w:rPr>
      </w:r>
      <w:r>
        <w:rPr>
          <w:lang w:val="id_ID" w:bidi="id_ID"/>
        </w:rPr>
        <w:t>Tanyakan kepada orang-orang yang memerankan orang Yahudi, "Apa yang Anda rasakan atau pikirkan?" Orang-orang mungkin menjawab hal-hal seperti, "Kami berpikir bahwa Maria akan pergi ke makam untuk berkabung," atau "Kami merasa kasihan kepada Maria," atau "Kami akan pergi bersama Maria ke makam untuk menghiburnya."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Maria sampai di tempat di mana Yesus berada dan melihat-Nya, ia berlutut di kaki Yesus dan berkata, "Tuhan, jika Engkau berada di sini bersama kami, saudaraku tidak akan mati."</w:t>
      </w:r>
    </w:p>
    <w:p>
      <w:pPr/>
      <w:r>
        <w:rPr>
          <w:lang w:val="id_ID" w:bidi="id_ID"/>
        </w:rPr>
      </w:r>
      <w:r>
        <w:rPr>
          <w:lang w:val="id_ID" w:bidi="id_ID"/>
        </w:rPr>
        <w:t>Ketika Yesus melihat dia menangis, dan orang-orang Yahudi yang datang bersama dia juga menangis, Ia sangat gelisah oleh roh dan sangat terharu. Yesus bertanya kepada orang-orang di mana mereka telah membaringkan Lazarus. Mereka meminta Yesus untuk datang bersama mereka dan melihat tempat itu. Yesus menangis. Kemudian orang-orang dari Yahudi berkata satu sama lain bahwa Yesus pasti sangat mengasihi Lazarus. Tetapi beberapa orang Yahudi yang berkabung mengatakan bahwa karena Yesus telah menyembuhkan seorang pria buta, tidak bisakah Ia mencegah atau menyelamatkan Lazarus dari kematian?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Maria, "Apa yang Anda rasakan atau pikirkan?" Orang itu mungkin menjawab hal-hal seperti, "Aku berpikir bahwa jika Yesus ada di sini lebih awal, saudara laki-lakiku tidak akan mati," atau "Aku dipenuhi dengan kesedihan yang mendalam."</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merasa marah karena dampak kematian dan orang-orang masih tidak menyadari siapa aku," atau "Aku merasa kasih sayang terhadap Maria," atau "Aku sangat tertekan," atau "Aku ingin pergi ke makam Lazarus sekarang."</w:t>
      </w:r>
    </w:p>
    <w:p>
      <w:pPr>
        <w:pStyle w:val="ListBullet"/>
        <w:spacing w:line="240" w:lineRule="auto"/>
        <w:ind w:left="720"/>
      </w:pPr>
      <w:r>
        <w:rPr>
          <w:lang w:val="id_ID" w:bidi="id_ID"/>
        </w:rPr>
      </w:r>
      <w:r>
        <w:rPr>
          <w:lang w:val="id_ID" w:bidi="id_ID"/>
        </w:rPr>
        <w:t>Tanyakan kepada mereka yang memerankan orang-orang, "Apa yang Anda rasakan atau pikirkan?" Orang-orang mungkin menjawab hal-hal seperti, "Wow! Yesus sangat mengasihi Lazarus sehingga Ia bahkan menangis," atau "Kami bertanya-tanya mengapa Yesus tidak datang lebih awal dan menyembuhkan Lazarus dari penyakit yang membunuhnya," atau "Kami meragukan kuasa Yesus dan kasih-Nya kepada Lazarus."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Maka Yesus, dengan hati yang sangat terharu lagi, sampai ke makam. Yesus meminta orang-orang untuk menyingkirkan batu yang menutupi pintu masuk makam. Tetapi Marta, saudara perempuan orang yang mati itu, mengatakan kepada Yesus bahwa pada saat ini jenazah itu pasti berbau tidak enak, karena sudah dikuburkan selama empat hari. Tetapi Yesus dengan lembut mengingatkan Marta, "Apakah Aku tidak mengatakan kepadamu bahwa jika kamu percaya, kamu akan melihat kemuliaan Allah?" Jadi orang-orang, mungkin beberapa orang yang berada di sana untuk menghibur Marta dan Maria, memindahkan batu yang berada di depan gua tempat Lazarus dikuburkan.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"Waktunya telah tiba bagi Aku untuk mengungkapkan kuasa dan kemuliaan Allah," atau "Aku senang untuk semua orang yang ada di sini, karena mereka akan melihat kuasa Allah," atau "Aku merasa kecewa dan kesal karena orang-orang tidak menyadari kuasa yang Aku miliki karena Aku berasal dari Allah."</w:t>
      </w:r>
    </w:p>
    <w:p>
      <w:pPr>
        <w:pStyle w:val="ListBullet"/>
        <w:spacing w:line="240" w:lineRule="auto"/>
        <w:ind w:left="720"/>
      </w:pPr>
      <w:r>
        <w:rPr>
          <w:lang w:val="id_ID" w:bidi="id_ID"/>
        </w:rPr>
      </w:r>
      <w:r>
        <w:rPr>
          <w:lang w:val="id_ID" w:bidi="id_ID"/>
        </w:rPr>
        <w:t>Tanyakan kepada orang yang memerankan Marta, "Apa yang Anda rasakan atau pikirkan?" Orang itu mungkin menjawab hal-hal seperti, "Kurasa itu bukan ide yang bagus untuk membuka makam karena akan berbau tidak enak," atau "Aku bertanya-tanya mengapa Yesus ingin orang-orang membuka makam."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Yesus melihat ke surga dan berdoa.</w:t>
      </w:r>
    </w:p>
    <w:p>
      <w:pPr/>
      <w:r>
        <w:rPr>
          <w:lang w:val="id_ID" w:bidi="id_ID"/>
        </w:rPr>
      </w:r>
      <w:r>
        <w:rPr>
          <w:lang w:val="id_ID" w:bidi="id_ID"/>
        </w:rPr>
        <w:t>Yesus berkata, "Bapa, Aku bersyukur kepada-Mu karena Engkau telah mendengar Aku." Aku tahu bahwa Engkau selalu mendengar Aku, tetapi Aku mengatakan hal ini demi kepentingan orang-orang yang berdiri di sini sambil menyaksikan, supaya mereka percaya bahwa Engkau yang mengutus Aku."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yakin bahwa Lazarus akan hidup kembali," atau "Aku ingin orang-orang Yahudi tahu bahwa Aku tidak bekerja sendirian, tetapi Aku bersama Allah Bapa," atau "Aku ingin orang-orang di sini percaya kepada-Ku karena apa yang akan terjadi."</w:t>
      </w:r>
    </w:p>
    <w:p>
      <w:pPr/>
      <w:r>
        <w:rPr>
          <w:lang w:val="id_ID" w:bidi="id_ID"/>
        </w:rPr>
      </w:r>
      <w:r>
        <w:rPr>
          <w:lang w:val="id_ID" w:bidi="id_ID"/>
        </w:rPr>
        <w:t>Setelah Yesus mengucapkan doa ini, Yesus berseru dengan suara nyaring, "Lazarus, marilah ke luar!" Orang yang telah meninggal keluar dari makam, tangan dan kakinya terikat dengan potongan-potongan kain, dan wajahnya terbungkus dengan kain. Yesus mengatakan kepada orang-orang untuk melepaskan Lazarus dan membiarkannya pergi.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dan Bapa-Ku akan menerima pujian karena kebangkitan Lazarus," atau "Ini adalah kesempatan lain bagi orang-orang Yahudi untuk percaya kepada-Ku," atau "Aku senang menyatukan kembali Lazarus dan saudara-saudaranya."</w:t>
      </w:r>
    </w:p>
    <w:p>
      <w:pPr>
        <w:pStyle w:val="ListBullet"/>
        <w:spacing w:line="240" w:lineRule="auto"/>
        <w:ind w:left="720"/>
      </w:pPr>
      <w:r>
        <w:rPr>
          <w:lang w:val="id_ID" w:bidi="id_ID"/>
        </w:rPr>
      </w:r>
      <w:r>
        <w:rPr>
          <w:lang w:val="id_ID" w:bidi="id_ID"/>
        </w:rPr>
        <w:t>Tanyakan kepada mereka yang memerankan orang-orang yang berada di sana, "Apa yang Anda rasakan atau pikirkan?" Orang-orang mungkin menjawab hal-hal seperti, "Wow! Kami sangat terkejut melihat Lazarus hidup kembali," atau "Kami berpikir bahwa Yesus memang berkuasa," atau "Kami tidak pernah melihat hal seperti itu di Israel."</w:t>
      </w:r>
    </w:p>
    <w:p>
      <w:pPr>
        <w:pStyle w:val="ListBullet"/>
        <w:spacing w:line="240" w:lineRule="auto"/>
        <w:ind w:left="720"/>
      </w:pPr>
      <w:r>
        <w:rPr>
          <w:lang w:val="id_ID" w:bidi="id_ID"/>
        </w:rPr>
      </w:r>
      <w:r>
        <w:rPr>
          <w:lang w:val="id_ID" w:bidi="id_ID"/>
        </w:rPr>
        <w:t>Tanyakan kepada orang-orang yang memerankan Maria dan Marta, "Apa yang Anda rasakan atau pikirkan?" Orang-orang mungkin menjawab hal-hal seperti, "Kami sangat bersukacita karena saudara kami hidup kembali," atau "Kami sangat bersyukur kepada Yesus karena membangkitkan Lazarus dari kematian," atau "Kepercayaan dan iman kami kepada Yesus telah sangat dikuatkan kembali."</w:t>
      </w:r>
    </w:p>
    <w:p>
      <w:pPr>
        <w:pStyle w:val="ListBullet"/>
        <w:spacing w:line="240" w:lineRule="auto"/>
        <w:ind w:left="720"/>
      </w:pPr>
      <w:r>
        <w:rPr>
          <w:lang w:val="id_ID" w:bidi="id_ID"/>
        </w:rPr>
      </w:r>
      <w:r>
        <w:rPr>
          <w:lang w:val="id_ID" w:bidi="id_ID"/>
        </w:rPr>
        <w:t>Tanyakan kepada orang yang memerankan Lazarus, "Apa yang Anda rasakan atau pikirkan?" Orang itu mungkin menjawab hal-hal seperti, "Aku merasa dibatasi, aku harus tidak terikat," atau "Aku sangat bersemangat untuk melihat Yesus dan saudari-saudariku lagi." Aku percaya Yesus adalah Mesias yang diutus dari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11:28–44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Setelah mengatakan hal ini, Marta kembali ke rumah dan berbicara dengan pelan kepada saudara perempuannya, Maria. Dia memberi tahu Maria bahwa </w:t>
      </w:r>
      <w:r>
        <w:rPr>
          <w:b/>
          <w:lang w:val="id_ID" w:bidi="id_ID"/>
        </w:rPr>
        <w:t>guru</w:t>
      </w:r>
      <w:r>
        <w:rPr>
          <w:lang w:val="id_ID" w:bidi="id_ID"/>
        </w:rPr>
        <w:t xml:space="preserve"> itu ada di sini, dan dia meminta untuk menemuinya. Guru adalah gelar kehormatan bagi seorang pria Yahudi yang memiliki otoritas untuk mengajar tentang Allah. Gunakan kata atau frasa yang sama untuk guru seperti yang Anda gunakan pada perikop sebelumnya. Untuk informasi lebih lanjut tentang </w:t>
      </w:r>
      <w:r>
        <w:rPr>
          <w:lang w:val="id_ID" w:bidi="id_ID"/>
        </w:rPr>
        <w:t>guru</w:t>
      </w:r>
      <w:r>
        <w:rPr>
          <w:lang w:val="id_ID" w:bidi="id_ID"/>
        </w:rPr>
        <w:t xml:space="preserve">, lihat Daftar Kata Utama. </w:t>
      </w:r>
    </w:p>
    <w:p>
      <w:pPr/>
      <w:r>
        <w:rPr>
          <w:lang w:val="id_ID" w:bidi="id_ID"/>
        </w:rPr>
      </w:r>
      <w:r>
        <w:rPr>
          <w:lang w:val="id_ID" w:bidi="id_ID"/>
        </w:rPr>
        <w:t xml:space="preserve">Orang-orang Yahudi yang menghibur Maria di rumah itu memperhatikan betapa cepatnya ia pergi keluar. Mereka mengikutinya keluar rumah, karena mereka mengira bahwa ia akan pergi ke </w:t>
      </w:r>
      <w:r>
        <w:rPr>
          <w:b/>
          <w:lang w:val="id_ID" w:bidi="id_ID"/>
        </w:rPr>
        <w:t>makam</w:t>
      </w:r>
      <w:r>
        <w:rPr>
          <w:lang w:val="id_ID" w:bidi="id_ID"/>
        </w:rPr>
        <w:t xml:space="preserve"> Lazarus atau gua penguburan untuk menangis atau berkabung di sana.</w:t>
      </w:r>
    </w:p>
    <w:p>
      <w:pPr/>
      <w:r>
        <w:rPr>
          <w:lang w:val="id_ID" w:bidi="id_ID"/>
        </w:rPr>
      </w:r>
      <w:r>
        <w:rPr>
          <w:lang w:val="id_ID" w:bidi="id_ID"/>
        </w:rPr>
        <w:t xml:space="preserve">Berhenti di sini dan diskusikan dalam kelompok kata atau frasa apa yang akan Anda gunakan untuk </w:t>
      </w:r>
      <w:r>
        <w:rPr>
          <w:b/>
          <w:lang w:val="id_ID" w:bidi="id_ID"/>
        </w:rPr>
        <w:t>makam</w:t>
      </w:r>
      <w:r>
        <w:rPr>
          <w:lang w:val="id_ID" w:bidi="id_ID"/>
        </w:rPr>
        <w:t xml:space="preserve">. Carilah </w:t>
      </w:r>
      <w:r>
        <w:rPr>
          <w:lang w:val="id_ID" w:bidi="id_ID"/>
        </w:rPr>
        <w:t>makam</w:t>
      </w:r>
      <w:r>
        <w:rPr>
          <w:lang w:val="id_ID" w:bidi="id_ID"/>
        </w:rPr>
        <w:t xml:space="preserve"> di Daftar kata Utama untuk informasi lebih lanjut. Jika Anda telah menerjemahkan kata ini di kitab lain dalam Alkitab, gunakan kata yang sama dengan yang Anda gunakan di sana. Hentikan sebentar rekaman di sini. </w:t>
      </w:r>
    </w:p>
    <w:p>
      <w:pPr/>
      <w:r>
        <w:rPr>
          <w:lang w:val="id_ID" w:bidi="id_ID"/>
        </w:rPr>
      </w:r>
      <w:r>
        <w:rPr>
          <w:lang w:val="id_ID" w:bidi="id_ID"/>
        </w:rPr>
        <w:t>Ketika Maria sampai di tempat di mana Yesus berada dan melihat-Nya, ia tersungkur di kaki-Nya, yang berarti ia berlutut dengan cepat di kaki Yesus, dan berkata, "</w:t>
      </w:r>
      <w:r>
        <w:rPr>
          <w:b/>
          <w:lang w:val="id_ID" w:bidi="id_ID"/>
        </w:rPr>
        <w:t>Tuhan</w:t>
      </w:r>
      <w:r>
        <w:rPr>
          <w:lang w:val="id_ID" w:bidi="id_ID"/>
        </w:rPr>
        <w:t xml:space="preserve">, jika Engkau berada di sini bersama kami, saudaraku tidak akan mati." Tuan adalah seseorang yang menjadi tuan atas orang lain; yang memiliki otoritas penuh dan yang layak menerima rasa hormat dari orang-orang. Gunakan kata atau sebutan yang sama untuk Tuhan seperti yang Anda pakai pada kisah sebelumnya. Untuk informasi lebih lanjut tentang </w:t>
      </w:r>
      <w:r>
        <w:rPr>
          <w:lang w:val="id_ID" w:bidi="id_ID"/>
        </w:rPr>
        <w:t>Tuan</w:t>
      </w:r>
      <w:r>
        <w:rPr>
          <w:lang w:val="id_ID" w:bidi="id_ID"/>
        </w:rPr>
        <w:t>, lihat Daftar Kata Utama.</w:t>
      </w:r>
    </w:p>
    <w:p>
      <w:pPr/>
      <w:r>
        <w:rPr>
          <w:lang w:val="id_ID" w:bidi="id_ID"/>
        </w:rPr>
      </w:r>
      <w:r>
        <w:rPr>
          <w:lang w:val="id_ID" w:bidi="id_ID"/>
        </w:rPr>
        <w:t xml:space="preserve">Ketika Yesus melihat Maria menangis, dan orang-orang Yahudi yang datang bersama dia juga menangis, Ia sangat gelisah dalam </w:t>
      </w:r>
      <w:r>
        <w:rPr>
          <w:b/>
          <w:lang w:val="id_ID" w:bidi="id_ID"/>
        </w:rPr>
        <w:t>roh</w:t>
      </w:r>
      <w:r>
        <w:rPr>
          <w:lang w:val="id_ID" w:bidi="id_ID"/>
        </w:rPr>
        <w:t xml:space="preserve">, batin-Nya, dan sangat terharu. Gunakan kata atau frasa yang sama untuk roh seperti yang Anda gunakan pada perikop sebelumnya. Untuk informasi lebih lanjut tentang </w:t>
      </w:r>
      <w:r>
        <w:rPr>
          <w:lang w:val="id_ID" w:bidi="id_ID"/>
        </w:rPr>
        <w:t>roh</w:t>
      </w:r>
      <w:r>
        <w:rPr>
          <w:lang w:val="id_ID" w:bidi="id_ID"/>
        </w:rPr>
        <w:t>, lihat Daftar Kata Utama.</w:t>
      </w:r>
    </w:p>
    <w:p>
      <w:pPr/>
      <w:r>
        <w:rPr>
          <w:lang w:val="id_ID" w:bidi="id_ID"/>
        </w:rPr>
      </w:r>
      <w:r>
        <w:rPr>
          <w:lang w:val="id_ID" w:bidi="id_ID"/>
        </w:rPr>
        <w:t xml:space="preserve">Tetapi Yesus dengan lembut mengingatkan Marta, "Bukankah sudah Kukatakan kepadamu bahwa jikalau engkau </w:t>
      </w:r>
      <w:r>
        <w:rPr>
          <w:b/>
          <w:lang w:val="id_ID" w:bidi="id_ID"/>
        </w:rPr>
        <w:t>percaya</w:t>
      </w:r>
      <w:r>
        <w:rPr>
          <w:lang w:val="id_ID" w:bidi="id_ID"/>
        </w:rPr>
        <w:t xml:space="preserve">, engkau akan melihat </w:t>
      </w:r>
      <w:r>
        <w:rPr>
          <w:b/>
          <w:lang w:val="id_ID" w:bidi="id_ID"/>
        </w:rPr>
        <w:t>kemuliaan Allah</w:t>
      </w:r>
      <w:r>
        <w:rPr>
          <w:lang w:val="id_ID" w:bidi="id_ID"/>
        </w:rPr>
        <w:t xml:space="preserve">?" Jika saudara percaya kepada seseorang, saudara akan percaya bahwa apa yang dikatakan orang itu tentang dirinya adalah benar. Kemudian Anda percaya kepada orang itu dan berkomitmen untuk melakukan apa yang dikatakan orang itu kepada Anda. Gunakan kata atau frasa yang sama untuk percaya seperti yang Anda gunakan pada perikop sebelumnya. Untuk informasi lebih lanjut tentang </w:t>
      </w:r>
      <w:r>
        <w:rPr>
          <w:lang w:val="id_ID" w:bidi="id_ID"/>
        </w:rPr>
        <w:t>percaya</w:t>
      </w:r>
      <w:r>
        <w:rPr>
          <w:lang w:val="id_ID" w:bidi="id_ID"/>
        </w:rPr>
        <w:t>, lihat Daftar Kata Utama.</w:t>
      </w:r>
    </w:p>
    <w:p>
      <w:pPr/>
      <w:r>
        <w:rPr>
          <w:lang w:val="id_ID" w:bidi="id_ID"/>
        </w:rPr>
      </w:r>
      <w:r>
        <w:rPr>
          <w:lang w:val="id_ID" w:bidi="id_ID"/>
        </w:rPr>
        <w:t xml:space="preserve">Ketika Allah menunjukkan </w:t>
      </w:r>
      <w:r>
        <w:rPr>
          <w:b/>
          <w:lang w:val="id_ID" w:bidi="id_ID"/>
        </w:rPr>
        <w:t>kemuliaan</w:t>
      </w:r>
      <w:r>
        <w:rPr>
          <w:lang w:val="id_ID" w:bidi="id_ID"/>
        </w:rPr>
        <w:t xml:space="preserve">-Nya, orang-orang dapat melihat betapa indah, berkuasa, dan megah Allah itu. Gunakan kata atau frasa yang sama untuk kemuliaan Allah seperti yang Anda gunakan pada perikop sebelumnya. Untuk informasi lebih lanjut tentang </w:t>
      </w:r>
      <w:r>
        <w:rPr>
          <w:lang w:val="id_ID" w:bidi="id_ID"/>
        </w:rPr>
        <w:t>kemuliaan Allah</w:t>
      </w:r>
      <w:r>
        <w:rPr>
          <w:lang w:val="id_ID" w:bidi="id_ID"/>
        </w:rPr>
        <w:t>, lihat Daftar Kata Utama.</w:t>
      </w:r>
    </w:p>
    <w:p>
      <w:pPr/>
      <w:r>
        <w:rPr>
          <w:lang w:val="id_ID" w:bidi="id_ID"/>
        </w:rPr>
      </w:r>
      <w:r>
        <w:rPr>
          <w:lang w:val="id_ID" w:bidi="id_ID"/>
        </w:rPr>
        <w:t xml:space="preserve">Kemudian Yesus melihat ke surga dan berbicara kepada Allah Bapa, atau </w:t>
      </w:r>
      <w:r>
        <w:rPr>
          <w:b/>
          <w:lang w:val="id_ID" w:bidi="id_ID"/>
        </w:rPr>
        <w:t>berdoa</w:t>
      </w:r>
      <w:r>
        <w:rPr>
          <w:lang w:val="id_ID" w:bidi="id_ID"/>
        </w:rPr>
        <w:t xml:space="preserve">. Untuk informasi lebih lanjut tentang </w:t>
      </w:r>
      <w:r>
        <w:rPr>
          <w:lang w:val="id_ID" w:bidi="id_ID"/>
        </w:rPr>
        <w:t>berdoa</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11:45–57</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11:45–57 dan simpanlah dalam hati-hati Anda.</w:t>
      </w:r>
    </w:p>
    <w:p>
      <w:pPr/>
      <w:r>
        <w:rPr>
          <w:lang w:val="id_ID" w:bidi="id_ID"/>
        </w:rPr>
      </w:r>
      <w:r>
        <w:rPr>
          <w:lang w:val="id_ID" w:bidi="id_ID"/>
        </w:rPr>
        <w:t>Dengarkan versi audio dari Yohanes 11:45–57 sebanyak tiga kali, dalam tiga terjemahan yang berbeda, jika memungkinkan.</w:t>
      </w:r>
    </w:p>
    <w:p>
      <w:pPr/>
      <w:r>
        <w:rPr>
          <w:lang w:val="id_ID" w:bidi="id_ID"/>
        </w:rPr>
      </w:r>
      <w:r>
        <w:rPr>
          <w:lang w:val="id_ID" w:bidi="id_ID"/>
        </w:rPr>
        <w:t>Jedakan audio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Jedakan audio ini di sini.</w:t>
      </w:r>
    </w:p>
    <w:p>
      <w:pPr>
        <w:pStyle w:val="ListBullet"/>
        <w:spacing w:line="240" w:lineRule="auto"/>
        <w:ind w:left="720"/>
      </w:pPr>
      <w:r>
        <w:rPr>
          <w:lang w:val="id_ID" w:bidi="id_ID"/>
        </w:rPr>
      </w:r>
      <w:r>
        <w:rPr>
          <w:lang w:val="id_ID" w:bidi="id_ID"/>
        </w:rPr>
        <w:t>Apa yang tidak Anda sukai atau tidak Anda pahami dari kutipan ini? Jedakan audio ini di sini.</w:t>
      </w:r>
    </w:p>
    <w:p>
      <w:pPr>
        <w:pStyle w:val="ListBullet"/>
        <w:spacing w:line="240" w:lineRule="auto"/>
        <w:ind w:left="720"/>
      </w:pPr>
      <w:r>
        <w:rPr>
          <w:lang w:val="id_ID" w:bidi="id_ID"/>
        </w:rPr>
      </w:r>
      <w:r>
        <w:rPr>
          <w:lang w:val="id_ID" w:bidi="id_ID"/>
        </w:rPr>
        <w:t>Apa yang dikatakan perikop ini kepada kita tentang Allah atau Yesus? Jedakan audio ini di sini.</w:t>
      </w:r>
    </w:p>
    <w:p>
      <w:pPr>
        <w:pStyle w:val="ListBullet"/>
        <w:spacing w:line="240" w:lineRule="auto"/>
        <w:ind w:left="720"/>
      </w:pPr>
      <w:r>
        <w:rPr>
          <w:lang w:val="id_ID" w:bidi="id_ID"/>
        </w:rPr>
      </w:r>
      <w:r>
        <w:rPr>
          <w:lang w:val="id_ID" w:bidi="id_ID"/>
        </w:rPr>
        <w:t>Apa yang diceritakan perikop ini kepada kita tentang manusia? Jedakan audio ini di sini.</w:t>
      </w:r>
    </w:p>
    <w:p>
      <w:pPr>
        <w:pStyle w:val="ListBullet"/>
        <w:spacing w:line="240" w:lineRule="auto"/>
        <w:ind w:left="720"/>
      </w:pPr>
      <w:r>
        <w:rPr>
          <w:lang w:val="id_ID" w:bidi="id_ID"/>
        </w:rPr>
      </w:r>
      <w:r>
        <w:rPr>
          <w:lang w:val="id_ID" w:bidi="id_ID"/>
        </w:rPr>
        <w:t>Bagaimana perikop ini memengaruhi kehidupan kita sehari-hari? Jedakan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11:45–57 dalam terjemahan yang paling mudah dimengerti.</w:t>
      </w:r>
    </w:p>
    <w:p>
      <w:pPr/>
      <w:r>
        <w:rPr>
          <w:lang w:val="id_ID" w:bidi="id_ID"/>
        </w:rPr>
      </w:r>
      <w:r>
        <w:rPr>
          <w:lang w:val="id_ID" w:bidi="id_ID"/>
        </w:rPr>
        <w:t>Dalam perikop sebelumnya, Yesus membangkitkan seorang pria bernama Lazarus dari kematian. Perikop ini melanjutkan kisah tentang apa yang terjadi setelah mukjizat itu. Orang-orang Yahudi menanggapi dengan cara yang berbeda atas mukjizat yang mereka lihat. Beberapa percaya bahwa Yesus berasal dari Allah, dan yang lain melaporkan mujizat itu kepada para pemimpin agama Yahudi. Para pejabat membahas masalah itu dalam dewan mereka dan memutuskan apa yang harus dilakukan kepada Yesus.</w:t>
      </w:r>
    </w:p>
    <w:p>
      <w:pPr/>
      <w:r>
        <w:rPr>
          <w:lang w:val="id_ID" w:bidi="id_ID"/>
        </w:rPr>
      </w:r>
      <w:r>
        <w:rPr>
          <w:lang w:val="id_ID" w:bidi="id_ID"/>
        </w:rPr>
        <w:t>Banyak orang Yahudi yang telah datang untuk mengunjungi Maria dan telah melihat Yesus membangkitkan Lazarus dari kematian menjadi percaya pada siapa Yesus sebenarnya dan apa yang telah Ia lakukan. Tetapi beberapa orang, mungkin orang-orang yang tidak percaya kepada Yesus, pergi kepada orang-orang Farisi dan mengatakan kepada mereka apa yang telah Yesus lakukan. Orang-orang Farisi adalah kelompok atau partai agama Yahudi yang menjadi musuh Yesus sepanjang Pelayanan-Nya. Orang-orang yang membawa berita itu kepada orang-orang Farisi bertindak dengan permusuhan terhadap Yesus. Kemudian para imam kepala atau imam-imam terkemuka dan orang-orang Farisi mengadakan pertemuan sanhedrin dan membahas apa yang harus mereka lakukan kepada Yesus. sanhedrin adalah pengadilan agama dengan otoritas tertinggi atas orang-orang Yahudi pada saat itu. Dewan itu berbicara dengan tidak hormat tentang Yesus ketika mereka berkata, "Orang ini melakukan banyak tanda." Jika kita membiarkannya terus melakukan mujizat, semua orang akan percaya kepadanya, dan kemudian orang-orang Romawi akan datang dan mengambil Bait Suci kami dan bangsa kami."</w:t>
      </w:r>
    </w:p>
    <w:p>
      <w:pPr/>
      <w:r>
        <w:rPr>
          <w:lang w:val="id_ID" w:bidi="id_ID"/>
        </w:rPr>
      </w:r>
      <w:r>
        <w:rPr>
          <w:lang w:val="id_ID" w:bidi="id_ID"/>
        </w:rPr>
        <w:t>Berhenti di sini dan bahas pertanyaan ini dalam kelompok. Ceritakan kisah tentang seseorang yang menjadi sangat populer dan lebih berpengaruh daripada pemimpin, raja , kepala suku, dan tua-tua dalam komunitas atau tempat kerja Anda. Bagaimana para pemimpin bereaksi terhadap situasi itu? Bagaimana para pemimpin membicarakan tentang orang itu? Jedakan audio ini di sini.</w:t>
      </w:r>
    </w:p>
    <w:p>
      <w:pPr/>
      <w:r>
        <w:rPr>
          <w:lang w:val="id_ID" w:bidi="id_ID"/>
        </w:rPr>
      </w:r>
      <w:r>
        <w:rPr>
          <w:lang w:val="id_ID" w:bidi="id_ID"/>
        </w:rPr>
        <w:t>Orang-orang Romawi sedang memerintah Israel pada saat itu. Orang-orang Romawi mengizinkan orang-orang Yahudi untuk menjalankan agama mereka sendiri. Namun, orang-orang Romawi menuntut agar orang-orang tetap damai dan menaati hukum Romawi. Orang-orang Romawi mengizinkan sanhedrin untuk memerintah atas hal-hal setempat tentang agama. Semakin meningkat popularitas Yesus, semakin menurun pula popularitas para pemimpin Yahudi. sanhedrin berpikir bahwa ada kemungkinan semua orang akan segera percaya kepada Yesus. Segera orang-orang Romawi mungkin mulai berpikir bahwa sanhedrin telah kehilangan kendali. sanhedrin juga berpikir bahwa Yesus akan menyebabkan para pengikut-Nya memberontak terhadap pemerintah Romawi. Kemudian orang-orang Romawi akan datang untuk mengalahkan pemberontakan itu dan mengambil posisi kepemimpinan Sanhedrin. Orang-orang Romawi juga akan memusnahkan Bait Suci dan bangsa orang-orang Yahudi yang dipimpin sanhedrin . Meskipun sanhedrin mengakui bahwa Yesus memang melakukan banyak mujizat, mereka menanggapi dengan perlawanan, bukannya percaya. Kayafas, salah satu anggota dewan, berbicara kepada mereka. Dia adalah imam besar pada tahun itu. Anda mungkin ingat bahwa menurut hukum Yahudi, imam besar memegang jabatan itu sampai ia meninggal. Namun, pada saat ini, pemerintah Romawi cukup sering mengubah siapa yang menjadi imam besar. Pemerintah Romawi memecat seorang imam besar yang tidak memuaskan mereka dan menunjuk yang lain. Imam besar Kayafas mengatakan kepada mereka bahwa mereka tidak memahami masalah ini. Kayafas berbicara dengan tegas dan keras kepada mereka, bahkan menghina mereka. Sarannya berfokus pada kepentingan para anggota dewan. Jika bangsa itu binasa, dewan itu tidak akan memiliki siapa pun untuk menjalankan otoritas atas mereka. Tetapi Yesus hanyalah satu orang. Mereka mampu mengatasi krisis apa pun yang mungkin timbul di antara orang-orang akibat kematiannya.</w:t>
      </w:r>
    </w:p>
    <w:p>
      <w:pPr/>
      <w:r>
        <w:rPr>
          <w:lang w:val="id_ID" w:bidi="id_ID"/>
        </w:rPr>
      </w:r>
      <w:r>
        <w:rPr>
          <w:lang w:val="id_ID" w:bidi="id_ID"/>
        </w:rPr>
        <w:t>Berhenti di sini dan bahas pertanyaan ini dalam kelompok. Dalam budaya Anda, bagaimana para pemimpin bereaksi ketika seseorang mengancam posisi otoritas atau pengaruh mereka? Bagaimana para pemimpin menangani situasi seperti itu? Jedakan audio ini di sini.</w:t>
      </w:r>
    </w:p>
    <w:p>
      <w:pPr/>
      <w:r>
        <w:rPr>
          <w:lang w:val="id_ID" w:bidi="id_ID"/>
        </w:rPr>
      </w:r>
      <w:r>
        <w:rPr>
          <w:lang w:val="id_ID" w:bidi="id_ID"/>
        </w:rPr>
        <w:t>Yohanes menjelaskan bahwa Kayafas mengatakan hal-hal ini karena Allah menggunakan Kayafas untuk bernubuat, atau menyampaikan pesan dari Allah. Kemungkinan besar Allah memilih untuk berbicara melalui Kayafas karena kedudukannya sebagai imam besar. Yohanes menjelaskan bahwa Yesus memang mati untuk bangsa itu, tetapi juga untuk semua umat Allah. Adalah tujuan Allah untuk menyatukan semua umat Allah di mana-mana menjadi satu kelompok. Setelah ucapan Kayafas, dewan mulai membuat rencana untuk membunuh Yesus.</w:t>
      </w:r>
    </w:p>
    <w:p>
      <w:pPr/>
      <w:r>
        <w:rPr>
          <w:lang w:val="id_ID" w:bidi="id_ID"/>
        </w:rPr>
      </w:r>
      <w:r>
        <w:rPr>
          <w:lang w:val="id_ID" w:bidi="id_ID"/>
        </w:rPr>
        <w:t>Oleh karena itu Yesus tidak lagi berjalan secara terbuka di antara orang-orang Yahudi di daerah Yudea ; sebaliknya, Ia pergi ke wilayah di dekat padang gurun atau padang pasir , ke sebuah desa yang disebut Efraim. Dia tinggal di sana bersama para muridnya. Efraim adalah desa sekitar 12 mil, atau 20 kilometer, di timur laut Yerusalem . Itu berada di luar rute perdagangan utama.</w:t>
      </w:r>
    </w:p>
    <w:p>
      <w:pPr/>
      <w:r>
        <w:rPr>
          <w:lang w:val="id_ID" w:bidi="id_ID"/>
        </w:rPr>
      </w:r>
      <w:r>
        <w:rPr>
          <w:lang w:val="id_ID" w:bidi="id_ID"/>
        </w:rPr>
        <w:t xml:space="preserve">Berhenti di sini dan lihatlah peta yang menunjukkan lokasi </w:t>
      </w:r>
      <w:r>
        <w:rPr>
          <w:lang w:val="id_ID" w:bidi="id_ID"/>
        </w:rPr>
        <w:t>Efraim</w:t>
      </w:r>
      <w:r>
        <w:rPr>
          <w:lang w:val="id_ID" w:bidi="id_ID"/>
        </w:rPr>
        <w:t xml:space="preserve"> sebagai satu kelompok. Jedakan audio ini di sini.</w:t>
      </w:r>
    </w:p>
    <w:p>
      <w:pPr/>
      <w:r>
        <w:rPr>
          <w:lang w:val="id_ID" w:bidi="id_ID"/>
        </w:rPr>
      </w:r>
      <w:r>
        <w:rPr>
          <w:lang w:val="id_ID" w:bidi="id_ID"/>
        </w:rPr>
        <w:t>Sekarang kisah tersebut berlanjut ke waktu tepat sebelum Paskah. Sekitar seminggu sebelumnya, banyak orang pergi ke Yerusalem sebelum Paskah untuk mempersiapkan diri menyambut perayaan tersebut. Frasa "naik ke Yerusalem" adalah ungkapan Yahudi yang merujuk pada pergi ke Yerusalem Yerusalem dibangun di atas bukit, sehingga siapa pun yang melakukan perjalanan ke kota harus mendaki bukit untuk sampai ke sana. Anda akan ingat bahwa Hari Raya Paskah adalah perayaan untuk memperingati bagaimana Allah menyelamatkan leluhur orang Israel dari malaikat kematian ketika mereka menjadi budak di Mesir. Selama perayaan Paskah , semua laki-laki Yahudi diwajibkan untuk datang ke Yerusalem untuk Paskah .</w:t>
      </w:r>
    </w:p>
    <w:p>
      <w:pPr/>
      <w:r>
        <w:rPr>
          <w:lang w:val="id_ID" w:bidi="id_ID"/>
        </w:rPr>
      </w:r>
      <w:r>
        <w:rPr>
          <w:lang w:val="id_ID" w:bidi="id_ID"/>
        </w:rPr>
        <w:t>Populasi orang yang datang ke Yerusalem biasanya berkisar antara 25.000 hingga lebih dari 100.000 orang. Sudah menjadi kebiasaan bagi orang-orang yang datang dari daerah pedesaan untuk menyucikan diri sebelum perayaan besar. Ini bisa memakan waktu satu minggu penuh. Ini terutama berlaku bagi orang-orang yang tinggal di dekat orang bukan Yahudi atau yang memiliki urusan bisnis dengan orang-orang bukan Yahudi. Orang-orang Yahudi melakukan beberapa ritual pembasuhan sehingga mereka dapat makan Paskah. Ritual pembasuhan tidak dimaksudkan untuk menghilangkan kotoran, tetapi untuk mempersiapkan orang itu untuk mendekati Allah. Mereka tidak diizinkan untuk merayakan Paskah jika mereka tidak suci secara ritual.</w:t>
      </w:r>
    </w:p>
    <w:p>
      <w:pPr/>
      <w:r>
        <w:rPr>
          <w:lang w:val="id_ID" w:bidi="id_ID"/>
        </w:rPr>
      </w:r>
      <w:r>
        <w:rPr>
          <w:lang w:val="id_ID" w:bidi="id_ID"/>
        </w:rPr>
        <w:t>Berhenti di sini dan diskusikan pertanyaan-pertanyaan ini dalam kelompok. Dalam budaya Anda, apa saja festival budaya yang dirayakan oleh masyarakat Anda? Jelaskan beberapa ritual atau kegiatan yang harus dilakukan orang-orang sebelum perayaan budaya agar siap menyambut perayaan tersebut. Jedakan audio ini di sini.</w:t>
      </w:r>
    </w:p>
    <w:p>
      <w:pPr/>
      <w:r>
        <w:rPr>
          <w:lang w:val="id_ID" w:bidi="id_ID"/>
        </w:rPr>
      </w:r>
      <w:r>
        <w:rPr>
          <w:lang w:val="id_ID" w:bidi="id_ID"/>
        </w:rPr>
        <w:t>Para imam kepala dan orang-orang Farisi telah memberikan perintah bahwa jika ada orang yang mengetahui di mana Yesus berada, orang tersebut harus melaporkan atau memberi tahu imam kepala dan orang-orang Farisi apa yang mereka ketahui tentang Yesus agar mereka dapat menangkap-Nya. Oleh karena itu, orang-orang yang telah melakukan perjalanan ke Yerusalem untuk Paskah terus mencari Yesus dan bertanya satu sama lain sambil berdiri di Bait Suci, "Bagaimana menurut kalian?" Tentunya Yesus tidak akan datang ke perayaan itu, kan?" Orang-orang tidak memerlukan jawaban atas pertanyaan ini. Ini mengungkapkan keraguan. Orang-orang Yahudi ragu bahwa mereka akan melihat Yesus pada perayaan itu.</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11:45–57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Banyak orang yang melihat mukjizat yang dilakukan Yesus percaya kepada-Nya, tetapi beberapa orang tidak percaya kepada Yesus dan melaporkan Yesus kepada orang-orang Farisi.</w:t>
      </w:r>
    </w:p>
    <w:p>
      <w:pPr/>
      <w:r>
        <w:rPr>
          <w:lang w:val="id_ID" w:bidi="id_ID"/>
        </w:rPr>
      </w:r>
      <w:r>
        <w:rPr>
          <w:b/>
          <w:lang w:val="id_ID" w:bidi="id_ID"/>
        </w:rPr>
        <w:t>Dalam adegan kedua:</w:t>
      </w:r>
      <w:r>
        <w:rPr>
          <w:lang w:val="id_ID" w:bidi="id_ID"/>
        </w:rPr>
        <w:t xml:space="preserve"> Para imam kepala, orang-orang Farisi, dan sanhedrin mengadakan pertemuan untuk membahas apa yang harus mereka lakukan kepada Yesus. Kemudian imam besar Kayafas memberikan pendapat, bahwa mereka harus membiarkan Yesus mati demi menyelamatkan orang-orang dan pengaruh para imam.</w:t>
      </w:r>
    </w:p>
    <w:p>
      <w:pPr/>
      <w:r>
        <w:rPr>
          <w:lang w:val="id_ID" w:bidi="id_ID"/>
        </w:rPr>
      </w:r>
      <w:r>
        <w:rPr>
          <w:b/>
          <w:lang w:val="id_ID" w:bidi="id_ID"/>
        </w:rPr>
        <w:t>Dalam adegan ketiga:</w:t>
      </w:r>
      <w:r>
        <w:rPr>
          <w:lang w:val="id_ID" w:bidi="id_ID"/>
        </w:rPr>
        <w:t xml:space="preserve"> Yesus berhenti bergerak di depan umum dan tinggal bersama para murid-Nya.</w:t>
      </w:r>
    </w:p>
    <w:p>
      <w:pPr/>
      <w:r>
        <w:rPr>
          <w:lang w:val="id_ID" w:bidi="id_ID"/>
        </w:rPr>
      </w:r>
      <w:r>
        <w:rPr>
          <w:b/>
          <w:lang w:val="id_ID" w:bidi="id_ID"/>
        </w:rPr>
        <w:t>Dalam adegan keempat:</w:t>
      </w:r>
      <w:r>
        <w:rPr>
          <w:lang w:val="id_ID" w:bidi="id_ID"/>
        </w:rPr>
        <w:t xml:space="preserve"> Orang-orang Yahudi datang ke Yerusalem untuk mempersiapkan Paskah . Mereka bertanya-tanya apakah Yesus akan datang.</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imam besar Kayafas</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 xml:space="preserve">sanhedrin </w:t>
      </w:r>
    </w:p>
    <w:p>
      <w:pPr>
        <w:pStyle w:val="ListBullet"/>
        <w:spacing w:line="240" w:lineRule="auto"/>
        <w:ind w:left="720"/>
      </w:pPr>
      <w:r>
        <w:rPr>
          <w:lang w:val="id_ID" w:bidi="id_ID"/>
        </w:rPr>
      </w:r>
      <w:r>
        <w:rPr>
          <w:lang w:val="id_ID" w:bidi="id_ID"/>
        </w:rPr>
        <w:t>Orang-orang Yahudi</w:t>
      </w:r>
    </w:p>
    <w:p>
      <w:pPr/>
      <w:r>
        <w:rPr>
          <w:lang w:val="id_ID" w:bidi="id_ID"/>
        </w:rPr>
      </w:r>
      <w:r>
        <w:rPr>
          <w:lang w:val="id_ID" w:bidi="id_ID"/>
        </w:rPr>
        <w:t>Sebagai kelompok, perhatikan bagian-bagian dari latar belakang bagian ini:</w:t>
      </w:r>
    </w:p>
    <w:p>
      <w:pPr/>
      <w:r>
        <w:rPr>
          <w:lang w:val="id_ID" w:bidi="id_ID"/>
        </w:rPr>
      </w:r>
      <w:r>
        <w:rPr>
          <w:lang w:val="id_ID" w:bidi="id_ID"/>
        </w:rPr>
        <w:t>Adegan pertama dimulai setelah Yesus membangkitkan Lazarus dari kematian. Beberapa orang yang melihat Yesus membangkitkan Lazarus percaya kepada mukjizat yang mereka lihat dilakukan Yesus sementara yang lain kembali ke rumah dan melaporkan mukjizat yang dilakukan Yesus kepada orang-orang Farisi. Jadi, orang-orang Farisi mengadakan pertemuan para pemimpin Yahudi, yang disebut Sanhedrin, untuk membahas informasi baru tentang Yesus ini. Lalu mereka bertanya satu sama lain, "Apa yang akan kita lakukan mengenai semua mujizat yang telah Yesus lakukan? Jika kita mengizinkan Yesus untuk terus melakukan mujizat ini, kita bangsa Yahudi akan mendapat masalah dengan para pejabat Romawi."</w:t>
      </w:r>
    </w:p>
    <w:p>
      <w:pPr/>
      <w:r>
        <w:rPr>
          <w:lang w:val="id_ID" w:bidi="id_ID"/>
        </w:rPr>
      </w:r>
      <w:r>
        <w:rPr>
          <w:lang w:val="id_ID" w:bidi="id_ID"/>
        </w:rPr>
        <w:t>Dalam adegan kedua, Kayafas, yang adalah imam besar, berkata kepada para pemimpin Yahudi bahwa mereka tidak memahami apa yang sedang terjadi. Kayafas berbicara dengan tegas dan keras kepada mereka, bahkan menghina mereka. Sarannya berfokus pada kepentingan para anggota dewan. Bangsa Yahudi dapat dimusnahkan oleh orang-orang Romawi. Daripada seluruh bangsa Yahudi bermasalah dengan para pejabat Romawi, akan lebih baik jika hanya Yesus sendirian yang bermasalah dengan para pejabat Romawi karena mereka akan membunuh-Nya. Ketika Kayafas mengatakan ini, ia tidak tahu bahwa Allah berbicara secara nubuat melaluinya bahwa Yesus akan mati untuk orang-orang Yahudi. Di sini, Yohanes menjelaskan bahwa kematian Yesus juga untuk semua umat Allah yang terserak. Otoritas Yahudi mulai merencanakan cara agar Yesus dibunuh.</w:t>
      </w:r>
    </w:p>
    <w:p>
      <w:pPr/>
      <w:r>
        <w:rPr>
          <w:lang w:val="id_ID" w:bidi="id_ID"/>
        </w:rPr>
      </w:r>
      <w:r>
        <w:rPr>
          <w:lang w:val="id_ID" w:bidi="id_ID"/>
        </w:rPr>
        <w:t>Dalam adegan ketiga, ketika Yesus menyadari bahwa para pemimpin Yahudi berencana untuk membunuh-Nya, Yesus tidak lagi berjalan secara terbuka di antara orang-orang Yahudi di daerah Yudea . Sebaliknya, Ia pergi ke wilayah di dekat padang gurun atau padang pasir , ke sebuah desa yang disebut Efraim. Dia tinggal di sana bersama para muridnya. Efraim adalah desa sekitar 12 mil, atau 20 kilometer, di timur laut Yerusalem . Itu berada di luar rute perdagangan utama.</w:t>
      </w:r>
    </w:p>
    <w:p>
      <w:pPr/>
      <w:r>
        <w:rPr>
          <w:lang w:val="id_ID" w:bidi="id_ID"/>
        </w:rPr>
      </w:r>
      <w:r>
        <w:rPr>
          <w:lang w:val="id_ID" w:bidi="id_ID"/>
        </w:rPr>
        <w:t xml:space="preserve">Berhenti di sini dan lihatlah peta yang menunjukkan lokasi </w:t>
      </w:r>
      <w:r>
        <w:rPr>
          <w:lang w:val="id_ID" w:bidi="id_ID"/>
        </w:rPr>
        <w:t xml:space="preserve">Efraim dan Yerusalem </w:t>
      </w:r>
      <w:r>
        <w:rPr>
          <w:lang w:val="id_ID" w:bidi="id_ID"/>
        </w:rPr>
        <w:t xml:space="preserve"> sebagai satu kelompok. Jedakan audio ini di sini.</w:t>
      </w:r>
    </w:p>
    <w:p>
      <w:pPr/>
      <w:r>
        <w:rPr>
          <w:lang w:val="id_ID" w:bidi="id_ID"/>
        </w:rPr>
      </w:r>
      <w:r>
        <w:rPr>
          <w:lang w:val="id_ID" w:bidi="id_ID"/>
        </w:rPr>
        <w:t>Dalam adegan keempat, hanya beberapa hari sebelum perayaan Paskah , sehingga banyak orang pergi ke Yerusalem untuk menyucikan diri mereka. Yerusalem dibangun di atas bukit, sehingga orang-orang mengatakan bahwa mereka "naik ke Yerusalem" ketika mereka melakukan perjalanan ke sana.</w:t>
      </w:r>
    </w:p>
    <w:p>
      <w:pPr/>
      <w:r>
        <w:rPr>
          <w:lang w:val="id_ID" w:bidi="id_ID"/>
        </w:rPr>
      </w:r>
      <w:r>
        <w:rPr>
          <w:lang w:val="id_ID" w:bidi="id_ID"/>
        </w:rPr>
        <w:t>Para pemimpin Yahudi memberikan perintah bahwa siapa pun yang melihat Yesus harus datang untuk memberi tahu mereka agar mereka dapat menangkap-Nya. Orang-orang yang datang ke Yerusalem untuk perayaan itu mendengar perintah ini. Oleh karena itu, orang-orang terus mencari Yesus dan bertanya satu sama lain sambil berdiri di Bait Suci, "Bagaimana menurut kalian? Tentunya Yesus tidak akan datang ke perayaan itu, kan?" Orang-orang tidak mengharapkan jawaban atas pertanyaan ini. Orang-orang Yahudi ragu bahwa mereka akan melihat Yesus pada perayaan itu.</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11:45–57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imam besar Kayafas</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 xml:space="preserve">sanhedrin </w:t>
      </w:r>
    </w:p>
    <w:p>
      <w:pPr>
        <w:pStyle w:val="ListBullet"/>
        <w:spacing w:line="240" w:lineRule="auto"/>
        <w:ind w:left="720"/>
      </w:pPr>
      <w:r>
        <w:rPr>
          <w:lang w:val="id_ID" w:bidi="id_ID"/>
        </w:rPr>
      </w:r>
      <w:r>
        <w:rPr>
          <w:lang w:val="id_ID" w:bidi="id_ID"/>
        </w:rPr>
        <w:t>Orang-orang Yahudi</w:t>
      </w:r>
    </w:p>
    <w:p>
      <w:pPr/>
      <w:r>
        <w:rPr>
          <w:lang w:val="id_ID" w:bidi="id_ID"/>
        </w:rPr>
      </w:r>
      <w:r>
        <w:rPr>
          <w:lang w:val="id_ID" w:bidi="id_ID"/>
        </w:rPr>
        <w:t>Perhatikan dialog, alur, jalan cerita, dan kronologi kisahnya. Pastikan kamu tidak melewatkan untuk memperagakan bagian-bagian yang sulit atau penting dari kisah tersebut. Bantulah satu sama lain untuk mengingat setiap bagian dari cerita tersebut.</w:t>
      </w:r>
    </w:p>
    <w:p>
      <w:pPr/>
      <w:r>
        <w:rPr>
          <w:lang w:val="id_ID" w:bidi="id_ID"/>
        </w:rPr>
      </w:r>
      <w:r>
        <w:rPr>
          <w:lang w:val="id_ID" w:bidi="id_ID"/>
        </w:rPr>
        <w:t>Jeda audio ini di sini dan peragakan bagian ini.</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Kemudian mulai ulang dramanya.</w:t>
      </w:r>
    </w:p>
    <w:p>
      <w:pPr/>
      <w:r>
        <w:rPr>
          <w:lang w:val="id_ID" w:bidi="id_ID"/>
        </w:rPr>
      </w:r>
      <w:r>
        <w:rPr>
          <w:lang w:val="id_ID" w:bidi="id_ID"/>
        </w:rPr>
        <w:t>Hentikan sebentar rekaman ini di sini dan peragakan bagian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Dalam adegan pertama, banyak orang Yahudi yang datang untuk mengunjungi Maria dan telah melihat Yesus membangkitkan Lazarus dari kematian percaya pada siapa Yesus sebenarnya dan apa yang Ia lakukan. Tetapi beberapa orang yang tidak percaya kepada Yesus pergi ke orang-orang Farisi dan memberi tahu mereka apa yang telah Yesus lakukan.</w:t>
      </w:r>
    </w:p>
    <w:p>
      <w:pPr/>
      <w:r>
        <w:rPr>
          <w:lang w:val="id_ID" w:bidi="id_ID"/>
        </w:rPr>
      </w:r>
      <w:r>
        <w:rPr>
          <w:lang w:val="id_ID" w:bidi="id_ID"/>
        </w:rPr>
        <w:t>Dalam adegan kedua, para imam kepala dan orang-orang Farisi mengadakan pertemuan Sanhedrin, atau dewan Yahudi, dan membahas apa yang harus mereka lakukan kepada Yesus. Dewan berkata, "Orang ini melakukan banyak tanda." Jika kita membiarkannya terus melakukan mujizat, semua orang akan percaya kepadanya, dan kemudian orang-orang Romawi akan datang dan mengambil Bait Suci kami dan bangsa kami."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orang-orang yang memerankan dewan Yahudi, "Apa yang Anda rasakan atau pikirkan?" Anda mungkin mendengar hal-hal seperti, "Kita harus waspada—sudah waktunya untuk mengakhiri popularitas dan pengaruh yang diperoleh Yesus atas rakyat kita." "Khawatir bahwa jika tidak berhati-hati, kita akan segera kehilangan relevansi kita sebagai orang-orang Farisi atau para pemimpin Yahudi."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salah satu anggota dewan bernama Kayafas, yang menjadi imam besar pada tahun itu, berkata kepada mereka, "Kamu tidak tahu apa pun sama sekali!" Anda tidak memahami bahwa lebih baik bagi Anda jika satu orang mati bagi rakyat itu daripada seluruh bangsa hancur."</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 yang memerankan Kayafas, "Apa yang sedang Anda rasakan atau pikirkan?" Anda mungkin mendengar hal-hal seperti, "Mengapa sesama pemimpin Yahudi saya akan membuat keputusan bodoh karena tidak cukup kuat untuk menangkap Yesus sekarang?" Saya perlu membantu mereka melihat bahwa menyingkirkan Yesus ini adalah solusi terbaik bagi kita dan bangsa."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setelah pertemuan itu, dewan Yahudi berencana untuk membunuh Yesus. Oleh karena itu Yesus tidak lagi berjalan secara terbuka di antara orang-orang Yahudi, Sebaliknya, Ia pergi ke wilayah di dekat padang pasir , ke desa yang disebut Efraim dan Ia tinggal di sana bersama para murid-Nya.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 yang memerankan Yesus, "Apa yang Anda rasakan atau pikirkan?" Anda mungkin akan mendengar hal-hal seperti, "Waktunya tidak tepat." "Kita perlu pergi ke suatu tempat yang jauh sampai Allah mengatakan kepada saya sudah waktunya untuk pergi ke Yerusalem."</w:t>
      </w:r>
    </w:p>
    <w:p>
      <w:pPr/>
      <w:r>
        <w:rPr>
          <w:lang w:val="id_ID" w:bidi="id_ID"/>
        </w:rPr>
      </w:r>
      <w:r>
        <w:rPr>
          <w:lang w:val="id_ID" w:bidi="id_ID"/>
        </w:rPr>
        <w:t>Sekarang Paskah orang Yahudi sudah dekat, dan banyak orang pergi dari daerah pedesaan ke Yerusalem sebelum Paskah untuk menyucikan diri mereka.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orang-orang yang memerankan orang Yahudi yang telah datang ke Yerusalem untuk mempersiapkan Paskah, "Bagaimana perasaan atau pikiran Anda?" Anda mungkin mendengar hal-hal seperti, "Penuh semangat, saya ingin siap untuk merayakan Paskah, jadi saya perlu menjalani proses pembersihan," atau "Penasaran, saya ingin tahu di mana Yesus berada." Bukankah dia seharusnya menghadiri perayaan itu juga?"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Jadi, orang-orang yang datang ke Yerusalem untuk Paskah terus mencari Yesus dan bertanya satu sama lain ketika mereka berdiri di Bait Suci, "Apa yang kalian pikirkan?" Tentunya Yesus tidak akan datang ke perayaan itu, kan?" Para imam kepala dan orang-orang Farisi telah memberikan perintah bahwa jika ada orang yang mengetahui di mana Yesus berada, mereka harus melaporkannya atau memberi tahu para imam kepala dan orang-orang Farisi apa yang mereka ketahui tentang Yesus agar mereka dapat menangkap-Nya.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orang-orang yang memerankan para pemimpin Yahudi, "Apa yang Anda rasakan atau pikirkan?" Anda mungkin mendengar hal-hal seperti, "Kita harus melakukan segala cara untuk membunuh Yesus," "Akhirnya sekarang kita telah mengeluarkan perintah mencari keberadaannya," atau "Kita harus mengakhiri pengaruh Yesus atas bangsa Yahudi kita."</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11:45–57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Banyak orang </w:t>
      </w:r>
      <w:r>
        <w:rPr>
          <w:b/>
          <w:lang w:val="id_ID" w:bidi="id_ID"/>
        </w:rPr>
        <w:t>Yahudi</w:t>
      </w:r>
      <w:r>
        <w:rPr>
          <w:lang w:val="id_ID" w:bidi="id_ID"/>
        </w:rPr>
        <w:t xml:space="preserve"> yang datang untuk mengunjungi Maria </w:t>
      </w:r>
      <w:r>
        <w:rPr>
          <w:b/>
          <w:lang w:val="id_ID" w:bidi="id_ID"/>
        </w:rPr>
        <w:t>percaya</w:t>
      </w:r>
      <w:r>
        <w:rPr>
          <w:lang w:val="id_ID" w:bidi="id_ID"/>
        </w:rPr>
        <w:t xml:space="preserve"> kepada Yesus. Dalam kisah ini, orang Yahudi merujuk kepada orang-orang Yahudi yang tinggal di daerah itu, bukan hanya para pemimpin agama. Gunakan kata-kata yang sama untuk orang Yahudi dan kata percaya yang telah Anda gunakan sebelumnya. Untuk informasi lebih lanjut tentang </w:t>
      </w:r>
      <w:r>
        <w:rPr>
          <w:lang w:val="id_ID" w:bidi="id_ID"/>
        </w:rPr>
        <w:t>Yahudi</w:t>
      </w:r>
      <w:r>
        <w:rPr>
          <w:lang w:val="id_ID" w:bidi="id_ID"/>
        </w:rPr>
        <w:t xml:space="preserve"> dan </w:t>
      </w:r>
      <w:r>
        <w:rPr>
          <w:lang w:val="id_ID" w:bidi="id_ID"/>
        </w:rPr>
        <w:t>kepercayaan</w:t>
      </w:r>
      <w:r>
        <w:rPr>
          <w:lang w:val="id_ID" w:bidi="id_ID"/>
        </w:rPr>
        <w:t>, lihat Glosarium Utama.</w:t>
      </w:r>
    </w:p>
    <w:p>
      <w:pPr/>
      <w:r>
        <w:rPr>
          <w:lang w:val="id_ID" w:bidi="id_ID"/>
        </w:rPr>
      </w:r>
      <w:r>
        <w:rPr>
          <w:lang w:val="id_ID" w:bidi="id_ID"/>
        </w:rPr>
        <w:t xml:space="preserve">Mungkin orang-orang yang tidak percaya kepada Yesus pergi ke </w:t>
      </w:r>
      <w:r>
        <w:rPr>
          <w:b/>
          <w:lang w:val="id_ID" w:bidi="id_ID"/>
        </w:rPr>
        <w:t>orang-orang Farisi</w:t>
      </w:r>
      <w:r>
        <w:rPr>
          <w:lang w:val="id_ID" w:bidi="id_ID"/>
        </w:rPr>
        <w:t xml:space="preserve"> dan memberi tahu mereka apa yang telah Yesus lakukan. Terjemahkan orang-orang Farisi dengan cara yang sama seperti yang telah Anda lakukan di bagian sebelumnya dan ingatlah bahwa </w:t>
      </w:r>
      <w:r>
        <w:rPr>
          <w:lang w:val="id_ID" w:bidi="id_ID"/>
        </w:rPr>
        <w:t>orang-orang Farisi</w:t>
      </w:r>
      <w:r>
        <w:rPr>
          <w:lang w:val="id_ID" w:bidi="id_ID"/>
        </w:rPr>
        <w:t xml:space="preserve"> ada di Glosarium Utama.</w:t>
      </w:r>
    </w:p>
    <w:p>
      <w:pPr/>
      <w:r>
        <w:rPr>
          <w:lang w:val="id_ID" w:bidi="id_ID"/>
        </w:rPr>
      </w:r>
      <w:r>
        <w:rPr>
          <w:lang w:val="id_ID" w:bidi="id_ID"/>
        </w:rPr>
        <w:t xml:space="preserve">Kemudian para </w:t>
      </w:r>
      <w:r>
        <w:rPr>
          <w:b/>
          <w:lang w:val="id_ID" w:bidi="id_ID"/>
        </w:rPr>
        <w:t>imam kepala</w:t>
      </w:r>
      <w:r>
        <w:rPr>
          <w:lang w:val="id_ID" w:bidi="id_ID"/>
        </w:rPr>
        <w:t xml:space="preserve"> dan orang-orang Farisi mengadakan pertemuan </w:t>
      </w:r>
      <w:r>
        <w:rPr>
          <w:b/>
          <w:lang w:val="id_ID" w:bidi="id_ID"/>
        </w:rPr>
        <w:t xml:space="preserve">Sanhedrin </w:t>
      </w:r>
      <w:r>
        <w:rPr>
          <w:lang w:val="id_ID" w:bidi="id_ID"/>
        </w:rPr>
        <w:t xml:space="preserve"> atau dewan Yahudi dan membahas apa yang harus mereka lakukan terhadap Yesus. Terjemahkan imam dan Sanhedrin dengan cara yang sama seperti yang Anda lakukan pada bagian sebelumnya dan ingatlah bahwa </w:t>
      </w:r>
      <w:r>
        <w:rPr>
          <w:lang w:val="id_ID" w:bidi="id_ID"/>
        </w:rPr>
        <w:t>imam</w:t>
      </w:r>
      <w:r>
        <w:rPr>
          <w:lang w:val="id_ID" w:bidi="id_ID"/>
        </w:rPr>
        <w:t xml:space="preserve"> dan </w:t>
      </w:r>
      <w:r>
        <w:rPr>
          <w:lang w:val="id_ID" w:bidi="id_ID"/>
        </w:rPr>
        <w:t>Sanhedrin</w:t>
      </w:r>
      <w:r>
        <w:rPr>
          <w:lang w:val="id_ID" w:bidi="id_ID"/>
        </w:rPr>
        <w:t xml:space="preserve"> ada di Glosarium Utama.</w:t>
      </w:r>
    </w:p>
    <w:p>
      <w:pPr/>
      <w:r>
        <w:rPr>
          <w:lang w:val="id_ID" w:bidi="id_ID"/>
        </w:rPr>
      </w:r>
      <w:r>
        <w:rPr>
          <w:lang w:val="id_ID" w:bidi="id_ID"/>
        </w:rPr>
        <w:t xml:space="preserve">Orang-orang di Sanhedrin berkata, "Orang ini melakukan banyak </w:t>
      </w:r>
      <w:r>
        <w:rPr>
          <w:b/>
          <w:lang w:val="id_ID" w:bidi="id_ID"/>
        </w:rPr>
        <w:t>tanda</w:t>
      </w:r>
      <w:r>
        <w:rPr>
          <w:lang w:val="id_ID" w:bidi="id_ID"/>
        </w:rPr>
        <w:t xml:space="preserve">." Jika kita membiarkannya terus melakukan mukjizat, semua orang akan percaya kepada-Nya, dan kemudian orang-orang Romawi akan datang dan mengambil Bait Suci maupun bangsa kita." Sebuah tanda atau mukjizat adalah sesuatu yang tidak biasa yang sedang terjadi karena suatu alasan khusus. Yesus telah melakukan banyak mujizat. Mukjizat-mukjizat ini adalah tanda-tanda yang menunjukkan kepada orang-orang bahwa Yesus benar-benar diutus oleh Allah, dan bahwa orang-orang harus mendengarkan apa yang Yesus katakan tentang Allah. Terjemahkan tanda dengan cara yang sama seperti yang Anda lakukan pada perikop sebelumnya, dan ingatlah bahwa </w:t>
      </w:r>
      <w:r>
        <w:rPr>
          <w:lang w:val="id_ID" w:bidi="id_ID"/>
        </w:rPr>
        <w:t>tanda</w:t>
      </w:r>
      <w:r>
        <w:rPr>
          <w:lang w:val="id_ID" w:bidi="id_ID"/>
        </w:rPr>
        <w:t xml:space="preserve"> terdapat di Glosarium Utama.</w:t>
      </w:r>
    </w:p>
    <w:p>
      <w:pPr/>
      <w:r>
        <w:rPr>
          <w:lang w:val="id_ID" w:bidi="id_ID"/>
        </w:rPr>
      </w:r>
      <w:r>
        <w:rPr>
          <w:lang w:val="id_ID" w:bidi="id_ID"/>
        </w:rPr>
        <w:t xml:space="preserve">Tetapi salah satu anggota dewan bernama Kayafas yang menjadi </w:t>
      </w:r>
      <w:r>
        <w:rPr>
          <w:b/>
          <w:lang w:val="id_ID" w:bidi="id_ID"/>
        </w:rPr>
        <w:t xml:space="preserve">imam besar </w:t>
      </w:r>
      <w:r>
        <w:rPr>
          <w:lang w:val="id_ID" w:bidi="id_ID"/>
        </w:rPr>
        <w:t xml:space="preserve">pada tahun itu, berkata kepada mereka, "Kamu tidak tahu apa-apa!" Anda tidak memahami bahwa lebih baik bagi Anda jika satu orang mati bagi rakyat itu daripada seluruh </w:t>
      </w:r>
      <w:r>
        <w:rPr>
          <w:b/>
          <w:lang w:val="id_ID" w:bidi="id_ID"/>
        </w:rPr>
        <w:t xml:space="preserve">bangsa </w:t>
      </w:r>
      <w:r>
        <w:rPr>
          <w:lang w:val="id_ID" w:bidi="id_ID"/>
        </w:rPr>
        <w:t>binasa."</w:t>
      </w:r>
    </w:p>
    <w:p>
      <w:pPr/>
      <w:r>
        <w:rPr>
          <w:lang w:val="id_ID" w:bidi="id_ID"/>
        </w:rPr>
      </w:r>
      <w:r>
        <w:rPr>
          <w:lang w:val="id_ID" w:bidi="id_ID"/>
        </w:rPr>
        <w:t xml:space="preserve">Suatu </w:t>
      </w:r>
      <w:r>
        <w:rPr>
          <w:b/>
          <w:lang w:val="id_ID" w:bidi="id_ID"/>
        </w:rPr>
        <w:t xml:space="preserve">bangsa </w:t>
      </w:r>
      <w:r>
        <w:rPr>
          <w:lang w:val="id_ID" w:bidi="id_ID"/>
        </w:rPr>
        <w:t xml:space="preserve">adalah sekelompok orang yang saling memiliki dan yang tinggal di negara yang sama, dan yang memiliki penguasa yang sama. Terjemahkan bangsa dengan cara yang sama seperti yang telah Anda lakukan di bagian sebelumnya dan ingatlah bahwa </w:t>
      </w:r>
      <w:r>
        <w:rPr>
          <w:lang w:val="id_ID" w:bidi="id_ID"/>
        </w:rPr>
        <w:t>bangsa</w:t>
      </w:r>
      <w:r>
        <w:rPr>
          <w:lang w:val="id_ID" w:bidi="id_ID"/>
        </w:rPr>
        <w:t xml:space="preserve"> ada di Glosarium Utama.</w:t>
      </w:r>
    </w:p>
    <w:p>
      <w:pPr/>
      <w:r>
        <w:rPr>
          <w:lang w:val="id_ID" w:bidi="id_ID"/>
        </w:rPr>
      </w:r>
      <w:r>
        <w:rPr>
          <w:lang w:val="id_ID" w:bidi="id_ID"/>
        </w:rPr>
        <w:t xml:space="preserve">Salah satu imam bernama </w:t>
      </w:r>
      <w:r>
        <w:rPr>
          <w:b/>
          <w:lang w:val="id_ID" w:bidi="id_ID"/>
        </w:rPr>
        <w:t>imam besar</w:t>
      </w:r>
      <w:r>
        <w:rPr>
          <w:lang w:val="id_ID" w:bidi="id_ID"/>
        </w:rPr>
        <w:t>. Imam besar adalah imam yang paling penting. Imam besar memiliki fungsi yang sangat penting. Sekali setahun ada perayaan yang bernama "Hari Pendamaian." Ini berarti sesuatu seperti "hari besar pengampunan atau rekonsiliasi." Pada hari ini, imam besar mempersembahkan korban atas nama semua orang Israel untuk meminta Pengampunan untuk semua dosa yang telah mereka lakukan pada tahun sebelumnya. Imam besar pertama-tama harus meminta pengampunan untuk dosanya sendiri, dan kemudian untuk dosa semua orang. Imam besar menyembelih seekor domba, dan membawa darah itu ke dalam Bait Suci. Oleh karena korban anak domba, hubungan antara Allah dan manusia dimungkinkan kembali.</w:t>
      </w:r>
    </w:p>
    <w:p>
      <w:pPr/>
      <w:r>
        <w:rPr>
          <w:lang w:val="id_ID" w:bidi="id_ID"/>
        </w:rPr>
      </w:r>
      <w:r>
        <w:rPr>
          <w:lang w:val="id_ID" w:bidi="id_ID"/>
        </w:rPr>
        <w:t xml:space="preserve">Berhenti di sini dan diskusikan dalam kelompok kata atau frasa yang akan kamu gunakan untuk </w:t>
      </w:r>
      <w:r>
        <w:rPr>
          <w:b/>
          <w:lang w:val="id_ID" w:bidi="id_ID"/>
        </w:rPr>
        <w:t>imam besar</w:t>
      </w:r>
      <w:r>
        <w:rPr>
          <w:lang w:val="id_ID" w:bidi="id_ID"/>
        </w:rPr>
        <w:t xml:space="preserve">. Carilah </w:t>
      </w:r>
      <w:r>
        <w:rPr>
          <w:lang w:val="id_ID" w:bidi="id_ID"/>
        </w:rPr>
        <w:t>imam besar</w:t>
      </w:r>
      <w:r>
        <w:rPr>
          <w:lang w:val="id_ID" w:bidi="id_ID"/>
        </w:rPr>
        <w:t xml:space="preserve"> di Glosarium Utama untuk informasi lebih lanjut. Jika Anda telah menerjemahkan kata ini di kitab lain dalam Alkitab, gunakan kata yang sama dengan yang Anda gunakan di sana. Jedakan audio ini di sini.</w:t>
      </w:r>
    </w:p>
    <w:p>
      <w:pPr/>
      <w:r>
        <w:rPr>
          <w:lang w:val="id_ID" w:bidi="id_ID"/>
        </w:rPr>
      </w:r>
      <w:r>
        <w:rPr>
          <w:lang w:val="id_ID" w:bidi="id_ID"/>
        </w:rPr>
        <w:t xml:space="preserve">Yohanes menjelaskan bahwa Kayafas mengatakan hal-hal ini karena Allah menggunakan Kayafas untuk </w:t>
      </w:r>
      <w:r>
        <w:rPr>
          <w:b/>
          <w:lang w:val="id_ID" w:bidi="id_ID"/>
        </w:rPr>
        <w:t>bernubuat</w:t>
      </w:r>
      <w:r>
        <w:rPr>
          <w:lang w:val="id_ID" w:bidi="id_ID"/>
        </w:rPr>
        <w:t xml:space="preserve">, atau menyampaikan pesan dari Allah. Terjemahkan bernubuat dengan cara yang sama seperti yang Anda lakukan pada perikop sebelumnya, dan ingatlah bahwa </w:t>
      </w:r>
      <w:r>
        <w:rPr>
          <w:b/>
          <w:lang w:val="id_ID" w:bidi="id_ID"/>
        </w:rPr>
        <w:t>bernubuat</w:t>
      </w:r>
      <w:r>
        <w:rPr>
          <w:lang w:val="id_ID" w:bidi="id_ID"/>
        </w:rPr>
        <w:t xml:space="preserve"> terdapat di Glosarium Utama.</w:t>
      </w:r>
    </w:p>
    <w:p>
      <w:pPr/>
      <w:r>
        <w:rPr>
          <w:lang w:val="id_ID" w:bidi="id_ID"/>
        </w:rPr>
      </w:r>
      <w:r>
        <w:rPr>
          <w:lang w:val="id_ID" w:bidi="id_ID"/>
        </w:rPr>
        <w:t xml:space="preserve">Oleh karena itu Yesus tidak lagi berjalan secara terbuka di antara orang-orang Yahudi; sebaliknya, Ia pergi ke wilayah dekat </w:t>
      </w:r>
      <w:r>
        <w:rPr>
          <w:b/>
          <w:lang w:val="id_ID" w:bidi="id_ID"/>
        </w:rPr>
        <w:t>padang belantara</w:t>
      </w:r>
      <w:r>
        <w:rPr>
          <w:lang w:val="id_ID" w:bidi="id_ID"/>
        </w:rPr>
        <w:t xml:space="preserve">, atau padang pasir, ke desa yang disebut Efraim, dan Ia tinggal di sana bersama para murid-Nya. Gunakan kata atau frasa yang sama untuk padang belantara seperti yang Anda gunakan pada perikop sebelumnya. Untuk informasi lebih lanjut tentang </w:t>
      </w:r>
      <w:r>
        <w:rPr>
          <w:lang w:val="id_ID" w:bidi="id_ID"/>
        </w:rPr>
        <w:t>alam liar</w:t>
      </w:r>
      <w:r>
        <w:rPr>
          <w:lang w:val="id_ID" w:bidi="id_ID"/>
        </w:rPr>
        <w:t>, lihat Glosarium Utama.</w:t>
      </w:r>
    </w:p>
    <w:p>
      <w:pPr/>
      <w:r>
        <w:rPr>
          <w:lang w:val="id_ID" w:bidi="id_ID"/>
        </w:rPr>
      </w:r>
      <w:r>
        <w:rPr>
          <w:lang w:val="id_ID" w:bidi="id_ID"/>
        </w:rPr>
        <w:t xml:space="preserve">Sekarang </w:t>
      </w:r>
      <w:r>
        <w:rPr>
          <w:b/>
          <w:lang w:val="id_ID" w:bidi="id_ID"/>
        </w:rPr>
        <w:t>Paskah</w:t>
      </w:r>
      <w:r>
        <w:rPr>
          <w:lang w:val="id_ID" w:bidi="id_ID"/>
        </w:rPr>
        <w:t xml:space="preserve"> orang Yahudi sudah dekat, dan banyak orang pergi dari daerah pedesaan ke Yerusalem sebelum Paskah untuk </w:t>
      </w:r>
      <w:r>
        <w:rPr>
          <w:b/>
          <w:lang w:val="id_ID" w:bidi="id_ID"/>
        </w:rPr>
        <w:t>menyucikan</w:t>
      </w:r>
      <w:r>
        <w:rPr>
          <w:lang w:val="id_ID" w:bidi="id_ID"/>
        </w:rPr>
        <w:t xml:space="preserve"> diri mereka.</w:t>
      </w:r>
    </w:p>
    <w:p>
      <w:pPr/>
      <w:r>
        <w:rPr>
          <w:lang w:val="id_ID" w:bidi="id_ID"/>
        </w:rPr>
      </w:r>
      <w:r>
        <w:rPr>
          <w:b/>
          <w:lang w:val="id_ID" w:bidi="id_ID"/>
        </w:rPr>
        <w:t>Paskah</w:t>
      </w:r>
      <w:r>
        <w:rPr>
          <w:lang w:val="id_ID" w:bidi="id_ID"/>
        </w:rPr>
        <w:t xml:space="preserve"> adalah perayaan penting bagi orang Yahudi. Gunakan kata atau frasa yang sama untuk Paskah seperti yang Anda gunakan pada perikop sebelumnya. Untuk informasi lebih lanjut tentang </w:t>
      </w:r>
      <w:r>
        <w:rPr>
          <w:lang w:val="id_ID" w:bidi="id_ID"/>
        </w:rPr>
        <w:t xml:space="preserve">Paskah </w:t>
      </w:r>
      <w:r>
        <w:rPr>
          <w:lang w:val="id_ID" w:bidi="id_ID"/>
        </w:rPr>
        <w:t>, lihat Glosarium Utama.</w:t>
      </w:r>
    </w:p>
    <w:p>
      <w:pPr/>
      <w:r>
        <w:rPr>
          <w:lang w:val="id_ID" w:bidi="id_ID"/>
        </w:rPr>
      </w:r>
      <w:r>
        <w:rPr>
          <w:b/>
          <w:lang w:val="id_ID" w:bidi="id_ID"/>
        </w:rPr>
        <w:t>menyucikan, mentahirkan</w:t>
      </w:r>
      <w:r>
        <w:rPr>
          <w:lang w:val="id_ID" w:bidi="id_ID"/>
        </w:rPr>
        <w:t xml:space="preserve"> berarti menjalani upacara mandi atau pembasuhan yang merupakan simbol penghapusan segala sesuatu yang membuat orang najis atau tidak layak untuk menyembah Allah. Ini biasanya melibatkan pencucian. Pembasuhan mungkin melibatkan bagian tubuh seperti tangan atau wajah atau mungkin memerlukan mandi lengkap dengan berendam dalam air. Orang-orang akan mencuci dan juga mengganti pakaian. Proses ini adalah pemindahan simbolis apa pun yang kotor atau najis atau apa pun yang memisahkan orang itu dari ibadah kepada Allah.</w:t>
      </w:r>
    </w:p>
    <w:p>
      <w:pPr/>
      <w:r>
        <w:rPr>
          <w:lang w:val="id_ID" w:bidi="id_ID"/>
        </w:rPr>
      </w:r>
      <w:r>
        <w:rPr>
          <w:lang w:val="id_ID" w:bidi="id_ID"/>
        </w:rPr>
        <w:t xml:space="preserve">Berhenti di sini dan diskusikan dalam kelompok kata atau frasa yang akan Anda gunakan untuk </w:t>
      </w:r>
      <w:r>
        <w:rPr>
          <w:b/>
          <w:lang w:val="id_ID" w:bidi="id_ID"/>
        </w:rPr>
        <w:t>menyucikan</w:t>
      </w:r>
      <w:r>
        <w:rPr>
          <w:lang w:val="id_ID" w:bidi="id_ID"/>
        </w:rPr>
        <w:t xml:space="preserve">. Carilah kata </w:t>
      </w:r>
      <w:r>
        <w:rPr>
          <w:lang w:val="id_ID" w:bidi="id_ID"/>
        </w:rPr>
        <w:t>menyucikan</w:t>
      </w:r>
      <w:r>
        <w:rPr>
          <w:lang w:val="id_ID" w:bidi="id_ID"/>
        </w:rPr>
        <w:t xml:space="preserve"> di Glosarium Utama untuk informasi lebih lanjut. Jika Anda telah menerjemahkan kata ini di kitab lain dalam Alkitab, gunakan kata yang sama dengan yang Anda gunakan di sana. Jedakan audio ini di sini.</w:t>
      </w:r>
    </w:p>
    <w:p>
      <w:pPr/>
      <w:r>
        <w:rPr>
          <w:lang w:val="id_ID" w:bidi="id_ID"/>
        </w:rPr>
      </w:r>
      <w:r>
        <w:rPr>
          <w:lang w:val="id_ID" w:bidi="id_ID"/>
        </w:rPr>
        <w:t xml:space="preserve">Orang-orang berada di </w:t>
      </w:r>
      <w:r>
        <w:rPr>
          <w:b/>
          <w:lang w:val="id_ID" w:bidi="id_ID"/>
        </w:rPr>
        <w:t>Bait Suci</w:t>
      </w:r>
      <w:r>
        <w:rPr>
          <w:lang w:val="id_ID" w:bidi="id_ID"/>
        </w:rPr>
        <w:t xml:space="preserve">, tempat ibadah, mencari Yesus. Gunakan kata atau frasa yang sama untuk Bait Suci seperti yang Anda gunakan pada perikop sebelumnya. Untuk informasi lebih lanjut tentang </w:t>
      </w:r>
      <w:r>
        <w:rPr>
          <w:lang w:val="id_ID" w:bidi="id_ID"/>
        </w:rPr>
        <w:t>Bait Suci</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12:1–11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12:1–11 dan simpanlah dalam hati anda.</w:t>
      </w:r>
    </w:p>
    <w:p>
      <w:pPr/>
      <w:r>
        <w:rPr>
          <w:lang w:val="id_ID" w:bidi="id_ID"/>
        </w:rPr>
      </w:r>
      <w:r>
        <w:rPr>
          <w:lang w:val="id_ID" w:bidi="id_ID"/>
        </w:rPr>
        <w:t>Dengarkan versi audio dari Yohanes 12:1–11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12:1–11 dalam terjemahan yang paling mudah dimengerti.</w:t>
      </w:r>
    </w:p>
    <w:p>
      <w:pPr/>
      <w:r>
        <w:rPr>
          <w:lang w:val="id_ID" w:bidi="id_ID"/>
        </w:rPr>
      </w:r>
      <w:r>
        <w:rPr>
          <w:lang w:val="id_ID" w:bidi="id_ID"/>
        </w:rPr>
        <w:t>Dalam perikop sebelumnya, banyak orang Yahudi yang melihat Yesus membangkitkan Lazarus dari kematian percaya kepada-Nya. Tetapi orang lain melaporkannya kepada orang-orang Farisi. Dewan Yahudi bertemu di Yerusalem untuk membahas apa yang harus dilakukan dengan Yesus. Mereka takut bahwa jika semua orang percaya kepada Yesus, pemerintah Romawi akan memusnahkan Bait Suci dan bangsa Yahudi. Imam besar Kayafas mengatakan bahwa lebih baik bagi Yesus mati daripada seluruh bangsa dimusnahkan. Jadi orang-orang Yahudi memutuskan untuk membunuh Yesus, dan Yesus tidak lagi tampil di depan umum dan tinggal di Efraim. Ketika orang-orang pergi ke Yerusalem untuk menyucikan diri mereka sebelum perayaan Paskah, mereka mencari Yesus, berpikir bahwa Ia tidak akan pergi ke sana. Itu karena para imam kepala dan orang-orang Farisi telah memerintahkan orang-orang untuk memberi tahu mereka jika mereka tahu di mana Yesus berada, sehingga mereka dapat menangkapnya.</w:t>
      </w:r>
    </w:p>
    <w:p>
      <w:pPr/>
      <w:r>
        <w:rPr>
          <w:lang w:val="id_ID" w:bidi="id_ID"/>
        </w:rPr>
      </w:r>
      <w:r>
        <w:rPr>
          <w:lang w:val="id_ID" w:bidi="id_ID"/>
        </w:rPr>
        <w:t>Perikop ini adalah narasi yang menceritakan kisah tentang apa yang terjadi berikutnya. Itu enam hari sebelum perayaan Paskah, sebuah perayaan Yahudi. Paskah merayakan waktu Allah menyelamatkan para leluhur Yahudi dari perbudakan di Mesir. Yesus pergi dari kota Efraim ke Betania, sebuah desa sekitar 3 kilometer di sebelah timur Yerusalem . Di sinilah Maria, Marta, dan Lazarus tinggal. Lazarus adalah orang yang dibangkitkan Yesus dari kematian. Efraim berada 20 kilometer di utara Betania. Yesus akan membutuhkan waktu sekitar satu hari untuk sampai ke sana dengan berjalan kaki.</w:t>
      </w:r>
    </w:p>
    <w:p>
      <w:pPr/>
      <w:r>
        <w:rPr>
          <w:lang w:val="id_ID" w:bidi="id_ID"/>
        </w:rPr>
      </w:r>
      <w:r>
        <w:rPr>
          <w:lang w:val="id_ID" w:bidi="id_ID"/>
        </w:rPr>
        <w:t xml:space="preserve">Berhenti di sini dan sebagai kelompok lihatlah peta Israel pada zaman Yesus yang menunjukkan kota-kota </w:t>
      </w:r>
      <w:r>
        <w:rPr>
          <w:lang w:val="id_ID" w:bidi="id_ID"/>
        </w:rPr>
        <w:t>Yerusalem, Efraim, dan Betania</w:t>
      </w:r>
      <w:r>
        <w:rPr>
          <w:lang w:val="id_ID" w:bidi="id_ID"/>
        </w:rPr>
        <w:t xml:space="preserve">. Hentikan rekaman di sini. </w:t>
      </w:r>
    </w:p>
    <w:p>
      <w:pPr/>
      <w:r>
        <w:rPr>
          <w:lang w:val="id_ID" w:bidi="id_ID"/>
        </w:rPr>
      </w:r>
      <w:r>
        <w:rPr>
          <w:lang w:val="id_ID" w:bidi="id_ID"/>
        </w:rPr>
        <w:t>Selanjutnya Yohanes berkata, "Mereka mengadakan jamuan makan malam untuknya di sana." Ini berarti bahwa anggota keluarga Lazarus, atau mungkin teman dan tetangganya secara umum, menyiapkan makan malam untuk menghormati Yesus. Orang-orang yang mengadakan jamuan makan malam itu bersyukur karena Yesus membangkitkan Lazarus dari kematian. Kita tahu bahwa makan malam itu diadakan di Betania, tetapi Yohanes tidak menyebutkan lokasi yang tepat di sini. Marta, saudara perempuan Lazarus, menyajikan makan malam kepada para tamu Lazarus sedang bersandar di meja bersama para tamu lain termasuk Yesus. Sudah menjadi kebiasaan pada saat itu untuk makan sambil bersandar, daripada duduk tegak, terutama selama makan malam penting atau jamuan besar. Orang-orang berbaring di atas tikar atau bangku di sekitar meja rendah. Jika orang-orang dalam budaya anda tidak makan di meja, anda tidak perlu menyebutkan meja dalam terjemahan anda.</w:t>
      </w:r>
    </w:p>
    <w:p>
      <w:pPr/>
      <w:r>
        <w:rPr>
          <w:lang w:val="id_ID" w:bidi="id_ID"/>
        </w:rPr>
      </w:r>
      <w:r>
        <w:rPr>
          <w:lang w:val="id_ID" w:bidi="id_ID"/>
        </w:rPr>
        <w:t xml:space="preserve">Berhenti di sini dan lihatlah bersama-sama sebuah gambar </w:t>
      </w:r>
      <w:r>
        <w:rPr>
          <w:lang w:val="id_ID" w:bidi="id_ID"/>
        </w:rPr>
        <w:t>orang-orang di zaman Yesus yang sedang bersandar di meja saat makan</w:t>
      </w:r>
      <w:r>
        <w:rPr>
          <w:lang w:val="id_ID" w:bidi="id_ID"/>
        </w:rPr>
        <w:t xml:space="preserve">. Hentikan rekaman di sini. </w:t>
      </w:r>
    </w:p>
    <w:p>
      <w:pPr/>
      <w:r>
        <w:rPr>
          <w:lang w:val="id_ID" w:bidi="id_ID"/>
        </w:rPr>
      </w:r>
      <w:r>
        <w:rPr>
          <w:lang w:val="id_ID" w:bidi="id_ID"/>
        </w:rPr>
        <w:t xml:space="preserve">Berhenti di sini dan diskusikan pertanyaan ini secara berkelompok: Apa saja kebiasaan makan utama dalam budaya anda? Apakah orang-orang dalam budaya anda makan di meja makan? Apakah mereka makan dengan tangan atau menggunakan peralatan makan? Hentikan rekaman di sini. </w:t>
      </w:r>
    </w:p>
    <w:p>
      <w:pPr/>
      <w:r>
        <w:rPr>
          <w:lang w:val="id_ID" w:bidi="id_ID"/>
        </w:rPr>
      </w:r>
      <w:r>
        <w:rPr>
          <w:lang w:val="id_ID" w:bidi="id_ID"/>
        </w:rPr>
        <w:t>Maria mendapatkan setengah liter nard murni, yang merupakan minyak wangi yang mahal, dan membawanya ke ruang tempat makan malam diadakan. Nard adalah tanaman yang digunakan orang-orang untuk membuat minyak wangi — zat beraroma harum, kemungkinan berupa cairan atau minyak. Biasanya, botol minyak wangi berukuran dua belas kali lebih kecil. Maria meminyaki kaki Yesus dengan minyak wangi. Kata "meminyaki" berarti mengoleskan minyak kepada seseorang. Dia menuangkan semua minyak wangi itu di atas kaki Yesus. Sudah menjadi kebiasaan untuk meminyaki kepala tamu penting dengan minyak zaitun, tetapi tuan rumah hanya akan menyediakan air untuk kaki mereka. Maria meminyaki kaki Yesus dengan minyak wangi yang mahal untuk menghormati Yesus dan menunjukkan bahwa ia mengabdikan diri kepada-Nya. Kemudian dia menggunakan rambutnya yang panjang seperti handuk untuk menyeka sisa minyak wangi dari kaki Yesus. Melakukan hal ini menunjukkan bahwa ia rendah hati dan betapa ia menghormatinya. Semua orang di rumah itu bisa mencium aroma minyak wangi itu.</w:t>
      </w:r>
    </w:p>
    <w:p>
      <w:pPr/>
      <w:r>
        <w:rPr>
          <w:lang w:val="id_ID" w:bidi="id_ID"/>
        </w:rPr>
      </w:r>
      <w:r>
        <w:rPr>
          <w:lang w:val="id_ID" w:bidi="id_ID"/>
        </w:rPr>
        <w:t xml:space="preserve">Berhenti di sini dan diskusikan dalam kelompok: Apa saja kebiasaan dalam budaya anda untuk menghormati orang-orang, dan orang-orang penting khususnya, yang datang ke rumah anda? Hentikan rekaman di sini. </w:t>
      </w:r>
    </w:p>
    <w:p>
      <w:pPr/>
      <w:r>
        <w:rPr>
          <w:lang w:val="id_ID" w:bidi="id_ID"/>
        </w:rPr>
      </w:r>
      <w:r>
        <w:rPr>
          <w:lang w:val="id_ID" w:bidi="id_ID"/>
        </w:rPr>
        <w:t>Yudas Iskariot adalah salah satu tamu dalam jamuan makan malam tersebut. Dia adalah salah satu murid Yesus, dan Dia kemudian mengkhianati Yesus, yang berarti bahwa Ia akan menempatkan Yesus di bawah kendali musuh-musuhnya. Ketika Yudas melihat Maria meminyaki kaki Yesus dengan minyak wangi yang mahal, ia mengajukan pertanyaan yang ditujukan sebagai kritik terhadap Maria. Dia berkata kepada mereka yang hadir pada jamuan makan malam itu, "Mengapa Maria tidak menjual minyak wangi ini? Itu bernilai tiga ratus dinar. Maria seharusnya memberikan uang itu kepada orang miskin." Dinar adalah mata uang Romawi yang terbuat dari perak. Anda dapat menerjemahkan dinar sebagai koin perak. Itu adalah uang resmi di Israel pada zaman Yesus. Satu dinar bernilai setara dengan upah satu hari untuk seorang pekerja. Jadi tiga ratus dinar setara dengan upah sekitar satu tahun. Minyak wangi itu bernilai sangat tinggi. Yudas mengatakan bahwa menjual minyak wangi itu adalah hal yang benar untuk dilakukan, sehingga orang-orang miskin bisa mendapatkan uang tersebut.</w:t>
      </w:r>
    </w:p>
    <w:p>
      <w:pPr/>
      <w:r>
        <w:rPr>
          <w:lang w:val="id_ID" w:bidi="id_ID"/>
        </w:rPr>
      </w:r>
      <w:r>
        <w:rPr>
          <w:lang w:val="id_ID" w:bidi="id_ID"/>
        </w:rPr>
        <w:t xml:space="preserve">Berhenti di sini dan lihatlah secara kelompok pada gambar </w:t>
      </w:r>
      <w:r>
        <w:rPr>
          <w:lang w:val="id_ID" w:bidi="id_ID"/>
        </w:rPr>
        <w:t>dinar</w:t>
      </w:r>
      <w:r>
        <w:rPr>
          <w:lang w:val="id_ID" w:bidi="id_ID"/>
        </w:rPr>
        <w:t xml:space="preserve"> dari zaman Yesus. Hentikan rekaman di sini. </w:t>
      </w:r>
    </w:p>
    <w:p>
      <w:pPr/>
      <w:r>
        <w:rPr>
          <w:lang w:val="id_ID" w:bidi="id_ID"/>
        </w:rPr>
      </w:r>
      <w:r>
        <w:rPr>
          <w:lang w:val="id_ID" w:bidi="id_ID"/>
        </w:rPr>
        <w:t>Yohanes sekarang memberikan kita informasi tambahan tentang Yudas, yang membantu kita untuk memahami mengapa Yudas mengatakan ini. Yudas mengatakan ini karena ia adalah seorang pencuri; ia tidak mengatakannya karena kepedulian terhadap orang miskin. Dia bertanggung jawab atas uang para murid, dan ia sering mencuri sebagian uang dari tas para murid. Itu adalah uang yang diberikan orang-orang kepada Yesus dan para murid untuk membeli hal-hal yang mereka butuhkan, seperti makanan. Yudas mendorong orang lain untuk memberi dengan murah hati kepada orang miskin. Namun, alasannya mengatakan hal itu bukan karena ia ingin membantu orang miskin. Sebaliknya, dia mengatakannya karena dia berharap untuk mencuri sebagian uang itu.</w:t>
      </w:r>
    </w:p>
    <w:p>
      <w:pPr/>
      <w:r>
        <w:rPr>
          <w:lang w:val="id_ID" w:bidi="id_ID"/>
        </w:rPr>
      </w:r>
      <w:r>
        <w:rPr>
          <w:lang w:val="id_ID" w:bidi="id_ID"/>
        </w:rPr>
        <w:t>Yesus berkata kepada Yudas agar membiarkan Maria sendirian. Itu adalah teguran kepada Yudas. Yesus tidak ingin Yudas menyulitkan Maria. Dia mengatakan kepada Yudas untuk berhenti mengkritiknya. Kata-kata Yesus yang sebenarnya adalah, "Biarkanlah dia, agar dia dapat menyimpan minyak wangi ini untuk hari penguburan-Ku." Kebanyakan sarjana Alkitab setuju bahwa makna sebenarnya dari apa yang dikatakan Yesus tidak jelas. Ada sejumlah kemungkinan penafsiran atas perkataan Yesus, tetapi kita tidak dapat memastikan penafsiran mana yang benar. Salah satu penafsiran itu adalah bahwa Maria menuangkan minyak wangi itu ke kaki Yesus untuk mengantisipasi kematian-Nya. Apa yang kita tahu adalah bahwa Maria telah menyimpan minyak wangi itu agar ia dapat menggunakannya sebelum penguburan Yesus, atau saat orang-orang akan meletakkan mayat Yesus di makam. Kebiasaan Yahudi adalah meminyaki mayat dengan minyak wangi atau minyak yang beraroma wangi sebelum mereka menempatkannya di makam. Dia mungkin tahu atau mungkin tidak tahu bahwa inilah sebabnya dia menyimpannya, tetapi Allah tahu. Apa yang dia lakukan adalah hal yang baik, dan itulah alasan mengapa Yudas tidak boleh mengkritiknya.</w:t>
      </w:r>
    </w:p>
    <w:p>
      <w:pPr/>
      <w:r>
        <w:rPr>
          <w:lang w:val="id_ID" w:bidi="id_ID"/>
        </w:rPr>
      </w:r>
      <w:r>
        <w:rPr>
          <w:lang w:val="id_ID" w:bidi="id_ID"/>
        </w:rPr>
        <w:t xml:space="preserve">Berhenti di sini dan diskusikan dalam kelompok: Dalam budaya anda bagaimana anda menentukan makna kisah ketika informasi yang diberikan seseorang kepada anda tidak memiliki semua detailnya? Hentikan rekaman di sini. </w:t>
      </w:r>
    </w:p>
    <w:p>
      <w:pPr/>
      <w:r>
        <w:rPr>
          <w:lang w:val="id_ID" w:bidi="id_ID"/>
        </w:rPr>
      </w:r>
      <w:r>
        <w:rPr>
          <w:lang w:val="id_ID" w:bidi="id_ID"/>
        </w:rPr>
        <w:t>Yesus melanjutkan, tetapi sekarang Ia tidak hanya berbicara kepada Yudas, tetapi Ia juga berbicara kepada para pengikut-Nya yang lain—mereka yang bersama-Nya dan para pengikut-Nya secara umum. Dia mengatakan bahwa akan selalu ada beberapa orang miskin yang tinggal di sekitar yang membutuhkan bantuan. "Orang miskin" merujuk pada orang-orang miskin, mereka yang tidak memiliki uang untuk membeli makanan dan pakaian yang cukup. Yesus berkata, "Sebab orang miskin selalu ada bersama kamu, tetapi Aku tidak selalu ada bersama kamu" Yesus membandingkan frasa "orang miskin" dengan kata "Aku" yang merujuk kepada diri-Nya Yesus tidak akan selalu berada di bumi bersama umatNya Mereka tidak akan selalu dapat menunjukkan kasih dan menghormatinya.</w:t>
      </w:r>
    </w:p>
    <w:p>
      <w:pPr/>
      <w:r>
        <w:rPr>
          <w:lang w:val="id_ID" w:bidi="id_ID"/>
        </w:rPr>
      </w:r>
      <w:r>
        <w:rPr>
          <w:lang w:val="id_ID" w:bidi="id_ID"/>
        </w:rPr>
        <w:t>Sekarang sejumlah besar orang Yahudi yang tinggal di Yudea mendengar kabar bahwa Yesus berada di Betania. Beberapa orang Yahudi itu tidak percaya kepada Yesus sebagai Mesias, Juru Selamat yang dijanjikan, pada saat ini. Mereka datang karena mereka ingin melihat Yesus yang terkenal karena melakukan mujizat dan mereka ingin melihat Lazarus yang telah mati selama empat hari, tetapi sekarang hidup kembali karena Yesus membangkitkannya dari kematian. Dengan datang ke Betania, orang-orang Yahudi itu tidak menaati perintah dewan Yahudi di Yerusalem yang mengatakan kepada orang-orang bahwa siapa pun yang tahu di mana Yesus berada harus melaporkan lokasi-Nya kepada dewan itu, agar mereka dapat menangkap-Nya.</w:t>
      </w:r>
    </w:p>
    <w:p>
      <w:pPr/>
      <w:r>
        <w:rPr>
          <w:lang w:val="id_ID" w:bidi="id_ID"/>
        </w:rPr>
      </w:r>
      <w:r>
        <w:rPr>
          <w:lang w:val="id_ID" w:bidi="id_ID"/>
        </w:rPr>
        <w:t xml:space="preserve">Yohanes menjelaskan bahwa para imam kepala membuat rencana untuk membunuh Lazarus serta Yesus. Fakta bahwa Ia masih hidup menunjukkan kuasa Yesus yang besar. Para imam kepala membuat rencana itu ketika dewan Yahudi bertemu di Yerusalem. Karena Yesus membangkitkan Lazarus dari kematian, banyak orang Yahudi dari Yudea menolak para imam dan berpaling kepada Yesus untuk percaya kepada-Nya. Mereka percaya bahwa Yesus adalah Mesias, Juru Selamat yang dijanjikan. Ini berarti bahwa mereka memercayai fakta-fakta tentang siapa Yesus dan apa yang Ia lakukan. Ini juga berarti bahwa mereka percaya kepada Yesus bukan kepada diri mereka sendiri atau orang lain. </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12:1–11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tujuh adegan.</w:t>
      </w:r>
    </w:p>
    <w:p>
      <w:pPr/>
      <w:r>
        <w:rPr>
          <w:lang w:val="id_ID" w:bidi="id_ID"/>
        </w:rPr>
      </w:r>
      <w:r>
        <w:rPr>
          <w:b/>
          <w:lang w:val="id_ID" w:bidi="id_ID"/>
        </w:rPr>
        <w:t>Dalam adegan pertama:</w:t>
      </w:r>
      <w:r>
        <w:rPr>
          <w:lang w:val="id_ID" w:bidi="id_ID"/>
        </w:rPr>
        <w:t xml:space="preserve"> Yesus dan para murid-Nya melakukan perjalanan dari Efraim ke Betania tempat Maria, Marta, dan Lazarus tinggal.</w:t>
      </w:r>
    </w:p>
    <w:p>
      <w:pPr/>
      <w:r>
        <w:rPr>
          <w:lang w:val="id_ID" w:bidi="id_ID"/>
        </w:rPr>
      </w:r>
      <w:r>
        <w:rPr>
          <w:b/>
          <w:lang w:val="id_ID" w:bidi="id_ID"/>
        </w:rPr>
        <w:t>Dalam adegan kedua:</w:t>
      </w:r>
      <w:r>
        <w:rPr>
          <w:lang w:val="id_ID" w:bidi="id_ID"/>
        </w:rPr>
        <w:t xml:space="preserve"> Keluarga dan teman-teman Lazarus menyiapkan makan malam untuk menghormati Yesus karena Ia membangkitkan Lazarus dari kematian.</w:t>
      </w:r>
    </w:p>
    <w:p>
      <w:pPr/>
      <w:r>
        <w:rPr>
          <w:lang w:val="id_ID" w:bidi="id_ID"/>
        </w:rPr>
      </w:r>
      <w:r>
        <w:rPr>
          <w:b/>
          <w:lang w:val="id_ID" w:bidi="id_ID"/>
        </w:rPr>
        <w:t>Dalam adegan ketiga:</w:t>
      </w:r>
      <w:r>
        <w:rPr>
          <w:lang w:val="id_ID" w:bidi="id_ID"/>
        </w:rPr>
        <w:t xml:space="preserve"> Maria, saudara perempuan Lazarus dan Marta, membawa botol besar minyak wangi yang mahal, meminyaki kaki Yesus dengan itu, dan menyeka kaki Yesus dengan rambutnya.</w:t>
      </w:r>
    </w:p>
    <w:p>
      <w:pPr/>
      <w:r>
        <w:rPr>
          <w:lang w:val="id_ID" w:bidi="id_ID"/>
        </w:rPr>
      </w:r>
      <w:r>
        <w:rPr>
          <w:b/>
          <w:lang w:val="id_ID" w:bidi="id_ID"/>
        </w:rPr>
        <w:t>Dalam adegan keempat:</w:t>
      </w:r>
      <w:r>
        <w:rPr>
          <w:lang w:val="id_ID" w:bidi="id_ID"/>
        </w:rPr>
        <w:t xml:space="preserve"> Yudas Iskariot mempertanyakan tindakan Maria dengan mengatakan bahwa minyak wangi itu seharusnya dijual dan uang dari penjualan itu diberikan kepada orang miskin.</w:t>
      </w:r>
    </w:p>
    <w:p>
      <w:pPr/>
      <w:r>
        <w:rPr>
          <w:lang w:val="id_ID" w:bidi="id_ID"/>
        </w:rPr>
      </w:r>
      <w:r>
        <w:rPr>
          <w:b/>
          <w:lang w:val="id_ID" w:bidi="id_ID"/>
        </w:rPr>
        <w:t>Dalam adegan kelima:</w:t>
      </w:r>
      <w:r>
        <w:rPr>
          <w:lang w:val="id_ID" w:bidi="id_ID"/>
        </w:rPr>
        <w:t xml:space="preserve"> Yesus membela tindakan Maria dengan mengatakan kepada Yudas untuk membiarkannya, karena Maria telah menyimpan minyak wangi itu, dan tidak menjualnya, sehingga ia dapat menggunakannya untuk penguburan Yesus. Yesus mengatakan kepada para pengikut-Nya bahwa akan selalu ada orang-orang miskin di antara mereka untuk dirawat, tetapi Ia tidak akan selalu bersama mereka.</w:t>
      </w:r>
    </w:p>
    <w:p>
      <w:pPr/>
      <w:r>
        <w:rPr>
          <w:lang w:val="id_ID" w:bidi="id_ID"/>
        </w:rPr>
      </w:r>
      <w:r>
        <w:rPr>
          <w:b/>
          <w:lang w:val="id_ID" w:bidi="id_ID"/>
        </w:rPr>
        <w:t>Dalam adegan keenam:</w:t>
      </w:r>
      <w:r>
        <w:rPr>
          <w:lang w:val="id_ID" w:bidi="id_ID"/>
        </w:rPr>
        <w:t xml:space="preserve"> Sekelompok besar orang Yahudi mengetahui bahwa Yesus berada di Betania. Mereka datang ke Betania karena mereka ingin melihat Yesus dan karena mereka ingin melihat Lazarus, yang sudah mati, tetapi hidup kembali melalui mukjizat Yesus.</w:t>
      </w:r>
    </w:p>
    <w:p>
      <w:pPr/>
      <w:r>
        <w:rPr>
          <w:lang w:val="id_ID" w:bidi="id_ID"/>
        </w:rPr>
      </w:r>
      <w:r>
        <w:rPr>
          <w:b/>
          <w:lang w:val="id_ID" w:bidi="id_ID"/>
        </w:rPr>
        <w:t>Dalam adegan ketujuh:</w:t>
      </w:r>
      <w:r>
        <w:rPr>
          <w:lang w:val="id_ID" w:bidi="id_ID"/>
        </w:rPr>
        <w:t xml:space="preserve"> Yohanes mengatakan kepada kita bahwa para imam kepala juga telah membuat rencana untuk membunuh Lazarus serta Yesus. Karena mukjizat Lazarus hidup kembali, banyak orang Yahudi dari Yudea menolak para imam Yahudi dan mereka percaya kepada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Lazarus (orang miskin)</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Yudas Iskariot</w:t>
      </w:r>
    </w:p>
    <w:p>
      <w:pPr>
        <w:pStyle w:val="ListBullet"/>
        <w:spacing w:line="240" w:lineRule="auto"/>
        <w:ind w:left="720"/>
      </w:pPr>
      <w:r>
        <w:rPr>
          <w:lang w:val="id_ID" w:bidi="id_ID"/>
        </w:rPr>
      </w:r>
      <w:r>
        <w:rPr>
          <w:lang w:val="id_ID" w:bidi="id_ID"/>
        </w:rPr>
        <w:t xml:space="preserve">Para tamu lain di meja tersebut, termasuk para murid Yesus </w:t>
      </w:r>
    </w:p>
    <w:p>
      <w:pPr>
        <w:pStyle w:val="ListBullet"/>
        <w:spacing w:line="240" w:lineRule="auto"/>
        <w:ind w:left="720"/>
      </w:pPr>
      <w:r>
        <w:rPr>
          <w:lang w:val="id_ID" w:bidi="id_ID"/>
        </w:rPr>
      </w:r>
      <w:r>
        <w:rPr>
          <w:lang w:val="id_ID" w:bidi="id_ID"/>
        </w:rPr>
        <w:t>Kerumunan besar orang Yahudi</w:t>
      </w:r>
    </w:p>
    <w:p>
      <w:pPr>
        <w:pStyle w:val="ListBullet"/>
        <w:spacing w:line="240" w:lineRule="auto"/>
        <w:ind w:left="720"/>
      </w:pPr>
      <w:r>
        <w:rPr>
          <w:lang w:val="id_ID" w:bidi="id_ID"/>
        </w:rPr>
      </w:r>
      <w:r>
        <w:rPr>
          <w:lang w:val="id_ID" w:bidi="id_ID"/>
        </w:rPr>
        <w:t>Dan para imam kepala</w:t>
      </w:r>
    </w:p>
    <w:p>
      <w:pPr/>
      <w:r>
        <w:rPr>
          <w:lang w:val="id_ID" w:bidi="id_ID"/>
        </w:rPr>
      </w:r>
      <w:r>
        <w:rPr>
          <w:lang w:val="id_ID" w:bidi="id_ID"/>
        </w:rPr>
        <w:t>Bersama kelompok, perhatikan bagian-bagian dari latar belakang perikop ini.</w:t>
      </w:r>
    </w:p>
    <w:p>
      <w:pPr/>
      <w:r>
        <w:rPr>
          <w:lang w:val="id_ID" w:bidi="id_ID"/>
        </w:rPr>
      </w:r>
      <w:r>
        <w:rPr>
          <w:lang w:val="id_ID" w:bidi="id_ID"/>
        </w:rPr>
        <w:t>Itu enam hari sebelum perayaan Paskah, sebuah perayaan Yahudi. Menurut perikop lain dalam Injil Yohanes, Paskah dimulai pada Jumat malam berikutnya. Jadi peristiwa-peristiwa dalam perikop ini pasti terjadi pada Sabtu malam sebelumnya. Yesus datang dari kota Efraim ke Betania, sebuah desa sekitar 3 kilometer di sebelah timur Yerusalem. Di sinilah Maria, Marta, dan Lazarus, orang yang dibangkitkan Yesus dari kematian, hidup. Efraim berada 20 kilometer di utara Betania. Yesus akan membutuhkan waktu sekitar satu hari untuk sampai ke sana dengan berjalan kaki.</w:t>
      </w:r>
    </w:p>
    <w:p>
      <w:pPr/>
      <w:r>
        <w:rPr>
          <w:lang w:val="id_ID" w:bidi="id_ID"/>
        </w:rPr>
      </w:r>
      <w:r>
        <w:rPr>
          <w:lang w:val="id_ID" w:bidi="id_ID"/>
        </w:rPr>
        <w:t xml:space="preserve">Berhenti di sini dan sebagai kelompok lihatlah peta Israel pada zaman Yesus yang menunjukkan kota-kota </w:t>
      </w:r>
      <w:r>
        <w:rPr>
          <w:lang w:val="id_ID" w:bidi="id_ID"/>
        </w:rPr>
        <w:t>Yerusalem, Efraim, dan Betania</w:t>
      </w:r>
      <w:r>
        <w:rPr>
          <w:lang w:val="id_ID" w:bidi="id_ID"/>
        </w:rPr>
        <w:t xml:space="preserve">. Hentikan rekaman di sini. </w:t>
      </w:r>
    </w:p>
    <w:p>
      <w:pPr/>
      <w:r>
        <w:rPr>
          <w:lang w:val="id_ID" w:bidi="id_ID"/>
        </w:rPr>
      </w:r>
      <w:r>
        <w:rPr>
          <w:lang w:val="id_ID" w:bidi="id_ID"/>
        </w:rPr>
        <w:t>Selanjutnya Yohanes berkata, "Mereka mengadakan jamuan makan malam untuknya di sana." Ini berarti bahwa mungkin anggota keluarga Lazarus, atau mungkin teman dan tetangganya secara umum, menyiapkan makan malam untuk menghormati Yesus. Kita tahu bahwa makan malam itu berada di Betania, tetapi teks itu tidak menyebutkan lokasi yang tepat. Marta, saudara perempuan Lazarus, menyajikan makanan kepada para tamu pada perjamuan makan malam itu dan Lazarus sedang bersandar di meja bersama para tamu lainnya. Kata "dan" menunjukkan bahwa Marta dan Lazarus melakukan hal-hal yang berbeda pada saat yang sama. Marta menyajikan makanan sementara Lazarus berbaring di meja bersama para tamu lainnya. Sementara berbaring, kepala seseorang bersandar di dekat dada orang yang makan di samping anda.</w:t>
      </w:r>
    </w:p>
    <w:p>
      <w:pPr/>
      <w:r>
        <w:rPr>
          <w:lang w:val="id_ID" w:bidi="id_ID"/>
        </w:rPr>
      </w:r>
      <w:r>
        <w:rPr>
          <w:lang w:val="id_ID" w:bidi="id_ID"/>
        </w:rPr>
        <w:t xml:space="preserve">Berhenti di sini dan diskusikan pertanyaan ini dalam kelompok: Kata- atau ungkapan apa yang anda gunakan dalam bahasa anda ketika Anda berbicara tentang satu orang yang melakukan sesuatu yang benar-benar berbeda dari orang lain pada waktu yang sama? Hentikan rekaman di sini. </w:t>
      </w:r>
    </w:p>
    <w:p>
      <w:pPr/>
      <w:r>
        <w:rPr>
          <w:lang w:val="id_ID" w:bidi="id_ID"/>
        </w:rPr>
      </w:r>
      <w:r>
        <w:rPr>
          <w:lang w:val="id_ID" w:bidi="id_ID"/>
        </w:rPr>
        <w:t xml:space="preserve">Berhenti di sini dan lihatlah bersama-sama sebuah gambar </w:t>
      </w:r>
      <w:r>
        <w:rPr>
          <w:lang w:val="id_ID" w:bidi="id_ID"/>
        </w:rPr>
        <w:t>orang-orang di zaman Yesus yang sedang bersandar di meja saat makan</w:t>
      </w:r>
      <w:r>
        <w:rPr>
          <w:lang w:val="id_ID" w:bidi="id_ID"/>
        </w:rPr>
        <w:t xml:space="preserve">. Hentikan rekaman di sini. </w:t>
      </w:r>
    </w:p>
    <w:p>
      <w:pPr/>
      <w:r>
        <w:rPr>
          <w:lang w:val="id_ID" w:bidi="id_ID"/>
        </w:rPr>
      </w:r>
      <w:r>
        <w:rPr>
          <w:lang w:val="id_ID" w:bidi="id_ID"/>
        </w:rPr>
        <w:t>Maria mendapatkan setengah liter nard murni, yang merupakan minyak wangi yang mahal, dan membawanya ke ruang tempat makan malam diadakan. Maria meminyaki kaki Yesus dengan minyak wangi. Dia menuangkan semua minyak wangi itu di atas kaki Yesus. Semua orang di rumah tempat Yesus berada bisa mencium aroma minyak wangi itu.</w:t>
      </w:r>
    </w:p>
    <w:p>
      <w:pPr/>
      <w:r>
        <w:rPr>
          <w:lang w:val="id_ID" w:bidi="id_ID"/>
        </w:rPr>
      </w:r>
      <w:r>
        <w:rPr>
          <w:lang w:val="id_ID" w:bidi="id_ID"/>
        </w:rPr>
        <w:t>Tetapi Yudas Iskariot, yang adalah salah satu murid dan yang kemudian mengkhianati Yesus, mengajukan pertanyaan yang ditujukan sebagai kritik kepada Maria. Penting untuk dicatat bahwa Yohanes memulai bagian ini dengan kata "tetapi." Bagian ini memperkenalkan apa yang dikatakan Yudas ketika ia melihat apa yang dilakukan Maria. Dia berkata kepada mereka yang hadir pada jamuan makan malam itu, "Mengapa Maria tidak menjual minyak wangi ini? Itu bernilai tiga ratus dinar. Maria seharusnya memberikan uang itu kepada orang miskin." Pertanyaannya lebih seperti pernyataan yang berkata, "Maria seharusnya menjual minyak wangi itu seharga tiga ratus dinar dan memberikan uang itu kepada orang-orang miskin."</w:t>
      </w:r>
    </w:p>
    <w:p>
      <w:pPr/>
      <w:r>
        <w:rPr>
          <w:lang w:val="id_ID" w:bidi="id_ID"/>
        </w:rPr>
      </w:r>
      <w:r>
        <w:rPr>
          <w:lang w:val="id_ID" w:bidi="id_ID"/>
        </w:rPr>
        <w:t xml:space="preserve">Berhenti di sini dan lihatlah secara kelompok pada gambar </w:t>
      </w:r>
      <w:r>
        <w:rPr>
          <w:lang w:val="id_ID" w:bidi="id_ID"/>
        </w:rPr>
        <w:t>dinar</w:t>
      </w:r>
      <w:r>
        <w:rPr>
          <w:lang w:val="id_ID" w:bidi="id_ID"/>
        </w:rPr>
        <w:t xml:space="preserve"> dari zaman Yesus. Hentikan rekaman di sini. </w:t>
      </w:r>
    </w:p>
    <w:p>
      <w:pPr/>
      <w:r>
        <w:rPr>
          <w:lang w:val="id_ID" w:bidi="id_ID"/>
        </w:rPr>
      </w:r>
      <w:r>
        <w:rPr>
          <w:lang w:val="id_ID" w:bidi="id_ID"/>
        </w:rPr>
        <w:t>Yohanes sekarang memberikan kita informasi tambahan tentang Yudas, yang membantu kita untuk memahami mengapa Yudas mengatakan ini. "Dia mengatakan ini, bukan karena ia peduli kepada orang miskin, tetapi karena ia adalah seorang pencuri, dan bertanggung jawab atas kantong uang, dia biasa mengambil sendiri atas apa yang dimasukkan ke dalamnya."</w:t>
      </w:r>
    </w:p>
    <w:p>
      <w:pPr/>
      <w:r>
        <w:rPr>
          <w:lang w:val="id_ID" w:bidi="id_ID"/>
        </w:rPr>
      </w:r>
      <w:r>
        <w:rPr>
          <w:lang w:val="id_ID" w:bidi="id_ID"/>
        </w:rPr>
        <w:t xml:space="preserve">Berhenti di sini dan diskusikan dalam kelompok: Bagaimana anda memperkenalkan informasi tambahan, yang bukan bagian dari kisah dalam bahasa anda? Hentikan rekaman di sini. </w:t>
      </w:r>
    </w:p>
    <w:p>
      <w:pPr/>
      <w:r>
        <w:rPr>
          <w:lang w:val="id_ID" w:bidi="id_ID"/>
        </w:rPr>
      </w:r>
      <w:r>
        <w:rPr>
          <w:lang w:val="id_ID" w:bidi="id_ID"/>
        </w:rPr>
        <w:t xml:space="preserve">Yesus mengatakan kepada Yudas untuk meninggalkan Maria sendirian. Dia menegur Yudas. Yesus tidak ingin Yudas menyulitkan Maria. Dia mengatakan kepada Yudas untuk berhenti mengkritiknya. Kata-kata Yesus yang sebenarnya adalah, "Biarkanlah dia, agar dia dapat menyimpan minyak wangi ini untuk hari penguburan-Ku." Kebanyakan sarjana Alkitab setuju bahwa makna sebenarnya dari apa yang dikatakan Yesus tidak jelas. Terjemahan anda harus menunjukkan bahwa Maria telah menyimpan minyak wangi itu, dan tidak menjualnya, sehingga ia dapat menggunakannya untuk penguburan Yesus. Dia mungkin tahu atau mungkin tidak tahu bahwa inilah sebabnya dia menyimpannya, tetapi Allah tahu. Dan ini adalah hal yang baik, dan itulah alasan mengapa Yudas tidak boleh mengkritiknya. </w:t>
      </w:r>
    </w:p>
    <w:p>
      <w:pPr/>
      <w:r>
        <w:rPr>
          <w:lang w:val="id_ID" w:bidi="id_ID"/>
        </w:rPr>
      </w:r>
      <w:r>
        <w:rPr>
          <w:lang w:val="id_ID" w:bidi="id_ID"/>
        </w:rPr>
        <w:t>Yesus melanjutkan dengan berkata, "Sebab orang miskin akan selalu ada bersama kamu, tetapi Aku tidak selalu ada bersama kamu" Penting untuk dicatat bahwa dalam kalimat sebelumnya, Yesus berbicara kepada Yudas, tetapi sekarang kata "kamu" berada dalam bentuk jamak, yang berarti bahwa Ia menyapa para pengikut-Nya yang lain secara umum. Kata "tetapi" memperkenalkan sebuah kontras. Mereka akan selalu memiliki orang-orang miskin, tetapi mereka tidak akan selalu memiliki Yesus.</w:t>
      </w:r>
    </w:p>
    <w:p>
      <w:pPr/>
      <w:r>
        <w:rPr>
          <w:lang w:val="id_ID" w:bidi="id_ID"/>
        </w:rPr>
      </w:r>
      <w:r>
        <w:rPr>
          <w:lang w:val="id_ID" w:bidi="id_ID"/>
        </w:rPr>
        <w:t xml:space="preserve">Berhenti di sini dan diskusikan dalam kelompok: Kata-kata apa yang anda gunakan untuk menyajikan fakta atau penjelasan yang berbeda dalam bahasa anda? Hentikan rekaman di sini. </w:t>
      </w:r>
    </w:p>
    <w:p>
      <w:pPr/>
      <w:r>
        <w:rPr>
          <w:lang w:val="id_ID" w:bidi="id_ID"/>
        </w:rPr>
      </w:r>
      <w:r>
        <w:rPr>
          <w:lang w:val="id_ID" w:bidi="id_ID"/>
        </w:rPr>
        <w:t>Sekarang sejumlah besar orang Yahudi yang tinggal di Yudea mendengar kabar bahwa Yesus berada di Betania. Mereka datang karena mereka ingin melihat Yesus dan karena mereka ingin melihat Lazarus yang telah mati selama empat hari, tetapi sekarang hidup lagi karena Yesus membangkitkannya dari kematian. Kata "sekarang" sering kali mengawali bagian baru dalam sebuah cerita.</w:t>
      </w:r>
    </w:p>
    <w:p>
      <w:pPr/>
      <w:r>
        <w:rPr>
          <w:lang w:val="id_ID" w:bidi="id_ID"/>
        </w:rPr>
      </w:r>
      <w:r>
        <w:rPr>
          <w:lang w:val="id_ID" w:bidi="id_ID"/>
        </w:rPr>
        <w:t xml:space="preserve">Berhenti di sini dan diskusikan dalam kelompok: Kata-kata apa yang anda gunakan dalam bahasa anda untuk memperkenalkan bagian baru dari kisah itu? Hentikan rekaman di sini. </w:t>
      </w:r>
    </w:p>
    <w:p>
      <w:pPr/>
      <w:r>
        <w:rPr>
          <w:lang w:val="id_ID" w:bidi="id_ID"/>
        </w:rPr>
      </w:r>
      <w:r>
        <w:rPr>
          <w:lang w:val="id_ID" w:bidi="id_ID"/>
        </w:rPr>
        <w:t xml:space="preserve">Yohanes menjelaskan bahwa para imam kepala membuat rencana untuk membunuh Lazarus serta Yesus. Fakta bahwa Ia masih hidup menunjukkan kuasa Yesus yang besar. Para imam kepala membuat rencana itu ketika dewan Yahudi bertemu di Yerusalem. Karena Yesus membangkitkan Lazarus dari kematian, banyak orang Yahudi dari Yudea menolak para imam dan berpaling kepada Yesus untuk percaya kepada-Nya. </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12:1–11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tujuh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Lazarus (orang miskin)</w:t>
      </w:r>
    </w:p>
    <w:p>
      <w:pPr>
        <w:pStyle w:val="ListBullet"/>
        <w:spacing w:line="240" w:lineRule="auto"/>
        <w:ind w:left="720"/>
      </w:pPr>
      <w:r>
        <w:rPr>
          <w:lang w:val="id_ID" w:bidi="id_ID"/>
        </w:rPr>
      </w:r>
      <w:r>
        <w:rPr>
          <w:lang w:val="id_ID" w:bidi="id_ID"/>
        </w:rPr>
        <w:t>Marta</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Yudas Iskariot</w:t>
      </w:r>
    </w:p>
    <w:p>
      <w:pPr>
        <w:pStyle w:val="ListBullet"/>
        <w:spacing w:line="240" w:lineRule="auto"/>
        <w:ind w:left="720"/>
      </w:pPr>
      <w:r>
        <w:rPr>
          <w:lang w:val="id_ID" w:bidi="id_ID"/>
        </w:rPr>
      </w:r>
      <w:r>
        <w:rPr>
          <w:lang w:val="id_ID" w:bidi="id_ID"/>
        </w:rPr>
        <w:t>Para tamu lain di meja tersebut, termasuk para murid Yesus</w:t>
      </w:r>
    </w:p>
    <w:p>
      <w:pPr>
        <w:pStyle w:val="ListBullet"/>
        <w:spacing w:line="240" w:lineRule="auto"/>
        <w:ind w:left="720"/>
      </w:pPr>
      <w:r>
        <w:rPr>
          <w:lang w:val="id_ID" w:bidi="id_ID"/>
        </w:rPr>
      </w:r>
      <w:r>
        <w:rPr>
          <w:lang w:val="id_ID" w:bidi="id_ID"/>
        </w:rPr>
        <w:t>Kerumunan besar orang Yahudi</w:t>
      </w:r>
    </w:p>
    <w:p>
      <w:pPr>
        <w:pStyle w:val="ListBullet"/>
        <w:spacing w:line="240" w:lineRule="auto"/>
        <w:ind w:left="720"/>
      </w:pPr>
      <w:r>
        <w:rPr>
          <w:lang w:val="id_ID" w:bidi="id_ID"/>
        </w:rPr>
      </w:r>
      <w:r>
        <w:rPr>
          <w:lang w:val="id_ID" w:bidi="id_ID"/>
        </w:rPr>
        <w:t>Dan para imam kepala</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Enam hari sebelum perayaan Paskah dimulai, Yesus datang ke Betania, tempat tinggal Lazarus, orang yang telah dibangkitkan Yesus dari kematian.</w:t>
      </w:r>
    </w:p>
    <w:p>
      <w:pPr/>
      <w:r>
        <w:rPr>
          <w:lang w:val="id_ID" w:bidi="id_ID"/>
        </w:rPr>
      </w:r>
      <w:r>
        <w:rPr>
          <w:lang w:val="id_ID" w:bidi="id_ID"/>
        </w:rPr>
        <w:t>Teman-teman dan keluarga Lazarus menyiapkan makan malam untuk menghormati Yesus. Marta sedang menyajikan makanan dan Lazarus sedang duduk di meja bersama Yesus dan para tamu lainnya.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Lazarus, "Apa yang anda rasakan atau pikirkan?" Orang itu mungkin menjawab seperti, "Saya masih tidak percaya bahwa Aku masih hidup!" atau "Aku sangat senang berada di sini bersama Yesus dan keluarga dan teman-temanku!" atau "Sekarang orang-orang Yahudi akan tahu bahwa Yesus adalah Mesias!"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Maria membawa sebuah guci berisi setengah liter minyak wangi mahal yang terbuat dari sari narwastu, dan ia meminyaki kaki Yesus dengan minyak wangi itu. Kemudian ia menyeka kaki-Nya dengan rambutnya. Dan aroma minyak wangi itu memenuhi seluruh rumah.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Maria, "Apa yang Anda rasakan atau pikirkan?" Orang itu mungkin menjawab hal-hal seperti, "Yesus, Sang Kudus! Kamu membangkitkan saudaraku dari kematian!" atau "Yesus, aku menyembah-Mu! Semoga nama-Mu dimuliakan!" atau "Aku tidak layak, hanya Engkau yang layak!"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Tetapi Yudas Iskariot, murid yang kemudian akan mengkhianati Yesus, mengkritik Maria. Dia berkata, "Mengapa minyak wangi ini tidak dijual seharga tiga ratus dinar dan diberikan kepada orang miskin?" Dia tidak mengatakan ini karena ia peduli pada orang miskin. Dia mengatakan ini karena dia adalah seorang pencuri. Dia adalah penjaga kas umum milik Yesus dan para murid dan dia biasa mencuri darinya.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Yudas, "Apa yang kamu rasakan atau pikirkan?" Orang itu mungkin menjawab hal-hal seperti, "Sungguh membuang-buang uang!" atau "Dia menuangkan seluruh botol minyak wangi yang mahal itu ke atas kakiNya!" atau "Mengapa Yesus mengizinkannya?" dan "Saya bisa kaya dengan 300 dinar. Saya bisa mendapatkan upah satu tahun tambahan jika ia menjual barang itu. Dia menipu saya agar mendapat banyak uang!"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Maka Yesus membela Maria, berkata kepada Yudas, "Biarkanlah dia." Dia telah menyimpan minyak wangi itu sehingga ia dapat menggunakannya untuk penguburan saya." Yesus juga mengatakan bahwa para murid-Nya akan selalu memiliki orang miskin di antara mereka untuk dirawat, tetapi Ia tidak akan selalu bersama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seperti, "Maria benar-benar tahu siapa Aku!" atau "Bapa, terima kasih karena Engkau menaruhnya di hati Maria untuk menyimpan minyak wangi untuk penguburan-Ku."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banyak orang Yahudi setempat mendengar bahwa Yesus tiba di Betania, mereka juga datang karena mereka ingin melihat-Nya dan mereka ingin melihat Lazarus, orang yang telah dibangkitkan Yesus dari kematian.</w:t>
      </w:r>
    </w:p>
    <w:p>
      <w:pPr/>
      <w:r>
        <w:rPr>
          <w:lang w:val="id_ID" w:bidi="id_ID"/>
        </w:rPr>
      </w:r>
      <w:r>
        <w:rPr>
          <w:lang w:val="id_ID" w:bidi="id_ID"/>
        </w:rPr>
        <w:t>Namun, para imam kepala membuat rencana untuk membunuh Lazarus, serta Yesus.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12:1–11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Enam hari sebelum </w:t>
      </w:r>
      <w:r>
        <w:rPr>
          <w:b/>
          <w:lang w:val="id_ID" w:bidi="id_ID"/>
        </w:rPr>
        <w:t>Paskah</w:t>
      </w:r>
      <w:r>
        <w:rPr>
          <w:lang w:val="id_ID" w:bidi="id_ID"/>
        </w:rPr>
        <w:t xml:space="preserve">, Yesus datang ke Betania tempat Lazarus berada, yang telah dibangkitkan Yesus dari kematian. Gunakan kata yang sama untuk Paskah seperti yang anda gunakan dalam perikop sebelumnya. Untuk informasi lebih lanjut tentang </w:t>
      </w:r>
      <w:r>
        <w:rPr>
          <w:lang w:val="id_ID" w:bidi="id_ID"/>
        </w:rPr>
        <w:t>Paskah</w:t>
      </w:r>
      <w:r>
        <w:rPr>
          <w:lang w:val="id_ID" w:bidi="id_ID"/>
        </w:rPr>
        <w:t xml:space="preserve"> lihat Glosarium Utama. </w:t>
      </w:r>
    </w:p>
    <w:p>
      <w:pPr/>
      <w:r>
        <w:rPr>
          <w:lang w:val="id_ID" w:bidi="id_ID"/>
        </w:rPr>
      </w:r>
      <w:r>
        <w:rPr>
          <w:lang w:val="id_ID" w:bidi="id_ID"/>
        </w:rPr>
        <w:t xml:space="preserve">Tetapi Yudas Iskariot, salah satu </w:t>
      </w:r>
      <w:r>
        <w:rPr>
          <w:b/>
          <w:lang w:val="id_ID" w:bidi="id_ID"/>
        </w:rPr>
        <w:t>muridnya</w:t>
      </w:r>
      <w:r>
        <w:rPr>
          <w:lang w:val="id_ID" w:bidi="id_ID"/>
        </w:rPr>
        <w:t xml:space="preserve">—orang yang akan mengkhianatinya—berkata, "Mengapa minyak wangi ini tidak dijual seharga tiga ratus dinar dan diberikan kepada orang </w:t>
      </w:r>
      <w:r>
        <w:rPr>
          <w:b/>
          <w:lang w:val="id_ID" w:bidi="id_ID"/>
        </w:rPr>
        <w:t>miskin</w:t>
      </w:r>
      <w:r>
        <w:rPr>
          <w:lang w:val="id_ID" w:bidi="id_ID"/>
        </w:rPr>
        <w:t>?"</w:t>
      </w:r>
    </w:p>
    <w:p>
      <w:pPr/>
      <w:r>
        <w:rPr>
          <w:lang w:val="id_ID" w:bidi="id_ID"/>
        </w:rPr>
      </w:r>
      <w:r>
        <w:rPr>
          <w:lang w:val="id_ID" w:bidi="id_ID"/>
        </w:rPr>
        <w:t xml:space="preserve">Gunakan kata yang sama untuk </w:t>
      </w:r>
      <w:r>
        <w:rPr>
          <w:b/>
          <w:lang w:val="id_ID" w:bidi="id_ID"/>
        </w:rPr>
        <w:t>para murid</w:t>
      </w:r>
      <w:r>
        <w:rPr>
          <w:lang w:val="id_ID" w:bidi="id_ID"/>
        </w:rPr>
        <w:t xml:space="preserve"> seperti yang anda gunakan dalam perikop sebelumnya. Untuk informasi lebih lanjut tentang </w:t>
      </w:r>
      <w:r>
        <w:rPr>
          <w:lang w:val="id_ID" w:bidi="id_ID"/>
        </w:rPr>
        <w:t>murid-murid</w:t>
      </w:r>
      <w:r>
        <w:rPr>
          <w:lang w:val="id_ID" w:bidi="id_ID"/>
        </w:rPr>
        <w:t>, lihat Daftar Kata Utama.</w:t>
      </w:r>
    </w:p>
    <w:p>
      <w:pPr/>
      <w:r>
        <w:rPr>
          <w:lang w:val="id_ID" w:bidi="id_ID"/>
        </w:rPr>
      </w:r>
      <w:r>
        <w:rPr>
          <w:b/>
          <w:lang w:val="id_ID" w:bidi="id_ID"/>
        </w:rPr>
        <w:t>Dinar</w:t>
      </w:r>
      <w:r>
        <w:rPr>
          <w:lang w:val="id_ID" w:bidi="id_ID"/>
        </w:rPr>
        <w:t xml:space="preserve"> adalah mata uang Romawi yang terbuat dari perak. Itu adalah uang resmi di Israel pada zaman Yesus. Setiap dinar memiliki gambar kaisar Romawi yang berkuasa saat itu. Pada zaman Yesus, itu adalah gambar Kaisar Tiberius. Satu </w:t>
      </w:r>
      <w:r>
        <w:rPr>
          <w:b/>
          <w:lang w:val="id_ID" w:bidi="id_ID"/>
        </w:rPr>
        <w:t>dinar bernilai</w:t>
      </w:r>
      <w:r>
        <w:rPr>
          <w:lang w:val="id_ID" w:bidi="id_ID"/>
        </w:rPr>
        <w:t xml:space="preserve"> setara dengan upah satu hari untuk seorang pekerja. Karena dinar terbuat dari perak, anda dapat menerjemahkan dinar sebagai koin perak. Gunakan kata yang sama untuk dinar seperti yang anda gunakan dalam perikop sebelumnya. Untuk informasi lebih lanjut tentang </w:t>
      </w:r>
      <w:r>
        <w:rPr>
          <w:lang w:val="id_ID" w:bidi="id_ID"/>
        </w:rPr>
        <w:t>dinar</w:t>
      </w:r>
      <w:r>
        <w:rPr>
          <w:lang w:val="id_ID" w:bidi="id_ID"/>
        </w:rPr>
        <w:t>, lihat Glosarium Utama.</w:t>
      </w:r>
    </w:p>
    <w:p>
      <w:pPr/>
      <w:r>
        <w:rPr>
          <w:lang w:val="id_ID" w:bidi="id_ID"/>
        </w:rPr>
      </w:r>
      <w:r>
        <w:rPr>
          <w:lang w:val="id_ID" w:bidi="id_ID"/>
        </w:rPr>
        <w:t xml:space="preserve">Berhenti di sini secara berkelompok, dan lihatlah bersama gambar </w:t>
      </w:r>
      <w:r>
        <w:rPr>
          <w:lang w:val="id_ID" w:bidi="id_ID"/>
        </w:rPr>
        <w:t>dinar</w:t>
      </w:r>
      <w:r>
        <w:rPr>
          <w:lang w:val="id_ID" w:bidi="id_ID"/>
        </w:rPr>
        <w:t xml:space="preserve"> dari zaman Yesus. Hentikan rekaman di sini. </w:t>
      </w:r>
    </w:p>
    <w:p>
      <w:pPr/>
      <w:r>
        <w:rPr>
          <w:lang w:val="id_ID" w:bidi="id_ID"/>
        </w:rPr>
      </w:r>
      <w:r>
        <w:rPr>
          <w:lang w:val="id_ID" w:bidi="id_ID"/>
        </w:rPr>
        <w:t xml:space="preserve">Jadi para imam kepala merencanakan untuk membunuh Lazarus juga, karena oleh karena dialah banyak orang Yahudi pergi dan percaya kepada Yesus. </w:t>
      </w:r>
      <w:r>
        <w:rPr>
          <w:b/>
          <w:lang w:val="id_ID" w:bidi="id_ID"/>
        </w:rPr>
        <w:t>Para imam kepala</w:t>
      </w:r>
      <w:r>
        <w:rPr>
          <w:lang w:val="id_ID" w:bidi="id_ID"/>
        </w:rPr>
        <w:t xml:space="preserve"> adalah para imam terkemuka yang membantu melakukan administrasi di Bait Suci di Yerusalem. Mereka juga adalah bagian dari sanhedrin, dewan penguasa Yahudi. Gunakan kata yang sama untuk imam seperti yang anda gunakan dalam perikop sebelumnya. Untuk keterangan lebih lanjut tentang </w:t>
      </w:r>
      <w:r>
        <w:rPr>
          <w:lang w:val="id_ID" w:bidi="id_ID"/>
        </w:rPr>
        <w:t>imam</w:t>
      </w:r>
      <w:r>
        <w:rPr>
          <w:lang w:val="id_ID" w:bidi="id_ID"/>
        </w:rPr>
        <w:t xml:space="preserve">, lihat Glosarium Utama. </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12:12–19</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12:12–19 dan simpanlah dalam hatimu.</w:t>
      </w:r>
    </w:p>
    <w:p>
      <w:pPr/>
      <w:r>
        <w:rPr>
          <w:lang w:val="id_ID" w:bidi="id_ID"/>
        </w:rPr>
      </w:r>
      <w:r>
        <w:rPr>
          <w:lang w:val="id_ID" w:bidi="id_ID"/>
        </w:rPr>
        <w:t>Dengarkan versi audio dari Yohanes 12:12–19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12:12–19 dalam terjemahan yang paling mudah dimengerti.</w:t>
      </w:r>
    </w:p>
    <w:p>
      <w:pPr/>
      <w:r>
        <w:rPr>
          <w:lang w:val="id_ID" w:bidi="id_ID"/>
        </w:rPr>
      </w:r>
      <w:r>
        <w:rPr>
          <w:lang w:val="id_ID" w:bidi="id_ID"/>
        </w:rPr>
        <w:t>Dalam perikop sebelumnya, Yesus datang ke Betania di mana teman-teman dan keluarga Lazarus menyiapkan makan malam untuk menghormati-Nya. Maria meminyaki kaki Yesus dengan guci besar minyak wangi yang mahal untuk menunjukkan hormat kepada-Nya. Yudas Iskariot mengkritiknya atas hal itu dan menyarankan bahwa minyak wangi itu seharusnya dijual dan uang itu diberikan kepada orang miskin. Yesus membela Maria, dengan mengatakan bahwa akan selalu ada orang-orang miskin bersama mereka, tetapi Dia tidak akan selalu bersama mereka dan Dia memuji Maria karena menyimpan minyak wangi itu sampai saat penguburan-Nya. Kemudian kerumunan besar orang Yahudi setempat tiba karena mereka mendengar bahwa Yesus berada di Betania dan mereka ingin melihat Yesus dan Lazarus. Banyak orang Yahudi percaya kepada Yesus karena Dia membangkitkan Lazarus dari kematian.</w:t>
      </w:r>
    </w:p>
    <w:p>
      <w:pPr/>
      <w:r>
        <w:rPr>
          <w:lang w:val="id_ID" w:bidi="id_ID"/>
        </w:rPr>
      </w:r>
      <w:r>
        <w:rPr>
          <w:lang w:val="id_ID" w:bidi="id_ID"/>
        </w:rPr>
        <w:t>Perikop ini adalah narasi yang menceritakan kisah tentang apa yang terjadi berikutnya. Keesokan harinya setelah makan malam di Betania, ada kerumunan orang yang datang ke Yerusalem untuk merayakan Paskah, sebuah perayaan Yahudi. Paskah merayakan waktu Allah menyelamatkan para leluhur Yahudi dari perbudakan di Mesir. Kerumunan orang mendengar bahwa Yesus akan datang. Seseorang atau beberapa orang, memberi tahu mereka bahwa Yesus sedang dalam perjalanan ke Yerusalem.</w:t>
      </w:r>
    </w:p>
    <w:p>
      <w:pPr/>
      <w:r>
        <w:rPr>
          <w:lang w:val="id_ID" w:bidi="id_ID"/>
        </w:rPr>
      </w:r>
      <w:r>
        <w:rPr>
          <w:lang w:val="id_ID" w:bidi="id_ID"/>
        </w:rPr>
        <w:t xml:space="preserve">Berhenti di sini dan bersama kelompok lihatlah peta </w:t>
      </w:r>
      <w:r>
        <w:rPr>
          <w:lang w:val="id_ID" w:bidi="id_ID"/>
        </w:rPr>
        <w:t>Israel yang menunjukkan Yerusalem dan Betania</w:t>
      </w:r>
      <w:r>
        <w:rPr>
          <w:lang w:val="id_ID" w:bidi="id_ID"/>
        </w:rPr>
        <w:t xml:space="preserve">. Hentikan rekaman di sini. </w:t>
      </w:r>
    </w:p>
    <w:p>
      <w:pPr/>
      <w:r>
        <w:rPr>
          <w:lang w:val="id_ID" w:bidi="id_ID"/>
        </w:rPr>
      </w:r>
      <w:r>
        <w:rPr>
          <w:lang w:val="id_ID" w:bidi="id_ID"/>
        </w:rPr>
        <w:t>Jadi orang-orang dalam kerumunan besar mengambil cabang-cabang pohon palem dan pergi untuk bertemu dengan Yesus. Orang-orang memotong cabang-cabang beberapa pohon palem yang tumbuh di sana. Kemudian mereka membawa cabang-cabang itu di tangan mereka untuk melambai dan merayakan kedatangan Yesus. Ini adalah kebiasaan pada saat itu dan orang-orang melakukannya sebagai cara untuk menyambut orang terkenal. Orang-orang meninggalkan kota untuk menyambut Yesus, yang sedang dalam perjalanan ke kota. Mereka membuat jalan untuknya dan mereka menyapanya mirip ketika orang-orang mungkin menyapa seorang raja yang memenangkan perang. Mereka menghormati Yesus dengan menyambut-Nya seperti ini.</w:t>
      </w:r>
    </w:p>
    <w:p>
      <w:pPr/>
      <w:r>
        <w:rPr>
          <w:lang w:val="id_ID" w:bidi="id_ID"/>
        </w:rPr>
      </w:r>
      <w:r>
        <w:rPr>
          <w:lang w:val="id_ID" w:bidi="id_ID"/>
        </w:rPr>
        <w:t xml:space="preserve">Berhenti di sini dan lihatlah gambar pohon </w:t>
      </w:r>
      <w:r>
        <w:rPr>
          <w:lang w:val="id_ID" w:bidi="id_ID"/>
        </w:rPr>
        <w:t>palem</w:t>
      </w:r>
      <w:r>
        <w:rPr>
          <w:lang w:val="id_ID" w:bidi="id_ID"/>
        </w:rPr>
        <w:t xml:space="preserve"> dan </w:t>
      </w:r>
      <w:r>
        <w:rPr>
          <w:lang w:val="id_ID" w:bidi="id_ID"/>
        </w:rPr>
        <w:t>cabang palem</w:t>
      </w:r>
      <w:r>
        <w:rPr>
          <w:lang w:val="id_ID" w:bidi="id_ID"/>
        </w:rPr>
        <w:t xml:space="preserve">. Hentikan rekaman di sini. </w:t>
      </w:r>
    </w:p>
    <w:p>
      <w:pPr/>
      <w:r>
        <w:rPr>
          <w:lang w:val="id_ID" w:bidi="id_ID"/>
        </w:rPr>
      </w:r>
      <w:r>
        <w:rPr>
          <w:lang w:val="id_ID" w:bidi="id_ID"/>
        </w:rPr>
        <w:t xml:space="preserve">Berhenti di sini dan sambil mendiskusikan: Apa saja kebiasaan menyapa atau menerima orang-orang penting dalam budaya Anda? Hentikan rekaman di sini. </w:t>
      </w:r>
    </w:p>
    <w:p>
      <w:pPr/>
      <w:r>
        <w:rPr>
          <w:lang w:val="id_ID" w:bidi="id_ID"/>
        </w:rPr>
      </w:r>
      <w:r>
        <w:rPr>
          <w:lang w:val="id_ID" w:bidi="id_ID"/>
        </w:rPr>
        <w:t>Sebelum bertemu dengan Yesus, mereka mulai memuji Dia dengan suara nyaring, berkata, "Hosana! Allah memberkati dia yang datang dalam nama Tuhan. Allah memberkati raja Israel!" Hosana dalam bahasa aslinya berarti "tolong selamatkan." Tetapi di sini orang-orang Yahudi mengatakan hal itu dengan maksud, "Mari kita memuji Allah." Kalimat "Allah memberkati dia yang datang dalam nama Tuhan" berasal dari kitab Mazmur, kitab doa dan pujian Yahudi dalam Perjanjian Lama. Allah mengilhami orang-orang untuk menulisnya beberapa ratus tahun sebelum kelahiran Yesus. Pada zaman Perjanjian Lama orang-orang Yahudi biasa menyanyikan kitab suci ini tentang mereka yang memasuki Bait Suci untuk merayakan Paskah. Di sini kalimat ini merujuk pada Mesias, Juruselamat yang dijanjikan. Orang-orang dalam kerumunan itu menghormati Yesus, orang yang datang dalam nama Tuhan. Mereka mengatakan bahwa Yesus adalah Mesias, Juruselamat yang dijanjikan, mengakui kebenaran bahwa Yesus berasal dari Allah. Mereka mengatakan tentang Yesus bahwa Allah memberkati-Nya, yang berarti bahwa Allah telah memberikan kasih dan kebaikan khusus kepada Yesus. Selain menyapa Yesus dengan Kitab Suci, mereka juga meminta Allah untuk memberkati-Nya sebagai Raja Israel, atau orang yang akan memerintah atas Israel. Orang-orang menyembah Yesus sebagai raja dan menyambut-Nya. Dengan melakukan ini mereka memberinya salah satu gelar Mesias.</w:t>
      </w:r>
    </w:p>
    <w:p>
      <w:pPr/>
      <w:r>
        <w:rPr>
          <w:lang w:val="id_ID" w:bidi="id_ID"/>
        </w:rPr>
      </w:r>
      <w:r>
        <w:rPr>
          <w:lang w:val="id_ID" w:bidi="id_ID"/>
        </w:rPr>
        <w:t>Yesus mendapatkan seekor keledai muda dan menunggangnya. Seekor keledai adalah hewan domestik yang seperti kuda kecil, tetapi dengan telinga-telinga yang lebih panjang Menunggang keledai, bukan kuda, dikaitkan dengan kerendahan hati dan damai pada zaman Yesus. Jika seorang penguasa menunggang keledai, itu menunjukkan bahwa ia datang untuk damai. Kuda itu berbeda karena dikaitkan dengan perang. Ini terjadi tepat seperti yang dinubuatkan Allah dalam Kitab Suci. Nabi Zakharia menulis tentang lima ratus tahun sebelum kelahiran Yesus: "Jangan takut, anak perempuan Sion." Frasa "anak perempuan Sion" merujuk pada kota Sion, atau Yerusalem dan orang-orangnya. Nabi itu mengatakan bahwa orang-orang Yerusalem harus senang dan tidak takut bahwa raja mereka datang kepada mereka. Dia damai. Nubuat itu berlanjut, "Lihat, rajamu akan datang, duduk di atas anak keledai!" Kata "lihat" menunjukkan bahwa ada sesuatu yang penting yang harus dilihat orang-orang: kedatangan raja. Fakta bahwa raja menunggang keledai jantan, atau keledai muda, menunjukkan bahwa ia datang dalam damai.</w:t>
      </w:r>
    </w:p>
    <w:p>
      <w:pPr/>
      <w:r>
        <w:rPr>
          <w:lang w:val="id_ID" w:bidi="id_ID"/>
        </w:rPr>
      </w:r>
      <w:r>
        <w:rPr>
          <w:lang w:val="id_ID" w:bidi="id_ID"/>
        </w:rPr>
        <w:t xml:space="preserve">Berhenti di sini dan lihatlah gambar atau video seekor </w:t>
      </w:r>
      <w:r>
        <w:rPr>
          <w:lang w:val="id_ID" w:bidi="id_ID"/>
        </w:rPr>
        <w:t>keledai</w:t>
      </w:r>
      <w:r>
        <w:rPr>
          <w:lang w:val="id_ID" w:bidi="id_ID"/>
        </w:rPr>
        <w:t xml:space="preserve">. Hentikan rekaman di sini. </w:t>
      </w:r>
    </w:p>
    <w:p>
      <w:pPr/>
      <w:r>
        <w:rPr>
          <w:lang w:val="id_ID" w:bidi="id_ID"/>
        </w:rPr>
      </w:r>
      <w:r>
        <w:rPr>
          <w:lang w:val="id_ID" w:bidi="id_ID"/>
        </w:rPr>
        <w:t xml:space="preserve">Berhenti di sini dan secara berkelompok, lihatlah </w:t>
      </w:r>
      <w:r>
        <w:rPr>
          <w:lang w:val="id_ID" w:bidi="id_ID"/>
        </w:rPr>
        <w:t xml:space="preserve"> gambar atau </w:t>
      </w:r>
      <w:r>
        <w:rPr>
          <w:lang w:val="id_ID" w:bidi="id_ID"/>
        </w:rPr>
        <w:t xml:space="preserve">video seorang pria yang menunggang keledai. Hentikan rekaman di sini. </w:t>
      </w:r>
    </w:p>
    <w:p>
      <w:pPr/>
      <w:r>
        <w:rPr>
          <w:lang w:val="id_ID" w:bidi="id_ID"/>
        </w:rPr>
      </w:r>
      <w:r>
        <w:rPr>
          <w:lang w:val="id_ID" w:bidi="id_ID"/>
        </w:rPr>
        <w:t>Bagian berikutnya dari teks bukan bagian dari kisah itu. Itu adalah naratif di samping, atau informasi tambahan yang diberikan Yohanes untuk menjelaskan peristiwa dari sudut pandangnya. Ketika Yohanes menulis, ia mengingat ini, menganggap itu penting, dan memasukkannya dalam kisah itu. Para murid tidak memahami "hal-hal ini" pada saat itu. Itu berarti bahwa pada awalnya para murid tidak menyadari pentingnya apa yang terjadi—kerumunan orang menyapa Yesus di luar tembok Yerusalem dan Yesus menunggang keledai. Para murid tidak menyadari bahwa apa yang terjadi memenuhi nubuat dari Kitab Suci. Hanya setelah Allah memuliakan Yesus, para murid ingat bahwa "hal-hal ini" telah ditulis tentang Yesus dan "hal-hal ini" telah terjadi kepada Yesus. Memuliakan seseorang berarti memberikan kehormatan kepada mereka dan Alkitab paling sering menggunakan frasa ini berkaitan dengan memuji, menghormati, dan berbicara dengan baik tentang Allah. Ketika teks Alkitab menyebutkan Allah memuliakan Yesus, itu merujuk pada saat Allah membangkitkan-Nya dan kemudian membawanya ke surga. Hanya setelah Allah membangkitkan Yesus dan setelah Dia membawa-Nya ke surga Allah akan mengutus Roh Kudus dan Roh Kudus akan membantu para murid mengerti. Para murid kemudian mengingat apa yang ditulis Allah dalam Perjanjian Lama tentang Mesias, Juruselamat yang dijanjikan. Mereka baru saja menyadari bahwa nubuat dalam Kitab Suci merujuk kepada Yesus. Dan para murid mengingat apa yang telah terjadi dan menyadari bahwa apa yang mereka dan orang lain lakukan untuk Yesus menggenapi Kitab Suci. Mereka menyambut-Nya sebagai Mesias mereka, Juruselamat yang dijanjikan, ketika dia menunggang keledai ke Yerusalem seperti yang dikatakan Kitab Suci.</w:t>
      </w:r>
    </w:p>
    <w:p>
      <w:pPr/>
      <w:r>
        <w:rPr>
          <w:lang w:val="id_ID" w:bidi="id_ID"/>
        </w:rPr>
      </w:r>
      <w:r>
        <w:rPr>
          <w:lang w:val="id_ID" w:bidi="id_ID"/>
        </w:rPr>
        <w:t>Bagian berikutnya dari teks itu juga adalah narasi samping di mana Yohanes menjelaskan alasan mengapa kerumunan besar pergi untuk bertemu dengan Yesus sebelum Dia memasuki kota, daripada menyerahkan-Nya kepada para imam kepala. Ketika Yesus telah memanggil Lazarus untuk keluar dari kuburan dan membangkitkannya dari kematian, orang-orang yang berada di sana bersama Yesus pada saat itu melaporkan kepada orang lain apa yang telah terjadi pada Lazarus. Yesus telah membangkitkan Lazarus dan memerintahkannya untuk meninggalkan makam. Lazarus kembali ke kehidupan manusia yang normal. Itu adalah mukjizat dan tanda bahwa Yesus adalah Mesias, Juruselamat yang dijanjikan. Orang-orang Yahudi yang telah bersama Yesus pada saat itu dan menyaksikan-Nya membangkitkan Lazarus terus bersaksi secara teratur dan sering kepada orang-orang Yahudi lain tentang apa yang Yesus lakukan. Kerumunan orang pergi untuk bertemu dengan Yesus ketika Dia mendekati Yerusalem karena mereka mendengar tentang Yesus membangkitkan Lazarus. Orang-orang mengenalinya sebagai tanda bahwa Yesus adalah Mesias, Juruselamat yang dijanjikan. Itulah sebabnya mereka ingin menghormatinya dan menyapanya sebagaimana mereka akan menyapa seorang raja.</w:t>
      </w:r>
    </w:p>
    <w:p>
      <w:pPr/>
      <w:r>
        <w:rPr>
          <w:lang w:val="id_ID" w:bidi="id_ID"/>
        </w:rPr>
      </w:r>
      <w:r>
        <w:rPr>
          <w:lang w:val="id_ID" w:bidi="id_ID"/>
        </w:rPr>
        <w:t>Saat melihat bagaimana kerumunan orang menyapa Yesus, orang-orang Farisi merasa putus asa dan kesal karena mereka tidak berhasil menghentikan Yesus. Para pejabat belum menangkapnya. Mereka merasa bahwa mereka gagal dan bahwa Dia mengalahkan mereka. Mereka berkata satu sama lain, "Kamu melihat bahwa kamu tidak mendapatkan apa pun. Lihat, seluruh dunia telah mengikutinya." Mereka membesar-besarkan untuk mengatakan bahwa seluruh dunia mengikuti Yesus. Maksud mereka bahwa sangat banyak orang mulai percaya kepada Yesus dan mereka mengikuti-Nya.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12:12–19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Sehari setelah makan malam untuk menghormati Yesus di Betania, ada kerumunan orang di Yerusalem. Orang-orang berada di sini untuk merayakan Paskah. Seseorang memberi tahu orang-orang bahwa Yesus akan datang ke Yerusalem juga.</w:t>
      </w:r>
    </w:p>
    <w:p>
      <w:pPr/>
      <w:r>
        <w:rPr>
          <w:lang w:val="id_ID" w:bidi="id_ID"/>
        </w:rPr>
      </w:r>
      <w:r>
        <w:rPr>
          <w:b/>
          <w:lang w:val="id_ID" w:bidi="id_ID"/>
        </w:rPr>
        <w:t>Dalam adegan kedua:</w:t>
      </w:r>
      <w:r>
        <w:rPr>
          <w:lang w:val="id_ID" w:bidi="id_ID"/>
        </w:rPr>
        <w:t xml:space="preserve"> Kerumunan orang mengambil daun pohon palem dan pergi ke luar kota untuk menyambut Yesus. Sebelum bertemu dengan Yesus mereka mulai memuji Dia dengan suara keras dengan berkata, "Hosana! Allah memberkati dia yang datang dalam nama Tuhan. Allah memberkati raja Israel!"</w:t>
      </w:r>
    </w:p>
    <w:p>
      <w:pPr/>
      <w:r>
        <w:rPr>
          <w:lang w:val="id_ID" w:bidi="id_ID"/>
        </w:rPr>
      </w:r>
      <w:r>
        <w:rPr>
          <w:b/>
          <w:lang w:val="id_ID" w:bidi="id_ID"/>
        </w:rPr>
        <w:t>Dalam adegan ketiga:</w:t>
      </w:r>
      <w:r>
        <w:rPr>
          <w:lang w:val="id_ID" w:bidi="id_ID"/>
        </w:rPr>
        <w:t xml:space="preserve"> Yesus mendapatkan seekor keledai muda dan menunggangnya. Dengan melakukan ini, dia memenuhi nubuat yang ditulis Nabi Zakharia lima ratus tahun sebelumnya.</w:t>
      </w:r>
    </w:p>
    <w:p>
      <w:pPr/>
      <w:r>
        <w:rPr>
          <w:lang w:val="id_ID" w:bidi="id_ID"/>
        </w:rPr>
      </w:r>
      <w:r>
        <w:rPr>
          <w:b/>
          <w:lang w:val="id_ID" w:bidi="id_ID"/>
        </w:rPr>
        <w:t>Dalam adegan keempat:</w:t>
      </w:r>
      <w:r>
        <w:rPr>
          <w:lang w:val="id_ID" w:bidi="id_ID"/>
        </w:rPr>
        <w:t xml:space="preserve"> Ketika melihat bagaimana kerumunan orang menyapa Yesus, orang-orang Farisi merasa putus asa dan kesal karena mereka tidak berhasil menghentikan-Nya.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Kerumunan besar orang Yahudi yang datang ke Yerusalem</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Seekor keledai jantan</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Yahudi yang bersama Yesus ketika Dia membangkitkan Lazarus</w:t>
      </w:r>
    </w:p>
    <w:p>
      <w:pPr>
        <w:pStyle w:val="ListBullet"/>
        <w:spacing w:line="240" w:lineRule="auto"/>
        <w:ind w:left="720"/>
      </w:pPr>
      <w:r>
        <w:rPr>
          <w:lang w:val="id_ID" w:bidi="id_ID"/>
        </w:rPr>
      </w:r>
      <w:r>
        <w:rPr>
          <w:lang w:val="id_ID" w:bidi="id_ID"/>
        </w:rPr>
        <w:t>Dan orang-orang Farisi</w:t>
      </w:r>
    </w:p>
    <w:p>
      <w:pPr/>
      <w:r>
        <w:rPr>
          <w:lang w:val="id_ID" w:bidi="id_ID"/>
        </w:rPr>
      </w:r>
      <w:r>
        <w:rPr>
          <w:lang w:val="id_ID" w:bidi="id_ID"/>
        </w:rPr>
        <w:t>Bersama kelompok, perhatikan bagian-bagian dari latar belakang perikop ini.</w:t>
      </w:r>
    </w:p>
    <w:p>
      <w:pPr/>
      <w:r>
        <w:rPr>
          <w:lang w:val="id_ID" w:bidi="id_ID"/>
        </w:rPr>
      </w:r>
      <w:r>
        <w:rPr>
          <w:lang w:val="id_ID" w:bidi="id_ID"/>
        </w:rPr>
        <w:t>Keesokan harinya setelah makan malam di Betania, ada kerumunan orang yang datang ke Yerusalem untuk merayakan Paskah, sebuah perayaan Yahudi. Karena Yesus berada di makan malam di Betania pada hari Sabtu, ini adalah hari Minggu setelah itu. Kerumunan orang mendengar dari seseorang bahwa Yesus akan datang ke Yerusalem.</w:t>
      </w:r>
    </w:p>
    <w:p>
      <w:pPr/>
      <w:r>
        <w:rPr>
          <w:lang w:val="id_ID" w:bidi="id_ID"/>
        </w:rPr>
      </w:r>
      <w:r>
        <w:rPr>
          <w:lang w:val="id_ID" w:bidi="id_ID"/>
        </w:rPr>
        <w:t xml:space="preserve">Berhenti di sini dan bersama kelompok lihatlah peta </w:t>
      </w:r>
      <w:r>
        <w:rPr>
          <w:lang w:val="id_ID" w:bidi="id_ID"/>
        </w:rPr>
        <w:t>Israel yang menunjukkan Yerusalem dan Betania</w:t>
      </w:r>
      <w:r>
        <w:rPr>
          <w:lang w:val="id_ID" w:bidi="id_ID"/>
        </w:rPr>
        <w:t xml:space="preserve">. Hentikan rekaman di sini. </w:t>
      </w:r>
    </w:p>
    <w:p>
      <w:pPr/>
      <w:r>
        <w:rPr>
          <w:lang w:val="id_ID" w:bidi="id_ID"/>
        </w:rPr>
      </w:r>
      <w:r>
        <w:rPr>
          <w:lang w:val="id_ID" w:bidi="id_ID"/>
        </w:rPr>
        <w:t>Jadi orang-orang dalam kerumunan besar mengambil cabang-cabang pohon palem dan pergi untuk bertemu dengan Yesus. Orang-orang memotong cabang-cabang pohon palem yang tumbuh di sana. Kemudian mereka membawa cabang-cabang itu di tangan mereka untuk melambai dan merayakan kedatangan Yesus. Mereka membuat jalan untuknya dan mereka menyapanya mirip ketika orang-orang mungkin menyapa seorang raja yang memenangkan perang. Mereka menghormati Yesus dengan menyambut-Nya seperti ini.</w:t>
      </w:r>
    </w:p>
    <w:p>
      <w:pPr/>
      <w:r>
        <w:rPr>
          <w:lang w:val="id_ID" w:bidi="id_ID"/>
        </w:rPr>
      </w:r>
      <w:r>
        <w:rPr>
          <w:lang w:val="id_ID" w:bidi="id_ID"/>
        </w:rPr>
        <w:t xml:space="preserve">Berhenti di sini dan lihatlah gambar pohon </w:t>
      </w:r>
      <w:r>
        <w:rPr>
          <w:lang w:val="id_ID" w:bidi="id_ID"/>
        </w:rPr>
        <w:t>palem</w:t>
      </w:r>
      <w:r>
        <w:rPr>
          <w:lang w:val="id_ID" w:bidi="id_ID"/>
        </w:rPr>
        <w:t xml:space="preserve"> dan </w:t>
      </w:r>
      <w:r>
        <w:rPr>
          <w:lang w:val="id_ID" w:bidi="id_ID"/>
        </w:rPr>
        <w:t>cabang palem</w:t>
      </w:r>
      <w:r>
        <w:rPr>
          <w:lang w:val="id_ID" w:bidi="id_ID"/>
        </w:rPr>
        <w:t xml:space="preserve">. Hentikan rekaman di sini. </w:t>
      </w:r>
    </w:p>
    <w:p>
      <w:pPr/>
      <w:r>
        <w:rPr>
          <w:lang w:val="id_ID" w:bidi="id_ID"/>
        </w:rPr>
      </w:r>
      <w:r>
        <w:rPr>
          <w:lang w:val="id_ID" w:bidi="id_ID"/>
        </w:rPr>
        <w:t>Sebelum bertemu dengan Yesus mereka mulai memuji Dia dengan suara nyaring, dengan berkata, "Hosana! Allah memberkati dia yang datang dalam nama Tuhan. Allah memberkati raja Israel!" Hosana berarti "Mari kita memuji Allah," jadi Anda mungkin ingin mengatakan ini sebagai gantinya.</w:t>
      </w:r>
    </w:p>
    <w:p>
      <w:pPr/>
      <w:r>
        <w:rPr>
          <w:lang w:val="id_ID" w:bidi="id_ID"/>
        </w:rPr>
      </w:r>
      <w:r>
        <w:rPr>
          <w:lang w:val="id_ID" w:bidi="id_ID"/>
        </w:rPr>
        <w:t>Yesus mendapatkan seekor keledai muda dan menunggangnya. Penting untuk dicatat bahwa menunggang keledai, daripada kuda, dikaitkan dengan kerendahan hati dan damai pada zaman Yesus. Ini adalah penggenapan nubuat dari kitab suci. Nabi Zakharia menulis tentang lima ratus tahun sebelum kelahiran Yesus: "Jangan takut, anak perempuan Sion. Lihat, rajamu akan datang sambil duduk di atas keledai!" Penting untuk dicatat bahwa kata "lihat" menunjukkan bahwa ada sesuatu yang penting yang harus dilihat orang-orang, yaitu: kedatangan raja. Fakta bahwa raja menunggang keledai jantan, atau keledai muda, menunjukkan bahwa ia datang dalam damai.</w:t>
      </w:r>
    </w:p>
    <w:p>
      <w:pPr/>
      <w:r>
        <w:rPr>
          <w:lang w:val="id_ID" w:bidi="id_ID"/>
        </w:rPr>
      </w:r>
      <w:r>
        <w:rPr>
          <w:lang w:val="id_ID" w:bidi="id_ID"/>
        </w:rPr>
        <w:t xml:space="preserve">Berhenti di sini dan lihatlah gambar atau video seekor </w:t>
      </w:r>
      <w:r>
        <w:rPr>
          <w:lang w:val="id_ID" w:bidi="id_ID"/>
        </w:rPr>
        <w:t>keledai</w:t>
      </w:r>
      <w:r>
        <w:rPr>
          <w:lang w:val="id_ID" w:bidi="id_ID"/>
        </w:rPr>
        <w:t xml:space="preserve">. Hentikan rekaman di sini. </w:t>
      </w:r>
    </w:p>
    <w:p>
      <w:pPr/>
      <w:r>
        <w:rPr>
          <w:lang w:val="id_ID" w:bidi="id_ID"/>
        </w:rPr>
      </w:r>
      <w:r>
        <w:rPr>
          <w:lang w:val="id_ID" w:bidi="id_ID"/>
        </w:rPr>
        <w:t xml:space="preserve">Berhenti di sini dan secara berkelompok, lihatlah </w:t>
      </w:r>
      <w:r>
        <w:rPr>
          <w:lang w:val="id_ID" w:bidi="id_ID"/>
        </w:rPr>
        <w:t xml:space="preserve">gambar atau </w:t>
      </w:r>
      <w:r>
        <w:rPr>
          <w:lang w:val="id_ID" w:bidi="id_ID"/>
        </w:rPr>
        <w:t xml:space="preserve">video seorang pria yang menunggang keledai. Hentikan rekaman di sini. </w:t>
      </w:r>
    </w:p>
    <w:p>
      <w:pPr/>
      <w:r>
        <w:rPr>
          <w:lang w:val="id_ID" w:bidi="id_ID"/>
        </w:rPr>
      </w:r>
      <w:r>
        <w:rPr>
          <w:lang w:val="id_ID" w:bidi="id_ID"/>
        </w:rPr>
        <w:t xml:space="preserve">Berhenti di sini dan saat kelompok mendiskusikan: Kata-kata apa yang Anda gunakan dalam bahasa Anda untuk menarik perhatian orang-orang kepada sesuatu yang penting ketika menceritakan kisah? Hentikan rekaman di sini. </w:t>
      </w:r>
    </w:p>
    <w:p>
      <w:pPr/>
      <w:r>
        <w:rPr>
          <w:lang w:val="id_ID" w:bidi="id_ID"/>
        </w:rPr>
      </w:r>
      <w:r>
        <w:rPr>
          <w:lang w:val="id_ID" w:bidi="id_ID"/>
        </w:rPr>
        <w:t>Bagian berikutnya dari teks bukan bagian dari kisah itu. Itu adalah naratif di samping, atau informasi tambahan yang diberikan Yohanes untuk menjelaskan peristiwa dari sudut pandangnya. Ketika Yohanes menulis, ia mengingat ini, menganggap itu penting, dan memasukkannya dalam kisah itu. Para murid Yesus tidak mengerti pada saat ini bahwa ini adalah penggenapan nubuat. Tetapi setelah Yesus memasuki kemuliaan-Nya, mereka mengingat apa yang telah terjadi dan menyadari bahwa hal-hal ini telah ditulis tentang Dia.</w:t>
      </w:r>
    </w:p>
    <w:p>
      <w:pPr/>
      <w:r>
        <w:rPr>
          <w:lang w:val="id_ID" w:bidi="id_ID"/>
        </w:rPr>
      </w:r>
      <w:r>
        <w:rPr>
          <w:lang w:val="id_ID" w:bidi="id_ID"/>
        </w:rPr>
        <w:t>Bagian berikutnya dari teks ini juga bukan bagian dari tindakan kisah tersebut. Itu juga adalah narasi samping, atau informasi tambahan yang diberikan Yohanes untuk menjelaskan alasan mengapa kerumunan besar pergi untuk bertemu dengan Yesus sebelum Dia memasuki kota, daripada menyerahkan-Nya kepada para imam kepala. Ketika Yesus telah memanggil Lazarus untuk keluar dari kuburan dan membangkitkannya dari kematian, orang-orang yang berada di sana bersama Yesus pada saat itu melaporkan kepada orang lain apa yang telah terjadi pada Lazarus. Mereka terus bersaksi secara teratur dan sering kali kepada orang-orang Yahudi lain tentang apa yang dilakukan Yesus. Kerumunan orang pergi untuk bertemu dengan Yesus ketika Dia mendekati Yerusalem karena mereka mendengar tentang Yesus membangkitkan Lazarus. Orang-orang mengenalinya sebagai tanda bahwa Yesus adalah Mesias, Juruselamat yang dijanjikan.</w:t>
      </w:r>
    </w:p>
    <w:p>
      <w:pPr/>
      <w:r>
        <w:rPr>
          <w:lang w:val="id_ID" w:bidi="id_ID"/>
        </w:rPr>
      </w:r>
      <w:r>
        <w:rPr>
          <w:lang w:val="id_ID" w:bidi="id_ID"/>
        </w:rPr>
        <w:t xml:space="preserve">Berhenti di sini dan ketika kelompok mendiskusikan: Dalam bahasa Anda, bagaimana Anda memperkenalkan informasi tambahan, yang bukan bagian dari kisah tersebut? Hentikan rekaman di sini. </w:t>
      </w:r>
    </w:p>
    <w:p>
      <w:pPr/>
      <w:r>
        <w:rPr>
          <w:lang w:val="id_ID" w:bidi="id_ID"/>
        </w:rPr>
      </w:r>
      <w:r>
        <w:rPr>
          <w:lang w:val="id_ID" w:bidi="id_ID"/>
        </w:rPr>
        <w:t>Saat melihat bagaimana kerumunan orang menyapa Yesus, orang-orang Farisi merasa putus asa dan kesal karena mereka tidak berhasil menghentikan Yesus. Para pejabat belum menangkapnya. Mereka merasa bahwa mereka gagal dan bahwa Dia mengalahkan mereka. Mereka berkata satu sama lain, "Kamu melihat bahwa kamu tidak mendapatkan apa pun. Lihat, seluruh dunia telah mengikutinya." Mereka membesar-besarkan untuk mengatakan bahwa seluruh dunia mengikuti Yesus. Maksud mereka adalah ada banyak sekali orang yang mulai percaya kepada Yesus dan mengikuti-Nya.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12:12–19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Kerumunan besar orang Yahudi yang datang ke Yerusalem</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Seekor keledai jantan</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Yahudi yang bersama Yesus ketika Dia membangkitkan Lazarus</w:t>
      </w:r>
    </w:p>
    <w:p>
      <w:pPr>
        <w:pStyle w:val="ListBullet"/>
        <w:spacing w:line="240" w:lineRule="auto"/>
        <w:ind w:left="720"/>
      </w:pPr>
      <w:r>
        <w:rPr>
          <w:lang w:val="id_ID" w:bidi="id_ID"/>
        </w:rPr>
      </w:r>
      <w:r>
        <w:rPr>
          <w:lang w:val="id_ID" w:bidi="id_ID"/>
        </w:rPr>
        <w:t>Dan orang-orang Farisi</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Keesokan harinya setelah makan malam di Betania, ada kerumunan orang yang datang ke Yerusalem untuk merayakan Paskah. Kerumunan orang mendengar dari seseorang bahwa Yesus akan datang ke Yerusalem.</w:t>
      </w:r>
    </w:p>
    <w:p>
      <w:pPr>
        <w:pStyle w:val="ListBullet"/>
        <w:spacing w:line="240" w:lineRule="auto"/>
        <w:ind w:left="720"/>
      </w:pPr>
      <w:r>
        <w:rPr>
          <w:lang w:val="id_ID" w:bidi="id_ID"/>
        </w:rPr>
      </w:r>
      <w:r>
        <w:rPr>
          <w:lang w:val="id_ID" w:bidi="id_ID"/>
        </w:rPr>
        <w:t>Tanyakan kepada orang-orang yang memerankan orang-orang dalam kerumunan, "Apa yang Anda rasakan atau pikirkan?" Orang-orang mungkin menjawab hal-hal seperti, "Yesus, orang yang membangkitkan Lazarus datang ke perayaan itu! Dia pasti adalah Mesias!" atau "Kami tidak sabar untuk bertemu dengannya! Kami telah menunggu Juruselamat yang dijanjikan kepada kami bertahun-tahun!" atau "Kita harus menghormatinya seperti seorang raja! Dia akan menjadi penguasa Israel!"</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Jadi orang-orang dalam kerumunan besar mengambil cabang-cabang pohon palem dan pergi keluar untuk bertemu dengan Yesus.</w:t>
      </w:r>
    </w:p>
    <w:p>
      <w:pPr/>
      <w:r>
        <w:rPr>
          <w:lang w:val="id_ID" w:bidi="id_ID"/>
        </w:rPr>
      </w:r>
      <w:r>
        <w:rPr>
          <w:lang w:val="id_ID" w:bidi="id_ID"/>
        </w:rPr>
        <w:t>Sebelum bertemu dengan Yesus mereka mulai memuji Dia dengan suara nyaring, dengan berkata, "Hosana! Allah memberkati dia yang datang dalam nama Tuhan. Allah memberkati raja Israel!"</w:t>
      </w:r>
    </w:p>
    <w:p>
      <w:pPr/>
      <w:r>
        <w:rPr>
          <w:lang w:val="id_ID" w:bidi="id_ID"/>
        </w:rPr>
      </w:r>
      <w:r>
        <w:rPr>
          <w:lang w:val="id_ID" w:bidi="id_ID"/>
        </w:rPr>
        <w:t>Yesus mendapatkan seekor keledai muda dan menunggangnya. Ini memenuhi nubuat yang berkata, "Jangan takut, putri Sion; lihat, rajamu akan datang, duduk di atas keledai jantan!"</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"Waktuku telah tiba. Saya akan menunggang keledai untuk menunjukkan bahwa saya datang dalam damai," atau "Masa sulit ada di depan saya, tetapi tidak ada cara lain," atau "Bapa, memuji Engkau karena orang-orang itu mengenal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Saat melihat bagaimana kerumunan orang menyapa Yesus, orang-orang Farisi merasa putus asa dan kesal karena mereka tidak berhasil menghentikan Yesus. Mereka berkata satu sama lain, "Kamu melihat bahwa kamu tidak mendapatkan apa pun. Lihat, seluruh dunia telah mengikutinya."</w:t>
      </w:r>
    </w:p>
    <w:p>
      <w:pPr>
        <w:pStyle w:val="ListBullet"/>
        <w:spacing w:line="240" w:lineRule="auto"/>
        <w:ind w:left="720"/>
      </w:pPr>
      <w:r>
        <w:rPr>
          <w:lang w:val="id_ID" w:bidi="id_ID"/>
        </w:rPr>
      </w:r>
      <w:r>
        <w:rPr>
          <w:lang w:val="id_ID" w:bidi="id_ID"/>
        </w:rPr>
        <w:t>Tanyakan kepada orang-orang yang memerankan orang-orang Farisi, "Apa yang Anda rasakan atau pikirkan?" Orang-orang mungkin menjawab hal-hal seperti, "Ini sangat buruk! Semua orang mengikuti Yesus itu!" atau "Kami ingin membunuhnya, tetapi tidak ada seorang pun yang memberi tahu kami di mana dia berada," atau "Sekarang semua orang percaya bahwa dia adalah Mesias karena Lazarus itu! Kita perlu membunuh mereka berdua!"</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12:12–19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Jadi mereka mengambil cabang-cabang pohon palem dan pergi keluar untuk bertemu dengannya, sambil berteriak, </w:t>
      </w:r>
      <w:r>
        <w:rPr>
          <w:b/>
          <w:lang w:val="id_ID" w:bidi="id_ID"/>
        </w:rPr>
        <w:t>Hosana</w:t>
      </w:r>
      <w:r>
        <w:rPr>
          <w:lang w:val="id_ID" w:bidi="id_ID"/>
        </w:rPr>
        <w:t xml:space="preserve">! </w:t>
      </w:r>
      <w:r>
        <w:rPr>
          <w:b/>
          <w:lang w:val="id_ID" w:bidi="id_ID"/>
        </w:rPr>
        <w:t>Terpujilah</w:t>
      </w:r>
      <w:r>
        <w:rPr>
          <w:lang w:val="id_ID" w:bidi="id_ID"/>
        </w:rPr>
        <w:t xml:space="preserve"> nama </w:t>
      </w:r>
      <w:r>
        <w:rPr>
          <w:b/>
          <w:lang w:val="id_ID" w:bidi="id_ID"/>
        </w:rPr>
        <w:t>Tuhan</w:t>
      </w:r>
      <w:r>
        <w:rPr>
          <w:lang w:val="id_ID" w:bidi="id_ID"/>
        </w:rPr>
        <w:t>, bahkan raja Israel!" Hosana dapat berarti "selamatkan kami," "selamat datang," atau "kemuliaan" kepada seseorang. Dalam Perjanjian Baru, Hosana mungkin berarti "selamat datang" bersama dengan gagasan sukacita dan pujian yang besar.</w:t>
      </w:r>
    </w:p>
    <w:p>
      <w:pPr/>
      <w:r>
        <w:rPr>
          <w:lang w:val="id_ID" w:bidi="id_ID"/>
        </w:rPr>
      </w:r>
      <w:r>
        <w:rPr>
          <w:lang w:val="id_ID" w:bidi="id_ID"/>
        </w:rPr>
        <w:t xml:space="preserve">Berhenti di sini dan diskusikan dalam tim kata atau frasa apa yang akan Anda gunakan untuk </w:t>
      </w:r>
      <w:r>
        <w:rPr>
          <w:b/>
          <w:lang w:val="id_ID" w:bidi="id_ID"/>
        </w:rPr>
        <w:t>Hosana</w:t>
      </w:r>
      <w:r>
        <w:rPr>
          <w:lang w:val="id_ID" w:bidi="id_ID"/>
        </w:rPr>
        <w:t xml:space="preserve">. Untuk informasi lebih lanjut tentang </w:t>
      </w:r>
      <w:r>
        <w:rPr>
          <w:lang w:val="id_ID" w:bidi="id_ID"/>
        </w:rPr>
        <w:t>Hosana</w:t>
      </w:r>
      <w:r>
        <w:rPr>
          <w:lang w:val="id_ID" w:bidi="id_ID"/>
        </w:rPr>
        <w:t xml:space="preserve">, lihat Glosarium Utama. Hentikan rekaman di sini. </w:t>
      </w:r>
    </w:p>
    <w:p>
      <w:pPr/>
      <w:r>
        <w:rPr>
          <w:lang w:val="id_ID" w:bidi="id_ID"/>
        </w:rPr>
      </w:r>
      <w:r>
        <w:rPr>
          <w:lang w:val="id_ID" w:bidi="id_ID"/>
        </w:rPr>
        <w:t>Ketika orang-orang memberkati Allah, itu berarti mereka menyembah Allah dan bersyukur kepada-Nya atas kebaikan dan berkat-Nya.</w:t>
      </w:r>
    </w:p>
    <w:p>
      <w:pPr/>
      <w:r>
        <w:rPr>
          <w:lang w:val="id_ID" w:bidi="id_ID"/>
        </w:rPr>
      </w:r>
      <w:r>
        <w:rPr>
          <w:lang w:val="id_ID" w:bidi="id_ID"/>
        </w:rPr>
        <w:t xml:space="preserve">Berhenti di sini dan diskusikan bersama tim bagaimana Anda akan berbicara tentang </w:t>
      </w:r>
      <w:r>
        <w:rPr>
          <w:b/>
          <w:lang w:val="id_ID" w:bidi="id_ID"/>
        </w:rPr>
        <w:t>diberkati</w:t>
      </w:r>
      <w:r>
        <w:rPr>
          <w:lang w:val="id_ID" w:bidi="id_ID"/>
        </w:rPr>
        <w:t xml:space="preserve"> dalam terjemahan Anda. Untuk informasi lebih lanjut tentang </w:t>
      </w:r>
      <w:r>
        <w:rPr>
          <w:lang w:val="id_ID" w:bidi="id_ID"/>
        </w:rPr>
        <w:t>berkat</w:t>
      </w:r>
      <w:r>
        <w:rPr>
          <w:lang w:val="id_ID" w:bidi="id_ID"/>
        </w:rPr>
        <w:t xml:space="preserve">, lihat Glosarium Utama. Hentikan rekaman di sini. </w:t>
      </w:r>
    </w:p>
    <w:p>
      <w:pPr/>
      <w:r>
        <w:rPr>
          <w:lang w:val="id_ID" w:bidi="id_ID"/>
        </w:rPr>
      </w:r>
      <w:r>
        <w:rPr>
          <w:lang w:val="id_ID" w:bidi="id_ID"/>
        </w:rPr>
        <w:t xml:space="preserve">Gunakan kata yang sama untuk </w:t>
      </w:r>
      <w:r>
        <w:rPr>
          <w:b/>
          <w:lang w:val="id_ID" w:bidi="id_ID"/>
        </w:rPr>
        <w:t>Tuhan</w:t>
      </w:r>
      <w:r>
        <w:rPr>
          <w:lang w:val="id_ID" w:bidi="id_ID"/>
        </w:rPr>
        <w:t xml:space="preserve"> seperti yang Anda gunakan dalam perikop sebelumnya. Untuk petunjuk lebih lagi tentang </w:t>
      </w:r>
      <w:r>
        <w:rPr>
          <w:lang w:val="id_ID" w:bidi="id_ID"/>
        </w:rPr>
        <w:t>Tuhan</w:t>
      </w:r>
      <w:r>
        <w:rPr>
          <w:lang w:val="id_ID" w:bidi="id_ID"/>
        </w:rPr>
        <w:t xml:space="preserve">, lihat Glosarium Utama. </w:t>
      </w:r>
    </w:p>
    <w:p>
      <w:pPr/>
      <w:r>
        <w:rPr>
          <w:lang w:val="id_ID" w:bidi="id_ID"/>
        </w:rPr>
      </w:r>
      <w:r>
        <w:rPr>
          <w:lang w:val="id_ID" w:bidi="id_ID"/>
        </w:rPr>
        <w:t xml:space="preserve">Para </w:t>
      </w:r>
      <w:r>
        <w:rPr>
          <w:b/>
          <w:lang w:val="id_ID" w:bidi="id_ID"/>
        </w:rPr>
        <w:t>murid-Nya</w:t>
      </w:r>
      <w:r>
        <w:rPr>
          <w:lang w:val="id_ID" w:bidi="id_ID"/>
        </w:rPr>
        <w:t xml:space="preserve"> tidak memahami hal-hal ini pada awalnya tetapi ketika Yesus </w:t>
      </w:r>
      <w:r>
        <w:rPr>
          <w:b/>
          <w:lang w:val="id_ID" w:bidi="id_ID"/>
        </w:rPr>
        <w:t>dimuliakan</w:t>
      </w:r>
      <w:r>
        <w:rPr>
          <w:lang w:val="id_ID" w:bidi="id_ID"/>
        </w:rPr>
        <w:t xml:space="preserve">, kemudian mereka ingat bahwa hal-hal ini telah ditulis tentang-Nya dan telah terjadi kepada-Nya. Gunakan kata yang sama untuk para murid seperti yang Anda gunakan dalam perikop sebelumnya. Untuk informasi lebih lanjut tentang </w:t>
      </w:r>
      <w:r>
        <w:rPr>
          <w:lang w:val="id_ID" w:bidi="id_ID"/>
        </w:rPr>
        <w:t>murid-murid</w:t>
      </w:r>
      <w:r>
        <w:rPr>
          <w:lang w:val="id_ID" w:bidi="id_ID"/>
        </w:rPr>
        <w:t xml:space="preserve">, lihat Glossarium Utama. Gunakan kata yang sama untuk </w:t>
      </w:r>
      <w:r>
        <w:rPr>
          <w:b/>
          <w:lang w:val="id_ID" w:bidi="id_ID"/>
        </w:rPr>
        <w:t>dimuliakan</w:t>
      </w:r>
      <w:r>
        <w:rPr>
          <w:lang w:val="id_ID" w:bidi="id_ID"/>
        </w:rPr>
        <w:t xml:space="preserve"> seperti yang Anda gunakan dalam perikop sebelumnya. Untuk informasi lebih lanjut tentang </w:t>
      </w:r>
      <w:r>
        <w:rPr>
          <w:lang w:val="id_ID" w:bidi="id_ID"/>
        </w:rPr>
        <w:t>memuliakan</w:t>
      </w:r>
      <w:r>
        <w:rPr>
          <w:lang w:val="id_ID" w:bidi="id_ID"/>
        </w:rPr>
        <w:t>, lihat Glosarium Utama.</w:t>
      </w:r>
    </w:p>
    <w:p>
      <w:pPr/>
      <w:r>
        <w:rPr>
          <w:lang w:val="id_ID" w:bidi="id_ID"/>
        </w:rPr>
      </w:r>
      <w:r>
        <w:rPr>
          <w:lang w:val="id_ID" w:bidi="id_ID"/>
        </w:rPr>
        <w:t xml:space="preserve">Dan Yesus menemukan seekor </w:t>
      </w:r>
      <w:r>
        <w:rPr>
          <w:b/>
          <w:lang w:val="id_ID" w:bidi="id_ID"/>
        </w:rPr>
        <w:t>keledai</w:t>
      </w:r>
      <w:r>
        <w:rPr>
          <w:lang w:val="id_ID" w:bidi="id_ID"/>
        </w:rPr>
        <w:t xml:space="preserve"> muda dan menunggangnya, tepat seperti yang tertulis. Seekor keledai adalah hewan domestik yang seperti kuda kecil, tetapi dengan telinga-telinga yang lebih panjang Menunggang keledai, bukan kuda, dikaitkan dengan kerendahan hati dan damai pada zaman Yesus.</w:t>
      </w:r>
    </w:p>
    <w:p>
      <w:pPr/>
      <w:r>
        <w:rPr>
          <w:lang w:val="id_ID" w:bidi="id_ID"/>
        </w:rPr>
      </w:r>
      <w:r>
        <w:rPr>
          <w:lang w:val="id_ID" w:bidi="id_ID"/>
        </w:rPr>
        <w:t xml:space="preserve">Berhenti di sini dan lihatlah gambar atau video seekor </w:t>
      </w:r>
      <w:r>
        <w:rPr>
          <w:lang w:val="id_ID" w:bidi="id_ID"/>
        </w:rPr>
        <w:t>keledai</w:t>
      </w:r>
      <w:r>
        <w:rPr>
          <w:lang w:val="id_ID" w:bidi="id_ID"/>
        </w:rPr>
        <w:t xml:space="preserve">. Hentikan rekaman di sini. </w:t>
      </w:r>
    </w:p>
    <w:p>
      <w:pPr/>
      <w:r>
        <w:rPr>
          <w:lang w:val="id_ID" w:bidi="id_ID"/>
        </w:rPr>
      </w:r>
      <w:r>
        <w:rPr>
          <w:lang w:val="id_ID" w:bidi="id_ID"/>
        </w:rPr>
        <w:t xml:space="preserve">Kerumunan yang telah bersamanya ketika dia memanggil Lazarus keluar dari </w:t>
      </w:r>
      <w:r>
        <w:rPr>
          <w:b/>
          <w:lang w:val="id_ID" w:bidi="id_ID"/>
        </w:rPr>
        <w:t>makam</w:t>
      </w:r>
      <w:r>
        <w:rPr>
          <w:lang w:val="id_ID" w:bidi="id_ID"/>
        </w:rPr>
        <w:t xml:space="preserve"> dan membangkitkannya dari kematian terus bersaksi. Gunakan kata yang sama untuk makam seperti yang Anda gunakan dalam perikop sebelumnya. Untuk informasi lebih lanjut tentang </w:t>
      </w:r>
      <w:r>
        <w:rPr>
          <w:lang w:val="id_ID" w:bidi="id_ID"/>
        </w:rPr>
        <w:t>makam</w:t>
      </w:r>
      <w:r>
        <w:rPr>
          <w:lang w:val="id_ID" w:bidi="id_ID"/>
        </w:rPr>
        <w:t>, lihat Glosarium Utama.</w:t>
      </w:r>
    </w:p>
    <w:p>
      <w:pPr/>
      <w:r>
        <w:rPr>
          <w:lang w:val="id_ID" w:bidi="id_ID"/>
        </w:rPr>
      </w:r>
      <w:r>
        <w:rPr>
          <w:lang w:val="id_ID" w:bidi="id_ID"/>
        </w:rPr>
        <w:t xml:space="preserve">Alasan mengapa kerumunan orang pergi bertemu dengannya adalah karena mereka mendengar dia telah melakukan </w:t>
      </w:r>
      <w:r>
        <w:rPr>
          <w:b/>
          <w:lang w:val="id_ID" w:bidi="id_ID"/>
        </w:rPr>
        <w:t>tanda</w:t>
      </w:r>
      <w:r>
        <w:rPr>
          <w:lang w:val="id_ID" w:bidi="id_ID"/>
        </w:rPr>
        <w:t xml:space="preserve"> ini. Gunakan kata yang sama untuk tanda seperti yang Anda gunakan dalam perikop sebelumnya. Untuk informasi lebih lanjut tentang </w:t>
      </w:r>
      <w:r>
        <w:rPr>
          <w:lang w:val="id_ID" w:bidi="id_ID"/>
        </w:rPr>
        <w:t>Bait Suci</w:t>
      </w:r>
      <w:r>
        <w:rPr>
          <w:lang w:val="id_ID" w:bidi="id_ID"/>
        </w:rPr>
        <w:t xml:space="preserve"> lihat di Glosarium Utama. </w:t>
      </w:r>
    </w:p>
    <w:p>
      <w:pPr/>
      <w:r>
        <w:rPr>
          <w:lang w:val="id_ID" w:bidi="id_ID"/>
        </w:rPr>
      </w:r>
      <w:r>
        <w:rPr>
          <w:lang w:val="id_ID" w:bidi="id_ID"/>
        </w:rPr>
        <w:t xml:space="preserve">Jadi </w:t>
      </w:r>
      <w:r>
        <w:rPr>
          <w:b/>
          <w:lang w:val="id_ID" w:bidi="id_ID"/>
        </w:rPr>
        <w:t>orang-orang Farisi</w:t>
      </w:r>
      <w:r>
        <w:rPr>
          <w:lang w:val="id_ID" w:bidi="id_ID"/>
        </w:rPr>
        <w:t xml:space="preserve"> berkata satu sama lain, "Kamu melihat bahwa kamu tidak mendapatkan apa pun. Lihat, dunia telah mengikutinya." Gunakan kata yang sama untuk orang-orang Farisi seperti yang Anda gunakan dalam perikop sebelumnya. Untuk informasi lebih lanjut tentang </w:t>
      </w:r>
      <w:r>
        <w:rPr>
          <w:lang w:val="id_ID" w:bidi="id_ID"/>
        </w:rPr>
        <w:t>orang-orang Farisi</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12:20–36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11:1–16 dan simpanlah dalam hati anda.</w:t>
      </w:r>
    </w:p>
    <w:p>
      <w:pPr/>
      <w:r>
        <w:rPr>
          <w:lang w:val="id_ID" w:bidi="id_ID"/>
        </w:rPr>
      </w:r>
      <w:r>
        <w:rPr>
          <w:lang w:val="id_ID" w:bidi="id_ID"/>
        </w:rPr>
        <w:t>Dengarkan versi audio dari Yohanes 12:20–36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Anda tidak sukai atau tidak mengerti dalam bagian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12:20–36 dalam terjemahan yang paling mudah dimengerti.</w:t>
      </w:r>
    </w:p>
    <w:p>
      <w:pPr/>
      <w:r>
        <w:rPr>
          <w:lang w:val="id_ID" w:bidi="id_ID"/>
        </w:rPr>
      </w:r>
      <w:r>
        <w:rPr>
          <w:lang w:val="id_ID" w:bidi="id_ID"/>
        </w:rPr>
        <w:t>Dalam perikop sebelumnya, Yesus memasuki Yerusalem sambil menunggang keledai. Orang-orang menghormatinya dengan meneriakkan pujian dan melambaikan cabang daun palem. Ini memenuhi nubuat tentang Mesias itu, yang ditulis Nabi Zakharia dan menunjukkan bahwa Yesus datang sebagai raja yang damai. Para murid Yesus tidak memahami pentingnya apa yang terjadi pada saat itu. Orang-orang pergi keluar untuk menyambut Yesus karena mereka mendengar bahwa Dia membangkitkan Lazarus dari kematian.</w:t>
      </w:r>
    </w:p>
    <w:p>
      <w:pPr/>
      <w:r>
        <w:rPr>
          <w:lang w:val="id_ID" w:bidi="id_ID"/>
        </w:rPr>
      </w:r>
      <w:r>
        <w:rPr>
          <w:lang w:val="id_ID" w:bidi="id_ID"/>
        </w:rPr>
        <w:t>Beberapa orang Yunani pergi bersama mereka ke Yerusalem untuk menyembah Allah pada saat orang-orang merayakan Paskah. Kata "orang-orang Yunani " merujuk pada orang-orang yang bukan Yahudi sejak lahir. Mereka bukan orang-orang Yahudi, yang berbicara bahasa Yunani. Kata "orang-orang Yunani " dalam Perjanjian Baru tidak merujuk kepada orang-orang dari negeri Yunani, karena belum ada. Karena mereka datang ke hari raya Yahudi untuk menyembah Allah, kemungkinan besar mereka adalah penganut iman Yahudi. Paskah adalah perayaan orang-orang Yahudi, ketika mereka merayakan kebebasan mereka dari perbudakan bangsa Mesir.</w:t>
      </w:r>
    </w:p>
    <w:p>
      <w:pPr/>
      <w:r>
        <w:rPr>
          <w:lang w:val="id_ID" w:bidi="id_ID"/>
        </w:rPr>
      </w:r>
      <w:r>
        <w:rPr>
          <w:lang w:val="id_ID" w:bidi="id_ID"/>
        </w:rPr>
        <w:t>Orang-orang Yunani, atau orang-orang bukan Yahudi, mendekati Filipus yang adalah salah satu dari murid-murid. Filipus berasal dari Betsaida, sebuah kota di Galilea, sebuah wilayah di utara Israel. Ada banyak orang bukan Yahudi tinggal di sana. Orang-orang Yunani berbicara kepada Filipus dan meminta untuk melihat Yesus. Mereka ingin bertemu dan berbicara dengannya dan meminta Filipus untuk mengabulkannya. Filipus pergi dan memberi tahu murid lain, Andreas, apa yang telah diminta orang-orang Yunani, atau orang-orang non-Yahudi itu. Andreas adalah saudara laki-laki Simon Petrus. Mereka, seperti Filipus, berasal dari desa Betsaida. Andreas, dan Filipus pergi kepada Yesus untuk memberi tahu Yesus tentang orang-orang Yunani, atau orang-orang non-Yahudi, tentang permintaan mereka.</w:t>
      </w:r>
    </w:p>
    <w:p>
      <w:pPr/>
      <w:r>
        <w:rPr>
          <w:lang w:val="id_ID" w:bidi="id_ID"/>
        </w:rPr>
      </w:r>
      <w:r>
        <w:rPr>
          <w:lang w:val="id_ID" w:bidi="id_ID"/>
        </w:rPr>
        <w:t xml:space="preserve">Berhenti di sini dan lihatlah peta </w:t>
      </w:r>
      <w:r>
        <w:rPr>
          <w:lang w:val="id_ID" w:bidi="id_ID"/>
        </w:rPr>
        <w:t>Israel yang menunjukkan Yerusalem dan Betsaida</w:t>
      </w:r>
      <w:r>
        <w:rPr>
          <w:lang w:val="id_ID" w:bidi="id_ID"/>
        </w:rPr>
        <w:t xml:space="preserve">. Hentikan rekaman di sini. </w:t>
      </w:r>
    </w:p>
    <w:p>
      <w:pPr/>
      <w:r>
        <w:rPr>
          <w:lang w:val="id_ID" w:bidi="id_ID"/>
        </w:rPr>
      </w:r>
      <w:r>
        <w:rPr>
          <w:lang w:val="id_ID" w:bidi="id_ID"/>
        </w:rPr>
        <w:t>Yesus menjawab sebagai tanggapan terhadap Andreas, dan Filipus, tetapi kata-katanya diarahkan kepada semua orang yang berada di sana, termasuk orang-orang Yunani, atau non-Yahudi. Dia berkata, "Waktunya telah tiba bagi Anak Manusia untuk menerima kemuliaan dari Allah." "Jam itu" merujuk pada waktu yang telah Yesus tunggu, bukan jam secara harfiah. Itu adalah saat ia akan menderita, mati, dan bangkit lagi. Saat ini telah tiba sekarang, tetapi tidak akan terjadi dalam enam puluh menit berikutnya. Yesus menggunakan gelar "Anak Manusia" tentang dirinya untuk menunjukkan dua hal. Dia adalah manusia sejati, dan dia mewakili semua orang. Dia berasal dari Allah dan memiliki semua otoritas dan kuasa dari Allah, termasuk kuasa untuk mengampuni dosa. Gelar itu berarti bahwa Yesus sepenuhnya adalah Allah dan sepenuhnya manusia. Anak Manusia adalah gelar yang dikaitkan orang-orang Yahudi dengan Mesias atau Juruselamat yang dijanjikan yang akan diutus Allah untuk membantu mereka. Saat Yesus menerima kemuliaan dari Allah adalah saat Ia menderita, mati, bangkit dari kematian dan kembali ke surga. Selama waktu itu Allah akan mengungkapkan sifat sejati Yesus Anak Allah, yaitu kuasa-Nya untuk memberikan kehidupan kekal.</w:t>
      </w:r>
    </w:p>
    <w:p>
      <w:pPr/>
      <w:r>
        <w:rPr>
          <w:lang w:val="id_ID" w:bidi="id_ID"/>
        </w:rPr>
      </w:r>
      <w:r>
        <w:rPr>
          <w:lang w:val="id_ID" w:bidi="id_ID"/>
        </w:rPr>
        <w:t>Yesus melanjutkan, "Sesungguhnya Aku berkata kepadamu, kecuali seseorang menjatuhkan sebutir biji gandum ke dalam bumi, dan membiarkan biji itu mati, biji itu tidak akan pernah lebih dari satu biji. Tetapi jika mati, maka menghasilkan banyak buah." Ungkapan "Sungguh Aku berkata kepadamu" memperkenalkan sesuatu yang penting yang ingin Yesus katakan. Dia mendorong para pendengarnya untuk mendengarkan dengan seksama dan menerima apa yang ia katakan. Yesus mengatakan bahwa jika sebutir biji gandum tidak jatuh ke bumi dan mati, maka biji gandum itu akan tetap satu biji. Benih itu hanya akan menjadi lebih dari satu biji jika jatuh ke tanah dan mati. Gandum adalah jenis tanaman yang ditanam orang-orang di Palestina pada zaman Yesus. Mereka menggunakan biji gandum untuk membuat roti. Biji itu adalah biji individu yang dapat tumbuh menjadi tanaman gandum baru. Orang-orang harus menguburkan biji di tanah, seperti sudah mati, untuk menghasilkan panen. Yesus menggambarkan kematian dan penguburan-Nya sendiri dengan membandingkannya dengan cara orang-orang menanam biji gandum di tanah. Perlu baginya untuk mati agar menghasilkan buah. Ketika dia mati dan Allah membangkitkan-Nya dari kematian, dia akan membawa orang-orang ke Kerajaan Allah dengan memberikan mereka kehidupan kekal ketika mereka percaya kepada-Nya.</w:t>
      </w:r>
    </w:p>
    <w:p>
      <w:pPr/>
      <w:r>
        <w:rPr>
          <w:lang w:val="id_ID" w:bidi="id_ID"/>
        </w:rPr>
      </w:r>
      <w:r>
        <w:rPr>
          <w:lang w:val="id_ID" w:bidi="id_ID"/>
        </w:rPr>
        <w:t xml:space="preserve">Berhenti di sini dan lihat secara berkelompok foto-foto </w:t>
      </w:r>
      <w:r>
        <w:rPr>
          <w:lang w:val="id_ID" w:bidi="id_ID"/>
        </w:rPr>
        <w:t>gandum di ladang dan biji gandum</w:t>
      </w:r>
      <w:r>
        <w:rPr>
          <w:lang w:val="id_ID" w:bidi="id_ID"/>
        </w:rPr>
        <w:t xml:space="preserve">. Hentikan rekaman di sini. </w:t>
      </w:r>
    </w:p>
    <w:p>
      <w:pPr/>
      <w:r>
        <w:rPr>
          <w:lang w:val="id_ID" w:bidi="id_ID"/>
        </w:rPr>
      </w:r>
      <w:r>
        <w:rPr>
          <w:lang w:val="id_ID" w:bidi="id_ID"/>
        </w:rPr>
        <w:t>Yesus membuat pernyataan penting lain, dengan berkata, "Barangsiapa mencintai nyawanya, ia akan kehilangan nyawanya, tetapi barangsiapa yang menyangkal hidupnya di dunia ini, akan memeliharanya untuk kekekalan." Dengan mengatakan "orang yang mencintai hidupnya," Yesus merujuk pada siapa pun yang mencintai dirinya sendiri di atas segalanya. Orang itu menjalani kehidupan yang egois, berpikir yang mengutamakan keinginan dan tujuannya sendiri. Orang-orang itu akan menghancurkan hidup mereka, di bumi dan ke dalam kekekalan. Kehidupan mereka akan hancur, benar-benar kehilangan kebaikan apa pun yang mereka miliki. Mereka tidak akan menerima kehidupan yang sejati, yang adalah kehidupan kekal. Yesus membandingkan orang-orang itu dengan mereka yang "menyangkal kehidupan mereka sendiri." Orang-orang itu mengasihi Allah lebih daripada hidup mereka di bumi. Karena itu tampaknya mereka membenci kehidupan mereka di bumi. Ini berarti bahwa mereka tidak menganggap kehidupan mereka di bumi sebagai hal yang paling penting. Mereka tidak menganggap apa pun yang ditawarkan dunia lebih penting daripada Allah, termasuk uang, kuasa, dan reputasi. Mereka bersedia mengorbankan keinginan dan ambisi mereka sendiri untuk melayani Allah dan orang lain. Orang-orang itu percaya bahwa mengenal Allah dan melayani-Nya lebih penting daripada diri mereka sendiri dan apa yang ditawarkan dunia kepada kehidupan mereka. Yesus mengatakan bahwa orang-orang itu akan memelihara nyawa mereka untuk kehidupan kekal. Ini berarti bahwa orang-orang itu tidak akan pernah kehilangan kehidupan mereka yang sebenarnya, yaitu kehidupan rohani. Kata kekal merujuk pada sesuatu yang tidak berakhir. Frasa kehidupan kekal merujuk pada kehidupan bersama Allah yang tidak pernah berakhir. Yesus mengatakan bahwa orang-orang yang mengasihi Allah lebih daripada hidup mereka di bumi akan hidup bersama Allah selamanya.</w:t>
      </w:r>
    </w:p>
    <w:p>
      <w:pPr/>
      <w:r>
        <w:rPr>
          <w:lang w:val="id_ID" w:bidi="id_ID"/>
        </w:rPr>
      </w:r>
      <w:r>
        <w:rPr>
          <w:lang w:val="id_ID" w:bidi="id_ID"/>
        </w:rPr>
        <w:t>Yesus melanjutkan dengan mengatakan bahwa siapa pun yang melayani-Nya harus mengikuti-Nya, dan bahwa hamba-Nya akan berada di mana pun Yesus berada. Orang yang melayani Yesus, atau hamba-Nya, adalah siapa pun yang ingin menjadi murid Yesus atau yang ingin menyebut Yesus tuan-Nya. Orang yang melayani Yesus tidak bertindak untuk menguntungkan dirinya sendiri atau untuk menyenangkan dirinya sendiri. Dia mendengarkan apa yang Yesus, tuannya, ingin dia lakukan dan dia melakukannya dengan setia. Implikasinya adalah bahwa "melayani" Yesus melibatkan mengikuti perilaku-Nya, melakukan apa yang Ia lakukan dengan melayani orang lain, atau satu sama lain. Yesus mengharuskan orang ini untuk pergi ke mana Ia pergi. Yesus akan disalibkan dan mati, dan para hamba-Nya harus bersedia menderita dan mati juga. Kemudian Yesus menambahkan bahwa Bapa akan menghormati siapa pun yang melayani-Nya. Ini berarti bahwa Allah Bapa akan memuji dan memberi upah setiap orang atas pelayanan mereka yang setia kepada Yesus.</w:t>
      </w:r>
    </w:p>
    <w:p>
      <w:pPr/>
      <w:r>
        <w:rPr>
          <w:lang w:val="id_ID" w:bidi="id_ID"/>
        </w:rPr>
      </w:r>
      <w:r>
        <w:rPr>
          <w:lang w:val="id_ID" w:bidi="id_ID"/>
        </w:rPr>
        <w:t>Sekarang ucapan Yesus berlanjut dan Ia menyampaikannya kepada Bapa sebagai doa. Dia mengatakan bahwa jiwanya gelisah. Jiwa adalah kehidupan batiniah dan pemikiran seseorang. Jiwa adalah bagian dari orang itu yang terus hidup sekalipun tubuhnya mati. Di sini Yesus berbicara tentang dirinya dalam keadaan tertekan. Dia merasa tertekan karena ia tahu bahwa ia akan segera mati atas kematian yang menyakitkan yang akan membuatnya malu. Dia tahu bahwa itu akan sangat sulit dan ia tidak tahu bagaimana ia harus berdoa. Dia bertanya, "Dan apa yang harus saya doakan?" Pertanyaan ini menunjukkan bahwa Yesus berpikir bahwa Ia tidak tahu apa atau bagaimana Ia harus berdoa kepada Allah. Dia berkata, "Apa yang harus saya katakan?" Yesus melanjutkan ini dengan pertanyaan lain. Dia memanggil Allah sebagai Bapa surgawinya: "Haruskah saya berkata, 'Bapa menyelamatkan saya?" "Selamatkan saya" berarti "menjauhkan saya dari penderitaan ini." Yesus menyarankan suatu kemungkinan yang ia tahu bukanlah hal yang baik. Dia menyarankan kemungkinan bahwa ia dapat meminta Allah untuk menyelamatkannya dari penyaliban. Dia sudah memahami bahwa ia tidak akan dan tidak boleh berdoa doa itu. Yesus tahu bahwa saatnya Ia menderita dan mati sudah sangat dekat, meskipun tidak akan terjadi dalam enam puluh menit berikutnya. Kemudian Yesus menjawab pertanyaan-Nya sendiri dan berkata, "Tidak, karena alasan ini Aku datang ke saat ini." Dengan berkata, "Untuk alasan ini," Yesus merujuk pada ketika Ia mengatakan bahwa waktunya telah tiba bagi Allah untuk memuliakan Anak Manusia. Yesus datang pada saat ini di kehidupannya di dunia agar Allah memuliakan-Nya sehingga Ia akan memberikan kehidupan kepada orang lain. Frasa, "Saat ini" merujuk pada waktu penderitaan Yesus, ketika Ia mengalami kematian di atas salib untuk dosa manusia.</w:t>
      </w:r>
    </w:p>
    <w:p>
      <w:pPr/>
      <w:r>
        <w:rPr>
          <w:lang w:val="id_ID" w:bidi="id_ID"/>
        </w:rPr>
      </w:r>
      <w:r>
        <w:rPr>
          <w:lang w:val="id_ID" w:bidi="id_ID"/>
        </w:rPr>
        <w:t xml:space="preserve">Berhenti di sini dan ceritakan kepada kelompok kisah dari kehidupan Anda ketika Anda memilih untuk menjalani sesuatu yang sulit atau tantangan dalam hidup Anda sehingga Allah dapat memberkati orang lain melalui tindakan Anda. Bagikan dengan kelompok apa yang Anda doakan pada saat itu. Hentikan rekaman di sini. </w:t>
      </w:r>
    </w:p>
    <w:p>
      <w:pPr/>
      <w:r>
        <w:rPr>
          <w:lang w:val="id_ID" w:bidi="id_ID"/>
        </w:rPr>
      </w:r>
      <w:r>
        <w:rPr>
          <w:lang w:val="id_ID" w:bidi="id_ID"/>
        </w:rPr>
        <w:t>Yesus melanjutkan doa-Nya kepada Allah Bapa-Nya. Doa Yesus adalah agar Allah mengungkapkan kemuliaan yang sejati dari nama Allah, sehingga semua orang tahu betapa besar dan luar biasa Allah. Frasa "nama-Mu" merujuk pada Allah sendiri. Namanya mewakili siapa ia. Kemudian suara berbicara dari surga dan berkata, "Saya telah memuliakannya, dan saya akan memuliakannya lagi." Itu adalah suara Allah yang berkata, "Aku telah menunjukkan betapa besarnya Saya dan saya akan menunjukkannya lagi." Allah mengungkapkan kemuliaan-Nya yang sejati dalam tanda-tanda yang dilakukan Yesus. Dia akan mengungkapkannya lagi dalam kematian dan kebangkitan Yesus.</w:t>
      </w:r>
    </w:p>
    <w:p>
      <w:pPr/>
      <w:r>
        <w:rPr>
          <w:lang w:val="id_ID" w:bidi="id_ID"/>
        </w:rPr>
      </w:r>
      <w:r>
        <w:rPr>
          <w:lang w:val="id_ID" w:bidi="id_ID"/>
        </w:rPr>
        <w:t>Kerumunan orang yang berdiri di sana mendengar suara Allah dari surga, tetapi mereka tidak tahu apa suara itu. "Kerumunan orang" merujuk pada orang-orang yang baru saja mendengar Yesus berbicara tentang penderitaan-Nya di masa depan. Beberapa kerumunan itu berpikir bahwa itu adalah guntur, tetapi orang lain dalam kerumunan itu mengatakan bahwa malaikat telah berbicara kepada Yesus. Mereka berpikir bahwa suara dari surga adalah suara seorang malaikat. Malaikat artinya utusan. Di sini merujuk pada roh yang melayani Allah. Kadang-kadang Allah mengutus malaikat untuk menyampaikan pesan kepada seseorang atau untuk melayaninya dengan cara lain.</w:t>
      </w:r>
    </w:p>
    <w:p>
      <w:pPr/>
      <w:r>
        <w:rPr>
          <w:lang w:val="id_ID" w:bidi="id_ID"/>
        </w:rPr>
      </w:r>
      <w:r>
        <w:rPr>
          <w:lang w:val="id_ID" w:bidi="id_ID"/>
        </w:rPr>
        <w:t>Yesus mengatakan kepada orang banyak, "Suara ini telah datang demi kamu, bukan demi Aku." Yesus mengatakan bahwa suara dari surga adalah untuk kepentingan orang-orang, para pendengar. Allah mengucapkan firman-Nya kepada Yesus, tetapi Dia bermaksud supaya mereka membantu orang-orang yang mendengarkan. Frasa "Suara ini" merujuk pada apa yang didengar kerumunan orang. Allah ingin orang banyak tahu bahwa Dia telah menjawab doa Yesus, meskipun mereka tidak dapat memahami apa yang Ia katakan. Hanya mengetahui bahwa Allah berbicara kepada Yesus adalah manfaat besar bagi orang-orang itu. Suara itu lebih bermanfaat untuk orang banyak daripada untuk Yesus.</w:t>
      </w:r>
    </w:p>
    <w:p>
      <w:pPr/>
      <w:r>
        <w:rPr>
          <w:lang w:val="id_ID" w:bidi="id_ID"/>
        </w:rPr>
      </w:r>
      <w:r>
        <w:rPr>
          <w:lang w:val="id_ID" w:bidi="id_ID"/>
        </w:rPr>
        <w:t>Yesus melanjutkan dengan berkata, "Sekarang adalah waktu untuk penghakiman dunia ini; sekarang Bapa akan membuang penguasa dunia ini." Kata "sekarang" merujuk pada "waktu/saat" yang Yesus bicarakan sebelumnya tentang waktu Ia akan mati di salib. Waktu kematiannya sudah sangat dekat. Ini adalah waktu untuk penghakiman dunia ini. Dengan menghakimi Yesus dan mengutuk-Nya untuk mati di atas salib, orang-orang benar-benar menghakimi dan mengutuk diri mereka sendiri. Ketika mereka meletakkan Yesus di salib untuk mati, mereka menunjukkan betapa jahatnya mereka. Tetapi salib itu juga adalah penghakiman Allah atas dunia, penghakiman yang diterima Yesus untuk dideritaNya sendiri. Yesus menanggung penghakiman dan hukuman dunia, meskipun dunia layak mendapatkannya dan Yesus tidak. "Sekarang," yang berarti segera, juga akan menjadi waktu ketika Bapa akan menyingkirkan kejahatan yang memerintah dunia. Yesus tahu bahwa Ia akan segera mati dan pada kematian-Nya Ia akan mengalahkan Setan. "Orang yang memerintah dunia" berarti "orang yang memerintah orang-orang dunia" dan di sini merujuk pada Setan. Allah akan menggulingkan atau mengalahkan Setan dan ia akan kehilangan otoritas atas orang-orang dunia. Dia tidak akan lagi memiliki kuasa untuk memerintah dunia. Teks itu tidak mengatakan bahwa Allah akan mengutus atau mengusir Setan keluar dari tempat fisik, seperti surga atau bumi.</w:t>
      </w:r>
    </w:p>
    <w:p>
      <w:pPr/>
      <w:r>
        <w:rPr>
          <w:lang w:val="id_ID" w:bidi="id_ID"/>
        </w:rPr>
      </w:r>
      <w:r>
        <w:rPr>
          <w:lang w:val="id_ID" w:bidi="id_ID"/>
        </w:rPr>
        <w:t>Yesus melanjutkan dengan mengatakan bahwa "ketika mereka mengangkat Aku dari bumi, Aku akan menarik semua orang kepada diriku sendiri." Dia berbicara tentang saat orang-orang akan memakukannya ke salib yang tinggi dan mengangkat salib itu agar ia mati di atasnya. Orang-orang yang mendengarkan memahami bahwa yang Yesus maksudkan Ia akan mati. Yesus juga dapat merujuk pada kebangkitan-Nya dan naik ke surga untuk bersama Allah, tetapi fokus utama di sini adalah penyaliban-Nya. Kemudian melalui kematian-Nya Yesus akan menyebabkan banyak orang datang kepada-Nya untuk mempercayai-Nya. Di sini kata "menarik" berarti "menyebabkan datang." Itu berarti bahwa Yesus akan menarik banyak orang sehingga mereka mau datang kepada-Nya. Dia tidak akan memaksa orang-orang untuk datang kepada-Nya melawan kehendak mereka. Frasa "banyak orang" berarti berbagai ras dan macam orang yang berbeda—baik orang non-Yahudi maupun Yahudi, budak maupun orang merdeka. Itu tidak berarti bahwa setiap orang akan datang kepadanya, tetapi siapa pun dapat datang jika mereka mau.</w:t>
      </w:r>
    </w:p>
    <w:p>
      <w:pPr/>
      <w:r>
        <w:rPr>
          <w:lang w:val="id_ID" w:bidi="id_ID"/>
        </w:rPr>
      </w:r>
      <w:r>
        <w:rPr>
          <w:lang w:val="id_ID" w:bidi="id_ID"/>
        </w:rPr>
        <w:t>Kalimat berikutnya adalah informasi tambahan yang diberikan penulis Yohanes kepada kita, sebuah komentar oleh penulis Yohanes. Itu merujuk kembali pada Yesus mengatakan bahwa Ia akan diangkat dari bumi. Yohanes berkata, "Dia mengatakan ini untuk menunjukkan kematian seperti apa yang akan ia alami." Ini berarti bahwa Yesus memberi tahu mereka secara tidak langsung bagaimana Ia akan mati. Yang Ia maksudkan adalah bahwa orang-orang akan menyalibkannya.</w:t>
      </w:r>
    </w:p>
    <w:p>
      <w:pPr/>
      <w:r>
        <w:rPr>
          <w:lang w:val="id_ID" w:bidi="id_ID"/>
        </w:rPr>
      </w:r>
      <w:r>
        <w:rPr>
          <w:lang w:val="id_ID" w:bidi="id_ID"/>
        </w:rPr>
        <w:t>Jadi kerumunan itu menanggapi pernyataan Yesus dengan membuat pernyataan dan kemudian mengajukan pertanyaan. Mereka berkata, "Kami telah mendengar dari Hukum Taurat bahwa Kristus tetap selamanya." Mereka telah mendengar orang-orang berkhotbah dari Kitab Suci Yahudi, atau Perjanjian Lama, dan mengatakan bahwa Kristus, Juruselamat yang dijanjikan, tidak akan pernah mati. Mereka tidak mengutip kitab suci tertentu, tetapi merujuk pada pemahaman umum tentang Kitab Suci. Mereka memahami bahwa ketika Yesus menyebut diri-Nya "Anak Manusia," Ia mengatakan bahwa Ia adalah Kristus, Juruselamat yang dijanjikan. Kristus adalah kata Yunani untuk kata Ibrani Mesias. Orang-orang Yahudi menggunakan gelar Mesias untuk merujuk kepada orang khusus yang telah ditunjuk dan dijanjikan oleh Allah untuk diutus sebagai raja dan Juruselamat. Kemudian orang-orang mengajukan pertanyaan, "Bagaimana Anda dapat mengatakan bahwa Anak Manusia harus ditinggikan?" Orang-orang menggunakan pertanyaan itu untuk menekankan atau menegaskan bahwa Anda tidak dapat mengatakannya. Orang-orang berasumsi bahwa begitu Kristus, Juruselamat yang dijanjikan, datang ia akan hidup selamanya. Mereka tidak memahami bahwa ada Kitab Suci lain yang berbicara tentang kematian-Nya. Mereka tidak mengira bahwa Kristus, Juruselamat yang dijanjikan akan mati, sehingga apa yang Yesus katakan membuat mereka bingung. Kemudian orang banyak itu mengajukan pertanyaan yang sebenarnya, "Siapa Anak Manusia ini?" Jika Anak Manusia adalah Kristus, Juruselamat yang dijanjikan, orang banyak itu tidak memahami bagaimana Ia bisa mati. Mereka bingung dengan apa yang Yesus katakan dan meminta-Nya untuk menjelaskan segala sesuatu. Mereka ingin tahu siapa Anak Manusia yang dibicarakan Yesus, orang seperti apa Ia itu.</w:t>
      </w:r>
    </w:p>
    <w:p>
      <w:pPr/>
      <w:r>
        <w:rPr>
          <w:lang w:val="id_ID" w:bidi="id_ID"/>
        </w:rPr>
      </w:r>
      <w:r>
        <w:rPr>
          <w:lang w:val="id_ID" w:bidi="id_ID"/>
        </w:rPr>
        <w:t>Yesus menjawab mereka sambil berkata, "Terang itu ada di antara kamu hanya sebentar lagi saja." Yesus menggunakan metafora. Terang itu mewakili Yesus. Dia seperti terang karena ia menunjukkan, atau mengungkapkan, hal-hal apa adanya. Dia mengungkapkan Allah yang sejati kepada orang-orang. Yesus akan bersama mereka sedikit lebih lama lagi. Setelah itu, Yesus menyirat, Ia tidak akan lagi bersama mereka. Yesus melanjutkan: "Berjalanlah selagi anda memiliki terang, agar kegelapan tidak akan menguasai kamu." Yesus memberikan mereka perintah untuk terus mengikuti-Nya, selama memungkinkan. Sementara mereka masih memiliki Yesus bersama mereka, orang-orang perlu mendengarkan-Nya dan percaya kepada-Nya. Yesus menyiratkan bahwa Ia tidak akan selalu bersama mereka. Yesus menggunakan perbandingan lain. Kegelapan mewakili kejahatan. Orang-orang yang tidak percaya kepada Yesus tidak akan mengetahui kebenaran tentang Allah. Jadi kegelapan rohani akan mengalahkan mereka, dan mereka tidak akan tahu apa yang benar atau bagaimana mereka seharusnya hidup. Yesus menggunakan metafora lagi untuk menggambarkan kebenaran rohani: "Orang yang berjalan dalam kegelapan tidak tahu ke mana ia pergi." Di sini kegelapan mewakili kejahatan lagi. Orang-orang yang menolak untuk percaya kepada Yesus, Sang Terang, berjalan dalam kegelapan. Oleh karena itu mereka tidak dapat mengetahui kebenaran tentang Allah dan seperti apa Dia. Mereka tidak dapat tahu betapa mengasihi dan kudusnya dia. Mereka tidak dapat tahu bagaimana ia ingin mereka hidup. Mereka berjalan dalam kegelapan rohani.</w:t>
      </w:r>
    </w:p>
    <w:p>
      <w:pPr/>
      <w:r>
        <w:rPr>
          <w:lang w:val="id_ID" w:bidi="id_ID"/>
        </w:rPr>
      </w:r>
      <w:r>
        <w:rPr>
          <w:lang w:val="id_ID" w:bidi="id_ID"/>
        </w:rPr>
        <w:t>Yesus terus berbicara tentang terang dan kegelapan. Dia berkata, "Sementara kamu memiliki terang, percayalah kepada terang itu, agar anda dapat menjadi anak-anak terang." Yesus membandingkan diri-Nya dengan terang yang hadir, bersinar, untuk sedikit lebih lama. Yesus mengundang orang banyak yang mendengarkan-Nya untuk percaya kepada-Nya. Percaya kepada Yesus berarti memercayai fakta tentang siapa Yesus dan apa yang Ia lakukan. Itu juga mencakup gagasan untuk percaya kepada Yesus sebagai ganti mempercayai diri sendiri atau orang lain. Percaya kepada fakta-fakta tentang Yesus seharusnya menghasilkan kepercayaan kepada-Nya. Bahasa Ibrani menggunakan ungkapan "menjadi anak-anak seseorang" untuk menggambarkan orang-orang yang memiliki karakteristik orang itu. Jadi "anak-anak terang" adalah orang-orang yang hidup dalam terang Yesus dan menjadi milik-Nya. Karakter mereka seperti halnya cahaya. Mereka memiliki karakter Allah dalam mereka, dan mereka mencintai apa yang ia cintai dan membenci apa yang ia benci. Setelah mengatakan hal-hal itu, Yesus meninggalkan orang-orang yang telah Ia ajak bicara dan Ia pergi dari mereka untuk bersembunyi. Dia pergi ke tempat yang tidak mereka ketahui sehingga mereka tidak dapat menemukannya.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12:20–36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dua belas adegan.</w:t>
      </w:r>
    </w:p>
    <w:p>
      <w:pPr/>
      <w:r>
        <w:rPr>
          <w:lang w:val="id_ID" w:bidi="id_ID"/>
        </w:rPr>
      </w:r>
      <w:r>
        <w:rPr>
          <w:b/>
          <w:lang w:val="id_ID" w:bidi="id_ID"/>
        </w:rPr>
        <w:t>Dalam adegan pertama:</w:t>
      </w:r>
      <w:r>
        <w:rPr>
          <w:lang w:val="id_ID" w:bidi="id_ID"/>
        </w:rPr>
        <w:t xml:space="preserve"> Orang-orang Yunani, atau non-Yahudi, datang kepada Filipus dan memintanya untuk melihat Yesus.</w:t>
      </w:r>
    </w:p>
    <w:p>
      <w:pPr/>
      <w:r>
        <w:rPr>
          <w:lang w:val="id_ID" w:bidi="id_ID"/>
        </w:rPr>
      </w:r>
      <w:r>
        <w:rPr>
          <w:b/>
          <w:lang w:val="id_ID" w:bidi="id_ID"/>
        </w:rPr>
        <w:t>Dalam adegan kedua:</w:t>
      </w:r>
      <w:r>
        <w:rPr>
          <w:lang w:val="id_ID" w:bidi="id_ID"/>
        </w:rPr>
        <w:t xml:space="preserve"> Filipus memberi tahu Andreas tentang orang-orang Yunani, atau non-Yahudi, yang meminta untuk bertemu Yesus dan mereka berdua pergi untuk memberi tahu Yesus.</w:t>
      </w:r>
    </w:p>
    <w:p>
      <w:pPr/>
      <w:r>
        <w:rPr>
          <w:lang w:val="id_ID" w:bidi="id_ID"/>
        </w:rPr>
      </w:r>
      <w:r>
        <w:rPr>
          <w:b/>
          <w:lang w:val="id_ID" w:bidi="id_ID"/>
        </w:rPr>
        <w:t>Dalam adegan ketiga:</w:t>
      </w:r>
      <w:r>
        <w:rPr>
          <w:lang w:val="id_ID" w:bidi="id_ID"/>
        </w:rPr>
        <w:t xml:space="preserve"> Yesus menanggapi Filipus dan Andreas dan berbicara kepada mereka dan semua orang lain, Yahudi dan non-Yahudi, yang berdiri bersama-Nya. Dia mengatakan kepada mereka bahwa waktunya telah tiba bagi Allah untuk memuliakan-Nya, Anak Manusia. Dia kemudian menggambarkan makna dan pentingnya kematian-Nya dengan menceritakan kepada mereka perumpamaan tentang biji gandum yang perlu jatuh ke tanah dan mati untuk menghasilkan banyak buah.</w:t>
      </w:r>
    </w:p>
    <w:p>
      <w:pPr/>
      <w:r>
        <w:rPr>
          <w:lang w:val="id_ID" w:bidi="id_ID"/>
        </w:rPr>
      </w:r>
      <w:r>
        <w:rPr>
          <w:b/>
          <w:lang w:val="id_ID" w:bidi="id_ID"/>
        </w:rPr>
        <w:t>Dalam adegan keempat:</w:t>
      </w:r>
      <w:r>
        <w:rPr>
          <w:lang w:val="id_ID" w:bidi="id_ID"/>
        </w:rPr>
        <w:t xml:space="preserve"> Yesus kemudian mengikuti perumpamaan itu dengan menerapkannya pada kehidupan di bumi dan pada kehidupan kekal. Dia mengatakan bahwa mereka yang mengasihi hidup mereka di bumi dan mengasihi dirinya sendiri lebih dari mengasihi Allah akan merusak hidup mereka di dunia dan kehilangan kehidupan yang kekal. Namun, mereka yang mengasihi Allah lebih daripada hidup mereka di bumi akan memiliki kehidupan yang kekal. Yesus juga menjelaskan bahwa mereka yang melayani atau mengikuti-Nya, harus melakukan apa yang ia lakukan dan pergi ke mana ia pergi dan Allah Bapa akan memberi upah kepada mereka.</w:t>
      </w:r>
    </w:p>
    <w:p>
      <w:pPr/>
      <w:r>
        <w:rPr>
          <w:lang w:val="id_ID" w:bidi="id_ID"/>
        </w:rPr>
      </w:r>
      <w:r>
        <w:rPr>
          <w:b/>
          <w:lang w:val="id_ID" w:bidi="id_ID"/>
        </w:rPr>
        <w:t>Dalam adegan kelima:</w:t>
      </w:r>
      <w:r>
        <w:rPr>
          <w:lang w:val="id_ID" w:bidi="id_ID"/>
        </w:rPr>
        <w:t xml:space="preserve"> Yesus mengungkapkan kesedihan tentang waktu kematian-Nya, yang akan segera datang. Yesus berbicara kepada Allah, tetapi bukannya meminta kepada Bapa untuk menyelamatkan-Nya dari kematian, Ia meminta Allah untuk memuliakan nama-Nya sendiri melalui kematian Anak-Nya.</w:t>
      </w:r>
    </w:p>
    <w:p>
      <w:pPr/>
      <w:r>
        <w:rPr>
          <w:lang w:val="id_ID" w:bidi="id_ID"/>
        </w:rPr>
      </w:r>
      <w:r>
        <w:rPr>
          <w:b/>
          <w:lang w:val="id_ID" w:bidi="id_ID"/>
        </w:rPr>
        <w:t>Dalam adegan keenam:</w:t>
      </w:r>
      <w:r>
        <w:rPr>
          <w:lang w:val="id_ID" w:bidi="id_ID"/>
        </w:rPr>
        <w:t xml:space="preserve"> Allah menjawab Yesus dan berbicara dari surga dengan mengatakan bahwa Ia telah memuliakan nama-Nya dan bahwa Ia akan memuliakannya lagi.</w:t>
      </w:r>
    </w:p>
    <w:p>
      <w:pPr/>
      <w:r>
        <w:rPr>
          <w:lang w:val="id_ID" w:bidi="id_ID"/>
        </w:rPr>
      </w:r>
      <w:r>
        <w:rPr>
          <w:b/>
          <w:lang w:val="id_ID" w:bidi="id_ID"/>
        </w:rPr>
        <w:t>Dalam adegan ketujuh:</w:t>
      </w:r>
      <w:r>
        <w:rPr>
          <w:lang w:val="id_ID" w:bidi="id_ID"/>
        </w:rPr>
        <w:t xml:space="preserve"> Orang banyak yang berdiri di dekat Yesus mendengar suara Allah, tetapi tidak mengerti kata-kata-Nya. Beberapa berpikir bahwa itu adalah suara guntur dan yang lain berpikir bahwa seorang malaikat berbicara kepada Yesus.</w:t>
      </w:r>
    </w:p>
    <w:p>
      <w:pPr/>
      <w:r>
        <w:rPr>
          <w:lang w:val="id_ID" w:bidi="id_ID"/>
        </w:rPr>
      </w:r>
      <w:r>
        <w:rPr>
          <w:b/>
          <w:lang w:val="id_ID" w:bidi="id_ID"/>
        </w:rPr>
        <w:t>Dalam adegan kedelapan:</w:t>
      </w:r>
      <w:r>
        <w:rPr>
          <w:lang w:val="id_ID" w:bidi="id_ID"/>
        </w:rPr>
        <w:t xml:space="preserve"> Yesus mengatakan kepada orang banyak bahwa suara dari surga adalah untuk kepentingan mereka.</w:t>
      </w:r>
    </w:p>
    <w:p>
      <w:pPr/>
      <w:r>
        <w:rPr>
          <w:lang w:val="id_ID" w:bidi="id_ID"/>
        </w:rPr>
      </w:r>
      <w:r>
        <w:rPr>
          <w:b/>
          <w:lang w:val="id_ID" w:bidi="id_ID"/>
        </w:rPr>
        <w:t>Dalam adegan kesembilan:</w:t>
      </w:r>
      <w:r>
        <w:rPr>
          <w:lang w:val="id_ID" w:bidi="id_ID"/>
        </w:rPr>
        <w:t xml:space="preserve"> Yesus berbicara kepada orang banyak tentang kematian-Nya. Dia mengatakan kepada mereka bahwa kematian-Nya akan membawa penghakiman kepada dunia dan bahwa Setan, penguasa dunia, akan kehilangan otoritasnya. Yesus mengatakan bahwa ketika orang-orang menyalibkan-Nya dan Dia mati, Ia akan menarik semua orang kepada diri-Nya untuk mengikuti-Nya.</w:t>
      </w:r>
    </w:p>
    <w:p>
      <w:pPr/>
      <w:r>
        <w:rPr>
          <w:lang w:val="id_ID" w:bidi="id_ID"/>
        </w:rPr>
      </w:r>
      <w:r>
        <w:rPr>
          <w:b/>
          <w:lang w:val="id_ID" w:bidi="id_ID"/>
        </w:rPr>
        <w:t>Dalam adegan kesepuluh:</w:t>
      </w:r>
      <w:r>
        <w:rPr>
          <w:lang w:val="id_ID" w:bidi="id_ID"/>
        </w:rPr>
        <w:t xml:space="preserve"> Orang-orang menjawab Yesus. Mereka bingung ketika mereka mendengar bahwa Kristus, Juruselamat yang dijanjikan, akan mati. Mereka memahami bahwa ketika Yesus menyebut diri-Nya "Anak Manusia," Ia mengatakan bahwa Ia adalah Kristus, Juruselamat yang dijanjikan. Mereka bertanya kepada-Nya siapa Anak Manusia itu.</w:t>
      </w:r>
    </w:p>
    <w:p>
      <w:pPr/>
      <w:r>
        <w:rPr>
          <w:lang w:val="id_ID" w:bidi="id_ID"/>
        </w:rPr>
      </w:r>
      <w:r>
        <w:rPr>
          <w:b/>
          <w:lang w:val="id_ID" w:bidi="id_ID"/>
        </w:rPr>
        <w:t>Dalam adegan kesebelas:</w:t>
      </w:r>
      <w:r>
        <w:rPr>
          <w:lang w:val="id_ID" w:bidi="id_ID"/>
        </w:rPr>
        <w:t xml:space="preserve"> Yesus menanggapi orang banyak dengan menggunakan metafora dan membandingkan diri-Nya dengan terang. Dia mengatakan bahwa ia akan bersama mereka hanya sebentar lagi. Dia mendorong mereka untuk terus mengikutinya selama memungkinkan, sehingga kegelapan, yang mewakili kejahatan, tidak menguasai mereka. Dia memerintahkan orang banyak untuk percaya kepadanya, sehingga mereka dapat menjadi seperti dia.</w:t>
      </w:r>
    </w:p>
    <w:p>
      <w:pPr/>
      <w:r>
        <w:rPr>
          <w:lang w:val="id_ID" w:bidi="id_ID"/>
        </w:rPr>
      </w:r>
      <w:r>
        <w:rPr>
          <w:b/>
          <w:lang w:val="id_ID" w:bidi="id_ID"/>
        </w:rPr>
        <w:t>Dalam adegan ke-12:</w:t>
      </w:r>
      <w:r>
        <w:rPr>
          <w:lang w:val="id_ID" w:bidi="id_ID"/>
        </w:rPr>
        <w:t xml:space="preserve"> Yesus meninggalkan orang-orang dan menyembunyikan diri-Nya dari mereka.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Orang-orang yang pergi ke Yerusalem untuk menyembah selama perayaan Paskah .</w:t>
      </w:r>
    </w:p>
    <w:p>
      <w:pPr>
        <w:pStyle w:val="ListBullet"/>
        <w:spacing w:line="240" w:lineRule="auto"/>
        <w:ind w:left="720"/>
      </w:pPr>
      <w:r>
        <w:rPr>
          <w:lang w:val="id_ID" w:bidi="id_ID"/>
        </w:rPr>
      </w:r>
      <w:r>
        <w:rPr>
          <w:lang w:val="id_ID" w:bidi="id_ID"/>
        </w:rPr>
        <w:t>Orang-orang Yunani, atau non-Yahudi, yang datang untuk menyembah selama perayaan itu</w:t>
      </w:r>
    </w:p>
    <w:p>
      <w:pPr>
        <w:pStyle w:val="ListBullet"/>
        <w:spacing w:line="240" w:lineRule="auto"/>
        <w:ind w:left="720"/>
      </w:pPr>
      <w:r>
        <w:rPr>
          <w:lang w:val="id_ID" w:bidi="id_ID"/>
        </w:rPr>
      </w:r>
      <w:r>
        <w:rPr>
          <w:lang w:val="id_ID" w:bidi="id_ID"/>
        </w:rPr>
        <w:t>Murid Yesus, Filipus</w:t>
      </w:r>
    </w:p>
    <w:p>
      <w:pPr>
        <w:pStyle w:val="ListBullet"/>
        <w:spacing w:line="240" w:lineRule="auto"/>
        <w:ind w:left="720"/>
      </w:pPr>
      <w:r>
        <w:rPr>
          <w:lang w:val="id_ID" w:bidi="id_ID"/>
        </w:rPr>
      </w:r>
      <w:r>
        <w:rPr>
          <w:lang w:val="id_ID" w:bidi="id_ID"/>
        </w:rPr>
        <w:t>Murid Yesus Andreas</w:t>
      </w:r>
    </w:p>
    <w:p>
      <w:pPr>
        <w:pStyle w:val="ListBullet"/>
        <w:spacing w:line="240" w:lineRule="auto"/>
        <w:ind w:left="720"/>
      </w:pPr>
      <w:r>
        <w:rPr>
          <w:lang w:val="id_ID" w:bidi="id_ID"/>
        </w:rPr>
      </w:r>
      <w:r>
        <w:rPr>
          <w:lang w:val="id_ID" w:bidi="id_ID"/>
        </w:rPr>
        <w:t>Yesus, yang juga mengidentifikasi diri-Nya dalam perikop ini sebagai "Anak Manusia" dan "terang"</w:t>
      </w:r>
    </w:p>
    <w:p>
      <w:pPr>
        <w:pStyle w:val="ListBullet"/>
        <w:spacing w:line="240" w:lineRule="auto"/>
        <w:ind w:left="720"/>
      </w:pPr>
      <w:r>
        <w:rPr>
          <w:lang w:val="id_ID" w:bidi="id_ID"/>
        </w:rPr>
      </w:r>
      <w:r>
        <w:rPr>
          <w:lang w:val="id_ID" w:bidi="id_ID"/>
        </w:rPr>
        <w:t>Biji gandum</w:t>
      </w:r>
    </w:p>
    <w:p>
      <w:pPr>
        <w:pStyle w:val="ListBullet"/>
        <w:spacing w:line="240" w:lineRule="auto"/>
        <w:ind w:left="720"/>
      </w:pPr>
      <w:r>
        <w:rPr>
          <w:lang w:val="id_ID" w:bidi="id_ID"/>
        </w:rPr>
      </w:r>
      <w:r>
        <w:rPr>
          <w:lang w:val="id_ID" w:bidi="id_ID"/>
        </w:rPr>
        <w:t>Buah</w:t>
      </w:r>
    </w:p>
    <w:p>
      <w:pPr>
        <w:pStyle w:val="ListBullet"/>
        <w:spacing w:line="240" w:lineRule="auto"/>
        <w:ind w:left="720"/>
      </w:pPr>
      <w:r>
        <w:rPr>
          <w:lang w:val="id_ID" w:bidi="id_ID"/>
        </w:rPr>
      </w:r>
      <w:r>
        <w:rPr>
          <w:lang w:val="id_ID" w:bidi="id_ID"/>
        </w:rPr>
        <w:t>Mereka yang mencintai hidup mereka</w:t>
      </w:r>
    </w:p>
    <w:p>
      <w:pPr>
        <w:pStyle w:val="ListBullet"/>
        <w:spacing w:line="240" w:lineRule="auto"/>
        <w:ind w:left="720"/>
      </w:pPr>
      <w:r>
        <w:rPr>
          <w:lang w:val="id_ID" w:bidi="id_ID"/>
        </w:rPr>
      </w:r>
      <w:r>
        <w:rPr>
          <w:lang w:val="id_ID" w:bidi="id_ID"/>
        </w:rPr>
        <w:t>Mereka yang membenci hidup mereka</w:t>
      </w:r>
    </w:p>
    <w:p>
      <w:pPr>
        <w:pStyle w:val="ListBullet"/>
        <w:spacing w:line="240" w:lineRule="auto"/>
        <w:ind w:left="720"/>
      </w:pPr>
      <w:r>
        <w:rPr>
          <w:lang w:val="id_ID" w:bidi="id_ID"/>
        </w:rPr>
      </w:r>
      <w:r>
        <w:rPr>
          <w:lang w:val="id_ID" w:bidi="id_ID"/>
        </w:rPr>
        <w:t>Mereka yang melayani Yesus atau para hamba-Nya</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Suara Allah yang berasal dari surga</w:t>
      </w:r>
    </w:p>
    <w:p>
      <w:pPr>
        <w:pStyle w:val="ListBullet"/>
        <w:spacing w:line="240" w:lineRule="auto"/>
        <w:ind w:left="720"/>
      </w:pPr>
      <w:r>
        <w:rPr>
          <w:lang w:val="id_ID" w:bidi="id_ID"/>
        </w:rPr>
      </w:r>
      <w:r>
        <w:rPr>
          <w:lang w:val="id_ID" w:bidi="id_ID"/>
        </w:rPr>
        <w:t>Guntur</w:t>
      </w:r>
    </w:p>
    <w:p>
      <w:pPr>
        <w:pStyle w:val="ListBullet"/>
        <w:spacing w:line="240" w:lineRule="auto"/>
        <w:ind w:left="720"/>
      </w:pPr>
      <w:r>
        <w:rPr>
          <w:lang w:val="id_ID" w:bidi="id_ID"/>
        </w:rPr>
      </w:r>
      <w:r>
        <w:rPr>
          <w:lang w:val="id_ID" w:bidi="id_ID"/>
        </w:rPr>
        <w:t>Seorang malaikat</w:t>
      </w:r>
    </w:p>
    <w:p>
      <w:pPr>
        <w:pStyle w:val="ListBullet"/>
        <w:spacing w:line="240" w:lineRule="auto"/>
        <w:ind w:left="720"/>
      </w:pPr>
      <w:r>
        <w:rPr>
          <w:lang w:val="id_ID" w:bidi="id_ID"/>
        </w:rPr>
      </w:r>
      <w:r>
        <w:rPr>
          <w:lang w:val="id_ID" w:bidi="id_ID"/>
        </w:rPr>
        <w:t>Kerumunan orang berdiri di dekat Yesus dan mendengarkan-Nya</w:t>
      </w:r>
    </w:p>
    <w:p>
      <w:pPr>
        <w:pStyle w:val="ListBullet"/>
        <w:spacing w:line="240" w:lineRule="auto"/>
        <w:ind w:left="720"/>
      </w:pPr>
      <w:r>
        <w:rPr>
          <w:lang w:val="id_ID" w:bidi="id_ID"/>
        </w:rPr>
      </w:r>
      <w:r>
        <w:rPr>
          <w:lang w:val="id_ID" w:bidi="id_ID"/>
        </w:rPr>
        <w:t>Nama Allah</w:t>
      </w:r>
    </w:p>
    <w:p>
      <w:pPr>
        <w:pStyle w:val="ListBullet"/>
        <w:spacing w:line="240" w:lineRule="auto"/>
        <w:ind w:left="720"/>
      </w:pPr>
      <w:r>
        <w:rPr>
          <w:lang w:val="id_ID" w:bidi="id_ID"/>
        </w:rPr>
      </w:r>
      <w:r>
        <w:rPr>
          <w:lang w:val="id_ID" w:bidi="id_ID"/>
        </w:rPr>
        <w:t>Penguasa dunia ini, Setan</w:t>
      </w:r>
    </w:p>
    <w:p>
      <w:pPr>
        <w:pStyle w:val="ListBullet"/>
        <w:spacing w:line="240" w:lineRule="auto"/>
        <w:ind w:left="720"/>
      </w:pPr>
      <w:r>
        <w:rPr>
          <w:lang w:val="id_ID" w:bidi="id_ID"/>
        </w:rPr>
      </w:r>
      <w:r>
        <w:rPr>
          <w:lang w:val="id_ID" w:bidi="id_ID"/>
        </w:rPr>
        <w:t>Semua orang di bumi</w:t>
      </w:r>
    </w:p>
    <w:p>
      <w:pPr>
        <w:pStyle w:val="ListBullet"/>
        <w:spacing w:line="240" w:lineRule="auto"/>
        <w:ind w:left="720"/>
      </w:pPr>
      <w:r>
        <w:rPr>
          <w:lang w:val="id_ID" w:bidi="id_ID"/>
        </w:rPr>
      </w:r>
      <w:r>
        <w:rPr>
          <w:lang w:val="id_ID" w:bidi="id_ID"/>
        </w:rPr>
        <w:t>Kegelapan, atau kejahatan</w:t>
      </w:r>
    </w:p>
    <w:p>
      <w:pPr>
        <w:pStyle w:val="ListBullet"/>
        <w:spacing w:line="240" w:lineRule="auto"/>
        <w:ind w:left="720"/>
      </w:pPr>
      <w:r>
        <w:rPr>
          <w:lang w:val="id_ID" w:bidi="id_ID"/>
        </w:rPr>
      </w:r>
      <w:r>
        <w:rPr>
          <w:lang w:val="id_ID" w:bidi="id_ID"/>
        </w:rPr>
        <w:t>Dan anak-anak terang</w:t>
      </w:r>
    </w:p>
    <w:p>
      <w:pPr/>
      <w:r>
        <w:rPr>
          <w:lang w:val="id_ID" w:bidi="id_ID"/>
        </w:rPr>
      </w:r>
      <w:r>
        <w:rPr>
          <w:lang w:val="id_ID" w:bidi="id_ID"/>
        </w:rPr>
        <w:t>Bersama kelompok, perhatikan bagian-bagian dari latar belakang perikop ini.</w:t>
      </w:r>
    </w:p>
    <w:p>
      <w:pPr/>
      <w:r>
        <w:rPr>
          <w:lang w:val="id_ID" w:bidi="id_ID"/>
        </w:rPr>
      </w:r>
      <w:r>
        <w:rPr>
          <w:lang w:val="id_ID" w:bidi="id_ID"/>
        </w:rPr>
        <w:t>Kisah ini terjadi pada minggu menjelang perayaan Paskah di Yerusalem.</w:t>
      </w:r>
    </w:p>
    <w:p>
      <w:pPr/>
      <w:r>
        <w:rPr>
          <w:lang w:val="id_ID" w:bidi="id_ID"/>
        </w:rPr>
      </w:r>
      <w:r>
        <w:rPr>
          <w:lang w:val="id_ID" w:bidi="id_ID"/>
        </w:rPr>
        <w:t>Sekarang beberapa orang Yunani, atau non-Yahudi, berada di antara mereka yang pergi untuk menyembah selama perayaan Paskah. Kata Yunani yang diterjemahkan sebagai "sekarang" memperkenalkan peristiwa baru dalam kisah itu. Dalam konteks ini bukan kata yang menunjukkan waktu. Teks itu mengatakan bahwa mereka "naik" karena Yerusalem berada di daerah pegunungan. Orang-orang Yunani, atau non-Yahudi, mendekati Filipus, salah satu murid, dan memintanya untuk memperkenalkan mereka kepada Yesus. Mereka ingin bertemu dengannya dan berbicara kepadanya.</w:t>
      </w:r>
    </w:p>
    <w:p>
      <w:pPr/>
      <w:r>
        <w:rPr>
          <w:lang w:val="id_ID" w:bidi="id_ID"/>
        </w:rPr>
      </w:r>
      <w:r>
        <w:rPr>
          <w:lang w:val="id_ID" w:bidi="id_ID"/>
        </w:rPr>
        <w:t xml:space="preserve">Berhenti di sini dan lihatlah peta </w:t>
      </w:r>
      <w:r>
        <w:rPr>
          <w:lang w:val="id_ID" w:bidi="id_ID"/>
        </w:rPr>
        <w:t>Israel yang menunjukkan Yerusalem dan Betsaida</w:t>
      </w:r>
      <w:r>
        <w:rPr>
          <w:lang w:val="id_ID" w:bidi="id_ID"/>
        </w:rPr>
        <w:t xml:space="preserve">. Hentikan rekaman di sini. </w:t>
      </w:r>
    </w:p>
    <w:p>
      <w:pPr/>
      <w:r>
        <w:rPr>
          <w:lang w:val="id_ID" w:bidi="id_ID"/>
        </w:rPr>
      </w:r>
      <w:r>
        <w:rPr>
          <w:lang w:val="id_ID" w:bidi="id_ID"/>
        </w:rPr>
        <w:t>Filipus pergi dan menceritakan ini kepada Andreas, saudara laki-laki Simon Petrus. Kemudian mereka berdua pergi kepada Yesus dan mengatakan kepada-Nya. Kita dapat menduga bahwa Yesus tidak jauh dari mereka, tetapi teks itu tidak mengatakan di mana Ia berada. Yesus menjawab mereka, tetapi kita tahu bahwa Ia tidak hanya berbicara kepada Filipus dan Andreas, tetapi juga kepada orang banyak yang berada di sana bersama-Nya. Orang banyak itu termasuk orang-orang Yunani, atau non-Yahudi. Yesus berbicara kepada mereka menggunakan perumpamaan. Perumpamaan adalah sebuah cerita khusus yang dikisahkan Yesus. Itu menggunakan hal-hal sehari-hari untuk menggambarkan hal-hal yang lebih dalam tentang Allah. Dia berkata, "Sekarang waktunya telah tiba bagi Anak Manusia untuk menerima kemuliaan yang besar." Sesungguhnya, Aku berkata kepadamu, bila seseorang tidak menanam biji gandum di tanah dan biji itu mati, biji itu tetap hanya satu biji. Tetapi jika mati, ia menghasilkan panen yang melimpah." Ungkapan "Sesungguhnya Aku berkata kepadamu" memperkenalkan sesuatu yang penting yang ingin Yesus katakan.</w:t>
      </w:r>
    </w:p>
    <w:p>
      <w:pPr/>
      <w:r>
        <w:rPr>
          <w:lang w:val="id_ID" w:bidi="id_ID"/>
        </w:rPr>
      </w:r>
      <w:r>
        <w:rPr>
          <w:lang w:val="id_ID" w:bidi="id_ID"/>
        </w:rPr>
        <w:t>Yesus melanjutkan berbicara, "Siapa pun yang mencintai nyawanya, ia akan kehilangan nyawanya, tetapi barangsiapa yang tidak mencintai nyawanya di dunia ini, ia akan memeliharanya untuk hidup yang kekal." Siapa pun yang ingin melayani Aku harus mengikuti Aku, karena para hamba-Ku harus berada di tempat Aku berada. Dan Bapa akan menghormati siapa pun yang melayani Aku."</w:t>
      </w:r>
    </w:p>
    <w:p>
      <w:pPr/>
      <w:r>
        <w:rPr>
          <w:lang w:val="id_ID" w:bidi="id_ID"/>
        </w:rPr>
      </w:r>
      <w:r>
        <w:rPr>
          <w:lang w:val="id_ID" w:bidi="id_ID"/>
        </w:rPr>
        <w:t>Yesus mengungkapkan kesedihan tentang waktu kematian-Nya, yang akan segera datang. Dia berjumpa dengan Bapa dalam doa: "Sekarang Aku berada dalam kesedihan yang besar." Apa yang harus Aku katakan? Haruskah saya berkata, 'Bapa, selamatkanlah Aku dari saat ini?' Tetapi, Aku datang untuk tujuan ini. Bapa, muliakanlah nama-Mu. Kata "sekarang" dalam konteks ini menunjukkan waktu dan merujuk kepada saat ketika Yesus berbicara. Kata "tetapi" memperkenalkan perbedaan dengan gagasan bahwa Yesus mungkin bisa meminta kepada Allah untuk menyelamatkan-Nya dari penderitaan dan kematian.</w:t>
      </w:r>
    </w:p>
    <w:p>
      <w:pPr/>
      <w:r>
        <w:rPr>
          <w:lang w:val="id_ID" w:bidi="id_ID"/>
        </w:rPr>
      </w:r>
      <w:r>
        <w:rPr>
          <w:lang w:val="id_ID" w:bidi="id_ID"/>
        </w:rPr>
        <w:t>Kemudian suara berbicara dari surga: "Aku telah membawa kemuliaan kepada diriku dan aku akan melakukannya lagi." Orang banyak yang berdiri di sana mendengar suara itu. Beberapa dari mereka berpikir bahwa itu guntur dan yang lain berpikir bahwa suara dari surga adalah suara seorang malaikat yang berbicara kepada Yesus.</w:t>
      </w:r>
    </w:p>
    <w:p>
      <w:pPr/>
      <w:r>
        <w:rPr>
          <w:lang w:val="id_ID" w:bidi="id_ID"/>
        </w:rPr>
      </w:r>
      <w:r>
        <w:rPr>
          <w:lang w:val="id_ID" w:bidi="id_ID"/>
        </w:rPr>
        <w:t>Yesus berkata, "Suara itu bukan untuk kepentingan-Ku, tetapi untuk kepentinganmu."</w:t>
      </w:r>
    </w:p>
    <w:p>
      <w:pPr/>
      <w:r>
        <w:rPr>
          <w:lang w:val="id_ID" w:bidi="id_ID"/>
        </w:rPr>
      </w:r>
      <w:r>
        <w:rPr>
          <w:lang w:val="id_ID" w:bidi="id_ID"/>
        </w:rPr>
        <w:t>Yesus melanjutkan, "Sekarang adalah saatnya untuk menghakimi dunia ini." Sekarang Bapa akan mengalahkan orang yang memerintah dunia ini." Di sini "sekarang" adalah kata waktu dan juga dapat berarti "sebentar lagi."</w:t>
      </w:r>
    </w:p>
    <w:p>
      <w:pPr/>
      <w:r>
        <w:rPr>
          <w:lang w:val="id_ID" w:bidi="id_ID"/>
        </w:rPr>
      </w:r>
      <w:r>
        <w:rPr>
          <w:lang w:val="id_ID" w:bidi="id_ID"/>
        </w:rPr>
        <w:t>Yesus menambahkan, "Ketika mereka mengangkat Aku dari bumi, Aku akan membuat semua orang percaya kepada-Ku."</w:t>
      </w:r>
    </w:p>
    <w:p>
      <w:pPr/>
      <w:r>
        <w:rPr>
          <w:lang w:val="id_ID" w:bidi="id_ID"/>
        </w:rPr>
      </w:r>
      <w:r>
        <w:rPr>
          <w:lang w:val="id_ID" w:bidi="id_ID"/>
        </w:rPr>
        <w:t>Sekarang penulis Yohanes menambahkan informasi tambahan untuk menjelaskan apa yang baru saja Yesus katakan: "Dengan mengatakan ini, Yesus menunjukkan bagaimana Ia akan mati."</w:t>
      </w:r>
    </w:p>
    <w:p>
      <w:pPr/>
      <w:r>
        <w:rPr>
          <w:lang w:val="id_ID" w:bidi="id_ID"/>
        </w:rPr>
      </w:r>
      <w:r>
        <w:rPr>
          <w:lang w:val="id_ID" w:bidi="id_ID"/>
        </w:rPr>
        <w:t>Sekarang Yohanes menjelaskan bahwa ia kembali ke kisah utama dengan berkata, "Jadi orang banyak menanggapi pernyataan Yesus." Dalam bahasa Inggris, para penerjemah menggunakan kata "jadi" atau "kemudian" untuk menunjukkan kembalinya tindakan tersebut.</w:t>
      </w:r>
    </w:p>
    <w:p>
      <w:pPr/>
      <w:r>
        <w:rPr>
          <w:lang w:val="id_ID" w:bidi="id_ID"/>
        </w:rPr>
      </w:r>
      <w:r>
        <w:rPr>
          <w:lang w:val="id_ID" w:bidi="id_ID"/>
        </w:rPr>
        <w:t xml:space="preserve">Berhenti di sini dan diskusikan dengan kelompok kata-kata apa yang Anda gunakan dalam bahasa Anda untuk menunjukkan bahwa Anda kembali ke kisah utama setelah Anda menjauh dari adegan untuk menjelaskan atau menggambarkan sesuatu. Hentikan rekaman di sini. </w:t>
      </w:r>
    </w:p>
    <w:p>
      <w:pPr/>
      <w:r>
        <w:rPr>
          <w:lang w:val="id_ID" w:bidi="id_ID"/>
        </w:rPr>
      </w:r>
      <w:r>
        <w:rPr>
          <w:lang w:val="id_ID" w:bidi="id_ID"/>
        </w:rPr>
        <w:t>Orang-orang di kerumunan itu berkata, "Kami memahami dari Kitab Suci bahwa Kristus akan hidup selamanya." Jadi bagaimana mungkin itu benar bahwa seseorang akan meninggikan Anak Manusia? Siapa Anak Manusia yang kalian bicarakan?" Yohanes menekankan kata "kita." Orang-orang di kerumunan itu, atau orang-orang Yahudi pada umumnya, adalah orang-orang yang mengatakan bahwa mereka memahami dari Kitab Suci bahwa Kristus akan hidup selamanya. Meskipun Yesus juga adalah orang Yahudi, orang banyak menekankan perbedaan antara mereka dan Dia.</w:t>
      </w:r>
    </w:p>
    <w:p>
      <w:pPr/>
      <w:r>
        <w:rPr>
          <w:lang w:val="id_ID" w:bidi="id_ID"/>
        </w:rPr>
      </w:r>
      <w:r>
        <w:rPr>
          <w:lang w:val="id_ID" w:bidi="id_ID"/>
        </w:rPr>
        <w:t>Karena kerumunan itu bertanya siapa Anak Manusia itu, Yesus menjawab mereka. Kemudian Yesus berkata kepada kerumunan itu, "Aku seperti terang yang akan tinggal sebentar lagi bersama kamu." Berjalanlah di dalam terang selagi bisa, sehingga kegelapan tidak datang kepada kamu. Siapa pun yang berjalan dalam kegelapan tidak tahu ke mana mereka pergi. Sementara kamu memiliki Aku yang seperti terang, percayalah kepada-Ku, terang kamu yang sejati, sehingga kamu menjadi seperti anak-anak terang."</w:t>
      </w:r>
    </w:p>
    <w:p>
      <w:pPr/>
      <w:r>
        <w:rPr>
          <w:lang w:val="id_ID" w:bidi="id_ID"/>
        </w:rPr>
      </w:r>
      <w:r>
        <w:rPr>
          <w:lang w:val="id_ID" w:bidi="id_ID"/>
        </w:rPr>
        <w:t>Setelah Yesus mengatakan ini, Ia pergi dan bersembunyi dari kerumunan itu. Ini berarti bahwa Yesus pergi sebentar lagi atau segera setelah Ia selesai berbicara tentang terang itu.</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12:20–36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dua belas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Orang-orang yang pergi ke Yerusalem untuk menyembah selama perayaan Paskah .</w:t>
      </w:r>
    </w:p>
    <w:p>
      <w:pPr>
        <w:pStyle w:val="ListBullet"/>
        <w:spacing w:line="240" w:lineRule="auto"/>
        <w:ind w:left="720"/>
      </w:pPr>
      <w:r>
        <w:rPr>
          <w:lang w:val="id_ID" w:bidi="id_ID"/>
        </w:rPr>
      </w:r>
      <w:r>
        <w:rPr>
          <w:lang w:val="id_ID" w:bidi="id_ID"/>
        </w:rPr>
        <w:t>Orang-orang Yunani, atau non-Yahudi yang datang untuk menyembah selama perayaan itu</w:t>
      </w:r>
    </w:p>
    <w:p>
      <w:pPr>
        <w:pStyle w:val="ListBullet"/>
        <w:spacing w:line="240" w:lineRule="auto"/>
        <w:ind w:left="720"/>
      </w:pPr>
      <w:r>
        <w:rPr>
          <w:lang w:val="id_ID" w:bidi="id_ID"/>
        </w:rPr>
      </w:r>
      <w:r>
        <w:rPr>
          <w:lang w:val="id_ID" w:bidi="id_ID"/>
        </w:rPr>
        <w:t>Murid Yesus, Filipus</w:t>
      </w:r>
    </w:p>
    <w:p>
      <w:pPr>
        <w:pStyle w:val="ListBullet"/>
        <w:spacing w:line="240" w:lineRule="auto"/>
        <w:ind w:left="720"/>
      </w:pPr>
      <w:r>
        <w:rPr>
          <w:lang w:val="id_ID" w:bidi="id_ID"/>
        </w:rPr>
      </w:r>
      <w:r>
        <w:rPr>
          <w:lang w:val="id_ID" w:bidi="id_ID"/>
        </w:rPr>
        <w:t>Murid Yesus Andreas</w:t>
      </w:r>
    </w:p>
    <w:p>
      <w:pPr>
        <w:pStyle w:val="ListBullet"/>
        <w:spacing w:line="240" w:lineRule="auto"/>
        <w:ind w:left="720"/>
      </w:pPr>
      <w:r>
        <w:rPr>
          <w:lang w:val="id_ID" w:bidi="id_ID"/>
        </w:rPr>
      </w:r>
      <w:r>
        <w:rPr>
          <w:lang w:val="id_ID" w:bidi="id_ID"/>
        </w:rPr>
        <w:t>Yesus, yang juga mengidentifikasi diri-Nya dalam perikop ini sebagai Anak Manusia dan terang</w:t>
      </w:r>
    </w:p>
    <w:p>
      <w:pPr>
        <w:pStyle w:val="ListBullet"/>
        <w:spacing w:line="240" w:lineRule="auto"/>
        <w:ind w:left="720"/>
      </w:pPr>
      <w:r>
        <w:rPr>
          <w:lang w:val="id_ID" w:bidi="id_ID"/>
        </w:rPr>
      </w:r>
      <w:r>
        <w:rPr>
          <w:lang w:val="id_ID" w:bidi="id_ID"/>
        </w:rPr>
        <w:t>Biji gandum</w:t>
      </w:r>
    </w:p>
    <w:p>
      <w:pPr>
        <w:pStyle w:val="ListBullet"/>
        <w:spacing w:line="240" w:lineRule="auto"/>
        <w:ind w:left="720"/>
      </w:pPr>
      <w:r>
        <w:rPr>
          <w:lang w:val="id_ID" w:bidi="id_ID"/>
        </w:rPr>
      </w:r>
      <w:r>
        <w:rPr>
          <w:lang w:val="id_ID" w:bidi="id_ID"/>
        </w:rPr>
        <w:t>Buah</w:t>
      </w:r>
    </w:p>
    <w:p>
      <w:pPr>
        <w:pStyle w:val="ListBullet"/>
        <w:spacing w:line="240" w:lineRule="auto"/>
        <w:ind w:left="720"/>
      </w:pPr>
      <w:r>
        <w:rPr>
          <w:lang w:val="id_ID" w:bidi="id_ID"/>
        </w:rPr>
      </w:r>
      <w:r>
        <w:rPr>
          <w:lang w:val="id_ID" w:bidi="id_ID"/>
        </w:rPr>
        <w:t>Mereka yang mencintai hidup mereka</w:t>
      </w:r>
    </w:p>
    <w:p>
      <w:pPr>
        <w:pStyle w:val="ListBullet"/>
        <w:spacing w:line="240" w:lineRule="auto"/>
        <w:ind w:left="720"/>
      </w:pPr>
      <w:r>
        <w:rPr>
          <w:lang w:val="id_ID" w:bidi="id_ID"/>
        </w:rPr>
      </w:r>
      <w:r>
        <w:rPr>
          <w:lang w:val="id_ID" w:bidi="id_ID"/>
        </w:rPr>
        <w:t>Mereka yang menyangkal hidup mereka</w:t>
      </w:r>
    </w:p>
    <w:p>
      <w:pPr>
        <w:pStyle w:val="ListBullet"/>
        <w:spacing w:line="240" w:lineRule="auto"/>
        <w:ind w:left="720"/>
      </w:pPr>
      <w:r>
        <w:rPr>
          <w:lang w:val="id_ID" w:bidi="id_ID"/>
        </w:rPr>
      </w:r>
      <w:r>
        <w:rPr>
          <w:lang w:val="id_ID" w:bidi="id_ID"/>
        </w:rPr>
        <w:t>Mereka yang melayani Yesus atau para hamba-Nya</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Suara Allah yang berasal dari surga</w:t>
      </w:r>
    </w:p>
    <w:p>
      <w:pPr>
        <w:pStyle w:val="ListBullet"/>
        <w:spacing w:line="240" w:lineRule="auto"/>
        <w:ind w:left="720"/>
      </w:pPr>
      <w:r>
        <w:rPr>
          <w:lang w:val="id_ID" w:bidi="id_ID"/>
        </w:rPr>
      </w:r>
      <w:r>
        <w:rPr>
          <w:lang w:val="id_ID" w:bidi="id_ID"/>
        </w:rPr>
        <w:t>Guntur</w:t>
      </w:r>
    </w:p>
    <w:p>
      <w:pPr>
        <w:pStyle w:val="ListBullet"/>
        <w:spacing w:line="240" w:lineRule="auto"/>
        <w:ind w:left="720"/>
      </w:pPr>
      <w:r>
        <w:rPr>
          <w:lang w:val="id_ID" w:bidi="id_ID"/>
        </w:rPr>
      </w:r>
      <w:r>
        <w:rPr>
          <w:lang w:val="id_ID" w:bidi="id_ID"/>
        </w:rPr>
        <w:t>Seorang malaikat</w:t>
      </w:r>
    </w:p>
    <w:p>
      <w:pPr>
        <w:pStyle w:val="ListBullet"/>
        <w:spacing w:line="240" w:lineRule="auto"/>
        <w:ind w:left="720"/>
      </w:pPr>
      <w:r>
        <w:rPr>
          <w:lang w:val="id_ID" w:bidi="id_ID"/>
        </w:rPr>
      </w:r>
      <w:r>
        <w:rPr>
          <w:lang w:val="id_ID" w:bidi="id_ID"/>
        </w:rPr>
        <w:t>Kerumunan orang berdiri di dekat Yesus dan mendengarkan-Nya</w:t>
      </w:r>
    </w:p>
    <w:p>
      <w:pPr>
        <w:pStyle w:val="ListBullet"/>
        <w:spacing w:line="240" w:lineRule="auto"/>
        <w:ind w:left="720"/>
      </w:pPr>
      <w:r>
        <w:rPr>
          <w:lang w:val="id_ID" w:bidi="id_ID"/>
        </w:rPr>
      </w:r>
      <w:r>
        <w:rPr>
          <w:lang w:val="id_ID" w:bidi="id_ID"/>
        </w:rPr>
        <w:t>Nama Allah</w:t>
      </w:r>
    </w:p>
    <w:p>
      <w:pPr>
        <w:pStyle w:val="ListBullet"/>
        <w:spacing w:line="240" w:lineRule="auto"/>
        <w:ind w:left="720"/>
      </w:pPr>
      <w:r>
        <w:rPr>
          <w:lang w:val="id_ID" w:bidi="id_ID"/>
        </w:rPr>
      </w:r>
      <w:r>
        <w:rPr>
          <w:lang w:val="id_ID" w:bidi="id_ID"/>
        </w:rPr>
        <w:t>Penguasa dunia ini, Setan</w:t>
      </w:r>
    </w:p>
    <w:p>
      <w:pPr>
        <w:pStyle w:val="ListBullet"/>
        <w:spacing w:line="240" w:lineRule="auto"/>
        <w:ind w:left="720"/>
      </w:pPr>
      <w:r>
        <w:rPr>
          <w:lang w:val="id_ID" w:bidi="id_ID"/>
        </w:rPr>
      </w:r>
      <w:r>
        <w:rPr>
          <w:lang w:val="id_ID" w:bidi="id_ID"/>
        </w:rPr>
        <w:t>Semua orang di bumi</w:t>
      </w:r>
    </w:p>
    <w:p>
      <w:pPr>
        <w:pStyle w:val="ListBullet"/>
        <w:spacing w:line="240" w:lineRule="auto"/>
        <w:ind w:left="720"/>
      </w:pPr>
      <w:r>
        <w:rPr>
          <w:lang w:val="id_ID" w:bidi="id_ID"/>
        </w:rPr>
      </w:r>
      <w:r>
        <w:rPr>
          <w:lang w:val="id_ID" w:bidi="id_ID"/>
        </w:rPr>
        <w:t>Kegelapan, atau kejahatan</w:t>
      </w:r>
    </w:p>
    <w:p>
      <w:pPr>
        <w:pStyle w:val="ListBullet"/>
        <w:spacing w:line="240" w:lineRule="auto"/>
        <w:ind w:left="720"/>
      </w:pPr>
      <w:r>
        <w:rPr>
          <w:lang w:val="id_ID" w:bidi="id_ID"/>
        </w:rPr>
      </w:r>
      <w:r>
        <w:rPr>
          <w:lang w:val="id_ID" w:bidi="id_ID"/>
        </w:rPr>
        <w:t>Dan anak-anak terang</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ini di sini dan mulai peragakan perikop tersebut.</w:t>
      </w:r>
    </w:p>
    <w:p>
      <w:pPr/>
      <w:r>
        <w:rPr>
          <w:lang w:val="id_ID" w:bidi="id_ID"/>
        </w:rPr>
      </w:r>
      <w:r>
        <w:rPr>
          <w:lang w:val="id_ID" w:bidi="id_ID"/>
        </w:rPr>
        <w:t>Kelompok harus memeragakan perikop ini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peragaam.</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Sekarang beberapa orang Yunani, atau non-Yahudi, berada di antara mereka yang pergi untuk menyembah selama perayaan Paskah. Orang-orang Yunani, atau non-Yahudi, mendekati Filipus, salah satu murid, dan memintanya untuk memperkenalkan mereka kepada Yesus. Mereka ingin bertemu dengannya dan berbicara kepadanya.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orang-orang Yunani, atau non-Yahudi, "Apa yang Anda rasakan atau pikirkan?" Orang-orang mungkin menjawab hal-hal seperti, "Kami akhirnya dapat bertemu dengan Yesus dan berbicara kepada-Nya! Dia sangat luar biasa! Dia membangkitkan Lazarus dari kematian!" atau "Mungkin dia adalah Kristus?" Beberapa orang berpikir bahwa ia telah melakukan banyak tanda," atau "Tetapi apakah keselamatan hanya untuk orang-orang Yahudi? Bagaimana dengan orang-orang seperti kita? Kami akan bertanya kepadanya!"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Filipus pergi dan menceritakan ini kepada Andreas, saudara laki-laki Simon Petrus. Kemudian mereka berdua pergi kepada Yesus dan mengatakan kepada-Nya. Yesus menjawab mereka dengan berkata, "Sekarang waktunya telah tiba bagi Anak Manusia untuk menerima kemuliaan yang besar." Sesungguhnya, Aku berkata kepadamu, kecuali seseorang menanam biji gandum di tanah dan biji itu mati, biji itu tetap hanya satu biji. Tetapi jika mati, ia menghasilkan panen yang melimpah."</w:t>
      </w:r>
    </w:p>
    <w:p>
      <w:pPr/>
      <w:r>
        <w:rPr>
          <w:lang w:val="id_ID" w:bidi="id_ID"/>
        </w:rPr>
      </w:r>
      <w:r>
        <w:rPr>
          <w:lang w:val="id_ID" w:bidi="id_ID"/>
        </w:rPr>
        <w:t>Yesus melanjutkan berbicara, "Siapa pun yang mencintai nyawanya, ia akan kehilangan nyawanya, tetapi barangsiapa yang tidak mencintai nyawanya di dunia ini, ia akan memeliharanya untuk hidup yang kekal." Siapa pun yang ingin melayani Aku harus mengikuti Aku, karena para hamba-Ku harus berada di tempat Aku berada. Dan Bapa akan menghormati siapa pun yang melayani Aku."</w:t>
      </w:r>
    </w:p>
    <w:p>
      <w:pPr/>
      <w:r>
        <w:rPr>
          <w:lang w:val="id_ID" w:bidi="id_ID"/>
        </w:rPr>
      </w:r>
      <w:r>
        <w:rPr>
          <w:lang w:val="id_ID" w:bidi="id_ID"/>
        </w:rPr>
        <w:t>Dia berjumpa dengan Bapa dalam doa: "Sekarang Aku berada dalam kesedihan yang besar." Apa yang harus Aku katakan? Haruskah saya berkata, 'Bapa, selamatkanlah Aku dari saat ini?' Tetapi, Aku datang untuk tujuan ini. Bapa, muliakanlah nama-Mu.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"Orang-orang akan menyiksa saya dan menghina saya. Kemudian mereka akan membunuh saya. Ini sangat sulit," atau "Saya selalu bersama Bapa." Bagaimana saya dapat bertahan berpisah dari-Nya ketika saya mati?" atau "Tetapi itulah sebabnya Aku berada di sini! Saya perlu mati, agar mereka hidup! Ini akan membawa kemuliaan bagi Bapa."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suara berbicara dari surga, "Aku telah membawa kemuliaan kepada diriku dan aku akan melakukannya lagi." Orang banyak yang berdiri di sana mendengar suara itu. Beberapa dari mereka berpikir bahwa itu guntur dan yang lain berpikir bahwa suara dari surga adalah suara seorang malaikat yang berbicara kepada Yesus.</w:t>
      </w:r>
    </w:p>
    <w:p>
      <w:pPr/>
      <w:r>
        <w:rPr>
          <w:lang w:val="id_ID" w:bidi="id_ID"/>
        </w:rPr>
      </w:r>
      <w:r>
        <w:rPr>
          <w:lang w:val="id_ID" w:bidi="id_ID"/>
        </w:rPr>
        <w:t>Yesus berkata, "Suara itu bukan untuk kepentingan-Ku, tetapi untuk kepentinganmu."</w:t>
      </w:r>
    </w:p>
    <w:p>
      <w:pPr/>
      <w:r>
        <w:rPr>
          <w:lang w:val="id_ID" w:bidi="id_ID"/>
        </w:rPr>
      </w:r>
      <w:r>
        <w:rPr>
          <w:lang w:val="id_ID" w:bidi="id_ID"/>
        </w:rPr>
        <w:t>Yesus melanjutkan, "Sekarang adalah saatnya untuk menghakimi dunia ini." Sekarang Bapa akan mengalahkan dia yang memerintah dunia ini</w:t>
      </w:r>
    </w:p>
    <w:p>
      <w:pPr/>
      <w:r>
        <w:rPr>
          <w:lang w:val="id_ID" w:bidi="id_ID"/>
        </w:rPr>
      </w:r>
      <w:r>
        <w:rPr>
          <w:lang w:val="id_ID" w:bidi="id_ID"/>
        </w:rPr>
        <w:t>Yesus menambahkan, "Ketika mereka mengangkat Aku dari bumi, Aku akan membuat semua orang percaya kepada-Ku."</w:t>
      </w:r>
    </w:p>
    <w:p>
      <w:pPr/>
      <w:r>
        <w:rPr>
          <w:lang w:val="id_ID" w:bidi="id_ID"/>
        </w:rPr>
      </w:r>
      <w:r>
        <w:rPr>
          <w:lang w:val="id_ID" w:bidi="id_ID"/>
        </w:rPr>
        <w:t>Jadi kerumunan itu menanggapi pernyataan Yesus, "Kami memahami dari Kitab Suci bahwa Kristus akan hidup selamanya." Jadi bagaimana mungkin itu benar bahwa seseorang akan meninggikan Anak Manusia? Siapa Anak Manusia yang kalian bicarakan?"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kerumunan, "Apa yang Anda rasakan atau pikirkan?" Orang-orang mungkin menjawab hal-hal seperti, "Kami benar-benar bingung! Kami berpikir bahwa Yesus adalah Anak Manusia yang adalah Kristus. Tetapi sekarang dia mengatakan bahwa ia akan mati!" atau "Para guru mengatakan bahwa Kristus akan hidup selamanya! Jadi Yesus tidak mungkin adalah Kristus!" atau "Kami tidak memahami ajaran Yesus! Kalau begitu, siapa Anak Manusia itu?"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Yesus berkata kepada kerumunan itu, "Aku seperti terang yang akan tinggal sebentar lagi bersama kamu." Berjalanlah di dalam terang selagi bisa, sehingga kegelapan tidak datang kepada kamu. Siapa pun yang berjalan dalam kegelapan tidak tahu ke mana mereka pergi. Sementara kamu memiliki Aku yang seperti terang, percayalah kepada-Ku, terang kamu yang sejati, sehingga kamu menjadi seperti anak-anak terang."</w:t>
      </w:r>
    </w:p>
    <w:p>
      <w:pPr/>
      <w:r>
        <w:rPr>
          <w:lang w:val="id_ID" w:bidi="id_ID"/>
        </w:rPr>
      </w:r>
      <w:r>
        <w:rPr>
          <w:lang w:val="id_ID" w:bidi="id_ID"/>
        </w:rPr>
        <w:t>Setelah Yesus mengatakan ini, Ia pergi dan bersembunyi dari kerumunan itu.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12:20–36 dalam terjemahan yang paling mudah dimengerti.</w:t>
      </w:r>
    </w:p>
    <w:p>
      <w:pPr/>
      <w:r>
        <w:rPr>
          <w:lang w:val="id_ID" w:bidi="id_ID"/>
        </w:rPr>
      </w:r>
      <w:r>
        <w:rPr>
          <w:lang w:val="id_ID" w:bidi="id_ID"/>
        </w:rPr>
        <w:t xml:space="preserve">Pada tahap ini, tim akan membahas istilah dan kata kunci dalam perikop ini. </w:t>
      </w:r>
    </w:p>
    <w:p>
      <w:pPr/>
      <w:r>
        <w:rPr>
          <w:lang w:val="id_ID" w:bidi="id_ID"/>
        </w:rPr>
      </w:r>
      <w:r>
        <w:rPr>
          <w:lang w:val="id_ID" w:bidi="id_ID"/>
        </w:rPr>
        <w:t xml:space="preserve">Sekarang di antara mereka yang pergi untuk </w:t>
      </w:r>
      <w:r>
        <w:rPr>
          <w:b/>
          <w:lang w:val="id_ID" w:bidi="id_ID"/>
        </w:rPr>
        <w:t>menyembah</w:t>
      </w:r>
      <w:r>
        <w:rPr>
          <w:lang w:val="id_ID" w:bidi="id_ID"/>
        </w:rPr>
        <w:t xml:space="preserve"> di perayaan itu adalah beberapa orang </w:t>
      </w:r>
      <w:r>
        <w:rPr>
          <w:b/>
          <w:lang w:val="id_ID" w:bidi="id_ID"/>
        </w:rPr>
        <w:t>Yunani</w:t>
      </w:r>
      <w:r>
        <w:rPr>
          <w:lang w:val="id_ID" w:bidi="id_ID"/>
        </w:rPr>
        <w:t xml:space="preserve">. Gunakan kata yang sama untuk menyembah seperti yang Anda gunakan dalam perikop sebelumnya. Untuk informasi lebih lanjut tentang </w:t>
      </w:r>
      <w:r>
        <w:rPr>
          <w:lang w:val="id_ID" w:bidi="id_ID"/>
        </w:rPr>
        <w:t>penyembahan</w:t>
      </w:r>
      <w:r>
        <w:rPr>
          <w:lang w:val="id_ID" w:bidi="id_ID"/>
        </w:rPr>
        <w:t xml:space="preserve">, lihat Glosarium Utama. Kata </w:t>
      </w:r>
      <w:r>
        <w:rPr>
          <w:b/>
          <w:lang w:val="id_ID" w:bidi="id_ID"/>
        </w:rPr>
        <w:t>Yunani</w:t>
      </w:r>
      <w:r>
        <w:rPr>
          <w:lang w:val="id_ID" w:bidi="id_ID"/>
        </w:rPr>
        <w:t xml:space="preserve"> merujuk pada orang-orang yang bukan Yahudi sejak lahir. Mereka bukan orang-orang Yahudi, yang berbicara bahasa Yunani. Kata orang-orang Yunani dalam Perjanjian Baru tidak merujuk kepada orang-orang dari negeri Yunani, karena belum ada. Gunakan kata yang sama untuk orang-orang Yunani seperti yang Anda gunakan dalam perikop sebelumnya. Untuk informasi lebih lanjut tentang orang-orang </w:t>
      </w:r>
      <w:r>
        <w:rPr>
          <w:lang w:val="id_ID" w:bidi="id_ID"/>
        </w:rPr>
        <w:t>Yunani</w:t>
      </w:r>
      <w:r>
        <w:rPr>
          <w:lang w:val="id_ID" w:bidi="id_ID"/>
        </w:rPr>
        <w:t>, lihat Glosarium Utama.</w:t>
      </w:r>
    </w:p>
    <w:p>
      <w:pPr/>
      <w:r>
        <w:rPr>
          <w:lang w:val="id_ID" w:bidi="id_ID"/>
        </w:rPr>
      </w:r>
      <w:r>
        <w:rPr>
          <w:lang w:val="id_ID" w:bidi="id_ID"/>
        </w:rPr>
        <w:t xml:space="preserve">Dan Yesus menjawab mereka, "Waktunya telah tiba bagi </w:t>
      </w:r>
      <w:r>
        <w:rPr>
          <w:b/>
          <w:lang w:val="id_ID" w:bidi="id_ID"/>
        </w:rPr>
        <w:t>Anak Manusia</w:t>
      </w:r>
      <w:r>
        <w:rPr>
          <w:lang w:val="id_ID" w:bidi="id_ID"/>
        </w:rPr>
        <w:t xml:space="preserve"> untuk dimuliakan." Gunakan kata atau sebutan yang sama untuk Anak Allah seperti yang Anda pakai pada kisah sebelumnya. Untuk informasi lebih lanjut tentang </w:t>
      </w:r>
      <w:r>
        <w:rPr>
          <w:lang w:val="id_ID" w:bidi="id_ID"/>
        </w:rPr>
        <w:t>Anak Manusia</w:t>
      </w:r>
      <w:r>
        <w:rPr>
          <w:lang w:val="id_ID" w:bidi="id_ID"/>
        </w:rPr>
        <w:t>, lihat Glosarium Utama.</w:t>
      </w:r>
    </w:p>
    <w:p>
      <w:pPr/>
      <w:r>
        <w:rPr>
          <w:lang w:val="id_ID" w:bidi="id_ID"/>
        </w:rPr>
      </w:r>
      <w:r>
        <w:rPr>
          <w:lang w:val="id_ID" w:bidi="id_ID"/>
        </w:rPr>
        <w:t xml:space="preserve">Sungguh-sungguh, Aku berkata kepadamu, bila biji </w:t>
      </w:r>
      <w:r>
        <w:rPr>
          <w:b/>
          <w:lang w:val="id_ID" w:bidi="id_ID"/>
        </w:rPr>
        <w:t>gandum</w:t>
      </w:r>
      <w:r>
        <w:rPr>
          <w:lang w:val="id_ID" w:bidi="id_ID"/>
        </w:rPr>
        <w:t xml:space="preserve"> tidak jatuh ke tanah dan mati, biji itu tetap sendirian. Gandum adalah jenis tanaman yang banyak ditanam orang-orang di Palestina pada zaman Yesus. Mereka menggunakan biji gandum untuk membuat roti. Biji itu adalah biji individu yang dapat tumbuh menjadi tanaman gandum baru. Orang-orang harus menguburkan biji di tanah untuk menghasilkan panen.</w:t>
      </w:r>
    </w:p>
    <w:p>
      <w:pPr/>
      <w:r>
        <w:rPr>
          <w:lang w:val="id_ID" w:bidi="id_ID"/>
        </w:rPr>
      </w:r>
      <w:r>
        <w:rPr>
          <w:lang w:val="id_ID" w:bidi="id_ID"/>
        </w:rPr>
        <w:t xml:space="preserve">Berhenti di sini dan lihat secara berkelompok foto-foto </w:t>
      </w:r>
      <w:r>
        <w:rPr>
          <w:lang w:val="id_ID" w:bidi="id_ID"/>
        </w:rPr>
        <w:t>gandum di ladang dan biji gandum</w:t>
      </w:r>
      <w:r>
        <w:rPr>
          <w:lang w:val="id_ID" w:bidi="id_ID"/>
        </w:rPr>
        <w:t xml:space="preserve">. Hentikan rekaman di sini. </w:t>
      </w:r>
    </w:p>
    <w:p>
      <w:pPr/>
      <w:r>
        <w:rPr>
          <w:lang w:val="id_ID" w:bidi="id_ID"/>
        </w:rPr>
      </w:r>
      <w:r>
        <w:rPr>
          <w:lang w:val="id_ID" w:bidi="id_ID"/>
        </w:rPr>
        <w:t xml:space="preserve">Barangsiapa mencintai nyawanya, ia akan kehilangan nyawanya, dan barangsiapa menyangkal hidupnya di dunia ini, ia akan memeliharanya untuk </w:t>
      </w:r>
      <w:r>
        <w:rPr>
          <w:b/>
          <w:lang w:val="id_ID" w:bidi="id_ID"/>
        </w:rPr>
        <w:t>kehidupan kekal</w:t>
      </w:r>
      <w:r>
        <w:rPr>
          <w:lang w:val="id_ID" w:bidi="id_ID"/>
        </w:rPr>
        <w:t xml:space="preserve">. Gunakan kata atau sebutan yang sama untuk kehidupan kekal seperti yang Anda gunakan pada kisah sebelumnya. Untuk informasi lebih lanjut tentang </w:t>
      </w:r>
      <w:r>
        <w:rPr>
          <w:lang w:val="id_ID" w:bidi="id_ID"/>
        </w:rPr>
        <w:t>kehidupan kekal</w:t>
      </w:r>
      <w:r>
        <w:rPr>
          <w:lang w:val="id_ID" w:bidi="id_ID"/>
        </w:rPr>
        <w:t>, lihat Glosarium Utama.</w:t>
      </w:r>
    </w:p>
    <w:p>
      <w:pPr/>
      <w:r>
        <w:rPr>
          <w:lang w:val="id_ID" w:bidi="id_ID"/>
        </w:rPr>
      </w:r>
      <w:r>
        <w:rPr>
          <w:lang w:val="id_ID" w:bidi="id_ID"/>
        </w:rPr>
        <w:t xml:space="preserve">Jika ada orang melayani Aku, ia harus mengikuti Aku; dan di mana Aku berada, di sana hamba-Ku juga berada. Jika ada orang yang melayani </w:t>
      </w:r>
      <w:r>
        <w:rPr>
          <w:b/>
          <w:lang w:val="id_ID" w:bidi="id_ID"/>
        </w:rPr>
        <w:t>Aku</w:t>
      </w:r>
      <w:r>
        <w:rPr>
          <w:lang w:val="id_ID" w:bidi="id_ID"/>
        </w:rPr>
        <w:t>, Bapa akan menghormatinya. Gunakan kata yang sama untuk Bapa seperti yang Anda gunakan dalam perikop sebelumnya. Bapa adalah cara yang Yesus rujuk kepada Allah.</w:t>
      </w:r>
    </w:p>
    <w:p>
      <w:pPr/>
      <w:r>
        <w:rPr>
          <w:lang w:val="id_ID" w:bidi="id_ID"/>
        </w:rPr>
      </w:r>
      <w:r>
        <w:rPr>
          <w:lang w:val="id_ID" w:bidi="id_ID"/>
        </w:rPr>
        <w:t xml:space="preserve">Kemudian suara berasal dari </w:t>
      </w:r>
      <w:r>
        <w:rPr>
          <w:b/>
          <w:lang w:val="id_ID" w:bidi="id_ID"/>
        </w:rPr>
        <w:t>surga</w:t>
      </w:r>
      <w:r>
        <w:rPr>
          <w:lang w:val="id_ID" w:bidi="id_ID"/>
        </w:rPr>
        <w:t xml:space="preserve">: "Aku telah memuliakannya, dan Aku akan memuliakannya lagi." Gunakan kata yang sama untuk surga seperti yang Anda gunakan dalam perikop sebelumnya. Untuk informasi lebih lanjut tentang </w:t>
      </w:r>
      <w:r>
        <w:rPr>
          <w:lang w:val="id_ID" w:bidi="id_ID"/>
        </w:rPr>
        <w:t>surga</w:t>
      </w:r>
      <w:r>
        <w:rPr>
          <w:lang w:val="id_ID" w:bidi="id_ID"/>
        </w:rPr>
        <w:t>, lihat Glosarium Utama.</w:t>
      </w:r>
    </w:p>
    <w:p>
      <w:pPr/>
      <w:r>
        <w:rPr>
          <w:lang w:val="id_ID" w:bidi="id_ID"/>
        </w:rPr>
      </w:r>
      <w:r>
        <w:rPr>
          <w:lang w:val="id_ID" w:bidi="id_ID"/>
        </w:rPr>
        <w:t xml:space="preserve">Sekarang </w:t>
      </w:r>
      <w:r>
        <w:rPr>
          <w:b/>
          <w:lang w:val="id_ID" w:bidi="id_ID"/>
        </w:rPr>
        <w:t>jiwaku</w:t>
      </w:r>
      <w:r>
        <w:rPr>
          <w:lang w:val="id_ID" w:bidi="id_ID"/>
        </w:rPr>
        <w:t xml:space="preserve"> gelisah. Jiwa adalah kehidupan batiniah dan pemikiran seseorang. Jiwa adalah bagian dari seseorang yang terus ada ketika tubuh itu mati. Jiwa dapat merujuk pada kehidupan yang berada di dalam semua makhluk hidup, manusia dan hewan, atau pada diri seseorang yang tidak pernah berhenti hadir saat kematian. Gunakan kata yang sama untuk jiwa seperti yang Anda gunakan dalam perikop sebelumnya. Untuk informasi lebih lanjut tentang </w:t>
      </w:r>
      <w:r>
        <w:rPr>
          <w:lang w:val="id_ID" w:bidi="id_ID"/>
        </w:rPr>
        <w:t>jiwa</w:t>
      </w:r>
      <w:r>
        <w:rPr>
          <w:lang w:val="id_ID" w:bidi="id_ID"/>
        </w:rPr>
        <w:t>, lihat Glosarium Utama.</w:t>
      </w:r>
    </w:p>
    <w:p>
      <w:pPr/>
      <w:r>
        <w:rPr>
          <w:lang w:val="id_ID" w:bidi="id_ID"/>
        </w:rPr>
      </w:r>
      <w:r>
        <w:rPr>
          <w:lang w:val="id_ID" w:bidi="id_ID"/>
        </w:rPr>
        <w:t xml:space="preserve">Kerumunan yang berdiri di sana dan mendengar suara itu mengatakan bahwa guntur terjadi. Yang lain berkata, "Seorang </w:t>
      </w:r>
      <w:r>
        <w:rPr>
          <w:b/>
          <w:lang w:val="id_ID" w:bidi="id_ID"/>
        </w:rPr>
        <w:t>malaikat</w:t>
      </w:r>
      <w:r>
        <w:rPr>
          <w:lang w:val="id_ID" w:bidi="id_ID"/>
        </w:rPr>
        <w:t xml:space="preserve"> telah berbicara kepadanya." Gunakan kata yang sama untuk malaikat seperti yang Anda gunakan dalam perikop sebelumnya. Untuk informasi lebih lanjut tentang </w:t>
      </w:r>
      <w:r>
        <w:rPr>
          <w:lang w:val="id_ID" w:bidi="id_ID"/>
        </w:rPr>
        <w:t>malaikat</w:t>
      </w:r>
      <w:r>
        <w:rPr>
          <w:lang w:val="id_ID" w:bidi="id_ID"/>
        </w:rPr>
        <w:t>, lihat Glosarium Utama.</w:t>
      </w:r>
    </w:p>
    <w:p>
      <w:pPr/>
      <w:r>
        <w:rPr>
          <w:lang w:val="id_ID" w:bidi="id_ID"/>
        </w:rPr>
      </w:r>
      <w:r>
        <w:rPr>
          <w:lang w:val="id_ID" w:bidi="id_ID"/>
        </w:rPr>
        <w:t xml:space="preserve">"Sekarang adalah </w:t>
      </w:r>
      <w:r>
        <w:rPr>
          <w:b/>
          <w:lang w:val="id_ID" w:bidi="id_ID"/>
        </w:rPr>
        <w:t>penghakiman</w:t>
      </w:r>
      <w:r>
        <w:rPr>
          <w:lang w:val="id_ID" w:bidi="id_ID"/>
        </w:rPr>
        <w:t xml:space="preserve"> dunia ini; sekarang penguasa dunia ini akan disingkirkan." Gunakan kata yang sama untuk penghakiman seperti yang Anda gunakan dalam perikop sebelumnya. Di sini kata penghakiman merujuk pada saat Yesus mati di salib dan membayar harga untuk dosa semua orang di dunia. Allah menghakimi dunia, tetapi Yesus menanggung penghakiman dan hukuman menggantikan dunia.</w:t>
      </w:r>
    </w:p>
    <w:p>
      <w:pPr/>
      <w:r>
        <w:rPr>
          <w:lang w:val="id_ID" w:bidi="id_ID"/>
        </w:rPr>
      </w:r>
      <w:r>
        <w:rPr>
          <w:lang w:val="id_ID" w:bidi="id_ID"/>
        </w:rPr>
        <w:t xml:space="preserve">Jadi kerumunan itu menjawabnya, "Kami telah mendengar dari </w:t>
      </w:r>
      <w:r>
        <w:rPr>
          <w:b/>
          <w:lang w:val="id_ID" w:bidi="id_ID"/>
        </w:rPr>
        <w:t>Hukum Taurat</w:t>
      </w:r>
      <w:r>
        <w:rPr>
          <w:lang w:val="id_ID" w:bidi="id_ID"/>
        </w:rPr>
        <w:t xml:space="preserve"> bahwa Kristus tetap selamanya." Istilah Hukum Taurat biasanya merujuk pada lima kitab Musa. Namun, di sini berhubungan dengan semua Kitab Suci Perjanjian Lama. Jadi di sini gunakan kata yang Anda gunakan sebelumnya untuk </w:t>
      </w:r>
      <w:r>
        <w:rPr>
          <w:b/>
          <w:lang w:val="id_ID" w:bidi="id_ID"/>
        </w:rPr>
        <w:t>Kitab Suci</w:t>
      </w:r>
      <w:r>
        <w:rPr>
          <w:lang w:val="id_ID" w:bidi="id_ID"/>
        </w:rPr>
        <w:t xml:space="preserve">. Untuk informasi lebih lanjut tentang </w:t>
      </w:r>
      <w:r>
        <w:rPr>
          <w:lang w:val="id_ID" w:bidi="id_ID"/>
        </w:rPr>
        <w:t>Hukum Taurat</w:t>
      </w:r>
      <w:r>
        <w:rPr>
          <w:lang w:val="id_ID" w:bidi="id_ID"/>
        </w:rPr>
        <w:t xml:space="preserve"> atau </w:t>
      </w:r>
      <w:r>
        <w:rPr>
          <w:lang w:val="id_ID" w:bidi="id_ID"/>
        </w:rPr>
        <w:t>Kitab Suci</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perikop ini dalam versi terjemahan yang paling mudah dimengerti. </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ayat-ayat tersebut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12:37–50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12:37–50 dan renungkan dalam hati Anda.</w:t>
      </w:r>
    </w:p>
    <w:p>
      <w:pPr/>
      <w:r>
        <w:rPr>
          <w:lang w:val="id_ID" w:bidi="id_ID"/>
        </w:rPr>
      </w:r>
      <w:r>
        <w:rPr>
          <w:lang w:val="id_ID" w:bidi="id_ID"/>
        </w:rPr>
        <w:t>Dengarkan versi audio dari Yohanes 12:37–50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12:37–50 dalam terjemahan yang paling mudah dimengerti.</w:t>
      </w:r>
    </w:p>
    <w:p>
      <w:pPr/>
      <w:r>
        <w:rPr>
          <w:lang w:val="id_ID" w:bidi="id_ID"/>
        </w:rPr>
      </w:r>
      <w:r>
        <w:rPr>
          <w:lang w:val="id_ID" w:bidi="id_ID"/>
        </w:rPr>
        <w:t>Dalam perikop sebelumnya, beberapa orang Yunani, atau non-Yahudi pergi kepada Filipus dan meminta untuk bertemu dengan Yesus. Yesus menanggapi permintaan orang-orang Yunani dan berbicara kepada mereka dan orang banyak yang berdiri di dekat-Nya. Dia berbicara tentang saat kematiannya yang akan datang dan dia memberikan ilustrasi tentang biji yang harus mati untuk menghasilkan buah. Yesus mengatakan bahwa orang-orang perlu mengasihi Allah lebih daripada hidup mereka sendiri untuk mendapatkan hidup yang kekal. Dia mengatakan kepada orang-orang bahwa siapa pun yang ingin melayaninya harus bersedia mengikuti-Nya ke mana pun ia pergi. Yesus kemudian berdoa kepada Allah untuk memuliakan nama-Nya dan Allah berbicara dari surga sehingga orang-orang yang bersama Yesus dapat mendengar suara Allah.</w:t>
      </w:r>
    </w:p>
    <w:p>
      <w:pPr/>
      <w:r>
        <w:rPr>
          <w:lang w:val="id_ID" w:bidi="id_ID"/>
        </w:rPr>
      </w:r>
      <w:r>
        <w:rPr>
          <w:lang w:val="id_ID" w:bidi="id_ID"/>
        </w:rPr>
        <w:t>Yesus membandingkan diri-Nya dengan terang dan mendorong orang banyak untuk mengikuti-Nya selama mungkin ketika Dia berada bersama mereka. Kemudian setelah mengatakan semua hal itu, ia meninggalkan mereka dan menyembunyikan dirinya dari mereka.</w:t>
      </w:r>
    </w:p>
    <w:p>
      <w:pPr/>
      <w:r>
        <w:rPr>
          <w:lang w:val="id_ID" w:bidi="id_ID"/>
        </w:rPr>
      </w:r>
      <w:r>
        <w:rPr>
          <w:lang w:val="id_ID" w:bidi="id_ID"/>
        </w:rPr>
        <w:t>Perikop ini adalah narasi di mana Yohanes menjelaskan mengapa orang-orang tidak percaya kepada Yesus dan menceritakan kisah tentang apa yang terjadi berikutnya.</w:t>
      </w:r>
    </w:p>
    <w:p>
      <w:pPr/>
      <w:r>
        <w:rPr>
          <w:lang w:val="id_ID" w:bidi="id_ID"/>
        </w:rPr>
      </w:r>
      <w:r>
        <w:rPr>
          <w:lang w:val="id_ID" w:bidi="id_ID"/>
        </w:rPr>
        <w:t>Meskipun Yesus melakukan banyak tanda yang ajaib di hadapan orang-orang, mereka masih tidak percaya kepada-Nya. Di sini Yohanes berbicara tentang semua orang yang telah menyaksikan mujizat Yesus sampai saat itu. Tanda-tanda ajaib adalah semua perbuatan ajaib dan berkuasa yang dilakukan Yesus. Perbuatan ini adalah tanda-tanda, yang menunjukkan bahwa Yesus adalah Kristus, Juruselamat yang dijanjikan. Banyak orang, termasuk orang banyak dan pemimpin Yahudi, menyaksikan tanda-tanda itu di Yudea dan Galilea selama waktu pelayanannya. Orang-orang ini melihat dan mendengar semua yang dilakukan Yesus. Namun sebagian besar orang yang melihat Yesus melakukan tanda-tanda itu menolak untuk percaya kepada-Nya. Mereka tidak percaya kepada Yesus ketika Dia memberi tahu mereka siapa Dia. Juga mereka tidak percaya kepada Yesus, tetapi malah percaya kepada diri mereka sendiri dan orang lain.</w:t>
      </w:r>
    </w:p>
    <w:p>
      <w:pPr/>
      <w:r>
        <w:rPr>
          <w:lang w:val="id_ID" w:bidi="id_ID"/>
        </w:rPr>
      </w:r>
      <w:r>
        <w:rPr>
          <w:lang w:val="id_ID" w:bidi="id_ID"/>
        </w:rPr>
        <w:t>Berhenti di sini dan ceritakan kisah kepada kelompok tentang bagaimana Anda menjadi percaya kepada Yesus. Apakah Anda melihat mukjizat? Apakah Anda mendengar kisah tentang Yesus, yang membuat Anda percaya kepada-Nya? Hentikan rekaman di sini.</w:t>
      </w:r>
    </w:p>
    <w:p>
      <w:pPr/>
      <w:r>
        <w:rPr>
          <w:lang w:val="id_ID" w:bidi="id_ID"/>
        </w:rPr>
      </w:r>
      <w:r>
        <w:rPr>
          <w:lang w:val="id_ID" w:bidi="id_ID"/>
        </w:rPr>
        <w:t>Kurangnya kepercayaan orang-orang Yahudi kepada Yesus pada umumnya terjadi untuk memenuhi nubuat Nabi Yesaya. Seorang Nabi adalah seorang yang berbicara kepada orang-orang sebagai wakil Allah. Dia mengatakan kepada orang-orang apa yang diungkapkan Allah kepada-Nya. Sekitar tujuh ratus tahun sebelum kelahiran Yesus, Yesaya telah meramalkan bahwa orang-orang tidak akan bersedia percaya kepada Yesus, dan ini benar-benar terjadi. Yesaya pertama-tama mengajukan pertanyaan kepada Allah, "Allah, siapa yang percaya kepada pesan kita?" Yesaya menggunakan pertanyaan ini untuk membuat pernyataan negatif dan menekankan bahwa sangat sedikit orang yang percaya kepada pesan Allah. Kebanyakan orang telah menolak-Nya. Frasa "pesan kita" merujuk pada pesan yang diberikan Allah kepada Yesaya untuk disampaikan kepada orang-orang Yahudi. Yesaya mengajukan pertanyaan kedua: "Kepada siapa Tuhan telah menyatakan lengan-Nya yang berkuasa?" "Lengan Tuhan" adalah kiasan yang berarti "kuasa atau kekuatan Allah." Dalam konteks ini merujuk pada mujizat-mujizat yang dilakukan Yesus dengan kuasa Allah. Yesaya menekankan bahwa tidak banyak orang yang percaya bahwa mereka melihat kuasa Allah sedang terjadi.</w:t>
      </w:r>
    </w:p>
    <w:p>
      <w:pPr/>
      <w:r>
        <w:rPr>
          <w:lang w:val="id_ID" w:bidi="id_ID"/>
        </w:rPr>
      </w:r>
      <w:r>
        <w:rPr>
          <w:lang w:val="id_ID" w:bidi="id_ID"/>
        </w:rPr>
        <w:t>Sekarang Yohanes memperkenalkan kitab suci kedua dari kitab Nabi Yesaya di mana Yesaya menjelaskan mengapa banyak orang tidak dapat percaya kepada Yesus. Yohanes menyatakan, "Oleh karena itu mereka tidak dapat percaya, karena Yesaya juga berkata..." Yohanes mengatakan bahwa "orang-orang tidak dapat percaya," tetapi ia tidak menyebutkan kepada siapa mereka tidak percaya. Yohanes akan menjelaskan dalam tulisannya siapa yang dirujuk oleh pesan Yesaya. Kata "oleh karena itu," yang berarti "karena alasan ini" biasanya merujuk pada apa yang baru saja dikatakan sang penulis. Namun, di sini, Yohanes menggunakannya untuk menjelaskan ketidakpercayaan orang-orang Yahudi terhadap apa yang ia katakan berikutnya.</w:t>
      </w:r>
    </w:p>
    <w:p>
      <w:pPr/>
      <w:r>
        <w:rPr>
          <w:lang w:val="id_ID" w:bidi="id_ID"/>
        </w:rPr>
      </w:r>
      <w:r>
        <w:rPr>
          <w:lang w:val="id_ID" w:bidi="id_ID"/>
        </w:rPr>
        <w:t>Kutipan kedua Yohanes dari Yesaya menceritakan mengapa mereka tidak dapat percaya. Yohanes berkata, "Dia telah membutakan mata mereka dan mengeraskan hati mereka, sehingga mata mereka tidak dapat melihat, dan hati mereka tidak dapat memahami, dan mereka tidak dapat berpaling kepada-Ku agar Aku menyembuhkan mereka." Yesaya mengatakan bahwa seseorang membutakan mata orang-orang dan mengeraskan hati mereka, sehingga mereka tidak akan dapat melihat dan memahami kebenaran rohani. Mereka tidak dapat memahami makna rohani dari apa yang dilakukan dan diucapkan Yesus. Akibatnya mereka tidak akan dapat berbalik kepada Allah dan Dia tidak akan dapat menyembuhkan mereka. Sulit untuk memahami siapa yang mewakili kata "Dia" dan "Aku" dalam Kitab Suci ini. Banyak orang berpikir bahwa mereka berdua merujuk kepada Allah. Yang lain berpikir bahwa hanya "Aku" yang pasti merujuk pada Allah, tetapi "Dia" merujuk pada seseorang yang tidak disebutkan. Mungkin itu Allah atau mungkin seseorang atau sesuatu yang lain. Itu tidak pasti siapa. Inti dari perikop ini adalah bahwa orang-orang memiliki hati yang keras, mata yang buta, dan hati yang tidak mengerti sehingga mereka tidak berpaling dari dosa dan kepada Allah dan menerima kesembuhan dari-Nya. Mereka bertanggung jawab atas ketidakpercayaan mereka. Tetapi Allah memenuhi tujuan-Nya ketika mereka menolak untuk percaya. Mengeraskan hati seseorang berarti membuatnya keras dan kaku. Orang-orang pada zaman Yesus menggunakan kata "hati" untuk merujuk pada pikiran dan emosi mereka. Allah menegaskan orang-orang dalam pemikiran mereka yang salah sehingga mereka tidak berubah. Dia tidak membuat mereka bijaksana, tetapi mengizinkan mereka untuk mengikuti pikiran yang palsu dan bodoh. Dan sehingga mereka tidak dapat memahami siapa Yesus itu. Mereka tidak memahami bahwa Dia adalah Kristus, Juru Selamat yang dijanjikan. Allah tahu bahwa ini akan terjadi dan itu adalah bagian dari penghakiman-Nya karena mereka menolak untuk percaya. Namun, itu bukan apa yang dia inginkan terjadi. Dia lebih suka agar orang-orang bertobat dan berbalik kepada-Nya dan percaya kepada-Nya, sehingga Dia dapat menyembuhkan mereka. Tetapi mereka menolak untuk percaya.</w:t>
      </w:r>
    </w:p>
    <w:p>
      <w:pPr/>
      <w:r>
        <w:rPr>
          <w:lang w:val="id_ID" w:bidi="id_ID"/>
        </w:rPr>
      </w:r>
      <w:r>
        <w:rPr>
          <w:lang w:val="id_ID" w:bidi="id_ID"/>
        </w:rPr>
        <w:t>Yohanes menjelaskan bahwa Yesaya menulis hal-hal ini karena ia memiliki penglihatan tentang kemuliaan Tuhan. Di sini Yohanes mengidentifikasi "Tuhan" dengan Yesus Kristus. Dalam penglihatan-Nya Yesaya melihat kemuliaan yang akan dimiliki Yesus kemudian hari sebagai hasil dari kematian dan kebangkitan-Nya. Dia melihat kebesaran, keagungan, dan kuasa Yesus.</w:t>
      </w:r>
    </w:p>
    <w:p>
      <w:pPr/>
      <w:r>
        <w:rPr>
          <w:lang w:val="id_ID" w:bidi="id_ID"/>
        </w:rPr>
      </w:r>
      <w:r>
        <w:rPr>
          <w:lang w:val="id_ID" w:bidi="id_ID"/>
        </w:rPr>
        <w:t>Meskipun demikian, banyak orang percaya kepada Yesus, bahkan banyak pemimpin Yahudi. Meskipun banyak orang menolak Yesus, ada banyak orang yang percaya kepada-Nya. Dan, yang mengejutkan, banyak pemimpin agama, anggota sanhedrin, atau dewan penguasa, juga percaya bahwa Yesus adalah Kristus, Juru Selamat yang dijanjikan. Tetapi mereka tidak mengatakan kepada orang lain bahwa mereka percaya kepada Yesus, karena mereka takut orang-orang Farisi tidak akan lagi mengizinkan mereka untuk beribadah di Sinagoge, tempat ibadah Yahudi. Para pemimpin Yahudi ini takut bahwa orang-orang Farisi yang tidak percaya kepada Yesus akan menolak mereka dan mengeluarkan mereka dari komunitas agama mereka. Alasan mengapa para pemimpin takut kepada orang-orang Farisi adalah karena mereka mencintai pujian manusia lebih daripada pujian yang diberikan kepada Allah. Mereka ingin orang-orang menerima dan memuji mereka lebih daripada mereka ingin Allah memuji mereka. Mereka lebih peduli tentang apa yang dikatakan orang-orang tentang mereka daripada apa yang dikatakan Allah tentang mereka.</w:t>
      </w:r>
    </w:p>
    <w:p>
      <w:pPr/>
      <w:r>
        <w:rPr>
          <w:lang w:val="id_ID" w:bidi="id_ID"/>
        </w:rPr>
      </w:r>
      <w:r>
        <w:rPr>
          <w:lang w:val="id_ID" w:bidi="id_ID"/>
        </w:rPr>
        <w:t>Kemudian Yesus berbicara dengan suara nyaring dan membuat pengumuman penting: "Orang yang percaya kepada-Ku, tidak hanya percaya kepada-Ku, tetapi juga kepada Dia yang mengutus Aku." Dia mengatakan bahwa siapa pun yang percaya kepada-Nya, siapa pun yang percaya bahwa Dia adalah Kristus, Juru Selamat yang dijanjikan, juga percaya kepada Allah. Percaya kepada Yesus berarti memercayai fakta-fakta tentang siapa Yesus dan apa yang Ia lakukan. Itu juga mencakup gagasan untuk percaya kepada Yesus sebagai ganti percaya kepada diri sendiri atau orang lain. Jadi siapa pun yang percaya kepada Yesus juga percaya kepada Allah Bapa, yang mengutus-Nya. Yesus juga mengatakan bahwa siapa pun yang melihat-Nya juga melihat Dia yang mengutus-Nya. Yesus mengatakan bahwa Ia adalah satu dengan Allah dan melihat Yesus adalah sama dengan melihat Allah Bapa.</w:t>
      </w:r>
    </w:p>
    <w:p>
      <w:pPr/>
      <w:r>
        <w:rPr>
          <w:lang w:val="id_ID" w:bidi="id_ID"/>
        </w:rPr>
      </w:r>
      <w:r>
        <w:rPr>
          <w:lang w:val="id_ID" w:bidi="id_ID"/>
        </w:rPr>
        <w:t>Yesus membandingkan diri-Nya dengan terang. Dia berkata, "Aku telah datang ke dunia seperti terang." Dia datang ke dunia untuk menjadi terang, untuk menunjukkan kebenaran kepada orang-orang, terutama tentang Allah dan keselamatan. Dia melanjutkan, "Siapa pun yang percaya kepada-Ku tidak akan tetap dalam kegelapan." Sekarang Yesus membandingkan kegelapan dengan kejahatan. Kegelapan mewakili kejahatan. Yesus datang sehingga mereka yang percaya kepada-Nya tidak akan lagi terus hidup dalam kejahatan. Mereka yang tetap dalam kejahatan adalah seperti mereka yang tetap dalam kegelapan.</w:t>
      </w:r>
    </w:p>
    <w:p>
      <w:pPr/>
      <w:r>
        <w:rPr>
          <w:lang w:val="id_ID" w:bidi="id_ID"/>
        </w:rPr>
      </w:r>
      <w:r>
        <w:rPr>
          <w:lang w:val="id_ID" w:bidi="id_ID"/>
        </w:rPr>
        <w:t>Yesus melanjutkan dengan berkata, "Aku bukan orang yang akan menghakimi mereka yang mendengar perkataan-Ku tetapi menolak untuk terus melakukannya." Karena Aku tidak datang ke dunia untuk menghakimi tetapi untuk menyelamatkannya." Teks aslinya menekankan kata "Aku," yang merujuk pada Yesus. Yesus sendiri bukan orang yang mengutuk siapa pun yang mendengar ajaran-Nya tetapi menolak untuk menaatinya dan dengan cara ini menolak-Nya. Dia mengatakan bahwa baik pada saat itu maupun di masa depan, Ia sendiri tidak akan menghakimi mereka yang tidak menerima ajaran-Nya. Dia tidak akan menghakimi mereka karena Yesus tidak datang ke dunia untuk menghakimi atau mengutuk orang-orang dunia. Yesus datang ke dunia untuk menyelamatkannya dari dosa dan menbebaskannya. Dengan mati di atas salib dan melalui Allah membangkitkan-Nya dari kehidupan, Yesus menaklukkan dosa dan memberikan semua orang yang percaya kepada-Nya kesempatan untuk memiliki kehidupan kekal.</w:t>
      </w:r>
    </w:p>
    <w:p>
      <w:pPr/>
      <w:r>
        <w:rPr>
          <w:lang w:val="id_ID" w:bidi="id_ID"/>
        </w:rPr>
      </w:r>
      <w:r>
        <w:rPr>
          <w:lang w:val="id_ID" w:bidi="id_ID"/>
        </w:rPr>
        <w:t>Yesus menambahkan, "Orang yang menolak Aku dan tidak menerima perkataan-Ku memiliki satu hakim; kata yang telah Aku ucapkan akan menghakiminya pada hari terakhir." "Orang yang menolak Yesus dan tidak menerima perkataan-Nya" adalah orang-orang yang menolak apapun yang ada hubungannya dengan Yesus, siapa pun yang menolak-Nya, tidak menerima ajaran-Nya dan tidak melakukan apa yang Ia katakan. Menolak Yesus dan tidak menerima perkataan-Nya adalah hal yang sama. Dan ada seorang hakim untuk orang seperti itu—seseorang akan menghakimi siapa pun yang menolak Yesus. Sekarang Yesus membandingkan perkataan-Nya, atau apa yang Ia katakan, dengan seseorang yang adalah hakim. Ini merujuk pada saat Allah akan menghakimi orang-orang apakah mereka menerima perkataan Yesus. Ini akan terjadi pada hari terakhir ketika Allah mengakhiri dunia dan menghakimi semua orang.</w:t>
      </w:r>
    </w:p>
    <w:p>
      <w:pPr/>
      <w:r>
        <w:rPr>
          <w:lang w:val="id_ID" w:bidi="id_ID"/>
        </w:rPr>
      </w:r>
      <w:r>
        <w:rPr>
          <w:lang w:val="id_ID" w:bidi="id_ID"/>
        </w:rPr>
        <w:t>Berhenti di sini dan diskusikan dalam kelompok: Siapa yang menerapkan keadilan dalam komunitas Anda? Siapa yang membuat hukum yang digunakan orang-orang untuk menghakimi orang lain? Apakah orang-orang menggunakan hukum terutama untuk menghukum orang-orang atau membantu mereka mengetahui yang benar dari yang salah dan mengajar mereka untuk tidak melakukan kejahatan lagi? Hentikan rekaman di sini.</w:t>
      </w:r>
    </w:p>
    <w:p>
      <w:pPr/>
      <w:r>
        <w:rPr>
          <w:lang w:val="id_ID" w:bidi="id_ID"/>
        </w:rPr>
      </w:r>
      <w:r>
        <w:rPr>
          <w:lang w:val="id_ID" w:bidi="id_ID"/>
        </w:rPr>
        <w:t>Kemudian Yesus menjelaskan bahwa Ia bergantung pada perkataan dari Allah Bapa. Dia berkata, "Karena Aku sejauh ini tidak berbicara atas otoritas-Ku sendiri, tetapi Bapa yang mengutus-Ku sendiri memiliki perintah kepada-Ku—apa yang harus dikatakan dan apa yang harus diucapkan." Yesus menjelaskan mengapa firman-Nya akan menghakimi mereka yang menolak-Nya. Itu karena Allah adalah sumber apa yang Yesus katakan. Yesus tidak berbicara berdasarkan otoritas-Nya sendiri. Dia tidak menyusun pikirannya sendiri dan mengatakannya. Allah telah memberikan pesan-Nya kepada Yesus. Allah memerintahkan Yesus dengan tepat apa yang harus dikatakan dan Yesus berbicara berdasarkan otoritas Allah.</w:t>
      </w:r>
    </w:p>
    <w:p>
      <w:pPr/>
      <w:r>
        <w:rPr>
          <w:lang w:val="id_ID" w:bidi="id_ID"/>
        </w:rPr>
      </w:r>
      <w:r>
        <w:rPr>
          <w:lang w:val="id_ID" w:bidi="id_ID"/>
        </w:rPr>
        <w:t>Selanjutnya, Yesus mengatakan bahwa perintah Allah yang Ia berikan kepada Yesus menyebabkan orang-orang hidup selamanya. Perintah Allah membawa kehidupan kekal, atau kehidupan bersama Allah yang tidak akan pernah berakhir, kepada mereka yang mengikuti perintah itu. Oleh karena itu, apa pun yang telah Yesus katakan dan akan dikatakan di masa depan kepada orang-orang, adalah seperti apa yang telah Bapa perintahkan kepada-Nya untuk dikatakan.</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12:37–50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sepuluh adegan.</w:t>
      </w:r>
    </w:p>
    <w:p>
      <w:pPr/>
      <w:r>
        <w:rPr>
          <w:lang w:val="id_ID" w:bidi="id_ID"/>
        </w:rPr>
      </w:r>
      <w:r>
        <w:rPr>
          <w:b/>
          <w:lang w:val="id_ID" w:bidi="id_ID"/>
        </w:rPr>
        <w:t>Dalam adegan pertama:</w:t>
      </w:r>
      <w:r>
        <w:rPr>
          <w:lang w:val="id_ID" w:bidi="id_ID"/>
        </w:rPr>
        <w:t xml:space="preserve"> Yohanes menyatakan bahwa meskipun Yesus melakukan banyak tanda yang ajaib, orang-orang masih tidak percaya kepada-Nya.</w:t>
      </w:r>
    </w:p>
    <w:p>
      <w:pPr/>
      <w:r>
        <w:rPr>
          <w:lang w:val="id_ID" w:bidi="id_ID"/>
        </w:rPr>
      </w:r>
      <w:r>
        <w:rPr>
          <w:b/>
          <w:lang w:val="id_ID" w:bidi="id_ID"/>
        </w:rPr>
        <w:t>Dalam adegan kedua:</w:t>
      </w:r>
      <w:r>
        <w:rPr>
          <w:lang w:val="id_ID" w:bidi="id_ID"/>
        </w:rPr>
        <w:t xml:space="preserve"> Yohanes menjelaskan bahwa kurangnya kepercayaan oleh orang-orang Yahudi kepada Yesus terjadi untuk memenuhi nubuat Yesaya.</w:t>
      </w:r>
    </w:p>
    <w:p>
      <w:pPr/>
      <w:r>
        <w:rPr>
          <w:lang w:val="id_ID" w:bidi="id_ID"/>
        </w:rPr>
      </w:r>
      <w:r>
        <w:rPr>
          <w:b/>
          <w:lang w:val="id_ID" w:bidi="id_ID"/>
        </w:rPr>
        <w:t>Dalam adegan ketiga:</w:t>
      </w:r>
      <w:r>
        <w:rPr>
          <w:lang w:val="id_ID" w:bidi="id_ID"/>
        </w:rPr>
        <w:t xml:space="preserve"> Yohanes mengutip nubuat pertama di mana Yesaya mengatakan bahwa sangat sedikit orang yang percaya kepada pesan yang diberikan Allah kepada Yesaya untuk disampaikan kepada orang-orang Yahudi. Yesaya menekankan bahwa tidak banyak orang yang percaya bahwa mereka melihat kuasa Allah sedang terjadi.</w:t>
      </w:r>
    </w:p>
    <w:p>
      <w:pPr/>
      <w:r>
        <w:rPr>
          <w:lang w:val="id_ID" w:bidi="id_ID"/>
        </w:rPr>
      </w:r>
      <w:r>
        <w:rPr>
          <w:b/>
          <w:lang w:val="id_ID" w:bidi="id_ID"/>
        </w:rPr>
        <w:t>Dalam adegan keempat:</w:t>
      </w:r>
      <w:r>
        <w:rPr>
          <w:lang w:val="id_ID" w:bidi="id_ID"/>
        </w:rPr>
        <w:t xml:space="preserve"> Kutipan kedua Yohanes dari Yesaya mengatakan bahwa seseorang atau sesuatu membutakan mata orang-orang dan mengeraskan hati mereka, sehingga mereka tidak akan dapat melihat dan memahami. Akibatnya mereka tidak akan dapat berbalik kepada Tuhan dan Dia tidak akan dapat menyembuhkan mereka.</w:t>
      </w:r>
    </w:p>
    <w:p>
      <w:pPr/>
      <w:r>
        <w:rPr>
          <w:lang w:val="id_ID" w:bidi="id_ID"/>
        </w:rPr>
      </w:r>
      <w:r>
        <w:rPr>
          <w:b/>
          <w:lang w:val="id_ID" w:bidi="id_ID"/>
        </w:rPr>
        <w:t>Dalam adegan kelima:</w:t>
      </w:r>
      <w:r>
        <w:rPr>
          <w:lang w:val="id_ID" w:bidi="id_ID"/>
        </w:rPr>
        <w:t xml:space="preserve"> Yohanes menjelaskan bahwa Yesaya menulis hal-hal ini karena ia memiliki penglihatan tentang kemuliaan Yesus sebelum masanya.</w:t>
      </w:r>
    </w:p>
    <w:p>
      <w:pPr/>
      <w:r>
        <w:rPr>
          <w:lang w:val="id_ID" w:bidi="id_ID"/>
        </w:rPr>
      </w:r>
      <w:r>
        <w:rPr>
          <w:b/>
          <w:lang w:val="id_ID" w:bidi="id_ID"/>
        </w:rPr>
        <w:t>Dalam adegan keenam:</w:t>
      </w:r>
      <w:r>
        <w:rPr>
          <w:lang w:val="id_ID" w:bidi="id_ID"/>
        </w:rPr>
        <w:t xml:space="preserve"> Yohanes mengatakan bahwa meskipun banyak ketidakpercayaan , banyak orang percaya kepada Yesus, bahkan banyak otoritas Yahudi. Tetapi mereka tidak mengatakan kepada orang lain bahwa mereka percaya kepada Yesus, karena mereka takut orang-orang Farisi tidak akan lagi mengizinkan mereka untuk menyembah di Sinagoge, tempat ibadah Yahudi.</w:t>
      </w:r>
    </w:p>
    <w:p>
      <w:pPr/>
      <w:r>
        <w:rPr>
          <w:lang w:val="id_ID" w:bidi="id_ID"/>
        </w:rPr>
      </w:r>
      <w:r>
        <w:rPr>
          <w:b/>
          <w:lang w:val="id_ID" w:bidi="id_ID"/>
        </w:rPr>
        <w:t>Dalam adegan ketujuh:</w:t>
      </w:r>
      <w:r>
        <w:rPr>
          <w:lang w:val="id_ID" w:bidi="id_ID"/>
        </w:rPr>
        <w:t xml:space="preserve"> Yesus berteriak dan membuat pengumuman penting, "Orang yang percaya kepada-Ku, tidak hanya percaya kepada-Ku, tetapi juga kepada Dia yang mengutus-Ku." Yesus juga mengatakan bahwa siapa pun yang melihat-Nya juga melihat Allah yang mengutus-Nya.</w:t>
      </w:r>
    </w:p>
    <w:p>
      <w:pPr/>
      <w:r>
        <w:rPr>
          <w:lang w:val="id_ID" w:bidi="id_ID"/>
        </w:rPr>
      </w:r>
      <w:r>
        <w:rPr>
          <w:b/>
          <w:lang w:val="id_ID" w:bidi="id_ID"/>
        </w:rPr>
        <w:t>Dalam adegan kedelapan:</w:t>
      </w:r>
      <w:r>
        <w:rPr>
          <w:lang w:val="id_ID" w:bidi="id_ID"/>
        </w:rPr>
        <w:t xml:space="preserve"> Yesus menyatakan bahwa Dia telah datang ke dunia sebagai terang, sehingga siapa pun yang percaya kepada-Nya tidak tinggal dalam kegelapan.</w:t>
      </w:r>
    </w:p>
    <w:p>
      <w:pPr/>
      <w:r>
        <w:rPr>
          <w:lang w:val="id_ID" w:bidi="id_ID"/>
        </w:rPr>
      </w:r>
      <w:r>
        <w:rPr>
          <w:b/>
          <w:lang w:val="id_ID" w:bidi="id_ID"/>
        </w:rPr>
        <w:t>Dalam adegan kesembilan:</w:t>
      </w:r>
      <w:r>
        <w:rPr>
          <w:lang w:val="id_ID" w:bidi="id_ID"/>
        </w:rPr>
        <w:t xml:space="preserve"> Yesus melanjutkan dengan mengatakan bahwa Dia tidak akan menghakimi siapa pun yang mendengar perkataan-Nya, tetapi menolak untuk menerimanya Itu karena Dia tidak datang ke dunia untuk menghakimi, tetapi untuk menyelamatkannya. Tetapi ada hakim bagi orang-orang yang menolak-Nya dan tidak menaati ajaran-Nya. Kata yang sama yang diucapkan Yesus akan menghakimi mereka pada hari terakhir.</w:t>
      </w:r>
    </w:p>
    <w:p>
      <w:pPr/>
      <w:r>
        <w:rPr>
          <w:lang w:val="id_ID" w:bidi="id_ID"/>
        </w:rPr>
      </w:r>
      <w:r>
        <w:rPr>
          <w:b/>
          <w:lang w:val="id_ID" w:bidi="id_ID"/>
        </w:rPr>
        <w:t>Dalam adegan kesepuluh:</w:t>
      </w:r>
      <w:r>
        <w:rPr>
          <w:lang w:val="id_ID" w:bidi="id_ID"/>
        </w:rPr>
        <w:t xml:space="preserve"> Kemudian Yesus menjelaskan bahwa Dia bergantung pada kata-kata Allah Bapa. Dia mengatakan bahwa Dia tidak berbicara atas otoritas-Nya sendiri, tetapi bahwa Allah yang mengutus-Nya telah memberikan-Nya perintah tentang apa yang harus dikatakan. Dan apa yang Allah perintahkan kepada Yesus untuk katakan akan membawa kehidupan kekal bersama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Nabi Yesaya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Yahudi yang tidak percaya kepada Yesus</w:t>
      </w:r>
    </w:p>
    <w:p>
      <w:pPr>
        <w:pStyle w:val="ListBullet"/>
        <w:spacing w:line="240" w:lineRule="auto"/>
        <w:ind w:left="720"/>
      </w:pPr>
      <w:r>
        <w:rPr>
          <w:lang w:val="id_ID" w:bidi="id_ID"/>
        </w:rPr>
      </w:r>
      <w:r>
        <w:rPr>
          <w:lang w:val="id_ID" w:bidi="id_ID"/>
        </w:rPr>
        <w:t>Orang-orang Yahudi yang percaya kepada Yesus</w:t>
      </w:r>
    </w:p>
    <w:p>
      <w:pPr>
        <w:pStyle w:val="ListBullet"/>
        <w:spacing w:line="240" w:lineRule="auto"/>
        <w:ind w:left="720"/>
      </w:pPr>
      <w:r>
        <w:rPr>
          <w:lang w:val="id_ID" w:bidi="id_ID"/>
        </w:rPr>
      </w:r>
      <w:r>
        <w:rPr>
          <w:lang w:val="id_ID" w:bidi="id_ID"/>
        </w:rPr>
        <w:t>Para pemimpin Yahudi yang percaya kepada Yesus</w:t>
      </w:r>
    </w:p>
    <w:p>
      <w:pPr>
        <w:pStyle w:val="ListBullet"/>
        <w:spacing w:line="240" w:lineRule="auto"/>
        <w:ind w:left="720"/>
      </w:pPr>
      <w:r>
        <w:rPr>
          <w:lang w:val="id_ID" w:bidi="id_ID"/>
        </w:rPr>
      </w:r>
      <w:r>
        <w:rPr>
          <w:lang w:val="id_ID" w:bidi="id_ID"/>
        </w:rPr>
        <w:t>Dan orang-orang Farisi</w:t>
      </w:r>
    </w:p>
    <w:p>
      <w:pPr/>
      <w:r>
        <w:rPr>
          <w:lang w:val="id_ID" w:bidi="id_ID"/>
        </w:rPr>
      </w:r>
      <w:r>
        <w:rPr>
          <w:lang w:val="id_ID" w:bidi="id_ID"/>
        </w:rPr>
        <w:t>Bersama kelompok, perhatikan bagian-bagian dari latar belakang perikop ini.</w:t>
      </w:r>
    </w:p>
    <w:p>
      <w:pPr/>
      <w:r>
        <w:rPr>
          <w:lang w:val="id_ID" w:bidi="id_ID"/>
        </w:rPr>
      </w:r>
      <w:r>
        <w:rPr>
          <w:lang w:val="id_ID" w:bidi="id_ID"/>
        </w:rPr>
        <w:t>Meskipun Yesus melakukan banyak tanda yang ajaib di hadapan orang-orang, mereka masih tidak percaya kepada-Nya. Kata "meskipun" menunjukkan bahwa kurangnya kepercayaan orang-orang kepada Yesus itu mengejutkan.</w:t>
      </w:r>
    </w:p>
    <w:p>
      <w:pPr/>
      <w:r>
        <w:rPr>
          <w:lang w:val="id_ID" w:bidi="id_ID"/>
        </w:rPr>
      </w:r>
      <w:r>
        <w:rPr>
          <w:lang w:val="id_ID" w:bidi="id_ID"/>
        </w:rPr>
        <w:t>Ini adalah untuk menggenapi apa yang telah diramalkan Nabi Yesaya, dengan berkata: "Tuhan, siapa yang percaya kepada apa yang kami katakan kepada mereka? Kepada siapa Tuhan telah mengungkapkan kuasa-Nya yang menyelamatkan?"</w:t>
      </w:r>
    </w:p>
    <w:p>
      <w:pPr/>
      <w:r>
        <w:rPr>
          <w:lang w:val="id_ID" w:bidi="id_ID"/>
        </w:rPr>
      </w:r>
      <w:r>
        <w:rPr>
          <w:lang w:val="id_ID" w:bidi="id_ID"/>
        </w:rPr>
        <w:t>Di sini Yesaya menggunakan pertanyaan untuk menyampaikan pesan-Nya. Pertanyaan-pertanyaan itu tidak memerlukan jawaban dan lebih seperti pernyataan negatif.</w:t>
      </w:r>
    </w:p>
    <w:p>
      <w:pPr/>
      <w:r>
        <w:rPr>
          <w:lang w:val="id_ID" w:bidi="id_ID"/>
        </w:rPr>
      </w:r>
      <w:r>
        <w:rPr>
          <w:lang w:val="id_ID" w:bidi="id_ID"/>
        </w:rPr>
        <w:t>Yohanes memperkenalkan kitab suci lain dari Nabi Yesaya, yang menjelaskan mengapa orang-orang tidak dapat percaya kepada Yesus. Yesaya berkata, "Dia telah membutakan mata mereka dan mengeraskan hati mereka, sehingga mata mereka tidak dapat melihat, dan hati mereka tidak dapat memahami, dan mereka tidak dapat berpaling kepada-Ku agar Aku menyembuhkan mereka." Sulit untuk memahami siapa yang dirujuk oleh kata "Dia" dan "Aku" itu. Banyak orang berpikir bahwa kedua kata tersebut merujuk kepada Allah. Yang lain berpikir bahwa hanya "Aku" yang pasti merujuk pada Allah, tetapi "Dia" merujuk pada seseorang yang tidak disebutkan. Mungkin itu Allah atau mungkin seseorang atau sesuatu yang lain. Itu tidak pasti siapa. Inti dari perikop ini adalah bahwa orang-orang memiliki hati yang keras, mata yang buta, dan hati yang tidak mengerti sehingga mereka tidak berpaling dari dosa kepada Allah dan menerima kesembuhan dari-Nya.</w:t>
      </w:r>
    </w:p>
    <w:p>
      <w:pPr/>
      <w:r>
        <w:rPr>
          <w:lang w:val="id_ID" w:bidi="id_ID"/>
        </w:rPr>
      </w:r>
      <w:r>
        <w:rPr>
          <w:lang w:val="id_ID" w:bidi="id_ID"/>
        </w:rPr>
        <w:t>Yohanes menjelaskan bahwa Yesaya menulis hal-hal ini karena ia memiliki penglihatan tentang kemuliaan Tuhan. Di sini Yohanes mengidentifikasi "Tuhan" dengan Yesus Kristus. Dalam penglihatannya Yesaya melihat sesuatu yang mengungkapkan kebesaran, keagungan, dan kuasa Yesus.</w:t>
      </w:r>
    </w:p>
    <w:p>
      <w:pPr/>
      <w:r>
        <w:rPr>
          <w:lang w:val="id_ID" w:bidi="id_ID"/>
        </w:rPr>
      </w:r>
      <w:r>
        <w:rPr>
          <w:lang w:val="id_ID" w:bidi="id_ID"/>
        </w:rPr>
        <w:t>Meskipun demikian, banyak orang percaya kepada Yesus, bahkan para pemimpin Yahudi. Kata "meskipun demikian" memperkenalkan perbedaan dengan tema utama dari paragraf sebelumnya, yang mengatakan bahwa tidak banyak orang yang percaya kepada Yesus. Meskipun kebanyakan orang tidak percaya kepada Yesus, banyak orang yang percaya kepada-Nya, bahkan beberapa pemimpin Yahudi.</w:t>
      </w:r>
    </w:p>
    <w:p>
      <w:pPr/>
      <w:r>
        <w:rPr>
          <w:lang w:val="id_ID" w:bidi="id_ID"/>
        </w:rPr>
      </w:r>
      <w:r>
        <w:rPr>
          <w:lang w:val="id_ID" w:bidi="id_ID"/>
        </w:rPr>
        <w:t>Tetapi, karena mereka takut kepada orang-orang Farisi, mereka tidak mengatakan bahwa mereka percaya kepada Yesus. Mereka takut orang-orang Farisi akan mengusir mereka keluar dari Sinagoge, tempat ibadah Yahudi. Ini karena mereka mencintai pujian manusia lebih daripada pujian yang diberikan Allah. Yohanes menggunakan kata "Tetapi" untuk membedakan fakta bahwa orang-orang Yahudi percaya kepada Yesus, namun mereka tidak mengumumkannya kepada publik, atau mereka tidak memberi tahu orang lain tentang hal itu.</w:t>
      </w:r>
    </w:p>
    <w:p>
      <w:pPr/>
      <w:r>
        <w:rPr>
          <w:lang w:val="id_ID" w:bidi="id_ID"/>
        </w:rPr>
      </w:r>
      <w:r>
        <w:rPr>
          <w:lang w:val="id_ID" w:bidi="id_ID"/>
        </w:rPr>
        <w:t>Sekarang Yohanes dengan cepat beralih ke bagian baru dari kisah itu dan ia menceritakan kepada kita tentang saat Yesus berkhotbah dengan suara nyaring kepada orang-orang di sekitar-Nya. Kita tidak tahu di mana Yesus berada atau kepada siapa Ia berbicara. Kemudian Yesus menyatakan, "Orang yang percaya kepada-Ku, percaya tidak hanya kepada-Ku, tetapi juga kepada Dia yang mengutus Aku. Karena ketika kalian melihat Aku, kalian melihat Dia yang mengutus Aku."</w:t>
      </w:r>
    </w:p>
    <w:p>
      <w:pPr/>
      <w:r>
        <w:rPr>
          <w:lang w:val="id_ID" w:bidi="id_ID"/>
        </w:rPr>
      </w:r>
      <w:r>
        <w:rPr>
          <w:lang w:val="id_ID" w:bidi="id_ID"/>
        </w:rPr>
        <w:t>Berhenti di sini dan diskusikan dalam kelompok: Bagaimana Anda tiba-tiba mengubah tindakan dalam sebuah kisah? Cobalah menceritakan kisah dengan beberapa adegan yang berbeda, dan perhatikan bagaimana Anda pindah dari satu adegan ke adegan berikutnya. Hentikan rekaman di sini.</w:t>
      </w:r>
    </w:p>
    <w:p>
      <w:pPr/>
      <w:r>
        <w:rPr>
          <w:lang w:val="id_ID" w:bidi="id_ID"/>
        </w:rPr>
      </w:r>
      <w:r>
        <w:rPr>
          <w:lang w:val="id_ID" w:bidi="id_ID"/>
        </w:rPr>
        <w:t>Yesus membandingkan diri-Nya dengan terang. Dia berkata, "Aku telah datang ke dunia seperti terang." Dia datang ke dunia untuk menjadi terang, untuk menunjukkan kebenaran kepada orang-orang, terutama tentang Allah dan keselamatan. Dia melanjutkan, "Siapa pun yang percaya kepada-Ku tidak akan tinggal dalam kegelapan." Kata "kegelapan" mewakili kejahatan. Yesus datang sehingga mereka yang percaya kepada-Nya tidak akan lagi terus hidup dalam kejahatan. Mereka yang tetap dalam kejahatan adalah seperti mereka yang tinggal dalam kegelapan.</w:t>
      </w:r>
    </w:p>
    <w:p>
      <w:pPr/>
      <w:r>
        <w:rPr>
          <w:lang w:val="id_ID" w:bidi="id_ID"/>
        </w:rPr>
      </w:r>
      <w:r>
        <w:rPr>
          <w:lang w:val="id_ID" w:bidi="id_ID"/>
        </w:rPr>
        <w:t>Yesus melanjutkan dengan berkata, "Aku bukan orang yang akan menghakimi mereka yang mendengar perkataan-perkataan-Ku, dan menolak untuk menerimanya." Karena Aku tidak datang ke dunia untuk menghakimi tetapi untuk menyelamatkannya." Yesus mengatakan kepada kita sesuatu yang mengejutkan di sini: beberapa orang akan mendengar ajaran-Nya, tetapi mereka tidak akan menaatinya. Seseorang akan berpikir bahwa siapa pun yang mendengar ajaran Yesus yang baik akan menaatinya! Kemudian Yesus memberikan kita perbedaan yang kuat—Yesus tidak datang ke dunia untuk menghakimi dunia, tetapi Dia datang untuk menyelamatkannya. Yesus ingin menekankan bahwa tujuan utama-Nya adalah untuk menyelamatkan dunia.</w:t>
      </w:r>
    </w:p>
    <w:p>
      <w:pPr/>
      <w:r>
        <w:rPr>
          <w:lang w:val="id_ID" w:bidi="id_ID"/>
        </w:rPr>
      </w:r>
      <w:r>
        <w:rPr>
          <w:lang w:val="id_ID" w:bidi="id_ID"/>
        </w:rPr>
        <w:t>Berhenti di sini dan diskusikan dalam kelompok: Bicarakan tentang bagaimana Anda menjelaskan sesuatu yang mengejutkan. Mungkin ceritakan kisah di mana seseorang bereaksi dengan cara yang mengejutkan atau tidak terduga. Bagaimana Anda berbicara tentang situasi itu? Kemudian, bicarakan tentang saat Anda benar-benar ingin menekankan mengapa Anda melakukan hal tertentu. Bagaimana Anda berbicara tentang hal itu? Hentikan rekaman di sini.</w:t>
      </w:r>
    </w:p>
    <w:p>
      <w:pPr/>
      <w:r>
        <w:rPr>
          <w:lang w:val="id_ID" w:bidi="id_ID"/>
        </w:rPr>
      </w:r>
      <w:r>
        <w:rPr>
          <w:lang w:val="id_ID" w:bidi="id_ID"/>
        </w:rPr>
        <w:t>Yesus menambahkan, dengan berkata, "Ada seseorang yang akan menghakimi mereka yang menolak Aku dengan tidak menerima apa yang Aku katakan." Perkataan-Ku akan menjadi hakim pada hari terakhir." Di sini Yesus mengatakan bahwa Allah akan menghakimi mereka yang menolak Yesus dan Allah akan menggunakan kata-kata yang Yesus ucapkan untuk menghakimi orang-orang.</w:t>
      </w:r>
    </w:p>
    <w:p>
      <w:pPr/>
      <w:r>
        <w:rPr>
          <w:lang w:val="id_ID" w:bidi="id_ID"/>
        </w:rPr>
      </w:r>
      <w:r>
        <w:rPr>
          <w:lang w:val="id_ID" w:bidi="id_ID"/>
        </w:rPr>
        <w:t>Kemudian Yesus menjelaskan bahwa Ia bergantung pada firman Allah Bapa. Dia berkata, "Karena Aku sejauh ini tidak berbicara atas otoritas-Ku sendiri, tetapi Bapa yang mengutus-Ku sendiri memiliki perintah kepada-Ku—apa yang harus dikatakan dan apa yang harus diucapkan." Yesus ingin memberi tahu kita mengapa perkataan Yesus, atau pesan-Nya, akan menjadi hal yang menghakimi orang-orang yang menolaknya. Sekali lagi, Yesus ingin menekankan bahwa Allah Bapa sendiri mengatakan kepada Yesus apa yang harus dikatakan. Yesus tidak berbicara pada otoritas-Nya sendiri. Yesus menggunakan pengulangan gagasan "Apa yang harus dikatakan" dan "Apa yang harus diucapkan" untuk menekankan gagasan bahwa Allah mengatakan kepada Yesus dengan tepat apa yang harus dikatakan.</w:t>
      </w:r>
    </w:p>
    <w:p>
      <w:pPr/>
      <w:r>
        <w:rPr>
          <w:lang w:val="id_ID" w:bidi="id_ID"/>
        </w:rPr>
      </w:r>
      <w:r>
        <w:rPr>
          <w:lang w:val="id_ID" w:bidi="id_ID"/>
        </w:rPr>
        <w:t>Berhenti di sini dan diskusikan dalam kelompok: Dalam bahasa Anda bagaimana Anda menekankan konsep atau gagasan yang penting? Hentikan rekaman di sini.</w:t>
      </w:r>
    </w:p>
    <w:p>
      <w:pPr/>
      <w:r>
        <w:rPr>
          <w:lang w:val="id_ID" w:bidi="id_ID"/>
        </w:rPr>
      </w:r>
      <w:r>
        <w:rPr>
          <w:lang w:val="id_ID" w:bidi="id_ID"/>
        </w:rPr>
        <w:t>Kemudian Yesus menyelesaikan ucapan-Nya, dengan berkata, "Dan Aku tahu bahwa perintah-Nya adalah kehidupan kekal." Oleh karena itu apa yang saya katakan, saya katakan seperti yang telah dikatakan Bapa kepada saya." Kata "oleh karena itu" memperkenalkan alasan Yesus hanya mengatakan apa yang diajarkan Allah Bapa kepada-Nya. Yesus tahu bahwa perintah-perintah Allah membawa kehidupan kekal.</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12:37–50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sepuluh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Nabi Yesaya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Yahudi yang tidak percaya kepada Yesus</w:t>
      </w:r>
    </w:p>
    <w:p>
      <w:pPr>
        <w:pStyle w:val="ListBullet"/>
        <w:spacing w:line="240" w:lineRule="auto"/>
        <w:ind w:left="720"/>
      </w:pPr>
      <w:r>
        <w:rPr>
          <w:lang w:val="id_ID" w:bidi="id_ID"/>
        </w:rPr>
      </w:r>
      <w:r>
        <w:rPr>
          <w:lang w:val="id_ID" w:bidi="id_ID"/>
        </w:rPr>
        <w:t>Orang-orang Yahudi yang percaya kepada Yesus</w:t>
      </w:r>
    </w:p>
    <w:p>
      <w:pPr>
        <w:pStyle w:val="ListBullet"/>
        <w:spacing w:line="240" w:lineRule="auto"/>
        <w:ind w:left="720"/>
      </w:pPr>
      <w:r>
        <w:rPr>
          <w:lang w:val="id_ID" w:bidi="id_ID"/>
        </w:rPr>
      </w:r>
      <w:r>
        <w:rPr>
          <w:lang w:val="id_ID" w:bidi="id_ID"/>
        </w:rPr>
        <w:t>Para pemimpin Yahudi yang percaya kepada Yesus</w:t>
      </w:r>
    </w:p>
    <w:p>
      <w:pPr>
        <w:pStyle w:val="ListBullet"/>
        <w:spacing w:line="240" w:lineRule="auto"/>
        <w:ind w:left="720"/>
      </w:pPr>
      <w:r>
        <w:rPr>
          <w:lang w:val="id_ID" w:bidi="id_ID"/>
        </w:rPr>
      </w:r>
      <w:r>
        <w:rPr>
          <w:lang w:val="id_ID" w:bidi="id_ID"/>
        </w:rPr>
        <w:t>Dan orang-orang Farisi</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Hentikan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tokoh harus menjawab apa yang akan mereka rasakan atau pikirkan jika mereka menjadi karakter tersebut. Lalu lanjutkan dramanya.</w:t>
      </w:r>
    </w:p>
    <w:p>
      <w:pPr/>
      <w:r>
        <w:rPr>
          <w:lang w:val="id_ID" w:bidi="id_ID"/>
        </w:rPr>
      </w:r>
      <w:r>
        <w:rPr>
          <w:lang w:val="id_ID" w:bidi="id_ID"/>
        </w:rPr>
        <w:t>Hentikan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Meskipun Yesus melakukan banyak tanda yang ajaib/mujizat di hadapan orang-orang, mereka masih tidak percaya kepada-Nya.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orang-orang Yahudi yang tidak percaya kepada Yesus, "Apa yang Anda rasakan atau pikirkan?" Orang-orang mungkin menjawab hal-hal seperti, "Yesus menyembuhkan orang-orang pada hari Sabat." Mesias tidak akan melanggar hukum Yahudi!" atau "Tidak ada Nabi yang berasal dari Galilea," atau "Yesus mengusir setan dengan kuasa Iblis." Dia bukan Mesias."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Ini adalah untuk memenuhi apa yang telah diramalkan Nabi Yesaya, dengan berkata: "Tuhan, siapa yang percaya kepada apa yang kami katakan kepada mereka? Kepada siapa Tuhan telah mengungkapkan kuasa-Nya yang menyelamatkan?"</w:t>
      </w:r>
    </w:p>
    <w:p>
      <w:pPr/>
      <w:r>
        <w:rPr>
          <w:lang w:val="id_ID" w:bidi="id_ID"/>
        </w:rPr>
      </w:r>
      <w:r>
        <w:rPr>
          <w:lang w:val="id_ID" w:bidi="id_ID"/>
        </w:rPr>
        <w:t>Oleh karena itu mereka tidak dapat percaya. Karena sekali lagi Yesaya berkata, "Tuhan telah membutakan mata mereka dan mengeraskan hati mereka, sehingga mata mereka tidak dapat melihat, dan hati mereka tidak dapat memahami, dan mereka tidak dapat berpaling kepada-Ku dan meminta Aku menyembuhkan mereka."</w:t>
      </w:r>
    </w:p>
    <w:p>
      <w:pPr/>
      <w:r>
        <w:rPr>
          <w:lang w:val="id_ID" w:bidi="id_ID"/>
        </w:rPr>
      </w:r>
      <w:r>
        <w:rPr>
          <w:lang w:val="id_ID" w:bidi="id_ID"/>
        </w:rPr>
        <w:t>Yesaya menulis hal-hal ini, karena ia memiliki penglihatan tentang kemuliaan Yesus.</w:t>
      </w:r>
    </w:p>
    <w:p>
      <w:pPr/>
      <w:r>
        <w:rPr>
          <w:lang w:val="id_ID" w:bidi="id_ID"/>
        </w:rPr>
      </w:r>
      <w:r>
        <w:rPr>
          <w:lang w:val="id_ID" w:bidi="id_ID"/>
        </w:rPr>
        <w:t>Meskipun demikian, banyak orang percaya kepada Yesus, bahkan para otoritas Yahudi.</w:t>
      </w:r>
    </w:p>
    <w:p>
      <w:pPr/>
      <w:r>
        <w:rPr>
          <w:lang w:val="id_ID" w:bidi="id_ID"/>
        </w:rPr>
      </w:r>
      <w:r>
        <w:rPr>
          <w:lang w:val="id_ID" w:bidi="id_ID"/>
        </w:rPr>
        <w:t>Tetapi, karena mereka takut kepada orang-orang Farisi, mereka tidak mengatakan bahwa mereka percaya kepada Yesus. Mereka takut orang-orang Farisi akan mengusir mereka keluar dari Sinagoge, tempat ibadah Yahudi. Ini karena mereka mencintai pujian manusia lebih daripada pujian yang diberikan Allah.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orang-orang yang memerankan para pemimpin Yahudi yang percaya kepada Yesus, "Apa yang Anda rasakan atau pikirkan?" Orang itu mungkin menjawab hal-hal seperti, "Yesus adalah Mesias, Juru Selamat yang dijanjikan! Lihatlah berapa banyak tanda yang Dia lakukan!" atau "Dia membangkitkan Lazarus dari kematian! Begitu banyak orang melihatnya!" atau "Tetapi jika kita mengatakan kepada orang lain bahwa kita percaya kepada Yesus, mereka akan mengusir kita dari Sinagoge itu." Dan apa yang akan kita lakukan kemudian? Kami tidak akan memberi tahu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Yesus menyatakan, "Orang yang percaya kepada-Ku, percaya tidak hanya kepada-Ku, tetapi juga kepada Dia yang mengutus Aku. Karena ketika kalian melihat Aku, kalian melihat Dia yang mengutus Aku."</w:t>
      </w:r>
    </w:p>
    <w:p>
      <w:pPr/>
      <w:r>
        <w:rPr>
          <w:lang w:val="id_ID" w:bidi="id_ID"/>
        </w:rPr>
      </w:r>
      <w:r>
        <w:rPr>
          <w:lang w:val="id_ID" w:bidi="id_ID"/>
        </w:rPr>
        <w:t>Kemudian Yesus berkata, "Aku telah datang ke dunia seperti terang." Siapa pun yang percaya kepada-Ku tidak akan tinggal di dalam kegelapan."</w:t>
      </w:r>
    </w:p>
    <w:p>
      <w:pPr/>
      <w:r>
        <w:rPr>
          <w:lang w:val="id_ID" w:bidi="id_ID"/>
        </w:rPr>
      </w:r>
      <w:r>
        <w:rPr>
          <w:lang w:val="id_ID" w:bidi="id_ID"/>
        </w:rPr>
        <w:t>Yesus melanjutkan dengan berkata, "Aku bukan orang yang akan menghakimi mereka yang mendengar perkataan-perkataan-Ku, dan menolak untuk menerimanya." Karena Aku tidak datang ke dunia untuk menghakimi tetapi untuk menyelamatkannya. Ada satu hakim bagi mereka yang menolak Aku dengan tidak menerima apa yang Aku katakan. Perkataan-Ku akan menjadi hakim pada hari terakhir."</w:t>
      </w:r>
    </w:p>
    <w:p>
      <w:pPr/>
      <w:r>
        <w:rPr>
          <w:lang w:val="id_ID" w:bidi="id_ID"/>
        </w:rPr>
      </w:r>
      <w:r>
        <w:rPr>
          <w:lang w:val="id_ID" w:bidi="id_ID"/>
        </w:rPr>
        <w:t>Kemudian Yesus menjelaskan bahwa Ia bergantung pada firman Allah Bapa. Dia berkata, "Aku tidak berbicara atas otoritas-Ku sendiri, tetapi Bapa yang mengutus-Ku yang memberikan perintah kepada-Ku—apa yang harus dikatakan dan apa yang harus diucapkan." Dan saya tahu bahwa perintah-Nya adalah kehidupan kekal. Oleh karena itu apa yang Aku katakan, Aku katakan seperti yang telah dikatakan Bapa kepada Aku."</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Yesus, "Apa yang kamu rasakan atau pikirkan?" Orang itu mungkin menjawab hal-hal seperti, "Memuji Bapa atas hikmat-Nya! Memuji Dia karena perintah-Nya memberikan kehidupan kekal!" atau "Saya hanya ingin mengatakan apa yang Bapa perintahkan kepada saya untuk dikatakan. Saya berbicara di bawah otoritas-Nya, bukan otoritasku," atau "Kehendak Bapa adalah sempurna." Terpujilah Engkau Bapa!"</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12:37–50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Meskipun Dia telah melakukan begitu banyak </w:t>
      </w:r>
      <w:r>
        <w:rPr>
          <w:b/>
          <w:lang w:val="id_ID" w:bidi="id_ID"/>
        </w:rPr>
        <w:t>tanda</w:t>
      </w:r>
      <w:r>
        <w:rPr>
          <w:lang w:val="id_ID" w:bidi="id_ID"/>
        </w:rPr>
        <w:t xml:space="preserve"> di hadapan mereka, mereka masih tidak percaya kepada-Nya. Gunakan kata yang sama untuk tanda seperti yang Anda gunakan dalam perikop sebelumnya. Untuk informasi lebih lanjut tentang </w:t>
      </w:r>
      <w:r>
        <w:rPr>
          <w:lang w:val="id_ID" w:bidi="id_ID"/>
        </w:rPr>
        <w:t>Bait Suci</w:t>
      </w:r>
      <w:r>
        <w:rPr>
          <w:lang w:val="id_ID" w:bidi="id_ID"/>
        </w:rPr>
        <w:t xml:space="preserve"> lihat di Glosarium Utama. </w:t>
      </w:r>
    </w:p>
    <w:p>
      <w:pPr/>
      <w:r>
        <w:rPr>
          <w:lang w:val="id_ID" w:bidi="id_ID"/>
        </w:rPr>
      </w:r>
      <w:r>
        <w:rPr>
          <w:lang w:val="id_ID" w:bidi="id_ID"/>
        </w:rPr>
        <w:t xml:space="preserve">Ini adalah persis apa yang telah diramalkan </w:t>
      </w:r>
      <w:r>
        <w:rPr>
          <w:b/>
          <w:lang w:val="id_ID" w:bidi="id_ID"/>
        </w:rPr>
        <w:t>Nabi Yesaya</w:t>
      </w:r>
      <w:r>
        <w:rPr>
          <w:lang w:val="id_ID" w:bidi="id_ID"/>
        </w:rPr>
        <w:t>: "</w:t>
      </w:r>
      <w:r>
        <w:rPr>
          <w:b/>
          <w:lang w:val="id_ID" w:bidi="id_ID"/>
        </w:rPr>
        <w:t>Tuhan</w:t>
      </w:r>
      <w:r>
        <w:rPr>
          <w:lang w:val="id_ID" w:bidi="id_ID"/>
        </w:rPr>
        <w:t xml:space="preserve">, siapa yang percaya kepada pesan kita? Kepada siapa yang telah Tuhan menyatakan lengan-Nya yang berkuasa?" Gunakan kata yang sama untuk Nabi seperti yang Anda gunakan dalam perikop sebelumnya. Untuk informasi lebih lanjut tentang </w:t>
      </w:r>
      <w:r>
        <w:rPr>
          <w:lang w:val="id_ID" w:bidi="id_ID"/>
        </w:rPr>
        <w:t>nabi</w:t>
      </w:r>
      <w:r>
        <w:rPr>
          <w:lang w:val="id_ID" w:bidi="id_ID"/>
        </w:rPr>
        <w:t xml:space="preserve">, lihat Glosarium Utama. Gunakan kata yang sama untuk Tuhan seperti yang Anda gunakan dalam perikop sebelumnya. Untuk petunjuk lebih lagi tentang </w:t>
      </w:r>
      <w:r>
        <w:rPr>
          <w:lang w:val="id_ID" w:bidi="id_ID"/>
        </w:rPr>
        <w:t>Tuhan</w:t>
      </w:r>
      <w:r>
        <w:rPr>
          <w:lang w:val="id_ID" w:bidi="id_ID"/>
        </w:rPr>
        <w:t xml:space="preserve">, lihat Glosarium Utama. </w:t>
      </w:r>
    </w:p>
    <w:p>
      <w:pPr/>
      <w:r>
        <w:rPr>
          <w:lang w:val="id_ID" w:bidi="id_ID"/>
        </w:rPr>
      </w:r>
      <w:r>
        <w:rPr>
          <w:lang w:val="id_ID" w:bidi="id_ID"/>
        </w:rPr>
        <w:t xml:space="preserve">"Yesaya mengatakan hal-hal ini karena Dia melihat </w:t>
      </w:r>
      <w:r>
        <w:rPr>
          <w:b/>
          <w:lang w:val="id_ID" w:bidi="id_ID"/>
        </w:rPr>
        <w:t>kemuliaan-Nya</w:t>
      </w:r>
      <w:r>
        <w:rPr>
          <w:lang w:val="id_ID" w:bidi="id_ID"/>
        </w:rPr>
        <w:t xml:space="preserve"> dan berbicara tentang Dia." Gunakan kata yang sama untuk kemuliaan seperti yang Anda gunakan dalam perikop sebelumnya. Untuk informasi lebih lanjut </w:t>
      </w:r>
      <w:r>
        <w:rPr>
          <w:lang w:val="id_ID" w:bidi="id_ID"/>
        </w:rPr>
        <w:t>tentang</w:t>
      </w:r>
      <w:r>
        <w:rPr>
          <w:lang w:val="id_ID" w:bidi="id_ID"/>
        </w:rPr>
        <w:t xml:space="preserve"> kemuliaan, lihat Glosarium Utama. </w:t>
      </w:r>
    </w:p>
    <w:p>
      <w:pPr/>
      <w:r>
        <w:rPr>
          <w:lang w:val="id_ID" w:bidi="id_ID"/>
        </w:rPr>
      </w:r>
      <w:r>
        <w:rPr>
          <w:lang w:val="id_ID" w:bidi="id_ID"/>
        </w:rPr>
        <w:t xml:space="preserve">"Meskipun demikian, banyak orang bahkan para pemimpin percaya kepada-Nya, tetapi karena takut kepada orang-orang </w:t>
      </w:r>
      <w:r>
        <w:rPr>
          <w:b/>
          <w:lang w:val="id_ID" w:bidi="id_ID"/>
        </w:rPr>
        <w:t>Farisi</w:t>
      </w:r>
      <w:r>
        <w:rPr>
          <w:lang w:val="id_ID" w:bidi="id_ID"/>
        </w:rPr>
        <w:t xml:space="preserve"> mereka tidak mengakuinya, sehingga mereka tidak akan dikeluarkan dari </w:t>
      </w:r>
      <w:r>
        <w:rPr>
          <w:b/>
          <w:lang w:val="id_ID" w:bidi="id_ID"/>
        </w:rPr>
        <w:t>Sinagoge itu</w:t>
      </w:r>
      <w:r>
        <w:rPr>
          <w:lang w:val="id_ID" w:bidi="id_ID"/>
        </w:rPr>
        <w:t xml:space="preserve">." Gunakan kata yang sama untuk orang-orang Farisi seperti yang Anda gunakan dalam perikop sebelumnya. Untuk informasi lebih lanjut tentang </w:t>
      </w:r>
      <w:r>
        <w:rPr>
          <w:lang w:val="id_ID" w:bidi="id_ID"/>
        </w:rPr>
        <w:t>orang-orang Farisi</w:t>
      </w:r>
      <w:r>
        <w:rPr>
          <w:lang w:val="id_ID" w:bidi="id_ID"/>
        </w:rPr>
        <w:t xml:space="preserve">, lihat Glossarium Utama. Gunakan kata yang sama untuk Sinagoge seperti yang Anda gunakan dalam perikop sebelumnya. Untuk informasi lebih lanjut tentang </w:t>
      </w:r>
      <w:r>
        <w:rPr>
          <w:lang w:val="id_ID" w:bidi="id_ID"/>
        </w:rPr>
        <w:t>sinagoge</w:t>
      </w:r>
      <w:r>
        <w:rPr>
          <w:lang w:val="id_ID" w:bidi="id_ID"/>
        </w:rPr>
        <w:t>, lihat Daftar Kata Utama.</w:t>
      </w:r>
    </w:p>
    <w:p>
      <w:pPr/>
      <w:r>
        <w:rPr>
          <w:lang w:val="id_ID" w:bidi="id_ID"/>
        </w:rPr>
      </w:r>
      <w:r>
        <w:rPr>
          <w:lang w:val="id_ID" w:bidi="id_ID"/>
        </w:rPr>
        <w:t xml:space="preserve">"Dan saya tahu bahwa perintah-Nya adalah </w:t>
      </w:r>
      <w:r>
        <w:rPr>
          <w:b/>
          <w:lang w:val="id_ID" w:bidi="id_ID"/>
        </w:rPr>
        <w:t>kehidupan kekal</w:t>
      </w:r>
      <w:r>
        <w:rPr>
          <w:lang w:val="id_ID" w:bidi="id_ID"/>
        </w:rPr>
        <w:t xml:space="preserve">." Gunakan kata atau sebutan yang sama untuk kehidupan kekal seperti yang Anda gunakan pada kisah sebelumnya. Untuk informasi lebih lanjut tentang </w:t>
      </w:r>
      <w:r>
        <w:rPr>
          <w:lang w:val="id_ID" w:bidi="id_ID"/>
        </w:rPr>
        <w:t>kehidupan kekal</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Jeda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13:1–11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13:1–11 dan simpanlah dalam hati anda.</w:t>
      </w:r>
    </w:p>
    <w:p>
      <w:pPr/>
      <w:r>
        <w:rPr>
          <w:lang w:val="id_ID" w:bidi="id_ID"/>
        </w:rPr>
      </w:r>
      <w:r>
        <w:rPr>
          <w:lang w:val="id_ID" w:bidi="id_ID"/>
        </w:rPr>
        <w:t>Dengarkan versi audio dari Yohanes 12:1–11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13:1–11 dalam terjemahan yang paling mudah dimengerti.</w:t>
      </w:r>
    </w:p>
    <w:p>
      <w:pPr/>
      <w:r>
        <w:rPr>
          <w:lang w:val="id_ID" w:bidi="id_ID"/>
        </w:rPr>
      </w:r>
      <w:r>
        <w:rPr>
          <w:lang w:val="id_ID" w:bidi="id_ID"/>
        </w:rPr>
        <w:t>Dalam perikop sebelumnya, Yohanes membahas kurangnya kepercayaan kepada Yesus dari orang-orang Yahudi yang mendengar Yesus dan melihat mujizat-Nya. Banyak dari mereka menolak-Nya, seperti yang dinubuatkan oleh kitab suci Yahudi. Yang lain percaya tetapi tetap diam karena takut bahwa mereka sendiri akan ditolak. Kemudian Yesus mengajar orang-orang tentang diri-Nya sendiri—siapa Ia dan mengapa Ia datang ke dunia. Dia menganjurkan orang-orang untuk percaya kepada-Nya dan menerima firman-Nya. Dia menekankan bahwa Ia berasal dari Allah dan taat kepada Allah dalam semua yang Ia katakan.</w:t>
      </w:r>
    </w:p>
    <w:p>
      <w:pPr/>
      <w:r>
        <w:rPr>
          <w:lang w:val="id_ID" w:bidi="id_ID"/>
        </w:rPr>
      </w:r>
      <w:r>
        <w:rPr>
          <w:lang w:val="id_ID" w:bidi="id_ID"/>
        </w:rPr>
        <w:t>Perikop ini adalah narasi yang menggambarkan peristiwa-peristiwa yang terjadi kemudian. Perayaan Hari Raya Paskah Yahudi hampir tiba. Paskah adalah perayaan yang dirayakan oleh orang-orang Yahudi setiap tahun. Mereka mengingat bagaimana Allah menyelamatkan leluhur mereka dari perbudakan di Mesir. Sebelum Paskah dimulai, Yesus tahu bahwa sekarang adalah saatnya, atau waktu bagi-Nya untuk meninggalkan dunia ini dan pergi kepada Bapa. Sudah waktunya bagi Dia mati untuk orang-orang, seperti tujuan Dia datang ke dunia ini. Yesus telah tahu bahwa saatnyanya telah tiba—Ia tidak hanya menyadarinya pada saat itu. Kata "waktu/jam" tidak berarti bahwa Yesus akan mati dalam enam puluh menit berikutnya. Di sini kata "waktu/jam" merujuk pada waktu Yesus akan meninggalkan dunia ketika orang-orang akan membunuh-Nya pada hari berikutnya. Yesus memahami bahwa sudah waktunya untuk meninggalkan dunia ini dan kembali kepada Bapa-Nya. Yesus tidak akan lagi hidup di bumi bersama murid-murid-Nya, tetapi akan kembali untuk bersama Allah. Yohanes penulis mengatakan bahwa "Yesus mengasihi mereka yang di dunia ini sampai akhir." Yesus telah mengasihi murid-murid-Nya selama pelayanan-Nya dan Ia masih mengasihi mereka. Dia selalu memiliki kasih sayang dan kasih yang kuat dalam tindakan-Nya kepada mereka yang mengikuti-Nya di bumi. Dia sangat peduli kepada mereka dan terus bertindak untuk kesejahteraan dan memberkati mereka. Para murid adalah kepunyaan Yesus dalam arti bahwa Allah telah memberikan mereka kepada-Nya, dan mereka mengasihi dan menaati dan mengikuti-Nya. Yesus memahami bahwa Ia telah mencapai akhir kehidupan-Nya di bumi. Mengetahui hal ini, Ia terus mengasihi dan menunjukkan kasih kepada para pengikut-Nya. Kematian-Nya untuk mereka menunjukkan hal itu dan adalah tindakan utama dari kasih Yesus.</w:t>
      </w:r>
    </w:p>
    <w:p>
      <w:pPr/>
      <w:r>
        <w:rPr>
          <w:lang w:val="id_ID" w:bidi="id_ID"/>
        </w:rPr>
      </w:r>
      <w:r>
        <w:rPr>
          <w:lang w:val="id_ID" w:bidi="id_ID"/>
        </w:rPr>
        <w:t>Beberapa waktu sebelum perjamuan makan malam ketika Yesus akan makan bersama murid-murid-Nya, Iblis membisikkan rencana dan keinginan untuk mengkhianati Yesus. Iblis itu meyakinkannya untuk menyerahkan Yesus ke dalam tangan musuh-musuhnya. Iblis merujuk pada pemimpin roh jahat, bernama Setan. Namanya berarti lawan, musuh, atau penuduh. Awalnya Allah menciptakan Setan sebagai salah satu malaikat, tetapi ia memutuskan untuk memberontak terhadap Allah.</w:t>
      </w:r>
    </w:p>
    <w:p>
      <w:pPr/>
      <w:r>
        <w:rPr>
          <w:lang w:val="id_ID" w:bidi="id_ID"/>
        </w:rPr>
      </w:r>
      <w:r>
        <w:rPr>
          <w:lang w:val="id_ID" w:bidi="id_ID"/>
        </w:rPr>
        <w:t>Yesus dan murid-murid-Nya sedang makan malam bersama pada malam hari. Perjamuan adalah makanan terakhir pada hari itu. Itu biasanya adalah perjamuan besar yang terjadi pada malam hari. Yohanes tidak mengatakan di mana hal ini terjadi, tetapi kita tahu dari Injil lain bahwa Yesus dan dua belas murid berada di ruang atas di suatu tempat di Yerusalem.</w:t>
      </w:r>
    </w:p>
    <w:p>
      <w:pPr/>
      <w:r>
        <w:rPr>
          <w:lang w:val="id_ID" w:bidi="id_ID"/>
        </w:rPr>
      </w:r>
      <w:r>
        <w:rPr>
          <w:lang w:val="id_ID" w:bidi="id_ID"/>
        </w:rPr>
        <w:t>Yesus tahu bahwa Allah Bapa telah memberikan-Nya kuasa atas segala sesuatu. Yesus juga tahu bahwa Allah mengutus-Nya ke bumi dan Ia akan segera meninggalkan bumi dan kembali kepada Allah di surga. Yesus selalu mengetahui hal-hal itu. Itu bukan sesuatu yang ia sadari pada saat itu. Dan dengan pengetahuan penuh tentang status dan posisi-Nya yang sejati, Yesus berdiri dari meja dan menanggalkan pakaian luar-Nya. Pakaian luar adalah jubah yang dibungkus dengan jumbai, yang digunakan Yesus sebagai jubah. Dia masih mengenakan pakaian dalam-Nya, yang adalah baju dalamnya, yaitu tunik. Sekarang ia berpakaian seperti budak yang siap untuk melayani.</w:t>
      </w:r>
    </w:p>
    <w:p>
      <w:pPr/>
      <w:r>
        <w:rPr>
          <w:lang w:val="id_ID" w:bidi="id_ID"/>
        </w:rPr>
      </w:r>
      <w:r>
        <w:rPr>
          <w:lang w:val="id_ID" w:bidi="id_ID"/>
        </w:rPr>
        <w:t xml:space="preserve">Berhenti di sini dan lihatlah secara kelompok pada </w:t>
      </w:r>
      <w:r>
        <w:rPr>
          <w:lang w:val="id_ID" w:bidi="id_ID"/>
        </w:rPr>
        <w:t>gambar pakaian di zaman Yesus</w:t>
      </w:r>
      <w:r>
        <w:rPr>
          <w:lang w:val="id_ID" w:bidi="id_ID"/>
        </w:rPr>
        <w:t>. Hentikan rekaman di sini.</w:t>
      </w:r>
    </w:p>
    <w:p>
      <w:pPr/>
      <w:r>
        <w:rPr>
          <w:lang w:val="id_ID" w:bidi="id_ID"/>
        </w:rPr>
      </w:r>
      <w:r>
        <w:rPr>
          <w:lang w:val="id_ID" w:bidi="id_ID"/>
        </w:rPr>
        <w:t>Selanjutnya Yesus mengambil sebuah handuk dan mengikatkannya pada pinggang-Nya sehingga tangan-Nya bebas untuk membasuh Sebuah handuk adalah kain linen yang panjang. Itu cukup panjang sehingga Yesus dapat mengikatkannya di pinggang-Nya dan menggunakan ujungnya untuk menyeka kaki murid-murid-Nya.</w:t>
      </w:r>
    </w:p>
    <w:p>
      <w:pPr/>
      <w:r>
        <w:rPr>
          <w:lang w:val="id_ID" w:bidi="id_ID"/>
        </w:rPr>
      </w:r>
      <w:r>
        <w:rPr>
          <w:lang w:val="id_ID" w:bidi="id_ID"/>
        </w:rPr>
        <w:t>Kemudian ia menuangkan air ke dalam sebuah baskom/basi. Sebuah baskom/basi adalah wadah untuk membawa air dan untuk menuangkan air. Itu seperti periuk tanah liat. Dia mulai membasuh kaki murid-murid dan menyeka mereka dengan kain yang dipakainya untuk mengeringkan mereka. Para murid adalah para pengikut Yesus. Di sini Yohanes merujuk pada murid-murid yang terdekat, dua belas murid yang telah dipilih Yesus. Pada masa itu orang-orang mengenakan sandal dan berjalan di jalan yang berdebu. Sangatlah umum bahwa seorang budak, anak-anak, atau istri tuan rumah membasuh kaki para tamu sebagai tindakan keramahtamahan ketika mereka memasuki rumah. Itu adalah pekerjaan yang rendah hati dan tidak menyenangkan. Dengan membasuh kaki para murid Yesus mengambil posisi terendah dari seorang hamba.</w:t>
      </w:r>
    </w:p>
    <w:p>
      <w:pPr/>
      <w:r>
        <w:rPr>
          <w:lang w:val="id_ID" w:bidi="id_ID"/>
        </w:rPr>
      </w:r>
      <w:r>
        <w:rPr>
          <w:lang w:val="id_ID" w:bidi="id_ID"/>
        </w:rPr>
        <w:t xml:space="preserve">Berhenti di sini dan lihatlah secara kelompok gambar </w:t>
      </w:r>
      <w:r>
        <w:rPr>
          <w:b/>
          <w:lang w:val="id_ID" w:bidi="id_ID"/>
        </w:rPr>
        <w:t>pembasuhan kaki</w:t>
      </w:r>
      <w:r>
        <w:rPr>
          <w:lang w:val="id_ID" w:bidi="id_ID"/>
        </w:rPr>
        <w:t>. Hentikan rekaman di sini.</w:t>
      </w:r>
    </w:p>
    <w:p>
      <w:pPr/>
      <w:r>
        <w:rPr>
          <w:lang w:val="id_ID" w:bidi="id_ID"/>
        </w:rPr>
      </w:r>
      <w:r>
        <w:rPr>
          <w:lang w:val="id_ID" w:bidi="id_ID"/>
        </w:rPr>
        <w:t>Ketika Yesus sampai kepada Simon Petrus, Simon Petrus bertanya kepada-Nya, "Tuhan, apakah Engkau akan membasuh kakiku?" Pertanyaan Petrus menunjukkan keterkejutannya dan mengungkapkan teguran yang sopan. Petrus tidak berpikir bahwa Yesus wajar membasuh kaki-Nya. Petrus tidak ingin Yesus membasuh kaki-Nya. Dia tidak ingin Yesus bertindak seperti budak dan melakukan tugas yang rendah ini.</w:t>
      </w:r>
    </w:p>
    <w:p>
      <w:pPr/>
      <w:r>
        <w:rPr>
          <w:lang w:val="id_ID" w:bidi="id_ID"/>
        </w:rPr>
      </w:r>
      <w:r>
        <w:rPr>
          <w:lang w:val="id_ID" w:bidi="id_ID"/>
        </w:rPr>
        <w:t>Yesus menjawab, "Kamu belum memahami mengapa Aku membasuh kakimu, tetapi setelah itu kamu akan mengerti." Yesus mengajar para murid untuk rendah hati dan melayani satu sama lain. Tetapi pada saat ini para murid tidak memahami mengapa Yesus membasuh kaki mereka. Yesus berjanji bahwa pada suatu waktu di masa depan Petrus akan memahami makna tentang Yesus membasuh kaki-Nya. Dia mungkin merujuk pada masa depan yang dekat, setelah kematiannya. Itu adalah, hanya setelah kematian dan kebangkitan, Petrus dan para murid lainnya akan menyadari makna penuh dari Yesus membasuh kaki mereka.</w:t>
      </w:r>
    </w:p>
    <w:p>
      <w:pPr/>
      <w:r>
        <w:rPr>
          <w:lang w:val="id_ID" w:bidi="id_ID"/>
        </w:rPr>
      </w:r>
      <w:r>
        <w:rPr>
          <w:lang w:val="id_ID" w:bidi="id_ID"/>
        </w:rPr>
        <w:t>Petrus memprotes keras, "Engkau tidak akan boleh membasuh kakiku." Petrus menolak gagasan untuk Yesus membasuh kakinya. Yesus menanggapi dengan mengatakan bahwa bila Ia tidak membasuh-Nya, Petrus tidak akan menjadi milik-Nya. Yesus mengatakan kepada Petrus bahwa menolak kasih yang akan ditunjukkan Yesus dalam pembasuhan kaki Petrus akan membuktikan bahwa Ia bukan salah satu dari "milik Yesus yang berada di dunia," tetapi milik "dunia" itu sendiri. Yesus mengatakan bahwa pembasuhan adalah kondisi yang perlu untuk menjadi milik Yesus atau diselamatkan. Ini merujuk pada pembasuhan yang menyucikan orang-orang dari dosa-dosa mereka, tidak membasuh kaki mereka.</w:t>
      </w:r>
    </w:p>
    <w:p>
      <w:pPr/>
      <w:r>
        <w:rPr>
          <w:lang w:val="id_ID" w:bidi="id_ID"/>
        </w:rPr>
      </w:r>
      <w:r>
        <w:rPr>
          <w:lang w:val="id_ID" w:bidi="id_ID"/>
        </w:rPr>
        <w:t>Petrus menjawab dengan antusias, menunjukkan keinginannya untuk menjadi milik Yesus. Dia berkata, "Kalau begitu basuhlah tangan dan kepala saya juga, Tuhan, bukan hanya kaki saja!"</w:t>
      </w:r>
    </w:p>
    <w:p>
      <w:pPr/>
      <w:r>
        <w:rPr>
          <w:lang w:val="id_ID" w:bidi="id_ID"/>
        </w:rPr>
      </w:r>
      <w:r>
        <w:rPr>
          <w:lang w:val="id_ID" w:bidi="id_ID"/>
        </w:rPr>
        <w:t>Tetapi Yesus menjawab Petrus dengan ilustrasi dari kehidupan sehari-hari. Dia mengatakan bahwa orang yang telah memandikan seluruh tubuhnya, tidak perlu membasuh bagian mana pun dari tubuhnya lagi, kecuali kakinya, karena seluruh tubuh mereka bersih. Jika seseorang mandi dan kemudian berjalan ke rumah lain, kakinya akan kotor, tetapi yang lainnya tidak. Pernyataan Yesus juga merujuk pada keadaan hubungan yang benar seseorang dengan Allah. Setelah Yesus membasuh atau mengampuni seseorang, Yesus telah mengampuni dosa orang itu selamanya. Ketika orang itu berdosa lagi, ia tidak membutuhkan Yesus untuk menyelamatkannya lagi. Dia hanya perlu datang kepada Yesus untuk meminta pengampunan-Nya atas dosa yang ia lakukan setelah Yesus menyelamatkan-Nya. Pembasuhan kaki mewakili pengampunan dosa yang dilakukan orang-orang setelah Yesus menyelamatkan mereka.</w:t>
      </w:r>
    </w:p>
    <w:p>
      <w:pPr/>
      <w:r>
        <w:rPr>
          <w:lang w:val="id_ID" w:bidi="id_ID"/>
        </w:rPr>
      </w:r>
      <w:r>
        <w:rPr>
          <w:lang w:val="id_ID" w:bidi="id_ID"/>
        </w:rPr>
        <w:t>Berhenti di sini dan diskusikan secara kelompok apakah ada kisah-kisah dalam budaya Anda, yang menggambarkan kebenaran yang lebih dalam tentang kehidupan atau kebenaran rohani dengan contoh-contoh dari kehidupan sehari-hari. Bagikan salah satu kisah ini di sini. Hentikan rekaman di sini.</w:t>
      </w:r>
    </w:p>
    <w:p>
      <w:pPr/>
      <w:r>
        <w:rPr>
          <w:lang w:val="id_ID" w:bidi="id_ID"/>
        </w:rPr>
      </w:r>
      <w:r>
        <w:rPr>
          <w:lang w:val="id_ID" w:bidi="id_ID"/>
        </w:rPr>
        <w:t>Kemudian Yesus menggunakan perbandingan ini dengan pembasuhan air untuk berbicara tidak hanya kepada Simon, tetapi juga kepada murid lain di ruangan itu. Dia berkata, "Dan kamu bersih, tetapi tidak semua dari kalian bersih." Dia mengatakan bahwa Ia mengampuni dosa-dosa mereka dan karena itu mereka "bersih." Yesus mengampuni dosa mereka ketika para murid percaya kepada perkataan-Nya dan percaya bahwa Yesus adalah Kristus, Juru Selamat yang dijanjikan. Namun, tidak semua dari mereka percaya kepada Yesus dan karenanya tidak semua dari mereka bersih.</w:t>
      </w:r>
    </w:p>
    <w:p>
      <w:pPr/>
      <w:r>
        <w:rPr>
          <w:lang w:val="id_ID" w:bidi="id_ID"/>
        </w:rPr>
      </w:r>
      <w:r>
        <w:rPr>
          <w:lang w:val="id_ID" w:bidi="id_ID"/>
        </w:rPr>
        <w:t>Sekarang Yohanes menambahkan penjelasan. Yesus tahu murid mana yang akan mengkhianati-Nya. Mengkhianati seseorang berarti memberikan seorang teman ke dalam kuasa musuh-musuhnya. Dia tahu bahwa itu adalah Yudas. Yudas tidak meminta Yesus untuk mengampuni dan membasuh-Nya, tetapi mengkhianati-Nya. Alasan Yesus berkata, "Tidak semua kamu bersih" adalah karena Ia tahu siapa yang akan mengkhianati-Nya.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13:1–11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sembilan adegan.</w:t>
      </w:r>
    </w:p>
    <w:p>
      <w:pPr/>
      <w:r>
        <w:rPr>
          <w:lang w:val="id_ID" w:bidi="id_ID"/>
        </w:rPr>
      </w:r>
      <w:r>
        <w:rPr>
          <w:b/>
          <w:lang w:val="id_ID" w:bidi="id_ID"/>
        </w:rPr>
        <w:t>Dalam adegan pertama:</w:t>
      </w:r>
      <w:r>
        <w:rPr>
          <w:lang w:val="id_ID" w:bidi="id_ID"/>
        </w:rPr>
        <w:t xml:space="preserve"> Yohanes menetapkan adegan memberikan waktu kisah itu dan pemahaman tentang pikiran Yesus. Itu tepat sebelum perayaan Paskah dan Yesus tahu bahwa waktu-Nya untuk meninggalkan dunia dan kembali kepada Bapa-Nya telah tiba. Yesus, yang selalu mengasihi mereka yang percaya kepada-Nya, akan mengasihi mereka sampai akhir.</w:t>
      </w:r>
    </w:p>
    <w:p>
      <w:pPr/>
      <w:r>
        <w:rPr>
          <w:lang w:val="id_ID" w:bidi="id_ID"/>
        </w:rPr>
      </w:r>
      <w:r>
        <w:rPr>
          <w:b/>
          <w:lang w:val="id_ID" w:bidi="id_ID"/>
        </w:rPr>
        <w:t>Dalam adegan kedua:</w:t>
      </w:r>
      <w:r>
        <w:rPr>
          <w:lang w:val="id_ID" w:bidi="id_ID"/>
        </w:rPr>
        <w:t xml:space="preserve"> Iblis membisikkan Yudas, anak Simon Iskariot, gagasan dan keinginan untuk mengkhianati Yesus.</w:t>
      </w:r>
    </w:p>
    <w:p>
      <w:pPr/>
      <w:r>
        <w:rPr>
          <w:lang w:val="id_ID" w:bidi="id_ID"/>
        </w:rPr>
      </w:r>
      <w:r>
        <w:rPr>
          <w:b/>
          <w:lang w:val="id_ID" w:bidi="id_ID"/>
        </w:rPr>
        <w:t>Dalam adegan ketiga:</w:t>
      </w:r>
      <w:r>
        <w:rPr>
          <w:lang w:val="id_ID" w:bidi="id_ID"/>
        </w:rPr>
        <w:t xml:space="preserve"> Yesus dan keduabelas murid sedang makan malam bersama.</w:t>
      </w:r>
    </w:p>
    <w:p>
      <w:pPr/>
      <w:r>
        <w:rPr>
          <w:lang w:val="id_ID" w:bidi="id_ID"/>
        </w:rPr>
      </w:r>
      <w:r>
        <w:rPr>
          <w:b/>
          <w:lang w:val="id_ID" w:bidi="id_ID"/>
        </w:rPr>
        <w:t>Dalam adegan keempat:</w:t>
      </w:r>
      <w:r>
        <w:rPr>
          <w:lang w:val="id_ID" w:bidi="id_ID"/>
        </w:rPr>
        <w:t xml:space="preserve"> Dengan menyadari sepenuhnya tentang status-Nya sebagai utusan Allah, Yesus bangkit dari meja makan, menanggalkan jubah-Nya dan mengikatkan sebuah handuk di sekitar pinggang-Nya.</w:t>
      </w:r>
    </w:p>
    <w:p>
      <w:pPr/>
      <w:r>
        <w:rPr>
          <w:lang w:val="id_ID" w:bidi="id_ID"/>
        </w:rPr>
      </w:r>
      <w:r>
        <w:rPr>
          <w:b/>
          <w:lang w:val="id_ID" w:bidi="id_ID"/>
        </w:rPr>
        <w:t>Dalam adegan kelima:</w:t>
      </w:r>
      <w:r>
        <w:rPr>
          <w:lang w:val="id_ID" w:bidi="id_ID"/>
        </w:rPr>
        <w:t xml:space="preserve"> Yesus menuangkan air ke dalam baskom dan mulai membasuh kaki murid-murid. Dia mengeringkannya dengan handuk yang terikat pada pinggang-Nya.</w:t>
      </w:r>
    </w:p>
    <w:p>
      <w:pPr/>
      <w:r>
        <w:rPr>
          <w:lang w:val="id_ID" w:bidi="id_ID"/>
        </w:rPr>
      </w:r>
      <w:r>
        <w:rPr>
          <w:b/>
          <w:lang w:val="id_ID" w:bidi="id_ID"/>
        </w:rPr>
        <w:t>Dalam adegan keenam:</w:t>
      </w:r>
      <w:r>
        <w:rPr>
          <w:lang w:val="id_ID" w:bidi="id_ID"/>
        </w:rPr>
        <w:t xml:space="preserve"> Yesus mendekati Simon Petrus, yang memprotes dan mengatakan kepada Yesus bahwa Ia tidak boleh membasuh kaki-Nya. Yesus menjawab Simon Petrus, mengatakan kepadanya bahwa ia tidak memahami tindakan Yesus sekarang, tetapi akan memahaminya setelah beberapa peristiwa terjadi.</w:t>
      </w:r>
    </w:p>
    <w:p>
      <w:pPr/>
      <w:r>
        <w:rPr>
          <w:lang w:val="id_ID" w:bidi="id_ID"/>
        </w:rPr>
      </w:r>
      <w:r>
        <w:rPr>
          <w:b/>
          <w:lang w:val="id_ID" w:bidi="id_ID"/>
        </w:rPr>
        <w:t>Dalam adegan ketujuh:</w:t>
      </w:r>
      <w:r>
        <w:rPr>
          <w:lang w:val="id_ID" w:bidi="id_ID"/>
        </w:rPr>
        <w:t xml:space="preserve"> Petrus memprotes keras mengatakan kepada Yesus bahwa ia tidak akan pernah mengizinkan Yesus membasuh kaki-Nya. Yesus menjawab dengan mengatakan bahwa kecuali Ia membasuh kaki Petrus, Petrus tidak akan menjadi milik-Nya.</w:t>
      </w:r>
    </w:p>
    <w:p>
      <w:pPr/>
      <w:r>
        <w:rPr>
          <w:lang w:val="id_ID" w:bidi="id_ID"/>
        </w:rPr>
      </w:r>
      <w:r>
        <w:rPr>
          <w:b/>
          <w:lang w:val="id_ID" w:bidi="id_ID"/>
        </w:rPr>
        <w:t>Dalam adegan kedelapan:</w:t>
      </w:r>
      <w:r>
        <w:rPr>
          <w:lang w:val="id_ID" w:bidi="id_ID"/>
        </w:rPr>
        <w:t xml:space="preserve"> Simon Petrus menanggapi dengan antusias dan mengatakan bahwa kalau begtu ia ingin Yesus membasuh tangan dan kepalanya juga. Yesus menanggapi, dengan mengatakan bahwa orang yang telah mandi tidak perlu membasuh seluruh tubuhnya lagi, kecuali kakinya, karena seluruh tubuhnya bersih. Dia mengatakan kepada para murid bahwa mereka bersih, tetapi tidak semua dari mereka bersih.</w:t>
      </w:r>
    </w:p>
    <w:p>
      <w:pPr/>
      <w:r>
        <w:rPr>
          <w:lang w:val="id_ID" w:bidi="id_ID"/>
        </w:rPr>
      </w:r>
      <w:r>
        <w:rPr>
          <w:b/>
          <w:lang w:val="id_ID" w:bidi="id_ID"/>
        </w:rPr>
        <w:t>Dalam adegan kesembilan:</w:t>
      </w:r>
      <w:r>
        <w:rPr>
          <w:lang w:val="id_ID" w:bidi="id_ID"/>
        </w:rPr>
        <w:t xml:space="preserve"> Yohanes penulis menjelaskan bahwa Yesus tahu siapa yang akan mengkhianati-Nya dan itulah sebabnya Ia mengatakan bahwa tidak semua murid bersih.</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 xml:space="preserve">Iblis </w:t>
      </w:r>
    </w:p>
    <w:p>
      <w:pPr>
        <w:pStyle w:val="ListBullet"/>
        <w:spacing w:line="240" w:lineRule="auto"/>
        <w:ind w:left="720"/>
      </w:pPr>
      <w:r>
        <w:rPr>
          <w:lang w:val="id_ID" w:bidi="id_ID"/>
        </w:rPr>
      </w:r>
      <w:r>
        <w:rPr>
          <w:lang w:val="id_ID" w:bidi="id_ID"/>
        </w:rPr>
        <w:t>Yudas, anak Simon Iskariot</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Dan Simon Petrus</w:t>
      </w:r>
    </w:p>
    <w:p>
      <w:pPr/>
      <w:r>
        <w:rPr>
          <w:lang w:val="id_ID" w:bidi="id_ID"/>
        </w:rPr>
      </w:r>
      <w:r>
        <w:rPr>
          <w:lang w:val="id_ID" w:bidi="id_ID"/>
        </w:rPr>
        <w:t>Bersama kelompok, perhatikan bagian-bagian dari latar belakang perikop ini.</w:t>
      </w:r>
    </w:p>
    <w:p>
      <w:pPr/>
      <w:r>
        <w:rPr>
          <w:lang w:val="id_ID" w:bidi="id_ID"/>
        </w:rPr>
      </w:r>
      <w:r>
        <w:rPr>
          <w:lang w:val="id_ID" w:bidi="id_ID"/>
        </w:rPr>
        <w:t>Kisah itu dimulai tepat sebelum perayaan Paskah Yahudi. Kemudian dalam perikop berikutnya, Yohanes memberi tahu kita bahwa peristiwa-peristiwa itu terjadi pada Kamis malam. Yesus tahu bahwa waktunya telah tiba bagi-Nya untuk meninggalkan dunia dan kembali kepada Bapa. Yohanes penulis mengatakan bahwa Yesus selalu mengasihi mereka yang milik-Nya di dunia, mereka yang diberikan Allah kepada-Nya. Dan Yesus mengasihi mereka sampai akhir.</w:t>
      </w:r>
    </w:p>
    <w:p>
      <w:pPr/>
      <w:r>
        <w:rPr>
          <w:lang w:val="id_ID" w:bidi="id_ID"/>
        </w:rPr>
      </w:r>
      <w:r>
        <w:rPr>
          <w:lang w:val="id_ID" w:bidi="id_ID"/>
        </w:rPr>
        <w:t>Beberapa waktu sebelum perjamuan makan malam ketika Yesus akan makan bersama murid-murid-Nya, Iblis membisikkan Yudas Iskariot, anak Simon, gagasan dan keinginan untuk mengkhianati Yesus.</w:t>
      </w:r>
    </w:p>
    <w:p>
      <w:pPr/>
      <w:r>
        <w:rPr>
          <w:lang w:val="id_ID" w:bidi="id_ID"/>
        </w:rPr>
      </w:r>
      <w:r>
        <w:rPr>
          <w:lang w:val="id_ID" w:bidi="id_ID"/>
        </w:rPr>
        <w:t>Yesus dan keduabelas murid sedang makan malam bersama pada malam hari. Perjamuan adalah makanan terakhir pada hari itu. Itu biasanya adalah perjamuan besar yang terjadi pada malam hari. John Yohanes tidak mengatakan di mana hal ini terjadi, tetapi kita tahu dari Injil lain bahwa Yesus dan keduabelas murid berada di ruang atas di suatu tempat di Yerusalem.</w:t>
      </w:r>
    </w:p>
    <w:p>
      <w:pPr/>
      <w:r>
        <w:rPr>
          <w:lang w:val="id_ID" w:bidi="id_ID"/>
        </w:rPr>
      </w:r>
      <w:r>
        <w:rPr>
          <w:lang w:val="id_ID" w:bidi="id_ID"/>
        </w:rPr>
        <w:t>Sekarang Yohanes menjelaskan bahwa Yesus tahu bahwa Allah Bapa telah memberikan-Nya kuasa atas segala sesuatu. Yesus juga tahu bahwa Allah mengutus-Nya ke bumi dan Ia akan segera meninggalkan bumi dan kembali kepada Allah di surga. Yesus selalu mengetahui hal-hal itu. Dan dengan pengetahuan penuh tentang status dan posisi-Nya yang sejati, Yesus berdiri dari meja dan menanggalkan pakaian luar-Nya. Pakaian luar adalah kain dengan jumbai, yang digunakan Yesus sebagai jubah. Dia masih mengenakan pakaian dalam-Nya, yang adalah baju dalamnya, yaitu tunik. Dia membungkus handuk di sekitar pinggang-Nya.</w:t>
      </w:r>
    </w:p>
    <w:p>
      <w:pPr/>
      <w:r>
        <w:rPr>
          <w:lang w:val="id_ID" w:bidi="id_ID"/>
        </w:rPr>
      </w:r>
      <w:r>
        <w:rPr>
          <w:lang w:val="id_ID" w:bidi="id_ID"/>
        </w:rPr>
        <w:t>Berhenti di sini dan lihatlah secara kelompok pada gambar pakaian di zaman Yesus. Hentikan rekaman di sini.</w:t>
      </w:r>
    </w:p>
    <w:p>
      <w:pPr/>
      <w:r>
        <w:rPr>
          <w:lang w:val="id_ID" w:bidi="id_ID"/>
        </w:rPr>
      </w:r>
      <w:r>
        <w:rPr>
          <w:lang w:val="id_ID" w:bidi="id_ID"/>
        </w:rPr>
        <w:t>Para murid berada di sofa, bersandar di sisi kiri mereka. Mereka menggunakan lengan kanan mereka untuk meraih piring-piring yang ada di atas meja, yang berada di depan sofa. Yesus menuangkan air ke dalam baskom, yang adalah bejana khusus untuk membasuh kaki. Dia kemudian berkelilingi ke belakang sofa, di mana para murid merentangkan kaki mereka di belakang mereka. Di sana ia menuangkan air dari baskom di atas kaki mereka dan mengeringkannya dengan handuk, yang terikat pada pinggang-Nya.</w:t>
      </w:r>
    </w:p>
    <w:p>
      <w:pPr/>
      <w:r>
        <w:rPr>
          <w:lang w:val="id_ID" w:bidi="id_ID"/>
        </w:rPr>
      </w:r>
      <w:r>
        <w:rPr>
          <w:lang w:val="id_ID" w:bidi="id_ID"/>
        </w:rPr>
        <w:t>Berhenti di sini dan lihatlah secara kelompok gambar pembasuhan kaki. Hentikan rekaman di sini.</w:t>
      </w:r>
    </w:p>
    <w:p>
      <w:pPr/>
      <w:r>
        <w:rPr>
          <w:lang w:val="id_ID" w:bidi="id_ID"/>
        </w:rPr>
      </w:r>
      <w:r>
        <w:rPr>
          <w:lang w:val="id_ID" w:bidi="id_ID"/>
        </w:rPr>
        <w:t>Ketika Yesus mendekati Simon Petrus untuk membasuh kaki-Nya, Simon Petrus berkata kepada-Nya, "Tuhan, Engkau tidak boleh membasuh kaki-Ku." Simon menekankan kata "KAMU" dan "KEPUNYAANKU" untuk menunjukkan bahwa tidak benar bagi Yesus untuk membasuh kakinya. Yesus menjawab dengan berkata, "Kamu belum memahami mengapa Aku membasuh kakimu, tetapi setelah itu kamu akan mengerti."</w:t>
      </w:r>
    </w:p>
    <w:p>
      <w:pPr/>
      <w:r>
        <w:rPr>
          <w:lang w:val="id_ID" w:bidi="id_ID"/>
        </w:rPr>
      </w:r>
      <w:r>
        <w:rPr>
          <w:lang w:val="id_ID" w:bidi="id_ID"/>
        </w:rPr>
        <w:t>Petrus memprotes keras, "Engkau tidak akan boleh membasuh kakiku." Yesus menjawab Petrus, dengan berkata, "Jika Aku tidak membasuh kakimu, kamu bukan salah satu dari umat-Ku."</w:t>
      </w:r>
    </w:p>
    <w:p>
      <w:pPr/>
      <w:r>
        <w:rPr>
          <w:lang w:val="id_ID" w:bidi="id_ID"/>
        </w:rPr>
      </w:r>
      <w:r>
        <w:rPr>
          <w:lang w:val="id_ID" w:bidi="id_ID"/>
        </w:rPr>
        <w:t>Petrus menjawab dengan antusias, menunjukkan keinginannya untuk menjadi milik Yesus. Dia berkata, "Kalau begitu basuhlah tangan dan kepala saya juga, Tuhan, bukan hanya kaki saja!"</w:t>
      </w:r>
    </w:p>
    <w:p>
      <w:pPr/>
      <w:r>
        <w:rPr>
          <w:lang w:val="id_ID" w:bidi="id_ID"/>
        </w:rPr>
      </w:r>
      <w:r>
        <w:rPr>
          <w:lang w:val="id_ID" w:bidi="id_ID"/>
        </w:rPr>
        <w:t>Tetapi Yesus menjawab Petrus dengan ilustrasi dari kehidupan sehari-hari. Dia mengatakan bahwa orang yang telah memandikan seluruh tubuhnya, tidak perlu membasuh bagian mana pun dari tubuhnya lagi, kecuali kakinya, karena seluruh tubuh mereka bersih. Pernyataan Yesus juga memiliki makna rohani. Ketika Yesus telah mengampuni seseorang atas dosa mereka, orang itu tidak perlu menerima pengampunan yang lengkap lagi, tetapi hanya pengampunan atas dosa-dosa yang mereka lakukan setelah itu. Kemudian Yesus mengatakan bahwa para murid benar-benar bersih, tetapi tidak semua dari mereka bersih.</w:t>
      </w:r>
    </w:p>
    <w:p>
      <w:pPr/>
      <w:r>
        <w:rPr>
          <w:lang w:val="id_ID" w:bidi="id_ID"/>
        </w:rPr>
      </w:r>
      <w:r>
        <w:rPr>
          <w:lang w:val="id_ID" w:bidi="id_ID"/>
        </w:rPr>
        <w:t>Sekarang Yohanes menambahkan penjelasan. Yesus tahu murid mana yang akan mengkhianati-Nya. Dia tahu bahwa itu adalah Yudas. Itulah sebabnya Ia berkata, "Tidak semua kamu bersih."</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13:1–11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sembilan adegan.</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 xml:space="preserve">Iblis </w:t>
      </w:r>
    </w:p>
    <w:p>
      <w:pPr>
        <w:pStyle w:val="ListBullet"/>
        <w:spacing w:line="240" w:lineRule="auto"/>
        <w:ind w:left="720"/>
      </w:pPr>
      <w:r>
        <w:rPr>
          <w:lang w:val="id_ID" w:bidi="id_ID"/>
        </w:rPr>
      </w:r>
      <w:r>
        <w:rPr>
          <w:lang w:val="id_ID" w:bidi="id_ID"/>
        </w:rPr>
        <w:t>Yudas, anak Simon Iskariot</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Dan Simon Petrus</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Anda tidak melewatkan untuk memerankan bagian-bagian yang sulit atau penting dari bagian teks ini. Bantulah satu sama lain untuk mengingat setiap bagian dari teks. Hentikan audio ini di sini dan peragakanlah bagian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Lalu lanjutkan dramanya. Hentikan sebentar rekaman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Kisah itu dimulai tepat sebelum perayaan Paskah Yahudi. Yesus tahu bahwa waktunya telah tiba bagi-Nya untuk meninggalkan dunia dan kembali kepada Bapa. Yesus selalu mengasihi mereka yang milik-Nya di dunia, mereka yang diberikan Allah kepada-Nya. Dan Yesus mengasihi mereka sampai akhir kehidupan-Nya.</w:t>
      </w:r>
    </w:p>
    <w:p>
      <w:pPr/>
      <w:r>
        <w:rPr>
          <w:lang w:val="id_ID" w:bidi="id_ID"/>
        </w:rPr>
      </w:r>
      <w:r>
        <w:rPr>
          <w:lang w:val="id_ID" w:bidi="id_ID"/>
        </w:rPr>
        <w:t xml:space="preserve">Beberapa waktu sebelum perjamuan makan malam ketika Yesus akan makan bersama murid-murid-Nya, Iblis membisikkan Yudas, putera Simon Iskariot, rencana dan keinginan untuk mengkhianati Yesus. </w:t>
      </w:r>
      <w:r>
        <w:rPr>
          <w:b/>
          <w:lang w:val="id_ID" w:bidi="id_ID"/>
        </w:rPr>
        <w:t>Hentikan dramanya</w:t>
      </w:r>
      <w:r>
        <w:rPr>
          <w:lang w:val="id_ID" w:bidi="id_ID"/>
        </w:rPr>
        <w:t xml:space="preserve"> . Tanyakan kepada orang yang memerankan Yudas, "Apa yang kamu rasakan atau pikirkan?" Orang itu mungkin menjawab hal-hal seperti "Saya benar-benar ingin memiliki lebih banyak uang," atau "Saya tahu orang-orang Yahudi mencari Yesus," atau "Mungkin mereka akan membayar saya sesuatu jika saya memberi tahu mereka di mana Dia berada?" Lanjutkan dramanya.</w:t>
      </w:r>
    </w:p>
    <w:p>
      <w:pPr/>
      <w:r>
        <w:rPr>
          <w:lang w:val="id_ID" w:bidi="id_ID"/>
        </w:rPr>
      </w:r>
      <w:r>
        <w:rPr>
          <w:lang w:val="id_ID" w:bidi="id_ID"/>
        </w:rPr>
        <w:t>Yesus dan keduabelas murid sedang makan malam bersama pada malam hari.</w:t>
      </w:r>
    </w:p>
    <w:p>
      <w:pPr/>
      <w:r>
        <w:rPr>
          <w:lang w:val="id_ID" w:bidi="id_ID"/>
        </w:rPr>
      </w:r>
      <w:r>
        <w:rPr>
          <w:lang w:val="id_ID" w:bidi="id_ID"/>
        </w:rPr>
        <w:t xml:space="preserve">Yesus tahu bahwa Allah Bapa telah memberikan-Nya kuasa atas segala sesuatu. Yesus juga tahu bahwa Allah mengutus-Nya ke bumi dan Ia akan segera meninggalkan bumi dan kembali kepada Allah di surga. Yesus selalu mengetahui hal-hal itu. Dan dengan pengetahuan penuh tentang status dan posisi-Nya yang sejati, Yesus berdiri dari meja dan menanggalkan pakaian luar-Nya, meletakkannya di samping, dan mengikatkan handuk di sekitar pinggang-Nya. </w:t>
      </w:r>
      <w:r>
        <w:rPr>
          <w:b/>
          <w:lang w:val="id_ID" w:bidi="id_ID"/>
        </w:rPr>
        <w:t>Hentikan dramanya</w:t>
      </w:r>
      <w:r>
        <w:rPr>
          <w:lang w:val="id_ID" w:bidi="id_ID"/>
        </w:rPr>
        <w:t xml:space="preserve"> . Tanyakan kepada orang yang memerankan Yesus, "Apa yang kamu rasakan atau pikirkan?" Orang itu mungkin menjawab hal-hal seperti "Waktuku telah tiba!" atau "Sebelum saya kembali kepada Bapa, saya perlu mengajar para murid untuk rendah hati dan melayani satu sama lain," atau "Apakah mereka mengizinkan saya membasuh kaki mereka?" Lanjutkan dramanya.</w:t>
      </w:r>
    </w:p>
    <w:p>
      <w:pPr/>
      <w:r>
        <w:rPr>
          <w:lang w:val="id_ID" w:bidi="id_ID"/>
        </w:rPr>
      </w:r>
      <w:r>
        <w:rPr>
          <w:lang w:val="id_ID" w:bidi="id_ID"/>
        </w:rPr>
        <w:t>Kemudian ia menuangkan air ke dalam baskom dan mulai membasuh kaki murid-murid dan mengeringkannya dengan handuk, yang telah diikatkan di pinggang-Nya.</w:t>
      </w:r>
    </w:p>
    <w:p>
      <w:pPr/>
      <w:r>
        <w:rPr>
          <w:lang w:val="id_ID" w:bidi="id_ID"/>
        </w:rPr>
      </w:r>
      <w:r>
        <w:rPr>
          <w:lang w:val="id_ID" w:bidi="id_ID"/>
        </w:rPr>
        <w:t xml:space="preserve">Ketika Yesus mendekati Simon Petrus untuk membasuh kakinya, Simon Petrus berkata kepada-Nya, "Tuhan, Engkau tidak boleh membasuh kakiku." </w:t>
      </w:r>
      <w:r>
        <w:rPr>
          <w:b/>
          <w:lang w:val="id_ID" w:bidi="id_ID"/>
        </w:rPr>
        <w:t>Hentikan dramanya</w:t>
      </w:r>
      <w:r>
        <w:rPr>
          <w:lang w:val="id_ID" w:bidi="id_ID"/>
        </w:rPr>
        <w:t xml:space="preserve"> . Tanyakan kepada orang yang memerankan Simon Petrus, "Apa yang Anda rasakan atau pikirkan?" Orang itu mungkin menjawab hal-hal seperti "YESUS membasuh kakiku? Tidak mungkin!" atau "Yesus adalah Tuhanku, bukan budak saya!" atau "Aku bahkan tidak layak untuk membasuh kaki-Nya!" Lanjutkan dramanya.</w:t>
      </w:r>
    </w:p>
    <w:p>
      <w:pPr/>
      <w:r>
        <w:rPr>
          <w:lang w:val="id_ID" w:bidi="id_ID"/>
        </w:rPr>
      </w:r>
      <w:r>
        <w:rPr>
          <w:lang w:val="id_ID" w:bidi="id_ID"/>
        </w:rPr>
        <w:t>Yesus menjawab dengan berkata, "Kamu belum memahami mengapa Aku membasuh kakimu, tetapi setelah itu kamu akan mengerti."</w:t>
      </w:r>
    </w:p>
    <w:p>
      <w:pPr/>
      <w:r>
        <w:rPr>
          <w:lang w:val="id_ID" w:bidi="id_ID"/>
        </w:rPr>
      </w:r>
      <w:r>
        <w:rPr>
          <w:lang w:val="id_ID" w:bidi="id_ID"/>
        </w:rPr>
        <w:t>Petrus memprotes keras, "Engkau tidak akan boleh membasuh kakiku." Yesus menjawab Petrus, dengan berkata, "Jika Aku tidak membasuh kakimu, kamu bukan salah satu dari umat-Ku."</w:t>
      </w:r>
    </w:p>
    <w:p>
      <w:pPr/>
      <w:r>
        <w:rPr>
          <w:lang w:val="id_ID" w:bidi="id_ID"/>
        </w:rPr>
      </w:r>
      <w:r>
        <w:rPr>
          <w:lang w:val="id_ID" w:bidi="id_ID"/>
        </w:rPr>
        <w:t>Petrus menjawab dengan antusias, menunjukkan keinginannya untuk menjadi milik Yesus. Dia berkata, "Kalau begitu basuhlah tangan dan kepala saya juga, Tuhan, bukan hanya kaki saja!"</w:t>
      </w:r>
    </w:p>
    <w:p>
      <w:pPr/>
      <w:r>
        <w:rPr>
          <w:lang w:val="id_ID" w:bidi="id_ID"/>
        </w:rPr>
      </w:r>
      <w:r>
        <w:rPr>
          <w:lang w:val="id_ID" w:bidi="id_ID"/>
        </w:rPr>
        <w:t xml:space="preserve">Yesus berkata, "Seseorang yang telah mandi tidak perlu dibasuh, kecuali kakinya, agar benar-benar bersih." Dan kamu murid-murid bersih, tetapi tidak semua dari kalian bersih." </w:t>
      </w:r>
      <w:r>
        <w:rPr>
          <w:b/>
          <w:lang w:val="id_ID" w:bidi="id_ID"/>
        </w:rPr>
        <w:t>Hentikan dramanya</w:t>
      </w:r>
      <w:r>
        <w:rPr>
          <w:lang w:val="id_ID" w:bidi="id_ID"/>
        </w:rPr>
        <w:t xml:space="preserve"> . Tanyakan kepada orang-orang yang berperan sebagai murid-murid, "Apa yang kamu rasakan atau pikirkan?" Orang-orang mungkin menjawab hal-hal seperti "Apa yang Yesus maksudkan? Kita bingung," atau "Apa yang membuat kita bersih?" atau "Apakah Yesus bermaksud bahwa Allah mengampuni dosa kita? Siapa yang tidak bersih di antara kita?" Lanjutkan dramanya.</w:t>
      </w:r>
    </w:p>
    <w:p>
      <w:pPr/>
      <w:r>
        <w:rPr>
          <w:lang w:val="id_ID" w:bidi="id_ID"/>
        </w:rPr>
      </w:r>
      <w:r>
        <w:rPr>
          <w:lang w:val="id_ID" w:bidi="id_ID"/>
        </w:rPr>
        <w:t>Yesus berkata, "Tidak semua dari kamu bersih," karena Ia tahu siapa yang akan mengkhianati-Nya.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13:1–11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Sekarang sebelum perayaan </w:t>
      </w:r>
      <w:r>
        <w:rPr>
          <w:b/>
          <w:lang w:val="id_ID" w:bidi="id_ID"/>
        </w:rPr>
        <w:t>Paskah</w:t>
      </w:r>
      <w:r>
        <w:rPr>
          <w:lang w:val="id_ID" w:bidi="id_ID"/>
        </w:rPr>
        <w:t xml:space="preserve">, ketika Yesus tahu bahwa saat-Nya telah tiba untuk berangkat dari dunia ini kepada </w:t>
      </w:r>
      <w:r>
        <w:rPr>
          <w:b/>
          <w:lang w:val="id_ID" w:bidi="id_ID"/>
        </w:rPr>
        <w:t>Bapa</w:t>
      </w:r>
      <w:r>
        <w:rPr>
          <w:lang w:val="id_ID" w:bidi="id_ID"/>
        </w:rPr>
        <w:t xml:space="preserve">, karena Ia mengasihi mereka yang di dunia, dan mengasihi mereka sampai akhir. Gunakan kata atau frasa yang sama untuk Paskah seperti yang anda gunakan pada perikop sebelumnya. Untuk informasi lebih lanjut tentang </w:t>
      </w:r>
      <w:r>
        <w:rPr>
          <w:b/>
          <w:lang w:val="id_ID" w:bidi="id_ID"/>
        </w:rPr>
        <w:t>Paskah</w:t>
      </w:r>
      <w:r>
        <w:rPr>
          <w:lang w:val="id_ID" w:bidi="id_ID"/>
        </w:rPr>
        <w:t xml:space="preserve"> lihat Glosarium Utama. </w:t>
      </w:r>
    </w:p>
    <w:p>
      <w:pPr/>
      <w:r>
        <w:rPr>
          <w:lang w:val="id_ID" w:bidi="id_ID"/>
        </w:rPr>
      </w:r>
      <w:r>
        <w:rPr>
          <w:b/>
          <w:lang w:val="id_ID" w:bidi="id_ID"/>
        </w:rPr>
        <w:t>Bapa</w:t>
      </w:r>
      <w:r>
        <w:rPr>
          <w:lang w:val="id_ID" w:bidi="id_ID"/>
        </w:rPr>
        <w:t xml:space="preserve"> adalah sebutan yang digunakan Yesus untuk Allah.</w:t>
      </w:r>
    </w:p>
    <w:p>
      <w:pPr/>
      <w:r>
        <w:rPr>
          <w:lang w:val="id_ID" w:bidi="id_ID"/>
        </w:rPr>
      </w:r>
      <w:r>
        <w:rPr>
          <w:lang w:val="id_ID" w:bidi="id_ID"/>
        </w:rPr>
        <w:t xml:space="preserve">Selama perjamuan makan, </w:t>
      </w:r>
      <w:r>
        <w:rPr>
          <w:b/>
          <w:lang w:val="id_ID" w:bidi="id_ID"/>
        </w:rPr>
        <w:t>Iblis</w:t>
      </w:r>
      <w:r>
        <w:rPr>
          <w:lang w:val="id_ID" w:bidi="id_ID"/>
        </w:rPr>
        <w:t xml:space="preserve"> telah membisikkan rencana ke dalam hati Yudas Iskariot, anak Simon, untuk mengkhianatinya. Iblis, atau Setan, dalam Perjanjian Baru juga kadang-kadang disebut Yang Jahat Iblis merujuk pada pemimpin roh jahat, bernama </w:t>
      </w:r>
      <w:r>
        <w:rPr>
          <w:b/>
          <w:lang w:val="id_ID" w:bidi="id_ID"/>
        </w:rPr>
        <w:t>Setan</w:t>
      </w:r>
      <w:r>
        <w:rPr>
          <w:lang w:val="id_ID" w:bidi="id_ID"/>
        </w:rPr>
        <w:t>. Namanya berarti lawan, musuh, atau penuduh. Awalnya Allah menciptakan Setan sebagai salah satu malaikat, tetapi ia memutuskan untuk memberontak terhadap Allah.</w:t>
      </w:r>
    </w:p>
    <w:p>
      <w:pPr/>
      <w:r>
        <w:rPr>
          <w:lang w:val="id_ID" w:bidi="id_ID"/>
        </w:rPr>
      </w:r>
      <w:r>
        <w:rPr>
          <w:lang w:val="id_ID" w:bidi="id_ID"/>
        </w:rPr>
        <w:t xml:space="preserve">Berhenti di sini dan diskusikan dalam kelompok kata atau frasa apa yang akan Anda gunakan untuk </w:t>
      </w:r>
      <w:r>
        <w:rPr>
          <w:b/>
          <w:lang w:val="id_ID" w:bidi="id_ID"/>
        </w:rPr>
        <w:t>Iblis</w:t>
      </w:r>
      <w:r>
        <w:rPr>
          <w:lang w:val="id_ID" w:bidi="id_ID"/>
        </w:rPr>
        <w:t xml:space="preserve">. Carilah kata </w:t>
      </w:r>
      <w:r>
        <w:rPr>
          <w:b/>
          <w:lang w:val="id_ID" w:bidi="id_ID"/>
        </w:rPr>
        <w:t>Iblis</w:t>
      </w:r>
      <w:r>
        <w:rPr>
          <w:lang w:val="id_ID" w:bidi="id_ID"/>
        </w:rPr>
        <w:t xml:space="preserve"> di Glossarium Utama untuk informasi lebih lanjut. Hentikan rekaman di sini.</w:t>
      </w:r>
    </w:p>
    <w:p>
      <w:pPr/>
      <w:r>
        <w:rPr>
          <w:lang w:val="id_ID" w:bidi="id_ID"/>
        </w:rPr>
      </w:r>
      <w:r>
        <w:rPr>
          <w:lang w:val="id_ID" w:bidi="id_ID"/>
        </w:rPr>
        <w:t xml:space="preserve">Ia menanggalkan </w:t>
      </w:r>
      <w:r>
        <w:rPr>
          <w:b/>
          <w:lang w:val="id_ID" w:bidi="id_ID"/>
        </w:rPr>
        <w:t>pakaian luar</w:t>
      </w:r>
      <w:r>
        <w:rPr>
          <w:lang w:val="id_ID" w:bidi="id_ID"/>
        </w:rPr>
        <w:t>nya, lalu mengambil sehelai handuk dan mengikatkannya pada pinggang-Nya. Pakaian luar adalah jubah yang dibungkus dengan jumbai, yang digunakan Yesus sebagai jubah.</w:t>
      </w:r>
    </w:p>
    <w:p>
      <w:pPr/>
      <w:r>
        <w:rPr>
          <w:lang w:val="id_ID" w:bidi="id_ID"/>
        </w:rPr>
      </w:r>
      <w:r>
        <w:rPr>
          <w:lang w:val="id_ID" w:bidi="id_ID"/>
        </w:rPr>
        <w:t>Berhenti di sini dan lihatlah secara kelompok pada gambar pakaian di zaman Yesus. Hentikan rekaman di sini.</w:t>
      </w:r>
    </w:p>
    <w:p>
      <w:pPr/>
      <w:r>
        <w:rPr>
          <w:lang w:val="id_ID" w:bidi="id_ID"/>
        </w:rPr>
      </w:r>
      <w:r>
        <w:rPr>
          <w:lang w:val="id_ID" w:bidi="id_ID"/>
        </w:rPr>
        <w:t xml:space="preserve">Kemudian ia menuangkan air ke dalam sebuah basi dan mulai membasuh kaki murid-murid-Nya dan menyeka mereka dengan kain yang terikat pada pinggang-Nya itu. Gunakan kata yang sama untuk </w:t>
      </w:r>
      <w:r>
        <w:rPr>
          <w:b/>
          <w:lang w:val="id_ID" w:bidi="id_ID"/>
        </w:rPr>
        <w:t>para murid</w:t>
      </w:r>
      <w:r>
        <w:rPr>
          <w:lang w:val="id_ID" w:bidi="id_ID"/>
        </w:rPr>
        <w:t xml:space="preserve"> seperti yang anda gunakan dalam perikop sebelumnya. Untuk informasi lebih lanjut tentang </w:t>
      </w:r>
      <w:r>
        <w:rPr>
          <w:b/>
          <w:lang w:val="id_ID" w:bidi="id_ID"/>
        </w:rPr>
        <w:t>murid-murid</w:t>
      </w:r>
      <w:r>
        <w:rPr>
          <w:lang w:val="id_ID" w:bidi="id_ID"/>
        </w:rPr>
        <w:t>, lihat Glossarium Utama.</w:t>
      </w:r>
    </w:p>
    <w:p>
      <w:pPr/>
      <w:r>
        <w:rPr>
          <w:lang w:val="id_ID" w:bidi="id_ID"/>
        </w:rPr>
      </w:r>
      <w:r>
        <w:rPr>
          <w:lang w:val="id_ID" w:bidi="id_ID"/>
        </w:rPr>
        <w:t>Dia datang kepada Simon Petrus, yang berkata kepadanya, "</w:t>
      </w:r>
      <w:r>
        <w:rPr>
          <w:b/>
          <w:lang w:val="id_ID" w:bidi="id_ID"/>
        </w:rPr>
        <w:t>Tuhan</w:t>
      </w:r>
      <w:r>
        <w:rPr>
          <w:lang w:val="id_ID" w:bidi="id_ID"/>
        </w:rPr>
        <w:t xml:space="preserve">, Engkau hendak membasuh kakiku?" Gunakan kata atau frasa yang sama untuk Tuhan seperti yang kamu gunakan pada periskop sebelumnya. Untuk petunjuk lebih lagi tentang </w:t>
      </w:r>
      <w:r>
        <w:rPr>
          <w:b/>
          <w:lang w:val="id_ID" w:bidi="id_ID"/>
        </w:rPr>
        <w:t>Tuhan</w:t>
      </w:r>
      <w:r>
        <w:rPr>
          <w:lang w:val="id_ID" w:bidi="id_ID"/>
        </w:rPr>
        <w:t xml:space="preserve">, lihat Glosarium Utama.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berhenti sejenak. Anggota kelompok lain harus menceritakan bagian selanjutnya dari perikop itu dan berhenti sejenak. Lakukan hal ini sampai kelompok itu telah menceritakan kembali semua ayat-ayat tersebut. Dalam tahap ini seluruh anggota kelompok dapat saling mengoreksi. Hentikan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13:12–30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13:12–30 dan simpanlah dalam hati anda.</w:t>
      </w:r>
    </w:p>
    <w:p>
      <w:pPr/>
      <w:r>
        <w:rPr>
          <w:lang w:val="id_ID" w:bidi="id_ID"/>
        </w:rPr>
      </w:r>
      <w:r>
        <w:rPr>
          <w:lang w:val="id_ID" w:bidi="id_ID"/>
        </w:rPr>
        <w:t>Dengarkan versi audio dari Yohanes 13:12–30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Yohanes 13:12–30 dalam terjemahan yang paling mudah dimengerti.</w:t>
      </w:r>
    </w:p>
    <w:p>
      <w:pPr/>
      <w:r>
        <w:rPr>
          <w:lang w:val="id_ID" w:bidi="id_ID"/>
        </w:rPr>
      </w:r>
      <w:r>
        <w:rPr>
          <w:lang w:val="id_ID" w:bidi="id_ID"/>
        </w:rPr>
        <w:t>Dalam perikop sebelumnya, Yesus menjelaskan bahwa Ia membasuh kaki murid-murid-Nya untuk memberikan mereka contoh bagaimana melayani satu sama lain. Yesus mengatakan kepada mereka bahwa salah satu dari mereka akan mengkhianati-Nya. Yesus menunjukkan kepada para murid siapa orang itu dengan memberikan sepotong roti kepada Yudas. Kemudian Yudas meninggalkan ruangan itu.</w:t>
      </w:r>
    </w:p>
    <w:p>
      <w:pPr/>
      <w:r>
        <w:rPr>
          <w:lang w:val="id_ID" w:bidi="id_ID"/>
        </w:rPr>
      </w:r>
      <w:r>
        <w:rPr>
          <w:lang w:val="id_ID" w:bidi="id_ID"/>
        </w:rPr>
        <w:t>Perikop ini adalah kisah narasi tentang apa yang terjadi berikutnya dalam kisah itu. Yesus dan para murid masih berada di ruangan yang sama di Yerusalem tempat mereka makan malam dalam perikop sebelumnya. Setelah Yesus membasuh kaki para murid, Ia mengenakan kembali jubah-Nya dan kembali ke tempat Ia duduk bersandar di meja makan bersama para murid. Yesus mengajukan pertanyaan kepada murid-murid-Nya: "Apakah kamu menyadari makna dari apa yang baru saja Aku lakukan?" Dia ingin tahu apakah mereka menghargai pentingnya Ia membasuh kaki mereka.</w:t>
      </w:r>
    </w:p>
    <w:p>
      <w:pPr/>
      <w:r>
        <w:rPr>
          <w:lang w:val="id_ID" w:bidi="id_ID"/>
        </w:rPr>
      </w:r>
      <w:r>
        <w:rPr>
          <w:lang w:val="id_ID" w:bidi="id_ID"/>
        </w:rPr>
        <w:t>Berhenti di sini dan diskusikan pertanyaan ini dalam kelompok: Bagaimana guru menyampaikan penjelasan dalam bahasa Anda? Hentikan sebentar rekaman ini di sini.</w:t>
      </w:r>
    </w:p>
    <w:p>
      <w:pPr/>
      <w:r>
        <w:rPr>
          <w:lang w:val="id_ID" w:bidi="id_ID"/>
        </w:rPr>
      </w:r>
      <w:r>
        <w:rPr>
          <w:lang w:val="id_ID" w:bidi="id_ID"/>
        </w:rPr>
        <w:t>Yesus melanjutkan: "Ketika kamu berbicara kepada-Ku, kamu menyapa Aku sebagai Guru, atau sebagai Tuhan. Ketika Anda melakukan ini, Anda melakukan apa yang benar." Yesus mengingatkan murid-murid-Nya bahwa mereka menyebut-Nya Guru atau Tuhan mereka. Mereka menyebut-Nya menggunakan gelar-gelar itu karena mereka menganggap-Nya sebagai Guru mereka dan Tuhan mereka. Kata Guru adalah gelar kehormatan untuk seorang pemimpin agama Yahudi. Itu adalah gelar kehormatan bagi seorang laki-laki Yahudi yang memiliki otoritas untuk mengajar tentang Allah. Para murid menggunakan kata Tuhan untuk menunjukkan bahwa mereka percaya bahwa Yesus adalah Tuan dan Allah mereka. Yesus menegaskan bahwa sudah benar bagi mereka untuk menyebut Dia Guru dan Tuhan mereka, karena itulah Dia.</w:t>
      </w:r>
    </w:p>
    <w:p>
      <w:pPr/>
      <w:r>
        <w:rPr>
          <w:lang w:val="id_ID" w:bidi="id_ID"/>
        </w:rPr>
      </w:r>
      <w:r>
        <w:rPr>
          <w:lang w:val="id_ID" w:bidi="id_ID"/>
        </w:rPr>
        <w:t>Berhenti di sini dan diskusikan pertanyaan ini dalam kelompok: Dalam budaya Anda, gelar apa yang Anda gunakan untuk para pemimpin agama dan guru? Hentikan sebentar rekaman ini di sini.</w:t>
      </w:r>
    </w:p>
    <w:p>
      <w:pPr/>
      <w:r>
        <w:rPr>
          <w:lang w:val="id_ID" w:bidi="id_ID"/>
        </w:rPr>
      </w:r>
      <w:r>
        <w:rPr>
          <w:lang w:val="id_ID" w:bidi="id_ID"/>
        </w:rPr>
        <w:t>Yesus kemudian berkata kepada para murid, "Aku, Tuhan dan Guru-Mu, baru saja membasuh kakimu. Maka, hendaklah kalian saling membasuh kaki." Para rabi, atau guru rohani pada zaman Yesus, menggunakan bentuk pengajaran yang berbicara tentang hal-hal yang lebih besar atau orang-orang dan pindah ke hal-hal yang lebih kecil atau orang-orang. Dia mengajar mereka bahwa jika Dia, yang lebih besar, Tuhan dan Guru, telah membasuh kaki mereka, maka yang lebih kecil, para murid, harus melakukan hal yang sama satu sama lain.</w:t>
      </w:r>
    </w:p>
    <w:p>
      <w:pPr/>
      <w:r>
        <w:rPr>
          <w:lang w:val="id_ID" w:bidi="id_ID"/>
        </w:rPr>
      </w:r>
      <w:r>
        <w:rPr>
          <w:lang w:val="id_ID" w:bidi="id_ID"/>
        </w:rPr>
        <w:t>Kemudian Yesus memberikan alasan mengapa para murid harus saling membasuh kaki. Dia berkata, "Karena Aku telah memberikan teladan kepadamu, supaya kamu meniru apa yang telah Aku lakukan."</w:t>
      </w:r>
    </w:p>
    <w:p>
      <w:pPr/>
      <w:r>
        <w:rPr>
          <w:lang w:val="id_ID" w:bidi="id_ID"/>
        </w:rPr>
      </w:r>
      <w:r>
        <w:rPr>
          <w:lang w:val="id_ID" w:bidi="id_ID"/>
        </w:rPr>
        <w:t>Di sini kata "teladan" berarti pola atau cara hidup yang harus ditiru. Yesus menunjukkan kepada para murid apa yang harus dilakukan dengan melakukannya sendiri. Dia telah membasuh kaki mereka untuk memberikan mereka contoh kerendahan hati dan pelayanan. Ini adalah contoh atau demonstrasi tentang bagaimana mereka seharusnya bertindak atau berperilaku. Yesus ingin mereka mengikuti teladan-Nya dan saling melayani. Hal itu lebih penting daripada sekadar membasuh kaki, meskipun membasuh kaki adalah cara yang baik untuk melayani orang lain pada saat itu.</w:t>
      </w:r>
    </w:p>
    <w:p>
      <w:pPr/>
      <w:r>
        <w:rPr>
          <w:lang w:val="id_ID" w:bidi="id_ID"/>
        </w:rPr>
      </w:r>
      <w:r>
        <w:rPr>
          <w:lang w:val="id_ID" w:bidi="id_ID"/>
        </w:rPr>
        <w:t>Yesus mengawali sebuah pernyataan penting dengan berkata, "Sesungguhnya Aku berkata kepadamu," yang berarti, "perhatikan apa yang akan Aku katakan sekarang." Ia kemudian menambahkan dua kebenaran umum yang berkata, "Hamba tidak lebih besar dari tuannya, dan utusan tidak lebih besar dari yang mengutusnya." Yesus menggunakan kebenaran-kebenaran yang jelas ini untuk mengatakan kepada para murid-Nya, bahwa mereka harus bersedia melakukan apa yang Ia lakukan. Jika tuan mereka dapat rendah hati dan melayani orang lain, maka mereka, para pelayannya, seharusnya bersedia melakukan hal yang sama. Beberapa orang percaya bahwa dengan menggunakan kata "para utusan" di sini Yesus menggambarkan peran para murid sebagai utusan Yesus di dunia setelah Ia kembali kepada Bapa. Oleh karena itu, mereka tidak boleh mengharapkan perlakuan yang lebih baik dari dunia daripada yang diterima Tuhan mereka.</w:t>
      </w:r>
    </w:p>
    <w:p>
      <w:pPr/>
      <w:r>
        <w:rPr>
          <w:lang w:val="id_ID" w:bidi="id_ID"/>
        </w:rPr>
      </w:r>
      <w:r>
        <w:rPr>
          <w:lang w:val="id_ID" w:bidi="id_ID"/>
        </w:rPr>
        <w:t>Kemudian Yesus berbicara lagi dan menyatakan bahwa sekarang para murid tahu bahwa Ia ingin mereka melayani orang lain dengan kerendahan hati. Para murid mengetahui hal-hal itu karena Yesus memberikan teladan dengan membasuh kaki mereka dan menyuruh mereka untuk rendah hati dan melayani orang lain. Maka, Allah akan memberkati mereka jika mereka hidup seperti itu—menaati perintah Yesus untuk melayani sesama. Di sini berkat Allah berarti berbahagia dan menikmati karunia Allah. Allah akan berkenan kepada para murid dan keadaan mereka akan baik jika mereka memenuhi syarat untuk melayani sesama dengan kerendahan hati.</w:t>
      </w:r>
    </w:p>
    <w:p>
      <w:pPr/>
      <w:r>
        <w:rPr>
          <w:lang w:val="id_ID" w:bidi="id_ID"/>
        </w:rPr>
      </w:r>
      <w:r>
        <w:rPr>
          <w:lang w:val="id_ID" w:bidi="id_ID"/>
        </w:rPr>
        <w:t>Berhenti di sini dan ceritakan kepada kelompok kisah tentang bagaimana Allah memberkati Anda ketika Anda melayani teman atau seseorang yang Anda kenal. Hentikan sebentar rekaman ini di sini.</w:t>
      </w:r>
    </w:p>
    <w:p>
      <w:pPr/>
      <w:r>
        <w:rPr>
          <w:lang w:val="id_ID" w:bidi="id_ID"/>
        </w:rPr>
      </w:r>
      <w:r>
        <w:rPr>
          <w:lang w:val="id_ID" w:bidi="id_ID"/>
        </w:rPr>
        <w:t>Yesus kemudian melanjutkan berbicara kepada kedua belas murid yang ada bersama-Nya. Dia mengatakan bahwa apa yang baru saja ia katakan kepada mereka tidak merujuk pada mereka semua. Allah tidak akan memberkati mereka semua. Yesus tahu bahwa Yudas akan mengkhianati-Nya. Dia bukanlah salah satu dari hamba Yesus yang sejati. Apa yang Yesus katakan tentang melayani orang lain tidak merujuk kepada Yudas. Yesus mengatakan bahwa Ia mengetahui sifat dari orang-orang yang telah Ia pilih untuk menjadi murid-murid-Nya. Dia telah memilih mereka semua dan dia tahu seperti apa masing-masing dari mereka. Yesus telah memilih Yudas dan sebuah nubuat dari Kitab Suci Perjanjian Lama akan menjadi kenyataan. Yesus berkata, "Tetapi hal ini untuk menggenapi Kitab Suci, 'Orang yang makan roti-Ku telah mengangkat tumitnya terhadap-Ku.'" Kitab Suci itu berasal dari kitab Mazmur, yang ditulis raja Daud sekitar seribu tahun sebelum kelahiran Yesus. Kitab Suci itu merujuk pada seorang teman dekat yang kemudian menjadi musuh. "Orang yang makan roti saya" berarti "orang yang makan bersama saya." Dalam kebudayaan Yahudi, makan bersama merupakan tanda persahabatan. Kata "roti" juga dapat berarti "makanan" dalam teks asli Mazmur, karena roti adalah makanan utama di Israel. Frasa "telah mengangkat tumitnya terhadap-Ku" berarti sesuatu seperti "telah bertindak untuk menentang-Ku." Di Israel menunjukkan telapak kaki kepada orang lain merupakan tanda penghinaan, atau bahkan mungkin merupakan ancaman kekerasan. Melakukan hal itu setelah makan di meja orang lain merupakan hal yang sangat berbahaya. Makan bersama atasan merupakan sebuah tanda kesetiaan kepada orang tersebut. Yesus berkata bahwa nubuat dari kitab suci ini akan menjadi kenyataan melalui murid yang akan mengkhianati-Nya, dan murid itu adalah Yudas. Nubuat dalam kitab suci akan menjadi kenyataan sebagai akibat dari pilihan Yesus terhadap Yudas.</w:t>
      </w:r>
    </w:p>
    <w:p>
      <w:pPr/>
      <w:r>
        <w:rPr>
          <w:lang w:val="id_ID" w:bidi="id_ID"/>
        </w:rPr>
      </w:r>
      <w:r>
        <w:rPr>
          <w:lang w:val="id_ID" w:bidi="id_ID"/>
        </w:rPr>
        <w:t>Berhenti di sini dan diskusikan pertanyaan ini dalam kelompok: Dalam budaya Anda, hal-hal apa saja yang akan Anda lakukan untuk menunjukkan kesetiaan kepada seseorang? Dalam budaya Anda, gestur seperti apa saja yang menunjukkan rasa tidak hormat? Hentikan sebentar rekaman ini di sini.</w:t>
      </w:r>
    </w:p>
    <w:p>
      <w:pPr/>
      <w:r>
        <w:rPr>
          <w:lang w:val="id_ID" w:bidi="id_ID"/>
        </w:rPr>
      </w:r>
      <w:r>
        <w:rPr>
          <w:lang w:val="id_ID" w:bidi="id_ID"/>
        </w:rPr>
        <w:t>Kemudian Yesus berkata, "Aku memberitahukan kepadamu tentang seseorang yang mengkhianati Aku sebelum hal itu terjadi, agar ketika hal itu terjadi, kamu tetap percaya bahwa Aku adalah Dia yang mengatakan AKU."</w:t>
      </w:r>
    </w:p>
    <w:p>
      <w:pPr/>
      <w:r>
        <w:rPr>
          <w:lang w:val="id_ID" w:bidi="id_ID"/>
        </w:rPr>
      </w:r>
      <w:r>
        <w:rPr>
          <w:lang w:val="id_ID" w:bidi="id_ID"/>
        </w:rPr>
        <w:t>Yesus menjelaskan kepada para murid bahwa Ia mengatakan kepada mereka bahwa seseorang akan mengkhianati-Nya sebelum hal itu terjadi. Yudas belum mengkhianati Yesus, tetapi Yesus mengatakan kepada para murid bahwa seseorang akan melakukannya. Yesus melakukan hal itu agar ketika hal itu terjadi, murid-murid-Nya akan percaya bahwa Yesus adalah seperti yang Ia katakan—Kristus, Juru Selamat yang dijanjikan. Yesus berkata, "supaya kamu percaya AKU." Beberapa orang percaya bahwa "AKU" di sini merujuk pada nama pribadi Allah yang dengannya Allah mengungkapkan diri-Nya kepada bangsa Israel ketika Ia membawa mereka keluar dari Mesir. Penafsiran ini berarti bahwa Yesus mengatakan di sini bahwa Ia adalah Allah.</w:t>
      </w:r>
    </w:p>
    <w:p>
      <w:pPr/>
      <w:r>
        <w:rPr>
          <w:lang w:val="id_ID" w:bidi="id_ID"/>
        </w:rPr>
      </w:r>
      <w:r>
        <w:rPr>
          <w:lang w:val="id_ID" w:bidi="id_ID"/>
        </w:rPr>
        <w:t>Yesus menyampaikan pernyataan penting lainnya dan meminta para murid untuk memperhatikan. Dia berkata, "Sesungguhnya, Aku berkata kepadamu, barangsiapa menerima salah satu dari kamu yang Aku utus, maka ia menerima Aku. Dan mereka yang menerima Aku, mereka menerima Dia yang mengutus Aku." Yesus mengatakan bahwa menerima utusan Yesus sama dengan menerima atau menyambut Yesus. Para utusan Yesus, atau orang-orang yang Ia utus, adalah mereka yang menyampaikan firman Yesus kepada orang lain. Menerima Yesus sama artinya dengan menerima Allah Bapa, yang mengutus-Nya. Seseorang yang menerima Yesus dan pesan-Nya, dan percaya kepada-Nya, juga percaya kepada Allah Bapa.</w:t>
      </w:r>
    </w:p>
    <w:p>
      <w:pPr/>
      <w:r>
        <w:rPr>
          <w:lang w:val="id_ID" w:bidi="id_ID"/>
        </w:rPr>
      </w:r>
      <w:r>
        <w:rPr>
          <w:lang w:val="id_ID" w:bidi="id_ID"/>
        </w:rPr>
        <w:t>Setelah Yesus mengatakan semua hal ini, Ia berada dalam tekanan emosional dan mental yang hebat. Roh-Nya sangat menderita. Dan Yesus menyatakan, "Sungguh sesungguhnya, Aku berkata kepadamu, salah satu dari kamu akan mengkhianati Aku." Yesus berbicara tentang sesuatu yang Ia tahu akan terjadi. Ia menekankan pentingnya apa yang akan Ia katakan, dengan memulai dengan, "Sungguh sesungguhnya, Aku berkata kepadamu." Kemudian Yesus menunjukkan bahwa salah satu murid-Nya yang berada di ruangan itu tidak akan lagi mengikuti-Nya, tetapi malah akan menyerahkan Yesus kepada musuh-musuh-Nya. Dalam konteks ini berarti bahwa murid itu akan membantu musuh-musuh Yesus untuk menangkap dan membunuh-Nya.</w:t>
      </w:r>
    </w:p>
    <w:p>
      <w:pPr/>
      <w:r>
        <w:rPr>
          <w:lang w:val="id_ID" w:bidi="id_ID"/>
        </w:rPr>
      </w:r>
      <w:r>
        <w:rPr>
          <w:lang w:val="id_ID" w:bidi="id_ID"/>
        </w:rPr>
        <w:t>Berhenti di sini dan ceritakan kepada kelompok kisah tentang bagaimana seseorang mengkhianati Anda dan apa yang Anda rasakan pada saat itu. Hentikan sebentar rekaman ini di sini.</w:t>
      </w:r>
    </w:p>
    <w:p>
      <w:pPr/>
      <w:r>
        <w:rPr>
          <w:lang w:val="id_ID" w:bidi="id_ID"/>
        </w:rPr>
      </w:r>
      <w:r>
        <w:rPr>
          <w:lang w:val="id_ID" w:bidi="id_ID"/>
        </w:rPr>
        <w:t>Setelah Yesus mengatakan bahwa salah satu dari mereka akan mengkhianati-Nya, para murid saling memandang dengan bingung: siapakah di antara mereka yang Ia maksudkan? Mereka bingung dan cemas.</w:t>
      </w:r>
    </w:p>
    <w:p>
      <w:pPr/>
      <w:r>
        <w:rPr>
          <w:lang w:val="id_ID" w:bidi="id_ID"/>
        </w:rPr>
      </w:r>
      <w:r>
        <w:rPr>
          <w:lang w:val="id_ID" w:bidi="id_ID"/>
        </w:rPr>
        <w:t>Yohanes sekarang menceritakan tentang apa yang terjadi selanjutnya. Yesus dan para murid sedang duduk makan di meja tempat mereka menikmati perjamuan malam. Salah satu murid, orang yang dikasihi Yesus, sedang bersandar di samping Yesus. Pada saat makan formal, orang-orang Yahudi bersandar di sofa di sekeliling meja. Mereka bersandar pada siku kiri mereka dan menggunakan tangan kanan untuk makan. Murid yang disebutkan Yohanes itu berada di samping Yesus dengan membelakangi Yesus. Dengan cara ini ia bisa bersandar dan berbicara secara pribadi dengan Yesus. Rupanya dia berada di sisi kanan Yesus, tempat yang terhormat. Secara tradisional orang-orang mengidentifikasi murid ini sebagai Yohanes, anak Zebedeus, tetapi kita tidak yakin siapa dia. Frasa "yang dikasihi Yesus" menunjukkan bahwa Yohanes tahu bahwa Yesus sangat mengasihi murid itu. Frasa ini tidak berarti bahwa Yesus tidak mengasihi murid-murid yang lain.</w:t>
      </w:r>
    </w:p>
    <w:p>
      <w:pPr/>
      <w:r>
        <w:rPr>
          <w:lang w:val="id_ID" w:bidi="id_ID"/>
        </w:rPr>
      </w:r>
      <w:r>
        <w:rPr>
          <w:lang w:val="id_ID" w:bidi="id_ID"/>
        </w:rPr>
        <w:t>Berhenti di sini dan diskusikan pertanyaan ini dalam kelompok: Dalam budaya Anda, bagaimana Anda menunjukkan rasa hormat kepada orang-orang penting selama jamuan makan perayaan? Hentikan sebentar rekaman ini di sini.</w:t>
      </w:r>
    </w:p>
    <w:p>
      <w:pPr/>
      <w:r>
        <w:rPr>
          <w:lang w:val="id_ID" w:bidi="id_ID"/>
        </w:rPr>
      </w:r>
      <w:r>
        <w:rPr>
          <w:lang w:val="id_ID" w:bidi="id_ID"/>
        </w:rPr>
        <w:t>Simon Petrus memberi isyarat kepada murid yang bersandar di samping Yesus agar ia dapat bertanya kepada Yesus, "Siapa yang Engkau maksud?" Simon mungkin duduk di seberang meja dari murid itu. Dia memberi isyarat dengan tangannya, menggerakkan kepalanya atau memberi isyarat dengan matanya untuk mengajukan pertanyaan kepada Yesus.</w:t>
      </w:r>
    </w:p>
    <w:p>
      <w:pPr/>
      <w:r>
        <w:rPr>
          <w:lang w:val="id_ID" w:bidi="id_ID"/>
        </w:rPr>
      </w:r>
      <w:r>
        <w:rPr>
          <w:lang w:val="id_ID" w:bidi="id_ID"/>
        </w:rPr>
        <w:t>Jadi murid itu, sambil bersandar pada Yesus, berkata kepada-Nya, "Tuhan, siapakah orang itu?" Yesus menjawab, "Dialah orang yang akan Kuberikan sepotong roti ini setelah Kucelupkan ke dalam saus." Orang-orang Yahudi pada saat itu biasanya tidak makan dengan pisau, garpu, dan sendok. Kebiasaan mereka adalah memecahkan roti dan kemudian mencelupkannya ke dalam sup atau saus. Yesus mengatakan kepada murid itu bahwa Ia akan menjawab pertanyaannya dengan mengikuti kebiasaan ini dan kemudian memberikan roti kepada pengkhianat.</w:t>
      </w:r>
    </w:p>
    <w:p>
      <w:pPr/>
      <w:r>
        <w:rPr>
          <w:lang w:val="id_ID" w:bidi="id_ID"/>
        </w:rPr>
      </w:r>
      <w:r>
        <w:rPr>
          <w:lang w:val="id_ID" w:bidi="id_ID"/>
        </w:rPr>
        <w:t>Jadi ketika Yesus mencelupkan roti itu ke dalam sup atau saus, Ia memberikannya kepada Yudas, anak Simon Iskariot.</w:t>
      </w:r>
    </w:p>
    <w:p>
      <w:pPr/>
      <w:r>
        <w:rPr>
          <w:lang w:val="id_ID" w:bidi="id_ID"/>
        </w:rPr>
      </w:r>
      <w:r>
        <w:rPr>
          <w:lang w:val="id_ID" w:bidi="id_ID"/>
        </w:rPr>
        <w:t>Kemudian segera setelah Yudas mengambil roti dari Yesus dan memakannya, Setan merasuki Yudas. Setan adalah nama pemimpin atau kepala dari semua roh kejahatan. Dalam bahasa Ibrani namanya berarti "musuh." Ia adalah musuh Allah dan umat Allah. Setan adalah makhluk yang sama dengan "Iblis." Kemudian Yesus berkata kepada Yudas, "Segera lakukan apa yang akan kamu lakukan." Frasa "apa yang akan kamu lakukan" merujuk pada mengkhianati Yesus. Yudas memahami apa yang Yesus katakan, tetapi para murid yang lain tidak memahaminya sama sekali. Yesus menyuruh Yudas untuk melakukannya sesegera mungkin.</w:t>
      </w:r>
    </w:p>
    <w:p>
      <w:pPr/>
      <w:r>
        <w:rPr>
          <w:lang w:val="id_ID" w:bidi="id_ID"/>
        </w:rPr>
      </w:r>
      <w:r>
        <w:rPr>
          <w:lang w:val="id_ID" w:bidi="id_ID"/>
        </w:rPr>
        <w:t>Sekarang Yohanes menambahkan informasi lain dengan mengatakan, "Tidak seorang pun dari orang-orang lain yang bersandar di meja itu tahu untuk tujuan apa Yesus mengatakan hal itu kepada Yudas." Orang-orang lain yang hadir tidak memahami apa yang dimaksud Yesus. Mereka tidak menyadari bahwa Yesus merujuk pada Yudas yang mengkhianati-Nya. Yudas memiliki kantong uang itu. Jadi beberapa murid keliru mengira ada dua hal yang mungkin Yesus katakan kepada Yudas. Salah satu anggapan yang dimiliki beberapa murid tentang apa yang Yesus katakan kepada Yudas adalah untuk membeli persediaan makanan untuk perayaan tersebut. "Perayaan tersebut" merujuk pada Paskah atau perayaan Roti Tidak Beragi, tetapi kita tidak tahu yang mana. Anggapan lain adalah bahwa Yesus mengatakan kepada Yudas untuk memberikan sejumlah uang kepada orang miskin. Seringkali orang-orang memberikan uang kepada orang miskin pada waktu Paskah.</w:t>
      </w:r>
    </w:p>
    <w:p>
      <w:pPr/>
      <w:r>
        <w:rPr>
          <w:lang w:val="id_ID" w:bidi="id_ID"/>
        </w:rPr>
      </w:r>
      <w:r>
        <w:rPr>
          <w:lang w:val="id_ID" w:bidi="id_ID"/>
        </w:rPr>
        <w:t>Jadi setelah Yudas mengambil dan menerima sepotong roti itu, Yudas segera meninggalkan tempat makan dan rumah tempat para murid tinggal. Matahari sudah terbenam dan hari sudah malam. Malam dalam Injil Yohanes melambangkan kematian Yesus. Tidak hanya hari sudah gelap ketika Yudas keluar, tetapi juga sudah waktunya bagi Yesus untuk mati.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13:12–30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Setelah membasuh kaki para murid, Yesus mengenakan jubahnya dan duduk kembali di tempat-Nya di meja. Dia mengajukan pertanyaan kepada murid-murid-Nya untuk melihat apakah mereka memahami makna dari tindakan-Nya.</w:t>
      </w:r>
    </w:p>
    <w:p>
      <w:pPr/>
      <w:r>
        <w:rPr>
          <w:lang w:val="id_ID" w:bidi="id_ID"/>
        </w:rPr>
      </w:r>
      <w:r>
        <w:rPr>
          <w:b/>
          <w:lang w:val="id_ID" w:bidi="id_ID"/>
        </w:rPr>
        <w:t>Dalam adegan kedua:</w:t>
      </w:r>
      <w:r>
        <w:rPr>
          <w:lang w:val="id_ID" w:bidi="id_ID"/>
        </w:rPr>
        <w:t xml:space="preserve"> Yesus menjelaskan mengapa Ia membasuh kaki murid-murid-Nya. Meskipun Ia adalah tuan mereka, Ia melayani mereka. Sekarang mereka harus saling melayani.</w:t>
      </w:r>
    </w:p>
    <w:p>
      <w:pPr/>
      <w:r>
        <w:rPr>
          <w:lang w:val="id_ID" w:bidi="id_ID"/>
        </w:rPr>
      </w:r>
      <w:r>
        <w:rPr>
          <w:b/>
          <w:lang w:val="id_ID" w:bidi="id_ID"/>
        </w:rPr>
        <w:t>Dalam adegan ketiga:</w:t>
      </w:r>
      <w:r>
        <w:rPr>
          <w:lang w:val="id_ID" w:bidi="id_ID"/>
        </w:rPr>
        <w:t xml:space="preserve"> Yesus mengatakan kepada murid-murid-Nya bahwa salah satu dari mereka akan menentang-Nya. Ini akan menggenapi sebuah perikop dalam Kitab Suci Perjanjian Lama.</w:t>
      </w:r>
    </w:p>
    <w:p>
      <w:pPr/>
      <w:r>
        <w:rPr>
          <w:lang w:val="id_ID" w:bidi="id_ID"/>
        </w:rPr>
      </w:r>
      <w:r>
        <w:rPr>
          <w:b/>
          <w:lang w:val="id_ID" w:bidi="id_ID"/>
        </w:rPr>
        <w:t>Dalam adegan keempat:</w:t>
      </w:r>
      <w:r>
        <w:rPr>
          <w:lang w:val="id_ID" w:bidi="id_ID"/>
        </w:rPr>
        <w:t xml:space="preserve"> Yesus sangat menderita dan memberi tahu murid-murid-Nya bahwa salah seorang dari mereka akan mengkhianati-Nya. Para murid bertanya-tanya siapa yang Ia maksudkan. Yesus menunjukkan kepada mereka dengan memberikan sepotong roti kepada Yudas. Kemudian Yudas meninggalkan ruangan itu.</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Murid yang Yesus kasihi</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Yudas, anak Simon Iskariot</w:t>
      </w:r>
    </w:p>
    <w:p>
      <w:pPr>
        <w:pStyle w:val="ListBullet"/>
        <w:spacing w:line="240" w:lineRule="auto"/>
        <w:ind w:left="720"/>
      </w:pPr>
      <w:r>
        <w:rPr>
          <w:lang w:val="id_ID" w:bidi="id_ID"/>
        </w:rPr>
      </w:r>
      <w:r>
        <w:rPr>
          <w:lang w:val="id_ID" w:bidi="id_ID"/>
        </w:rPr>
        <w:t>Dan Setan</w:t>
      </w:r>
    </w:p>
    <w:p>
      <w:pPr/>
      <w:r>
        <w:rPr>
          <w:lang w:val="id_ID" w:bidi="id_ID"/>
        </w:rPr>
      </w:r>
      <w:r>
        <w:rPr>
          <w:lang w:val="id_ID" w:bidi="id_ID"/>
        </w:rPr>
        <w:t>Bersama kelompok, perhatikan bagian-bagian dari latar belakang perikop ini.</w:t>
      </w:r>
    </w:p>
    <w:p>
      <w:pPr/>
      <w:r>
        <w:rPr>
          <w:lang w:val="id_ID" w:bidi="id_ID"/>
        </w:rPr>
      </w:r>
      <w:r>
        <w:rPr>
          <w:lang w:val="id_ID" w:bidi="id_ID"/>
        </w:rPr>
        <w:t xml:space="preserve">Yesus dan para murid masih berada di ruangan yang sama di Yerusalem tempat mereka makan malam dalam perikop sebelumnya. Setelah Yesus membasuh kaki para murid, Ia mengenakan kembali jubah-Nya dan kembali ke tempat Ia bersandar bersama para murid di meja mengelilingi makanan. Yesus bertanya kepada murid-murid-Nya: "Apakah kalian mengerti makna dari apa yang baru saja Aku lakukan?" </w:t>
      </w:r>
    </w:p>
    <w:p>
      <w:pPr/>
      <w:r>
        <w:rPr>
          <w:lang w:val="id_ID" w:bidi="id_ID"/>
        </w:rPr>
      </w:r>
      <w:r>
        <w:rPr>
          <w:lang w:val="id_ID" w:bidi="id_ID"/>
        </w:rPr>
        <w:t>Yesus mengingatkan murid-murid-Nya bahwa mereka menyebut-Nya Guru atau Tuhan mereka. Yesus menegaskan bahwa sudah benar bagi mereka untuk menyebut Dia Guru dan Tuhan mereka, karena itulah Dia. Yesus mengingatkan para murid tentang siapa Ia dan mempersiapkan mereka untuk apa yang akan Ia ajarkan kepada mereka berikutnya.</w:t>
      </w:r>
    </w:p>
    <w:p>
      <w:pPr/>
      <w:r>
        <w:rPr>
          <w:lang w:val="id_ID" w:bidi="id_ID"/>
        </w:rPr>
      </w:r>
      <w:r>
        <w:rPr>
          <w:lang w:val="id_ID" w:bidi="id_ID"/>
        </w:rPr>
        <w:t>Yesus kemudian berkata kepada para murid, "Aku, Tuhan dan Guru-mu, baru saja membasuh kakimu. Maka, hendaklah kalian saling membasuh kaki." Para rabi, atau guru spiritual pada zaman Yesus, menggunakan bentuk pengajaran yang membahas hal-hal atau orang-orang yang lebih besar terlebih dahulu, kemudian beralih ke hal-hal atau orang-orang yang lebih kecil. Yesus mengajar mereka bahwa jika yang lebih besar, Yesus Tuhan dan Guru mereka, telah membasuh kaki mereka, maka yang lebih kecil, para murid, harus melakukan hal yang sama satu sama lain.</w:t>
      </w:r>
    </w:p>
    <w:p>
      <w:pPr/>
      <w:r>
        <w:rPr>
          <w:lang w:val="id_ID" w:bidi="id_ID"/>
        </w:rPr>
      </w:r>
      <w:r>
        <w:rPr>
          <w:lang w:val="id_ID" w:bidi="id_ID"/>
        </w:rPr>
        <w:t>Berhenti di sini dan diskusikan pertanyaan ini dalam kelompok: Dalam bahasa Anda bagaimana Anda menyampaikan argumen? Argumen apa yang Anda berikan? Hentikan sebentar rekaman di sini.</w:t>
      </w:r>
    </w:p>
    <w:p>
      <w:pPr/>
      <w:r>
        <w:rPr>
          <w:lang w:val="id_ID" w:bidi="id_ID"/>
        </w:rPr>
      </w:r>
      <w:r>
        <w:rPr>
          <w:lang w:val="id_ID" w:bidi="id_ID"/>
        </w:rPr>
        <w:t>Kemudian Yesus memberikan alasan mengapa para murid harus saling membasuh kaki. Dia berkata, "Karena Aku telah memberikan teladan kepadamu, supaya kamu meniru apa yang telah Aku lakukan."</w:t>
      </w:r>
    </w:p>
    <w:p>
      <w:pPr/>
      <w:r>
        <w:rPr>
          <w:lang w:val="id_ID" w:bidi="id_ID"/>
        </w:rPr>
      </w:r>
      <w:r>
        <w:rPr>
          <w:lang w:val="id_ID" w:bidi="id_ID"/>
        </w:rPr>
        <w:t>Dia telah membasuh kaki mereka untuk memberikan mereka contoh kerendahan hati dan pelayanan. Dia mengatakan kepada murid-muridnya untuk saling melayani.</w:t>
      </w:r>
    </w:p>
    <w:p>
      <w:pPr/>
      <w:r>
        <w:rPr>
          <w:lang w:val="id_ID" w:bidi="id_ID"/>
        </w:rPr>
      </w:r>
      <w:r>
        <w:rPr>
          <w:lang w:val="id_ID" w:bidi="id_ID"/>
        </w:rPr>
        <w:t>Yesus mengawali sebuah pernyataan penting dengan berkata, "Sesungguhnya Aku berkata kepadamu," yang berarti, "perhatikan apa yang akan Aku katakan sekarang." Ia kemudian menambahkan dua kebenaran umum yang berkata, "Hamba tidak lebih besar dari tuannya, dan para utusan tidak lebih besar dari yang mengutusnya." Yesus menggunakan kebenaran yang jelas ini untuk mengatakan kepada murid-murid-Nya bahwa jika tuan mereka dapat rendah hati dan melayani orang lain, maka mereka, para pelayan-Nya, harus bersedia melakukan hal yang sama. Mereka juga tidak seharusnya mengharapkan perlakuan yang lebih baik dari dunia daripada yang diterima Tuhan mereka.</w:t>
      </w:r>
    </w:p>
    <w:p>
      <w:pPr/>
      <w:r>
        <w:rPr>
          <w:lang w:val="id_ID" w:bidi="id_ID"/>
        </w:rPr>
      </w:r>
      <w:r>
        <w:rPr>
          <w:lang w:val="id_ID" w:bidi="id_ID"/>
        </w:rPr>
        <w:t>Berhenti di sini dan diskusikan pertanyaan ini dalam kelompok: Frasa apa yang Anda gunakan dalam bahasa Anda untuk menarik perhatian seseorang ketika Anda ingin mengatakan sesuatu yang penting? Hentikan sebentar rekaman di sini.</w:t>
      </w:r>
    </w:p>
    <w:p>
      <w:pPr/>
      <w:r>
        <w:rPr>
          <w:lang w:val="id_ID" w:bidi="id_ID"/>
        </w:rPr>
      </w:r>
      <w:r>
        <w:rPr>
          <w:lang w:val="id_ID" w:bidi="id_ID"/>
        </w:rPr>
        <w:t>Yesus kemudian berkata kepada para murid bahwa mereka sekarang tahu tentang hal-hal yang baru saja Ia katakan kepada mereka—kebutuhan untuk memiliki sikap rendah hati dan melayani orang lain. Dia juga mengatakan kepada mereka bahwa Allah akan memberkati mereka, dengan memberikan mereka kebahagiaan dan perkenanan jika mereka mengikuti teladan Yesus untuk melayani orang lain. Berkat Allah bergantung pada ketaatan para murid terhadap ajaran Yesus.</w:t>
      </w:r>
    </w:p>
    <w:p>
      <w:pPr/>
      <w:r>
        <w:rPr>
          <w:lang w:val="id_ID" w:bidi="id_ID"/>
        </w:rPr>
      </w:r>
      <w:r>
        <w:rPr>
          <w:lang w:val="id_ID" w:bidi="id_ID"/>
        </w:rPr>
        <w:t>Yesus kemudian berkata bahwa Ia tidak mengatakan bahwa Allah akan memberkati mereka semua. Yesus tidak menyertakan Yudas, yang akan mengkhianati-Nya. Yesus mengatakan bahwa Ia tahu sifat dari orang-orang yang telah Ia pilih untuk menjadi rasul-Nya. Yesus telah memilih Yudas dan sebuah nubuat dari Kitab Suci Perjanjian Lama akan menjadi kenyataan. Yesus berkata, "Tetapi hal ini untuk menggenapi Kitab Suci, 'Orang yang makan roti-Ku telah mengangkat tumitnya terhadap-Ku.'" Nubuat dalam Kitab Suci akan menjadi kenyataan sebagai akibat dari Yesus memilih Yudas, yang akan mengkhianati-Nya.</w:t>
      </w:r>
    </w:p>
    <w:p>
      <w:pPr/>
      <w:r>
        <w:rPr>
          <w:lang w:val="id_ID" w:bidi="id_ID"/>
        </w:rPr>
      </w:r>
      <w:r>
        <w:rPr>
          <w:lang w:val="id_ID" w:bidi="id_ID"/>
        </w:rPr>
        <w:t xml:space="preserve">Yesus berkata kepada para murid bahwa Ia mengatakan kepada mereka bahwa seseorang akan mengkhianati-Nya sebelum hal itu terjadi. Yudas belum mengkhianati Yesus, tetapi Yesus mengatakan kepada para murid bahwa seseorang akan melakukannya. Yesus melakukan hal itu agar ketika apa yang dinubuatkan Yesus terjadi, murid-murid-Nya akan percaya bahwa Yesus adalah seperti yang Ia katakan—Kristus, Juru Selamat yang dijanjikan. Yesus berkata, "supaya kamu percaya bahwa Akulah Dia." </w:t>
      </w:r>
    </w:p>
    <w:p>
      <w:pPr/>
      <w:r>
        <w:rPr>
          <w:lang w:val="id_ID" w:bidi="id_ID"/>
        </w:rPr>
      </w:r>
      <w:r>
        <w:rPr>
          <w:lang w:val="id_ID" w:bidi="id_ID"/>
        </w:rPr>
        <w:t>Yesus menyampaikan pernyataan penting lainnya dan meminta para murid untuk memperhatikan. Dia berkata, "Barangsiapa menerima salah satu dari kamu yang Aku utus, Allah akan menganggap bahwa mereka menerima Aku. Dan barangsiapa yang menerima Aku, Allah akan menganggap bahwa mereka menerima Bapa-Ku, yang telah mengutus Aku."</w:t>
      </w:r>
    </w:p>
    <w:p>
      <w:pPr/>
      <w:r>
        <w:rPr>
          <w:lang w:val="id_ID" w:bidi="id_ID"/>
        </w:rPr>
      </w:r>
      <w:r>
        <w:rPr>
          <w:lang w:val="id_ID" w:bidi="id_ID"/>
        </w:rPr>
        <w:t>Setelah Yesus mengatakan ini, Ia sangat gelisah. Dia dengan sungguh-sungguh menyatakan, "Dengarkan ini dengan seksama: Salah satu dari kamu akan memungkinkan musuh-musuh-Ku menangkap Aku." Frasa "setelah Yesus mengatakan ini" menyelesaikan ucapan Yesus dan memulai bagian baru dari kisah itu.</w:t>
      </w:r>
    </w:p>
    <w:p>
      <w:pPr/>
      <w:r>
        <w:rPr>
          <w:lang w:val="id_ID" w:bidi="id_ID"/>
        </w:rPr>
      </w:r>
      <w:r>
        <w:rPr>
          <w:lang w:val="id_ID" w:bidi="id_ID"/>
        </w:rPr>
        <w:t>Setelah Yesus mengatakan bahwa salah satu dari mereka akan mengkhianati-Nya, para murid saling memandang dengan bingung: siapakah di antara mereka yang Ia maksudkan? Mereka bingung dan cemas.</w:t>
      </w:r>
    </w:p>
    <w:p>
      <w:pPr/>
      <w:r>
        <w:rPr>
          <w:lang w:val="id_ID" w:bidi="id_ID"/>
        </w:rPr>
      </w:r>
      <w:r>
        <w:rPr>
          <w:lang w:val="id_ID" w:bidi="id_ID"/>
        </w:rPr>
        <w:t>Yohanes sekarang menceritakan tentang apa yang terjadi selanjutnya. Yesus dan para murid sedang bersandar di meja tempat mereka makan malam. Salah satu murid, orang yang dikasihi Yesus, sedang bersandar di samping Yesus. Murid yang disebutkan Yohanes itu berada di samping Yesus dengan membelakangi Yesus. Dengan cara ini ia bisa bersandar dan berbicara secara pribadi dengan Yesus. Rupanya dia berada di sisi kanan Yesus, tempat yang terhormat.</w:t>
      </w:r>
    </w:p>
    <w:p>
      <w:pPr/>
      <w:r>
        <w:rPr>
          <w:lang w:val="id_ID" w:bidi="id_ID"/>
        </w:rPr>
      </w:r>
      <w:r>
        <w:rPr>
          <w:lang w:val="id_ID" w:bidi="id_ID"/>
        </w:rPr>
        <w:t>Simon Petrus memberi isyarat kepada murid yang bersandar di samping Yesus agar ia dapat bertanya kepada Yesus, "Siapa yang Engkau maksud?" Simon mungkin duduk di seberang meja dari murid itu. Dia memberi isyarat dengan tangannya, menggerakkan kepalanya atau memberi isyarat dengan matanya untuk mengajukan pertanyaan kepada Yesus.</w:t>
      </w:r>
    </w:p>
    <w:p>
      <w:pPr/>
      <w:r>
        <w:rPr>
          <w:lang w:val="id_ID" w:bidi="id_ID"/>
        </w:rPr>
      </w:r>
      <w:r>
        <w:rPr>
          <w:lang w:val="id_ID" w:bidi="id_ID"/>
        </w:rPr>
        <w:t>Berhenti di sini dan diskusikan pertanyaan ini dalam kelompok: Dalam bahasa Anda bagaimana Anda menggunakan tubuh Anda untuk berkomunikasi sebagai tambahan atau pengganti kata-kata? Hentikan sebentar rekaman di sini.</w:t>
      </w:r>
    </w:p>
    <w:p>
      <w:pPr/>
      <w:r>
        <w:rPr>
          <w:lang w:val="id_ID" w:bidi="id_ID"/>
        </w:rPr>
      </w:r>
      <w:r>
        <w:rPr>
          <w:lang w:val="id_ID" w:bidi="id_ID"/>
        </w:rPr>
        <w:t>Kisah itu memberi tahu kita bahwa kemudian murid itu menanggapi apa yang diminta Simon Petrus kepadanya. Murid itu, sambil bersandar pada Yesus, berkata kepada-Nya, "Tuhan, siapakah orang itu?" Murid itu mungkin sudah bersandar ke belakang pada Yesus, atau ia bersandar ke belakang untuk mengajukan pertanyaan itu.</w:t>
      </w:r>
    </w:p>
    <w:p>
      <w:pPr/>
      <w:r>
        <w:rPr>
          <w:lang w:val="id_ID" w:bidi="id_ID"/>
        </w:rPr>
      </w:r>
      <w:r>
        <w:rPr>
          <w:lang w:val="id_ID" w:bidi="id_ID"/>
        </w:rPr>
        <w:t>Yesus menanggapi murid itu. Dia berkata, "Orang inilah yang kepadanya akan kuberikan roti ini." Kemudian, untuk menunjukkan kepada orang yang Ia bicarakan, Yesus mencelupkan sepotong roti itu ke dalam sup atau saus. Yesus memberikan roti itu kepada Yudas.</w:t>
      </w:r>
    </w:p>
    <w:p>
      <w:pPr/>
      <w:r>
        <w:rPr>
          <w:lang w:val="id_ID" w:bidi="id_ID"/>
        </w:rPr>
      </w:r>
      <w:r>
        <w:rPr>
          <w:lang w:val="id_ID" w:bidi="id_ID"/>
        </w:rPr>
        <w:t xml:space="preserve">Yudas mengambil roti itu. Dia memakannya. Segera setelah Yudas memakan roti itu, Setan masuk ke dalam dirinya. Teks itu mengatakan bahwa Setan masuk ke dalam Yudas "setelah ia menerima sepotong roti itu." Itu menunjukkan saat Setan memasuki Yudas atau mengambil alih Yudas. Itu tidak menunjukkan bahwa menerima roti menyebabkan Setan mengendalikan Yudas. Yesus berkata kepada Yudas, "Segera lakukan apa yang akan kamu lakukan." Frasa "apa yang akan kamu lakukan" merujuk pada mengkhianati Yesus. Yudas mengerti apa yang Yesus katakan, tetapi para murid yang lain tidak mengerti sama sekali. </w:t>
      </w:r>
    </w:p>
    <w:p>
      <w:pPr/>
      <w:r>
        <w:rPr>
          <w:lang w:val="id_ID" w:bidi="id_ID"/>
        </w:rPr>
      </w:r>
      <w:r>
        <w:rPr>
          <w:lang w:val="id_ID" w:bidi="id_ID"/>
        </w:rPr>
        <w:t>Sekarang Yohanes menambahkan informasi lain dengan mengatakan, "Tidak seorang pun dari orang-orang lain yang bersandar di meja itu tahu untuk tujuan apa Yesus mengatakan hal itu kepada Yudas." Di sini kata "sekarang" bukan keterangan waktu, tetapi memperkenalkan beberapa informasi tambahan tentang orang-orang dalam kisah itu. Orang-orang lain yang hadir tidak memahami apa yang dimaksud Yesus. Mereka tidak menyadari bahwa Yesus merujuk pada Yudas yang mengkhianati-Nya. Yudas memiliki kantong uang itu. Jadi beberapa orang mengira bahwa Yesus menyuruhnya untuk membeli apa yang mereka butuhkan untuk perayaan itu atau memberikan sesuatu kepada orang miskin. Yudas memegang semua uang milik Yesus dan para murid. Itu adalah tanggung jawabnya untuk mengurusnya dan membelanjakannya bila perlu. Jadi beberapa murid keliru mengira ada dua hal yang mungkin Yesus katakan kepada Yudas. Salah satu anggapan yang dimiliki beberapa murid tentang apa yang Yesus katakan kepada Yudas adalah untuk membeli persediaan makanan untuk perayaan tersebut. "Perayaan tersebut" merujuk pada Paskah atau perayaan Roti Tidak Beragi, tetapi kita tidak tahu yang mana. Anggapan lain adalah bahwa Yesus mengatakan kepada Yudas untuk memberikan sejumlah uang kepada orang miskin. Seringkali orang-orang memberikan uang kepada orang miskin pada waktu Paskah.</w:t>
      </w:r>
    </w:p>
    <w:p>
      <w:pPr/>
      <w:r>
        <w:rPr>
          <w:lang w:val="id_ID" w:bidi="id_ID"/>
        </w:rPr>
      </w:r>
      <w:r>
        <w:rPr>
          <w:lang w:val="id_ID" w:bidi="id_ID"/>
        </w:rPr>
        <w:t>Jadi setelah Yudas mengambil dan menerima sepotong roti itu, Yudas segera meninggalkan tempat makan dan rumah tempat para murid tinggal. Matahari sudah terbenam dan hari sudah malam. Malam dalam Injil Yohanes melambangkan kematian Yesus. Tidak hanya hari sudah gelap ketika Yudas keluar, tetapi juga sudah waktunya bagi Yesus untuk mati.</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13:12–30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Murid yang Yesus kasihi</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Yudas, anak Simon Iskariot</w:t>
      </w:r>
    </w:p>
    <w:p>
      <w:pPr>
        <w:pStyle w:val="ListBullet"/>
        <w:spacing w:line="240" w:lineRule="auto"/>
        <w:ind w:left="720"/>
      </w:pPr>
      <w:r>
        <w:rPr>
          <w:lang w:val="id_ID" w:bidi="id_ID"/>
        </w:rPr>
      </w:r>
      <w:r>
        <w:rPr>
          <w:lang w:val="id_ID" w:bidi="id_ID"/>
        </w:rPr>
        <w:t>Dan Setan</w:t>
      </w:r>
    </w:p>
    <w:p>
      <w:pPr/>
      <w:r>
        <w:rPr>
          <w:lang w:val="id_ID" w:bidi="id_ID"/>
        </w:rPr>
      </w:r>
      <w:r>
        <w:rPr>
          <w:lang w:val="id_ID" w:bidi="id_ID"/>
        </w:rPr>
        <w:t>Peragakan perikop ini dua kali secara berkelompok.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Jeda rekaman suara ini di sini dan peragakan perikop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Setelah membasuh kaki para murid, Yesus mengenakan jubah-Nya lagi lalu duduk dan bertanya, "Apakah kalian mengerti apa yang Aku lakukan? Kamu memanggil Aku 'Guru' dan 'Tuhan,' dan kamu benar, karena itulah Aku. Dan karena Aku, Tuhan dan Guru kalian, telah membasuh kaki kalian, kalian harus saling membasuh kaki. Saya telah memberikan contoh kepada kalian untuk diikuti. Lakukan seperti yang telah Aku lakukan kepadamu. Sesungguhnya Aku berkata kepadamu, hamba-hamba tidak lebih besar daripada tuan mereka. Demikian pula pembawa pesan tidak lebih penting daripada orang yang mengirim pesan itu. Sekarang setelah kamu mengetahui hal-hal ini, Allah akan memberkati kamu karena melakukannya."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 xml:space="preserve">Tanyakan kepada orang-orang yang berperan sebagai murid-murid, "Apa yang kamu rasakan atau pikirkan?" Orang-orang mungkin menjawab seperti, "Jadi saling melayani itu sangat penting," atau "Yesus, Tuhan kita, bahkan membasuh kaki kita untuk menunjukkan kepada kita bagaimana bersikap rendah hati!" Allah akan memberkati kita jika kita saling melayani," atau "Kita ingin mendapat berkat Allah atas kita."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"Aku tidak mengatakan hal-hal ini kepada kamu semua; Aku mengenal orang-orang yang telah Aku pilih. Tetapi ini menggenapi Kitab Suci yang berkata, 'Orang yang memakan makanan-Ku telah berbalik melawan-Ku.' Aku mengatakan hal ini kepadamu sebelumnya, agar ketika hal itu terjadi, kamu akan percaya bahwa Aku adalah Mesias. Sesungguhnya Aku berkata kepadamu, barangsiapa menerima utusan-Ku, ia menerima Aku, dan barangsiapa menerima Aku, ia menerima Bapa yang mengutus Aku."</w:t>
      </w:r>
    </w:p>
    <w:p>
      <w:pPr/>
      <w:r>
        <w:rPr>
          <w:lang w:val="id_ID" w:bidi="id_ID"/>
        </w:rPr>
      </w:r>
      <w:r>
        <w:rPr>
          <w:lang w:val="id_ID" w:bidi="id_ID"/>
        </w:rPr>
        <w:t>Lalu Yesus sangat sedih, dan berseru, "Sesungguhnya Aku berkata kepadamu, salah satu dari kamu akan mengkhianati Aku!"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kamu rasakan atau pikirkan?" Orang tersebut mungkin akan menjawab seperti, "Teman saya akan mengkhianati saya. Itu sangat menyakitkan!" atau "Para murid harus mengetahuinya sekarang, agar mereka percaya bahwa Aku adalah Mesias ketika Aku pergi untuk bersama Bapa," atau "Aku diliputi kesedihan, tetapi nubuat Kitab Suci akan menjadi kenyataan ketika ini terjadi."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murid saling memandang, bertanya-tanya siapa yang dimaksudkan-Nya. Murid yang dikasihi Yesus itu sedang duduk di sebelah Yesus di meja. Simon Petrus memberi isyarat kepadanya untuk bertanya, "Siapa yang Ia bicarakan?" Lalu murid itu bersandar pada Yesus dan bertanya, "Tuhan, siapa orang itu?" Yesus menjawab, "Dialah orang yang kepadanya Kuberikan roti yang Kucelupkan ke dalam mangkuk." Dan setelah mencelupkannya, Ia memberikannya kepada Yudas, anak Simon Iskariot. Setelah Yudas memakan roti itu, Setan masuk ke dalam dirinya. Kemudian Yesus berkata kepadanya, "Cepatlah dan lakukan apa yang akan kamu lakukan." Tidak ada orang lain di meja itu yang tahu apa yang dimaksud Yesus. Karena Yudas adalah bendahara mereka, sebagian orang mengira Yesus menyuruhnya pergi dan membayar makanan atau memberikan uang kepada orang miskin. Jadi Yudas segera pergi, keluar ke kegelapan malam.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Yudas, "Apa yang kamu rasakan atau pikirkan?" Orang itu mungkin akan menjawab seperti, "Saya harus menemukan para pemimpin Yahudi sekarang juga! Aku akan memberi tahu mereka di mana Yesus berada," atau "Yesus bahkan menyuruhku pergi. Dia tidak peduli kepadaku," atau "Aku berharap mereka memberiku uang karena telah melaporkannya."</w:t>
      </w:r>
    </w:p>
    <w:p>
      <w:pPr>
        <w:pStyle w:val="ListBullet"/>
        <w:spacing w:line="240" w:lineRule="auto"/>
        <w:ind w:left="720"/>
      </w:pPr>
      <w:r>
        <w:rPr>
          <w:lang w:val="id_ID" w:bidi="id_ID"/>
        </w:rPr>
      </w:r>
      <w:r>
        <w:rPr>
          <w:lang w:val="id_ID" w:bidi="id_ID"/>
        </w:rPr>
        <w:t>Tanyakan kepada orang yang memerankan murid-murid-Nya, "Apa yang kalian rasakan atau pikirkan?" Orang itu mungkin akan menjawab seperti, "Ke mana Yudas pergi? Mungkin Yesus memintanya untuk membeli makanan untuk perayaan itu."</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13:12–30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Yesus berkata kepada murid-murid-Nya, "Kamu menyebut-Ku </w:t>
      </w:r>
      <w:r>
        <w:rPr>
          <w:b/>
          <w:lang w:val="id_ID" w:bidi="id_ID"/>
        </w:rPr>
        <w:t>Guru</w:t>
      </w:r>
      <w:r>
        <w:rPr>
          <w:lang w:val="id_ID" w:bidi="id_ID"/>
        </w:rPr>
        <w:t xml:space="preserve">dan </w:t>
      </w:r>
      <w:r>
        <w:rPr>
          <w:b/>
          <w:lang w:val="id_ID" w:bidi="id_ID"/>
        </w:rPr>
        <w:t>Tuhan</w:t>
      </w:r>
      <w:r>
        <w:rPr>
          <w:lang w:val="id_ID" w:bidi="id_ID"/>
        </w:rPr>
        <w:t>, dan kamu benar, karena demikianlah Aku."</w:t>
      </w:r>
    </w:p>
    <w:p>
      <w:pPr/>
      <w:r>
        <w:rPr>
          <w:lang w:val="id_ID" w:bidi="id_ID"/>
        </w:rPr>
      </w:r>
      <w:r>
        <w:rPr>
          <w:lang w:val="id_ID" w:bidi="id_ID"/>
        </w:rPr>
        <w:t xml:space="preserve">Gunakan kata atau frasa yang sama untuk </w:t>
      </w:r>
      <w:r>
        <w:rPr>
          <w:b/>
          <w:lang w:val="id_ID" w:bidi="id_ID"/>
        </w:rPr>
        <w:t>guru</w:t>
      </w:r>
      <w:r>
        <w:rPr>
          <w:lang w:val="id_ID" w:bidi="id_ID"/>
        </w:rPr>
        <w:t xml:space="preserve"> seperti yang Anda gunakan pada perikop sebelumnya. Untuk informasi lebih lanjut tentang </w:t>
      </w:r>
      <w:r>
        <w:rPr>
          <w:lang w:val="id_ID" w:bidi="id_ID"/>
        </w:rPr>
        <w:t>guru</w:t>
      </w:r>
      <w:r>
        <w:rPr>
          <w:lang w:val="id_ID" w:bidi="id_ID"/>
        </w:rPr>
        <w:t xml:space="preserve">, lihat Daftar Kata Utama. </w:t>
      </w:r>
    </w:p>
    <w:p>
      <w:pPr/>
      <w:r>
        <w:rPr>
          <w:lang w:val="id_ID" w:bidi="id_ID"/>
        </w:rPr>
      </w:r>
      <w:r>
        <w:rPr>
          <w:lang w:val="id_ID" w:bidi="id_ID"/>
        </w:rPr>
        <w:t xml:space="preserve">Gunakan kata atau frasa yang sama untuk </w:t>
      </w:r>
      <w:r>
        <w:rPr>
          <w:b/>
          <w:lang w:val="id_ID" w:bidi="id_ID"/>
        </w:rPr>
        <w:t>Tuhan</w:t>
      </w:r>
      <w:r>
        <w:rPr>
          <w:lang w:val="id_ID" w:bidi="id_ID"/>
        </w:rPr>
        <w:t xml:space="preserve"> seperti yang kamu gunakan pada periskop sebelumnya. Untuk petunjuk lebih lagi tentang </w:t>
      </w:r>
      <w:r>
        <w:rPr>
          <w:lang w:val="id_ID" w:bidi="id_ID"/>
        </w:rPr>
        <w:t>Tuhan</w:t>
      </w:r>
      <w:r>
        <w:rPr>
          <w:lang w:val="id_ID" w:bidi="id_ID"/>
        </w:rPr>
        <w:t xml:space="preserve">, lihat Daftar Kata Utama. </w:t>
      </w:r>
    </w:p>
    <w:p>
      <w:pPr/>
      <w:r>
        <w:rPr>
          <w:lang w:val="id_ID" w:bidi="id_ID"/>
        </w:rPr>
      </w:r>
      <w:r>
        <w:rPr>
          <w:lang w:val="id_ID" w:bidi="id_ID"/>
        </w:rPr>
        <w:t xml:space="preserve">Yesus juga berkata, "Sesungguhnya Aku berkata kepadamu, seorang </w:t>
      </w:r>
      <w:r>
        <w:rPr>
          <w:b/>
          <w:lang w:val="id_ID" w:bidi="id_ID"/>
        </w:rPr>
        <w:t>hamba</w:t>
      </w:r>
      <w:r>
        <w:rPr>
          <w:lang w:val="id_ID" w:bidi="id_ID"/>
        </w:rPr>
        <w:t xml:space="preserve"> tidak lebih besar dari tuannya, ataupun utusan tidak lebih besar daripada orang yang mengutusnya." Gunakan kata atau frasa yang sama untuk hamba seperti yang Anda gunakan pada perikop sebelumnya. Untuk informasi lebih lanjut mengenai </w:t>
      </w:r>
      <w:r>
        <w:rPr>
          <w:lang w:val="id_ID" w:bidi="id_ID"/>
        </w:rPr>
        <w:t>hamba</w:t>
      </w:r>
      <w:r>
        <w:rPr>
          <w:lang w:val="id_ID" w:bidi="id_ID"/>
        </w:rPr>
        <w:t>, lihat Daftar Kata Utama.</w:t>
      </w:r>
    </w:p>
    <w:p>
      <w:pPr/>
      <w:r>
        <w:rPr>
          <w:lang w:val="id_ID" w:bidi="id_ID"/>
        </w:rPr>
      </w:r>
      <w:r>
        <w:rPr>
          <w:lang w:val="id_ID" w:bidi="id_ID"/>
        </w:rPr>
        <w:t xml:space="preserve">Yesus berkata, "Jika kamu mengetahui hal-hal ini, kamu </w:t>
      </w:r>
      <w:r>
        <w:rPr>
          <w:b/>
          <w:lang w:val="id_ID" w:bidi="id_ID"/>
        </w:rPr>
        <w:t>diberkati</w:t>
      </w:r>
      <w:r>
        <w:rPr>
          <w:lang w:val="id_ID" w:bidi="id_ID"/>
        </w:rPr>
        <w:t xml:space="preserve"> jika kamu melakukannya." Ketika Allah memberkati seseorang, Allah sedang melakukan, atau berjanji untuk melakukan sesuatu yang baik kepada orang itu. Allah memberkati Abraham dan memberinya umur yang panjang, banyak harta, dan seorang anak. Yang paling penting, ketika Allah memberkati seseorang, itu berarti ada hubungan yang baik antara orang itu dan Allah. Allah terutama memberkati orang-orang dengan mengutus Yesus untuk menyelamatkan mereka.</w:t>
      </w:r>
    </w:p>
    <w:p>
      <w:pPr/>
      <w:r>
        <w:rPr>
          <w:lang w:val="id_ID" w:bidi="id_ID"/>
        </w:rPr>
      </w:r>
      <w:r>
        <w:rPr>
          <w:lang w:val="id_ID" w:bidi="id_ID"/>
        </w:rPr>
        <w:t xml:space="preserve">Berhenti di sini dan diskusikan sebagai kelompok kata atau frasa apa yang akan Anda gunakan untuk </w:t>
      </w:r>
      <w:r>
        <w:rPr>
          <w:b/>
          <w:lang w:val="id_ID" w:bidi="id_ID"/>
        </w:rPr>
        <w:t>memberkati</w:t>
      </w:r>
      <w:r>
        <w:rPr>
          <w:lang w:val="id_ID" w:bidi="id_ID"/>
        </w:rPr>
        <w:t xml:space="preserve">. Carilah kata </w:t>
      </w:r>
      <w:r>
        <w:rPr>
          <w:lang w:val="id_ID" w:bidi="id_ID"/>
        </w:rPr>
        <w:t>memberkati</w:t>
      </w:r>
      <w:r>
        <w:rPr>
          <w:lang w:val="id_ID" w:bidi="id_ID"/>
        </w:rPr>
        <w:t xml:space="preserve"> di Daftar Kata Utama untuk informasi lebih lanjut. Jika Anda telah menerjemahkan kata ini di kitab lain dalam Alkitab, gunakan kata yang sama dengan yang Anda gunakan di sana. Hentikan sebentar rekaman di sini.</w:t>
      </w:r>
    </w:p>
    <w:p>
      <w:pPr/>
      <w:r>
        <w:rPr>
          <w:lang w:val="id_ID" w:bidi="id_ID"/>
        </w:rPr>
      </w:r>
      <w:r>
        <w:rPr>
          <w:lang w:val="id_ID" w:bidi="id_ID"/>
        </w:rPr>
        <w:t xml:space="preserve">"Aku tidak berbicara tentang kamu; Aku tahu siapa yang telah Aku pilih. Tetapi </w:t>
      </w:r>
      <w:r>
        <w:rPr>
          <w:b/>
          <w:lang w:val="id_ID" w:bidi="id_ID"/>
        </w:rPr>
        <w:t>Kitab Suci</w:t>
      </w:r>
      <w:r>
        <w:rPr>
          <w:lang w:val="id_ID" w:bidi="id_ID"/>
        </w:rPr>
        <w:t xml:space="preserve"> akan digenapi, 'Orang yang makan roti-Ku telah mengangkat tumitnya terhadap-Ku.'" Gunakan kata atau frasa yang sama untuk Kitab Suci seperti yang Anda gunakan pada perikop sebelumnya. Untuk informasi lebih lanjut tentang </w:t>
      </w:r>
      <w:r>
        <w:rPr>
          <w:lang w:val="id_ID" w:bidi="id_ID"/>
        </w:rPr>
        <w:t>Kitab Suci</w:t>
      </w:r>
      <w:r>
        <w:rPr>
          <w:lang w:val="id_ID" w:bidi="id_ID"/>
        </w:rPr>
        <w:t>, lihat di Daftar Kata Utama.</w:t>
      </w:r>
    </w:p>
    <w:p>
      <w:pPr/>
      <w:r>
        <w:rPr>
          <w:lang w:val="id_ID" w:bidi="id_ID"/>
        </w:rPr>
      </w:r>
      <w:r>
        <w:rPr>
          <w:lang w:val="id_ID" w:bidi="id_ID"/>
        </w:rPr>
        <w:t xml:space="preserve">"Aku mengatakan hal ini kepadamu sekarang sebelum hal itu terjadi, supaya ketika hal itu terjadi kamu mungkin percaya bahwa </w:t>
      </w:r>
      <w:r>
        <w:rPr>
          <w:b/>
          <w:lang w:val="id_ID" w:bidi="id_ID"/>
        </w:rPr>
        <w:t>Aku</w:t>
      </w:r>
      <w:r>
        <w:rPr>
          <w:lang w:val="id_ID" w:bidi="id_ID"/>
        </w:rPr>
        <w:t xml:space="preserve"> adalah Dia." Kata-kata "Aku" penting. Kata-kata ini mengingatkan para pendengar Yahudi tentang nama Allah dalam Perjanjian Lama. Allah mengatakan kepada Musa bahwa nama-Nya adalah "Aku." Ketika Yesus mengatakan "Aku," Ia mengatakan bahwa Ia adalah Allah. Terjemahkan frasa ini dengan cara yang sama seperti yang telah Anda terjemahkan pada perikop lain, dan lihat Daftar Kata Utama untuk informasi lebih lanjut tentang </w:t>
      </w:r>
      <w:r>
        <w:rPr>
          <w:lang w:val="id_ID" w:bidi="id_ID"/>
        </w:rPr>
        <w:t>Aku</w:t>
      </w:r>
      <w:r>
        <w:rPr>
          <w:lang w:val="id_ID" w:bidi="id_ID"/>
        </w:rPr>
        <w:t>.</w:t>
      </w:r>
    </w:p>
    <w:p>
      <w:pPr/>
      <w:r>
        <w:rPr>
          <w:lang w:val="id_ID" w:bidi="id_ID"/>
        </w:rPr>
      </w:r>
      <w:r>
        <w:rPr>
          <w:lang w:val="id_ID" w:bidi="id_ID"/>
        </w:rPr>
        <w:t xml:space="preserve">Para </w:t>
      </w:r>
      <w:r>
        <w:rPr>
          <w:b/>
          <w:lang w:val="id_ID" w:bidi="id_ID"/>
        </w:rPr>
        <w:t>murid</w:t>
      </w:r>
      <w:r>
        <w:rPr>
          <w:lang w:val="id_ID" w:bidi="id_ID"/>
        </w:rPr>
        <w:t xml:space="preserve"> saling memandang, tidak yakin siapa yang dimaksudkan-Nya. Gunakan kata yang sama untuk para murid seperti yang Anda gunakan dalam perikop sebelumnya. Untuk informasi lebih lanjut tentang </w:t>
      </w:r>
      <w:r>
        <w:rPr>
          <w:lang w:val="id_ID" w:bidi="id_ID"/>
        </w:rPr>
        <w:t>murid-murid</w:t>
      </w:r>
      <w:r>
        <w:rPr>
          <w:lang w:val="id_ID" w:bidi="id_ID"/>
        </w:rPr>
        <w:t>, lihat Daftar Kata Utama.</w:t>
      </w:r>
    </w:p>
    <w:p>
      <w:pPr/>
      <w:r>
        <w:rPr>
          <w:lang w:val="id_ID" w:bidi="id_ID"/>
        </w:rPr>
      </w:r>
      <w:r>
        <w:rPr>
          <w:lang w:val="id_ID" w:bidi="id_ID"/>
        </w:rPr>
        <w:t xml:space="preserve">Kemudian setelah ia mengambil potongan makanan itu, </w:t>
      </w:r>
      <w:r>
        <w:rPr>
          <w:b/>
          <w:lang w:val="id_ID" w:bidi="id_ID"/>
        </w:rPr>
        <w:t>Setan</w:t>
      </w:r>
      <w:r>
        <w:rPr>
          <w:lang w:val="id_ID" w:bidi="id_ID"/>
        </w:rPr>
        <w:t xml:space="preserve"> masuk ke dalam dirinya. Nama Setan merujuk pada Makhluk spiritual, yang diciptakan Allah, yang merupakan pemimpin para Makhluk spiritual kejahatan yang memutuskan untuk memberontak melawan Allah. Anda mungkin perlu menggambarkan nama Setan dengan pemimpin roh kejahatan jika Setan tidak dikenal penonton Anda.</w:t>
      </w:r>
    </w:p>
    <w:p>
      <w:pPr/>
      <w:r>
        <w:rPr>
          <w:lang w:val="id_ID" w:bidi="id_ID"/>
        </w:rPr>
      </w:r>
      <w:r>
        <w:rPr>
          <w:lang w:val="id_ID" w:bidi="id_ID"/>
        </w:rPr>
        <w:t xml:space="preserve">Berhenti di sini dan bahas dalam kelompok kata atau frasa apa yang akan Anda gunakan untuk </w:t>
      </w:r>
      <w:r>
        <w:rPr>
          <w:b/>
          <w:lang w:val="id_ID" w:bidi="id_ID"/>
        </w:rPr>
        <w:t>Setan</w:t>
      </w:r>
      <w:r>
        <w:rPr>
          <w:lang w:val="id_ID" w:bidi="id_ID"/>
        </w:rPr>
        <w:t xml:space="preserve">. Carilah kata </w:t>
      </w:r>
      <w:r>
        <w:rPr>
          <w:lang w:val="id_ID" w:bidi="id_ID"/>
        </w:rPr>
        <w:t>Setan</w:t>
      </w:r>
      <w:r>
        <w:rPr>
          <w:lang w:val="id_ID" w:bidi="id_ID"/>
        </w:rPr>
        <w:t xml:space="preserve"> di Daftar Kata Utama untuk informasi lebih lanjut. Jika Anda telah menerjemahkan kata ini di kitab lain dari Alkitab, gunakan kata yang sama dengan yang Anda gunakan di sana. Hentikan sebentar rekaman di sini.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Hentikan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13:31–38</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13:31–38 dan simpanlah dalam hatimu.</w:t>
      </w:r>
    </w:p>
    <w:p>
      <w:pPr/>
      <w:r>
        <w:rPr>
          <w:lang w:val="id_ID" w:bidi="id_ID"/>
        </w:rPr>
      </w:r>
      <w:r>
        <w:rPr>
          <w:lang w:val="id_ID" w:bidi="id_ID"/>
        </w:rPr>
        <w:t>Dengarkan versi suara dari Yohanes 13:31–38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suara dari Yohanes 13:31–38 dalam terjemahan yang paling mudah dimengerti.</w:t>
      </w:r>
    </w:p>
    <w:p>
      <w:pPr/>
      <w:r>
        <w:rPr>
          <w:lang w:val="id_ID" w:bidi="id_ID"/>
        </w:rPr>
      </w:r>
      <w:r>
        <w:rPr>
          <w:lang w:val="id_ID" w:bidi="id_ID"/>
        </w:rPr>
        <w:t>Dalam bagian sebelumnya, Yesus menjelaskan mengapa Ia membasuh kaki murid-murid-Nya. Meskipun Ia adalah tuan mereka, Ia melayani mereka. Sekarang mereka harus saling melayani. Yesus mengatakan kepada para murid-Nya bahwa salah satu dari mereka akan menentang-Nya. Ini akan menggenapi nubuat dalam kitab suci Perjanjian Lama. Yesus sangat sedih dan mengatakan kepada para murid-Nya bahwa salah satu dari mereka akan mengkhianati-Nya. Para murid bertanya-tanya siapa yang Ia maksudkan. Yesus menunjukkan kepada mereka dengan memberikan sepotong roti kepada Yudas. Kemudian Yudas meninggalkan ruangan itu.</w:t>
      </w:r>
    </w:p>
    <w:p>
      <w:pPr/>
      <w:r>
        <w:rPr>
          <w:lang w:val="id_ID" w:bidi="id_ID"/>
        </w:rPr>
      </w:r>
      <w:r>
        <w:rPr>
          <w:lang w:val="id_ID" w:bidi="id_ID"/>
        </w:rPr>
        <w:t>Peristiwa-peristiwa dalam perikop ini terjadi di ruangan yang sama di Yerusalem tempat Yesus bersama para murid-Nya dalam kisah sebelumnya. Yesus dan kesebelas murid-Nya mungkin hampir selesai makan malam. Setelah Yudas meninggalkan ruangan itu, Yesus mulai berbicara kepada para murid-Nya. Namun, kata-kata-Nya pada awalnya terdengar seperti ucapan, yang tidak ditujukan oleh Yesus kepada siapa pun secara khusus. Yesus berkata, "Sekarang orang-orang akan melihat kemuliaan Anak Manusia." Orang-orang akan segera melihat betapa luar biasanya Anak Manusia dan mereka akan melihat kehormatan yang akan Ia terima dari Allah. Yesus menggunakan gelar itu untuk menyiratkan dua hal; Ia adalah manusia sejati sehingga Ia mewakili semua orang, dan Ia berasal dari Allah dan memiliki kekuasaan dari Allah. Yesus berbicara tentang waktu kematian, kebangkitan, dan kembali ke surga, peristiwa-peristiwa yang memuliakan Yesus dengan menunjukkan kebesaran-Nya yang sejati. Di sini kata "sekarang" berarti bahwa waktu peristiwa-peristiwa itu sudah sangat dekat. Yesus menambahkan, "dan Allah akan menerima kemuliaan dalam Anak Manusia." Ini berarti bahwa Yesus akan menyebabkan orang-orang melihat betapa luar biasanya Allah.</w:t>
      </w:r>
    </w:p>
    <w:p>
      <w:pPr/>
      <w:r>
        <w:rPr>
          <w:lang w:val="id_ID" w:bidi="id_ID"/>
        </w:rPr>
      </w:r>
      <w:r>
        <w:rPr>
          <w:lang w:val="id_ID" w:bidi="id_ID"/>
        </w:rPr>
        <w:t>Yesus melanjutkan, "Dan karena Allah menerima kemuliaan karena Anak Manusia, Allah akan memuliakan Anak Manusia dalam kesatuan dengan diri-Nya. Dan Allah akan melakukannya segera." Sama seperti Yesus bertindak untuk memuliakan Allah, demikian pula Allah akan bertindak untuk memuliakan Yesus. Allah akan memuliakan Yesus tanpa penundaan, karena peristiwa-peristiwa yang akan membawa kehormatan kepada Yesus akan segera terjadi.</w:t>
      </w:r>
    </w:p>
    <w:p>
      <w:pPr/>
      <w:r>
        <w:rPr>
          <w:lang w:val="id_ID" w:bidi="id_ID"/>
        </w:rPr>
      </w:r>
      <w:r>
        <w:rPr>
          <w:lang w:val="id_ID" w:bidi="id_ID"/>
        </w:rPr>
        <w:t>Yesus melanjutkan, sekarang menyapa para murid-Nya secara langsung dan pribadi, "Anak-anak-Ku, Aku akan bersama kalian hanya sebentar lagi saja. Dan seperti yang Aku katakan kepada para pemimpin Yahudi, kamu akan mencari Aku, tetapi kamu tidak akan dapat datang ke tempat Aku pergi." Dengan merujuk pada para murid-Nya sebagai "anak-anak-Ku," Yesus mengungkapkan kasih dan kepedulian kepada mereka. Ketika Ia berkata, "Aku akan bersama kamu hanya sebentar lagi saja," Yesus merujuk pada kematian-Nya pada hari berikutnya dan kenaikan-Nya ke surga dalam waktu kurang dari dua bulan. Sama seperti yang telah Yesus katakan kepada para pemimpin Yahudi, atau orang-orang Farisi, demikian juga Ia sekarang mengatakan kepada para murid-Nya bahwa Ia akan pergi ke suatu tempat dan mereka tidak dapat mengikuti-Nya. Yesus merujuk pada kematian dan pergi ke surga. Para murid belum akan mati dan pergi ke surga. Kemudian mereka akan dapat mengikuti Yesus ke mana Ia pergi. Tetapi orang-orang Yahudi akan mati dalam dosa-dosa mereka dan tidak pergi ke surga.</w:t>
      </w:r>
    </w:p>
    <w:p>
      <w:pPr/>
      <w:r>
        <w:rPr>
          <w:lang w:val="id_ID" w:bidi="id_ID"/>
        </w:rPr>
      </w:r>
      <w:r>
        <w:rPr>
          <w:lang w:val="id_ID" w:bidi="id_ID"/>
        </w:rPr>
        <w:t>Berhenti di sini dan diskusikan hal berikut dengan kelompok: Bayangkan Anda ingin memberikan pesan sulit kepada sekelompok orang yang sangat kamu kasihi. Anda ingin mereka merasakan kasihmu kepada mereka. Kata-kata apa yang akan Anda gunakan ketika Anda berbicara dengan mereka? Bagaimana Anda menyapa mereka? Hentikan sebentar rekaman ini di sini.</w:t>
      </w:r>
    </w:p>
    <w:p>
      <w:pPr/>
      <w:r>
        <w:rPr>
          <w:lang w:val="id_ID" w:bidi="id_ID"/>
        </w:rPr>
      </w:r>
      <w:r>
        <w:rPr>
          <w:lang w:val="id_ID" w:bidi="id_ID"/>
        </w:rPr>
        <w:t>Yesus melanjutkan, "Aku memberikan perintah baru kepadamu: kasihilah satu sama lain." Sebagaimana Aku telah mengasihi kamu, demikian pula kamu harus saling mengasihi. Jika kamu saling mengasihi dengan cara ini, maka semua orang akan tahu bahwa kamu adalah murid-murid-Ku." Yesus sebelumnya telah mengatakan kepada para murid untuk mengasihi. Tetapi perintah ini baru dalam makna atau kualitas, karena Yesus sekarang memberikan diri-Nya sebagai standar dan teladan kasih. Dia memerintahkan para murid-Nya untuk saling mengasihi seperti Ia mengasihi mereka. Kasih Yesus bersifat rendah hati dan membuat Dia bersedia mengorbankan diri-Nya di salib. Dia ingin mereka meniru-Nya, melayani dan memberikan nyawa mereka untuk satu sama lain seperti yang telah Ia lakukan untuk mereka. Karena kasih yang mereka miliki satu sama lain inilah orang lain akan melihat bahwa mereka adalah murid-murid Yesus. Kasih mereka kepada satu sama lain akan menunjukkan kepada teman dan tetangga mereka bahwa mereka adalah pengikut Yesus.</w:t>
      </w:r>
    </w:p>
    <w:p>
      <w:pPr/>
      <w:r>
        <w:rPr>
          <w:lang w:val="id_ID" w:bidi="id_ID"/>
        </w:rPr>
      </w:r>
      <w:r>
        <w:rPr>
          <w:lang w:val="id_ID" w:bidi="id_ID"/>
        </w:rPr>
        <w:t>Berhenti di sini dan ceritakan kepada kelompok kisah tentang bagaimana teman atau tetangga Anda memperhatikan kasih antara Anda dan orang lain dari gereja Anda. Apakah yang mereka lihat membuat mereka berpikir tentang Yesus? Hentikan sebentar rekaman ini di sini.</w:t>
      </w:r>
    </w:p>
    <w:p>
      <w:pPr/>
      <w:r>
        <w:rPr>
          <w:lang w:val="id_ID" w:bidi="id_ID"/>
        </w:rPr>
      </w:r>
      <w:r>
        <w:rPr>
          <w:lang w:val="id_ID" w:bidi="id_ID"/>
        </w:rPr>
        <w:t>Simon Petrus bertanya kepada Yesus, "Tuhan, ke mana Engkau pergi?" Para murid tidak memahami apa yang Yesus bicarakan ketika Ia mengatakan bahwa Ia akan pergi. Simon Petrus adalah salah satu murid terdekat Yesus. Dia sering hanya disebut Petrus. Yesus menjawab, "Kamu tidak dapat mengikuti Aku sekarang ke mana Aku pergi, tetapi kamu akan mengikuti Aku kemudian." Yesus berbicara tentang pergi kepada Allah di surga, tetapi Ia tidak mengatakan secara jelas bahwa Ia akan pergi kepada Allah. Petrus tidak dapat pergi bersama Yesus pada saat itu, tetapi ia akan pergi suatu hari nanti.</w:t>
      </w:r>
    </w:p>
    <w:p>
      <w:pPr/>
      <w:r>
        <w:rPr>
          <w:lang w:val="id_ID" w:bidi="id_ID"/>
        </w:rPr>
      </w:r>
      <w:r>
        <w:rPr>
          <w:lang w:val="id_ID" w:bidi="id_ID"/>
        </w:rPr>
        <w:t>Petrus berkata kepada Yesus, "Tuhan, mengapa aku tidak dapat datang bersama Engkau sekarang? Aku akan menyerahkan hidupku untuk-Mu!" Petrus meminta informasi lebih lanjut kepada Yesus. Dia tidak memahami bahwa Yesus akan mati untuk membayar dosa-dosa dunia. Petrus berpikir bahwa ia harus dapat pergi bersama Yesus. Kemudian Petrus mengatakan bahwa ia akan menyerahkan hidupnya, atau bersedia mati, demi Yesus. Di sini ungkapan "untuk Engkau" berarti "atas nama-Mu."</w:t>
      </w:r>
    </w:p>
    <w:p>
      <w:pPr/>
      <w:r>
        <w:rPr>
          <w:lang w:val="id_ID" w:bidi="id_ID"/>
        </w:rPr>
      </w:r>
      <w:r>
        <w:rPr>
          <w:lang w:val="id_ID" w:bidi="id_ID"/>
        </w:rPr>
        <w:t>Yesus menjawab, "Kamu mengatakan bahwa kamu siap mati untuk Aku. Sesungguhnya, sesungguhnya Aku berkata kepadamu, sebelum ayam berkokok besok pagi, kamu akan mengatakan tiga kali bahwa kamu tidak mengenal Aku!" Yesus mengenal Petrus. Dia tahu bahwa kesungguhan Petrus kepada-Nya tidak sekuat yang diperkirakan Petrus. Ungkapan "Sesungguhnya, sesungguhnya Aku berkata kepadamu" memperkenalkan pernyataan penting dan berarti "perhatikan apa yang akan Aku katakan berikutnya." Yesus mengatakan bahwa pagi-pagi benar keesokan harinya, sebelum ayam berkokok, Petrus akan mengatakan tiga kali bahwa ia tidak mengenal Yesus. "Ayam jantan" berarti "ayam jago" atau "ayam jantan." Yesus merujuk pada seekor ayam jantan, atau ayam jago, yang biasanya bersuara dengan suara keras, atau berkokok, pagi-pagi sekali. Pada saat seekor ayam jantan berkokok di pagi hari berikutnya Petrus akan mengatakan kepada tiga orang yang berbeda bahwa ia tidak mengenal Yesus. Akan ada tiga insiden terpisah di mana dia menyangkal Yesus.</w:t>
      </w:r>
    </w:p>
    <w:p>
      <w:pPr/>
      <w:r>
        <w:rPr>
          <w:lang w:val="id_ID" w:bidi="id_ID"/>
        </w:rPr>
      </w:r>
      <w:r>
        <w:rPr>
          <w:lang w:val="id_ID" w:bidi="id_ID"/>
        </w:rPr>
        <w:t xml:space="preserve">Berhenti di sini dan sebagai kelompok lihatlah gambar seekor </w:t>
      </w:r>
      <w:r>
        <w:rPr>
          <w:lang w:val="id_ID" w:bidi="id_ID"/>
        </w:rPr>
        <w:t>ayam jantan</w:t>
      </w:r>
      <w:r>
        <w:rPr>
          <w:lang w:val="id_ID" w:bidi="id_ID"/>
        </w:rPr>
        <w:t xml:space="preserve"> dan dengarkan rekaman suara atau tonton video seekor </w:t>
      </w:r>
      <w:r>
        <w:rPr>
          <w:lang w:val="id_ID" w:bidi="id_ID"/>
        </w:rPr>
        <w:t>ayam jantan berkokok</w:t>
      </w:r>
      <w:r>
        <w:rPr>
          <w:lang w:val="id_ID" w:bidi="id_ID"/>
        </w:rPr>
        <w:t>.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versi rekaman dari Yohanes 13:31–38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Yesus berbicara tentang bagaimana orang-orang akan segera melihat kemuliaan Anak Manusia dan bagaimana Allah akan menerima kemuliaan karena Anak Manusia. Allah juga akan memuliakan Yesus tanpa penundaan.</w:t>
      </w:r>
    </w:p>
    <w:p>
      <w:pPr/>
      <w:r>
        <w:rPr>
          <w:lang w:val="id_ID" w:bidi="id_ID"/>
        </w:rPr>
      </w:r>
      <w:r>
        <w:rPr>
          <w:b/>
          <w:lang w:val="id_ID" w:bidi="id_ID"/>
        </w:rPr>
        <w:t>Dalam adegan kedua:</w:t>
      </w:r>
      <w:r>
        <w:rPr>
          <w:lang w:val="id_ID" w:bidi="id_ID"/>
        </w:rPr>
        <w:t xml:space="preserve"> Yesus mengatakan kepada para murid-Nya bahwa Ia akan segera meninggalkan mereka dan mengatakan bahwa ke mana Ia pergi, mereka tidak dapat datang.</w:t>
      </w:r>
    </w:p>
    <w:p>
      <w:pPr/>
      <w:r>
        <w:rPr>
          <w:lang w:val="id_ID" w:bidi="id_ID"/>
        </w:rPr>
      </w:r>
      <w:r>
        <w:rPr>
          <w:b/>
          <w:lang w:val="id_ID" w:bidi="id_ID"/>
        </w:rPr>
        <w:t>Dalam adegan ketiga:</w:t>
      </w:r>
      <w:r>
        <w:rPr>
          <w:lang w:val="id_ID" w:bidi="id_ID"/>
        </w:rPr>
        <w:t xml:space="preserve"> Yesus memberikan perintah baru kepada para murid untuk mengasihi satu sama lain seperti Ia mengasihi mereka. Yesus mengatakan bahwa orang lain akan tahu bahwa para murid adalah para pengikut-Nya ketika mereka melihat para murid saling mengasihi satu sama lain.</w:t>
      </w:r>
    </w:p>
    <w:p>
      <w:pPr/>
      <w:r>
        <w:rPr>
          <w:lang w:val="id_ID" w:bidi="id_ID"/>
        </w:rPr>
      </w:r>
      <w:r>
        <w:rPr>
          <w:b/>
          <w:lang w:val="id_ID" w:bidi="id_ID"/>
        </w:rPr>
        <w:t>Dalam adegan keempat:</w:t>
      </w:r>
      <w:r>
        <w:rPr>
          <w:lang w:val="id_ID" w:bidi="id_ID"/>
        </w:rPr>
        <w:t xml:space="preserve"> Simon Petrus ingin mengikut Yesus dan mengatakan bahwa ia bahkan akan mati untuk-Nya. Yesus menubuatkan bahwa sebelum ayam jantan berkokok keesokan paginya Petrus akan menyangkal Yesus tiga kali.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Kesebelas murid, yang disebut Yesus di sini sebagai "anak-anak kecil"</w:t>
      </w:r>
    </w:p>
    <w:p>
      <w:pPr>
        <w:pStyle w:val="ListBullet"/>
        <w:spacing w:line="240" w:lineRule="auto"/>
        <w:ind w:left="720"/>
      </w:pPr>
      <w:r>
        <w:rPr>
          <w:lang w:val="id_ID" w:bidi="id_ID"/>
        </w:rPr>
      </w:r>
      <w:r>
        <w:rPr>
          <w:lang w:val="id_ID" w:bidi="id_ID"/>
        </w:rPr>
        <w:t>Dan Simon Petrus</w:t>
      </w:r>
    </w:p>
    <w:p>
      <w:pPr/>
      <w:r>
        <w:rPr>
          <w:lang w:val="id_ID" w:bidi="id_ID"/>
        </w:rPr>
      </w:r>
      <w:r>
        <w:rPr>
          <w:lang w:val="id_ID" w:bidi="id_ID"/>
        </w:rPr>
        <w:t>Sebagai kelompok, perhatikan bagian-bagian dari latar belakang perikop ini:</w:t>
      </w:r>
    </w:p>
    <w:p>
      <w:pPr/>
      <w:r>
        <w:rPr>
          <w:lang w:val="id_ID" w:bidi="id_ID"/>
        </w:rPr>
      </w:r>
      <w:r>
        <w:rPr>
          <w:lang w:val="id_ID" w:bidi="id_ID"/>
        </w:rPr>
        <w:t xml:space="preserve">Peristiwa-peristiwa dalam perikop ini terjadi di ruangan yang sama di Yerusalem tempat Yesus bersama para murid-Nya dalam kisah sebelumnya. Yesus dan kesebelas murid-Nya mungkin hampir selesai makan malam. Setelah Yudas meninggalkan ruangan itu, Yesus mulai berbicara kepada para murid-Nya. Namun, kata-kata-Nya pada awalnya terdengar seperti ucapan, yang tidak ditujukan oleh Yesus kepada siapa pun secara khusus. Yesus berkata, "Sekarang orang-orang akan melihat kemuliaan Anak Manusia, dan Allah akan menerima kemuliaan karena Anak Manusia." Di sini kata "sekarang" berarti bahwa waktu peristiwa-peristiwa itu sudah sangat dekat. </w:t>
      </w:r>
    </w:p>
    <w:p>
      <w:pPr/>
      <w:r>
        <w:rPr>
          <w:lang w:val="id_ID" w:bidi="id_ID"/>
        </w:rPr>
      </w:r>
      <w:r>
        <w:rPr>
          <w:lang w:val="id_ID" w:bidi="id_ID"/>
        </w:rPr>
        <w:t>Yesus melanjutkan, "Dan karena Allah menerima kemuliaan karena Anak Manusia, Allah akan memuliakan Anak Manusia dalam kesatuan dengan diri-Nya. Dan Allah akan melakukannya segera." Sama seperti Yesus bertindak untuk memuliakan Allah, demikian pula Allah akan bertindak untuk memuliakan Yesus. Allah akan memuliakan Yesus tanpa penundaan, karena peristiwa-peristiwa yang akan membawa kehormatan kepada Yesus akan segera terjadi.</w:t>
      </w:r>
    </w:p>
    <w:p>
      <w:pPr/>
      <w:r>
        <w:rPr>
          <w:lang w:val="id_ID" w:bidi="id_ID"/>
        </w:rPr>
      </w:r>
      <w:r>
        <w:rPr>
          <w:lang w:val="id_ID" w:bidi="id_ID"/>
        </w:rPr>
        <w:t xml:space="preserve">Yesus melanjutkan, sekarang menyapa para murid-Nya secara langsung dan pribadi, "Anak-anak-Ku, Aku akan bersama kalian hanya sebentar lagi saja. Dan seperti yang Aku katakan kepada para pemimpin Yahudi, kamu akan mencari Aku, tetapi kamu tidak akan dapat datang ke tempat Aku pergi." </w:t>
      </w:r>
    </w:p>
    <w:p>
      <w:pPr/>
      <w:r>
        <w:rPr>
          <w:lang w:val="id_ID" w:bidi="id_ID"/>
        </w:rPr>
      </w:r>
      <w:r>
        <w:rPr>
          <w:lang w:val="id_ID" w:bidi="id_ID"/>
        </w:rPr>
        <w:t xml:space="preserve">Yesus melanjutkan, "Aku memberikan perintah baru kepadamu: kasihilah satu sama lain." Sebagaimana Aku telah mengasihi kamu, demikian pula kamu harus mengasihi satu sama lain. Jika kamu mengasihi satu sama lain dengan cara ini, maka semua orang akan tahu bahwa kamu adalah murid-murid-Ku." </w:t>
      </w:r>
    </w:p>
    <w:p>
      <w:pPr/>
      <w:r>
        <w:rPr>
          <w:lang w:val="id_ID" w:bidi="id_ID"/>
        </w:rPr>
      </w:r>
      <w:r>
        <w:rPr>
          <w:lang w:val="id_ID" w:bidi="id_ID"/>
        </w:rPr>
        <w:t xml:space="preserve">Simon Petrus bertanya kepada Yesus, "Tuhan, ke mana Engkau pergi?" Para murid tidak memahami apa yang Yesus bicarakan ketika Ia mengatakan bahwa Ia akan pergi. Yesus menjawab, "Sekarang kamu tidak dapat mengikuti Aku ke mana Aku pergi, tetapi kamu akan mengikuti Aku kemudian." </w:t>
      </w:r>
    </w:p>
    <w:p>
      <w:pPr/>
      <w:r>
        <w:rPr>
          <w:lang w:val="id_ID" w:bidi="id_ID"/>
        </w:rPr>
      </w:r>
      <w:r>
        <w:rPr>
          <w:lang w:val="id_ID" w:bidi="id_ID"/>
        </w:rPr>
        <w:t>Petrus berkata kepada Yesus, "Tuhan, mengapa aku tidak dapat datang bersama Engkau sekarang? Aku akan menyerahkan hidupku untuk-Mu!" Petrus meminta informasi lebih lanjut kepada Yesus. Dia tidak memahami bahwa Yesus akan mati untuk membayar dosa-dosa dunia. Petrus berpikir bahwa ia harus dapat pergi bersama Yesus. Kemudian Petrus menegaskan kesiapannya untuk mati, atau menyerahkan nyawanya untuk Yesus. Dia tidak sedang membuat ramalan tentang mati demi Yesus, melainkan mengatakan bahwa dia bersedia mati demi Yesus atau atas nama Yesus.</w:t>
      </w:r>
    </w:p>
    <w:p>
      <w:pPr/>
      <w:r>
        <w:rPr>
          <w:lang w:val="id_ID" w:bidi="id_ID"/>
        </w:rPr>
      </w:r>
      <w:r>
        <w:rPr>
          <w:lang w:val="id_ID" w:bidi="id_ID"/>
        </w:rPr>
        <w:t xml:space="preserve">Yesus menjawab, "Kamu mengatakan bahwa kamu siap mati untuk Aku. Sesungguhnya, sesungguhnya Aku berkata kepadamu, sebelum ayam berkokok besok pagi, kamu akan menyangkal Aku tiga kali!" Yesus tahu bahwa kesungguhan Petrus kepadanya tidak sekuat yang diperkirakan Petrus. Ungkapan "Sesungguhnya, sesungguhnya Aku berkata kepadamu" memperkenalkan pernyataan penting dan berarti "perhatikan apa yang akan Aku katakan berikutnya." Yesus mengatakan bahwa pagi-pagi benar keesokan harinya, sebelum ayam berkokok, Petrus akan menyangkal Yesus tiga kali. </w:t>
      </w:r>
    </w:p>
    <w:p>
      <w:pPr/>
      <w:r>
        <w:rPr>
          <w:lang w:val="id_ID" w:bidi="id_ID"/>
        </w:rPr>
      </w:r>
      <w:r>
        <w:rPr>
          <w:lang w:val="id_ID" w:bidi="id_ID"/>
        </w:rPr>
        <w:t>Berhenti di sini dan diskusikan pertanyaan ini dalam kelompok: Ungkapan atau kata-kata apa yang Anda gunakan dalam bahasa Anda untuk menarik perhatian seseorang, ketika Anda ingin mengatakan sesuatu yang penting? Hentikan sebentar rekaman ini di sini.</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rekaman dari Yohanes 13:31–38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Kesebelas murid, yang disebut Yesus di sini sebagai "anak-anak kecil"</w:t>
      </w:r>
    </w:p>
    <w:p>
      <w:pPr>
        <w:pStyle w:val="ListBullet"/>
        <w:spacing w:line="240" w:lineRule="auto"/>
        <w:ind w:left="720"/>
      </w:pPr>
      <w:r>
        <w:rPr>
          <w:lang w:val="id_ID" w:bidi="id_ID"/>
        </w:rPr>
      </w:r>
      <w:r>
        <w:rPr>
          <w:lang w:val="id_ID" w:bidi="id_ID"/>
        </w:rPr>
        <w:t>Dan Simon Petrus</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alur, jalan cerita, dan urutan waktu dari perikop ini. Pastikan agar saat Anda memerankannya tidak ada bagian sulit atau penting yang terlewatkan. Bantulah satu sama lain untuk mengingat bagian-bagian perikop ini.</w:t>
      </w:r>
    </w:p>
    <w:p>
      <w:pPr/>
      <w:r>
        <w:rPr>
          <w:lang w:val="id_ID" w:bidi="id_ID"/>
        </w:rPr>
      </w:r>
      <w:r>
        <w:rPr>
          <w:lang w:val="id_ID" w:bidi="id_ID"/>
        </w:rPr>
        <w:t>Hentikan sebentar rekaman ini di sini dan peragakan perikop tersebut.</w:t>
      </w:r>
    </w:p>
    <w:p>
      <w:pPr/>
      <w:r>
        <w:rPr>
          <w:lang w:val="id_ID" w:bidi="id_ID"/>
        </w:rPr>
      </w:r>
      <w:r>
        <w:rPr>
          <w:lang w:val="id_ID" w:bidi="id_ID"/>
        </w:rPr>
        <w:t>Kelompok tersebut harus memperagakan perikop ini untuk kedua kalinya. Pada bagian-bagian tertentu dalam drama, berhenti sebentar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Setelah Yudas meninggalkan ruangan itu, Yesus mulai berbicara kepada para murid-Nya. Yesus berkata, "Sekarang orang-orang akan melihat kemuliaan Anak Manusia, dan Allah akan menerima kemuliaan dalam Anak Manusia." Yesus melanjutkan, "Dan karena Allah menerima kemuliaan karena Anak Manusia, Allah akan memuliakan Anak Manusia dalam diri-Nya. Dan Allah akan melakukannya segera."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"Kematian-Ku akan segera datang, tetapi ketika Aku mati orang-orang akan melihat kemuliaan-Ku! Dan ketika Bapa membangkitkan Aku kembali kepada kehidupan, mereka akan melihat kemuliaan-Ku lagi!" atau "Semua orang juga akan melihat betapa hebatnya Allah karena kematian-Ku dan Allah membangkitkan Aku untuk hidup kembali! Penderitaan-Ku tidak akan sia-sia," atau "Dan kemudian Bapa akan segera memuliakan Aku. Rencana Allah itu sempurna."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Yesus melanjutkan, sekarang menyapa para murid-Nya secara langsung dan pribadi, "Anak-anak-Ku, Aku akan bersama kalian hanya sebentar lagi saja. Dan seperti yang Aku katakan kepada para pemimpin Yahudi, kamu akan mencari Aku, tetapi kamu tidak akan dapat datang ke tempat Aku pergi."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 xml:space="preserve">Tanyakan kepada orang-orang yang berperan sebagai murid-murid Yesus, "Apa yang Anda rasakan atau pikirkan?" Orang tersebut mungkin menjawab hal-hal seperti, "Apa yang Yesus maksudkan? Ke mana Dia pergi sehingga kita tidak bisa pergi?" atau "Dia berbicara kepada kita dengan begitu banyak kasih. Dia menyebut kita anak-anak-Nya!" atau "Kami berharap Dia tidak akan pergi untuk waktu yang lama. Kita akan merindukan-Nya."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Yesus melanjutkan, "Aku memberikan perintah baru kepadamu: kasihilah satu sama lain. Sebagaimana Aku telah mengasihi kamu, demikian pula kamu harus mengasihi satu sama lain. Jika kamu mengasihi satu sama lain dengan cara ini, maka semua orang akan tahu bahwa kamu adalah murid-murid-Ku." </w:t>
      </w:r>
    </w:p>
    <w:p>
      <w:pPr/>
      <w:r>
        <w:rPr>
          <w:lang w:val="id_ID" w:bidi="id_ID"/>
        </w:rPr>
      </w:r>
      <w:r>
        <w:rPr>
          <w:lang w:val="id_ID" w:bidi="id_ID"/>
        </w:rPr>
        <w:t>Simon Petrus bertanya kepada Yesus, "Tuhan, ke mana Engkau pergi?" Yesus menjawab, "Kamu tidak dapat mengikuti Aku sekarang ke mana Aku pergi, tetapi kamu akan mengikuti Aku kemudian." Petrus berkata kepada Yesus, "Tuhan, mengapa aku tidak dapat datang bersama Engkau sekarang? Aku akan menyerahkan hidupku untuk-Mu!"</w:t>
      </w:r>
    </w:p>
    <w:p>
      <w:pPr/>
      <w:r>
        <w:rPr>
          <w:lang w:val="id_ID" w:bidi="id_ID"/>
        </w:rPr>
      </w:r>
      <w:r>
        <w:rPr>
          <w:lang w:val="id_ID" w:bidi="id_ID"/>
        </w:rPr>
        <w:t>Yesus menjawab, "Kamu mengatakan bahwa kamu siap mati untuk Aku. Sesungguhnya, sesungguhnya Aku berkata kepadamu, sebelum ayam berkokok besok pagi, kamu akan menyangkal Aku tiga kali!"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Petrus, "Apa yang Anda rasakan atau pikirkan?" Orang itu mungkin menjawab hal-hal seperti, "Aku akan pergi ke mana Tuhan pergi! Jika aku harus mati untuk-Nya, aku siap!" atau "Aku tidak akan pernah menyangkal Yesus! Bagaimana Tuhan dapat mengatakan hal ini tentang aku?" atau "Aku mengasihi Tuhan-ku. Dia adalah Mesias, Anak Allah."</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Yohanes 13:31–38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Setelah Ia keluar, Yesus berkata, "Sekarang </w:t>
      </w:r>
      <w:r>
        <w:rPr>
          <w:b/>
          <w:lang w:val="id_ID" w:bidi="id_ID"/>
        </w:rPr>
        <w:t>Anak Manusia</w:t>
      </w:r>
      <w:r>
        <w:rPr>
          <w:lang w:val="id_ID" w:bidi="id_ID"/>
        </w:rPr>
        <w:t xml:space="preserve"> dimuliakan, dan Allah </w:t>
      </w:r>
      <w:r>
        <w:rPr>
          <w:b/>
          <w:lang w:val="id_ID" w:bidi="id_ID"/>
        </w:rPr>
        <w:t>dimuliakan</w:t>
      </w:r>
      <w:r>
        <w:rPr>
          <w:lang w:val="id_ID" w:bidi="id_ID"/>
        </w:rPr>
        <w:t xml:space="preserve"> di dalam Dia."</w:t>
      </w:r>
    </w:p>
    <w:p>
      <w:pPr/>
      <w:r>
        <w:rPr>
          <w:lang w:val="id_ID" w:bidi="id_ID"/>
        </w:rPr>
      </w:r>
      <w:r>
        <w:rPr>
          <w:lang w:val="id_ID" w:bidi="id_ID"/>
        </w:rPr>
        <w:t xml:space="preserve">Gunakan kata atau ungkapan yang sama untuk </w:t>
      </w:r>
      <w:r>
        <w:rPr>
          <w:b/>
          <w:lang w:val="id_ID" w:bidi="id_ID"/>
        </w:rPr>
        <w:t>Anak Manusia</w:t>
      </w:r>
      <w:r>
        <w:rPr>
          <w:lang w:val="id_ID" w:bidi="id_ID"/>
        </w:rPr>
        <w:t xml:space="preserve"> seperti yang Anda gunakan pada perikop sebelumnya. Untuk informasi lebih lanjut tentang </w:t>
      </w:r>
      <w:r>
        <w:rPr>
          <w:lang w:val="id_ID" w:bidi="id_ID"/>
        </w:rPr>
        <w:t>Anak Manusia</w:t>
      </w:r>
      <w:r>
        <w:rPr>
          <w:lang w:val="id_ID" w:bidi="id_ID"/>
        </w:rPr>
        <w:t>, lihat Daftar Kata Utama.</w:t>
      </w:r>
    </w:p>
    <w:p>
      <w:pPr/>
      <w:r>
        <w:rPr>
          <w:lang w:val="id_ID" w:bidi="id_ID"/>
        </w:rPr>
      </w:r>
      <w:r>
        <w:rPr>
          <w:lang w:val="id_ID" w:bidi="id_ID"/>
        </w:rPr>
        <w:t xml:space="preserve">Gunakan kata atau ungkapan yang sama untuk </w:t>
      </w:r>
      <w:r>
        <w:rPr>
          <w:b/>
          <w:lang w:val="id_ID" w:bidi="id_ID"/>
        </w:rPr>
        <w:t>memuliakan</w:t>
      </w:r>
      <w:r>
        <w:rPr>
          <w:lang w:val="id_ID" w:bidi="id_ID"/>
        </w:rPr>
        <w:t xml:space="preserve"> seperti yang Anda gunakan pada perikop sebelumnya. Untuk informasi lebih lanjut tentang </w:t>
      </w:r>
      <w:r>
        <w:rPr>
          <w:lang w:val="id_ID" w:bidi="id_ID"/>
        </w:rPr>
        <w:t>memuliakan</w:t>
      </w:r>
      <w:r>
        <w:rPr>
          <w:lang w:val="id_ID" w:bidi="id_ID"/>
        </w:rPr>
        <w:t>, lihat Daftar Kata Utama.</w:t>
      </w:r>
    </w:p>
    <w:p>
      <w:pPr/>
      <w:r>
        <w:rPr>
          <w:lang w:val="id_ID" w:bidi="id_ID"/>
        </w:rPr>
      </w:r>
      <w:r>
        <w:rPr>
          <w:lang w:val="id_ID" w:bidi="id_ID"/>
        </w:rPr>
        <w:t xml:space="preserve">Yesus berkata, "Anak-anak, tinggal sebentar lagi Aku bersama kamu." Kamu akan mencari Aku, dan seperti yang Aku katakan kepada </w:t>
      </w:r>
      <w:r>
        <w:rPr>
          <w:b/>
          <w:lang w:val="id_ID" w:bidi="id_ID"/>
        </w:rPr>
        <w:t>orang-orang Yahudi</w:t>
      </w:r>
      <w:r>
        <w:rPr>
          <w:lang w:val="id_ID" w:bidi="id_ID"/>
        </w:rPr>
        <w:t xml:space="preserve">, demikian pula sekarang Aku juga berkata kepadamu, 'Ke mana Aku pergi kamu tidak dapat datang.'" Yohanes biasanya menggunakan istilah orang Yahudi untuk merujuk pada para pemimpin agama Yahudi. Gunakan kata atau ungkapan yang sama untuk orang Yahudi seperti yang Anda gunakan pada perikop sebelumnya. Untuk petunjuk lebih lanjut tentang </w:t>
      </w:r>
      <w:r>
        <w:rPr>
          <w:lang w:val="id_ID" w:bidi="id_ID"/>
        </w:rPr>
        <w:t>Yahudi</w:t>
      </w:r>
      <w:r>
        <w:rPr>
          <w:lang w:val="id_ID" w:bidi="id_ID"/>
        </w:rPr>
        <w:t xml:space="preserve">, lihat di Daftar Kata Utama. </w:t>
      </w:r>
    </w:p>
    <w:p>
      <w:pPr/>
      <w:r>
        <w:rPr>
          <w:lang w:val="id_ID" w:bidi="id_ID"/>
        </w:rPr>
      </w:r>
      <w:r>
        <w:rPr>
          <w:lang w:val="id_ID" w:bidi="id_ID"/>
        </w:rPr>
        <w:t xml:space="preserve">Yesus mengatakan bahwa dengan murid-murid-Nya saling mengasihi, semua orang akan tahu bahwa mereka adalah </w:t>
      </w:r>
      <w:r>
        <w:rPr>
          <w:b/>
          <w:lang w:val="id_ID" w:bidi="id_ID"/>
        </w:rPr>
        <w:t>murid-murid</w:t>
      </w:r>
      <w:r>
        <w:rPr>
          <w:lang w:val="id_ID" w:bidi="id_ID"/>
        </w:rPr>
        <w:t xml:space="preserve">-Nya. Gunakan kata atau sebutan yang sama untuk murid-murid seperti yang Anda pakai pada kisah sebelumnya. Untuk informasi lebih lanjut tentang </w:t>
      </w:r>
      <w:r>
        <w:rPr>
          <w:lang w:val="id_ID" w:bidi="id_ID"/>
        </w:rPr>
        <w:t>murid-murid</w:t>
      </w:r>
      <w:r>
        <w:rPr>
          <w:lang w:val="id_ID" w:bidi="id_ID"/>
        </w:rPr>
        <w:t>, lihat Daftar Kata Utama.</w:t>
      </w:r>
    </w:p>
    <w:p>
      <w:pPr/>
      <w:r>
        <w:rPr>
          <w:lang w:val="id_ID" w:bidi="id_ID"/>
        </w:rPr>
      </w:r>
      <w:r>
        <w:rPr>
          <w:lang w:val="id_ID" w:bidi="id_ID"/>
        </w:rPr>
        <w:t>Kemudian Simon Petrus berkata kepada-Nya, "</w:t>
      </w:r>
      <w:r>
        <w:rPr>
          <w:b/>
          <w:lang w:val="id_ID" w:bidi="id_ID"/>
        </w:rPr>
        <w:t>Tuhan</w:t>
      </w:r>
      <w:r>
        <w:rPr>
          <w:lang w:val="id_ID" w:bidi="id_ID"/>
        </w:rPr>
        <w:t xml:space="preserve">, ke mana Engkau pergi?" Gunakan kata atau frasa yang sama untuk Tuhan seperti yang Anda gunakan pada perikop sebelumnya. Untuk informasi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Kemudian dalam kisah tersebut Yesus berkata kepada Simon Petrus, Sesungguhnya, Aku berkata kepadamu, </w:t>
      </w:r>
      <w:r>
        <w:rPr>
          <w:b/>
          <w:lang w:val="id_ID" w:bidi="id_ID"/>
        </w:rPr>
        <w:t>ayam jantan</w:t>
      </w:r>
      <w:r>
        <w:rPr>
          <w:lang w:val="id_ID" w:bidi="id_ID"/>
        </w:rPr>
        <w:t xml:space="preserve"> tidak akan </w:t>
      </w:r>
      <w:r>
        <w:rPr>
          <w:b/>
          <w:lang w:val="id_ID" w:bidi="id_ID"/>
        </w:rPr>
        <w:t>berkokok</w:t>
      </w:r>
      <w:r>
        <w:rPr>
          <w:lang w:val="id_ID" w:bidi="id_ID"/>
        </w:rPr>
        <w:t xml:space="preserve"> sampai kamu menyangkal Aku tiga kali. Ayam jago adalah ayam jantan. Berkokok menggambarkan suara nyaring dari seekor ayam jantan di pagi hari.</w:t>
      </w:r>
    </w:p>
    <w:p>
      <w:pPr/>
      <w:r>
        <w:rPr>
          <w:lang w:val="id_ID" w:bidi="id_ID"/>
        </w:rPr>
      </w:r>
      <w:r>
        <w:rPr>
          <w:lang w:val="id_ID" w:bidi="id_ID"/>
        </w:rPr>
        <w:t xml:space="preserve">Berhenti di sini dan secara berkelompok lihatlah foto seekor </w:t>
      </w:r>
      <w:r>
        <w:rPr>
          <w:lang w:val="id_ID" w:bidi="id_ID"/>
        </w:rPr>
        <w:t>ayam jantan</w:t>
      </w:r>
      <w:r>
        <w:rPr>
          <w:lang w:val="id_ID" w:bidi="id_ID"/>
        </w:rPr>
        <w:t xml:space="preserve"> dan saksikan video atau dengarkan suara seekor </w:t>
      </w:r>
      <w:r>
        <w:rPr>
          <w:lang w:val="id_ID" w:bidi="id_ID"/>
        </w:rPr>
        <w:t>ayam jantan yang berkokok</w:t>
      </w:r>
      <w:r>
        <w:rPr>
          <w:lang w:val="id_ID" w:bidi="id_ID"/>
        </w:rPr>
        <w:t>. Hentikan sebentar rekaman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perikop ini dalam terjemahan yang paling mudah dimengerti.</w:t>
      </w:r>
    </w:p>
    <w:p>
      <w:pPr/>
      <w:r>
        <w:rPr>
          <w:lang w:val="id_ID" w:bidi="id_ID"/>
        </w:rPr>
      </w:r>
      <w:r>
        <w:rPr>
          <w:lang w:val="id_ID" w:bidi="id_ID"/>
        </w:rPr>
        <w:t>Dalam sesi ini, ceritakan kembali perikop ini, secara berkelompok, dalam bahasa Anda masing-masing.</w:t>
      </w:r>
    </w:p>
    <w:p>
      <w:pPr/>
      <w:r>
        <w:rPr>
          <w:lang w:val="id_ID" w:bidi="id_ID"/>
        </w:rPr>
      </w:r>
      <w:r>
        <w:rPr>
          <w:lang w:val="id_ID" w:bidi="id_ID"/>
        </w:rPr>
        <w:t>Pertama, seluruh kelompok harus berlatih menceritakan perikop itu dalam bahasa Anda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berhenti sejenak. Anggota kelompok lain harus menceritakan bagian selanjutnya dari perikop itu dan berhenti sejenak. Lakukan hal ini sampai kelompok itu telah menceritakan kembali semua ayat-ayat tersebut. Dalam tahap ini seluruh anggota kelompok dapat saling mengoreksi. Hentikan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perikop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14:1–14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14:1–14 dan simpanlah dalam hati kalian.</w:t>
      </w:r>
    </w:p>
    <w:p>
      <w:pPr/>
      <w:r>
        <w:rPr>
          <w:lang w:val="id_ID" w:bidi="id_ID"/>
        </w:rPr>
      </w:r>
      <w:r>
        <w:rPr>
          <w:lang w:val="id_ID" w:bidi="id_ID"/>
        </w:rPr>
        <w:t>Dengarkan versi audio dari Yohanes 14:1–14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suara dari Yohanes 14:1–14 dalam terjemahan yang paling mudah dimengerti.</w:t>
      </w:r>
    </w:p>
    <w:p>
      <w:pPr/>
      <w:r>
        <w:rPr>
          <w:lang w:val="id_ID" w:bidi="id_ID"/>
        </w:rPr>
      </w:r>
      <w:r>
        <w:rPr>
          <w:lang w:val="id_ID" w:bidi="id_ID"/>
        </w:rPr>
        <w:t>Dalam perikop sebelumnya, Yesus mengatakan kepada Petrus bahwa Petrus akan menyangkal bahwa ia mengenal-Nya. Petrus kesal dan khawatir tentang apa yang Yesus katakan. Yesus mengatakan kepada para murid bahwa Ia akan meninggalkan mereka. Para murid merasa gelisah dan bingung. Yesus tahu bagaimana perasaan para murid. Dalam perikop ini, Yesus berbicara kepada semua murid-Nya. Yesus sedang mempersiapkan para murid untuk saat Ia akan mati. Yesus ingin meyakinkan para murid-Nya.</w:t>
      </w:r>
    </w:p>
    <w:p>
      <w:pPr/>
      <w:r>
        <w:rPr>
          <w:lang w:val="id_ID" w:bidi="id_ID"/>
        </w:rPr>
      </w:r>
      <w:r>
        <w:rPr>
          <w:lang w:val="id_ID" w:bidi="id_ID"/>
        </w:rPr>
        <w:t>Yesus tahu bahwa para murid-Nya kesal karena Ia meninggalkan mereka. Yesus berbicara kepada mereka semua ketika Dia berkata, "Jangan biarkan hati kalian gelisah." Ini adalah perintah untuk berhenti khawatir dan merasa damai. Ingatlah bahwa dalam budaya Yahudi, hati adalah tempat perasaan dan keputusan seseorang terjadi. Para murid tahu bahwa Yesus akan mati, sehingga bisa dimengerti bahwa mereka cemas dan khawatir.</w:t>
      </w:r>
    </w:p>
    <w:p>
      <w:pPr/>
      <w:r>
        <w:rPr>
          <w:lang w:val="id_ID" w:bidi="id_ID"/>
        </w:rPr>
      </w:r>
      <w:r>
        <w:rPr>
          <w:lang w:val="id_ID" w:bidi="id_ID"/>
        </w:rPr>
        <w:t>Berhenti di sini dan diskusikan pertanyaan ini dalam kelompok: Ceritakan kisah tentang saat ketika Anda atau seseorang yang Anda kenal merasa khawatir. Bagaimana orang lain menyadari bahwa Anda khawatir? Bagaimana Anda dapat mendorong sekelompok orang untuk tidak khawatir bahkan jika mereka berada dalam situasi yang merepotkan? Jeda rekaman di sini.</w:t>
      </w:r>
    </w:p>
    <w:p>
      <w:pPr/>
      <w:r>
        <w:rPr>
          <w:lang w:val="id_ID" w:bidi="id_ID"/>
        </w:rPr>
      </w:r>
      <w:r>
        <w:rPr>
          <w:lang w:val="id_ID" w:bidi="id_ID"/>
        </w:rPr>
        <w:t>Yesus melanjutkan, "Percayalah kepada Allah, percayalah kepada-Ku." Yesus mengatakan kepada para murid-Nya untuk percaya kepada Allah dan percaya kepada Yesus, daripada menjadi gelisah. Sama seperti dalam perikop sebelumnya, Yohanes menekankan hubungan antara percaya kepada Allah dan percaya kepada Yesus. Orang-orang yang percaya kepada Allah juga perlu percaya kepada Yesus. Yesus adalah Anak Allah yang dijanjikan. Oleh karena itu orang-orang dapat mengenal Allah dengan percaya kepada Yesus dan percaya kepada semua yang Yesus katakan dan lakukan.</w:t>
      </w:r>
    </w:p>
    <w:p>
      <w:pPr/>
      <w:r>
        <w:rPr>
          <w:lang w:val="id_ID" w:bidi="id_ID"/>
        </w:rPr>
      </w:r>
      <w:r>
        <w:rPr>
          <w:lang w:val="id_ID" w:bidi="id_ID"/>
        </w:rPr>
        <w:t>Yesus kemudian menggambarkan harapan surga kepada para murid-Nya. Yesus mengatakan bahwa rumah Bapa-Nya, atau surga, tempat di mana Allah tinggal, memiliki banyak kamar atau tempat untuk tinggal. Ini adalah gambaran yang berarti bahwa di surga ada cukup ruang untuk semua orang yang percaya kepada Yesus. Allah menyediakan tempat ini. Pertanyaan yang diajukan Yesus tidak memerlukan jawaban.</w:t>
      </w:r>
    </w:p>
    <w:p>
      <w:pPr/>
      <w:r>
        <w:rPr>
          <w:lang w:val="id_ID" w:bidi="id_ID"/>
        </w:rPr>
      </w:r>
      <w:r>
        <w:rPr>
          <w:lang w:val="id_ID" w:bidi="id_ID"/>
        </w:rPr>
        <w:t>Berhenti di sini dan diskusikan pertanyaan ini secara berkelompok: Dalam bahasa Anda, bagaimana Anda menggambarkan tempat di mana seseorang tinggal yang aman, serta merupakan tempat untuk beristirahat? Apa yang akan Anda katakan untuk menunjukkan bahwa ada cukup tempat ini untuk semua orang? Jeda rekaman di sini.</w:t>
      </w:r>
    </w:p>
    <w:p>
      <w:pPr/>
      <w:r>
        <w:rPr>
          <w:lang w:val="id_ID" w:bidi="id_ID"/>
        </w:rPr>
      </w:r>
      <w:r>
        <w:rPr>
          <w:lang w:val="id_ID" w:bidi="id_ID"/>
        </w:rPr>
        <w:t>Yesus melanjutkan, "Dan jika Aku pergi dan menyiapkan tempat bagimu," yang berarti ketika atau setelah Yesus pergi dan menyiapkan tempat bagi mereka, Dia akan kembali membawa mereka agar dapat bersama-Nya. Ini berarti bahwa Yesus akan menyiapkan tempat untuk setiap orang, tidak ada pilihan bagi-Nya untuk tidak pergi. Setelah Yesus menyiapkan tempat, ada kepastian bahwa Yesus kemudian akan kembali kepada para pengikut-Nya. Para pengikut Yesus kemudian akan dapat bersama Yesus selamanya. Yesus merujuk pada kedatangan-Nya yang kedua kali, atau kembali ke Bumi. Yesus mengatakan kepada para murid-Nya bahwa mereka tahu arah, atau jalur, untuk sampai ke rumah Bapa-Nya. "Arah" dapat dipahami sebagai "jalur" atau "jalan." Tidak ada rincian tentang seperti apa tempat yang Yesus siapkan itu, tetapi cukup untuk mengetahui bahwa itu akan bersama Yesus.</w:t>
      </w:r>
    </w:p>
    <w:p>
      <w:pPr/>
      <w:r>
        <w:rPr>
          <w:lang w:val="id_ID" w:bidi="id_ID"/>
        </w:rPr>
      </w:r>
      <w:r>
        <w:rPr>
          <w:lang w:val="id_ID" w:bidi="id_ID"/>
        </w:rPr>
        <w:t>Berhenti di sini dan diskusikan pertanyaan ini dengan kelompok Anda: Gambaran "tempat bagimu" berarti bahwa akan ada cukup ruang bagi semua pengikut Yesus untuk memiliki tempat tinggal tetap untuk bersama Yesus selamanya. Dalam budaya Anda, bagaimana Anda menggambarkan tempat-tempat yang memiliki cukup ruang bagi semua orang untuk tinggal selamanya? Hentikan sebentar rekaman suara di sini.</w:t>
      </w:r>
    </w:p>
    <w:p>
      <w:pPr/>
      <w:r>
        <w:rPr>
          <w:lang w:val="id_ID" w:bidi="id_ID"/>
        </w:rPr>
      </w:r>
      <w:r>
        <w:rPr>
          <w:lang w:val="id_ID" w:bidi="id_ID"/>
        </w:rPr>
        <w:t>Tomas, yang adalah salah satu murid Yesus, tidak memahami apa yang baru saja Yesus katakan. Tomas cukup jujur untuk bertanya kepada Yesus. Tomas ingin Yesus menjelaskan dengan tepat bagaimana mereka akan sampai ke tempat yang Yesus tuju. Tomas menyebut Yesus "Tuhan," yang berarti tuan. Tomas kemudian berkata kepada Yesus bahwa mereka tidak tahu ke mana Yesus pergi. Dalam perikop sebelumnya, Tomas mendengar Yesus memberi tahu Petrus bahwa ia tidak dapat pergi bersama-Nya sekarang tetapi akan mengikuti-Nya nanti. Tomas ingin Yesus menjelaskan apa yang dimaksudkan-Nya. Tomas bertanya, "Bagaimana kita dapat mengetahui jalan?" Yesus baru saja mengatakan kepada mereka, "Kamu tahu jalan yang Aku tuju."</w:t>
      </w:r>
    </w:p>
    <w:p>
      <w:pPr/>
      <w:r>
        <w:rPr>
          <w:lang w:val="id_ID" w:bidi="id_ID"/>
        </w:rPr>
      </w:r>
      <w:r>
        <w:rPr>
          <w:lang w:val="id_ID" w:bidi="id_ID"/>
        </w:rPr>
        <w:t>Berhenti di sini dan ceritakan kisah tentang saat seseorang berpikir bahwa mereka telah menjelaskan sesuatu kepada Anda, tetapi Anda tidak mengerti. Hentikan sebentar rekaman suara di sini.</w:t>
      </w:r>
    </w:p>
    <w:p>
      <w:pPr/>
      <w:r>
        <w:rPr>
          <w:lang w:val="id_ID" w:bidi="id_ID"/>
        </w:rPr>
      </w:r>
      <w:r>
        <w:rPr>
          <w:lang w:val="id_ID" w:bidi="id_ID"/>
        </w:rPr>
        <w:t xml:space="preserve">Yesus berkata, "Aku adalah jalan, kebenaran, dan kehidupan." Kata-kata "Aku" penting. Kata-kata ini mengingatkan para pendengar Yahudi tentang nama Allah dalam Perjanjian Lama. Allah mengatakan kepada Musa bahwa nama-Nya adalah "Aku." Ketika Yesus mengatakan "Aku," Ia mengatakan bahwa Ia adalah Allah. </w:t>
      </w:r>
    </w:p>
    <w:p>
      <w:pPr/>
      <w:r>
        <w:rPr>
          <w:lang w:val="id_ID" w:bidi="id_ID"/>
        </w:rPr>
      </w:r>
      <w:r>
        <w:rPr>
          <w:lang w:val="id_ID" w:bidi="id_ID"/>
        </w:rPr>
        <w:t>Yesus mengatakan kepada Tomas bahwa Yesus adalah jalan kepada Allah. Yesus menunjukkan bahwa Ia adalah jalan untuk mengenal Allah sepenuhnya. Dengan mengenal Yesus, siapa pun juga dapat mengenal Allah. Yesus mengingatkan para murid bahwa Ia adalah Juru Selamat yang dijanjikan.</w:t>
      </w:r>
    </w:p>
    <w:p>
      <w:pPr/>
      <w:r>
        <w:rPr>
          <w:lang w:val="id_ID" w:bidi="id_ID"/>
        </w:rPr>
      </w:r>
      <w:r>
        <w:rPr>
          <w:lang w:val="id_ID" w:bidi="id_ID"/>
        </w:rPr>
        <w:t>Ketika Yesus mengatakan bahwa Ia adalah "kebenaran," Yesus mengatakan bahwa Ia benar-benar dapat dipercaya dan dapat diandalkan. Yesus mengungkapkan siapa Allah itu. Yesus membawa kebenaran.</w:t>
      </w:r>
    </w:p>
    <w:p>
      <w:pPr/>
      <w:r>
        <w:rPr>
          <w:lang w:val="id_ID" w:bidi="id_ID"/>
        </w:rPr>
      </w:r>
      <w:r>
        <w:rPr>
          <w:lang w:val="id_ID" w:bidi="id_ID"/>
        </w:rPr>
        <w:t>Yesus juga mengatakan bahwa Ia adalah "kehidupan." Yesus bermaksud bahwa Dia adalah satu-satunya yang dapat memberikan kehidupan kepada orang-orang, kehidupan kekal. Yesus mengatakan bahwa tidak ada seorang pun yang akan dapat datang kepada Bapa, kepada Allah, kecuali dengan mengenal dan percaya kepada-Nya. Yesus adalah jalan untuk mengetahui kebenaran tentang Allah, dan memiliki kehidupan kekal bersama Yesus dan dengan Bapa-Nya.</w:t>
      </w:r>
    </w:p>
    <w:p>
      <w:pPr/>
      <w:r>
        <w:rPr>
          <w:lang w:val="id_ID" w:bidi="id_ID"/>
        </w:rPr>
      </w:r>
      <w:r>
        <w:rPr>
          <w:lang w:val="id_ID" w:bidi="id_ID"/>
        </w:rPr>
        <w:t>Yesus mengatakan bahwa satu-satunya cara untuk mengenal Allah dan memiliki hubungan dengan Allah adalah percaya kepada Yesus.</w:t>
      </w:r>
    </w:p>
    <w:p>
      <w:pPr/>
      <w:r>
        <w:rPr>
          <w:lang w:val="id_ID" w:bidi="id_ID"/>
        </w:rPr>
      </w:r>
      <w:r>
        <w:rPr>
          <w:lang w:val="id_ID" w:bidi="id_ID"/>
        </w:rPr>
        <w:t>Berhenti di sini dan diskusikan pertanyaan ini dengan kelompok Anda: Menurut Anda, mengapa Yesus menggambarkan diri-Nya sebagai "jalan, kebenaran, dan kehidupan"? Hentikan sebentar rekaman suara di sini.</w:t>
      </w:r>
    </w:p>
    <w:p>
      <w:pPr/>
      <w:r>
        <w:rPr>
          <w:lang w:val="id_ID" w:bidi="id_ID"/>
        </w:rPr>
      </w:r>
      <w:r>
        <w:rPr>
          <w:lang w:val="id_ID" w:bidi="id_ID"/>
        </w:rPr>
        <w:t>Setelah menanggapi pertanyaan Tomas, Yesus mengatakan kepada semua murid, "Jika kamu benar-benar mengenal Aku, kamu juga akan mengenal Bapa-Ku." Pernyataan ini bisa berupa janji ataupun teguran kecil. Kebanyakan ahli komentar percaya bahwa kita harus membaca kalimat ini sebagai janji dari Yesus bahwa jika para murid mengenal-Nya, mereka juga dapat mengenal Allah.</w:t>
      </w:r>
    </w:p>
    <w:p>
      <w:pPr/>
      <w:r>
        <w:rPr>
          <w:lang w:val="id_ID" w:bidi="id_ID"/>
        </w:rPr>
      </w:r>
      <w:r>
        <w:rPr>
          <w:lang w:val="id_ID" w:bidi="id_ID"/>
        </w:rPr>
        <w:t>Berhenti di sini dan ceritakan kisah tentang saat Anda mulai mengenal seseorang. Jelaskan hal-hal seperti apa yang Anda bicarakan sebelum Anda dapat mengatakan bahwa Anda benar-benar "mengenal mereka." Hentikan sebentar rekaman suara di sini.</w:t>
      </w:r>
    </w:p>
    <w:p>
      <w:pPr/>
      <w:r>
        <w:rPr>
          <w:lang w:val="id_ID" w:bidi="id_ID"/>
        </w:rPr>
      </w:r>
      <w:r>
        <w:rPr>
          <w:lang w:val="id_ID" w:bidi="id_ID"/>
        </w:rPr>
        <w:t>Yesus kemudian berkata, "Mulai sekarang, kamu memang mengenal-Nya dan telah melihat-Nya."</w:t>
      </w:r>
    </w:p>
    <w:p>
      <w:pPr/>
      <w:r>
        <w:rPr>
          <w:lang w:val="id_ID" w:bidi="id_ID"/>
        </w:rPr>
      </w:r>
      <w:r>
        <w:rPr>
          <w:lang w:val="id_ID" w:bidi="id_ID"/>
        </w:rPr>
        <w:t>"Mulai sekarang" merujuk pada waktu setelah Yesus meninggal. Para murid akan mengenal dan memahami sepenuhnya siapa Yesus: Juru Selamat yang dijanjikan dan Anak Allah. Para murid tidak akan benar-benar dapat melihat Allah dengan mata mereka. Namun, mengenal Yesus sepenuhnya berarti "melihat atau memahami Allah," mengenal-Nya dan memahami bagaimana Allah bekerja di dunia dan dalam kehidupan orang-orang. Dalam kitab suci, orang-orang tidak akan mengaku mengenal Allah. Yesus sedang mengubah hal ini. Dengan benar-benar mengenal Yesus, orang-orang dapat benar-benar mengenal Allah.</w:t>
      </w:r>
    </w:p>
    <w:p>
      <w:pPr/>
      <w:r>
        <w:rPr>
          <w:lang w:val="id_ID" w:bidi="id_ID"/>
        </w:rPr>
      </w:r>
      <w:r>
        <w:rPr>
          <w:lang w:val="id_ID" w:bidi="id_ID"/>
        </w:rPr>
        <w:t>Berhenti di sini dan diskusikan pertanyaan ini dengan kelompok Anda: Dalam budaya Anda, berikan contoh orang-orang yang Anda kenal dan orang-orang yang Anda kenal "tentang mereka." Apakah perbedaannya? Hentikan sebentar rekaman suara di sini.</w:t>
      </w:r>
    </w:p>
    <w:p>
      <w:pPr/>
      <w:r>
        <w:rPr>
          <w:lang w:val="id_ID" w:bidi="id_ID"/>
        </w:rPr>
      </w:r>
      <w:r>
        <w:rPr>
          <w:lang w:val="id_ID" w:bidi="id_ID"/>
        </w:rPr>
        <w:t>Filipus, salah satu murid, meminta Yesus untuk menunjukkan kepada mereka Bapa. Filipus meminta untuk melihat Allah Bapa dengan matanya. Filipus mengatakan bahwa begitu mereka telah melihat Allah Bapa dengan mata mereka sendiri, mereka akan puas dan tidak perlu meminta hal lain. Seiring berlanjutnya percakapan, Yesus menggunakan pertanyaan ini untuk menunjukkan hubungan yang sangat dekat antara diri-Nya dan Bapa. Jawaban Yesus cukup mengejutkan. Yesus sedikit menegur Filipus, mengingatkan Filipus bahwa ia telah menghabiskan cukup banyak waktu—mungkin 3 tahun terakhir—bersama Yesus. Yesus mengatakan bahwa melihat diri-Nya, percaya kepada Yesus, berarti melihat dan mengenal Bapa. Ini berarti bahwa Yesus mengungkapkan siapa Allah Bapa. Yesus kemudian berkata, "Tidakkah kamu percaya bahwa Aku di dalam Bapa dan Bapa di dalam Aku?" Ini adalah kedua kalinya Yesus mengatakan bahwa Dia satu dengan Bapa dan Bapa adalah satu dengan-Nya. Mereka bersama dan terkait; mereka adalah satu. Kali ini Yesus membuat pernyataan kepada teman-teman dekat-Nya, yang seharusnya mengenal-Nya dengan baik.</w:t>
      </w:r>
    </w:p>
    <w:p>
      <w:pPr/>
      <w:r>
        <w:rPr>
          <w:lang w:val="id_ID" w:bidi="id_ID"/>
        </w:rPr>
      </w:r>
      <w:r>
        <w:rPr>
          <w:lang w:val="id_ID" w:bidi="id_ID"/>
        </w:rPr>
        <w:t>Yesus kemudian menjelaskan bahwa apa yang Ia katakan berasal dari apa yang dilakukan Bapa. Bapa sedang bertindak, dan Yesus mengatakan apa yang sedang dilakukan Bapa. Yesus tidak bertindak atas diri-Nya sendiri, hanya melakukan apa yang dilakukan Bapa. Apa yang Yesus katakan dan lakukan menunjukkan bagaimana sosok Bapa itu.</w:t>
      </w:r>
    </w:p>
    <w:p>
      <w:pPr/>
      <w:r>
        <w:rPr>
          <w:lang w:val="id_ID" w:bidi="id_ID"/>
        </w:rPr>
      </w:r>
      <w:r>
        <w:rPr>
          <w:lang w:val="id_ID" w:bidi="id_ID"/>
        </w:rPr>
        <w:t>Berhenti di sini dan mainkan permainan ini. Bentuklah kelompok berpasangan. Cari tali atau sesuatu yang dapat Anda gunakan sebagai pengikat. Berdirilah di samping pasangan Anda dan ikat kaki bagian tengah Anda menjadi satu. Orang yang berdiri di sebelah kanan mengikat kaki kirinya ke kaki kanan orang yang berdiri di sebelah kiri. Sekarang cobalah dan berjalan sebagai satu tim. Lihat apakah Anda dapat bekerja sama sebagai satu kesatuan. Hentikan sebentar rekaman suara di sini.</w:t>
      </w:r>
    </w:p>
    <w:p>
      <w:pPr/>
      <w:r>
        <w:rPr>
          <w:lang w:val="id_ID" w:bidi="id_ID"/>
        </w:rPr>
      </w:r>
      <w:r>
        <w:rPr>
          <w:lang w:val="id_ID" w:bidi="id_ID"/>
        </w:rPr>
        <w:t>Yesus mengulangi pernyataan itu, "Percayalah kepada-Ku ketika Aku mengatakan bahwa Aku berada di dalam Bapa dan Bapa di dalam Aku; atau setidaknya percayalah kepada bukti dari pekerjaan-pekerjaan itu sendiri." Yesus mengatakan kepada para murid untuk "percaya kepada-Ku," ini berarti mengimani atau percaya kepada apa yang Dia katakan. Yesus lebih suka para murid percaya kepada-Nya karena apa yang Ia katakan, tetapi jika mereka melihat mujizat dan percaya kepada-Nya, maka itu lebih baik daripada tidak percaya sama sekali.</w:t>
      </w:r>
    </w:p>
    <w:p>
      <w:pPr/>
      <w:r>
        <w:rPr>
          <w:lang w:val="id_ID" w:bidi="id_ID"/>
        </w:rPr>
      </w:r>
      <w:r>
        <w:rPr>
          <w:lang w:val="id_ID" w:bidi="id_ID"/>
        </w:rPr>
        <w:t>Kemudian Yesus mengatakan kepada para murid-Nya sesuatu yang sangat penting. Para murid tahu bahwa mereka perlu memberikan perhatian khusus. Yesus mengatakan bahwa siapa pun yang membuat keputusan pribadi untuk mengikut dan percaya kepada Yesus tidak hanya akan melakukan apa yang telah Dia lakukan selama ini, tetapi akan melakukan hal-hal yang bahkan lebih besar lagi. Ketika Yesus pergi untuk bersama Allah Bapa, Ia akan mengutus Roh Kudus kepada para pengikut-Nya. Roh Kudus akan memberikan mereka kuasa untuk berbicara kepada orang-orang di mana saja tentang Yesus. Roh Kudus juga akan memampukan mereka untuk melakukan mujizat. Yesus tidak bermaksud bahwa mereka akan melakukan mujizat yang lebih mengesankan daripada yang Dia lakukan. Yesus mungkin bermaksud bahwa mereka akan melakukan jenis mujizat yang sama, tetapi di seluruh dunia.</w:t>
      </w:r>
    </w:p>
    <w:p>
      <w:pPr/>
      <w:r>
        <w:rPr>
          <w:lang w:val="id_ID" w:bidi="id_ID"/>
        </w:rPr>
      </w:r>
      <w:r>
        <w:rPr>
          <w:lang w:val="id_ID" w:bidi="id_ID"/>
        </w:rPr>
        <w:t>Berhenti di sini dan ceritakan kisah tentang saat Anda mengajarkan keterampilan kepada seseorang, dan mereka menjadi lebih baik dalam hal itu daripada Anda! Mungkin itu memanggang, berkebun, membangun sesuatu, dll.</w:t>
      </w:r>
    </w:p>
    <w:p>
      <w:pPr/>
      <w:r>
        <w:rPr>
          <w:lang w:val="id_ID" w:bidi="id_ID"/>
        </w:rPr>
      </w:r>
      <w:r>
        <w:rPr>
          <w:lang w:val="id_ID" w:bidi="id_ID"/>
        </w:rPr>
        <w:t>Berhenti di sini dan diskusikan pertanyaan ini dengan kelompok Anda: Dalam budaya Anda, bagaimana perasaan Anda jika orang yang lebih muda atau seseorang yang tidak penting melakukan hal-hal yang lebih banyak atau "lebih besar" daripada pemimpin atau penatua? Hentikan sebentar rekaman suara di sini.</w:t>
      </w:r>
    </w:p>
    <w:p>
      <w:pPr/>
      <w:r>
        <w:rPr>
          <w:lang w:val="id_ID" w:bidi="id_ID"/>
        </w:rPr>
      </w:r>
      <w:r>
        <w:rPr>
          <w:lang w:val="id_ID" w:bidi="id_ID"/>
        </w:rPr>
        <w:t>Yesus mengatakan kepada para murid-Nya, "Kamu boleh meminta apa pun dalam nama-Ku, dan Aku akan melakukannya, sehingga Anak dapat membawa kemuliaan kepada Bapa."</w:t>
      </w:r>
    </w:p>
    <w:p>
      <w:pPr/>
      <w:r>
        <w:rPr>
          <w:lang w:val="id_ID" w:bidi="id_ID"/>
        </w:rPr>
      </w:r>
      <w:r>
        <w:rPr>
          <w:lang w:val="id_ID" w:bidi="id_ID"/>
        </w:rPr>
        <w:t>"Dalam nama-Ku" bukanlah rumus bagi para murid untuk mendapatkan apa pun yang mereka inginkan. Nama-nama dalam budaya Yesus mewakili orang itu sendiri. Para murid terhubung kepada Yesus karena mereka mengikuti-Nya. Ketika mereka meminta sesuatu dalam nama Yesus, mereka memintanya berdasarkan kuasa dan otoritas Yesus, serta pada hubungan mereka dengan Yesus sebagai murid-murid-Nya. Yesus mengatakan bahwa tidak ada batasan pada kuasa doa. Yesus mengatakan bahwa Dia dapat melakukan apa pun.</w:t>
      </w:r>
    </w:p>
    <w:p>
      <w:pPr/>
      <w:r>
        <w:rPr>
          <w:lang w:val="id_ID" w:bidi="id_ID"/>
        </w:rPr>
      </w:r>
      <w:r>
        <w:rPr>
          <w:lang w:val="id_ID" w:bidi="id_ID"/>
        </w:rPr>
        <w:t>Berhenti di sini dan ceritakan kisah tentang saat Anda meminta sesuatu kepada Yesus "dalam nama-Nya." Apa yang terjadi? Dengan cara apa jawaban itu membawa kemuliaan atau kehormatan kepada Allah? Hentikan sebentar rekaman suara di sini.</w:t>
      </w:r>
      <w:r>
        <w:rPr>
          <w:lang w:val="id_ID" w:bidi="id_ID"/>
        </w:rPr>
      </w:r>
    </w:p>
    <w:p>
      <w:pPr>
        <w:pStyle w:val="Heading3"/>
      </w:pPr>
      <w:r>
        <w:rPr>
          <w:lang w:val="id_ID" w:bidi="id_ID"/>
        </w:rPr>
        <w:t>Menjelaskan Adegan</w:t>
      </w:r>
    </w:p>
    <w:p>
      <w:pPr/>
      <w:r>
        <w:rPr>
          <w:lang w:val="id_ID" w:bidi="id_ID"/>
        </w:rPr>
      </w:r>
      <w:r>
        <w:rPr>
          <w:lang w:val="id_ID" w:bidi="id_ID"/>
        </w:rPr>
        <w:t>Dengarkan versi suara dari Yohanes 14:1–14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Yesus mengatakan kepada para murid-Nya untuk tidak gelisah. Dia mengatakan kepada mereka bahwa Ia akan menyiapkan tempat untuk mereka. Yesus mengatakan bahwa Ia akan kembali kepada para murid dan bahwa mereka tahu bagaimana menuju ke tempat yang Yesus tuju.</w:t>
      </w:r>
    </w:p>
    <w:p>
      <w:pPr/>
      <w:r>
        <w:rPr>
          <w:lang w:val="id_ID" w:bidi="id_ID"/>
        </w:rPr>
      </w:r>
      <w:r>
        <w:rPr>
          <w:b/>
          <w:lang w:val="id_ID" w:bidi="id_ID"/>
        </w:rPr>
        <w:t>Dalam adegan kedua:</w:t>
      </w:r>
      <w:r>
        <w:rPr>
          <w:lang w:val="id_ID" w:bidi="id_ID"/>
        </w:rPr>
        <w:t xml:space="preserve"> Tomas berkata kepada Yesus bahwa mereka tidak tahu bagaimana sampai ke tempat Yesus pergi. Yesus berkata, "Aku adalah jalan, kebenaran, dan kehidupan." Tidak ada seorang pun yang datang kepada Bapa kecuali melalui Aku." Yesus mengatakan kepada mereka bahwa mereka mengenal Bapa karena mereka mengenal Yesus.</w:t>
      </w:r>
    </w:p>
    <w:p>
      <w:pPr/>
      <w:r>
        <w:rPr>
          <w:lang w:val="id_ID" w:bidi="id_ID"/>
        </w:rPr>
      </w:r>
      <w:r>
        <w:rPr>
          <w:b/>
          <w:lang w:val="id_ID" w:bidi="id_ID"/>
        </w:rPr>
        <w:t>Dalam adegan ketiga:</w:t>
      </w:r>
      <w:r>
        <w:rPr>
          <w:lang w:val="id_ID" w:bidi="id_ID"/>
        </w:rPr>
        <w:t xml:space="preserve"> Filipus meminta Yesus untuk menunjukkan kepada mereka Bapa. Yesus menyatakan dua kali, "Aku di dalam Bapa dan Bapa di dalam Aku." Ketika Yesus berbicara, Bapa yang ada di dalam Yesus yang melakukan pekerjaan-Nya. Yesus ingin para murid percaya kepada Yesus, atau setidaknya percaya karena apa yang telah Ia lakukan.</w:t>
      </w:r>
    </w:p>
    <w:p>
      <w:pPr/>
      <w:r>
        <w:rPr>
          <w:lang w:val="id_ID" w:bidi="id_ID"/>
        </w:rPr>
      </w:r>
      <w:r>
        <w:rPr>
          <w:b/>
          <w:lang w:val="id_ID" w:bidi="id_ID"/>
        </w:rPr>
        <w:t>Dalam adegan keempat:</w:t>
      </w:r>
      <w:r>
        <w:rPr>
          <w:lang w:val="id_ID" w:bidi="id_ID"/>
        </w:rPr>
        <w:t xml:space="preserve"> Yesus mengatakan bahwa begitu Ia sudah pergi, mereka yang percaya kepada-Nya akan melakukan pekerjaan yang lebih besar daripada yang telah Ia lakukan. Yesus akan melakukan apa pun yang diminta para murid dalam nama-Nya, untuk membawa kemuliaan kepada Bapa-Nya.</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Dan para murid</w:t>
      </w:r>
    </w:p>
    <w:p>
      <w:pPr/>
      <w:r>
        <w:rPr>
          <w:lang w:val="id_ID" w:bidi="id_ID"/>
        </w:rPr>
      </w:r>
      <w:r>
        <w:rPr>
          <w:lang w:val="id_ID" w:bidi="id_ID"/>
        </w:rPr>
        <w:t>Secara berkelompok, perhatikan bagian-bagian dari latar belakang bagian ini: Dalam perikop sebelumnya, Yesus mengatakan kepada para murid bahwa Ia akan segera meninggalkan mereka. Para murid kesal, bingung, dan mungkin saja khawatir. Ini terjadi pada saat perjamuan Paskah.</w:t>
      </w:r>
    </w:p>
    <w:p>
      <w:pPr/>
      <w:r>
        <w:rPr>
          <w:lang w:val="id_ID" w:bidi="id_ID"/>
        </w:rPr>
      </w:r>
      <w:r>
        <w:rPr>
          <w:lang w:val="id_ID" w:bidi="id_ID"/>
        </w:rPr>
        <w:t>Bayangkan Yesus dan para murid-Nya duduk di sekitar meja, terus berbicara. Para murid Yesus merasa khawatir, sehingga Yesus berkata, "Jangan biarkan hatimu gelisah." Yesus menggunakan kata "hati" di sini untuk berarti bagaimana perasaan para murid dan apa yang mereka pikirkan. Para murid akan memahami "hati" sebagai pusat dan sumber emosi dan keinginan.</w:t>
      </w:r>
    </w:p>
    <w:p>
      <w:pPr/>
      <w:r>
        <w:rPr>
          <w:lang w:val="id_ID" w:bidi="id_ID"/>
        </w:rPr>
      </w:r>
      <w:r>
        <w:rPr>
          <w:lang w:val="id_ID" w:bidi="id_ID"/>
        </w:rPr>
        <w:t>Pertama-tama Yesus mengatakan kepada para murid-Nya untuk tidak khawatir. Ini dapat dianggap sebagai tindakan negatif: "Jangan" khawatir. Kemudian Yesus mengatakan kepada mereka untuk melakukan sesuatu yang positif "dengan percaya" kepada Allah dan "dengan percaya" kepada diri-Nya sendiri. Pernyataan negatif yang diikuti oleh pernyataan positif menunjukkan bahwa apa yang Yesus katakan itu penting. Percaya berarti "terus mempercayai."</w:t>
      </w:r>
    </w:p>
    <w:p>
      <w:pPr/>
      <w:r>
        <w:rPr>
          <w:lang w:val="id_ID" w:bidi="id_ID"/>
        </w:rPr>
      </w:r>
      <w:r>
        <w:rPr>
          <w:lang w:val="id_ID" w:bidi="id_ID"/>
        </w:rPr>
        <w:t>Yesus berkata, "Rumah Bapa-Ku memiliki banyak kamar," atau "Ada lebih dari cukup ruang di rumah Bapa-Ku." "Rumah Bapa-Ku" adalah cara untuk berbicara tentang Surga—di mana Allah tinggal. Yesus tidak mengatakan bahwa Bapa-Nya tinggal di rumah harfiah, tetapi bahwa di sinilah Allah sendiri tinggal dan bersama umat-Nya. Yesus menjelaskan bahwa ada banyak ruang untuk setiap orang di surga.</w:t>
      </w:r>
    </w:p>
    <w:p>
      <w:pPr/>
      <w:r>
        <w:rPr>
          <w:lang w:val="id_ID" w:bidi="id_ID"/>
        </w:rPr>
      </w:r>
      <w:r>
        <w:rPr>
          <w:lang w:val="id_ID" w:bidi="id_ID"/>
        </w:rPr>
        <w:t>Berhenti di sini dan diskusikan pertanyaan ini secara berkelompok: Bagaimana Anda dapat mengatakan "rumah Ayah saya," atau tempat tinggal, di daerah Anda? Hentikan sebentar rekaman di sini.</w:t>
      </w:r>
    </w:p>
    <w:p>
      <w:pPr/>
      <w:r>
        <w:rPr>
          <w:lang w:val="id_ID" w:bidi="id_ID"/>
        </w:rPr>
      </w:r>
      <w:r>
        <w:rPr>
          <w:lang w:val="id_ID" w:bidi="id_ID"/>
        </w:rPr>
        <w:t>"Jika bukan demikian, akankah Aku mengatakan kepadamu bahwa Aku akan menyiapkan tempat untukmu di sana?"</w:t>
      </w:r>
    </w:p>
    <w:p>
      <w:pPr/>
      <w:r>
        <w:rPr>
          <w:lang w:val="id_ID" w:bidi="id_ID"/>
        </w:rPr>
      </w:r>
      <w:r>
        <w:rPr>
          <w:lang w:val="id_ID" w:bidi="id_ID"/>
        </w:rPr>
        <w:t>"Jika tidak demikian" adalah ungkapan yang berarti "jika tidak ada cukup ruangan." Jenis pertanyaan ini tidak memerlukan jawaban. Jenis pertanyaan ini digunakan oleh Yesus untuk memberitahukan sesuatu kepada para murid. Yesus mengatakan kepada para murid bahwa ada cukup ruang dan semua orang yang percaya kepada Yesus akan mendapat tempat di sana.</w:t>
      </w:r>
    </w:p>
    <w:p>
      <w:pPr/>
      <w:r>
        <w:rPr>
          <w:lang w:val="id_ID" w:bidi="id_ID"/>
        </w:rPr>
      </w:r>
      <w:r>
        <w:rPr>
          <w:lang w:val="id_ID" w:bidi="id_ID"/>
        </w:rPr>
        <w:t>Berhenti di sini dan diskusikan pertanyaan ini dalam kelompok: Jelaskan saat Anda akan mengajukan pertanyaan dan mengharapkan para pendengar Anda mengatakan "tidak." Jika Anda tidak dapat memikirkan bagaimana Anda akan melakukan hal itu, jelaskan bagaimana Anda akan mengingatkan para pendengar Anda bahwa mereka tidak boleh meragukan apa yang telah Anda katakan. Hentikan sebentar rekaman di sini.</w:t>
      </w:r>
    </w:p>
    <w:p>
      <w:pPr/>
      <w:r>
        <w:rPr>
          <w:lang w:val="id_ID" w:bidi="id_ID"/>
        </w:rPr>
      </w:r>
      <w:r>
        <w:rPr>
          <w:lang w:val="id_ID" w:bidi="id_ID"/>
        </w:rPr>
        <w:t>Yesus kemudian mengatakan kepada para murid-Nya bahwa Ia akan pergi untuk menyiapkan tempat bagi mereka, dan kemudian Ia akan kembali kepada mereka. Yesus kemudian akan membawa mereka yang mengenal-Nya untuk bersama-Nya selamanya. Kemungkinan besar Yesus berbicara tentang "kedatangan kedua-Nya," saat Yesus akan kembali ke bumi dengan seluruh kemuliaan-Nya. Waktu ini belum terjadi, jadi ketika Yesus berkata "Aku akan datang kembali," itu adalah pada suatu saat di masa depan.</w:t>
      </w:r>
    </w:p>
    <w:p>
      <w:pPr/>
      <w:r>
        <w:rPr>
          <w:lang w:val="id_ID" w:bidi="id_ID"/>
        </w:rPr>
      </w:r>
      <w:r>
        <w:rPr>
          <w:lang w:val="id_ID" w:bidi="id_ID"/>
        </w:rPr>
        <w:t>Berhenti di sini dan diskusikan pertanyaan ini dalam kelompok: Ceritakan kisah tentang rencana untuk datang dan menjemput seseorang untuk membawa mereka serta dalam perjalanan. Bagaimana Anda berbicara kepada orang tersebut ketika Anda memberi tahu mereka bahwa Anda akan datang untuk menjemput mereka di masa mendatang? Perhatikan kata-kata yang Anda gunakan untuk berbicara tentang kembali ke suatu tempat dan menjemput seseorang. Hentikan sebentar rekaman di sini.</w:t>
      </w:r>
    </w:p>
    <w:p>
      <w:pPr/>
      <w:r>
        <w:rPr>
          <w:lang w:val="id_ID" w:bidi="id_ID"/>
        </w:rPr>
      </w:r>
      <w:r>
        <w:rPr>
          <w:lang w:val="id_ID" w:bidi="id_ID"/>
        </w:rPr>
        <w:t>Yesus kemudian berkata, "Kamu tahu jalan ke tempat yang Aku tuju." "Arah" adalah cara yang digunakan seseorang untuk mencapai tempat tertentu, seperti jalan atau jalur tertentu.</w:t>
      </w:r>
    </w:p>
    <w:p>
      <w:pPr/>
      <w:r>
        <w:rPr>
          <w:lang w:val="id_ID" w:bidi="id_ID"/>
        </w:rPr>
      </w:r>
      <w:r>
        <w:rPr>
          <w:lang w:val="id_ID" w:bidi="id_ID"/>
        </w:rPr>
        <w:t>Berhenti di sini dan diskusikan pertanyaan ini dalam kelompok: Berikan contoh bagaimana Anda memberikan petunjuk kepada seseorang untuk membantu mereka pergi ke suatu tempat. Perhatikan cara Anda berbicara tentang arah yang harus diikuti seseorang, atau jalur atau jalan yang harus mereka lalui untuk mencapai tujuan akhir. Hentikan sebentar rekaman di sini.</w:t>
      </w:r>
    </w:p>
    <w:p>
      <w:pPr/>
      <w:r>
        <w:rPr>
          <w:lang w:val="id_ID" w:bidi="id_ID"/>
        </w:rPr>
      </w:r>
      <w:r>
        <w:rPr>
          <w:lang w:val="id_ID" w:bidi="id_ID"/>
        </w:rPr>
        <w:t>Dalam adegan 2, para murid menanggapi apa yang baru saja Yesus katakan. Tomas mungkin menunjukkan kepada kita apa yang dipikirkan oleh seluruh kelompok tersebut. Tomas mengatakan "Tuhan," atau "tuan." Tomas dan kemudian Filipus sama-sama menyapa Yesus dengan gelar kehormatan Tuhan. Mereka memperlakukan Yesus sebagai pemimpin dan guru mereka yang dihormati.</w:t>
      </w:r>
    </w:p>
    <w:p>
      <w:pPr/>
      <w:r>
        <w:rPr>
          <w:lang w:val="id_ID" w:bidi="id_ID"/>
        </w:rPr>
      </w:r>
      <w:r>
        <w:rPr>
          <w:lang w:val="id_ID" w:bidi="id_ID"/>
        </w:rPr>
        <w:t>Tomas kemudian mengajukan pertanyaan yang tidak memerlukan jawaban. Tomas tidak memahami ke mana Yesus pergi, sehingga ia tidak dapat mengetahui jalan itu. Tomas menggunakan kata yang sama: "jalan."</w:t>
      </w:r>
    </w:p>
    <w:p>
      <w:pPr/>
      <w:r>
        <w:rPr>
          <w:lang w:val="id_ID" w:bidi="id_ID"/>
        </w:rPr>
      </w:r>
      <w:r>
        <w:rPr>
          <w:lang w:val="id_ID" w:bidi="id_ID"/>
        </w:rPr>
        <w:t>Bagian berikutnya dari perikop ini sangat penting. Yesus berbicara kepada Tomas. Yesus berkata, "Aku adalah jalan, kebenaran, dan kehidupan. Tidak ada seorang pun yang datang kepada Bapa kecuali melalui Aku." Ini adalah keenam kalinya Yohanes mengatakan kepada kita bahwa Yesus menggambarkan diri-Nya menggunakan ungkapan "Aku." Yesus mengatakan bahwa Ia adalah cara bagi orang-orang untuk memiliki hubungan yang benar dengan Allah. Yesus mengungkapkan kebenaran tentang Allah, siapa Dia. Yesus adalah satu-satunya orang yang dapat memberikan kehidupan kekal kepada orang-orang.</w:t>
      </w:r>
    </w:p>
    <w:p>
      <w:pPr/>
      <w:r>
        <w:rPr>
          <w:lang w:val="id_ID" w:bidi="id_ID"/>
        </w:rPr>
      </w:r>
      <w:r>
        <w:rPr>
          <w:lang w:val="id_ID" w:bidi="id_ID"/>
        </w:rPr>
        <w:t>Berhenti di sini dan diskusikan pertanyaan ini dalam kelompok: Kata-kata dan ungkapan apa yang akan Anda gunakan untuk menggambarkan setiap bagian ini? Apa yang akan Anda katakan untuk membantu orang-orang dalam budaya Anda memahami apa yang Yesus katakan? Hentikan sebentar rekaman di sini.</w:t>
      </w:r>
    </w:p>
    <w:p>
      <w:pPr/>
      <w:r>
        <w:rPr>
          <w:lang w:val="id_ID" w:bidi="id_ID"/>
        </w:rPr>
      </w:r>
      <w:r>
        <w:rPr>
          <w:lang w:val="id_ID" w:bidi="id_ID"/>
        </w:rPr>
        <w:t>Yesus melanjutkan, "Jika kamu benar-benar mengenal Aku, kamu juga akan mengenal Bapa-Ku. Mulai sekarang kamu mengenal Dia dan telah melihat-Nya." Ini adalah pernyataan yang mengejutkan! Yesus mengatakan bahwa Dia adalah satu-satunya cara bagi orang-orang untuk mengenal Allah, dan lebih dari itu, bahwa jika orang-orang mengenal Yesus, mereka juga mengenal Bapa. Yesus mengatakan bahwa Dialah satu-satunya yang dapat mengembalikan orang-orang kepada Allah. Yang lebih menakjubkan adalah bahwa jika mereka melihat Yesus, mereka telah melihat Bapa—yang berarti bahwa Yesus dan Bapa adalah satu.</w:t>
      </w:r>
    </w:p>
    <w:p>
      <w:pPr/>
      <w:r>
        <w:rPr>
          <w:lang w:val="id_ID" w:bidi="id_ID"/>
        </w:rPr>
      </w:r>
      <w:r>
        <w:rPr>
          <w:lang w:val="id_ID" w:bidi="id_ID"/>
        </w:rPr>
        <w:t>Berhenti di sini dan diskusikan pertanyaan ini dalam kelompok: Jelaskan seseorang yang merupakan jalan, atau cara untuk sampai ke suatu tempat, dan juga membawa kebenaran dan kehidupan. Hal-hal apa saja yang Anda harapkan akan dilakukan oleh orang itu? Jika orang-orang dalam budaya Anda bertemu dengan seseorang yang melakukan semua hal itu, bagaimana mereka akan bereaksi? Hentikan sebentar rekaman di sini.</w:t>
      </w:r>
    </w:p>
    <w:p>
      <w:pPr/>
      <w:r>
        <w:rPr>
          <w:lang w:val="id_ID" w:bidi="id_ID"/>
        </w:rPr>
      </w:r>
      <w:r>
        <w:rPr>
          <w:lang w:val="id_ID" w:bidi="id_ID"/>
        </w:rPr>
        <w:t>Dalam adegan 3, Filipus berbicara. Filipus mengajukan pertanyaan kepada Yesus, sementara semua murid yang lain masih berada di sana dan mendengarkan percakapan itu. Filipus memanggil Yesus "Tuhan." Filipus meminta Yesus untuk menunjukkan Bapa kepada mereka dan mereka akan puas. Filipus tidak memahami hal-hal yang telah Yesus katakan kepada mereka.</w:t>
      </w:r>
    </w:p>
    <w:p>
      <w:pPr/>
      <w:r>
        <w:rPr>
          <w:lang w:val="id_ID" w:bidi="id_ID"/>
        </w:rPr>
      </w:r>
      <w:r>
        <w:rPr>
          <w:lang w:val="id_ID" w:bidi="id_ID"/>
        </w:rPr>
        <w:t>Berhenti di sini dan diskusikan pertanyaan ini dalam kelompok: Ceritakan kisah tentang saat kalian memiliki informasi tentang sesuatu, tetapi kalian ingin tahu lebih banyak, sehingga kalian terus mengajukan pertanyaan untuk mendapatkan informasi dan bukti yang lebih banyak. Hentikan sebentar rekaman di sini.</w:t>
      </w:r>
    </w:p>
    <w:p>
      <w:pPr/>
      <w:r>
        <w:rPr>
          <w:lang w:val="id_ID" w:bidi="id_ID"/>
        </w:rPr>
      </w:r>
      <w:r>
        <w:rPr>
          <w:lang w:val="id_ID" w:bidi="id_ID"/>
        </w:rPr>
        <w:t>Yesus menanggapi Filipus, dengan teguran yang ringan. Yesus juga menggunakan pertanyaan yang tidak memerlukan jawaban, tetapi Yesus mengharapkan Filipus menyadari kesalahannya. Yesus berkata, "Apakah selama ini Aku tidak bersamamu Filipus, dan kamu masih belum mengenal Aku?" Yesus mengatakan bahwa Ia telah bersama Filipus selama waktu yang lama, tiga tahun, dan Filipus telah melihat semua yang telah Yesus katakan dan lakukan, namun Filipus tidak memahami siapa Yesus. Yesus mengatakan bahwa sepanjang waktu mereka bersama-sama, Yesus telah menunjukkan kepada Filipus (dan semua murid) siapa Allah itu.</w:t>
      </w:r>
    </w:p>
    <w:p>
      <w:pPr/>
      <w:r>
        <w:rPr>
          <w:lang w:val="id_ID" w:bidi="id_ID"/>
        </w:rPr>
      </w:r>
      <w:r>
        <w:rPr>
          <w:lang w:val="id_ID" w:bidi="id_ID"/>
        </w:rPr>
        <w:t>Yesus mengatakan bahwa siapa pun yang telah melihat-Nya telah melihat Bapa, sehingga meminta untuk melihat Bapa tidak masuk akal. Yesus kemudian mengatakan sesuatu yang mengejutkan, bahwa Dia berada di dalam Bapa dan bahwa Bapa berada di dalam Yesus. Yesus mengatakan bahwa alasan Ia dapat mengatakan hal ini adalah karena Bapa, yang tinggal di dalam Yesus, melakukan pekerjaan-Nya, dan Yesus kemudian bertindak. Yesus tidak hanya meniru apa yang dilakukan Bapa, tetapi Yesus ingin melakukan apa yang dilakukan Bapa karena mereka adalah satu. Bapa adalah sumber hikmat dan kuasa bagi Yesus untuk bertindak. Yesus juga ingin membawa kemuliaan kepada Bapa. Yesus kemudian meminta para murid untuk melihat apa yang telah Ia lakukan, dan itu seharusnya cukup menjadi bukti bahwa Bapa di dalam Yesus, dan Yesus di dalam Bapa.</w:t>
      </w:r>
    </w:p>
    <w:p>
      <w:pPr/>
      <w:r>
        <w:rPr>
          <w:lang w:val="id_ID" w:bidi="id_ID"/>
        </w:rPr>
      </w:r>
      <w:r>
        <w:rPr>
          <w:lang w:val="id_ID" w:bidi="id_ID"/>
        </w:rPr>
        <w:t>Berhenti di sini dan diskusikan dalam kelompok: Dalam budaya Anda, jika seseorang mewakili orang lain, bagaimana Anda mengatakan hal ini atau menggambarkannya? Anda dapat menyusun kembali kalimat yang diucapkan Yesus. Misalnya, jika lebih masuk akal bagi Anda untuk memulai dengan Yesus mengatakan kepada para murid bahwa apa yang Ia katakan bukan kata-kata-Nya sendiri, tetapi kata-kata Bapa, Anda bisa mulai dari sana. Kemudian Anda mungkin ingin beralih ke kata-kata Yesus yang mengatakan bahwa siapa pun yang telah melihat Yesus telah melihat Bapa. Hentikan sebentar rekaman di sini.</w:t>
      </w:r>
    </w:p>
    <w:p>
      <w:pPr/>
      <w:r>
        <w:rPr>
          <w:lang w:val="id_ID" w:bidi="id_ID"/>
        </w:rPr>
      </w:r>
      <w:r>
        <w:rPr>
          <w:lang w:val="id_ID" w:bidi="id_ID"/>
        </w:rPr>
        <w:t>Dalam adegan keempat, Yesus memulai dengan berkata, "Sesungguhnya, sesungguhnya Aku berkata kepadamu" atau "Sangat sungguh, Aku berkata kepadamu." Yesus berkata, "Perhatikan apa yang Aku katakan kepadamu selanjutnya."</w:t>
      </w:r>
    </w:p>
    <w:p>
      <w:pPr/>
      <w:r>
        <w:rPr>
          <w:lang w:val="id_ID" w:bidi="id_ID"/>
        </w:rPr>
      </w:r>
      <w:r>
        <w:rPr>
          <w:lang w:val="id_ID" w:bidi="id_ID"/>
        </w:rPr>
        <w:t>Yesus mengatakan bahwa siapa pun yang percaya kepada-Nya, atau yang memiliki kepercayaan kepada-Nya, juga akan melakukan hal-hal yang sama seperti yang telah Yesus lakukan. Yesus mengatakan bahwa mereka akan melakukan "pekerjaan" yang sama yang telah Ia lakukan. Yesus melanjutkan dengan mengatakan bahwa mereka yang percaya kepada-Nya akan melakukan perbuatan yang bahkan lebih besar, karena Yesus akan pergi kepada Bapa!</w:t>
      </w:r>
    </w:p>
    <w:p>
      <w:pPr/>
      <w:r>
        <w:rPr>
          <w:lang w:val="id_ID" w:bidi="id_ID"/>
        </w:rPr>
      </w:r>
      <w:r>
        <w:rPr>
          <w:lang w:val="id_ID" w:bidi="id_ID"/>
        </w:rPr>
        <w:t>Berhenti di sini dan diskusikan dalam kelompok: Bagaimana Anda akan menggambarkan Roh Kudus memberikan kuasa kepada mereka yang percaya kepada Yesus? Kata-kata atau ungkapan apa yang dapat Anda gunakan untuk menjelaskan hal ini? Hentikan sebentar rekaman di sini.</w:t>
      </w:r>
    </w:p>
    <w:p>
      <w:pPr/>
      <w:r>
        <w:rPr>
          <w:lang w:val="id_ID" w:bidi="id_ID"/>
        </w:rPr>
      </w:r>
      <w:r>
        <w:rPr>
          <w:lang w:val="id_ID" w:bidi="id_ID"/>
        </w:rPr>
        <w:t>Yesus mengakhiri semua yang baru saja Ia katakan dengan mengatakan kepada para murid bahwa mereka dapat terus meminta apa pun kepada Yesus setelah Ia berada di surga bersama Bapa-Nya. Yesus mengatakan kepada mereka jika mereka meminta apa pun dalam nama-Nya, dengan menggunakan kuasa dan otoritas-Nya, maka Yesus akan memastikan bahwa hal itu dilakukan.</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suara dari Yohanes 14:1–14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Dan para murid</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Jeda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Anda tidak perlu memerankan hal berikut, kecuali jika itu akan membantu Anda mengingat perikop ini: Dalam perikop sebelumnya, kita melihat Yesus mengatakan kepada Petrus bahwa Petrus akan menyangkal bahwa ia mengenal Dia. Petrus kesal dan khawatir tentang apa yang Yesus katakan. Yesus mengatakan kepada para murid bahwa Ia akan meninggalkan mereka. Para murid merasa gelisah dan bingung. Yesus tahu bagaimana perasaan para murid. Dalam perikop ini, Yesus berbicara kepada semua murid-Nya. Yesus sedang mempersiapkan para murid untuk saat Ia akan mati. Yesus ingin meyakinkan para murid-Nya.</w:t>
      </w:r>
    </w:p>
    <w:p>
      <w:pPr/>
      <w:r>
        <w:rPr>
          <w:lang w:val="id_ID" w:bidi="id_ID"/>
        </w:rPr>
      </w:r>
      <w:r>
        <w:rPr>
          <w:lang w:val="id_ID" w:bidi="id_ID"/>
        </w:rPr>
        <w:t>Perikop kami dimulai sekarang.</w:t>
      </w:r>
    </w:p>
    <w:p>
      <w:pPr/>
      <w:r>
        <w:rPr>
          <w:lang w:val="id_ID" w:bidi="id_ID"/>
        </w:rPr>
      </w:r>
      <w:r>
        <w:rPr>
          <w:lang w:val="id_ID" w:bidi="id_ID"/>
        </w:rPr>
        <w:t>Adegan 1</w:t>
      </w:r>
    </w:p>
    <w:p>
      <w:pPr/>
      <w:r>
        <w:rPr>
          <w:lang w:val="id_ID" w:bidi="id_ID"/>
        </w:rPr>
      </w:r>
      <w:r>
        <w:rPr>
          <w:lang w:val="id_ID" w:bidi="id_ID"/>
        </w:rPr>
        <w:t>Yesus berkata, "Jangan biarkan hatimu gelisah. Percayalah kepada Allah, dan percaya juga kepada-Ku. Ada lebih dari cukup ruang di rumah Bapa-Ku. Jika bukan demikian, akankah Aku mengatakan kepadamu bahwa Aku akan menyiapkan tempat untukmu? Ketika semuanya siap, Aku akan datang dan menjemputmu, sehingga kamu akan selalu bersama Aku di mana Aku berada. Dan kamu tahu jalan ke tempat Aku pergi."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kamu rasakan atau pikirkan?" Orang itu mungkin menjawab hal-hal seperti, "Aku rindu mereka mengenal Bapa seperti Aku mengenal-Nya," atau "Aku ingin mereka mendengar kebenaran ini, karena hal itu akan membantu mereka di masa sulit mereka," atau "Kapan mereka akan sadar!"</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hal-hal seperti, "Apa yang Dia maksud bahwa Allah tinggal di sebuah rumah?" atau "Memangnya mengapa Dia harus pergi sekarang juga? Masih ada banyak hal yang harus dilakukan," atau "Aku berusaha agar tidak takut, tetapi aku sangat ketakutan dan aku tidak tahu apa yang harus dilakukan."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Adegan 2</w:t>
      </w:r>
    </w:p>
    <w:p>
      <w:pPr/>
      <w:r>
        <w:rPr>
          <w:lang w:val="id_ID" w:bidi="id_ID"/>
        </w:rPr>
      </w:r>
      <w:r>
        <w:rPr>
          <w:lang w:val="id_ID" w:bidi="id_ID"/>
        </w:rPr>
        <w:t>Tomas, salah satu murid itu, berkata kepada Yesus, "Tidak, kami tidak tahu, Tuhan. Kami tidak tahu ke mana Kamu pergi, jadi bagaimana kami dapat mengetahui jalannya?"</w:t>
      </w:r>
    </w:p>
    <w:p>
      <w:pPr/>
      <w:r>
        <w:rPr>
          <w:lang w:val="id_ID" w:bidi="id_ID"/>
        </w:rPr>
      </w:r>
      <w:r>
        <w:rPr>
          <w:lang w:val="id_ID" w:bidi="id_ID"/>
        </w:rPr>
        <w:t>Yesus berkata kepada Tomas, "Aku adalah jalan, kebenaran, dan kehidupan." Tidak ada seorang pun yang dapat datang kepada Bapa kecuali melalui Aku."</w:t>
      </w:r>
    </w:p>
    <w:p>
      <w:pPr/>
      <w:r>
        <w:rPr>
          <w:lang w:val="id_ID" w:bidi="id_ID"/>
        </w:rPr>
      </w:r>
      <w:r>
        <w:rPr>
          <w:lang w:val="id_ID" w:bidi="id_ID"/>
        </w:rPr>
        <w:t xml:space="preserve">Yesus kemudian berkata kepada semua murid, "Jika kamu benar-benar mengenal Aku, kamu akan tahu siapa Bapa-Ku. Mulai sekarang, kamu mengenal Dia dan telah melihat-Nya!"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Thomas, "Apa yang kamu rasakan atau pikirkan?" Orang itu mungkin menjawab hal-hal seperti, "Aku kesal dan frustrasi karena Yesus tidak mau berbicara dengan jelas. Saya tidak tahu ke mana dia pergi, jadi bagaimana saya bisa tahu bagaimana sampai ke sana?" atau "Aku telah melihat Yesus dengan mataku, apakah itu berarti bahwa Allah juga ada di sini?" atau "Aku bingung. Yesus tampaknya mengatakan bahwa karena kita mengikuti-Nya, kita sekarang mengenal Allah."</w:t>
      </w:r>
    </w:p>
    <w:p>
      <w:pPr>
        <w:pStyle w:val="ListBullet"/>
        <w:spacing w:line="240" w:lineRule="auto"/>
        <w:ind w:left="720"/>
      </w:pPr>
      <w:r>
        <w:rPr>
          <w:lang w:val="id_ID" w:bidi="id_ID"/>
        </w:rPr>
      </w:r>
      <w:r>
        <w:rPr>
          <w:lang w:val="id_ID" w:bidi="id_ID"/>
        </w:rPr>
        <w:t>Tanyakan kepada orang yang memerankan Yesus, "Apa yang kamu rasakan atau pikirkan?" Orang itu mungkin menjawab hal-hal seperti, "Aku memberikan kehidupan kepada teman-temanku, tetapi mereka tidak dapat mengerti. Betapa aku sangat berharap mereka mengerti," atau "Aku sangat sedih teman-temanku masih tidak mengerti," atau "Bapa, Engkau dan aku adalah satu, biarlah aku melakukan apa yang harus aku 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Adegan 3</w:t>
      </w:r>
    </w:p>
    <w:p>
      <w:pPr/>
      <w:r>
        <w:rPr>
          <w:lang w:val="id_ID" w:bidi="id_ID"/>
        </w:rPr>
      </w:r>
      <w:r>
        <w:rPr>
          <w:lang w:val="id_ID" w:bidi="id_ID"/>
        </w:rPr>
        <w:t>Filipus berkata, "Tuhan, tunjukkan Bapa kepada kami, dan kami akan puas, atau itu akan cukup bagi kami."</w:t>
      </w:r>
    </w:p>
    <w:p>
      <w:pPr/>
      <w:r>
        <w:rPr>
          <w:lang w:val="id_ID" w:bidi="id_ID"/>
        </w:rPr>
      </w:r>
      <w:r>
        <w:rPr>
          <w:lang w:val="id_ID" w:bidi="id_ID"/>
        </w:rPr>
        <w:t xml:space="preserve">Yesus menjawab: "Tidakkah kamu mengenal Aku, hai Filipus, bahkan setelah Aku berada di antara kamu sekian lama? Siapa pun yang telah melihat Aku telah melihat Bapa. Bagaimana kamu dapat berkata, 'Tunjukkan Bapa kepada kami'? Tidakkah kamu percaya bahwa Aku di dalam Bapa, dan Bapa di dalam Aku?" </w:t>
      </w:r>
    </w:p>
    <w:p>
      <w:pPr/>
      <w:r>
        <w:rPr>
          <w:lang w:val="id_ID" w:bidi="id_ID"/>
        </w:rPr>
      </w:r>
      <w:r>
        <w:rPr>
          <w:lang w:val="id_ID" w:bidi="id_ID"/>
        </w:rPr>
        <w:t>Kemudian Yesus berbicara kepada semua murid, "Kata-kata yang Aku katakan kepadamu, Aku tidak berbicara atas otoritas-Ku sendiri. Melainkan, Bapalah, yang tinggal di dalam Aku, yang melakukan pekerjaan-Nya. Percayalah kepada-Ku ketika Aku mengatakan bahwa Aku berada di dalam Bapa dan Bapa di dalam Aku; atau setidaknya percayalah kepada bukti pekerjaan itu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Filipus, "Apa yang Anda rasakan atau pikirkan?" Orang itu mungkin menjawab hal-hal seperti, "Saya berharap saya tidak mengajukan pertanyaan itu, karena saya memang mengenal Yesus, saya hanya ingin melihat Bapa juga," atau "Apakah Yesus mengatakan bahwa Dia sama dengan Bapa?" atau "Aku telah melihat Yesus menyembuhkan orang-orang, memulihkan orang-orang dan mengetahui hal-hal yang tidak dapat Ia ketahui — apakah ini pekerjaan Bapa?"</w:t>
      </w:r>
    </w:p>
    <w:p>
      <w:pPr>
        <w:pStyle w:val="ListBullet"/>
        <w:spacing w:line="240" w:lineRule="auto"/>
        <w:ind w:left="720"/>
      </w:pPr>
      <w:r>
        <w:rPr>
          <w:lang w:val="id_ID" w:bidi="id_ID"/>
        </w:rPr>
      </w:r>
      <w:r>
        <w:rPr>
          <w:lang w:val="id_ID" w:bidi="id_ID"/>
        </w:rPr>
        <w:t>Tanyakan kepada orang yang memerankan Yesus, "Apa yang kamu rasakan atau pikirkan?" Orang tersebut mungkin menjawab hal-hal seperti, "Bapa, tolong kuatkanlah mereka untuk menghadapi apa yang akan datang," atau "Bapa, suatu hari nanti semoga mereka mengerti," atau "Bapa, tolong bantulah teman-temanku."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Adegan 4</w:t>
      </w:r>
    </w:p>
    <w:p>
      <w:pPr/>
      <w:r>
        <w:rPr>
          <w:lang w:val="id_ID" w:bidi="id_ID"/>
        </w:rPr>
      </w:r>
      <w:r>
        <w:rPr>
          <w:lang w:val="id_ID" w:bidi="id_ID"/>
        </w:rPr>
        <w:t>Yesus melanjutkan, "Sesungguhnya, Sesungguhnya, atau Aku mengatakan kebenaran kepadamu, siapa pun yang percaya kepada-Ku akan melakukan pekerjaan-pekerjaan yang sama yang telah Aku lakukan, dan mereka akan melakukan pekerjaan-pekerjaan yang lebih besar lagi, karena Aku akan pergi kepada Bapa. Kamu dapat meminta apa pun dalam nama-Ku, dan Aku akan melakukannya, sehingga Anak dapat membawa kemuliaan kepada Bapa. Ya, mintalah apa pun dalam nama-Ku, dan Aku akan melakukannya!"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kamu rasakan atau pikirkan?" Seseorang mungkin menjawab hal-hal seperti, "Saya berjuang untuk memahami semua yang telah Yesus katakan," atau "Mungkin saya perlu berdoa agar Bapa akan membantu saya memahami semua hal ini," atau "Siapa yang akan membantu kita ketika Yesus sudah pergi, dan berapa lama lagi sampai Ia kembali? Saya tidak mengerti."</w:t>
      </w:r>
      <w:r>
        <w:rPr>
          <w:lang w:val="id_ID" w:bidi="id_ID"/>
        </w:rPr>
      </w:r>
    </w:p>
    <w:p>
      <w:pPr>
        <w:pStyle w:val="Heading3"/>
      </w:pPr>
      <w:r>
        <w:rPr>
          <w:lang w:val="id_ID" w:bidi="id_ID"/>
        </w:rPr>
        <w:t>Melengkapi yang Kurang</w:t>
      </w:r>
    </w:p>
    <w:p>
      <w:pPr/>
      <w:r>
        <w:rPr>
          <w:lang w:val="id_ID" w:bidi="id_ID"/>
        </w:rPr>
      </w:r>
      <w:r>
        <w:rPr>
          <w:lang w:val="id_ID" w:bidi="id_ID"/>
        </w:rPr>
        <w:t>Dengarkan versi suara dari Yohanes 14:1–14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Yesus berkata, "Jangan biarkan </w:t>
      </w:r>
      <w:r>
        <w:rPr>
          <w:b/>
          <w:lang w:val="id_ID" w:bidi="id_ID"/>
        </w:rPr>
        <w:t>hatimu</w:t>
      </w:r>
      <w:r>
        <w:rPr>
          <w:lang w:val="id_ID" w:bidi="id_ID"/>
        </w:rPr>
        <w:t xml:space="preserve"> gelisah." Terjemahkan hati dengan cara yang sama seperti yang telah Anda lakukan sebelumnya. Untuk informasi lebih lanjut tentang </w:t>
      </w:r>
      <w:r>
        <w:rPr>
          <w:lang w:val="id_ID" w:bidi="id_ID"/>
        </w:rPr>
        <w:t>hati</w:t>
      </w:r>
      <w:r>
        <w:rPr>
          <w:lang w:val="id_ID" w:bidi="id_ID"/>
        </w:rPr>
        <w:t>, lihat Daftar Kata Utama.</w:t>
      </w:r>
    </w:p>
    <w:p>
      <w:pPr/>
      <w:r>
        <w:rPr>
          <w:lang w:val="id_ID" w:bidi="id_ID"/>
        </w:rPr>
      </w:r>
      <w:r>
        <w:rPr>
          <w:lang w:val="id_ID" w:bidi="id_ID"/>
        </w:rPr>
        <w:t xml:space="preserve">Ada lebih dari cukup ruang di </w:t>
      </w:r>
      <w:r>
        <w:rPr>
          <w:b/>
          <w:lang w:val="id_ID" w:bidi="id_ID"/>
        </w:rPr>
        <w:t>rumah Bapa-Ku</w:t>
      </w:r>
      <w:r>
        <w:rPr>
          <w:lang w:val="id_ID" w:bidi="id_ID"/>
        </w:rPr>
        <w:t xml:space="preserve">. Ini merujuk ke </w:t>
      </w:r>
      <w:r>
        <w:rPr>
          <w:b/>
          <w:lang w:val="id_ID" w:bidi="id_ID"/>
        </w:rPr>
        <w:t>surga</w:t>
      </w:r>
      <w:r>
        <w:rPr>
          <w:lang w:val="id_ID" w:bidi="id_ID"/>
        </w:rPr>
        <w:t>, tempat di mana Allah tinggal.</w:t>
      </w:r>
    </w:p>
    <w:p>
      <w:pPr/>
      <w:r>
        <w:rPr>
          <w:lang w:val="id_ID" w:bidi="id_ID"/>
        </w:rPr>
      </w:r>
      <w:r>
        <w:rPr>
          <w:lang w:val="id_ID" w:bidi="id_ID"/>
        </w:rPr>
        <w:t xml:space="preserve">Berhenti di sini dan diskusikan secara berkelompok kata atau ungkapan apa yang akan Anda gunakan untuk </w:t>
      </w:r>
      <w:r>
        <w:rPr>
          <w:b/>
          <w:lang w:val="id_ID" w:bidi="id_ID"/>
        </w:rPr>
        <w:t>rumah/kediaman Bapa-Ku</w:t>
      </w:r>
      <w:r>
        <w:rPr>
          <w:lang w:val="id_ID" w:bidi="id_ID"/>
        </w:rPr>
        <w:t>. Hentikan sebentar rekaman di sini.</w:t>
      </w:r>
    </w:p>
    <w:p>
      <w:pPr/>
      <w:r>
        <w:rPr>
          <w:lang w:val="id_ID" w:bidi="id_ID"/>
        </w:rPr>
      </w:r>
      <w:r>
        <w:rPr>
          <w:lang w:val="id_ID" w:bidi="id_ID"/>
        </w:rPr>
        <w:t xml:space="preserve">Yesus berkata, "Dan kamu tahu </w:t>
      </w:r>
      <w:r>
        <w:rPr>
          <w:b/>
          <w:lang w:val="id_ID" w:bidi="id_ID"/>
        </w:rPr>
        <w:t>jalan</w:t>
      </w:r>
      <w:r>
        <w:rPr>
          <w:lang w:val="id_ID" w:bidi="id_ID"/>
        </w:rPr>
        <w:t xml:space="preserve"> ke mana Aku pergi."</w:t>
      </w:r>
    </w:p>
    <w:p>
      <w:pPr/>
      <w:r>
        <w:rPr>
          <w:lang w:val="id_ID" w:bidi="id_ID"/>
        </w:rPr>
      </w:r>
      <w:r>
        <w:rPr>
          <w:lang w:val="id_ID" w:bidi="id_ID"/>
        </w:rPr>
        <w:t xml:space="preserve">Berhenti di sini dan diskusikan secara berkelompok kata atau ungkapan apa yang akan Anda gunakan untuk </w:t>
      </w:r>
      <w:r>
        <w:rPr>
          <w:b/>
          <w:lang w:val="id_ID" w:bidi="id_ID"/>
        </w:rPr>
        <w:t>jalan</w:t>
      </w:r>
      <w:r>
        <w:rPr>
          <w:lang w:val="id_ID" w:bidi="id_ID"/>
        </w:rPr>
        <w:t>. Jika Anda telah menerjemahkan kata ini di kitab lain dalam Alkitab, gunakan kata yang sama dengan yang Anda gunakan di sana. Hentikan sebentar rekaman di sini.</w:t>
      </w:r>
    </w:p>
    <w:p>
      <w:pPr/>
      <w:r>
        <w:rPr>
          <w:lang w:val="id_ID" w:bidi="id_ID"/>
        </w:rPr>
      </w:r>
      <w:r>
        <w:rPr>
          <w:lang w:val="id_ID" w:bidi="id_ID"/>
        </w:rPr>
        <w:t xml:space="preserve">Tomas, salah satu murid itu, berkata kepada Yesus, "Tidak, kami tidak tahu, </w:t>
      </w:r>
      <w:r>
        <w:rPr>
          <w:b/>
          <w:lang w:val="id_ID" w:bidi="id_ID"/>
        </w:rPr>
        <w:t>Tuhan</w:t>
      </w:r>
      <w:r>
        <w:rPr>
          <w:lang w:val="id_ID" w:bidi="id_ID"/>
        </w:rPr>
        <w:t xml:space="preserve">. Kami tidak tahu ke mana kalian pergi." Makna dari kata Tuhan di sini adalah tuan atau kepala. Untuk petunjuk lebih lagi tentang </w:t>
      </w:r>
      <w:r>
        <w:rPr>
          <w:lang w:val="id_ID" w:bidi="id_ID"/>
        </w:rPr>
        <w:t>Tuhan</w:t>
      </w:r>
      <w:r>
        <w:rPr>
          <w:lang w:val="id_ID" w:bidi="id_ID"/>
        </w:rPr>
        <w:t>, lihat Glosarium Utama. Gunakan kata atau ungkapan yang sama untuk Tuhan seperti yang telah Anda gunakan pada perikop lain.</w:t>
      </w:r>
    </w:p>
    <w:p>
      <w:pPr/>
      <w:r>
        <w:rPr>
          <w:lang w:val="id_ID" w:bidi="id_ID"/>
        </w:rPr>
      </w:r>
      <w:r>
        <w:rPr>
          <w:lang w:val="id_ID" w:bidi="id_ID"/>
        </w:rPr>
        <w:t>Yesus menjawab Tomas, "</w:t>
      </w:r>
      <w:r>
        <w:rPr>
          <w:b/>
          <w:lang w:val="id_ID" w:bidi="id_ID"/>
        </w:rPr>
        <w:t>Akulah</w:t>
      </w:r>
      <w:r>
        <w:rPr>
          <w:lang w:val="id_ID" w:bidi="id_ID"/>
        </w:rPr>
        <w:t xml:space="preserve"> jalan, kebenaran, dan hidup." Kata-kata "Aku" penting. Kata-kata ini mengingatkan para pendengar Yahudi tentang nama Allah dalam Perjanjian Lama. Allah mengatakan kepada Musa bahwa nama-Nya adalah "Aku." Ketika Yesus mengatakan "Aku," Ia mengatakan bahwa Ia adalah Allah. Gunakan kata atau ungkapan yang sama untuk "Aku" seperti yang Anda gunakan pada perikop sebelumnya. Untuk informasi lebih lanjut tentang </w:t>
      </w:r>
      <w:r>
        <w:rPr>
          <w:lang w:val="id_ID" w:bidi="id_ID"/>
        </w:rPr>
        <w:t>Aku</w:t>
      </w:r>
      <w:r>
        <w:rPr>
          <w:lang w:val="id_ID" w:bidi="id_ID"/>
        </w:rPr>
        <w:t>, lihat Glosarium Utama.</w:t>
      </w:r>
    </w:p>
    <w:p>
      <w:pPr/>
      <w:r>
        <w:rPr>
          <w:lang w:val="id_ID" w:bidi="id_ID"/>
        </w:rPr>
      </w:r>
      <w:r>
        <w:rPr>
          <w:lang w:val="id_ID" w:bidi="id_ID"/>
        </w:rPr>
        <w:t>"</w:t>
      </w:r>
      <w:r>
        <w:rPr>
          <w:b/>
          <w:lang w:val="id_ID" w:bidi="id_ID"/>
        </w:rPr>
        <w:t>Sesungguhnya, Sesungguhnya</w:t>
      </w:r>
      <w:r>
        <w:rPr>
          <w:lang w:val="id_ID" w:bidi="id_ID"/>
        </w:rPr>
        <w:t>, atau Aku mengatakan kebenaran kepadamu, siapa pun yang percaya kepada-Ku akan melakukan pekerjaan-pekerjaan yang sama yang telah Aku lakukan, dan mereka akan melakukan pekerjaan-pekerjaan yang lebih besar lagi, karena Aku pergi kepada Bapa." Terjemahkan "sesungguhnya" dengan cara yang sama seperti yang telah Anda lakukan sebelumnya.</w:t>
      </w:r>
    </w:p>
    <w:p>
      <w:pPr/>
      <w:r>
        <w:rPr>
          <w:lang w:val="id_ID" w:bidi="id_ID"/>
        </w:rPr>
      </w:r>
      <w:r>
        <w:rPr>
          <w:lang w:val="id_ID" w:bidi="id_ID"/>
        </w:rPr>
        <w:t xml:space="preserve">Kamu dapat meminta apa pun </w:t>
      </w:r>
      <w:r>
        <w:rPr>
          <w:b/>
          <w:lang w:val="id_ID" w:bidi="id_ID"/>
        </w:rPr>
        <w:t>dalam nama-Ku</w:t>
      </w:r>
      <w:r>
        <w:rPr>
          <w:lang w:val="id_ID" w:bidi="id_ID"/>
        </w:rPr>
        <w:t xml:space="preserve">, dan Aku akan melakukannya, sehingga Anak dapat membawa </w:t>
      </w:r>
      <w:r>
        <w:rPr>
          <w:b/>
          <w:lang w:val="id_ID" w:bidi="id_ID"/>
        </w:rPr>
        <w:t>kemuliaan</w:t>
      </w:r>
      <w:r>
        <w:rPr>
          <w:lang w:val="id_ID" w:bidi="id_ID"/>
        </w:rPr>
        <w:t xml:space="preserve"> atau memuliakan Bapa. Ya, mintalah apa pun dalam nama-Ku, dan Aku akan melakukannya!"</w:t>
      </w:r>
    </w:p>
    <w:p>
      <w:pPr/>
      <w:r>
        <w:rPr>
          <w:lang w:val="id_ID" w:bidi="id_ID"/>
        </w:rPr>
      </w:r>
      <w:r>
        <w:rPr>
          <w:lang w:val="id_ID" w:bidi="id_ID"/>
        </w:rPr>
        <w:t>"Dalam nama-Ku" berarti "dalam otoritas-Ku" atau "karena kamu percaya kepada-Ku." Terjemahkan "nama" dengan cara yang sama seperti yang telah Anda lakukan sebelumnya.</w:t>
      </w:r>
    </w:p>
    <w:p>
      <w:pPr/>
      <w:r>
        <w:rPr>
          <w:lang w:val="id_ID" w:bidi="id_ID"/>
        </w:rPr>
      </w:r>
      <w:r>
        <w:rPr>
          <w:lang w:val="id_ID" w:bidi="id_ID"/>
        </w:rPr>
        <w:t xml:space="preserve">Membawa kemuliaan atau memuliakan seseorang berarti memberikan pujian atau kehormatan kepada mereka. Terjemahkan memuliakan dengan cara yang sama seperti yang telah Anda lakukan sebelumnya. Untuk informasi lebih lanjut tentang </w:t>
      </w:r>
      <w:r>
        <w:rPr>
          <w:lang w:val="id_ID" w:bidi="id_ID"/>
        </w:rPr>
        <w:t>memuliakan</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Jeda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14:15–21</w:t>
      </w:r>
      <w:r>
        <w:rPr>
          <w:lang w:val="id_ID" w:bidi="id_ID"/>
        </w:rPr>
      </w:r>
    </w:p>
    <w:p>
      <w:pPr>
        <w:pStyle w:val="Heading3"/>
      </w:pPr>
      <w:r>
        <w:rPr>
          <w:lang w:val="id_ID" w:bidi="id_ID"/>
        </w:rPr>
        <w:t>Dengar dan Renungkan</w:t>
      </w:r>
    </w:p>
    <w:p>
      <w:pPr/>
      <w:r>
        <w:rPr>
          <w:lang w:val="id_ID" w:bidi="id_ID"/>
        </w:rPr>
      </w:r>
      <w:r>
        <w:rPr>
          <w:lang w:val="id_ID" w:bidi="id_ID"/>
        </w:rPr>
        <w:t>Pada langkah ini, dengarkan Yohanes 14:15–21 dan simpanlah dalam hati Anda.</w:t>
      </w:r>
    </w:p>
    <w:p>
      <w:pPr/>
      <w:r>
        <w:rPr>
          <w:lang w:val="id_ID" w:bidi="id_ID"/>
        </w:rPr>
      </w:r>
      <w:r>
        <w:rPr>
          <w:lang w:val="id_ID" w:bidi="id_ID"/>
        </w:rPr>
        <w:t>Dengarkan versi audio dari Yohanes 14:15–21 sebanyak tiga kali, dalam tiga terjemahan yang berbeda, jika memungkinkan.</w:t>
      </w:r>
    </w:p>
    <w:p>
      <w:pPr/>
      <w:r>
        <w:rPr>
          <w:lang w:val="id_ID" w:bidi="id_ID"/>
        </w:rPr>
      </w:r>
      <w:r>
        <w:rPr>
          <w:lang w:val="id_ID" w:bidi="id_ID"/>
        </w:rPr>
        <w:t>Jeda rekaman di sini.</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dikatakan perikop ini kepada kita tentang Tuhan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 yang Anda kenal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14:15–21 dalam terjemahan yang paling mudah dimengerti.</w:t>
      </w:r>
    </w:p>
    <w:p>
      <w:pPr/>
      <w:r>
        <w:rPr>
          <w:lang w:val="id_ID" w:bidi="id_ID"/>
        </w:rPr>
      </w:r>
      <w:r>
        <w:rPr>
          <w:lang w:val="id_ID" w:bidi="id_ID"/>
        </w:rPr>
        <w:t>Dalam kisah ini, Yesus berbicara kepada kesebelas murid-Nya sebelum kematian-Nya. Yudas sudah berangkat pergi untuk mengkhianati Yesus. Yesus dan murid-murid-Nya masih berada di ruang atas setelah mereka makan malam terakhir bersama. Para murid Yesus telah menanyakan banyak pertanyaan kepada Yesus. Yesus memberikan perintah terakhir kepada para murid sebelum Dia mati di atas salib.</w:t>
      </w:r>
    </w:p>
    <w:p>
      <w:pPr/>
      <w:r>
        <w:rPr>
          <w:lang w:val="id_ID" w:bidi="id_ID"/>
        </w:rPr>
      </w:r>
      <w:r>
        <w:rPr>
          <w:lang w:val="id_ID" w:bidi="id_ID"/>
        </w:rPr>
        <w:t>Yesus mengatakan kepada murid-murid-Nya bahwa jika mereka mengasihi-Nya, mereka akan menaati atau mematuhi perintah-Nya, atau apa yang telah Dia perintahkan kepada mereka. Yesus mengatakan bahwa Ia akan meminta kepada Bapa untuk mengutus Penolong atau Pembela yang lain untuk bersama dengan murid-murid selamanya. Pembela ini adalah Roh Kebenaran, atau Roh Kudus. Dia disebut Roh Kebenaran karena Dia menyatakan kebenaran tentang siapa Allah itu, dan menuntun orang-orang untuk mengenal dan memercayai kebenaran. Yesus juga menyebut roh sebagai "pembela," atau "penolong." Seorang pembela atau perwakilan, adalah seseorang yang membela perkara untuk orang lain. Roh Kudus juga bertindak sebagai penolong. Yesus mengatakan bahwa Roh Kudus akan mengingatkan para murid tentang hal-hal yang telah Yesus ajarkan kepada mereka pada malam itu dan menjelaskan hal-hal tersebut kepada mereka. Meskipun beberapa terjemahan menggambarkan Roh Kudus sebagai "penghibur" dalam perikop ini, penulis Yohanes biasanya tidak berbicara tentang Roh Kudus sebagai penghibur.</w:t>
      </w:r>
    </w:p>
    <w:p>
      <w:pPr/>
      <w:r>
        <w:rPr>
          <w:lang w:val="id_ID" w:bidi="id_ID"/>
        </w:rPr>
      </w:r>
      <w:r>
        <w:rPr>
          <w:lang w:val="id_ID" w:bidi="id_ID"/>
        </w:rPr>
        <w:t>Berhenti di sini dan diskusikan pertanyaan ini dalam kelompok: Bagaimana orang-orang dalam budaya Anda menentukan kebenaran? Jeda rekaman di sini.</w:t>
      </w:r>
    </w:p>
    <w:p>
      <w:pPr/>
      <w:r>
        <w:rPr>
          <w:lang w:val="id_ID" w:bidi="id_ID"/>
        </w:rPr>
      </w:r>
      <w:r>
        <w:rPr>
          <w:lang w:val="id_ID" w:bidi="id_ID"/>
        </w:rPr>
        <w:t>Berhenti di sini dan diskusikan pertanyaan ini dalam kelompok: Apa saja peran dalam budaya Anda di mana orang-orang dianggap sebagai penolong atau pembela? Ceritakan kisah tentang saat seseorang menjadi pembela atau penolong bagi Anda. Bagaimana orang-orang dalam budaya Anda menghormati para pembela atau penolong? Jeda rekaman di sini.</w:t>
      </w:r>
    </w:p>
    <w:p>
      <w:pPr/>
      <w:r>
        <w:rPr>
          <w:lang w:val="id_ID" w:bidi="id_ID"/>
        </w:rPr>
      </w:r>
      <w:r>
        <w:rPr>
          <w:lang w:val="id_ID" w:bidi="id_ID"/>
        </w:rPr>
        <w:t>Dunia, atau mereka yang bukan pengikut Yesus, tidak akan menerima Roh Kebenaran karena mereka tidak mengenal atau melihat Roh. Ini berarti bahwa mereka tidak akan mengakui Roh sebagai penolong mereka, atau bahkan menerima bahwa ada Roh Kebenaran. Namun, para murid mengenal-Nya karena Dia berdiam atau hidup bersama mereka dan akhirnya Roh akan tinggal di dalam mereka. Pada saat ini Roh Kudus merupakan pengaruh dari luar. Mereka dapat melihat pekerjaan Roh Kudus melalui mereka dan mujizat yang mereka lakukan, dan juga melalui Yesus dan mujizat yang Ia lakukan. Tetapi baru setelah itu Roh Kudus datang dan hidup di dalam mereka.</w:t>
      </w:r>
    </w:p>
    <w:p>
      <w:pPr/>
      <w:r>
        <w:rPr>
          <w:lang w:val="id_ID" w:bidi="id_ID"/>
        </w:rPr>
      </w:r>
      <w:r>
        <w:rPr>
          <w:lang w:val="id_ID" w:bidi="id_ID"/>
        </w:rPr>
        <w:t>Berhenti di sini dan diskusikan pertanyaan ini dalam kelompok: Ceritakan kisah dalam budaya Anda tentang seseorang yang memiliki roh yang hidup bersama atau di dalam mereka. Bagaimana mereka bertindak? Bagaimana tanggapan dari komunitas di sekitarnya? Jeda rekaman di sini.</w:t>
      </w:r>
    </w:p>
    <w:p>
      <w:pPr/>
      <w:r>
        <w:rPr>
          <w:lang w:val="id_ID" w:bidi="id_ID"/>
        </w:rPr>
      </w:r>
      <w:r>
        <w:rPr>
          <w:lang w:val="id_ID" w:bidi="id_ID"/>
        </w:rPr>
        <w:t>Yesus mengatakan kepada murid-murid-Nya bahwa Ia tidak akan meninggalkan mereka terlantar atau sebagai anak yatim piatu. Anak yatim piatu adalah anak-anak yang telah ditinggalkan oleh orang tua mereka dengan cara apa pun, atau orang tua mereka meninggal. Yesus mengatakan bahwa Ia tidak akan meninggalkan murid- murid sebagai anak-anak tanpa orang tua yang menunjukkan jalan kepada mereka, atau membantu mereka tumbuh dan belajar. Yesus mengatakan bahwa Dia akan kembali kepada para murid. Namun, Yesus tidak mengatakan kapan, atau peristiwa apa yang mungkin dimaksud. Mungkin saja Yesus sedang merujuk pada Roh Kudus yang akan datang, atau pada kebangkitan Yesus, atau pada kedatangan-Nya kembali pada akhir zaman.</w:t>
      </w:r>
    </w:p>
    <w:p>
      <w:pPr/>
      <w:r>
        <w:rPr>
          <w:lang w:val="id_ID" w:bidi="id_ID"/>
        </w:rPr>
      </w:r>
      <w:r>
        <w:rPr>
          <w:lang w:val="id_ID" w:bidi="id_ID"/>
        </w:rPr>
        <w:t>Berhenti di sini dan diskusikan pertanyaan ini dalam kelompok: Bagaimana yatim piatu dipandang dalam budaya Anda? Siapa saja orang-orang yang mengasuh anak-anak yatim piatu? Jeda rekaman di sini.</w:t>
      </w:r>
    </w:p>
    <w:p>
      <w:pPr/>
      <w:r>
        <w:rPr>
          <w:lang w:val="id_ID" w:bidi="id_ID"/>
        </w:rPr>
      </w:r>
      <w:r>
        <w:rPr>
          <w:lang w:val="id_ID" w:bidi="id_ID"/>
        </w:rPr>
        <w:t>Berhenti di sini dan diskusikan pertanyaan ini dalam kelompok: Apa peran orang tua dalam membantu anak-anak tumbuh dan belajar dalam budaya Anda? Jeda rekaman di sini.</w:t>
      </w:r>
    </w:p>
    <w:p>
      <w:pPr/>
      <w:r>
        <w:rPr>
          <w:lang w:val="id_ID" w:bidi="id_ID"/>
        </w:rPr>
      </w:r>
      <w:r>
        <w:rPr>
          <w:lang w:val="id_ID" w:bidi="id_ID"/>
        </w:rPr>
        <w:t>Yesus memberi tahu para murid bahwa sebentar lagi dunia, atau orang-orang yang tidak percaya, tidak akan melihat-Nya lagi. Di sini Yesus merujuk pada kematian-Nya di salib, ketika orang-orang yang tidak percaya tidak akan lagi dapat melihat-Nya. Namun, murid-murid akan melihat-Nya ketika Ia bangkit dari kematian karena Yesus datang dan menunjukkan diri-Nya kepada mereka setelah Yesus dibangkitkan. Murid-murid akan hidup karena kebangkitan Yesus.</w:t>
      </w:r>
    </w:p>
    <w:p>
      <w:pPr/>
      <w:r>
        <w:rPr>
          <w:lang w:val="id_ID" w:bidi="id_ID"/>
        </w:rPr>
      </w:r>
      <w:r>
        <w:rPr>
          <w:lang w:val="id_ID" w:bidi="id_ID"/>
        </w:rPr>
        <w:t>Pada hari itu, ketika murid-murid akan melihat Yesus lagi, mereka akan menyadari bahwa Yesus berada di dalam Bapa, atau bahwa Yesus dan Bapa adalah satu. Para murid juga akan menyadari bahwa mereka berada di dalam Yesus dan Yesus berada di dalam mereka. Ini adalah sebuah referensi yang berarti bahwa mereka terhubung sangat erat, atau bersatu layaknya satu orang.</w:t>
      </w:r>
    </w:p>
    <w:p>
      <w:pPr/>
      <w:r>
        <w:rPr>
          <w:lang w:val="id_ID" w:bidi="id_ID"/>
        </w:rPr>
      </w:r>
      <w:r>
        <w:rPr>
          <w:lang w:val="id_ID" w:bidi="id_ID"/>
        </w:rPr>
        <w:t>Berhenti di sini dan diskusikan pertanyaan ini dalam kelompok: Bagaimana dan kapan orang-orang dalam budaya Anda berbicara tentang dua orang yang terhubung sangat erat, atau bersatu? Jeda rekaman di sini.</w:t>
      </w:r>
    </w:p>
    <w:p>
      <w:pPr/>
      <w:r>
        <w:rPr>
          <w:lang w:val="id_ID" w:bidi="id_ID"/>
        </w:rPr>
      </w:r>
      <w:r>
        <w:rPr>
          <w:lang w:val="id_ID" w:bidi="id_ID"/>
        </w:rPr>
        <w:t>Yesus mengulangi, untuk menekankan dan untuk menunjukkan bahwa siapa pun yang memiliki atau menerima perintah Yesus dan mengikutinya, mengasihi Yesus. Yesus mengatakan kepada mereka bahwa mereka yang mengasihi Yesus juga akan dikasihi oleh Bapa-Nya Yesus, yang adalah Allah sendiri, dan oleh Yesus, dan Yesus akan menunjukkan diri-Nya kepada orang-orang itu.</w:t>
      </w:r>
    </w:p>
    <w:p>
      <w:pPr/>
      <w:r>
        <w:rPr>
          <w:lang w:val="id_ID" w:bidi="id_ID"/>
        </w:rPr>
      </w:r>
      <w:r>
        <w:rPr>
          <w:lang w:val="id_ID" w:bidi="id_ID"/>
        </w:rPr>
        <w:t>Berhenti di sini dan diskusikan pertanyaan ini dalam kelompok: Apa saja perintah yang diharapkan untuk ditaati oleh orang-orang dalam budaya Anda? Mengapa orang-orang memilih untuk menaati perintah? Ketika mereka taat, bagaimana perasaan orang-orang yang mereka taati tentang mereka? Bagaimana perasaan orang-orang yang menaati perintah itu tentang orang-orang yang mereka taati?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14:15–21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berbicara dengan murid-murid-Nya dan mengatakan kepada mereka bahwa jika mereka mengasihi Yesus, mereka akan menaati perintah-Nya. Yesus berjanji untuk meminta kepada Bapa untuk mengutus Penolong, atau Roh Kebenaran, untuk bersama murid-murid selamanya. Yesus mengatakan bahwa dunia tidak dapat menerima Roh Kebenaran karena mereka tidak mengenal atau melihat-Nya. Tetapi murid-murid mengenal Roh karena Dia berdiam bersama murid-murid, dan akan tinggal di dalam mereka.</w:t>
      </w:r>
    </w:p>
    <w:p>
      <w:pPr/>
      <w:r>
        <w:rPr>
          <w:lang w:val="id_ID" w:bidi="id_ID"/>
        </w:rPr>
      </w:r>
      <w:r>
        <w:rPr>
          <w:b/>
          <w:lang w:val="id_ID" w:bidi="id_ID"/>
        </w:rPr>
        <w:t>Dalam adegan kedua:</w:t>
      </w:r>
      <w:r>
        <w:rPr>
          <w:lang w:val="id_ID" w:bidi="id_ID"/>
        </w:rPr>
        <w:t xml:space="preserve"> Yesus berjanji bahwa Ia tidak akan meninggalkan murid-murid seperti anak-anak yatim piatu yang tidak memiliki bantuan, bimbingan, atau perawatan dari orang tua, tetapi bahwa Yesus akan kembali kepada mereka pada suatu saat. Yesus mengatakan kepada para murid bahwa sesaat lagi dunia tidak akan melihat Yesus lagi. Namun, Yesus mengatakan bahwa para murid akan melihat Yesus. Karena Yesus hidup setelah kebangkitan-Nya, maka murid-murid juga dapat hidup. Yesus berkata kepada murid-murid-Nya bahwa ketika mereka melihat Yesus lagi, mereka akan mengerti bahwa Yesus berada di dalam Bapa, dan para murid berada di dalam Yesus dan Yesus berada di dalam mereka.</w:t>
      </w:r>
    </w:p>
    <w:p>
      <w:pPr/>
      <w:r>
        <w:rPr>
          <w:lang w:val="id_ID" w:bidi="id_ID"/>
        </w:rPr>
      </w:r>
      <w:r>
        <w:rPr>
          <w:b/>
          <w:lang w:val="id_ID" w:bidi="id_ID"/>
        </w:rPr>
        <w:t>Dalam adegan ketiga:</w:t>
      </w:r>
      <w:r>
        <w:rPr>
          <w:lang w:val="id_ID" w:bidi="id_ID"/>
        </w:rPr>
        <w:t xml:space="preserve"> Yesus mengatakan lagi bahwa mereka yang menerima perintah Yesus adalah orang-orang yang mengasihi Yesus. Yesus berkata kepada murid-murid-Nya bahwa mereka yang mengasihi Yesus akan dikasihi oleh Bapa-Nya, dan Yesus akan mengasihi mereka dan menyatakan diri-Nya kepada mereka.</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Bapa, yang adalah Allah</w:t>
      </w:r>
    </w:p>
    <w:p>
      <w:pPr>
        <w:pStyle w:val="ListBullet"/>
        <w:spacing w:line="240" w:lineRule="auto"/>
        <w:ind w:left="720"/>
      </w:pPr>
      <w:r>
        <w:rPr>
          <w:lang w:val="id_ID" w:bidi="id_ID"/>
        </w:rPr>
      </w:r>
      <w:r>
        <w:rPr>
          <w:lang w:val="id_ID" w:bidi="id_ID"/>
        </w:rPr>
        <w:t>Penolong, Pembela, atau Roh Kebenaran, yang adalah Roh Kudus</w:t>
      </w:r>
    </w:p>
    <w:p>
      <w:pPr>
        <w:pStyle w:val="ListBullet"/>
        <w:spacing w:line="240" w:lineRule="auto"/>
        <w:ind w:left="720"/>
      </w:pPr>
      <w:r>
        <w:rPr>
          <w:lang w:val="id_ID" w:bidi="id_ID"/>
        </w:rPr>
      </w:r>
      <w:r>
        <w:rPr>
          <w:lang w:val="id_ID" w:bidi="id_ID"/>
        </w:rPr>
        <w:t>Dunia, atau orang-orang yang tidak mengikuti Yesus.</w:t>
      </w:r>
    </w:p>
    <w:p>
      <w:pPr/>
      <w:r>
        <w:rPr>
          <w:lang w:val="id_ID" w:bidi="id_ID"/>
        </w:rPr>
      </w:r>
      <w:r>
        <w:rPr>
          <w:lang w:val="id_ID" w:bidi="id_ID"/>
        </w:rPr>
        <w:t>Secara berkelompok, perhatikan bagian-bagian dari latar belakang bagian ini: Ingatlah bahwa Yesus masih berbicara dengan kesebelas murid-Nya di ruang atas tempat mereka baru saja menyantap perjamuan terakhir. Yesus sedang menjawab pertanyaan mereka, dan memberi mereka arahan sebelum kematian Yesus.</w:t>
      </w:r>
    </w:p>
    <w:p>
      <w:pPr/>
      <w:r>
        <w:rPr>
          <w:lang w:val="id_ID" w:bidi="id_ID"/>
        </w:rPr>
      </w:r>
      <w:r>
        <w:rPr>
          <w:lang w:val="id_ID" w:bidi="id_ID"/>
        </w:rPr>
        <w:t>Yesus berbicara dengan murid-murid-Nya dan mengatakan kepada mereka bahwa jika mereka mengasihi Yesus, mereka akan menaati perintah-Nya. Ini berarti penting bagi mereka untuk mengasihi Yesus agar mereka dapat menaati perintah-Nya. Yesus berjanji untuk meminta kepada Bapa untuk mengutus Penolong, atau Roh Kebenaran, untuk bersama murid-murid selamanya. Yesus membuat perbandingan yang penting antara dunia yang tidak mengenal Yesus, dan para murid yang mengikuti Yesus. Yesus mengatakan bahwa dunia tidak dapat menerima Roh Kebenaran karena mereka tidak mengenal atau melihat-Nya. Tetapi murid-murid mengenal Roh karena Dia berdiam bersama murid-murid, dan akan tinggal di dalam mereka.</w:t>
      </w:r>
    </w:p>
    <w:p>
      <w:pPr/>
      <w:r>
        <w:rPr>
          <w:lang w:val="id_ID" w:bidi="id_ID"/>
        </w:rPr>
      </w:r>
      <w:r>
        <w:rPr>
          <w:lang w:val="id_ID" w:bidi="id_ID"/>
        </w:rPr>
        <w:t>Berhenti di sini dan diskusikan pertanyaan ini dalam kelompok: Dapatkah Anda memberikan contoh situasi di mana seseorang berjanji untuk melakukan sesuatu yang baik bagi seseorang jika mereka melakukan hal tertentu? Orang yang menjanjikan hal yang baik berharap orang lain menaati apa yang telah mereka minta. Kemudian, orang yang taat tersebut mengharapkan untuk menerima hal yang baik itu. Perhatikan dengan baik cara Anda berbicara tentang harapan-harapan dari kedua orang ini. Jeda rekaman di sini.</w:t>
      </w:r>
    </w:p>
    <w:p>
      <w:pPr/>
      <w:r>
        <w:rPr>
          <w:lang w:val="id_ID" w:bidi="id_ID"/>
        </w:rPr>
      </w:r>
      <w:r>
        <w:rPr>
          <w:lang w:val="id_ID" w:bidi="id_ID"/>
        </w:rPr>
        <w:t>Dalam adegan kedua, janji-janji Yesus tidak memiliki batas waktu. Yesus berjanji kepada murid-murid bahwa Ia tidak akan meninggalkan murid-murid seperti anak yatim piatu yang tidak memiliki pertolongan, bimbingan, atau pengasuhan orang tua, tetapi Yesus akan kembali kepada mereka pada suatu saat nanti. Kita tidak tahu apakah Yesus berbicara tentang kedatangan Roh Kudus, penampakan-Nya setelah kebangkitan-Nya, atau kembalinya Yesus kelak pada akhir zaman.</w:t>
      </w:r>
    </w:p>
    <w:p>
      <w:pPr/>
      <w:r>
        <w:rPr>
          <w:lang w:val="id_ID" w:bidi="id_ID"/>
        </w:rPr>
      </w:r>
      <w:r>
        <w:rPr>
          <w:lang w:val="id_ID" w:bidi="id_ID"/>
        </w:rPr>
        <w:t>Berhenti di sini dan diskusikan pertanyaan ini dalam kelompok: Bagaimana Anda menunjukkan perbedaan antara peristiwa yang akan segera terjadi, atau dalam waktu dekat, dan peristiwa yang akan terjadi dalam waktu yang lebih lama lagi, di masa depan yang jauh? Jeda rekaman di sini.</w:t>
      </w:r>
    </w:p>
    <w:p>
      <w:pPr/>
      <w:r>
        <w:rPr>
          <w:lang w:val="id_ID" w:bidi="id_ID"/>
        </w:rPr>
      </w:r>
      <w:r>
        <w:rPr>
          <w:lang w:val="id_ID" w:bidi="id_ID"/>
        </w:rPr>
        <w:t>Kemudian Yesus beralih untuk berbicara tentang momen spesifik: kematian dan kebangkitan-Nya. Yesus mengatakan kepada murid- muridNya bahwa tinggal sesaat lagi dunia tidak akan melihat Yesus lagi, yang menunjuk pada kematian Yesus pada hari berikutnya. Namun, Yesus mengatakan bahwa para murid akan melihat Yesus lagi, yaitu ketika Yesus dibangkitkan dan menampakkan diri kepada murid-murid. Karena Yesus hidup setelah kebangkitan-Nya, maka murid-murid juga dapat hidup. Yesus berkata kepada murid- murid-Nya bahwa ketika mereka melihat Yesus lagi, mereka akan mengerti bahwa Yesus berada di dalam Bapa, dan para murid berada di dalam Yesus dan Yesus berada di dalam mereka. Konsep saling berada di dalam ini berarti bahwa tidak ada yang dapat memisahkan mereka, atau bahwa mereka bersatu sedemikian rupa sehingga bermakna kesatuan dalam segala cara yang memungkinkan.</w:t>
      </w:r>
    </w:p>
    <w:p>
      <w:pPr/>
      <w:r>
        <w:rPr>
          <w:lang w:val="id_ID" w:bidi="id_ID"/>
        </w:rPr>
      </w:r>
      <w:r>
        <w:rPr>
          <w:lang w:val="id_ID" w:bidi="id_ID"/>
        </w:rPr>
        <w:t>Berhenti di sini dan diskusikan pertanyaan ini dalam kelompok: Berlatihlah menjelaskan hubungan antara Allah Bapa, Yesus, dan murid-murid-Nya ini. Jeda rekaman di sini.</w:t>
      </w:r>
    </w:p>
    <w:p>
      <w:pPr/>
      <w:r>
        <w:rPr>
          <w:lang w:val="id_ID" w:bidi="id_ID"/>
        </w:rPr>
      </w:r>
      <w:r>
        <w:rPr>
          <w:lang w:val="id_ID" w:bidi="id_ID"/>
        </w:rPr>
        <w:t>Dalam adegan ketiga, Yesus mengulangi bahwa mereka yang menerima perintah Yesus adalah orang-orang yang mengasihi Yesus. Yesus berkata kepada murid-murid-Nya bahwa mereka yang mengasihi Yesus akan dikasihi oleh Bapa-Nya, dan Yesus akan mengasihi mereka dan menyatakan diri-Nya kepada mereka.</w:t>
      </w:r>
    </w:p>
    <w:p>
      <w:pPr/>
      <w:r>
        <w:rPr>
          <w:lang w:val="id_ID" w:bidi="id_ID"/>
        </w:rPr>
      </w:r>
      <w:r>
        <w:rPr>
          <w:lang w:val="id_ID" w:bidi="id_ID"/>
        </w:rPr>
        <w:t>Berhenti di sini dan diskusikan pertanyaan ini dalam kelompok: Apa saja berbagai cara Allah, dewa-dewa, atau roh-roh menyatakan diri kepada orang-orang dalam budaya Anda? Perhatikan cara Anda berbicara tentang roh-roh yang mengungkapkan diri kepada orang-orang. Jeda rekaman di sini.</w:t>
      </w:r>
    </w:p>
    <w:p>
      <w:pPr/>
      <w:r>
        <w:rPr>
          <w:lang w:val="id_ID" w:bidi="id_ID"/>
        </w:rPr>
      </w:r>
      <w:r>
        <w:rPr>
          <w:lang w:val="id_ID" w:bidi="id_ID"/>
        </w:rPr>
        <w:t>Sekarang, tim hendaknya membuat papan kisah,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14:15–21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Bapa, yang adalah Allah</w:t>
      </w:r>
    </w:p>
    <w:p>
      <w:pPr>
        <w:pStyle w:val="ListBullet"/>
        <w:spacing w:line="240" w:lineRule="auto"/>
        <w:ind w:left="720"/>
      </w:pPr>
      <w:r>
        <w:rPr>
          <w:lang w:val="id_ID" w:bidi="id_ID"/>
        </w:rPr>
      </w:r>
      <w:r>
        <w:rPr>
          <w:lang w:val="id_ID" w:bidi="id_ID"/>
        </w:rPr>
        <w:t>Penolong, Pembela, atau Roh Kebenaran, yang adalah Roh Kudus</w:t>
      </w:r>
    </w:p>
    <w:p>
      <w:pPr>
        <w:pStyle w:val="ListBullet"/>
        <w:spacing w:line="240" w:lineRule="auto"/>
        <w:ind w:left="720"/>
      </w:pPr>
      <w:r>
        <w:rPr>
          <w:lang w:val="id_ID" w:bidi="id_ID"/>
        </w:rPr>
      </w:r>
      <w:r>
        <w:rPr>
          <w:lang w:val="id_ID" w:bidi="id_ID"/>
        </w:rPr>
        <w:t>Dunia, atau orang-orang yang tidak mengikuti Roh Kudus</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Jeda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 xml:space="preserve">Yesus berbicara dengan murid-murid-Nya dan mengatakan kepada mereka bahwa jika mereka mengasihi Yesus, mereka akan menaati perintah-Nya. Yesus berjanji akan meminta Bapa untuk mengutus Penolong, atau Roh Kebenaran, untuk bersama murid-murid selamanya. </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murid-muridNya, "Apa yang kalian rasakan atau pikirkan?" Orang itu mungkin menjawab hal-hal seperti, "Tunggu apa artinya ini? Apakah ini berarti Yesus tidak akan bersama kita?" atau "Saya bersyukur karena kita akan memiliki seseorang yang menolong kita selamanya." Sepertinya aku tidak bisa melakukan ini sendirian!" atau "Tentu saja aku mencintai Yesus!" Aku akan menaati semua yang telah Dia perintahkan kepada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dunia tidak dapat menerima Roh Kebenaran karena mereka tidak mengenal atau melihat-Nya. Tetapi murid-murid mengenal Roh karena Dia berdiam bersama para murid, dan akan tinggal di dalam mereka. Yesus berjanji bahwa Dia tidak akan meninggalkan murid-murid-Nya sebagai yatim piatu, tetapi Yesus akan kembali kepada mereka pada suatu saat.</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murid-muridNya, "Apa yang kalian rasakan atau pikirkan?" Orang itu mungkin menjawab hal-hal seperti, "Mengapa Yesus harus meninggalkan kita sama sekali?" Aku tidak ingin Yesus pergi!" atau "Saya sangat bingung dan sedih serta memiliki begitu banyak pertanyaan tentang ke mana Yesus akan pergi." Kapan Yesus akan kembali? Berapa lama Yesus akan pergi?"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murid-murid bahwa sesaat lagi dunia tidak akan melihat Yesus lagi. Namun, Yesus mengatakan bahwa murid itu akan melihat Yesus. Karena Yesus hidup setelah kebangkitan-Nya, maka murid-murid juga dapat hidup. Yesus berkata kepada murid-murid-Nya bahwa ketika mereka melihat Yesus lagi, mereka akan mengerti bahwa Yesus berada di dalam Bapa, dan para murid berada di dalam Yesus dan Yesus berada di dalam mereka.</w:t>
      </w:r>
    </w:p>
    <w:p>
      <w:pPr/>
      <w:r>
        <w:rPr>
          <w:lang w:val="id_ID" w:bidi="id_ID"/>
        </w:rPr>
      </w:r>
      <w:r>
        <w:rPr>
          <w:lang w:val="id_ID" w:bidi="id_ID"/>
        </w:rPr>
        <w:t>Yesus mengatakan lagi bahwa mereka yang menerima perintah Yesus adalah orang-orang yang mengasihi Yesus. Yesus berkata kepada murid-murid-Nya bahwa mereka yang mengasihi Yesus akan dikasihi oleh Bapa-Nya, dan Yesus akan mengasihi mereka dan menyatakan diri-Nya kepada mereka.</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orang yang memerankan murid-muridNya, "Apa yang kalian rasakan atau pikirkan?" Orang itu mungkin menjawab hal-hal seperti, "Mengapa Yesus tidak dapat mengungkapkan diri-Nya kepada semua orang sehingga mereka semua akan percaya?" atau "Saya merasa sangat terhormat dan diberkati menjadi orang yang dikasihi oleh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14:15–21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Yesus berbicara kepada murid-murid-Nya dan mengatakan kepada mereka bahwa jika mereka mengasihi-Nya, mereka akan </w:t>
      </w:r>
      <w:r>
        <w:rPr>
          <w:b/>
          <w:lang w:val="id_ID" w:bidi="id_ID"/>
        </w:rPr>
        <w:t>menaati</w:t>
      </w:r>
      <w:r>
        <w:rPr>
          <w:lang w:val="id_ID" w:bidi="id_ID"/>
        </w:rPr>
        <w:t xml:space="preserve"> atau </w:t>
      </w:r>
      <w:r>
        <w:rPr>
          <w:b/>
          <w:lang w:val="id_ID" w:bidi="id_ID"/>
        </w:rPr>
        <w:t>menuruti</w:t>
      </w:r>
      <w:r>
        <w:rPr>
          <w:lang w:val="id_ID" w:bidi="id_ID"/>
        </w:rPr>
        <w:t xml:space="preserve"> </w:t>
      </w:r>
      <w:r>
        <w:rPr>
          <w:b/>
          <w:lang w:val="id_ID" w:bidi="id_ID"/>
        </w:rPr>
        <w:t>perintah-Nya</w:t>
      </w:r>
      <w:r>
        <w:rPr>
          <w:lang w:val="id_ID" w:bidi="id_ID"/>
        </w:rPr>
        <w:t>, atau apa yang telah Ia sampaikan kepada mereka. Menaati atau menjaga berarti merawat sesuatu atau melakukan apa yang telah diperintahkan oleh seseorang. Gunakan kata-kata yang sama untuk menaati atau mematuhi, dan perintah yang telah Anda gunakan dalam perikop sebelumnya.</w:t>
      </w:r>
    </w:p>
    <w:p>
      <w:pPr/>
      <w:r>
        <w:rPr>
          <w:lang w:val="id_ID" w:bidi="id_ID"/>
        </w:rPr>
      </w:r>
      <w:r>
        <w:rPr>
          <w:lang w:val="id_ID" w:bidi="id_ID"/>
        </w:rPr>
        <w:t xml:space="preserve">Yesus mengatakan bahwa Ia akan meminta kepada </w:t>
      </w:r>
      <w:r>
        <w:rPr>
          <w:b/>
          <w:lang w:val="id_ID" w:bidi="id_ID"/>
        </w:rPr>
        <w:t>Bapa</w:t>
      </w:r>
      <w:r>
        <w:rPr>
          <w:lang w:val="id_ID" w:bidi="id_ID"/>
        </w:rPr>
        <w:t xml:space="preserve"> untuk mengutus seorang </w:t>
      </w:r>
      <w:r>
        <w:rPr>
          <w:b/>
          <w:lang w:val="id_ID" w:bidi="id_ID"/>
        </w:rPr>
        <w:t>Penolong</w:t>
      </w:r>
      <w:r>
        <w:rPr>
          <w:lang w:val="id_ID" w:bidi="id_ID"/>
        </w:rPr>
        <w:t xml:space="preserve"> atau </w:t>
      </w:r>
      <w:r>
        <w:rPr>
          <w:b/>
          <w:lang w:val="id_ID" w:bidi="id_ID"/>
        </w:rPr>
        <w:t>Pembela</w:t>
      </w:r>
      <w:r>
        <w:rPr>
          <w:lang w:val="id_ID" w:bidi="id_ID"/>
        </w:rPr>
        <w:t xml:space="preserve"> lain untuk menyertai murid-murid-Nya selamanya. Bapa yang dimaksud dalam hal ini adalah Allah Bapa. Gunakan kata yang sama yang telah Anda gunakan untuk Bapa, dengan merujuk kepada Allah, dalam perikop sebelumnya. Kata untuk pembela sering berarti seorang perwakilan hukum: seseorang yang membela perkara bagi seseorang yang sedang diadili. Dalam hal ini, kemungkinan besar pembela ini lebih seperti seorang penolong, yang mengingatkan dan menjelaskan kepada murid-murid hal-hal yang telah Yesus ajarkan kepada mereka.</w:t>
      </w:r>
    </w:p>
    <w:p>
      <w:pPr/>
      <w:r>
        <w:rPr>
          <w:lang w:val="id_ID" w:bidi="id_ID"/>
        </w:rPr>
      </w:r>
      <w:r>
        <w:rPr>
          <w:lang w:val="id_ID" w:bidi="id_ID"/>
        </w:rPr>
        <w:t xml:space="preserve">Berhenti di sini dan diskusikan dalam kelompok kata atau frasa apa yang akan Anda gunakan untuk </w:t>
      </w:r>
      <w:r>
        <w:rPr>
          <w:b/>
          <w:lang w:val="id_ID" w:bidi="id_ID"/>
        </w:rPr>
        <w:t>Penolong</w:t>
      </w:r>
      <w:r>
        <w:rPr>
          <w:lang w:val="id_ID" w:bidi="id_ID"/>
        </w:rPr>
        <w:t xml:space="preserve"> atau </w:t>
      </w:r>
      <w:r>
        <w:rPr>
          <w:b/>
          <w:lang w:val="id_ID" w:bidi="id_ID"/>
        </w:rPr>
        <w:t>Pembela</w:t>
      </w:r>
      <w:r>
        <w:rPr>
          <w:lang w:val="id_ID" w:bidi="id_ID"/>
        </w:rPr>
        <w:t xml:space="preserve">. </w:t>
      </w:r>
      <w:r>
        <w:rPr>
          <w:lang w:val="id_ID" w:bidi="id_ID"/>
        </w:rPr>
        <w:t>Pembela</w:t>
      </w:r>
      <w:r>
        <w:rPr>
          <w:lang w:val="id_ID" w:bidi="id_ID"/>
        </w:rPr>
        <w:t xml:space="preserve"> terdapat di Daftar Kata Utama. Jika Anda telah menerjemahkan kata ini di kitab lain dalam Alkitab, gunakan kata yang sama dengan yang Anda gunakan di sana. Hentikan rekaman di sini.</w:t>
      </w:r>
    </w:p>
    <w:p>
      <w:pPr/>
      <w:r>
        <w:rPr>
          <w:lang w:val="id_ID" w:bidi="id_ID"/>
        </w:rPr>
      </w:r>
      <w:r>
        <w:rPr>
          <w:lang w:val="id_ID" w:bidi="id_ID"/>
        </w:rPr>
        <w:t xml:space="preserve">Pembela ini adalah </w:t>
      </w:r>
      <w:r>
        <w:rPr>
          <w:b/>
          <w:lang w:val="id_ID" w:bidi="id_ID"/>
        </w:rPr>
        <w:t>Roh Kebenaran</w:t>
      </w:r>
      <w:r>
        <w:rPr>
          <w:lang w:val="id_ID" w:bidi="id_ID"/>
        </w:rPr>
        <w:t xml:space="preserve">. Dia disebut Roh Kebenaran karena Dia menunjukkan kebenaran tentang siapa Allah, dan menuntun orang-orang untuk mengenal dan percaya kepada kebenaran. Roh Kebenaran adalah nama lain dari Roh Kudus. Meskipun Roh Kudus tidak digunakan dalam perikop ini, jangan ragu untuk mencari </w:t>
      </w:r>
      <w:r>
        <w:rPr>
          <w:lang w:val="id_ID" w:bidi="id_ID"/>
        </w:rPr>
        <w:t>Roh Kudus</w:t>
      </w:r>
      <w:r>
        <w:rPr>
          <w:lang w:val="id_ID" w:bidi="id_ID"/>
        </w:rPr>
        <w:t xml:space="preserve"> di Daftar Kata Utama untuk informasi lebih lanjut.</w:t>
      </w:r>
    </w:p>
    <w:p>
      <w:pPr/>
      <w:r>
        <w:rPr>
          <w:lang w:val="id_ID" w:bidi="id_ID"/>
        </w:rPr>
      </w:r>
      <w:r>
        <w:rPr>
          <w:b/>
          <w:lang w:val="id_ID" w:bidi="id_ID"/>
        </w:rPr>
        <w:t>Dunia</w:t>
      </w:r>
      <w:r>
        <w:rPr>
          <w:lang w:val="id_ID" w:bidi="id_ID"/>
        </w:rPr>
        <w:t>, atau mereka yang bukan pengikut Yesus, tidak akan menerima Roh Kebenaran karena mereka tidak mengenal atau melihat Dia. Namun, murid-murid mengenal-Nya karena Dia berdiam bersama mereka dan akhirnya akan tinggal di dalam mereka.</w:t>
      </w:r>
    </w:p>
    <w:p>
      <w:pPr/>
      <w:r>
        <w:rPr>
          <w:lang w:val="id_ID" w:bidi="id_ID"/>
        </w:rPr>
      </w:r>
      <w:r>
        <w:rPr>
          <w:lang w:val="id_ID" w:bidi="id_ID"/>
        </w:rPr>
        <w:t xml:space="preserve">Yesus mengatakan kepada murid-murid-Nya bahwa Dia tidak akan membiarkan mereka ditinggalkan atau sebagai </w:t>
      </w:r>
      <w:r>
        <w:rPr>
          <w:b/>
          <w:lang w:val="id_ID" w:bidi="id_ID"/>
        </w:rPr>
        <w:t>anak yatim piatu</w:t>
      </w:r>
      <w:r>
        <w:rPr>
          <w:lang w:val="id_ID" w:bidi="id_ID"/>
        </w:rPr>
        <w:t>, yaitu anak-anak yang orang tuanya telah meninggalkan mereka dengan cara tertentu. Yesus mengatakan bahwa Dia akan datang kepada murid-murid. Yesus memberi tahu murid-murid bahwa sebentar lagi dunia tidak akan melihat-Nya lagi, tetapi para murid akan melihat-Nya ketika Dia dibangkitkan dari kematian. Murid-murid akan hidup karena Yesus hidup.</w:t>
      </w:r>
    </w:p>
    <w:p>
      <w:pPr/>
      <w:r>
        <w:rPr>
          <w:lang w:val="id_ID" w:bidi="id_ID"/>
        </w:rPr>
      </w:r>
      <w:r>
        <w:rPr>
          <w:lang w:val="id_ID" w:bidi="id_ID"/>
        </w:rPr>
        <w:t>Pada hari itu, murid-murid akan melihat Yesus lagi, dan mereka akan tahu bahwa Yesus berada di dalam Bapa, dan bahwa para murid berada di dalam Yesus dan Yesus berada di dalam mereka. Ingatlah bagaimana Anda berbicara tentang hubungan ini dalam tahapan sebelumnya.</w:t>
      </w:r>
    </w:p>
    <w:p>
      <w:pPr/>
      <w:r>
        <w:rPr>
          <w:lang w:val="id_ID" w:bidi="id_ID"/>
        </w:rPr>
      </w:r>
      <w:r>
        <w:rPr>
          <w:lang w:val="id_ID" w:bidi="id_ID"/>
        </w:rPr>
        <w:t>Yesus mengulangi lagi bahwa siapa pun yang memegang perintah Yesus dan menuruti atau menaatinya, mengasihi Yesus. Yesus mengatakan kepada mereka bahwa mereka yang mengasihi Yesus juga akan dikasihi oleh Bapa-Nya, dan oleh Yesus, dan Yesus akan menunjukkan diri-Nya kepada orang-orang itu. Allah dan Yesus berbicara tentang "menampakkan" diri mereka kepada orang-orang karena mereka ingin menunjukkan kepada orang-orang karakter mereka dan siapa mereka sebenarnya. Mereka ingin datang dan bersama orang-orang secara langsung.</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Jeda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14:22–31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14:22–31 dan simpanlah dalam hatimu</w:t>
      </w:r>
    </w:p>
    <w:p>
      <w:pPr/>
      <w:r>
        <w:rPr>
          <w:lang w:val="id_ID" w:bidi="id_ID"/>
        </w:rPr>
      </w:r>
      <w:r>
        <w:rPr>
          <w:lang w:val="id_ID" w:bidi="id_ID"/>
        </w:rPr>
        <w:t>Dengarkan rekaman dari Yohanes 14:22–31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Anda tidak sukai atau tidak mengerti dari perikop ini? Hentikan sebentar rekaman ini di sini.</w:t>
      </w:r>
    </w:p>
    <w:p>
      <w:pPr>
        <w:pStyle w:val="ListBullet"/>
        <w:spacing w:line="240" w:lineRule="auto"/>
        <w:ind w:left="720"/>
      </w:pPr>
      <w:r>
        <w:rPr>
          <w:lang w:val="id_ID" w:bidi="id_ID"/>
        </w:rPr>
      </w:r>
      <w:r>
        <w:rPr>
          <w:lang w:val="id_ID" w:bidi="id_ID"/>
        </w:rPr>
        <w:t>Apa yang dikatakan perikop ini kepada kita tentang Tuhan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rekaman dari Yohanes 14:22–31 dalam terjemahan yang paling mudah dimengerti</w:t>
      </w:r>
    </w:p>
    <w:p>
      <w:pPr/>
      <w:r>
        <w:rPr>
          <w:lang w:val="id_ID" w:bidi="id_ID"/>
        </w:rPr>
      </w:r>
      <w:r>
        <w:rPr>
          <w:lang w:val="id_ID" w:bidi="id_ID"/>
        </w:rPr>
        <w:t>Dalam perikop sebelumnya, Yesus telah berbicara kepada murid-murid-Nya. Mereka semua bersama di ruangan tempat mereka makan hidangan Paskah bersama-sama. Yesus telah menguatkan para murid karena Ia tahu bahwa mereka akan sedih ketika orang-orang menghukum-Nya. Yesus tahu bahwa penghukuman-Nya akan segera terjadi. Yesus telah berjanji kepada murid-murid-Nya bahwa Ia akan mengirimkan kepada mereka Roh Kebenaran untuk bersama mereka selamanya. Yesus telah meyakinkan murid-murid-Nya bahwa Allah Bapa akan mengasihi orang-orang yang mengasihi Yesus. Yesus akan menunjukkan diri-Nya, yang berarti bahwa Yesus akan menyatakankan siapa Dia, kepada orang-orang itu.</w:t>
      </w:r>
    </w:p>
    <w:p>
      <w:pPr/>
      <w:r>
        <w:rPr>
          <w:lang w:val="id_ID" w:bidi="id_ID"/>
        </w:rPr>
      </w:r>
      <w:r>
        <w:rPr>
          <w:lang w:val="id_ID" w:bidi="id_ID"/>
        </w:rPr>
        <w:t>Sekarang, sekali lagi, salah satu murid Yesus menyela Yesus ketika dia sedang mengajar. Para murid Yesus merasa bebas untuk menyela-Nya karena mereka telah bersama Dia untuk waktu yang lama, dan mereka adalah teman-teman-Nya. Kali ini, Yudas bertanya kepada Yesus mengapa Yesus hanya akan menyatakan diri-Nya kepada para muridnya, dan tidak kepada seluruh dunia. Yohanes memastikan bahwa murid yang mengajukan pertanyaan itu bukan Yudas Iskariot, murid yang akan mengkhianati Yesus. Anda mungkin mengingat dari perikop sebelumnya bahwa Yudas Iskariot telah meninggalkan kelompok itu untuk pergi kepada para pemimpin agama untuk mengkhianati Yesus.</w:t>
      </w:r>
    </w:p>
    <w:p>
      <w:pPr/>
      <w:r>
        <w:rPr>
          <w:lang w:val="id_ID" w:bidi="id_ID"/>
        </w:rPr>
      </w:r>
      <w:r>
        <w:rPr>
          <w:lang w:val="id_ID" w:bidi="id_ID"/>
        </w:rPr>
        <w:t>Yesus telah menjelaskan kepada murid-murid-Nya bahwa orang-orang yang mengasihi Yesus akan menyatakankan hal ini dengan menaati Yesus. Sekarang Yesus menjelaskan ini lagi. Pertanyaan Yudas menjelaskan bahwa para murid masih tidak mengerti bahwa orang-orang yang mengasihi Yesus akan menaati Yesus. Pertanyaan Yudas juga menjelaskan bahwa dia percaya bahwa Yesus akan menyatakan diri-Nya secara fisik kepada para murid. Namun, Yesus mungkin bermaksud bahwa Dia akan menyatakan lebih banyak sifat-Nya dan lebih banyak kuasa-Nya kepada para murid.</w:t>
      </w:r>
    </w:p>
    <w:p>
      <w:pPr/>
      <w:r>
        <w:rPr>
          <w:lang w:val="id_ID" w:bidi="id_ID"/>
        </w:rPr>
      </w:r>
      <w:r>
        <w:rPr>
          <w:lang w:val="id_ID" w:bidi="id_ID"/>
        </w:rPr>
        <w:t>Kasih adalah tema ajaran Yesus. Yesus mengatakan bahwa jika seseorang mengasihi Yesus, mereka akan menaati Yesus. Kemudian, Allah Bapa akan mengasihi mereka karena mereka mengasihi Yesus. Kemudian Allah Bapa dan Yesus akan datang dan "tinggal" bersama mereka. Yesus mengatakan bahwa itu akan seperti seseorang yang datang untuk tinggal bersama orang lain. Inilah yang terjadi ketika seseorang mengasihi Yesus. Ketika seseorang mengasihi Yesus, mereka akan mengalami kehadiran Allah sendiri dalam kehidupan mereka. Hal itu seperti Allah Bapa dan Yesus akan datang untuk tinggal di dalam dan bersama orang itu.</w:t>
      </w:r>
    </w:p>
    <w:p>
      <w:pPr/>
      <w:r>
        <w:rPr>
          <w:lang w:val="id_ID" w:bidi="id_ID"/>
        </w:rPr>
      </w:r>
      <w:r>
        <w:rPr>
          <w:lang w:val="id_ID" w:bidi="id_ID"/>
        </w:rPr>
        <w:t>Kasih sangat penting dalam ajaran ini sehingga Yesus mengulangi apa yang akan dilakukan oleh orang-orang yang mengasihi-Nya, dengan menyatakan sebaliknya. Yesus berkata, "barangsiapa tidak mengasihi Aku tidak akan menuruti ajaran-Ku." Yesus mengingatkan murid-murid-Nya bahwa semua yang Yesus lakukan karena Allah Bapa, yang mengutus Yesus, menyuruhnya untuk melakukannya. Yesus sering mengulangi dalam pengajaran-Nya bahwa Allah yang telah mengutusnya, dan bahwa Dia mengikuti apa yang Allah perintahkan kepadanya. Ini sangat penting untuk dipahami bahwa Yesus dengan rela menaati Allah Bapa ketika Dia berada di bumi.</w:t>
      </w:r>
    </w:p>
    <w:p>
      <w:pPr/>
      <w:r>
        <w:rPr>
          <w:lang w:val="id_ID" w:bidi="id_ID"/>
        </w:rPr>
      </w:r>
      <w:r>
        <w:rPr>
          <w:lang w:val="id_ID" w:bidi="id_ID"/>
        </w:rPr>
        <w:t>Kemudian Yesus memberikan kabar baik yang lebih banyak lagi kepada murid-murid. Allah Bapa akan mengutus Roh Kudus dalam nama Yesus, yang berarti sebagai perwakilan Yesus dan di dalam wewenang dan kuasa Yesus. Sebelumnya, Yesus menyebut ini "Roh Kebenaran." Yesus juga menyebut Roh Allah sebagai "pembela," atau "penolong." Beberapa terjemahan menyebut roh ini sebagai "penghibur." Namun, Roh Kudus kemungkinan besar bertindak seperti pembela atau seperti penolong. Seorang pembela atau wakil, adalah seseorang yang mengajukan perkara kepada orang lain. Roh Kudus juga bertindak sebagai penolong. Yesus mengatakan bahwa Roh Kudus akan mengingatkan para murid tentang hal-hal yang telah Yesus ajarkan kepada mereka pada malam itu dan menjelaskan hal-hal tersebut kepada mereka. Meskipun beberapa terjemahan menggambarkan Roh Kudus sebagai "penghibur" dalam perikop ini, penulis Yohanes biasanya tidak berbicara tentang Roh Kudus sebagai penghibur.</w:t>
      </w:r>
    </w:p>
    <w:p>
      <w:pPr/>
      <w:r>
        <w:rPr>
          <w:lang w:val="id_ID" w:bidi="id_ID"/>
        </w:rPr>
      </w:r>
      <w:r>
        <w:rPr>
          <w:lang w:val="id_ID" w:bidi="id_ID"/>
        </w:rPr>
        <w:t xml:space="preserve">Yesus memberikan damai kepada murid-murid-Nya. Pada masa itu, kebanyakan orang berpikir bahwa damai hanya berarti bahwa tidak ada peperangan. Tetapi Yesus mengatakan bahwa damai-Nya tidak seperti yang "dunia berikan." Damai Yesus adalah tentang </w:t>
      </w:r>
      <w:r>
        <w:rPr>
          <w:b/>
          <w:lang w:val="id_ID" w:bidi="id_ID"/>
        </w:rPr>
        <w:t>keduanya</w:t>
      </w:r>
      <w:r>
        <w:rPr>
          <w:lang w:val="id_ID" w:bidi="id_ID"/>
        </w:rPr>
        <w:t xml:space="preserve"> tidak adanya perang </w:t>
      </w:r>
      <w:r>
        <w:rPr>
          <w:b/>
          <w:lang w:val="id_ID" w:bidi="id_ID"/>
        </w:rPr>
        <w:t>dan</w:t>
      </w:r>
      <w:r>
        <w:rPr>
          <w:lang w:val="id_ID" w:bidi="id_ID"/>
        </w:rPr>
        <w:t xml:space="preserve"> dipenuhi hadirat Allah, yang membawa kehidupan dan sukacita yang penuh. Yesus mengatakan bahwa karena damai-Nya, murid-murid-Nya tidak boleh khawatir, sedih, atau takut ketika Dia meninggalkan mereka. Orang-orang menganggap bahwa hati adalah pusat emosi, jadi Yesus berkata untuk tidak khawatir "dalam hati mereka."</w:t>
      </w:r>
    </w:p>
    <w:p>
      <w:pPr/>
      <w:r>
        <w:rPr>
          <w:lang w:val="id_ID" w:bidi="id_ID"/>
        </w:rPr>
      </w:r>
      <w:r>
        <w:rPr>
          <w:lang w:val="id_ID" w:bidi="id_ID"/>
        </w:rPr>
        <w:t>Berhenti di sini dan diskusikan hal berikut dalam kelompok: Ketika Anda mendengar kata "damai," apa yang Anda pikirkan? Apa yang terjadi di komunitas Anda ketika ada damai? Bagaimana Anda menjelaskan kedamaian seperti ini, di mana tidak ada perang, tetapi juga sukacita di antara orang-orang? Hentikan sebentar rekaman ini di sini.</w:t>
      </w:r>
    </w:p>
    <w:p>
      <w:pPr/>
      <w:r>
        <w:rPr>
          <w:lang w:val="id_ID" w:bidi="id_ID"/>
        </w:rPr>
      </w:r>
      <w:r>
        <w:rPr>
          <w:lang w:val="id_ID" w:bidi="id_ID"/>
        </w:rPr>
        <w:t>Yesus mengingatkan murid-murid-Nya bahwa Ia telah mengatakan kepada mereka bahwa Ia akan pergi, tetapi Ia akan kembali. Murid-murid-Nya mengasihi Yesus. Oleh karena itu, murid-murid-Nya seharusnya senang karena Yesus akan kembali kepada Allah Bapa. Yesus mengatakan bahwa Bapa lebih besar daripada dirinya. Yesus tidak bermaksud bahwa Dia lebih rendah daripada Bapa. Namun, ketika Yesus berada di bumi sebagai manusia, Dia dengan sengaja melakukan hal-hal yang diperintahkan Bapa kepada-Nya. Yesus dengan rela menaati Bapa-Nya, dan itulah sebabnya Dia mengatakan bahwa Bapa-Nya lebih besar daripada-Nya.</w:t>
      </w:r>
    </w:p>
    <w:p>
      <w:pPr/>
      <w:r>
        <w:rPr>
          <w:lang w:val="id_ID" w:bidi="id_ID"/>
        </w:rPr>
      </w:r>
      <w:r>
        <w:rPr>
          <w:lang w:val="id_ID" w:bidi="id_ID"/>
        </w:rPr>
        <w:t>Yesus kembali mengingatkan murid-murid-Nya bahwa Ia memberi tahu mereka bahwa Ia akan pergi, dan bahwa Bapa akan mengutus Roh Kudus. Yesus ingin murid-murid-Nya mengingat bahwa Dia telah mengatakan hal-hal ini kepada mereka sehingga ketika hal-hal itu terjadi, mereka akan menyadari bahwa Yesus adalah seperti yang Dia katakan tentang diri-Nya sendiri. Yesus kemudian mengatakan bahwa penguasa dunia ini akan datang. Dalam pengajaran sebelumnya, Yesus menyebut penguasa, atau penguasa dunia, sebagai Setan. Yesus tahu bahwa Setan akan membuatnya menderita dan mati. Tetapi Yesus meyakinkan murid-murid-Nya bahwa Setan tidak akan menang, atau dengan kata lain, Setan "tidak berkuasa atas-Ku." Hal-hal yang sulit ini akan terjadi karena orang-orang perlu melihat bahwa Yesus bersedia untuk menaati apa pun yang Allah Bapa minta untuk Ia lakukan.</w:t>
      </w:r>
    </w:p>
    <w:p>
      <w:pPr/>
      <w:r>
        <w:rPr>
          <w:lang w:val="id_ID" w:bidi="id_ID"/>
        </w:rPr>
      </w:r>
      <w:r>
        <w:rPr>
          <w:lang w:val="id_ID" w:bidi="id_ID"/>
        </w:rPr>
        <w:t>Berhenti di sini dan diskusikan hal berikut dalam kelompok: Bagaimana rasanya ketika Anda harus melakukan sesuatu yang sulit agar dapat menjadi contoh yang baik bagi orang lain? Ceritakan sebuah cerita tentang suatu saat ketika seseorang melakukan hal yang sulit agar orang lain dapat memiliki sukacita atau kehidupan yang lebih baik. Hentikan sebentar rekaman ini di sini.</w:t>
      </w:r>
    </w:p>
    <w:p>
      <w:pPr/>
      <w:r>
        <w:rPr>
          <w:lang w:val="id_ID" w:bidi="id_ID"/>
        </w:rPr>
      </w:r>
      <w:r>
        <w:rPr>
          <w:lang w:val="id_ID" w:bidi="id_ID"/>
        </w:rPr>
        <w:t>Sekarang Yesus mengatakan sesuatu yang menarik. Dia berkata, "Ayo, mari kita pergi." Namun, kita akan melihat dalam perikop berikutnya bahwa Yesus terus mengajar! Kita tidak yakin mengapa Yesus mengatakan ini di sini. Ingatlah bahwa sampai sekarang Yesus dan murid-murid-Nya berada di ruangan tempat mereka telah makan hidangan Paskah bersama-sama. Mungkin Yesus sedang mengatakan kepada murid-murid-Nya bahwa mereka harus meninggalkan ruangan itu dan mulai berjalan kembali ke Betania tempat mereka tinggal. Bukanlah hal yang aneh bagi Yesus untuk mengatakan sesuatu seperti ini, dan kemudian terus mengajar untuk beberapa waktu lagi. Ada kemungkinan juga bahwa Yesus mengajarkan hal-hal berikut ketika mereka sedang berjalan. Bagaimanapun juga, pernyataan ini, "Mari, kita pergi" menandai akhir dari bagian ajaran Yesus ini.</w:t>
      </w:r>
      <w:r>
        <w:rPr>
          <w:lang w:val="id_ID" w:bidi="id_ID"/>
        </w:rPr>
      </w:r>
    </w:p>
    <w:p>
      <w:pPr>
        <w:pStyle w:val="Heading3"/>
      </w:pPr>
      <w:r>
        <w:rPr>
          <w:lang w:val="id_ID" w:bidi="id_ID"/>
        </w:rPr>
        <w:t>Menjelaskan Adegan</w:t>
      </w:r>
    </w:p>
    <w:p>
      <w:pPr/>
      <w:r>
        <w:rPr>
          <w:lang w:val="id_ID" w:bidi="id_ID"/>
        </w:rPr>
      </w:r>
      <w:r>
        <w:rPr>
          <w:lang w:val="id_ID" w:bidi="id_ID"/>
        </w:rPr>
        <w:t>Dengarkan rekaman dari Yohanes 14:22–31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Yudas bertanya kepada Yesus mengapa Dia berniat menyatakan diri-Nya kepada para murid, tetapi tidak kepada semua orang. Yesus menjawab bahwa orang-orang yang mengasihi Yesus akan menaati Yesus.</w:t>
      </w:r>
    </w:p>
    <w:p>
      <w:pPr/>
      <w:r>
        <w:rPr>
          <w:lang w:val="id_ID" w:bidi="id_ID"/>
        </w:rPr>
      </w:r>
      <w:r>
        <w:rPr>
          <w:b/>
          <w:lang w:val="id_ID" w:bidi="id_ID"/>
        </w:rPr>
        <w:t>Dalam adegan kedua:</w:t>
      </w:r>
      <w:r>
        <w:rPr>
          <w:lang w:val="id_ID" w:bidi="id_ID"/>
        </w:rPr>
        <w:t xml:space="preserve"> Yesus mengatakan kepada murid-murid-Nya bahwa Roh Kudus akan datang untuk mengajar mereka, dan Yesus akan memberikan damai-Nya kepada murid-murid-Nya. Damai ini tidak seperti damai yang dimiliki orang-orang di dunia. Itu lebih baik!</w:t>
      </w:r>
    </w:p>
    <w:p>
      <w:pPr/>
      <w:r>
        <w:rPr>
          <w:lang w:val="id_ID" w:bidi="id_ID"/>
        </w:rPr>
      </w:r>
      <w:r>
        <w:rPr>
          <w:b/>
          <w:lang w:val="id_ID" w:bidi="id_ID"/>
        </w:rPr>
        <w:t>Dalam adegan ketiga:</w:t>
      </w:r>
      <w:r>
        <w:rPr>
          <w:lang w:val="id_ID" w:bidi="id_ID"/>
        </w:rPr>
        <w:t xml:space="preserve"> Yesus berbicara tentang bagaimana Dia akan pergi, dan bahwa penguasa dunia ini, atau Setan, akan datang. Yesus menyuruh mereka pergi.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terdekat Yesus, tidak termasuk Yudas Iskariot, yang telah pergi</w:t>
      </w:r>
    </w:p>
    <w:p>
      <w:pPr>
        <w:pStyle w:val="ListBullet"/>
        <w:spacing w:line="240" w:lineRule="auto"/>
        <w:ind w:left="720"/>
      </w:pPr>
      <w:r>
        <w:rPr>
          <w:lang w:val="id_ID" w:bidi="id_ID"/>
        </w:rPr>
      </w:r>
      <w:r>
        <w:rPr>
          <w:lang w:val="id_ID" w:bidi="id_ID"/>
        </w:rPr>
        <w:t>Dan setiap murid lainnya yang mungkin berada di perjamuan Paskah bersama Yesus dan para murid terdekat</w:t>
      </w:r>
    </w:p>
    <w:p>
      <w:pPr/>
      <w:r>
        <w:rPr>
          <w:lang w:val="id_ID" w:bidi="id_ID"/>
        </w:rPr>
      </w:r>
      <w:r>
        <w:rPr>
          <w:lang w:val="id_ID" w:bidi="id_ID"/>
        </w:rPr>
        <w:t>Bersama kelompok, perhatikan bagian-bagian dari latar belakang perikop ini.</w:t>
      </w:r>
    </w:p>
    <w:p>
      <w:pPr/>
      <w:r>
        <w:rPr>
          <w:lang w:val="id_ID" w:bidi="id_ID"/>
        </w:rPr>
      </w:r>
      <w:r>
        <w:rPr>
          <w:lang w:val="id_ID" w:bidi="id_ID"/>
        </w:rPr>
        <w:t>Perikop ini dimulai dengan Yudas yang memberikan pertanyaan kepada Yesus. Yohanes menjelaskan kepada kita bahwa ini bukan Yudas Iskariot, murid yang mengkhianati Yesus. Yohanes ingin memastikan bahwa kita tidak menganggap itu adalah orang yang sama, meskipun salah satu namanya sama. Yudas menyela pengajaran Yesus dengan sebuah pertanyaan, dan Yesus menggunakan pertanyaan ini untuk mengajar lebih lanjut.</w:t>
      </w:r>
    </w:p>
    <w:p>
      <w:pPr/>
      <w:r>
        <w:rPr>
          <w:lang w:val="id_ID" w:bidi="id_ID"/>
        </w:rPr>
      </w:r>
      <w:r>
        <w:rPr>
          <w:lang w:val="id_ID" w:bidi="id_ID"/>
        </w:rPr>
        <w:t>Yudas bertanya kepada Yesus mengapa Yesus tidak akan menyatakan diri-Nya kepada semua orang, tetapi hanya menyatakan diri-Nya kepada para murid. Yudas tahu bahwa Yesus luar biasa dan bahwa Yesus akan menunjukkan kemuliaan-Nya kepada para murid. Yudas mempertanyakan mengapa seluruh dunia juga tidak bisa melihat betapa luar biasanya Yesus.</w:t>
      </w:r>
    </w:p>
    <w:p>
      <w:pPr/>
      <w:r>
        <w:rPr>
          <w:lang w:val="id_ID" w:bidi="id_ID"/>
        </w:rPr>
      </w:r>
      <w:r>
        <w:rPr>
          <w:lang w:val="id_ID" w:bidi="id_ID"/>
        </w:rPr>
        <w:t>Berhenti di sini dan diskusikan dalam kelompok: Dalam budaya Anda, bagaimana murid-murid memberikan pertanyaan kepada guru agama mereka ketika mereka tidak mengerti sesuatu? Bagaimana para guru agama biasanya menanggapi? Hentikan sebentar rekaman di sini.</w:t>
      </w:r>
    </w:p>
    <w:p>
      <w:pPr/>
      <w:r>
        <w:rPr>
          <w:lang w:val="id_ID" w:bidi="id_ID"/>
        </w:rPr>
      </w:r>
      <w:r>
        <w:rPr>
          <w:lang w:val="id_ID" w:bidi="id_ID"/>
        </w:rPr>
        <w:t>Yesus menjawab Yudas dengan terus mengajar. Yesus mengatakan bahwa orang-orang yang mengasihi Yesus akan menaati ajaran Yesus. Kemudian Allah Bapa juga akan mengasihi orang-orang itu, dan Bapa serta Yesus akan datang untuk tinggal bersama, atau bersama, orang-orang itu.</w:t>
      </w:r>
    </w:p>
    <w:p>
      <w:pPr/>
      <w:r>
        <w:rPr>
          <w:lang w:val="id_ID" w:bidi="id_ID"/>
        </w:rPr>
      </w:r>
      <w:r>
        <w:rPr>
          <w:lang w:val="id_ID" w:bidi="id_ID"/>
        </w:rPr>
        <w:t xml:space="preserve">Yesus kemudian mengatakan sesuatu yang serupa tetapi dengan cara yang salah Yesus mengatakan bahwa orang-orang yang </w:t>
      </w:r>
      <w:r>
        <w:rPr>
          <w:b/>
          <w:lang w:val="id_ID" w:bidi="id_ID"/>
        </w:rPr>
        <w:t>tidak</w:t>
      </w:r>
      <w:r>
        <w:rPr>
          <w:lang w:val="id_ID" w:bidi="id_ID"/>
        </w:rPr>
        <w:t xml:space="preserve"> mengasihi Yesus </w:t>
      </w:r>
      <w:r>
        <w:rPr>
          <w:b/>
          <w:lang w:val="id_ID" w:bidi="id_ID"/>
        </w:rPr>
        <w:t>tidak</w:t>
      </w:r>
      <w:r>
        <w:rPr>
          <w:lang w:val="id_ID" w:bidi="id_ID"/>
        </w:rPr>
        <w:t xml:space="preserve"> akan menaati ajaran-Nya.</w:t>
      </w:r>
    </w:p>
    <w:p>
      <w:pPr/>
      <w:r>
        <w:rPr>
          <w:lang w:val="id_ID" w:bidi="id_ID"/>
        </w:rPr>
      </w:r>
      <w:r>
        <w:rPr>
          <w:lang w:val="id_ID" w:bidi="id_ID"/>
        </w:rPr>
        <w:t>Yesus menjelaskan kepada para murid bahwa hal-hal yang Ia ajarkan dan katakan adalah berasal dari Allah Bapa-Nya—Yesus juga taat kepada Allah Bapa.</w:t>
      </w:r>
    </w:p>
    <w:p>
      <w:pPr/>
      <w:r>
        <w:rPr>
          <w:lang w:val="id_ID" w:bidi="id_ID"/>
        </w:rPr>
      </w:r>
      <w:r>
        <w:rPr>
          <w:lang w:val="id_ID" w:bidi="id_ID"/>
        </w:rPr>
        <w:t>Dalam adegan kedua, Yesus mengalihkan fokus-Nya kepada Roh Kudus sebagai pembela atau penolong. Yesus sedang bersiap untuk meninggalkan murid-murid-Nya, dan Dia mengatakan kepada mereka bagaimana Dia akan menolong mereka ketika Dia pergi. Seorang pembela atau perwakilan, biasanya membantu seseorang yang membutuhkan dengan mengajukan perkara kepada seseorang yang memiliki wewenang. Mungkin itu yang Yesus katakan untuk dilakukan Roh Kudus bagi kita. Mungkin Yesus mengatakan bahwa Roh Kudus membantu kita dengan mengingatkan kita tentang apa yang Ia ajarkan kepada kita dan menjelaskan semua yang Yesus ajarkan. "Semuanya" atau "semua hal" mungkin dimaksudkan pada hal-hal yang Yesus ajarkan kepada mereka malam itu. Ingatlah bahwa beberapa terjemahan menggambarkan Roh Kudus sebagai "penghibur" yang di maksud di sini, tetapi itu bukan makna istilah tersebut. Allah akan mengutus Roh Kudus dalam nama Yesus, atau karena para murid adalah kepunyaan Yesus dan Yesus memiliki semua wewenang dan kuasa.</w:t>
      </w:r>
    </w:p>
    <w:p>
      <w:pPr/>
      <w:r>
        <w:rPr>
          <w:lang w:val="id_ID" w:bidi="id_ID"/>
        </w:rPr>
      </w:r>
      <w:r>
        <w:rPr>
          <w:lang w:val="id_ID" w:bidi="id_ID"/>
        </w:rPr>
        <w:t>Yesus melanjutkan dengan mengatakan bahwa Dia akan memberikan damai kepada murid-murid-Nya, tetapi Yesus menjelaskan bahwa itu bukan damai yang sama yang diberikan dunia. Dengan kata lain, damai Yesus lebih dari sekadar tidak adanya perang, yang merupakan definisi kebanyakan orang tentang damai. Kadang-kadang kita perlu berbicara tentang damai sebagai sebuah tindakan. Dalam hal itu, Anda dapat mengatakan bahwa Yesus membuat murid-murid-Nya memiliki "sukacita di dalam hati," atau "sukacita tanpa kecemasan." Yesus menambahkan keterangan tambahan: Dia mengatakan bahwa murid-murid-Nya tidak boleh khawatir atau kesal, dan mereka tidak boleh takut tentang apa yang akan terjadi. Ingatlah bahwa dalam budaya Yahudi, hati adalah tempat orang-orang mengatakan bahwa mereka mengungkapkan emosi.</w:t>
      </w:r>
    </w:p>
    <w:p>
      <w:pPr/>
      <w:r>
        <w:rPr>
          <w:lang w:val="id_ID" w:bidi="id_ID"/>
        </w:rPr>
      </w:r>
      <w:r>
        <w:rPr>
          <w:lang w:val="id_ID" w:bidi="id_ID"/>
        </w:rPr>
        <w:t>Berhenti di sini dan diskusikan pertanyaan berikut dalam kelompok: Ketika Anda berbicara tentang bagaimana Anda merasakan damai, bagaimana Anda membicarakannya? Mungkin cobalah menceritakan sebuah cerita tentang suatu saat ketika Anda merasa damai karena tidak ada perang, dan ketika Anda merasa kehadiran Allah memenuhi Anda dengan sukacita. Perhatikan dengan baik kata-kata yang Anda gunakan untuk menggambarkan damai itu. Apakah anda berbicara tentang damai di dalam hati Anda, atau apakah Anda memiliki cara lain untuk berbicara tentang emosi yang Anda rasakan? Hentikan sebentar rekaman di sini.</w:t>
      </w:r>
    </w:p>
    <w:p>
      <w:pPr/>
      <w:r>
        <w:rPr>
          <w:lang w:val="id_ID" w:bidi="id_ID"/>
        </w:rPr>
      </w:r>
      <w:r>
        <w:rPr>
          <w:lang w:val="id_ID" w:bidi="id_ID"/>
        </w:rPr>
        <w:t>Dalam adegan ketiga, Yesus mengalihkan perhatian-Nya kepada kepergian-Nya. Yesus menyiratkan bahwa murid-murid-Nya belum benar-benar mengasihi-Nya. Dia mengatakan bahwa jika mereka benar-benar mengasihiNya, mereka akan bahagia karena Dia akan pergi. Yesus menyadari bahwa murid-murid-Nya tidak bahagia karena Dia akan pergi. Namun, Yesus mengatakan bahwa Allah Bapa lebih besar daripada-Nya. Yesus tidak bermaksud bahwa Dia adalah Allah yang lebih rendah — Yesus bermaksud bahwa karena Dia berada dalam keadaan manusia pada saat itu, lebih baik baginya untuk bersama Allah di surga di mana tidak ada batasan manusia yang menahan-Nya. Yesus mengatakan kepada murid-murid-Nya semua hal ini sehingga ketika hal-hal ini terjadi, mereka akan mengerti bahwa Yesus mengatakan kebenaran dan mereka akan percaya kepada apa yang Dia katakan.</w:t>
      </w:r>
    </w:p>
    <w:p>
      <w:pPr/>
      <w:r>
        <w:rPr>
          <w:lang w:val="id_ID" w:bidi="id_ID"/>
        </w:rPr>
      </w:r>
      <w:r>
        <w:rPr>
          <w:lang w:val="id_ID" w:bidi="id_ID"/>
        </w:rPr>
        <w:t>Sekarang Yesus memperhatikan waktu. Dia mengatakan bahwa Dia tidak akan berbicara kepada mereka lebih lama lagi. Itu benar; hanya dalam beberapa jam Yudas akan mengkhianati Yesus dan para pemimpin agama akan menangkap Yesus dan membunuh-Nya. Yesus menganggap tindakan ini sebagai perbuatan dari "penguasa dunia ini," atau Setan. Meskipun tampaknya bahwa Setan adalah penguasa dunia, Yesus meyakinkan murid-murid-Nya bahwa Setan "tidak berkuasa," atau "tidak memiliki kuasa," atas Dia. Namun, ketika Setan melakukan pekerjaan jahatnya, Yesus akan menaati Allah Bapa dan mati. Dalam melakukan hal ini, Yesus menunjukkan kepada dunia bahwa Ia mengasihi Bapa-Nya, dan oleh karena itu, Ia menaati Bapa-Nya. Perhatikan bahwa Yesus melakukan tepat seperti apa yang Ia perintahkan kepada murid-murid-Nya: mengasihi dan oleh karena itu menaati Allah Bapa mereka.</w:t>
      </w:r>
    </w:p>
    <w:p>
      <w:pPr/>
      <w:r>
        <w:rPr>
          <w:lang w:val="id_ID" w:bidi="id_ID"/>
        </w:rPr>
      </w:r>
      <w:r>
        <w:rPr>
          <w:lang w:val="id_ID" w:bidi="id_ID"/>
        </w:rPr>
        <w:t>Yesus mengatakan sesuatu yang menarik di sini. Dia berkata, "Ayo, mari kita pergi." Meskipun Dia terus mengajar, ada kemungkinan bahwa mereka mulai berjalan keluar dari Yerusalem di perjalanan, atau Yesus hanya mengatakan bahwa mereka harus segera pergi. Dalam hal apapun, Anda harus menerjemahkan ini seperti apa yang ditulis.</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rekaman dari Yohanes 14:22–31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terdekat Yesus, tidak termasuk Yudas Iskariot, yang telah pergi</w:t>
      </w:r>
    </w:p>
    <w:p>
      <w:pPr>
        <w:pStyle w:val="ListBullet"/>
        <w:spacing w:line="240" w:lineRule="auto"/>
        <w:ind w:left="720"/>
      </w:pPr>
      <w:r>
        <w:rPr>
          <w:lang w:val="id_ID" w:bidi="id_ID"/>
        </w:rPr>
      </w:r>
      <w:r>
        <w:rPr>
          <w:lang w:val="id_ID" w:bidi="id_ID"/>
        </w:rPr>
        <w:t>Dan setiap murid lainnya yang mungkin berada di perjamuan Paskah bersama Yesus dan para murid terdekat</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Jeda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Yudas menyela pengajaran Yesus. Dia bertanya, "Mengapa Engkau bermaksud untuk menunjukkan betapa luar biasanya Engkau bagi kami dan tidak bagi orang-orang lain di dunia ini?" Yesus menjawab bahwa orang-orang yang mengasihi-Nya akan menaati ajaran-Nya. Dan kemudian Allah Bapa juga akan mengasihi orang-orang itu, dan Yesus dan Allah Bapa akan datang dan tinggal bersama orang-orang itu. Namun, jika orang-orang itu tidak mengasihi Yesus, mereka tidak akan menaati ajaran-Nya. Yesus kemudian mengatakan kepada murid-murid-Nya bahwa semua yang Ia katakan berasal langsung dari Allah Bapa.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Yudas, "Apa yang kamu rasakan atau pikirkan?" Orang itu mungkin menjawab hal-hal seperti, "Saya sedikit kecewa. Saya benar-benar ingin semua orang melihat betapa luar biasanya Yesus! Saya pikir mereka semua akan percaya jika Yesus mau menunjukkan diri-Nya kepada mereka!" atau "Saya tidak mengerti apa yang Yesus katakan. Apakah dia tahu bahwa saya mengasihinya?"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ini, "Saya benar-benar ingin murid-murid saya mengerti siapa saya yang sebenarnya dan benar-benar mengasihiKu. Itu lebih penting daripada apa pun!" atau "Saya tahu murid-murid saya ingin saya lebih seperti raja penakluk, tidakkah mereka mengerti?"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melanjutkan dengan mengatakan bahwa Dia telah mengajari mereka ketika Dia masih di dunia, tetapi sekarang ketika Dia pergi, Allah akan mengutus Roh Kudus kepada mereka yang adalah milik kepunyaan Yesus. Yesus menyebut Roh Kudus sebagai pembela atau penolong. Yesus mengatakan bahwa Roh Kudus akan mengingatkan para murid-Nya tentang semua yang Ia ajarkan kepada mereka. Yesus mengatakan bahwa Dia memberikan damai kepada murid-murid-Nya, atau membuat murid-murid-Nya memiliki sukacita di dalam hati mereka. Oleh karena itu, mereka tidak perlu khawatir atau cemas atau takut.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murid-murid "Apa yang Anda pikirkan atau rasakan?" Anda mungkin mendengar hal-hal seperti, "Saya senang karena Yesus mengutus seseorang untuk menolong kita! Tetapi saya sedih! Saya bingung. Saya tidak mengerti mengapa Yesus akan meninggalkan kita. Saya sangat takut, meskipun Yesus menyuruh saya untuk tidak takut."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mengingatkan murid-murid-Nya bahwa Ia akan pergi. Yesus sepertinya tidak berpikir bahwa para murid mengasihi-Nya. Jika mereka mengasihi-Nya, mereka akan bersukacita karena Ia pergi kepada Bapa, sebab Bapa lebih besar daripada Yesus. Bapa ada di surga, tidak dibatasi oleh tubuh seorang manusia. Yesus terus mengatakan bahwa Ia menyampaikan kepada mereka hal-hal ini sekarang sehingga ketika semuanya terjadi, mereka akhirnya akan percaya. Kemudian Yesus mengatakan bahwa Ia tidak perlu lebih lama berbicara karena penguasa dunia, atau Setan, akan datang. Meskipun penguasa dunia tidak memiliki kuasa atas Yesus, Yesus akan tunduk kepada rencana jahatnya agar semua orang dapat melihat bahwa Yesus menaati Allah Bapa dan mengasihi Allah Bapa. Kemudian Yesus berkata, "Ayo, mari kita pergi."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Tanyalah kepada orang yang memerankan Yesus, "Apa yang Anda pikirkan atau rasakan?" Anda mungkin mendengar hal-hal seperti, "Aku sedih meninggalkan murid-murid-ku. Aku sedih tentang apa yang akan dilakukan Setan. Tetapi Aku sangat menantikan untuk berada di surga lagi! Aku sangat mengasihi bapaku!"</w:t>
      </w:r>
      <w:r>
        <w:rPr>
          <w:lang w:val="id_ID" w:bidi="id_ID"/>
        </w:rPr>
      </w:r>
    </w:p>
    <w:p>
      <w:pPr>
        <w:pStyle w:val="Heading3"/>
      </w:pPr>
      <w:r>
        <w:rPr>
          <w:lang w:val="id_ID" w:bidi="id_ID"/>
        </w:rPr>
        <w:t>Melengkapi yang Kurang</w:t>
      </w:r>
    </w:p>
    <w:p>
      <w:pPr/>
      <w:r>
        <w:rPr>
          <w:lang w:val="id_ID" w:bidi="id_ID"/>
        </w:rPr>
      </w:r>
      <w:r>
        <w:rPr>
          <w:lang w:val="id_ID" w:bidi="id_ID"/>
        </w:rPr>
        <w:t>Dengarkan rekaman dari Yohanes 14:22–31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Yudas bertanya kepada Yesus, "Tetapi </w:t>
      </w:r>
      <w:r>
        <w:rPr>
          <w:b/>
          <w:lang w:val="id_ID" w:bidi="id_ID"/>
        </w:rPr>
        <w:t>Tuhan</w:t>
      </w:r>
      <w:r>
        <w:rPr>
          <w:lang w:val="id_ID" w:bidi="id_ID"/>
        </w:rPr>
        <w:t xml:space="preserve">, mengapa Engkau berniat untuk menyatakan hanya kepada kami betapa luar biasa Engkau, dan bukan kepada orang-orang lain di dunia?" Gunakan kata yang sama untuk kata Tuhan seperti yang telah Anda gunakan di perikop sebelumnya, dan ingatlah bahwa kata </w:t>
      </w:r>
      <w:r>
        <w:rPr>
          <w:lang w:val="id_ID" w:bidi="id_ID"/>
        </w:rPr>
        <w:t>Tuhan</w:t>
      </w:r>
      <w:r>
        <w:rPr>
          <w:lang w:val="id_ID" w:bidi="id_ID"/>
        </w:rPr>
        <w:t xml:space="preserve"> ada dalam Daftar Kata Utama.</w:t>
      </w:r>
    </w:p>
    <w:p>
      <w:pPr/>
      <w:r>
        <w:rPr>
          <w:lang w:val="id_ID" w:bidi="id_ID"/>
        </w:rPr>
      </w:r>
      <w:r>
        <w:rPr>
          <w:lang w:val="id_ID" w:bidi="id_ID"/>
        </w:rPr>
        <w:t>Yesus mengatakan bahwa Bapa akan mengasihi orang-orang yang mengasihi Yesus dan menaati ajaran-Nya. Yesus menyebut Allah sebagai "Bapa" untuk menunjukkan rasa hormat, kasih sayang, dan hubungan khusus yang Ia miliki dengan Allah, Bapa-Nya.</w:t>
      </w:r>
    </w:p>
    <w:p>
      <w:pPr/>
      <w:r>
        <w:rPr>
          <w:lang w:val="id_ID" w:bidi="id_ID"/>
        </w:rPr>
      </w:r>
      <w:r>
        <w:rPr>
          <w:lang w:val="id_ID" w:bidi="id_ID"/>
        </w:rPr>
        <w:t xml:space="preserve">Yesus mengatakan bahwa Bapa akan mengutus </w:t>
      </w:r>
      <w:r>
        <w:rPr>
          <w:b/>
          <w:lang w:val="id_ID" w:bidi="id_ID"/>
        </w:rPr>
        <w:t>Pembela itu</w:t>
      </w:r>
      <w:r>
        <w:rPr>
          <w:lang w:val="id_ID" w:bidi="id_ID"/>
        </w:rPr>
        <w:t xml:space="preserve">, yang juga disebut </w:t>
      </w:r>
      <w:r>
        <w:rPr>
          <w:b/>
          <w:lang w:val="id_ID" w:bidi="id_ID"/>
        </w:rPr>
        <w:t>Roh Kudus</w:t>
      </w:r>
      <w:r>
        <w:rPr>
          <w:lang w:val="id_ID" w:bidi="id_ID"/>
        </w:rPr>
        <w:t xml:space="preserve"> untuk mengajarkan kepada murid-murid-Nya semua yang telah Yesus katakan kepada mereka malam itu. Kata untuk pembela sering berarti seorang perwakilan hukum: seseorang yang membela perkara bagi seseorang yang sedang di adili. Dalam hal ini, kemungkinan besar pembela ini lebih seperti seorang penolong, yang mengingatkan dan menjelaskan kepada murid-murid hal-hal yang telah Yesus ajarkan kepada mereka.</w:t>
      </w:r>
    </w:p>
    <w:p>
      <w:pPr/>
      <w:r>
        <w:rPr>
          <w:lang w:val="id_ID" w:bidi="id_ID"/>
        </w:rPr>
      </w:r>
      <w:r>
        <w:rPr>
          <w:lang w:val="id_ID" w:bidi="id_ID"/>
        </w:rPr>
        <w:t xml:space="preserve">Berhenti di sini dan diskusikan dalam kelompok kata atau frasa apa yang akan Anda gunakan untuk </w:t>
      </w:r>
      <w:r>
        <w:rPr>
          <w:b/>
          <w:lang w:val="id_ID" w:bidi="id_ID"/>
        </w:rPr>
        <w:t>Pembela</w:t>
      </w:r>
      <w:r>
        <w:rPr>
          <w:lang w:val="id_ID" w:bidi="id_ID"/>
        </w:rPr>
        <w:t xml:space="preserve">. </w:t>
      </w:r>
      <w:r>
        <w:rPr>
          <w:lang w:val="id_ID" w:bidi="id_ID"/>
        </w:rPr>
        <w:t>Pembela</w:t>
      </w:r>
      <w:r>
        <w:rPr>
          <w:lang w:val="id_ID" w:bidi="id_ID"/>
        </w:rPr>
        <w:t xml:space="preserve"> terdapat di Daftar Kata Utama. Hentikan sebentar rekaman ini di sini.</w:t>
      </w:r>
    </w:p>
    <w:p>
      <w:pPr/>
      <w:r>
        <w:rPr>
          <w:lang w:val="id_ID" w:bidi="id_ID"/>
        </w:rPr>
      </w:r>
      <w:r>
        <w:rPr>
          <w:lang w:val="id_ID" w:bidi="id_ID"/>
        </w:rPr>
        <w:t xml:space="preserve">Gunakan kata yang sama untuk </w:t>
      </w:r>
      <w:r>
        <w:rPr>
          <w:b/>
          <w:lang w:val="id_ID" w:bidi="id_ID"/>
        </w:rPr>
        <w:t>Roh Kudus</w:t>
      </w:r>
      <w:r>
        <w:rPr>
          <w:lang w:val="id_ID" w:bidi="id_ID"/>
        </w:rPr>
        <w:t xml:space="preserve"> seperti yang telah Anda gunakan di perikop sebelumnya, dan ingatlah bahwa </w:t>
      </w:r>
      <w:r>
        <w:rPr>
          <w:lang w:val="id_ID" w:bidi="id_ID"/>
        </w:rPr>
        <w:t>Roh Kudus</w:t>
      </w:r>
      <w:r>
        <w:rPr>
          <w:lang w:val="id_ID" w:bidi="id_ID"/>
        </w:rPr>
        <w:t xml:space="preserve"> ada dalam daftar kata utama.</w:t>
      </w:r>
    </w:p>
    <w:p>
      <w:pPr/>
      <w:r>
        <w:rPr>
          <w:lang w:val="id_ID" w:bidi="id_ID"/>
        </w:rPr>
      </w:r>
      <w:r>
        <w:rPr>
          <w:lang w:val="id_ID" w:bidi="id_ID"/>
        </w:rPr>
        <w:t xml:space="preserve">Yesus mengatakan bahwa Ia memberikan </w:t>
      </w:r>
      <w:r>
        <w:rPr>
          <w:b/>
          <w:lang w:val="id_ID" w:bidi="id_ID"/>
        </w:rPr>
        <w:t>damai</w:t>
      </w:r>
      <w:r>
        <w:rPr>
          <w:lang w:val="id_ID" w:bidi="id_ID"/>
        </w:rPr>
        <w:t xml:space="preserve"> kepada murid-murid-Nya, tetapi bukan damai yang sama yang dipikirkan orang-orang di dunia. Damai yang dari Yesus adalah melebihi dari sekedar tidak adanya perang, tetapi hidup yang dipenuhi sukacita.</w:t>
      </w:r>
    </w:p>
    <w:p>
      <w:pPr/>
      <w:r>
        <w:rPr>
          <w:lang w:val="id_ID" w:bidi="id_ID"/>
        </w:rPr>
      </w:r>
      <w:r>
        <w:rPr>
          <w:lang w:val="id_ID" w:bidi="id_ID"/>
        </w:rPr>
        <w:t xml:space="preserve">Berhenti di sini dan bahas dalam kelompok kata atau frasa apa yang akan Anda gunakan untuk </w:t>
      </w:r>
      <w:r>
        <w:rPr>
          <w:b/>
          <w:lang w:val="id_ID" w:bidi="id_ID"/>
        </w:rPr>
        <w:t>damai</w:t>
      </w:r>
      <w:r>
        <w:rPr>
          <w:lang w:val="id_ID" w:bidi="id_ID"/>
        </w:rPr>
        <w:t xml:space="preserve">. </w:t>
      </w:r>
      <w:r>
        <w:rPr>
          <w:lang w:val="id_ID" w:bidi="id_ID"/>
        </w:rPr>
        <w:t>Damai</w:t>
      </w:r>
      <w:r>
        <w:rPr>
          <w:lang w:val="id_ID" w:bidi="id_ID"/>
        </w:rPr>
        <w:t xml:space="preserve"> terdapat di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Hentikan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15:1–17</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15:1–17 dan simpanlah dalam hati Anda.</w:t>
      </w:r>
    </w:p>
    <w:p>
      <w:pPr/>
      <w:r>
        <w:rPr>
          <w:lang w:val="id_ID" w:bidi="id_ID"/>
        </w:rPr>
      </w:r>
      <w:r>
        <w:rPr>
          <w:lang w:val="id_ID" w:bidi="id_ID"/>
        </w:rPr>
        <w:t>Dengarkan versi audio Yohanes 15:1–17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15:1–17 dalam terjemahan yang paling mudah dimengerti.</w:t>
      </w:r>
    </w:p>
    <w:p>
      <w:pPr/>
      <w:r>
        <w:rPr>
          <w:lang w:val="id_ID" w:bidi="id_ID"/>
        </w:rPr>
      </w:r>
      <w:r>
        <w:rPr>
          <w:lang w:val="id_ID" w:bidi="id_ID"/>
        </w:rPr>
        <w:t>Dalam perikop ini, Yesus terus berbicara kepada para murid-Nya di ruang atas rumah tempat mereka sedang merayakan Hari Raya Paskah bersama-sama. Ini adalah kali ketujuh dan terakhir dalam injil Yohanes di mana Yesus berkata, "Aku." Dia membandingkan diri-Nya dengan sesuatu yang akrab untuk membantu para murid-Nya tahu lebih banyak tentang Dia dan Dia menggunakan kata-kata yang digunakan Allah Bapa ketika Dia mengatakan kepada Musa bahwa nama-Nya adalah "Aku." Ketika para murid mendengar kata-kata itu, mereka tahu Yesus mengatakan bahwa Ia adalah Allah.</w:t>
      </w:r>
    </w:p>
    <w:p>
      <w:pPr/>
      <w:r>
        <w:rPr>
          <w:lang w:val="id_ID" w:bidi="id_ID"/>
        </w:rPr>
      </w:r>
      <w:r>
        <w:rPr>
          <w:lang w:val="id_ID" w:bidi="id_ID"/>
        </w:rPr>
        <w:t>Dalam perikop ini, Yesus mengatakan bahwa Ia adalah pohon anggur yang sejati. Dalam kitab suci Yahudi, Israel kadang-kadang dibandingkan dengan pohon anggur, tetapi mereka tidak memiliki iman. Mereka tidak percaya kepada Allah atau menaati-Nya. Tidak seperti Israel, Yesus adalah tanaman anggur yang setia yang menaati Allah dengan sempurna. Yesus mengatakan bahwa Bapa-Nya adalah petani anggur, atau tukang kebun, yang peduli terhadap tanaman anggur.</w:t>
      </w:r>
    </w:p>
    <w:p>
      <w:pPr/>
      <w:r>
        <w:rPr>
          <w:lang w:val="id_ID" w:bidi="id_ID"/>
        </w:rPr>
      </w:r>
      <w:r>
        <w:rPr>
          <w:lang w:val="id_ID" w:bidi="id_ID"/>
        </w:rPr>
        <w:t xml:space="preserve">Berhenti di sini dan lihatlah gambar tanaman </w:t>
      </w:r>
      <w:r>
        <w:rPr>
          <w:lang w:val="id_ID" w:bidi="id_ID"/>
        </w:rPr>
        <w:t>anggur</w:t>
      </w:r>
      <w:r>
        <w:rPr>
          <w:lang w:val="id_ID" w:bidi="id_ID"/>
        </w:rPr>
        <w:t xml:space="preserve"> secara berkelompok. Hentikan rekaman di sini.</w:t>
      </w:r>
    </w:p>
    <w:p>
      <w:pPr/>
      <w:r>
        <w:rPr>
          <w:lang w:val="id_ID" w:bidi="id_ID"/>
        </w:rPr>
      </w:r>
      <w:r>
        <w:rPr>
          <w:lang w:val="id_ID" w:bidi="id_ID"/>
        </w:rPr>
        <w:t>Allah Bapa peduli kepada tanaman anggur sehingga tanaman itu akan menghasilkan, atau menumbuhkan, banyak buah. Dia memotong, atau mengambil, setiap cabang dalam Yesus yang tidak menghasilkan buah dan dia memangkas, atau membersihkan, setiap cabang yang menghasilkan buah, sehingga cabang-cabang itu akan menghasilkan lebih banyak buah lagi. Dalam perikop lain, Yesus menjelaskan bahwa mereka yang milik-Nya tidak akan diambil dari-Nya, sehingga cabang-cabang yang dipotong di sini mungkin merujuk kepada orang-orang yang mengatakan bahwa mereka mengikuti Yesus tetapi mereka bukan pengikut sejati. Tindakan mereka, atau buah mereka, menunjukkan bahwa mereka tidak benar-benar berada di dalam Yesus.</w:t>
      </w:r>
    </w:p>
    <w:p>
      <w:pPr/>
      <w:r>
        <w:rPr>
          <w:lang w:val="id_ID" w:bidi="id_ID"/>
        </w:rPr>
      </w:r>
      <w:r>
        <w:rPr>
          <w:lang w:val="id_ID" w:bidi="id_ID"/>
        </w:rPr>
        <w:t>Berhenti di sini dan diskusikan pertanyaan ini dalam kelompok: Dalam komunitas Anda, apakah Anda memiliki tanaman yang menghasilkan buah dari tahun demi tahun? Bagaimana Anda membantu tanaman menghasilkan lebih banyak buah? Apa yang Anda lakukan terhadap tanaman yang Anda rawat yang tidak menghasilkan buah? Hentikan rekaman di sini.</w:t>
      </w:r>
    </w:p>
    <w:p>
      <w:pPr/>
      <w:r>
        <w:rPr>
          <w:lang w:val="id_ID" w:bidi="id_ID"/>
        </w:rPr>
      </w:r>
      <w:r>
        <w:rPr>
          <w:lang w:val="id_ID" w:bidi="id_ID"/>
        </w:rPr>
        <w:t>Yesus mengatakan kata yang telah Ia ucapkan kepada para murid-Nya telah membuat mereka bersih. Dia menggunakan kata bersih untuk menunjukkan bahwa pemangkasan oleh Allah membuat para pengikut Yesus benar atau benar bagi Allah. Dia juga meyakinkan para murid-Nya yang sejati bahwa mereka bersih, sehingga mereka tidak perlu takut dipisahkan dari-Nya. Dia mengatakan kepada mereka untuk tinggal di dalam-Nya, atau tetap berikatan kepada-Nya, dan ia akan tetap berikatan dengan mereka. Cabang itu hanya dapat menghasilkan buah jika terhubung dengan tanaman anggur, sehingga para pengikut Yesus harus tetap terhubung dengan Yesus jika mereka ingin menghasilkan buah rohani dan benar kepada Allah. Buah rohani adalah buah yang baik yang dihasilkan ketika para murid menaati Allah, yang membuat mereka lebih seperti Yesus. Buah rohani juga dapat berupa orang lain yang menaruh iman mereka kepada Yesus karena para murid membagikan firman kepada mereka.</w:t>
      </w:r>
    </w:p>
    <w:p>
      <w:pPr/>
      <w:r>
        <w:rPr>
          <w:lang w:val="id_ID" w:bidi="id_ID"/>
        </w:rPr>
      </w:r>
      <w:r>
        <w:rPr>
          <w:lang w:val="id_ID" w:bidi="id_ID"/>
        </w:rPr>
        <w:t>Meskipun Yesus dan para pengikut-Nya terikat satu sama lain, Ia menjelaskan peran mereka ketika Ia mengatakan bahwa Ia adalah tanaman anggur dan para pengikut-Nya adalah cabang-cabangnya. Dia adalah sumber kehidupan, bukan mereka. Para pengikutnya tidak dapat menghasilkan buah rohani apa pun tanpa bantuannya. Jika mereka tetap berada di dalam-Nya, mereka pasti akan menghasilkan banyak buah rohani.</w:t>
      </w:r>
    </w:p>
    <w:p>
      <w:pPr/>
      <w:r>
        <w:rPr>
          <w:lang w:val="id_ID" w:bidi="id_ID"/>
        </w:rPr>
      </w:r>
      <w:r>
        <w:rPr>
          <w:lang w:val="id_ID" w:bidi="id_ID"/>
        </w:rPr>
        <w:t>Di sisi lain, siapa pun yang tidak tinggal di dalam Yesus dibandingkan dengan cabang yang dipotong seseorang dari tanaman anggur. Cabang itu layu dan mati karena tidak memiliki kehidupan sendiri. Seseorang melemparkan cabang-cabang yang mati ke dalam api di mana mereka dibakar. Di seluruh Alkitab, api adalah simbol untuk penghakiman Allah terhadap dosa.</w:t>
      </w:r>
    </w:p>
    <w:p>
      <w:pPr/>
      <w:r>
        <w:rPr>
          <w:lang w:val="id_ID" w:bidi="id_ID"/>
        </w:rPr>
      </w:r>
      <w:r>
        <w:rPr>
          <w:lang w:val="id_ID" w:bidi="id_ID"/>
        </w:rPr>
        <w:t>Berhenti di sini dan diskusikan pertanyaan ini sebagai kelompok: Bagikan kisah dari budaya Anda tentang apa yang akan terjadi pada orang-orang pada akhir zaman? Bagaimana orang-orang baik akan dihargai dan orang-orang jahat dihukum setelah mereka mati? Hentikan sejenak audio di sini.</w:t>
      </w:r>
    </w:p>
    <w:p>
      <w:pPr/>
      <w:r>
        <w:rPr>
          <w:lang w:val="id_ID" w:bidi="id_ID"/>
        </w:rPr>
      </w:r>
      <w:r>
        <w:rPr>
          <w:lang w:val="id_ID" w:bidi="id_ID"/>
        </w:rPr>
        <w:t>Yesus mengatakan bahwa jika para pengikut-Nya tinggal di dalam-Nya dan perkataan-Nya tinggal di dalam mereka, atau mereka percaya kepada apa yang telah Ia ajarkan kepada mereka, mereka dapat meminta apa pun yang mereka kehendaki dalam doa kepada Bapa dan Dia akan melakukan apa yang mereka doakan. Ketika para pengikut Yesus menghasilkan banyak buah rohani, hal itu menunjukkan bahwa mereka terhubung dengan-Nya sebagai murid sejati dan mereka memuliakan, atau memberikan hormat kepada, Allah Bapa.</w:t>
      </w:r>
    </w:p>
    <w:p>
      <w:pPr/>
      <w:r>
        <w:rPr>
          <w:lang w:val="id_ID" w:bidi="id_ID"/>
        </w:rPr>
      </w:r>
      <w:r>
        <w:rPr>
          <w:lang w:val="id_ID" w:bidi="id_ID"/>
        </w:rPr>
        <w:t>Setelah mengatakan kepada mereka apa yang harus mereka lakukan, Yesus mengatakan bahwa Ia mengasihi para pengikut-Nya dengan cara yang sama seperti Allah Bapa mengasihi-Nya. Dia mengatakan kepada mereka untuk berpegang pada kasih-Nya, dan kemudian ia mengatakan kepada mereka bagaimana melakukan itu. Jika mereka memegang perintah-Nya, atau menaati-Nya, dan tetap dekat dengan-Nya, bergantung pada-Nya dan menjalani kehidupan yang sadar akan kehadiran-Nya, mereka akan tinggal dalam kasih-Nya. Ini adalah contoh yang telah diberikan Yesus sendiri. Yesus menaati perintah Bapa-Nya dan tetap dalam kasih Bapa-Nya.</w:t>
      </w:r>
    </w:p>
    <w:p>
      <w:pPr/>
      <w:r>
        <w:rPr>
          <w:lang w:val="id_ID" w:bidi="id_ID"/>
        </w:rPr>
      </w:r>
      <w:r>
        <w:rPr>
          <w:lang w:val="id_ID" w:bidi="id_ID"/>
        </w:rPr>
        <w:t>Ketika Yesus berkata, "Kata-kata ini telah Aku ucapkan kepadamu," atau "Aku telah mengatakan hal ini kepadamu," Ia sedang merujuk pada perikop ini tentang tanaman anggur dan cabang-cabang. Yesus mengatakan hal-hal ini kepada para murid-Nya sehingga sukacita-Nya berada di dalam mereka dan sukacita mereka penuh atau lengkap. Yesus mengalami sukacita karena menghasilkan buah yang sempurna, sukacita karena memiliki karakter seperti karakter Allah, karena Ia menaati Bapa dengan sempurna, dan Ia menikmati kasih yang diberikan Bapa-Nya. Dia ingin para murid-Nya mengalami sukacita yang penuh itu juga.</w:t>
      </w:r>
    </w:p>
    <w:p>
      <w:pPr/>
      <w:r>
        <w:rPr>
          <w:lang w:val="id_ID" w:bidi="id_ID"/>
        </w:rPr>
      </w:r>
      <w:r>
        <w:rPr>
          <w:lang w:val="id_ID" w:bidi="id_ID"/>
        </w:rPr>
        <w:t>Yesus kemudian memerintahkan para pengikut-Nya untuk mengasihi satu sama lain secara terus menerus seperti yang telah Ia lakukan untuk mengasihi mereka. Di bagian lain dari Alkitab, hukum memerintahkan bahwa orang-orang mengasihi tetangga mereka seperti mereka mengasihi diri mereka sendiri, tetapi di sini Yesus mengatakan kepada mereka untuk mengasihi satu sama lain seperti Ia telah mengasihi mereka. Dia mengatakan bahwa seseorang tidak dapat memiliki kasih yang lebih besar daripada kasih yang menyebabkannya memberikan hidupnya untuk teman-temannya. Yesus mengasihi para pengikut-Nya dengan memberikan hidup-Nya untuk mereka. Mereka harus mengasihi satu sama lain dengan cara yang sama.</w:t>
      </w:r>
    </w:p>
    <w:p>
      <w:pPr/>
      <w:r>
        <w:rPr>
          <w:lang w:val="id_ID" w:bidi="id_ID"/>
        </w:rPr>
      </w:r>
      <w:r>
        <w:rPr>
          <w:lang w:val="id_ID" w:bidi="id_ID"/>
        </w:rPr>
        <w:t>Berhenti dan diskusikan pertanyaan ini dalam kelompok: Bagikan kisah-kisah apa pun dalam budaya Anda tentang seseorang yang sangat mencintai orang lain sehingga ia mati untuknya. Hentikan rekaman di sini.</w:t>
      </w:r>
    </w:p>
    <w:p>
      <w:pPr/>
      <w:r>
        <w:rPr>
          <w:lang w:val="id_ID" w:bidi="id_ID"/>
        </w:rPr>
      </w:r>
      <w:r>
        <w:rPr>
          <w:lang w:val="id_ID" w:bidi="id_ID"/>
        </w:rPr>
        <w:t>Yesus mengatakan bahwa mereka adalah teman-teman-Nya jika mereka menaati-Nya. Dia mengatakan bahwa dia tidak lagi menyebut mereka sebagai pelayan. Tidak ada tempat dalam Alkitab di mana Yesus menyebut para murid-Nya sebagai pelayan, tetapi Ia memang mengatakan "seorang hamba tidak lebih besar daripada tuannya" ketika berbicara kepada mereka, dan Ia mengatakan bahwa mereka benar untuk memanggil-Nya tuan dan guru. Dia mengatakan bahwa mereka bukan hamba karena para hamba harus menaati tanpa mengetahui rencana tuan mereka, tetapi Yesus telah memperlakukan para murid sebagai teman karena Ia telah mengatakan kepada mereka semua yang Bapa-Nya katakan kepada-Nya.</w:t>
      </w:r>
    </w:p>
    <w:p>
      <w:pPr/>
      <w:r>
        <w:rPr>
          <w:lang w:val="id_ID" w:bidi="id_ID"/>
        </w:rPr>
      </w:r>
      <w:r>
        <w:rPr>
          <w:lang w:val="id_ID" w:bidi="id_ID"/>
        </w:rPr>
        <w:t>Berhenti di sini dan diskusikan pertanyaan ini dalam kelompok: Dengan cara apa orang-orang dalam budaya Anda memperlakukan mereka yang bekerja untuk mereka dengan cara yang sama seperti mereka memperlakukan teman-teman mereka? Dengan cara apa saja mereka memperlakukan mereka secara berbeda? Mengapa lebih baik menjadi teman seseorang daripada hanya bekerja untuk mereka? Hentikan rekaman di sini.</w:t>
      </w:r>
    </w:p>
    <w:p>
      <w:pPr/>
      <w:r>
        <w:rPr>
          <w:lang w:val="id_ID" w:bidi="id_ID"/>
        </w:rPr>
      </w:r>
      <w:r>
        <w:rPr>
          <w:lang w:val="id_ID" w:bidi="id_ID"/>
        </w:rPr>
        <w:t>Yesus mengatakan bahwa para murid-Nya tidak memilih untuk mengikuti-Nya, tetapi Ia memilih mereka untuk mengikuti-Nya. Dia tidak bermaksud secara harfiah bahwa mereka tidak memilih-Nya, tetapi dia menekankan bahwa ia memilih mereka terlebih dahulu. Dia juga menunjuk pekerjaan tertentu untuk mereka lakukan. Mereka harus pergi dan menghasilkan buah, atau mencapai banyak hal, yang akan bertahan lama. Ketika mereka melakukan ini, Bapa akan memberikan mereka apa pun yang mereka minta dalam nama Yesus, atau karena mereka terikat kepada Yesus. Yesus memerintahkan para murid-Nya untuk mengasihi satu sama lain.</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15:1–17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sedang berbicara kepada para murid-Nya di ruang atas tempat mereka sedang merayakan Hari Raya Paskah bersama-sama. Dia mengatakan kepada para murid-Nya bahwa ia seperti pokok anggur yang benar dan ayahnya seperti seorang petani anggur, atau seorang tukang kebun yang merawat tanaman anggur. Allah Bapa memangkas setiap cabang yang tidak menghasilkan buah, tetapi Ia memangkas cabang yang menghasilkan buah, sehingga cabang tersebut akan menghasilkan lebih banyak buah lagi. Yesus mengatakan kata yang telah Ia ucapkan kepada para murid-Nya tentang diri-Nya sudah dibersihkan, atau dipangkas, bagi mereka. Para murid Yesus harus tetap di dalam Dia dan Ia di dalam mereka. Sama seperti cabang yang tidak dapat menghasilkan buah kecuali terkait dengan tanaman anggur, demikian pula para murid Yesus tidak dapat menghasilkan buah rohani kecuali mereka bersatu dengan Yesus.</w:t>
      </w:r>
    </w:p>
    <w:p>
      <w:pPr/>
      <w:r>
        <w:rPr>
          <w:lang w:val="id_ID" w:bidi="id_ID"/>
        </w:rPr>
      </w:r>
      <w:r>
        <w:rPr>
          <w:b/>
          <w:lang w:val="id_ID" w:bidi="id_ID"/>
        </w:rPr>
        <w:t>Dalam adegan kedua:</w:t>
      </w:r>
      <w:r>
        <w:rPr>
          <w:lang w:val="id_ID" w:bidi="id_ID"/>
        </w:rPr>
        <w:t xml:space="preserve"> Yesus melanjutkan dengan perbandingan tanaman anggur dan cabang-cabang. Dia mengatakan bahwa jika para murid-Nya tetap terhubung kepada-Nya, mereka akan menghasilkan banyak buah, tetapi mereka tidak dapat menghasilkan buah yang baik bila terlepas dari Dia. Jika ada yang tidak tinggal di dalam Yesus, mereka seperti cabang yang dibuang. Cabang itu, atau orang itu, layu dan mati karena tidak memiliki kehidupan bila terpisah dari tanaman anggur itu, yaitu Yesus. Seseorang akan mengambil cabang itu dan melemparkannya ke dalam api dan api akan membakarnya. Siapa pun yang tetap bersatu dengan Yesus dan yang hidup dengan firman-Nya, akan dapat meminta apa pun yang mereka inginkan kepada Allah dalam doa dan Ia akan memberikannya kepada mereka. Ketika para murid menunjukkan bahwa mereka terhubung dengan Yesus dengan menghasilkan buah yang baik, mereka memuliakan Allah.</w:t>
      </w:r>
    </w:p>
    <w:p>
      <w:pPr/>
      <w:r>
        <w:rPr>
          <w:lang w:val="id_ID" w:bidi="id_ID"/>
        </w:rPr>
      </w:r>
      <w:r>
        <w:rPr>
          <w:b/>
          <w:lang w:val="id_ID" w:bidi="id_ID"/>
        </w:rPr>
        <w:t>Dalam adegan ketiga:</w:t>
      </w:r>
      <w:r>
        <w:rPr>
          <w:lang w:val="id_ID" w:bidi="id_ID"/>
        </w:rPr>
        <w:t xml:space="preserve"> Yesus mengatakan kepada para murid-Nya bahwa Ia mengasihi mereka dengan cara yang sama seperti Bapa-Nya mengasihi-Nya, dan Ia mengatakan kepada mereka untuk tetap dalam kasih-Nya. Jika mereka menaati Yesus, para murid akan tetap dalam kasih Yesus. Dengan cara yang sama, Yesus menaati perintah Bapa-Nya dan Ia tetap dalam kasih Bapa-Nya. Dia telah mengatakan kepada para murid hal ini tentang tanaman anggur dan cabang-cabang karena Ia ingin sukacita yang Ia alami dari menaati Bapa berada di dalam mereka dan agar sukacita mereka penuh dan lengkap. Yesus mengatakan bahwa mereka adalah teman-teman-Nya jika mereka menaati-Nya. Dia tidak lagi menyebut mereka sebagai hamba karena para hamba harus menaati tuan mereka tanpa mengetahui apa yang ia lakukan, tetapi Yesus telah mengatakan kepada para murid-Nya semua yang Bapa-Nya katakan kepada-Nya. Dia menekankan bahwa Ia memilih para murid sebelum mereka memilih-Nya, dan Ia juga memberikan mereka pekerjaan yang harus dilakukan. Mereka harus pergi dan menghasilkan buah rohani yang akan bertahan lama. Jika mereka melakukannya, Bapa akan memberikan mereka apa pun yang mereka minta karena mereka terhubung dengan Yesus. Yesus memerintahkan mereka untuk mengasihi satu sama lain.</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karena Yudas telah meninggalkan kelompok itu malam itu</w:t>
      </w:r>
    </w:p>
    <w:p>
      <w:pPr>
        <w:pStyle w:val="ListBullet"/>
        <w:spacing w:line="240" w:lineRule="auto"/>
        <w:ind w:left="720"/>
      </w:pPr>
      <w:r>
        <w:rPr>
          <w:lang w:val="id_ID" w:bidi="id_ID"/>
        </w:rPr>
      </w:r>
      <w:r>
        <w:rPr>
          <w:lang w:val="id_ID" w:bidi="id_ID"/>
        </w:rPr>
        <w:t>Sebuah tanaman anggur</w:t>
      </w:r>
    </w:p>
    <w:p>
      <w:pPr>
        <w:pStyle w:val="ListBullet"/>
        <w:spacing w:line="240" w:lineRule="auto"/>
        <w:ind w:left="720"/>
      </w:pPr>
      <w:r>
        <w:rPr>
          <w:lang w:val="id_ID" w:bidi="id_ID"/>
        </w:rPr>
      </w:r>
      <w:r>
        <w:rPr>
          <w:lang w:val="id_ID" w:bidi="id_ID"/>
        </w:rPr>
        <w:t>Seorang petani anggur atau tukang kebun</w:t>
      </w:r>
    </w:p>
    <w:p>
      <w:pPr>
        <w:pStyle w:val="ListBullet"/>
        <w:spacing w:line="240" w:lineRule="auto"/>
        <w:ind w:left="720"/>
      </w:pPr>
      <w:r>
        <w:rPr>
          <w:lang w:val="id_ID" w:bidi="id_ID"/>
        </w:rPr>
      </w:r>
      <w:r>
        <w:rPr>
          <w:lang w:val="id_ID" w:bidi="id_ID"/>
        </w:rPr>
        <w:t>Cabang-cabang dari tanaman anggur</w:t>
      </w:r>
    </w:p>
    <w:p>
      <w:pPr>
        <w:pStyle w:val="ListBullet"/>
        <w:spacing w:line="240" w:lineRule="auto"/>
        <w:ind w:left="720"/>
      </w:pPr>
      <w:r>
        <w:rPr>
          <w:lang w:val="id_ID" w:bidi="id_ID"/>
        </w:rPr>
      </w:r>
      <w:r>
        <w:rPr>
          <w:lang w:val="id_ID" w:bidi="id_ID"/>
        </w:rPr>
        <w:t>Dan barang-barang untuk mewakili buah</w:t>
      </w:r>
    </w:p>
    <w:p>
      <w:pPr/>
      <w:r>
        <w:rPr>
          <w:lang w:val="id_ID" w:bidi="id_ID"/>
        </w:rPr>
      </w:r>
      <w:r>
        <w:rPr>
          <w:lang w:val="id_ID" w:bidi="id_ID"/>
        </w:rPr>
        <w:t>Bersama kelompok, perhatikan bagian-bagian dari latar belakang perikop ini.</w:t>
      </w:r>
    </w:p>
    <w:p>
      <w:pPr/>
      <w:r>
        <w:rPr>
          <w:lang w:val="id_ID" w:bidi="id_ID"/>
        </w:rPr>
      </w:r>
      <w:r>
        <w:rPr>
          <w:lang w:val="id_ID" w:bidi="id_ID"/>
        </w:rPr>
        <w:t>Saat itu malam dan Yesus dan para murid-Nya berada di ruang atas sebuah rumah di mana mereka sedang bersandar di sekitar meja makan, dan memakan jamuan Hari Raya Paskah bersama-sama. Akan ada banyak macam makanan di atas meja, termasuk roti dan anggur. Latar belakang tidak berubah tetapi Yesus mengajar para murid dengan menggunakan ilustrasi tentang sebuah tanaman anggur, seorang petani anggur, cabang-cabang tanaman anggur, dan buah dari cabang-cabang.</w:t>
      </w:r>
    </w:p>
    <w:p>
      <w:pPr/>
      <w:r>
        <w:rPr>
          <w:lang w:val="id_ID" w:bidi="id_ID"/>
        </w:rPr>
      </w:r>
      <w:r>
        <w:rPr>
          <w:lang w:val="id_ID" w:bidi="id_ID"/>
        </w:rPr>
        <w:t>Akan penting bahwa beberapa cabang yang terhubung dengan tanaman anggur menghasilkan buah dan cabang-cabang lain tidak. Anda harus memilih benda yang Anda miliki untuk mewakili buah itu, seperti batu-batu kecil atau biji atau buah berry, misalnya. Beberapa cabang tidak akan memiliki buah apa pun. Cabang-cabang lain akan dimulai dengan beberapa buah dan akan memiliki lebih banyak lagi setelah petani memangkasnya. Petani anggur menyingkirkan cabang-cabang yang tidak menghasilkan buah, tetapi ia membersihkan, atau memangkas, cabang-cabang yang menghasilkan buah sehingga cabang-cabang yang menghasilkan buah bahkan akan menghasilkan lebih banyak lagi. Memangkasan, atau membersihkan, berarti memotong bagian-bagian cabang sambil meninggalkan kayu dan tunas yang sehat, yang membantu tanaman anggur menghasilkan panen sebesar mungkin. Setelah mereka dipangkas, cabang-cabang tanaman anggur menghasilkan lebih banyak buah. Cabang-cabang yang diambil petani anggur dari tanaman anggur itu layu dan mati karena mereka tidak lagi menerima kehidupan dari tanaman anggur. Seseorang, kita tidak tahu siapa, mengambil cabang-cabang yang mati itu dan melemparkannya ke dalam api dan api membakar mereka.</w:t>
      </w:r>
    </w:p>
    <w:p>
      <w:pPr/>
      <w:r>
        <w:rPr>
          <w:lang w:val="id_ID" w:bidi="id_ID"/>
        </w:rPr>
      </w:r>
      <w:r>
        <w:rPr>
          <w:lang w:val="id_ID" w:bidi="id_ID"/>
        </w:rPr>
        <w:t>Berhenti di sini dan diskusikan pertanyaan ini sebagai tim: Bagikan kisah dari budaya Anda di mana Anda membandingkan hal-hal yang berbeda satu sama lain. Mengapa Anda memilih untuk membandingkan hal-hal itu satu sama lain? Bagaimana hal itu membantu Anda untuk memahami setiap hal dengan lebih baik? Hentikan rekaman di sini.</w:t>
      </w:r>
    </w:p>
    <w:p>
      <w:pPr/>
      <w:r>
        <w:rPr>
          <w:lang w:val="id_ID" w:bidi="id_ID"/>
        </w:rPr>
      </w:r>
      <w:r>
        <w:rPr>
          <w:lang w:val="id_ID" w:bidi="id_ID"/>
        </w:rPr>
        <w:t>Para murid tidak menjadi murid dengan menghasilkan buah. Mereka sudah menjadi para murid, tetapi mereka membuktikan bahwa mereka adalah murid dengan menghasilkan buah. Kita tidak tahu persis apa buah ini, tetapi itu adalah sesuatu yang dapat dilihat orang lain tentang mereka, sehingga semua orang tahu bahwa mereka adalah para murid. Dalam bagian lain dari Alkitab, salah satu rasul mengatakan bahwa buah Roh adalah kasih, sukacita, damai, kesabaran, kebaikan, kemurahan, kelembutan, dan pengendalian diri. Ini adalah sifat-sifat karakter dari Yesus, dan para murid-Nya akan membuktikan bahwa mereka adalah para murid-Nya dengan memiliki ciri-ciri yang sama yang dimiliki Yesus.</w:t>
      </w:r>
    </w:p>
    <w:p>
      <w:pPr/>
      <w:r>
        <w:rPr>
          <w:lang w:val="id_ID" w:bidi="id_ID"/>
        </w:rPr>
      </w:r>
      <w:r>
        <w:rPr>
          <w:lang w:val="id_ID" w:bidi="id_ID"/>
        </w:rPr>
        <w:t>Dalam sisa perikop ini, Yesus menjelaskan mengapa penting bagi para murid untuk menjadi seperti cabang-cabang yang tetap terhubung dengan tanaman anggur, Yesus. Dia menekankan bahwa Ia adalah tanaman anggur, atau sumber kehidupan, dan mereka adalah cabang-cabang. Mereka bergantung kepada-Nya, tetapi Ia tidak bergantung pada mereka. Kemudian Ia mengatakan kepada mereka apa yang akan terjadi pada mereka yang tetap terhubung kepada-Nya dengan menaati perintah-Nya dan apa yang akan terjadi pada mereka yang tidak tetap terhubung kepada-Nya atau tidak menaati perintah-Nya. Dia memberikan mereka perintah untuk mengasihi satu sama lain, tetapi perintah-Nya berbeda dari apa yang diajarkan kitab suci Yahudi kepada mereka. Kitab suci Yahudi memerintahkan mereka untuk mengasihi orang lain seperti mereka mengasihi diri mereka sendiri. Sekarang Yesus mengatakan bahwa mereka harus mengasihi satu sama lain seperti Ia telah mengasihi mereka dan seperti Bapa-Nya telah mengasihi-Nya. Yesus mengasihi para murid-Nya dengan memberikan hidup-Nya untuk mereka. Dia memerintahkan mereka untuk mengasihi satu sama lain dengan cara yang sama.</w:t>
      </w:r>
    </w:p>
    <w:p>
      <w:pPr/>
      <w:r>
        <w:rPr>
          <w:lang w:val="id_ID" w:bidi="id_ID"/>
        </w:rPr>
      </w:r>
      <w:r>
        <w:rPr>
          <w:lang w:val="id_ID" w:bidi="id_ID"/>
        </w:rPr>
        <w:t>Yesus mengatakan bahwa para murid-Nya adalah teman-teman-Nya jika mereka menaati perintah-Nya. Dia tidak menyebut mereka sebagai hamba karena para hamba harus menaati tuan mereka tanpa mengetahui apa yang dilakukan tuan mereka, tetapi Yesus telah memperlakukan para murid-Nya sebagai teman dengan mengatakan kepada mereka semua yang Bapa-Nya katakan kepada-Nya. Dia menekankan bahwa Ia memilih mereka untuk mengikuti-Nya sebelum mereka memilih untuk mengikuti-Nya. Dia juga telah memberikan mereka pekerjaan yang harus dilakukan. Dia ingin mereka pergi dan menghasilkan buah yang akan bertahan lama. Jika mereka melakukannya, Bapa akan memberikan mereka apa pun yang mereka minta dalam doa karena mereka dipersatukan dengan Yesus. Perintah-Nya terakhir dalam perikop ini adalah agar mereka mengasihi satu sama lain.</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15:1–17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karena Yudas telah meninggalkan kelompok itu malam itu</w:t>
      </w:r>
    </w:p>
    <w:p>
      <w:pPr>
        <w:pStyle w:val="ListBullet"/>
        <w:spacing w:line="240" w:lineRule="auto"/>
        <w:ind w:left="720"/>
      </w:pPr>
      <w:r>
        <w:rPr>
          <w:lang w:val="id_ID" w:bidi="id_ID"/>
        </w:rPr>
      </w:r>
      <w:r>
        <w:rPr>
          <w:lang w:val="id_ID" w:bidi="id_ID"/>
        </w:rPr>
        <w:t>Sebuah tanaman anggur</w:t>
      </w:r>
    </w:p>
    <w:p>
      <w:pPr>
        <w:pStyle w:val="ListBullet"/>
        <w:spacing w:line="240" w:lineRule="auto"/>
        <w:ind w:left="720"/>
      </w:pPr>
      <w:r>
        <w:rPr>
          <w:lang w:val="id_ID" w:bidi="id_ID"/>
        </w:rPr>
      </w:r>
      <w:r>
        <w:rPr>
          <w:lang w:val="id_ID" w:bidi="id_ID"/>
        </w:rPr>
        <w:t>Seorang petani anggur</w:t>
      </w:r>
    </w:p>
    <w:p>
      <w:pPr>
        <w:pStyle w:val="ListBullet"/>
        <w:spacing w:line="240" w:lineRule="auto"/>
        <w:ind w:left="720"/>
      </w:pPr>
      <w:r>
        <w:rPr>
          <w:lang w:val="id_ID" w:bidi="id_ID"/>
        </w:rPr>
      </w:r>
      <w:r>
        <w:rPr>
          <w:lang w:val="id_ID" w:bidi="id_ID"/>
        </w:rPr>
        <w:t>Cabang-cabang dari tanaman anggur</w:t>
      </w:r>
    </w:p>
    <w:p>
      <w:pPr>
        <w:pStyle w:val="ListBullet"/>
        <w:spacing w:line="240" w:lineRule="auto"/>
        <w:ind w:left="720"/>
      </w:pPr>
      <w:r>
        <w:rPr>
          <w:lang w:val="id_ID" w:bidi="id_ID"/>
        </w:rPr>
      </w:r>
      <w:r>
        <w:rPr>
          <w:lang w:val="id_ID" w:bidi="id_ID"/>
        </w:rPr>
        <w:t>Dan barang-barang untuk mewakili buah</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Hentikan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Yesus dan para murid-Nya berada di ruang atas sebuah rumah di mana mereka sedang makan jamuan Hari Raya Paskah bersama-sama. Akan ada makanan di atas meja, termasuk roti dan anggur, dan Yesus dan para murid-Nya mungkin bersandar di sekitar meja tempat mereka makan dan berbicara bersama. Dalam perikop ini, Yesus mengajar para murid-Nya dengan membandingkan diri-Nya dengan satu tanaman anggur, Bapa-Nya dengan seorang petani anggur, dan para murid-Nya dengan cabang-cabang tanaman anggur. Latar belakang tidak berubah di seluruh perikop ini, tetapi mungkin membantu untuk memerankan ilustrasi tanaman anggur dan cabang-cabang dengan para aktor yang memerankan tanaman anggur, petani anggur, dan cabang-cabang, dan menggunakan barang-barang untuk mewakili buah itu.</w:t>
      </w:r>
    </w:p>
    <w:p>
      <w:pPr/>
      <w:r>
        <w:rPr>
          <w:lang w:val="id_ID" w:bidi="id_ID"/>
        </w:rPr>
      </w:r>
      <w:r>
        <w:rPr>
          <w:lang w:val="id_ID" w:bidi="id_ID"/>
        </w:rPr>
        <w:t>Yesus mengatakan bahwa Ia adalah pokok anggur yang benar dan Bapa-Nya adalah petani anggur.</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seorang aktor yang memerankan salah satu murid, "Apa yang Anda rasakan atau pikirkan?" Orang itu mungkin menjawab hal-hal seperti, "Aku pikir Yesus mengatakan bahwa Dia lebih baik daripada Israel," atau "Dalam kitab para Nabi, Israel disebut tanaman anggur, tetapi mereka disebut tanaman anggur yang layu yang tidak menghasilkan buah," atau "Aku bertanya-tanya apa yang membuat Yesus tanaman anggur yang sejati ketika Israel bukan tanaman anggur yang sejati?"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Bapa-Nya adalah petani anggur, atau tukang kebun, dan Ia memotong setiap cabang yang menghasilkan buah tersebut, tetapi Ia memangkas, atau membersihkan, setiap cabang yang menghasilkan buah sehingga cabang tersebut akan menghasilkan lebih banyak buah. Yesus mengatakan bahwa para murid sudah bersih karena kata yang Ia ucapkan kepada mereka tentang diri-Nya.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seorang aktor yang memerankan seorang murid, "Apa yang Anda rasakan atau pikirkan?" Orang itu mungkin menjawab hal-hal seperti, "Saya lega karena Yesus mengatakan bahwa saya bersih, karena saya tidak ingin dipisahkan dari-Nya," atau "Aku bertanya-tanya buah apa yang Ia bicarakan?" atau "Aku bertanya-tanya bagaimana kata yang Yesus ucapkan kepadaku membuat aku bersih?"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Ia adalah tanaman anggur dan para murid-Nya adalah cabang-cabang. Mereka tidak dapat menumbuhkan buah bila terpisah dari-Nya. Jika ada yang tidak tinggal di dalam Yesus, ia seperti cabang yang dibuang dan layu. Seseorang mengambil cabang itu dan melemparkannya ke dalam api dan api membakarnya.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seorang aktor yang memerankan seorang murid, "Apa yang Anda rasakan atau pikirkan?" Orang itu mungkin menjawab hal-hal seperti, "Saya pikir Yesus mengatakan bahwa kita menerima kehidupan dari-Nya," atau "Kedengarannya sangat penting untuk menghasilkan buah dan kita tidak dapat melakukannya tanpa bantuan Yesus," atau "Api itu terdengar seperti api penghakiman Allah." Saya akan berhati-hati untuk tetap terhubung kepada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jika para murid tetap berada di dalam-Nya dan kata-kata-Nya tetap berada di dalam mereka, mereka dapat meminta apa pun yang mereka inginkan dalam doa kepada Bapa-Nya dan Dia akan memberikannya kepada mereka. Ketika mereka menghasilkan buah, hal itu menunjukkan bahwa mereka adalah murid-murid Yesus dan mereka memuliakan Bapa-Nya.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seorang aktor yang memerankan seorang murid, "Apa yang Anda rasakan atau pikirkan?" Orang itu mungkin menjawab hal-hal seperti, "Saya pikir Yesus mengatakan bahwa jika kita terus percaya kepada apa yang telah Ia ajarkan kepada kita, kita dapat meminta apa pun yang kita inginkan dan Dia akan memberikannya kepada kita," atau "Aku pikir buah itu mungkin adalah sesuatu yang kita hasilkan dengan percaya kepada apa yang telah Yesus ajarkan kepada kita tentang diri-Nya," atau "Aku kagum karena Allah Bapa akan memberikan kita apa pun yang kita minta jika kita tetap terhubung dengan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Ia telah mengasihi para murid dengan cara yang sama seperti Bapa-Nya telah mengasihi-Nya. Dia mengatakan kepada mereka untuk tetap berada dalam kasih-Nya dengan menaati perintah-Nya dengan cara yang sama seperti ia menaati perintah Bapa-Nya dan tetap berada dalam kasih Bapa-Nya. Dia telah mengatakan hal ini kepada mereka agar sukacita-Nya ada di dalam mereka dan sukacita mereka dapat penuh.</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seorang aktor yang memerankan seorang murid, "Apa yang Anda rasakan atau pikirkan?" Orang itu mungkin menjawab hal-hal seperti, "Aku kagum dan bersyukur karena Yesus mengasihi kita dengan cara yang sama seperti Bapa-Nya mengasihi-Nya! Aku tahu aku tidak layak menerima kasih-Nya," atau "Akan sangat sulit untuk menaati Yesus dengan cara yang sama seperti Ia menaati Bapa-Nya. Saya dapat melihat mengapa kita akan membutuhkan bantuan-Nya untuk melakukan ini," atau "Saya pikir Yesus ingin kita memiliki sukacita yang sama dari menaati-Nya seperti yang Ia dapatkan dari menaati Bapa-Nya." Saya ingin memiliki sukacita itu!"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memerintahkan para murid-Nya untuk mengasihi satu sama lain seperti Ia telah mengasihi mereka. Kasih terbesar yang dapat dimiliki seseorang adalah kasih yang menyebabkannya menyerahkan nyawanya untuk teman-temannya. Para murid adalah teman-teman Yesus jika mereka melakukan apa yang Ia perintahkan kepada mereka. Dia tidak memperlakukan mereka seperti para hamba karena para hamba menaati tuan mereka tanpa mengetahui apa yang dilakukan tuan itu. Sebaliknya, Yesus telah memperlakukan para murid sebagai teman dengan menceritakan kepada mereka semua yang Bapa-Nya katakan kepada-Nya.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seorang aktor yang memerankan seorang murid, "Apa yang Anda rasakan atau pikirkan?" Orang itu mungkin menjawab hal-hal seperti, "Akan sangat sulit untuk mengasihi satu sama lain seperti Yesus mengasihi kita! Apakah kita benar-benar perlu bersedia memberikan hidup kita untuk satu sama lain? Itu adalah korban terbesar yang dapat kita buat," atau "Aku ingin menjadi teman Yesus, jadi aku akan menaati perintah-Nya," atau "Aku bersyukur karena Yesus telah memperlakukan kita seperti teman meskipun kita hanya layak menjadi hamba-Nya."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para murid tidak memilih-Nya, tetapi Dia memilih mereka dan menunjuk mereka untuk pergi dan menghasilkan buah—buah yang akan bertahan lama. Jika mereka melakukan itu, Bapa akan memberikan mereka apa pun yang mereka minta karena mereka terikat kepada Yesus. Kemudian Yesus memerintahkan mereka untuk mengasihi satu sama lain.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salah satu aktor yang memerankan seorang murid, "Apa yang Anda rasakan atau pikirkan?" Orang itu mungkin menjawab hal-hal seperti, "Aku memang memilih Yesus, tetapi Dia benar bahwa Dia memilihku terlebih dahulu." Banyak orang ingin mengikuti-Nya, tetapi ia memilih aku. Aku sangat bersyukur dia memilihku!" atau "Aku bersyukur Yesus telah memberikan pekerjaan penting untuk dilakukan kepadaku," atau "Aku pikir Yesus mengatakan bahwa jika aku menaati-Nya, aku akan menghasilkan buah yang bertahan lama dan kemudian Allah akan memberikan aku apa pun yang aku minta karena aku terhubung kepada Yesus seperti cabang terhubung dengan tanaman anggur."</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15:1–17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Yesus berkata, "</w:t>
      </w:r>
      <w:r>
        <w:rPr>
          <w:b/>
          <w:lang w:val="id_ID" w:bidi="id_ID"/>
        </w:rPr>
        <w:t>Aku</w:t>
      </w:r>
      <w:r>
        <w:rPr>
          <w:lang w:val="id_ID" w:bidi="id_ID"/>
        </w:rPr>
        <w:t xml:space="preserve"> adalah tanaman anggur yang sejati." Dia menggunakan kata-kata "Aku" dengan dua cara di sini. Salah satu cara hanyalah membandingkan dirinya dengan sesuatu yang biasa. Dalam hal ini ia membandingkan dirinya dengan tanaman anggur. Tetapi ia juga menggunakan kata-kata ini untuk menghubungkan dirinya dengan Allah Bapa. Dalam kitab suci Yahudi, Allah mengatakan kepada Musa bahwa nama-Nya adalah "Aku." Ketika Yesus menggunakan kata-kata itu, para murid-Nya tahu bahwa Ia menyebut diri-Nya Allah. Terjemahkan frasa ini dengan cara yang sama di seluruh Injil Yohanes.</w:t>
      </w:r>
    </w:p>
    <w:p>
      <w:pPr/>
      <w:r>
        <w:rPr>
          <w:lang w:val="id_ID" w:bidi="id_ID"/>
        </w:rPr>
      </w:r>
      <w:r>
        <w:rPr>
          <w:lang w:val="id_ID" w:bidi="id_ID"/>
        </w:rPr>
        <w:t xml:space="preserve">Yesus mengatakan bahwa Ia adalah </w:t>
      </w:r>
      <w:r>
        <w:rPr>
          <w:b/>
          <w:lang w:val="id_ID" w:bidi="id_ID"/>
        </w:rPr>
        <w:t>tanaman anggur</w:t>
      </w:r>
      <w:r>
        <w:rPr>
          <w:lang w:val="id_ID" w:bidi="id_ID"/>
        </w:rPr>
        <w:t xml:space="preserve"> yang sejati berbeda dengan Israel, tanaman anggur yang tidak percaya. Israel dibandingkan dengan tanaman anggur beberapa kali dalam kitab suci Yahudi, tetapi mereka adalah tanaman anggur yang dihakimi oleh Allah karena tidak menghasilkan buah. Yesus, di sisi lain, adalah tanaman anggur yang menghasilkan buah, atau menaati Allah dengan sempurna, sehingga Ia adalah tanaman </w:t>
      </w:r>
      <w:r>
        <w:rPr>
          <w:b/>
          <w:lang w:val="id_ID" w:bidi="id_ID"/>
        </w:rPr>
        <w:t>anggur</w:t>
      </w:r>
      <w:r>
        <w:rPr>
          <w:lang w:val="id_ID" w:bidi="id_ID"/>
        </w:rPr>
        <w:t xml:space="preserve"> yang sejati, setia, dan dapat dipercaya.</w:t>
      </w:r>
    </w:p>
    <w:p>
      <w:pPr/>
      <w:r>
        <w:rPr>
          <w:lang w:val="id_ID" w:bidi="id_ID"/>
        </w:rPr>
      </w:r>
      <w:r>
        <w:rPr>
          <w:lang w:val="id_ID" w:bidi="id_ID"/>
        </w:rPr>
        <w:t xml:space="preserve">Tanaman </w:t>
      </w:r>
      <w:r>
        <w:rPr>
          <w:b/>
          <w:lang w:val="id_ID" w:bidi="id_ID"/>
        </w:rPr>
        <w:t>anggur</w:t>
      </w:r>
      <w:r>
        <w:rPr>
          <w:lang w:val="id_ID" w:bidi="id_ID"/>
        </w:rPr>
        <w:t xml:space="preserve"> adalah tanaman yang menyebar dan melekat pada struktur pendukung. Yesus dan para murid-Nya mungkin berpikir tentang </w:t>
      </w:r>
      <w:r>
        <w:rPr>
          <w:b/>
          <w:lang w:val="id_ID" w:bidi="id_ID"/>
        </w:rPr>
        <w:t>tanaman anggur</w:t>
      </w:r>
      <w:r>
        <w:rPr>
          <w:lang w:val="id_ID" w:bidi="id_ID"/>
        </w:rPr>
        <w:t xml:space="preserve"> di sini karena itu adalah tanaman anggur yang sangat umum di Israel, dan itu juga disebutkan dalam kitab suci lain. Tanaman anggur menghasilkan buah anggur, yang dapat dimakan dan jusnya sering diubah menjadi anggur untuk diminum. Ketika menerjemahkan perikop ini, jika budaya Anda tidak memiliki tanaman anggur yang menghasilkan buah dari tahun demi tahun, Anda mungkin lebih suka menggunakan kata pohon, karena menghasilkan buah adalah bagian penting dari gambaran yang Yesus bicarakan di sini.</w:t>
      </w:r>
    </w:p>
    <w:p>
      <w:pPr/>
      <w:r>
        <w:rPr>
          <w:lang w:val="id_ID" w:bidi="id_ID"/>
        </w:rPr>
      </w:r>
      <w:r>
        <w:rPr>
          <w:lang w:val="id_ID" w:bidi="id_ID"/>
        </w:rPr>
        <w:t xml:space="preserve">Berhenti di sini dan lihatlah gambar tanaman </w:t>
      </w:r>
      <w:r>
        <w:rPr>
          <w:lang w:val="id_ID" w:bidi="id_ID"/>
        </w:rPr>
        <w:t>anggur</w:t>
      </w:r>
      <w:r>
        <w:rPr>
          <w:lang w:val="id_ID" w:bidi="id_ID"/>
        </w:rPr>
        <w:t xml:space="preserve"> secara berkelompok. Hentikan rekaman di sini.</w:t>
      </w:r>
    </w:p>
    <w:p>
      <w:pPr/>
      <w:r>
        <w:rPr>
          <w:lang w:val="id_ID" w:bidi="id_ID"/>
        </w:rPr>
      </w:r>
      <w:r>
        <w:rPr>
          <w:lang w:val="id_ID" w:bidi="id_ID"/>
        </w:rPr>
        <w:t xml:space="preserve">Dalam beberapa terjemahan, Yesus menyebut Allah Bapa sebagai petani </w:t>
      </w:r>
      <w:r>
        <w:rPr>
          <w:b/>
          <w:lang w:val="id_ID" w:bidi="id_ID"/>
        </w:rPr>
        <w:t>anggur</w:t>
      </w:r>
      <w:r>
        <w:rPr>
          <w:lang w:val="id_ID" w:bidi="id_ID"/>
        </w:rPr>
        <w:t xml:space="preserve">. Seorang petani anggur adalah seorang tukang kebun yang merawat tanaman anggur. Tanaman anggur harus </w:t>
      </w:r>
      <w:r>
        <w:rPr>
          <w:b/>
          <w:lang w:val="id_ID" w:bidi="id_ID"/>
        </w:rPr>
        <w:t>dipangkas</w:t>
      </w:r>
      <w:r>
        <w:rPr>
          <w:lang w:val="id_ID" w:bidi="id_ID"/>
        </w:rPr>
        <w:t xml:space="preserve"> untuk menghasilkan buah sebanyak mungkin. Memangkas tanaman anggur berarti memotong bagian-bagian cabang sambil meninggalkan kayu dan tunas yang sehat, yang membantu tanaman anggur menghasilkan panen sebesar mungkin.</w:t>
      </w:r>
    </w:p>
    <w:p>
      <w:pPr/>
      <w:r>
        <w:rPr>
          <w:lang w:val="id_ID" w:bidi="id_ID"/>
        </w:rPr>
      </w:r>
      <w:r>
        <w:rPr>
          <w:lang w:val="id_ID" w:bidi="id_ID"/>
        </w:rPr>
        <w:t xml:space="preserve">Berhenti di sini dan lihatlah gambar tanaman </w:t>
      </w:r>
      <w:r>
        <w:rPr>
          <w:lang w:val="id_ID" w:bidi="id_ID"/>
        </w:rPr>
        <w:t>anggur yang belum dipangkas dan tanaman lain yang telah dipangkas</w:t>
      </w:r>
      <w:r>
        <w:rPr>
          <w:lang w:val="id_ID" w:bidi="id_ID"/>
        </w:rPr>
        <w:t>. Hentikan rekaman di sini.</w:t>
      </w:r>
    </w:p>
    <w:p>
      <w:pPr/>
      <w:r>
        <w:rPr>
          <w:lang w:val="id_ID" w:bidi="id_ID"/>
        </w:rPr>
      </w:r>
      <w:r>
        <w:rPr>
          <w:lang w:val="id_ID" w:bidi="id_ID"/>
        </w:rPr>
        <w:t xml:space="preserve">Yesus mengatakan kepada para murid-Nya bahwa mereka bersih </w:t>
      </w:r>
      <w:r>
        <w:rPr>
          <w:b/>
          <w:lang w:val="id_ID" w:bidi="id_ID"/>
        </w:rPr>
        <w:t>karena</w:t>
      </w:r>
      <w:r>
        <w:rPr>
          <w:lang w:val="id_ID" w:bidi="id_ID"/>
        </w:rPr>
        <w:t xml:space="preserve"> kata yang telah Ia ucapkan kepada mereka. Kata bersih memiliki dua makna dalam perikop ini. Ketika seorang petani memotong cabang-cabang tanaman anggur, cabang-cabang itu akan bersih dari bagian mati apa pun. Di sini Yesus juga berbicara tentang kebenaran. Para murid-Nya benar, atau benar dengan Allah, karena mereka telah percaya kepada apa yang telah Ia ajarkan kepada mereka tentang diri-Nya.</w:t>
      </w:r>
    </w:p>
    <w:p>
      <w:pPr/>
      <w:r>
        <w:rPr>
          <w:lang w:val="id_ID" w:bidi="id_ID"/>
        </w:rPr>
      </w:r>
      <w:r>
        <w:rPr>
          <w:lang w:val="id_ID" w:bidi="id_ID"/>
        </w:rPr>
        <w:t xml:space="preserve">Dalam beberapa terjemahan, Yesus mengatakan kepada para murid-Nya untuk </w:t>
      </w:r>
      <w:r>
        <w:rPr>
          <w:b/>
          <w:lang w:val="id_ID" w:bidi="id_ID"/>
        </w:rPr>
        <w:t>tinggal</w:t>
      </w:r>
      <w:r>
        <w:rPr>
          <w:lang w:val="id_ID" w:bidi="id_ID"/>
        </w:rPr>
        <w:t xml:space="preserve"> di dalam-Nya. Dalam artikel lain ia mengatakan </w:t>
      </w:r>
      <w:r>
        <w:rPr>
          <w:b/>
          <w:lang w:val="id_ID" w:bidi="id_ID"/>
        </w:rPr>
        <w:t>tinggal</w:t>
      </w:r>
      <w:r>
        <w:rPr>
          <w:lang w:val="id_ID" w:bidi="id_ID"/>
        </w:rPr>
        <w:t xml:space="preserve">. Frasa "tinggal di dalam" berarti "tinggal di dalamnya." Yesus ingin para murid-Nya menemukan kehidupan mereka di dalam-Nya, untuk tinggal di dalam-Nya. Kata bersatu berarti tinggal. Mereka harus terus tinggal dalam Yesus, tidak hanya kadang-kadang, tetapi selalu. Mereka tidak dapat hidup dan menghasilkan buah rohani jika mereka tidak terhubung dengan Yesus. Ketika Yesus berkata, "tetaplah di dalam-Ku, dan Aku di dalam kamu," kata-kata yang Ia gunakan dapat berarti "tetaplah di dalam-Ku meskipun </w:t>
      </w:r>
      <w:r>
        <w:rPr>
          <w:b/>
          <w:lang w:val="id_ID" w:bidi="id_ID"/>
        </w:rPr>
        <w:t>Aku tetap di dalam-Mu</w:t>
      </w:r>
      <w:r>
        <w:rPr>
          <w:lang w:val="id_ID" w:bidi="id_ID"/>
        </w:rPr>
        <w:t>" atau "</w:t>
      </w:r>
      <w:r>
        <w:rPr>
          <w:b/>
          <w:lang w:val="id_ID" w:bidi="id_ID"/>
        </w:rPr>
        <w:t>jika</w:t>
      </w:r>
      <w:r>
        <w:rPr>
          <w:lang w:val="id_ID" w:bidi="id_ID"/>
        </w:rPr>
        <w:t xml:space="preserve"> kamu tetap berada di dalam-Ku, Aku akan tetap berada di dalam-Mu."</w:t>
      </w:r>
    </w:p>
    <w:p>
      <w:pPr/>
      <w:r>
        <w:rPr>
          <w:lang w:val="id_ID" w:bidi="id_ID"/>
        </w:rPr>
      </w:r>
      <w:r>
        <w:rPr>
          <w:b/>
          <w:lang w:val="id_ID" w:bidi="id_ID"/>
        </w:rPr>
        <w:t>Buah</w:t>
      </w:r>
      <w:r>
        <w:rPr>
          <w:lang w:val="id_ID" w:bidi="id_ID"/>
        </w:rPr>
        <w:t xml:space="preserve"> yang Yesus bicarakan adalah hasil rohani dari hidup dalam ketaatan kepada Allah Bapa. Ketika para pengikut Yesus mengasihi orang lain seperti yang Ia perintahkan kepada mereka, Ia membandingkan hasil dari ketaatan mereka dengan buah tanaman anggur. Yesus juga mengatakan bahwa Ia telah menunjuk, atau memerintahkan, para murid untuk pergi dan menghasilkan buah. Buah ini mungkin memiliki dua makna. Salah satu jenis buah adalah buah yang baik yang dihasilkan dari ketaatan setiap murid kepada Allah yang membuat murid itu lebih seperti Yesus. Buah lain adalah mereka yang menaruh iman mereka kepada Yesus ketika para murid membagikan firman kepada mereka.</w:t>
      </w:r>
    </w:p>
    <w:p>
      <w:pPr/>
      <w:r>
        <w:rPr>
          <w:lang w:val="id_ID" w:bidi="id_ID"/>
        </w:rPr>
      </w:r>
      <w:r>
        <w:rPr>
          <w:lang w:val="id_ID" w:bidi="id_ID"/>
        </w:rPr>
        <w:t xml:space="preserve">Yesus mengatakan bahwa Bapa-Nya mengambil setiap cabang yang ada dalam-Nya yang tidak menghasilkan buah. Itu seperti cabang yang layu dan seseorang melemparkannya ke dalam </w:t>
      </w:r>
      <w:r>
        <w:rPr>
          <w:b/>
          <w:lang w:val="id_ID" w:bidi="id_ID"/>
        </w:rPr>
        <w:t>api</w:t>
      </w:r>
      <w:r>
        <w:rPr>
          <w:lang w:val="id_ID" w:bidi="id_ID"/>
        </w:rPr>
        <w:t xml:space="preserve"> dan api membakarnya. Di seluruh Alkitab, api adalah simbol penghakiman Allah. Yesus berbicara tentang penghakiman Allah terhadap mereka yang mengatakan bahwa mereka adalah milik-Nya tetapi mereka tidak. Penting untuk menggunakan kata api di sini karena berbicara tentang penghakiman Allah.</w:t>
      </w:r>
    </w:p>
    <w:p>
      <w:pPr/>
      <w:r>
        <w:rPr>
          <w:lang w:val="id_ID" w:bidi="id_ID"/>
        </w:rPr>
      </w:r>
      <w:r>
        <w:rPr>
          <w:lang w:val="id_ID" w:bidi="id_ID"/>
        </w:rPr>
        <w:t xml:space="preserve">Yesus mengatakan ketika para </w:t>
      </w:r>
      <w:r>
        <w:rPr>
          <w:b/>
          <w:lang w:val="id_ID" w:bidi="id_ID"/>
        </w:rPr>
        <w:t>murid-Nya</w:t>
      </w:r>
      <w:r>
        <w:rPr>
          <w:lang w:val="id_ID" w:bidi="id_ID"/>
        </w:rPr>
        <w:t xml:space="preserve"> menghasilkan banyak buah dan menunjukkan bahwa mereka adalah murid-murid-Nya, maka Bapa-Nya </w:t>
      </w:r>
      <w:r>
        <w:rPr>
          <w:b/>
          <w:lang w:val="id_ID" w:bidi="id_ID"/>
        </w:rPr>
        <w:t>dimuliakan</w:t>
      </w:r>
      <w:r>
        <w:rPr>
          <w:lang w:val="id_ID" w:bidi="id_ID"/>
        </w:rPr>
        <w:t xml:space="preserve">. Memuliakan seseorang, atau memberikan kemuliaan kepada mereka, berarti berbicara hal-hal yang baik tentang seseorang atau memberikan penghormatan kepada mereka. Ini paling sering digunakan ketika berbicara tentang memujia, menghormati, dan berbicara dengan baik tentang Allah. Terjemahkan memuliakan atau kemuliaan dengan cara yang sama seperti yang Anda lakukan pada bagian sebelumnya. Kata </w:t>
      </w:r>
      <w:r>
        <w:rPr>
          <w:lang w:val="id_ID" w:bidi="id_ID"/>
        </w:rPr>
        <w:t>memuliakan</w:t>
      </w:r>
      <w:r>
        <w:rPr>
          <w:lang w:val="id_ID" w:bidi="id_ID"/>
        </w:rPr>
        <w:t xml:space="preserve"> ada di Glosarium Utama.</w:t>
      </w:r>
    </w:p>
    <w:p>
      <w:pPr/>
      <w:r>
        <w:rPr>
          <w:lang w:val="id_ID" w:bidi="id_ID"/>
        </w:rPr>
      </w:r>
      <w:r>
        <w:rPr>
          <w:lang w:val="id_ID" w:bidi="id_ID"/>
        </w:rPr>
        <w:t xml:space="preserve">Anda akan mengingat bahwa seorang </w:t>
      </w:r>
      <w:r>
        <w:rPr>
          <w:b/>
          <w:lang w:val="id_ID" w:bidi="id_ID"/>
        </w:rPr>
        <w:t>murid</w:t>
      </w:r>
      <w:r>
        <w:rPr>
          <w:lang w:val="id_ID" w:bidi="id_ID"/>
        </w:rPr>
        <w:t xml:space="preserve"> adalah seseorang yang mengikuti dan belajar dari seorang guru agama tertentu tentang Allah, iman, dan kehidupan. Yesus memilih 12 orang untuk mengikuti-Nya dan menjadi murid-murid-Nya. Terjemahkan murid dengan cara yang sama seperti yang Anda lakukan pada perikop sebelumnya. Kata </w:t>
      </w:r>
      <w:r>
        <w:rPr>
          <w:lang w:val="id_ID" w:bidi="id_ID"/>
        </w:rPr>
        <w:t xml:space="preserve">murid </w:t>
      </w:r>
      <w:r>
        <w:rPr>
          <w:lang w:val="id_ID" w:bidi="id_ID"/>
        </w:rPr>
        <w:t>terdapat di Glosarium Utama.</w:t>
      </w:r>
    </w:p>
    <w:p>
      <w:pPr/>
      <w:r>
        <w:rPr>
          <w:lang w:val="id_ID" w:bidi="id_ID"/>
        </w:rPr>
      </w:r>
      <w:r>
        <w:rPr>
          <w:lang w:val="id_ID" w:bidi="id_ID"/>
        </w:rPr>
        <w:t xml:space="preserve">Ketika Yesus mengatakan "Aku telah mengatakan hal ini kepadamu," Ia merujuk pada </w:t>
      </w:r>
      <w:r>
        <w:rPr>
          <w:b/>
          <w:lang w:val="id_ID" w:bidi="id_ID"/>
        </w:rPr>
        <w:t>apa</w:t>
      </w:r>
      <w:r>
        <w:rPr>
          <w:lang w:val="id_ID" w:bidi="id_ID"/>
        </w:rPr>
        <w:t xml:space="preserve"> yang telah Ia ajarkan kepada mereka dalam perikop ini tentang tanaman anggur dan cabang-cabang sebagai gambaran tentang cara para murid harus tetap terikat kepada Yesus.</w:t>
      </w:r>
    </w:p>
    <w:p>
      <w:pPr/>
      <w:r>
        <w:rPr>
          <w:lang w:val="id_ID" w:bidi="id_ID"/>
        </w:rPr>
      </w:r>
      <w:r>
        <w:rPr>
          <w:lang w:val="id_ID" w:bidi="id_ID"/>
        </w:rPr>
        <w:t>Yesus ingin sukacita para murid-Nya lengkap. Ungkapan "</w:t>
      </w:r>
      <w:r>
        <w:rPr>
          <w:b/>
          <w:lang w:val="id_ID" w:bidi="id_ID"/>
        </w:rPr>
        <w:t>sukacitanya lengkap</w:t>
      </w:r>
      <w:r>
        <w:rPr>
          <w:lang w:val="id_ID" w:bidi="id_ID"/>
        </w:rPr>
        <w:t>" ini umum di seluruh Injil Yohanes dan merujuk pada sukacita yang benar-benar penuh dan tidak kekurangan dengan cara apa pun. Terjemahkan ungkapan ini dengan cara yang sama setiap kali digunakan dalam Injil Yohanes.</w:t>
      </w:r>
    </w:p>
    <w:p>
      <w:pPr/>
      <w:r>
        <w:rPr>
          <w:lang w:val="id_ID" w:bidi="id_ID"/>
        </w:rPr>
      </w:r>
      <w:r>
        <w:rPr>
          <w:lang w:val="id_ID" w:bidi="id_ID"/>
        </w:rPr>
        <w:t xml:space="preserve">Yesus mengatakan bahwa Ia tidak lagi menyebut para murid-Nya sebagai </w:t>
      </w:r>
      <w:r>
        <w:rPr>
          <w:b/>
          <w:lang w:val="id_ID" w:bidi="id_ID"/>
        </w:rPr>
        <w:t>pelayan</w:t>
      </w:r>
      <w:r>
        <w:rPr>
          <w:lang w:val="id_ID" w:bidi="id_ID"/>
        </w:rPr>
        <w:t xml:space="preserve">, tetapi tidak ada tempat dalam Alkitab di mana Ia menyebut mereka sebagai pelayan. Dia memang mengatakan kepada mereka bahwa seorang hamba tidak lebih besar daripada tuannya dan bahwa mereka benar untuk memanggilnya tuan dan Tuhan. Di sini ia menekankan bahwa ia telah memperlakukan mereka sebagai teman dengan menceritakan kepada mereka semua yang telah Bapa-Nya katakan kepadanya. </w:t>
      </w:r>
      <w:r>
        <w:rPr>
          <w:lang w:val="id_ID" w:bidi="id_ID"/>
        </w:rPr>
        <w:t>Para hamba</w:t>
      </w:r>
      <w:r>
        <w:rPr>
          <w:lang w:val="id_ID" w:bidi="id_ID"/>
        </w:rPr>
        <w:t xml:space="preserve"> ada di Glosarium Utama.</w:t>
      </w:r>
    </w:p>
    <w:p>
      <w:pPr/>
      <w:r>
        <w:rPr>
          <w:lang w:val="id_ID" w:bidi="id_ID"/>
        </w:rPr>
      </w:r>
      <w:r>
        <w:rPr>
          <w:lang w:val="id_ID" w:bidi="id_ID"/>
        </w:rPr>
        <w:t>Ketika Yesus berkata, "</w:t>
      </w:r>
      <w:r>
        <w:rPr>
          <w:b/>
          <w:lang w:val="id_ID" w:bidi="id_ID"/>
        </w:rPr>
        <w:t>Kamu tidak memilih Aku</w:t>
      </w:r>
      <w:r>
        <w:rPr>
          <w:lang w:val="id_ID" w:bidi="id_ID"/>
        </w:rPr>
        <w:t>," Ia tidak memaksudkan hal itu secara harfiah. Para murid memang memilih-Nya, tetapi Ia menekankan bahwa Ia memilih mereka terlebih dahulu. Yesus memulai hubungan itu dan memungkinkan bagi para murid untuk menjadi teman-teman-Nya. Anda harus menerjemahkan hal ini dengan cara yang menunjukkan kedua hal ini: para murid memang memilih Yesus, tetapi Ia adalah orang pertama yang memilih mereka.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Hentikan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audio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audio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15:18–27</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15:18–27 dan renungkan dalam hati Anda.</w:t>
      </w:r>
    </w:p>
    <w:p>
      <w:pPr/>
      <w:r>
        <w:rPr>
          <w:lang w:val="id_ID" w:bidi="id_ID"/>
        </w:rPr>
      </w:r>
      <w:r>
        <w:rPr>
          <w:lang w:val="id_ID" w:bidi="id_ID"/>
        </w:rPr>
        <w:t>Dengarkan versi audio Yohanes 7:1–10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Yohanes 15:18–27 dalam terjemahan yang paling mudah dimengerti.</w:t>
      </w:r>
    </w:p>
    <w:p>
      <w:pPr/>
      <w:r>
        <w:rPr>
          <w:lang w:val="id_ID" w:bidi="id_ID"/>
        </w:rPr>
      </w:r>
      <w:r>
        <w:rPr>
          <w:lang w:val="id_ID" w:bidi="id_ID"/>
        </w:rPr>
        <w:t>Yesus masih berbicara dengan 11 murid-Nya di ruang atas rumah tempat mereka sedang merayakan Hari Raya Paskah bersama-sama. Yudas sudah meninggalkan kelompok itu untuk mengkhianati Yesus kepada para pemimpin agama. Yesus baru saja mengatakan kepada para murid-Nya untuk tetap terhubung kepada-Nya seperti cabang dengan tanaman anggur, dan untuk saling mengasihi. Sekarang ia berbicara tentang apa yang akan terjadi ketika mereka menaati perintah itu.</w:t>
      </w:r>
    </w:p>
    <w:p>
      <w:pPr/>
      <w:r>
        <w:rPr>
          <w:lang w:val="id_ID" w:bidi="id_ID"/>
        </w:rPr>
      </w:r>
      <w:r>
        <w:rPr>
          <w:lang w:val="id_ID" w:bidi="id_ID"/>
        </w:rPr>
        <w:t>Yesus berkata, "Jika dunia membenci kalian, ingatlah bahwa ia terlebih dahulu membenci Aku," tetapi Ia tidak bermaksud bahwa dunia mungkin tidak membenci mereka. Dunia pasti akan membenci mereka karena dunia terlebih dahulu membenci Yesus. "Dunia" merujuk pada semua orang yang menentang Allah dan tidak percaya kepada pesan Yesus tentang Dia.</w:t>
      </w:r>
    </w:p>
    <w:p>
      <w:pPr/>
      <w:r>
        <w:rPr>
          <w:lang w:val="id_ID" w:bidi="id_ID"/>
        </w:rPr>
      </w:r>
      <w:r>
        <w:rPr>
          <w:lang w:val="id_ID" w:bidi="id_ID"/>
        </w:rPr>
        <w:t>Berhenti di sini dan diskusikan pertanyaan ini dalam kelompok: Dalam budaya Anda, bagaimana Anda berbicara tentang orang-orang yang tidak memiliki kepercayaan yang sama dengan Anda kepada Allah? Hentikan rekaman di sini.</w:t>
      </w:r>
    </w:p>
    <w:p>
      <w:pPr/>
      <w:r>
        <w:rPr>
          <w:lang w:val="id_ID" w:bidi="id_ID"/>
        </w:rPr>
      </w:r>
      <w:r>
        <w:rPr>
          <w:lang w:val="id_ID" w:bidi="id_ID"/>
        </w:rPr>
        <w:t>Dunia, atau orang-orang di dunia yang tidak percaya kepada Allah, mengasihi orang lain di dunia yang juga tidak percaya kepada Allah. Orang-orang itu akan mengasihi para murid jika para murid berbagi kepercayaan mereka. Para murid dulu seperti dunia, tetapi Yesus memilih mereka untuk mengikuti-Nya. Sekarang para murid berbeda dari orang-orang di dunia, sehingga mereka membenci para murid. Para murid tidak boleh terkejut ketika orang-orang di dunia membenci mereka karena mereka juga membenci Yesus.</w:t>
      </w:r>
    </w:p>
    <w:p>
      <w:pPr/>
      <w:r>
        <w:rPr>
          <w:lang w:val="id_ID" w:bidi="id_ID"/>
        </w:rPr>
      </w:r>
      <w:r>
        <w:rPr>
          <w:lang w:val="id_ID" w:bidi="id_ID"/>
        </w:rPr>
        <w:t>Berhenti di sini dan diskusikan pertanyaan ini sebagai kelompok: Bagaimana budaya Anda membicarakan orang-orang yang merupakan bagian dari suatu kelompok tetapi memiliki keyakinan dan cara hidup yang berbeda di dalam kelompok tersebut? Hentikan rekaman di sini.</w:t>
      </w:r>
    </w:p>
    <w:p>
      <w:pPr/>
      <w:r>
        <w:rPr>
          <w:lang w:val="id_ID" w:bidi="id_ID"/>
        </w:rPr>
      </w:r>
      <w:r>
        <w:rPr>
          <w:lang w:val="id_ID" w:bidi="id_ID"/>
        </w:rPr>
        <w:t>Yesus mengatakan kepada para murid untuk berpikir tentang apa yang Ia katakan kepada mereka sebelumnya, bahwa "seorang hamba tidak lebih besar daripada tuannya." Para murid Yesus tidak boleh berharap untuk diperlakukan lebih baik daripada orang-orang yang memperlakukan Yesus. Bagaimanapun banyak dunia menganiaya Yesus, mereka akan menganiaya para murid-Nya. Bagaimanapun mereka menaati ajaran Yesus, mereka akan menaati ajaran para murid.</w:t>
      </w:r>
    </w:p>
    <w:p>
      <w:pPr/>
      <w:r>
        <w:rPr>
          <w:lang w:val="id_ID" w:bidi="id_ID"/>
        </w:rPr>
      </w:r>
      <w:r>
        <w:rPr>
          <w:lang w:val="id_ID" w:bidi="id_ID"/>
        </w:rPr>
        <w:t>Yesus mengatakan bahwa mereka akan melakukan semua hal ini kepada para murid "karena nama Yesus" karena para murid terikat kepada-Nya. Ini karena dunia tidak mengenal Allah yang mengutus-Nya. Ketika orang-orang menganiaya para murid, itu karena orang-orang menolak Allah Bapa.</w:t>
      </w:r>
    </w:p>
    <w:p>
      <w:pPr/>
      <w:r>
        <w:rPr>
          <w:lang w:val="id_ID" w:bidi="id_ID"/>
        </w:rPr>
      </w:r>
      <w:r>
        <w:rPr>
          <w:lang w:val="id_ID" w:bidi="id_ID"/>
        </w:rPr>
        <w:t xml:space="preserve">Sekarang Yesus mengubah fokus-Nya untuk berbicara tentang orang-orang yang tidak percaya kepada-Nya. Yesus mengatakan jika Ia tidak berbicara kepada orang-orang tentang siapa Ia dan siapa yang mengutus-Nya, mereka tidak akan bersalah atas dosa. Dia tidak bermaksud bahwa mereka tidak akan bersalah atas dosa apa pun, tetapi bahwa Allah tidak akan menganggap mereka bersalah karena menolak pesan Yesus jika mereka belum mendengarnya. Yesus </w:t>
      </w:r>
      <w:r>
        <w:rPr>
          <w:b/>
          <w:lang w:val="id_ID" w:bidi="id_ID"/>
        </w:rPr>
        <w:t>memang</w:t>
      </w:r>
      <w:r>
        <w:rPr>
          <w:lang w:val="id_ID" w:bidi="id_ID"/>
        </w:rPr>
        <w:t xml:space="preserve"> berbicara kepada mereka, sehingga mereka tidak dapat berdalih atas dosa mereka. Yesus dan Allah Bapa adalah satu, sehingga siapa pun yang membenci Yesus juga membenci Bapa-Nya.</w:t>
      </w:r>
    </w:p>
    <w:p>
      <w:pPr/>
      <w:r>
        <w:rPr>
          <w:lang w:val="id_ID" w:bidi="id_ID"/>
        </w:rPr>
      </w:r>
      <w:r>
        <w:rPr>
          <w:lang w:val="id_ID" w:bidi="id_ID"/>
        </w:rPr>
        <w:t>Berhenti di sini dan diskusikan pertanyaan ini dalam kelompok: Ceritakan kisah tentang apa yang terjadi ketika seseorang dalam budaya Anda melanggar aturan yang tidak mereka ketahui ada. Mungkin ini adalah orang baru dalam budaya Anda yang belum mendengar aturan ini sebelumnya. Apa yang terjadi pada orang itu? Bagaimana orang lain memperlakukan mereka? Hentikan rekaman di sini.</w:t>
      </w:r>
    </w:p>
    <w:p>
      <w:pPr/>
      <w:r>
        <w:rPr>
          <w:lang w:val="id_ID" w:bidi="id_ID"/>
        </w:rPr>
      </w:r>
      <w:r>
        <w:rPr>
          <w:lang w:val="id_ID" w:bidi="id_ID"/>
        </w:rPr>
        <w:t>Dengan cara yang sama, Yesus mengatakan jika Ia tidak melakukan pekerjaan di antara mereka yang tidak pernah dilakukan orang lain, mereka tidak akan bersalah atas dosa. Pekerjaan Yesus termasuk pengajaran dan mujizat-Nya. Sekali lagi, Dia tidak bermaksud bahwa mereka tidak akan bersalah atas dosa apa pun, tetapi bahwa mereka tidak akan bersalah karena menolak pekerjaan Yesus. Tetapi mereka memang melihat pekerjaan Yesus, yang benar-benar berbeda dari yang pernah dilakukan orang lain. Pekerjaan-Nya menunjukkan bahwa Yesus adalah Allah. Dalam perikop lain dari Kitab Suci, Yesus mengatakan bahwa perbuatan-Nya berasal dari Bapa-Nya, Allah. Ketika orang-orang menolak Yesus bahkan setelah melihat pekerjaan-Nya, mereka menolak baik Yesus maupun Bapa-Nya. Pekerjaan Yesus memberikan bukti dunia untuk percaya kepada apa yang Ia ajarkan kepada mereka, tetapi mereka menolak.</w:t>
      </w:r>
    </w:p>
    <w:p>
      <w:pPr/>
      <w:r>
        <w:rPr>
          <w:lang w:val="id_ID" w:bidi="id_ID"/>
        </w:rPr>
      </w:r>
      <w:r>
        <w:rPr>
          <w:lang w:val="id_ID" w:bidi="id_ID"/>
        </w:rPr>
        <w:t>Yesus berkata, "Tetapi kata yang ditulis dalam hukum mereka harus digenapi," atau menjadi kenyataan. Orang-orang Yahudi menganggap diri mereka sebagai para pemelihara hukum. Biasanya hukum merujuk pada lima kitab pertama dari Kitab Suci Yahudi, tetapi di sini Yesus mengutip dari Mazmur, sehingga Ia menggunakan kata hukum untuk merujuk pada semua Kitab Suci Yahudi. Hukum bernubuat tentang Yesus, tetapi para pengikut hukum tidak percaya kepada pesan Yesus tentang diri-Nya. Ayat, "Mereka membenci aku tanpa sebab" benar terhadap Raja Daud, tetapi juga benar tentang Yesus dengan cara yang bahkan lebih penting. Yesus tidak memberikan dunia alasan apapun untuk membenci-Nya. Dengan menolak Yesus, orang-orang Yahudi membuat nubuat dari hukum ini menjadi kenyataan. Tetapi mereka menjadi bersalah atas dosa karena mereka menolak Yesus yang dinubuatkan oleh hukum.</w:t>
      </w:r>
    </w:p>
    <w:p>
      <w:pPr/>
      <w:r>
        <w:rPr>
          <w:lang w:val="id_ID" w:bidi="id_ID"/>
        </w:rPr>
      </w:r>
      <w:r>
        <w:rPr>
          <w:lang w:val="id_ID" w:bidi="id_ID"/>
        </w:rPr>
        <w:t>Yesus mengatakan bahwa ketika Penolong datang, ia akan bersaksi tentang Yesus. Penolong adalah nama lain, atau gelar, untuk Roh Kudus. Seorang penolong adalah "seseorang yang dipanggil seseorang untuk membantunya di pengadilan." Penolong, atau Pembela adalah seperti pembantu hukum yang membela seseorang di pengadilan. Dia membantu orang-orang percaya dengan banyak cara, termasuk membela mereka di hadapan Allah Bapa. Dia juga membantu para pengikut Yesus dengan mengingatkan mereka tentang apa yang Yesus ajarkan kepada mereka. Yesus mengatakan bahwa Penolong adalah roh kebenaran yang datang dari Bapa. Yesus akan mengutus Penolong kepada para murid-Nya ketika Ia kembali ke surga, dan Penolong itu akan selalu bersama mereka. Roh Kudus telah melihat dan mengalami Yesus sampai kekekalan, karena Ia menjadi satu dengan Yesus dan Bapa. Roh Kudus akan bersaksi atau menjadi saksi tentang kebenaran penting yang Ia ketahui tentang Yesus. Bagi orang-orang yang tidak percaya, ia akan menyatakan kepada mereka tentang kebenaran dosa serta keadilan dan penghakiman. Roh Kudus biasanya tidak mengucapkan kata-kata yang dapat didengar oleh telinga orang-orang, tetapi Ia dapat menyebabkan orang-orang memahami kebenaran yang mereka dengar. Para murid telah bersama Yesus sejak awal pelayanan-Nya di bumi. Mereka juga akan memberi tahu orang lain apa yang telah mereka lihat dan pelajari tentang Yesus. Baik Roh Kudus maupun para murid memiliki pekerjaan penting dalam menjelaskan kebenaran tentang siapa Yesus.</w:t>
      </w:r>
    </w:p>
    <w:p>
      <w:pPr/>
      <w:r>
        <w:rPr>
          <w:lang w:val="id_ID" w:bidi="id_ID"/>
        </w:rPr>
      </w:r>
      <w:r>
        <w:rPr>
          <w:lang w:val="id_ID" w:bidi="id_ID"/>
        </w:rPr>
        <w:t>Berhenti di sini dan diskusikan pertanyaan ini dalam kelompok: Bagaimana orang-orang dalam budaya Anda menggambarkan cara Makhluk spiritual berbicara kepada orang-orang? Hentikan rekaman di sini.</w:t>
      </w:r>
      <w:r>
        <w:rPr>
          <w:lang w:val="id_ID" w:bidi="id_ID"/>
        </w:rPr>
      </w:r>
    </w:p>
    <w:p>
      <w:pPr>
        <w:pStyle w:val="Heading3"/>
      </w:pPr>
      <w:r>
        <w:rPr>
          <w:lang w:val="id_ID" w:bidi="id_ID"/>
        </w:rPr>
        <w:t>Menjelaskan Adegan</w:t>
      </w:r>
    </w:p>
    <w:p>
      <w:pPr/>
      <w:r>
        <w:rPr>
          <w:lang w:val="id_ID" w:bidi="id_ID"/>
        </w:rPr>
      </w:r>
      <w:r>
        <w:rPr>
          <w:lang w:val="id_ID" w:bidi="id_ID"/>
        </w:rPr>
        <w:t>Dengarkan versi audio Yohanes 15:18–27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mengatakan kepada para murid bahwa jika dunia membenci mereka, mereka harus mengingat bahwa ia membenci-Nya terlebih dahulu. Dunia akan mengasihi mereka jika mereka adalah milik dunia, tetapi Yesus memilih mereka untuk menjadi milik-Nya, sehingga dunia membenci mereka. Dia mengingatkan mereka tentang apa yang Ia katakan sebelumnya: "Seorang hamba tidak lebih besar daripada tuannya." Beberapa orang di dunia menganiaya Yesus, sehingga beberapa akan menganiaya para murid juga. Beberapa orang di dunia menaati ajaran Yesus, sehingga beberapa orang akan menaati ajaran para murid juga. Mereka akan memperlakukan para murid dengan cara ini karena mereka mengikuti dengan Yesus dan karena mereka tidak mengenal Allah Bapa yang mengutus Yesus.</w:t>
      </w:r>
    </w:p>
    <w:p>
      <w:pPr/>
      <w:r>
        <w:rPr>
          <w:lang w:val="id_ID" w:bidi="id_ID"/>
        </w:rPr>
      </w:r>
      <w:r>
        <w:rPr>
          <w:b/>
          <w:lang w:val="id_ID" w:bidi="id_ID"/>
        </w:rPr>
        <w:t>Dalam adegan kedua:</w:t>
      </w:r>
      <w:r>
        <w:rPr>
          <w:lang w:val="id_ID" w:bidi="id_ID"/>
        </w:rPr>
        <w:t xml:space="preserve"> Yesus mengatakan jika Ia tidak datang dan berbicara kepada mereka, dunia tidak akan bersalah atas dosa karena menolak Yesus. Tetapi Dia datang dan berbicara kepada mereka, sehingga mereka tidak memiliki alasan. Siapa pun yang membenci Yesus juga membenci Bapa-Nya. Yesus mengatakan jika dia tidak melakukan pekerjaan di antara mereka yang tidak dilakukan orang lain, mereka tidak akan bersalah atas dosa karena menolak-Nya. Tetapi mereka memang melihat pekerjaan-pekerjaan yang Yesus lakukan di antara mereka, sehingga mereka tidak memiliki alasan. Mereka telah membenci Yesus dan Bapa-Nya. Dengan membenci Yesus, mereka benar-benar membuat nubuat dari Mazmur menjadi kenyataan. Nubuat itu berkata, "Mereka membenci Aku tanpa alasan."</w:t>
      </w:r>
    </w:p>
    <w:p>
      <w:pPr/>
      <w:r>
        <w:rPr>
          <w:lang w:val="id_ID" w:bidi="id_ID"/>
        </w:rPr>
      </w:r>
      <w:r>
        <w:rPr>
          <w:b/>
          <w:lang w:val="id_ID" w:bidi="id_ID"/>
        </w:rPr>
        <w:t>Dalam adegan ketiga:</w:t>
      </w:r>
      <w:r>
        <w:rPr>
          <w:lang w:val="id_ID" w:bidi="id_ID"/>
        </w:rPr>
        <w:t xml:space="preserve"> Yesus mengatakan bahwa Ia akan mengutus Pembela itu, atau Penolong, kepada para murid-Nya dari Bapa-Nya. Ketika Penolong datang, ia akan bersaksi tentang Yesus. Dia mengatakan bahwa para murid juga harus menceritakan kebenaran tentang Yesus karena mereka telah bersama-Nya sejak Dia memulai pelayanan-Nya. Mereka akan menceritakan apa yang telah mereka lihat secara pribadi yang Yesus lakukan dan apa yang mereka telah mendengar yang Dia katakan.</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telah pergi)</w:t>
      </w:r>
    </w:p>
    <w:p>
      <w:pPr>
        <w:pStyle w:val="ListBullet"/>
        <w:spacing w:line="240" w:lineRule="auto"/>
        <w:ind w:left="720"/>
      </w:pPr>
      <w:r>
        <w:rPr>
          <w:lang w:val="id_ID" w:bidi="id_ID"/>
        </w:rPr>
      </w:r>
      <w:r>
        <w:rPr>
          <w:lang w:val="id_ID" w:bidi="id_ID"/>
        </w:rPr>
        <w:t>Orang-orang di dunia</w:t>
      </w:r>
    </w:p>
    <w:p>
      <w:pPr>
        <w:pStyle w:val="ListBullet"/>
        <w:spacing w:line="240" w:lineRule="auto"/>
        <w:ind w:left="720"/>
      </w:pPr>
      <w:r>
        <w:rPr>
          <w:lang w:val="id_ID" w:bidi="id_ID"/>
        </w:rPr>
      </w:r>
      <w:r>
        <w:rPr>
          <w:lang w:val="id_ID" w:bidi="id_ID"/>
        </w:rPr>
        <w:t>Penolong (yang adalah gelar lain untuk Roh Kudus)</w:t>
      </w:r>
    </w:p>
    <w:p>
      <w:pPr/>
      <w:r>
        <w:rPr>
          <w:lang w:val="id_ID" w:bidi="id_ID"/>
        </w:rPr>
      </w:r>
      <w:r>
        <w:rPr>
          <w:lang w:val="id_ID" w:bidi="id_ID"/>
        </w:rPr>
        <w:t>Bersama kelompok, perhatikan bagian-bagian dari latar belakang perikop ini.</w:t>
      </w:r>
    </w:p>
    <w:p>
      <w:pPr/>
      <w:r>
        <w:rPr>
          <w:lang w:val="id_ID" w:bidi="id_ID"/>
        </w:rPr>
      </w:r>
      <w:r>
        <w:rPr>
          <w:lang w:val="id_ID" w:bidi="id_ID"/>
        </w:rPr>
        <w:t>Seperti perikop sebelumnya, Yesus sedang duduk di sekitar meja bersama para murid-Nya ketika mereka makan bersama-sama di Hari Raya Paskah. Dia berbicara kepada mereka ketika mereka makan. Ada makanan di atas meja, termasuk roti dan anggur. Yudas tidak bersama mereka ketika Yesus berbicara dalam perikop ini.</w:t>
      </w:r>
    </w:p>
    <w:p>
      <w:pPr/>
      <w:r>
        <w:rPr>
          <w:lang w:val="id_ID" w:bidi="id_ID"/>
        </w:rPr>
      </w:r>
      <w:r>
        <w:rPr>
          <w:lang w:val="id_ID" w:bidi="id_ID"/>
        </w:rPr>
        <w:t>Latar belakang tidak berubah, tetapi mungkin membantu untuk memerankan apa yang Yesus ajarkan kepada para murid di sini.</w:t>
      </w:r>
    </w:p>
    <w:p>
      <w:pPr/>
      <w:r>
        <w:rPr>
          <w:lang w:val="id_ID" w:bidi="id_ID"/>
        </w:rPr>
      </w:r>
      <w:r>
        <w:rPr>
          <w:lang w:val="id_ID" w:bidi="id_ID"/>
        </w:rPr>
        <w:t>Yesus mengatakan jika orang-orang di dunia membenci para murid, mereka harus mengingat bahwa orang-orang di dunia telah membenci-Nya terlebih dahulu. Anda mungkin ingin menunjukkan bagaimana dunia membenci Yesus dan kemudian bagaimana mereka juga membenci para murid ketika Yesus berbicara tentang hal itu. Ingatlah bahwa beberapa orang di dunia menganiaya Yesus, sehingga beberapa akan menganiaya para murid, tetapi beberapa akan menaati ajaran Yesus, sehingga beberapa juga akan menaati ajaran para murid. Anda mungkin ingin memvisualisasikan hal-hal yang Anda ingat tentang apa yang orang-orang lakukan kepada Yesus sebelumnya dalam Injil Yohanes yang menunjukkan bagaimana beberapa orang membenci Yesus dan menolak pesan-Nya sementara yang lain menaati-Nya.</w:t>
      </w:r>
    </w:p>
    <w:p>
      <w:pPr/>
      <w:r>
        <w:rPr>
          <w:lang w:val="id_ID" w:bidi="id_ID"/>
        </w:rPr>
      </w:r>
      <w:r>
        <w:rPr>
          <w:lang w:val="id_ID" w:bidi="id_ID"/>
        </w:rPr>
        <w:t>Beberapa kali dalam perikop ini, Yesus menggunakan kata "jika" tentang sesuatu yang bukan hanya kemungkinan, tetapi sudah benar. Dia berkata, "</w:t>
      </w:r>
      <w:r>
        <w:rPr>
          <w:b/>
          <w:lang w:val="id_ID" w:bidi="id_ID"/>
        </w:rPr>
        <w:t>Jika</w:t>
      </w:r>
      <w:r>
        <w:rPr>
          <w:lang w:val="id_ID" w:bidi="id_ID"/>
        </w:rPr>
        <w:t xml:space="preserve"> dunia membencimu" ketika mereka benar-benar membenci para murid. Dia mengatakan "</w:t>
      </w:r>
      <w:r>
        <w:rPr>
          <w:b/>
          <w:lang w:val="id_ID" w:bidi="id_ID"/>
        </w:rPr>
        <w:t>Jika</w:t>
      </w:r>
      <w:r>
        <w:rPr>
          <w:lang w:val="id_ID" w:bidi="id_ID"/>
        </w:rPr>
        <w:t xml:space="preserve"> aku tidak berbicara kepada mereka" ketika dia telah berbicara kepada mereka. Dan dia berkata, "</w:t>
      </w:r>
      <w:r>
        <w:rPr>
          <w:b/>
          <w:lang w:val="id_ID" w:bidi="id_ID"/>
        </w:rPr>
        <w:t>Jika</w:t>
      </w:r>
      <w:r>
        <w:rPr>
          <w:lang w:val="id_ID" w:bidi="id_ID"/>
        </w:rPr>
        <w:t xml:space="preserve"> aku tidak melakukan pekerjaan di antara mereka yang tidak dilakukan orang lain" ketika dia telah melakukan pekerjaan di antara mereka yang tidak dilakukan orang lain. This Ini adalah cara yang tidak biasa untuk menggunakan kata "jika."</w:t>
      </w:r>
    </w:p>
    <w:p>
      <w:pPr/>
      <w:r>
        <w:rPr>
          <w:lang w:val="id_ID" w:bidi="id_ID"/>
        </w:rPr>
      </w:r>
      <w:r>
        <w:rPr>
          <w:lang w:val="id_ID" w:bidi="id_ID"/>
        </w:rPr>
        <w:t>Berhenti dan diskusikan pertanyaan ini dalam kelompok: Bagaimana budaya Anda berbicara tentang sesuatu yang benar seolah-olah itu mungkin tidak benar? Hentikan rekaman di sini.</w:t>
      </w:r>
    </w:p>
    <w:p>
      <w:pPr/>
      <w:r>
        <w:rPr>
          <w:lang w:val="id_ID" w:bidi="id_ID"/>
        </w:rPr>
      </w:r>
      <w:r>
        <w:rPr>
          <w:lang w:val="id_ID" w:bidi="id_ID"/>
        </w:rPr>
        <w:t>Yesus mengatakan jika Ia tidak berbicara kepada mereka tentang siapa Ia dan Allah atau melakukan pekerjaan di antara mereka yang tidak pernah dilakukan orang lain, dunia tidak akan bersalah. Tetapi Yesus memang mengatakan kepada mereka siapa Dia dan Allah, dan Dia memang mengajarkan mereka hal-hal dan melakukan mujizat yang tidak pernah dilakukan orang lain. Anda mungkin ingin menunjukkan Yesus berbicara kepada dunia dan melakukan pekerjaan di antara mereka dan dunia menolak Yesus. Anda mungkin ingin memvisualisasikan hal-hal yang Yesus katakan dan lakukan dari sebelumnya dalam Injil Yohanes.</w:t>
      </w:r>
    </w:p>
    <w:p>
      <w:pPr/>
      <w:r>
        <w:rPr>
          <w:lang w:val="id_ID" w:bidi="id_ID"/>
        </w:rPr>
      </w:r>
      <w:r>
        <w:rPr>
          <w:lang w:val="id_ID" w:bidi="id_ID"/>
        </w:rPr>
        <w:t>Yesus berjanji untuk mengutus Penolong kepada para murid-Nya dari Bapa-Nya. Penolong dan para murid akan bersaksi tentang Yesus karena Roh Kudus dan para murid telah melihat dan mendengar Yesus secara pribadi, sehingga mereka akan menceritakan kebenaran tentang Dia kepada orang lain. Roh Kudus tidak memiliki tubuh dan biasanya tidak berbicara dengan suara yang didengar orang-orang dengan telinga mereka, sehingga Anda akan ingin berpikir tentang bagaimana menunjukkan cara ia bersaksi tentang Yesus.</w:t>
      </w:r>
    </w:p>
    <w:p>
      <w:pPr/>
      <w:r>
        <w:rPr>
          <w:lang w:val="id_ID" w:bidi="id_ID"/>
        </w:rPr>
      </w:r>
      <w:r>
        <w:rPr>
          <w:lang w:val="id_ID" w:bidi="id_ID"/>
        </w:rPr>
        <w:t>Berhenti dan diskusikan pertanyaan ini dalam kelompok: Ceritakan kisah dari budaya Anda tentang sesuatu yang dinubuatkan seseorang yang menjadi kenyataan. Bagaimana Anda berbicara tentang itu? Hentikan rekaman di sini.</w:t>
      </w:r>
    </w:p>
    <w:p>
      <w:pPr/>
      <w:r>
        <w:rPr>
          <w:lang w:val="id_ID" w:bidi="id_ID"/>
        </w:rPr>
      </w:r>
      <w:r>
        <w:rPr>
          <w:lang w:val="id_ID" w:bidi="id_ID"/>
        </w:rPr>
        <w:t>Sekarang, tim hendaknya membuat papan kisah, menggambar atau menggunakan benda-benda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Yohanes 15:18–27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telah pergi)</w:t>
      </w:r>
    </w:p>
    <w:p>
      <w:pPr>
        <w:pStyle w:val="ListBullet"/>
        <w:spacing w:line="240" w:lineRule="auto"/>
        <w:ind w:left="720"/>
      </w:pPr>
      <w:r>
        <w:rPr>
          <w:lang w:val="id_ID" w:bidi="id_ID"/>
        </w:rPr>
      </w:r>
      <w:r>
        <w:rPr>
          <w:lang w:val="id_ID" w:bidi="id_ID"/>
        </w:rPr>
        <w:t>Orang-orang di dunia</w:t>
      </w:r>
    </w:p>
    <w:p>
      <w:pPr>
        <w:pStyle w:val="ListBullet"/>
        <w:spacing w:line="240" w:lineRule="auto"/>
        <w:ind w:left="720"/>
      </w:pPr>
      <w:r>
        <w:rPr>
          <w:lang w:val="id_ID" w:bidi="id_ID"/>
        </w:rPr>
      </w:r>
      <w:r>
        <w:rPr>
          <w:lang w:val="id_ID" w:bidi="id_ID"/>
        </w:rPr>
        <w:t>Penolong (yang adalah gelar lain untuk Roh Kudus)</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Hentikan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Yesus berkata, "Jika dunia membenci kalian, ingatlah bahwa dunia terlebih dahulu membenci Aku." Jika para murid milik dunia, dunia akan mengasihi mereka, tetapi Yesus memilih mereka keluar dari dunia untuk menjadi milik-Nya. Itulah sebabnya dunia membenci mereka. Dia mengatakan kepada mereka untuk berpikir tentang apa yang Ia katakan sebelumnya, bahwa "seorang hamba tidak lebih besar daripada tuannya."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murid-muridNya, "Apa yang kalian rasakan atau pikirkan?" Orang itu mungkin menjawab hal-hal seperti, "Ini adalah peringatan yang menghibur," atau "Saya sangat bersyukur Yesus memilih saya untuk menjadi milik-Nya. Aku bersedia dibenci oleh dunia untuk mengikut Yesus," atau "Sekarang aku merasa lebih baik tentang penderitaanku." Aku diperlakukan seperti Yesus dan aku merasa terhormat."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jika dunia menganiaya-Nya, itu akan menganiaya para murid-Nya. Jika dunia menaati-Nya, itu akan menaati para murid-Nya. Mereka akan melakukan ini karena para murid mengikuti Yesus dan karena dunia tidak mengenal Bapa Yesus yang mengutus-Nya.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seseorang yang memerankan seorang murid, "Apa yang Anda rasakan atau pikirkan?" Orang itu mungkin menjawab hal-hal seperti, "Sangat lega mengetahui bahwa ketika orang-orang memperlakukan saya dengan buruk dan tidak menaati ajaran-Ku tentang Yesus, itu bukan karena aku melakukan sesuatu yang salah." Itu karena mereka menolak Yesus dan Bapa-Nya," atau "Ketika orang-orang membuat aku menderita, sangat membantu untuk mengetahui bahwa itu bukan karena mereka membenci aku. Itu karena mereka membenci Yesus dan Bapa-Nya," atau "Beberapa orang memang menaati Yesus, sehingga saya dapat menceritakan kepada orang-orang tentang Dia dengan berani dan saya dapat yakin bahwa beberapa orang akan percaya kepada ajaran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jika Ia tidak datang dan berbicara kepada orang-orang, mereka tidak akan bersalah atas dosa karena menolak-Nya. Tetapi Dia memang berbicara kepada mereka, sehingga mereka tidak memiliki alasan untuk dosa mereka. Dia juga mengatakan jika dia tidak melakukan pekerjaan di antara mereka yang tidak dilakukan orang lain, mereka tidak akan bersalah atas dosa karena menolak-Nya. Tetapi Dia melakukan pekerjaan di antara mereka yang tidak pernah dilakukan orang lain, sehingga mereka tidak memiliki alasan untuk dosa mereka. Siapa pun yang membenci Yesus juga membenci Bapa-Nya. Orang-orang yang menolak-Nya membuat nubuat dalam Mazmur menjadi kenyataan. Mereka membenci Yesus tanpa alasan.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seseorang yang memerankan salah satu murid, "Apa yang Anda rasakan atau pikirkan?" Orang itu mungkin menjawab hal-hal seperti, "Dunia membuat aku menderita, tetapi mereka akan dihakimi karena menolak Yesus, dan hukuman mereka akan lebih buruk daripada penderitaanku," atau "Aku lebih suka menderita karena mengikut Yesus daripada seperti mereka yang menolak-Nya." Allah akan menghukum mereka," atau "Yesus adalah orang yang dibicarakan seluruh hukum dan para nabi!" Semua nubuat tentang dia adalah benar!"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para murid bahwa Ia akan mengutus Penolong dari Bapa-Nya kepada mereka. Penolong adalah Roh kebenaran yang akan bersaksi tentang Yesus, dan para murid juga harus bersaksi tentang Yesus karena mereka telah bersama-Nya sejak awal pelayanan Yesus.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seseorang yang memerankan salah satu murid, "Apa yang Anda rasakan atau pikirkan?" Orang tersebut mungkin menjawab hal-hal seperti, "Saya bertanya-tanya akan seperti apa Penolong itu? Aku bersyukur Yesus tidak akan meninggalkan kita sendirian di dunia yang membenci kita," atau "Yesus memberikan kita pekerjaan penting untuk menceritakan kepada orang lain kebenaran yang telah kita lihat dan dengar ketika kita mengikuti-Nya selama ini," atau "Aku sangat bersyukur Yesus memilih aku untuk mengikuti-Nya dari awal pelayanan-Nya." Aku senang aku dapat menceritakan kepada orang lain apa yang telah aku lihat Dia lakukan dan mendengar perkatakan-Nya ketika kami bersama."</w:t>
      </w:r>
      <w:r>
        <w:rPr>
          <w:lang w:val="id_ID" w:bidi="id_ID"/>
        </w:rPr>
      </w:r>
    </w:p>
    <w:p>
      <w:pPr>
        <w:pStyle w:val="Heading3"/>
      </w:pPr>
      <w:r>
        <w:rPr>
          <w:lang w:val="id_ID" w:bidi="id_ID"/>
        </w:rPr>
        <w:t>Melengkapi yang Kurang</w:t>
      </w:r>
    </w:p>
    <w:p>
      <w:pPr/>
      <w:r>
        <w:rPr>
          <w:lang w:val="id_ID" w:bidi="id_ID"/>
        </w:rPr>
      </w:r>
      <w:r>
        <w:rPr>
          <w:lang w:val="id_ID" w:bidi="id_ID"/>
        </w:rPr>
        <w:t>Dengarkan versi audio Yohanes 15:18–27 dalam terjemahan yang paling mudah dimengerti.</w:t>
      </w:r>
    </w:p>
    <w:p>
      <w:pPr/>
      <w:r>
        <w:rPr>
          <w:lang w:val="id_ID" w:bidi="id_ID"/>
        </w:rPr>
      </w:r>
      <w:r>
        <w:rPr>
          <w:lang w:val="id_ID" w:bidi="id_ID"/>
        </w:rPr>
        <w:t>Pada tahap ini, tim akan membahas istilah dan kata kunci dalam perikop ini.</w:t>
      </w:r>
    </w:p>
    <w:p>
      <w:pPr/>
      <w:r>
        <w:rPr>
          <w:lang w:val="id_ID" w:bidi="id_ID"/>
        </w:rPr>
      </w:r>
      <w:r>
        <w:rPr>
          <w:lang w:val="id_ID" w:bidi="id_ID"/>
        </w:rPr>
        <w:t xml:space="preserve"> Yesus berkata, "Jika dunia </w:t>
      </w:r>
      <w:r>
        <w:rPr>
          <w:b/>
          <w:lang w:val="id_ID" w:bidi="id_ID"/>
        </w:rPr>
        <w:t>membenci</w:t>
      </w:r>
      <w:r>
        <w:rPr>
          <w:lang w:val="id_ID" w:bidi="id_ID"/>
        </w:rPr>
        <w:t xml:space="preserve"> kamu, ingatlah bahwa ia telah lebih dahulu membenci Aku." Dia menggunakan frasa "dunia" untuk merujuk pada semua orang yang menentang Allah dan yang telah menolak ajaran Yesus tentang Dia. Dia menggunakan frasa yang sama untuk maksud yang sama di bagian lain dari Injil Yohanes. Terjemahkan frasa ini dengan cara yang sama seperti yang Anda lakukan dalam perikop-perikop itu.</w:t>
      </w:r>
    </w:p>
    <w:p>
      <w:pPr/>
      <w:r>
        <w:rPr>
          <w:lang w:val="id_ID" w:bidi="id_ID"/>
        </w:rPr>
      </w:r>
      <w:r>
        <w:rPr>
          <w:lang w:val="id_ID" w:bidi="id_ID"/>
        </w:rPr>
        <w:t xml:space="preserve">Beberapa kali dalam perikop ini, Yesus menggunakan kata </w:t>
      </w:r>
      <w:r>
        <w:rPr>
          <w:b/>
          <w:lang w:val="id_ID" w:bidi="id_ID"/>
        </w:rPr>
        <w:t>jika</w:t>
      </w:r>
      <w:r>
        <w:rPr>
          <w:lang w:val="id_ID" w:bidi="id_ID"/>
        </w:rPr>
        <w:t xml:space="preserve"> tentang sesuatu yang bukan hanya kemungkinan, tetapi sudah benar. Dia berkata, "</w:t>
      </w:r>
      <w:r>
        <w:rPr>
          <w:b/>
          <w:lang w:val="id_ID" w:bidi="id_ID"/>
        </w:rPr>
        <w:t>Jika</w:t>
      </w:r>
      <w:r>
        <w:rPr>
          <w:lang w:val="id_ID" w:bidi="id_ID"/>
        </w:rPr>
        <w:t xml:space="preserve"> dunia membencimu," ketika mereka </w:t>
      </w:r>
      <w:r>
        <w:rPr>
          <w:b/>
          <w:lang w:val="id_ID" w:bidi="id_ID"/>
        </w:rPr>
        <w:t>benar-benar</w:t>
      </w:r>
      <w:r>
        <w:rPr>
          <w:lang w:val="id_ID" w:bidi="id_ID"/>
        </w:rPr>
        <w:t xml:space="preserve"> membenci para murid. Dia mengatakan "</w:t>
      </w:r>
      <w:r>
        <w:rPr>
          <w:b/>
          <w:lang w:val="id_ID" w:bidi="id_ID"/>
        </w:rPr>
        <w:t>Jika</w:t>
      </w:r>
      <w:r>
        <w:rPr>
          <w:lang w:val="id_ID" w:bidi="id_ID"/>
        </w:rPr>
        <w:t xml:space="preserve"> Aku tidak berbicara kepada mereka" ketika </w:t>
      </w:r>
      <w:r>
        <w:rPr>
          <w:b/>
          <w:lang w:val="id_ID" w:bidi="id_ID"/>
        </w:rPr>
        <w:t>Dia telah</w:t>
      </w:r>
      <w:r>
        <w:rPr>
          <w:lang w:val="id_ID" w:bidi="id_ID"/>
        </w:rPr>
        <w:t xml:space="preserve"> berbicara kepada mereka. Dan ia berkata, "</w:t>
      </w:r>
      <w:r>
        <w:rPr>
          <w:b/>
          <w:lang w:val="id_ID" w:bidi="id_ID"/>
        </w:rPr>
        <w:t>Jika</w:t>
      </w:r>
      <w:r>
        <w:rPr>
          <w:lang w:val="id_ID" w:bidi="id_ID"/>
        </w:rPr>
        <w:t xml:space="preserve"> aku tidak melakukan pekerjaan di antara mereka yang tidak dilakukan orang lain" ketika </w:t>
      </w:r>
      <w:r>
        <w:rPr>
          <w:b/>
          <w:lang w:val="id_ID" w:bidi="id_ID"/>
        </w:rPr>
        <w:t>ia telah</w:t>
      </w:r>
      <w:r>
        <w:rPr>
          <w:lang w:val="id_ID" w:bidi="id_ID"/>
        </w:rPr>
        <w:t xml:space="preserve"> melakukan pekerjaan di antara mereka yang tidak dilakukan orang lain. Ini adalah cara yang tidak biasa untuk menggunakan kata "jika."</w:t>
      </w:r>
    </w:p>
    <w:p>
      <w:pPr/>
      <w:r>
        <w:rPr>
          <w:lang w:val="id_ID" w:bidi="id_ID"/>
        </w:rPr>
      </w:r>
      <w:r>
        <w:rPr>
          <w:lang w:val="id_ID" w:bidi="id_ID"/>
        </w:rPr>
        <w:t xml:space="preserve">Yesus mengatakan bahwa Ia "memilih para murid </w:t>
      </w:r>
      <w:r>
        <w:rPr>
          <w:b/>
          <w:lang w:val="id_ID" w:bidi="id_ID"/>
        </w:rPr>
        <w:t>keluar dari dunia</w:t>
      </w:r>
      <w:r>
        <w:rPr>
          <w:lang w:val="id_ID" w:bidi="id_ID"/>
        </w:rPr>
        <w:t>." He Dia tidak bermaksud membawa mereka keluar dari dunia, tetapi Dia memilih mereka untuk bergabung dengan-Nya, yang membuat mereka berbeda dari dunia.</w:t>
      </w:r>
    </w:p>
    <w:p>
      <w:pPr/>
      <w:r>
        <w:rPr>
          <w:lang w:val="id_ID" w:bidi="id_ID"/>
        </w:rPr>
      </w:r>
      <w:r>
        <w:rPr>
          <w:lang w:val="id_ID" w:bidi="id_ID"/>
        </w:rPr>
        <w:t>Yesus mengatakan kepada para murid untuk mengingat, atau berpikir tentang apa yang Ia katakan ketika Ia membasuh kaki mereka: "Seorang hamba tidak lebih besar daripada tuannya." Anda harus menerjemahkan hal ini dengan cara yang sama seperti yang Anda lakukan dalam perikop sebelumnya dalam Injil Yohanes.</w:t>
      </w:r>
    </w:p>
    <w:p>
      <w:pPr/>
      <w:r>
        <w:rPr>
          <w:lang w:val="id_ID" w:bidi="id_ID"/>
        </w:rPr>
      </w:r>
      <w:r>
        <w:rPr>
          <w:lang w:val="id_ID" w:bidi="id_ID"/>
        </w:rPr>
        <w:t xml:space="preserve">Yesus mengatakan bahwa jika dunia menganiaya-Nya, itu akan menganiaya para murid. Kata </w:t>
      </w:r>
      <w:r>
        <w:rPr>
          <w:b/>
          <w:lang w:val="id_ID" w:bidi="id_ID"/>
        </w:rPr>
        <w:t>menganiaya</w:t>
      </w:r>
      <w:r>
        <w:rPr>
          <w:lang w:val="id_ID" w:bidi="id_ID"/>
        </w:rPr>
        <w:t xml:space="preserve"> berarti menyakiti seseorang atau menyebabkan mereka menderita. Itu dapat merujuk pada penderitaan fisik atau menderita karena tidak memiliki cukup uang. Kata </w:t>
      </w:r>
      <w:r>
        <w:rPr>
          <w:lang w:val="id_ID" w:bidi="id_ID"/>
        </w:rPr>
        <w:t>penganiayaan</w:t>
      </w:r>
      <w:r>
        <w:rPr>
          <w:lang w:val="id_ID" w:bidi="id_ID"/>
        </w:rPr>
        <w:t xml:space="preserve"> ada di Glosarium Utama.</w:t>
      </w:r>
    </w:p>
    <w:p>
      <w:pPr/>
      <w:r>
        <w:rPr>
          <w:lang w:val="id_ID" w:bidi="id_ID"/>
        </w:rPr>
      </w:r>
      <w:r>
        <w:rPr>
          <w:lang w:val="id_ID" w:bidi="id_ID"/>
        </w:rPr>
        <w:t xml:space="preserve">Berhenti di sini dan diskusikan dalam kelompok kata apa yang akan Anda gunakan untuk </w:t>
      </w:r>
      <w:r>
        <w:rPr>
          <w:b/>
          <w:lang w:val="id_ID" w:bidi="id_ID"/>
        </w:rPr>
        <w:t>penganiayaan</w:t>
      </w:r>
      <w:r>
        <w:rPr>
          <w:lang w:val="id_ID" w:bidi="id_ID"/>
        </w:rPr>
        <w:t>. Ceritakan kisah dari budaya Anda tentang seseorang atau kelompok orang yang menyebabkan orang lain atau sekelompok orang menderita dengan menyakiti mereka secara fisik atau dengan mengambil kemampuan mereka untuk bekerja sehingga mereka dapat mengurus diri sendiri. Hentikan rekaman di sini.</w:t>
      </w:r>
    </w:p>
    <w:p>
      <w:pPr/>
      <w:r>
        <w:rPr>
          <w:lang w:val="id_ID" w:bidi="id_ID"/>
        </w:rPr>
      </w:r>
      <w:r>
        <w:rPr>
          <w:lang w:val="id_ID" w:bidi="id_ID"/>
        </w:rPr>
        <w:t xml:space="preserve">Yesus mengatakan bahwa jika Ia tidak berbicara kepada mereka atau melakukan pekerjaan yang tidak pernah dilakukan orang lain, orang-orang tidak akan bersalah atas </w:t>
      </w:r>
      <w:r>
        <w:rPr>
          <w:b/>
          <w:lang w:val="id_ID" w:bidi="id_ID"/>
        </w:rPr>
        <w:t>dosa</w:t>
      </w:r>
      <w:r>
        <w:rPr>
          <w:lang w:val="id_ID" w:bidi="id_ID"/>
        </w:rPr>
        <w:t xml:space="preserve">. Terjemahkan kata dosa di sini seperti yang Anda terjemahkan sebelumnya. Kata </w:t>
      </w:r>
      <w:r>
        <w:rPr>
          <w:lang w:val="id_ID" w:bidi="id_ID"/>
        </w:rPr>
        <w:t>dosa</w:t>
      </w:r>
      <w:r>
        <w:rPr>
          <w:lang w:val="id_ID" w:bidi="id_ID"/>
        </w:rPr>
        <w:t xml:space="preserve"> terdapat di Glosarium Utama. </w:t>
      </w:r>
    </w:p>
    <w:p>
      <w:pPr/>
      <w:r>
        <w:rPr>
          <w:lang w:val="id_ID" w:bidi="id_ID"/>
        </w:rPr>
      </w:r>
      <w:r>
        <w:rPr>
          <w:lang w:val="id_ID" w:bidi="id_ID"/>
        </w:rPr>
        <w:t xml:space="preserve">Yesus berkata, "Ini untuk </w:t>
      </w:r>
      <w:r>
        <w:rPr>
          <w:b/>
          <w:lang w:val="id_ID" w:bidi="id_ID"/>
        </w:rPr>
        <w:t>menggenapi kata</w:t>
      </w:r>
      <w:r>
        <w:rPr>
          <w:lang w:val="id_ID" w:bidi="id_ID"/>
        </w:rPr>
        <w:t xml:space="preserve"> yang ditulis dalam hukum mereka." Dia mengatakan hal-hal yang serupa di bagian lain dari Yohanes ketika dia merujuk kembali kepada perikop dari kitab suci Yahudi. Misalnya, ia mengatakan "ini untuk </w:t>
      </w:r>
      <w:r>
        <w:rPr>
          <w:b/>
          <w:lang w:val="id_ID" w:bidi="id_ID"/>
        </w:rPr>
        <w:t>menggenapi perkataan</w:t>
      </w:r>
      <w:r>
        <w:rPr>
          <w:lang w:val="id_ID" w:bidi="id_ID"/>
        </w:rPr>
        <w:t xml:space="preserve"> Nabi Yesaya" sebelum mengutip dari Yesaya, dan ia berkata, "ini untuk </w:t>
      </w:r>
      <w:r>
        <w:rPr>
          <w:b/>
          <w:lang w:val="id_ID" w:bidi="id_ID"/>
        </w:rPr>
        <w:t>menggenapi perikop Kitab Suci</w:t>
      </w:r>
      <w:r>
        <w:rPr>
          <w:lang w:val="id_ID" w:bidi="id_ID"/>
        </w:rPr>
        <w:t>" sebelum ia mengutip Mazmur tentang siapa yang akan mengkhianati-Nya. Anda mungkin ingin menggunakan kata-kata yang serupa untuk setiap perikop ini dalam terjemahan Anda.</w:t>
      </w:r>
    </w:p>
    <w:p>
      <w:pPr/>
      <w:r>
        <w:rPr>
          <w:lang w:val="id_ID" w:bidi="id_ID"/>
        </w:rPr>
      </w:r>
      <w:r>
        <w:rPr>
          <w:lang w:val="id_ID" w:bidi="id_ID"/>
        </w:rPr>
        <w:t xml:space="preserve">Yesus mengatakan ketika </w:t>
      </w:r>
      <w:r>
        <w:rPr>
          <w:b/>
          <w:lang w:val="id_ID" w:bidi="id_ID"/>
        </w:rPr>
        <w:t>Penolong</w:t>
      </w:r>
      <w:r>
        <w:rPr>
          <w:lang w:val="id_ID" w:bidi="id_ID"/>
        </w:rPr>
        <w:t xml:space="preserve"> atau </w:t>
      </w:r>
      <w:r>
        <w:rPr>
          <w:b/>
          <w:lang w:val="id_ID" w:bidi="id_ID"/>
        </w:rPr>
        <w:t>Pembela</w:t>
      </w:r>
      <w:r>
        <w:rPr>
          <w:lang w:val="id_ID" w:bidi="id_ID"/>
        </w:rPr>
        <w:t xml:space="preserve"> datang, ia akan </w:t>
      </w:r>
      <w:r>
        <w:rPr>
          <w:b/>
          <w:lang w:val="id_ID" w:bidi="id_ID"/>
        </w:rPr>
        <w:t>bersaksi</w:t>
      </w:r>
      <w:r>
        <w:rPr>
          <w:lang w:val="id_ID" w:bidi="id_ID"/>
        </w:rPr>
        <w:t xml:space="preserve">, atau </w:t>
      </w:r>
      <w:r>
        <w:rPr>
          <w:b/>
          <w:lang w:val="id_ID" w:bidi="id_ID"/>
        </w:rPr>
        <w:t>memberikan saksi</w:t>
      </w:r>
      <w:r>
        <w:rPr>
          <w:lang w:val="id_ID" w:bidi="id_ID"/>
        </w:rPr>
        <w:t xml:space="preserve">, tentang Yesus. Yesus menggunakan gelar yang sama untuk </w:t>
      </w:r>
      <w:r>
        <w:rPr>
          <w:lang w:val="id_ID" w:bidi="id_ID"/>
        </w:rPr>
        <w:t>Roh Kudus</w:t>
      </w:r>
      <w:r>
        <w:rPr>
          <w:lang w:val="id_ID" w:bidi="id_ID"/>
        </w:rPr>
        <w:t xml:space="preserve"> sebelumnya dalam Injil Yohanes ketika Ia berjanji kepada para murid-Nya bahwa Ia akan mengutus Roh Kudus kepada mereka. Seorang pembela adalah seseorang yang berbicara mendukung seseorang ketika orang lain telah menuduh mereka melakukan sesuatu yang salah di pengadilan. Pembela membela orang yang dituduh di depan hakim dan orang lain yang mendengar tuduhan itu. Roh Kudus juga membantu para murid dengan mengingatkan mereka tentang hal-hal yang Yesus ajarkan kepada mereka, dan Dia membantu orang-orang yang tidak percaya dengan meyakinkan mereka tentang kebenaran akan dosa dan keadilan dan penghakiman. Gunakan kata yang sama untuk Penolong atau Pembela di sini seperti yang Anda gunakan pada perikop sebelumnya. Jika itu membantu, Anda dapat menterjemahkannya sebagai "orang yang disebut Penolong." Memberi </w:t>
      </w:r>
      <w:r>
        <w:rPr>
          <w:b/>
          <w:lang w:val="id_ID" w:bidi="id_ID"/>
        </w:rPr>
        <w:t>kesaksian</w:t>
      </w:r>
      <w:r>
        <w:rPr>
          <w:lang w:val="id_ID" w:bidi="id_ID"/>
        </w:rPr>
        <w:t xml:space="preserve"> atau menjadi </w:t>
      </w:r>
      <w:r>
        <w:rPr>
          <w:b/>
          <w:lang w:val="id_ID" w:bidi="id_ID"/>
        </w:rPr>
        <w:t>saksi berarti</w:t>
      </w:r>
      <w:r>
        <w:rPr>
          <w:lang w:val="id_ID" w:bidi="id_ID"/>
        </w:rPr>
        <w:t xml:space="preserve"> menyatakan kebenaran tentang sesuatu berdasarkan pengalaman sendiri. Roh Kudus dan para murid sama-sama berbagi kebenaran tentang Yesus dari pengalaman mereka bersama-Nya.</w:t>
      </w:r>
    </w:p>
    <w:p>
      <w:pPr/>
      <w:r>
        <w:rPr>
          <w:lang w:val="id_ID" w:bidi="id_ID"/>
        </w:rPr>
      </w:r>
      <w:r>
        <w:rPr>
          <w:lang w:val="id_ID" w:bidi="id_ID"/>
        </w:rPr>
        <w:t>Berhenti dan diskusikan pertanyaan ini dalam kelompok: Dalam budaya Anda, bagaimana Anda berbicara tentang hal-hal yang benar tentang orang lain berdasarkan apa yang mereka lihat atau dengar secara pribadi? Kata atau kata-kata apa yang akan Anda gunakan untuk "bersaksi?" Hentikan rekaman di sini.</w:t>
      </w:r>
    </w:p>
    <w:p>
      <w:pPr/>
      <w:r>
        <w:rPr>
          <w:lang w:val="id_ID" w:bidi="id_ID"/>
        </w:rPr>
      </w:r>
      <w:r>
        <w:rPr>
          <w:lang w:val="id_ID" w:bidi="id_ID"/>
        </w:rPr>
        <w:t xml:space="preserve">Yesus menyebut Roh Kudus sebagai </w:t>
      </w:r>
      <w:r>
        <w:rPr>
          <w:b/>
          <w:lang w:val="id_ID" w:bidi="id_ID"/>
        </w:rPr>
        <w:t>Roh kebenaran</w:t>
      </w:r>
      <w:r>
        <w:rPr>
          <w:lang w:val="id_ID" w:bidi="id_ID"/>
        </w:rPr>
        <w:t>, yang berarti Roh yang mengungkapkan kebenaran tentang Allah. Roh Kudus mengetahui kebenaran tentang Allah karena Ia satu dengan Yesus dan Bapa. Dia menjelaskan kebenaran tentang Allah kepada orang lain.</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Hentikan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16:1–15</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16:1–15 dan simpanlah dalam hati Anda.</w:t>
      </w:r>
    </w:p>
    <w:p>
      <w:pPr/>
      <w:r>
        <w:rPr>
          <w:lang w:val="id_ID" w:bidi="id_ID"/>
        </w:rPr>
      </w:r>
      <w:r>
        <w:rPr>
          <w:lang w:val="id_ID" w:bidi="id_ID"/>
        </w:rPr>
        <w:t>Dengarkan versi audio dari Yohanes 16:1–15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16:1–15 dalam terjemahan yang paling mudah dimengerti.</w:t>
      </w:r>
    </w:p>
    <w:p>
      <w:pPr/>
      <w:r>
        <w:rPr>
          <w:lang w:val="id_ID" w:bidi="id_ID"/>
        </w:rPr>
      </w:r>
      <w:r>
        <w:rPr>
          <w:lang w:val="id_ID" w:bidi="id_ID"/>
        </w:rPr>
        <w:t>Yesus masih berada di ruang atas rumah tempat mereka sedang makan Hari Raya Paskah bersama sebelas murid-Nya. Yudas telah pergi untuk mengkhianatinya. Yesus terus mempersiapkan para murid-Nya ketika Ia akan mati dan Allah akan membangkitkan-Nya kembali.</w:t>
      </w:r>
    </w:p>
    <w:p>
      <w:pPr/>
      <w:r>
        <w:rPr>
          <w:lang w:val="id_ID" w:bidi="id_ID"/>
        </w:rPr>
      </w:r>
      <w:r>
        <w:rPr>
          <w:lang w:val="id_ID" w:bidi="id_ID"/>
        </w:rPr>
        <w:t>Dia mengatakan bahwa Ia telah mengatakan kepada para murid "semua hal ini" sehingga mereka tidak akan "jatuh," atau meninggalkan iman mereka kepada-Nya. Dia merujuk pada apa yang baru saja Ia katakan kepada mereka tentang bagaimana dunia akan membenci mereka karena mereka terikat kepada-Nya. Dia tahu bahwa jika Ia tidak mempersiapkan mereka sebelum hal itu terjadi, hal itu mungkin mengejutkan para murid dan menyebabkan mereka meragukan kebenaran.</w:t>
      </w:r>
    </w:p>
    <w:p>
      <w:pPr/>
      <w:r>
        <w:rPr>
          <w:lang w:val="id_ID" w:bidi="id_ID"/>
        </w:rPr>
      </w:r>
      <w:r>
        <w:rPr>
          <w:lang w:val="id_ID" w:bidi="id_ID"/>
        </w:rPr>
        <w:t>Yesus mengatakan kepada para murid, "Mereka akan mengusirmu dari sinagoge." Ketika ia mengatakan "mereka," ia sedang merujuk pada para pemimpin agama Yahudi. Para pemimpin agama tidak hanya akan melarang para murid dari gedung selama beribadah. Mereka juga akan menolak mereka dari komunitas. Yesus mengatakan bahwa waktunya akan tiba ketika orang-orang akan membunuh para murid dan berpikir bahwa mereka menyenangkan Allah.</w:t>
      </w:r>
    </w:p>
    <w:p>
      <w:pPr/>
      <w:r>
        <w:rPr>
          <w:lang w:val="id_ID" w:bidi="id_ID"/>
        </w:rPr>
      </w:r>
      <w:r>
        <w:rPr>
          <w:lang w:val="id_ID" w:bidi="id_ID"/>
        </w:rPr>
        <w:t>Berhenti di sini dan diskusikan pertanyaan ini secara berkelompok: Hal-hal apa saja dalam budaya Anda yang mungkin menyebabkan seseorang dikeluarkan dari komunitas, sehingga mereka tidak dapat lagi berbagi kehidupan dengan orang-orang dari komunitas tersebut? Apa yang terjadi pada orang-orang yang dikeluarkan dari komunitas? Jeda rekaman di sini.</w:t>
      </w:r>
    </w:p>
    <w:p>
      <w:pPr/>
      <w:r>
        <w:rPr>
          <w:lang w:val="id_ID" w:bidi="id_ID"/>
        </w:rPr>
      </w:r>
      <w:r>
        <w:rPr>
          <w:lang w:val="id_ID" w:bidi="id_ID"/>
        </w:rPr>
        <w:t>Yesus mengatakan bahwa orang-orang akan melakukan hal-hal itu karena mereka tidak mengenal Bapa atau Yesus. Kata "tahu" di sini berarti mereka tidak pernah mengenal Bapa atau Yesus, dan itu adalah cara untuk mengenal seseorang dari dekat melalui hubungan dengan mereka. Orang-orang Yahudi seharusnya mengenali Bapa dalam pekerjaan dan karakter Yesus, tetapi mereka tidak. Mereka seharusnya memahami bahwa Yesus diutus oleh Bapa karena cara Ia hidup.</w:t>
      </w:r>
    </w:p>
    <w:p>
      <w:pPr/>
      <w:r>
        <w:rPr>
          <w:lang w:val="id_ID" w:bidi="id_ID"/>
        </w:rPr>
      </w:r>
      <w:r>
        <w:rPr>
          <w:lang w:val="id_ID" w:bidi="id_ID"/>
        </w:rPr>
        <w:t>Yesus sedang mengatakan kepada para murid-Nya bahwa hal-hal ini sehingga ketika hal itu terjadi, para murid akan mengingat bahwa Yesus memperingatkan mereka tentang apa yang akan terjadi. Dia tidak bermaksud bahwa mereka akan melupakan kata-kata-Nya dan kemudian mengingatnya. Dia mengatakan kepada mereka untuk terus berpikir tentang apa yang Ia katakan.</w:t>
      </w:r>
    </w:p>
    <w:p>
      <w:pPr/>
      <w:r>
        <w:rPr>
          <w:lang w:val="id_ID" w:bidi="id_ID"/>
        </w:rPr>
      </w:r>
      <w:r>
        <w:rPr>
          <w:lang w:val="id_ID" w:bidi="id_ID"/>
        </w:rPr>
        <w:t>Yesus tidak mengatakan kepada mereka hal-hal ini ketika Ia pertama kali mulai mengajar mereka karena Ia bersama mereka. Ketika Yesus bersama para murid, musuh-musuh-Nya mengarahkan kebencian mereka kepada Yesus dan Ia dapat membimbing para murid tentang bagaimana menanggapi. Sekarang Yesus sedang pergi dan musuh-musuh Yesus akan mengarahkan kebencian mereka kepada para murid karena para murid terikat kepada Yesus.</w:t>
      </w:r>
    </w:p>
    <w:p>
      <w:pPr/>
      <w:r>
        <w:rPr>
          <w:lang w:val="id_ID" w:bidi="id_ID"/>
        </w:rPr>
      </w:r>
      <w:r>
        <w:rPr>
          <w:lang w:val="id_ID" w:bidi="id_ID"/>
        </w:rPr>
        <w:t>Yesus mengatakan "tetapi sekarang" untuk menunjukkan bahwa hal-hal sedang berubah. Sekarang ia sedang pergi kepada "dia yang mengutus Aku" yang adalah Bapa-Nya, Allah. Dia mengatakan tidak ada salah satu murid yang bertanya kepadanya ke mana ia pergi meskipun Petrus memang bertanya kepadanya sekali. Tetapi ia tahu bahwa Petrus tidak benar-benar bertanya tentang ke mana Yesus pergi. Petrus khawatir tentang Yesus meninggalkan mereka, tetapi ia tidak penasaran dengan ke mana ia pergi. Yesus tahu para murid-Nya merasa sangat sedih karena Ia telah mengatakan kepada mereka bahwa Ia akan pergi.</w:t>
      </w:r>
    </w:p>
    <w:p>
      <w:pPr/>
      <w:r>
        <w:rPr>
          <w:lang w:val="id_ID" w:bidi="id_ID"/>
        </w:rPr>
      </w:r>
      <w:r>
        <w:rPr>
          <w:lang w:val="id_ID" w:bidi="id_ID"/>
        </w:rPr>
        <w:t>Berhenti dan diskusikan pertanyaan ini dalam kelompok: Dalam budaya Anda, bagaimana Anda berbicara tentang seseorang yang sangat sedih? Jeda rekaman di sini.</w:t>
      </w:r>
    </w:p>
    <w:p>
      <w:pPr/>
      <w:r>
        <w:rPr>
          <w:lang w:val="id_ID" w:bidi="id_ID"/>
        </w:rPr>
      </w:r>
      <w:r>
        <w:rPr>
          <w:lang w:val="id_ID" w:bidi="id_ID"/>
        </w:rPr>
        <w:t>Yesus mengatakan "dengan sungguh-sungguh Aku berkata kepadamu" atau "Sesungguhnya Aku mengatakan kepadamu." Dia ingin para murid mendengarkan dengan seksama apa yang akan Ia katakan berikutnya karena itu benar dan penting. Meskipun ia baru saja bernubuat tentang hal-hal yang sangat sedih kepada para murid, ia mengatakan bahwa lebih baik bagi mereka bahwa ia pergi.</w:t>
      </w:r>
    </w:p>
    <w:p>
      <w:pPr/>
      <w:r>
        <w:rPr>
          <w:lang w:val="id_ID" w:bidi="id_ID"/>
        </w:rPr>
      </w:r>
      <w:r>
        <w:rPr>
          <w:lang w:val="id_ID" w:bidi="id_ID"/>
        </w:rPr>
        <w:t>Berhenti di sini dan diskusikan pertanyaan ini sebagai kelompok: Dalam budaya Anda, bagaimana seorang pemimpin atau seorang guru menunjukkan bahwa apa yang akan ia katakan adalah sangat penting dan orang-orang harus mendengarkan dengan seksama? Jeda rekaman di sini.</w:t>
      </w:r>
    </w:p>
    <w:p>
      <w:pPr/>
      <w:r>
        <w:rPr>
          <w:lang w:val="id_ID" w:bidi="id_ID"/>
        </w:rPr>
      </w:r>
      <w:r>
        <w:rPr>
          <w:lang w:val="id_ID" w:bidi="id_ID"/>
        </w:rPr>
        <w:t>Yesus mengatakan "jika Aku tidak pergi" Penolong, atau Pembela itu, tidak akan datang kepada mereka, tetapi "jika Aku pergi Aku akan mengutus dia kepadamu." Dia menggunakan kata "jika" dengan cara yang sama seperti yang ia gunakan dalam perikop sebelumnya. Itu tidak berarti dia mungkin tidak pergi. Dia pasti akan pergi, tetapi ketika ia pergi, ia akan mengutus Penolong kepada para muridnya dan itu akan lebih baik bagi mereka. Ketika Yesus berada di bumi, Ia hanya dapat berada di satu tempat pada suatu waktu seperti semua orang lain. Ketika Yesus kembali kepada Bapa-Nya, Roh Kudus akan bersama semua murid sepanjang waktu, di mana pun mereka berada.</w:t>
      </w:r>
    </w:p>
    <w:p>
      <w:pPr/>
      <w:r>
        <w:rPr>
          <w:lang w:val="id_ID" w:bidi="id_ID"/>
        </w:rPr>
      </w:r>
      <w:r>
        <w:rPr>
          <w:lang w:val="id_ID" w:bidi="id_ID"/>
        </w:rPr>
        <w:t>Ketika Penolong datang, ia akan menyalahkan dunia, atau menunjukkan kepada dunia bahwa mereka salah, tentang dosa dan kebenaran dan penghakiman. Dia akan membuktikan kepada orang-orang di dunia bahwa mereka berdosa dengan menolak untuk percaya kepada Yesus. Dia akan menunjukkan kepada orang-orang bahwa Yesus adalah benar, atau benar di hadapan Allah, karena Yesus akan pergi kepada Bapa, yang membuktikan bahwa Ia tidak bersalah dan Bapa menerima-Nya. Ini mungkin juga berarti bahwa Roh Kudus akan menunjukkan kepada dunia bahwa mereka hanya dapat benar kepada Allah dengan percaya kepada Yesus. Ketika Yesus mengatakan bahwa para murid-Nya tidak akan melihat-Nya lagi, Ia mungkin sedang berbicara tentang saat ia akan naik ke surga dalam tubuh yang baru setelah Allah membangkitkannya dari kematian ke kehidupan. Karena Yesus tidak akan berada di bumi untuk mengajar orang-orang lagi, Roh Kudus akan mengajar mereka. Roh Kudus akan menunjukkan kepada dunia bahwa mereka menghakimi Yesus dengan salah. Ketika Yesus bangkit kepada Bapa di surga, Roh Kudus akan membuktikan bahwa Yesus tidak bersalah dan bahwa Allah telah menghakimi Setan, penguasa dunia, sebagai bersalah.</w:t>
      </w:r>
    </w:p>
    <w:p>
      <w:pPr/>
      <w:r>
        <w:rPr>
          <w:lang w:val="id_ID" w:bidi="id_ID"/>
        </w:rPr>
      </w:r>
      <w:r>
        <w:rPr>
          <w:lang w:val="id_ID" w:bidi="id_ID"/>
        </w:rPr>
        <w:t>Berhenti dan diskusikan pertanyaan ini sebagai tim: Dalam budaya Anda, siapa yang membantu orang-orang yang berdebat satu sama lain? Apakah Anda memiliki kisah tentang saat seseorang menuduh orang lain melakukan kesalahan dan memberikan bukti untuk apa yang mereka katakan? Jeda rekaman di sini.</w:t>
      </w:r>
    </w:p>
    <w:p>
      <w:pPr/>
      <w:r>
        <w:rPr>
          <w:lang w:val="id_ID" w:bidi="id_ID"/>
        </w:rPr>
      </w:r>
      <w:r>
        <w:rPr>
          <w:lang w:val="id_ID" w:bidi="id_ID"/>
        </w:rPr>
        <w:t>Yesus mengatakan bahwa Ia memiliki lebih banyak hal untuk dikatakan kepada para murid tetapi mereka tidak dapat memikul beban itu sekarang. Dia mungkin bermaksud bahwa mereka tidak dapat memahami semua yang dapat Ia katakan kepada mereka sekarang. Ketika Roh kebenaran, atau Penolong, datang, Ia akan menyebabkan para murid memahami lebih banyak kebenaran dari Allah. Roh tidak akan mengajarkan mereka gagasan-gagasan sendiri. Dia akan mengajar mereka hanya apa yang Yesus dan Bapa katakan kepada-Nya. Dia akan memberi tahu para murid tentang hal-hal yang akan terjadi di masa depan. Roh akan memuliakan Yesus karena Ia akan menerima kata-kata Yesus dan menyampaikannya kepada para murid. Semua yang dimiliki Allah Bapa juga adalah milik Yesus. Itulah sebabnya Yesus mengatakan bahwa Roh akan menerima kata-kata-Nya dan menyampaikannya kepada para murid.</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16:1–15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memperingatkan para murid-Nya bahwa akan datang waktunya ketika para pemimpin agama Yahudi tidak akan mengizinkan mereka masuk ke sinagoge untuk beribadah lagi. Juga, orang-orang akan membunuh para murid dan berpikir bahwa mereka menyenangkan Allah. Mereka akan melakukan hal-hal ini karena mereka tidak mengenal Bapa-Nya atau Yesus. Dia memperingatkan mereka tentang hal-hal ini sehingga ketika hal itu terjadi, para murid akan mengingat bahwa Ia sudah mengatakan kepada mereka tentang hal itu.</w:t>
      </w:r>
    </w:p>
    <w:p>
      <w:pPr/>
      <w:r>
        <w:rPr>
          <w:lang w:val="id_ID" w:bidi="id_ID"/>
        </w:rPr>
      </w:r>
      <w:r>
        <w:rPr>
          <w:b/>
          <w:lang w:val="id_ID" w:bidi="id_ID"/>
        </w:rPr>
        <w:t>Dalam adegan kedua:</w:t>
      </w:r>
      <w:r>
        <w:rPr>
          <w:lang w:val="id_ID" w:bidi="id_ID"/>
        </w:rPr>
        <w:t xml:space="preserve"> Yesus mengatakan kepada para murid bahwa Ia akan pergi kepada Bapa meskipun tidak ada murid yang bertanya kepada-Nya ke mana Ia pergi. Dia tahu mereka penuh dengan kesedihan karena Dia telah mengatakan kepada mereka bahwa Dia akan pergi, tetapi Dia mengatakan bahwa lebih baik bagi mereka bahwa Dia pergi. Ketika ia pergi, ia akan mengutus Penolong, atau Pembela itu, kepada mereka. Pembela akan menyatakan dunia bahwa itu salah tentang dosa dan kebenaran dan penghakiman karena Yesus akan pergi kepada Bapa dan Allah menyatakan bersalah kepada Setan</w:t>
      </w:r>
    </w:p>
    <w:p>
      <w:pPr/>
      <w:r>
        <w:rPr>
          <w:lang w:val="id_ID" w:bidi="id_ID"/>
        </w:rPr>
      </w:r>
      <w:r>
        <w:rPr>
          <w:b/>
          <w:lang w:val="id_ID" w:bidi="id_ID"/>
        </w:rPr>
        <w:t>Dalam adegan ketiga:</w:t>
      </w:r>
      <w:r>
        <w:rPr>
          <w:lang w:val="id_ID" w:bidi="id_ID"/>
        </w:rPr>
        <w:t xml:space="preserve"> Yesus mengatakan bahwa ada lebih banyak hal yang Ia inginkan dapat Ia katakan kepada para murid-Nya, tetapi sekarang itu lebih dari yang dapat mereka mengerti. Ketika Roh kebenaran datang, Ia akan menyebabkan para murid memahami semua kebenaran yang Yesus ingin mereka ketahui. Roh tidak akan menyampaikan gagasan-gagasan sendiri kepada para murid. Dia hanya akan berbicara apa yang ia dengar dari Yesus. Dia akan menceritakan kepada mereka tentang hal-hal yang akan terjadi di masa depan. Dia akan membawa kehormatan kepada Yesus dengan menerima kata-kata Yesus dan menyampaikannya kepada para murid. Semua yang dimiliki Bapa adalah milik Yesus. Dan semua yang diberikan Bapa kepada Yesus, Yesus akan berikan kepada roh, dan Roh akan memberikannya kepada para murid.</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sudah meninggalkan kelompok itu)</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Orang-orang yang membenci para murid</w:t>
      </w:r>
    </w:p>
    <w:p>
      <w:pPr>
        <w:pStyle w:val="ListBullet"/>
        <w:spacing w:line="240" w:lineRule="auto"/>
        <w:ind w:left="720"/>
      </w:pPr>
      <w:r>
        <w:rPr>
          <w:lang w:val="id_ID" w:bidi="id_ID"/>
        </w:rPr>
      </w:r>
      <w:r>
        <w:rPr>
          <w:lang w:val="id_ID" w:bidi="id_ID"/>
        </w:rPr>
        <w:t>Bapa</w:t>
      </w:r>
    </w:p>
    <w:p>
      <w:pPr>
        <w:pStyle w:val="ListBullet"/>
        <w:spacing w:line="240" w:lineRule="auto"/>
        <w:ind w:left="720"/>
      </w:pPr>
      <w:r>
        <w:rPr>
          <w:lang w:val="id_ID" w:bidi="id_ID"/>
        </w:rPr>
      </w:r>
      <w:r>
        <w:rPr>
          <w:lang w:val="id_ID" w:bidi="id_ID"/>
        </w:rPr>
        <w:t>Roh Kudus (juga disebut Pembela atau Penolong atau Roh kebenaran)</w:t>
      </w:r>
    </w:p>
    <w:p>
      <w:pPr/>
      <w:r>
        <w:rPr>
          <w:lang w:val="id_ID" w:bidi="id_ID"/>
        </w:rPr>
      </w:r>
      <w:r>
        <w:rPr>
          <w:lang w:val="id_ID" w:bidi="id_ID"/>
        </w:rPr>
        <w:t>Bersama kelompok, perhatikan bagian-bagian dari latar belakang perikop ini.</w:t>
      </w:r>
    </w:p>
    <w:p>
      <w:pPr/>
      <w:r>
        <w:rPr>
          <w:lang w:val="id_ID" w:bidi="id_ID"/>
        </w:rPr>
      </w:r>
      <w:r>
        <w:rPr>
          <w:lang w:val="id_ID" w:bidi="id_ID"/>
        </w:rPr>
        <w:t>Perikop ini terjadi di ruang atas rumah tempat Yesus dan para murid-Nya sedang makan Hari Raya Paskah. Yesus dan para murid-Nya sedang bersandar di sekitar meja dengan makanan di atasnya, termasuk roti dan anggur. Seluruh perikop ini terjadi di sini dan Yesus sedang mengajar para murid-Nya, tetapi mungkin saja membantu jika memerankan apa yang Ia katakan kepada mereka. Yesus dan para murid mungkin masih terus makan dan minum ketika Ia berbicara kepada mereka.</w:t>
      </w:r>
    </w:p>
    <w:p>
      <w:pPr/>
      <w:r>
        <w:rPr>
          <w:lang w:val="id_ID" w:bidi="id_ID"/>
        </w:rPr>
      </w:r>
      <w:r>
        <w:rPr>
          <w:lang w:val="id_ID" w:bidi="id_ID"/>
        </w:rPr>
        <w:t>Yesus berkata, "Aku telah mengatakan kepadamu hal-hal ini agar kamu tidak jatuh" merujuk pada hal-hal yang Ia katakan kepada mereka dalam perikop sebelumnya. Di sana Ia mengatakan kepada mereka bahwa Ia adalah tanaman anggur dan mereka adalah cabang-cabangnya. Mereka perlu tetap terhubung kepada-Nya sehingga mereka tidak akan terputus. Dia juga memperingatkan mereka bahwa dunia akan membenci mereka seperti membenci-Nya. Dan Ia berjanji untuk mengutus Pembela atau Penolong kepada mereka. Dia telah mengatakan kepada mereka semua hal ini sehingga mereka tidak akan jatuh.</w:t>
      </w:r>
    </w:p>
    <w:p>
      <w:pPr/>
      <w:r>
        <w:rPr>
          <w:lang w:val="id_ID" w:bidi="id_ID"/>
        </w:rPr>
      </w:r>
      <w:r>
        <w:rPr>
          <w:lang w:val="id_ID" w:bidi="id_ID"/>
        </w:rPr>
        <w:t>Yesus mengatakan bahwa para pemimpin agama akan mengusir para murid dari Sinagoge. Akan membantu untuk menunjukkan kepada para pemimpin menjaga para murid keluar dari gedung dan juga menolak mereka dan mengatakan kepada anggota Sinagoge lain untuk menolak mereka juga. Orang-orang Yahudi yang menolak Yesus juga akan menolak para murid, sehingga para murid akan kehilangan komunitas mereka.</w:t>
      </w:r>
    </w:p>
    <w:p>
      <w:pPr/>
      <w:r>
        <w:rPr>
          <w:lang w:val="id_ID" w:bidi="id_ID"/>
        </w:rPr>
      </w:r>
      <w:r>
        <w:rPr>
          <w:lang w:val="id_ID" w:bidi="id_ID"/>
        </w:rPr>
        <w:t>Yesus mengatakan bahwa mereka akan melakukan hal-hal ini karena mereka tidak mengenal Bapa atau Yesus. Kata "tahu" di sini berarti mereka tidak pernah mengenal Bapa atau Yesus, dan itu adalah cara untuk mengenal seseorang dari dekat melalui hubungan dengan mereka.</w:t>
      </w:r>
    </w:p>
    <w:p>
      <w:pPr/>
      <w:r>
        <w:rPr>
          <w:lang w:val="id_ID" w:bidi="id_ID"/>
        </w:rPr>
      </w:r>
      <w:r>
        <w:rPr>
          <w:lang w:val="id_ID" w:bidi="id_ID"/>
        </w:rPr>
        <w:t>Berhenti di sini dan diskusikan pertanyaan ini sebagai tim: Bagaimana budaya Anda menunjukkan perbedaan antara mengetahui informasi dan mengenal orang-orang yang memiliki hubungan dengan Anda, seperti teman dekat dan anggota keluarga? Jeda rekaman di sini.</w:t>
      </w:r>
    </w:p>
    <w:p>
      <w:pPr/>
      <w:r>
        <w:rPr>
          <w:lang w:val="id_ID" w:bidi="id_ID"/>
        </w:rPr>
      </w:r>
      <w:r>
        <w:rPr>
          <w:lang w:val="id_ID" w:bidi="id_ID"/>
        </w:rPr>
        <w:t>Yesus mengatakan "bahkan" atau "selain itu" untuk menekankan bahwa orang-orang akan melakukan lebih dari sekadar mengusir mereka dari sinagoge dan berhenti bersekutu dengan mereka. Orang-orang bahkan akan membunuh para murid dan berpikir bahwa mereka menyenangkan Allah. Anda akan ingin menunjukkan orang-orang percaya bahwa mereka telah melakukan sesuatu yang baik yang menyenangkan Allah setelah mereka membunuh seorang murid.</w:t>
      </w:r>
    </w:p>
    <w:p>
      <w:pPr/>
      <w:r>
        <w:rPr>
          <w:lang w:val="id_ID" w:bidi="id_ID"/>
        </w:rPr>
      </w:r>
      <w:r>
        <w:rPr>
          <w:lang w:val="id_ID" w:bidi="id_ID"/>
        </w:rPr>
        <w:t>Setelah Yesus mengatakan kepada para murid bahwa Ia akan pergi kepada Bapa, mereka penuh dengan kesedihan. Kesedihan para murid sangat mendalam. Yesus mengatakan bahwa para murid "penuh dengan kesedihan" atau "penuh dengan kedukaan" dan Ia bermaksud bahwa mereka sangat sedih sehingga tidak mungkin lebih sedih lagi daripada keadaan mereka saat ini.</w:t>
      </w:r>
    </w:p>
    <w:p>
      <w:pPr/>
      <w:r>
        <w:rPr>
          <w:lang w:val="id_ID" w:bidi="id_ID"/>
        </w:rPr>
      </w:r>
      <w:r>
        <w:rPr>
          <w:lang w:val="id_ID" w:bidi="id_ID"/>
        </w:rPr>
        <w:t>Berhenti dan diskusikan pertanyaan ini dalam kelompok: Dalam budaya Anda, bagaimana Anda berbicara tentang seseorang yang sangat sedih sehingga tidak dapat lebih sedih daripada pada saat itu? Jeda rekaman di sini.</w:t>
      </w:r>
    </w:p>
    <w:p>
      <w:pPr/>
      <w:r>
        <w:rPr>
          <w:lang w:val="id_ID" w:bidi="id_ID"/>
        </w:rPr>
      </w:r>
      <w:r>
        <w:rPr>
          <w:lang w:val="id_ID" w:bidi="id_ID"/>
        </w:rPr>
        <w:t>Yesus mengatakan "sesungguhnya Aku berkata kepadamu" untuk menunjukkan kepada para murid bahwa apa yang akan Ia katakan berikutnya adalah sangat penting dan mereka harus mendengarkan dengan seksama. Terjemahkan frasa ini dengan cara yang sama seperti yang Anda terjemahkan sebelumnya ketika Yesus menggunakan frasa ini.</w:t>
      </w:r>
    </w:p>
    <w:p>
      <w:pPr/>
      <w:r>
        <w:rPr>
          <w:lang w:val="id_ID" w:bidi="id_ID"/>
        </w:rPr>
      </w:r>
      <w:r>
        <w:rPr>
          <w:lang w:val="id_ID" w:bidi="id_ID"/>
        </w:rPr>
        <w:t>Berhenti dan diskusikan pertanyaan ini sebagai kelompok: Dalam budaya Anda, apa yang dikatakan seorang pemimpin atau seorang guru untuk menunjukkan bahwa apa yang akan ia katakan berikutnya adalah sangat penting dan orang-orang harus mendengarkan dengan seksama? Jeda rekaman di sini.</w:t>
      </w:r>
    </w:p>
    <w:p>
      <w:pPr/>
      <w:r>
        <w:rPr>
          <w:lang w:val="id_ID" w:bidi="id_ID"/>
        </w:rPr>
      </w:r>
      <w:r>
        <w:rPr>
          <w:lang w:val="id_ID" w:bidi="id_ID"/>
        </w:rPr>
        <w:t>Yesus mengatakan bahwa Pembela akan menunjukkan kepada dunia bahwa mereka salah tentang dosa dan kebenaran dan penghakiman. Ingatlah bahwa Pembela adalah Roh Kudus dan Ia tidak memiliki tubuh dan Ia biasanya tidak berbicara dengan suara yang dapat didengar orang-orang dengan telinga mereka. Anda perlu berpikir dengan hati-hati tentang bagaimana menunjukkan roh yang mengungkapkan kepada orang-orang bahwa mereka salah. Anda juga akan ingin menunjukkan kepada Yesus naik ke surga untuk bersama Bapa-Nya karena itu adalah bukti bahwa dunia salah tentang dosa dan kebenaran dan penghakiman.</w:t>
      </w:r>
    </w:p>
    <w:p>
      <w:pPr/>
      <w:r>
        <w:rPr>
          <w:lang w:val="id_ID" w:bidi="id_ID"/>
        </w:rPr>
      </w:r>
      <w:r>
        <w:rPr>
          <w:lang w:val="id_ID" w:bidi="id_ID"/>
        </w:rPr>
        <w:t>Yesus mengatakan kepada para murid bahwa Roh kebenaran tidak akan berbicara atas-Nya sendiri, tetapi akan menceritakan kepada mereka apa yang Ia dengar dari Yesus. Yesus mengatakan kepada para murid bahwa semua yang dimiliki Bapa adalah milik-Nya dan Roh akan menerima apa yang Yesus katakan kepada-Nya dan membagikannya dengan para murid. Yesus ingin para murid memahami bahwa Bapa, Anak, dan Roh Kudus adalah satu. Semua yang akan diajarkan Roh kepada para murid berasal dari Yesus dan Bapa.</w:t>
      </w:r>
    </w:p>
    <w:p>
      <w:pPr/>
      <w:r>
        <w:rPr>
          <w:lang w:val="id_ID" w:bidi="id_ID"/>
        </w:rPr>
      </w:r>
      <w:r>
        <w:rPr>
          <w:lang w:val="id_ID" w:bidi="id_ID"/>
        </w:rPr>
        <w:t>Sekarang, kelompok hendaknya membuat papan cerita, menggambar, atau menggunakan benda-benda untuk memvisualisasikan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16:1–15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sudah meninggalkan kelompok itu)</w:t>
      </w:r>
    </w:p>
    <w:p>
      <w:pPr>
        <w:pStyle w:val="ListBullet"/>
        <w:spacing w:line="240" w:lineRule="auto"/>
        <w:ind w:left="720"/>
      </w:pPr>
      <w:r>
        <w:rPr>
          <w:lang w:val="id_ID" w:bidi="id_ID"/>
        </w:rPr>
      </w:r>
      <w:r>
        <w:rPr>
          <w:lang w:val="id_ID" w:bidi="id_ID"/>
        </w:rPr>
        <w:t>para pemimpin agama Yahudi</w:t>
      </w:r>
    </w:p>
    <w:p>
      <w:pPr>
        <w:pStyle w:val="ListBullet"/>
        <w:spacing w:line="240" w:lineRule="auto"/>
        <w:ind w:left="720"/>
      </w:pPr>
      <w:r>
        <w:rPr>
          <w:lang w:val="id_ID" w:bidi="id_ID"/>
        </w:rPr>
      </w:r>
      <w:r>
        <w:rPr>
          <w:lang w:val="id_ID" w:bidi="id_ID"/>
        </w:rPr>
        <w:t>Orang-orang yang membenci para murid</w:t>
      </w:r>
    </w:p>
    <w:p>
      <w:pPr>
        <w:pStyle w:val="ListBullet"/>
        <w:spacing w:line="240" w:lineRule="auto"/>
        <w:ind w:left="720"/>
      </w:pPr>
      <w:r>
        <w:rPr>
          <w:lang w:val="id_ID" w:bidi="id_ID"/>
        </w:rPr>
      </w:r>
      <w:r>
        <w:rPr>
          <w:lang w:val="id_ID" w:bidi="id_ID"/>
        </w:rPr>
        <w:t>Bapa</w:t>
      </w:r>
    </w:p>
    <w:p>
      <w:pPr>
        <w:pStyle w:val="ListBullet"/>
        <w:spacing w:line="240" w:lineRule="auto"/>
        <w:ind w:left="720"/>
      </w:pPr>
      <w:r>
        <w:rPr>
          <w:lang w:val="id_ID" w:bidi="id_ID"/>
        </w:rPr>
      </w:r>
      <w:r>
        <w:rPr>
          <w:lang w:val="id_ID" w:bidi="id_ID"/>
        </w:rPr>
        <w:t>Roh Kudus (juga disebut Pembela atau Penolong atau Roh kebenaran)</w:t>
      </w:r>
    </w:p>
    <w:p>
      <w:pPr/>
      <w:r>
        <w:rPr>
          <w:lang w:val="id_ID" w:bidi="id_ID"/>
        </w:rPr>
      </w:r>
      <w:r>
        <w:rPr>
          <w:lang w:val="id_ID" w:bidi="id_ID"/>
        </w:rPr>
        <w:t>Secara berkelompok, peragakan perikop ini dua kali. Kamu harus memeragakan perikop ini dalam bahasa kamu.</w:t>
      </w:r>
    </w:p>
    <w:p>
      <w:pPr/>
      <w:r>
        <w:rPr>
          <w:lang w:val="id_ID" w:bidi="id_ID"/>
        </w:rPr>
      </w:r>
      <w:r>
        <w:rPr>
          <w:lang w:val="id_ID" w:bidi="id_ID"/>
        </w:rPr>
        <w:t>Pertama, peragakan perikop ini tanpa berhenti. Perhatikan dialog, alur jalan cerita, dan urutan waktu dari perikop ini. Pastikan agar saat kamu memerankannya tidak ada bagian sulit atau penting yang terlewatkan. Bantulah satu sama lain untuk mengingat bagian-bagian perikop ini.</w:t>
      </w:r>
    </w:p>
    <w:p>
      <w:pPr/>
      <w:r>
        <w:rPr>
          <w:lang w:val="id_ID" w:bidi="id_ID"/>
        </w:rPr>
      </w:r>
      <w:r>
        <w:rPr>
          <w:lang w:val="id_ID" w:bidi="id_ID"/>
        </w:rPr>
        <w:t>Jeda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sejenak rekaman suara ini di sini dan peragakan perikop tersebut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Jesus Yesus mengatakan bahwa para pemimpin agama akan mengusir para murid dari Sinagoge.</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seseorang yang memerankan seorang murid, "Apa yang Anda rasakan atau pikirkan?" Orang itu mungkin menjawab hal-hal seperti, "Saya tidak percaya mereka akan mengusir kami dari Sinagoge ketika kami percaya apa yang diperintahkan oleh para nabi untuk kami percayai! Kita lebih pantas berada di Sinagoge daripada mereka!" atau "Di mana kita akan menyembah jika kita tidak dapat masuk sinagoge?" atau "Seperti apa kehidupan yang akan terjadi ketika teman dan tetangga kita tidak akan menyertakan kita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waktunya akan datang ketika orang-orang akan membunuh para murid dan berpikir bahwa mereka menyenangkan Allah.</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seseorang yang memerankan seorang murid, "Apa yang Anda rasakan atau pikirkan?" Orang itu mungkin menjawab hal-hal seperti, "Aku takut! Jika orang-orang bahkan tidak percaya bahwa itu salah untuk membunuh kita, dan jika mereka percaya bahwa mereka menyenangkan Allah, tidak ada yang akan menghentikan mereka," atau "Di mana kita akan aman jika orang-orang berpikir bahwa mereka melayani Allah dengan membunuh kita?" atau "Bagaimana saya dapat melindungi keluarga saya? Jika orang-orang akan membunuh saya, mungkin mereka juga akan membunuh keluarga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karena Ia telah memberitahukan mereka bahwa Ia akan pergi kepada Bapa, para murid penuh dengan kesedihan.</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seseorang yang memerankan seorang murid, "Apa yang Anda rasakan atau pikirkan?" Orang itu mungkin menjawab hal-hal seperti, "Bersama Yesus tiga tahun terakhir ini telah sangat menarik dan sangat menghibur. Saya akan sangat merindukannya!" atau "Yesus sangat bijaksana, dan saya telah belajar banyak dari-Nya. Saya tidak merasa siap untuk hidup tanpa bantuan-Nya," atau "Ketika Yesus pergi, orang-orang akan melimpakan kebencian mereka kepada saya. Saya akan kesepian dan takut."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Pembela akan menunjukkan kepada dunia bahwa mereka salah tentang dosa dan kebenaran dan penghakiman karena Yesus akan pergi kepada Bapa di mana para murid tidak akan melihat-Nya lagi.</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seseorang yang memerankan seorang murid, "Apa yang Anda rasakan atau pikirkan?" Orang itu mungkin menjawab hal-hal seperti, "Bagaimana Yesus akan pergi kepada Bapa di surga?" atau "Apakah orang-orang akhirnya percaya kepada apa yang Yesus ajarkan tentang diri-Nya ketika mereka melihat bahwa Allah menerima-Nya?" atau "Saya bertanya-tanya mengapa orang-orang masih akan membenci kita setelah Allah menghakimi Setan bersalah?"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para murid bahwa Roh kebenaran tidak akan berbicara atas-Nya sendiri, tetapi akan menceritakan kepada mereka apa yang Ia dengar dari Yesus. Yesus mengatakan kepada para murid bahwa semua yang dimiliki Bapa adalah milik-Nya dan Roh akan menerima apa yang Yesus katakan kepada-Nya dan membagikannya dengan para murid. Yesus ingin para murid memahami bahwa Bapa, Anak, dan Roh Kudus adalah satu. Semua yang akan diajarkan Roh kepada para murid berasal dari Yesus dan Bapa.</w:t>
      </w:r>
    </w:p>
    <w:p>
      <w:pPr>
        <w:pStyle w:val="ListBullet"/>
        <w:spacing w:line="240" w:lineRule="auto"/>
        <w:ind w:left="720"/>
      </w:pPr>
      <w:r>
        <w:rPr>
          <w:lang w:val="id_ID" w:bidi="id_ID"/>
        </w:rPr>
      </w:r>
      <w:r>
        <w:rPr>
          <w:lang w:val="id_ID" w:bidi="id_ID"/>
        </w:rPr>
        <w:t>Jeda sejenak dramanya.</w:t>
      </w:r>
    </w:p>
    <w:p>
      <w:pPr>
        <w:pStyle w:val="ListBullet"/>
        <w:spacing w:line="240" w:lineRule="auto"/>
        <w:ind w:left="720"/>
      </w:pPr>
      <w:r>
        <w:rPr>
          <w:lang w:val="id_ID" w:bidi="id_ID"/>
        </w:rPr>
      </w:r>
      <w:r>
        <w:rPr>
          <w:lang w:val="id_ID" w:bidi="id_ID"/>
        </w:rPr>
        <w:t>Tanyakan kepada seseorang yang memerankan seorang murid, "Apa yang Anda rasakan atau pikirkan?" Orang itu mungkin menjawab hal-hal seperti, "Ini adalah misteri yang besar! Bagaimana Yesus dan Bapa dan Roh Kudus dapat menjadi orang yang terpisah tetapi masih bersatu dengan cara ini?" atau "Aku sangat kagum dan bersyukur karena Roh Kudus akan menceritakan kepada kita kebenaran yang Ia dengar dari Yesus dan Bapa!" atau "Aku sangat lega karena setelah Yesus pergi, kita tidak akan benar-benar sendirian karena Ia akan mengutus roh kebenaran kepada kita!"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16:1–15 dalam terjemahan yang paling mudah dimengerti.</w:t>
      </w:r>
    </w:p>
    <w:p>
      <w:pPr/>
      <w:r>
        <w:rPr>
          <w:lang w:val="id_ID" w:bidi="id_ID"/>
        </w:rPr>
      </w:r>
      <w:r>
        <w:rPr>
          <w:lang w:val="id_ID" w:bidi="id_ID"/>
        </w:rPr>
        <w:t>Pada tahap ini, kelompok tersebut akan membahas istilah-istilah kunci dan kata-kata dalam perikop ini.</w:t>
      </w:r>
    </w:p>
    <w:p>
      <w:pPr/>
      <w:r>
        <w:rPr>
          <w:lang w:val="id_ID" w:bidi="id_ID"/>
        </w:rPr>
      </w:r>
      <w:r>
        <w:rPr>
          <w:lang w:val="id_ID" w:bidi="id_ID"/>
        </w:rPr>
        <w:t>Ketika Yesus berkata, "</w:t>
      </w:r>
      <w:r>
        <w:rPr>
          <w:b/>
          <w:lang w:val="id_ID" w:bidi="id_ID"/>
        </w:rPr>
        <w:t>Aku telah mengatakan hal ini kepadamu</w:t>
      </w:r>
      <w:r>
        <w:rPr>
          <w:lang w:val="id_ID" w:bidi="id_ID"/>
        </w:rPr>
        <w:t xml:space="preserve"> agar kamu tidak </w:t>
      </w:r>
      <w:r>
        <w:rPr>
          <w:b/>
          <w:lang w:val="id_ID" w:bidi="id_ID"/>
        </w:rPr>
        <w:t>jatuh</w:t>
      </w:r>
      <w:r>
        <w:rPr>
          <w:lang w:val="id_ID" w:bidi="id_ID"/>
        </w:rPr>
        <w:t>," "ini" merujuk pada apa yang baru saja Ia katakan kepada mereka tentang bagaimana dunia akan membenci mereka karena mereka adalah milik-Nya. "Tergoncang" berarti berhenti percaya kepada kebenaran tentang Yesus. Frasa, "Aku telah mengatakan hal ini kepadamu" juga muncul dalam dua perikop sebelum ini. Terjemahkan "Aku telah mengatakan hal ini kepadamu" dengan cara yang sama seperti yang Anda terjemahkan dalam perikop itu.</w:t>
      </w:r>
    </w:p>
    <w:p>
      <w:pPr/>
      <w:r>
        <w:rPr>
          <w:lang w:val="id_ID" w:bidi="id_ID"/>
        </w:rPr>
      </w:r>
      <w:r>
        <w:rPr>
          <w:lang w:val="id_ID" w:bidi="id_ID"/>
        </w:rPr>
        <w:t>Ketika Ia berkata, "</w:t>
      </w:r>
      <w:r>
        <w:rPr>
          <w:b/>
          <w:lang w:val="id_ID" w:bidi="id_ID"/>
        </w:rPr>
        <w:t>Mereka</w:t>
      </w:r>
      <w:r>
        <w:rPr>
          <w:lang w:val="id_ID" w:bidi="id_ID"/>
        </w:rPr>
        <w:t xml:space="preserve"> akan mengusirmu dari </w:t>
      </w:r>
      <w:r>
        <w:rPr>
          <w:b/>
          <w:lang w:val="id_ID" w:bidi="id_ID"/>
        </w:rPr>
        <w:t>Sinagoge</w:t>
      </w:r>
      <w:r>
        <w:rPr>
          <w:lang w:val="id_ID" w:bidi="id_ID"/>
        </w:rPr>
        <w:t xml:space="preserve">," "mereka" merujuk pada para pemimpin agama Yahudi. "Diusir dari Sinagoge" berarti mereka tidak akan diizinkan untuk beribadah bersama orang-orang Yahudi lain di Sinagoge dan mereka juga tidak akan diizinkan untuk melakukan hal-hal lain yang dilakukan anggota komunitas bersama. Terjemahkan Sinagoge dengan cara yang sama seperti yang Anda lakukan pada perikop sebelumnya, dan ingatlah bahwa </w:t>
      </w:r>
      <w:r>
        <w:rPr>
          <w:lang w:val="id_ID" w:bidi="id_ID"/>
        </w:rPr>
        <w:t>Sinagoge</w:t>
      </w:r>
      <w:r>
        <w:rPr>
          <w:lang w:val="id_ID" w:bidi="id_ID"/>
        </w:rPr>
        <w:t xml:space="preserve"> terdapat di Glosarium Utama.</w:t>
      </w:r>
    </w:p>
    <w:p>
      <w:pPr/>
      <w:r>
        <w:rPr>
          <w:lang w:val="id_ID" w:bidi="id_ID"/>
        </w:rPr>
      </w:r>
      <w:r>
        <w:rPr>
          <w:lang w:val="id_ID" w:bidi="id_ID"/>
        </w:rPr>
        <w:t>Dalam beberapa terjemahan, Yesus berkata, "</w:t>
      </w:r>
      <w:r>
        <w:rPr>
          <w:b/>
          <w:lang w:val="id_ID" w:bidi="id_ID"/>
        </w:rPr>
        <w:t>waktunya</w:t>
      </w:r>
      <w:r>
        <w:rPr>
          <w:lang w:val="id_ID" w:bidi="id_ID"/>
        </w:rPr>
        <w:t xml:space="preserve"> akan datang." Dia menggunakan kata jam untuk berarti waktu, seperti dalam "waktunya akan datang."</w:t>
      </w:r>
    </w:p>
    <w:p>
      <w:pPr/>
      <w:r>
        <w:rPr>
          <w:lang w:val="id_ID" w:bidi="id_ID"/>
        </w:rPr>
      </w:r>
      <w:r>
        <w:rPr>
          <w:lang w:val="id_ID" w:bidi="id_ID"/>
        </w:rPr>
        <w:t xml:space="preserve">Yesus mengatakan bahwa mereka akan melakukan hal-hal ini "karena mereka belum mengenal </w:t>
      </w:r>
      <w:r>
        <w:rPr>
          <w:b/>
          <w:lang w:val="id_ID" w:bidi="id_ID"/>
        </w:rPr>
        <w:t>Bapa</w:t>
      </w:r>
      <w:r>
        <w:rPr>
          <w:lang w:val="id_ID" w:bidi="id_ID"/>
        </w:rPr>
        <w:t xml:space="preserve"> atau Aku." "Bapa" di sini merujuk kepada Allah. Gunakan kata yang sama untuk Bapa di sini seperti yang telah Anda gunakan sebelumnya ketika berbicara tentang Allah. Kata "tahu" di sini berarti mereka tidak pernah mengenal Bapa atau Yesus, dan itu adalah cara untuk mengenal seseorang dari dekat melalui hubungan dengan mereka.</w:t>
      </w:r>
    </w:p>
    <w:p>
      <w:pPr/>
      <w:r>
        <w:rPr>
          <w:lang w:val="id_ID" w:bidi="id_ID"/>
        </w:rPr>
      </w:r>
      <w:r>
        <w:rPr>
          <w:lang w:val="id_ID" w:bidi="id_ID"/>
        </w:rPr>
        <w:t xml:space="preserve">Yesus mengatakan kepada para murid untuk </w:t>
      </w:r>
      <w:r>
        <w:rPr>
          <w:b/>
          <w:lang w:val="id_ID" w:bidi="id_ID"/>
        </w:rPr>
        <w:t>mengingat</w:t>
      </w:r>
      <w:r>
        <w:rPr>
          <w:lang w:val="id_ID" w:bidi="id_ID"/>
        </w:rPr>
        <w:t>, tetapi Ia tidak bermaksud bahwa mereka akan lupa dan kemudian mengingat kembali. Dia mengatakan kepada mereka untuk terus berpikir tentang apa yang Ia katakan.</w:t>
      </w:r>
    </w:p>
    <w:p>
      <w:pPr/>
      <w:r>
        <w:rPr>
          <w:lang w:val="id_ID" w:bidi="id_ID"/>
        </w:rPr>
      </w:r>
      <w:r>
        <w:rPr>
          <w:lang w:val="id_ID" w:bidi="id_ID"/>
        </w:rPr>
        <w:t>Yesus mengatakan bahwa Ia akan pergi kepada "</w:t>
      </w:r>
      <w:r>
        <w:rPr>
          <w:b/>
          <w:lang w:val="id_ID" w:bidi="id_ID"/>
        </w:rPr>
        <w:t>Dia yang mengutus Aku</w:t>
      </w:r>
      <w:r>
        <w:rPr>
          <w:lang w:val="id_ID" w:bidi="id_ID"/>
        </w:rPr>
        <w:t>," yaitu Allah, Bapa.</w:t>
      </w:r>
    </w:p>
    <w:p>
      <w:pPr/>
      <w:r>
        <w:rPr>
          <w:lang w:val="id_ID" w:bidi="id_ID"/>
        </w:rPr>
      </w:r>
      <w:r>
        <w:rPr>
          <w:lang w:val="id_ID" w:bidi="id_ID"/>
        </w:rPr>
        <w:t>Yesus mengatakan "</w:t>
      </w:r>
      <w:r>
        <w:rPr>
          <w:b/>
          <w:lang w:val="id_ID" w:bidi="id_ID"/>
        </w:rPr>
        <w:t>jika</w:t>
      </w:r>
      <w:r>
        <w:rPr>
          <w:lang w:val="id_ID" w:bidi="id_ID"/>
        </w:rPr>
        <w:t xml:space="preserve"> Aku tidak pergi" dan "</w:t>
      </w:r>
      <w:r>
        <w:rPr>
          <w:b/>
          <w:lang w:val="id_ID" w:bidi="id_ID"/>
        </w:rPr>
        <w:t>jika</w:t>
      </w:r>
      <w:r>
        <w:rPr>
          <w:lang w:val="id_ID" w:bidi="id_ID"/>
        </w:rPr>
        <w:t xml:space="preserve"> Aku pergi." Kedua kali ia menggunakan kata "jika" dengan cara yang sama seperti yang ia gunakan dalam perikop sebelumnya ketika berbicara tentang sesuatu yang pasti akan terjadi. Terjemahkan kata "jika" di sini dengan cara yang sama seperti yang Anda terjemahkan dalam perikop sebelumnya ketika merujuk pada hal-hal yang pasti akan terjadi.</w:t>
      </w:r>
    </w:p>
    <w:p>
      <w:pPr/>
      <w:r>
        <w:rPr>
          <w:lang w:val="id_ID" w:bidi="id_ID"/>
        </w:rPr>
      </w:r>
      <w:r>
        <w:rPr>
          <w:lang w:val="id_ID" w:bidi="id_ID"/>
        </w:rPr>
        <w:t xml:space="preserve">Yesus mengatakan bahwa </w:t>
      </w:r>
      <w:r>
        <w:rPr>
          <w:b/>
          <w:lang w:val="id_ID" w:bidi="id_ID"/>
        </w:rPr>
        <w:t>Pembela</w:t>
      </w:r>
      <w:r>
        <w:rPr>
          <w:lang w:val="id_ID" w:bidi="id_ID"/>
        </w:rPr>
        <w:t xml:space="preserve"> atau </w:t>
      </w:r>
      <w:r>
        <w:rPr>
          <w:b/>
          <w:lang w:val="id_ID" w:bidi="id_ID"/>
        </w:rPr>
        <w:t>Penolong</w:t>
      </w:r>
      <w:r>
        <w:rPr>
          <w:lang w:val="id_ID" w:bidi="id_ID"/>
        </w:rPr>
        <w:t xml:space="preserve">, juga disebut </w:t>
      </w:r>
      <w:r>
        <w:rPr>
          <w:b/>
          <w:lang w:val="id_ID" w:bidi="id_ID"/>
        </w:rPr>
        <w:t>Roh kebenaran</w:t>
      </w:r>
      <w:r>
        <w:rPr>
          <w:lang w:val="id_ID" w:bidi="id_ID"/>
        </w:rPr>
        <w:t xml:space="preserve">, akan </w:t>
      </w:r>
      <w:r>
        <w:rPr>
          <w:b/>
          <w:lang w:val="id_ID" w:bidi="id_ID"/>
        </w:rPr>
        <w:t>menyatakan</w:t>
      </w:r>
      <w:r>
        <w:rPr>
          <w:lang w:val="id_ID" w:bidi="id_ID"/>
        </w:rPr>
        <w:t xml:space="preserve"> bersalah kepada dunia tentang dosa dan kebenaran dan penghakiman. Pembela adalah gelar lain untuk Roh Kudus karena ia mendukung dan membela para pengikut Yesus seperti pembantu hukum bagi seseorang di pengadilan. Roh kebenaran juga adalah gelar untuk Roh Kudus karena Ia berbicara kebenaran tentang Allah. Kata terpidana berarti menyatakan bahwa seseorang salah tentang sesuatu dengan bukti bahwa mereka salah. Di sini, Roh Kudus menyatakan orang-orang salah tentang dosa dan kebenaran dan penghakiman, dan Ia membuktikan bahwa mereka salah. Kata </w:t>
      </w:r>
      <w:r>
        <w:rPr>
          <w:lang w:val="id_ID" w:bidi="id_ID"/>
        </w:rPr>
        <w:t>menyatakan</w:t>
      </w:r>
      <w:r>
        <w:rPr>
          <w:lang w:val="id_ID" w:bidi="id_ID"/>
        </w:rPr>
        <w:t xml:space="preserve"> bersalah ada di Glosarium Utama.</w:t>
      </w:r>
    </w:p>
    <w:p>
      <w:pPr/>
      <w:r>
        <w:rPr>
          <w:lang w:val="id_ID" w:bidi="id_ID"/>
        </w:rPr>
      </w:r>
      <w:r>
        <w:rPr>
          <w:lang w:val="id_ID" w:bidi="id_ID"/>
        </w:rPr>
        <w:t xml:space="preserve">Yesus mengatakan bahwa Ia ingin mengatakan kepada para murid lebih banyak, tetapi mereka tidak dapat </w:t>
      </w:r>
      <w:r>
        <w:rPr>
          <w:b/>
          <w:lang w:val="id_ID" w:bidi="id_ID"/>
        </w:rPr>
        <w:t>memikul</w:t>
      </w:r>
      <w:r>
        <w:rPr>
          <w:lang w:val="id_ID" w:bidi="id_ID"/>
        </w:rPr>
        <w:t xml:space="preserve"> beban itu sekarang. Menanggung sesuatu berarti membawa beban sesuatu atau menanggung sesuatu. Yesus mungkin bermaksud bahwa para murid belum dapat memahami semua yang Ia ingin katakan kepada mereka atau bahwa akan terlalu sedih atau terlalu menakutkan bagi mereka untuk mengetahui semuanya sampai Ia mengutus Roh Kudus untuk membantu mereka.</w:t>
      </w:r>
    </w:p>
    <w:p>
      <w:pPr/>
      <w:r>
        <w:rPr>
          <w:lang w:val="id_ID" w:bidi="id_ID"/>
        </w:rPr>
      </w:r>
      <w:r>
        <w:rPr>
          <w:lang w:val="id_ID" w:bidi="id_ID"/>
        </w:rPr>
        <w:t xml:space="preserve">Yesus mengatakan bahwa Roh kebenaran akan </w:t>
      </w:r>
      <w:r>
        <w:rPr>
          <w:b/>
          <w:lang w:val="id_ID" w:bidi="id_ID"/>
        </w:rPr>
        <w:t>memuliakan</w:t>
      </w:r>
      <w:r>
        <w:rPr>
          <w:lang w:val="id_ID" w:bidi="id_ID"/>
        </w:rPr>
        <w:t xml:space="preserve">-Nya. Memuliakan seseorang berarti berbicara hal-hal yang baik tentang seseorang atau memberikan penghormatan kepada mereka. Terjemahkan kata ini dengan cara yang sama seperti yang Anda terjemahkan sebelumnya. </w:t>
      </w:r>
      <w:r>
        <w:rPr>
          <w:lang w:val="id_ID" w:bidi="id_ID"/>
        </w:rPr>
        <w:t>memuliakan</w:t>
      </w:r>
      <w:r>
        <w:rPr>
          <w:lang w:val="id_ID" w:bidi="id_ID"/>
        </w:rPr>
        <w:t xml:space="preserve"> terdapat di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kalian masing-masing.</w:t>
      </w:r>
    </w:p>
    <w:p>
      <w:pPr/>
      <w:r>
        <w:rPr>
          <w:lang w:val="id_ID" w:bidi="id_ID"/>
        </w:rPr>
      </w:r>
      <w:r>
        <w:rPr>
          <w:lang w:val="id_ID" w:bidi="id_ID"/>
        </w:rPr>
        <w:t>Pertama, seluruh kelompok harus berlatih menceritakan perikop itu dalam bahasa kalian masing-masing.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dan jeda sejenak. Anggota kelompok lain harus menceritakan bagian selanjutnya dari perikop itu dan jeda sejenak. Lakukan hal ini sampai kelompok itu telah menceritakan kembali semua ayat-ayat tersebut. Dalam tahap ini seluruh anggota kelompok dapat saling mengoreksi. Jeda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sebentar rekaman ini di sini.</w:t>
      </w:r>
    </w:p>
    <w:p>
      <w:pPr/>
      <w:r>
        <w:rPr>
          <w:lang w:val="id_ID" w:bidi="id_ID"/>
        </w:rPr>
      </w:r>
      <w:r>
        <w:rPr>
          <w:lang w:val="id_ID" w:bidi="id_ID"/>
        </w:rPr>
        <w:t>Selanjutnya, kelompok dapat memutuskan versi periskop milik siapa yang paling kalian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Yohanes 16:16–24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16:16–24 dan simpanlah dalam hati Anda.</w:t>
      </w:r>
    </w:p>
    <w:p>
      <w:pPr/>
      <w:r>
        <w:rPr>
          <w:lang w:val="id_ID" w:bidi="id_ID"/>
        </w:rPr>
      </w:r>
      <w:r>
        <w:rPr>
          <w:lang w:val="id_ID" w:bidi="id_ID"/>
        </w:rPr>
        <w:t>Dengarkan versi audio dari Yohanes 16:16–24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Allah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16:16–24 dalam terjemahan yang paling mudah dimengerti.</w:t>
      </w:r>
    </w:p>
    <w:p>
      <w:pPr/>
      <w:r>
        <w:rPr>
          <w:lang w:val="id_ID" w:bidi="id_ID"/>
        </w:rPr>
      </w:r>
      <w:r>
        <w:rPr>
          <w:lang w:val="id_ID" w:bidi="id_ID"/>
        </w:rPr>
        <w:t>Yesus masih sedang menyantap Perjamuan Paskah di ruang atas sebuah rumah bersama 11 murid-Nya setelah Yudas pergi. Dia masih mengajar dan mempersiapkan mereka karena tidak lama lagi Ia akan mati dan tiga hari kemudian Allah akan membangkitkan-Nya kembali.</w:t>
      </w:r>
    </w:p>
    <w:p>
      <w:pPr/>
      <w:r>
        <w:rPr>
          <w:lang w:val="id_ID" w:bidi="id_ID"/>
        </w:rPr>
      </w:r>
      <w:r>
        <w:rPr>
          <w:lang w:val="id_ID" w:bidi="id_ID"/>
        </w:rPr>
        <w:t>Yesus berkata, "Tidak lama lagi kamu tidak akan melihat Aku lagi, tetapi sesudah itu kamu akan melihat aku kembali." Frasa "sesaat lagi" berarti waktu yang singkat, misalnya beberapa hari atau beberapa minggu. Yesus mengetahui bahwa para pemimpin agama akan menyalibkan Dia pada keesokan harinya dan bahwa Allah akan membangkitkan-Nya kembali tiga hari setelah itu.</w:t>
      </w:r>
    </w:p>
    <w:p>
      <w:pPr/>
      <w:r>
        <w:rPr>
          <w:lang w:val="id_ID" w:bidi="id_ID"/>
        </w:rPr>
      </w:r>
      <w:r>
        <w:rPr>
          <w:lang w:val="id_ID" w:bidi="id_ID"/>
        </w:rPr>
        <w:t>Yesus menggunakan frasa "sesaat lagi" ini beberapa kali sebelumnya dalam Injil Yohanes. Suatu ketika, Yesus mengatakan kepada orang banyak yang berada di sekitarnya, bahwa mereka hanya akan memiliki terang itu untuk waktu yang singkat. Pada kesempatan lain, setelah ia memberitahukan kepada murid-murid bahwa Yudas akan ia mengkhianati-Nya, Ia berkata bahwa Ia hanya akan bersama mereka untuk waktu yang singkat. Ia juga menggunakan ungkapan ini setelah ia berjanji untuk mengutus Roh Kudus, ketika Ia mengatakan kepada mereka bahwa tidak lama lagi dunia tidak akan melihatnya lagi.</w:t>
      </w:r>
    </w:p>
    <w:p>
      <w:pPr/>
      <w:r>
        <w:rPr>
          <w:lang w:val="id_ID" w:bidi="id_ID"/>
        </w:rPr>
      </w:r>
      <w:r>
        <w:rPr>
          <w:lang w:val="id_ID" w:bidi="id_ID"/>
        </w:rPr>
        <w:t>Berhenti di sini dan diskusikan pertanyaan ini dalam kelompok: Bagaimana budaya Anda berbicara tentang jangka waktu singkat yang tidak spesifik? Hentikan audio ini di sini.</w:t>
      </w:r>
    </w:p>
    <w:p>
      <w:pPr/>
      <w:r>
        <w:rPr>
          <w:lang w:val="id_ID" w:bidi="id_ID"/>
        </w:rPr>
      </w:r>
      <w:r>
        <w:rPr>
          <w:lang w:val="id_ID" w:bidi="id_ID"/>
        </w:rPr>
        <w:t>Ketika Yesus berkata, "Tidak lama lagi kamu tidak akan melihat Aku," tampaknya jelas Ia berbicara tentang waktu yang akan segera tiba ketika para pemimpin Yahudi akan menyalibkan-Nya. Waktu Ia mengatakan "tinggal sesaat lagi kamu akan melihat Aku," Yesus mungkin sedang berbicara tentang saat Allah membangkitkannya dari kematian menjadi hidup, tiga hari setelah para pemimpin Yahudi menyalibkan Yesus. Namun, Yesus juga bisa saja sedang berbicara tentang para murid yang akan melihat-Nya melalui kehadiran dan karya Roh Kudus, waktu Roh Kudus turun setelah Yesus naik ke surga. Atau ia sedang berbicara tentang kedatangan-Nya kembali pada akhir zaman, waktu Ia akan menghakimi dunia. Jika memungkinkan, sebaiknya bagian ini diterjemahkan dengan cara yang membuat setiap ide ini tetap mungkin terjadi. Tidak masalah jika menggunakan frasa yang secara harfiah berarti "sebentar lagi" atau jangka waktu yang singkat.</w:t>
      </w:r>
    </w:p>
    <w:p>
      <w:pPr/>
      <w:r>
        <w:rPr>
          <w:lang w:val="id_ID" w:bidi="id_ID"/>
        </w:rPr>
      </w:r>
      <w:r>
        <w:rPr>
          <w:lang w:val="id_ID" w:bidi="id_ID"/>
        </w:rPr>
        <w:t>Para murid bingung tentang apa yang Yesus katakan, sehingga mereka bertanya satu sama lain apa yang Ia maksudkan ketika Ia mengatakan "tinggal sesaat lagi, kamu tidak akan melihat Aku" dan "kemudian, tinggal sesaat lagi kamu akan melihat Aku" dan "karena Aku pergi kepada Bapa." Yesus berkata "karena Aku akan pergi kepada Bapa" dalam perikop sebelumnya, tetapi para murid menghubungkan bahwa alasan mereka tidak akan melihat-Nya sebentar lagi adalah karena Ia akan pergi kepada Allah Bapa. Mereka memahami bahwa yang ia maksudkan adalah Allah ketika ia mengatakan "Bapa" tetapi mereka mungkin masih kesulitan untuk memahami bagaimana Yesus akan mendirikan kerajaan-Nya dengan pergi kepada Bapa.</w:t>
      </w:r>
    </w:p>
    <w:p>
      <w:pPr/>
      <w:r>
        <w:rPr>
          <w:lang w:val="id_ID" w:bidi="id_ID"/>
        </w:rPr>
      </w:r>
      <w:r>
        <w:rPr>
          <w:lang w:val="id_ID" w:bidi="id_ID"/>
        </w:rPr>
        <w:t>Beberapa terjemahan mengatakan "Yesus melihat" sementara terjemahan lain mengatakan "Yesus mengetahui" bahwa mereka ingin bertanya kepada-Nya tentang apa yang Ia katakan. Tidak jelas apakah Yesus melihat atau mendengar murid-murid bertanya satu sama lain tentang perkataan-Nya, atau apakah Ia mengetahui apa yang mereka katakan karena Ia mengetahui pikiran orang-orang. Ia berkata kepada mereka, "Apakah kalian sedang saling bertanya tentang apa yang Aku maksud ketika Aku berkata, 'Tinggal sesaat lagi kamu tidak akan melihat Aku, dan kemudian tinggal sesaat lagi kamu akan melihat Aku?'" Ini adalah ketiga kalinya frasa ini diulangi dalam perikop ini.</w:t>
      </w:r>
    </w:p>
    <w:p>
      <w:pPr/>
      <w:r>
        <w:rPr>
          <w:lang w:val="id_ID" w:bidi="id_ID"/>
        </w:rPr>
      </w:r>
      <w:r>
        <w:rPr>
          <w:lang w:val="id_ID" w:bidi="id_ID"/>
        </w:rPr>
        <w:t>Seperti yang sering dilakukan-Nya, Yesus menanggapi apa yang sebenarnya menggelisahkan hati para murid, bukan sekedar pertanyaan yang mereka ajukan. Ia berkata "sesungguhnya Aku berkata kepadamu," yang merupakan ungkapan yang digunakan-Nya ketika Ia ingin para murid mendengarkan dengan sungguh-sungguh apa yang akan Ia katakan selanjutnya. Ia berkata, "</w:t>
      </w:r>
      <w:r>
        <w:rPr>
          <w:b/>
          <w:lang w:val="id_ID" w:bidi="id_ID"/>
        </w:rPr>
        <w:t>Kamu</w:t>
      </w:r>
      <w:r>
        <w:rPr>
          <w:lang w:val="id_ID" w:bidi="id_ID"/>
        </w:rPr>
        <w:t xml:space="preserve"> akan menangis dan berdukacita sementara dunia bersukacita." Kata "kamu" yang digunakan menekankan perbedaan yang kontras antara para murid Yesus dan dunia. Reaksi para murid ketika mereka tidak melihat Yesus akan berlawanan dengan reaksi dunia. Kata-kata yang digunakan untuk menangis dan meratap merujuk pada tangisan dan ratapan keras, atau tangisan, yang biasa dilakukan oleh para pelayat ketika seseorang meninggal di Israel pada saat itu. Kemudian Ia mengatakan hal yang sama dengan kata-kata yang berbeda, mengatakan bahwa mereka akan sangat berdukacita, namun Ia segera melanjutkannya dengan janji bahwa dukacita mereka akan berubah menjadi sukacita.</w:t>
      </w:r>
    </w:p>
    <w:p>
      <w:pPr/>
      <w:r>
        <w:rPr>
          <w:lang w:val="id_ID" w:bidi="id_ID"/>
        </w:rPr>
      </w:r>
      <w:r>
        <w:rPr>
          <w:lang w:val="id_ID" w:bidi="id_ID"/>
        </w:rPr>
        <w:t>Berhenti sejenak dan diskusikan pertanyaan ini bersama kelompok: Ceritakan pengalaman dari budaya Anda tentang masa berkabung yang sangat dalam. Apa yang dilakukan orang-orang dalam budaya Anda ketika mereka meratapi sesuatu yang sangat menyedihkan, seperti kehilangan seorang anak atau orang tua? Hentikan audio ini di sini.</w:t>
      </w:r>
    </w:p>
    <w:p>
      <w:pPr/>
      <w:r>
        <w:rPr>
          <w:lang w:val="id_ID" w:bidi="id_ID"/>
        </w:rPr>
      </w:r>
      <w:r>
        <w:rPr>
          <w:lang w:val="id_ID" w:bidi="id_ID"/>
        </w:rPr>
        <w:t>Di sini Ia mulai menggunakan sebuah gambaran untuk membantu para murid memahami dukacita yang akan mereka rasakan ketika mereka tidak melihat-Nya lagi. Ia membandingkan dukacita mereka dengan seorang perempuan hamil yang merasakan sakit dan takut ketika waktunya tiba untuk melahirkan. Saat itu ia merasakan sakit yang luar biasa dan kecemasan yang mendalam. Tetapi begitu bayinya lahir, ia tidak lagi memikirkan rasa sakit yang baru saja dialaminya, karena ia begitu bersukacita telah menghadirkan seorang bayi ke dunia. Demikianlah keadaan para murid sekarang. Mereka akan menangis dan berdukacita ketika mereka tidak lagi melihat Yesus, tetapi Yesus menghibur mereka dengan menjanjikan bahwa Ia akan melihat mereka lagi dan mereka akan bersukacita pada saat itu. Kadang-kadang orang harus melewati penderitaan yang besar sebelum mereka dapat mengalami sukacita yang besar. Hal yang sama yang menyebabkan kedukaan nantinya dapat menyebabkan sukacita. Yesus menambahkan bahwa tidak ada seorang pun yang akan menghancurkan sukacita mereka. Ia tidak bermaksud bahwa mereka tidak akan pernah bersedih lagi, tetapi setelah kebangkitan Nya mereka akan memiliki sukacita yang mendalam yang tidak dapat dihancurkan oleh dunia.</w:t>
      </w:r>
    </w:p>
    <w:p>
      <w:pPr/>
      <w:r>
        <w:rPr>
          <w:lang w:val="id_ID" w:bidi="id_ID"/>
        </w:rPr>
      </w:r>
      <w:r>
        <w:rPr>
          <w:lang w:val="id_ID" w:bidi="id_ID"/>
        </w:rPr>
        <w:t>Berhenti sejenak dan diskusikan bersama kelompok: Bagaimana Anda menggambarkan masa menjelang seorang perempuan melahirkan bayinya? Bagaimana Anda menggambarkan perasaannya pada saat itu? Dapatkah Anda memikirkan situasi lain di mana orang-orang mengalami penderitaan besar yang berujung pada sukacita yang besar? Hentikan audio ini di sini.</w:t>
      </w:r>
    </w:p>
    <w:p>
      <w:pPr/>
      <w:r>
        <w:rPr>
          <w:lang w:val="id_ID" w:bidi="id_ID"/>
        </w:rPr>
      </w:r>
      <w:r>
        <w:rPr>
          <w:lang w:val="id_ID" w:bidi="id_ID"/>
        </w:rPr>
        <w:t>Berhenti di sini dan diskusikan pertanyaan ini dalam kelompok: Ceritakan sebuah kisah dari budaya Anda tentang seseorang yang sangat bahagia tentang sesuatu. Bagaimana Anda menggambarkan kebahagiaan mereka? Hentikan audio ini di sini.</w:t>
      </w:r>
    </w:p>
    <w:p>
      <w:pPr/>
      <w:r>
        <w:rPr>
          <w:lang w:val="id_ID" w:bidi="id_ID"/>
        </w:rPr>
      </w:r>
      <w:r>
        <w:rPr>
          <w:lang w:val="id_ID" w:bidi="id_ID"/>
        </w:rPr>
        <w:t>Kemudian Yesus kembali menjelaskan kepada murid-murid-Nya tentang apa yang sebentar lagi akan terjadi. Ia mengatakan bahwa ketika hari yang penuh sukacita itu tiba, para murid tidak akan lagi menanyakan apa pun kepada Yesus. Kata yang digunakan untuk "bertanya" di sini dapat berarti mengajukan pertanyaan atau meminta sesuatu. Ia kemudian berkata "Sesungguhnya Aku berkata kepadamu," yaitu ungkapan yang Ia gunakan ketika Ia ingin mereka mendengarkan dengan saksama. Ungkapan ini mungkin juga menunjukkan perbedaan dalam jenis permintaan yang sedang Yesus bicarakan. Murid-murid tidak akan lagi mengajukan pertanyaan kepada Yesus karena mereka akan memiliki Roh Kudus yang akan membimbing mereka. Mereka akan meminta kepada Bapa apa yang mereka inginkan, dan Bapa akan memberikan kepada murid-murid apa pun yang mereka minta dalam nama Yesus, karena mereka bersatu dengan-Nya. Dan karena mereka bersatu dengan Yesus, mereka akan meminta hal-hal yang Dia inginkan, sesuai dengan kehendak-Nya.</w:t>
      </w:r>
    </w:p>
    <w:p>
      <w:pPr/>
      <w:r>
        <w:rPr>
          <w:lang w:val="id_ID" w:bidi="id_ID"/>
        </w:rPr>
      </w:r>
      <w:r>
        <w:rPr>
          <w:lang w:val="id_ID" w:bidi="id_ID"/>
        </w:rPr>
        <w:t>Berhenti di sini dan diskusikan pertanyaan ini dalam kelompok: Bagikan beberapa kisah dari budaya Anda saat orang-orang mengajukan pertanyaan kepada seseorang atau meminta seseorang memberikan sesuatu kepada mereka. Apakah Anda memiliki cara yang berbeda untuk membicarakan berbagai jenis pertanyaan? Hentikan audio ini di sini.</w:t>
      </w:r>
    </w:p>
    <w:p>
      <w:pPr/>
      <w:r>
        <w:rPr>
          <w:lang w:val="id_ID" w:bidi="id_ID"/>
        </w:rPr>
      </w:r>
      <w:r>
        <w:rPr>
          <w:lang w:val="id_ID" w:bidi="id_ID"/>
        </w:rPr>
        <w:t>Yesus berkata bahwa sampai sekarang para murid belum meminta apa pun kepada Bapa dalam nama Yesus, atau karena mereka adalah murid-murid-Nya. Ia menyuruh mereka untuk meminta dan kata yang ia gunakan menunjukkan bahwa mereka harus meminta secara terus menerus. Bapa akan memberikan kepada mereka apa yang mereka minta, sehingga sukacita mereka menjadi penuh.</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16:16–24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dan 11 murid-Nya sedang makan perjamuan Paskah di ruang atas sebuah rumah. Yesus berkata kepada murid-murid-Nya bahwa sebentar lagi mereka tidak akan melihat-Nya dan kemudian sebentar lagi mereka akan melihat-Nya lagi. Murid-murid bingung dengan maksud perkataan-Nya, karena itu mereka bertanya satu sama lain tentang ungkapan "sesaat lagi" dan "karena Aku pergi kepada Bapa." Yesus berkata, "Apakah kamu bertanya satu sama lain tentang maksud perkataan-Ku ketika Aku berkata "tinggal sesaat lagi kamu tidak akan melihat Aku, dan kemudian sesaat lagi dan kamu akan melihat Aku lagi?"</w:t>
      </w:r>
    </w:p>
    <w:p>
      <w:pPr/>
      <w:r>
        <w:rPr>
          <w:lang w:val="id_ID" w:bidi="id_ID"/>
        </w:rPr>
      </w:r>
      <w:r>
        <w:rPr>
          <w:b/>
          <w:lang w:val="id_ID" w:bidi="id_ID"/>
        </w:rPr>
        <w:t>Dalam adegan kedua:</w:t>
      </w:r>
      <w:r>
        <w:rPr>
          <w:lang w:val="id_ID" w:bidi="id_ID"/>
        </w:rPr>
        <w:t xml:space="preserve"> Yesus berkata "Sesungguhnya Aku berkata kepadamu" dan Ia memberikan ilustrasi untuk membantu murid-murid memahami apa yang Ia maksudkan. Dia membandingkan keadaan mereka dengan seorang perempuan yang sedang melahirkan bayi. Perempuan itu mengalami sakit dan ketakutan yang luar biasa ketika ia melahirkan, tetapi segera setelah bayi itu lahir, ia tidak lagi memikirkan rasa sakitnya karena ia sangat bersukacita atas kelahiran seorang bayi ke dunia. Seperti dia, murid-murid sangat bersedih sekarang, tetapi kesedihan mereka akan berubah menjadi sukacita ketika mereka melihat Yesus lagi. Ketika hari itu tiba, tidak seorangpun akan dapat mengambil sukacita mereka.</w:t>
      </w:r>
    </w:p>
    <w:p>
      <w:pPr/>
      <w:r>
        <w:rPr>
          <w:lang w:val="id_ID" w:bidi="id_ID"/>
        </w:rPr>
      </w:r>
      <w:r>
        <w:rPr>
          <w:b/>
          <w:lang w:val="id_ID" w:bidi="id_ID"/>
        </w:rPr>
        <w:t>Dalam adegan ketiga:</w:t>
      </w:r>
      <w:r>
        <w:rPr>
          <w:lang w:val="id_ID" w:bidi="id_ID"/>
        </w:rPr>
        <w:t xml:space="preserve"> Yesus berkata bahwa ketika hari yang penuh sukacita itu tiba, murid-murid tidak akan lagi bertanya kepada Yesus. Mereka akan meminta kepada Bapa apa yang mereka inginkan dan Bapa akan memberikan kepada mereka apa pun yang mereka minta karena mereka tinggal di dalam Yesus. Sampai sekarang, mereka belum meminta apa pun kepada Bapa karena mereka terhubung dengan Yesus, tetapi sekarang mereka dapat meminta apa pun dan Allah akan memberikannya kepada mereka dan sukacita mereka akan menjadi penuh.</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telah pergi)</w:t>
      </w:r>
    </w:p>
    <w:p>
      <w:pPr>
        <w:pStyle w:val="ListBullet"/>
        <w:spacing w:line="240" w:lineRule="auto"/>
        <w:ind w:left="720"/>
      </w:pPr>
      <w:r>
        <w:rPr>
          <w:lang w:val="id_ID" w:bidi="id_ID"/>
        </w:rPr>
      </w:r>
      <w:r>
        <w:rPr>
          <w:lang w:val="id_ID" w:bidi="id_ID"/>
        </w:rPr>
        <w:t>Seorang perempuan yang melahirkan</w:t>
      </w:r>
    </w:p>
    <w:p>
      <w:pPr>
        <w:pStyle w:val="ListBullet"/>
        <w:spacing w:line="240" w:lineRule="auto"/>
        <w:ind w:left="720"/>
      </w:pPr>
      <w:r>
        <w:rPr>
          <w:lang w:val="id_ID" w:bidi="id_ID"/>
        </w:rPr>
      </w:r>
      <w:r>
        <w:rPr>
          <w:lang w:val="id_ID" w:bidi="id_ID"/>
        </w:rPr>
        <w:t>Seorang bayi</w:t>
      </w:r>
    </w:p>
    <w:p>
      <w:pPr>
        <w:pStyle w:val="ListBullet"/>
        <w:spacing w:line="240" w:lineRule="auto"/>
        <w:ind w:left="720"/>
      </w:pPr>
      <w:r>
        <w:rPr>
          <w:lang w:val="id_ID" w:bidi="id_ID"/>
        </w:rPr>
      </w:r>
      <w:r>
        <w:rPr>
          <w:lang w:val="id_ID" w:bidi="id_ID"/>
        </w:rPr>
        <w:t>Dunia</w:t>
      </w:r>
    </w:p>
    <w:p>
      <w:pPr>
        <w:pStyle w:val="ListBullet"/>
        <w:spacing w:line="240" w:lineRule="auto"/>
        <w:ind w:left="720"/>
      </w:pPr>
      <w:r>
        <w:rPr>
          <w:lang w:val="id_ID" w:bidi="id_ID"/>
        </w:rPr>
      </w:r>
      <w:r>
        <w:rPr>
          <w:lang w:val="id_ID" w:bidi="id_ID"/>
        </w:rPr>
        <w:t>Allah Bapa (tetapi Ia tidak terlihat)</w:t>
      </w:r>
    </w:p>
    <w:p>
      <w:pPr/>
      <w:r>
        <w:rPr>
          <w:lang w:val="id_ID" w:bidi="id_ID"/>
        </w:rPr>
      </w:r>
      <w:r>
        <w:rPr>
          <w:lang w:val="id_ID" w:bidi="id_ID"/>
        </w:rPr>
        <w:t>Bersama kelompok, perhatikan bagian-bagian dari latar belakang perikop ini.</w:t>
      </w:r>
    </w:p>
    <w:p>
      <w:pPr/>
      <w:r>
        <w:rPr>
          <w:lang w:val="id_ID" w:bidi="id_ID"/>
        </w:rPr>
      </w:r>
      <w:r>
        <w:rPr>
          <w:lang w:val="id_ID" w:bidi="id_ID"/>
        </w:rPr>
        <w:t>Yesus masih berada di ruang atas berbicara dengan murid-murid-Nya. Ia melanjutkan percakapannya dengan mereka untuk mempersiapkan mereka menghadapi saat para pemimpin agama menyalibkan-Nya. Yesus berkata kepada murid-murid-Nya bahwa "sesaat lagi" mereka tidak akan melihat-Nya dan kemudian sebentar lagi mereka akan melihat-Nya lagi. Yesus menggunakan frasa "sesaat lagi" ini beberapa kali sebelumnya dalam Injil Yohanes. Suatu ketika, Yesus mengatakan kepada orang banyak yang berada di sekitarnya, bahwa mereka hanya akan memiliki terang itu untuk waktu yang singkat. Pada kesempatan lain, setelah ia memberitahukan kepada murid-murid bahwa Yudas akan ia mengkhianati-Nya, Ia berkata bahwa Ia hanya akan bersama mereka untuk waktu yang singkat. Ia juga menggunakan ungkapan ini setelah ia berjanji untuk mengutus Roh Kudus, ketika Ia mengatakan kepada mereka bahwa tidak lama lagi dunia tidak akan melihatnya lagi. Mungkin ia ingin menekankan bahwa masa dukacita yang Ia bicarakan akan segera datang, tetapi masa sukacita juga akan segera datang.</w:t>
      </w:r>
    </w:p>
    <w:p>
      <w:pPr/>
      <w:r>
        <w:rPr>
          <w:lang w:val="id_ID" w:bidi="id_ID"/>
        </w:rPr>
      </w:r>
      <w:r>
        <w:rPr>
          <w:lang w:val="id_ID" w:bidi="id_ID"/>
        </w:rPr>
        <w:t>Murid-murid bertanya satu sama lain tentang apa maksud Yesus ketika Ia berkata, "Tinggal sesaat lagi kamu tidak akan melihat Aku, dan kemudian sesaat lagi kamu akan melihat Aku" dan mengapa Ia berkata, "Karena Aku pergi kepada Bapa." Mereka tidak menanyakan pertanyaan-pertanyaan ini kepada Yesus; melainkan mereka bertanya satu sama lain. Mungkin mereka mulai memahami bahwa karena Yesus pergi kepada Bapa, mereka tidak akan melihat-Nya lagi.</w:t>
      </w:r>
    </w:p>
    <w:p>
      <w:pPr/>
      <w:r>
        <w:rPr>
          <w:lang w:val="id_ID" w:bidi="id_ID"/>
        </w:rPr>
      </w:r>
      <w:r>
        <w:rPr>
          <w:lang w:val="id_ID" w:bidi="id_ID"/>
        </w:rPr>
        <w:t>Berhenti di sini dan diskusikan pertanyaan ini sebagai tim: Bagaimana tanggapan orang-orang dalam budaya Anda ketika mereka tidak memahami sesuatu yang baru saja diajarkan oleh guru mereka? Bagikan sebuah kisah tentang saat seperti ini terjadi. Apakah orang-orang bertanya langsung kepada guru tentang maksud perkataannya, atau mereka saling bertanya tentang maksud perkataan guru itu? Hentikan audio ini di sini.</w:t>
      </w:r>
    </w:p>
    <w:p>
      <w:pPr/>
      <w:r>
        <w:rPr>
          <w:lang w:val="id_ID" w:bidi="id_ID"/>
        </w:rPr>
      </w:r>
      <w:r>
        <w:rPr>
          <w:lang w:val="id_ID" w:bidi="id_ID"/>
        </w:rPr>
        <w:t>Yesus melihat atau mengetahui bahwa mereka ingin bertanya kepada-Nya tentang hal-hal ini. Mereka semua duduk bersama di sekeliling meja, tetapi tidak disebutkan bahwa dia mendengar mereka bertanya satu sama lain. Entah bagaimana, dia melihat atau tahu bahwa mereka ingin bertanya kepadanya tentang hal-hal ini.</w:t>
      </w:r>
    </w:p>
    <w:p>
      <w:pPr/>
      <w:r>
        <w:rPr>
          <w:lang w:val="id_ID" w:bidi="id_ID"/>
        </w:rPr>
      </w:r>
      <w:r>
        <w:rPr>
          <w:lang w:val="id_ID" w:bidi="id_ID"/>
        </w:rPr>
        <w:t>Dia berkata kepada murid-murid-Nya, "Kamu akan menangis dan berdukacita" sementara dunia bersukacita. Ia sedang menggambarkan tangisan dan ratapan seperti yang dilakukan orang Israel waktu mereka berkabung karena seseorang meninggal. Murid-murid akan menangis dan berdukacita, tetapi Yesus berkata bahwa dunia akan bersukacita. Reaksi dunia akan berlawanan dengan reaksi para murid.</w:t>
      </w:r>
    </w:p>
    <w:p>
      <w:pPr/>
      <w:r>
        <w:rPr>
          <w:lang w:val="id_ID" w:bidi="id_ID"/>
        </w:rPr>
      </w:r>
      <w:r>
        <w:rPr>
          <w:lang w:val="id_ID" w:bidi="id_ID"/>
        </w:rPr>
        <w:t>Ia mengulangi bahwa murid-murid akan berdukacita, "tetapi dukacita mereka akan berubah menjadi sukacita." Biasanya, dukacita tidak berubah menjadi sukacita, tetapi Yesus memberikan gambaran untuk membantu mereka memahami apa yang Ia katakan. Pengaturannya tidak berubah, tetapi mungkin akan membantu jika kita menunjukkan ilustrasi yang Ia sampaikan.</w:t>
      </w:r>
    </w:p>
    <w:p>
      <w:pPr/>
      <w:r>
        <w:rPr>
          <w:lang w:val="id_ID" w:bidi="id_ID"/>
        </w:rPr>
      </w:r>
      <w:r>
        <w:rPr>
          <w:lang w:val="id_ID" w:bidi="id_ID"/>
        </w:rPr>
        <w:t>Ia mengatakan bahwa mereka akan seperti seorang perempuan yang sedang melahirkan bayinya. Ia merasa sakit karena sudah tiba waktunya. Ungkapan "waktunya telah tiba" merujuk pada waktu sebelum dan ketika ia melahirkan.</w:t>
      </w:r>
    </w:p>
    <w:p>
      <w:pPr/>
      <w:r>
        <w:rPr>
          <w:lang w:val="id_ID" w:bidi="id_ID"/>
        </w:rPr>
      </w:r>
      <w:r>
        <w:rPr>
          <w:lang w:val="id_ID" w:bidi="id_ID"/>
        </w:rPr>
        <w:t>Berhenti di sini dan diskusikan pertanyaan ini dalam kelompok: Bagaimana orang-orang dalam budaya Anda membicarakan saat sesaat sebelum seorang perempuan melahirkan, ketika ia mengalami rasa sakit yang hebat dan tahu bahwa ia akan segera melahirkan? Hentikan audio ini di sini.</w:t>
      </w:r>
    </w:p>
    <w:p>
      <w:pPr/>
      <w:r>
        <w:rPr>
          <w:lang w:val="id_ID" w:bidi="id_ID"/>
        </w:rPr>
      </w:r>
      <w:r>
        <w:rPr>
          <w:lang w:val="id_ID" w:bidi="id_ID"/>
        </w:rPr>
        <w:t>Segera setelah bayi wanita itu lahir, ia tidak lagi memikirkan rasa sakit luar biasa yang dideritanya karena bersukacita telah melahirkan seorang bayi ke dunia. Yesus berkata bahwa seperti inilah keadaan bagi para murid. Sekarang mereka sangat sedih, tetapi ia akan bertemu dengan mereka lagi dan mereka akan bersukacita. Bahkan, sukacita yang mereka miliki akan begitu mendalam sehingga tidak ada seorang pun yang dapat menghentikan mereka untuk bersukacita, meskipun hal-hal yang menyedihkan masih terjadi.</w:t>
      </w:r>
    </w:p>
    <w:p>
      <w:pPr/>
      <w:r>
        <w:rPr>
          <w:lang w:val="id_ID" w:bidi="id_ID"/>
        </w:rPr>
      </w:r>
      <w:r>
        <w:rPr>
          <w:lang w:val="id_ID" w:bidi="id_ID"/>
        </w:rPr>
        <w:t>Berhenti di sini dan diskusikan pertanyaan ini dalam kelompok: Ceritakan sebuah kisah dari budaya Anda tentang saat seseorang atau sekelompok orang berusaha menghalangi orang lain atau sekelompok orang lain untuk bersukacita. Hentikan audio ini di sini.</w:t>
      </w:r>
    </w:p>
    <w:p>
      <w:pPr/>
      <w:r>
        <w:rPr>
          <w:lang w:val="id_ID" w:bidi="id_ID"/>
        </w:rPr>
      </w:r>
      <w:r>
        <w:rPr>
          <w:lang w:val="id_ID" w:bidi="id_ID"/>
        </w:rPr>
        <w:t>Ketika hari yang penuh sukacita itu tiba, mereka tidak akan lagi mengajukan pertanyaan apa pun kepada Yesus. Ini mungkin berarti bahwa mereka tidak akan lagi bertanya kepada Yesus karena Roh Kudus akan mengajar mereka apa yang perlu mereka ketahui, atau mungkin berarti mereka tidak akan meminta apa pun kepada Yesus. Ia berkata "sesungguhnya Aku berkata kepadamu" untuk menekankan bahwa mereka harus mendengarkan dengan saksama apa yang Dia katakan selanjutnya, karena hal itu benar dan penting. Ia berkata bahwa ketika masa yang penuh sukacita itu tiba, Bapa sendiri, dan bukan Yesus, akan memberikan apa pun yang diminta oleh para murid karena mereka memiliki hubungan dengan Yesus. Memiliki hubungan dengan Yesus berarti mereka juga memiliki hubungan langsung dengan Allah Bapa.</w:t>
      </w:r>
    </w:p>
    <w:p>
      <w:pPr/>
      <w:r>
        <w:rPr>
          <w:lang w:val="id_ID" w:bidi="id_ID"/>
        </w:rPr>
      </w:r>
      <w:r>
        <w:rPr>
          <w:lang w:val="id_ID" w:bidi="id_ID"/>
        </w:rPr>
        <w:t>Sampai saat ini mereka belum meminta apa pun kepada Bapa dalam nama Yesus, yaitu karena mereka hidup di dalam Dia, pada masa yang penuh sukacita itu, Yesus berkata bahwa mereka harus meminta apa pun kepada Bapa dan mereka akan menerima apa yang mereka minta, sehingga sukacita mereka menjadi lengkap atau penuh.</w:t>
      </w:r>
    </w:p>
    <w:p>
      <w:pPr/>
      <w:r>
        <w:rPr>
          <w:lang w:val="id_ID" w:bidi="id_ID"/>
        </w:rPr>
      </w:r>
      <w:r>
        <w:rPr>
          <w:lang w:val="id_ID" w:bidi="id_ID"/>
        </w:rPr>
        <w:t>Berhenti di sini dan diskusikan pertanyaan ini dalam kelompok: Bagikan kisah tentang saat seseorang atau sekelompok orang yang sangat bersukacita sehingga sukacita mereka benar-benar sempurna. Hentikan audio ini di sini.</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16:16–24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telah pergi)</w:t>
      </w:r>
    </w:p>
    <w:p>
      <w:pPr>
        <w:pStyle w:val="ListBullet"/>
        <w:spacing w:line="240" w:lineRule="auto"/>
        <w:ind w:left="720"/>
      </w:pPr>
      <w:r>
        <w:rPr>
          <w:lang w:val="id_ID" w:bidi="id_ID"/>
        </w:rPr>
      </w:r>
      <w:r>
        <w:rPr>
          <w:lang w:val="id_ID" w:bidi="id_ID"/>
        </w:rPr>
        <w:t>Seorang perempuan yang melahirkan</w:t>
      </w:r>
    </w:p>
    <w:p>
      <w:pPr>
        <w:pStyle w:val="ListBullet"/>
        <w:spacing w:line="240" w:lineRule="auto"/>
        <w:ind w:left="720"/>
      </w:pPr>
      <w:r>
        <w:rPr>
          <w:lang w:val="id_ID" w:bidi="id_ID"/>
        </w:rPr>
      </w:r>
      <w:r>
        <w:rPr>
          <w:lang w:val="id_ID" w:bidi="id_ID"/>
        </w:rPr>
        <w:t>Seorang bayi</w:t>
      </w:r>
    </w:p>
    <w:p>
      <w:pPr>
        <w:pStyle w:val="ListBullet"/>
        <w:spacing w:line="240" w:lineRule="auto"/>
        <w:ind w:left="720"/>
      </w:pPr>
      <w:r>
        <w:rPr>
          <w:lang w:val="id_ID" w:bidi="id_ID"/>
        </w:rPr>
      </w:r>
      <w:r>
        <w:rPr>
          <w:lang w:val="id_ID" w:bidi="id_ID"/>
        </w:rPr>
        <w:t>Dunia</w:t>
      </w:r>
    </w:p>
    <w:p>
      <w:pPr>
        <w:pStyle w:val="ListBullet"/>
        <w:spacing w:line="240" w:lineRule="auto"/>
        <w:ind w:left="720"/>
      </w:pPr>
      <w:r>
        <w:rPr>
          <w:lang w:val="id_ID" w:bidi="id_ID"/>
        </w:rPr>
      </w:r>
      <w:r>
        <w:rPr>
          <w:lang w:val="id_ID" w:bidi="id_ID"/>
        </w:rPr>
        <w:t>Bapa (tetapi Ia tidak terlihat)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Yesus masih makan Perjamuan Paskah bersama 11 murid-Nya di ruang atas sebuah rumah setelah Yudas pergi untuk mengkhianati-Nya. Mereka sedang duduk bersantai mengelilingi meja, menyantap makanan dan minum anggur bersama.</w:t>
      </w:r>
    </w:p>
    <w:p>
      <w:pPr/>
      <w:r>
        <w:rPr>
          <w:lang w:val="id_ID" w:bidi="id_ID"/>
        </w:rPr>
      </w:r>
      <w:r>
        <w:rPr>
          <w:lang w:val="id_ID" w:bidi="id_ID"/>
        </w:rPr>
        <w:t>Yesus berkata, "Tinggal sebentar lagi kamu tidak akan melihat Aku, dan kemudian sesudah itu kamu akan melihat Aku."</w:t>
      </w:r>
    </w:p>
    <w:p>
      <w:pPr/>
      <w:r>
        <w:rPr>
          <w:lang w:val="id_ID" w:bidi="id_ID"/>
        </w:rPr>
      </w:r>
      <w:r>
        <w:rPr>
          <w:lang w:val="id_ID" w:bidi="id_ID"/>
        </w:rPr>
        <w:t>Murid-murid mulai bertanya satu sama lain tentang maksud perkataan-Nya ketika Ia berkata "tinggal sesaat lagi kamu tidak akan melihat Aku, dan kemudian sesaat lagi kamu akan melihat Aku" dan "Karena Aku pergi kepada Bapa."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salah satu murid, "Apa yang kamu rasakan atau pikirkan?" Orang itu mungkin menjawab hal-hal seperti, "Aku bingung." Apa yang Yesus maksudkan 'tinggal sesaat lagi?' Apakah yang dia maksud dalam beberapa jam atau hari atau bulan?" atau "Tepat sebelum ini Yesus berkata bahwa Ia akan pergi kepada Bapa dan sekarang Ia berkata sesaat lagi kamu tidak akan melihat Dia, tetapi kemudian sesaat lagi kamu akan melihat Aku. Apakah karena Ia pergi kepada Bapa maka kita tidak akan melihat-Nya lagi? Tetapi jika Ia pergi kepada Bapa, bagaimana kita akan melihat-Nya lagi setelah itu?" atau "Kapan semua hal ini akan terjadi? Aku sangat sedih membayangkan bahwa aku tidak akan melihat Yesus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kepada murid-murid-Nya bahwa sesungguhnya, mereka akan menangis dan berkabung sementara dunia bersukacita. Mereka akan berdukacita tetapi dukacita mereka akan berubah menjadi sukacita. Kemudian ia memberikan perumpamaan tentang seorang perempuan yang sedang melahirkan. Ia mengalami rasa sakit yang hebat sebelum melahirkan, tetapi setelah bayinya lahir, ia melupakan rasa sakitnya karena ia sangat bersukacita karena telah melahirkan seorang anak ke dunia.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seperti ini, "Mengapa dunia akan bersukacita atas sesuatu yang akan membuat saya menangis dan meratap?" atau "Sulit membayangkan tangisan dan ratapan berubah menjadi sukacita" atau "Ilustrasi Yesus membantu saya memahami bagaimana kesedihan yang mendalam dapat berubah menjadi sukacita. Hal itu memberi saya harapan karena tahu bahwa kami akan merasakan sukacita seperti yang dirasakan seorang ibu setelah melahirkan bayinya."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bahwa demikianlah halnya dengan murid-murid itu. Sekarang mereka berdukacita, tetapi Ia akan bertemu dengan mereka lagi dan kemudian mereka akan bersukacita dan tidak ada seorang pun yang akan mengambil sukacita mereka.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hal-hal seperti, "Aku lega karena tahu bahwa kita tidak akan berdukacita selamanya," atau "Aku sangat senang mendengar bahwa kita akan bertemu Yesus lagi dan kita akan bersukacita," atau "Sukacita yang akan kita miliki pasti sangat besar jika tidak ada seorang pun yang dapat mengambilnya dari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bahwa ketika hari yang penuh sukacita itu tiba, murid-murid tidak akan lagi menanyakan apa pun kepada Yesus.</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hal-hal seperti, "Saya bertanya-tanya mengapa kita tidak akan lagi menanyakan apa pun kepada Yesus." "Apakah kita tidak akan punya pertanyaan lagi?" atau "Saya bertanya-tanya apakah hal yang membawa sukacita besar kepada kami juga akan menjawab banyak pertanyaan kami?" atau "Saya bertanya-tanya apakah Roh Kebenaran akan menjawab pertanyaan-pertanyaan kita menggantikan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kepada murid-murid-Nya, "Sesungguhnya Aku berkata kepadamu, Bapa akan memberikan kepadamu apa pun yang kamu minta dalam nama-Ku." Sampai sekarang kamu tidak meminta apa pun dalam nama-Ku. Mintalah, dan kamu akan menerima dan sukacita-mu akan menjadi penuh.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hal-hal seperti, "Aku kagum bahwa Bapa akan memberikan kepada kita apa pun yang kita minta karena kita tinggal di dalam Yesus," atau "Aku bertanya-tanya apakah Bapa akan memberikan kepada kita apa pun yang kita minta karena ketika kita tinggal di dalam Yesus, kita akan meminta hal-hal yang akan diminta oleh Yesus?" atau "Saya dapat membayangkan betapa besar sukacita saya ketika Bapa memberikan apa yang saya minta."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16:16–24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Yesus mengatakan bahwa </w:t>
      </w:r>
      <w:r>
        <w:rPr>
          <w:b/>
          <w:lang w:val="id_ID" w:bidi="id_ID"/>
        </w:rPr>
        <w:t>sebentar lagi</w:t>
      </w:r>
      <w:r>
        <w:rPr>
          <w:lang w:val="id_ID" w:bidi="id_ID"/>
        </w:rPr>
        <w:t xml:space="preserve"> para murid tidak akan melihat-Nya lagi dan kemudian "sebentar lagi" mereka akan melihat-Nya. Ungkapan "sebentar lagi" ini berarti waktu yang singkat, tetapi tidak menunjukkan waktu yang pasti. Ungkapan "sebentar lagi" ini muncul beberapa kali di seluruh Injil Yohanes. Gunakan kata atau frasa yang sama untuk "sebentar lagi" di seluruh perikop ini.</w:t>
      </w:r>
    </w:p>
    <w:p>
      <w:pPr/>
      <w:r>
        <w:rPr>
          <w:lang w:val="id_ID" w:bidi="id_ID"/>
        </w:rPr>
      </w:r>
      <w:r>
        <w:rPr>
          <w:lang w:val="id_ID" w:bidi="id_ID"/>
        </w:rPr>
        <w:t>Berhenti di sini dan diskusikan dalam kelompok kata atau frasa apa yang akan Anda gunakan untuk "sebentar lagi". Hentikan audio ini di sini.</w:t>
      </w:r>
    </w:p>
    <w:p>
      <w:pPr/>
      <w:r>
        <w:rPr>
          <w:lang w:val="id_ID" w:bidi="id_ID"/>
        </w:rPr>
      </w:r>
      <w:r>
        <w:rPr>
          <w:lang w:val="id_ID" w:bidi="id_ID"/>
        </w:rPr>
        <w:t>Yesus berkata, "</w:t>
      </w:r>
      <w:r>
        <w:rPr>
          <w:b/>
          <w:lang w:val="id_ID" w:bidi="id_ID"/>
        </w:rPr>
        <w:t>Sangat sesungguhnya Aku berkata kepadamu</w:t>
      </w:r>
      <w:r>
        <w:rPr>
          <w:lang w:val="id_ID" w:bidi="id_ID"/>
        </w:rPr>
        <w:t>" karena Ia ingin para murid-Nya mendengarkan dengan seksama apa yang akan Ia katakan selanjutnya. Dia telah menggunakan ungkapan ini dengan cara yang sama dalam perikop sebelumnya dalam Injil Yohanes. Dalam beberapa kasus, Ia berkata, "Sesungguhnya, Aku berkata kepadamu." Kali ini dia menambahkan kata "sangat" yang memberikan penekanan yang lebih kuat. Gunakan kata atau frasa yang sama untuk "Sangat sesungguhnya Aku berkata kepadamu" seperti yang Anda gunakan di bagian sebelumnya.</w:t>
      </w:r>
    </w:p>
    <w:p>
      <w:pPr/>
      <w:r>
        <w:rPr>
          <w:lang w:val="id_ID" w:bidi="id_ID"/>
        </w:rPr>
      </w:r>
      <w:r>
        <w:rPr>
          <w:lang w:val="id_ID" w:bidi="id_ID"/>
        </w:rPr>
        <w:t xml:space="preserve">Yesus mengatakan bahwa para murid akan </w:t>
      </w:r>
      <w:r>
        <w:rPr>
          <w:b/>
          <w:lang w:val="id_ID" w:bidi="id_ID"/>
        </w:rPr>
        <w:t>menangis dan meratap</w:t>
      </w:r>
      <w:r>
        <w:rPr>
          <w:lang w:val="id_ID" w:bidi="id_ID"/>
        </w:rPr>
        <w:t>. Para murid akan memahami bahwa Ia sedang berbicara tentang tangisan dan ratapan keras yang merupakan kebiasaan di Israel pada waktu seseorang meninggal.</w:t>
      </w:r>
    </w:p>
    <w:p>
      <w:pPr/>
      <w:r>
        <w:rPr>
          <w:lang w:val="id_ID" w:bidi="id_ID"/>
        </w:rPr>
      </w:r>
      <w:r>
        <w:rPr>
          <w:lang w:val="id_ID" w:bidi="id_ID"/>
        </w:rPr>
        <w:t>Berhenti di sini dan diskusikan kata atau frasa apa yang akan Anda gunakan untuk "menangis dan meratap" Hentikan audio ini di sini.</w:t>
      </w:r>
    </w:p>
    <w:p>
      <w:pPr/>
      <w:r>
        <w:rPr>
          <w:lang w:val="id_ID" w:bidi="id_ID"/>
        </w:rPr>
      </w:r>
      <w:r>
        <w:rPr>
          <w:lang w:val="id_ID" w:bidi="id_ID"/>
        </w:rPr>
        <w:t xml:space="preserve">Yesus berkata bahwa, "seorang perempuan yang akan melahirkan mengalami kesakitan karena </w:t>
      </w:r>
      <w:r>
        <w:rPr>
          <w:b/>
          <w:lang w:val="id_ID" w:bidi="id_ID"/>
        </w:rPr>
        <w:t>waktunya telah tiba</w:t>
      </w:r>
      <w:r>
        <w:rPr>
          <w:lang w:val="id_ID" w:bidi="id_ID"/>
        </w:rPr>
        <w:t>."</w:t>
      </w:r>
    </w:p>
    <w:p>
      <w:pPr/>
      <w:r>
        <w:rPr>
          <w:lang w:val="id_ID" w:bidi="id_ID"/>
        </w:rPr>
      </w:r>
      <w:r>
        <w:rPr>
          <w:lang w:val="id_ID" w:bidi="id_ID"/>
        </w:rPr>
        <w:t>Berhenti di sini dan diskusikan kata atau frasa apa yang akan Anda gunakan untuk "waktunya (perempuan) telah tiba." Hentikan audio ini di sini.</w:t>
      </w:r>
    </w:p>
    <w:p>
      <w:pPr/>
      <w:r>
        <w:rPr>
          <w:lang w:val="id_ID" w:bidi="id_ID"/>
        </w:rPr>
      </w:r>
      <w:r>
        <w:rPr>
          <w:lang w:val="id_ID" w:bidi="id_ID"/>
        </w:rPr>
        <w:t xml:space="preserve">Yesus berkata bahwa ketika hari itu tiba, "tidak ada seorang pun yang akan </w:t>
      </w:r>
      <w:r>
        <w:rPr>
          <w:b/>
          <w:lang w:val="id_ID" w:bidi="id_ID"/>
        </w:rPr>
        <w:t>merampas sukacitamu</w:t>
      </w:r>
      <w:r>
        <w:rPr>
          <w:lang w:val="id_ID" w:bidi="id_ID"/>
        </w:rPr>
        <w:t>."</w:t>
      </w:r>
    </w:p>
    <w:p>
      <w:pPr/>
      <w:r>
        <w:rPr>
          <w:lang w:val="id_ID" w:bidi="id_ID"/>
        </w:rPr>
      </w:r>
      <w:r>
        <w:rPr>
          <w:lang w:val="id_ID" w:bidi="id_ID"/>
        </w:rPr>
        <w:t>Berhenti di sini dan diskusikan kata atau frasa apa yang akan Anda gunakan untuk "merampas sukacitamu." Hentikan audio ini di sini.</w:t>
      </w:r>
    </w:p>
    <w:p>
      <w:pPr/>
      <w:r>
        <w:rPr>
          <w:lang w:val="id_ID" w:bidi="id_ID"/>
        </w:rPr>
      </w:r>
      <w:r>
        <w:rPr>
          <w:lang w:val="id_ID" w:bidi="id_ID"/>
        </w:rPr>
        <w:t xml:space="preserve">Yesus mengatakan bahwa pada hari itu murid-murid tidak akan lagi </w:t>
      </w:r>
      <w:r>
        <w:rPr>
          <w:b/>
          <w:lang w:val="id_ID" w:bidi="id_ID"/>
        </w:rPr>
        <w:t>menanyakan</w:t>
      </w:r>
      <w:r>
        <w:rPr>
          <w:lang w:val="id_ID" w:bidi="id_ID"/>
        </w:rPr>
        <w:t xml:space="preserve"> apa pun kepada-Nya. Kata yang ia gunakan untuk bertanya berarti mengajukan pertanyaan. Jika bahasa Anda menggunakan kata yang berbeda untuk mengajukan pertanyaan dan meminta sesuatu, gunakanlah kata untuk mengajukan pertanyaan.</w:t>
      </w:r>
    </w:p>
    <w:p>
      <w:pPr/>
      <w:r>
        <w:rPr>
          <w:lang w:val="id_ID" w:bidi="id_ID"/>
        </w:rPr>
      </w:r>
      <w:r>
        <w:rPr>
          <w:lang w:val="id_ID" w:bidi="id_ID"/>
        </w:rPr>
        <w:t xml:space="preserve">Yesus berkata, "Bapa akan memberikan kepadamu apa pun yang kamu </w:t>
      </w:r>
      <w:r>
        <w:rPr>
          <w:b/>
          <w:lang w:val="id_ID" w:bidi="id_ID"/>
        </w:rPr>
        <w:t>minta</w:t>
      </w:r>
      <w:r>
        <w:rPr>
          <w:lang w:val="id_ID" w:bidi="id_ID"/>
        </w:rPr>
        <w:t xml:space="preserve"> dalam nama-Ku." Kali ini ia menggunakan kata yang berarti meminta sesuatu. Jika bahasa Anda menggunakan kata yang berbeda untuk bertanya dan meminta sesuatu, gunakanlah kata yang berarti meminta sesuatu disini.</w:t>
      </w:r>
    </w:p>
    <w:p>
      <w:pPr/>
      <w:r>
        <w:rPr>
          <w:lang w:val="id_ID" w:bidi="id_ID"/>
        </w:rPr>
      </w:r>
      <w:r>
        <w:rPr>
          <w:lang w:val="id_ID" w:bidi="id_ID"/>
        </w:rPr>
        <w:t>Yesus berkata kepada murid-muridnya supaya meminta apa pun "</w:t>
      </w:r>
      <w:r>
        <w:rPr>
          <w:b/>
          <w:lang w:val="id_ID" w:bidi="id_ID"/>
        </w:rPr>
        <w:t>dalam nama-Ku</w:t>
      </w:r>
      <w:r>
        <w:rPr>
          <w:lang w:val="id_ID" w:bidi="id_ID"/>
        </w:rPr>
        <w:t>" dan Ia juga berkata bahwa "sampai sekarang, kamu belum meminta apa pun dalam nama-Ku." Meminta sesuatu "dalam nama Yesus" berarti meminta karena Anda adalah murid-Nya dan Anda memiliki hubungan dengan-Nya. Memiliki hubungan dengan Yesus juga berarti keinginan-keinginanmu diubah menjadi seperti keinginan-Nya, sehingga kamu menginginkan seperti kan hal-hal yang sama seperti yang akan Dia minta.</w:t>
      </w:r>
    </w:p>
    <w:p>
      <w:pPr/>
      <w:r>
        <w:rPr>
          <w:lang w:val="id_ID" w:bidi="id_ID"/>
        </w:rPr>
      </w:r>
      <w:r>
        <w:rPr>
          <w:lang w:val="id_ID" w:bidi="id_ID"/>
        </w:rPr>
        <w:t xml:space="preserve">Yesus berkata bahwa Bapa akan memberikan kepada murid-murid apa yang mereka minta dan </w:t>
      </w:r>
      <w:r>
        <w:rPr>
          <w:b/>
          <w:lang w:val="id_ID" w:bidi="id_ID"/>
        </w:rPr>
        <w:t>sukacita mereka akan menjadi sempurna</w:t>
      </w:r>
      <w:r>
        <w:rPr>
          <w:lang w:val="id_ID" w:bidi="id_ID"/>
        </w:rPr>
        <w:t>.</w:t>
      </w:r>
    </w:p>
    <w:p>
      <w:pPr/>
      <w:r>
        <w:rPr>
          <w:lang w:val="id_ID" w:bidi="id_ID"/>
        </w:rPr>
      </w:r>
      <w:r>
        <w:rPr>
          <w:lang w:val="id_ID" w:bidi="id_ID"/>
        </w:rPr>
        <w:t>Berhenti di sini dan diskusikan dalam kelompok kata atau frasa yang akan Anda gunakan untuk "sukacita akan menjadi sempurna." Hentikan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Hentikan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Hentikan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16:25–33</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16:25–33 dan simpanlah dalam hatimu.</w:t>
      </w:r>
    </w:p>
    <w:p>
      <w:pPr/>
      <w:r>
        <w:rPr>
          <w:lang w:val="id_ID" w:bidi="id_ID"/>
        </w:rPr>
      </w:r>
      <w:r>
        <w:rPr>
          <w:lang w:val="id_ID" w:bidi="id_ID"/>
        </w:rPr>
        <w:t>Dengarkan versi audio dari Yohanes 16:25–33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kisah ini tentang Allah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16:25–33 dalam terjemahan yang paling mudah dimengerti.</w:t>
      </w:r>
    </w:p>
    <w:p>
      <w:pPr/>
      <w:r>
        <w:rPr>
          <w:lang w:val="id_ID" w:bidi="id_ID"/>
        </w:rPr>
      </w:r>
      <w:r>
        <w:rPr>
          <w:lang w:val="id_ID" w:bidi="id_ID"/>
        </w:rPr>
        <w:t>Yesus masih berada di ruang atas makan Perjamuan Paskah bersama 11 murid-Nya setelah Yudas pergi untuk mengkhianati-Nya. Dia tahu bahwa para pemimpin agama akan menyalibkan Dia pada keesokan harinya dan Dia sedang mempersiapkan murid-murid-Nya untuk menghadapi saat itu.</w:t>
      </w:r>
    </w:p>
    <w:p>
      <w:pPr/>
      <w:r>
        <w:rPr>
          <w:lang w:val="id_ID" w:bidi="id_ID"/>
        </w:rPr>
      </w:r>
      <w:r>
        <w:rPr>
          <w:lang w:val="id_ID" w:bidi="id_ID"/>
        </w:rPr>
        <w:t>Yesus mengatakan kepada para murid-Nya bahwa selama ini Ia berbicara kepada mereka dengan menggunakan kiasan atau perumpamaan. Maksudnya bahwa selama ini Ia belum menjelaskan kepada mereka secara terus terang dan jelas apa yang Ia maksudkan. Ia telah menyampaikan berbagai hal sedemikian rupa sehingga maknanya tidak terlihat di permukaan, melainkan misterius dan harus dicari serta dipikirkan dengan lebih saksama. Ia merujuk pada cara Ia berbicara kepada mereka selama mereka bersama di ruang atas, bukan hanya pada kiasan tentang perempuan yang sedang melahirkan. Inilah sebabnya para murid sering bingung memahami apa yang Ia maksudkan.</w:t>
      </w:r>
    </w:p>
    <w:p>
      <w:pPr/>
      <w:r>
        <w:rPr>
          <w:lang w:val="id_ID" w:bidi="id_ID"/>
        </w:rPr>
      </w:r>
      <w:r>
        <w:rPr>
          <w:lang w:val="id_ID" w:bidi="id_ID"/>
        </w:rPr>
        <w:t>Berhenti di sini dan diskusikan bersama kelompok: dalam budaya Anda, bagaimana orang-orang menyebut cara berbicara yang tidak disampaikan langsung, tetapi memiliki makna tersembunyi yang harus dicari oleh pendengar? Kapan orang-orang dalam budaya Anda menggunakan kiasan seperti ini? Bagikan sebuah cerita dari budaya Anda yang bahasanya membuat maknanya lebih sulit dipahami kecuali jika pendengar berpikir dengan lebih saksama. Hentikan audio ini di sini.</w:t>
      </w:r>
    </w:p>
    <w:p>
      <w:pPr/>
      <w:r>
        <w:rPr>
          <w:lang w:val="id_ID" w:bidi="id_ID"/>
        </w:rPr>
      </w:r>
      <w:r>
        <w:rPr>
          <w:lang w:val="id_ID" w:bidi="id_ID"/>
        </w:rPr>
        <w:t>Yesus berkata bahwa akan tiba waktunya, atau saatnya, ketika ia tidak lagi berbicara kepada mereka dalam perumpamaan, tetapi akan menjelaskan kepada mereka dengan terus terang, atau jelas, tentang Bapa-Nya. Perkataan-Nya tidak lagi akan tersembunyi maknanya dari mereka. Para murid tampaknya berpikir bahwa waktu, itu akan datang sebentar lagi, tetapi Yesus sebenarnya berbicara tentang saat setelah Allah membangkitkan-Nya dari kematian, yang akan terjadi dalam tiga hari lagi.</w:t>
      </w:r>
    </w:p>
    <w:p>
      <w:pPr/>
      <w:r>
        <w:rPr>
          <w:lang w:val="id_ID" w:bidi="id_ID"/>
        </w:rPr>
      </w:r>
      <w:r>
        <w:rPr>
          <w:lang w:val="id_ID" w:bidi="id_ID"/>
        </w:rPr>
        <w:t>Pada hari itu, atau pada waktu itu, ketika Yesus berbicara dengan terus terang kepada murid-murid-Nya, mereka akan meminta segala sesuatu kepada Allah dalam nama Yesus. Yang dia maksud adalah mereka akan berdoa kepada Allah Bapa dan meminta segala sesuatu kepada-Nya karena mereka adalah milik Yesus. Yesus tahu bahwa Ia akan mati untuk menanggung hukuman karena dosa-dosa mereka dan memberikan keselamatan kepada mereka. Karena mereka menerima keselamatan itu, mereka menjadi milik Yesus. Yesus berkata bahwa Ia sendiri tidak perlu meminta kepada Bapa bagi mereka, karena hal itu tidak diperlukan. Tidak, mereka sendiri akan meminta kepada Bapa, karena Allah Bapa mengasihi para murid Yesus sama seperti Yesus mengasihi mereka. Allah Bapa mengasihi mereka karena mereka telah mengasihi Yesus dan percaya bahwa Ia benar-benar adalah utusan Allah. Yesus mengulangi bahwa Ia datang ke bumi dari Allah Bapa dan sekarang Ia akan meninggalkan dunia ini dan kembali kepada Bapa.</w:t>
      </w:r>
    </w:p>
    <w:p>
      <w:pPr/>
      <w:r>
        <w:rPr>
          <w:lang w:val="id_ID" w:bidi="id_ID"/>
        </w:rPr>
      </w:r>
      <w:r>
        <w:rPr>
          <w:lang w:val="id_ID" w:bidi="id_ID"/>
        </w:rPr>
        <w:t>Menanggapi hal ini, para murid berkata bahwa sekarang ia berbicara dengan jelas dan tidak menggunakan bahasa kiasan. Karena Yesus mengetahui pertanyaan mereka bahkan tanpa mereka bertanya, sekarang mereka yakin bahwa Ia mengetahui segala sesuatu dan tidak memerlukan siapa pun untuk mengajukan pertanyaan kepada-Nya. Dia tahu apa yang ada di dalam pikiran orang-orang. Inilah sebabnya mereka percaya bahwa Ia berasal dari Allah.</w:t>
      </w:r>
    </w:p>
    <w:p>
      <w:pPr/>
      <w:r>
        <w:rPr>
          <w:lang w:val="id_ID" w:bidi="id_ID"/>
        </w:rPr>
      </w:r>
      <w:r>
        <w:rPr>
          <w:lang w:val="id_ID" w:bidi="id_ID"/>
        </w:rPr>
        <w:t>Akan menjadi jelas dalam beberapa hari ke depan bahwa ada banyak hal yang masih tidak benar-benar dipahami oleh para murid tentang apa yang telah Yesus katakan kepada mereka di ruang atas. Di sini mereka tidak mengatakan bahwa mereka sudah sepenuhnya memahami-Nya, namun mereka yakin bahwa Ia mengetahui segala sesuatu dan bahwa Ia berasal dari Allah. Yesus tidak perlu murid-murid-Nya bertanya kepada-Nya apa maksud-Nya; Ia mengetahui pertanyaan di hati mereka dan Ia menjawab mereka. Hal ini menunjukkan kepada mereka kuasa-Nya dan membuktikan bahwa Ia berasal dari Allah Bapa.</w:t>
      </w:r>
    </w:p>
    <w:p>
      <w:pPr/>
      <w:r>
        <w:rPr>
          <w:lang w:val="id_ID" w:bidi="id_ID"/>
        </w:rPr>
      </w:r>
      <w:r>
        <w:rPr>
          <w:lang w:val="id_ID" w:bidi="id_ID"/>
        </w:rPr>
        <w:t>Yesus bertanya kepada para murid, "Apakah sekarang kamu benar-benar percaya kepada-Ku?" Dia tidak benar-benar mengajukan pertanyaan. Dia mengetahui, kelemahan iman mereka, bahkan lebih baik daripada mereka sendiri. Dia mengatakan "lihatlah" karena dia ingin mereka mendengarkan dengan sungguh-sungguh apa yang dia katakan selanjutnya. Dia memberi tahu mereka bahwa saatnya, atau waktunya, akan segera tiba, bahkan sudah datang, ketika murid-murid Yesus akan tercerai-berai, masing-masing ke rumahnya sendiri. Mereka baru saja mengungkapkan iman mereka kepada Yesus, tetapi Yesus tahu bahwa ketika Ia ditangkap dan disalibkan pada hari berikutnya, mereka akan melarikan diri dan meninggalkan-Nya sendiri. Meskipun tidak ada seorangpun dari murid-murid-Nya akan tetap bersama-Nya, Yesus berkata bahwa Ia tidak pernah benar-benar sendirian karena Bapa selalu bersama-Nya. Nabi Zakharia telah bernubuat bahwa para murid akan tercerai-berai ketika ia berkata, "Pukullah sang gembala dan domba-domba akan tercerai-berai." Ketika Yesus ditangkap dan para murid melarikan diri, nubuat ini digenapi.</w:t>
      </w:r>
    </w:p>
    <w:p>
      <w:pPr/>
      <w:r>
        <w:rPr>
          <w:lang w:val="id_ID" w:bidi="id_ID"/>
        </w:rPr>
      </w:r>
      <w:r>
        <w:rPr>
          <w:lang w:val="id_ID" w:bidi="id_ID"/>
        </w:rPr>
        <w:t>Berhenti di sini dan diskusikan pertanyaan ini dalam kelompok: Bagaimana orang-orang dalam budaya Anda berbicara tentang sesuatu yang akan terjadi dalam waktu dekat misalnya beberapa jam lagi atau beberapa hari lagi? Hentikan audio ini di sini.</w:t>
      </w:r>
    </w:p>
    <w:p>
      <w:pPr/>
      <w:r>
        <w:rPr>
          <w:lang w:val="id_ID" w:bidi="id_ID"/>
        </w:rPr>
      </w:r>
      <w:r>
        <w:rPr>
          <w:lang w:val="id_ID" w:bidi="id_ID"/>
        </w:rPr>
        <w:t>Yesus menjelaskan bahwa Ia telah menyampaikan semua hal ini kepada mereka supaya tetap bersatu dengan-Nya, supaya mereka memiliki damai sejahtera. Kata damai sejahtera di sini tidak berarti tanpa adanya kesulitan, melainkan adanya sukacita yang mendalam. Mungkin apa yang telah Yesus katakan kepada para murid akan memberi mereka damai sejahtera, karena mereka tidak akan terkejut ketika hal-hal yang menyedihkan terjadi, tetapi mereka akan mengingat bahwa semua itu masuk dalam rencana Allah. Yesus akan segera disalibkan. Namun, para murid akan mengalami sukacita yang dalam karena ketika Allah membangkitkan Yesus dari kematian, mereka akan melihat dengan jelas bahwa Yesus telah menang atas dosa manusia dan maut.</w:t>
      </w:r>
    </w:p>
    <w:p>
      <w:pPr/>
      <w:r>
        <w:rPr>
          <w:lang w:val="id_ID" w:bidi="id_ID"/>
        </w:rPr>
      </w:r>
      <w:r>
        <w:rPr>
          <w:lang w:val="id_ID" w:bidi="id_ID"/>
        </w:rPr>
        <w:t>Berhenti di sini dan diskusikan pertanyaan ini dalam kelompok: Bagikan kisah dari budaya Anda tentang saat seseorang tetap bersukacita dan merasa tenang meskipun mereka sedang mengalami kesulitan. Kata atau ungkapan apa yang Anda gunakan untuk perasaan itu? Hentikan audio ini di sini.</w:t>
      </w:r>
    </w:p>
    <w:p>
      <w:pPr/>
      <w:r>
        <w:rPr>
          <w:lang w:val="id_ID" w:bidi="id_ID"/>
        </w:rPr>
      </w:r>
      <w:r>
        <w:rPr>
          <w:lang w:val="id_ID" w:bidi="id_ID"/>
        </w:rPr>
        <w:t>Yesus mengakhiri perkataan-Nya dengan mengatakan bahwa di dunia ini murid-murid akan mengalami kesulitan, tetapi kuatkanlah dan teguhkanlah hatimu! Yesus telah mengalahkan kuasa kejahatan dunia. Setiap orang yang hidup di dunia akan mengalami masalah, karena dunia dibawah kutuk dosa, tetapi mereka yang ada di dalam Yesus dapat memiliki damai sejahtera sekalipun di tengah-tengah kesusahan.</w:t>
      </w:r>
    </w:p>
    <w:p>
      <w:pPr/>
      <w:r>
        <w:rPr>
          <w:lang w:val="id_ID" w:bidi="id_ID"/>
        </w:rPr>
      </w:r>
      <w:r>
        <w:rPr>
          <w:lang w:val="id_ID" w:bidi="id_ID"/>
        </w:rPr>
        <w:t>Berhenti di sini dan diskusikan pertanyaan ini dalam kelompok: Bagaimana para pemimpin dalam budaya Anda mendorong orang-orang yang mereka pimpin agar tetap berani ketika harus menghadapi sesuatu yang sulit atau menakutkan? Apakah ada kata atau ungkapan yang mereka gunakan untuk memberikan keberanian kepada orang-orang pada saat-saat seperti ini? Hentikan audio ini di sini.</w:t>
      </w:r>
    </w:p>
    <w:p>
      <w:pPr/>
      <w:r>
        <w:rPr>
          <w:lang w:val="id_ID" w:bidi="id_ID"/>
        </w:rPr>
      </w:r>
      <w:r>
        <w:rPr>
          <w:lang w:val="id_ID" w:bidi="id_ID"/>
        </w:rPr>
        <w:t>Berhenti di sini dan diskusikan pertanyaan ini dalam kelompok: Dalam budaya anda, bagaimana orang berbicara kuasa jahat dan roh-roh jahat yang ada di dunia? Kata atau ungkapan apa yang Anda gunakan ketika berbicara tentang hal-hal tersebut? Hentikan audio ini di sini.</w:t>
      </w:r>
    </w:p>
    <w:p>
      <w:pPr/>
      <w:r>
        <w:rPr>
          <w:lang w:val="id_ID" w:bidi="id_ID"/>
        </w:rPr>
      </w:r>
      <w:r>
        <w:rPr>
          <w:lang w:val="id_ID" w:bidi="id_ID"/>
        </w:rPr>
        <w:t>Perkataan-perkataan ini akan menjadi penghiburan yang besar bagi para murid ketika nubuat-nubuat Yesus menjadi kenyataan. Keesokan harinya para pemimpin agama akan menyerahkan Yesus untuk disalibkan. Bagi banyak orang seolah-olah Yesus telah kalah, namun kenyataannya Ia tidak kalah. Kematian dan kebangkitan-Nya di kemudian hari akan menjadi kemenangan besar-Nya atas dosa dan maut bagi semua orang yang percaya kepada-Nya. Dia mengatakan kepada para murid agar berani karena ia telah mengalahkan kuasa kejahatan dunia. Kata yang ia gunakan menunjukkan bahwa kemenangannya bersifat kekal dan terus-menerus. Yesus telah menang, dan para murid mengambil bagian dalam kemenangan Yesus karena mereka terhubung dengan-Nya, sehingga mereka dapat memiliki damai sejahtera dan sukacita bahkan ketika mereka sedang mengalami kesusahan.</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16:25–33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bagian ini.</w:t>
      </w:r>
    </w:p>
    <w:p>
      <w:pPr/>
      <w:r>
        <w:rPr>
          <w:lang w:val="id_ID" w:bidi="id_ID"/>
        </w:rPr>
      </w:r>
      <w:r>
        <w:rPr>
          <w:lang w:val="id_ID" w:bidi="id_ID"/>
        </w:rPr>
        <w:t>Bagian ini memiliki satu adegan.</w:t>
      </w:r>
    </w:p>
    <w:p>
      <w:pPr/>
      <w:r>
        <w:rPr>
          <w:lang w:val="id_ID" w:bidi="id_ID"/>
        </w:rPr>
      </w:r>
      <w:r>
        <w:rPr>
          <w:b/>
          <w:lang w:val="id_ID" w:bidi="id_ID"/>
        </w:rPr>
        <w:t>Dalam adegan pertama:</w:t>
      </w:r>
      <w:r>
        <w:rPr>
          <w:lang w:val="id_ID" w:bidi="id_ID"/>
        </w:rPr>
        <w:t xml:space="preserve"> Yesus mengatakan kepada murid-murid bahwa Ia akan segera memberi tahu mereka dengan jelas tentang Bapa. Ketika saat itu tiba, murid-murid akan meminta langsung kepada Bapa apa yang mereka inginkan karena mereka telah mengasihi Yesus dan percaya bahwa Ia berasal dari Allah. Ia telah memperingatkan mereka tentang apa yang akan terjadi, supaya mereka memiliki damai sejahtera karena Ia telah mengalahkan kuasa-kuasa jahat di dunia.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telah pergi)</w:t>
      </w:r>
    </w:p>
    <w:p>
      <w:pPr/>
      <w:r>
        <w:rPr>
          <w:lang w:val="id_ID" w:bidi="id_ID"/>
        </w:rPr>
      </w:r>
      <w:r>
        <w:rPr>
          <w:lang w:val="id_ID" w:bidi="id_ID"/>
        </w:rPr>
        <w:t>Sebagai kelompok, perhatikan bagian-bagian dari latar belakang bagian perikop ini: Yesus masih berbicara dengan 11 murid-Nya di ruang atas setelah Yudas pergi untuk mengkhianati-Nya. Perayaan Paskah hampir berakhir.</w:t>
      </w:r>
    </w:p>
    <w:p>
      <w:pPr/>
      <w:r>
        <w:rPr>
          <w:lang w:val="id_ID" w:bidi="id_ID"/>
        </w:rPr>
      </w:r>
      <w:r>
        <w:rPr>
          <w:lang w:val="id_ID" w:bidi="id_ID"/>
        </w:rPr>
        <w:t>Yesus berkata kepada murid-murid bahwa selama ini Ia berbicara kepada mereka dengan menggunakan kiasan, tetapi tidak lama lagi Ia tidak akan menggunakan kiasan, melainkan akan memberi tahu mereka dengan terus terang, atau dengan jelas, tentang Bapa, yaitu Allah. Ketika saat itu tiba, murid-murid akan meminta langsung kepada Bapa apa yang mereka inginkan dalam nama Yesus, karena mereka tinggal di dalam Dia. Yesus tidak akan memohon kepada Bapa bagi mereka, karena Dia tidak perlu melakukannya. Bapa sendiri mengasihi murid-murid karena mereka telah mengasihi Yesus dan percaya bahwa Ia datang dari Bapa. Yesus datang dari Bapa ke dalam dunia dan sekarang Ia meninggalkan dunia untuk kembali kepada Bapa.</w:t>
      </w:r>
    </w:p>
    <w:p>
      <w:pPr/>
      <w:r>
        <w:rPr>
          <w:lang w:val="id_ID" w:bidi="id_ID"/>
        </w:rPr>
      </w:r>
      <w:r>
        <w:rPr>
          <w:lang w:val="id_ID" w:bidi="id_ID"/>
        </w:rPr>
        <w:t>Murid-murid berkata bahwa karena Yesus mengetahui pertanyaan-pertanyaan mereka bahkan sebelum mereka bertanya kepada-Nya, sekarang mereka melihat bahwa Ia tidak menunggu orang-orang untuk mengajukan pertanyaan kepada-Nya agar dapat mengetahui apa yang ada dalam pikiran mereka. Karena Ia mengetahui berbagai hal tanpa perlu diberitahu, mereka percaya bahwa Ia berasal dari Allah.</w:t>
      </w:r>
    </w:p>
    <w:p>
      <w:pPr/>
      <w:r>
        <w:rPr>
          <w:lang w:val="id_ID" w:bidi="id_ID"/>
        </w:rPr>
      </w:r>
      <w:r>
        <w:rPr>
          <w:lang w:val="id_ID" w:bidi="id_ID"/>
        </w:rPr>
        <w:t>Yesus bertanya kepada mereka, "Apakah sekarang kamu percaya?" Ia tidak benar-benar bertanya-tanya apakah mereka percaya. Ia tahu bahwa mereka percaya, tetapi percaya mereka lemah. Ia berkata "saatnya akan tiba dan sudah tiba" untuk menunjukkan bahwa sesuatu akan segera terjadi. Yesus menubuatkan bahwa tidak lama lagi murid-murid akan tercerai-berai. Ia tahu bahwa ketika Ia ditangkap dan disalibkan pada hari berikutnya, semua murid akan melarikan diri dari-Nya dan meninggalkan satu sama lain. Masing-masing akan pulang ke rumahnya sendiri karena mereka akan sedih dan takut. Yesus akan ditinggalkan sendirian, tetapi Ia tidak pernah benar-benar sendirian karena Bapa-Nya, yaitu Allah, selalu bersama-Nya.</w:t>
      </w:r>
    </w:p>
    <w:p>
      <w:pPr/>
      <w:r>
        <w:rPr>
          <w:lang w:val="id_ID" w:bidi="id_ID"/>
        </w:rPr>
      </w:r>
      <w:r>
        <w:rPr>
          <w:lang w:val="id_ID" w:bidi="id_ID"/>
        </w:rPr>
        <w:t>Berhenti di sini dan diskusikan pertanyaan ini dalam kelompok: Bagaimana orang dalam budaya Anda membicarakan tentang apa yang terjadi ketika sekelompok orang atau hewan yang sedang bersama-sama tiba-tiba berlari berpencar ke berbagai arah, sering kali karena ada sesuatu yang menakuti mereka? Hentikan audio ini di sini.</w:t>
      </w:r>
    </w:p>
    <w:p>
      <w:pPr/>
      <w:r>
        <w:rPr>
          <w:lang w:val="id_ID" w:bidi="id_ID"/>
        </w:rPr>
      </w:r>
      <w:r>
        <w:rPr>
          <w:lang w:val="id_ID" w:bidi="id_ID"/>
        </w:rPr>
        <w:t>Ia telah memberitahukan semua hal itu kepada murid-murid-Nya supaya mereka memiliki damai sejahtera dan sukacita. Di dunia, mereka akan mengalami kesusahan karena dunia dikutuk oleh dosa. Murid-murid Yesus dapat memiliki damai sejahtera dan sukacita bahkan di tengah masalah, karena mereka hidup di dalam Yesus yang telah mengalahkan kuasa jahat dunia. Yesus berkata kepada murid-murid-Nya untuk meneguhkan hati atau berani. Murid-murid tinggal di dalam Yesus, jadi mereka turut ambil bagian dalam kemenangan-Nya.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16:25–33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Bagian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 Yesus (Yudas telah pergi)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Yesus berkata kepada murid-murid-Nya bahwa selama ini Ia berbicara kepada mereka dengan menggunakan perumpamaan tetapi tidak lama lagi Ia tidak akan menggunakan perumpamaan, melainkan akan memberi tahu mereka dengan terus terang tentang Bapa, yaitu Allah.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seperti ini, "Sekarang saya mengerti mengapa saya sering bingung dengan apa yang Yesus katakan!" atau "saya sangat lega karena tidak lama lagi Yesus akan berbicara kepada kami dengan terus terang tentang Bapa. Saya sering bingung tetapi saya benar-benar ingin mengerti," atau "Saya berharap akhirnya saya dapat memahami apa yang telah Yesus coba ajarkan kepada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ketika saat itu tiba, murid-murid akan meminta langsung kepada Bapa untuk apa yang mereka inginkan karena mereka tinggal di dalam Yesus. Yesus tidak akan memohon kepada Bapa bagi mereka, karena Dia tidak perlu melakukannya. Bapa sendiri mengasihi murid-murid karena mereka telah mengasihi Yesus dan percaya bahwa Ia datang dari Allah.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hal-hal seperti, "Aku kagum bahwa kita akan bisa meminta sendiri kepada Bapa!" atau "Saya hampir tidak percaya bahwa Bapa sendiri mengasihi kita hanya karena kita mengasihi Yesus dan percaya bahwa Ia berasal dari Allah!" atau "Apakah ini berarti Allah Bapa akan menjawab doa-doa kita dengan cara yang sama seperti Ia menjawab doa-doa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Murid-murid berkata bahwa sekarang mereka mengerti bahwa Yesus mengetahui segala sesuatu dan Ia tidak membutuhkan siapa pun untuk mengajukan pertanyaan kepada-Nya. Inilah sebabnya mereka percaya bahwa Ia berasal dari Allah.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memerankan murid-murid, "Apa yang kamu rasakan atau pikirkan?" Orang itu mungkin menjawab hal-hal seperti, "Aku kagum karena Yesus mengetahui pertanyaan kami meskipun kami tidak bertanya kepada-Nya!" atau "Yesus pasti berasal dari Allah seperti yang dikatakan-Nya karena jika tidak, Ia tidak akan dapat mengetahui pikiran kita," atau "Saya percaya Yesus datang dari Allah tetapi saya belum benar-benar memahaminya."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"Apakah kamu sekarang percaya?"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sedih untuk murid-murid-Ku. Mereka tidak menyadari bahwa iman mereka akan sangat diuji ketika Aku mati besok," atau "Aku mengasihi murid-murid-Ku. Mereka memang percaya, tetapi rasa percaya mereka sangat lemah. Penyaliban -Ku akan sangat berat bagi mereka," atau "Aku tahu murid-murid-Ku berpikir bahwa mereka percaya, tetapi ada begitu banyak hal yang masih perlu mereka pahami. Mereka akan kagum ketika Aku dapat berbicara dengan jelas kepada mereka setelah Bapa membangkitkan Aku dari kematian kepada kehidupan."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bahwa akan tiba waktunya ketika murid-murid akan tercerai-berai. Mereka akan lari meninggalkan satu sama lain dan meninggalkan Yesus, dan Ia pun akan sendirian. Tetapi Ia tidak pernah benar-benar sendirian karena Allah Bapa selalu bersama-Nya.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murid , "Apa yang sedang Anda rasakan atau pikirkan?" Orang itu mungkin menjawab hal-hal seperti, "Aku khawatir. Kami telah bersama selama tiga tahun. Apa yang akan terjadi yang akan menyebabkan kami tiba-tiba meninggalkan satu sama lain?" atau "Kapan waktu yang mengerikan ini akan terjadi yang akan menyebabkan kami meninggalkan Yesus dan satu sama lain?" atau "Hal ini membuat saya cemas. Apa yang akan saya lakukan ketika saya pulang ke rumah? Saya meninggalkan pekerjaan saya untuk mengikuti Yesus selama tiga tahun terakhir ini."</w:t>
      </w:r>
    </w:p>
    <w:p>
      <w:pPr>
        <w:pStyle w:val="ListBullet"/>
        <w:spacing w:line="240" w:lineRule="auto"/>
        <w:ind w:left="720"/>
      </w:pPr>
      <w:r>
        <w:rPr>
          <w:lang w:val="id_ID" w:bidi="id_ID"/>
        </w:rPr>
      </w:r>
      <w:r>
        <w:rPr>
          <w:lang w:val="id_ID" w:bidi="id_ID"/>
        </w:rPr>
        <w:t>Lanjutkan dramanya.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16:25–33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Yesus berkata bahwa selama ini Ia telah berbicara kepada murid-murid-Nya menggunakan </w:t>
      </w:r>
      <w:r>
        <w:rPr>
          <w:b/>
          <w:lang w:val="id_ID" w:bidi="id_ID"/>
        </w:rPr>
        <w:t>kiasan</w:t>
      </w:r>
      <w:r>
        <w:rPr>
          <w:lang w:val="id_ID" w:bidi="id_ID"/>
        </w:rPr>
        <w:t>. Kiasan ini dapat berupa perumpamaan tetapi juga dapat berupa bahasa lain yang maknanya tidak disampaikan secara langsung. Ini adalah bahasa yang menggunakan kesamaan, perbandingan, atau kisah untuk mengajarkan sesuatu. Beberapa bahasa menyebut jenis tuturan ini sebagai "kata-kata bergambar" atau "kata-kata perumpamaan." Yesus menggunakan ungkapan ini lagi di akhir bagian ini. Gunakan kata atau ungkapan yang sama untuk "kiasan" di seluruh perikop ini.</w:t>
      </w:r>
    </w:p>
    <w:p>
      <w:pPr/>
      <w:r>
        <w:rPr>
          <w:lang w:val="id_ID" w:bidi="id_ID"/>
        </w:rPr>
      </w:r>
      <w:r>
        <w:rPr>
          <w:lang w:val="id_ID" w:bidi="id_ID"/>
        </w:rPr>
        <w:t>Berhenti di sini dan diskusikan dalam kelompok kata atau ungkapan apa yang akan kalian gunakan untuk kiasan. Hentikan audio ini di sini.</w:t>
      </w:r>
    </w:p>
    <w:p>
      <w:pPr/>
      <w:r>
        <w:rPr>
          <w:lang w:val="id_ID" w:bidi="id_ID"/>
        </w:rPr>
      </w:r>
      <w:r>
        <w:rPr>
          <w:lang w:val="id_ID" w:bidi="id_ID"/>
        </w:rPr>
        <w:t xml:space="preserve">Yesus berkata bahwa </w:t>
      </w:r>
      <w:r>
        <w:rPr>
          <w:b/>
          <w:lang w:val="id_ID" w:bidi="id_ID"/>
        </w:rPr>
        <w:t>saatnya</w:t>
      </w:r>
      <w:r>
        <w:rPr>
          <w:lang w:val="id_ID" w:bidi="id_ID"/>
        </w:rPr>
        <w:t xml:space="preserve">, atau </w:t>
      </w:r>
      <w:r>
        <w:rPr>
          <w:b/>
          <w:lang w:val="id_ID" w:bidi="id_ID"/>
        </w:rPr>
        <w:t>waktunya</w:t>
      </w:r>
      <w:r>
        <w:rPr>
          <w:lang w:val="id_ID" w:bidi="id_ID"/>
        </w:rPr>
        <w:t xml:space="preserve">, akan tiba ketika Ia akan memberitahu murid-murid secara </w:t>
      </w:r>
      <w:r>
        <w:rPr>
          <w:b/>
          <w:lang w:val="id_ID" w:bidi="id_ID"/>
        </w:rPr>
        <w:t>terus terang</w:t>
      </w:r>
      <w:r>
        <w:rPr>
          <w:lang w:val="id_ID" w:bidi="id_ID"/>
        </w:rPr>
        <w:t xml:space="preserve"> tentang Bapa. Satu jam adalah ukuran waktu, tetapi di sini digunakan untuk menunjukkan jangka waktu yang lebih panjang. Yesus mengatakan bahwa tidak lama lagi Ia akan berbicara dengan terus terang tentang Bapa. Kata yang digunakan untuk "dengan terus terang" juga pernah digunakan sebelumnya dalam Injil Yohanes dan dapat berarti "secara terbuka" atau "dengan berani." Dalam beberapa bahasa, kata ini digunakan untuk bagaimana pendengar memahami sesuatu, bukan untuk bagaimana pembicara mengatakannya. Kata ini juga digunakan lagi di akhir perikop ini. Gunakan kata atau ungkapan yang sama di seluruh perikop ini.</w:t>
      </w:r>
    </w:p>
    <w:p>
      <w:pPr/>
      <w:r>
        <w:rPr>
          <w:lang w:val="id_ID" w:bidi="id_ID"/>
        </w:rPr>
      </w:r>
      <w:r>
        <w:rPr>
          <w:lang w:val="id_ID" w:bidi="id_ID"/>
        </w:rPr>
        <w:t>Berhenti di sini dan diskusikan dalam kelompok kata atau ungkapan apa yang akan Anda gunakan untuk saatnya akan tiba. Hentikan audio ini di sini.</w:t>
      </w:r>
    </w:p>
    <w:p>
      <w:pPr/>
      <w:r>
        <w:rPr>
          <w:lang w:val="id_ID" w:bidi="id_ID"/>
        </w:rPr>
      </w:r>
      <w:r>
        <w:rPr>
          <w:lang w:val="id_ID" w:bidi="id_ID"/>
        </w:rPr>
        <w:t>Berhenti di sini dan diskusikan dalam kelompok kata atau ungkapan apa yang akan Anda gunakan untuk "terus terang." Hentikan audio ini di sini.</w:t>
      </w:r>
    </w:p>
    <w:p>
      <w:pPr/>
      <w:r>
        <w:rPr>
          <w:lang w:val="id_ID" w:bidi="id_ID"/>
        </w:rPr>
      </w:r>
      <w:r>
        <w:rPr>
          <w:lang w:val="id_ID" w:bidi="id_ID"/>
        </w:rPr>
        <w:t xml:space="preserve">Yesus mengatakan bahwa Ia telah mengatakan kepada murid-murid-Nya semua yang telah Ia katakan kepada mereka sehingga mereka akan memiliki </w:t>
      </w:r>
      <w:r>
        <w:rPr>
          <w:b/>
          <w:lang w:val="id_ID" w:bidi="id_ID"/>
        </w:rPr>
        <w:t>damai sejahtera</w:t>
      </w:r>
      <w:r>
        <w:rPr>
          <w:lang w:val="id_ID" w:bidi="id_ID"/>
        </w:rPr>
        <w:t xml:space="preserve">. Kata yang ia gunakan untuk damai di sini berarti lebih dari sekadar tidak adanya masalah, melainkan juga kehadiran sukacita. Gunakan kata yang sama untuk damai seperti yang telah Anda gunakan sebelumnya. </w:t>
      </w:r>
      <w:r>
        <w:rPr>
          <w:lang w:val="id_ID" w:bidi="id_ID"/>
        </w:rPr>
        <w:t>Damai</w:t>
      </w:r>
      <w:r>
        <w:rPr>
          <w:lang w:val="id_ID" w:bidi="id_ID"/>
        </w:rPr>
        <w:t xml:space="preserve"> terdapat di Daftar Kata Utama. </w:t>
      </w:r>
    </w:p>
    <w:p>
      <w:pPr/>
      <w:r>
        <w:rPr>
          <w:lang w:val="id_ID" w:bidi="id_ID"/>
        </w:rPr>
      </w:r>
      <w:r>
        <w:rPr>
          <w:lang w:val="id_ID" w:bidi="id_ID"/>
        </w:rPr>
        <w:t xml:space="preserve">Yesus memberi tahu murid-murid-Nya untuk </w:t>
      </w:r>
      <w:r>
        <w:rPr>
          <w:b/>
          <w:lang w:val="id_ID" w:bidi="id_ID"/>
        </w:rPr>
        <w:t>menguatkan hati</w:t>
      </w:r>
      <w:r>
        <w:rPr>
          <w:lang w:val="id_ID" w:bidi="id_ID"/>
        </w:rPr>
        <w:t xml:space="preserve">, atau menjadi berani, karena Dia telah mengalahkan </w:t>
      </w:r>
      <w:r>
        <w:rPr>
          <w:b/>
          <w:lang w:val="id_ID" w:bidi="id_ID"/>
        </w:rPr>
        <w:t>dunia</w:t>
      </w:r>
      <w:r>
        <w:rPr>
          <w:lang w:val="id_ID" w:bidi="id_ID"/>
        </w:rPr>
        <w:t>. Dalam hal ini, kata dunia tidak berarti orang-orang di dunia. Itu berarti kuasa-kuasa kejahatan di dunia, termasuk Setan dan roh-roh jahatnya, dan dosa.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Hentikan sebentar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17:1–19</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17:1–19 dan simpanlah dalam hatimu.</w:t>
      </w:r>
    </w:p>
    <w:p>
      <w:pPr/>
      <w:r>
        <w:rPr>
          <w:lang w:val="id_ID" w:bidi="id_ID"/>
        </w:rPr>
      </w:r>
      <w:r>
        <w:rPr>
          <w:lang w:val="id_ID" w:bidi="id_ID"/>
        </w:rPr>
        <w:t>Dengarkan versi audio dari Yohanes 17:1–19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pahami dari kutipan ini? Hentikan sebentar audio ini di sini.</w:t>
      </w:r>
    </w:p>
    <w:p>
      <w:pPr>
        <w:pStyle w:val="ListBullet"/>
        <w:spacing w:line="240" w:lineRule="auto"/>
        <w:ind w:left="720"/>
      </w:pPr>
      <w:r>
        <w:rPr>
          <w:lang w:val="id_ID" w:bidi="id_ID"/>
        </w:rPr>
      </w:r>
      <w:r>
        <w:rPr>
          <w:lang w:val="id_ID" w:bidi="id_ID"/>
        </w:rPr>
        <w:t>Apa yang bagian ini sampaikan kepada kita tentang Allah dan Yesus? Hentikan sebentar audio ini di sini.</w:t>
      </w:r>
    </w:p>
    <w:p>
      <w:pPr>
        <w:pStyle w:val="ListBullet"/>
        <w:spacing w:line="240" w:lineRule="auto"/>
        <w:ind w:left="720"/>
      </w:pPr>
      <w:r>
        <w:rPr>
          <w:lang w:val="id_ID" w:bidi="id_ID"/>
        </w:rPr>
      </w:r>
      <w:r>
        <w:rPr>
          <w:lang w:val="id_ID" w:bidi="id_ID"/>
        </w:rPr>
        <w:t>Apa yang diceritakan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17:1–19 dalam terjemahan yang paling mudah dimengerti.</w:t>
      </w:r>
    </w:p>
    <w:p>
      <w:pPr/>
      <w:r>
        <w:rPr>
          <w:lang w:val="id_ID" w:bidi="id_ID"/>
        </w:rPr>
      </w:r>
      <w:r>
        <w:rPr>
          <w:lang w:val="id_ID" w:bidi="id_ID"/>
        </w:rPr>
        <w:t>Apakah Anda ingat dalam perikop sebelumnya bagaimana Yesus berbicara kepada murid-murid-Nya? Yesus mengatakan kepada mereka bahwa meskipun akan ada masalah di dunia, Yesus sendiri telah mengalahkan dunia.</w:t>
      </w:r>
    </w:p>
    <w:p>
      <w:pPr/>
      <w:r>
        <w:rPr>
          <w:lang w:val="id_ID" w:bidi="id_ID"/>
        </w:rPr>
      </w:r>
      <w:r>
        <w:rPr>
          <w:lang w:val="id_ID" w:bidi="id_ID"/>
        </w:rPr>
        <w:t>Saat Yesus baru saja selesai berbicara kepada murid-murid-Nya, di sinilah kita memulai perikop kita berikutnya.</w:t>
      </w:r>
    </w:p>
    <w:p>
      <w:pPr/>
      <w:r>
        <w:rPr>
          <w:lang w:val="id_ID" w:bidi="id_ID"/>
        </w:rPr>
      </w:r>
      <w:r>
        <w:rPr>
          <w:lang w:val="id_ID" w:bidi="id_ID"/>
        </w:rPr>
        <w:t>Setelah Yesus selesai berbicara kepada murid-murid-Nya, Ia melihat ke atas ke langit dan mulai berdoa kepada Allah. Memandang ke langit untuk berdoa adalah kebiasaan orang Yahudi pada saat itu.</w:t>
      </w:r>
    </w:p>
    <w:p>
      <w:pPr/>
      <w:r>
        <w:rPr>
          <w:lang w:val="id_ID" w:bidi="id_ID"/>
        </w:rPr>
      </w:r>
      <w:r>
        <w:rPr>
          <w:lang w:val="id_ID" w:bidi="id_ID"/>
        </w:rPr>
        <w:t>Berhenti di sini dan diskusikan pertanyaan ini dalam kelompok: Dalam budaya Anda, postur apa yang Anda gunakan ketika Anda berdoa? Kata-kata apa yang Anda gunakan? Jeda audio ini di sini.</w:t>
      </w:r>
    </w:p>
    <w:p>
      <w:pPr/>
      <w:r>
        <w:rPr>
          <w:lang w:val="id_ID" w:bidi="id_ID"/>
        </w:rPr>
      </w:r>
      <w:r>
        <w:rPr>
          <w:lang w:val="id_ID" w:bidi="id_ID"/>
        </w:rPr>
        <w:t>Yesus melihat ke atas ke langit untuk menunjukkan bahwa Ia berbicara kepada Allah Bapa, yang tinggal di surga. Yesus berkata "Bapa, saatnya telah tiba." Memuliakan anak-Mu, agar Ia dapat memuliakan Engkau," yang berarti bahwa akan segera tiba waktunya bagi Yesus untuk mati di atas salib dan menunjukkan kemuliaan Allah dan Yesus kepada dunia. Ini berarti bahwa banyak orang akan melihat kuasa Allah yang luar biasa.</w:t>
      </w:r>
    </w:p>
    <w:p>
      <w:pPr/>
      <w:r>
        <w:rPr>
          <w:lang w:val="id_ID" w:bidi="id_ID"/>
        </w:rPr>
      </w:r>
      <w:r>
        <w:rPr>
          <w:lang w:val="id_ID" w:bidi="id_ID"/>
        </w:rPr>
        <w:t>Allah memberikan semua otoritas, atau hak, kepada Yesus atas semua orang sehingga Yesus dapat memberikan kehidupan kekal kepada orang-orang yang telah Allah berikan kepada-Nya untuk menjadi pengikut-Nya. Para pengikut Yesus adalah orang-orang yang telah bertobat, atau berpaling dari dosa-dosa mereka dan menaati Allah.</w:t>
      </w:r>
    </w:p>
    <w:p>
      <w:pPr/>
      <w:r>
        <w:rPr>
          <w:lang w:val="id_ID" w:bidi="id_ID"/>
        </w:rPr>
      </w:r>
      <w:r>
        <w:rPr>
          <w:lang w:val="id_ID" w:bidi="id_ID"/>
        </w:rPr>
        <w:t>Yesus melanjutkan untuk menjelaskan tentang makna "kehidupan kekal", bahwa orang Yahudi dan bangsa-bangsa lain, atau orang non-Yahudi, dapat menerima kehidupan kekal, atau menjalani kehidupan bersama Allah untuk selamanya. Yesus mengatakan bahwa mengenal dan menyembah Allah berarti Anda dapat menikmati kehadiran-Nya selamanya. Dengan mengetahui Allah, bahwa Ia adalah satu-satunya Allah sejati yang ada, dan mengenal Yesus Kristus, yang diutus Allah untuk menyelamatkan orang-orang dari dosa-dosa mereka, siapa pun dapat menerima kehidupan kekal ini bersama Allah.</w:t>
      </w:r>
    </w:p>
    <w:p>
      <w:pPr/>
      <w:r>
        <w:rPr>
          <w:lang w:val="id_ID" w:bidi="id_ID"/>
        </w:rPr>
      </w:r>
      <w:r>
        <w:rPr>
          <w:lang w:val="id_ID" w:bidi="id_ID"/>
        </w:rPr>
        <w:t>Yesus melanjutkan dengan mengatakan bahwa Ia telah membawa kemuliaan bagi Allah di bumi dengan menyelesaikan pekerjaan, atau tugas yang Allah berikan kepada-Nya untuk dilakukan. Yesus meminta Allah untuk memberikan kemuliaan kepada-Nya. Yesus tidak meminta kemuliaan ini untuk membuat diri-Nya terlihat baik. Yesus ingin menunjukkan kepada dunia betapa luar biasa Allah itu. Yesus menantikan Allah memberikan kemuliaan kepada Yesus sehingga semua orang yang melihat Yesus akan takjub dan menyembah Allah. Yesus meminta Allah untuk memuliakan-Nya dengan cara yang sama seperti yang Ia lakukan sebelum Allah menciptakan dunia.</w:t>
      </w:r>
    </w:p>
    <w:p>
      <w:pPr/>
      <w:r>
        <w:rPr>
          <w:lang w:val="id_ID" w:bidi="id_ID"/>
        </w:rPr>
      </w:r>
      <w:r>
        <w:rPr>
          <w:lang w:val="id_ID" w:bidi="id_ID"/>
        </w:rPr>
        <w:t>Allah menciptakan dunia, sehingga masuk akal bahwa Allah ada sebelum dunia ada. Karena Yesus adalah Allah, maka Yesus juga ada bersama Allah sebelum dunia dibuat.</w:t>
      </w:r>
    </w:p>
    <w:p>
      <w:pPr/>
      <w:r>
        <w:rPr>
          <w:lang w:val="id_ID" w:bidi="id_ID"/>
        </w:rPr>
      </w:r>
      <w:r>
        <w:rPr>
          <w:lang w:val="id_ID" w:bidi="id_ID"/>
        </w:rPr>
        <w:t>Yesus kemudian mulai berdoa kepada Allah untuk murid-murid-Nya. Segala sesuatu di dunia adalah milik Allah, dan Allah memberikan umat kepada Yesus. Yesus mengungkapkan Allah kepada orang-orang ini dengan memberikan firman atau pesan Allah kepada mereka. Karena Yesus mengungkapkan Allah kepada mereka, orang-orang ini percaya kepada Allah, mengasihi Allah, dan menaati Allah.</w:t>
      </w:r>
    </w:p>
    <w:p>
      <w:pPr/>
      <w:r>
        <w:rPr>
          <w:lang w:val="id_ID" w:bidi="id_ID"/>
        </w:rPr>
      </w:r>
      <w:r>
        <w:rPr>
          <w:lang w:val="id_ID" w:bidi="id_ID"/>
        </w:rPr>
        <w:t>Yesus mengungkapkan Allah kepada umat yang diberikan Allah kepada-Nya dari dunia. Semua orang berada di dunia karena semua orang tinggal di bumi ini. Tetapi beberapa orang bersifat "duniawi", yang berarti bahwa mereka lebih mementingkan kesenangan yang diberikan dunia kepada mereka seperti uang, keserakahan, dan kekuasaan. Ketika orang-orang memahami siapa Yesus dan mengikuti Allah, mereka masih tinggal di dunia. Namun, mereka tidak menjadi milik dunia lagi, mereka adalah milik Allah dan Kerajaan Allah. Allah ingin menyelamatkan orang-orang yang peduli tentang dunia, dan menjadikan mereka umat-Nya.</w:t>
      </w:r>
    </w:p>
    <w:p>
      <w:pPr/>
      <w:r>
        <w:rPr>
          <w:lang w:val="id_ID" w:bidi="id_ID"/>
        </w:rPr>
      </w:r>
      <w:r>
        <w:rPr>
          <w:lang w:val="id_ID" w:bidi="id_ID"/>
        </w:rPr>
        <w:t>Berhenti di sini dan cobalah kegiatan berikut secara berkelompok. Lihat apakah Anda dapat menemukan bunga atau tanaman di antara beberapa rumput liar. Lihatlah bunga itu dan Anda dapat melihat bahwa bunga itu mungkin kesulitan untuk tumbuh karena terhimpit oleh tanaman berduri lainnya dan berada di tempat teduh. Sekarang tanaman ini "berada dalam" dunia yang berduri tanpa cahaya matahari, dan kondisinya sangat merana. Jadi jika Anda mengambil bunga itu dan menanamnya di suatu tempat yang terkena cahaya matahari dan Anda melindunginya dari angin, seperti bagaimana Allah melindungi kita, maka bunga itu akan sembuh dan menjadi lebih baik. Sekarang tanaman yang bahagia itu masih berada "di" dunia karena ia masih ada, tetapi ia bukan lagi bagian "dari" dunia yang berduri dan gelap seperti sebelumnya. Ketika bunga-bunga lain melihat bunga bahagia itu, mereka akan ingin menjadi bagian dari dunia baru yang lebih baik ini juga. Sekarang bayangkan bahwa bunga itu adalah seseorang. Jeda audio ini di sini.</w:t>
      </w:r>
    </w:p>
    <w:p>
      <w:pPr/>
      <w:r>
        <w:rPr>
          <w:lang w:val="id_ID" w:bidi="id_ID"/>
        </w:rPr>
      </w:r>
      <w:r>
        <w:rPr>
          <w:lang w:val="id_ID" w:bidi="id_ID"/>
        </w:rPr>
        <w:t>Segala sesuatu yang Yesus miliki berasal dari Allah, dan para murid mengetahui hal ini karena Yesus menyampaikan firman, atau pesan, dari Allah kepada mereka dan para murid menerima serta memercayainya. Para murid juga tahu bahwa Allah lah yang mengutus Yesus.</w:t>
      </w:r>
    </w:p>
    <w:p>
      <w:pPr/>
      <w:r>
        <w:rPr>
          <w:lang w:val="id_ID" w:bidi="id_ID"/>
        </w:rPr>
      </w:r>
      <w:r>
        <w:rPr>
          <w:lang w:val="id_ID" w:bidi="id_ID"/>
        </w:rPr>
        <w:t>Yesus terus berdoa untuk para murid karena mereka adalah milik Allah tetapi Ia tidak berdoa untuk "dunia." "Dunia" di sini berarti orang-orang yang menolak untuk percaya kepada Yesus dan sebaliknya hidup dalam dosa dan tidak menaati Allah.</w:t>
      </w:r>
    </w:p>
    <w:p>
      <w:pPr/>
      <w:r>
        <w:rPr>
          <w:lang w:val="id_ID" w:bidi="id_ID"/>
        </w:rPr>
      </w:r>
      <w:r>
        <w:rPr>
          <w:lang w:val="id_ID" w:bidi="id_ID"/>
        </w:rPr>
        <w:t>Meskipun Yesus tidak berdoa untuk dunia, Ia masih peduli tentang orang-orang yang tidak percaya kepada-Nya. Orang-orang di "dunia" memusuhi Yesus dan para pengikut-Nya. Namun, fokus doa ini adalah agar murid-murid Yesus menyampaikan pesan keselamatan kepada orang-orang dunia yang tidak percaya kepada-Nya.</w:t>
      </w:r>
    </w:p>
    <w:p>
      <w:pPr/>
      <w:r>
        <w:rPr>
          <w:lang w:val="id_ID" w:bidi="id_ID"/>
        </w:rPr>
      </w:r>
      <w:r>
        <w:rPr>
          <w:lang w:val="id_ID" w:bidi="id_ID"/>
        </w:rPr>
        <w:t xml:space="preserve">Yesus kemudian berkata, "Semua yang Aku miliki adalah milik-Mu, dan semua yang milik-Mu adalah milik-ku." Maksud Yesus di sini adalah bahwa "Semua orang itu, </w:t>
      </w:r>
      <w:r>
        <w:rPr>
          <w:b/>
          <w:lang w:val="id_ID" w:bidi="id_ID"/>
        </w:rPr>
        <w:t>orang-orang percaya dan pengikut pesan Allah</w:t>
      </w:r>
      <w:r>
        <w:rPr>
          <w:lang w:val="id_ID" w:bidi="id_ID"/>
        </w:rPr>
        <w:t xml:space="preserve"> yang menjadi milik-Ku, adalah milik-Mu, dan semua orang yang menjadi milik-Mu adalah milik-Ku." Para murid menunjukkan betapa mulianya Allah dan Yesus ketika mereka menampilkannya kepada orang lain. Yesus mengatakan bahwa kemuliaan-Nya telah ditunjukkan melalui para murid.</w:t>
      </w:r>
    </w:p>
    <w:p>
      <w:pPr/>
      <w:r>
        <w:rPr>
          <w:lang w:val="id_ID" w:bidi="id_ID"/>
        </w:rPr>
      </w:r>
      <w:r>
        <w:rPr>
          <w:lang w:val="id_ID" w:bidi="id_ID"/>
        </w:rPr>
        <w:t>Berhenti di sini dan cobalah kegiatan berikut secara berkelompok. Anda akan membutuhkan obor, atau senter, untuk mewakili kemuliaan Allah dan benda lain yang memantulkan cahaya dari obor, seperti cermin atau kaleng logam. Tentukan satu orang untuk menjadi Allah, orang kedua untuk menjadi Yesus. Mintalah orang yang memerankan Yesus memegang benda yang memantulkan cahaya. Minta orang yang memerankan Allah mengarahkan senter ke benda reflektif yang dipegang oleh orang yang memerankan Yesus—ini adalah kemuliaan Allah yang menyinari Yesus. Orang yang memerankan Yesus kemudian menggerakkan kaleng itu sehingga terang yang dipantulkan jatuh pada setiap orang dalam kelompok. Jeda audio ini di sini.</w:t>
      </w:r>
    </w:p>
    <w:p>
      <w:pPr/>
      <w:r>
        <w:rPr>
          <w:lang w:val="id_ID" w:bidi="id_ID"/>
        </w:rPr>
      </w:r>
      <w:r>
        <w:rPr>
          <w:lang w:val="id_ID" w:bidi="id_ID"/>
        </w:rPr>
        <w:t>Mudah-mudahan ini membantu untuk memahami bagaimana kemuliaan Allah bekerja. Kita memantulkan kemuliaan-Nya ketika kita mengikuti-Nya, dan orang-orang lain melihatnya.</w:t>
      </w:r>
    </w:p>
    <w:p>
      <w:pPr/>
      <w:r>
        <w:rPr>
          <w:lang w:val="id_ID" w:bidi="id_ID"/>
        </w:rPr>
      </w:r>
      <w:r>
        <w:rPr>
          <w:lang w:val="id_ID" w:bidi="id_ID"/>
        </w:rPr>
        <w:t>Meskipun Yesus akan segera meninggalkan dunia fana ini dan bergabung dengan Bapa-Nya di surga, murid-murid-Nya akan tinggal di dunia untuk terus menyebarkan pesan Yesus. Yesus berkata kepada Allah, "Aku datang kepada-Mu," yang berarti bahwa Ia akan kembali kepada Bapa di surga, untuk berada di sisi Allah. Ini akan terjadi setelah Yesus telah menyelesaikan waktu-Nya di bumi.</w:t>
      </w:r>
    </w:p>
    <w:p>
      <w:pPr/>
      <w:r>
        <w:rPr>
          <w:lang w:val="id_ID" w:bidi="id_ID"/>
        </w:rPr>
      </w:r>
      <w:r>
        <w:rPr>
          <w:lang w:val="id_ID" w:bidi="id_ID"/>
        </w:rPr>
        <w:t>Yesus berkata "Bapa-Ku yang kudus." Dia masih menyapa Allah di sini dan dengan mengatakan "Bapa-Ku, yang kudus," Yesus menunjukkan bagaimana Ia menghormati dan memuliakan Allah. Yesus meminta Allah untuk melindungi para murid sehingga mereka akan tetap terikat bersama dalam iman, karena Allah dan Yesus terikat bersama dalam iman. Yesus mengatakan bahwa Ia telah melindungi para murid ketika Ia berada di bumi dan bahwa tidak ada satu pun dari mereka yang hilang. Yesus tidak bermaksud bahwa mereka hilang dalam artian mereka tidak tahu jalan ke suatu tempat. Yesus bermaksud bahwa mereka akan terus mengikuti-Nya dan tinggal di dalam komunitas para pengikut. Yesus kemudian meminta Allah untuk melindungi murid-murid dengan kuasa yang sama yang Ia berikan kepada Yesus untuk melindungi mereka. "Lindungilah mereka dengan kuasa nama-Mu." Ketika Yesus berbicara tentang nama Allah, Ia mengatakan bahwa Allah sangat berkuasa sehingga Ia dapat melindungi siapa pun dari bahaya. Yesus juga meminta Allah melindungi murid-murid sehingga mereka akan menaati firman Allah serta saling mendorong dan menguatkan.</w:t>
      </w:r>
    </w:p>
    <w:p>
      <w:pPr/>
      <w:r>
        <w:rPr>
          <w:lang w:val="id_ID" w:bidi="id_ID"/>
        </w:rPr>
      </w:r>
      <w:r>
        <w:rPr>
          <w:lang w:val="id_ID" w:bidi="id_ID"/>
        </w:rPr>
        <w:t>Satu-satunya murid yang akan tersesat dan tidak mengikuti Yesus lagi adalah orang yang mengkhianati Yesus, Yudas Iskariot. Yudas berada di jalan yang mengikuti Yesus, tetapi kemudian Yudas memutuskan untuk mengambil jalan lain. Hal ini terjadi supaya genaplah yang tertulis dalam Kitab Suci. Para nabi Yahudi bernubuat bahwa seseorang akan mengkhianati Juruselamat yang dijanjikan Allah setelah makan bersama-Nya. Kitab Suci menjadi kenyataan ketika Yudas Iskariot melakukan hal ini.</w:t>
      </w:r>
    </w:p>
    <w:p>
      <w:pPr/>
      <w:r>
        <w:rPr>
          <w:lang w:val="id_ID" w:bidi="id_ID"/>
        </w:rPr>
      </w:r>
      <w:r>
        <w:rPr>
          <w:lang w:val="id_ID" w:bidi="id_ID"/>
        </w:rPr>
        <w:t>Kita melihat dalam perikop sebelumnya bahwa pada malam itu Yesus berkata, "Dia yang telah berbagi roti dengan-Ku telah berbalik melawan Aku." Yesus dan murid-murid-Nya sedang makan bersama dan mungkin menceritakan kembali kisah penyelamatan dari perbudakan di Mesir. Mereka makan roti dengan mencelupkan sebagian darinya ke dalam mangkuk dan Yesus berkata, "Salah satu dari kamu yang makan bersama Aku akan membantu musuh-musuh-Ku menangkap Aku." Kemudian, mencelupkan sepotong roti itu, Yesus memberikannya kepada Yudas Iskariot, yang akan menjadi orang yang mengkhianati Yesus. Dalam kebudayaan Yahudi, hanya orang-orang yang saling percaya yang makan bersama. Pengkhianatan terburuk adalah ketika makan bersama seseorang, meninggalkan perjamuan itu, kemudian mengkhianati orang itu. Yesus menunjukkan betapa mendalamnya kejahatan pengkhianat-Nya itu.</w:t>
      </w:r>
    </w:p>
    <w:p>
      <w:pPr/>
      <w:r>
        <w:rPr>
          <w:lang w:val="id_ID" w:bidi="id_ID"/>
        </w:rPr>
      </w:r>
      <w:r>
        <w:rPr>
          <w:lang w:val="id_ID" w:bidi="id_ID"/>
        </w:rPr>
        <w:t>Waktunya sudah dekat ketika Yudas Iskariot akan mengkhianati Yesus. Sekali lagi Yesus mengatakan bahwa Ia akan segera bersama Allah, tetapi Ia sedang mengucapkan doa-doa ini sekarang "agar murid-murid akan bersemangat dan memiliki sukacita dalam hati mereka sebagaimana Aku memiliki sukacita di dalam hati-Ku."</w:t>
      </w:r>
    </w:p>
    <w:p>
      <w:pPr/>
      <w:r>
        <w:rPr>
          <w:lang w:val="id_ID" w:bidi="id_ID"/>
        </w:rPr>
      </w:r>
      <w:r>
        <w:rPr>
          <w:lang w:val="id_ID" w:bidi="id_ID"/>
        </w:rPr>
        <w:t>Berhenti di sini dan diskusikan pertanyaan ini dalam kelompok: Dalam budaya Anda, apa yang membuat Anda memiliki sukacita di hati dan membuat Anda bahagia? Jeda audio ini di sini.</w:t>
      </w:r>
    </w:p>
    <w:p>
      <w:pPr/>
      <w:r>
        <w:rPr>
          <w:lang w:val="id_ID" w:bidi="id_ID"/>
        </w:rPr>
      </w:r>
      <w:r>
        <w:rPr>
          <w:lang w:val="id_ID" w:bidi="id_ID"/>
        </w:rPr>
        <w:t>Yesus telah memberikan firman, atau pesan dari Allah, kepada murid-murid. Karena para murid sekarang adalah orang-orang yang percaya kepada Yesus, dunia telah mulai membenci mereka karena mereka tidak lagi "dari" dunia. Yesus tidak ingin Allah membawa murid-murid dari bumi, tetapi sebaliknya meminta perlindungan Allah lagi kepada murid-murid dari Si Jahat, atau Setan, sementara mereka tinggal "di" dunia di bumi.</w:t>
      </w:r>
    </w:p>
    <w:p>
      <w:pPr/>
      <w:r>
        <w:rPr>
          <w:lang w:val="id_ID" w:bidi="id_ID"/>
        </w:rPr>
      </w:r>
      <w:r>
        <w:rPr>
          <w:lang w:val="id_ID" w:bidi="id_ID"/>
        </w:rPr>
        <w:t>Berhenti di sini dan diskusikan pertanyaan ini dalam kelompok: Dalam budaya Anda, jika Anda melakukan sesuatu yang Anda rasa benar dan tepat tetapi membuat orang lain membenci Anda atau marah, apa yang Anda lakukan? Jeda audio ini di sini.</w:t>
      </w:r>
    </w:p>
    <w:p>
      <w:pPr/>
      <w:r>
        <w:rPr>
          <w:lang w:val="id_ID" w:bidi="id_ID"/>
        </w:rPr>
      </w:r>
      <w:r>
        <w:rPr>
          <w:lang w:val="id_ID" w:bidi="id_ID"/>
        </w:rPr>
        <w:t>Yesus kembali mengatakan bahwa Ia bukan "dari" dunia dan para murid juga bukan "dari" dunia ini, karena sekarang mereka percaya kepada Yesus dan mengikuti-Nya.</w:t>
      </w:r>
    </w:p>
    <w:p>
      <w:pPr/>
      <w:r>
        <w:rPr>
          <w:lang w:val="id_ID" w:bidi="id_ID"/>
        </w:rPr>
      </w:r>
      <w:r>
        <w:rPr>
          <w:lang w:val="id_ID" w:bidi="id_ID"/>
        </w:rPr>
        <w:t>Yesus meminta Allah untuk menguduskan atau mengkhususkan murid-murid dengan menggunakan kata-kata atau pesan-Nya yang selalu benar. Yesus menguduskan atau mengkhususkan diri-Nya untuk tujuan Allah dengan bersedia menjadi korban untuk dosa-dosa kita. Ketika Ia melakukan hal itu, Ia membuat kita kudus, atau disucikan.</w:t>
      </w:r>
    </w:p>
    <w:p>
      <w:pPr/>
      <w:r>
        <w:rPr>
          <w:lang w:val="id_ID" w:bidi="id_ID"/>
        </w:rPr>
      </w:r>
      <w:r>
        <w:rPr>
          <w:lang w:val="id_ID" w:bidi="id_ID"/>
        </w:rPr>
        <w:t>Yesus berkata, "Sama seperti Engkau telah mengutus Aku ke dalam dunia, Aku juga telah mengutus mereka," yang berarti bahwa sama seperti Allah mengutus Yesus untuk berbicara kepada orang-orang yang tidak percaya, sekarang Yesus mengutus para murid kepada orang-orang yang tidak percaya di dunia ini untuk menyebarkan pesan mengenai Allah.</w:t>
      </w:r>
    </w:p>
    <w:p>
      <w:pPr/>
      <w:r>
        <w:rPr>
          <w:lang w:val="id_ID" w:bidi="id_ID"/>
        </w:rPr>
      </w:r>
      <w:r>
        <w:rPr>
          <w:lang w:val="id_ID" w:bidi="id_ID"/>
        </w:rPr>
        <w:t>Berhenti di sini dan diskusikan pertanyaan ini dalam kelompok: Dapatkah Anda menceritakan kepada kami tentang saat Anda mendengar beberapa berita bahagia yang sangat menarik? Siapakah orang pertama yang Anda beritahu tentang hal itu? Jeda audio ini di sini.</w:t>
      </w:r>
    </w:p>
    <w:p>
      <w:pPr/>
      <w:r>
        <w:rPr>
          <w:lang w:val="id_ID" w:bidi="id_ID"/>
        </w:rPr>
      </w:r>
      <w:r>
        <w:rPr>
          <w:lang w:val="id_ID" w:bidi="id_ID"/>
        </w:rPr>
        <w:t>Jika Anda membayangkan sebuah lilin dan menyalakannya tetapi kemudian meletakkannya di bawah sebuah mangkuk, Anda tidak akan dapat melihat cahayanya. Tetapi jika Anda menemukan sebuah periuk tanah liat atau guci dan Anda membuat beberapa lubang di dalamnya, cahaya akan bersinar melalui lubang-lubang itu. Orang-orang percaya seperti guci ini, kemuliaan Allah adalah lilin, dan cahaya-Nya bersinar dari dalam diri kita.</w:t>
      </w:r>
    </w:p>
    <w:p>
      <w:pPr/>
      <w:r>
        <w:rPr>
          <w:lang w:val="id_ID" w:bidi="id_ID"/>
        </w:rPr>
      </w:r>
      <w:r>
        <w:rPr>
          <w:lang w:val="id_ID" w:bidi="id_ID"/>
        </w:rPr>
        <w:t>Hentikan sebentar rekaman ini di sini dan diskusikan saat Anda melihat kemuliaan Allah, atau kuasa Allah, yang bekerja dalam diri seseorang, dan orang-orang di sekitar mereka melihatnya juga, seperti cahaya ini bersinar melalui lubang-lubang di guci-guci. Jeda audio ini di sini.</w:t>
      </w:r>
    </w:p>
    <w:p>
      <w:pPr/>
      <w:r>
        <w:rPr>
          <w:lang w:val="id_ID" w:bidi="id_ID"/>
        </w:rPr>
      </w:r>
      <w:r>
        <w:rPr>
          <w:lang w:val="id_ID" w:bidi="id_ID"/>
        </w:rPr>
        <w:t>Saya berharap ini membantu menunjukkan bahwa kita semua dapat dijadikan kudus karena Allah adalah kudus.</w:t>
      </w:r>
    </w:p>
    <w:p>
      <w:pPr/>
      <w:r>
        <w:rPr>
          <w:lang w:val="id_ID" w:bidi="id_ID"/>
        </w:rPr>
      </w:r>
      <w:r>
        <w:rPr>
          <w:lang w:val="id_ID" w:bidi="id_ID"/>
        </w:rPr>
        <w:t>Saat Yesus akan mati di atas salib, Ia akan menjadi korban kudus bagi murid-murid, sehingga mereka juga dapat dijadikan kudus oleh firman Allah, yang selalu benar. Yesus sepenuhnya menyadari apa yang akan terjadi pada-Nya. Dia percaya kepada Allah dan dia tahu bahwa apa yang terjadi berikutnya adalah penggenapan nubuat sejak dahulu. Apa yang akan dilakukan Yesus akan berarti bahwa semua orang yang percaya kepada-Nya akan menjadi kudus. Doa ini adalah doa harapan untuk kekudusan yang sekarang tersedia bagi kita semua.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17:1–19 dalam terjemahan yang paling mudah dimengerti.</w:t>
      </w:r>
    </w:p>
    <w:p>
      <w:pPr/>
      <w:r>
        <w:rPr>
          <w:lang w:val="id_ID" w:bidi="id_ID"/>
        </w:rPr>
      </w:r>
      <w:r>
        <w:rPr>
          <w:lang w:val="id_ID" w:bidi="id_ID"/>
        </w:rPr>
        <w:t>Pada tahap ini, kelompok akan menentukan adegan, tokoh, dan latar belakang dari perikop ini. Selanjutnya, kelompok akan memperagakan perikop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Yesus baru saja selesai berbicara kepada murid-murid. Yesus kemudian melihat ke atas ke langit dan berdoa kepada Allah. Yesus berdoa agar Allah akan menunjukkan keagungan Yesus karena Yesus telah menunjukkan keagungan Allah.</w:t>
      </w:r>
    </w:p>
    <w:p>
      <w:pPr/>
      <w:r>
        <w:rPr>
          <w:lang w:val="id_ID" w:bidi="id_ID"/>
        </w:rPr>
      </w:r>
      <w:r>
        <w:rPr>
          <w:b/>
          <w:lang w:val="id_ID" w:bidi="id_ID"/>
        </w:rPr>
        <w:t>Dalam adegan kedua:</w:t>
      </w:r>
      <w:r>
        <w:rPr>
          <w:lang w:val="id_ID" w:bidi="id_ID"/>
        </w:rPr>
        <w:t xml:space="preserve"> Yesus berdoa untuk murid-murid.</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 tidak berbicara tetapi hadir dan mendengarkan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murid-murid</w:t>
      </w:r>
    </w:p>
    <w:p>
      <w:pPr>
        <w:pStyle w:val="ListBullet"/>
        <w:spacing w:line="240" w:lineRule="auto"/>
        <w:ind w:left="720"/>
      </w:pPr>
      <w:r>
        <w:rPr>
          <w:lang w:val="id_ID" w:bidi="id_ID"/>
        </w:rPr>
      </w:r>
      <w:r>
        <w:rPr>
          <w:lang w:val="id_ID" w:bidi="id_ID"/>
        </w:rPr>
        <w:t>Yudas Iskariot, murid ke-12, hanya disebutkan di sini sebagai orang yang hilang, tetapi tidak hadir dalam adegan tersebut</w:t>
      </w:r>
    </w:p>
    <w:p>
      <w:pPr>
        <w:pStyle w:val="ListBullet"/>
        <w:spacing w:line="240" w:lineRule="auto"/>
        <w:ind w:left="720"/>
      </w:pPr>
      <w:r>
        <w:rPr>
          <w:lang w:val="id_ID" w:bidi="id_ID"/>
        </w:rPr>
      </w:r>
      <w:r>
        <w:rPr>
          <w:lang w:val="id_ID" w:bidi="id_ID"/>
        </w:rPr>
        <w:t>Beberapa orang untuk mewakili dunia</w:t>
      </w:r>
    </w:p>
    <w:p>
      <w:pPr/>
      <w:r>
        <w:rPr>
          <w:lang w:val="id_ID" w:bidi="id_ID"/>
        </w:rPr>
      </w:r>
      <w:r>
        <w:rPr>
          <w:lang w:val="id_ID" w:bidi="id_ID"/>
        </w:rPr>
        <w:t>Bersama kelompok, perhatikan bagian-bagian dari latar belakang perikop ini.</w:t>
      </w:r>
    </w:p>
    <w:p>
      <w:pPr/>
      <w:r>
        <w:rPr>
          <w:lang w:val="id_ID" w:bidi="id_ID"/>
        </w:rPr>
      </w:r>
      <w:r>
        <w:rPr>
          <w:lang w:val="id_ID" w:bidi="id_ID"/>
        </w:rPr>
        <w:t>Yesus telah berbicara dengan murid-murid-Nya pada malam Paskah. Bisa jadi mereka masih berada di ruangan tempat mereka menyantap hidangan perayaan, atau mereka sedang dalam perjalanan keluar kota.</w:t>
      </w:r>
    </w:p>
    <w:p>
      <w:pPr/>
      <w:r>
        <w:rPr>
          <w:lang w:val="id_ID" w:bidi="id_ID"/>
        </w:rPr>
      </w:r>
      <w:r>
        <w:rPr>
          <w:lang w:val="id_ID" w:bidi="id_ID"/>
        </w:rPr>
        <w:t>Ketika Yesus akan berdoa kepada Allah, ia mungkin menatap ke atas ketika ia berdoa, seperti kebiasaan orang Yahudi.</w:t>
      </w:r>
    </w:p>
    <w:p>
      <w:pPr/>
      <w:r>
        <w:rPr>
          <w:lang w:val="id_ID" w:bidi="id_ID"/>
        </w:rPr>
      </w:r>
      <w:r>
        <w:rPr>
          <w:lang w:val="id_ID" w:bidi="id_ID"/>
        </w:rPr>
        <w:t>Tidak jelas apakah para murid berdiri atau duduk cukup dekat dengan Yesus untuk mendengar-Nya berdoa atau apakah mereka berdiri lebih jauh. Ini mungkin adalah doa pribadi antara Allah dan Yesus dan bahwa Yesus menyemangati para murid pada waktu yang berbeda dengan mengucapkan kata-kata yang berbeda.</w:t>
      </w:r>
    </w:p>
    <w:p>
      <w:pPr/>
      <w:r>
        <w:rPr>
          <w:lang w:val="id_ID" w:bidi="id_ID"/>
        </w:rPr>
      </w:r>
      <w:r>
        <w:rPr>
          <w:lang w:val="id_ID" w:bidi="id_ID"/>
        </w:rPr>
        <w:t>Yesus memulai dengan berdoa kepada Allah dan doa ini terutama tentang diri-Nya dan bagaimana Yesus meminta Allah untuk memuliakan-Nya, kemuliaan yang layak diterima Yesus sehingga kemuliaan Allah maupun Yesus dapat dilihat di dunia.</w:t>
      </w:r>
    </w:p>
    <w:p>
      <w:pPr/>
      <w:r>
        <w:rPr>
          <w:lang w:val="id_ID" w:bidi="id_ID"/>
        </w:rPr>
      </w:r>
      <w:r>
        <w:rPr>
          <w:lang w:val="id_ID" w:bidi="id_ID"/>
        </w:rPr>
        <w:t>Berhenti di sini dan cobalah kegiatan berikut dalam kelompok: Gunakan senter, minta seseorang untuk menyalakannya dan menyorotkannya ke tokoh Yesus ketika ia sedang berdoa. Selama doa ini, orang-orang dapat memerankan apa yang terjadi, menghidupkan kisah itu sehingga kita dapat melihat dengan jelas apa yang sedang terjadi.</w:t>
      </w:r>
    </w:p>
    <w:p>
      <w:pPr/>
      <w:r>
        <w:rPr>
          <w:lang w:val="id_ID" w:bidi="id_ID"/>
        </w:rPr>
      </w:r>
      <w:r>
        <w:rPr>
          <w:lang w:val="id_ID" w:bidi="id_ID"/>
        </w:rPr>
        <w:t>Temukan beberapa benda yang dapat mewakili "kehidupan kekal" dan mintalah seseorang menyerahkannya kepada murid-murid ketika Yesus berdoa, "agar aku dapat memberikan kehidupan kekal kepada semua orang yang telah diberikan Allah kepadaku." Pikirkan tentang apa yang Yesus katakan tentang kehidupan kekal —bahwa orang-orang percaya akan mengenal satu-satunya Allah yang benar dan Yesus, Juruselamat yang diutus Allah. Yesus meminta Allah untuk memuliakan Dia sehingga Allah dapat dimuliakan. Anda dapat mengulangi kegiatan sebelumnya jika Anda mau, yaitu menggunakan benda reflektif dan obor, atau lampu senter untuk menunjukkan kemuliaan Allah. Jeda audio ini di sini.</w:t>
      </w:r>
    </w:p>
    <w:p>
      <w:pPr/>
      <w:r>
        <w:rPr>
          <w:lang w:val="id_ID" w:bidi="id_ID"/>
        </w:rPr>
      </w:r>
      <w:r>
        <w:rPr>
          <w:lang w:val="id_ID" w:bidi="id_ID"/>
        </w:rPr>
        <w:t>Yesus kemudian menyelesaikan doa itu dan mulai berdoa untuk murid-murid.</w:t>
      </w:r>
    </w:p>
    <w:p>
      <w:pPr/>
      <w:r>
        <w:rPr>
          <w:lang w:val="id_ID" w:bidi="id_ID"/>
        </w:rPr>
      </w:r>
      <w:r>
        <w:rPr>
          <w:lang w:val="id_ID" w:bidi="id_ID"/>
        </w:rPr>
        <w:t>Doa berikut dapat dipecah menjadi 4 bagian.</w:t>
      </w:r>
    </w:p>
    <w:p>
      <w:pPr/>
      <w:r>
        <w:rPr>
          <w:lang w:val="id_ID" w:bidi="id_ID"/>
        </w:rPr>
      </w:r>
      <w:r>
        <w:rPr>
          <w:lang w:val="id_ID" w:bidi="id_ID"/>
        </w:rPr>
        <w:t>Bagian pertama berbicara tentang bagaimana Yesus dimuliakan untuk memuliakan Allah lebih lanjut dan bagaimana Yesus akan segera menyelesaikan pekerjaan yang Allah berikan kepada Yesus untuk dilakukan.</w:t>
      </w:r>
    </w:p>
    <w:p>
      <w:pPr/>
      <w:r>
        <w:rPr>
          <w:lang w:val="id_ID" w:bidi="id_ID"/>
        </w:rPr>
      </w:r>
      <w:r>
        <w:rPr>
          <w:lang w:val="id_ID" w:bidi="id_ID"/>
        </w:rPr>
        <w:t>Yesus berbicara tentang pekerjaan yang telah Ia lakukan sejauh ini dalam menceritakan kepada orang-orang tentang Allah dan bagaimana mereka sekarang menjadi orang-orang yang percaya kepada Yesus. Orang-orang percaya ini tahu bahwa semua yang dimiliki Yesus, berasal dari Allah, dan bahwa Allah mengutus Yesus. Yesus terus berdoa untuk kemuliaan yang telah ia terima dari Allah.</w:t>
      </w:r>
    </w:p>
    <w:p>
      <w:pPr/>
      <w:r>
        <w:rPr>
          <w:lang w:val="id_ID" w:bidi="id_ID"/>
        </w:rPr>
      </w:r>
      <w:r>
        <w:rPr>
          <w:lang w:val="id_ID" w:bidi="id_ID"/>
        </w:rPr>
        <w:t>Bagian kedua berbicara tentang bagaimana Allah mengungkapkan Yesus kepada para murid dan bahwa mereka menanggapi dengan ketaatan kepada Allah.</w:t>
      </w:r>
    </w:p>
    <w:p>
      <w:pPr/>
      <w:r>
        <w:rPr>
          <w:lang w:val="id_ID" w:bidi="id_ID"/>
        </w:rPr>
      </w:r>
      <w:r>
        <w:rPr>
          <w:lang w:val="id_ID" w:bidi="id_ID"/>
        </w:rPr>
        <w:t xml:space="preserve">"Mereka adalah milik-Mu; Engkau memberikan mereka, </w:t>
      </w:r>
      <w:r>
        <w:rPr>
          <w:b/>
          <w:lang w:val="id_ID" w:bidi="id_ID"/>
        </w:rPr>
        <w:t>murid-murid itu</w:t>
      </w:r>
      <w:r>
        <w:rPr>
          <w:lang w:val="id_ID" w:bidi="id_ID"/>
        </w:rPr>
        <w:t>, kepada-Ku dan mereka telah menaati firman-Mu." Para murid percaya bahwa Yesus telah diutus oleh Allah. Semua yang dimiliki Yesus, para murid tahu bahwa itu semua berasal dari Allah.</w:t>
      </w:r>
    </w:p>
    <w:p>
      <w:pPr/>
      <w:r>
        <w:rPr>
          <w:lang w:val="id_ID" w:bidi="id_ID"/>
        </w:rPr>
      </w:r>
      <w:r>
        <w:rPr>
          <w:lang w:val="id_ID" w:bidi="id_ID"/>
        </w:rPr>
        <w:t>Bagian ketiga mengeksplorasi hubungan antara murid-murid dan dunia.</w:t>
      </w:r>
    </w:p>
    <w:p>
      <w:pPr/>
      <w:r>
        <w:rPr>
          <w:lang w:val="id_ID" w:bidi="id_ID"/>
        </w:rPr>
      </w:r>
      <w:r>
        <w:rPr>
          <w:lang w:val="id_ID" w:bidi="id_ID"/>
        </w:rPr>
        <w:t>Yesus berdoa untuk para murid ketika mereka tinggal di dunia, agar Allah akan melindungi para murid dan menjaga mereka aman dari bahaya.</w:t>
      </w:r>
    </w:p>
    <w:p>
      <w:pPr/>
      <w:r>
        <w:rPr>
          <w:lang w:val="id_ID" w:bidi="id_ID"/>
        </w:rPr>
      </w:r>
      <w:r>
        <w:rPr>
          <w:lang w:val="id_ID" w:bidi="id_ID"/>
        </w:rPr>
        <w:t>Yesus kemudian mengatakan kepada Allah, "Tidak ada seorang pun yang hilang kecuali orang yang ditentukan untuk binasa" dan orang itu adalah Yudas Iskariot.</w:t>
      </w:r>
    </w:p>
    <w:p>
      <w:pPr/>
      <w:r>
        <w:rPr>
          <w:lang w:val="id_ID" w:bidi="id_ID"/>
        </w:rPr>
      </w:r>
      <w:r>
        <w:rPr>
          <w:lang w:val="id_ID" w:bidi="id_ID"/>
        </w:rPr>
        <w:t>Yesus berdoa agar murid-murid "memiliki sukacita dalam hati mereka sebagaimana Aku memiliki sukacita di dalam hati-Ku."</w:t>
      </w:r>
    </w:p>
    <w:p>
      <w:pPr/>
      <w:r>
        <w:rPr>
          <w:lang w:val="id_ID" w:bidi="id_ID"/>
        </w:rPr>
      </w:r>
      <w:r>
        <w:rPr>
          <w:lang w:val="id_ID" w:bidi="id_ID"/>
        </w:rPr>
        <w:t>Yesus tidak ingin Allah membawa murid-murid dari bumi, tetapi sebaliknya kembali meminta perlindungan Allah bagi murid-murid dari si kejahatan, sementara mereka tinggal "dalam" dunia di bumi.</w:t>
      </w:r>
    </w:p>
    <w:p>
      <w:pPr/>
      <w:r>
        <w:rPr>
          <w:lang w:val="id_ID" w:bidi="id_ID"/>
        </w:rPr>
      </w:r>
      <w:r>
        <w:rPr>
          <w:lang w:val="id_ID" w:bidi="id_ID"/>
        </w:rPr>
        <w:t>Bagian keempat membahas dedikasi para murid kepada bapa. Yesus meminta agar murid-murid disucikan dan dibuat kudus, karena Yesus kudus.</w:t>
      </w:r>
    </w:p>
    <w:p>
      <w:pPr/>
      <w:r>
        <w:rPr>
          <w:lang w:val="id_ID" w:bidi="id_ID"/>
        </w:rPr>
      </w:r>
      <w:r>
        <w:rPr>
          <w:lang w:val="id_ID" w:bidi="id_ID"/>
        </w:rPr>
        <w:t>Yesus berdoa agar ketika ia akan menjadi korban kudus untuk melayani Allah, dengan mati di atas salib, para murid juga dapat dibuat kudus. Para murid kemudian dapat melayani Allah juga dengan menyebarkan kebenaran dan membuat-Nya dikenal.</w:t>
      </w:r>
    </w:p>
    <w:p>
      <w:pPr/>
      <w:r>
        <w:rPr>
          <w:lang w:val="id_ID" w:bidi="id_ID"/>
        </w:rPr>
      </w:r>
      <w:r>
        <w:rPr>
          <w:lang w:val="id_ID" w:bidi="id_ID"/>
        </w:rPr>
        <w:t>Ada banyak kata yang diulangi dalam perikop ini, seperti dunia, kemuliaan, dan menguduskan (atau menjadikan kudus). Mungkin ketika Anda mendengar atau mengucapkan kata-kata ini saat menceritakan kembali perikop tersebut, Anda dapat melakukan gerakan khusus dengan tangan Anda.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17:1–19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2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Allah, tidak berbicara tetapi hadir dan mendengarkan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w:t>
      </w:r>
    </w:p>
    <w:p>
      <w:pPr>
        <w:pStyle w:val="ListBullet"/>
        <w:spacing w:line="240" w:lineRule="auto"/>
        <w:ind w:left="720"/>
      </w:pPr>
      <w:r>
        <w:rPr>
          <w:lang w:val="id_ID" w:bidi="id_ID"/>
        </w:rPr>
      </w:r>
      <w:r>
        <w:rPr>
          <w:lang w:val="id_ID" w:bidi="id_ID"/>
        </w:rPr>
        <w:t>Yudas Iskariot, murid ke-12, hanya disebutkan di sini sebagai orang yang hilang, tetapi tidak hadir dalam adegan tersebut</w:t>
      </w:r>
    </w:p>
    <w:p>
      <w:pPr>
        <w:pStyle w:val="ListBullet"/>
        <w:spacing w:line="240" w:lineRule="auto"/>
        <w:ind w:left="720"/>
      </w:pPr>
      <w:r>
        <w:rPr>
          <w:lang w:val="id_ID" w:bidi="id_ID"/>
        </w:rPr>
      </w:r>
      <w:r>
        <w:rPr>
          <w:lang w:val="id_ID" w:bidi="id_ID"/>
        </w:rPr>
        <w:t>Beberapa orang untuk mewakili dunia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Yesus sedang berdoa di sebagian besar bagian ini. Ketika ia sedang berdoa, orang-orang lain dapat memerankan apa yang dikatakan.</w:t>
      </w:r>
    </w:p>
    <w:p>
      <w:pPr/>
      <w:r>
        <w:rPr>
          <w:lang w:val="id_ID" w:bidi="id_ID"/>
        </w:rPr>
      </w:r>
      <w:r>
        <w:rPr>
          <w:lang w:val="id_ID" w:bidi="id_ID"/>
        </w:rPr>
        <w:t>Adegan pertama</w:t>
      </w:r>
    </w:p>
    <w:p>
      <w:pPr/>
      <w:r>
        <w:rPr>
          <w:lang w:val="id_ID" w:bidi="id_ID"/>
        </w:rPr>
      </w:r>
      <w:r>
        <w:rPr>
          <w:lang w:val="id_ID" w:bidi="id_ID"/>
        </w:rPr>
        <w:t>Anda dapat memulai dengan meminta orang-orang yang memerankan Yesus dan para murid berbicara pada malam Paskah. Bisa jadi mereka masih berada di ruangan tempat mereka menyantap hidangan perayaan, atau mereka sedang berjalan dalam perjalanan keluar kota. Latar belakang di sini tidak sepenting kata-kata yang diucapkan Yesus. Yesus dapat menggunakan tangan-Nya sebagai tanda bagi murid-murid untuk duduk. Yesus kemudian berjalan sedikit ke depan kemudian berbalik kepada Allah dan mulai berdoa.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murid-murid, "Apa yang kalian rasakan atau pikirkan?" Orang itu mungkin menjawab dengan hal-hal seperti, "Senang rasanya bisa berbicara dengan Yesus dan belajar lebih banyak tentang Dia," atau "Itu telah memberi kita banyak hal untuk dipikirkan."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Adegan kedua</w:t>
      </w:r>
    </w:p>
    <w:p>
      <w:pPr/>
      <w:r>
        <w:rPr>
          <w:lang w:val="id_ID" w:bidi="id_ID"/>
        </w:rPr>
      </w:r>
      <w:r>
        <w:rPr>
          <w:lang w:val="id_ID" w:bidi="id_ID"/>
        </w:rPr>
        <w:t>Yesus kemudian berjalan sedikit ke depan dari murid-murid dan berbalik untuk melihat ke langit dan berdoa kepada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"Senang rasanya bisa berjalan dan berbicara dengan murid-murid," atau "Sekarang saatnya aku berdoa kepada bapaku," dan "Aku tahu bahwa tujuanku di bumi hampir tercapai."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penyerahan benda-benda kehidupan kekal kepada murid itu ketika Yesus berkata "agar Ia dapat memberikan kehidupan kekal kepada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tahu bahwa aku telah memberikan kehidupan kekal kepada semua orang yang Allah perintahkan kepadaku untuk memberikannya," atau "Aku sangat senang karena murid-murid ini suatu hari akan bergabung denganku di surga."</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sangat senang karena kami bisa hidup bersama Yesus selamanya," atau "Saya bertanya-tanya seperti apa surga nanti," dan "Saya bertanya-tanya makanan apa yang akan kami makan—apakah kami bahkan perlu makan sama sekali?"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kemuliaan Allah yang bersinar dengan seseorang yang menyalakan obor, atau senter, dan menyinarinya pada karakter Yesus ketika ia berkata "Dan sekarang, Bapa, muliakanlah Aku di hadapan-Mu dengan kemuliaan yang Aku miliki bersama-Mu sebelum dunia ada." Jika obor dapat dibuat lebih terang atau kamu dapat menyinarkan lebih banyak obor pada saat yang sama untuk menunjukkan kemuliaan Allah pada Yesus. Pada saat itu murid-murid semua dapat berbalik dan menatap Yesus dengan takjub.</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tahu bahwa tujuanku di bumi hampir tercapai," atau "Aku menantikan kembali ke surga untuk berada di sisi Bapaku," dan "Aku menantikan kemuliaan diriku dan Bapaku ditunjukkan kepada lebih banyak orang."</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"Kemuliaan Allah sangat luar biasa," atau "Kemuliaan itu sangat terang sehingga kita dapat melihatnya di wajah Yesus," dan "Kami berharap dapat menceritakan kepada lebih banyak orang tentang kemuliaan Allah dan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Adegan ketiga</w:t>
      </w:r>
    </w:p>
    <w:p>
      <w:pPr/>
      <w:r>
        <w:rPr>
          <w:lang w:val="id_ID" w:bidi="id_ID"/>
        </w:rPr>
      </w:r>
      <w:r>
        <w:rPr>
          <w:lang w:val="id_ID" w:bidi="id_ID"/>
        </w:rPr>
        <w:t>Yesus sekarang sedang berdoa untuk murid-murid-Nya. Orang yang memerankan Yesus dapat berinteraksi dengan murid-murid dalam adegan ini.</w:t>
      </w:r>
    </w:p>
    <w:p>
      <w:pPr/>
      <w:r>
        <w:rPr>
          <w:lang w:val="id_ID" w:bidi="id_ID"/>
        </w:rPr>
      </w:r>
      <w:r>
        <w:rPr>
          <w:lang w:val="id_ID" w:bidi="id_ID"/>
        </w:rPr>
        <w:t>Perankan Yesus mendekati murid-murid ketika Ia berkata, "Aku telah menyatakan kamu kepada orang-orang yang Engkau berikan kepada-Ku," lalu orang yang memerankan Allah dapat menyerahkan tumpukan daun kepada Yesus dan kemudian Yesus dapat membagikannya kepada murid-murid untuk menunjukkan bahwa "Aku memberikan kepada mereka firman yang Engkau berikan kepada-Ku dan mereka menerimanya."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"Saya ingin murid-murid ini tahu bahwa apa yang saya miliki berasal dari Allah," atau "Saya senang bahwa saya dapat membagikan firman Allah kepada murid-murid ini," dan "Saya sangat senang karena murid-murid menerima firman ini dari saya dan Allah."</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senang telah mendengar firman Allah dan senang karena Yesus membagikan firman itu kepada kami," atau "Kami menantikan untuk membagikan firman ini kepada orang lain," dan "Kami bersemangat untuk menceritakan tentang Yesus kepada lebih banyak orang."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Yesus berkata, "Aku segera tidak akan ada lagi di dunia, tetapi murid-murid akan tetap tinggal," orang yang memerankan Yesus dapat melihat murid-muridnya.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sedikit sedih karena meninggalkan murid-murid ini," atau "Aku sangat bangga dengan kesetiaan mereka," dan "Aku sangat bersemangat tentang dampak yang akan mereka miliki terhadap orang-orang lain karena mereka menyebarkan pesan tentang Allah."</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tidak yakin kapan Yesus akan meninggalkan kami, atau seperti apa kepergiannya nanti," atau "Kami akan sangat merindukan Yesus, Ia telah menjadi teman yang begitu setia," dan "Kami bertanya-tanya tentang apa yang akan terjadi selanjutnya dan apa yang akan dilakukan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Yesus meminta Allah untuk melindungi murid-murid, Anda bisa meminta beberapa orang membentuk lingkaran di sekitar murid-murid dan bertindak sebagai penghalang pelindung. Para murid dapat saling berpegangan lengan untuk menunjukkan bahwa "mereka adalah satu."</w:t>
      </w:r>
    </w:p>
    <w:p>
      <w:pPr/>
      <w:r>
        <w:rPr>
          <w:lang w:val="id_ID" w:bidi="id_ID"/>
        </w:rPr>
      </w:r>
      <w:r>
        <w:rPr>
          <w:lang w:val="id_ID" w:bidi="id_ID"/>
        </w:rPr>
        <w:t>Ketika Yesus berkata "agar murid-murid memiliki sukacita-Ku yang penuh di dalam diri mereka," murid-murid dapat berdiri, tersenyum, dan mengangkat tangan dalam penyembahan.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sangat merasakan sukacita dalam hati," atau "Kami berharap dapat membagikan sukacita ini dengan orang-orang lain ketika kami menceritakan tentang Yesus kepada mereka," dan "Tidak ada hal lain yang memberi kami sukacita sebesar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Miliki beberapa orang untuk mewakili dunia. Tokoh yang memerankan Yesus dapat memberikan beberapa helai daun lagi kepada murid-murid untuk kembali melambangkan firman tersebut, dan orang-orang yang mewakili dunia bisa marah kepada murid-murid dan mencoba menyerang mereka. Orang-orang lain yang sebelumnya membuat lingkaran di sekitar murid-murid dapat melakukannya lagi untuk membentuk lingkaran perlindungan di sekitar murid-murid. Orang-orang yang sama kemudian dapat bergulat dengan "dunia" dan melawannya untuk menunjukkan perlindungan Allah atas murid-murid. "Dunia" dapat berhenti berkelahi, tetapi biarkan mereka tetap berada di dalam adegan sehingga jelas bahwa mereka akan selalu hadir.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ingin murid-murid tetap aman setelah Aku pergi," atau "Beberapa orang di dunia tidak akan menyukai mereka," dan "Terlepas dari kebenaran yang sulit ini, Yesus senang karena murid-murid telah memilih untuk mengambil jalan yang sulit untuk mengikuti-Nya dan membantu menyelamatkan orang-orang lain dari dosa-dosa mereka."</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sedikit takut dengan apa yang akan dilakukan beberapa orang di dunia terhadap kami," atau "Akan ada masa-masa sulit di depan," dan "Tetapi hidup bagi Yesus sangat berharga."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kemudian berkata "Bagi mereka Aku menguduskan diri-Ku, agar mereka juga benar-benar dikuduskan."</w:t>
      </w:r>
    </w:p>
    <w:p>
      <w:pPr/>
      <w:r>
        <w:rPr>
          <w:lang w:val="id_ID" w:bidi="id_ID"/>
        </w:rPr>
      </w:r>
      <w:r>
        <w:rPr>
          <w:lang w:val="id_ID" w:bidi="id_ID"/>
        </w:rPr>
        <w:t>Perankan latihan sebelumnya dengan senter yang menyinari Yesus, dengan Yesus memegang cermin atau sebuah kaleng dan kemudian menyinarkan cahaya yang dipantulkan ke arah murid-murid. Sebagaimana Allah adalah kudus, Yesus adalah kudus, dan Ia sedang menguduskan murid-murid.</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17:1–19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Yesus menengadah ke langit untuk </w:t>
      </w:r>
      <w:r>
        <w:rPr>
          <w:b/>
          <w:lang w:val="id_ID" w:bidi="id_ID"/>
        </w:rPr>
        <w:t>berdoa</w:t>
      </w:r>
      <w:r>
        <w:rPr>
          <w:lang w:val="id_ID" w:bidi="id_ID"/>
        </w:rPr>
        <w:t xml:space="preserve"> guna menunjukkan bahwa Dia sedang berbicara kepada Allah Bapa, yang tinggal di surga. Terjemahkan berdoa seperti yang telah Anda lakukan di perikop sebelumnya. </w:t>
      </w:r>
      <w:r>
        <w:rPr>
          <w:lang w:val="id_ID" w:bidi="id_ID"/>
        </w:rPr>
        <w:t>Berdoa</w:t>
      </w:r>
      <w:r>
        <w:rPr>
          <w:lang w:val="id_ID" w:bidi="id_ID"/>
        </w:rPr>
        <w:t xml:space="preserve"> terdapat di Daftar Kata Utama. </w:t>
      </w:r>
    </w:p>
    <w:p>
      <w:pPr/>
      <w:r>
        <w:rPr>
          <w:lang w:val="id_ID" w:bidi="id_ID"/>
        </w:rPr>
      </w:r>
      <w:r>
        <w:rPr>
          <w:lang w:val="id_ID" w:bidi="id_ID"/>
        </w:rPr>
        <w:t>Yesus berkata "Bapa, saatnya telah tiba." Memuliakanlah anak-Mu, supaya anak-Mu memuliakan Engkau," yang berarti bahwa akan segera tiba waktunya bagi Yesus untuk mati di atas salib dan kemuliaan Allah serta Yesus dinyatakan kepada dunia.</w:t>
      </w:r>
    </w:p>
    <w:p>
      <w:pPr/>
      <w:r>
        <w:rPr>
          <w:lang w:val="id_ID" w:bidi="id_ID"/>
        </w:rPr>
      </w:r>
      <w:r>
        <w:rPr>
          <w:lang w:val="id_ID" w:bidi="id_ID"/>
        </w:rPr>
        <w:t xml:space="preserve">Allah memberikan semua </w:t>
      </w:r>
      <w:r>
        <w:rPr>
          <w:b/>
          <w:lang w:val="id_ID" w:bidi="id_ID"/>
        </w:rPr>
        <w:t>otoritas</w:t>
      </w:r>
      <w:r>
        <w:rPr>
          <w:lang w:val="id_ID" w:bidi="id_ID"/>
        </w:rPr>
        <w:t xml:space="preserve">, atau hak, kepada Yesus atas semua orang. Terjemahkan otoritas seperti yang telah Anda lakukan di perikop sebelumnya, dan ingatlah bahwa </w:t>
      </w:r>
      <w:r>
        <w:rPr>
          <w:lang w:val="id_ID" w:bidi="id_ID"/>
        </w:rPr>
        <w:t>otoritas</w:t>
      </w:r>
      <w:r>
        <w:rPr>
          <w:lang w:val="id_ID" w:bidi="id_ID"/>
        </w:rPr>
        <w:t xml:space="preserve"> terdapat dalam Daftar Kata Utama. Hal ini dilakukan agar Yesus dapat memberikan </w:t>
      </w:r>
      <w:r>
        <w:rPr>
          <w:b/>
          <w:lang w:val="id_ID" w:bidi="id_ID"/>
        </w:rPr>
        <w:t xml:space="preserve">kehidupan kekal </w:t>
      </w:r>
      <w:r>
        <w:rPr>
          <w:lang w:val="id_ID" w:bidi="id_ID"/>
        </w:rPr>
        <w:t xml:space="preserve">kepada orang-orang yang telah Allah berikan kepada-Nya untuk menjadi pengikut-Nya. Terjemahkan "kehidupan kekal" dengan cara yang sama seperti yang telah Anda lakukan di perikop sebelumnya. </w:t>
      </w:r>
      <w:r>
        <w:rPr>
          <w:lang w:val="id_ID" w:bidi="id_ID"/>
        </w:rPr>
        <w:t>Kehidupan kekal</w:t>
      </w:r>
      <w:r>
        <w:rPr>
          <w:lang w:val="id_ID" w:bidi="id_ID"/>
        </w:rPr>
        <w:t xml:space="preserve"> terdapat di Daftar Kata Utama. Kehidupan kekal adalah ketika orang-orang mengenal satu-satunya Allah yang sejati, dan Yesus </w:t>
      </w:r>
      <w:r>
        <w:rPr>
          <w:b/>
          <w:lang w:val="id_ID" w:bidi="id_ID"/>
        </w:rPr>
        <w:t>Kristus</w:t>
      </w:r>
      <w:r>
        <w:rPr>
          <w:lang w:val="id_ID" w:bidi="id_ID"/>
        </w:rPr>
        <w:t xml:space="preserve">, yang diutus Allah. Terjemahkan Kristus atau Mesias seperti yang telah Anda lakukan di perikop-perikop sebelumnya. </w:t>
      </w:r>
      <w:r>
        <w:rPr>
          <w:lang w:val="id_ID" w:bidi="id_ID"/>
        </w:rPr>
        <w:t xml:space="preserve">Kristus </w:t>
      </w:r>
      <w:r>
        <w:rPr>
          <w:lang w:val="id_ID" w:bidi="id_ID"/>
        </w:rPr>
        <w:t xml:space="preserve"> atau </w:t>
      </w:r>
      <w:r>
        <w:rPr>
          <w:lang w:val="id_ID" w:bidi="id_ID"/>
        </w:rPr>
        <w:t>Mesias</w:t>
      </w:r>
      <w:r>
        <w:rPr>
          <w:lang w:val="id_ID" w:bidi="id_ID"/>
        </w:rPr>
        <w:t xml:space="preserve"> keduanya terdapat dalam Daftar Kata Utama.</w:t>
      </w:r>
    </w:p>
    <w:p>
      <w:pPr/>
      <w:r>
        <w:rPr>
          <w:lang w:val="id_ID" w:bidi="id_ID"/>
        </w:rPr>
      </w:r>
      <w:r>
        <w:rPr>
          <w:lang w:val="id_ID" w:bidi="id_ID"/>
        </w:rPr>
        <w:t xml:space="preserve">Yesus melanjutkan dengan mengatakan bahwa Ia telah membawa kemuliaan bagi Allah di bumi dengan menyelesaikan </w:t>
      </w:r>
      <w:r>
        <w:rPr>
          <w:b/>
          <w:lang w:val="id_ID" w:bidi="id_ID"/>
        </w:rPr>
        <w:t>pekerjaan</w:t>
      </w:r>
      <w:r>
        <w:rPr>
          <w:lang w:val="id_ID" w:bidi="id_ID"/>
        </w:rPr>
        <w:t xml:space="preserve">, atau tugas yang Allah berikan kepada-Nya untuk dilakukan. Yesus meminta Allah untuk memberikan </w:t>
      </w:r>
      <w:r>
        <w:rPr>
          <w:b/>
          <w:lang w:val="id_ID" w:bidi="id_ID"/>
        </w:rPr>
        <w:t xml:space="preserve">kemuliaan </w:t>
      </w:r>
      <w:r>
        <w:rPr>
          <w:lang w:val="id_ID" w:bidi="id_ID"/>
        </w:rPr>
        <w:t xml:space="preserve">kepada-Nya. Pekerjaan di sini adalah membagikan pesan Allah kepada orang-orang di bumi sehingga mereka memiliki kesempatan untuk diselamatkan dari dosa-dosa mereka dan taat kepada Yesus. Yesus tidak meminta kemuliaan untuk membuat diri-Nya terlihat baik, tetapi untuk menunjukkan kepada dunia betapa luar biasa Allah itu. Terjemahkan kemuliaan seperti yang telah Anda lakukan dalam perikop sebelumnya. </w:t>
      </w:r>
      <w:r>
        <w:rPr>
          <w:lang w:val="id_ID" w:bidi="id_ID"/>
        </w:rPr>
        <w:t>Kemuliaan</w:t>
      </w:r>
      <w:r>
        <w:rPr>
          <w:lang w:val="id_ID" w:bidi="id_ID"/>
        </w:rPr>
        <w:t xml:space="preserve"> terdapat di Daftar Kata Utama. </w:t>
      </w:r>
    </w:p>
    <w:p>
      <w:pPr/>
      <w:r>
        <w:rPr>
          <w:lang w:val="id_ID" w:bidi="id_ID"/>
        </w:rPr>
      </w:r>
      <w:r>
        <w:rPr>
          <w:lang w:val="id_ID" w:bidi="id_ID"/>
        </w:rPr>
        <w:t xml:space="preserve">Yesus berkata kepada Allah, "Engkau memberikan mereka kepada-Ku dan mereka telah menaati </w:t>
      </w:r>
      <w:r>
        <w:rPr>
          <w:b/>
          <w:lang w:val="id_ID" w:bidi="id_ID"/>
        </w:rPr>
        <w:t>firman</w:t>
      </w:r>
      <w:r>
        <w:rPr>
          <w:lang w:val="id_ID" w:bidi="id_ID"/>
        </w:rPr>
        <w:t xml:space="preserve">-Mu." Segala sesuatu yang Yesus miliki, berasal dari Allah, dan para murid mengetahui hal ini karena Yesus membagikan kata-kata atau pesan kabar baik dari Allah kepada mereka. Terjemahkan Kata seperti yang telah Anda lakukan di perikop sebelumnya, dan ingatlah bahwa </w:t>
      </w:r>
      <w:r>
        <w:rPr>
          <w:lang w:val="id_ID" w:bidi="id_ID"/>
        </w:rPr>
        <w:t>Kata</w:t>
      </w:r>
      <w:r>
        <w:rPr>
          <w:lang w:val="id_ID" w:bidi="id_ID"/>
        </w:rPr>
        <w:t xml:space="preserve"> terdapat dalam Daftar Kata Utama.</w:t>
      </w:r>
    </w:p>
    <w:p>
      <w:pPr/>
      <w:r>
        <w:rPr>
          <w:lang w:val="id_ID" w:bidi="id_ID"/>
        </w:rPr>
      </w:r>
      <w:r>
        <w:rPr>
          <w:lang w:val="id_ID" w:bidi="id_ID"/>
        </w:rPr>
        <w:t xml:space="preserve">Yesus terus berdoa untuk para murid karena mereka adalah milik Allah, tetapi Ia tidak berdoa untuk </w:t>
      </w:r>
      <w:r>
        <w:rPr>
          <w:b/>
          <w:lang w:val="id_ID" w:bidi="id_ID"/>
        </w:rPr>
        <w:t>dunia</w:t>
      </w:r>
      <w:r>
        <w:rPr>
          <w:lang w:val="id_ID" w:bidi="id_ID"/>
        </w:rPr>
        <w:t>. "Dunia" di sini berarti orang-orang yang menolak untuk percaya kepada Yesus dan sebaliknya hidup dalam dosa dan tidak menaati Allah.</w:t>
      </w:r>
    </w:p>
    <w:p>
      <w:pPr/>
      <w:r>
        <w:rPr>
          <w:lang w:val="id_ID" w:bidi="id_ID"/>
        </w:rPr>
      </w:r>
      <w:r>
        <w:rPr>
          <w:lang w:val="id_ID" w:bidi="id_ID"/>
        </w:rPr>
        <w:t xml:space="preserve">Yesus mengatakan "Bapa-Ku yang kudus" yang berarti "Bapa-Ku, yang kudus." Yesus menunjukkan bagaimana Ia menghormati dan memuliakan Allah. Terjemahkan </w:t>
      </w:r>
      <w:r>
        <w:rPr>
          <w:b/>
          <w:lang w:val="id_ID" w:bidi="id_ID"/>
        </w:rPr>
        <w:t>kudus</w:t>
      </w:r>
      <w:r>
        <w:rPr>
          <w:lang w:val="id_ID" w:bidi="id_ID"/>
        </w:rPr>
        <w:t xml:space="preserve"> seperti yang telah Anda lakukan dalam perikop-perikop sebelumnya, dan ingatlah bahwa </w:t>
      </w:r>
      <w:r>
        <w:rPr>
          <w:lang w:val="id_ID" w:bidi="id_ID"/>
        </w:rPr>
        <w:t>kudus</w:t>
      </w:r>
      <w:r>
        <w:rPr>
          <w:lang w:val="id_ID" w:bidi="id_ID"/>
        </w:rPr>
        <w:t xml:space="preserve"> terdapat dalam Daftar Kata Utama.</w:t>
      </w:r>
    </w:p>
    <w:p>
      <w:pPr/>
      <w:r>
        <w:rPr>
          <w:lang w:val="id_ID" w:bidi="id_ID"/>
        </w:rPr>
      </w:r>
      <w:r>
        <w:rPr>
          <w:lang w:val="id_ID" w:bidi="id_ID"/>
        </w:rPr>
        <w:t xml:space="preserve">Yesus meminta Allah untuk melindungi para murid sehingga mereka tetap terikat bersama dalam iman, yang berarti </w:t>
      </w:r>
      <w:r>
        <w:rPr>
          <w:b/>
          <w:lang w:val="id_ID" w:bidi="id_ID"/>
        </w:rPr>
        <w:t>menjadi satu</w:t>
      </w:r>
      <w:r>
        <w:rPr>
          <w:lang w:val="id_ID" w:bidi="id_ID"/>
        </w:rPr>
        <w:t xml:space="preserve">, sebagaimana Allah dan Yesus terikat bersama </w:t>
      </w:r>
      <w:r>
        <w:rPr>
          <w:b/>
          <w:lang w:val="id_ID" w:bidi="id_ID"/>
        </w:rPr>
        <w:t>menjadi satu</w:t>
      </w:r>
      <w:r>
        <w:rPr>
          <w:lang w:val="id_ID" w:bidi="id_ID"/>
        </w:rPr>
        <w:t xml:space="preserve"> dalam iman, yang berarti mereka bersatu dalam pikiran. Mereka berpikir dengan cara yang sama dan memiliki niat yang sama.</w:t>
      </w:r>
    </w:p>
    <w:p>
      <w:pPr/>
      <w:r>
        <w:rPr>
          <w:lang w:val="id_ID" w:bidi="id_ID"/>
        </w:rPr>
      </w:r>
      <w:r>
        <w:rPr>
          <w:lang w:val="id_ID" w:bidi="id_ID"/>
        </w:rPr>
        <w:t xml:space="preserve">Yesus mengatakan bahwa Ia telah melindungi para murid ketika Ia berada di bumi dan bahwa tidak ada satu pun dari mereka yang </w:t>
      </w:r>
      <w:r>
        <w:rPr>
          <w:b/>
          <w:lang w:val="id_ID" w:bidi="id_ID"/>
        </w:rPr>
        <w:t>hilang</w:t>
      </w:r>
      <w:r>
        <w:rPr>
          <w:lang w:val="id_ID" w:bidi="id_ID"/>
        </w:rPr>
        <w:t>. Tersesat berarti bahwa mereka tidak lagi mengikuti Yesus.</w:t>
      </w:r>
    </w:p>
    <w:p>
      <w:pPr/>
      <w:r>
        <w:rPr>
          <w:lang w:val="id_ID" w:bidi="id_ID"/>
        </w:rPr>
      </w:r>
      <w:r>
        <w:rPr>
          <w:lang w:val="id_ID" w:bidi="id_ID"/>
        </w:rPr>
        <w:t xml:space="preserve">Satu-satunya orang yang hilang adalah orang yang "ditentukan untuk binasa," atau orang yang mengkhianati Yesus. Orang ini binasa "agar </w:t>
      </w:r>
      <w:r>
        <w:rPr>
          <w:b/>
          <w:lang w:val="id_ID" w:bidi="id_ID"/>
        </w:rPr>
        <w:t>Kitab Suci</w:t>
      </w:r>
      <w:r>
        <w:rPr>
          <w:lang w:val="id_ID" w:bidi="id_ID"/>
        </w:rPr>
        <w:t xml:space="preserve"> digenapi." Kitab Suci adalah kitab-kitab kudus Yahudi yang sekarang kita kenal sebagai Perjanjian Lama. Kitab suci Yahudi mencakup tulisan-tulisan para nabi Yahudi. Terjemahkan Kitab Suci seperti yang telah Anda lakukan pada perikop sebelumnya. </w:t>
      </w:r>
      <w:r>
        <w:rPr>
          <w:lang w:val="id_ID" w:bidi="id_ID"/>
        </w:rPr>
        <w:t>Kitab Suci</w:t>
      </w:r>
      <w:r>
        <w:rPr>
          <w:lang w:val="id_ID" w:bidi="id_ID"/>
        </w:rPr>
        <w:t xml:space="preserve"> terdapat di Daftar Kata Utama. </w:t>
      </w:r>
    </w:p>
    <w:p>
      <w:pPr/>
      <w:r>
        <w:rPr>
          <w:lang w:val="id_ID" w:bidi="id_ID"/>
        </w:rPr>
      </w:r>
      <w:r>
        <w:rPr>
          <w:lang w:val="id_ID" w:bidi="id_ID"/>
        </w:rPr>
        <w:t>Yesus kembali mengatakan bahwa Ia bukan "dari" dunia dan para murid juga bukan "dari" dunia ini, karena sekarang mereka percaya kepada Yesus dan mengikuti-Nya.</w:t>
      </w:r>
    </w:p>
    <w:p>
      <w:pPr/>
      <w:r>
        <w:rPr>
          <w:lang w:val="id_ID" w:bidi="id_ID"/>
        </w:rPr>
      </w:r>
      <w:r>
        <w:rPr>
          <w:lang w:val="id_ID" w:bidi="id_ID"/>
        </w:rPr>
        <w:t xml:space="preserve">Yesus berdoa agar Allah melindungi murid-murid dari "si jahat" yang merupakan nama lain untuk Setan. Terjemahkan </w:t>
      </w:r>
      <w:r>
        <w:rPr>
          <w:b/>
          <w:lang w:val="id_ID" w:bidi="id_ID"/>
        </w:rPr>
        <w:t>Setan</w:t>
      </w:r>
      <w:r>
        <w:rPr>
          <w:lang w:val="id_ID" w:bidi="id_ID"/>
        </w:rPr>
        <w:t xml:space="preserve"> seperti yang telah Anda lakukan di bagian-bagian sebelumnya. </w:t>
      </w:r>
      <w:r>
        <w:rPr>
          <w:lang w:val="id_ID" w:bidi="id_ID"/>
        </w:rPr>
        <w:t>Setan</w:t>
      </w:r>
      <w:r>
        <w:rPr>
          <w:lang w:val="id_ID" w:bidi="id_ID"/>
        </w:rPr>
        <w:t xml:space="preserve"> terdapat di Daftar Kata Utama. </w:t>
      </w:r>
    </w:p>
    <w:p>
      <w:pPr/>
      <w:r>
        <w:rPr>
          <w:lang w:val="id_ID" w:bidi="id_ID"/>
        </w:rPr>
      </w:r>
      <w:r>
        <w:rPr>
          <w:lang w:val="id_ID" w:bidi="id_ID"/>
        </w:rPr>
        <w:t xml:space="preserve">Yesus meminta Allah untuk </w:t>
      </w:r>
      <w:r>
        <w:rPr>
          <w:b/>
          <w:lang w:val="id_ID" w:bidi="id_ID"/>
        </w:rPr>
        <w:t>menguduskan</w:t>
      </w:r>
      <w:r>
        <w:rPr>
          <w:lang w:val="id_ID" w:bidi="id_ID"/>
        </w:rPr>
        <w:t xml:space="preserve"> murid-murid, yang berarti "menjadikan mereka kudus" dengan menggunakan kata-kata atau pesan Allah yang selalu benar.</w:t>
      </w:r>
    </w:p>
    <w:p>
      <w:pPr/>
      <w:r>
        <w:rPr>
          <w:lang w:val="id_ID" w:bidi="id_ID"/>
        </w:rPr>
      </w:r>
      <w:r>
        <w:rPr>
          <w:lang w:val="id_ID" w:bidi="id_ID"/>
        </w:rPr>
        <w:t xml:space="preserve">Berhenti di sini dan diskusikan bagaimana Anda akan menjelaskan menguduskan, atau menjadikan kudus. </w:t>
      </w:r>
      <w:r>
        <w:rPr>
          <w:lang w:val="id_ID" w:bidi="id_ID"/>
        </w:rPr>
        <w:t xml:space="preserve">Pengudusan </w:t>
      </w:r>
      <w:r>
        <w:rPr>
          <w:lang w:val="id_ID" w:bidi="id_ID"/>
        </w:rPr>
        <w:t xml:space="preserve">dan </w:t>
      </w:r>
      <w:r>
        <w:rPr>
          <w:lang w:val="id_ID" w:bidi="id_ID"/>
        </w:rPr>
        <w:t>kudus</w:t>
      </w:r>
      <w:r>
        <w:rPr>
          <w:lang w:val="id_ID" w:bidi="id_ID"/>
        </w:rPr>
        <w:t xml:space="preserve"> terdapat dalam Daftar Kata Utama. Jeda audio ini di sini.</w:t>
      </w:r>
    </w:p>
    <w:p>
      <w:pPr/>
      <w:r>
        <w:rPr>
          <w:lang w:val="id_ID" w:bidi="id_ID"/>
        </w:rPr>
      </w:r>
      <w:r>
        <w:rPr>
          <w:lang w:val="id_ID" w:bidi="id_ID"/>
        </w:rPr>
        <w:t xml:space="preserve">Yesus berkata "Sama seperti Engkau </w:t>
      </w:r>
      <w:r>
        <w:rPr>
          <w:b/>
          <w:lang w:val="id_ID" w:bidi="id_ID"/>
        </w:rPr>
        <w:t>mengutus Aku</w:t>
      </w:r>
      <w:r>
        <w:rPr>
          <w:lang w:val="id_ID" w:bidi="id_ID"/>
        </w:rPr>
        <w:t xml:space="preserve"> ke dalam dunia, Aku juga </w:t>
      </w:r>
      <w:r>
        <w:rPr>
          <w:b/>
          <w:lang w:val="id_ID" w:bidi="id_ID"/>
        </w:rPr>
        <w:t>mengutus mereka</w:t>
      </w:r>
      <w:r>
        <w:rPr>
          <w:lang w:val="id_ID" w:bidi="id_ID"/>
        </w:rPr>
        <w:t>," yang berarti bahwa sama seperti Allah mengutus Yesus untuk berbicara kepada orang-orang yang tidak percaya, sekarang Yesus mengutus para murid kepada orang-orang yang tidak percaya di dunia ini untuk menyebarkan pesan tentang Allah.</w:t>
      </w:r>
    </w:p>
    <w:p>
      <w:pPr/>
      <w:r>
        <w:rPr>
          <w:lang w:val="id_ID" w:bidi="id_ID"/>
        </w:rPr>
      </w:r>
      <w:r>
        <w:rPr>
          <w:lang w:val="id_ID" w:bidi="id_ID"/>
        </w:rPr>
        <w:t xml:space="preserve">Yesus mengatakan bahwa Ia akan menguduskan diri-Nya demi murid-murid-Nya. Yesus mengatakan bahwa Ia akan mendedikasikan diri-Nya kepada Allah dengan menjadikan diri-Nya sebagai korban kudus atau khusus dengan mati untuk para pengikut-Nya. Yesus berkata, "Aku menyerahkan diri-Ku sebagai korban kudus bagi mereka sehingga kebenaran-Mu dapat membuat mereka kudus." Baik </w:t>
      </w:r>
      <w:r>
        <w:rPr>
          <w:lang w:val="id_ID" w:bidi="id_ID"/>
        </w:rPr>
        <w:t>kudus</w:t>
      </w:r>
      <w:r>
        <w:rPr>
          <w:lang w:val="id_ID" w:bidi="id_ID"/>
        </w:rPr>
        <w:t xml:space="preserve"> maupun </w:t>
      </w:r>
      <w:r>
        <w:rPr>
          <w:lang w:val="id_ID" w:bidi="id_ID"/>
        </w:rPr>
        <w:t>korban</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17:20–26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17:20–26 dan simpanlah di dalam hati Anda.</w:t>
      </w:r>
    </w:p>
    <w:p>
      <w:pPr/>
      <w:r>
        <w:rPr>
          <w:lang w:val="id_ID" w:bidi="id_ID"/>
        </w:rPr>
      </w:r>
      <w:r>
        <w:rPr>
          <w:lang w:val="id_ID" w:bidi="id_ID"/>
        </w:rPr>
        <w:t>Jika memungkinkan, dengarkan versi audio dari Yohanes 17:20–26 sebanyak tiga kali, dalam tiga terjemahan yang berbeda.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 Jedakan audio ini di sini.</w:t>
      </w:r>
    </w:p>
    <w:p>
      <w:pPr>
        <w:pStyle w:val="ListBullet"/>
        <w:spacing w:line="240" w:lineRule="auto"/>
        <w:ind w:left="720"/>
      </w:pPr>
      <w:r>
        <w:rPr>
          <w:lang w:val="id_ID" w:bidi="id_ID"/>
        </w:rPr>
      </w:r>
      <w:r>
        <w:rPr>
          <w:lang w:val="id_ID" w:bidi="id_ID"/>
        </w:rPr>
        <w:t>Apa yang tidak Anda sukai atau tidak Anda pahami dari kutipan ini? Jeda audio ini di sini.</w:t>
      </w:r>
    </w:p>
    <w:p>
      <w:pPr>
        <w:pStyle w:val="ListBullet"/>
        <w:spacing w:line="240" w:lineRule="auto"/>
        <w:ind w:left="720"/>
      </w:pPr>
      <w:r>
        <w:rPr>
          <w:lang w:val="id_ID" w:bidi="id_ID"/>
        </w:rPr>
      </w:r>
      <w:r>
        <w:rPr>
          <w:lang w:val="id_ID" w:bidi="id_ID"/>
        </w:rPr>
        <w:t>Apa yang bagian ini sampaikan kepada kita tentang Allah atau Yesus? Jeda audio ini di sini.</w:t>
      </w:r>
    </w:p>
    <w:p>
      <w:pPr>
        <w:pStyle w:val="ListBullet"/>
        <w:spacing w:line="240" w:lineRule="auto"/>
        <w:ind w:left="720"/>
      </w:pPr>
      <w:r>
        <w:rPr>
          <w:lang w:val="id_ID" w:bidi="id_ID"/>
        </w:rPr>
      </w:r>
      <w:r>
        <w:rPr>
          <w:lang w:val="id_ID" w:bidi="id_ID"/>
        </w:rPr>
        <w:t>Apa yang diceritakan perikop ini kepada kita tentang manusia? Jedakan audio ini di sini.</w:t>
      </w:r>
    </w:p>
    <w:p>
      <w:pPr>
        <w:pStyle w:val="ListBullet"/>
        <w:spacing w:line="240" w:lineRule="auto"/>
        <w:ind w:left="720"/>
      </w:pPr>
      <w:r>
        <w:rPr>
          <w:lang w:val="id_ID" w:bidi="id_ID"/>
        </w:rPr>
      </w:r>
      <w:r>
        <w:rPr>
          <w:lang w:val="id_ID" w:bidi="id_ID"/>
        </w:rPr>
        <w:t>Bagaimana perikop ini memengaruhi kehidupan kita sehari-hari? Jedakan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17:20–26 dalam terjemahan yang paling mudah dimengerti.</w:t>
      </w:r>
    </w:p>
    <w:p>
      <w:pPr/>
      <w:r>
        <w:rPr>
          <w:lang w:val="id_ID" w:bidi="id_ID"/>
        </w:rPr>
      </w:r>
      <w:r>
        <w:rPr>
          <w:lang w:val="id_ID" w:bidi="id_ID"/>
        </w:rPr>
        <w:t>Apakah Anda ingat dalam perikop sebelumnya bahwa setelah Yesus selesai berbicara kepada para murid-Nya, Ia melihat ke atas ke langit dan mulai berdoa kepada Allah memohon para murid-Nya yang bersama Dia pada saat itu?</w:t>
      </w:r>
    </w:p>
    <w:p>
      <w:pPr/>
      <w:r>
        <w:rPr>
          <w:lang w:val="id_ID" w:bidi="id_ID"/>
        </w:rPr>
      </w:r>
      <w:r>
        <w:rPr>
          <w:lang w:val="id_ID" w:bidi="id_ID"/>
        </w:rPr>
        <w:t xml:space="preserve">Yesus masih melihat ke atas ke langit untuk menunjukkan bahwa Ia berbicara kepada Allah Bapa, yang tinggal di surga. Ke-11 murid masih bersama-Nya tetapi kali ini Yesus berdoa untuk </w:t>
      </w:r>
      <w:r>
        <w:rPr>
          <w:b/>
          <w:lang w:val="id_ID" w:bidi="id_ID"/>
        </w:rPr>
        <w:t>semua</w:t>
      </w:r>
      <w:r>
        <w:rPr>
          <w:lang w:val="id_ID" w:bidi="id_ID"/>
        </w:rPr>
        <w:t xml:space="preserve"> orang percaya, termasuk mereka yang bahkan belum mendengar tentang Dia.</w:t>
      </w:r>
    </w:p>
    <w:p>
      <w:pPr/>
      <w:r>
        <w:rPr>
          <w:lang w:val="id_ID" w:bidi="id_ID"/>
        </w:rPr>
      </w:r>
      <w:r>
        <w:rPr>
          <w:lang w:val="id_ID" w:bidi="id_ID"/>
        </w:rPr>
        <w:t>Yesus berdoa untuk mereka yang percaya kepada-Nya karena pesan yang Yesus bagikan kepada para murid; para murid kemudian akan membagikan kepada orang lain dan kemudian orang-orang itu akan percaya kepada Yesus.</w:t>
      </w:r>
    </w:p>
    <w:p>
      <w:pPr/>
      <w:r>
        <w:rPr>
          <w:lang w:val="id_ID" w:bidi="id_ID"/>
        </w:rPr>
      </w:r>
      <w:r>
        <w:rPr>
          <w:lang w:val="id_ID" w:bidi="id_ID"/>
        </w:rPr>
        <w:t>Berhenti di sini dan diskusikan hal berikut dalam kelompok: Ceritakan kisah tentang saat orang-orang di komunitas Anda menyampaikan kabar baik sampai semua orang di komunitas itu mendengar kabar baik itu. Bagaimana orang-orang menyampaikan kabar? Apakah melalui radio, panggilan telepon, mengunjungi rumah-rumah orang? Bagaimana Anda biasanya membagikan kabar baik dalam komunitas Anda? Jeda audio ini di sini.</w:t>
      </w:r>
    </w:p>
    <w:p>
      <w:pPr/>
      <w:r>
        <w:rPr>
          <w:lang w:val="id_ID" w:bidi="id_ID"/>
        </w:rPr>
      </w:r>
      <w:r>
        <w:rPr>
          <w:lang w:val="id_ID" w:bidi="id_ID"/>
        </w:rPr>
        <w:t>Yesus berdoa kepada Allah bahwa semua orang percaya di masa depan akan menjadi satu. Yesus berdoa agar mereka bertindak bersama sama seperti mereka adalah satu orang.</w:t>
      </w:r>
    </w:p>
    <w:p>
      <w:pPr/>
      <w:r>
        <w:rPr>
          <w:lang w:val="id_ID" w:bidi="id_ID"/>
        </w:rPr>
      </w:r>
      <w:r>
        <w:rPr>
          <w:lang w:val="id_ID" w:bidi="id_ID"/>
        </w:rPr>
        <w:t>Berhenti di sini dan diskusikan pertanyaan ini dalam kelompok: Dengan cara apa saja di komunitas Anda, Anda bekerja bersama seolah-olah Anda semua adalah satu orang? Berikan contoh saat semua orang bekerja bersama-sama. Apa yang Anda lakukan?" Bagaimana perasaan semua orang ketika mereka bekerja bersama? Jeda audio ini di sini.</w:t>
      </w:r>
    </w:p>
    <w:p>
      <w:pPr/>
      <w:r>
        <w:rPr>
          <w:lang w:val="id_ID" w:bidi="id_ID"/>
        </w:rPr>
      </w:r>
      <w:r>
        <w:rPr>
          <w:lang w:val="id_ID" w:bidi="id_ID"/>
        </w:rPr>
        <w:t>Yesus dan Allah sangat erat terikat sehingga mereka adalah "satu."</w:t>
      </w:r>
    </w:p>
    <w:p>
      <w:pPr/>
      <w:r>
        <w:rPr>
          <w:lang w:val="id_ID" w:bidi="id_ID"/>
        </w:rPr>
      </w:r>
      <w:r>
        <w:rPr>
          <w:lang w:val="id_ID" w:bidi="id_ID"/>
        </w:rPr>
        <w:t>Yesus meminta Allah untuk membiarkan para murid di masa depan berada dalam persatuan dengan mereka, sehingga dunia dapat percaya bahwa Allah mengutus Yesus. Allah dan Yesus terikat dalam kesatuan dan kasih, tetapi mereka juga ingin para murid terikat dengan mereka, mengalami kesatuan dan kasih yang sama yang telah diberikan Bapa kepada Yesus.</w:t>
      </w:r>
    </w:p>
    <w:p>
      <w:pPr/>
      <w:r>
        <w:rPr>
          <w:lang w:val="id_ID" w:bidi="id_ID"/>
        </w:rPr>
      </w:r>
      <w:r>
        <w:rPr>
          <w:lang w:val="id_ID" w:bidi="id_ID"/>
        </w:rPr>
        <w:t>Berhenti di sini dan diskusikan pertanyaan ini dalam kelompok: Ceritakan tentang saat Anda melihat para pemimpin komunitas Anda bekerja bersama dengan kesatuan, dan Anda ingin bergabung serta bekerja bersama mereka. Apa yang Anda lakukan?" Jeda audio ini di sini.</w:t>
      </w:r>
    </w:p>
    <w:p>
      <w:pPr/>
      <w:r>
        <w:rPr>
          <w:lang w:val="id_ID" w:bidi="id_ID"/>
        </w:rPr>
      </w:r>
      <w:r>
        <w:rPr>
          <w:lang w:val="id_ID" w:bidi="id_ID"/>
        </w:rPr>
        <w:t>Yesus berdoa "agar mereka berada di dalam kami" dan "agar mereka bersatu dengan kami." Yesus ingin para murid bekerja sama dengan mereka!</w:t>
      </w:r>
    </w:p>
    <w:p>
      <w:pPr/>
      <w:r>
        <w:rPr>
          <w:lang w:val="id_ID" w:bidi="id_ID"/>
        </w:rPr>
      </w:r>
      <w:r>
        <w:rPr>
          <w:lang w:val="id_ID" w:bidi="id_ID"/>
        </w:rPr>
        <w:t>Yesus kemudian berkata "Aku telah memberikan kepada mereka kemuliaan yang Engkau berikan kepada-Ku." Yesus mengatakan bahwa Ia telah memberikan kemuliaan, atau kehidupan yang luar biasa, yang diberikan Allah Bapa kepada Yesus. Yesus mungkin berbicara tentang bagaimana hidup menjadi lebih baik ketika para murid-Nya dan Allah disatukan dalam kesatuan. Kesatuan itu membawa kemuliaan kepada Allah, dan oleh karena itu Yesus telah membawa kemuliaan itu kepada para murid!</w:t>
      </w:r>
    </w:p>
    <w:p>
      <w:pPr/>
      <w:r>
        <w:rPr>
          <w:lang w:val="id_ID" w:bidi="id_ID"/>
        </w:rPr>
      </w:r>
      <w:r>
        <w:rPr>
          <w:lang w:val="id_ID" w:bidi="id_ID"/>
        </w:rPr>
        <w:t>Apakah Anda mengingat kegiatan yang Anda lakukan dalam perikop sebelumnya di mana Anda meletakkan cermin dan obor? Jangan ragu untuk mengulangi kegiatan berikut untuk mengingatkan Anda tentang kemuliaan Allah yang sedang tercermin.</w:t>
      </w:r>
    </w:p>
    <w:p>
      <w:pPr/>
      <w:r>
        <w:rPr>
          <w:lang w:val="id_ID" w:bidi="id_ID"/>
        </w:rPr>
      </w:r>
      <w:r>
        <w:rPr>
          <w:lang w:val="id_ID" w:bidi="id_ID"/>
        </w:rPr>
        <w:t>Berhenti di sini dan cobalah kegiatan berikut secara berkelompok. Anda akan membutuhkan obor, atau senter, untuk mewakili kemuliaan Allah dan benda lain yang memantulkan cahaya dari obor, seperti cermin atau kaleng logam. Tentukan satu orang untuk menjadi Allah, orang kedua untuk menjadi Yesus. Mintalah orang yang memerankan Yesus memegang benda yang memantulkan terang. Minta orang yang memerankan Allah mengarahkan senter ke benda reflektif yang dipegang oleh orang yang memerankan Yesus—ini adalah kemuliaan Allah yang menyinari Yesus. Orang yang memerankan Yesus kemudian menggerakkan kaleng itu sehingga terang yang dipantulkan jatuh pada setiap orang dalam kelompok. Jeda audio ini di sini.</w:t>
      </w:r>
    </w:p>
    <w:p>
      <w:pPr/>
      <w:r>
        <w:rPr>
          <w:lang w:val="id_ID" w:bidi="id_ID"/>
        </w:rPr>
      </w:r>
      <w:r>
        <w:rPr>
          <w:lang w:val="id_ID" w:bidi="id_ID"/>
        </w:rPr>
        <w:t>Kesatuan para murid Yesus satu sama lain dan dengan Yesus adalah untuk menunjukkan kepada dunia bahwa Bapa mengutus Anak-Nya Yesus, dan bahwa Bapa mengasihi para murid dengan cara yang sama seperti Ia mengasihi Anak-Nya.</w:t>
      </w:r>
    </w:p>
    <w:p>
      <w:pPr/>
      <w:r>
        <w:rPr>
          <w:lang w:val="id_ID" w:bidi="id_ID"/>
        </w:rPr>
      </w:r>
      <w:r>
        <w:rPr>
          <w:lang w:val="id_ID" w:bidi="id_ID"/>
        </w:rPr>
        <w:t xml:space="preserve">Yesus kemudian berdoa bagi </w:t>
      </w:r>
      <w:r>
        <w:rPr>
          <w:b/>
          <w:lang w:val="id_ID" w:bidi="id_ID"/>
        </w:rPr>
        <w:t>semua</w:t>
      </w:r>
      <w:r>
        <w:rPr>
          <w:lang w:val="id_ID" w:bidi="id_ID"/>
        </w:rPr>
        <w:t xml:space="preserve"> orang yang telah Allah berikan kepada Yesus yang pada akhirnya akan percaya kepada-Nya. Yesus berdoa agar ketika Ia kembali ke surga, orang-orang percaya di masa depan ini akan dapat bersama-Nya suatu hari nanti di surga.</w:t>
      </w:r>
    </w:p>
    <w:p>
      <w:pPr/>
      <w:r>
        <w:rPr>
          <w:lang w:val="id_ID" w:bidi="id_ID"/>
        </w:rPr>
      </w:r>
      <w:r>
        <w:rPr>
          <w:lang w:val="id_ID" w:bidi="id_ID"/>
        </w:rPr>
        <w:t>Yesus juga ingin dunia melihat bahwa Bapa mengasihi para murid sebanyak Ia mengasihi Yesus. Yesus mengatakan bahwa Bapa mengasihi-Nya sebelum dunia diciptakan. Yesus menyebut Allah Bapa sebagai tanda kasih sayang dan rasa hormat.</w:t>
      </w:r>
    </w:p>
    <w:p>
      <w:pPr/>
      <w:r>
        <w:rPr>
          <w:lang w:val="id_ID" w:bidi="id_ID"/>
        </w:rPr>
      </w:r>
      <w:r>
        <w:rPr>
          <w:lang w:val="id_ID" w:bidi="id_ID"/>
        </w:rPr>
        <w:t>Allah memberikan kemuliaan kepada Yesus, atau kemasyhuran, bahkan sebelum Ia menjadikan dunia, karena Ia mengasihi Yesus sebelum Ia menjadikan dunia. Yesus ada bahkan sebelum dunia ada.</w:t>
      </w:r>
    </w:p>
    <w:p>
      <w:pPr/>
      <w:r>
        <w:rPr>
          <w:lang w:val="id_ID" w:bidi="id_ID"/>
        </w:rPr>
      </w:r>
      <w:r>
        <w:rPr>
          <w:lang w:val="id_ID" w:bidi="id_ID"/>
        </w:rPr>
        <w:t>Sekarang Yesus menyebut Allah "Bapa yang benar." Yesus ingin orang-orang tahu bahwa Allah Bapa itu benar karena Ia melakukan apa yang benar dan menghakimi dengan adil.</w:t>
      </w:r>
    </w:p>
    <w:p>
      <w:pPr/>
      <w:r>
        <w:rPr>
          <w:lang w:val="id_ID" w:bidi="id_ID"/>
        </w:rPr>
      </w:r>
      <w:r>
        <w:rPr>
          <w:lang w:val="id_ID" w:bidi="id_ID"/>
        </w:rPr>
        <w:t>Ada orang-orang di dunia yang belum tahu tentang Yesus dan Bapa. Namun, Yesus mengenal Bapa, dan para murid Yesus tahu bahwa Bapa mengutus Yesus, dan itulah sebabnya semakin banyak orang di dunia akan belajar tentang Yesus dan Bapa.</w:t>
      </w:r>
    </w:p>
    <w:p>
      <w:pPr/>
      <w:r>
        <w:rPr>
          <w:lang w:val="id_ID" w:bidi="id_ID"/>
        </w:rPr>
      </w:r>
      <w:r>
        <w:rPr>
          <w:lang w:val="id_ID" w:bidi="id_ID"/>
        </w:rPr>
        <w:t>Yesus mengasihi para murid seperti Bapa mengasihi Yesus. Para murid juga harus mengasihi orang lain seperti Bapa mengasihi Yesus.</w:t>
      </w:r>
    </w:p>
    <w:p>
      <w:pPr/>
      <w:r>
        <w:rPr>
          <w:lang w:val="id_ID" w:bidi="id_ID"/>
        </w:rPr>
      </w:r>
      <w:r>
        <w:rPr>
          <w:lang w:val="id_ID" w:bidi="id_ID"/>
        </w:rPr>
        <w:t>Berhenti di sini dan diskusikan pertanyaan ini dalam kelompok: Dengan cara apa dalam komunitas Anda menunjukkan kasih dan kepedulian satu sama lain?</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17:20–26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bagian ini.</w:t>
      </w:r>
    </w:p>
    <w:p>
      <w:pPr/>
      <w:r>
        <w:rPr>
          <w:lang w:val="id_ID" w:bidi="id_ID"/>
        </w:rPr>
      </w:r>
      <w:r>
        <w:rPr>
          <w:lang w:val="id_ID" w:bidi="id_ID"/>
        </w:rPr>
        <w:t>Bagian ini memiliki satu adegan.</w:t>
      </w:r>
    </w:p>
    <w:p>
      <w:pPr/>
      <w:r>
        <w:rPr>
          <w:lang w:val="id_ID" w:bidi="id_ID"/>
        </w:rPr>
      </w:r>
      <w:r>
        <w:rPr>
          <w:b/>
          <w:lang w:val="id_ID" w:bidi="id_ID"/>
        </w:rPr>
        <w:t>Dalam adegan:</w:t>
      </w:r>
      <w:r>
        <w:rPr>
          <w:lang w:val="id_ID" w:bidi="id_ID"/>
        </w:rPr>
        <w:t xml:space="preserve"> Yesus terus berdoa, tetapi sekarang Ia berdoa bagi orang-orang yang akan percaya kepada-Nya di masa depan. Yesus meminta agar orang-orang percaya bertindak sebagai satu pribadi, dan bahwa orang-orang percaya tetap dalam kesatuan dengan Allah Bapa dan Yesus. Ini akan menunjukkan kepada dunia bahwa Allah mengutus Yesus. Yesus ingin orang-orang percaya di masa depan bersama-Nya suatu hari nanti, dan melihat kemuliaan Yesus. Yesus mengatakan bahwa Ia akan terus membuat Bapa dikenal kepada orang-orang.</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 hadir dan mendengarkan, tetapi tidak berbicara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w:t>
      </w:r>
    </w:p>
    <w:p>
      <w:pPr/>
      <w:r>
        <w:rPr>
          <w:lang w:val="id_ID" w:bidi="id_ID"/>
        </w:rPr>
      </w:r>
      <w:r>
        <w:rPr>
          <w:lang w:val="id_ID" w:bidi="id_ID"/>
        </w:rPr>
        <w:t>Bersama kelompok, perhatikan bagian-bagian dari latar belakang perikop ini.</w:t>
      </w:r>
    </w:p>
    <w:p>
      <w:pPr/>
      <w:r>
        <w:rPr>
          <w:lang w:val="id_ID" w:bidi="id_ID"/>
        </w:rPr>
      </w:r>
      <w:r>
        <w:rPr>
          <w:lang w:val="id_ID" w:bidi="id_ID"/>
        </w:rPr>
        <w:t xml:space="preserve">Yesus masih melihat ke atas ke langit untuk menunjukkan bahwa Ia berbicara kepada Allah Bapa, yang tinggal di surga. Ke-11 murid masih bersama-Nya tetapi kali ini Yesus berdoa untuk </w:t>
      </w:r>
      <w:r>
        <w:rPr>
          <w:b/>
          <w:lang w:val="id_ID" w:bidi="id_ID"/>
        </w:rPr>
        <w:t>semua</w:t>
      </w:r>
      <w:r>
        <w:rPr>
          <w:lang w:val="id_ID" w:bidi="id_ID"/>
        </w:rPr>
        <w:t xml:space="preserve"> orang percaya, termasuk mereka yang bahkan belum mendengar tentang Dia.</w:t>
      </w:r>
    </w:p>
    <w:p>
      <w:pPr/>
      <w:r>
        <w:rPr>
          <w:lang w:val="id_ID" w:bidi="id_ID"/>
        </w:rPr>
      </w:r>
      <w:r>
        <w:rPr>
          <w:lang w:val="id_ID" w:bidi="id_ID"/>
        </w:rPr>
        <w:t>Tidak jelas jam berapa sekarang, tetapi mereka masih berada di ruangan tempat mereka baru saja menyantap hidangan festival, atau mereka sedang berjalan keluar kota.</w:t>
      </w:r>
    </w:p>
    <w:p>
      <w:pPr/>
      <w:r>
        <w:rPr>
          <w:lang w:val="id_ID" w:bidi="id_ID"/>
        </w:rPr>
      </w:r>
      <w:r>
        <w:rPr>
          <w:lang w:val="id_ID" w:bidi="id_ID"/>
        </w:rPr>
        <w:t>Ketika Yesus berdoa "agar mereka semua menjadi satu," Anda bisa meminta sekelompok orang untuk melakukan beberapa gerakan secara bersamaan untuk menunjukkan kesatuan.</w:t>
      </w:r>
    </w:p>
    <w:p>
      <w:pPr/>
      <w:r>
        <w:rPr>
          <w:lang w:val="id_ID" w:bidi="id_ID"/>
        </w:rPr>
      </w:r>
      <w:r>
        <w:rPr>
          <w:lang w:val="id_ID" w:bidi="id_ID"/>
        </w:rPr>
        <w:t>Berhenti di sini dan diskusikan pertanyaan ini dalam kelompok: Dalam budaya Anda, bagaimana Anda mengungkapkan kesatuan? Hal-hal apa yang Anda lakukan untuk menciptakan perasaan bahwa semua orang memiliki pikiran atau bertindak dalam kesatuan, atau hidup dalam kesatuan satu sama lain? Jeda audio ini di sini.</w:t>
      </w:r>
    </w:p>
    <w:p>
      <w:pPr/>
      <w:r>
        <w:rPr>
          <w:lang w:val="id_ID" w:bidi="id_ID"/>
        </w:rPr>
      </w:r>
      <w:r>
        <w:rPr>
          <w:lang w:val="id_ID" w:bidi="id_ID"/>
        </w:rPr>
        <w:t>Yesus berdoa tentang bagaimana Ia dan Bapa terikat atau terhubung satu sama lain, dan bahwa keinginan Yesus adalah agar para murid terikat dengan mereka.</w:t>
      </w:r>
    </w:p>
    <w:p>
      <w:pPr/>
      <w:r>
        <w:rPr>
          <w:lang w:val="id_ID" w:bidi="id_ID"/>
        </w:rPr>
      </w:r>
      <w:r>
        <w:rPr>
          <w:lang w:val="id_ID" w:bidi="id_ID"/>
        </w:rPr>
        <w:t>Berhenti di sini dan diskusikan pertanyaan ini dalam kelompok: Dalam budaya Anda, apa yang akan Anda lakukan untuk membuat seseorang yang berada di luar kelompok merasa disertakan? Bagaimana Anda membuat mereka merasa bahwa mereka sekarang menjadi bagian dari komunitas atau kelompok Anda? Hentikan sejenak audio di sini.</w:t>
      </w:r>
    </w:p>
    <w:p>
      <w:pPr/>
      <w:r>
        <w:rPr>
          <w:lang w:val="id_ID" w:bidi="id_ID"/>
        </w:rPr>
      </w:r>
      <w:r>
        <w:rPr>
          <w:lang w:val="id_ID" w:bidi="id_ID"/>
        </w:rPr>
        <w:t>Yesus kemudian berdoa, "Aku telah memberikan kemuliaan kepada mereka." Yesus merujuk pada memberikan kemuliaan yang diberikan Allah kepada-Nya, baik sekarang maupun di masa depan, kepada para murid-Nya.</w:t>
      </w:r>
    </w:p>
    <w:p>
      <w:pPr/>
      <w:r>
        <w:rPr>
          <w:lang w:val="id_ID" w:bidi="id_ID"/>
        </w:rPr>
      </w:r>
      <w:r>
        <w:rPr>
          <w:lang w:val="id_ID" w:bidi="id_ID"/>
        </w:rPr>
        <w:t>Apakah Anda mengingat kegiatan yang disebutkan sebelumnya di mana Anda meletakkan cermin dan obor? Jangan ragu untuk mengulangi kegiatan ini untuk mengingatkan Anda tentang kemuliaan Allah yang tercermin pada para murid. Hentikan sejenak audio di sini.</w:t>
      </w:r>
    </w:p>
    <w:p>
      <w:pPr/>
      <w:r>
        <w:rPr>
          <w:lang w:val="id_ID" w:bidi="id_ID"/>
        </w:rPr>
      </w:r>
      <w:r>
        <w:rPr>
          <w:lang w:val="id_ID" w:bidi="id_ID"/>
        </w:rPr>
        <w:t>Yesus kemudian berdoa untuk mereka yang telah diberikan Bapa kepada-Nya, yang berarti semua orang yang akan percaya kepada Yesus di masa depan. Yesus ingin para murid di masa depan ini juga bersama-Nya di surga, dan Ia ingin mereka melihat dan mengalami kemuliaan yang sama, atau kesatuan dengan Allah, yang dimiliki Yesus.</w:t>
      </w:r>
    </w:p>
    <w:p>
      <w:pPr/>
      <w:r>
        <w:rPr>
          <w:lang w:val="id_ID" w:bidi="id_ID"/>
        </w:rPr>
      </w:r>
      <w:r>
        <w:rPr>
          <w:lang w:val="id_ID" w:bidi="id_ID"/>
        </w:rPr>
        <w:t>Tujuannya adalah agar para murid bersatu satu sama lain dengan cara yang sama seperti Dia, Yesus, dan Bapa-Nya bersatu. Yesus mengambil bagian dalam keagungan dan kebesaran Allah. Para murid akan melihat bagaimana Yesus berbagi status dan kebesaran Allah yang tertinggi karena Allah memberikannya kepada Yesus. Allah memberikan kemuliaan-Nya kepada Yesus karena Ia sangat mengasihi Yesus dan telah mengasihi-Nya sejak sebelum dunia diciptakan.</w:t>
      </w:r>
    </w:p>
    <w:p>
      <w:pPr/>
      <w:r>
        <w:rPr>
          <w:lang w:val="id_ID" w:bidi="id_ID"/>
        </w:rPr>
      </w:r>
      <w:r>
        <w:rPr>
          <w:lang w:val="id_ID" w:bidi="id_ID"/>
        </w:rPr>
        <w:t xml:space="preserve">Yesus berdoa kepada "Bapa-Nya yang Benar," yang berarti Dia menghakimi dengan adil. Sekarang Yesus membuat kontras. Dia mengatakan bahwa dunia, atau orang-orang di dunia, tidak mengenal Allah. Namun, Yesus mengatakan bahwa Ia </w:t>
      </w:r>
      <w:r>
        <w:rPr>
          <w:b/>
          <w:lang w:val="id_ID" w:bidi="id_ID"/>
        </w:rPr>
        <w:t>memang</w:t>
      </w:r>
      <w:r>
        <w:rPr>
          <w:lang w:val="id_ID" w:bidi="id_ID"/>
        </w:rPr>
        <w:t xml:space="preserve"> mengenal Allah. Kemudian Yesus mengatakan bahwa para murid-Nya, orang-orang yang percaya kepada Yesus, tahu bahwa Allah mengutus Yesus.</w:t>
      </w:r>
    </w:p>
    <w:p>
      <w:pPr/>
      <w:r>
        <w:rPr>
          <w:lang w:val="id_ID" w:bidi="id_ID"/>
        </w:rPr>
      </w:r>
      <w:r>
        <w:rPr>
          <w:lang w:val="id_ID" w:bidi="id_ID"/>
        </w:rPr>
        <w:t>Yesus mengingatkan Allah Bapa bahwa Ia telah menunjukkan siapa Allah kepada para murid. Kemudian Yesus mengatakan bahwa Ia akan terus menunjukkan siapa Allah kepada orang-orang di masa depan. Yesus akan melakukan hal ini sehingga orang-orang di masa depan dapat mengalami kasih yang sama yang dimiliki Allah Bapa kepada Yesus. Kemudian para murid akan mengasihi orang-orang dengan cara yang sama seperti Allah mengasihi Yesus. Ketika para murid mengalami kasih ini, maka mereka akan "berada di dalam Yesus," yang berarti bahwa mereka akan terhubung dengan Yesus serta mengikuti dan menaati-Nya.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17:20–26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Bagian ini memiliki satu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 hadir dan mendengarkan, tetapi Ia tidak berbicara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Jeda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Yesus berdoa untuk mereka yang saat ini percaya kepada-Nya, dan Ia juga berdoa untuk orang-orang percaya di masa depan. Orang-orang percaya di masa depan akan mendengar pesan Allah dari ke-11 murid yang bersama Yesus dalam perikop ini.</w:t>
      </w:r>
    </w:p>
    <w:p>
      <w:pPr/>
      <w:r>
        <w:rPr>
          <w:lang w:val="id_ID" w:bidi="id_ID"/>
        </w:rPr>
      </w:r>
      <w:r>
        <w:rPr>
          <w:lang w:val="id_ID" w:bidi="id_ID"/>
        </w:rPr>
        <w:t>Yesus berdoa agar ada kesatuan di antara para murid, supaya mereka bekerja sebagai tim yang baik.</w:t>
      </w:r>
    </w:p>
    <w:p>
      <w:pPr/>
      <w:r>
        <w:rPr>
          <w:lang w:val="id_ID" w:bidi="id_ID"/>
        </w:rPr>
      </w:r>
      <w:r>
        <w:rPr>
          <w:lang w:val="id_ID" w:bidi="id_ID"/>
        </w:rPr>
        <w:t>Karena Yesus dan Allah adalah satu, Yesus berdoa agar para murid juga akan bersatu dengan Allah dan Yesus. Hal ini agar dunia akan percaya bahwa pesan Allah itu benar. Yesus mengatakan bahwa Ia telah memberikan kemuliaan yang diberikan Allah kepada Yesus, sehingga mereka semua dapat bersatu dan dipersatukan sebagai satu. kesatuan. Ini supaya dunia akan melihat kemuliaan pada para murid dan tahu bahwa itu berasal dari sesuatu di luar dunia ini, karena itu berasal dari Allah.</w:t>
      </w:r>
    </w:p>
    <w:p>
      <w:pPr/>
      <w:r>
        <w:rPr>
          <w:lang w:val="id_ID" w:bidi="id_ID"/>
        </w:rPr>
      </w:r>
      <w:r>
        <w:rPr>
          <w:lang w:val="id_ID" w:bidi="id_ID"/>
        </w:rPr>
        <w:t>Yesus ingin dunia melihat bahwa Bapa mengasihi para murid sama seperti Bapa mengasihi Yesus.</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berperan sebagai murid-murid, "Apa yang kamu rasakan atau pikirkan?" Mereka mungkin menjawab hal-hal seperti, "Sungguh menakjubkan betapa Allah sangat mengasihi kita dan memercayai kita dengan pesan-Nya," atau "Sungguh menakjubkan karena kita dapat mengalami kasih Allah dengan begitu kuat sehingga kita dapat membagikannya kepada orang lain," atau "Kami sangat bersemangat karena dapat membagikan pesan kasih Allah ini kepada orang-orang yang belum mengenal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Allah memberikan kemuliaan kepada Yesus, atau kemasyhuran, bahkan sebelum Ia menjadikan dunia, karena Ia mengasihi Yesus sebelum Ia menjadikan dunia. Yesus ada bahkan sebelum dunia ada.</w:t>
      </w:r>
    </w:p>
    <w:p>
      <w:pPr/>
      <w:r>
        <w:rPr>
          <w:lang w:val="id_ID" w:bidi="id_ID"/>
        </w:rPr>
      </w:r>
      <w:r>
        <w:rPr>
          <w:lang w:val="id_ID" w:bidi="id_ID"/>
        </w:rPr>
        <w:t>Sekarang Yesus berseru kepada Allah dengan cara yang penuh hormat dan penuh kasih, karena Ia tahu jalan Allah itu adil dan benar.</w:t>
      </w:r>
    </w:p>
    <w:p>
      <w:pPr/>
      <w:r>
        <w:rPr>
          <w:lang w:val="id_ID" w:bidi="id_ID"/>
        </w:rPr>
      </w:r>
      <w:r>
        <w:rPr>
          <w:lang w:val="id_ID" w:bidi="id_ID"/>
        </w:rPr>
        <w:t>Ada orang-orang di dunia yang belum tahu tentang Yesus dan Bapa. Namun, Yesus mengenal Bapa, dan para murid Yesus tahu bahwa Bapa mengutus Yesus, dan itulah sebabnya semakin banyak orang di dunia akan belajar tentang Yesus dan Bapa.</w:t>
      </w:r>
    </w:p>
    <w:p>
      <w:pPr/>
      <w:r>
        <w:rPr>
          <w:lang w:val="id_ID" w:bidi="id_ID"/>
        </w:rPr>
      </w:r>
      <w:r>
        <w:rPr>
          <w:lang w:val="id_ID" w:bidi="id_ID"/>
        </w:rPr>
        <w:t>Yesus mengasihi para murid seperti Bapa mengasihi Yesus. Para murid juga harus mengasihi orang lain seperti Bapa mengasihi Yesus.</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"Yesus ingin agar para murid di masa depan merasa terikat kepada-Nya dan Allah," atau "Hatiku sangat penuh sehingga meluap untuk para murid di masa depan ini," atau "Aku ingin merasa terhubung dengan para murid di masa depan ini sama seperti hubunganku dengan para murid yang ada bersamaku sekarang."</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17:20–26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Dalam perikop ini, Yesus terus mengatakan bahwa </w:t>
      </w:r>
      <w:r>
        <w:rPr>
          <w:b/>
          <w:lang w:val="id_ID" w:bidi="id_ID"/>
        </w:rPr>
        <w:t>doa-Nya</w:t>
      </w:r>
      <w:r>
        <w:rPr>
          <w:lang w:val="id_ID" w:bidi="id_ID"/>
        </w:rPr>
        <w:t xml:space="preserve"> tidak hanya untuk para murid. Gunakan kata yang sama untuk </w:t>
      </w:r>
      <w:r>
        <w:rPr>
          <w:lang w:val="id_ID" w:bidi="id_ID"/>
        </w:rPr>
        <w:t>doa</w:t>
      </w:r>
      <w:r>
        <w:rPr>
          <w:lang w:val="id_ID" w:bidi="id_ID"/>
        </w:rPr>
        <w:t xml:space="preserve"> seperti yang Anda gunakan pada perikop sebelumnya.</w:t>
      </w:r>
    </w:p>
    <w:p>
      <w:pPr/>
      <w:r>
        <w:rPr>
          <w:lang w:val="id_ID" w:bidi="id_ID"/>
        </w:rPr>
      </w:r>
      <w:r>
        <w:rPr>
          <w:lang w:val="id_ID" w:bidi="id_ID"/>
        </w:rPr>
        <w:t xml:space="preserve">Yesus berdoa bagi mereka yang akan percaya kepada-Nya melalui pesan dari </w:t>
      </w:r>
      <w:r>
        <w:rPr>
          <w:b/>
          <w:lang w:val="id_ID" w:bidi="id_ID"/>
        </w:rPr>
        <w:t>para murid</w:t>
      </w:r>
      <w:r>
        <w:rPr>
          <w:lang w:val="id_ID" w:bidi="id_ID"/>
        </w:rPr>
        <w:t>-</w:t>
      </w:r>
      <w:r>
        <w:rPr>
          <w:b/>
          <w:lang w:val="id_ID" w:bidi="id_ID"/>
        </w:rPr>
        <w:t>Nya</w:t>
      </w:r>
      <w:r>
        <w:rPr>
          <w:lang w:val="id_ID" w:bidi="id_ID"/>
        </w:rPr>
        <w:t xml:space="preserve">. Pesan merujuk pada pesan Allah yang akan dibagikan oleh para murid kepada mereka yang belum percaya kepada Yesus atau mengenal Yesus. Gunakan kata yang sama untuk murid-murid seperti yang telah Anda gunakan pada perikop sebelumnya. </w:t>
      </w:r>
      <w:r>
        <w:rPr>
          <w:lang w:val="id_ID" w:bidi="id_ID"/>
        </w:rPr>
        <w:t>Murid-murid</w:t>
      </w:r>
      <w:r>
        <w:rPr>
          <w:lang w:val="id_ID" w:bidi="id_ID"/>
        </w:rPr>
        <w:t xml:space="preserve"> terdapat di Glosarium Utama.</w:t>
      </w:r>
    </w:p>
    <w:p>
      <w:pPr/>
      <w:r>
        <w:rPr>
          <w:lang w:val="id_ID" w:bidi="id_ID"/>
        </w:rPr>
      </w:r>
      <w:r>
        <w:rPr>
          <w:lang w:val="id_ID" w:bidi="id_ID"/>
        </w:rPr>
        <w:t>Yesus berdoa "agar mereka semua menjadi satu, Bapa." Yesus berdoa agar para murid akan bekerja dalam kesatuan bersama dengan cara yang sama seperti Allah dan Yesus bekerja dalam kesatuan satu sama lain. Yesus menyebut Allah Bapa sebagai tanda kasih sayang dan rasa hormat.</w:t>
      </w:r>
    </w:p>
    <w:p>
      <w:pPr/>
      <w:r>
        <w:rPr>
          <w:lang w:val="id_ID" w:bidi="id_ID"/>
        </w:rPr>
      </w:r>
      <w:r>
        <w:rPr>
          <w:lang w:val="id_ID" w:bidi="id_ID"/>
        </w:rPr>
        <w:t xml:space="preserve">Yesus terus berkata, "Semoga mereka juga berada di dalam Kami sehingga dunia </w:t>
      </w:r>
      <w:r>
        <w:rPr>
          <w:b/>
          <w:lang w:val="id_ID" w:bidi="id_ID"/>
        </w:rPr>
        <w:t>percaya</w:t>
      </w:r>
      <w:r>
        <w:rPr>
          <w:lang w:val="id_ID" w:bidi="id_ID"/>
        </w:rPr>
        <w:t xml:space="preserve"> bahwa Engkau yang telah mengutus </w:t>
      </w:r>
      <w:r>
        <w:rPr>
          <w:b/>
          <w:lang w:val="id_ID" w:bidi="id_ID"/>
        </w:rPr>
        <w:t>Aku</w:t>
      </w:r>
      <w:r>
        <w:rPr>
          <w:lang w:val="id_ID" w:bidi="id_ID"/>
        </w:rPr>
        <w:t>." Yesus berbicara tentang "dunia," yang berarti orang-orang di dunia. Dia berdoa agar semua orang di dunia akan percaya kepada-Nya. Dia juga berdoa bagi mereka yang akan percaya kepada Yesus di masa depan.</w:t>
      </w:r>
    </w:p>
    <w:p>
      <w:pPr/>
      <w:r>
        <w:rPr>
          <w:lang w:val="id_ID" w:bidi="id_ID"/>
        </w:rPr>
      </w:r>
      <w:r>
        <w:rPr>
          <w:lang w:val="id_ID" w:bidi="id_ID"/>
        </w:rPr>
        <w:t xml:space="preserve">Yesus berkata, "Aku telah memberikan kepada mereka </w:t>
      </w:r>
      <w:r>
        <w:rPr>
          <w:b/>
          <w:lang w:val="id_ID" w:bidi="id_ID"/>
        </w:rPr>
        <w:t>kemuliaan</w:t>
      </w:r>
      <w:r>
        <w:rPr>
          <w:lang w:val="id_ID" w:bidi="id_ID"/>
        </w:rPr>
        <w:t xml:space="preserve"> yang Engkau berikan kepada-Ku." Gunakan kata atau frasa yang sama untuk kemuliaan seperti yang Anda pakai pada perikop sebelumnya. Untuk informasi lebih lanjut </w:t>
      </w:r>
      <w:r>
        <w:rPr>
          <w:lang w:val="id_ID" w:bidi="id_ID"/>
        </w:rPr>
        <w:t>tentang</w:t>
      </w:r>
      <w:r>
        <w:rPr>
          <w:lang w:val="id_ID" w:bidi="id_ID"/>
        </w:rPr>
        <w:t xml:space="preserve"> kemuliaan, lihat Glosarium Utama. </w:t>
      </w:r>
    </w:p>
    <w:p>
      <w:pPr/>
      <w:r>
        <w:rPr>
          <w:lang w:val="id_ID" w:bidi="id_ID"/>
        </w:rPr>
      </w:r>
      <w:r>
        <w:rPr>
          <w:lang w:val="id_ID" w:bidi="id_ID"/>
        </w:rPr>
        <w:t>Yesus menyebut Allah sebagai "</w:t>
      </w:r>
      <w:r>
        <w:rPr>
          <w:b/>
          <w:lang w:val="id_ID" w:bidi="id_ID"/>
        </w:rPr>
        <w:t>Bapa yang benar</w:t>
      </w:r>
      <w:r>
        <w:rPr>
          <w:lang w:val="id_ID" w:bidi="id_ID"/>
        </w:rPr>
        <w:t xml:space="preserve">." Bapa benar karena Ia melakukan apa yang benar dan menghakimi dengan adil. Gunakan kata atau ungkapan yang sama untuk benar seperti yang Anda gunakan pada perikop sebelumnya. Untuk keterangan lebih lanjut tentang </w:t>
      </w:r>
      <w:r>
        <w:rPr>
          <w:lang w:val="id_ID" w:bidi="id_ID"/>
        </w:rPr>
        <w:t>kata kebenaran</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18:1–14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18:1–14 dan simpanlah dalam hatimu.</w:t>
      </w:r>
    </w:p>
    <w:p>
      <w:pPr/>
      <w:r>
        <w:rPr>
          <w:lang w:val="id_ID" w:bidi="id_ID"/>
        </w:rPr>
      </w:r>
      <w:r>
        <w:rPr>
          <w:lang w:val="id_ID" w:bidi="id_ID"/>
        </w:rPr>
        <w:t>Dengarkan versi audio dari Yohanes 18:1–14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dikatakan perikop ini kepada kita tentang Allah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18:1–14 dalam terjemahan yang paling mudah dimengerti.</w:t>
      </w:r>
    </w:p>
    <w:p>
      <w:pPr/>
      <w:r>
        <w:rPr>
          <w:lang w:val="id_ID" w:bidi="id_ID"/>
        </w:rPr>
      </w:r>
      <w:r>
        <w:rPr>
          <w:lang w:val="id_ID" w:bidi="id_ID"/>
        </w:rPr>
        <w:t>Apakah Anda ingat bagaimana Yesus berdoa kepada Allah ketika para murid-Nya bersama Dia dalam perikop sebelumnya? Yesus baru saja selesai berdoa kepada Allah dan Ia serta para murid meninggalkan kota Yerusalem untuk menyeberangi Lembah Kidron. Lembah Kidron kadang-kadang memiliki sungai yang mengalir melaluinya, tetapi pada saat itu sungainya kering dan tidak ada air di dalamnya, sehingga Yesus dan para murid dapat dengan mudah menyeberanginya.</w:t>
      </w:r>
    </w:p>
    <w:p>
      <w:pPr/>
      <w:r>
        <w:rPr>
          <w:lang w:val="id_ID" w:bidi="id_ID"/>
        </w:rPr>
      </w:r>
      <w:r>
        <w:rPr>
          <w:lang w:val="id_ID" w:bidi="id_ID"/>
        </w:rPr>
        <w:t>Di seberang Lembah Kidron ada taman yang penuh dengan pohon; ini juga dikenal sebagai hutan kecil. Orang-orang menanam rerimbunan pohon untuk memanen buah dari pohon-pohon itu. Hutan kecil itu mungkin berada di dekat bagian bawah bukit yang disebut Bukit Zaitun tepat di luar Yerusalem.</w:t>
      </w:r>
    </w:p>
    <w:p>
      <w:pPr/>
      <w:r>
        <w:rPr>
          <w:lang w:val="id_ID" w:bidi="id_ID"/>
        </w:rPr>
      </w:r>
      <w:r>
        <w:rPr>
          <w:lang w:val="id_ID" w:bidi="id_ID"/>
        </w:rPr>
        <w:t xml:space="preserve">Berhenti di sini dan lihatlah sebuah gambar </w:t>
      </w:r>
      <w:r>
        <w:rPr>
          <w:lang w:val="id_ID" w:bidi="id_ID"/>
        </w:rPr>
        <w:t>rerimbunan pohon</w:t>
      </w:r>
      <w:r>
        <w:rPr>
          <w:lang w:val="id_ID" w:bidi="id_ID"/>
        </w:rPr>
        <w:t xml:space="preserve"> dalam kelompok. Juga lihatlah gambar peta </w:t>
      </w:r>
      <w:r>
        <w:rPr>
          <w:lang w:val="id_ID" w:bidi="id_ID"/>
        </w:rPr>
        <w:t>Yerusalem, Lembah Kidron, dan Bukit Zaitun</w:t>
      </w:r>
      <w:r>
        <w:rPr>
          <w:lang w:val="id_ID" w:bidi="id_ID"/>
        </w:rPr>
        <w:t>. Hentikan sebentar rekaman ini di sini.</w:t>
      </w:r>
    </w:p>
    <w:p>
      <w:pPr/>
      <w:r>
        <w:rPr>
          <w:lang w:val="id_ID" w:bidi="id_ID"/>
        </w:rPr>
      </w:r>
      <w:r>
        <w:rPr>
          <w:lang w:val="id_ID" w:bidi="id_ID"/>
        </w:rPr>
        <w:t>Yesus dan murid-murid-Nya memasuki rerimbunan pohon.</w:t>
      </w:r>
    </w:p>
    <w:p>
      <w:pPr/>
      <w:r>
        <w:rPr>
          <w:lang w:val="id_ID" w:bidi="id_ID"/>
        </w:rPr>
      </w:r>
      <w:r>
        <w:rPr>
          <w:lang w:val="id_ID" w:bidi="id_ID"/>
        </w:rPr>
        <w:t>Yesus sering atau rutin pergi untuk berkumpul bersama Yudas dan para murid lainnya di rerimbunan pohon tersebut. Itu berarti bahwa Yudas, murid yang mengkhianati Yesus, tahu di mana tempat itu berada dan bagaimana cara ke sana. Jika kamu ingat dari perikop sebelumnya bahwa meskipun Yudas adalah salah satu murid Yesus, ia mulai menentang Yesus, dan ia setuju untuk membantu musuh-musuh Yesus. Yudas menerima uang sebagai upah karena berjanji untuk memimpin para prajurit Romawi dan para pemimpin Yahudi kepada Yesus agar mereka dapat menangkap-Nya.</w:t>
      </w:r>
    </w:p>
    <w:p>
      <w:pPr/>
      <w:r>
        <w:rPr>
          <w:lang w:val="id_ID" w:bidi="id_ID"/>
        </w:rPr>
      </w:r>
      <w:r>
        <w:rPr>
          <w:lang w:val="id_ID" w:bidi="id_ID"/>
        </w:rPr>
        <w:t>Para imam kepala dan orang-orang Farisi, atau para pemimpin agama, memberikan Yudas beberapa penjaga Bait Allah yang bertindak sebagai polisi untuk menjaga Bait Allah tetap aman. Mereka juga memberikan Yudas sejumlah kecil prajurit Romawi, mungkin sekitar 20 atau kurang. Yudas datang ke hutan kecil itu bersama kelompok orang ini untuk menangkap Yesus.</w:t>
      </w:r>
    </w:p>
    <w:p>
      <w:pPr/>
      <w:r>
        <w:rPr>
          <w:lang w:val="id_ID" w:bidi="id_ID"/>
        </w:rPr>
      </w:r>
      <w:r>
        <w:rPr>
          <w:lang w:val="id_ID" w:bidi="id_ID"/>
        </w:rPr>
        <w:t>Berhenti di sini dan diskusikan pertanyaan ini dalam kelompok: Dalam budayamu, siapa yang membantu menjaga keamanan tempat ibadahmu? Siapa yang menangkap orang-orang ketika mereka melakukan hal-hal yang ilegal? Hentikan sebentar rekaman ini di sini.</w:t>
      </w:r>
    </w:p>
    <w:p>
      <w:pPr/>
      <w:r>
        <w:rPr>
          <w:lang w:val="id_ID" w:bidi="id_ID"/>
        </w:rPr>
      </w:r>
      <w:r>
        <w:rPr>
          <w:lang w:val="id_ID" w:bidi="id_ID"/>
        </w:rPr>
        <w:t>Para imam kepala biasanya bukan orang-orang Farisi, tetapi anggota kelompok agama yang berbeda, yang disebut orang-orang Saduki. Mereka mempersembahkan kurban dan bertanggung jawab atas ritual-ritual keagamaan di Bait Allah. Mereka adalah yang terpenting di antara para imam Yahudi. Orang-orang Farisi adalah kelompok agama Yahudi. Sangat penting bagi orang-orang Farisi bahwa orang-orang Yahudi menaati semua hukum agama Yahudi dengan sangat hati-hati.</w:t>
      </w:r>
    </w:p>
    <w:p>
      <w:pPr/>
      <w:r>
        <w:rPr>
          <w:lang w:val="id_ID" w:bidi="id_ID"/>
        </w:rPr>
      </w:r>
      <w:r>
        <w:rPr>
          <w:lang w:val="id_ID" w:bidi="id_ID"/>
        </w:rPr>
        <w:t>Karena sudah malam dan sudah gelap, para prajurit dan para pemimpin Bait Allah membawa obor dan lentera. Lentera-lentera itu bisa jadi terbuat dari tanah liat bakar atau logam dengan tempat untuk minyak dan sumbu. Sumbunya adalah tali yang terbuat dari tanaman yang disebut rami. Orang-orang menyalakan sumbu itu seperti lilin untuk memberikan penerangan. Orang-orang membuat obor dari kayu, mengikat kain di ujung tongkat dan mencelupkannya ke dalam minyak. Kemudian orang-orang akan menyalakan minyak itu.</w:t>
      </w:r>
    </w:p>
    <w:p>
      <w:pPr/>
      <w:r>
        <w:rPr>
          <w:lang w:val="id_ID" w:bidi="id_ID"/>
        </w:rPr>
      </w:r>
      <w:r>
        <w:rPr>
          <w:lang w:val="id_ID" w:bidi="id_ID"/>
        </w:rPr>
        <w:t xml:space="preserve">Berhenti di sini dan lihatlah beberapa gambar </w:t>
      </w:r>
      <w:r>
        <w:rPr>
          <w:lang w:val="id_ID" w:bidi="id_ID"/>
        </w:rPr>
        <w:t>lentera</w:t>
      </w:r>
      <w:r>
        <w:rPr>
          <w:lang w:val="id_ID" w:bidi="id_ID"/>
        </w:rPr>
        <w:t xml:space="preserve"> dan </w:t>
      </w:r>
      <w:r>
        <w:rPr>
          <w:b/>
          <w:lang w:val="id_ID" w:bidi="id_ID"/>
        </w:rPr>
        <w:t>obor</w:t>
      </w:r>
      <w:r>
        <w:rPr>
          <w:lang w:val="id_ID" w:bidi="id_ID"/>
        </w:rPr>
        <w:t xml:space="preserve"> secara berkelompok. Hentikan sebentar rekaman ini di sini.</w:t>
      </w:r>
    </w:p>
    <w:p>
      <w:pPr/>
      <w:r>
        <w:rPr>
          <w:lang w:val="id_ID" w:bidi="id_ID"/>
        </w:rPr>
      </w:r>
      <w:r>
        <w:rPr>
          <w:lang w:val="id_ID" w:bidi="id_ID"/>
        </w:rPr>
        <w:t>Para prajurit dan para pemimpin itu juga membawa senjata bersama mereka. Mereka siap untuk bertarung jika Yesus melawan. Senjata yang mereka bawa kemungkinan besar adalah campuran dari pedang, tombak, dan pisau.</w:t>
      </w:r>
    </w:p>
    <w:p>
      <w:pPr/>
      <w:r>
        <w:rPr>
          <w:lang w:val="id_ID" w:bidi="id_ID"/>
        </w:rPr>
      </w:r>
      <w:r>
        <w:rPr>
          <w:lang w:val="id_ID" w:bidi="id_ID"/>
        </w:rPr>
        <w:t xml:space="preserve">Berhenti di sini dan lihatlah beberapa gambar </w:t>
      </w:r>
      <w:r>
        <w:rPr>
          <w:lang w:val="id_ID" w:bidi="id_ID"/>
        </w:rPr>
        <w:t>pedang</w:t>
      </w:r>
      <w:r>
        <w:rPr>
          <w:lang w:val="id_ID" w:bidi="id_ID"/>
        </w:rPr>
        <w:t xml:space="preserve">, </w:t>
      </w:r>
      <w:r>
        <w:rPr>
          <w:lang w:val="id_ID" w:bidi="id_ID"/>
        </w:rPr>
        <w:t>tombak</w:t>
      </w:r>
      <w:r>
        <w:rPr>
          <w:lang w:val="id_ID" w:bidi="id_ID"/>
        </w:rPr>
        <w:t xml:space="preserve">, dan </w:t>
      </w:r>
      <w:r>
        <w:rPr>
          <w:lang w:val="id_ID" w:bidi="id_ID"/>
        </w:rPr>
        <w:t>pisau</w:t>
      </w:r>
      <w:r>
        <w:rPr>
          <w:lang w:val="id_ID" w:bidi="id_ID"/>
        </w:rPr>
        <w:t xml:space="preserve"> secara berkelompok. Hentikan sebentar rekaman ini di sini.</w:t>
      </w:r>
    </w:p>
    <w:p>
      <w:pPr/>
      <w:r>
        <w:rPr>
          <w:lang w:val="id_ID" w:bidi="id_ID"/>
        </w:rPr>
      </w:r>
      <w:r>
        <w:rPr>
          <w:lang w:val="id_ID" w:bidi="id_ID"/>
        </w:rPr>
        <w:t>Yesus bersedia menyerahkan diri-Nya dengan tenang karena Ia tahu semua yang akan terjadi pada-Nya, semua hal yang akan mereka lakukan untuk menyiksa-Nya dan penderitaan yang akan Ia alami. Dia melangkah ke depan untuk menyapa para prajurit dan para pemimpin itu.</w:t>
      </w:r>
    </w:p>
    <w:p>
      <w:pPr/>
      <w:r>
        <w:rPr>
          <w:lang w:val="id_ID" w:bidi="id_ID"/>
        </w:rPr>
      </w:r>
      <w:r>
        <w:rPr>
          <w:lang w:val="id_ID" w:bidi="id_ID"/>
        </w:rPr>
        <w:t>Yesus juga ingin melindungi para murid dari bahaya dengan menyerahkan diri-Nya kepada para pemimpin dan prajurit itu. Dia ingin membiarkan mereka menangkap-Nya tanpa melawan atau berkelahi.</w:t>
      </w:r>
    </w:p>
    <w:p>
      <w:pPr/>
      <w:r>
        <w:rPr>
          <w:lang w:val="id_ID" w:bidi="id_ID"/>
        </w:rPr>
      </w:r>
      <w:r>
        <w:rPr>
          <w:lang w:val="id_ID" w:bidi="id_ID"/>
        </w:rPr>
        <w:t>Setelah Yesus melangkah maju ke arah orang-orang ini, Ia bertanya, "Siapa yang kamu inginkan?" Ini mungkin tampaknya pertanyaan yang aneh, karena Yesus tahu bahwa mereka mencari-Nya. Dia mungkin mengatakan hal ini agar para prajurit dan para pemimpin itu harus mengatakannya secara langsung sehingga jelas bahwa mereka mencari Yesus. Ketika para prajurit dan pemimpin itu mengatakan "Yesus dari Nazaret" mereka menjelaskan bahwa mereka mencari seorang pria bernama Yesus yang berasal dari desa yang disebut Nazaret. Yesus adalah nama yang umum di antara orang Yahudi pada saat itu. Nazaret membantu orang-orang ini untuk memastikan bahwa mereka telah menemukan Yesus yang benar. Yesus kemudian dapat melangkah maju dan pergi bersama mereka dan murid-murid-Nya akan tetap aman karena para prajurit dan para pemimpin itu sekarang telah menemukan orang yang mereka cari.</w:t>
      </w:r>
    </w:p>
    <w:p>
      <w:pPr/>
      <w:r>
        <w:rPr>
          <w:lang w:val="id_ID" w:bidi="id_ID"/>
        </w:rPr>
      </w:r>
      <w:r>
        <w:rPr>
          <w:lang w:val="id_ID" w:bidi="id_ID"/>
        </w:rPr>
        <w:t xml:space="preserve">Nazaret adalah kota kecil di provinsi Galilea. </w:t>
      </w:r>
    </w:p>
    <w:p>
      <w:pPr/>
      <w:r>
        <w:rPr>
          <w:lang w:val="id_ID" w:bidi="id_ID"/>
        </w:rPr>
      </w:r>
      <w:r>
        <w:rPr>
          <w:lang w:val="id_ID" w:bidi="id_ID"/>
        </w:rPr>
        <w:t xml:space="preserve">Berhenti di sini dan lihatlah gambar peta yang menunjukkan tempat </w:t>
      </w:r>
      <w:r>
        <w:rPr>
          <w:lang w:val="id_ID" w:bidi="id_ID"/>
        </w:rPr>
        <w:t>Nazaret</w:t>
      </w:r>
      <w:r>
        <w:rPr>
          <w:lang w:val="id_ID" w:bidi="id_ID"/>
        </w:rPr>
        <w:t xml:space="preserve"> dari mana Yesus berasal. Hentikan sebentar rekaman ini di sini.</w:t>
      </w:r>
    </w:p>
    <w:p>
      <w:pPr/>
      <w:r>
        <w:rPr>
          <w:lang w:val="id_ID" w:bidi="id_ID"/>
        </w:rPr>
      </w:r>
      <w:r>
        <w:rPr>
          <w:lang w:val="id_ID" w:bidi="id_ID"/>
        </w:rPr>
        <w:t>Kemudian, Yesus mengatakan kepada mereka "Akulah Dia" atau "Ini Aku." Dalam perikop ini, Yesus mungkin mengatakan "Ini Aku" dengan cara yang sama seperti Allah mengatakan nama-Nya sendiri dalam Perjanjian Lama. Yesus mungkin merujuk pada diri-Nya sebagai yang ilahi. Yesus juga menegaskan bahwa Dialah yang mereka cari.</w:t>
      </w:r>
    </w:p>
    <w:p>
      <w:pPr/>
      <w:r>
        <w:rPr>
          <w:lang w:val="id_ID" w:bidi="id_ID"/>
        </w:rPr>
      </w:r>
      <w:r>
        <w:rPr>
          <w:lang w:val="id_ID" w:bidi="id_ID"/>
        </w:rPr>
        <w:t>Yudas si pengkhianat berdiri bersama para prajurit dan para pemimpin itu. Para prajurit dan para pemimpin itu melangkah mundur dan jatuh ke tanah ketika mereka mendengar Yesus berkata "Akulah Dia." Hal ini mungkin karena takut atau kagum karena mereka kemungkinan besar mendengar semua hal yang telah Yesus lakukan dan mujizat yang telah Ia lakukan. Mereka mungkin menyadari bahwa Yesus mengidentifikasi diri-Nya dengan Allah. Yudas, pengkhianat, yang berdiri bersama para prajurit dan para pemimpin itu, kemungkinan besar juga jatuh ke tanah.</w:t>
      </w:r>
    </w:p>
    <w:p>
      <w:pPr/>
      <w:r>
        <w:rPr>
          <w:lang w:val="id_ID" w:bidi="id_ID"/>
        </w:rPr>
      </w:r>
      <w:r>
        <w:rPr>
          <w:lang w:val="id_ID" w:bidi="id_ID"/>
        </w:rPr>
        <w:t>Sekali lagi Yesus bertanya siapa yang mereka inginkan, dan mereka memberikan jawaban yang sama yaitu "Yesus dari Nazaret." Yesus ingin melindungi murid-murid-Nya sehingga Ia berkata kepada para prajurit dan para pemimpin itu seperti yang Ia katakan kepada mereka bahwa Ia adalah Yesus dari Nazaret, orang yang benar-benar mereka inginkan, maka mereka harus membiarkan para murid pergi dengan bebas. Yesus ingin para murid dapat pergi dan menuju ke tempat yang aman.</w:t>
      </w:r>
    </w:p>
    <w:p>
      <w:pPr/>
      <w:r>
        <w:rPr>
          <w:lang w:val="id_ID" w:bidi="id_ID"/>
        </w:rPr>
      </w:r>
      <w:r>
        <w:rPr>
          <w:lang w:val="id_ID" w:bidi="id_ID"/>
        </w:rPr>
        <w:t>Apakah kamu ingat dalam perikop sebelumnya bahwa Yesus berkata, "Aku tidak akan kehilangan satu pun dari semua yang telah Ia berikan kepada-Ku"? Sekarang kita melihat bahwa Yesus akan melindungi para murid, yang telah diberikan kepada-Nya oleh Allah. Penulis Yohanes mengingatkan kita bahwa Yesus telah mengatakan sebelumnya bahwa Ia tidak akan kehilangan satu pun dari orang-orang yang telah Allah berikan kepada-Nya.</w:t>
      </w:r>
    </w:p>
    <w:p>
      <w:pPr/>
      <w:r>
        <w:rPr>
          <w:lang w:val="id_ID" w:bidi="id_ID"/>
        </w:rPr>
      </w:r>
      <w:r>
        <w:rPr>
          <w:lang w:val="id_ID" w:bidi="id_ID"/>
        </w:rPr>
        <w:t>Simon Petrus, salah satu murid Yesus, juga memiliki pedang, atau pisau panjang bersamanya. Kemungkinan besar dia panik pada situasi itu dan tidak ingin Yesus dibawa pergi. Jadi Simon Petrus kemudian menghunus pedangnya, yang berarti bahwa ia menariknya keluar dari sarungnya. Sarungnya itu mungkin melekat pada sabuk yang kemungkinan besar diikatkan sekeliling pinggangnya.</w:t>
      </w:r>
    </w:p>
    <w:p>
      <w:pPr/>
      <w:r>
        <w:rPr>
          <w:lang w:val="id_ID" w:bidi="id_ID"/>
        </w:rPr>
      </w:r>
      <w:r>
        <w:rPr>
          <w:lang w:val="id_ID" w:bidi="id_ID"/>
        </w:rPr>
        <w:t xml:space="preserve">Berhenti di sini dan lihatlah gambar pedang di </w:t>
      </w:r>
      <w:r>
        <w:rPr>
          <w:lang w:val="id_ID" w:bidi="id_ID"/>
        </w:rPr>
        <w:t>dalam sarungnya yang dikenakan seseorang</w:t>
      </w:r>
      <w:r>
        <w:rPr>
          <w:lang w:val="id_ID" w:bidi="id_ID"/>
        </w:rPr>
        <w:t xml:space="preserve"> di sekitar pinggang mereka dengan ikat pinggang. Hentikan sebentar rekaman ini di sini.</w:t>
      </w:r>
    </w:p>
    <w:p>
      <w:pPr/>
      <w:r>
        <w:rPr>
          <w:lang w:val="id_ID" w:bidi="id_ID"/>
        </w:rPr>
      </w:r>
      <w:r>
        <w:rPr>
          <w:lang w:val="id_ID" w:bidi="id_ID"/>
        </w:rPr>
        <w:t>Simon Petrus kemudian menggunakan pedang dan menghantam, atau memukul, hamba atau budak imam besar, seorang pria bernama Malkhus, dan memotong telinga kanannya.</w:t>
      </w:r>
    </w:p>
    <w:p>
      <w:pPr/>
      <w:r>
        <w:rPr>
          <w:lang w:val="id_ID" w:bidi="id_ID"/>
        </w:rPr>
      </w:r>
      <w:r>
        <w:rPr>
          <w:lang w:val="id_ID" w:bidi="id_ID"/>
        </w:rPr>
        <w:t>Yesus memerintahkan, atau menyuruh Simon Petrus untuk memasukkan pedangnya ke dalam sarungnya. Yesus berkata, "Bukankah aku harus minum cawan yang diberikan Bapa kepada-Ku?" Yesus mengingatkan murid-murid-Nya bahwa situasi saat ini memang seharusnya terjadi. Yesus seharusnya ditangkap, diejek, disiksa, dan kemudian akan mati di atas kayu salib. Yesus ingin menaati dan melaksanakan apa yang telah Allah rencanakan untuk Dia lakukan. Simon Petrus mungkin telah melupakan hal ini dalam kepanikannya untuk melindungi Yesus.</w:t>
      </w:r>
    </w:p>
    <w:p>
      <w:pPr/>
      <w:r>
        <w:rPr>
          <w:lang w:val="id_ID" w:bidi="id_ID"/>
        </w:rPr>
      </w:r>
      <w:r>
        <w:rPr>
          <w:lang w:val="id_ID" w:bidi="id_ID"/>
        </w:rPr>
        <w:t>Para prajurit dan kaptennya serta para pemimpin itu kemudian menangkap Yesus. Mereka mengikat-Nya, yang kemungkinan besar berarti mereka mengikat tangan-Nya dengan tali, kemungkinan agar tangan-Nya terikat, baik itu di belakang atau di depan-Nya.</w:t>
      </w:r>
    </w:p>
    <w:p>
      <w:pPr/>
      <w:r>
        <w:rPr>
          <w:lang w:val="id_ID" w:bidi="id_ID"/>
        </w:rPr>
      </w:r>
      <w:r>
        <w:rPr>
          <w:lang w:val="id_ID" w:bidi="id_ID"/>
        </w:rPr>
        <w:t>Mereka membawa Yesus kepada Hanas, yang dulunya adalah imam besar dan yang saat itu masih sangat dihormati sebagai seorang pemimpin, atau penguasa. Hanas juga merupakan ayah mertua Kayafas.</w:t>
      </w:r>
    </w:p>
    <w:p>
      <w:pPr/>
      <w:r>
        <w:rPr>
          <w:lang w:val="id_ID" w:bidi="id_ID"/>
        </w:rPr>
      </w:r>
      <w:r>
        <w:rPr>
          <w:lang w:val="id_ID" w:bidi="id_ID"/>
        </w:rPr>
        <w:t>Kayafas adalah imam besar pada saat itu. Kamu akan ingat bahwa Kayafas sebelumnya telah mengatakan kepada para pemimpin Yahudi lain bahwa akan baik jika satu orang mati untuk banyak orang. Maksudnya pada saat itu, Kayafas berpikir bahwa Yesus harus mati untuk menyelamatkan semua orang Yahudi. Kayafas takut bahwa jika Yesus terus mengajarkan pesan Allah, para pengikut-Nya mungkin memberontak terhadap orang-orang Romawi. Kemudian itu mungkin berarti orang-orang Romawi akan datang dan menghancurkan bangsa Yahudi.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18:1–14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dan para murid-Nya berangkat dari tempat mereka berada dan mulai menyeberangi Lembah Kidron. Di seberang lembah ada rerimbunan pohon, dan Yesus dan para murid-Nya masuk ke dalamnya.</w:t>
      </w:r>
    </w:p>
    <w:p>
      <w:pPr/>
      <w:r>
        <w:rPr>
          <w:lang w:val="id_ID" w:bidi="id_ID"/>
        </w:rPr>
      </w:r>
      <w:r>
        <w:rPr>
          <w:b/>
          <w:lang w:val="id_ID" w:bidi="id_ID"/>
        </w:rPr>
        <w:t>Dalam adegan kedua:</w:t>
      </w:r>
      <w:r>
        <w:rPr>
          <w:lang w:val="id_ID" w:bidi="id_ID"/>
        </w:rPr>
        <w:t xml:space="preserve"> Yudas Iskariot, si pengkhianat, sudah tahu bahwa Yesus dan para murid-Nya akan menuju ke rerimbunan pohon itu. Jadi Yudas memimpin sekelompok prajurit Romawi dan para pemimpin Yahudi ke taman itu. Setelah mereka menegaskan bahwa Yesus adalah orang yang mereka inginkan, mereka menangkap Yesus. Simon Petrus menyerang seorang budak imam besar. Kemudian mereka menangkap Yesus.</w:t>
      </w:r>
    </w:p>
    <w:p>
      <w:pPr/>
      <w:r>
        <w:rPr>
          <w:lang w:val="id_ID" w:bidi="id_ID"/>
        </w:rPr>
      </w:r>
      <w:r>
        <w:rPr>
          <w:b/>
          <w:lang w:val="id_ID" w:bidi="id_ID"/>
        </w:rPr>
        <w:t>Dalam adegan ketiga:</w:t>
      </w:r>
      <w:r>
        <w:rPr>
          <w:lang w:val="id_ID" w:bidi="id_ID"/>
        </w:rPr>
        <w:t xml:space="preserve"> Para prajurit Romawi dan para pemimpin Yahudi kemudian mengikat Yesus dan membawa-Nya kepada Hanas, imam besar, sehingga mereka dapat menanyai Dia.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murid-murid, termasuk Simon Petrus</w:t>
      </w:r>
    </w:p>
    <w:p>
      <w:pPr>
        <w:pStyle w:val="ListBullet"/>
        <w:spacing w:line="240" w:lineRule="auto"/>
        <w:ind w:left="720"/>
      </w:pPr>
      <w:r>
        <w:rPr>
          <w:lang w:val="id_ID" w:bidi="id_ID"/>
        </w:rPr>
      </w:r>
      <w:r>
        <w:rPr>
          <w:lang w:val="id_ID" w:bidi="id_ID"/>
        </w:rPr>
        <w:t>Yudas Iskariot, si pengkhianat</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Para pemimpin Yahudi, atau para penjaga Bait Allah</w:t>
      </w:r>
    </w:p>
    <w:p>
      <w:pPr>
        <w:pStyle w:val="ListBullet"/>
        <w:spacing w:line="240" w:lineRule="auto"/>
        <w:ind w:left="720"/>
      </w:pPr>
      <w:r>
        <w:rPr>
          <w:lang w:val="id_ID" w:bidi="id_ID"/>
        </w:rPr>
      </w:r>
      <w:r>
        <w:rPr>
          <w:lang w:val="id_ID" w:bidi="id_ID"/>
        </w:rPr>
        <w:t>Seseorang bernama Malkhus yang terpotong telinganya</w:t>
      </w:r>
    </w:p>
    <w:p>
      <w:pPr>
        <w:pStyle w:val="ListBullet"/>
        <w:spacing w:line="240" w:lineRule="auto"/>
        <w:ind w:left="720"/>
      </w:pPr>
      <w:r>
        <w:rPr>
          <w:lang w:val="id_ID" w:bidi="id_ID"/>
        </w:rPr>
      </w:r>
      <w:r>
        <w:rPr>
          <w:lang w:val="id_ID" w:bidi="id_ID"/>
        </w:rPr>
        <w:t>Hanas, ayah mertua Kayafas, tidak mengatakan apa pun, tetapi Yesus dibawa kepadanya pada akhir perikop ini.</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perikop ini tidak dikatakan jam berapa saat itu, tetapi karena beberapa karakter tiba dengan lentera dan obor yang menyala-nyala, kemungkinan besar setelah gelap karena mereka menggunakan itu untuk menerangi jalan sehingga mereka dapat melihat.</w:t>
      </w:r>
    </w:p>
    <w:p>
      <w:pPr/>
      <w:r>
        <w:rPr>
          <w:lang w:val="id_ID" w:bidi="id_ID"/>
        </w:rPr>
      </w:r>
      <w:r>
        <w:rPr>
          <w:lang w:val="id_ID" w:bidi="id_ID"/>
        </w:rPr>
        <w:t>Yesus selesai berdoa kepada Allah dan Ia dan para murid meninggalkan kota Yerusalem untuk menyeberangi Lembah Kidron. Kemungkinan besar waktu itu malam tetapi Lembah Kidron pada saat itu kering dan tidak ada air di dalamnya sehingga Yesus dan para murid dapat dengan mudah melewatinya. Ini adalah sekitar jarak 1 kilometer, atau 3/4 mil.</w:t>
      </w:r>
    </w:p>
    <w:p>
      <w:pPr/>
      <w:r>
        <w:rPr>
          <w:lang w:val="id_ID" w:bidi="id_ID"/>
        </w:rPr>
      </w:r>
      <w:r>
        <w:rPr>
          <w:lang w:val="id_ID" w:bidi="id_ID"/>
        </w:rPr>
        <w:t>Setelah mereka menyeberangi Lembah Kidron, Yesus dan para murid-Nya tiba di taman yang penuh dengan pohon yang disebut hutan kecil. Ini mungkin berada di dasar bukit yang disebut "Bukit Zaitun."</w:t>
      </w:r>
    </w:p>
    <w:p>
      <w:pPr/>
      <w:r>
        <w:rPr>
          <w:lang w:val="id_ID" w:bidi="id_ID"/>
        </w:rPr>
      </w:r>
      <w:r>
        <w:rPr>
          <w:lang w:val="id_ID" w:bidi="id_ID"/>
        </w:rPr>
        <w:t xml:space="preserve">Berhenti di sini dan lihatlah lagi gambar </w:t>
      </w:r>
      <w:r>
        <w:rPr>
          <w:lang w:val="id_ID" w:bidi="id_ID"/>
        </w:rPr>
        <w:t>rerimbunan pohon</w:t>
      </w:r>
      <w:r>
        <w:rPr>
          <w:lang w:val="id_ID" w:bidi="id_ID"/>
        </w:rPr>
        <w:t xml:space="preserve"> dan peta yang menunjukkan </w:t>
      </w:r>
      <w:r>
        <w:rPr>
          <w:lang w:val="id_ID" w:bidi="id_ID"/>
        </w:rPr>
        <w:t>Yerusalem, Lembah Kidron, dan Bukit Zaitun</w:t>
      </w:r>
      <w:r>
        <w:rPr>
          <w:lang w:val="id_ID" w:bidi="id_ID"/>
        </w:rPr>
        <w:t>. Hentikan sebentar rekaman ini di sini.</w:t>
      </w:r>
    </w:p>
    <w:p>
      <w:pPr/>
      <w:r>
        <w:rPr>
          <w:lang w:val="id_ID" w:bidi="id_ID"/>
        </w:rPr>
      </w:r>
      <w:r>
        <w:rPr>
          <w:lang w:val="id_ID" w:bidi="id_ID"/>
        </w:rPr>
        <w:t>Yudas, orang yang mengkhianati Yesus, tahu di mana rerimbunan pohon itu berada dan bagaimana cara sampai ke sana. Penulis Yohanes mengidentifikasi Yudas dua kali sebagai "pengkhianat." Yohanes ingin kita mengingat apa yang Yudas lakukan.</w:t>
      </w:r>
    </w:p>
    <w:p>
      <w:pPr/>
      <w:r>
        <w:rPr>
          <w:lang w:val="id_ID" w:bidi="id_ID"/>
        </w:rPr>
      </w:r>
      <w:r>
        <w:rPr>
          <w:lang w:val="id_ID" w:bidi="id_ID"/>
        </w:rPr>
        <w:t>Yudas menerima uang sebagai upah karena berjanji untuk membimbing para prajurit Romawi dan para pemimpin Yahudi kepada Yesus di kebun zaitun sehingga mereka dapat menangkap-Nya. Kita tidak tahu berapa banyak orang yang datang untuk menangkap Yesus. Para pemimpin Yahudi mungkin juga adalah penjaga Bait Suci yang telah diutus oleh para imam kepala dan orang-orang Farisi.</w:t>
      </w:r>
    </w:p>
    <w:p>
      <w:pPr/>
      <w:r>
        <w:rPr>
          <w:lang w:val="id_ID" w:bidi="id_ID"/>
        </w:rPr>
      </w:r>
      <w:r>
        <w:rPr>
          <w:lang w:val="id_ID" w:bidi="id_ID"/>
        </w:rPr>
        <w:t>Berhenti di sini dan diskusikan pertanyaan ini dalam kelompok: Ceritakan kisah dari budaya Anda tentang seseorang yang mengkhianati orang lain. Bagaimana Anda membicarakan mereka? Bagaimana perasaan orang-orang tentang mereka? Hentikan sebentar rekaman ini di sini.</w:t>
      </w:r>
    </w:p>
    <w:p>
      <w:pPr/>
      <w:r>
        <w:rPr>
          <w:lang w:val="id_ID" w:bidi="id_ID"/>
        </w:rPr>
      </w:r>
      <w:r>
        <w:rPr>
          <w:lang w:val="id_ID" w:bidi="id_ID"/>
        </w:rPr>
        <w:t>Karena para prajurit dan para pemimpin itu membawa lentera dan obor yang menyala-nyala, kemungkinan besar saat itu malam hari. Baik lentera dan obor memberikan terang bagi para prajurit dan para pemimpin itu untuk dapat melihat jalan mereka dalam kegelapan.</w:t>
      </w:r>
    </w:p>
    <w:p>
      <w:pPr/>
      <w:r>
        <w:rPr>
          <w:lang w:val="id_ID" w:bidi="id_ID"/>
        </w:rPr>
      </w:r>
      <w:r>
        <w:rPr>
          <w:lang w:val="id_ID" w:bidi="id_ID"/>
        </w:rPr>
        <w:t>Para prajurit dan para pemimpin ini siap untuk bertarung jika Yesus melawan. Senjata yang mereka bawa kemungkinan besar adalah campuran dari pedang, tombak, dan pisau.</w:t>
      </w:r>
    </w:p>
    <w:p>
      <w:pPr/>
      <w:r>
        <w:rPr>
          <w:lang w:val="id_ID" w:bidi="id_ID"/>
        </w:rPr>
      </w:r>
      <w:r>
        <w:rPr>
          <w:lang w:val="id_ID" w:bidi="id_ID"/>
        </w:rPr>
        <w:t>Yesus bersedia pergi bersama orang-orang ini dengan damai. Yesus juga ingin melindungi para murid dari bahaya dengan menyerahkan diri-Nya kepada para pemimpin dan para prajurit. Yesus tidak ingin melawan atau bertengkar.</w:t>
      </w:r>
    </w:p>
    <w:p>
      <w:pPr/>
      <w:r>
        <w:rPr>
          <w:lang w:val="id_ID" w:bidi="id_ID"/>
        </w:rPr>
      </w:r>
      <w:r>
        <w:rPr>
          <w:lang w:val="id_ID" w:bidi="id_ID"/>
        </w:rPr>
        <w:t>Nazaret adalah kota kecil di provinsi Galilea dan Yesus berasal dari sana. Ketika para prajurit dan para pemimpin itu meminta "Yesus dari Nazaret," mereka memperjelas bahwa mereka mencari seorang pria bernama Yesus. Yesus kemudian menegaskan bahwa Ia adalah orang yang mereka cari.</w:t>
      </w:r>
    </w:p>
    <w:p>
      <w:pPr/>
      <w:r>
        <w:rPr>
          <w:lang w:val="id_ID" w:bidi="id_ID"/>
        </w:rPr>
      </w:r>
      <w:r>
        <w:rPr>
          <w:lang w:val="id_ID" w:bidi="id_ID"/>
        </w:rPr>
        <w:t>Karena Yesus berkata "Akulah Dia," para prajurit dan para pemimpin itu mungkin jatuh ke tanah karena takut. Sesuatu dari cara Yesus mengatakan "Akulah Dia" menunjukkan otoritas-Nya dan membuat para pemimpin itu takut kepada-Nya.</w:t>
      </w:r>
    </w:p>
    <w:p>
      <w:pPr/>
      <w:r>
        <w:rPr>
          <w:lang w:val="id_ID" w:bidi="id_ID"/>
        </w:rPr>
      </w:r>
      <w:r>
        <w:rPr>
          <w:lang w:val="id_ID" w:bidi="id_ID"/>
        </w:rPr>
        <w:t>Para prajurit dan para pemimpin itu melangkah mundur dan jatuh ke tanah karena mereka kemungkinan besar mendengar semua hal yang telah Yesus lakukan dan mujizat-mujizat yang telah Ia lakukan. Yudas juga jatuh ke tanah.</w:t>
      </w:r>
    </w:p>
    <w:p>
      <w:pPr/>
      <w:r>
        <w:rPr>
          <w:lang w:val="id_ID" w:bidi="id_ID"/>
        </w:rPr>
      </w:r>
      <w:r>
        <w:rPr>
          <w:lang w:val="id_ID" w:bidi="id_ID"/>
        </w:rPr>
        <w:t>Yesus bertanya kepada mereka untuk kedua kalinya siapa yang mereka cari. Untuk kedua kalinya mereka mengatakan Yesus dari Nazaret. Dan, untuk kedua kalinya, Yesus menegaskan bahwa itu adalah Dia.</w:t>
      </w:r>
    </w:p>
    <w:p>
      <w:pPr/>
      <w:r>
        <w:rPr>
          <w:lang w:val="id_ID" w:bidi="id_ID"/>
        </w:rPr>
      </w:r>
      <w:r>
        <w:rPr>
          <w:lang w:val="id_ID" w:bidi="id_ID"/>
        </w:rPr>
        <w:t>Yesus ingin melindungi para murid-Nya sehingga Ia berkata kepada para prajurit dan para pemimpin itu seperti yang telah Ia katakan kepada mereka bahwa Ia adalah Yesus dari Nazaret, dan mereka harusnya membiarkan para murid pergi dengan bebas. Yesus ingin para murid dapat pergi dan menuju ke tempat yang aman.</w:t>
      </w:r>
    </w:p>
    <w:p>
      <w:pPr/>
      <w:r>
        <w:rPr>
          <w:lang w:val="id_ID" w:bidi="id_ID"/>
        </w:rPr>
      </w:r>
      <w:r>
        <w:rPr>
          <w:lang w:val="id_ID" w:bidi="id_ID"/>
        </w:rPr>
        <w:t>Hal ini menggenapi, atau menyelesaikan apa yang telah Yesus katakan, bahwa Ia tidak kehilangan satu pun dari apa yang telah Allah berikan kepada-Nya.</w:t>
      </w:r>
    </w:p>
    <w:p>
      <w:pPr/>
      <w:r>
        <w:rPr>
          <w:lang w:val="id_ID" w:bidi="id_ID"/>
        </w:rPr>
      </w:r>
      <w:r>
        <w:rPr>
          <w:lang w:val="id_ID" w:bidi="id_ID"/>
        </w:rPr>
        <w:t>Berhenti di sini dan diskusikan pertanyaan ini dalam kelompok: Ceritakan kisah tentang seseorang yang melindungi teman-temannya. Hal-hal apa saja yang ia lakukan? Hentikan sebentar rekaman ini di sini.</w:t>
      </w:r>
    </w:p>
    <w:p>
      <w:pPr/>
      <w:r>
        <w:rPr>
          <w:lang w:val="id_ID" w:bidi="id_ID"/>
        </w:rPr>
      </w:r>
      <w:r>
        <w:rPr>
          <w:lang w:val="id_ID" w:bidi="id_ID"/>
        </w:rPr>
        <w:t>Simon Petrus juga memiliki pedang bersamanya, yang ia tarik dari sarungnya dan mengenai salah satu hamba imam besar, seorang pria bernama Malkhus. Ketika Simon Petrus menyerang hamba itu, ia memotong telinga kanannya.</w:t>
      </w:r>
    </w:p>
    <w:p>
      <w:pPr/>
      <w:r>
        <w:rPr>
          <w:lang w:val="id_ID" w:bidi="id_ID"/>
        </w:rPr>
      </w:r>
      <w:r>
        <w:rPr>
          <w:lang w:val="id_ID" w:bidi="id_ID"/>
        </w:rPr>
        <w:t>Yesus mengatakan kepada Simon Petrus untuk menyimpan pedangnya. Dia mengingatkan para murid bahwa situasi saat ini memang seharusnya terjadi dan bahwa Yesus ingin menaati dan melaksanakan apa yang telah Allah rencanakan untuk Dia lakukan. Yesus mengajukan pertanyaan yang tidak memerlukan jawaban. Dia bertanya, "Bukankah Aku harus meminum cawan ini yang diberikan Bapa kepada-Ku?" Yesus menggunakan bahasa khusus di sini—dalam budaya itu "cawan" melambangkan penderitaan. Yesus mengatakan bahwa Ia seharusnya menderita, karena Allah Bapa-Nya telah meminta kepada-Nya.</w:t>
      </w:r>
    </w:p>
    <w:p>
      <w:pPr/>
      <w:r>
        <w:rPr>
          <w:lang w:val="id_ID" w:bidi="id_ID"/>
        </w:rPr>
      </w:r>
      <w:r>
        <w:rPr>
          <w:lang w:val="id_ID" w:bidi="id_ID"/>
        </w:rPr>
        <w:t>Prajurit-prajurit dan para kaptennya serta para pemimpin itu kemudian mengikat dan menangkap Yesus dan membawa-Nya kepada Hanas, seorang pemimpin yang dihormati. Hanas juga adalah ayah mertua dari Kayafas. Kita tidak tahu di mana Hanas berada, tetapi kemungkinan besar mereka membawa Yesus kembali menyeberangi Lembah Kidron ke Yerusalem.</w:t>
      </w:r>
    </w:p>
    <w:p>
      <w:pPr/>
      <w:r>
        <w:rPr>
          <w:lang w:val="id_ID" w:bidi="id_ID"/>
        </w:rPr>
      </w:r>
      <w:r>
        <w:rPr>
          <w:lang w:val="id_ID" w:bidi="id_ID"/>
        </w:rPr>
        <w:t>Kayafas adalah imam besar pada saat itu. Penulis Yohanes mengidentifikasi Kayafas sebagai orang yang sebelumnya telah mengatakan kepada para pemimpin Yahudi lain bahwa akan baik jika satu orang mati untuk banyak orang. Dia berpikir bahwa Yesus harus mati untuk menyelamatkan semua orang Yahudi. Kayafas takut bahwa jika Yesus terus mengajarkan pesan Allah, para pengikut-Nya mungkin memberontak terhadap orang-orang Romawi. Kemudian itu mungkin berarti orang-orang Romawi akan datang dan menghancurkan bangsa Yahudi.</w:t>
      </w:r>
    </w:p>
    <w:p>
      <w:pPr/>
      <w:r>
        <w:rPr>
          <w:lang w:val="id_ID" w:bidi="id_ID"/>
        </w:rPr>
      </w:r>
      <w:r>
        <w:rPr>
          <w:lang w:val="id_ID" w:bidi="id_ID"/>
        </w:rPr>
        <w:t>Sekarang, kelompok harus membuat papan cerita, menggambar, atau menggunakan benda-benda untuk memvisualisasikan perikop ini dan adegan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18:1–14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11 murid-murid, termasuk Simon Petrus</w:t>
      </w:r>
    </w:p>
    <w:p>
      <w:pPr>
        <w:pStyle w:val="ListBullet"/>
        <w:spacing w:line="240" w:lineRule="auto"/>
        <w:ind w:left="720"/>
      </w:pPr>
      <w:r>
        <w:rPr>
          <w:lang w:val="id_ID" w:bidi="id_ID"/>
        </w:rPr>
      </w:r>
      <w:r>
        <w:rPr>
          <w:lang w:val="id_ID" w:bidi="id_ID"/>
        </w:rPr>
        <w:t>Yudas Iskariot, si pengkhianat</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Para pemimpin Yahudi, atau para penjaga Bait Allah.</w:t>
      </w:r>
    </w:p>
    <w:p>
      <w:pPr>
        <w:pStyle w:val="ListBullet"/>
        <w:spacing w:line="240" w:lineRule="auto"/>
        <w:ind w:left="720"/>
      </w:pPr>
      <w:r>
        <w:rPr>
          <w:lang w:val="id_ID" w:bidi="id_ID"/>
        </w:rPr>
      </w:r>
      <w:r>
        <w:rPr>
          <w:lang w:val="id_ID" w:bidi="id_ID"/>
        </w:rPr>
        <w:t>Seseorang bernama Malkhus yang terpotong telinganya</w:t>
      </w:r>
    </w:p>
    <w:p>
      <w:pPr>
        <w:pStyle w:val="ListBullet"/>
        <w:spacing w:line="240" w:lineRule="auto"/>
        <w:ind w:left="720"/>
      </w:pPr>
      <w:r>
        <w:rPr>
          <w:lang w:val="id_ID" w:bidi="id_ID"/>
        </w:rPr>
      </w:r>
      <w:r>
        <w:rPr>
          <w:lang w:val="id_ID" w:bidi="id_ID"/>
        </w:rPr>
        <w:t>Hanas, ayah mertua Kayafas, tidak mengatakan apa pun, tetapi Yesus dibawa kepadanya pada akhir perikop ini.</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Adegan pertama</w:t>
      </w:r>
    </w:p>
    <w:p>
      <w:pPr/>
      <w:r>
        <w:rPr>
          <w:lang w:val="id_ID" w:bidi="id_ID"/>
        </w:rPr>
      </w:r>
      <w:r>
        <w:rPr>
          <w:lang w:val="id_ID" w:bidi="id_ID"/>
        </w:rPr>
        <w:t>Yesus selesai berdoa kepada Allah dan Ia dan para murid meninggalkan kota Yerusalem untuk menyeberangi Lembah Kidron. Setelah mereka menyeberangi Lembah Kidron, Yesus dan para murid-Nya tiba di kebun yang penuh dengan pohon.</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tahu apa yang harus Aku lakukan ketika Aku sampai ke kebun itu," atau "Aku perlu pergi bersama orang-orang ini dan pergi dengan damai," dan "Aku tahu bahwa tujuan-Ku di bumi hampir tercapai."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Adegan kedua</w:t>
      </w:r>
    </w:p>
    <w:p>
      <w:pPr/>
      <w:r>
        <w:rPr>
          <w:lang w:val="id_ID" w:bidi="id_ID"/>
        </w:rPr>
      </w:r>
      <w:r>
        <w:rPr>
          <w:lang w:val="id_ID" w:bidi="id_ID"/>
        </w:rPr>
        <w:t>Yudas, orang yang mengkhianati Yesus, tahu di mana taman atau hutan kecil itu berada dan bagaimana cara ke sana. Dia juga telah membawa bersamanya sekelompok prajurit Romawi dan para pemimpin Yahudi, yang membawa senjata.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terkejut karena Yudas telah datang! Mengapa dia datang? Kami sangat kecewa dengan Yudas!" atau "Mengapa ia berdiri bersama para prajurit dan para pemimpin ini, apakah dia yang akan mengkhianati Yesus?" dan "Kami takut, tetapi kami ingin melindungi Yesus."</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"Saya tahu orang-orang ini ada di sini untuk menangkap Saya," atau "Saya akan pergi dengan damai," dan "Saya tidak ingin melawan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bertanya kepada orang-orang itu siapa yang mereka inginkan. Para prajurit dan para pemimpin itu mengatakan bahwa mereka ingin "Yesus dari Nazaret." Mereka menyatakan secara jelas bahwa mereka mencari seorang pria bernama Yesus. Yesus lalu menegaskan bahwa Ia adalah orang yang mereka cari. Yesus berkata "Akulah Dia." Para prajurit dan para pemimpin itu melangkah mundur dan jatuh ke belakang sampai ke tanah karena takut dan kagum. Mereka kemungkinan besar mendengar semua hal yang telah Yesus lakukan dan mujizat-mujizat yang telah Ia lakukan. Yudas juga jatuh ke tanah.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senang karena mereka menghormati Yesus dan menyadari kuasa-Nya," atau "Kami merasa sedikit lebih aman karena kami tahu mereka sekarang takut kepada Yesus," dan "Dapatkah kita percaya kepada para prajurit ini, apakah kita harus bersiap untuk menyerang juga?"</w:t>
      </w:r>
    </w:p>
    <w:p>
      <w:pPr>
        <w:pStyle w:val="ListBullet"/>
        <w:spacing w:line="240" w:lineRule="auto"/>
        <w:ind w:left="720"/>
      </w:pPr>
      <w:r>
        <w:rPr>
          <w:lang w:val="id_ID" w:bidi="id_ID"/>
        </w:rPr>
      </w:r>
      <w:r>
        <w:rPr>
          <w:lang w:val="id_ID" w:bidi="id_ID"/>
        </w:rPr>
        <w:t>Tanyakan kepada orang-orang yang memerankan para prajurit dan para pemimpin itu, "Apa yang kamu rasakan atau pikirkan?" Orang-orang mungkin menjawab dengan hal-hal seperti, "Dialah yang telah kami dengar, Dia berkuasa!" atau "Kami tahu kami harus menangkap-Nya, tetapi kami harus berhati-hati," dan "Kami harus siap untuk menyerang jika Dia tidak ikut bersama kami."</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harus menjaga agar murid-murid-Ku tetap aman," atau "Begitu mereka tahu bahwa Akulah yang mereka cari, para murid dapat pergi ke tempat yang aman," dan "Kita semua harus tenang dan menaati petunjuk."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ingin melindungi para murid-Nya, jadi Ia berkata kepada para prajurit dan para pemimpin itu seperti yang telah Ia katakan kepada mereka bahwa Ia adalah Yesus dari Nazaret, dan mereka seharusnya membiarkan para murid pergi dengan bebas. Hal ini menggenapi, atau menyelesaikan apa yang telah Yesus katakan, bahwa Ia tidak kehilangan satu pun dari apa yang telah Allah berikan kepada-Nya.</w:t>
      </w:r>
    </w:p>
    <w:p>
      <w:pPr/>
      <w:r>
        <w:rPr>
          <w:lang w:val="id_ID" w:bidi="id_ID"/>
        </w:rPr>
      </w:r>
      <w:r>
        <w:rPr>
          <w:lang w:val="id_ID" w:bidi="id_ID"/>
        </w:rPr>
        <w:t>Simon Petrus juga memiliki pedang bersamanya, yang ia tarik dari sarungnya dan gunakan untuk menyerang salah satu hamba imam besar, seorang pria bernama Malkhus, dan memotong telinga kanannya.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Simon Petrus, "Apa yang Anda rasakan atau pikirkan?" Orang itu mungkin menjawab dengan hal-hal seperti, "Saya harus menjaga Yesus tetap aman," atau "Saya akan memanfaatkan kesempatan ini untuk menyerang salah satu dari mereka," dan "Saya takut, tetapi saya panik dan tidak tahu apa lagi yang harus dilakukan."</w:t>
      </w:r>
    </w:p>
    <w:p>
      <w:pPr>
        <w:pStyle w:val="ListBullet"/>
        <w:spacing w:line="240" w:lineRule="auto"/>
        <w:ind w:left="720"/>
      </w:pPr>
      <w:r>
        <w:rPr>
          <w:lang w:val="id_ID" w:bidi="id_ID"/>
        </w:rPr>
      </w:r>
      <w:r>
        <w:rPr>
          <w:lang w:val="id_ID" w:bidi="id_ID"/>
        </w:rPr>
        <w:t>Tanyakan kepada orang yang memerankan Malkhus, "Apa yang Anda rasakan atau pikirkan?" Orang itu mungkin menjawab dengan hal-hal seperti, "Yesus bersedia datang dengan damai," atau "Saya tidak menduga para murid akan menyerang," dan "Haruskah saya melawan balik atau pergi dengan damai membawa Yesus bersama kami?"</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tidak percaya Simon Petrus melakukan itu," atau "Kita harus berhati-hati, bagaimana kalau mereka melawan balik, apakah kita perlu menyerang?" dan "Haruskah kita membiarkan mereka membawa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memberi tahu Simon Petrus untuk menyimpan pedangnya dan mengingatkan para murid bahwa situasi saat ini memang seharusnya terjadi dan bahwa Yesus ingin menaati dan melaksanakan apa yang telah Allah rencanakan untuk lakukan-Nya.</w:t>
      </w:r>
    </w:p>
    <w:p>
      <w:pPr/>
      <w:r>
        <w:rPr>
          <w:lang w:val="id_ID" w:bidi="id_ID"/>
        </w:rPr>
      </w:r>
      <w:r>
        <w:rPr>
          <w:lang w:val="id_ID" w:bidi="id_ID"/>
        </w:rPr>
        <w:t>Adegan ketiga</w:t>
      </w:r>
    </w:p>
    <w:p>
      <w:pPr/>
      <w:r>
        <w:rPr>
          <w:lang w:val="id_ID" w:bidi="id_ID"/>
        </w:rPr>
      </w:r>
      <w:r>
        <w:rPr>
          <w:lang w:val="id_ID" w:bidi="id_ID"/>
        </w:rPr>
        <w:t>Prajurit-prajurit dan para kaptennya serta para pemimpin itu kemudian mengikat dan menangkap Yesus dan membawanya kepada Hanas, seorang pemimpin yang dihormati. Hanas juga merupakan ayah mertua Kayafas.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kamu rasakan atau pikirkan?" Orang-orang mungkin menjawab dengan hal-hal seperti, "Kami sedih karena mereka membawa Yesus pergi," atau "Apakah kami akan melihat Yesus lagi?" dan "Kami bingung, kami tidak menyangka bahwa segalanya harus terjadi seperti ini?"</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"Saya sedih meninggalkan murid-murid Saya," atau "Saya senang karena mereka aman," dan "Pada waktunya mereka akan memahami alasan mengapa peristiwa-peristiwa ini harus terjadi."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Kayafas adalah imam besar pada saat itu. Dia adalah orang yang sebelumnya telah mengatakan kepada para pemimpin Yahudi lain bahwa akan baik jika satu orang, yang berarti Yesus, mati untuk orang banyak.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Hanas, "Apa yang Anda rasakan atau pikirkan?" Orang itu mungkin menjawab dengan hal-hal seperti, "Kami akhirnya dapat menanyai Yesus," atau "Bagaimana Ia akan menghadapi situasi ini?" dan "Puas karena kami akhirnya dapat menahan-Nya dan tidak membiarkan-Nya lolos!"</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tidak takut akan orang ini," atau "Aku akan menjawab pertanyaan mereka," dan "Aku akan tenang dan damai, Aku tahu apa yang perlu terjadi untuk mengikuti rencana Allah bagi dunia."</w:t>
      </w:r>
    </w:p>
    <w:p>
      <w:pPr/>
      <w:r>
        <w:rPr>
          <w:lang w:val="id_ID" w:bidi="id_ID"/>
        </w:rPr>
      </w:r>
      <w:r>
        <w:rPr>
          <w:lang w:val="id_ID" w:bidi="id_ID"/>
        </w:rPr>
        <w:t>Sekarang, kelompok harus membuat papan cerita, menggambar, atau menggunakan benda-benda untuk memvisualisasikan perikop ini dan adegan di dalamnya.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18:1–14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Yesus pergi bersama para murid-Nya ketika Ia sudah selesai berdoa. Gunakan kata yang sama untuk </w:t>
      </w:r>
      <w:r>
        <w:rPr>
          <w:b/>
          <w:lang w:val="id_ID" w:bidi="id_ID"/>
        </w:rPr>
        <w:t>murid-murid</w:t>
      </w:r>
      <w:r>
        <w:rPr>
          <w:lang w:val="id_ID" w:bidi="id_ID"/>
        </w:rPr>
        <w:t xml:space="preserve"> dan </w:t>
      </w:r>
      <w:r>
        <w:rPr>
          <w:b/>
          <w:lang w:val="id_ID" w:bidi="id_ID"/>
        </w:rPr>
        <w:t>berdoa</w:t>
      </w:r>
      <w:r>
        <w:rPr>
          <w:lang w:val="id_ID" w:bidi="id_ID"/>
        </w:rPr>
        <w:t xml:space="preserve"> seperti yang kamu gunakan dalam perikop sebelumnya. Untuk informasi lebih lanjut tentang </w:t>
      </w:r>
      <w:r>
        <w:rPr>
          <w:lang w:val="id_ID" w:bidi="id_ID"/>
        </w:rPr>
        <w:t>para murid</w:t>
      </w:r>
      <w:r>
        <w:rPr>
          <w:lang w:val="id_ID" w:bidi="id_ID"/>
        </w:rPr>
        <w:t xml:space="preserve"> dan </w:t>
      </w:r>
      <w:r>
        <w:rPr>
          <w:lang w:val="id_ID" w:bidi="id_ID"/>
        </w:rPr>
        <w:t>berdoa</w:t>
      </w:r>
      <w:r>
        <w:rPr>
          <w:lang w:val="id_ID" w:bidi="id_ID"/>
        </w:rPr>
        <w:t>, lihat Daftar Kata Utama.</w:t>
      </w:r>
    </w:p>
    <w:p>
      <w:pPr/>
      <w:r>
        <w:rPr>
          <w:lang w:val="id_ID" w:bidi="id_ID"/>
        </w:rPr>
      </w:r>
      <w:r>
        <w:rPr>
          <w:lang w:val="id_ID" w:bidi="id_ID"/>
        </w:rPr>
        <w:t xml:space="preserve">Di seberang Lembah Kidron ada suatu taman, atau </w:t>
      </w:r>
      <w:r>
        <w:rPr>
          <w:b/>
          <w:lang w:val="id_ID" w:bidi="id_ID"/>
        </w:rPr>
        <w:t>hutan</w:t>
      </w:r>
      <w:r>
        <w:rPr>
          <w:lang w:val="id_ID" w:bidi="id_ID"/>
        </w:rPr>
        <w:t xml:space="preserve"> kecil yang penuh dengan pohon. Gunakan istilah yang akan Anda gunakan untuk area yang dibuat untuk menanam buah, atau pohon, atau tanaman tertentu.</w:t>
      </w:r>
    </w:p>
    <w:p>
      <w:pPr/>
      <w:r>
        <w:rPr>
          <w:lang w:val="id_ID" w:bidi="id_ID"/>
        </w:rPr>
      </w:r>
      <w:r>
        <w:rPr>
          <w:lang w:val="id_ID" w:bidi="id_ID"/>
        </w:rPr>
        <w:t>Berhenti di sini dan diskusikan kata apa yang akan Anda gunakan untuk rerimbunan pohon. Hentikan sebentar rekaman ini di sini.</w:t>
      </w:r>
    </w:p>
    <w:p>
      <w:pPr/>
      <w:r>
        <w:rPr>
          <w:lang w:val="id_ID" w:bidi="id_ID"/>
        </w:rPr>
      </w:r>
      <w:r>
        <w:rPr>
          <w:lang w:val="id_ID" w:bidi="id_ID"/>
        </w:rPr>
        <w:t xml:space="preserve">Yudas menerima uang sebagai upah karena berjanji untuk memimpin sekelompok prajurit dan para pemimpin kepada Yesus agar mereka dapat menangkap-Nya. Sekelompok </w:t>
      </w:r>
      <w:r>
        <w:rPr>
          <w:b/>
          <w:lang w:val="id_ID" w:bidi="id_ID"/>
        </w:rPr>
        <w:t>prajurit</w:t>
      </w:r>
      <w:r>
        <w:rPr>
          <w:lang w:val="id_ID" w:bidi="id_ID"/>
        </w:rPr>
        <w:t xml:space="preserve"> itu adalah kelompok prajurit Romawi yang lebih kecil, mungkin sekitar 20. Para pemimpin </w:t>
      </w:r>
      <w:r>
        <w:rPr>
          <w:b/>
          <w:lang w:val="id_ID" w:bidi="id_ID"/>
        </w:rPr>
        <w:t>itu</w:t>
      </w:r>
      <w:r>
        <w:rPr>
          <w:lang w:val="id_ID" w:bidi="id_ID"/>
        </w:rPr>
        <w:t xml:space="preserve"> mungkin adalah para penjaga yang membantu menjaga Bait Allah Yahudi.</w:t>
      </w:r>
    </w:p>
    <w:p>
      <w:pPr/>
      <w:r>
        <w:rPr>
          <w:lang w:val="id_ID" w:bidi="id_ID"/>
        </w:rPr>
      </w:r>
      <w:r>
        <w:rPr>
          <w:lang w:val="id_ID" w:bidi="id_ID"/>
        </w:rPr>
        <w:t xml:space="preserve">Para imam kepala dan orang-orang Farisi mengutus para pemimpin Yahudi. Para </w:t>
      </w:r>
      <w:r>
        <w:rPr>
          <w:b/>
          <w:lang w:val="id_ID" w:bidi="id_ID"/>
        </w:rPr>
        <w:t>imam kepala mempersembahkan kurban</w:t>
      </w:r>
      <w:r>
        <w:rPr>
          <w:lang w:val="id_ID" w:bidi="id_ID"/>
        </w:rPr>
        <w:t xml:space="preserve"> dan bertanggung jawab atas ritual-ritual keagamaan di Bait Allah. Mereka adalah yang terpenting di antara para imam Yahudi. </w:t>
      </w:r>
      <w:r>
        <w:rPr>
          <w:b/>
          <w:lang w:val="id_ID" w:bidi="id_ID"/>
        </w:rPr>
        <w:t>Orang-orang Farisi</w:t>
      </w:r>
      <w:r>
        <w:rPr>
          <w:lang w:val="id_ID" w:bidi="id_ID"/>
        </w:rPr>
        <w:t xml:space="preserve"> adalah kelompok agama Yahudi. Sangat penting bagi mereka untuk menaati semua hukum agama Yahudi dengan sangat hati-hati. Lihat Daftar Kata Utama untuk </w:t>
      </w:r>
      <w:r>
        <w:rPr>
          <w:lang w:val="id_ID" w:bidi="id_ID"/>
        </w:rPr>
        <w:t>imam</w:t>
      </w:r>
      <w:r>
        <w:rPr>
          <w:lang w:val="id_ID" w:bidi="id_ID"/>
        </w:rPr>
        <w:t xml:space="preserve"> dan </w:t>
      </w:r>
      <w:r>
        <w:rPr>
          <w:lang w:val="id_ID" w:bidi="id_ID"/>
        </w:rPr>
        <w:t>orang-orang Farisi</w:t>
      </w:r>
      <w:r>
        <w:rPr>
          <w:lang w:val="id_ID" w:bidi="id_ID"/>
        </w:rPr>
        <w:t>, dan gunakan kata-kata yang sama seperti yang kamu gunakan dalam perikop sebelumnya.</w:t>
      </w:r>
    </w:p>
    <w:p>
      <w:pPr/>
      <w:r>
        <w:rPr>
          <w:lang w:val="id_ID" w:bidi="id_ID"/>
        </w:rPr>
      </w:r>
      <w:r>
        <w:rPr>
          <w:lang w:val="id_ID" w:bidi="id_ID"/>
        </w:rPr>
        <w:t xml:space="preserve">Karena sudah malam dan sudah gelap, para prajurit dan para pemimpin itu membawa lentera. </w:t>
      </w:r>
      <w:r>
        <w:rPr>
          <w:b/>
          <w:lang w:val="id_ID" w:bidi="id_ID"/>
        </w:rPr>
        <w:t>Lentera</w:t>
      </w:r>
      <w:r>
        <w:rPr>
          <w:lang w:val="id_ID" w:bidi="id_ID"/>
        </w:rPr>
        <w:t xml:space="preserve"> adalah nyala api yang terlindung dalam wadah. Ini bertujuan agar terang dapat memancar keluar untuk menunjukkan kepada mereka jalan dalam kegelapan, tetapi juga melindungi api sehingga tidak padam tertiup angin. Lentera-lentera itu bisa jadi terbuat dari tanah liat bakar atau logam dengan tempat untuk minyak dan sumbu. Sumbunya adalah tali yang terbuat dari tanaman yang disebut rami. Orang-orang menyalakan sumbu itu seperti lilin untuk memberikan penerangan. Orang-orang membuat </w:t>
      </w:r>
      <w:r>
        <w:rPr>
          <w:b/>
          <w:lang w:val="id_ID" w:bidi="id_ID"/>
        </w:rPr>
        <w:t>obor</w:t>
      </w:r>
      <w:r>
        <w:rPr>
          <w:lang w:val="id_ID" w:bidi="id_ID"/>
        </w:rPr>
        <w:t xml:space="preserve"> dari tongkat, mengikat kain pada ujung tongkat dan mencelupkannya ke dalam minyak. Kemudian orang-orang akan menyalakan minyak itu.</w:t>
      </w:r>
    </w:p>
    <w:p>
      <w:pPr/>
      <w:r>
        <w:rPr>
          <w:lang w:val="id_ID" w:bidi="id_ID"/>
        </w:rPr>
      </w:r>
      <w:r>
        <w:rPr>
          <w:lang w:val="id_ID" w:bidi="id_ID"/>
        </w:rPr>
        <w:t xml:space="preserve">Para prajurit dan para pemimpin juga membawa </w:t>
      </w:r>
      <w:r>
        <w:rPr>
          <w:b/>
          <w:lang w:val="id_ID" w:bidi="id_ID"/>
        </w:rPr>
        <w:t>senjata</w:t>
      </w:r>
      <w:r>
        <w:rPr>
          <w:lang w:val="id_ID" w:bidi="id_ID"/>
        </w:rPr>
        <w:t xml:space="preserve"> bersama mereka. Mereka siap untuk bertarung jika Yesus melawan. Senjata yang mereka bawa kemungkinan besar adalah campuran dari pedang, tombak, dan pisau.</w:t>
      </w:r>
    </w:p>
    <w:p>
      <w:pPr/>
      <w:r>
        <w:rPr>
          <w:lang w:val="id_ID" w:bidi="id_ID"/>
        </w:rPr>
      </w:r>
      <w:r>
        <w:rPr>
          <w:lang w:val="id_ID" w:bidi="id_ID"/>
        </w:rPr>
        <w:t>Ketika para prajurit dan pemimpin mengatakan "</w:t>
      </w:r>
      <w:r>
        <w:rPr>
          <w:b/>
          <w:lang w:val="id_ID" w:bidi="id_ID"/>
        </w:rPr>
        <w:t>Yesus dari Nazaret</w:t>
      </w:r>
      <w:r>
        <w:rPr>
          <w:lang w:val="id_ID" w:bidi="id_ID"/>
        </w:rPr>
        <w:t>" mereka menjelaskan bahwa mereka mencari seorang pria bernama Yesus yang berasal dari desa yang disebut Nazaret. Yesus adalah nama yang umum di antara orang Yahudi pada saat itu. Nazaret membantu orang-orang ini untuk memastikan bahwa mereka telah menemukan Yesus yang benar.</w:t>
      </w:r>
    </w:p>
    <w:p>
      <w:pPr/>
      <w:r>
        <w:rPr>
          <w:lang w:val="id_ID" w:bidi="id_ID"/>
        </w:rPr>
      </w:r>
      <w:r>
        <w:rPr>
          <w:lang w:val="id_ID" w:bidi="id_ID"/>
        </w:rPr>
        <w:t xml:space="preserve">Lalu, Yesus mengatakan kepada mereka bahwa Dialah yang mereka cari. Yesus menjawab "Itu Aku," atau "Akulah Dia" Allah mengungkapkan diri-Nya kepada Musa di gunung dengan mengatakan "AKU adalah AKU." Dalam Perjanjian Baru, dan terutama dalam kitab Yohanes, Yesus mengatakan "Ini Aku" berkali-kali. Kadang-kadang Yesus mengatakan "Ini Aku" untuk mengidentifikasi diri-Nya dengan Allah yang benar. Dalam perikop ini, Yesus mungkin mengatakan "Ini Aku" dengan cara yang sama seperti Allah mengatakan nama-Nya sendiri dalam Perjanjian Lama. Katakan "Ini Aku" dengan cara yang sama seperti yang kamu lakukan dalam perikop sebelumnya dalam Yohanes dan lihat Daftar Kata Utama untuk informasi lebih lanjut tentang </w:t>
      </w:r>
      <w:r>
        <w:rPr>
          <w:lang w:val="id_ID" w:bidi="id_ID"/>
        </w:rPr>
        <w:t>Ini Aku</w:t>
      </w:r>
      <w:r>
        <w:rPr>
          <w:lang w:val="id_ID" w:bidi="id_ID"/>
        </w:rPr>
        <w:t>.</w:t>
      </w:r>
    </w:p>
    <w:p>
      <w:pPr/>
      <w:r>
        <w:rPr>
          <w:lang w:val="id_ID" w:bidi="id_ID"/>
        </w:rPr>
      </w:r>
      <w:r>
        <w:rPr>
          <w:lang w:val="id_ID" w:bidi="id_ID"/>
        </w:rPr>
        <w:t xml:space="preserve">Simon Petrus juga memiliki pedang bersamanya, </w:t>
      </w:r>
      <w:r>
        <w:rPr>
          <w:b/>
          <w:lang w:val="id_ID" w:bidi="id_ID"/>
        </w:rPr>
        <w:t>menghunusnya</w:t>
      </w:r>
      <w:r>
        <w:rPr>
          <w:lang w:val="id_ID" w:bidi="id_ID"/>
        </w:rPr>
        <w:t xml:space="preserve"> dan </w:t>
      </w:r>
      <w:r>
        <w:rPr>
          <w:b/>
          <w:lang w:val="id_ID" w:bidi="id_ID"/>
        </w:rPr>
        <w:t>memukul</w:t>
      </w:r>
      <w:r>
        <w:rPr>
          <w:lang w:val="id_ID" w:bidi="id_ID"/>
        </w:rPr>
        <w:t xml:space="preserve"> budak imam besar, yang disebut </w:t>
      </w:r>
      <w:r>
        <w:rPr>
          <w:b/>
          <w:lang w:val="id_ID" w:bidi="id_ID"/>
        </w:rPr>
        <w:t>Malkhus</w:t>
      </w:r>
      <w:r>
        <w:rPr>
          <w:lang w:val="id_ID" w:bidi="id_ID"/>
        </w:rPr>
        <w:t xml:space="preserve">. Mengeluarkan atau mengerluarkan sesuatu di sini berarti untuk mengeluarkannya dari sarungnya. Pedang itu pasti memiliki sarung untuk melindungi mata pisaunya, sehingga dapat dibawa di sekitar pinggang. Menghantam berarti memukul atau menghajar sesuatu atau seseorang. </w:t>
      </w:r>
      <w:r>
        <w:rPr>
          <w:lang w:val="id_ID" w:bidi="id_ID"/>
        </w:rPr>
        <w:t>Budak</w:t>
      </w:r>
      <w:r>
        <w:rPr>
          <w:lang w:val="id_ID" w:bidi="id_ID"/>
        </w:rPr>
        <w:t xml:space="preserve"> terdapat dalam Daftar Kata Utama. Gunakan kata yang sama seperti yang kamu gunakan dalam perikop sebelumnya.</w:t>
      </w:r>
    </w:p>
    <w:p>
      <w:pPr/>
      <w:r>
        <w:rPr>
          <w:lang w:val="id_ID" w:bidi="id_ID"/>
        </w:rPr>
      </w:r>
      <w:r>
        <w:rPr>
          <w:lang w:val="id_ID" w:bidi="id_ID"/>
        </w:rPr>
        <w:t xml:space="preserve">Sekelompok prajurit dengan komandannya: Seorang </w:t>
      </w:r>
      <w:r>
        <w:rPr>
          <w:b/>
          <w:lang w:val="id_ID" w:bidi="id_ID"/>
        </w:rPr>
        <w:t>komandan</w:t>
      </w:r>
      <w:r>
        <w:rPr>
          <w:lang w:val="id_ID" w:bidi="id_ID"/>
        </w:rPr>
        <w:t xml:space="preserve"> adalah seseorang yang bertanggung jawab atas sekelompok besar prajurit. Komandan itu akan menjadi orang yang memberikan perintah dan memberikan petunjuk kepada para prajurit tentang apa yang harus dilakukan.</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memperbaiki. Hentikan sebentar rekaman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18:15–27</w:t>
      </w:r>
      <w:r>
        <w:rPr>
          <w:lang w:val="id_ID" w:bidi="id_ID"/>
        </w:rPr>
      </w:r>
    </w:p>
    <w:p>
      <w:pPr>
        <w:pStyle w:val="Heading3"/>
      </w:pPr>
      <w:r>
        <w:rPr>
          <w:lang w:val="id_ID" w:bidi="id_ID"/>
        </w:rPr>
        <w:t>Dengar dan Renungkan</w:t>
      </w:r>
    </w:p>
    <w:p>
      <w:pPr/>
      <w:r>
        <w:rPr>
          <w:lang w:val="id_ID" w:bidi="id_ID"/>
        </w:rPr>
      </w:r>
      <w:r>
        <w:rPr>
          <w:lang w:val="id_ID" w:bidi="id_ID"/>
        </w:rPr>
        <w:t>Pada bagian ini, dengarkan Yohanes 18:15–27 dan simpanlah di dalam hatimu.</w:t>
      </w:r>
    </w:p>
    <w:p>
      <w:pPr/>
      <w:r>
        <w:rPr>
          <w:lang w:val="id_ID" w:bidi="id_ID"/>
        </w:rPr>
      </w:r>
      <w:r>
        <w:rPr>
          <w:lang w:val="id_ID" w:bidi="id_ID"/>
        </w:rPr>
        <w:t>Jika memungkinkan, dengarkan versi audio dari Yohanes 18:15–27 sebanyak tiga kali, dalam tiga terjemahan yang berbeda.</w:t>
      </w:r>
    </w:p>
    <w:p>
      <w:pPr/>
      <w:r>
        <w:rPr>
          <w:lang w:val="id_ID" w:bidi="id_ID"/>
        </w:rPr>
      </w:r>
      <w:r>
        <w:rPr>
          <w:lang w:val="id_ID" w:bidi="id_ID"/>
        </w:rPr>
        <w:t>Jeda audio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Jedakan audio ini di sini.</w:t>
      </w:r>
    </w:p>
    <w:p>
      <w:pPr>
        <w:pStyle w:val="ListBullet"/>
        <w:spacing w:line="240" w:lineRule="auto"/>
        <w:ind w:left="720"/>
      </w:pPr>
      <w:r>
        <w:rPr>
          <w:lang w:val="id_ID" w:bidi="id_ID"/>
        </w:rPr>
      </w:r>
      <w:r>
        <w:rPr>
          <w:lang w:val="id_ID" w:bidi="id_ID"/>
        </w:rPr>
        <w:t>Apa yang tidak Anda sukai atau tidak Anda pahami dari kutipan ini? Jedakan audio ini di sini.</w:t>
      </w:r>
    </w:p>
    <w:p>
      <w:pPr>
        <w:pStyle w:val="ListBullet"/>
        <w:spacing w:line="240" w:lineRule="auto"/>
        <w:ind w:left="720"/>
      </w:pPr>
      <w:r>
        <w:rPr>
          <w:lang w:val="id_ID" w:bidi="id_ID"/>
        </w:rPr>
      </w:r>
      <w:r>
        <w:rPr>
          <w:lang w:val="id_ID" w:bidi="id_ID"/>
        </w:rPr>
        <w:t>Apa yang dikatakan perikop ini kepada kita tentang Allah atau Yesus? Jedakan audio ini di sini.</w:t>
      </w:r>
    </w:p>
    <w:p>
      <w:pPr>
        <w:pStyle w:val="ListBullet"/>
        <w:spacing w:line="240" w:lineRule="auto"/>
        <w:ind w:left="720"/>
      </w:pPr>
      <w:r>
        <w:rPr>
          <w:lang w:val="id_ID" w:bidi="id_ID"/>
        </w:rPr>
      </w:r>
      <w:r>
        <w:rPr>
          <w:lang w:val="id_ID" w:bidi="id_ID"/>
        </w:rPr>
        <w:t>Apa yang diceritakan perikop ini kepada kita tentang manusia? Jedakan audio ini di sini.</w:t>
      </w:r>
    </w:p>
    <w:p>
      <w:pPr>
        <w:pStyle w:val="ListBullet"/>
        <w:spacing w:line="240" w:lineRule="auto"/>
        <w:ind w:left="720"/>
      </w:pPr>
      <w:r>
        <w:rPr>
          <w:lang w:val="id_ID" w:bidi="id_ID"/>
        </w:rPr>
      </w:r>
      <w:r>
        <w:rPr>
          <w:lang w:val="id_ID" w:bidi="id_ID"/>
        </w:rPr>
        <w:t>Bagaimana perikop ini memengaruhi kehidupan kita sehari-hari? Jedakan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18:15–27 dalam terjemahan yang paling mudah dimengerti.</w:t>
      </w:r>
    </w:p>
    <w:p>
      <w:pPr/>
      <w:r>
        <w:rPr>
          <w:lang w:val="id_ID" w:bidi="id_ID"/>
        </w:rPr>
      </w:r>
      <w:r>
        <w:rPr>
          <w:lang w:val="id_ID" w:bidi="id_ID"/>
        </w:rPr>
        <w:t>Apakah Anda ingat dalam perikop sebelumnya bagaimana Yesus baru saja ditangkap oleh para prajurit Romawi dan para pejabat Yahudi? Para prajurit Romawi dan para pejabat Yahudi ini membawa Yesus untuk menghadap Hanas, imam besar, di rumahnya. Hanas adalah seorang pemimpin yang sangat dihormati dan dia adalah ayah mertua dari Kayafas, sang imam besar. Hanas dulunya adalah imam besar, dan orang Romawi kemudian menunjuk Kayafas sebagai imam besar. Namun, orang-orang masih sangat menghormati Hanas dan mungkin menyebutnya maupun Kayafas dengan gelar imam besar. Rumah Hanas dikelilingi oleh pelataran yang dikelilingi tembok. Seharusnya ada sebuah pintu di dinding yang menjadi jalan masuk dan keluar orang-orang ke pelataran. Pasti ada seorang hamba atau penjaga pintu yang bertugas memeriksa siapa orang-orang tersebut sebelum mengizinkan mereka masuk melalui pintu atau memastikan mereka tetap di luar jika tidak diterima. Tidak ada atap atau langit-langit di pelataran tersebut, yang berarti Anda dapat melihat langit.</w:t>
      </w:r>
    </w:p>
    <w:p>
      <w:pPr/>
      <w:r>
        <w:rPr>
          <w:lang w:val="id_ID" w:bidi="id_ID"/>
        </w:rPr>
      </w:r>
      <w:r>
        <w:rPr>
          <w:lang w:val="id_ID" w:bidi="id_ID"/>
        </w:rPr>
        <w:t xml:space="preserve">Berhenti di sini dan lihatlah gambar sebuah </w:t>
      </w:r>
      <w:r>
        <w:rPr>
          <w:lang w:val="id_ID" w:bidi="id_ID"/>
        </w:rPr>
        <w:t>pelataran</w:t>
      </w:r>
      <w:r>
        <w:rPr>
          <w:lang w:val="id_ID" w:bidi="id_ID"/>
        </w:rPr>
        <w:t>. Jeda audio ini di sini.</w:t>
      </w:r>
    </w:p>
    <w:p>
      <w:pPr/>
      <w:r>
        <w:rPr>
          <w:lang w:val="id_ID" w:bidi="id_ID"/>
        </w:rPr>
      </w:r>
      <w:r>
        <w:rPr>
          <w:lang w:val="id_ID" w:bidi="id_ID"/>
        </w:rPr>
        <w:t>Dua murid Yesus mengikuti kerumunan prajurit Romawi dan para pejabat Yahudi yang telah menangkap Yesus ketika mereka pergi ke rumah Hanas. Murid pertama adalah Simon Petrus. Kita tidak tahu siapa murid kedua itu. Karena mereka mengikuti Yesus tepat setelah Ia ditangkap, kemungkinan besar orang itu adalah seseorang yang bersama Yesus di taman ketika Ia ditangkap. Dalam penjelasan ini kita akan menyebut murid "lain" sebagai "murid kedua."</w:t>
      </w:r>
    </w:p>
    <w:p>
      <w:pPr/>
      <w:r>
        <w:rPr>
          <w:lang w:val="id_ID" w:bidi="id_ID"/>
        </w:rPr>
      </w:r>
      <w:r>
        <w:rPr>
          <w:lang w:val="id_ID" w:bidi="id_ID"/>
        </w:rPr>
        <w:t>Karena murid kedua dikenal baik oleh imam besar Hanas dan juga hamba perempuan yang menjadi penjaga pintu itu, ia membiarkan murid kedua masuk bersama Yesus ke pelataran rumah Hanas. Tidak jelas bagaimana mereka saling mengenal. Yang jelas adalah bahwa Hanas dan hamba perempuan itu cukup akrab dengan murid kedua itu sehingga mengizinkannya masuk ke dalam pelataran Hanas.</w:t>
      </w:r>
    </w:p>
    <w:p>
      <w:pPr/>
      <w:r>
        <w:rPr>
          <w:lang w:val="id_ID" w:bidi="id_ID"/>
        </w:rPr>
      </w:r>
      <w:r>
        <w:rPr>
          <w:lang w:val="id_ID" w:bidi="id_ID"/>
        </w:rPr>
        <w:t>Simon Petrus tidak diizinkan masuk melalui pintu karena dia tidak mengenal Hanas, imam besar, dan tidak dikenal oleh hamba perempuan di pintu. Simon Petrus harus menunggu di luar area pelataran yang berdinding, di dekat pintu.</w:t>
      </w:r>
    </w:p>
    <w:p>
      <w:pPr/>
      <w:r>
        <w:rPr>
          <w:lang w:val="id_ID" w:bidi="id_ID"/>
        </w:rPr>
      </w:r>
      <w:r>
        <w:rPr>
          <w:lang w:val="id_ID" w:bidi="id_ID"/>
        </w:rPr>
        <w:t>Murid kedua kemudian kembali dan berbicara kepada hamba perempuan di pintu, kemungkinan besar meminta izin kepadanya untuk membiarkan Simon Petrus masuk. Hamba perempuan itu kemudian membiarkan Simon Petrus masuk melalui pintu dan ke area pelataran. Hamba perempuan yang sama kemudian bertanya kepada Simon Petrus apakah dia adalah salah satu murid orang itu, Yesus. Simon Petrus berkata kepada hamba perempuan itu, "Tidak, aku bukan murid orang itu, Yesus."</w:t>
      </w:r>
    </w:p>
    <w:p>
      <w:pPr/>
      <w:r>
        <w:rPr>
          <w:lang w:val="id_ID" w:bidi="id_ID"/>
        </w:rPr>
      </w:r>
      <w:r>
        <w:rPr>
          <w:lang w:val="id_ID" w:bidi="id_ID"/>
        </w:rPr>
        <w:t>Karena cuaca dingin, para hamba yang bekerja untuk Hanas, bersama dengan para pejabat, atau penjaga, membuat api arang. Api itu dibuat dengan membakar batu bara, dan mereka berdiri di sekeliling api untuk menghangatkan diri. Ingatlah bahwa pelataran berada di luar dan menjelang malam cuaca akan semakin dingin. Mungkin juga gelap dan tidak mudah melihat satu sama lain. Simon Petrus juga berdiri bersama mereka untuk mencoba tetap hangat dekat api. Tidak jelas di mana murid kedua itu berada pada saat ini, tetapi dia kemungkinan besar berada di suatu tempat di pelataran.</w:t>
      </w:r>
    </w:p>
    <w:p>
      <w:pPr/>
      <w:r>
        <w:rPr>
          <w:lang w:val="id_ID" w:bidi="id_ID"/>
        </w:rPr>
      </w:r>
      <w:r>
        <w:rPr>
          <w:lang w:val="id_ID" w:bidi="id_ID"/>
        </w:rPr>
        <w:t xml:space="preserve">Berhenti di sini dan lihatlah gambar </w:t>
      </w:r>
      <w:r>
        <w:rPr>
          <w:lang w:val="id_ID" w:bidi="id_ID"/>
        </w:rPr>
        <w:t>bara api</w:t>
      </w:r>
      <w:r>
        <w:rPr>
          <w:lang w:val="id_ID" w:bidi="id_ID"/>
        </w:rPr>
        <w:t>. Hentikan sebentar rekaman ini di sini.</w:t>
      </w:r>
    </w:p>
    <w:p>
      <w:pPr/>
      <w:r>
        <w:rPr>
          <w:lang w:val="id_ID" w:bidi="id_ID"/>
        </w:rPr>
      </w:r>
      <w:r>
        <w:rPr>
          <w:lang w:val="id_ID" w:bidi="id_ID"/>
        </w:rPr>
        <w:t>Pada saat yang sama saat ini terjadi, Hanas, imam besar itu, berada di rumahnya dan mengajukan banyak pertanyaan kepada Yesus. Dia mencoba menemukan alasan untuk menghukum mati Yesus.</w:t>
      </w:r>
    </w:p>
    <w:p>
      <w:pPr/>
      <w:r>
        <w:rPr>
          <w:lang w:val="id_ID" w:bidi="id_ID"/>
        </w:rPr>
      </w:r>
      <w:r>
        <w:rPr>
          <w:lang w:val="id_ID" w:bidi="id_ID"/>
        </w:rPr>
        <w:t>Hanas mengajukan pertanyaan tentang para pengikut Yesus dan tentang ajaran-Nya. Hanas khawatir tentang jumlah orang yang mengikuti Yesus dan dia mungkin ingin tahu berapa banyak pengikut yang dimiliki Yesus.</w:t>
      </w:r>
    </w:p>
    <w:p>
      <w:pPr/>
      <w:r>
        <w:rPr>
          <w:lang w:val="id_ID" w:bidi="id_ID"/>
        </w:rPr>
      </w:r>
      <w:r>
        <w:rPr>
          <w:lang w:val="id_ID" w:bidi="id_ID"/>
        </w:rPr>
        <w:t>Hanas juga ingin tahu apa yang telah Yesus ajarkan kepada para murid-Nya. Hanas mungkin menyiratkan bahwa Yesus secara diam-diam mengajarkan gagasan yang salah dan berbahaya. Jika Hanas dapat membuktikan hal ini, dia akan memiliki alasan untuk menyuruh Yesus dibunuh.</w:t>
      </w:r>
    </w:p>
    <w:p>
      <w:pPr/>
      <w:r>
        <w:rPr>
          <w:lang w:val="id_ID" w:bidi="id_ID"/>
        </w:rPr>
      </w:r>
      <w:r>
        <w:rPr>
          <w:lang w:val="id_ID" w:bidi="id_ID"/>
        </w:rPr>
        <w:t>Yesus berkata kepada Hanas, "Aku telah berbicara secara terbuka kepada dunia," yang berarti bahwa Ia telah berbicara di tempat-tempat umum, berkhotbah kepada mereka yang Ia jumpai. Pesan yang diajarkan Yesus selalu sama, apakah Ia bersama beberapa murid-Nya atau mengajar kerumunan besar orang. "Aku selalu mengajar di sinagoge atau pelataran bait suci, di mana semua orang Yahudi berkumpul."</w:t>
      </w:r>
    </w:p>
    <w:p>
      <w:pPr/>
      <w:r>
        <w:rPr>
          <w:lang w:val="id_ID" w:bidi="id_ID"/>
        </w:rPr>
      </w:r>
      <w:r>
        <w:rPr>
          <w:lang w:val="id_ID" w:bidi="id_ID"/>
        </w:rPr>
        <w:t>Yesus berkata, "Aku tidak mengatakan apa pun secara rahasia." Dia mengatakan hal ini agar jelas bahwa dia berbicara dengan bebas dan tidak menyembunyikan diri atau tindakannya. Yesus tidak mencoba menyebabkan masalah apa pun. Yesus berkata, "Mengapa kamu menanyai Aku? Tanyakan kepada mereka yang mendengarku, pasti mereka tahu apa yang Aku katakan." Yesus mencoba memberi tahu Hanas, imam besar, bahwa mereka harus berbicara kepada orang lain, saksi, sehingga mereka dapat mendukung Yesus dan mengonfirmasi apa yang Ia katakan adalah benar.</w:t>
      </w:r>
    </w:p>
    <w:p>
      <w:pPr/>
      <w:r>
        <w:rPr>
          <w:lang w:val="id_ID" w:bidi="id_ID"/>
        </w:rPr>
      </w:r>
      <w:r>
        <w:rPr>
          <w:lang w:val="id_ID" w:bidi="id_ID"/>
        </w:rPr>
        <w:t>Hukum Yahudi menyatakan bahwa saksi-saksilah yang harus mereka tanyai dan bukan orang yang sedang diadili. Yesus meminta agar persidangan yang Ia hadapi dilakukan dengan cara yang sah, dengan para saksi.</w:t>
      </w:r>
    </w:p>
    <w:p>
      <w:pPr/>
      <w:r>
        <w:rPr>
          <w:lang w:val="id_ID" w:bidi="id_ID"/>
        </w:rPr>
      </w:r>
      <w:r>
        <w:rPr>
          <w:lang w:val="id_ID" w:bidi="id_ID"/>
        </w:rPr>
        <w:t>Berhenti di sini dan diskusikan pertanyaan ini dalam kelompok: Dalam budaya Anda, bagaimana Anda memperlakukan orang-orang yang Anda curigai melakukan kejahatan? Bagaimana Anda menemukan apa yang mereka lakukan? Kepada siapa Anda bertanya apa yang mereka lakukan? Apakah Anda mendapatkan persidangan yang adil jika Anda dicurigai melakukan kejahatan? Perlindungan apa yang ada untuk para tersangka ini? Hentikan sebentar rekaman ini di sini.</w:t>
      </w:r>
    </w:p>
    <w:p>
      <w:pPr/>
      <w:r>
        <w:rPr>
          <w:lang w:val="id_ID" w:bidi="id_ID"/>
        </w:rPr>
      </w:r>
      <w:r>
        <w:rPr>
          <w:lang w:val="id_ID" w:bidi="id_ID"/>
        </w:rPr>
        <w:t>Salah satu penjaga Bait Suci yang berdiri di dekat Yesus, menampar wajah Yesus, mungkin di pipi-Nya. Penjaga Bait Suci kemudian berkata kepada Yesus, "Engkau tidak boleh menjawab imam besar dengan cara yang tidak sopan itu." Yesus menjawab penjaga Bait Suci dengan berkata, "Jika Aku mengatakan sesuatu yang salah, engkau harus membuktikannya. Katakan kepada semua orang di sini apa yang Aku katakan tadi yang salah atau tidak sopan"</w:t>
      </w:r>
    </w:p>
    <w:p>
      <w:pPr/>
      <w:r>
        <w:rPr>
          <w:lang w:val="id_ID" w:bidi="id_ID"/>
        </w:rPr>
      </w:r>
      <w:r>
        <w:rPr>
          <w:lang w:val="id_ID" w:bidi="id_ID"/>
        </w:rPr>
        <w:t>Berhenti di sini dan diskusikan pertanyaan ini dalam kelompok: Dalam budaya Anda, bagaimana Anda memperlakukan orang-orang yang terlihat tidak hormat kepada mereka yang memegang otoritas? Apa hukumannya? Hentikan sebentar rekaman ini di sini.</w:t>
      </w:r>
    </w:p>
    <w:p>
      <w:pPr/>
      <w:r>
        <w:rPr>
          <w:lang w:val="id_ID" w:bidi="id_ID"/>
        </w:rPr>
      </w:r>
      <w:r>
        <w:rPr>
          <w:lang w:val="id_ID" w:bidi="id_ID"/>
        </w:rPr>
        <w:t>Karena Yesus tidak mengatakan apa pun yang salah atau tidak hormat, penjaga Bait Suci kemungkinan besar tidak memberikan tanggapan. Yesus bertanya kepada penjaga Bait Suci mengapa ia menamparnya karena Yesus mengatakan kebenaran, dan lagi-lagi penjaga Bait Suci kemungkinan besar tidak memiliki jawaban. Hanas kemudian meminta penjaga Bait Suci untuk membawa Yesus, yang tangannya masih terikat, kepada Kayafas, imam besar utama. Yesus akan diadili di hadapan Kayafas, sang imam besar utama, di depan Sanhedrin. Sanhedrin adalah dewan tertinggi orang-orang Yahudi. Kayafas, imam besar utama, adalah satu-satunya orang yang dapat memanggil pertemuan Sanhedrin.</w:t>
      </w:r>
    </w:p>
    <w:p>
      <w:pPr/>
      <w:r>
        <w:rPr>
          <w:lang w:val="id_ID" w:bidi="id_ID"/>
        </w:rPr>
      </w:r>
      <w:r>
        <w:rPr>
          <w:lang w:val="id_ID" w:bidi="id_ID"/>
        </w:rPr>
        <w:t>Sementara itu, Simon Petrus, para hamba Hanas, dan para pejabat semua masih berdiri di dekat api arang untuk tetap hangat di pelataran. Para hamba dan pejabat bertanya kepada Simon Petrus apakah dia adalah salah satu murid orang itu, Yesus. Simon Petrus berkata kepada para hamba dan pejabat itu, "Tidak, aku bukan murid orang itu, Yesus."</w:t>
      </w:r>
    </w:p>
    <w:p>
      <w:pPr/>
      <w:r>
        <w:rPr>
          <w:lang w:val="id_ID" w:bidi="id_ID"/>
        </w:rPr>
      </w:r>
      <w:r>
        <w:rPr>
          <w:lang w:val="id_ID" w:bidi="id_ID"/>
        </w:rPr>
        <w:t>Apakah Anda ingat sebelumnya pada malam hari di bukit zaitun ketika Petrus memotong telinga Malkhus yang adalah hamba imam besar itu? Salah satu kerabat Malkhus, hamba lain dari imam besar, berdiri di dekat Simon Petrus di pelataran. Hamba ini bersikeras dan bertanya kepada Petrus, "Aku melihat engkau di kebun bersama Yesus, bukan?" Kali ini, hamba tersebut mengajukan pertanyaan dengan cara yang lebih mengancam—ia merasa yakin bahwa ia telah melihat Simon Petrus, dan ia mengharapkan Simon Petrus untuk mengatakan "ya." Sekali lagi Simon Petrus menyangkalnya. Seketika itu juga seekor ayam jantan berkokok. Ayam jantan adalah unggas yang serupa dengan ayam. Ayam jantan berkokok pada dini hari.</w:t>
      </w:r>
    </w:p>
    <w:p>
      <w:pPr/>
      <w:r>
        <w:rPr>
          <w:lang w:val="id_ID" w:bidi="id_ID"/>
        </w:rPr>
      </w:r>
      <w:r>
        <w:rPr>
          <w:lang w:val="id_ID" w:bidi="id_ID"/>
        </w:rPr>
        <w:t xml:space="preserve">Berhenti di sini dan lihatlah gambar </w:t>
      </w:r>
      <w:r>
        <w:rPr>
          <w:lang w:val="id_ID" w:bidi="id_ID"/>
        </w:rPr>
        <w:t>seekor ayam jantan</w:t>
      </w:r>
      <w:r>
        <w:rPr>
          <w:lang w:val="id_ID" w:bidi="id_ID"/>
        </w:rPr>
        <w:t>. Hentikan sebentar rekaman ini di sini.</w:t>
      </w:r>
    </w:p>
    <w:p>
      <w:pPr/>
      <w:r>
        <w:rPr>
          <w:lang w:val="id_ID" w:bidi="id_ID"/>
        </w:rPr>
      </w:r>
      <w:r>
        <w:rPr>
          <w:lang w:val="id_ID" w:bidi="id_ID"/>
        </w:rPr>
        <w:t>Di Yerusalem ayam jantan berkokok antara pukul tiga dan lima pagi. Ini berarti bahwa interogasi terhadap Yesus mungkin berlangsung sampai pukul tiga pagi.</w:t>
      </w:r>
    </w:p>
    <w:p>
      <w:pPr/>
      <w:r>
        <w:rPr>
          <w:lang w:val="id_ID" w:bidi="id_ID"/>
        </w:rPr>
      </w:r>
      <w:r>
        <w:rPr>
          <w:lang w:val="id_ID" w:bidi="id_ID"/>
        </w:rPr>
        <w:t>Ini menggenapi apa yang Yesus katakan sebelumnya kepada Simon Petrus "Sesungguhnya Aku berkata kepadamu, sebelum ayam jantan berkokok, engkau akan menyangkal Aku tiga kali!"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18:15–27 dalam terjemahan yang paling mudah dimengerti.</w:t>
      </w:r>
    </w:p>
    <w:p>
      <w:pPr/>
      <w:r>
        <w:rPr>
          <w:lang w:val="id_ID" w:bidi="id_ID"/>
        </w:rPr>
      </w:r>
      <w:r>
        <w:rPr>
          <w:lang w:val="id_ID" w:bidi="id_ID"/>
        </w:rPr>
        <w:t>Pada tahap ini, kelompok akan menentukan adegan, tokoh, dan latar belakang dari perikop ini. Selanjutnya, tim akan memvisualisasikan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sekarang dibawa ke rumah Hanas, imam besar. Dua orang murid, Simon Petrus dan seorang murid kedua, mengikuti Yesus ke pelataran. Hamba perempuan itu kemudian bertanya kepada Simon Petrus apakah dia adalah murid Yesus. Petrus mengatakan bahwa dia bukan murid Yesus, dan dia pergi untuk berdiri di dekat api di pelataran bersama para hamba.</w:t>
      </w:r>
    </w:p>
    <w:p>
      <w:pPr/>
      <w:r>
        <w:rPr>
          <w:lang w:val="id_ID" w:bidi="id_ID"/>
        </w:rPr>
      </w:r>
      <w:r>
        <w:rPr>
          <w:b/>
          <w:lang w:val="id_ID" w:bidi="id_ID"/>
        </w:rPr>
        <w:t>Dalam adegan kedua:</w:t>
      </w:r>
      <w:r>
        <w:rPr>
          <w:lang w:val="id_ID" w:bidi="id_ID"/>
        </w:rPr>
        <w:t xml:space="preserve"> imam besar Hanas menginterogasi Yesus, mencoba menemukan alasan untuk menghukum mati Yesus. Yesus menantang mereka dan meminta pengadilan yang adil, seorang penjaga Bait Suci menampar Yesus, dan Hanas mengutus Yesus kepada Kayafas untuk persidangan.</w:t>
      </w:r>
    </w:p>
    <w:p>
      <w:pPr/>
      <w:r>
        <w:rPr>
          <w:lang w:val="id_ID" w:bidi="id_ID"/>
        </w:rPr>
      </w:r>
      <w:r>
        <w:rPr>
          <w:b/>
          <w:lang w:val="id_ID" w:bidi="id_ID"/>
        </w:rPr>
        <w:t>Dalam adegan ketiga:</w:t>
      </w:r>
      <w:r>
        <w:rPr>
          <w:lang w:val="id_ID" w:bidi="id_ID"/>
        </w:rPr>
        <w:t xml:space="preserve"> Sementara itu, Simon Petrus, yang masih berada di pelataran, ditanya dua kali lagi apakah dia adalah seorang murid Yesus. Kedua kali dia mengatakan bahwa dia bukan pengikut Yesus. Setelah ini seekor ayam jantan berkokok.</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Murid kedua</w:t>
      </w:r>
    </w:p>
    <w:p>
      <w:pPr>
        <w:pStyle w:val="ListBullet"/>
        <w:spacing w:line="240" w:lineRule="auto"/>
        <w:ind w:left="720"/>
      </w:pPr>
      <w:r>
        <w:rPr>
          <w:lang w:val="id_ID" w:bidi="id_ID"/>
        </w:rPr>
      </w:r>
      <w:r>
        <w:rPr>
          <w:lang w:val="id_ID" w:bidi="id_ID"/>
        </w:rPr>
        <w:t>Hamba perempuan di pintu</w:t>
      </w:r>
    </w:p>
    <w:p>
      <w:pPr>
        <w:pStyle w:val="ListBullet"/>
        <w:spacing w:line="240" w:lineRule="auto"/>
        <w:ind w:left="720"/>
      </w:pPr>
      <w:r>
        <w:rPr>
          <w:lang w:val="id_ID" w:bidi="id_ID"/>
        </w:rPr>
      </w:r>
      <w:r>
        <w:rPr>
          <w:lang w:val="id_ID" w:bidi="id_ID"/>
        </w:rPr>
        <w:t>hamba yang terkait dengan Malkhus</w:t>
      </w:r>
    </w:p>
    <w:p>
      <w:pPr>
        <w:pStyle w:val="ListBullet"/>
        <w:spacing w:line="240" w:lineRule="auto"/>
        <w:ind w:left="720"/>
      </w:pPr>
      <w:r>
        <w:rPr>
          <w:lang w:val="id_ID" w:bidi="id_ID"/>
        </w:rPr>
      </w:r>
      <w:r>
        <w:rPr>
          <w:lang w:val="id_ID" w:bidi="id_ID"/>
        </w:rPr>
        <w:t>Para hamba rumah Hanas</w:t>
      </w:r>
    </w:p>
    <w:p>
      <w:pPr>
        <w:pStyle w:val="ListBullet"/>
        <w:spacing w:line="240" w:lineRule="auto"/>
        <w:ind w:left="720"/>
      </w:pPr>
      <w:r>
        <w:rPr>
          <w:lang w:val="id_ID" w:bidi="id_ID"/>
        </w:rPr>
      </w:r>
      <w:r>
        <w:rPr>
          <w:lang w:val="id_ID" w:bidi="id_ID"/>
        </w:rPr>
        <w:t>Para pejabat rumah Hanas</w:t>
      </w:r>
    </w:p>
    <w:p>
      <w:pPr>
        <w:pStyle w:val="ListBullet"/>
        <w:spacing w:line="240" w:lineRule="auto"/>
        <w:ind w:left="720"/>
      </w:pPr>
      <w:r>
        <w:rPr>
          <w:lang w:val="id_ID" w:bidi="id_ID"/>
        </w:rPr>
      </w:r>
      <w:r>
        <w:rPr>
          <w:lang w:val="id_ID" w:bidi="id_ID"/>
        </w:rPr>
        <w:t>Hanas (ayah mertua Kayafas)</w:t>
      </w:r>
    </w:p>
    <w:p>
      <w:pPr>
        <w:pStyle w:val="ListBullet"/>
        <w:spacing w:line="240" w:lineRule="auto"/>
        <w:ind w:left="720"/>
      </w:pPr>
      <w:r>
        <w:rPr>
          <w:lang w:val="id_ID" w:bidi="id_ID"/>
        </w:rPr>
      </w:r>
      <w:r>
        <w:rPr>
          <w:lang w:val="id_ID" w:bidi="id_ID"/>
        </w:rPr>
        <w:t>Penjaga Bait Suci yang menampar Yesus</w:t>
      </w:r>
    </w:p>
    <w:p>
      <w:pPr>
        <w:pStyle w:val="ListBullet"/>
        <w:spacing w:line="240" w:lineRule="auto"/>
        <w:ind w:left="720"/>
      </w:pPr>
      <w:r>
        <w:rPr>
          <w:lang w:val="id_ID" w:bidi="id_ID"/>
        </w:rPr>
      </w:r>
      <w:r>
        <w:rPr>
          <w:lang w:val="id_ID" w:bidi="id_ID"/>
        </w:rPr>
        <w:t>Kayafas (tidak mengatakan apa pun, tetapi Yesus dibawa kepadanya pada akhir perikop ini)</w:t>
      </w:r>
    </w:p>
    <w:p>
      <w:pPr/>
      <w:r>
        <w:rPr>
          <w:lang w:val="id_ID" w:bidi="id_ID"/>
        </w:rPr>
      </w:r>
      <w:r>
        <w:rPr>
          <w:lang w:val="id_ID" w:bidi="id_ID"/>
        </w:rPr>
        <w:t>Bersama kelompok, perhatikan bagian-bagian dari latar belakang perikop ini.</w:t>
      </w:r>
    </w:p>
    <w:p>
      <w:pPr/>
      <w:r>
        <w:rPr>
          <w:lang w:val="id_ID" w:bidi="id_ID"/>
        </w:rPr>
      </w:r>
      <w:r>
        <w:rPr>
          <w:lang w:val="id_ID" w:bidi="id_ID"/>
        </w:rPr>
        <w:t>Apakah Anda ingat perikop sebelumnya bagaimana Yesus baru saja ditangkap oleh para prajurit Romawi dan para pejabat Yahudi? Para prajurit Romawi dan para pejabat Yahudi ini membawa Yesus untuk menghadap Hanas, imam besar, di rumahnya. Seperti pada perikop sebelumnya yang terjadi di malam hari, kini hari sudah sangat larut malam.</w:t>
      </w:r>
    </w:p>
    <w:p>
      <w:pPr/>
      <w:r>
        <w:rPr>
          <w:lang w:val="id_ID" w:bidi="id_ID"/>
        </w:rPr>
      </w:r>
      <w:r>
        <w:rPr>
          <w:lang w:val="id_ID" w:bidi="id_ID"/>
        </w:rPr>
        <w:t>Rumah Hanas dikelilingi oleh pelataran yang dikelilingi oleh dinding dengan pintu untuk masuk dan keluar.</w:t>
      </w:r>
    </w:p>
    <w:p>
      <w:pPr/>
      <w:r>
        <w:rPr>
          <w:lang w:val="id_ID" w:bidi="id_ID"/>
        </w:rPr>
      </w:r>
      <w:r>
        <w:rPr>
          <w:lang w:val="id_ID" w:bidi="id_ID"/>
        </w:rPr>
        <w:t xml:space="preserve">Berhenti di sini dan secara berkelompok, lihatlah lagi gambar sebuah </w:t>
      </w:r>
      <w:r>
        <w:rPr>
          <w:lang w:val="id_ID" w:bidi="id_ID"/>
        </w:rPr>
        <w:t>pelataran</w:t>
      </w:r>
      <w:r>
        <w:rPr>
          <w:lang w:val="id_ID" w:bidi="id_ID"/>
        </w:rPr>
        <w:t>. Hentikan sejenak rekaman ini di sini.</w:t>
      </w:r>
    </w:p>
    <w:p>
      <w:pPr/>
      <w:r>
        <w:rPr>
          <w:lang w:val="id_ID" w:bidi="id_ID"/>
        </w:rPr>
      </w:r>
      <w:r>
        <w:rPr>
          <w:lang w:val="id_ID" w:bidi="id_ID"/>
        </w:rPr>
        <w:t>Dua dari murid-murid itu mengikuti Yesus ke pelataran Hanas. Salah satu murid adalah Simon Petrus, dan kita tidak tahu nama murid yang lain. Murid yang tidak disebutkan namanya pergi melalui gerbang dan ke pelataran karena dia mengenal imam besar, tetapi penjaga gerbang menghentikan Simon Petrus. Simon Petrus menunggu di luar gerbang.</w:t>
      </w:r>
    </w:p>
    <w:p>
      <w:pPr/>
      <w:r>
        <w:rPr>
          <w:lang w:val="id_ID" w:bidi="id_ID"/>
        </w:rPr>
      </w:r>
      <w:r>
        <w:rPr>
          <w:lang w:val="id_ID" w:bidi="id_ID"/>
        </w:rPr>
        <w:t>Murid kedua kemudian kembali dan berbicara kepada hamba perempuan di pintu, kemungkinan besar meminta izin kepadanya untuk membiarkan Simon Petrus masuk. Kita tidak tahu apa yang dikatakan murid kedua, tetapi itu cukup untuk meyakinkan hamba perempuan untuk membiarkan Simon Petrus masuk!</w:t>
      </w:r>
    </w:p>
    <w:p>
      <w:pPr/>
      <w:r>
        <w:rPr>
          <w:lang w:val="id_ID" w:bidi="id_ID"/>
        </w:rPr>
      </w:r>
      <w:r>
        <w:rPr>
          <w:lang w:val="id_ID" w:bidi="id_ID"/>
        </w:rPr>
        <w:t>Berhenti di sini dan diskusikan pertanyaan ini sebagai kelompok: Kita tidak tahu siapa murid kedua itu, tetapi kita tahu bahwa entah bagaimana dia mengenal imam besar itu. Bagaimana Anda akan berbicara tentang murid yang tidak disebutkan namanya dalam terjemahan Anda? Anda akan memanggilnya apa? Hentikan sejenak rekaman ini di sini.</w:t>
      </w:r>
    </w:p>
    <w:p>
      <w:pPr/>
      <w:r>
        <w:rPr>
          <w:lang w:val="id_ID" w:bidi="id_ID"/>
        </w:rPr>
      </w:r>
      <w:r>
        <w:rPr>
          <w:lang w:val="id_ID" w:bidi="id_ID"/>
        </w:rPr>
        <w:t>Hamba perempuan yang sama kemudian bertanya kepada Simon Petrus apakah dia adalah salah satu murid orang itu, Yesus. Hamba perempuan itu mengajukan pertanyaan itu dengan cara yang santai dan tidak menuduh dan mungkin mengharapkan Simon Petrus untuk menanggapi dengan kata "tidak." Simon Petrus berkata kepada hamba perempuan itu, "Tidak, aku bukan murid orang itu, Yesus." Simon Petrus mungkin terkejut dengan pertanyaan itu dan menjawab dengan cepat tanpa berpikir.</w:t>
      </w:r>
    </w:p>
    <w:p>
      <w:pPr/>
      <w:r>
        <w:rPr>
          <w:lang w:val="id_ID" w:bidi="id_ID"/>
        </w:rPr>
      </w:r>
      <w:r>
        <w:rPr>
          <w:lang w:val="id_ID" w:bidi="id_ID"/>
        </w:rPr>
        <w:t>Karena dingin dan gelap, para pelayan yang bekerja untuk Hanas, bersama dengan para pejabat, atau penjaga, menyalakan api arang dan mereka berdiri di sekitar api untuk tetap hangat. Simon Petrus juga berdiri bersama mereka untuk berusaha menghangatkan diri di dekat api. Tidak jelas di mana murid kedua itu berada pada saat ini, tetapi dia kemungkinan besar berada di suatu tempat di pelataran.</w:t>
      </w:r>
    </w:p>
    <w:p>
      <w:pPr/>
      <w:r>
        <w:rPr>
          <w:lang w:val="id_ID" w:bidi="id_ID"/>
        </w:rPr>
      </w:r>
      <w:r>
        <w:rPr>
          <w:lang w:val="id_ID" w:bidi="id_ID"/>
        </w:rPr>
        <w:t>Sementara ini terjadi, Hanas, imam besar itu, berada di rumahnya dan mengajukan banyak pertanyaan kepada Yesus tentang pengikut dan ajaran-Nya. Ketika Hanas menginterogasi Yesus, dia mungkin berbicara dengan kasar seperti tentara atau polisi yang menanyai seseorang yang mereka curigai melakukan sesuatu yang ilegal. Dia mencoba menemukan alasan untuk menghukum mati Yesus. Kita tidak tahu berapa banyak orang yang berada di rumah itu tetapi mungkin ada setidaknya dua penjaga Bait Suci yang membawa Yesus.</w:t>
      </w:r>
    </w:p>
    <w:p>
      <w:pPr/>
      <w:r>
        <w:rPr>
          <w:lang w:val="id_ID" w:bidi="id_ID"/>
        </w:rPr>
      </w:r>
      <w:r>
        <w:rPr>
          <w:lang w:val="id_ID" w:bidi="id_ID"/>
        </w:rPr>
        <w:t>Yesus mengabaikan pertanyaan Hanas tentang murid-murid-Nya, dan sebaliknya menanggapi hal pengajaran secara sembunyi-sembunyi. Yesus menyuruh Hanas untuk meminta orang-orang yang mendengar-Nya di sinagoge dan Bait Suci untuk menjelaskan apa yang Ia ajarkan. Yesus tahu bahwa hukum Yahudi mengatakan bahwa dalam persidangan, para saksi harus menyatakan kasus mereka terhadap orang yang diadili itu. Orang yang diadili tidak berbicara atas namanya sendiri, sehingga pertanyaan Hanas bukan persidangan yang sah. Yesus berkata, "Aku tidak mengatakan apa pun secara rahasia." Dia mengatakan hal ini agar jelas bahwa dia telah berbicara dengan bebas dan tidak menyembunyikan diri atau tindakannya. Yesus mengajukan pertanyaan, "Mengapa kamu mengajukan pertanyaan ini kepada-Ku? Tanyakan kepada mereka yang mendengar Aku." Yesus sebenarnya sedang mengatakan, "Anda tidak seharusnya menanyakan hal ini kepada-Ku." Yesus tahu bahwa hanya para saksi dari ajaran-Nya yang seharusnya menjadi orang-orang yang menjawab imam besar, menurut hukum Yahudi.</w:t>
      </w:r>
    </w:p>
    <w:p>
      <w:pPr/>
      <w:r>
        <w:rPr>
          <w:lang w:val="id_ID" w:bidi="id_ID"/>
        </w:rPr>
      </w:r>
      <w:r>
        <w:rPr>
          <w:lang w:val="id_ID" w:bidi="id_ID"/>
        </w:rPr>
        <w:t>Salah satu penjaga Bait Suci, yang berdiri di dekat Yesus, menampar Yesus di wajah, mungkin pipinya, karena dia menganggap Ia tidak menghormati imam besar Hanas.</w:t>
      </w:r>
    </w:p>
    <w:p>
      <w:pPr/>
      <w:r>
        <w:rPr>
          <w:lang w:val="id_ID" w:bidi="id_ID"/>
        </w:rPr>
      </w:r>
      <w:r>
        <w:rPr>
          <w:lang w:val="id_ID" w:bidi="id_ID"/>
        </w:rPr>
        <w:t>Yesus menjawab penjaga Bait Suci dengan berkata, "Jika Aku mengatakan apa pun yang salah, kamu harus membuktikannya, beri tahu semua orang di sini apa yang Aku katakan yang salah atau tidak sopan."</w:t>
      </w:r>
    </w:p>
    <w:p>
      <w:pPr/>
      <w:r>
        <w:rPr>
          <w:lang w:val="id_ID" w:bidi="id_ID"/>
        </w:rPr>
      </w:r>
      <w:r>
        <w:rPr>
          <w:lang w:val="id_ID" w:bidi="id_ID"/>
        </w:rPr>
        <w:t>Karena Yesus tidak mengatakan apa pun yang salah atau tidak sopan, penjaga Bait Suci kemungkinan besar tidak memiliki jawaban untuk dikatakan mengenai alasan dia menampar Yesus. Hanas kemudian meminta penjaga Bait Suci untuk membawa Yesus, yang tangannya masih terikat, kepada Kayafas, sang imam besar utama, di mana Yesus akan diadili. Kami tidak yakin di mana Kayafas berada, tetapi dia mungkin berada di rumah yang sama dengan Hanas, atau dia mungkin berada di gedung yang berbeda di Yerusalem .</w:t>
      </w:r>
    </w:p>
    <w:p>
      <w:pPr/>
      <w:r>
        <w:rPr>
          <w:lang w:val="id_ID" w:bidi="id_ID"/>
        </w:rPr>
      </w:r>
      <w:r>
        <w:rPr>
          <w:lang w:val="id_ID" w:bidi="id_ID"/>
        </w:rPr>
        <w:t>Sementara itu, pada saat yang sama ketika Hanas menanyai Yesus, Simon Petrus berdiri di dekat api arang bersama para hamba Hanas dan para penjaga Bait Suci.</w:t>
      </w:r>
    </w:p>
    <w:p>
      <w:pPr/>
      <w:r>
        <w:rPr>
          <w:lang w:val="id_ID" w:bidi="id_ID"/>
        </w:rPr>
      </w:r>
      <w:r>
        <w:rPr>
          <w:lang w:val="id_ID" w:bidi="id_ID"/>
        </w:rPr>
        <w:t>Para hamba dan pejabat bertanya kepada Simon Petrus apakah dia adalah salah satu murid orang itu, Yesus. Mereka mungkin mengharapkan Simon Petrus mengatakan "tidak." Simon Petrus kembali menyangkal bahwa dia adalah pengikut Yesus. Kita tidak tahu berapa lama setelah itu, tetapi salah satu hamba imam besar yang juga merupakan kerabat dari orang yang telinganya dipotong Petrus, berdiri di dekat Simon Petrus di pelataran. Hamba ini bersikeras bahwa Simon Petrus yang dia lihat di kebun ketika dia berkata kepada Simon Petrus, "Aku melihat engkau di kebun bersama Yesus, bukan?" Hamba ini sangat yakin sehingga dia mengharapkan Simon Petrus menjawab dengan "Ya."</w:t>
      </w:r>
    </w:p>
    <w:p>
      <w:pPr/>
      <w:r>
        <w:rPr>
          <w:lang w:val="id_ID" w:bidi="id_ID"/>
        </w:rPr>
      </w:r>
      <w:r>
        <w:rPr>
          <w:lang w:val="id_ID" w:bidi="id_ID"/>
        </w:rPr>
        <w:t>Berhenti di sini dan diskusikan pertanyaan ini secara berkelompok: Bagaimana Anda akan mengajukan pertanyaan yang Anda harapkan mendapatkan tanggapan positif darinya? Atau apakah Anda harus membuat pernyataan daripada mengajukan pertanyaan? Misalnya, hamba bisa saja berkata kepada Simon Petrus "Aku melihat engkau di taman." Hentikan sejenak rekaman ini di sini.</w:t>
      </w:r>
    </w:p>
    <w:p>
      <w:pPr/>
      <w:r>
        <w:rPr>
          <w:lang w:val="id_ID" w:bidi="id_ID"/>
        </w:rPr>
      </w:r>
      <w:r>
        <w:rPr>
          <w:lang w:val="id_ID" w:bidi="id_ID"/>
        </w:rPr>
        <w:t>Kedua kali Simon Petrus menyangkal bahwa dia adalah pengikut Yesus.</w:t>
      </w:r>
    </w:p>
    <w:p>
      <w:pPr/>
      <w:r>
        <w:rPr>
          <w:lang w:val="id_ID" w:bidi="id_ID"/>
        </w:rPr>
      </w:r>
      <w:r>
        <w:rPr>
          <w:lang w:val="id_ID" w:bidi="id_ID"/>
        </w:rPr>
        <w:t>Pada saat itu seekor ayam jantan berkokok.</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18:15–27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Murid kedua</w:t>
      </w:r>
    </w:p>
    <w:p>
      <w:pPr>
        <w:pStyle w:val="ListBullet"/>
        <w:spacing w:line="240" w:lineRule="auto"/>
        <w:ind w:left="720"/>
      </w:pPr>
      <w:r>
        <w:rPr>
          <w:lang w:val="id_ID" w:bidi="id_ID"/>
        </w:rPr>
      </w:r>
      <w:r>
        <w:rPr>
          <w:lang w:val="id_ID" w:bidi="id_ID"/>
        </w:rPr>
        <w:t>Hamba perempuan di pintu</w:t>
      </w:r>
    </w:p>
    <w:p>
      <w:pPr>
        <w:pStyle w:val="ListBullet"/>
        <w:spacing w:line="240" w:lineRule="auto"/>
        <w:ind w:left="720"/>
      </w:pPr>
      <w:r>
        <w:rPr>
          <w:lang w:val="id_ID" w:bidi="id_ID"/>
        </w:rPr>
      </w:r>
      <w:r>
        <w:rPr>
          <w:lang w:val="id_ID" w:bidi="id_ID"/>
        </w:rPr>
        <w:t>Hamba yang terkait dengan Malkhus</w:t>
      </w:r>
    </w:p>
    <w:p>
      <w:pPr>
        <w:pStyle w:val="ListBullet"/>
        <w:spacing w:line="240" w:lineRule="auto"/>
        <w:ind w:left="720"/>
      </w:pPr>
      <w:r>
        <w:rPr>
          <w:lang w:val="id_ID" w:bidi="id_ID"/>
        </w:rPr>
      </w:r>
      <w:r>
        <w:rPr>
          <w:lang w:val="id_ID" w:bidi="id_ID"/>
        </w:rPr>
        <w:t>Para hamba rumah Hanas</w:t>
      </w:r>
    </w:p>
    <w:p>
      <w:pPr>
        <w:pStyle w:val="ListBullet"/>
        <w:spacing w:line="240" w:lineRule="auto"/>
        <w:ind w:left="720"/>
      </w:pPr>
      <w:r>
        <w:rPr>
          <w:lang w:val="id_ID" w:bidi="id_ID"/>
        </w:rPr>
      </w:r>
      <w:r>
        <w:rPr>
          <w:lang w:val="id_ID" w:bidi="id_ID"/>
        </w:rPr>
        <w:t>Para pejabat rumah Hanas</w:t>
      </w:r>
    </w:p>
    <w:p>
      <w:pPr>
        <w:pStyle w:val="ListBullet"/>
        <w:spacing w:line="240" w:lineRule="auto"/>
        <w:ind w:left="720"/>
      </w:pPr>
      <w:r>
        <w:rPr>
          <w:lang w:val="id_ID" w:bidi="id_ID"/>
        </w:rPr>
      </w:r>
      <w:r>
        <w:rPr>
          <w:lang w:val="id_ID" w:bidi="id_ID"/>
        </w:rPr>
        <w:t>Hanas (ayah mertua Kayafas)</w:t>
      </w:r>
    </w:p>
    <w:p>
      <w:pPr>
        <w:pStyle w:val="ListBullet"/>
        <w:spacing w:line="240" w:lineRule="auto"/>
        <w:ind w:left="720"/>
      </w:pPr>
      <w:r>
        <w:rPr>
          <w:lang w:val="id_ID" w:bidi="id_ID"/>
        </w:rPr>
      </w:r>
      <w:r>
        <w:rPr>
          <w:lang w:val="id_ID" w:bidi="id_ID"/>
        </w:rPr>
        <w:t>Penjaga Bait Suci yang menampar Yesus</w:t>
      </w:r>
    </w:p>
    <w:p>
      <w:pPr>
        <w:pStyle w:val="ListBullet"/>
        <w:spacing w:line="240" w:lineRule="auto"/>
        <w:ind w:left="720"/>
      </w:pPr>
      <w:r>
        <w:rPr>
          <w:lang w:val="id_ID" w:bidi="id_ID"/>
        </w:rPr>
      </w:r>
      <w:r>
        <w:rPr>
          <w:lang w:val="id_ID" w:bidi="id_ID"/>
        </w:rPr>
        <w:t>Kayafas (tidak mengatakan apa pun, tetapi Yesus dibawa kepadanya pada akhir perikop ini)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Jeda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Dua orang murid, Simon Petrus dan murid kedua, mengikuti Yesus setelah Ia ditangkap. Karena murid kedua dikenal baik oleh imam besar Hanas dan juga hamba perempuan yang menjadi penjaga pintu itu, ia membiarkan murid kedua masuk bersama Yesus ke pelataran rumah Hanas.</w:t>
      </w:r>
    </w:p>
    <w:p>
      <w:pPr/>
      <w:r>
        <w:rPr>
          <w:lang w:val="id_ID" w:bidi="id_ID"/>
        </w:rPr>
      </w:r>
      <w:r>
        <w:rPr>
          <w:lang w:val="id_ID" w:bidi="id_ID"/>
        </w:rPr>
        <w:t>Simon Petrus tidak diizinkan masuk dan harus menunggu di luar pintu karena dia tidak mengenal Hanas, imam besar, dan tidak dikenal oleh hamba perempuan di pintu.</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Simon Petrus, "Apa yang Anda rasakan atau pikirkan?" Orang itu mungkin menjawab dengan hal-hal seperti, "Saya tidak percaya saya tidak diizinkan masuk, tidakkah mereka melihat saya bersama murid kedua?" atau "Sebagai pengikut Yesus saya pikir saya akan diizinkan pergi bersama Yesus," dan "Saya merasa sedikit takut dan rentan di sini sendirian."</w:t>
      </w:r>
    </w:p>
    <w:p>
      <w:pPr>
        <w:pStyle w:val="ListBullet"/>
        <w:spacing w:line="240" w:lineRule="auto"/>
        <w:ind w:left="720"/>
      </w:pPr>
      <w:r>
        <w:rPr>
          <w:lang w:val="id_ID" w:bidi="id_ID"/>
        </w:rPr>
      </w:r>
      <w:r>
        <w:rPr>
          <w:lang w:val="id_ID" w:bidi="id_ID"/>
        </w:rPr>
        <w:t>Tanyakan kepada orang yang memerankan murid kedua, "Apa yang Anda rasakan atau pikirkan?" Orang itu mungkin menjawab dengan hal-hal seperti "Saya merasa kasihan karena Simon Petrus tidak diizinkan masuk," atau "Saya khawatir dia mungkin tidak aman jika seseorang mengetahui bahwa dia adalah salah satu murid Yesus," dan "Saya akan berbicara kepada hamba perempuan itu dan melihat apakah dia akan membiarkan Simon Petrus masuk."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Murid kedua kemudian kembali dan berbicara kepada hamba perempuan di pintu dan dia mengizinkan Simon Petrus masuk. Hamba perempuan yang sama kemudian bertanya kepada Simon Petrus apakah dia adalah salah satu murid orang itu, Yesus. Simon Petrus berkata kepada hamba perempuan itu, "Tidak, aku bukan murid orang itu, Yesus."</w:t>
      </w:r>
    </w:p>
    <w:p>
      <w:pPr/>
      <w:r>
        <w:rPr>
          <w:lang w:val="id_ID" w:bidi="id_ID"/>
        </w:rPr>
      </w:r>
      <w:r>
        <w:rPr>
          <w:lang w:val="id_ID" w:bidi="id_ID"/>
        </w:rPr>
        <w:t>Karena dingin dan gelap, para pelayan yang bekerja untuk Hanas, bersama dengan para pejabat, atau penjaga, menyalakan api arang dan mereka berdiri di sekitar api untuk tetap hangat. Simon Petrus juga berdiri bersama mereka untuk mencoba tetap hangat dekat api.</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Simon Petrus, "Apa yang Anda rasakan atau pikirkan?" Orang itu mungkin menjawab dengan hal-hal seperti, "Saya takut apa yang akan terjadi pada saya jika orang-orang mengetahui bahwa saya adalah salah satu pengikut Yesus," atau "Saya hanya akan menahan diri sampai mereka membebaskan Yesus," dan "Saya berharap saya bisa jauh dari orang-orang ini tetapi di sini hangat di dekat api."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Sementara ini terjadi, Hanas, imam besar itu, berada di rumahnya dan mengajukan banyak pertanyaan kepada Yesus. Dia mencoba menemukan alasan untuk menghukum mati Yesus.</w:t>
      </w:r>
    </w:p>
    <w:p>
      <w:pPr/>
      <w:r>
        <w:rPr>
          <w:lang w:val="id_ID" w:bidi="id_ID"/>
        </w:rPr>
      </w:r>
      <w:r>
        <w:rPr>
          <w:lang w:val="id_ID" w:bidi="id_ID"/>
        </w:rPr>
        <w:t>Hanas menginterogasi Yesus, khawatir tentang berapa banyak pengikut Yesus dan apa yang telah Yesus ajarkan. Jika Hanas dapat membuktikan bahwa apa yang Yesus ajarkan bertentangan dengan hukum, dia akan memiliki alasan untuk membunuh Yesus.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Hanas, imam besar, "Apa yang Anda rasakan atau pikirkan?" Orang itu mungkin menjawab dengan hal-hal seperti, "Jika saja saya bisa menemukan alasan untuk menuduh Yesus," atau "Dia adalah ancaman bagi kita, saya khawatir tentang berapa banyak pengikut yang dia miliki," dan "Jika kita membiarkan Yesus bebas, kekacauan bisa terjadi, kita harus mengadilinya." Tanyakan kepada orang yang memerankan Yesus, "Apa yang Anda rasakan atau pikirkan?" Orang itu mungkin menjawab dengan hal-hal seperti, "Saya tahu apa yang mereka coba lakukan, menuduh saya secara keliru sehingga mereka dapat membunuh saya," atau "Mereka takut kepada saya," dan "Saya tahu saya tidak melakukan kesalahan apa pun, saya memiliki damai di dalam diri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kepada Hanas, imam besar, "Aku telah berbicara secara terbuka kepada dunia," yang berarti bahwa Ia telah berbicara di tempat umum berkhotbah kepada mereka yang dijumpai-Nya. Pesan yang diajarkan Yesus selalu sama, di mana pun Ia mengajar.</w:t>
      </w:r>
    </w:p>
    <w:p>
      <w:pPr/>
      <w:r>
        <w:rPr>
          <w:lang w:val="id_ID" w:bidi="id_ID"/>
        </w:rPr>
      </w:r>
      <w:r>
        <w:rPr>
          <w:lang w:val="id_ID" w:bidi="id_ID"/>
        </w:rPr>
        <w:t>Yesus berkata, "Aku tidak mengatakan apa pun secara rahasia. Mengapa bertanya kepada saya?" Dia mengatakan hal ini agar jelas bahwa dia telah berbicara dengan bebas dan tidak membiarkan dirinya atau tindakannya tetap tersembunyi. Yesus tidak mencoba menyebabkan masalah apa pun. Yesus meminta persidangan yang adil dan meminta mereka untuk berbicara kepada para saksi yang akan tahu apa yang telah Yesus katakan.</w:t>
      </w:r>
    </w:p>
    <w:p>
      <w:pPr/>
      <w:r>
        <w:rPr>
          <w:lang w:val="id_ID" w:bidi="id_ID"/>
        </w:rPr>
      </w:r>
      <w:r>
        <w:rPr>
          <w:lang w:val="id_ID" w:bidi="id_ID"/>
        </w:rPr>
        <w:t>Salah satu penjaga Bait Suci, yang berdiri di dekat Yesus, menampar Yesus di wajah, mungkin pipinya, karena dia menganggap Ia tidak menghormati imam besar Hanas.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penjaga Bait Suci, "Apa yang Anda rasakan atau pikirkan?" Orang itu mungkin menjawab dengan hal-hal seperti, "Saya tidak percaya Yesus berbicara seperti itu kepada Hanas, imam besar!" atau "Apakah Yesus menuduh Hanas tidak melakukan hal-hal dengan cara yang benar?" dan "Aku akan menamparnya dan memberi Yesus pelajaran."</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dengan hal-hal seperti, "Aku terkejut dengan tamparan di wajahku," atau "Aku tidak akan menanggapi dengan kemarahan tetapi dengan rasa ingin tahu mengenai apa yang telah aku katakan atau lakukan yang salah," dan "Penjaga Bait Suci tidak memahami apa yang aku katakan."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menjawab penjaga Bait Suci dengan berkata, "Jika Aku mengatakan sesuatu yang salah, kamu harus membuktikannya. Katakan kepada semua orang di sini apa yang tadi saya katakan yang salah atau tidak sopan."</w:t>
      </w:r>
    </w:p>
    <w:p>
      <w:pPr/>
      <w:r>
        <w:rPr>
          <w:lang w:val="id_ID" w:bidi="id_ID"/>
        </w:rPr>
      </w:r>
      <w:r>
        <w:rPr>
          <w:lang w:val="id_ID" w:bidi="id_ID"/>
        </w:rPr>
        <w:t>Karena Yesus tidak mengatakan apa pun yang salah atau tidak sopan, penjaga Bait Suci kemungkinan besar tidak memiliki jawaban untuk dikatakan mengenai alasan dia menampar Yesus.</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penjaga Bait Suci, "Apa yang Anda rasakan atau pikirkan?" Orang itu mungkin menjawab dengan hal-hal seperti, "Saya tidak percaya Yesus sangat tenang!" atau "Tidakkah dia menyadari bahwa dia berada di hadapan seseorang yang dapat mengakhiri hidupnya?" dan "Saya sekarang tidak dapat membenarkan mengapa saya menampar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Hanas kemudian meminta penjaga Bait Suci untuk membawa Yesus yang tangannya masih terikat, kepada Kayafas, sang imam besar utama, di mana Yesus akan diadili.</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Hanas, imam besar, "Apa yang Anda rasakan atau pikirkan?" Orang itu mungkin menjawab dengan hal-hal seperti, "Saya lelah dengan tanggapannya dan marah karena saya tidak menemukan alasan untuk menuduhnya," atau "Saya tidak percaya dia sangat tenang tentang semua ini," dan "Saya akan mengutus Yesus kepada Kayafas untuk berurusan dengannya."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Sementara itu, Simon Petrus, para hamba Hanas, dan para pejabat semua masih berdiri di dekat api arang untuk tetap hangat di pelataran. Para hamba dan pejabat bertanya kepada Simon Petrus apakah dia adalah salah satu murid orang itu, Yesus.</w:t>
      </w:r>
    </w:p>
    <w:p>
      <w:pPr/>
      <w:r>
        <w:rPr>
          <w:lang w:val="id_ID" w:bidi="id_ID"/>
        </w:rPr>
      </w:r>
      <w:r>
        <w:rPr>
          <w:lang w:val="id_ID" w:bidi="id_ID"/>
        </w:rPr>
        <w:t>Simon Petrus berkata kepada para hamba dan pejabat itu, "Tidak, aku bukan murid orang itu, Yesus."</w:t>
      </w:r>
    </w:p>
    <w:p>
      <w:pPr/>
      <w:r>
        <w:rPr>
          <w:lang w:val="id_ID" w:bidi="id_ID"/>
        </w:rPr>
      </w:r>
      <w:r>
        <w:rPr>
          <w:lang w:val="id_ID" w:bidi="id_ID"/>
        </w:rPr>
        <w:t>Salah satu kerabat Malkhus, hamba lain dari imam besar, berdiri di dekat Simon Petrus di pelataran. Hamba ini berbicara dengan bersikeras dan bertanya kepada Simon Petrus, "Aku melihat engkau di kebun bersama Yesus, bukan?"</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Simon Petrus, "Apa yang Anda rasakan atau pikirkan?" Orang itu mungkin menjawab dengan hal-hal seperti, "Aku takut sekarang karena mereka mengenali aku dari kebun zaitun," atau "Apakah aku akan dihukum karena memotong telinga Malkhus?" dan "Saya merasa tersesat dan takut dan saya tidak ingin mengalami celaka sehingga saya akan terus berbohong."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Dua kali Simon Petrus menyangkal bahwa dia adalah pengikut Yesus.</w:t>
      </w:r>
    </w:p>
    <w:p>
      <w:pPr/>
      <w:r>
        <w:rPr>
          <w:lang w:val="id_ID" w:bidi="id_ID"/>
        </w:rPr>
      </w:r>
      <w:r>
        <w:rPr>
          <w:lang w:val="id_ID" w:bidi="id_ID"/>
        </w:rPr>
        <w:t>Pada saat itu seekor ayam jantan berkokok.</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18:15–27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Dua dari </w:t>
      </w:r>
      <w:r>
        <w:rPr>
          <w:b/>
          <w:lang w:val="id_ID" w:bidi="id_ID"/>
        </w:rPr>
        <w:t>murid</w:t>
      </w:r>
      <w:r>
        <w:rPr>
          <w:lang w:val="id_ID" w:bidi="id_ID"/>
        </w:rPr>
        <w:t xml:space="preserve"> Yesus, Simon Petrus dan murid yang lain, mengikuti Yesus ke pelataran Hanas. Tidak diketahui siapa murid kedua itu. Gunakan kata yang sama untuk para murid seperti yang anda gunakan dalam perikop sebelumnya. Untuk informasi lebih lanjut tentang </w:t>
      </w:r>
      <w:r>
        <w:rPr>
          <w:lang w:val="id_ID" w:bidi="id_ID"/>
        </w:rPr>
        <w:t>murid-murid</w:t>
      </w:r>
      <w:r>
        <w:rPr>
          <w:lang w:val="id_ID" w:bidi="id_ID"/>
        </w:rPr>
        <w:t>, lihat Glossarium Utama.</w:t>
      </w:r>
    </w:p>
    <w:p>
      <w:pPr/>
      <w:r>
        <w:rPr>
          <w:lang w:val="id_ID" w:bidi="id_ID"/>
        </w:rPr>
      </w:r>
      <w:r>
        <w:rPr>
          <w:lang w:val="id_ID" w:bidi="id_ID"/>
        </w:rPr>
        <w:t xml:space="preserve">Mereka membawa Yesus ke </w:t>
      </w:r>
      <w:r>
        <w:rPr>
          <w:b/>
          <w:lang w:val="id_ID" w:bidi="id_ID"/>
        </w:rPr>
        <w:t>pelataran Hanas</w:t>
      </w:r>
      <w:r>
        <w:rPr>
          <w:lang w:val="id_ID" w:bidi="id_ID"/>
        </w:rPr>
        <w:t xml:space="preserve">. Hanas dulu adalah seorang imam besar dan masih sangat dihormati sebagai seorang pemimpin, atau penguasa. Meskipun nama Hanas tidak digunakan sampai akhir kisah ini, kita tahu bahwa dialah yang menanyai Yesus karena ia mengirim Yesus kepada Kayafas pada akhir kisah ini. </w:t>
      </w:r>
      <w:r>
        <w:rPr>
          <w:b/>
          <w:lang w:val="id_ID" w:bidi="id_ID"/>
        </w:rPr>
        <w:t>Pelataran</w:t>
      </w:r>
      <w:r>
        <w:rPr>
          <w:lang w:val="id_ID" w:bidi="id_ID"/>
        </w:rPr>
        <w:t xml:space="preserve"> adalah area luar dari sebuah rumah, biasanya dikelilingi oleh dinding dengan sebuah pintu. </w:t>
      </w:r>
      <w:r>
        <w:rPr>
          <w:b/>
          <w:lang w:val="id_ID" w:bidi="id_ID"/>
        </w:rPr>
        <w:t>Hanas</w:t>
      </w:r>
      <w:r>
        <w:rPr>
          <w:lang w:val="id_ID" w:bidi="id_ID"/>
        </w:rPr>
        <w:t xml:space="preserve"> juga adalah ayah mertua dari </w:t>
      </w:r>
      <w:r>
        <w:rPr>
          <w:b/>
          <w:lang w:val="id_ID" w:bidi="id_ID"/>
        </w:rPr>
        <w:t>Kayafas</w:t>
      </w:r>
      <w:r>
        <w:rPr>
          <w:lang w:val="id_ID" w:bidi="id_ID"/>
        </w:rPr>
        <w:t xml:space="preserve">. Kayafas adalah imam besar pada saat itu. Terjemahkan imam dengan cara yang sama seperti yang Anda lakukan pada perikop sebelumnya. </w:t>
      </w:r>
      <w:r>
        <w:rPr>
          <w:lang w:val="id_ID" w:bidi="id_ID"/>
        </w:rPr>
        <w:t>Imam</w:t>
      </w:r>
      <w:r>
        <w:rPr>
          <w:lang w:val="id_ID" w:bidi="id_ID"/>
        </w:rPr>
        <w:t xml:space="preserve"> terdapat di Glosarium Utama.</w:t>
      </w:r>
    </w:p>
    <w:p>
      <w:pPr/>
      <w:r>
        <w:rPr>
          <w:lang w:val="id_ID" w:bidi="id_ID"/>
        </w:rPr>
      </w:r>
      <w:r>
        <w:rPr>
          <w:lang w:val="id_ID" w:bidi="id_ID"/>
        </w:rPr>
        <w:t xml:space="preserve">Ada seorang </w:t>
      </w:r>
      <w:r>
        <w:rPr>
          <w:b/>
          <w:lang w:val="id_ID" w:bidi="id_ID"/>
        </w:rPr>
        <w:t>hamba perempuan</w:t>
      </w:r>
      <w:r>
        <w:rPr>
          <w:lang w:val="id_ID" w:bidi="id_ID"/>
        </w:rPr>
        <w:t xml:space="preserve"> yang bertugas di sana. Orang ini bisa jadi seorang hamba di rumah Hanas. Adalah tugasnya untuk berdiri dekat pintu, seperti seorang penjaga keamanan. Terjemahkan hamba dengan cara yang sama seperti yang Anda lakukan pada perikop sebelumnya. </w:t>
      </w:r>
      <w:r>
        <w:rPr>
          <w:lang w:val="id_ID" w:bidi="id_ID"/>
        </w:rPr>
        <w:t>Hamba</w:t>
      </w:r>
      <w:r>
        <w:rPr>
          <w:lang w:val="id_ID" w:bidi="id_ID"/>
        </w:rPr>
        <w:t xml:space="preserve"> terdapat di Daftar Kata Utama.</w:t>
      </w:r>
    </w:p>
    <w:p>
      <w:pPr/>
      <w:r>
        <w:rPr>
          <w:lang w:val="id_ID" w:bidi="id_ID"/>
        </w:rPr>
      </w:r>
      <w:r>
        <w:rPr>
          <w:lang w:val="id_ID" w:bidi="id_ID"/>
        </w:rPr>
        <w:t xml:space="preserve">Para hamba dan pejabat </w:t>
      </w:r>
      <w:r>
        <w:rPr>
          <w:b/>
          <w:lang w:val="id_ID" w:bidi="id_ID"/>
        </w:rPr>
        <w:t>menghangatkan diri</w:t>
      </w:r>
      <w:r>
        <w:rPr>
          <w:lang w:val="id_ID" w:bidi="id_ID"/>
        </w:rPr>
        <w:t>. Ini berarti bahwa mereka berdiri dekat api untuk tetap hangat. Api itu berasal dari batu bara yang mereka bakar.</w:t>
      </w:r>
    </w:p>
    <w:p>
      <w:pPr/>
      <w:r>
        <w:rPr>
          <w:lang w:val="id_ID" w:bidi="id_ID"/>
        </w:rPr>
      </w:r>
      <w:r>
        <w:rPr>
          <w:lang w:val="id_ID" w:bidi="id_ID"/>
        </w:rPr>
        <w:t xml:space="preserve">Yesus berkata, "Aku telah berbicara secara terbuka kepada dunia," yang berarti bahwa Yesus berbicara kepada semua orang di depan umum. Yesus kemudian berkata "Aku selalu mengajar di sinagoge dan area Bait Suci." Yesus mengajar di tempat-tempat di mana orang Yahudi biasanya bertemu. Terjemahkan kata </w:t>
      </w:r>
      <w:r>
        <w:rPr>
          <w:b/>
          <w:lang w:val="id_ID" w:bidi="id_ID"/>
        </w:rPr>
        <w:t>Yahudi</w:t>
      </w:r>
      <w:r>
        <w:rPr>
          <w:lang w:val="id_ID" w:bidi="id_ID"/>
        </w:rPr>
        <w:t xml:space="preserve"> dan </w:t>
      </w:r>
      <w:r>
        <w:rPr>
          <w:b/>
          <w:lang w:val="id_ID" w:bidi="id_ID"/>
        </w:rPr>
        <w:t>sinagoge</w:t>
      </w:r>
      <w:r>
        <w:rPr>
          <w:lang w:val="id_ID" w:bidi="id_ID"/>
        </w:rPr>
        <w:t xml:space="preserve"> dengan cara yang sama seperti yang telah Anda lakukan di perikop sebelumnya. </w:t>
      </w:r>
      <w:r>
        <w:rPr>
          <w:lang w:val="id_ID" w:bidi="id_ID"/>
        </w:rPr>
        <w:t>Yahudi</w:t>
      </w:r>
      <w:r>
        <w:rPr>
          <w:lang w:val="id_ID" w:bidi="id_ID"/>
        </w:rPr>
        <w:t xml:space="preserve"> dan </w:t>
      </w:r>
      <w:r>
        <w:rPr>
          <w:lang w:val="id_ID" w:bidi="id_ID"/>
        </w:rPr>
        <w:t>Sinagoge</w:t>
      </w:r>
      <w:r>
        <w:rPr>
          <w:lang w:val="id_ID" w:bidi="id_ID"/>
        </w:rPr>
        <w:t xml:space="preserve"> terdapat di Glosarium Utama.</w:t>
      </w:r>
    </w:p>
    <w:p>
      <w:pPr/>
      <w:r>
        <w:rPr>
          <w:lang w:val="id_ID" w:bidi="id_ID"/>
        </w:rPr>
      </w:r>
      <w:r>
        <w:rPr>
          <w:lang w:val="id_ID" w:bidi="id_ID"/>
        </w:rPr>
        <w:t xml:space="preserve">Yesus berkata, "Jika Aku mengatakan sesuatu yang salah, </w:t>
      </w:r>
      <w:r>
        <w:rPr>
          <w:b/>
          <w:lang w:val="id_ID" w:bidi="id_ID"/>
        </w:rPr>
        <w:t>bersaksilah</w:t>
      </w:r>
      <w:r>
        <w:rPr>
          <w:lang w:val="id_ID" w:bidi="id_ID"/>
        </w:rPr>
        <w:t xml:space="preserve"> tentang apa yang salah." Bersaksi berarti memberikan bukti sebagai saksi di pengadilan hukum. Terjemahkan kesaksian dengan cara yang sama seperti yang telah Anda lakukan di perikop-perikop sebelumnya. </w:t>
      </w:r>
      <w:r>
        <w:rPr>
          <w:lang w:val="id_ID" w:bidi="id_ID"/>
        </w:rPr>
        <w:t>Kesaksian</w:t>
      </w:r>
      <w:r>
        <w:rPr>
          <w:lang w:val="id_ID" w:bidi="id_ID"/>
        </w:rPr>
        <w:t xml:space="preserve"> terdapat di Glosarium Utama.</w:t>
      </w:r>
    </w:p>
    <w:p>
      <w:pPr/>
      <w:r>
        <w:rPr>
          <w:lang w:val="id_ID" w:bidi="id_ID"/>
        </w:rPr>
      </w:r>
      <w:r>
        <w:rPr>
          <w:lang w:val="id_ID" w:bidi="id_ID"/>
        </w:rPr>
        <w:t xml:space="preserve">Kemudian Hanas mengirim Yesus dalam keadaan </w:t>
      </w:r>
      <w:r>
        <w:rPr>
          <w:b/>
          <w:lang w:val="id_ID" w:bidi="id_ID"/>
        </w:rPr>
        <w:t>terikat</w:t>
      </w:r>
      <w:r>
        <w:rPr>
          <w:lang w:val="id_ID" w:bidi="id_ID"/>
        </w:rPr>
        <w:t xml:space="preserve"> kepada Kayafas. Sepanjang adegan ini tangan Yesus masih dalam keadaan terikat, atau diikat menjadi satu.</w:t>
      </w:r>
    </w:p>
    <w:p>
      <w:pPr/>
      <w:r>
        <w:rPr>
          <w:lang w:val="id_ID" w:bidi="id_ID"/>
        </w:rPr>
      </w:r>
      <w:r>
        <w:rPr>
          <w:lang w:val="id_ID" w:bidi="id_ID"/>
        </w:rPr>
        <w:t xml:space="preserve">Ketika Hanas sedang menanyai Yesus, seorang hamba bertanya kepada Petrus, "Bukankah aku melihat engkau di </w:t>
      </w:r>
      <w:r>
        <w:rPr>
          <w:b/>
          <w:lang w:val="id_ID" w:bidi="id_ID"/>
        </w:rPr>
        <w:t>kebun</w:t>
      </w:r>
      <w:r>
        <w:rPr>
          <w:lang w:val="id_ID" w:bidi="id_ID"/>
        </w:rPr>
        <w:t xml:space="preserve"> bersama Yesus?" Kebun itu adalah kebun yang penuh dengan pohon-pohon, dan dalam hal ini penuh dengan pohon-pohon zaitun. Orang-orang menanam rumpun pohon zaitun untuk memanen buah dari pohon-pohon tersebut. Taman ini adalah tempat Yesus dan para murid berada ketika para prajurit dan para pejabat datang untuk menangkap Yesus.</w:t>
      </w:r>
    </w:p>
    <w:p>
      <w:pPr/>
      <w:r>
        <w:rPr>
          <w:lang w:val="id_ID" w:bidi="id_ID"/>
        </w:rPr>
      </w:r>
      <w:r>
        <w:rPr>
          <w:lang w:val="id_ID" w:bidi="id_ID"/>
        </w:rPr>
        <w:t xml:space="preserve">Setelah Petrus menyangkal Yesus, </w:t>
      </w:r>
      <w:r>
        <w:rPr>
          <w:b/>
          <w:lang w:val="id_ID" w:bidi="id_ID"/>
        </w:rPr>
        <w:t>ayam jantan</w:t>
      </w:r>
      <w:r>
        <w:rPr>
          <w:lang w:val="id_ID" w:bidi="id_ID"/>
        </w:rPr>
        <w:t xml:space="preserve"> itu mulai berkokok. Ayam jantan adalah unggas yang termasuk dalam jenis ayam. Mereka berkokok pada jam-jam awal di pagi hari. Dilaporkan bahwa di Yerusalem waktu ayam jantan berkokok adalah antara pukul tiga dan lima pagi.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18:28–40</w:t>
      </w:r>
      <w:r>
        <w:rPr>
          <w:lang w:val="id_ID" w:bidi="id_ID"/>
        </w:rPr>
      </w:r>
    </w:p>
    <w:p>
      <w:pPr>
        <w:pStyle w:val="Heading3"/>
      </w:pPr>
      <w:r>
        <w:rPr>
          <w:lang w:val="id_ID" w:bidi="id_ID"/>
        </w:rPr>
        <w:t>Dengar dan Renungkan</w:t>
      </w:r>
    </w:p>
    <w:p>
      <w:pPr/>
      <w:r>
        <w:rPr>
          <w:lang w:val="id_ID" w:bidi="id_ID"/>
        </w:rPr>
      </w:r>
      <w:r>
        <w:rPr>
          <w:lang w:val="id_ID" w:bidi="id_ID"/>
        </w:rPr>
        <w:t>Pada bagian ini, dengarkan Yohanes 18:28–40 dan camkanlah itu di dalam hatimu.</w:t>
      </w:r>
    </w:p>
    <w:p>
      <w:pPr/>
      <w:r>
        <w:rPr>
          <w:lang w:val="id_ID" w:bidi="id_ID"/>
        </w:rPr>
      </w:r>
      <w:r>
        <w:rPr>
          <w:lang w:val="id_ID" w:bidi="id_ID"/>
        </w:rPr>
        <w:t>Jika memungkinkan, dengarkan versi audio dari Yohanes 18:28–40 sebanyak tiga kali, dalam tiga terjemahan yang berbeda.</w:t>
      </w:r>
    </w:p>
    <w:p>
      <w:pPr/>
      <w:r>
        <w:rPr>
          <w:lang w:val="id_ID" w:bidi="id_ID"/>
        </w:rPr>
      </w:r>
      <w:r>
        <w:rPr>
          <w:lang w:val="id_ID" w:bidi="id_ID"/>
        </w:rPr>
        <w:t>Jeda audio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Jedakan audio ini di sini.</w:t>
      </w:r>
    </w:p>
    <w:p>
      <w:pPr>
        <w:pStyle w:val="ListBullet"/>
        <w:spacing w:line="240" w:lineRule="auto"/>
        <w:ind w:left="720"/>
      </w:pPr>
      <w:r>
        <w:rPr>
          <w:lang w:val="id_ID" w:bidi="id_ID"/>
        </w:rPr>
      </w:r>
      <w:r>
        <w:rPr>
          <w:lang w:val="id_ID" w:bidi="id_ID"/>
        </w:rPr>
        <w:t>Apa yang tidak Anda sukai atau tidak Anda pahami dari kutipan ini? Jedakan audio ini di sini.</w:t>
      </w:r>
    </w:p>
    <w:p>
      <w:pPr>
        <w:pStyle w:val="ListBullet"/>
        <w:spacing w:line="240" w:lineRule="auto"/>
        <w:ind w:left="720"/>
      </w:pPr>
      <w:r>
        <w:rPr>
          <w:lang w:val="id_ID" w:bidi="id_ID"/>
        </w:rPr>
      </w:r>
      <w:r>
        <w:rPr>
          <w:lang w:val="id_ID" w:bidi="id_ID"/>
        </w:rPr>
        <w:t>Apa yang dikatakan perikop ini kepada kita tentang Allah atau Yesus? Jedakan audio ini di sini.</w:t>
      </w:r>
    </w:p>
    <w:p>
      <w:pPr>
        <w:pStyle w:val="ListBullet"/>
        <w:spacing w:line="240" w:lineRule="auto"/>
        <w:ind w:left="720"/>
      </w:pPr>
      <w:r>
        <w:rPr>
          <w:lang w:val="id_ID" w:bidi="id_ID"/>
        </w:rPr>
      </w:r>
      <w:r>
        <w:rPr>
          <w:lang w:val="id_ID" w:bidi="id_ID"/>
        </w:rPr>
        <w:t>Apa yang diceritakan perikop ini kepada kita tentang manusia? Jedakan audio ini di sini.</w:t>
      </w:r>
    </w:p>
    <w:p>
      <w:pPr>
        <w:pStyle w:val="ListBullet"/>
        <w:spacing w:line="240" w:lineRule="auto"/>
        <w:ind w:left="720"/>
      </w:pPr>
      <w:r>
        <w:rPr>
          <w:lang w:val="id_ID" w:bidi="id_ID"/>
        </w:rPr>
      </w:r>
      <w:r>
        <w:rPr>
          <w:lang w:val="id_ID" w:bidi="id_ID"/>
        </w:rPr>
        <w:t>Bagaimana perikop ini memengaruhi kehidupan kita sehari-hari? Jedakan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18:28–40 dalam terjemahan yang paling mudah dimengerti.</w:t>
      </w:r>
    </w:p>
    <w:p>
      <w:pPr/>
      <w:r>
        <w:rPr>
          <w:lang w:val="id_ID" w:bidi="id_ID"/>
        </w:rPr>
      </w:r>
      <w:r>
        <w:rPr>
          <w:lang w:val="id_ID" w:bidi="id_ID"/>
        </w:rPr>
        <w:t>Dalam kisah ini, ingatlah bahwa para prajurit Romawi dan para pejabat Yahudi telah menangkap Yesus dan membawa-Nya ke hadapan Hanas agar dia dapat menanyai Yesus. Hanas telah menjadi imam kepala sebelum Kayafas, dan masih sangat dihormati di masyarakat. Setelah itu, Yesus dibawa kepada Kayafas. Kayafaslah yang ditunjuk sebagai imam besar pada saat itu. Pada saat itu, Petrus menyangkal Yesus tiga kali dan seekor ayam jantan berkokok, sehingga menggenapi kata-kata Yesus bahwa sebelum ayam berkokok, Petrus sudah menyangkal Yesus tiga kali.</w:t>
      </w:r>
    </w:p>
    <w:p>
      <w:pPr/>
      <w:r>
        <w:rPr>
          <w:lang w:val="id_ID" w:bidi="id_ID"/>
        </w:rPr>
      </w:r>
      <w:r>
        <w:rPr>
          <w:lang w:val="id_ID" w:bidi="id_ID"/>
        </w:rPr>
        <w:t>Sekarang pada dini hari, Yesus dibawa oleh prajurit Romawi yang sama dan para penjaga Yahudi serta para pemimpin agama dari rumah Kayafas, sang imam besar, ke rumah gubernur atau markas besar, yang disebut Praetorium. Dalam beberapa versi, narasi ini dimulai dengan mengatakan bahwa pengadilan Yesus di rumah Kayafas berakhir pada dini hari. Saat itu kemungkinan besar terjadi antara pukul 3 dan 6 pagi. Ini tidak biasa dan mungkin ilegal bagi orang Yahudi untuk mengadakan persidangan pada tengah malam.</w:t>
      </w:r>
    </w:p>
    <w:p>
      <w:pPr/>
      <w:r>
        <w:rPr>
          <w:lang w:val="id_ID" w:bidi="id_ID"/>
        </w:rPr>
      </w:r>
      <w:r>
        <w:rPr>
          <w:lang w:val="id_ID" w:bidi="id_ID"/>
        </w:rPr>
        <w:t>Berhenti di sini dan diskusikan pertanyaan ini dalam kelompok: Dalam budaya Anda, kapan dan di mana orang-orang secara tradisional mengadakan persidangan dan peradilan? Jeda audio ini di sini.</w:t>
      </w:r>
    </w:p>
    <w:p>
      <w:pPr/>
      <w:r>
        <w:rPr>
          <w:lang w:val="id_ID" w:bidi="id_ID"/>
        </w:rPr>
      </w:r>
      <w:r>
        <w:rPr>
          <w:lang w:val="id_ID" w:bidi="id_ID"/>
        </w:rPr>
        <w:t>Ketika kelompok itu tiba di rumah gubernur, para pemimpin Yahudi tidak masuk ke dalam karena Pilatus, gubernur, adalah seorang Romawi, bukan Yahudi. Orang-orang Yahudi tidak ingin menjadi najis secara ritual dengan memasuki markas besar atau rumah orang bukan Yahudi, atau orang Romawi. Jika orang-orang Yahudi melakukan hal itu, mereka akan najis dan mereka tidak akan dapat makan perjamuan Paskah.</w:t>
      </w:r>
    </w:p>
    <w:p>
      <w:pPr/>
      <w:r>
        <w:rPr>
          <w:lang w:val="id_ID" w:bidi="id_ID"/>
        </w:rPr>
      </w:r>
      <w:r>
        <w:rPr>
          <w:lang w:val="id_ID" w:bidi="id_ID"/>
        </w:rPr>
        <w:t>Berhenti di sini dan bahas pertanyaan ini dalam kelompok. Jenis kegiatan atau tempat-tempat apa saja yang dianggap oleh orang-orang dalam budaya Anda membuat mereka najis atau tidak layak untuk kegiatan keagamaan? Jeda audio ini di sini.</w:t>
      </w:r>
    </w:p>
    <w:p>
      <w:pPr/>
      <w:r>
        <w:rPr>
          <w:lang w:val="id_ID" w:bidi="id_ID"/>
        </w:rPr>
      </w:r>
      <w:r>
        <w:rPr>
          <w:lang w:val="id_ID" w:bidi="id_ID"/>
        </w:rPr>
        <w:t>Pontius Pilatus adalah gubernur atas provinsi Yudea. Itu berarti Pilatus diberikan wilayah oleh otoritas Romawi yang lebih tinggi untuk dikendalikan dan diperintah. Pilatus biasanya tinggal di kota lain. Namun, Pilatus berada di Yerusalem pada saat itu, untuk mencegah gangguan atau pemberontakan selama Paskah , atau hari raya Yahudi.</w:t>
      </w:r>
    </w:p>
    <w:p>
      <w:pPr/>
      <w:r>
        <w:rPr>
          <w:lang w:val="id_ID" w:bidi="id_ID"/>
        </w:rPr>
      </w:r>
      <w:r>
        <w:rPr>
          <w:lang w:val="id_ID" w:bidi="id_ID"/>
        </w:rPr>
        <w:t>Berhenti di sini dan diskusikan pertanyaan ini dalam kelompok: Struktur pemerintahan apa saja yang ada yang mengatur kelompok-kelompok agama di daerah Anda? Bagaimana sikap para pejabat pemerintah yang ditunjuk yang tidak menjadi anggota atau memiliki keyakinan yang sama dengan kelompok-kelompok agama tersebut? Jeda audio ini di sini.</w:t>
      </w:r>
    </w:p>
    <w:p>
      <w:pPr/>
      <w:r>
        <w:rPr>
          <w:lang w:val="id_ID" w:bidi="id_ID"/>
        </w:rPr>
      </w:r>
      <w:r>
        <w:rPr>
          <w:lang w:val="id_ID" w:bidi="id_ID"/>
        </w:rPr>
        <w:t>Berhenti di sini dan diskusikan pertanyaan ini dalam kelompok: Ceritakan kisah tentang saat para pejabat pemerintah datang dalam kelompok untuk menjalankan otoritas mereka atas suatu masalah agama. Jeda audio ini di sini.</w:t>
      </w:r>
    </w:p>
    <w:p>
      <w:pPr/>
      <w:r>
        <w:rPr>
          <w:lang w:val="id_ID" w:bidi="id_ID"/>
        </w:rPr>
      </w:r>
      <w:r>
        <w:rPr>
          <w:lang w:val="id_ID" w:bidi="id_ID"/>
        </w:rPr>
        <w:t>Pilatus keluar untuk bertemu dengan kelompok itu dan bertanya kepada para pemimpin Yahudi tentang apa yang mereka tuduhkan kepada Yesus. Para pemimpin Yahudi tidak menjawab pertanyaan Pilatus tentang dakwaan atau tuduhan. Sebaliknya, mereka mengatakan kepada Pilatus bahwa Yesus melakukan hal-hal yang jahat, atau adalah seorang penjahat, dan jika Ia tidak demikian, mereka tidak akan membawa Yesus kepada Pilatus. Agar Pilatus menghakimi Yesus, Yesus harus melanggar hukum Romawi bukan hukum Yahudi. Karena para pemimpin Yahudi tidak memberi tahu Pilatus bahwa Yesus melanggar hukum Romawi, Pilatus mengatakan kepada mereka untuk mengadili Yesus berdasarkan hukum mereka sendiri.</w:t>
      </w:r>
    </w:p>
    <w:p>
      <w:pPr/>
      <w:r>
        <w:rPr>
          <w:lang w:val="id_ID" w:bidi="id_ID"/>
        </w:rPr>
      </w:r>
      <w:r>
        <w:rPr>
          <w:lang w:val="id_ID" w:bidi="id_ID"/>
        </w:rPr>
        <w:t>Pada saat itu, karena Yudea berada di bawah hukum Romawi, pemerintah Romawi tidak mengizinkan orang-orang Yahudi untuk mengeksekusi siapapun. Ini adalah alasan utama para pemimpin Yahudi membawa Yesus kepada Pilatus—supaya Yesus dieksekusi. Kata-kata Yesus sendiri adalah bahwa Dia akan dieksekusi dengan penyaliban , sehingga perlu bagi orang-orang Yahudi untuk menyerahkan Yesus kepada orang-orang Romawi untuk menggenapi apa yang Yesus katakan tentang kematian-Nya. Hanya orang-orang Romawi yang akan melakukan penyaliban.</w:t>
      </w:r>
    </w:p>
    <w:p>
      <w:pPr/>
      <w:r>
        <w:rPr>
          <w:lang w:val="id_ID" w:bidi="id_ID"/>
        </w:rPr>
      </w:r>
      <w:r>
        <w:rPr>
          <w:lang w:val="id_ID" w:bidi="id_ID"/>
        </w:rPr>
        <w:t>Berhenti di sini dan diskusikan pertanyaan ini dalam kelompok: Apa perbedaan antara pemerintah dan otoritas agama dan hukum dalam budaya dan komunitas Anda? Apa saja hukuman tertentu yang dapat atau tidak dapat dilaksanakan oleh otoritas agama? Apa yang akan terjadi jika otoritas agama melaksanakan hukuman yang tidak diizinkan oleh hukum? Jeda audio ini di sini.</w:t>
      </w:r>
    </w:p>
    <w:p>
      <w:pPr/>
      <w:r>
        <w:rPr>
          <w:lang w:val="id_ID" w:bidi="id_ID"/>
        </w:rPr>
      </w:r>
      <w:r>
        <w:rPr>
          <w:lang w:val="id_ID" w:bidi="id_ID"/>
        </w:rPr>
        <w:t>Pilatus kembali ke markas besar atau Praetorium. Pilatus kemudian meminta Yesus untuk mengikuti dan berbicara dengan-nya. Pilatus bertanya kepada Yesus, "Engkaukah raja orang Yahudi?" Ini menunjukkan bahwa para pemimpin Yahudi mencoba membuatnya terdengar seperti Yesus sedang melakukan pengkhianatan terhadap Kaisar Romawi. Kaisar Romawi tidak akan mengizinkan raja lain ada di dalam wilayah kekuasaannya. Yesus menanggapi Pilatus dengan pertanyaannya sendiri. Ada kemungkinan Yesus mencoba mengingatkan Pilatus bahwa Pilatus harus membuat keputusan berdasarkan kebenaran, bukan berdasarkan apa yang telah diberitahu kepadanya oleh orang-orang Yahudi. Yesus bertanya kepada Pilatus, "Apakah engkau menanyakan hal ini dari dirimu sendiri, atau karena orang lain telah mengatakannya kepadamu tentang Aku?"</w:t>
      </w:r>
    </w:p>
    <w:p>
      <w:pPr/>
      <w:r>
        <w:rPr>
          <w:lang w:val="id_ID" w:bidi="id_ID"/>
        </w:rPr>
      </w:r>
      <w:r>
        <w:rPr>
          <w:lang w:val="id_ID" w:bidi="id_ID"/>
        </w:rPr>
        <w:t>Pilatus menanggapi bahwa ia bukan orang Yahudi. Ini adalah cara untuk menjauhkan dirinya dari apa pun tuduhan para pemimpin Yahudi terhadap Yesus. Yesus melanjutkan dengan menjelaskan bahwa Dia bukan seorang raja politik tetapi seorang raja rohani, dan bahwa kerajaan-Nya bukan kerajaan duniawi. Para pengikut Yesus akan berjuang untuk Yesus jika kerajaan Yesus adalah kerajaan di bumi. Pilatus berkata, "Kalau begitu kamu adalah seorang raja!" Tanggapan Yesus bukanlah membenarkan atau menyangkal, tetapi kemungkinan besar berkata kepada Pilatus sesuatu seperti, "Engkaulah yang menggunakan kata raja, bukan Aku." Yesus mengatakan bahwa tujuan-Nya datang ke dunia adalah untuk bersaksi tentang kebenaran siapa Allah itu, dan bagaimana hidup dalam Kerajaan Allah. Mereka yang mengenali kebenaran akan mendengarkan Yesus, atau mendengar suara Yesus.</w:t>
      </w:r>
    </w:p>
    <w:p>
      <w:pPr/>
      <w:r>
        <w:rPr>
          <w:lang w:val="id_ID" w:bidi="id_ID"/>
        </w:rPr>
      </w:r>
      <w:r>
        <w:rPr>
          <w:lang w:val="id_ID" w:bidi="id_ID"/>
        </w:rPr>
        <w:t>Pilatus mengajukan pertanyaan kepada Yesus yang jawabannya tidak ingin diketahui oleh Pilatus. Dia bertanya, "Apa itu kebenaran?" Kemudian Pilatus meninggalkan Praetorium dan kembali kepada para pemimpin Yahudi yang telah menunggu jawaban Pilatus. Pilatus mengatakan kepada mereka bahwa Yesus tidak melakukan kesalahan apa pun. Pada saat itu Pilatus memiliki kebiasaan membebaskan satu tahanan Yahudi selama perayaan Paskah untuk membuat orang-orang Yahudi tetap bahagia dan membantu mereka merayakan hari kudus mereka. Jadi Pilatus bertanya apakah para pemimpin Yahudi ingin dia membebaskan Yesus, Raja orang Yahudi. Namun, para pemimpin Yahudi bersikeras agar Pilatus membebaskan Barabas yang adalah seorang pencuri atau perampok. Beberapa versi mengatakan bahwa Barabas telah mengambil bagian dalam pemberontakan, yang akan membuatnya bersalah atas pengkhianatan, hal yang justru ingin dituduhkan oleh orang-orang Yahudi kepada Yesus. Hal ini akan membuat Barabas populer di kalangan orang Yahudi karena mereka tidak menyukai orang Romawi.</w:t>
      </w:r>
    </w:p>
    <w:p>
      <w:pPr/>
      <w:r>
        <w:rPr>
          <w:lang w:val="id_ID" w:bidi="id_ID"/>
        </w:rPr>
      </w:r>
      <w:r>
        <w:rPr>
          <w:lang w:val="id_ID" w:bidi="id_ID"/>
        </w:rPr>
        <w:t>Berhenti di sini dan diskusikan pertanyaan ini dalam kelompok: Ceritakan kisah tentang seseorang dalam budaya Anda yang bersalah tetapi dibebaskan, atau seseorang yang tidak bersalah tetapi dituduh secara keliru. Hentikan rekamannya di sini.</w:t>
      </w:r>
    </w:p>
    <w:p>
      <w:pPr/>
      <w:r>
        <w:rPr>
          <w:lang w:val="id_ID" w:bidi="id_ID"/>
        </w:rPr>
      </w:r>
      <w:r>
        <w:rPr>
          <w:lang w:val="id_ID" w:bidi="id_ID"/>
        </w:rPr>
        <w:t>Berhenti di sini dan diskusikan pertanyaan ini dalam kelompok: Apa saja bantuan yang diharapkan orang-orang dalam budaya Anda selama pesta yang dirayakan di masyarakat?</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18:28–40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Pagi-pagi sekali, para pejabat Yahudi dan penjaga Romawi membawa Yesus dari rumah Kayafas ke istana gubernur Romawi atau markas besar di Yerusalem. Orang-orang Yahudi tidak memasuki istana gubernur supaya mereka dapat menjaga diri tetap tahir secara ritual dan mengambil bagian dalam perjamuan Paskah.</w:t>
      </w:r>
    </w:p>
    <w:p>
      <w:pPr/>
      <w:r>
        <w:rPr>
          <w:lang w:val="id_ID" w:bidi="id_ID"/>
        </w:rPr>
      </w:r>
      <w:r>
        <w:rPr>
          <w:b/>
          <w:lang w:val="id_ID" w:bidi="id_ID"/>
        </w:rPr>
        <w:t>Dalam adegan kedua:</w:t>
      </w:r>
      <w:r>
        <w:rPr>
          <w:lang w:val="id_ID" w:bidi="id_ID"/>
        </w:rPr>
        <w:t xml:space="preserve"> Gubernur Pilatus keluar untuk bertemu dengan kelompok itu dan bertanya apa tuduhan mereka terhadap Yesus. Orang-orang Yahudi memberi tahu Pilatus bahwa Yesus adalah seorang penjahat; jika tidak, mereka tidak akan membawa Yesus kepada Pilatus. Pilatus mengatakan kepada para pemimpin Yahudi untuk membawa dan menghakimi Yesus menurut hukum Yahudi. Para pemimpin Yahudi mengatakan kepada Pilatus bahwa mereka tidak dapat menghukum mati siapa pun. Ini dikatakan untuk menggenapi apa yang Yesus katakan tentang seperti apa kematian yang akan Dia alami.</w:t>
      </w:r>
    </w:p>
    <w:p>
      <w:pPr/>
      <w:r>
        <w:rPr>
          <w:lang w:val="id_ID" w:bidi="id_ID"/>
        </w:rPr>
      </w:r>
      <w:r>
        <w:rPr>
          <w:b/>
          <w:lang w:val="id_ID" w:bidi="id_ID"/>
        </w:rPr>
        <w:t>Dalam adegan ketiga:</w:t>
      </w:r>
      <w:r>
        <w:rPr>
          <w:lang w:val="id_ID" w:bidi="id_ID"/>
        </w:rPr>
        <w:t xml:space="preserve"> Pilatus kembali ke istana dan meminta Yesus untuk ikut bersamanya guna menanyai-Nya. Pilatus bertanya kepada Yesus apakah Yesus adalah Raja orang Yahudi. Yesus bertanya kepada Pilatus mengapa pilatus bertanya—karena Pilatus ingin tahu atau karena seseorang memberi tahu Pilatus tentang Yesus. Pilatus menanggapi dengan mengatakan bahwa dia bukan orang Yahudi dan bangsa Yesus sendiri yang telah menyerahkan Yesus kepada Pilatus. Jadi Pilatus bertanya apa yang telah Yesus lakukan. Yesus mengatakan kepada Pilatus bahwa Kerajaan Yesus bukan dari dunia ini, jika tidak, para hamba Yesus akan berjuang untuk-Nya sekarang. Pilatus menyatakan bahwa kalau begitu Yesus adalah seorang raja. Yesus menjawab bahwa Pilatus adalah orang yang menggunakan kata raja. Yesus mengatakan bahwa tujuan-Nya dilahirkan dan datang ke dunia adalah untuk bersaksi tentang kebenaran dan bahwa semua orang yang mengenali kebenaran mendengarkan suara Yesus. Pilatus bertanya, "Apakah kebenaran itu?"</w:t>
      </w:r>
    </w:p>
    <w:p>
      <w:pPr/>
      <w:r>
        <w:rPr>
          <w:lang w:val="id_ID" w:bidi="id_ID"/>
        </w:rPr>
      </w:r>
      <w:r>
        <w:rPr>
          <w:b/>
          <w:lang w:val="id_ID" w:bidi="id_ID"/>
        </w:rPr>
        <w:t>Dalam adegan keempat:</w:t>
      </w:r>
      <w:r>
        <w:rPr>
          <w:lang w:val="id_ID" w:bidi="id_ID"/>
        </w:rPr>
        <w:t xml:space="preserve"> Pilatus kembali keluar kepada para pemimpin Yahudi dan mengatakan kepada mereka bahwa dia percaya Yesus tidak bersalah. Tetapi Pilatus menawarkan untuk membebaskan satu orang Yahudi selama Paskah, sebagaimana adat kebiasaannya. Pilatus bertanya kepada para pemimpin Yahudi apakah mereka ingin Dia menjadi Raja orang Yahudi. Tetapi para pemimpin Yahudi berseru agar Pilatus membebaskan Barabas yang adalah seorang pencuri.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Para penjaga Romawi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Kayafas</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Barabas</w:t>
      </w:r>
    </w:p>
    <w:p>
      <w:pPr/>
      <w:r>
        <w:rPr>
          <w:lang w:val="id_ID" w:bidi="id_ID"/>
        </w:rPr>
      </w:r>
      <w:r>
        <w:rPr>
          <w:lang w:val="id_ID" w:bidi="id_ID"/>
        </w:rPr>
        <w:t>Sebagai kelompok, perhatikan bagian-bagian dari latar perikop ini: Perikop ini terjadi di Yerusalem pada waktu perayaan Paskah, pada waktu sangat dini hari. Dalam kebanyakan versi Alkitab, perikop ini dimulai dengan kata yang menunjukkan tindakan yang berbeda dari apa yang ada sebelumnya. Kelompok penjaga berangkat dari rumah imam besar dan kemudian berjalan atau membawa Yesus ke istana gubernur, yang disebut Praetorium. Ini adalah tempat gubernur tinggal ketika ia berada di Yerusalem. Itu termasuk kantor bagi orang-orang Romawi dan ruang pengadilan untuk menghakimi para penjahat. Para pemimpin Yahudi tidak ingin menajiskan diri dengan masuk ke rumah orang bukan Yahudi. Jika mereka menjadi najis secara ritual, mereka tidak akan dapat makan perjamuan Paskah selama perayaan hari raya.</w:t>
      </w:r>
    </w:p>
    <w:p>
      <w:pPr/>
      <w:r>
        <w:rPr>
          <w:lang w:val="id_ID" w:bidi="id_ID"/>
        </w:rPr>
      </w:r>
      <w:r>
        <w:rPr>
          <w:lang w:val="id_ID" w:bidi="id_ID"/>
        </w:rPr>
        <w:t>Dalam adegan kedua, aksinya terjadi di luar istana gubernur. Karena para pemimpin Yahudi tidak mau masuk ke dalam istana gubernur, gubernur itu keluar untuk berbicara dengan mereka. Saat itulah nama Pilatus disebutkan sebagai nama gubernur.</w:t>
      </w:r>
    </w:p>
    <w:p>
      <w:pPr/>
      <w:r>
        <w:rPr>
          <w:lang w:val="id_ID" w:bidi="id_ID"/>
        </w:rPr>
      </w:r>
      <w:r>
        <w:rPr>
          <w:lang w:val="id_ID" w:bidi="id_ID"/>
        </w:rPr>
        <w:t>Adegan ketiga terjadi di dalam istana gubernur dengan hanya ada Pilatus dan Yesus. Pilatus bertanya kepada Yesus, "</w:t>
      </w:r>
      <w:r>
        <w:rPr>
          <w:b/>
          <w:lang w:val="id_ID" w:bidi="id_ID"/>
        </w:rPr>
        <w:t>Engkaukah</w:t>
      </w:r>
      <w:r>
        <w:rPr>
          <w:lang w:val="id_ID" w:bidi="id_ID"/>
        </w:rPr>
        <w:t xml:space="preserve"> raja orang Yahudi?" Ketika Pilatus mengajukan pertanyaan ini kepada Yesus, dia menekankan "Engkau" dengan cara yang mencemooh, seolah-olah dia tidak berpikir bahwa seseorang seperti Yesus dapat menjadi raja. Yesus mengatakan bahwa Yesus bersaksi tentang kebenaran mengenai siapa Allah dan bagaimana menjadi bagian dari kerajaan Allah. Pertanyaan Pilatus, "Apakah kebenaran itu?" merujuk langsung kembali kepada bagaimana Yesus menjelaskan bahwa Dia bersaksi atas kebenaran. Pertanyaan Pilatus harus mencerminkan apa yang Yesus katakan tentang kebenaran. Pilatus tidak memerlukan jawaban atas pertanyaan ini. Bahkan, ini adalah cara untuk mengabaikan situasi dan mengakhiri percakapan.</w:t>
      </w:r>
    </w:p>
    <w:p>
      <w:pPr/>
      <w:r>
        <w:rPr>
          <w:lang w:val="id_ID" w:bidi="id_ID"/>
        </w:rPr>
      </w:r>
      <w:r>
        <w:rPr>
          <w:lang w:val="id_ID" w:bidi="id_ID"/>
        </w:rPr>
        <w:t>Berhenti di sini dan luangkan waktu untuk kegiatan ini: Duduk di tempat penghakiman, tuduh salah satu dari Anda dengan tuduhan buatan dan interogasi dia, mencoba membuktikan bahwa mereka bersalah, dengan seorang hakim yang berhasil menunjukkan lubang/celah pada tuduhan tersebut. Jeda audio ini di sini.</w:t>
      </w:r>
    </w:p>
    <w:p>
      <w:pPr/>
      <w:r>
        <w:rPr>
          <w:lang w:val="id_ID" w:bidi="id_ID"/>
        </w:rPr>
      </w:r>
      <w:r>
        <w:rPr>
          <w:lang w:val="id_ID" w:bidi="id_ID"/>
        </w:rPr>
        <w:t>Adegan keempat terjadi kembali di luar istana gubernur. Pilatus berjalan kembali ke luar kepada kelompok pemimpin Yahudi dan memberikan keputusannya kepada Yesus. Pilatus menawarkan untuk menjalankan kebiasaan membebaskan salah satu tahanan Yahudi bagi orang-orang Yahudi. Tampaknya Pilatus berharap orang-orang Yahudi akan meminta Yesus untuk dibebaskan. Namun, orang-orang Yahudi berseru agar Barabas dibebaskan. "Crying out" adalah cara lain untuk mengatakan bahwa mereka berteriak dengan lantang atau menjerit. Pendengar Yohanes belum pernah mendengar nama Barabas sebelumnya, sehingga Yohanes mengakhiri kisah ini dengan penjelasan siapa Barabas—seorang pencuri yang adalah bagian dari pemberontakan.</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18:28–40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Para penjaga Romawi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Kayafas</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Barabas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Jeda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Pagi-pagi sekali, para pemimpin Yahudi dan para penjaga Romawi membawa Yesus dari rumah Kayafas ke istana gubernur Romawi atau markas besar di Yerusalem. Orang-orang Yahudi tidak memasuki istana gubernur supaya mereka dapat menjaga diri tetap tahir secara ritual dan mengambil bagian dalam perjamuan Paskah.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para pemimpin Yahudi, "Apa yang Anda rasakan atau pikirkan?" Orang itu mungkin menjawab hal-hal seperti, "Ini sebaiknya berhasil. Kita membutuhkan orang-orang Romawi untuk memastikan Yesus dibunuh," atau "Sepertinya ada yang salah dengan tindakan kita melakukan hal ini di tengah malam," atau "Pilatus ingin menjaga kedamaian, jadi saya yakin jika kita menimbulkan cukup banyak masalah, keinginan kita akan terpenuhi dan Yesus akan dibunuh."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Gubernur Pilatus keluar untuk bertemu dengan kelompok itu dan bertanya apa tuduhan mereka terhadap Yesus. Orang-orang Yahudi mengatakan kepada Pilatus bahwa Yesus adalah seorang penjahat, jika tidak, mereka tidak akan membawa-Nya kepada Pilatus.</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Pilatus, "Apa yang kamu rasakan atau pikirkan?" Orang itu mungkin menjawab hal-hal seperti, "Sekarang saya frustrasi karena masih pagi-pagi sekali dan mereka tidak benar-benar menjawab pertanyaan saya," atau "Ini tampaknya tidak seperti masalah Romawi. Saya bertanya-tanya apa yang benar-benar diinginkan orang-orang Yahudi."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Pilatus mengatakan kepada para pemimpin Yahudi untuk membawa dan menghakimi Yesus menurut hukum Yahudi. Para pemimpin Yahudi mengatakan kepada Pilatus bahwa mereka tidak dapat menghukum mati siapa pun. Ini dikatakan untuk menggenapi apa yang Yesus katakan tentang seperti apa kematian yang akan Dia alami. Pilatus kembali ke istana dan meminta Yesus untuk ikut bersamanya guna menanyai-Nya. Pilatus bertanya kepada Yesus apakah Yesus adalah Raja orang Yahudi. Yesus bertanya kepada Pilatus mengapa pilatus bertanya—karena Pilatus ingin tahu atau karena seseorang memberi tahu Pilatus tentang Yesus. Pilatus menanggapi dengan mengatakan bahwa dia bukan orang Yahudi dan bangsa Yesus sendiri yang telah menyerahkan Yesus kepada Pilatus. Jadi Pilatus bertanya apa yang telah Yesus lakukan.</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Pilatus, "Apa yang kamu rasakan atau pikirkan?" Orang itu mungkin menjawab hal-hal seperti, "Saya bertanya-tanya siapa sebenarnya orang ini?" atau "Dia tampaknya tidak berbahaya, Saya bertanya-tanya mengapa orang-orang Yahudi tampaknya sangat membencinya," atau "Ini terasa seperti membuang-buang waktu saya. Dia sepertinya tidak melakukan kesalahan apa pun."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Pilatus bahwa Kerajaan Yesus bukan dari dunia ini, jika tidak, para hamba Yesus akan berjuang untuk-Nya sekarang. Pilatus menyatakan bahwa kalau begitu Yesus adalah seorang raja. Yesus menjawab bahwa Pilatus adalah orang yang menggunakan kata raja. Yesus mengatakan bahwa tujuan-Nya dilahirkan dan datang ke dunia adalah untuk bersaksi tentang kebenaran dan bahwa semua orang yang mengenali kebenaran mendengarkan suara Yesus. Pilatus bertanya, "Apakah kebenaran itu?"</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"Aku berharap Pilatus benar-benar memahami siapa Aku sehingga dia dapat mengetahui kebenaran," atau "Aku tahu Pilatus sedang mencoba melakukan hal yang benar tapi dia tidak memahami semua yang terjadi."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Pilatus kembali keluar kepada para pemimpin Yahudi dan mengatakan kepada mereka bahwa dia percaya Yesus tidak bersalah. Tetapi Pilatus menawarkan untuk membebaskan satu orang Yahudi selama Paskah, sebagaimana adat kebiasaannya. Pilatus bertanya kepada para pemimpin Yahudi apakah mereka ingin Dia menjadi Raja orang Yahudi. Tetapi para pemimpin Yahudi berseru agar Pilatus membebaskan Barabas yang adalah seorang pencuri.</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para pemimpin Yahudi, "Apa yang Anda rasakan atau pikirkan?" Orang tersebut mungkin menjawab seperti, "Ya! Kami telah menang!" atau "Saya tahu ini akan berhasil! Kita sekarang dapat menyingkirkan Yesus!"</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"Waktuku telah tiba. Bapa, beri aku kekuatan," atau "Para pemimpin ini benar-benar tidak tahu apa yang mereka lakukan. Tetapi ini harus terjadi demi keselamatan seluruh dunia."</w:t>
      </w:r>
    </w:p>
    <w:p>
      <w:pPr>
        <w:pStyle w:val="ListBullet"/>
        <w:spacing w:line="240" w:lineRule="auto"/>
        <w:ind w:left="720"/>
      </w:pPr>
      <w:r>
        <w:rPr>
          <w:lang w:val="id_ID" w:bidi="id_ID"/>
        </w:rPr>
      </w:r>
      <w:r>
        <w:rPr>
          <w:lang w:val="id_ID" w:bidi="id_ID"/>
        </w:rPr>
        <w:t>Tanyakan kepada orang yang memerankan Pilatus, "Apa yang kamu rasakan atau pikirkan?" Orang itu mungkin menjawab hal-hal seperti, "Saya merasa kasihan kepada Yesus. Dia tidak melakukan kesalahan apa pun, tetapi entah bagaimana Dia benar-benar membuat para pemimpin Yahudi tidak menyukai-Nya," atau "Saya tidak dapat disalahkan atas hal ini." Ini adalah hal yang dilakukan para pemimpin Yahudi. Saya tidak percaya mereka memilih Barabas."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18:28–40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Pagi-pagi sekali, para pemimpin Yahudi dan para penjaga Romawi membawa Yesus dari Kayafas, rumah imam besar ke istana gubernur Romawi atau markas besar di Yerusalem yang disebut </w:t>
      </w:r>
      <w:r>
        <w:rPr>
          <w:b/>
          <w:lang w:val="id_ID" w:bidi="id_ID"/>
        </w:rPr>
        <w:t>Praetorium</w:t>
      </w:r>
      <w:r>
        <w:rPr>
          <w:lang w:val="id_ID" w:bidi="id_ID"/>
        </w:rPr>
        <w:t xml:space="preserve">. Orang-orang Yahudi tidak memasuki istana gubernur sehingga mereka dapat menjaga diri agar tidak najis, atau najis secara ritual, dan bisa mengambil bagian dalam </w:t>
      </w:r>
      <w:r>
        <w:rPr>
          <w:b/>
          <w:lang w:val="id_ID" w:bidi="id_ID"/>
        </w:rPr>
        <w:t>perjamuan Paskah</w:t>
      </w:r>
      <w:r>
        <w:rPr>
          <w:lang w:val="id_ID" w:bidi="id_ID"/>
        </w:rPr>
        <w:t>. Najis berarti bahwa seseorang atau sesuatu tidak layak untuk pelayanan Allah.</w:t>
      </w:r>
    </w:p>
    <w:p>
      <w:pPr/>
      <w:r>
        <w:rPr>
          <w:lang w:val="id_ID" w:bidi="id_ID"/>
        </w:rPr>
      </w:r>
      <w:r>
        <w:rPr>
          <w:lang w:val="id_ID" w:bidi="id_ID"/>
        </w:rPr>
        <w:t xml:space="preserve">Berhenti di sini dan diskusikan secara berkelompok kata atau frasa apa yang akan Anda gunakan untuk </w:t>
      </w:r>
      <w:r>
        <w:rPr>
          <w:b/>
          <w:lang w:val="id_ID" w:bidi="id_ID"/>
        </w:rPr>
        <w:t>najis</w:t>
      </w:r>
      <w:r>
        <w:rPr>
          <w:lang w:val="id_ID" w:bidi="id_ID"/>
        </w:rPr>
        <w:t xml:space="preserve">. Carilah </w:t>
      </w:r>
      <w:r>
        <w:rPr>
          <w:lang w:val="id_ID" w:bidi="id_ID"/>
        </w:rPr>
        <w:t>najis</w:t>
      </w:r>
      <w:r>
        <w:rPr>
          <w:lang w:val="id_ID" w:bidi="id_ID"/>
        </w:rPr>
        <w:t xml:space="preserve"> di Glosarium Utama untuk informasi lebih lanjut. Jika Anda telah menerjemahkan kata ini di kitab lain dalam Alkitab, gunakan kata yang sama dengan yang Anda gunakan di sana. Jeda audio ini di sini.</w:t>
      </w:r>
    </w:p>
    <w:p>
      <w:pPr/>
      <w:r>
        <w:rPr>
          <w:lang w:val="id_ID" w:bidi="id_ID"/>
        </w:rPr>
      </w:r>
      <w:r>
        <w:rPr>
          <w:b/>
          <w:lang w:val="id_ID" w:bidi="id_ID"/>
        </w:rPr>
        <w:t>Paskah</w:t>
      </w:r>
      <w:r>
        <w:rPr>
          <w:lang w:val="id_ID" w:bidi="id_ID"/>
        </w:rPr>
        <w:t xml:space="preserve"> adalah perayaan penting Yahudi yang mengingatkan orang-orang Israel ketika Allah membawa mereka keluar dari Mesir. Gunakan kata yang sama untuk Paskah seperti yang telah Anda gunakan dalam perikop-perikop sebelumnya. Untuk informasi lebih lanjut tentang </w:t>
      </w:r>
      <w:r>
        <w:rPr>
          <w:lang w:val="id_ID" w:bidi="id_ID"/>
        </w:rPr>
        <w:t>Paskah</w:t>
      </w:r>
      <w:r>
        <w:rPr>
          <w:lang w:val="id_ID" w:bidi="id_ID"/>
        </w:rPr>
        <w:t xml:space="preserve"> lihat Glosarium Utama.</w:t>
      </w:r>
    </w:p>
    <w:p>
      <w:pPr/>
      <w:r>
        <w:rPr>
          <w:lang w:val="id_ID" w:bidi="id_ID"/>
        </w:rPr>
      </w:r>
      <w:r>
        <w:rPr>
          <w:lang w:val="id_ID" w:bidi="id_ID"/>
        </w:rPr>
        <w:t xml:space="preserve">Gubernur Pilatus keluar untuk bertemu dengan kelompok itu dan bertanya apa tuduhan mereka terhadap Yesus. Orang-orang Yahudi mengatakan kepada Pilatus bahwa Yesus adalah seorang penjahat, jika tidak, mereka tidak akan membawa-Nya kepada Pilatus. Pilatus mengatakan kepada para pemimpin Yahudi untuk membawa dan menghakimi Yesus menurut </w:t>
      </w:r>
      <w:r>
        <w:rPr>
          <w:b/>
          <w:lang w:val="id_ID" w:bidi="id_ID"/>
        </w:rPr>
        <w:t>hukum</w:t>
      </w:r>
      <w:r>
        <w:rPr>
          <w:lang w:val="id_ID" w:bidi="id_ID"/>
        </w:rPr>
        <w:t xml:space="preserve"> Yahudi. Hukum itu adalah serangkaian instruksi yang diberikan kepada orang-orang Israel oleh Allah melalui Musa. Gunakan kata yang sama untuk hukum seperti yang telah Anda gunakan dalam perikop-perikop sebelumnya. Untuk informasi lebih lanjut tentang </w:t>
      </w:r>
      <w:r>
        <w:rPr>
          <w:lang w:val="id_ID" w:bidi="id_ID"/>
        </w:rPr>
        <w:t>hukum</w:t>
      </w:r>
      <w:r>
        <w:rPr>
          <w:lang w:val="id_ID" w:bidi="id_ID"/>
        </w:rPr>
        <w:t>, lihat Glosarium Utama.</w:t>
      </w:r>
    </w:p>
    <w:p>
      <w:pPr/>
      <w:r>
        <w:rPr>
          <w:lang w:val="id_ID" w:bidi="id_ID"/>
        </w:rPr>
      </w:r>
      <w:r>
        <w:rPr>
          <w:lang w:val="id_ID" w:bidi="id_ID"/>
        </w:rPr>
        <w:t xml:space="preserve">Para pemimpin Yahudi mengatakan kepada Pilatus bahwa mereka tidak dapat menghukum mati siapa pun. Pilatus kembali ke istana dan bertanya kepada Yesus apakah Yesus adalah </w:t>
      </w:r>
      <w:r>
        <w:rPr>
          <w:b/>
          <w:lang w:val="id_ID" w:bidi="id_ID"/>
        </w:rPr>
        <w:t>Raja orang Yahudi</w:t>
      </w:r>
      <w:r>
        <w:rPr>
          <w:lang w:val="id_ID" w:bidi="id_ID"/>
        </w:rPr>
        <w:t xml:space="preserve">. Seorang </w:t>
      </w:r>
      <w:r>
        <w:rPr>
          <w:b/>
          <w:lang w:val="id_ID" w:bidi="id_ID"/>
        </w:rPr>
        <w:t>raja</w:t>
      </w:r>
      <w:r>
        <w:rPr>
          <w:lang w:val="id_ID" w:bidi="id_ID"/>
        </w:rPr>
        <w:t xml:space="preserve"> adalah seseorang yang memerintah atas kota, negara, atau wilayah. </w:t>
      </w:r>
      <w:r>
        <w:rPr>
          <w:b/>
          <w:lang w:val="id_ID" w:bidi="id_ID"/>
        </w:rPr>
        <w:t>Orang-orang Yahudi</w:t>
      </w:r>
      <w:r>
        <w:rPr>
          <w:lang w:val="id_ID" w:bidi="id_ID"/>
        </w:rPr>
        <w:t xml:space="preserve"> adalah keturunan Abraham yang juga disebut sebagai orang-orang Israel. Gunakan kata-kata yang sama untuk raja dan orang-orang Yahudi seperti yang telah Anda gunakan pada perikop sebelumnya. Untuk informasi lebih lanjut tentang </w:t>
      </w:r>
      <w:r>
        <w:rPr>
          <w:lang w:val="id_ID" w:bidi="id_ID"/>
        </w:rPr>
        <w:t>raja</w:t>
      </w:r>
      <w:r>
        <w:rPr>
          <w:lang w:val="id_ID" w:bidi="id_ID"/>
        </w:rPr>
        <w:t xml:space="preserve"> dan </w:t>
      </w:r>
      <w:r>
        <w:rPr>
          <w:lang w:val="id_ID" w:bidi="id_ID"/>
        </w:rPr>
        <w:t>orang Yahudi</w:t>
      </w:r>
      <w:r>
        <w:rPr>
          <w:lang w:val="id_ID" w:bidi="id_ID"/>
        </w:rPr>
        <w:t>, lihat Glosarium Utama.</w:t>
      </w:r>
    </w:p>
    <w:p>
      <w:pPr/>
      <w:r>
        <w:rPr>
          <w:lang w:val="id_ID" w:bidi="id_ID"/>
        </w:rPr>
      </w:r>
      <w:r>
        <w:rPr>
          <w:lang w:val="id_ID" w:bidi="id_ID"/>
        </w:rPr>
        <w:t xml:space="preserve">Pilatus bertanya apa yang telah Yesus lakukan, dan Pilatus mengatakan bahwa orang-orang dan para imam kepala, atau para </w:t>
      </w:r>
      <w:r>
        <w:rPr>
          <w:b/>
          <w:lang w:val="id_ID" w:bidi="id_ID"/>
        </w:rPr>
        <w:t>imam</w:t>
      </w:r>
      <w:r>
        <w:rPr>
          <w:lang w:val="id_ID" w:bidi="id_ID"/>
        </w:rPr>
        <w:t xml:space="preserve"> terkemuka, telah menyerahkan Yesus kepadanya. Yesus mengatakan kepada Pilatus bahwa </w:t>
      </w:r>
      <w:r>
        <w:rPr>
          <w:b/>
          <w:lang w:val="id_ID" w:bidi="id_ID"/>
        </w:rPr>
        <w:t>Kerajaan</w:t>
      </w:r>
      <w:r>
        <w:rPr>
          <w:lang w:val="id_ID" w:bidi="id_ID"/>
        </w:rPr>
        <w:t xml:space="preserve"> Yesus bukan dari dunia ini, jika tidak, para hamba Yesus akan berjuang untuk-Nya sekarang. Kerajaan adalah wilayah yang diperintah oleh raja. Gunakan kata yang sama untuk kerajaan yang telah Anda gunakan dalam perikop sebelumnya. Untuk informasi lebih lanjut tentang </w:t>
      </w:r>
      <w:r>
        <w:rPr>
          <w:lang w:val="id_ID" w:bidi="id_ID"/>
        </w:rPr>
        <w:t xml:space="preserve">kerajaan </w:t>
      </w:r>
      <w:r>
        <w:rPr>
          <w:lang w:val="id_ID" w:bidi="id_ID"/>
        </w:rPr>
        <w:t xml:space="preserve"> dan </w:t>
      </w:r>
      <w:r>
        <w:rPr>
          <w:lang w:val="id_ID" w:bidi="id_ID"/>
        </w:rPr>
        <w:t xml:space="preserve">imam </w:t>
      </w:r>
      <w:r>
        <w:rPr>
          <w:lang w:val="id_ID" w:bidi="id_ID"/>
        </w:rPr>
        <w:t>, lihat Glosarium Utama.</w:t>
      </w:r>
    </w:p>
    <w:p>
      <w:pPr/>
      <w:r>
        <w:rPr>
          <w:lang w:val="id_ID" w:bidi="id_ID"/>
        </w:rPr>
      </w:r>
      <w:r>
        <w:rPr>
          <w:lang w:val="id_ID" w:bidi="id_ID"/>
        </w:rPr>
        <w:t>Pilatus menyatakan bahwa kalau begitu Yesus adalah seorang raja. Yesus menjawab bahwa Pilatus adalah orang yang menggunakan kata raja. Yesus mengatakan bahwa tujuan-Nya dilahirkan dan datang ke dunia adalah untuk bersaksi tentang kebenaran tentang siapa Allah dan bahwa semua orang yang mengenali kebenaran mendengarkan suara Yesus. Pilatus bertanya, "Apakah kebenaran itu?"</w:t>
      </w:r>
    </w:p>
    <w:p>
      <w:pPr/>
      <w:r>
        <w:rPr>
          <w:lang w:val="id_ID" w:bidi="id_ID"/>
        </w:rPr>
      </w:r>
      <w:r>
        <w:rPr>
          <w:lang w:val="id_ID" w:bidi="id_ID"/>
        </w:rPr>
        <w:t>Pilatus kembali keluar kepada para pemimpin Yahudi dan mengatakan kepada mereka bahwa dia percaya Yesus tidak bersalah. Tetapi Pilatus menawarkan untuk membebaskan satu orang Yahudi yang berada di penjara, selama Paskah, sesuai dengan kebiasaan. Pilatus bertanya kepada para pemimpin Yahudi apakah mereka ingin Dia menjadi Raja orang Yahudi. Tetapi para pemimpin Yahudi berseru agar Pilatus membebaskan Barabas yang adalah orang yang kejam.</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19:1–16</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19:1–16 dan simpanlah dalam hatimu.</w:t>
      </w:r>
    </w:p>
    <w:p>
      <w:pPr/>
      <w:r>
        <w:rPr>
          <w:lang w:val="id_ID" w:bidi="id_ID"/>
        </w:rPr>
      </w:r>
      <w:r>
        <w:rPr>
          <w:lang w:val="id_ID" w:bidi="id_ID"/>
        </w:rPr>
        <w:t>Dengarkan versi audio dari Yohanes 19:1–16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perikop ini?</w:t>
      </w:r>
    </w:p>
    <w:p>
      <w:pPr>
        <w:pStyle w:val="ListBullet"/>
        <w:spacing w:line="240" w:lineRule="auto"/>
        <w:ind w:left="720"/>
      </w:pPr>
      <w:r>
        <w:rPr>
          <w:lang w:val="id_ID" w:bidi="id_ID"/>
        </w:rPr>
      </w:r>
      <w:r>
        <w:rPr>
          <w:lang w:val="id_ID" w:bidi="id_ID"/>
        </w:rPr>
        <w:t>Apa yang bagian ini sampaikan kepada kita tentang Allah atau Yesus?</w:t>
      </w:r>
    </w:p>
    <w:p>
      <w:pPr>
        <w:pStyle w:val="ListBullet"/>
        <w:spacing w:line="240" w:lineRule="auto"/>
        <w:ind w:left="720"/>
      </w:pPr>
      <w:r>
        <w:rPr>
          <w:lang w:val="id_ID" w:bidi="id_ID"/>
        </w:rPr>
      </w:r>
      <w:r>
        <w:rPr>
          <w:lang w:val="id_ID" w:bidi="id_ID"/>
        </w:rPr>
        <w:t>Apa yang bagian ini sampaikan kepada kita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19:1–16 dalam terjemahan yang paling mudah dimengerti.</w:t>
      </w:r>
    </w:p>
    <w:p>
      <w:pPr/>
      <w:r>
        <w:rPr>
          <w:lang w:val="id_ID" w:bidi="id_ID"/>
        </w:rPr>
      </w:r>
      <w:r>
        <w:rPr>
          <w:lang w:val="id_ID" w:bidi="id_ID"/>
        </w:rPr>
        <w:t>Yesus ditangkap dan dibawa kepada Kayafas, imam besar Yahudi dan Hanas, ayah mertua Kayafas. Kemudian, orang-orang Yahudi membawa Yesus ke istana gubernur Romawi, Pilatus. Pilatus berbicara kepada orang-orang Yahudi di luar, dan kemudian bersama Yesus di dalam istana. Pilatus kembali keluar dan mengatakan kepada orang-orang Yahudi bahwa ia tidak menemukan kesalahan pada Yesus. Pilatus ingin membebaskan Yesus, tetapi orang-orang Yahudi meminta untuk membebaskan Barabas, seorang perampok, sebagai gantinya. Orang-orang Yahudi ingin Yesus mati. Sekarang, Pilatus menyuruh para prajurit memukul Yesus dan berbicara lagi dengan orang-orang Yahudi maupun Yesus tentang mengapa Yesus harus dibebaskan. Para pemimpin Yahudi terus berteriak "Salibkan Dia!" Akhirnya, Pilatus menyerahkan Yesus untuk disalibkan.</w:t>
      </w:r>
    </w:p>
    <w:p>
      <w:pPr/>
      <w:r>
        <w:rPr>
          <w:lang w:val="id_ID" w:bidi="id_ID"/>
        </w:rPr>
      </w:r>
      <w:r>
        <w:rPr>
          <w:lang w:val="id_ID" w:bidi="id_ID"/>
        </w:rPr>
        <w:t>Perikop ini dimulai dengan perintah Pilatus agar para prajurit memukul Yesus. Dalam bahasa aslinya, kata itu mengatakan bahwa Pilatus memukul Yesus. Namun, jelas bahwa karena Pilatus adalah gubernur, Pilatus memerintahkan para prajurit Romawi untuk memukul Yesus. Para prajurit menggunakan cambuk untuk memukul Yesus dengan keras. Cambuk itu memiliki jalur-jalur kulit yang panjang, kadang-kadang dengan paku, tulang, atau timah yang ditambahkan ke kulit untuk melukai penjahat secara lebih lanjut. Pemukulan seperti ini biasanya terjadi sebelum eksekusi seorang penjahat, tetapi dalam hal ini mereka memukul Yesus sebelum mereka memutuskan kesalahannya. Pukulan itu kadang-kadang sangat parah sehingga membunuh seseorang.</w:t>
      </w:r>
    </w:p>
    <w:p>
      <w:pPr/>
      <w:r>
        <w:rPr>
          <w:lang w:val="id_ID" w:bidi="id_ID"/>
        </w:rPr>
      </w:r>
      <w:r>
        <w:rPr>
          <w:lang w:val="id_ID" w:bidi="id_ID"/>
        </w:rPr>
        <w:t xml:space="preserve">Berhenti di sini dan lihatlah gambar sebuah </w:t>
      </w:r>
      <w:r>
        <w:rPr>
          <w:lang w:val="id_ID" w:bidi="id_ID"/>
        </w:rPr>
        <w:t>cambuk</w:t>
      </w:r>
      <w:r>
        <w:rPr>
          <w:lang w:val="id_ID" w:bidi="id_ID"/>
        </w:rPr>
        <w:t xml:space="preserve"> secara berkelompok. Hentikan rekamannya di sini.</w:t>
      </w:r>
    </w:p>
    <w:p>
      <w:pPr/>
      <w:r>
        <w:rPr>
          <w:lang w:val="id_ID" w:bidi="id_ID"/>
        </w:rPr>
      </w:r>
      <w:r>
        <w:rPr>
          <w:lang w:val="id_ID" w:bidi="id_ID"/>
        </w:rPr>
        <w:t>Para prajurit juga membuat mahkota dari cabang-cabang yang berduri. Pada zaman Yesus, Kaisar Romawi atau para pemimpin lain mengenakan mahkota untuk mewakili kehormatan. Sebuah mahkota biasanya memiliki titik-titik yang menunjuk ke atas. Duri pada mahkota juga menunjuk ke arah. Para prajurit mengenakan mahkota di atas kepala Yesus untuk mengejek Yesus. Para prajurit juga mengenakan jubah ungu pada Yesus. Jubah adalah mantel atau jubah yang panjang. Raja-raja mengenakan pakaian yang dibuat dengan pewarna ungu karena harganya lebih mahal dan dianggap terhormat. Para prajurit ingin Yesus terlihat seperti seorang raja sehingga mereka dapat menertawakan-Nya.</w:t>
      </w:r>
    </w:p>
    <w:p>
      <w:pPr/>
      <w:r>
        <w:rPr>
          <w:lang w:val="id_ID" w:bidi="id_ID"/>
        </w:rPr>
      </w:r>
      <w:r>
        <w:rPr>
          <w:lang w:val="id_ID" w:bidi="id_ID"/>
        </w:rPr>
        <w:t xml:space="preserve">Berhenti di sini dan lihatlah </w:t>
      </w:r>
      <w:r>
        <w:rPr>
          <w:lang w:val="id_ID" w:bidi="id_ID"/>
        </w:rPr>
        <w:t>gambar-gambar mahkota</w:t>
      </w:r>
      <w:r>
        <w:rPr>
          <w:lang w:val="id_ID" w:bidi="id_ID"/>
        </w:rPr>
        <w:t xml:space="preserve"> berduri dan </w:t>
      </w:r>
      <w:r>
        <w:rPr>
          <w:lang w:val="id_ID" w:bidi="id_ID"/>
        </w:rPr>
        <w:t>jubah ungu</w:t>
      </w:r>
      <w:r>
        <w:rPr>
          <w:lang w:val="id_ID" w:bidi="id_ID"/>
        </w:rPr>
        <w:t xml:space="preserve"> secara berkelompok. Hentikan rekamannya di sini.</w:t>
      </w:r>
    </w:p>
    <w:p>
      <w:pPr/>
      <w:r>
        <w:rPr>
          <w:lang w:val="id_ID" w:bidi="id_ID"/>
        </w:rPr>
      </w:r>
      <w:r>
        <w:rPr>
          <w:lang w:val="id_ID" w:bidi="id_ID"/>
        </w:rPr>
        <w:t>Para prajurit Romawi juga berkata kepada Yesus, "Salam, raja orang Yahudi" sebagai cara lain untuk mengejek-Nya. Menyampaikan "salam, raja," adalah cara yang umum bagi orang-orang Romawi untuk menyapa Kaisar Romawi. Para prajurit tidak sebenarnya menghormati Yesus ketika mereka berkata, "Raja orang Yahudi." Para prajurit juga memukul wajah-Nya berulang kali sambil mengejek-Nya. Semua hal ini — mahkota duri dan jubah ungu, menyebut-Nya Raja orang Yahudi dan memukul-Nya — adalah untuk menghina-Nya. Orang-orang Romawi berkuasa atas orang-orang Yahudi, jadi itulah sebabnya mereka berpikir bahwa lucu untuk berpura-pura bahwa Yesus adalah raja dari orang-orang Yahudi yang tidak berkuasa.</w:t>
      </w:r>
    </w:p>
    <w:p>
      <w:pPr/>
      <w:r>
        <w:rPr>
          <w:lang w:val="id_ID" w:bidi="id_ID"/>
        </w:rPr>
      </w:r>
      <w:r>
        <w:rPr>
          <w:lang w:val="id_ID" w:bidi="id_ID"/>
        </w:rPr>
        <w:t>Berhenti di sini dan diskusikan pertanyaan ini dalam kelompok: Bagaimana Anda menyapa seorang penguasa, raja, atau pemimpin lain dalam budaya Anda? Apa yang Anda katakan atau lakukan untuk menghormati-Nya? Hentikan rekamannya di sini.</w:t>
      </w:r>
    </w:p>
    <w:p>
      <w:pPr/>
      <w:r>
        <w:rPr>
          <w:lang w:val="id_ID" w:bidi="id_ID"/>
        </w:rPr>
      </w:r>
      <w:r>
        <w:rPr>
          <w:lang w:val="id_ID" w:bidi="id_ID"/>
        </w:rPr>
        <w:t>Pilatus kembali keluar kepada orang-orang Yahudi dan mengatakan kepada mereka bahwa ia tidak menemukan kesalahan pada Yesus. Para pemimpin Yahudi tinggal di luar rumah Pilatus sehingga mereka tidak menjadi najis dan tidak dapat makan perjamuan Paskah. Pilatus memerintahkan para prajurit untuk membawa Yesus keluar kepada orang-orang Yahudi. Ketika Yesus keluar, Ia masih mengenakan mahkota berduri dan jubah ungu. Yesus juga mungkin berdarah karena pemukulan yang parah yang Ia alami. Pilatus berkata kepada orang-orang, "Inilah orang itu!" Pilatus mungkin ingin orang-orang melihat bahwa Yesus tidak merupakan ancaman bagi pemerintah Romawi, dan tidak ada alasan untuk membunuh Yesus. Mungkin Pilatus berharap orang-orang Yahudi akan membuat Yesus jadi tunduk kepada eksekusi tersebut.</w:t>
      </w:r>
    </w:p>
    <w:p>
      <w:pPr/>
      <w:r>
        <w:rPr>
          <w:lang w:val="id_ID" w:bidi="id_ID"/>
        </w:rPr>
      </w:r>
      <w:r>
        <w:rPr>
          <w:lang w:val="id_ID" w:bidi="id_ID"/>
        </w:rPr>
        <w:t>Para imam kepala dan para pejabat melihat Yesus, dan mereka segera berteriak "Salibkan Dia! Salibkan Dia!" Para imam kepala adalah para pemimpin agama Yahudi yang terkemuka. Para pejabat mereka adalah para penjaga Bait Suci yang melapor kepada para imam kepala. Para imam kepala dan para pejabat ingin Yesus mati dengan penyaliban, yang merupakan hukuman yang paling berat yang digunakan oleh orang-orang Romawi untuk mengeksekusi para penjahat. Dua batang kayu diikat bersama menjadi sebuah salib, dan kemudian para prajurit memakukan atau mengikat penjahat itu pada salib. Mereka mengangkat salib dan penjahat itu meninggal dalam masa yg panjang dan menyakitkan dgn tergantung di salib. Para imam kepala dan para pejabat mengatakan "Salibkan Dia" dua kali untuk menunjukkan betapa besarnya mereka ingin Yesus mati. Orang Yahudi tidak dapat membunuh seseorang dengan penyaliban karena hukum agama mereka. Mereka ingin orang-orang Romawi mengambil Yesus dan menyalibkan-Nya.</w:t>
      </w:r>
    </w:p>
    <w:p>
      <w:pPr/>
      <w:r>
        <w:rPr>
          <w:lang w:val="id_ID" w:bidi="id_ID"/>
        </w:rPr>
      </w:r>
      <w:r>
        <w:rPr>
          <w:lang w:val="id_ID" w:bidi="id_ID"/>
        </w:rPr>
        <w:t>Berhenti di sini dan diskusikan pertanyaan ini dalam kelompok: Dalam budaya Anda, bagaimana Anda menghukum para penjahat? Apa hukuman yang terburuk bagi seorang penjahat? Jika melibatkan eksekusi, hukuman mati, jelaskan jenis eksekusi seperti apa yang diperbolehkan atau biasa dalam budaya Anda. Hentikan rekamannya di sini.</w:t>
      </w:r>
    </w:p>
    <w:p>
      <w:pPr/>
      <w:r>
        <w:rPr>
          <w:lang w:val="id_ID" w:bidi="id_ID"/>
        </w:rPr>
      </w:r>
      <w:r>
        <w:rPr>
          <w:lang w:val="id_ID" w:bidi="id_ID"/>
        </w:rPr>
        <w:t>Pilatus tidak ingin menyalibkan Yesus, sehingga ia mengatakan kepada para imam kepala dan para pejabat bahwa mereka harus menyalibkan Yesus oleh mereka sendiri, yang berarti mereka harus bertanggung jawab atas kematian Yesus. Pilatus tahu bahwa hukum Yahudi mengatakan bahwa orang Yahudi tidak dapat menyalibkan siapa pun. Pilatus juga mengatakan untuk ketiga kalinya bahwa ia tidak merasa bersalah di dalam Yesus. Tetapi orang-orang Yahudi memberi tahu Pilatus bahwa mereka memiliki hukum agama Yahudi bahwa siapa pun yang menyalahgunakan nama Allah harus mati. Mereka mengatakan bahwa Yesus mengaku sebagai Anak Allah, dan hal ini menyalahgunakan nama Allah karena membuat diri-Nya setara dengan Allah. Para pemimpin Yahudi menunjukkan betapa tidak konsistennya mereka. Sebelumnya, mereka mengatakan kepada Pilatus bahwa mereka tidak dapat membunuh Yesus karena hukum Yahudi mereka, tetapi sekarang mereka mengatakan bahwa Yesus harus mati karena hukum Yahudi mereka. Mereka juga menunjukkan alasan yang benar untuk ingin Yesus mati—bukan karena Ia adalah ancaman bagi Roma, tetapi karena Ia mengaku sebagai Anak Allah. Di masa lalu, mereka mencoba dua kali untuk membunuh Yesus, tetapi tidak dengan penyaliban.</w:t>
      </w:r>
    </w:p>
    <w:p>
      <w:pPr/>
      <w:r>
        <w:rPr>
          <w:lang w:val="id_ID" w:bidi="id_ID"/>
        </w:rPr>
      </w:r>
      <w:r>
        <w:rPr>
          <w:lang w:val="id_ID" w:bidi="id_ID"/>
        </w:rPr>
        <w:t>Pilatus kembali ke istana untuk berbicara kepada Yesus. Ini adalah markas besar pemerintah Romawi untuk wilayah itu. Pilatus juga tinggal di istana. Pilatus berbicara kepada orang-orang Yahudi di luar, dan bersama Yesus di dalam istana.</w:t>
      </w:r>
    </w:p>
    <w:p>
      <w:pPr/>
      <w:r>
        <w:rPr>
          <w:lang w:val="id_ID" w:bidi="id_ID"/>
        </w:rPr>
      </w:r>
      <w:r>
        <w:rPr>
          <w:lang w:val="id_ID" w:bidi="id_ID"/>
        </w:rPr>
        <w:t xml:space="preserve">Berhenti di sini dan lihatlah gambar sebuah istana secara </w:t>
      </w:r>
      <w:r>
        <w:rPr>
          <w:lang w:val="id_ID" w:bidi="id_ID"/>
        </w:rPr>
        <w:t>berkelompok</w:t>
      </w:r>
      <w:r>
        <w:rPr>
          <w:lang w:val="id_ID" w:bidi="id_ID"/>
        </w:rPr>
        <w:t>. Hentikan rekamannya di sini.</w:t>
      </w:r>
    </w:p>
    <w:p>
      <w:pPr/>
      <w:r>
        <w:rPr>
          <w:lang w:val="id_ID" w:bidi="id_ID"/>
        </w:rPr>
      </w:r>
      <w:r>
        <w:rPr>
          <w:lang w:val="id_ID" w:bidi="id_ID"/>
        </w:rPr>
        <w:t>Dalam bahasa aslinya, kata itu mengatakan bahwa Pilatus "bahkan lebih takut," yang berarti kemungkinan Pilatus sudah takut untuk menghukum Yesus. Pilatus bertanya kepada Yesus, "Dari mana Engkau berasal?" Pertanyaan ini mungkin menunjukkan bahwa Pilatus ingin tahu apakah Yesus berasal dari tempat lain di Israel sehingga orang lain dapat bertanggung jawab atas persidangan yang dihadapi Yesus. Itu juga ingin tahu apakah Yesus berasal dari bumi atau surga. Yesus tidak menjawab Pilatus. Pilatus mengharapkan Yesus untuk membela diri, dan Pilatus mengajukan dua pertanyaan kepada Yesus, "Mengapa Engkau tidak mau berbicara denganku?" dan "Tidakkah kamu tahu bahwa Aku memiliki kuasa untuk membebaskan kamu atau menyalibkan kamu?" Pilatus tidak mengharapkan jawaban atas pertanyaan-pertanyaan ini. Pilatus tersinggung karena Yesus menolak untuk berbicara. Pilatus ingin menunjukkan bahwa ia memiliki otoritas untuk membiarkan Yesus pergi atau memerintahkan para prajurit untuk membunuh Yesus.</w:t>
      </w:r>
    </w:p>
    <w:p>
      <w:pPr/>
      <w:r>
        <w:rPr>
          <w:lang w:val="id_ID" w:bidi="id_ID"/>
        </w:rPr>
      </w:r>
      <w:r>
        <w:rPr>
          <w:lang w:val="id_ID" w:bidi="id_ID"/>
        </w:rPr>
        <w:t>Yesus menanggapi Pilatus dengan mengatakan bahwa Allah memberikan kuasa kepada Pilatus. "Dari atas" adalah cara untuk merujuk pada Allah yang memberikan kuasa kepada orang-orang. Adalah mungkin Pilatus memahami "dari atas" sebagai kata rantai komando militer Romawi. Yesus menekankan bahwa Pilatus tidak akan memiliki kuasa apa pun atas Yesus jika Allah tidak memberikannya kepada Pilatus. Ini berbicara tentang situasi yang tidak benar. Pilatus memang memiliki kuasa atas Yesus, tetapi hanya karena Allah memberikan kuasa ini kepada Pilatus sebagai seorang gubernur. Hanya Allah yang benar-benar memiliki kuasa dan otoritas atas situasi.</w:t>
      </w:r>
    </w:p>
    <w:p>
      <w:pPr/>
      <w:r>
        <w:rPr>
          <w:lang w:val="id_ID" w:bidi="id_ID"/>
        </w:rPr>
      </w:r>
      <w:r>
        <w:rPr>
          <w:lang w:val="id_ID" w:bidi="id_ID"/>
        </w:rPr>
        <w:t>Berhenti di sini dan diskusikan pertanyaan ini dalam kelompok: Diskusikan rantai komando politik atau militer dalam budaya Anda. Siapa yang bertanggung jawab, dan siapa saja yang berada di bawah otoritas mereka? Hentikan rekamannya di sini.</w:t>
      </w:r>
    </w:p>
    <w:p>
      <w:pPr/>
      <w:r>
        <w:rPr>
          <w:lang w:val="id_ID" w:bidi="id_ID"/>
        </w:rPr>
      </w:r>
      <w:r>
        <w:rPr>
          <w:lang w:val="id_ID" w:bidi="id_ID"/>
        </w:rPr>
        <w:t>Yesus juga mengatakan bahwa "orang yang menyerahkan aku kepadamu" telah berdosa lebih banyak daripada Pilatus. Pilatus bersalah atas dosa dengan menghukum Yesus, tetapi orang lain telah berdosa lebih banyak. Para imam kepala dan para pejabat menyerahkan Yesus kepada Pilatus, tetapi dalam bahasa aslinya, "yang satu" adalah bentuk tunggal. Beberapa orang berpikir bahwa ini merujuk pada Yudas, yang mengkhianati Yesus. Ini juga merujuk pada Iblis karena dialah yang menggoda Yudas. Namun, orang ini mungkin adalah Kayafas, imam besar. Kayafas memilih untuk mengirim Yesus kepada Pilatus, sehingga Kayafas lebih berdosa daripada Pilatus.</w:t>
      </w:r>
    </w:p>
    <w:p>
      <w:pPr/>
      <w:r>
        <w:rPr>
          <w:lang w:val="id_ID" w:bidi="id_ID"/>
        </w:rPr>
      </w:r>
      <w:r>
        <w:rPr>
          <w:lang w:val="id_ID" w:bidi="id_ID"/>
        </w:rPr>
        <w:t>Karena apa yang Yesus katakan, Pilatus kembali kepada orang-orang Yahudi dan mencoba lagi untuk membebaskan Yesus. Para pemimpin Yahudi mengatakan kepada Pilatus bahwa jika Pilatus membebaskan Yesus, Pilatus bukan teman setia dari Kaisar, Penguasa Romawi. Kaisar adalah nama penguasa Romawi, atau pemimpin seluruh Roma. Kaisar kemudian menjadi gelar untuk penguasa. "Seorang teman Kaisar" berarti seseorang yang diberikan kehormatan khusus kepada Penguasa dan diperlakukan dengan baik. Orang-orang Yahudi menyiratkan bahwa kaisar akan marah kepada Pilatus dan bahkan menghukum Pilatus jika Pilatus tidak menghukum raja yang seharusnya, Yesus. Orang-orang Yahudi mengancam Pilatus dengan konsekuensi politik karena Yesus menjadi seorang raja, dan tidak berbicara tentang klaim Yesus sebagai Anak Allah. Orang-orang Yahudi menunjukkan bahwa klaim Yesus untuk menjadi raja bagi orang Yahudi akan menjadi ancaman bagi Kaisar, dan Pilatus perlu mengatasi ancaman ini sekarang.</w:t>
      </w:r>
    </w:p>
    <w:p>
      <w:pPr/>
      <w:r>
        <w:rPr>
          <w:lang w:val="id_ID" w:bidi="id_ID"/>
        </w:rPr>
      </w:r>
      <w:r>
        <w:rPr>
          <w:lang w:val="id_ID" w:bidi="id_ID"/>
        </w:rPr>
        <w:t>Akhirnya, Pilatus membawa Yesus keluar di depan istana dan Pilatus duduk di kursi hakim di pelataran Kursi hakim adalah mimbar yang ditinggikan dengan kursi. Di situlah Pilatus mengumumkan keputusan. Ini menunjukkan bahwa Pilatus duduk di kursi penghakiman-Nya karena ia akan memberikan keputusan-Nya kepada orang-orang. Kursi ini berada di tempat yang beralaskan dengan batu-batu besar. Lokasi yang tepat dari kursi ini tidak diketahui. Nama tempat ini adalah Gabata dalam salah satu bahasa asli yang digunakan oleh orang-orang Yahudi.</w:t>
      </w:r>
    </w:p>
    <w:p>
      <w:pPr/>
      <w:r>
        <w:rPr>
          <w:lang w:val="id_ID" w:bidi="id_ID"/>
        </w:rPr>
      </w:r>
      <w:r>
        <w:rPr>
          <w:lang w:val="id_ID" w:bidi="id_ID"/>
        </w:rPr>
        <w:t>Berhenti di sini dan diskusikan pertanyaan ini dalam kelompok: Dalam budaya Anda, jelaskan di mana seorang hakim atau penguasa duduk atau berdiri ketika mereka memberikan keputusan untuk persidangan besar. Hentikan rekamannya di sini.</w:t>
      </w:r>
    </w:p>
    <w:p>
      <w:pPr/>
      <w:r>
        <w:rPr>
          <w:lang w:val="id_ID" w:bidi="id_ID"/>
        </w:rPr>
      </w:r>
      <w:r>
        <w:rPr>
          <w:lang w:val="id_ID" w:bidi="id_ID"/>
        </w:rPr>
        <w:t>Penulis Yohanes juga memberikan beberapa informasi latar belakang bahwa hari itu adalah hari Persiapan bagi Paskah. Ini mungkin berarti bahwa hari itu adalah hari Jumat, sebelum Sabat. Paskah adalah hari libur keagamaan Yahudi. Paskah bisa diperingati pada hari berapa pun dalam seminggu, dan pada tahun ini jatuh pada hari Sabat.</w:t>
      </w:r>
    </w:p>
    <w:p>
      <w:pPr/>
      <w:r>
        <w:rPr>
          <w:lang w:val="id_ID" w:bidi="id_ID"/>
        </w:rPr>
      </w:r>
      <w:r>
        <w:rPr>
          <w:lang w:val="id_ID" w:bidi="id_ID"/>
        </w:rPr>
        <w:t>Yohanes juga mengatakan bahwa saat itu jam keenam, yaitu sekitar pukul 12 siang. menurut cara Romawi untuk menghitung jam dalam sehari sejak pukul 6 pagi. Beberapa orang menganggap waktu ini bermasalah karena para penulis Injil lain mengatakan bahwa Yesus disalibkan pada jam ketiga, pukul 9 pagi. Namun, kemungkinan besar jam keenam merujuk pada waktu ketika Yesus dibentangkan sebagai raja, maupun penyaliban-Nya.</w:t>
      </w:r>
    </w:p>
    <w:p>
      <w:pPr/>
      <w:r>
        <w:rPr>
          <w:lang w:val="id_ID" w:bidi="id_ID"/>
        </w:rPr>
      </w:r>
      <w:r>
        <w:rPr>
          <w:lang w:val="id_ID" w:bidi="id_ID"/>
        </w:rPr>
        <w:t>Pilatus mengatakan kepada orang-orang, "Inilah rajamu!" Ini adalah tanggapan Pilatus terhadap ancaman dari orang-orang, "Kamu bukan teman Kaisar jika kamu tidak menghukum Yesus." Pilatus menekankan bahwa Yesus adalah raja mereka dan bahwa Pilatus tidak bertanggung jawab. Pilatus tidak percaya bahwa Yesus adalah seorang raja. Pilatus mengejek orang-orang Yahudi. Tetapi orang-orang menolak Yesus dan berteriak, "Bawa Dia pergi!" dua kali. Ini diulangi untuk penekanan. Beberapa bahasa mungkin menggunakan kata yang serupa seperti "Hancurkanlah dia!" atau "Bawa dia!" alih-alih berkata "Bawa dia pergi!" dua kali. Mereka berteriak lagi agar Yesus mati. Mereka ingin Pilatus membawa Yesus pergi dan menyalibkan-Nya. Ini adalah yang keempat kalinya mereka berteriak untuk menyalibkan Yesus.</w:t>
      </w:r>
    </w:p>
    <w:p>
      <w:pPr/>
      <w:r>
        <w:rPr>
          <w:lang w:val="id_ID" w:bidi="id_ID"/>
        </w:rPr>
      </w:r>
      <w:r>
        <w:rPr>
          <w:lang w:val="id_ID" w:bidi="id_ID"/>
        </w:rPr>
        <w:t>Berhenti di sini dan diskusikan pertanyaan ini dalam kelompok: Dalam bahasa Anda, bagaimana Anda menekankan sesuatu? Apakah Anda akan mengulangi kata-kata yang sama lagi, atau akankah Anda menggunakan dua kata yang serupa? Hentikan rekamannya di sini.</w:t>
      </w:r>
    </w:p>
    <w:p>
      <w:pPr/>
      <w:r>
        <w:rPr>
          <w:lang w:val="id_ID" w:bidi="id_ID"/>
        </w:rPr>
      </w:r>
      <w:r>
        <w:rPr>
          <w:lang w:val="id_ID" w:bidi="id_ID"/>
        </w:rPr>
        <w:t>Pilatus kembali bertanya apakah orang banyak itu benar-benar ingin menyalibkan Yesus. Para imam kepala menjawab bahwa mereka tidak memiliki raja selain Kaisar. Para pemimpin Yahudi menyangkal kesucian mereka terhadap Yahudi dan mengidentifikasi dengan Roma daripada Allah. Pilatus akhirnya memutuskan untuk membiarkan Yesus disalibkan. Pilatus menyerahkan Yesus kepada mereka. Dalam kalimat ini, "mereka" mungkin adalah para prajurit Romawi karena para imam kepala tidak dapat menyalibkan Yesus. Penyaliban adalah bentuk hukuman Romawi. Penulis berpendapat bahwa Yohanes tidak menjelaskan siapa "mereka" itu karena ia ingin menunjukkan kepada para imam kepala yang bertanggung jawab atas kematian Yesus. Namun, kemungkinan besar "mereka" merujuk pada para prajurit Romawi.</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19:1–16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Pilatus menyuruh para prajurit Romawi untuk memukul Yesus. Mereka juga mengenakan mahkota berduri dan jubah ungu di atasnya serta mengejek-Nya karena menjadi "Raja orang Yahudi."</w:t>
      </w:r>
    </w:p>
    <w:p>
      <w:pPr/>
      <w:r>
        <w:rPr>
          <w:lang w:val="id_ID" w:bidi="id_ID"/>
        </w:rPr>
      </w:r>
      <w:r>
        <w:rPr>
          <w:b/>
          <w:lang w:val="id_ID" w:bidi="id_ID"/>
        </w:rPr>
        <w:t>Dalam adegan kedua:</w:t>
      </w:r>
      <w:r>
        <w:rPr>
          <w:lang w:val="id_ID" w:bidi="id_ID"/>
        </w:rPr>
        <w:t xml:space="preserve"> Pilatus membawa Yesus ke depan kepada para pemimpin Yahudi dan orang banyak. Pilatus ingin membebaskan Yesus. Para pemimpin Yahudi dan orang banyak berteriak "Salibkan Dia! Salibkan Dia!"</w:t>
      </w:r>
    </w:p>
    <w:p>
      <w:pPr/>
      <w:r>
        <w:rPr>
          <w:lang w:val="id_ID" w:bidi="id_ID"/>
        </w:rPr>
      </w:r>
      <w:r>
        <w:rPr>
          <w:b/>
          <w:lang w:val="id_ID" w:bidi="id_ID"/>
        </w:rPr>
        <w:t>Dalam adegan ketiga:</w:t>
      </w:r>
      <w:r>
        <w:rPr>
          <w:lang w:val="id_ID" w:bidi="id_ID"/>
        </w:rPr>
        <w:t xml:space="preserve"> Pilatus bertanya kepada Yesus dari mana asalnya, dan Yesus menolak untuk menjawab. Pilatus menegur Yesus karena tidak menjawab, dan Yesus menjawab bahwa Pilatus hanya memiliki otoritas atas Yesus karena Allah memberikan otoritas ini kepada Pilatus.</w:t>
      </w:r>
    </w:p>
    <w:p>
      <w:pPr/>
      <w:r>
        <w:rPr>
          <w:lang w:val="id_ID" w:bidi="id_ID"/>
        </w:rPr>
      </w:r>
      <w:r>
        <w:rPr>
          <w:b/>
          <w:lang w:val="id_ID" w:bidi="id_ID"/>
        </w:rPr>
        <w:t>Dalam adegan keempat:</w:t>
      </w:r>
      <w:r>
        <w:rPr>
          <w:lang w:val="id_ID" w:bidi="id_ID"/>
        </w:rPr>
        <w:t xml:space="preserve"> Pilatus duduk di kursi hakim dan mempersembahkan Yesus kepada orang banyak sebagai raja mereka. Mereka menolak Yesus dan berteriak "Salibkan Dia!" Akhirnya, Pilatus menyerahkan Yesus untuk disalibkan oleh para prajurit Romawi.</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Para imam kepala Yahudi</w:t>
      </w:r>
    </w:p>
    <w:p>
      <w:pPr>
        <w:pStyle w:val="ListBullet"/>
        <w:spacing w:line="240" w:lineRule="auto"/>
        <w:ind w:left="720"/>
      </w:pPr>
      <w:r>
        <w:rPr>
          <w:lang w:val="id_ID" w:bidi="id_ID"/>
        </w:rPr>
      </w:r>
      <w:r>
        <w:rPr>
          <w:lang w:val="id_ID" w:bidi="id_ID"/>
        </w:rPr>
        <w:t>Para pejabat Yahudi (para penjaga Bait Suci)</w:t>
      </w:r>
    </w:p>
    <w:p>
      <w:pPr>
        <w:pStyle w:val="ListBullet"/>
        <w:spacing w:line="240" w:lineRule="auto"/>
        <w:ind w:left="720"/>
      </w:pPr>
      <w:r>
        <w:rPr>
          <w:lang w:val="id_ID" w:bidi="id_ID"/>
        </w:rPr>
      </w:r>
      <w:r>
        <w:rPr>
          <w:lang w:val="id_ID" w:bidi="id_ID"/>
        </w:rPr>
        <w:t>Dan orang banyak Yahudi</w:t>
      </w:r>
    </w:p>
    <w:p>
      <w:pPr/>
      <w:r>
        <w:rPr>
          <w:lang w:val="id_ID" w:bidi="id_ID"/>
        </w:rPr>
      </w:r>
      <w:r>
        <w:rPr>
          <w:lang w:val="id_ID" w:bidi="id_ID"/>
        </w:rPr>
        <w:t>Bersama kelompok, perhatikan bagian-bagian dari latar belakang perikop ini.</w:t>
      </w:r>
    </w:p>
    <w:p>
      <w:pPr/>
      <w:r>
        <w:rPr>
          <w:lang w:val="id_ID" w:bidi="id_ID"/>
        </w:rPr>
      </w:r>
      <w:r>
        <w:rPr>
          <w:lang w:val="id_ID" w:bidi="id_ID"/>
        </w:rPr>
        <w:t xml:space="preserve">Dalam adegan pertama, Pilatus memerintahkan para prajurit Romawi untuk memukul Yesus dengan keras. Ingatlah bahwa Pilatus bukan orang yang memukul Yesus. Para prajurit memukul Yesus. Kemungkinan besar pemukulan yang mengerikan seperti ini terjadi pada tahap pertama dalam sebuah eksekusi. Ingatlah bahwa para prajurit Romawi juga mengenakan mahkota berduri dan jubah ungu pada Yesus. Mereka mengejek-Nya dan berkata "Salam, Raja orang Yahudi!" Mereka juga memukul-Nya di wajahnya. Ingat, mereka tidak sebenarnya menganggap Ia adalah seorang raja. Mereka menertawakan-Nya karena tampaknya konyol bahwa seorang pria Yahudi yang tidak berdaya bisa menjadi seorang raja </w:t>
      </w:r>
    </w:p>
    <w:p>
      <w:pPr/>
      <w:r>
        <w:rPr>
          <w:lang w:val="id_ID" w:bidi="id_ID"/>
        </w:rPr>
      </w:r>
      <w:r>
        <w:rPr>
          <w:lang w:val="id_ID" w:bidi="id_ID"/>
        </w:rPr>
        <w:t xml:space="preserve">Berhenti di sini dan lihatlah gambar-gambar </w:t>
      </w:r>
      <w:r>
        <w:rPr>
          <w:lang w:val="id_ID" w:bidi="id_ID"/>
        </w:rPr>
        <w:t>cambuk</w:t>
      </w:r>
      <w:r>
        <w:rPr>
          <w:lang w:val="id_ID" w:bidi="id_ID"/>
        </w:rPr>
        <w:t xml:space="preserve">, </w:t>
      </w:r>
      <w:r>
        <w:rPr>
          <w:lang w:val="id_ID" w:bidi="id_ID"/>
        </w:rPr>
        <w:t>mahkota berduri</w:t>
      </w:r>
      <w:r>
        <w:rPr>
          <w:lang w:val="id_ID" w:bidi="id_ID"/>
        </w:rPr>
        <w:t xml:space="preserve"> dan </w:t>
      </w:r>
      <w:r>
        <w:rPr>
          <w:lang w:val="id_ID" w:bidi="id_ID"/>
        </w:rPr>
        <w:t>jubah ungu</w:t>
      </w:r>
      <w:r>
        <w:rPr>
          <w:lang w:val="id_ID" w:bidi="id_ID"/>
        </w:rPr>
        <w:t xml:space="preserve"> lagi secara berkelompok, jika diperlukan. Hentikan sebentar rekaman ini di sini.</w:t>
      </w:r>
    </w:p>
    <w:p>
      <w:pPr/>
      <w:r>
        <w:rPr>
          <w:lang w:val="id_ID" w:bidi="id_ID"/>
        </w:rPr>
      </w:r>
      <w:r>
        <w:rPr>
          <w:lang w:val="id_ID" w:bidi="id_ID"/>
        </w:rPr>
        <w:t>Ingatlah bahwa adegan pertama ini mungkin terjadi di dalam istana Pilatus. Penting untuk diingat bahwa adegan dalam perikop ini berlangsung bolak-balik antara di dalam istana dan di luar istana. Para pemimpin Yahudi tinggal di luar istana karena Pilatus adalah seorang Romawi, dan para pemimpin Yahudi tidak ingin menjadi najis dengan masuk ke dalam rumah orang bukan Yahudi. Sangat penting bagi mereka untuk tetap bersih secara agama sebelum hari raya keagamaan Yahudi yaitu Paskah.</w:t>
      </w:r>
    </w:p>
    <w:p>
      <w:pPr/>
      <w:r>
        <w:rPr>
          <w:lang w:val="id_ID" w:bidi="id_ID"/>
        </w:rPr>
      </w:r>
      <w:r>
        <w:rPr>
          <w:lang w:val="id_ID" w:bidi="id_ID"/>
        </w:rPr>
        <w:t>Dalam adegan kedua, Pilatus kembali ke luar dan berbicara dengan para imam kepala dan para pejabat Yahudi. Ingatlah bahwa ini adalah kedua kalinya Pilatus mengatakan kepada para pemimpin Yahudi bahwa ia tidak merasa bersalah di dalam Yesus. Juga, ingatlah bahwa Pilatus adalah orang Romawi, tetapi dialah yang mengatakan bahwa Yesus tidak bersalah. Kemudian Pilatus memerintahkan Yesus untuk keluar sehingga para pemimpin Yahudi dapat melihat-Nya. Ingatlah bahwa Yesus masih mengenakan mahkota berduri dan jubah ungu. Pilatus ingin orang-orang Yahudi melihat Yesus sebagai orang yang terhina dan tidak dianggap sebagai ancaman bagi siapa pun. Ingatlah bahwa Pilatus mungkin ingin para pemimpin Yahudi mengambil Yesus dan menghukum-Nya sendiri.</w:t>
      </w:r>
    </w:p>
    <w:p>
      <w:pPr/>
      <w:r>
        <w:rPr>
          <w:lang w:val="id_ID" w:bidi="id_ID"/>
        </w:rPr>
      </w:r>
      <w:r>
        <w:rPr>
          <w:lang w:val="id_ID" w:bidi="id_ID"/>
        </w:rPr>
        <w:t>Ingatlah bahwa para imam kepala dan para pejabat menolak Yesus ketika mereka melihat-Nya. Yesus bukan raja mereka. Sebaliknya, mereka berteriak dua kali "Salibkan Dia! Salibkan Dia!" Ingatlah bahwa mereka mengatakannya dua kali untuk menekankan betapa besarnya mereka ingin Dia mati. Penting untuk diingat bahwa orang Yahudi tidak dapat menyalibkan siapa pun, jadi itulah sebabnya mereka berteriak meminta Pilatus, seorang Romawi, untuk menyalibkan Yesus.</w:t>
      </w:r>
    </w:p>
    <w:p>
      <w:pPr/>
      <w:r>
        <w:rPr>
          <w:lang w:val="id_ID" w:bidi="id_ID"/>
        </w:rPr>
      </w:r>
      <w:r>
        <w:rPr>
          <w:lang w:val="id_ID" w:bidi="id_ID"/>
        </w:rPr>
        <w:t>Pilatus mengatakan lagi bahwa ia tidak mendapati kesalahan di dalam Yesus—ingatlah bahwa ini adalah ketiga kalinya Pilatus mengatakan hal ini. Pilatus menyarankan agar para pemimpin Yahudi sendiri menyalibkan Yesus. Ini berarti Pilatus ingin mereka bertanggung jawab atas kematian Yesus. Ingatlah juga bahwa para pemimpin Yahudi mengatakan Yesus harus mati karena Yesus melanggar hukum: "Jangan menyalahgunakan nama Allah." Mereka mengatakan bahwa Yesus mengaku sebagai Anak Allah, sehingga mereka berpikir bahwa Yesus perlu mati.</w:t>
      </w:r>
    </w:p>
    <w:p>
      <w:pPr/>
      <w:r>
        <w:rPr>
          <w:lang w:val="id_ID" w:bidi="id_ID"/>
        </w:rPr>
      </w:r>
      <w:r>
        <w:rPr>
          <w:lang w:val="id_ID" w:bidi="id_ID"/>
        </w:rPr>
        <w:t>Dalam adegan ketiga, Pilatus kembali ke dalam untuk berbicara kepada Yesus secara pribadi. Ingatlah bahwa Pilatus "bahkan lebih takut" setelah mendengar bahwa Yesus menyebut diri-Nya Anak Allah. Ingatlah bahwa Pilatus mungkin takut menghukum Yesus. Pilatus bertanya kepada Yesus "Dari mana Engkau berasal?" Ingat, ini mungkin merupakan pertanyaan tentang wilayah di mana Yesus dibesarkan. Atau, itu mungkin menunjukkan keprihatinan Pilatus tentang Yesus yang mengaku sebagai Anak Allah. Ingatlah bahwa Yesus tidak mengatakan apa pun.</w:t>
      </w:r>
    </w:p>
    <w:p>
      <w:pPr/>
      <w:r>
        <w:rPr>
          <w:lang w:val="id_ID" w:bidi="id_ID"/>
        </w:rPr>
      </w:r>
      <w:r>
        <w:rPr>
          <w:lang w:val="id_ID" w:bidi="id_ID"/>
        </w:rPr>
        <w:t>Pilatus mengajukan dua pertanyaan kepada Yesus, "Mengapa Engkau tidak mau berbicara kepadaku?" dan "Tidakkah kamu tahu bahwa Aku memiliki kuasa untuk membebaskan kamu atau menyalibkan kamu?" Pilatus tidak mengharapkan jawaban atas pertanyaan-pertanyaan ini. Pilatus menggunakan pertanyaan-pertanyaan ini untuk berbicara dengan keras dan menegur Yesus karena tidak menjawab pertanyaan-pertanyaan-Nya.</w:t>
      </w:r>
    </w:p>
    <w:p>
      <w:pPr/>
      <w:r>
        <w:rPr>
          <w:lang w:val="id_ID" w:bidi="id_ID"/>
        </w:rPr>
      </w:r>
      <w:r>
        <w:rPr>
          <w:lang w:val="id_ID" w:bidi="id_ID"/>
        </w:rPr>
        <w:t>Berhenti di sini dan bahas pertanyaan ini dalam kelompok. Apakah Anda akan menggunakan pertanyaan di sini, atau bentuk pernyataan lain untuk menunjukkan betapa terkejut dan kesal Pilatus karena Yesus menolak untuk menjawab-Nya? Hentikan sebentar rekaman ini di sini.</w:t>
      </w:r>
    </w:p>
    <w:p>
      <w:pPr/>
      <w:r>
        <w:rPr>
          <w:lang w:val="id_ID" w:bidi="id_ID"/>
        </w:rPr>
      </w:r>
      <w:r>
        <w:rPr>
          <w:lang w:val="id_ID" w:bidi="id_ID"/>
        </w:rPr>
        <w:t>Ingatlah bahwa Yesus menanggapi Pilatus dengan mengatakan bahwa Allah memberikan kuasa dan otoritas atas Yesus kepada Pilatus. Penting untuk diingat bahwa Yesus masih tidak menjawab pertanyaan Pilatus "Dari mana kamu berasal?" Yesus telah mengatakan kepada Pilatus "Kerajaan-Ku bukan dari dunia ini." Yesus menjelaskan bahwa hanya Allah yang memiliki kuasa dan otoritas lengkap.</w:t>
      </w:r>
    </w:p>
    <w:p>
      <w:pPr/>
      <w:r>
        <w:rPr>
          <w:lang w:val="id_ID" w:bidi="id_ID"/>
        </w:rPr>
      </w:r>
      <w:r>
        <w:rPr>
          <w:lang w:val="id_ID" w:bidi="id_ID"/>
        </w:rPr>
        <w:t>Penting untuk diingat bahwa Yesus juga mengatakan bahwa "orang yang menyerahkan kamu kepadaku" lebih berdosa daripada Pilatus. Ingatlah bahwa ini mungkin merujuk pada Kayafas, imam besar.</w:t>
      </w:r>
    </w:p>
    <w:p>
      <w:pPr/>
      <w:r>
        <w:rPr>
          <w:lang w:val="id_ID" w:bidi="id_ID"/>
        </w:rPr>
      </w:r>
      <w:r>
        <w:rPr>
          <w:lang w:val="id_ID" w:bidi="id_ID"/>
        </w:rPr>
        <w:t>Ingatlah bahwa adegan ketiga berakhir dengan Pilatus masih mencoba membebaskan Yesus. Para pemimpin Yahudi terus berteriak agar Yesus mati. Ingatlah bahwa mereka mengatakan kepada Pilatus bahwa kaisar akan marah kepada Pilatus jika Pilatus membiarkan Yesus pergi. Para pemimpin Yahudi sekarang berbicara tentang Yesus menjadi ancaman bagi Roma lagi, dan bukan tentang Yesus yang mengaku sebagai Anak Allah.</w:t>
      </w:r>
    </w:p>
    <w:p>
      <w:pPr/>
      <w:r>
        <w:rPr>
          <w:lang w:val="id_ID" w:bidi="id_ID"/>
        </w:rPr>
      </w:r>
      <w:r>
        <w:rPr>
          <w:lang w:val="id_ID" w:bidi="id_ID"/>
        </w:rPr>
        <w:t>Dalam adegan keempat, Pilatus membawa Yesus keluar dan duduk di kursi hakim. Ingatlah bahwa Pilatus siap untuk membuat keputusan tentang Yesus. Ingatlah bahwa tempat ini adalah tempat yang mempunyai batu-batu pengaspalan yang besar, dan tempat itu disebut Gabata. Ingatlah bahwa itu juga adalah hari sebelum Sabat, dan juga hari sebelum Paskah. Waktunya sekitar pukul 12.00, yang mungkin merujuk pada waktu Pilatus membuat penyaliban Yesus sebagai raja, maupun pada waktu penyaliban Yesus. Penting untuk diingat bahwa penulis Yohanes sangat spesifik tentang waktu dan tempat untuk keputusan ini. Ini menunjukkan bahwa hal ini merupakan saat yang penting dalam perikop ini.</w:t>
      </w:r>
    </w:p>
    <w:p>
      <w:pPr/>
      <w:r>
        <w:rPr>
          <w:lang w:val="id_ID" w:bidi="id_ID"/>
        </w:rPr>
      </w:r>
      <w:r>
        <w:rPr>
          <w:lang w:val="id_ID" w:bidi="id_ID"/>
        </w:rPr>
        <w:t>Pilatus berkata, "Inilah rajamu!" Orang-orang Yahudi menanggapi dengan berkata "Bawa dia pergi!" Bawa Dia pergi! Salibkan Dia!" Ingatlah bahwa ini adalah yang keempat kalinya mereka berteriak, "Salibkan Dia!" Pilatus bertanya kepada mereka lagi apakah mereka ingin menyalibkan raja mereka. Para imam kepala berkata, "Kami tidak memiliki raja selain Kaisar." Ingatlah bahwa orang-orang Yahudi biasanya mengatakan bahwa Allah adalah raja mereka. Di sini, mereka mengatakan bahwa Kaisar, penguasa, adalah satu-satunya raja mereka.</w:t>
      </w:r>
    </w:p>
    <w:p>
      <w:pPr/>
      <w:r>
        <w:rPr>
          <w:lang w:val="id_ID" w:bidi="id_ID"/>
        </w:rPr>
      </w:r>
      <w:r>
        <w:rPr>
          <w:lang w:val="id_ID" w:bidi="id_ID"/>
        </w:rPr>
        <w:t>Akhirnya, Pilatus menyerahkan Yesus kepada mereka untuk disalibkan. Ingatlah bahwa ini mungkin berarti Pilatus memberikan Yesus kepada para prajurit Romawi untuk disalibkan. Ingatlah bahwa para imam kepala tidak dapat menyalibkan Yesus sesuai dengan hukum Romawi. Ingatlah bahwa para pemimpin Yahudi adalah orang-orang yang berseru "Salibkan Dia!" Berkali-kali, dan Pilatus, gubernur Romawi, berusaha membebaskan Yesus.</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19:1–16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Para imam kepala Yahudi</w:t>
      </w:r>
    </w:p>
    <w:p>
      <w:pPr>
        <w:pStyle w:val="ListBullet"/>
        <w:spacing w:line="240" w:lineRule="auto"/>
        <w:ind w:left="720"/>
      </w:pPr>
      <w:r>
        <w:rPr>
          <w:lang w:val="id_ID" w:bidi="id_ID"/>
        </w:rPr>
      </w:r>
      <w:r>
        <w:rPr>
          <w:lang w:val="id_ID" w:bidi="id_ID"/>
        </w:rPr>
        <w:t>Para pejabat Yahudi (para penjaga Bait Suci)</w:t>
      </w:r>
    </w:p>
    <w:p>
      <w:pPr>
        <w:pStyle w:val="ListBullet"/>
        <w:spacing w:line="240" w:lineRule="auto"/>
        <w:ind w:left="720"/>
      </w:pPr>
      <w:r>
        <w:rPr>
          <w:lang w:val="id_ID" w:bidi="id_ID"/>
        </w:rPr>
      </w:r>
      <w:r>
        <w:rPr>
          <w:lang w:val="id_ID" w:bidi="id_ID"/>
        </w:rPr>
        <w:t>Dan orang banyak Yahudi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Jeda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Pilatus memerintahkan para prajuritnya untuk memukul Yesus dengan keras. Mereka memukul Yesus, dan juga memberikan mahkota berduri dan jubah ungu untuk dipakai. Mereka berkata, "Salam, Raja orang Yahudi!" Para prajurit juga memukul wajah Yesus. Mereka mengejek Yesus dan menertawakan-Nya.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memerankan prajurit Romawi, "Apa yang Anda rasakan?" Orang-orang mungkin menjawab hal-hal seperti, "Berusaha mencari cara lain untuk membuat orang ini sengsara, seperti hal-hal lain untuk menjilat atau melakukan hal-hal lain di hadapan-Nya" atau "Senang karena Pilatus memberikan izin kepada kami untuk memukul Yesus dan mengejek-Nya."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Pilatus kembali ke luar dan berbicara dengan para pemimpin Yahudi. Pilatus mengatakan bahwa ia tidak merasa bersalah di dalam Yesus. Dia memerintahkan Yesus untuk keluar. Yesus masih mengenakan mahkota berduri dan jubah ungu. Pilatus berkata, "Inilah orang itu!" Para imam kepala dan para pejabat berteriak "Salibkan Dia! Salibkan Dia!" Mereka ingin Yesus mati. Pilatus mengatakan kepada para pemimpin Yahudi untuk mereka sendiri menyalibkan Yesus dan bahwa ia dapati Yesus tidak bersalah. Para pemimpin Yahudi menanggapi dengan mengatakan bahwa mereka memiliki hukum menyatakan Yesus harus mati karena Yesus mengaku sebagai Anak Allah.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memerankan para imam kepala dan para pejabat, "Apa yang Anda rasakan?" Orang-orang mungkin menjawab hal-hal seperti, "Marah karena Yesus mengaku sebagai Anak Allah," atau "Kami ingin gubernur Romawi ini mendengarkan kami dan membantu kami menyingkirkan Yesus," atau "Frustrasi dengan Pilatus karena terus mengatakan bahwa ia dapati Yesus tidak bersalah."</w:t>
      </w:r>
    </w:p>
    <w:p>
      <w:pPr>
        <w:pStyle w:val="ListBullet"/>
        <w:spacing w:line="240" w:lineRule="auto"/>
        <w:ind w:left="720"/>
      </w:pPr>
      <w:r>
        <w:rPr>
          <w:lang w:val="id_ID" w:bidi="id_ID"/>
        </w:rPr>
      </w:r>
      <w:r>
        <w:rPr>
          <w:lang w:val="id_ID" w:bidi="id_ID"/>
        </w:rPr>
        <w:t>Juga, tanyakan kepada orang yang memerankan Pilatus, "Apa yang Anda rasakan?" Orang itu mungkin menjawab hal-hal seperti, "Terkejut karena para pemimpin Yahudi sangat kesal dengan orang yang berpenampilan menyedihkan ini," atau "Takut kepada orang ini dan bertanya-tanya apakah Ia benar-benar bisa menjadi Anak Allah," atau "Takut kepada orang-orang sehingga mereka mungkin mengepung saya jika saya membebaskan Yesus," atau "Khawatir bagaimana memutuskan perkara ketika Yesus tampak jelas tidak bersalah."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Pilatus kembali ke istana lagi. Dia bertanya kepada Yesus, "Dari mana Engkau berasal?" tetapi Yesus tidak mengatakan apa pun. Pilatus tersinggung karena Yesus tidak mengatakan apa pun. Pilatus berkata, "Mengapa kamu tidak berbicara kepadaku?" dan "Tidakkah kamu tahu bahwa Aku memiliki kuasa untuk membebaskan kamu atau menyalibkan kamu?" Yesus mengatakan kepada Pilatus bahwa hanya Allah yang memiliki kuasa dan otoritas. Pilatus hanya memiliki kuasa atas Yesus karena Allah memberikan kuasa itu kepada Pilatus.</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Pilatus, "Apa yang Anda rasakan?" Orang itu mungkin menjawab hal-hal seperti, "Terkejut dengan jawaban orang ini kepadaku," atau "Bertanya-tanya siapa sebenarnya orang ini —mengapa ia tidak membela diri?" atau "Ingin membebaskan orang ini karena ia jelas tidak bersalah atas kejahatan apa pun."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Pilatus mencoba membebaskan Yesus, tetapi para pemimpin Yahudi melawan-Nya. Mereka mengatakan bahwa Pilatus bukan teman Kaisar jika Pilatus membebaskan Yesus. Mereka bermaksud bahwa Kaisar, sang penguasa, ingin Yesus dihukum karena Yesus mengaku sebagai seorang raja.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Pilatus, "Apa yang Anda rasakan?" Orang itu mungkin menjawab hal-hal seperti, "Khawatir dengan apa yang dikatakan orang-orang tentang Kaisar yang bukan temanku jika aku tidak menghukum Yesus," atau "Bertanya-tanya apakah orang-orang tahu bahwa Yesus berbicara tentang otoritas dari atas," atau "Bertanya-tanya apakah saya harus menyerah pada apa yang orang-orang inginkan, terutama apakah itu akan membantu saya secara politik."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Pilatus membawa Yesus keluar dan duduk di kursi hakim di pelataran Pilatus mempersiapkan dirinya untuk memberikan keputusan tentang Yesus. Dia mengatakan kepada orang-orang Yahudi, "Inilah rajamu!" dan mereka menjawab, "Bawa dia pergi! Bawa dia pergi! Salibkan Dia!" Pilatus berkata sekali lagi, "Haruskah aku menyalibkan rajamu?" Para imam kepala berkata, "Kami tidak memiliki raja selain Kaisar." Kemudian, akhirnya, Pilatus menyerahkan Yesus kepada para prajurit Romawi untuk disalibkan.</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"Tidak terkejut dengan reaksi dari para imam kepala, para pejabat dan semua orang Yahudi," atau "Sedih karena umat-Ku menolak Aku," atau "Dalam kesakitan karena dipukul, mahkota duri yang dimahkotanya ejekan, ejekan, tuduhan, dan penghinaan."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19:1–16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Pilatus adalah gubernur Romawi dari seluruh wilayah Yudea. Dia melapor kepada Kaisar Romawi. Pilatus bukan orang Yahudi, sehingga orang-orang Yahudi tidak ingin memasuki istananya. Gunakan nama yang sama untuk Pilatus seperti yang Anda gunakan pada perikop sebelumnya.</w:t>
      </w:r>
    </w:p>
    <w:p>
      <w:pPr/>
      <w:r>
        <w:rPr>
          <w:lang w:val="id_ID" w:bidi="id_ID"/>
        </w:rPr>
      </w:r>
      <w:r>
        <w:rPr>
          <w:lang w:val="id_ID" w:bidi="id_ID"/>
        </w:rPr>
        <w:t>Pilatus tinggal di sebuah istana. Ini juga merupakan markas besar pemerintah Romawi untuk wilayah itu. Ketika Pilatus berada di Yerusalem, ia tinggal di istana ini. Gunakan kata yang sama untuk istana seperti yang Anda gunakan pada perikop sebelumnya.</w:t>
      </w:r>
    </w:p>
    <w:p>
      <w:pPr/>
      <w:r>
        <w:rPr>
          <w:lang w:val="id_ID" w:bidi="id_ID"/>
        </w:rPr>
      </w:r>
      <w:r>
        <w:rPr>
          <w:lang w:val="id_ID" w:bidi="id_ID"/>
        </w:rPr>
        <w:t xml:space="preserve">Berhenti di sini dan lihatlah gambar sebuah istana lagi secara </w:t>
      </w:r>
      <w:r>
        <w:rPr>
          <w:lang w:val="id_ID" w:bidi="id_ID"/>
        </w:rPr>
        <w:t>berkelompok</w:t>
      </w:r>
      <w:r>
        <w:rPr>
          <w:lang w:val="id_ID" w:bidi="id_ID"/>
        </w:rPr>
        <w:t>, jika diperlukan. Jeda audio ini di sini.</w:t>
      </w:r>
    </w:p>
    <w:p>
      <w:pPr/>
      <w:r>
        <w:rPr>
          <w:lang w:val="id_ID" w:bidi="id_ID"/>
        </w:rPr>
      </w:r>
      <w:r>
        <w:rPr>
          <w:lang w:val="id_ID" w:bidi="id_ID"/>
        </w:rPr>
        <w:t>Pilatus memerintahkan para prajurit Romawi untuk memukul Yesus dengan keras. Kata "memukul" dalam bahasa aslinya berarti memukul dengan keras, mencambuk, menyesah, atau mencambuk. Itu berarti memukul seseorang dengan cambuk.</w:t>
      </w:r>
    </w:p>
    <w:p>
      <w:pPr/>
      <w:r>
        <w:rPr>
          <w:lang w:val="id_ID" w:bidi="id_ID"/>
        </w:rPr>
      </w:r>
      <w:r>
        <w:rPr>
          <w:lang w:val="id_ID" w:bidi="id_ID"/>
        </w:rPr>
        <w:t>Para prajurit Romawi melayani gubernur Romawi, Pilatus. Para prajurit dibayar untuk layanan militer mereka. Para prajurit Romawi tidak diperbolehkan memukul dengan cambuk tanpa pengadilan atas kejahatan mereka.</w:t>
      </w:r>
    </w:p>
    <w:p>
      <w:pPr/>
      <w:r>
        <w:rPr>
          <w:lang w:val="id_ID" w:bidi="id_ID"/>
        </w:rPr>
      </w:r>
      <w:r>
        <w:rPr>
          <w:lang w:val="id_ID" w:bidi="id_ID"/>
        </w:rPr>
        <w:t xml:space="preserve">Para prajurit Romawi mengenakan </w:t>
      </w:r>
      <w:r>
        <w:rPr>
          <w:b/>
          <w:lang w:val="id_ID" w:bidi="id_ID"/>
        </w:rPr>
        <w:t>mahkota berduri</w:t>
      </w:r>
      <w:r>
        <w:rPr>
          <w:lang w:val="id_ID" w:bidi="id_ID"/>
        </w:rPr>
        <w:t xml:space="preserve"> di atas kepala Yesus dan memakaikan kepada-Nya dengan </w:t>
      </w:r>
      <w:r>
        <w:rPr>
          <w:b/>
          <w:lang w:val="id_ID" w:bidi="id_ID"/>
        </w:rPr>
        <w:t>jubah ungu</w:t>
      </w:r>
      <w:r>
        <w:rPr>
          <w:lang w:val="id_ID" w:bidi="id_ID"/>
        </w:rPr>
        <w:t>.</w:t>
      </w:r>
    </w:p>
    <w:p>
      <w:pPr/>
      <w:r>
        <w:rPr>
          <w:lang w:val="id_ID" w:bidi="id_ID"/>
        </w:rPr>
      </w:r>
      <w:r>
        <w:rPr>
          <w:lang w:val="id_ID" w:bidi="id_ID"/>
        </w:rPr>
        <w:t xml:space="preserve">Berhenti di sini dan lihatlah gambar-gambar </w:t>
      </w:r>
      <w:r>
        <w:rPr>
          <w:lang w:val="id_ID" w:bidi="id_ID"/>
        </w:rPr>
        <w:t>cambuk</w:t>
      </w:r>
      <w:r>
        <w:rPr>
          <w:lang w:val="id_ID" w:bidi="id_ID"/>
        </w:rPr>
        <w:t xml:space="preserve">, </w:t>
      </w:r>
      <w:r>
        <w:rPr>
          <w:lang w:val="id_ID" w:bidi="id_ID"/>
        </w:rPr>
        <w:t>mahkota berduri</w:t>
      </w:r>
      <w:r>
        <w:rPr>
          <w:lang w:val="id_ID" w:bidi="id_ID"/>
        </w:rPr>
        <w:t xml:space="preserve"> dan </w:t>
      </w:r>
      <w:r>
        <w:rPr>
          <w:lang w:val="id_ID" w:bidi="id_ID"/>
        </w:rPr>
        <w:t>jubah ungu</w:t>
      </w:r>
      <w:r>
        <w:rPr>
          <w:lang w:val="id_ID" w:bidi="id_ID"/>
        </w:rPr>
        <w:t xml:space="preserve"> lagi secara berkelompok, jika diperlukan. Jeda audio ini di sini.</w:t>
      </w:r>
    </w:p>
    <w:p>
      <w:pPr/>
      <w:r>
        <w:rPr>
          <w:lang w:val="id_ID" w:bidi="id_ID"/>
        </w:rPr>
      </w:r>
      <w:r>
        <w:rPr>
          <w:lang w:val="id_ID" w:bidi="id_ID"/>
        </w:rPr>
        <w:t>Para prajurit Romawi juga menyebut Yesus "</w:t>
      </w:r>
      <w:r>
        <w:rPr>
          <w:b/>
          <w:lang w:val="id_ID" w:bidi="id_ID"/>
        </w:rPr>
        <w:t>Raja</w:t>
      </w:r>
      <w:r>
        <w:rPr>
          <w:lang w:val="id_ID" w:bidi="id_ID"/>
        </w:rPr>
        <w:t xml:space="preserve"> orang Yahudi." Mereka menertawakan Yesus karena jelas bagi orang-orang Romawi bahwa orang-orang Yahudi tidak memiliki raja dan merupakan orang-orang yang tidak berdaya yang diperintah oleh orang-orang Romawi. Seorang raja biasanya mengenakan mahkota, memegang takhta, mengenakan pakaian kerajaan, dan duduk di atas takhta. Gunakan kata yang sama untuk raja seperti yang Anda gunakan pada perikop sebelumnya. Untuk informasi lebih lanjut tentang </w:t>
      </w:r>
      <w:r>
        <w:rPr>
          <w:lang w:val="id_ID" w:bidi="id_ID"/>
        </w:rPr>
        <w:t>raja</w:t>
      </w:r>
      <w:r>
        <w:rPr>
          <w:lang w:val="id_ID" w:bidi="id_ID"/>
        </w:rPr>
        <w:t>, lihat Glosarium Utama.</w:t>
      </w:r>
    </w:p>
    <w:p>
      <w:pPr/>
      <w:r>
        <w:rPr>
          <w:lang w:val="id_ID" w:bidi="id_ID"/>
        </w:rPr>
      </w:r>
      <w:r>
        <w:rPr>
          <w:lang w:val="id_ID" w:bidi="id_ID"/>
        </w:rPr>
        <w:t xml:space="preserve">Pilatus menyuruh para prajurit Romawi membawa Yesus keluar dari istana. Pilatus ingin para </w:t>
      </w:r>
      <w:r>
        <w:rPr>
          <w:b/>
          <w:lang w:val="id_ID" w:bidi="id_ID"/>
        </w:rPr>
        <w:t>imam kepala</w:t>
      </w:r>
      <w:r>
        <w:rPr>
          <w:lang w:val="id_ID" w:bidi="id_ID"/>
        </w:rPr>
        <w:t xml:space="preserve"> dan para </w:t>
      </w:r>
      <w:r>
        <w:rPr>
          <w:b/>
          <w:lang w:val="id_ID" w:bidi="id_ID"/>
        </w:rPr>
        <w:t>pejabat</w:t>
      </w:r>
      <w:r>
        <w:rPr>
          <w:lang w:val="id_ID" w:bidi="id_ID"/>
        </w:rPr>
        <w:t xml:space="preserve"> melihat Yesus mengenakan mahkota berduri dan jubah ungu.</w:t>
      </w:r>
    </w:p>
    <w:p>
      <w:pPr/>
      <w:r>
        <w:rPr>
          <w:lang w:val="id_ID" w:bidi="id_ID"/>
        </w:rPr>
      </w:r>
      <w:r>
        <w:rPr>
          <w:b/>
          <w:lang w:val="id_ID" w:bidi="id_ID"/>
        </w:rPr>
        <w:t>Para imam kepala</w:t>
      </w:r>
      <w:r>
        <w:rPr>
          <w:lang w:val="id_ID" w:bidi="id_ID"/>
        </w:rPr>
        <w:t xml:space="preserve"> adalah para pemimpin agama Yahudi. Para imam kepala adalah bagian dari dewan penguasa Yahudi. Para imam adalah wakil Allah bagi Israel. Gunakan kata yang sama untuk imam kepala seperti yang Anda gunakan pada perikop sebelumnya. Untuk informasi lebih lanjut tentang para </w:t>
      </w:r>
      <w:r>
        <w:rPr>
          <w:lang w:val="id_ID" w:bidi="id_ID"/>
        </w:rPr>
        <w:t>imam</w:t>
      </w:r>
      <w:r>
        <w:rPr>
          <w:lang w:val="id_ID" w:bidi="id_ID"/>
        </w:rPr>
        <w:t>, lihat Glosarium Utama.</w:t>
      </w:r>
    </w:p>
    <w:p>
      <w:pPr/>
      <w:r>
        <w:rPr>
          <w:lang w:val="id_ID" w:bidi="id_ID"/>
        </w:rPr>
      </w:r>
      <w:r>
        <w:rPr>
          <w:lang w:val="id_ID" w:bidi="id_ID"/>
        </w:rPr>
        <w:t xml:space="preserve">Para </w:t>
      </w:r>
      <w:r>
        <w:rPr>
          <w:b/>
          <w:lang w:val="id_ID" w:bidi="id_ID"/>
        </w:rPr>
        <w:t>pejabat</w:t>
      </w:r>
      <w:r>
        <w:rPr>
          <w:lang w:val="id_ID" w:bidi="id_ID"/>
        </w:rPr>
        <w:t xml:space="preserve"> itu adalah penjaga Bait Suci bagi orang-orang Yahudi. Para pejabat bekerja untuk para imam kepala. Para pejabat menangkap Yesus bersama beberapa prajurit Romawi, dan mereka juga membawa Yesus kepada Hanas, Kayafas, dan sekarang kepada Pilatus.</w:t>
      </w:r>
    </w:p>
    <w:p>
      <w:pPr/>
      <w:r>
        <w:rPr>
          <w:lang w:val="id_ID" w:bidi="id_ID"/>
        </w:rPr>
      </w:r>
      <w:r>
        <w:rPr>
          <w:lang w:val="id_ID" w:bidi="id_ID"/>
        </w:rPr>
        <w:t xml:space="preserve">Ketika para imam kepala dan para pejabat melihat Yesus, mereka berteriak "Salibkan Dia! Salibkan Dia!" </w:t>
      </w:r>
      <w:r>
        <w:rPr>
          <w:b/>
          <w:lang w:val="id_ID" w:bidi="id_ID"/>
        </w:rPr>
        <w:t>Penyaliban</w:t>
      </w:r>
      <w:r>
        <w:rPr>
          <w:lang w:val="id_ID" w:bidi="id_ID"/>
        </w:rPr>
        <w:t xml:space="preserve"> adalah bentuk yang paling parah bagi para penjahat yang digunakan oleh orang-orang Romawi. Para prajurit Romawi memukul penjahat itu dengan cambuk, lalu memaku atau mengikat penjahat itu pada kayu salib. Itu adalah cara mati yang sangat menyakitkan. Gunakan kata yang sama untuk penyaliban seperti yang Anda gunakan pada perikop sebelumnya. Untuk informasi lebih lanjut tentang </w:t>
      </w:r>
      <w:r>
        <w:rPr>
          <w:lang w:val="id_ID" w:bidi="id_ID"/>
        </w:rPr>
        <w:t>penyaliban</w:t>
      </w:r>
      <w:r>
        <w:rPr>
          <w:lang w:val="id_ID" w:bidi="id_ID"/>
        </w:rPr>
        <w:t>, lihat Daftar Kata Utama.</w:t>
      </w:r>
    </w:p>
    <w:p>
      <w:pPr/>
      <w:r>
        <w:rPr>
          <w:lang w:val="id_ID" w:bidi="id_ID"/>
        </w:rPr>
      </w:r>
      <w:r>
        <w:rPr>
          <w:lang w:val="id_ID" w:bidi="id_ID"/>
        </w:rPr>
        <w:t xml:space="preserve">Berhenti di sini dan diskusikan dalam kelompok kata atau ungkapan apa yang akan Anda gunakan untuk </w:t>
      </w:r>
      <w:r>
        <w:rPr>
          <w:b/>
          <w:lang w:val="id_ID" w:bidi="id_ID"/>
        </w:rPr>
        <w:t>penyaliban</w:t>
      </w:r>
      <w:r>
        <w:rPr>
          <w:lang w:val="id_ID" w:bidi="id_ID"/>
        </w:rPr>
        <w:t xml:space="preserve">. Carilah </w:t>
      </w:r>
      <w:r>
        <w:rPr>
          <w:lang w:val="id_ID" w:bidi="id_ID"/>
        </w:rPr>
        <w:t>penyaliban</w:t>
      </w:r>
      <w:r>
        <w:rPr>
          <w:lang w:val="id_ID" w:bidi="id_ID"/>
        </w:rPr>
        <w:t xml:space="preserve"> di Glosarium Utama untuk informasi lebih lanjut. Jeda audio ini di sini.</w:t>
      </w:r>
    </w:p>
    <w:p>
      <w:pPr/>
      <w:r>
        <w:rPr>
          <w:lang w:val="id_ID" w:bidi="id_ID"/>
        </w:rPr>
      </w:r>
      <w:r>
        <w:rPr>
          <w:b/>
          <w:lang w:val="id_ID" w:bidi="id_ID"/>
        </w:rPr>
        <w:t>Orang-orang Yahudi</w:t>
      </w:r>
      <w:r>
        <w:rPr>
          <w:lang w:val="id_ID" w:bidi="id_ID"/>
        </w:rPr>
        <w:t xml:space="preserve"> mengatakan kepada Pilatus bahwa mereka memiliki </w:t>
      </w:r>
      <w:r>
        <w:rPr>
          <w:b/>
          <w:lang w:val="id_ID" w:bidi="id_ID"/>
        </w:rPr>
        <w:t>hukum</w:t>
      </w:r>
      <w:r>
        <w:rPr>
          <w:lang w:val="id_ID" w:bidi="id_ID"/>
        </w:rPr>
        <w:t xml:space="preserve"> bahwa Yesus harus mati. Hukum ada dalam hukum Musa. Itu mengatakan bahwa siapa pun yang menyalahgunakan nama Allah harus mati. Gunakan kata-kata yang sama untuk orang Yahudi dan hukum seperti yang Anda gunakan pada perikop sebelumnya. Untuk informasi lebih lanjut tentang </w:t>
      </w:r>
      <w:r>
        <w:rPr>
          <w:lang w:val="id_ID" w:bidi="id_ID"/>
        </w:rPr>
        <w:t>Yahudi</w:t>
      </w:r>
      <w:r>
        <w:rPr>
          <w:lang w:val="id_ID" w:bidi="id_ID"/>
        </w:rPr>
        <w:t xml:space="preserve"> dan </w:t>
      </w:r>
      <w:r>
        <w:rPr>
          <w:lang w:val="id_ID" w:bidi="id_ID"/>
        </w:rPr>
        <w:t>hukum</w:t>
      </w:r>
      <w:r>
        <w:rPr>
          <w:lang w:val="id_ID" w:bidi="id_ID"/>
        </w:rPr>
        <w:t>, lihat Glosarium Utama.</w:t>
      </w:r>
    </w:p>
    <w:p>
      <w:pPr/>
      <w:r>
        <w:rPr>
          <w:lang w:val="id_ID" w:bidi="id_ID"/>
        </w:rPr>
      </w:r>
      <w:r>
        <w:rPr>
          <w:lang w:val="id_ID" w:bidi="id_ID"/>
        </w:rPr>
        <w:t>Orang-orang Yahudi yang berbicara di hadapan Pilatus termasuk para imam kepala dan para pejabat. Mungkin juga ada orang Yahudi lain di antara orang banyak yang menentang Yesus.</w:t>
      </w:r>
    </w:p>
    <w:p>
      <w:pPr/>
      <w:r>
        <w:rPr>
          <w:lang w:val="id_ID" w:bidi="id_ID"/>
        </w:rPr>
      </w:r>
      <w:r>
        <w:rPr>
          <w:lang w:val="id_ID" w:bidi="id_ID"/>
        </w:rPr>
        <w:t xml:space="preserve">Orang-orang Yahudi mengatakan bahwa Yesus mengaku sebagai </w:t>
      </w:r>
      <w:r>
        <w:rPr>
          <w:b/>
          <w:lang w:val="id_ID" w:bidi="id_ID"/>
        </w:rPr>
        <w:t>Anak Allah</w:t>
      </w:r>
      <w:r>
        <w:rPr>
          <w:lang w:val="id_ID" w:bidi="id_ID"/>
        </w:rPr>
        <w:t xml:space="preserve">. Pernyataan Yesus berarti bahwa Ia adalah Mesias dari Allah, adalah Allah sendiri, dan menikmati hubungan khusus dengan Allah. Orang-orang Yahudi ingin membunuh Yesus karena Ia mengaku sebagai Anak Allah. Gunakan kata yang sama untuk Anak Allah seperti yang Anda gunakan pada perikop sebelumnya. Untuk informasi lebih lanjut tentang </w:t>
      </w:r>
      <w:r>
        <w:rPr>
          <w:lang w:val="id_ID" w:bidi="id_ID"/>
        </w:rPr>
        <w:t>Anak Allah</w:t>
      </w:r>
      <w:r>
        <w:rPr>
          <w:lang w:val="id_ID" w:bidi="id_ID"/>
        </w:rPr>
        <w:t>, lihat Glosarium Utama.</w:t>
      </w:r>
    </w:p>
    <w:p>
      <w:pPr/>
      <w:r>
        <w:rPr>
          <w:lang w:val="id_ID" w:bidi="id_ID"/>
        </w:rPr>
      </w:r>
      <w:r>
        <w:rPr>
          <w:lang w:val="id_ID" w:bidi="id_ID"/>
        </w:rPr>
        <w:t xml:space="preserve">Yesus mengatakan kepada Pilatus bahwa "orang yang menyerahkan aku kepadamu" lebih berdosa lagi. </w:t>
      </w:r>
      <w:r>
        <w:rPr>
          <w:b/>
          <w:lang w:val="id_ID" w:bidi="id_ID"/>
        </w:rPr>
        <w:t>Dosa</w:t>
      </w:r>
      <w:r>
        <w:rPr>
          <w:lang w:val="id_ID" w:bidi="id_ID"/>
        </w:rPr>
        <w:t xml:space="preserve"> berarti tidak menaati Allah. Gunakan kata yang sama untuk dosa seperti yang Anda gunakan pada perikop sebelumnya. Untuk informasi lebih lanjut tentang </w:t>
      </w:r>
      <w:r>
        <w:rPr>
          <w:lang w:val="id_ID" w:bidi="id_ID"/>
        </w:rPr>
        <w:t>dosa</w:t>
      </w:r>
      <w:r>
        <w:rPr>
          <w:lang w:val="id_ID" w:bidi="id_ID"/>
        </w:rPr>
        <w:t>, lihat Daftar Kata Utama.</w:t>
      </w:r>
    </w:p>
    <w:p>
      <w:pPr/>
      <w:r>
        <w:rPr>
          <w:lang w:val="id_ID" w:bidi="id_ID"/>
        </w:rPr>
      </w:r>
      <w:r>
        <w:rPr>
          <w:lang w:val="id_ID" w:bidi="id_ID"/>
        </w:rPr>
        <w:t xml:space="preserve">Orang-orang Yahudi mengatakan kepada Pilatus bahwa Pilatus bukan teman Kaisar jika Pilatus membebaskan Yesus. </w:t>
      </w:r>
      <w:r>
        <w:rPr>
          <w:b/>
          <w:lang w:val="id_ID" w:bidi="id_ID"/>
        </w:rPr>
        <w:t>Kaisar</w:t>
      </w:r>
      <w:r>
        <w:rPr>
          <w:lang w:val="id_ID" w:bidi="id_ID"/>
        </w:rPr>
        <w:t xml:space="preserve"> adalah gelar untuk Kaisar Romawi, yang adalah pemimpin seluruh Romawi.</w:t>
      </w:r>
    </w:p>
    <w:p>
      <w:pPr/>
      <w:r>
        <w:rPr>
          <w:lang w:val="id_ID" w:bidi="id_ID"/>
        </w:rPr>
      </w:r>
      <w:r>
        <w:rPr>
          <w:lang w:val="id_ID" w:bidi="id_ID"/>
        </w:rPr>
        <w:t xml:space="preserve">Berhenti di sini dan diskusikan dalam kelompok kata atau frasa apa yang akan Anda gunakan untuk </w:t>
      </w:r>
      <w:r>
        <w:rPr>
          <w:b/>
          <w:lang w:val="id_ID" w:bidi="id_ID"/>
        </w:rPr>
        <w:t>Kaisar</w:t>
      </w:r>
      <w:r>
        <w:rPr>
          <w:lang w:val="id_ID" w:bidi="id_ID"/>
        </w:rPr>
        <w:t xml:space="preserve">. Carilah kata </w:t>
      </w:r>
      <w:r>
        <w:rPr>
          <w:lang w:val="id_ID" w:bidi="id_ID"/>
        </w:rPr>
        <w:t>Kaisar</w:t>
      </w:r>
      <w:r>
        <w:rPr>
          <w:lang w:val="id_ID" w:bidi="id_ID"/>
        </w:rPr>
        <w:t xml:space="preserve"> di Glosarium Utama untuk informasi lebih lanjut. Jeda audio ini di sini.</w:t>
      </w:r>
    </w:p>
    <w:p>
      <w:pPr/>
      <w:r>
        <w:rPr>
          <w:lang w:val="id_ID" w:bidi="id_ID"/>
        </w:rPr>
      </w:r>
      <w:r>
        <w:rPr>
          <w:lang w:val="id_ID" w:bidi="id_ID"/>
        </w:rPr>
        <w:t>Pilatus duduk di kursi hakim di pelataran nya. Ada batu-batu besar di sana, dan nama tempat itu adalah Gabata dalam salah satu bahasa aslinya.</w:t>
      </w:r>
    </w:p>
    <w:p>
      <w:pPr/>
      <w:r>
        <w:rPr>
          <w:lang w:val="id_ID" w:bidi="id_ID"/>
        </w:rPr>
      </w:r>
      <w:r>
        <w:rPr>
          <w:lang w:val="id_ID" w:bidi="id_ID"/>
        </w:rPr>
        <w:t xml:space="preserve">Itu adalah hari persiapan untuk hari raya Paskah Yahudi. </w:t>
      </w:r>
      <w:r>
        <w:rPr>
          <w:b/>
          <w:lang w:val="id_ID" w:bidi="id_ID"/>
        </w:rPr>
        <w:t>Paskah</w:t>
      </w:r>
      <w:r>
        <w:rPr>
          <w:lang w:val="id_ID" w:bidi="id_ID"/>
        </w:rPr>
        <w:t xml:space="preserve"> adalah perayaan keagamaan Yahudi yang penting yang berlangsung selama delapan hari. Hal itu juga termasuk Hari Raya Roti Tidak Beragi. Kedua perayaan itu merayakan penyelamatan Allah terhadap orang Israel dari perbudakan di Mesir. Gunakan kata yang sama untuk Paskah seperti yang anda gunakan dalam perikop sebelumnya. Untuk informasi lebih lanjut tentang </w:t>
      </w:r>
      <w:r>
        <w:rPr>
          <w:lang w:val="id_ID" w:bidi="id_ID"/>
        </w:rPr>
        <w:t>Paskah</w:t>
      </w:r>
      <w:r>
        <w:rPr>
          <w:lang w:val="id_ID" w:bidi="id_ID"/>
        </w:rPr>
        <w:t xml:space="preserve"> lihat Glosarium Utama. </w:t>
      </w:r>
    </w:p>
    <w:p>
      <w:pPr/>
      <w:r>
        <w:rPr>
          <w:lang w:val="id_ID" w:bidi="id_ID"/>
        </w:rPr>
      </w:r>
      <w:r>
        <w:rPr>
          <w:lang w:val="id_ID" w:bidi="id_ID"/>
        </w:rPr>
        <w:t>Ketika Pilatus mengatakan kepada orang-orang Yahudi, "Ini adalah rajamu" dan mengutus Yesus untuk disalibkan, saat itu sekitar jam yang keenam. Orang-orang Yahudi mulai menghitung jam-jam dalam sehari pukul 6:00 pagi, sehingga jam keenam adalah pukul 12 siang.</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19:17–30</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19:17–30 dan simpanlah dalam hatimu.</w:t>
      </w:r>
    </w:p>
    <w:p>
      <w:pPr/>
      <w:r>
        <w:rPr>
          <w:lang w:val="id_ID" w:bidi="id_ID"/>
        </w:rPr>
      </w:r>
      <w:r>
        <w:rPr>
          <w:lang w:val="id_ID" w:bidi="id_ID"/>
        </w:rPr>
        <w:t>Dengarkan versi audio dari Yohanes 19:17–30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dalam perikop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 xml:space="preserve">Apa yang perikop ini jelaskan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19:17–30 dalam terjemahan yang paling mudah dimengerti.</w:t>
      </w:r>
    </w:p>
    <w:p>
      <w:pPr/>
      <w:r>
        <w:rPr>
          <w:lang w:val="id_ID" w:bidi="id_ID"/>
        </w:rPr>
      </w:r>
      <w:r>
        <w:rPr>
          <w:lang w:val="id_ID" w:bidi="id_ID"/>
        </w:rPr>
        <w:t>Yesus dibawa kepada para pemimpin Yahudi Kayafas dan Annas. Kemudian Yesus dibawa kepada Pilatus, gubernur Romawi. Setelah berbicara dengan orang-orang Yahudi dan dengan Yesus, Pilatus menyuruh para prajurit memukul Yesus. Para pemimpin Yahudi berteriak, "Salibkan Dia!" Pilatus menyerahkan Yesus untuk disalibkan. Sekarang, Yesus memikul salib-Nya sendiri ke tempat penyaliban di luar kota. Para prajurit Romawi menyalibkan Yesus. Para prajurit membagi-bagi pakaian Yesus, dan Yesus mengucapkan kata-kata terakhir-Nya sebelum Ia meninggal.</w:t>
      </w:r>
    </w:p>
    <w:p>
      <w:pPr/>
      <w:r>
        <w:rPr>
          <w:lang w:val="id_ID" w:bidi="id_ID"/>
        </w:rPr>
      </w:r>
      <w:r>
        <w:rPr>
          <w:lang w:val="id_ID" w:bidi="id_ID"/>
        </w:rPr>
        <w:t>Pilatus menyerahkan Yesus kepada "mereka" untuk disalibkan. Ada kemungkinan "mereka" merujuk pada para imam kepala untuk menunjukkan bahwa merekalah yang benar-benar bertanggung jawab atas kematian Yesus. Orang Yahudi tidak diizinkan untuk menyalibkan siapa pun, sehingga para prajurit Romawilah yang sebenarnya memaku Yesus di salib. Para prajurit Romawi membawa Yesus. Yesus memikul salib-Nya sendiri keluar dari kota ke tempat penyaliban. Ini adalah hal yang normal bagi orang-orang Romawi untuk mengharuskan penjahat memikul salib mereka sendiri. Orang-orang Romawi juga menyalibkan orang-orang di luar kota, atau terkadang di jalan raya yang ramai agar banyak orang dapat melihatnya. Injil-Injil lainnya mengatakan bahwa Simon dari Kirene memikul salib untuk Yesus di sebagian jalan, tetapi di sini penulis Yohanes hanya mengatakan bahwa Yesus memikul salib di sebagian jalan. Yesus kemungkinan memikul salah satu dari dua balok kayu di bahunya, dan balok kayu lainnya sudah tertancap di tanah di tempat penyaliban. Tempat itu disebut "Tempat Tengkorak," mungkin karena bukit itu terlihat seperti kepala manusia yang bundar. Kata untuk "tengkorak" dalam bahasa yang digunakan orang-orang Yahudi adalah "Golgota."</w:t>
      </w:r>
    </w:p>
    <w:p>
      <w:pPr/>
      <w:r>
        <w:rPr>
          <w:lang w:val="id_ID" w:bidi="id_ID"/>
        </w:rPr>
      </w:r>
      <w:r>
        <w:rPr>
          <w:lang w:val="id_ID" w:bidi="id_ID"/>
        </w:rPr>
        <w:t>Ketika mereka tiba di Golgota, para prajurit Romawi menyalibkan Yesus dan dua penjahat, satu di setiap sisi-Nya. Yesus dan kedua penjahat itu masing-masing memiliki salib kayu mereka sendiri. Mereka memakukan tangannya ke balok salib dengan tangan terentang, dan kemudian mengangkat balok tersebut untuk memakukannya ke balok kayu vertikal. Balok vertikal ini mungkin memiliki tinggi sekitar 10 kaki, atau 3 meter. Kadang-kadang orang juga memaku kaki penjahat ke kayu. Kadang-kadang ada penyangga kaki atau tempat duduk bagi penjahat untuk menyangga tubuhnya. Biasanya, butuh dua atau tiga hari bagi penjahat untuk mati jika ada tempat bagi penjahat untuk menyangga badannya. Penjahat itu dapat bersandar pada penopang dan kematian akan terjadi lebih lambat karena ia akan dapat bernapas dengan lebih mudah dan darah masih dapat bergerak bebas di sekitar tubuhnya. Penyaliban adalah bentuk eksekusi yang hanya digunakan untuk budak atau penjahat lainnya.</w:t>
      </w:r>
    </w:p>
    <w:p>
      <w:pPr/>
      <w:r>
        <w:rPr>
          <w:lang w:val="id_ID" w:bidi="id_ID"/>
        </w:rPr>
      </w:r>
      <w:r>
        <w:rPr>
          <w:lang w:val="id_ID" w:bidi="id_ID"/>
        </w:rPr>
        <w:t>Berhenti di sini dan lihatlah gambar &lt;1&gt;</w:t>
      </w:r>
      <w:r>
        <w:rPr>
          <w:lang w:val="id_ID" w:bidi="id_ID"/>
        </w:rPr>
        <w:t>salib</w:t>
      </w:r>
      <w:r>
        <w:rPr>
          <w:lang w:val="id_ID" w:bidi="id_ID"/>
        </w:rPr>
        <w:t xml:space="preserve"> &lt;/1&gt; dan gambar seorang </w:t>
      </w:r>
      <w:r>
        <w:rPr>
          <w:lang w:val="id_ID" w:bidi="id_ID"/>
        </w:rPr>
        <w:t>pria yang membawa balok salib</w:t>
      </w:r>
      <w:r>
        <w:rPr>
          <w:lang w:val="id_ID" w:bidi="id_ID"/>
        </w:rPr>
        <w:t xml:space="preserve"> sebagai sebuah kelompok. Jeda audio ini di sini.</w:t>
      </w:r>
    </w:p>
    <w:p>
      <w:pPr/>
      <w:r>
        <w:rPr>
          <w:lang w:val="id_ID" w:bidi="id_ID"/>
        </w:rPr>
      </w:r>
      <w:r>
        <w:rPr>
          <w:lang w:val="id_ID" w:bidi="id_ID"/>
        </w:rPr>
        <w:t>Sudah menjadi hal yang umum untuk menuliskan kejahatan pelaku pada sebuah tanda dan menggantungkannya di leher pelaku tersebut. Kadang-kadang orang Romawi juga memaku tanda tersebut pada salib agar semua orang dapat membaca kejahatannya. Pilatus memerintahkan para prajurit untuk menulis "Yesus orang Nazaret, raja orang Yahudi" dan menggantungnya pada salib Yesus. Pilatus menyuruh mereka menulis tanda itu tiga kali dalam tiga bahasa—Ibrani, Latin, dan Yunani—sehingga semua orang dapat membaca tentang kejahatan Yesus. Orang Yahudi membacanya dalam bahasa Ibrani Yahudi. Banyak orang non-Yahudi membacanya dalam bahasa Latin untuk orang-orang Romawi atau dalam bahasa Yunani untuk orang-orang Yunani. Orang-orang Yahudi membacanya karena banyak dari mereka tinggal di dekat atau di dalam kota Yerusalem, atau mereka datang ke Yerusalem untuk festival Paskah. Orang-orang menyalibkan para penjahat di tempat umum untuk memperingatkan orang lain agar tidak melakukan kejahatan yang serupa.</w:t>
      </w:r>
    </w:p>
    <w:p>
      <w:pPr/>
      <w:r>
        <w:rPr>
          <w:lang w:val="id_ID" w:bidi="id_ID"/>
        </w:rPr>
      </w:r>
      <w:r>
        <w:rPr>
          <w:lang w:val="id_ID" w:bidi="id_ID"/>
        </w:rPr>
        <w:t>"Orang Nazaret" berarti bahwa Yesus berasal dari Nazaret, yang merupakan kota di wilayah Galilea. Persidangan dan penyaliban Yesus terjadi di Yerusalem. Tanda itu juga bertuliskan, "Raja orang Yahudi," yang mungkin tidak berarti Pilatus percaya bahwa Yesus adalah Raja orang Yahudi. Pilatus mungkin mengejek orang-orang Yahudi, atau ia menyuruh para prajurit menulisnya karena inilah penyebab orang-orang Yahudi ingin membunuh Yesus.</w:t>
      </w:r>
    </w:p>
    <w:p>
      <w:pPr/>
      <w:r>
        <w:rPr>
          <w:lang w:val="id_ID" w:bidi="id_ID"/>
        </w:rPr>
      </w:r>
      <w:r>
        <w:rPr>
          <w:lang w:val="id_ID" w:bidi="id_ID"/>
        </w:rPr>
        <w:t xml:space="preserve">Berhenti di sini dan lihatlah peta yang mencakup </w:t>
      </w:r>
      <w:r>
        <w:rPr>
          <w:lang w:val="id_ID" w:bidi="id_ID"/>
        </w:rPr>
        <w:t>Nazaret dan Yerusalem</w:t>
      </w:r>
      <w:r>
        <w:rPr>
          <w:lang w:val="id_ID" w:bidi="id_ID"/>
        </w:rPr>
        <w:t xml:space="preserve"> sebagai kelompok. Jeda audio ini di sini.</w:t>
      </w:r>
    </w:p>
    <w:p>
      <w:pPr/>
      <w:r>
        <w:rPr>
          <w:lang w:val="id_ID" w:bidi="id_ID"/>
        </w:rPr>
      </w:r>
      <w:r>
        <w:rPr>
          <w:lang w:val="id_ID" w:bidi="id_ID"/>
        </w:rPr>
        <w:t>Para imam kepala tidak senang karena Pilatus meminta para prajurit Romawi menulis "Raja orang Yahudi" pada tanda Yesus. Para imam kepala adalah para pemimpin agama Yahudi yang terkemuka. Para imam kepala ingin Pilatus mengubah tanda itu. Para imam kepala tahu bahwa mereka tidak dapat menyuruh Pilatus untuk menghapus tanda itu sepenuhnya. Mereka ingin Pilatus memasang tanda baru yang berbunyi, "Orang ini mengaku sebagai Raja orang Yahudi." Para imam kepala menyebut Yesus sebagai "orang ini" karena mereka tidak menghormati atau percaya kepada-Nya. Yesus tidak pernah mengatakan bahwa Ia adalah Raja orang Yahudi, tetapi inilah yang dituduhkan oleh para imam kepala bahwa Yesus mengatakannya. Pilatus menjawab para imam kepala, "Apa yang telah Aku tulis, telah Aku tulis." Pilatus menolak untuk mengubah tanda itu.</w:t>
      </w:r>
    </w:p>
    <w:p>
      <w:pPr/>
      <w:r>
        <w:rPr>
          <w:lang w:val="id_ID" w:bidi="id_ID"/>
        </w:rPr>
      </w:r>
      <w:r>
        <w:rPr>
          <w:lang w:val="id_ID" w:bidi="id_ID"/>
        </w:rPr>
        <w:t xml:space="preserve">Sebelum para prajurit menyalibkan Yesus, mereka melepaskan pakaian-Nya. Setelah mereka menyalibkan-Nya, mereka membagi-bagikan pakaian-Nya. Adalah hal yang normal bagi para prajurit untuk mengambil pakaian dari penjahat. Pakaian itu menjadi milik para prajurit yang membunuh penjahat itu. Pakaian itu mungkin termasuk ikat pinggang dan sandal. Para prajurit membagi pakaian Yesus menjadi empat bagian, satu bagian untuk setiap prajurit dari keempat prajurit tersebut. Mereka berempat mungkin berada dalam kelompok militer yang sama. Setelah mereka membagi keempat potong pakaian itu di antara mereka sendiri, ada juga sebuah baju dalam. Tunik mungkin adalah baju panjang yang dikenakan di bawah pakaian lain. Baik laki-laki maupun perempuan mengenakan baju dalam. Baju dalam milik Yesus ditenun dari potongan kain yang sama. Sebuah baju dalam yang terbuat dari satu potong kain lebih berharga daripada baju dalam yang terbuat dari potongan kain yang beda </w:t>
      </w:r>
    </w:p>
    <w:p>
      <w:pPr/>
      <w:r>
        <w:rPr>
          <w:lang w:val="id_ID" w:bidi="id_ID"/>
        </w:rPr>
      </w:r>
      <w:r>
        <w:rPr>
          <w:lang w:val="id_ID" w:bidi="id_ID"/>
        </w:rPr>
        <w:t xml:space="preserve">Berhenti di sini dan lihatlah gambar sebuah </w:t>
      </w:r>
      <w:r>
        <w:rPr>
          <w:lang w:val="id_ID" w:bidi="id_ID"/>
        </w:rPr>
        <w:t>tunik</w:t>
      </w:r>
      <w:r>
        <w:rPr>
          <w:lang w:val="id_ID" w:bidi="id_ID"/>
        </w:rPr>
        <w:t xml:space="preserve"> secara berkelompok. Jeda audio ini di sini.</w:t>
      </w:r>
    </w:p>
    <w:p>
      <w:pPr/>
      <w:r>
        <w:rPr>
          <w:lang w:val="id_ID" w:bidi="id_ID"/>
        </w:rPr>
      </w:r>
      <w:r>
        <w:rPr>
          <w:lang w:val="id_ID" w:bidi="id_ID"/>
        </w:rPr>
        <w:t>Para prajurit memutuskan bahwa mereka harus membuang undi untuk baju dalam milik Yesus karena nilainya lebih tinggi jika utuh daripada jika mereka merobeknya menjadi empat bagian, satu untuk masing-masing dari mereka. Mengundi berarti melempar atau menggunakan undi untuk memutuskan sesuatu. Para prajurit mungkin menggunakan batu-batu kecil untuk memutuskan siapa yang harus memiliki baju dalam itu. Orang-orang melempar undi karena mereka percaya undi akan mengungkapkan kehendak ilah-ilah mereka. Ada nubuat dalam Perjanjian Lama bahwa orang-orang membagi-bagikan pakaian Yesus, dan mereka membuang undi untuk jubah-Nya. Tindakan para prajurit menggenapi nubuat Perjanjian Lama ini tentang membagi-bagikan pakaian Yesus dan melempar undi untuk itu. Yesus sekarang telanjang dan dilucuti dari semua harta benda materialnya, bahkan pakaian-Nya.</w:t>
      </w:r>
    </w:p>
    <w:p>
      <w:pPr/>
      <w:r>
        <w:rPr>
          <w:lang w:val="id_ID" w:bidi="id_ID"/>
        </w:rPr>
      </w:r>
      <w:r>
        <w:rPr>
          <w:lang w:val="id_ID" w:bidi="id_ID"/>
        </w:rPr>
        <w:t>Berhenti di sini dan diskusikan pertanyaan ini dalam kelompok: Jenis perjudian atau pengundian apa yang ada dalam budaya Anda? Jeda audio ini di sini.</w:t>
      </w:r>
    </w:p>
    <w:p>
      <w:pPr/>
      <w:r>
        <w:rPr>
          <w:lang w:val="id_ID" w:bidi="id_ID"/>
        </w:rPr>
      </w:r>
      <w:r>
        <w:rPr>
          <w:lang w:val="id_ID" w:bidi="id_ID"/>
        </w:rPr>
        <w:t>Selanjutnya, Yesus berbicara kepada ibu-Nya dan murid yang Ia kasihi ketika Ia sedang tergantung di salib. Beberapa orang percaya bahwa ini adalah bagian dari proses kematian: pertama Yesus kehilangan pakaian-Nya, kemudian Yesus kehilangan hubungan terdekat-Nya, dan akhirnya nyawa-Nya sendiri. Ada empat wanita yang berdiri di dekat salib Yesus: Ibu Yesus, saudara perempuan ibunya, seorang wanita bernama Maria yang adalah istri Klopas, dan Maria Magdalena. Beberapa orang percaya bahwa wanita bernama Maria, istri Klopas, adalah orang yang sama dengan bibi Yesus. Namun, ini tidak mungkin, karena ibu Yesus juga bernama Maria. Dua saudara perempuan biasanya tidak akan memiliki nama yang sama. Maria Magdalena berasal dari desa Magdala. Yesus berbicara kepada ibu-Nya dan "murid yang Ia kasihi." Murid ini kemungkinan besar adalah Yohanes, yang sedang menulis kitab ini. Yesus tidak bermaksud tidak sopan ketika Ia memanggil ibunya dengan sebutan "perempuan". Dia menunjukkan rasa hormat, dan dia merawat ibunya karena dia adalah anak sulung. Dia ingin Maria merawat Yohanes seperti anaknya sendiri. Dengan cara yang sama, Yesus ingin Yohanes merawat ibunya setelah Ia mati dan menjadi seperti anak bagi ibu Yesus. "Mulai saat itu" berarti sejak saat itu, Yohanes menyambut ibu Yesus ke rumahnya dan merawatnya. Yohanes menaati dan merawat Maria, ibu Yesus.</w:t>
      </w:r>
    </w:p>
    <w:p>
      <w:pPr/>
      <w:r>
        <w:rPr>
          <w:lang w:val="id_ID" w:bidi="id_ID"/>
        </w:rPr>
      </w:r>
      <w:r>
        <w:rPr>
          <w:lang w:val="id_ID" w:bidi="id_ID"/>
        </w:rPr>
        <w:t>Berhenti di sini dan diskusikan pertanyaan ini dalam kelompok: Jelaskan siapa yang merawat ayah dan ibu yang sudah lanjut usia dalam budaya Anda. Apa yang terjadi jika anak laki-laki/perempuan meninggal sebelum orang tua? Kalau begitu, siapa yang merawat orang tuanya? Jeda audio ini di sini.</w:t>
      </w:r>
    </w:p>
    <w:p>
      <w:pPr/>
      <w:r>
        <w:rPr>
          <w:lang w:val="id_ID" w:bidi="id_ID"/>
        </w:rPr>
      </w:r>
      <w:r>
        <w:rPr>
          <w:lang w:val="id_ID" w:bidi="id_ID"/>
        </w:rPr>
        <w:t>Tahap terakhir dari proses kematian terjadi selanjutnya. Yesus tahu bahwa segala sesuatu telah terlaksana, yang berarti Yesus telah menyelesaikan semua yang Allah utus untuk Dia lakukan di dunia. Kemudian Yesus berkata, "Aku haus." Beberapa orang percaya bahwa Yesus haus akan air yang sebenarnya karena Ia sedang berdarah dan sekarat di bawah terik matahari. Yang lain percaya bahwa Yesus bermaksud Ia haus akan Allah karena Yesus dipisahkan dari Allah ketika Ia mati di salib. Yang lain percaya bahwa Yesus berbicara tentang nubuat dalam Mazmur yang berkata, "Ketika Aku haus, mereka menawarkan cuka kepada-Ku." Orang-orang ini percaya bahwa Yesus berkata, "Aku haus" untuk membuat nubuat ini menjadi kenyataan. Ada sebuah kendi berisi anggur asam di dekat salib. Anggur asam adalah anggur murah yang dicampur dengan air atau cuka yang diminum para prajurit atau orang-orang miskin. Anggur itu mungkin untuk diminum oleh para prajurit Romawi.</w:t>
      </w:r>
    </w:p>
    <w:p>
      <w:pPr/>
      <w:r>
        <w:rPr>
          <w:lang w:val="id_ID" w:bidi="id_ID"/>
        </w:rPr>
      </w:r>
      <w:r>
        <w:rPr>
          <w:lang w:val="id_ID" w:bidi="id_ID"/>
        </w:rPr>
        <w:t xml:space="preserve">Berhentilah di sini dan lihatlah gambar &lt;1&gt;toples </w:t>
      </w:r>
      <w:r>
        <w:rPr>
          <w:b/>
          <w:lang w:val="id_ID" w:bidi="id_ID"/>
        </w:rPr>
        <w:t>anggur asam&lt;/1&gt; sebagai kelompok</w:t>
      </w:r>
      <w:r>
        <w:rPr>
          <w:lang w:val="id_ID" w:bidi="id_ID"/>
        </w:rPr>
        <w:t>. Jeda audio ini di sini.</w:t>
      </w:r>
    </w:p>
    <w:p>
      <w:pPr/>
      <w:r>
        <w:rPr>
          <w:lang w:val="id_ID" w:bidi="id_ID"/>
        </w:rPr>
      </w:r>
      <w:r>
        <w:rPr>
          <w:lang w:val="id_ID" w:bidi="id_ID"/>
        </w:rPr>
        <w:t>Seseorang, mungkin salah satu prajurit, mengira bahwa Yesus sedang haus akan air. Prajurit itu meletakkan spons di ranting semak hisop dan mencelupkannya ke dalam kendi anggur asam. Spons itu menyerap anggur asam. Prajurit itu mengangkatnya ke mulut Yesus agar Yesus dapat meminum sedikit darinya.</w:t>
      </w:r>
    </w:p>
    <w:p>
      <w:pPr/>
      <w:r>
        <w:rPr>
          <w:lang w:val="id_ID" w:bidi="id_ID"/>
        </w:rPr>
      </w:r>
      <w:r>
        <w:rPr>
          <w:lang w:val="id_ID" w:bidi="id_ID"/>
        </w:rPr>
        <w:t xml:space="preserve">Berhenti di sini dan lihatlah gambar-gambar </w:t>
      </w:r>
      <w:r>
        <w:rPr>
          <w:lang w:val="id_ID" w:bidi="id_ID"/>
        </w:rPr>
        <w:t>spons</w:t>
      </w:r>
      <w:r>
        <w:rPr>
          <w:lang w:val="id_ID" w:bidi="id_ID"/>
        </w:rPr>
        <w:t xml:space="preserve"> dan </w:t>
      </w:r>
      <w:r>
        <w:rPr>
          <w:lang w:val="id_ID" w:bidi="id_ID"/>
        </w:rPr>
        <w:t>ranting pohon hisop</w:t>
      </w:r>
      <w:r>
        <w:rPr>
          <w:lang w:val="id_ID" w:bidi="id_ID"/>
        </w:rPr>
        <w:t xml:space="preserve"> secara berkelompok. Jeda audio ini di sini.</w:t>
      </w:r>
    </w:p>
    <w:p>
      <w:pPr/>
      <w:r>
        <w:rPr>
          <w:lang w:val="id_ID" w:bidi="id_ID"/>
        </w:rPr>
      </w:r>
      <w:r>
        <w:rPr>
          <w:lang w:val="id_ID" w:bidi="id_ID"/>
        </w:rPr>
        <w:t>Yesus mengisap sebagian anggur dari spons itu. Kemudian, Yesus berkata, "Sudah selesai!" Ini berarti Yesus telah selesai melakukan semua yang telah Allah utus untuk Dia lakukan. Yesus menundukkan kepalanya ke depan, yang bisa berarti Yesus akhirnya beristirahat dan berada di rumah Bapa. Sebelumnya, Yesus telah berkata, "Anak Manusia tidak memiliki tempat untuk meletakan kepalanya." Kemudian, Yesus menyerahkan roh-Nya. Ini berarti Yesus mati dan membiarkan roh-Nya kembali kepada Allah.</w:t>
      </w:r>
    </w:p>
    <w:p>
      <w:pPr/>
      <w:r>
        <w:rPr>
          <w:lang w:val="id_ID" w:bidi="id_ID"/>
        </w:rPr>
      </w:r>
      <w:r>
        <w:rPr>
          <w:lang w:val="id_ID" w:bidi="id_ID"/>
        </w:rPr>
        <w:t>Berhenti di sini dan diskusikan pertanyaan ini dalam kelompok: Bagaimana Anda membicarakan kematian dalam bahasa dan budaya Anda? Apa saja cara yang umum untuk menggambarkan kematian seseorang atau apa yang terjadi pada mereka setelah mereka meninggal?</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19:17–30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Para prajurit Romawi menyalibkan Yesus. Pilatus menyuruh mereka menulis "Yesus orang Nazaret". "Raja orang Yahudi" pada tanda di salib.</w:t>
      </w:r>
    </w:p>
    <w:p>
      <w:pPr/>
      <w:r>
        <w:rPr>
          <w:lang w:val="id_ID" w:bidi="id_ID"/>
        </w:rPr>
      </w:r>
      <w:r>
        <w:rPr>
          <w:b/>
          <w:lang w:val="id_ID" w:bidi="id_ID"/>
        </w:rPr>
        <w:t>Dalam adegan kedua:</w:t>
      </w:r>
      <w:r>
        <w:rPr>
          <w:lang w:val="id_ID" w:bidi="id_ID"/>
        </w:rPr>
        <w:t xml:space="preserve"> Para prajurit Romawi membagi-bagi pakaian Yesus.</w:t>
      </w:r>
    </w:p>
    <w:p>
      <w:pPr/>
      <w:r>
        <w:rPr>
          <w:lang w:val="id_ID" w:bidi="id_ID"/>
        </w:rPr>
      </w:r>
      <w:r>
        <w:rPr>
          <w:b/>
          <w:lang w:val="id_ID" w:bidi="id_ID"/>
        </w:rPr>
        <w:t>Dalam adegan ketiga:</w:t>
      </w:r>
      <w:r>
        <w:rPr>
          <w:lang w:val="id_ID" w:bidi="id_ID"/>
        </w:rPr>
        <w:t xml:space="preserve"> Yesus berbicara kepada murid yang Ia kasihi dan kepada ibunya.</w:t>
      </w:r>
    </w:p>
    <w:p>
      <w:pPr/>
      <w:r>
        <w:rPr>
          <w:lang w:val="id_ID" w:bidi="id_ID"/>
        </w:rPr>
      </w:r>
      <w:r>
        <w:rPr>
          <w:b/>
          <w:lang w:val="id_ID" w:bidi="id_ID"/>
        </w:rPr>
        <w:t>Dalam adegan keempat:</w:t>
      </w:r>
      <w:r>
        <w:rPr>
          <w:lang w:val="id_ID" w:bidi="id_ID"/>
        </w:rPr>
        <w:t xml:space="preserve"> Yesus minum minuman terakhir-Nya dan kemudian Ia meninggal.</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Empat prajurit Romawi.</w:t>
      </w:r>
    </w:p>
    <w:p>
      <w:pPr>
        <w:pStyle w:val="ListBullet"/>
        <w:spacing w:line="240" w:lineRule="auto"/>
        <w:ind w:left="720"/>
      </w:pPr>
      <w:r>
        <w:rPr>
          <w:lang w:val="id_ID" w:bidi="id_ID"/>
        </w:rPr>
      </w:r>
      <w:r>
        <w:rPr>
          <w:lang w:val="id_ID" w:bidi="id_ID"/>
        </w:rPr>
        <w:t>Dua orang lain yang disalibkan</w:t>
      </w:r>
    </w:p>
    <w:p>
      <w:pPr>
        <w:pStyle w:val="ListBullet"/>
        <w:spacing w:line="240" w:lineRule="auto"/>
        <w:ind w:left="720"/>
      </w:pPr>
      <w:r>
        <w:rPr>
          <w:lang w:val="id_ID" w:bidi="id_ID"/>
        </w:rPr>
      </w:r>
      <w:r>
        <w:rPr>
          <w:lang w:val="id_ID" w:bidi="id_ID"/>
        </w:rPr>
        <w:t>Orang-orang Yahudi dan non-Yahudi yang melihat salib-salib tersebut</w:t>
      </w:r>
    </w:p>
    <w:p>
      <w:pPr>
        <w:pStyle w:val="ListBullet"/>
        <w:spacing w:line="240" w:lineRule="auto"/>
        <w:ind w:left="720"/>
      </w:pPr>
      <w:r>
        <w:rPr>
          <w:lang w:val="id_ID" w:bidi="id_ID"/>
        </w:rPr>
      </w:r>
      <w:r>
        <w:rPr>
          <w:lang w:val="id_ID" w:bidi="id_ID"/>
        </w:rPr>
        <w:t>Para imam kepala Yahudi</w:t>
      </w:r>
    </w:p>
    <w:p>
      <w:pPr>
        <w:pStyle w:val="ListBullet"/>
        <w:spacing w:line="240" w:lineRule="auto"/>
        <w:ind w:left="720"/>
      </w:pPr>
      <w:r>
        <w:rPr>
          <w:lang w:val="id_ID" w:bidi="id_ID"/>
        </w:rPr>
      </w:r>
      <w:r>
        <w:rPr>
          <w:lang w:val="id_ID" w:bidi="id_ID"/>
        </w:rPr>
        <w:t>Ibu Yesus.</w:t>
      </w:r>
    </w:p>
    <w:p>
      <w:pPr>
        <w:pStyle w:val="ListBullet"/>
        <w:spacing w:line="240" w:lineRule="auto"/>
        <w:ind w:left="720"/>
      </w:pPr>
      <w:r>
        <w:rPr>
          <w:lang w:val="id_ID" w:bidi="id_ID"/>
        </w:rPr>
      </w:r>
      <w:r>
        <w:rPr>
          <w:lang w:val="id_ID" w:bidi="id_ID"/>
        </w:rPr>
        <w:t>Saudara perempuan dari ibu Yesus.</w:t>
      </w:r>
    </w:p>
    <w:p>
      <w:pPr>
        <w:pStyle w:val="ListBullet"/>
        <w:spacing w:line="240" w:lineRule="auto"/>
        <w:ind w:left="720"/>
      </w:pPr>
      <w:r>
        <w:rPr>
          <w:lang w:val="id_ID" w:bidi="id_ID"/>
        </w:rPr>
      </w:r>
      <w:r>
        <w:rPr>
          <w:lang w:val="id_ID" w:bidi="id_ID"/>
        </w:rPr>
        <w:t>Maria, istri Klopas.</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Dan Yohanes, murid yang dikasihi Yesus.</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Pilatus menyerahkan Yesus kepada para prajurit Romawi untuk disalibkan. Ingatlah para prajurit dan Yesus meninggalkan kota karena penyaliban hanya dapat terjadi di luar kota. Mereka pergi ke tempat yang disebut Golgota yang mungkin terlihat seperti bukit bundar. Ingatlah juga bahwa Yesus memikul salib-Nya sendiri dan kemungkinan besar Yesus hanya memikul palang dari salib tersebut.</w:t>
      </w:r>
    </w:p>
    <w:p>
      <w:pPr/>
      <w:r>
        <w:rPr>
          <w:lang w:val="id_ID" w:bidi="id_ID"/>
        </w:rPr>
      </w:r>
      <w:r>
        <w:rPr>
          <w:lang w:val="id_ID" w:bidi="id_ID"/>
        </w:rPr>
        <w:t xml:space="preserve">Berhenti di sini dan sebagai kelompok lihatlah </w:t>
      </w:r>
      <w:r>
        <w:rPr>
          <w:lang w:val="id_ID" w:bidi="id_ID"/>
        </w:rPr>
        <w:t>lagi gambar seorang pria</w:t>
      </w:r>
      <w:r>
        <w:rPr>
          <w:lang w:val="id_ID" w:bidi="id_ID"/>
        </w:rPr>
        <w:t xml:space="preserve"> yang membawa kayu salib jika diperlukan. Jeda audio ini di sini.</w:t>
      </w:r>
    </w:p>
    <w:p>
      <w:pPr/>
      <w:r>
        <w:rPr>
          <w:lang w:val="id_ID" w:bidi="id_ID"/>
        </w:rPr>
      </w:r>
      <w:r>
        <w:rPr>
          <w:lang w:val="id_ID" w:bidi="id_ID"/>
        </w:rPr>
        <w:t>Di Golgota, para prajurit menyalibkan Yesus dan dua penjahat. Ingatlah bahwa ini mungkin adalah daerah yang sibuk dengan banyak orang yang lewat. Orang Romawi menyalibkan orang-orang di tempat umum untuk memperingatkan orang lain tentang apa yang terjadi jikalau mereka melakukan kejahatan yang serius. Mereka memakukan Yesus di salib-Nya, dan mereka memakukan kedua penjahat itu pada salib mereka. Para prajurit menegakkan ketiga salib itu, dan Yesus berada di antara kedua penjahat itu. Ingatlah bahwa proses kematian orang-orang yang disalibkan bisa memakan waktu berhari-hari, dan itu sangat menyakitkan. Mungkin ada penyangga kaki atau tempat duduk bagi Yesus dan para penjahat untuk menyangga tubuh mereka, dan hal ini akan menunda kematian mereka.</w:t>
      </w:r>
    </w:p>
    <w:p>
      <w:pPr/>
      <w:r>
        <w:rPr>
          <w:lang w:val="id_ID" w:bidi="id_ID"/>
        </w:rPr>
      </w:r>
      <w:r>
        <w:rPr>
          <w:lang w:val="id_ID" w:bidi="id_ID"/>
        </w:rPr>
        <w:t>Penting untuk diingat bahwa Pilatus menyuruh para prajurit Romawi untuk menulis tanda dan menggantungnya di atas salib Yesus. Tanda itu bertuliskan, "Yesus orang Nazaret, Raja orang Yahudi." Ingatlah bahwa Yohanes memberi kita informasi tambahan bahwa banyak orang Yahudi dan non-Yahudi membaca tanda itu karena para prajurit menyalibkan Yesus di tempat umum. Tanda itu ditulis dalam tiga bahasa yang berbeda, sehingga banyak orang yang berbeda dapat membacanya saat masuk ke kota dan keluar dari kota. Ingatlah bahwa menuliskan kejahatan para penjahat pada papan tanda seperti ini adalah hal yang wajar dalam sebuah penyaliban.</w:t>
      </w:r>
    </w:p>
    <w:p>
      <w:pPr/>
      <w:r>
        <w:rPr>
          <w:lang w:val="id_ID" w:bidi="id_ID"/>
        </w:rPr>
      </w:r>
      <w:r>
        <w:rPr>
          <w:lang w:val="id_ID" w:bidi="id_ID"/>
        </w:rPr>
        <w:t>Ingatlah bahwa para imam kepala merasa kesal dengan kata-kata pada tanda di salib Yesus. Para imam kepala ingin Pilatus mengubah tanda itu menjadi, "Orang ini mengaku sebagai raja orang Yahudi." Ingatlah bahwa para imam kepala tidak menghormati Yesus, dan mereka adalah orang-orang yang menginginkan Yesus mati. Pilatus menolak untuk mengubah tanda itu.</w:t>
      </w:r>
    </w:p>
    <w:p>
      <w:pPr/>
      <w:r>
        <w:rPr>
          <w:lang w:val="id_ID" w:bidi="id_ID"/>
        </w:rPr>
      </w:r>
      <w:r>
        <w:rPr>
          <w:lang w:val="id_ID" w:bidi="id_ID"/>
        </w:rPr>
        <w:t>Dalam adegan kedua, para prajurit Romawi membagi-bagi pakaian Yesus. Sebelum mereka memaku Yesus dan para penjahat lainnya ke salib masing-masing, mereka menanggalkan pakaian para terhukum itu. Penjahat biasanya disalibkan tanpa pakaian. Ingatlah bahwa keempat prajurit itu kini memiliki pakaian Yesus dan kedua penjahat tersebut karena merekalah yang menyalibkan mereka. Para prajurit masing-masing mengambil satu bagian pakaian Yesus, dan baju dalam Yesus tetap ada. Para prajurit tidak ingin merobek baju dalam itu karena itu terbuat dari sepotong kain utuh, jadi mereka membuang undi untuk baju dalam tersebut. Baju dalam itu lebih berharga jika utuh daripada jika mereka merobeknya menjadi empat bagian terpisah. Perikop ini tidak mengatakan prajurit mana yang memenangkan baju dalam itu. Ingatlah juga bahwa tindakan para prajurit menggenapi nubuat Perjanjian Lama.</w:t>
      </w:r>
    </w:p>
    <w:p>
      <w:pPr/>
      <w:r>
        <w:rPr>
          <w:lang w:val="id_ID" w:bidi="id_ID"/>
        </w:rPr>
      </w:r>
      <w:r>
        <w:rPr>
          <w:lang w:val="id_ID" w:bidi="id_ID"/>
        </w:rPr>
        <w:t xml:space="preserve">Berhenti di sini dan lihatlah gambar </w:t>
      </w:r>
      <w:r>
        <w:rPr>
          <w:lang w:val="id_ID" w:bidi="id_ID"/>
        </w:rPr>
        <w:t>baju dalam</w:t>
      </w:r>
      <w:r>
        <w:rPr>
          <w:lang w:val="id_ID" w:bidi="id_ID"/>
        </w:rPr>
        <w:t xml:space="preserve"> lagi secara berkelompok jika diperlukan. Jeda audio ini di sini.</w:t>
      </w:r>
    </w:p>
    <w:p>
      <w:pPr/>
      <w:r>
        <w:rPr>
          <w:lang w:val="id_ID" w:bidi="id_ID"/>
        </w:rPr>
      </w:r>
      <w:r>
        <w:rPr>
          <w:lang w:val="id_ID" w:bidi="id_ID"/>
        </w:rPr>
        <w:t>Dalam adegan ketiga, Yesus berbicara kepada ibu-Nya dan kepada murid yang Ia kasihi. Ingatlah mungkin ada empat wanita di dekat salib: Ibu Yesus, saudara perempuan ibu Yesus, seorang wanita bernama Maria istri Klopas, dan Maria Magdalena. Ingatlah bahwa Yesus adalah anak sulung, dan merupakan tanggung jawabnya untuk merawat ibunya setelah Ia meninggal. Murid yang dikasihi Yesus kemungkinan besar adalah Yohanes, yang menulis kitab ini. Yesus berkata kepada Yohanes untuk merawat ibu-Nya. Yesus menyebut ibunya, "perempuan," yang merupakan cara yang hormat untuk berbicara kepada seorang wanita pada zaman Yesus.</w:t>
      </w:r>
    </w:p>
    <w:p>
      <w:pPr/>
      <w:r>
        <w:rPr>
          <w:lang w:val="id_ID" w:bidi="id_ID"/>
        </w:rPr>
      </w:r>
      <w:r>
        <w:rPr>
          <w:lang w:val="id_ID" w:bidi="id_ID"/>
        </w:rPr>
        <w:t>Berhenti di sini dan diskusikan pertanyaan ini sebagai kelompok: Bicarakan tentang sebutan Anda untuk ibu Anda atau wanita yang lebih tua yang Anda kenal. Apa sebutan hormat untuk mereka? Jeda audio ini di sini.</w:t>
      </w:r>
    </w:p>
    <w:p>
      <w:pPr/>
      <w:r>
        <w:rPr>
          <w:lang w:val="id_ID" w:bidi="id_ID"/>
        </w:rPr>
      </w:r>
      <w:r>
        <w:rPr>
          <w:lang w:val="id_ID" w:bidi="id_ID"/>
        </w:rPr>
        <w:t>Yesus mengatakan kepada ibu-Nya untuk menjadi seperti seorang ibu bagi Yohanes. Yohanes membawa ibu Yesus ke rumahnya sendiri dan merawatnya seperti ibunya sendiri.</w:t>
      </w:r>
    </w:p>
    <w:p>
      <w:pPr/>
      <w:r>
        <w:rPr>
          <w:lang w:val="id_ID" w:bidi="id_ID"/>
        </w:rPr>
      </w:r>
      <w:r>
        <w:rPr>
          <w:lang w:val="id_ID" w:bidi="id_ID"/>
        </w:rPr>
        <w:t>Dalam adegan keempat, Yesus telah menyelesaikan semua hal yang Allah berikan untuk Dia lakukan. Yesus mengatakan dua hal terakhir. Pertama, ia berkata, "Aku haus." Para prajurit berpikir bahwa Yesus haus akan air biasa, sehingga mereka memberikan anggur asam kepada-Nya untuk diminum. Mereka meletakkan spons di ujung ranting hisop dan mencelupkannya ke dalam kendi anggur asam yang berada di dekat salib. Kemudian para prajurit mengangkat ranting dengan spons di atasnya agar Yesus dapat minum. Ingatlah bahwa anggur asam adalah anggur murah yang biasanya diminum oleh orang-orang miskin atau prajurit.</w:t>
      </w:r>
    </w:p>
    <w:p>
      <w:pPr/>
      <w:r>
        <w:rPr>
          <w:lang w:val="id_ID" w:bidi="id_ID"/>
        </w:rPr>
      </w:r>
      <w:r>
        <w:rPr>
          <w:lang w:val="id_ID" w:bidi="id_ID"/>
        </w:rPr>
        <w:t xml:space="preserve">Berhenti di sini dan lihatlah gambar-gambar </w:t>
      </w:r>
      <w:r>
        <w:rPr>
          <w:b/>
          <w:lang w:val="id_ID" w:bidi="id_ID"/>
        </w:rPr>
        <w:t>sebuah kendi berisi anggur asam</w:t>
      </w:r>
      <w:r>
        <w:rPr>
          <w:lang w:val="id_ID" w:bidi="id_ID"/>
        </w:rPr>
        <w:t xml:space="preserve">, </w:t>
      </w:r>
      <w:r>
        <w:rPr>
          <w:lang w:val="id_ID" w:bidi="id_ID"/>
        </w:rPr>
        <w:t>sebuah spons</w:t>
      </w:r>
      <w:r>
        <w:rPr>
          <w:lang w:val="id_ID" w:bidi="id_ID"/>
        </w:rPr>
        <w:t xml:space="preserve">, dan </w:t>
      </w:r>
      <w:r>
        <w:rPr>
          <w:lang w:val="id_ID" w:bidi="id_ID"/>
        </w:rPr>
        <w:t>sebatang ranting hisop</w:t>
      </w:r>
      <w:r>
        <w:rPr>
          <w:lang w:val="id_ID" w:bidi="id_ID"/>
        </w:rPr>
        <w:t xml:space="preserve"> lagi sebagai kelompok jika diperlukan. Jeda audio ini di sini.</w:t>
      </w:r>
    </w:p>
    <w:p>
      <w:pPr/>
      <w:r>
        <w:rPr>
          <w:lang w:val="id_ID" w:bidi="id_ID"/>
        </w:rPr>
      </w:r>
      <w:r>
        <w:rPr>
          <w:lang w:val="id_ID" w:bidi="id_ID"/>
        </w:rPr>
        <w:t>Setelah Yesus minum anggur asam dari spons, Yesus mengucapkan kata-kata terakhir-Nya. Dia mengatakan, "Sudah selesai!" Yesus telah menyelesaikan semua yang Allah berikan untuk Dia lakukan. Ingatlah bahwa tindakan Yesus menyebabkan Kitab Suci digenapi. Yesus menundukkan kepala-Nya dan menyerahkan roh-Nya. "Menyerahkan roh-Nya" berarti Yesus meninggal, dan roh-Nya kembali kepada Allah. Hal yang tidak biasa untuk berbicara tentang kematian seperti ini. Ini mungkin menunjukkan bahwa Yesus memiliki pilihan tentang kapan Ia meninggal.</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19:17–30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Empat prajurit Romawi.</w:t>
      </w:r>
    </w:p>
    <w:p>
      <w:pPr>
        <w:pStyle w:val="ListBullet"/>
        <w:spacing w:line="240" w:lineRule="auto"/>
        <w:ind w:left="720"/>
      </w:pPr>
      <w:r>
        <w:rPr>
          <w:lang w:val="id_ID" w:bidi="id_ID"/>
        </w:rPr>
      </w:r>
      <w:r>
        <w:rPr>
          <w:lang w:val="id_ID" w:bidi="id_ID"/>
        </w:rPr>
        <w:t>Dua orang lain yang disalibkan</w:t>
      </w:r>
    </w:p>
    <w:p>
      <w:pPr>
        <w:pStyle w:val="ListBullet"/>
        <w:spacing w:line="240" w:lineRule="auto"/>
        <w:ind w:left="720"/>
      </w:pPr>
      <w:r>
        <w:rPr>
          <w:lang w:val="id_ID" w:bidi="id_ID"/>
        </w:rPr>
      </w:r>
      <w:r>
        <w:rPr>
          <w:lang w:val="id_ID" w:bidi="id_ID"/>
        </w:rPr>
        <w:t>Orang-orang Yahudi dan non-Yahudi yang melihat salib-salib tersebut</w:t>
      </w:r>
    </w:p>
    <w:p>
      <w:pPr>
        <w:pStyle w:val="ListBullet"/>
        <w:spacing w:line="240" w:lineRule="auto"/>
        <w:ind w:left="720"/>
      </w:pPr>
      <w:r>
        <w:rPr>
          <w:lang w:val="id_ID" w:bidi="id_ID"/>
        </w:rPr>
      </w:r>
      <w:r>
        <w:rPr>
          <w:lang w:val="id_ID" w:bidi="id_ID"/>
        </w:rPr>
        <w:t>Para imam kepala Yahudi</w:t>
      </w:r>
    </w:p>
    <w:p>
      <w:pPr>
        <w:pStyle w:val="ListBullet"/>
        <w:spacing w:line="240" w:lineRule="auto"/>
        <w:ind w:left="720"/>
      </w:pPr>
      <w:r>
        <w:rPr>
          <w:lang w:val="id_ID" w:bidi="id_ID"/>
        </w:rPr>
      </w:r>
      <w:r>
        <w:rPr>
          <w:lang w:val="id_ID" w:bidi="id_ID"/>
        </w:rPr>
        <w:t>Ibu Yesus.</w:t>
      </w:r>
    </w:p>
    <w:p>
      <w:pPr>
        <w:pStyle w:val="ListBullet"/>
        <w:spacing w:line="240" w:lineRule="auto"/>
        <w:ind w:left="720"/>
      </w:pPr>
      <w:r>
        <w:rPr>
          <w:lang w:val="id_ID" w:bidi="id_ID"/>
        </w:rPr>
      </w:r>
      <w:r>
        <w:rPr>
          <w:lang w:val="id_ID" w:bidi="id_ID"/>
        </w:rPr>
        <w:t>Saudara perempuan dari ibu Yesus.</w:t>
      </w:r>
    </w:p>
    <w:p>
      <w:pPr>
        <w:pStyle w:val="ListBullet"/>
        <w:spacing w:line="240" w:lineRule="auto"/>
        <w:ind w:left="720"/>
      </w:pPr>
      <w:r>
        <w:rPr>
          <w:lang w:val="id_ID" w:bidi="id_ID"/>
        </w:rPr>
      </w:r>
      <w:r>
        <w:rPr>
          <w:lang w:val="id_ID" w:bidi="id_ID"/>
        </w:rPr>
        <w:t>Maria, istri Klopas.</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Dan Yohanes, murid yang dikasihi Yesus.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Jeda audio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Jeda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Para prajurit Romawi membawa Yesus pergi untuk menyalibkan-Nya. Yesus memikul salib-Nya sendiri. Mereka pergi ke luar kota ke tempat yang disebut Golgota.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"Kesakitan akibat pukulan," atau "Bertekad untuk menyelesaikan kematian yang diperintahkan Allah ini," atau "Berjuang di bawah beban balok kayu salib yang berat."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prajurit memakukan Yesus ke salib dan mendirikan salib. Ada dua penjahat dengan salib mereka sendiri, masing-masing disalibkan di setiap sisi Yesus. Pilatus memerintahkan para prajurit untuk membuat tanda dan meletakkannya pada salib Yesus. Tanda itu bertuliskan, "Yesus orang Nazaret, Raja orang Yahudi." Tanda itu diterjemahkan ke dalam tiga bahasa yang berbeda sehingga semua orang dapat membacanya dan memahaminya. Ketiga salib itu berada di tempat umum di dekat kota Yerusalem, sehingga baik orang Yahudi maupun orang non-Yahudi dapat melihat salib dan tanda pada salib Yesus.</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memerankan kaum Yahudi dan non-Yahudi yang melihat salib-salib itu, "Apa yang Anda rasakan?" Orang-orang mungkin menjawab hal-hal seperti, "Tidak ingin melakukan kejahatan apa pun terhadap orang Romawi jika itulah yang terjadi pada para penjahat," atau "Bertanya-tanya siapa Yesus dari Nazaret itu," atau "Tidak ingin melihat ketiga pria yang sedang sekarat di salib karena itu sangat berdarah dan mengerikan."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imam kepala tidak senang dengan apa yang tertulis pada tanda Yesus. Para imam kepala berusaha membuat Pilatus mengubah tanda itu menjadi, "Orang ini mengaku sebagai raja orang Yahudi." Pilatus menolak untuk mengubah tanda itu.</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berperan sebagai imam-imam kepala, "Apa yang kalian rasakan?" Orang-orang mungkin menjawab hal-hal seperti, "Terkejut karena Pilatus menulis Raja orang Yahudi pada tanda Yesus," atau "Khawatir bahwa orang-orang akan salah memahami tanda tersebut, karena Yesus bukanlah benar-benar raja kita!" atau "Marah kepada Pilatus karena tidak melakukan apa yang kita inginkan."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prajurit Romawi membagi-bagi pakaian Yesus. Ada empat prajurit, sehingga mereka masing-masing mengambil satu potong pakaian Yesus. Mereka memutuskan untuk membuang undi untuk baju dalam Yesus karena itu adalah sepotong kain dan lebih berharga jika utuh.</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orang-orang yang memerankan prajurit Romawi, "Apa yang Anda rasakan?" Orang-orang mungkin menjawab hal-hal seperti, "Berharap aku memenangkan baju dalam yang berharga itu," atau "Berharap para penjahat ini segera mati agar kita bisa selesai," atau "Senang membuang undi sehingga kita memiliki sesuatu untuk dilakukan sementara para penjahat itu mati di salib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Ibu Yesus, saudara perempuan ibunya, seorang wanita bernama Maria yang adalah istri Klopas, dan Maria Magdalena, semuanya berdiri di dekat salib. Yohanes, murid yang dikasihi Yesus, juga berdiri di dekat salib. Yesus berbicara kepada ibu-Nya dan kepada Yohanes. Yesus mengatakan kepada ibu-Nya untuk menganggap Yohanes sebagai putranya. Yesus juga meminta Yohanes untuk menganggap ibu-Nya sebagai ibunya sendiri. Yohanes menaati Yesus dan menyambut ibu Yesus ke rumahnya sendiri untuk merawatnya.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ibu Yesus, "Apa yang Anda rasakan?" Orang itu mungkin menjawab hal-hal seperti, "Sangat sedih karena anakku Yesus sedang sekarat," atau "Bertanya-tanya mengapa Allah membiarkan Yesus mati ketika Yesus adalah anak Allah," atau "Terhibur karena Yesus berbicara kepadaku untuk terakhir kalinya," atau "Senang karena Yohanes akan merawatku setelah Yesus mati."</w:t>
      </w:r>
    </w:p>
    <w:p>
      <w:pPr>
        <w:pStyle w:val="ListBullet"/>
        <w:spacing w:line="240" w:lineRule="auto"/>
        <w:ind w:left="720"/>
      </w:pPr>
      <w:r>
        <w:rPr>
          <w:lang w:val="id_ID" w:bidi="id_ID"/>
        </w:rPr>
      </w:r>
      <w:r>
        <w:rPr>
          <w:lang w:val="id_ID" w:bidi="id_ID"/>
        </w:rPr>
        <w:t>Juga, tanyakan kepada orang yang memerankan Yohanes, "Apa yang Anda rasakan?" Orang tersebut mungkin menjawab hal-hal seperti, "Bingung mengapa Yesus harus mati," atau "Senang memiliki peran untuk merawat ibu Yesus," atau "Terkejut karena Yesus membiarkan para prajurit ini membunuhnya."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tahu bahwa Ia telah menyelesaikan semua yang Allah berikan kepada-Nya untuk Dia lakukan. Yesus berkata, "Aku haus." Salah satu prajurit Romawi menaruh spons di ujung ranting hisop dan mencelupkan spons itu ke dalam kendi anggur asam. Prajurit itu mengangkatnya agar Yesus dapat meminum anggur asam dari spons tersebut. Setelah Yesus minum, Ia berkata, "Sudah selesai." Kemudian Yesus menundukkan kepala-Nya dan menyerahkan roh-Nya, yang berarti Ia mati.</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"Senang karena saya dapat menyelesaikan semua yang diberikan Allah kepada saya untuk dilakukan," atau "Siap untuk mati," atau "Menyerahkan roh saya kepada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19:17–30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Yesus memikul </w:t>
      </w:r>
      <w:r>
        <w:rPr>
          <w:b/>
          <w:lang w:val="id_ID" w:bidi="id_ID"/>
        </w:rPr>
        <w:t>salib</w:t>
      </w:r>
      <w:r>
        <w:rPr>
          <w:lang w:val="id_ID" w:bidi="id_ID"/>
        </w:rPr>
        <w:t xml:space="preserve"> atau </w:t>
      </w:r>
      <w:r>
        <w:rPr>
          <w:b/>
          <w:lang w:val="id_ID" w:bidi="id_ID"/>
        </w:rPr>
        <w:t>balok salib</w:t>
      </w:r>
      <w:r>
        <w:rPr>
          <w:lang w:val="id_ID" w:bidi="id_ID"/>
        </w:rPr>
        <w:t xml:space="preserve"> sendiri dalam perjalanan untuk </w:t>
      </w:r>
      <w:r>
        <w:rPr>
          <w:b/>
          <w:lang w:val="id_ID" w:bidi="id_ID"/>
        </w:rPr>
        <w:t>disalibkan</w:t>
      </w:r>
      <w:r>
        <w:rPr>
          <w:lang w:val="id_ID" w:bidi="id_ID"/>
        </w:rPr>
        <w:t xml:space="preserve"> oleh para prajurit Romawi. </w:t>
      </w:r>
      <w:r>
        <w:rPr>
          <w:b/>
          <w:lang w:val="id_ID" w:bidi="id_ID"/>
        </w:rPr>
        <w:t>Penyaliban</w:t>
      </w:r>
      <w:r>
        <w:rPr>
          <w:lang w:val="id_ID" w:bidi="id_ID"/>
        </w:rPr>
        <w:t xml:space="preserve"> adalah bentuk hukuman mati terburuk yang digunakan para prajurit Romawi untuk para penjahat. Gunakan kata yang sama untuk penyaliban seperti yang Anda gunakan pada perikop sebelumnya. Untuk informasi lebih lanjut tentang </w:t>
      </w:r>
      <w:r>
        <w:rPr>
          <w:lang w:val="id_ID" w:bidi="id_ID"/>
        </w:rPr>
        <w:t>penyaliban</w:t>
      </w:r>
      <w:r>
        <w:rPr>
          <w:lang w:val="id_ID" w:bidi="id_ID"/>
        </w:rPr>
        <w:t>, lihat Daftar Kata Utama.</w:t>
      </w:r>
    </w:p>
    <w:p>
      <w:pPr/>
      <w:r>
        <w:rPr>
          <w:lang w:val="id_ID" w:bidi="id_ID"/>
        </w:rPr>
      </w:r>
      <w:r>
        <w:rPr>
          <w:lang w:val="id_ID" w:bidi="id_ID"/>
        </w:rPr>
        <w:t xml:space="preserve">Berhenti di sini dan lihatlah gambar </w:t>
      </w:r>
      <w:r>
        <w:rPr>
          <w:lang w:val="id_ID" w:bidi="id_ID"/>
        </w:rPr>
        <w:t>salib</w:t>
      </w:r>
      <w:r>
        <w:rPr>
          <w:lang w:val="id_ID" w:bidi="id_ID"/>
        </w:rPr>
        <w:t xml:space="preserve"> yang digunakan untuk penyaliban lagi secara berkelompok, jika diperlukan. Hentikan sejenak audio ini di sini. Juga, berhenti di sini dan diskusikan dalam kelompok kata atau frasa apa yang akan Anda gunakan untuk </w:t>
      </w:r>
      <w:r>
        <w:rPr>
          <w:b/>
          <w:lang w:val="id_ID" w:bidi="id_ID"/>
        </w:rPr>
        <w:t xml:space="preserve">salib </w:t>
      </w:r>
      <w:r>
        <w:rPr>
          <w:lang w:val="id_ID" w:bidi="id_ID"/>
        </w:rPr>
        <w:t xml:space="preserve">Carilah kata </w:t>
      </w:r>
      <w:r>
        <w:rPr>
          <w:lang w:val="id_ID" w:bidi="id_ID"/>
        </w:rPr>
        <w:t>salib</w:t>
      </w:r>
      <w:r>
        <w:rPr>
          <w:lang w:val="id_ID" w:bidi="id_ID"/>
        </w:rPr>
        <w:t xml:space="preserve"> di Daftar Kata Utama untuk informasi lebih lanjut. Jeda audio ini di sini.</w:t>
      </w:r>
    </w:p>
    <w:p>
      <w:pPr/>
      <w:r>
        <w:rPr>
          <w:lang w:val="id_ID" w:bidi="id_ID"/>
        </w:rPr>
      </w:r>
      <w:r>
        <w:rPr>
          <w:lang w:val="id_ID" w:bidi="id_ID"/>
        </w:rPr>
        <w:t xml:space="preserve">Para prajurit Romawi membawa Yesus ke Tempat Tengkorak. Ini adalah tempat penyaliban di luar kota Yerusalem. Tempat itu mungkin disebut Tempat Tengkorak karena berada di atas bukit yang terlihat seperti kepala yang bundar. Dalam bahasa </w:t>
      </w:r>
      <w:r>
        <w:rPr>
          <w:b/>
          <w:lang w:val="id_ID" w:bidi="id_ID"/>
        </w:rPr>
        <w:t>Ibrani</w:t>
      </w:r>
      <w:r>
        <w:rPr>
          <w:lang w:val="id_ID" w:bidi="id_ID"/>
        </w:rPr>
        <w:t>, tempat ini disebut Golgota. Bahasa Ibrani adalah bahasa yang digunakan oleh orang Yahudi.</w:t>
      </w:r>
    </w:p>
    <w:p>
      <w:pPr/>
      <w:r>
        <w:rPr>
          <w:lang w:val="id_ID" w:bidi="id_ID"/>
        </w:rPr>
      </w:r>
      <w:r>
        <w:rPr>
          <w:lang w:val="id_ID" w:bidi="id_ID"/>
        </w:rPr>
        <w:t xml:space="preserve">Berhenti di sini dan diskusikan dalam kelompok kata atau frasa apa yang akan Anda gunakan untuk </w:t>
      </w:r>
      <w:r>
        <w:rPr>
          <w:b/>
          <w:lang w:val="id_ID" w:bidi="id_ID"/>
        </w:rPr>
        <w:t>Ibrani</w:t>
      </w:r>
      <w:r>
        <w:rPr>
          <w:lang w:val="id_ID" w:bidi="id_ID"/>
        </w:rPr>
        <w:t xml:space="preserve">. Carilah kata </w:t>
      </w:r>
      <w:r>
        <w:rPr>
          <w:lang w:val="id_ID" w:bidi="id_ID"/>
        </w:rPr>
        <w:t xml:space="preserve">Ibrani </w:t>
      </w:r>
      <w:r>
        <w:rPr>
          <w:lang w:val="id_ID" w:bidi="id_ID"/>
        </w:rPr>
        <w:t xml:space="preserve"> di Daftar Kata Utama untuk informasi lebih lanjut. Jeda audio ini di sini.</w:t>
      </w:r>
    </w:p>
    <w:p>
      <w:pPr/>
      <w:r>
        <w:rPr>
          <w:lang w:val="id_ID" w:bidi="id_ID"/>
        </w:rPr>
      </w:r>
      <w:r>
        <w:rPr>
          <w:lang w:val="id_ID" w:bidi="id_ID"/>
        </w:rPr>
        <w:t>Para prajurit Romawi menyalibkan Yesus dan dua penjahat, dan kemudian menggantungkan tanda pada salib Yesus. Pilatus memberi tahu para prajurit Romawi apa yang harus ditulis pada tanda itu. Pilatus adalah gubernur Romawi dari seluruh wilayah Yudea. Gunakan kata yang sama untuk Pilatus seperti yang Anda gunakan pada perikop sebelumnya.</w:t>
      </w:r>
    </w:p>
    <w:p>
      <w:pPr/>
      <w:r>
        <w:rPr>
          <w:lang w:val="id_ID" w:bidi="id_ID"/>
        </w:rPr>
      </w:r>
      <w:r>
        <w:rPr>
          <w:lang w:val="id_ID" w:bidi="id_ID"/>
        </w:rPr>
        <w:t>Tanda itu bertuliskan, "Yesus orang Nazaret, Raja orang Yahudi."</w:t>
      </w:r>
    </w:p>
    <w:p>
      <w:pPr/>
      <w:r>
        <w:rPr>
          <w:lang w:val="id_ID" w:bidi="id_ID"/>
        </w:rPr>
      </w:r>
      <w:r>
        <w:rPr>
          <w:lang w:val="id_ID" w:bidi="id_ID"/>
        </w:rPr>
        <w:t xml:space="preserve">"Orang Nazaret" berarti Yesus berasal dari </w:t>
      </w:r>
      <w:r>
        <w:rPr>
          <w:b/>
          <w:lang w:val="id_ID" w:bidi="id_ID"/>
        </w:rPr>
        <w:t>Nazaret</w:t>
      </w:r>
      <w:r>
        <w:rPr>
          <w:lang w:val="id_ID" w:bidi="id_ID"/>
        </w:rPr>
        <w:t xml:space="preserve">. Nazaret adalah kota kecil di wilayah Galilea. Gunakan kata yang sama untuk Nazaret seperti yang Anda gunakan pada perikop sebelumnya. Untuk informasi lebih lanjut tentang </w:t>
      </w:r>
      <w:r>
        <w:rPr>
          <w:lang w:val="id_ID" w:bidi="id_ID"/>
        </w:rPr>
        <w:t>Nazaret</w:t>
      </w:r>
      <w:r>
        <w:rPr>
          <w:lang w:val="id_ID" w:bidi="id_ID"/>
        </w:rPr>
        <w:t>, lihat pada Daftar Kata Utama.</w:t>
      </w:r>
    </w:p>
    <w:p>
      <w:pPr/>
      <w:r>
        <w:rPr>
          <w:lang w:val="id_ID" w:bidi="id_ID"/>
        </w:rPr>
      </w:r>
      <w:r>
        <w:rPr>
          <w:lang w:val="id_ID" w:bidi="id_ID"/>
        </w:rPr>
        <w:t xml:space="preserve">Berhenti di sini dan lihatlah peta yang menunjukkan </w:t>
      </w:r>
      <w:r>
        <w:rPr>
          <w:lang w:val="id_ID" w:bidi="id_ID"/>
        </w:rPr>
        <w:t>Nazaret dan Yerusalem</w:t>
      </w:r>
      <w:r>
        <w:rPr>
          <w:lang w:val="id_ID" w:bidi="id_ID"/>
        </w:rPr>
        <w:t xml:space="preserve"> lagi sebagai kelompok jika diperlukan. Jeda audio ini di sini.</w:t>
      </w:r>
    </w:p>
    <w:p>
      <w:pPr/>
      <w:r>
        <w:rPr>
          <w:lang w:val="id_ID" w:bidi="id_ID"/>
        </w:rPr>
      </w:r>
      <w:r>
        <w:rPr>
          <w:lang w:val="id_ID" w:bidi="id_ID"/>
        </w:rPr>
        <w:t>Tanda itu juga bertuliskan, "</w:t>
      </w:r>
      <w:r>
        <w:rPr>
          <w:b/>
          <w:lang w:val="id_ID" w:bidi="id_ID"/>
        </w:rPr>
        <w:t>Raja</w:t>
      </w:r>
      <w:r>
        <w:rPr>
          <w:lang w:val="id_ID" w:bidi="id_ID"/>
        </w:rPr>
        <w:t xml:space="preserve"> orang Yahudi." Seorang raja adalah seseorang yang memerintah atas kota atau wilayah. Gunakan kata yang sama untuk raja seperti yang Anda gunakan pada perikop sebelumnya. Untuk informasi lebih lanjut tentang </w:t>
      </w:r>
      <w:r>
        <w:rPr>
          <w:lang w:val="id_ID" w:bidi="id_ID"/>
        </w:rPr>
        <w:t>raja</w:t>
      </w:r>
      <w:r>
        <w:rPr>
          <w:lang w:val="id_ID" w:bidi="id_ID"/>
        </w:rPr>
        <w:t>, lihat Daftar Kata Utama.</w:t>
      </w:r>
    </w:p>
    <w:p>
      <w:pPr/>
      <w:r>
        <w:rPr>
          <w:lang w:val="id_ID" w:bidi="id_ID"/>
        </w:rPr>
      </w:r>
      <w:r>
        <w:rPr>
          <w:lang w:val="id_ID" w:bidi="id_ID"/>
        </w:rPr>
        <w:t>Para prajurit Romawi menulis tanda itu tiga kali: masing-masing sekali dalam bahasa Ibrani, Latin, dan Yunani. Latin adalah bahasa yang digunakan oleh orang Romawi. Bahasa Yunani adalah bahasa yang digunakan oleh orang-orang Yunani. Semua orang yang melewati salib-salib itu dapat membaca tanda itu dalam bahasa mereka sendiri.</w:t>
      </w:r>
    </w:p>
    <w:p>
      <w:pPr/>
      <w:r>
        <w:rPr>
          <w:lang w:val="id_ID" w:bidi="id_ID"/>
        </w:rPr>
      </w:r>
      <w:r>
        <w:rPr>
          <w:lang w:val="id_ID" w:bidi="id_ID"/>
        </w:rPr>
        <w:t xml:space="preserve">Para </w:t>
      </w:r>
      <w:r>
        <w:rPr>
          <w:b/>
          <w:lang w:val="id_ID" w:bidi="id_ID"/>
        </w:rPr>
        <w:t>imam kepala</w:t>
      </w:r>
      <w:r>
        <w:rPr>
          <w:lang w:val="id_ID" w:bidi="id_ID"/>
        </w:rPr>
        <w:t xml:space="preserve"> tidak senang dengan apa yang telah ditulis Pilatus pada tanda itu. Para imam kepala adalah para pemimpin agama Yahudi, dan mereka adalah wakil Allah bagi Israel. Gunakan kata yang sama untuk imam kepala seperti yang Anda gunakan pada perikop sebelumnya. Untuk informasi lebih lanjut tentang para </w:t>
      </w:r>
      <w:r>
        <w:rPr>
          <w:lang w:val="id_ID" w:bidi="id_ID"/>
        </w:rPr>
        <w:t>imam</w:t>
      </w:r>
      <w:r>
        <w:rPr>
          <w:lang w:val="id_ID" w:bidi="id_ID"/>
        </w:rPr>
        <w:t>, lihat Daftar Kata Utama.</w:t>
      </w:r>
    </w:p>
    <w:p>
      <w:pPr/>
      <w:r>
        <w:rPr>
          <w:lang w:val="id_ID" w:bidi="id_ID"/>
        </w:rPr>
      </w:r>
      <w:r>
        <w:rPr>
          <w:lang w:val="id_ID" w:bidi="id_ID"/>
        </w:rPr>
        <w:t xml:space="preserve">Para prajurit Romawi membagi-bagi pakaian Yesus. Mereka melayani gubernur Romawi, Pilatus. Para prajurit dibayar untuk layanan militer mereka. Mereka membuang undi untuk </w:t>
      </w:r>
      <w:r>
        <w:rPr>
          <w:b/>
          <w:lang w:val="id_ID" w:bidi="id_ID"/>
        </w:rPr>
        <w:t>baju dalam</w:t>
      </w:r>
      <w:r>
        <w:rPr>
          <w:lang w:val="id_ID" w:bidi="id_ID"/>
        </w:rPr>
        <w:t xml:space="preserve"> Yesus karena baju itu terbuat dari sepotong kain dan lebih berharga sebagai satu potong pakaian. Baju dalam adalah baju panjang yang dikenakan di bawah pakaian lain. Gunakan kata yang sama untuk baju dalam seperti yang Anda gunakan pada perikop sebelumnya. Untuk informasi lebih lanjut tentang </w:t>
      </w:r>
      <w:r>
        <w:rPr>
          <w:lang w:val="id_ID" w:bidi="id_ID"/>
        </w:rPr>
        <w:t>baju dalam</w:t>
      </w:r>
      <w:r>
        <w:rPr>
          <w:lang w:val="id_ID" w:bidi="id_ID"/>
        </w:rPr>
        <w:t>, lihat Daftar Kata Utama.</w:t>
      </w:r>
    </w:p>
    <w:p>
      <w:pPr/>
      <w:r>
        <w:rPr>
          <w:lang w:val="id_ID" w:bidi="id_ID"/>
        </w:rPr>
      </w:r>
      <w:r>
        <w:rPr>
          <w:lang w:val="id_ID" w:bidi="id_ID"/>
        </w:rPr>
        <w:t xml:space="preserve">Berhenti di sini dan lihatlah gambar </w:t>
      </w:r>
      <w:r>
        <w:rPr>
          <w:lang w:val="id_ID" w:bidi="id_ID"/>
        </w:rPr>
        <w:t>baju dalam</w:t>
      </w:r>
      <w:r>
        <w:rPr>
          <w:lang w:val="id_ID" w:bidi="id_ID"/>
        </w:rPr>
        <w:t xml:space="preserve"> lagi secara berkelompok jika diperlukan. Jeda audio ini di sini.</w:t>
      </w:r>
    </w:p>
    <w:p>
      <w:pPr/>
      <w:r>
        <w:rPr>
          <w:lang w:val="id_ID" w:bidi="id_ID"/>
        </w:rPr>
      </w:r>
      <w:r>
        <w:rPr>
          <w:b/>
          <w:lang w:val="id_ID" w:bidi="id_ID"/>
        </w:rPr>
        <w:t>Mengundi</w:t>
      </w:r>
      <w:r>
        <w:rPr>
          <w:lang w:val="id_ID" w:bidi="id_ID"/>
        </w:rPr>
        <w:t xml:space="preserve"> berarti menggunakan undi untuk memutuskan sesuatu. Para prajurit mungkin menggunakan batu-batu kecil atau pecahan tembikar sebagai alat undi mereka. Tergantung pada bagaimana batu-batu itu mendarat atau batu mana yang diambil, orang tersebut akan memenangkan baju dalam.</w:t>
      </w:r>
    </w:p>
    <w:p>
      <w:pPr/>
      <w:r>
        <w:rPr>
          <w:lang w:val="id_ID" w:bidi="id_ID"/>
        </w:rPr>
      </w:r>
      <w:r>
        <w:rPr>
          <w:lang w:val="id_ID" w:bidi="id_ID"/>
        </w:rPr>
        <w:t>Berhenti di sini dan diskusikan kata atau frasa apa yang akan Anda gunakan untuk lempar undi. Jeda audio ini di sini.</w:t>
      </w:r>
    </w:p>
    <w:p>
      <w:pPr/>
      <w:r>
        <w:rPr>
          <w:lang w:val="id_ID" w:bidi="id_ID"/>
        </w:rPr>
      </w:r>
      <w:r>
        <w:rPr>
          <w:lang w:val="id_ID" w:bidi="id_ID"/>
        </w:rPr>
        <w:t xml:space="preserve">Para prajurit melempar undi untuk pakaian Yesus untuk </w:t>
      </w:r>
      <w:r>
        <w:rPr>
          <w:b/>
          <w:lang w:val="id_ID" w:bidi="id_ID"/>
        </w:rPr>
        <w:t>menggenapi</w:t>
      </w:r>
      <w:r>
        <w:rPr>
          <w:lang w:val="id_ID" w:bidi="id_ID"/>
        </w:rPr>
        <w:t xml:space="preserve"> nubuat Perjanjian Lama. Memenuhi berarti menggenapi, melengkapi, atau membuat janji menjadi kenyataan.</w:t>
      </w:r>
    </w:p>
    <w:p>
      <w:pPr/>
      <w:r>
        <w:rPr>
          <w:lang w:val="id_ID" w:bidi="id_ID"/>
        </w:rPr>
      </w:r>
      <w:r>
        <w:rPr>
          <w:lang w:val="id_ID" w:bidi="id_ID"/>
        </w:rPr>
        <w:t>Ibu Yesus berdiri di dekat salib. Kita tahu namanya adalah Maria dari Injil lainnya. Saudara perempuan ibu Yesus juga berada di dekat salib. Kita tidak tahu namanya. Wanita lain di sana juga bernama Maria, dan ia adalah istri dari seorang pria bernama Klopas. Maria Magdalena adalah wanita keempat yang berdiri dekat salib. Dia berasal dari desa yang disebut Magdala.</w:t>
      </w:r>
    </w:p>
    <w:p>
      <w:pPr/>
      <w:r>
        <w:rPr>
          <w:lang w:val="id_ID" w:bidi="id_ID"/>
        </w:rPr>
      </w:r>
      <w:r>
        <w:rPr>
          <w:lang w:val="id_ID" w:bidi="id_ID"/>
        </w:rPr>
        <w:t xml:space="preserve">Murid yang dikasihi Yesus juga berada di dekat salib. Namanya adalah Yohanes, dan ia menulis kitab ini. Dia adalah teman dekat Yesus. Yesus menyuruh Yohanes untuk membawa ibu Yesus ke dalam </w:t>
      </w:r>
      <w:r>
        <w:rPr>
          <w:b/>
          <w:lang w:val="id_ID" w:bidi="id_ID"/>
        </w:rPr>
        <w:t>rumah tangga</w:t>
      </w:r>
      <w:r>
        <w:rPr>
          <w:lang w:val="id_ID" w:bidi="id_ID"/>
        </w:rPr>
        <w:t xml:space="preserve"> miliknya. Gunakan kata yang sama untuk rumah tangga seperti yang Anda gunakan pada perikop sebelumnya. Untuk informasi lebih lanjut tentang </w:t>
      </w:r>
      <w:r>
        <w:rPr>
          <w:lang w:val="id_ID" w:bidi="id_ID"/>
        </w:rPr>
        <w:t>rumah tangga</w:t>
      </w:r>
      <w:r>
        <w:rPr>
          <w:lang w:val="id_ID" w:bidi="id_ID"/>
        </w:rPr>
        <w:t>, lihat Glosarium Utama.</w:t>
      </w:r>
    </w:p>
    <w:p>
      <w:pPr/>
      <w:r>
        <w:rPr>
          <w:lang w:val="id_ID" w:bidi="id_ID"/>
        </w:rPr>
      </w:r>
      <w:r>
        <w:rPr>
          <w:lang w:val="id_ID" w:bidi="id_ID"/>
        </w:rPr>
        <w:t xml:space="preserve">Yesus berkata, "Aku haus." Salah satu prajurit Romawi menaruh spons di ujung ranting hisop dan mencelupkan spons itu ke dalam kendi anggur asam. Prajurit itu mengangkatnya agar Yesus dapat meminum anggur asam dari spons tersebut. Anggur asam adalah anggur yang murah. Anggur tersebut berada di dalam sebuah kendi, yang mungkin terbuat dari tanah liat. </w:t>
      </w:r>
    </w:p>
    <w:p>
      <w:pPr/>
      <w:r>
        <w:rPr>
          <w:lang w:val="id_ID" w:bidi="id_ID"/>
        </w:rPr>
      </w:r>
      <w:r>
        <w:rPr>
          <w:lang w:val="id_ID" w:bidi="id_ID"/>
        </w:rPr>
        <w:t xml:space="preserve">Berhentilah di sini dan lihatlah kembali gambar sebuah </w:t>
      </w:r>
      <w:r>
        <w:rPr>
          <w:b/>
          <w:lang w:val="id_ID" w:bidi="id_ID"/>
        </w:rPr>
        <w:t>kendi anggur asam</w:t>
      </w:r>
      <w:r>
        <w:rPr>
          <w:lang w:val="id_ID" w:bidi="id_ID"/>
        </w:rPr>
        <w:t xml:space="preserve"> secara berkelompok jika diperlukan. Jeda audio ini di sini.</w:t>
      </w:r>
    </w:p>
    <w:p>
      <w:pPr/>
      <w:r>
        <w:rPr>
          <w:lang w:val="id_ID" w:bidi="id_ID"/>
        </w:rPr>
      </w:r>
      <w:r>
        <w:rPr>
          <w:lang w:val="id_ID" w:bidi="id_ID"/>
        </w:rPr>
        <w:t>Spons itu adalah sesuatu seperti tanaman dengan lubang-lubang di dalamnya. Spons itu menyerap anggur asam. Ranting hisop berasal dari tanaman umum yang disebut semak hisop.</w:t>
      </w:r>
    </w:p>
    <w:p>
      <w:pPr/>
      <w:r>
        <w:rPr>
          <w:lang w:val="id_ID" w:bidi="id_ID"/>
        </w:rPr>
      </w:r>
      <w:r>
        <w:rPr>
          <w:lang w:val="id_ID" w:bidi="id_ID"/>
        </w:rPr>
        <w:t xml:space="preserve">Berhenti di sini dan lihatlah kembali gambar-gambar </w:t>
      </w:r>
      <w:r>
        <w:rPr>
          <w:lang w:val="id_ID" w:bidi="id_ID"/>
        </w:rPr>
        <w:t>spons</w:t>
      </w:r>
      <w:r>
        <w:rPr>
          <w:lang w:val="id_ID" w:bidi="id_ID"/>
        </w:rPr>
        <w:t xml:space="preserve"> dan </w:t>
      </w:r>
      <w:r>
        <w:rPr>
          <w:lang w:val="id_ID" w:bidi="id_ID"/>
        </w:rPr>
        <w:t>ranting pohon hisop</w:t>
      </w:r>
      <w:r>
        <w:rPr>
          <w:lang w:val="id_ID" w:bidi="id_ID"/>
        </w:rPr>
        <w:t xml:space="preserve"> bersama kelompok jika diperlukan. Jeda audio ini di sini.</w:t>
      </w:r>
    </w:p>
    <w:p>
      <w:pPr/>
      <w:r>
        <w:rPr>
          <w:lang w:val="id_ID" w:bidi="id_ID"/>
        </w:rPr>
      </w:r>
      <w:r>
        <w:rPr>
          <w:lang w:val="id_ID" w:bidi="id_ID"/>
        </w:rPr>
        <w:t xml:space="preserve">Yesus berkata, "Sudah selesai!" Selesai berarti Yesus telah menyelesaikan semua yang Allah utus untuk Dia lakukan. Hal terakhir yang perlu Yesus lakukan adalah untuk mati. Yesus menyerahkan </w:t>
      </w:r>
      <w:r>
        <w:rPr>
          <w:b/>
          <w:lang w:val="id_ID" w:bidi="id_ID"/>
        </w:rPr>
        <w:t>roh</w:t>
      </w:r>
      <w:r>
        <w:rPr>
          <w:lang w:val="id_ID" w:bidi="id_ID"/>
        </w:rPr>
        <w:t xml:space="preserve">-Nya, yang berarti Ia mati. Kata roh mungkin mirip dengan jiwa. Roh juga dapat merujuk pada sifat rohani Allah. Gunakan kata yang sama untuk roh seperti yang Anda gunakan pada perikop sebelumnya. Untuk informasi lebih lanjut tentang </w:t>
      </w:r>
      <w:r>
        <w:rPr>
          <w:lang w:val="id_ID" w:bidi="id_ID"/>
        </w:rPr>
        <w:t xml:space="preserve">roh </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19:31–42</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19:31–42 dan simpanlah dalam hati Anda.</w:t>
      </w:r>
    </w:p>
    <w:p>
      <w:pPr/>
      <w:r>
        <w:rPr>
          <w:lang w:val="id_ID" w:bidi="id_ID"/>
        </w:rPr>
      </w:r>
      <w:r>
        <w:rPr>
          <w:lang w:val="id_ID" w:bidi="id_ID"/>
        </w:rPr>
        <w:t>Dengarkan versi audio dari Yohanes 19:31–42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Anda pahami dari bagian teks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suara dari Yohanes 19:31–42 dalam terjemahan yang paling mudah dimengerti.</w:t>
      </w:r>
    </w:p>
    <w:p>
      <w:pPr/>
      <w:r>
        <w:rPr>
          <w:lang w:val="id_ID" w:bidi="id_ID"/>
        </w:rPr>
      </w:r>
      <w:r>
        <w:rPr>
          <w:lang w:val="id_ID" w:bidi="id_ID"/>
        </w:rPr>
        <w:t>Yesus ditangkap dan akhirnya gubernur Romawi, Pilatus, menyerahkan Yesus untuk disalibkan oleh para prajurit Romawi. Para prajurit juga menyalibkan dua orang lain di kedua sisi Yesus. Para prajurit membagi-bagikan pakaian Yesus, lalu Yesus berbicara kepada ibu-Nya dan murid yang dikasihi-Nya. Yesus juga berkata, "Sudah selesai," dan kemudian Ia meninggal. Sekarang, orang-orang Yahudi meminta Pilatus agar para prajurit mematahkan kaki ketiga orang yang disalibkan itu sehingga mereka akan mati lebih cepat. Para prajurit mengetahui bahwa Yesus sudah mati, sehingga mereka tidak mematahkan kaki Yesus. Yusuf dari Arimatea dan Nikodemus mengambil mayat Yesus dari salib dan menguburkan Yesus di makam baru di kebun di dekatnya.</w:t>
      </w:r>
    </w:p>
    <w:p>
      <w:pPr/>
      <w:r>
        <w:rPr>
          <w:lang w:val="id_ID" w:bidi="id_ID"/>
        </w:rPr>
      </w:r>
      <w:r>
        <w:rPr>
          <w:lang w:val="id_ID" w:bidi="id_ID"/>
        </w:rPr>
        <w:t>Orang-orang Yahudi tidak ingin ketiga mayat orang yang disalibkan tetap berada di atas salib sampai dengan hari Sabat pada hari berikutnya. Ada beberapa alasan untuk hal ini. Pertama, hukum Yahudi mengatakan bahwa tidak ada mayat yang boleh dibiarkan di atas pohon semalaman, atau itu akan menjadi kutukan bagi orang tersebut. Kedua, hari Sabat adalah hari perhentian yang kudus, dan itu adalah hari setelah penyaliban Yesus. Jumat adalah hari persiapan bagi hari Sabat, dan hari Sabat dimulai pada saat matahari terbenam pada hari Jumat malam. Akhirnya, Sabat ini adalah hari yang penting karena hari itu berada pada minggu Paskah. Paskah merupakan perayaan keagamaan yang penting bagi orang Yahudi.</w:t>
      </w:r>
    </w:p>
    <w:p>
      <w:pPr/>
      <w:r>
        <w:rPr>
          <w:lang w:val="id_ID" w:bidi="id_ID"/>
        </w:rPr>
      </w:r>
      <w:r>
        <w:rPr>
          <w:lang w:val="id_ID" w:bidi="id_ID"/>
        </w:rPr>
        <w:t>Berhenti di sini dan diskusikan pertanyaan ini dalam kelompok: Apa saja kebiasaan yang umum terkait kematian dan penguburan dalam budaya Anda? Apa yang terjadi jika mayat ditinggalkan di luar semalam? Hentikan sebentar rekaman ini di sini.</w:t>
      </w:r>
    </w:p>
    <w:p>
      <w:pPr/>
      <w:r>
        <w:rPr>
          <w:lang w:val="id_ID" w:bidi="id_ID"/>
        </w:rPr>
      </w:r>
      <w:r>
        <w:rPr>
          <w:lang w:val="id_ID" w:bidi="id_ID"/>
        </w:rPr>
        <w:t>Karena semua alasan ini, orang-orang Yahudi, yang berarti para pemimpin Yahudi, meminta Pilatus, gubernur Romawi, untuk mematahkan kaki Yesus dan dua orang lainnya. Orang-orang Yahudi ingin ketiga orang itu mati lebih cepat sehingga jenazah mereka dapat diturunkan dari salib sebelum matahari terbenam pada hari Jumat. Biasanya, jika seseorang dapat mengangkat tubuhnya dengan bertumpu pada paku-paku di salib, mereka bisa tetap hidup selama beberapa hari lagi. Dengan penopang seperti paku atau kursi yang melekat pada salib, darah orang itu dapat terus mengalir dengan lebih bebas dan mereka akan hidup lebih lama. Mematahkan kaki mereka dengan palu atau pentung besar akan mengakhiri penderitaan orang yang sedang sekarat dengan lebih cepat, sehingga beberapa orang menganggap hal ini sebagai tindakan belas kasihan. Namun, tidak jelas bahwa orang-orang Yahudi berpikir untuk berbelas kasihan. Orang-orang yang disalibkan sering kali ditinggalkan di atas salib sementara tubuh mereka membusuk, dan kemudian dimasukkan ke dalam kuburan massal bersama dengan mayat lainnya.</w:t>
      </w:r>
    </w:p>
    <w:p>
      <w:pPr/>
      <w:r>
        <w:rPr>
          <w:lang w:val="id_ID" w:bidi="id_ID"/>
        </w:rPr>
      </w:r>
      <w:r>
        <w:rPr>
          <w:lang w:val="id_ID" w:bidi="id_ID"/>
        </w:rPr>
        <w:t>Para prajurit Romawi menaati apa yang diperintahkan Pilatus kepada mereka. Mereka mematahkan kaki dua orang lainnya di salib-salib di samping Yesus. Para prajurit melihat bahwa Yesus sudah mati, sehingga mereka tidak mematahkan kaki-Nya. Salah satu prajurit menusuk lambung Yesus dengan tombak. Tombak adalah senjata panjang dengan ujung logam yang tajam. Itu adalah senjata yang umum dimiliki seorang prajurit Romawi. Darah dan air keluar dari Yesus. Prajurit itu mungkin mengharapkan akan melihat darah, tetapi adanya air merupakan hal yang mengejutkan. Mungkin saja darah dan air sama-sama keluar dari Yesus ketika prajurit itu menusuk lambung Yesus. Mungkin juga bahwa darah dan air adalah simbol untuk menunjukkan kehidupan Yesus, atau bahwa Ia adalah air hidup. Kita tidak tahu mengapa Yohanes menambahkan detail tentang darah dan air yang keluar dari Yesus.</w:t>
      </w:r>
    </w:p>
    <w:p>
      <w:pPr/>
      <w:r>
        <w:rPr>
          <w:lang w:val="id_ID" w:bidi="id_ID"/>
        </w:rPr>
      </w:r>
      <w:r>
        <w:rPr>
          <w:lang w:val="id_ID" w:bidi="id_ID"/>
        </w:rPr>
        <w:t xml:space="preserve">Berhenti di sini dan lihatlah gambar sebuah </w:t>
      </w:r>
      <w:r>
        <w:rPr>
          <w:lang w:val="id_ID" w:bidi="id_ID"/>
        </w:rPr>
        <w:t>tombak</w:t>
      </w:r>
      <w:r>
        <w:rPr>
          <w:lang w:val="id_ID" w:bidi="id_ID"/>
        </w:rPr>
        <w:t xml:space="preserve"> secara berkelompok. Hentikan sebentar rekaman ini di sini.</w:t>
      </w:r>
    </w:p>
    <w:p>
      <w:pPr/>
      <w:r>
        <w:rPr>
          <w:lang w:val="id_ID" w:bidi="id_ID"/>
        </w:rPr>
      </w:r>
      <w:r>
        <w:rPr>
          <w:lang w:val="id_ID" w:bidi="id_ID"/>
        </w:rPr>
        <w:t>Pernyataan berikutnya mungkin dikatakan oleh Yohanes, penulis kitab ini. Beberapa orang percaya bahwa itu bisa jadi salah satu prajurit Romawi yang bersaksi melihat Yesus mati dan tombak itu ditusukkan ke lambung Yesus. Hal ini dimungkinkan karena ada seorang perwira Romawi di Markus yang mengatakan bahwa Yesus adalah "Anak Allah." Namun, yang terbaik adalah membiarkan kesaksian itu tidak mencantumkan indentitas pemberinya. Kesaksian adalah menceritakan apa yang dilihat seseorang. Alasan Kesaksian itu adalah agar para pembaca kitab Yohanes percaya kepada Yesus. Dalam bahasa aslinya, tidak jelas apakah kesaksian ini dimaksudkan untuk membantu orang-orang percaya saat ini memperkuat iman mereka kepada Yesus, atau apakah kesaksian itu untuk membantu orang lain percaya dan menaruh kepercayaan kepada Yesus untuk pertama kalinya. Bagaimanapun juga, orang yang memberikan kesaksian itu ingin para pembaca tahu bahwa Yesus benar-benar mati, dan ini adalah laporan yang sesuai tentang apa yang terjadi.</w:t>
      </w:r>
    </w:p>
    <w:p>
      <w:pPr/>
      <w:r>
        <w:rPr>
          <w:lang w:val="id_ID" w:bidi="id_ID"/>
        </w:rPr>
      </w:r>
      <w:r>
        <w:rPr>
          <w:lang w:val="id_ID" w:bidi="id_ID"/>
        </w:rPr>
        <w:t>"Hal-hal ini"—kematian Yesus dan prajurit Romawi menusukkan tombak ke lambung Yesus—terjadi untuk menggenapi Kitab Suci, atau membuat kitab suci Perjanjian Lama ini menjadi kenyataan. Rujukan Kitab Suci pertama kemungkinan dari Keluaran, yang mengatakan untuk tidak mematahkan tulang-tulang domba Paskah apa pun. Yesus mati sehari sebelum Paskah, maka ada kemungkinan Yesus seperti anak domba Paskah dalam ayat ini. Para prajurit tidak mematahkan satu pun tulang Yesus, yang menggenapi Kitab Suci. Mungkin juga Kitab Suci tersebut berasal dari Mazmur yang mengatakan bahwa tidak ada satu pun tulang orang benar yang akan dipatahkan.</w:t>
      </w:r>
    </w:p>
    <w:p>
      <w:pPr/>
      <w:r>
        <w:rPr>
          <w:lang w:val="id_ID" w:bidi="id_ID"/>
        </w:rPr>
      </w:r>
      <w:r>
        <w:rPr>
          <w:lang w:val="id_ID" w:bidi="id_ID"/>
        </w:rPr>
        <w:t>Ayat kedua adalah, "Mereka akan melihat kepada Dia yang telah mereka tikam." Kitab Suci ditulis dalam kitab Nabi Zakharia, dan orang-orang dapat membaca ayat ini. "Menusuk" berarti menikam sesuatu dengan memasukkan benda tajam ke dalamnya. Orang-orang bisa melihat para prajurit menusuk lambung Yesus dengan tombak, sehingga kitab suci Perjanjian Lama ini juga menjadi kenyataan.</w:t>
      </w:r>
    </w:p>
    <w:p>
      <w:pPr/>
      <w:r>
        <w:rPr>
          <w:lang w:val="id_ID" w:bidi="id_ID"/>
        </w:rPr>
      </w:r>
      <w:r>
        <w:rPr>
          <w:lang w:val="id_ID" w:bidi="id_ID"/>
        </w:rPr>
        <w:t>Setelah ini, Yusuf bertanya kepada Pilatus apakah ia dapat datang dan mengambil tubuh Yesus dari salib sehingga ia dapat menguburkan tubuh Yesus. Yusuf berasal dari kota Arimatea, dan ia adalah seorang pengikut Yesus. Arimatea mungkin adalah sebuah kota di Yudea, tetapi orang-orang tidak tahu persis di mana letaknya. Yusuf adalah salah satu pejabat Yahudi, tetapi ia tidak memberi tahu orang-orang Yahudi di depan umum bahwa ia mengikut Yesus. Yusuf mungkin takut bahwa jika orang-orang Yahudi tahu bahwa Yusuf adalah murid Yesus, para pemimpin agama akan membuat Yusuf kehilangan posisinya sebagai seorang pejabat agama. Pilatus memberikan izin kepada Yusuf, suatu hal yang tidak biasa. Pilatus biasanya tidak akan memberikan izin kepada seseorang untuk penguburan khusus seperti ini. Yusuf datang untuk mengambil jenazah Yesus sehingga ia dapat menguburkan-Nya. Yusuf mungkin membawa jenazah Yesus di atas tikar atau benda lain yang dapat digunakan untuk membawa jenazah tersebut.</w:t>
      </w:r>
    </w:p>
    <w:p>
      <w:pPr/>
      <w:r>
        <w:rPr>
          <w:lang w:val="id_ID" w:bidi="id_ID"/>
        </w:rPr>
      </w:r>
      <w:r>
        <w:rPr>
          <w:lang w:val="id_ID" w:bidi="id_ID"/>
        </w:rPr>
        <w:t>Berhenti di sini dan diskusikan pertanyaan ini dalam kelompok: Bicarakan tentang adat pemakaman dalam budaya Anda. Bagaimana orang-orang menguburkan jenazah mereka? Apa yang mereka gunakan untuk mencegah bau tidak sedap? Di mana orang-orang menguburkan jenazah mereka? Hentikan sebentar rekaman ini di sini.</w:t>
      </w:r>
    </w:p>
    <w:p>
      <w:pPr/>
      <w:r>
        <w:rPr>
          <w:lang w:val="id_ID" w:bidi="id_ID"/>
        </w:rPr>
      </w:r>
      <w:r>
        <w:rPr>
          <w:lang w:val="id_ID" w:bidi="id_ID"/>
        </w:rPr>
        <w:t>Nikodemus juga datang untuk membantu menurunkan jenazah Yesus dan menguburkannya. Nikodemus adalah orang yang sama yang datang kepada Yesus pada malam hari untuk berbicara kepada Yesus. Nikodemus juga adalah salah satu pejabat agama Yahudi. Nikodemus membawa campuran mur dan gaharu untuk dibubuhkan pada jenazah Yesus. Mur adalah zat lengket dari semak, yang diolah menjadi bubuk. Itu sangat mahal. Gaharu mungkin adalah bubuk yang terbuat dari pohon cendana. Mur dan gaharu keduanya adalah rempah-rempah berbau harum yang digunakan untuk menyembunyikan bau busuk dari mayat. Ada kemungkinan rempah-rempah ini dicampur dengan minyak.</w:t>
      </w:r>
    </w:p>
    <w:p>
      <w:pPr/>
      <w:r>
        <w:rPr>
          <w:lang w:val="id_ID" w:bidi="id_ID"/>
        </w:rPr>
      </w:r>
      <w:r>
        <w:rPr>
          <w:lang w:val="id_ID" w:bidi="id_ID"/>
        </w:rPr>
        <w:t xml:space="preserve">Berhenti di sini dan lihatlah gambar-gambar </w:t>
      </w:r>
      <w:r>
        <w:rPr>
          <w:lang w:val="id_ID" w:bidi="id_ID"/>
        </w:rPr>
        <w:t>pohon cendana</w:t>
      </w:r>
      <w:r>
        <w:rPr>
          <w:lang w:val="id_ID" w:bidi="id_ID"/>
        </w:rPr>
        <w:t xml:space="preserve"> dan </w:t>
      </w:r>
      <w:r>
        <w:rPr>
          <w:lang w:val="id_ID" w:bidi="id_ID"/>
        </w:rPr>
        <w:t>semak mur</w:t>
      </w:r>
      <w:r>
        <w:rPr>
          <w:lang w:val="id_ID" w:bidi="id_ID"/>
        </w:rPr>
        <w:t xml:space="preserve"> sebagai satu kelompok. Hentikan sebentar rekaman ini di sini.</w:t>
      </w:r>
    </w:p>
    <w:p>
      <w:pPr/>
      <w:r>
        <w:rPr>
          <w:lang w:val="id_ID" w:bidi="id_ID"/>
        </w:rPr>
      </w:r>
      <w:r>
        <w:rPr>
          <w:lang w:val="id_ID" w:bidi="id_ID"/>
        </w:rPr>
        <w:t>Nikodemus membawa 75 pon, atau sekitar 30 kilogram, rempah-rempah, jumlah yang cukup untuk menguburkan orang kaya. Nikodemus kaya dan mungkin memiliki pelayan yang membantu membawa rempah-rempah itu. Nikodemus dan Yusuf membungkus jenazah Yesus dengan kain lenan beserta rempah-rempah di sekeliling tubuh-Nya. Kain lenan berwarna putih dan berharga. Ini adalah cara yang normal bagi orang-orang Yahudi untuk menguburkan orang mati mereka, tetapi jumlah rempah-rempah itu lebih banyak dari biasanya.</w:t>
      </w:r>
    </w:p>
    <w:p>
      <w:pPr/>
      <w:r>
        <w:rPr>
          <w:lang w:val="id_ID" w:bidi="id_ID"/>
        </w:rPr>
      </w:r>
      <w:r>
        <w:rPr>
          <w:lang w:val="id_ID" w:bidi="id_ID"/>
        </w:rPr>
        <w:t xml:space="preserve">Berhenti di sini dan lihatlah gambar </w:t>
      </w:r>
      <w:r>
        <w:rPr>
          <w:b/>
          <w:lang w:val="id_ID" w:bidi="id_ID"/>
        </w:rPr>
        <w:t>kain lenan</w:t>
      </w:r>
      <w:r>
        <w:rPr>
          <w:lang w:val="id_ID" w:bidi="id_ID"/>
        </w:rPr>
        <w:t xml:space="preserve"> sebagai satu kelompok. Hentikan sebentar rekaman ini di sini.</w:t>
      </w:r>
    </w:p>
    <w:p>
      <w:pPr/>
      <w:r>
        <w:rPr>
          <w:lang w:val="id_ID" w:bidi="id_ID"/>
        </w:rPr>
      </w:r>
      <w:r>
        <w:rPr>
          <w:lang w:val="id_ID" w:bidi="id_ID"/>
        </w:rPr>
        <w:t>Yusuf dan Nikodemus membaringkan mayat Yesus di makam di dekat tempat Yesus disalibkan. Makam itu berada di sebuah kebun. Mereka memilih makam ini karena letaknya yang dekat dan mereka tidak punya banyak waktu sebelum matahari terbenam dan dimulainya hari Sabat. Makam itu mungkin seperti gua yang digali di lereng bukit. Ada batu besar di depan makam untuk melindungi jenazah di makam. Tidak ada orang lain yang pernah dimakamkan di makam itu. Biasanya, orang Yahudi meletakkan mayat di sebuah makam, dan setelah mayat membusuk, mereka meletakkan tulang-tulang itu ke dalam sebuah kotak di makam. Kemudian mereka meletakkan jenazah lain di makam. jenazah Di makam Yesus, tidak ada mayat lain di makam tersebut, dan makam itu belum pernah digunakan sebelumnya.</w:t>
      </w:r>
    </w:p>
    <w:p>
      <w:pPr/>
      <w:r>
        <w:rPr>
          <w:lang w:val="id_ID" w:bidi="id_ID"/>
        </w:rPr>
      </w:r>
      <w:r>
        <w:rPr>
          <w:lang w:val="id_ID" w:bidi="id_ID"/>
        </w:rPr>
        <w:t xml:space="preserve">Berhenti di sini dan lihatlah gambar </w:t>
      </w:r>
      <w:r>
        <w:rPr>
          <w:lang w:val="id_ID" w:bidi="id_ID"/>
        </w:rPr>
        <w:t>sebuah makam dengan batu besar di depannya</w:t>
      </w:r>
      <w:r>
        <w:rPr>
          <w:lang w:val="id_ID" w:bidi="id_ID"/>
        </w:rPr>
        <w:t xml:space="preserve"> secara berkelompok.</w:t>
      </w:r>
    </w:p>
    <w:p>
      <w:pPr/>
      <w:r>
        <w:rPr>
          <w:lang w:val="id_ID" w:bidi="id_ID"/>
        </w:rPr>
      </w:r>
      <w:r>
        <w:rPr>
          <w:lang w:val="id_ID" w:bidi="id_ID"/>
        </w:rPr>
        <w:t>Para prajurit mematahkan kaki kedua penjahat yang disalibkan di setiap sisi Yesus, dan kemudian para penjahat itu pun meninggal tak lama kemudian. Kami tidak tahu persis apa yang terjadi pada jenazah mereka setelah itu, tetapi kemungkinan seseorang datang dan mengambil jenazah mereka. Inilah yang diminta orang-orang Yahudi kepada Pilatus pada awal perikop ini. Ada kemungkinan mereka dimakamkan di kuburan massal bersama para penjahat lainnya.</w:t>
      </w:r>
      <w:r>
        <w:rPr>
          <w:lang w:val="id_ID" w:bidi="id_ID"/>
        </w:rPr>
      </w:r>
    </w:p>
    <w:p>
      <w:pPr>
        <w:pStyle w:val="Heading3"/>
      </w:pPr>
      <w:r>
        <w:rPr>
          <w:lang w:val="id_ID" w:bidi="id_ID"/>
        </w:rPr>
        <w:t>Menjelaskan Adegan</w:t>
      </w:r>
    </w:p>
    <w:p>
      <w:pPr/>
      <w:r>
        <w:rPr>
          <w:lang w:val="id_ID" w:bidi="id_ID"/>
        </w:rPr>
      </w:r>
      <w:r>
        <w:rPr>
          <w:lang w:val="id_ID" w:bidi="id_ID"/>
        </w:rPr>
        <w:t>Dengarkan versi suara dari Yohanes 19:31–42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Para prajurit mematahkan kaki kedua penjahat yang disalibkan di samping Yesus. Para prajurit menusuk lambung Yesus dengan tombak dan bukannya mematahkan kaki-Nya.</w:t>
      </w:r>
    </w:p>
    <w:p>
      <w:pPr/>
      <w:r>
        <w:rPr>
          <w:lang w:val="id_ID" w:bidi="id_ID"/>
        </w:rPr>
      </w:r>
      <w:r>
        <w:rPr>
          <w:b/>
          <w:lang w:val="id_ID" w:bidi="id_ID"/>
        </w:rPr>
        <w:t>Dalam adegan kedua:</w:t>
      </w:r>
      <w:r>
        <w:rPr>
          <w:lang w:val="id_ID" w:bidi="id_ID"/>
        </w:rPr>
        <w:t xml:space="preserve"> Yusuf datang kepada Pilatus untuk meminta izin menguburkan jenazah Yesus. Pilatus memberikan izin kepada Yusuf.</w:t>
      </w:r>
    </w:p>
    <w:p>
      <w:pPr/>
      <w:r>
        <w:rPr>
          <w:lang w:val="id_ID" w:bidi="id_ID"/>
        </w:rPr>
      </w:r>
      <w:r>
        <w:rPr>
          <w:b/>
          <w:lang w:val="id_ID" w:bidi="id_ID"/>
        </w:rPr>
        <w:t>Dalam adegan ketiga:</w:t>
      </w:r>
      <w:r>
        <w:rPr>
          <w:lang w:val="id_ID" w:bidi="id_ID"/>
        </w:rPr>
        <w:t xml:space="preserve"> Yusuf dari Arimatea dan Nikodemus datang untuk mengambil jenazah Yesus untuk memakamkannya. Mereka menyiapkan jenazah untuk penguburan dan kemudian menguburkan Yesus di makam baru di kebun di dekatnya.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Orang-orang Yahudi, atau para pemimpin Yahudi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Dua orang lain yang disalibkan</w:t>
      </w:r>
    </w:p>
    <w:p>
      <w:pPr>
        <w:pStyle w:val="ListBullet"/>
        <w:spacing w:line="240" w:lineRule="auto"/>
        <w:ind w:left="720"/>
      </w:pPr>
      <w:r>
        <w:rPr>
          <w:lang w:val="id_ID" w:bidi="id_ID"/>
        </w:rPr>
      </w:r>
      <w:r>
        <w:rPr>
          <w:lang w:val="id_ID" w:bidi="id_ID"/>
        </w:rPr>
        <w:t>Orang yang bersaksi tentang hal-hal ini</w:t>
      </w:r>
    </w:p>
    <w:p>
      <w:pPr>
        <w:pStyle w:val="ListBullet"/>
        <w:spacing w:line="240" w:lineRule="auto"/>
        <w:ind w:left="720"/>
      </w:pPr>
      <w:r>
        <w:rPr>
          <w:lang w:val="id_ID" w:bidi="id_ID"/>
        </w:rPr>
      </w:r>
      <w:r>
        <w:rPr>
          <w:lang w:val="id_ID" w:bidi="id_ID"/>
        </w:rPr>
        <w:t>Yusuf dari Arimatea</w:t>
      </w:r>
    </w:p>
    <w:p>
      <w:pPr>
        <w:pStyle w:val="ListBullet"/>
        <w:spacing w:line="240" w:lineRule="auto"/>
        <w:ind w:left="720"/>
      </w:pPr>
      <w:r>
        <w:rPr>
          <w:lang w:val="id_ID" w:bidi="id_ID"/>
        </w:rPr>
      </w:r>
      <w:r>
        <w:rPr>
          <w:lang w:val="id_ID" w:bidi="id_ID"/>
        </w:rPr>
        <w:t>Dan Nikodemus</w:t>
      </w:r>
    </w:p>
    <w:p>
      <w:pPr/>
      <w:r>
        <w:rPr>
          <w:lang w:val="id_ID" w:bidi="id_ID"/>
        </w:rPr>
      </w:r>
      <w:r>
        <w:rPr>
          <w:lang w:val="id_ID" w:bidi="id_ID"/>
        </w:rPr>
        <w:t>Bersama kelompok, perhatikan bagian-bagian dari latar belakang perikop ini.</w:t>
      </w:r>
    </w:p>
    <w:p>
      <w:pPr/>
      <w:r>
        <w:rPr>
          <w:lang w:val="id_ID" w:bidi="id_ID"/>
        </w:rPr>
      </w:r>
      <w:r>
        <w:rPr>
          <w:lang w:val="id_ID" w:bidi="id_ID"/>
        </w:rPr>
        <w:t>Dalam adegan pertama, orang-orang Yahudi meminta Pilatus untuk mematahkan kaki ketiga orang di atas salib itu. Ingatlah bahwa mematahkan kaki mereka akan membuat mereka mati lebih cepat, dan kemudian tubuh mereka dapat diturunkan dari salib. Ingatlah juga bahwa orang-orang Yahudi mungkin tidak berpikir untuk mengakhiri penderitaan yang dialami oleh orang-orang di atas salib. Orang-orang Yahudi ingin menghindari pelanggaran hukum mereka tentang meninggalkan jenazah di atas pohon semalaman. Mereka juga ingin mayat-mayat itu diturunkan sebelum hari Sabat, yang dimulai pada saat matahari terbenam. Hari Sabat adalah hari Sabat yang khusus karena itu juga merupakan minggu Paskah. Ingat, Yesus meninggal pada hari Jumat, dan mungkin saat itu sudah sore pada hari Jumat.</w:t>
      </w:r>
    </w:p>
    <w:p>
      <w:pPr/>
      <w:r>
        <w:rPr>
          <w:lang w:val="id_ID" w:bidi="id_ID"/>
        </w:rPr>
      </w:r>
      <w:r>
        <w:rPr>
          <w:lang w:val="id_ID" w:bidi="id_ID"/>
        </w:rPr>
        <w:t>Ingatlah bahwa para prajurit datang dan mematahkan kaki kedua orang itu di kedua sisi Yesus. Tidak jelas mengapa para prajurit itu memilih untuk memulai dengan dua orang lainnya dan kemudian datang terakhir kepada Yesus untuk mematahkan kaki-Nya. Mereka mungkin menggunakan palu atau pentung yang besar. Perikop ini tidak mengatakan secara khusus bahwa Pilatus menyuruh para prajurit untuk melakukan hal ini, tetapi jelas bahwa para prajurit menaati perintah Pilatus untuk mematahkan kaki orang-orang itu. Ingatlah bahwa ketika para prajurit datang kepada Yesus, mereka melihat Yesus sudah mati. Mereka tidak mematahkan kaki-Nya karena tidak perlu mempercepat kematian Yesus. Alih-alih mematahkan kaki Yesus, seorang prajurit menusukkan tombak ke lambung Yesus. Ada kemungkinan prajurit itu melakukan hal ini untuk memastikan bahwa Yesus benar-benar mati. Ingatlah bahwa darah dan air keluar dari sisi Yesus. Air tersebut bisa jadi merupakan air fisik, atau air tersebut bisa mewakili air hidup yang Yesus bicarakan. Ingatlah bahwa Yesus pasti sudah mati.</w:t>
      </w:r>
    </w:p>
    <w:p>
      <w:pPr/>
      <w:r>
        <w:rPr>
          <w:lang w:val="id_ID" w:bidi="id_ID"/>
        </w:rPr>
      </w:r>
      <w:r>
        <w:rPr>
          <w:lang w:val="id_ID" w:bidi="id_ID"/>
        </w:rPr>
        <w:t xml:space="preserve">Berhenti di sini dan lihatlah gambar sebuah </w:t>
      </w:r>
      <w:r>
        <w:rPr>
          <w:lang w:val="id_ID" w:bidi="id_ID"/>
        </w:rPr>
        <w:t>tombak</w:t>
      </w:r>
      <w:r>
        <w:rPr>
          <w:lang w:val="id_ID" w:bidi="id_ID"/>
        </w:rPr>
        <w:t xml:space="preserve"> lagi secara berkelompok, jika diperlukan. Hentikan sebentar rekaman ini di sini.</w:t>
      </w:r>
    </w:p>
    <w:p>
      <w:pPr/>
      <w:r>
        <w:rPr>
          <w:lang w:val="id_ID" w:bidi="id_ID"/>
        </w:rPr>
      </w:r>
      <w:r>
        <w:rPr>
          <w:lang w:val="id_ID" w:bidi="id_ID"/>
        </w:rPr>
        <w:t>Penting untuk diingat bahwa pernyataan berikutnya bukan bagian dari aksi adegan tersebut. Ini adalah pernyataan yang mengatakan bahwa orang yang melihat hal-hal ini terjadi memberikan kesaksian yang benar dan akurat tentang apa yang terjadi. Penting juga bahwa alasan kesaksian ini adalah agar orang-orang yang mendengarnya akan percaya kepada Yesus. Ingatlah bahwa kemungkinan besar Yohanes, penulis kitab ini, adalah orang yang memberikan kesaksian ini. Namun, sebaiknya jangan mengatakan siapa yang memberikan kesaksian itu.</w:t>
      </w:r>
    </w:p>
    <w:p>
      <w:pPr/>
      <w:r>
        <w:rPr>
          <w:lang w:val="id_ID" w:bidi="id_ID"/>
        </w:rPr>
      </w:r>
      <w:r>
        <w:rPr>
          <w:lang w:val="id_ID" w:bidi="id_ID"/>
        </w:rPr>
        <w:t>Berhenti di sini dan diskusikan pertanyaan ini sebagai kelompok: Bagaimana Anda akan memperkenalkan pernyataan ini dalam bahasa Anda? Apa cara yang paling alami untuk membicarakan kesaksian tentang peristiwa yang telah terjadi? Hentikan sebentar rekaman ini di sini.</w:t>
      </w:r>
    </w:p>
    <w:p>
      <w:pPr/>
      <w:r>
        <w:rPr>
          <w:lang w:val="id_ID" w:bidi="id_ID"/>
        </w:rPr>
      </w:r>
      <w:r>
        <w:rPr>
          <w:lang w:val="id_ID" w:bidi="id_ID"/>
        </w:rPr>
        <w:t>Dua pernyataan terakhir dalam adegan ini juga merupakan komentar tentang apa yang terjadi ketika para prajurit mematahkan kaki kedua orang itu dan menusuk lambung Yesus dengan tombak. Ingatlah bahwa ada dua nubuat dari Perjanjian Lama. Tindakan-tindakan yang terjadi setelah kematian Yesus menggenapi kedua nubuat ini. Yang pertama adalah "Tidak ada satu pun tulangnya yang akan patah." Ingatlah bahwa hal ini mungkin dari nubuat yang mengatakan untuk tidak mematahkan tulang-tulang anak domba Paskah. Yesus seperti anak domba Paskah ketika Ia mati di atas salib selama minggu Paskah. Mungkin juga nubuat ini berasal dari Mazmur yang mengatakan bahwa tidak ada satu pun tulang orang benar yang akan dipatahkan.</w:t>
      </w:r>
    </w:p>
    <w:p>
      <w:pPr/>
      <w:r>
        <w:rPr>
          <w:lang w:val="id_ID" w:bidi="id_ID"/>
        </w:rPr>
      </w:r>
      <w:r>
        <w:rPr>
          <w:lang w:val="id_ID" w:bidi="id_ID"/>
        </w:rPr>
        <w:t>Ingatlah bahwa pernyataan kedua adalah perintah lain dari Perjanjian Lama. Ada tertulis, "Mereka akan memandang kepada Dia yang telah mereka tikam." Ingat, ini dari kitab Nabi Zakharia dalam Perjanjian Lama. Ketika prajurit itu menusuk sisi Yesus dengan tombak, hal ini membuat nubuat di dalam Zakharia menjadi kenyataan.</w:t>
      </w:r>
    </w:p>
    <w:p>
      <w:pPr/>
      <w:r>
        <w:rPr>
          <w:lang w:val="id_ID" w:bidi="id_ID"/>
        </w:rPr>
      </w:r>
      <w:r>
        <w:rPr>
          <w:lang w:val="id_ID" w:bidi="id_ID"/>
        </w:rPr>
        <w:t>Dalam adegan kedua, Yusuf datang kepada Pilatus untuk meminta izin untuk menguburkan jenazah Yesus. Ingatlah bahwa tidak biasa bagi Pilatus untuk memberikan izin kepada seseorang untuk menguburkan seseorang seperti ini. Ingatlah bahwa Yusuf berasal dari kota Arimatea, dan ia adalah seorang pejabat agama Yahudi. Yusuf adalah seorang pengikut Yesus, tetapi ia tidak memberi tahu orang-orang tentang hal ini karena ia takut kepada orang-orang Yahudi. Ingatlah bahwa ia mungkin takut kehilangan posisinya di hadapan para pemimpin agama. Yusuf ingin merawat jenazah Yesus, dan itulah sebabnya ia meminta izin kepada Pilatus.</w:t>
      </w:r>
    </w:p>
    <w:p>
      <w:pPr/>
      <w:r>
        <w:rPr>
          <w:lang w:val="id_ID" w:bidi="id_ID"/>
        </w:rPr>
      </w:r>
      <w:r>
        <w:rPr>
          <w:lang w:val="id_ID" w:bidi="id_ID"/>
        </w:rPr>
        <w:t>Dalam adegan ketiga, Yusuf dari Arimatea dan Nikodemus datang untuk mengambil jenazah Yesus untuk memakamkan-Nya. Ingatlah bahwa perikop ini tidak mengatakan apa yang terjadi pada tubuh dua orang lain yang disalib di samping Yesus. Ketika orang-orang Yahudi meminta Pilatus untuk mematahkan kaki Yesus dan kedua orang yang berada di samping Yesus, orang-orang Yahudi kemungkinan besar hanya berpikir tentang hari Sabat yang akan datang dan perlu menaati hukum agama.</w:t>
      </w:r>
    </w:p>
    <w:p>
      <w:pPr/>
      <w:r>
        <w:rPr>
          <w:lang w:val="id_ID" w:bidi="id_ID"/>
        </w:rPr>
      </w:r>
      <w:r>
        <w:rPr>
          <w:lang w:val="id_ID" w:bidi="id_ID"/>
        </w:rPr>
        <w:t>Nikodemus juga bersama Yusuf. Ingat, ini adalah Nikodemus yang sama yang datang untuk berbicara kepada Yesus pada malam hari. Nikodemus juga adalah seorang pejabat agama Yahudi, dan ia mungkin kaya. Dia membawa sekitar 75 pon, atau sekitar 30 kilogram, rempah-rempah untuk menyiapkan jenazah Yesus untuk penguburan. Rempah-rempah itu adalah mur dan gaharu, serta baunya sangat harum. Ingatlah bahwa jumlah rempah-rempah tersebut jauh lebih banyak daripada biasanya untuk penguburan biasa. Nikodemus mempersiapkan Yesus untuk penguburan seperti Ia adalah seorang raja. Ingatlah bahwa Nikodemus dan Yusuf membungkus jenazah Yesus dengan kain lenan dan rempah-rempah itu. Ini adalah cara orang Yahudi menyiapkan jenazah untuk penguburan.</w:t>
      </w:r>
    </w:p>
    <w:p>
      <w:pPr/>
      <w:r>
        <w:rPr>
          <w:lang w:val="id_ID" w:bidi="id_ID"/>
        </w:rPr>
      </w:r>
      <w:r>
        <w:rPr>
          <w:lang w:val="id_ID" w:bidi="id_ID"/>
        </w:rPr>
        <w:t xml:space="preserve">Berhenti di sini dan lihatlah gambar </w:t>
      </w:r>
      <w:r>
        <w:rPr>
          <w:b/>
          <w:lang w:val="id_ID" w:bidi="id_ID"/>
        </w:rPr>
        <w:t>kain linen</w:t>
      </w:r>
      <w:r>
        <w:rPr>
          <w:lang w:val="id_ID" w:bidi="id_ID"/>
        </w:rPr>
        <w:t xml:space="preserve"> lagi secara berkelompok, jika perlu. Hentikan sebentar rekaman ini di sini.</w:t>
      </w:r>
    </w:p>
    <w:p>
      <w:pPr/>
      <w:r>
        <w:rPr>
          <w:lang w:val="id_ID" w:bidi="id_ID"/>
        </w:rPr>
      </w:r>
      <w:r>
        <w:rPr>
          <w:lang w:val="id_ID" w:bidi="id_ID"/>
        </w:rPr>
        <w:t>Setelah Nikodemus dan Yusuf selesai membungkus jenazah Yesus, mereka membaringkan-Nya di makam baru. Makam itu mungkin adalah gua yang digali di lereng bukit. Itu berada di sebuah kebun di dekat tempat Yesus disalibkan. Ingatlah bahwa mereka mungkin menguburkan Yesus di makam ini karena letaknya dekat dan tidak banyak waktu sebelum matahari terbenam. Ingatlah juga bahwa itu adalah makam baru, dan tidak ada seorang pun yang pernah dikuburkan di sana sebelumnya.</w:t>
      </w:r>
    </w:p>
    <w:p>
      <w:pPr/>
      <w:r>
        <w:rPr>
          <w:lang w:val="id_ID" w:bidi="id_ID"/>
        </w:rPr>
      </w:r>
      <w:r>
        <w:rPr>
          <w:lang w:val="id_ID" w:bidi="id_ID"/>
        </w:rPr>
        <w:t xml:space="preserve">Berhenti di sini dan lihatlah gambar makam dengan </w:t>
      </w:r>
      <w:r>
        <w:rPr>
          <w:lang w:val="id_ID" w:bidi="id_ID"/>
        </w:rPr>
        <w:t>batu besar di depannya</w:t>
      </w:r>
      <w:r>
        <w:rPr>
          <w:lang w:val="id_ID" w:bidi="id_ID"/>
        </w:rPr>
        <w:t xml:space="preserve"> lagi secara berkelompok jika perlu. Hentikan sebentar rekaman ini di sini.</w:t>
      </w:r>
    </w:p>
    <w:p>
      <w:pPr/>
      <w:r>
        <w:rPr>
          <w:lang w:val="id_ID" w:bidi="id_ID"/>
        </w:rPr>
      </w:r>
      <w:r>
        <w:rPr>
          <w:lang w:val="id_ID" w:bidi="id_ID"/>
        </w:rPr>
        <w:t xml:space="preserve">Sekarang, kelompok hendaknya membuat papan cerita, menggambar atau menggunakan benda-benda untuk membayangkan perikop ini dan apa yang terjadi di dalamnya. </w:t>
      </w:r>
      <w:r>
        <w:rPr>
          <w:lang w:val="id_ID" w:bidi="id_ID"/>
        </w:rPr>
      </w:r>
    </w:p>
    <w:p>
      <w:pPr>
        <w:pStyle w:val="Heading3"/>
      </w:pPr>
      <w:r>
        <w:rPr>
          <w:lang w:val="id_ID" w:bidi="id_ID"/>
        </w:rPr>
        <w:t>Memperagakan Bacaan</w:t>
      </w:r>
    </w:p>
    <w:p>
      <w:pPr/>
      <w:r>
        <w:rPr>
          <w:lang w:val="id_ID" w:bidi="id_ID"/>
        </w:rPr>
      </w:r>
      <w:r>
        <w:rPr>
          <w:lang w:val="id_ID" w:bidi="id_ID"/>
        </w:rPr>
        <w:t>Dengarkan versi suara dari Yohanes 19:31–42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Dua orang lain yang disalibkan</w:t>
      </w:r>
    </w:p>
    <w:p>
      <w:pPr>
        <w:pStyle w:val="ListBullet"/>
        <w:spacing w:line="240" w:lineRule="auto"/>
        <w:ind w:left="720"/>
      </w:pPr>
      <w:r>
        <w:rPr>
          <w:lang w:val="id_ID" w:bidi="id_ID"/>
        </w:rPr>
      </w:r>
      <w:r>
        <w:rPr>
          <w:lang w:val="id_ID" w:bidi="id_ID"/>
        </w:rPr>
        <w:t>Orang yang bersaksi tentang hal-hal ini</w:t>
      </w:r>
    </w:p>
    <w:p>
      <w:pPr>
        <w:pStyle w:val="ListBullet"/>
        <w:spacing w:line="240" w:lineRule="auto"/>
        <w:ind w:left="720"/>
      </w:pPr>
      <w:r>
        <w:rPr>
          <w:lang w:val="id_ID" w:bidi="id_ID"/>
        </w:rPr>
      </w:r>
      <w:r>
        <w:rPr>
          <w:lang w:val="id_ID" w:bidi="id_ID"/>
        </w:rPr>
        <w:t>Yusuf dari Arimatea</w:t>
      </w:r>
    </w:p>
    <w:p>
      <w:pPr>
        <w:pStyle w:val="ListBullet"/>
        <w:spacing w:line="240" w:lineRule="auto"/>
        <w:ind w:left="720"/>
      </w:pPr>
      <w:r>
        <w:rPr>
          <w:lang w:val="id_ID" w:bidi="id_ID"/>
        </w:rPr>
      </w:r>
      <w:r>
        <w:rPr>
          <w:lang w:val="id_ID" w:bidi="id_ID"/>
        </w:rPr>
        <w:t>Dan Nikodemus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Orang-orang Yahudi meminta Pilatus untuk mematahkan kaki-kaki orang-orang di atas salib. Orang-orang Yahudi ingin orang-orang itu mati sebelum hari Sabat dimulai pada saat matahari terbenam pada hari itu. Hari itu juga merupakan hari Sabat yang khusus, sehingga orang-orang Yahudi ingin memastikan tidak ada mayat di salib setelah hari Sabat dimulai pada saat matahari terbenam. Pilatus menerima permintaan orang-orang Yahudi.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Yahudi, "Apa yang Anda rasakan?" Orang-orang mungkin menjawab hal-hal seperti, "Ingin orang-orang itu mati dengan cepat," atau "Khawatir bahwa kami akan melanggar hukum Sabat dengan membuat orang-orang ini masih terpaku pada salib pada saat matahari terbenam," atau "Tidak berpikir untuk berbelas kasihan untuk membantu orang-orang mengakhiri penderitaan mereka sehingga mereka mati lebih cepat."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prajurit Romawi mematahkan kaki kedua penjahat itu di kedua sisi Yesus. Para prajurit datang kepada Yesus, dan mereka melihat bahwa Yesus sudah mati. Para prajurit tidak mematahkan kaki Yesus karena Yesus sudah mati. Sebaliknya, salah satu prajurit menusukkan tombak ke lambung Yesus, dan darah serta air keluar dari lambung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kedua orang yang disalibkan di samping Yesus, "Apa yang Anda rasakan?" Orang-orang mungkin menjawab hal-hal seperti, "Aku bersyukur karena kakiku patah sehingga aku bisa mengakhiri rasa sakit dan kematian yang mengerikan ini," atau "Bertanya-tanya bagaimana Yesus sudah mati di samping kita—Ia tidak membutuhkan kaki-Nya yang patah," atau "Dengan rasa sakit yang mengerikan."</w:t>
      </w:r>
    </w:p>
    <w:p>
      <w:pPr>
        <w:pStyle w:val="ListBullet"/>
        <w:spacing w:line="240" w:lineRule="auto"/>
        <w:ind w:left="720"/>
      </w:pPr>
      <w:r>
        <w:rPr>
          <w:lang w:val="id_ID" w:bidi="id_ID"/>
        </w:rPr>
      </w:r>
      <w:r>
        <w:rPr>
          <w:lang w:val="id_ID" w:bidi="id_ID"/>
        </w:rPr>
        <w:t>Juga, tanyakan kepada orang yang memerankan prajurit yang menusukkan tombak ke lambung Yesus, "Apa yang Anda rasakan?" Orang itu mungkin menjawab hal-hal seperti, "Terkejut karena orang ini sudah meninggal secepat ini," atau "Ingin memastikan bahwa ia benar-benar mati," atau "Terkejut karena darah dan air keluar dari lambung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 yang melihat semua ini terjadi bersaksi bahwa itu benar. Dia menceritakan tentang bagaimana Yesus mati di atas salib dan tentang tombak yang ditusukkan oleh prajurit di lambung Yesus. Dia menceritakan hal ini sehingga orang-orang yang mendengar kisah ini akan percaya kepada Yesus dan menaruh kepercayaan mereka kepada-Nya. Para prajurit tidak mematahkan satu pun tulang Yesus yang menggenapi Kitab Suci Perjanjian Lama. Kitab Suci ini berkata, "Tidak ada satu pun tulang-Nya yang patah." Seorang prajurit juga menikamkan tombaknya ke lambung Yesus, yang menggenapi Kitab Suci Perjanjian Lama lainnya yang berkata, "Mereka akan memandang kepada Dia yang telah mereka tikam."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yang bersaksi tentang hal-hal ini, "Apa yang Anda rasakan?" Orang itu mungkin menjawab hal-hal seperti, "Ingin orang lain percaya kepada Yesus," atau "Ingin orang-orang tahu bahwa Yesus benar-benar mati dan bahwa cara itu terjadi menggenapi Kitab Suci Perjanjian Lama," atau "Berharap bahwa kesaksian saya akan membantu orang-orang percaya kepada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Yusuf dari Arimatea bertanya kepada Pilatus apakah ia dapat menurunkan jenazah Yesus dan menguburkan-Nya. Yusuf adalah seorang pejabat agama Yahudi, dan ia adalah pengikut Yesus secara sembunyi-sembunyi. Dia tidak ingin orang-orang Yahudi tahu bahwa dia adalah pengikut Yesus karena dia takut kepada mereka. Pilatus setuju dengan permintaan Yusuf, karena itu Yusuf datang untuk menurunkan tubuh Yesus dari salib.</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Yusuf dari Arimatea, "Apa yang Anda rasakan?" Orang itu mungkin menjawab hal-hal seperti, "Bertekad untuk menguburkan jenazah Yesus," atau "Takut ada seseorang yang melihat saya, tetapi masih ingin menguburkan Yesus," atau "Senang karena Pilatus memberikan izin kepada saya untuk menguburkan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Nikodemus juga datang untuk membantu Yusuf dari Arimatea menguburkan Yesus. Nikodemus adalah orang yang sama yang datang untuk mengunjungi Yesus pada malam hari. Nikodemus adalah seorang pejabat agama Yahudi. Dia membawa 30 kilogram mur dan gaharu. Rempah-rempah ini berbau harum, dan orang-orang menggunakannya ketika mereka menguburkan jenazah. Nikodemus dan Yusuf mengambil jenazah Yesus dan membungkus Dia dengan kain lenan dengan rempah-rempah di antara kain-kain tersebut. Ini adalah cara yang normal bagi orang Yahudi untuk menguburkan orang mati mereka. Nikodemus dan Yusuf membaringkan tubuh Yesus di makam baru di kebun di dekatnya.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Nikodemus, "Apa yang Anda rasakan?" Orang itu mungkin menjawab hal-hal seperti, "Senang bisa melayani Yesus dengan penguburan rempah-rempah layaknya raja," atau "Ingin menyegerakan proses penguburan sehingga kita selesai sebelum matahari terbenam dan mulainya hari Sabat," atau "Sangat sedih karena Yesus meninggal setelah Ia menceritakan kepada saya tentang kelahiran kembali."</w:t>
      </w:r>
      <w:r>
        <w:rPr>
          <w:lang w:val="id_ID" w:bidi="id_ID"/>
        </w:rPr>
      </w:r>
    </w:p>
    <w:p>
      <w:pPr>
        <w:pStyle w:val="Heading3"/>
      </w:pPr>
      <w:r>
        <w:rPr>
          <w:lang w:val="id_ID" w:bidi="id_ID"/>
        </w:rPr>
        <w:t>Melengkapi yang Kurang</w:t>
      </w:r>
    </w:p>
    <w:p>
      <w:pPr/>
      <w:r>
        <w:rPr>
          <w:lang w:val="id_ID" w:bidi="id_ID"/>
        </w:rPr>
      </w:r>
      <w:r>
        <w:rPr>
          <w:lang w:val="id_ID" w:bidi="id_ID"/>
        </w:rPr>
        <w:t>Dengarkan versi suara dari Yohanes 19:31–42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b/>
          <w:lang w:val="id_ID" w:bidi="id_ID"/>
        </w:rPr>
        <w:t>Orang-orang Yahudi</w:t>
      </w:r>
      <w:r>
        <w:rPr>
          <w:lang w:val="id_ID" w:bidi="id_ID"/>
        </w:rPr>
        <w:t xml:space="preserve"> meminta Pilatus untuk mematahkan kaki-kaki orang-orang di atas salib. Dalam kitab Yohanes, Yohanes sering mengatakan "orang-orang Yahudi" yang berarti para pemimpin Yahudi. Yesus disalibkan di atas </w:t>
      </w:r>
      <w:r>
        <w:rPr>
          <w:b/>
          <w:lang w:val="id_ID" w:bidi="id_ID"/>
        </w:rPr>
        <w:t>salib</w:t>
      </w:r>
      <w:r>
        <w:rPr>
          <w:lang w:val="id_ID" w:bidi="id_ID"/>
        </w:rPr>
        <w:t xml:space="preserve">, dan ada juga seorang penjahat yang disalibkan di atas salib di setiap sisi Yesus. Gunakan kata-kata yang sama untuk orang Yahudi dan salib seperti yang Anda gunakan pada perikop sebelumnya. Untuk informasi lebih lanjut tentang </w:t>
      </w:r>
      <w:r>
        <w:rPr>
          <w:lang w:val="id_ID" w:bidi="id_ID"/>
        </w:rPr>
        <w:t>orang Yahudi</w:t>
      </w:r>
      <w:r>
        <w:rPr>
          <w:lang w:val="id_ID" w:bidi="id_ID"/>
        </w:rPr>
        <w:t xml:space="preserve"> dan </w:t>
      </w:r>
      <w:r>
        <w:rPr>
          <w:lang w:val="id_ID" w:bidi="id_ID"/>
        </w:rPr>
        <w:t>salib</w:t>
      </w:r>
      <w:r>
        <w:rPr>
          <w:lang w:val="id_ID" w:bidi="id_ID"/>
        </w:rPr>
        <w:t>, lihat Glosarium Utama.</w:t>
      </w:r>
    </w:p>
    <w:p>
      <w:pPr/>
      <w:r>
        <w:rPr>
          <w:lang w:val="id_ID" w:bidi="id_ID"/>
        </w:rPr>
      </w:r>
      <w:r>
        <w:rPr>
          <w:b/>
          <w:lang w:val="id_ID" w:bidi="id_ID"/>
        </w:rPr>
        <w:t>Pilatus</w:t>
      </w:r>
      <w:r>
        <w:rPr>
          <w:lang w:val="id_ID" w:bidi="id_ID"/>
        </w:rPr>
        <w:t xml:space="preserve"> adalah gubernur Romawi di seluruh wilayah Yudea. Gunakan kata yang sama untuk Pilatus seperti yang Anda gunakan pada perikop sebelumnya.</w:t>
      </w:r>
    </w:p>
    <w:p>
      <w:pPr/>
      <w:r>
        <w:rPr>
          <w:lang w:val="id_ID" w:bidi="id_ID"/>
        </w:rPr>
      </w:r>
      <w:r>
        <w:rPr>
          <w:lang w:val="id_ID" w:bidi="id_ID"/>
        </w:rPr>
        <w:t xml:space="preserve">Hari Yesus mati adalah hari Jumat, yang merupakan hari persiapan untuk hari </w:t>
      </w:r>
      <w:r>
        <w:rPr>
          <w:b/>
          <w:lang w:val="id_ID" w:bidi="id_ID"/>
        </w:rPr>
        <w:t>Sabat</w:t>
      </w:r>
      <w:r>
        <w:rPr>
          <w:lang w:val="id_ID" w:bidi="id_ID"/>
        </w:rPr>
        <w:t xml:space="preserve">. Orang Yahudi beristirahat pada hari Sabat, hari ketujuh dalam seminggu yang merupakan hari Sabtu. Orang-orang Yahudi tidak bekerja pada hari Sabat, dan hari Sabat dimulai pada saat matahari terbenam pada hari Jumat malam. Jumat adalah hari untuk bersiap menghadapi hari Sabtu ketika tidak ada pekerjaan sama sekali. Juga, Sabat khusus ini adalah hari khusus karena itu adalah minggu perayaan Paskah. Gunakan kata-kata yang sama untuk Sabat seperti yang Anda gunakan pada perikop sebelumnya. Gunakan kata yang sama untuk Sabat seperti yang Anda telah gunakan pada perikop sebelumnya. Untuk informasi lebih lanjut tentang </w:t>
      </w:r>
      <w:r>
        <w:rPr>
          <w:lang w:val="id_ID" w:bidi="id_ID"/>
        </w:rPr>
        <w:t>Sabat</w:t>
      </w:r>
      <w:r>
        <w:rPr>
          <w:lang w:val="id_ID" w:bidi="id_ID"/>
        </w:rPr>
        <w:t>, lihat Glosarium Utama.</w:t>
      </w:r>
    </w:p>
    <w:p>
      <w:pPr/>
      <w:r>
        <w:rPr>
          <w:lang w:val="id_ID" w:bidi="id_ID"/>
        </w:rPr>
      </w:r>
      <w:r>
        <w:rPr>
          <w:lang w:val="id_ID" w:bidi="id_ID"/>
        </w:rPr>
        <w:t>Orang-orang Yahudi ingin jenazah orang-orang itu dibawa pergi dari salib-salib tersebut. Menurut hukum agama Yahudi, mayat tidak dapat ditinggalkan di atas salib dalam semalam, terutama sebelum hari raya keagamaan yang penting.</w:t>
      </w:r>
    </w:p>
    <w:p>
      <w:pPr/>
      <w:r>
        <w:rPr>
          <w:lang w:val="id_ID" w:bidi="id_ID"/>
        </w:rPr>
      </w:r>
      <w:r>
        <w:rPr>
          <w:lang w:val="id_ID" w:bidi="id_ID"/>
        </w:rPr>
        <w:t xml:space="preserve">Para prajurit Romawi mendatangi masing-masing penjahat yang </w:t>
      </w:r>
      <w:r>
        <w:rPr>
          <w:b/>
          <w:lang w:val="id_ID" w:bidi="id_ID"/>
        </w:rPr>
        <w:t>disalibkan</w:t>
      </w:r>
      <w:r>
        <w:rPr>
          <w:lang w:val="id_ID" w:bidi="id_ID"/>
        </w:rPr>
        <w:t xml:space="preserve"> di samping Yesus. Para prajurit mematahkan kaki kedua orang itu agar mereka lebih cepat mati. Para prajurit melayani gubernur Romawi, Pilatus. Para prajurit dibayar untuk layanan militer mereka. Gunakan kata yang sama untuk </w:t>
      </w:r>
      <w:r>
        <w:rPr>
          <w:b/>
          <w:lang w:val="id_ID" w:bidi="id_ID"/>
        </w:rPr>
        <w:t>penyaliban</w:t>
      </w:r>
      <w:r>
        <w:rPr>
          <w:lang w:val="id_ID" w:bidi="id_ID"/>
        </w:rPr>
        <w:t xml:space="preserve"> seperti yang Anda gunakan pada perikop sebelumnya. Untuk informasi lebih lanjut tentang </w:t>
      </w:r>
      <w:r>
        <w:rPr>
          <w:lang w:val="id_ID" w:bidi="id_ID"/>
        </w:rPr>
        <w:t>penyaliban</w:t>
      </w:r>
      <w:r>
        <w:rPr>
          <w:lang w:val="id_ID" w:bidi="id_ID"/>
        </w:rPr>
        <w:t>, lihat Daftar Kata Utama.</w:t>
      </w:r>
    </w:p>
    <w:p>
      <w:pPr/>
      <w:r>
        <w:rPr>
          <w:lang w:val="id_ID" w:bidi="id_ID"/>
        </w:rPr>
      </w:r>
      <w:r>
        <w:rPr>
          <w:lang w:val="id_ID" w:bidi="id_ID"/>
        </w:rPr>
        <w:t xml:space="preserve">Para prajurit melihat bahwa Yesus sudah mati, sehingga mereka tidak mematahkan kaki-Nya. Seorang prajurit menusuk sisi Yesus dengan tombak. Sebuah </w:t>
      </w:r>
      <w:r>
        <w:rPr>
          <w:b/>
          <w:lang w:val="id_ID" w:bidi="id_ID"/>
        </w:rPr>
        <w:t>tombak</w:t>
      </w:r>
      <w:r>
        <w:rPr>
          <w:lang w:val="id_ID" w:bidi="id_ID"/>
        </w:rPr>
        <w:t xml:space="preserve"> adalah senjata panjang dengan ujung logam yang tajam. Itu adalah senjata yang umum dimiliki seorang prajurit Romawi.</w:t>
      </w:r>
    </w:p>
    <w:p>
      <w:pPr/>
      <w:r>
        <w:rPr>
          <w:lang w:val="id_ID" w:bidi="id_ID"/>
        </w:rPr>
      </w:r>
      <w:r>
        <w:rPr>
          <w:lang w:val="id_ID" w:bidi="id_ID"/>
        </w:rPr>
        <w:t xml:space="preserve">Berhenti di sini dan lihatlah gambar sebuah </w:t>
      </w:r>
      <w:r>
        <w:rPr>
          <w:lang w:val="id_ID" w:bidi="id_ID"/>
        </w:rPr>
        <w:t>tombak</w:t>
      </w:r>
      <w:r>
        <w:rPr>
          <w:lang w:val="id_ID" w:bidi="id_ID"/>
        </w:rPr>
        <w:t xml:space="preserve"> lagi secara berkelompok, jika perlu.</w:t>
      </w:r>
    </w:p>
    <w:p>
      <w:pPr/>
      <w:r>
        <w:rPr>
          <w:lang w:val="id_ID" w:bidi="id_ID"/>
        </w:rPr>
      </w:r>
      <w:r>
        <w:rPr>
          <w:b/>
          <w:lang w:val="id_ID" w:bidi="id_ID"/>
        </w:rPr>
        <w:t>Darah</w:t>
      </w:r>
      <w:r>
        <w:rPr>
          <w:lang w:val="id_ID" w:bidi="id_ID"/>
        </w:rPr>
        <w:t xml:space="preserve"> dan air keluar dari Yesus ketika prajurit itu menusuk lambung Yesus dengan tombak. Gunakan kata yang sama untuk darah seperti yang Anda gunakan pada perikop sebelumnya. Untuk informasi lebih lanjut tentang </w:t>
      </w:r>
      <w:r>
        <w:rPr>
          <w:lang w:val="id_ID" w:bidi="id_ID"/>
        </w:rPr>
        <w:t>darah</w:t>
      </w:r>
      <w:r>
        <w:rPr>
          <w:lang w:val="id_ID" w:bidi="id_ID"/>
        </w:rPr>
        <w:t>, lihat Glosarium Utama.</w:t>
      </w:r>
    </w:p>
    <w:p>
      <w:pPr/>
      <w:r>
        <w:rPr>
          <w:lang w:val="id_ID" w:bidi="id_ID"/>
        </w:rPr>
      </w:r>
      <w:r>
        <w:rPr>
          <w:lang w:val="id_ID" w:bidi="id_ID"/>
        </w:rPr>
        <w:t xml:space="preserve">Orang yang berbicara </w:t>
      </w:r>
      <w:r>
        <w:rPr>
          <w:b/>
          <w:lang w:val="id_ID" w:bidi="id_ID"/>
        </w:rPr>
        <w:t>bersaksi</w:t>
      </w:r>
      <w:r>
        <w:rPr>
          <w:lang w:val="id_ID" w:bidi="id_ID"/>
        </w:rPr>
        <w:t xml:space="preserve"> bahwa dia melihat Yesus mati di atas salib. </w:t>
      </w:r>
      <w:r>
        <w:rPr>
          <w:b/>
          <w:lang w:val="id_ID" w:bidi="id_ID"/>
        </w:rPr>
        <w:t>Kesaksian</w:t>
      </w:r>
      <w:r>
        <w:rPr>
          <w:lang w:val="id_ID" w:bidi="id_ID"/>
        </w:rPr>
        <w:t xml:space="preserve"> tersebut mencakup fakta-fakta tentang para prajurit yang mematahkan kaki kedua penjahat itu di samping Yesus, tetapi tidak mematahkan kaki Yesus. Ini juga mencakup fakta bahwa prajurit itu menusuk lambung Yesus dan darah serta air keluar. Bersaksi berarti memberi tahu apa yang terjadi. Gunakan kata yang sama untuk bersaksi seperti yang Anda gunakan pada perikop sebelumnya. Untuk informasi lebih lanjut tentang </w:t>
      </w:r>
      <w:r>
        <w:rPr>
          <w:lang w:val="id_ID" w:bidi="id_ID"/>
        </w:rPr>
        <w:t>bersaksi</w:t>
      </w:r>
      <w:r>
        <w:rPr>
          <w:lang w:val="id_ID" w:bidi="id_ID"/>
        </w:rPr>
        <w:t>, lihat Glosarium Utama.</w:t>
      </w:r>
    </w:p>
    <w:p>
      <w:pPr/>
      <w:r>
        <w:rPr>
          <w:lang w:val="id_ID" w:bidi="id_ID"/>
        </w:rPr>
      </w:r>
      <w:r>
        <w:rPr>
          <w:lang w:val="id_ID" w:bidi="id_ID"/>
        </w:rPr>
        <w:t xml:space="preserve">Ada dua </w:t>
      </w:r>
      <w:r>
        <w:rPr>
          <w:b/>
          <w:lang w:val="id_ID" w:bidi="id_ID"/>
        </w:rPr>
        <w:t>Kitab Suci</w:t>
      </w:r>
      <w:r>
        <w:rPr>
          <w:lang w:val="id_ID" w:bidi="id_ID"/>
        </w:rPr>
        <w:t xml:space="preserve"> dalam perikop ini. Hal-hal yang terjadi pada hari Yesus meninggal menggenapi Kitab Suci ini. Kitab Suci pada zaman Yesus adalah kitab-kitab Perjanjian Lama dari Alkitab. Memenuhi berarti membuat sesuatu menjadi kenyataan. Gunakan kata yang sama untuk Kitab Suci seperti yang Anda gunakan pada perikop sebelumnya. Untuk informasi lebih lanjut tentang </w:t>
      </w:r>
      <w:r>
        <w:rPr>
          <w:lang w:val="id_ID" w:bidi="id_ID"/>
        </w:rPr>
        <w:t>Kitab Suci</w:t>
      </w:r>
      <w:r>
        <w:rPr>
          <w:lang w:val="id_ID" w:bidi="id_ID"/>
        </w:rPr>
        <w:t>, lihat Glosarium Utama.</w:t>
      </w:r>
    </w:p>
    <w:p>
      <w:pPr/>
      <w:r>
        <w:rPr>
          <w:lang w:val="id_ID" w:bidi="id_ID"/>
        </w:rPr>
      </w:r>
      <w:r>
        <w:rPr>
          <w:lang w:val="id_ID" w:bidi="id_ID"/>
        </w:rPr>
        <w:t xml:space="preserve">Yusuf dari Arimatea datang untuk menurunkan mayat Yesus dari salib dan menguburkan-Nya. Yusuf berasal dari kota Arimatea dan ia adalah seorang </w:t>
      </w:r>
      <w:r>
        <w:rPr>
          <w:b/>
          <w:lang w:val="id_ID" w:bidi="id_ID"/>
        </w:rPr>
        <w:t>murid</w:t>
      </w:r>
      <w:r>
        <w:rPr>
          <w:lang w:val="id_ID" w:bidi="id_ID"/>
        </w:rPr>
        <w:t xml:space="preserve"> rahasia Yesus. Dia kaya dan juga seorang pejabat agama Yahudi. Dia memiliki makam baru di mana mereka menguburkan jenazah Yesus. Gunakan kata yang sama untuk murid seperti yang Anda gunakan pada perikop sebelumnya. Untuk informasi lebih lanjut tentang </w:t>
      </w:r>
      <w:r>
        <w:rPr>
          <w:lang w:val="id_ID" w:bidi="id_ID"/>
        </w:rPr>
        <w:t>murid</w:t>
      </w:r>
      <w:r>
        <w:rPr>
          <w:lang w:val="id_ID" w:bidi="id_ID"/>
        </w:rPr>
        <w:t>, lihat Daftar Kata Utama.</w:t>
      </w:r>
    </w:p>
    <w:p>
      <w:pPr/>
      <w:r>
        <w:rPr>
          <w:lang w:val="id_ID" w:bidi="id_ID"/>
        </w:rPr>
      </w:r>
      <w:r>
        <w:rPr>
          <w:lang w:val="id_ID" w:bidi="id_ID"/>
        </w:rPr>
        <w:t>Nikodemus juga datang untuk membantu menguburkan jenazah Yesus. Nikodemus adalah pejabat agama Yahudi yang sama yang datang untuk mengunjungi Yesus pada malam hari. Gunakan kata yang sama untuk Nikodemus seperti yang Anda gunakan pada perikop sebelumnya.</w:t>
      </w:r>
    </w:p>
    <w:p>
      <w:pPr/>
      <w:r>
        <w:rPr>
          <w:lang w:val="id_ID" w:bidi="id_ID"/>
        </w:rPr>
      </w:r>
      <w:r>
        <w:rPr>
          <w:lang w:val="id_ID" w:bidi="id_ID"/>
        </w:rPr>
        <w:t xml:space="preserve">Nikodemus membawa campuran </w:t>
      </w:r>
      <w:r>
        <w:rPr>
          <w:b/>
          <w:lang w:val="id_ID" w:bidi="id_ID"/>
        </w:rPr>
        <w:t>gaharu</w:t>
      </w:r>
      <w:r>
        <w:rPr>
          <w:lang w:val="id_ID" w:bidi="id_ID"/>
        </w:rPr>
        <w:t xml:space="preserve"> dan </w:t>
      </w:r>
      <w:r>
        <w:rPr>
          <w:b/>
          <w:lang w:val="id_ID" w:bidi="id_ID"/>
        </w:rPr>
        <w:t>mur</w:t>
      </w:r>
      <w:r>
        <w:rPr>
          <w:lang w:val="id_ID" w:bidi="id_ID"/>
        </w:rPr>
        <w:t>. Kedua rempah-rempah tersebut adalah rempah-rempah kering yang digunakan orang Yahudi untuk membuat jenazah berbau lebih sedap Mereka kadang-kadang memasukkan rempah-rempah kering ke dalam minyak atau mereka menggunakan rempah-rempah yang dibuat tanpa minyak. Nikodemus memiliki sekitar 75 pon rempah-rempah itu. Dalam bahasa aslinya, jumlahnya sekitar 100 pound, tetapi sistem pengukuran Romawi berbeda dari sistem yang ada sekarang. Dalam kilogram, ukurannya sekitar 30 kilogram. Rempah-rempah ini lebih banyak daripada yang biasanya dikenakan seseorang pada jenazah untuk penguburan.</w:t>
      </w:r>
    </w:p>
    <w:p>
      <w:pPr/>
      <w:r>
        <w:rPr>
          <w:lang w:val="id_ID" w:bidi="id_ID"/>
        </w:rPr>
      </w:r>
      <w:r>
        <w:rPr>
          <w:lang w:val="id_ID" w:bidi="id_ID"/>
        </w:rPr>
        <w:t xml:space="preserve">Berhenti di sini dan lihatlah gambar-gambar </w:t>
      </w:r>
      <w:r>
        <w:rPr>
          <w:lang w:val="id_ID" w:bidi="id_ID"/>
        </w:rPr>
        <w:t>pohon cendana</w:t>
      </w:r>
      <w:r>
        <w:rPr>
          <w:lang w:val="id_ID" w:bidi="id_ID"/>
        </w:rPr>
        <w:t xml:space="preserve"> dan </w:t>
      </w:r>
      <w:r>
        <w:rPr>
          <w:lang w:val="id_ID" w:bidi="id_ID"/>
        </w:rPr>
        <w:t>semak mur</w:t>
      </w:r>
      <w:r>
        <w:rPr>
          <w:lang w:val="id_ID" w:bidi="id_ID"/>
        </w:rPr>
        <w:t xml:space="preserve"> lagi secara berkelompok, jika diperlukan. Jeda audio ini di sini.</w:t>
      </w:r>
    </w:p>
    <w:p>
      <w:pPr/>
      <w:r>
        <w:rPr>
          <w:lang w:val="id_ID" w:bidi="id_ID"/>
        </w:rPr>
      </w:r>
      <w:r>
        <w:rPr>
          <w:lang w:val="id_ID" w:bidi="id_ID"/>
        </w:rPr>
        <w:t xml:space="preserve">Nikodemus dan Yusuf membungkus jenazah Yesus dengan </w:t>
      </w:r>
      <w:r>
        <w:rPr>
          <w:b/>
          <w:lang w:val="id_ID" w:bidi="id_ID"/>
        </w:rPr>
        <w:t>kain-kain lenan</w:t>
      </w:r>
      <w:r>
        <w:rPr>
          <w:lang w:val="id_ID" w:bidi="id_ID"/>
        </w:rPr>
        <w:t xml:space="preserve"> dan membubuhi tubuh-Nya dengan rempah-rempah Kain linen berwarna putih dan kwalitas itu sangat berharga.</w:t>
      </w:r>
    </w:p>
    <w:p>
      <w:pPr/>
      <w:r>
        <w:rPr>
          <w:lang w:val="id_ID" w:bidi="id_ID"/>
        </w:rPr>
      </w:r>
      <w:r>
        <w:rPr>
          <w:lang w:val="id_ID" w:bidi="id_ID"/>
        </w:rPr>
        <w:t xml:space="preserve">Berhenti di sini dan lihatlah gambar </w:t>
      </w:r>
      <w:r>
        <w:rPr>
          <w:b/>
          <w:lang w:val="id_ID" w:bidi="id_ID"/>
        </w:rPr>
        <w:t>kain linen</w:t>
      </w:r>
      <w:r>
        <w:rPr>
          <w:lang w:val="id_ID" w:bidi="id_ID"/>
        </w:rPr>
        <w:t xml:space="preserve"> lagi secara berkelompok, jika perlu. Hentikan sebentar rekaman ini di sini.</w:t>
      </w:r>
    </w:p>
    <w:p>
      <w:pPr/>
      <w:r>
        <w:rPr>
          <w:lang w:val="id_ID" w:bidi="id_ID"/>
        </w:rPr>
      </w:r>
      <w:r>
        <w:rPr>
          <w:lang w:val="id_ID" w:bidi="id_ID"/>
        </w:rPr>
        <w:t xml:space="preserve">Yusuf dan Nikodemus mengambil jenazah Yesus dan membaringkannya di </w:t>
      </w:r>
      <w:r>
        <w:rPr>
          <w:b/>
          <w:lang w:val="id_ID" w:bidi="id_ID"/>
        </w:rPr>
        <w:t>makam</w:t>
      </w:r>
      <w:r>
        <w:rPr>
          <w:lang w:val="id_ID" w:bidi="id_ID"/>
        </w:rPr>
        <w:t xml:space="preserve"> baru di kebun di dekatnya. Kebun adalah tempat di mana orang-orang menanam herba, bunga, sayuran, atau buah. Pada zaman Yesus, sebuah makam sering kali adalah gua yang digali di sisi bukit. Makam ini adalah makam baru, yang berarti tidak ada mayat lain yang dikuburkan di sana. Mungkin ada batu besar di depan makam untuk melindungi tubuh. Yusuf dan Nikodemus tidak meletakkan Yesus di tanah atau menutupi jenazah Yesus dengan kotoran.</w:t>
      </w:r>
    </w:p>
    <w:p>
      <w:pPr/>
      <w:r>
        <w:rPr>
          <w:lang w:val="id_ID" w:bidi="id_ID"/>
        </w:rPr>
      </w:r>
      <w:r>
        <w:rPr>
          <w:lang w:val="id_ID" w:bidi="id_ID"/>
        </w:rPr>
        <w:t xml:space="preserve">Berhenti di sini dan lihatlah gambar makam dengan </w:t>
      </w:r>
      <w:r>
        <w:rPr>
          <w:lang w:val="id_ID" w:bidi="id_ID"/>
        </w:rPr>
        <w:t>batu besar di depannya</w:t>
      </w:r>
      <w:r>
        <w:rPr>
          <w:lang w:val="id_ID" w:bidi="id_ID"/>
        </w:rPr>
        <w:t xml:space="preserve"> lagi secara berkelompok jika perlu. Juga, berhenti di sini dan diskusikan dalam kelompok kata atau frasa apa yang akan Anda gunakan untuk </w:t>
      </w:r>
      <w:r>
        <w:rPr>
          <w:b/>
          <w:lang w:val="id_ID" w:bidi="id_ID"/>
        </w:rPr>
        <w:t>makam</w:t>
      </w:r>
      <w:r>
        <w:rPr>
          <w:lang w:val="id_ID" w:bidi="id_ID"/>
        </w:rPr>
        <w:t xml:space="preserve">. Carilah </w:t>
      </w:r>
      <w:r>
        <w:rPr>
          <w:lang w:val="id_ID" w:bidi="id_ID"/>
        </w:rPr>
        <w:t>makam</w:t>
      </w:r>
      <w:r>
        <w:rPr>
          <w:lang w:val="id_ID" w:bidi="id_ID"/>
        </w:rPr>
        <w:t xml:space="preserve"> di Glosarium Utama untuk informasi lebih lanjut.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sudah putuskan dalam langkah sebelumnya, seperti urutan waktu, kata-kata, ungkapan, perasaan, atau apa pun yang sudah dibahas.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seluruh perikop itu. Dalam tahap ini anggota kelompok dapat saling mengoreksi. Jeda audio ini di sini.</w:t>
      </w:r>
    </w:p>
    <w:p>
      <w:pPr/>
      <w:r>
        <w:rPr>
          <w:lang w:val="id_ID" w:bidi="id_ID"/>
        </w:rPr>
      </w:r>
      <w:r>
        <w:rPr>
          <w:lang w:val="id_ID" w:bidi="id_ID"/>
        </w:rPr>
        <w:t>Selanjutnya, setiap anggota kelompok harus menceritakan seluruh perikop itu tanpa gangguan setidaknya satu kali. Seorang anggota kelompok dapat menggunakan benda apa saja, gerakan, atau papan cerita untuk membantu mengingat perikop tersebut. Jeda audio ini di sini.</w:t>
      </w:r>
    </w:p>
    <w:p>
      <w:pPr/>
      <w:r>
        <w:rPr>
          <w:lang w:val="id_ID" w:bidi="id_ID"/>
        </w:rPr>
      </w:r>
      <w:r>
        <w:rPr>
          <w:lang w:val="id_ID" w:bidi="id_ID"/>
        </w:rPr>
        <w:t>Selanjutnya, kelompok dapat memutuskan versi perikop mana yang paling disukai. Anda mungkin merasa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20:1–18</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20:1–18 dan simpanlah di dalam hati Anda.</w:t>
      </w:r>
    </w:p>
    <w:p>
      <w:pPr/>
      <w:r>
        <w:rPr>
          <w:lang w:val="id_ID" w:bidi="id_ID"/>
        </w:rPr>
      </w:r>
      <w:r>
        <w:rPr>
          <w:lang w:val="id_ID" w:bidi="id_ID"/>
        </w:rPr>
        <w:t>Dengarkan versi audio dari Yohanes 20:1–18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 atau tidak mengerti dari perikop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20:1–18 dalam terjemahan yang paling mudah dimengerti.</w:t>
      </w:r>
    </w:p>
    <w:p>
      <w:pPr/>
      <w:r>
        <w:rPr>
          <w:lang w:val="id_ID" w:bidi="id_ID"/>
        </w:rPr>
      </w:r>
      <w:r>
        <w:rPr>
          <w:lang w:val="id_ID" w:bidi="id_ID"/>
        </w:rPr>
        <w:t xml:space="preserve">Yesus ditangkap dan akhirnya Pilatus mengutus Yesus untuk disalibkan oleh para prajurit Romawi. Setelah Yesus mati di atas salib, Yusuf dari Arimatea dan Nikodemus menurunkan jenazah Yesus dari salib dan mereka menguburkan Yesus di makam baru di kebun terdekat. </w:t>
      </w:r>
    </w:p>
    <w:p>
      <w:pPr/>
      <w:r>
        <w:rPr>
          <w:lang w:val="id_ID" w:bidi="id_ID"/>
        </w:rPr>
      </w:r>
      <w:r>
        <w:rPr>
          <w:lang w:val="id_ID" w:bidi="id_ID"/>
        </w:rPr>
        <w:t>Sekarang, Maria Magdalena, Petrus, dan murid yang lain semuanya datang untuk melihat makam kosong itu. Mereka semua melihat bahwa Yesus tidak berada di makam. Setelah Petrus dan murid yang lain pergi, Maria melihat Yesus, tetapi pada awalnya ia tidak mengenali-Nya. Yesus berbicara kepada Maria, dan kemudian ia tahu bahwa itu adalah Yesus. Maria kembali untuk memberi tahu para murid bahwa ia melihat Yesus.</w:t>
      </w:r>
    </w:p>
    <w:p>
      <w:pPr/>
      <w:r>
        <w:rPr>
          <w:lang w:val="id_ID" w:bidi="id_ID"/>
        </w:rPr>
      </w:r>
      <w:r>
        <w:rPr>
          <w:lang w:val="id_ID" w:bidi="id_ID"/>
        </w:rPr>
        <w:t>Perikop ini dimulai dengan Maria Magdalena berjalan ke makam Yesus. Saat itu masih pagi-pagi sekali, dan masih gelap. Ini adalah hari pertama dalam seminggu, yaitu hari Minggu dalam budaya Yahudi. Ini adalah Maria Magdalena yang sama yang berada di samping salib Yesus bersama beberapa perempuan lain ketika Yesus meninggal pada hari Jumat. Ia berasal dari kota Magdala, tetapi sekarang ia tinggal di Yerusalem. Perikop ini tidak mengatakan bahwa ada orang lain yang datang bersama dia ke makam. Di sini juga tidak menjelaskan mengapa ia datang ke makam—Yusuf dan Nikodemus sudah menyiapkan jenazah Yesus dengan rempah-rempah. Bagian yang paling penting dari tulisan Yohanes adalah apa yang terjadi di makam kosong.</w:t>
      </w:r>
    </w:p>
    <w:p>
      <w:pPr/>
      <w:r>
        <w:rPr>
          <w:lang w:val="id_ID" w:bidi="id_ID"/>
        </w:rPr>
      </w:r>
      <w:r>
        <w:rPr>
          <w:lang w:val="id_ID" w:bidi="id_ID"/>
        </w:rPr>
        <w:t>Berhenti di sini dan diskusikan pertanyaan ini dalam kelompok: Dalam budaya Anda, kunjungan apa saja yang dilakukan orang-orang ke makam atau kuburan, jika ada? Mengapa mereka mengunjungi makam atau kuburan? Hentikan sebentar rekaman di sini.</w:t>
      </w:r>
    </w:p>
    <w:p>
      <w:pPr/>
      <w:r>
        <w:rPr>
          <w:lang w:val="id_ID" w:bidi="id_ID"/>
        </w:rPr>
      </w:r>
      <w:r>
        <w:rPr>
          <w:lang w:val="id_ID" w:bidi="id_ID"/>
        </w:rPr>
        <w:t>Maria tiba di makam Yesus di kebun itu, dan ia melihat batu besar yang biasanya menutupi pintu masuk makam tidak berada di depan pintu masuk makam. Dalam budaya Yahudi, makam sering kali merupakan gua-gua yang dipahat di sisi bukit. Di dalam makam ada sebuah rak batu untuk sebuah mayat. Jelas ada seseorang yang menggerakkan batu besar itu. Lubang pintu masuk sudah terbuka. Pintu masuk untuk banyak makam adalah lubang di permukaan tanah. Tinggi pintu masuk itu biasanya hanya sekitar satu meter. Orang-orang dewasa harus membungkuk untuk masuk ke dalam.</w:t>
      </w:r>
    </w:p>
    <w:p>
      <w:pPr/>
      <w:r>
        <w:rPr>
          <w:lang w:val="id_ID" w:bidi="id_ID"/>
        </w:rPr>
      </w:r>
      <w:r>
        <w:rPr>
          <w:lang w:val="id_ID" w:bidi="id_ID"/>
        </w:rPr>
        <w:t xml:space="preserve">Berhenti di sini dan lihatlah gambar-gambar </w:t>
      </w:r>
      <w:r>
        <w:rPr>
          <w:lang w:val="id_ID" w:bidi="id_ID"/>
        </w:rPr>
        <w:t>sebuah makam, sebuah batu besar</w:t>
      </w:r>
      <w:r>
        <w:rPr>
          <w:lang w:val="id_ID" w:bidi="id_ID"/>
        </w:rPr>
        <w:t xml:space="preserve">, dan </w:t>
      </w:r>
      <w:r>
        <w:rPr>
          <w:lang w:val="id_ID" w:bidi="id_ID"/>
        </w:rPr>
        <w:t>sebuah rak batu di makam</w:t>
      </w:r>
      <w:r>
        <w:rPr>
          <w:lang w:val="id_ID" w:bidi="id_ID"/>
        </w:rPr>
        <w:t xml:space="preserve"> secara berkelompok. Hentikan sebentar rekaman di sini.</w:t>
      </w:r>
    </w:p>
    <w:p>
      <w:pPr/>
      <w:r>
        <w:rPr>
          <w:lang w:val="id_ID" w:bidi="id_ID"/>
        </w:rPr>
      </w:r>
      <w:r>
        <w:rPr>
          <w:lang w:val="id_ID" w:bidi="id_ID"/>
        </w:rPr>
        <w:t>Maria tidak pergi ke dalam makam. Ia malah mengira bahwa seseorang mencuri jenazah Yesus. Ia tahu bahwa batu itu dipindahkan, dan ia mengira ada orang yang memindahkan jenazah Yesus. Ia berlari mencari Simon Petrus dan murid yang dikasihi Yesus, yang berarti bahwa murid ini mungkin adalah teman dekat. Ini mungkin adalah Yohanes, penulis kitab ini. Bisa jadi mereka tinggal di rumah yang sama di Yerusalem, atau mereka mungkin berada di rumah yang berbeda. Ia mengatakan kepada mereka bahwa seseorang mengambil jenazah Tuhan dari makam. "Tuhan" adalah istilah penghormatan kepada Yesus. Dia berkata, "Kami tidak tahu di mana mereka telah menempatkannya!" Beberapa orang berpikir bahwa ini berarti perempuan lain juga bersama Maria ketika ia melihat makam kosong itu. Yang lain percaya bahwa ia mengatakan "kami tidak tahu" karena ia termasuk semua murid dalam kelompok orang yang tidak tahu di mana jenazah Yesus berada.</w:t>
      </w:r>
    </w:p>
    <w:p>
      <w:pPr/>
      <w:r>
        <w:rPr>
          <w:lang w:val="id_ID" w:bidi="id_ID"/>
        </w:rPr>
      </w:r>
      <w:r>
        <w:rPr>
          <w:lang w:val="id_ID" w:bidi="id_ID"/>
        </w:rPr>
        <w:t>Petrus dan murid yang lain berlari ke makam. Mereka pergi dengan cepat karena mereka ingin melihat apa yang terjadi. Murid yang lain berlari lebih cepat daripada Petrus dan tiba di makam terlebih dahulu. Murid yang lain membungkuk di pintu masuk makam dan melihat ke dalam makam, tetapi ia tidak masuk ke dalam. Dia melihat kain linen tergeletak di makam, dan tidak ada mayat. Orang Yahudi melilitkan kain linen di tubuh orang mati. Linen berwarna putih, kain yang berkualitas baik. Kain linen itu mungkin berada di atas rak di makam tempat tubuh Yesus berada. Matahari setidaknya sudah terbit sebagian karena murid ini dapat melihat kain linen di makam. Tidak mungkin seseorang mencuri mayat tetapi meninggalkan kain linen yang melilit tubuh itu.</w:t>
      </w:r>
    </w:p>
    <w:p>
      <w:pPr/>
      <w:r>
        <w:rPr>
          <w:lang w:val="id_ID" w:bidi="id_ID"/>
        </w:rPr>
      </w:r>
      <w:r>
        <w:rPr>
          <w:lang w:val="id_ID" w:bidi="id_ID"/>
        </w:rPr>
        <w:t xml:space="preserve">Berhenti di sini dan lihatlah gambar </w:t>
      </w:r>
      <w:r>
        <w:rPr>
          <w:b/>
          <w:lang w:val="id_ID" w:bidi="id_ID"/>
        </w:rPr>
        <w:t>kain linen</w:t>
      </w:r>
      <w:r>
        <w:rPr>
          <w:lang w:val="id_ID" w:bidi="id_ID"/>
        </w:rPr>
        <w:t xml:space="preserve"> secara berkelompok. Hentikan sebentar rekaman di sini.</w:t>
      </w:r>
    </w:p>
    <w:p>
      <w:pPr/>
      <w:r>
        <w:rPr>
          <w:lang w:val="id_ID" w:bidi="id_ID"/>
        </w:rPr>
      </w:r>
      <w:r>
        <w:rPr>
          <w:lang w:val="id_ID" w:bidi="id_ID"/>
        </w:rPr>
        <w:t>Tidak jelas mengapa murid itu tidak segera memasuki makam—mungkin ia menunggu Petrus karena ia menghormati Petrus. Petrus tiba di makam setelah murid yang lain, dan Petrus masuk ke dalam makam. Petrus juga perlu membungkuk untuk masuk ke dalam makam. Petrus melihat kain linen tergeletak di makam, kain untuk kepala, dan tidak ada mayat. Pada masa itu, orang-orang mungkin melilitkan kain penutup di sekitar kepala orang yang sudah mati agar mulut tidak terbuka. Kain penutup itu terletak secara terpisah dari kain linen yang lain untuk jenazah. Ini mungkin berarti kain penutup kepala dibiarkan dalam bentuk yang sama seperti ketika dililitkan di sekitar kepala Yesus, tetapi hal ini tidak jelas.</w:t>
      </w:r>
    </w:p>
    <w:p>
      <w:pPr/>
      <w:r>
        <w:rPr>
          <w:lang w:val="id_ID" w:bidi="id_ID"/>
        </w:rPr>
      </w:r>
      <w:r>
        <w:rPr>
          <w:lang w:val="id_ID" w:bidi="id_ID"/>
        </w:rPr>
        <w:t>Murid yang lain sekarang masuk ke dalam makam. Kemungkinan besar murid ini juga melihat kain linen dan kain penutup kepala di rak di dalam makam. Murid ini melihat, dan ia percaya. Ini tidak berarti bahwa Petrus tidak percaya, tetapi tidak ada dalam perikop ini yang memberi tahu kita bagaimana reaksi Petrus. Kemungkinan besar murid itu percaya bahwa Yesus hidup dan tidak mati lagi karena dia melihat makam kosong dengan hanya kain linen dan tidak ada mayat. Murid itu tidak mengira bahwa seseorang mencuri jenazah Yesus.</w:t>
      </w:r>
    </w:p>
    <w:p>
      <w:pPr/>
      <w:r>
        <w:rPr>
          <w:lang w:val="id_ID" w:bidi="id_ID"/>
        </w:rPr>
      </w:r>
      <w:r>
        <w:rPr>
          <w:lang w:val="id_ID" w:bidi="id_ID"/>
        </w:rPr>
        <w:t>Yohanes, penulis kitab itu, menyertakan beberapa informasi latar belakang di sini. Dia mengatakan bahwa Petrus dan murid yang lain masih tidak memahami dari Kitab Suci bahwa Yesus harus bangkit dari kematian. Murid yang lain percaya bahwa Yesus hidup karena melihat makam yang kosong itu, dan bukan karena Kitab Suci. Kitab Suci merujuk pada Perjanjian Lama. "Harus bangkit dari kematian" berarti bahwa Allah memutuskan bahwa Yesus akan hidup kembali setelah Ia meninggal.</w:t>
      </w:r>
    </w:p>
    <w:p>
      <w:pPr/>
      <w:r>
        <w:rPr>
          <w:lang w:val="id_ID" w:bidi="id_ID"/>
        </w:rPr>
      </w:r>
      <w:r>
        <w:rPr>
          <w:lang w:val="id_ID" w:bidi="id_ID"/>
        </w:rPr>
        <w:t>Dalam hukum Yahudi, perlu bagi dua orang untuk menyaksikan sesuatu. Petrus dan murid yang lain menyaksikan makam kosong itu, yang membuktikan kebenaran tentang makam kosong itu. Banyak orang Yahudi tidak menganggap kesaksian seorang perempuan itu dapat diandalkan, sehingga bisa jadi beberapa orang tidak akan percaya kepada Maria jika ia adalah satu-satunya yang melihat makam kosong itu. Petrus dan murid yang lain sekarang kembali ke tempat mereka tinggal di Yerusalem.</w:t>
      </w:r>
    </w:p>
    <w:p>
      <w:pPr/>
      <w:r>
        <w:rPr>
          <w:lang w:val="id_ID" w:bidi="id_ID"/>
        </w:rPr>
      </w:r>
      <w:r>
        <w:rPr>
          <w:lang w:val="id_ID" w:bidi="id_ID"/>
        </w:rPr>
        <w:t>Berhenti di sini dan diskusikan pertanyaan ini dalam kelompok: Orang seperti apa dalam budaya Anda yang dianggap sebagai "saksi yang baik" ketika sesuatu yang penting terjadi? Hentikan sebentar rekaman di sini.</w:t>
      </w:r>
    </w:p>
    <w:p>
      <w:pPr/>
      <w:r>
        <w:rPr>
          <w:lang w:val="id_ID" w:bidi="id_ID"/>
        </w:rPr>
      </w:r>
      <w:r>
        <w:rPr>
          <w:lang w:val="id_ID" w:bidi="id_ID"/>
        </w:rPr>
        <w:t>Sekarang, Maria kembali ke makam lagi. Ia mengikuti kedua murid itu kembali ke makam dan tinggal di sana setelah mereka pergi. Ia menangis di samping makam. Sementara ia menangis, ia membungkuk dan melihat ke dalam makam. Ia melihat dua malaikat yang mengenakan pakaian putih di dalam makam. Seorang malaikat adalah utusan Allah, dan pakaian putihnya menunjukkan bahwa para malaikat berasal dari surga. Para malaikat itu duduk di kedua ujung rak di makam. Satu malaikat di tempat kepala Yesus berada, dan yang satu malaikat di tempat kaki Yesus berada. Kita tidak tahu apakah Maria melihat kain linen di makam atau tidak. Bagian yang paling penting adalah bahwa jenazah Yesus tidak berada di makam.</w:t>
      </w:r>
    </w:p>
    <w:p>
      <w:pPr/>
      <w:r>
        <w:rPr>
          <w:lang w:val="id_ID" w:bidi="id_ID"/>
        </w:rPr>
      </w:r>
      <w:r>
        <w:rPr>
          <w:lang w:val="id_ID" w:bidi="id_ID"/>
        </w:rPr>
        <w:t>Berhenti di sini dan diskusikan pertanyaan ini dalam kelompok: Diskusikan warna pakaian apa yang dikenakan orang-orang ketika seseorang telah meninggal. Kebiasaan apa yang Anda miliki dalam budaya Anda tentang warna pakaian yang dikenakan pada waktu-waktu tertentu? Hentikan sebentar rekaman di sini.</w:t>
      </w:r>
    </w:p>
    <w:p>
      <w:pPr/>
      <w:r>
        <w:rPr>
          <w:lang w:val="id_ID" w:bidi="id_ID"/>
        </w:rPr>
      </w:r>
      <w:r>
        <w:rPr>
          <w:lang w:val="id_ID" w:bidi="id_ID"/>
        </w:rPr>
        <w:t>Para malaikat bertanya kepada Maria mengapa ia menangis. Para malaikat memanggilnya "perempuan," yang merupakan cara sopan untuk berbicara kepada seorang perempuan pada zaman Yesus. Para malaikat sudah tahu mengapa Maria menangis. Mereka juga tahu bahwa Yesus hidup, dan bahwa Maria tidak perlu menangis. Maria menjawab para malaikat bahwa ia masih metangis karena ia masih percaya bahwa seseorang mengambil jenazah Yesus dari makam. Maria masih percaya bahwa Yesus sudah mati. Maria menyebut Yesus "Tuhanku," yang merupakan cara sopan untuk berbicara tentang seseorang yang memiliki otoritas. Maria berpaling dari para malaikat dan makam. Ia melihat Yesus berdiri di sana, tetapi ia tidak tahu bahwa itu adalah Yesus. Hanya saja, dia terlihat sedikit berbeda.</w:t>
      </w:r>
    </w:p>
    <w:p>
      <w:pPr/>
      <w:r>
        <w:rPr>
          <w:lang w:val="id_ID" w:bidi="id_ID"/>
        </w:rPr>
      </w:r>
      <w:r>
        <w:rPr>
          <w:lang w:val="id_ID" w:bidi="id_ID"/>
        </w:rPr>
        <w:t>Yesus mengajukan dua pertanyaan kepada Maria: mengapa ia menangis dan siapa yang ia cari. Sekali lagi, kata "perempuan" adalah cara sopan untuk berbicara kepada seorang perempuan. Yesus sudah tahu jawaban atas pertanyaan-pertanyaan-Nya—Maria menangis karena ia menganggap Yesus masih mati. Maria mengira bahwa Yesus adalah tukang kebun, atau seseorang yang bekerja di sebuah kebun. Makam itu berada di sebuah kebun. Maria mengatakan kepada orang itu bahwa jika dialah yang memindahkan jenazah Yesus, maka katakan kepadanya di mana jenazah Yesus berada sekarang. Maria masih tidak tahu bahwa ia sedang berbicara kepada Yesus sendiri, dan ia menyebut-Nya "tuan" sebagai cara yang hormat untuk berbicara kepada seseorang. Dalam bahasa aslinya, kata ini adalah kata yang sama yang diterjemahkan sebagai "tuan." Ia ingin menemukan jenazah Yesus sehingga ia dapat menguburkan-Nya kembali.</w:t>
      </w:r>
    </w:p>
    <w:p>
      <w:pPr/>
      <w:r>
        <w:rPr>
          <w:lang w:val="id_ID" w:bidi="id_ID"/>
        </w:rPr>
      </w:r>
      <w:r>
        <w:rPr>
          <w:lang w:val="id_ID" w:bidi="id_ID"/>
        </w:rPr>
        <w:t>Yesus menyebut nama Maria, lalu Maria berbalik kepada Yesus. Maria akhirnya mengenali Yesus ketika ia mendengar Yesus memanggil namanya. Ia menyebut Yesus "Rabbouni." Ini adalah kata dalam bahasa Ibrani yang digunakan oleh orang-orang Yahudi. Rabununi berarti "guruku." Seorang guru adalah seseorang yang memiliki otoritas untuk mengajar tentang Allah, bukan hanya seorang guru sekolah. Yesus menjawab Maria dan mengatakan kepada dia untuk tidak berpegang kepada Dia. Ini bisa berarti Maria sudah berpegang pada Yesus, dan Yesus ingin dia berhenti. Yesus mengatakan kepada Maria bahwa Ia belum naik, kepada Bapa. Bapa berarti Allah di surga. Beberapa orang berpikir bahwa Yesus bermaksud bahwa Ia akan melihat Maria lagi sebelum Ia kembali kepada Allah di surga. Orang lain berpikir bahwa Yesus ingin Maria terburu-buru dan memberikan pesan itu kepada para murid. Yesus ingin mereka tahu bahwa segera Ia akan pergi kepada Allah di surga. Yesus tidak akan tinggal di bumi secara permanen.</w:t>
      </w:r>
    </w:p>
    <w:p>
      <w:pPr/>
      <w:r>
        <w:rPr>
          <w:lang w:val="id_ID" w:bidi="id_ID"/>
        </w:rPr>
      </w:r>
      <w:r>
        <w:rPr>
          <w:lang w:val="id_ID" w:bidi="id_ID"/>
        </w:rPr>
        <w:t>Yesus mengatakan kepada Maria untuk pergi kepada saudara-saudara-Nya, yang berarti ke-11 murid. Dalam hal ini, "saudara-saudara" tidak berarti anggota keluarga Yesus. Yesus ingin Maria memberikan pesan penting kepada para murid. Pesannya adalah bahwa "Aku kembali kepada Dia yang adalah Bapa-Ku dan Bapa-Mu." Ini adalah hal yang sama yang adalah Allah yang disembah oleh Yesus dan Allah yang disembah oleh para murid. Ungkapan "Bapa-Ku," "Bapa-Ku," "Bapa-Mu," "Allah-Ku," dan "Allah-mu" semuanya merujuk pada Allah yang sama. Maria melakukan apa yang Yesus katakan dan pergi kepada para murid. Ia berkata kepada mereka, "Aku telah melihat Tuhan!" Yang berarti ia melihat Yesus hidup. Maria juga memberi tahu para murid semua yang Yesus katakan kepadanya.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20:1–18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Maria Magdalena pergi ke makam Yesus pada hari Minggu pagi. Ia melihat batu itu hilang dari pintu masuk makam, dan ia mengira seseorang mencuri jenazah Yesus.</w:t>
      </w:r>
    </w:p>
    <w:p>
      <w:pPr/>
      <w:r>
        <w:rPr>
          <w:lang w:val="id_ID" w:bidi="id_ID"/>
        </w:rPr>
      </w:r>
      <w:r>
        <w:rPr>
          <w:b/>
          <w:lang w:val="id_ID" w:bidi="id_ID"/>
        </w:rPr>
        <w:t>Dalam adegan kedua:</w:t>
      </w:r>
      <w:r>
        <w:rPr>
          <w:lang w:val="id_ID" w:bidi="id_ID"/>
        </w:rPr>
        <w:t xml:space="preserve"> Maria pergi memberi tahu Petrus dan murid yang lain berita tentang makam kosong itu.</w:t>
      </w:r>
    </w:p>
    <w:p>
      <w:pPr/>
      <w:r>
        <w:rPr>
          <w:lang w:val="id_ID" w:bidi="id_ID"/>
        </w:rPr>
      </w:r>
      <w:r>
        <w:rPr>
          <w:b/>
          <w:lang w:val="id_ID" w:bidi="id_ID"/>
        </w:rPr>
        <w:t>Dalam adegan ketiga:</w:t>
      </w:r>
      <w:r>
        <w:rPr>
          <w:lang w:val="id_ID" w:bidi="id_ID"/>
        </w:rPr>
        <w:t xml:space="preserve"> Petrus dan murid yang lain berlari ke makam. Mereka melihat kain linen di makam. Murid yang lain melihat dan percaya.</w:t>
      </w:r>
    </w:p>
    <w:p>
      <w:pPr/>
      <w:r>
        <w:rPr>
          <w:lang w:val="id_ID" w:bidi="id_ID"/>
        </w:rPr>
      </w:r>
      <w:r>
        <w:rPr>
          <w:b/>
          <w:lang w:val="id_ID" w:bidi="id_ID"/>
        </w:rPr>
        <w:t>Dalam adegan keempat:</w:t>
      </w:r>
      <w:r>
        <w:rPr>
          <w:lang w:val="id_ID" w:bidi="id_ID"/>
        </w:rPr>
        <w:t xml:space="preserve"> Maria Magdalena melihat dua malaikat di makam. Ia juga melihat Yesus sendiri, tetapi pada awalnya ia tidak mengenali-Nya. Ia tahu bahwa itu adalah Yesus ketika Ia menyebutkan namanya. Yesus mengatakan kepada Maria untuk memberikan pesan kepada para murid.</w:t>
      </w:r>
    </w:p>
    <w:p>
      <w:pPr/>
      <w:r>
        <w:rPr>
          <w:lang w:val="id_ID" w:bidi="id_ID"/>
        </w:rPr>
      </w:r>
      <w:r>
        <w:rPr>
          <w:b/>
          <w:lang w:val="id_ID" w:bidi="id_ID"/>
        </w:rPr>
        <w:t>Dalam adegan kelima:</w:t>
      </w:r>
      <w:r>
        <w:rPr>
          <w:lang w:val="id_ID" w:bidi="id_ID"/>
        </w:rPr>
        <w:t xml:space="preserve"> Maria pergi kepada para murid dan memberikan kepada mereka pesan dari Yesus. Ia juga berkata, "Aku telah melihat Tuhan!"</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Murid yang lain, yang dikasihi Yesus</w:t>
      </w:r>
    </w:p>
    <w:p>
      <w:pPr>
        <w:pStyle w:val="ListBullet"/>
        <w:spacing w:line="240" w:lineRule="auto"/>
        <w:ind w:left="720"/>
      </w:pPr>
      <w:r>
        <w:rPr>
          <w:lang w:val="id_ID" w:bidi="id_ID"/>
        </w:rPr>
      </w:r>
      <w:r>
        <w:rPr>
          <w:lang w:val="id_ID" w:bidi="id_ID"/>
        </w:rPr>
        <w:t>Dua malaikat</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para murid yang lain</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adegan pertama, ingatlah bahwa Yusuf dari Arimatea dan Nikodemus menempatkan jenazah Yesus di makam baru pada hari Jumat sebelum dimulainya hari Sabat. Ingat, makam itu berada di sebuah kebun. Ketika adegan pertama dimulai dalam perikop ini, sekarang adalah hari Minggu pagi, hari pertama dalam seminggu itu. Saat itu masih pagi sekali, dan Maria Magdalena datang untuk mengunjungi makam Yesus. Ingatlah bahwa ia tinggal di Yerusalem, sehingga tidak jauh untuk berjalan kaki ke makam. Ingatlah juga bahwa ia berada di penyaliban pada hari Jumat ketika Yesus meninggal. Kita tidak tahu persis mengapa ia datang ke makam, tetapi ketika ia tiba, ia melihat batu itu dipindahkan dari depan pintu masuk makam. Maria percaya bahwa seseorang mencuri jenazah Yesus karena batu itu tidak berada di depan pintu masuk makam. Ingat, Maria tidak melihat ke dalam atau masuk ke makam pada saat itu. Ingat, makam adalah gua yang dipahat dari batu, dan pintu masuknya mungkin hanya setinggi satu meter.</w:t>
      </w:r>
    </w:p>
    <w:p>
      <w:pPr/>
      <w:r>
        <w:rPr>
          <w:lang w:val="id_ID" w:bidi="id_ID"/>
        </w:rPr>
      </w:r>
      <w:r>
        <w:rPr>
          <w:lang w:val="id_ID" w:bidi="id_ID"/>
        </w:rPr>
        <w:t xml:space="preserve">Berhenti di sini dan lihatlah gambar-gambar </w:t>
      </w:r>
      <w:r>
        <w:rPr>
          <w:lang w:val="id_ID" w:bidi="id_ID"/>
        </w:rPr>
        <w:t>sebuah makam, sebuah batu besar</w:t>
      </w:r>
      <w:r>
        <w:rPr>
          <w:lang w:val="id_ID" w:bidi="id_ID"/>
        </w:rPr>
        <w:t xml:space="preserve">, dan </w:t>
      </w:r>
      <w:r>
        <w:rPr>
          <w:lang w:val="id_ID" w:bidi="id_ID"/>
        </w:rPr>
        <w:t>sebuah rak batu di makam</w:t>
      </w:r>
      <w:r>
        <w:rPr>
          <w:lang w:val="id_ID" w:bidi="id_ID"/>
        </w:rPr>
        <w:t xml:space="preserve"> secara berkelompok, lagi jika diperlukan. Hentikan sebentar rekaman di sini.</w:t>
      </w:r>
    </w:p>
    <w:p>
      <w:pPr/>
      <w:r>
        <w:rPr>
          <w:lang w:val="id_ID" w:bidi="id_ID"/>
        </w:rPr>
      </w:r>
      <w:r>
        <w:rPr>
          <w:lang w:val="id_ID" w:bidi="id_ID"/>
        </w:rPr>
        <w:t>Dalam adegan kedua, Maria berlari kembali kepada para murid di Yerusalem. Ia menemukan Petrus dan murid yang dikasihi Yesus. Ingatlah bahwa kemungkinan besar ini adalah Yohanes, penulis kitab ini. Ia berkata kepada mereka, "Mereka telah membawa Tuhan keluar dari makam, dan kami tidak tahu di mana mereka membaringkan-Nya." Ingatlah bahwa ia masih menganggap seseorang mencuri jenazah Yesus dan bahwa Yesus masih mati.</w:t>
      </w:r>
    </w:p>
    <w:p>
      <w:pPr/>
      <w:r>
        <w:rPr>
          <w:lang w:val="id_ID" w:bidi="id_ID"/>
        </w:rPr>
      </w:r>
      <w:r>
        <w:rPr>
          <w:lang w:val="id_ID" w:bidi="id_ID"/>
        </w:rPr>
        <w:t>Dalam adegan ketiga, Petrus dan murid yang lain berlari ke makam. Mereka ingin melihat sendiri apa yang dimaksudkan Maria. Murid yang lain berlari ke depan dan tiba di makam terlebih dahulu. Ingatlah bahwa meskipun murid ini tiba lebih dulu di makam, ia tidak masuk ke dalam. Namun, dia membungkuk dan melihat ke dalam. Dia melihat kain linen yang terbaring di makam. Ingat, mungkin di luar sana sudah terang sehingga murid dapat melihat kain itu.</w:t>
      </w:r>
    </w:p>
    <w:p>
      <w:pPr/>
      <w:r>
        <w:rPr>
          <w:lang w:val="id_ID" w:bidi="id_ID"/>
        </w:rPr>
      </w:r>
      <w:r>
        <w:rPr>
          <w:lang w:val="id_ID" w:bidi="id_ID"/>
        </w:rPr>
        <w:t xml:space="preserve">Berhenti di sini dan lihatlah gambar </w:t>
      </w:r>
      <w:r>
        <w:rPr>
          <w:b/>
          <w:lang w:val="id_ID" w:bidi="id_ID"/>
        </w:rPr>
        <w:t>kain linen</w:t>
      </w:r>
      <w:r>
        <w:rPr>
          <w:lang w:val="id_ID" w:bidi="id_ID"/>
        </w:rPr>
        <w:t xml:space="preserve"> lagi secara berkelompok, jika perlu. Hentikan sebentar rekaman di sini.</w:t>
      </w:r>
    </w:p>
    <w:p>
      <w:pPr/>
      <w:r>
        <w:rPr>
          <w:lang w:val="id_ID" w:bidi="id_ID"/>
        </w:rPr>
      </w:r>
      <w:r>
        <w:rPr>
          <w:lang w:val="id_ID" w:bidi="id_ID"/>
        </w:rPr>
        <w:t>Selanjutnya, Petrus tiba di makam. Petrus masuk ke dalam makam dan melihat kain linen, dan juga kain pembungkus muka yang tergeletak secara terpisah. Semua kain itu mungkin terletak di rak di makam. Ingat, murid yang lain kemudian masuk ke dalam makam. Ingatlah bahwa ia mungkin melihat hal yang sama seperti Petrus—kain linen dan kain pembungus muka di makam tersebut. Murid ini melihat dan percaya. Ingatlah bahwa murid ini percaya bahwa Yesus hidup berdasarkan apa yang ia lihat di makam, dan tidak berdasarkan Kitab Suci yang mengatakan bahwa Yesus akan bangkit dari kematian. Petrus dan murid yang lain meninggalkan makam dan kembali ke tempat mereka tinggal di Yerusalem.</w:t>
      </w:r>
    </w:p>
    <w:p>
      <w:pPr/>
      <w:r>
        <w:rPr>
          <w:lang w:val="id_ID" w:bidi="id_ID"/>
        </w:rPr>
      </w:r>
      <w:r>
        <w:rPr>
          <w:lang w:val="id_ID" w:bidi="id_ID"/>
        </w:rPr>
        <w:t>Dalam adegan keempat, Maria telah kembali ke makam lagi. Dia berdiri di samping makam, dan dia menangis. Ingatlah bahwa Maria masih percaya bahwa seseorang mencuri jenazah Yesus. Maria membungkuk dan melihat ke dalam, dan ia melihat dua malaikat. Para malaikat itu mengenakan pakaian putih. Ingatlah bahwa satu malaikat berada di setiap ujung rak di mana jenazah Yesus sebelumnya berada. Para malaikat bertanya kepada Maria, "Perempuan, mengapa engkau menangis?" Ingat, mereka sudah tahu bahwa Maria menangis karena ia berpikir bahwa Yesus masih mati. Kata tersebut, "perempuan," adalah cara sopan untuk berbicara kepada seorang wanita.</w:t>
      </w:r>
    </w:p>
    <w:p>
      <w:pPr/>
      <w:r>
        <w:rPr>
          <w:lang w:val="id_ID" w:bidi="id_ID"/>
        </w:rPr>
      </w:r>
      <w:r>
        <w:rPr>
          <w:lang w:val="id_ID" w:bidi="id_ID"/>
        </w:rPr>
        <w:t>Berhenti di sini dan diskusikan pertanyaan ini dalam kelompok: Bicarakan tentang kata apa yang Anda gunakan sebagai istilah penghormatan ketika Anda berbicara kepada seorang wanita dalam budaya Anda. Hentikan sebentar rekaman di sini.</w:t>
      </w:r>
    </w:p>
    <w:p>
      <w:pPr/>
      <w:r>
        <w:rPr>
          <w:lang w:val="id_ID" w:bidi="id_ID"/>
        </w:rPr>
      </w:r>
      <w:r>
        <w:rPr>
          <w:lang w:val="id_ID" w:bidi="id_ID"/>
        </w:rPr>
        <w:t>Maria mengatakan kepada kedua malaikat itu bahwa ia menangis karena seseorang telah mencuri jenazah Yesus. Ingatlah bahwa Maria menyebut Yesus "Tuhanku." Ia menghadap ke para malaikat di dalam makam ketika mereka berbicara bersama-sama. Kemudian, ia berpaling dari para malaikat. Maria melihat seseorang berdiri di sana, tetapi ia tidak mengenalinya. Itu adalah Yesus. Yesus dan Maria sekarang melakukan percakapan. Yesus mengajukan dua pertanyaan kepadanya: mengapa ia menangis dan siapa yang ia cari. Yesus sudah tahu jawaban atas kedua pertanyaan ini. Yesus tahu Maria menangis karena ia menganggap Yesus masih mati dan ada orang yang memindahkan jenazah-Nya. Yesus juga tahu bahwa Maria mencari Yesus, dan orang-orang yang mungkin telah memindahkan jenazah Yesus.</w:t>
      </w:r>
    </w:p>
    <w:p>
      <w:pPr/>
      <w:r>
        <w:rPr>
          <w:lang w:val="id_ID" w:bidi="id_ID"/>
        </w:rPr>
      </w:r>
      <w:r>
        <w:rPr>
          <w:lang w:val="id_ID" w:bidi="id_ID"/>
        </w:rPr>
        <w:t>Maria menjawab Yesus, dan ia menganggap bahwa Yesus adalah tukang kebun. Ingatlah bahwa perempuan itu memanggilnya "tuan" dan ia bertanya kepada Yesus dengan sopan apakah ia dapat memberi tahu dia di mana jenazah Yesus berada.</w:t>
      </w:r>
    </w:p>
    <w:p>
      <w:pPr/>
      <w:r>
        <w:rPr>
          <w:lang w:val="id_ID" w:bidi="id_ID"/>
        </w:rPr>
      </w:r>
      <w:r>
        <w:rPr>
          <w:lang w:val="id_ID" w:bidi="id_ID"/>
        </w:rPr>
        <w:t>Berhenti di sini dan diskusikan pertanyaan ini dalam kelompok: Bicarakan tentang apakah akan lebih wajar dalam bahasa Anda untuk menggunakan pertanyaan atau pernyataan di sini ketika Maria menyampaikan permintaannya kepada Yesus. Beberapa contoh adalah: "Tolong katakan kepadaku di mana kamu meletakkan mayatnya," atau "Dapatkah kamu memberi tahu aku di mana kamu meletakkan mayatnya?" Hentikan sebentar rekaman di sini.</w:t>
      </w:r>
    </w:p>
    <w:p>
      <w:pPr/>
      <w:r>
        <w:rPr>
          <w:lang w:val="id_ID" w:bidi="id_ID"/>
        </w:rPr>
      </w:r>
      <w:r>
        <w:rPr>
          <w:lang w:val="id_ID" w:bidi="id_ID"/>
        </w:rPr>
        <w:t>Selanjutnya, Yesus menyebutkan nama Maria. Mendengar namanya akhirnya membantu Maria mengenali siapa Yesus. Maria berbalik kepada Yesus sekarang dan ia menyebut Yesus "Rabbouni," yang berarti "guruku."</w:t>
      </w:r>
    </w:p>
    <w:p>
      <w:pPr/>
      <w:r>
        <w:rPr>
          <w:lang w:val="id_ID" w:bidi="id_ID"/>
        </w:rPr>
      </w:r>
      <w:r>
        <w:rPr>
          <w:lang w:val="id_ID" w:bidi="id_ID"/>
        </w:rPr>
        <w:t>Yesus memberikan pesan kepada Maria untuk disampaikan kepada para murid. Ingatlah bahwa Maria mungkin sudah berpegang pada Yesus—Ia menyuruh agar menghentikan apa yang sudah ia lakukan. Yesus tidak ingin Maria berpegang kepada-Nya karena Ia belum naik kepada Bapa-Nya di surga. Yesus ingin Maria mengatakan kepada para murid, "Aku kembali kepada Bapa-Ku dan Bapa-Mu, kepada Allah-Ku dan Allah-mu." Ingat, ini semua merujuk pada Allah yang sama.</w:t>
      </w:r>
    </w:p>
    <w:p>
      <w:pPr/>
      <w:r>
        <w:rPr>
          <w:lang w:val="id_ID" w:bidi="id_ID"/>
        </w:rPr>
      </w:r>
      <w:r>
        <w:rPr>
          <w:lang w:val="id_ID" w:bidi="id_ID"/>
        </w:rPr>
        <w:t>Dalam adegan kelima, Maria menaati apa yang Yesus perintahkan kepadanya. Maria meninggalkan makam dan kembali kepada para murid di Yerusalem. Ia berkata kepada mereka, "Aku telah melihat Tuhan!" Ia juga memberi tahu mereka semua yang Yesus perintahkan kepadanya.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20:1–18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lima adegan.</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Murid yang lain, yang dikasihi Yesus</w:t>
      </w:r>
    </w:p>
    <w:p>
      <w:pPr>
        <w:pStyle w:val="ListBullet"/>
        <w:spacing w:line="240" w:lineRule="auto"/>
        <w:ind w:left="720"/>
      </w:pPr>
      <w:r>
        <w:rPr>
          <w:lang w:val="id_ID" w:bidi="id_ID"/>
        </w:rPr>
      </w:r>
      <w:r>
        <w:rPr>
          <w:lang w:val="id_ID" w:bidi="id_ID"/>
        </w:rPr>
        <w:t>Dua malaikat</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para murid yang lain</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suara ini di sini dan peragakan perikop tersebut untuk kedua kalinya.</w:t>
      </w:r>
    </w:p>
    <w:p>
      <w:pPr/>
      <w:r>
        <w:rPr>
          <w:lang w:val="id_ID" w:bidi="id_ID"/>
        </w:rPr>
      </w:r>
      <w:r>
        <w:rPr>
          <w:lang w:val="id_ID" w:bidi="id_ID"/>
        </w:rPr>
        <w:t>Berikut ini adalah contoh skenario dan kemungkinan responsnya.</w:t>
      </w:r>
    </w:p>
    <w:p>
      <w:pPr/>
      <w:r>
        <w:rPr>
          <w:lang w:val="id_ID" w:bidi="id_ID"/>
        </w:rPr>
      </w:r>
      <w:r>
        <w:rPr>
          <w:lang w:val="id_ID" w:bidi="id_ID"/>
        </w:rPr>
        <w:t>Maria Magdalena datang ke makam pada hari Minggu pagi. Hari masih gelap di luar. Ia tiba di makam, dan ia melihat bahwa seseorang menggulingkan batu itu menjauh dari pintu masuk makam.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Maria, "Apa yang Anda rasakan?" Orang itu mungkin menjawab hal-hal seperti, "Terkejut karena batu itu dipindahkan dari pintu masuk makam," atau "Berpikir bahwa seseorang mencuri jenazah Yesus dari makam," atau "Perlu membagikan berita menyedihkan ini kepada seseorang secepatnya," atau "Sangat ingin membuat beberapa orang melihat apa yang saya lihat—aku tahu orang-orang tidak akan percaya kepada kesaksianku karena aku adalah seorang perempuan."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Maria berlari kembali ke Yerusalem. Ia mengatakan kepada Petrus dan murid yang dikasihi Yesus bahwa seseorang mengambil jenazah Yesus dari makam.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Petrus dan murid yang lain, "Apa yang Anda rasakan?" Orang-orang mungkin menjawab hal-hal seperti, "Bertanya-tanya apa yang dimaksud Maria dengan kabar menyedihkan ini," atau "Saya harus pergi melihat makam agar saya tahu apa yang ia bicarakan," atau "Bertanya-tanya siapa yang dapat mencuri jenazah Yesus dari makam."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Petrus dan murid yang lain berlari ke makam. Murid yang lain berlari lebih cepat daripada Petrus. Murid yang lain tiba di makam terlebih dahulu dan melihat ke dalam makam. Dia melihat kain linen di makam dan tidak ada mayat.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murid lain, "Apa yang Anda rasakan?" Orang itu mungkin menjawab hal-hal seperti, "Di mana jenazah Yesus berada?" atau "Saya tidak yakin apakah saya ingin masuk ke dalam makam atau tidak," atau "Terkejut karena Maria mengatakan kebenaran tentang batu yang dipindahkan dari pintu masuk makam."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Petrus tiba di makam sekarang. Dia masuk ke dalam makam dan melihat kain linen, dan juga kain pembungkus muka yang terbaring secara terpisah. Sekarang murid yang lain masuk ke dalam makam. Murid yang lain melihat dan percaya. Mereka masih tidak memahami bahwa Kitab Suci mengatakan bahwa Yesus harus bangkit dari kematian. Mereka kembali ke tempat mereka tinggal di Yerusalem.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Petrus, "Apa yang Anda rasakan?" Orang itu mungkin menjawab hal-hal seperti, "Takjub karena mayat Yesus tidak berada di makam itu," atau "Bertanya-tanya di mana Yesus berada sekarang," atau "Tidak yakin apa yang harus dipikirkan tentang makam kosong itu."</w:t>
      </w:r>
    </w:p>
    <w:p>
      <w:pPr>
        <w:pStyle w:val="ListBullet"/>
        <w:spacing w:line="240" w:lineRule="auto"/>
        <w:ind w:left="720"/>
      </w:pPr>
      <w:r>
        <w:rPr>
          <w:lang w:val="id_ID" w:bidi="id_ID"/>
        </w:rPr>
      </w:r>
      <w:r>
        <w:rPr>
          <w:lang w:val="id_ID" w:bidi="id_ID"/>
        </w:rPr>
        <w:t>Juga, tanyakan kepada orang yang memerankan murid lain, "Apa yang Anda rasakan?" Orang itu mungkin menjawab hal-hal seperti, "Percaya bahwa Yesus hidup kembali," atau "Bertanya-tanya kapan kami akan melihat-Nya," atau "Berusaha memahami bagaimana hal ini terjadi."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Maria kembali ke makam lagi. Ia berdiri di samping makam dan ia menangis. Ia membungkuk untuk melihat ke dalam makam, dan ia melihat dua malaikat berpakaian putih duduk di kedua ujung rak itu. Para malaikat bertanya kepadanya, "Mengapa kamu menangis?"</w:t>
      </w:r>
    </w:p>
    <w:p>
      <w:pPr/>
      <w:r>
        <w:rPr>
          <w:lang w:val="id_ID" w:bidi="id_ID"/>
        </w:rPr>
      </w:r>
      <w:r>
        <w:rPr>
          <w:lang w:val="id_ID" w:bidi="id_ID"/>
        </w:rPr>
        <w:t>Maria menjawab bahwa ia menangis karena seseorang mengambil tubuh tuannya dan ia tidak tahu di mana Dia berada.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Maria, "Apa yang Anda rasakan?" Orang tersebut mungkin menjawab hal-hal seperti, "Bertanya-tanya mengapa malaikat-malaikat ini berada di makam," atau "Masih terkejut karena seseorang mencuri jenazah Yesus dari makam-Nya," atau "Masih berduka atas kematian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Maria berbalik dan melihat seorang pria di kebun. Itu adalah Yesus, tetapi ia tidak mengenal-Nya pada saat itu. Yesus bertanya kepada Maria, "Mengapa engkau menangis? Siapa yang Anda cari?"</w:t>
      </w:r>
    </w:p>
    <w:p>
      <w:pPr/>
      <w:r>
        <w:rPr>
          <w:lang w:val="id_ID" w:bidi="id_ID"/>
        </w:rPr>
      </w:r>
      <w:r>
        <w:rPr>
          <w:lang w:val="id_ID" w:bidi="id_ID"/>
        </w:rPr>
        <w:t>Maria berpikir bahwa Yesus adalah tukang kebun, sehingga ia bertanya kepada Yesus apakah Ia tahu di mana jenazah Yesus sekarang berada. Yesus menyebut Maria dengan nama, dan Maria berpaling kepada Yesus. Ia mengenalinya dan memanggilnya "Rabbouni," yang berarti "guruku."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"Senang karena Maria akhirnya mengenali aku," atau "Penuh kasih sayang kepadanya karena ia masih berduka dan tidak mengerti," atau "Ingin para murid yang lain tahu bahwa Aku juga hidup."</w:t>
      </w:r>
    </w:p>
    <w:p>
      <w:pPr>
        <w:pStyle w:val="ListBullet"/>
        <w:spacing w:line="240" w:lineRule="auto"/>
        <w:ind w:left="720"/>
      </w:pPr>
      <w:r>
        <w:rPr>
          <w:lang w:val="id_ID" w:bidi="id_ID"/>
        </w:rPr>
      </w:r>
      <w:r>
        <w:rPr>
          <w:lang w:val="id_ID" w:bidi="id_ID"/>
        </w:rPr>
        <w:t>Juga, tanyakan kepada orang yang memerankan Maria, "Apa yang Anda rasakan?" Orang itu mungkin menjawab hal-hal seperti, "Terkejut karena Yesus masih hidup!" atau "Bingung tentang bagaimana Yesus bisa hidup ketika saya melihat Dia mati di atas salib pada hari Jumat," atau "Ingin berpegang pada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Maria mungkin mengulurkan tangan dan berpegang pada Yesus. Yesus mengatakan kepada Maria untuk tidak berpegang pada-Nya karena Ia belum naik kepada Bapa-Nya di surga. Yesus mengatakan kepadanya untuk kembali kepada para murid untuk memberikan pesan kepada mereka. Pesannya adalah, "Aku kembali kepada Bapa-Ku dan Bapa-mu, kepada Allah-Ku dan Allah-mu."</w:t>
      </w:r>
    </w:p>
    <w:p>
      <w:pPr/>
      <w:r>
        <w:rPr>
          <w:lang w:val="id_ID" w:bidi="id_ID"/>
        </w:rPr>
      </w:r>
      <w:r>
        <w:rPr>
          <w:lang w:val="id_ID" w:bidi="id_ID"/>
        </w:rPr>
        <w:t>Maria meninggalkan makam dan pergi kepada para murid. Ia berkata kepada mereka, "Aku telah melihat Tuhan!" Ia juga memberi tahu mereka pesan apa yang Yesus katakan untuk diberikan kepada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murid-murid lain, "Apa yang Anda rasakan?" Orang-orang mungkin menjawab hal-hal seperti, "Mungkinkah benar bahwa Yesus masih hidup?" atau "Percaya kepada kabar Maria bahwa Yesus kembali dari kematian," atau "Ingin melihat sendiri bahwa Yesus hidup."</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20:1–18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Maria Magdalena pergi ke makam pagi-pagi sekali pada hari pertama dalam minggu itu. Maria berasal dari desa Magdala, dan ia berada di sebelah salib ketika Yesus meninggal. Dalam budaya Yahudi, hari pertama dalam seminggu adalah hari Minggu.</w:t>
      </w:r>
    </w:p>
    <w:p>
      <w:pPr/>
      <w:r>
        <w:rPr>
          <w:lang w:val="id_ID" w:bidi="id_ID"/>
        </w:rPr>
      </w:r>
      <w:r>
        <w:rPr>
          <w:lang w:val="id_ID" w:bidi="id_ID"/>
        </w:rPr>
        <w:t xml:space="preserve">Sebuah </w:t>
      </w:r>
      <w:r>
        <w:rPr>
          <w:b/>
          <w:lang w:val="id_ID" w:bidi="id_ID"/>
        </w:rPr>
        <w:t>makam</w:t>
      </w:r>
      <w:r>
        <w:rPr>
          <w:lang w:val="id_ID" w:bidi="id_ID"/>
        </w:rPr>
        <w:t xml:space="preserve"> pada zaman Yesus sering kali merupakan makam yang digali di sisi bukit. Mungkin ada batu besar di depan makam untuk melindungi tubuh. Gunakan kata yang sama untuk makam seperti yang Anda gunakan dalam perikop sebelumnya. Untuk informasi lebih lanjut tentang </w:t>
      </w:r>
      <w:r>
        <w:rPr>
          <w:lang w:val="id_ID" w:bidi="id_ID"/>
        </w:rPr>
        <w:t>makam</w:t>
      </w:r>
      <w:r>
        <w:rPr>
          <w:lang w:val="id_ID" w:bidi="id_ID"/>
        </w:rPr>
        <w:t>, lihat Glosarium Utama.</w:t>
      </w:r>
    </w:p>
    <w:p>
      <w:pPr/>
      <w:r>
        <w:rPr>
          <w:lang w:val="id_ID" w:bidi="id_ID"/>
        </w:rPr>
      </w:r>
      <w:r>
        <w:rPr>
          <w:lang w:val="id_ID" w:bidi="id_ID"/>
        </w:rPr>
        <w:t xml:space="preserve">Berhenti di sini dan lihatlah gambar-gambar </w:t>
      </w:r>
      <w:r>
        <w:rPr>
          <w:lang w:val="id_ID" w:bidi="id_ID"/>
        </w:rPr>
        <w:t>sebuah makam, sebuah batu besar</w:t>
      </w:r>
      <w:r>
        <w:rPr>
          <w:lang w:val="id_ID" w:bidi="id_ID"/>
        </w:rPr>
        <w:t xml:space="preserve">, dan </w:t>
      </w:r>
      <w:r>
        <w:rPr>
          <w:lang w:val="id_ID" w:bidi="id_ID"/>
        </w:rPr>
        <w:t>sebuah rak batu di makam</w:t>
      </w:r>
      <w:r>
        <w:rPr>
          <w:lang w:val="id_ID" w:bidi="id_ID"/>
        </w:rPr>
        <w:t xml:space="preserve"> lagi secara berkelompok, jika perlu. Hentikan sebentar rekaman di sini.</w:t>
      </w:r>
    </w:p>
    <w:p>
      <w:pPr/>
      <w:r>
        <w:rPr>
          <w:lang w:val="id_ID" w:bidi="id_ID"/>
        </w:rPr>
      </w:r>
      <w:r>
        <w:rPr>
          <w:lang w:val="id_ID" w:bidi="id_ID"/>
        </w:rPr>
        <w:t xml:space="preserve">Simon Petrus dan murid yang dikasihi Yesus adalah dua dari ke-12 murid Yesus. Para </w:t>
      </w:r>
      <w:r>
        <w:rPr>
          <w:b/>
          <w:lang w:val="id_ID" w:bidi="id_ID"/>
        </w:rPr>
        <w:t>murid</w:t>
      </w:r>
      <w:r>
        <w:rPr>
          <w:lang w:val="id_ID" w:bidi="id_ID"/>
        </w:rPr>
        <w:t xml:space="preserve"> mengikuti Yesus dan belajar dari-Nya. Gunakan kata yang sama untuk murid seperti yang Anda gunakan pada perikop sebelumnya. Untuk informasi lebih lanjut tentang </w:t>
      </w:r>
      <w:r>
        <w:rPr>
          <w:lang w:val="id_ID" w:bidi="id_ID"/>
        </w:rPr>
        <w:t>murid</w:t>
      </w:r>
      <w:r>
        <w:rPr>
          <w:lang w:val="id_ID" w:bidi="id_ID"/>
        </w:rPr>
        <w:t>, lihat Daftar Kata Utama.</w:t>
      </w:r>
    </w:p>
    <w:p>
      <w:pPr/>
      <w:r>
        <w:rPr>
          <w:lang w:val="id_ID" w:bidi="id_ID"/>
        </w:rPr>
      </w:r>
      <w:r>
        <w:rPr>
          <w:lang w:val="id_ID" w:bidi="id_ID"/>
        </w:rPr>
        <w:t xml:space="preserve">Maria mengatakan kepada Simon Petrus dan murid yang lain, "Mereka telah membawa Tuhan keluar dari makam." </w:t>
      </w:r>
      <w:r>
        <w:rPr>
          <w:b/>
          <w:lang w:val="id_ID" w:bidi="id_ID"/>
        </w:rPr>
        <w:t>Tuhan</w:t>
      </w:r>
      <w:r>
        <w:rPr>
          <w:lang w:val="id_ID" w:bidi="id_ID"/>
        </w:rPr>
        <w:t xml:space="preserve"> adalah istilah penghormatan kepada Yesus yang dapat diterjemahkan "tuan." Itu juga merupakan cara bagi para pengikut Yesus untuk menyebut Yesus sebagai Allah dan tuan. Gunakan kata yang sama untuk Tuhan seperti yang Anda gunakan dalam perikop sebelumnya. Untuk petunjuk lebih lagi tentang </w:t>
      </w:r>
      <w:r>
        <w:rPr>
          <w:lang w:val="id_ID" w:bidi="id_ID"/>
        </w:rPr>
        <w:t>Tuhan</w:t>
      </w:r>
      <w:r>
        <w:rPr>
          <w:lang w:val="id_ID" w:bidi="id_ID"/>
        </w:rPr>
        <w:t xml:space="preserve">, lihat Glosarium Utama. </w:t>
      </w:r>
    </w:p>
    <w:p>
      <w:pPr/>
      <w:r>
        <w:rPr>
          <w:lang w:val="id_ID" w:bidi="id_ID"/>
        </w:rPr>
      </w:r>
      <w:r>
        <w:rPr>
          <w:lang w:val="id_ID" w:bidi="id_ID"/>
        </w:rPr>
        <w:t>Murid yang lain tiba di makam terlebih dahulu. Dia membungkuk untuk melihat ke dalam makam karena pintu masuk makam itu hanya setinggi satu meter. Dia melihat kain linen di makam.</w:t>
      </w:r>
    </w:p>
    <w:p>
      <w:pPr/>
      <w:r>
        <w:rPr>
          <w:lang w:val="id_ID" w:bidi="id_ID"/>
        </w:rPr>
      </w:r>
      <w:r>
        <w:rPr>
          <w:lang w:val="id_ID" w:bidi="id_ID"/>
        </w:rPr>
        <w:t xml:space="preserve">Berhenti di sini dan lihatlah gambar </w:t>
      </w:r>
      <w:r>
        <w:rPr>
          <w:b/>
          <w:lang w:val="id_ID" w:bidi="id_ID"/>
        </w:rPr>
        <w:t>kain linen</w:t>
      </w:r>
      <w:r>
        <w:rPr>
          <w:lang w:val="id_ID" w:bidi="id_ID"/>
        </w:rPr>
        <w:t xml:space="preserve"> lagi secara berkelompok, jika perlu. Hentikan sebentar rekaman di sini.</w:t>
      </w:r>
    </w:p>
    <w:p>
      <w:pPr/>
      <w:r>
        <w:rPr>
          <w:lang w:val="id_ID" w:bidi="id_ID"/>
        </w:rPr>
      </w:r>
      <w:r>
        <w:rPr>
          <w:lang w:val="id_ID" w:bidi="id_ID"/>
        </w:rPr>
        <w:t xml:space="preserve">Petrus tiba di makam dan masuk ke dalam makam. Dia melihat kain linen dan juga kain pembungkus muka yang tergeletak secara terpisah di makam. Murid yang lain kemudian melihat ke dalam makam juga. Dia melihat dan </w:t>
      </w:r>
      <w:r>
        <w:rPr>
          <w:b/>
          <w:lang w:val="id_ID" w:bidi="id_ID"/>
        </w:rPr>
        <w:t>percaya</w:t>
      </w:r>
      <w:r>
        <w:rPr>
          <w:lang w:val="id_ID" w:bidi="id_ID"/>
        </w:rPr>
        <w:t xml:space="preserve">. </w:t>
      </w:r>
      <w:r>
        <w:rPr>
          <w:b/>
          <w:lang w:val="id_ID" w:bidi="id_ID"/>
        </w:rPr>
        <w:t>Percaya</w:t>
      </w:r>
      <w:r>
        <w:rPr>
          <w:lang w:val="id_ID" w:bidi="id_ID"/>
        </w:rPr>
        <w:t xml:space="preserve"> berarti murid lain percaya bahwa Yesus hidup dan tidak mati lagi. Gunakan kata yang sama untuk percaya seperti yang Anda gunakan pada perikop sebelumnya. Untuk informasi lebih lanjut tentang </w:t>
      </w:r>
      <w:r>
        <w:rPr>
          <w:lang w:val="id_ID" w:bidi="id_ID"/>
        </w:rPr>
        <w:t>percaya</w:t>
      </w:r>
      <w:r>
        <w:rPr>
          <w:lang w:val="id_ID" w:bidi="id_ID"/>
        </w:rPr>
        <w:t>, lihat Daftar kata Kamus Utama.</w:t>
      </w:r>
    </w:p>
    <w:p>
      <w:pPr/>
      <w:r>
        <w:rPr>
          <w:lang w:val="id_ID" w:bidi="id_ID"/>
        </w:rPr>
      </w:r>
      <w:r>
        <w:rPr>
          <w:lang w:val="id_ID" w:bidi="id_ID"/>
        </w:rPr>
        <w:t xml:space="preserve">Petrus dan murid yang lain belum memahami apa yang dikatakan </w:t>
      </w:r>
      <w:r>
        <w:rPr>
          <w:b/>
          <w:lang w:val="id_ID" w:bidi="id_ID"/>
        </w:rPr>
        <w:t>Kitab Suci</w:t>
      </w:r>
      <w:r>
        <w:rPr>
          <w:lang w:val="id_ID" w:bidi="id_ID"/>
        </w:rPr>
        <w:t xml:space="preserve"> tentang Yesus yang bangkit dari kematian. Kitab Suci pada zaman Yesus adalah kitab-kitab Perjanjian Lama dari Alkitab. Gunakan kata yang sama untuk Kitab Suci seperti yang Anda gunakan pada perikop sebelumnya. Untuk informasi lebih lanjut tentang </w:t>
      </w:r>
      <w:r>
        <w:rPr>
          <w:lang w:val="id_ID" w:bidi="id_ID"/>
        </w:rPr>
        <w:t>Kitab Suci</w:t>
      </w:r>
      <w:r>
        <w:rPr>
          <w:lang w:val="id_ID" w:bidi="id_ID"/>
        </w:rPr>
        <w:t>, lihat Glosarium Utama.</w:t>
      </w:r>
    </w:p>
    <w:p>
      <w:pPr/>
      <w:r>
        <w:rPr>
          <w:lang w:val="id_ID" w:bidi="id_ID"/>
        </w:rPr>
      </w:r>
      <w:r>
        <w:rPr>
          <w:lang w:val="id_ID" w:bidi="id_ID"/>
        </w:rPr>
        <w:t xml:space="preserve">Maria melihat dua malaikat di dalam makam. Seorang </w:t>
      </w:r>
      <w:r>
        <w:rPr>
          <w:b/>
          <w:lang w:val="id_ID" w:bidi="id_ID"/>
        </w:rPr>
        <w:t>malaikat</w:t>
      </w:r>
      <w:r>
        <w:rPr>
          <w:lang w:val="id_ID" w:bidi="id_ID"/>
        </w:rPr>
        <w:t xml:space="preserve"> adalah utusan Allah. Gunakan kata yang sama untuk malaikat seperti yang Anda gunakan pada perikop sebelumnya. Untuk informasi lebih lanjut tentang </w:t>
      </w:r>
      <w:r>
        <w:rPr>
          <w:lang w:val="id_ID" w:bidi="id_ID"/>
        </w:rPr>
        <w:t>malaikat</w:t>
      </w:r>
      <w:r>
        <w:rPr>
          <w:lang w:val="id_ID" w:bidi="id_ID"/>
        </w:rPr>
        <w:t>, lihat Glosarium Utama.</w:t>
      </w:r>
    </w:p>
    <w:p>
      <w:pPr/>
      <w:r>
        <w:rPr>
          <w:lang w:val="id_ID" w:bidi="id_ID"/>
        </w:rPr>
      </w:r>
      <w:r>
        <w:rPr>
          <w:lang w:val="id_ID" w:bidi="id_ID"/>
        </w:rPr>
        <w:t xml:space="preserve">Yesus berbicara kepada Maria, tetapi pada awalnya ia berpikir bahwa Ia adalah </w:t>
      </w:r>
      <w:r>
        <w:rPr>
          <w:b/>
          <w:lang w:val="id_ID" w:bidi="id_ID"/>
        </w:rPr>
        <w:t>tukang</w:t>
      </w:r>
      <w:r>
        <w:rPr>
          <w:lang w:val="id_ID" w:bidi="id_ID"/>
        </w:rPr>
        <w:t xml:space="preserve"> kebun, orang yang mengurus kebun itu. Makam itu berada di sebuah kebun.</w:t>
      </w:r>
    </w:p>
    <w:p>
      <w:pPr/>
      <w:r>
        <w:rPr>
          <w:lang w:val="id_ID" w:bidi="id_ID"/>
        </w:rPr>
      </w:r>
      <w:r>
        <w:rPr>
          <w:lang w:val="id_ID" w:bidi="id_ID"/>
        </w:rPr>
        <w:t xml:space="preserve">Maria mengenali Yesus ketika Ia menyebutkan namanya. Kemudian Maria berkata "Rabiun." Ini berarti "guruku" dalam bahasa </w:t>
      </w:r>
      <w:r>
        <w:rPr>
          <w:b/>
          <w:lang w:val="id_ID" w:bidi="id_ID"/>
        </w:rPr>
        <w:t>Ibrani</w:t>
      </w:r>
      <w:r>
        <w:rPr>
          <w:lang w:val="id_ID" w:bidi="id_ID"/>
        </w:rPr>
        <w:t xml:space="preserve">. Rabi berasal dari kata yang sama dengan </w:t>
      </w:r>
      <w:r>
        <w:rPr>
          <w:b/>
          <w:lang w:val="id_ID" w:bidi="id_ID"/>
        </w:rPr>
        <w:t>Rabi</w:t>
      </w:r>
      <w:r>
        <w:rPr>
          <w:lang w:val="id_ID" w:bidi="id_ID"/>
        </w:rPr>
        <w:t xml:space="preserve"> yang berarti "guru." Ibrani adalah bahasa yang digunakan oleh orang-orang Yahudi. Gunakan kata-kata yang sama untuk Ibrani dan Rabi seperti yang Anda gunakan pada perikop sebelumnya. Untuk informasi lebih lanjut tentang </w:t>
      </w:r>
      <w:r>
        <w:rPr>
          <w:lang w:val="id_ID" w:bidi="id_ID"/>
        </w:rPr>
        <w:t>Ibrani</w:t>
      </w:r>
      <w:r>
        <w:rPr>
          <w:lang w:val="id_ID" w:bidi="id_ID"/>
        </w:rPr>
        <w:t xml:space="preserve"> dan </w:t>
      </w:r>
      <w:r>
        <w:rPr>
          <w:lang w:val="id_ID" w:bidi="id_ID"/>
        </w:rPr>
        <w:t>Rabi</w:t>
      </w:r>
      <w:r>
        <w:rPr>
          <w:lang w:val="id_ID" w:bidi="id_ID"/>
        </w:rPr>
        <w:t xml:space="preserve"> , lihat Glosarium Utama.</w:t>
      </w:r>
    </w:p>
    <w:p>
      <w:pPr/>
      <w:r>
        <w:rPr>
          <w:lang w:val="id_ID" w:bidi="id_ID"/>
        </w:rPr>
      </w:r>
      <w:r>
        <w:rPr>
          <w:lang w:val="id_ID" w:bidi="id_ID"/>
        </w:rPr>
        <w:t xml:space="preserve">Yesus mengatakan kepada Maria untuk tidak berpegang pada-Nya karena Ia belum naik kepada Bapa-Nya. Bapa berarti Allah Bapa Yesus di surga. Yesus mengatakan kepada Maria untuk memberikan pesan kepada saudara-saudara-Nya. </w:t>
      </w:r>
      <w:r>
        <w:rPr>
          <w:b/>
          <w:lang w:val="id_ID" w:bidi="id_ID"/>
        </w:rPr>
        <w:t>Saudara</w:t>
      </w:r>
      <w:r>
        <w:rPr>
          <w:lang w:val="id_ID" w:bidi="id_ID"/>
        </w:rPr>
        <w:t xml:space="preserve"> berarti para murid-Nya, dan bukan saudara-saudaranya yang berhubungan darah.</w:t>
      </w:r>
    </w:p>
    <w:p>
      <w:pPr/>
      <w:r>
        <w:rPr>
          <w:lang w:val="id_ID" w:bidi="id_ID"/>
        </w:rPr>
      </w:r>
      <w:r>
        <w:rPr>
          <w:lang w:val="id_ID" w:bidi="id_ID"/>
        </w:rPr>
        <w:t xml:space="preserve">Pesannya adalah, "Aku kembali kepada Bapa-Ku dan Bapa-mu, kepada Allah-Ku dan Allah-mu." </w:t>
      </w:r>
      <w:r>
        <w:rPr>
          <w:b/>
          <w:lang w:val="id_ID" w:bidi="id_ID"/>
        </w:rPr>
        <w:t>Bapa</w:t>
      </w:r>
      <w:r>
        <w:rPr>
          <w:lang w:val="id_ID" w:bidi="id_ID"/>
        </w:rPr>
        <w:t xml:space="preserve"> berarti Allah Bapa Yesus di surga, dan ini adalah pribadi yang sama dengan Allah yang mereka sembah.</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20:19–31</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20:19–31 dan tanamkanlah dalam hati Anda.</w:t>
      </w:r>
    </w:p>
    <w:p>
      <w:pPr/>
      <w:r>
        <w:rPr>
          <w:lang w:val="id_ID" w:bidi="id_ID"/>
        </w:rPr>
      </w:r>
      <w:r>
        <w:rPr>
          <w:lang w:val="id_ID" w:bidi="id_ID"/>
        </w:rPr>
        <w:t>Dengarkan versi audio dari Yohanes 20:19–31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Anda pahami dari bagian teks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orang-orang?</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20:19–31 dalam terjemahan yang paling mudah dimengerti.</w:t>
      </w:r>
    </w:p>
    <w:p>
      <w:pPr/>
      <w:r>
        <w:rPr>
          <w:lang w:val="id_ID" w:bidi="id_ID"/>
        </w:rPr>
      </w:r>
      <w:r>
        <w:rPr>
          <w:lang w:val="id_ID" w:bidi="id_ID"/>
        </w:rPr>
        <w:t>Yesus ditangkap dan kemudian disalibkan oleh para prajurit Romawi. Yusuf dari Arimatea dan Nikodemus menguburkan jenazah Yesus di makam baru di kebun di dekatnya. Pada hari Minggu, Maria Magdalena, Petrus, dan murid lain semuanya datang dan melihat makam kosong itu. Yesus juga berbicara dengan Maria, dan Maria kembali untuk memberi tahu para murid bahwa ia melihat Yesus. Sekarang, Yesus menampakkan diri kepada semua murid dan berbicara kepada mereka. Dia juga kembali untuk kedua kalinya delapan hari kemudian. Kali ini Tomas, salah satu murid, juga berada di sana dan melihat Yesus.</w:t>
      </w:r>
    </w:p>
    <w:p>
      <w:pPr/>
      <w:r>
        <w:rPr>
          <w:lang w:val="id_ID" w:bidi="id_ID"/>
        </w:rPr>
      </w:r>
      <w:r>
        <w:rPr>
          <w:lang w:val="id_ID" w:bidi="id_ID"/>
        </w:rPr>
        <w:t>Perikop ini dimulai pada hari yang sama ketika Maria, Petrus, dan murid yang lain pergi ke makam kosong. Sekarang adalah hari Minggu malam, hari pertama dalam seminggu itu. Para murid sedang bersama-sama, dan pintu-pintu rumah itu terkunci. Ini mungkin berarti para murid mendorong sebuah batang kayu atau besi ke pintu ruangan atau rumah sehingga orang-orang tidak dapat masuk. Hal ini juga berarti bahwa gerbang rumah itu terkunci. Gerbang adalah pintu di luar rumah yang dibuka dan ditutup oleh orang-orang untuk masuk ke tanah di depan rumah. Para murid mengunci rumah itu karena mereka takut kepada orang-orang Yahudi, yang berarti para pemimpin agama Yahudi. Para pemimpin Yahudi menyerahkan Yesus kepada orang-orang Romawi untuk disalibkan, sehingga para murid mungkin takut para pemimpin Yahudi juga mungkin menangkap mereka.</w:t>
      </w:r>
    </w:p>
    <w:p>
      <w:pPr/>
      <w:r>
        <w:rPr>
          <w:lang w:val="id_ID" w:bidi="id_ID"/>
        </w:rPr>
      </w:r>
      <w:r>
        <w:rPr>
          <w:lang w:val="id_ID" w:bidi="id_ID"/>
        </w:rPr>
        <w:t xml:space="preserve">Berhenti di sini dan lihatlah gambar </w:t>
      </w:r>
      <w:r>
        <w:rPr>
          <w:b/>
          <w:lang w:val="id_ID" w:bidi="id_ID"/>
        </w:rPr>
        <w:t>sebuah palang kayu atau besi secara berkelompok</w:t>
      </w:r>
      <w:r>
        <w:rPr>
          <w:lang w:val="id_ID" w:bidi="id_ID"/>
        </w:rPr>
        <w:t>. Hentikan sebentar rekaman di sini.</w:t>
      </w:r>
    </w:p>
    <w:p>
      <w:pPr/>
      <w:r>
        <w:rPr>
          <w:lang w:val="id_ID" w:bidi="id_ID"/>
        </w:rPr>
      </w:r>
      <w:r>
        <w:rPr>
          <w:lang w:val="id_ID" w:bidi="id_ID"/>
        </w:rPr>
        <w:t>Yesus datang ke ruangan itu dan berdiri di sana bersama para murid. Kemungkinan ini adalah mukjizat karena pintu-pintunya terkunci, tetapi tidak ada dalam perikop ini yang mengatakan bagaimana Yesus masuk ke dalam ruangan itu. Yesus berkata, "Damai menyertai kamu!" Ini adalah salam Yahudi yang umum Yesus tahu bahwa mereka takut, dan Ia ingin menghibur mereka. Damai berarti tidak adanya konflik dan kepenuhan atau kelengkapan hidup.</w:t>
      </w:r>
    </w:p>
    <w:p>
      <w:pPr/>
      <w:r>
        <w:rPr>
          <w:lang w:val="id_ID" w:bidi="id_ID"/>
        </w:rPr>
      </w:r>
      <w:r>
        <w:rPr>
          <w:lang w:val="id_ID" w:bidi="id_ID"/>
        </w:rPr>
        <w:t>Berhenti di sini dan diskusikan pertanyaan ini dalam kelompok: Bagaimana Anda menyapa seseorang dalam bahasa Anda? Apa yang Anda katakan? Hal-hal lain apa yang Anda lakukan ketika Anda menyapa seseorang, seperti ciuman, pelukan, jabat tangan, atau yang lain? Hentikan sebentar rekaman di sini.</w:t>
      </w:r>
    </w:p>
    <w:p>
      <w:pPr/>
      <w:r>
        <w:rPr>
          <w:lang w:val="id_ID" w:bidi="id_ID"/>
        </w:rPr>
      </w:r>
      <w:r>
        <w:rPr>
          <w:lang w:val="id_ID" w:bidi="id_ID"/>
        </w:rPr>
        <w:t>Kemudian, Yesus menunjukkan kepada para murid luka-luka—tanda atau bekas luka—di tangan dan sisinya. Ketika Yesus disalibkan, para prajurit Romawi memakukan pergelangan tangan-Nya dan menusukkan tombak di sisi tubuhnya. Kata untuk "tangan" dalam bahasa aslinya mencakup baik tangan maupun pergelangan tangan. Para prajurit Romawi memasukkan paku ke pergelangan tangan seorang penjahat untuk menahannya di salib karena paku di tangan seseorang akan merobek tangan dan tidak memegang mayat di salib. Kemungkinan besar orang-orang yang melihat penyaliban memberi tahu para murid yang lain tentang paku di tangan Yesus dan tombak di lambung-Nya. Yesus mungkin menunjukkan kepada para murid tanda-tanda atau bekas luka ini sehingga mereka tahu bahwa itu benar-benar Dia, yang disalibkan. Dia ingin mereka tahu bahwa Ia hidup lagi dan bahwa Ia adalah orang yang nyata.</w:t>
      </w:r>
    </w:p>
    <w:p>
      <w:pPr/>
      <w:r>
        <w:rPr>
          <w:lang w:val="id_ID" w:bidi="id_ID"/>
        </w:rPr>
      </w:r>
      <w:r>
        <w:rPr>
          <w:lang w:val="id_ID" w:bidi="id_ID"/>
        </w:rPr>
        <w:t>Para murid sangat, sangat senang melihat Tuhan, yang berarti Yesus. "Tuhan" berarti seorang tuan, orang yang memiliki otoritas, atau Allah. Di sini, itu berarti para murid tahu bahwa Yesus adalah Allah karena Yesus kembali dari kematian dan hidup. Reaksi mereka mirip dengan apa yang dikatakan Maria kepada para murid setelah ia berbicara kepada Yesus di makam. Dia berkata, "Aku telah melihat Tuhan!"</w:t>
      </w:r>
    </w:p>
    <w:p>
      <w:pPr/>
      <w:r>
        <w:rPr>
          <w:lang w:val="id_ID" w:bidi="id_ID"/>
        </w:rPr>
      </w:r>
      <w:r>
        <w:rPr>
          <w:lang w:val="id_ID" w:bidi="id_ID"/>
        </w:rPr>
        <w:t>Yesus terus berbicara dengan mereka, dan Ia berkata untuk kedua kalinya, "Damai menyertai kamu!" Kemudian, Yesus memberi tahu para murid beberapa hal penting. Pertama, Ia mengatakan bahwa dengan cara yang sama seperti Bapa, Allah di surga, mengutus Yesus kepada semua orang di dunia, Yesus sekarang mengutus para murid-Nya kepada semua orang di dunia. Yesus bernapas kepada para murid, yang berarti Ia meniupkan udara ke arah mereka. Yesus berkata, "Terimalah Roh Kudus." Nafas itu menunjukkan bahwa Yesus hidup. Ini adalah kata yang sama yang digunakan dalam Kejadian ketika Allah menciptakan manusia dan memberikan kehidupan ke dalamnya. Ini menunjukkan bahwa Ia memberikan Roh Kudus kepada mereka. "Terima" mungkin berarti menerima Roh Kudus dalam kehidupan mereka. Beberapa orang berpikir bahwa hal ini sulit dimengerti karena Roh Kudus datang kepada para murid dalam kitab Lukas pada waktu yang berbeda. Namun, perikop ini tidak mengatakan bahwa para murid segera menerima Roh Kudus ketika Yesus bernapas ke atas mereka. Orang lain mengatakan bahwa penjelasan Lukas tentang kedatangan Roh Kudus adalah penafsiran yang berbeda dari peristiwa ini dalam kitab Yohanes. Bagaimanapun juga, penting untuk diingat bahwa Roh Kudus memenuhi orang-orang pada waktu yang berbeda dan dengan cara yang berbeda-beda.</w:t>
      </w:r>
    </w:p>
    <w:p>
      <w:pPr/>
      <w:r>
        <w:rPr>
          <w:lang w:val="id_ID" w:bidi="id_ID"/>
        </w:rPr>
      </w:r>
      <w:r>
        <w:rPr>
          <w:lang w:val="id_ID" w:bidi="id_ID"/>
        </w:rPr>
        <w:t>Selanjutnya, Yesus mengatakan kepada para murid bahwa jika mereka mengampuni dosa-dosa orang-orang, Allah akan mengampuni dosa-dosa mereka. Mengampuni berarti tidak menghukum seseorang atas dosa, atau tindakan yang salah mereka. Beberapa orang berpikir bahwa Yesus berbicara tentang pengampunan secara umum, dan yang lain percaya bahwa Yesus memberikan otoritas kepada para murid untuk mengampuni orang lain. Dalam bahasa aslinya, dikatakan bahwa Yesus memberikan otoritas kepada pengikut-Nya untuk menyatakan kapan Allah telah mengampuni orang-orang. Ketika orang-orang menerima pesan yang dibawa oleh para murid kepada mereka, para murid menyatakan bahwa Allah mengampuni orang-orang itu. Ketika orang-orang menolak pesan yang dibawa oleh para murid, para murid menyatakan bahwa Allah tidak mengampuni mereka. Allah adalah orang yang mengampuni orang-orang.</w:t>
      </w:r>
    </w:p>
    <w:p>
      <w:pPr/>
      <w:r>
        <w:rPr>
          <w:lang w:val="id_ID" w:bidi="id_ID"/>
        </w:rPr>
      </w:r>
      <w:r>
        <w:rPr>
          <w:lang w:val="id_ID" w:bidi="id_ID"/>
        </w:rPr>
        <w:t>Tomas tidak bersama para murid ketika Yesus datang kepada mereka di rumah yang terkunci. Dia adalah salah satu dari kedua belas murid, dan nama yang lain adalah "Si Kembar." Kemudian, para murid yang lain mengatakan kepada Tomas, "Kami telah melihat Tuhan," yang berarti Yesus. Ini adalah hal yang sama yang dikatakan Maria setelah ia melihat Yesus. Tomas mengatakan bahwa ia perlu melihat Yesus sendiri dan menyentuh luka-luka-Nya sendiri untuk percaya bahwa Yesus hidup. Tomas ingin melihat tanda itu di tangan Yesus dan meletakkan jarinya di luka bekas paku serta tangannya di sisi Yesus di tempat tombak itu menusuk.</w:t>
      </w:r>
    </w:p>
    <w:p>
      <w:pPr/>
      <w:r>
        <w:rPr>
          <w:lang w:val="id_ID" w:bidi="id_ID"/>
        </w:rPr>
      </w:r>
      <w:r>
        <w:rPr>
          <w:lang w:val="id_ID" w:bidi="id_ID"/>
        </w:rPr>
        <w:t>Berhenti di sini dan diskusikan pertanyaan ini dalam kelompok: Bicarakan tentang saat Anda atau seseorang yang Anda kenal mengalami cedera. Bekas luka apa yang Anda miliki setelah luka Anda sembuh? Hentikan sebentar rekaman di sini.</w:t>
      </w:r>
    </w:p>
    <w:p>
      <w:pPr/>
      <w:r>
        <w:rPr>
          <w:lang w:val="id_ID" w:bidi="id_ID"/>
        </w:rPr>
      </w:r>
      <w:r>
        <w:rPr>
          <w:lang w:val="id_ID" w:bidi="id_ID"/>
        </w:rPr>
        <w:t>Delapan hari kemudian, para murid kembali berada di sebuah ruangan dengan pintu terkunci. Hari itu adalah hari Minggu berikutnya setelah hari Minggu Yesus bangkit dari kematian. Para murid mungkin masih takut kepada para pemimpin Yahudi, meskipun mereka melihat Yesus hidup delapan hari sebelumnya. Para murid mungkin berkumpul di rumah yang sama setiap malam. Kali ini, Tomas juga bersama para murid di ruangan yang terkunci. Yesus datang dan berdiri lagi bersama mereka. Sekali lagi, ia menyapa mereka dengan berkata, "Damai menyertai kamu!" Mungkin itu mukjizat lain bahwa Yesus datang ke ruangan itu meskipun pintunya terkunci.</w:t>
      </w:r>
    </w:p>
    <w:p>
      <w:pPr/>
      <w:r>
        <w:rPr>
          <w:lang w:val="id_ID" w:bidi="id_ID"/>
        </w:rPr>
      </w:r>
      <w:r>
        <w:rPr>
          <w:lang w:val="id_ID" w:bidi="id_ID"/>
        </w:rPr>
        <w:t>Yesus mengatakan kepada Tomas untuk meletakkan jarinya di atas tangan-tangan Yesus dan melihat bekas paku di tangan-Nya. Yesus juga mengatakan kepada Tomas untuk meletakkan tangannya di sisi Yesus untuk merasakan luka yang dihasilkan tombak itu. Yesus tahu Tomas ingin bukti bahwa Yesus masih hidup. Yesus ingin Tomas berhenti ragu dan mulai percaya bahwa Yesus hidup. Perikop ini tidak mengatakan bahwa Tomas meletakkan jarinya pada bekas-bekas luka paku, atau bahwa ia meletakkan tangannya di sisi tubuh Yesus. Sebaliknya, Tomas menyebut Yesus "Tuhanku dan Allahku." Ini berarti Tomas percaya bahwa Yesus adalah orang yang memerintah atas dia, dan Yesus adalah Allah yang ia sembah. Yesus menjawab bahwa Tomas percaya bahwa Yesus hidup karena Tomas melihat Yesus. Yesus mengatakan bahwa orang-orang yang percaya tanpa melihat Yesus langsung itu diberkati, atau diperkenankan oleh Allah. Ini termasuk semua orang yang percaya kepada Yesus setelah Yesus kembali ke surga. Perkataan itu dimulai dengan "diberkati," yang merupakan cara yang umum untuk memulai kata mutiara pada zaman Yesus.</w:t>
      </w:r>
    </w:p>
    <w:p>
      <w:pPr/>
      <w:r>
        <w:rPr>
          <w:lang w:val="id_ID" w:bidi="id_ID"/>
        </w:rPr>
      </w:r>
      <w:r>
        <w:rPr>
          <w:lang w:val="id_ID" w:bidi="id_ID"/>
        </w:rPr>
        <w:t>Akhirnya, penulis Yohanes memberikan beberapa informasi latar belakang. Yohanes mengatakan kepada para pendengar bahwa Yesus melakukan banyak mujizat lain di depan para murid-Nya. Mujizat Yesus yang lain tidak ada di dalam kitab ini. Kebanyakan orang berpikir bahwa ini adalah tentang seluruh kehidupan dan pekerjaan Yesus, yang berarti Yesus melakukan mujizat lain sepanjang waktu Dia melayani orang-orang. Mereka percaya bahwa pernyataan ini adalah ringkasan dari seluruh kitab dan bahwa ini adalah akhir yang asli dari kitab Yohanes. Orang lain berpikir bahwa ini berarti Yesus melakukan mujizat lain setelah bangkit dari kematian.</w:t>
      </w:r>
    </w:p>
    <w:p>
      <w:pPr/>
      <w:r>
        <w:rPr>
          <w:lang w:val="id_ID" w:bidi="id_ID"/>
        </w:rPr>
      </w:r>
      <w:r>
        <w:rPr>
          <w:lang w:val="id_ID" w:bidi="id_ID"/>
        </w:rPr>
        <w:t>Yohanes mengatakan bahwa ada dua alasan mengapa ia mencatat tanda-tanda Yesus ini. Pertama, Ia mencatatnya sehingga orang-orang akan percaya bahwa Yesus adalah Kristus, Anak Allah. "Kristus" dan "Mesias" memiliki makna yang sama dalam bahasa-bahasa aslinya. "Kristus" dan "Mesias" berarti satu-satunya yang diurapi oleh Allah, atau satu-satunya yang dipilih Allah untuk menjadi pemimpin dan Juruselamat mereka. "Anak Allah" berarti Yesus memiliki hakikat yang sama dengan Allah, dan bahwa Allah Bapa memiliki hubungan yang dekat dengan Yesus sebagai Anak-Nya. Kebanyakan orang percaya bahwa pendengar Yohanes belum merupakan orang-orang percaya, sehingga ia menulis kitab ini agar mereka mulai percaya kepada Yesus. Yang lain percaya bahwa pembaca sudah menjadi orang-orang percaya dan perlu diperkuat dalam iman mereka.</w:t>
      </w:r>
    </w:p>
    <w:p>
      <w:pPr/>
      <w:r>
        <w:rPr>
          <w:lang w:val="id_ID" w:bidi="id_ID"/>
        </w:rPr>
      </w:r>
      <w:r>
        <w:rPr>
          <w:lang w:val="id_ID" w:bidi="id_ID"/>
        </w:rPr>
        <w:t>Yohanes juga menulis tanda-tanda ini sehingga orang-orang yang percaya kepada Yesus akan memiliki kehidupan dalam nama Yesus. Kehidupan ini adalah kehidupan rohani dengan Allah. "Dalam nama Yesus" berarti bahwa melalui Yesus kita memiliki hidup. Pada zaman Yesus, "nama" seseorang mewakili semua yang penting tentang seseorang.</w:t>
      </w:r>
    </w:p>
    <w:p>
      <w:pPr/>
      <w:r>
        <w:rPr>
          <w:lang w:val="id_ID" w:bidi="id_ID"/>
        </w:rPr>
      </w:r>
      <w:r>
        <w:rPr>
          <w:lang w:val="id_ID" w:bidi="id_ID"/>
        </w:rPr>
        <w:t>Berhenti di sini dan diskusikan pertanyaan ini dalam kelompok: Bicarakan tentang nama-nama dalam budaya Anda. Apa arti dari nama Anda? Dalam budaya Anda, mengapa orang-orang memilih nama tertentu untuk orang-orang? Siapa yang memilih nama itu dan mengapa?</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20:19–31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Yesus menampakkan diri secara tiba-tiba kepada para murid ketika pintu-pintu rumah itu terkunci. Yesus berbicara dengan mereka.</w:t>
      </w:r>
    </w:p>
    <w:p>
      <w:pPr/>
      <w:r>
        <w:rPr>
          <w:lang w:val="id_ID" w:bidi="id_ID"/>
        </w:rPr>
      </w:r>
      <w:r>
        <w:rPr>
          <w:b/>
          <w:lang w:val="id_ID" w:bidi="id_ID"/>
        </w:rPr>
        <w:t>Dalam adegan kedua:</w:t>
      </w:r>
      <w:r>
        <w:rPr>
          <w:lang w:val="id_ID" w:bidi="id_ID"/>
        </w:rPr>
        <w:t xml:space="preserve"> Tomas, salah satu murid, mendengar tentang Yesus yang datang untuk melihat semua murid yang lain. Tomas tidak berada di sana ketika Yesus datang, dan ia ingin melihat Yesus secara langsung.</w:t>
      </w:r>
    </w:p>
    <w:p>
      <w:pPr/>
      <w:r>
        <w:rPr>
          <w:lang w:val="id_ID" w:bidi="id_ID"/>
        </w:rPr>
      </w:r>
      <w:r>
        <w:rPr>
          <w:b/>
          <w:lang w:val="id_ID" w:bidi="id_ID"/>
        </w:rPr>
        <w:t>Dalam adegan ketiga:</w:t>
      </w:r>
      <w:r>
        <w:rPr>
          <w:lang w:val="id_ID" w:bidi="id_ID"/>
        </w:rPr>
        <w:t xml:space="preserve"> Delapan hari kemudian, Yesus datang kepada para murid untuk kedua kalinya ketika mereka berada di rumah yang terkunci. Yesus mengatakan kepada Tomas untuk meletakkan jari-jarinya di atas tanda paku Yesus dan tangannya di sisi tubuh Yesus. Yesus mengatakan bahwa diberkatilah orang-orang yang percaya tanpa melihat-Nya.</w:t>
      </w:r>
    </w:p>
    <w:p>
      <w:pPr/>
      <w:r>
        <w:rPr>
          <w:lang w:val="id_ID" w:bidi="id_ID"/>
        </w:rPr>
      </w:r>
      <w:r>
        <w:rPr>
          <w:b/>
          <w:lang w:val="id_ID" w:bidi="id_ID"/>
        </w:rPr>
        <w:t>Dalam adegan keempat:</w:t>
      </w:r>
      <w:r>
        <w:rPr>
          <w:lang w:val="id_ID" w:bidi="id_ID"/>
        </w:rPr>
        <w:t xml:space="preserve"> Penulis Yohanes memberikan informasi latar belakang tentang mengapa ia mencatat kisah-kisah dan mujizat Yesus ini.</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Dan Yohanes, penulis kitab ini</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adegan pertama, ingatlah bahwa hari ini adalah hari yang sama ketika Yesus bangkit dari kematian. Pada pagi harinya, Maria pergi ke makam dan menemukan batu penutup yang digulingkan itu. Dia memberi tahu Petrus dan murid yang lain, dan mereka juga melihat makam kosong itu. Maria kembali dan berbicara kepada Yesus di makam, dan ia membawa pesan kembali kepada para murid pada pagi itu juga. Semua peristiwa ini terjadi pada hari Minggu, hari pertama dalam seminggu. Sekarang, sudah malam di hari yang sama. Para murid bersama-sama di sebuah rumah yang terkunci karena mereka takut kepada para pemimpin Yahudi.</w:t>
      </w:r>
    </w:p>
    <w:p>
      <w:pPr/>
      <w:r>
        <w:rPr>
          <w:lang w:val="id_ID" w:bidi="id_ID"/>
        </w:rPr>
      </w:r>
      <w:r>
        <w:rPr>
          <w:lang w:val="id_ID" w:bidi="id_ID"/>
        </w:rPr>
        <w:t>Tiba-tiba, Yesus muncul! Yesus berdiri bersama para murid di ruangan yang terkunci. Ingatlah bahwa mungkin itu mukjizat karena Ia masuk ke dalam meskipun pintu terkunci. Hal pertama yang Ia katakan kepada para murid adalah, "Damai menyertai kamu!" Ingat, ini adalah salam Yahudi yang umum, tetapi juga untuk menghibur mereka dan memberikan damai kepada mereka. Ingatlah bahwa Yesus juga menunjukkan kepada para murid tangan dan sisi tubuh-Nya, yang berarti luka-luka di tangan dan sisi tubuh-Nya. Ingat, luka dari paku itu mungkin berada di pergelangan tangannya karena di situlah para prajurit Romawi menusukkan paku-paku itu. Yesus menunjukkan kepada para murid bahwa Dialah-Nya, Yesus yang disalibkan itu.</w:t>
      </w:r>
    </w:p>
    <w:p>
      <w:pPr/>
      <w:r>
        <w:rPr>
          <w:lang w:val="id_ID" w:bidi="id_ID"/>
        </w:rPr>
      </w:r>
      <w:r>
        <w:rPr>
          <w:lang w:val="id_ID" w:bidi="id_ID"/>
        </w:rPr>
        <w:t>Reaksi para murid adalah sukacita. Mereka sangat, sangat senang. Ingatlah bahwa Yesus berkata, "Damai menyertai kamu!" lagi. Kemudian, Ia mengatakan kepada mereka bahwa Ia mengutus para murid ke dunia dengan cara yang sama seperti Allah mengutus Yesus ke dunia. Ingatlah juga bahwa Yesus bernapas ke atas mereka dan berkata, "Terimalah Roh Kudus." Akhirnya, Yesus mengatakan jika para murid mengampuni dosa-dosa orang lain, Allah akan mengampuni orang-orang itu atas dosa-dosa mereka. Dengan cara yang sama, jika para murid tidak mengampuni dosa-dosa orang lain, Allah tidak akan mengampuni orang-orang itu. Jika Allah mengampuni manusia, mereka tetap diampuni, dan Allah tidak akan menghukum mereka. Juga, jika Allah tidak mengampuni manusia, mereka tetap tidak diampuni. Yesus ingin para murid tahu bahwa mereka akan bertindak di bawah otoritas Yesus ketika mereka berbicara kepada orang-orang di dunia.</w:t>
      </w:r>
    </w:p>
    <w:p>
      <w:pPr/>
      <w:r>
        <w:rPr>
          <w:lang w:val="id_ID" w:bidi="id_ID"/>
        </w:rPr>
      </w:r>
      <w:r>
        <w:rPr>
          <w:lang w:val="id_ID" w:bidi="id_ID"/>
        </w:rPr>
        <w:t>Dalam adegan kedua, Tomas berbicara dengan para murid yang lain. Tomas adalah seorang murid Yesus, dan nama lainnya adalah "Si Kembar." Ingatlah bahwa Tomas tidak berada di sana ketika Yesus muncul di ruangan yang terkunci dan berbicara kepada para murid. Para murid yang lain memberi tahu Tomas tentang melihat Tuhan, yang berarti Yesus. Tomas mengatakan bahwa ia tidak akan percaya bahwa Yesus hidup kecuali ia melihat Yesus langsung sendiri. Tomas bahkan ingin meletakkan jari-jarinya di tanda paku di tangan Yesus dan tangannya di sisi tubuh Yesus. Ingatlah bahwa Tomas tidak percaya kepada perkataan para murid yang lain, meskipun para murid lain mengatakan kepada Tomas bahwa mereka melihat Yesus.</w:t>
      </w:r>
    </w:p>
    <w:p>
      <w:pPr/>
      <w:r>
        <w:rPr>
          <w:lang w:val="id_ID" w:bidi="id_ID"/>
        </w:rPr>
      </w:r>
      <w:r>
        <w:rPr>
          <w:lang w:val="id_ID" w:bidi="id_ID"/>
        </w:rPr>
        <w:t>Adegan ketiga terjadi delapan hari setelah hari Minggu ketika Yesus bangkit dari kematian. Ingatlah bahwa adegan ini sangat mirip dengan adegan pertama—para murid kembali bersama di rumah yang terkunci. Perbedaan utama adalah bahwa kali ini, Tomas bersama para murid. Yesus tiba-tiba menampakkan diri kepada mereka, sama seperti yang pertama kali. Mungkin itu mukjizat lain bahwa Yesus masuk ke dalam ruangan meskipun pintu terkunci.</w:t>
      </w:r>
    </w:p>
    <w:p>
      <w:pPr/>
      <w:r>
        <w:rPr>
          <w:lang w:val="id_ID" w:bidi="id_ID"/>
        </w:rPr>
      </w:r>
      <w:r>
        <w:rPr>
          <w:lang w:val="id_ID" w:bidi="id_ID"/>
        </w:rPr>
        <w:t>Hal pertama yang Yesus katakan juga sama: "Damai menyertai kamu!" Kali ini, Yesus berbicara langsung kepada Tomas. Yesus mengatakan kepada Tomas untuk meletakkan jarinya di atas tangan Yesus, melihat bekas paku di tangan-Nya, serta meletakkan tangannya di sisi tubuh Yesus. Yesus mengatakan kepada Tomas untuk berhenti menjadi tidak percaya dan mulai percayalah! Ingatlah bahwa Yesus tahu Tomas menginginkan bukti seperti ini bahwa Yesus masih hidup. Juga, ingatlah bahwa perikop ini tidak mengatakan apakah Tomas benar-benar meletakkan jarinya di tangan Yesus atau di sisi tubuh Yesus. Sebaliknya, Tomas berkata, "Tuhanku dan Allahku." Ingatlah bahwa Yesus mengatakan kepada Tomas bahwa Ia percaya karena Ia melihat Yesus. Yesus mengatakan bahwa orang-orang diberkati, atau diperkenankan oleh Allah, ketika mereka percaya tanpa melihat-Nya.</w:t>
      </w:r>
    </w:p>
    <w:p>
      <w:pPr/>
      <w:r>
        <w:rPr>
          <w:lang w:val="id_ID" w:bidi="id_ID"/>
        </w:rPr>
      </w:r>
      <w:r>
        <w:rPr>
          <w:lang w:val="id_ID" w:bidi="id_ID"/>
        </w:rPr>
        <w:t>Dalam adegan keempat, ingatlah bahwa ini mungkin adalah pernyataan ringkasan dari seluruh kitab Yohanes. Ingatlah Yohanes, penulis kitab ini, memberikan informasi latar belakang. Yohanes mengatakan bahwa Yesus melakukan banyak mujizat lain di depan para murid-Nya, dan mujizat lain itu tidak dicatat dalam kitab ini. Yohanes juga memberikan dua tujuan untuk menulis kitab ini. Tujuan pertama adalah agar orang-orang percaya bahwa Yesus adalah Kristus, Anak Allah. Tujuan kedua adalah agar orang-orang yang percaya akan memiliki kehidupan dalam nama Yesus. "Hidup dalam nama Yesus" berarti hidup selamanya dengan Allah karena apa yang Yesus lakukan. Itu juga berarti memiliki kehidupan yang baru yang penuh sekarang di bumi.</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20:19–31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kutipan ini adalah:</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Dan Yohanes, penulis kitab ini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suara ini di sini dan peragakan perikop tersebut untuk kedua kalinya.</w:t>
      </w:r>
    </w:p>
    <w:p>
      <w:pPr/>
      <w:r>
        <w:rPr>
          <w:lang w:val="id_ID" w:bidi="id_ID"/>
        </w:rPr>
      </w:r>
      <w:r>
        <w:rPr>
          <w:lang w:val="id_ID" w:bidi="id_ID"/>
        </w:rPr>
        <w:t>Berikut ini adalah contoh skenario dan kemungkinan responsnya.</w:t>
      </w:r>
    </w:p>
    <w:p>
      <w:pPr/>
      <w:r>
        <w:rPr>
          <w:lang w:val="id_ID" w:bidi="id_ID"/>
        </w:rPr>
      </w:r>
      <w:r>
        <w:rPr>
          <w:lang w:val="id_ID" w:bidi="id_ID"/>
        </w:rPr>
        <w:t>Para murid berada di rumah yang terkunci pada hari Minggu malam. Para murid berada di ruangan yang terkunci karena mereka takut kepada para pemimpin Yahudi. Tiba-tiba, Yesus datang ke ruangan ketika pintu-pintu terkunci. Yesus berkata, "Damai menyertai kamu!"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"Bertanya-tanya bagaimana Yesus bisa masuk ke ruangan itu karena pintu-pintu terkunci," atau "Terkejut karena Yesus berdiri bersama kita!" atau "Senang karena Yesus mengatakan 'damai' kepada kita karena kita semua takut sekarang."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menunjukkan luka-luka-Nya di tangan dan sisi tubuhnya. Para murid sangat, sangat senang melihat Tuhan mereka, Yesus, hidup.</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"Senang melihat para murid-Ku lagi," atau "Senang membagikan momen khusus ini kepada teman-temanku," atau "Aku ingin para murid-Ku merasakan damai."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lagi, "Damai sejahtera bersamamu!" Kemudian, Ia mengatakan kepada para murid bahwa dengan cara yang sama Allah Bapa mereka di surga mengutus Yesus ke dunia, sekarang Yesus mengutus para murid ke dunia. Kemudian, Yesus bernapas kepada para murid dan berkata, "Terimalah Roh Kudus."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"Berusaha memahami apa yang Yesus maksudkan tentang mengutus kita ke dunia," atau "Kagum karena Yesus menyuruh kita untuk menerima Roh Kudus ," atau "Kagum karena Yesus mengutus kita seperti Allah mengutus Yesus ke dunia."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para murid jika mereka mengampuni dosa-dosa orang lain, Allah akan mengampuni dosa-dosa mereka kepada orang-orang itu. Jika para murid tidak mengampuni seseorang, Allah tidak akan mengampuni orang-orang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"Bingung tentang apa yang Yesus maksudkan," atau "Bertanya-tanya bagaimana Yesus dapat memercayai kita dengan otoritas seperti ini untuk bertindak atas nama-Nya," atau "Berharap Yesus akan menjelaskan hal ini dengan lebih banyak kepada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Tomas tidak bersama para murid ketika Yesus datang kepada mereka. Para murid berkata kepada Tomas, "Kami telah melihat Tuhan!" Tomas tidak percaya kepada mereka. Tomas mengatakan kepada mereka bahwa ia ingin melihat Yesus secara langsung sendiri. Tomas ingin meletakkan jarinya sendiri pada bekas paku di tangan Yesus, serta tangannya sendiri di sisi tubuh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Tomas, "Apa yang Anda rasakan?" Orang itu mungkin menjawab hal-hal seperti, "Cemburu karena saya tidak bisa melihat Yesus bersama para murid yang lain," atau "Berharap Yesus akan datang kembali sehingga saya dapat melihat Dia sendiri," atau "Tidak yakin apakah Yesus benar-benar hidup karena saya tidak melihat Dia langsung sendiri."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Delapan hari kemudian, para murid berada di ruangan yang terkunci lagi. Kali ini, Tomas bersama mereka. Tiba-tiba, Yesus muncul di ruangan itu bersama mereka lagi, meskipun pintu-pintu terkunci! Yesus berkata kepada mereka, "Damai sejahtera bersama kamu!" Kemudian Yesus mengatakan kepada Tomas untuk meletakkan jarinya di dalam bekas paku di tangan Yesus dan di sisi tubuh Yesus. Tomas berkata kepada Yesus, "Tuhanku dan Allahku!"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Tomas, "Apa yang Anda rasakan?" Orang itu mungkin menjawab hal-hal seperti, "Bagaimana Yesus tahu bahwa aku ingin melihat bekas paku-Nya dan meletakkan jariku di atasnya, serta meletakkan tanganku di sisi tubuhNya?" atau "Percaya bahwa Yesus hidup, dan bahwa Ia benar-benar adalah Yang dipilih Allah," atau "Tidak perlu meletakkan tanganku di sisi tubuhnya, atau menyentuh bekas paku-Nya—aku percaya Yesus benar-benar adalah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Tomas bahwa Tomas percaya karena ia melihat Yesus. Yesus mengatakan bahwa orang-orang yang percaya tanpa melihat Yesus diberkati atau diperkenankan oleh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"Bagaimana bisa seseorang lebih diberkati daripada kita, karena kita melihat Yesus hidup dengan mata kita sendiri?" atau "Kami juga percaya bahwa Yesus adalah Tuhan kita dan bahwa Yesus adalah Allah," atau "Bertanya-tanya apa yang Yesus maksud bahwa orang-orang ini akan diberkati."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Yohanes, penulis kitab itu, memberikan informasi latar belakang. Dia mengatakan bahwa Yesus melakukan banyak mujizat lain di depan para murid-Nya. Yohanes tidak mencatat mujizat lain ini dalam kitabnya. Yohanes menulis kitab itu sehingga orang-orang akan percaya bahwa Yesus adalah Kristus, Anak Allah. Yohanes juga menulis kitab ini sehingga orang-orang yang percaya kepada Yesus akan memiliki kehidupan dalam nama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Yohanes, "Apa yang Anda rasakan?" Orang itu mungkin menjawab hal-hal seperti, "Berharap bahwa banyak orang akan percaya kepada Yesus setelah membaca kitab ini," atau "Senang bisa berbagi tentang Yesus dan mujizat-Nya kepada orang-orang yang membaca kitab ini," atau "Ingin banyak orang memiliki kehidupan dalam nama Yesus."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20:19–31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Para </w:t>
      </w:r>
      <w:r>
        <w:rPr>
          <w:b/>
          <w:lang w:val="id_ID" w:bidi="id_ID"/>
        </w:rPr>
        <w:t>murid</w:t>
      </w:r>
      <w:r>
        <w:rPr>
          <w:lang w:val="id_ID" w:bidi="id_ID"/>
        </w:rPr>
        <w:t xml:space="preserve"> berkumpul pada malam hari pada hari pertama dalam seminggu itu. Dalam budaya Yahudi, hari pertama dalam seminggu adalah hari Minggu. Para murid mengikuti Yesus dan belajar dari-Nya. Kemungkinan besar kesepuluh dari ke-12 murid berada di sana malam itu, dan kemungkinan juga para murid yang lain. Gunakan kata yang sama untuk para murid seperti yang anda gunakan dalam perikop sebelumnya. Untuk informasi lebih lanjut tentang </w:t>
      </w:r>
      <w:r>
        <w:rPr>
          <w:lang w:val="id_ID" w:bidi="id_ID"/>
        </w:rPr>
        <w:t>murid-murid</w:t>
      </w:r>
      <w:r>
        <w:rPr>
          <w:lang w:val="id_ID" w:bidi="id_ID"/>
        </w:rPr>
        <w:t>, lihat Glossarium Utama.</w:t>
      </w:r>
    </w:p>
    <w:p>
      <w:pPr/>
      <w:r>
        <w:rPr>
          <w:lang w:val="id_ID" w:bidi="id_ID"/>
        </w:rPr>
      </w:r>
      <w:r>
        <w:rPr>
          <w:lang w:val="id_ID" w:bidi="id_ID"/>
        </w:rPr>
        <w:t xml:space="preserve">Para murid berada di rumah yang terkunci. Mereka mengunci pintu ruangan atau rumah itu karena mereka takut kepada orang-orang </w:t>
      </w:r>
      <w:r>
        <w:rPr>
          <w:b/>
          <w:lang w:val="id_ID" w:bidi="id_ID"/>
        </w:rPr>
        <w:t>Yahudi</w:t>
      </w:r>
      <w:r>
        <w:rPr>
          <w:lang w:val="id_ID" w:bidi="id_ID"/>
        </w:rPr>
        <w:t xml:space="preserve">, yang berarti para pemimpin Yahudi. Gunakan kata yang sama untuk orang Yahudi seperti yang Anda gunakan pada perikop sebelumnya. Untuk petunjuk lebih lanjut tentang </w:t>
      </w:r>
      <w:r>
        <w:rPr>
          <w:lang w:val="id_ID" w:bidi="id_ID"/>
        </w:rPr>
        <w:t>Yahudi</w:t>
      </w:r>
      <w:r>
        <w:rPr>
          <w:lang w:val="id_ID" w:bidi="id_ID"/>
        </w:rPr>
        <w:t xml:space="preserve">, lihat di Daftar kata kamus Utama. </w:t>
      </w:r>
    </w:p>
    <w:p>
      <w:pPr/>
      <w:r>
        <w:rPr>
          <w:lang w:val="id_ID" w:bidi="id_ID"/>
        </w:rPr>
      </w:r>
      <w:r>
        <w:rPr>
          <w:lang w:val="id_ID" w:bidi="id_ID"/>
        </w:rPr>
        <w:t xml:space="preserve">Yesus muncul tiba-tiba di ruangan yang terkunci dan berkata, "Damai menyertai kamu!" </w:t>
      </w:r>
      <w:r>
        <w:rPr>
          <w:b/>
          <w:lang w:val="id_ID" w:bidi="id_ID"/>
        </w:rPr>
        <w:t>Damai</w:t>
      </w:r>
      <w:r>
        <w:rPr>
          <w:lang w:val="id_ID" w:bidi="id_ID"/>
        </w:rPr>
        <w:t xml:space="preserve"> berarti lebih dari sekadar tidak ada konflik atau perang. Yesus ingin para murid-Nya tenang dan hidup bersama dalam kesatuan dan kasih. Gunakan kata yang sama untuk damai seperti yang Anda gunakan pada perikop sebelumnya. Untuk informasi lebih lanjut tentang </w:t>
      </w:r>
      <w:r>
        <w:rPr>
          <w:lang w:val="id_ID" w:bidi="id_ID"/>
        </w:rPr>
        <w:t>damai</w:t>
      </w:r>
      <w:r>
        <w:rPr>
          <w:lang w:val="id_ID" w:bidi="id_ID"/>
        </w:rPr>
        <w:t>, lihat Glosarium Utama.</w:t>
      </w:r>
    </w:p>
    <w:p>
      <w:pPr/>
      <w:r>
        <w:rPr>
          <w:lang w:val="id_ID" w:bidi="id_ID"/>
        </w:rPr>
      </w:r>
      <w:r>
        <w:rPr>
          <w:lang w:val="id_ID" w:bidi="id_ID"/>
        </w:rPr>
        <w:t xml:space="preserve">Yesus menunjukkan kepada para murid tanda-tanda di tangan dan sisinya. Para murid sangat, sangat senang melihat </w:t>
      </w:r>
      <w:r>
        <w:rPr>
          <w:b/>
          <w:lang w:val="id_ID" w:bidi="id_ID"/>
        </w:rPr>
        <w:t>Tuhan</w:t>
      </w:r>
      <w:r>
        <w:rPr>
          <w:lang w:val="id_ID" w:bidi="id_ID"/>
        </w:rPr>
        <w:t xml:space="preserve">. "Tuhan" adalah istilah penghormatan kepada Yesus yang dapat diterjemahkan "tuan." Itu juga merupakan cara bagi para pengikut Yesus untuk menyebut Yesus sebagai Allah dan tuan. Gunakan kata yang sama untuk Tuhan seperti yang Anda gunakan dalam perikop sebelumnya. Untuk petunjuk lebih lagi tentang </w:t>
      </w:r>
      <w:r>
        <w:rPr>
          <w:lang w:val="id_ID" w:bidi="id_ID"/>
        </w:rPr>
        <w:t>Tuhan</w:t>
      </w:r>
      <w:r>
        <w:rPr>
          <w:lang w:val="id_ID" w:bidi="id_ID"/>
        </w:rPr>
        <w:t xml:space="preserve">, lihat Glosarium Utama. </w:t>
      </w:r>
    </w:p>
    <w:p>
      <w:pPr/>
      <w:r>
        <w:rPr>
          <w:lang w:val="id_ID" w:bidi="id_ID"/>
        </w:rPr>
      </w:r>
      <w:r>
        <w:rPr>
          <w:lang w:val="id_ID" w:bidi="id_ID"/>
        </w:rPr>
        <w:t xml:space="preserve">Yesus mengatakan bahwa Ia mengutus para murid ke dunia dengan cara yang sama seperti Bapa mengutus Yesus ke dunia. Yesus ingin para murid menjadi wakil-Nya di bumi dengan cara yang sama seperti Yesus adalah wakil Allah Bapa di bumi. </w:t>
      </w:r>
      <w:r>
        <w:rPr>
          <w:b/>
          <w:lang w:val="id_ID" w:bidi="id_ID"/>
        </w:rPr>
        <w:t>Bapa</w:t>
      </w:r>
      <w:r>
        <w:rPr>
          <w:lang w:val="id_ID" w:bidi="id_ID"/>
        </w:rPr>
        <w:t xml:space="preserve"> berarti Allah di surga.</w:t>
      </w:r>
    </w:p>
    <w:p>
      <w:pPr/>
      <w:r>
        <w:rPr>
          <w:lang w:val="id_ID" w:bidi="id_ID"/>
        </w:rPr>
      </w:r>
      <w:r>
        <w:rPr>
          <w:lang w:val="id_ID" w:bidi="id_ID"/>
        </w:rPr>
        <w:t xml:space="preserve">Yesus bernapas kepada para murid dan berkata, "Terimalah Roh Kudus." </w:t>
      </w:r>
      <w:r>
        <w:rPr>
          <w:b/>
          <w:lang w:val="id_ID" w:bidi="id_ID"/>
        </w:rPr>
        <w:t>Roh Kudus</w:t>
      </w:r>
      <w:r>
        <w:rPr>
          <w:lang w:val="id_ID" w:bidi="id_ID"/>
        </w:rPr>
        <w:t xml:space="preserve"> adalah roh Allah. Gunakan kata yang sama untuk Roh Kudus seperti yang Anda gunakan pada perikop sebelumnya. Untuk informasi lebih lanjut tentang </w:t>
      </w:r>
      <w:r>
        <w:rPr>
          <w:lang w:val="id_ID" w:bidi="id_ID"/>
        </w:rPr>
        <w:t>Roh Kudus</w:t>
      </w:r>
      <w:r>
        <w:rPr>
          <w:lang w:val="id_ID" w:bidi="id_ID"/>
        </w:rPr>
        <w:t>, lihat Glosarium Utama.</w:t>
      </w:r>
    </w:p>
    <w:p>
      <w:pPr/>
      <w:r>
        <w:rPr>
          <w:lang w:val="id_ID" w:bidi="id_ID"/>
        </w:rPr>
      </w:r>
      <w:r>
        <w:rPr>
          <w:lang w:val="id_ID" w:bidi="id_ID"/>
        </w:rPr>
        <w:t xml:space="preserve">Yesus mengatakan kepada para murid jika mereka </w:t>
      </w:r>
      <w:r>
        <w:rPr>
          <w:b/>
          <w:lang w:val="id_ID" w:bidi="id_ID"/>
        </w:rPr>
        <w:t>mengampuni</w:t>
      </w:r>
      <w:r>
        <w:rPr>
          <w:lang w:val="id_ID" w:bidi="id_ID"/>
        </w:rPr>
        <w:t xml:space="preserve"> dosa-dosa orang lain, Allah akan mengampuni dosa-dosa mereka kepada orang-orang itu. Jika para murid tidak mengampuni seseorang, Allah tidak akan mengampuni orang itu. </w:t>
      </w:r>
      <w:r>
        <w:rPr>
          <w:b/>
          <w:lang w:val="id_ID" w:bidi="id_ID"/>
        </w:rPr>
        <w:t>Pengampunan</w:t>
      </w:r>
      <w:r>
        <w:rPr>
          <w:lang w:val="id_ID" w:bidi="id_ID"/>
        </w:rPr>
        <w:t xml:space="preserve"> berarti tidak menghukum seseorang sebagaimana layak mereka dapatkan, atau menghapuskan atau menghapus dosa-dosa mereka.</w:t>
      </w:r>
    </w:p>
    <w:p>
      <w:pPr/>
      <w:r>
        <w:rPr>
          <w:lang w:val="id_ID" w:bidi="id_ID"/>
        </w:rPr>
      </w:r>
      <w:r>
        <w:rPr>
          <w:lang w:val="id_ID" w:bidi="id_ID"/>
        </w:rPr>
        <w:t xml:space="preserve">Berhenti di sini dan diskusikan dalam kelompok kata atau ungkapan apa yang akan Anda gunakan untuk </w:t>
      </w:r>
      <w:r>
        <w:rPr>
          <w:b/>
          <w:lang w:val="id_ID" w:bidi="id_ID"/>
        </w:rPr>
        <w:t>mengampuni</w:t>
      </w:r>
      <w:r>
        <w:rPr>
          <w:lang w:val="id_ID" w:bidi="id_ID"/>
        </w:rPr>
        <w:t xml:space="preserve">. Carilah kata </w:t>
      </w:r>
      <w:r>
        <w:rPr>
          <w:lang w:val="id_ID" w:bidi="id_ID"/>
        </w:rPr>
        <w:t>mengampuni</w:t>
      </w:r>
      <w:r>
        <w:rPr>
          <w:lang w:val="id_ID" w:bidi="id_ID"/>
        </w:rPr>
        <w:t xml:space="preserve"> di Glosarium Utama untuk informasi lebih lanjut. Hentikan sebentar rekaman di sini.</w:t>
      </w:r>
    </w:p>
    <w:p>
      <w:pPr/>
      <w:r>
        <w:rPr>
          <w:lang w:val="id_ID" w:bidi="id_ID"/>
        </w:rPr>
      </w:r>
      <w:r>
        <w:rPr>
          <w:lang w:val="id_ID" w:bidi="id_ID"/>
        </w:rPr>
        <w:t xml:space="preserve">Dosa adalah tindakan ketidaktaatan kepada Allah. Gunakan kata yang sama untuk </w:t>
      </w:r>
      <w:r>
        <w:rPr>
          <w:b/>
          <w:lang w:val="id_ID" w:bidi="id_ID"/>
        </w:rPr>
        <w:t>dosa</w:t>
      </w:r>
      <w:r>
        <w:rPr>
          <w:lang w:val="id_ID" w:bidi="id_ID"/>
        </w:rPr>
        <w:t xml:space="preserve"> seperti yang Anda gunakan pada perikop sebelumnya. Untuk informasi lebih lanjut tentang </w:t>
      </w:r>
      <w:r>
        <w:rPr>
          <w:lang w:val="id_ID" w:bidi="id_ID"/>
        </w:rPr>
        <w:t>dosa</w:t>
      </w:r>
      <w:r>
        <w:rPr>
          <w:lang w:val="id_ID" w:bidi="id_ID"/>
        </w:rPr>
        <w:t>, lihat Daftar Kata Utama.</w:t>
      </w:r>
    </w:p>
    <w:p>
      <w:pPr/>
      <w:r>
        <w:rPr>
          <w:lang w:val="id_ID" w:bidi="id_ID"/>
        </w:rPr>
      </w:r>
      <w:r>
        <w:rPr>
          <w:lang w:val="id_ID" w:bidi="id_ID"/>
        </w:rPr>
        <w:t xml:space="preserve">Tomas adalah salah satu dari dua belas murid Yesus. Nama lain Tomas adalah Kembar. Para murid yang lain memberi tahu Tomas tentang melihat Yesus, tetapi Tomas mengatakan bahwa ia tidak akan </w:t>
      </w:r>
      <w:r>
        <w:rPr>
          <w:b/>
          <w:lang w:val="id_ID" w:bidi="id_ID"/>
        </w:rPr>
        <w:t>percaya</w:t>
      </w:r>
      <w:r>
        <w:rPr>
          <w:lang w:val="id_ID" w:bidi="id_ID"/>
        </w:rPr>
        <w:t xml:space="preserve"> bahwa Yesus hidup sampai ia melihat Yesus secara langsung. </w:t>
      </w:r>
      <w:r>
        <w:rPr>
          <w:b/>
          <w:lang w:val="id_ID" w:bidi="id_ID"/>
        </w:rPr>
        <w:t>Percaya</w:t>
      </w:r>
      <w:r>
        <w:rPr>
          <w:lang w:val="id_ID" w:bidi="id_ID"/>
        </w:rPr>
        <w:t xml:space="preserve"> berarti percaya bahwa apa yang Yesus katakan tentang diri-Nya adalah benar. Gunakan kata yang sama untuk percaya seperti yang Anda gunakan pada perikop sebelumnya. Untuk informasi lebih lanjut tentang </w:t>
      </w:r>
      <w:r>
        <w:rPr>
          <w:lang w:val="id_ID" w:bidi="id_ID"/>
        </w:rPr>
        <w:t>percaya</w:t>
      </w:r>
      <w:r>
        <w:rPr>
          <w:lang w:val="id_ID" w:bidi="id_ID"/>
        </w:rPr>
        <w:t>, lihat Daftar kata Kamus Utama.</w:t>
      </w:r>
    </w:p>
    <w:p>
      <w:pPr/>
      <w:r>
        <w:rPr>
          <w:lang w:val="id_ID" w:bidi="id_ID"/>
        </w:rPr>
      </w:r>
      <w:r>
        <w:rPr>
          <w:lang w:val="id_ID" w:bidi="id_ID"/>
        </w:rPr>
        <w:t>Delapan hari kemudian, para murid berada di rumah yang terkunci lagi. Ini berarti bahwa hari itu adalah hari Minggu berikutnya. Hari itu sudah malam lagi.</w:t>
      </w:r>
    </w:p>
    <w:p>
      <w:pPr/>
      <w:r>
        <w:rPr>
          <w:lang w:val="id_ID" w:bidi="id_ID"/>
        </w:rPr>
      </w:r>
      <w:r>
        <w:rPr>
          <w:lang w:val="id_ID" w:bidi="id_ID"/>
        </w:rPr>
        <w:t xml:space="preserve">Yesus menampakkan diri lagi dan berbicara kepada Tomas. Yesus mengatakan bahwa orang-orang yang percaya tanpa pernah melihat Yesus itu </w:t>
      </w:r>
      <w:r>
        <w:rPr>
          <w:b/>
          <w:lang w:val="id_ID" w:bidi="id_ID"/>
        </w:rPr>
        <w:t>diberkati</w:t>
      </w:r>
      <w:r>
        <w:rPr>
          <w:lang w:val="id_ID" w:bidi="id_ID"/>
        </w:rPr>
        <w:t xml:space="preserve">. Berkat berarti Allah membantu, berbuat baik, atau berkasih sayang kepada seseorang atau sesuatu. Usahakan untuk menghindari penggunaan kata yang mengandung arti keberuntungan atau peluang. Ketika banyak orang memberkati sesuatu, biasanya berarti mereka bersyukur atasnya dan menyisihkannya menjadi sesuatu yang istimewa. Gunakan kata yang sama untuk memberkati seperti yang Anda gunakan pada perikop sebelumnya. Untuk informasi lebih lanjut tentang </w:t>
      </w:r>
      <w:r>
        <w:rPr>
          <w:lang w:val="id_ID" w:bidi="id_ID"/>
        </w:rPr>
        <w:t>berkat</w:t>
      </w:r>
      <w:r>
        <w:rPr>
          <w:lang w:val="id_ID" w:bidi="id_ID"/>
        </w:rPr>
        <w:t xml:space="preserve">, lihat Glosarium Utama. </w:t>
      </w:r>
    </w:p>
    <w:p>
      <w:pPr/>
      <w:r>
        <w:rPr>
          <w:lang w:val="id_ID" w:bidi="id_ID"/>
        </w:rPr>
      </w:r>
      <w:r>
        <w:rPr>
          <w:lang w:val="id_ID" w:bidi="id_ID"/>
        </w:rPr>
        <w:t xml:space="preserve">Yesus melakukan banyak </w:t>
      </w:r>
      <w:r>
        <w:rPr>
          <w:b/>
          <w:lang w:val="id_ID" w:bidi="id_ID"/>
        </w:rPr>
        <w:t>tanda</w:t>
      </w:r>
      <w:r>
        <w:rPr>
          <w:lang w:val="id_ID" w:bidi="id_ID"/>
        </w:rPr>
        <w:t xml:space="preserve"> ajaib lainnya. Ini adalah tanda-tanda yang hanya dapat dilakukan oleh Allah. Gunakan kata yang sama untuk tanda-tanda seperti yang Anda gunakan pada perikop sebelumnya. Untuk keterangan lebih lanjut tentang </w:t>
      </w:r>
      <w:r>
        <w:rPr>
          <w:lang w:val="id_ID" w:bidi="id_ID"/>
        </w:rPr>
        <w:t>tanda-tanda</w:t>
      </w:r>
      <w:r>
        <w:rPr>
          <w:lang w:val="id_ID" w:bidi="id_ID"/>
        </w:rPr>
        <w:t>, lihat Daftar kata Kamus Utama.</w:t>
      </w:r>
    </w:p>
    <w:p>
      <w:pPr/>
      <w:r>
        <w:rPr>
          <w:lang w:val="id_ID" w:bidi="id_ID"/>
        </w:rPr>
      </w:r>
      <w:r>
        <w:rPr>
          <w:lang w:val="id_ID" w:bidi="id_ID"/>
        </w:rPr>
        <w:t xml:space="preserve">Penulis kitab ini, Yohanes, mengatakan bahwa ia menulis tanda-tanda Yesus ini sehingga orang-orang akan percaya bahwa Yesus adalah </w:t>
      </w:r>
      <w:r>
        <w:rPr>
          <w:lang w:val="id_ID" w:bidi="id_ID"/>
        </w:rPr>
        <w:t>Kristus</w:t>
      </w:r>
      <w:r>
        <w:rPr>
          <w:lang w:val="id_ID" w:bidi="id_ID"/>
        </w:rPr>
        <w:t xml:space="preserve">. </w:t>
      </w:r>
      <w:r>
        <w:rPr>
          <w:b/>
          <w:lang w:val="id_ID" w:bidi="id_ID"/>
        </w:rPr>
        <w:t>Kristus</w:t>
      </w:r>
      <w:r>
        <w:rPr>
          <w:lang w:val="id_ID" w:bidi="id_ID"/>
        </w:rPr>
        <w:t xml:space="preserve"> dan </w:t>
      </w:r>
      <w:r>
        <w:rPr>
          <w:b/>
          <w:lang w:val="id_ID" w:bidi="id_ID"/>
        </w:rPr>
        <w:t>Mesias</w:t>
      </w:r>
      <w:r>
        <w:rPr>
          <w:lang w:val="id_ID" w:bidi="id_ID"/>
        </w:rPr>
        <w:t xml:space="preserve"> keduanya berarti orang yang diurapi dan dipilih oleh Allah untuk menjadi pemimpin. Yesus adalah Mesias, yang berarti Ia adalah satu-satunya yang dijanjikan Allah untuk diutus untuk menyelamatkan umat-Nya. Gunakan kata yang sama untuk Mesias seperti yang Anda gunakan pada perikop sebelumnya. Untuk informasi lebih lanjut tentang </w:t>
      </w:r>
      <w:r>
        <w:rPr>
          <w:lang w:val="id_ID" w:bidi="id_ID"/>
        </w:rPr>
        <w:t>Mesias</w:t>
      </w:r>
      <w:r>
        <w:rPr>
          <w:lang w:val="id_ID" w:bidi="id_ID"/>
        </w:rPr>
        <w:t>, lihat Daftar kata Kamus Utama.</w:t>
      </w:r>
    </w:p>
    <w:p>
      <w:pPr/>
      <w:r>
        <w:rPr>
          <w:lang w:val="id_ID" w:bidi="id_ID"/>
        </w:rPr>
      </w:r>
      <w:r>
        <w:rPr>
          <w:lang w:val="id_ID" w:bidi="id_ID"/>
        </w:rPr>
        <w:t xml:space="preserve">Yohanes juga ingin orang-orang percaya bahwa Yesus adalah </w:t>
      </w:r>
      <w:r>
        <w:rPr>
          <w:b/>
          <w:lang w:val="id_ID" w:bidi="id_ID"/>
        </w:rPr>
        <w:t>Anak Allah</w:t>
      </w:r>
      <w:r>
        <w:rPr>
          <w:lang w:val="id_ID" w:bidi="id_ID"/>
        </w:rPr>
        <w:t xml:space="preserve">. Ini berarti Yesus adalah Mesias dari Allah, adalah Allah sendiri, dan menikmati hubungan khusus dengan Allah. Gunakan kata yang sama untuk Anak Allah seperti yang Anda gunakan pada perikop sebelumnya. Untuk informasi lebih lanjut tentang </w:t>
      </w:r>
      <w:r>
        <w:rPr>
          <w:lang w:val="id_ID" w:bidi="id_ID"/>
        </w:rPr>
        <w:t>Anak Allah</w:t>
      </w:r>
      <w:r>
        <w:rPr>
          <w:lang w:val="id_ID" w:bidi="id_ID"/>
        </w:rPr>
        <w:t>, lihat Glosarium Utama.</w:t>
      </w:r>
    </w:p>
    <w:p>
      <w:pPr/>
      <w:r>
        <w:rPr>
          <w:lang w:val="id_ID" w:bidi="id_ID"/>
        </w:rPr>
      </w:r>
      <w:r>
        <w:rPr>
          <w:lang w:val="id_ID" w:bidi="id_ID"/>
        </w:rPr>
        <w:t xml:space="preserve">Yohanes ingin orang-orang memiliki kehidupan dalam nama Yesus. </w:t>
      </w:r>
      <w:r>
        <w:rPr>
          <w:b/>
          <w:lang w:val="id_ID" w:bidi="id_ID"/>
        </w:rPr>
        <w:t>Kehidupan</w:t>
      </w:r>
      <w:r>
        <w:rPr>
          <w:lang w:val="id_ID" w:bidi="id_ID"/>
        </w:rPr>
        <w:t xml:space="preserve"> di sini berarti lebih dari sekadar kehidupan fisik. Itu adalah kehidupan rohani dengan Allah. "Dalam nama Yesus" berarti bahwa orang-orang memiliki kehidupan ini bersama Allah karena Yesus sendiri.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21:1–14</w:t>
      </w:r>
      <w:r>
        <w:rPr>
          <w:lang w:val="id_ID" w:bidi="id_ID"/>
        </w:rPr>
      </w:r>
    </w:p>
    <w:p>
      <w:pPr>
        <w:pStyle w:val="Heading3"/>
      </w:pPr>
      <w:r>
        <w:rPr>
          <w:lang w:val="id_ID" w:bidi="id_ID"/>
        </w:rPr>
        <w:t>Dengar dan Renungkan</w:t>
      </w:r>
    </w:p>
    <w:p>
      <w:pPr/>
      <w:r>
        <w:rPr>
          <w:lang w:val="id_ID" w:bidi="id_ID"/>
        </w:rPr>
      </w:r>
      <w:r>
        <w:rPr>
          <w:lang w:val="id_ID" w:bidi="id_ID"/>
        </w:rPr>
        <w:t>Pada tahap ini, dengarkan Yohanes 21:1–14 dan simpanlah dalam hatimu.</w:t>
      </w:r>
    </w:p>
    <w:p>
      <w:pPr/>
      <w:r>
        <w:rPr>
          <w:lang w:val="id_ID" w:bidi="id_ID"/>
        </w:rPr>
      </w:r>
      <w:r>
        <w:rPr>
          <w:lang w:val="id_ID" w:bidi="id_ID"/>
        </w:rPr>
        <w:t>Dengarkan versi audio dari Yohanes 21:1–14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Anda pahami dari bagian teks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21:1–14 dalam terjemahan yang paling mudah dimengerti.</w:t>
      </w:r>
    </w:p>
    <w:p>
      <w:pPr/>
      <w:r>
        <w:rPr>
          <w:lang w:val="id_ID" w:bidi="id_ID"/>
        </w:rPr>
      </w:r>
      <w:r>
        <w:rPr>
          <w:lang w:val="id_ID" w:bidi="id_ID"/>
        </w:rPr>
        <w:t>Yesus disalibkan pada hari Jumat. Pada hari Minggu, Maria Magdalena, Petrus, dan murid lain semua melihat makam Yesus yang kosong. Malam itu, Yesus menampakkan diri kepada para murid di ruangan yang terkunci. Kemudian, Yesus kembali untuk kedua kalinya delapan hari kemudian. Kali ini Tomas, salah satu murid, juga berada di sana dan melihat Yesus. Ini semua terjadi di Yerusalem. Sekarang, Yesus menampakkan diri kepada murid-murid-Nya sekali lagi ketika mereka sedang memancing di Danau Galilea. Yesus secara ajaib menyediakan ikan untuk mereka tangkap, dan kemudian mereka semua sarapan bersama di tepi danau.</w:t>
      </w:r>
    </w:p>
    <w:p>
      <w:pPr/>
      <w:r>
        <w:rPr>
          <w:lang w:val="id_ID" w:bidi="id_ID"/>
        </w:rPr>
      </w:r>
      <w:r>
        <w:rPr>
          <w:lang w:val="id_ID" w:bidi="id_ID"/>
        </w:rPr>
        <w:t>Perikop ini adalah beberapa informasi tambahan setelah akhir kitab Yohanes. Ini memberikan informasi lebih lanjut tentang saat lain Yesus menampakkan diri kepada para murid-Nya. Penulis mungkin menambahkan perikop ini dan perikop setelahnya untuk memberikan informasi lebih lanjut tentang Yesus yang mungkin hilang. Penulis mungkin juga menambahkan perikop setelah yang satu ini karena ia ingin membantu para pembacanya memahami beberapa hal tentang desas-desus tentang murid yang dikasihi Yesus.</w:t>
      </w:r>
    </w:p>
    <w:p>
      <w:pPr/>
      <w:r>
        <w:rPr>
          <w:lang w:val="id_ID" w:bidi="id_ID"/>
        </w:rPr>
      </w:r>
      <w:r>
        <w:rPr>
          <w:lang w:val="id_ID" w:bidi="id_ID"/>
        </w:rPr>
        <w:t>Kisah ini terjadi beberapa waktu setelah Yesus menampakkan diri kepada Tomas dan para murid lain di ruangan yang terkunci di Yerusalem, yang terletak di wilayah Yudea. Kami tidak tahu persis berapa lama waktu yang telah berlalu, tetapi mungkin beberapa hari atau beberapa minggu kemudian. Para murid kembali ke wilayah Galilea di Danau Tiberias, yang adalah nama Romawi untuk Danau Galilea. Danau Galilea adalah danau air tawar, dan ini adalah wilayah tempat para murid berasal. Kisah ini menceritakan bagaimana Yesus menunjukkan diri-Nya kepada para murid.</w:t>
      </w:r>
    </w:p>
    <w:p>
      <w:pPr/>
      <w:r>
        <w:rPr>
          <w:lang w:val="id_ID" w:bidi="id_ID"/>
        </w:rPr>
      </w:r>
      <w:r>
        <w:rPr>
          <w:lang w:val="id_ID" w:bidi="id_ID"/>
        </w:rPr>
        <w:t xml:space="preserve">Berhenti di sini dan lihatlah gambar </w:t>
      </w:r>
      <w:r>
        <w:rPr>
          <w:lang w:val="id_ID" w:bidi="id_ID"/>
        </w:rPr>
        <w:t>Danau Galilea</w:t>
      </w:r>
      <w:r>
        <w:rPr>
          <w:lang w:val="id_ID" w:bidi="id_ID"/>
        </w:rPr>
        <w:t xml:space="preserve"> dan peta yang menunjukkan </w:t>
      </w:r>
      <w:r>
        <w:rPr>
          <w:lang w:val="id_ID" w:bidi="id_ID"/>
        </w:rPr>
        <w:t>Yerusalem, Danau Galilea, dan wilayah Yudea dan Galilea</w:t>
      </w:r>
      <w:r>
        <w:rPr>
          <w:lang w:val="id_ID" w:bidi="id_ID"/>
        </w:rPr>
        <w:t xml:space="preserve"> sebagai kelompok. Hentikan sebentar rekaman ini di sini.</w:t>
      </w:r>
    </w:p>
    <w:p>
      <w:pPr/>
      <w:r>
        <w:rPr>
          <w:lang w:val="id_ID" w:bidi="id_ID"/>
        </w:rPr>
      </w:r>
      <w:r>
        <w:rPr>
          <w:lang w:val="id_ID" w:bidi="id_ID"/>
        </w:rPr>
        <w:t>Tujuh murid Yesus berada di sana. Simon Petrus adalah murid pertama yang disebutkan namanya, dan ia adalah murid yang paling penting dalam kisah ini. Murid-murid lain yang bersama Simon Petrus adalah Tomas yang juga disebut Si Kembar, Natanael yang berasal dari kota yang disebut Kana di wilayah Galilea, dan anak-anak Zebedeus. Anak-anak Zebedeus adalah dua murid bernama Yakobus dan Yohanes, dan nama ayah mereka adalah Zebedeus. Ada juga dua murid lain. Kemungkinan bahwa Yohanes, penulis kitab ini, adalah salah satu murid di sana. Kebanyakan orang berpikir bahwa "murid yang dikasihi Yesus" merujuk pada Yohanes.</w:t>
      </w:r>
    </w:p>
    <w:p>
      <w:pPr/>
      <w:r>
        <w:rPr>
          <w:lang w:val="id_ID" w:bidi="id_ID"/>
        </w:rPr>
      </w:r>
      <w:r>
        <w:rPr>
          <w:lang w:val="id_ID" w:bidi="id_ID"/>
        </w:rPr>
        <w:t>Ketujuh murid itu mungkin berkumpul di rumah seseorang di dekat danau. Simon Petrus memberi tahu enam murid yang lain bahwa ia berencana untuk segera pergi memancing di danau. Sebelum menjadi murid Yesus, Simon Petrus adalah seorang nelayan. Beberapa murid lain juga adalah nelayan sebelum mereka mengikuti Yesus. Para murid lain memberi tahu Simon Petrus bahwa mereka akan datang menangkap ikan bersama Petrus. Semua murid meninggalkan tempat mereka berada dan pergi ke Danau Galilea. Mereka masuk ke dalam perahu nelayan dengan jaring ikan mereka. Mereka mencoba menangkap ikan sepanjang malam dengan jala mereka, tetapi mereka tidak menangkap ikan apa pun di jaring mereka. Pada zaman Yesus, para nelayan menggunakan jala untuk menjebak atau menangkap ikan. Jaring itu kemungkinan berbentuk lingkaran dengan pemberat kecil di sekeliling tepinya. Juga umum bagi para nelayan untuk bekerja pada malam hari.</w:t>
      </w:r>
    </w:p>
    <w:p>
      <w:pPr/>
      <w:r>
        <w:rPr>
          <w:lang w:val="id_ID" w:bidi="id_ID"/>
        </w:rPr>
      </w:r>
      <w:r>
        <w:rPr>
          <w:lang w:val="id_ID" w:bidi="id_ID"/>
        </w:rPr>
        <w:t xml:space="preserve">Berhenti di sini dan lihatlah gambar </w:t>
      </w:r>
      <w:r>
        <w:rPr>
          <w:lang w:val="id_ID" w:bidi="id_ID"/>
        </w:rPr>
        <w:t>jaring ikan</w:t>
      </w:r>
      <w:r>
        <w:rPr>
          <w:lang w:val="id_ID" w:bidi="id_ID"/>
        </w:rPr>
        <w:t xml:space="preserve"> dan sebuah </w:t>
      </w:r>
      <w:r>
        <w:rPr>
          <w:lang w:val="id_ID" w:bidi="id_ID"/>
        </w:rPr>
        <w:t>perahu</w:t>
      </w:r>
      <w:r>
        <w:rPr>
          <w:lang w:val="id_ID" w:bidi="id_ID"/>
        </w:rPr>
        <w:t xml:space="preserve"> secara berkelompok. Hentikan sebentar rekaman ini di sini.</w:t>
      </w:r>
    </w:p>
    <w:p>
      <w:pPr/>
      <w:r>
        <w:rPr>
          <w:lang w:val="id_ID" w:bidi="id_ID"/>
        </w:rPr>
      </w:r>
      <w:r>
        <w:rPr>
          <w:lang w:val="id_ID" w:bidi="id_ID"/>
        </w:rPr>
        <w:t>Juga, berhenti di sini dan diskusikan pertanyaan ini dalam kelompok: Jika orang-orang menangkap ikan di komunitas Anda, bicarakan tentang kapan dan di mana mereka menangkap ikan. Apa yang mereka gunakan untuk menangkap ikan? Apakah mereka menggunakan jaring, tombak, tali, atau cara lain untuk menangkap ikan? Hentikan sebentar rekaman ini di sini.</w:t>
      </w:r>
    </w:p>
    <w:p>
      <w:pPr/>
      <w:r>
        <w:rPr>
          <w:lang w:val="id_ID" w:bidi="id_ID"/>
        </w:rPr>
      </w:r>
      <w:r>
        <w:rPr>
          <w:lang w:val="id_ID" w:bidi="id_ID"/>
        </w:rPr>
        <w:t>Pagi-pagi sekali, para murid melihat seseorang berdiri di pantai, tanah di tepi Danau Galilea. Orang yang berdiri di pantai adalah Yesus, tetapi para murid tidak mengenali-Nya. Tidak jelas mengapa para murid tidak mengenali Yesus. Mungkin para murid tidak mengenali Yesus karena Dia terlihat berbeda, karena mereka terlalu jauh dari pantai untuk melihat seseorang dengan jelas, atau karena hari itu pagi-pagi sekali dan belum ada cukup sinar matahari untuk melihat dengan jelas.</w:t>
      </w:r>
    </w:p>
    <w:p>
      <w:pPr/>
      <w:r>
        <w:rPr>
          <w:lang w:val="id_ID" w:bidi="id_ID"/>
        </w:rPr>
      </w:r>
      <w:r>
        <w:rPr>
          <w:lang w:val="id_ID" w:bidi="id_ID"/>
        </w:rPr>
        <w:t>Yesus berkata kepada para murid, "Teman-teman, kalian belum menangkap ikan apa pun, kan?" Kata untuk "teman" dalam bahasa aslinya adalah cara yang ramah untuk berbicara dengan para pemuda dan para murid itu semuanya adalah pemuda. Kadang-kadang orang menerjemahkan kata ini sebagai "anak-anak," tetapi kata ini sebenarnya tidak berarti anak-anak yang masih kecil, dan penggunaannya tidak bermaksud tidak sopan. Yesus mengajukan pertanyaan ini untuk menunjukkan bahwa Ia mengharapkan mereka berkata "Tidak, kami tidak menangkap ikan apa pun."</w:t>
      </w:r>
    </w:p>
    <w:p>
      <w:pPr/>
      <w:r>
        <w:rPr>
          <w:lang w:val="id_ID" w:bidi="id_ID"/>
        </w:rPr>
      </w:r>
      <w:r>
        <w:rPr>
          <w:lang w:val="id_ID" w:bidi="id_ID"/>
        </w:rPr>
        <w:t>Berhenti di sini dan diskusikan pertanyaan ini dalam kelompok: Apa cara yang umum untuk menyebut para pemuda dalam bahasa Anda? Hentikan sebentar rekaman ini di sini.</w:t>
      </w:r>
    </w:p>
    <w:p>
      <w:pPr/>
      <w:r>
        <w:rPr>
          <w:lang w:val="id_ID" w:bidi="id_ID"/>
        </w:rPr>
      </w:r>
      <w:r>
        <w:rPr>
          <w:lang w:val="id_ID" w:bidi="id_ID"/>
        </w:rPr>
        <w:t>Para murid menjawab Yesus, "Tidak." Para murid belum menangkap ikan apa pun. Sekarang, Yesus mengatakan kepada para murid untuk melemparkan jala mereka ke dalam air di sisi kanan perahu, dan mereka akan menangkap beberapa ikan. Ini berarti para nelayan harus melemparkan satu sisi jaring ke dalam air dan memegang sisi jaring yang lain. Para murid melakukan apa yang Yesus katakan—mereka melemparkan jala mereka ke dalam air di sisi kanan perahu. Para murid menangkap begitu banyak ikan di jaring mereka sehingga para murid tidak cukup kuat untuk menarik jaring kembali ke dalam perahu. Jaring itu sangat berat dengan semua ikan yang mereka tangkap. Ini adalah mukjizat, dan itu adalah salah satu bagian yang paling penting dari kisah itu.</w:t>
      </w:r>
    </w:p>
    <w:p>
      <w:pPr/>
      <w:r>
        <w:rPr>
          <w:lang w:val="id_ID" w:bidi="id_ID"/>
        </w:rPr>
      </w:r>
      <w:r>
        <w:rPr>
          <w:lang w:val="id_ID" w:bidi="id_ID"/>
        </w:rPr>
        <w:t xml:space="preserve">Berhenti di sini dan lihatlah gambar seekor </w:t>
      </w:r>
      <w:r>
        <w:rPr>
          <w:lang w:val="id_ID" w:bidi="id_ID"/>
        </w:rPr>
        <w:t>ikan</w:t>
      </w:r>
      <w:r>
        <w:rPr>
          <w:lang w:val="id_ID" w:bidi="id_ID"/>
        </w:rPr>
        <w:t xml:space="preserve"> secara berkelompok. Hentikan sebentar rekaman ini di sini.</w:t>
      </w:r>
    </w:p>
    <w:p>
      <w:pPr/>
      <w:r>
        <w:rPr>
          <w:lang w:val="id_ID" w:bidi="id_ID"/>
        </w:rPr>
      </w:r>
      <w:r>
        <w:rPr>
          <w:lang w:val="id_ID" w:bidi="id_ID"/>
        </w:rPr>
        <w:t>Murid yang dikasihi Yesus—teman dekat Yesus, mungkin Yohanes—melihat mukjizat semua ikan di jaring itu, dan dia berkata, "Itu adalah Tuhan!" Murid ini tahu bahwa orang yang di pantai adalah Tuhan. Tuhan berarti tuan atau orang yang memiliki otoritas, dan itu adalah cara yang umum bagi para murid berbicara tentang Yesus.</w:t>
      </w:r>
    </w:p>
    <w:p>
      <w:pPr/>
      <w:r>
        <w:rPr>
          <w:lang w:val="id_ID" w:bidi="id_ID"/>
        </w:rPr>
      </w:r>
      <w:r>
        <w:rPr>
          <w:lang w:val="id_ID" w:bidi="id_ID"/>
        </w:rPr>
        <w:t>Simon Petrus mendengar murid yang lain berkata, "Itu Tuhan," dan ia segera bersiap untuk pergi melihat Yesus. Simon Petrus menyelipkan atau mengencangkan pakaian luarnya. Ada kemungkinan Petrus ingin mengenakan lebih banyak pakaian sehingga dia tidak telanjang ketika dia berbicara dengan Yesus di pantai untuk menunjukkan rasa hormat kepada Yesus. Atau mungkin Petrus mengenakan pakaian luarnya dan menyelipkannya agar ia dapat bergerak dengan lebih mudah. Petrus mungkin tidak benar-benar telanjang di bawah pakaian luarnya. Dia mungkin mengenakan pakaian nelayan biasa di bawahnya: baju panjang atau sesuatu di sekitar pinggangnya. Petrus melompat ke dalam air dan berenang ke pantai untuk melihat Yesus.</w:t>
      </w:r>
    </w:p>
    <w:p>
      <w:pPr/>
      <w:r>
        <w:rPr>
          <w:lang w:val="id_ID" w:bidi="id_ID"/>
        </w:rPr>
      </w:r>
      <w:r>
        <w:rPr>
          <w:lang w:val="id_ID" w:bidi="id_ID"/>
        </w:rPr>
        <w:t>Para murid lain mendayung perahu ke pantai. Mereka meninggalkan jala yang penuh dengan ikan di air karena terlalu berat untuk dibawa ke dalam perahu. Mereka dapat menarik jaring di belakang perahu karena mereka dekat dengan pantai. Pantai itu hanya berjarak sekitar 100 meter.</w:t>
      </w:r>
    </w:p>
    <w:p>
      <w:pPr/>
      <w:r>
        <w:rPr>
          <w:lang w:val="id_ID" w:bidi="id_ID"/>
        </w:rPr>
      </w:r>
      <w:r>
        <w:rPr>
          <w:lang w:val="id_ID" w:bidi="id_ID"/>
        </w:rPr>
        <w:t>Para murid tiba di pantai di samping danau dengan perahu mereka. Mereka turun dari perahu ke pantai, dan mereka melihat api arang dengan beberapa ikan yang sedang dimasak di atasnya. Api arang adalah api yang dibuat dengan bara yang panas dan membara. Ada juga beberapa roti, yang mungkin sudah matang. Yesus sedang memasak makanan ini untuk dimakan saat sarapan.</w:t>
      </w:r>
    </w:p>
    <w:p>
      <w:pPr/>
      <w:r>
        <w:rPr>
          <w:lang w:val="id_ID" w:bidi="id_ID"/>
        </w:rPr>
      </w:r>
      <w:r>
        <w:rPr>
          <w:lang w:val="id_ID" w:bidi="id_ID"/>
        </w:rPr>
        <w:t xml:space="preserve">Berhenti di sini dan lihatlah </w:t>
      </w:r>
      <w:r>
        <w:rPr>
          <w:lang w:val="id_ID" w:bidi="id_ID"/>
        </w:rPr>
        <w:t>gambar api arang</w:t>
      </w:r>
      <w:r>
        <w:rPr>
          <w:lang w:val="id_ID" w:bidi="id_ID"/>
        </w:rPr>
        <w:t xml:space="preserve"> sebagai satu kelompok. Hentikan sebentar rekaman ini di sini.</w:t>
      </w:r>
    </w:p>
    <w:p>
      <w:pPr/>
      <w:r>
        <w:rPr>
          <w:lang w:val="id_ID" w:bidi="id_ID"/>
        </w:rPr>
      </w:r>
      <w:r>
        <w:rPr>
          <w:lang w:val="id_ID" w:bidi="id_ID"/>
        </w:rPr>
        <w:t>Yesus mengatakan kepada para murid untuk membawa beberapa ikan yang mereka tangkap beberapa menit yang lalu. Yesus mungkin ingin memasak ikan lagi, kali ini dari ikan yang ditangkap para murid. Simon Petrus kembali ke dalam perahu untuk membantu menyeret jaring yang penuh dengan ikan ke pantai. Para murid menghitung ikan itu, dan ada 153 ikan besar. Beberapa orang menganggap bahwa jumlah itu memiliki makna khusus, tetapi mungkin hanya menunjukkan bahwa penulis melihat hal ini terjadi dan mengingat jumlah ikan yang tepat di dalam jaring. Biasanya, jala ikan akan putus jika menangkap ikan besar sebanyak ini. Sangat mengejutkan bahwa jaringnya tidak putus atau robek, bahkan dengan ikan besar sebanyak ini di dalamnya!</w:t>
      </w:r>
    </w:p>
    <w:p>
      <w:pPr/>
      <w:r>
        <w:rPr>
          <w:lang w:val="id_ID" w:bidi="id_ID"/>
        </w:rPr>
      </w:r>
      <w:r>
        <w:rPr>
          <w:lang w:val="id_ID" w:bidi="id_ID"/>
        </w:rPr>
        <w:t>Yesus berkata kepada para murid, "Marilah dan sarapan bersama-Ku." Sarapan adalah makanan pertama dalam sehari. Saat itu pagi hari, dan Yesus ingin berbagi makanan yang berupa ikan dan roti yang dimasak ini dengan para murid-Nya. Tidak ada seorang pun murid yang bertanya kepada Yesus, "Siapakah Engkau?" Para murid takut untuk bertanya kepada Yesus siapa Dia. Alasan para murid tidak bertanya kepada Yesus "siapa Engkau?" Ini karena mereka tahu bahwa itu adalah Tuhan. Mereka tahu bahwa Dia adalah tuan mereka Yesus, bahkan jika Dia mungkin terlihat berbeda.</w:t>
      </w:r>
    </w:p>
    <w:p>
      <w:pPr/>
      <w:r>
        <w:rPr>
          <w:lang w:val="id_ID" w:bidi="id_ID"/>
        </w:rPr>
      </w:r>
      <w:r>
        <w:rPr>
          <w:lang w:val="id_ID" w:bidi="id_ID"/>
        </w:rPr>
        <w:t>Yesus datang dan memberikan roti kepada para murid. Kemudian Yesus memberikan ikan yang sudah dimasak kepada para murid. Yesus sedang menyajikan makanan itu kepada para murid untuk makan bersama-sama. Kami tidak tahu apakah Yesus makan salah satu ikan itu. Ada kemungkinan para murid mengingat mujizat lain yang Yesus lakukan, seperti ketika Yesus menyediakan roti dan ikan untuk lima ribu orang di lereng bukit.</w:t>
      </w:r>
    </w:p>
    <w:p>
      <w:pPr/>
      <w:r>
        <w:rPr>
          <w:lang w:val="id_ID" w:bidi="id_ID"/>
        </w:rPr>
      </w:r>
      <w:r>
        <w:rPr>
          <w:lang w:val="id_ID" w:bidi="id_ID"/>
        </w:rPr>
        <w:t>Sekarang, penulis Yohanes memberikan beberapa informasi latar belakang tentang kisah mukjizat ikan ini dan Yesus makan sarapan bersama para muridnya. Ini adalah ketiga kalinya Yesus menunjukkan diri-Nya kepada para murid setelah Yesus kembali dari kematian. Kebanyakan orang menganggap yang pertama kalinya adalah saat Yesus menampakkan diri kepada para murid di ruangan yang terkunci. Kedua kalinya adalah ketika Yesus kembali ke ruangan yang terkunci dan Tomas juga berada di sana bersama para murid yang lain. Ini adalah ketiga kalinya para murid melihat Yesus, dan itu berada di Galilea dekat Danau Galilea. Maria Magdalena juga melihat Yesus di taman, tetapi kebanyakan orang tidak menganggap ini sebagai salah satu peristiwa tersebut. Mungkin saja kedua kejadian di ruangan terkunci tersebut dihitung sebagai satu kali Yesus menampakkan diri kepada para murid karena pengalaman-pengalaman tersebut sangat mirip bagi mereka. Namun, kebanyakan orang tidak menghitungnya seperti ini.</w:t>
      </w:r>
    </w:p>
    <w:p>
      <w:pPr/>
      <w:r>
        <w:rPr>
          <w:lang w:val="id_ID" w:bidi="id_ID"/>
        </w:rPr>
      </w:r>
      <w:r>
        <w:rPr>
          <w:lang w:val="id_ID" w:bidi="id_ID"/>
        </w:rPr>
        <w:t>Yohanes mungkin membagikan informasi ini untuk memberikan lebih banyak bukti atau kesaksian bahwa Yesus benar-benar bangkit dari kematian. Yesus menunjukkan diri-Nya kepada para murid-Nya lebih dari satu kali, dan di lebih dari satu tempat.</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21:1–14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Simon Petrus dan enam murid lain pergi menangkap ikan sepanjang malam di Danau Galilea. Mereka tidak menangkap ikan apa pun.</w:t>
      </w:r>
    </w:p>
    <w:p>
      <w:pPr/>
      <w:r>
        <w:rPr>
          <w:lang w:val="id_ID" w:bidi="id_ID"/>
        </w:rPr>
      </w:r>
      <w:r>
        <w:rPr>
          <w:b/>
          <w:lang w:val="id_ID" w:bidi="id_ID"/>
        </w:rPr>
        <w:t>Dalam adegan kedua:</w:t>
      </w:r>
      <w:r>
        <w:rPr>
          <w:lang w:val="id_ID" w:bidi="id_ID"/>
        </w:rPr>
        <w:t xml:space="preserve"> Yesus berbicara kepada para murid dari tepi danau. Dia memberi tahu mereka bagaimana menangkap lebih banyak ikan, dan mereka melakukan apa yang diperintahkan Yesus untuk dilakukan. Mereka menangkap banyak ikan.</w:t>
      </w:r>
    </w:p>
    <w:p>
      <w:pPr/>
      <w:r>
        <w:rPr>
          <w:lang w:val="id_ID" w:bidi="id_ID"/>
        </w:rPr>
      </w:r>
      <w:r>
        <w:rPr>
          <w:b/>
          <w:lang w:val="id_ID" w:bidi="id_ID"/>
        </w:rPr>
        <w:t>Dalam adegan ketiga:</w:t>
      </w:r>
      <w:r>
        <w:rPr>
          <w:lang w:val="id_ID" w:bidi="id_ID"/>
        </w:rPr>
        <w:t xml:space="preserve"> Murid yang dikasihi Yesus mengenali Yesus. Simon Petrus melompat dari perahu dan datang ke pantai untuk melihat Yesus. Para murid yang lain menarik jala yang penuh dengan ikan.</w:t>
      </w:r>
    </w:p>
    <w:p>
      <w:pPr/>
      <w:r>
        <w:rPr>
          <w:lang w:val="id_ID" w:bidi="id_ID"/>
        </w:rPr>
      </w:r>
      <w:r>
        <w:rPr>
          <w:b/>
          <w:lang w:val="id_ID" w:bidi="id_ID"/>
        </w:rPr>
        <w:t>Dalam adegan keempat:</w:t>
      </w:r>
      <w:r>
        <w:rPr>
          <w:lang w:val="id_ID" w:bidi="id_ID"/>
        </w:rPr>
        <w:t xml:space="preserve"> Yesus menyiapkan sarapan dari ikan dan roti untuk para murid di pantai. Mereka makan makanan itu bersama-sama.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Natanael</w:t>
      </w:r>
    </w:p>
    <w:p>
      <w:pPr>
        <w:pStyle w:val="ListBullet"/>
        <w:spacing w:line="240" w:lineRule="auto"/>
        <w:ind w:left="720"/>
      </w:pPr>
      <w:r>
        <w:rPr>
          <w:lang w:val="id_ID" w:bidi="id_ID"/>
        </w:rPr>
      </w:r>
      <w:r>
        <w:rPr>
          <w:lang w:val="id_ID" w:bidi="id_ID"/>
        </w:rPr>
        <w:t>Kedua anak Zebedeus</w:t>
      </w:r>
    </w:p>
    <w:p>
      <w:pPr>
        <w:pStyle w:val="ListBullet"/>
        <w:spacing w:line="240" w:lineRule="auto"/>
        <w:ind w:left="720"/>
      </w:pPr>
      <w:r>
        <w:rPr>
          <w:lang w:val="id_ID" w:bidi="id_ID"/>
        </w:rPr>
      </w:r>
      <w:r>
        <w:rPr>
          <w:lang w:val="id_ID" w:bidi="id_ID"/>
        </w:rPr>
        <w:t>Dua murid lain</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adegan pertama, ingatlah bahwa ini terjadi beberapa hari atau beberapa minggu setelah Yesus datang ke ruang yang terkunci untuk kedua kalinya untuk melihat Tomas dan para murid lain. Ingatlah juga bahwa sekarang para murid kembali ke wilayah asal mereka di Galilea. Yesus mati dan bangkit dari kematian di Yerusalem, di wilayah Yudea di selatan. Sekarang mereka berada di Galilea di utara, di dekat Danau Galilea. Ingat, danau itu disebut Danau Tiberias dalam bahasa Romawi.</w:t>
      </w:r>
    </w:p>
    <w:p>
      <w:pPr/>
      <w:r>
        <w:rPr>
          <w:lang w:val="id_ID" w:bidi="id_ID"/>
        </w:rPr>
      </w:r>
      <w:r>
        <w:rPr>
          <w:lang w:val="id_ID" w:bidi="id_ID"/>
        </w:rPr>
        <w:t xml:space="preserve">Berhenti di sini dan lihatlah gambar </w:t>
      </w:r>
      <w:r>
        <w:rPr>
          <w:lang w:val="id_ID" w:bidi="id_ID"/>
        </w:rPr>
        <w:t>Danau Galilea</w:t>
      </w:r>
      <w:r>
        <w:rPr>
          <w:lang w:val="id_ID" w:bidi="id_ID"/>
        </w:rPr>
        <w:t xml:space="preserve"> dan peta yang menunjukkan </w:t>
      </w:r>
      <w:r>
        <w:rPr>
          <w:lang w:val="id_ID" w:bidi="id_ID"/>
        </w:rPr>
        <w:t>Yerusalem, Danau Galilea, dan wilayah Yudea dan Galilea</w:t>
      </w:r>
      <w:r>
        <w:rPr>
          <w:lang w:val="id_ID" w:bidi="id_ID"/>
        </w:rPr>
        <w:t xml:space="preserve"> lagi sebagai kelompok jika diperlukan. Hentikan sebentar rekaman ini di sini.</w:t>
      </w:r>
    </w:p>
    <w:p>
      <w:pPr/>
      <w:r>
        <w:rPr>
          <w:lang w:val="id_ID" w:bidi="id_ID"/>
        </w:rPr>
      </w:r>
      <w:r>
        <w:rPr>
          <w:lang w:val="id_ID" w:bidi="id_ID"/>
        </w:rPr>
        <w:t>Ingatlah juga bahwa tujuh murid sedang berkumpul di dekat Danau Galilea. Para murid adalah Simon Petrus, Tomas Si Kembar, Natanael dari kota yang disebut Kana di Galilea, kedua anak Zebedeus, dan dua murid lainnya. Ingatlah bahwa Simon Petrus berkata kepada para murid yang lain, "Saya akan pergi menangkap ikan." Ingatlah Simon Petrus, dan banyak murid lain, dulu menjadi nelayan sebelum mereka mulai mengikuti Yesus. Para murid yang lain pergi bersama Simon Petrus untuk membantunya menangkap ikan di Danau Galilea. Mereka semua masuk ke dalam perahu nelayan mereka dan pergi ke danau untuk menangkap ikan dengan jaring Ingatlah bahwa mereka memancing sepanjang malam, dan mereka tidak menangkap ikan apa pun.</w:t>
      </w:r>
    </w:p>
    <w:p>
      <w:pPr/>
      <w:r>
        <w:rPr>
          <w:lang w:val="id_ID" w:bidi="id_ID"/>
        </w:rPr>
      </w:r>
      <w:r>
        <w:rPr>
          <w:lang w:val="id_ID" w:bidi="id_ID"/>
        </w:rPr>
        <w:t xml:space="preserve">Berhenti di sini dan lihatlah gambar </w:t>
      </w:r>
      <w:r>
        <w:rPr>
          <w:lang w:val="id_ID" w:bidi="id_ID"/>
        </w:rPr>
        <w:t>jala ikan</w:t>
      </w:r>
      <w:r>
        <w:rPr>
          <w:lang w:val="id_ID" w:bidi="id_ID"/>
        </w:rPr>
        <w:t xml:space="preserve"> dan </w:t>
      </w:r>
      <w:r>
        <w:rPr>
          <w:lang w:val="id_ID" w:bidi="id_ID"/>
        </w:rPr>
        <w:t>perahu</w:t>
      </w:r>
      <w:r>
        <w:rPr>
          <w:lang w:val="id_ID" w:bidi="id_ID"/>
        </w:rPr>
        <w:t xml:space="preserve"> lagi sebagai kelompok jika diperlukan. Hentikan sebentar rekaman ini di sini.</w:t>
      </w:r>
    </w:p>
    <w:p>
      <w:pPr/>
      <w:r>
        <w:rPr>
          <w:lang w:val="id_ID" w:bidi="id_ID"/>
        </w:rPr>
      </w:r>
      <w:r>
        <w:rPr>
          <w:lang w:val="id_ID" w:bidi="id_ID"/>
        </w:rPr>
        <w:t>Dalam adegan kedua, ingatlah bahwa sekarang sudah pagi hari. Matahari mulai terbit, jadi sekarang tidak gelap lagi. Para murid melihat seseorang yang berdiri di pantai, tanah di samping air. Ingat, mereka belum tahu bahwa itu adalah Yesus. Yesus bertanya kepada mereka, "Teman-teman, kamu belum menangkap ikan apa pun, bukan?" Ingatlah bahwa Yesus berbicara kepada mereka dengan cara yang ramah. Juga, ia mengajukan pertanyaan ini dengan cara untuk menunjukkan bahwa ia mengharapkan mereka berkata, "tidak."</w:t>
      </w:r>
    </w:p>
    <w:p>
      <w:pPr/>
      <w:r>
        <w:rPr>
          <w:lang w:val="id_ID" w:bidi="id_ID"/>
        </w:rPr>
      </w:r>
      <w:r>
        <w:rPr>
          <w:lang w:val="id_ID" w:bidi="id_ID"/>
        </w:rPr>
        <w:t>Berhenti di sini dan diskusikan pertanyaan ini dalam kelompok: Bagaimana Anda mengajukan pertanyaan ini dalam bahasa Anda untuk menunjukkan bahwa Yesus mengharapkan jawaban "tidak"? Beberapa contoh bisa: "Apakah kamu tidak menangkap ikan apa pun?" atau "Tidak ada ikan hari ini?" Hentikan sebentar rekaman ini di sini.</w:t>
      </w:r>
    </w:p>
    <w:p>
      <w:pPr/>
      <w:r>
        <w:rPr>
          <w:lang w:val="id_ID" w:bidi="id_ID"/>
        </w:rPr>
      </w:r>
      <w:r>
        <w:rPr>
          <w:lang w:val="id_ID" w:bidi="id_ID"/>
        </w:rPr>
        <w:t>Ingat, para murid menjawab Yesus "tidak," yang berarti mereka belum menangkap ikan apa pun. Ingat, mereka masih tidak mengenali Yesus. Kemudian, Yesus memberi tahu mereka cara menangkap beberapa ekor ikan. Yesus mengatakan kepada mereka untuk melempar jala mereka di sisi kanan perahu untuk menangkap beberapa ekor ikan. Ingat, para murid menggunakan jaring besar untuk menangkap ikan. Para murid melakukan apa yang Yesus katakan, dan mereka melemparkan jala mereka ke dalam air di sisi kanan perahu. Ingat, mereka memegang satu sisi jaring. Mereka menangkap seluruh jaring yang penuh dengan ikan. Ingat, jala itu sangat penuh, para murid tidak dapat menariknya kembali ke dalam perahu. Perahu itu mungkin akan tenggelam jika mereka mencoba meletakkan jaring yang penuh dengan ikan ke dalam perahu. Ingatlah bahwa ini adalah mukjizat yang menyebabkan para murid menangkap banyak ikan ini.</w:t>
      </w:r>
    </w:p>
    <w:p>
      <w:pPr/>
      <w:r>
        <w:rPr>
          <w:lang w:val="id_ID" w:bidi="id_ID"/>
        </w:rPr>
      </w:r>
      <w:r>
        <w:rPr>
          <w:lang w:val="id_ID" w:bidi="id_ID"/>
        </w:rPr>
        <w:t xml:space="preserve">Berhenti di sini dan lihatlah gambar </w:t>
      </w:r>
      <w:r>
        <w:rPr>
          <w:lang w:val="id_ID" w:bidi="id_ID"/>
        </w:rPr>
        <w:t>ikan</w:t>
      </w:r>
      <w:r>
        <w:rPr>
          <w:lang w:val="id_ID" w:bidi="id_ID"/>
        </w:rPr>
        <w:t xml:space="preserve"> lagi secara berkelompok jika diperlukan. Hentikan sebentar rekaman ini di sini.</w:t>
      </w:r>
    </w:p>
    <w:p>
      <w:pPr/>
      <w:r>
        <w:rPr>
          <w:lang w:val="id_ID" w:bidi="id_ID"/>
        </w:rPr>
      </w:r>
      <w:r>
        <w:rPr>
          <w:lang w:val="id_ID" w:bidi="id_ID"/>
        </w:rPr>
        <w:t>Dalam adegan ketiga, salah satu murid akhirnya mengenali Yesus. Ingat, ini adalah murid yang dikasihi Yesus. Setelah murid ini melihat mukjizat jaring yang penuh dengan ikan, ia tahu bahwa Yesus adalah orang yang berdiri di pantai. Ingatlah bahwa Ia berkata, "Itu Tuhan!" Tuhan adalah cara yang umum bagi para murid untuk berbicara kepada Yesus. Itu berarti tuan, atau orang yang memiliki otoritas.</w:t>
      </w:r>
    </w:p>
    <w:p>
      <w:pPr/>
      <w:r>
        <w:rPr>
          <w:lang w:val="id_ID" w:bidi="id_ID"/>
        </w:rPr>
      </w:r>
      <w:r>
        <w:rPr>
          <w:lang w:val="id_ID" w:bidi="id_ID"/>
        </w:rPr>
        <w:t>Ingatlah bahwa Simon Petrus mendengar kata-kata, "Itu adalah Tuhan," dan dia segera bertindak. Simon Petrus ingin sampai ke pantai secepat mungkin untuk melihat Yesus. Simon Petrus mengenakan pakaian luarnya, mungkin agar ia mengenakan lebih banyak pakaian ketika ia melihat Yesus. Dia melompat ke dalam air dan berenang ke pantai untuk melihat Yesus. Dalam bahasa aslinya, kata itu adalah "melemparkan dirinya ke dalam air. Ini berarti Petrus melompat dengan cepat dan antusias.</w:t>
      </w:r>
    </w:p>
    <w:p>
      <w:pPr/>
      <w:r>
        <w:rPr>
          <w:lang w:val="id_ID" w:bidi="id_ID"/>
        </w:rPr>
      </w:r>
      <w:r>
        <w:rPr>
          <w:lang w:val="id_ID" w:bidi="id_ID"/>
        </w:rPr>
        <w:t>Ingatlah bahwa para murid yang lain tinggal di dalam perahu nelayan. Mereka menyeret jaring yang penuh dengan ikan di belakang perahu ketika mereka mendayung perahu ke pantai. Ingat, mereka tidak jauh dari pantai, hanya sekitar 100 meter jauhnya.</w:t>
      </w:r>
    </w:p>
    <w:p>
      <w:pPr/>
      <w:r>
        <w:rPr>
          <w:lang w:val="id_ID" w:bidi="id_ID"/>
        </w:rPr>
      </w:r>
      <w:r>
        <w:rPr>
          <w:lang w:val="id_ID" w:bidi="id_ID"/>
        </w:rPr>
        <w:t>Dalam adegan keempat, semua murid tiba di pantai dan keluar dari perahu. Mereka melihat api dari bara arang yang menyala dengan beberapa ikan yang sedang dimasak di atasnya. Ada juga roti. Ingatlah bahwa Yesus adalah orang yang memasak ini untuk mereka.</w:t>
      </w:r>
    </w:p>
    <w:p>
      <w:pPr/>
      <w:r>
        <w:rPr>
          <w:lang w:val="id_ID" w:bidi="id_ID"/>
        </w:rPr>
      </w:r>
      <w:r>
        <w:rPr>
          <w:lang w:val="id_ID" w:bidi="id_ID"/>
        </w:rPr>
        <w:t xml:space="preserve">Berhenti di sini dan lihatlah kembali gambar </w:t>
      </w:r>
      <w:r>
        <w:rPr>
          <w:lang w:val="id_ID" w:bidi="id_ID"/>
        </w:rPr>
        <w:t>api arang</w:t>
      </w:r>
      <w:r>
        <w:rPr>
          <w:lang w:val="id_ID" w:bidi="id_ID"/>
        </w:rPr>
        <w:t xml:space="preserve"> secara berkelompok jika diperlukan. Hentikan sebentar rekaman ini di sini.</w:t>
      </w:r>
    </w:p>
    <w:p>
      <w:pPr/>
      <w:r>
        <w:rPr>
          <w:lang w:val="id_ID" w:bidi="id_ID"/>
        </w:rPr>
      </w:r>
      <w:r>
        <w:rPr>
          <w:lang w:val="id_ID" w:bidi="id_ID"/>
        </w:rPr>
        <w:t>Yesus mengatakan kepada para murid untuk membawa beberapa ikan yang mereka tangkap. Ingat, Yesus sudah memasak ikan, dan Yesus meminta mereka untuk membawa lebih banyak ikan. Simon Petrus pergi ke perahu dan membantu menyeret jaring yang penuh dengan ikan. Dia mungkin tidak melakukannya sendiri karena jala itu sangat penuh dan berat. Ingat, ada 153 ikan besar. Ingatlah, sungguh mengejutkan bahwa jaringnya tidak putus atau robek meskipun ada banyak ikan besar di dalamnya.</w:t>
      </w:r>
    </w:p>
    <w:p>
      <w:pPr/>
      <w:r>
        <w:rPr>
          <w:lang w:val="id_ID" w:bidi="id_ID"/>
        </w:rPr>
      </w:r>
      <w:r>
        <w:rPr>
          <w:lang w:val="id_ID" w:bidi="id_ID"/>
        </w:rPr>
        <w:t>Selanjutnya, Yesus berkata, "Marilah dan sarapan bersama-Ku." Ingat, saat itu masih pagi hari dan sarapan adalah makanan pertama hari itu. Yesus ingin makan ikan yang sudah dimasak dan roti bersama para murid-Nya. Ingat, tidak ada murid yang bertanya kepada Yesus, "Siapakah Engkau?" Mungkin ada alasan tertentu mereka ingin menanyakan hal ini kepada Yesus—mungkin karena Yesus terlihat berbeda—tetapi tidak ada satu pun dari mereka yang mengatakan apa pun. Ingat, mereka tahu bahwa Dia adalah Tuhan, tetapi mereka mungkin masih memiliki beberapa pertanyaan.</w:t>
      </w:r>
    </w:p>
    <w:p>
      <w:pPr/>
      <w:r>
        <w:rPr>
          <w:lang w:val="id_ID" w:bidi="id_ID"/>
        </w:rPr>
      </w:r>
      <w:r>
        <w:rPr>
          <w:lang w:val="id_ID" w:bidi="id_ID"/>
        </w:rPr>
        <w:t>Yesus datang dan memberikan roti dan ikan itu kepada para murid. Ingatlah penulis Yohanes memberikan informasi latar belakang di sini. Yohanes mengatakan bahwa mukjizat ini—Yesus menyediakan ikan bagi para murid dan Yesus makan bersama para murid di pantai—adalah ketiga kalinya Yesus menunjukkan diri-Nya kepada para murid setelah Allah membangkitkan Yesus dari kematian. Ingatlah kebanyakan orang menghitung dua kedatangan pertama Yesus sebagai dua kali Yesus berada di dalam ruangan yang terkunci di Yerusalem bersama para murid-Nya. Sekarang ini adalah ketiga kalinya para murid melihat Yesus, dan itu terjadi di samping Danau Galilea di wilayah Galilea.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21:1–14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Natanael</w:t>
      </w:r>
    </w:p>
    <w:p>
      <w:pPr>
        <w:pStyle w:val="ListBullet"/>
        <w:spacing w:line="240" w:lineRule="auto"/>
        <w:ind w:left="720"/>
      </w:pPr>
      <w:r>
        <w:rPr>
          <w:lang w:val="id_ID" w:bidi="id_ID"/>
        </w:rPr>
      </w:r>
      <w:r>
        <w:rPr>
          <w:lang w:val="id_ID" w:bidi="id_ID"/>
        </w:rPr>
        <w:t>Kedua anak Zebedeus</w:t>
      </w:r>
    </w:p>
    <w:p>
      <w:pPr>
        <w:pStyle w:val="ListBullet"/>
        <w:spacing w:line="240" w:lineRule="auto"/>
        <w:ind w:left="720"/>
      </w:pPr>
      <w:r>
        <w:rPr>
          <w:lang w:val="id_ID" w:bidi="id_ID"/>
        </w:rPr>
      </w:r>
      <w:r>
        <w:rPr>
          <w:lang w:val="id_ID" w:bidi="id_ID"/>
        </w:rPr>
        <w:t>Dua murid lain</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Sebagai kelompok, peragakan bagian ini dua kali.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ini di sini dan peragakan perikop tersebut untuk kedua kalinya.</w:t>
      </w:r>
    </w:p>
    <w:p>
      <w:pPr/>
      <w:r>
        <w:rPr>
          <w:lang w:val="id_ID" w:bidi="id_ID"/>
        </w:rPr>
      </w:r>
      <w:r>
        <w:rPr>
          <w:lang w:val="id_ID" w:bidi="id_ID"/>
        </w:rPr>
        <w:t>Berikut ini adalah contoh skenario dan kemungkinan responsnya.</w:t>
      </w:r>
    </w:p>
    <w:p>
      <w:pPr/>
      <w:r>
        <w:rPr>
          <w:lang w:val="id_ID" w:bidi="id_ID"/>
        </w:rPr>
      </w:r>
      <w:r>
        <w:rPr>
          <w:lang w:val="id_ID" w:bidi="id_ID"/>
        </w:rPr>
        <w:t>Tujuh murid Yesus sedang berkumpul di dekat Danau Galilea di wilayah Galilea. Mereka telah melakukan perjalanan kembali ke Galilea dari Yerusalem di Yudea. Simon Petrus berkata kepada enam murid yang lain yang bersamanya, "Saya mau pergi menangkap ikan." Enam murid yang lain berkata, "Kami akan ikut pergi menangkap ikan bersamamu." Jadi mereka semua pergi memancing bersama di Danau Galilea. Mereka memancing sepanjang malam di dalam perahu dengan menggunakan jaring bundar. Mereka tidak menangkap ikan apa pun.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"Perlu memancing untuk makan dan mendapatkan uang untuk hidup," atau "Bingung tentang apa yang harus dilakukan sekarang setelah Yesus mati dan hidup kembali," atau "Kecewa karena kami tidak menangkap ikan sepanjang malam."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murid melihat seseorang berdiri di pantai pagi-pagi sekali. Mereka tidak tahu bahwa itu Yesus yang berdiri di sana. Yesus bertanya kepada mereka, "Teman-teman, kamu belum menangkap ikan apa pun, bukan?" Para murid menjawab Yesus, "Tidak." Yesus menyuruh para murid untuk melemparkan jala mereka ke sisi kanan perahu untuk menangkap ikan.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"Bertanya-tanya siapa orang ini di pantai," atau "Ingin mencoba sarannya dan melihat apakah kami akan menangkap ikan seperti yang ia katakan," atau "Tidak yakin apakah kami benar-benar akan menangkap ikan kali ini—kami telah bekerja keras sepanjang malam, dan kami tidak menangkap apa pun."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murid melemparkan jala ke sisi kanan perahu. Mereka menangkap banyak ikan. Jaring mereka sangat penuh dengan ikan sehingga mereka tidak dapat menarik jaring ke dalam perahu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"Bagaimana ini terjadi?" atau "Ini adalah mukjizat! Saya belum pernah melihat begitu banyak ikan dalam satu jaring!" atau "Siapa sebenarnya orang yang berada di pantai ini?" Bagaimana dia tahu bahwa kami akan mendapatkan jaring yang penuh dengan ikan?" atau "Kami akan memiliki banyak makanan untuk dimakan dan bahkan ikan tambahan untuk dijual sekarang—ini adalah kabar baik!"</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Murid yang dikasihi Yesus tahu siapa pria yang berada di pantai itu. Karena mukjizat yang baru saja dilakukan Yesus, ia mengenali bahwa itu adalah Yesus, Tuhan! Dia berkata, "Itu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murid yang dikasihi Yesus, "Apa yang Anda rasakan atau pikirkan?" Orang itu mungkin menjawab hal-hal seperti, "Mukjizat seperti ini hanya bisa berasal dari Yesus," atau "Orang yang di pantai pasti adalah Yesus!" atau "Senang melihat Yesus lagi, dan sekarang di kota kelahiran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Simon Petrus mendengar kata-kata, "Itu Tuhan!" Simon Petrus bersiap-siap untuk berenang ke pantai untuk melihat Yesus. Simon Petrus menyelipkan pakaian luarnya ke dalam—ia mungkin ingin mengenakan lebih banyak pakaian untuk melihat Yesus. Simon Petrus melompat ke dalam air dan berenang ke pantai untuk melihat Yesus. Para murid lain mengikuti di belakang Simon Petrus. Para murid yang lain sedang mendayung perahu dan menyeret jaring yang penuh dengan ikan di belakang perahu. Mereka mendayung perahu sekitar 100 meter untuk sampai ke pantai.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Simon Petrus, "Apa yang Anda rasakan atau pikirkan?" Orang itu mungkin menjawab hal-hal seperti "Itu benar-benar Yesus di pantai!" atau "Bersemangat untuk melihat Yesus lagi secepat mungkin" atau "Saya tidak sabar untuk mendayung perahu ke pantai—saya harus menemui Yesus secepat mungkin!" atau "Ingin mengenakan lebih banyak pakaian agar saya tidak malu di depan Yesus."</w:t>
      </w:r>
    </w:p>
    <w:p>
      <w:pPr>
        <w:pStyle w:val="ListBullet"/>
        <w:spacing w:line="240" w:lineRule="auto"/>
        <w:ind w:left="720"/>
      </w:pPr>
      <w:r>
        <w:rPr>
          <w:lang w:val="id_ID" w:bidi="id_ID"/>
        </w:rPr>
      </w:r>
      <w:r>
        <w:rPr>
          <w:lang w:val="id_ID" w:bidi="id_ID"/>
        </w:rPr>
        <w:t>Juga, tanyakan kepada orang-orang yang memerankan para murid, "Apa yang Anda rasakan atau pikirkan?" Orang-orang mungkin menjawab hal-hal seperti, "Mengapa Simon Petrus tidak membantu kami dengan jala yang penuh dengan ikan?" atau "Ingin mendayung dengan cepat untuk sampai ke pantai secepat mungkin untuk melihat Yesus," atau "Kagum dengan jaring ikan yang penuh di belakang perahu kami—sungguh berat!"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Para murid tiba di pantai dan keluar dari perahu. Mereka melihat api arang di pantai. Ada ikan yang dimasak di atas api, dan ada juga roti. Yesus sedang memasak makanan untuk mereka makan.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"Itu benar-benar Yesus!" atau "Dari mana Yesus mendapatkan ikan untuk dimasak?" atau "Lapar dan siap untuk sarapan bersama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para murid untuk membawa beberapa ikan. Simon Petrus pergi ke perahu dan membantu menarik jaring yang penuh dengan ikan ke pantai. Ada 153 ikan besar. Jaring itu tidak rusak atau robek, meskipun ada begitu banyak ikan.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"Sungguh menakjubkan melihat begitu banyak ikan dalam satu jaring!" atau "Bagaimana jaring itu tidak robek dengan ikan sebanyak ini di dalamnya?" atau "Kagum dengan mukjizat yang dilakukan Yesus karena memberikan ikan yang begitu banyak kepada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"Marilah dan makanlah sarapan bersama-Ku." Yesus ingin berbagi makanan dengan para murid. Tidak ada seorang pun murid yang bertanya kepada Yesus, "Siapakah Engkau?" Mereka tahu bahwa Dia adalah Tuhan, tetapi mereka masih ingin mengajukan beberapa pertanyaan kepada-Nya.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"Itu benar-benar Yesus, Tuhan kita!" atau "mengapa Yesus terlihat berbeda? Mengapa kami tidak mengenalinya pada awalnya?" atau "Malu untuk menanyakan apa pun kepada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datang dan memberikan roti dan ikan itu kepada mereka untuk dimakan.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itu mungkin menjawab hal-hal seperti, "Senang membagikan makanan ini dengan teman-teman dekat saya," atau "Senang bertemu kembali dengan murid-murid saya," atau "Menikmati kemampuan saya menyediakan ikan dan roti ini untuk mereka makan."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Penulis Yohanes memberikan informasi latar belakang tentang mukjizat ini. Yohanes mengatakan bahwa ini adalah ketiga kalinya Yesus menunjukkan diri-Nya kepada para murid.</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murid-murid, "Apa yang Anda rasakan atau pikirkan?" Orang-orang mungkin menjawab hal-hal seperti, "Kagum karena Yesus benar-benar hidup kembali!" atau "Senang karena kami sudah melihat Yesus tiga kali," atau "Kagum dengan bagaimana Yesus datang kepada kami di Yerusalem, dan sekarang di Galilea."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21:1–14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Yesus menampakkan diri-Nya sekali lagi kepada para murid-Nya. Para </w:t>
      </w:r>
      <w:r>
        <w:rPr>
          <w:b/>
          <w:lang w:val="id_ID" w:bidi="id_ID"/>
        </w:rPr>
        <w:t>murid</w:t>
      </w:r>
      <w:r>
        <w:rPr>
          <w:lang w:val="id_ID" w:bidi="id_ID"/>
        </w:rPr>
        <w:t xml:space="preserve"> mengikuti Yesus dan belajar dari-Nya. Gunakan kata yang sama untuk para murid seperti yang anda gunakan dalam perikop sebelumnya. Untuk informasi lebih lanjut tentang </w:t>
      </w:r>
      <w:r>
        <w:rPr>
          <w:lang w:val="id_ID" w:bidi="id_ID"/>
        </w:rPr>
        <w:t>murid-murid</w:t>
      </w:r>
      <w:r>
        <w:rPr>
          <w:lang w:val="id_ID" w:bidi="id_ID"/>
        </w:rPr>
        <w:t>, lihat Daftar Kata Utama.</w:t>
      </w:r>
    </w:p>
    <w:p>
      <w:pPr/>
      <w:r>
        <w:rPr>
          <w:lang w:val="id_ID" w:bidi="id_ID"/>
        </w:rPr>
      </w:r>
      <w:r>
        <w:rPr>
          <w:lang w:val="id_ID" w:bidi="id_ID"/>
        </w:rPr>
        <w:t xml:space="preserve">Tujuh murid sedang berkumpul di </w:t>
      </w:r>
      <w:r>
        <w:rPr>
          <w:b/>
          <w:lang w:val="id_ID" w:bidi="id_ID"/>
        </w:rPr>
        <w:t>Danau Galilea</w:t>
      </w:r>
      <w:r>
        <w:rPr>
          <w:lang w:val="id_ID" w:bidi="id_ID"/>
        </w:rPr>
        <w:t xml:space="preserve">. Danau Galilea adalah danau air tawar yang besar di wilayah Galilea. Gunakan kata yang sama untuk Danau Galilea seperti yang Anda gunakan pada perikop sebelumnya. Untuk informasi lebih lanjut mengenai </w:t>
      </w:r>
      <w:r>
        <w:rPr>
          <w:lang w:val="id_ID" w:bidi="id_ID"/>
        </w:rPr>
        <w:t>Danau Galilea</w:t>
      </w:r>
      <w:r>
        <w:rPr>
          <w:lang w:val="id_ID" w:bidi="id_ID"/>
        </w:rPr>
        <w:t>, lihat Daftar Kata Utama.</w:t>
      </w:r>
    </w:p>
    <w:p>
      <w:pPr/>
      <w:r>
        <w:rPr>
          <w:lang w:val="id_ID" w:bidi="id_ID"/>
        </w:rPr>
      </w:r>
      <w:r>
        <w:rPr>
          <w:lang w:val="id_ID" w:bidi="id_ID"/>
        </w:rPr>
        <w:t xml:space="preserve">Berhenti di sini dan lihatlah gambar </w:t>
      </w:r>
      <w:r>
        <w:rPr>
          <w:lang w:val="id_ID" w:bidi="id_ID"/>
        </w:rPr>
        <w:t>Danau Galilea</w:t>
      </w:r>
      <w:r>
        <w:rPr>
          <w:lang w:val="id_ID" w:bidi="id_ID"/>
        </w:rPr>
        <w:t xml:space="preserve"> dan peta yang menunjukkan </w:t>
      </w:r>
      <w:r>
        <w:rPr>
          <w:lang w:val="id_ID" w:bidi="id_ID"/>
        </w:rPr>
        <w:t>Yerusalem, Danau Galilea, dan wilayah Yudea dan Galilea</w:t>
      </w:r>
      <w:r>
        <w:rPr>
          <w:lang w:val="id_ID" w:bidi="id_ID"/>
        </w:rPr>
        <w:t xml:space="preserve"> lagi sebagai kelompok jika diperlukan. Hentikan sebentar rekaman ini di sini.</w:t>
      </w:r>
    </w:p>
    <w:p>
      <w:pPr/>
      <w:r>
        <w:rPr>
          <w:lang w:val="id_ID" w:bidi="id_ID"/>
        </w:rPr>
      </w:r>
      <w:r>
        <w:rPr>
          <w:lang w:val="id_ID" w:bidi="id_ID"/>
        </w:rPr>
        <w:t xml:space="preserve">Para murid di dekat danau adalah Simon Petrus, Tomas Si Kembar, Natanael dari kota yang disebut Kana di Galilea, kedua anak Zebedeus, dan dua murid lainnya. Para murid naik ke </w:t>
      </w:r>
      <w:r>
        <w:rPr>
          <w:b/>
          <w:lang w:val="id_ID" w:bidi="id_ID"/>
        </w:rPr>
        <w:t>perahu</w:t>
      </w:r>
      <w:r>
        <w:rPr>
          <w:lang w:val="id_ID" w:bidi="id_ID"/>
        </w:rPr>
        <w:t xml:space="preserve"> nelayan untuk pergi menangkap ikan di danau. Mereka membawa </w:t>
      </w:r>
      <w:r>
        <w:rPr>
          <w:b/>
          <w:lang w:val="id_ID" w:bidi="id_ID"/>
        </w:rPr>
        <w:t>jala</w:t>
      </w:r>
      <w:r>
        <w:rPr>
          <w:lang w:val="id_ID" w:bidi="id_ID"/>
        </w:rPr>
        <w:t xml:space="preserve"> ikan bersama mereka. Gunakan kata yang sama untuk perahu seperti yang Anda gunakan pada bagian sebelumnya. Untuk informasi lebih lanjut tentang </w:t>
      </w:r>
      <w:r>
        <w:rPr>
          <w:lang w:val="id_ID" w:bidi="id_ID"/>
        </w:rPr>
        <w:t xml:space="preserve">perahu </w:t>
      </w:r>
      <w:r>
        <w:rPr>
          <w:lang w:val="id_ID" w:bidi="id_ID"/>
        </w:rPr>
        <w:t xml:space="preserve"> dan </w:t>
      </w:r>
      <w:r>
        <w:rPr>
          <w:lang w:val="id_ID" w:bidi="id_ID"/>
        </w:rPr>
        <w:t>jala ikan</w:t>
      </w:r>
      <w:r>
        <w:rPr>
          <w:lang w:val="id_ID" w:bidi="id_ID"/>
        </w:rPr>
        <w:t>, lihat Daftar Kata Utama.</w:t>
      </w:r>
    </w:p>
    <w:p>
      <w:pPr/>
      <w:r>
        <w:rPr>
          <w:lang w:val="id_ID" w:bidi="id_ID"/>
        </w:rPr>
      </w:r>
      <w:r>
        <w:rPr>
          <w:lang w:val="id_ID" w:bidi="id_ID"/>
        </w:rPr>
        <w:t xml:space="preserve">Berhenti di sini dan lihatlah gambar </w:t>
      </w:r>
      <w:r>
        <w:rPr>
          <w:lang w:val="id_ID" w:bidi="id_ID"/>
        </w:rPr>
        <w:t>jala ikan</w:t>
      </w:r>
      <w:r>
        <w:rPr>
          <w:lang w:val="id_ID" w:bidi="id_ID"/>
        </w:rPr>
        <w:t xml:space="preserve"> dan </w:t>
      </w:r>
      <w:r>
        <w:rPr>
          <w:lang w:val="id_ID" w:bidi="id_ID"/>
        </w:rPr>
        <w:t>perahu</w:t>
      </w:r>
      <w:r>
        <w:rPr>
          <w:lang w:val="id_ID" w:bidi="id_ID"/>
        </w:rPr>
        <w:t xml:space="preserve"> lagi sebagai kelompok jika diperlukan. Hentikan sebentar rekaman ini di sini.</w:t>
      </w:r>
    </w:p>
    <w:p>
      <w:pPr/>
      <w:r>
        <w:rPr>
          <w:lang w:val="id_ID" w:bidi="id_ID"/>
        </w:rPr>
      </w:r>
      <w:r>
        <w:rPr>
          <w:lang w:val="id_ID" w:bidi="id_ID"/>
        </w:rPr>
        <w:t xml:space="preserve">Pagi-pagi sekali, para murid melihat seseorang yang berdiri di pantai. </w:t>
      </w:r>
      <w:r>
        <w:rPr>
          <w:b/>
          <w:lang w:val="id_ID" w:bidi="id_ID"/>
        </w:rPr>
        <w:t>Pesisir</w:t>
      </w:r>
      <w:r>
        <w:rPr>
          <w:lang w:val="id_ID" w:bidi="id_ID"/>
        </w:rPr>
        <w:t>, atau pantai, adalah daratan di samping danau.</w:t>
      </w:r>
    </w:p>
    <w:p>
      <w:pPr/>
      <w:r>
        <w:rPr>
          <w:lang w:val="id_ID" w:bidi="id_ID"/>
        </w:rPr>
      </w:r>
      <w:r>
        <w:rPr>
          <w:lang w:val="id_ID" w:bidi="id_ID"/>
        </w:rPr>
        <w:t xml:space="preserve">Murid yang dikasihi Yesus berkata, "Itu adalah </w:t>
      </w:r>
      <w:r>
        <w:rPr>
          <w:b/>
          <w:lang w:val="id_ID" w:bidi="id_ID"/>
        </w:rPr>
        <w:t>Tuhan</w:t>
      </w:r>
      <w:r>
        <w:rPr>
          <w:lang w:val="id_ID" w:bidi="id_ID"/>
        </w:rPr>
        <w:t xml:space="preserve">!" Dia mengenali Yesus di pantai setelah mukjizat jaring yang penuh dengan ikan. "Tuhan" adalah istilah penghormatan kepada Yesus yang dapat diterjemahkan "tuan." Itu juga merupakan cara bagi para pengikut Yesus untuk menyebut Yesus sebagai Allah dan tuan. Gunakan kata yang sama untuk Tuhan seperti yang Anda gunakan dalam perikop sebelumnya. Untuk informasi lebih lanjut tentang </w:t>
      </w:r>
      <w:r>
        <w:rPr>
          <w:lang w:val="id_ID" w:bidi="id_ID"/>
        </w:rPr>
        <w:t>Tuhan</w:t>
      </w:r>
      <w:r>
        <w:rPr>
          <w:lang w:val="id_ID" w:bidi="id_ID"/>
        </w:rPr>
        <w:t xml:space="preserve">, lihat Daftar Kata Utama. </w:t>
      </w:r>
    </w:p>
    <w:p>
      <w:pPr/>
      <w:r>
        <w:rPr>
          <w:lang w:val="id_ID" w:bidi="id_ID"/>
        </w:rPr>
      </w:r>
      <w:r>
        <w:rPr>
          <w:lang w:val="id_ID" w:bidi="id_ID"/>
        </w:rPr>
        <w:t xml:space="preserve">Simon Petrus menyelipkan pakaian luarnya, yang mungkin merupakan </w:t>
      </w:r>
      <w:r>
        <w:rPr>
          <w:b/>
          <w:lang w:val="id_ID" w:bidi="id_ID"/>
        </w:rPr>
        <w:t>jubah</w:t>
      </w:r>
      <w:r>
        <w:rPr>
          <w:lang w:val="id_ID" w:bidi="id_ID"/>
        </w:rPr>
        <w:t xml:space="preserve"> atau </w:t>
      </w:r>
      <w:r>
        <w:rPr>
          <w:b/>
          <w:lang w:val="id_ID" w:bidi="id_ID"/>
        </w:rPr>
        <w:t>mantel</w:t>
      </w:r>
      <w:r>
        <w:rPr>
          <w:lang w:val="id_ID" w:bidi="id_ID"/>
        </w:rPr>
        <w:t xml:space="preserve">. Jubah adalah pakaian panjang yang dikenakan orang-orang di atas pakaian mereka yang lain. Untuk informasi lebih lanjut tentang </w:t>
      </w:r>
      <w:r>
        <w:rPr>
          <w:lang w:val="id_ID" w:bidi="id_ID"/>
        </w:rPr>
        <w:t>jubah</w:t>
      </w:r>
      <w:r>
        <w:rPr>
          <w:lang w:val="id_ID" w:bidi="id_ID"/>
        </w:rPr>
        <w:t xml:space="preserve"> atau </w:t>
      </w:r>
      <w:r>
        <w:rPr>
          <w:lang w:val="id_ID" w:bidi="id_ID"/>
        </w:rPr>
        <w:t>mantel</w:t>
      </w:r>
      <w:r>
        <w:rPr>
          <w:lang w:val="id_ID" w:bidi="id_ID"/>
        </w:rPr>
        <w:t>, lihat Daftar Kata Utama.</w:t>
      </w:r>
    </w:p>
    <w:p>
      <w:pPr/>
      <w:r>
        <w:rPr>
          <w:lang w:val="id_ID" w:bidi="id_ID"/>
        </w:rPr>
      </w:r>
      <w:r>
        <w:rPr>
          <w:lang w:val="id_ID" w:bidi="id_ID"/>
        </w:rPr>
        <w:t>Para murid menyeret jaring yang penuh dengan ikan di belakang perahu mereka. Mereka berada 100 meter dari pantai.</w:t>
      </w:r>
    </w:p>
    <w:p>
      <w:pPr/>
      <w:r>
        <w:rPr>
          <w:lang w:val="id_ID" w:bidi="id_ID"/>
        </w:rPr>
      </w:r>
      <w:r>
        <w:rPr>
          <w:lang w:val="id_ID" w:bidi="id_ID"/>
        </w:rPr>
        <w:t>Para murid tiba di pantai dan melihat api arang dengan ikan yang sedang dimasak di atasnya. Api arang adalah api yang dibuat dengan arang yang panas dan membara. Gunakan kata-kata yang sama untuk ikan yang dimasak dan arang seperti yang Anda gunakan pada perikop-perikop sebelumnya.</w:t>
      </w:r>
    </w:p>
    <w:p>
      <w:pPr/>
      <w:r>
        <w:rPr>
          <w:lang w:val="id_ID" w:bidi="id_ID"/>
        </w:rPr>
      </w:r>
      <w:r>
        <w:rPr>
          <w:lang w:val="id_ID" w:bidi="id_ID"/>
        </w:rPr>
        <w:t xml:space="preserve">Berhenti di sini dan lihatlah kembali gambar </w:t>
      </w:r>
      <w:r>
        <w:rPr>
          <w:lang w:val="id_ID" w:bidi="id_ID"/>
        </w:rPr>
        <w:t>api arang</w:t>
      </w:r>
      <w:r>
        <w:rPr>
          <w:lang w:val="id_ID" w:bidi="id_ID"/>
        </w:rPr>
        <w:t xml:space="preserve"> secara berkelompok jika diperlukan. Hentikan sebentar rekaman ini di sini.</w:t>
      </w:r>
    </w:p>
    <w:p>
      <w:pPr/>
      <w:r>
        <w:rPr>
          <w:lang w:val="id_ID" w:bidi="id_ID"/>
        </w:rPr>
      </w:r>
      <w:r>
        <w:rPr>
          <w:lang w:val="id_ID" w:bidi="id_ID"/>
        </w:rPr>
        <w:t>Juga, berhenti di sini dan diskusikan pertanyaan ini dalam kelompok: Dalam bahasa Anda, diskusikan bagaimana Anda akan menerjemahkan ikan yang hidup dan berenang di danau, dan ikan yang sedang dimasak untuk makanan. Diskusikan apakah Anda akan menggunakan kata-kata yang sama atau berbeda.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Yohanes 21:15–25</w:t>
      </w:r>
      <w:r>
        <w:rPr>
          <w:lang w:val="id_ID" w:bidi="id_ID"/>
        </w:rPr>
      </w:r>
    </w:p>
    <w:p>
      <w:pPr>
        <w:pStyle w:val="Heading3"/>
      </w:pPr>
      <w:r>
        <w:rPr>
          <w:lang w:val="id_ID" w:bidi="id_ID"/>
        </w:rPr>
        <w:t>Dengar dan Renungkan</w:t>
      </w:r>
    </w:p>
    <w:p>
      <w:pPr/>
      <w:r>
        <w:rPr>
          <w:lang w:val="id_ID" w:bidi="id_ID"/>
        </w:rPr>
      </w:r>
      <w:r>
        <w:rPr>
          <w:lang w:val="id_ID" w:bidi="id_ID"/>
        </w:rPr>
        <w:t>Dalam tahap ini, dengarkan Yohanes 21:15–25 dan simpanlah dalam hatimu.</w:t>
      </w:r>
    </w:p>
    <w:p>
      <w:pPr/>
      <w:r>
        <w:rPr>
          <w:lang w:val="id_ID" w:bidi="id_ID"/>
        </w:rPr>
      </w:r>
      <w:r>
        <w:rPr>
          <w:lang w:val="id_ID" w:bidi="id_ID"/>
        </w:rPr>
        <w:t>Dengarkan versi audio dari Yohanes 21:15–25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Anda pahami dari bagian teks ini?</w:t>
      </w:r>
    </w:p>
    <w:p>
      <w:pPr>
        <w:pStyle w:val="ListBullet"/>
        <w:spacing w:line="240" w:lineRule="auto"/>
        <w:ind w:left="720"/>
      </w:pPr>
      <w:r>
        <w:rPr>
          <w:lang w:val="id_ID" w:bidi="id_ID"/>
        </w:rPr>
      </w:r>
      <w:r>
        <w:rPr>
          <w:lang w:val="id_ID" w:bidi="id_ID"/>
        </w:rPr>
        <w:t>Apa yang perikop ini jelaskan tentang Yesus?</w:t>
      </w:r>
    </w:p>
    <w:p>
      <w:pPr>
        <w:pStyle w:val="ListBullet"/>
        <w:spacing w:line="240" w:lineRule="auto"/>
        <w:ind w:left="720"/>
      </w:pPr>
      <w:r>
        <w:rPr>
          <w:lang w:val="id_ID" w:bidi="id_ID"/>
        </w:rPr>
      </w:r>
      <w:r>
        <w:rPr>
          <w:lang w:val="id_ID" w:bidi="id_ID"/>
        </w:rPr>
        <w:t>Apa yang perikop ini jelaskan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Yohanes 21:15–25 dalam terjemahan yang paling mudah dimengerti.</w:t>
      </w:r>
    </w:p>
    <w:p>
      <w:pPr/>
      <w:r>
        <w:rPr>
          <w:lang w:val="id_ID" w:bidi="id_ID"/>
        </w:rPr>
      </w:r>
      <w:r>
        <w:rPr>
          <w:lang w:val="id_ID" w:bidi="id_ID"/>
        </w:rPr>
        <w:t>Yesus disalibkan dan kemudian bangkit dari antara orang mati. Yesus menampakkan diri kepada murid-murid-Nya dua kali di ruangan yang terkunci di Yerusalem. Kemudian, Ia menampakkan diri kepada mereka di Danau Galilea. Yesus menyediakan ikan untuk ditangkap para murid, dan kemudian mereka sarapan bersama di pantai. Setelah mereka makan, Yesus berbicara dengan Simon Petrus, murid yang juga dikenal sebagai Petrus saja, dan memberinya semangat. Simon Petrus bertanya kepada Yesus tentang murid yang dikasihi Yesus. Akhirnya, kitab Yohanes berakhir dengan pernyataan dari penulis Yohanes. Yohanes mengatakan bahwa apa yang ia tulis dapat dipercaya, dan bahwa Yesus melakukan banyak mujizat lain selain yang ada dalam kitab ini.</w:t>
      </w:r>
    </w:p>
    <w:p>
      <w:pPr/>
      <w:r>
        <w:rPr>
          <w:lang w:val="id_ID" w:bidi="id_ID"/>
        </w:rPr>
      </w:r>
      <w:r>
        <w:rPr>
          <w:lang w:val="id_ID" w:bidi="id_ID"/>
        </w:rPr>
        <w:t>Yesus dan para murid makan ikan dan roti bersama untuk hidangan pertama pada hari itu. Yesus mengajukan tiga pertanyaan kepada Simon Petrus, dan Simon Petrus menjawab setiap pertanyaan Yesus. Sebelum kematian Yesus, Simon Petrus menyangkal mengenal Yesus tiga kali, dan sekarang Yesus mengajukan tiga pertanyaan kepada Simon Petrus. Salah satu tujuan dari perikop ini adalah bahwa Yesus memulihkan hubungan Simon Petrus dengan Yesus. Setiap kali, Yesus menyebut Simon Petrus "Simon, anak Yohanes" karena Yohanes adalah nama ayah Simon Petrus. Pertanyaan pertama yang Yesus ajukan kepada Simon Petrus adalah, "Apakah engkau mengasihi Aku lebih dari mereka ini?" Penulis Yohanes menggunakan kata tertentu untuk "kasih" di salah satu bahasa aslinya. Dalam jawaban Simon Petrus, "Engkau tahu bahwa aku mengasihi Engkau," ada kata yang berbeda untuk kasih dalam bahasa aslinya. Beberapa orang berpikir bahwa penulis Yohanes menggunakan kata yang lebih kuat untuk "kasih" dalam dua pertanyaan pertama Yesus daripada kata untuk kasih dalam tanggapan Simon Petrus, tetapi kebanyakan orang percaya bahwa kedua kata itu memiliki makna yang sama. Di bagian lain dari kitab Yohanes, kedua kata untuk kasih ini dalam bahasa aslinya digunakan untuk kasih Allah dan kasih para murid untuk Yesus.</w:t>
      </w:r>
    </w:p>
    <w:p>
      <w:pPr/>
      <w:r>
        <w:rPr>
          <w:lang w:val="id_ID" w:bidi="id_ID"/>
        </w:rPr>
      </w:r>
      <w:r>
        <w:rPr>
          <w:lang w:val="id_ID" w:bidi="id_ID"/>
        </w:rPr>
        <w:t>Berhenti di sini dan diskusikan pertanyaan ini dalam kelompok: Bicarakan tentang orang-orang yang benar-benar Anda sukai atau kasihi. Perhatikan kata-kata yang Anda gunakan untuk mengungkapkan kasih Anda kepada mereka. Jenis kata apa saja yang Anda gunakan, dan kapan Anda menggunakan kata-kata yang berbeda tersebut? Hentikan sebentar rekaman di sini.</w:t>
      </w:r>
    </w:p>
    <w:p>
      <w:pPr/>
      <w:r>
        <w:rPr>
          <w:lang w:val="id_ID" w:bidi="id_ID"/>
        </w:rPr>
      </w:r>
      <w:r>
        <w:rPr>
          <w:lang w:val="id_ID" w:bidi="id_ID"/>
        </w:rPr>
        <w:t>Pertanyaan pertama yang Yesus ajukan kepada Simon Petrus adalah, "Apakah engkau mengasihi Aku lebih dari mereka ini?" Kata-kata "lebih dari ini" dapat berarti, "Apakah kamu mengasihi Aku lebih daripada kamu mengasihi perahu dan jalamu?" tetapi ini tidak mungkin. "Lebih dari ini" mungkin berarti, "Apakah kamu mengasihi Aku lebih daripada murid-murid lain mengasihi Aku?"</w:t>
      </w:r>
    </w:p>
    <w:p>
      <w:pPr/>
      <w:r>
        <w:rPr>
          <w:lang w:val="id_ID" w:bidi="id_ID"/>
        </w:rPr>
      </w:r>
      <w:r>
        <w:rPr>
          <w:lang w:val="id_ID" w:bidi="id_ID"/>
        </w:rPr>
        <w:t>Jawaban Simon Petrus kepada Yesus adalah, "Ya Tuhan, Engkau tahu bahwa aku mengasihi Engkau." Simon Petrus menyebut Yesus "Tuhan," yang berarti orang yang memiliki otoritas atas dia. Simon Petrus tidak mengatakan bahwa ia mengasihi Yesus lebih daripada murid-murid lain mengasihi Yesus. Simon Petrus hanya berkata, "Engkau tahu aku mengasihi Engkau."</w:t>
      </w:r>
    </w:p>
    <w:p>
      <w:pPr/>
      <w:r>
        <w:rPr>
          <w:lang w:val="id_ID" w:bidi="id_ID"/>
        </w:rPr>
      </w:r>
      <w:r>
        <w:rPr>
          <w:lang w:val="id_ID" w:bidi="id_ID"/>
        </w:rPr>
        <w:t>Jawaban pertama Yesus kepada Simon Petrus adalah, "Gembalakanlah anak-anak domba-Ku." Kata "anak-anak domba" di sini berarti para pengikut Yesus. "Anak domba" adalah domba muda. Karena Simon Petrus mengasihi Yesus, Simon Petrus harus menjaga para pengikut Yesus dengan cara yang sama seperti seorang gembala merawat anak-anak domba dan domba-dombanya. Yesus menyebut diri-Nya sebagai gembala sebelumnya. Sekarang, Yesus tahu bahwa Ia akan segera pergi, dan Yesus ingin Simon Petrus memelihara para pengikut Yesus saat Yesus sudah tidak ada. Yesus masih adalah gembala sejati umat-Nya.</w:t>
      </w:r>
    </w:p>
    <w:p>
      <w:pPr/>
      <w:r>
        <w:rPr>
          <w:lang w:val="id_ID" w:bidi="id_ID"/>
        </w:rPr>
      </w:r>
      <w:r>
        <w:rPr>
          <w:lang w:val="id_ID" w:bidi="id_ID"/>
        </w:rPr>
        <w:t xml:space="preserve">Berhenti di sini dan lihatlah gambar seekor </w:t>
      </w:r>
      <w:r>
        <w:rPr>
          <w:lang w:val="id_ID" w:bidi="id_ID"/>
        </w:rPr>
        <w:t>anak domba</w:t>
      </w:r>
      <w:r>
        <w:rPr>
          <w:lang w:val="id_ID" w:bidi="id_ID"/>
        </w:rPr>
        <w:t xml:space="preserve"> dan seekor </w:t>
      </w:r>
      <w:r>
        <w:rPr>
          <w:lang w:val="id_ID" w:bidi="id_ID"/>
        </w:rPr>
        <w:t>domba</w:t>
      </w:r>
      <w:r>
        <w:rPr>
          <w:lang w:val="id_ID" w:bidi="id_ID"/>
        </w:rPr>
        <w:t xml:space="preserve"> sebagai satu kelompok. Hentikan sebentar rekaman ini di sini.</w:t>
      </w:r>
    </w:p>
    <w:p>
      <w:pPr/>
      <w:r>
        <w:rPr>
          <w:lang w:val="id_ID" w:bidi="id_ID"/>
        </w:rPr>
      </w:r>
      <w:r>
        <w:rPr>
          <w:lang w:val="id_ID" w:bidi="id_ID"/>
        </w:rPr>
        <w:t>Juga, berhenti di sini dan diskusikan pertanyaan ini dalam kelompok: Bagaimana orang-orang merawat hewan di komunitas Anda? Hentikan sebentar rekaman ini di sini.</w:t>
      </w:r>
    </w:p>
    <w:p>
      <w:pPr/>
      <w:r>
        <w:rPr>
          <w:lang w:val="id_ID" w:bidi="id_ID"/>
        </w:rPr>
      </w:r>
      <w:r>
        <w:rPr>
          <w:lang w:val="id_ID" w:bidi="id_ID"/>
        </w:rPr>
        <w:t>Yesus bertanya kepada Simon Petrus lagi apakah Simon Petrus mengasihi Yesus. Kali ini, Yesus tidak menyertakan kata-kata "lebih dari ini" karena Yesus tidak meminta Simon Petrus untuk membandingkan kasihnya dengan kasih para murid lain. Sekali lagi, Simon Petrus menjawab hal yang sama seperti sebelumnya: "Ya, Tuhan, Engkau tahu bahwa aku mengasihi Engkau."</w:t>
      </w:r>
    </w:p>
    <w:p>
      <w:pPr/>
      <w:r>
        <w:rPr>
          <w:lang w:val="id_ID" w:bidi="id_ID"/>
        </w:rPr>
      </w:r>
      <w:r>
        <w:rPr>
          <w:lang w:val="id_ID" w:bidi="id_ID"/>
        </w:rPr>
        <w:t>Sekali lagi, Yesus berkata kepada Simon Petrus, "Rawatlah domba-domba-Ku." Kata-kata ini dalam bahasa aslinya berarti hal yang sama dengan "Gembalakanlah anak-anak domba-Ku."</w:t>
      </w:r>
    </w:p>
    <w:p>
      <w:pPr/>
      <w:r>
        <w:rPr>
          <w:lang w:val="id_ID" w:bidi="id_ID"/>
        </w:rPr>
      </w:r>
      <w:r>
        <w:rPr>
          <w:lang w:val="id_ID" w:bidi="id_ID"/>
        </w:rPr>
        <w:t>Akhirnya, Yesus bertanya kepada Simon Petrus "apakah engkau mengasihi Aku?" Untuk ketiga kalinya. Simon Petrus sedih dan kesal karena Yesus mengajukan pertanyaan yang sama kepadanya untuk ketiga kalinya. Simon Petrus juga mungkin kesal karena Simon Petrus ingat telah menyangkal Yesus tiga kali.</w:t>
      </w:r>
    </w:p>
    <w:p>
      <w:pPr/>
      <w:r>
        <w:rPr>
          <w:lang w:val="id_ID" w:bidi="id_ID"/>
        </w:rPr>
      </w:r>
      <w:r>
        <w:rPr>
          <w:lang w:val="id_ID" w:bidi="id_ID"/>
        </w:rPr>
        <w:t>Simon Petrus mengatakan kepada Yesus, "Engkau tahu segalanya." Engkau tahu aku mengasihi-Mu." Dalam bahasa aslinya, kata "Engkau" berada di awal kalimat dalam ketiga jawaban Simon Petrus karena Simon Petrus menjadikan hal ini sebagai bagian penting dari jawabannya. Simon Petrus tahu bahwa Yesus tahu semua tentang perasaan Simon Petrus. Yesus mengatakan untuk ketiga kalinya, "Gembalakan domba-domba-Ku," yang berarti Simon Petrus harus merawat para pengikut Yesus seperti seorang gembala merawat domba-dombanya.</w:t>
      </w:r>
    </w:p>
    <w:p>
      <w:pPr/>
      <w:r>
        <w:rPr>
          <w:lang w:val="id_ID" w:bidi="id_ID"/>
        </w:rPr>
      </w:r>
      <w:r>
        <w:rPr>
          <w:lang w:val="id_ID" w:bidi="id_ID"/>
        </w:rPr>
        <w:t>Selanjutnya, Yesus membandingkan kehidupan Simon Petrus sewaktu muda dan sewaktu tua serta berbicara tentang jenis kematian yang akan dialami Simon Petrus di kemudian hari. Yesus memulai dengan mengatakan "sungguh Aku berkata kepadamu" untuk menekankan bahwa Ia akan mengatakan sesuatu yang sangat penting. Yesus mengatakan ketika Simon Petrus masih muda, Simon Petrus berpakaian sendiri, atau mengikat ikat pinggangnya sendiri pada pakaiannya. Ini mirip dengan kisah sebelumnya di mana Simon Petrus mengenakan pakaiannya sendiri sebelum melompat ke laut untuk berenang menghampiri Yesus di pantai. Pada zaman Yesus, orang-orang biasanya menggunakan sesuatu seperti tali untuk mengikat jubah panjang mereka di sekeliling tubuh mereka agar jubah tersebut tidak menyentuh tanah.</w:t>
      </w:r>
    </w:p>
    <w:p>
      <w:pPr/>
      <w:r>
        <w:rPr>
          <w:lang w:val="id_ID" w:bidi="id_ID"/>
        </w:rPr>
      </w:r>
      <w:r>
        <w:rPr>
          <w:lang w:val="id_ID" w:bidi="id_ID"/>
        </w:rPr>
        <w:t>Berhenti di sini dan diskusikan pertanyaan ini dalam kelompok: Bicarakan tentang pakaian dalam budaya Anda. Bagaimana orang-orang mengencangkan atau mengikat pakaian mereka agar terpasang dengan aman? Apakah mereka menggunakan ikat pinggang, tali, atau sesuatu yang lain? Hentikan sebentar rekaman ini di sini.</w:t>
      </w:r>
    </w:p>
    <w:p>
      <w:pPr/>
      <w:r>
        <w:rPr>
          <w:lang w:val="id_ID" w:bidi="id_ID"/>
        </w:rPr>
      </w:r>
      <w:r>
        <w:rPr>
          <w:lang w:val="id_ID" w:bidi="id_ID"/>
        </w:rPr>
        <w:t>Yesus mengatakan Simon Petrus juga bebas untuk pergi ke mana pun ia ingin pergi. Ketika Simon Petrus menjadi tua, Simon Petrus tidak akan dapat pergi ke mana ia ingin pergi. Simon Petrus akan memiliki lebih sedikit kebebasan ketika ia sudah tua. Ini normal bagi orang-orang saat mereka bertambah tua. Kebanyakan orang percaya bahwa kata-kata "kamu akan mengulurkan tanganmu" mungkin berarti para prajurit Romawi akan mempersiapkan Simon Petrus untuk disalibkan seperti Yesus disalibkan di atas salib. Orang lain, mungkin para prajurit Romawi, juga akan mengikat tangan Simon Petrus ke salib ketika Simon Petrus disalibkan. Beberapa orang berpikir bahwa "orang lain akan mengikat Anda" berarti orang lain akan mengikat pakaian Simon Petrus. Kemungkinan besar ini adalah tentang bagaimana Simon Petrus akan mati. Ada kemungkinan ini menunjukkan bahwa Simon Petrus akan mati karena mengikuti Yesus, tetapi mungkin juga bukan karena penyaliban. Penulis Yohanes mengatakan bahwa Yesus mengatakan kepada Simon Petrus hal-hal ini untuk menunjukkan kematian seperti apa yang akan dialami Simon Petrus. Kematian ini akan membawa kemuliaan atau kehormatan kepada Allah.</w:t>
      </w:r>
    </w:p>
    <w:p>
      <w:pPr/>
      <w:r>
        <w:rPr>
          <w:lang w:val="id_ID" w:bidi="id_ID"/>
        </w:rPr>
      </w:r>
      <w:r>
        <w:rPr>
          <w:lang w:val="id_ID" w:bidi="id_ID"/>
        </w:rPr>
        <w:t>Hal terakhir yang Yesus katakan kepada Simon Petrus adalah, "Ikutlah Aku." Yesus ingin Simon Petrus mengikuti Yesus dengan terus percaya kepada Yesus dan terus menaati Yesus. Ini juga mungkin berarti bahwa Yesus ingin Simon Petrus mengikuti Yesus dalam kematian atau mati dengan cara yang sama seperti Yesus mati.</w:t>
      </w:r>
    </w:p>
    <w:p>
      <w:pPr/>
      <w:r>
        <w:rPr>
          <w:lang w:val="id_ID" w:bidi="id_ID"/>
        </w:rPr>
      </w:r>
      <w:r>
        <w:rPr>
          <w:lang w:val="id_ID" w:bidi="id_ID"/>
        </w:rPr>
        <w:t>Pada saat tertentu, Simon Petrus sedang berjalan bersama Yesus. Simon Petrus berbalik dan melihat murid yang dikasihi Yesus. Murid ini berjalan di belakang mereka. Penulis memberikan beberapa informasi latar belakang tentang murid ini. Dia adalah murid yang bersandar saat perjamuan terakhir sebelum Yesus mati untuk bertanya kepada Yesus, "Tuhan, siapa yang akan mengkhianati-Mu? Mengkhianati di sini berarti membantu musuh-musuh Yesus menangkap Yesus. Ketika Simon Petrus melihat murid ini, Simon Petrus bertanya kepada Yesus tentang murid ini. Simon Petrus ingin tahu apa yang akan terjadi pada murid yang lain ini, atau bagaimana murid yang lain ini akan mati. Yesus menjawab Simon Petrus dengan pertanyaan yang menunjukkan Simon Petrus tidak perlu tahu apa yang akan terjadi pada murid yang lain itu. Yesus berkata, "Jika Aku ingin dia tetap tinggal sampai Aku kembali, apa urusanmu?" Kembalinya Yesus berarti saat Yesus akan kembali ke bumi untuk kedua kalinya. Yesus tidak menginginkan jawaban atas pertanyaan-Nya. Yesus berkata lagi kepada Simon Petrus, "Kamu, ikutilah Aku!" Yesus ingin Simon Petrus berfokus untuk mengikuti Yesus dan tidak khawatir tentang orang lain.</w:t>
      </w:r>
    </w:p>
    <w:p>
      <w:pPr/>
      <w:r>
        <w:rPr>
          <w:lang w:val="id_ID" w:bidi="id_ID"/>
        </w:rPr>
      </w:r>
      <w:r>
        <w:rPr>
          <w:lang w:val="id_ID" w:bidi="id_ID"/>
        </w:rPr>
        <w:t>Yohanes, penulis kitab itu, menambahkan beberapa informasi latar belakang lagi. Yohanes mengatakan bahwa ada desas-desus bahwa murid yang dikasihi Yesus tidak akan mati. Para murid berbicara tentang apa yang Yesus katakan, dan seluruh komunitas orang-orang percaya menyampaikan informasi bahwa murid itu mungkin tidak mati. Rumor adalah perkataan yang tidak pasti. Orang-orang menceritakan desas-desus kepada orang lain, dan desas-desus tersebut sering kali menyebar di masyarakat.</w:t>
      </w:r>
    </w:p>
    <w:p>
      <w:pPr/>
      <w:r>
        <w:rPr>
          <w:lang w:val="id_ID" w:bidi="id_ID"/>
        </w:rPr>
      </w:r>
      <w:r>
        <w:rPr>
          <w:lang w:val="id_ID" w:bidi="id_ID"/>
        </w:rPr>
        <w:t>Berhenti di sini dan diskusikan pertanyaan ini dalam kelompok: Diskusikan desas-desus dalam budaya Anda. Hal-hal apa yang dibicarakan orang-orang? Bagaimana orang-orang tahu apakah rumor itu benar atau tidak benar? Hentikan sebentar rekaman ini di sini.</w:t>
      </w:r>
    </w:p>
    <w:p>
      <w:pPr/>
      <w:r>
        <w:rPr>
          <w:lang w:val="id_ID" w:bidi="id_ID"/>
        </w:rPr>
      </w:r>
      <w:r>
        <w:rPr>
          <w:lang w:val="id_ID" w:bidi="id_ID"/>
        </w:rPr>
        <w:t>Penulis mengoreksi rumor yang tidak benar ini bahwa murid yang dikasihi Yesus tidak akan mati. Yesus tidak benar-benar berkata, "Murid ini tidak akan mati." Yesus berkata, "Jika Aku ingin murid ini tetap hidup sampai Aku datang, itu bukan urusanmu, Simon Petrus."</w:t>
      </w:r>
    </w:p>
    <w:p>
      <w:pPr/>
      <w:r>
        <w:rPr>
          <w:lang w:val="id_ID" w:bidi="id_ID"/>
        </w:rPr>
      </w:r>
      <w:r>
        <w:rPr>
          <w:lang w:val="id_ID" w:bidi="id_ID"/>
        </w:rPr>
        <w:t>Kitab Yohanes berakhir dengan lebih banyak pernyataan dari penulis. Pertama, ia mengatakan bahwa ia, Yohanes, adalah murid yang dikasihi Yesus. Ini adalah pertama kalinya kita belajar siapa penulis kitab Yohanes. Dia juga mengatakan bahwa semua hal yang ia tulis ini adalah benar karena ia melihat hal itu terjadi, dan kesaksiannya adalah benar. "Hal-hal ini" mungkin berarti seluruh kitab Yohanes, atau kisah tentang mukjizat ikan dan makan serta berbicara dengan Yesus di pantai Danau Galilea. Kesaksian adalah laporan tentang apa yang dilihat atau dialami seseorang. Ada kemungkinan Yohanes sendiri menulis kitab itu dengan tangannya sendiri, atau mungkin ia mengatakan kepada orang lain untuk menulis apa yang ia katakan kepada mereka.</w:t>
      </w:r>
    </w:p>
    <w:p>
      <w:pPr/>
      <w:r>
        <w:rPr>
          <w:lang w:val="id_ID" w:bidi="id_ID"/>
        </w:rPr>
      </w:r>
      <w:r>
        <w:rPr>
          <w:lang w:val="id_ID" w:bidi="id_ID"/>
        </w:rPr>
        <w:t>Akhirnya, pernyataan terakhir dari kitab Yohanes adalah bahwa ada banyak hal lain yang Yesus lakukan selain yang tertulis dalam kitab ini. Hal-hal lain ini mungkin adalah mujizat lain yang dilakukan Yesus. Penulis mengatakan jika seseorang mencoba menulis semua mujizat di kitab-kitab lain, tidak akan ada cukup ruang di dunia untuk semua kitab. Ini adalah suatu hal yang berlebihan. Ini berarti akan ada banyak, banyak kitab yang penuh dengan mujizat Yesus.</w:t>
      </w:r>
      <w:r>
        <w:rPr>
          <w:lang w:val="id_ID" w:bidi="id_ID"/>
        </w:rPr>
      </w:r>
    </w:p>
    <w:p>
      <w:pPr>
        <w:pStyle w:val="Heading3"/>
      </w:pPr>
      <w:r>
        <w:rPr>
          <w:lang w:val="id_ID" w:bidi="id_ID"/>
        </w:rPr>
        <w:t>Menjelaskan Adegan</w:t>
      </w:r>
    </w:p>
    <w:p>
      <w:pPr/>
      <w:r>
        <w:rPr>
          <w:lang w:val="id_ID" w:bidi="id_ID"/>
        </w:rPr>
      </w:r>
      <w:r>
        <w:rPr>
          <w:lang w:val="id_ID" w:bidi="id_ID"/>
        </w:rPr>
        <w:t>Dengarkan versi audio dari Yohanes 21:15–25 dalam terjemahan yang paling mudah dimengerti.</w:t>
      </w:r>
    </w:p>
    <w:p>
      <w:pPr/>
      <w:r>
        <w:rPr>
          <w:lang w:val="id_ID" w:bidi="id_ID"/>
        </w:rPr>
      </w:r>
      <w:r>
        <w:rPr>
          <w:lang w:val="id_ID" w:bidi="id_ID"/>
        </w:rPr>
        <w:t>Pada tahap ini, kelompok akan menentukan adegan, tokoh, dan latar belakang dari perikop ini. Selanjutnya, tim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bertanya kepada Simon Petrus tiga kali, "Apakah kamu mengasihi Aku?" Simon Petrus menjawab Yesus tiga kali. Tiga kali, Yesus mengatakan kepada Simon Petrus, "Peliharalah domba-domba-Ku." Yesus juga berbicara tentang bagaimana Simon Petrus akan mati.</w:t>
      </w:r>
    </w:p>
    <w:p>
      <w:pPr/>
      <w:r>
        <w:rPr>
          <w:lang w:val="id_ID" w:bidi="id_ID"/>
        </w:rPr>
      </w:r>
      <w:r>
        <w:rPr>
          <w:b/>
          <w:lang w:val="id_ID" w:bidi="id_ID"/>
        </w:rPr>
        <w:t>Dalam adegan kedua:</w:t>
      </w:r>
      <w:r>
        <w:rPr>
          <w:lang w:val="id_ID" w:bidi="id_ID"/>
        </w:rPr>
        <w:t xml:space="preserve"> Simon Petrus bertanya kepada Yesus tentang murid yang dikasihi Yesus. Yesus mengatakan kepada Simon Petrus bahwa Simon Petrus tidak boleh khawatir tentang murid itu. Yesus mengingatkan Simon Petrus, "Kamu ikuti Aku."</w:t>
      </w:r>
    </w:p>
    <w:p>
      <w:pPr/>
      <w:r>
        <w:rPr>
          <w:lang w:val="id_ID" w:bidi="id_ID"/>
        </w:rPr>
      </w:r>
      <w:r>
        <w:rPr>
          <w:b/>
          <w:lang w:val="id_ID" w:bidi="id_ID"/>
        </w:rPr>
        <w:t>Dalam adegan ketiga:</w:t>
      </w:r>
      <w:r>
        <w:rPr>
          <w:lang w:val="id_ID" w:bidi="id_ID"/>
        </w:rPr>
        <w:t xml:space="preserve"> Penulis Yohanes mengatakan bahwa kesaksiannya benar dalam kitab ini. Dia juga mengatakan bahwa Yesus melakukan banyak mujizat lain yang tidak terdapat dalam kitab ini.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Para murid lainnya</w:t>
      </w:r>
    </w:p>
    <w:p>
      <w:pPr>
        <w:pStyle w:val="ListBullet"/>
        <w:spacing w:line="240" w:lineRule="auto"/>
        <w:ind w:left="720"/>
      </w:pPr>
      <w:r>
        <w:rPr>
          <w:lang w:val="id_ID" w:bidi="id_ID"/>
        </w:rPr>
      </w:r>
      <w:r>
        <w:rPr>
          <w:lang w:val="id_ID" w:bidi="id_ID"/>
        </w:rPr>
        <w:t>Murid yang dikasihi Yesus yaitu Yohanes, penulis kitab ini</w:t>
      </w:r>
    </w:p>
    <w:p>
      <w:pPr>
        <w:pStyle w:val="ListBullet"/>
        <w:spacing w:line="240" w:lineRule="auto"/>
        <w:ind w:left="720"/>
      </w:pPr>
      <w:r>
        <w:rPr>
          <w:lang w:val="id_ID" w:bidi="id_ID"/>
        </w:rPr>
      </w:r>
      <w:r>
        <w:rPr>
          <w:lang w:val="id_ID" w:bidi="id_ID"/>
        </w:rPr>
        <w:t>Dan komunitas orang-orang percaya</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adegan pertama, ingatlah bahwa Yesus dan para murid duduk di pantai Danau Galilea bersama. Saat itu pagi, dan mereka baru saja selesai sarapan bersama. Yesus berbicara dengan Simon Petrus, salah satu murid-Nya. Kita tidak tahu persis di mana Simon Petrus dan Yesus berada ketika mereka berbicara. Mereka mungkin sudah berjalan bersama. Mereka mungkin berada di dekat murid-murid lain di dekat pantai. Ingatlah bahwa Yesus mengajukan tiga pertanyaan kepada Simon Petrus tentang kasih Simon Petrus kepada Yesus. Tiga kali, Simon Petrus menjawab Yesus bahwa ia memang mengasihi Yesus. Simon Petrus menyebut Yesus "Tuhan." Tiga kali, Yesus mengatakan kepada Simon Petrus untuk peduli kepada para pengikut Yesus seperti seorang gembala peduli kepada domba-dombanya. Ingatlah bahwa ini adalah bahasa khusus yang membandingkan pengikut Yesus dengan domba, dan membandingkan Simon Petrus dengan seorang gembala.</w:t>
      </w:r>
    </w:p>
    <w:p>
      <w:pPr/>
      <w:r>
        <w:rPr>
          <w:lang w:val="id_ID" w:bidi="id_ID"/>
        </w:rPr>
      </w:r>
      <w:r>
        <w:rPr>
          <w:lang w:val="id_ID" w:bidi="id_ID"/>
        </w:rPr>
        <w:t>Ingatlah bahwa pertanyaan pertama yang diajukan Yesus adalah "Apakah kamu mengasihi Aku lebih dari ini?" Yesus tidak menjelaskan apa yang mungkin lebih dikasihi Petrus daripada Yesus. Namun, Yesus mungkin ingin tahu apakah Simon Petrus mengasihi Yesus lebih daripada murid-murid lain mengasihi Yesus. Anda dapat memberi tahu ini tidak jelas dalam terjemahan, atau jika perlu, Anda dapat berkata, "Apakah Anda mengasihi Aku lebih daripada murid-murid lain ini mengasihi Aku?" Ingatlah bahwa penulis Yohanes menggunakan dua kata yang berbeda dalam bahasa aslinya untuk "kasih" dalam dua pertanyaan pertama Yesus dan dalam jawaban Simon Petrus kepada Yesus. Ingatlah bahwa kedua kata untuk "kasih" memiliki makna yang sama. Pertanyaan kedua yang Yesus ajukan kepada Simon Petrus adalah "Apakah engkau mengasihi Aku?" tanpa "lebih dari ini." Untuk kedua pertanyaan Yesus, Simon Petrus menjawab hal yang sama: "Ya, Tuhan, Engkau tahu bahwa aku mengasihi Engkau."</w:t>
      </w:r>
    </w:p>
    <w:p>
      <w:pPr/>
      <w:r>
        <w:rPr>
          <w:lang w:val="id_ID" w:bidi="id_ID"/>
        </w:rPr>
      </w:r>
      <w:r>
        <w:rPr>
          <w:lang w:val="id_ID" w:bidi="id_ID"/>
        </w:rPr>
        <w:t>Ingat, Yesus bertanya kepada Simon Petrus untuk ketiga kalinya, "Apakah kamu mengasihi Aku?" Frasa "ketiga kalinya" diulangi dua kali untuk menekankan bahwa Yesus mengajukan pertanyaan ini untuk ketiga kalinya. Ingat, Simon Petrus sedih karena Yesus menanyakan hal yang sama kepadanya tiga kali. Simon Petrus berkata, "Tuhan, Engkau tahu segalanya; Engkau tahu bahwa aku mengasihi Engkau." Ingatlah bahwa cara Simon Petrus menjawab Yesus menekankan bahwa Yesus tahu hal-hal ini. Yesus tahu segalanya—Ia tahu pikiran dan perasaan Simon Petrus.</w:t>
      </w:r>
    </w:p>
    <w:p>
      <w:pPr/>
      <w:r>
        <w:rPr>
          <w:lang w:val="id_ID" w:bidi="id_ID"/>
        </w:rPr>
      </w:r>
      <w:r>
        <w:rPr>
          <w:lang w:val="id_ID" w:bidi="id_ID"/>
        </w:rPr>
        <w:t>Yesus berkata untuk ketiga kalinya, "Gembalakanlah domba-domba-Ku." Ingatlah bahwa kata-kata "memberi makan domba-Ku" dan "jagalah domba-Ku" berarti hal yang sama.</w:t>
      </w:r>
    </w:p>
    <w:p>
      <w:pPr/>
      <w:r>
        <w:rPr>
          <w:lang w:val="id_ID" w:bidi="id_ID"/>
        </w:rPr>
      </w:r>
      <w:r>
        <w:rPr>
          <w:lang w:val="id_ID" w:bidi="id_ID"/>
        </w:rPr>
        <w:t>Selanjutnya, Yesus mengatakan kepada Simon Petrus, "Sesungguhnya Aku berkata kepadamu..." Ini berarti Yesus akan mengatakan sesuatu yang penting dan Simon Petrus harus memperhatikan.</w:t>
      </w:r>
    </w:p>
    <w:p>
      <w:pPr/>
      <w:r>
        <w:rPr>
          <w:lang w:val="id_ID" w:bidi="id_ID"/>
        </w:rPr>
      </w:r>
      <w:r>
        <w:rPr>
          <w:lang w:val="id_ID" w:bidi="id_ID"/>
        </w:rPr>
        <w:t>Berhenti di sini dan diskusikan pertanyaan ini dalam kelompok: Apa yang Anda katakan dalam bahasa Anda untuk menekankan hal berikutnya yang Anda katakan akan sangat penting? Hentikan sebentar rekaman di sini.</w:t>
      </w:r>
    </w:p>
    <w:p>
      <w:pPr/>
      <w:r>
        <w:rPr>
          <w:lang w:val="id_ID" w:bidi="id_ID"/>
        </w:rPr>
      </w:r>
      <w:r>
        <w:rPr>
          <w:lang w:val="id_ID" w:bidi="id_ID"/>
        </w:rPr>
        <w:t>Yesus membandingkan kehidupan Simon Petrus saat masih muda dan saat sudah tua. Ingatlah bahwa Yesus menjelaskan dua cara menggunakan kata "ikatan." Yang pertama adalah bagaimana Simon Petrus mengikat pakaiannya sendiri ketika ia masih muda. Ingatlah bahwa orang-orang sering menggunakan sesuatu seperti tali untuk menjaga jubah mereka tetap tidak tergoyahkan. Ingatlah juga Yesus mengatakan bahwa Simon Petrus dapat pergi ke tempat yang ia inginkan ketika ia muda.</w:t>
      </w:r>
    </w:p>
    <w:p>
      <w:pPr/>
      <w:r>
        <w:rPr>
          <w:lang w:val="id_ID" w:bidi="id_ID"/>
        </w:rPr>
      </w:r>
      <w:r>
        <w:rPr>
          <w:lang w:val="id_ID" w:bidi="id_ID"/>
        </w:rPr>
        <w:t>Selanjutnya, Yesus menggambarkan kehidupan Simon Petrus saat ia sudah tua. Ketika Simon Petrus sudah tua, ia tidak akan dapat pergi ke tempat yang ia ingin pergi. Beberapa orang berpikir bahwa ini berarti seseorang, mungkin para prajurit Romawi, juga akan merentangkan tangan Simon Petrus. Ingatlah ini mungkin berarti para prajurit Romawi akan menyalibkan Simon Petrus suatu hari nanti ketika Simon Petrus tua. Seseorang juga akan memakaikan atau mengikat Simon Petrus, yang mungkin berarti mereka akan mengikat tangan Simon Petrus ke salib untuk membunuhnya. Itu juga bisa berarti seseorang akan berpakaian atau mengikat pakaian Simon Petrus untuknya, tetapi kemungkinan besar itu tentang bagaimana Simon Petrus akan mati. Ingat, penulis kitab ini mengatakan bahwa Yesus mengatakan kepada Simon Petrus hal-hal ini sehingga Simon Petrus akan tahu tentang kematiannya. Kematian ini akan membawa kehormatan kepada Allah.</w:t>
      </w:r>
    </w:p>
    <w:p>
      <w:pPr/>
      <w:r>
        <w:rPr>
          <w:lang w:val="id_ID" w:bidi="id_ID"/>
        </w:rPr>
      </w:r>
      <w:r>
        <w:rPr>
          <w:lang w:val="id_ID" w:bidi="id_ID"/>
        </w:rPr>
        <w:t>Penting untuk diingat bahwa hal terakhir yang Yesus katakan kepada Simon Petrus adalah, "Ikutlah Aku." Yesus ingin Simon Petrus terus menaati Yesus.</w:t>
      </w:r>
    </w:p>
    <w:p>
      <w:pPr/>
      <w:r>
        <w:rPr>
          <w:lang w:val="id_ID" w:bidi="id_ID"/>
        </w:rPr>
      </w:r>
      <w:r>
        <w:rPr>
          <w:lang w:val="id_ID" w:bidi="id_ID"/>
        </w:rPr>
        <w:t>Dalam adegan kedua, Yesus dan Simon Petrus berjalan bersama. Kita tidak yakin apakah mereka telah berjalan bersama, atau apakah mereka baru saja mulai berjalan bersama sekarang. Simon Petrus berbalik dan melihat murid lain mengikuti di belakang mereka. Murid lain ini adalah murid yang dikasihi Yesus. Penulis Yohanes memberikan informasi latar belakang tentang siapa murid lain ini. Dia adalah orang yang bertanya kepada Yesus, "Tuhan, siapa yang akan mengkhianati Engkau?" Pada perjamuan malam sebelum Yesus mati. Simon Petrus mengajukan pertanyaan kepada Yesus ketika Simon Petrus melihat murid lain ini mengikuti di belakang mereka. Simon Petrus berkata, "Tuhan, bagaimana dengan dia?" Ingatlah bahwa Simon Petrus ingin tahu apa yang akan terjadi pada murid lain itu. Ingat, Yesus berbicara kepada Simon Petrus sebelumnya tentang kematian Simon Petrus, dan sekarang Simon Petrus ingin tahu bagaimana murid lain itu akan mati.</w:t>
      </w:r>
    </w:p>
    <w:p>
      <w:pPr/>
      <w:r>
        <w:rPr>
          <w:lang w:val="id_ID" w:bidi="id_ID"/>
        </w:rPr>
      </w:r>
      <w:r>
        <w:rPr>
          <w:lang w:val="id_ID" w:bidi="id_ID"/>
        </w:rPr>
        <w:t>Yesus menjawab Simon Petrus, "Jika Aku ingin dia tinggal sampai Aku kembali, apa artinya itu bagimu?" Yesus tidak mengharapkan jawaban atas pertanyaan itu. Yesus mengatakan bahwa Ia tidak ingin Simon Petrus khawatir tentang apa yang terjadi pada murid lain. Yesus juga berkata lagi, "Ikuti Aku."</w:t>
      </w:r>
    </w:p>
    <w:p>
      <w:pPr/>
      <w:r>
        <w:rPr>
          <w:lang w:val="id_ID" w:bidi="id_ID"/>
        </w:rPr>
      </w:r>
      <w:r>
        <w:rPr>
          <w:lang w:val="id_ID" w:bidi="id_ID"/>
        </w:rPr>
        <w:t>Berhenti di sini dan diskusikan pertanyaan ini dalam kelompok: Apa cara yang paling alami untuk mengatakan ini dalam bahasa Anda? Apakah Anda akan menggunakan pertanyaan, atau pernyataan seperti: "Jika Aku ingin dia tetap hidup sampai Aku kembali ke bumi, engkau tidak perlu tahu tentang hal itu." Hentikan sebentar rekaman di sini.</w:t>
      </w:r>
    </w:p>
    <w:p>
      <w:pPr/>
      <w:r>
        <w:rPr>
          <w:lang w:val="id_ID" w:bidi="id_ID"/>
        </w:rPr>
      </w:r>
      <w:r>
        <w:rPr>
          <w:lang w:val="id_ID" w:bidi="id_ID"/>
        </w:rPr>
        <w:t>Selanjutnya, ingatlah bahwa ada lebih banyak informasi latar belakang dari penulis kitab itu. Yohanes mengatakan bahwa ada desas-desus bahwa murid yang dikasihi Yesus tidak akan mati. Rumor ini tidak benar—Yesus tidak pernah berkata, "Murid ini tidak akan mati." Penulis mengoreksi informasi yang salah ini. Penulis membuat perbedaan yang kuat untuk menunjukkan perbedaan antara desas-desus yang tidak Yesus katakan, dan hal yang Yesus katakan. Dia mengatakan bahwa Yesus benar-benar berkata, "Jika Aku ingin murid ini tetap hidup sampai Aku datang, itu seharusnya tidak masalah bagimu, Simon Petrus."</w:t>
      </w:r>
    </w:p>
    <w:p>
      <w:pPr/>
      <w:r>
        <w:rPr>
          <w:lang w:val="id_ID" w:bidi="id_ID"/>
        </w:rPr>
      </w:r>
      <w:r>
        <w:rPr>
          <w:lang w:val="id_ID" w:bidi="id_ID"/>
        </w:rPr>
        <w:t>Dalam adegan ketiga, ingatlah ada informasi tambahan dari penulis buku itu. Ingatlah bahwa ia berkata, "Aku adalah murid yang dikasihi Yesus." Ingatlah ini adalah pertama kalinya kita tahu siapa yang menulis kitab Yohanes. Dia mengatakan bahwa ia menulis hal-hal ini dan bahwa kesaksiannya tentang apa yang terjadi adalah benar. Ingatlah juga bahwa Yesus melakukan banyak mujizat lainnya. Mujizat lain ini tidak ditulis dalam kitab ini. Yohanes mengatakan bahwa dunia tidak dapat memuat kitab-kitab yang penuh dengan mujizat-mujizat ini. Ini adalah sebuah pernyataan yang dilebih-lebihkan untuk menunjukkan bahwa Yesus melakukan banyak sekali mujizat lainnya.</w:t>
      </w:r>
    </w:p>
    <w:p>
      <w:pPr/>
      <w:r>
        <w:rPr>
          <w:lang w:val="id_ID" w:bidi="id_ID"/>
        </w:rPr>
      </w:r>
      <w:r>
        <w:rPr>
          <w:lang w:val="id_ID" w:bidi="id_ID"/>
        </w:rPr>
        <w:t>Berhenti di sini dan diskusikan pertanyaan ini dalam kelompok: Bagaimana Anda menekankan sesuatu yang banyak? Apakah Anda akan menggunakan ungkapan yang berlebihan seperti "dunia tidak dapat memuat semua buku" atau akankah Anda mengatakannya dengan cara yang berbeda?</w:t>
      </w:r>
      <w:r>
        <w:rPr>
          <w:lang w:val="id_ID" w:bidi="id_ID"/>
        </w:rPr>
      </w:r>
    </w:p>
    <w:p>
      <w:pPr>
        <w:pStyle w:val="Heading3"/>
      </w:pPr>
      <w:r>
        <w:rPr>
          <w:lang w:val="id_ID" w:bidi="id_ID"/>
        </w:rPr>
        <w:t>Memperagakan Bacaan</w:t>
      </w:r>
    </w:p>
    <w:p>
      <w:pPr/>
      <w:r>
        <w:rPr>
          <w:lang w:val="id_ID" w:bidi="id_ID"/>
        </w:rPr>
      </w:r>
      <w:r>
        <w:rPr>
          <w:lang w:val="id_ID" w:bidi="id_ID"/>
        </w:rPr>
        <w:t>Dengarkan versi audio dari Yohanes 21:15–25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Para murid lainnya</w:t>
      </w:r>
    </w:p>
    <w:p>
      <w:pPr>
        <w:pStyle w:val="ListBullet"/>
        <w:spacing w:line="240" w:lineRule="auto"/>
        <w:ind w:left="720"/>
      </w:pPr>
      <w:r>
        <w:rPr>
          <w:lang w:val="id_ID" w:bidi="id_ID"/>
        </w:rPr>
      </w:r>
      <w:r>
        <w:rPr>
          <w:lang w:val="id_ID" w:bidi="id_ID"/>
        </w:rPr>
        <w:t>Murid yang dikasihi Yesus yaitu Yohanes, penulis kitab ini</w:t>
      </w:r>
    </w:p>
    <w:p>
      <w:pPr>
        <w:pStyle w:val="ListBullet"/>
        <w:spacing w:line="240" w:lineRule="auto"/>
        <w:ind w:left="720"/>
      </w:pPr>
      <w:r>
        <w:rPr>
          <w:lang w:val="id_ID" w:bidi="id_ID"/>
        </w:rPr>
      </w:r>
      <w:r>
        <w:rPr>
          <w:lang w:val="id_ID" w:bidi="id_ID"/>
        </w:rPr>
        <w:t>Dan komunitas orang-orang percaya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dialog,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suara ini di sini dan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sejenak rekaman suara ini di sini dan peragakan perikop tersebut untuk kedua kalinya.</w:t>
      </w:r>
    </w:p>
    <w:p>
      <w:pPr/>
      <w:r>
        <w:rPr>
          <w:lang w:val="id_ID" w:bidi="id_ID"/>
        </w:rPr>
      </w:r>
      <w:r>
        <w:rPr>
          <w:lang w:val="id_ID" w:bidi="id_ID"/>
        </w:rPr>
        <w:t>Berikut ini adalah contoh skenario dan kemungkinan responsnya.</w:t>
      </w:r>
    </w:p>
    <w:p>
      <w:pPr/>
      <w:r>
        <w:rPr>
          <w:lang w:val="id_ID" w:bidi="id_ID"/>
        </w:rPr>
      </w:r>
      <w:r>
        <w:rPr>
          <w:lang w:val="id_ID" w:bidi="id_ID"/>
        </w:rPr>
        <w:t>Yesus dan para murid sedang duduk di pantai Danau Galilea. Mereka baru saja selesai sarapan. Sekarang, Yesus mengajukan tiga pertanyaan kepada Simon Petrus. Pertama, Yesus berkata, "Apakah kamu mengasihi Aku lebih dari ini?"</w:t>
      </w:r>
    </w:p>
    <w:p>
      <w:pPr/>
      <w:r>
        <w:rPr>
          <w:lang w:val="id_ID" w:bidi="id_ID"/>
        </w:rPr>
      </w:r>
      <w:r>
        <w:rPr>
          <w:lang w:val="id_ID" w:bidi="id_ID"/>
        </w:rPr>
        <w:t>Simon Petrus menjawab, "Tuhan, Engkau tahu bahwa aku mengasihi Engkau."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Simon Petrus, "Apa yang Anda rasakan?" Orang tersebut mungkin menjawab hal-hal seperti, "Ingin Yesus tahu betapa aku mengasihi Dia," atau "Berpikir tentang bagaimana aku menyangkal Yesus tiga kali dan berharap aku telah setia kepada Yesus," atau "Tidak ingin membandingkan diriku dengan kasih orang lain terhadap Yesus saat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berkata kepada Simon Petrus, "Gembalakanlah anak-anak domba-Ku." Yesus ingin Simon Petrus peduli kepada para pengikut Yesus seperti seorang gembala peduli kepada domba-dombanya.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Simon Petrus, "Apa yang Anda rasakan?" Orang itu mungkin menjawab hal-hal seperti, "Bertanya-tanya mengapa Yesus ingin aku merawat para pengikut-Nya ketika aku menyangkal mengenal Yesus," atau "Merasa terhormat karena Yesus ingin aku menjadi seperti gembala bagi para pengikut-Nya," atau "Tidak yakin aku akan tahu bagaimana merawat para pengikut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bertanya kepada Simon Petrus untuk kedua kalinya, "Apakah kamu mengasihi Aku?"</w:t>
      </w:r>
    </w:p>
    <w:p>
      <w:pPr/>
      <w:r>
        <w:rPr>
          <w:lang w:val="id_ID" w:bidi="id_ID"/>
        </w:rPr>
      </w:r>
      <w:r>
        <w:rPr>
          <w:lang w:val="id_ID" w:bidi="id_ID"/>
        </w:rPr>
        <w:t>Simon Petrus berkata lagi, "Ya, Tuhan, Engkau tahu bahwa aku mengasihi Engkau."</w:t>
      </w:r>
    </w:p>
    <w:p>
      <w:pPr/>
      <w:r>
        <w:rPr>
          <w:lang w:val="id_ID" w:bidi="id_ID"/>
        </w:rPr>
      </w:r>
      <w:r>
        <w:rPr>
          <w:lang w:val="id_ID" w:bidi="id_ID"/>
        </w:rPr>
        <w:t>Sekali lagi, Yesus berkata, "Rawatlah domba-domba-Ku."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murid-murid lain, "Apa yang Anda rasakan?" Orang-orang mungkin menjawab hal-hal seperti, "Bertanya-tanya mengapa Yesus mengajukan pertanyaan yang sama kepada Simon Petrus dua kali atau "Bingung mengapa Yesus hanya berbicara kepada Simon Petrus dan tidak kepada kita," atau "Ingin mengatakan kepada Yesus bahwa kita mengasihi-Nya juga," atau "Bertanya-tanya apakah Yesus akan marah kepada Simon Petrus karena menyangkal Yesus tiga kali."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bertanya kepada Simon Petrus untuk ketiga kalinya, "Apakah kamu mengasihi Aku?" Simon Petrus sedih saat ini karena Yesus mengajukan pertanyaan yang sama kepadanya tiga kali.</w:t>
      </w:r>
    </w:p>
    <w:p>
      <w:pPr/>
      <w:r>
        <w:rPr>
          <w:lang w:val="id_ID" w:bidi="id_ID"/>
        </w:rPr>
      </w:r>
      <w:r>
        <w:rPr>
          <w:lang w:val="id_ID" w:bidi="id_ID"/>
        </w:rPr>
        <w:t>Simon Petrus berkata, "Tuhan, Engkau tahu segalanya." Engkau tahu bahwa aku mengasihi-Mu."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Simon Petrus, "Apa yang Anda rasakan?" Orang itu mungkin menjawab hal-hal seperti, "Sedih karena Yesus berpikir mungkin aku tidak mengatakan kebenaran tentang mengasihi-Nya," atau "Khawatir karena Yesus marah kepadaku karena menyangkal-Nya tiga kali," atau "Masih ingin Yesus tahu betapa aku mengasihi-Nya."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Untuk ketiga kalinya, Yesus mengatakan kepada Simon Petrus, "Gembalakan domba-domba-Ku." Kemudian, Yesus membandingkan kehidupan Simon Petrus sebagai pemuda dengan kehidupan Simon Petrus di masa tuanya. Yesus mengatakan bahwa Simon Petrus dapat mengikat pakaiannya sendiri sebagai seorang pemuda, dan pergi ke tempat yang ia ingin pergi. Yesus juga berkata kepada Simon Petrus, "Sebagai orang tua, kamu akan mengulurkan tanganmu dan orang lain akan mengikatkan pakaianmu untukmu. Mereka akan membawa Anda ke tempat yang tidak ingin Anda tuju." Yesus memberitahukan hal ini kepada Simon Petrus agar Simon Petrus mengetahui jenis kematian yang akan dialaminya. Kematian itu akan memuliakan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Simon Petrus, "Apa yang Anda rasakan?" Orang tersebut mungkin menjawab hal-hal seperti, "Apa maksud Yesus tentang mengulurkan tanganku dan mengenakan pakaian kepadaku atau mengikatku?" atau "Bertanya-tanya apakah Yesus bermaksud bahwa aku akan mati seperti Ia mati di salib," atau "Senang karena kematianku akan memuliakan Allah," atau "Takut tentang kematian seperti apa yang akan aku alami."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Hal terakhir yang Yesus katakan kepada Simon Petrus adalah, "Ikutlah Aku."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Orang itu mungkin menjawab hal-hal seperti, "Berharap Simon Petrus memahami hal-hal yang aku katakan kepadanya," atau "Senang dapat memulihkan hubunganku dengan Simon Petrus," atau "Ingin Simon Petrus mengikuti aku dan tidak memikirkan orang lain saat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Simon Petrus dan Yesus berjalan bersama. Simon Petrus berbalik dan melihat murid yang dikasihi Yesus. Murid ini mengikuti Yesus. Ini adalah murid yang sama yang bertanya kepada Yesus, "Tuhan, siapa yang akan mengkhianati Engkau?" pada perjamuan terakhir sebelum Yesus mati. Simon Petrus bertanya kepada Yesus, "Bagaimana dengan murid yang lain ini?" Simon Petrus ingin tahu bagaimana murid lain ini akan mati.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murid yang dikasihi Yesus, "Apa yang Anda rasakan?" Orang itu mungkin menjawab hal-hal seperti, "Ingin mengikut Yesus dan belajar dari-Nya," atau "Tidak ingin mengatakan apa pun sekarang," atau "Bertanya-tanya apa yang akan Yesus katakan tentang kematianku, karena Yesus mengatakan Simon Petrus akan memiliki kematian yang membawa kehormatan kepada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Yesus mengatakan kepada Simon Petrus bahwa Simon Petrus tidak boleh khawatir tentang murid lain ini. Yesus berkata, jika Ia ingin murid lain ini tetap hidup sampai Yesus kembali, itu tidak boleh menjadi masalah bagi Simon Petrus. Yesus berkata kepada Simon Petrus, "Ikutlah Aku!" Penulis memberikan informasi latar belakang di sini bahwa banyak orang berbicara tentang rumor ini. Orang-orang berpikir bahwa murid yang dikasihi Yesus mungkin tidak mati. Yesus tidak pernah mengatakan bahwa murid ini tidak akan mati. Yesus hanya mengatakan Simon Petrus tidak boleh khawatir tentang murid lain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murid, "Apa yang Anda rasakan?" Orang-orang mungkin menjawab hal-hal seperti, "Bertanya-tanya apakah mungkin murid yang dikasihi Yesus ini akan tetap hidup sampai Yesus datang kembali," atau "Mencoba memahami apa yang Yesus maksudkan bahwa Simon Petrus tidak boleh khawatir tentang murid lain ini," atau "Ingin tahu kebenaran tentang kapan murid lain ini akan mati."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Penulis kitab Yohanes mengatakan beberapa pernyataan penting. Dia mengatakan bahwa ia adalah murid yang dikasihi Yesus. Dia adalah orang yang menulis kitab ini tentang Yesus. Dia mengatakan bahwa kesaksiannya adalah benar dan bahwa ia menuliskan segalanya. Dia juga mengatakan bahwa Yesus melakukan banyak hal lain. Jika seseorang menulis semua hal yang dilakukan Yesus, seluruh dunia tidak dapat memuat kitab-kitab yang penuh dengan hal-hal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Yohanes, "Apa yang Anda rasakan?" Orang itu mungkin menjawab hal-hal seperti, "Senang menulis hal-hal ini sehingga orang-orang akan percaya kepada Yesus," atau "Berharap bahwa orang-orang percaya kepada kesaksian saya tentang Yesus," atau "Berharap bahwa orang-orang dapat melihat semua hal yang Yesus lakukan dan katakan, tetapi senang saya dapat menulis hal-hal yang saya tulis untuk mereka."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Yohanes 21:15–25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Yesus menyebut Simon Petrus, "Simon, anak Yohanes." Nama ayah Simon Petrus adalah Yohanes. Yesus bertanya kepada Simon Petrus apakah ia mengasihi Yesus lebih daripada murid lain mengasihi Yesus. </w:t>
      </w:r>
      <w:r>
        <w:rPr>
          <w:b/>
          <w:lang w:val="id_ID" w:bidi="id_ID"/>
        </w:rPr>
        <w:t>Kasih</w:t>
      </w:r>
      <w:r>
        <w:rPr>
          <w:lang w:val="id_ID" w:bidi="id_ID"/>
        </w:rPr>
        <w:t xml:space="preserve"> berarti peduli pada seseorang. Dua kata yang berbeda dalam bahasa aslinya sama-sama berarti "kasih," dan terkadang orang berpikir bahwa satu kata lebih ditujukan untuk kasih Allah dan kata lainnya lebih untuk kasih manusia. Namun, Yesus menggunakan kedua kata dalam kitab Yohanes untuk berbicara tentang kasih kepada Allah dan kasih kepada manusia.</w:t>
      </w:r>
    </w:p>
    <w:p>
      <w:pPr/>
      <w:r>
        <w:rPr>
          <w:lang w:val="id_ID" w:bidi="id_ID"/>
        </w:rPr>
      </w:r>
      <w:r>
        <w:rPr>
          <w:lang w:val="id_ID" w:bidi="id_ID"/>
        </w:rPr>
        <w:t xml:space="preserve">Simon Petrus menggunakan kata </w:t>
      </w:r>
      <w:r>
        <w:rPr>
          <w:b/>
          <w:lang w:val="id_ID" w:bidi="id_ID"/>
        </w:rPr>
        <w:t>Tuhan</w:t>
      </w:r>
      <w:r>
        <w:rPr>
          <w:lang w:val="id_ID" w:bidi="id_ID"/>
        </w:rPr>
        <w:t xml:space="preserve"> tiga kali ketika ia menjawab pertanyaan Yesus. Tuhan adalah istilah rasa hormat kepada Yesus yang juga dapat diterjemahkan "tuan." Itu juga merupakan cara bagi para pengikut Yesus untuk menyebut Yesus sebagai Allah dan tuan. Gunakan kata yang sama untuk Tuhan seperti yang Anda gunakan dalam perikop sebelumnya. Untuk informasi lebih lanjut tentang </w:t>
      </w:r>
      <w:r>
        <w:rPr>
          <w:lang w:val="id_ID" w:bidi="id_ID"/>
        </w:rPr>
        <w:t>Tuhan</w:t>
      </w:r>
      <w:r>
        <w:rPr>
          <w:lang w:val="id_ID" w:bidi="id_ID"/>
        </w:rPr>
        <w:t>, lihat Daftar Kata Utama.</w:t>
      </w:r>
    </w:p>
    <w:p>
      <w:pPr/>
      <w:r>
        <w:rPr>
          <w:lang w:val="id_ID" w:bidi="id_ID"/>
        </w:rPr>
      </w:r>
      <w:r>
        <w:rPr>
          <w:lang w:val="id_ID" w:bidi="id_ID"/>
        </w:rPr>
        <w:t>Yesus berkata kepada Simon Petrus, "gembalakanlah anak-anak domba-Ku," "peliharalah domba-domba-Ku," dan "gembalakanlah domba-domba-Ku." Setiap kali, Yesus mengatakan kepada Simon Petrus untuk peduli kepada para pengikut Yesus dengan cara yang sama seperti seorang gembala peduli kepada domba-dombanya. Yesus membandingkan diri-Nya dengan seorang gembala, dan para pengikut-Nya dengan domba.</w:t>
      </w:r>
    </w:p>
    <w:p>
      <w:pPr/>
      <w:r>
        <w:rPr>
          <w:lang w:val="id_ID" w:bidi="id_ID"/>
        </w:rPr>
      </w:r>
      <w:r>
        <w:rPr>
          <w:lang w:val="id_ID" w:bidi="id_ID"/>
        </w:rPr>
        <w:t xml:space="preserve">Berhenti di sini dan lihatlah gambar seekor </w:t>
      </w:r>
      <w:r>
        <w:rPr>
          <w:lang w:val="id_ID" w:bidi="id_ID"/>
        </w:rPr>
        <w:t>anak domba</w:t>
      </w:r>
      <w:r>
        <w:rPr>
          <w:lang w:val="id_ID" w:bidi="id_ID"/>
        </w:rPr>
        <w:t xml:space="preserve"> dan seekor </w:t>
      </w:r>
      <w:r>
        <w:rPr>
          <w:lang w:val="id_ID" w:bidi="id_ID"/>
        </w:rPr>
        <w:t>domba</w:t>
      </w:r>
      <w:r>
        <w:rPr>
          <w:lang w:val="id_ID" w:bidi="id_ID"/>
        </w:rPr>
        <w:t xml:space="preserve"> lagi secara berkelompok jika diperlukan. Hentikan sebentar rekaman di sini.</w:t>
      </w:r>
    </w:p>
    <w:p>
      <w:pPr/>
      <w:r>
        <w:rPr>
          <w:lang w:val="id_ID" w:bidi="id_ID"/>
        </w:rPr>
      </w:r>
      <w:r>
        <w:rPr>
          <w:lang w:val="id_ID" w:bidi="id_ID"/>
        </w:rPr>
        <w:t xml:space="preserve">Yesus mengatakan bahwa kematian Simon Petrus akan memuliakan Allah. </w:t>
      </w:r>
      <w:r>
        <w:rPr>
          <w:b/>
          <w:lang w:val="id_ID" w:bidi="id_ID"/>
        </w:rPr>
        <w:t>Memuliakan</w:t>
      </w:r>
      <w:r>
        <w:rPr>
          <w:lang w:val="id_ID" w:bidi="id_ID"/>
        </w:rPr>
        <w:t xml:space="preserve"> berarti membawa kehormatan kepada Allah. Gunakan kata yang sama untuk memuliakan seperti yang Anda gunakan dalam perikop sebelumnya. Untuk informasi lebih lanjut tentang </w:t>
      </w:r>
      <w:r>
        <w:rPr>
          <w:lang w:val="id_ID" w:bidi="id_ID"/>
        </w:rPr>
        <w:t>memuliakan</w:t>
      </w:r>
      <w:r>
        <w:rPr>
          <w:lang w:val="id_ID" w:bidi="id_ID"/>
        </w:rPr>
        <w:t>, lihat Daftar Kata Utama.</w:t>
      </w:r>
    </w:p>
    <w:p>
      <w:pPr/>
      <w:r>
        <w:rPr>
          <w:lang w:val="id_ID" w:bidi="id_ID"/>
        </w:rPr>
      </w:r>
      <w:r>
        <w:rPr>
          <w:lang w:val="id_ID" w:bidi="id_ID"/>
        </w:rPr>
        <w:t xml:space="preserve">Simon Petrus melihat murid yang dikasihi Yesus. Para </w:t>
      </w:r>
      <w:r>
        <w:rPr>
          <w:b/>
          <w:lang w:val="id_ID" w:bidi="id_ID"/>
        </w:rPr>
        <w:t>murid</w:t>
      </w:r>
      <w:r>
        <w:rPr>
          <w:lang w:val="id_ID" w:bidi="id_ID"/>
        </w:rPr>
        <w:t xml:space="preserve"> mengikuti Yesus dan belajar dari-Nya. Gunakan kata yang sama untuk para murid seperti yang anda gunakan dalam perikop sebelumnya. Untuk informasi lebih lanjut tentang </w:t>
      </w:r>
      <w:r>
        <w:rPr>
          <w:lang w:val="id_ID" w:bidi="id_ID"/>
        </w:rPr>
        <w:t>murid-murid</w:t>
      </w:r>
      <w:r>
        <w:rPr>
          <w:lang w:val="id_ID" w:bidi="id_ID"/>
        </w:rPr>
        <w:t>, lihat Daftar Kata Utama.</w:t>
      </w:r>
    </w:p>
    <w:p>
      <w:pPr/>
      <w:r>
        <w:rPr>
          <w:lang w:val="id_ID" w:bidi="id_ID"/>
        </w:rPr>
      </w:r>
      <w:r>
        <w:rPr>
          <w:lang w:val="id_ID" w:bidi="id_ID"/>
        </w:rPr>
        <w:t>Ada pepatah atau desas-desus yang beredar di sekitar komunitas orang-orang percaya. Kabar yang beredar adalah bahwa murid yang dikasihi Yesus itu mungkin tidak akan mati. Dalam bahasa aslinya, pepatah itu ditujukan kepada semua saudara, yang tidak berarti saudara sedarah. Itu berarti saudara dan saudari dalam komunitas orang-orang percaya.</w:t>
      </w:r>
    </w:p>
    <w:p>
      <w:pPr/>
      <w:r>
        <w:rPr>
          <w:lang w:val="id_ID" w:bidi="id_ID"/>
        </w:rPr>
      </w:r>
      <w:r>
        <w:rPr>
          <w:lang w:val="id_ID" w:bidi="id_ID"/>
        </w:rPr>
        <w:t xml:space="preserve">Penulis kitab itu </w:t>
      </w:r>
      <w:r>
        <w:rPr>
          <w:b/>
          <w:lang w:val="id_ID" w:bidi="id_ID"/>
        </w:rPr>
        <w:t>bersaksi</w:t>
      </w:r>
      <w:r>
        <w:rPr>
          <w:lang w:val="id_ID" w:bidi="id_ID"/>
        </w:rPr>
        <w:t xml:space="preserve"> bahwa hal-hal ini adalah benar. Sebuah </w:t>
      </w:r>
      <w:r>
        <w:rPr>
          <w:b/>
          <w:lang w:val="id_ID" w:bidi="id_ID"/>
        </w:rPr>
        <w:t>kesaksian</w:t>
      </w:r>
      <w:r>
        <w:rPr>
          <w:lang w:val="id_ID" w:bidi="id_ID"/>
        </w:rPr>
        <w:t xml:space="preserve"> adalah menceritakan tentang sesuatu yang terjadi dalam pengalaman pribadi seseorang. Gunakan kata yang sama untuk kesaksian seperti yang Anda gunakan pada perikop sebelumnya. Untuk informasi lebih lanjut tentang </w:t>
      </w:r>
      <w:r>
        <w:rPr>
          <w:lang w:val="id_ID" w:bidi="id_ID"/>
        </w:rPr>
        <w:t>kesaksian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