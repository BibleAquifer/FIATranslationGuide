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Familiarization, Internalization, Articulation (Fia)</w:t>
      </w:r>
      <w:r>
        <w:rPr>
          <w:lang w:val="id_ID" w:bidi="id_ID"/>
        </w:rPr>
      </w:r>
    </w:p>
    <w:p>
      <w:pPr/>
      <w:r>
        <w:rPr>
          <w:lang w:val="id_ID" w:bidi="id_ID"/>
        </w:rPr>
      </w:r>
      <w:r>
        <w:rPr>
          <w:b/>
          <w:lang w:val="id_ID" w:bidi="id_ID"/>
        </w:rPr>
        <w:t>Familiarization, Internalization, Articulation (FIA) Translation Guide</w:t>
      </w:r>
      <w:r>
        <w:rPr>
          <w:lang w:val="id_ID" w:bidi="id_ID"/>
        </w:rPr>
        <w:t xml:space="preserve"> © 2025 Word Collective Released under CC BY-SA 4.0 license. </w:t>
      </w:r>
      <w:r>
        <w:rPr>
          <w:lang w:val="id_ID" w:bidi="id_ID"/>
        </w:rPr>
        <w:t>Familiarization, Internalization, Articulation (FIA) Translation Guide</w:t>
      </w:r>
      <w:r>
        <w:rPr>
          <w:lang w:val="id_ID" w:bidi="id_ID"/>
        </w:rPr>
        <w:t xml:space="preserve"> has been adapted in the following languages Tok Pisin, عربي, Français, हिंदी, Bahasa Indonesia, Português, Русский, Español, Kiswahili, 简体中文 from </w:t>
      </w:r>
      <w:r>
        <w:rPr>
          <w:lang w:val="id_ID" w:bidi="id_ID"/>
        </w:rPr>
        <w:t>Familiarization, Internalization, Articulation (FIA)</w:t>
      </w:r>
      <w:r>
        <w:rPr>
          <w:lang w:val="id_ID" w:bidi="id_ID"/>
        </w:rPr>
        <w:t xml:space="preserve"> © 2025 Word Collective Released under CC BY-SA 4.0 license by Mission Mutual</w:t>
      </w:r>
      <w:r>
        <w:rPr>
          <w:lang w:val="id_ID" w:bidi="id_ID"/>
        </w:rPr>
      </w:r>
      <w:r>
        <w:rPr>
          <w:lang w:val="id_ID" w:bidi="id_ID"/>
        </w:rPr>
      </w:r>
    </w:p>
    <w:p>
      <w:pPr>
        <w:pStyle w:val="Heading1"/>
      </w:pPr>
      <w:r>
        <w:rPr>
          <w:lang w:val="id_ID" w:bidi="id_ID"/>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ACT</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Kisah Para Rasul 1:1–5</w:t>
      </w:r>
      <w:r>
        <w:rPr>
          <w:lang w:val="id_ID" w:bidi="id_ID"/>
        </w:rPr>
      </w:r>
    </w:p>
    <w:p>
      <w:pPr>
        <w:pStyle w:val="Heading3"/>
      </w:pPr>
      <w:r>
        <w:rPr>
          <w:lang w:val="id_ID" w:bidi="id_ID"/>
        </w:rPr>
        <w:t>Dengar dan Renungkan</w:t>
      </w:r>
    </w:p>
    <w:p>
      <w:pPr/>
      <w:r>
        <w:rPr>
          <w:lang w:val="id_ID" w:bidi="id_ID"/>
        </w:rPr>
      </w:r>
      <w:r>
        <w:rPr>
          <w:lang w:val="id_ID" w:bidi="id_ID"/>
        </w:rPr>
        <w:t>Dengarkan Kisah Para Rasul 1:1–5 dan simpanlah dalam hati Anda. Dengarkan teks ini tiga kali (dalam tiga terjemahan yang berbeda, jika memungkinkan). Kemudian sebagai satu tim diskusikanlah pertanyaan-pertanyaan berikut ini:</w:t>
      </w:r>
    </w:p>
    <w:p>
      <w:pPr>
        <w:pStyle w:val="ListBullet"/>
        <w:spacing w:line="240" w:lineRule="auto"/>
        <w:ind w:left="720"/>
      </w:pPr>
      <w:r>
        <w:rPr>
          <w:lang w:val="id_ID" w:bidi="id_ID"/>
        </w:rPr>
      </w:r>
      <w:r>
        <w:rPr>
          <w:lang w:val="id_ID" w:bidi="id_ID"/>
        </w:rPr>
        <w:t>Apa yang Anda sukai dari cerita ini?</w:t>
      </w:r>
    </w:p>
    <w:p>
      <w:pPr>
        <w:pStyle w:val="ListBullet"/>
        <w:spacing w:line="240" w:lineRule="auto"/>
        <w:ind w:left="720"/>
      </w:pPr>
      <w:r>
        <w:rPr>
          <w:lang w:val="id_ID" w:bidi="id_ID"/>
        </w:rPr>
      </w:r>
      <w:r>
        <w:rPr>
          <w:lang w:val="id_ID" w:bidi="id_ID"/>
        </w:rPr>
        <w:t>Apa yang tidak Anda sukai atau tidak mengerti?</w:t>
      </w:r>
    </w:p>
    <w:p>
      <w:pPr>
        <w:pStyle w:val="ListBullet"/>
        <w:spacing w:line="240" w:lineRule="auto"/>
        <w:ind w:left="720"/>
      </w:pPr>
      <w:r>
        <w:rPr>
          <w:lang w:val="id_ID" w:bidi="id_ID"/>
        </w:rPr>
      </w:r>
      <w:r>
        <w:rPr>
          <w:lang w:val="id_ID" w:bidi="id_ID"/>
        </w:rPr>
        <w:t>Apa yang kisah ini sampaikan kepada kita tentang Allah atau Yesus?</w:t>
      </w:r>
    </w:p>
    <w:p>
      <w:pPr>
        <w:pStyle w:val="ListBullet"/>
        <w:spacing w:line="240" w:lineRule="auto"/>
        <w:ind w:left="720"/>
      </w:pPr>
      <w:r>
        <w:rPr>
          <w:lang w:val="id_ID" w:bidi="id_ID"/>
        </w:rPr>
      </w:r>
      <w:r>
        <w:rPr>
          <w:lang w:val="id_ID" w:bidi="id_ID"/>
        </w:rPr>
        <w:t>Apa yang kisah ini katakan kepada kita tentang manusia?</w:t>
      </w:r>
    </w:p>
    <w:p>
      <w:pPr>
        <w:pStyle w:val="ListBullet"/>
        <w:spacing w:line="240" w:lineRule="auto"/>
        <w:ind w:left="720"/>
      </w:pPr>
      <w:r>
        <w:rPr>
          <w:lang w:val="id_ID" w:bidi="id_ID"/>
        </w:rPr>
      </w:r>
      <w:r>
        <w:rPr>
          <w:lang w:val="id_ID" w:bidi="id_ID"/>
        </w:rPr>
        <w:t xml:space="preserve">Bagaimana cerita ini memengaruhi kehidupan sehari-hari kita? </w:t>
      </w:r>
    </w:p>
    <w:p>
      <w:pPr>
        <w:pStyle w:val="ListBullet"/>
        <w:spacing w:line="240" w:lineRule="auto"/>
        <w:ind w:left="720"/>
      </w:pPr>
      <w:r>
        <w:rPr>
          <w:lang w:val="id_ID" w:bidi="id_ID"/>
        </w:rPr>
      </w:r>
      <w:r>
        <w:rPr>
          <w:lang w:val="id_ID" w:bidi="id_ID"/>
        </w:rPr>
        <w:t>Siapa yang Anda kenal yang perlu mendengar cerita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dipahami.</w:t>
      </w:r>
    </w:p>
    <w:p>
      <w:pPr/>
      <w:r>
        <w:rPr>
          <w:lang w:val="id_ID" w:bidi="id_ID"/>
        </w:rPr>
      </w:r>
      <w:r>
        <w:rPr>
          <w:lang w:val="id_ID" w:bidi="id_ID"/>
        </w:rPr>
        <w:t>Lukas memulai dengan berkata, "Dalam kitab pertamaku, hai Teofilus." Kitab pertama Injil Lukas, yang sebagaimana Anda ingat, juga ditulis Lukas kepada Teofilus. Nama Teofilus berarti "teman Allah." Teofilus bisa jadi merupakan sosok nyata atau rujukan umum bagi semua orang Kristen. Kemungkinan besar, Teofilus adalah seorang pria terpandang yang mungkin telah memberikan uang sehingga Lukas dapat menulis injil Lukas dan kitab Kisah Para Rasul. Lukas menulis kitab ini dengan harapan bahwa Teofilus akan membagikannya kepada orang-orang percaya lainnya.</w:t>
      </w:r>
    </w:p>
    <w:p>
      <w:pPr/>
      <w:r>
        <w:rPr>
          <w:lang w:val="id_ID" w:bidi="id_ID"/>
        </w:rPr>
      </w:r>
      <w:r>
        <w:rPr>
          <w:lang w:val="id_ID" w:bidi="id_ID"/>
        </w:rPr>
        <w:t>Pertanyaan: Bagaimana orang-orang dalam budaya Anda mengungkapkan rasa hormat dan memberikan penghormatan ketika menyapa seseorang yang berkedudukan tinggi?</w:t>
      </w:r>
    </w:p>
    <w:p>
      <w:pPr/>
      <w:r>
        <w:rPr>
          <w:lang w:val="id_ID" w:bidi="id_ID"/>
        </w:rPr>
      </w:r>
      <w:r>
        <w:rPr>
          <w:lang w:val="id_ID" w:bidi="id_ID"/>
        </w:rPr>
        <w:t>Lukas mengingatkan Teofilus tentang apa yang ditulis Lukas dalam kitab pertamanya. Kisah ini adalah transisi dari pekerjaan Allah melalui Yesus, sebagaimana dicatat dalam Injil Lukas, ke pekerjaan Allah melalui Roh Kudus dan gereja.</w:t>
      </w:r>
    </w:p>
    <w:p>
      <w:pPr/>
      <w:r>
        <w:rPr>
          <w:lang w:val="id_ID" w:bidi="id_ID"/>
        </w:rPr>
      </w:r>
      <w:r>
        <w:rPr>
          <w:lang w:val="id_ID" w:bidi="id_ID"/>
        </w:rPr>
        <w:t>Pertanyaan: Dalam bahasa Anda, bagaimana Anda mengingatkan orang-orang tentang kisah-kisah yang telah Anda ceritakan kepada mereka?</w:t>
      </w:r>
    </w:p>
    <w:p>
      <w:pPr/>
      <w:r>
        <w:rPr>
          <w:lang w:val="id_ID" w:bidi="id_ID"/>
        </w:rPr>
      </w:r>
      <w:r>
        <w:rPr>
          <w:lang w:val="id_ID" w:bidi="id_ID"/>
        </w:rPr>
        <w:t>Lukas membagikan dalam kitab pertamanya bahwa Yesus memberikan perintah kepada para rasul dan Allah membawa Yesus ke surga. Lukas memulai kisah ini dengan membagikan hal-hal penting yang Yesus ajarkan kepada para rasul-Nya sebelum Dia berangkat ke surga. Ketika Lukas mengatakan bahwa dia sudah membagikan "tentang semua yang Yesus mulai lakukan dan ajarkan" dalam kitab pertamanya, Lukas bermaksud dia membagikan hal-hal penting, tetapi tidak setiap tindakan atau kata yang Yesus lakukan atau kata yang Dia katakan.</w:t>
      </w:r>
    </w:p>
    <w:p>
      <w:pPr/>
      <w:r>
        <w:rPr>
          <w:lang w:val="id_ID" w:bidi="id_ID"/>
        </w:rPr>
      </w:r>
      <w:r>
        <w:rPr>
          <w:lang w:val="id_ID" w:bidi="id_ID"/>
        </w:rPr>
        <w:t>Pertanyaan: Bagikan salah satu kisah favorit Anda dari Injil Lukas.</w:t>
      </w:r>
    </w:p>
    <w:p>
      <w:pPr/>
      <w:r>
        <w:rPr>
          <w:lang w:val="id_ID" w:bidi="id_ID"/>
        </w:rPr>
      </w:r>
      <w:r>
        <w:rPr>
          <w:lang w:val="id_ID" w:bidi="id_ID"/>
        </w:rPr>
        <w:t xml:space="preserve">Para rasul adalah murid-murid Yesus memilih untuk mengikuti-Nya pada awal pelayanan-Nya. Lukas sebagian besar merujuk kepada mereka sebagai murid dalam Injil Lukas, dan dalam Kisah Para Rasul Lukas merujuk kepada mereka sebagai rasul. Lukas mungkin melakukan ini karena para murid Yesus sekarang akan menjadi orang-orang yang Yesus utus untuk menjadikan murid Yesus. Para </w:t>
      </w:r>
      <w:r>
        <w:rPr>
          <w:b/>
          <w:lang w:val="id_ID" w:bidi="id_ID"/>
        </w:rPr>
        <w:t>rasul</w:t>
      </w:r>
      <w:r>
        <w:rPr>
          <w:lang w:val="id_ID" w:bidi="id_ID"/>
        </w:rPr>
        <w:t xml:space="preserve"> adalah orang-orang yang Yesus tunjuk dan utus dengan otoritas sebagai wakil-Nya.</w:t>
      </w:r>
    </w:p>
    <w:p>
      <w:pPr/>
      <w:r>
        <w:rPr>
          <w:lang w:val="id_ID" w:bidi="id_ID"/>
        </w:rPr>
      </w:r>
      <w:r>
        <w:rPr>
          <w:lang w:val="id_ID" w:bidi="id_ID"/>
        </w:rPr>
        <w:t xml:space="preserve">Lukas menyebutkan </w:t>
      </w:r>
      <w:r>
        <w:rPr>
          <w:b/>
          <w:lang w:val="id_ID" w:bidi="id_ID"/>
        </w:rPr>
        <w:t>penderitaan</w:t>
      </w:r>
      <w:r>
        <w:rPr>
          <w:lang w:val="id_ID" w:bidi="id_ID"/>
        </w:rPr>
        <w:t xml:space="preserve"> Yesus, yang mencakup saat orang-orang Yahudi dan Romawi memukuli, mengejek, dan kemudian menggantung Yesus hingga mati di atas salib. Lukas ingin orang-orang tahu dengan yakin bahwa Yesus memang menderita dan mati dan bahwa Ia bangkit kembali. Yesus membuktikan tanpa keraguan kepada para rasul-Nya selama empat puluh hari bahwa Ia benar-benar hidup. Yesus tidak tinggal bersama para rasul sepanjang waktu, tetapi Dia menampakkan diri kepada mereka pada waktu yang berbeda selama empat puluh hari ini. Lukas tidak memberikan rincian tentang semua yang Yesus katakan kepada murid-murid-Nya selama waktu ini, tetapi Lukas menyebutkan Yesus mengajar tentang Kerajaan Allah.</w:t>
      </w:r>
    </w:p>
    <w:p>
      <w:pPr/>
      <w:r>
        <w:rPr>
          <w:lang w:val="id_ID" w:bidi="id_ID"/>
        </w:rPr>
      </w:r>
      <w:r>
        <w:rPr>
          <w:b/>
          <w:lang w:val="id_ID" w:bidi="id_ID"/>
        </w:rPr>
        <w:t>Kerajaan Allah</w:t>
      </w:r>
      <w:r>
        <w:rPr>
          <w:lang w:val="id_ID" w:bidi="id_ID"/>
        </w:rPr>
        <w:t xml:space="preserve"> juga dikenal sebagai kerajaan surga. Yesus sering berbicara tentang kerajaan ini, menggambarkan pemerintahan dan kekuasaan Allah sebagai raja atas semua orang dan segalanya. Dalam Perjanjian Lama, Kerajaan Allah adalah umat-Nya, Israel. Frasa ini merujuk pada kegiatan Allah memerintah dan merawat umat-Nya sebagai raja mereka. Itu tidak merujuk pada tanah atau negara yang ia kuasai. Itu merujuk pada hubungan yang dia miliki dengan umatnya. Kerajaan Allah hari ini sedang memerintah atas umat-Nya. Umat Allah mengakui kedaulatan Allah dan melakukan kehendak Allah.</w:t>
      </w:r>
    </w:p>
    <w:p>
      <w:pPr/>
      <w:r>
        <w:rPr>
          <w:lang w:val="id_ID" w:bidi="id_ID"/>
        </w:rPr>
      </w:r>
      <w:r>
        <w:rPr>
          <w:lang w:val="id_ID" w:bidi="id_ID"/>
        </w:rPr>
        <w:t>Pertanyaan: Dalam budaya Anda, apa yang dilakukan seorang raja, atau penguasa yang paling berkuasa, dan bagaimana mereka memerintah rakyat mereka? Apa saja harapan dari rakyat sang raja? Bagaimana hubungan rakyat dengan raja atau cara mereka mengikuti perintah raja?</w:t>
      </w:r>
    </w:p>
    <w:p>
      <w:pPr/>
      <w:r>
        <w:rPr>
          <w:lang w:val="id_ID" w:bidi="id_ID"/>
        </w:rPr>
      </w:r>
      <w:r>
        <w:rPr>
          <w:lang w:val="id_ID" w:bidi="id_ID"/>
        </w:rPr>
        <w:t>Suatu saat ketika Yesus dan para rasul sedang bersama-sama, Yesus memberikan beberapa instruksi penting kepada para rasul. Beberapa terjemahan mengatakan bahwa mereka sedang makan bersama, tetapi ini tidak jelas. Yang penting adalah mereka semua bersama. Yesus menyuruh para rasul untuk tinggal di Yerusalem sampai mereka menerima karunia yang telah dijanjikan Allah Bapa, kedatangan Roh Kudus. Roh Kudus adalah Roh Tuhan yang Ia berikan kepada manusia untuk memperlengkapi mereka dengan kehadiran, hikmat, otoritas, dan kuasa-Nya. Allah telah berjanji kepada Israel melalui beberapa utusan-Nya bahwa Allah akan menempatkan roh-Nya dalam orang-orang percaya dan mencurahkan roh-Nya dalam pertunjukan-pertunjukan yang berkuasa. Yesus mengatakan kepada murid-murid-Nya pada malam Ia ditangkap bahwa Ia tidak akan meninggalkan mereka, tetapi Ia akan mengutus Roh Kudus kepada para murid.</w:t>
      </w:r>
    </w:p>
    <w:p>
      <w:pPr/>
      <w:r>
        <w:rPr>
          <w:lang w:val="id_ID" w:bidi="id_ID"/>
        </w:rPr>
      </w:r>
      <w:r>
        <w:rPr>
          <w:lang w:val="id_ID" w:bidi="id_ID"/>
        </w:rPr>
        <w:t>Pertanyaan: Bagaimana cara memberi dan menerima hadiah dalam budaya Anda? Dengan cara apa orang dapat memahami bahwa Roh Kudus adalah karunia yang diberikan oleh Allah untuk diterima oleh para pengikut Yesus?</w:t>
      </w:r>
    </w:p>
    <w:p>
      <w:pPr/>
      <w:r>
        <w:rPr>
          <w:lang w:val="id_ID" w:bidi="id_ID"/>
        </w:rPr>
      </w:r>
      <w:r>
        <w:rPr>
          <w:lang w:val="id_ID" w:bidi="id_ID"/>
        </w:rPr>
        <w:t>Pelayanan Yohanes Pembaptis juga menunjuk kepada Roh Kudus yang dijanjikan. Anda akan mengingat bahwa Yohanes Pembaptis membaptis orang-orang, atau membasuh mereka dalam air, untuk menunjukkan bahwa seseorang telah berbalik dari dosa-dosa mereka dan memutuskan untuk menaati Allah. Yesus mengatakan kepada para murid bahwa mereka akan dibaptis dalam atau dengan Roh Kudus hanya dalam beberapa hari. Yesus menggunakan istilah "dibaptis" sebagai cara untuk menunjukkan bahwa Allah akan mengutus Roh Kudus untuk tinggal di dalam mereka dan membantu mereka. Frasa "dalam beberapa hari" merujuk pada periode waktu sekitar sepuluh hari atau kurang. Allah Bapa adalah Pribadi yang memberikan karunia Roh Kudus-Nya ini.</w:t>
      </w:r>
    </w:p>
    <w:p>
      <w:pPr/>
      <w:r>
        <w:rPr>
          <w:lang w:val="id_ID" w:bidi="id_ID"/>
        </w:rPr>
      </w:r>
      <w:r>
        <w:rPr>
          <w:lang w:val="id_ID" w:bidi="id_ID"/>
        </w:rPr>
        <w:t>Pertanyaan: Dalam budaya Anda, apa yang dilakukan orang-orang untuk menunjukkan tanda-tanda pertobatan, atau penyucian, di hadapan dewa?</w:t>
      </w:r>
    </w:p>
    <w:p>
      <w:pPr/>
      <w:r>
        <w:rPr>
          <w:lang w:val="id_ID" w:bidi="id_ID"/>
        </w:rPr>
      </w:r>
      <w:r>
        <w:rPr>
          <w:lang w:val="id_ID" w:bidi="id_ID"/>
        </w:rPr>
        <w:t>Dengan cara apa air digunakan untuk praktik ritual membasuh dalam budaya Anda? Bagaimana mungkin praktik-praktik pembasuhan ritual ini dapat menyebabkan kebingungan atau klarifikasi bagi makna di balik baptisan alkitabiah?</w:t>
      </w:r>
      <w:r>
        <w:rPr>
          <w:lang w:val="id_ID" w:bidi="id_ID"/>
        </w:rPr>
      </w:r>
    </w:p>
    <w:p>
      <w:pPr>
        <w:pStyle w:val="Heading3"/>
      </w:pPr>
      <w:r>
        <w:rPr>
          <w:lang w:val="id_ID" w:bidi="id_ID"/>
        </w:rPr>
        <w:t>Menjelaskan Adegan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Dalam sesi ini, Anda akan membantu kelompok memvisualisasikan kisah ini. Anda akan membantu kelompok mendefinisikan adegan, latar, dan para karakter dari kisah ini.</w:t>
      </w:r>
    </w:p>
    <w:p>
      <w:pPr/>
      <w:r>
        <w:rPr>
          <w:lang w:val="id_ID" w:bidi="id_ID"/>
        </w:rPr>
      </w:r>
      <w:r>
        <w:rPr>
          <w:lang w:val="id_ID" w:bidi="id_ID"/>
        </w:rPr>
        <w:t>Kisah ini memiliki 2 adegan.</w:t>
      </w:r>
    </w:p>
    <w:p>
      <w:pPr/>
      <w:r>
        <w:rPr>
          <w:lang w:val="id_ID" w:bidi="id_ID"/>
        </w:rPr>
      </w:r>
      <w:r>
        <w:rPr>
          <w:b/>
          <w:lang w:val="id_ID" w:bidi="id_ID"/>
        </w:rPr>
        <w:t>Adegan pertama:</w:t>
      </w:r>
      <w:r>
        <w:rPr>
          <w:lang w:val="id_ID" w:bidi="id_ID"/>
        </w:rPr>
        <w:t xml:space="preserve"> Narator, Lukas, memberikan pengantar kitab Kisah Para Rasul sebagai kelanjutan dari kitab pertama, injil Lukas.</w:t>
      </w:r>
    </w:p>
    <w:p>
      <w:pPr/>
      <w:r>
        <w:rPr>
          <w:lang w:val="id_ID" w:bidi="id_ID"/>
        </w:rPr>
      </w:r>
      <w:r>
        <w:rPr>
          <w:b/>
          <w:lang w:val="id_ID" w:bidi="id_ID"/>
        </w:rPr>
        <w:t>Adegan kedua:</w:t>
      </w:r>
      <w:r>
        <w:rPr>
          <w:lang w:val="id_ID" w:bidi="id_ID"/>
        </w:rPr>
        <w:t xml:space="preserve"> Pada satu kesempatan, kemungkinan ketika Yesus sedang makan bersama para rasul, Yesus memberikan instruksi khusus kepada para rasul untuk tinggal di Yerusalem sampai mereka menerima Roh Kudus.</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Lukas, sang narator</w:t>
      </w:r>
    </w:p>
    <w:p>
      <w:pPr>
        <w:pStyle w:val="ListBullet"/>
        <w:spacing w:line="240" w:lineRule="auto"/>
        <w:ind w:left="720"/>
      </w:pPr>
      <w:r>
        <w:rPr>
          <w:lang w:val="id_ID" w:bidi="id_ID"/>
        </w:rPr>
      </w:r>
      <w:r>
        <w:rPr>
          <w:lang w:val="id_ID" w:bidi="id_ID"/>
        </w:rPr>
        <w:t xml:space="preserve">Yesus, yang telah dibangkitkan kembali ke kehidupan setelah mati di salib </w:t>
      </w:r>
    </w:p>
    <w:p>
      <w:pPr>
        <w:pStyle w:val="ListBullet"/>
        <w:spacing w:line="240" w:lineRule="auto"/>
        <w:ind w:left="720"/>
      </w:pPr>
      <w:r>
        <w:rPr>
          <w:lang w:val="id_ID" w:bidi="id_ID"/>
        </w:rPr>
      </w:r>
      <w:r>
        <w:rPr>
          <w:lang w:val="id_ID" w:bidi="id_ID"/>
        </w:rPr>
        <w:t>Sebelas rasul (orang-orang dari Galilea)</w:t>
      </w:r>
    </w:p>
    <w:p>
      <w:pPr/>
      <w:r>
        <w:rPr>
          <w:lang w:val="id_ID" w:bidi="id_ID"/>
        </w:rPr>
      </w:r>
      <w:r>
        <w:rPr>
          <w:lang w:val="id_ID" w:bidi="id_ID"/>
        </w:rPr>
        <w:t>Dalam sesi ini, minta kelompok untuk membuat papan cerita, menggambar, atau menggunakan semacam alat peraga (benda-benda yang dapat Anda pindah-pindahkan seperti batu, ranting, mainan anak-anak) untuk memvisualisasikan cerita dan aksi di dalamnya.</w:t>
      </w:r>
    </w:p>
    <w:p>
      <w:pPr/>
      <w:r>
        <w:rPr>
          <w:lang w:val="id_ID" w:bidi="id_ID"/>
        </w:rPr>
      </w:r>
      <w:r>
        <w:rPr>
          <w:lang w:val="id_ID" w:bidi="id_ID"/>
        </w:rPr>
        <w:t>Lukas sedang menulis kepada Teofilus dan melanjutkan cerita yang ia mulai dalam injil Lukas. Lukas memberikan latar belakang untuk cerita ini dengan mengatakan bahwa peristiwa ini terjadi setelah Yesus mati di salib dan bangkit dari kematian. Yesus menampakkan diri kepada para rasul berkali-kali selama empat puluh hari. Yesus membuktikan bahwa Ia hidup dan mengajar mereka tentang Kerajaan Allah.</w:t>
      </w:r>
    </w:p>
    <w:p>
      <w:pPr/>
      <w:r>
        <w:rPr>
          <w:lang w:val="id_ID" w:bidi="id_ID"/>
        </w:rPr>
      </w:r>
      <w:r>
        <w:rPr>
          <w:lang w:val="id_ID" w:bidi="id_ID"/>
        </w:rPr>
        <w:t>Lukas kemudian membagikan satu momen tertentu ketika Yesus berbicara dengan para rasul-Nya. Percakapan itu terjadi di atau dekat Yerusalem. Para rasul mungkin sedang makan bersama ketika Yesus menyuruh mereka untuk "tinggal di Yerusalem" sampai mereka menerima Roh Kudus yang dijanjikan. Lukas menceritakan kepada kita hanya beberapa perikop kemudian bahwa para rasul sedang tinggal di ruang atas di Yerusalem. Ruang atas ini mungkin adalah tempat yang sama di mana mereka makan hidangan Paskah pada malam Yudas mengkhianati Yesus.</w:t>
      </w:r>
    </w:p>
    <w:p>
      <w:pPr/>
      <w:r>
        <w:rPr>
          <w:lang w:val="id_ID" w:bidi="id_ID"/>
        </w:rPr>
      </w:r>
      <w:r>
        <w:rPr>
          <w:lang w:val="id_ID" w:bidi="id_ID"/>
        </w:rPr>
        <w:t xml:space="preserve">Berhenti di sini: Tunjukkan peta </w:t>
      </w:r>
      <w:r>
        <w:rPr>
          <w:lang w:val="id_ID" w:bidi="id_ID"/>
        </w:rPr>
        <w:t>Yerusalem dengan lokasi yang disarankan dari ruang atas dan Bait Suci</w:t>
      </w:r>
      <w:r>
        <w:rPr>
          <w:lang w:val="id_ID" w:bidi="id_ID"/>
        </w:rPr>
        <w:t>.</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tim akan mendramatisasikan kisah tersebut.</w:t>
      </w:r>
    </w:p>
    <w:p>
      <w:pPr/>
      <w:r>
        <w:rPr>
          <w:lang w:val="id_ID" w:bidi="id_ID"/>
        </w:rPr>
      </w:r>
      <w:r>
        <w:rPr>
          <w:lang w:val="id_ID" w:bidi="id_ID"/>
        </w:rPr>
        <w:t>Kisah ini memiliki 2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Lukas, sang narator atau pencerita</w:t>
      </w:r>
    </w:p>
    <w:p>
      <w:pPr>
        <w:pStyle w:val="ListBullet"/>
        <w:spacing w:line="240" w:lineRule="auto"/>
        <w:ind w:left="720"/>
      </w:pPr>
      <w:r>
        <w:rPr>
          <w:lang w:val="id_ID" w:bidi="id_ID"/>
        </w:rPr>
      </w:r>
      <w:r>
        <w:rPr>
          <w:lang w:val="id_ID" w:bidi="id_ID"/>
        </w:rPr>
        <w:t xml:space="preserve">Yesus, yang telah dibangkitkan hidup setelah mati di salib </w:t>
      </w:r>
    </w:p>
    <w:p>
      <w:pPr>
        <w:pStyle w:val="ListBullet"/>
        <w:spacing w:line="240" w:lineRule="auto"/>
        <w:ind w:left="720"/>
      </w:pPr>
      <w:r>
        <w:rPr>
          <w:lang w:val="id_ID" w:bidi="id_ID"/>
        </w:rPr>
      </w:r>
      <w:r>
        <w:rPr>
          <w:lang w:val="id_ID" w:bidi="id_ID"/>
        </w:rPr>
        <w:t>Sebelas rasul (Orang-orang Galilea)</w:t>
      </w:r>
    </w:p>
    <w:p>
      <w:pPr/>
      <w:r>
        <w:rPr>
          <w:lang w:val="id_ID" w:bidi="id_ID"/>
        </w:rPr>
      </w:r>
      <w:r>
        <w:rPr>
          <w:lang w:val="id_ID" w:bidi="id_ID"/>
        </w:rPr>
        <w:t>Minta tim untuk memerankan cerita ini dua kali. Mereka harus memerankannya dalam bahasa tujuan penerjemahan mereka. Pertama, minta tim untuk memerankan cerita itu tanpa berhenti. Pada saat tim memerankan kisah itu untuk kedua kalinya, hentikan mereka pada titik-titik yang berbeda dalam kisah tersebut.</w:t>
      </w:r>
    </w:p>
    <w:p>
      <w:pPr/>
      <w:r>
        <w:rPr>
          <w:lang w:val="id_ID" w:bidi="id_ID"/>
        </w:rPr>
      </w:r>
      <w:r>
        <w:rPr>
          <w:lang w:val="id_ID" w:bidi="id_ID"/>
        </w:rPr>
        <w:t>Ketika tim memerankan kisah ini untuk pertama kali, Perhatikan dialog, alur kisah, jalan kisah, dan urutan waktu dalam kisah.</w:t>
      </w:r>
    </w:p>
    <w:p>
      <w:pPr/>
      <w:r>
        <w:rPr>
          <w:lang w:val="id_ID" w:bidi="id_ID"/>
        </w:rPr>
      </w:r>
      <w:r>
        <w:rPr>
          <w:lang w:val="id_ID" w:bidi="id_ID"/>
        </w:rPr>
        <w:t>Saat Lukas membagikan pengantar, pastikan tim memerankan Yesus yang menampakkan diri kepada para rasul dan membuktikan bahwa Ia hidup dengan cara menunjukkan tangan dan lambung-Nya yang telah ditikam kepada para rasul serta dengan menyantap makanan. Yesus menampakkan diri kepada para rasul-Nya berkali-kali selama periode empat puluh hari mengajar tentang Kerajaan Allah.</w:t>
      </w:r>
    </w:p>
    <w:p>
      <w:pPr/>
      <w:r>
        <w:rPr>
          <w:lang w:val="id_ID" w:bidi="id_ID"/>
        </w:rPr>
      </w:r>
      <w:r>
        <w:rPr>
          <w:lang w:val="id_ID" w:bidi="id_ID"/>
        </w:rPr>
        <w:t>Pastikan ketika para rasul sedang makan bersama Yesus, bahwa Yesus berkata sebagai sebuah perintah, "Jangan meninggalkan Yerusalem, tetapi tunggulah karunia yang dijanjikan oleh Bapa-Ku, yang telah kamu dengar Aku bicarakan." Mereka akan segera menerima atau "dibaptis dengan Roh Kudus."</w:t>
      </w:r>
    </w:p>
    <w:p>
      <w:pPr/>
      <w:r>
        <w:rPr>
          <w:lang w:val="id_ID" w:bidi="id_ID"/>
        </w:rPr>
      </w:r>
      <w:r>
        <w:rPr>
          <w:lang w:val="id_ID" w:bidi="id_ID"/>
        </w:rPr>
        <w:t>Ketika para rasul mendengar janji ini, mereka kemungkinan akan mengingat beberapa janji dari para nabi dalam Perjanjian Lama dan banyak hal yang Yesus ajarkan tentang Roh Kudus. Pastikan tim memerankan para rasul yang terus bertanya kepada Yesus beberapa kali, kemungkinan selama berhari-hari, apakah Ia sekarang akan membebaskan Israel dan memulihkan kerajaan Israel. Para rasul pastilah sangat menantikan dan mengharapkan hari itu.</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Perankan Yesus yang menampakkan diri kepada para rasul setelah bangkit dari kematian, membuktikan bahwa Ia hidup, dan mengajar tentang Kerajaan Allah.</w:t>
      </w:r>
    </w:p>
    <w:p>
      <w:pPr>
        <w:pStyle w:val="ListBullet"/>
        <w:spacing w:line="240" w:lineRule="auto"/>
        <w:ind w:left="720"/>
      </w:pPr>
      <w:r>
        <w:rPr>
          <w:lang w:val="id_ID" w:bidi="id_ID"/>
        </w:rPr>
      </w:r>
      <w:r>
        <w:rPr>
          <w:lang w:val="id_ID" w:bidi="id_ID"/>
        </w:rPr>
        <w:t xml:space="preserve">Hentikan adegannya. </w:t>
      </w:r>
    </w:p>
    <w:p>
      <w:pPr>
        <w:pStyle w:val="ListBullet"/>
        <w:spacing w:line="240" w:lineRule="auto"/>
        <w:ind w:left="720"/>
      </w:pPr>
      <w:r>
        <w:rPr>
          <w:lang w:val="id_ID" w:bidi="id_ID"/>
        </w:rPr>
      </w:r>
      <w:r>
        <w:rPr>
          <w:lang w:val="id_ID" w:bidi="id_ID"/>
        </w:rPr>
        <w:t>Tanyakan kepada para aktor yang memerankan para rasul, "Jika Anda melihat Yesus ditangkap, dituduh secara salah, dan disalibkan, bagaimana reaksi Anda jika melihat Dia hidup kembali?" Kamu mungkin mendengar hal-hal seperti, "Takjub!" "Saya akan skeptis bahwa itu benar-benar Dia," "Saya akan menyembah dan percaya kepada-Nya karena apa yang Yesus katakan tentang kematian-Nya dan kebangkitan-Nya benar-benar terjadi," "Bingung tetapi bersemangat karena Yesus kembali," "Lega karena Ia sudah kembali bersama kita dan segalanya akan baik-baik saja," "Senang Yesus telah kembali, setelah berkabung atas kematian Yesus," dan "Berharap bahwa semuanya akan berlanjut seperti sebelumnya atau menjadi lebih baik."</w:t>
      </w:r>
    </w:p>
    <w:p>
      <w:pPr>
        <w:pStyle w:val="ListBullet"/>
        <w:spacing w:line="240" w:lineRule="auto"/>
        <w:ind w:left="720"/>
      </w:pPr>
      <w:r>
        <w:rPr>
          <w:lang w:val="id_ID" w:bidi="id_ID"/>
        </w:rPr>
      </w:r>
      <w:r>
        <w:rPr>
          <w:lang w:val="id_ID" w:bidi="id_ID"/>
        </w:rPr>
        <w:t>Mulai ulang tindakannya.</w:t>
      </w:r>
    </w:p>
    <w:p>
      <w:pPr/>
      <w:r>
        <w:rPr>
          <w:lang w:val="id_ID" w:bidi="id_ID"/>
        </w:rPr>
      </w:r>
      <w:r>
        <w:rPr>
          <w:lang w:val="id_ID" w:bidi="id_ID"/>
        </w:rPr>
        <w:t>Perankan Yesus dan para rasul makan bersama. Selama waktu ini, Yesus memerintahkan para rasul untuk tinggal di Yerusalem sampai Bapa mengutus Roh Kudus yang dijanjikan. Yesus telah menceritakan kepada mereka tentang Roh Kudus yang akan datang.</w:t>
      </w:r>
    </w:p>
    <w:p>
      <w:pPr>
        <w:pStyle w:val="ListBullet"/>
        <w:spacing w:line="240" w:lineRule="auto"/>
        <w:ind w:left="720"/>
      </w:pPr>
      <w:r>
        <w:rPr>
          <w:lang w:val="id_ID" w:bidi="id_ID"/>
        </w:rPr>
      </w:r>
      <w:r>
        <w:rPr>
          <w:lang w:val="id_ID" w:bidi="id_ID"/>
        </w:rPr>
        <w:t xml:space="preserve">Hentikan adegannya. </w:t>
      </w:r>
    </w:p>
    <w:p>
      <w:pPr>
        <w:pStyle w:val="ListBullet"/>
        <w:spacing w:line="240" w:lineRule="auto"/>
        <w:ind w:left="720"/>
      </w:pPr>
      <w:r>
        <w:rPr>
          <w:lang w:val="id_ID" w:bidi="id_ID"/>
        </w:rPr>
      </w:r>
      <w:r>
        <w:rPr>
          <w:lang w:val="id_ID" w:bidi="id_ID"/>
        </w:rPr>
        <w:t>Tanyakan kepada para aktor yang memerankan para rasul, "Bagaimana perasaan Anda?" Anda mungkin mendengar hal-hal seperti, "Bersemangat karena Roh Kudus akan segera datang!" "Penasaran tentang apa artinya ini," dan "Berharap bahwa Allah akan memulihkan Israel dan saya dapat memerintah bersama-Nya."</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dipahami.</w:t>
      </w:r>
    </w:p>
    <w:p>
      <w:pPr/>
      <w:r>
        <w:rPr>
          <w:lang w:val="id_ID" w:bidi="id_ID"/>
        </w:rPr>
      </w:r>
      <w:r>
        <w:rPr>
          <w:lang w:val="id_ID" w:bidi="id_ID"/>
        </w:rPr>
        <w:t xml:space="preserve">Lukas sedang menulis kisah nyata dan catatan sejarah ini kepada </w:t>
      </w:r>
      <w:r>
        <w:rPr>
          <w:b/>
          <w:lang w:val="id_ID" w:bidi="id_ID"/>
        </w:rPr>
        <w:t>Teofilus</w:t>
      </w:r>
      <w:r>
        <w:rPr>
          <w:lang w:val="id_ID" w:bidi="id_ID"/>
        </w:rPr>
        <w:t>. Nama Teofilus berarti "teman Allah." Teofilus bisa jadi merupakan sosok nyata atau rujukan umum bagi semua orang Kristen. Kemungkinan besar, Teofilus adalah seorang pria yang berkedudukan tinggi dan kaya.</w:t>
      </w:r>
    </w:p>
    <w:p>
      <w:pPr/>
      <w:r>
        <w:rPr>
          <w:lang w:val="id_ID" w:bidi="id_ID"/>
        </w:rPr>
      </w:r>
      <w:r>
        <w:rPr>
          <w:lang w:val="id_ID" w:bidi="id_ID"/>
        </w:rPr>
        <w:t xml:space="preserve">Yesus menampakkan diri kepada para rasul, membuktikan bahwa Ia hidup sebelum kembali ke </w:t>
      </w:r>
      <w:r>
        <w:rPr>
          <w:b/>
          <w:lang w:val="id_ID" w:bidi="id_ID"/>
        </w:rPr>
        <w:t>surga</w:t>
      </w:r>
      <w:r>
        <w:rPr>
          <w:lang w:val="id_ID" w:bidi="id_ID"/>
        </w:rPr>
        <w:t xml:space="preserve">. </w:t>
      </w:r>
      <w:r>
        <w:rPr>
          <w:lang w:val="id_ID" w:bidi="id_ID"/>
        </w:rPr>
        <w:t>Langit</w:t>
      </w:r>
      <w:r>
        <w:rPr>
          <w:lang w:val="id_ID" w:bidi="id_ID"/>
        </w:rPr>
        <w:t xml:space="preserve"> dapat mengacu pada langit biasa, atau pada tempat di mana Allah dan para malaikat-Nya tinggal, tergantung pada konteksnya. Kata "surga" di sini merujuk pada tempat di mana Allah tinggal. Ketika mengacu pada tempat di mana Allah tinggal, itu juga merupakan tujuan akhir orang-orang percaya.</w:t>
      </w:r>
    </w:p>
    <w:p>
      <w:pPr/>
      <w:r>
        <w:rPr>
          <w:lang w:val="id_ID" w:bidi="id_ID"/>
        </w:rPr>
      </w:r>
      <w:r>
        <w:rPr>
          <w:lang w:val="id_ID" w:bidi="id_ID"/>
        </w:rPr>
        <w:t xml:space="preserve">Yesus memberikan perintah kepada para </w:t>
      </w:r>
      <w:r>
        <w:rPr>
          <w:b/>
          <w:lang w:val="id_ID" w:bidi="id_ID"/>
        </w:rPr>
        <w:t>rasul</w:t>
      </w:r>
      <w:r>
        <w:rPr>
          <w:lang w:val="id_ID" w:bidi="id_ID"/>
        </w:rPr>
        <w:t xml:space="preserve"> melalui Roh Kudus. Para </w:t>
      </w:r>
      <w:r>
        <w:rPr>
          <w:lang w:val="id_ID" w:bidi="id_ID"/>
        </w:rPr>
        <w:t>rasul</w:t>
      </w:r>
      <w:r>
        <w:rPr>
          <w:lang w:val="id_ID" w:bidi="id_ID"/>
        </w:rPr>
        <w:t xml:space="preserve"> adalah orang-orang yang Yesus tunjuk dan utus dengan otoritas sebagai wakil-Nya. Fungsi utama mereka adalah untuk memberitakan kabar baik, menjadi pendiri gereja, memegang otoritas rohani dalam gereja, dan menjadi saksi atas fakta bahwa Yesus telah dibangkitkan dari kematian. Gunakan kata yang sama untuk rasul yang telah Anda gunakan. Lihat Daftar Kata Utama.</w:t>
      </w:r>
    </w:p>
    <w:p>
      <w:pPr/>
      <w:r>
        <w:rPr>
          <w:lang w:val="id_ID" w:bidi="id_ID"/>
        </w:rPr>
      </w:r>
      <w:r>
        <w:rPr>
          <w:b/>
          <w:lang w:val="id_ID" w:bidi="id_ID"/>
        </w:rPr>
        <w:t>Roh Kudus</w:t>
      </w:r>
      <w:r>
        <w:rPr>
          <w:lang w:val="id_ID" w:bidi="id_ID"/>
        </w:rPr>
        <w:t xml:space="preserve"> adalah roh Allah, kadang-kadang disebut sebagai roh Kristus dalam Perjanjian Baru. Dalam Perjanjian Lama, Allah memberikan roh-Nya ketika Ia mengurapi orang-orang untuk menjadi raja-raja atau untuk melakukan sesuatu yang luar biasa. Roh Allah memberikan hikmat dan kuasa khusus dari Allah kepada orang-orang ini. Roh Allah memperlengkapi orang untuk melakukan sesuatu. Misalnya, orang tersebut mungkin diminta untuk membawa pesan dari Allah kepada seseorang. Dalam Perjanjian Baru, konsep </w:t>
      </w:r>
      <w:r>
        <w:rPr>
          <w:lang w:val="id_ID" w:bidi="id_ID"/>
        </w:rPr>
        <w:t>kudus</w:t>
      </w:r>
      <w:r>
        <w:rPr>
          <w:lang w:val="id_ID" w:bidi="id_ID"/>
        </w:rPr>
        <w:t xml:space="preserve"> merujuk pada orang-orang atau hal-hal yang milik Allah, dikhususkan untuk-Nya, atau seperti Dia. Gunakan istilah yang sama untuk roh Allah seperti yang Anda gunakan dalam kisah-kisah Perjanjian Lama. Lihat Daftar Kata Utama untuk informasi lebih lanjut tentang </w:t>
      </w:r>
      <w:r>
        <w:rPr>
          <w:lang w:val="id_ID" w:bidi="id_ID"/>
        </w:rPr>
        <w:t>Roh Kudus</w:t>
      </w:r>
      <w:r>
        <w:rPr>
          <w:lang w:val="id_ID" w:bidi="id_ID"/>
        </w:rPr>
        <w:t>.</w:t>
      </w:r>
    </w:p>
    <w:p>
      <w:pPr/>
      <w:r>
        <w:rPr>
          <w:lang w:val="id_ID" w:bidi="id_ID"/>
        </w:rPr>
      </w:r>
      <w:r>
        <w:rPr>
          <w:lang w:val="id_ID" w:bidi="id_ID"/>
        </w:rPr>
        <w:t xml:space="preserve">Yesus berbicara kepada para rasul tentang </w:t>
      </w:r>
      <w:r>
        <w:rPr>
          <w:b/>
          <w:lang w:val="id_ID" w:bidi="id_ID"/>
        </w:rPr>
        <w:t>Kerajaan Allah</w:t>
      </w:r>
      <w:r>
        <w:rPr>
          <w:lang w:val="id_ID" w:bidi="id_ID"/>
        </w:rPr>
        <w:t>. Injil menyebutkan Kerajaan Allah dan kerajaan surga. Kedua kerajaan ini adalah hal yang sama.</w:t>
      </w:r>
    </w:p>
    <w:p>
      <w:pPr/>
      <w:r>
        <w:rPr>
          <w:lang w:val="id_ID" w:bidi="id_ID"/>
        </w:rPr>
      </w:r>
      <w:r>
        <w:rPr>
          <w:lang w:val="id_ID" w:bidi="id_ID"/>
        </w:rPr>
        <w:t xml:space="preserve">Kerajaan adalah tempat di mana seorang raja memerintah atas sekelompok masyarakat. Dalam Alkitab, kerajaan Allah lebih merujuk kepada umat-Nya daripada sebuah tempat. Dalam Perjanjian Lama, para nabi Allah, atau para utusan, mengatakan bahwa suatu hari Allah akan datang dan memerintah atas umat-Nya di kerajaan yang sempurna di mana tidak akan ada lagi penderitaan atau kejahatan. Semua orang di mana-mana, dan semua ciptaan, akan menaati Allah dan berada dalam hubungan yang benar dengan-Nya. Orang-orang Israel berharap dan berdoa agar kerajaan yang sempurna ini datang. Yesus ingin menunjukkan bahwa kerajaan Allah adalah tentang memiliki hubungan yang baik dengan Allah. Terjemahkan "Kerajaan Allah" dengan cara yang sama seperti yang telah Anda lakukan sebelumnya. Lihat Daftar Kata Utama untuk informasi lebih lanjut tentang </w:t>
      </w:r>
      <w:r>
        <w:rPr>
          <w:lang w:val="id_ID" w:bidi="id_ID"/>
        </w:rPr>
        <w:t>Kerajaan Allah</w:t>
      </w:r>
      <w:r>
        <w:rPr>
          <w:lang w:val="id_ID" w:bidi="id_ID"/>
        </w:rPr>
        <w:t>.</w:t>
      </w:r>
    </w:p>
    <w:p>
      <w:pPr/>
      <w:r>
        <w:rPr>
          <w:lang w:val="id_ID" w:bidi="id_ID"/>
        </w:rPr>
      </w:r>
      <w:r>
        <w:rPr>
          <w:lang w:val="id_ID" w:bidi="id_ID"/>
        </w:rPr>
        <w:t xml:space="preserve">Ketika Yesus bersama para rasul, Ia mengatakan kepada mereka bahwa dalam </w:t>
      </w:r>
      <w:r>
        <w:rPr>
          <w:b/>
          <w:lang w:val="id_ID" w:bidi="id_ID"/>
        </w:rPr>
        <w:t>beberapa hari</w:t>
      </w:r>
      <w:r>
        <w:rPr>
          <w:lang w:val="id_ID" w:bidi="id_ID"/>
        </w:rPr>
        <w:t xml:space="preserve">, atau dalam waktu kurang dari sepuluh hari, mereka akan segera </w:t>
      </w:r>
      <w:r>
        <w:rPr>
          <w:b/>
          <w:lang w:val="id_ID" w:bidi="id_ID"/>
        </w:rPr>
        <w:t>dibaptis</w:t>
      </w:r>
      <w:r>
        <w:rPr>
          <w:lang w:val="id_ID" w:bidi="id_ID"/>
        </w:rPr>
        <w:t xml:space="preserve"> dengan atau dalam Roh Kudus. </w:t>
      </w:r>
      <w:r>
        <w:rPr>
          <w:b/>
          <w:lang w:val="id_ID" w:bidi="id_ID"/>
        </w:rPr>
        <w:t>baptisan</w:t>
      </w:r>
      <w:r>
        <w:rPr>
          <w:lang w:val="id_ID" w:bidi="id_ID"/>
        </w:rPr>
        <w:t xml:space="preserve"> adalah istilah yang dipinjam dari kata Yunani "baptizo." Kata Yunani tersebut berarti "memasukkan ke dalam atau ke bawah air," atau "membasuh dalam arti rohani." Yohanes membaptis untuk menunjukkan bahwa seseorang ingin berhenti berdosa dan menaati Allah. Gunakan kata yang sama untuk baptisan seperti yang telah Anda lakukan sebelumnya. Lihat Daftar Kata Utama untuk informasi lebih lanjut tentang </w:t>
      </w:r>
      <w:r>
        <w:rPr>
          <w:lang w:val="id_ID" w:bidi="id_ID"/>
        </w:rPr>
        <w:t>baptisan</w:t>
      </w:r>
      <w:r>
        <w:rPr>
          <w:lang w:val="id_ID" w:bidi="id_ID"/>
        </w:rPr>
        <w:t>.</w:t>
      </w:r>
    </w:p>
    <w:p>
      <w:pPr/>
      <w:r>
        <w:rPr>
          <w:lang w:val="id_ID" w:bidi="id_ID"/>
        </w:rPr>
      </w:r>
      <w:r>
        <w:rPr>
          <w:lang w:val="id_ID" w:bidi="id_ID"/>
        </w:rPr>
        <w:t>Ketika Yesus mengatakan kepada para rasul bahwa mereka akan "dibaptis dalam atau bersama Roh Kudus," Ia menggunakan istilah baptis sebagai kiasan untuk menunjukkan bahwa Allah akan mengutus Roh Kudus untuk tinggal di dalam para rasul dan membantu mereka.</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Seorang anggota kelompok harus menyampaikan beberapa kalimat dari perikop itu lalu berhenti sebentar. Anggota kelompok lain harus menceritakan bagian selanjutnya dari perikop itu dan berhenti sebentar. Lakukan hal ini sampai kelompok itu telah menceritakan kembali semua perikop tersebut. Dalam tahap ini anggota kelompok dapat saling mengoreksi. Hentikan sebentar audio ini di sini.</w:t>
      </w:r>
    </w:p>
    <w:p>
      <w:pPr/>
      <w:r>
        <w:rPr>
          <w:lang w:val="id_ID" w:bidi="id_ID"/>
        </w:rPr>
      </w:r>
      <w:r>
        <w:rPr>
          <w:lang w:val="id_ID" w:bidi="id_ID"/>
        </w:rPr>
        <w:t>Selanjutnya, setiap anggota kelompok harus menceritakan seluruh perikop tersebut tanpa interupsi setidaknya satu kali. Seorang anggota kelompok dapat menggunakan benda acak, gerakan, atau papan cerita mereka untuk membantu mereka mengingat perikop tersebut. Hentikan sebentar audio ini di sini.</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bercerita anggota lain untuk adegan lainnya. Jeda audio di sini. </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1:6–11</w:t>
      </w:r>
      <w:r>
        <w:rPr>
          <w:lang w:val="id_ID" w:bidi="id_ID"/>
        </w:rPr>
      </w:r>
    </w:p>
    <w:p>
      <w:pPr>
        <w:pStyle w:val="Heading3"/>
      </w:pPr>
      <w:r>
        <w:rPr>
          <w:lang w:val="id_ID" w:bidi="id_ID"/>
        </w:rPr>
        <w:t>Dengar dan Renungkan</w:t>
      </w:r>
    </w:p>
    <w:p>
      <w:pPr/>
      <w:r>
        <w:rPr>
          <w:lang w:val="id_ID" w:bidi="id_ID"/>
        </w:rPr>
      </w:r>
      <w:r>
        <w:rPr>
          <w:lang w:val="id_ID" w:bidi="id_ID"/>
        </w:rPr>
        <w:t>Dengarkan Kisah Para Rasul 1:6–11 dan simpanlah dalam hatimu. Dengarkan teks ini tiga kali (dalam tiga terjemahan yang berbeda, jika memungkinkan). Kemudian sebagai satu tim diskusikanlah pertanyaan-pertanyaan berikut ini:</w:t>
      </w:r>
    </w:p>
    <w:p>
      <w:pPr>
        <w:pStyle w:val="ListBullet"/>
        <w:spacing w:line="240" w:lineRule="auto"/>
        <w:ind w:left="720"/>
      </w:pPr>
      <w:r>
        <w:rPr>
          <w:lang w:val="id_ID" w:bidi="id_ID"/>
        </w:rPr>
      </w:r>
      <w:r>
        <w:rPr>
          <w:lang w:val="id_ID" w:bidi="id_ID"/>
        </w:rPr>
        <w:t>Apa yang Anda sukai dari cerita ini?</w:t>
      </w:r>
    </w:p>
    <w:p>
      <w:pPr>
        <w:pStyle w:val="ListBullet"/>
        <w:spacing w:line="240" w:lineRule="auto"/>
        <w:ind w:left="720"/>
      </w:pPr>
      <w:r>
        <w:rPr>
          <w:lang w:val="id_ID" w:bidi="id_ID"/>
        </w:rPr>
      </w:r>
      <w:r>
        <w:rPr>
          <w:lang w:val="id_ID" w:bidi="id_ID"/>
        </w:rPr>
        <w:t>Apa yang tidak Anda sukai atau tidak mengerti?</w:t>
      </w:r>
    </w:p>
    <w:p>
      <w:pPr>
        <w:pStyle w:val="ListBullet"/>
        <w:spacing w:line="240" w:lineRule="auto"/>
        <w:ind w:left="720"/>
      </w:pPr>
      <w:r>
        <w:rPr>
          <w:lang w:val="id_ID" w:bidi="id_ID"/>
        </w:rPr>
      </w:r>
      <w:r>
        <w:rPr>
          <w:lang w:val="id_ID" w:bidi="id_ID"/>
        </w:rPr>
        <w:t>Apa yang kisah ini sampaikan kepada kita tentang Tuhan atau Yesus?</w:t>
      </w:r>
    </w:p>
    <w:p>
      <w:pPr>
        <w:pStyle w:val="ListBullet"/>
        <w:spacing w:line="240" w:lineRule="auto"/>
        <w:ind w:left="720"/>
      </w:pPr>
      <w:r>
        <w:rPr>
          <w:lang w:val="id_ID" w:bidi="id_ID"/>
        </w:rPr>
      </w:r>
      <w:r>
        <w:rPr>
          <w:lang w:val="id_ID" w:bidi="id_ID"/>
        </w:rPr>
        <w:t>Apa yang kisah ini katakan kepada kita tentang manusia?</w:t>
      </w:r>
    </w:p>
    <w:p>
      <w:pPr>
        <w:pStyle w:val="ListBullet"/>
        <w:spacing w:line="240" w:lineRule="auto"/>
        <w:ind w:left="720"/>
      </w:pPr>
      <w:r>
        <w:rPr>
          <w:lang w:val="id_ID" w:bidi="id_ID"/>
        </w:rPr>
      </w:r>
      <w:r>
        <w:rPr>
          <w:lang w:val="id_ID" w:bidi="id_ID"/>
        </w:rPr>
        <w:t xml:space="preserve">Bagaimana cerita ini memengaruhi kehidupan sehari-hari kita? </w:t>
      </w:r>
    </w:p>
    <w:p>
      <w:pPr>
        <w:pStyle w:val="ListBullet"/>
        <w:spacing w:line="240" w:lineRule="auto"/>
        <w:ind w:left="720"/>
      </w:pPr>
      <w:r>
        <w:rPr>
          <w:lang w:val="id_ID" w:bidi="id_ID"/>
        </w:rPr>
      </w:r>
      <w:r>
        <w:rPr>
          <w:lang w:val="id_ID" w:bidi="id_ID"/>
        </w:rPr>
        <w:t>Siapa yang Anda kenal yang perlu mendengar cerita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dipahami.</w:t>
      </w:r>
    </w:p>
    <w:p>
      <w:pPr/>
      <w:r>
        <w:rPr>
          <w:lang w:val="id_ID" w:bidi="id_ID"/>
        </w:rPr>
      </w:r>
      <w:r>
        <w:rPr>
          <w:lang w:val="id_ID" w:bidi="id_ID"/>
        </w:rPr>
        <w:t>Dalam perikop terakhir, Yesus telah bangkit dari kematian dan menampakkan diri kepada para rasul. Yesus membuktikan bahwa Ia hidup dan mengajar mereka tentang Kerajaan Allah. Yesus mengatakan kepada para rasul untuk menunggu di Yerusalem dan mereka akan segera menerima Roh Kudus.</w:t>
      </w:r>
    </w:p>
    <w:p>
      <w:pPr/>
      <w:r>
        <w:rPr>
          <w:lang w:val="id_ID" w:bidi="id_ID"/>
        </w:rPr>
      </w:r>
      <w:r>
        <w:rPr>
          <w:lang w:val="id_ID" w:bidi="id_ID"/>
        </w:rPr>
        <w:t>Yesus menampakkan diri kepada para rasul berkali-kali selama empat puluh hari. Selama waktu ini, para rasul berulang kali bertanya kepada Yesus apakah Dia sekarang akan memulihkan kerajaan bagi Israel. Yesus sedang berbicara kepada para rasul tentang Kerajaan Allah, tetapi para rasul tampaknya berpikir tentang kerajaan Israel di bumi yang saat ini ditempati dan dikendalikan oleh Kekaisaran Romawi. Para rasul tidak salah dalam mengajukan pertanyaan ini, karena Allah Bapa telah berjanji untuk memberikan bangsa ini kepada Israel. Allah mengatakan kepada orang-orang Israel bahwa mereka akan memiliki tanah itu jika mereka menaati-Nya. Orang-orang Israel terus memberontak terhadap Allah sehingga Ia memberikan tanah itu kepada bangsa-bangsa lain, seperti orang-orang Romawi. Allah juga berjanji melalui para nabi dalam Perjanjian Lama, bahwa Ia akan memulihkan kerajaan Israel. Orang-orang Israel mengharapkan Kristus, atau Juruselamat yang dijanjikan, untuk mendirikan kerajaan duniawi dengan dirinya sebagai raja. Ini akan seperti pemerintahan raja Daud di masa lampau.</w:t>
      </w:r>
    </w:p>
    <w:p>
      <w:pPr/>
      <w:r>
        <w:rPr>
          <w:lang w:val="id_ID" w:bidi="id_ID"/>
        </w:rPr>
      </w:r>
      <w:r>
        <w:rPr>
          <w:lang w:val="id_ID" w:bidi="id_ID"/>
        </w:rPr>
        <w:t>Yesus tidak menegur para rasul, tetapi Ia dengan ramah mengatakan kepada mereka bahwa mereka tidak perlu tahu kapan Allah akan memulihkan Israel. Hanya Allah Bapa yang tahu kapan Ia akan melakukan ini. Sebaliknya, Yesus mengatakan kepada mereka apa yang perlu mereka ketahui. Yesus berjanji kepada para rasul bahwa Roh Kudus akan memberikan kepada mereka kuasa untuk bersaksi dan menceritakan kepada orang-orang tentang Yesus di mana-mana. Para rasul akan menceritakan kepada orang lain tentang Yesus di ibu kota Yahudi di Yerusalem dan seluruh provinsi Yudea di mana Yerusalem berada. Yesus mengatakan bahwa para rasul juga akan bersaksi di wilayah sekitar Samaria, tempat orang Samaria tinggal, dan di tempat lain mana pun di bumi. Yesus mengutus para rasul-Nya ke seluruh dunia agar semua orang dapat mengenal Allah. Yesus sedang berbicara kepada para rasul, tetapi Lukas akan segera menunjukkan bahwa Roh Kudus dan kuasa untuk bersaksi bagi Yesus dimaksudkan bagi semua orang percaya.</w:t>
      </w:r>
    </w:p>
    <w:p>
      <w:pPr/>
      <w:r>
        <w:rPr>
          <w:lang w:val="id_ID" w:bidi="id_ID"/>
        </w:rPr>
      </w:r>
      <w:r>
        <w:rPr>
          <w:lang w:val="id_ID" w:bidi="id_ID"/>
        </w:rPr>
        <w:t xml:space="preserve">Tunjukkan peta </w:t>
      </w:r>
      <w:r>
        <w:rPr>
          <w:lang w:val="id_ID" w:bidi="id_ID"/>
        </w:rPr>
        <w:t>Israel abad pertama yang mencakup tanda untuk Yerusalem, daerah-daerah Yudea, Samaria, dan sekitarnya</w:t>
      </w:r>
      <w:r>
        <w:rPr>
          <w:lang w:val="id_ID" w:bidi="id_ID"/>
        </w:rPr>
        <w:t>.</w:t>
      </w:r>
    </w:p>
    <w:p>
      <w:pPr/>
      <w:r>
        <w:rPr>
          <w:lang w:val="id_ID" w:bidi="id_ID"/>
        </w:rPr>
      </w:r>
      <w:r>
        <w:rPr>
          <w:lang w:val="id_ID" w:bidi="id_ID"/>
        </w:rPr>
        <w:t>Kemudian Allah Bapa membawa Yesus ke surga, tempat kediaman Allah. Kedua pria yang berpakaian putih itu kemungkinan merujuk pada malaikat, atau Makhluk spiritual dari surga yang melayani sebagai utusan Allah. Anda tentu ingat bahwa Lukas menggambarkan para malaikat di makam Yesus yang kosong dengan cara yang sama. Para malaikat terlihat seperti laki-laki. Para malaikat menyebut para rasul "Orang-orang Galilea" karena mereka berasal dari wilayah utara Israel di Galilea. Para malaikat mengajukan sebuah pertanyaan kepada para rasul yang tidak mereka inginkan untuk dijawab. Para malaikat bertanya, "Mengapa kamu berdiri di sini melihat ke langit?" Para malaikat sedang memberikan teguran ringan kepada para rasul, mengatakan bahwa mereka tidak perlu berdiri di sana melihat ke langit. Yesus suatu hari akan kembali dari surga. Yesus berada di surga, tetapi kuasa dan kehadiran-Nya melalui Roh-Nya mengisi sisa kitab Kisah Para Rasul.</w:t>
      </w:r>
      <w:r>
        <w:rPr>
          <w:lang w:val="id_ID" w:bidi="id_ID"/>
        </w:rPr>
      </w:r>
    </w:p>
    <w:p>
      <w:pPr>
        <w:pStyle w:val="Heading3"/>
      </w:pPr>
      <w:r>
        <w:rPr>
          <w:lang w:val="id_ID" w:bidi="id_ID"/>
        </w:rPr>
        <w:t>Menjelaskan Adegan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Dalam sesi ini, Anda akan membantu kelompok memvisualisasikan kisah ini. Anda akan membantu kelompok menentukan adegan, latar, dan karakter dari cerita tersebut.</w:t>
      </w:r>
    </w:p>
    <w:p>
      <w:pPr/>
      <w:r>
        <w:rPr>
          <w:lang w:val="id_ID" w:bidi="id_ID"/>
        </w:rPr>
      </w:r>
      <w:r>
        <w:rPr>
          <w:lang w:val="id_ID" w:bidi="id_ID"/>
        </w:rPr>
        <w:t>Kisah ini memiliki 2 adegan.</w:t>
      </w:r>
    </w:p>
    <w:p>
      <w:pPr/>
      <w:r>
        <w:rPr>
          <w:lang w:val="id_ID" w:bidi="id_ID"/>
        </w:rPr>
      </w:r>
      <w:r>
        <w:rPr>
          <w:b/>
          <w:lang w:val="id_ID" w:bidi="id_ID"/>
        </w:rPr>
        <w:t>Adegan pertama:</w:t>
      </w:r>
      <w:r>
        <w:rPr>
          <w:lang w:val="id_ID" w:bidi="id_ID"/>
        </w:rPr>
        <w:t xml:space="preserve"> Yesus bangkit dari kematian dan menampakkan diri kepada para rasul berkali-kali selama empat puluh hari. Para rasul terus bertanya kepada Yesus apakah Ia sekarang akan membebaskan Israel dari kekuasaan asing dan memulihkan kerajaan Israel kembali kepada orang-orang Yahudi.</w:t>
      </w:r>
    </w:p>
    <w:p>
      <w:pPr/>
      <w:r>
        <w:rPr>
          <w:lang w:val="id_ID" w:bidi="id_ID"/>
        </w:rPr>
      </w:r>
      <w:r>
        <w:rPr>
          <w:b/>
          <w:lang w:val="id_ID" w:bidi="id_ID"/>
        </w:rPr>
        <w:t>Adegan kedua:</w:t>
      </w:r>
      <w:r>
        <w:rPr>
          <w:lang w:val="id_ID" w:bidi="id_ID"/>
        </w:rPr>
        <w:t xml:space="preserve"> Adegan terakhir terjadi segera setelah Yesus mengucapkan kata-kata terakhir ini kepada para rasul. Allah Bapa, yang tidak terlihat, membawa Yesus kembali ke surga. Sementara para rasul berdiri dengan takjub melihat ke langit, dua malaikat mengatakan kepada mereka untuk tidak hanya berdiri di sana melihat ke atas. Yesus akan kembali ke bumi suatu saat nanti, dengan kuasa sama seperti saat Ia pergi.</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 xml:space="preserve">Yesus, yang telah dibangkitkan setelah mati di salib </w:t>
      </w:r>
    </w:p>
    <w:p>
      <w:pPr>
        <w:pStyle w:val="ListBullet"/>
        <w:spacing w:line="240" w:lineRule="auto"/>
        <w:ind w:left="720"/>
      </w:pPr>
      <w:r>
        <w:rPr>
          <w:lang w:val="id_ID" w:bidi="id_ID"/>
        </w:rPr>
      </w:r>
      <w:r>
        <w:rPr>
          <w:lang w:val="id_ID" w:bidi="id_ID"/>
        </w:rPr>
        <w:t>Sebelas rasul (orang-orang dari Galilea)</w:t>
      </w:r>
    </w:p>
    <w:p>
      <w:pPr>
        <w:pStyle w:val="ListBullet"/>
        <w:spacing w:line="240" w:lineRule="auto"/>
        <w:ind w:left="720"/>
      </w:pPr>
      <w:r>
        <w:rPr>
          <w:lang w:val="id_ID" w:bidi="id_ID"/>
        </w:rPr>
      </w:r>
      <w:r>
        <w:rPr>
          <w:lang w:val="id_ID" w:bidi="id_ID"/>
        </w:rPr>
        <w:t>Allah Bapa: Dia membawa Yesus kembali ke surga</w:t>
      </w:r>
    </w:p>
    <w:p>
      <w:pPr>
        <w:pStyle w:val="ListBullet"/>
        <w:spacing w:line="240" w:lineRule="auto"/>
        <w:ind w:left="720"/>
      </w:pPr>
      <w:r>
        <w:rPr>
          <w:lang w:val="id_ID" w:bidi="id_ID"/>
        </w:rPr>
      </w:r>
      <w:r>
        <w:rPr>
          <w:lang w:val="id_ID" w:bidi="id_ID"/>
        </w:rPr>
        <w:t>Awan</w:t>
      </w:r>
    </w:p>
    <w:p>
      <w:pPr>
        <w:pStyle w:val="ListBullet"/>
        <w:spacing w:line="240" w:lineRule="auto"/>
        <w:ind w:left="720"/>
      </w:pPr>
      <w:r>
        <w:rPr>
          <w:lang w:val="id_ID" w:bidi="id_ID"/>
        </w:rPr>
      </w:r>
      <w:r>
        <w:rPr>
          <w:lang w:val="id_ID" w:bidi="id_ID"/>
        </w:rPr>
        <w:t>Kedua malaikat itu</w:t>
      </w:r>
    </w:p>
    <w:p>
      <w:pPr/>
      <w:r>
        <w:rPr>
          <w:lang w:val="id_ID" w:bidi="id_ID"/>
        </w:rPr>
      </w:r>
      <w:r>
        <w:rPr>
          <w:lang w:val="id_ID" w:bidi="id_ID"/>
        </w:rPr>
        <w:t>Dalam sesi ini, minta kelompok untuk membuat papan cerita, menggambar, atau menggunakan semacam alat peraga (benda-benda yang dapat Anda pindah-pindahkan seperti batu, ranting, mainan anak-anak) untuk memvisualisasikan cerita dan aksi di dalamnya.</w:t>
      </w:r>
    </w:p>
    <w:p>
      <w:pPr/>
      <w:r>
        <w:rPr>
          <w:lang w:val="id_ID" w:bidi="id_ID"/>
        </w:rPr>
      </w:r>
      <w:r>
        <w:rPr>
          <w:lang w:val="id_ID" w:bidi="id_ID"/>
        </w:rPr>
        <w:t>Penting untuk diingat bahwa kisah ini terjadi empat puluh hari setelah Yesus bangkit dari kematian. Yesus telah menampakkan diri kepada para rasul beberapa kali untuk membuktikan bahwa Ia hidup dan mengajar mereka tentang Kerajaan Allah.</w:t>
      </w:r>
    </w:p>
    <w:p>
      <w:pPr/>
      <w:r>
        <w:rPr>
          <w:lang w:val="id_ID" w:bidi="id_ID"/>
        </w:rPr>
      </w:r>
      <w:r>
        <w:rPr>
          <w:lang w:val="id_ID" w:bidi="id_ID"/>
        </w:rPr>
        <w:t>Ini adalah kali terakhir Yesus berbicara kepada para rasul ketika Ia berada di bumi. Lukas mengatakan kepada kita dalam perikop berikutnya bahwa Yesus berbicara kepada para rasul di Bukit Zaitun. Bukit Zaitun adalah sebuah bukit tinggi di luar Yerusalem di seberang lembah dari Bait Suci. Orang-orang menyebutnya Bukit Zaitun karena ada kebun pohon zaitun dan alat pemeras zaitun yang terletak di sana. Bukit Zaitun adalah tempat Yesus akan tinggal pada malam hari ketika Ia datang untuk mengajar di Yerusalem. Lokasi ini adalah tempat Ia berdoa bersama murid-murid-Nya pada malam ketika orang-orang Yahudi dan Romawi menangkap-Nya.</w:t>
      </w:r>
    </w:p>
    <w:p>
      <w:pPr/>
      <w:r>
        <w:rPr>
          <w:lang w:val="id_ID" w:bidi="id_ID"/>
        </w:rPr>
      </w:r>
      <w:r>
        <w:rPr>
          <w:lang w:val="id_ID" w:bidi="id_ID"/>
        </w:rPr>
        <w:t xml:space="preserve">Berhenti di sini: Tunjukkan peta </w:t>
      </w:r>
      <w:r>
        <w:rPr>
          <w:lang w:val="id_ID" w:bidi="id_ID"/>
        </w:rPr>
        <w:t>Yerusalem dengan Bukit Zaitun dan Bait Suci</w:t>
      </w:r>
      <w:r>
        <w:rPr>
          <w:lang w:val="id_ID" w:bidi="id_ID"/>
        </w:rPr>
        <w:t>.</w:t>
      </w:r>
    </w:p>
    <w:p>
      <w:pPr/>
      <w:r>
        <w:rPr>
          <w:lang w:val="id_ID" w:bidi="id_ID"/>
        </w:rPr>
      </w:r>
      <w:r>
        <w:rPr>
          <w:lang w:val="id_ID" w:bidi="id_ID"/>
        </w:rPr>
        <w:t xml:space="preserve">Anda juga dapat menunjukkan gambar </w:t>
      </w:r>
      <w:r>
        <w:rPr>
          <w:lang w:val="id_ID" w:bidi="id_ID"/>
        </w:rPr>
        <w:t>buah zaitun dan pohon zaitun</w:t>
      </w:r>
      <w:r>
        <w:rPr>
          <w:lang w:val="id_ID" w:bidi="id_ID"/>
        </w:rPr>
        <w:t>.</w:t>
      </w:r>
    </w:p>
    <w:p>
      <w:pPr/>
      <w:r>
        <w:rPr>
          <w:lang w:val="id_ID" w:bidi="id_ID"/>
        </w:rPr>
      </w:r>
      <w:r>
        <w:rPr>
          <w:lang w:val="id_ID" w:bidi="id_ID"/>
        </w:rPr>
        <w:t>Yesus sedang mengajar para rasul tentang Kerajaan Allah, tetapi para rasul khawatir tentang bangsa duniawi dan kepemimpinan Israel. Para rasul terus bertanya kepada Yesus tentang kapan Ia akan memulihkan Israel ke kendali Yahudi. Yesus tidak menegur mereka, tetapi jawaban-Nya mengalihkan fokus para rasul kepada apa yang perlu mereka ketahui. Yesus mengatakan kepada mereka bahwa mereka akan memiliki kuasa dari Roh Kudus untuk tujuan tertentu. Yesus ingin para rasul-Nya menjadi saksi-Nya, pergi ke mana-mana dan menceritakan kepada semua orang tentang Dia.</w:t>
      </w:r>
    </w:p>
    <w:p>
      <w:pPr/>
      <w:r>
        <w:rPr>
          <w:lang w:val="id_ID" w:bidi="id_ID"/>
        </w:rPr>
      </w:r>
      <w:r>
        <w:rPr>
          <w:lang w:val="id_ID" w:bidi="id_ID"/>
        </w:rPr>
        <w:t>Dalam adegan terakhir, segera setelah Yesus berbicara kepada para rasul, Allah Bapa membawa Yesus kembali ke surga. Yesus menghilang ke dalam awan. Para malaikat yang menampakkan diri kepada para rasul mengenakan pakaian putih terang. Dalam Injil Lukas, Lukas menggambarkan pakaian para malaikat seterang kilat. Pertanyaan yang diajukan oleh para malaikat itu tidak dimaksudkan untuk dijawab oleh para rasul. Sebaliknya, para malaikat mengalihkan fokus rasul tersebut pada apa yang telah Yesus perintahkan kepada mereka. Para malaikat meyakinkan para rasul bahwa Yesus akan kembali dari surga suatu hari nanti di masa depan.</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tim akan mendramatisasikan kisah tersebut.</w:t>
      </w:r>
    </w:p>
    <w:p>
      <w:pPr/>
      <w:r>
        <w:rPr>
          <w:lang w:val="id_ID" w:bidi="id_ID"/>
        </w:rPr>
      </w:r>
      <w:r>
        <w:rPr>
          <w:lang w:val="id_ID" w:bidi="id_ID"/>
        </w:rPr>
        <w:t>Kisah ini memiliki 2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 xml:space="preserve">Yesus, yang telah dibangkitkan setelah mati di salib </w:t>
      </w:r>
    </w:p>
    <w:p>
      <w:pPr>
        <w:pStyle w:val="ListBullet"/>
        <w:spacing w:line="240" w:lineRule="auto"/>
        <w:ind w:left="720"/>
      </w:pPr>
      <w:r>
        <w:rPr>
          <w:lang w:val="id_ID" w:bidi="id_ID"/>
        </w:rPr>
      </w:r>
      <w:r>
        <w:rPr>
          <w:lang w:val="id_ID" w:bidi="id_ID"/>
        </w:rPr>
        <w:t>Sebelas rasul (orang-orang dari Galilea)</w:t>
      </w:r>
    </w:p>
    <w:p>
      <w:pPr>
        <w:pStyle w:val="ListBullet"/>
        <w:spacing w:line="240" w:lineRule="auto"/>
        <w:ind w:left="720"/>
      </w:pPr>
      <w:r>
        <w:rPr>
          <w:lang w:val="id_ID" w:bidi="id_ID"/>
        </w:rPr>
      </w:r>
      <w:r>
        <w:rPr>
          <w:lang w:val="id_ID" w:bidi="id_ID"/>
        </w:rPr>
        <w:t>Allah Bapa: Dia membawa Yesus kembali ke surga</w:t>
      </w:r>
    </w:p>
    <w:p>
      <w:pPr>
        <w:pStyle w:val="ListBullet"/>
        <w:spacing w:line="240" w:lineRule="auto"/>
        <w:ind w:left="720"/>
      </w:pPr>
      <w:r>
        <w:rPr>
          <w:lang w:val="id_ID" w:bidi="id_ID"/>
        </w:rPr>
      </w:r>
      <w:r>
        <w:rPr>
          <w:lang w:val="id_ID" w:bidi="id_ID"/>
        </w:rPr>
        <w:t>Awan</w:t>
      </w:r>
    </w:p>
    <w:p>
      <w:pPr>
        <w:pStyle w:val="ListBullet"/>
        <w:spacing w:line="240" w:lineRule="auto"/>
        <w:ind w:left="720"/>
      </w:pPr>
      <w:r>
        <w:rPr>
          <w:lang w:val="id_ID" w:bidi="id_ID"/>
        </w:rPr>
      </w:r>
      <w:r>
        <w:rPr>
          <w:lang w:val="id_ID" w:bidi="id_ID"/>
        </w:rPr>
        <w:t>Kedua malaikat itu</w:t>
      </w:r>
    </w:p>
    <w:p>
      <w:pPr/>
      <w:r>
        <w:rPr>
          <w:lang w:val="id_ID" w:bidi="id_ID"/>
        </w:rPr>
      </w:r>
      <w:r>
        <w:rPr>
          <w:lang w:val="id_ID" w:bidi="id_ID"/>
        </w:rPr>
        <w:t>Minta tim untuk memerankan cerita ini dua kali. Mereka harus memerankannya dalam bahasa tujuan penerjemahan mereka. Pertama, minta tim untuk memerankan cerita itu tanpa berhenti. Pada saat tim memerankan kisah itu untuk kedua kalinya, hentikan mereka pada titik-titik yang berbeda dalam kisah tersebut.</w:t>
      </w:r>
    </w:p>
    <w:p>
      <w:pPr/>
      <w:r>
        <w:rPr>
          <w:lang w:val="id_ID" w:bidi="id_ID"/>
        </w:rPr>
      </w:r>
      <w:r>
        <w:rPr>
          <w:lang w:val="id_ID" w:bidi="id_ID"/>
        </w:rPr>
        <w:t>Ketika tim memerankan kisah ini untuk pertama kali, Perhatikan dialog, alur kisah, jalan kisah, dan urutan waktu dalam kisah.</w:t>
      </w:r>
    </w:p>
    <w:p>
      <w:pPr/>
      <w:r>
        <w:rPr>
          <w:lang w:val="id_ID" w:bidi="id_ID"/>
        </w:rPr>
      </w:r>
      <w:r>
        <w:rPr>
          <w:lang w:val="id_ID" w:bidi="id_ID"/>
        </w:rPr>
        <w:t>Dalam kisah terakhir, Yesus mengatakan kepada para rasul untuk menunggu di Yerusalem dan Bapa akan segera memberikan Roh Kudus kepada mereka. "Jangan meninggalkan Yerusalem, tetapi tunggulah karunia yang dijanjikan oleh Bapa-Ku, yang telah kamu dengar Aku bicarakan." Mereka akan segera menerima atau "dibaptis dengan Roh Kudus."</w:t>
      </w:r>
    </w:p>
    <w:p>
      <w:pPr/>
      <w:r>
        <w:rPr>
          <w:lang w:val="id_ID" w:bidi="id_ID"/>
        </w:rPr>
      </w:r>
      <w:r>
        <w:rPr>
          <w:lang w:val="id_ID" w:bidi="id_ID"/>
        </w:rPr>
        <w:t>Ketika para rasul mendengar janji ini, mereka kemungkinan akan mengingat beberapa janji dari para nabi dalam Perjanjian Lama dan banyak hal yang Yesus ajarkan tentang Roh Kudus. Pastikan tim memerankan para rasul yang terus bertanya kepada Yesus berulang kali dan selama beberapa hari, apakah Ia sekarang akan membebaskan Israel dan memulihkan kerajaan Israel. Para rasul pastilah sangat menantikan dan mengharapkan hari itu.</w:t>
      </w:r>
    </w:p>
    <w:p>
      <w:pPr/>
      <w:r>
        <w:rPr>
          <w:lang w:val="id_ID" w:bidi="id_ID"/>
        </w:rPr>
      </w:r>
      <w:r>
        <w:rPr>
          <w:lang w:val="id_ID" w:bidi="id_ID"/>
        </w:rPr>
        <w:t>Pastikan ketika memeragakan tanggapan Yesus atas pertanyaan para rasul bahwa Yesus tidak menegur para rasul. Yesus memberi tahu para rasul bahwa mereka tidak boleh khawatir ketika Allah akan memulihkan Israel. Yesus mengatakan kepada para rasul, "Bapa sendiri memiliki otoritas untuk menetapkan tanggal dan waktu itu, dan hal-hal itu bukan untuk kamu ketahui."</w:t>
      </w:r>
    </w:p>
    <w:p>
      <w:pPr/>
      <w:r>
        <w:rPr>
          <w:lang w:val="id_ID" w:bidi="id_ID"/>
        </w:rPr>
      </w:r>
      <w:r>
        <w:rPr>
          <w:lang w:val="id_ID" w:bidi="id_ID"/>
        </w:rPr>
        <w:t>Yesus kemudian mengatakan kepada para rasul apa yang perlu mereka ketahui. Yesus mengatakan bahwa para rasul "akan menerima kuasa ketika Roh Kudus datang ke atas mereka. Dan para rasul akan menjadi saksi Yesus, menceritakan kepada orang-orang tentang Yesus di mana-mana — di Yerusalem, di seluruh Yudea, di Samaria, dan sampai ke ujung bumi."</w:t>
      </w:r>
    </w:p>
    <w:p>
      <w:pPr/>
      <w:r>
        <w:rPr>
          <w:lang w:val="id_ID" w:bidi="id_ID"/>
        </w:rPr>
      </w:r>
      <w:r>
        <w:rPr>
          <w:lang w:val="id_ID" w:bidi="id_ID"/>
        </w:rPr>
        <w:t>Segera setelah Yesus memberikan perintah ini kepada para rasul, Allah Bapa membawa Yesus kembali ke surga. Pastikan tim memeragakan adegan Allah Bapa yang membawa Yesus kembali ke surga segera setelah Yesus mengucapkan kalimat terakhir ini. Ketika Yesus berada jauh, awan menyembunyikan Dia dan para rasul tidak dapat lagi melihat Yesus. Kedua malaikat itu muncul berdiri di samping para rasul setelah para rasul tidak dapat lagi melihat Yesus. Para rasul tidak memperhatikan para malaikat karena mereka masih menatap ke langit mencoba melihat Yesus. Mungkin para rasul kagum dengan apa yang baru saja terjadi atau mereka menunggu Yesus kembali. Para malaikat mulai berbicara ketika para rasul masih melihat ke atas.</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Peragakan para murid yang dengan hormat terus bertanya kepada Yesus tentang pemulihan Israel kepada orang-orang Yahudi dan pemerintahan duniawi.</w:t>
      </w:r>
    </w:p>
    <w:p>
      <w:pPr>
        <w:pStyle w:val="ListBullet"/>
        <w:spacing w:line="240" w:lineRule="auto"/>
        <w:ind w:left="720"/>
      </w:pPr>
      <w:r>
        <w:rPr>
          <w:lang w:val="id_ID" w:bidi="id_ID"/>
        </w:rPr>
      </w:r>
      <w:r>
        <w:rPr>
          <w:lang w:val="id_ID" w:bidi="id_ID"/>
        </w:rPr>
        <w:t xml:space="preserve">Hentikan adegannya. </w:t>
      </w:r>
    </w:p>
    <w:p>
      <w:pPr>
        <w:pStyle w:val="ListBullet"/>
        <w:spacing w:line="240" w:lineRule="auto"/>
        <w:ind w:left="720"/>
      </w:pPr>
      <w:r>
        <w:rPr>
          <w:lang w:val="id_ID" w:bidi="id_ID"/>
        </w:rPr>
      </w:r>
      <w:r>
        <w:rPr>
          <w:lang w:val="id_ID" w:bidi="id_ID"/>
        </w:rPr>
        <w:t>Tanyakan kepada aktor yang memerankan Yesus, "Bagaimana perasaan Anda?" Anda mungkin mendengar hal-hal seperti, "Sedih karena para rasul saya berfokus pada hal-hal yang salah," "Simpati, karena para rasul mencoba memahami apa yang akan terjadi berikutnya," dan "Yakin, karena Anda tahu bahwa ketika Roh Kudus datang, para rasul akan memahami dan akan bersaksi kepada semua orang tentang Yesus dan Kerajaan Allah."</w:t>
      </w:r>
    </w:p>
    <w:p>
      <w:pPr>
        <w:pStyle w:val="ListBullet"/>
        <w:spacing w:line="240" w:lineRule="auto"/>
        <w:ind w:left="720"/>
      </w:pPr>
      <w:r>
        <w:rPr>
          <w:lang w:val="id_ID" w:bidi="id_ID"/>
        </w:rPr>
      </w:r>
      <w:r>
        <w:rPr>
          <w:lang w:val="id_ID" w:bidi="id_ID"/>
        </w:rPr>
        <w:t>Mulai ulang tindakannya.</w:t>
      </w:r>
    </w:p>
    <w:p>
      <w:pPr/>
      <w:r>
        <w:rPr>
          <w:lang w:val="id_ID" w:bidi="id_ID"/>
        </w:rPr>
      </w:r>
      <w:r>
        <w:rPr>
          <w:lang w:val="id_ID" w:bidi="id_ID"/>
        </w:rPr>
        <w:t>Peragakan Yesus yang membagikan kata-kata terakhir-Nya kepada para rasul ketika Ia berada di bumi. Yesus menjawab pertanyaan para rasul dengan berkata, "Bapa sendiri memiliki otoritas untuk menetapkan tanggal dan waktu itu, dan hal itu bukan untuk kamu ketahui. Tetapi kamu akan menerima kuasa kalau Roh Kudus turun ke atas kamu. Dan kamu akan menjadi saksi-Ku, menceritakan kepada orang-orang tentang Aku di mana-mana—di Yerusalem, di seluruh Yudea, di Samaria, dan sampai ke ujung bumi."</w:t>
      </w:r>
    </w:p>
    <w:p>
      <w:pPr>
        <w:pStyle w:val="ListBullet"/>
        <w:spacing w:line="240" w:lineRule="auto"/>
        <w:ind w:left="720"/>
      </w:pPr>
      <w:r>
        <w:rPr>
          <w:lang w:val="id_ID" w:bidi="id_ID"/>
        </w:rPr>
      </w:r>
      <w:r>
        <w:rPr>
          <w:lang w:val="id_ID" w:bidi="id_ID"/>
        </w:rPr>
        <w:t xml:space="preserve">Hentikan adegannya. </w:t>
      </w:r>
    </w:p>
    <w:p>
      <w:pPr>
        <w:pStyle w:val="ListBullet"/>
        <w:spacing w:line="240" w:lineRule="auto"/>
        <w:ind w:left="720"/>
      </w:pPr>
      <w:r>
        <w:rPr>
          <w:lang w:val="id_ID" w:bidi="id_ID"/>
        </w:rPr>
      </w:r>
      <w:r>
        <w:rPr>
          <w:lang w:val="id_ID" w:bidi="id_ID"/>
        </w:rPr>
        <w:t>Tanyakan kepada para aktor yang memerankan para rasul, "Bagaimana perasaan Anda?" Anda mungkin mendengar hal-hal seperti, "Kecewa karena pertanyaan saya tentang waktu Allah tidak akan dijawab," "Kewalahan, bertanya-tanya bagaimana Roh Kudus akan memberikan saya kuasa untuk bersaksi tentang Yesus," dan "Merasa rendah hati karena Yesus memercayai saya dengan tugas yang begitu besar."</w:t>
      </w:r>
    </w:p>
    <w:p>
      <w:pPr>
        <w:pStyle w:val="ListBullet"/>
        <w:spacing w:line="240" w:lineRule="auto"/>
        <w:ind w:left="720"/>
      </w:pPr>
      <w:r>
        <w:rPr>
          <w:lang w:val="id_ID" w:bidi="id_ID"/>
        </w:rPr>
      </w:r>
      <w:r>
        <w:rPr>
          <w:lang w:val="id_ID" w:bidi="id_ID"/>
        </w:rPr>
        <w:t>Mulai ulang tindakannya.</w:t>
      </w:r>
    </w:p>
    <w:p>
      <w:pPr/>
      <w:r>
        <w:rPr>
          <w:lang w:val="id_ID" w:bidi="id_ID"/>
        </w:rPr>
      </w:r>
      <w:r>
        <w:rPr>
          <w:lang w:val="id_ID" w:bidi="id_ID"/>
        </w:rPr>
        <w:t>Peragakan Yesus yang berangkat ke surga segera setelah Ia selesai berbicara kepada para rasul. Allah Bapa membawa Yesus kembali ke surga ketika para rasul menatap ke langit mencoba melihat ke mana Yesus pergi. Tiba-tiba, dua malaikat muncul di samping para rasul, tetapi para rasul masih menatap ke langit. Para malaikat mengajukan sebuah pertanyaan kepada para rasul yang tidak mereka harapkan akan dijawab oleh para rasul. Para malaikat berkata, "Orang-orang Galilea, mengapa kamu berdiri di sini menatap ke langit? Yesus telah dibawa dari kamu ke surga, tetapi suatu hari Ia akan kembali dari surga dengan cara yang sama seperti kamu melihat Dia pergi!"</w:t>
      </w:r>
    </w:p>
    <w:p>
      <w:pPr>
        <w:pStyle w:val="ListBullet"/>
        <w:spacing w:line="240" w:lineRule="auto"/>
        <w:ind w:left="720"/>
      </w:pPr>
      <w:r>
        <w:rPr>
          <w:lang w:val="id_ID" w:bidi="id_ID"/>
        </w:rPr>
      </w:r>
      <w:r>
        <w:rPr>
          <w:lang w:val="id_ID" w:bidi="id_ID"/>
        </w:rPr>
        <w:t xml:space="preserve">Hentikan adegannya. </w:t>
      </w:r>
    </w:p>
    <w:p>
      <w:pPr>
        <w:pStyle w:val="ListBullet"/>
        <w:spacing w:line="240" w:lineRule="auto"/>
        <w:ind w:left="720"/>
      </w:pPr>
      <w:r>
        <w:rPr>
          <w:lang w:val="id_ID" w:bidi="id_ID"/>
        </w:rPr>
      </w:r>
      <w:r>
        <w:rPr>
          <w:lang w:val="id_ID" w:bidi="id_ID"/>
        </w:rPr>
        <w:t>Tanyakan kepada para aktor yang memerankan para malaikat, "Ketika melihat para rasul berdiri di sana menatap ke langit mencoba melihat Yesus, bagaimana perasaan kalian?" Anda mungkin mendengar hal-hal seperti, "Kecewa karena para rasul masih berdiri di sana menunggu Yesus," "Kagum karena para rasul lambat untuk memahami peran yang mereka miliki sekarang," "Memahami bahwa para rasul terkejut dengan apa yang baru saja mereka lihat, tetapi para rasul perlu berfokus pada apa yang Yesus perintahkan kepada mereka," dan "Kasih sayang, mengakui bahwa para rasul perlu diyakinkan bahwa Yesus akan kembali."</w:t>
      </w:r>
    </w:p>
    <w:p>
      <w:pPr>
        <w:pStyle w:val="ListBullet"/>
        <w:spacing w:line="240" w:lineRule="auto"/>
        <w:ind w:left="720"/>
      </w:pPr>
      <w:r>
        <w:rPr>
          <w:lang w:val="id_ID" w:bidi="id_ID"/>
        </w:rPr>
      </w:r>
      <w:r>
        <w:rPr>
          <w:lang w:val="id_ID" w:bidi="id_ID"/>
        </w:rPr>
        <w:t>Tanyakan kepada para aktor yang memerankan para rasul, "Setelah mendengar kata-kata para malaikat, bagaimana perasaan kalian?" Anda mungkin mendengar hal-hal seperti, "Sedih karena Yesus telah dibawa pergi," "Penasaran kapan Yesus akan kembali suatu hari nanti," "Yakin bahwa Yesus akan kembali seperti yang Ia janjikan," dan "Terdorong untuk berfokus pada apa yang telah Yesus perintahkan kepada saya."</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dipahami.</w:t>
      </w:r>
    </w:p>
    <w:p>
      <w:pPr/>
      <w:r>
        <w:rPr>
          <w:lang w:val="id_ID" w:bidi="id_ID"/>
        </w:rPr>
      </w:r>
      <w:r>
        <w:rPr>
          <w:lang w:val="id_ID" w:bidi="id_ID"/>
        </w:rPr>
        <w:t xml:space="preserve">Setelah Yesus memberi tahu para rasul bahwa mereka akan segera menerima Roh Kudus yang dijanjikan, para rasul terus-menerus bertanya kepada Yesus apakah sekarang saatnya Yesus akan </w:t>
      </w:r>
      <w:r>
        <w:rPr>
          <w:b/>
          <w:lang w:val="id_ID" w:bidi="id_ID"/>
        </w:rPr>
        <w:t>membebaskan Israel</w:t>
      </w:r>
      <w:r>
        <w:rPr>
          <w:lang w:val="id_ID" w:bidi="id_ID"/>
        </w:rPr>
        <w:t xml:space="preserve"> dan </w:t>
      </w:r>
      <w:r>
        <w:rPr>
          <w:b/>
          <w:lang w:val="id_ID" w:bidi="id_ID"/>
        </w:rPr>
        <w:t>memulihkan kerajaan</w:t>
      </w:r>
      <w:r>
        <w:rPr>
          <w:lang w:val="id_ID" w:bidi="id_ID"/>
        </w:rPr>
        <w:t>. Kerajaan adalah tempat di mana seorang raja memerintah atas sekelompok masyarakat. Para rasul merujuk kepada Kerajaan Israel dalam istilah duniawi, bukan kepada Kerajaan Allah.</w:t>
      </w:r>
    </w:p>
    <w:p>
      <w:pPr/>
      <w:r>
        <w:rPr>
          <w:lang w:val="id_ID" w:bidi="id_ID"/>
        </w:rPr>
      </w:r>
      <w:r>
        <w:rPr>
          <w:lang w:val="id_ID" w:bidi="id_ID"/>
        </w:rPr>
        <w:t>Dalam Alkitab, kerajaan Allah lebih merujuk kepada umat-Nya daripada sebuah tempat. Dalam Perjanjian Lama, Kerajaan Allah adalah umat-Nya Israel. Para nabi Allah, atau para utusan, mengatakan bahwa suatu hari Allah akan datang dan memerintah atas umat-Nya di kerajaan yang sempurna di mana tidak akan ada lagi penderitaan atau kejahatan. Orang-orang Israel berharap dan berdoa agar kerajaan yang sempurna ini datang.</w:t>
      </w:r>
    </w:p>
    <w:p>
      <w:pPr/>
      <w:r>
        <w:rPr>
          <w:lang w:val="id_ID" w:bidi="id_ID"/>
        </w:rPr>
      </w:r>
      <w:r>
        <w:rPr>
          <w:lang w:val="id_ID" w:bidi="id_ID"/>
        </w:rPr>
        <w:t>Kerajaan Allah</w:t>
      </w:r>
      <w:r>
        <w:rPr>
          <w:lang w:val="id_ID" w:bidi="id_ID"/>
        </w:rPr>
        <w:t xml:space="preserve"> dalam Perjanjian Baru juga tentang Allah yang memerintah di dalam hati umat-Nya, bukan tentang suatu tempat fisik. Namun, orang-orang Yahudi pada zaman Yesus menginginkan kerajaan Allah yang sempurna segera. Mereka ingin seorang raja datang dan membuat bangsa Israel mereka berjaya kembali. Yesus menjelaskan bagaimana kerajaan Allah berbeda dari yang mereka harapkan. Lihat istilah </w:t>
      </w:r>
      <w:r>
        <w:rPr>
          <w:lang w:val="id_ID" w:bidi="id_ID"/>
        </w:rPr>
        <w:t>kerajaan</w:t>
      </w:r>
      <w:r>
        <w:rPr>
          <w:lang w:val="id_ID" w:bidi="id_ID"/>
        </w:rPr>
        <w:t xml:space="preserve"> di Daftar Kata Utama. Terjemahkan kata kerajaan dengan cara yang sama seperti yang Anda lakukan di bagian-bagian sebelumnya.</w:t>
      </w:r>
    </w:p>
    <w:p>
      <w:pPr/>
      <w:r>
        <w:rPr>
          <w:lang w:val="id_ID" w:bidi="id_ID"/>
        </w:rPr>
      </w:r>
      <w:r>
        <w:rPr>
          <w:lang w:val="id_ID" w:bidi="id_ID"/>
        </w:rPr>
        <w:t xml:space="preserve">Yesus kemudian mengatakan kepada para rasul bahwa mereka akan </w:t>
      </w:r>
      <w:r>
        <w:rPr>
          <w:b/>
          <w:lang w:val="id_ID" w:bidi="id_ID"/>
        </w:rPr>
        <w:t>menerima kuasa</w:t>
      </w:r>
      <w:r>
        <w:rPr>
          <w:lang w:val="id_ID" w:bidi="id_ID"/>
        </w:rPr>
        <w:t xml:space="preserve"> ketika </w:t>
      </w:r>
      <w:r>
        <w:rPr>
          <w:b/>
          <w:lang w:val="id_ID" w:bidi="id_ID"/>
        </w:rPr>
        <w:t>Roh Kudus</w:t>
      </w:r>
      <w:r>
        <w:rPr>
          <w:lang w:val="id_ID" w:bidi="id_ID"/>
        </w:rPr>
        <w:t xml:space="preserve"> datang ke atas mereka. Roh Kudus adalah Roh Allah, kadang-kadang disebut sebagai Roh Kristus dalam Perjanjian Baru. Dalam Perjanjian Lama, Allah memberikan roh-Nya ketika Ia mengurapi orang-orang untuk menjadi raja-raja atau untuk melakukan sesuatu yang luar biasa. Allah memberikan Roh-Nya kepada orang-orang untuk memperlengkapi mereka dengan kehadiran-Nya, hikmat, otoritas, dan kuasa. Roh Allah memperlengkapi orang untuk melakukan sesuatu. Misalnya, orang tersebut mungkin diminta untuk membawa pesan dari Allah kepada seseorang. Dalam Perjanjian Baru, konsep </w:t>
      </w:r>
      <w:r>
        <w:rPr>
          <w:b/>
          <w:lang w:val="id_ID" w:bidi="id_ID"/>
        </w:rPr>
        <w:t>kudus</w:t>
      </w:r>
      <w:r>
        <w:rPr>
          <w:lang w:val="id_ID" w:bidi="id_ID"/>
        </w:rPr>
        <w:t xml:space="preserve"> merujuk pada orang-orang atau hal-hal yang milik Allah, dikhususkan untuk tujuan-Nya, atau seperti Dia. Terjemahkan Roh Kudus dengan istilah yang sama yang Anda gunakan pada perikop sebelumnya. Lihat istilah </w:t>
      </w:r>
      <w:r>
        <w:rPr>
          <w:lang w:val="id_ID" w:bidi="id_ID"/>
        </w:rPr>
        <w:t>Roh Kudus</w:t>
      </w:r>
      <w:r>
        <w:rPr>
          <w:lang w:val="id_ID" w:bidi="id_ID"/>
        </w:rPr>
        <w:t xml:space="preserve"> di Daftar Kata Utama.</w:t>
      </w:r>
    </w:p>
    <w:p>
      <w:pPr/>
      <w:r>
        <w:rPr>
          <w:lang w:val="id_ID" w:bidi="id_ID"/>
        </w:rPr>
      </w:r>
      <w:r>
        <w:rPr>
          <w:lang w:val="id_ID" w:bidi="id_ID"/>
        </w:rPr>
        <w:t>Roh Kudus tidak merasuki seseorang yang bertentangan dengan kehendak mereka, seperti setan, atau menyebabkan mereka melakukan hal-hal tanpa partisipasi sukarela orang tersebut. Kemudian dalam Kisah Para Rasul, seorang pemimpin Kristen, Stefanus, mengatakan kepada para pemimpin Yahudi yang memberontak terhadap Allah bahwa mereka "selalu melawan Roh Kudus sama seperti yang dilakukan leluhurmu." Rasul Paulus mengatakan kepada orang-orang percaya bahwa mereka dapat "memadamkan Roh Kudus" dan "mendukakan Roh Kudus" dengan tidak menaati Allah. Sebaliknya, Roh Kudus akan memberikan kuasa dan hikmat kepada para rasul untuk melakukan apa yang telah Yesus perintahkan kepada mereka.</w:t>
      </w:r>
    </w:p>
    <w:p>
      <w:pPr/>
      <w:r>
        <w:rPr>
          <w:lang w:val="id_ID" w:bidi="id_ID"/>
        </w:rPr>
      </w:r>
      <w:r>
        <w:rPr>
          <w:lang w:val="id_ID" w:bidi="id_ID"/>
        </w:rPr>
        <w:t xml:space="preserve">Yesus mengatakan kepada para rasul bahwa mereka akan menjadi </w:t>
      </w:r>
      <w:r>
        <w:rPr>
          <w:b/>
          <w:lang w:val="id_ID" w:bidi="id_ID"/>
        </w:rPr>
        <w:t>saksi-Nya</w:t>
      </w:r>
      <w:r>
        <w:rPr>
          <w:lang w:val="id_ID" w:bidi="id_ID"/>
        </w:rPr>
        <w:t xml:space="preserve">. Ungkapan </w:t>
      </w:r>
      <w:r>
        <w:rPr>
          <w:b/>
          <w:lang w:val="id_ID" w:bidi="id_ID"/>
        </w:rPr>
        <w:t>saksi-saksi-Ku</w:t>
      </w:r>
      <w:r>
        <w:rPr>
          <w:lang w:val="id_ID" w:bidi="id_ID"/>
        </w:rPr>
        <w:t xml:space="preserve"> menunjukkan bahwa para rasul akan memberi tahu orang lain apa yang mereka ketahui secara pribadi tentang Yesus.</w:t>
      </w:r>
    </w:p>
    <w:p>
      <w:pPr/>
      <w:r>
        <w:rPr>
          <w:lang w:val="id_ID" w:bidi="id_ID"/>
        </w:rPr>
      </w:r>
      <w:r>
        <w:rPr>
          <w:lang w:val="id_ID" w:bidi="id_ID"/>
        </w:rPr>
        <w:t xml:space="preserve">Para rasul menceritakan kepada orang-orang tentang Yesus di </w:t>
      </w:r>
      <w:r>
        <w:rPr>
          <w:lang w:val="id_ID" w:bidi="id_ID"/>
        </w:rPr>
        <w:t>Yerusalem</w:t>
      </w:r>
      <w:r>
        <w:rPr>
          <w:lang w:val="id_ID" w:bidi="id_ID"/>
        </w:rPr>
        <w:t xml:space="preserve">, ibu kota Israel yang saat itu disebut </w:t>
      </w:r>
      <w:r>
        <w:rPr>
          <w:lang w:val="id_ID" w:bidi="id_ID"/>
        </w:rPr>
        <w:t>Yudea</w:t>
      </w:r>
      <w:r>
        <w:rPr>
          <w:lang w:val="id_ID" w:bidi="id_ID"/>
        </w:rPr>
        <w:t xml:space="preserve">. Mereka akan terus menceritakan kepada orang-orang tentang Yesus di seluruh Yudea dan </w:t>
      </w:r>
      <w:r>
        <w:rPr>
          <w:lang w:val="id_ID" w:bidi="id_ID"/>
        </w:rPr>
        <w:t>Samaria</w:t>
      </w:r>
      <w:r>
        <w:rPr>
          <w:lang w:val="id_ID" w:bidi="id_ID"/>
        </w:rPr>
        <w:t xml:space="preserve">, wilayah utara Yudea tempat orang-orang Samaria tinggal. Para rasul juga akan bersaksi kepada orang-orang sampai ke </w:t>
      </w:r>
      <w:r>
        <w:rPr>
          <w:b/>
          <w:lang w:val="id_ID" w:bidi="id_ID"/>
        </w:rPr>
        <w:t>ujung bumi</w:t>
      </w:r>
      <w:r>
        <w:rPr>
          <w:lang w:val="id_ID" w:bidi="id_ID"/>
        </w:rPr>
        <w:t>, yang merupakan frasa yang berarti tempat-tempat terjauh dari tempat orang itu berada pada saat itu atau ke bagian terjauh dari bumi. Yesus menggunakan ungkapan ini untuk mengatakan bahwa para rasul harus menceritakan kepada semua orang tentang Yesus di mana-mana di bumi.</w:t>
      </w:r>
    </w:p>
    <w:p>
      <w:pPr/>
      <w:r>
        <w:rPr>
          <w:lang w:val="id_ID" w:bidi="id_ID"/>
        </w:rPr>
      </w:r>
      <w:r>
        <w:rPr>
          <w:lang w:val="id_ID" w:bidi="id_ID"/>
        </w:rPr>
        <w:t xml:space="preserve">Berhenti di sini dan tunjukkan peta </w:t>
      </w:r>
      <w:r>
        <w:rPr>
          <w:lang w:val="id_ID" w:bidi="id_ID"/>
        </w:rPr>
        <w:t>Israel abad pertama yang mencakup tanda untuk Yerusalem, daerah-daerah Yudea, Samaria, dan sekitarnya</w:t>
      </w:r>
      <w:r>
        <w:rPr>
          <w:lang w:val="id_ID" w:bidi="id_ID"/>
        </w:rPr>
        <w:t>.</w:t>
      </w:r>
    </w:p>
    <w:p>
      <w:pPr/>
      <w:r>
        <w:rPr>
          <w:lang w:val="id_ID" w:bidi="id_ID"/>
        </w:rPr>
      </w:r>
      <w:r>
        <w:rPr>
          <w:lang w:val="id_ID" w:bidi="id_ID"/>
        </w:rPr>
        <w:t xml:space="preserve">Kata </w:t>
      </w:r>
      <w:r>
        <w:rPr>
          <w:b/>
          <w:lang w:val="id_ID" w:bidi="id_ID"/>
        </w:rPr>
        <w:t>surga</w:t>
      </w:r>
      <w:r>
        <w:rPr>
          <w:lang w:val="id_ID" w:bidi="id_ID"/>
        </w:rPr>
        <w:t xml:space="preserve"> dapat berarti tempat tinggal Allah dan dapat berarti langit. Allah Bapa membawa Yesus ke "surga" untuk berada di tempat kediaman Allah. Dan para rasul terus menatap ke "surga," atau langit, mencoba melihat ke mana Yesus pergi. Orang-orang tidak dapat melihat secara fisik ke surga, tempat kediaman Allah, kecuali mereka melihat penglihatan atau mimpi. Ketika para malaikat bertanya kepada para rasul mengapa mereka berdiri di sana menatap ke "surga," para malaikat kemungkinan merujuk kepada langit. Terjemahkan surga dengan cara yang sama seperti yang Anda lakukan di bagian-bagian sebelumnya. Lihat istilah </w:t>
      </w:r>
      <w:r>
        <w:rPr>
          <w:lang w:val="id_ID" w:bidi="id_ID"/>
        </w:rPr>
        <w:t>surga</w:t>
      </w:r>
      <w:r>
        <w:rPr>
          <w:lang w:val="id_ID" w:bidi="id_ID"/>
        </w:rPr>
        <w:t xml:space="preserve"> di Daftar Kata Utama.</w:t>
      </w:r>
    </w:p>
    <w:p>
      <w:pPr/>
      <w:r>
        <w:rPr>
          <w:lang w:val="id_ID" w:bidi="id_ID"/>
        </w:rPr>
      </w:r>
      <w:r>
        <w:rPr>
          <w:lang w:val="id_ID" w:bidi="id_ID"/>
        </w:rPr>
        <w:t xml:space="preserve">Kedua laki-laki yang </w:t>
      </w:r>
      <w:r>
        <w:rPr>
          <w:b/>
          <w:lang w:val="id_ID" w:bidi="id_ID"/>
        </w:rPr>
        <w:t>berjubah putih</w:t>
      </w:r>
      <w:r>
        <w:rPr>
          <w:lang w:val="id_ID" w:bidi="id_ID"/>
        </w:rPr>
        <w:t xml:space="preserve"> itu adalah </w:t>
      </w:r>
      <w:r>
        <w:rPr>
          <w:b/>
          <w:lang w:val="id_ID" w:bidi="id_ID"/>
        </w:rPr>
        <w:t>malaikat</w:t>
      </w:r>
      <w:r>
        <w:rPr>
          <w:lang w:val="id_ID" w:bidi="id_ID"/>
        </w:rPr>
        <w:t xml:space="preserve">, atau makhluk spiritual dari surga yang melayani sebagai utusan Allah. Terjemahkan malaikat dengan cara yang sama seperti yang Anda lakukan sebelumnya. Lihat istilah </w:t>
      </w:r>
      <w:r>
        <w:rPr>
          <w:lang w:val="id_ID" w:bidi="id_ID"/>
        </w:rPr>
        <w:t>malaikat</w:t>
      </w:r>
      <w:r>
        <w:rPr>
          <w:lang w:val="id_ID" w:bidi="id_ID"/>
        </w:rPr>
        <w:t xml:space="preserve"> di Daftar Kata Utama.</w:t>
      </w:r>
    </w:p>
    <w:p>
      <w:pPr/>
      <w:r>
        <w:rPr>
          <w:lang w:val="id_ID" w:bidi="id_ID"/>
        </w:rPr>
      </w:r>
      <w:r>
        <w:rPr>
          <w:lang w:val="id_ID" w:bidi="id_ID"/>
        </w:rPr>
        <w:t xml:space="preserve">Para malaikat menyapa para rasul sebagai </w:t>
      </w:r>
      <w:r>
        <w:rPr>
          <w:b/>
          <w:lang w:val="id_ID" w:bidi="id_ID"/>
        </w:rPr>
        <w:t>Orang-orang Galilea</w:t>
      </w:r>
      <w:r>
        <w:rPr>
          <w:lang w:val="id_ID" w:bidi="id_ID"/>
        </w:rPr>
        <w:t xml:space="preserve">. Para rasul berasal dari </w:t>
      </w:r>
      <w:r>
        <w:rPr>
          <w:lang w:val="id_ID" w:bidi="id_ID"/>
        </w:rPr>
        <w:t>Galilea</w:t>
      </w:r>
      <w:r>
        <w:rPr>
          <w:lang w:val="id_ID" w:bidi="id_ID"/>
        </w:rPr>
        <w:t>, sebuah distrik atau provinsi di Israel utara.</w:t>
      </w:r>
    </w:p>
    <w:p>
      <w:pPr/>
      <w:r>
        <w:rPr>
          <w:lang w:val="id_ID" w:bidi="id_ID"/>
        </w:rPr>
      </w:r>
      <w:r>
        <w:rPr>
          <w:lang w:val="id_ID" w:bidi="id_ID"/>
        </w:rPr>
        <w:t xml:space="preserve">Berhenti di sini dan tunjukkan peta </w:t>
      </w:r>
      <w:r>
        <w:rPr>
          <w:lang w:val="id_ID" w:bidi="id_ID"/>
        </w:rPr>
        <w:t>Israel abad pertama dengan wilayah Galilea</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sebentar. Anggota kelompok lain harus menceritakan bagian selanjutnya dari perikop itu dan berhenti sebentar. Lakukan ini sampai kelompok menceritakan kembali seluruh bagian tersebut. Anggota kelompok bisa saling memperbaiki pada tahap ini. </w:t>
      </w:r>
    </w:p>
    <w:p>
      <w:pPr/>
      <w:r>
        <w:rPr>
          <w:lang w:val="id_ID" w:bidi="id_ID"/>
        </w:rPr>
      </w:r>
      <w:r>
        <w:rPr>
          <w:lang w:val="id_ID" w:bidi="id_ID"/>
        </w:rPr>
        <w:t xml:space="preserve">Hentikan sejenak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bagian tersebut. </w:t>
      </w:r>
    </w:p>
    <w:p>
      <w:pPr/>
      <w:r>
        <w:rPr>
          <w:lang w:val="id_ID" w:bidi="id_ID"/>
        </w:rPr>
      </w:r>
      <w:r>
        <w:rPr>
          <w:lang w:val="id_ID" w:bidi="id_ID"/>
        </w:rPr>
        <w:t xml:space="preserve">Hentikan sejenak rekaman ini di sini. </w:t>
      </w:r>
    </w:p>
    <w:p>
      <w:pPr/>
      <w:r>
        <w:rPr>
          <w:lang w:val="id_ID" w:bidi="id_ID"/>
        </w:rPr>
      </w:r>
      <w:r>
        <w:rPr>
          <w:lang w:val="id_ID" w:bidi="id_ID"/>
        </w:rPr>
        <w:t xml:space="preserve">Selanjutnya, kelompok dapat memutuskan versi mana dari bagian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 xml:space="preserve">Hentikan sejenak rekaman ini di sini. </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1:12–14</w:t>
      </w:r>
      <w:r>
        <w:rPr>
          <w:lang w:val="id_ID" w:bidi="id_ID"/>
        </w:rPr>
      </w:r>
    </w:p>
    <w:p>
      <w:pPr>
        <w:pStyle w:val="Heading3"/>
      </w:pPr>
      <w:r>
        <w:rPr>
          <w:lang w:val="id_ID" w:bidi="id_ID"/>
        </w:rPr>
        <w:t>Dengar dan Renungkan</w:t>
      </w:r>
    </w:p>
    <w:p>
      <w:pPr/>
      <w:r>
        <w:rPr>
          <w:lang w:val="id_ID" w:bidi="id_ID"/>
        </w:rPr>
      </w:r>
      <w:r>
        <w:rPr>
          <w:lang w:val="id_ID" w:bidi="id_ID"/>
        </w:rPr>
        <w:t>Dengarkan Kisah Para Rasul 1:12–14 dan simpanlah dalam hatimu. Dengarkan teks ini tiga kali (dalam tiga terjemahan yang berbeda, jika memungkinkan). Kemudian sebagai satu tim diskusikanlah pertanyaan-pertanyaan berikut ini:</w:t>
      </w:r>
    </w:p>
    <w:p>
      <w:pPr>
        <w:pStyle w:val="ListBullet"/>
        <w:spacing w:line="240" w:lineRule="auto"/>
        <w:ind w:left="720"/>
      </w:pPr>
      <w:r>
        <w:rPr>
          <w:lang w:val="id_ID" w:bidi="id_ID"/>
        </w:rPr>
      </w:r>
      <w:r>
        <w:rPr>
          <w:lang w:val="id_ID" w:bidi="id_ID"/>
        </w:rPr>
        <w:t>Apa yang Anda sukai dari cerita ini?</w:t>
      </w:r>
    </w:p>
    <w:p>
      <w:pPr>
        <w:pStyle w:val="ListBullet"/>
        <w:spacing w:line="240" w:lineRule="auto"/>
        <w:ind w:left="720"/>
      </w:pPr>
      <w:r>
        <w:rPr>
          <w:lang w:val="id_ID" w:bidi="id_ID"/>
        </w:rPr>
      </w:r>
      <w:r>
        <w:rPr>
          <w:lang w:val="id_ID" w:bidi="id_ID"/>
        </w:rPr>
        <w:t>Apa yang tidak Anda sukai atau tidak mengerti?</w:t>
      </w:r>
    </w:p>
    <w:p>
      <w:pPr>
        <w:pStyle w:val="ListBullet"/>
        <w:spacing w:line="240" w:lineRule="auto"/>
        <w:ind w:left="720"/>
      </w:pPr>
      <w:r>
        <w:rPr>
          <w:lang w:val="id_ID" w:bidi="id_ID"/>
        </w:rPr>
      </w:r>
      <w:r>
        <w:rPr>
          <w:lang w:val="id_ID" w:bidi="id_ID"/>
        </w:rPr>
        <w:t>Apa yang kisah ini sampaikan kepada kita tentang Tuhan atau Yesus?</w:t>
      </w:r>
    </w:p>
    <w:p>
      <w:pPr>
        <w:pStyle w:val="ListBullet"/>
        <w:spacing w:line="240" w:lineRule="auto"/>
        <w:ind w:left="720"/>
      </w:pPr>
      <w:r>
        <w:rPr>
          <w:lang w:val="id_ID" w:bidi="id_ID"/>
        </w:rPr>
      </w:r>
      <w:r>
        <w:rPr>
          <w:lang w:val="id_ID" w:bidi="id_ID"/>
        </w:rPr>
        <w:t>Apa yang kisah ini katakan kepada kita tentang manusia?</w:t>
      </w:r>
    </w:p>
    <w:p>
      <w:pPr>
        <w:pStyle w:val="ListBullet"/>
        <w:spacing w:line="240" w:lineRule="auto"/>
        <w:ind w:left="720"/>
      </w:pPr>
      <w:r>
        <w:rPr>
          <w:lang w:val="id_ID" w:bidi="id_ID"/>
        </w:rPr>
      </w:r>
      <w:r>
        <w:rPr>
          <w:lang w:val="id_ID" w:bidi="id_ID"/>
        </w:rPr>
        <w:t xml:space="preserve">Bagaimana cerita ini memengaruhi kehidupan sehari-hari kita? </w:t>
      </w:r>
    </w:p>
    <w:p>
      <w:pPr>
        <w:pStyle w:val="ListBullet"/>
        <w:spacing w:line="240" w:lineRule="auto"/>
        <w:ind w:left="720"/>
      </w:pPr>
      <w:r>
        <w:rPr>
          <w:lang w:val="id_ID" w:bidi="id_ID"/>
        </w:rPr>
      </w:r>
      <w:r>
        <w:rPr>
          <w:lang w:val="id_ID" w:bidi="id_ID"/>
        </w:rPr>
        <w:t>Siapa yang Anda kenal yang perlu mendengar cerita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dipahami.</w:t>
      </w:r>
    </w:p>
    <w:p>
      <w:pPr/>
      <w:r>
        <w:rPr>
          <w:lang w:val="id_ID" w:bidi="id_ID"/>
        </w:rPr>
      </w:r>
      <w:r>
        <w:rPr>
          <w:lang w:val="id_ID" w:bidi="id_ID"/>
        </w:rPr>
        <w:t>Perikop sebelumnya mencatat percakapan terakhir dari kesebelas rasul dengan Yesus di bumi dan waktu Ia naik ke surga. Para rasul bertanya kepada Yesus apakah Dia akan memulihkan kerajaan bagi Israel. Dia mengatakan kepada mereka bahwa mereka tidak perlu mengetahui waktu peristiwa-peristiwa di masa depan yang Allah sendiri putuskan oleh otoritas-Nya sendiri. Namun, Yesus berjanji kepada para rasul bahwa Roh Kudus akan memberikan kepada mereka kuasa untuk bersaksi dan menceritakan kepada orang-orang tentang Dia di mana-mana. Setelah ini, Allah mengangkat Yesus ke surga dan dua malaikat mengatakan kepada para rasul bahwa Yesus akan kembali ke bumi dengan cara yang persis sama seperti saat Ia naik.</w:t>
      </w:r>
    </w:p>
    <w:p>
      <w:pPr/>
      <w:r>
        <w:rPr>
          <w:lang w:val="id_ID" w:bidi="id_ID"/>
        </w:rPr>
      </w:r>
      <w:r>
        <w:rPr>
          <w:lang w:val="id_ID" w:bidi="id_ID"/>
        </w:rPr>
        <w:t>Allah mengangkat Yesus ke surga dari bukit yang disebut Bukit Zaitun. Kemudian para rasul kembali ke Yerusalem. Yerusalem adalah pusat keagamaan bagi bangsa Yahudi. Bukit Zaitun berada sekitar 85 meter di atas kota Yerusalem, seperti pada saat itu. Orang-orang menyebut bukit itu Bukit Zaitun karena ada pohon zaitun yang tumbuh di atasnya. Pohon zaitun memiliki buah oval kecil dengan kulit yang halus dan biji yang keras di dalamnya. Bukit Zaitun berada sekitar satu kilometer, atau sekitar setengah jam berjalan kaki, di sebelah timur Yerusalem. Teks Alkitab merujuk pada jarak sebagai "perjalanan hari Sabat," yang merupakan jarak satu kilometer yang diizinkan oleh hukum Yahudi untuk berjalan pada hari Sabat, hari istirahat dan beribadah Yahudi.</w:t>
      </w:r>
    </w:p>
    <w:p>
      <w:pPr/>
      <w:r>
        <w:rPr>
          <w:lang w:val="id_ID" w:bidi="id_ID"/>
        </w:rPr>
      </w:r>
      <w:r>
        <w:rPr>
          <w:lang w:val="id_ID" w:bidi="id_ID"/>
        </w:rPr>
        <w:t xml:space="preserve">Berhenti di sini dan tunjukkan kepada tim penerjemah sebuah foto </w:t>
      </w:r>
      <w:r>
        <w:rPr>
          <w:lang w:val="id_ID" w:bidi="id_ID"/>
        </w:rPr>
        <w:t>Bukit Zaitun</w:t>
      </w:r>
      <w:r>
        <w:rPr>
          <w:lang w:val="id_ID" w:bidi="id_ID"/>
        </w:rPr>
        <w:t>.</w:t>
      </w:r>
    </w:p>
    <w:p>
      <w:pPr/>
      <w:r>
        <w:rPr>
          <w:lang w:val="id_ID" w:bidi="id_ID"/>
        </w:rPr>
      </w:r>
      <w:r>
        <w:rPr>
          <w:lang w:val="id_ID" w:bidi="id_ID"/>
        </w:rPr>
        <w:t xml:space="preserve">Berhenti di sini dan tunjukkan kepada tim penerjemah foto </w:t>
      </w:r>
      <w:r>
        <w:rPr>
          <w:lang w:val="id_ID" w:bidi="id_ID"/>
        </w:rPr>
        <w:t>pohon zaitun dan buah zaitun</w:t>
      </w:r>
      <w:r>
        <w:rPr>
          <w:lang w:val="id_ID" w:bidi="id_ID"/>
        </w:rPr>
        <w:t>.</w:t>
      </w:r>
    </w:p>
    <w:p>
      <w:pPr/>
      <w:r>
        <w:rPr>
          <w:lang w:val="id_ID" w:bidi="id_ID"/>
        </w:rPr>
      </w:r>
      <w:r>
        <w:rPr>
          <w:lang w:val="id_ID" w:bidi="id_ID"/>
        </w:rPr>
        <w:t>Ketika mereka tiba di kota itu, para rasul naik ke lantai atas ke ruangan tempat mereka tinggal untuk waktu yang singkat. Kata "lantai atas" menunjukkan bahwa rumah ini memiliki sebuah ruangan besar yang dibangun di atas atap datar dari bagian utama rumah. Pada zaman Yesus beberapa rumah memiliki dua lantai seperti yang satu ini. Seringkali ruangan di lantai atas memiliki tangga sendiri di luar. Para rasul berasal dari Galilea, jadi mereka mungkin menyewa ruangan itu. Pada saat itu mereka mungkin sudah tinggal di sana selama sekitar enam minggu. Kemungkinan besar para murid berada di ruangan ini bersama Yesus selama perjamuan terakhir yang diadakan Yesus bersama murid-murid-Nya sebelum Dia wafat. Kemungkinan juga bahwa para murid berada di ruangan ini ketika Yesus menampakkan diri kepada mereka setelah Dia hidup kembali.</w:t>
      </w:r>
    </w:p>
    <w:p>
      <w:pPr/>
      <w:r>
        <w:rPr>
          <w:lang w:val="id_ID" w:bidi="id_ID"/>
        </w:rPr>
      </w:r>
      <w:r>
        <w:rPr>
          <w:lang w:val="id_ID" w:bidi="id_ID"/>
        </w:rPr>
        <w:t xml:space="preserve">Berhenti di sini dan tunjukkan kepada tim penerjemah peta </w:t>
      </w:r>
      <w:r>
        <w:rPr>
          <w:lang w:val="id_ID" w:bidi="id_ID"/>
        </w:rPr>
        <w:t>Yerusalem dengan Bukit Zaitun</w:t>
      </w:r>
      <w:r>
        <w:rPr>
          <w:lang w:val="id_ID" w:bidi="id_ID"/>
        </w:rPr>
        <w:t>.</w:t>
      </w:r>
    </w:p>
    <w:p>
      <w:pPr/>
      <w:r>
        <w:rPr>
          <w:lang w:val="id_ID" w:bidi="id_ID"/>
        </w:rPr>
      </w:r>
      <w:r>
        <w:rPr>
          <w:lang w:val="id_ID" w:bidi="id_ID"/>
        </w:rPr>
        <w:t xml:space="preserve">Berhenti di sini dan tunjukkan kepada tim penerjemah foto sebuah </w:t>
      </w:r>
      <w:r>
        <w:rPr>
          <w:b/>
          <w:lang w:val="id_ID" w:bidi="id_ID"/>
        </w:rPr>
        <w:t>rumah dengan sebuah ruangan di lantai atas</w:t>
      </w:r>
      <w:r>
        <w:rPr>
          <w:lang w:val="id_ID" w:bidi="id_ID"/>
        </w:rPr>
        <w:t>.</w:t>
      </w:r>
    </w:p>
    <w:p>
      <w:pPr/>
      <w:r>
        <w:rPr>
          <w:lang w:val="id_ID" w:bidi="id_ID"/>
        </w:rPr>
      </w:r>
      <w:r>
        <w:rPr>
          <w:lang w:val="id_ID" w:bidi="id_ID"/>
        </w:rPr>
        <w:t>Mereka yang hadir adalah Petrus, juga dikenal sebagai Simon Petrus, dan Yohanes dan Yakobus dan Andreas, Filipus dan Tomas, Bartolomeus dan Matius, Yakobus anak Alfeus dan Simon orang Zelot dan Yudas, juga dikenal sebagai Tadeus, anak Yakobus lainnya. Ada dua rasul dengan nama Yakobus dan dua rasul dengan nama Simon. Untuk mengetahui yang mana yang mereka bicarakan, orang-orang menyebut Yakobus yang lain, "Yakobus anak Alfeus." Mereka menyebut Simon yang lain, "Simon orang Zelot." Kata "zelot" berarti "seseorang yang bersemangat atau penuh gairah." Pada saat itu di Israel merujuk pada orang-orang yang bersemangat agar orang Yahudi terbebas dari kendali Roma.</w:t>
      </w:r>
    </w:p>
    <w:p>
      <w:pPr/>
      <w:r>
        <w:rPr>
          <w:lang w:val="id_ID" w:bidi="id_ID"/>
        </w:rPr>
      </w:r>
      <w:r>
        <w:rPr>
          <w:lang w:val="id_ID" w:bidi="id_ID"/>
        </w:rPr>
        <w:t>Berhenti di sini dan diskusikan dengan tim penerjemah bagaimana dalam budaya Anda membedakan orang-orang yang memiliki nama yang sama dan merupakan bagian dari satu kelompok.</w:t>
      </w:r>
    </w:p>
    <w:p>
      <w:pPr/>
      <w:r>
        <w:rPr>
          <w:lang w:val="id_ID" w:bidi="id_ID"/>
        </w:rPr>
      </w:r>
      <w:r>
        <w:rPr>
          <w:lang w:val="id_ID" w:bidi="id_ID"/>
        </w:rPr>
        <w:t>Para rasul, bersama dengan para perempuan, dan Maria ibu Yesus, dan saudara-saudara-Nya, secara teratur dan sering berkumpul bersama dalam suatu kelompok untuk berdoa. Para rasul dan orang-orang lain mencurahkan banyak waktu dan usaha dalam berdoa dan mereka bersatu dalam tujuan dan sepakat dalam banyak hal ketika mereka berdoa. Ketika orang-orang berdoa mereka dapat melakukan dua hal. Mereka dapat meminta sesuatu kepada Allah, dan mereka dapat memberikan pujian atau bersyukur kepada Allah atas berbagai hal. Para perempuan itu kemungkinan adalah mereka yang telah percaya kepada Yesus, mengikuti Dia dan para rasul ke mana pun mereka pergi, dan membantu mereka dengan cara-cara praktis selama pelayanan Yesus. Saudara-saudara Yesus kemungkinan besar adalah saudara-saudara yang lebih muda, anak-anak Maria dan Yusuf yang lahir setelah Yesus.</w:t>
      </w:r>
    </w:p>
    <w:p>
      <w:pPr/>
      <w:r>
        <w:rPr>
          <w:lang w:val="id_ID" w:bidi="id_ID"/>
        </w:rPr>
      </w:r>
      <w:r>
        <w:rPr>
          <w:lang w:val="id_ID" w:bidi="id_ID"/>
        </w:rPr>
        <w:t>Berhenti di sini dan ceritakan sebuah kisah dari masa dalam hidup Anda ketika Anda bertemu dengan sekelompok orang percaya secara teratur dan sering untuk berdoa tentang sesuatu yang spesifik.</w:t>
      </w:r>
      <w:r>
        <w:rPr>
          <w:lang w:val="id_ID" w:bidi="id_ID"/>
        </w:rPr>
      </w:r>
    </w:p>
    <w:p>
      <w:pPr>
        <w:pStyle w:val="Heading3"/>
      </w:pPr>
      <w:r>
        <w:rPr>
          <w:lang w:val="id_ID" w:bidi="id_ID"/>
        </w:rPr>
        <w:t>Menjelaskan Adegan</w:t>
      </w:r>
    </w:p>
    <w:p>
      <w:pPr/>
      <w:r>
        <w:rPr>
          <w:lang w:val="id_ID" w:bidi="id_ID"/>
        </w:rPr>
      </w:r>
      <w:r>
        <w:rPr>
          <w:lang w:val="id_ID" w:bidi="id_ID"/>
        </w:rPr>
        <w:t>Dengarkan perikop ini satu kali lagi dalam terjemahan yang paling mudah dimengerti.</w:t>
      </w:r>
    </w:p>
    <w:p>
      <w:pPr/>
      <w:r>
        <w:rPr>
          <w:lang w:val="id_ID" w:bidi="id_ID"/>
        </w:rPr>
      </w:r>
      <w:r>
        <w:rPr>
          <w:lang w:val="id_ID" w:bidi="id_ID"/>
        </w:rPr>
        <w:t>Dalam sesi ini, Anda akan membantu kelompok membayangkan kisah ini. Anda akan membantu kelompok menentukan adegan, latar, dan karakter dari kisah ini.</w:t>
      </w:r>
    </w:p>
    <w:p>
      <w:pPr/>
      <w:r>
        <w:rPr>
          <w:lang w:val="id_ID" w:bidi="id_ID"/>
        </w:rPr>
      </w:r>
      <w:r>
        <w:rPr>
          <w:lang w:val="id_ID" w:bidi="id_ID"/>
        </w:rPr>
        <w:t>Kisah ini memiliki tiga adegan.</w:t>
      </w:r>
    </w:p>
    <w:p>
      <w:pPr/>
      <w:r>
        <w:rPr>
          <w:lang w:val="id_ID" w:bidi="id_ID"/>
        </w:rPr>
      </w:r>
      <w:r>
        <w:rPr>
          <w:b/>
          <w:lang w:val="id_ID" w:bidi="id_ID"/>
        </w:rPr>
        <w:t>Adegan pertama:</w:t>
      </w:r>
      <w:r>
        <w:rPr>
          <w:lang w:val="id_ID" w:bidi="id_ID"/>
        </w:rPr>
        <w:t xml:space="preserve"> Setelah Allah mengangkat Yesus ke surga, para rasul kembali ke Yerusalem dari Bukit Zaitun.</w:t>
      </w:r>
    </w:p>
    <w:p>
      <w:pPr/>
      <w:r>
        <w:rPr>
          <w:lang w:val="id_ID" w:bidi="id_ID"/>
        </w:rPr>
      </w:r>
      <w:r>
        <w:rPr>
          <w:b/>
          <w:lang w:val="id_ID" w:bidi="id_ID"/>
        </w:rPr>
        <w:t>Adegan kedua:</w:t>
      </w:r>
      <w:r>
        <w:rPr>
          <w:lang w:val="id_ID" w:bidi="id_ID"/>
        </w:rPr>
        <w:t xml:space="preserve"> Ketika memasuki kota, para rasul pergi ke ruang atas tempat mereka tinggal.</w:t>
      </w:r>
    </w:p>
    <w:p>
      <w:pPr/>
      <w:r>
        <w:rPr>
          <w:lang w:val="id_ID" w:bidi="id_ID"/>
        </w:rPr>
      </w:r>
      <w:r>
        <w:rPr>
          <w:b/>
          <w:lang w:val="id_ID" w:bidi="id_ID"/>
        </w:rPr>
        <w:t>Adegan ketiga:</w:t>
      </w:r>
      <w:r>
        <w:rPr>
          <w:lang w:val="id_ID" w:bidi="id_ID"/>
        </w:rPr>
        <w:t xml:space="preserve"> Para rasul bersama dengan para perempuan yang mengikuti Yesus, Maria ibu Yesus, dan saudara-saudara-Nya bertemu secara teratur dan sering untuk berdoa.</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Yohanes</w:t>
      </w:r>
    </w:p>
    <w:p>
      <w:pPr>
        <w:pStyle w:val="ListBullet"/>
        <w:spacing w:line="240" w:lineRule="auto"/>
        <w:ind w:left="720"/>
      </w:pPr>
      <w:r>
        <w:rPr>
          <w:lang w:val="id_ID" w:bidi="id_ID"/>
        </w:rPr>
      </w:r>
      <w:r>
        <w:rPr>
          <w:lang w:val="id_ID" w:bidi="id_ID"/>
        </w:rPr>
        <w:t>Yakobus</w:t>
      </w:r>
    </w:p>
    <w:p>
      <w:pPr>
        <w:pStyle w:val="ListBullet"/>
        <w:spacing w:line="240" w:lineRule="auto"/>
        <w:ind w:left="720"/>
      </w:pPr>
      <w:r>
        <w:rPr>
          <w:lang w:val="id_ID" w:bidi="id_ID"/>
        </w:rPr>
      </w:r>
      <w:r>
        <w:rPr>
          <w:lang w:val="id_ID" w:bidi="id_ID"/>
        </w:rPr>
        <w:t>Andreas</w:t>
      </w:r>
    </w:p>
    <w:p>
      <w:pPr>
        <w:pStyle w:val="ListBullet"/>
        <w:spacing w:line="240" w:lineRule="auto"/>
        <w:ind w:left="720"/>
      </w:pPr>
      <w:r>
        <w:rPr>
          <w:lang w:val="id_ID" w:bidi="id_ID"/>
        </w:rPr>
      </w:r>
      <w:r>
        <w:rPr>
          <w:lang w:val="id_ID" w:bidi="id_ID"/>
        </w:rPr>
        <w:t>Filipus</w:t>
      </w:r>
    </w:p>
    <w:p>
      <w:pPr>
        <w:pStyle w:val="ListBullet"/>
        <w:spacing w:line="240" w:lineRule="auto"/>
        <w:ind w:left="720"/>
      </w:pPr>
      <w:r>
        <w:rPr>
          <w:lang w:val="id_ID" w:bidi="id_ID"/>
        </w:rPr>
      </w:r>
      <w:r>
        <w:rPr>
          <w:lang w:val="id_ID" w:bidi="id_ID"/>
        </w:rPr>
        <w:t>Tomas</w:t>
      </w:r>
    </w:p>
    <w:p>
      <w:pPr>
        <w:pStyle w:val="ListBullet"/>
        <w:spacing w:line="240" w:lineRule="auto"/>
        <w:ind w:left="720"/>
      </w:pPr>
      <w:r>
        <w:rPr>
          <w:lang w:val="id_ID" w:bidi="id_ID"/>
        </w:rPr>
      </w:r>
      <w:r>
        <w:rPr>
          <w:lang w:val="id_ID" w:bidi="id_ID"/>
        </w:rPr>
        <w:t>Bartolomeus</w:t>
      </w:r>
    </w:p>
    <w:p>
      <w:pPr>
        <w:pStyle w:val="ListBullet"/>
        <w:spacing w:line="240" w:lineRule="auto"/>
        <w:ind w:left="720"/>
      </w:pPr>
      <w:r>
        <w:rPr>
          <w:lang w:val="id_ID" w:bidi="id_ID"/>
        </w:rPr>
      </w:r>
      <w:r>
        <w:rPr>
          <w:lang w:val="id_ID" w:bidi="id_ID"/>
        </w:rPr>
        <w:t>Matius</w:t>
      </w:r>
    </w:p>
    <w:p>
      <w:pPr>
        <w:pStyle w:val="ListBullet"/>
        <w:spacing w:line="240" w:lineRule="auto"/>
        <w:ind w:left="720"/>
      </w:pPr>
      <w:r>
        <w:rPr>
          <w:lang w:val="id_ID" w:bidi="id_ID"/>
        </w:rPr>
      </w:r>
      <w:r>
        <w:rPr>
          <w:lang w:val="id_ID" w:bidi="id_ID"/>
        </w:rPr>
        <w:t>Yakobus anak Alfeus</w:t>
      </w:r>
    </w:p>
    <w:p>
      <w:pPr>
        <w:pStyle w:val="ListBullet"/>
        <w:spacing w:line="240" w:lineRule="auto"/>
        <w:ind w:left="720"/>
      </w:pPr>
      <w:r>
        <w:rPr>
          <w:lang w:val="id_ID" w:bidi="id_ID"/>
        </w:rPr>
      </w:r>
      <w:r>
        <w:rPr>
          <w:lang w:val="id_ID" w:bidi="id_ID"/>
        </w:rPr>
        <w:t>Simon orang Zelot</w:t>
      </w:r>
    </w:p>
    <w:p>
      <w:pPr>
        <w:pStyle w:val="ListBullet"/>
        <w:spacing w:line="240" w:lineRule="auto"/>
        <w:ind w:left="720"/>
      </w:pPr>
      <w:r>
        <w:rPr>
          <w:lang w:val="id_ID" w:bidi="id_ID"/>
        </w:rPr>
      </w:r>
      <w:r>
        <w:rPr>
          <w:lang w:val="id_ID" w:bidi="id_ID"/>
        </w:rPr>
        <w:t>Yudas, juga dikenal sebagai Tadeus, anak Yakobus yang lain</w:t>
      </w:r>
    </w:p>
    <w:p>
      <w:pPr>
        <w:pStyle w:val="ListBullet"/>
        <w:spacing w:line="240" w:lineRule="auto"/>
        <w:ind w:left="720"/>
      </w:pPr>
      <w:r>
        <w:rPr>
          <w:lang w:val="id_ID" w:bidi="id_ID"/>
        </w:rPr>
      </w:r>
      <w:r>
        <w:rPr>
          <w:lang w:val="id_ID" w:bidi="id_ID"/>
        </w:rPr>
        <w:t>Para perempuan yang dulu mengikut Yesus</w:t>
      </w:r>
    </w:p>
    <w:p>
      <w:pPr>
        <w:pStyle w:val="ListBullet"/>
        <w:spacing w:line="240" w:lineRule="auto"/>
        <w:ind w:left="720"/>
      </w:pPr>
      <w:r>
        <w:rPr>
          <w:lang w:val="id_ID" w:bidi="id_ID"/>
        </w:rPr>
      </w:r>
      <w:r>
        <w:rPr>
          <w:lang w:val="id_ID" w:bidi="id_ID"/>
        </w:rPr>
        <w:t>Maria ibu Yesus</w:t>
      </w:r>
    </w:p>
    <w:p>
      <w:pPr>
        <w:pStyle w:val="ListBullet"/>
        <w:spacing w:line="240" w:lineRule="auto"/>
        <w:ind w:left="720"/>
      </w:pPr>
      <w:r>
        <w:rPr>
          <w:lang w:val="id_ID" w:bidi="id_ID"/>
        </w:rPr>
      </w:r>
      <w:r>
        <w:rPr>
          <w:lang w:val="id_ID" w:bidi="id_ID"/>
        </w:rPr>
        <w:t>Saudara-saudara Yesus</w:t>
      </w:r>
    </w:p>
    <w:p>
      <w:pPr/>
      <w:r>
        <w:rPr>
          <w:lang w:val="id_ID" w:bidi="id_ID"/>
        </w:rPr>
      </w:r>
      <w:r>
        <w:rPr>
          <w:lang w:val="id_ID" w:bidi="id_ID"/>
        </w:rPr>
        <w:t>Dalam sesi ini, minta kelompok untuk membuat papan cerita, menggambar, atau menggunakan semacam alat peraga (benda-benda yang dapat Anda pindah-pindahkan seperti batu, ranting, mainan anak-anak) untuk membayangkan cerita dan aksi di dalamnya.</w:t>
      </w:r>
    </w:p>
    <w:p>
      <w:pPr/>
      <w:r>
        <w:rPr>
          <w:lang w:val="id_ID" w:bidi="id_ID"/>
        </w:rPr>
      </w:r>
      <w:r>
        <w:rPr>
          <w:lang w:val="id_ID" w:bidi="id_ID"/>
        </w:rPr>
        <w:t>Setelah Allah mengangkat Yesus ke surga dari bukit yang disebut Bukit Zaitun, para rasul kembali ke Yerusalem. Bukit Zaitun berada sekitar satu kilometer, atau sekitar setengah jam berjalan kaki, di sebelah timur Yerusalem. Teks Alkitab merujuk pada jarak sebagai "perjalanan hari Sabat," yang merupakan jarak satu kilometer yang diizinkan oleh hukum Yahudi untuk berjalan pada hari Sabat, hari istirahat dan beribadah orang Yahudi. Itu tidak menunjukkan bahwa Yesus naik ke surga pada hari Sabat.</w:t>
      </w:r>
    </w:p>
    <w:p>
      <w:pPr/>
      <w:r>
        <w:rPr>
          <w:lang w:val="id_ID" w:bidi="id_ID"/>
        </w:rPr>
      </w:r>
      <w:r>
        <w:rPr>
          <w:lang w:val="id_ID" w:bidi="id_ID"/>
        </w:rPr>
        <w:t xml:space="preserve">Ketika para rasul tiba di Yerusalem, mereka segera pergi ke ruang atas tempat mereka tinggal. Penting untuk dicatat bahwa teks Alkitab mengatakan bahwa mereka </w:t>
      </w:r>
      <w:r>
        <w:rPr>
          <w:b/>
          <w:lang w:val="id_ID" w:bidi="id_ID"/>
        </w:rPr>
        <w:t>memasuki</w:t>
      </w:r>
      <w:r>
        <w:rPr>
          <w:lang w:val="id_ID" w:bidi="id_ID"/>
        </w:rPr>
        <w:t xml:space="preserve"> Yerusalem. Ini menunjukkan bahwa mereka harus melalui salah satu gerbang kota di tembok kota di sekitar Yerusalem. Kemudian mereka sudah berjalan ke ruang atas tempat mereka tinggal. Kata "tinggal" dalam bahasa aslinya sering berarti tempat tinggal sementara. Para rasul berasal dari Galilea, jadi mereka mungkin menyewa ruangan itu. Pada saat itu mereka mungkin telah tinggal di sana selama sekitar enam minggu. Kemungkinan besar ini adalah ruangan yang sama di mana mereka mengadakan perjamuan terakhir dengan Yesus dan tempat Yesus bertemu dengan mereka setelah Ia bangkit dari kematian.</w:t>
      </w:r>
    </w:p>
    <w:p>
      <w:pPr/>
      <w:r>
        <w:rPr>
          <w:lang w:val="id_ID" w:bidi="id_ID"/>
        </w:rPr>
      </w:r>
      <w:r>
        <w:rPr>
          <w:lang w:val="id_ID" w:bidi="id_ID"/>
        </w:rPr>
        <w:t xml:space="preserve">Berhenti di sini dan tunjukkan kepada tim penerjemah peta </w:t>
      </w:r>
      <w:r>
        <w:rPr>
          <w:lang w:val="id_ID" w:bidi="id_ID"/>
        </w:rPr>
        <w:t>Yerusalem dengan Bukit Zaitun</w:t>
      </w:r>
      <w:r>
        <w:rPr>
          <w:lang w:val="id_ID" w:bidi="id_ID"/>
        </w:rPr>
        <w:t>.</w:t>
      </w:r>
    </w:p>
    <w:p>
      <w:pPr/>
      <w:r>
        <w:rPr>
          <w:lang w:val="id_ID" w:bidi="id_ID"/>
        </w:rPr>
      </w:r>
      <w:r>
        <w:rPr>
          <w:lang w:val="id_ID" w:bidi="id_ID"/>
        </w:rPr>
        <w:t xml:space="preserve">Berhenti di sini dan tunjukkan kepada tim penerjemah foto sebuah </w:t>
      </w:r>
      <w:r>
        <w:rPr>
          <w:b/>
          <w:lang w:val="id_ID" w:bidi="id_ID"/>
        </w:rPr>
        <w:t>rumah dengan sebuah ruangan di lantai atas</w:t>
      </w:r>
      <w:r>
        <w:rPr>
          <w:lang w:val="id_ID" w:bidi="id_ID"/>
        </w:rPr>
        <w:t>.</w:t>
      </w:r>
    </w:p>
    <w:p>
      <w:pPr/>
      <w:r>
        <w:rPr>
          <w:lang w:val="id_ID" w:bidi="id_ID"/>
        </w:rPr>
      </w:r>
      <w:r>
        <w:rPr>
          <w:lang w:val="id_ID" w:bidi="id_ID"/>
        </w:rPr>
        <w:t>Mereka yang hadir adalah Petrus, juga dikenal sebagai Simon Petrus, dan Yohanes dan Yakobus dan Andreas, Filipus dan Tomas, Bartolomeus dan Matius, Yakobus anak Alfeus dan Simon orang Zelot dan Yudas, juga dikenal sebagai Tadeus, anak Yakobus lainnya. Ada dua rasul dengan nama Yakobus dan dua rasul dengan nama Simon. Untuk mengetahui yang mana yang mereka bicarakan, orang-orang menyebut Yakobus yang lain, "Yakobus anak Alfeus." Mereka menyebut Simon yang lain, "Simon orang Zelot." Kata Yunani "zealot" berarti "seseorang yang bersemangat atau bergairah." Pada saat itu di Israel merujuk pada orang-orang yang bersemangat agar orang Yahudi terbebas dari kendali Roma. Lukas mengatur daftar nama dengan cara tertentu. Dia pertama-tama mencantumkan empat nama bersama-sama, kemudian dua nama bersama-sama, kemudian dua nama lain, dan kemudian tiga nama. Kita tidak tahu apakah ada alasan mengapa Lukas menyusun nama-nama tersebut sedemikian rupa.</w:t>
      </w:r>
    </w:p>
    <w:p>
      <w:pPr/>
      <w:r>
        <w:rPr>
          <w:lang w:val="id_ID" w:bidi="id_ID"/>
        </w:rPr>
      </w:r>
      <w:r>
        <w:rPr>
          <w:lang w:val="id_ID" w:bidi="id_ID"/>
        </w:rPr>
        <w:t>Ini adalah pertama kalinya nama para rasul disebutkan dalam Kisah Para Rasul.</w:t>
      </w:r>
    </w:p>
    <w:p>
      <w:pPr/>
      <w:r>
        <w:rPr>
          <w:lang w:val="id_ID" w:bidi="id_ID"/>
        </w:rPr>
      </w:r>
      <w:r>
        <w:rPr>
          <w:lang w:val="id_ID" w:bidi="id_ID"/>
        </w:rPr>
        <w:t>Berhenti di sini dan diskusikan dengan tim penerjemah mengenai apakah atau bagaimana Anda mengatur nama dalam urutan atau cara tertentu saat menceritakan sebuah kisah.</w:t>
      </w:r>
    </w:p>
    <w:p>
      <w:pPr/>
      <w:r>
        <w:rPr>
          <w:lang w:val="id_ID" w:bidi="id_ID"/>
        </w:rPr>
      </w:r>
      <w:r>
        <w:rPr>
          <w:lang w:val="id_ID" w:bidi="id_ID"/>
        </w:rPr>
        <w:t>Para rasul, bersama dengan para perempuan dan Maria ibu Yesus dan saudara-saudara-Nya, secara teratur dan sering berkumpul bersama dalam satu kelompok untuk berdoa. Para rasul dan orang-orang lain mencurahkan banyak waktu dan usaha dalam berdoa, dan mereka bersatu dalam tujuan serta sepakat dalam banyak hal ketika mereka berdoa.</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tiga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Yohanes</w:t>
      </w:r>
    </w:p>
    <w:p>
      <w:pPr>
        <w:pStyle w:val="ListBullet"/>
        <w:spacing w:line="240" w:lineRule="auto"/>
        <w:ind w:left="720"/>
      </w:pPr>
      <w:r>
        <w:rPr>
          <w:lang w:val="id_ID" w:bidi="id_ID"/>
        </w:rPr>
      </w:r>
      <w:r>
        <w:rPr>
          <w:lang w:val="id_ID" w:bidi="id_ID"/>
        </w:rPr>
        <w:t>Yakobus</w:t>
      </w:r>
    </w:p>
    <w:p>
      <w:pPr>
        <w:pStyle w:val="ListBullet"/>
        <w:spacing w:line="240" w:lineRule="auto"/>
        <w:ind w:left="720"/>
      </w:pPr>
      <w:r>
        <w:rPr>
          <w:lang w:val="id_ID" w:bidi="id_ID"/>
        </w:rPr>
      </w:r>
      <w:r>
        <w:rPr>
          <w:lang w:val="id_ID" w:bidi="id_ID"/>
        </w:rPr>
        <w:t>Andreas</w:t>
      </w:r>
    </w:p>
    <w:p>
      <w:pPr>
        <w:pStyle w:val="ListBullet"/>
        <w:spacing w:line="240" w:lineRule="auto"/>
        <w:ind w:left="720"/>
      </w:pPr>
      <w:r>
        <w:rPr>
          <w:lang w:val="id_ID" w:bidi="id_ID"/>
        </w:rPr>
      </w:r>
      <w:r>
        <w:rPr>
          <w:lang w:val="id_ID" w:bidi="id_ID"/>
        </w:rPr>
        <w:t>Filipus</w:t>
      </w:r>
    </w:p>
    <w:p>
      <w:pPr>
        <w:pStyle w:val="ListBullet"/>
        <w:spacing w:line="240" w:lineRule="auto"/>
        <w:ind w:left="720"/>
      </w:pPr>
      <w:r>
        <w:rPr>
          <w:lang w:val="id_ID" w:bidi="id_ID"/>
        </w:rPr>
      </w:r>
      <w:r>
        <w:rPr>
          <w:lang w:val="id_ID" w:bidi="id_ID"/>
        </w:rPr>
        <w:t>Tomas</w:t>
      </w:r>
    </w:p>
    <w:p>
      <w:pPr>
        <w:pStyle w:val="ListBullet"/>
        <w:spacing w:line="240" w:lineRule="auto"/>
        <w:ind w:left="720"/>
      </w:pPr>
      <w:r>
        <w:rPr>
          <w:lang w:val="id_ID" w:bidi="id_ID"/>
        </w:rPr>
      </w:r>
      <w:r>
        <w:rPr>
          <w:lang w:val="id_ID" w:bidi="id_ID"/>
        </w:rPr>
        <w:t>Bartolomeus</w:t>
      </w:r>
    </w:p>
    <w:p>
      <w:pPr>
        <w:pStyle w:val="ListBullet"/>
        <w:spacing w:line="240" w:lineRule="auto"/>
        <w:ind w:left="720"/>
      </w:pPr>
      <w:r>
        <w:rPr>
          <w:lang w:val="id_ID" w:bidi="id_ID"/>
        </w:rPr>
      </w:r>
      <w:r>
        <w:rPr>
          <w:lang w:val="id_ID" w:bidi="id_ID"/>
        </w:rPr>
        <w:t>Matius</w:t>
      </w:r>
    </w:p>
    <w:p>
      <w:pPr>
        <w:pStyle w:val="ListBullet"/>
        <w:spacing w:line="240" w:lineRule="auto"/>
        <w:ind w:left="720"/>
      </w:pPr>
      <w:r>
        <w:rPr>
          <w:lang w:val="id_ID" w:bidi="id_ID"/>
        </w:rPr>
      </w:r>
      <w:r>
        <w:rPr>
          <w:lang w:val="id_ID" w:bidi="id_ID"/>
        </w:rPr>
        <w:t>Yakobus anak Alfeus</w:t>
      </w:r>
    </w:p>
    <w:p>
      <w:pPr>
        <w:pStyle w:val="ListBullet"/>
        <w:spacing w:line="240" w:lineRule="auto"/>
        <w:ind w:left="720"/>
      </w:pPr>
      <w:r>
        <w:rPr>
          <w:lang w:val="id_ID" w:bidi="id_ID"/>
        </w:rPr>
      </w:r>
      <w:r>
        <w:rPr>
          <w:lang w:val="id_ID" w:bidi="id_ID"/>
        </w:rPr>
        <w:t>Simon orang Zelot</w:t>
      </w:r>
    </w:p>
    <w:p>
      <w:pPr>
        <w:pStyle w:val="ListBullet"/>
        <w:spacing w:line="240" w:lineRule="auto"/>
        <w:ind w:left="720"/>
      </w:pPr>
      <w:r>
        <w:rPr>
          <w:lang w:val="id_ID" w:bidi="id_ID"/>
        </w:rPr>
      </w:r>
      <w:r>
        <w:rPr>
          <w:lang w:val="id_ID" w:bidi="id_ID"/>
        </w:rPr>
        <w:t>Yudas, juga dikenal sebagai Tadeus, anak Yakobus yang lain</w:t>
      </w:r>
    </w:p>
    <w:p>
      <w:pPr>
        <w:pStyle w:val="ListBullet"/>
        <w:spacing w:line="240" w:lineRule="auto"/>
        <w:ind w:left="720"/>
      </w:pPr>
      <w:r>
        <w:rPr>
          <w:lang w:val="id_ID" w:bidi="id_ID"/>
        </w:rPr>
      </w:r>
      <w:r>
        <w:rPr>
          <w:lang w:val="id_ID" w:bidi="id_ID"/>
        </w:rPr>
        <w:t>Para perempuan yang dulu mengikut Yesus</w:t>
      </w:r>
    </w:p>
    <w:p>
      <w:pPr>
        <w:pStyle w:val="ListBullet"/>
        <w:spacing w:line="240" w:lineRule="auto"/>
        <w:ind w:left="720"/>
      </w:pPr>
      <w:r>
        <w:rPr>
          <w:lang w:val="id_ID" w:bidi="id_ID"/>
        </w:rPr>
      </w:r>
      <w:r>
        <w:rPr>
          <w:lang w:val="id_ID" w:bidi="id_ID"/>
        </w:rPr>
        <w:t>Maria ibu Yesus</w:t>
      </w:r>
    </w:p>
    <w:p>
      <w:pPr>
        <w:pStyle w:val="ListBullet"/>
        <w:spacing w:line="240" w:lineRule="auto"/>
        <w:ind w:left="720"/>
      </w:pPr>
      <w:r>
        <w:rPr>
          <w:lang w:val="id_ID" w:bidi="id_ID"/>
        </w:rPr>
      </w:r>
      <w:r>
        <w:rPr>
          <w:lang w:val="id_ID" w:bidi="id_ID"/>
        </w:rPr>
        <w:t>Saudara-saudara Yesus</w:t>
      </w:r>
    </w:p>
    <w:p>
      <w:pPr/>
      <w:r>
        <w:rPr>
          <w:lang w:val="id_ID" w:bidi="id_ID"/>
        </w:rPr>
      </w:r>
      <w:r>
        <w:rPr>
          <w:lang w:val="id_ID" w:bidi="id_ID"/>
        </w:rPr>
        <w:t>Minta tim untuk memerankan cerita ini dua kali. Mereka harus memerankannya dalam bahasa yang mereka terjemahkan. Pertama, minta tim untuk memerankan cerita itu tanpa berhenti. Saat kedua kalinya tim memerankan kisah tersebut, hentikan mereka di beberapa titik cerita yang berbeda.</w:t>
      </w:r>
    </w:p>
    <w:p>
      <w:pPr/>
      <w:r>
        <w:rPr>
          <w:lang w:val="id_ID" w:bidi="id_ID"/>
        </w:rPr>
      </w:r>
      <w:r>
        <w:rPr>
          <w:lang w:val="id_ID" w:bidi="id_ID"/>
        </w:rPr>
        <w:t>Ketika tim memerankan cerita itu untuk pertama kali, perhatikan dialog, kelancaran cerita, jalan cerita, dan urutan waktu cerita tersebut. Perhatikan bagian-bagian penting atau sulit dari cerita maupun perikop yang akan diperagakan dan jangan dilewatkan. Bantu kelompok untuk mengingat bagian-bagian kisah tersebut.</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Setelah Allah mengangkat Yesus ke surga, para rasul kembali ke Yerusalem dari Bukit Zaitun. Kota itu berjarak sekitar setengah jam berjalan kaki.</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 "Terkejut dan takjub melihat Yesus naik ke surga," "Sedih karena Yesus tidak bersama kita lagi," "Apa yang harus kita lakukan sambil menunggu? Apa yang kita lakukan selanjutnya?" dan "Bersemangat untuk kembali ke Yerusalem untuk menunggu Roh Kudus."</w:t>
      </w:r>
    </w:p>
    <w:p>
      <w:pPr>
        <w:pStyle w:val="ListBullet"/>
        <w:spacing w:line="240" w:lineRule="auto"/>
        <w:ind w:left="720"/>
      </w:pPr>
      <w:r>
        <w:rPr>
          <w:lang w:val="id_ID" w:bidi="id_ID"/>
        </w:rPr>
      </w:r>
      <w:r>
        <w:rPr>
          <w:lang w:val="id_ID" w:bidi="id_ID"/>
        </w:rPr>
        <w:t xml:space="preserve">Ulangi adegannya. </w:t>
      </w:r>
    </w:p>
    <w:p>
      <w:pPr/>
      <w:r>
        <w:rPr>
          <w:lang w:val="id_ID" w:bidi="id_ID"/>
        </w:rPr>
      </w:r>
      <w:r>
        <w:rPr>
          <w:lang w:val="id_ID" w:bidi="id_ID"/>
        </w:rPr>
        <w:t>Ketika orang-orang tiba di kota itu, mereka pergi ke ruang atas tempat mereka tinggal. Mereka yang hadir adalah Petrus dan Yohanes dan Yakobus dan Andreas, Filipus dan Tomas, Bartolomeus dan Matius, Yakobus anak Alfeus dan Simon orang Zelot dan Yudas, juga dikenal sebagai Tadeus, anak Yakobus yang lain.</w:t>
      </w:r>
    </w:p>
    <w:p>
      <w:pPr/>
      <w:r>
        <w:rPr>
          <w:lang w:val="id_ID" w:bidi="id_ID"/>
        </w:rPr>
      </w:r>
      <w:r>
        <w:rPr>
          <w:lang w:val="id_ID" w:bidi="id_ID"/>
        </w:rPr>
        <w:t>Para rasul, bersama dengan para perempuan, dan Maria ibu Yesus, dan saudara-saudara-Nya, berkumpul dan terus bertekun dalam doa.</w:t>
      </w:r>
    </w:p>
    <w:p>
      <w:pPr>
        <w:pStyle w:val="ListBullet"/>
        <w:spacing w:line="240" w:lineRule="auto"/>
        <w:ind w:left="720"/>
      </w:pPr>
      <w:r>
        <w:rPr>
          <w:lang w:val="id_ID" w:bidi="id_ID"/>
        </w:rPr>
      </w:r>
      <w:r>
        <w:rPr>
          <w:lang w:val="id_ID" w:bidi="id_ID"/>
        </w:rPr>
        <w:t>Tanyakan kepada aktor yang memerankan Maria ibu Yesus, "Bagaimana perasaan Anda?" Anda mungkin mendengar hal-hal seperti, "Anak saya telah menyelesaikan apa yang menjadi tujuannya di sini". Sekarang semua orang dapat memiliki hidup kekal," "Aku sangat merindukan Yesus. Tetapi semoga hal itu sesuai dengan kehendak Allah, bukan kehendakku," dan "Pujian kepada Allah karena aku bersama orang-orang percaya lainnya. Kami akan tetap bersemangat ketika kami berdoa bersama."</w:t>
      </w:r>
    </w:p>
    <w:p>
      <w:pPr>
        <w:pStyle w:val="ListBullet"/>
        <w:spacing w:line="240" w:lineRule="auto"/>
        <w:ind w:left="720"/>
      </w:pPr>
      <w:r>
        <w:rPr>
          <w:lang w:val="id_ID" w:bidi="id_ID"/>
        </w:rPr>
      </w:r>
      <w:r>
        <w:rPr>
          <w:lang w:val="id_ID" w:bidi="id_ID"/>
        </w:rPr>
        <w:t xml:space="preserve">Ulangi adegannya. </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dipahami.</w:t>
      </w:r>
    </w:p>
    <w:p>
      <w:pPr/>
      <w:r>
        <w:rPr>
          <w:lang w:val="id_ID" w:bidi="id_ID"/>
        </w:rPr>
      </w:r>
      <w:r>
        <w:rPr>
          <w:lang w:val="id_ID" w:bidi="id_ID"/>
        </w:rPr>
        <w:t xml:space="preserve">Kemudian mereka kembali ke </w:t>
      </w:r>
      <w:r>
        <w:rPr>
          <w:b/>
          <w:lang w:val="id_ID" w:bidi="id_ID"/>
        </w:rPr>
        <w:t>Yerusalem</w:t>
      </w:r>
      <w:r>
        <w:rPr>
          <w:lang w:val="id_ID" w:bidi="id_ID"/>
        </w:rPr>
        <w:t xml:space="preserve"> dari bukit yang disebut </w:t>
      </w:r>
      <w:r>
        <w:rPr>
          <w:b/>
          <w:lang w:val="id_ID" w:bidi="id_ID"/>
        </w:rPr>
        <w:t>Bukit Zaitun</w:t>
      </w:r>
      <w:r>
        <w:rPr>
          <w:lang w:val="id_ID" w:bidi="id_ID"/>
        </w:rPr>
        <w:t xml:space="preserve">, yang berada di dekat Yerusalem, sejauh perjalanan hari </w:t>
      </w:r>
      <w:r>
        <w:rPr>
          <w:b/>
          <w:lang w:val="id_ID" w:bidi="id_ID"/>
        </w:rPr>
        <w:t>Sabat</w:t>
      </w:r>
      <w:r>
        <w:rPr>
          <w:lang w:val="id_ID" w:bidi="id_ID"/>
        </w:rPr>
        <w:t>.</w:t>
      </w:r>
    </w:p>
    <w:p>
      <w:pPr/>
      <w:r>
        <w:rPr>
          <w:lang w:val="id_ID" w:bidi="id_ID"/>
        </w:rPr>
      </w:r>
      <w:r>
        <w:rPr>
          <w:b/>
          <w:lang w:val="id_ID" w:bidi="id_ID"/>
        </w:rPr>
        <w:t>Yerusalem</w:t>
      </w:r>
      <w:r>
        <w:rPr>
          <w:lang w:val="id_ID" w:bidi="id_ID"/>
        </w:rPr>
        <w:t xml:space="preserve"> adalah nama ibu kota agama orang-orang Yahudi. Bait Suci, tempat resmi di mana orang-orang Yahudi pergi untuk mempersembahkan korban kepada Tuhan, terletak di Yerusalem. Ini adalah tempat paling suci bagi orang-orang Yahudi, dan tempat di mana para pemimpin hukum agama Yahudi bertemu. Ingatlah untuk menggunakan kata yang sama yang telah Anda gunakan sebelumnya untuk Yerusalem. Definisi lengkap tentang </w:t>
      </w:r>
      <w:r>
        <w:rPr>
          <w:lang w:val="id_ID" w:bidi="id_ID"/>
        </w:rPr>
        <w:t>Yerusalem</w:t>
      </w:r>
      <w:r>
        <w:rPr>
          <w:lang w:val="id_ID" w:bidi="id_ID"/>
        </w:rPr>
        <w:t xml:space="preserve"> dapat ditemukan di Daftar Kata Utama. </w:t>
      </w:r>
    </w:p>
    <w:p>
      <w:pPr/>
      <w:r>
        <w:rPr>
          <w:lang w:val="id_ID" w:bidi="id_ID"/>
        </w:rPr>
      </w:r>
      <w:r>
        <w:rPr>
          <w:b/>
          <w:lang w:val="id_ID" w:bidi="id_ID"/>
        </w:rPr>
        <w:t>Zaitun</w:t>
      </w:r>
      <w:r>
        <w:rPr>
          <w:lang w:val="id_ID" w:bidi="id_ID"/>
        </w:rPr>
        <w:t xml:space="preserve"> adalah buah oval kecil dengan kulit yang halus dan biji yang keras di dalamnya, serta tumbuh di pohon. Zaitun adalah makanan penting pada zaman kuno. Orang-orang memerasnya menjadi minyak yang digunakan untuk memasak dan dalam beberapa ritual. Orang-orang menggunakan minyak sebagai bahan bakar untuk lampu serta dalam obat-obatan dan kosmetik.</w:t>
      </w:r>
    </w:p>
    <w:p>
      <w:pPr/>
      <w:r>
        <w:rPr>
          <w:lang w:val="id_ID" w:bidi="id_ID"/>
        </w:rPr>
      </w:r>
      <w:r>
        <w:rPr>
          <w:lang w:val="id_ID" w:bidi="id_ID"/>
        </w:rPr>
        <w:t xml:space="preserve">Berhenti di sini dan tunjukkan kepada tim penerjemah foto </w:t>
      </w:r>
      <w:r>
        <w:rPr>
          <w:lang w:val="id_ID" w:bidi="id_ID"/>
        </w:rPr>
        <w:t>pohon zaitun dan buah zaitun</w:t>
      </w:r>
      <w:r>
        <w:rPr>
          <w:lang w:val="id_ID" w:bidi="id_ID"/>
        </w:rPr>
        <w:t>.</w:t>
      </w:r>
    </w:p>
    <w:p>
      <w:pPr/>
      <w:r>
        <w:rPr>
          <w:lang w:val="id_ID" w:bidi="id_ID"/>
        </w:rPr>
      </w:r>
      <w:r>
        <w:rPr>
          <w:lang w:val="id_ID" w:bidi="id_ID"/>
        </w:rPr>
        <w:t xml:space="preserve">Orang-orang Yahudi merayakan hari </w:t>
      </w:r>
      <w:r>
        <w:rPr>
          <w:b/>
          <w:lang w:val="id_ID" w:bidi="id_ID"/>
        </w:rPr>
        <w:t>Sabat</w:t>
      </w:r>
      <w:r>
        <w:rPr>
          <w:lang w:val="id_ID" w:bidi="id_ID"/>
        </w:rPr>
        <w:t xml:space="preserve"> sebagai hari istirahat dan beribadah sejak Allah memberikan perintah ini kepada mereka. Hari Sabat dianggap sebagai hari ke-7 dalam seminggu. Pada masa Yesus, terdapat aturan-aturan khusus yang ketat mengenai jenis pekerjaan yang boleh dan tidak boleh dilakukan pada hari ini, dan bahkan jarak yang diizinkan untuk ditempuh orang dengan berjalan kaki. Hari Sabat juga adalah hari ketika orang-orang pergi ke sinagoge untuk beribadah. Ingatlah untuk menggunakan kata yang sama yang telah Anda gunakan sebelumnya untuk Sabat. Definisi lengkap tentang </w:t>
      </w:r>
      <w:r>
        <w:rPr>
          <w:lang w:val="id_ID" w:bidi="id_ID"/>
        </w:rPr>
        <w:t>Sabat</w:t>
      </w:r>
      <w:r>
        <w:rPr>
          <w:lang w:val="id_ID" w:bidi="id_ID"/>
        </w:rPr>
        <w:t xml:space="preserve"> dapat ditemukan dalam Daftar Kata Utama.</w:t>
      </w:r>
    </w:p>
    <w:p>
      <w:pPr/>
      <w:r>
        <w:rPr>
          <w:lang w:val="id_ID" w:bidi="id_ID"/>
        </w:rPr>
      </w:r>
      <w:r>
        <w:rPr>
          <w:lang w:val="id_ID" w:bidi="id_ID"/>
        </w:rPr>
        <w:t xml:space="preserve">Mereka semua dengan sehati bertekun dalam </w:t>
      </w:r>
      <w:r>
        <w:rPr>
          <w:b/>
          <w:lang w:val="id_ID" w:bidi="id_ID"/>
        </w:rPr>
        <w:t>doa</w:t>
      </w:r>
      <w:r>
        <w:rPr>
          <w:lang w:val="id_ID" w:bidi="id_ID"/>
        </w:rPr>
        <w:t xml:space="preserve">. Berdoa merujuk kepada berkomunikasi dengan Allah. Pastikan bahwa kata yang Anda gunakan di sini tidak mengacu hanya kepada komunikasi ritualistik, tetapi sesuatu yang lebih bersifat pribadi. Beberapa bahasa memiliki lebih dari satu kata untuk doa, tergantung pada jenis percakapan dengan Allah yang sedang terjadi. Beberapa bahasa memiliki kata terpisah untuk doa syukur dan doa permohonan bantuan. Dalam hal ini, para rasul kemungkinan besar sedang melakukan kedua bentuk doa tersebut. Ingatlah untuk menggunakan kata yang sama dengan yang Anda gunakan sebelumnya untuk doa. Definisi lengkap tentang </w:t>
      </w:r>
      <w:r>
        <w:rPr>
          <w:lang w:val="id_ID" w:bidi="id_ID"/>
        </w:rPr>
        <w:t>doa</w:t>
      </w:r>
      <w:r>
        <w:rPr>
          <w:lang w:val="id_ID" w:bidi="id_ID"/>
        </w:rPr>
        <w:t xml:space="preserve"> dapat ditemukan di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sebentar. Anggota kelompok lain harus menceritakan bagian selanjutnya dari perikop itu dan berhenti sebentar. Lakukan ini sampai kelompok menceritakan kembali seluruh bagian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bagian tersebut.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kelompok dapat memutuskan versi mana dari bagian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 xml:space="preserve">Hentikan sebentar rekaman ini di sini. </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1:15–26</w:t>
      </w:r>
      <w:r>
        <w:rPr>
          <w:lang w:val="id_ID" w:bidi="id_ID"/>
        </w:rPr>
      </w:r>
    </w:p>
    <w:p>
      <w:pPr>
        <w:pStyle w:val="Heading3"/>
      </w:pPr>
      <w:r>
        <w:rPr>
          <w:lang w:val="id_ID" w:bidi="id_ID"/>
        </w:rPr>
        <w:t>Dengar dan Renungkan</w:t>
      </w:r>
    </w:p>
    <w:p>
      <w:pPr/>
      <w:r>
        <w:rPr>
          <w:lang w:val="id_ID" w:bidi="id_ID"/>
        </w:rPr>
      </w:r>
      <w:r>
        <w:rPr>
          <w:lang w:val="id_ID" w:bidi="id_ID"/>
        </w:rPr>
        <w:t>Dengarkan Kisah Para Rasul 1:15–26 dan simpanlah dalam hati Anda. Dengarkan teks ini tiga kali (dalam tiga terjemahan yang berbeda, jika memungkinkan). Kemudian sebagai satu tim diskusikanlah pertanyaan-pertanyaan berikut ini:</w:t>
      </w:r>
    </w:p>
    <w:p>
      <w:pPr>
        <w:pStyle w:val="ListBullet"/>
        <w:spacing w:line="240" w:lineRule="auto"/>
        <w:ind w:left="720"/>
      </w:pPr>
      <w:r>
        <w:rPr>
          <w:lang w:val="id_ID" w:bidi="id_ID"/>
        </w:rPr>
      </w:r>
      <w:r>
        <w:rPr>
          <w:lang w:val="id_ID" w:bidi="id_ID"/>
        </w:rPr>
        <w:t>Apa yang Anda sukai dari cerita ini?</w:t>
      </w:r>
    </w:p>
    <w:p>
      <w:pPr>
        <w:pStyle w:val="ListBullet"/>
        <w:spacing w:line="240" w:lineRule="auto"/>
        <w:ind w:left="720"/>
      </w:pPr>
      <w:r>
        <w:rPr>
          <w:lang w:val="id_ID" w:bidi="id_ID"/>
        </w:rPr>
      </w:r>
      <w:r>
        <w:rPr>
          <w:lang w:val="id_ID" w:bidi="id_ID"/>
        </w:rPr>
        <w:t>Apa yang tidak Anda sukai atau tidak mengerti?</w:t>
      </w:r>
    </w:p>
    <w:p>
      <w:pPr>
        <w:pStyle w:val="ListBullet"/>
        <w:spacing w:line="240" w:lineRule="auto"/>
        <w:ind w:left="720"/>
      </w:pPr>
      <w:r>
        <w:rPr>
          <w:lang w:val="id_ID" w:bidi="id_ID"/>
        </w:rPr>
      </w:r>
      <w:r>
        <w:rPr>
          <w:lang w:val="id_ID" w:bidi="id_ID"/>
        </w:rPr>
        <w:t>Apa yang kisah ini sampaikan kepada kita tentang Tuhan atau Yesus?</w:t>
      </w:r>
    </w:p>
    <w:p>
      <w:pPr>
        <w:pStyle w:val="ListBullet"/>
        <w:spacing w:line="240" w:lineRule="auto"/>
        <w:ind w:left="720"/>
      </w:pPr>
      <w:r>
        <w:rPr>
          <w:lang w:val="id_ID" w:bidi="id_ID"/>
        </w:rPr>
      </w:r>
      <w:r>
        <w:rPr>
          <w:lang w:val="id_ID" w:bidi="id_ID"/>
        </w:rPr>
        <w:t>Apa yang kisah ini katakan kepada kita tentang manusia?</w:t>
      </w:r>
    </w:p>
    <w:p>
      <w:pPr>
        <w:pStyle w:val="ListBullet"/>
        <w:spacing w:line="240" w:lineRule="auto"/>
        <w:ind w:left="720"/>
      </w:pPr>
      <w:r>
        <w:rPr>
          <w:lang w:val="id_ID" w:bidi="id_ID"/>
        </w:rPr>
      </w:r>
      <w:r>
        <w:rPr>
          <w:lang w:val="id_ID" w:bidi="id_ID"/>
        </w:rPr>
        <w:t xml:space="preserve">Bagaimana cerita ini memengaruhi kehidupan sehari-hari kita? </w:t>
      </w:r>
    </w:p>
    <w:p>
      <w:pPr>
        <w:pStyle w:val="ListBullet"/>
        <w:spacing w:line="240" w:lineRule="auto"/>
        <w:ind w:left="720"/>
      </w:pPr>
      <w:r>
        <w:rPr>
          <w:lang w:val="id_ID" w:bidi="id_ID"/>
        </w:rPr>
      </w:r>
      <w:r>
        <w:rPr>
          <w:lang w:val="id_ID" w:bidi="id_ID"/>
        </w:rPr>
        <w:t>Siapa yang Anda kenal yang perlu mendengar cerita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dipahami.</w:t>
      </w:r>
    </w:p>
    <w:p>
      <w:pPr/>
      <w:r>
        <w:rPr>
          <w:lang w:val="id_ID" w:bidi="id_ID"/>
        </w:rPr>
      </w:r>
      <w:r>
        <w:rPr>
          <w:lang w:val="id_ID" w:bidi="id_ID"/>
        </w:rPr>
        <w:t>Dalam kisah sebelumnya, kesebelas rasul berjalan kembali ke Yerusalem dari Bukit Zaitun tempat mereka melihat Yesus naik ke surga. Mereka pergi ke ruang atas tempat mereka menginap. Mereka sering dan secara teratur bertemu dengan orang-orang percaya lainnya untuk berdoa.</w:t>
      </w:r>
    </w:p>
    <w:p>
      <w:pPr/>
      <w:r>
        <w:rPr>
          <w:lang w:val="id_ID" w:bidi="id_ID"/>
        </w:rPr>
      </w:r>
      <w:r>
        <w:rPr>
          <w:lang w:val="id_ID" w:bidi="id_ID"/>
        </w:rPr>
        <w:t>Pada hari-hari setelah Yesus naik ke surga, berdirilah Petrus di tengah orang-orang percaya yang sedang berkumpul dan berbicaralah ia kepada mereka. Ada sekitar seratus dua puluh orang, baik laki-laki maupun perempuan, dalam kelompok ini. Mereka kemungkinan besar berada di Yerusalem, tempat Yesus menyuruh para rasul untuk menunggu Roh Kudus.</w:t>
      </w:r>
    </w:p>
    <w:p>
      <w:pPr/>
      <w:r>
        <w:rPr>
          <w:lang w:val="id_ID" w:bidi="id_ID"/>
        </w:rPr>
      </w:r>
      <w:r>
        <w:rPr>
          <w:lang w:val="id_ID" w:bidi="id_ID"/>
        </w:rPr>
        <w:t>Petrus menyapa mereka dengan sopan sebagai "saudara-saudara," sebuah istilah yang ia gunakan untuk sesama orang percaya, baik laki-laki maupun perempuan. Ini menunjukkan bahwa dia menganggap dirinya sebagai salah satu dari mereka. Petrus berkata kepada mereka, "Penting bahwa peristiwa-peristiwa yang disebutkan dalam kitab suci Yahudi itu harus terjadi." Roh Kudus membuat Daud berbicara tentang Yudas. Dia memberitahukan sebelumnya apa yang akan dilakukan Yudas, yaitu Yudas yang memandu orang-orang yang datang untuk menangkap Yesus." Daud adalah seorang raja yang memerintah Israel sekitar seribu tahun sebelum Yesus hidup di bumi. Ada banyak kisah dalam kitab suci tentang dia. Daud menulis sebagian dari kitab suci yang disebut Mazmur. Ketika ia menulis Mazmur, ia menulis apa yang Roh Kudus perintahkan kepadanya untuk ditulis. Roh Kudus adalah Roh Allah, yang diberikan Allah kepada manusia untuk memperlengkapi mereka dengan kehadiran, hikmat, otoritas, dan kuasa-Nya. Roh Kudus mengarahkan Daud untuk menulis nubuat, atau prediksi tentang peristiwa-peristiwa di masa depan, mengenai Yudas jauh sebelum Yudas hidup. Nubuat yang ditulisnya tentang Yudas menjadi kenyataan. Tetapi nama Yudas tidak disebutkan dalam nubuat-nubuat itu. Daud tidak tahu bahwa ia menulis tentang Yudas.</w:t>
      </w:r>
    </w:p>
    <w:p>
      <w:pPr/>
      <w:r>
        <w:rPr>
          <w:lang w:val="id_ID" w:bidi="id_ID"/>
        </w:rPr>
      </w:r>
      <w:r>
        <w:rPr>
          <w:lang w:val="id_ID" w:bidi="id_ID"/>
        </w:rPr>
        <w:t>Allah mengungkapkan kepada Petrus bahwa nubuat-nubuat tertentu, yang ditulis oleh Daud, adalah tentang Yudas. Hal itu karena karakter dan tindakan Yudas mirip dengan karakter dan tindakan orang yang digambarkan oleh Daud. Umat Kristen mula-mula yang hidup tepat setelah Yesus wafat mengetahui bahwa Yesus adalah Mesias, atau Juruselamat yang dijanjikan. Mereka tahu bahwa ada banyak nubuat dalam kitab suci Yahudi tentang bagaimana Mesias akan menderita dan mati. Ada kemungkinan juga bahwa Yesus menunjukkan nubuat-nubuat itu kepada mereka setelah Ia bangkit dari kematian. Jadi ketika mereka membaca kitab suci Yahudi, mereka dapat mengetahui nubuat mana yang berbicara tentang peristiwa-peristiwa yang mereka saksikan selama kehidupan Yesus.</w:t>
      </w:r>
    </w:p>
    <w:p>
      <w:pPr/>
      <w:r>
        <w:rPr>
          <w:lang w:val="id_ID" w:bidi="id_ID"/>
        </w:rPr>
      </w:r>
      <w:r>
        <w:rPr>
          <w:lang w:val="id_ID" w:bidi="id_ID"/>
        </w:rPr>
        <w:t>Berhenti di sini dan ceritakan sebuah kisah dari budaya Anda tentang seseorang atau sebuah kisah yang meramalkan peristiwa yang benar-benar terjadi di kemudian hari. Jika seseorang meramalkan peristiwa-peristiwa tersebut, bagaimana Anda tahu bahwa peristiwa-peristiwa itu benar-benar terjadi?</w:t>
      </w:r>
    </w:p>
    <w:p>
      <w:pPr/>
      <w:r>
        <w:rPr>
          <w:lang w:val="id_ID" w:bidi="id_ID"/>
        </w:rPr>
      </w:r>
      <w:r>
        <w:rPr>
          <w:lang w:val="id_ID" w:bidi="id_ID"/>
        </w:rPr>
        <w:t xml:space="preserve">Petrus melanjutkan, "Karena Yesus memilih Yudas untuk melakukan pekerjaan Allah bersama kita, dia adalah anggota kelompok kita." Kalimat ini mungkin menjelaskan bahwa Yudas, yang mengkhianati Yesus, tahu di mana Yesus berada karena dia adalah salah satu dari para rasul. Hal ini mungkin juga menjadi dasar dari apa yang akan dikatakan Petrus selanjutnya dalam pidatonya tentang nubuat-nubuat khusus mengenai Yudas. </w:t>
      </w:r>
    </w:p>
    <w:p>
      <w:pPr/>
      <w:r>
        <w:rPr>
          <w:lang w:val="id_ID" w:bidi="id_ID"/>
        </w:rPr>
      </w:r>
      <w:r>
        <w:rPr>
          <w:lang w:val="id_ID" w:bidi="id_ID"/>
        </w:rPr>
        <w:t xml:space="preserve">Informasi tambahan berikut ini bukan bagian dari pidato Petrus. Lukas mungkin menambahkan detail lebih lanjut tentang kematian Yudas agar para pembaca dapat lebih memahami komentar Petrus. </w:t>
      </w:r>
    </w:p>
    <w:p>
      <w:pPr/>
      <w:r>
        <w:rPr>
          <w:lang w:val="id_ID" w:bidi="id_ID"/>
        </w:rPr>
      </w:r>
      <w:r>
        <w:rPr>
          <w:lang w:val="id_ID" w:bidi="id_ID"/>
        </w:rPr>
        <w:t>"Adapun orang ini membeli sebidang tanah dengan uang yang diberikan orang-orang Yahudi kepadanya atas perbuatan jahatnya." Yudas mengkhianati Yesus, dan para imam memberikan uang kepada Yudas karena telah melakukan hal itu. Uang itu adalah upah Yudas. Kemudian Yudas melemparkan uang itu ke area Bait Suci. Para imam membeli tanah tersebut menggunakan uang Yudas. Jadi tanah itu pun menjadi milik Yudas. Lukas mungkin menulis, "Yudas membeli sebidang tanah" karena dia sedang menceritakan kisah tentang Yudas dan ingin membuatnya tetap singkat dan tidak menceritakan seluruh kisah itu.</w:t>
      </w:r>
    </w:p>
    <w:p>
      <w:pPr/>
      <w:r>
        <w:rPr>
          <w:lang w:val="id_ID" w:bidi="id_ID"/>
        </w:rPr>
      </w:r>
      <w:r>
        <w:rPr>
          <w:lang w:val="id_ID" w:bidi="id_ID"/>
        </w:rPr>
        <w:t>Lukas melanjutkan, mengatakan bahwa Yudas jatuh dengan kepala terlebih dahulu, tubuhnya terbelah di tengah sehingga organ dalam perutnya terburai keluar. Ini berarti wajahnya menghadap ke bawah dan ia jatuh dari ketinggian, bukan tersandung saat berjalan. Berita tentang kematian Yudas menyebar ke semua orang di Yerusalem. Mereka menyebut tanah itu dengan sebuah kata, yang dalam bahasa mereka berarti Wilayah darah. Hal ini karena Yudas meninggal di sana dan darahnya tumpah di tempat ini.</w:t>
      </w:r>
    </w:p>
    <w:p>
      <w:pPr/>
      <w:r>
        <w:rPr>
          <w:lang w:val="id_ID" w:bidi="id_ID"/>
        </w:rPr>
      </w:r>
      <w:r>
        <w:rPr>
          <w:lang w:val="id_ID" w:bidi="id_ID"/>
        </w:rPr>
        <w:t>Petrus melanjutkan, "raja Daud yang menulis kitab Mazmur berkata, 'Semua orang harus meninggalkan rumahnya dan tidak ada seorang pun yang harus tinggal di dalamnya' dan 'orang lain harus melakukan pekerjaannya.'" Petrus menerapkan makna ayat-ayat kitab suci ini kepada Yudas. Ayat pertama mengungkapkan harapan agar rumah Yudas tetap kosong. Dengan kata lain, ini adalah harapan agar tidak ada musuh lain yang datang untuk menggantikan tempatnya. Perikop kedua mengungkapkan kebutuhan akan seseorang yang dapat dipercaya untuk menggantikan posisinya sebagai salah satu rasul.</w:t>
      </w:r>
    </w:p>
    <w:p>
      <w:pPr/>
      <w:r>
        <w:rPr>
          <w:lang w:val="id_ID" w:bidi="id_ID"/>
        </w:rPr>
      </w:r>
      <w:r>
        <w:rPr>
          <w:lang w:val="id_ID" w:bidi="id_ID"/>
        </w:rPr>
        <w:t xml:space="preserve">Petrus berkata, "Oleh karena itu kita harus memilih seorang laki-laki untuk menjadi salah satu dari kelompok rasul kita yang akan menjadi saksi bersama kita bahwa Tuhan Yesus bangkit dari kematian." Orang ini pastilah salah satu murid yang bersama kita selama Tuhan Yesus tinggal bersama kita, mulai dari baptisan Yohanes sampai hari ketika Allah mengangkat Yesus ke surga." </w:t>
      </w:r>
    </w:p>
    <w:p>
      <w:pPr/>
      <w:r>
        <w:rPr>
          <w:lang w:val="id_ID" w:bidi="id_ID"/>
        </w:rPr>
      </w:r>
      <w:r>
        <w:rPr>
          <w:lang w:val="id_ID" w:bidi="id_ID"/>
        </w:rPr>
        <w:t>"Dari baptisan Yohanes" kemungkinan besar merujuk pada saat Yohanes Pembaptis membaptis Yesus. Yohanes membaptis orang-orang, atau membasuh mereka dengan air, untuk menunjukkan bahwa seseorang ingin berhenti melakukan dosa dan menaati Allah. Yohanes memanggil orang-orang untuk bertobat dari dosa-dosa mereka dan dibaptis sehingga mereka dapat mempersiapkan diri untuk benar-benar mendengarkan Yesus. Yesus meminta Yohanes untuk membaptisnya juga, meskipun Ia tidak pernah berdosa. Yesus tahu bahwa adalah kehendak Allah agar Yohanes membaptis-Nya. Dengan cara ini Yesus melakukan hal yang sama seperti orang-orang yang Ia datangi untuk diselamatkan. Baptisan Yesus menandai awal Pelayanan-Nya, atau pekerjaan resmi-Nya di bumi.</w:t>
      </w:r>
    </w:p>
    <w:p>
      <w:pPr/>
      <w:r>
        <w:rPr>
          <w:lang w:val="id_ID" w:bidi="id_ID"/>
        </w:rPr>
      </w:r>
      <w:r>
        <w:rPr>
          <w:lang w:val="id_ID" w:bidi="id_ID"/>
        </w:rPr>
        <w:t>Israel adalah kelompok pertama di bumi yang dipilih Allah untuk menceritakan tentang Dia kepada semua orang di dunia. Ketika mereka tidak menaati Allah, Yesus datang ke bumi untuk mati bagi dosa semua orang, sehingga semua orang yang menerima karunia keselamatan dapat mengenal Allah dan memiliki kehidupan kekal. Yesus menunjuk para rasul untuk menjadi wakil-Nya dan Ia memilih dua belas karena para rasul mewakili kedua belas suku bangsa Israel. Para rasul bagaikan para pemimpin dari kelompok baru pengikut Allah. Banyak orang percaya bahwa kedua belas rasul mewakili kedua belas suku Israel sebagai landasan bagi kedatangan Roh Kudus dan kelahiran gereja.</w:t>
      </w:r>
    </w:p>
    <w:p>
      <w:pPr/>
      <w:r>
        <w:rPr>
          <w:lang w:val="id_ID" w:bidi="id_ID"/>
        </w:rPr>
      </w:r>
      <w:r>
        <w:rPr>
          <w:lang w:val="id_ID" w:bidi="id_ID"/>
        </w:rPr>
        <w:t>Dan setelah pidato Petrus, orang-orang percaya mengusulkan nama dua orang laki-laki. Nama seorang laki-laki tersebut adalah Yusuf, yang disebut Barsabas, yang berarti anak hari sabat , hari istirahat. Mereka juga menyebutnya Yustus. Nama laki-laki lainnya adalah Matias.</w:t>
      </w:r>
    </w:p>
    <w:p>
      <w:pPr/>
      <w:r>
        <w:rPr>
          <w:lang w:val="id_ID" w:bidi="id_ID"/>
        </w:rPr>
      </w:r>
      <w:r>
        <w:rPr>
          <w:lang w:val="id_ID" w:bidi="id_ID"/>
        </w:rPr>
        <w:t>Kemudian mereka berdoa dan berkata, "Ya Tuhan, Engkaulah yang mengetahui apa yang dipikirkan, dirasakan, dan diyakini semua orang." Kata "Tuhan" di sini merujuk pada Yesus. "Tunjukkanlah kiranya siapa yang Engkau pilih dari kedua orang ini agar ia dapat melakukan tugas seorang rasul." Tugas utama para rasul adalah memberitakan kabar baik tentang Yesus, menjadi pendiri gereja, memegang otoritas rohani di gereja, dan menjadi saksi tentang fakta bahwa Yesus telah bangkit dari kematian. Mereka berada dalam posisi kepercayaan dan otoritas. Ini adalah pelayanan yang ditinggalkan Yudas, "untuk pergi ke tempat yang sesuai baginya." Yudas meninggalkan posisi yang diberikan Yesus kepadanya dan berhenti menjadi rasul ketika ia mengkhianati Yesus. Karena ia mengkhianati Yesus, ia termasuk ke tempat yang terpisah dari para rasul dan orang-orang percaya lainnya. Ini berarti bahwa Yudas mendapatkan apa yang layak ia dapatkan. Kemungkinan besar pemimpin kelompok tersebut mengucapkan kata-kata itu dalam doa dan orang-orang juga berdoa dengan cara yang serupa, tetapi tidak dengan kata-kata yang persis sama.</w:t>
      </w:r>
    </w:p>
    <w:p>
      <w:pPr/>
      <w:r>
        <w:rPr>
          <w:lang w:val="id_ID" w:bidi="id_ID"/>
        </w:rPr>
      </w:r>
      <w:r>
        <w:rPr>
          <w:lang w:val="id_ID" w:bidi="id_ID"/>
        </w:rPr>
        <w:t>Lalu mereka membuang undi untuk menentukan siapa yang dipilih Yesus untuk menggantikan Yudas. Frasa "membuang undi" mungkin merujuk pada memasukkan benda-benda yang telah ditandai, yaitu undian, ke dalam tas atau wadah. Benda-benda itu biasanya berupa kerikil. Kerikil-kerikil itu ditandai dengan warna yang berbeda, simbol yang berbeda, atau setiap kerikil memiliki satu nama di atasnya. Kemudian seseorang mengguncang tas tersebut hingga salah satu benda jatuh keluar. Mereka berharap Tuhan akan membuat benda bertanda yang tepat itu jatuh keluar. Di sini pemimpin kelompok, kemungkinan Petrus, membuang undi. Orang-orang lainnya menyetujui tindakannya itu. Undian itu jatuh pada Matias dan mereka menambahkannya kepada kesebelas rasul, sehingga jumlah mereka menjadi dua belas rasul kembali.</w:t>
      </w:r>
    </w:p>
    <w:p>
      <w:pPr/>
      <w:r>
        <w:rPr>
          <w:lang w:val="id_ID" w:bidi="id_ID"/>
        </w:rPr>
      </w:r>
      <w:r>
        <w:rPr>
          <w:lang w:val="id_ID" w:bidi="id_ID"/>
        </w:rPr>
        <w:t xml:space="preserve">Berhenti di sini dan tunjukkan kepada tim penerjemah sebuah gambar yang menunjukkan </w:t>
      </w:r>
      <w:r>
        <w:rPr>
          <w:lang w:val="id_ID" w:bidi="id_ID"/>
        </w:rPr>
        <w:t>pelemparan undian</w:t>
      </w:r>
      <w:r>
        <w:rPr>
          <w:lang w:val="id_ID" w:bidi="id_ID"/>
        </w:rPr>
        <w:t>.</w:t>
      </w:r>
    </w:p>
    <w:p>
      <w:pPr/>
      <w:r>
        <w:rPr>
          <w:lang w:val="id_ID" w:bidi="id_ID"/>
        </w:rPr>
      </w:r>
      <w:r>
        <w:rPr>
          <w:lang w:val="id_ID" w:bidi="id_ID"/>
        </w:rPr>
        <w:t>Berhenti di sini dan diskusikan dengan tim penerjemah metode apa yang digunakan orang-orang dalam budaya Anda untuk membantu mereka membuat keputusan.</w:t>
      </w:r>
      <w:r>
        <w:rPr>
          <w:lang w:val="id_ID" w:bidi="id_ID"/>
        </w:rPr>
      </w:r>
    </w:p>
    <w:p>
      <w:pPr>
        <w:pStyle w:val="Heading3"/>
      </w:pPr>
      <w:r>
        <w:rPr>
          <w:lang w:val="id_ID" w:bidi="id_ID"/>
        </w:rPr>
        <w:t>Menjelaskan Adegan</w:t>
      </w:r>
    </w:p>
    <w:p>
      <w:pPr/>
      <w:r>
        <w:rPr>
          <w:lang w:val="id_ID" w:bidi="id_ID"/>
        </w:rPr>
      </w:r>
      <w:r>
        <w:rPr>
          <w:lang w:val="id_ID" w:bidi="id_ID"/>
        </w:rPr>
        <w:t>Dengarkan perikop ini satu kali lagi dalam terjemahan yang paling mudah dimengerti.</w:t>
      </w:r>
    </w:p>
    <w:p>
      <w:pPr/>
      <w:r>
        <w:rPr>
          <w:lang w:val="id_ID" w:bidi="id_ID"/>
        </w:rPr>
      </w:r>
      <w:r>
        <w:rPr>
          <w:lang w:val="id_ID" w:bidi="id_ID"/>
        </w:rPr>
        <w:t xml:space="preserve">Dalam sesi ini, Anda akan membantu kelompok memvisualisasikan kisah ini. Anda akan membantu kelompok memperagakan adegan, latar, dan karakter dalam kisah ini. </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Petrus menyampaikan pidato kepada sekelompok 120 orang percaya. Dia mengatakan bahwa hal-hal yang disampaikan Roh Kudus melalui Raja Daud dalam Kitab Suci tentang Yudas harus digenapi. </w:t>
      </w:r>
    </w:p>
    <w:p>
      <w:pPr/>
      <w:r>
        <w:rPr>
          <w:lang w:val="id_ID" w:bidi="id_ID"/>
        </w:rPr>
      </w:r>
      <w:r>
        <w:rPr>
          <w:b/>
          <w:lang w:val="id_ID" w:bidi="id_ID"/>
        </w:rPr>
        <w:t>Adegan kedua:</w:t>
      </w:r>
      <w:r>
        <w:rPr>
          <w:lang w:val="id_ID" w:bidi="id_ID"/>
        </w:rPr>
        <w:t xml:space="preserve"> Petrus mengutip nubuat, yang ditulis raja Daud dalam Mazmur tentang Yudas. Salah satu ayat suci adalah doa kepada Allah yang memohon agar tempat Yudas sebagai pengkhianat dibiarkan kosong selamanya. Ayat suci lain mengatakan bahwa seseorang harus menggantikan Yudas yang melayani sebagai rasul.</w:t>
      </w:r>
    </w:p>
    <w:p>
      <w:pPr/>
      <w:r>
        <w:rPr>
          <w:lang w:val="id_ID" w:bidi="id_ID"/>
        </w:rPr>
      </w:r>
      <w:r>
        <w:rPr>
          <w:b/>
          <w:lang w:val="id_ID" w:bidi="id_ID"/>
        </w:rPr>
        <w:t>Adegan ketiga:</w:t>
      </w:r>
      <w:r>
        <w:rPr>
          <w:lang w:val="id_ID" w:bidi="id_ID"/>
        </w:rPr>
        <w:t xml:space="preserve"> Petrus mengatakan bahwa para rasul harus mengganti Yudas dengan orang percaya lainnya yang bersama mereka dapat menjadi saksi bagi Yesus yang bangkit dari kematian. Orang ini harus bersama para murid dari zaman baptisan Yesus sampai saat Allah mengangkat-Nya ke surga.</w:t>
      </w:r>
    </w:p>
    <w:p>
      <w:pPr/>
      <w:r>
        <w:rPr>
          <w:lang w:val="id_ID" w:bidi="id_ID"/>
        </w:rPr>
      </w:r>
      <w:r>
        <w:rPr>
          <w:b/>
          <w:lang w:val="id_ID" w:bidi="id_ID"/>
        </w:rPr>
        <w:t>Adegan keempat:</w:t>
      </w:r>
      <w:r>
        <w:rPr>
          <w:lang w:val="id_ID" w:bidi="id_ID"/>
        </w:rPr>
        <w:t xml:space="preserve"> Para murid memilih dua laki-laki, Yusuf juga disebut Barsabas atau Yustus, dan Matias. Para murid membuang undi untuk melihat siapa yang dipilih Yesus untuk menggantikan Yudas. Undian itu jatuh pada Matias dan ia bergabung dengan kesebelas rasul.</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Kesebelas rasul</w:t>
      </w:r>
    </w:p>
    <w:p>
      <w:pPr>
        <w:pStyle w:val="ListBullet"/>
        <w:spacing w:line="240" w:lineRule="auto"/>
        <w:ind w:left="720"/>
      </w:pPr>
      <w:r>
        <w:rPr>
          <w:lang w:val="id_ID" w:bidi="id_ID"/>
        </w:rPr>
      </w:r>
      <w:r>
        <w:rPr>
          <w:lang w:val="id_ID" w:bidi="id_ID"/>
        </w:rPr>
        <w:t>Orang-orang percaya kepada Yesus</w:t>
      </w:r>
    </w:p>
    <w:p>
      <w:pPr>
        <w:pStyle w:val="ListBullet"/>
        <w:spacing w:line="240" w:lineRule="auto"/>
        <w:ind w:left="720"/>
      </w:pPr>
      <w:r>
        <w:rPr>
          <w:lang w:val="id_ID" w:bidi="id_ID"/>
        </w:rPr>
      </w:r>
      <w:r>
        <w:rPr>
          <w:lang w:val="id_ID" w:bidi="id_ID"/>
        </w:rPr>
        <w:t>Yusuf, juga disebut Barsabas atau Yustus</w:t>
      </w:r>
    </w:p>
    <w:p>
      <w:pPr>
        <w:pStyle w:val="ListBullet"/>
        <w:spacing w:line="240" w:lineRule="auto"/>
        <w:ind w:left="720"/>
      </w:pPr>
      <w:r>
        <w:rPr>
          <w:lang w:val="id_ID" w:bidi="id_ID"/>
        </w:rPr>
      </w:r>
      <w:r>
        <w:rPr>
          <w:lang w:val="id_ID" w:bidi="id_ID"/>
        </w:rPr>
        <w:t>Matias</w:t>
      </w:r>
    </w:p>
    <w:p>
      <w:pPr/>
      <w:r>
        <w:rPr>
          <w:lang w:val="id_ID" w:bidi="id_ID"/>
        </w:rPr>
      </w:r>
      <w:r>
        <w:rPr>
          <w:lang w:val="id_ID" w:bidi="id_ID"/>
        </w:rPr>
        <w:t>Dalam sesi ini, minta kelompok untuk membuat papan cerita, menggambar, atau menggunakan semacam alat peraga (benda-benda yang dapat Anda pindah-pindahkan seperti batu, ranting, mainan anak-anak) untuk memvisualisasikan cerita dan aksi di dalamnya.</w:t>
      </w:r>
    </w:p>
    <w:p>
      <w:pPr/>
      <w:r>
        <w:rPr>
          <w:lang w:val="id_ID" w:bidi="id_ID"/>
        </w:rPr>
      </w:r>
      <w:r>
        <w:rPr>
          <w:lang w:val="id_ID" w:bidi="id_ID"/>
        </w:rPr>
        <w:t xml:space="preserve">Pada masa itu Petrus berdiri di antara sekitar 120 orang percaya dan menyampaikan pidato. Dalam bahasa aslinya, Lukas mengatakan bahwa Petrus sedang berbicara kepada 120 saudara, yang berarti orang-orang percaya. Penting untuk dicatat bahwa Lukas menggunakan frasa "pada masa itu" untuk menandai awal kisah yang baru. Frasa itu tidak menentukan berapa lama periode waktu itu. Mereka kemungkinan besar berada di Yerusalem saat itu menunggu Roh Kudus datang ke atas mereka. Petrus menyapa mereka dengan sopan sebagai "saudara-saudara," sebuah istilah yang ia gunakan untuk sesama orang percaya, baik laki-laki maupun perempuan. Ini menunjukkan bahwa ia menganggap dirinya sebagai salah satu dari mereka. </w:t>
      </w:r>
    </w:p>
    <w:p>
      <w:pPr/>
      <w:r>
        <w:rPr>
          <w:lang w:val="id_ID" w:bidi="id_ID"/>
        </w:rPr>
      </w:r>
      <w:r>
        <w:rPr>
          <w:lang w:val="id_ID" w:bidi="id_ID"/>
        </w:rPr>
        <w:t xml:space="preserve">Informasi tambahan berikut ini bukan bagian dari pidato Petrus. Lukas mungkin menambahkan detail lebih lanjut tentang kematian Yudas agar para pembaca dapat lebih memahami pidato Petrus. "Adapun orang ini membeli sebidang tanah dengan uang yang diberikan orang-orang Yahudi kepadanya atas perbuatan jahatnya." Penting untuk dicatat bahwa Lukas menggunakan kata "sekarang" untuk menandai perubahan dari bagian sebelumnya dari kisah tersebut, dan untuk menunjukkan bahwa ini adalah informasi tambahan untuk memberikan lebih banyak latar belakang kepada pembaca. Lukas melanjutkan, mengatakan bahwa Yudas jatuh dengan kepala terlebih dahulu, tubuhnya terbelah di tengah sehingga organ dalam perutnya terburai keluar. Ini berarti wajahnya menghadap ke bawah dan ia jatuh dari ketinggian, bukan tersandung saat berjalan. Berita tentang kematian Yudas menyebar ke semua orang di Yerusalem. Mereka menyebut ladang itu dengan sebuah kata, yang dalam bahasa mereka berarti "Wilayah Darah." Hal ini karena Yudas meninggal di sana dan darahnya tumpah di tempat ini. </w:t>
      </w:r>
    </w:p>
    <w:p>
      <w:pPr/>
      <w:r>
        <w:rPr>
          <w:lang w:val="id_ID" w:bidi="id_ID"/>
        </w:rPr>
      </w:r>
      <w:r>
        <w:rPr>
          <w:lang w:val="id_ID" w:bidi="id_ID"/>
        </w:rPr>
        <w:t xml:space="preserve">Berhenti dan diskusikan dengan tim penerjemah bagaimana Anda menyampaikan informasi latar belakang tambahan dalam bahasa Anda. </w:t>
      </w:r>
    </w:p>
    <w:p>
      <w:pPr/>
      <w:r>
        <w:rPr>
          <w:lang w:val="id_ID" w:bidi="id_ID"/>
        </w:rPr>
      </w:r>
      <w:r>
        <w:rPr>
          <w:lang w:val="id_ID" w:bidi="id_ID"/>
        </w:rPr>
        <w:t xml:space="preserve">Petrus melanjutkan pidatonya dengan mengatakan, "Ada tertulis dalam kitab Mazmur," dan mengutip dua ayat Kitab Suci, yang ditulis raja Daud dan ia menerapkannya kepada Yudas. Frasa "ada tertulis" memperkenalkan kutipan dari kitab suci Perjanjian Lama. Kutipan ini berasal dari kitab Mazmur. Raja Daud menulis kedua Mazmur yang dikutip Petrus di sini. Allah mengilhami Daud untuk menulis Mazmur. Anda dapat menerjemahkan frasa ini seperti ini: "Daud menulis" atau "Allah menulis melalui Daud." Ayat suci pertama berkata, "Semua orang harus meninggalkan rumahnya dan tidak ada seorang pun yang boleh tinggal di dalamnya." Ayat itu mengungkapkan doa kepada Allah agar rumah Yudas tetap kosong. Ini adalah harapan agar tidak ada musuh lain yang datang untuk menggantikan tempatnya. Ayat suci kedua berkata, "Orang lain harus melakukan pekerjaannya." Perikop ini mengungkapkan perlunya seseorang untuk menggantikan Yudas yang melayani sebagai rasul. </w:t>
      </w:r>
    </w:p>
    <w:p>
      <w:pPr/>
      <w:r>
        <w:rPr>
          <w:lang w:val="id_ID" w:bidi="id_ID"/>
        </w:rPr>
      </w:r>
      <w:r>
        <w:rPr>
          <w:lang w:val="id_ID" w:bidi="id_ID"/>
        </w:rPr>
        <w:t>Petrus mengatakan bahwa karena apa yang tertulis dalam kitab suci mereka perlu memilih seorang laki-laki untuk menggantikan Yudas yang akan melayani sebagai salah satu rasul bersama dengan yang lain. Dan ia juga akan menjadi saksi bagi Yesus yang bangkit dari kematian. Orang ini pastilah salah satu murid yang bersama para rasul selama seluruh waktu ketika Yesus tinggal bersama mereka, mulai dari saat Yohanes Pembaptis membaptisnya hingga hari ketika Allah mengangkat Yesus ke surga.</w:t>
      </w:r>
    </w:p>
    <w:p>
      <w:pPr/>
      <w:r>
        <w:rPr>
          <w:lang w:val="id_ID" w:bidi="id_ID"/>
        </w:rPr>
      </w:r>
      <w:r>
        <w:rPr>
          <w:lang w:val="id_ID" w:bidi="id_ID"/>
        </w:rPr>
        <w:t>Dan setelah pidato Petrus, orang-orang percaya mengusulkan nama dua orang laki-laki. Nama salah seorang laki-laki tersebut adalah Yusuf, yang juga disebut Barsabas dan Yustus. Nama laki-laki lainnya adalah Matias.</w:t>
      </w:r>
    </w:p>
    <w:p>
      <w:pPr/>
      <w:r>
        <w:rPr>
          <w:lang w:val="id_ID" w:bidi="id_ID"/>
        </w:rPr>
      </w:r>
      <w:r>
        <w:rPr>
          <w:lang w:val="id_ID" w:bidi="id_ID"/>
        </w:rPr>
        <w:t>Kemudian mereka berdoa dan berkata, "Tuan Yesus, Engkau mengetahui apa yang dipikirkan, dirasakan, dan diyakini semua orang. Tunjukkanlah kiranya siapa yang Engkau pilih dari kedua orang ini agar ia dapat melakukan tugas seorang rasul. Ini adalah pelayanan yang ditinggalkan Yudas, untuk pergi ke tempat yang seharusnya baginya." Kemungkinan besar pemimpin kelompok tersebut mengucapkan kata-kata itu dalam doa dan orang-orang juga berdoa dengan cara yang serupa, tetapi tidak dengan kata-kata yang persis sama.</w:t>
      </w:r>
    </w:p>
    <w:p>
      <w:pPr/>
      <w:r>
        <w:rPr>
          <w:lang w:val="id_ID" w:bidi="id_ID"/>
        </w:rPr>
      </w:r>
      <w:r>
        <w:rPr>
          <w:lang w:val="id_ID" w:bidi="id_ID"/>
        </w:rPr>
        <w:t xml:space="preserve">Lalu mereka membuang undi untuk menentukan siapa yang dipilih Yesus untuk menggantikan Yudas. Undian "jatuh pada Matias," yang berarti bahwa undian atau kerikil dengan nama Matias yang jatuh keluar. Kemudian Matias bergabung dengan kelompok 11 rasul sebagai rasul ke-12. </w:t>
      </w:r>
    </w:p>
    <w:p>
      <w:pPr/>
      <w:r>
        <w:rPr>
          <w:lang w:val="id_ID" w:bidi="id_ID"/>
        </w:rPr>
      </w:r>
      <w:r>
        <w:rPr>
          <w:lang w:val="id_ID" w:bidi="id_ID"/>
        </w:rPr>
        <w:t xml:space="preserve">Berhenti di sini dan tunjukkan kepada tim penerjemah sebuah gambar yang menunjukkan </w:t>
      </w:r>
      <w:r>
        <w:rPr>
          <w:lang w:val="id_ID" w:bidi="id_ID"/>
        </w:rPr>
        <w:t>pelemparan undian</w:t>
      </w:r>
      <w:r>
        <w:rPr>
          <w:lang w:val="id_ID" w:bidi="id_ID"/>
        </w:rPr>
        <w:t>.</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kelompok akan memeragakan kisah tersebut.</w:t>
      </w:r>
    </w:p>
    <w:p>
      <w:pPr/>
      <w:r>
        <w:rPr>
          <w:lang w:val="id_ID" w:bidi="id_ID"/>
        </w:rPr>
      </w:r>
      <w:r>
        <w:rPr>
          <w:lang w:val="id_ID" w:bidi="id_ID"/>
        </w:rPr>
        <w:t>Kisah ini memiliki empat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Kesebelas rasul</w:t>
      </w:r>
    </w:p>
    <w:p>
      <w:pPr>
        <w:pStyle w:val="ListBullet"/>
        <w:spacing w:line="240" w:lineRule="auto"/>
        <w:ind w:left="720"/>
      </w:pPr>
      <w:r>
        <w:rPr>
          <w:lang w:val="id_ID" w:bidi="id_ID"/>
        </w:rPr>
      </w:r>
      <w:r>
        <w:rPr>
          <w:lang w:val="id_ID" w:bidi="id_ID"/>
        </w:rPr>
        <w:t>Orang-orang percaya kepada Yesus</w:t>
      </w:r>
    </w:p>
    <w:p>
      <w:pPr>
        <w:pStyle w:val="ListBullet"/>
        <w:spacing w:line="240" w:lineRule="auto"/>
        <w:ind w:left="720"/>
      </w:pPr>
      <w:r>
        <w:rPr>
          <w:lang w:val="id_ID" w:bidi="id_ID"/>
        </w:rPr>
      </w:r>
      <w:r>
        <w:rPr>
          <w:lang w:val="id_ID" w:bidi="id_ID"/>
        </w:rPr>
        <w:t>Yusuf, juga disebut Barsabas atau Yustus</w:t>
      </w:r>
    </w:p>
    <w:p>
      <w:pPr>
        <w:pStyle w:val="ListBullet"/>
        <w:spacing w:line="240" w:lineRule="auto"/>
        <w:ind w:left="720"/>
      </w:pPr>
      <w:r>
        <w:rPr>
          <w:lang w:val="id_ID" w:bidi="id_ID"/>
        </w:rPr>
      </w:r>
      <w:r>
        <w:rPr>
          <w:lang w:val="id_ID" w:bidi="id_ID"/>
        </w:rPr>
        <w:t>Matias</w:t>
      </w:r>
    </w:p>
    <w:p>
      <w:pPr/>
      <w:r>
        <w:rPr>
          <w:lang w:val="id_ID" w:bidi="id_ID"/>
        </w:rPr>
      </w:r>
      <w:r>
        <w:rPr>
          <w:lang w:val="id_ID" w:bidi="id_ID"/>
        </w:rPr>
        <w:t>Minta tim untuk memerankan cerita ini dua kali. Mereka harus memerankannya dalam bahasa tujuan penerjemahan mereka. Pertama, minta tim untuk memerankan cerita itu tanpa berhenti. Saat kedua kalinya tim memerankan kisah tersebut, hentikan mereka di beberapa titik cerita yang berbeda.</w:t>
      </w:r>
    </w:p>
    <w:p>
      <w:pPr/>
      <w:r>
        <w:rPr>
          <w:lang w:val="id_ID" w:bidi="id_ID"/>
        </w:rPr>
      </w:r>
      <w:r>
        <w:rPr>
          <w:lang w:val="id_ID" w:bidi="id_ID"/>
        </w:rPr>
        <w:t>Ketika tim memerankan cerita itu untuk pertama kali, perhatikan dialog, kelancaran cerita, jalan cerita, dan kronologi cerita tersebut. Perhatikan bagian-bagian penting atau sulit dari cerita maupun perikop yang akan diperagakan dan jangan dilewatkan. Bantu kelompok untuk mengingat bagian-bagian kisah tersebut.</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 xml:space="preserve">Pada masa itu Petrus berdiri di antara sekitar 120 orang percaya dan menyampaikan pidato. </w:t>
      </w:r>
    </w:p>
    <w:p>
      <w:pPr/>
      <w:r>
        <w:rPr>
          <w:lang w:val="id_ID" w:bidi="id_ID"/>
        </w:rPr>
      </w:r>
      <w:r>
        <w:rPr>
          <w:lang w:val="id_ID" w:bidi="id_ID"/>
        </w:rPr>
        <w:t>Petrus berkata, "Saudara-saudara, peristiwa-peristiwa yang disebutkan dalam kitab suci Yahudi itu harus terjadi." Roh Kudus membuat Daud berbicara tentang Yudas. "Dia memberitahukan sebelumnya apa yang akan dilakukan Yudas, yaitu Yudas yang memandu orang-orang yang datang untuk menangkap Yesus."</w:t>
      </w:r>
    </w:p>
    <w:p>
      <w:pPr/>
      <w:r>
        <w:rPr>
          <w:lang w:val="id_ID" w:bidi="id_ID"/>
        </w:rPr>
      </w:r>
      <w:r>
        <w:rPr>
          <w:lang w:val="id_ID" w:bidi="id_ID"/>
        </w:rPr>
        <w:t xml:space="preserve">Petrus melanjutkan, "Karena Yesus memilih Yudas untuk melakukan pekerjaan Allah bersama kita, dia adalah anggota kelompok kita." </w:t>
      </w:r>
    </w:p>
    <w:p>
      <w:pPr/>
      <w:r>
        <w:rPr>
          <w:lang w:val="id_ID" w:bidi="id_ID"/>
        </w:rPr>
      </w:r>
      <w:r>
        <w:rPr>
          <w:lang w:val="id_ID" w:bidi="id_ID"/>
        </w:rPr>
        <w:t>Petrus melanjutkan, "raja Daud yang menulis kitab Mazmur berkata, 'Semua orang harus meninggalkan rumahnya dan tidak ada seorang pun yang harus tinggal di dalamnya' dan 'orang lain harus melakukan pekerjaannya.'"</w:t>
      </w:r>
    </w:p>
    <w:p>
      <w:pPr>
        <w:pStyle w:val="ListBullet"/>
        <w:spacing w:line="240" w:lineRule="auto"/>
        <w:ind w:left="720"/>
      </w:pPr>
      <w:r>
        <w:rPr>
          <w:lang w:val="id_ID" w:bidi="id_ID"/>
        </w:rPr>
      </w:r>
      <w:r>
        <w:rPr>
          <w:lang w:val="id_ID" w:bidi="id_ID"/>
        </w:rPr>
        <w:t xml:space="preserve">Hentikan adegannya. </w:t>
      </w:r>
    </w:p>
    <w:p>
      <w:pPr>
        <w:pStyle w:val="ListBullet"/>
        <w:spacing w:line="240" w:lineRule="auto"/>
        <w:ind w:left="720"/>
      </w:pPr>
      <w:r>
        <w:rPr>
          <w:lang w:val="id_ID" w:bidi="id_ID"/>
        </w:rPr>
      </w:r>
      <w:r>
        <w:rPr>
          <w:lang w:val="id_ID" w:bidi="id_ID"/>
        </w:rPr>
        <w:t>Tanyakan kepada aktor yang memerankan Petrus, "Bagaimana perasaan Anda?" Anda mungkin mendengar hal-hal seperti, "Pujilah Allah atas nubuat-nubuat itu!" "Sekarang kita tahu apa yang harus dilakukan," dan "Kita harus mengikuti kitab suci."</w:t>
      </w:r>
    </w:p>
    <w:p>
      <w:pPr/>
      <w:r>
        <w:rPr>
          <w:lang w:val="id_ID" w:bidi="id_ID"/>
        </w:rPr>
      </w:r>
      <w:r>
        <w:rPr>
          <w:lang w:val="id_ID" w:bidi="id_ID"/>
        </w:rPr>
        <w:t>Petrus mengatakan bahwa karena apa yang dikatakan kitab suci, para rasul perlu memilih seorang laki-laki untuk menggantikan Yudas yang akan melayani sebagai salah satu rasul bersama dengan yang lain. Dan ia juga akan menjadi saksi bagi Yesus yang bangkit dari kematian. Orang ini pastilah salah satu murid yang bersama para rasul selama seluruh waktu ketika Yesus tinggal bersama mereka, mulai dari saat Yohanes Pembaptis membaptisnya hingga hari ketika Allah mengangkat Yesus ke surga.</w:t>
      </w:r>
    </w:p>
    <w:p>
      <w:pPr/>
      <w:r>
        <w:rPr>
          <w:lang w:val="id_ID" w:bidi="id_ID"/>
        </w:rPr>
      </w:r>
      <w:r>
        <w:rPr>
          <w:lang w:val="id_ID" w:bidi="id_ID"/>
        </w:rPr>
        <w:t>Dan setelah pidato Petrus, orang-orang percaya mengusulkan nama dua orang laki-laki. Nama salah seorang laki-laki tersebut adalah Yusuf, yang juga disebut Barsabas dan Yustus. Nama laki-laki lainnya adalah Matias.</w:t>
      </w:r>
    </w:p>
    <w:p>
      <w:pPr/>
      <w:r>
        <w:rPr>
          <w:lang w:val="id_ID" w:bidi="id_ID"/>
        </w:rPr>
      </w:r>
      <w:r>
        <w:rPr>
          <w:lang w:val="id_ID" w:bidi="id_ID"/>
        </w:rPr>
        <w:t>Kemudian mereka berdoa dan berkata, "Tuhan Yesus, Engkau mengetahui apa yang dipikirkan, dirasakan, dan diyakini semua orang. Tunjukkanlah kiranya siapa yang Engkau pilih dari kedua orang ini agar ia dapat melakukan tugas seorang rasul. Inilah pelayanan yang ditinggalkan Yudas, untuk pergi ke tempat yang seharusnya baginya."</w:t>
      </w:r>
    </w:p>
    <w:p>
      <w:pPr/>
      <w:r>
        <w:rPr>
          <w:lang w:val="id_ID" w:bidi="id_ID"/>
        </w:rPr>
      </w:r>
      <w:r>
        <w:rPr>
          <w:lang w:val="id_ID" w:bidi="id_ID"/>
        </w:rPr>
        <w:t xml:space="preserve">Lalu mereka membuang undi untuk melihat siapa di antara orang-orang ini yang dipilih Yesus untuk menggantikan Yudas. Undian yang berisi nama Matias keluar dan mereka menambahkannya kepada kesebelas rasul. </w:t>
      </w:r>
    </w:p>
    <w:p>
      <w:pPr>
        <w:pStyle w:val="ListBullet"/>
        <w:spacing w:line="240" w:lineRule="auto"/>
        <w:ind w:left="720"/>
      </w:pPr>
      <w:r>
        <w:rPr>
          <w:lang w:val="id_ID" w:bidi="id_ID"/>
        </w:rPr>
      </w:r>
      <w:r>
        <w:rPr>
          <w:lang w:val="id_ID" w:bidi="id_ID"/>
        </w:rPr>
        <w:t xml:space="preserve">Hentikan adegannya. </w:t>
      </w:r>
    </w:p>
    <w:p>
      <w:pPr>
        <w:pStyle w:val="ListBullet"/>
        <w:spacing w:line="240" w:lineRule="auto"/>
        <w:ind w:left="720"/>
      </w:pPr>
      <w:r>
        <w:rPr>
          <w:lang w:val="id_ID" w:bidi="id_ID"/>
        </w:rPr>
      </w:r>
      <w:r>
        <w:rPr>
          <w:lang w:val="id_ID" w:bidi="id_ID"/>
        </w:rPr>
        <w:t>Tanyakan kepada aktor yang memerankan Matias, "Bagaimana perasaan Anda?" Anda mungkin mendengar hal-hal seperti, "Merupakan suatu kehormatan menjadi salah satu rasul." Terima kasih, Yesus, karena memilih saya," "Pujian kepada Tuhan karena saya menyaksikan kebangkitan Yesus dan sekarang dapat berbagi tanggung jawab sebagai seorang rasul dengan yang lain," dan "Saya akan membagikan kabar baik bahwa Yesus adalah Juruselamat yang dijanjikan."</w:t>
      </w:r>
    </w:p>
    <w:p>
      <w:pPr>
        <w:pStyle w:val="ListBullet"/>
        <w:spacing w:line="240" w:lineRule="auto"/>
        <w:ind w:left="720"/>
      </w:pPr>
      <w:r>
        <w:rPr>
          <w:lang w:val="id_ID" w:bidi="id_ID"/>
        </w:rPr>
      </w:r>
      <w:r>
        <w:rPr>
          <w:lang w:val="id_ID" w:bidi="id_ID"/>
        </w:rPr>
        <w:t xml:space="preserve">Hentikan adegannya. </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 "pujian bagi Allah karena menyediakan laki-laki lain untuk melayani bersama kita, " Dia juga akan menjadi saksi atas kebangkitan Yesus dari kematian!" "Allah sangat setia," dan "Allah memiliki rencana ini sejak lama."</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dipahami.</w:t>
      </w:r>
    </w:p>
    <w:p>
      <w:pPr/>
      <w:r>
        <w:rPr>
          <w:lang w:val="id_ID" w:bidi="id_ID"/>
        </w:rPr>
      </w:r>
      <w:r>
        <w:rPr>
          <w:lang w:val="id_ID" w:bidi="id_ID"/>
        </w:rPr>
        <w:t xml:space="preserve">Petrus berkata kepada orang-orang percaya, "Saudara-saudara, </w:t>
      </w:r>
      <w:r>
        <w:rPr>
          <w:b/>
          <w:lang w:val="id_ID" w:bidi="id_ID"/>
        </w:rPr>
        <w:t>Kitab Suci</w:t>
      </w:r>
      <w:r>
        <w:rPr>
          <w:lang w:val="id_ID" w:bidi="id_ID"/>
        </w:rPr>
        <w:t xml:space="preserve"> harus digenapi, seperti yang </w:t>
      </w:r>
      <w:r>
        <w:rPr>
          <w:b/>
          <w:lang w:val="id_ID" w:bidi="id_ID"/>
        </w:rPr>
        <w:t>Roh Kudus</w:t>
      </w:r>
      <w:r>
        <w:rPr>
          <w:lang w:val="id_ID" w:bidi="id_ID"/>
        </w:rPr>
        <w:t xml:space="preserve"> katakan sebelumnya melalui mulut Daud tentang Yudas." </w:t>
      </w:r>
    </w:p>
    <w:p>
      <w:pPr/>
      <w:r>
        <w:rPr>
          <w:lang w:val="id_ID" w:bidi="id_ID"/>
        </w:rPr>
      </w:r>
      <w:r>
        <w:rPr>
          <w:lang w:val="id_ID" w:bidi="id_ID"/>
        </w:rPr>
        <w:t xml:space="preserve">Ingatlah untuk menggunakan kata yang sama yang telah Anda gunakan sebelumnya </w:t>
      </w:r>
      <w:r>
        <w:rPr>
          <w:b/>
          <w:lang w:val="id_ID" w:bidi="id_ID"/>
        </w:rPr>
        <w:t>untuk Kitab Suci</w:t>
      </w:r>
      <w:r>
        <w:rPr>
          <w:lang w:val="id_ID" w:bidi="id_ID"/>
        </w:rPr>
        <w:t xml:space="preserve">. Definisi lengkap tentang </w:t>
      </w:r>
      <w:r>
        <w:rPr>
          <w:lang w:val="id_ID" w:bidi="id_ID"/>
        </w:rPr>
        <w:t>Kitab Suci</w:t>
      </w:r>
      <w:r>
        <w:rPr>
          <w:lang w:val="id_ID" w:bidi="id_ID"/>
        </w:rPr>
        <w:t xml:space="preserve"> dapat ditemukan di Daftar Kata Utama. </w:t>
      </w:r>
    </w:p>
    <w:p>
      <w:pPr/>
      <w:r>
        <w:rPr>
          <w:lang w:val="id_ID" w:bidi="id_ID"/>
        </w:rPr>
      </w:r>
      <w:r>
        <w:rPr>
          <w:lang w:val="id_ID" w:bidi="id_ID"/>
        </w:rPr>
        <w:t xml:space="preserve">Ingatlah untuk menggunakan kata yang sama yang telah Anda gunakan sebelumnya untuk </w:t>
      </w:r>
      <w:r>
        <w:rPr>
          <w:b/>
          <w:lang w:val="id_ID" w:bidi="id_ID"/>
        </w:rPr>
        <w:t>Roh Kudus</w:t>
      </w:r>
      <w:r>
        <w:rPr>
          <w:lang w:val="id_ID" w:bidi="id_ID"/>
        </w:rPr>
        <w:t xml:space="preserve">. Definisi lengkap tentang </w:t>
      </w:r>
      <w:r>
        <w:rPr>
          <w:lang w:val="id_ID" w:bidi="id_ID"/>
        </w:rPr>
        <w:t>Roh Kudus</w:t>
      </w:r>
      <w:r>
        <w:rPr>
          <w:lang w:val="id_ID" w:bidi="id_ID"/>
        </w:rPr>
        <w:t xml:space="preserve"> dapat ditemukan di Daftar Kata Utama.</w:t>
      </w:r>
    </w:p>
    <w:p>
      <w:pPr/>
      <w:r>
        <w:rPr>
          <w:lang w:val="id_ID" w:bidi="id_ID"/>
        </w:rPr>
      </w:r>
      <w:r>
        <w:rPr>
          <w:lang w:val="id_ID" w:bidi="id_ID"/>
        </w:rPr>
        <w:t xml:space="preserve">Berita tentang kematian Yudas menyebar ke seluruh </w:t>
      </w:r>
      <w:r>
        <w:rPr>
          <w:b/>
          <w:lang w:val="id_ID" w:bidi="id_ID"/>
        </w:rPr>
        <w:t>Yerusalem</w:t>
      </w:r>
      <w:r>
        <w:rPr>
          <w:lang w:val="id_ID" w:bidi="id_ID"/>
        </w:rPr>
        <w:t xml:space="preserve">. Ingatlah untuk menggunakan kata yang sama yang telah Anda gunakan sebelumnya untuk Yerusalem. Definisi lengkap tentang </w:t>
      </w:r>
      <w:r>
        <w:rPr>
          <w:lang w:val="id_ID" w:bidi="id_ID"/>
        </w:rPr>
        <w:t>Yerusalem</w:t>
      </w:r>
      <w:r>
        <w:rPr>
          <w:lang w:val="id_ID" w:bidi="id_ID"/>
        </w:rPr>
        <w:t xml:space="preserve"> dapat ditemukan di Daftar Kata Utama. </w:t>
      </w:r>
    </w:p>
    <w:p>
      <w:pPr/>
      <w:r>
        <w:rPr>
          <w:lang w:val="id_ID" w:bidi="id_ID"/>
        </w:rPr>
      </w:r>
      <w:r>
        <w:rPr>
          <w:lang w:val="id_ID" w:bidi="id_ID"/>
        </w:rPr>
        <w:t xml:space="preserve">Petrus berkata, "Sebab ada tertulis dalam </w:t>
      </w:r>
      <w:r>
        <w:rPr>
          <w:b/>
          <w:lang w:val="id_ID" w:bidi="id_ID"/>
        </w:rPr>
        <w:t>Kitab Mazmur</w:t>
      </w:r>
      <w:r>
        <w:rPr>
          <w:lang w:val="id_ID" w:bidi="id_ID"/>
        </w:rPr>
        <w:t xml:space="preserve">, 'Biarlah perkemahannya menjadi sunyi, dan biarlah tidak ada penghuni di dalamnya'; dan 'Biarlah jabatannya diambil orang lain.'" </w:t>
      </w:r>
      <w:r>
        <w:rPr>
          <w:b/>
          <w:lang w:val="id_ID" w:bidi="id_ID"/>
        </w:rPr>
        <w:t>Mazmur</w:t>
      </w:r>
      <w:r>
        <w:rPr>
          <w:lang w:val="id_ID" w:bidi="id_ID"/>
        </w:rPr>
        <w:t xml:space="preserve"> adalah nama kitab Kitab Suci Yahudi yang sebagian besar isinya ditulis oleh Daud. Mazmur adalah kumpulan puisi dan sebagian besar terdiri dari doa-doa dan lagu-lagu yang memuji Allah, menguatkan kepercayaan kepada Allah, atau mengungkapkan emosi manusia seperti kesedihan, ketakutan, dan sukacita. Daud dan beberapa penulis lainnya menulis Mazmur sekitar 1.000 tahun sebelum kelahiran Yesus. </w:t>
      </w:r>
    </w:p>
    <w:p>
      <w:pPr/>
      <w:r>
        <w:rPr>
          <w:lang w:val="id_ID" w:bidi="id_ID"/>
        </w:rPr>
      </w:r>
      <w:r>
        <w:rPr>
          <w:lang w:val="id_ID" w:bidi="id_ID"/>
        </w:rPr>
        <w:t xml:space="preserve">Dan mereka berdoa dan berkata, "Ya </w:t>
      </w:r>
      <w:r>
        <w:rPr>
          <w:b/>
          <w:lang w:val="id_ID" w:bidi="id_ID"/>
        </w:rPr>
        <w:t>Tuhan</w:t>
      </w:r>
      <w:r>
        <w:rPr>
          <w:lang w:val="id_ID" w:bidi="id_ID"/>
        </w:rPr>
        <w:t xml:space="preserve">, Engkaulah yang mengenal hati semua orang, tunjukkanlah kiranya siapa yang Engkau pilih dari kedua orang ini." </w:t>
      </w:r>
      <w:r>
        <w:rPr>
          <w:b/>
          <w:lang w:val="id_ID" w:bidi="id_ID"/>
        </w:rPr>
        <w:t>Tuhan</w:t>
      </w:r>
      <w:r>
        <w:rPr>
          <w:lang w:val="id_ID" w:bidi="id_ID"/>
        </w:rPr>
        <w:t xml:space="preserve"> di sini merujuk pada Yesus. Ingatlah untuk menggunakan kata yang sama yang telah Anda gunakan sebelumnya untuk Tuhan. Definisi lengkap tentang </w:t>
      </w:r>
      <w:r>
        <w:rPr>
          <w:lang w:val="id_ID" w:bidi="id_ID"/>
        </w:rPr>
        <w:t>Tuhan</w:t>
      </w:r>
      <w:r>
        <w:rPr>
          <w:lang w:val="id_ID" w:bidi="id_ID"/>
        </w:rPr>
        <w:t xml:space="preserve"> dapat ditemukan di Daftar Kata Utama.</w:t>
      </w:r>
    </w:p>
    <w:p>
      <w:pPr/>
      <w:r>
        <w:rPr>
          <w:lang w:val="id_ID" w:bidi="id_ID"/>
        </w:rPr>
      </w:r>
      <w:r>
        <w:rPr>
          <w:lang w:val="id_ID" w:bidi="id_ID"/>
        </w:rPr>
        <w:t xml:space="preserve">Dan mereka membuang undi untuk mereka, dan undian itu jatuh pada Matias, dan ia termasuk di antara sebelas </w:t>
      </w:r>
      <w:r>
        <w:rPr>
          <w:b/>
          <w:lang w:val="id_ID" w:bidi="id_ID"/>
        </w:rPr>
        <w:t>rasul</w:t>
      </w:r>
      <w:r>
        <w:rPr>
          <w:lang w:val="id_ID" w:bidi="id_ID"/>
        </w:rPr>
        <w:t xml:space="preserve">. Ingatlah untuk menggunakan kata yang sama yang telah Anda gunakan sebelumnya untuk para rasul. Definisi lengkap tentang para </w:t>
      </w:r>
      <w:r>
        <w:rPr>
          <w:lang w:val="id_ID" w:bidi="id_ID"/>
        </w:rPr>
        <w:t>rasul</w:t>
      </w:r>
      <w:r>
        <w:rPr>
          <w:lang w:val="id_ID" w:bidi="id_ID"/>
        </w:rPr>
        <w:t xml:space="preserve"> dapat ditemukan di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sebentar. Anggota kelompok lain harus menceritakan bagian selanjutnya dari perikop itu dan berhenti sebentar. Lakukan ini sampai kelompok menceritakan kembali seluruh bagian tersebut. Anggota kelompok bisa saling memperbaiki pada tahap ini. </w:t>
      </w:r>
    </w:p>
    <w:p>
      <w:pPr/>
      <w:r>
        <w:rPr>
          <w:lang w:val="id_ID" w:bidi="id_ID"/>
        </w:rPr>
      </w:r>
      <w:r>
        <w:rPr>
          <w:lang w:val="id_ID" w:bidi="id_ID"/>
        </w:rPr>
        <w:t xml:space="preserve">Hentikan sejenak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bagian tersebut. </w:t>
      </w:r>
    </w:p>
    <w:p>
      <w:pPr/>
      <w:r>
        <w:rPr>
          <w:lang w:val="id_ID" w:bidi="id_ID"/>
        </w:rPr>
      </w:r>
      <w:r>
        <w:rPr>
          <w:lang w:val="id_ID" w:bidi="id_ID"/>
        </w:rPr>
        <w:t xml:space="preserve">Hentikan sejenak rekaman ini di sini. </w:t>
      </w:r>
    </w:p>
    <w:p>
      <w:pPr/>
      <w:r>
        <w:rPr>
          <w:lang w:val="id_ID" w:bidi="id_ID"/>
        </w:rPr>
      </w:r>
      <w:r>
        <w:rPr>
          <w:lang w:val="id_ID" w:bidi="id_ID"/>
        </w:rPr>
        <w:t xml:space="preserve">Selanjutnya, kelompok dapat memutuskan versi mana dari bagian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 xml:space="preserve">Hentikan sejenak rekaman ini di sini. </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2:1–13</w:t>
      </w:r>
      <w:r>
        <w:rPr>
          <w:lang w:val="id_ID" w:bidi="id_ID"/>
        </w:rPr>
      </w:r>
    </w:p>
    <w:p>
      <w:pPr>
        <w:pStyle w:val="Heading3"/>
      </w:pPr>
      <w:r>
        <w:rPr>
          <w:lang w:val="id_ID" w:bidi="id_ID"/>
        </w:rPr>
        <w:t>Dengar dan Renungkan</w:t>
      </w:r>
    </w:p>
    <w:p>
      <w:pPr/>
      <w:r>
        <w:rPr>
          <w:lang w:val="id_ID" w:bidi="id_ID"/>
        </w:rPr>
      </w:r>
      <w:r>
        <w:rPr>
          <w:lang w:val="id_ID" w:bidi="id_ID"/>
        </w:rPr>
        <w:t>Pada tahap ini, dengarkan Kisah Para Rasul 2:1–13 dan simpanlah di dalam hatimu.</w:t>
      </w:r>
    </w:p>
    <w:p>
      <w:pPr/>
      <w:r>
        <w:rPr>
          <w:lang w:val="id_ID" w:bidi="id_ID"/>
        </w:rPr>
      </w:r>
      <w:r>
        <w:rPr>
          <w:lang w:val="id_ID" w:bidi="id_ID"/>
        </w:rPr>
        <w:t>Dengarkan versi audio dari Kisah Para Rasul 2:1–13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perikop ini?</w:t>
      </w:r>
    </w:p>
    <w:p>
      <w:pPr>
        <w:pStyle w:val="ListBullet"/>
        <w:spacing w:line="240" w:lineRule="auto"/>
        <w:ind w:left="720"/>
      </w:pPr>
      <w:r>
        <w:rPr>
          <w:lang w:val="id_ID" w:bidi="id_ID"/>
        </w:rPr>
      </w:r>
      <w:r>
        <w:rPr>
          <w:lang w:val="id_ID" w:bidi="id_ID"/>
        </w:rPr>
        <w:t>Apa yang tidak Anda sukai atau tidak Anda pahami dari perikop ini?</w:t>
      </w:r>
    </w:p>
    <w:p>
      <w:pPr>
        <w:pStyle w:val="ListBullet"/>
        <w:spacing w:line="240" w:lineRule="auto"/>
        <w:ind w:left="720"/>
      </w:pPr>
      <w:r>
        <w:rPr>
          <w:lang w:val="id_ID" w:bidi="id_ID"/>
        </w:rPr>
      </w:r>
      <w:r>
        <w:rPr>
          <w:lang w:val="id_ID" w:bidi="id_ID"/>
        </w:rPr>
        <w:t>Apa yang perikop ini sampaikan kepada kita tentang Allah atau Yesus?</w:t>
      </w:r>
    </w:p>
    <w:p>
      <w:pPr>
        <w:pStyle w:val="ListBullet"/>
        <w:spacing w:line="240" w:lineRule="auto"/>
        <w:ind w:left="720"/>
      </w:pPr>
      <w:r>
        <w:rPr>
          <w:lang w:val="id_ID" w:bidi="id_ID"/>
        </w:rPr>
      </w:r>
      <w:r>
        <w:rPr>
          <w:lang w:val="id_ID" w:bidi="id_ID"/>
        </w:rPr>
        <w:t>Apa yang perikop ini sampaikan kepada kita tentang manusia?</w:t>
      </w:r>
    </w:p>
    <w:p>
      <w:pPr>
        <w:pStyle w:val="ListBullet"/>
        <w:spacing w:line="240" w:lineRule="auto"/>
        <w:ind w:left="720"/>
      </w:pPr>
      <w:r>
        <w:rPr>
          <w:lang w:val="id_ID" w:bidi="id_ID"/>
        </w:rPr>
      </w:r>
      <w:r>
        <w:rPr>
          <w:lang w:val="id_ID" w:bidi="id_ID"/>
        </w:rPr>
        <w:t>Bagaimana perikop ini memengaruhi kehidupan kita sehari-hari?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Kisah Para Rasul 2:1–13 dalam terjemahan yang paling mudah dimengerti.</w:t>
      </w:r>
    </w:p>
    <w:p>
      <w:pPr/>
      <w:r>
        <w:rPr>
          <w:lang w:val="id_ID" w:bidi="id_ID"/>
        </w:rPr>
      </w:r>
      <w:r>
        <w:rPr>
          <w:lang w:val="id_ID" w:bidi="id_ID"/>
        </w:rPr>
        <w:t>Seperti yang Anda ingat, setelah Yesus kembali ke surga, sekitar 120 pengikut-Nya kembali ke Yerusalem dan berkumpul bersama di ruang atas sebuah rumah. Pada Hari Pentakosta, Roh Kudus datang kepada orang-orang percaya yang berdoa dan memberikan mereka kuasa untuk berbicara dalam bahasa yang berbeda. Kita tidak tahu apakah ini berada di rumah yang sama atau lokasi yang berbeda. Orang banyak di Yerusalem bereaksi dengan cara yang berbeda.</w:t>
      </w:r>
    </w:p>
    <w:p>
      <w:pPr/>
      <w:r>
        <w:rPr>
          <w:lang w:val="id_ID" w:bidi="id_ID"/>
        </w:rPr>
      </w:r>
      <w:r>
        <w:rPr>
          <w:lang w:val="id_ID" w:bidi="id_ID"/>
        </w:rPr>
        <w:t>Kata Pentakosta berarti "kelima puluh" dan merujuk pada perayaan yang dirayakan oleh orang-orang Yahudi di Yerusalem 50 hari setelah perayaan Paskah. Jadi ini adalah sekitar 50 hari setelah orang-orang Romawi menyalibkan Yesus. Orang-orang Yahudi datang dari berbagai tempat ke Yerusalem untuk merayakan perayaan ini, juga dikenal sebagai Hari Raya Panen atau Hari Raya Tujuh Minggu. Selama waktu ini, orang-orang mempersembahkan panen gandum yang pertama sebagai korban kepada Allah.</w:t>
      </w:r>
    </w:p>
    <w:p>
      <w:pPr/>
      <w:r>
        <w:rPr>
          <w:lang w:val="id_ID" w:bidi="id_ID"/>
        </w:rPr>
      </w:r>
      <w:r>
        <w:rPr>
          <w:lang w:val="id_ID" w:bidi="id_ID"/>
        </w:rPr>
        <w:t>Berhenti di sini dan diskusikan pertanyaan ini dalam kelompok: Perayaan apa saja yang Anda rayakan di tempat tinggal Anda? Jelaskan apa yang terjadi di perayaan itu dan seberapa jauh orang-orang melakukan perjalanan untuk datang pada perayaan tersebut. Hentikan sebentar rekaman ini di sini.</w:t>
      </w:r>
    </w:p>
    <w:p>
      <w:pPr/>
      <w:r>
        <w:rPr>
          <w:lang w:val="id_ID" w:bidi="id_ID"/>
        </w:rPr>
      </w:r>
      <w:r>
        <w:rPr>
          <w:lang w:val="id_ID" w:bidi="id_ID"/>
        </w:rPr>
        <w:t>Para pengikut Yesus berkumpul dan berdoa. Kita tahu dari perikop sebelumnya bahwa kelompok orang-orang percaya termasuk ke-12 rasul-Nya, atau orang-orang pilihan-Nya, serta ibu dan saudara-saudara-Nya. Tiba-tiba, terdengar suara seperti angin kencang dari surga, atau tempat di mana Allah tinggal. Dalam banyak ayat Alkitab, angin melambangkan Roh Allah. Orang-orang percaya yang duduk di dalam rumah melihat lidah-lidah api, atau sesuatu yang tampak seperti nyala api. Kobaran api itu kemudian terpisah dan hinggap di atas setiap orang percaya, kemungkinan besar di atas kepala mereka.</w:t>
      </w:r>
    </w:p>
    <w:p>
      <w:pPr/>
      <w:r>
        <w:rPr>
          <w:lang w:val="id_ID" w:bidi="id_ID"/>
        </w:rPr>
      </w:r>
      <w:r>
        <w:rPr>
          <w:lang w:val="id_ID" w:bidi="id_ID"/>
        </w:rPr>
        <w:t>Roh Kudus, atau Roh Allah, memenuhi setiap orang percaya. Ini berarti bahwa Roh Kudus akan membimbing orang-orang percaya dan memberikan mereka kuasa untuk melakukan apa yang Allah ingin mereka lakukan. Seperti yang Anda ingat, Yohanes Pembaptis bernubuat bahwa Juruselamat yang Dijanjikan akan membaptis dengan Roh Kudus, dan api. Baptisan semacam itu, baptisan rohani, terjadi pada para murid ketika mereka bersama di rumah. Salah satu hal yang Roh Kudus berikan kepada orang-orang percaya adalah kuasa untuk memuji Allah dalam bahasa lain, atau dalam berbagai bahasa. Ini adalah bahasa-bahasa yang belum dipelajari orang-orang percaya.</w:t>
      </w:r>
    </w:p>
    <w:p>
      <w:pPr/>
      <w:r>
        <w:rPr>
          <w:lang w:val="id_ID" w:bidi="id_ID"/>
        </w:rPr>
      </w:r>
      <w:r>
        <w:rPr>
          <w:lang w:val="id_ID" w:bidi="id_ID"/>
        </w:rPr>
        <w:t>Berhenti di sini dan diskusikan pertanyaan ini dalam kelompok: Bagaimana orang-orang bertindak ketika kuasa Allah memenuhi mereka? Ceritakan kisah tentang waktu Anda atau seseorang yang Anda kenal bertindak dengan kuasa Allah dalam suatu situasi. Hentikan sebentar rekaman ini di sini.</w:t>
      </w:r>
    </w:p>
    <w:p>
      <w:pPr/>
      <w:r>
        <w:rPr>
          <w:lang w:val="id_ID" w:bidi="id_ID"/>
        </w:rPr>
      </w:r>
      <w:r>
        <w:rPr>
          <w:lang w:val="id_ID" w:bidi="id_ID"/>
        </w:rPr>
        <w:t>Lukas menggunakan kata "sekarang" baik sebagai kata penunjuk waktu maupun untuk memperkenalkan fakta yang benar. Di Yerusalem, ada orang-orang Yahudi yang berbicara bahasa yang berbeda karena mereka tinggal di setiap bangsa di bawah surga. Ungkapan ini berarti bahwa orang-orang di kerumunan berasal dari sejumlah besar negara yang berbeda. "Di bawah surga" berarti "di dunia." Mereka tumbuh besar dengan berbicara bahasa-bahasa dari berbagai negara tersebut. Beberapa dari mereka pindah ke Yerusalem karena itu adalah ibu kota keagamaan orang-orang Yahudi. Orang-orang Yahudi lainnya hanya berada di Yerusalem untuk merayakan perayaan tersebut. Orang-orang Yahudi ini adalah orang-orang yang takut akan Allah, atau pengikut hukum Allah yang taat.</w:t>
      </w:r>
    </w:p>
    <w:p>
      <w:pPr/>
      <w:r>
        <w:rPr>
          <w:lang w:val="id_ID" w:bidi="id_ID"/>
        </w:rPr>
      </w:r>
      <w:r>
        <w:rPr>
          <w:lang w:val="id_ID" w:bidi="id_ID"/>
        </w:rPr>
        <w:t xml:space="preserve">Orang-orang Yahudi ini mendengar suara nyaring dan berlari ke rumah untuk melihat apa yang terjadi. Suara nyaring dapat merujuk pada suara angin kencang atau suara orang-orang percaya yang berbicara banyak bahasa pada saat yang bersamaan. Sebaiknya terjemahan Anda dibiarkan terbuka untuk kedua penafsiran tersebut. Kerumunan berkumpul di sekitar orang-orang percaya yang telah keluar dari rumah. Orang banyak itu tercengang atau bingung dan takjub. Orang-orang percaya berbicara dalam bahasa-bahasa yang belum pernah mereka pelajari sebelumnya. Setiap orang Yahudi di kerumunan orang banyak mendengar beberapa orang-orang percaya berbicara dalam bahasa asal mereka. Ketika mereka bertanya, "Bukankah orang-orang ini adalah orang Galilea?" Mereka tidak menyangka pertanyaan mereka akan dijawab. Kata "orang" di sini digunakan secara umum untuk merujuk kepada laki-laki maupun perempuan. Sebaliknya, orang banyak itu mengira semua orang-orang percaya berasal dari wilayah Galilea dan orang-orang yang tinggal di Galilea tidak tahu cara berbicara bahasa lain. </w:t>
      </w:r>
    </w:p>
    <w:p>
      <w:pPr/>
      <w:r>
        <w:rPr>
          <w:lang w:val="id_ID" w:bidi="id_ID"/>
        </w:rPr>
      </w:r>
      <w:r>
        <w:rPr>
          <w:lang w:val="id_ID" w:bidi="id_ID"/>
        </w:rPr>
        <w:t>Lukas kemudian memberikan daftar semua tempat asal orang-orang Yahudi tersebut. Daerah-daerah ini termasuk Parthia, Media, Elam, Mesopotamia, Yudea, Kapadokia, Pontus, Asia, Frigia, Pamfilia, Mesir, bagian-bagian Libya, dan Roma.</w:t>
      </w:r>
    </w:p>
    <w:p>
      <w:pPr/>
      <w:r>
        <w:rPr>
          <w:lang w:val="id_ID" w:bidi="id_ID"/>
        </w:rPr>
      </w:r>
      <w:r>
        <w:rPr>
          <w:lang w:val="id_ID" w:bidi="id_ID"/>
        </w:rPr>
        <w:t xml:space="preserve">Berhenti di sini dan lihatlah peta yang menunjukkan daerah-daerah </w:t>
      </w:r>
      <w:r>
        <w:rPr>
          <w:lang w:val="id_ID" w:bidi="id_ID"/>
        </w:rPr>
        <w:t>Parthia, Media, Elam, Mesopotamia, Yudea, Kapadokia, Pontus, provinsi Asia, Frigia, Pamfilia, Mesir, bagian-bagian Libya, dan Roma dalam kaitannya dengan Yerusalem</w:t>
      </w:r>
      <w:r>
        <w:rPr>
          <w:lang w:val="id_ID" w:bidi="id_ID"/>
        </w:rPr>
        <w:t xml:space="preserve"> secara berkelompok. Hentikan sebentar rekaman ini di sini.</w:t>
      </w:r>
    </w:p>
    <w:p>
      <w:pPr/>
      <w:r>
        <w:rPr>
          <w:lang w:val="id_ID" w:bidi="id_ID"/>
        </w:rPr>
      </w:r>
      <w:r>
        <w:rPr>
          <w:lang w:val="id_ID" w:bidi="id_ID"/>
        </w:rPr>
        <w:t>Beberapa orang Yahudi di antara kerumunan itu memang tinggal di tempat-tempat tersebut, tetapi mereka sedang mengunjungi Yerusalem untuk merayakan hari raya. Orang yang masuk agama Yahudi merujuk pada orang-orang non-Yahudi, kemungkinan besar orang Romawi, yang berhenti menganut agama mereka lalu menjadi Yahudi dengan menaati hukum Yahudi serta menjalankan ritual Yahudi. Setiap orang mendengar orang percaya berbicara dalam bahasa mereka sendiri tentang keajaiban atau hal-hal besar yang telah dilakukan Allah. Kemungkinan besar mereka berbicara tentang Allah mengutus Yesus sebagai Juruselamat yang Dijanjikan.</w:t>
      </w:r>
    </w:p>
    <w:p>
      <w:pPr/>
      <w:r>
        <w:rPr>
          <w:lang w:val="id_ID" w:bidi="id_ID"/>
        </w:rPr>
      </w:r>
      <w:r>
        <w:rPr>
          <w:lang w:val="id_ID" w:bidi="id_ID"/>
        </w:rPr>
        <w:t>Orang banyak bereaksi dengan cara yang berbeda. Beberapa orang takjub sementara yang lain bingung. Mereka memahami bahwa mereka telah melihat mukjizat, atau tindakan Allah, tetapi mereka tidak tahu apa artinya. Orang-orang Yahudi lainnya mengejek, atau mengolok-olok, orang-orang percaya dengan mengatakan bahwa mereka mabuk anggur. Anggur adalah minuman beralkohol yang terbuat dari perasan buah anggur. Mereka mungkin mengejek orang-orang percaya karena mereka hanya dapat memahami salah satu bahasa dan sisanya terdengar seperti omong kosong.</w:t>
      </w:r>
      <w:r>
        <w:rPr>
          <w:lang w:val="id_ID" w:bidi="id_ID"/>
        </w:rPr>
      </w:r>
    </w:p>
    <w:p>
      <w:pPr>
        <w:pStyle w:val="Heading3"/>
      </w:pPr>
      <w:r>
        <w:rPr>
          <w:lang w:val="id_ID" w:bidi="id_ID"/>
        </w:rPr>
        <w:t>Menjelaskan Adegan</w:t>
      </w:r>
    </w:p>
    <w:p>
      <w:pPr/>
      <w:r>
        <w:rPr>
          <w:lang w:val="id_ID" w:bidi="id_ID"/>
        </w:rPr>
      </w:r>
      <w:r>
        <w:rPr>
          <w:lang w:val="id_ID" w:bidi="id_ID"/>
        </w:rPr>
        <w:t>Dengarkan versi audio dari Kisah Para Rasul 2:1–13 dalam terjemahan yang paling mudah dimengerti.</w:t>
      </w:r>
    </w:p>
    <w:p>
      <w:pPr/>
      <w:r>
        <w:rPr>
          <w:lang w:val="id_ID" w:bidi="id_ID"/>
        </w:rPr>
      </w:r>
      <w:r>
        <w:rPr>
          <w:lang w:val="id_ID" w:bidi="id_ID"/>
        </w:rPr>
        <w:t>Pada tahap ini, kelompok akan menentukan adegan, tokoh, dan latar dari perikop ini. Selanjutnya, kelompok akan memvisualisasikan perikop ini.</w:t>
      </w:r>
    </w:p>
    <w:p>
      <w:pPr/>
      <w:r>
        <w:rPr>
          <w:lang w:val="id_ID" w:bidi="id_ID"/>
        </w:rPr>
      </w:r>
      <w:r>
        <w:rPr>
          <w:lang w:val="id_ID" w:bidi="id_ID"/>
        </w:rPr>
        <w:t>Perikop ini memiliki dua adegan.</w:t>
      </w:r>
    </w:p>
    <w:p>
      <w:pPr/>
      <w:r>
        <w:rPr>
          <w:lang w:val="id_ID" w:bidi="id_ID"/>
        </w:rPr>
      </w:r>
      <w:r>
        <w:rPr>
          <w:b/>
          <w:lang w:val="id_ID" w:bidi="id_ID"/>
        </w:rPr>
        <w:t>Dalam adegan pertama:</w:t>
      </w:r>
      <w:r>
        <w:rPr>
          <w:lang w:val="id_ID" w:bidi="id_ID"/>
        </w:rPr>
        <w:t xml:space="preserve"> Para murid Yesus berkumpul di sebuah rumah untuk berdoa di Yerusalem selama perayaan Yahudi. Tiba-tiba, ada suara angin kencang dan lidah-lidah api muncul di atas setiap kepala orang percaya. Roh Kudus memenuhi mereka.</w:t>
      </w:r>
    </w:p>
    <w:p>
      <w:pPr/>
      <w:r>
        <w:rPr>
          <w:lang w:val="id_ID" w:bidi="id_ID"/>
        </w:rPr>
      </w:r>
      <w:r>
        <w:rPr>
          <w:b/>
          <w:lang w:val="id_ID" w:bidi="id_ID"/>
        </w:rPr>
        <w:t>Dalam adegan kedua:</w:t>
      </w:r>
      <w:r>
        <w:rPr>
          <w:lang w:val="id_ID" w:bidi="id_ID"/>
        </w:rPr>
        <w:t xml:space="preserve"> Orang-orang percaya mulai memuji Allah dalam bahasa yang tidak mereka ketahui. Mereka keluar dari rumah dan kerumunan orang Yahudi berkumpul di sekitar mereka. Setiap orang di kerumunan mendengar bahasa mereka sendiri. Orang banyak bereaksi dengan cara yang berbeda.</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Orang-orang percaya kepada Yesus</w:t>
      </w:r>
    </w:p>
    <w:p>
      <w:pPr>
        <w:pStyle w:val="ListBullet"/>
        <w:spacing w:line="240" w:lineRule="auto"/>
        <w:ind w:left="720"/>
      </w:pPr>
      <w:r>
        <w:rPr>
          <w:lang w:val="id_ID" w:bidi="id_ID"/>
        </w:rPr>
      </w:r>
      <w:r>
        <w:rPr>
          <w:lang w:val="id_ID" w:bidi="id_ID"/>
        </w:rPr>
        <w:t>12 rasul termasuk Petrus</w:t>
      </w:r>
    </w:p>
    <w:p>
      <w:pPr>
        <w:pStyle w:val="ListBullet"/>
        <w:spacing w:line="240" w:lineRule="auto"/>
        <w:ind w:left="720"/>
      </w:pPr>
      <w:r>
        <w:rPr>
          <w:lang w:val="id_ID" w:bidi="id_ID"/>
        </w:rPr>
      </w:r>
      <w:r>
        <w:rPr>
          <w:lang w:val="id_ID" w:bidi="id_ID"/>
        </w:rPr>
        <w:t>Keluarga Yesus, termasuk Maria</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Kerumunan orang Yahudi yang takut kepada Allah dari berbagai negara</w:t>
      </w:r>
    </w:p>
    <w:p>
      <w:pPr/>
      <w:r>
        <w:rPr>
          <w:lang w:val="id_ID" w:bidi="id_ID"/>
        </w:rPr>
      </w:r>
      <w:r>
        <w:rPr>
          <w:lang w:val="id_ID" w:bidi="id_ID"/>
        </w:rPr>
        <w:t>Sebagai kelompok, perhatikan bagian-bagian ini dari latar belakang perikop:</w:t>
      </w:r>
    </w:p>
    <w:p>
      <w:pPr/>
      <w:r>
        <w:rPr>
          <w:lang w:val="id_ID" w:bidi="id_ID"/>
        </w:rPr>
      </w:r>
      <w:r>
        <w:rPr>
          <w:lang w:val="id_ID" w:bidi="id_ID"/>
        </w:rPr>
        <w:t>Para pengikut Yesus sedang berkumpul dan berdoa bersama di Yerusalem di sebuah rumah. Itu adalah Pentakosta, sehingga itu berarti 50 hari setelah Paskah. Itu adalah awal dari Hari Raya Tujuh Minggu. Yerusalem akan ramai dengan orang-orang Yahudi dari berbagai negara karena mereka datang untuk merayakan di Bait Suci.</w:t>
      </w:r>
    </w:p>
    <w:p>
      <w:pPr/>
      <w:r>
        <w:rPr>
          <w:lang w:val="id_ID" w:bidi="id_ID"/>
        </w:rPr>
      </w:r>
      <w:r>
        <w:rPr>
          <w:lang w:val="id_ID" w:bidi="id_ID"/>
        </w:rPr>
        <w:t>Para pengikut Yesus semua duduk di rumah dan berdoa bersama. Kita tahu dari perikop sebelumnya bahwa ke-12 rasul Yesus, ibu-Nya, dan saudara-saudara-Nya hadir. Mungkin ada sekitar 120 orang. Seperti yang Anda tahu, Yesus berjanji bahwa Ia akan mengutus Roh Kudus kepada mereka dan bahwa mereka harus menunggu di Yerusalem sampai Ia melakukannya.</w:t>
      </w:r>
    </w:p>
    <w:p>
      <w:pPr/>
      <w:r>
        <w:rPr>
          <w:lang w:val="id_ID" w:bidi="id_ID"/>
        </w:rPr>
      </w:r>
      <w:r>
        <w:rPr>
          <w:lang w:val="id_ID" w:bidi="id_ID"/>
        </w:rPr>
        <w:t>Penting untuk diingat bahwa sering kali, angin mewakili Roh Allah. Lidah api tidak berarti lidah secara harfiah, tetapi kemungkinan besar merujuk kepada satu nyala api. Api itu hinggap di atas para murid tanpa membakar mereka. Baik angin maupun api melambangkan Roh Kudus yang memenuhi para murid.</w:t>
      </w:r>
    </w:p>
    <w:p>
      <w:pPr/>
      <w:r>
        <w:rPr>
          <w:lang w:val="id_ID" w:bidi="id_ID"/>
        </w:rPr>
      </w:r>
      <w:r>
        <w:rPr>
          <w:lang w:val="id_ID" w:bidi="id_ID"/>
        </w:rPr>
        <w:t>Roh Kudus memberikan kuasa kepada para murid untuk memuji Allah dalam bahasa yang tidak mereka ketahui atau pelajari. Mereka kemungkinan besar berjalan keluar dari rumah ketika orang banyak berlari ke rumah untuk melihat apa yang terjadi.</w:t>
      </w:r>
    </w:p>
    <w:p>
      <w:pPr/>
      <w:r>
        <w:rPr>
          <w:lang w:val="id_ID" w:bidi="id_ID"/>
        </w:rPr>
      </w:r>
      <w:r>
        <w:rPr>
          <w:lang w:val="id_ID" w:bidi="id_ID"/>
        </w:rPr>
        <w:t>Kerumunan itu termasuk orang-orang Yahudi dari berbagai negara yang berbicara berbagai bahasa. Lukas menggunakan kata "sekarang" untuk mengartikan "pada saat ini dalam sejarah" dan kemudian memberikan informasi latar belakang. Lalu dia mencantumkan berbagai daerah asal orang-orang Yahudi yang ada di antara kerumunan itu. Ini penting karena menunjukkan betapa banyaknya bahasa berbeda yang digunakan para murid. Setiap orang Yahudi mendengar bahasanya masing-masing diucapkan oleh salah satu murid.</w:t>
      </w:r>
    </w:p>
    <w:p>
      <w:pPr/>
      <w:r>
        <w:rPr>
          <w:lang w:val="id_ID" w:bidi="id_ID"/>
        </w:rPr>
      </w:r>
      <w:r>
        <w:rPr>
          <w:lang w:val="id_ID" w:bidi="id_ID"/>
        </w:rPr>
        <w:t xml:space="preserve">Berhenti di sini dan lihatlah peta yang menunjukkan daerah-daerah </w:t>
      </w:r>
      <w:r>
        <w:rPr>
          <w:lang w:val="id_ID" w:bidi="id_ID"/>
        </w:rPr>
        <w:t>Parthia, Media, Elam, Mesopotamia, Yudea, Kapadokia, Pontus, provinsi Asia, Frigia, Pamfilia, Mesir, bagian-bagian Libya, dan Roma dalam kaitannya dengan Yerusalem</w:t>
      </w:r>
      <w:r>
        <w:rPr>
          <w:lang w:val="id_ID" w:bidi="id_ID"/>
        </w:rPr>
        <w:t xml:space="preserve"> secara berkelompok. Hentikan sebentar rekaman ini di sini.</w:t>
      </w:r>
    </w:p>
    <w:p>
      <w:pPr/>
      <w:r>
        <w:rPr>
          <w:lang w:val="id_ID" w:bidi="id_ID"/>
        </w:rPr>
      </w:r>
      <w:r>
        <w:rPr>
          <w:lang w:val="id_ID" w:bidi="id_ID"/>
        </w:rPr>
        <w:t xml:space="preserve">Orang banyak bertanya, "Bukankah orang-orang ini orang-orang Galilea?" Bukan karena mereka ingin jawaban, tetapi karena mereka menyiratkan bahwa orang-orang dari Galilea tidak bisa berbicara berbagai bahasa. </w:t>
      </w:r>
    </w:p>
    <w:p>
      <w:pPr/>
      <w:r>
        <w:rPr>
          <w:lang w:val="id_ID" w:bidi="id_ID"/>
        </w:rPr>
      </w:r>
      <w:r>
        <w:rPr>
          <w:lang w:val="id_ID" w:bidi="id_ID"/>
        </w:rPr>
        <w:t>Beberapa orang di kerumunan berkata, "Mereka dipenuhi dengan anggur baru" atau "Mereka hanya mabuk" sebagai cara untuk mencemooh atau mengejek orang-orang percaya.</w:t>
      </w:r>
    </w:p>
    <w:p>
      <w:pPr/>
      <w:r>
        <w:rPr>
          <w:lang w:val="id_ID" w:bidi="id_ID"/>
        </w:rPr>
      </w:r>
      <w:r>
        <w:rPr>
          <w:lang w:val="id_ID" w:bidi="id_ID"/>
        </w:rPr>
        <w:t>Berhenti di sini dan diskusikan pertanyaan ini dalam kelompok: Dalam budaya Anda, bagaimana orang-orang menunjukkan bahwa mereka mengejek orang lain? Diskusikan ungkapan atau perilaku yang digunakan orang-orang ketika mereka mengejek seseorang. Hentikan sebentar rekaman ini di sini.</w:t>
      </w:r>
    </w:p>
    <w:p>
      <w:pPr/>
      <w:r>
        <w:rPr>
          <w:lang w:val="id_ID" w:bidi="id_ID"/>
        </w:rPr>
      </w:r>
      <w:r>
        <w:rPr>
          <w:lang w:val="id_ID" w:bidi="id_ID"/>
        </w:rPr>
        <w:t xml:space="preserve">Sekarang, kelompok hendaknya membuat papan cerita, menggambar atau menggunakan benda-benda untuk membayangkan perikop ini dan apa yang terjadi di dalamnya. </w:t>
      </w:r>
      <w:r>
        <w:rPr>
          <w:lang w:val="id_ID" w:bidi="id_ID"/>
        </w:rPr>
      </w:r>
    </w:p>
    <w:p>
      <w:pPr>
        <w:pStyle w:val="Heading3"/>
      </w:pPr>
      <w:r>
        <w:rPr>
          <w:lang w:val="id_ID" w:bidi="id_ID"/>
        </w:rPr>
        <w:t>Memperagakan Bacaan</w:t>
      </w:r>
    </w:p>
    <w:p>
      <w:pPr/>
      <w:r>
        <w:rPr>
          <w:lang w:val="id_ID" w:bidi="id_ID"/>
        </w:rPr>
      </w:r>
      <w:r>
        <w:rPr>
          <w:lang w:val="id_ID" w:bidi="id_ID"/>
        </w:rPr>
        <w:t xml:space="preserve">Dengarkan versi audio dari Kisah Para Rasul 2:1–13 dalam terjemahan yang paling mudah dimengerti. </w:t>
      </w:r>
    </w:p>
    <w:p>
      <w:pPr/>
      <w:r>
        <w:rPr>
          <w:lang w:val="id_ID" w:bidi="id_ID"/>
        </w:rPr>
      </w:r>
      <w:r>
        <w:rPr>
          <w:lang w:val="id_ID" w:bidi="id_ID"/>
        </w:rPr>
        <w:t>Dalam tahap ini, kelompok akan memeragakan perikop tersebut.</w:t>
      </w:r>
    </w:p>
    <w:p>
      <w:pPr/>
      <w:r>
        <w:rPr>
          <w:lang w:val="id_ID" w:bidi="id_ID"/>
        </w:rPr>
      </w:r>
      <w:r>
        <w:rPr>
          <w:lang w:val="id_ID" w:bidi="id_ID"/>
        </w:rPr>
        <w:t>Kisah ini memiliki dua adegan.</w:t>
      </w:r>
    </w:p>
    <w:p>
      <w:pPr/>
      <w:r>
        <w:rPr>
          <w:lang w:val="id_ID" w:bidi="id_ID"/>
        </w:rPr>
      </w:r>
      <w:r>
        <w:rPr>
          <w:lang w:val="id_ID" w:bidi="id_ID"/>
        </w:rPr>
        <w:t>Tokoh-tokoh dalam kisah ini adalah:</w:t>
      </w:r>
    </w:p>
    <w:p>
      <w:pPr>
        <w:pStyle w:val="ListBullet"/>
        <w:spacing w:line="240" w:lineRule="auto"/>
        <w:ind w:left="720"/>
      </w:pPr>
      <w:r>
        <w:rPr>
          <w:lang w:val="id_ID" w:bidi="id_ID"/>
        </w:rPr>
      </w:r>
      <w:r>
        <w:rPr>
          <w:lang w:val="id_ID" w:bidi="id_ID"/>
        </w:rPr>
        <w:t>Orang-orang percaya kepada Yesus</w:t>
      </w:r>
    </w:p>
    <w:p>
      <w:pPr>
        <w:pStyle w:val="ListBullet"/>
        <w:spacing w:line="240" w:lineRule="auto"/>
        <w:ind w:left="720"/>
      </w:pPr>
      <w:r>
        <w:rPr>
          <w:lang w:val="id_ID" w:bidi="id_ID"/>
        </w:rPr>
      </w:r>
      <w:r>
        <w:rPr>
          <w:lang w:val="id_ID" w:bidi="id_ID"/>
        </w:rPr>
        <w:t>12 rasul termasuk Petrus</w:t>
      </w:r>
    </w:p>
    <w:p>
      <w:pPr>
        <w:pStyle w:val="ListBullet"/>
        <w:spacing w:line="240" w:lineRule="auto"/>
        <w:ind w:left="720"/>
      </w:pPr>
      <w:r>
        <w:rPr>
          <w:lang w:val="id_ID" w:bidi="id_ID"/>
        </w:rPr>
      </w:r>
      <w:r>
        <w:rPr>
          <w:lang w:val="id_ID" w:bidi="id_ID"/>
        </w:rPr>
        <w:t>Keluarga Yesus, termasuk Maria</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Kerumunan orang Yahudi yang takut kepada Allah dari berbagai negara</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kisah ini tanpa berhenti. Perhatikan dialog, alur cerita, rangkaian peristiwa, dan urutan ceritanya. Pastikan Anda tidak melewatkan ungkapan bagian-bagian yang sulit atau penting dari cerita tersebut. Bantulah satu sama lain untuk mengingat setiap bagian dari cerita tersebut.</w:t>
      </w:r>
    </w:p>
    <w:p>
      <w:pPr/>
      <w:r>
        <w:rPr>
          <w:lang w:val="id_ID" w:bidi="id_ID"/>
        </w:rPr>
      </w:r>
      <w:r>
        <w:rPr>
          <w:lang w:val="id_ID" w:bidi="id_ID"/>
        </w:rPr>
        <w:t>Hentikan sebentar rekaman ini di sini dan peragakan perikop ini.</w:t>
      </w:r>
    </w:p>
    <w:p>
      <w:pPr/>
      <w:r>
        <w:rPr>
          <w:lang w:val="id_ID" w:bidi="id_ID"/>
        </w:rPr>
      </w:r>
      <w:r>
        <w:rPr>
          <w:lang w:val="id_ID" w:bidi="id_ID"/>
        </w:rPr>
        <w:t>Kelompok harus memerankan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Hentikan sebentar rekaman ini di sini dan peragakan perikop ini untuk kedua kalinya.</w:t>
      </w:r>
    </w:p>
    <w:p>
      <w:pPr/>
      <w:r>
        <w:rPr>
          <w:lang w:val="id_ID" w:bidi="id_ID"/>
        </w:rPr>
      </w:r>
      <w:r>
        <w:rPr>
          <w:lang w:val="id_ID" w:bidi="id_ID"/>
        </w:rPr>
        <w:t>Berikut ini adalah contoh drama dan kemungkinan responsnya.</w:t>
      </w:r>
    </w:p>
    <w:p>
      <w:pPr/>
      <w:r>
        <w:rPr>
          <w:lang w:val="id_ID" w:bidi="id_ID"/>
        </w:rPr>
      </w:r>
      <w:r>
        <w:rPr>
          <w:lang w:val="id_ID" w:bidi="id_ID"/>
        </w:rPr>
        <w:t>Peragakan para pengikut Yesus berkumpul di sebuah rumah di Yerusalem. Perayaan sedang terjadi di kota itu. Orang-orang percaya duduk dan berdoa.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Maria, ibu Yesus, "Apa yang Anda rasakan atau pikirkan?" Orang tersebut mungkin menjawab hal-hal seperti, "Saya merindukan anak saya, tetapi saya tahu Ia bersama Bapa-Nya sekarang," atau "Harapan. Saya tahu Yesus akan segera mengutus Roh Kudus," atau "Puas. Allah telah sangat baik kepadaku. Saya senang bersama orang lain yang percaya kepada Yesus sebagai Juruselamat yang Dijanjikan."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 angin kencang yang tiba-tiba memenuhi rumah. Lidah-lidah api hinggap di atas kepala murid. Anda dapat menggambarkan hal ini dengan meminta orang-orang percaya menaruh sesuatu yang menyala atau melambangkan kobaran api di atas kepala mereka. Roh Kudus memenuhi orang-orang percaya. Mereka mulai memuji Allah dalam bahasa yang berbeda.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Petrus, "Apa yang Anda rasakan atau pikirkan?" Orang tersebut mungkin menjawab hal-hal seperti, "Senang! Ini akhirnya terjadi. Yesus telah mengutus Roh Kudus," atau "Takjub. Saya bahkan tidak tahu bahasa ini, tetapi itu tiba-tiba masuk akal," atau "Berani. Saya ingin berbagi kepada semua orang tentang apa yang telah Yesus lakukan."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Peragakan kerumunan orang yang mendengar suara nyaring dan berlari ke rumah. Orang-orang percaya berbicara bahasa yang berbeda dan memuji Allah. Setiap orang mendengar bahasa mereka sendiri yang diucapkan oleh orang-orang percaya. Beberapa orang takjub, yang lainnya bingung, sementara yang lainnya lagi mengejek orang-orang percaya, mengatakan bahwa mereka mabuk.</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kerumunan orang, "Apa yang Anda rasakan atau pikirkan?" Orang tersebut mungkin menjawab hal-hal seperti, "Bagaimana bisa mereka berbicara bahasa Arab?" Saya pikir semua pengikut Yesus berasal dari Galilea," atau "Takjub. Saya belum pernah mendengar atau melihat sesuatu seperti ini. Allah sedang bekerja," atau "Tentunya orang-orang ini mabuk. Saya bahkan tidak dapat memahami apa yang mereka katakan."</w:t>
      </w:r>
      <w:r>
        <w:rPr>
          <w:lang w:val="id_ID" w:bidi="id_ID"/>
        </w:rPr>
      </w:r>
    </w:p>
    <w:p>
      <w:pPr>
        <w:pStyle w:val="Heading3"/>
      </w:pPr>
      <w:r>
        <w:rPr>
          <w:lang w:val="id_ID" w:bidi="id_ID"/>
        </w:rPr>
        <w:t>Melengkapi yang Kurang</w:t>
      </w:r>
    </w:p>
    <w:p>
      <w:pPr/>
      <w:r>
        <w:rPr>
          <w:lang w:val="id_ID" w:bidi="id_ID"/>
        </w:rPr>
      </w:r>
      <w:r>
        <w:rPr>
          <w:lang w:val="id_ID" w:bidi="id_ID"/>
        </w:rPr>
        <w:t>Dengarkan versi audio dari Kisah Para Rasul 2:1–13 dalam terjemahan yang paling mudah dimengerti.</w:t>
      </w:r>
    </w:p>
    <w:p>
      <w:pPr/>
      <w:r>
        <w:rPr>
          <w:lang w:val="id_ID" w:bidi="id_ID"/>
        </w:rPr>
      </w:r>
      <w:r>
        <w:rPr>
          <w:lang w:val="id_ID" w:bidi="id_ID"/>
        </w:rPr>
        <w:t>Pada tahap ini, kelompok akan membahas istilah dan kata-kata penting dalam perikop ini.</w:t>
      </w:r>
    </w:p>
    <w:p>
      <w:pPr/>
      <w:r>
        <w:rPr>
          <w:lang w:val="id_ID" w:bidi="id_ID"/>
        </w:rPr>
      </w:r>
      <w:r>
        <w:rPr>
          <w:lang w:val="id_ID" w:bidi="id_ID"/>
        </w:rPr>
        <w:t xml:space="preserve">Para pengikut Yesus berkumpul pada hari </w:t>
      </w:r>
      <w:r>
        <w:rPr>
          <w:b/>
          <w:lang w:val="id_ID" w:bidi="id_ID"/>
        </w:rPr>
        <w:t>Pentakosta</w:t>
      </w:r>
      <w:r>
        <w:rPr>
          <w:lang w:val="id_ID" w:bidi="id_ID"/>
        </w:rPr>
        <w:t xml:space="preserve">. Kata Pentakosta merujuk pada hari kudus bagi orang-orang Yahudi. Pentakosta berarti "kelima puluh." Itu adalah nama Yunani untuk Hari Raya Tujuh Minggu, lima puluh hari setelah Paskah. Ini berarti orang-orang Yahudi dari seluruh dunia datang ke Yerusalem untuk merayakannya. Untuk informasi lebih lanjut tentang </w:t>
      </w:r>
      <w:r>
        <w:rPr>
          <w:lang w:val="id_ID" w:bidi="id_ID"/>
        </w:rPr>
        <w:t>Pentakosta</w:t>
      </w:r>
      <w:r>
        <w:rPr>
          <w:lang w:val="id_ID" w:bidi="id_ID"/>
        </w:rPr>
        <w:t>, lihat Daftar Kata Utama.</w:t>
      </w:r>
    </w:p>
    <w:p>
      <w:pPr/>
      <w:r>
        <w:rPr>
          <w:lang w:val="id_ID" w:bidi="id_ID"/>
        </w:rPr>
      </w:r>
      <w:r>
        <w:rPr>
          <w:lang w:val="id_ID" w:bidi="id_ID"/>
        </w:rPr>
        <w:t xml:space="preserve">Lukas menyebut para pengikut Yesus sebagai orang-orang </w:t>
      </w:r>
      <w:r>
        <w:rPr>
          <w:b/>
          <w:lang w:val="id_ID" w:bidi="id_ID"/>
        </w:rPr>
        <w:t>percaya</w:t>
      </w:r>
      <w:r>
        <w:rPr>
          <w:lang w:val="id_ID" w:bidi="id_ID"/>
        </w:rPr>
        <w:t xml:space="preserve">. Orang-orang percaya adalah istilah yang digunakan untuk merujuk kepada seseorang yang telah memilih untuk percaya dan mengikut Yesus secara eksklusif. Pastikan untuk menggunakan istilah yang sama untuk orang-orang percaya seperti yang telah Anda lakukan di bagian-bagian sebelumnya. Untuk informasi lebih lanjut tentang </w:t>
      </w:r>
      <w:r>
        <w:rPr>
          <w:lang w:val="id_ID" w:bidi="id_ID"/>
        </w:rPr>
        <w:t>orang-orang percaya</w:t>
      </w:r>
      <w:r>
        <w:rPr>
          <w:lang w:val="id_ID" w:bidi="id_ID"/>
        </w:rPr>
        <w:t xml:space="preserve">, lihat Daftar Kata Utama. </w:t>
      </w:r>
    </w:p>
    <w:p>
      <w:pPr/>
      <w:r>
        <w:rPr>
          <w:lang w:val="id_ID" w:bidi="id_ID"/>
        </w:rPr>
      </w:r>
      <w:r>
        <w:rPr>
          <w:lang w:val="id_ID" w:bidi="id_ID"/>
        </w:rPr>
        <w:t xml:space="preserve">Ketika orang-orang percaya sedang berdoa, mereka mendengar suara seperti angin kencang dari </w:t>
      </w:r>
      <w:r>
        <w:rPr>
          <w:b/>
          <w:lang w:val="id_ID" w:bidi="id_ID"/>
        </w:rPr>
        <w:t>surga</w:t>
      </w:r>
      <w:r>
        <w:rPr>
          <w:lang w:val="id_ID" w:bidi="id_ID"/>
        </w:rPr>
        <w:t xml:space="preserve">. Surga dapat merujuk kepada langit atau tempat di mana Allah tinggal. Itu kemungkinan besar merujuk pada tempat di mana Allah tinggal dalam konteks ini. Pastikan untuk menerjemahkan surga dengan cara yang sama seperti yang telah Anda lakukan di bagian-bagian sebelumnya. Untuk informasi lebih lanjut tentang </w:t>
      </w:r>
      <w:r>
        <w:rPr>
          <w:lang w:val="id_ID" w:bidi="id_ID"/>
        </w:rPr>
        <w:t>surga</w:t>
      </w:r>
      <w:r>
        <w:rPr>
          <w:lang w:val="id_ID" w:bidi="id_ID"/>
        </w:rPr>
        <w:t>, lihat Daftar Kata Utama.</w:t>
      </w:r>
    </w:p>
    <w:p>
      <w:pPr/>
      <w:r>
        <w:rPr>
          <w:lang w:val="id_ID" w:bidi="id_ID"/>
        </w:rPr>
      </w:r>
      <w:r>
        <w:rPr>
          <w:lang w:val="id_ID" w:bidi="id_ID"/>
        </w:rPr>
        <w:t xml:space="preserve">Setelah kemunculan angin dan api, </w:t>
      </w:r>
      <w:r>
        <w:rPr>
          <w:b/>
          <w:lang w:val="id_ID" w:bidi="id_ID"/>
        </w:rPr>
        <w:t>Roh Kudus</w:t>
      </w:r>
      <w:r>
        <w:rPr>
          <w:lang w:val="id_ID" w:bidi="id_ID"/>
        </w:rPr>
        <w:t xml:space="preserve"> memenuhi orang-orang percaya. Roh Kudus adalah nama lain dari Roh Allah. Allah memberikan Roh-Nya kepada orang-orang untuk memperlengkapi mereka dengan kehadiran, hikmat, otoritas, dan kuasa. Dalam Perjanjian Baru, Allah memberikan Roh-Nya untuk hidup di dalam semua orang yang memutuskan untuk percaya dan mengikut Yesus sebagai Juruselamat mereka. Roh Kudus memperbarui seseorang dan membantu mereka menjalani kehidupan yang menyenangkan Allah. Kadang-kadang, ketika seseorang menerima Roh Kudus, Allah mungkin memberikan kepada mereka karunia seperti dapat berkata-kata dalam bahasa yang berbeda. Pastikan untuk menggunakan istilah yang sama untuk Roh Kudus seperti yang telah Anda lakukan di bagian-bagian sebelumnya. Untuk informasi lebih lanjut tentang </w:t>
      </w:r>
      <w:r>
        <w:rPr>
          <w:lang w:val="id_ID" w:bidi="id_ID"/>
        </w:rPr>
        <w:t>Roh Kudus</w:t>
      </w:r>
      <w:r>
        <w:rPr>
          <w:lang w:val="id_ID" w:bidi="id_ID"/>
        </w:rPr>
        <w:t>, lihat Daftar kata utama</w:t>
      </w:r>
    </w:p>
    <w:p>
      <w:pPr/>
      <w:r>
        <w:rPr>
          <w:lang w:val="id_ID" w:bidi="id_ID"/>
        </w:rPr>
      </w:r>
      <w:r>
        <w:rPr>
          <w:lang w:val="id_ID" w:bidi="id_ID"/>
        </w:rPr>
        <w:t xml:space="preserve">Roh Kudus memberikan kuasa kepada orang-orang percaya untuk </w:t>
      </w:r>
      <w:r>
        <w:rPr>
          <w:b/>
          <w:lang w:val="id_ID" w:bidi="id_ID"/>
        </w:rPr>
        <w:t>berbicara dalam bahasa lidah</w:t>
      </w:r>
      <w:r>
        <w:rPr>
          <w:lang w:val="id_ID" w:bidi="id_ID"/>
        </w:rPr>
        <w:t xml:space="preserve">. Ini berarti kuasa untuk berbicara dalam bahasa yang berbeda. Untuk informasi lebih lanjut tentang </w:t>
      </w:r>
      <w:r>
        <w:rPr>
          <w:lang w:val="id_ID" w:bidi="id_ID"/>
        </w:rPr>
        <w:t>bahasa lidah</w:t>
      </w:r>
      <w:r>
        <w:rPr>
          <w:lang w:val="id_ID" w:bidi="id_ID"/>
        </w:rPr>
        <w:t>, lihat Daftar Kata Utama.</w:t>
      </w:r>
    </w:p>
    <w:p>
      <w:pPr/>
      <w:r>
        <w:rPr>
          <w:lang w:val="id_ID" w:bidi="id_ID"/>
        </w:rPr>
      </w:r>
      <w:r>
        <w:rPr>
          <w:lang w:val="id_ID" w:bidi="id_ID"/>
        </w:rPr>
        <w:t xml:space="preserve">Lukas memberi tahu kita bahwa ada orang Yahudi </w:t>
      </w:r>
      <w:r>
        <w:rPr>
          <w:b/>
          <w:lang w:val="id_ID" w:bidi="id_ID"/>
        </w:rPr>
        <w:t>yang takut akan Allah</w:t>
      </w:r>
      <w:r>
        <w:rPr>
          <w:lang w:val="id_ID" w:bidi="id_ID"/>
        </w:rPr>
        <w:t xml:space="preserve"> di antara kerumunan itu. Dalam hal ini, takut akan Allah berarti pengabdian untuk mengikuti hukum Allah karena rasa hormat yang kudus. </w:t>
      </w:r>
      <w:r>
        <w:rPr>
          <w:lang w:val="id_ID" w:bidi="id_ID"/>
        </w:rPr>
        <w:t>Takut akan Allah</w:t>
      </w:r>
      <w:r>
        <w:rPr>
          <w:lang w:val="id_ID" w:bidi="id_ID"/>
        </w:rPr>
        <w:t xml:space="preserve"> terdapat di Daftar Kata Utama. Pastikan untuk menggunakan istilah yang sama untuk "takut akan Allah" seperti yang Anda gunakan pada perikop sebelumnya. Ada orang Yahudi yang hadir dari setiap </w:t>
      </w:r>
      <w:r>
        <w:rPr>
          <w:b/>
          <w:lang w:val="id_ID" w:bidi="id_ID"/>
        </w:rPr>
        <w:t>bangsa di bawah surga</w:t>
      </w:r>
      <w:r>
        <w:rPr>
          <w:lang w:val="id_ID" w:bidi="id_ID"/>
        </w:rPr>
        <w:t xml:space="preserve">. Bangsa merujuk kepada sekelompok orang yang memiliki wilayah dan pemerintahan tertentu. Pastikan untuk menggunakan istilah yang sama untuk bangsa seperti yang Anda gunakan dalam perikop sebelumnya. "Di bawah surga" artinya di seluruh bumi, jadi orang-orang Yahudi berasal dari berbagai negara di bumi. Untuk informasi lebih lanjut, surga dan </w:t>
      </w:r>
      <w:r>
        <w:rPr>
          <w:lang w:val="id_ID" w:bidi="id_ID"/>
        </w:rPr>
        <w:t>bangsa</w:t>
      </w:r>
      <w:r>
        <w:rPr>
          <w:lang w:val="id_ID" w:bidi="id_ID"/>
        </w:rPr>
        <w:t xml:space="preserve"> ada di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Seorang anggota kelompok harus menyampaikan beberapa kalimat dari perikop itu lalu berhenti sebentar. Anggota kelompok lain harus menceritakan bagian selanjutnya dari perikop itu dan berhenti sebentar. Lakukan hal ini sampai kelompok itu telah menceritakan kembali semua perikop tersebut. Dalam tahap ini anggota kelompok dapat saling mengoreksi. Hentikan sebentar rekaman ini di sini.</w:t>
      </w:r>
    </w:p>
    <w:p>
      <w:pPr/>
      <w:r>
        <w:rPr>
          <w:lang w:val="id_ID" w:bidi="id_ID"/>
        </w:rPr>
      </w:r>
      <w:r>
        <w:rPr>
          <w:lang w:val="id_ID" w:bidi="id_ID"/>
        </w:rPr>
        <w:t>Selanjutnya, setiap anggota kelompok harus menceritakan seluruh perikop tersebut tanpa interupsi setidaknya satu kali. Seorang anggota kelompok dapat menggunakan benda acak, gerakan, atau papan cerita mereka untuk membantu mereka mengingat perikop tersebut. Hentikan sebentar rekaman ini di sini.</w:t>
      </w:r>
    </w:p>
    <w:p>
      <w:pPr/>
      <w:r>
        <w:rPr>
          <w:lang w:val="id_ID" w:bidi="id_ID"/>
        </w:rPr>
      </w:r>
      <w:r>
        <w:rPr>
          <w:lang w:val="id_ID" w:bidi="id_ID"/>
        </w:rPr>
        <w:t>Selanjutnya, kelompok dapat memutuskan versi mana dari perikop tersebut yang paling disukai. Anda mungkin memutuskan bahwa Anda menyukai cara salah satu anggota kelompok menceritakan suatu adegan, tetapi menyukai cara anggota kelompok lain menceritakan adegan lainnya. Hentikan sebentar rekaman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2:14–36</w:t>
      </w:r>
      <w:r>
        <w:rPr>
          <w:lang w:val="id_ID" w:bidi="id_ID"/>
        </w:rPr>
      </w:r>
    </w:p>
    <w:p>
      <w:pPr>
        <w:pStyle w:val="Heading3"/>
      </w:pPr>
      <w:r>
        <w:rPr>
          <w:lang w:val="id_ID" w:bidi="id_ID"/>
        </w:rPr>
        <w:t>Dengar dan Renungkan</w:t>
      </w:r>
    </w:p>
    <w:p>
      <w:pPr/>
      <w:r>
        <w:rPr>
          <w:lang w:val="id_ID" w:bidi="id_ID"/>
        </w:rPr>
      </w:r>
      <w:r>
        <w:rPr>
          <w:lang w:val="id_ID" w:bidi="id_ID"/>
        </w:rPr>
        <w:t>Dalam tahap ini, dengarkan Kisah Para Rasul 2:14–36 dan simpanlah dalam hatimu.</w:t>
      </w:r>
    </w:p>
    <w:p>
      <w:pPr/>
      <w:r>
        <w:rPr>
          <w:lang w:val="id_ID" w:bidi="id_ID"/>
        </w:rPr>
      </w:r>
      <w:r>
        <w:rPr>
          <w:lang w:val="id_ID" w:bidi="id_ID"/>
        </w:rPr>
        <w:t>Dengarkan versi audio dari Kisah Para Rasul 2:14–36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perikop ini?</w:t>
      </w:r>
    </w:p>
    <w:p>
      <w:pPr>
        <w:pStyle w:val="ListBullet"/>
        <w:spacing w:line="240" w:lineRule="auto"/>
        <w:ind w:left="720"/>
      </w:pPr>
      <w:r>
        <w:rPr>
          <w:lang w:val="id_ID" w:bidi="id_ID"/>
        </w:rPr>
      </w:r>
      <w:r>
        <w:rPr>
          <w:lang w:val="id_ID" w:bidi="id_ID"/>
        </w:rPr>
        <w:t>Apa yang tidak Anda sukai atau tidak Anda pahami dari perikop ini?</w:t>
      </w:r>
    </w:p>
    <w:p>
      <w:pPr>
        <w:pStyle w:val="ListBullet"/>
        <w:spacing w:line="240" w:lineRule="auto"/>
        <w:ind w:left="720"/>
      </w:pPr>
      <w:r>
        <w:rPr>
          <w:lang w:val="id_ID" w:bidi="id_ID"/>
        </w:rPr>
      </w:r>
      <w:r>
        <w:rPr>
          <w:lang w:val="id_ID" w:bidi="id_ID"/>
        </w:rPr>
        <w:t>Apa yang perikop ini sampaikan kepada kita tentang Allah atau Yesus?</w:t>
      </w:r>
    </w:p>
    <w:p>
      <w:pPr>
        <w:pStyle w:val="ListBullet"/>
        <w:spacing w:line="240" w:lineRule="auto"/>
        <w:ind w:left="720"/>
      </w:pPr>
      <w:r>
        <w:rPr>
          <w:lang w:val="id_ID" w:bidi="id_ID"/>
        </w:rPr>
      </w:r>
      <w:r>
        <w:rPr>
          <w:lang w:val="id_ID" w:bidi="id_ID"/>
        </w:rPr>
        <w:t>Apa yang perikop ini sampaikan kepada kita tentang manusia?</w:t>
      </w:r>
    </w:p>
    <w:p>
      <w:pPr>
        <w:pStyle w:val="ListBullet"/>
        <w:spacing w:line="240" w:lineRule="auto"/>
        <w:ind w:left="720"/>
      </w:pPr>
      <w:r>
        <w:rPr>
          <w:lang w:val="id_ID" w:bidi="id_ID"/>
        </w:rPr>
      </w:r>
      <w:r>
        <w:rPr>
          <w:lang w:val="id_ID" w:bidi="id_ID"/>
        </w:rPr>
        <w:t>Bagaimana perikop ini memengaruhi kehidupan sehari-hari kita?</w:t>
      </w:r>
    </w:p>
    <w:p>
      <w:pPr>
        <w:pStyle w:val="ListBullet"/>
        <w:spacing w:line="240" w:lineRule="auto"/>
        <w:ind w:left="720"/>
      </w:pPr>
      <w:r>
        <w:rPr>
          <w:lang w:val="id_ID" w:bidi="id_ID"/>
        </w:rPr>
      </w:r>
      <w:r>
        <w:rPr>
          <w:lang w:val="id_ID" w:bidi="id_ID"/>
        </w:rPr>
        <w:t>Siapakah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Kisah Para Rasul 2:14–36 dalam terjemahan yang paling mudah dimengerti.</w:t>
      </w:r>
    </w:p>
    <w:p>
      <w:pPr/>
      <w:r>
        <w:rPr>
          <w:lang w:val="id_ID" w:bidi="id_ID"/>
        </w:rPr>
      </w:r>
      <w:r>
        <w:rPr>
          <w:lang w:val="id_ID" w:bidi="id_ID"/>
        </w:rPr>
        <w:t>Dalam perikop terakhir, Allah memenuhi orang-orang percaya di Yerusalem dengan Roh Kudus dan menyebabkan mereka berbicara dalam bahasa-bahasa yang berbeda pada hari perayaan Pentakosta. Kerumunan orang berkumpul di sekitar mereka. Mereka tidak tahu apa artinya mukjizat itu. Beberapa orang bahkan mengatakan bahwa orang-orang percaya itu sedang mabuk. Sekarang, Petrus berbicara kepada orang banyak dan menjelaskan mukjizat itu. Petrus menjelaskan bahwa Yesus adalah Juruselamat yang dijanjikan.</w:t>
      </w:r>
    </w:p>
    <w:p>
      <w:pPr/>
      <w:r>
        <w:rPr>
          <w:lang w:val="id_ID" w:bidi="id_ID"/>
        </w:rPr>
      </w:r>
      <w:r>
        <w:rPr>
          <w:lang w:val="id_ID" w:bidi="id_ID"/>
        </w:rPr>
        <w:t>Petrus berdiri untuk berbicara kepada orang banyak. Kesebelas rasul lainnya, atau wakil-wakil pilihan Yesus, juga bersama Dia. Petrus dengan suara keras menyapa orang banyak. "Dengarkan" dan "izinkan aku menjelaskan" adalah cara sopan untuk menyapa mereka. "Orang-orang Yudea" atau "sesama orang Yahudi" mungkin merujuk pada orang-orang Yahudi yang tinggal di Yudea. Kata "Men" digunakan dalam arti umum dan merujuk pada laki-laki maupun perempuan. "Kamu yang tinggal di Yerusalem" termasuk orang banyak lainnya. Petrus ingin menjelaskan mukjizat orang-orang percaya yang berbicara dalam bahasa yang berbeda. Petrus juga mengoreksi orang-orang yang berpikir bahwa orang-orang percaya itu sedang mabuk. Petrus mengatakan bahwa saat itu jam ketiga, atau pukul 9 pagi, dan terlalu dini untuk mabuk. Pada saat itu, orang-orang biasanya mabuk pada malam hari atau pada saat makan, dan makan pertama baru dilakukan pada pukul 10 pagi.</w:t>
      </w:r>
    </w:p>
    <w:p>
      <w:pPr/>
      <w:r>
        <w:rPr>
          <w:lang w:val="id_ID" w:bidi="id_ID"/>
        </w:rPr>
      </w:r>
      <w:r>
        <w:rPr>
          <w:lang w:val="id_ID" w:bidi="id_ID"/>
        </w:rPr>
        <w:t>Berhenti di sini dan diskusikan pertanyaan ini secara berkelompok: Dalam banyak budaya, orang-orang bisa mabuk kapan saja sepanjang hari. Jika itu benar dalam budaya Anda, diskusikan cara terbaik untuk menjelaskan perbedaan budaya ini. Hentikan sebentar audio ini di sini.</w:t>
      </w:r>
    </w:p>
    <w:p>
      <w:pPr/>
      <w:r>
        <w:rPr>
          <w:lang w:val="id_ID" w:bidi="id_ID"/>
        </w:rPr>
      </w:r>
      <w:r>
        <w:rPr>
          <w:lang w:val="id_ID" w:bidi="id_ID"/>
        </w:rPr>
        <w:t>Petrus menjelaskan bahwa orang-orang percaya yang sedang berbicara bahasa-bahasa yang berbeda sedang menggenapi nubuat Yoel, seorang nabi, atau utusan Allah, yang hidup 400 tahun sebelum Lukas menulis kitab Kisah Para Rasul. Dalam nubuat Yoel, Allah mengatakan bahwa pada hari-hari terakhir, atau sebelum zaman ini berakhir, Ia akan mencurahkan, atau mengutus, Roh-Nya kepada semua orang. Di seluruh Kisah Para Rasul, akan menjadi jelas bahwa janji Allah tentang Roh Kudus berlaku untuk semua orang, termasuk orang-orang bukan Yahudi, atau non-Yahudi. Pengutusan Roh-Nya oleh Allah kepada orang-orang percaya pada hari Pentakosta adalah awal dari penggenapan janji Allah.</w:t>
      </w:r>
    </w:p>
    <w:p>
      <w:pPr/>
      <w:r>
        <w:rPr>
          <w:lang w:val="id_ID" w:bidi="id_ID"/>
        </w:rPr>
      </w:r>
      <w:r>
        <w:rPr>
          <w:lang w:val="id_ID" w:bidi="id_ID"/>
        </w:rPr>
        <w:t>Yoel mengatakan bahwa anak-anak laki-laki dan perempuan manusia akan bernubuat, atau menyampaikan pesan atas nama Allah. Allah berbicara kepada para utusan-Nya melalui penglihatan supranatural dan mimpi. Penglihatan adalah saat Allah berbicara kepada seseorang melalui mimpi ketika mereka terjaga; mimpi terjadi ketika orang-orang sedang tertidur. Jika bahasa Anda menggunakan kata yang sama untuk penglihatan dan mimpi, mungkin lebih mudah untuk mengatakan sesuatu seperti, "Orang-orang muda dan orang-orang tuamu akan melihat penglihatan atau mimpi pada siang hari dan pada malam hari." "Para hamba-Ku" merujuk pada orang-orang muda dan tua yang sama yang akan bernubuat di masa depan. Ini berarti bahwa ketika Allah memberikan Roh-Nya kepada seseorang, mereka menjadi hamba-Nya.</w:t>
      </w:r>
    </w:p>
    <w:p>
      <w:pPr/>
      <w:r>
        <w:rPr>
          <w:lang w:val="id_ID" w:bidi="id_ID"/>
        </w:rPr>
      </w:r>
      <w:r>
        <w:rPr>
          <w:lang w:val="id_ID" w:bidi="id_ID"/>
        </w:rPr>
        <w:t>Yoel melanjutkan dan berbicara tentang tanda-tanda bahwa akhir zaman sudah dekat. Tanda-tanda ini termasuk darah, api, dan asap yang terjadi di cakrawala, atau langit, dan di bumi. Darah bisa merujuk pada kematian atau sesuatu yang berubah menjadi warna darah. Sebaiknya biarkan terjemahan Anda terbuka untuk kedua penafsiran. Allah akan menyebabkan matahari menjadi gelap dan bulan berubah menjadi merah seperti warna darah. Tanda-tanda ini akan terjadi sebelum hari Tuhan, atau sebelum waktu ketika Allah akan mengumpulkan semua orang dan menghakimi mereka karena Ia adalah Tuhan, atau Penguasa. Tetapi Allah akan menyelamatkan semua orang yang berseru kepada nama Tuhan, atau yang meminta pertolongan kepada-Nya. Dengan memanggil nama-Nya, mereka meminta Allah untuk menyelamatkan mereka dengan kuasa-Nya. Dalam konteks Yoel, Tuhan merujuk kepada Allah. Tetapi Petrus menyiratkan bahwa Tuhan merujuk kepada Yesus dan Allah akan menyelamatkan siapa pun yang percaya kepada Yesus sebagai Juruselamat yang dijanjikan itu. Di sini, diselamatkan berarti diselamatkan dari kuasa dan hukuman dosa.</w:t>
      </w:r>
    </w:p>
    <w:p>
      <w:pPr/>
      <w:r>
        <w:rPr>
          <w:lang w:val="id_ID" w:bidi="id_ID"/>
        </w:rPr>
      </w:r>
      <w:r>
        <w:rPr>
          <w:lang w:val="id_ID" w:bidi="id_ID"/>
        </w:rPr>
        <w:t>Petrus mengakhiri kutipan dan terus berbicara kepada orang banyak. Dia dengan hormat menyapa mereka sebagai orang-orang Israel. Ungkapan ini berlaku pada semua orang keturunan Yakub. Petrus mengatakan bahwa Allah menunjukkan kepada orang-orang Yahudi bahwa Yesus adalah Juruselamat yang dijanjikan melalui mujizat yang dilakukan Yesus, atau tindakan-tindakan yang hanya dapat dilakukan oleh Allah. Petrus mengatakan bahwa itu adalah bagian dari rencana Allah bagi orang-orang untuk mengkhianati dan menyerahkan Yesus kepada para pemimpin Yahudi untuk dibunuh. Allah telah mengetahui sebelumnya, atau tahu semua yang akan terjadi pada Yesus sebelum hal itu terjadi, karena itu adalah bagian dari rencana Allah. Orang-orang jahat, atau orang-orang Romawi yang tidak mengikuti hukum Allah, membantu para pemimpin Yahudi menyalibkan Yesus atau memakukan Dia pada salib. Tetapi Allah membangkitkan Yesus hingga hidup kembali dan membebaskan-Nya dari kuasa kematian. Ketika Petrus berkata, "Tidak mungkin kematian tetap menahannya," ia mengartikan bahwa tidak mungkin bagi Yesus untuk tetap mati. Petrus sedang membandingkan kematian dengan orang jahat yang mencoba menjaga Yesus supaya tidak melarikan diri.</w:t>
      </w:r>
    </w:p>
    <w:p>
      <w:pPr/>
      <w:r>
        <w:rPr>
          <w:lang w:val="id_ID" w:bidi="id_ID"/>
        </w:rPr>
      </w:r>
      <w:r>
        <w:rPr>
          <w:lang w:val="id_ID" w:bidi="id_ID"/>
        </w:rPr>
        <w:t>Berhenti di sini dan diskusikan secara berkelompok: Bagaimana kematian dibicarakan dalam budaya Anda? Apa yang orang-orang percayai terjadi setelah kematian? Hentikan sebentar audio ini di sini.</w:t>
      </w:r>
    </w:p>
    <w:p>
      <w:pPr/>
      <w:r>
        <w:rPr>
          <w:lang w:val="id_ID" w:bidi="id_ID"/>
        </w:rPr>
      </w:r>
      <w:r>
        <w:rPr>
          <w:lang w:val="id_ID" w:bidi="id_ID"/>
        </w:rPr>
        <w:t>Kemudian Petrus mengutip dari leluhur Yahudi mereka Raja Daud. Daud hidup 1.000 tahun sebelum Yesus dan menulis sebagian dari kitab Mazmur. Daud menulis tentang Tuhan, atau Allah, selalu menyertainya dan berada di sebelah kanannya, atau selalu siap untuk membantunya. Karena kehadiran Allah, Daud mengatakan bahwa ia tidak akan takut tetapi gembira dan berbicara dengan sukacita. Daud mengatakan bahwa Allah tidak akan meninggalkan Yang Kudus-Nya, atau hamba-Nya, atau membiarkan tubuhnya membusuk di kubur. Kata yang diterjemahkan sebagai kubur adalah "Hades," atau tempat orang mati. Meskipun orang-orang beranggapan bahwa mazmur itu merujuk pada Daud ketika ia mengatakan Yang Kudus, Petrus mengaitkan mazmur itu dengan Yesus. Yang Kudus adalah seseorang yang murni secara moral. Yang Kudus mungkin adalah seseorang yang diutus Allah untuk tujuan khusus.</w:t>
      </w:r>
    </w:p>
    <w:p>
      <w:pPr/>
      <w:r>
        <w:rPr>
          <w:lang w:val="id_ID" w:bidi="id_ID"/>
        </w:rPr>
      </w:r>
      <w:r>
        <w:rPr>
          <w:lang w:val="id_ID" w:bidi="id_ID"/>
        </w:rPr>
        <w:t>Setelah mengutip Daud, Petrus menjelaskan bahwa Mazmur tersebut tidak dapat dikaitkan dengan Daud karena dia sudah mati, dan tubuhnya ada di makam tempat orang-orang menguburnya. Orang-orang pada masa itu pasti sudah akrab dengan lokasinya. Tetapi Allah membangkitkan Yesus dari kematian; tubuh-Nya tidak membusuk. Petrus mengingatkan mereka bahwa Allah berjanji kepada Daud bahwa salah satu keturunannya akan menjadi raja selamanya. Anda akan mengingat dari kisah kelahiran Yesus bahwa Ia adalah seorang keturunan Daud. Petrus mengatakan bahwa Allah membuat Daud melihat ke masa depan dan tahu bahwa Allah akan membawa Kristus, atau Juruselamat yang dijanjikan, hidup kembali.</w:t>
      </w:r>
    </w:p>
    <w:p>
      <w:pPr/>
      <w:r>
        <w:rPr>
          <w:lang w:val="id_ID" w:bidi="id_ID"/>
        </w:rPr>
      </w:r>
      <w:r>
        <w:rPr>
          <w:lang w:val="id_ID" w:bidi="id_ID"/>
        </w:rPr>
        <w:t>Petrus mengatakan kepada mereka bahwa mereka adalah saksi kehidupan Yesus. Orang banyak tahu mukjizat yang dilakukan Yesus dan bahwa kubur-Nya kosong. Dia mengatakan bahwa Allah menghidupkan kembali, atau membangkitkan Yesus dari kubur, sebagai Juruselamat yang dijanjikan dan bahwa Yesus sekarang duduk bersama Allah di surga, atau tempat di mana Allah tinggal. Allah menempatkan Yesus di sebelah kanan-Nya, atau di tempat dengan kehormatan dan otoritas tertinggi di bawah Allah sendiri. Petrus menjelaskan bahwa Allah Bapa memberikan hak kepada Yesus untuk memberikan Roh Kudus yang dijanjikan itu kepada umat-Nya. "Tercurah" berarti Allah memberikan Roh Kudus sepenuhnya kepada umat-Nya. Yesus memberikan Roh Kudus kepada orang-orang percaya pada awal hari itu, itulah sebabnya mereka berbicara dalam bahasa-bahasa yang berbeda.</w:t>
      </w:r>
    </w:p>
    <w:p>
      <w:pPr/>
      <w:r>
        <w:rPr>
          <w:lang w:val="id_ID" w:bidi="id_ID"/>
        </w:rPr>
      </w:r>
      <w:r>
        <w:rPr>
          <w:lang w:val="id_ID" w:bidi="id_ID"/>
        </w:rPr>
        <w:t>Ketika Petrus mengatakan bahwa Daud tidak naik ke surga, maksudnya adalah bahwa Daud bukan Kristus. Petrus membuktikan ini dengan mengutip Daud lagi. Dalam Mazmur, Daud mengatakan bahwa Tuan, atau Allah, berbicara kepada tuanku. "Tuanku" berarti tuan dari Daud atau seseorang yang memiliki otoritas atas dia. Petrus mengatakan bahwa Daud berbicara tentang Yesus. Allah menempatkan Tuan dari Daud di posisi yang paling terhormat dan Allah menaklukkan semua musuh Tuan dari Daud seolah-olah mereka adalah sebuah tumpuan kaki. Orang-orang mengistirahatkan kaki mereka di atas tumpuan kaki ketika mereka duduk. Kiasan ini berarti bahwa Yesus akan memiliki kuasa dan kendali atas semua musuh-Nya.</w:t>
      </w:r>
    </w:p>
    <w:p>
      <w:pPr/>
      <w:r>
        <w:rPr>
          <w:lang w:val="id_ID" w:bidi="id_ID"/>
        </w:rPr>
      </w:r>
      <w:r>
        <w:rPr>
          <w:lang w:val="id_ID" w:bidi="id_ID"/>
        </w:rPr>
        <w:t xml:space="preserve">Berhenti di sini dan secara berkelompok lihatlah gambar sebuah </w:t>
      </w:r>
      <w:r>
        <w:rPr>
          <w:lang w:val="id_ID" w:bidi="id_ID"/>
        </w:rPr>
        <w:t>tumpuan kaki</w:t>
      </w:r>
      <w:r>
        <w:rPr>
          <w:lang w:val="id_ID" w:bidi="id_ID"/>
        </w:rPr>
        <w:t>. Bagaimana Anda menggambarkan atau kata-kata kiasan apa yang Anda gunakan dalam budaya Anda untuk menunjukkan bahwa musuh telah benar-benar dikalahkan? Hentikan sebentar audio ini di sini.</w:t>
      </w:r>
    </w:p>
    <w:p>
      <w:pPr/>
      <w:r>
        <w:rPr>
          <w:lang w:val="id_ID" w:bidi="id_ID"/>
        </w:rPr>
      </w:r>
      <w:r>
        <w:rPr>
          <w:lang w:val="id_ID" w:bidi="id_ID"/>
        </w:rPr>
        <w:t>Petrus mengakhiri dengan mengatakan bahwa orang-orang dapat meyakini bahwa Allah mengutus Yesus sebagai Kristus.</w:t>
      </w:r>
      <w:r>
        <w:rPr>
          <w:lang w:val="id_ID" w:bidi="id_ID"/>
        </w:rPr>
      </w:r>
    </w:p>
    <w:p>
      <w:pPr>
        <w:pStyle w:val="Heading3"/>
      </w:pPr>
      <w:r>
        <w:rPr>
          <w:lang w:val="id_ID" w:bidi="id_ID"/>
        </w:rPr>
        <w:t>Menjelaskan Adegan</w:t>
      </w:r>
    </w:p>
    <w:p>
      <w:pPr/>
      <w:r>
        <w:rPr>
          <w:lang w:val="id_ID" w:bidi="id_ID"/>
        </w:rPr>
      </w:r>
      <w:r>
        <w:rPr>
          <w:lang w:val="id_ID" w:bidi="id_ID"/>
        </w:rPr>
        <w:t>Dengarkan versi audio dari Kisah Para Rasul 2:14–36 dalam terjemahan yang paling mudah dimengerti.</w:t>
      </w:r>
    </w:p>
    <w:p>
      <w:pPr/>
      <w:r>
        <w:rPr>
          <w:lang w:val="id_ID" w:bidi="id_ID"/>
        </w:rPr>
      </w:r>
      <w:r>
        <w:rPr>
          <w:lang w:val="id_ID" w:bidi="id_ID"/>
        </w:rPr>
        <w:t>Pada tahap ini, kelompok akan menentukan adegan-adegan, tokoh-tokoh, dan latar dari perikop ini. Selanjutnya, kelompok akan memvisualisasikan perikop ini.</w:t>
      </w:r>
    </w:p>
    <w:p>
      <w:pPr/>
      <w:r>
        <w:rPr>
          <w:lang w:val="id_ID" w:bidi="id_ID"/>
        </w:rPr>
      </w:r>
      <w:r>
        <w:rPr>
          <w:lang w:val="id_ID" w:bidi="id_ID"/>
        </w:rPr>
        <w:t>Perikop ini memiliki 6 adegan.</w:t>
      </w:r>
    </w:p>
    <w:p>
      <w:pPr/>
      <w:r>
        <w:rPr>
          <w:lang w:val="id_ID" w:bidi="id_ID"/>
        </w:rPr>
      </w:r>
      <w:r>
        <w:rPr>
          <w:b/>
          <w:lang w:val="id_ID" w:bidi="id_ID"/>
        </w:rPr>
        <w:t>Dalam adegan pertama:</w:t>
      </w:r>
      <w:r>
        <w:rPr>
          <w:lang w:val="id_ID" w:bidi="id_ID"/>
        </w:rPr>
        <w:t xml:space="preserve"> Petrus, para rasul, dan orang-orang percaya lainnya berada di Yerusalem. Allah baru saja memenuhi mereka dengan Roh Kudus dan menyebabkan mereka berbicara dalam bahasa-bahasa yang berbeda. Kerumunan orang berkumpul. Petrus berdiri untuk berbicara kepada orang banyak.</w:t>
      </w:r>
    </w:p>
    <w:p>
      <w:pPr/>
      <w:r>
        <w:rPr>
          <w:lang w:val="id_ID" w:bidi="id_ID"/>
        </w:rPr>
      </w:r>
      <w:r>
        <w:rPr>
          <w:b/>
          <w:lang w:val="id_ID" w:bidi="id_ID"/>
        </w:rPr>
        <w:t>Dalam adegan kedua:</w:t>
      </w:r>
      <w:r>
        <w:rPr>
          <w:lang w:val="id_ID" w:bidi="id_ID"/>
        </w:rPr>
        <w:t xml:space="preserve"> Petrus menjelaskan mukjizat bahasa-bahasa yang berbeda dan mengutip dari Nabi Yoel. Allah berbicara kepada Yoel tentang masa depan. Allah mengatakan bahwa orang-orang akan bernubuat dan Ia akan mencurahkan Roh-Nya ke atas semua orang. Allah menggambarkan tanda-tanda akhir zaman.</w:t>
      </w:r>
    </w:p>
    <w:p>
      <w:pPr/>
      <w:r>
        <w:rPr>
          <w:lang w:val="id_ID" w:bidi="id_ID"/>
        </w:rPr>
      </w:r>
      <w:r>
        <w:rPr>
          <w:b/>
          <w:lang w:val="id_ID" w:bidi="id_ID"/>
        </w:rPr>
        <w:t>Dalam adegan ketiga:</w:t>
      </w:r>
      <w:r>
        <w:rPr>
          <w:lang w:val="id_ID" w:bidi="id_ID"/>
        </w:rPr>
        <w:t xml:space="preserve"> Petrus terus berbicara kepada orang banyak. Dia mengatakan bahwa Allah mengutus Yesus dan memiliki rencana bagi Yesus untuk mati dan dibangkitkan kembali.</w:t>
      </w:r>
    </w:p>
    <w:p>
      <w:pPr/>
      <w:r>
        <w:rPr>
          <w:lang w:val="id_ID" w:bidi="id_ID"/>
        </w:rPr>
      </w:r>
      <w:r>
        <w:rPr>
          <w:b/>
          <w:lang w:val="id_ID" w:bidi="id_ID"/>
        </w:rPr>
        <w:t>Dalam adegan keempat:</w:t>
      </w:r>
      <w:r>
        <w:rPr>
          <w:lang w:val="id_ID" w:bidi="id_ID"/>
        </w:rPr>
        <w:t xml:space="preserve"> Petrus mengutip dari Raja Daud. Daud mengatakan bahwa Allah selalu menyertainya. Daud mengatakan bahwa Allah tidak akan membiarkan Yang Kudus-Nya membusuk di kubur.</w:t>
      </w:r>
    </w:p>
    <w:p>
      <w:pPr/>
      <w:r>
        <w:rPr>
          <w:lang w:val="id_ID" w:bidi="id_ID"/>
        </w:rPr>
      </w:r>
      <w:r>
        <w:rPr>
          <w:b/>
          <w:lang w:val="id_ID" w:bidi="id_ID"/>
        </w:rPr>
        <w:t>Dalam adegan kelima:</w:t>
      </w:r>
      <w:r>
        <w:rPr>
          <w:lang w:val="id_ID" w:bidi="id_ID"/>
        </w:rPr>
        <w:t xml:space="preserve"> Petrus berbicara kepada orang banyak. Dia menjelaskan bahwa Daud sedang berbicara tentang Yesus sebagai Yang Kudus. Allah tidak membiarkan tubuh Yesus membusuk di dalam kubur, melainkan membangkitkan-Nya ke tempat terhormat di surga. Allah memberikan Yesus Roh Kudus untuk diberikan kepada umat-Nya. Petrus mengatakan bahwa mereka adalah saksi-saksi dari kehidupan, kematian, dan kebangkitan Yesus.</w:t>
      </w:r>
    </w:p>
    <w:p>
      <w:pPr/>
      <w:r>
        <w:rPr>
          <w:lang w:val="id_ID" w:bidi="id_ID"/>
        </w:rPr>
      </w:r>
      <w:r>
        <w:rPr>
          <w:b/>
          <w:lang w:val="id_ID" w:bidi="id_ID"/>
        </w:rPr>
        <w:t>Dalam adegan keenam:</w:t>
      </w:r>
      <w:r>
        <w:rPr>
          <w:lang w:val="id_ID" w:bidi="id_ID"/>
        </w:rPr>
        <w:t xml:space="preserve"> Petrus mengutip dari Daud lagi. Daud menyaksikan ketika Allah menempatkan Yesus di sebelah kanannya, di tempat yang terhormat, dan memberinya kuasa atas musuh-musuhnya. Petrus menjelaskan bahwa Yesus adalah Tuhannya Daud.</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Para rasul</w:t>
      </w:r>
    </w:p>
    <w:p>
      <w:pPr>
        <w:pStyle w:val="ListBullet"/>
        <w:spacing w:line="240" w:lineRule="auto"/>
        <w:ind w:left="720"/>
      </w:pPr>
      <w:r>
        <w:rPr>
          <w:lang w:val="id_ID" w:bidi="id_ID"/>
        </w:rPr>
      </w:r>
      <w:r>
        <w:rPr>
          <w:lang w:val="id_ID" w:bidi="id_ID"/>
        </w:rPr>
        <w:t>Orang-orang percaya kepada Yesus</w:t>
      </w:r>
    </w:p>
    <w:p>
      <w:pPr>
        <w:pStyle w:val="ListBullet"/>
        <w:spacing w:line="240" w:lineRule="auto"/>
        <w:ind w:left="720"/>
      </w:pPr>
      <w:r>
        <w:rPr>
          <w:lang w:val="id_ID" w:bidi="id_ID"/>
        </w:rPr>
      </w:r>
      <w:r>
        <w:rPr>
          <w:lang w:val="id_ID" w:bidi="id_ID"/>
        </w:rPr>
        <w:t>Kumpulan orang Yahudi yang takut kepada Allah yang berasal dari banyak negara</w:t>
      </w:r>
    </w:p>
    <w:p>
      <w:pPr>
        <w:pStyle w:val="ListBullet"/>
        <w:spacing w:line="240" w:lineRule="auto"/>
        <w:ind w:left="720"/>
      </w:pPr>
      <w:r>
        <w:rPr>
          <w:lang w:val="id_ID" w:bidi="id_ID"/>
        </w:rPr>
      </w:r>
      <w:r>
        <w:rPr>
          <w:lang w:val="id_ID" w:bidi="id_ID"/>
        </w:rPr>
        <w:t>Yoel</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Raja Daud</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Musuh-musuh</w:t>
      </w:r>
    </w:p>
    <w:p>
      <w:pPr/>
      <w:r>
        <w:rPr>
          <w:lang w:val="id_ID" w:bidi="id_ID"/>
        </w:rPr>
      </w:r>
      <w:r>
        <w:rPr>
          <w:lang w:val="id_ID" w:bidi="id_ID"/>
        </w:rPr>
        <w:t>Secara berkelompok, perhatikan bagian-bagian dari latar belakang perikop ini:</w:t>
      </w:r>
    </w:p>
    <w:p>
      <w:pPr/>
      <w:r>
        <w:rPr>
          <w:lang w:val="id_ID" w:bidi="id_ID"/>
        </w:rPr>
      </w:r>
      <w:r>
        <w:rPr>
          <w:lang w:val="id_ID" w:bidi="id_ID"/>
        </w:rPr>
        <w:t>Petrus dan 11 rasul lainnya berdiri bersama sebuah kelompok yang jumlahnya sekitar 120 orang percaya. Mereka baru saja berbicara dalam banyak bahasa yang berbeda setelah menerima Roh Kudus. Kerumunan orang Yahudi yang takut akan Allah dari banyak negara berkumpul di sekitar mereka bertanya-tanya apa artinya mukjizat dari bahasa-bahasa yang berbeda itu.</w:t>
      </w:r>
    </w:p>
    <w:p>
      <w:pPr/>
      <w:r>
        <w:rPr>
          <w:lang w:val="id_ID" w:bidi="id_ID"/>
        </w:rPr>
      </w:r>
      <w:r>
        <w:rPr>
          <w:lang w:val="id_ID" w:bidi="id_ID"/>
        </w:rPr>
        <w:t>Ketika Petrus mengangkat suaranya, ia ingin seluruh kerumunan mendengarkan apa yang ingin disampaikannya. Petrus tidak bermaksud untuk bersikap tidak hormat dengan cara apa pun.</w:t>
      </w:r>
    </w:p>
    <w:p>
      <w:pPr/>
      <w:r>
        <w:rPr>
          <w:lang w:val="id_ID" w:bidi="id_ID"/>
        </w:rPr>
      </w:r>
      <w:r>
        <w:rPr>
          <w:lang w:val="id_ID" w:bidi="id_ID"/>
        </w:rPr>
        <w:t>Petrus berdiri dan sebelum menjawab pertanyaan "Apa artinya ini?" Petrus menjawab tuduhan terakhir tentang mabuk. Petrus mengatakan "tidak" atau "tetapi" untuk menunjukkan kontras antara kondisi mabuk dan penggenapan nubuat Yoel. Kemudian Petrus membahas makna mukjizat itu.</w:t>
      </w:r>
    </w:p>
    <w:p>
      <w:pPr/>
      <w:r>
        <w:rPr>
          <w:lang w:val="id_ID" w:bidi="id_ID"/>
        </w:rPr>
      </w:r>
      <w:r>
        <w:rPr>
          <w:lang w:val="id_ID" w:bidi="id_ID"/>
        </w:rPr>
        <w:t>Penting untuk memperhatikan pola gaya bicara Petrus. Petrus berbicara langsung kepada orang banyak dan kemudian menggunakan kutipan-kutipan dari kitab suci, khususnya dari Yoel dan Daud, untuk menjelaskan bahwa apa yang ia katakan tentang Yesus adalah benar.</w:t>
      </w:r>
    </w:p>
    <w:p>
      <w:pPr/>
      <w:r>
        <w:rPr>
          <w:lang w:val="id_ID" w:bidi="id_ID"/>
        </w:rPr>
      </w:r>
      <w:r>
        <w:rPr>
          <w:lang w:val="id_ID" w:bidi="id_ID"/>
        </w:rPr>
        <w:t>Setiap kali Petrus membuat pernyataan langsung, Petrus menggunakan sebuah cara untuk mengidentifikasi para pendengarnya. Misalnya, "orang-orang Israel," "saudara-saudara," dan "semua orang Israel" adalah cara-cara sopan untuk menyapa audiens Yahudinya. Semua istilah ini bersifat umum dan merujuk kepada laki-laki maupun perempuan.</w:t>
      </w:r>
    </w:p>
    <w:p>
      <w:pPr/>
      <w:r>
        <w:rPr>
          <w:lang w:val="id_ID" w:bidi="id_ID"/>
        </w:rPr>
      </w:r>
      <w:r>
        <w:rPr>
          <w:lang w:val="id_ID" w:bidi="id_ID"/>
        </w:rPr>
        <w:t>Petrus menceritakan nubuat Yoel dengan suara keras. Kemudian Petrus menjelaskan bahwa Allah memberikan kuasa kepada Yesus untuk melakukan mukjizat dan apa yang terjadi pada Yesus. Petrus menyebutkan kematian Yesus dan kebangkitan-Nya. Petrus menggunakan kata-kata Daud untuk mendukung pernyataannya bahwa Yesus adalah Juruselamat yang dijanjikan dan Allah membangkitkannya dari kematian.</w:t>
      </w:r>
    </w:p>
    <w:p>
      <w:pPr/>
      <w:r>
        <w:rPr>
          <w:lang w:val="id_ID" w:bidi="id_ID"/>
        </w:rPr>
      </w:r>
      <w:r>
        <w:rPr>
          <w:lang w:val="id_ID" w:bidi="id_ID"/>
        </w:rPr>
        <w:t>Dalam Mazmur, Daud berkata, "Aku melihat Tuhan selalu di hadapanku dan Ia tepat di sampingku." Ini adalah ungkapan-ungkapan kiasan. "Selalu di hadapanku" berarti bahwa Allah selalu hadir dalam semua yang dilakukan Daud. "Tepat di sampingku" atau "di sebelah kananku" berarti bahwa Allah selalu siap untuk membantu Daud.</w:t>
      </w:r>
    </w:p>
    <w:p>
      <w:pPr/>
      <w:r>
        <w:rPr>
          <w:lang w:val="id_ID" w:bidi="id_ID"/>
        </w:rPr>
      </w:r>
      <w:r>
        <w:rPr>
          <w:lang w:val="id_ID" w:bidi="id_ID"/>
        </w:rPr>
        <w:t>Daud mengatakan bahwa Allah menunjukkan kepadanya "jalan kehidupan," atau bagaimana menjalani kehidupan yang saleh. "Dalam hadirat-Mu Engkau memenuhi aku dengan sukacita" berarti bahwa Allah akan membuat Daud benar-benar bahagia atau bersukacita karena Allah bersama dengannya.</w:t>
      </w:r>
    </w:p>
    <w:p>
      <w:pPr/>
      <w:r>
        <w:rPr>
          <w:lang w:val="id_ID" w:bidi="id_ID"/>
        </w:rPr>
      </w:r>
      <w:r>
        <w:rPr>
          <w:lang w:val="id_ID" w:bidi="id_ID"/>
        </w:rPr>
        <w:t>Setelah Petrus selesai mengutip Daud, ia menyebutkan bahwa tubuh Daud masih di dalam kubur. Petrus menekankan ini dengan mengatakan bahwa kubur Daud masih di sini sampai hari ini. Ini berbeda dengan fakta bahwa tubuh Yesus tidak binasa karena kubur-Nya kosong!</w:t>
      </w:r>
    </w:p>
    <w:p>
      <w:pPr/>
      <w:r>
        <w:rPr>
          <w:lang w:val="id_ID" w:bidi="id_ID"/>
        </w:rPr>
      </w:r>
      <w:r>
        <w:rPr>
          <w:lang w:val="id_ID" w:bidi="id_ID"/>
        </w:rPr>
        <w:t>Petrus menyebutkan bahwa Allah meninggikan Yesus dan menempatkan Dia di tempat yang paling terhormat. Petrus membuat perbandingan yang berlawanan dengan Daud, karena Allah tidak pernah mengangkat Daud ke tempat kehormatan. Ini tidak berarti bahwa Daud adalah orang jahat, tetapi lebih tepatnya bahwa ia bukan Juruselamat yang dijanjikan itu. Petrus membenarkan pernyataannya dengan mengutip Daud lagi.</w:t>
      </w:r>
    </w:p>
    <w:p>
      <w:pPr/>
      <w:r>
        <w:rPr>
          <w:lang w:val="id_ID" w:bidi="id_ID"/>
        </w:rPr>
      </w:r>
      <w:r>
        <w:rPr>
          <w:lang w:val="id_ID" w:bidi="id_ID"/>
        </w:rPr>
        <w:t>Petrus menyelesaikan pidatonya dengan mengatakan kepada orang banyak bahwa Allah menjadikan Yesus itu Tuhan dan Kristus. Ini berarti Ia memiliki semua otoritas dan kuasa dan bahwa Allah mengutus Dia sebagai raja dan Juruselamat kepada umat-Nya.</w:t>
      </w:r>
    </w:p>
    <w:p>
      <w:pPr/>
      <w:r>
        <w:rPr>
          <w:lang w:val="id_ID" w:bidi="id_ID"/>
        </w:rPr>
      </w:r>
      <w:r>
        <w:rPr>
          <w:lang w:val="id_ID" w:bidi="id_ID"/>
        </w:rPr>
        <w:t xml:space="preserve">Sekarang, kelompok harus membuat papan cerita, menggambar, atau menggunakan benda-benda untuk memvisualisasikan perikop ini dan tindakan-tindakan yang ada di dalamnya. </w:t>
      </w:r>
      <w:r>
        <w:rPr>
          <w:lang w:val="id_ID" w:bidi="id_ID"/>
        </w:rPr>
      </w:r>
    </w:p>
    <w:p>
      <w:pPr>
        <w:pStyle w:val="Heading3"/>
      </w:pPr>
      <w:r>
        <w:rPr>
          <w:lang w:val="id_ID" w:bidi="id_ID"/>
        </w:rPr>
        <w:t>Memperagakan Bacaan</w:t>
      </w:r>
    </w:p>
    <w:p>
      <w:pPr/>
      <w:r>
        <w:rPr>
          <w:lang w:val="id_ID" w:bidi="id_ID"/>
        </w:rPr>
      </w:r>
      <w:r>
        <w:rPr>
          <w:lang w:val="id_ID" w:bidi="id_ID"/>
        </w:rPr>
        <w:t>Dengarkan versi audio dari Kisah Para Rasul 2:14–36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6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Para rasul</w:t>
      </w:r>
    </w:p>
    <w:p>
      <w:pPr>
        <w:pStyle w:val="ListBullet"/>
        <w:spacing w:line="240" w:lineRule="auto"/>
        <w:ind w:left="720"/>
      </w:pPr>
      <w:r>
        <w:rPr>
          <w:lang w:val="id_ID" w:bidi="id_ID"/>
        </w:rPr>
      </w:r>
      <w:r>
        <w:rPr>
          <w:lang w:val="id_ID" w:bidi="id_ID"/>
        </w:rPr>
        <w:t>Orang-orang yang percaya Yesus</w:t>
      </w:r>
    </w:p>
    <w:p>
      <w:pPr>
        <w:pStyle w:val="ListBullet"/>
        <w:spacing w:line="240" w:lineRule="auto"/>
        <w:ind w:left="720"/>
      </w:pPr>
      <w:r>
        <w:rPr>
          <w:lang w:val="id_ID" w:bidi="id_ID"/>
        </w:rPr>
      </w:r>
      <w:r>
        <w:rPr>
          <w:lang w:val="id_ID" w:bidi="id_ID"/>
        </w:rPr>
        <w:t>Kerumunan orang Yahudi yang takut akan Allah dari berbagai negara</w:t>
      </w:r>
    </w:p>
    <w:p>
      <w:pPr>
        <w:pStyle w:val="ListBullet"/>
        <w:spacing w:line="240" w:lineRule="auto"/>
        <w:ind w:left="720"/>
      </w:pPr>
      <w:r>
        <w:rPr>
          <w:lang w:val="id_ID" w:bidi="id_ID"/>
        </w:rPr>
      </w:r>
      <w:r>
        <w:rPr>
          <w:lang w:val="id_ID" w:bidi="id_ID"/>
        </w:rPr>
        <w:t>Yoel</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Raja Daud</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Musuh-musuh</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bagian ini tanpa berhenti. Perhatikan percakapan, alur, jalan cerita, dan urutan waktu dari teks ini. Pastikan Anda tidak melewatkan peragaan bagian-bagian yang sulit atau penting dari teks tersebut. Bantulah satu sama lain untuk mengingat setiap bagian dari teks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memperagakan teks ini untuk kedua kalinya. Pada bagian-bagian tertentu dalam drama, berhenti sebentar dan tanyakan pada orang yang sedang memerankan tokoh tersebut, "Apa yang Anda rasakan atau pikirkan?" Orang yang sedang memerankan karakter tersebut harus menjawab apa yang mereka rasakan atau pikirkan jika mereka menjadi karakter tersebut. Lalu lanjutkan dramanya.</w:t>
      </w:r>
    </w:p>
    <w:p>
      <w:pPr/>
      <w:r>
        <w:rPr>
          <w:lang w:val="id_ID" w:bidi="id_ID"/>
        </w:rPr>
      </w:r>
      <w:r>
        <w:rPr>
          <w:lang w:val="id_ID" w:bidi="id_ID"/>
        </w:rPr>
        <w:t>Hentikan sebentar audio di sini dan peragakan teks ini untuk kedua kalinya.</w:t>
      </w:r>
    </w:p>
    <w:p>
      <w:pPr/>
      <w:r>
        <w:rPr>
          <w:lang w:val="id_ID" w:bidi="id_ID"/>
        </w:rPr>
      </w:r>
      <w:r>
        <w:rPr>
          <w:lang w:val="id_ID" w:bidi="id_ID"/>
        </w:rPr>
        <w:t>Berikut ini adalah sebuah contoh drama dan kemungkinan respon-responnya.</w:t>
      </w:r>
    </w:p>
    <w:p>
      <w:pPr/>
      <w:r>
        <w:rPr>
          <w:lang w:val="id_ID" w:bidi="id_ID"/>
        </w:rPr>
      </w:r>
      <w:r>
        <w:rPr>
          <w:lang w:val="id_ID" w:bidi="id_ID"/>
        </w:rPr>
        <w:t>Perankan Petrus, para rasul, dan kelompok besar orang-orang percaya yang berdiri di depan kerumunan orang Yahudi di Yerusalem. Orang banyak ingin tahu apa arti mukjizat berbicara dalam bahasa-bahasa yang berbeda, beberapa orang dalam kerumunan mengatakan bahwa itu karena mereka mabuk.</w:t>
      </w:r>
    </w:p>
    <w:p>
      <w:pPr/>
      <w:r>
        <w:rPr>
          <w:lang w:val="id_ID" w:bidi="id_ID"/>
        </w:rPr>
      </w:r>
      <w:r>
        <w:rPr>
          <w:lang w:val="id_ID" w:bidi="id_ID"/>
        </w:rPr>
        <w:t>Perankan Petrus yang sedang berbicara dengan suara nyaring. Dia menjawab mereka. Petrus mengatakan kepada mereka bahwa terlalu dini bagi orang-orang itu untuk mabuk. Petrus mengatakan kepada mereka bahwa Nabi Yoel telah memprediksi apa yang sedang terjadi.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Petrus, "Apa yang kamu rasakan atau pikirkan?" Orang tersebut mungkin menjawab hal-hal seperti, "Saya merasa gugup tetapi bersemangat." Saya tahu Roh Kudus sedang memimpin saya," atau "Saya rasa saya tidak dapat berhenti. Saya perlu menceritakan kepada semua orang tentang Yesus," atau "Merasa takjub. Semua kitab menunjuk kepada Yesus."</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Ketika Petrus mengutip sebuah nubuat atau bagian dari Kitab Suci, pemeran Petrus dapat berpantomim sambil berpura-pura berbicara. Di latar belakang, kelompok dapat memeragakan nubuat itu atau bagian dari kitab suci yang dikutip. Untuk nubuat itu, mintalah orang-orang atau benda-benda yang berbeda untuk mewakili matahari, kegelapan, bulan, dan darah.</w:t>
      </w:r>
    </w:p>
    <w:p>
      <w:pPr/>
      <w:r>
        <w:rPr>
          <w:lang w:val="id_ID" w:bidi="id_ID"/>
        </w:rPr>
      </w:r>
      <w:r>
        <w:rPr>
          <w:lang w:val="id_ID" w:bidi="id_ID"/>
        </w:rPr>
        <w:t>Perankan Petrus sedang mengutip Yoel yang mengatakan bahwa Allah menyatakan bahwa Ia akan mencurahkan Roh-Nya ke atas orang-orang, anak laki-laki dan perempuan, muda dan tua, dan mereka akan menjadi hamba-hamba-Nya. Mereka akan bernubuat atau mendapat mimpi. Akan ada keajaiban di bumi dan langit termasuk darah, api, dan asap. Matahari akan gelap dan bulan akan seperti darah. Allah akan menyelamatkan siapa pun yang memanggil nama Tuhan.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kerumunan, "Apa yang kamu rasakan atau pikirkan?" Orang tersebut mungkin menjawab hal-hal seperti, "Penasaran." Kita sekarang mendengar para pengikut Yesus bernubuat," atau "Ketakutan. Matahari gelap ketika Yesus mati," atau "Putus asa. Tetapi bagaimana tepatnya saya dapat diselamatkan?"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 Petrus berbicara langsung kepada orang-orang Israel dengan mengatakan bahwa ketika Yesus bersama mereka, Allah memberikan kuasa kepada Yesus untuk melakukan mukjizat dan tanda-tanda. Menurut rencana dan tujuan Allah, orang-orang menyerahkan Yesus kepada orang-orang Romawi. Kemudian orang-orang jahat menyalibkan Dia dan membunuh-Nya. Tetapi Allah membangkitkan Yesus kembali; kematian tidak dapat menahan-Nya.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kerumunan, "Apa yang kamu rasakan atau pikirkan?" Orang tersebut mungkin menjawab hal-hal seperti, "Penuh perhatian." Itu benar. Yesus melakukan mukjizat dan kubur-Nya kosong," atau "Menyesal. "Saya menyesal telah mendukung Yesus disalibkan," atau "Penuh harapan." Jika sudah menjadi rencana Allah agar Yesus mati, maka itu berarti Ia memiliki rencana untuk membawa kita kembali kepada-Nya."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Ketika Petrus sedang mengutip salah satu mazmur Daud, pemeran Petrus dapat berpantomim sementara kelompok memerankan bagian dari kitab suci yang dikutip Petrus. Satu orang dapat bertindak sebagai Daud yang mengatakan hal-hal ini. Dia dapat menunjuk kepada pemeran Yesus yang tidak tetap mati, tetapi naik ke surga.</w:t>
      </w:r>
    </w:p>
    <w:p>
      <w:pPr/>
      <w:r>
        <w:rPr>
          <w:lang w:val="id_ID" w:bidi="id_ID"/>
        </w:rPr>
      </w:r>
      <w:r>
        <w:rPr>
          <w:lang w:val="id_ID" w:bidi="id_ID"/>
        </w:rPr>
        <w:t>Perankan Petrus berbicara lagi secara langsung kepada orang banyak. Dia mengatakan kepada mereka bahwa Daud sudah berbicara tentang Yesus. Petrus kemudian mengutip Daud. Petrus kembali menyapa orang-orang dengan mengatakan bahwa tubuh Daud masih di kuburnya. Allah berjanji kepada Daud bahwa salah satu keturunannya akan duduk di atas takhta-Nya. Daud berbicara tentang kebangkitan Juruselamat yang dijanjikan. Petrus berkata, "Kita semua adalah saksi-saksi dari kebangkitan Yesus. Yesus menerima janji Roh Kudus dan Yesus mencurahkannya dan itulah yang Anda lihat dan dengar hari ini."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kerumunan, "Apa yang kamu rasakan atau pikirkan?" Orang itu mungkin menjawab hal-hal seperti, "Bingung. Bagaimana seorang nelayan dapat memahami Kitab Suci dengan sangat baik?" atau "Senang sekali. Kami telah melihat mukjizat hari ini," atau "Saya menyesal atas apa yang terjadi pada Yesus. Dia tidak layak diperlakukan dengan sangat kejam."</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Peragakan Petrus sedang menjelaskan bahwa Daud tidak naik ke surga dan kemudian mengutip Daud. Sekali lagi, pemeran Petrus dapat berpantomim seolah sedang berbicara sementara pemeran Daud menyaksikan ketika Allah menempatkan Yesus di sebelah kanan-Nya. Allah memberikan kuasa kepada Yesus atas musuh-musuh-Nya.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Yesus, "Apa yang Anda rasakan atau pikirkan?" Orang tersebut mungkin menjawab hal-hal seperti, "Dikasihi. Rencana Bapa-Ku untukku selalu baik," atau "Damai. Di sinilah Aku seharusnya berada," atau "Berbelas kasih. Aku senang Ciptaan-Ku sekarang memiliki jalan kepada Bapa lagi."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 Petrus mengatakan kepada orang-orang Israel bahwa pasti Allah menjadikan Yesus Tuhan dan Kristus. Petrus mengatakan kepada mereka bahwa Dia adalah Yesus yang sama yang kalian salibkan.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kerumunan, "Apa yang kamu rasakan atau pikirkan?" Orang itu mungkin menjawab hal-hal seperti, "Bersalah. Yesus mati karena saya," atau "Putus asa. Saya perlu meminta pengampunan Allah," atau "Berharap. Saya tidak layak mendapatkannya, tetapi saya percaya Allah akan mengampuni saya atas apa yang telah saya lakukan jika saya berbalik kepada-Nya."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Kisah Para Rasul 2:14–36 dalam terjemahan yang paling mudah dimengerti.</w:t>
      </w:r>
    </w:p>
    <w:p>
      <w:pPr/>
      <w:r>
        <w:rPr>
          <w:lang w:val="id_ID" w:bidi="id_ID"/>
        </w:rPr>
      </w:r>
      <w:r>
        <w:rPr>
          <w:lang w:val="id_ID" w:bidi="id_ID"/>
        </w:rPr>
        <w:t>Pada tahap ini, kelompok akan membahas istilah dan kata-kata penting dalam perikop ini.</w:t>
      </w:r>
    </w:p>
    <w:p>
      <w:pPr/>
      <w:r>
        <w:rPr>
          <w:lang w:val="id_ID" w:bidi="id_ID"/>
        </w:rPr>
      </w:r>
      <w:r>
        <w:rPr>
          <w:lang w:val="id_ID" w:bidi="id_ID"/>
        </w:rPr>
        <w:t xml:space="preserve">Petrus bersama </w:t>
      </w:r>
      <w:r>
        <w:rPr>
          <w:b/>
          <w:lang w:val="id_ID" w:bidi="id_ID"/>
        </w:rPr>
        <w:t>Yang Sebelas</w:t>
      </w:r>
      <w:r>
        <w:rPr>
          <w:lang w:val="id_ID" w:bidi="id_ID"/>
        </w:rPr>
        <w:t xml:space="preserve"> ketika ia menyapa orang banyak. "Yang Sebelas" merujuk pada kesebelas </w:t>
      </w:r>
      <w:r>
        <w:rPr>
          <w:b/>
          <w:lang w:val="id_ID" w:bidi="id_ID"/>
        </w:rPr>
        <w:t>rasul</w:t>
      </w:r>
      <w:r>
        <w:rPr>
          <w:lang w:val="id_ID" w:bidi="id_ID"/>
        </w:rPr>
        <w:t xml:space="preserve"> lainnya, atau wakil pilihan Yesus. Gunakan kata atau frasa yang sama untuk "Yang Sebelas" yang Anda gunakan pada perikop sebelumnya. Untuk informasi lebih lanjut tentang </w:t>
      </w:r>
      <w:r>
        <w:rPr>
          <w:lang w:val="id_ID" w:bidi="id_ID"/>
        </w:rPr>
        <w:t>rasul</w:t>
      </w:r>
      <w:r>
        <w:rPr>
          <w:lang w:val="id_ID" w:bidi="id_ID"/>
        </w:rPr>
        <w:t>, lihat Daftar Kata Utama.</w:t>
      </w:r>
    </w:p>
    <w:p>
      <w:pPr/>
      <w:r>
        <w:rPr>
          <w:lang w:val="id_ID" w:bidi="id_ID"/>
        </w:rPr>
      </w:r>
      <w:r>
        <w:rPr>
          <w:lang w:val="id_ID" w:bidi="id_ID"/>
        </w:rPr>
        <w:t xml:space="preserve">Petrus menyapa orang banyak sebagai sesama </w:t>
      </w:r>
      <w:r>
        <w:rPr>
          <w:b/>
          <w:lang w:val="id_ID" w:bidi="id_ID"/>
        </w:rPr>
        <w:t>Yahudi</w:t>
      </w:r>
      <w:r>
        <w:rPr>
          <w:lang w:val="id_ID" w:bidi="id_ID"/>
        </w:rPr>
        <w:t xml:space="preserve"> karena ia juga adalah orang Yahudi. Yahudi merujuk pada siapa pun yang adalah keturunan cucu Abraham, Yakub. Allah berjanji untuk memberikan tanah Israel kepada orang-orang Yahudi. Pastikan untuk menerjemahkan Yahudi dengan cara yang sama seperti yang telah Anda lakukan di bagian-bagian sebelumnya. Untuk informasi lebih lanjut tentang </w:t>
      </w:r>
      <w:r>
        <w:rPr>
          <w:lang w:val="id_ID" w:bidi="id_ID"/>
        </w:rPr>
        <w:t>Yahudi</w:t>
      </w:r>
      <w:r>
        <w:rPr>
          <w:lang w:val="id_ID" w:bidi="id_ID"/>
        </w:rPr>
        <w:t xml:space="preserve"> lihat Daftar Kata Utama.</w:t>
      </w:r>
    </w:p>
    <w:p>
      <w:pPr/>
      <w:r>
        <w:rPr>
          <w:lang w:val="id_ID" w:bidi="id_ID"/>
        </w:rPr>
      </w:r>
      <w:r>
        <w:rPr>
          <w:lang w:val="id_ID" w:bidi="id_ID"/>
        </w:rPr>
        <w:t xml:space="preserve">Petrus mengutip dari Nabi </w:t>
      </w:r>
      <w:r>
        <w:rPr>
          <w:b/>
          <w:lang w:val="id_ID" w:bidi="id_ID"/>
        </w:rPr>
        <w:t>Yoel</w:t>
      </w:r>
      <w:r>
        <w:rPr>
          <w:lang w:val="id_ID" w:bidi="id_ID"/>
        </w:rPr>
        <w:t>. Seorang nabi adalah utusan Allah yang berbicara kepada orang-orang atas nama Allah.</w:t>
      </w:r>
    </w:p>
    <w:p>
      <w:pPr/>
      <w:r>
        <w:rPr>
          <w:lang w:val="id_ID" w:bidi="id_ID"/>
        </w:rPr>
      </w:r>
      <w:r>
        <w:rPr>
          <w:lang w:val="id_ID" w:bidi="id_ID"/>
        </w:rPr>
        <w:t xml:space="preserve">Berhenti di sini dan diskusikan dalam kelompok kata apa yang akan Anda gunakan untuk nabi. Lihat Daftar Kata Utama untuk informasi lebih lanjut tentang </w:t>
      </w:r>
      <w:r>
        <w:rPr>
          <w:lang w:val="id_ID" w:bidi="id_ID"/>
        </w:rPr>
        <w:t>nabi</w:t>
      </w:r>
      <w:r>
        <w:rPr>
          <w:lang w:val="id_ID" w:bidi="id_ID"/>
        </w:rPr>
        <w:t>. Jika Anda telah menerjemahkan kata ini di kitab lain dalam Alkitab, gunakan kata yang sama dengan yang Anda gunakan di sana. Hentikan sebentar audio ini di sini.</w:t>
      </w:r>
    </w:p>
    <w:p>
      <w:pPr/>
      <w:r>
        <w:rPr>
          <w:lang w:val="id_ID" w:bidi="id_ID"/>
        </w:rPr>
      </w:r>
      <w:r>
        <w:rPr>
          <w:lang w:val="id_ID" w:bidi="id_ID"/>
        </w:rPr>
        <w:t xml:space="preserve">Dalam nubuat Yoel, Allah mengatakan bahwa Ia akan mencurahkan </w:t>
      </w:r>
      <w:r>
        <w:rPr>
          <w:b/>
          <w:lang w:val="id_ID" w:bidi="id_ID"/>
        </w:rPr>
        <w:t>Roh-Nya</w:t>
      </w:r>
      <w:r>
        <w:rPr>
          <w:lang w:val="id_ID" w:bidi="id_ID"/>
        </w:rPr>
        <w:t xml:space="preserve"> ke atas semua orang. Di sini, Roh merujuk pada </w:t>
      </w:r>
      <w:r>
        <w:rPr>
          <w:lang w:val="id_ID" w:bidi="id_ID"/>
        </w:rPr>
        <w:t>Roh Kudus</w:t>
      </w:r>
      <w:r>
        <w:rPr>
          <w:lang w:val="id_ID" w:bidi="id_ID"/>
        </w:rPr>
        <w:t xml:space="preserve">, atau Roh Allah. Allah memberikan Roh-Nya kepada orang-orang untuk memperlengkapi mereka dengan kehadiran, hikmat, otoritas, dan kuasa-Nya. Pastikan untuk menerjemahkan Roh dengan cara yang sama seperti yang telah Anda lakukan sebelumnya. Allah juga mengatakan bahwa anak-anak laki-laki dan perempuanmu akan bernubuat. </w:t>
      </w:r>
      <w:r>
        <w:rPr>
          <w:b/>
          <w:lang w:val="id_ID" w:bidi="id_ID"/>
        </w:rPr>
        <w:t>Nubuat</w:t>
      </w:r>
      <w:r>
        <w:rPr>
          <w:lang w:val="id_ID" w:bidi="id_ID"/>
        </w:rPr>
        <w:t xml:space="preserve"> merujuk pada seseorang yang membagikan pesan tertulis atau lisan yang diilhami dari Allah kepada umat Allah.</w:t>
      </w:r>
    </w:p>
    <w:p>
      <w:pPr/>
      <w:r>
        <w:rPr>
          <w:lang w:val="id_ID" w:bidi="id_ID"/>
        </w:rPr>
      </w:r>
      <w:r>
        <w:rPr>
          <w:lang w:val="id_ID" w:bidi="id_ID"/>
        </w:rPr>
        <w:t xml:space="preserve">Berhenti di sini dan diskusikan dalam kelompok kata apa yang akan Anda gunakan untuk nubuat. Lihat Daftar Kata Utama untuk informasi lebih lanjut tentang </w:t>
      </w:r>
      <w:r>
        <w:rPr>
          <w:lang w:val="id_ID" w:bidi="id_ID"/>
        </w:rPr>
        <w:t>nubuat</w:t>
      </w:r>
      <w:r>
        <w:rPr>
          <w:lang w:val="id_ID" w:bidi="id_ID"/>
        </w:rPr>
        <w:t>. Jika Anda telah menerjemahkan kata ini di kitab lain dalam Alkitab, gunakan kata yang sama dengan yang Anda gunakan di sana. Hentikan sebentar audio ini di sini.</w:t>
      </w:r>
    </w:p>
    <w:p>
      <w:pPr/>
      <w:r>
        <w:rPr>
          <w:lang w:val="id_ID" w:bidi="id_ID"/>
        </w:rPr>
      </w:r>
      <w:r>
        <w:rPr>
          <w:lang w:val="id_ID" w:bidi="id_ID"/>
        </w:rPr>
        <w:t xml:space="preserve">Allah mengatakan bahwa orang-orang muda akan melihat </w:t>
      </w:r>
      <w:r>
        <w:rPr>
          <w:b/>
          <w:lang w:val="id_ID" w:bidi="id_ID"/>
        </w:rPr>
        <w:t>penglihatan</w:t>
      </w:r>
      <w:r>
        <w:rPr>
          <w:lang w:val="id_ID" w:bidi="id_ID"/>
        </w:rPr>
        <w:t xml:space="preserve"> dan orang-orang tua akan mendapat </w:t>
      </w:r>
      <w:r>
        <w:rPr>
          <w:b/>
          <w:lang w:val="id_ID" w:bidi="id_ID"/>
        </w:rPr>
        <w:t>mimpi.</w:t>
      </w:r>
      <w:r>
        <w:rPr>
          <w:lang w:val="id_ID" w:bidi="id_ID"/>
        </w:rPr>
        <w:t xml:space="preserve"> Penglihatan dan mimpi adalah pengalaman supranatural ketika Allah berbicara atau memberikan wahyu ilahi kepada seseorang. Namun, penglihatan terjadi ketika orang-orang terjaga, sementara mimpi hanya terjadi ketika orang-orang tertidur. Jika bahasa Anda hanya memiliki satu kata untuk penglihatan dan mimpi, Anda mungkin ingin memperjelas apakah orang itu sedang terjaga atau tertidur ketika mereka menerima pesan dari Allah.</w:t>
      </w:r>
    </w:p>
    <w:p>
      <w:pPr/>
      <w:r>
        <w:rPr>
          <w:lang w:val="id_ID" w:bidi="id_ID"/>
        </w:rPr>
      </w:r>
      <w:r>
        <w:rPr>
          <w:lang w:val="id_ID" w:bidi="id_ID"/>
        </w:rPr>
        <w:t xml:space="preserve">Berhenti di sini dan diskusikan dalam kelompok kata apa yang akan Anda gunakan untuk penglihatan dan mimpi. Lihat Daftar Kata Utama untuk informasi lebih lanjut tentang </w:t>
      </w:r>
      <w:r>
        <w:rPr>
          <w:lang w:val="id_ID" w:bidi="id_ID"/>
        </w:rPr>
        <w:t>penglihatan</w:t>
      </w:r>
      <w:r>
        <w:rPr>
          <w:lang w:val="id_ID" w:bidi="id_ID"/>
        </w:rPr>
        <w:t xml:space="preserve"> dan </w:t>
      </w:r>
      <w:r>
        <w:rPr>
          <w:lang w:val="id_ID" w:bidi="id_ID"/>
        </w:rPr>
        <w:t>mimpi.</w:t>
      </w:r>
      <w:r>
        <w:rPr>
          <w:lang w:val="id_ID" w:bidi="id_ID"/>
        </w:rPr>
        <w:t xml:space="preserve"> Jika Anda telah menerjemahkan kata ini di kitab lain dalam Alkitab, gunakan kata yang sama dengan yang Anda gunakan di sana. Hentikan sebentar audio ini di sini.</w:t>
      </w:r>
    </w:p>
    <w:p>
      <w:pPr/>
      <w:r>
        <w:rPr>
          <w:lang w:val="id_ID" w:bidi="id_ID"/>
        </w:rPr>
      </w:r>
      <w:r>
        <w:rPr>
          <w:lang w:val="id_ID" w:bidi="id_ID"/>
        </w:rPr>
        <w:t xml:space="preserve">Allah mengatakan bahwa para </w:t>
      </w:r>
      <w:r>
        <w:rPr>
          <w:b/>
          <w:lang w:val="id_ID" w:bidi="id_ID"/>
        </w:rPr>
        <w:t>hamba-Nya</w:t>
      </w:r>
      <w:r>
        <w:rPr>
          <w:lang w:val="id_ID" w:bidi="id_ID"/>
        </w:rPr>
        <w:t xml:space="preserve"> juga akan bernubuat. Di sini, hamba berarti </w:t>
      </w:r>
      <w:r>
        <w:rPr>
          <w:b/>
          <w:lang w:val="id_ID" w:bidi="id_ID"/>
        </w:rPr>
        <w:t>budak</w:t>
      </w:r>
      <w:r>
        <w:rPr>
          <w:lang w:val="id_ID" w:bidi="id_ID"/>
        </w:rPr>
        <w:t>. Budak dimiliki oleh orang lain dan tidak memiliki hak.</w:t>
      </w:r>
    </w:p>
    <w:p>
      <w:pPr/>
      <w:r>
        <w:rPr>
          <w:lang w:val="id_ID" w:bidi="id_ID"/>
        </w:rPr>
      </w:r>
      <w:r>
        <w:rPr>
          <w:lang w:val="id_ID" w:bidi="id_ID"/>
        </w:rPr>
        <w:t xml:space="preserve">Berhenti di sini dan diskusikan dalam kelompok kata apa yang akan Anda gunakan untuk hamba. Lihat Daftar Kata Utama untuk informasi lebih lanjut tentang </w:t>
      </w:r>
      <w:r>
        <w:rPr>
          <w:lang w:val="id_ID" w:bidi="id_ID"/>
        </w:rPr>
        <w:t>hamba</w:t>
      </w:r>
      <w:r>
        <w:rPr>
          <w:lang w:val="id_ID" w:bidi="id_ID"/>
        </w:rPr>
        <w:t xml:space="preserve"> dan </w:t>
      </w:r>
      <w:r>
        <w:rPr>
          <w:lang w:val="id_ID" w:bidi="id_ID"/>
        </w:rPr>
        <w:t>budak</w:t>
      </w:r>
      <w:r>
        <w:rPr>
          <w:lang w:val="id_ID" w:bidi="id_ID"/>
        </w:rPr>
        <w:t>. Jika Anda telah menerjemahkan kata ini di kitab lain dalam Alkitab, gunakan kata yang sama dengan yang Anda gunakan di sana. Hentikan sebentar audio ini di sini.</w:t>
      </w:r>
    </w:p>
    <w:p>
      <w:pPr/>
      <w:r>
        <w:rPr>
          <w:lang w:val="id_ID" w:bidi="id_ID"/>
        </w:rPr>
      </w:r>
      <w:r>
        <w:rPr>
          <w:lang w:val="id_ID" w:bidi="id_ID"/>
        </w:rPr>
        <w:t xml:space="preserve">Allah berbicara tentang tanda-tanda yang akan terjadi di masa depan, termasuk keajaiban di </w:t>
      </w:r>
      <w:r>
        <w:rPr>
          <w:b/>
          <w:lang w:val="id_ID" w:bidi="id_ID"/>
        </w:rPr>
        <w:t>langit</w:t>
      </w:r>
      <w:r>
        <w:rPr>
          <w:lang w:val="id_ID" w:bidi="id_ID"/>
        </w:rPr>
        <w:t xml:space="preserve"> di atas dan </w:t>
      </w:r>
      <w:r>
        <w:rPr>
          <w:b/>
          <w:lang w:val="id_ID" w:bidi="id_ID"/>
        </w:rPr>
        <w:t>tanda-tanda</w:t>
      </w:r>
      <w:r>
        <w:rPr>
          <w:lang w:val="id_ID" w:bidi="id_ID"/>
        </w:rPr>
        <w:t xml:space="preserve"> di bumi di bawah. Di sini, "langit" merujuk pada angkasa. Pastikan untuk menerjemahkan surga dengan cara yang sama seperti yang telah Anda lakukan di bagian-bagian sebelumnya. Tanda merujuk pada sinyal yang menunjukkan sesuatu itu benar dan akan terjadi. Dalam hal ini, tanda-tanda di bumi berarti hari Tuhan sudah dekat.</w:t>
      </w:r>
    </w:p>
    <w:p>
      <w:pPr/>
      <w:r>
        <w:rPr>
          <w:lang w:val="id_ID" w:bidi="id_ID"/>
        </w:rPr>
      </w:r>
      <w:r>
        <w:rPr>
          <w:lang w:val="id_ID" w:bidi="id_ID"/>
        </w:rPr>
        <w:t xml:space="preserve">Berhenti di sini dan diskusikan dalam kelompok kata apa yang akan Anda gunakan untuk tanda-tanda. Lihat Daftar Kata Utama untuk informasi lebih lanjut tentang </w:t>
      </w:r>
      <w:r>
        <w:rPr>
          <w:lang w:val="id_ID" w:bidi="id_ID"/>
        </w:rPr>
        <w:t>tanda-tanda</w:t>
      </w:r>
      <w:r>
        <w:rPr>
          <w:lang w:val="id_ID" w:bidi="id_ID"/>
        </w:rPr>
        <w:t>. Jika Anda telah menerjemahkan kata ini di kitab lain dalam Alkitab, gunakan kata yang sama dengan yang Anda gunakan di sana. Hentikan sebentar audio ini di sini.</w:t>
      </w:r>
    </w:p>
    <w:p>
      <w:pPr/>
      <w:r>
        <w:rPr>
          <w:lang w:val="id_ID" w:bidi="id_ID"/>
        </w:rPr>
      </w:r>
      <w:r>
        <w:rPr>
          <w:lang w:val="id_ID" w:bidi="id_ID"/>
        </w:rPr>
        <w:t xml:space="preserve">Hari </w:t>
      </w:r>
      <w:r>
        <w:rPr>
          <w:b/>
          <w:lang w:val="id_ID" w:bidi="id_ID"/>
        </w:rPr>
        <w:t>Tuhan</w:t>
      </w:r>
      <w:r>
        <w:rPr>
          <w:lang w:val="id_ID" w:bidi="id_ID"/>
        </w:rPr>
        <w:t xml:space="preserve"> merujuk pada hari ketika Allah akan mengumpulkan semua orang dan menghakimi mereka. Tuhan berarti penguasa dan merujuk kepada Allah sebagai penguasa atas segala sesuatu. Gunakan kata yang sama untuk Tuhan seperti yang Anda gunakan di teks sebelumnya. Untuk informasi lebih lanjut tentang </w:t>
      </w:r>
      <w:r>
        <w:rPr>
          <w:lang w:val="id_ID" w:bidi="id_ID"/>
        </w:rPr>
        <w:t>Tuhan</w:t>
      </w:r>
      <w:r>
        <w:rPr>
          <w:lang w:val="id_ID" w:bidi="id_ID"/>
        </w:rPr>
        <w:t xml:space="preserve"> ada di Daftar Kata Utama.</w:t>
      </w:r>
    </w:p>
    <w:p>
      <w:pPr/>
      <w:r>
        <w:rPr>
          <w:lang w:val="id_ID" w:bidi="id_ID"/>
        </w:rPr>
      </w:r>
      <w:r>
        <w:rPr>
          <w:lang w:val="id_ID" w:bidi="id_ID"/>
        </w:rPr>
        <w:t xml:space="preserve">Petrus dengan sopan menyapa orang banyak itu dengan sebutan orang-orang </w:t>
      </w:r>
      <w:r>
        <w:rPr>
          <w:b/>
          <w:lang w:val="id_ID" w:bidi="id_ID"/>
        </w:rPr>
        <w:t>Israel</w:t>
      </w:r>
      <w:r>
        <w:rPr>
          <w:lang w:val="id_ID" w:bidi="id_ID"/>
        </w:rPr>
        <w:t>. Israel merujuk kepada semua keturunan Yakub yang juga disebut Israel. Itu cara lain untuk merujuk kepada orang-orang Yahudi.</w:t>
      </w:r>
    </w:p>
    <w:p>
      <w:pPr/>
      <w:r>
        <w:rPr>
          <w:lang w:val="id_ID" w:bidi="id_ID"/>
        </w:rPr>
      </w:r>
      <w:r>
        <w:rPr>
          <w:lang w:val="id_ID" w:bidi="id_ID"/>
        </w:rPr>
        <w:t xml:space="preserve">Berhenti di sini dan diskusikan dalam kelompok kata apa yang akan Anda gunakan untuk Israel. Lihat Daftar Kata Utama untuk informasi lebih lanjut tentang </w:t>
      </w:r>
      <w:r>
        <w:rPr>
          <w:lang w:val="id_ID" w:bidi="id_ID"/>
        </w:rPr>
        <w:t>Israel</w:t>
      </w:r>
      <w:r>
        <w:rPr>
          <w:lang w:val="id_ID" w:bidi="id_ID"/>
        </w:rPr>
        <w:t>. Jika Anda telah menerjemahkan kata ini di kitab lain dalam Alkitab, gunakan kata yang sama dengan yang Anda gunakan di sana. Hentikan sebentar audio ini di sini.</w:t>
      </w:r>
    </w:p>
    <w:p>
      <w:pPr/>
      <w:r>
        <w:rPr>
          <w:lang w:val="id_ID" w:bidi="id_ID"/>
        </w:rPr>
      </w:r>
      <w:r>
        <w:rPr>
          <w:lang w:val="id_ID" w:bidi="id_ID"/>
        </w:rPr>
        <w:t xml:space="preserve">Petrus mengatakan bahwa Yesus yang melakukan </w:t>
      </w:r>
      <w:r>
        <w:rPr>
          <w:b/>
          <w:lang w:val="id_ID" w:bidi="id_ID"/>
        </w:rPr>
        <w:t>mukjizat, tanda-tanda, dan keajaiban</w:t>
      </w:r>
      <w:r>
        <w:rPr>
          <w:lang w:val="id_ID" w:bidi="id_ID"/>
        </w:rPr>
        <w:t xml:space="preserve"> merupakan bukti bahwa Ia diutus dari Allah sebagai Juruselamat yang dijanjikan. Mukjizat, tanda-tanda, dan keajaiban adalah kata-kata serupa yang merujuk pada tindakan yang hanya dapat dilakukan oleh Allah.</w:t>
      </w:r>
    </w:p>
    <w:p>
      <w:pPr/>
      <w:r>
        <w:rPr>
          <w:lang w:val="id_ID" w:bidi="id_ID"/>
        </w:rPr>
      </w:r>
      <w:r>
        <w:rPr>
          <w:lang w:val="id_ID" w:bidi="id_ID"/>
        </w:rPr>
        <w:t xml:space="preserve">Berhenti di sini dan diskusikan dalam kelompok kata apa yang akan Anda gunakan untuk mukjizat, tanda-tanda, dan keajaiban. Lihat Daftar Kata Utama untuk informasi lebih lanjut tentang </w:t>
      </w:r>
      <w:r>
        <w:rPr>
          <w:lang w:val="id_ID" w:bidi="id_ID"/>
        </w:rPr>
        <w:t>mukjizat, tanda-tanda, dan keajaiban</w:t>
      </w:r>
      <w:r>
        <w:rPr>
          <w:lang w:val="id_ID" w:bidi="id_ID"/>
        </w:rPr>
        <w:t>. Jika Anda telah menerjemahkan kata ini di kitab lain dalam Alkitab, gunakan kata yang sama dengan yang Anda gunakan di sana. Hentikan sebentar audio ini di sini.</w:t>
      </w:r>
    </w:p>
    <w:p>
      <w:pPr/>
      <w:r>
        <w:rPr>
          <w:lang w:val="id_ID" w:bidi="id_ID"/>
        </w:rPr>
      </w:r>
      <w:r>
        <w:rPr>
          <w:lang w:val="id_ID" w:bidi="id_ID"/>
        </w:rPr>
        <w:t>Ketika Petrus mengutip Daud, Daud mengatakan "</w:t>
      </w:r>
      <w:r>
        <w:rPr>
          <w:b/>
          <w:lang w:val="id_ID" w:bidi="id_ID"/>
        </w:rPr>
        <w:t>hatiku</w:t>
      </w:r>
      <w:r>
        <w:rPr>
          <w:lang w:val="id_ID" w:bidi="id_ID"/>
        </w:rPr>
        <w:t xml:space="preserve"> bersukacita." Bagi orang-orang Yahudi, hati adalah tempat di mana perasaan dan pikiran seseorang berada. Gunakan kata yang sama untuk hati seperti yang Anda gunakan di teks sebelumnya. Lihat di Daftar Kata Utama untuk informasi lebih lanjut mengenai hati.</w:t>
      </w:r>
    </w:p>
    <w:p>
      <w:pPr/>
      <w:r>
        <w:rPr>
          <w:lang w:val="id_ID" w:bidi="id_ID"/>
        </w:rPr>
      </w:r>
      <w:r>
        <w:rPr>
          <w:lang w:val="id_ID" w:bidi="id_ID"/>
        </w:rPr>
        <w:t xml:space="preserve">Daud mengatakan bahwa Allah tidak akan meninggalkannya di </w:t>
      </w:r>
      <w:r>
        <w:rPr>
          <w:b/>
          <w:lang w:val="id_ID" w:bidi="id_ID"/>
        </w:rPr>
        <w:t>alam maut</w:t>
      </w:r>
      <w:r>
        <w:rPr>
          <w:lang w:val="id_ID" w:bidi="id_ID"/>
        </w:rPr>
        <w:t xml:space="preserve"> atau membiarkan </w:t>
      </w:r>
      <w:r>
        <w:rPr>
          <w:b/>
          <w:lang w:val="id_ID" w:bidi="id_ID"/>
        </w:rPr>
        <w:t>Orang Kudus-Nya</w:t>
      </w:r>
      <w:r>
        <w:rPr>
          <w:lang w:val="id_ID" w:bidi="id_ID"/>
        </w:rPr>
        <w:t xml:space="preserve"> mengalami kebinasaan. Kata asli untuk kuburan adalah Hades. Hades merujuk pada tempat orang mati. "Yang Kudus" merujuk pada seseorang yang menjadi milik atau dikhususkan untuk Allah. Meskipun awalnya orang-orang beranggapan bahwa Daud merujuk pada dirinya sendiri, Petrus menerapkan gelar kepada Yesus sebagai Juruselamat yang dijanjikan.</w:t>
      </w:r>
    </w:p>
    <w:p>
      <w:pPr/>
      <w:r>
        <w:rPr>
          <w:lang w:val="id_ID" w:bidi="id_ID"/>
        </w:rPr>
      </w:r>
      <w:r>
        <w:rPr>
          <w:lang w:val="id_ID" w:bidi="id_ID"/>
        </w:rPr>
        <w:t xml:space="preserve">Berhenti di sini dan diskusikan dalam kelompok kata apa yang akan Anda gunakan untuk kudus dan Hades. Lihat Daftar Kata Utama untuk informasi lebih lanjut tentang </w:t>
      </w:r>
      <w:r>
        <w:rPr>
          <w:lang w:val="id_ID" w:bidi="id_ID"/>
        </w:rPr>
        <w:t>kudus</w:t>
      </w:r>
      <w:r>
        <w:rPr>
          <w:lang w:val="id_ID" w:bidi="id_ID"/>
        </w:rPr>
        <w:t xml:space="preserve"> dan </w:t>
      </w:r>
      <w:r>
        <w:rPr>
          <w:lang w:val="id_ID" w:bidi="id_ID"/>
        </w:rPr>
        <w:t>Hades</w:t>
      </w:r>
      <w:r>
        <w:rPr>
          <w:lang w:val="id_ID" w:bidi="id_ID"/>
        </w:rPr>
        <w:t>. Jika Anda telah menerjemahkan kata-kata ini di kitab lain dari Alkitab, gunakan kata yang sama dengan yang Anda gunakan di sana. Hentikan sebentar audio ini di sini.</w:t>
      </w:r>
    </w:p>
    <w:p>
      <w:pPr/>
      <w:r>
        <w:rPr>
          <w:lang w:val="id_ID" w:bidi="id_ID"/>
        </w:rPr>
      </w:r>
      <w:r>
        <w:rPr>
          <w:lang w:val="id_ID" w:bidi="id_ID"/>
        </w:rPr>
        <w:t xml:space="preserve">Petrus mengatakan bahwa mazmur tersebut tidak dapat berlaku bagi Daud karena tubuhnya membusuk dan masih ada di dalam </w:t>
      </w:r>
      <w:r>
        <w:rPr>
          <w:b/>
          <w:lang w:val="id_ID" w:bidi="id_ID"/>
        </w:rPr>
        <w:t>kuburnya</w:t>
      </w:r>
      <w:r>
        <w:rPr>
          <w:lang w:val="id_ID" w:bidi="id_ID"/>
        </w:rPr>
        <w:t xml:space="preserve">. Makam merujuk pada gua batu tempat orang-orang meletakkan mayat. Petrus mengatakan bahwa Allah mengizinkan Daud untuk melihat ke depan dan mengetahui tentang </w:t>
      </w:r>
      <w:r>
        <w:rPr>
          <w:b/>
          <w:lang w:val="id_ID" w:bidi="id_ID"/>
        </w:rPr>
        <w:t>kebangkitan</w:t>
      </w:r>
      <w:r>
        <w:rPr>
          <w:lang w:val="id_ID" w:bidi="id_ID"/>
        </w:rPr>
        <w:t xml:space="preserve"> Yesus. Kebangkitan merujuk kepada Allah yang menyebabkan seseorang bangkit dari kematian sebagai orang yang sama. Inilah yang terjadi pada Yesus.</w:t>
      </w:r>
    </w:p>
    <w:p>
      <w:pPr/>
      <w:r>
        <w:rPr>
          <w:lang w:val="id_ID" w:bidi="id_ID"/>
        </w:rPr>
      </w:r>
      <w:r>
        <w:rPr>
          <w:lang w:val="id_ID" w:bidi="id_ID"/>
        </w:rPr>
        <w:t xml:space="preserve">Berhenti di sini dan diskusikan dalam kelompok kata apa yang akan Anda gunakan untuk makam dan kebangkitan. Lihat Daftar Kata Utama untuk informasi lebih lanjut tentang </w:t>
      </w:r>
      <w:r>
        <w:rPr>
          <w:lang w:val="id_ID" w:bidi="id_ID"/>
        </w:rPr>
        <w:t>kuburan</w:t>
      </w:r>
      <w:r>
        <w:rPr>
          <w:lang w:val="id_ID" w:bidi="id_ID"/>
        </w:rPr>
        <w:t xml:space="preserve"> dan </w:t>
      </w:r>
      <w:r>
        <w:rPr>
          <w:lang w:val="id_ID" w:bidi="id_ID"/>
        </w:rPr>
        <w:t>kebangkitan</w:t>
      </w:r>
      <w:r>
        <w:rPr>
          <w:lang w:val="id_ID" w:bidi="id_ID"/>
        </w:rPr>
        <w:t>. Jika Anda telah menerjemahkan kata-kata ini di kitab lain dari Alkitab, gunakan kata yang sama dengan yang Anda gunakan di sana. Hentikan sebentar audio ini di sini.</w:t>
      </w:r>
    </w:p>
    <w:p>
      <w:pPr/>
      <w:r>
        <w:rPr>
          <w:lang w:val="id_ID" w:bidi="id_ID"/>
        </w:rPr>
      </w:r>
      <w:r>
        <w:rPr>
          <w:lang w:val="id_ID" w:bidi="id_ID"/>
        </w:rPr>
        <w:t xml:space="preserve">Petrus menggunakan gelar </w:t>
      </w:r>
      <w:r>
        <w:rPr>
          <w:b/>
          <w:lang w:val="id_ID" w:bidi="id_ID"/>
        </w:rPr>
        <w:t>Kristus</w:t>
      </w:r>
      <w:r>
        <w:rPr>
          <w:lang w:val="id_ID" w:bidi="id_ID"/>
        </w:rPr>
        <w:t xml:space="preserve"> untuk merujuk kepada Yesus. "Kristus" adalah sebuah gelar yang merujuk kepada Juruselamat yang dijanjikan, atau orang yang dipilih Allah dan diutus kepada umat-Nya sebagai raja dan Juruselamat.</w:t>
      </w:r>
    </w:p>
    <w:p>
      <w:pPr/>
      <w:r>
        <w:rPr>
          <w:lang w:val="id_ID" w:bidi="id_ID"/>
        </w:rPr>
      </w:r>
      <w:r>
        <w:rPr>
          <w:lang w:val="id_ID" w:bidi="id_ID"/>
        </w:rPr>
        <w:t xml:space="preserve">Berhenti di sini dan diskusikan dalam kelompok kata apa yang akan Anda gunakan untuk Kristus. Lihat Daftar Kata Utama untuk informasi lebih lanjut tentang </w:t>
      </w:r>
      <w:r>
        <w:rPr>
          <w:lang w:val="id_ID" w:bidi="id_ID"/>
        </w:rPr>
        <w:t>Kristus</w:t>
      </w:r>
      <w:r>
        <w:rPr>
          <w:lang w:val="id_ID" w:bidi="id_ID"/>
        </w:rPr>
        <w:t>. Jika Anda telah menerjemahkan kata ini di kitab lain dalam Alkitab, gunakan kata yang sama dengan yang Anda gunakan di sana. Hentikan sebentar audio ini di sini.</w:t>
      </w:r>
    </w:p>
    <w:p>
      <w:pPr/>
      <w:r>
        <w:rPr>
          <w:lang w:val="id_ID" w:bidi="id_ID"/>
        </w:rPr>
      </w:r>
      <w:r>
        <w:rPr>
          <w:lang w:val="id_ID" w:bidi="id_ID"/>
        </w:rPr>
        <w:t xml:space="preserve">Petrus menyalahkan orang banyak karena </w:t>
      </w:r>
      <w:r>
        <w:rPr>
          <w:b/>
          <w:lang w:val="id_ID" w:bidi="id_ID"/>
        </w:rPr>
        <w:t>menyalibkan</w:t>
      </w:r>
      <w:r>
        <w:rPr>
          <w:lang w:val="id_ID" w:bidi="id_ID"/>
        </w:rPr>
        <w:t xml:space="preserve"> Yesus. Penyaliban adalah bentuk hukuman mati terburuk pada zaman Yesus. Orang-orang Romawi memakukan tangan dan kaki para korban ke dua papan kayu yang membentuk salib, kemudian membiarkan mereka tergantung menderita di sana sampai mereka mati.</w:t>
      </w:r>
    </w:p>
    <w:p>
      <w:pPr/>
      <w:r>
        <w:rPr>
          <w:lang w:val="id_ID" w:bidi="id_ID"/>
        </w:rPr>
      </w:r>
      <w:r>
        <w:rPr>
          <w:lang w:val="id_ID" w:bidi="id_ID"/>
        </w:rPr>
        <w:t xml:space="preserve">Berhenti di sini dan diskusikan dalam kelompok kata apa yang akan Anda gunakan untuk penyaliban. Lihat Daftar Kata Utama untuk informasi lebih lanjut tentang </w:t>
      </w:r>
      <w:r>
        <w:rPr>
          <w:lang w:val="id_ID" w:bidi="id_ID"/>
        </w:rPr>
        <w:t>penyaliban</w:t>
      </w:r>
      <w:r>
        <w:rPr>
          <w:lang w:val="id_ID" w:bidi="id_ID"/>
        </w:rPr>
        <w:t>. Jika Anda telah menerjemahkan kata ini di kitab lain dalam Alkitab, gunakan kata yang sama dengan yang Anda gunakan di sana. Hentikan sebentar audio ini di sini.</w:t>
      </w:r>
      <w:r>
        <w:rPr>
          <w:lang w:val="id_ID" w:bidi="id_ID"/>
        </w:rPr>
      </w:r>
    </w:p>
    <w:p>
      <w:pPr>
        <w:pStyle w:val="Heading3"/>
      </w:pPr>
      <w:r>
        <w:rPr>
          <w:lang w:val="id_ID" w:bidi="id_ID"/>
        </w:rPr>
        <w:t>Menyampaikan Firman Tuhan</w:t>
      </w:r>
    </w:p>
    <w:p>
      <w:pPr/>
      <w:r>
        <w:rPr>
          <w:lang w:val="id_ID" w:bidi="id_ID"/>
        </w:rPr>
      </w:r>
      <w:r>
        <w:rPr>
          <w:lang w:val="id_ID" w:bidi="id_ID"/>
        </w:rPr>
        <w:t>Dengarkan versi audio teks ini dalam terjemahan yang paling mudah dimengerti.</w:t>
      </w:r>
    </w:p>
    <w:p>
      <w:pPr/>
      <w:r>
        <w:rPr>
          <w:lang w:val="id_ID" w:bidi="id_ID"/>
        </w:rPr>
      </w:r>
      <w:r>
        <w:rPr>
          <w:lang w:val="id_ID" w:bidi="id_ID"/>
        </w:rPr>
        <w:t>Dalam sesi ini, ceritakan kembali teks ini, secara berkelompok, dalam bahasa Anda sendiri.</w:t>
      </w:r>
    </w:p>
    <w:p>
      <w:pPr/>
      <w:r>
        <w:rPr>
          <w:lang w:val="id_ID" w:bidi="id_ID"/>
        </w:rPr>
      </w:r>
      <w:r>
        <w:rPr>
          <w:lang w:val="id_ID" w:bidi="id_ID"/>
        </w:rPr>
        <w:t>Pertama, seluruh kelompok harus berlatih menceritakan teks tersebut dalam bahasa Anda sendiri. Ingatlah untuk menyertakan hal-hal yang Anda putuskan dalam langkah-langkah sebelumnya, seperti urutan waktu, kata-kata, frasa, emosi, atau apa pun yang sudah Anda diskusikan.</w:t>
      </w:r>
    </w:p>
    <w:p>
      <w:pPr/>
      <w:r>
        <w:rPr>
          <w:lang w:val="id_ID" w:bidi="id_ID"/>
        </w:rPr>
      </w:r>
      <w:r>
        <w:rPr>
          <w:lang w:val="id_ID" w:bidi="id_ID"/>
        </w:rPr>
        <w:t>Seorang anggota kelompok harus menyampaikan beberapa kalimat dari teks itu lalu berhenti sebentar. Anggota kelompok lain harus menceritakan bagian selanjutnya dari teks itu dan berhenti sebentar. Lakukan hal ini sampai kelompok tersebut telah menceritakan kembali seluruh bagian teks tersebut. Dalam tahap ini anggota kelompok dapat saling mengoreksi. Hentikan sebentar audio ini di sini.</w:t>
      </w:r>
    </w:p>
    <w:p>
      <w:pPr/>
      <w:r>
        <w:rPr>
          <w:lang w:val="id_ID" w:bidi="id_ID"/>
        </w:rPr>
      </w:r>
      <w:r>
        <w:rPr>
          <w:lang w:val="id_ID" w:bidi="id_ID"/>
        </w:rPr>
        <w:t>Selanjutnya, setiap anggota kelompok harus menceritakan seluruh teks tersebut tanpa interupsi setidaknya satu kali. Seorang anggota kelompok dapat menggunakan benda acak, gerakan, atau papan cerita mereka untuk membantu mereka mengingat teks tersebut. Hentikan sebentar audio ini di sini.</w:t>
      </w:r>
    </w:p>
    <w:p>
      <w:pPr/>
      <w:r>
        <w:rPr>
          <w:lang w:val="id_ID" w:bidi="id_ID"/>
        </w:rPr>
      </w:r>
      <w:r>
        <w:rPr>
          <w:lang w:val="id_ID" w:bidi="id_ID"/>
        </w:rPr>
        <w:t>Selanjutnya, kelompok dapat memutuskan versi teks siapa yang paling kalian sukai. Anda mungkin memutuskan bahwa Anda menyukai cara salah satu anggota kelompok menceritakan suatu adegan, tetapi menyukai cara anggota kelompok lain menceritakan adegan lainnya. Hentikan sebentar audio ini di sini.</w:t>
      </w:r>
    </w:p>
    <w:p>
      <w:pPr/>
      <w:r>
        <w:rPr>
          <w:lang w:val="id_ID" w:bidi="id_ID"/>
        </w:rPr>
      </w:r>
      <w:r>
        <w:rPr>
          <w:lang w:val="id_ID" w:bidi="id_ID"/>
        </w:rPr>
        <w:t>Akhirnya, kelompok dapat menyusun versi akhir dari teks itu yang disetujui oleh semua orang. Setiap anggota kelompok harus berlatih menceritakan versi terakhir dari teks tersebut.</w:t>
      </w:r>
      <w:r>
        <w:rPr>
          <w:lang w:val="id_ID" w:bidi="id_ID"/>
        </w:rPr>
      </w:r>
      <w:r>
        <w:rPr>
          <w:lang w:val="id_ID" w:bidi="id_ID"/>
        </w:rPr>
      </w:r>
    </w:p>
    <w:p>
      <w:pPr/>
      <w:r>
        <w:rPr>
          <w:lang w:val="id_ID" w:bidi="id_ID"/>
        </w:rPr>
      </w:r>
    </w:p>
    <w:p>
      <w:pPr>
        <w:pStyle w:val="Heading2"/>
      </w:pPr>
      <w:r>
        <w:rPr>
          <w:lang w:val="id_ID" w:bidi="id_ID"/>
        </w:rPr>
        <w:t>Kisah Para Rasul 2:37–41</w:t>
      </w:r>
      <w:r>
        <w:rPr>
          <w:lang w:val="id_ID" w:bidi="id_ID"/>
        </w:rPr>
      </w:r>
    </w:p>
    <w:p>
      <w:pPr>
        <w:pStyle w:val="Heading3"/>
      </w:pPr>
      <w:r>
        <w:rPr>
          <w:lang w:val="id_ID" w:bidi="id_ID"/>
        </w:rPr>
        <w:t>Dengar dan Renungkan</w:t>
      </w:r>
    </w:p>
    <w:p>
      <w:pPr/>
      <w:r>
        <w:rPr>
          <w:lang w:val="id_ID" w:bidi="id_ID"/>
        </w:rPr>
      </w:r>
      <w:r>
        <w:rPr>
          <w:lang w:val="id_ID" w:bidi="id_ID"/>
        </w:rPr>
        <w:t>Dalam tahap ini, dengarkan Kisah Para Rasul 2:37–41 dan simpan di dalam hatimu.</w:t>
      </w:r>
    </w:p>
    <w:p>
      <w:pPr/>
      <w:r>
        <w:rPr>
          <w:lang w:val="id_ID" w:bidi="id_ID"/>
        </w:rPr>
      </w:r>
      <w:r>
        <w:rPr>
          <w:lang w:val="id_ID" w:bidi="id_ID"/>
        </w:rPr>
        <w:t>Dengarkan versi audio dari Kisah Para Rasul 2:37–41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perikop ini?</w:t>
      </w:r>
    </w:p>
    <w:p>
      <w:pPr>
        <w:pStyle w:val="ListBullet"/>
        <w:spacing w:line="240" w:lineRule="auto"/>
        <w:ind w:left="720"/>
      </w:pPr>
      <w:r>
        <w:rPr>
          <w:lang w:val="id_ID" w:bidi="id_ID"/>
        </w:rPr>
      </w:r>
      <w:r>
        <w:rPr>
          <w:lang w:val="id_ID" w:bidi="id_ID"/>
        </w:rPr>
        <w:t>Apa yang tidak Anda sukai atau tidak Anda pahami dari perikop ini?</w:t>
      </w:r>
    </w:p>
    <w:p>
      <w:pPr>
        <w:pStyle w:val="ListBullet"/>
        <w:spacing w:line="240" w:lineRule="auto"/>
        <w:ind w:left="720"/>
      </w:pPr>
      <w:r>
        <w:rPr>
          <w:lang w:val="id_ID" w:bidi="id_ID"/>
        </w:rPr>
      </w:r>
      <w:r>
        <w:rPr>
          <w:lang w:val="id_ID" w:bidi="id_ID"/>
        </w:rPr>
        <w:t>Apa yang perikop ini sampaikan kepada kita tentang Allah atau Yesus?</w:t>
      </w:r>
    </w:p>
    <w:p>
      <w:pPr>
        <w:pStyle w:val="ListBullet"/>
        <w:spacing w:line="240" w:lineRule="auto"/>
        <w:ind w:left="720"/>
      </w:pPr>
      <w:r>
        <w:rPr>
          <w:lang w:val="id_ID" w:bidi="id_ID"/>
        </w:rPr>
      </w:r>
      <w:r>
        <w:rPr>
          <w:lang w:val="id_ID" w:bidi="id_ID"/>
        </w:rPr>
        <w:t>Apa yang perikop ini sampaikan kepada kita tentang orang-orang?</w:t>
      </w:r>
    </w:p>
    <w:p>
      <w:pPr>
        <w:pStyle w:val="ListBullet"/>
        <w:spacing w:line="240" w:lineRule="auto"/>
        <w:ind w:left="720"/>
      </w:pPr>
      <w:r>
        <w:rPr>
          <w:lang w:val="id_ID" w:bidi="id_ID"/>
        </w:rPr>
      </w:r>
      <w:r>
        <w:rPr>
          <w:lang w:val="id_ID" w:bidi="id_ID"/>
        </w:rPr>
        <w:t>Bagaimana perikop ini memengaruhi kehidupan kita sehari-hari?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Kisah Para Rasul 2:37–41 dalam terjemahan yang paling mudah dipahami.</w:t>
      </w:r>
    </w:p>
    <w:p>
      <w:pPr/>
      <w:r>
        <w:rPr>
          <w:lang w:val="id_ID" w:bidi="id_ID"/>
        </w:rPr>
      </w:r>
      <w:r>
        <w:rPr>
          <w:lang w:val="id_ID" w:bidi="id_ID"/>
        </w:rPr>
        <w:t>Dalam perikop terakhir, Petrus dan para rasul lainnya berada di Yerusalem pada hari perayaan Pentakosta. Petrus menjelaskan mukjizat berbicara dalam bahasa yang berbeda. Dia juga menjelaskan bahwa Yesus adalah Juruselamat yang Dijanjikan dengan menggunakan kitab suci. Sekarang, banyak orang di kerumunan Yahudi percaya kepada kata-kata Petrus dan bergabung dengan kelompok orang-orang percaya.</w:t>
      </w:r>
    </w:p>
    <w:p>
      <w:pPr/>
      <w:r>
        <w:rPr>
          <w:lang w:val="id_ID" w:bidi="id_ID"/>
        </w:rPr>
      </w:r>
      <w:r>
        <w:rPr>
          <w:lang w:val="id_ID" w:bidi="id_ID"/>
        </w:rPr>
        <w:t>Petrus baru saja menjelaskan bahwa Allah mengutus Yesus sebagai Juruselamat yang Dijanjikan, tetapi alih-alih menerima-Nya, orang-orang Yahudi bertanggung jawab untuk menyalibkan Yesus, atau membunuh-Nya dengan memakukan Dia di salib. Orang banyak "tertusuk sampai ke hati" ketika mereka mendengar kata-kata Petrus. Ini berarti mereka merasakan emosi yang kuat, kemungkinan besar penyesalan karena mendukung kematian Yesus, karena mereka sekarang menyadari bahwa Yesus adalah Kristus atau Juruselamat yang Dijanjikan. Banyak orang Yahudi di kerumunan percaya kepada Petrus. Mereka bertanya kepada Petrus dan 11 rasul lainnya apa yang harus mereka lakukan. Pertanyaan ini menyiratkan bahwa mereka percaya pada apa yang dikatakan Petrus. Ke-12 rasul adalah wakil pilihan Yesus yang Ia utus untuk mengajar dengan otoritas, atau hak untuk bertindak. "Saudara-saudara" adalah cara sopan bagi mereka untuk menyapa para rasul.</w:t>
      </w:r>
    </w:p>
    <w:p>
      <w:pPr/>
      <w:r>
        <w:rPr>
          <w:lang w:val="id_ID" w:bidi="id_ID"/>
        </w:rPr>
      </w:r>
      <w:r>
        <w:rPr>
          <w:lang w:val="id_ID" w:bidi="id_ID"/>
        </w:rPr>
        <w:t>Petrus mengatakan kepada mereka untuk bertobat, atau berhenti melakukan dosa-dosa mereka dan berpaling kepada Allah untuk mulai menjalani kehidupan baru bersama-Nya. Dosa mengacu pada tindakan ketidaktaatan kepada Allah. Jika orang-orang bertobat, itu berarti mereka menyesal atas dosa masa lalu mereka dan mengakui bahwa mereka salah. Petrus juga mengatakan bahwa mereka harus dibaptis, atau dibasuh secara seremonial dalam air. "Dalam nama Yesus Kristus" berarti bahwa baptisan mereka menunjukkan di depan umum bahwa mereka mulai mengikuti Yesus.</w:t>
      </w:r>
    </w:p>
    <w:p>
      <w:pPr/>
      <w:r>
        <w:rPr>
          <w:lang w:val="id_ID" w:bidi="id_ID"/>
        </w:rPr>
      </w:r>
      <w:r>
        <w:rPr>
          <w:lang w:val="id_ID" w:bidi="id_ID"/>
        </w:rPr>
        <w:t>Berhenti di sini dan diskusikan pertanyaan ini dalam kelompok: Dalam banyak budaya, orang-orang sering membasuh diri secara seremonial untuk menghapus dosa. Apa yang orang-orang percaya tentang baptisan dalam budaya Anda? Bagaimana Anda dapat menentukan bahwa baptisan ini adalah upacara satu kali untuk selamanya? Hentikan sebentar audio ini di sini.</w:t>
      </w:r>
    </w:p>
    <w:p>
      <w:pPr/>
      <w:r>
        <w:rPr>
          <w:lang w:val="id_ID" w:bidi="id_ID"/>
        </w:rPr>
      </w:r>
      <w:r>
        <w:rPr>
          <w:lang w:val="id_ID" w:bidi="id_ID"/>
        </w:rPr>
        <w:t>Ketika seseorang bertobat dan dibaptis, Petrus mengatakan bahwa Allah akan mengampuni dosa-dosa mereka, atau menghapus kesalahan mereka, dan memberikan Roh Kudus kepada mereka. Ketika Allah mengampuni dosa-dosa seseorang, Ia memilih untuk tidak menghukum orang tersebut atas kejahatan yang telah mereka lakukan. Roh Kudus mengacu pada Roh Tuhan. Allah memberikan Roh-Nya sebagai karunia kepada mereka yang bertobat.</w:t>
      </w:r>
    </w:p>
    <w:p>
      <w:pPr/>
      <w:r>
        <w:rPr>
          <w:lang w:val="id_ID" w:bidi="id_ID"/>
        </w:rPr>
      </w:r>
      <w:r>
        <w:rPr>
          <w:lang w:val="id_ID" w:bidi="id_ID"/>
        </w:rPr>
        <w:t>Baptisan dalam air adalah tanda yang terlihat bahwa seseorang percaya bahwa Yesus adalah Kristus, bertobat dari dosa-dosa mereka, dan merupakan bagian dari umat Allah yang baru, yang kepadanya Allah memberikan Roh Kudus-Nya. Petrus mengatakan bahwa janji Allah tentang pengampunan dan Roh Kudus tersedia tidak hanya bagi keturunan orang-orang Yahudi tetapi juga bagi orang-orang yang jauh. Ini termasuk orang-orang bukan Yahudi, atau orang-orang non-Yahudi. Allah akan mengampuni dan memberikan Roh Kudus kepada semua orang yang Ia panggil, atau yang Ia minta untuk bergabung dengan-Nya.</w:t>
      </w:r>
    </w:p>
    <w:p>
      <w:pPr/>
      <w:r>
        <w:rPr>
          <w:lang w:val="id_ID" w:bidi="id_ID"/>
        </w:rPr>
      </w:r>
      <w:r>
        <w:rPr>
          <w:lang w:val="id_ID" w:bidi="id_ID"/>
        </w:rPr>
        <w:t>Petrus terus mengajar mereka dengan tegas dan mengatakan kepada mereka untuk menyelamatkan diri dari generasi yang bengkok ini. Ini berarti Petrus ingin orang-orang mengizinkan Allah untuk menyelamatkan mereka, bukan seperti semua orang lain yang hidup pada saat itu. Generasi itu, atau orang-orang yang tinggal pada saat itu, telah menolak Yesus. Beberapa orang dari kerumunan itu percaya kepada perkataan Petrus. Hari itu tiga ribu jiwa, atau orang-orang, percaya kepada Yesus sebagai Juruselamat yang Dijanjikan dan orang-orang percaya membaptis mereka.</w:t>
      </w:r>
      <w:r>
        <w:rPr>
          <w:lang w:val="id_ID" w:bidi="id_ID"/>
        </w:rPr>
      </w:r>
    </w:p>
    <w:p>
      <w:pPr>
        <w:pStyle w:val="Heading3"/>
      </w:pPr>
      <w:r>
        <w:rPr>
          <w:lang w:val="id_ID" w:bidi="id_ID"/>
        </w:rPr>
        <w:t>Menjelaskan Adegan</w:t>
      </w:r>
    </w:p>
    <w:p>
      <w:pPr/>
      <w:r>
        <w:rPr>
          <w:lang w:val="id_ID" w:bidi="id_ID"/>
        </w:rPr>
      </w:r>
      <w:r>
        <w:rPr>
          <w:lang w:val="id_ID" w:bidi="id_ID"/>
        </w:rPr>
        <w:t>Dengarkan versi audio dari Kisah Para Rasul 2:37–41 dalam terjemahan yang paling mudah dipahami.</w:t>
      </w:r>
    </w:p>
    <w:p>
      <w:pPr/>
      <w:r>
        <w:rPr>
          <w:lang w:val="id_ID" w:bidi="id_ID"/>
        </w:rPr>
      </w:r>
      <w:r>
        <w:rPr>
          <w:lang w:val="id_ID" w:bidi="id_ID"/>
        </w:rPr>
        <w:t>Pada tahap ini, kelompok akan menentukan adegan, tokoh, dan latar dari perikop ini. Selanjutnya, kelompok akan memvisualisasikan bagian ini.</w:t>
      </w:r>
    </w:p>
    <w:p>
      <w:pPr/>
      <w:r>
        <w:rPr>
          <w:lang w:val="id_ID" w:bidi="id_ID"/>
        </w:rPr>
      </w:r>
      <w:r>
        <w:rPr>
          <w:lang w:val="id_ID" w:bidi="id_ID"/>
        </w:rPr>
        <w:t>Bagian ini memiliki satu adegan.</w:t>
      </w:r>
    </w:p>
    <w:p>
      <w:pPr/>
      <w:r>
        <w:rPr>
          <w:lang w:val="id_ID" w:bidi="id_ID"/>
        </w:rPr>
      </w:r>
      <w:r>
        <w:rPr>
          <w:b/>
          <w:lang w:val="id_ID" w:bidi="id_ID"/>
        </w:rPr>
        <w:t>Dalam adegan pertama:</w:t>
      </w:r>
      <w:r>
        <w:rPr>
          <w:lang w:val="id_ID" w:bidi="id_ID"/>
        </w:rPr>
        <w:t xml:space="preserve"> Petrus dan para rasul sedang mengajar orang banyak di Yerusalem. Petrus menjelaskan bahwa Yesus adalah Juruselamat yang dijanjikan dan orang-orang bertanggung jawab untuk menyalibkan Dia. Banyak orang di kerumunan percaya kepada Petrus dan bertanya kepadanya apa yang harus mereka lakukan. Petrus mengatakan kepada mereka untuk bertobat dan dibaptis. Tiga ribu orang percaya dan dibaptis.</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Para rasul</w:t>
      </w:r>
    </w:p>
    <w:p>
      <w:pPr>
        <w:pStyle w:val="ListBullet"/>
        <w:spacing w:line="240" w:lineRule="auto"/>
        <w:ind w:left="720"/>
      </w:pPr>
      <w:r>
        <w:rPr>
          <w:lang w:val="id_ID" w:bidi="id_ID"/>
        </w:rPr>
      </w:r>
      <w:r>
        <w:rPr>
          <w:lang w:val="id_ID" w:bidi="id_ID"/>
        </w:rPr>
        <w:t>Orang-orang percaya kepada Yesus</w:t>
      </w:r>
    </w:p>
    <w:p>
      <w:pPr>
        <w:pStyle w:val="ListBullet"/>
        <w:spacing w:line="240" w:lineRule="auto"/>
        <w:ind w:left="720"/>
      </w:pPr>
      <w:r>
        <w:rPr>
          <w:lang w:val="id_ID" w:bidi="id_ID"/>
        </w:rPr>
      </w:r>
      <w:r>
        <w:rPr>
          <w:lang w:val="id_ID" w:bidi="id_ID"/>
        </w:rPr>
        <w:t>Kerumunan orang Yahudi yang takut akan Allah dari berbagai negara</w:t>
      </w:r>
    </w:p>
    <w:p>
      <w:pPr>
        <w:pStyle w:val="ListBullet"/>
        <w:spacing w:line="240" w:lineRule="auto"/>
        <w:ind w:left="720"/>
      </w:pPr>
      <w:r>
        <w:rPr>
          <w:lang w:val="id_ID" w:bidi="id_ID"/>
        </w:rPr>
      </w:r>
      <w:r>
        <w:rPr>
          <w:lang w:val="id_ID" w:bidi="id_ID"/>
        </w:rPr>
        <w:t>Orang yang baru percaya kepada Yesus</w:t>
      </w:r>
    </w:p>
    <w:p>
      <w:pPr/>
      <w:r>
        <w:rPr>
          <w:lang w:val="id_ID" w:bidi="id_ID"/>
        </w:rPr>
      </w:r>
      <w:r>
        <w:rPr>
          <w:lang w:val="id_ID" w:bidi="id_ID"/>
        </w:rPr>
        <w:t>Bersama kelompok, perhatikan bagian-bagian ini dari latar belakang perikop:</w:t>
      </w:r>
    </w:p>
    <w:p>
      <w:pPr/>
      <w:r>
        <w:rPr>
          <w:lang w:val="id_ID" w:bidi="id_ID"/>
        </w:rPr>
      </w:r>
      <w:r>
        <w:rPr>
          <w:lang w:val="id_ID" w:bidi="id_ID"/>
        </w:rPr>
        <w:t>Petrus dan 11 rasul lainnya berdiri bersama sebuah kelompok yang terdiri dari sekitar 120 orang percaya. Mereka baru saja berbicara dalam banyak bahasa yang berbeda setelah menerima Roh Kudus. Kerumunan orang Yahudi yang takut akan Allah dari berbagai negara berkumpul di sekitar mereka, bertanya-tanya apa arti mukjizat berbagai bahasa tersebut. Petrus menyelesaikan pidatonya dengan mengatakan kepada orang banyak bahwa Allah mengutus Yesus sebagai Juruselamat yang Dijanjikan, tetapi orang-orang Yahudi bertanggung jawab untuk menyalibkan-Nya.</w:t>
      </w:r>
    </w:p>
    <w:p>
      <w:pPr/>
      <w:r>
        <w:rPr>
          <w:lang w:val="id_ID" w:bidi="id_ID"/>
        </w:rPr>
      </w:r>
      <w:r>
        <w:rPr>
          <w:lang w:val="id_ID" w:bidi="id_ID"/>
        </w:rPr>
        <w:t>Banyak orang di kerumunan yang mendengar hal ini merasa sangat tersentuh hatinya, atau merasa sangat terharu, dan bertanya kepada para rasul, "Apa yang harus kami lakukan?" Penting untuk diingat bahwa "saudara-saudara" adalah cara sopan untuk menyapa para rasul.</w:t>
      </w:r>
    </w:p>
    <w:p>
      <w:pPr/>
      <w:r>
        <w:rPr>
          <w:lang w:val="id_ID" w:bidi="id_ID"/>
        </w:rPr>
      </w:r>
      <w:r>
        <w:rPr>
          <w:lang w:val="id_ID" w:bidi="id_ID"/>
        </w:rPr>
        <w:t>Petrus menjawab bahwa mereka perlu bertobat dan dibaptis dalam nama Yesus. Kemudian Allah akan mengampuni dosa-dosa mereka dan memberikan Roh Kudus kepada mereka. Baptisan ini akan menjadi pernyataan di depan umum bahwa mereka telah bertobat dan mulai mengikuti Yesus sebagai Juruselamat yang Dijanjikan.</w:t>
      </w:r>
    </w:p>
    <w:p>
      <w:pPr/>
      <w:r>
        <w:rPr>
          <w:lang w:val="id_ID" w:bidi="id_ID"/>
        </w:rPr>
      </w:r>
      <w:r>
        <w:rPr>
          <w:lang w:val="id_ID" w:bidi="id_ID"/>
        </w:rPr>
        <w:t>Petrus terus memperingatkan orang-orang untuk menyelamatkan diri mereka sendiri dengan menggunakan banyak perkataan dan argumen yang kuat. Menyelamatkan diri mereka sendiri berarti orang-orang akan mengizinkan Allah untuk menyelamatkan mereka dari dosa mereka, atau ketidaktaatan kepada Allah, dan percaya kepada Yesus sebagai Juruselamat yang Dijanjikan. Ini akan berbeda dari generasi yang jahat, atau semua orang yang hidup pada waktu itu, yang telah menolak Yesus.</w:t>
      </w:r>
    </w:p>
    <w:p>
      <w:pPr/>
      <w:r>
        <w:rPr>
          <w:lang w:val="id_ID" w:bidi="id_ID"/>
        </w:rPr>
      </w:r>
      <w:r>
        <w:rPr>
          <w:lang w:val="id_ID" w:bidi="id_ID"/>
        </w:rPr>
        <w:t>Kemudian tiga ribu jiwa, atau orang, memutuskan untuk mengikut Yesus pada hari itu. Tidak jelas siapa yang membaptis orang-orang yang baru percaya, namun yang pasti mereka taat untuk dibaptis.</w:t>
      </w:r>
    </w:p>
    <w:p>
      <w:pPr/>
      <w:r>
        <w:rPr>
          <w:lang w:val="id_ID" w:bidi="id_ID"/>
        </w:rPr>
      </w:r>
      <w:r>
        <w:rPr>
          <w:lang w:val="id_ID" w:bidi="id_ID"/>
        </w:rPr>
        <w:t xml:space="preserve">Sekarang, kelompok harus membuat papan cerita, menggambar, atau menggunakan benda-benda untuk memvisualisasikan perikop ini dan tindakan-tindakan yang ada di dalamnya. </w:t>
      </w:r>
      <w:r>
        <w:rPr>
          <w:lang w:val="id_ID" w:bidi="id_ID"/>
        </w:rPr>
      </w:r>
    </w:p>
    <w:p>
      <w:pPr>
        <w:pStyle w:val="Heading3"/>
      </w:pPr>
      <w:r>
        <w:rPr>
          <w:lang w:val="id_ID" w:bidi="id_ID"/>
        </w:rPr>
        <w:t>Memperagakan Bacaan</w:t>
      </w:r>
    </w:p>
    <w:p>
      <w:pPr/>
      <w:r>
        <w:rPr>
          <w:lang w:val="id_ID" w:bidi="id_ID"/>
        </w:rPr>
      </w:r>
      <w:r>
        <w:rPr>
          <w:lang w:val="id_ID" w:bidi="id_ID"/>
        </w:rPr>
        <w:t>Dengarkan versi audio dari Kisah Para Rasul 2:37–41 dalam terjemahan yang paling mudah dipahami.</w:t>
      </w:r>
    </w:p>
    <w:p>
      <w:pPr/>
      <w:r>
        <w:rPr>
          <w:lang w:val="id_ID" w:bidi="id_ID"/>
        </w:rPr>
      </w:r>
      <w:r>
        <w:rPr>
          <w:lang w:val="id_ID" w:bidi="id_ID"/>
        </w:rPr>
        <w:t>Dalam tahap ini, kelompok akan memeragakan perikop tersebut.</w:t>
      </w:r>
    </w:p>
    <w:p>
      <w:pPr/>
      <w:r>
        <w:rPr>
          <w:lang w:val="id_ID" w:bidi="id_ID"/>
        </w:rPr>
      </w:r>
      <w:r>
        <w:rPr>
          <w:lang w:val="id_ID" w:bidi="id_ID"/>
        </w:rPr>
        <w:t>Bagian ini memiliki satu adegan.</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Para rasul</w:t>
      </w:r>
    </w:p>
    <w:p>
      <w:pPr>
        <w:pStyle w:val="ListBullet"/>
        <w:spacing w:line="240" w:lineRule="auto"/>
        <w:ind w:left="720"/>
      </w:pPr>
      <w:r>
        <w:rPr>
          <w:lang w:val="id_ID" w:bidi="id_ID"/>
        </w:rPr>
      </w:r>
      <w:r>
        <w:rPr>
          <w:lang w:val="id_ID" w:bidi="id_ID"/>
        </w:rPr>
        <w:t>Orang-orang percaya kepada Yesus</w:t>
      </w:r>
    </w:p>
    <w:p>
      <w:pPr>
        <w:pStyle w:val="ListBullet"/>
        <w:spacing w:line="240" w:lineRule="auto"/>
        <w:ind w:left="720"/>
      </w:pPr>
      <w:r>
        <w:rPr>
          <w:lang w:val="id_ID" w:bidi="id_ID"/>
        </w:rPr>
      </w:r>
      <w:r>
        <w:rPr>
          <w:lang w:val="id_ID" w:bidi="id_ID"/>
        </w:rPr>
        <w:t>Kerumunan orang Yahudi yang takut akan Allah dari berbagai negara</w:t>
      </w:r>
    </w:p>
    <w:p>
      <w:pPr>
        <w:pStyle w:val="ListBullet"/>
        <w:spacing w:line="240" w:lineRule="auto"/>
        <w:ind w:left="720"/>
      </w:pPr>
      <w:r>
        <w:rPr>
          <w:lang w:val="id_ID" w:bidi="id_ID"/>
        </w:rPr>
      </w:r>
      <w:r>
        <w:rPr>
          <w:lang w:val="id_ID" w:bidi="id_ID"/>
        </w:rPr>
        <w:t>Orang-orang yang baru percaya kepada Yesus</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peragaan bagian-bagian yang sulit atau penting dari perikop tersebut. Bantulah satu sama lain untuk mengingat bagian-bagian perikop ini.</w:t>
      </w:r>
    </w:p>
    <w:p>
      <w:pPr/>
      <w:r>
        <w:rPr>
          <w:lang w:val="id_ID" w:bidi="id_ID"/>
        </w:rPr>
      </w:r>
      <w:r>
        <w:rPr>
          <w:lang w:val="id_ID" w:bidi="id_ID"/>
        </w:rPr>
        <w:t>Hentikan sebentar rekaman ini di sini dan peragakan bagian tersebut.</w:t>
      </w:r>
    </w:p>
    <w:p>
      <w:pPr/>
      <w:r>
        <w:rPr>
          <w:lang w:val="id_ID" w:bidi="id_ID"/>
        </w:rPr>
      </w:r>
      <w:r>
        <w:rPr>
          <w:lang w:val="id_ID" w:bidi="id_ID"/>
        </w:rPr>
        <w:t>Kelompok tersebut harus memperagakan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Hentikan sebentar rekaman di sini dan peragakan perikop ini untuk kedua kalinya.</w:t>
      </w:r>
    </w:p>
    <w:p>
      <w:pPr/>
      <w:r>
        <w:rPr>
          <w:lang w:val="id_ID" w:bidi="id_ID"/>
        </w:rPr>
      </w:r>
      <w:r>
        <w:rPr>
          <w:lang w:val="id_ID" w:bidi="id_ID"/>
        </w:rPr>
        <w:t>Berikut ini adalah contoh drama dan kemungkinan responsnya.</w:t>
      </w:r>
    </w:p>
    <w:p>
      <w:pPr/>
      <w:r>
        <w:rPr>
          <w:lang w:val="id_ID" w:bidi="id_ID"/>
        </w:rPr>
      </w:r>
      <w:r>
        <w:rPr>
          <w:lang w:val="id_ID" w:bidi="id_ID"/>
        </w:rPr>
        <w:t>Perankan Petrus, para rasul, dan kelompok besar orang-orang percaya yang berdiri di depan kerumunan orang Yahudi di Yerusalem. Orang banyak ingin tahu apa arti mukjizat berbicara dalam bahasa yang berbeda. Petrus menjelaskan bahwa Allah mengutus Yesus sebagai Juruselamat yang dijanjikan.</w:t>
      </w:r>
    </w:p>
    <w:p>
      <w:pPr/>
      <w:r>
        <w:rPr>
          <w:lang w:val="id_ID" w:bidi="id_ID"/>
        </w:rPr>
      </w:r>
      <w:r>
        <w:rPr>
          <w:lang w:val="id_ID" w:bidi="id_ID"/>
        </w:rPr>
        <w:t>Peragakan Petrus mengatakan kepada mereka bahwa Dia adalah Yesus yang sama yang Anda salibkan. Orang-orang merasa menyesal dan bertanya kepada Petrus dan para rasul apa yang perlu mereka lakukan. Petrus mengatakan kepada mereka untuk bertobat dan dibaptis dalam nama Yesus untuk pengampunan dosa. Petrus mengatakan kepada mereka bahwa mereka akan menerima karunia Roh Kudus. Petrus menjelaskan bahwa janji ini adalah untuk mereka dan anak-anak mereka dan untuk semua orang yang Allah panggil kepada-Nya.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kerumunan orang, "Apa yang kamu rasakan atau pikirkan?" Orang itu mungkin menjawab hal-hal seperti, "Bersalah." "Yesus mati karena aku," atau "Penuh harapan." Ini berarti keluargaku juga dapat mengikuti Yesus," atau "Menarik." Apakah ini berarti orang bukan Yahudi akan berada di Kerajaan Allah?"</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 Petrus terus berbicara dengan tegas. Kemudian orang-orang yang percaya kepada Yesus membaptis orang-orang di kerumunan yang menerima pesan Petrus.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seseorang dari kerumunan yang dibaptis, "Apa yang kamu rasakan atau pikirkan?" Orang itu mungkin menjawab hal-hal seperti, "Penuh sukacita." Yesus mengalahkan kematian dan sekarang Roh Allah bersamaku," atau "Bersemangat. Saya dapat memulai dari awal dan mengatakan kepada orang lain apa yang telah Yesus lakukan untuk kita!" atau "Dikasihi." Allah bersama saya. Saya ingin belajar lebih banyak tentang Yesus."</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 tiga ribu orang bergabung dengan mereka yang percaya kepada Yesus sebagai Juruselamat yang Dijanjikan.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kelompok orang-orang percaya, "Apa yang Anda rasakan atau pikirkan?" Orang tersebut mungkin menjawab hal-hal seperti, "Bersemangat." Allah menumbuhkan kelompok kita," atau "Takjub." Allah menyebabkan orang-orang percaya kepada Yesus!" atau "Dikasihi." Bahkan sekarang, Yesus bekerja melalui kita.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Kisah Para Rasul 2:37–41 dalam terjemahan yang paling mudah dipahami.</w:t>
      </w:r>
    </w:p>
    <w:p>
      <w:pPr/>
      <w:r>
        <w:rPr>
          <w:lang w:val="id_ID" w:bidi="id_ID"/>
        </w:rPr>
      </w:r>
      <w:r>
        <w:rPr>
          <w:lang w:val="id_ID" w:bidi="id_ID"/>
        </w:rPr>
        <w:t>Pada tahap ini, kelompok akan membahas istilah dan kata-kata penting dalam perikop ini.</w:t>
      </w:r>
    </w:p>
    <w:p>
      <w:pPr/>
      <w:r>
        <w:rPr>
          <w:lang w:val="id_ID" w:bidi="id_ID"/>
        </w:rPr>
      </w:r>
      <w:r>
        <w:rPr>
          <w:lang w:val="id_ID" w:bidi="id_ID"/>
        </w:rPr>
        <w:t xml:space="preserve">Petrus mengajar orang banyak bahwa Yesus adalah Juruselamat yang Dijanjikan. Beberapa dari orang banyak percaya kepada Petrus. Mereka </w:t>
      </w:r>
      <w:r>
        <w:rPr>
          <w:b/>
          <w:lang w:val="id_ID" w:bidi="id_ID"/>
        </w:rPr>
        <w:t>sangat tersentuh hatinya</w:t>
      </w:r>
      <w:r>
        <w:rPr>
          <w:lang w:val="id_ID" w:bidi="id_ID"/>
        </w:rPr>
        <w:t>. Ini berarti mereka merasakan emosi yang kuat. Kemungkinan besar mereka merasa menyesal karena mendukung orang-orang yang membunuh Yesus.</w:t>
      </w:r>
    </w:p>
    <w:p>
      <w:pPr/>
      <w:r>
        <w:rPr>
          <w:lang w:val="id_ID" w:bidi="id_ID"/>
        </w:rPr>
      </w:r>
      <w:r>
        <w:rPr>
          <w:lang w:val="id_ID" w:bidi="id_ID"/>
        </w:rPr>
        <w:t xml:space="preserve">Orang-orang di kerumunan yang percaya bertanya kepada Petrus dan para </w:t>
      </w:r>
      <w:r>
        <w:rPr>
          <w:b/>
          <w:lang w:val="id_ID" w:bidi="id_ID"/>
        </w:rPr>
        <w:t>rasul</w:t>
      </w:r>
      <w:r>
        <w:rPr>
          <w:lang w:val="id_ID" w:bidi="id_ID"/>
        </w:rPr>
        <w:t xml:space="preserve"> lainnya apa yang harus mereka lakukan. Rasul merujuk pada wakil pilihan Yesus yang diutus Yesus untuk mengajarkan kabar baik, menjadi para pendiri gereja, memiliki otoritas rohani, dan menjadi saksi tentang kematian dan kebangkitan Yesus. Gunakan kata yang sama untuk rasul seperti yang Anda gunakan pada perikop sebelumnya. Untuk informasi lebih lanjut tentang </w:t>
      </w:r>
      <w:r>
        <w:rPr>
          <w:lang w:val="id_ID" w:bidi="id_ID"/>
        </w:rPr>
        <w:t>rasul</w:t>
      </w:r>
      <w:r>
        <w:rPr>
          <w:lang w:val="id_ID" w:bidi="id_ID"/>
        </w:rPr>
        <w:t>, lihat Daftar Kata Utama.</w:t>
      </w:r>
    </w:p>
    <w:p>
      <w:pPr/>
      <w:r>
        <w:rPr>
          <w:lang w:val="id_ID" w:bidi="id_ID"/>
        </w:rPr>
      </w:r>
      <w:r>
        <w:rPr>
          <w:lang w:val="id_ID" w:bidi="id_ID"/>
        </w:rPr>
        <w:t xml:space="preserve">Petrus mengatakan bahwa mereka harus </w:t>
      </w:r>
      <w:r>
        <w:rPr>
          <w:b/>
          <w:lang w:val="id_ID" w:bidi="id_ID"/>
        </w:rPr>
        <w:t>bertobat</w:t>
      </w:r>
      <w:r>
        <w:rPr>
          <w:lang w:val="id_ID" w:bidi="id_ID"/>
        </w:rPr>
        <w:t xml:space="preserve"> dan </w:t>
      </w:r>
      <w:r>
        <w:rPr>
          <w:b/>
          <w:lang w:val="id_ID" w:bidi="id_ID"/>
        </w:rPr>
        <w:t>dibaptis</w:t>
      </w:r>
      <w:r>
        <w:rPr>
          <w:lang w:val="id_ID" w:bidi="id_ID"/>
        </w:rPr>
        <w:t xml:space="preserve">. Pertobatan berarti berpaling dari dosa dan berpaling kepada Allah untuk menjalani kehidupan baru yang mengikuti-Nya. Di sini, baptisan merujuk pada upacara pembasuhan dalam air untuk menunjukkan bahwa seseorang percaya bahwa Yesus adalah Juruselamat yang dijanjikan dan mulai mengikuti-Nya. Gunakan kata yang sama untuk membaptis seperti yang Anda gunakan pada perikop sebelumnya. Untuk informasi lebih lanjut tentang </w:t>
      </w:r>
      <w:r>
        <w:rPr>
          <w:lang w:val="id_ID" w:bidi="id_ID"/>
        </w:rPr>
        <w:t>baptisan</w:t>
      </w:r>
      <w:r>
        <w:rPr>
          <w:lang w:val="id_ID" w:bidi="id_ID"/>
        </w:rPr>
        <w:t>, lihat Daftar Kata Utama.</w:t>
      </w:r>
    </w:p>
    <w:p>
      <w:pPr/>
      <w:r>
        <w:rPr>
          <w:lang w:val="id_ID" w:bidi="id_ID"/>
        </w:rPr>
      </w:r>
      <w:r>
        <w:rPr>
          <w:lang w:val="id_ID" w:bidi="id_ID"/>
        </w:rPr>
        <w:t xml:space="preserve">Berhenti di sini dan diskusikan dalam kelompok kata apa yang akan Anda gunakan untuk bertobat. Lihat Daftar Kata Utama untuk informasi lebih lanjut tentang </w:t>
      </w:r>
      <w:r>
        <w:rPr>
          <w:lang w:val="id_ID" w:bidi="id_ID"/>
        </w:rPr>
        <w:t>bertobat</w:t>
      </w:r>
      <w:r>
        <w:rPr>
          <w:lang w:val="id_ID" w:bidi="id_ID"/>
        </w:rPr>
        <w:t>. Jika Anda telah menerjemahkan kata ini di kitab lain dalam Alkitab, gunakan kata yang sama dengan yang Anda gunakan di sana. Hentikan sebentar audio ini di sini.</w:t>
      </w:r>
    </w:p>
    <w:p>
      <w:pPr/>
      <w:r>
        <w:rPr>
          <w:lang w:val="id_ID" w:bidi="id_ID"/>
        </w:rPr>
      </w:r>
      <w:r>
        <w:rPr>
          <w:lang w:val="id_ID" w:bidi="id_ID"/>
        </w:rPr>
        <w:t xml:space="preserve">Jika seseorang bertobat dan percaya kepada Yesus sebagai Juruselamat yang Dijanjikan, Petrus mengatakan bahwa Allah akan </w:t>
      </w:r>
      <w:r>
        <w:rPr>
          <w:b/>
          <w:lang w:val="id_ID" w:bidi="id_ID"/>
        </w:rPr>
        <w:t>mengampuni dosa-dosa mereka</w:t>
      </w:r>
      <w:r>
        <w:rPr>
          <w:lang w:val="id_ID" w:bidi="id_ID"/>
        </w:rPr>
        <w:t>. Dosa adalah tindakan tidak taat terhadap Allah. Ketika Allah mengampuni, itu berarti Ia akan menghapuskan kesalahan mereka seolah-olah tidak pernah ada.</w:t>
      </w:r>
    </w:p>
    <w:p>
      <w:pPr/>
      <w:r>
        <w:rPr>
          <w:lang w:val="id_ID" w:bidi="id_ID"/>
        </w:rPr>
      </w:r>
      <w:r>
        <w:rPr>
          <w:lang w:val="id_ID" w:bidi="id_ID"/>
        </w:rPr>
        <w:t xml:space="preserve">Berhenti di sini dan diskusikan dalam kelompok kata apa yang akan Anda gunakan untuk mengampuni dan dosa. Lihat Daftar Kata Utama untuk informasi lebih lanjut tentang </w:t>
      </w:r>
      <w:r>
        <w:rPr>
          <w:lang w:val="id_ID" w:bidi="id_ID"/>
        </w:rPr>
        <w:t>mengampuni</w:t>
      </w:r>
      <w:r>
        <w:rPr>
          <w:lang w:val="id_ID" w:bidi="id_ID"/>
        </w:rPr>
        <w:t xml:space="preserve"> dan </w:t>
      </w:r>
      <w:r>
        <w:rPr>
          <w:lang w:val="id_ID" w:bidi="id_ID"/>
        </w:rPr>
        <w:t>dosa</w:t>
      </w:r>
      <w:r>
        <w:rPr>
          <w:lang w:val="id_ID" w:bidi="id_ID"/>
        </w:rPr>
        <w:t>. Jika Anda telah menerjemahkan kata ini di kitab lain dari Alkitab, gunakan kata yang sama dengan yang Anda gunakan di sana. Hentikan sebentar audio ini di sini.</w:t>
      </w:r>
    </w:p>
    <w:p>
      <w:pPr/>
      <w:r>
        <w:rPr>
          <w:lang w:val="id_ID" w:bidi="id_ID"/>
        </w:rPr>
      </w:r>
      <w:r>
        <w:rPr>
          <w:lang w:val="id_ID" w:bidi="id_ID"/>
        </w:rPr>
        <w:t xml:space="preserve">Ketika seseorang bertobat, mereka menerima </w:t>
      </w:r>
      <w:r>
        <w:rPr>
          <w:b/>
          <w:lang w:val="id_ID" w:bidi="id_ID"/>
        </w:rPr>
        <w:t>Roh Kudus</w:t>
      </w:r>
      <w:r>
        <w:rPr>
          <w:lang w:val="id_ID" w:bidi="id_ID"/>
        </w:rPr>
        <w:t xml:space="preserve">. Roh Kudus adalah Roh Tuhan yang Ia berikan kepada manusia untuk memperlengkapi mereka dengan kehadiran, hikmat, otoritas, dan kuasa-Nya. Gunakan kata atau frasa yang sama untuk Roh Kudus yang Anda gunakan pada perikop sebelumnya. Untuk informasi lebih lanjut tentang </w:t>
      </w:r>
      <w:r>
        <w:rPr>
          <w:lang w:val="id_ID" w:bidi="id_ID"/>
        </w:rPr>
        <w:t>Roh Kudus</w:t>
      </w:r>
      <w:r>
        <w:rPr>
          <w:lang w:val="id_ID" w:bidi="id_ID"/>
        </w:rPr>
        <w:t>, lihat Daftar Kata Utama.</w:t>
      </w:r>
    </w:p>
    <w:p>
      <w:pPr/>
      <w:r>
        <w:rPr>
          <w:lang w:val="id_ID" w:bidi="id_ID"/>
        </w:rPr>
      </w:r>
      <w:r>
        <w:rPr>
          <w:lang w:val="id_ID" w:bidi="id_ID"/>
        </w:rPr>
        <w:t xml:space="preserve">Petrus memohon kepada orang banyak untuk mendengarkannya dan diselamatkan dari </w:t>
      </w:r>
      <w:r>
        <w:rPr>
          <w:b/>
          <w:lang w:val="id_ID" w:bidi="id_ID"/>
        </w:rPr>
        <w:t>generasi</w:t>
      </w:r>
      <w:r>
        <w:rPr>
          <w:lang w:val="id_ID" w:bidi="id_ID"/>
        </w:rPr>
        <w:t xml:space="preserve"> yang korup ini. Generasi mengacu kepada orang-orang yang hidup pada saat yang sama seperti yang lainnya. Orang-orang Yahudi yang hidup pada masa itu bertanggung jawab atas pembunuhan Yesus.</w:t>
      </w:r>
    </w:p>
    <w:p>
      <w:pPr/>
      <w:r>
        <w:rPr>
          <w:lang w:val="id_ID" w:bidi="id_ID"/>
        </w:rPr>
      </w:r>
      <w:r>
        <w:rPr>
          <w:lang w:val="id_ID" w:bidi="id_ID"/>
        </w:rPr>
        <w:t xml:space="preserve">Berhenti di sini dan diskusikan dalam kelompok kata apa yang akan Anda gunakan untuk generasi. Lihat Daftar Kata Utama untuk informasi lebih lanjut tentang </w:t>
      </w:r>
      <w:r>
        <w:rPr>
          <w:lang w:val="id_ID" w:bidi="id_ID"/>
        </w:rPr>
        <w:t>generasi</w:t>
      </w:r>
      <w:r>
        <w:rPr>
          <w:lang w:val="id_ID" w:bidi="id_ID"/>
        </w:rPr>
        <w:t>. Jika Anda telah menerjemahkan kata ini di kitab lain dalam Alkitab, gunakan kata yang sama dengan yang Anda gunakan di sana. Hentikan sebentar audio ini di sini.</w:t>
      </w:r>
    </w:p>
    <w:p>
      <w:pPr/>
      <w:r>
        <w:rPr>
          <w:lang w:val="id_ID" w:bidi="id_ID"/>
        </w:rPr>
      </w:r>
      <w:r>
        <w:rPr>
          <w:lang w:val="id_ID" w:bidi="id_ID"/>
        </w:rPr>
        <w:t xml:space="preserve">Hari itu Allah menambahkan 3.000 jiwa ke jumlah mereka. jiwa </w:t>
      </w:r>
      <w:r>
        <w:rPr>
          <w:b/>
          <w:lang w:val="id_ID" w:bidi="id_ID"/>
        </w:rPr>
        <w:t>adalah</w:t>
      </w:r>
      <w:r>
        <w:rPr>
          <w:lang w:val="id_ID" w:bidi="id_ID"/>
        </w:rPr>
        <w:t xml:space="preserve"> bagian dari seseorang yang terus ada ketika tubuh itu mati. Ini berarti bahwa 3.000 orang memutuskan untuk percaya kepada Yesus sebagai Juruselamat yang Dijanjikan.</w:t>
      </w:r>
    </w:p>
    <w:p>
      <w:pPr/>
      <w:r>
        <w:rPr>
          <w:lang w:val="id_ID" w:bidi="id_ID"/>
        </w:rPr>
      </w:r>
      <w:r>
        <w:rPr>
          <w:lang w:val="id_ID" w:bidi="id_ID"/>
        </w:rPr>
        <w:t xml:space="preserve">Berhenti di sini dan diskusikan dalam kelompok kata apa yang akan Anda gunakan untuk jiwa. Jika Anda telah menerjemahkan kata ini di kitab lain dalam Alkitab, gunakan kata yang sama dengan yang Anda gunakan di sana. Lihat Daftar Kata Utama untuk informasi lebih lanjut tentang </w:t>
      </w:r>
      <w:r>
        <w:rPr>
          <w:lang w:val="id_ID" w:bidi="id_ID"/>
        </w:rPr>
        <w:t>jiwa</w:t>
      </w:r>
      <w:r>
        <w:rPr>
          <w:lang w:val="id_ID" w:bidi="id_ID"/>
        </w:rPr>
        <w:t>. Hentikan sebentar audio ini di sini.</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Seorang anggota kelompok harus menyampaikan beberapa kalimat dari perikop itu lalu berhenti sebentar. Anggota kelompok lain harus menceritakan bagian selanjutnya dari perikop itu dan berhenti sebentar. Lakukan hal ini sampai kelompok itu telah menceritakan kembali semua perikop tersebut. Dalam tahap ini anggota kelompok dapat saling mengoreksi. Hentikan sebentar audio ini di sini.</w:t>
      </w:r>
    </w:p>
    <w:p>
      <w:pPr/>
      <w:r>
        <w:rPr>
          <w:lang w:val="id_ID" w:bidi="id_ID"/>
        </w:rPr>
      </w:r>
      <w:r>
        <w:rPr>
          <w:lang w:val="id_ID" w:bidi="id_ID"/>
        </w:rPr>
        <w:t>Selanjutnya, setiap anggota kelompok harus menceritakan seluruh perikop tersebut tanpa interupsi setidaknya satu kali. Seorang anggota kelompok dapat menggunakan benda acak, gerakan, atau papan cerita mereka untuk membantu mereka mengingat perikop tersebut. Hentikan sebentar audio ini di sini.</w:t>
      </w:r>
    </w:p>
    <w:p>
      <w:pPr/>
      <w:r>
        <w:rPr>
          <w:lang w:val="id_ID" w:bidi="id_ID"/>
        </w:rPr>
      </w:r>
      <w:r>
        <w:rPr>
          <w:lang w:val="id_ID" w:bidi="id_ID"/>
        </w:rPr>
        <w:t>Selanjutnya, kelompok dapat memutuskan versi mana dari perikop tersebut yang paling disukai. Anda mungkin memutuskan bahwa Anda menyukai cara salah satu anggota kelompok menceritakan suatu adegan, tetapi menyukai cara anggota kelompok lain menceritakan adegan lainnya. Hentikan sebentar audio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2:42–47</w:t>
      </w:r>
      <w:r>
        <w:rPr>
          <w:lang w:val="id_ID" w:bidi="id_ID"/>
        </w:rPr>
      </w:r>
    </w:p>
    <w:p>
      <w:pPr>
        <w:pStyle w:val="Heading3"/>
      </w:pPr>
      <w:r>
        <w:rPr>
          <w:lang w:val="id_ID" w:bidi="id_ID"/>
        </w:rPr>
        <w:t>Dengar dan Renungkan</w:t>
      </w:r>
    </w:p>
    <w:p>
      <w:pPr/>
      <w:r>
        <w:rPr>
          <w:lang w:val="id_ID" w:bidi="id_ID"/>
        </w:rPr>
      </w:r>
      <w:r>
        <w:rPr>
          <w:lang w:val="id_ID" w:bidi="id_ID"/>
        </w:rPr>
        <w:t>Dalam tahap ini, dengarkan Kisah Para Rasul 2:42–47 dan simpanlah dalam hatimu.</w:t>
      </w:r>
    </w:p>
    <w:p>
      <w:pPr/>
      <w:r>
        <w:rPr>
          <w:lang w:val="id_ID" w:bidi="id_ID"/>
        </w:rPr>
      </w:r>
      <w:r>
        <w:rPr>
          <w:lang w:val="id_ID" w:bidi="id_ID"/>
        </w:rPr>
        <w:t>Dengarkan versi suara dari Kisah Para Rasul 2:42–47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perikop ini?</w:t>
      </w:r>
    </w:p>
    <w:p>
      <w:pPr>
        <w:pStyle w:val="ListBullet"/>
        <w:spacing w:line="240" w:lineRule="auto"/>
        <w:ind w:left="720"/>
      </w:pPr>
      <w:r>
        <w:rPr>
          <w:lang w:val="id_ID" w:bidi="id_ID"/>
        </w:rPr>
      </w:r>
      <w:r>
        <w:rPr>
          <w:lang w:val="id_ID" w:bidi="id_ID"/>
        </w:rPr>
        <w:t>Apa yang tidak Anda sukai atau tidak Anda pahami dari perikop ini?</w:t>
      </w:r>
    </w:p>
    <w:p>
      <w:pPr>
        <w:pStyle w:val="ListBullet"/>
        <w:spacing w:line="240" w:lineRule="auto"/>
        <w:ind w:left="720"/>
      </w:pPr>
      <w:r>
        <w:rPr>
          <w:lang w:val="id_ID" w:bidi="id_ID"/>
        </w:rPr>
      </w:r>
      <w:r>
        <w:rPr>
          <w:lang w:val="id_ID" w:bidi="id_ID"/>
        </w:rPr>
        <w:t>Apa yang perikop ini sampaikan kepada kita tentang Allah atau Yesus?</w:t>
      </w:r>
    </w:p>
    <w:p>
      <w:pPr>
        <w:pStyle w:val="ListBullet"/>
        <w:spacing w:line="240" w:lineRule="auto"/>
        <w:ind w:left="720"/>
      </w:pPr>
      <w:r>
        <w:rPr>
          <w:lang w:val="id_ID" w:bidi="id_ID"/>
        </w:rPr>
      </w:r>
      <w:r>
        <w:rPr>
          <w:lang w:val="id_ID" w:bidi="id_ID"/>
        </w:rPr>
        <w:t>Apa yang perikop ini sampaikan kepada kita tentang orang-orang?</w:t>
      </w:r>
    </w:p>
    <w:p>
      <w:pPr>
        <w:pStyle w:val="ListBullet"/>
        <w:spacing w:line="240" w:lineRule="auto"/>
        <w:ind w:left="720"/>
      </w:pPr>
      <w:r>
        <w:rPr>
          <w:lang w:val="id_ID" w:bidi="id_ID"/>
        </w:rPr>
      </w:r>
      <w:r>
        <w:rPr>
          <w:lang w:val="id_ID" w:bidi="id_ID"/>
        </w:rPr>
        <w:t>Bagaimana perikop ini memengaruhi kehidupan kita sehari-hari?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suara dari Kisah Para Rasul 2:42–47 dalam terjemahan yang paling mudah dimengerti.</w:t>
      </w:r>
    </w:p>
    <w:p>
      <w:pPr/>
      <w:r>
        <w:rPr>
          <w:lang w:val="id_ID" w:bidi="id_ID"/>
        </w:rPr>
      </w:r>
      <w:r>
        <w:rPr>
          <w:lang w:val="id_ID" w:bidi="id_ID"/>
        </w:rPr>
        <w:t>Dalam perikop terakhir, Petrus menggunakan kitab suci untuk menjelaskan kepada kerumunan orang Yahudi di Yerusalem tentang Roh Kudus dan Yesus sebagai Juruselamat yang Dijanjikan. Tiga ribu orang Yahudi percaya kepada Yesus sebagai Juruselamat yang dijanjikan dan bergabung dengan para pengikut Yesus. Sekarang, orang-orang percaya berkumpul dan membagikan segalanya, para rasul melakukan mujizat, dan Allah terus menyebabkan lebih banyak orang percaya kepada Yesus.</w:t>
      </w:r>
    </w:p>
    <w:p>
      <w:pPr/>
      <w:r>
        <w:rPr>
          <w:lang w:val="id_ID" w:bidi="id_ID"/>
        </w:rPr>
      </w:r>
      <w:r>
        <w:rPr>
          <w:lang w:val="id_ID" w:bidi="id_ID"/>
        </w:rPr>
        <w:t>Semua pengikut Yesus, termasuk tiga ribu pengikut baru, mengabdikan diri atau setia untuk mendengarkan ajaran para rasul, bersekutu, memecah-mecahkan roti, dan berdoa. 12 rasul adalah wakil pilihan Yesus. Para rasul mengajar baik secara pribadi maupun di depan umum tentang apa yang Yesus lakukan dan katakan dan siapa Yesus menurut Allah—Juruselamat yang Dijanjikan. Persekutuan merujuk pada orang-orang percaya yang bergaul atau menjalani kehidupan bersama. Ini berarti mereka rutin bertemu. Seperti yang Anda ingat, memecahkan roti atau makan bersama melambangkan persahabatan dalam budaya Yahudi. Orang-orang percaya sering makan bersama. Roti yang dimakan orang Yahudi itu keras. Orang-orang harus memecahkannya untuk membagikannya kepada orang lain. Memecahkan roti juga dapat merujuk pada merayakan Perjamuan Tuhan, atau saat terakhir Yesus makan bersama murid-murid-Nya sebelum kematian-Nya. Selama makan, Yesus mengatakan kepada mereka untuk mengingat Dia dan korban yang akan Ia persembahkan. Orang-orang percaya juga berdoa dalam kelompok, atau berbicara kepada Allah. Ini termasuk memuji Allah dan menyampaikan permohonan.</w:t>
      </w:r>
    </w:p>
    <w:p>
      <w:pPr/>
      <w:r>
        <w:rPr>
          <w:lang w:val="id_ID" w:bidi="id_ID"/>
        </w:rPr>
      </w:r>
      <w:r>
        <w:rPr>
          <w:lang w:val="id_ID" w:bidi="id_ID"/>
        </w:rPr>
        <w:t xml:space="preserve">Berhenti di sini dan lihatlah gambar </w:t>
      </w:r>
      <w:r>
        <w:rPr>
          <w:lang w:val="id_ID" w:bidi="id_ID"/>
        </w:rPr>
        <w:t>roti Yahudi</w:t>
      </w:r>
      <w:r>
        <w:rPr>
          <w:lang w:val="id_ID" w:bidi="id_ID"/>
        </w:rPr>
        <w:t xml:space="preserve"> bersama-sama. Apa saja cara untuk menunjukkan persahabatan yang dekat dalam budaya Anda? Apa saja yang biasanya dilakukan teman-teman dekat bersama-sama di tempat tinggal Anda? Hentikan sebentar rekaman ini di sini.</w:t>
      </w:r>
    </w:p>
    <w:p>
      <w:pPr/>
      <w:r>
        <w:rPr>
          <w:lang w:val="id_ID" w:bidi="id_ID"/>
        </w:rPr>
      </w:r>
      <w:r>
        <w:rPr>
          <w:lang w:val="id_ID" w:bidi="id_ID"/>
        </w:rPr>
        <w:t>Semua orang di Yerusalem dipenuhi dengan rasa kagum. Mereka takjub dengan banyak mujizat, keajaiban, dan tanda-tanda yang dilakukan para rasul. Mujizat, keajaiban, dan tanda-tanda semua memiliki makna yang serupa dan merujuk pada tindakan yang hanya dapat dilakukan oleh Allah yang menyebabkan orang-orang kagum akan Dia. Allah memberikan kuasa kepada para rasul untuk melakukan tindakan-tindakan ini. Dalam perikop sebelumnya, Petrus mengutip Yoel yang mengatakan bahwa akan ada mujizat, tanda-tanda, dan keajaiban pada hari-hari terakhir. Orang-orang Yahudi sudah mulai melihat hal-hal ini terjadi melalui para rasul.</w:t>
      </w:r>
    </w:p>
    <w:p>
      <w:pPr/>
      <w:r>
        <w:rPr>
          <w:lang w:val="id_ID" w:bidi="id_ID"/>
        </w:rPr>
      </w:r>
      <w:r>
        <w:rPr>
          <w:lang w:val="id_ID" w:bidi="id_ID"/>
        </w:rPr>
        <w:t>Semua orang percaya merupakan satu komunitas di kota Yerusalem. Karena mereka adalah kelompok yang besar, ini mungkin berarti mereka sangat sering mengunjungi satu sama lain dan berkumpul bersama. Beberapa dari mereka mungkin telah pindah ke bagian kota yang sama dengan orang-orang percaya lainnya. Orang-orang percaya memiliki segala sesuatu yang sama, yang berarti mereka berbagi harta benda mereka. Ini tidak berarti bahwa mereka menjadikan semua harta benda mereka milik bersama. Tetapi sebaliknya, jika seseorang dalam kelompok itu membutuhkan, orang percaya atau orang-orang percaya akan menjual harta benda atau barang mereka untuk membantu mereka. Mereka kemudian akan memberikan uang yang mereka terima dari menjual barang-barang mereka kepada orang yang membutuhkan. Ketika Yesus mengutus Roh Kudus kepada para pengikut-Nya, hal itu tampaknya telah mengubah cara mereka bekerja dan hidup bersama. Kita melihat di sini dan di seluruh Kisah Para Rasul bahwa orang-orang percaya memiliki rasa kesatuan karena mereka memiliki Roh Kudus.</w:t>
      </w:r>
    </w:p>
    <w:p>
      <w:pPr/>
      <w:r>
        <w:rPr>
          <w:lang w:val="id_ID" w:bidi="id_ID"/>
        </w:rPr>
      </w:r>
      <w:r>
        <w:rPr>
          <w:lang w:val="id_ID" w:bidi="id_ID"/>
        </w:rPr>
        <w:t>Berhenti di sini dan diskusikan pertanyaan ini dalam kelompok: Bagaimana orang-orang dalam budaya Anda merawat orang miskin atau mereka yang membutuhkan? Bagaimana gereja dalam budaya Anda bekerja bersama untuk membantu mereka yang membutuhkan? Hentikan sebentar rekaman ini di sini.</w:t>
      </w:r>
    </w:p>
    <w:p>
      <w:pPr/>
      <w:r>
        <w:rPr>
          <w:lang w:val="id_ID" w:bidi="id_ID"/>
        </w:rPr>
      </w:r>
      <w:r>
        <w:rPr>
          <w:lang w:val="id_ID" w:bidi="id_ID"/>
        </w:rPr>
        <w:t>Setiap hari kelompok orang-orang percaya bertemu bersama di pelataran Bait Suci. Bait Suci adalah bangunan tempat Allah tinggal di antara umat-Nya. Para imam melayani di Bait Suci dan mempersembahkan kurban umat kepada Allah. Biasanya, orang-orang bertemu di pelataran di sekitar Bait Suci untuk menyembah Allah. Karena mereka semua berasal dari latar belakang Yahudi, pelataran Bait Suci adalah tempat yang logis bagi mereka untuk berkumpul untuk beribadah.</w:t>
      </w:r>
    </w:p>
    <w:p>
      <w:pPr/>
      <w:r>
        <w:rPr>
          <w:lang w:val="id_ID" w:bidi="id_ID"/>
        </w:rPr>
      </w:r>
      <w:r>
        <w:rPr>
          <w:lang w:val="id_ID" w:bidi="id_ID"/>
        </w:rPr>
        <w:t xml:space="preserve">Berhenti di sini dan lihatlah gambar </w:t>
      </w:r>
      <w:r>
        <w:rPr>
          <w:lang w:val="id_ID" w:bidi="id_ID"/>
        </w:rPr>
        <w:t>pelataran Bait Suci</w:t>
      </w:r>
      <w:r>
        <w:rPr>
          <w:lang w:val="id_ID" w:bidi="id_ID"/>
        </w:rPr>
        <w:t xml:space="preserve"> secara berkelompok. Hentikan sebentar rekaman ini di sini.</w:t>
      </w:r>
    </w:p>
    <w:p>
      <w:pPr/>
      <w:r>
        <w:rPr>
          <w:lang w:val="id_ID" w:bidi="id_ID"/>
        </w:rPr>
      </w:r>
      <w:r>
        <w:rPr>
          <w:lang w:val="id_ID" w:bidi="id_ID"/>
        </w:rPr>
        <w:t>Orang-orang percaya memecahkan roti, atau makan bersama, di rumah satu sama lain dengan hati yang tulus atau hati yang sederhana. Bagi orang-orang Yahudi, hati mewakili bagian dari seseorang tempat perasaan dan keputusan terjadi. Orang-orang percaya memuji Allah dan semua orang Yerusalem menyukai atau berpikir baik tentang mereka. Setiap hari, Tuhan menambahkan jumlah mereka atau menyebabkan semakin banyak orang percaya kepada Yesus. Tidak jelas apakah Tuhan merujuk kepada Yesus atau Allah. Sebaiknya terjemahan Anda dibiarkan terbuka untuk kedua penafsiran tersebut. Jika Anda harus memilih, sebaiknya gunakan Allah. Allah menyelamatkan orang-orang percaya baru dari hukuman dosa melalui kepercayaan mereka kepada Yesus sebagai Juruselamat yang Dijanjikan, sehingga mereka bergabung dengan kelompok orang-orang percaya.</w:t>
      </w:r>
      <w:r>
        <w:rPr>
          <w:lang w:val="id_ID" w:bidi="id_ID"/>
        </w:rPr>
      </w:r>
    </w:p>
    <w:p>
      <w:pPr>
        <w:pStyle w:val="Heading3"/>
      </w:pPr>
      <w:r>
        <w:rPr>
          <w:lang w:val="id_ID" w:bidi="id_ID"/>
        </w:rPr>
        <w:t>Menjelaskan Adegan</w:t>
      </w:r>
    </w:p>
    <w:p>
      <w:pPr/>
      <w:r>
        <w:rPr>
          <w:lang w:val="id_ID" w:bidi="id_ID"/>
        </w:rPr>
      </w:r>
      <w:r>
        <w:rPr>
          <w:lang w:val="id_ID" w:bidi="id_ID"/>
        </w:rPr>
        <w:t>Dengarkan versi suara dari Kisah Para Rasul 2:42–47 dalam terjemahan yang paling mudah dimengerti.</w:t>
      </w:r>
    </w:p>
    <w:p>
      <w:pPr/>
      <w:r>
        <w:rPr>
          <w:lang w:val="id_ID" w:bidi="id_ID"/>
        </w:rPr>
      </w:r>
      <w:r>
        <w:rPr>
          <w:lang w:val="id_ID" w:bidi="id_ID"/>
        </w:rPr>
        <w:t>Pada tahap ini, kelompok akan menentukan adegan, tokoh, dan latar dari perikop ini. Selanjutnya, kelompok akan memvisualisasikan perikop ini.</w:t>
      </w:r>
    </w:p>
    <w:p>
      <w:pPr/>
      <w:r>
        <w:rPr>
          <w:lang w:val="id_ID" w:bidi="id_ID"/>
        </w:rPr>
      </w:r>
      <w:r>
        <w:rPr>
          <w:lang w:val="id_ID" w:bidi="id_ID"/>
        </w:rPr>
        <w:t>Perikop ini memiliki dua adegan.</w:t>
      </w:r>
    </w:p>
    <w:p>
      <w:pPr/>
      <w:r>
        <w:rPr>
          <w:lang w:val="id_ID" w:bidi="id_ID"/>
        </w:rPr>
      </w:r>
      <w:r>
        <w:rPr>
          <w:b/>
          <w:lang w:val="id_ID" w:bidi="id_ID"/>
        </w:rPr>
        <w:t>Dalam adegan pertama:</w:t>
      </w:r>
      <w:r>
        <w:rPr>
          <w:lang w:val="id_ID" w:bidi="id_ID"/>
        </w:rPr>
        <w:t xml:space="preserve"> Tunjukkan kelompok besar orang-orang percaya pergi ke pelataran Bait Suci setiap hari. Para rasul mengajar kelompok orang-orang percaya dan melakukan mujizat. Banyak orang Yahudi lainnya juga mendengarkan para rasul. Mereka kagum dan percaya kepada Yesus. Orang-orang percaya berdoa bersama-sama. Semua orang memandang orang-orang percaya dengan rasa suka.</w:t>
      </w:r>
    </w:p>
    <w:p>
      <w:pPr/>
      <w:r>
        <w:rPr>
          <w:lang w:val="id_ID" w:bidi="id_ID"/>
        </w:rPr>
      </w:r>
      <w:r>
        <w:rPr>
          <w:b/>
          <w:lang w:val="id_ID" w:bidi="id_ID"/>
        </w:rPr>
        <w:t>Dalam adegan kedua:</w:t>
      </w:r>
      <w:r>
        <w:rPr>
          <w:lang w:val="id_ID" w:bidi="id_ID"/>
        </w:rPr>
        <w:t xml:space="preserve"> Seorang percaya sedang membutuhkan dan orang percaya lainnya menjual barang-barang mereka dan memberikan uang tersebut kepada orang yang membutuhkan. Orang-orang percaya sering mengunjungi satu sama lain dan makan bersama di rumah satu sama lain dengan sukacita dan kegembiraan. Allah menambahkan kepada kelompok orang-orang percaya setiap hari.</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Para rasul</w:t>
      </w:r>
    </w:p>
    <w:p>
      <w:pPr>
        <w:pStyle w:val="ListBullet"/>
        <w:spacing w:line="240" w:lineRule="auto"/>
        <w:ind w:left="720"/>
      </w:pPr>
      <w:r>
        <w:rPr>
          <w:lang w:val="id_ID" w:bidi="id_ID"/>
        </w:rPr>
      </w:r>
      <w:r>
        <w:rPr>
          <w:lang w:val="id_ID" w:bidi="id_ID"/>
        </w:rPr>
        <w:t>Kelompok orang percaya</w:t>
      </w:r>
    </w:p>
    <w:p>
      <w:pPr>
        <w:pStyle w:val="ListBullet"/>
        <w:spacing w:line="240" w:lineRule="auto"/>
        <w:ind w:left="720"/>
      </w:pPr>
      <w:r>
        <w:rPr>
          <w:lang w:val="id_ID" w:bidi="id_ID"/>
        </w:rPr>
      </w:r>
      <w:r>
        <w:rPr>
          <w:lang w:val="id_ID" w:bidi="id_ID"/>
        </w:rPr>
        <w:t>Orang-orang Yahudi lainnya di Bait Suci yang mendengar kemudian percaya</w:t>
      </w:r>
    </w:p>
    <w:p>
      <w:pPr>
        <w:pStyle w:val="ListBullet"/>
        <w:spacing w:line="240" w:lineRule="auto"/>
        <w:ind w:left="720"/>
      </w:pPr>
      <w:r>
        <w:rPr>
          <w:lang w:val="id_ID" w:bidi="id_ID"/>
        </w:rPr>
      </w:r>
      <w:r>
        <w:rPr>
          <w:lang w:val="id_ID" w:bidi="id_ID"/>
        </w:rPr>
        <w:t>Orang percaya yang membutuhkan</w:t>
      </w:r>
    </w:p>
    <w:p>
      <w:pPr>
        <w:pStyle w:val="ListBullet"/>
        <w:spacing w:line="240" w:lineRule="auto"/>
        <w:ind w:left="720"/>
      </w:pPr>
      <w:r>
        <w:rPr>
          <w:lang w:val="id_ID" w:bidi="id_ID"/>
        </w:rPr>
      </w:r>
      <w:r>
        <w:rPr>
          <w:lang w:val="id_ID" w:bidi="id_ID"/>
        </w:rPr>
        <w:t>Orang percaya yang menjual barang-barang mereka</w:t>
      </w:r>
    </w:p>
    <w:p>
      <w:pPr/>
      <w:r>
        <w:rPr>
          <w:lang w:val="id_ID" w:bidi="id_ID"/>
        </w:rPr>
      </w:r>
      <w:r>
        <w:rPr>
          <w:lang w:val="id_ID" w:bidi="id_ID"/>
        </w:rPr>
        <w:t>Bersama kelompok, perhatikan bagian-bagian ini dari latar belakang perikop:</w:t>
      </w:r>
    </w:p>
    <w:p>
      <w:pPr/>
      <w:r>
        <w:rPr>
          <w:lang w:val="id_ID" w:bidi="id_ID"/>
        </w:rPr>
      </w:r>
      <w:r>
        <w:rPr>
          <w:lang w:val="id_ID" w:bidi="id_ID"/>
        </w:rPr>
        <w:t>Penting untuk diingat bahwa kelompok orang-orang percaya termasuk para rasul, 120 orang percaya asli, dan 3.000 orang percaya baru dari hari Pentakosta.</w:t>
      </w:r>
    </w:p>
    <w:p>
      <w:pPr/>
      <w:r>
        <w:rPr>
          <w:lang w:val="id_ID" w:bidi="id_ID"/>
        </w:rPr>
      </w:r>
      <w:r>
        <w:rPr>
          <w:lang w:val="id_ID" w:bidi="id_ID"/>
        </w:rPr>
        <w:t>Orang-orang percaya mengabdikan diri untuk mendengarkan ajaran para rasul dan bersekutu satu sama lain. Mereka setia untuk melakukan hal-hal ini, dan mereka sangat bersemangat melakukannya. Mereka ingin terus mendengarkan dan bersekutu.</w:t>
      </w:r>
    </w:p>
    <w:p>
      <w:pPr/>
      <w:r>
        <w:rPr>
          <w:lang w:val="id_ID" w:bidi="id_ID"/>
        </w:rPr>
      </w:r>
      <w:r>
        <w:rPr>
          <w:lang w:val="id_ID" w:bidi="id_ID"/>
        </w:rPr>
        <w:t>Orang-orang percaya bertemu setiap hari di pelataran Bait Suci. Ini adalah tempat di mana orang-orang Yahudi biasanya menyembah Allah. Akan ada banyak orang Yahudi yang lewat ketika ke-12 rasul mengajar orang-orang percaya lainnya dan melakukan mujizat.</w:t>
      </w:r>
    </w:p>
    <w:p>
      <w:pPr/>
      <w:r>
        <w:rPr>
          <w:lang w:val="id_ID" w:bidi="id_ID"/>
        </w:rPr>
      </w:r>
      <w:r>
        <w:rPr>
          <w:lang w:val="id_ID" w:bidi="id_ID"/>
        </w:rPr>
        <w:t>Orang-orang percaya berbagi segala sesuatu yang mereka miliki. Ini berarti ketika satu orang percaya membutuhkan, orang percaya lainnya akan menjual harta benda atau barang mereka dan memberikan uang itu kepada orang yang membutuhkan.</w:t>
      </w:r>
    </w:p>
    <w:p>
      <w:pPr/>
      <w:r>
        <w:rPr>
          <w:lang w:val="id_ID" w:bidi="id_ID"/>
        </w:rPr>
      </w:r>
      <w:r>
        <w:rPr>
          <w:lang w:val="id_ID" w:bidi="id_ID"/>
        </w:rPr>
        <w:t>Orang-orang percaya makan bersama di rumah satu sama lain. Memecahkan roti bersama menunjukkan persahabatan mereka. Itu juga bisa merujuk pada orang-orang percaya yang mengingat Perjamuan Terakhir Yesus dan korban-Nya. Ini mungkin termasuk keduanya.</w:t>
      </w:r>
    </w:p>
    <w:p>
      <w:pPr/>
      <w:r>
        <w:rPr>
          <w:lang w:val="id_ID" w:bidi="id_ID"/>
        </w:rPr>
      </w:r>
      <w:r>
        <w:rPr>
          <w:lang w:val="id_ID" w:bidi="id_ID"/>
        </w:rPr>
        <w:t>Orang-orang menyukai orang-orang percaya dan setiap hari Allah membuat orang-orang percaya kepada Yesus sebagai Juruselamat yang Dijanjikan.</w:t>
      </w:r>
    </w:p>
    <w:p>
      <w:pPr/>
      <w:r>
        <w:rPr>
          <w:lang w:val="id_ID" w:bidi="id_ID"/>
        </w:rPr>
      </w:r>
      <w:r>
        <w:rPr>
          <w:lang w:val="id_ID" w:bidi="id_ID"/>
        </w:rPr>
        <w:t xml:space="preserve">Sekarang, kelompok harus membuat papan cerita, menggambar, atau menggunakan benda-benda untuk membayangkan perikop ini dan tindakan-tindakan yang ada di dalamnya. </w:t>
      </w:r>
      <w:r>
        <w:rPr>
          <w:lang w:val="id_ID" w:bidi="id_ID"/>
        </w:rPr>
      </w:r>
    </w:p>
    <w:p>
      <w:pPr>
        <w:pStyle w:val="Heading3"/>
      </w:pPr>
      <w:r>
        <w:rPr>
          <w:lang w:val="id_ID" w:bidi="id_ID"/>
        </w:rPr>
        <w:t>Memperagakan Bacaan</w:t>
      </w:r>
    </w:p>
    <w:p>
      <w:pPr/>
      <w:r>
        <w:rPr>
          <w:lang w:val="id_ID" w:bidi="id_ID"/>
        </w:rPr>
      </w:r>
      <w:r>
        <w:rPr>
          <w:lang w:val="id_ID" w:bidi="id_ID"/>
        </w:rPr>
        <w:t>Dengarkan versi suara dari Kisah Para Rasul 2:42–47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dua adegan.</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Para rasul</w:t>
      </w:r>
    </w:p>
    <w:p>
      <w:pPr>
        <w:pStyle w:val="ListBullet"/>
        <w:spacing w:line="240" w:lineRule="auto"/>
        <w:ind w:left="720"/>
      </w:pPr>
      <w:r>
        <w:rPr>
          <w:lang w:val="id_ID" w:bidi="id_ID"/>
        </w:rPr>
      </w:r>
      <w:r>
        <w:rPr>
          <w:lang w:val="id_ID" w:bidi="id_ID"/>
        </w:rPr>
        <w:t>Kelompok orang-orang yang percaya kepada Yesus</w:t>
      </w:r>
    </w:p>
    <w:p>
      <w:pPr>
        <w:pStyle w:val="ListBullet"/>
        <w:spacing w:line="240" w:lineRule="auto"/>
        <w:ind w:left="720"/>
      </w:pPr>
      <w:r>
        <w:rPr>
          <w:lang w:val="id_ID" w:bidi="id_ID"/>
        </w:rPr>
      </w:r>
      <w:r>
        <w:rPr>
          <w:lang w:val="id_ID" w:bidi="id_ID"/>
        </w:rPr>
        <w:t>Orang-orang Yahudi lainnya di Bait Suci yang mendengar kemudian percaya</w:t>
      </w:r>
    </w:p>
    <w:p>
      <w:pPr>
        <w:pStyle w:val="ListBullet"/>
        <w:spacing w:line="240" w:lineRule="auto"/>
        <w:ind w:left="720"/>
      </w:pPr>
      <w:r>
        <w:rPr>
          <w:lang w:val="id_ID" w:bidi="id_ID"/>
        </w:rPr>
      </w:r>
      <w:r>
        <w:rPr>
          <w:lang w:val="id_ID" w:bidi="id_ID"/>
        </w:rPr>
        <w:t>Orang percaya yang membutuhkan</w:t>
      </w:r>
    </w:p>
    <w:p>
      <w:pPr>
        <w:pStyle w:val="ListBullet"/>
        <w:spacing w:line="240" w:lineRule="auto"/>
        <w:ind w:left="720"/>
      </w:pPr>
      <w:r>
        <w:rPr>
          <w:lang w:val="id_ID" w:bidi="id_ID"/>
        </w:rPr>
      </w:r>
      <w:r>
        <w:rPr>
          <w:lang w:val="id_ID" w:bidi="id_ID"/>
        </w:rPr>
        <w:t>Orang percaya yang menjual barang-barang mereka</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peragaan bagian-bagian yang sulit atau penting dari perikop tersebut. Bantulah satu sama lain untuk mengingat bagian-bagian perikop ini.</w:t>
      </w:r>
    </w:p>
    <w:p>
      <w:pPr/>
      <w:r>
        <w:rPr>
          <w:lang w:val="id_ID" w:bidi="id_ID"/>
        </w:rPr>
      </w:r>
      <w:r>
        <w:rPr>
          <w:lang w:val="id_ID" w:bidi="id_ID"/>
        </w:rPr>
        <w:t>Hentikan sebentar rekaman ini di sini dan peragakan bagian tersebut.</w:t>
      </w:r>
    </w:p>
    <w:p>
      <w:pPr/>
      <w:r>
        <w:rPr>
          <w:lang w:val="id_ID" w:bidi="id_ID"/>
        </w:rPr>
      </w:r>
      <w:r>
        <w:rPr>
          <w:lang w:val="id_ID" w:bidi="id_ID"/>
        </w:rPr>
        <w:t>Kelompok tersebut harus memperagakan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Hentikan sebentar rekaman di sini dan peragakan perikop ini untuk kedua kalinya.</w:t>
      </w:r>
    </w:p>
    <w:p>
      <w:pPr/>
      <w:r>
        <w:rPr>
          <w:lang w:val="id_ID" w:bidi="id_ID"/>
        </w:rPr>
      </w:r>
      <w:r>
        <w:rPr>
          <w:lang w:val="id_ID" w:bidi="id_ID"/>
        </w:rPr>
        <w:t>Berikut ini adalah contoh drama dan kemungkinan responsnya.</w:t>
      </w:r>
    </w:p>
    <w:p>
      <w:pPr/>
      <w:r>
        <w:rPr>
          <w:lang w:val="id_ID" w:bidi="id_ID"/>
        </w:rPr>
      </w:r>
      <w:r>
        <w:rPr>
          <w:lang w:val="id_ID" w:bidi="id_ID"/>
        </w:rPr>
        <w:t>Perankan kelompok orang-orang percaya yang pergi ke pelataran Bait Suci setiap hari. Para rasul mengajar kelompok orang-orang percaya dan melakukan mujizat. Banyak orang Yahudi lainnya juga mendengarkan para rasul.</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kerumunan orang Yahudi di Bait Suci, "Apa yang kamu rasakan atau pikirkan?" Orang tersebut mungkin menjawab seperti, "Kaget. Mereka bukan guru agama tetapi mereka mengajar dengan kuasa yang sedemikian besar," atau "Aneh. Bagaimana mereka dapat memiliki sukacita seperti itu ketika pemimpin mereka meninggal dalam kematian yang mengerikan?" atau "Bijaksana. Mereka melakukan mujizat dan keajaiban sama seperti yang dinubuatkan Nabi Yoel. Mungkin Yesus adalah Juruselamat yang dijanjikan."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 kerumunan orang Yahudi yang kagum. Banyak orang percaya kepada Yesus. Orang-orang percaya berdoa bersama-sama. Semua orang memandang orang percaya dengan rasa suka.</w:t>
      </w:r>
    </w:p>
    <w:p>
      <w:pPr/>
      <w:r>
        <w:rPr>
          <w:lang w:val="id_ID" w:bidi="id_ID"/>
        </w:rPr>
      </w:r>
      <w:r>
        <w:rPr>
          <w:lang w:val="id_ID" w:bidi="id_ID"/>
        </w:rPr>
        <w:t>Perankan salah satu orang-orang percaya yang membutuhkan. Orang percaya lainnya menjual barang-barang mereka dan memberikan uang tersebut kepada orang percaya yang membutuhkan.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 percaya yang menjual barang-barang mereka, "Apa yang sedang kamu rasakan atau pikirkan?" Orang tersebut mungkin menjawab hal-hal seperti, "Semua yang aku miliki adalah milik Allah," atau "Aku tahu ini adalah apa yang Yesus ingin aku lakukan," atau "Aku percaya bahwa Allah akan selalu mencukupi kebutuhanku."</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 adegan di mana orang-orang percaya sering mengunjungi satu sama lain dan makan bersama di rumah satu sama lain dengan sukacita dan kegembiraan. Allah menambahkan kepada kelompok orang-orang percaya setiap hari.</w:t>
      </w:r>
      <w:r>
        <w:rPr>
          <w:lang w:val="id_ID" w:bidi="id_ID"/>
        </w:rPr>
      </w:r>
    </w:p>
    <w:p>
      <w:pPr>
        <w:pStyle w:val="Heading3"/>
      </w:pPr>
      <w:r>
        <w:rPr>
          <w:lang w:val="id_ID" w:bidi="id_ID"/>
        </w:rPr>
        <w:t>Melengkapi yang Kurang</w:t>
      </w:r>
    </w:p>
    <w:p>
      <w:pPr/>
      <w:r>
        <w:rPr>
          <w:lang w:val="id_ID" w:bidi="id_ID"/>
        </w:rPr>
      </w:r>
      <w:r>
        <w:rPr>
          <w:lang w:val="id_ID" w:bidi="id_ID"/>
        </w:rPr>
        <w:t>Dengarkan versi suara dari Kisah Para Rasul 2:42–47 dalam terjemahan yang paling mudah dimengerti.</w:t>
      </w:r>
    </w:p>
    <w:p>
      <w:pPr/>
      <w:r>
        <w:rPr>
          <w:lang w:val="id_ID" w:bidi="id_ID"/>
        </w:rPr>
      </w:r>
      <w:r>
        <w:rPr>
          <w:lang w:val="id_ID" w:bidi="id_ID"/>
        </w:rPr>
        <w:t>Pada tahap ini, kelompok akan membahas istilah dan kata-kata penting dalam perikop ini.</w:t>
      </w:r>
    </w:p>
    <w:p>
      <w:pPr/>
      <w:r>
        <w:rPr>
          <w:lang w:val="id_ID" w:bidi="id_ID"/>
        </w:rPr>
      </w:r>
      <w:r>
        <w:rPr>
          <w:lang w:val="id_ID" w:bidi="id_ID"/>
        </w:rPr>
        <w:t xml:space="preserve">Orang-orang </w:t>
      </w:r>
      <w:r>
        <w:rPr>
          <w:b/>
          <w:lang w:val="id_ID" w:bidi="id_ID"/>
        </w:rPr>
        <w:t>percaya</w:t>
      </w:r>
      <w:r>
        <w:rPr>
          <w:lang w:val="id_ID" w:bidi="id_ID"/>
        </w:rPr>
        <w:t xml:space="preserve">, atau orang-orang yang percaya kepada Yesus sebagai Juruselamat yang dijanjikan, mulai belajar lebih banyak tentang Yesus dan pengajaran-Nya dengan mendengarkan ajaran para </w:t>
      </w:r>
      <w:r>
        <w:rPr>
          <w:b/>
          <w:lang w:val="id_ID" w:bidi="id_ID"/>
        </w:rPr>
        <w:t>rasul</w:t>
      </w:r>
      <w:r>
        <w:rPr>
          <w:lang w:val="id_ID" w:bidi="id_ID"/>
        </w:rPr>
        <w:t xml:space="preserve">. 12 rasul adalah wakil pilihan Yesus. Fungsi-fungsi utama mereka adalah memberitakan kabar baik, menjadi pendiri-pendiri gereja, memegang otoritas rohani dalam gereja, dan menjadi saksi-saksi atas fakta bahwa Yesus telah dibangkitkan dari kematian. Gunakan kata yang sama untuk orang percaya dan rasul seperti yang Anda gunakan pada perikop sebelumnya. Untuk informasi lebih lanjut, </w:t>
      </w:r>
      <w:r>
        <w:rPr>
          <w:lang w:val="id_ID" w:bidi="id_ID"/>
        </w:rPr>
        <w:t>rasul</w:t>
      </w:r>
      <w:r>
        <w:rPr>
          <w:lang w:val="id_ID" w:bidi="id_ID"/>
        </w:rPr>
        <w:t xml:space="preserve"> dan </w:t>
      </w:r>
      <w:r>
        <w:rPr>
          <w:lang w:val="id_ID" w:bidi="id_ID"/>
        </w:rPr>
        <w:t>orang percaya</w:t>
      </w:r>
      <w:r>
        <w:rPr>
          <w:lang w:val="id_ID" w:bidi="id_ID"/>
        </w:rPr>
        <w:t xml:space="preserve"> terdapat di Daftar Kata Utama.</w:t>
      </w:r>
    </w:p>
    <w:p>
      <w:pPr/>
      <w:r>
        <w:rPr>
          <w:lang w:val="id_ID" w:bidi="id_ID"/>
        </w:rPr>
      </w:r>
      <w:r>
        <w:rPr>
          <w:lang w:val="id_ID" w:bidi="id_ID"/>
        </w:rPr>
        <w:t xml:space="preserve">Orang-orang percaya juga bertekun dalam </w:t>
      </w:r>
      <w:r>
        <w:rPr>
          <w:b/>
          <w:lang w:val="id_ID" w:bidi="id_ID"/>
        </w:rPr>
        <w:t>memecahkan roti</w:t>
      </w:r>
      <w:r>
        <w:rPr>
          <w:lang w:val="id_ID" w:bidi="id_ID"/>
        </w:rPr>
        <w:t>, atau makan bersama di rumah satu sama lain. Roti adalah makanan yang umum dalam budaya Yahudi dan karena teksturnya yang keras, roti tersebut harus dipecah-pecahkan agar dapat dibagikan. Memecahkan roti juga bisa berarti orang-orang percaya merayakan Perjamuan Tuhan bersama-sama, atau mengingat tubuh Yesus yang terpecah untuk mereka dalam kematian.</w:t>
      </w:r>
    </w:p>
    <w:p>
      <w:pPr/>
      <w:r>
        <w:rPr>
          <w:lang w:val="id_ID" w:bidi="id_ID"/>
        </w:rPr>
      </w:r>
      <w:r>
        <w:rPr>
          <w:lang w:val="id_ID" w:bidi="id_ID"/>
        </w:rPr>
        <w:t xml:space="preserve">Para rasul melakukan banyak </w:t>
      </w:r>
      <w:r>
        <w:rPr>
          <w:b/>
          <w:lang w:val="id_ID" w:bidi="id_ID"/>
        </w:rPr>
        <w:t>keajaiban dan tanda-tanda ajaib</w:t>
      </w:r>
      <w:r>
        <w:rPr>
          <w:lang w:val="id_ID" w:bidi="id_ID"/>
        </w:rPr>
        <w:t xml:space="preserve">, atau tindakan yang hanya dapat dilakukan oleh Allah. Allah memberikan mereka kuasa untuk melakukan tindakan-tindakan ini melalui Roh Kudus. Sebuah tanda biasanya menjadi petunjuk atau peringatan bahwa sesuatu memang benar atau akan terjadi. Gunakan kata atau ungkapan yang sama untuk keajaiban dan tanda-tanda seperti yang Anda gunakan pada perikop sebelumnya. Untuk informasi lebih lanjut, </w:t>
      </w:r>
      <w:r>
        <w:rPr>
          <w:lang w:val="id_ID" w:bidi="id_ID"/>
        </w:rPr>
        <w:t>mujizat, tanda-tanda, dan keajaiban</w:t>
      </w:r>
      <w:r>
        <w:rPr>
          <w:lang w:val="id_ID" w:bidi="id_ID"/>
        </w:rPr>
        <w:t xml:space="preserve"> terdapat di Daftar Kata Utama.</w:t>
      </w:r>
    </w:p>
    <w:p>
      <w:pPr/>
      <w:r>
        <w:rPr>
          <w:lang w:val="id_ID" w:bidi="id_ID"/>
        </w:rPr>
      </w:r>
      <w:r>
        <w:rPr>
          <w:lang w:val="id_ID" w:bidi="id_ID"/>
        </w:rPr>
        <w:t xml:space="preserve">Orang-orang percaya bertemu di pelataran </w:t>
      </w:r>
      <w:r>
        <w:rPr>
          <w:b/>
          <w:lang w:val="id_ID" w:bidi="id_ID"/>
        </w:rPr>
        <w:t>Bait Suci</w:t>
      </w:r>
      <w:r>
        <w:rPr>
          <w:lang w:val="id_ID" w:bidi="id_ID"/>
        </w:rPr>
        <w:t xml:space="preserve">. "Bait Suci" merujuk pada tempat di mana Allah tinggal di antara umat-Nya. Pelataran mengelilingi bangunan Bait Suci dan di situlah orang-orang menyembah Allah. Gunakan kata yang sama untuk Bait Suci seperti yang telah Anda gunakan pada perikop sebelumnya. Untuk informasi lebih lanjut, </w:t>
      </w:r>
      <w:r>
        <w:rPr>
          <w:lang w:val="id_ID" w:bidi="id_ID"/>
        </w:rPr>
        <w:t>Bait Suci</w:t>
      </w:r>
      <w:r>
        <w:rPr>
          <w:lang w:val="id_ID" w:bidi="id_ID"/>
        </w:rPr>
        <w:t xml:space="preserve"> terdapat di Daftar Kata Utama.</w:t>
      </w:r>
    </w:p>
    <w:p>
      <w:pPr/>
      <w:r>
        <w:rPr>
          <w:lang w:val="id_ID" w:bidi="id_ID"/>
        </w:rPr>
      </w:r>
      <w:r>
        <w:rPr>
          <w:lang w:val="id_ID" w:bidi="id_ID"/>
        </w:rPr>
        <w:t xml:space="preserve">Orang-orang percaya bertemu bersama dengan </w:t>
      </w:r>
      <w:r>
        <w:rPr>
          <w:b/>
          <w:lang w:val="id_ID" w:bidi="id_ID"/>
        </w:rPr>
        <w:t>hati</w:t>
      </w:r>
      <w:r>
        <w:rPr>
          <w:lang w:val="id_ID" w:bidi="id_ID"/>
        </w:rPr>
        <w:t xml:space="preserve"> yang tulus. Dalam budaya Yahudi, hati merujuk pada tempat di mana perasaan dan keputusan terjadi. Gunakan kata yang sama untuk hati seperti yang telah Anda gunakan di perikop sebelumnya. Untuk informasi lebih lanjut, </w:t>
      </w:r>
      <w:r>
        <w:rPr>
          <w:lang w:val="id_ID" w:bidi="id_ID"/>
        </w:rPr>
        <w:t>hati</w:t>
      </w:r>
      <w:r>
        <w:rPr>
          <w:lang w:val="id_ID" w:bidi="id_ID"/>
        </w:rPr>
        <w:t xml:space="preserve"> terdapat di Daftar Kata Utama.</w:t>
      </w:r>
    </w:p>
    <w:p>
      <w:pPr/>
      <w:r>
        <w:rPr>
          <w:lang w:val="id_ID" w:bidi="id_ID"/>
        </w:rPr>
      </w:r>
      <w:r>
        <w:rPr>
          <w:b/>
          <w:lang w:val="id_ID" w:bidi="id_ID"/>
        </w:rPr>
        <w:t>Tuhan</w:t>
      </w:r>
      <w:r>
        <w:rPr>
          <w:lang w:val="id_ID" w:bidi="id_ID"/>
        </w:rPr>
        <w:t xml:space="preserve"> menambahkan jumlah kelompok orang percaya setiap hari. Tuhan berarti tuan atau orang yang memiliki kekuasaan. Dalam konteks ini, tidak jelas apakah Tuhan merujuk kepada Yesus atau Allah. Sebaiknya terjemahan Anda dibiarkan terbuka untuk kedua penafsiran tersebut. Gunakan kata yang sama untuk Tuhan seperti yang Anda gunakan pada perikop sebelumnya. Untuk informasi lebih lanjut, </w:t>
      </w:r>
      <w:r>
        <w:rPr>
          <w:lang w:val="id_ID" w:bidi="id_ID"/>
        </w:rPr>
        <w:t>Tuhan</w:t>
      </w:r>
      <w:r>
        <w:rPr>
          <w:lang w:val="id_ID" w:bidi="id_ID"/>
        </w:rPr>
        <w:t xml:space="preserve"> terdapat di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Seorang anggota kelompok harus menyampaikan beberapa kalimat dari perikop itu lalu berhenti sebentar. Anggota kelompok lain harus menceritakan bagian selanjutnya dari perikop itu dan berhenti sebentar. Lakukan hal ini sampai kelompok itu telah menceritakan kembali semua perikop tersebut. Dalam tahap ini anggota kelompok dapat saling mengoreksi. Hentikan sebentar audio ini di sini.</w:t>
      </w:r>
    </w:p>
    <w:p>
      <w:pPr/>
      <w:r>
        <w:rPr>
          <w:lang w:val="id_ID" w:bidi="id_ID"/>
        </w:rPr>
      </w:r>
      <w:r>
        <w:rPr>
          <w:lang w:val="id_ID" w:bidi="id_ID"/>
        </w:rPr>
        <w:t>Selanjutnya, setiap anggota kelompok harus menceritakan seluruh perikop tersebut tanpa interupsi setidaknya satu kali. Seorang anggota kelompok dapat menggunakan benda acak, gerakan, atau papan cerita mereka untuk membantu mereka mengingat perikop tersebut. Hentikan sebentar audio ini di sini.</w:t>
      </w:r>
    </w:p>
    <w:p>
      <w:pPr/>
      <w:r>
        <w:rPr>
          <w:lang w:val="id_ID" w:bidi="id_ID"/>
        </w:rPr>
      </w:r>
      <w:r>
        <w:rPr>
          <w:lang w:val="id_ID" w:bidi="id_ID"/>
        </w:rPr>
        <w:t>Selanjutnya, kelompok dapat memutuskan versi mana dari perikop tersebut yang paling disukai. Anda mungkin memutuskan bahwa Anda menyukai cara salah satu anggota kelompok menceritakan suatu adegan, tetapi menyukai cara anggota kelompok lain menceritakan adegan lainnya. Hentikan sebentar audio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3:1–10</w:t>
      </w:r>
      <w:r>
        <w:rPr>
          <w:lang w:val="id_ID" w:bidi="id_ID"/>
        </w:rPr>
      </w:r>
    </w:p>
    <w:p>
      <w:pPr>
        <w:pStyle w:val="Heading3"/>
      </w:pPr>
      <w:r>
        <w:rPr>
          <w:lang w:val="id_ID" w:bidi="id_ID"/>
        </w:rPr>
        <w:t>Dengar dan Renungkan</w:t>
      </w:r>
    </w:p>
    <w:p>
      <w:pPr/>
      <w:r>
        <w:rPr>
          <w:lang w:val="id_ID" w:bidi="id_ID"/>
        </w:rPr>
      </w:r>
      <w:r>
        <w:rPr>
          <w:lang w:val="id_ID" w:bidi="id_ID"/>
        </w:rPr>
        <w:t>Dengarkan Kisah Para Rasul 3:1–10 dan simpanlah dalam hatimu. Dengarkan teks ini tiga kali (dalam tiga terjemahan yang berbeda, jika memungkinkan). Kemudian sebagai satu tim diskusikanlah pertanyaan-pertanyaan berikut ini:</w:t>
      </w:r>
    </w:p>
    <w:p>
      <w:pPr>
        <w:pStyle w:val="ListBullet"/>
        <w:spacing w:line="240" w:lineRule="auto"/>
        <w:ind w:left="720"/>
      </w:pPr>
      <w:r>
        <w:rPr>
          <w:lang w:val="id_ID" w:bidi="id_ID"/>
        </w:rPr>
      </w:r>
      <w:r>
        <w:rPr>
          <w:lang w:val="id_ID" w:bidi="id_ID"/>
        </w:rPr>
        <w:t>Apa yang Anda sukai dari cerita ini?</w:t>
      </w:r>
    </w:p>
    <w:p>
      <w:pPr>
        <w:pStyle w:val="ListBullet"/>
        <w:spacing w:line="240" w:lineRule="auto"/>
        <w:ind w:left="720"/>
      </w:pPr>
      <w:r>
        <w:rPr>
          <w:lang w:val="id_ID" w:bidi="id_ID"/>
        </w:rPr>
      </w:r>
      <w:r>
        <w:rPr>
          <w:lang w:val="id_ID" w:bidi="id_ID"/>
        </w:rPr>
        <w:t>Apa yang tidak Anda sukai atau tidak mengerti?</w:t>
      </w:r>
    </w:p>
    <w:p>
      <w:pPr>
        <w:pStyle w:val="ListBullet"/>
        <w:spacing w:line="240" w:lineRule="auto"/>
        <w:ind w:left="720"/>
      </w:pPr>
      <w:r>
        <w:rPr>
          <w:lang w:val="id_ID" w:bidi="id_ID"/>
        </w:rPr>
      </w:r>
      <w:r>
        <w:rPr>
          <w:lang w:val="id_ID" w:bidi="id_ID"/>
        </w:rPr>
        <w:t>Apa yang kisah ini sampaikan kepada kita tentang Tuhan atau Yesus?</w:t>
      </w:r>
    </w:p>
    <w:p>
      <w:pPr>
        <w:pStyle w:val="ListBullet"/>
        <w:spacing w:line="240" w:lineRule="auto"/>
        <w:ind w:left="720"/>
      </w:pPr>
      <w:r>
        <w:rPr>
          <w:lang w:val="id_ID" w:bidi="id_ID"/>
        </w:rPr>
      </w:r>
      <w:r>
        <w:rPr>
          <w:lang w:val="id_ID" w:bidi="id_ID"/>
        </w:rPr>
        <w:t>Apa yang kisah ini katakan kepada kita tentang manusia?</w:t>
      </w:r>
    </w:p>
    <w:p>
      <w:pPr>
        <w:pStyle w:val="ListBullet"/>
        <w:spacing w:line="240" w:lineRule="auto"/>
        <w:ind w:left="720"/>
      </w:pPr>
      <w:r>
        <w:rPr>
          <w:lang w:val="id_ID" w:bidi="id_ID"/>
        </w:rPr>
      </w:r>
      <w:r>
        <w:rPr>
          <w:lang w:val="id_ID" w:bidi="id_ID"/>
        </w:rPr>
        <w:t xml:space="preserve">Bagaimana cerita ini memengaruhi kehidupan sehari-hari kita? </w:t>
      </w:r>
    </w:p>
    <w:p>
      <w:pPr>
        <w:pStyle w:val="ListBullet"/>
        <w:spacing w:line="240" w:lineRule="auto"/>
        <w:ind w:left="720"/>
      </w:pPr>
      <w:r>
        <w:rPr>
          <w:lang w:val="id_ID" w:bidi="id_ID"/>
        </w:rPr>
      </w:r>
      <w:r>
        <w:rPr>
          <w:lang w:val="id_ID" w:bidi="id_ID"/>
        </w:rPr>
        <w:t>Siapa yang Anda kenal yang perlu mendengar cerita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dimengerti.</w:t>
      </w:r>
    </w:p>
    <w:p>
      <w:pPr/>
      <w:r>
        <w:rPr>
          <w:lang w:val="id_ID" w:bidi="id_ID"/>
        </w:rPr>
      </w:r>
      <w:r>
        <w:rPr>
          <w:lang w:val="id_ID" w:bidi="id_ID"/>
        </w:rPr>
        <w:t xml:space="preserve">Kisah ini terjadi tidak lama setelah Roh Kudus memenuhi orang-orang percaya di dalam Yesus dan Petrus memberi tahu orang-orang bagaimana cara mengikut Yesus. Peristiwa-peristiwa dalam kisah ini terjadi pada sore hari di Bait Suci di Yerusalem. </w:t>
      </w:r>
    </w:p>
    <w:p>
      <w:pPr/>
      <w:r>
        <w:rPr>
          <w:lang w:val="id_ID" w:bidi="id_ID"/>
        </w:rPr>
      </w:r>
      <w:r>
        <w:rPr>
          <w:lang w:val="id_ID" w:bidi="id_ID"/>
        </w:rPr>
        <w:t>Petrus dan Yohanes pergi ke Bait Suci untuk berdoa. Saat itu pukul 3 sore, tepatnya Waktu Berdoa. Ini adalah waktu khusus dalam sehari ketika orang-orang Yahudi datang ke Bait Suci untuk berdoa. Orang-orang Yahudi yang percaya kepada Yesus masih mengikuti kegiatan keagamaan Yahudi tradisional. Orang-orang Yahudi berdoa tiga kali sehari—pada pukul 9 pagi, pukul 12 siang, dan pukul 3 sore.</w:t>
      </w:r>
    </w:p>
    <w:p>
      <w:pPr/>
      <w:r>
        <w:rPr>
          <w:lang w:val="id_ID" w:bidi="id_ID"/>
        </w:rPr>
      </w:r>
      <w:r>
        <w:rPr>
          <w:lang w:val="id_ID" w:bidi="id_ID"/>
        </w:rPr>
        <w:t xml:space="preserve">Teman-teman membawa seorang laki-laki lumpuh ke pintu gerbang yang bernama Indah. Orang itu berusia lebih dari 40 tahun dan ia telah lumpuh sejak lahir. </w:t>
      </w:r>
    </w:p>
    <w:p>
      <w:pPr/>
      <w:r>
        <w:rPr>
          <w:lang w:val="id_ID" w:bidi="id_ID"/>
        </w:rPr>
      </w:r>
      <w:r>
        <w:rPr>
          <w:lang w:val="id_ID" w:bidi="id_ID"/>
        </w:rPr>
        <w:t xml:space="preserve">Berhenti di sini dan tunjukkan sebuah ilustrasi atau foto </w:t>
      </w:r>
      <w:r>
        <w:rPr>
          <w:lang w:val="id_ID" w:bidi="id_ID"/>
        </w:rPr>
        <w:t>bait suci Herodes</w:t>
      </w:r>
      <w:r>
        <w:rPr>
          <w:lang w:val="id_ID" w:bidi="id_ID"/>
        </w:rPr>
        <w:t xml:space="preserve"> di Yerusalem. Diskusikan: Jelaskan tempat-tempat ibadah anda. Hal-hal apa saja yang dilakukan orang-orang di dan sekitar tempat-tempat ibadah anda? </w:t>
      </w:r>
    </w:p>
    <w:p>
      <w:pPr/>
      <w:r>
        <w:rPr>
          <w:lang w:val="id_ID" w:bidi="id_ID"/>
        </w:rPr>
      </w:r>
      <w:r>
        <w:rPr>
          <w:lang w:val="id_ID" w:bidi="id_ID"/>
        </w:rPr>
        <w:t xml:space="preserve">Gerbang itu disebut Indah karena ukurannya yang luar biasa besar dan dilapisi emas. Tidak ada yang tahu lokasi pasti dari Gerbang Indah itu. Sebagian orang percaya bahwa Gerbang Indah berada di sisi timur bait suci dan sebagian lainnya percaya bahwa gerbang berada di sisi selatan. Di mana pun gerbang itu sebenarnya berada, terdapat banyak tangga, yang menyulitkan seseorang yang tidak dapat berjalan untuk mencapai pintu masuk. Teman atau anggota keluarga mungkin menggendong orang lumpuh itu ke gerbang setiap hari. </w:t>
      </w:r>
    </w:p>
    <w:p>
      <w:pPr/>
      <w:r>
        <w:rPr>
          <w:lang w:val="id_ID" w:bidi="id_ID"/>
        </w:rPr>
      </w:r>
      <w:r>
        <w:rPr>
          <w:lang w:val="id_ID" w:bidi="id_ID"/>
        </w:rPr>
        <w:t xml:space="preserve">Kebiasaan agama Yahudi tidak mengizinkan siapa pun yang sakit atau lumpuh untuk memasuki bait suci karena mereka dianggap najis, atau tidak layak untuk melayani Allah. Hukum Yahudi juga mengharuskan orang untuk bermurah hati kepada orang-orang yang kurang beruntung. Orang lumpuh dan buta sering duduk di gerbang bait suci dan mengemis karena orang-orang yang masuk ke bait suci cenderung lebih murah hati kepada mereka sebagai bagian dari ibadah mereka kepada Allah. </w:t>
      </w:r>
    </w:p>
    <w:p>
      <w:pPr/>
      <w:r>
        <w:rPr>
          <w:lang w:val="id_ID" w:bidi="id_ID"/>
        </w:rPr>
      </w:r>
      <w:r>
        <w:rPr>
          <w:lang w:val="id_ID" w:bidi="id_ID"/>
        </w:rPr>
        <w:t xml:space="preserve">Ketika orang lumpuh itu tiba di gerbang pada hari itu, ia melihat Petrus dan Yohanes memasuki bait suci dan meminta uang kepada mereka. Dia tidak tahu siapa Petrus dan Yohanes itu. </w:t>
      </w:r>
    </w:p>
    <w:p>
      <w:pPr/>
      <w:r>
        <w:rPr>
          <w:lang w:val="id_ID" w:bidi="id_ID"/>
        </w:rPr>
      </w:r>
      <w:r>
        <w:rPr>
          <w:lang w:val="id_ID" w:bidi="id_ID"/>
        </w:rPr>
        <w:t xml:space="preserve">Berhenti di sini dan diskusikan bagaimana orang-orang lumpuh diperlakukan dalam budaya anda. Apa yang mereka minta? Di manakah mereka kemungkinan besar berada di siang hari? </w:t>
      </w:r>
    </w:p>
    <w:p>
      <w:pPr/>
      <w:r>
        <w:rPr>
          <w:lang w:val="id_ID" w:bidi="id_ID"/>
        </w:rPr>
      </w:r>
      <w:r>
        <w:rPr>
          <w:lang w:val="id_ID" w:bidi="id_ID"/>
        </w:rPr>
        <w:t xml:space="preserve">Petrus dan Yohanes berhenti dan melihat orang lumpuh itu dan berkata, "Pandanglah kami." Orang lumpuh itu menatap Petrus dan Yohanes. Dia berpikir bahwa Petrus dan Yohanes akan memberinya uang. </w:t>
      </w:r>
    </w:p>
    <w:p>
      <w:pPr/>
      <w:r>
        <w:rPr>
          <w:lang w:val="id_ID" w:bidi="id_ID"/>
        </w:rPr>
      </w:r>
      <w:r>
        <w:rPr>
          <w:lang w:val="id_ID" w:bidi="id_ID"/>
        </w:rPr>
        <w:t xml:space="preserve">Ketika Petrus dan Yohanes berhasil menarik perhatian orang lumpuh itu, Petrus berkata, "Kami tidak memiliki perak atau emas atau uang untuk diberikan kepadamu. Tetapi apa yang kami miliki akan kami berikan kepadamu." Kemudian Petrus memerintahkan orang lumpuh itu dalam nama Yesus Kristus dari Nazaret untuk bangkit dan berjalan. Dalam budaya ini, memberikan perintah atas nama seseorang berarti otoritas berasal dari nama tersebut. Dalam kisah ini, Petrus mengatakan bahwa perintahnya berasal dari Yesus Kristus. Yesuslah yang melakukan penyembuhan, bukan Petrus. </w:t>
      </w:r>
    </w:p>
    <w:p>
      <w:pPr/>
      <w:r>
        <w:rPr>
          <w:lang w:val="id_ID" w:bidi="id_ID"/>
        </w:rPr>
      </w:r>
      <w:r>
        <w:rPr>
          <w:lang w:val="id_ID" w:bidi="id_ID"/>
        </w:rPr>
        <w:t xml:space="preserve">Lalu Petrus memegang tangan kanan orang lumpuh itu dan membantunya berdiri. Seketika itu juga kaki dan pergelangan kaki serta tulang orang lumpuh itu menjadi kuat dan ia disembuhkan. Ia mengikuti Petrus dan Yohanes masuk ke bait suci, melompat dan berteriak serta memuji Allah. </w:t>
      </w:r>
    </w:p>
    <w:p>
      <w:pPr/>
      <w:r>
        <w:rPr>
          <w:lang w:val="id_ID" w:bidi="id_ID"/>
        </w:rPr>
      </w:r>
      <w:r>
        <w:rPr>
          <w:lang w:val="id_ID" w:bidi="id_ID"/>
        </w:rPr>
        <w:t xml:space="preserve">Semua orang di bait suci mengenali orang lumpuh ini dan takjub serta tercengang bahwa ia bisa berjalan dan melompat serta memuji Allah. Mereka mengenali orang lumpuh itu karena mereka melihat dia mengemis setiap hari di gerbang bait suci. </w:t>
      </w:r>
      <w:r>
        <w:rPr>
          <w:lang w:val="id_ID" w:bidi="id_ID"/>
        </w:rPr>
      </w:r>
    </w:p>
    <w:p>
      <w:pPr>
        <w:pStyle w:val="Heading3"/>
      </w:pPr>
      <w:r>
        <w:rPr>
          <w:lang w:val="id_ID" w:bidi="id_ID"/>
        </w:rPr>
        <w:t>Menjelaskan Adegan</w:t>
      </w:r>
    </w:p>
    <w:p>
      <w:pPr/>
      <w:r>
        <w:rPr>
          <w:lang w:val="id_ID" w:bidi="id_ID"/>
        </w:rPr>
      </w:r>
      <w:r>
        <w:rPr>
          <w:lang w:val="id_ID" w:bidi="id_ID"/>
        </w:rPr>
        <w:t>Dengarkan perikop ini satu kali lagi dalam terjemahan yang paling mudah dimengerti.</w:t>
      </w:r>
    </w:p>
    <w:p>
      <w:pPr/>
      <w:r>
        <w:rPr>
          <w:lang w:val="id_ID" w:bidi="id_ID"/>
        </w:rPr>
      </w:r>
      <w:r>
        <w:rPr>
          <w:lang w:val="id_ID" w:bidi="id_ID"/>
        </w:rPr>
        <w:t>Dalam sesi ini, Anda akan membantu kelompok memvisualisasikan kisah ini. Anda akan membantu kelompok menentukan adegan, latar, dan karakter-karakter dari kisah ini.</w:t>
      </w:r>
    </w:p>
    <w:p>
      <w:pPr/>
      <w:r>
        <w:rPr>
          <w:lang w:val="id_ID" w:bidi="id_ID"/>
        </w:rPr>
      </w:r>
      <w:r>
        <w:rPr>
          <w:lang w:val="id_ID" w:bidi="id_ID"/>
        </w:rPr>
        <w:t>Cerita ini memiliki 3 adegan.</w:t>
      </w:r>
    </w:p>
    <w:p>
      <w:pPr/>
      <w:r>
        <w:rPr>
          <w:lang w:val="id_ID" w:bidi="id_ID"/>
        </w:rPr>
      </w:r>
      <w:r>
        <w:rPr>
          <w:b/>
          <w:lang w:val="id_ID" w:bidi="id_ID"/>
        </w:rPr>
        <w:t>Adegan pertama:</w:t>
      </w:r>
      <w:r>
        <w:rPr>
          <w:lang w:val="id_ID" w:bidi="id_ID"/>
        </w:rPr>
        <w:t xml:space="preserve"> Petrus dan Yohanes mulai berjalan ke bait suci pada sekitar pukul tiga sore, yang adalah waktu berdoa. Ada seorang laki-laki lumpuh di Gerbang Indah bait suci. Laki-laki ini setiap hari digedong oleh teman-temannya ke gerbang untuk mengemis uang dari orang-orang yang memasuki gerbang bait suci itu. </w:t>
      </w:r>
    </w:p>
    <w:p>
      <w:pPr/>
      <w:r>
        <w:rPr>
          <w:lang w:val="id_ID" w:bidi="id_ID"/>
        </w:rPr>
      </w:r>
      <w:r>
        <w:rPr>
          <w:b/>
          <w:lang w:val="id_ID" w:bidi="id_ID"/>
        </w:rPr>
        <w:t>Adegan kedua:</w:t>
      </w:r>
      <w:r>
        <w:rPr>
          <w:lang w:val="id_ID" w:bidi="id_ID"/>
        </w:rPr>
        <w:t xml:space="preserve"> Petrus dan Yohanes tiba di Gerbang Indah dan orang lumpuh itu melihat para murid masuk ke bait suci dan meminta uang kepada Petrus dan Yohanes. Petrus malah menyembuhkan orang lumpuh itu. </w:t>
      </w:r>
    </w:p>
    <w:p>
      <w:pPr/>
      <w:r>
        <w:rPr>
          <w:lang w:val="id_ID" w:bidi="id_ID"/>
        </w:rPr>
      </w:r>
      <w:r>
        <w:rPr>
          <w:b/>
          <w:lang w:val="id_ID" w:bidi="id_ID"/>
        </w:rPr>
        <w:t>Adegan ketiga:</w:t>
      </w:r>
      <w:r>
        <w:rPr>
          <w:lang w:val="id_ID" w:bidi="id_ID"/>
        </w:rPr>
        <w:t xml:space="preserve"> Petrus, Yohanes, dan orang lumpuh berjalan masuk ke dalam bait suci bersama-sama. Orang-orang lain di bait suci melihat orang lumpuh itu dan takjub akan apa yang telah Allah lakukan. </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Yohanes</w:t>
      </w:r>
    </w:p>
    <w:p>
      <w:pPr>
        <w:pStyle w:val="ListBullet"/>
        <w:spacing w:line="240" w:lineRule="auto"/>
        <w:ind w:left="720"/>
      </w:pPr>
      <w:r>
        <w:rPr>
          <w:lang w:val="id_ID" w:bidi="id_ID"/>
        </w:rPr>
      </w:r>
      <w:r>
        <w:rPr>
          <w:lang w:val="id_ID" w:bidi="id_ID"/>
        </w:rPr>
        <w:t>Orang lumpuh</w:t>
      </w:r>
    </w:p>
    <w:p>
      <w:pPr>
        <w:pStyle w:val="ListBullet"/>
        <w:spacing w:line="240" w:lineRule="auto"/>
        <w:ind w:left="720"/>
      </w:pPr>
      <w:r>
        <w:rPr>
          <w:lang w:val="id_ID" w:bidi="id_ID"/>
        </w:rPr>
      </w:r>
      <w:r>
        <w:rPr>
          <w:lang w:val="id_ID" w:bidi="id_ID"/>
        </w:rPr>
        <w:t>Kerumunan orang</w:t>
      </w:r>
    </w:p>
    <w:p>
      <w:pPr>
        <w:pStyle w:val="ListBullet"/>
        <w:spacing w:line="240" w:lineRule="auto"/>
        <w:ind w:left="720"/>
      </w:pPr>
      <w:r>
        <w:rPr>
          <w:lang w:val="id_ID" w:bidi="id_ID"/>
        </w:rPr>
      </w:r>
      <w:r>
        <w:rPr>
          <w:lang w:val="id_ID" w:bidi="id_ID"/>
        </w:rPr>
        <w:t>Teman-teman orang lumpuh</w:t>
      </w:r>
    </w:p>
    <w:p>
      <w:pPr/>
      <w:r>
        <w:rPr>
          <w:lang w:val="id_ID" w:bidi="id_ID"/>
        </w:rPr>
      </w:r>
      <w:r>
        <w:rPr>
          <w:lang w:val="id_ID" w:bidi="id_ID"/>
        </w:rPr>
        <w:t>Dalam sesi ini, minta kelompok untuk membuat papan cerita, menggambar, atau menggunakan semacam alat peraga (benda-benda yang dapat Anda pindah-pindahkan seperti batu, ranting, mainan anak-anak) untuk memvisualisasikan cerita dan aksi di dalamnya.</w:t>
      </w:r>
    </w:p>
    <w:p>
      <w:pPr/>
      <w:r>
        <w:rPr>
          <w:lang w:val="id_ID" w:bidi="id_ID"/>
        </w:rPr>
      </w:r>
      <w:r>
        <w:rPr>
          <w:lang w:val="id_ID" w:bidi="id_ID"/>
        </w:rPr>
        <w:t xml:space="preserve">Penting untuk diingat bahwa bait suci yang dibangun Herodes terletak di titik tinggi di kota Yerusalem. Terdapat banyak gerbang di sekeliling tembok luar bait suci. Petrus dan Yohanes, murid-murid Yesus, sedang berjalan menuju salah satu gerbang luar bait suci. </w:t>
      </w:r>
    </w:p>
    <w:p>
      <w:pPr/>
      <w:r>
        <w:rPr>
          <w:lang w:val="id_ID" w:bidi="id_ID"/>
        </w:rPr>
      </w:r>
      <w:r>
        <w:rPr>
          <w:lang w:val="id_ID" w:bidi="id_ID"/>
        </w:rPr>
        <w:t xml:space="preserve">Berhentilah dan perhatikan diagram </w:t>
      </w:r>
      <w:r>
        <w:rPr>
          <w:lang w:val="id_ID" w:bidi="id_ID"/>
        </w:rPr>
        <w:t>bait suci Herodes</w:t>
      </w:r>
      <w:r>
        <w:rPr>
          <w:lang w:val="id_ID" w:bidi="id_ID"/>
        </w:rPr>
        <w:t xml:space="preserve">. Lihatlah foto </w:t>
      </w:r>
      <w:r>
        <w:rPr>
          <w:lang w:val="id_ID" w:bidi="id_ID"/>
        </w:rPr>
        <w:t>gerbang bait suci</w:t>
      </w:r>
      <w:r>
        <w:rPr>
          <w:lang w:val="id_ID" w:bidi="id_ID"/>
        </w:rPr>
        <w:t>.</w:t>
      </w:r>
    </w:p>
    <w:p>
      <w:pPr/>
      <w:r>
        <w:rPr>
          <w:lang w:val="id_ID" w:bidi="id_ID"/>
        </w:rPr>
      </w:r>
      <w:r>
        <w:rPr>
          <w:lang w:val="id_ID" w:bidi="id_ID"/>
        </w:rPr>
        <w:t xml:space="preserve">Gerbang Indah itu berupa tembok yang sangat tinggi dan tebal yang terbuat dari batu bata besar yang dibentuk. Orang-orang yang tidak bisa mendapatkan pekerjaan akan duduk di gerbang luar hari demi hari untuk mengemis bantuan. Orang lain yang lewat mungkin akan memberi uang atau makanan kepada pengemis tersebut. Keluarga atau teman-teman menggendong orang lumpuh itu ke gerbang pada suatu waktu sebelumnya di hari itu. </w:t>
      </w:r>
    </w:p>
    <w:p>
      <w:pPr/>
      <w:r>
        <w:rPr>
          <w:lang w:val="id_ID" w:bidi="id_ID"/>
        </w:rPr>
      </w:r>
      <w:r>
        <w:rPr>
          <w:lang w:val="id_ID" w:bidi="id_ID"/>
        </w:rPr>
        <w:t xml:space="preserve">Orang lumpuh itu meminta uang kepada Petrus dan Yohanes ketika mereka sedang lewat. Petrus meminta orang lumpuh untuk memandangnya. Orang lumpuh itu mungkin sudah terbiasa tidak dipandang atau diabaikan oleh orang-orang yang lewat. Penting bahwa Petrus dan Yohanes melihat orang lumpuh itu dan ingin agar dia memandang Petrus sebelum Petrus mulai berbicara kepada orang lumpuh itu. </w:t>
      </w:r>
    </w:p>
    <w:p>
      <w:pPr/>
      <w:r>
        <w:rPr>
          <w:lang w:val="id_ID" w:bidi="id_ID"/>
        </w:rPr>
      </w:r>
      <w:r>
        <w:rPr>
          <w:lang w:val="id_ID" w:bidi="id_ID"/>
        </w:rPr>
        <w:t xml:space="preserve">Penting untuk diingat bahwa Petrus memberi tahu orang lumpuh itu dari mana kuasa untuk menyembuhkannya berasal: Petrus berkata "Dalam nama Yesus Kristus dari Nazaret, bangkit dan berjalanlah!" Petrus tahu bahwa penyembuhan berasal dari Yesus Kristus. Yesus dibesarkan di Nazaret dan Petrus tidak ingin ada kebingungan tentang siapa Yesus sebenarnya. </w:t>
      </w:r>
    </w:p>
    <w:p>
      <w:pPr/>
      <w:r>
        <w:rPr>
          <w:lang w:val="id_ID" w:bidi="id_ID"/>
        </w:rPr>
      </w:r>
      <w:r>
        <w:rPr>
          <w:lang w:val="id_ID" w:bidi="id_ID"/>
        </w:rPr>
        <w:t xml:space="preserve">Petrus memegang tangan orang lumpuh itu membantunya berdiri dan kaki serta pergelangan kakinya menjadi kuat. Orang lumpuh itu melompat dan memuji Allah. </w:t>
      </w:r>
    </w:p>
    <w:p>
      <w:pPr/>
      <w:r>
        <w:rPr>
          <w:lang w:val="id_ID" w:bidi="id_ID"/>
        </w:rPr>
      </w:r>
      <w:r>
        <w:rPr>
          <w:lang w:val="id_ID" w:bidi="id_ID"/>
        </w:rPr>
        <w:t xml:space="preserve">Ingatlah bahwa orang-orang di Bait Suci telah berjalan melewati orang lumpuh ini hari demi hari selama bertahun-tahun saat ia duduk di dekat gerbang, tetapi sekarang orang lumpuh itu berjalan di dalam bait suci dan memuji Allah karena telah menyembuhkannya. Orang-orang pasti akan mengenalinya. </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tiga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Yohanes</w:t>
      </w:r>
    </w:p>
    <w:p>
      <w:pPr>
        <w:pStyle w:val="ListBullet"/>
        <w:spacing w:line="240" w:lineRule="auto"/>
        <w:ind w:left="720"/>
      </w:pPr>
      <w:r>
        <w:rPr>
          <w:lang w:val="id_ID" w:bidi="id_ID"/>
        </w:rPr>
      </w:r>
      <w:r>
        <w:rPr>
          <w:lang w:val="id_ID" w:bidi="id_ID"/>
        </w:rPr>
        <w:t>Orang lumpuh</w:t>
      </w:r>
    </w:p>
    <w:p>
      <w:pPr>
        <w:pStyle w:val="ListBullet"/>
        <w:spacing w:line="240" w:lineRule="auto"/>
        <w:ind w:left="720"/>
      </w:pPr>
      <w:r>
        <w:rPr>
          <w:lang w:val="id_ID" w:bidi="id_ID"/>
        </w:rPr>
      </w:r>
      <w:r>
        <w:rPr>
          <w:lang w:val="id_ID" w:bidi="id_ID"/>
        </w:rPr>
        <w:t>Kerumunan orang</w:t>
      </w:r>
    </w:p>
    <w:p>
      <w:pPr>
        <w:pStyle w:val="ListBullet"/>
        <w:spacing w:line="240" w:lineRule="auto"/>
        <w:ind w:left="720"/>
      </w:pPr>
      <w:r>
        <w:rPr>
          <w:lang w:val="id_ID" w:bidi="id_ID"/>
        </w:rPr>
      </w:r>
      <w:r>
        <w:rPr>
          <w:lang w:val="id_ID" w:bidi="id_ID"/>
        </w:rPr>
        <w:t>Teman-teman orang lumpuh</w:t>
      </w:r>
    </w:p>
    <w:p>
      <w:pPr/>
      <w:r>
        <w:rPr>
          <w:lang w:val="id_ID" w:bidi="id_ID"/>
        </w:rPr>
      </w:r>
      <w:r>
        <w:rPr>
          <w:lang w:val="id_ID" w:bidi="id_ID"/>
        </w:rPr>
        <w:t>Minta tim untuk memerankan cerita ini dua kali. Mereka harus memerankannya dalam bahasa tujuan penerjemahan mereka. Pertama, minta tim untuk memerankan cerita itu tanpa berhenti. Saat kedua kalinya tim memerankan kisah tersebut, hentikan mereka di beberapa titik cerita yang berbeda.</w:t>
      </w:r>
    </w:p>
    <w:p>
      <w:pPr/>
      <w:r>
        <w:rPr>
          <w:lang w:val="id_ID" w:bidi="id_ID"/>
        </w:rPr>
      </w:r>
      <w:r>
        <w:rPr>
          <w:lang w:val="id_ID" w:bidi="id_ID"/>
        </w:rPr>
        <w:t>Ketika tim memerankan cerita itu untuk pertama kali, perhatikan dialog, kelancaran cerita, jalan cerita, dan kronologi cerita tersebut. Perhatikan bagian-bagian penting atau sulit dari cerita maupun perikop yang akan diperagakan dan jangan dilewatkan. Bantu kelompok untuk mengingat bagian-bagian kisah tersebut.</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 xml:space="preserve">Beberapa orang menggendong orang lumpuh itu ke Gerbang Indah di luar Bait Suci. Saat itu jam 3 sore. Orang lumpuh telah digendong ke sini oleh teman-teman atau keluarganya setiap hari selama bertahun-tahun. </w:t>
      </w:r>
    </w:p>
    <w:p>
      <w:pPr>
        <w:pStyle w:val="ListBullet"/>
        <w:spacing w:line="240" w:lineRule="auto"/>
        <w:ind w:left="720"/>
      </w:pPr>
      <w:r>
        <w:rPr>
          <w:lang w:val="id_ID" w:bidi="id_ID"/>
        </w:rPr>
      </w:r>
      <w:r>
        <w:rPr>
          <w:lang w:val="id_ID" w:bidi="id_ID"/>
        </w:rPr>
        <w:t>Hentikan sejenak adegannya dan tanyakan bagaimana perasaan orang lumpuh ini; tanyakan bagaimana perasaan teman-teman atau keluarganya. Anda mungkin mendengar kata-kata seperti, "Lelah," "Kesal," "Tertekan," "Putus asa."</w:t>
      </w:r>
    </w:p>
    <w:p>
      <w:pPr>
        <w:pStyle w:val="ListBullet"/>
        <w:spacing w:line="240" w:lineRule="auto"/>
        <w:ind w:left="720"/>
      </w:pPr>
      <w:r>
        <w:rPr>
          <w:lang w:val="id_ID" w:bidi="id_ID"/>
        </w:rPr>
      </w:r>
      <w:r>
        <w:rPr>
          <w:lang w:val="id_ID" w:bidi="id_ID"/>
        </w:rPr>
        <w:t xml:space="preserve">Mulai kembali adegannya. </w:t>
      </w:r>
    </w:p>
    <w:p>
      <w:pPr/>
      <w:r>
        <w:rPr>
          <w:lang w:val="id_ID" w:bidi="id_ID"/>
        </w:rPr>
      </w:r>
      <w:r>
        <w:rPr>
          <w:lang w:val="id_ID" w:bidi="id_ID"/>
        </w:rPr>
        <w:t xml:space="preserve">Petrus dan Yohanes berjalan menaiki tangga bait suci untuk berdoa. Mereka mungkin sedang berbicara. Orang lumpuh meminta uang kepada mereka. Dia telah menanyakan hal yang sama berkali-kali. Dia bertanya tanpa benar-benar memikirkannya. Petrus berhenti dan berbalik kepada orang lumpuh itu dan berkata, "Pandanglah kami." </w:t>
      </w:r>
    </w:p>
    <w:p>
      <w:pPr>
        <w:pStyle w:val="ListBullet"/>
        <w:spacing w:line="240" w:lineRule="auto"/>
        <w:ind w:left="720"/>
      </w:pPr>
      <w:r>
        <w:rPr>
          <w:lang w:val="id_ID" w:bidi="id_ID"/>
        </w:rPr>
      </w:r>
      <w:r>
        <w:rPr>
          <w:lang w:val="id_ID" w:bidi="id_ID"/>
        </w:rPr>
        <w:t xml:space="preserve">Hentikan adegannya dan tanyakan pada orang lumpuh itu bagaimana perasaannya jika seseorang mengakuinya. Tanggapan yang mungkin diberikan adalah, "Senang karena diperhatikan," "Gembira," "Khawatir," dan "Penuh harapan." </w:t>
      </w:r>
    </w:p>
    <w:p>
      <w:pPr>
        <w:pStyle w:val="ListBullet"/>
        <w:spacing w:line="240" w:lineRule="auto"/>
        <w:ind w:left="720"/>
      </w:pPr>
      <w:r>
        <w:rPr>
          <w:lang w:val="id_ID" w:bidi="id_ID"/>
        </w:rPr>
      </w:r>
      <w:r>
        <w:rPr>
          <w:lang w:val="id_ID" w:bidi="id_ID"/>
        </w:rPr>
        <w:t xml:space="preserve">Mulai kembali adegannya. </w:t>
      </w:r>
    </w:p>
    <w:p>
      <w:pPr/>
      <w:r>
        <w:rPr>
          <w:lang w:val="id_ID" w:bidi="id_ID"/>
        </w:rPr>
      </w:r>
      <w:r>
        <w:rPr>
          <w:lang w:val="id_ID" w:bidi="id_ID"/>
        </w:rPr>
        <w:t xml:space="preserve">Orang lumpuh itu menoleh untuk melihat Petrus dan Yohanes. Dia berpikir bahwa mereka akan memberinya uang. Ketika Petrus dan Yohanes berhasil menarik perhatian orang lumpuh itu, Petrus berkata, "Kami tidak memiliki uang, tetapi kami akan memberikan apa yang kami miliki. Dalam nama Yesus Kristus dari Nazaret, berdirilah." Penting bagi aktor tersebut untuk mengucapkan, "dalam nama Yesus Kristus dari Nazaret." Ini menunjukkan bahwa Yesus/Allah lah yang melakukan penyembuhan, bukan Petrus atau Yohanes. Lalu Petrus memegang tangan kanan orang lumpuh itu dan membantunya berdiri. </w:t>
      </w:r>
    </w:p>
    <w:p>
      <w:pPr>
        <w:pStyle w:val="ListBullet"/>
        <w:spacing w:line="240" w:lineRule="auto"/>
        <w:ind w:left="720"/>
      </w:pPr>
      <w:r>
        <w:rPr>
          <w:lang w:val="id_ID" w:bidi="id_ID"/>
        </w:rPr>
      </w:r>
      <w:r>
        <w:rPr>
          <w:lang w:val="id_ID" w:bidi="id_ID"/>
        </w:rPr>
        <w:t xml:space="preserve">Hentikan adegannya. </w:t>
      </w:r>
    </w:p>
    <w:p>
      <w:pPr>
        <w:pStyle w:val="ListBullet"/>
        <w:spacing w:line="240" w:lineRule="auto"/>
        <w:ind w:left="720"/>
      </w:pPr>
      <w:r>
        <w:rPr>
          <w:lang w:val="id_ID" w:bidi="id_ID"/>
        </w:rPr>
      </w:r>
      <w:r>
        <w:rPr>
          <w:lang w:val="id_ID" w:bidi="id_ID"/>
        </w:rPr>
        <w:t>Tanyakan kepada aktor yang memerankan orang lumpuh tersebut bagaimana perasaannya. Anda mungkin mendengar tanggapan seperti, "Ragu," "Ketidakpercayaan," "Keingintahuan," "Keputusasaan," atau "Saya tidak percaya ini—Petrus tidak tahu apa yang ia bicarakan."</w:t>
      </w:r>
    </w:p>
    <w:p>
      <w:pPr>
        <w:pStyle w:val="ListBullet"/>
        <w:spacing w:line="240" w:lineRule="auto"/>
        <w:ind w:left="720"/>
      </w:pPr>
      <w:r>
        <w:rPr>
          <w:lang w:val="id_ID" w:bidi="id_ID"/>
        </w:rPr>
      </w:r>
      <w:r>
        <w:rPr>
          <w:lang w:val="id_ID" w:bidi="id_ID"/>
        </w:rPr>
        <w:t xml:space="preserve">Mulai kembali adegannya. </w:t>
      </w:r>
    </w:p>
    <w:p>
      <w:pPr/>
      <w:r>
        <w:rPr>
          <w:lang w:val="id_ID" w:bidi="id_ID"/>
        </w:rPr>
      </w:r>
      <w:r>
        <w:rPr>
          <w:lang w:val="id_ID" w:bidi="id_ID"/>
        </w:rPr>
        <w:t xml:space="preserve">Segera setelah orang lumpuh itu berdiri, kaki dan tulangnya disembuhkan. Dia sangat senang karena dia benar-benar bisa berjalan. Dia melompat kegirangan dan memuji Allah. Orang lumpuh itu mengikuti Petrus dan Yohanes ke bait suci. Ini adalah pertama kalinya orang lumpuh itu akan diizinkan melewati gerbang bait suci. Semua orang di bait suci melihat orang lumpuh itu dan mengenalinya. Mereka takjub dan tercengang. </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dipahami.</w:t>
      </w:r>
    </w:p>
    <w:p>
      <w:pPr/>
      <w:r>
        <w:rPr>
          <w:lang w:val="id_ID" w:bidi="id_ID"/>
        </w:rPr>
      </w:r>
      <w:r>
        <w:rPr>
          <w:b/>
          <w:lang w:val="id_ID" w:bidi="id_ID"/>
        </w:rPr>
        <w:t>Petrus</w:t>
      </w:r>
      <w:r>
        <w:rPr>
          <w:lang w:val="id_ID" w:bidi="id_ID"/>
        </w:rPr>
        <w:t xml:space="preserve"> dan </w:t>
      </w:r>
      <w:r>
        <w:rPr>
          <w:b/>
          <w:lang w:val="id_ID" w:bidi="id_ID"/>
        </w:rPr>
        <w:t>Yohanes</w:t>
      </w:r>
      <w:r>
        <w:rPr>
          <w:lang w:val="id_ID" w:bidi="id_ID"/>
        </w:rPr>
        <w:t xml:space="preserve">, </w:t>
      </w:r>
      <w:r>
        <w:rPr>
          <w:b/>
          <w:lang w:val="id_ID" w:bidi="id_ID"/>
        </w:rPr>
        <w:t>murid</w:t>
      </w:r>
      <w:r>
        <w:rPr>
          <w:lang w:val="id_ID" w:bidi="id_ID"/>
        </w:rPr>
        <w:t xml:space="preserve">-murid Yesus, pergi ke </w:t>
      </w:r>
      <w:r>
        <w:rPr>
          <w:b/>
          <w:lang w:val="id_ID" w:bidi="id_ID"/>
        </w:rPr>
        <w:t>Bait Suci</w:t>
      </w:r>
      <w:r>
        <w:rPr>
          <w:lang w:val="id_ID" w:bidi="id_ID"/>
        </w:rPr>
        <w:t xml:space="preserve"> untuk </w:t>
      </w:r>
      <w:r>
        <w:rPr>
          <w:b/>
          <w:lang w:val="id_ID" w:bidi="id_ID"/>
        </w:rPr>
        <w:t>berdoa</w:t>
      </w:r>
      <w:r>
        <w:rPr>
          <w:lang w:val="id_ID" w:bidi="id_ID"/>
        </w:rPr>
        <w:t xml:space="preserve">. Bait Suci adalah bangunan tempat Roh Allah berdiam di antara umat-Nya. Orang-orang datang ke bait suci untuk berdoa, atau berbicara, kepada Allah. Gunakan kata-kata yang sama untuk para murid, bait suci, dan berdoa seperti yang Anda lakukan di perikop sebelumnya, dan lihatlah Daftar Kata Utama untuk definisi lengkap tentang </w:t>
      </w:r>
      <w:r>
        <w:rPr>
          <w:lang w:val="id_ID" w:bidi="id_ID"/>
        </w:rPr>
        <w:t>murid</w:t>
      </w:r>
      <w:r>
        <w:rPr>
          <w:lang w:val="id_ID" w:bidi="id_ID"/>
        </w:rPr>
        <w:t xml:space="preserve">, </w:t>
      </w:r>
      <w:r>
        <w:rPr>
          <w:lang w:val="id_ID" w:bidi="id_ID"/>
        </w:rPr>
        <w:t>bait suci</w:t>
      </w:r>
      <w:r>
        <w:rPr>
          <w:lang w:val="id_ID" w:bidi="id_ID"/>
        </w:rPr>
        <w:t xml:space="preserve"> dan </w:t>
      </w:r>
      <w:r>
        <w:rPr>
          <w:lang w:val="id_ID" w:bidi="id_ID"/>
        </w:rPr>
        <w:t>berdoa</w:t>
      </w:r>
      <w:r>
        <w:rPr>
          <w:lang w:val="id_ID" w:bidi="id_ID"/>
        </w:rPr>
        <w:t xml:space="preserve">. </w:t>
      </w:r>
    </w:p>
    <w:p>
      <w:pPr/>
      <w:r>
        <w:rPr>
          <w:lang w:val="id_ID" w:bidi="id_ID"/>
        </w:rPr>
      </w:r>
      <w:r>
        <w:rPr>
          <w:lang w:val="id_ID" w:bidi="id_ID"/>
        </w:rPr>
        <w:t xml:space="preserve">Berhenti di sini jika perlu dan lihatlah ilustrasi </w:t>
      </w:r>
      <w:r>
        <w:rPr>
          <w:lang w:val="id_ID" w:bidi="id_ID"/>
        </w:rPr>
        <w:t>bait suci</w:t>
      </w:r>
      <w:r>
        <w:rPr>
          <w:lang w:val="id_ID" w:bidi="id_ID"/>
        </w:rPr>
        <w:t xml:space="preserve">. </w:t>
      </w:r>
    </w:p>
    <w:p>
      <w:pPr/>
      <w:r>
        <w:rPr>
          <w:lang w:val="id_ID" w:bidi="id_ID"/>
        </w:rPr>
      </w:r>
      <w:r>
        <w:rPr>
          <w:lang w:val="id_ID" w:bidi="id_ID"/>
        </w:rPr>
        <w:t xml:space="preserve">Petrus dan Yohanes memberi tahu orang lumpuh itu bahwa mereka tidak memiliki perak atau emas. Dalam hal ini, mereka memberi tahu orang lumpuh itu bahwa mereka tidak memiliki uang. Petrus berkata, "Kami memberikan kepadamu apa yang kami miliki. Dalam nama Yesus </w:t>
      </w:r>
      <w:r>
        <w:rPr>
          <w:b/>
          <w:lang w:val="id_ID" w:bidi="id_ID"/>
        </w:rPr>
        <w:t>Kristus</w:t>
      </w:r>
      <w:r>
        <w:rPr>
          <w:lang w:val="id_ID" w:bidi="id_ID"/>
        </w:rPr>
        <w:t xml:space="preserve"> dari </w:t>
      </w:r>
      <w:r>
        <w:rPr>
          <w:b/>
          <w:lang w:val="id_ID" w:bidi="id_ID"/>
        </w:rPr>
        <w:t>Nazaret</w:t>
      </w:r>
      <w:r>
        <w:rPr>
          <w:lang w:val="id_ID" w:bidi="id_ID"/>
        </w:rPr>
        <w:t xml:space="preserve">, bangkit dan berjalanlah." Kristus merujuk kepada Juruselamat yang Dijanjikan. Terjemahkan ini dengan cara yang sama seperti yang Anda lakukan sebelumnya dan lihat Daftar Kata Utama untuk definisi lengkap tentang </w:t>
      </w:r>
      <w:r>
        <w:rPr>
          <w:lang w:val="id_ID" w:bidi="id_ID"/>
        </w:rPr>
        <w:t>Kristus</w:t>
      </w:r>
      <w:r>
        <w:rPr>
          <w:lang w:val="id_ID" w:bidi="id_ID"/>
        </w:rPr>
        <w:t xml:space="preserve">. </w:t>
      </w:r>
    </w:p>
    <w:p>
      <w:pPr/>
      <w:r>
        <w:rPr>
          <w:lang w:val="id_ID" w:bidi="id_ID"/>
        </w:rPr>
      </w:r>
      <w:r>
        <w:rPr>
          <w:lang w:val="id_ID" w:bidi="id_ID"/>
        </w:rPr>
        <w:t>Nazaret</w:t>
      </w:r>
      <w:r>
        <w:rPr>
          <w:lang w:val="id_ID" w:bidi="id_ID"/>
        </w:rPr>
        <w:t xml:space="preserve"> adalah sebuah kota di wilayah Galilea. Nazaret tidak muncul dalam Perjanjian Lama, dan pertama kali kita melihatnya adalah ketika kita mendengar bahwa Maria dan Yusuf tinggal di Nazaret. Yesus disebut sebagai orang Nazaret, atau seseorang dari Nazaret. Karena Nazaret adalah kota kecil dan tidak berarti, orang-orang biasanya tidak menghormati penduduk Nazaret. </w:t>
      </w:r>
    </w:p>
    <w:p>
      <w:pPr/>
      <w:r>
        <w:rPr>
          <w:lang w:val="id_ID" w:bidi="id_ID"/>
        </w:rPr>
      </w:r>
      <w:r>
        <w:rPr>
          <w:lang w:val="id_ID" w:bidi="id_ID"/>
        </w:rPr>
        <w:t xml:space="preserve">Kerumunan orang yang sudah berada di dalam bait suci merasa takjub dan tercengang atas apa yang terjadi. Kerumunan orang mengenali orang lumpuh itu karena mereka telah melihatnya setiap hari di luar gerbang meminta uang dan sekarang orang lumpuh itu berada di bait suci, ia telah disembuhkan sepenuhnya, dan ia memuji Allah. </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sebentar. Anggota kelompok lain harus menceritakan bagian selanjutnya dari perikop itu dan berhenti sebentar. Lakukan ini sampai kelompok menceritakan kembali seluruh bagian tersebut. Anggota kelompok bisa saling memperbaiki pada tahap ini. </w:t>
      </w:r>
    </w:p>
    <w:p>
      <w:pPr/>
      <w:r>
        <w:rPr>
          <w:lang w:val="id_ID" w:bidi="id_ID"/>
        </w:rPr>
      </w:r>
      <w:r>
        <w:rPr>
          <w:lang w:val="id_ID" w:bidi="id_ID"/>
        </w:rPr>
        <w:t xml:space="preserve">Hentikan sejenak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bagian tersebut. </w:t>
      </w:r>
    </w:p>
    <w:p>
      <w:pPr/>
      <w:r>
        <w:rPr>
          <w:lang w:val="id_ID" w:bidi="id_ID"/>
        </w:rPr>
      </w:r>
      <w:r>
        <w:rPr>
          <w:lang w:val="id_ID" w:bidi="id_ID"/>
        </w:rPr>
        <w:t xml:space="preserve">Hentikan sejenak rekaman ini di sini. </w:t>
      </w:r>
    </w:p>
    <w:p>
      <w:pPr/>
      <w:r>
        <w:rPr>
          <w:lang w:val="id_ID" w:bidi="id_ID"/>
        </w:rPr>
      </w:r>
      <w:r>
        <w:rPr>
          <w:lang w:val="id_ID" w:bidi="id_ID"/>
        </w:rPr>
        <w:t xml:space="preserve">Selanjutnya, kelompok dapat memutuskan versi mana dari bagian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 xml:space="preserve">Hentikan sejenak rekaman ini di sini. </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3:11–26</w:t>
      </w:r>
      <w:r>
        <w:rPr>
          <w:lang w:val="id_ID" w:bidi="id_ID"/>
        </w:rPr>
      </w:r>
    </w:p>
    <w:p>
      <w:pPr>
        <w:pStyle w:val="Heading3"/>
      </w:pPr>
      <w:r>
        <w:rPr>
          <w:lang w:val="id_ID" w:bidi="id_ID"/>
        </w:rPr>
        <w:t>Dengar dan Renungkan</w:t>
      </w:r>
    </w:p>
    <w:p>
      <w:pPr/>
      <w:r>
        <w:rPr>
          <w:lang w:val="id_ID" w:bidi="id_ID"/>
        </w:rPr>
      </w:r>
      <w:r>
        <w:rPr>
          <w:lang w:val="id_ID" w:bidi="id_ID"/>
        </w:rPr>
        <w:t>Dengarkan Kisah Para Rasul 3:11–26 dan simpanlah itu di dalam hatimu. Dengarkan teks ini tiga kali (dalam tiga terjemahan yang berbeda, jika memungkinkan). Kemudian sebagai satu tim diskusikanlah pertanyaan-pertanyaan berikut ini:</w:t>
      </w:r>
    </w:p>
    <w:p>
      <w:pPr>
        <w:pStyle w:val="ListBullet"/>
        <w:spacing w:line="240" w:lineRule="auto"/>
        <w:ind w:left="720"/>
      </w:pPr>
      <w:r>
        <w:rPr>
          <w:lang w:val="id_ID" w:bidi="id_ID"/>
        </w:rPr>
      </w:r>
      <w:r>
        <w:rPr>
          <w:lang w:val="id_ID" w:bidi="id_ID"/>
        </w:rPr>
        <w:t>Apa yang Anda sukai dari cerita ini?</w:t>
      </w:r>
    </w:p>
    <w:p>
      <w:pPr>
        <w:pStyle w:val="ListBullet"/>
        <w:spacing w:line="240" w:lineRule="auto"/>
        <w:ind w:left="720"/>
      </w:pPr>
      <w:r>
        <w:rPr>
          <w:lang w:val="id_ID" w:bidi="id_ID"/>
        </w:rPr>
      </w:r>
      <w:r>
        <w:rPr>
          <w:lang w:val="id_ID" w:bidi="id_ID"/>
        </w:rPr>
        <w:t>Apa yang tidak Anda sukai atau tidak mengerti?</w:t>
      </w:r>
    </w:p>
    <w:p>
      <w:pPr>
        <w:pStyle w:val="ListBullet"/>
        <w:spacing w:line="240" w:lineRule="auto"/>
        <w:ind w:left="720"/>
      </w:pPr>
      <w:r>
        <w:rPr>
          <w:lang w:val="id_ID" w:bidi="id_ID"/>
        </w:rPr>
      </w:r>
      <w:r>
        <w:rPr>
          <w:lang w:val="id_ID" w:bidi="id_ID"/>
        </w:rPr>
        <w:t>Apa yang kisah ini sampaikan kepada kita tentang Tuhan atau Yesus?</w:t>
      </w:r>
    </w:p>
    <w:p>
      <w:pPr>
        <w:pStyle w:val="ListBullet"/>
        <w:spacing w:line="240" w:lineRule="auto"/>
        <w:ind w:left="720"/>
      </w:pPr>
      <w:r>
        <w:rPr>
          <w:lang w:val="id_ID" w:bidi="id_ID"/>
        </w:rPr>
      </w:r>
      <w:r>
        <w:rPr>
          <w:lang w:val="id_ID" w:bidi="id_ID"/>
        </w:rPr>
        <w:t>Apa yang kisah ini katakan kepada kita tentang manusia?</w:t>
      </w:r>
    </w:p>
    <w:p>
      <w:pPr>
        <w:pStyle w:val="ListBullet"/>
        <w:spacing w:line="240" w:lineRule="auto"/>
        <w:ind w:left="720"/>
      </w:pPr>
      <w:r>
        <w:rPr>
          <w:lang w:val="id_ID" w:bidi="id_ID"/>
        </w:rPr>
      </w:r>
      <w:r>
        <w:rPr>
          <w:lang w:val="id_ID" w:bidi="id_ID"/>
        </w:rPr>
        <w:t xml:space="preserve">Bagaimana cerita ini memengaruhi kehidupan sehari-hari kita? </w:t>
      </w:r>
    </w:p>
    <w:p>
      <w:pPr>
        <w:pStyle w:val="ListBullet"/>
        <w:spacing w:line="240" w:lineRule="auto"/>
        <w:ind w:left="720"/>
      </w:pPr>
      <w:r>
        <w:rPr>
          <w:lang w:val="id_ID" w:bidi="id_ID"/>
        </w:rPr>
      </w:r>
      <w:r>
        <w:rPr>
          <w:lang w:val="id_ID" w:bidi="id_ID"/>
        </w:rPr>
        <w:t>Siapa yang Anda kenal yang perlu mendengar cerita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dipahami.</w:t>
      </w:r>
    </w:p>
    <w:p>
      <w:pPr/>
      <w:r>
        <w:rPr>
          <w:lang w:val="id_ID" w:bidi="id_ID"/>
        </w:rPr>
      </w:r>
      <w:r>
        <w:rPr>
          <w:lang w:val="id_ID" w:bidi="id_ID"/>
        </w:rPr>
        <w:t>Kisah ini terjadi segera setelah Petrus dan Yohanes menyembuhkan seorang pria lumpuh yang duduk di samping Gerbang Indah di Bait Suci.</w:t>
      </w:r>
    </w:p>
    <w:p>
      <w:pPr/>
      <w:r>
        <w:rPr>
          <w:lang w:val="id_ID" w:bidi="id_ID"/>
        </w:rPr>
      </w:r>
      <w:r>
        <w:rPr>
          <w:lang w:val="id_ID" w:bidi="id_ID"/>
        </w:rPr>
        <w:t>Orang lumpuh itu mengikuti Petrus dan Yohanes dengan sangat dekat masuk ke dalam Bait Suci ketika mereka memasuki serambi Salomo, atau deretan tiang penyangga. Serambi Salomo adalah serambi tertutup atau bangunan yang panjang dengan tiang-tiang berkolom di kedua sisinya, bukan dinding. Daerah ini berada di dekat Halaman Bangsa-bangsa, satu-satunya area Bait Suci di mana orang-orang non-Yahudi diizinkan masuk. Petrus, Yohanes, dan murid-murid lainnya sering mengajar dan berkhotbah di sini. Petrus dan Yohanes dan orang lumpuh yang disembuhkan itu mungkin harus berjalan kembali ke Gerbang Yang Indah untuk sampai ke Serambi Salomo, yang berada di sisi timur Bait Suci. Orang-orang di Bait Suci merasa heran dan takjub dan mereka berlari menuju Petrus, Yohanes, dan orang lumpuh itu.</w:t>
      </w:r>
    </w:p>
    <w:p>
      <w:pPr/>
      <w:r>
        <w:rPr>
          <w:lang w:val="id_ID" w:bidi="id_ID"/>
        </w:rPr>
      </w:r>
      <w:r>
        <w:rPr>
          <w:lang w:val="id_ID" w:bidi="id_ID"/>
        </w:rPr>
        <w:t>Berhenti di sini dan tunjukkan sebuah ilustrasi serambi Salomo. Diskusikan: Bagaimana reaksi Anda jika Anda menyaksikan seseorang yang lumpuh sepanjang hidup mereka disembuhkan sepenuhnya?</w:t>
      </w:r>
    </w:p>
    <w:p>
      <w:pPr/>
      <w:r>
        <w:rPr>
          <w:lang w:val="id_ID" w:bidi="id_ID"/>
        </w:rPr>
      </w:r>
      <w:r>
        <w:rPr>
          <w:lang w:val="id_ID" w:bidi="id_ID"/>
        </w:rPr>
        <w:t>Petrus sekarang memiliki kesempatan sempurna untuk menjelaskan kepada orang-orang makna sejati dari mukjizat itu. Orang-orang mungkin tidak menyadari pentingnya mukjizat itu. Ketika Petrus melihat orang-orang berlari menuju mereka, ia berbicara kepada orang banyak, mengatakan, "Orang-orang Israel." Petrus menggunakan kata "laki-laki," tetapi karena mereka berada di area luar Bait Suci, kata ini mencakup laki-laki maupun perempuan.</w:t>
      </w:r>
    </w:p>
    <w:p>
      <w:pPr/>
      <w:r>
        <w:rPr>
          <w:lang w:val="id_ID" w:bidi="id_ID"/>
        </w:rPr>
      </w:r>
      <w:r>
        <w:rPr>
          <w:lang w:val="id_ID" w:bidi="id_ID"/>
        </w:rPr>
        <w:t>Petrus bertanya kepada orang banyak mengapa mereka takjub dan mengapa mereka berpikir bahwa ia dan Yohanes membuat orang lumpuh itu berjalan. Pertanyaan-pertanyaan ini tidak dimaksudkan untuk dijawab. Sebagian dari orang banyak itu mungkin berpikir bahwa Petrus dan Yohanes menyembuhkan orang lumpuh itu karena mereka adalah orang-orang yang saleh dan berkuasa. Orang yang saleh adalah seseorang yang menyenangkan Allah.</w:t>
      </w:r>
    </w:p>
    <w:p>
      <w:pPr/>
      <w:r>
        <w:rPr>
          <w:lang w:val="id_ID" w:bidi="id_ID"/>
        </w:rPr>
      </w:r>
      <w:r>
        <w:rPr>
          <w:lang w:val="id_ID" w:bidi="id_ID"/>
        </w:rPr>
        <w:t>Kemudian Petrus mulai menceritakan kepada orang banyak tentang Yesus. Petrus berkata, "Allah Abraham, Ishak, dan Yakub, Allah leluhur kita." Petrus merujuk pada satu Allah. Abraham, anaknya Ishak, dan cucunya Yakub adalah orang-orang yang paling penting dalam sejarah Yahudi. Allah memulai bangsa Yahudi melalui Abraham, Ishak, dan Yakub. Mereka adalah leluhur dari orang banyak.</w:t>
      </w:r>
    </w:p>
    <w:p>
      <w:pPr/>
      <w:r>
        <w:rPr>
          <w:lang w:val="id_ID" w:bidi="id_ID"/>
        </w:rPr>
      </w:r>
      <w:r>
        <w:rPr>
          <w:lang w:val="id_ID" w:bidi="id_ID"/>
        </w:rPr>
        <w:t>Allah ini memuliakan hamba-Nya Yesus, yang berarti Ia memberikan kuasa dan kehormatan kepada Yesus. Yesus adalah hamba Allah karena Ia selalu menaati Allah. Petrus menegur orang banyak karena menyerahkan Yesus kepada Pilatus dan menyangkal Yesus. Menyangkal seseorang berarti menolak mereka atau tidak menerima siapa mereka. Pilatus adalah gubernur Romawi dari orang-orang Yahudi.</w:t>
      </w:r>
    </w:p>
    <w:p>
      <w:pPr/>
      <w:r>
        <w:rPr>
          <w:lang w:val="id_ID" w:bidi="id_ID"/>
        </w:rPr>
      </w:r>
      <w:r>
        <w:rPr>
          <w:lang w:val="id_ID" w:bidi="id_ID"/>
        </w:rPr>
        <w:t>Anda akan ingat dari kisah persidangan Yesus bahwa Pilatus ingin membebaskan Yesus karena ia menganggap Yesus tidak bersalah, tetapi orang banyak menuntut Pilatus untuk membebaskan seorang pembunuh dan malah menghukum mati Yesus. Petrus mengatakan kepada orang banyak bahwa mereka bertanggung jawab atas kematian yang Kudus dan Benar, Sang Pencipta Kehidupan. Petrus menggunakan gelar ini untuk menjelaskan siapa Yesus. Yesus adalah kudus yang berarti Ia dikhususkan oleh Allah untuk tujuan Allah. Yesus juga benar, yang berarti Ia baik dan sempurna di hadapan Allah. Petrus juga mengatakan bahwa Yesus adalah Pencipta Kehidupan, yang berarti Ia adalah Allah. Petrus mengatakan kepada orang banyak bahwa Yesus bersama Allah pada mulanya dan menciptakan segala sesuatu dengan Allah. Orang banyak itu membuat Yesus dibunuh, tetapi Allah membangkitkan Yesus kembali untuk hidup. Petrus dan Yohanes adalah saksi-saksi dari kematian dan kebangkitan Yesus. Petrus mengatakan kepada orang banyak bahwa iman kepada Yesus ini yang menyembuhkan orang lumpuh itu.</w:t>
      </w:r>
    </w:p>
    <w:p>
      <w:pPr/>
      <w:r>
        <w:rPr>
          <w:lang w:val="id_ID" w:bidi="id_ID"/>
        </w:rPr>
      </w:r>
      <w:r>
        <w:rPr>
          <w:lang w:val="id_ID" w:bidi="id_ID"/>
        </w:rPr>
        <w:t>Berhentilah dan diskusikan: Bagaimana budaya Anda menghukum orang-orang yang telah melanggar hukum? Apa yang terjadi jika orang yang dihukum tidak bersalah?</w:t>
      </w:r>
    </w:p>
    <w:p>
      <w:pPr/>
      <w:r>
        <w:rPr>
          <w:lang w:val="id_ID" w:bidi="id_ID"/>
        </w:rPr>
      </w:r>
      <w:r>
        <w:rPr>
          <w:lang w:val="id_ID" w:bidi="id_ID"/>
        </w:rPr>
        <w:t>Petrus melanjutkan ke bagian berikutnya dari pidatonya dengan mengatakan "sekarang, saudara-saudara." Kata "sekarang" tidak menunjukkan perikop waktu, seperti halnya dalam perikop lainnya. Itu mungkin lebih baik diterjemahkan, "Dengarkan." Petrus menyebut orang banyak "saudara-saudara." Petrus mengatakan kepada mereka bahwa ia melihat mereka sebagai setara, sesama kerabatnya. Orang banyak dan para pemimpin mereka bertindak karena ketidaktahuan dalam membunuh Yesus. Petrus mengatakan kepada orang banyak dan para pemimpin bahwa mereka tidak tahu apa yang mereka lakukan ketika mereka membunuh Yesus. Petrus menyertakan para pemimpin dalam pidatonya karena ia juga berbicara kepada mereka serta orang banyak. Kata "tetapi" digunakan di sini untuk membedakan ketidaktahuan orang-orang Yahudi dengan nubuat-nubuat Allah. Petrus mengatakan kepada orang banyak bahwa Allah berbicara melalui para nabi ratusan tahun sebelumnya bahwa Yesus harus menderita dan mati. Orang-orang Yahudi menggenapi nubuat-nubuat ini. Allah mengatakan bahwa Kristus-Nya akan menderita. Ini berarti Allah memilih Yesus untuk menderita dan mati untuk dosa-dosa dunia. Kata Kristus di sini adalah gelar, bukan nama lain untuk Yesus. Itu berarti seseorang yang istimewa, ditunjuk, atau dipilih oleh Allah.</w:t>
      </w:r>
    </w:p>
    <w:p>
      <w:pPr/>
      <w:r>
        <w:rPr>
          <w:lang w:val="id_ID" w:bidi="id_ID"/>
        </w:rPr>
      </w:r>
      <w:r>
        <w:rPr>
          <w:lang w:val="id_ID" w:bidi="id_ID"/>
        </w:rPr>
        <w:t>Petrus menyimpulkan pidatonya dengan mengatakan kepada orang banyak, "Oleh karena itu, bertobatlah." Kata bertobat berarti mengubah hati dan pikiran Anda. Petrus mengatakan kepada orang banyak untuk mengubah cara mereka berpikir tentang Allah dan hamba-Nya Yesus. Petrus mengatakan kepada orang banyak untuk berhenti hidup untuk diri mereka sendiri dan mulai hidup untuk Allah. Jika orang banyak bertobat dan berbalik kepada Allah, Petrus berjanji kepada mereka bahwa Allah akan menghapuskan dosa-dosa mereka dan bahwa kehadiran Tuhan akan membawa masa-masa penyegaran. Menghapuskan berarti mengampuni sepenuhnya. Petrus juga berjanji bahwa Allah akan memulihkan semua hal pada waktu yang ditetapkan-Nya. Kata memulihkan juga berarti istirahat. Petrus mengatakan bahwa suatu hari Allah akan membawa damai ke atas seluruh dunia.</w:t>
      </w:r>
    </w:p>
    <w:p>
      <w:pPr/>
      <w:r>
        <w:rPr>
          <w:lang w:val="id_ID" w:bidi="id_ID"/>
        </w:rPr>
      </w:r>
      <w:r>
        <w:rPr>
          <w:lang w:val="id_ID" w:bidi="id_ID"/>
        </w:rPr>
        <w:t>Berhentilah dan diskusikan: Dalam hal apa Anda melihat dunia di sekitar Anda hancur dan perlu dipulihkan?</w:t>
      </w:r>
    </w:p>
    <w:p>
      <w:pPr/>
      <w:r>
        <w:rPr>
          <w:lang w:val="id_ID" w:bidi="id_ID"/>
        </w:rPr>
      </w:r>
      <w:r>
        <w:rPr>
          <w:lang w:val="id_ID" w:bidi="id_ID"/>
        </w:rPr>
        <w:t>Petrus mengatakan bahwa Allah akan mengutus Kristus kepada mereka. Petrus merujuk pada kedatangan Yesus yang kedua kali, atau kembalinya Dia. Peristiwa ini masih di masa depan dan belum terealisasi. Akan ada saat ketika Yesus akan memulihkan seluruh dunia dengan membuatnya baru lagi. Tetapi pertama-tama, dan sampai saat itu tiba, Surga harus menyambut atau menerima Yesus. Segala sesuatu yang Petrus katakan tentang Yesus, telah difirmankan Allah sejak dahulu kepada para nabi-Nya, yang kemudian mengatakannya kepada orang lain. Para nabi kudus adalah utusan Allah yang dikhususkan oleh Allah untuk tujuan khusus.</w:t>
      </w:r>
    </w:p>
    <w:p>
      <w:pPr/>
      <w:r>
        <w:rPr>
          <w:lang w:val="id_ID" w:bidi="id_ID"/>
        </w:rPr>
      </w:r>
      <w:r>
        <w:rPr>
          <w:lang w:val="id_ID" w:bidi="id_ID"/>
        </w:rPr>
        <w:t>Petrus menggunakan Nabi Musa sebagai contoh. Orang-orang Yahudi menganggap Musa sebagai Nabi terbesar. Musa mengatakan bahwa Allah akan membangkitkan seorang pria dari antara orang-orang Yahudi. Petrus langsung mengutip dari Musa. Musa memberikan dua pilihan yang bertolak belakang kepada orang-orang. Dia mengatakan untuk mendengarkan Nabi yang dibangkitkan Allah dan melakukan semua yang Ia katakan. Pilihan lain adalah tidak mendengarkan Nabi ini. Jika ada yang tidak mendengarkan dan tidak menaati Nabi ini, mereka akan disingkirkan. Beberapa versi menerjemahkan frasa ini "benar-benar dihancurkan." Dengan kata lain, mereka tidak akan menerima janji Allah tentang kehidupan kekal bersama-Nya. Nabi yang dimaksud Musa di sini adalah Yesus. Petrus mengakhiri kutipannya di sini dan memulai kata-katanya sendiri lagi.</w:t>
      </w:r>
    </w:p>
    <w:p>
      <w:pPr/>
      <w:r>
        <w:rPr>
          <w:lang w:val="id_ID" w:bidi="id_ID"/>
        </w:rPr>
      </w:r>
      <w:r>
        <w:rPr>
          <w:lang w:val="id_ID" w:bidi="id_ID"/>
        </w:rPr>
        <w:t>Berhentilah dan diskusikan: Ceritakan kisah tentang saat seseorang memberikan peringatan. Apa yang dilakukan orang-orang sebagai tanggapan? Apa yang terjadi, atau apa yang akan terjadi, jika mereka mengabaikan peringatan tersebut?</w:t>
      </w:r>
    </w:p>
    <w:p>
      <w:pPr/>
      <w:r>
        <w:rPr>
          <w:lang w:val="id_ID" w:bidi="id_ID"/>
        </w:rPr>
      </w:r>
      <w:r>
        <w:rPr>
          <w:lang w:val="id_ID" w:bidi="id_ID"/>
        </w:rPr>
        <w:t>Petrus kemudian mengatakan kepada orang banyak bahwa, sebenarnya, setiap Nabi dari Samuel dan seterusnya telah berbicara tentang dan bernubuat tentang Yesus. Samuel juga adalah seorang Nabi Perjanjian Lama yang hidup ratusan tahun setelah Musa. Petrus mengatakan bahwa semua nabi ini berbicara tentang "hari-hari ini," yang berarti peristiwa-peristiwa yang baru saja terjadi tentang Yesus.</w:t>
      </w:r>
    </w:p>
    <w:p>
      <w:pPr/>
      <w:r>
        <w:rPr>
          <w:lang w:val="id_ID" w:bidi="id_ID"/>
        </w:rPr>
      </w:r>
      <w:r>
        <w:rPr>
          <w:lang w:val="id_ID" w:bidi="id_ID"/>
        </w:rPr>
        <w:t>Petrus berkata, "</w:t>
      </w:r>
      <w:r>
        <w:rPr>
          <w:b/>
          <w:lang w:val="id_ID" w:bidi="id_ID"/>
        </w:rPr>
        <w:t>Kamu</w:t>
      </w:r>
      <w:r>
        <w:rPr>
          <w:lang w:val="id_ID" w:bidi="id_ID"/>
        </w:rPr>
        <w:t xml:space="preserve"> adalah ahli waris para nabi." Kata "kamu" harus diterjemahkan dengan penekanan, seolah-olah Petrus memastikan orang banyak mendengarkan. Dia mengatakan kepada orang banyak bahwa mereka adalah pewaris janji Allah yang Ia buat dengan leluhur mereka. Orang-orang Yahudi sudah akrab dengan janji ini, tetapi bagaimanapun juga Petrus tetap mengingatkan mereka. Petrus mengutip apa yang Allah katakan kepada Abraham: "Dan melalui keturunanmu, semua orang di bumi akan mengalami kebaikan Allah." Petrus mengakhiri pidatonya dengan ringkasan poin utamanya. Petrus mengatakan bahwa Allah membangkitkan Yesus dan mengutus-Nya terlebih dahulu kepada orang banyak, untuk memberkati mereka dengan memalingkan setiap orang dari kehidupan mereka yang penuh dosa. </w:t>
      </w:r>
    </w:p>
    <w:p>
      <w:pPr/>
      <w:r>
        <w:rPr>
          <w:lang w:val="id_ID" w:bidi="id_ID"/>
        </w:rPr>
      </w:r>
      <w:r>
        <w:rPr>
          <w:lang w:val="id_ID" w:bidi="id_ID"/>
        </w:rPr>
        <w:t>Berhentilah dan diskusikan: Hal-hal apa saja dalam keluarga Anda yang telah diturunkan dari generasi ke generasi?</w:t>
      </w:r>
      <w:r>
        <w:rPr>
          <w:lang w:val="id_ID" w:bidi="id_ID"/>
        </w:rPr>
      </w:r>
    </w:p>
    <w:p>
      <w:pPr>
        <w:pStyle w:val="Heading3"/>
      </w:pPr>
      <w:r>
        <w:rPr>
          <w:lang w:val="id_ID" w:bidi="id_ID"/>
        </w:rPr>
        <w:t>Menjelaskan Adegan</w:t>
      </w:r>
    </w:p>
    <w:p>
      <w:pPr/>
      <w:r>
        <w:rPr>
          <w:lang w:val="id_ID" w:bidi="id_ID"/>
        </w:rPr>
      </w:r>
      <w:r>
        <w:rPr>
          <w:lang w:val="id_ID" w:bidi="id_ID"/>
        </w:rPr>
        <w:t>Dengarkan perikop ini satu kali lagi dalam terjemahan yang paling mudah dimengerti.</w:t>
      </w:r>
    </w:p>
    <w:p>
      <w:pPr/>
      <w:r>
        <w:rPr>
          <w:lang w:val="id_ID" w:bidi="id_ID"/>
        </w:rPr>
      </w:r>
      <w:r>
        <w:rPr>
          <w:lang w:val="id_ID" w:bidi="id_ID"/>
        </w:rPr>
        <w:t>Dalam sesi ini, Anda akan membantu kelompok membayangkan kisah ini. Anda akan membantu kelompok mendefinisikan adegan, latar, dan karakter dari kisah ini.</w:t>
      </w:r>
    </w:p>
    <w:p>
      <w:pPr/>
      <w:r>
        <w:rPr>
          <w:lang w:val="id_ID" w:bidi="id_ID"/>
        </w:rPr>
      </w:r>
      <w:r>
        <w:rPr>
          <w:lang w:val="id_ID" w:bidi="id_ID"/>
        </w:rPr>
        <w:t>Kisah ini memiliki 4 adegan.</w:t>
      </w:r>
    </w:p>
    <w:p>
      <w:pPr/>
      <w:r>
        <w:rPr>
          <w:lang w:val="id_ID" w:bidi="id_ID"/>
        </w:rPr>
      </w:r>
      <w:r>
        <w:rPr>
          <w:b/>
          <w:lang w:val="id_ID" w:bidi="id_ID"/>
        </w:rPr>
        <w:t>Adegan pertama:</w:t>
      </w:r>
      <w:r>
        <w:rPr>
          <w:lang w:val="id_ID" w:bidi="id_ID"/>
        </w:rPr>
        <w:t xml:space="preserve"> Petrus, Yohanes, dan orang yang sebelumnya lumpuh dan duduk di dekat gerbang memasuki Bait Suci dan pergi ke serambi Salomo. Orang banyak mulai berkumpul dan Petrus menggunakan kesempatan ini untuk berbicara kepada orang banyak.</w:t>
      </w:r>
    </w:p>
    <w:p>
      <w:pPr/>
      <w:r>
        <w:rPr>
          <w:lang w:val="id_ID" w:bidi="id_ID"/>
        </w:rPr>
      </w:r>
      <w:r>
        <w:rPr>
          <w:b/>
          <w:lang w:val="id_ID" w:bidi="id_ID"/>
        </w:rPr>
        <w:t>Adegan kedua:</w:t>
      </w:r>
      <w:r>
        <w:rPr>
          <w:lang w:val="id_ID" w:bidi="id_ID"/>
        </w:rPr>
        <w:t xml:space="preserve"> Petrus berkhotbah kepada orang banyak, dimulai dengan penjelasan tentang bagaimana orang lumpuh itu disembuhkan oleh kuasa Allah, bukan melalui kuasa mereka.</w:t>
      </w:r>
    </w:p>
    <w:p>
      <w:pPr/>
      <w:r>
        <w:rPr>
          <w:lang w:val="id_ID" w:bidi="id_ID"/>
        </w:rPr>
      </w:r>
      <w:r>
        <w:rPr>
          <w:b/>
          <w:lang w:val="id_ID" w:bidi="id_ID"/>
        </w:rPr>
        <w:t>Adegan ketiga:</w:t>
      </w:r>
      <w:r>
        <w:rPr>
          <w:lang w:val="id_ID" w:bidi="id_ID"/>
        </w:rPr>
        <w:t xml:space="preserve"> Petrus menyerukan pertobatan kepada orang banyak. Petrus menceritakan bagaimana Allah menggunakan leluhur orang banyak untuk memanggil orang-orang Yahudi untuk mengikuti-Nya. Petrus menjelaskan pentingnya persidangan Yesus di hadapan Pilatus.</w:t>
      </w:r>
    </w:p>
    <w:p>
      <w:pPr/>
      <w:r>
        <w:rPr>
          <w:lang w:val="id_ID" w:bidi="id_ID"/>
        </w:rPr>
      </w:r>
      <w:r>
        <w:rPr>
          <w:b/>
          <w:lang w:val="id_ID" w:bidi="id_ID"/>
        </w:rPr>
        <w:t>Adegan keempat:</w:t>
      </w:r>
      <w:r>
        <w:rPr>
          <w:lang w:val="id_ID" w:bidi="id_ID"/>
        </w:rPr>
        <w:t xml:space="preserve"> Petrus mengatakan kepada orang banyak bahwa ketika mereka mengikuti Allah, mereka akan diberkati karena mereka adalah keturunan Abraham.</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Yohanes</w:t>
      </w:r>
    </w:p>
    <w:p>
      <w:pPr>
        <w:pStyle w:val="ListBullet"/>
        <w:spacing w:line="240" w:lineRule="auto"/>
        <w:ind w:left="720"/>
      </w:pPr>
      <w:r>
        <w:rPr>
          <w:lang w:val="id_ID" w:bidi="id_ID"/>
        </w:rPr>
      </w:r>
      <w:r>
        <w:rPr>
          <w:lang w:val="id_ID" w:bidi="id_ID"/>
        </w:rPr>
        <w:t>Orang lumpuh di gerbang yang baru saja disembuhkan</w:t>
      </w:r>
    </w:p>
    <w:p>
      <w:pPr>
        <w:pStyle w:val="ListBullet"/>
        <w:spacing w:line="240" w:lineRule="auto"/>
        <w:ind w:left="720"/>
      </w:pPr>
      <w:r>
        <w:rPr>
          <w:lang w:val="id_ID" w:bidi="id_ID"/>
        </w:rPr>
      </w:r>
      <w:r>
        <w:rPr>
          <w:lang w:val="id_ID" w:bidi="id_ID"/>
        </w:rPr>
        <w:t>Orang banyak di Bait Suci</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Abraham</w:t>
      </w:r>
    </w:p>
    <w:p>
      <w:pPr>
        <w:pStyle w:val="ListBullet"/>
        <w:spacing w:line="240" w:lineRule="auto"/>
        <w:ind w:left="720"/>
      </w:pPr>
      <w:r>
        <w:rPr>
          <w:lang w:val="id_ID" w:bidi="id_ID"/>
        </w:rPr>
      </w:r>
      <w:r>
        <w:rPr>
          <w:lang w:val="id_ID" w:bidi="id_ID"/>
        </w:rPr>
        <w:t>Ishak</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Yesus (disebut Yang Kudus dan Adil, Sang Pencipta Kehidupan, hamba Allah)</w:t>
      </w:r>
    </w:p>
    <w:p>
      <w:pPr>
        <w:pStyle w:val="ListBullet"/>
        <w:spacing w:line="240" w:lineRule="auto"/>
        <w:ind w:left="720"/>
      </w:pPr>
      <w:r>
        <w:rPr>
          <w:lang w:val="id_ID" w:bidi="id_ID"/>
        </w:rPr>
      </w:r>
      <w:r>
        <w:rPr>
          <w:lang w:val="id_ID" w:bidi="id_ID"/>
        </w:rPr>
        <w:t>Pilatus</w:t>
      </w:r>
    </w:p>
    <w:p>
      <w:pPr>
        <w:pStyle w:val="ListBullet"/>
        <w:spacing w:line="240" w:lineRule="auto"/>
        <w:ind w:left="720"/>
      </w:pPr>
      <w:r>
        <w:rPr>
          <w:lang w:val="id_ID" w:bidi="id_ID"/>
        </w:rPr>
      </w:r>
      <w:r>
        <w:rPr>
          <w:lang w:val="id_ID" w:bidi="id_ID"/>
        </w:rPr>
        <w:t>Pembunuh yang dibebaskan</w:t>
      </w:r>
    </w:p>
    <w:p>
      <w:pPr>
        <w:pStyle w:val="ListBullet"/>
        <w:spacing w:line="240" w:lineRule="auto"/>
        <w:ind w:left="720"/>
      </w:pPr>
      <w:r>
        <w:rPr>
          <w:lang w:val="id_ID" w:bidi="id_ID"/>
        </w:rPr>
      </w:r>
      <w:r>
        <w:rPr>
          <w:lang w:val="id_ID" w:bidi="id_ID"/>
        </w:rPr>
        <w:t>Samuel</w:t>
      </w:r>
    </w:p>
    <w:p>
      <w:pPr>
        <w:pStyle w:val="ListBullet"/>
        <w:spacing w:line="240" w:lineRule="auto"/>
        <w:ind w:left="720"/>
      </w:pPr>
      <w:r>
        <w:rPr>
          <w:lang w:val="id_ID" w:bidi="id_ID"/>
        </w:rPr>
      </w:r>
      <w:r>
        <w:rPr>
          <w:lang w:val="id_ID" w:bidi="id_ID"/>
        </w:rPr>
        <w:t>Keturunan</w:t>
      </w:r>
    </w:p>
    <w:p>
      <w:pPr>
        <w:pStyle w:val="ListBullet"/>
        <w:spacing w:line="240" w:lineRule="auto"/>
        <w:ind w:left="720"/>
      </w:pPr>
      <w:r>
        <w:rPr>
          <w:lang w:val="id_ID" w:bidi="id_ID"/>
        </w:rPr>
      </w:r>
      <w:r>
        <w:rPr>
          <w:lang w:val="id_ID" w:bidi="id_ID"/>
        </w:rPr>
        <w:t>Orang-orang Israel</w:t>
      </w:r>
    </w:p>
    <w:p>
      <w:pPr/>
      <w:r>
        <w:rPr>
          <w:lang w:val="id_ID" w:bidi="id_ID"/>
        </w:rPr>
      </w:r>
      <w:r>
        <w:rPr>
          <w:lang w:val="id_ID" w:bidi="id_ID"/>
        </w:rPr>
        <w:t>Dalam sesi ini, minta kelompok untuk membuat papan cerita, menggambar, atau menggunakan semacam alat peraga (benda-benda yang dapat Anda pindah-pindahkan seperti batu, ranting, mainan anak-anak) untuk memvisualisasikan cerita dan aksi di dalamnya.</w:t>
      </w:r>
    </w:p>
    <w:p>
      <w:pPr/>
      <w:r>
        <w:rPr>
          <w:lang w:val="id_ID" w:bidi="id_ID"/>
        </w:rPr>
      </w:r>
      <w:r>
        <w:rPr>
          <w:lang w:val="id_ID" w:bidi="id_ID"/>
        </w:rPr>
        <w:t>Anda dapat menceritakan kembali perikop ini bersama sementara orang-orang menggunakan benda-benda atau diri mereka sendiri untuk mewakili setiap orang yang disebutkan selama pidato yang diberikan Petrus kepada orang banyak. Mintalah orang tersebut berdiri atau benda tersebut diangkat ketika disebutkan selama pidato untuk membantu mengingat berbagai orang yang disebutkan.</w:t>
      </w:r>
    </w:p>
    <w:p>
      <w:pPr/>
      <w:r>
        <w:rPr>
          <w:lang w:val="id_ID" w:bidi="id_ID"/>
        </w:rPr>
      </w:r>
      <w:r>
        <w:rPr>
          <w:lang w:val="id_ID" w:bidi="id_ID"/>
        </w:rPr>
        <w:t>Penting untuk diingat bahwa kisah ini terjadi tepat setelah kisah sebelumnya di mana orang yang lumpuh itu disembuhkan. Petrus, Yohanes, dan orang yang sebelumnya lumpuh itu berjalan dari gerbang ke Bait Suci. Ini akan menjadi pertama kalinya ketika orang yang lumpuh diizinkan untuk berjalan ke Bait Suci. Orang banyak mulai berkumpul setelah melihat orang yang lumpuh itu berjalan dan berlari memuji Allah. Petrus melihat orang banyak mulai berkumpul dan memutuskan untuk menggunakan kesempatan ini untuk berbicara kepada mereka. Pidato yang disampaikan Petrus ini ditunjukkan kepada orang banyak yang telah berkumpul di Bait Suci di serambi Salomo. Penting untuk diingat bahwa serambi atau deretan tiang Salomo berada di pelataran orang-orang bukan Yahudi. Semua orang, laki-laki dan perempuan, Yahudi maupun non-Yahudi, diizinkan di daerah ini.</w:t>
      </w:r>
    </w:p>
    <w:p>
      <w:pPr/>
      <w:r>
        <w:rPr>
          <w:lang w:val="id_ID" w:bidi="id_ID"/>
        </w:rPr>
      </w:r>
      <w:r>
        <w:rPr>
          <w:lang w:val="id_ID" w:bidi="id_ID"/>
        </w:rPr>
        <w:t>Berhenti di sini dan tunjukkan sebuah ilustrasi serambi Salomo.</w:t>
      </w:r>
    </w:p>
    <w:p>
      <w:pPr/>
      <w:r>
        <w:rPr>
          <w:lang w:val="id_ID" w:bidi="id_ID"/>
        </w:rPr>
      </w:r>
      <w:r>
        <w:rPr>
          <w:lang w:val="id_ID" w:bidi="id_ID"/>
        </w:rPr>
        <w:t>Petrus mengingatkan orang banyak tentang sejarah mereka. Orang banyak itu pastilah sangat paham tentang berbagai nabi yang dibicarakan Petrus. Itulah sebabnya Petrus tidak meluangkan waktu untuk menjelaskan siapa masing masing orang tersebut, padahal mereka semua merupakan bagian yang sangat penting dari sejarah Yahudi mereka.</w:t>
      </w:r>
    </w:p>
    <w:p>
      <w:pPr/>
      <w:r>
        <w:rPr>
          <w:lang w:val="id_ID" w:bidi="id_ID"/>
        </w:rPr>
      </w:r>
      <w:r>
        <w:rPr>
          <w:lang w:val="id_ID" w:bidi="id_ID"/>
        </w:rPr>
        <w:t>Petrus berbicara kepada orang banyak seolah-olah mereka secara langsung bertanggung jawab atas kematian Yesus, meskipun orang banyak mungkin tidak demikian. Petrus menyebut Yesus yang Kudus dan Benar dan Sang Pencipta Kehidupan, Petrus menjelaskan bagaimana persidangan Yesus, yang terjadi hanya beberapa bulan sebelumnya, juga merupakan bagian penting dari sejarah mereka.</w:t>
      </w:r>
    </w:p>
    <w:p>
      <w:pPr/>
      <w:r>
        <w:rPr>
          <w:lang w:val="id_ID" w:bidi="id_ID"/>
        </w:rPr>
      </w:r>
      <w:r>
        <w:rPr>
          <w:lang w:val="id_ID" w:bidi="id_ID"/>
        </w:rPr>
        <w:t>Setelah Petrus menuduh orang banyak membunuh Yesus, ia mengatakan "sekarang saudara-saudara." Dalam kisah ini, "sekarang" berarti perhatikan. Petrus ingin orang banyak mendengarkan dengan seksama apa yang akan ia katakan berikutnya.</w:t>
      </w:r>
    </w:p>
    <w:p>
      <w:pPr/>
      <w:r>
        <w:rPr>
          <w:lang w:val="id_ID" w:bidi="id_ID"/>
        </w:rPr>
      </w:r>
      <w:r>
        <w:rPr>
          <w:lang w:val="id_ID" w:bidi="id_ID"/>
        </w:rPr>
        <w:t>Berhentilah dan diskusikan: Dalam budaya dan bahasa Anda, bagaimana Anda membuat orang-orang memperhatikan apa yang akan dikatakan?</w:t>
      </w:r>
    </w:p>
    <w:p>
      <w:pPr/>
      <w:r>
        <w:rPr>
          <w:lang w:val="id_ID" w:bidi="id_ID"/>
        </w:rPr>
      </w:r>
      <w:r>
        <w:rPr>
          <w:lang w:val="id_ID" w:bidi="id_ID"/>
        </w:rPr>
        <w:t>Petrus menjelaskan bagaimana leluhur orang banyak itu telah menunjukkan pada peristiwa penting dalam sejarah ini. Petrus mengatakan kepada orang banyak untuk bertobat, atau berbalik dari dosa-dosa mereka dan berbalik kepada Allah. Petrus berbicara mengenai awal mula sejarah Israel dengan kembali ke masa ketika Abraham, bapa leluhur mereka, dijanjikan oleh Allah bahwa keluarga mereka akan diberkati. Allah membangkitkan hamba-Nya, Yesus, agar orang-orang Israel berbalik dari jalan-jalan mereka yang penuh dosa sehingga mereka dapat diberkati oleh Allah.</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kelompok akan memeragakan kisah tersebut.</w:t>
      </w:r>
    </w:p>
    <w:p>
      <w:pPr/>
      <w:r>
        <w:rPr>
          <w:lang w:val="id_ID" w:bidi="id_ID"/>
        </w:rPr>
      </w:r>
      <w:r>
        <w:rPr>
          <w:lang w:val="id_ID" w:bidi="id_ID"/>
        </w:rPr>
        <w:t>Kisah ini memiliki empat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Yohanes</w:t>
      </w:r>
    </w:p>
    <w:p>
      <w:pPr>
        <w:pStyle w:val="ListBullet"/>
        <w:spacing w:line="240" w:lineRule="auto"/>
        <w:ind w:left="720"/>
      </w:pPr>
      <w:r>
        <w:rPr>
          <w:lang w:val="id_ID" w:bidi="id_ID"/>
        </w:rPr>
      </w:r>
      <w:r>
        <w:rPr>
          <w:lang w:val="id_ID" w:bidi="id_ID"/>
        </w:rPr>
        <w:t>Orang lumpuh di gerbang yang baru saja disembuhkan</w:t>
      </w:r>
    </w:p>
    <w:p>
      <w:pPr>
        <w:pStyle w:val="ListBullet"/>
        <w:spacing w:line="240" w:lineRule="auto"/>
        <w:ind w:left="720"/>
      </w:pPr>
      <w:r>
        <w:rPr>
          <w:lang w:val="id_ID" w:bidi="id_ID"/>
        </w:rPr>
      </w:r>
      <w:r>
        <w:rPr>
          <w:lang w:val="id_ID" w:bidi="id_ID"/>
        </w:rPr>
        <w:t>Orang banyak di Bait Suci</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Abraham</w:t>
      </w:r>
    </w:p>
    <w:p>
      <w:pPr>
        <w:pStyle w:val="ListBullet"/>
        <w:spacing w:line="240" w:lineRule="auto"/>
        <w:ind w:left="720"/>
      </w:pPr>
      <w:r>
        <w:rPr>
          <w:lang w:val="id_ID" w:bidi="id_ID"/>
        </w:rPr>
      </w:r>
      <w:r>
        <w:rPr>
          <w:lang w:val="id_ID" w:bidi="id_ID"/>
        </w:rPr>
        <w:t>Ishak</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Yesus (disebut Yang Kudus dan Adil, Sang Pencipta Kehidupan, hamba Allah)</w:t>
      </w:r>
    </w:p>
    <w:p>
      <w:pPr>
        <w:pStyle w:val="ListBullet"/>
        <w:spacing w:line="240" w:lineRule="auto"/>
        <w:ind w:left="720"/>
      </w:pPr>
      <w:r>
        <w:rPr>
          <w:lang w:val="id_ID" w:bidi="id_ID"/>
        </w:rPr>
      </w:r>
      <w:r>
        <w:rPr>
          <w:lang w:val="id_ID" w:bidi="id_ID"/>
        </w:rPr>
        <w:t>Pilatus</w:t>
      </w:r>
    </w:p>
    <w:p>
      <w:pPr>
        <w:pStyle w:val="ListBullet"/>
        <w:spacing w:line="240" w:lineRule="auto"/>
        <w:ind w:left="720"/>
      </w:pPr>
      <w:r>
        <w:rPr>
          <w:lang w:val="id_ID" w:bidi="id_ID"/>
        </w:rPr>
      </w:r>
      <w:r>
        <w:rPr>
          <w:lang w:val="id_ID" w:bidi="id_ID"/>
        </w:rPr>
        <w:t>Pembunuh yang dibebaskan</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Samuel</w:t>
      </w:r>
    </w:p>
    <w:p>
      <w:pPr>
        <w:pStyle w:val="ListBullet"/>
        <w:spacing w:line="240" w:lineRule="auto"/>
        <w:ind w:left="720"/>
      </w:pPr>
      <w:r>
        <w:rPr>
          <w:lang w:val="id_ID" w:bidi="id_ID"/>
        </w:rPr>
      </w:r>
      <w:r>
        <w:rPr>
          <w:lang w:val="id_ID" w:bidi="id_ID"/>
        </w:rPr>
        <w:t>Keturunan</w:t>
      </w:r>
    </w:p>
    <w:p>
      <w:pPr>
        <w:pStyle w:val="ListBullet"/>
        <w:spacing w:line="240" w:lineRule="auto"/>
        <w:ind w:left="720"/>
      </w:pPr>
      <w:r>
        <w:rPr>
          <w:lang w:val="id_ID" w:bidi="id_ID"/>
        </w:rPr>
      </w:r>
      <w:r>
        <w:rPr>
          <w:lang w:val="id_ID" w:bidi="id_ID"/>
        </w:rPr>
        <w:t>Orang-orang Israel</w:t>
      </w:r>
    </w:p>
    <w:p>
      <w:pPr/>
      <w:r>
        <w:rPr>
          <w:lang w:val="id_ID" w:bidi="id_ID"/>
        </w:rPr>
      </w:r>
      <w:r>
        <w:rPr>
          <w:lang w:val="id_ID" w:bidi="id_ID"/>
        </w:rPr>
        <w:t>Minta tim untuk memerankan cerita ini dua kali. Mereka harus memerankannya dalam bahasa tujuan penerjemahan mereka. Pertama, minta tim untuk memerankan cerita itu tanpa berhenti. Saat kedua kalinya tim memerankan kisah tersebut, hentikan mereka di beberapa titik cerita yang berbeda.</w:t>
      </w:r>
    </w:p>
    <w:p>
      <w:pPr/>
      <w:r>
        <w:rPr>
          <w:lang w:val="id_ID" w:bidi="id_ID"/>
        </w:rPr>
      </w:r>
      <w:r>
        <w:rPr>
          <w:lang w:val="id_ID" w:bidi="id_ID"/>
        </w:rPr>
        <w:t>Ketika tim memerankan cerita itu untuk pertama kali, perhatikan dialog, kelancaran cerita, jalan cerita, dan kronologi cerita tersebut. Perhatikan bagian-bagian penting atau sulit dari cerita maupun perikop yang akan diperagakan dan jangan dilewatkan. Bantu kelompok untuk mengingat bagian-bagian kisah tersebut.</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Petrus dan Yohanes baru saja menyembuhkan seorang pria yang telah lumpuh seumur hidupnya. Petrus dan Yohanes menyembuhkan orang itu di luar gerbang Bait Suci. Mereka sekarang telah masuk melalui gerbang ke Bait Suci yang ramai tempat laki-laki dan perempuan mengelilingi mereka, mengagumi mukjizat yang baru saja dilakukan Petrus dan Yohanes. Orang lumpuh itu, yang sekarang disembuhkan, mengikuti Petrus dan Yohanes dari dekat ke Bait Suci. Orang banyak mengikuti Petrus, Yohanes, dan orang lumpuh yang disembuhkan kemudian berkumpul di sekitar mereka di Serambi Salomo.</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memerankan kerumunan bagaimana perasaan mereka. Apa yang mereka pikirkan? Anda mungkin mendengar tanggapan seperti, "Takjub," "Penasaran," "Bersemangat bertemu dengan orang-orang yang melakukan mukjizat itu."</w:t>
      </w:r>
    </w:p>
    <w:p>
      <w:pPr>
        <w:pStyle w:val="ListBullet"/>
        <w:spacing w:line="240" w:lineRule="auto"/>
        <w:ind w:left="720"/>
      </w:pPr>
      <w:r>
        <w:rPr>
          <w:lang w:val="id_ID" w:bidi="id_ID"/>
        </w:rPr>
      </w:r>
      <w:r>
        <w:rPr>
          <w:lang w:val="id_ID" w:bidi="id_ID"/>
        </w:rPr>
        <w:t>Tanyakan kepada aktor yang memerankan Petrus bagaimana perasaan mereka. Anda mungkin mendengar jawaban seperti, "Keberanian untuk menceritakan kepada mereka tentang mukjizat dan tentang Yesus," atau "Keinginan untuk bersembunyi dari orang banyak."</w:t>
      </w:r>
    </w:p>
    <w:p>
      <w:pPr>
        <w:pStyle w:val="ListBullet"/>
        <w:spacing w:line="240" w:lineRule="auto"/>
        <w:ind w:left="720"/>
      </w:pPr>
      <w:r>
        <w:rPr>
          <w:lang w:val="id_ID" w:bidi="id_ID"/>
        </w:rPr>
      </w:r>
      <w:r>
        <w:rPr>
          <w:lang w:val="id_ID" w:bidi="id_ID"/>
        </w:rPr>
        <w:t>Ulang adegannya.</w:t>
      </w:r>
    </w:p>
    <w:p>
      <w:pPr/>
      <w:r>
        <w:rPr>
          <w:lang w:val="id_ID" w:bidi="id_ID"/>
        </w:rPr>
      </w:r>
      <w:r>
        <w:rPr>
          <w:lang w:val="id_ID" w:bidi="id_ID"/>
        </w:rPr>
        <w:t>Petrus, melihat orang banyak mengagumi mukjizat itu, berbalik ke arah kerumunan dan mulai berbicara. Petrus bertanya kepada orang banyak mengapa mereka takjub akan mukjizat itu seolah-olah kuasa dan kesalehan Petrus dan Yohanes sendiri yang menyembuhkan orang lumpuh itu. Petrus mengatakan kepada orang banyak siapa Yesus. Petrus menjelaskan bahwa Yesus adalah hamba Allah dari leluhur mereka dan orang banyak menolak otoritas Yesus dan menyuruh-Nya dibunuh, tetapi Allah menghidupkan Yesus kembali.</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memerankan kerumunan bagaimana perasaan mereka. Anda mungkin mendengar tanggapan seperti, "Marah karena dituduh," atau "Sedih karena Yesus dibunuh," atau "Takut karena Yesus hidup kembali."</w:t>
      </w:r>
    </w:p>
    <w:p>
      <w:pPr>
        <w:pStyle w:val="ListBullet"/>
        <w:spacing w:line="240" w:lineRule="auto"/>
        <w:ind w:left="720"/>
      </w:pPr>
      <w:r>
        <w:rPr>
          <w:lang w:val="id_ID" w:bidi="id_ID"/>
        </w:rPr>
      </w:r>
      <w:r>
        <w:rPr>
          <w:lang w:val="id_ID" w:bidi="id_ID"/>
        </w:rPr>
        <w:t>Tanyakan kepada aktor yang memerankan Petrus bagaimana perasaan mereka. Anda mungkin mendengar tanggapan seperti, "Takut," "Bangga karena memberi tahu orang banyak bahwa mereka mengacau," "Keberanian dan keteguhan hati dalam berbicara kebenaran."</w:t>
      </w:r>
    </w:p>
    <w:p>
      <w:pPr>
        <w:pStyle w:val="ListBullet"/>
        <w:spacing w:line="240" w:lineRule="auto"/>
        <w:ind w:left="720"/>
      </w:pPr>
      <w:r>
        <w:rPr>
          <w:lang w:val="id_ID" w:bidi="id_ID"/>
        </w:rPr>
      </w:r>
      <w:r>
        <w:rPr>
          <w:lang w:val="id_ID" w:bidi="id_ID"/>
        </w:rPr>
        <w:t>Ulang adegannya.</w:t>
      </w:r>
    </w:p>
    <w:p>
      <w:pPr/>
      <w:r>
        <w:rPr>
          <w:lang w:val="id_ID" w:bidi="id_ID"/>
        </w:rPr>
      </w:r>
      <w:r>
        <w:rPr>
          <w:lang w:val="id_ID" w:bidi="id_ID"/>
        </w:rPr>
        <w:t>Petrus kemudian mengatakan kepada orang banyak bahwa iman orang lumpuh kepada Yesus yang menyembuhkannya. Petrus kemudian meyakinkan orang banyak bahwa mereka bertindak dengan ketidaktahuan dan Allah telah merencanakan serta bermaksud bahwa Yesus mati dan dihidupkan kembali. Jika orang banyak bertobat dari dosa-dosa mereka, maka Allah akan memberikan kepada mereka damai yang berasal dari kehadiran Allah. Petrus mengatakan kepada orang banyak bahwa suatu hari nanti, pada waktu yang ditetapkan, Allah akan mengutus Kristus, yaitu Yesus, kembali ke bumi.</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memerankan kerumunan bagaimana perasaan mereka. Anda mungkin mendengar tanggapan seperti, "Lega," "Sangat Bersukacita," "Bahagia," atau "Bersyukur."</w:t>
      </w:r>
    </w:p>
    <w:p>
      <w:pPr>
        <w:pStyle w:val="ListBullet"/>
        <w:spacing w:line="240" w:lineRule="auto"/>
        <w:ind w:left="720"/>
      </w:pPr>
      <w:r>
        <w:rPr>
          <w:lang w:val="id_ID" w:bidi="id_ID"/>
        </w:rPr>
      </w:r>
      <w:r>
        <w:rPr>
          <w:lang w:val="id_ID" w:bidi="id_ID"/>
        </w:rPr>
        <w:t>Ulang adegannya.</w:t>
      </w:r>
    </w:p>
    <w:p>
      <w:pPr/>
      <w:r>
        <w:rPr>
          <w:lang w:val="id_ID" w:bidi="id_ID"/>
        </w:rPr>
      </w:r>
      <w:r>
        <w:rPr>
          <w:lang w:val="id_ID" w:bidi="id_ID"/>
        </w:rPr>
        <w:t>Petrus mengatakan kepada orang banyak bagaimana Musa bernubuat tentang Yesus dan memberikan pilihan kepada para pendengarnya. Para pendengar Musa, atau dalam hal ini, orang banyak yang mendengarkan Petrus, dapat mendengarkan serta menaati Yesus dan hidup, atau tidak menaati Yesus dan mati.</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memerankan kerumunan bagaimana mereka dapat menanggapi pilihan ini. Anda mungkin mendengar jawaban seperti, "Takut mati," atau "Kesedihan karena tidak menaati Yesus sebelumnya."</w:t>
      </w:r>
    </w:p>
    <w:p>
      <w:pPr>
        <w:pStyle w:val="ListBullet"/>
        <w:spacing w:line="240" w:lineRule="auto"/>
        <w:ind w:left="720"/>
      </w:pPr>
      <w:r>
        <w:rPr>
          <w:lang w:val="id_ID" w:bidi="id_ID"/>
        </w:rPr>
      </w:r>
      <w:r>
        <w:rPr>
          <w:lang w:val="id_ID" w:bidi="id_ID"/>
        </w:rPr>
        <w:t>Ulang adegannya.</w:t>
      </w:r>
    </w:p>
    <w:p>
      <w:pPr/>
      <w:r>
        <w:rPr>
          <w:lang w:val="id_ID" w:bidi="id_ID"/>
        </w:rPr>
      </w:r>
      <w:r>
        <w:rPr>
          <w:lang w:val="id_ID" w:bidi="id_ID"/>
        </w:rPr>
        <w:t>Petrus menyimpulkan pidatonya dengan menceritakan kepada orang banyak bagaimana semua nabi dari Perjanjian Lama bernubuat tentang Yesus dan bahwa Allah mengutus Yesus kepada mereka untuk memberkati semua orang yang berpaling dari kejahatan.</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memerankan kerumunan bagaimana perasaan mereka tentang semua yang baru saja dikatakan Petrus. Anda mungkin mendengar tanggapan seperti, "Sadar akan dosa," "Bersukacita," "Bahagia," atau "Rasa syukur yang luar biasa atas apa yang telah dilakukan Allah untuk mereka."</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dipahami.</w:t>
      </w:r>
    </w:p>
    <w:p>
      <w:pPr/>
      <w:r>
        <w:rPr>
          <w:lang w:val="id_ID" w:bidi="id_ID"/>
        </w:rPr>
      </w:r>
      <w:r>
        <w:rPr>
          <w:lang w:val="id_ID" w:bidi="id_ID"/>
        </w:rPr>
        <w:t xml:space="preserve">Petrus, Yohanes, dan orang lumpuh memasuki </w:t>
      </w:r>
      <w:r>
        <w:rPr>
          <w:b/>
          <w:lang w:val="id_ID" w:bidi="id_ID"/>
        </w:rPr>
        <w:t>Serambi Salomo</w:t>
      </w:r>
      <w:r>
        <w:rPr>
          <w:lang w:val="id_ID" w:bidi="id_ID"/>
        </w:rPr>
        <w:t>, atau deretan tiang, setelah orang lumpuh itu disembuhkan. Serambi itu adalah teras berkolom ganda di area Bait Suci. Itu adalah satu-satunya area Bait Suci tempat orang-orang non-Yahudi diizinkan berada. Para murid Yesus dan para pemimpin agama lainnya sering mengajar orang-orang dari teras ini. Teras itu dinamai menurut nama Raja Salomo. Salomo dianggap sebagai raja paling bijaksana yang pernah hidup.</w:t>
      </w:r>
    </w:p>
    <w:p>
      <w:pPr/>
      <w:r>
        <w:rPr>
          <w:lang w:val="id_ID" w:bidi="id_ID"/>
        </w:rPr>
      </w:r>
      <w:r>
        <w:rPr>
          <w:lang w:val="id_ID" w:bidi="id_ID"/>
        </w:rPr>
        <w:t xml:space="preserve">Petrus menyapa orang banyak, "orang-orang </w:t>
      </w:r>
      <w:r>
        <w:rPr>
          <w:b/>
          <w:lang w:val="id_ID" w:bidi="id_ID"/>
        </w:rPr>
        <w:t>Israel</w:t>
      </w:r>
      <w:r>
        <w:rPr>
          <w:lang w:val="id_ID" w:bidi="id_ID"/>
        </w:rPr>
        <w:t xml:space="preserve">." Ini adalah frasa umum yang mirip dengan "sesama senegara saya." Gunakan kata yang sama untuk Israel seperti yang telah Anda gunakan sebelumnya. </w:t>
      </w:r>
      <w:r>
        <w:rPr>
          <w:lang w:val="id_ID" w:bidi="id_ID"/>
        </w:rPr>
        <w:t>Israel</w:t>
      </w:r>
      <w:r>
        <w:rPr>
          <w:lang w:val="id_ID" w:bidi="id_ID"/>
        </w:rPr>
        <w:t xml:space="preserve"> terdapat di Daftar Kata Utama.</w:t>
      </w:r>
    </w:p>
    <w:p>
      <w:pPr/>
      <w:r>
        <w:rPr>
          <w:lang w:val="id_ID" w:bidi="id_ID"/>
        </w:rPr>
      </w:r>
      <w:r>
        <w:rPr>
          <w:lang w:val="id_ID" w:bidi="id_ID"/>
        </w:rPr>
        <w:t xml:space="preserve">Ketika Petrus berbicara kepada orang banyak, ia menggambarkan Allah sebagai </w:t>
      </w:r>
      <w:r>
        <w:rPr>
          <w:b/>
          <w:lang w:val="id_ID" w:bidi="id_ID"/>
        </w:rPr>
        <w:t>Allah Abraham, Ishak, dan Yakub</w:t>
      </w:r>
      <w:r>
        <w:rPr>
          <w:lang w:val="id_ID" w:bidi="id_ID"/>
        </w:rPr>
        <w:t>. Orang-orang ini, Abraham, Ishak, dan Yakub, dianggap sebagai leluhur bangsa Israel. Mereka adalah orang-orang penting dalam sejarah Yahudi.</w:t>
      </w:r>
    </w:p>
    <w:p>
      <w:pPr/>
      <w:r>
        <w:rPr>
          <w:lang w:val="id_ID" w:bidi="id_ID"/>
        </w:rPr>
      </w:r>
      <w:r>
        <w:rPr>
          <w:lang w:val="id_ID" w:bidi="id_ID"/>
        </w:rPr>
        <w:t xml:space="preserve">Allah memuliakan hamba-Nya Yesus. </w:t>
      </w:r>
      <w:r>
        <w:rPr>
          <w:b/>
          <w:lang w:val="id_ID" w:bidi="id_ID"/>
        </w:rPr>
        <w:t>Memuliakan</w:t>
      </w:r>
      <w:r>
        <w:rPr>
          <w:lang w:val="id_ID" w:bidi="id_ID"/>
        </w:rPr>
        <w:t xml:space="preserve"> seseorang berarti menghormati atau memberikan pujian kepada mereka. Itu paling sering merujuk kepada Allah. Seorang </w:t>
      </w:r>
      <w:r>
        <w:rPr>
          <w:b/>
          <w:lang w:val="id_ID" w:bidi="id_ID"/>
        </w:rPr>
        <w:t>hamba</w:t>
      </w:r>
      <w:r>
        <w:rPr>
          <w:lang w:val="id_ID" w:bidi="id_ID"/>
        </w:rPr>
        <w:t xml:space="preserve"> adalah orang yang bekerja untuk orang lain dan tidak dapat berhenti. Mereka dipandang sebagai yang terendah di antara semua orang. Lihat Daftar Kata Utama untuk informasi lebih lanjut tentang </w:t>
      </w:r>
      <w:r>
        <w:rPr>
          <w:lang w:val="id_ID" w:bidi="id_ID"/>
        </w:rPr>
        <w:t>memuliakan</w:t>
      </w:r>
      <w:r>
        <w:rPr>
          <w:lang w:val="id_ID" w:bidi="id_ID"/>
        </w:rPr>
        <w:t xml:space="preserve"> dan </w:t>
      </w:r>
      <w:r>
        <w:rPr>
          <w:lang w:val="id_ID" w:bidi="id_ID"/>
        </w:rPr>
        <w:t>hamba</w:t>
      </w:r>
      <w:r>
        <w:rPr>
          <w:lang w:val="id_ID" w:bidi="id_ID"/>
        </w:rPr>
        <w:t>. Gunakan kata-kata yang sama untuk memuliakan dan hamba yang telah Anda gunakan sebelumnya.</w:t>
      </w:r>
    </w:p>
    <w:p>
      <w:pPr/>
      <w:r>
        <w:rPr>
          <w:lang w:val="id_ID" w:bidi="id_ID"/>
        </w:rPr>
      </w:r>
      <w:r>
        <w:rPr>
          <w:lang w:val="id_ID" w:bidi="id_ID"/>
        </w:rPr>
        <w:t xml:space="preserve">Tetapi Petrus menggambarkan Yesus sebagai </w:t>
      </w:r>
      <w:r>
        <w:rPr>
          <w:b/>
          <w:lang w:val="id_ID" w:bidi="id_ID"/>
        </w:rPr>
        <w:t>kudus</w:t>
      </w:r>
      <w:r>
        <w:rPr>
          <w:lang w:val="id_ID" w:bidi="id_ID"/>
        </w:rPr>
        <w:t xml:space="preserve"> dan </w:t>
      </w:r>
      <w:r>
        <w:rPr>
          <w:b/>
          <w:lang w:val="id_ID" w:bidi="id_ID"/>
        </w:rPr>
        <w:t>benar</w:t>
      </w:r>
      <w:r>
        <w:rPr>
          <w:lang w:val="id_ID" w:bidi="id_ID"/>
        </w:rPr>
        <w:t xml:space="preserve">. Menjadi </w:t>
      </w:r>
      <w:r>
        <w:rPr>
          <w:lang w:val="id_ID" w:bidi="id_ID"/>
        </w:rPr>
        <w:t>kudus</w:t>
      </w:r>
      <w:r>
        <w:rPr>
          <w:lang w:val="id_ID" w:bidi="id_ID"/>
        </w:rPr>
        <w:t xml:space="preserve"> berarti dikhususkan oleh Allah untuk tujuan yang lebih besar. </w:t>
      </w:r>
      <w:r>
        <w:rPr>
          <w:lang w:val="id_ID" w:bidi="id_ID"/>
        </w:rPr>
        <w:t>Kebenaran</w:t>
      </w:r>
      <w:r>
        <w:rPr>
          <w:lang w:val="id_ID" w:bidi="id_ID"/>
        </w:rPr>
        <w:t xml:space="preserve"> adalah gagasan berada di kedudukan yang benar di hadapan Allah. Gunakan kata-kata yang sama untuk kudus dan benar seperti yang telah Anda gunakan sebelumnya. Lihat Daftar Kata Utama untuk informasi lebih lanjut tentang kata-kata ini.</w:t>
      </w:r>
    </w:p>
    <w:p>
      <w:pPr/>
      <w:r>
        <w:rPr>
          <w:lang w:val="id_ID" w:bidi="id_ID"/>
        </w:rPr>
      </w:r>
      <w:r>
        <w:rPr>
          <w:lang w:val="id_ID" w:bidi="id_ID"/>
        </w:rPr>
        <w:t xml:space="preserve">Petrus menjelaskan siapa Yesus, kemudian mengatakan kepada orang banyak bahwa </w:t>
      </w:r>
      <w:r>
        <w:rPr>
          <w:b/>
          <w:lang w:val="id_ID" w:bidi="id_ID"/>
        </w:rPr>
        <w:t>iman kepada nama-Nya</w:t>
      </w:r>
      <w:r>
        <w:rPr>
          <w:lang w:val="id_ID" w:bidi="id_ID"/>
        </w:rPr>
        <w:t xml:space="preserve">, nama Yesus, yang menyembuhkan orang lumpuh itu. </w:t>
      </w:r>
      <w:r>
        <w:rPr>
          <w:b/>
          <w:lang w:val="id_ID" w:bidi="id_ID"/>
        </w:rPr>
        <w:t>Iman</w:t>
      </w:r>
      <w:r>
        <w:rPr>
          <w:lang w:val="id_ID" w:bidi="id_ID"/>
        </w:rPr>
        <w:t xml:space="preserve"> adalah percaya kepada seseorang meskipun Anda tidak tahu apa yang akan terjadi. Dalam budaya Yahudi, nama seseorang menandakan seluruh karakter mereka. Ketika Anda percaya, atau memiliki iman, dalam nama seseorang, Anda percaya siapa mereka. Ingatlah untuk menggunakan kata yang sama untuk iman seperti yang telah Anda gunakan sebelumnya. Lihat </w:t>
      </w:r>
      <w:r>
        <w:rPr>
          <w:lang w:val="id_ID" w:bidi="id_ID"/>
        </w:rPr>
        <w:t>Iman</w:t>
      </w:r>
      <w:r>
        <w:rPr>
          <w:lang w:val="id_ID" w:bidi="id_ID"/>
        </w:rPr>
        <w:t xml:space="preserve"> di Daftar Kata Utama untuk informasi lebih lanjut.</w:t>
      </w:r>
    </w:p>
    <w:p>
      <w:pPr/>
      <w:r>
        <w:rPr>
          <w:lang w:val="id_ID" w:bidi="id_ID"/>
        </w:rPr>
      </w:r>
      <w:r>
        <w:rPr>
          <w:lang w:val="id_ID" w:bidi="id_ID"/>
        </w:rPr>
        <w:t xml:space="preserve">Petrus mengatakan kepada orang banyak bahwa para nabi mengatakan kepada orang banyak bahwa Kristus akan menderita dan mati. Seorang </w:t>
      </w:r>
      <w:r>
        <w:rPr>
          <w:b/>
          <w:lang w:val="id_ID" w:bidi="id_ID"/>
        </w:rPr>
        <w:t>Nabi</w:t>
      </w:r>
      <w:r>
        <w:rPr>
          <w:lang w:val="id_ID" w:bidi="id_ID"/>
        </w:rPr>
        <w:t xml:space="preserve"> adalah seseorang yang dipanggil oleh Allah untuk menyampaikan pesan kepada orang-orang. </w:t>
      </w:r>
      <w:r>
        <w:rPr>
          <w:b/>
          <w:lang w:val="id_ID" w:bidi="id_ID"/>
        </w:rPr>
        <w:t>Kristus</w:t>
      </w:r>
      <w:r>
        <w:rPr>
          <w:lang w:val="id_ID" w:bidi="id_ID"/>
        </w:rPr>
        <w:t xml:space="preserve"> adalah gelar untuk Yesus yang berarti Mesias, atau yang secara khusus ditunjuk oleh Allah. Gunakan kata-kata yang sama untuk Nabi dan Kristus seperti yang digunakan sebelumnya. Lihat Daftar Kata Utama untuk deskripsi yang lebih lengkap tentang </w:t>
      </w:r>
      <w:r>
        <w:rPr>
          <w:lang w:val="id_ID" w:bidi="id_ID"/>
        </w:rPr>
        <w:t>Nabi</w:t>
      </w:r>
      <w:r>
        <w:rPr>
          <w:lang w:val="id_ID" w:bidi="id_ID"/>
        </w:rPr>
        <w:t xml:space="preserve"> dan </w:t>
      </w:r>
      <w:r>
        <w:rPr>
          <w:lang w:val="id_ID" w:bidi="id_ID"/>
        </w:rPr>
        <w:t>Kristus</w:t>
      </w:r>
      <w:r>
        <w:rPr>
          <w:lang w:val="id_ID" w:bidi="id_ID"/>
        </w:rPr>
        <w:t>.</w:t>
      </w:r>
    </w:p>
    <w:p>
      <w:pPr/>
      <w:r>
        <w:rPr>
          <w:lang w:val="id_ID" w:bidi="id_ID"/>
        </w:rPr>
      </w:r>
      <w:r>
        <w:rPr>
          <w:lang w:val="id_ID" w:bidi="id_ID"/>
        </w:rPr>
        <w:t xml:space="preserve">Petrus kemudian mendesak orang banyak untuk </w:t>
      </w:r>
      <w:r>
        <w:rPr>
          <w:b/>
          <w:lang w:val="id_ID" w:bidi="id_ID"/>
        </w:rPr>
        <w:t>bertobat</w:t>
      </w:r>
      <w:r>
        <w:rPr>
          <w:lang w:val="id_ID" w:bidi="id_ID"/>
        </w:rPr>
        <w:t xml:space="preserve"> dari </w:t>
      </w:r>
      <w:r>
        <w:rPr>
          <w:b/>
          <w:lang w:val="id_ID" w:bidi="id_ID"/>
        </w:rPr>
        <w:t>dosa</w:t>
      </w:r>
      <w:r>
        <w:rPr>
          <w:lang w:val="id_ID" w:bidi="id_ID"/>
        </w:rPr>
        <w:t xml:space="preserve"> atau </w:t>
      </w:r>
      <w:r>
        <w:rPr>
          <w:b/>
          <w:lang w:val="id_ID" w:bidi="id_ID"/>
        </w:rPr>
        <w:t>kejahatan</w:t>
      </w:r>
      <w:r>
        <w:rPr>
          <w:lang w:val="id_ID" w:bidi="id_ID"/>
        </w:rPr>
        <w:t xml:space="preserve"> mereka. Untuk </w:t>
      </w:r>
      <w:r>
        <w:rPr>
          <w:lang w:val="id_ID" w:bidi="id_ID"/>
        </w:rPr>
        <w:t>bertobat</w:t>
      </w:r>
      <w:r>
        <w:rPr>
          <w:lang w:val="id_ID" w:bidi="id_ID"/>
        </w:rPr>
        <w:t xml:space="preserve"> berarti berbalik dari dosa sepenuhnya dan mengikut Allah. </w:t>
      </w:r>
      <w:r>
        <w:rPr>
          <w:lang w:val="id_ID" w:bidi="id_ID"/>
        </w:rPr>
        <w:t>Dosa</w:t>
      </w:r>
      <w:r>
        <w:rPr>
          <w:lang w:val="id_ID" w:bidi="id_ID"/>
        </w:rPr>
        <w:t xml:space="preserve"> atau </w:t>
      </w:r>
      <w:r>
        <w:rPr>
          <w:lang w:val="id_ID" w:bidi="id_ID"/>
        </w:rPr>
        <w:t>kejahatan</w:t>
      </w:r>
      <w:r>
        <w:rPr>
          <w:lang w:val="id_ID" w:bidi="id_ID"/>
        </w:rPr>
        <w:t xml:space="preserve"> adalah kegagalan untuk melakukan apa yang telah Allah minta atau perintahkan untuk Anda lakukan. Gunakan kata-kata yang sama untuk bertobat dan dosa seperti yang telah Anda gunakan sebelumnya. Lihat Daftar Kata Utama untuk informasi lebih lanjut tentang kata-kata ini.</w:t>
      </w:r>
    </w:p>
    <w:p>
      <w:pPr/>
      <w:r>
        <w:rPr>
          <w:lang w:val="id_ID" w:bidi="id_ID"/>
        </w:rPr>
      </w:r>
      <w:r>
        <w:rPr>
          <w:lang w:val="id_ID" w:bidi="id_ID"/>
        </w:rPr>
        <w:t xml:space="preserve">Petrus menyelesaikan pidatonya dengan mengatakan kepada orang banyak bahwa setelah Yesus dibangkitkan ke kehidupan, Ia kembali ke </w:t>
      </w:r>
      <w:r>
        <w:rPr>
          <w:b/>
          <w:lang w:val="id_ID" w:bidi="id_ID"/>
        </w:rPr>
        <w:t>surga</w:t>
      </w:r>
      <w:r>
        <w:rPr>
          <w:lang w:val="id_ID" w:bidi="id_ID"/>
        </w:rPr>
        <w:t xml:space="preserve">. </w:t>
      </w:r>
      <w:r>
        <w:rPr>
          <w:lang w:val="id_ID" w:bidi="id_ID"/>
        </w:rPr>
        <w:t>Surga</w:t>
      </w:r>
      <w:r>
        <w:rPr>
          <w:lang w:val="id_ID" w:bidi="id_ID"/>
        </w:rPr>
        <w:t xml:space="preserve"> adalah tempat di mana Allah dan para malaikat-Nya tinggal. Suatu hari, semua orang Kristen akan tinggal di sini juga. Lihat Daftar Kata Utama untuk informasi lebih lanjut. Gunakan kata yang sama untuk surga seperti yang telah Anda gunakan sebelumnya.</w:t>
      </w:r>
    </w:p>
    <w:p>
      <w:pPr/>
      <w:r>
        <w:rPr>
          <w:lang w:val="id_ID" w:bidi="id_ID"/>
        </w:rPr>
      </w:r>
      <w:r>
        <w:rPr>
          <w:lang w:val="id_ID" w:bidi="id_ID"/>
        </w:rPr>
        <w:t xml:space="preserve">Petrus kemudian mengingatkan orang banyak bahwa Allah memberkati mereka semua melalui janji yang dibuat kepada Abraham. </w:t>
      </w:r>
      <w:r>
        <w:rPr>
          <w:b/>
          <w:lang w:val="id_ID" w:bidi="id_ID"/>
        </w:rPr>
        <w:t>Diberkati</w:t>
      </w:r>
      <w:r>
        <w:rPr>
          <w:lang w:val="id_ID" w:bidi="id_ID"/>
        </w:rPr>
        <w:t xml:space="preserve"> adalah saat Allah memberikan karunia kepada seseorang. Ingatlah untuk menggunakan kata yang sama untuk diberkati seperti yang digunakan sebelumnya. Lihat Daftar Kata Utama untuk definisi yang lebih lengkap tentang </w:t>
      </w:r>
      <w:r>
        <w:rPr>
          <w:lang w:val="id_ID" w:bidi="id_ID"/>
        </w:rPr>
        <w:t>diberkati</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sebentar. Anggota kelompok lain harus menceritakan bagian selanjutnya dari perikop itu dan berhenti sebentar. Lakukan ini sampai kelompok menceritakan kembali seluruh bagian tersebut. Anggota kelompok bisa saling memperbaiki pada tahap ini. </w:t>
      </w:r>
    </w:p>
    <w:p>
      <w:pPr/>
      <w:r>
        <w:rPr>
          <w:lang w:val="id_ID" w:bidi="id_ID"/>
        </w:rPr>
      </w:r>
      <w:r>
        <w:rPr>
          <w:lang w:val="id_ID" w:bidi="id_ID"/>
        </w:rPr>
        <w:t xml:space="preserve">Hentikan sejenak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bagian tersebut. </w:t>
      </w:r>
    </w:p>
    <w:p>
      <w:pPr/>
      <w:r>
        <w:rPr>
          <w:lang w:val="id_ID" w:bidi="id_ID"/>
        </w:rPr>
      </w:r>
      <w:r>
        <w:rPr>
          <w:lang w:val="id_ID" w:bidi="id_ID"/>
        </w:rPr>
        <w:t xml:space="preserve">Hentikan sejenak rekaman ini di sini. </w:t>
      </w:r>
    </w:p>
    <w:p>
      <w:pPr/>
      <w:r>
        <w:rPr>
          <w:lang w:val="id_ID" w:bidi="id_ID"/>
        </w:rPr>
      </w:r>
      <w:r>
        <w:rPr>
          <w:lang w:val="id_ID" w:bidi="id_ID"/>
        </w:rPr>
        <w:t xml:space="preserve">Selanjutnya, kelompok dapat memutuskan versi mana dari bagian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 xml:space="preserve">Hentikan sejenak rekaman ini di sini. </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4:1–22</w:t>
      </w:r>
      <w:r>
        <w:rPr>
          <w:lang w:val="id_ID" w:bidi="id_ID"/>
        </w:rPr>
      </w:r>
    </w:p>
    <w:p>
      <w:pPr>
        <w:pStyle w:val="Heading3"/>
      </w:pPr>
      <w:r>
        <w:rPr>
          <w:lang w:val="id_ID" w:bidi="id_ID"/>
        </w:rPr>
        <w:t>Dengar dan Renungkan</w:t>
      </w:r>
    </w:p>
    <w:p>
      <w:pPr/>
      <w:r>
        <w:rPr>
          <w:lang w:val="id_ID" w:bidi="id_ID"/>
        </w:rPr>
      </w:r>
      <w:r>
        <w:rPr>
          <w:lang w:val="id_ID" w:bidi="id_ID"/>
        </w:rPr>
        <w:t>Dalam tahap ini, dengarkan Kisah Para Rasul 4:1–22 dan simpanlah di dalam hati Anda.</w:t>
      </w:r>
    </w:p>
    <w:p>
      <w:pPr/>
      <w:r>
        <w:rPr>
          <w:lang w:val="id_ID" w:bidi="id_ID"/>
        </w:rPr>
      </w:r>
      <w:r>
        <w:rPr>
          <w:lang w:val="id_ID" w:bidi="id_ID"/>
        </w:rPr>
        <w:t>Dengarkan versi audio dari Kisah Para Rasul 4:1–22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perikop ini?</w:t>
      </w:r>
    </w:p>
    <w:p>
      <w:pPr>
        <w:pStyle w:val="ListBullet"/>
        <w:spacing w:line="240" w:lineRule="auto"/>
        <w:ind w:left="720"/>
      </w:pPr>
      <w:r>
        <w:rPr>
          <w:lang w:val="id_ID" w:bidi="id_ID"/>
        </w:rPr>
      </w:r>
      <w:r>
        <w:rPr>
          <w:lang w:val="id_ID" w:bidi="id_ID"/>
        </w:rPr>
        <w:t>Apa yang tidak Anda sukai atau tidak Anda pahami dari perikop ini?</w:t>
      </w:r>
    </w:p>
    <w:p>
      <w:pPr>
        <w:pStyle w:val="ListBullet"/>
        <w:spacing w:line="240" w:lineRule="auto"/>
        <w:ind w:left="720"/>
      </w:pPr>
      <w:r>
        <w:rPr>
          <w:lang w:val="id_ID" w:bidi="id_ID"/>
        </w:rPr>
      </w:r>
      <w:r>
        <w:rPr>
          <w:lang w:val="id_ID" w:bidi="id_ID"/>
        </w:rPr>
        <w:t>Apa yang perikop ini sampaikan kepada kita tentang Allah atau Yesus?</w:t>
      </w:r>
    </w:p>
    <w:p>
      <w:pPr>
        <w:pStyle w:val="ListBullet"/>
        <w:spacing w:line="240" w:lineRule="auto"/>
        <w:ind w:left="720"/>
      </w:pPr>
      <w:r>
        <w:rPr>
          <w:lang w:val="id_ID" w:bidi="id_ID"/>
        </w:rPr>
      </w:r>
      <w:r>
        <w:rPr>
          <w:lang w:val="id_ID" w:bidi="id_ID"/>
        </w:rPr>
        <w:t>Apa yang perikop ini sampaikan kepada kita tentang orang-orang?</w:t>
      </w:r>
    </w:p>
    <w:p>
      <w:pPr>
        <w:pStyle w:val="ListBullet"/>
        <w:spacing w:line="240" w:lineRule="auto"/>
        <w:ind w:left="720"/>
      </w:pPr>
      <w:r>
        <w:rPr>
          <w:lang w:val="id_ID" w:bidi="id_ID"/>
        </w:rPr>
      </w:r>
      <w:r>
        <w:rPr>
          <w:lang w:val="id_ID" w:bidi="id_ID"/>
        </w:rPr>
        <w:t>Bagaimana perikop ini memengaruhi kehidupan kita sehari-hari?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Kisah Para Rasul 4:1–22 dalam terjemahan yang paling mudah dimengerti.</w:t>
      </w:r>
    </w:p>
    <w:p>
      <w:pPr/>
      <w:r>
        <w:rPr>
          <w:lang w:val="id_ID" w:bidi="id_ID"/>
        </w:rPr>
      </w:r>
      <w:r>
        <w:rPr>
          <w:lang w:val="id_ID" w:bidi="id_ID"/>
        </w:rPr>
        <w:t>Setelah Petrus dan Yohanes menyembuhkan seorang laki-laki yang lumpuh di Bait Suci, Petrus menjelaskan kepada orang banyak bahwa Yesus adalah Juruselamat yang dijanjikan. Banyak orang percaya kepada Yesus karena perkataannya. Para pemimpin agama mendengar apa yang diajarkan Petrus dan Yohanes dan menangkap mereka. Para pemimpin agama mengancam untuk menghukum mereka jika mereka tidak berhenti mengajar tentang Yesus, lalu membebaskan mereka. Para rasul menolak untuk berhenti berbicara tentang Yesus.</w:t>
      </w:r>
    </w:p>
    <w:p>
      <w:pPr/>
      <w:r>
        <w:rPr>
          <w:lang w:val="id_ID" w:bidi="id_ID"/>
        </w:rPr>
      </w:r>
      <w:r>
        <w:rPr>
          <w:lang w:val="id_ID" w:bidi="id_ID"/>
        </w:rPr>
        <w:t>Sementara Petrus dan Yohanes berbicara kepada orang banyak tentang Yesus di area Bait Suci, beberapa imam, kapten penjaga Bait Suci, dan beberapa orang Saduki datang kepada mereka. Para imam melayani di Bait Suci memberikan persembahan kepada Allah atas nama orang-orang. Kapten itu adalah pemimpin penjaga Bait Suci yang menjaga ketertiban di area Bait Suci. Orang-orang Saduki adalah kelompok atau golongan agama Yahudi. Mereka mengajarkan bahwa lima kitab pertama dari Perjanjian Lama adalah yang paling penting, dan mereka tidak percaya bahwa malaikat atau roh ada. Mereka tidak percaya bahwa Allah membangkitkan Yesus, atau menghidupkan-Nya kembali. Orang-orang ini sangat marah kepada para rasul karena ajaran mereka. "Para rasul" merujuk pada Petrus dan Yohanes saja, tidak semua 12 rasul.</w:t>
      </w:r>
    </w:p>
    <w:p>
      <w:pPr/>
      <w:r>
        <w:rPr>
          <w:lang w:val="id_ID" w:bidi="id_ID"/>
        </w:rPr>
      </w:r>
      <w:r>
        <w:rPr>
          <w:lang w:val="id_ID" w:bidi="id_ID"/>
        </w:rPr>
        <w:t>Seperti yang Anda ingat, Petrus dan Yohanes mengajarkan bahwa Allah membangkitkan Yesus. Ini adalah contoh pertama tentang kebangkitan yang lebih umum yang akan terjadi pada hari-hari terakhir. Dengan dukungan para pemimpin agama, kapten penjaga menangkap Petrus dan Yohanes . Karena hari sudah larut malam dan tidak ada waktu untuk persidangan, mereka memasukkan para rasul ke penjara sampai keesokan harinya. Begitu banyak orang memercayai pesan para rasul tentang Yesus sehingga kelompok orang percaya itu tumbuh menjadi lebih dari lima ribu orang. Kemungkinan besar, jumlah ini hanya merujuk pada laki-laki, yang berarti perempuan dan anak-anak tidak dihitung. Ini akan menjadi sejumlah besar orang-orang percaya baru karena jumlah orang percaya pada hari pentakosta adalah sekitar tiga ribu.</w:t>
      </w:r>
    </w:p>
    <w:p>
      <w:pPr/>
      <w:r>
        <w:rPr>
          <w:lang w:val="id_ID" w:bidi="id_ID"/>
        </w:rPr>
      </w:r>
      <w:r>
        <w:rPr>
          <w:lang w:val="id_ID" w:bidi="id_ID"/>
        </w:rPr>
        <w:t>Berhenti di sini dan diskusikan pertanyaan ini dalam kelompok: Bagaimana Anda menentukan apakah seseorang telah melanggar hukum di tempat Anda tinggal? Apa saja, jika ada, hukum agama yang ditegakkan di tempat Anda tinggal? Hentikan sebentar audio ini di sini.</w:t>
      </w:r>
    </w:p>
    <w:p>
      <w:pPr/>
      <w:r>
        <w:rPr>
          <w:lang w:val="id_ID" w:bidi="id_ID"/>
        </w:rPr>
      </w:r>
      <w:r>
        <w:rPr>
          <w:lang w:val="id_ID" w:bidi="id_ID"/>
        </w:rPr>
        <w:t>Keesokan harinya, para penguasa Yahudi, para penatua, dan para pengajar hukum Taurat bertemu bersama di Yerusalem—mereka adalah anggota sanhedrin, atau Dewan Yahudi. Para penguasa merujuk pada imam besar dan para imam lainnya yang memerintah atas orang-orang Yahudi. Para penatua adalah pemimpin komunitas yang lebih tua dan dihormati, sementara para pengajar hukum Taurat menafsirkan hukum Allah. Kemungkinan besar imam besar memanggil semua anggota sanhedrin bersama untuk membahas apa yang harus dilakukan dengan Petrus dan Yohanes. Imam besar tidak hanya pemimpin dari semua imam, tetapi ia juga adalah pemimpin pengadilan tertinggi Yahudi. Dengan cara yang khusus, ia mewakili orang-orang Yahudi kepada Allah. Hanas adalah mantan imam besar, tetapi menantunya, Kayafas, adalah imam besar saat ini. Dalam budaya Yahudi, setelah seorang pria menjadi Imam Besar, ia memiliki kehormatan disebut Imam Besar selama sisa hidupnya. Aleksander dan Yohanes tidak hanya penguasa, tetapi juga anggota keluarga Hanas.</w:t>
      </w:r>
    </w:p>
    <w:p>
      <w:pPr/>
      <w:r>
        <w:rPr>
          <w:lang w:val="id_ID" w:bidi="id_ID"/>
        </w:rPr>
      </w:r>
      <w:r>
        <w:rPr>
          <w:lang w:val="id_ID" w:bidi="id_ID"/>
        </w:rPr>
        <w:t>Para penjaga membawa Yohanes dan Petrus dari penjara untuk berdiri di hadapan Sanhedrin. Mereka juga membawa orang yang disembuhkan itu sebagai saksi. Para pemimpin bertanya kepada Yohanes dan Petrus, "Dengan kuasa apa atau nama apa kamu melakukan ini?" Mereka merujuk pada mukjizat menyembuhkan orang lumpuh itu. Bagi orang-orang Yahudi, nama seseorang merujuk pada otoritas yang dimiliki orang tersebut, atau hak untuk bertindak. Dipenuhi dengan Roh Kudus , atau Roh Allah, Petrus menjawab mereka. Di sini, dipenuhi dengan Roh Kudus berarti bahwa Roh Kudus dengan jelas membimbing Petrus mengenai apa yang harus dikatakan kepada para penguasa. Itu tidak menyiratkan bahwa Roh Kudus pernah meninggalkan Petrus setelah Pentakosta dan kemudian kembali pada saat ini.</w:t>
      </w:r>
    </w:p>
    <w:p>
      <w:pPr/>
      <w:r>
        <w:rPr>
          <w:lang w:val="id_ID" w:bidi="id_ID"/>
        </w:rPr>
      </w:r>
      <w:r>
        <w:rPr>
          <w:lang w:val="id_ID" w:bidi="id_ID"/>
        </w:rPr>
        <w:t>Petrus menyapa para penguasa dengan hormat menggunakan dua dari tiga gelar, para penguasa dan penatua, untuk dewan penguasa Yahudi. Ketika Petrus berkata, "Jika kita dipanggil untuk dimintai pertanggungjawaban hari ini..." ia memperkenalkan pernyataan yang benar. Itu menyiratkan bahwa pernyataan berikutnya darinya juga akan benar. Petrus dengan jelas menyatakan kepada dewan dan kepada semua orang Israel bahwa mereka menyembuhkan orang yang lumpuh itu melalui nama, atau kuasa, Yesus Kristus dari Nazaret. Petrus merujuk pada orang yang disembuhkan yang berdiri bersama mereka sebagai bukti mukjizat itu. Kristus adalah gelar yang mengidentifikasi Yesus sebagai pribadi yang diutus Allah sebagai raja dan Juruselamat yang Dijanjikan, sementara Nazaret merujuk pada kota kelahiran Yesus.</w:t>
      </w:r>
    </w:p>
    <w:p>
      <w:pPr/>
      <w:r>
        <w:rPr>
          <w:lang w:val="id_ID" w:bidi="id_ID"/>
        </w:rPr>
      </w:r>
      <w:r>
        <w:rPr>
          <w:lang w:val="id_ID" w:bidi="id_ID"/>
        </w:rPr>
        <w:t>Petrus mengatakan kepada dewan bahwa mereka bertanggung jawab untuk menyalibkan Yesus, atau memakukan Dia di salib untuk menderita dan mati, tetapi Allah membangkitkan Yesus kembali kepada hidup. Seperti yang Anda ingat, orang-orang Saduki tidak percaya kepada kebangkitan. Petrus mengutip kitab suci yang terkenal dari Mazmur yang berbicara tentang Juruselamat yang Dijanjikan. Petrus menyiratkan bahwa para pemimpin Yahudi menolak Yesus, seperti para tukang bangunan yang menolak batu itu, tetapi Yesus seperti batu penjuru. Batu penjuru dapat merujuk pada batu di sudut fondasi atau batu di tengah pintu melengkung. Batu apa pun ini, itu menyiratkan bahwa batu itu adalah batu yang paling penting dan membuat seluruh bangunan menjadi kuat. Sama seperti para tukang bangunan, para pemimpin menolak Yesus sebagai Juruselamat yang Dijanjikan, tetapi Yesus sekarang duduk bersama Allah di tempat yang terhormat.</w:t>
      </w:r>
    </w:p>
    <w:p>
      <w:pPr/>
      <w:r>
        <w:rPr>
          <w:lang w:val="id_ID" w:bidi="id_ID"/>
        </w:rPr>
      </w:r>
      <w:r>
        <w:rPr>
          <w:lang w:val="id_ID" w:bidi="id_ID"/>
        </w:rPr>
        <w:t xml:space="preserve">Berhenti di sini dan lihatlah gambar </w:t>
      </w:r>
      <w:r>
        <w:rPr>
          <w:lang w:val="id_ID" w:bidi="id_ID"/>
        </w:rPr>
        <w:t>batu penjuru</w:t>
      </w:r>
      <w:r>
        <w:rPr>
          <w:lang w:val="id_ID" w:bidi="id_ID"/>
        </w:rPr>
        <w:t xml:space="preserve"> secara berkelompok. Diskusikan bagaimana orang-orang membangun rumah dalam budaya Anda. Bagaimana orang-orang memastikan sebuah rumah kuat dan dibangun dengan baik dalam budaya Anda? Hentikan sebentar audio ini di sini.</w:t>
      </w:r>
    </w:p>
    <w:p>
      <w:pPr/>
      <w:r>
        <w:rPr>
          <w:lang w:val="id_ID" w:bidi="id_ID"/>
        </w:rPr>
      </w:r>
      <w:r>
        <w:rPr>
          <w:lang w:val="id_ID" w:bidi="id_ID"/>
        </w:rPr>
        <w:t>Petrus mengatakan bahwa keselamatan tidak ditemukan dalam diri siapa pun yang lain. Secara khusus, orang-orang Yahudi dapat menemukan keselamatan atau penyelamatan dari hukuman karena dosa, di dalam Yesus karena Yesus adalah Juruselamat yang Dijanjikan. Petrus berkata, "Allah tidak memberikan nama lain di bawah surga yang melaluinya kita harus diselamatkan." Sekali lagi, nama Yesus merujuk pada Yesus sebagai pribadi, sementara "di bawah surga " berarti di seluruh dunia. Jadi, Allah hanya menyelamatkan orang-orang melalui Yesus. Hanya Yesus yang dapat menyelamatkan orang-orang dari hukuman Allah karena dosa-dosa mereka.</w:t>
      </w:r>
    </w:p>
    <w:p>
      <w:pPr/>
      <w:r>
        <w:rPr>
          <w:lang w:val="id_ID" w:bidi="id_ID"/>
        </w:rPr>
      </w:r>
      <w:r>
        <w:rPr>
          <w:lang w:val="id_ID" w:bidi="id_ID"/>
        </w:rPr>
        <w:t>Para pemimpin agama terkejut karena Petrus dan Yohanes berbicara dengan berani dan dengan keyakinan, karena mereka mengakui bahwa para rasul tidak memiliki pendidikan formal dalam menafsirkan Kitab Suci. Kebanyakan anak-anak Yahudi bersekolah sampai usia 12 tahun, tetapi beberapa siswa terus belajar di sekolah-sekolah Yahudi tingkat lanjut tempat para rabi mengajar. Dewan mungkin dapat melihat dari pakaian Petrus dan Yohanes bahwa mereka adalah orang-orang biasa tanpa pelatihan khusus di sekolah-sekolah Yahudi yang maju. Mereka mengakui Petrus dan Yohanes sebagai murid-murid, atau pengikut-pengikut, Yesus. Sama seperti para penguasa telah melihat Yesus mengajar dengan otoritas, atau hak untuk bertindak, mereka melihat bahwa para pengikut Yesus mengajar dengan otoritas yang sama dari Allah.</w:t>
      </w:r>
    </w:p>
    <w:p>
      <w:pPr/>
      <w:r>
        <w:rPr>
          <w:lang w:val="id_ID" w:bidi="id_ID"/>
        </w:rPr>
      </w:r>
      <w:r>
        <w:rPr>
          <w:lang w:val="id_ID" w:bidi="id_ID"/>
        </w:rPr>
        <w:t>Para pemimpin ingin menghukum Petrus dan Yohanes karena berkhotbah tentang Yesus, tetapi Allah telah menyembuhkan orang itu dalam nama Yesus. Mereka tidak dapat menentang para rasul karena orang yang disembuhkan itu berdiri di depan mereka. Dewan memerintahkan para penjaga untuk membawa ketiga orang itu keluar dari ruang pertemuan dewan sehingga dewan dapat berbicara secara pribadi. Mereka mengajukan pertanyaan, "Apa yang akan kita lakukan dengan orang-orang ini?" sebagai cara untuk mengungkapkan rasa frustrasi dan ketidakpastian. Mereka ingin menghukum Petrus dan Yohanes tetapi takut, karena menghukum mereka akan membuat orang-orang Yerusalem marah kepada mereka. Semua orang di Yerusalem tahu bahwa Allah telah menyembuhkan orang yang lumpuh itu karena para rasul meminta Allah untuk menyembuhkannya. Mukjizat ini, atau tindakan Allah, adalah tanda, atau isyarat bahwa apa yang diajarkan para rasul tentang Yesus adalah benar. Para pemimpin tidak dapat menyangkal bahwa mukjizat itu telah terjadi karena terlalu banyak orang sudah tahu tentang itu. Sebaliknya, para pemimpin memutuskan untuk mengatakan kepada para rasul bahwa mereka akan menghukum mereka jika mereka terus mengajar orang-orang dalam nama Yesus. Mereka ingin menghentikan berita tentang Yesus agar tidak menyebar ke lebih banyak orang.</w:t>
      </w:r>
    </w:p>
    <w:p>
      <w:pPr/>
      <w:r>
        <w:rPr>
          <w:lang w:val="id_ID" w:bidi="id_ID"/>
        </w:rPr>
      </w:r>
      <w:r>
        <w:rPr>
          <w:lang w:val="id_ID" w:bidi="id_ID"/>
        </w:rPr>
        <w:t>Dewan memanggil Petrus dan Yohanes kembali ke ruang pertemuan dan memerintahkan mereka untuk tidak berbicara atau mengajar dalam nama Yesus. Petrus mengatakan kepada para pemimpin bahwa mereka harus menghakimi, atau memutuskan sendiri, apa yang benar di hadapan Allah—menaati Allah atau menaati para pemimpin. "Di hadapan Allah" merujuk pada apa yang Allah anggap sebagai benar. Ini menyiratkan bahwa menaati para pemimpin berarti tidak menaati Allah. Petrus menekankan bahwa mereka harus terus menceritakan kepada orang lain apa yang mereka lihat Yesus lakukan dan dengar Yesus katakan. Para pemimpin terus mengancam para rasul, tetapi mengizinkan mereka pergi karena mereka tidak dapat memikirkan cara untuk menghukum mereka tanpa menyebabkan banyak orang marah. Orang-orang di Yerusalem terus memberikan pujian kepada Allah karena mukjizat orang itu disembuhkan setelah 40 tahun lumpuh.</w:t>
      </w:r>
      <w:r>
        <w:rPr>
          <w:lang w:val="id_ID" w:bidi="id_ID"/>
        </w:rPr>
      </w:r>
    </w:p>
    <w:p>
      <w:pPr>
        <w:pStyle w:val="Heading3"/>
      </w:pPr>
      <w:r>
        <w:rPr>
          <w:lang w:val="id_ID" w:bidi="id_ID"/>
        </w:rPr>
        <w:t>Menjelaskan Adegan</w:t>
      </w:r>
    </w:p>
    <w:p>
      <w:pPr/>
      <w:r>
        <w:rPr>
          <w:lang w:val="id_ID" w:bidi="id_ID"/>
        </w:rPr>
      </w:r>
      <w:r>
        <w:rPr>
          <w:lang w:val="id_ID" w:bidi="id_ID"/>
        </w:rPr>
        <w:t>Dengarkan versi audio dari Kisah Para Rasul 4:1–22 dalam terjemahan yang paling mudah dimengerti.</w:t>
      </w:r>
    </w:p>
    <w:p>
      <w:pPr/>
      <w:r>
        <w:rPr>
          <w:lang w:val="id_ID" w:bidi="id_ID"/>
        </w:rPr>
      </w:r>
      <w:r>
        <w:rPr>
          <w:lang w:val="id_ID" w:bidi="id_ID"/>
        </w:rPr>
        <w:t>Pada tahap ini, kelompok akan menentukan adegan, tokoh, dan latar dari perikop ini. Selanjutnya, kelompok akan memperagakan perikop ini.</w:t>
      </w:r>
    </w:p>
    <w:p>
      <w:pPr/>
      <w:r>
        <w:rPr>
          <w:lang w:val="id_ID" w:bidi="id_ID"/>
        </w:rPr>
      </w:r>
      <w:r>
        <w:rPr>
          <w:lang w:val="id_ID" w:bidi="id_ID"/>
        </w:rPr>
        <w:t xml:space="preserve">Kisah ini memiliki lima adegan. </w:t>
      </w:r>
    </w:p>
    <w:p>
      <w:pPr/>
      <w:r>
        <w:rPr>
          <w:lang w:val="id_ID" w:bidi="id_ID"/>
        </w:rPr>
      </w:r>
      <w:r>
        <w:rPr>
          <w:b/>
          <w:lang w:val="id_ID" w:bidi="id_ID"/>
        </w:rPr>
        <w:t>Dalam adegan pertama:</w:t>
      </w:r>
      <w:r>
        <w:rPr>
          <w:lang w:val="id_ID" w:bidi="id_ID"/>
        </w:rPr>
        <w:t xml:space="preserve"> Petrus dan Yohanes berada di area Bait Suci mengajar orang banyak setelah menyembuhkan seorang laki-laki lumpuh. Kapten pengawal, para imam, dan orang-orang Saduki datang kepada mereka. Para pemimpin marah karena Petrus berbicara tentang kebangkitan. Mereka menangkap Petrus dan Yohanes. Tetapi banyak orang mendengar dan percaya kepada kata-kata Petrus. Jumlah total laki-laki yang percaya adalah lima ribu.</w:t>
      </w:r>
    </w:p>
    <w:p>
      <w:pPr/>
      <w:r>
        <w:rPr>
          <w:lang w:val="id_ID" w:bidi="id_ID"/>
        </w:rPr>
      </w:r>
      <w:r>
        <w:rPr>
          <w:b/>
          <w:lang w:val="id_ID" w:bidi="id_ID"/>
        </w:rPr>
        <w:t>Dalam adegan kedua:</w:t>
      </w:r>
      <w:r>
        <w:rPr>
          <w:lang w:val="id_ID" w:bidi="id_ID"/>
        </w:rPr>
        <w:t xml:space="preserve"> Dewan Yahudi berkumpul pada hari berikutnya, termasuk anggota keluarga imam besar. Dewan memerintahkan para penjaga untuk membawa Petrus dan Yohanes dari penjara ke bangunan dewan. Para pemimpin bertanya kepada mereka dengan nama atau kuasa apa mereka menyembuhkan orang lumpuh itu. Petrus, yang dipenuhi dengan Roh Kudus, menjawab mereka.</w:t>
      </w:r>
    </w:p>
    <w:p>
      <w:pPr/>
      <w:r>
        <w:rPr>
          <w:lang w:val="id_ID" w:bidi="id_ID"/>
        </w:rPr>
      </w:r>
      <w:r>
        <w:rPr>
          <w:b/>
          <w:lang w:val="id_ID" w:bidi="id_ID"/>
        </w:rPr>
        <w:t>Dalam adegan ketiga:</w:t>
      </w:r>
      <w:r>
        <w:rPr>
          <w:lang w:val="id_ID" w:bidi="id_ID"/>
        </w:rPr>
        <w:t xml:space="preserve"> Dewan itu terkejut dengan keberanian Petrus dan Yohanes. Mereka menyadari bahwa mereka tidak berpendidikan dan adalah murid-murid Yesus. Dewan juga melihat orang yang disembuhkan itu dan tidak dapat mengatakan apa pun terhadap apa yang terjadi. Mereka membuat Petrus, Yohanes , dan orang lumpuh meninggalkan ruangan itu.</w:t>
      </w:r>
    </w:p>
    <w:p>
      <w:pPr/>
      <w:r>
        <w:rPr>
          <w:lang w:val="id_ID" w:bidi="id_ID"/>
        </w:rPr>
      </w:r>
      <w:r>
        <w:rPr>
          <w:b/>
          <w:lang w:val="id_ID" w:bidi="id_ID"/>
        </w:rPr>
        <w:t>Dalam adegan keempat:</w:t>
      </w:r>
      <w:r>
        <w:rPr>
          <w:lang w:val="id_ID" w:bidi="id_ID"/>
        </w:rPr>
        <w:t xml:space="preserve"> Dewan berdebat di antara mereka sendiri dan berbicara tentang bukti yang tidak dapat disangkal tentang mukjizat yang dilakukan para rasul. Mereka memutuskan untuk mengancam mereka agar tidak berbicara tentang Yesus lagi. Ketika Petrus dan Yohanes memasuki kembali ruangan dan dewan memperingatkan mereka untuk tidak berbicara tentang Yesus, Petrus bertanya kepada para pemimpin apa yang lebih baik dilakukan, menaati Allah atau mereka?</w:t>
      </w:r>
    </w:p>
    <w:p>
      <w:pPr/>
      <w:r>
        <w:rPr>
          <w:lang w:val="id_ID" w:bidi="id_ID"/>
        </w:rPr>
      </w:r>
      <w:r>
        <w:rPr>
          <w:b/>
          <w:lang w:val="id_ID" w:bidi="id_ID"/>
        </w:rPr>
        <w:t>Dalam adegan kelima:</w:t>
      </w:r>
      <w:r>
        <w:rPr>
          <w:lang w:val="id_ID" w:bidi="id_ID"/>
        </w:rPr>
        <w:t xml:space="preserve"> Dewan membiarkan mereka pergi karena mereka tidak dapat menemukan alasan untuk menghukum mereka. Orang-orang memberikan pujian kepada Allah atas mukjizat itu karena orang itu telah lumpuh selama lebih dari 40 tahun tetapi rasul menyembuhkannya.</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Yohanes</w:t>
      </w:r>
    </w:p>
    <w:p>
      <w:pPr>
        <w:pStyle w:val="ListBullet"/>
        <w:spacing w:line="240" w:lineRule="auto"/>
        <w:ind w:left="720"/>
      </w:pPr>
      <w:r>
        <w:rPr>
          <w:lang w:val="id_ID" w:bidi="id_ID"/>
        </w:rPr>
      </w:r>
      <w:r>
        <w:rPr>
          <w:lang w:val="id_ID" w:bidi="id_ID"/>
        </w:rPr>
        <w:t>Orang lumpuh yang disembuhkan</w:t>
      </w:r>
    </w:p>
    <w:p>
      <w:pPr>
        <w:pStyle w:val="ListBullet"/>
        <w:spacing w:line="240" w:lineRule="auto"/>
        <w:ind w:left="720"/>
      </w:pPr>
      <w:r>
        <w:rPr>
          <w:lang w:val="id_ID" w:bidi="id_ID"/>
        </w:rPr>
      </w:r>
      <w:r>
        <w:rPr>
          <w:lang w:val="id_ID" w:bidi="id_ID"/>
        </w:rPr>
        <w:t>Kerumunan orang banyak</w:t>
      </w:r>
    </w:p>
    <w:p>
      <w:pPr>
        <w:pStyle w:val="ListBullet"/>
        <w:spacing w:line="240" w:lineRule="auto"/>
        <w:ind w:left="720"/>
      </w:pPr>
      <w:r>
        <w:rPr>
          <w:lang w:val="id_ID" w:bidi="id_ID"/>
        </w:rPr>
      </w:r>
      <w:r>
        <w:rPr>
          <w:lang w:val="id_ID" w:bidi="id_ID"/>
        </w:rPr>
        <w:t>Imam-imam</w:t>
      </w:r>
    </w:p>
    <w:p>
      <w:pPr>
        <w:pStyle w:val="ListBullet"/>
        <w:spacing w:line="240" w:lineRule="auto"/>
        <w:ind w:left="720"/>
      </w:pPr>
      <w:r>
        <w:rPr>
          <w:lang w:val="id_ID" w:bidi="id_ID"/>
        </w:rPr>
      </w:r>
      <w:r>
        <w:rPr>
          <w:lang w:val="id_ID" w:bidi="id_ID"/>
        </w:rPr>
        <w:t>Kapten penjaga Bait Suci.</w:t>
      </w:r>
    </w:p>
    <w:p>
      <w:pPr>
        <w:pStyle w:val="ListBullet"/>
        <w:spacing w:line="240" w:lineRule="auto"/>
        <w:ind w:left="720"/>
      </w:pPr>
      <w:r>
        <w:rPr>
          <w:lang w:val="id_ID" w:bidi="id_ID"/>
        </w:rPr>
      </w:r>
      <w:r>
        <w:rPr>
          <w:lang w:val="id_ID" w:bidi="id_ID"/>
        </w:rPr>
        <w:t>Orang-orang Saduki</w:t>
      </w:r>
    </w:p>
    <w:p>
      <w:pPr>
        <w:pStyle w:val="ListBullet"/>
        <w:spacing w:line="240" w:lineRule="auto"/>
        <w:ind w:left="720"/>
      </w:pPr>
      <w:r>
        <w:rPr>
          <w:lang w:val="id_ID" w:bidi="id_ID"/>
        </w:rPr>
      </w:r>
      <w:r>
        <w:rPr>
          <w:lang w:val="id_ID" w:bidi="id_ID"/>
        </w:rPr>
        <w:t>Hanas</w:t>
      </w:r>
    </w:p>
    <w:p>
      <w:pPr>
        <w:pStyle w:val="ListBullet"/>
        <w:spacing w:line="240" w:lineRule="auto"/>
        <w:ind w:left="720"/>
      </w:pPr>
      <w:r>
        <w:rPr>
          <w:lang w:val="id_ID" w:bidi="id_ID"/>
        </w:rPr>
      </w:r>
      <w:r>
        <w:rPr>
          <w:lang w:val="id_ID" w:bidi="id_ID"/>
        </w:rPr>
        <w:t>Kayafas</w:t>
      </w:r>
    </w:p>
    <w:p>
      <w:pPr>
        <w:pStyle w:val="ListBullet"/>
        <w:spacing w:line="240" w:lineRule="auto"/>
        <w:ind w:left="720"/>
      </w:pPr>
      <w:r>
        <w:rPr>
          <w:lang w:val="id_ID" w:bidi="id_ID"/>
        </w:rPr>
      </w:r>
      <w:r>
        <w:rPr>
          <w:lang w:val="id_ID" w:bidi="id_ID"/>
        </w:rPr>
        <w:t>Keluarga Hanas</w:t>
      </w:r>
    </w:p>
    <w:p>
      <w:pPr>
        <w:pStyle w:val="ListBullet"/>
        <w:spacing w:line="240" w:lineRule="auto"/>
        <w:ind w:left="720"/>
      </w:pPr>
      <w:r>
        <w:rPr>
          <w:lang w:val="id_ID" w:bidi="id_ID"/>
        </w:rPr>
      </w:r>
      <w:r>
        <w:rPr>
          <w:lang w:val="id_ID" w:bidi="id_ID"/>
        </w:rPr>
        <w:t>Para penjaga</w:t>
      </w:r>
    </w:p>
    <w:p>
      <w:pPr/>
      <w:r>
        <w:rPr>
          <w:lang w:val="id_ID" w:bidi="id_ID"/>
        </w:rPr>
      </w:r>
      <w:r>
        <w:rPr>
          <w:lang w:val="id_ID" w:bidi="id_ID"/>
        </w:rPr>
        <w:t>Bersama kelompok, perhatikan bagian-bagian ini dari latar belakang perikop:</w:t>
      </w:r>
    </w:p>
    <w:p>
      <w:pPr/>
      <w:r>
        <w:rPr>
          <w:lang w:val="id_ID" w:bidi="id_ID"/>
        </w:rPr>
      </w:r>
      <w:r>
        <w:rPr>
          <w:lang w:val="id_ID" w:bidi="id_ID"/>
        </w:rPr>
        <w:t>Petrus dan Yohanes masih menyapa orang-orang yang sama dengan perikop terakhir. Ini berarti mereka berada di area Bait Suci di tempat yang disebut Serambi Salomo. Kerumunan telah berkumpul di sekitar mereka karena mereka menyembuhkan seorang pria yang telah lumpuh selama 40 tahun.</w:t>
      </w:r>
    </w:p>
    <w:p>
      <w:pPr/>
      <w:r>
        <w:rPr>
          <w:lang w:val="id_ID" w:bidi="id_ID"/>
        </w:rPr>
      </w:r>
      <w:r>
        <w:rPr>
          <w:lang w:val="id_ID" w:bidi="id_ID"/>
        </w:rPr>
        <w:t>Petrus dan Yohanes disela ketika para pemimpin agama dan kepala pengawal Bait Suci mendatangi mereka. Kapten itu seperti para polisi Bait Suci. Dia bertanggung jawab untuk menjaga ketertiban di Bait Suci dan mencegah kerusuhan terjadi. Orang-orang Saduki, yang tidak percaya kepada kebangkitan, kesal karena para rasul mengajar bahwa Allah telah membangkitkan Yesus dari antara orang mati.</w:t>
      </w:r>
    </w:p>
    <w:p>
      <w:pPr/>
      <w:r>
        <w:rPr>
          <w:lang w:val="id_ID" w:bidi="id_ID"/>
        </w:rPr>
      </w:r>
      <w:r>
        <w:rPr>
          <w:lang w:val="id_ID" w:bidi="id_ID"/>
        </w:rPr>
        <w:t>Orang-orang mendengar Firman, atau pesan bahwa Yesus adalah Juruselamat yang Dijanjikan, dan memercayainya.</w:t>
      </w:r>
    </w:p>
    <w:p>
      <w:pPr/>
      <w:r>
        <w:rPr>
          <w:lang w:val="id_ID" w:bidi="id_ID"/>
        </w:rPr>
      </w:r>
      <w:r>
        <w:rPr>
          <w:lang w:val="id_ID" w:bidi="id_ID"/>
        </w:rPr>
        <w:t xml:space="preserve">Para pemimpin menangkap Petrus dan Yohanes dan memasukkan mereka ke penjara sampai mereka dapat diadili. Keesokan harinya, Sanhedrin, atau dewan Yahudi, berkumpul di pelataran di Yerusalem. Dewan itu termasuk imam besar dan anggota keluarganya. Ketika Sanhedrin bertemu, mereka biasanya duduk di setengah lingkaran sehingga mereka semua dapat melihat satu sama lain. Orang yang didakwa duduk di tengah lingkaran </w:t>
      </w:r>
    </w:p>
    <w:p>
      <w:pPr/>
      <w:r>
        <w:rPr>
          <w:lang w:val="id_ID" w:bidi="id_ID"/>
        </w:rPr>
      </w:r>
      <w:r>
        <w:rPr>
          <w:lang w:val="id_ID" w:bidi="id_ID"/>
        </w:rPr>
        <w:t>Nasihat itu bertanya kepada Petrus dan Yohanes, "Dengan nama atau kuasa apa kamu melakukan mukjizat ini?" Kata "kamu" ditekankan untuk mencemooh atau meremehkan para rasul. Petrus, yang dipenuhi dengan Roh Kudus, menjawab mereka.</w:t>
      </w:r>
    </w:p>
    <w:p>
      <w:pPr/>
      <w:r>
        <w:rPr>
          <w:lang w:val="id_ID" w:bidi="id_ID"/>
        </w:rPr>
      </w:r>
      <w:r>
        <w:rPr>
          <w:lang w:val="id_ID" w:bidi="id_ID"/>
        </w:rPr>
        <w:t>Berhenti di sini dan diskusikan pertanyaan ini dalam kelompok: Bagaimana nada suara memengaruhi makna kata-kata dalam budaya Anda? Hentikan sebentar audio ini di sini.</w:t>
      </w:r>
    </w:p>
    <w:p>
      <w:pPr/>
      <w:r>
        <w:rPr>
          <w:lang w:val="id_ID" w:bidi="id_ID"/>
        </w:rPr>
      </w:r>
      <w:r>
        <w:rPr>
          <w:lang w:val="id_ID" w:bidi="id_ID"/>
        </w:rPr>
        <w:t>Petrus memulai jawabannya dengan sopan menyapa orang-orang penting di antara pendengarnya. Petrus menamai para penguasa dan penatua untuk menyiratkan bahwa ia akan berbicara kepada mereka. Ini adalah cara yang sangat sopan untuk memulai pembelaannya. Ketika Petrus berkata "jika kita sedang diperiksa," Petrus tidak mempertanyakan apakah mereka benar-benar sedang diperiksa untuk menyembuhkan orang itu atau tidak. Sebaliknya, ia mengatakan bahwa tidak ada keraguan bahwa mereka dituduh karena alasan itu. Cara lain untuk menerjemahkan ini adalah, "Karena kami sedang diperiksa..." Petrus mengatakan ini untuk menekankan kebenaran mukjizat yang terjadi karena kuasa nama Yesus. Setelah Petrus menyebutkan dakwaan-dakwaan, ia berkata "ketahuilah," atau "ketahui ini," sebagai cara untuk memulai jawabannya atas tuduhan itu. Petrus ingin dewan tahu tanpa keraguan bahwa apa yang akan ia katakan adalah benar.</w:t>
      </w:r>
    </w:p>
    <w:p>
      <w:pPr/>
      <w:r>
        <w:rPr>
          <w:lang w:val="id_ID" w:bidi="id_ID"/>
        </w:rPr>
      </w:r>
      <w:r>
        <w:rPr>
          <w:lang w:val="id_ID" w:bidi="id_ID"/>
        </w:rPr>
        <w:t>Berhenti di sini dan diskusikan pertanyaan ini dalam kelompok: Bagaimana orang-orang berbicara di pengadilan untuk menjawab tuduhan? Hentikan sebentar audio ini di sini.</w:t>
      </w:r>
    </w:p>
    <w:p>
      <w:pPr/>
      <w:r>
        <w:rPr>
          <w:lang w:val="id_ID" w:bidi="id_ID"/>
        </w:rPr>
      </w:r>
      <w:r>
        <w:rPr>
          <w:lang w:val="id_ID" w:bidi="id_ID"/>
        </w:rPr>
        <w:t>Petrus mengatakan bahwa para penguasa dan penatua, yang juga adalah orang-orang Israel, dan seluruh Israel akan tahu bahwa Yesus adalah orang yang menyembuhkan orang yang lumpuh itu.</w:t>
      </w:r>
    </w:p>
    <w:p>
      <w:pPr/>
      <w:r>
        <w:rPr>
          <w:lang w:val="id_ID" w:bidi="id_ID"/>
        </w:rPr>
      </w:r>
      <w:r>
        <w:rPr>
          <w:lang w:val="id_ID" w:bidi="id_ID"/>
        </w:rPr>
        <w:t>Petrus mengungkapkan bahwa Yesus adalah batu penjuru. Petrus tidak mengatakan bahwa Yesus adalah sebuah batu atau patung yang terbuat dari batu, tetapi lebih tepatnya bahwa Yesus seperti batu yang telah ditolak oleh para tukang bangunan. Sekarang batu itu telah menjadi batu yang paling penting untuk pembangunan sebuah bangunan. Ini berarti bahwa meskipun orang-orang menolak Yesus, Yesus adalah satu-satunya hal yang menyelamatkan kita.</w:t>
      </w:r>
    </w:p>
    <w:p>
      <w:pPr/>
      <w:r>
        <w:rPr>
          <w:lang w:val="id_ID" w:bidi="id_ID"/>
        </w:rPr>
      </w:r>
      <w:r>
        <w:rPr>
          <w:lang w:val="id_ID" w:bidi="id_ID"/>
        </w:rPr>
        <w:t>Pidato Petrus menunjukkan kepada dewan keberanian Petrus dan Yohanes.</w:t>
      </w:r>
    </w:p>
    <w:p>
      <w:pPr/>
      <w:r>
        <w:rPr>
          <w:lang w:val="id_ID" w:bidi="id_ID"/>
        </w:rPr>
      </w:r>
      <w:r>
        <w:rPr>
          <w:lang w:val="id_ID" w:bidi="id_ID"/>
        </w:rPr>
        <w:t>Kemudian dewan memerintahkan mereka untuk meninggalkan ruang dewan. Ada kemungkinan para penjaga membawa mereka keluar dari ruangan itu.</w:t>
      </w:r>
    </w:p>
    <w:p>
      <w:pPr/>
      <w:r>
        <w:rPr>
          <w:lang w:val="id_ID" w:bidi="id_ID"/>
        </w:rPr>
      </w:r>
      <w:r>
        <w:rPr>
          <w:lang w:val="id_ID" w:bidi="id_ID"/>
        </w:rPr>
        <w:t>Dewan itu frustrasi karena mereka tidak tahu bagaimana menghukum para rasul tanpa menyebabkan kerusuhan karena orang-orang bersukacita atas mukjizat itu. Mereka memutuskan untuk memperingatkan Petrus dan Yohanes untuk tidak berbicara lagi dalam nama Yesus. Kemudian dewan memanggil Petrus dan Yohanes kembali ke ruang dewan dan mengatakan kepada mereka untuk tidak berbicara lagi dalam nama Yesus.</w:t>
      </w:r>
    </w:p>
    <w:p>
      <w:pPr/>
      <w:r>
        <w:rPr>
          <w:lang w:val="id_ID" w:bidi="id_ID"/>
        </w:rPr>
      </w:r>
      <w:r>
        <w:rPr>
          <w:lang w:val="id_ID" w:bidi="id_ID"/>
        </w:rPr>
        <w:t>Petrus dan Yohanes mengatakan bahwa mereka tidak dapat berhenti berbicara dalam nama Yesus karena mereka ingin menaati Allah, bukan manusia. Dewan tidak dapat menemukan cara untuk menghukum mereka, karena semua orang memuji Allah karena telah menyembuhkan seorang pria yang telah lumpuh selama 40 tahun. Dewan membiarkan Petrus dan Yohanes pergi.</w:t>
      </w:r>
    </w:p>
    <w:p>
      <w:pPr/>
      <w:r>
        <w:rPr>
          <w:lang w:val="id_ID" w:bidi="id_ID"/>
        </w:rPr>
      </w:r>
      <w:r>
        <w:rPr>
          <w:lang w:val="id_ID" w:bidi="id_ID"/>
        </w:rPr>
        <w:t xml:space="preserve">Sekarang, kelompok harus membuat papan cerita, menggambar, atau menggunakan benda-benda untuk memvisualisasikan perikop ini dan tindakan-tindakan yang ada di dalamnya. </w:t>
      </w:r>
      <w:r>
        <w:rPr>
          <w:lang w:val="id_ID" w:bidi="id_ID"/>
        </w:rPr>
      </w:r>
    </w:p>
    <w:p>
      <w:pPr>
        <w:pStyle w:val="Heading3"/>
      </w:pPr>
      <w:r>
        <w:rPr>
          <w:lang w:val="id_ID" w:bidi="id_ID"/>
        </w:rPr>
        <w:t>Memperagakan Bacaan</w:t>
      </w:r>
    </w:p>
    <w:p>
      <w:pPr/>
      <w:r>
        <w:rPr>
          <w:lang w:val="id_ID" w:bidi="id_ID"/>
        </w:rPr>
      </w:r>
      <w:r>
        <w:rPr>
          <w:lang w:val="id_ID" w:bidi="id_ID"/>
        </w:rPr>
        <w:t>Dengarkan versi audio dari Kisah Para Rasul 4:1–22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 xml:space="preserve">Kisah ini memiliki lima adegan. </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Yohanes</w:t>
      </w:r>
    </w:p>
    <w:p>
      <w:pPr>
        <w:pStyle w:val="ListBullet"/>
        <w:spacing w:line="240" w:lineRule="auto"/>
        <w:ind w:left="720"/>
      </w:pPr>
      <w:r>
        <w:rPr>
          <w:lang w:val="id_ID" w:bidi="id_ID"/>
        </w:rPr>
      </w:r>
      <w:r>
        <w:rPr>
          <w:lang w:val="id_ID" w:bidi="id_ID"/>
        </w:rPr>
        <w:t>Orang lumpuh yang disembuhkan</w:t>
      </w:r>
    </w:p>
    <w:p>
      <w:pPr>
        <w:pStyle w:val="ListBullet"/>
        <w:spacing w:line="240" w:lineRule="auto"/>
        <w:ind w:left="720"/>
      </w:pPr>
      <w:r>
        <w:rPr>
          <w:lang w:val="id_ID" w:bidi="id_ID"/>
        </w:rPr>
      </w:r>
      <w:r>
        <w:rPr>
          <w:lang w:val="id_ID" w:bidi="id_ID"/>
        </w:rPr>
        <w:t>Kerumunan orang banyak</w:t>
      </w:r>
    </w:p>
    <w:p>
      <w:pPr>
        <w:pStyle w:val="ListBullet"/>
        <w:spacing w:line="240" w:lineRule="auto"/>
        <w:ind w:left="720"/>
      </w:pPr>
      <w:r>
        <w:rPr>
          <w:lang w:val="id_ID" w:bidi="id_ID"/>
        </w:rPr>
      </w:r>
      <w:r>
        <w:rPr>
          <w:lang w:val="id_ID" w:bidi="id_ID"/>
        </w:rPr>
        <w:t>Imam-imam</w:t>
      </w:r>
    </w:p>
    <w:p>
      <w:pPr>
        <w:pStyle w:val="ListBullet"/>
        <w:spacing w:line="240" w:lineRule="auto"/>
        <w:ind w:left="720"/>
      </w:pPr>
      <w:r>
        <w:rPr>
          <w:lang w:val="id_ID" w:bidi="id_ID"/>
        </w:rPr>
      </w:r>
      <w:r>
        <w:rPr>
          <w:lang w:val="id_ID" w:bidi="id_ID"/>
        </w:rPr>
        <w:t>Kapten Penjaga Bait Suci</w:t>
      </w:r>
    </w:p>
    <w:p>
      <w:pPr>
        <w:pStyle w:val="ListBullet"/>
        <w:spacing w:line="240" w:lineRule="auto"/>
        <w:ind w:left="720"/>
      </w:pPr>
      <w:r>
        <w:rPr>
          <w:lang w:val="id_ID" w:bidi="id_ID"/>
        </w:rPr>
      </w:r>
      <w:r>
        <w:rPr>
          <w:lang w:val="id_ID" w:bidi="id_ID"/>
        </w:rPr>
        <w:t>Orang-orang Saduki</w:t>
      </w:r>
    </w:p>
    <w:p>
      <w:pPr>
        <w:pStyle w:val="ListBullet"/>
        <w:spacing w:line="240" w:lineRule="auto"/>
        <w:ind w:left="720"/>
      </w:pPr>
      <w:r>
        <w:rPr>
          <w:lang w:val="id_ID" w:bidi="id_ID"/>
        </w:rPr>
      </w:r>
      <w:r>
        <w:rPr>
          <w:lang w:val="id_ID" w:bidi="id_ID"/>
        </w:rPr>
        <w:t>Hanas</w:t>
      </w:r>
    </w:p>
    <w:p>
      <w:pPr>
        <w:pStyle w:val="ListBullet"/>
        <w:spacing w:line="240" w:lineRule="auto"/>
        <w:ind w:left="720"/>
      </w:pPr>
      <w:r>
        <w:rPr>
          <w:lang w:val="id_ID" w:bidi="id_ID"/>
        </w:rPr>
      </w:r>
      <w:r>
        <w:rPr>
          <w:lang w:val="id_ID" w:bidi="id_ID"/>
        </w:rPr>
        <w:t>Kayafas</w:t>
      </w:r>
    </w:p>
    <w:p>
      <w:pPr>
        <w:pStyle w:val="ListBullet"/>
        <w:spacing w:line="240" w:lineRule="auto"/>
        <w:ind w:left="720"/>
      </w:pPr>
      <w:r>
        <w:rPr>
          <w:lang w:val="id_ID" w:bidi="id_ID"/>
        </w:rPr>
      </w:r>
      <w:r>
        <w:rPr>
          <w:lang w:val="id_ID" w:bidi="id_ID"/>
        </w:rPr>
        <w:t>Keluarga Hanas</w:t>
      </w:r>
    </w:p>
    <w:p>
      <w:pPr>
        <w:pStyle w:val="ListBullet"/>
        <w:spacing w:line="240" w:lineRule="auto"/>
        <w:ind w:left="720"/>
      </w:pPr>
      <w:r>
        <w:rPr>
          <w:lang w:val="id_ID" w:bidi="id_ID"/>
        </w:rPr>
      </w:r>
      <w:r>
        <w:rPr>
          <w:lang w:val="id_ID" w:bidi="id_ID"/>
        </w:rPr>
        <w:t>Para penjaga</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peragaan bagian-bagian yang sulit atau penting dari perikop tersebut. Bantulah satu sama lain untuk mengingat bagian-bagian perikop ini.</w:t>
      </w:r>
    </w:p>
    <w:p>
      <w:pPr/>
      <w:r>
        <w:rPr>
          <w:lang w:val="id_ID" w:bidi="id_ID"/>
        </w:rPr>
      </w:r>
      <w:r>
        <w:rPr>
          <w:lang w:val="id_ID" w:bidi="id_ID"/>
        </w:rPr>
        <w:t>Hentikan sebentar rekaman ini di sini dan peragakan bagian tersebut.</w:t>
      </w:r>
    </w:p>
    <w:p>
      <w:pPr/>
      <w:r>
        <w:rPr>
          <w:lang w:val="id_ID" w:bidi="id_ID"/>
        </w:rPr>
      </w:r>
      <w:r>
        <w:rPr>
          <w:lang w:val="id_ID" w:bidi="id_ID"/>
        </w:rPr>
        <w:t>Kelompok tersebut harus memperagakan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Hentikan sebentar rekaman di sini dan peragakan perikop ini untuk kedua kalinya.</w:t>
      </w:r>
    </w:p>
    <w:p>
      <w:pPr/>
      <w:r>
        <w:rPr>
          <w:lang w:val="id_ID" w:bidi="id_ID"/>
        </w:rPr>
      </w:r>
      <w:r>
        <w:rPr>
          <w:lang w:val="id_ID" w:bidi="id_ID"/>
        </w:rPr>
        <w:t>Berikut ini adalah contoh drama dan kemungkinan responsnya.</w:t>
      </w:r>
    </w:p>
    <w:p>
      <w:pPr/>
      <w:r>
        <w:rPr>
          <w:lang w:val="id_ID" w:bidi="id_ID"/>
        </w:rPr>
      </w:r>
      <w:r>
        <w:rPr>
          <w:lang w:val="id_ID" w:bidi="id_ID"/>
        </w:rPr>
        <w:t>Perankan Petrus dan Yohanes mengajar orang banyak di area Bait Suci. Beberapa imam, kapten penjaga Bait Suci, dan beberapa orang Saduki datang kepada mereka. Mereka marah karena para rasul sedang mengajar tentang kebangkitan Yesus. Mereka menangkap Petrus dan Yohanes dan memasukkan mereka ke penjara untuk malam itu.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Yohanes, "Apa yang Anda rasakan atau pikirkan?" Orang tersebut mungkin menjawab hal-hal seperti, "Patah semangat." Bukan begitulah cara saya membayangkan hari ini akan berakhir," atau "Saya senang memiliki Petrus sebagai pendamping saya," atau "Penuh harapan. Saya mengingat ajaran Yesus. Saya tahu bahwa ia akan menggunakan penganiayaan yang kita alami sebagai kesempatan untuk membagikan lebih banyak tentang Dia."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 pertemuan Sanhedrin bersama-sama. Para penjaga membawa Petrus dan Yohanes dari penjara, dan mereka juga membawa orang yang lumpuh. Sanhedrin bertanya kepada mereka dengan kuasa apa yang telah mereka sembuhkan orang lumpuh itu. Petrus, Dipenuhi dengan Roh Kudus, menjawab mereka.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Petrus, "Apa yang kamu rasakan atau pikirkan?" Orang itu mungkin menjawab hal-hal seperti, "Berani. Itu sama seperti yang Yesus katakan, Roh Kudus memberikan kata-kata untuk saya katakan," atau "Dikuatkan. Sekarang para pemimpin umat kita dapat mengetahui kebenaran tentang Yesus," atau "Bersyukur, bahkan sekarang Yesus membantu saya."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 Sanhedrin yang terkejut dengan keberanian para rasul. Mereka tahu bahwa para rasul tidak berpendidikan dan bahwa mereka adalah murid-murid Yesus. Sanhedrin mengutus ketiga orang itu keluar dari ruangan sehingga mereka dapat berbicara secara pribadi.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Sanhendrin, "Apa yang kamu rasakan atau pikirkan?" Orang tersebut mungkin menjawab seperti, "Kaget. Bagaimana orang-orang sederhana seperti itu tahu bagaimana menjelaskan Kitab Suci?" atau "Kecewa. Saya pikir kita telah selesai membahas ajaran Yesus," atau "Frustrasi. Tidak ada yang dapat kita lakukan untuk menghukum mereka tanpa menyebabkan kerusuhan."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 Sanhedrin yang tidak tahu apa yang harus dilakukan. Mereka memutuskan untuk mengancam para rasul untuk tidak mengajar tentang Yesus lagi. Mereka memerintahkan Petrus dan Yohanes untuk kembali ke ruangan dan memperingatkan mereka untuk tidak mengajar tentang Yesus. Petrus bertanya apa yang lebih baik, untuk menaati Allah atau para penguasa? Petrus dan Yohanes menolak untuk berhenti berbicara tentang Yesus.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Sanhedrin, "Apa yang kamu rasakan atau pikirkan?" Orang itu mungkin menjawab dengan hal-hal seperti, "Marah. Siapa mereka untuk menolak apa yang kita minta dari mereka?" atau "Kaget. Mereka sangat berani!" atau "Frustrasi. "Tidak ada lagi yang dapat kita lakukan selain mengancam mereka."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 Sanhedrin yang terus mengancam mereka, tetapi akhirnya harus membiarkan mereka pergi. Orang-orang terus memberikan pujian kepada Allah karena mukjizat orang lumpuh yang disembuhkan para rasul.</w:t>
      </w:r>
      <w:r>
        <w:rPr>
          <w:lang w:val="id_ID" w:bidi="id_ID"/>
        </w:rPr>
      </w:r>
    </w:p>
    <w:p>
      <w:pPr>
        <w:pStyle w:val="Heading3"/>
      </w:pPr>
      <w:r>
        <w:rPr>
          <w:lang w:val="id_ID" w:bidi="id_ID"/>
        </w:rPr>
        <w:t>Melengkapi yang Kurang</w:t>
      </w:r>
    </w:p>
    <w:p>
      <w:pPr/>
      <w:r>
        <w:rPr>
          <w:lang w:val="id_ID" w:bidi="id_ID"/>
        </w:rPr>
      </w:r>
      <w:r>
        <w:rPr>
          <w:lang w:val="id_ID" w:bidi="id_ID"/>
        </w:rPr>
        <w:t>Dengarkan versi audio dari Kisah Para Rasul 4:1–22 dalam terjemahan yang paling mudah dimengerti.</w:t>
      </w:r>
    </w:p>
    <w:p>
      <w:pPr/>
      <w:r>
        <w:rPr>
          <w:lang w:val="id_ID" w:bidi="id_ID"/>
        </w:rPr>
      </w:r>
      <w:r>
        <w:rPr>
          <w:lang w:val="id_ID" w:bidi="id_ID"/>
        </w:rPr>
        <w:t>Pada tahap ini, kelompok akan membahas istilah dan kata-kata penting dalam perikop ini.</w:t>
      </w:r>
    </w:p>
    <w:p>
      <w:pPr/>
      <w:r>
        <w:rPr>
          <w:lang w:val="id_ID" w:bidi="id_ID"/>
        </w:rPr>
      </w:r>
      <w:r>
        <w:rPr>
          <w:b/>
          <w:lang w:val="id_ID" w:bidi="id_ID"/>
        </w:rPr>
        <w:t>Para imam</w:t>
      </w:r>
      <w:r>
        <w:rPr>
          <w:lang w:val="id_ID" w:bidi="id_ID"/>
        </w:rPr>
        <w:t xml:space="preserve">, kepala penjaga </w:t>
      </w:r>
      <w:r>
        <w:rPr>
          <w:b/>
          <w:lang w:val="id_ID" w:bidi="id_ID"/>
        </w:rPr>
        <w:t>Bait Suci</w:t>
      </w:r>
      <w:r>
        <w:rPr>
          <w:lang w:val="id_ID" w:bidi="id_ID"/>
        </w:rPr>
        <w:t xml:space="preserve">, dan </w:t>
      </w:r>
      <w:r>
        <w:rPr>
          <w:b/>
          <w:lang w:val="id_ID" w:bidi="id_ID"/>
        </w:rPr>
        <w:t>Saduki</w:t>
      </w:r>
      <w:r>
        <w:rPr>
          <w:lang w:val="id_ID" w:bidi="id_ID"/>
        </w:rPr>
        <w:t xml:space="preserve"> datang kepada Petrus dan Yohanes setelah mereka menyembuhkan orang lumpuh itu dan mengajar tentang Yesus. Imam merujuk pada wakil Allah yang membuat korban atas nama orang-orang kepada Allah. Mereka juga merawat Bait Suci, atau tempat di mana Allah tinggal di antara umat-Nya di Yerusalem. Gunakan kata atau frasa yang sama untuk imam dan Bait Suci seperti yang Anda gunakan pada perikop sebelumnya. Untuk informasi lebih lanjut tentang </w:t>
      </w:r>
      <w:r>
        <w:rPr>
          <w:lang w:val="id_ID" w:bidi="id_ID"/>
        </w:rPr>
        <w:t>imam</w:t>
      </w:r>
      <w:r>
        <w:rPr>
          <w:lang w:val="id_ID" w:bidi="id_ID"/>
        </w:rPr>
        <w:t xml:space="preserve"> dan </w:t>
      </w:r>
      <w:r>
        <w:rPr>
          <w:lang w:val="id_ID" w:bidi="id_ID"/>
        </w:rPr>
        <w:t>Bait Suci</w:t>
      </w:r>
      <w:r>
        <w:rPr>
          <w:lang w:val="id_ID" w:bidi="id_ID"/>
        </w:rPr>
        <w:t>, lihat Daftar Kata Utama.</w:t>
      </w:r>
    </w:p>
    <w:p>
      <w:pPr/>
      <w:r>
        <w:rPr>
          <w:lang w:val="id_ID" w:bidi="id_ID"/>
        </w:rPr>
      </w:r>
      <w:r>
        <w:rPr>
          <w:b/>
          <w:lang w:val="id_ID" w:bidi="id_ID"/>
        </w:rPr>
        <w:t>Kaum Saduki</w:t>
      </w:r>
      <w:r>
        <w:rPr>
          <w:lang w:val="id_ID" w:bidi="id_ID"/>
        </w:rPr>
        <w:t xml:space="preserve"> adalah para pemimpin agama yang menganggap hukum Musa dalam Perjanjian Lama sebagai yang paling penting. Mereka tidak percaya pada ajaran-ajaran lisan yang muncul kemudian dari orang Farisi, yang mencakup ajaran tentang kebangkitan orang mati. Mereka biasanya mendukung kekuatan politik yang memegang otoritas seperti Raja Herodes pada zaman Yesus.</w:t>
      </w:r>
    </w:p>
    <w:p>
      <w:pPr/>
      <w:r>
        <w:rPr>
          <w:lang w:val="id_ID" w:bidi="id_ID"/>
        </w:rPr>
      </w:r>
      <w:r>
        <w:rPr>
          <w:lang w:val="id_ID" w:bidi="id_ID"/>
        </w:rPr>
        <w:t xml:space="preserve">Berhenti di sini dan diskusikan dalam kelompok kata atau frasa apa yang akan Anda gunakan untuk </w:t>
      </w:r>
      <w:r>
        <w:rPr>
          <w:b/>
          <w:lang w:val="id_ID" w:bidi="id_ID"/>
        </w:rPr>
        <w:t>Saduki</w:t>
      </w:r>
      <w:r>
        <w:rPr>
          <w:lang w:val="id_ID" w:bidi="id_ID"/>
        </w:rPr>
        <w:t xml:space="preserve">. Carilah kata </w:t>
      </w:r>
      <w:r>
        <w:rPr>
          <w:lang w:val="id_ID" w:bidi="id_ID"/>
        </w:rPr>
        <w:t>Saduki</w:t>
      </w:r>
      <w:r>
        <w:rPr>
          <w:lang w:val="id_ID" w:bidi="id_ID"/>
        </w:rPr>
        <w:t xml:space="preserve"> di Daftar Kata Utama untuk informasi lebih lanjut. Jika Anda telah menerjemahkan kata ini di kitab lain dalam Alkitab, gunakan kata yang sama dengan yang Anda gunakan di sana. Hentikan sebentar audio ini di sini.</w:t>
      </w:r>
    </w:p>
    <w:p>
      <w:pPr/>
      <w:r>
        <w:rPr>
          <w:lang w:val="id_ID" w:bidi="id_ID"/>
        </w:rPr>
      </w:r>
      <w:r>
        <w:rPr>
          <w:lang w:val="id_ID" w:bidi="id_ID"/>
        </w:rPr>
        <w:t xml:space="preserve">Ketika Lukas mengatakan bahwa para </w:t>
      </w:r>
      <w:r>
        <w:rPr>
          <w:b/>
          <w:lang w:val="id_ID" w:bidi="id_ID"/>
        </w:rPr>
        <w:t>rasul</w:t>
      </w:r>
      <w:r>
        <w:rPr>
          <w:lang w:val="id_ID" w:bidi="id_ID"/>
        </w:rPr>
        <w:t xml:space="preserve"> sedang mengajar, di sini, ia merujuk kepada Petrus dan Yohanes, bukan kepada kedua belas rasul tersebut. Para rasul adalah wakil pilihan Yesus. Mereka memberitakan kabar baik, memiliki otoritas rohani, dan menjadi saksi atas kehidupan, kematian, dan kebangkitan Yesus. Gunakan kata atau frasa yang sama untuk rasul seperti yang Anda gunakan pada perikop sebelumnya. Untuk informasi lebih lanjut tentang </w:t>
      </w:r>
      <w:r>
        <w:rPr>
          <w:lang w:val="id_ID" w:bidi="id_ID"/>
        </w:rPr>
        <w:t>rasul</w:t>
      </w:r>
      <w:r>
        <w:rPr>
          <w:lang w:val="id_ID" w:bidi="id_ID"/>
        </w:rPr>
        <w:t>, lihat Glosarium Utama.</w:t>
      </w:r>
    </w:p>
    <w:p>
      <w:pPr/>
      <w:r>
        <w:rPr>
          <w:lang w:val="id_ID" w:bidi="id_ID"/>
        </w:rPr>
      </w:r>
      <w:r>
        <w:rPr>
          <w:lang w:val="id_ID" w:bidi="id_ID"/>
        </w:rPr>
        <w:t xml:space="preserve">Para pemimpin agama kesal karena Petrus dan Yohanes sedang mengajar tentang </w:t>
      </w:r>
      <w:r>
        <w:rPr>
          <w:b/>
          <w:lang w:val="id_ID" w:bidi="id_ID"/>
        </w:rPr>
        <w:t>kebangkitan</w:t>
      </w:r>
      <w:r>
        <w:rPr>
          <w:lang w:val="id_ID" w:bidi="id_ID"/>
        </w:rPr>
        <w:t xml:space="preserve"> orang mati. Kebangkitan berarti bahwa Allah membangkitkan seseorang dari kematian sebagai orang yang sama. Pada hari-hari terakhir, Allah akan memilih waktu ketika semua orang yang telah mati akan bangkit dari kematian. Gunakan kata atau frasa yang sama untuk para rasul seperti yang Anda gunakan pada perikop sebelumnya. Untuk informasi lebih lanjut tentang </w:t>
      </w:r>
      <w:r>
        <w:rPr>
          <w:lang w:val="id_ID" w:bidi="id_ID"/>
        </w:rPr>
        <w:t>berdoa</w:t>
      </w:r>
      <w:r>
        <w:rPr>
          <w:lang w:val="id_ID" w:bidi="id_ID"/>
        </w:rPr>
        <w:t>, lihat Glosarium Utama.</w:t>
      </w:r>
    </w:p>
    <w:p>
      <w:pPr/>
      <w:r>
        <w:rPr>
          <w:lang w:val="id_ID" w:bidi="id_ID"/>
        </w:rPr>
      </w:r>
      <w:r>
        <w:rPr>
          <w:lang w:val="id_ID" w:bidi="id_ID"/>
        </w:rPr>
        <w:t xml:space="preserve">Setelah Petrus dan Yohanes ditangkap dan dimasukkan ke dalam penjara, Dewan Yahudi bertemu bersama pada hari berikutnya. Ini termasuk Yahudi </w:t>
      </w:r>
      <w:r>
        <w:rPr>
          <w:b/>
          <w:lang w:val="id_ID" w:bidi="id_ID"/>
        </w:rPr>
        <w:t>penatua</w:t>
      </w:r>
      <w:r>
        <w:rPr>
          <w:lang w:val="id_ID" w:bidi="id_ID"/>
        </w:rPr>
        <w:t xml:space="preserve">, </w:t>
      </w:r>
      <w:r>
        <w:rPr>
          <w:b/>
          <w:lang w:val="id_ID" w:bidi="id_ID"/>
        </w:rPr>
        <w:t>para pengajar hukum Taurat</w:t>
      </w:r>
      <w:r>
        <w:rPr>
          <w:lang w:val="id_ID" w:bidi="id_ID"/>
        </w:rPr>
        <w:t xml:space="preserve">, dan </w:t>
      </w:r>
      <w:r>
        <w:rPr>
          <w:b/>
          <w:lang w:val="id_ID" w:bidi="id_ID"/>
        </w:rPr>
        <w:t>imam besar</w:t>
      </w:r>
      <w:r>
        <w:rPr>
          <w:lang w:val="id_ID" w:bidi="id_ID"/>
        </w:rPr>
        <w:t>. Para tua-tua adalah pria-pria yang lebih tua yang merupakan pemimpin komunitas non-agama.</w:t>
      </w:r>
    </w:p>
    <w:p>
      <w:pPr/>
      <w:r>
        <w:rPr>
          <w:lang w:val="id_ID" w:bidi="id_ID"/>
        </w:rPr>
      </w:r>
      <w:r>
        <w:rPr>
          <w:lang w:val="id_ID" w:bidi="id_ID"/>
        </w:rPr>
        <w:t xml:space="preserve">Berhenti di sini dan diskusikan dalam kelompok kata atau frasa apa yang akan Anda gunakan untuk </w:t>
      </w:r>
      <w:r>
        <w:rPr>
          <w:b/>
          <w:lang w:val="id_ID" w:bidi="id_ID"/>
        </w:rPr>
        <w:t>penatua</w:t>
      </w:r>
      <w:r>
        <w:rPr>
          <w:lang w:val="id_ID" w:bidi="id_ID"/>
        </w:rPr>
        <w:t xml:space="preserve">. Carilah </w:t>
      </w:r>
      <w:r>
        <w:rPr>
          <w:lang w:val="id_ID" w:bidi="id_ID"/>
        </w:rPr>
        <w:t>penatua</w:t>
      </w:r>
      <w:r>
        <w:rPr>
          <w:lang w:val="id_ID" w:bidi="id_ID"/>
        </w:rPr>
        <w:t xml:space="preserve"> di Daftar Kata Utama untuk informasi lebih lanjut. Jika Anda telah menerjemahkan kata ini di kitab lain dalam Alkitab, gunakan kata yang sama dengan yang Anda gunakan di sana. Hentikan sebentar audio ini di sini.</w:t>
      </w:r>
    </w:p>
    <w:p>
      <w:pPr/>
      <w:r>
        <w:rPr>
          <w:lang w:val="id_ID" w:bidi="id_ID"/>
        </w:rPr>
      </w:r>
      <w:r>
        <w:rPr>
          <w:lang w:val="id_ID" w:bidi="id_ID"/>
        </w:rPr>
        <w:t xml:space="preserve">Kadang-kadang disebut para pengajar hukum Taurat, </w:t>
      </w:r>
      <w:r>
        <w:rPr>
          <w:b/>
          <w:lang w:val="id_ID" w:bidi="id_ID"/>
        </w:rPr>
        <w:t>para pengajar hukum Taurat</w:t>
      </w:r>
      <w:r>
        <w:rPr>
          <w:lang w:val="id_ID" w:bidi="id_ID"/>
        </w:rPr>
        <w:t xml:space="preserve"> merujuk pada para pemimpin agama yang merupakan ahli dalam menafsirkan hukum Allah. Tafsiran-tafsiran ini tidak dituliskan, tetapi dihafal dan diajarkan secara lisan oleh para guru.</w:t>
      </w:r>
    </w:p>
    <w:p>
      <w:pPr/>
      <w:r>
        <w:rPr>
          <w:lang w:val="id_ID" w:bidi="id_ID"/>
        </w:rPr>
      </w:r>
      <w:r>
        <w:rPr>
          <w:lang w:val="id_ID" w:bidi="id_ID"/>
        </w:rPr>
        <w:t xml:space="preserve">Berhenti di sini dan diskusikan dalam kelompok, kata atau frasa apa yang akan Anda gunakan untuk </w:t>
      </w:r>
      <w:r>
        <w:rPr>
          <w:b/>
          <w:lang w:val="id_ID" w:bidi="id_ID"/>
        </w:rPr>
        <w:t>pengajar hukum</w:t>
      </w:r>
      <w:r>
        <w:rPr>
          <w:lang w:val="id_ID" w:bidi="id_ID"/>
        </w:rPr>
        <w:t xml:space="preserve">. Carilah </w:t>
      </w:r>
      <w:r>
        <w:rPr>
          <w:lang w:val="id_ID" w:bidi="id_ID"/>
        </w:rPr>
        <w:t xml:space="preserve"> ahli hukum Taurat</w:t>
      </w:r>
      <w:r>
        <w:rPr>
          <w:lang w:val="id_ID" w:bidi="id_ID"/>
        </w:rPr>
        <w:t xml:space="preserve"> di Daftar Kata Utama untuk informasi lebih lanjut. Jika Anda telah menerjemahkan kata ini di kitab lain dalam Alkitab, gunakan kata yang sama dengan yang Anda gunakan di sana. Hentikan sebentar audio ini di sini.</w:t>
      </w:r>
    </w:p>
    <w:p>
      <w:pPr/>
      <w:r>
        <w:rPr>
          <w:lang w:val="id_ID" w:bidi="id_ID"/>
        </w:rPr>
      </w:r>
      <w:r>
        <w:rPr>
          <w:b/>
          <w:lang w:val="id_ID" w:bidi="id_ID"/>
        </w:rPr>
        <w:t xml:space="preserve">Imam besar </w:t>
      </w:r>
      <w:r>
        <w:rPr>
          <w:lang w:val="id_ID" w:bidi="id_ID"/>
        </w:rPr>
        <w:t xml:space="preserve">memimpin dewan Yahudi. Dia tidak hanya di atas para imam lain, tetapi dia juga adalah pemimpin pengadilan tertinggi Yahudi dan mempersembahkan korban khusus kepada Allah yang hanya dapat dilakukan oleh imam besar. Dengan cara yang khusus, ia mewakili orang-orang Yahudi kepada Allah. Pastikan untuk menerjemahkan imam besar dengan cara yang sama seperti yang Anda lakukan di kitab-kitab lain dari Alkitab. Untuk keterangan lebih lanjut tentang imam besar, lihat </w:t>
      </w:r>
      <w:r>
        <w:rPr>
          <w:lang w:val="id_ID" w:bidi="id_ID"/>
        </w:rPr>
        <w:t>imam</w:t>
      </w:r>
      <w:r>
        <w:rPr>
          <w:lang w:val="id_ID" w:bidi="id_ID"/>
        </w:rPr>
        <w:t xml:space="preserve"> dalam Daftar Kata Utama.</w:t>
      </w:r>
    </w:p>
    <w:p>
      <w:pPr/>
      <w:r>
        <w:rPr>
          <w:lang w:val="id_ID" w:bidi="id_ID"/>
        </w:rPr>
      </w:r>
      <w:r>
        <w:rPr>
          <w:lang w:val="id_ID" w:bidi="id_ID"/>
        </w:rPr>
        <w:t xml:space="preserve">Petrus dipenuhi dengan </w:t>
      </w:r>
      <w:r>
        <w:rPr>
          <w:b/>
          <w:lang w:val="id_ID" w:bidi="id_ID"/>
        </w:rPr>
        <w:t>Roh Kudus</w:t>
      </w:r>
      <w:r>
        <w:rPr>
          <w:lang w:val="id_ID" w:bidi="id_ID"/>
        </w:rPr>
        <w:t xml:space="preserve"> ketika ia menanggapi Dewan Yahudi. Roh Kudus merujuk pada Roh Allah yang Ia berikan kepada manusia untuk memperlengkapi mereka dengan kehadiran, hikmat, otoritas, dan kuasa-Nya. Seperti yang Anda ingat, Yesus memberi tahu murid-murid-Nya bahwa mereka tidak perlu khawatir tentang apa yang akan mereka katakan ketika seseorang menuduh mereka karena Ia akan memberi mereka kata-kata bijak yang tidak dapat dibantah oleh para penuduh mereka. Di sini, kita melihat Roh Kudus membimbing Petrus bagaimana menanggapi. Gunakan kata atau frasa yang sama untuk "Roh Kudus" yang Anda gunakan pada perikop sebelumnya. Untuk informasi lebih lanjut tentang </w:t>
      </w:r>
      <w:r>
        <w:rPr>
          <w:lang w:val="id_ID" w:bidi="id_ID"/>
        </w:rPr>
        <w:t>Roh Kudus</w:t>
      </w:r>
      <w:r>
        <w:rPr>
          <w:lang w:val="id_ID" w:bidi="id_ID"/>
        </w:rPr>
        <w:t>, lihat Daftar Kata Utama.</w:t>
      </w:r>
    </w:p>
    <w:p>
      <w:pPr/>
      <w:r>
        <w:rPr>
          <w:lang w:val="id_ID" w:bidi="id_ID"/>
        </w:rPr>
      </w:r>
      <w:r>
        <w:rPr>
          <w:lang w:val="id_ID" w:bidi="id_ID"/>
        </w:rPr>
        <w:t xml:space="preserve">Petrus menyatakan kebenaran tidak hanya bagi dewan tetapi agar didengar dan diketahui oleh seluruh </w:t>
      </w:r>
      <w:r>
        <w:rPr>
          <w:b/>
          <w:lang w:val="id_ID" w:bidi="id_ID"/>
        </w:rPr>
        <w:t>Israel</w:t>
      </w:r>
      <w:r>
        <w:rPr>
          <w:lang w:val="id_ID" w:bidi="id_ID"/>
        </w:rPr>
        <w:t xml:space="preserve">. Kata Israel merujuk kepada bangsa Yahudi, atau semua keturunan Yakub. Gunakan kata atau frasa yang sama untuk Israel seperti yang Anda gunakan pada bagian sebelumnya. Untuk informasi lebih lanjut tentang </w:t>
      </w:r>
      <w:r>
        <w:rPr>
          <w:lang w:val="id_ID" w:bidi="id_ID"/>
        </w:rPr>
        <w:t>Israel</w:t>
      </w:r>
      <w:r>
        <w:rPr>
          <w:lang w:val="id_ID" w:bidi="id_ID"/>
        </w:rPr>
        <w:t>, lihat Glosarium Utama.</w:t>
      </w:r>
    </w:p>
    <w:p>
      <w:pPr/>
      <w:r>
        <w:rPr>
          <w:lang w:val="id_ID" w:bidi="id_ID"/>
        </w:rPr>
      </w:r>
      <w:r>
        <w:rPr>
          <w:lang w:val="id_ID" w:bidi="id_ID"/>
        </w:rPr>
        <w:t xml:space="preserve">Petrus menyebut Yesus sebagai </w:t>
      </w:r>
      <w:r>
        <w:rPr>
          <w:b/>
          <w:lang w:val="id_ID" w:bidi="id_ID"/>
        </w:rPr>
        <w:t xml:space="preserve">Kristus </w:t>
      </w:r>
      <w:r>
        <w:rPr>
          <w:lang w:val="id_ID" w:bidi="id_ID"/>
        </w:rPr>
        <w:t xml:space="preserve">. Kristus atau Mesias adalah gelar yang merujuk pada orang yang dijanjikan Allah untuk diutus sebagai raja dan Juruselamat. Gunakan kata atau frasa yang sama untuk Kristus atau Mesias seperti yang Anda gunakan dalam perikop sebelumnya. Untuk informasi selengkapnya tentang </w:t>
      </w:r>
      <w:r>
        <w:rPr>
          <w:lang w:val="id_ID" w:bidi="id_ID"/>
        </w:rPr>
        <w:t>Kristus</w:t>
      </w:r>
      <w:r>
        <w:rPr>
          <w:lang w:val="id_ID" w:bidi="id_ID"/>
        </w:rPr>
        <w:t xml:space="preserve">, lihat Glosarium Utama. </w:t>
      </w:r>
    </w:p>
    <w:p>
      <w:pPr/>
      <w:r>
        <w:rPr>
          <w:lang w:val="id_ID" w:bidi="id_ID"/>
        </w:rPr>
      </w:r>
      <w:r>
        <w:rPr>
          <w:lang w:val="id_ID" w:bidi="id_ID"/>
        </w:rPr>
        <w:t xml:space="preserve">Petrus menuduh dewan telah </w:t>
      </w:r>
      <w:r>
        <w:rPr>
          <w:b/>
          <w:lang w:val="id_ID" w:bidi="id_ID"/>
        </w:rPr>
        <w:t>menyalibkan</w:t>
      </w:r>
      <w:r>
        <w:rPr>
          <w:lang w:val="id_ID" w:bidi="id_ID"/>
        </w:rPr>
        <w:t xml:space="preserve"> Yesus. penyaliban merujuk pada bentuk hukuman mati terburuk selama waktu itu. Para prajurit memakukan tangan dan kaki korban pada salib kayu dan mereka menggantung menderita di sana sampai mereka mati. Gunakan kata atau frasa yang sama untuk menyalibkan seperti yang Anda gunakan dalam perikop sebelumnya. Untuk informasi lebih lanjut tentang </w:t>
      </w:r>
      <w:r>
        <w:rPr>
          <w:lang w:val="id_ID" w:bidi="id_ID"/>
        </w:rPr>
        <w:t>penyaliban</w:t>
      </w:r>
      <w:r>
        <w:rPr>
          <w:lang w:val="id_ID" w:bidi="id_ID"/>
        </w:rPr>
        <w:t>, lihat Daftar Kata Utama.</w:t>
      </w:r>
    </w:p>
    <w:p>
      <w:pPr/>
      <w:r>
        <w:rPr>
          <w:lang w:val="id_ID" w:bidi="id_ID"/>
        </w:rPr>
      </w:r>
      <w:r>
        <w:rPr>
          <w:lang w:val="id_ID" w:bidi="id_ID"/>
        </w:rPr>
        <w:t xml:space="preserve">Ketika berbicara tentang Yesus, Petrus mengatakan bahwa </w:t>
      </w:r>
      <w:r>
        <w:rPr>
          <w:b/>
          <w:lang w:val="id_ID" w:bidi="id_ID"/>
        </w:rPr>
        <w:t>keselamatan</w:t>
      </w:r>
      <w:r>
        <w:rPr>
          <w:lang w:val="id_ID" w:bidi="id_ID"/>
        </w:rPr>
        <w:t xml:space="preserve"> tidak ditemukan di tempat lain. Di sini, keselamatan berarti penyelamatan dari hukuman dosa. Dalam hal ini, orang Yahudi dapat menemukan keselamatan dari dosa di dalam Yesus sebagai Juruselamat yang Dijanjikan yang telah mereka tunggu. Petrus mengatakan bahwa hanya Yesus yang dapat menyelamatkan orang-orang dari hukuman Allah karena dosa-dosa mereka.</w:t>
      </w:r>
    </w:p>
    <w:p>
      <w:pPr/>
      <w:r>
        <w:rPr>
          <w:lang w:val="id_ID" w:bidi="id_ID"/>
        </w:rPr>
      </w:r>
      <w:r>
        <w:rPr>
          <w:lang w:val="id_ID" w:bidi="id_ID"/>
        </w:rPr>
        <w:t xml:space="preserve">Berhenti di sini dan diskusikan dalam kelompok kata atau frasa apa yang akan Anda gunakan untuk </w:t>
      </w:r>
      <w:r>
        <w:rPr>
          <w:b/>
          <w:lang w:val="id_ID" w:bidi="id_ID"/>
        </w:rPr>
        <w:t>keselamatan</w:t>
      </w:r>
      <w:r>
        <w:rPr>
          <w:lang w:val="id_ID" w:bidi="id_ID"/>
        </w:rPr>
        <w:t xml:space="preserve">. Carilah kata </w:t>
      </w:r>
      <w:r>
        <w:rPr>
          <w:lang w:val="id_ID" w:bidi="id_ID"/>
        </w:rPr>
        <w:t>keselamatan</w:t>
      </w:r>
      <w:r>
        <w:rPr>
          <w:lang w:val="id_ID" w:bidi="id_ID"/>
        </w:rPr>
        <w:t xml:space="preserve"> di Daftar Kata Utama untuk informasi lebih lanjut. Jika Anda telah menerjemahkan kata ini di kitab lain dari Alkitab, gunakan kata yang sama dengan yang Anda gunakan di sana. Hentikan sebentar audio ini di sini.</w:t>
      </w:r>
    </w:p>
    <w:p>
      <w:pPr/>
      <w:r>
        <w:rPr>
          <w:lang w:val="id_ID" w:bidi="id_ID"/>
        </w:rPr>
      </w:r>
      <w:r>
        <w:rPr>
          <w:lang w:val="id_ID" w:bidi="id_ID"/>
        </w:rPr>
        <w:t xml:space="preserve">Ketika Petrus mengatakan bahwa tidak ada nama lain </w:t>
      </w:r>
      <w:r>
        <w:rPr>
          <w:b/>
          <w:lang w:val="id_ID" w:bidi="id_ID"/>
        </w:rPr>
        <w:t>di bawah surga</w:t>
      </w:r>
      <w:r>
        <w:rPr>
          <w:lang w:val="id_ID" w:bidi="id_ID"/>
        </w:rPr>
        <w:t xml:space="preserve">, surga merujuk pada langit. Petrus merujuk pada setiap tempat di bumi. Gunakan kata atau frasa yang sama untuk surga, yang berarti langit, seperti yang Anda gunakan pada perikop sebelumnya. Untuk informasi lebih lanjut tentang </w:t>
      </w:r>
      <w:r>
        <w:rPr>
          <w:lang w:val="id_ID" w:bidi="id_ID"/>
        </w:rPr>
        <w:t>surga</w:t>
      </w:r>
      <w:r>
        <w:rPr>
          <w:lang w:val="id_ID" w:bidi="id_ID"/>
        </w:rPr>
        <w:t>, lihat Glosarium Utama.</w:t>
      </w:r>
    </w:p>
    <w:p>
      <w:pPr/>
      <w:r>
        <w:rPr>
          <w:lang w:val="id_ID" w:bidi="id_ID"/>
        </w:rPr>
      </w:r>
      <w:r>
        <w:rPr>
          <w:b/>
          <w:lang w:val="id_ID" w:bidi="id_ID"/>
        </w:rPr>
        <w:t xml:space="preserve">sanhedrin </w:t>
      </w:r>
      <w:r>
        <w:rPr>
          <w:lang w:val="id_ID" w:bidi="id_ID"/>
        </w:rPr>
        <w:t>merujuk pada Dewan Tinggi Yahudi. Sanhedrin mencakup para imam terkemuka, tua-tua, dan ahli-ahli hukum agama. Ada 71 anggota Sanhedrin. Kelompok ini mendengarkan kasus-kasus pengadilan dan menjatuhkan putusan berdasarkan hukum agama.</w:t>
      </w:r>
    </w:p>
    <w:p>
      <w:pPr/>
      <w:r>
        <w:rPr>
          <w:lang w:val="id_ID" w:bidi="id_ID"/>
        </w:rPr>
      </w:r>
      <w:r>
        <w:rPr>
          <w:lang w:val="id_ID" w:bidi="id_ID"/>
        </w:rPr>
        <w:t xml:space="preserve">Berhenti di sini dan diskusikan dalam kelompok kata atau frasa apa yang akan Anda gunakan untuk </w:t>
      </w:r>
      <w:r>
        <w:rPr>
          <w:b/>
          <w:lang w:val="id_ID" w:bidi="id_ID"/>
        </w:rPr>
        <w:t>Sanhedrin</w:t>
      </w:r>
      <w:r>
        <w:rPr>
          <w:lang w:val="id_ID" w:bidi="id_ID"/>
        </w:rPr>
        <w:t xml:space="preserve">. Carilah </w:t>
      </w:r>
      <w:r>
        <w:rPr>
          <w:lang w:val="id_ID" w:bidi="id_ID"/>
        </w:rPr>
        <w:t>Sanhedrin</w:t>
      </w:r>
      <w:r>
        <w:rPr>
          <w:lang w:val="id_ID" w:bidi="id_ID"/>
        </w:rPr>
        <w:t xml:space="preserve"> di Daftar Kata Utama untuk informasi lebih lanjut. Jika Anda telah menerjemahkan kata ini di kitab lain dalam Alkitab, gunakan kata yang sama dengan yang Anda gunakan di sana. Hentikan sebentar audio ini di sini.</w:t>
      </w:r>
    </w:p>
    <w:p>
      <w:pPr/>
      <w:r>
        <w:rPr>
          <w:lang w:val="id_ID" w:bidi="id_ID"/>
        </w:rPr>
      </w:r>
      <w:r>
        <w:rPr>
          <w:lang w:val="id_ID" w:bidi="id_ID"/>
        </w:rPr>
        <w:t xml:space="preserve">Ketika dewan merujuk pada </w:t>
      </w:r>
      <w:r>
        <w:rPr>
          <w:b/>
          <w:lang w:val="id_ID" w:bidi="id_ID"/>
        </w:rPr>
        <w:t>mukjizat</w:t>
      </w:r>
      <w:r>
        <w:rPr>
          <w:lang w:val="id_ID" w:bidi="id_ID"/>
        </w:rPr>
        <w:t xml:space="preserve"> yang luar biasa, mereka berbicara tentang penyembuhan orang lumpuh itu. Mukjizat merujuk pada tindakan yang hanya dapat dilakukan oleh Allah. Gunakan kata atau frasa yang sama untuk mukjizat seperti yang Anda gunakan dalam perikop sebelumnya. Untuk informasi lebih lanjut tentang </w:t>
      </w:r>
      <w:r>
        <w:rPr>
          <w:lang w:val="id_ID" w:bidi="id_ID"/>
        </w:rPr>
        <w:t>mukjizat</w:t>
      </w:r>
      <w:r>
        <w:rPr>
          <w:lang w:val="id_ID" w:bidi="id_ID"/>
        </w:rPr>
        <w:t>, lihat Glosarium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Seorang anggota kelompok harus menyampaikan beberapa kalimat dari perikop itu lalu berhenti sebentar. Anggota kelompok lain harus menceritakan bagian selanjutnya dari perikop itu dan berhenti sebentar. Lakukan hal ini sampai kelompok itu telah menceritakan kembali semua perikop tersebut. Dalam tahap ini anggota kelompok dapat saling mengoreksi. Hentikan sebentar audio ini di sini.</w:t>
      </w:r>
    </w:p>
    <w:p>
      <w:pPr/>
      <w:r>
        <w:rPr>
          <w:lang w:val="id_ID" w:bidi="id_ID"/>
        </w:rPr>
      </w:r>
      <w:r>
        <w:rPr>
          <w:lang w:val="id_ID" w:bidi="id_ID"/>
        </w:rPr>
        <w:t>Selanjutnya, setiap anggota kelompok harus menceritakan seluruh perikop tersebut tanpa interupsi setidaknya satu kali. Seorang anggota kelompok dapat menggunakan benda acak, gerakan, atau papan cerita mereka untuk membantu mereka mengingat perikop tersebut. Hentikan sebentar audio ini di sini.</w:t>
      </w:r>
    </w:p>
    <w:p>
      <w:pPr/>
      <w:r>
        <w:rPr>
          <w:lang w:val="id_ID" w:bidi="id_ID"/>
        </w:rPr>
      </w:r>
      <w:r>
        <w:rPr>
          <w:lang w:val="id_ID" w:bidi="id_ID"/>
        </w:rPr>
        <w:t>Selanjutnya, kelompok dapat memutuskan versi mana dari perikop tersebut yang paling disukai. Anda mungkin memutuskan bahwa Anda menyukai cara salah satu anggota kelompok menceritakan suatu adegan, tetapi menyukai cara anggota kelompok lain menceritakan adegan lainnya. Hentikan sebentar audio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4:23–31</w:t>
      </w:r>
      <w:r>
        <w:rPr>
          <w:lang w:val="id_ID" w:bidi="id_ID"/>
        </w:rPr>
      </w:r>
    </w:p>
    <w:p>
      <w:pPr>
        <w:pStyle w:val="Heading3"/>
      </w:pPr>
      <w:r>
        <w:rPr>
          <w:lang w:val="id_ID" w:bidi="id_ID"/>
        </w:rPr>
        <w:t>Dengar dan Renungkan</w:t>
      </w:r>
    </w:p>
    <w:p>
      <w:pPr/>
      <w:r>
        <w:rPr>
          <w:lang w:val="id_ID" w:bidi="id_ID"/>
        </w:rPr>
      </w:r>
      <w:r>
        <w:rPr>
          <w:lang w:val="id_ID" w:bidi="id_ID"/>
        </w:rPr>
        <w:t>Dalam tahap ini, dengarkan Kisah Para Rasul 4:23–31 dan simpanlah dalam hatimu.</w:t>
      </w:r>
    </w:p>
    <w:p>
      <w:pPr/>
      <w:r>
        <w:rPr>
          <w:lang w:val="id_ID" w:bidi="id_ID"/>
        </w:rPr>
      </w:r>
      <w:r>
        <w:rPr>
          <w:lang w:val="id_ID" w:bidi="id_ID"/>
        </w:rPr>
        <w:t>Dengarkan versi audio dari Kisah Para Rasul 4:23–31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perikop ini?</w:t>
      </w:r>
    </w:p>
    <w:p>
      <w:pPr>
        <w:pStyle w:val="ListBullet"/>
        <w:spacing w:line="240" w:lineRule="auto"/>
        <w:ind w:left="720"/>
      </w:pPr>
      <w:r>
        <w:rPr>
          <w:lang w:val="id_ID" w:bidi="id_ID"/>
        </w:rPr>
      </w:r>
      <w:r>
        <w:rPr>
          <w:lang w:val="id_ID" w:bidi="id_ID"/>
        </w:rPr>
        <w:t>Apa yang tidak Anda sukai atau tidak Anda pahami dari perikop ini?</w:t>
      </w:r>
    </w:p>
    <w:p>
      <w:pPr>
        <w:pStyle w:val="ListBullet"/>
        <w:spacing w:line="240" w:lineRule="auto"/>
        <w:ind w:left="720"/>
      </w:pPr>
      <w:r>
        <w:rPr>
          <w:lang w:val="id_ID" w:bidi="id_ID"/>
        </w:rPr>
      </w:r>
      <w:r>
        <w:rPr>
          <w:lang w:val="id_ID" w:bidi="id_ID"/>
        </w:rPr>
        <w:t>Apa yang perikop ini sampaikan kepada kita tentang Allah atau Yesus?</w:t>
      </w:r>
    </w:p>
    <w:p>
      <w:pPr>
        <w:pStyle w:val="ListBullet"/>
        <w:spacing w:line="240" w:lineRule="auto"/>
        <w:ind w:left="720"/>
      </w:pPr>
      <w:r>
        <w:rPr>
          <w:lang w:val="id_ID" w:bidi="id_ID"/>
        </w:rPr>
      </w:r>
      <w:r>
        <w:rPr>
          <w:lang w:val="id_ID" w:bidi="id_ID"/>
        </w:rPr>
        <w:t>Apa yang perikop ini sampaikan kepada kita tentang orang-orang?</w:t>
      </w:r>
    </w:p>
    <w:p>
      <w:pPr>
        <w:pStyle w:val="ListBullet"/>
        <w:spacing w:line="240" w:lineRule="auto"/>
        <w:ind w:left="720"/>
      </w:pPr>
      <w:r>
        <w:rPr>
          <w:lang w:val="id_ID" w:bidi="id_ID"/>
        </w:rPr>
      </w:r>
      <w:r>
        <w:rPr>
          <w:lang w:val="id_ID" w:bidi="id_ID"/>
        </w:rPr>
        <w:t>Bagaimana perikop ini memengaruhi kehidupan kita sehari-hari?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Kisah Para Rasul 4:23–31 dalam terjemahan yang paling mudah dipahami.</w:t>
      </w:r>
    </w:p>
    <w:p>
      <w:pPr/>
      <w:r>
        <w:rPr>
          <w:lang w:val="id_ID" w:bidi="id_ID"/>
        </w:rPr>
      </w:r>
      <w:r>
        <w:rPr>
          <w:lang w:val="id_ID" w:bidi="id_ID"/>
        </w:rPr>
        <w:t>Dalam perikop terakhir, para pemimpin agama menangkap Petrus dan Yohanes di area Bait Suci karena menyembuhkan seorang pria dan berkhotbah tentang kebangkitan Yesus. Karena Dewan Yahudi tidak tahu bagaimana menghukum para rasul tanpa menyebabkan kerusuhan, mereka mengancam mereka untuk tidak berkhotbah tentang Yesus dan kemudian membiarkan mereka pergi. Sekarang, para rasul kembali kepada orang-orang percaya, dan mereka berdoa bersama untuk meminta bantuan kepada Allah agar dapat berbicara dengan berani tentang Yesus. Allah mengguncang tempat di mana mereka bertemu dan menjawab doa-doa mereka.</w:t>
      </w:r>
    </w:p>
    <w:p>
      <w:pPr/>
      <w:r>
        <w:rPr>
          <w:lang w:val="id_ID" w:bidi="id_ID"/>
        </w:rPr>
      </w:r>
      <w:r>
        <w:rPr>
          <w:lang w:val="id_ID" w:bidi="id_ID"/>
        </w:rPr>
        <w:t>Setelah Sanhedrin, atau Dewan Yahudi, membebaskan Petrus dan Yohanes, mereka kembali kepada umat mereka sendiri, atau kepada orang-orang percaya lainnya di Yerusalem. Mereka menceritakan kepada orang-orang percaya lainnya tentang percakapan mereka dengan para imam kepala dan tua-tua. Imam kepala, atau imam besar, merujuk pada pemimpin para imam dan pemimpin pengadilan tertinggi Yahudi yang mempersembahkan korban atas nama umat. Penatua merujuk pada para pemimpin senior dalam komunitas Yahudi. Ini adalah dua dari tiga kelompok yang membentuk sanhedrin, atau Dewan Tinggi Yahudi yang mengadili Petrus dan Yohanes. Ini juga merupakan kelompok yang bertanggung jawab untuk menyerahkan Yesus kepada otoritas Romawi untuk dieksekusi.</w:t>
      </w:r>
    </w:p>
    <w:p>
      <w:pPr/>
      <w:r>
        <w:rPr>
          <w:lang w:val="id_ID" w:bidi="id_ID"/>
        </w:rPr>
      </w:r>
      <w:r>
        <w:rPr>
          <w:lang w:val="id_ID" w:bidi="id_ID"/>
        </w:rPr>
        <w:t>Orang-orang percaya mengangkat suara mereka bersama, atau berdoa kepada Allah dengan sikap pujian, kepercayaan, dan keinginan untuk berani. Orang-orang percaya memulai doa mereka dengan menyebut Allah "Tuhan yang Berdaulat." Gelar ini berarti bahwa Allah memiliki semua otoritas dan kuasa atas semua orang. Itu adalah gelar yang umum untuk Allah di antara orang-orang Yahudi dalam Perjanjian Lama. Kemungkinan besar satu orang berdoa sementara orang-orang percaya lainnya setuju dengan apa yang sedang dikatakan. Pastikan untuk tidak menyiratkan bahwa semua orang percaya mengatakan kata-kata yang sama pada saat yang sama.</w:t>
      </w:r>
    </w:p>
    <w:p>
      <w:pPr/>
      <w:r>
        <w:rPr>
          <w:lang w:val="id_ID" w:bidi="id_ID"/>
        </w:rPr>
      </w:r>
      <w:r>
        <w:rPr>
          <w:lang w:val="id_ID" w:bidi="id_ID"/>
        </w:rPr>
        <w:t>Berhenti di sini dan diskusikan pertanyaan ini dalam kelompok: Bagaimana orang-orang berdoa secara berkelompok dalam budaya Anda? Hentikan sebentar audio ini di sini.</w:t>
      </w:r>
    </w:p>
    <w:p>
      <w:pPr/>
      <w:r>
        <w:rPr>
          <w:lang w:val="id_ID" w:bidi="id_ID"/>
        </w:rPr>
      </w:r>
      <w:r>
        <w:rPr>
          <w:lang w:val="id_ID" w:bidi="id_ID"/>
        </w:rPr>
        <w:t>Ketika mereka berkata, "Kamu membuat semua hal di surga," surga merujuk pada langit. Itu berarti bahwa Allah menciptakan semua makhluk hidup di bumi dan di langit. Mereka mengatakan bahwa Allah berbicara melalui ayah mereka, atau leluhur, Raja Daud. Roh Kudus, atau Roh Allah, memberikan kata-kata untuk Daud "Hamba Mu" berarti bahwa Daud melayani Allah. Mereka mengutip salah satu Mazmur yang ditulis Daud. "Mengapa bangsa-bangsa marah dan orang-orang merencanakan sia-sia?" adalah pertanyaan yang tidak dimaksudkan untuk dijawab. Sebaliknya, artikel itu menekankan bahwa orang-orang bukan Yahudi, atau bangsa-bangsa non-Yahudi, sangat marah. Meskipun mereka membuat rencana, mereka tidak pernah dapat mengikuti rencana itu dan tidak pernah mendapatkan apa yang mereka inginkan. Di sini, bangsa merujuk pada sekelompok orang yang memiliki bahasa dan budaya yang sama.</w:t>
      </w:r>
    </w:p>
    <w:p>
      <w:pPr/>
      <w:r>
        <w:rPr>
          <w:lang w:val="id_ID" w:bidi="id_ID"/>
        </w:rPr>
      </w:r>
      <w:r>
        <w:rPr>
          <w:lang w:val="id_ID" w:bidi="id_ID"/>
        </w:rPr>
        <w:t>Baik raja-raja maupun penguasa di bumi berkumpul untuk menentang Tuhan, atau Allah, dan Yang Diurapi. Awalnya, "yang diurapi" merujuk pada raja Yahudi pada saat itu, yang terjadi ratusan tahun sebelum Yesus. Tetapi Lukas menafsirkan Mazmur sebagai nubuat tentang Yesus sebagai Kristus, atau Juruselamat yang dijanjikan. Gelar Kristus berarti "orang yang diurapi." Ketika Allah mengurapi seseorang, atau memilih mereka untuk tugas khusus, utusan Allah akan menuangkan minyak ke atas kepalanya sebagai simbol bahwa Allah memilihnya.</w:t>
      </w:r>
    </w:p>
    <w:p>
      <w:pPr/>
      <w:r>
        <w:rPr>
          <w:lang w:val="id_ID" w:bidi="id_ID"/>
        </w:rPr>
      </w:r>
      <w:r>
        <w:rPr>
          <w:lang w:val="id_ID" w:bidi="id_ID"/>
        </w:rPr>
        <w:t>Berhenti di sini dan diskusikan pertanyaan ini dalam kelompok: Bagaimana orang-orang bereaksi ketika seseorang mencoba mengatakan apa yang akan terjadi di masa depan? Apa perbedaan antara membayangkan sesuatu yang mungkin terjadi dan kepastian di masa depan? Diskusikan apa yang dilakukan dalam budaya Anda untuk menunjukkan bahwa seseorang dipilih untuk tugas khusus. Hentikan sebentar audio ini di sini.</w:t>
      </w:r>
    </w:p>
    <w:p>
      <w:pPr/>
      <w:r>
        <w:rPr>
          <w:lang w:val="id_ID" w:bidi="id_ID"/>
        </w:rPr>
      </w:r>
      <w:r>
        <w:rPr>
          <w:lang w:val="id_ID" w:bidi="id_ID"/>
        </w:rPr>
        <w:t>Setelah nubuat tentang raja-raja berkumpul untuk menentang Allah, orang-orang mengatakan "memang" atau "sebenarnya" ini terjadi di kota ini, yang adalah Yerusalem. Orang-orang percaya mempercayai bahwa Raja Herodes dan gubernur Romawi Pontius Pilatus telah menggenapi nubuat itu. Herodes dan Pontius masing-masing adalah otoritas Yahudi dan bukan Yahudi pada saat itu yang telah bekerja sama dengan orang-orang bukan Yahudi dan orang-orang Yahudi untuk membunuh Yesus. Ketika mereka menyebut Yesus "hamba kudus-Mu," ini berarti bahwa Allah mengkhususkan Yesus untuk tujuan khusus dan bahwa Yesus melakukan semua yang Allah inginkan dari-Nya. Allah mengurapi Yesus atau memilih-Nya untuk tugas khusus—untuk menjadi Juruselamat yang Dijanjikan! Orang-orang percaya mengakui bahwa Allah telah merencanakan bagi pihak yang berwenang untuk membunuh Yesus dan bahwa itu adalah bagian dari kehendak Allah, atau rencana.</w:t>
      </w:r>
    </w:p>
    <w:p>
      <w:pPr/>
      <w:r>
        <w:rPr>
          <w:lang w:val="id_ID" w:bidi="id_ID"/>
        </w:rPr>
      </w:r>
      <w:r>
        <w:rPr>
          <w:lang w:val="id_ID" w:bidi="id_ID"/>
        </w:rPr>
        <w:t>Orang-orang percaya menggunakan kata "sekarang" untuk berhenti berbicara tentang peristiwa-peristiwa di masa lalu dan mulai meminta Allah untuk melakukan sesuatu. Mereka meminta Allah untuk mempertimbangkan, atau berpikir tentang ancaman para pemimpin agama dan memberikan kepada para hamba-Nya, atau orang-orang percaya yang berdoa, kemampuan untuk mengajar tentang Yesus dengan keberanian. Orang-orang percaya ingin mengajarkan firman Allah, atau kabar baik tentang Yesus, dengan keberanian. Mereka ingin Allah "mengulurkan tangan-Nya" atau melakukan mujizat, tanda-tanda, dan keajaiban yang hanya dapat dilakukan oleh Allah. Allah menyembuhkan orang lumpuh melalui Petrus dan Yohanes adalah contoh tanda ajaib. Jenis-jenis mujizat ini adalah indikasi bahwa apa yang dikatakan orang-orang percaya tentang Yesus adalah benar. Orang-orang percaya mengakui bahwa kuasa untuk mujizat itu tidak berasal dari diri mereka sendiri. Allah akan melakukan penyembuhan, tanda-tanda, dan mujizat karena mereka memanggil nama Yesus yang berkuasa. Dalam budaya Yahudi, nama seseorang mewakili orang itu sendiri.</w:t>
      </w:r>
    </w:p>
    <w:p>
      <w:pPr/>
      <w:r>
        <w:rPr>
          <w:lang w:val="id_ID" w:bidi="id_ID"/>
        </w:rPr>
      </w:r>
      <w:r>
        <w:rPr>
          <w:lang w:val="id_ID" w:bidi="id_ID"/>
        </w:rPr>
        <w:t>Setelah mereka berdoa, Allah menunjukkan bahwa Ia telah mendengar dan menjawab doa-doa mereka dengan mengguncang tempat di mana mereka bertemu. Kemudian Roh Kudus, atau Roh Allah, secara khusus memenuhi semua orang-orang percaya. Ini tidak berarti bahwa Roh Kudus pernah meninggalkan orang-orang percaya, melainkan bahwa Roh Kudus secara khusus memperlengkapi orang-orang percaya dengan keberanian untuk dapat bersaksi tentang Yesus. Orang-orang percaya mungkin dapat pergi keluar dan bersaksi dengan berani kepada orang lain selama beberapa hari atau minggu berikutnya. Di sini, firman Allah merujuk pada kabar baik bahwa Yesus mati untuk dosa-dosa kita, orang-orang menguburkan-Nya di makam, dan bahwa Ia bangkit lagi. Ini berarti bahwa Kerajaan Allah telah dimulai!</w:t>
      </w:r>
      <w:r>
        <w:rPr>
          <w:lang w:val="id_ID" w:bidi="id_ID"/>
        </w:rPr>
      </w:r>
    </w:p>
    <w:p>
      <w:pPr>
        <w:pStyle w:val="Heading3"/>
      </w:pPr>
      <w:r>
        <w:rPr>
          <w:lang w:val="id_ID" w:bidi="id_ID"/>
        </w:rPr>
        <w:t>Menjelaskan Adegan</w:t>
      </w:r>
    </w:p>
    <w:p>
      <w:pPr/>
      <w:r>
        <w:rPr>
          <w:lang w:val="id_ID" w:bidi="id_ID"/>
        </w:rPr>
      </w:r>
      <w:r>
        <w:rPr>
          <w:lang w:val="id_ID" w:bidi="id_ID"/>
        </w:rPr>
        <w:t>Dengarkan versi audio dari Kisah Para Rasul 4:23–31 dalam terjemahan yang paling mudah dipahami.</w:t>
      </w:r>
    </w:p>
    <w:p>
      <w:pPr/>
      <w:r>
        <w:rPr>
          <w:lang w:val="id_ID" w:bidi="id_ID"/>
        </w:rPr>
      </w:r>
      <w:r>
        <w:rPr>
          <w:lang w:val="id_ID" w:bidi="id_ID"/>
        </w:rPr>
        <w:t>Pada tahap ini, kelompok akan menentukan adegan, tokoh, dan latar dari perikop ini. Selanjutnya, kelompok akan memvisualisasikan perikop ini.</w:t>
      </w:r>
    </w:p>
    <w:p>
      <w:pPr/>
      <w:r>
        <w:rPr>
          <w:lang w:val="id_ID" w:bidi="id_ID"/>
        </w:rPr>
      </w:r>
      <w:r>
        <w:rPr>
          <w:lang w:val="id_ID" w:bidi="id_ID"/>
        </w:rPr>
        <w:t>Perikop ini memiliki tiga adegan.</w:t>
      </w:r>
    </w:p>
    <w:p>
      <w:pPr/>
      <w:r>
        <w:rPr>
          <w:lang w:val="id_ID" w:bidi="id_ID"/>
        </w:rPr>
      </w:r>
      <w:r>
        <w:rPr>
          <w:b/>
          <w:lang w:val="id_ID" w:bidi="id_ID"/>
        </w:rPr>
        <w:t>Dalam adegan pertama:</w:t>
      </w:r>
      <w:r>
        <w:rPr>
          <w:lang w:val="id_ID" w:bidi="id_ID"/>
        </w:rPr>
        <w:t xml:space="preserve"> Petrus dan Yohanes kembali dari pertemuan mereka dengan Dewan Yahudi ke tempat di mana orang-orang percaya berkumpul di Yerusalem. Mereka menceritakan kepada mereka semua yang terjadi dengan Dewan.</w:t>
      </w:r>
    </w:p>
    <w:p>
      <w:pPr/>
      <w:r>
        <w:rPr>
          <w:lang w:val="id_ID" w:bidi="id_ID"/>
        </w:rPr>
      </w:r>
      <w:r>
        <w:rPr>
          <w:b/>
          <w:lang w:val="id_ID" w:bidi="id_ID"/>
        </w:rPr>
        <w:t>Dalam adegan kedua:</w:t>
      </w:r>
      <w:r>
        <w:rPr>
          <w:lang w:val="id_ID" w:bidi="id_ID"/>
        </w:rPr>
        <w:t xml:space="preserve"> Orang-orang percaya berdoa bersama, mengutip Mazmur, dan meminta Allah untuk memberikan keberanian kepada mereka untuk membagikan tentang Yesus meskipun mereka telah diancam untuk tidak melakukannya.</w:t>
      </w:r>
    </w:p>
    <w:p>
      <w:pPr/>
      <w:r>
        <w:rPr>
          <w:lang w:val="id_ID" w:bidi="id_ID"/>
        </w:rPr>
      </w:r>
      <w:r>
        <w:rPr>
          <w:b/>
          <w:lang w:val="id_ID" w:bidi="id_ID"/>
        </w:rPr>
        <w:t>Dalam adegan ketiga:</w:t>
      </w:r>
      <w:r>
        <w:rPr>
          <w:lang w:val="id_ID" w:bidi="id_ID"/>
        </w:rPr>
        <w:t xml:space="preserve"> Allah mengguncang tempat di mana orang-orang percaya bertemu. Orang-orang percaya dipenuhi dengan Roh Kudus dan mereka semua memiliki keberanian untuk pergi keluar dan menceritakan tentang Yesus untuk beberapa waktu.</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Yohanes</w:t>
      </w:r>
    </w:p>
    <w:p>
      <w:pPr>
        <w:pStyle w:val="ListBullet"/>
        <w:spacing w:line="240" w:lineRule="auto"/>
        <w:ind w:left="720"/>
      </w:pPr>
      <w:r>
        <w:rPr>
          <w:lang w:val="id_ID" w:bidi="id_ID"/>
        </w:rPr>
      </w:r>
      <w:r>
        <w:rPr>
          <w:lang w:val="id_ID" w:bidi="id_ID"/>
        </w:rPr>
        <w:t>Kelompok orang percaya</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Roh Kudus</w:t>
      </w:r>
    </w:p>
    <w:p>
      <w:pPr/>
      <w:r>
        <w:rPr>
          <w:lang w:val="id_ID" w:bidi="id_ID"/>
        </w:rPr>
      </w:r>
      <w:r>
        <w:rPr>
          <w:lang w:val="id_ID" w:bidi="id_ID"/>
        </w:rPr>
        <w:t>Bersama kelompok, perhatikan bagian-bagian ini dari latar belakang perikop:</w:t>
      </w:r>
    </w:p>
    <w:p>
      <w:pPr/>
      <w:r>
        <w:rPr>
          <w:lang w:val="id_ID" w:bidi="id_ID"/>
        </w:rPr>
      </w:r>
      <w:r>
        <w:rPr>
          <w:lang w:val="id_ID" w:bidi="id_ID"/>
        </w:rPr>
        <w:t>Petrus dan Yohanes dibebaskan oleh Dewan Yahudi. Mereka kembali kepada teman-teman mereka dan menceritakan apa yang terjadi dalam pertemuan dewan, termasuk cara para pemimpin mengancam mereka. Semua pengikut Yesus berdoa bersama kepada Allah untuk memiliki keberanian untuk membagikan tentang Yesus.</w:t>
      </w:r>
    </w:p>
    <w:p>
      <w:pPr/>
      <w:r>
        <w:rPr>
          <w:lang w:val="id_ID" w:bidi="id_ID"/>
        </w:rPr>
      </w:r>
      <w:r>
        <w:rPr>
          <w:lang w:val="id_ID" w:bidi="id_ID"/>
        </w:rPr>
        <w:t>Orang-orang percaya menyapa Allah dengan cara yang sangat hormat dengan menyebut-Nya "Tuan yang Berdaulat." Mereka mengakui Allah sebagai Tuhan mereka dan bahwa Ia adalah Pencipta segalanya.</w:t>
      </w:r>
    </w:p>
    <w:p>
      <w:pPr/>
      <w:r>
        <w:rPr>
          <w:lang w:val="id_ID" w:bidi="id_ID"/>
        </w:rPr>
      </w:r>
      <w:r>
        <w:rPr>
          <w:lang w:val="id_ID" w:bidi="id_ID"/>
        </w:rPr>
        <w:t>Orang-orang percaya menyadari bahwa Allah berbicara melalui raja Daud oleh Roh Kudus, dan mereka mengutip apa yang dikatakan Daud dalam Mazmur.</w:t>
      </w:r>
    </w:p>
    <w:p>
      <w:pPr/>
      <w:r>
        <w:rPr>
          <w:lang w:val="id_ID" w:bidi="id_ID"/>
        </w:rPr>
      </w:r>
      <w:r>
        <w:rPr>
          <w:lang w:val="id_ID" w:bidi="id_ID"/>
        </w:rPr>
        <w:t>Daud mengatakan bahwa orang-orang bukan Yahudi dan orang-orang lain merencanakan sia-sia, atau membuat rencana yang tidak pernah terjadi.</w:t>
      </w:r>
    </w:p>
    <w:p>
      <w:pPr/>
      <w:r>
        <w:rPr>
          <w:lang w:val="id_ID" w:bidi="id_ID"/>
        </w:rPr>
      </w:r>
      <w:r>
        <w:rPr>
          <w:lang w:val="id_ID" w:bidi="id_ID"/>
        </w:rPr>
        <w:t>Raja-raja dan para penguasa berkumpul untuk menentang Allah dan Yang Diurapi-Nya. Orang-orang percaya berpikir bahwa Mazmur adalah nubuat tentang Yesus. Orang-orang percaya mengakhiri kutipan Mazmur. Ketika mereka mengatakan "memang" atau "sebenarnya ini terjadi di sini di kota ini," kata-kata "memang" atau "sebenarnya" digunakan untuk menunjukkan bahwa Herodes dan Pilatus menggenapi nubuat tersebut sebagai raja-raja dan penguasa yang menentang Yesus sebagai Yang Diurapi Allah. Mereka menerima bahwa itu adalah rencana Allah bahwa orang-orang menolak Yesus sebagai Juruselamat yang Dijanjikan.</w:t>
      </w:r>
    </w:p>
    <w:p>
      <w:pPr/>
      <w:r>
        <w:rPr>
          <w:lang w:val="id_ID" w:bidi="id_ID"/>
        </w:rPr>
      </w:r>
      <w:r>
        <w:rPr>
          <w:lang w:val="id_ID" w:bidi="id_ID"/>
        </w:rPr>
        <w:t>Kata "sekarang" menunjukkan perubahan dari berbicara tentang peristiwa-peristiwa di masa lalu menjadi meminta Allah untuk melakukan sesuatu. Orang-orang percaya meminta keberanian kepada Allah untuk mengajar tentang Yesus dan meminta Allah untuk mengulurkan tangan-Nya, atau melakukan tindakan yang berkuasa, sehingga orang-orang akan tahu bahwa ajaran mereka adalah benar.</w:t>
      </w:r>
    </w:p>
    <w:p>
      <w:pPr/>
      <w:r>
        <w:rPr>
          <w:lang w:val="id_ID" w:bidi="id_ID"/>
        </w:rPr>
      </w:r>
      <w:r>
        <w:rPr>
          <w:lang w:val="id_ID" w:bidi="id_ID"/>
        </w:rPr>
        <w:t>Allah mengguncang tempat di mana mereka bertemu dan Roh Kudus memenuhi orang-orang percaya. Ini tidak berarti bahwa Roh Kudus pernah meninggalkan orang-orang percaya, melainkan bahwa Roh Kudus secara khusus melengkapi orang-orang percaya dengan keberanian untuk dapat berbagi tentang Yesus.</w:t>
      </w:r>
    </w:p>
    <w:p>
      <w:pPr/>
      <w:r>
        <w:rPr>
          <w:lang w:val="id_ID" w:bidi="id_ID"/>
        </w:rPr>
      </w:r>
      <w:r>
        <w:rPr>
          <w:lang w:val="id_ID" w:bidi="id_ID"/>
        </w:rPr>
        <w:t xml:space="preserve">Sekarang, kelompok harus membuat papan cerita, menggambar, atau menggunakan benda-benda untuk memvisualisasikan perikop ini dan tindakan-tindakan yang ada di dalamnya. </w:t>
      </w:r>
      <w:r>
        <w:rPr>
          <w:lang w:val="id_ID" w:bidi="id_ID"/>
        </w:rPr>
      </w:r>
    </w:p>
    <w:p>
      <w:pPr>
        <w:pStyle w:val="Heading3"/>
      </w:pPr>
      <w:r>
        <w:rPr>
          <w:lang w:val="id_ID" w:bidi="id_ID"/>
        </w:rPr>
        <w:t>Memperagakan Bacaan</w:t>
      </w:r>
    </w:p>
    <w:p>
      <w:pPr/>
      <w:r>
        <w:rPr>
          <w:lang w:val="id_ID" w:bidi="id_ID"/>
        </w:rPr>
      </w:r>
      <w:r>
        <w:rPr>
          <w:lang w:val="id_ID" w:bidi="id_ID"/>
        </w:rPr>
        <w:t>Dengarkan versi audio dari Kisah Para Rasul 4:23–31 dalam terjemahan yang paling mudah dipahami.</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tiga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Yohanes</w:t>
      </w:r>
    </w:p>
    <w:p>
      <w:pPr>
        <w:pStyle w:val="ListBullet"/>
        <w:spacing w:line="240" w:lineRule="auto"/>
        <w:ind w:left="720"/>
      </w:pPr>
      <w:r>
        <w:rPr>
          <w:lang w:val="id_ID" w:bidi="id_ID"/>
        </w:rPr>
      </w:r>
      <w:r>
        <w:rPr>
          <w:lang w:val="id_ID" w:bidi="id_ID"/>
        </w:rPr>
        <w:t>Kelompok orang percaya</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Roh Kudus</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memeragakan perikop ini untuk kedua kalinya. Pada bagian-bagian tertentu dalam drama, hentikan sebentar dramanya dan tanyakan pada orang yang sedang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 dan kemungkinan respon-responnya.</w:t>
      </w:r>
    </w:p>
    <w:p>
      <w:pPr/>
      <w:r>
        <w:rPr>
          <w:lang w:val="id_ID" w:bidi="id_ID"/>
        </w:rPr>
      </w:r>
      <w:r>
        <w:rPr>
          <w:lang w:val="id_ID" w:bidi="id_ID"/>
        </w:rPr>
        <w:t>Perankan Petrus dan Yohanes yang kembali dari pertemuan mereka dengan Dewan Yahudi ke tempat di mana orang-orang percaya berkumpul bersama di Yerusalem. Mereka menceritakan kepada mereka semua yang terjadi dengan Dewan.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kelompok orang-orang percaya, "Apa yang Anda rasakan atau pikirkan?" Orang itu mungkin menjawab hal-hal seperti, "Takut." Dewan adalah orang-orang yang sama yang bertanggung jawab untuk membunuh Yesus," atau "Bertekad. Yesus mengatakan bahwa kita akan menghadapi penganiayaan. Itu mulai terjadi. Kami membutuhkan bantuan-Nya," atau "Kagum. Saya ingin keberanian yang sama yang ditunjukkan Petrus dan Yohanes kepada Dewan."</w:t>
      </w:r>
    </w:p>
    <w:p>
      <w:pPr>
        <w:pStyle w:val="ListBullet"/>
        <w:spacing w:line="240" w:lineRule="auto"/>
        <w:ind w:left="720"/>
      </w:pPr>
      <w:r>
        <w:rPr>
          <w:lang w:val="id_ID" w:bidi="id_ID"/>
        </w:rPr>
      </w:r>
      <w:r>
        <w:rPr>
          <w:lang w:val="id_ID" w:bidi="id_ID"/>
        </w:rPr>
        <w:t>Tanyakan kepada orang yang memerankan Petrus dan Yohanes, "Apa yang kamu rasakan atau pikirkan?" Orang tersebut mungkin menjawab hal-hal seperti, "Antusias." Roh Kudus memberikan kata-kata kepada kita untuk mengatakan persis kapan kita membutuhkannya," atau "Berani. Saya ingin orang lain membagikan tentang Yesus dengan keyakinan juga!" atau "Bersyukur. Saya ingin bersyukur kepada Allah atas apa yang telah Ia lakukan."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 orang-orang percaya yang berdoa bersama-sama. Mereka mengutip Mazmur dan meminta Allah untuk memberikan keberanian kepada mereka untuk membagikan tentang Yesus meskipun mereka telah diancam untuk tidak melakukannya. Orang-orang percaya mengakhiri doa dan Allah mengguncang tempat mereka bertemu. Roh Kudus secara khusus memenuhi orang-orang percaya dan memberikan keberanian kepada mereka untuk bersaksi.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Allah, "Apa yang sedang kamu rasakan atau pikirkan?" Orang itu mungkin menjawab hal-hal seperti, "Senang." Saya senang memberi mereka keberanian untuk berbagi," atau "Memegang kendali." Aku akan menggunakannya dengan cara yang perkasa," atau "Puas." Aku akan selalu membantu anak-anakku ketika mereka berseru kepadaku."</w:t>
      </w:r>
    </w:p>
    <w:p>
      <w:pPr>
        <w:pStyle w:val="ListBullet"/>
        <w:spacing w:line="240" w:lineRule="auto"/>
        <w:ind w:left="720"/>
      </w:pPr>
      <w:r>
        <w:rPr>
          <w:lang w:val="id_ID" w:bidi="id_ID"/>
        </w:rPr>
      </w:r>
      <w:r>
        <w:rPr>
          <w:lang w:val="id_ID" w:bidi="id_ID"/>
        </w:rPr>
        <w:t>Tanyakan kepada yang memerankan orang-orang percaya, "Apa yang sedang kamu rasakan atau pikirkan?" Orang itu mungkin menjawab hal-hal seperti, "Berani. Jika Allah bersama kita, siapa yang dapat melawan kita?" atau "Bersukacita. Semua orang harus tahu tentang kabar baik tentang Yesus," atau "Diberkati. Yesus memilih aku untuk menjadi saksi-Nya dan sekarang Ia telah memberikan kuasa kepadaku untuk melakukannya."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Kisah Para Rasul 4:23–31 dalam terjemahan yang paling mudah dipahami.</w:t>
      </w:r>
    </w:p>
    <w:p>
      <w:pPr/>
      <w:r>
        <w:rPr>
          <w:lang w:val="id_ID" w:bidi="id_ID"/>
        </w:rPr>
      </w:r>
      <w:r>
        <w:rPr>
          <w:lang w:val="id_ID" w:bidi="id_ID"/>
        </w:rPr>
        <w:t>Pada tahap ini, kelompok akan membahas istilah dan kata-kata penting dalam perikop ini.</w:t>
      </w:r>
    </w:p>
    <w:p>
      <w:pPr/>
      <w:r>
        <w:rPr>
          <w:lang w:val="id_ID" w:bidi="id_ID"/>
        </w:rPr>
      </w:r>
      <w:r>
        <w:rPr>
          <w:lang w:val="id_ID" w:bidi="id_ID"/>
        </w:rPr>
        <w:t xml:space="preserve">Petrus dan Yohanes kembali kepada orang-orang percaya di Yerusalem dan menceritakan kepada mereka semua apa yang dikatakan para </w:t>
      </w:r>
      <w:r>
        <w:rPr>
          <w:b/>
          <w:lang w:val="id_ID" w:bidi="id_ID"/>
        </w:rPr>
        <w:t>imam kepala</w:t>
      </w:r>
      <w:r>
        <w:rPr>
          <w:lang w:val="id_ID" w:bidi="id_ID"/>
        </w:rPr>
        <w:t xml:space="preserve"> dan </w:t>
      </w:r>
      <w:r>
        <w:rPr>
          <w:b/>
          <w:lang w:val="id_ID" w:bidi="id_ID"/>
        </w:rPr>
        <w:t>penatua</w:t>
      </w:r>
      <w:r>
        <w:rPr>
          <w:lang w:val="id_ID" w:bidi="id_ID"/>
        </w:rPr>
        <w:t xml:space="preserve">. Para Penatua adalah pria-pria yang lebih tua yang merupakan pemimpin komunitas sekuler. Imam kepala atau </w:t>
      </w:r>
      <w:r>
        <w:rPr>
          <w:b/>
          <w:lang w:val="id_ID" w:bidi="id_ID"/>
        </w:rPr>
        <w:t>imam besar</w:t>
      </w:r>
      <w:r>
        <w:rPr>
          <w:lang w:val="id_ID" w:bidi="id_ID"/>
        </w:rPr>
        <w:t xml:space="preserve"> memimpin dewan Yahudi. Dia tidak hanya di atas para imam lain, tetapi dia juga adalah pemimpin pengadilan tertinggi Yahudi dan mempersembahkan korban khusus kepada Allah yang hanya dapat dilakukan oleh imam besar. Kedua kelompok orang itu membentuk Dewan Tinggi Yahudi, </w:t>
      </w:r>
      <w:r>
        <w:rPr>
          <w:lang w:val="id_ID" w:bidi="id_ID"/>
        </w:rPr>
        <w:t>Sanhedrin</w:t>
      </w:r>
      <w:r>
        <w:rPr>
          <w:lang w:val="id_ID" w:bidi="id_ID"/>
        </w:rPr>
        <w:t xml:space="preserve">. Gunakan kata atau frasa yang sama untuk penatua dan imam besar seperti yang Anda gunakan pada perikop sebelumnya. Untuk informasi lebih lanjut tentang </w:t>
      </w:r>
      <w:r>
        <w:rPr>
          <w:lang w:val="id_ID" w:bidi="id_ID"/>
        </w:rPr>
        <w:t>penatua</w:t>
      </w:r>
      <w:r>
        <w:rPr>
          <w:lang w:val="id_ID" w:bidi="id_ID"/>
        </w:rPr>
        <w:t xml:space="preserve"> dan </w:t>
      </w:r>
      <w:r>
        <w:rPr>
          <w:lang w:val="id_ID" w:bidi="id_ID"/>
        </w:rPr>
        <w:t>imam besar</w:t>
      </w:r>
      <w:r>
        <w:rPr>
          <w:lang w:val="id_ID" w:bidi="id_ID"/>
        </w:rPr>
        <w:t>, lihat Daftar Kata Utama.</w:t>
      </w:r>
    </w:p>
    <w:p>
      <w:pPr/>
      <w:r>
        <w:rPr>
          <w:lang w:val="id_ID" w:bidi="id_ID"/>
        </w:rPr>
      </w:r>
      <w:r>
        <w:rPr>
          <w:lang w:val="id_ID" w:bidi="id_ID"/>
        </w:rPr>
        <w:t xml:space="preserve">Orang-orang percaya memulai </w:t>
      </w:r>
      <w:r>
        <w:rPr>
          <w:b/>
          <w:lang w:val="id_ID" w:bidi="id_ID"/>
        </w:rPr>
        <w:t>doa-doa</w:t>
      </w:r>
      <w:r>
        <w:rPr>
          <w:lang w:val="id_ID" w:bidi="id_ID"/>
        </w:rPr>
        <w:t xml:space="preserve"> mereka. Berdoa adalah ketika seseorang berkomunikasi dengan Allah. Pastikan bahwa kata yang Anda gunakan di sini tidak mengacu hanya kepada komunikasi ritualistik, tetapi sesuatu yang lebih bersifat pribadi. Beberapa bahasa memiliki kata terpisah untuk doa-doa syukur dan meminta doa-doa bantuan.</w:t>
      </w:r>
    </w:p>
    <w:p>
      <w:pPr/>
      <w:r>
        <w:rPr>
          <w:lang w:val="id_ID" w:bidi="id_ID"/>
        </w:rPr>
      </w:r>
      <w:r>
        <w:rPr>
          <w:lang w:val="id_ID" w:bidi="id_ID"/>
        </w:rPr>
        <w:t xml:space="preserve">Berhenti di sini dan diskusikan dalam satu kelompok kata atau frasa apa yang akan Anda gunakan untuk </w:t>
      </w:r>
      <w:r>
        <w:rPr>
          <w:b/>
          <w:lang w:val="id_ID" w:bidi="id_ID"/>
        </w:rPr>
        <w:t>doa</w:t>
      </w:r>
      <w:r>
        <w:rPr>
          <w:lang w:val="id_ID" w:bidi="id_ID"/>
        </w:rPr>
        <w:t xml:space="preserve">. Carilah kata </w:t>
      </w:r>
      <w:r>
        <w:rPr>
          <w:lang w:val="id_ID" w:bidi="id_ID"/>
        </w:rPr>
        <w:t>doa</w:t>
      </w:r>
      <w:r>
        <w:rPr>
          <w:lang w:val="id_ID" w:bidi="id_ID"/>
        </w:rPr>
        <w:t xml:space="preserve"> di Glosarium Utama untuk informasi lebih lanjut. Jika Anda telah menerjemahkan kata ini di kitab lain dalam Alkitab, gunakan kata yang sama dengan yang Anda gunakan di sana. Hentikan sebentar audio ini di sini.</w:t>
      </w:r>
    </w:p>
    <w:p>
      <w:pPr/>
      <w:r>
        <w:rPr>
          <w:lang w:val="id_ID" w:bidi="id_ID"/>
        </w:rPr>
      </w:r>
      <w:r>
        <w:rPr>
          <w:lang w:val="id_ID" w:bidi="id_ID"/>
        </w:rPr>
        <w:t xml:space="preserve">Mereka menyebut Allah "Tuhan </w:t>
      </w:r>
      <w:r>
        <w:rPr>
          <w:b/>
          <w:lang w:val="id_ID" w:bidi="id_ID"/>
        </w:rPr>
        <w:t>yang Berdaulat."</w:t>
      </w:r>
      <w:r>
        <w:rPr>
          <w:lang w:val="id_ID" w:bidi="id_ID"/>
        </w:rPr>
        <w:t xml:space="preserve"> Di sini Tuhan berarti tuan atau orang yang memiliki otoritas. Allah memiliki semua kuasa dan otoritas atas semua orang. Gunakan kata atau frasa yang sama untuk Tuhan seperti yang Anda gunakan pada bagian sebelumnya. Untuk informasi lebih lanjut tentang </w:t>
      </w:r>
      <w:r>
        <w:rPr>
          <w:lang w:val="id_ID" w:bidi="id_ID"/>
        </w:rPr>
        <w:t>Tuan</w:t>
      </w:r>
      <w:r>
        <w:rPr>
          <w:lang w:val="id_ID" w:bidi="id_ID"/>
        </w:rPr>
        <w:t>, lihat Daftar Kata Utama.</w:t>
      </w:r>
    </w:p>
    <w:p>
      <w:pPr/>
      <w:r>
        <w:rPr>
          <w:lang w:val="id_ID" w:bidi="id_ID"/>
        </w:rPr>
      </w:r>
      <w:r>
        <w:rPr>
          <w:lang w:val="id_ID" w:bidi="id_ID"/>
        </w:rPr>
        <w:t xml:space="preserve">Orang-orang percaya mengatakan bahwa Allah menciptakan semua hal di bawah </w:t>
      </w:r>
      <w:r>
        <w:rPr>
          <w:b/>
          <w:lang w:val="id_ID" w:bidi="id_ID"/>
        </w:rPr>
        <w:t>surga</w:t>
      </w:r>
      <w:r>
        <w:rPr>
          <w:lang w:val="id_ID" w:bidi="id_ID"/>
        </w:rPr>
        <w:t xml:space="preserve">. Di sini, surga merujuk kepada langit. Gunakan kata atau frasa yang sama untuk surga, yang berarti langit, seperti yang Anda gunakan pada perikop sebelumnya. Untuk informasi lebih lanjut tentang </w:t>
      </w:r>
      <w:r>
        <w:rPr>
          <w:lang w:val="id_ID" w:bidi="id_ID"/>
        </w:rPr>
        <w:t>surga</w:t>
      </w:r>
      <w:r>
        <w:rPr>
          <w:lang w:val="id_ID" w:bidi="id_ID"/>
        </w:rPr>
        <w:t>, lihat Glosarium Utama.</w:t>
      </w:r>
    </w:p>
    <w:p>
      <w:pPr/>
      <w:r>
        <w:rPr>
          <w:lang w:val="id_ID" w:bidi="id_ID"/>
        </w:rPr>
      </w:r>
      <w:r>
        <w:rPr>
          <w:lang w:val="id_ID" w:bidi="id_ID"/>
        </w:rPr>
        <w:t xml:space="preserve">Orang-orang percaya mengatakan bahwa Allah berbicara melalui Daud oleh </w:t>
      </w:r>
      <w:r>
        <w:rPr>
          <w:b/>
          <w:lang w:val="id_ID" w:bidi="id_ID"/>
        </w:rPr>
        <w:t>Roh Kudus</w:t>
      </w:r>
      <w:r>
        <w:rPr>
          <w:lang w:val="id_ID" w:bidi="id_ID"/>
        </w:rPr>
        <w:t xml:space="preserve">. Roh Kudus merujuk pada Roh Allah yang Ia berikan kepada manusia untuk memperlengkapi mereka dengan kehadiran, hikmat, otoritas, dan kuasa-Nya. Gunakan kata atau frasa yang sama untuk Roh Kudus seperti yang Anda gunakan pada perikop sebelumnya. Untuk informasi lebih lanjut tentang </w:t>
      </w:r>
      <w:r>
        <w:rPr>
          <w:lang w:val="id_ID" w:bidi="id_ID"/>
        </w:rPr>
        <w:t>Roh Kudus</w:t>
      </w:r>
      <w:r>
        <w:rPr>
          <w:lang w:val="id_ID" w:bidi="id_ID"/>
        </w:rPr>
        <w:t>, lihat Daftar Kata Utama.</w:t>
      </w:r>
    </w:p>
    <w:p>
      <w:pPr/>
      <w:r>
        <w:rPr>
          <w:lang w:val="id_ID" w:bidi="id_ID"/>
        </w:rPr>
      </w:r>
      <w:r>
        <w:rPr>
          <w:lang w:val="id_ID" w:bidi="id_ID"/>
        </w:rPr>
        <w:t>Mereka menyebut Daud "</w:t>
      </w:r>
      <w:r>
        <w:rPr>
          <w:b/>
          <w:lang w:val="id_ID" w:bidi="id_ID"/>
        </w:rPr>
        <w:t>hamba-mu."</w:t>
      </w:r>
      <w:r>
        <w:rPr>
          <w:lang w:val="id_ID" w:bidi="id_ID"/>
        </w:rPr>
        <w:t xml:space="preserve"> Seorang hamba adalah seseorang yang tinggal di rumah tuan mereka dan melayani mereka. Orang-orang menganggap mereka sebagai orang-orang yang terendah dan tidak penting dalam komunitas. Meskipun Daud adalah seorang raja, ia juga adalah hamba Allah, yang berarti ia melakukan semua yang Allah inginkan kepadanya. Gunakan kata atau frasa yang sama untuk hamba yang Anda gunakan pada perikop sebelumnya. Untuk informasi lebih lanjut tentang </w:t>
      </w:r>
      <w:r>
        <w:rPr>
          <w:lang w:val="id_ID" w:bidi="id_ID"/>
        </w:rPr>
        <w:t>hamba</w:t>
      </w:r>
      <w:r>
        <w:rPr>
          <w:lang w:val="id_ID" w:bidi="id_ID"/>
        </w:rPr>
        <w:t>, lihat Daftar Kata Utama.</w:t>
      </w:r>
    </w:p>
    <w:p>
      <w:pPr/>
      <w:r>
        <w:rPr>
          <w:lang w:val="id_ID" w:bidi="id_ID"/>
        </w:rPr>
      </w:r>
      <w:r>
        <w:rPr>
          <w:lang w:val="id_ID" w:bidi="id_ID"/>
        </w:rPr>
        <w:t xml:space="preserve">Dalam Mazmur, Daud mengatakan bahwa </w:t>
      </w:r>
      <w:r>
        <w:rPr>
          <w:b/>
          <w:lang w:val="id_ID" w:bidi="id_ID"/>
        </w:rPr>
        <w:t>bangsa</w:t>
      </w:r>
      <w:r>
        <w:rPr>
          <w:lang w:val="id_ID" w:bidi="id_ID"/>
        </w:rPr>
        <w:t xml:space="preserve">-bangsa marah. Secara khusus, ia merujuk pada bangsa-bangsa bukan Yahudi yang marah. Di sini, bangsa merujuk pada sekelompok orang yang memiliki bahasa dan budaya yang sama. Gunakan kata atau frasa yang sama untuk bangsa yang Anda gunakan pada perikop sebelumnya. Untuk informasi lebih lanjut tentang </w:t>
      </w:r>
      <w:r>
        <w:rPr>
          <w:lang w:val="id_ID" w:bidi="id_ID"/>
        </w:rPr>
        <w:t>bangsa</w:t>
      </w:r>
      <w:r>
        <w:rPr>
          <w:lang w:val="id_ID" w:bidi="id_ID"/>
        </w:rPr>
        <w:t>, lihat Daftar Kata Utama.</w:t>
      </w:r>
    </w:p>
    <w:p>
      <w:pPr/>
      <w:r>
        <w:rPr>
          <w:lang w:val="id_ID" w:bidi="id_ID"/>
        </w:rPr>
      </w:r>
      <w:r>
        <w:rPr>
          <w:lang w:val="id_ID" w:bidi="id_ID"/>
        </w:rPr>
        <w:t xml:space="preserve">Orang-orang percaya menyebut Yesus sebagai </w:t>
      </w:r>
      <w:r>
        <w:rPr>
          <w:b/>
          <w:lang w:val="id_ID" w:bidi="id_ID"/>
        </w:rPr>
        <w:t>Yang Diurapi</w:t>
      </w:r>
      <w:r>
        <w:rPr>
          <w:lang w:val="id_ID" w:bidi="id_ID"/>
        </w:rPr>
        <w:t xml:space="preserve"> yang ditulis oleh Daud. Dalam budaya Yahudi, ketika Allah mengurapi seseorang, itu berarti mereka menerima perkenanan atau penunjukan dari Allah ke tempat, pelayanan, atau fungsi khusus untuk tujuan Allah. Allah mengurapi atau secara khusus memilih Yesus sebagai Juruselamat yang dijanjikan.</w:t>
      </w:r>
    </w:p>
    <w:p>
      <w:pPr/>
      <w:r>
        <w:rPr>
          <w:lang w:val="id_ID" w:bidi="id_ID"/>
        </w:rPr>
      </w:r>
      <w:r>
        <w:rPr>
          <w:lang w:val="id_ID" w:bidi="id_ID"/>
        </w:rPr>
        <w:t xml:space="preserve">Berhenti di sini dan diskusikan dalam kelompok kata atau frasa yang akan Anda gunakan untuk </w:t>
      </w:r>
      <w:r>
        <w:rPr>
          <w:b/>
          <w:lang w:val="id_ID" w:bidi="id_ID"/>
        </w:rPr>
        <w:t>diurapi</w:t>
      </w:r>
      <w:r>
        <w:rPr>
          <w:lang w:val="id_ID" w:bidi="id_ID"/>
        </w:rPr>
        <w:t xml:space="preserve">. Carilah </w:t>
      </w:r>
      <w:r>
        <w:rPr>
          <w:lang w:val="id_ID" w:bidi="id_ID"/>
        </w:rPr>
        <w:t>urapi</w:t>
      </w:r>
      <w:r>
        <w:rPr>
          <w:lang w:val="id_ID" w:bidi="id_ID"/>
        </w:rPr>
        <w:t xml:space="preserve"> di Daftar Kata Utama untuk informasi lebih lanjut. Jika Anda telah menerjemahkan kata ini di kitab lain dalam Alkitab, gunakan kata yang sama dengan yang Anda gunakan di sana. Hentikan sebentar audio ini di sini.</w:t>
      </w:r>
    </w:p>
    <w:p>
      <w:pPr/>
      <w:r>
        <w:rPr>
          <w:lang w:val="id_ID" w:bidi="id_ID"/>
        </w:rPr>
      </w:r>
      <w:r>
        <w:rPr>
          <w:lang w:val="id_ID" w:bidi="id_ID"/>
        </w:rPr>
        <w:t xml:space="preserve">Ketika orang-orang percaya mengatakan bahwa otoritas bekerja dengan orang-orang bukan </w:t>
      </w:r>
      <w:r>
        <w:rPr>
          <w:b/>
          <w:lang w:val="id_ID" w:bidi="id_ID"/>
        </w:rPr>
        <w:t>Yahudi</w:t>
      </w:r>
      <w:r>
        <w:rPr>
          <w:lang w:val="id_ID" w:bidi="id_ID"/>
        </w:rPr>
        <w:t xml:space="preserve"> untuk membunuh Yesus, orang bukan Yahudi merujuk pada orang-orang non-Yahudi. Dalam hal ini, itu merujuk pada otoritas Romawi dan para prajurit.</w:t>
      </w:r>
    </w:p>
    <w:p>
      <w:pPr/>
      <w:r>
        <w:rPr>
          <w:lang w:val="id_ID" w:bidi="id_ID"/>
        </w:rPr>
      </w:r>
      <w:r>
        <w:rPr>
          <w:lang w:val="id_ID" w:bidi="id_ID"/>
        </w:rPr>
        <w:t xml:space="preserve">Berhenti di sini dan diskusikan dalam kelompok kata atau frasa apa yang akan Anda gunakan untuk </w:t>
      </w:r>
      <w:r>
        <w:rPr>
          <w:b/>
          <w:lang w:val="id_ID" w:bidi="id_ID"/>
        </w:rPr>
        <w:t>orang-orang bukan Yahudi</w:t>
      </w:r>
      <w:r>
        <w:rPr>
          <w:lang w:val="id_ID" w:bidi="id_ID"/>
        </w:rPr>
        <w:t xml:space="preserve"> Carilah </w:t>
      </w:r>
      <w:r>
        <w:rPr>
          <w:lang w:val="id_ID" w:bidi="id_ID"/>
        </w:rPr>
        <w:t>orang-orang bukan Yahudi</w:t>
      </w:r>
      <w:r>
        <w:rPr>
          <w:lang w:val="id_ID" w:bidi="id_ID"/>
        </w:rPr>
        <w:t xml:space="preserve"> di Daftar Kata Utama untuk informasi lebih lanjut. Jika Anda telah menerjemahkan kata ini di kitab lain dari Alkitab, gunakan kata yang sama dengan yang Anda gunakan di sana. Hentikan sebentar audio ini di sini.</w:t>
      </w:r>
    </w:p>
    <w:p>
      <w:pPr/>
      <w:r>
        <w:rPr>
          <w:lang w:val="id_ID" w:bidi="id_ID"/>
        </w:rPr>
      </w:r>
      <w:r>
        <w:rPr>
          <w:lang w:val="id_ID" w:bidi="id_ID"/>
        </w:rPr>
        <w:t xml:space="preserve">Orang-orang bukan Yahudi bekerja dengan orang-orang Israel untuk membunuh Yesus. "Orang </w:t>
      </w:r>
      <w:r>
        <w:rPr>
          <w:b/>
          <w:lang w:val="id_ID" w:bidi="id_ID"/>
        </w:rPr>
        <w:t>Israel</w:t>
      </w:r>
      <w:r>
        <w:rPr>
          <w:lang w:val="id_ID" w:bidi="id_ID"/>
        </w:rPr>
        <w:t xml:space="preserve">" merujuk pada orang-orang Yahudi, atau keturunan Yakub. Gunakan kata atau frasa yang sama untuk Israel seperti yang Anda gunakan pada bagian sebelumnya. Untuk informasi lebih lanjut tentang </w:t>
      </w:r>
      <w:r>
        <w:rPr>
          <w:lang w:val="id_ID" w:bidi="id_ID"/>
        </w:rPr>
        <w:t>Israel</w:t>
      </w:r>
      <w:r>
        <w:rPr>
          <w:lang w:val="id_ID" w:bidi="id_ID"/>
        </w:rPr>
        <w:t>, lihat Daftar Kata Utama.</w:t>
      </w:r>
    </w:p>
    <w:p>
      <w:pPr/>
      <w:r>
        <w:rPr>
          <w:lang w:val="id_ID" w:bidi="id_ID"/>
        </w:rPr>
      </w:r>
      <w:r>
        <w:rPr>
          <w:lang w:val="id_ID" w:bidi="id_ID"/>
        </w:rPr>
        <w:t xml:space="preserve">Orang-orang percaya menyebut Yesus sebagai hamba </w:t>
      </w:r>
      <w:r>
        <w:rPr>
          <w:b/>
          <w:lang w:val="id_ID" w:bidi="id_ID"/>
        </w:rPr>
        <w:t>kudusmu</w:t>
      </w:r>
      <w:r>
        <w:rPr>
          <w:lang w:val="id_ID" w:bidi="id_ID"/>
        </w:rPr>
        <w:t xml:space="preserve">. Kudus merujuk pada apa pun yang dikhususkan untuk pelayanan Allah. Yesus dikhususkan oleh Allah untuk tujuan khusus, untuk menjadi Juruselamat yang Dijanjikan. Yesus adalah hamba Allah karena ia melakukan semua yang Allah inginkan kepada-Nya. Gunakan kata atau frasa yang sama untuk ‘kudus’ seperti yang kamu gunakan pada bagian sebelumnya. Untuk informasi lebih lanjut tentang </w:t>
      </w:r>
      <w:r>
        <w:rPr>
          <w:lang w:val="id_ID" w:bidi="id_ID"/>
        </w:rPr>
        <w:t>kudus</w:t>
      </w:r>
      <w:r>
        <w:rPr>
          <w:lang w:val="id_ID" w:bidi="id_ID"/>
        </w:rPr>
        <w:t>, lihat Daftar Kata Utama.</w:t>
      </w:r>
    </w:p>
    <w:p>
      <w:pPr/>
      <w:r>
        <w:rPr>
          <w:lang w:val="id_ID" w:bidi="id_ID"/>
        </w:rPr>
      </w:r>
      <w:r>
        <w:rPr>
          <w:lang w:val="id_ID" w:bidi="id_ID"/>
        </w:rPr>
        <w:t xml:space="preserve">Orang-orang percaya meminta Allah untuk melakukan </w:t>
      </w:r>
      <w:r>
        <w:rPr>
          <w:b/>
          <w:lang w:val="id_ID" w:bidi="id_ID"/>
        </w:rPr>
        <w:t>tanda-tanda dan keajaiban tersebut</w:t>
      </w:r>
      <w:r>
        <w:rPr>
          <w:lang w:val="id_ID" w:bidi="id_ID"/>
        </w:rPr>
        <w:t xml:space="preserve">. Mukjizat, tanda-tanda, dan keajaiban adalah semua tindakan yang hanya dapat dilakukan oleh Allah. Tanda-tanda juga menunjukkan bahwa sesuatu adalah benar. Contoh dari hal ini adalah Petrus dan Yohanes menyembuhkan orang lumpuh itu—ini adalah tanda bahwa ajaran mereka tentang Yesus adalah benar. Gunakan kata atau frasa yang sama untuk mujizat, tanda-tanda, dan keajaiban seperti yang Anda gunakan pada perikop sebelumnya. Untuk informasi lebih lanjut tentang </w:t>
      </w:r>
      <w:r>
        <w:rPr>
          <w:lang w:val="id_ID" w:bidi="id_ID"/>
        </w:rPr>
        <w:t>mujizat, tanda-tanda, dan keajaiban</w:t>
      </w:r>
      <w:r>
        <w:rPr>
          <w:lang w:val="id_ID" w:bidi="id_ID"/>
        </w:rPr>
        <w:t>, lihat Daftar Kata Utama.</w:t>
      </w:r>
    </w:p>
    <w:p>
      <w:pPr/>
      <w:r>
        <w:rPr>
          <w:lang w:val="id_ID" w:bidi="id_ID"/>
        </w:rPr>
      </w:r>
      <w:r>
        <w:rPr>
          <w:lang w:val="id_ID" w:bidi="id_ID"/>
        </w:rPr>
        <w:t xml:space="preserve">Orang-orang percaya memberitakan </w:t>
      </w:r>
      <w:r>
        <w:rPr>
          <w:b/>
          <w:lang w:val="id_ID" w:bidi="id_ID"/>
        </w:rPr>
        <w:t>firman Allah</w:t>
      </w:r>
      <w:r>
        <w:rPr>
          <w:lang w:val="id_ID" w:bidi="id_ID"/>
        </w:rPr>
        <w:t xml:space="preserve">, atau kabar baik bahwa Yesus mati untuk dosa-dosa kita, dikuburkan, dan bangkit lagi. Gunakan kata atau frasa yang sama untuk firman Allah yang Anda gunakan pada perikop sebelumnya. Untuk informasi lebih lanjut tentang </w:t>
      </w:r>
      <w:r>
        <w:rPr>
          <w:lang w:val="id_ID" w:bidi="id_ID"/>
        </w:rPr>
        <w:t>firman Allah</w:t>
      </w:r>
      <w:r>
        <w:rPr>
          <w:lang w:val="id_ID" w:bidi="id_ID"/>
        </w:rPr>
        <w:t>, lihat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Seorang anggota kelompok harus menyampaikan beberapa kalimat dari perikop itu lalu berhenti sebentar. Anggota kelompok lain harus menceritakan bagian selanjutnya dari perikop itu dan berhenti sebentar. Lakukan hal ini sampai kelompok itu telah menceritakan kembali semua perikop tersebut. Dalam tahap ini anggota kelompok dapat saling mengoreksi. Hentikan sebentar audio ini di sini.</w:t>
      </w:r>
    </w:p>
    <w:p>
      <w:pPr/>
      <w:r>
        <w:rPr>
          <w:lang w:val="id_ID" w:bidi="id_ID"/>
        </w:rPr>
      </w:r>
      <w:r>
        <w:rPr>
          <w:lang w:val="id_ID" w:bidi="id_ID"/>
        </w:rPr>
        <w:t>Selanjutnya, setiap anggota kelompok harus menceritakan seluruh perikop tersebut tanpa interupsi setidaknya satu kali. Seorang anggota kelompok dapat menggunakan benda acak, gerakan, atau papan cerita mereka untuk membantu mereka mengingat perikop tersebut. Hentikan sebentar audio ini di sini.</w:t>
      </w:r>
    </w:p>
    <w:p>
      <w:pPr/>
      <w:r>
        <w:rPr>
          <w:lang w:val="id_ID" w:bidi="id_ID"/>
        </w:rPr>
      </w:r>
      <w:r>
        <w:rPr>
          <w:lang w:val="id_ID" w:bidi="id_ID"/>
        </w:rPr>
        <w:t>Selanjutnya, kelompok dapat memutuskan versi mana dari perikop tersebut yang paling disukai. Anda mungkin memutuskan bahwa Anda menyukai cara salah satu anggota kelompok menceritakan suatu adegan, tetapi menyukai cara anggota kelompok lain menceritakan adegan lainnya. Hentikan sebentar audio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4:32–37</w:t>
      </w:r>
      <w:r>
        <w:rPr>
          <w:lang w:val="id_ID" w:bidi="id_ID"/>
        </w:rPr>
      </w:r>
    </w:p>
    <w:p>
      <w:pPr>
        <w:pStyle w:val="Heading3"/>
      </w:pPr>
      <w:r>
        <w:rPr>
          <w:lang w:val="id_ID" w:bidi="id_ID"/>
        </w:rPr>
        <w:t>Dengar dan Renungkan</w:t>
      </w:r>
    </w:p>
    <w:p>
      <w:pPr/>
      <w:r>
        <w:rPr>
          <w:lang w:val="id_ID" w:bidi="id_ID"/>
        </w:rPr>
      </w:r>
      <w:r>
        <w:rPr>
          <w:lang w:val="id_ID" w:bidi="id_ID"/>
        </w:rPr>
        <w:t>Pada bagian ini, dengarkan Kisah Para Rasul 4:32–37 dan simpanlah di dalam hatimu.</w:t>
      </w:r>
    </w:p>
    <w:p>
      <w:pPr/>
      <w:r>
        <w:rPr>
          <w:lang w:val="id_ID" w:bidi="id_ID"/>
        </w:rPr>
      </w:r>
      <w:r>
        <w:rPr>
          <w:lang w:val="id_ID" w:bidi="id_ID"/>
        </w:rPr>
        <w:t>Dengarkan versi audio dari Kisah Para Rasul 4:32–37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Anda tidak sukai atau tidak mengerti dari kisah ini?</w:t>
      </w:r>
    </w:p>
    <w:p>
      <w:pPr>
        <w:pStyle w:val="ListBullet"/>
        <w:spacing w:line="240" w:lineRule="auto"/>
        <w:ind w:left="720"/>
      </w:pPr>
      <w:r>
        <w:rPr>
          <w:lang w:val="id_ID" w:bidi="id_ID"/>
        </w:rPr>
      </w:r>
      <w:r>
        <w:rPr>
          <w:lang w:val="id_ID" w:bidi="id_ID"/>
        </w:rPr>
        <w:t>Apa yang diceritakan perikop ini kepada kita tentang Tuhan atau Yesus?</w:t>
      </w:r>
    </w:p>
    <w:p>
      <w:pPr>
        <w:pStyle w:val="ListBullet"/>
        <w:spacing w:line="240" w:lineRule="auto"/>
        <w:ind w:left="720"/>
      </w:pPr>
      <w:r>
        <w:rPr>
          <w:lang w:val="id_ID" w:bidi="id_ID"/>
        </w:rPr>
      </w:r>
      <w:r>
        <w:rPr>
          <w:lang w:val="id_ID" w:bidi="id_ID"/>
        </w:rPr>
        <w:t>Apa yang diceritakan bagian ini tentang manusia?</w:t>
      </w:r>
    </w:p>
    <w:p>
      <w:pPr>
        <w:pStyle w:val="ListBullet"/>
        <w:spacing w:line="240" w:lineRule="auto"/>
        <w:ind w:left="720"/>
      </w:pPr>
      <w:r>
        <w:rPr>
          <w:lang w:val="id_ID" w:bidi="id_ID"/>
        </w:rPr>
      </w:r>
      <w:r>
        <w:rPr>
          <w:lang w:val="id_ID" w:bidi="id_ID"/>
        </w:rPr>
        <w:t>Bagaimana perikop ini memengaruhi kehidupan sehari-hari kita?</w:t>
      </w:r>
    </w:p>
    <w:p>
      <w:pPr>
        <w:pStyle w:val="ListBullet"/>
        <w:spacing w:line="240" w:lineRule="auto"/>
        <w:ind w:left="720"/>
      </w:pPr>
      <w:r>
        <w:rPr>
          <w:lang w:val="id_ID" w:bidi="id_ID"/>
        </w:rPr>
      </w:r>
      <w:r>
        <w:rPr>
          <w:lang w:val="id_ID" w:bidi="id_ID"/>
        </w:rPr>
        <w:t>Adakah di antara kenalan Anda yang perlu mendengar tentang kisah ini?</w:t>
      </w:r>
      <w:r>
        <w:rPr>
          <w:lang w:val="id_ID" w:bidi="id_ID"/>
        </w:rPr>
      </w:r>
    </w:p>
    <w:p>
      <w:pPr>
        <w:pStyle w:val="Heading3"/>
      </w:pPr>
      <w:r>
        <w:rPr>
          <w:lang w:val="id_ID" w:bidi="id_ID"/>
        </w:rPr>
        <w:t>Menyiapkan Panggung</w:t>
      </w:r>
    </w:p>
    <w:p>
      <w:pPr/>
      <w:r>
        <w:rPr>
          <w:lang w:val="id_ID" w:bidi="id_ID"/>
        </w:rPr>
      </w:r>
      <w:r>
        <w:rPr>
          <w:lang w:val="id_ID" w:bidi="id_ID"/>
        </w:rPr>
        <w:t>Dengarkan versi rekaman dari Kisah Para Rasul 4:32–37 dalam terjemahan yang paling mudah dimengerti.</w:t>
      </w:r>
    </w:p>
    <w:p>
      <w:pPr/>
      <w:r>
        <w:rPr>
          <w:lang w:val="id_ID" w:bidi="id_ID"/>
        </w:rPr>
      </w:r>
      <w:r>
        <w:rPr>
          <w:lang w:val="id_ID" w:bidi="id_ID"/>
        </w:rPr>
        <w:t>Dalam perikop terakhir, Petrus dan Yohanes memberitahu sekelompok orang percaya di Yerusalem tentang kesaksian mereka mengenai Yesus di depan Dewan Yahudi. Kelompok orang percaya berdoa agar Allah memberikan mereka keberanian untuk berbagi tentang Yesus. Allah mengguncang tempat di mana mereka bertemu dan menjawab doa-doa mereka. Sekarang, orang-orang percaya bersatu, berbagi semua hal, para rasul melakukan mujizat, dan Allah menyediakan semua yang mereka butuhkan.</w:t>
      </w:r>
    </w:p>
    <w:p>
      <w:pPr/>
      <w:r>
        <w:rPr>
          <w:lang w:val="id_ID" w:bidi="id_ID"/>
        </w:rPr>
      </w:r>
      <w:r>
        <w:rPr>
          <w:lang w:val="id_ID" w:bidi="id_ID"/>
        </w:rPr>
        <w:t>Lukas mengatakan kepada kita bahwa semua orang percaya, atau orang-orang yang percaya dan mengikuti Yesus sebagai Juruselamat yang dijanjikan, adalah satu dalam hati dan pikiran atau jiwa Frasa ini berarti bahwa orang-orang percaya bersatu dalam seluruh keberadaan mereka termasuk motivasi, perasaan, keinginan, dan pikiran mereka.</w:t>
      </w:r>
    </w:p>
    <w:p>
      <w:pPr/>
      <w:r>
        <w:rPr>
          <w:lang w:val="id_ID" w:bidi="id_ID"/>
        </w:rPr>
      </w:r>
      <w:r>
        <w:rPr>
          <w:lang w:val="id_ID" w:bidi="id_ID"/>
        </w:rPr>
        <w:t>Berhenti di sini dan diskusikan pertanyaan ini dalam kelompok: Bagaimana Anda menggambarkan kesatuan seperti ini dalam budaya Anda? Hentikan sebentar rekaman ini di sini.</w:t>
      </w:r>
    </w:p>
    <w:p>
      <w:pPr/>
      <w:r>
        <w:rPr>
          <w:lang w:val="id_ID" w:bidi="id_ID"/>
        </w:rPr>
      </w:r>
      <w:r>
        <w:rPr>
          <w:lang w:val="id_ID" w:bidi="id_ID"/>
        </w:rPr>
        <w:t>Roh Kudus menyatukan orang-orang percaya. Mereka tidak menganggap apa pun yang mereka miliki sebagai milik mereka sendiri. Sebaliknya, mereka membagikan harta benda mereka ketika orang-orang percaya lainnya membutuhkan.</w:t>
      </w:r>
    </w:p>
    <w:p>
      <w:pPr/>
      <w:r>
        <w:rPr>
          <w:lang w:val="id_ID" w:bidi="id_ID"/>
        </w:rPr>
      </w:r>
      <w:r>
        <w:rPr>
          <w:lang w:val="id_ID" w:bidi="id_ID"/>
        </w:rPr>
        <w:t>Ke-12 rasul, atau wakil yang dipilih Yesus, terus mengajar dengan penuh kuasa. Ini bisa berarti bahwa mereka berbicara dan mengajar dengan tegas dan pada saat yang sama melakukan mujizat, atau tindakan yang hanya dapat dilakukan oleh Allah. Para rasul terus bersaksi, atau menceritakan kepada orang-orang tentang kebangkitan Tuhan Yesus dan bagaimana Dia adalah Juruselamat yang Dijanjikan. Kebangkitan merujuk kepada Allah yang menyebabkan Yesus hidup kembali. Ketika Lukas menyebut Yesus Tuhan, dia bermaksud Yesus adalah Allah dan memiliki otoritas atas orang lain. Selama waktu ini, Allah terus menunjukkan anugerah, atau perkenanan-Nya kepada semua orang percaya dan membantu mereka dengan banyak cara.</w:t>
      </w:r>
    </w:p>
    <w:p>
      <w:pPr/>
      <w:r>
        <w:rPr>
          <w:lang w:val="id_ID" w:bidi="id_ID"/>
        </w:rPr>
      </w:r>
      <w:r>
        <w:rPr>
          <w:lang w:val="id_ID" w:bidi="id_ID"/>
        </w:rPr>
        <w:t>Setiap kali orang percaya membutuhkan, beberapa orang percaya yang lebih kaya menjual rumah atau tanah mereka dan membawa uang dari penjualan itu kepada para rasul. Meletakkan uang itu di kaki para rasul tidak berarti mereka benar-benar meletakkan uang itu di kaki para rasul. Sebaliknya, orang-orang percaya memberikan uang itu kepada para rasul untuk dibagikan, atau diberikan kepada orang-orang percaya yang membutuhkan. Tidak semua orang percaya menjual properti mereka. Itu bukan persyaratan untuk menjual properti, tetapi orang-orang melakukannya beberapa kali dan orang-orang memberikan hadiah ini dengan bebas</w:t>
      </w:r>
    </w:p>
    <w:p>
      <w:pPr/>
      <w:r>
        <w:rPr>
          <w:lang w:val="id_ID" w:bidi="id_ID"/>
        </w:rPr>
      </w:r>
      <w:r>
        <w:rPr>
          <w:lang w:val="id_ID" w:bidi="id_ID"/>
        </w:rPr>
        <w:t>Lukas memberikan contoh Yusuf yang menjual ladangnya dan memberikan uang itu kepada para rasul untuk diberikan kepada orang orang percaya yang sedang membutuhkan. Yusuf adalah orang Yahudi yang adalah keturunan Lewi. Allah menempatkan orang-orang Lewi yang bertanggung jawab atas bantuan di Bait Suci Yusuf lahir di pulau Siprus tetapi dia memiliki kerabat dan tanah di Yerusalem Meskipun namanya adalah Yusuf, para rasul menyebutnya Barnabas, yang berarti Anak Pemberi Semangat. Ini tidak berarti bahwa dia adalah anak seseorang bernama Pemberi Semangat. Sebaliknya, frasa ini berarti bahwa dia adalah orang yang menyemangati orang lain. Yusuf memberikan harapan, keberanian, atau keyakinan kepada orang-orang di sekitarnya.</w:t>
      </w:r>
    </w:p>
    <w:p>
      <w:pPr/>
      <w:r>
        <w:rPr>
          <w:lang w:val="id_ID" w:bidi="id_ID"/>
        </w:rPr>
      </w:r>
      <w:r>
        <w:rPr>
          <w:lang w:val="id_ID" w:bidi="id_ID"/>
        </w:rPr>
        <w:t>Berhenti di sini dan diskusikan pertanyaan ini secara berkelompok: Jelaskan tentang nama dan nama panggilan dalam budaya Anda. Berikan contoh tentang bagaimana orang-orang merujuk kepada seseorang alih-alih menggunakan nama asli mereka. Hentikan sebentar rekaman ini di sini.</w:t>
      </w:r>
      <w:r>
        <w:rPr>
          <w:lang w:val="id_ID" w:bidi="id_ID"/>
        </w:rPr>
      </w:r>
    </w:p>
    <w:p>
      <w:pPr>
        <w:pStyle w:val="Heading3"/>
      </w:pPr>
      <w:r>
        <w:rPr>
          <w:lang w:val="id_ID" w:bidi="id_ID"/>
        </w:rPr>
        <w:t>Menjelaskan Adegan</w:t>
      </w:r>
    </w:p>
    <w:p>
      <w:pPr/>
      <w:r>
        <w:rPr>
          <w:lang w:val="id_ID" w:bidi="id_ID"/>
        </w:rPr>
      </w:r>
      <w:r>
        <w:rPr>
          <w:lang w:val="id_ID" w:bidi="id_ID"/>
        </w:rPr>
        <w:t>Dengarkan versi rekaman dari Kisah Para Rasul 4:32–37 dalam terjemahan yang paling mudah dimengerti.</w:t>
      </w:r>
    </w:p>
    <w:p>
      <w:pPr/>
      <w:r>
        <w:rPr>
          <w:lang w:val="id_ID" w:bidi="id_ID"/>
        </w:rPr>
      </w:r>
      <w:r>
        <w:rPr>
          <w:lang w:val="id_ID" w:bidi="id_ID"/>
        </w:rPr>
        <w:t>Pada tahap ini, kelompok akan menentukan adegan, tokoh, dan latar belakang dari perikop ini. Selanjutnya, kelompok akan memvisualisasikan perikop ini.</w:t>
      </w:r>
    </w:p>
    <w:p>
      <w:pPr/>
      <w:r>
        <w:rPr>
          <w:lang w:val="id_ID" w:bidi="id_ID"/>
        </w:rPr>
      </w:r>
      <w:r>
        <w:rPr>
          <w:lang w:val="id_ID" w:bidi="id_ID"/>
        </w:rPr>
        <w:t>Perikop ini memiliki tiga adegan.</w:t>
      </w:r>
    </w:p>
    <w:p>
      <w:pPr/>
      <w:r>
        <w:rPr>
          <w:lang w:val="id_ID" w:bidi="id_ID"/>
        </w:rPr>
      </w:r>
      <w:r>
        <w:rPr>
          <w:b/>
          <w:lang w:val="id_ID" w:bidi="id_ID"/>
        </w:rPr>
        <w:t>Dalam adegan pertama:</w:t>
      </w:r>
      <w:r>
        <w:rPr>
          <w:lang w:val="id_ID" w:bidi="id_ID"/>
        </w:rPr>
        <w:t xml:space="preserve"> Semua orang percaya di Yerusalem setuju dan bersatu melalui Roh Kudus Mereka mengatakan bahwa semua harta benda mereka adalah untuk semua orang. Para rasul mengajar tentang kebangkitan Yesus dengan kuasa dan mujizat yang besar.</w:t>
      </w:r>
    </w:p>
    <w:p>
      <w:pPr/>
      <w:r>
        <w:rPr>
          <w:lang w:val="id_ID" w:bidi="id_ID"/>
        </w:rPr>
      </w:r>
      <w:r>
        <w:rPr>
          <w:b/>
          <w:lang w:val="id_ID" w:bidi="id_ID"/>
        </w:rPr>
        <w:t>Dalam adegan kedua:</w:t>
      </w:r>
      <w:r>
        <w:rPr>
          <w:lang w:val="id_ID" w:bidi="id_ID"/>
        </w:rPr>
        <w:t xml:space="preserve"> Tidak ada seorang pun yang membutuhkan ketika mereka semua bersama karena jika seseorang membutuhkan sesuatu, maka salah satu pengikut akan menjual properti atau rumahnya kemudian memberikan uang itu kepada para rasul. Para rasul memberikan uang kepada orang-orang percaya yang membutuhkan.</w:t>
      </w:r>
    </w:p>
    <w:p>
      <w:pPr/>
      <w:r>
        <w:rPr>
          <w:lang w:val="id_ID" w:bidi="id_ID"/>
        </w:rPr>
      </w:r>
      <w:r>
        <w:rPr>
          <w:b/>
          <w:lang w:val="id_ID" w:bidi="id_ID"/>
        </w:rPr>
        <w:t>Dalam adegan ketiga:</w:t>
      </w:r>
      <w:r>
        <w:rPr>
          <w:lang w:val="id_ID" w:bidi="id_ID"/>
        </w:rPr>
        <w:t xml:space="preserve"> Salah satu contoh tentang ini adalah Yusuf yang berasal dari wilayah lain. Dia adalah bagian dari kelompok orang percaya. Dia menjual ladangnya dan membawa uang dari penjualan itu kepada para rasul. Yusuf, juga dikenal sebagai Barnabas, dikenal karena menyemangati.</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Para rasul</w:t>
      </w:r>
    </w:p>
    <w:p>
      <w:pPr>
        <w:pStyle w:val="ListBullet"/>
        <w:spacing w:line="240" w:lineRule="auto"/>
        <w:ind w:left="720"/>
      </w:pPr>
      <w:r>
        <w:rPr>
          <w:lang w:val="id_ID" w:bidi="id_ID"/>
        </w:rPr>
      </w:r>
      <w:r>
        <w:rPr>
          <w:lang w:val="id_ID" w:bidi="id_ID"/>
        </w:rPr>
        <w:t>Orang-orang tidak percaya yang mendengar para rasul berbicara</w:t>
      </w:r>
    </w:p>
    <w:p>
      <w:pPr>
        <w:pStyle w:val="ListBullet"/>
        <w:spacing w:line="240" w:lineRule="auto"/>
        <w:ind w:left="720"/>
      </w:pPr>
      <w:r>
        <w:rPr>
          <w:lang w:val="id_ID" w:bidi="id_ID"/>
        </w:rPr>
      </w:r>
      <w:r>
        <w:rPr>
          <w:lang w:val="id_ID" w:bidi="id_ID"/>
        </w:rPr>
        <w:t>Orang-orang percaya yang membutuhkan di Yerusalem</w:t>
      </w:r>
    </w:p>
    <w:p>
      <w:pPr>
        <w:pStyle w:val="ListBullet"/>
        <w:spacing w:line="240" w:lineRule="auto"/>
        <w:ind w:left="720"/>
      </w:pPr>
      <w:r>
        <w:rPr>
          <w:lang w:val="id_ID" w:bidi="id_ID"/>
        </w:rPr>
      </w:r>
      <w:r>
        <w:rPr>
          <w:lang w:val="id_ID" w:bidi="id_ID"/>
        </w:rPr>
        <w:t>Orang-orang percaya menjual properti mereka</w:t>
      </w:r>
    </w:p>
    <w:p>
      <w:pPr>
        <w:pStyle w:val="ListBullet"/>
        <w:spacing w:line="240" w:lineRule="auto"/>
        <w:ind w:left="720"/>
      </w:pPr>
      <w:r>
        <w:rPr>
          <w:lang w:val="id_ID" w:bidi="id_ID"/>
        </w:rPr>
      </w:r>
      <w:r>
        <w:rPr>
          <w:lang w:val="id_ID" w:bidi="id_ID"/>
        </w:rPr>
        <w:t>Yusuf disebut Barnabas</w:t>
      </w:r>
    </w:p>
    <w:p>
      <w:pPr/>
      <w:r>
        <w:rPr>
          <w:lang w:val="id_ID" w:bidi="id_ID"/>
        </w:rPr>
      </w:r>
      <w:r>
        <w:rPr>
          <w:lang w:val="id_ID" w:bidi="id_ID"/>
        </w:rPr>
        <w:t>Dalam kelompok, perhatikan bagian-bagian dari latar belakang perikop ini.</w:t>
      </w:r>
    </w:p>
    <w:p>
      <w:pPr/>
      <w:r>
        <w:rPr>
          <w:lang w:val="id_ID" w:bidi="id_ID"/>
        </w:rPr>
      </w:r>
      <w:r>
        <w:rPr>
          <w:lang w:val="id_ID" w:bidi="id_ID"/>
        </w:rPr>
        <w:t>Lukas memulai perikop tersebut menggunakan kata "sekarang." Lukas melakukan ini untuk membedakan tindakan Barnabas dengan tindakan Ananias yang akan terjadi dalam perikop berikutnya. Roh Kudus menyatukan para pengikut Yesus dalam cara berpikir mereka melalui Roh Kudus di Yerusalem. Mereka tidak menganggap apa pun yang mereka miliki sebagai milik mereka sendiri. Pada saat yang sama, para rasul sedang menceritakan kepada orang-orang tentang kebangkitan Yesus. Allah membantu mereka dan mereka dihormati oleh orang-orang.</w:t>
      </w:r>
    </w:p>
    <w:p>
      <w:pPr/>
      <w:r>
        <w:rPr>
          <w:lang w:val="id_ID" w:bidi="id_ID"/>
        </w:rPr>
      </w:r>
      <w:r>
        <w:rPr>
          <w:lang w:val="id_ID" w:bidi="id_ID"/>
        </w:rPr>
        <w:t>Berhenti di sini dan diskusikan pertanyaan ini dalam kelompok: Benda apa saja yang dianggap sebagai milik satu orang di tempat Anda tinggal? Benda-benda apa yang dianggap sebagai harta benda masyarakat? Jelaskan suatu saat ketika seseorang menyerahkan properti mereka sendiri kepada komunitas itu. Hentikan sebentar rekaman ini di sini.</w:t>
      </w:r>
    </w:p>
    <w:p>
      <w:pPr/>
      <w:r>
        <w:rPr>
          <w:lang w:val="id_ID" w:bidi="id_ID"/>
        </w:rPr>
      </w:r>
      <w:r>
        <w:rPr>
          <w:lang w:val="id_ID" w:bidi="id_ID"/>
        </w:rPr>
        <w:t>Tidak ada orang percaya yang membutuhkan. Beberapa pengikut Yesus menjual properti mereka dan memberikan uang itu kepada para rasul untuk digunakan membantu orang yang membutuhkan.</w:t>
      </w:r>
    </w:p>
    <w:p>
      <w:pPr/>
      <w:r>
        <w:rPr>
          <w:lang w:val="id_ID" w:bidi="id_ID"/>
        </w:rPr>
      </w:r>
      <w:r>
        <w:rPr>
          <w:lang w:val="id_ID" w:bidi="id_ID"/>
        </w:rPr>
        <w:t>Lukas memberikan ringkasan tentang bagaimana Roh Kudus menyatukan orang-orang percaya untuk memperkenalkan Yusuf. "Dan begitulah jadinya" adalah transisi ke dalam narasi Yusuf. Yusuf menjual propertinya dan meletakkan uang itu di kaki para rasul. Ini berarti bahwa Yusuf menyerahkan uang tersebut ke dalam kendali para rasul untuk dibagikan sesuai kebutuhan.</w:t>
      </w:r>
    </w:p>
    <w:p>
      <w:pPr/>
      <w:r>
        <w:rPr>
          <w:lang w:val="id_ID" w:bidi="id_ID"/>
        </w:rPr>
      </w:r>
      <w:r>
        <w:rPr>
          <w:lang w:val="id_ID" w:bidi="id_ID"/>
        </w:rPr>
        <w:t>Sekarang, kelompok harus membuat papan cerita, menggambar, atau menggunakan benda-benda untuk memvisualisasikan perikop ini dan tindakan di dalamnya.</w:t>
      </w:r>
      <w:r>
        <w:rPr>
          <w:lang w:val="id_ID" w:bidi="id_ID"/>
        </w:rPr>
      </w:r>
    </w:p>
    <w:p>
      <w:pPr>
        <w:pStyle w:val="Heading3"/>
      </w:pPr>
      <w:r>
        <w:rPr>
          <w:lang w:val="id_ID" w:bidi="id_ID"/>
        </w:rPr>
        <w:t>Memperagakan Bacaan</w:t>
      </w:r>
    </w:p>
    <w:p>
      <w:pPr/>
      <w:r>
        <w:rPr>
          <w:lang w:val="id_ID" w:bidi="id_ID"/>
        </w:rPr>
      </w:r>
      <w:r>
        <w:rPr>
          <w:lang w:val="id_ID" w:bidi="id_ID"/>
        </w:rPr>
        <w:t>Dengarkan versi rekaman dari Kisah Para Rasul 4:32–37 dalam terjemahan yang paling mudah dimengerti.</w:t>
      </w:r>
    </w:p>
    <w:p>
      <w:pPr/>
      <w:r>
        <w:rPr>
          <w:lang w:val="id_ID" w:bidi="id_ID"/>
        </w:rPr>
      </w:r>
      <w:r>
        <w:rPr>
          <w:lang w:val="id_ID" w:bidi="id_ID"/>
        </w:rPr>
        <w:t>Pada langkah ini, kelompok akan memeragakan perikop tersebut.</w:t>
      </w:r>
    </w:p>
    <w:p>
      <w:pPr/>
      <w:r>
        <w:rPr>
          <w:lang w:val="id_ID" w:bidi="id_ID"/>
        </w:rPr>
      </w:r>
      <w:r>
        <w:rPr>
          <w:lang w:val="id_ID" w:bidi="id_ID"/>
        </w:rPr>
        <w:t>Perikop ini memiliki tiga adegan.</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Para rasul</w:t>
      </w:r>
    </w:p>
    <w:p>
      <w:pPr>
        <w:pStyle w:val="ListBullet"/>
        <w:spacing w:line="240" w:lineRule="auto"/>
        <w:ind w:left="720"/>
      </w:pPr>
      <w:r>
        <w:rPr>
          <w:lang w:val="id_ID" w:bidi="id_ID"/>
        </w:rPr>
      </w:r>
      <w:r>
        <w:rPr>
          <w:lang w:val="id_ID" w:bidi="id_ID"/>
        </w:rPr>
        <w:t>Orang-orang tidak percaya yang mendengar para rasul berbicara</w:t>
      </w:r>
    </w:p>
    <w:p>
      <w:pPr>
        <w:pStyle w:val="ListBullet"/>
        <w:spacing w:line="240" w:lineRule="auto"/>
        <w:ind w:left="720"/>
      </w:pPr>
      <w:r>
        <w:rPr>
          <w:lang w:val="id_ID" w:bidi="id_ID"/>
        </w:rPr>
      </w:r>
      <w:r>
        <w:rPr>
          <w:lang w:val="id_ID" w:bidi="id_ID"/>
        </w:rPr>
        <w:t>Orang-orang percaya yang membutuhkan di Yerusalem</w:t>
      </w:r>
    </w:p>
    <w:p>
      <w:pPr>
        <w:pStyle w:val="ListBullet"/>
        <w:spacing w:line="240" w:lineRule="auto"/>
        <w:ind w:left="720"/>
      </w:pPr>
      <w:r>
        <w:rPr>
          <w:lang w:val="id_ID" w:bidi="id_ID"/>
        </w:rPr>
      </w:r>
      <w:r>
        <w:rPr>
          <w:lang w:val="id_ID" w:bidi="id_ID"/>
        </w:rPr>
        <w:t>Orang-orang percaya menjual properti mereka</w:t>
      </w:r>
    </w:p>
    <w:p>
      <w:pPr>
        <w:pStyle w:val="ListBullet"/>
        <w:spacing w:line="240" w:lineRule="auto"/>
        <w:ind w:left="720"/>
      </w:pPr>
      <w:r>
        <w:rPr>
          <w:lang w:val="id_ID" w:bidi="id_ID"/>
        </w:rPr>
      </w:r>
      <w:r>
        <w:rPr>
          <w:lang w:val="id_ID" w:bidi="id_ID"/>
        </w:rPr>
        <w:t>Yusuf disebut Barnabas</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peragaan bagian-bagian yang sulit atau penting dari perikop tersebut. Bantulah satu sama lain untuk mengingat bagian-bagian perikop ini.</w:t>
      </w:r>
    </w:p>
    <w:p>
      <w:pPr/>
      <w:r>
        <w:rPr>
          <w:lang w:val="id_ID" w:bidi="id_ID"/>
        </w:rPr>
      </w:r>
      <w:r>
        <w:rPr>
          <w:lang w:val="id_ID" w:bidi="id_ID"/>
        </w:rPr>
        <w:t>Hentikan sebentar rekaman ini di sini dan mulai peragakan perikop tersebut.</w:t>
      </w:r>
    </w:p>
    <w:p>
      <w:pPr/>
      <w:r>
        <w:rPr>
          <w:lang w:val="id_ID" w:bidi="id_ID"/>
        </w:rPr>
      </w:r>
      <w:r>
        <w:rPr>
          <w:lang w:val="id_ID" w:bidi="id_ID"/>
        </w:rPr>
        <w:t>Kelompok tersebut harus memeragakan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Hentikan sebentar rekaman suara ini di sini dan peragakan perikop ini untuk kedua kalinya.</w:t>
      </w:r>
    </w:p>
    <w:p>
      <w:pPr/>
      <w:r>
        <w:rPr>
          <w:lang w:val="id_ID" w:bidi="id_ID"/>
        </w:rPr>
      </w:r>
      <w:r>
        <w:rPr>
          <w:lang w:val="id_ID" w:bidi="id_ID"/>
        </w:rPr>
        <w:t>Berikut ini adalah contoh drama dan kemungkinan responsnya.</w:t>
      </w:r>
    </w:p>
    <w:p>
      <w:pPr/>
      <w:r>
        <w:rPr>
          <w:lang w:val="id_ID" w:bidi="id_ID"/>
        </w:rPr>
      </w:r>
      <w:r>
        <w:rPr>
          <w:lang w:val="id_ID" w:bidi="id_ID"/>
        </w:rPr>
        <w:t>Perankan semua orang percaya di Yerusalem dengan kesepakatan dan bersatu. Mereka tidak menyebut barang-barang mereka sebagai milik sendiri. Para rasul berbicara tentang kebangkitan Yesus dengan kuasa yang besar dan melakukan mujizat. Mereka memiliki bantuan Allah dan rasa hormat dari orang-orang.</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yang memerankan orang-orang percaya, "Apa yang sedang kamu rasakan atau pikirkan?" Orang itu mungkin menjawab hal-hal seperti, "Saya merasa diterima; ini lebih baik daripada berada dalam keluarga sedarah saya," atau "Saya sangat senang karena tidak ada seorang pun yang membutuhkan di antara kita," atau "Saya merasa diberkati." Allah benar-benar memberikan kuasa dan otoritas untuk berbicara tentang Yesus kepada banyak orang lain."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Tunjukkanlah bahwa tidak ada seorang pun yang berkekurangan ketika semua orang-orang percaya bersama karena jika seseorang membutuhkan sesuatu maka salah satu pengikut akan menjual properti atau rumahnya dan kemudian memberikan uang itu kepada para rasul. Para rasul memberikan uang itu kepada orang-orang percaya yang membutuhkan.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para murid, "Apa yang kamu rasakan atau pikirkan?" Orang itu mungkin menjawab hal-hal seperti, "Saya terkesan." Saya melihat orang kaya berbagi dengan orang miskin, hanya melalui kuasa Roh Kudus," atau "Saya merasa terhormat. Saya harus bijaksana untuk menggunakan uang itu sehingga Allah akan dimuliakan," atau "Ini adalah tanggung jawab besar untuk merawat orang yang membutuhkan, tetapi Allah menyediakan semua yang kita butuhkan."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 contoh tentang ini. Yusuf, yang juga disebut Barnabas, adalah seorang pria yang adalah bagian dari kelompok itu. Yusuf menjual propertinya dan memberikan uang itu kepada para rasul untuk membantu orang-orang percaya yang membutuhkan. Para rasul menyebut Yusuf sebagai pemberi semangat yang hebat.</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Yusuf, "Apa yang kamu rasakan atau pikirkan?" Orang itu mungkin menjawab hal-hal seperti, "Saya merasa senang dapat melakukan sedikit untuk keluarga saya dalam Yesus," atau "Saya berharap dapat melakukan lebih banyak," atau "Memberikan sebagian uang bukanlah apa-apa dibandingkan dengan apa yang Yesus lakukan untuk saya."</w:t>
      </w:r>
      <w:r>
        <w:rPr>
          <w:lang w:val="id_ID" w:bidi="id_ID"/>
        </w:rPr>
      </w:r>
    </w:p>
    <w:p>
      <w:pPr>
        <w:pStyle w:val="Heading3"/>
      </w:pPr>
      <w:r>
        <w:rPr>
          <w:lang w:val="id_ID" w:bidi="id_ID"/>
        </w:rPr>
        <w:t>Melengkapi yang Kurang</w:t>
      </w:r>
    </w:p>
    <w:p>
      <w:pPr/>
      <w:r>
        <w:rPr>
          <w:lang w:val="id_ID" w:bidi="id_ID"/>
        </w:rPr>
      </w:r>
      <w:r>
        <w:rPr>
          <w:lang w:val="id_ID" w:bidi="id_ID"/>
        </w:rPr>
        <w:t>Dengarkan versi rekaman dari Kisah Para Rasul 4:32–37 dalam terjemahan yang paling mudah dimengerti.</w:t>
      </w:r>
    </w:p>
    <w:p>
      <w:pPr/>
      <w:r>
        <w:rPr>
          <w:lang w:val="id_ID" w:bidi="id_ID"/>
        </w:rPr>
      </w:r>
      <w:r>
        <w:rPr>
          <w:lang w:val="id_ID" w:bidi="id_ID"/>
        </w:rPr>
        <w:t>Pada tahap ini, kelompok akan membahas istilah dan kata-kata penting dalam perikop ini.</w:t>
      </w:r>
    </w:p>
    <w:p>
      <w:pPr/>
      <w:r>
        <w:rPr>
          <w:lang w:val="id_ID" w:bidi="id_ID"/>
        </w:rPr>
      </w:r>
      <w:r>
        <w:rPr>
          <w:lang w:val="id_ID" w:bidi="id_ID"/>
        </w:rPr>
        <w:t xml:space="preserve">Orang-orang </w:t>
      </w:r>
      <w:r>
        <w:rPr>
          <w:b/>
          <w:lang w:val="id_ID" w:bidi="id_ID"/>
        </w:rPr>
        <w:t>percaya</w:t>
      </w:r>
      <w:r>
        <w:rPr>
          <w:lang w:val="id_ID" w:bidi="id_ID"/>
        </w:rPr>
        <w:t xml:space="preserve"> bersatu sebagai kelompok di Yerusalem Orang-orang percaya merujuk pada orang-orang yang percaya dan mengikuti Yesus sebagai Juruselamat yang dijanjikan. Gunakan kata atau frasa yang sama untuk orang percaya yang Anda gunakan pada perikop sebelumnya. Untuk informasi lebih lanjut tentang </w:t>
      </w:r>
      <w:r>
        <w:rPr>
          <w:lang w:val="id_ID" w:bidi="id_ID"/>
        </w:rPr>
        <w:t xml:space="preserve">orang percaya </w:t>
      </w:r>
      <w:r>
        <w:rPr>
          <w:lang w:val="id_ID" w:bidi="id_ID"/>
        </w:rPr>
        <w:t>, lihat Daftar Kata Utama.</w:t>
      </w:r>
    </w:p>
    <w:p>
      <w:pPr/>
      <w:r>
        <w:rPr>
          <w:lang w:val="id_ID" w:bidi="id_ID"/>
        </w:rPr>
      </w:r>
      <w:r>
        <w:rPr>
          <w:lang w:val="id_ID" w:bidi="id_ID"/>
        </w:rPr>
        <w:t xml:space="preserve">Semua orang percaya memiliki satu hati dan pikiran atau jiwa. Orang-orang Yahudi menggunakan kata hati untuk merujuk kepada bagian dalam diri seseorang tempat perasaan dan keputusan terjadi. Jiwa merujuk pada bagian seseorang yang terus ada setelah mereka mati. Gunakan kata atau frasa yang sama untuk hati atau jiwa, seperti yang Anda gunakan pada perikop sebelumnya. Untuk informasi lebih lanjut tentang </w:t>
      </w:r>
      <w:r>
        <w:rPr>
          <w:lang w:val="id_ID" w:bidi="id_ID"/>
        </w:rPr>
        <w:t>hati</w:t>
      </w:r>
      <w:r>
        <w:rPr>
          <w:lang w:val="id_ID" w:bidi="id_ID"/>
        </w:rPr>
        <w:t xml:space="preserve">, </w:t>
      </w:r>
      <w:r>
        <w:rPr>
          <w:lang w:val="id_ID" w:bidi="id_ID"/>
        </w:rPr>
        <w:t>jiwa</w:t>
      </w:r>
      <w:r>
        <w:rPr>
          <w:lang w:val="id_ID" w:bidi="id_ID"/>
        </w:rPr>
        <w:t xml:space="preserve">, atau </w:t>
      </w:r>
      <w:r>
        <w:rPr>
          <w:lang w:val="id_ID" w:bidi="id_ID"/>
        </w:rPr>
        <w:t>pikiran</w:t>
      </w:r>
      <w:r>
        <w:rPr>
          <w:lang w:val="id_ID" w:bidi="id_ID"/>
        </w:rPr>
        <w:t>, lihat Daftar Kata Utama.</w:t>
      </w:r>
    </w:p>
    <w:p>
      <w:pPr/>
      <w:r>
        <w:rPr>
          <w:lang w:val="id_ID" w:bidi="id_ID"/>
        </w:rPr>
      </w:r>
      <w:r>
        <w:rPr>
          <w:lang w:val="id_ID" w:bidi="id_ID"/>
        </w:rPr>
        <w:t xml:space="preserve">Para </w:t>
      </w:r>
      <w:r>
        <w:rPr>
          <w:b/>
          <w:lang w:val="id_ID" w:bidi="id_ID"/>
        </w:rPr>
        <w:t>rasul</w:t>
      </w:r>
      <w:r>
        <w:rPr>
          <w:lang w:val="id_ID" w:bidi="id_ID"/>
        </w:rPr>
        <w:t xml:space="preserve"> terus mengajar dengan penuh kuasa. Ke-12 rasul itu adalah wakil pilihan Yesus yang diutus-Nya untuk memberitakan kabar baik, memiliki otoritas rohani, dan menjadi saksi atas kehidupan, kematian, dan kebangkitan Yesus. Gunakan kata atau frasa yang sama untuk rasul seperti yang Anda gunakan pada perikop sebelumnya. Untuk informasi lebih lanjut tentang </w:t>
      </w:r>
      <w:r>
        <w:rPr>
          <w:lang w:val="id_ID" w:bidi="id_ID"/>
        </w:rPr>
        <w:t>rasul</w:t>
      </w:r>
      <w:r>
        <w:rPr>
          <w:lang w:val="id_ID" w:bidi="id_ID"/>
        </w:rPr>
        <w:t>, lihat Glosarium Utama.</w:t>
      </w:r>
    </w:p>
    <w:p>
      <w:pPr/>
      <w:r>
        <w:rPr>
          <w:lang w:val="id_ID" w:bidi="id_ID"/>
        </w:rPr>
      </w:r>
      <w:r>
        <w:rPr>
          <w:lang w:val="id_ID" w:bidi="id_ID"/>
        </w:rPr>
        <w:t xml:space="preserve">Para rasul mengajar tentang </w:t>
      </w:r>
      <w:r>
        <w:rPr>
          <w:b/>
          <w:lang w:val="id_ID" w:bidi="id_ID"/>
        </w:rPr>
        <w:t>kebangkitan</w:t>
      </w:r>
      <w:r>
        <w:rPr>
          <w:lang w:val="id_ID" w:bidi="id_ID"/>
        </w:rPr>
        <w:t xml:space="preserve"> Yesus. Ini merujuk pada Allah membangkitkan Yesus dari kematian sebagai orang yang sama. Gunakan kata atau frasa yang sama untuk kebangkitan seperti yang Anda gunakan pada perikop sebelumnya. Untuk informasi lebih lanjut tentang </w:t>
      </w:r>
      <w:r>
        <w:rPr>
          <w:lang w:val="id_ID" w:bidi="id_ID"/>
        </w:rPr>
        <w:t>kebangkitan</w:t>
      </w:r>
      <w:r>
        <w:rPr>
          <w:lang w:val="id_ID" w:bidi="id_ID"/>
        </w:rPr>
        <w:t>, lihat Daftar Kata Utama.</w:t>
      </w:r>
    </w:p>
    <w:p>
      <w:pPr/>
      <w:r>
        <w:rPr>
          <w:lang w:val="id_ID" w:bidi="id_ID"/>
        </w:rPr>
      </w:r>
      <w:r>
        <w:rPr>
          <w:lang w:val="id_ID" w:bidi="id_ID"/>
        </w:rPr>
        <w:t xml:space="preserve">Lukas menyebut Yesus </w:t>
      </w:r>
      <w:r>
        <w:rPr>
          <w:b/>
          <w:lang w:val="id_ID" w:bidi="id_ID"/>
        </w:rPr>
        <w:t>Tuhan</w:t>
      </w:r>
      <w:r>
        <w:rPr>
          <w:lang w:val="id_ID" w:bidi="id_ID"/>
        </w:rPr>
        <w:t xml:space="preserve">. Ini berarti Lukas percaya bahwa Yesus adalah Allah; Dia memiliki otoritas atas semua hal dan orang-orang. Gunakan kata atau frasa yang sama untuk Tuhan seperti yang Anda gunakan pada bagian sebelumnya. Untuk informasi lebih lanjut tentang </w:t>
      </w:r>
      <w:r>
        <w:rPr>
          <w:lang w:val="id_ID" w:bidi="id_ID"/>
        </w:rPr>
        <w:t>Tuhan</w:t>
      </w:r>
      <w:r>
        <w:rPr>
          <w:lang w:val="id_ID" w:bidi="id_ID"/>
        </w:rPr>
        <w:t>, lihat Daftar Kata Utama.</w:t>
      </w:r>
    </w:p>
    <w:p>
      <w:pPr/>
      <w:r>
        <w:rPr>
          <w:lang w:val="id_ID" w:bidi="id_ID"/>
        </w:rPr>
      </w:r>
      <w:r>
        <w:rPr>
          <w:b/>
          <w:lang w:val="id_ID" w:bidi="id_ID"/>
        </w:rPr>
        <w:t xml:space="preserve">Anugerah </w:t>
      </w:r>
      <w:r>
        <w:rPr>
          <w:lang w:val="id_ID" w:bidi="id_ID"/>
        </w:rPr>
        <w:t xml:space="preserve">atau </w:t>
      </w:r>
      <w:r>
        <w:rPr>
          <w:b/>
          <w:lang w:val="id_ID" w:bidi="id_ID"/>
        </w:rPr>
        <w:t>berkat</w:t>
      </w:r>
      <w:r>
        <w:rPr>
          <w:lang w:val="id_ID" w:bidi="id_ID"/>
        </w:rPr>
        <w:t xml:space="preserve"> Allah ada atas orang-orang percaya. Ini berarti bahwa perkenanan Allah ada bersama orang-orang percaya. Dia membantu mereka dengan apa pun yang mereka butuhkan.</w:t>
      </w:r>
    </w:p>
    <w:p>
      <w:pPr/>
      <w:r>
        <w:rPr>
          <w:lang w:val="id_ID" w:bidi="id_ID"/>
        </w:rPr>
      </w:r>
      <w:r>
        <w:rPr>
          <w:lang w:val="id_ID" w:bidi="id_ID"/>
        </w:rPr>
        <w:t xml:space="preserve">Berhenti di sini dan bahas dalam kelompok kata atau frasa apa yang akan Anda gunakan untuk </w:t>
      </w:r>
      <w:r>
        <w:rPr>
          <w:b/>
          <w:lang w:val="id_ID" w:bidi="id_ID"/>
        </w:rPr>
        <w:t>kasih karunia</w:t>
      </w:r>
      <w:r>
        <w:rPr>
          <w:lang w:val="id_ID" w:bidi="id_ID"/>
        </w:rPr>
        <w:t xml:space="preserve">. Carilah </w:t>
      </w:r>
      <w:r>
        <w:rPr>
          <w:lang w:val="id_ID" w:bidi="id_ID"/>
        </w:rPr>
        <w:t>anugerah</w:t>
      </w:r>
      <w:r>
        <w:rPr>
          <w:lang w:val="id_ID" w:bidi="id_ID"/>
        </w:rPr>
        <w:t xml:space="preserve"> dan </w:t>
      </w:r>
      <w:r>
        <w:rPr>
          <w:lang w:val="id_ID" w:bidi="id_ID"/>
        </w:rPr>
        <w:t>berkat</w:t>
      </w:r>
      <w:r>
        <w:rPr>
          <w:lang w:val="id_ID" w:bidi="id_ID"/>
        </w:rPr>
        <w:t xml:space="preserve"> di Daftar Kata Utama untuk penjelasan lebih lengkap. Jika Anda telah menerjemahkan kata ini di kitab lain dalam Alkitab, gunakan kata yang sama dengan yang Anda gunakan di sana. Jeda rekaman di sini.</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bahas.</w:t>
      </w:r>
    </w:p>
    <w:p>
      <w:pPr/>
      <w:r>
        <w:rPr>
          <w:lang w:val="id_ID" w:bidi="id_ID"/>
        </w:rPr>
      </w:r>
      <w:r>
        <w:rPr>
          <w:lang w:val="id_ID" w:bidi="id_ID"/>
        </w:rPr>
        <w:t>Seorang anggota kelompok harus menyampaikan beberapa kalimat dari perikop itu lalu berhenti sejenak. Anggota kelompok lain harus menceritakan bagian selanjutnya dari perikop itu dan berhenti sejenak. Lakukan hal ini sampai kelompok itu telah menceritakan kembali semua perikop tersebut. Dalam tahap ini anggota kelompok dapat saling mengoreksi. Hentikan sebentar rekaman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mengingat perikop tersebut. Hentikan sebentar rekaman ini di sini.</w:t>
      </w:r>
    </w:p>
    <w:p>
      <w:pPr/>
      <w:r>
        <w:rPr>
          <w:lang w:val="id_ID" w:bidi="id_ID"/>
        </w:rPr>
      </w:r>
      <w:r>
        <w:rPr>
          <w:lang w:val="id_ID" w:bidi="id_ID"/>
        </w:rPr>
        <w:t>Selanjutnya, kelompok dapat memutuskan versi mana dari perikop tersebut yang paling disukai. Anda mungkin merasa bahwa Anda menyukai cara salah satu anggota kelompok menceritakan suatu adegan, tetapi menyukai cara anggota kelompok lain menceritakan adegan lainnya. Hentikan sebentar audio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5:1–11</w:t>
      </w:r>
      <w:r>
        <w:rPr>
          <w:lang w:val="id_ID" w:bidi="id_ID"/>
        </w:rPr>
      </w:r>
    </w:p>
    <w:p>
      <w:pPr>
        <w:pStyle w:val="Heading3"/>
      </w:pPr>
      <w:r>
        <w:rPr>
          <w:lang w:val="id_ID" w:bidi="id_ID"/>
        </w:rPr>
        <w:t>Dengar dan Renungkan</w:t>
      </w:r>
    </w:p>
    <w:p>
      <w:pPr/>
      <w:r>
        <w:rPr>
          <w:lang w:val="id_ID" w:bidi="id_ID"/>
        </w:rPr>
      </w:r>
      <w:r>
        <w:rPr>
          <w:lang w:val="id_ID" w:bidi="id_ID"/>
        </w:rPr>
        <w:t>Pada tahap ini, dengarkan Kisah Para Rasul 5:1–11 dan simpanlah itu di dalam hati Anda.</w:t>
      </w:r>
    </w:p>
    <w:p>
      <w:pPr/>
      <w:r>
        <w:rPr>
          <w:lang w:val="id_ID" w:bidi="id_ID"/>
        </w:rPr>
      </w:r>
      <w:r>
        <w:rPr>
          <w:lang w:val="id_ID" w:bidi="id_ID"/>
        </w:rPr>
        <w:t>Dengarkan rekaman suara dari Kisah Para Rasul 5:1–11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Anda tidak sukai atau tidak mengerti dari kisah ini?</w:t>
      </w:r>
    </w:p>
    <w:p>
      <w:pPr>
        <w:pStyle w:val="ListBullet"/>
        <w:spacing w:line="240" w:lineRule="auto"/>
        <w:ind w:left="720"/>
      </w:pPr>
      <w:r>
        <w:rPr>
          <w:lang w:val="id_ID" w:bidi="id_ID"/>
        </w:rPr>
      </w:r>
      <w:r>
        <w:rPr>
          <w:lang w:val="id_ID" w:bidi="id_ID"/>
        </w:rPr>
        <w:t>Apa yang diceritakan perikop ini kepada kita tentang Tuhan atau Yesus?</w:t>
      </w:r>
    </w:p>
    <w:p>
      <w:pPr>
        <w:pStyle w:val="ListBullet"/>
        <w:spacing w:line="240" w:lineRule="auto"/>
        <w:ind w:left="720"/>
      </w:pPr>
      <w:r>
        <w:rPr>
          <w:lang w:val="id_ID" w:bidi="id_ID"/>
        </w:rPr>
      </w:r>
      <w:r>
        <w:rPr>
          <w:lang w:val="id_ID" w:bidi="id_ID"/>
        </w:rPr>
        <w:t>Apa yang diceritakan bagian ini tentang manusia?</w:t>
      </w:r>
    </w:p>
    <w:p>
      <w:pPr>
        <w:pStyle w:val="ListBullet"/>
        <w:spacing w:line="240" w:lineRule="auto"/>
        <w:ind w:left="720"/>
      </w:pPr>
      <w:r>
        <w:rPr>
          <w:lang w:val="id_ID" w:bidi="id_ID"/>
        </w:rPr>
      </w:r>
      <w:r>
        <w:rPr>
          <w:lang w:val="id_ID" w:bidi="id_ID"/>
        </w:rPr>
        <w:t>Bagaimana perikop ini memengaruhi kehidupan sehari-hari kita?</w:t>
      </w:r>
    </w:p>
    <w:p>
      <w:pPr>
        <w:pStyle w:val="ListBullet"/>
        <w:spacing w:line="240" w:lineRule="auto"/>
        <w:ind w:left="720"/>
      </w:pPr>
      <w:r>
        <w:rPr>
          <w:lang w:val="id_ID" w:bidi="id_ID"/>
        </w:rPr>
      </w:r>
      <w:r>
        <w:rPr>
          <w:lang w:val="id_ID" w:bidi="id_ID"/>
        </w:rPr>
        <w:t>Adakah di antara kenalan Anda yang perlu mendengar tentang kisah ini?</w:t>
      </w:r>
      <w:r>
        <w:rPr>
          <w:lang w:val="id_ID" w:bidi="id_ID"/>
        </w:rPr>
      </w:r>
    </w:p>
    <w:p>
      <w:pPr>
        <w:pStyle w:val="Heading3"/>
      </w:pPr>
      <w:r>
        <w:rPr>
          <w:lang w:val="id_ID" w:bidi="id_ID"/>
        </w:rPr>
        <w:t>Menyiapkan Panggung</w:t>
      </w:r>
    </w:p>
    <w:p>
      <w:pPr/>
      <w:r>
        <w:rPr>
          <w:lang w:val="id_ID" w:bidi="id_ID"/>
        </w:rPr>
      </w:r>
      <w:r>
        <w:rPr>
          <w:lang w:val="id_ID" w:bidi="id_ID"/>
        </w:rPr>
        <w:t>Dengarkan versi rekaman suara dari Kisah Para Rasul 5:1–11 dalam terjemahan yang paling mudah dimengerti.</w:t>
      </w:r>
    </w:p>
    <w:p>
      <w:pPr/>
      <w:r>
        <w:rPr>
          <w:lang w:val="id_ID" w:bidi="id_ID"/>
        </w:rPr>
      </w:r>
      <w:r>
        <w:rPr>
          <w:lang w:val="id_ID" w:bidi="id_ID"/>
        </w:rPr>
        <w:t>Dalam kisah ini, para murid telah hidup bersama dalam komunitas. Banyak murid menjual harta benda mereka dan memberikan dana itu kepada para rasul untuk mengurus orang miskin. Para rasul kemudian membagikan dana itu kepada orang-orang sehingga tidak ada seorang pun yang kekurangan. Para murid tidak diwajibkan untuk menjual harta benda mereka, tetapi melakukannya jika mereka mau.</w:t>
      </w:r>
    </w:p>
    <w:p>
      <w:pPr/>
      <w:r>
        <w:rPr>
          <w:lang w:val="id_ID" w:bidi="id_ID"/>
        </w:rPr>
      </w:r>
      <w:r>
        <w:rPr>
          <w:lang w:val="id_ID" w:bidi="id_ID"/>
        </w:rPr>
        <w:t>Perikop ini dimulai dengan kata "tetapi" atau "namun" untuk membedakan Ananias, yang namanya berarti "Allah murah hati," dengan Barnabas dari perikop sebelumnya. Barnabas menjual barang miliknya dan memberikan semua uangnya kepada para rasul, atau "meletakkan uang itu di kaki para rasul." Ananias, yang mengetahui sepenuhnya tentang istrinya Safira, yang namanya berarti cantik, menjual hartanya dan mengatakan kepada para rasul bahwa ia menjualnya dengan harga lebih rendah, sehingga mereka dapat menyimpan sebagian uang itu untuk diri mereka sendiri. Pengetahuan Safira tentang hal ini bukan sekadar pemahaman bahwa Ananias akan menipu para rasul. Kata itu menunjukkan bahwa ia adalah bagian dari rencana dan memberikan persetujuannya atas hal itu. Tampaknya Ananias dan Safira berusaha mendapatkan penghargaan atas pengorbanan pribadi yang lebih besar daripada yang sebenarnya.</w:t>
      </w:r>
    </w:p>
    <w:p>
      <w:pPr/>
      <w:r>
        <w:rPr>
          <w:lang w:val="id_ID" w:bidi="id_ID"/>
        </w:rPr>
      </w:r>
      <w:r>
        <w:rPr>
          <w:lang w:val="id_ID" w:bidi="id_ID"/>
        </w:rPr>
        <w:t>Berhenti di sini dan diskusikan pertanyaan ini dalam kelompok: Apa yang dilakukan orang-orang dalam budaya Anda untuk mencoba mendapatkan status yang baik dalam komunitas Anda? Ceritakan kisah tentang seseorang, mungkin bahkan dirimu sendiri, yang mungkin berbohong untuk mencoba terlihat baik bagi orang lain. Hentikan sebentar rekaman ini di sini.</w:t>
      </w:r>
    </w:p>
    <w:p>
      <w:pPr/>
      <w:r>
        <w:rPr>
          <w:lang w:val="id_ID" w:bidi="id_ID"/>
        </w:rPr>
      </w:r>
      <w:r>
        <w:rPr>
          <w:lang w:val="id_ID" w:bidi="id_ID"/>
        </w:rPr>
        <w:t>Berhenti di sini dan diskusikan pertanyaan ini dalam kelompok: Bagaimana perasaan orang-orang dalam budaya Anda tentang berbohong? Hentikan sebentar rekaman ini di sini.</w:t>
      </w:r>
    </w:p>
    <w:p>
      <w:pPr/>
      <w:r>
        <w:rPr>
          <w:lang w:val="id_ID" w:bidi="id_ID"/>
        </w:rPr>
      </w:r>
      <w:r>
        <w:rPr>
          <w:lang w:val="id_ID" w:bidi="id_ID"/>
        </w:rPr>
        <w:t>Pertanyaan Petrus kepada Ananias menunjukkan bahwa Setan, musuh atau Iblis, memenuhi hati atau pikiran Ananias dengan kepercayaan bahwa Ananias dapat berbohong kepada Roh Kudus. Dalam budaya Yahudi, hati adalah bagian tubuh yang diyakini orang sebagai tempat bersemayamnya emosi yang kuat. Ananias tidak hanya berpikir untuk berbohong tentang kemurahan hatinya, tetapi memiliki keinginan yang kuat untuk melakukannya.</w:t>
      </w:r>
    </w:p>
    <w:p>
      <w:pPr/>
      <w:r>
        <w:rPr>
          <w:lang w:val="id_ID" w:bidi="id_ID"/>
        </w:rPr>
      </w:r>
      <w:r>
        <w:rPr>
          <w:lang w:val="id_ID" w:bidi="id_ID"/>
        </w:rPr>
        <w:t>Berhenti di sini dan diskusikan pertanyaan ini dalam kelompok: Kata apa yang akan Anda gunakan untuk menerjemahkan "hati"? Dalam budaya Anda, di mana di tubuh Anda dianggap emosi yang dalam Anda? Anda dapat menggunakan bagian tubuh itu daripada "hati" jika berbeda. Hentikan sebentar rekaman ini di sini.</w:t>
      </w:r>
    </w:p>
    <w:p>
      <w:pPr/>
      <w:r>
        <w:rPr>
          <w:lang w:val="id_ID" w:bidi="id_ID"/>
        </w:rPr>
      </w:r>
      <w:r>
        <w:rPr>
          <w:lang w:val="id_ID" w:bidi="id_ID"/>
        </w:rPr>
        <w:t>Petrus memahami bahwa Roh Kudus adalah Pribadi yang mempersatukan komunitas serta memelihara komunitas mereka yang terdiri dari orang-orang percaya. Bagi Ananias berbohong tentang masalah komunitas bukan hanya kebohongan sederhana kepada Petrus, tetapi juga kepada Roh Kudus. Ananias mencoba membuatnya tampak seolah-olah ia mengikuti Roh Kudus ketika sebenarnya ia tidak melakukannya.</w:t>
      </w:r>
    </w:p>
    <w:p>
      <w:pPr/>
      <w:r>
        <w:rPr>
          <w:lang w:val="id_ID" w:bidi="id_ID"/>
        </w:rPr>
      </w:r>
      <w:r>
        <w:rPr>
          <w:lang w:val="id_ID" w:bidi="id_ID"/>
        </w:rPr>
        <w:t>Pertanyaan-pertanyaan Petrus juga menunjukkan bahwa penjualan harta benda itu sukarela. Ananias dan Safira bisa saja menyimpan tanah mereka atau menjualnya serta menyimpan semua uang dari penjualan itu. Dosa Ananias menentang Allah. Kebanyakan sarjana percaya bahwa Allah menyebabkan kematian Ananias sebagai penghakiman atas dosa Ananias. Karena penghakiman Allah, ketakutan menyebar di antara semua orang yang mendengar tentang kematian Ananias.</w:t>
      </w:r>
    </w:p>
    <w:p>
      <w:pPr/>
      <w:r>
        <w:rPr>
          <w:lang w:val="id_ID" w:bidi="id_ID"/>
        </w:rPr>
      </w:r>
      <w:r>
        <w:rPr>
          <w:lang w:val="id_ID" w:bidi="id_ID"/>
        </w:rPr>
        <w:t>Beberapa pria muda, yang kemungkinan besar dianggap muda karena mereka belum menikah, datang dan membungkus tubuh Ananias dengan kain dan membawanya untuk dikuburkan. Dalam budaya kisah ini, mereka akan menguburkan jenazah di tanah atau di makam yang diukir pada batu.</w:t>
      </w:r>
    </w:p>
    <w:p>
      <w:pPr/>
      <w:r>
        <w:rPr>
          <w:lang w:val="id_ID" w:bidi="id_ID"/>
        </w:rPr>
      </w:r>
      <w:r>
        <w:rPr>
          <w:lang w:val="id_ID" w:bidi="id_ID"/>
        </w:rPr>
        <w:t xml:space="preserve">Berhenti di sini dan lihatlah foto </w:t>
      </w:r>
      <w:r>
        <w:rPr>
          <w:lang w:val="id_ID" w:bidi="id_ID"/>
        </w:rPr>
        <w:t>makam</w:t>
      </w:r>
      <w:r>
        <w:rPr>
          <w:lang w:val="id_ID" w:bidi="id_ID"/>
        </w:rPr>
        <w:t xml:space="preserve"> dan foto </w:t>
      </w:r>
      <w:r>
        <w:rPr>
          <w:lang w:val="id_ID" w:bidi="id_ID"/>
        </w:rPr>
        <w:t>plot pemakaman</w:t>
      </w:r>
      <w:r>
        <w:rPr>
          <w:lang w:val="id_ID" w:bidi="id_ID"/>
        </w:rPr>
        <w:t xml:space="preserve"> di tanah. Hentikan sebentar rekaman di sini.</w:t>
      </w:r>
    </w:p>
    <w:p>
      <w:pPr/>
      <w:r>
        <w:rPr>
          <w:lang w:val="id_ID" w:bidi="id_ID"/>
        </w:rPr>
      </w:r>
      <w:r>
        <w:rPr>
          <w:lang w:val="id_ID" w:bidi="id_ID"/>
        </w:rPr>
        <w:t>Adalah normal untuk menguburkan tubuh pada hari yang sama ketika orang itu meninggal. Namun, tidak normal bagi istri seorang pria yang tidak tahu tentang kematiannya dan dikuburkan. Ketika Zafira datang ke ruangan tempat Petrus berada, sekitar tiga jam kemudian, ia tidak mempunyai pengetahuan tentang apa yang telah terjadi pada Ananias. Beberapa versi mengatakan bahwa Petrus bertanya, "Apakah kamu menjual tanah itu?" Kata ganti "kamu" adalah bentuk jamak di sini, yang berarti Safira dan suaminya. Safira mengatakan kebohongan yang sama seperti yang telah ia rencanakan bersama dan Ananias. Nasibnya persis sama dengan Ananias.</w:t>
      </w:r>
    </w:p>
    <w:p>
      <w:pPr/>
      <w:r>
        <w:rPr>
          <w:lang w:val="id_ID" w:bidi="id_ID"/>
        </w:rPr>
      </w:r>
      <w:r>
        <w:rPr>
          <w:lang w:val="id_ID" w:bidi="id_ID"/>
        </w:rPr>
        <w:t>Pertanyaan Petrus tentang bagaimana Ananias dan Yafra dapat menguji Tuhan dengan lebih baik dipahami bahwa Ananias dan Yafra ingin melihat apa yang dapat mereka lepaskan tanpa dihukum. Setelah kematian Yafra, ketakutan yang besar menyebar di antara gereja. Kata gereja ini menunjukkan kelompok orang percaya, bukan sebuah bangunan, dan merupakan pertama kalinya kata gereja digunakan dalam kitab Kisah Para Rasul.</w:t>
      </w:r>
    </w:p>
    <w:p>
      <w:pPr/>
      <w:r>
        <w:rPr>
          <w:lang w:val="id_ID" w:bidi="id_ID"/>
        </w:rPr>
      </w:r>
      <w:r>
        <w:rPr>
          <w:lang w:val="id_ID" w:bidi="id_ID"/>
        </w:rPr>
        <w:t>Berhenti di sini dan diskusikan pertanyaan ini dalam kelompok: Ketika Anda mendengar kata "gereja," apa yang Anda pikirkan? Bagaimana Anda akan menerjemahkan kata "gereja" sehingga orang-orang dalam budaya Anda tidak mengaitkannya dengan sebuah bangunan, tetapi dengan umat Allah? Hentikan sebentar rekaman ini di sini.</w:t>
      </w:r>
      <w:r>
        <w:rPr>
          <w:lang w:val="id_ID" w:bidi="id_ID"/>
        </w:rPr>
      </w:r>
    </w:p>
    <w:p>
      <w:pPr>
        <w:pStyle w:val="Heading3"/>
      </w:pPr>
      <w:r>
        <w:rPr>
          <w:lang w:val="id_ID" w:bidi="id_ID"/>
        </w:rPr>
        <w:t>Menjelaskan Adegan</w:t>
      </w:r>
    </w:p>
    <w:p>
      <w:pPr/>
      <w:r>
        <w:rPr>
          <w:lang w:val="id_ID" w:bidi="id_ID"/>
        </w:rPr>
      </w:r>
      <w:r>
        <w:rPr>
          <w:lang w:val="id_ID" w:bidi="id_ID"/>
        </w:rPr>
        <w:t>Dengarkan versi rekaman suara dari Kisah Para Rasul 5:1–11 dalam terjemahan yang paling mudah dimengerti.</w:t>
      </w:r>
    </w:p>
    <w:p>
      <w:pPr/>
      <w:r>
        <w:rPr>
          <w:lang w:val="id_ID" w:bidi="id_ID"/>
        </w:rPr>
      </w:r>
      <w:r>
        <w:rPr>
          <w:lang w:val="id_ID" w:bidi="id_ID"/>
        </w:rPr>
        <w:t>Pada tahap ini, kelompok akan menentukan adegan, tokoh, dan latar belakang dari perikop ini. Selanjutnya, kelompok akan memvisualisasikan perikop ini.</w:t>
      </w:r>
    </w:p>
    <w:p>
      <w:pPr/>
      <w:r>
        <w:rPr>
          <w:lang w:val="id_ID" w:bidi="id_ID"/>
        </w:rPr>
      </w:r>
      <w:r>
        <w:rPr>
          <w:lang w:val="id_ID" w:bidi="id_ID"/>
        </w:rPr>
        <w:t>Perikop ini memiliki lima adegan.</w:t>
      </w:r>
    </w:p>
    <w:p>
      <w:pPr/>
      <w:r>
        <w:rPr>
          <w:lang w:val="id_ID" w:bidi="id_ID"/>
        </w:rPr>
      </w:r>
      <w:r>
        <w:rPr>
          <w:b/>
          <w:lang w:val="id_ID" w:bidi="id_ID"/>
        </w:rPr>
        <w:t>Dalam adegan pertama:</w:t>
      </w:r>
      <w:r>
        <w:rPr>
          <w:lang w:val="id_ID" w:bidi="id_ID"/>
        </w:rPr>
        <w:t xml:space="preserve"> Ananias dan Safira menjual tanah mereka dan memutuskan bersama bahwa mereka akan menyimpan sebagian uang itu untuk diri mereka sendiri. Ananias membawa sisa uang itu kepada para rasul.</w:t>
      </w:r>
    </w:p>
    <w:p>
      <w:pPr/>
      <w:r>
        <w:rPr>
          <w:lang w:val="id_ID" w:bidi="id_ID"/>
        </w:rPr>
      </w:r>
      <w:r>
        <w:rPr>
          <w:b/>
          <w:lang w:val="id_ID" w:bidi="id_ID"/>
        </w:rPr>
        <w:t>Dalam adegan kedua:</w:t>
      </w:r>
      <w:r>
        <w:rPr>
          <w:lang w:val="id_ID" w:bidi="id_ID"/>
        </w:rPr>
        <w:t xml:space="preserve"> Petrus bertanya kepada Ananias tentang bagaimana Setan memenuhi hati dan pikirannya untuk berbohong kepada Roh Kudus. Petrus mempertanyakan apakah tanah dan uang dari penjualan itu merupakan hak Ananias untuk melakukan apa yang ia inginkan dari tanah itu atau tidak.</w:t>
      </w:r>
    </w:p>
    <w:p>
      <w:pPr/>
      <w:r>
        <w:rPr>
          <w:lang w:val="id_ID" w:bidi="id_ID"/>
        </w:rPr>
      </w:r>
      <w:r>
        <w:rPr>
          <w:b/>
          <w:lang w:val="id_ID" w:bidi="id_ID"/>
        </w:rPr>
        <w:t>Dalam adegan ketiga:</w:t>
      </w:r>
      <w:r>
        <w:rPr>
          <w:lang w:val="id_ID" w:bidi="id_ID"/>
        </w:rPr>
        <w:t xml:space="preserve"> Ananias mendengar tuduhan Petrus dan tersungkur mati. Orang-orang muda membungkus Ananias dan menguburkannya. Ketakutan timbul di antara mereka yang mendengar apa yang terjadi pada Ananias.</w:t>
      </w:r>
    </w:p>
    <w:p>
      <w:pPr/>
      <w:r>
        <w:rPr>
          <w:lang w:val="id_ID" w:bidi="id_ID"/>
        </w:rPr>
      </w:r>
      <w:r>
        <w:rPr>
          <w:b/>
          <w:lang w:val="id_ID" w:bidi="id_ID"/>
        </w:rPr>
        <w:t>Dalam adegan keempat:</w:t>
      </w:r>
      <w:r>
        <w:rPr>
          <w:lang w:val="id_ID" w:bidi="id_ID"/>
        </w:rPr>
        <w:t xml:space="preserve"> Tiga jam kemudian, Safira datang ke tempat Petrus berada tanpa tahu apa yang terjadi pada suaminya. Petrus bertanya kepada Safira tentang jumlah uang yang ia dan Ananias menjual tanah itu. Dia juga berbohong kepada Petrus. Petrus bertanya mengapa ia dan Ananias mencoba menguji Allah. Petrus mengatakan kepadanya bahwa orang-orang yang menguburkan Ananias datang untuk menguburkan dia juga.</w:t>
      </w:r>
    </w:p>
    <w:p>
      <w:pPr/>
      <w:r>
        <w:rPr>
          <w:lang w:val="id_ID" w:bidi="id_ID"/>
        </w:rPr>
      </w:r>
      <w:r>
        <w:rPr>
          <w:b/>
          <w:lang w:val="id_ID" w:bidi="id_ID"/>
        </w:rPr>
        <w:t>Dalam adegan kelima:</w:t>
      </w:r>
      <w:r>
        <w:rPr>
          <w:lang w:val="id_ID" w:bidi="id_ID"/>
        </w:rPr>
        <w:t xml:space="preserve"> Safira juga meninggal. Orang-orang muda yang sama menguburkan Yafira di samping Ananias. Ketakutan menyebar di antara gereja.</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Ananias</w:t>
      </w:r>
    </w:p>
    <w:p>
      <w:pPr>
        <w:pStyle w:val="ListBullet"/>
        <w:spacing w:line="240" w:lineRule="auto"/>
        <w:ind w:left="720"/>
      </w:pPr>
      <w:r>
        <w:rPr>
          <w:lang w:val="id_ID" w:bidi="id_ID"/>
        </w:rPr>
      </w:r>
      <w:r>
        <w:rPr>
          <w:lang w:val="id_ID" w:bidi="id_ID"/>
        </w:rPr>
        <w:t>Safira</w:t>
      </w:r>
    </w:p>
    <w:p>
      <w:pPr>
        <w:pStyle w:val="ListBullet"/>
        <w:spacing w:line="240" w:lineRule="auto"/>
        <w:ind w:left="720"/>
      </w:pPr>
      <w:r>
        <w:rPr>
          <w:lang w:val="id_ID" w:bidi="id_ID"/>
        </w:rPr>
      </w:r>
      <w:r>
        <w:rPr>
          <w:lang w:val="id_ID" w:bidi="id_ID"/>
        </w:rPr>
        <w:t>Para rasul</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Laki-laki muda</w:t>
      </w:r>
    </w:p>
    <w:p>
      <w:pPr>
        <w:pStyle w:val="ListBullet"/>
        <w:spacing w:line="240" w:lineRule="auto"/>
        <w:ind w:left="720"/>
      </w:pPr>
      <w:r>
        <w:rPr>
          <w:lang w:val="id_ID" w:bidi="id_ID"/>
        </w:rPr>
      </w:r>
      <w:r>
        <w:rPr>
          <w:lang w:val="id_ID" w:bidi="id_ID"/>
        </w:rPr>
        <w:t>Mereka yang mendengar apa yang terjadi</w:t>
      </w:r>
    </w:p>
    <w:p>
      <w:pPr>
        <w:pStyle w:val="ListBullet"/>
        <w:spacing w:line="240" w:lineRule="auto"/>
        <w:ind w:left="720"/>
      </w:pPr>
      <w:r>
        <w:rPr>
          <w:lang w:val="id_ID" w:bidi="id_ID"/>
        </w:rPr>
      </w:r>
      <w:r>
        <w:rPr>
          <w:lang w:val="id_ID" w:bidi="id_ID"/>
        </w:rPr>
        <w:t>Allah/Roh Kudus</w:t>
      </w:r>
    </w:p>
    <w:p>
      <w:pPr>
        <w:pStyle w:val="ListBullet"/>
        <w:spacing w:line="240" w:lineRule="auto"/>
        <w:ind w:left="720"/>
      </w:pPr>
      <w:r>
        <w:rPr>
          <w:lang w:val="id_ID" w:bidi="id_ID"/>
        </w:rPr>
      </w:r>
      <w:r>
        <w:rPr>
          <w:lang w:val="id_ID" w:bidi="id_ID"/>
        </w:rPr>
        <w:t>Gereja</w:t>
      </w:r>
    </w:p>
    <w:p>
      <w:pPr/>
      <w:r>
        <w:rPr>
          <w:lang w:val="id_ID" w:bidi="id_ID"/>
        </w:rPr>
      </w:r>
      <w:r>
        <w:rPr>
          <w:lang w:val="id_ID" w:bidi="id_ID"/>
        </w:rPr>
        <w:t>Secara berkelompok, perhatikan bagian-bagian dari latar belakang bagian ini: Penggunaan kata pembuka "tetapi" adalah untuk membedakan Ananias dengan orang bernama Yusuf, atau Barnabas, dalam perikop sebelumnya. Ananias dan Safira menjual tanah mereka dan memutuskan secara bersama bahwa mereka akan menyimpan sebagian uang itu untuk diri mereka sendiri. Ananias membawa sisa uang itu kepada para rasul. Tidak ada petunjuk yang pasti tentang di mana para rasul berada atau di mana tanah yang dijual Ananias dan Safir. Kita tahu bahwa mereka berada di Yerusalem karena perikop sebelumnya. Kita juga tahu bahwa para murid tahu di mana menemukan para rasul karena mereka secara teratur datang untuk membawa harta benda mereka atau uang dari penjualan harta benda mereka.</w:t>
      </w:r>
    </w:p>
    <w:p>
      <w:pPr/>
      <w:r>
        <w:rPr>
          <w:lang w:val="id_ID" w:bidi="id_ID"/>
        </w:rPr>
      </w:r>
      <w:r>
        <w:rPr>
          <w:lang w:val="id_ID" w:bidi="id_ID"/>
        </w:rPr>
        <w:t>Petrus berbicara atas nama para rasul dan bertanya kepada Ananias mengenai bagaimana Setan memenuhi hati Ananias untuk berbohong kepada Roh Kudus. Petrus menggunakan pertanyaan untuk bertanya tentang kebenaran kepemilikan Ananias atas properti itu dan bagaimana Ananias dapat melakukan apa yang ia inginkan dengan tanah dan uang dari penjualan tanah itu, tetapi Petrus tidak mengharapkan jawaban. Diasumsikan bahwa jawaban atas pertanyaan-pertanyaan Petrus adalah ya.</w:t>
      </w:r>
    </w:p>
    <w:p>
      <w:pPr/>
      <w:r>
        <w:rPr>
          <w:lang w:val="id_ID" w:bidi="id_ID"/>
        </w:rPr>
      </w:r>
      <w:r>
        <w:rPr>
          <w:lang w:val="id_ID" w:bidi="id_ID"/>
        </w:rPr>
        <w:t>Setelah mendengar tuduhan Petrus, Ananias tersungkur dan meninggal. Urutan kata-kata itu menunjukkan bahwa Ananias tersungkur terlebih dahulu dan kemudian menghembuskan napas terakhir. Tetapi tidak benar-benar diketahui apakah kematian Ananias adalah penyebab dia jatuh ke tanah atau tidak. Bagaimanapun juga, Ananias telah meninggal. Ketakutan menyebar di antara mereka yang mendengar tentang hal ini.</w:t>
      </w:r>
    </w:p>
    <w:p>
      <w:pPr/>
      <w:r>
        <w:rPr>
          <w:lang w:val="id_ID" w:bidi="id_ID"/>
        </w:rPr>
      </w:r>
      <w:r>
        <w:rPr>
          <w:lang w:val="id_ID" w:bidi="id_ID"/>
        </w:rPr>
        <w:t>Beberapa orang muda datang dan membungkus tubuh Ananias, mungkin dengan kain yang disebut kain kafan, dan menguburkan Ananias.</w:t>
      </w:r>
    </w:p>
    <w:p>
      <w:pPr/>
      <w:r>
        <w:rPr>
          <w:lang w:val="id_ID" w:bidi="id_ID"/>
        </w:rPr>
      </w:r>
      <w:r>
        <w:rPr>
          <w:lang w:val="id_ID" w:bidi="id_ID"/>
        </w:rPr>
        <w:t>Diskusikan dalam kelompok bagaimana hal ini memengaruhi latar tempat kisah ini terjadi. Jika beberapa orang harus membawa mayat untuk dikuburkan, apakah tempat penguburan itu dekat? Sebagian besar tempat pemakaman di Yerusalem berada di luar tembok kota. Hentikan sebentar rekaman di sini.</w:t>
      </w:r>
    </w:p>
    <w:p>
      <w:pPr/>
      <w:r>
        <w:rPr>
          <w:lang w:val="id_ID" w:bidi="id_ID"/>
        </w:rPr>
      </w:r>
      <w:r>
        <w:rPr>
          <w:lang w:val="id_ID" w:bidi="id_ID"/>
        </w:rPr>
        <w:t>Mintalah sekelompok pria muda yang membawa seorang pria dalam kelompok Anda. Berapa banyak laki-laki muda yang diperlukan untuk membawa seorang laki-laki berukuran normal dalam budaya Anda? Seberapa jauh mereka dapat membawanya? Hentikan sebentar rekaman di sini.</w:t>
      </w:r>
    </w:p>
    <w:p>
      <w:pPr/>
      <w:r>
        <w:rPr>
          <w:lang w:val="id_ID" w:bidi="id_ID"/>
        </w:rPr>
      </w:r>
      <w:r>
        <w:rPr>
          <w:lang w:val="id_ID" w:bidi="id_ID"/>
        </w:rPr>
        <w:t>Tiga jam kemudian, Safira datang ke tempat para rasul berada, tanpa pengetahuan tentang apa yang terjadi pada Ananias. Petrus juga bertanya kepada Safira tentang jumlah uang hasil penjualan tanah itu. Safira juga berbohong, sama seperti yang dilakukan Ananias. Petrus juga menuduh Safira dengan pertanyaan, bertanya kepadanya bagaimana ia dapat mencoba menguji Tuhan, atau melihat apa yang dapat ia lakukan tanpa dihukum. Petrus berkata "Lihatlah!" atau "Dengarkan!" yang berarti "perhatikan!" Kaki-kaki orang-orang yang menguburkan Ananias berada di pintu. Asumsinya adalah bahwa pintu ke tempat di mana para rasul dan Safira berada mungkin tertutup. Safira juga meninggal. Para pemuda yang menguburkan Ananias datang ke ruangan, dan menemukan Safira sudah mati. Ini berarti bahwa mereka tidak melihat kematiannya, tetapi mereka menemukannya dengan cara ini. Mereka membawanya dan menguburkannya di samping suaminya. Ketakutan menyebar di antara kelompok orang percaya yang mendengar tentang semua hal ini.</w:t>
      </w:r>
    </w:p>
    <w:p>
      <w:pPr/>
      <w:r>
        <w:rPr>
          <w:lang w:val="id_ID" w:bidi="id_ID"/>
        </w:rPr>
      </w:r>
      <w:r>
        <w:rPr>
          <w:lang w:val="id_ID" w:bidi="id_ID"/>
        </w:rPr>
        <w:t>Sekarang, kelompok harus membuat papan cerita, menggambar, atau menggunakan benda-benda untuk memvisualisasikan perikop ini dan tindakan di dalamnya.</w:t>
      </w:r>
      <w:r>
        <w:rPr>
          <w:lang w:val="id_ID" w:bidi="id_ID"/>
        </w:rPr>
      </w:r>
    </w:p>
    <w:p>
      <w:pPr>
        <w:pStyle w:val="Heading3"/>
      </w:pPr>
      <w:r>
        <w:rPr>
          <w:lang w:val="id_ID" w:bidi="id_ID"/>
        </w:rPr>
        <w:t>Memperagakan Bacaan</w:t>
      </w:r>
    </w:p>
    <w:p>
      <w:pPr/>
      <w:r>
        <w:rPr>
          <w:lang w:val="id_ID" w:bidi="id_ID"/>
        </w:rPr>
      </w:r>
      <w:r>
        <w:rPr>
          <w:lang w:val="id_ID" w:bidi="id_ID"/>
        </w:rPr>
        <w:t>Dengarkan versi rekaman suara dari Kisah Para Rasul 5:1–11 dalam terjemahan yang paling mudah dimengerti.</w:t>
      </w:r>
    </w:p>
    <w:p>
      <w:pPr/>
      <w:r>
        <w:rPr>
          <w:lang w:val="id_ID" w:bidi="id_ID"/>
        </w:rPr>
      </w:r>
      <w:r>
        <w:rPr>
          <w:lang w:val="id_ID" w:bidi="id_ID"/>
        </w:rPr>
        <w:t>Pada langkah ini, kelompok akan memeragakan perikop tersebut.</w:t>
      </w:r>
    </w:p>
    <w:p>
      <w:pPr/>
      <w:r>
        <w:rPr>
          <w:lang w:val="id_ID" w:bidi="id_ID"/>
        </w:rPr>
      </w:r>
      <w:r>
        <w:rPr>
          <w:lang w:val="id_ID" w:bidi="id_ID"/>
        </w:rPr>
        <w:t>Kisah ini memiliki 5 adegan.</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Ananias</w:t>
      </w:r>
    </w:p>
    <w:p>
      <w:pPr>
        <w:pStyle w:val="ListBullet"/>
        <w:spacing w:line="240" w:lineRule="auto"/>
        <w:ind w:left="720"/>
      </w:pPr>
      <w:r>
        <w:rPr>
          <w:lang w:val="id_ID" w:bidi="id_ID"/>
        </w:rPr>
      </w:r>
      <w:r>
        <w:rPr>
          <w:lang w:val="id_ID" w:bidi="id_ID"/>
        </w:rPr>
        <w:t>Safira</w:t>
      </w:r>
    </w:p>
    <w:p>
      <w:pPr>
        <w:pStyle w:val="ListBullet"/>
        <w:spacing w:line="240" w:lineRule="auto"/>
        <w:ind w:left="720"/>
      </w:pPr>
      <w:r>
        <w:rPr>
          <w:lang w:val="id_ID" w:bidi="id_ID"/>
        </w:rPr>
      </w:r>
      <w:r>
        <w:rPr>
          <w:lang w:val="id_ID" w:bidi="id_ID"/>
        </w:rPr>
        <w:t>Para rasul</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Laki-laki muda</w:t>
      </w:r>
    </w:p>
    <w:p>
      <w:pPr>
        <w:pStyle w:val="ListBullet"/>
        <w:spacing w:line="240" w:lineRule="auto"/>
        <w:ind w:left="720"/>
      </w:pPr>
      <w:r>
        <w:rPr>
          <w:lang w:val="id_ID" w:bidi="id_ID"/>
        </w:rPr>
      </w:r>
      <w:r>
        <w:rPr>
          <w:lang w:val="id_ID" w:bidi="id_ID"/>
        </w:rPr>
        <w:t>Mereka yang mendengar apa yang terjadi</w:t>
      </w:r>
    </w:p>
    <w:p>
      <w:pPr>
        <w:pStyle w:val="ListBullet"/>
        <w:spacing w:line="240" w:lineRule="auto"/>
        <w:ind w:left="720"/>
      </w:pPr>
      <w:r>
        <w:rPr>
          <w:lang w:val="id_ID" w:bidi="id_ID"/>
        </w:rPr>
      </w:r>
      <w:r>
        <w:rPr>
          <w:lang w:val="id_ID" w:bidi="id_ID"/>
        </w:rPr>
        <w:t>Allah/Roh Kudus</w:t>
      </w:r>
    </w:p>
    <w:p>
      <w:pPr>
        <w:pStyle w:val="ListBullet"/>
        <w:spacing w:line="240" w:lineRule="auto"/>
        <w:ind w:left="720"/>
      </w:pPr>
      <w:r>
        <w:rPr>
          <w:lang w:val="id_ID" w:bidi="id_ID"/>
        </w:rPr>
      </w:r>
      <w:r>
        <w:rPr>
          <w:lang w:val="id_ID" w:bidi="id_ID"/>
        </w:rPr>
        <w:t>Gereja</w:t>
      </w:r>
    </w:p>
    <w:p>
      <w:pPr/>
      <w:r>
        <w:rPr>
          <w:lang w:val="id_ID" w:bidi="id_ID"/>
        </w:rPr>
      </w:r>
      <w:r>
        <w:rPr>
          <w:lang w:val="id_ID" w:bidi="id_ID"/>
        </w:rPr>
        <w:t>Peragakan perikop ini dua kali secara berkelompok. Kamu harus memperagakan bagian ini dalam bahasamu sendiri.</w:t>
      </w:r>
    </w:p>
    <w:p>
      <w:pPr/>
      <w:r>
        <w:rPr>
          <w:lang w:val="id_ID" w:bidi="id_ID"/>
        </w:rPr>
      </w:r>
      <w:r>
        <w:rPr>
          <w:lang w:val="id_ID" w:bidi="id_ID"/>
        </w:rPr>
        <w:t>Pertama, peragakan kisah ini tanpa berhenti. Perhatikan dialog, alur kisah, jalan kisah, dan urutan waktu dalam kisah. Pastikan Anda tidak melewatkan bagian yang sulit atau penting sewaktu memperagakan kisah tersebut. Bantulah satu sama lain untuk mengingat setiap bagian dari cerita tersebut.</w:t>
      </w:r>
    </w:p>
    <w:p>
      <w:pPr/>
      <w:r>
        <w:rPr>
          <w:lang w:val="id_ID" w:bidi="id_ID"/>
        </w:rPr>
      </w:r>
      <w:r>
        <w:rPr>
          <w:lang w:val="id_ID" w:bidi="id_ID"/>
        </w:rPr>
        <w:t>Jeda audio ini di sini dan peragakan bagian ini.</w:t>
      </w:r>
    </w:p>
    <w:p>
      <w:pPr/>
      <w:r>
        <w:rPr>
          <w:lang w:val="id_ID" w:bidi="id_ID"/>
        </w:rPr>
      </w:r>
      <w:r>
        <w:rPr>
          <w:lang w:val="id_ID" w:bidi="id_ID"/>
        </w:rPr>
        <w:t>Kelompok tersebut harus memeragakan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Hentikan sebentar rekaman suara ini di sini dan peragakan perikop ini untuk kedua kalinya.</w:t>
      </w:r>
    </w:p>
    <w:p>
      <w:pPr/>
      <w:r>
        <w:rPr>
          <w:lang w:val="id_ID" w:bidi="id_ID"/>
        </w:rPr>
      </w:r>
      <w:r>
        <w:rPr>
          <w:lang w:val="id_ID" w:bidi="id_ID"/>
        </w:rPr>
        <w:t>Berikut ini adalah contoh drama dan kemungkinan responsnya.</w:t>
      </w:r>
    </w:p>
    <w:p>
      <w:pPr/>
      <w:r>
        <w:rPr>
          <w:lang w:val="id_ID" w:bidi="id_ID"/>
        </w:rPr>
      </w:r>
      <w:r>
        <w:rPr>
          <w:lang w:val="id_ID" w:bidi="id_ID"/>
        </w:rPr>
        <w:t>Ananias dan Safira menjual tanah mereka dan memutuskan bersama untuk menyimpan sebagian uang itu untuk diri mereka sendiri.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para aktor yang memerankan Ananias dan Safira apa yang mereka rasakan dan pikirkan. Dengarkan hal-hal seperti, "Kami ingin rasa hormat yang diterima Barnabas," "Kami ingin sangat diistimewakan."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Ananias membawa sisa uang itu kepada para rasul. Petrus bertanya kepada Ananias tentang bagaimana Setan memenuhi hati dan pikirannya untuk berbohong kepada Roh Kudus. Petrus mempertanyakan apakah tanah dan uang dari penjualan itu merupakan hak Ananias untuk melakukan apa yang ia inginkan dari tanah itu atau tidak. Ananias mendengar tuduhan Petrus dan tersungkur mati. Orang-orang muda membungkus Ananias dan menguburkannya. Ketakutan timbul di antara mereka yang mendengar apa yang terjadi pada Ananias.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aktor yang memerankan Petrus bagaimana perasaannya. Dengarkan hal-hal seperti, "Sedih karena hal ini terjadi," "Berduka karena seseorang berpikir bahwa mereka dapat berbohong kepada Allah!"</w:t>
      </w:r>
    </w:p>
    <w:p>
      <w:pPr>
        <w:pStyle w:val="ListBullet"/>
        <w:spacing w:line="240" w:lineRule="auto"/>
        <w:ind w:left="720"/>
      </w:pPr>
      <w:r>
        <w:rPr>
          <w:lang w:val="id_ID" w:bidi="id_ID"/>
        </w:rPr>
      </w:r>
      <w:r>
        <w:rPr>
          <w:lang w:val="id_ID" w:bidi="id_ID"/>
        </w:rPr>
        <w:t>Tanyakan kepada para aktor yang memerankan laki-laki muda bagaimana perasaan mereka. Dengarkan hal-hal seperti, "Aku takut mati," "Aku tidak akan pernah berbohong!"</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Tiga jam kemudian, Safira datang ke tempat Petrus berada tanpa tahu apa yang terjadi pada suaminya. Petrus bertanya kepada Safira tentang jumlah uang yang ia dan Ananias menjual tanah itu. Dia juga berbohong kepada Petrus. Petrus bertanya mengapa ia dan Ananias mencoba menguji Allah. Petrus mengatakan kepadanya bahwa orang-orang yang menguburkan Ananias datang untuk menguburkan dia juga. Safira juga meninggal. Orang-orang muda yang sama menguburkan Yafira di samping Ananias. Ketakutan menyebar di antara gereja.</w:t>
      </w:r>
      <w:r>
        <w:rPr>
          <w:lang w:val="id_ID" w:bidi="id_ID"/>
        </w:rPr>
      </w:r>
    </w:p>
    <w:p>
      <w:pPr>
        <w:pStyle w:val="Heading3"/>
      </w:pPr>
      <w:r>
        <w:rPr>
          <w:lang w:val="id_ID" w:bidi="id_ID"/>
        </w:rPr>
        <w:t>Melengkapi yang Kurang</w:t>
      </w:r>
    </w:p>
    <w:p>
      <w:pPr/>
      <w:r>
        <w:rPr>
          <w:lang w:val="id_ID" w:bidi="id_ID"/>
        </w:rPr>
      </w:r>
      <w:r>
        <w:rPr>
          <w:lang w:val="id_ID" w:bidi="id_ID"/>
        </w:rPr>
        <w:t>Dengarkan versi rekaman suara dari Kisah Para Rasul 5:1–11 dalam terjemahan yang paling mudah dimengerti.</w:t>
      </w:r>
    </w:p>
    <w:p>
      <w:pPr/>
      <w:r>
        <w:rPr>
          <w:lang w:val="id_ID" w:bidi="id_ID"/>
        </w:rPr>
      </w:r>
      <w:r>
        <w:rPr>
          <w:lang w:val="id_ID" w:bidi="id_ID"/>
        </w:rPr>
        <w:t>Pada tahap ini, kelompok akan membahas istilah dan kata-kata penting dalam perikop ini.</w:t>
      </w:r>
    </w:p>
    <w:p>
      <w:pPr/>
      <w:r>
        <w:rPr>
          <w:lang w:val="id_ID" w:bidi="id_ID"/>
        </w:rPr>
      </w:r>
      <w:r>
        <w:rPr>
          <w:lang w:val="id_ID" w:bidi="id_ID"/>
        </w:rPr>
        <w:t xml:space="preserve">Dalam perikop ini seorang suami dan istri menahan uang dari penjualan properti mereka untuk diberikan kepada para </w:t>
      </w:r>
      <w:r>
        <w:rPr>
          <w:b/>
          <w:lang w:val="id_ID" w:bidi="id_ID"/>
        </w:rPr>
        <w:t>rasul</w:t>
      </w:r>
      <w:r>
        <w:rPr>
          <w:lang w:val="id_ID" w:bidi="id_ID"/>
        </w:rPr>
        <w:t xml:space="preserve">. Para rasul adalah orang-orang yang diutus oleh Yesus atau rasul-rasul lain untuk melakukan pekerjaan Yesus. Gunakan kata yang sama untuk rasul seperti yang Anda gunakan pada perikop sebelumnya. Untuk informasi lebih lanjut tentang para </w:t>
      </w:r>
      <w:r>
        <w:rPr>
          <w:lang w:val="id_ID" w:bidi="id_ID"/>
        </w:rPr>
        <w:t>rasul</w:t>
      </w:r>
      <w:r>
        <w:rPr>
          <w:lang w:val="id_ID" w:bidi="id_ID"/>
        </w:rPr>
        <w:t>, lihat Daftar kata utama</w:t>
      </w:r>
    </w:p>
    <w:p>
      <w:pPr/>
      <w:r>
        <w:rPr>
          <w:lang w:val="id_ID" w:bidi="id_ID"/>
        </w:rPr>
      </w:r>
      <w:r>
        <w:rPr>
          <w:lang w:val="id_ID" w:bidi="id_ID"/>
        </w:rPr>
        <w:t xml:space="preserve">Petrus, salah satu rasul, bertanya kepada suami tentang mengapa </w:t>
      </w:r>
      <w:r>
        <w:rPr>
          <w:b/>
          <w:lang w:val="id_ID" w:bidi="id_ID"/>
        </w:rPr>
        <w:t>Setan</w:t>
      </w:r>
      <w:r>
        <w:rPr>
          <w:lang w:val="id_ID" w:bidi="id_ID"/>
        </w:rPr>
        <w:t xml:space="preserve"> telah </w:t>
      </w:r>
      <w:r>
        <w:rPr>
          <w:b/>
          <w:lang w:val="id_ID" w:bidi="id_ID"/>
        </w:rPr>
        <w:t>memenuhi hatinya</w:t>
      </w:r>
      <w:r>
        <w:rPr>
          <w:lang w:val="id_ID" w:bidi="id_ID"/>
        </w:rPr>
        <w:t xml:space="preserve"> sedemikian rupa sehingga </w:t>
      </w:r>
      <w:r>
        <w:rPr>
          <w:b/>
          <w:lang w:val="id_ID" w:bidi="id_ID"/>
        </w:rPr>
        <w:t>berbohong</w:t>
      </w:r>
      <w:r>
        <w:rPr>
          <w:lang w:val="id_ID" w:bidi="id_ID"/>
        </w:rPr>
        <w:t xml:space="preserve"> kepada </w:t>
      </w:r>
      <w:r>
        <w:rPr>
          <w:b/>
          <w:lang w:val="id_ID" w:bidi="id_ID"/>
        </w:rPr>
        <w:t>Roh Kudus</w:t>
      </w:r>
      <w:r>
        <w:rPr>
          <w:lang w:val="id_ID" w:bidi="id_ID"/>
        </w:rPr>
        <w:t>. Setan adalah pemimpin roh-roh jahat.</w:t>
      </w:r>
    </w:p>
    <w:p>
      <w:pPr/>
      <w:r>
        <w:rPr>
          <w:lang w:val="id_ID" w:bidi="id_ID"/>
        </w:rPr>
      </w:r>
      <w:r>
        <w:rPr>
          <w:lang w:val="id_ID" w:bidi="id_ID"/>
        </w:rPr>
        <w:t xml:space="preserve">Berhenti di sini dan bahas dalam kelompok kata atau frasa apa yang akan Anda gunakan untuk </w:t>
      </w:r>
      <w:r>
        <w:rPr>
          <w:b/>
          <w:lang w:val="id_ID" w:bidi="id_ID"/>
        </w:rPr>
        <w:t>Setan</w:t>
      </w:r>
      <w:r>
        <w:rPr>
          <w:lang w:val="id_ID" w:bidi="id_ID"/>
        </w:rPr>
        <w:t xml:space="preserve">. Carilah kata </w:t>
      </w:r>
      <w:r>
        <w:rPr>
          <w:lang w:val="id_ID" w:bidi="id_ID"/>
        </w:rPr>
        <w:t>Iblis</w:t>
      </w:r>
      <w:r>
        <w:rPr>
          <w:lang w:val="id_ID" w:bidi="id_ID"/>
        </w:rPr>
        <w:t xml:space="preserve"> di Glosarium Utama untuk informasi lebih lanjut. Hentikan sebentar rekaman ini di sini.</w:t>
      </w:r>
    </w:p>
    <w:p>
      <w:pPr/>
      <w:r>
        <w:rPr>
          <w:lang w:val="id_ID" w:bidi="id_ID"/>
        </w:rPr>
      </w:r>
      <w:r>
        <w:rPr>
          <w:b/>
          <w:lang w:val="id_ID" w:bidi="id_ID"/>
        </w:rPr>
        <w:t>Mengisi hatinya</w:t>
      </w:r>
      <w:r>
        <w:rPr>
          <w:lang w:val="id_ID" w:bidi="id_ID"/>
        </w:rPr>
        <w:t xml:space="preserve"> adalah memberikan gagasan dan keinginan kepadanya. Hati adalah tempat di mana perasaan dan keputusan seseorang terjadi. Gunakan kata yang sama untuk hati seperti yang Anda gunakan pada perikop sebelumnya. Untuk informasi lebih lanjut tentang </w:t>
      </w:r>
      <w:r>
        <w:rPr>
          <w:lang w:val="id_ID" w:bidi="id_ID"/>
        </w:rPr>
        <w:t>hati</w:t>
      </w:r>
      <w:r>
        <w:rPr>
          <w:lang w:val="id_ID" w:bidi="id_ID"/>
        </w:rPr>
        <w:t>, lihat Daftar Kata Utama.</w:t>
      </w:r>
    </w:p>
    <w:p>
      <w:pPr/>
      <w:r>
        <w:rPr>
          <w:lang w:val="id_ID" w:bidi="id_ID"/>
        </w:rPr>
      </w:r>
      <w:r>
        <w:rPr>
          <w:b/>
          <w:lang w:val="id_ID" w:bidi="id_ID"/>
        </w:rPr>
        <w:t>Berbohong</w:t>
      </w:r>
      <w:r>
        <w:rPr>
          <w:lang w:val="id_ID" w:bidi="id_ID"/>
        </w:rPr>
        <w:t xml:space="preserve"> berarti mengatakan sesuatu yang tidak benar seolah-olah itu benar.</w:t>
      </w:r>
    </w:p>
    <w:p>
      <w:pPr/>
      <w:r>
        <w:rPr>
          <w:lang w:val="id_ID" w:bidi="id_ID"/>
        </w:rPr>
      </w:r>
      <w:r>
        <w:rPr>
          <w:b/>
          <w:lang w:val="id_ID" w:bidi="id_ID"/>
        </w:rPr>
        <w:t>Roh Kudus</w:t>
      </w:r>
      <w:r>
        <w:rPr>
          <w:lang w:val="id_ID" w:bidi="id_ID"/>
        </w:rPr>
        <w:t xml:space="preserve"> adalah Roh Allah yang diberikan Allah kepada mereka yang mengikut-Nya. Gunakan kata yang sama untuk Roh Kudus seperti yang Anda gunakan pada perikop sebelumnya. Untuk informasi lebih lanjut tentang </w:t>
      </w:r>
      <w:r>
        <w:rPr>
          <w:lang w:val="id_ID" w:bidi="id_ID"/>
        </w:rPr>
        <w:t>Roh Kudus</w:t>
      </w:r>
      <w:r>
        <w:rPr>
          <w:lang w:val="id_ID" w:bidi="id_ID"/>
        </w:rPr>
        <w:t>, lihat Daftar kata utama</w:t>
      </w:r>
    </w:p>
    <w:p>
      <w:pPr/>
      <w:r>
        <w:rPr>
          <w:lang w:val="id_ID" w:bidi="id_ID"/>
        </w:rPr>
      </w:r>
      <w:r>
        <w:rPr>
          <w:lang w:val="id_ID" w:bidi="id_ID"/>
        </w:rPr>
        <w:t xml:space="preserve">Atas tuduhan Petrus, Ananias tersungkur dan meninggal. Mereka yang mendengar tentang hal itu dipenuhi dengan </w:t>
      </w:r>
      <w:r>
        <w:rPr>
          <w:b/>
          <w:lang w:val="id_ID" w:bidi="id_ID"/>
        </w:rPr>
        <w:t>ketakutan</w:t>
      </w:r>
      <w:r>
        <w:rPr>
          <w:lang w:val="id_ID" w:bidi="id_ID"/>
        </w:rPr>
        <w:t>. Ketakutan adalah perasaan kesedihan yang besar yang disebabkan oleh kekhawatiran yang kuat akan bahaya, rasa sakit, atau kejahatan.</w:t>
      </w:r>
    </w:p>
    <w:p>
      <w:pPr/>
      <w:r>
        <w:rPr>
          <w:lang w:val="id_ID" w:bidi="id_ID"/>
        </w:rPr>
      </w:r>
      <w:r>
        <w:rPr>
          <w:lang w:val="id_ID" w:bidi="id_ID"/>
        </w:rPr>
        <w:t xml:space="preserve">Berhenti di sini dan diskusikan dalam kelompok kata atau frasa apa yang akan Anda gunakan untuk </w:t>
      </w:r>
      <w:r>
        <w:rPr>
          <w:b/>
          <w:lang w:val="id_ID" w:bidi="id_ID"/>
        </w:rPr>
        <w:t>takut</w:t>
      </w:r>
      <w:r>
        <w:rPr>
          <w:lang w:val="id_ID" w:bidi="id_ID"/>
        </w:rPr>
        <w:t>. Hentikan sebentar rekaman ini di sini.</w:t>
      </w:r>
    </w:p>
    <w:p>
      <w:pPr/>
      <w:r>
        <w:rPr>
          <w:lang w:val="id_ID" w:bidi="id_ID"/>
        </w:rPr>
      </w:r>
      <w:r>
        <w:rPr>
          <w:lang w:val="id_ID" w:bidi="id_ID"/>
        </w:rPr>
        <w:t>Istri Ananias datang kepada para rasul tiga jam kemudian. Petrus bertanya kepadanya dan ia juga berbohong. Petrus bertanya kepadanya bagaimana ia dapat menguji Roh Allah, juga Roh Kudus, atau mencoba melihat apa yang ia dan suaminya dapat lakukan tanpa ketahuan. Petrus mengatakan kepadanya bahwa kaki orang-orang yang menguburkan suaminya berada di pintu untuk datang menguburkan dia juga. Dia juga meninggal. Para pria itu datang dan mendapatinya sudah meninggal lalu membawanya untuk dikuburkan di samping suaminya. Ketakutan yang besar menyebar di antara komunitas orang-orang percaya.</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bahas.</w:t>
      </w:r>
    </w:p>
    <w:p>
      <w:pPr/>
      <w:r>
        <w:rPr>
          <w:lang w:val="id_ID" w:bidi="id_ID"/>
        </w:rPr>
      </w:r>
      <w:r>
        <w:rPr>
          <w:lang w:val="id_ID" w:bidi="id_ID"/>
        </w:rPr>
        <w:t>Seorang anggota kelompok harus menyampaikan beberapa kalimat dari perikop itu lalu berhenti sejenak. Anggota kelompok lain harus menceritakan bagian selanjutnya dari perikop itu dan berhenti sejenak. Lakukan hal ini sampai kelompok itu telah menceritakan kembali semua perikop tersebut. Dalam tahap ini anggota kelompok dapat saling mengoreksi. Hentikan sebentar rekaman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mengingat perikop tersebut. Hentikan sebentar rekaman ini di sini.</w:t>
      </w:r>
    </w:p>
    <w:p>
      <w:pPr/>
      <w:r>
        <w:rPr>
          <w:lang w:val="id_ID" w:bidi="id_ID"/>
        </w:rPr>
      </w:r>
      <w:r>
        <w:rPr>
          <w:lang w:val="id_ID" w:bidi="id_ID"/>
        </w:rPr>
        <w:t>Selanjutnya, kelompok dapat memutuskan versi mana dari perikop tersebut yang paling disukai. Anda mungkin merasa bahwa Anda menyukai cara salah satu anggota kelompok menceritakan suatu adegan, tetapi menyukai cara anggota kelompok lain menceritakan adegan lainnya. Hentikan sebentar audio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5:12–16</w:t>
      </w:r>
      <w:r>
        <w:rPr>
          <w:lang w:val="id_ID" w:bidi="id_ID"/>
        </w:rPr>
      </w:r>
    </w:p>
    <w:p>
      <w:pPr>
        <w:pStyle w:val="Heading3"/>
      </w:pPr>
      <w:r>
        <w:rPr>
          <w:lang w:val="id_ID" w:bidi="id_ID"/>
        </w:rPr>
        <w:t>Dengar dan Renungkan</w:t>
      </w:r>
    </w:p>
    <w:p>
      <w:pPr/>
      <w:r>
        <w:rPr>
          <w:lang w:val="id_ID" w:bidi="id_ID"/>
        </w:rPr>
      </w:r>
      <w:r>
        <w:rPr>
          <w:lang w:val="id_ID" w:bidi="id_ID"/>
        </w:rPr>
        <w:t>Dalam tahap ini, dengarkan Kisah Para Rasul 5:12–16 dan simpanlah dalam hatimu.</w:t>
      </w:r>
    </w:p>
    <w:p>
      <w:pPr/>
      <w:r>
        <w:rPr>
          <w:lang w:val="id_ID" w:bidi="id_ID"/>
        </w:rPr>
      </w:r>
      <w:r>
        <w:rPr>
          <w:lang w:val="id_ID" w:bidi="id_ID"/>
        </w:rPr>
        <w:t>Dengarkan rekaman suara dari Kisah Para Rasul 5:12–16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perikop ini?</w:t>
      </w:r>
    </w:p>
    <w:p>
      <w:pPr>
        <w:pStyle w:val="ListBullet"/>
        <w:spacing w:line="240" w:lineRule="auto"/>
        <w:ind w:left="720"/>
      </w:pPr>
      <w:r>
        <w:rPr>
          <w:lang w:val="id_ID" w:bidi="id_ID"/>
        </w:rPr>
      </w:r>
      <w:r>
        <w:rPr>
          <w:lang w:val="id_ID" w:bidi="id_ID"/>
        </w:rPr>
        <w:t>Apa yang tidak Anda sukai atau tidak Anda pahami dari perikop ini?</w:t>
      </w:r>
    </w:p>
    <w:p>
      <w:pPr>
        <w:pStyle w:val="ListBullet"/>
        <w:spacing w:line="240" w:lineRule="auto"/>
        <w:ind w:left="720"/>
      </w:pPr>
      <w:r>
        <w:rPr>
          <w:lang w:val="id_ID" w:bidi="id_ID"/>
        </w:rPr>
      </w:r>
      <w:r>
        <w:rPr>
          <w:lang w:val="id_ID" w:bidi="id_ID"/>
        </w:rPr>
        <w:t>Apa yang perikop ini sampaikan kepada kita tentang Allah atau Yesus?</w:t>
      </w:r>
    </w:p>
    <w:p>
      <w:pPr>
        <w:pStyle w:val="ListBullet"/>
        <w:spacing w:line="240" w:lineRule="auto"/>
        <w:ind w:left="720"/>
      </w:pPr>
      <w:r>
        <w:rPr>
          <w:lang w:val="id_ID" w:bidi="id_ID"/>
        </w:rPr>
      </w:r>
      <w:r>
        <w:rPr>
          <w:lang w:val="id_ID" w:bidi="id_ID"/>
        </w:rPr>
        <w:t>Apa yang perikop ini sampaikan kepada kita tentang orang-orang?</w:t>
      </w:r>
    </w:p>
    <w:p>
      <w:pPr>
        <w:pStyle w:val="ListBullet"/>
        <w:spacing w:line="240" w:lineRule="auto"/>
        <w:ind w:left="720"/>
      </w:pPr>
      <w:r>
        <w:rPr>
          <w:lang w:val="id_ID" w:bidi="id_ID"/>
        </w:rPr>
      </w:r>
      <w:r>
        <w:rPr>
          <w:lang w:val="id_ID" w:bidi="id_ID"/>
        </w:rPr>
        <w:t>Bagaimana perikop ini memengaruhi kehidupan kita sehari-hari?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Kisah Para Rasul 5:12–16 dalam terjemahan yang paling mudah dimengerti.</w:t>
      </w:r>
    </w:p>
    <w:p>
      <w:pPr/>
      <w:r>
        <w:rPr>
          <w:lang w:val="id_ID" w:bidi="id_ID"/>
        </w:rPr>
      </w:r>
      <w:r>
        <w:rPr>
          <w:lang w:val="id_ID" w:bidi="id_ID"/>
        </w:rPr>
        <w:t>Terkadang tidak jelas siapa yang melakukan tindakan dalam perikop ini. Hal ini sering berubah dalam ayat-ayat ini. Setelah kematian Ananias dan Safira, kita melihat bahwa para rasul terus mengadakan banyak tanda dan mukjizat di antara orang banyak. Kami tidak yakin apakah kelompok orang ini hanya orang-orang percaya yang berkumpul bersama-sama dan tinggal dalam komunitas, atau apakah mereka semua adalah orang-orang yang ada di Yerusalem. Jika dipahami bersamaan dengan perikop sebelumnya, sepertinya hal ini berbicara tentang orang-orang yang tinggal bersama dan peduli satu sama lain.</w:t>
      </w:r>
    </w:p>
    <w:p>
      <w:pPr/>
      <w:r>
        <w:rPr>
          <w:lang w:val="id_ID" w:bidi="id_ID"/>
        </w:rPr>
      </w:r>
      <w:r>
        <w:rPr>
          <w:lang w:val="id_ID" w:bidi="id_ID"/>
        </w:rPr>
        <w:t>Serambi Salomo adalah bagian dari halaman Bait Suci. Setiap sisi Bait Suci memiliki sebuah serambi yang ditopang oleh tiang-tiang. Sisi timur disebut Serambi Salomo dan memiliki dua baris pilar. Itu disebut Bait Suci Salomo karena banyak yang mempercayai bahwa itu adalah sisa-sisa dari Bait Suci Salomo yang asli.</w:t>
      </w:r>
    </w:p>
    <w:p>
      <w:pPr/>
      <w:r>
        <w:rPr>
          <w:lang w:val="id_ID" w:bidi="id_ID"/>
        </w:rPr>
      </w:r>
      <w:r>
        <w:rPr>
          <w:lang w:val="id_ID" w:bidi="id_ID"/>
        </w:rPr>
        <w:t xml:space="preserve">Berhenti di sini dan lihatlah bersama-sama gambar sebuah </w:t>
      </w:r>
      <w:r>
        <w:rPr>
          <w:lang w:val="id_ID" w:bidi="id_ID"/>
        </w:rPr>
        <w:t>deretan pilar.</w:t>
      </w:r>
      <w:r>
        <w:rPr>
          <w:lang w:val="id_ID" w:bidi="id_ID"/>
        </w:rPr>
        <w:t xml:space="preserve"> Berhenti di sini dan lihatlah juga diagram </w:t>
      </w:r>
      <w:r>
        <w:rPr>
          <w:lang w:val="id_ID" w:bidi="id_ID"/>
        </w:rPr>
        <w:t>Bait Suci Herodes</w:t>
      </w:r>
      <w:r>
        <w:rPr>
          <w:lang w:val="id_ID" w:bidi="id_ID"/>
        </w:rPr>
        <w:t xml:space="preserve">, perhatikan di mana Serambi Salomo berada. Lihat juga peta </w:t>
      </w:r>
      <w:r>
        <w:rPr>
          <w:lang w:val="id_ID" w:bidi="id_ID"/>
        </w:rPr>
        <w:t>Yerusalem</w:t>
      </w:r>
      <w:r>
        <w:rPr>
          <w:lang w:val="id_ID" w:bidi="id_ID"/>
        </w:rPr>
        <w:t xml:space="preserve"> yang lebih besar, perhatikan di mana Bait Suci berada. Hentikan sebentar audio di sini.</w:t>
      </w:r>
    </w:p>
    <w:p>
      <w:pPr/>
      <w:r>
        <w:rPr>
          <w:lang w:val="id_ID" w:bidi="id_ID"/>
        </w:rPr>
      </w:r>
      <w:r>
        <w:rPr>
          <w:lang w:val="id_ID" w:bidi="id_ID"/>
        </w:rPr>
        <w:t>Semua orang percaya akan berkumpul bersama di Serambi Salomo. Berkumpul bersama juga menunjukkan kesatuan dan satu pemikiran seperti sebuah keluarga. Perikop itu mengatakan bahwa tidak ada orang yang berani bergabung dengan mereka. Namun, dikatakan dalam dua ayat berikutnya bahwa banyak orang ditambahkan ke jumlah mereka. Kata bergabung berarti mendekati mereka, atau bergaul dengan mereka secara akrab. Kebanyakan akademisi percaya bahwa ada banyak orang yang tidak percaya, atau bahkan para pemimpin Yahudi, yang tidak berani mendekati orang-orang percaya, atau bergabung dengan mereka yang sedang berkumpul. Cara lain untuk memahami hal ini adalah bahwa orang-orang yang tidak percaya tidak berpura-pura menjadi orang-orang percaya. Namun, orang-orang yang tidak percaya, atau masyarakat umum menghormati orang-orang percaya. Meskipun demikian, jumlah orang percaya semakin bertambah banyak. Biasanya penjelasan ini berarti bahwa Allah menarik orang-orang untuk percaya kepada Yesus. Tetapi bisa juga berarti bahwa semakin banyak orang percaya yang datang untuk bergabung dengan kelompok orang-orang percaya di Yerusalem.</w:t>
      </w:r>
    </w:p>
    <w:p>
      <w:pPr/>
      <w:r>
        <w:rPr>
          <w:lang w:val="id_ID" w:bidi="id_ID"/>
        </w:rPr>
      </w:r>
      <w:r>
        <w:rPr>
          <w:lang w:val="id_ID" w:bidi="id_ID"/>
        </w:rPr>
        <w:t>Berhenti di sini dan diskusikan pertanyaan ini dalam kelompok: Ceritakan sebuah cerita di mana banyak kelompok orang melakukan berbagai hal. Perhatikan bagaimana Anda berbicara tentang kelompok orang mana yang melakukan tindakan itu. Hentikan sebentar audio di sini.</w:t>
      </w:r>
    </w:p>
    <w:p>
      <w:pPr/>
      <w:r>
        <w:rPr>
          <w:lang w:val="id_ID" w:bidi="id_ID"/>
        </w:rPr>
      </w:r>
      <w:r>
        <w:rPr>
          <w:lang w:val="id_ID" w:bidi="id_ID"/>
        </w:rPr>
        <w:t>Sebagai hasil dari mukjizat yang dilakukan para rasul, orang-orang mulai membawa orang-orang sakit ke jalan-jalan, supaya, apabila Petrus lewat, bayangan Petrus mengenai orang-orang sakit tersebut. Lukas tidak secara khusus mengatakan bahwa bayangan Petrus menyembuhkan orang-orang, tetapi tampaknya bayangan Petrus pasti menyembuhkan mereka jika orang-orang terus membawa orang sakit kepadanya. Tikar adalah tempat tidur yang digunakan oleh orang-orang miskin. Bahkan orang-orang dari kota-kota terdekat akan membawa orang-orang sakit dan orang-orang yang dikuasai roh jahat dan mereka akan disembuhkan. Roh-roh cemar dan najis adalah roh-roh setan yang membuat seseorang najis secara agama. Semua orang yang dibawa untuk disembuhkan benar-benar disembuhkan.</w:t>
      </w:r>
    </w:p>
    <w:p>
      <w:pPr/>
      <w:r>
        <w:rPr>
          <w:lang w:val="id_ID" w:bidi="id_ID"/>
        </w:rPr>
      </w:r>
      <w:r>
        <w:rPr>
          <w:lang w:val="id_ID" w:bidi="id_ID"/>
        </w:rPr>
        <w:t xml:space="preserve">Berhentil di sini dan lihatlah foto tikar yang </w:t>
      </w:r>
      <w:r>
        <w:rPr>
          <w:lang w:val="id_ID" w:bidi="id_ID"/>
        </w:rPr>
        <w:t>dipakai</w:t>
      </w:r>
      <w:r>
        <w:rPr>
          <w:lang w:val="id_ID" w:bidi="id_ID"/>
        </w:rPr>
        <w:t xml:space="preserve"> orang untuk membawa orang lain. Hentikan sebentar audio di sini.</w:t>
      </w:r>
    </w:p>
    <w:p>
      <w:pPr/>
      <w:r>
        <w:rPr>
          <w:lang w:val="id_ID" w:bidi="id_ID"/>
        </w:rPr>
      </w:r>
      <w:r>
        <w:rPr>
          <w:lang w:val="id_ID" w:bidi="id_ID"/>
        </w:rPr>
        <w:t>Berhenti di sini dan diskusikan pertanyaan ini dalam kelompok: Ceritakan sebuah cerita saat Anda telah melihat Allah menyembuhkan seseorang dari penyakit atau dari setan. Hentikan sebentar audio di sini.</w:t>
      </w:r>
      <w:r>
        <w:rPr>
          <w:lang w:val="id_ID" w:bidi="id_ID"/>
        </w:rPr>
      </w:r>
    </w:p>
    <w:p>
      <w:pPr>
        <w:pStyle w:val="Heading3"/>
      </w:pPr>
      <w:r>
        <w:rPr>
          <w:lang w:val="id_ID" w:bidi="id_ID"/>
        </w:rPr>
        <w:t>Menjelaskan Adegan</w:t>
      </w:r>
    </w:p>
    <w:p>
      <w:pPr/>
      <w:r>
        <w:rPr>
          <w:lang w:val="id_ID" w:bidi="id_ID"/>
        </w:rPr>
      </w:r>
      <w:r>
        <w:rPr>
          <w:lang w:val="id_ID" w:bidi="id_ID"/>
        </w:rPr>
        <w:t>Dengarkan versi audio dari Kisah Para Rasul 5:12–16 dalam terjemahan yang paling mudah dimengerti.</w:t>
      </w:r>
    </w:p>
    <w:p>
      <w:pPr/>
      <w:r>
        <w:rPr>
          <w:lang w:val="id_ID" w:bidi="id_ID"/>
        </w:rPr>
      </w:r>
      <w:r>
        <w:rPr>
          <w:lang w:val="id_ID" w:bidi="id_ID"/>
        </w:rPr>
        <w:t>Pada tahap ini, kelompok akan menentukan adegan, tokoh, dan latar dari perikop ini. Selanjutnya, kelompok akan memvisualisasikan perikop ini.</w:t>
      </w:r>
    </w:p>
    <w:p>
      <w:pPr/>
      <w:r>
        <w:rPr>
          <w:lang w:val="id_ID" w:bidi="id_ID"/>
        </w:rPr>
      </w:r>
      <w:r>
        <w:rPr>
          <w:lang w:val="id_ID" w:bidi="id_ID"/>
        </w:rPr>
        <w:t>Perikop ini memiliki 3 adegan.</w:t>
      </w:r>
    </w:p>
    <w:p>
      <w:pPr/>
      <w:r>
        <w:rPr>
          <w:lang w:val="id_ID" w:bidi="id_ID"/>
        </w:rPr>
      </w:r>
      <w:r>
        <w:rPr>
          <w:b/>
          <w:lang w:val="id_ID" w:bidi="id_ID"/>
        </w:rPr>
        <w:t>Dalam adegan pertama:</w:t>
      </w:r>
      <w:r>
        <w:rPr>
          <w:lang w:val="id_ID" w:bidi="id_ID"/>
        </w:rPr>
        <w:t xml:space="preserve"> Para rasul mengadakan banyak tanda dan mukjizat di antara orang-orang.</w:t>
      </w:r>
    </w:p>
    <w:p>
      <w:pPr/>
      <w:r>
        <w:rPr>
          <w:lang w:val="id_ID" w:bidi="id_ID"/>
        </w:rPr>
      </w:r>
      <w:r>
        <w:rPr>
          <w:b/>
          <w:lang w:val="id_ID" w:bidi="id_ID"/>
        </w:rPr>
        <w:t>Dalam adegan kedua:</w:t>
      </w:r>
      <w:r>
        <w:rPr>
          <w:lang w:val="id_ID" w:bidi="id_ID"/>
        </w:rPr>
        <w:t xml:space="preserve"> Orang-orang percaya berkumpul bersama di Serambi Salomo. Tidak ada yang berani bergabung dengan mereka meskipun orang-orang berbicara dengan rasa hormat mengenai orang-orang percaya. Banyak orang menjadi percaya kepada Tuhan Yesus dan bergabung dengan orang-orang percaya.</w:t>
      </w:r>
    </w:p>
    <w:p>
      <w:pPr/>
      <w:r>
        <w:rPr>
          <w:lang w:val="id_ID" w:bidi="id_ID"/>
        </w:rPr>
      </w:r>
      <w:r>
        <w:rPr>
          <w:b/>
          <w:lang w:val="id_ID" w:bidi="id_ID"/>
        </w:rPr>
        <w:t>Dalam adegan ketiga:</w:t>
      </w:r>
      <w:r>
        <w:rPr>
          <w:lang w:val="id_ID" w:bidi="id_ID"/>
        </w:rPr>
        <w:t xml:space="preserve"> Orang-orang akan membawa orang-orang sakit di tempat tidur mereka supaya bayangan Petrus dapat mengenai mereka dan mereka disembuhkan. Bahkan orang-orang dari kota-kota lain datang membawa orang-orang sakit dan orang-orang yang dikuasai setan dan mereka semua disembuhkan.</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Para rasul</w:t>
      </w:r>
    </w:p>
    <w:p>
      <w:pPr>
        <w:pStyle w:val="ListBullet"/>
        <w:spacing w:line="240" w:lineRule="auto"/>
        <w:ind w:left="720"/>
      </w:pPr>
      <w:r>
        <w:rPr>
          <w:lang w:val="id_ID" w:bidi="id_ID"/>
        </w:rPr>
      </w:r>
      <w:r>
        <w:rPr>
          <w:lang w:val="id_ID" w:bidi="id_ID"/>
        </w:rPr>
        <w:t>Orang-orang percaya</w:t>
      </w:r>
    </w:p>
    <w:p>
      <w:pPr>
        <w:pStyle w:val="ListBullet"/>
        <w:spacing w:line="240" w:lineRule="auto"/>
        <w:ind w:left="720"/>
      </w:pPr>
      <w:r>
        <w:rPr>
          <w:lang w:val="id_ID" w:bidi="id_ID"/>
        </w:rPr>
      </w:r>
      <w:r>
        <w:rPr>
          <w:lang w:val="id_ID" w:bidi="id_ID"/>
        </w:rPr>
        <w:t>Orang-orang yang tidak percaya yang tidak bergabung dengan orang-orang percaya tetapi yang menghormati mereka.</w:t>
      </w:r>
    </w:p>
    <w:p>
      <w:pPr>
        <w:pStyle w:val="ListBullet"/>
        <w:spacing w:line="240" w:lineRule="auto"/>
        <w:ind w:left="720"/>
      </w:pPr>
      <w:r>
        <w:rPr>
          <w:lang w:val="id_ID" w:bidi="id_ID"/>
        </w:rPr>
      </w:r>
      <w:r>
        <w:rPr>
          <w:lang w:val="id_ID" w:bidi="id_ID"/>
        </w:rPr>
        <w:t>Mereka yang bergabung dengan orang-orang percaya</w:t>
      </w:r>
    </w:p>
    <w:p>
      <w:pPr>
        <w:pStyle w:val="ListBullet"/>
        <w:spacing w:line="240" w:lineRule="auto"/>
        <w:ind w:left="720"/>
      </w:pPr>
      <w:r>
        <w:rPr>
          <w:lang w:val="id_ID" w:bidi="id_ID"/>
        </w:rPr>
      </w:r>
      <w:r>
        <w:rPr>
          <w:lang w:val="id_ID" w:bidi="id_ID"/>
        </w:rPr>
        <w:t>Mereka yang membawa teman-teman mereka yang sakit dan kerasukan setan untuk disembuhkan</w:t>
      </w:r>
    </w:p>
    <w:p>
      <w:pPr>
        <w:pStyle w:val="ListBullet"/>
        <w:spacing w:line="240" w:lineRule="auto"/>
        <w:ind w:left="720"/>
      </w:pPr>
      <w:r>
        <w:rPr>
          <w:lang w:val="id_ID" w:bidi="id_ID"/>
        </w:rPr>
      </w:r>
      <w:r>
        <w:rPr>
          <w:lang w:val="id_ID" w:bidi="id_ID"/>
        </w:rPr>
        <w:t>Mereka yang sakit dan kerasukan setan.</w:t>
      </w:r>
    </w:p>
    <w:p>
      <w:pPr/>
      <w:r>
        <w:rPr>
          <w:lang w:val="id_ID" w:bidi="id_ID"/>
        </w:rPr>
      </w:r>
      <w:r>
        <w:rPr>
          <w:lang w:val="id_ID" w:bidi="id_ID"/>
        </w:rPr>
        <w:t>Secara berkelompok, perhatikan bagian-bagian dari latar belakang bagian ini: Ini semua terjadi di Yerusalem, sebagian besar di dekat atau di Bait Suci di tempat yang disebut Serambi Salomo. Beberapa adegan diambil di jalan-jalan Yerusalem, tetapi bisa jadi masih berada di dekat Bait Suci karena orang-orang dalam komunitas mengetahui bahwa orang-orang percaya akan berkumpul di sana.</w:t>
      </w:r>
    </w:p>
    <w:p>
      <w:pPr/>
      <w:r>
        <w:rPr>
          <w:lang w:val="id_ID" w:bidi="id_ID"/>
        </w:rPr>
      </w:r>
      <w:r>
        <w:rPr>
          <w:lang w:val="id_ID" w:bidi="id_ID"/>
        </w:rPr>
        <w:t>Para rasul mengadakan banyak tanda dan mukjizat di antara orang-orang. Mereka, bersama dengan orang-orang percaya lainnya, berkumpul di Serambi Salomo. Yang lain yang bukan orang percaya tidak berani bergabung dengan mereka meskipun orang-orang percaya dianggap baik oleh orang-orang.</w:t>
      </w:r>
    </w:p>
    <w:p>
      <w:pPr/>
      <w:r>
        <w:rPr>
          <w:lang w:val="id_ID" w:bidi="id_ID"/>
        </w:rPr>
      </w:r>
      <w:r>
        <w:rPr>
          <w:lang w:val="id_ID" w:bidi="id_ID"/>
        </w:rPr>
        <w:t xml:space="preserve">Berhenti di sini dan lihatlah lagi diagram </w:t>
      </w:r>
      <w:r>
        <w:rPr>
          <w:lang w:val="id_ID" w:bidi="id_ID"/>
        </w:rPr>
        <w:t>Bait Suci.</w:t>
      </w:r>
      <w:r>
        <w:rPr>
          <w:lang w:val="id_ID" w:bidi="id_ID"/>
        </w:rPr>
        <w:t xml:space="preserve"> Di mana orang-orang percaya berkumpul? Di mana orang-orang yang tidak bergabung dengan mereka? Apakah mereka berjalan melewati dan melihat orang-orang percaya, atau apakah mereka sudah mendengar tentang apa yang dilakukan orang-orang percaya? Hentikan sebentar audio di sini.</w:t>
      </w:r>
    </w:p>
    <w:p>
      <w:pPr/>
      <w:r>
        <w:rPr>
          <w:lang w:val="id_ID" w:bidi="id_ID"/>
        </w:rPr>
      </w:r>
      <w:r>
        <w:rPr>
          <w:lang w:val="id_ID" w:bidi="id_ID"/>
        </w:rPr>
        <w:t>Frasa "akibatnya" mungkin merujuk pada para rasul yang mengadakan mukjizat. Jadi hasil dari mukjizat itu adalah bahwa banyak orang menjadi percaya kepada Tuhan dan ditambahkan ke jumlah orang percaya yang sudah ada di Yerusalem. Karena mukjizat yang dilakukan para rasul, banyak orang membawa teman-teman mereka yang sakit ke jalan-jalan sehingga setidaknya bayangan Petrus akan melewati mereka. Orang-orang dari kota-kota dan desa-desa terdekat juga membawa teman-teman mereka yang sakit dan yang kerasukan setan untuk disembuhkan. Dan mereka disembuhkan!</w:t>
      </w:r>
    </w:p>
    <w:p>
      <w:pPr/>
      <w:r>
        <w:rPr>
          <w:lang w:val="id_ID" w:bidi="id_ID"/>
        </w:rPr>
      </w:r>
      <w:r>
        <w:rPr>
          <w:lang w:val="id_ID" w:bidi="id_ID"/>
        </w:rPr>
        <w:t>Berhenti dan diskusikan dalam kelompok: Ceritakan sebuah cerita tentang seseorang yang mungkin Anda kenal yang kerasukan setan. Menurut Anda, seberapa sulit atau mudahnya membawa seseorang yang kerasukan ke kota terdekat? Diskusikan kepercayaan budaya Anda tentang orang-orang yang kerasukan atau diganggu oleh roh-roh jahat. Bagaimana Anda akan menyampaikan hal ini dengan cara yang masuk akal dalam budaya Anda? Hentikan sebentar audio di sini.</w:t>
      </w:r>
    </w:p>
    <w:p>
      <w:pPr/>
      <w:r>
        <w:rPr>
          <w:lang w:val="id_ID" w:bidi="id_ID"/>
        </w:rPr>
      </w:r>
      <w:r>
        <w:rPr>
          <w:lang w:val="id_ID" w:bidi="id_ID"/>
        </w:rPr>
        <w:t xml:space="preserve">Sekarang, kelompok harus membuat papan cerita, menggambar, atau menggunakan benda-benda untuk memvisualisasikan perikop ini dan tindakan-tindakan yang ada di dalamnya. </w:t>
      </w:r>
      <w:r>
        <w:rPr>
          <w:lang w:val="id_ID" w:bidi="id_ID"/>
        </w:rPr>
      </w:r>
    </w:p>
    <w:p>
      <w:pPr>
        <w:pStyle w:val="Heading3"/>
      </w:pPr>
      <w:r>
        <w:rPr>
          <w:lang w:val="id_ID" w:bidi="id_ID"/>
        </w:rPr>
        <w:t>Memperagakan Bacaan</w:t>
      </w:r>
    </w:p>
    <w:p>
      <w:pPr/>
      <w:r>
        <w:rPr>
          <w:lang w:val="id_ID" w:bidi="id_ID"/>
        </w:rPr>
      </w:r>
      <w:r>
        <w:rPr>
          <w:lang w:val="id_ID" w:bidi="id_ID"/>
        </w:rPr>
        <w:t>Dengarkan versi audio dari Kisah Para Rasul 5:12–16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Cerita ini memiliki 3 adegan.</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Para rasul</w:t>
      </w:r>
    </w:p>
    <w:p>
      <w:pPr>
        <w:pStyle w:val="ListBullet"/>
        <w:spacing w:line="240" w:lineRule="auto"/>
        <w:ind w:left="720"/>
      </w:pPr>
      <w:r>
        <w:rPr>
          <w:lang w:val="id_ID" w:bidi="id_ID"/>
        </w:rPr>
      </w:r>
      <w:r>
        <w:rPr>
          <w:lang w:val="id_ID" w:bidi="id_ID"/>
        </w:rPr>
        <w:t>Orang-orang percaya</w:t>
      </w:r>
    </w:p>
    <w:p>
      <w:pPr>
        <w:pStyle w:val="ListBullet"/>
        <w:spacing w:line="240" w:lineRule="auto"/>
        <w:ind w:left="720"/>
      </w:pPr>
      <w:r>
        <w:rPr>
          <w:lang w:val="id_ID" w:bidi="id_ID"/>
        </w:rPr>
      </w:r>
      <w:r>
        <w:rPr>
          <w:lang w:val="id_ID" w:bidi="id_ID"/>
        </w:rPr>
        <w:t>Orang-orang tidak percaya yang tidak bergabung dengan orang-orang percaya memuji orang-orang percaya.</w:t>
      </w:r>
    </w:p>
    <w:p>
      <w:pPr>
        <w:pStyle w:val="ListBullet"/>
        <w:spacing w:line="240" w:lineRule="auto"/>
        <w:ind w:left="720"/>
      </w:pPr>
      <w:r>
        <w:rPr>
          <w:lang w:val="id_ID" w:bidi="id_ID"/>
        </w:rPr>
      </w:r>
      <w:r>
        <w:rPr>
          <w:lang w:val="id_ID" w:bidi="id_ID"/>
        </w:rPr>
        <w:t>Mereka yang bergabung dengan orang-orang percaya</w:t>
      </w:r>
    </w:p>
    <w:p>
      <w:pPr>
        <w:pStyle w:val="ListBullet"/>
        <w:spacing w:line="240" w:lineRule="auto"/>
        <w:ind w:left="720"/>
      </w:pPr>
      <w:r>
        <w:rPr>
          <w:lang w:val="id_ID" w:bidi="id_ID"/>
        </w:rPr>
      </w:r>
      <w:r>
        <w:rPr>
          <w:lang w:val="id_ID" w:bidi="id_ID"/>
        </w:rPr>
        <w:t>Mereka yang membawa teman-teman mereka yang sakit dan kerasukan setan untuk disembuhkan</w:t>
      </w:r>
    </w:p>
    <w:p>
      <w:pPr>
        <w:pStyle w:val="ListBullet"/>
        <w:spacing w:line="240" w:lineRule="auto"/>
        <w:ind w:left="720"/>
      </w:pPr>
      <w:r>
        <w:rPr>
          <w:lang w:val="id_ID" w:bidi="id_ID"/>
        </w:rPr>
      </w:r>
      <w:r>
        <w:rPr>
          <w:lang w:val="id_ID" w:bidi="id_ID"/>
        </w:rPr>
        <w:t>Mereka yang sakit dan kerasukan setan.</w:t>
      </w:r>
    </w:p>
    <w:p>
      <w:pPr/>
      <w:r>
        <w:rPr>
          <w:lang w:val="id_ID" w:bidi="id_ID"/>
        </w:rPr>
      </w:r>
      <w:r>
        <w:rPr>
          <w:lang w:val="id_ID" w:bidi="id_ID"/>
        </w:rPr>
        <w:t>Peragakan perikop ini dua kali secara berkelompok. Kamu harus mengungkapkan bagian ini dalam bahasamu sendiri.</w:t>
      </w:r>
    </w:p>
    <w:p>
      <w:pPr/>
      <w:r>
        <w:rPr>
          <w:lang w:val="id_ID" w:bidi="id_ID"/>
        </w:rPr>
      </w:r>
      <w:r>
        <w:rPr>
          <w:lang w:val="id_ID" w:bidi="id_ID"/>
        </w:rPr>
        <w:t>Pertama, sampaikan kisah ini tanpa berhenti. Perhatikan dialog, alur cerita, rangkaian peristiwa, dan urutan ceritanya. Pastikan Anda tidak melewatkan ungkapan bagian-bagian yang sulit atau penting dari cerita tersebut. Bantulah satu sama lain untuk mengingat setiap bagian dari cerita tersebut.</w:t>
      </w:r>
    </w:p>
    <w:p>
      <w:pPr/>
      <w:r>
        <w:rPr>
          <w:lang w:val="id_ID" w:bidi="id_ID"/>
        </w:rPr>
      </w:r>
      <w:r>
        <w:rPr>
          <w:lang w:val="id_ID" w:bidi="id_ID"/>
        </w:rPr>
        <w:t>Hentikan sebentar audio di sini dan peragakan bagian ini.</w:t>
      </w:r>
    </w:p>
    <w:p>
      <w:pPr/>
      <w:r>
        <w:rPr>
          <w:lang w:val="id_ID" w:bidi="id_ID"/>
        </w:rPr>
      </w:r>
      <w:r>
        <w:rPr>
          <w:lang w:val="id_ID" w:bidi="id_ID"/>
        </w:rPr>
        <w:t>Kelompok harus memperagakan perikop ini untuk kedua kalinya. Pada bagian-bagian tertentu drama, hentikan drama sejenak dan tanya orang yang memerankan tokoh itu, "Apa yang kamu rasakan atau pikirkan?" Orang yang memerankan tokoh tersebut harus menjawab apa yang akan mereka rasakan atau pikirkan jika mereka adalah tokoh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 dan kemungkinan responsnya.</w:t>
      </w:r>
    </w:p>
    <w:p>
      <w:pPr/>
      <w:r>
        <w:rPr>
          <w:lang w:val="id_ID" w:bidi="id_ID"/>
        </w:rPr>
      </w:r>
      <w:r>
        <w:rPr>
          <w:lang w:val="id_ID" w:bidi="id_ID"/>
        </w:rPr>
        <w:t>Para rasul melakukan banyak tanda dan mukjizat di antara orang-orang. Mereka, bersama dengan orang-orang percaya lainnya, berkumpul di Serambi Salomo. Orang lain yang bukan orang percaya, tidak ada yang berani bergabung dengan mereka meskipun orang-orang menghormati orang-orang percaya.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 tidak percaya, "Apa yang kamu rasakan atau pikirkan?" Orang itu mungkin menjawab hal-hal seperti, "Saya tidak yakin apa yang terjadi pada mereka, tetapi tampaknya mereka sedang membantu orang-orang," atau "Mereka sedikit membuat saya takut, saya tidak ingin berada di sekitar mereka," atau "Tampaknya banyak orang yang disembuhkan." Saya perlu pergi ke tempat mereka berada."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Banyak orang menjadi percaya kepada Tuhan dan ditambahkan ke jumlah orang percaya yang sudah di Yerusalem. Karena mukjizat yang dilakukan para rasul, banyak orang membawa teman-teman mereka yang sakit ke jalan-jalan sehingga setidaknya bayangan Petrus akan mengenai mereka. Orang-orang lain dari kota-kota dan desa-desa sekitar juga membawa orang sakit dan kerasukan setan untuk disembuhkan. Dan mereka disembuhkan!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orang sakit, "Apa yang Anda rasakan atau pikirkan?" Orang itu mungkin menjawab hal-hal seperti, "Saya tidak percaya bahwa saya sudah sembuh!" atau "Saya sangat bersyukur kepada Allah!" atau "Orang-orang ini luar biasa!"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Kisah Para Rasul 5:12–16 dalam terjemahan yang paling mudah dimengerti.</w:t>
      </w:r>
    </w:p>
    <w:p>
      <w:pPr/>
      <w:r>
        <w:rPr>
          <w:lang w:val="id_ID" w:bidi="id_ID"/>
        </w:rPr>
      </w:r>
      <w:r>
        <w:rPr>
          <w:lang w:val="id_ID" w:bidi="id_ID"/>
        </w:rPr>
        <w:t>Pada tahap ini, kelompok akan membahas istilah dan kata-kata penting dalam perikop ini.</w:t>
      </w:r>
    </w:p>
    <w:p>
      <w:pPr/>
      <w:r>
        <w:rPr>
          <w:lang w:val="id_ID" w:bidi="id_ID"/>
        </w:rPr>
      </w:r>
      <w:r>
        <w:rPr>
          <w:lang w:val="id_ID" w:bidi="id_ID"/>
        </w:rPr>
        <w:t xml:space="preserve">Para </w:t>
      </w:r>
      <w:r>
        <w:rPr>
          <w:b/>
          <w:lang w:val="id_ID" w:bidi="id_ID"/>
        </w:rPr>
        <w:t>rasul</w:t>
      </w:r>
      <w:r>
        <w:rPr>
          <w:lang w:val="id_ID" w:bidi="id_ID"/>
        </w:rPr>
        <w:t xml:space="preserve">, atau mereka yang dipilih secara khusus oleh Yesus atau para rasul lain, melakukan banyak </w:t>
      </w:r>
      <w:r>
        <w:rPr>
          <w:b/>
          <w:lang w:val="id_ID" w:bidi="id_ID"/>
        </w:rPr>
        <w:t>tanda dan mukjizat</w:t>
      </w:r>
      <w:r>
        <w:rPr>
          <w:lang w:val="id_ID" w:bidi="id_ID"/>
        </w:rPr>
        <w:t xml:space="preserve"> di antara orang-orang. Gunakan kata yang sama yang telah Anda gunakan untuk menyebut rasul di bagian-bagian sebelumnya. Tanda-tanda dan mukjizat-mukjizat adalah tindakan yang berkuasa yang hanya dapat dilakukan oleh Allah untuk membuat orang-orang kagum kepada-Nya. Gunakan kata-kata yang sama untuk tanda-tanda dan mukjizat-mukjizat yang telah Anda gunakan dalam perikop-perikop sebelumnya. Untuk informasi lebih lanjut tentang para </w:t>
      </w:r>
      <w:r>
        <w:rPr>
          <w:lang w:val="id_ID" w:bidi="id_ID"/>
        </w:rPr>
        <w:t>rasul</w:t>
      </w:r>
      <w:r>
        <w:rPr>
          <w:lang w:val="id_ID" w:bidi="id_ID"/>
        </w:rPr>
        <w:t xml:space="preserve"> serta </w:t>
      </w:r>
      <w:r>
        <w:rPr>
          <w:lang w:val="id_ID" w:bidi="id_ID"/>
        </w:rPr>
        <w:t>tanda-tanda</w:t>
      </w:r>
      <w:r>
        <w:rPr>
          <w:lang w:val="id_ID" w:bidi="id_ID"/>
        </w:rPr>
        <w:t>, lihat Daftar Kata Utama</w:t>
      </w:r>
    </w:p>
    <w:p>
      <w:pPr/>
      <w:r>
        <w:rPr>
          <w:lang w:val="id_ID" w:bidi="id_ID"/>
        </w:rPr>
      </w:r>
      <w:r>
        <w:rPr>
          <w:lang w:val="id_ID" w:bidi="id_ID"/>
        </w:rPr>
        <w:t xml:space="preserve">Semua orang </w:t>
      </w:r>
      <w:r>
        <w:rPr>
          <w:b/>
          <w:lang w:val="id_ID" w:bidi="id_ID"/>
        </w:rPr>
        <w:t>percaya</w:t>
      </w:r>
      <w:r>
        <w:rPr>
          <w:lang w:val="id_ID" w:bidi="id_ID"/>
        </w:rPr>
        <w:t xml:space="preserve"> bertemu di </w:t>
      </w:r>
      <w:r>
        <w:rPr>
          <w:b/>
          <w:lang w:val="id_ID" w:bidi="id_ID"/>
        </w:rPr>
        <w:t>Serambi Salomo</w:t>
      </w:r>
      <w:r>
        <w:rPr>
          <w:lang w:val="id_ID" w:bidi="id_ID"/>
        </w:rPr>
        <w:t xml:space="preserve">. Orang-orang percaya adalah orang-orang yang memilih untuk mengikut Yesus. Gunakan kata yang sama untuk orang-orang percaya seperti yang telah Anda gunakan di bagian sebelumnya. Untuk informasi lebih lanjut tentang orang-orang </w:t>
      </w:r>
      <w:r>
        <w:rPr>
          <w:lang w:val="id_ID" w:bidi="id_ID"/>
        </w:rPr>
        <w:t>percaya</w:t>
      </w:r>
      <w:r>
        <w:rPr>
          <w:lang w:val="id_ID" w:bidi="id_ID"/>
        </w:rPr>
        <w:t>, lihat Daftar Kata Utama. Serambi Salomo adalah serambi sebelah timur dari Bait Suci Herodes. Kebanyakan orang mempercayai bahwa ini adalah sisa-sisa Bait Suci Raja Salomo.</w:t>
      </w:r>
    </w:p>
    <w:p>
      <w:pPr/>
      <w:r>
        <w:rPr>
          <w:lang w:val="id_ID" w:bidi="id_ID"/>
        </w:rPr>
      </w:r>
      <w:r>
        <w:rPr>
          <w:lang w:val="id_ID" w:bidi="id_ID"/>
        </w:rPr>
        <w:t xml:space="preserve">Tidak ada orang yang tidak percaya yang berani bergaul dengan orang-orang percaya meskipun mereka menghargai orang-orang percaya. Namun, banyak orang menjadi percaya kepada </w:t>
      </w:r>
      <w:r>
        <w:rPr>
          <w:b/>
          <w:lang w:val="id_ID" w:bidi="id_ID"/>
        </w:rPr>
        <w:t>Tuhan</w:t>
      </w:r>
      <w:r>
        <w:rPr>
          <w:lang w:val="id_ID" w:bidi="id_ID"/>
        </w:rPr>
        <w:t xml:space="preserve">, atau Yesus, dan terus ditambahkan kepada, atau bergabung dengan jumlah orang percaya. Gunakan kata yang sama untuk Tuhan seperti yang telah Anda gunakan di perikop sebelumnya, dan ingatlah bahwa </w:t>
      </w:r>
      <w:r>
        <w:rPr>
          <w:lang w:val="id_ID" w:bidi="id_ID"/>
        </w:rPr>
        <w:t>Tuhan</w:t>
      </w:r>
      <w:r>
        <w:rPr>
          <w:lang w:val="id_ID" w:bidi="id_ID"/>
        </w:rPr>
        <w:t xml:space="preserve"> ada dalam Daftar Kata Utama. Akibatnya orang-orang membawa teman-teman mereka yang sakit di atas tikar dan tempat tidur mereka dengan harapan bahwa bayangan </w:t>
      </w:r>
      <w:r>
        <w:rPr>
          <w:b/>
          <w:lang w:val="id_ID" w:bidi="id_ID"/>
        </w:rPr>
        <w:t>Petrus</w:t>
      </w:r>
      <w:r>
        <w:rPr>
          <w:lang w:val="id_ID" w:bidi="id_ID"/>
        </w:rPr>
        <w:t xml:space="preserve"> setidaknya akan mengenai mereka dan menyembuhkan mereka. Bayangan adalah pola gelap di tanah karena sebuah benda yang menghalangi cahaya.</w:t>
      </w:r>
    </w:p>
    <w:p>
      <w:pPr/>
      <w:r>
        <w:rPr>
          <w:lang w:val="id_ID" w:bidi="id_ID"/>
        </w:rPr>
      </w:r>
      <w:r>
        <w:rPr>
          <w:lang w:val="id_ID" w:bidi="id_ID"/>
        </w:rPr>
        <w:t xml:space="preserve">Orang-orang dari kota-kota terdekat membawa mereka yang sakit dan mereka yang disiksa oleh </w:t>
      </w:r>
      <w:r>
        <w:rPr>
          <w:b/>
          <w:lang w:val="id_ID" w:bidi="id_ID"/>
        </w:rPr>
        <w:t>roh-roh najis</w:t>
      </w:r>
      <w:r>
        <w:rPr>
          <w:lang w:val="id_ID" w:bidi="id_ID"/>
        </w:rPr>
        <w:t xml:space="preserve"> untuk </w:t>
      </w:r>
      <w:r>
        <w:rPr>
          <w:b/>
          <w:lang w:val="id_ID" w:bidi="id_ID"/>
        </w:rPr>
        <w:t>disembuhkan</w:t>
      </w:r>
      <w:r>
        <w:rPr>
          <w:lang w:val="id_ID" w:bidi="id_ID"/>
        </w:rPr>
        <w:t>. Mereka semua disembuhkan. Roh-roh najis atau roh-roh jahat adalah hamba Setan dan tidak layak untuk pelayanan Allah. Mereka menyiksa atau merasuki orang-orang dan membuat mereka najis juga. Penyembuhan berarti dibuat utuh atau lengkap.</w:t>
      </w:r>
    </w:p>
    <w:p>
      <w:pPr/>
      <w:r>
        <w:rPr>
          <w:lang w:val="id_ID" w:bidi="id_ID"/>
        </w:rPr>
      </w:r>
      <w:r>
        <w:rPr>
          <w:lang w:val="id_ID" w:bidi="id_ID"/>
        </w:rPr>
        <w:t xml:space="preserve">Berhenti di sini dan diskusikan secara berkelompok kata atau frasa apa yang akan Anda gunakan untuk </w:t>
      </w:r>
      <w:r>
        <w:rPr>
          <w:b/>
          <w:lang w:val="id_ID" w:bidi="id_ID"/>
        </w:rPr>
        <w:t>roh-roh najis</w:t>
      </w:r>
      <w:r>
        <w:rPr>
          <w:lang w:val="id_ID" w:bidi="id_ID"/>
        </w:rPr>
        <w:t xml:space="preserve">. Carilah </w:t>
      </w:r>
      <w:r>
        <w:rPr>
          <w:b/>
          <w:lang w:val="id_ID" w:bidi="id_ID"/>
        </w:rPr>
        <w:t>roh-roh najis</w:t>
      </w:r>
      <w:r>
        <w:rPr>
          <w:lang w:val="id_ID" w:bidi="id_ID"/>
        </w:rPr>
        <w:t xml:space="preserve"> di Daftar Kata Utama untuk informasi lebih lanjut. Gunakan kata yang sama di seluruh kitab Kisah Para Rasul. Hentikan sebentar rekaman ini di sini.</w:t>
      </w:r>
    </w:p>
    <w:p>
      <w:pPr/>
      <w:r>
        <w:rPr>
          <w:lang w:val="id_ID" w:bidi="id_ID"/>
        </w:rPr>
      </w:r>
      <w:r>
        <w:rPr>
          <w:lang w:val="id_ID" w:bidi="id_ID"/>
        </w:rPr>
        <w:t>Penyembuhan ini adalah penyembuhan fisik. Allah menggunakan para rasul untuk menyembuhkan orang-orang dari sakit dan penyakit serta mengusir roh-roh najis.</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Seorang anggota kelompok harus menyampaikan beberapa kalimat dari perikop itu lalu berhenti sebentar. Anggota kelompok lain harus menceritakan bagian selanjutnya dari perikop itu dan berhenti sebentar. Lakukan hal ini sampai kelompok itu telah menceritakan kembali semua perikop tersebut. Dalam tahap ini anggota kelompok dapat saling mengoreksi. Hentikan sebentar audio ini di sini.</w:t>
      </w:r>
    </w:p>
    <w:p>
      <w:pPr/>
      <w:r>
        <w:rPr>
          <w:lang w:val="id_ID" w:bidi="id_ID"/>
        </w:rPr>
      </w:r>
      <w:r>
        <w:rPr>
          <w:lang w:val="id_ID" w:bidi="id_ID"/>
        </w:rPr>
        <w:t>Selanjutnya, setiap anggota kelompok harus menceritakan seluruh perikop tersebut tanpa interupsi setidaknya satu kali. Seorang anggota kelompok dapat menggunakan benda acak, gerakan, atau papan cerita mereka untuk membantu mereka mengingat perikop tersebut. Hentikan sebentar audio ini di sini.</w:t>
      </w:r>
    </w:p>
    <w:p>
      <w:pPr/>
      <w:r>
        <w:rPr>
          <w:lang w:val="id_ID" w:bidi="id_ID"/>
        </w:rPr>
      </w:r>
      <w:r>
        <w:rPr>
          <w:lang w:val="id_ID" w:bidi="id_ID"/>
        </w:rPr>
        <w:t>Selanjutnya, kelompok dapat memutuskan versi perikop milik siapa yang paling Anda sukai. Anda mungkin memutuskan bahwa Anda menyukai cara salah satu anggota kelompok menceritakan suatu adegan, tetapi menyukai cara anggota kelompok lain menceritakan adegan lainnya. Hentikan sebentar audio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5:17–26</w:t>
      </w:r>
      <w:r>
        <w:rPr>
          <w:lang w:val="id_ID" w:bidi="id_ID"/>
        </w:rPr>
      </w:r>
    </w:p>
    <w:p>
      <w:pPr>
        <w:pStyle w:val="Heading3"/>
      </w:pPr>
      <w:r>
        <w:rPr>
          <w:lang w:val="id_ID" w:bidi="id_ID"/>
        </w:rPr>
        <w:t>Dengar dan Renungkan</w:t>
      </w:r>
    </w:p>
    <w:p>
      <w:pPr/>
      <w:r>
        <w:rPr>
          <w:lang w:val="id_ID" w:bidi="id_ID"/>
        </w:rPr>
      </w:r>
      <w:r>
        <w:rPr>
          <w:lang w:val="id_ID" w:bidi="id_ID"/>
        </w:rPr>
        <w:t>Dalam langkah ini, dengarkan Kisah Para Rasul 5:17–26 dan simpanlah dalam hatimu.</w:t>
      </w:r>
    </w:p>
    <w:p>
      <w:pPr/>
      <w:r>
        <w:rPr>
          <w:lang w:val="id_ID" w:bidi="id_ID"/>
        </w:rPr>
      </w:r>
      <w:r>
        <w:rPr>
          <w:lang w:val="id_ID" w:bidi="id_ID"/>
        </w:rPr>
        <w:t>Dengarkan rekaman dari Kisah Para Rasul 5:17–26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Anda tidak sukai atau tidak mengerti dari kisah ini?</w:t>
      </w:r>
    </w:p>
    <w:p>
      <w:pPr>
        <w:pStyle w:val="ListBullet"/>
        <w:spacing w:line="240" w:lineRule="auto"/>
        <w:ind w:left="720"/>
      </w:pPr>
      <w:r>
        <w:rPr>
          <w:lang w:val="id_ID" w:bidi="id_ID"/>
        </w:rPr>
      </w:r>
      <w:r>
        <w:rPr>
          <w:lang w:val="id_ID" w:bidi="id_ID"/>
        </w:rPr>
        <w:t>Apa yang diceritakan perikop ini kepada kita tentang Tuhan atau Yesus?</w:t>
      </w:r>
    </w:p>
    <w:p>
      <w:pPr>
        <w:pStyle w:val="ListBullet"/>
        <w:spacing w:line="240" w:lineRule="auto"/>
        <w:ind w:left="720"/>
      </w:pPr>
      <w:r>
        <w:rPr>
          <w:lang w:val="id_ID" w:bidi="id_ID"/>
        </w:rPr>
      </w:r>
      <w:r>
        <w:rPr>
          <w:lang w:val="id_ID" w:bidi="id_ID"/>
        </w:rPr>
        <w:t>Apa yang diceritakan bagian ini tentang manusia?</w:t>
      </w:r>
    </w:p>
    <w:p>
      <w:pPr>
        <w:pStyle w:val="ListBullet"/>
        <w:spacing w:line="240" w:lineRule="auto"/>
        <w:ind w:left="720"/>
      </w:pPr>
      <w:r>
        <w:rPr>
          <w:lang w:val="id_ID" w:bidi="id_ID"/>
        </w:rPr>
      </w:r>
      <w:r>
        <w:rPr>
          <w:lang w:val="id_ID" w:bidi="id_ID"/>
        </w:rPr>
        <w:t>Bagaimana perikop ini memengaruhi kehidupan sehari-hari kita?</w:t>
      </w:r>
    </w:p>
    <w:p>
      <w:pPr>
        <w:pStyle w:val="ListBullet"/>
        <w:spacing w:line="240" w:lineRule="auto"/>
        <w:ind w:left="720"/>
      </w:pPr>
      <w:r>
        <w:rPr>
          <w:lang w:val="id_ID" w:bidi="id_ID"/>
        </w:rPr>
      </w:r>
      <w:r>
        <w:rPr>
          <w:lang w:val="id_ID" w:bidi="id_ID"/>
        </w:rPr>
        <w:t>Adakah di antara kenalan Anda yang perlu mendengar tentang kisah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Kisah Para Rasul 5:17–26 dalam terjemahan yang paling mudah dimengerti.</w:t>
      </w:r>
    </w:p>
    <w:p>
      <w:pPr/>
      <w:r>
        <w:rPr>
          <w:lang w:val="id_ID" w:bidi="id_ID"/>
        </w:rPr>
      </w:r>
      <w:r>
        <w:rPr>
          <w:lang w:val="id_ID" w:bidi="id_ID"/>
        </w:rPr>
        <w:t xml:space="preserve"> Jumlah pengikut Yesus bertambah setiap hari. Para rasul telah melakukan banyak tanda dan mujizat di antara penduduk Yerusalem. Banyak orang telah disembuhkan bahkan ketika bayangan Petrus melewati mereka.</w:t>
      </w:r>
    </w:p>
    <w:p>
      <w:pPr/>
      <w:r>
        <w:rPr>
          <w:lang w:val="id_ID" w:bidi="id_ID"/>
        </w:rPr>
      </w:r>
      <w:r>
        <w:rPr>
          <w:lang w:val="id_ID" w:bidi="id_ID"/>
        </w:rPr>
        <w:t>Orang-orang Saduki adalah sekelompok orang Yahudi yang percaya kepada hukum Musa. Namun, mereka tidak percaya kepada kebangkitan orang mati. Imam besar pada saat itu adalah bagian dari kelompok Saduki ini. Imam besar dan semua pejabatnya, yang adalah orang Saduki, sangat iri kepada para rasul. Ada kemungkinan orang-orang Saduki telah merasa sangat bersemangat terhadap kepercayaan agama mereka dan merasa bahwa para rasul memberitakan apa yang diyakini oleh orang-orang Saduki sebagai ajaran palsu. Kita tahu bahwa para rasul sedang memberitakan kebangkitan Kristus, mereka dipakai dengan kuasa melakukan mujizat di antara orang-orang, dan jumlah orang percaya semakin bertambah setiap hari. Orang-orang Saduki dan imam besar pergi ke tempat para rasul berada dan menangkap para rasul, menjebloskan mereka ke dalam penjara kota atau Lembaga Pemasyarakatan.</w:t>
      </w:r>
    </w:p>
    <w:p>
      <w:pPr/>
      <w:r>
        <w:rPr>
          <w:lang w:val="id_ID" w:bidi="id_ID"/>
        </w:rPr>
      </w:r>
      <w:r>
        <w:rPr>
          <w:lang w:val="id_ID" w:bidi="id_ID"/>
        </w:rPr>
        <w:t>Berhenti di sini dan diskusikan pertanyaan ini secara berkelompok: Bicarakan tentang saat kamu merasa iri atau sangat bersemangat tentang kepercayaanmu sebagai seseorang yang sedang mengajarkan sesuatu yang kamu rasa tidak benar. Hentikan sebentar rekaman ini di sini.</w:t>
      </w:r>
    </w:p>
    <w:p>
      <w:pPr/>
      <w:r>
        <w:rPr>
          <w:lang w:val="id_ID" w:bidi="id_ID"/>
        </w:rPr>
      </w:r>
      <w:r>
        <w:rPr>
          <w:lang w:val="id_ID" w:bidi="id_ID"/>
        </w:rPr>
        <w:t>Allah mengutus seorang malaikat Tuhan, atau seorang utusan rohani yang supranatural, untuk membebaskan para rasul dari penjara. Malaikat ini menuntun para rasul keluar dan menyuruh mereka untuk kembali ke Bait Allah guna memberitakan segala perkataan tentang kehidupan ini. Dengan kata lain, malaikat itu memberitahu mereka untuk menceritakan kepada orang-orang tentang keselamatan, atau kehidupan baru yang datang ketika seseorang percaya kepada Yesus. Pada saat matahari terbit, para rasul pergi ke Bait Allah untuk terus berkhotbah. Gerbang Bait Allah dibuka pada tengah malam karena saat itu tepat setelah dimulainya hari menurut penanggalan orang Yahudi. Namun, kebanyakan orang tidak kembali sampai matahari mulai terbit. Bait Allah adalah tempat yang tepat untuk berkhotbah, karena di sinilah Allah menyatakan diri-Nya kepada umat-Nya. Sekarang para rasul sedang membuat Yesus dan Roh Kudus dikenal oleh orang-orang Israel di Bait Suci.</w:t>
      </w:r>
    </w:p>
    <w:p>
      <w:pPr/>
      <w:r>
        <w:rPr>
          <w:lang w:val="id_ID" w:bidi="id_ID"/>
        </w:rPr>
      </w:r>
      <w:r>
        <w:rPr>
          <w:lang w:val="id_ID" w:bidi="id_ID"/>
        </w:rPr>
        <w:t>Persidangan bagi para rasul akan diadakan pada siang hari karena tidak sah bagi para pemimpin Yahudi untuk mengadakan persidangan pada malam hari. Orang-orang Saduki bergabung dengan seluruh anggota dewan lainnya, yang juga dikenal sebagai Sanhedrin. Satu versi merujuk pada mereka sebagai senat bani Israel. Ini adalah kelompok yang bersekongkol untuk menyalibkan Yesus. Ruang mereka, atau bangunan tempat mereka bertemu, pasti tidak berada di dekat Bait Allah, karena mereka belum tahu bahwa para rasul sudah berkhotbah di sana lagi. Sebaliknya mereka memerintahkan para rasul untuk dibawa kepada mereka dari penjara. Para petugas menemukan dan melaporkan bahwa para rasul telah pergi, meskipun pintu penjara terkunci dan dijaga. Para penjaga penjara ini adalah bagian dari penjaga Bait Allah, bukan bagian dari penjaga Raja Herodes. Para penjaga Bait Allah adalah orang-orang Yahudi yang bekerja untuk imam besar. Mereka kemungkinan besar adalah bagian dari suku Lewi, suku Yahudi yang bertanggung jawab atas semua yang ada di Bait Suci. Para penjaga Herodes dianggap memiliki standar yang lebih tinggi dan dapat dibunuh karena kehilangan tahanan mereka. Karena ini adalah penjaga Bait Allah dan bukan penjaga Herodes, nyawa mereka tidak dalam bahaya karena kehilangan para tahanan.</w:t>
      </w:r>
    </w:p>
    <w:p>
      <w:pPr/>
      <w:r>
        <w:rPr>
          <w:lang w:val="id_ID" w:bidi="id_ID"/>
        </w:rPr>
      </w:r>
      <w:r>
        <w:rPr>
          <w:lang w:val="id_ID" w:bidi="id_ID"/>
        </w:rPr>
        <w:t>Hukuman rajam tidak dikenal sebagai bentuk hukuman yang sah, tetapi kadang-kadang kerumunan orang banyak yang marah merajam orang tanpa izin. Orang-orang akan berkerumun di sekitar seseorang dan melempari mereka dengan batu sampai mereka mati. Kapten, atau pemimpin penjaga Bait Suci, takut kepada orang-orang yang sedang mendengarkan dan yang menghormati para rasul. Kapten itu tidak ingin membuat orang-orang sangat marah sehingga mereka akan melempari dia dengan batu Jadi kapten tidak menggunakan kekerasan untuk membawa para rasul kepada Sanhedrin. Para rasul juga tidak menolak untuk pergi bersamanya.</w:t>
      </w:r>
    </w:p>
    <w:p>
      <w:pPr/>
      <w:r>
        <w:rPr>
          <w:lang w:val="id_ID" w:bidi="id_ID"/>
        </w:rPr>
      </w:r>
      <w:r>
        <w:rPr>
          <w:lang w:val="id_ID" w:bidi="id_ID"/>
        </w:rPr>
        <w:t>Berhenti di sini dan diskusikan pertanyaan ini secara berkelompok: Diskusikan bagaimana orang-orang dalam budayamu kadang-kadang mencoba untuk menegakkan hukum, daripada membiarkan pemerintah menangani masalah. Bagaimana kelompok orang yang marah menanggapi sesuatu yang tidak mereka sukai atau setujui? Hentikan sebentar rekaman ini di sini.</w:t>
      </w:r>
      <w:r>
        <w:rPr>
          <w:lang w:val="id_ID" w:bidi="id_ID"/>
        </w:rPr>
      </w:r>
    </w:p>
    <w:p>
      <w:pPr>
        <w:pStyle w:val="Heading3"/>
      </w:pPr>
      <w:r>
        <w:rPr>
          <w:lang w:val="id_ID" w:bidi="id_ID"/>
        </w:rPr>
        <w:t>Menjelaskan Adegan</w:t>
      </w:r>
    </w:p>
    <w:p>
      <w:pPr/>
      <w:r>
        <w:rPr>
          <w:lang w:val="id_ID" w:bidi="id_ID"/>
        </w:rPr>
      </w:r>
      <w:r>
        <w:rPr>
          <w:lang w:val="id_ID" w:bidi="id_ID"/>
        </w:rPr>
        <w:t>Dengarkan versi audio dari Kisah Para Rasul 5:17–26 dalam terjemahan yang paling mudah dimengerti.</w:t>
      </w:r>
    </w:p>
    <w:p>
      <w:pPr/>
      <w:r>
        <w:rPr>
          <w:lang w:val="id_ID" w:bidi="id_ID"/>
        </w:rPr>
      </w:r>
      <w:r>
        <w:rPr>
          <w:lang w:val="id_ID" w:bidi="id_ID"/>
        </w:rPr>
        <w:t>Pada tahap ini, kelompok akan menentukan adegan, tokoh, dan latar belakang dari perikop ini. Selanjutnya, tim akan memvisualisasikan perikop ini.</w:t>
      </w:r>
    </w:p>
    <w:p>
      <w:pPr/>
      <w:r>
        <w:rPr>
          <w:lang w:val="id_ID" w:bidi="id_ID"/>
        </w:rPr>
      </w:r>
      <w:r>
        <w:rPr>
          <w:lang w:val="id_ID" w:bidi="id_ID"/>
        </w:rPr>
        <w:t>Perikop ini memiliki 3 adegan.</w:t>
      </w:r>
    </w:p>
    <w:p>
      <w:pPr/>
      <w:r>
        <w:rPr>
          <w:lang w:val="id_ID" w:bidi="id_ID"/>
        </w:rPr>
      </w:r>
      <w:r>
        <w:rPr>
          <w:b/>
          <w:lang w:val="id_ID" w:bidi="id_ID"/>
        </w:rPr>
        <w:t>Dalam adegan pertama:</w:t>
      </w:r>
      <w:r>
        <w:rPr>
          <w:lang w:val="id_ID" w:bidi="id_ID"/>
        </w:rPr>
        <w:t xml:space="preserve"> Mahkamah agama Saduki dipenuhi dengan rasa dengki terhadap para rasul. Orang-orang Saduki menangkap para rasul dan menjebloskan mereka ke dalam penjara kota.</w:t>
      </w:r>
    </w:p>
    <w:p>
      <w:pPr/>
      <w:r>
        <w:rPr>
          <w:lang w:val="id_ID" w:bidi="id_ID"/>
        </w:rPr>
      </w:r>
      <w:r>
        <w:rPr>
          <w:b/>
          <w:lang w:val="id_ID" w:bidi="id_ID"/>
        </w:rPr>
        <w:t>Dalam adegan kedua:</w:t>
      </w:r>
      <w:r>
        <w:rPr>
          <w:lang w:val="id_ID" w:bidi="id_ID"/>
        </w:rPr>
        <w:t xml:space="preserve"> Malaikat Tuan membuka pintu penjara dan membiarkan para rasul pergi. Malaikat itu mengatakan kepada para rasul untuk pergi berdiri di Bait Allah dan memberitakan perkataan tentang kehidupan baru ini, atau keselamatan. Para rasul pergi ke Bait Allah dan mulai berkhotbah.</w:t>
      </w:r>
    </w:p>
    <w:p>
      <w:pPr/>
      <w:r>
        <w:rPr>
          <w:lang w:val="id_ID" w:bidi="id_ID"/>
        </w:rPr>
      </w:r>
      <w:r>
        <w:rPr>
          <w:b/>
          <w:lang w:val="id_ID" w:bidi="id_ID"/>
        </w:rPr>
        <w:t>Dalam adegan ketiga:</w:t>
      </w:r>
      <w:r>
        <w:rPr>
          <w:lang w:val="id_ID" w:bidi="id_ID"/>
        </w:rPr>
        <w:t xml:space="preserve"> Imam besar dan orang-orang Saduki dan Dewan bertemu bersama dan meminta para rasul dibawa dari penjara ke tempat dimana mereka bertemu. Para petugas tidak menemukan para rasul di penjara. Para petugas mengatakan kepada dewan bahwa pintu penjara ditutup dan dijaga tetapi tidak ada seorang pun di penjara. Imam kepala dan kepala penjaga Bait Allah sangat bingung tentang ini. Seseorang datang dan mengatakan kepada dewan bahwa para rasul yang berada di penjara sedang berkhotbah di Bait Allah. Jadi kapten itu pergi dan membawa kembali para rasul tanpa menggunakan kekerasan.</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Imam besar</w:t>
      </w:r>
    </w:p>
    <w:p>
      <w:pPr>
        <w:pStyle w:val="ListBullet"/>
        <w:spacing w:line="240" w:lineRule="auto"/>
        <w:ind w:left="720"/>
      </w:pPr>
      <w:r>
        <w:rPr>
          <w:lang w:val="id_ID" w:bidi="id_ID"/>
        </w:rPr>
      </w:r>
      <w:r>
        <w:rPr>
          <w:lang w:val="id_ID" w:bidi="id_ID"/>
        </w:rPr>
        <w:t>Semua orang Saduki, atau kelompok agama yang hanya percaya kepada hukum Musa</w:t>
      </w:r>
    </w:p>
    <w:p>
      <w:pPr>
        <w:pStyle w:val="ListBullet"/>
        <w:spacing w:line="240" w:lineRule="auto"/>
        <w:ind w:left="720"/>
      </w:pPr>
      <w:r>
        <w:rPr>
          <w:lang w:val="id_ID" w:bidi="id_ID"/>
        </w:rPr>
      </w:r>
      <w:r>
        <w:rPr>
          <w:lang w:val="id_ID" w:bidi="id_ID"/>
        </w:rPr>
        <w:t>Para rasul</w:t>
      </w:r>
    </w:p>
    <w:p>
      <w:pPr>
        <w:pStyle w:val="ListBullet"/>
        <w:spacing w:line="240" w:lineRule="auto"/>
        <w:ind w:left="720"/>
      </w:pPr>
      <w:r>
        <w:rPr>
          <w:lang w:val="id_ID" w:bidi="id_ID"/>
        </w:rPr>
      </w:r>
      <w:r>
        <w:rPr>
          <w:lang w:val="id_ID" w:bidi="id_ID"/>
        </w:rPr>
        <w:t>Seorang malaikat Tuhan</w:t>
      </w:r>
    </w:p>
    <w:p>
      <w:pPr>
        <w:pStyle w:val="ListBullet"/>
        <w:spacing w:line="240" w:lineRule="auto"/>
        <w:ind w:left="720"/>
      </w:pPr>
      <w:r>
        <w:rPr>
          <w:lang w:val="id_ID" w:bidi="id_ID"/>
        </w:rPr>
      </w:r>
      <w:r>
        <w:rPr>
          <w:lang w:val="id_ID" w:bidi="id_ID"/>
        </w:rPr>
        <w:t>Senat bani Israel (Mahkamah agama)</w:t>
      </w:r>
    </w:p>
    <w:p>
      <w:pPr>
        <w:pStyle w:val="ListBullet"/>
        <w:spacing w:line="240" w:lineRule="auto"/>
        <w:ind w:left="720"/>
      </w:pPr>
      <w:r>
        <w:rPr>
          <w:lang w:val="id_ID" w:bidi="id_ID"/>
        </w:rPr>
      </w:r>
      <w:r>
        <w:rPr>
          <w:lang w:val="id_ID" w:bidi="id_ID"/>
        </w:rPr>
        <w:t>Para penjaga penjara</w:t>
      </w:r>
    </w:p>
    <w:p>
      <w:pPr>
        <w:pStyle w:val="ListBullet"/>
        <w:spacing w:line="240" w:lineRule="auto"/>
        <w:ind w:left="720"/>
      </w:pPr>
      <w:r>
        <w:rPr>
          <w:lang w:val="id_ID" w:bidi="id_ID"/>
        </w:rPr>
      </w:r>
      <w:r>
        <w:rPr>
          <w:lang w:val="id_ID" w:bidi="id_ID"/>
        </w:rPr>
        <w:t>Para petugas penjaga Bait Allah.</w:t>
      </w:r>
    </w:p>
    <w:p>
      <w:pPr>
        <w:pStyle w:val="ListBullet"/>
        <w:spacing w:line="240" w:lineRule="auto"/>
        <w:ind w:left="720"/>
      </w:pPr>
      <w:r>
        <w:rPr>
          <w:lang w:val="id_ID" w:bidi="id_ID"/>
        </w:rPr>
      </w:r>
      <w:r>
        <w:rPr>
          <w:lang w:val="id_ID" w:bidi="id_ID"/>
        </w:rPr>
        <w:t>Seseorang yang memberi tahu mereka di mana para rasul berada</w:t>
      </w:r>
    </w:p>
    <w:p>
      <w:pPr>
        <w:pStyle w:val="ListBullet"/>
        <w:spacing w:line="240" w:lineRule="auto"/>
        <w:ind w:left="720"/>
      </w:pPr>
      <w:r>
        <w:rPr>
          <w:lang w:val="id_ID" w:bidi="id_ID"/>
        </w:rPr>
      </w:r>
      <w:r>
        <w:rPr>
          <w:lang w:val="id_ID" w:bidi="id_ID"/>
        </w:rPr>
        <w:t>Kapten penjaga Bait Allah</w:t>
      </w:r>
    </w:p>
    <w:p>
      <w:pPr/>
      <w:r>
        <w:rPr>
          <w:lang w:val="id_ID" w:bidi="id_ID"/>
        </w:rPr>
      </w:r>
      <w:r>
        <w:rPr>
          <w:lang w:val="id_ID" w:bidi="id_ID"/>
        </w:rPr>
        <w:t>Secara berkelompok, perhatikan bagian-bagian latar belakang perikop ini: Ada tiga latar belakang dalam perikop ini yang masing-masing disebutkan beberapa kali. Para rasul ditahan di rumah tahanan atau penjara, yang merupakan satu set. Ruang dewan, atau ruang pertemuan tempat dewan bertemu, adalah tempat lain. Dan yang lainnya adalah Bait Allah. Jangan lupa untuk mencatat latar belakang yang kurang spesifik seperti di mana para pejabat pertama kali menawan para rasul, yang mungkin saat mereka berada di Bait Allah.</w:t>
      </w:r>
    </w:p>
    <w:p>
      <w:pPr/>
      <w:r>
        <w:rPr>
          <w:lang w:val="id_ID" w:bidi="id_ID"/>
        </w:rPr>
      </w:r>
      <w:r>
        <w:rPr>
          <w:lang w:val="id_ID" w:bidi="id_ID"/>
        </w:rPr>
        <w:t>Sebelum kamu membaca ringkasan kisah ini, tunjukkan area di ruanganmu atau tempat yang menandakan latar belakang yang berbeda. Sementara kamu membaca ringkasan di bawah ini, pindahlah secara berkelompok ke area tempat tindakan itu terjadi.</w:t>
      </w:r>
    </w:p>
    <w:p>
      <w:pPr/>
      <w:r>
        <w:rPr>
          <w:lang w:val="id_ID" w:bidi="id_ID"/>
        </w:rPr>
      </w:r>
      <w:r>
        <w:rPr>
          <w:lang w:val="id_ID" w:bidi="id_ID"/>
        </w:rPr>
        <w:t>Imam besar dan dewan Saduki menangkap para rasul karena mereka iri kepada para rasul. Mereka pergi ke tempat para rasul berada dan melemparkan para rasul ke kota atau penjara umum. Pada malam hari, seorang malaikat Tuhan mengeluarkan para rasul dari penjara dan menyuruh mereka untuk berkhotbah di bait Allah. Mereka pergi ke Bait Allah dan mulai berkhotbah pada waktu fajar menyingsing.</w:t>
      </w:r>
    </w:p>
    <w:p>
      <w:pPr/>
      <w:r>
        <w:rPr>
          <w:lang w:val="id_ID" w:bidi="id_ID"/>
        </w:rPr>
      </w:r>
      <w:r>
        <w:rPr>
          <w:lang w:val="id_ID" w:bidi="id_ID"/>
        </w:rPr>
        <w:t>Tempat di mana imam besar dan Sanhedrin akhirnya berkumpul untuk sidang pasti tidak boleh dekat dengan Bait Allah atau penjara, karena mereka belum mendengar bahwa para rasul sedang berkhotbah di Bait Allah. Mereka terkejut ketika para petugas datang dan mengatakan kepada mereka bahwa para rasul tidak berada di penjara meskipun tempat itu terkunci dan dijaga. Sementara mereka bingung tentang para rasul yang pergi, seseorang datang untuk mengatakan kepada Sanhedrin "Lihat" atau "Perhatikanlah," yang berarti "Dengarkan" atau "Perhatikan baik-baik!" Kemungkinan besar mereka tidak dapat melihat Bait Allah secara jelas, di mana para rasul berada. Orang ini mengatakan kepada Sanhedrin bahwa para rasul sedang berkhotbah di Bait Suci. Kapten penjaga pergi ke Bait Allah dan membawa para rasul kembali tanpa menggunakan kekerasan karena dia takut dilempari batu oleh orang-orang.</w:t>
      </w:r>
    </w:p>
    <w:p>
      <w:pPr/>
      <w:r>
        <w:rPr>
          <w:lang w:val="id_ID" w:bidi="id_ID"/>
        </w:rPr>
      </w:r>
      <w:r>
        <w:rPr>
          <w:lang w:val="id_ID" w:bidi="id_ID"/>
        </w:rPr>
        <w:t>Sekarang, kelompok harus membuat papan cerita, menggambar, atau menggunakan benda-benda untuk memvisualisasikan perikop ini dan tindakan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Kisah Para Rasul 5:17–26 dalam terjemahan yang paling mudah dimengerti.</w:t>
      </w:r>
    </w:p>
    <w:p>
      <w:pPr/>
      <w:r>
        <w:rPr>
          <w:lang w:val="id_ID" w:bidi="id_ID"/>
        </w:rPr>
      </w:r>
      <w:r>
        <w:rPr>
          <w:lang w:val="id_ID" w:bidi="id_ID"/>
        </w:rPr>
        <w:t>Pada langkah ini, kelompok akan memeragakan perikop tersebut.</w:t>
      </w:r>
    </w:p>
    <w:p>
      <w:pPr/>
      <w:r>
        <w:rPr>
          <w:lang w:val="id_ID" w:bidi="id_ID"/>
        </w:rPr>
      </w:r>
      <w:r>
        <w:rPr>
          <w:lang w:val="id_ID" w:bidi="id_ID"/>
        </w:rPr>
        <w:t>Cerita ini memiliki 3 adegan.</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Imam besar</w:t>
      </w:r>
    </w:p>
    <w:p>
      <w:pPr>
        <w:pStyle w:val="ListBullet"/>
        <w:spacing w:line="240" w:lineRule="auto"/>
        <w:ind w:left="720"/>
      </w:pPr>
      <w:r>
        <w:rPr>
          <w:lang w:val="id_ID" w:bidi="id_ID"/>
        </w:rPr>
      </w:r>
      <w:r>
        <w:rPr>
          <w:lang w:val="id_ID" w:bidi="id_ID"/>
        </w:rPr>
        <w:t>Semua orang Saduki, atau kelompok agama yang hanya percaya kepada hukum Musa</w:t>
      </w:r>
    </w:p>
    <w:p>
      <w:pPr>
        <w:pStyle w:val="ListBullet"/>
        <w:spacing w:line="240" w:lineRule="auto"/>
        <w:ind w:left="720"/>
      </w:pPr>
      <w:r>
        <w:rPr>
          <w:lang w:val="id_ID" w:bidi="id_ID"/>
        </w:rPr>
      </w:r>
      <w:r>
        <w:rPr>
          <w:lang w:val="id_ID" w:bidi="id_ID"/>
        </w:rPr>
        <w:t>Seluruh dewan Saduki</w:t>
      </w:r>
    </w:p>
    <w:p>
      <w:pPr>
        <w:pStyle w:val="ListBullet"/>
        <w:spacing w:line="240" w:lineRule="auto"/>
        <w:ind w:left="720"/>
      </w:pPr>
      <w:r>
        <w:rPr>
          <w:lang w:val="id_ID" w:bidi="id_ID"/>
        </w:rPr>
      </w:r>
      <w:r>
        <w:rPr>
          <w:lang w:val="id_ID" w:bidi="id_ID"/>
        </w:rPr>
        <w:t>Para rasul</w:t>
      </w:r>
    </w:p>
    <w:p>
      <w:pPr>
        <w:pStyle w:val="ListBullet"/>
        <w:spacing w:line="240" w:lineRule="auto"/>
        <w:ind w:left="720"/>
      </w:pPr>
      <w:r>
        <w:rPr>
          <w:lang w:val="id_ID" w:bidi="id_ID"/>
        </w:rPr>
      </w:r>
      <w:r>
        <w:rPr>
          <w:lang w:val="id_ID" w:bidi="id_ID"/>
        </w:rPr>
        <w:t>Seorang malaikat Tuhan</w:t>
      </w:r>
    </w:p>
    <w:p>
      <w:pPr>
        <w:pStyle w:val="ListBullet"/>
        <w:spacing w:line="240" w:lineRule="auto"/>
        <w:ind w:left="720"/>
      </w:pPr>
      <w:r>
        <w:rPr>
          <w:lang w:val="id_ID" w:bidi="id_ID"/>
        </w:rPr>
      </w:r>
      <w:r>
        <w:rPr>
          <w:lang w:val="id_ID" w:bidi="id_ID"/>
        </w:rPr>
        <w:t>Senat bani Israel (Mahkamah agama)</w:t>
      </w:r>
    </w:p>
    <w:p>
      <w:pPr>
        <w:pStyle w:val="ListBullet"/>
        <w:spacing w:line="240" w:lineRule="auto"/>
        <w:ind w:left="720"/>
      </w:pPr>
      <w:r>
        <w:rPr>
          <w:lang w:val="id_ID" w:bidi="id_ID"/>
        </w:rPr>
      </w:r>
      <w:r>
        <w:rPr>
          <w:lang w:val="id_ID" w:bidi="id_ID"/>
        </w:rPr>
        <w:t>Para penjaga penjara</w:t>
      </w:r>
    </w:p>
    <w:p>
      <w:pPr>
        <w:pStyle w:val="ListBullet"/>
        <w:spacing w:line="240" w:lineRule="auto"/>
        <w:ind w:left="720"/>
      </w:pPr>
      <w:r>
        <w:rPr>
          <w:lang w:val="id_ID" w:bidi="id_ID"/>
        </w:rPr>
      </w:r>
      <w:r>
        <w:rPr>
          <w:lang w:val="id_ID" w:bidi="id_ID"/>
        </w:rPr>
        <w:t>Para petugas penjaga Bait Allah</w:t>
      </w:r>
    </w:p>
    <w:p>
      <w:pPr>
        <w:pStyle w:val="ListBullet"/>
        <w:spacing w:line="240" w:lineRule="auto"/>
        <w:ind w:left="720"/>
      </w:pPr>
      <w:r>
        <w:rPr>
          <w:lang w:val="id_ID" w:bidi="id_ID"/>
        </w:rPr>
      </w:r>
      <w:r>
        <w:rPr>
          <w:lang w:val="id_ID" w:bidi="id_ID"/>
        </w:rPr>
        <w:t>Seseorang yang memberi tahu mereka di mana para rasul berada</w:t>
      </w:r>
    </w:p>
    <w:p>
      <w:pPr>
        <w:pStyle w:val="ListBullet"/>
        <w:spacing w:line="240" w:lineRule="auto"/>
        <w:ind w:left="720"/>
      </w:pPr>
      <w:r>
        <w:rPr>
          <w:lang w:val="id_ID" w:bidi="id_ID"/>
        </w:rPr>
      </w:r>
      <w:r>
        <w:rPr>
          <w:lang w:val="id_ID" w:bidi="id_ID"/>
        </w:rPr>
        <w:t>Kapten penjaga Bait Allah</w:t>
      </w:r>
    </w:p>
    <w:p>
      <w:pPr/>
      <w:r>
        <w:rPr>
          <w:lang w:val="id_ID" w:bidi="id_ID"/>
        </w:rPr>
      </w:r>
      <w:r>
        <w:rPr>
          <w:lang w:val="id_ID" w:bidi="id_ID"/>
        </w:rPr>
        <w:t>Peragakan perikop ini dua kali secara berkelompok. Kamu harus memperagakan bagian ini dalam bahasamu sendiri.</w:t>
      </w:r>
    </w:p>
    <w:p>
      <w:pPr/>
      <w:r>
        <w:rPr>
          <w:lang w:val="id_ID" w:bidi="id_ID"/>
        </w:rPr>
      </w:r>
      <w:r>
        <w:rPr>
          <w:lang w:val="id_ID" w:bidi="id_ID"/>
        </w:rPr>
        <w:t>Pertama, peragakan kisah ini tanpa berhenti. Perhatikan dialog, alur kisah, jalan kisah, dan urutan waktu dalam kisah. Pastikan Anda tidak melewatkan bagian yang sulit atau penting sewaktu memperagakan kisah tersebut. Bantulah satu sama lain untuk mengingat setiap bagian dari cerita tersebut.</w:t>
      </w:r>
    </w:p>
    <w:p>
      <w:pPr/>
      <w:r>
        <w:rPr>
          <w:lang w:val="id_ID" w:bidi="id_ID"/>
        </w:rPr>
      </w:r>
      <w:r>
        <w:rPr>
          <w:lang w:val="id_ID" w:bidi="id_ID"/>
        </w:rPr>
        <w:t>Jeda audio ini di sini dan peragakan bagian ini.</w:t>
      </w:r>
    </w:p>
    <w:p>
      <w:pPr/>
      <w:r>
        <w:rPr>
          <w:lang w:val="id_ID" w:bidi="id_ID"/>
        </w:rPr>
      </w:r>
      <w:r>
        <w:rPr>
          <w:lang w:val="id_ID" w:bidi="id_ID"/>
        </w:rPr>
        <w:t>Kelompok tersebut harus memperagakan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Hentikan sebentar rekaman suara ini di sini dan peragakan perikop ini untuk kedua kalinya.</w:t>
      </w:r>
    </w:p>
    <w:p>
      <w:pPr/>
      <w:r>
        <w:rPr>
          <w:lang w:val="id_ID" w:bidi="id_ID"/>
        </w:rPr>
      </w:r>
      <w:r>
        <w:rPr>
          <w:lang w:val="id_ID" w:bidi="id_ID"/>
        </w:rPr>
        <w:t>Berikut ini adalah contoh drama dan kemungkinan responsnya.</w:t>
      </w:r>
    </w:p>
    <w:p>
      <w:pPr/>
      <w:r>
        <w:rPr>
          <w:lang w:val="id_ID" w:bidi="id_ID"/>
        </w:rPr>
      </w:r>
      <w:r>
        <w:rPr>
          <w:lang w:val="id_ID" w:bidi="id_ID"/>
        </w:rPr>
        <w:t>Dewan, atau kelompok, dari Saduki dipenuhi dengan kecemburuan terhadap para rasul.</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orang-orang Saduki, "Apa yang Anda rasakan atau pikirkan?" Orang tersebut mungkin menjawab hal-hal seperti, "Saya tidak percaya bahwa begitu banyak orang sedang mengikuti para rasul. Bukankah mereka tahu bahwa kami adalah orang-orang yang benar-benar melayani Allah?"</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Orang-orang Saduki menangkap para rasul dan menjebloskan mereka ke dalam penjara kota. Seorang malaikat Tuhan membuka pintu penjara dan membiarkan para rasul pergi. Malaikat itu mengatakan kepada para rasul untuk pergi berdiri di Bait Allah dan memberitakan perkataan tentang kehidupan ini. Para rasul pergi ke Bait Allah dan mulai berkhotbah.</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para rasul, "Apa yang kamu rasakan atau pikirkan?" Orang itu mungkin menjawab hal-hal seperti, "Saya tidak tahu apa yang baru saja terjadi! Kami berada di penjara dan kemudian kami tidak lagi!" atau "Itu luar biasa melihat seorang malaikat! Dan penjaga bahkan tidak memperhatikan!" atau "Setelah itu saya pasti akan melakukan apa yang dikatakan malaikat itu untuk dilakukan!"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Imam besar dan orang-orang Saduki dan dewan, atau seluruh Sanhedrin, bertemu bersama dan meminta para rasul dibawa dari penjara ke tempat mereka bertemu. Para petugas tidak menemukan para rasul di penjara. Para petugas mengatakan kepada dewan bahwa pintu ditutup dan dijaga tetapi tidak ada seorang pun di penjara. Imam kepala dan kepala penjaga Bait Allah sangat bingung tentang ini. Seseorang datang dan mengatakan kepada dewan bahwa para rasul yang berada di penjara sedang berkhotbah di Bait Allah. Jadi kapten itu pergi dan membawa kembali para rasul tanpa menggunakan kekerasan karena dia takut dilempari batu oleh orang-orang.</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kapten penjaga Bait Allah, "Apa yang kamu rasakan atau pikirkan?" Orang tersebut mungkin menjawab hal-hal seperti, "Saya tidak tahu bagaimana mereka keluar dari sini, tetapi mereka pasti orang-orang yang sangat berkuasa," atau "Mereka tampaknya benar-benar memenangkan hati masyarakat. Sebaiknya saya berhati-hati dengan mereka."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Kisah Para Rasul 5:17–26 dalam terjemahan yang paling mudah dimengerti.</w:t>
      </w:r>
    </w:p>
    <w:p>
      <w:pPr/>
      <w:r>
        <w:rPr>
          <w:lang w:val="id_ID" w:bidi="id_ID"/>
        </w:rPr>
      </w:r>
      <w:r>
        <w:rPr>
          <w:lang w:val="id_ID" w:bidi="id_ID"/>
        </w:rPr>
        <w:t>Pada tahap ini, kelompok akan membahas istilah dan kata-kata penting dalam perikop ini.</w:t>
      </w:r>
    </w:p>
    <w:p>
      <w:pPr/>
      <w:r>
        <w:rPr>
          <w:lang w:val="id_ID" w:bidi="id_ID"/>
        </w:rPr>
      </w:r>
      <w:r>
        <w:rPr>
          <w:b/>
          <w:lang w:val="id_ID" w:bidi="id_ID"/>
        </w:rPr>
        <w:t>Imam besar</w:t>
      </w:r>
      <w:r>
        <w:rPr>
          <w:lang w:val="id_ID" w:bidi="id_ID"/>
        </w:rPr>
        <w:t xml:space="preserve"> dan dewan </w:t>
      </w:r>
      <w:r>
        <w:rPr>
          <w:b/>
          <w:lang w:val="id_ID" w:bidi="id_ID"/>
        </w:rPr>
        <w:t>Saduki</w:t>
      </w:r>
      <w:r>
        <w:rPr>
          <w:lang w:val="id_ID" w:bidi="id_ID"/>
        </w:rPr>
        <w:t xml:space="preserve"> menangkap para </w:t>
      </w:r>
      <w:r>
        <w:rPr>
          <w:b/>
          <w:lang w:val="id_ID" w:bidi="id_ID"/>
        </w:rPr>
        <w:t>rasul</w:t>
      </w:r>
      <w:r>
        <w:rPr>
          <w:lang w:val="id_ID" w:bidi="id_ID"/>
        </w:rPr>
        <w:t xml:space="preserve"> dan memasukkan mereka ke penjara karena mereka iri kepada para rasul. Imam besar adalah pemimpin pengadilan tinggi agama Yahudi yang dikenal sebagai Mahkamah agama Dia juga adalah bagian dari kelompok Saduki. Orang-orang Saduki adalah sekelompok orang Yahudi yang berpegang pada hukum Musa, tetapi tidak menganggap ajaran orang-orang Farisi dalam kepercayaan mereka. Orang-orang Saduki sebagian besar dikenal karena tidak percaya kepada kebangkitan orang mati. Gunakan kata yang sama untuk Saduki yang telah kamu gunakan sebelumnya. Untuk informasi lebih lanjut tentang </w:t>
      </w:r>
      <w:r>
        <w:rPr>
          <w:lang w:val="id_ID" w:bidi="id_ID"/>
        </w:rPr>
        <w:t>Saduki</w:t>
      </w:r>
      <w:r>
        <w:rPr>
          <w:lang w:val="id_ID" w:bidi="id_ID"/>
        </w:rPr>
        <w:t xml:space="preserve">, lihat Daftar Kata Utama. Para rasul adalah mereka yang ditunjuk secara khusus oleh Yesus atau oleh para rasul lain untuk membawa pesan Yesus kepada dunia yang dikenal pada masa itu. Gunakan kata yang sama untuk rasul seperti yang telah Anda gunakan sebelumnya. Untuk informasi lebih lanjut tentang para </w:t>
      </w:r>
      <w:r>
        <w:rPr>
          <w:lang w:val="id_ID" w:bidi="id_ID"/>
        </w:rPr>
        <w:t>rasul</w:t>
      </w:r>
      <w:r>
        <w:rPr>
          <w:lang w:val="id_ID" w:bidi="id_ID"/>
        </w:rPr>
        <w:t>, lihat Daftar kata utama</w:t>
      </w:r>
    </w:p>
    <w:p>
      <w:pPr/>
      <w:r>
        <w:rPr>
          <w:lang w:val="id_ID" w:bidi="id_ID"/>
        </w:rPr>
      </w:r>
      <w:r>
        <w:rPr>
          <w:lang w:val="id_ID" w:bidi="id_ID"/>
        </w:rPr>
        <w:t xml:space="preserve">Pada malam hari, seorang </w:t>
      </w:r>
      <w:r>
        <w:rPr>
          <w:b/>
          <w:lang w:val="id_ID" w:bidi="id_ID"/>
        </w:rPr>
        <w:t>malaikat Tuhan</w:t>
      </w:r>
      <w:r>
        <w:rPr>
          <w:lang w:val="id_ID" w:bidi="id_ID"/>
        </w:rPr>
        <w:t xml:space="preserve"> mengeluarkan para rasul dari penjara dan menyuruh mereka untuk pergi berkhotbah di </w:t>
      </w:r>
      <w:r>
        <w:rPr>
          <w:b/>
          <w:lang w:val="id_ID" w:bidi="id_ID"/>
        </w:rPr>
        <w:t>Bait Allah</w:t>
      </w:r>
      <w:r>
        <w:rPr>
          <w:lang w:val="id_ID" w:bidi="id_ID"/>
        </w:rPr>
        <w:t xml:space="preserve">. Mereka pergi ke Bait Allah dan mulai berkhotbah pada waktu fajar menyingsing. Seorang malaikat adalah seorang utusan yang diutus dari Allah dengan pesan khusus untuk umat manusia. Dalam hal ini, "malaikat Tuhan" hanya berarti bahwa Allah, atau Tuhan, mengutus malaikat itu. Untuk informasi lebih lanjut tentang </w:t>
      </w:r>
      <w:r>
        <w:rPr>
          <w:lang w:val="id_ID" w:bidi="id_ID"/>
        </w:rPr>
        <w:t>malaikat</w:t>
      </w:r>
      <w:r>
        <w:rPr>
          <w:lang w:val="id_ID" w:bidi="id_ID"/>
        </w:rPr>
        <w:t xml:space="preserve">, lihat Daftar Kata Utama. Orang-orang Yahudi akan pergi ke Bait Allah untuk menyembah Allah karena mereka percaya bahwa kehadiran Allah tinggal di sana. Gunakan kata yang sama untuk Bait Allah yang telah Anda gunakan sebelumnya. Untuk informasi lebih lanjut tentang </w:t>
      </w:r>
      <w:r>
        <w:rPr>
          <w:lang w:val="id_ID" w:bidi="id_ID"/>
        </w:rPr>
        <w:t>Bait Allah</w:t>
      </w:r>
      <w:r>
        <w:rPr>
          <w:lang w:val="id_ID" w:bidi="id_ID"/>
        </w:rPr>
        <w:t xml:space="preserve"> lihat Daftar Kata Utama. </w:t>
      </w:r>
    </w:p>
    <w:p>
      <w:pPr/>
      <w:r>
        <w:rPr>
          <w:lang w:val="id_ID" w:bidi="id_ID"/>
        </w:rPr>
      </w:r>
      <w:r>
        <w:rPr>
          <w:lang w:val="id_ID" w:bidi="id_ID"/>
        </w:rPr>
        <w:t xml:space="preserve">Para tua-tua bani </w:t>
      </w:r>
      <w:r>
        <w:rPr>
          <w:b/>
          <w:lang w:val="id_ID" w:bidi="id_ID"/>
        </w:rPr>
        <w:t>Israel</w:t>
      </w:r>
      <w:r>
        <w:rPr>
          <w:lang w:val="id_ID" w:bidi="id_ID"/>
        </w:rPr>
        <w:t xml:space="preserve">, kadang-kadang diterjemahkan sebagai </w:t>
      </w:r>
      <w:r>
        <w:rPr>
          <w:b/>
          <w:lang w:val="id_ID" w:bidi="id_ID"/>
        </w:rPr>
        <w:t>Sanhedrin</w:t>
      </w:r>
      <w:r>
        <w:rPr>
          <w:lang w:val="id_ID" w:bidi="id_ID"/>
        </w:rPr>
        <w:t xml:space="preserve">, berkumpul dan meminta para rasul dibawa kepada mereka dari penjara. Israel adalah tanah yang diberikan oleh Allah kepada Abraham dan keturunannya yang adalah orang-orang pilihan. Gunakan kata yang sama untuk Israel seperti yang telah Anda gunakan sebelumnya. Untuk informasi lebih lanjut tentang </w:t>
      </w:r>
      <w:r>
        <w:rPr>
          <w:lang w:val="id_ID" w:bidi="id_ID"/>
        </w:rPr>
        <w:t>Israel</w:t>
      </w:r>
      <w:r>
        <w:rPr>
          <w:lang w:val="id_ID" w:bidi="id_ID"/>
        </w:rPr>
        <w:t xml:space="preserve">, lihat Daftar Kata Utama. Mahkamah agama adalah dewan lengkap dari para pemimpin agama Yahudi. Kelompok itu termasuk imam besar, imam kepala, Penatua, dan para pengajar hukum Taurat. Gunakan kata yang sama yang telah Anda gunakan sebelumnya untuk Mahkamah agama Untuk informasi lebih lanjut tentang </w:t>
      </w:r>
      <w:r>
        <w:rPr>
          <w:lang w:val="id_ID" w:bidi="id_ID"/>
        </w:rPr>
        <w:t>Sanhedrin</w:t>
      </w:r>
      <w:r>
        <w:rPr>
          <w:lang w:val="id_ID" w:bidi="id_ID"/>
        </w:rPr>
        <w:t>, lihat daftar kata utama.</w:t>
      </w:r>
    </w:p>
    <w:p>
      <w:pPr/>
      <w:r>
        <w:rPr>
          <w:lang w:val="id_ID" w:bidi="id_ID"/>
        </w:rPr>
      </w:r>
      <w:r>
        <w:rPr>
          <w:lang w:val="id_ID" w:bidi="id_ID"/>
        </w:rPr>
        <w:t>Mereka terkejut ketika para pejabat penjara datang dan mengatakan kepada mereka bahwa para rasul tidak berada di penjara meskipun tempat itu terkunci dan dijaga. Kemudian seseorang datang untuk memberi tahu Sanhedrin bahwa para rasul sedang berkhotbah di Bait Allah. Kapten penjaga pergi ke Bait Allah dan membawa para rasul kembali tanpa menggunakan kekerasan karena dia takut dilempari batu oleh orang-orang.</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bahas.</w:t>
      </w:r>
    </w:p>
    <w:p>
      <w:pPr/>
      <w:r>
        <w:rPr>
          <w:lang w:val="id_ID" w:bidi="id_ID"/>
        </w:rPr>
      </w:r>
      <w:r>
        <w:rPr>
          <w:lang w:val="id_ID" w:bidi="id_ID"/>
        </w:rPr>
        <w:t>Seorang anggota kelompok harus menyampaikan beberapa kalimat dari perikop itu lalu berhenti sejenak. Anggota kelompok lain harus menceritakan bagian selanjutnya dari perikop itu dan berhenti sejenak. Lakukan hal ini sampai kelompok itu telah menceritakan kembali semua perikop tersebut. Dalam tahap ini anggota kelompok dapat saling mengoreksi. Hentikan sebentar rekaman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mengingat perikop tersebut. Hentikan sebentar rekaman ini di sini.</w:t>
      </w:r>
    </w:p>
    <w:p>
      <w:pPr/>
      <w:r>
        <w:rPr>
          <w:lang w:val="id_ID" w:bidi="id_ID"/>
        </w:rPr>
      </w:r>
      <w:r>
        <w:rPr>
          <w:lang w:val="id_ID" w:bidi="id_ID"/>
        </w:rPr>
        <w:t>Selanjutnya, kelompok dapat memutuskan versi mana dari perikop tersebut yang paling disukai. Anda mungkin merasa bahwa Anda menyukai cara salah satu anggota kelompok menceritakan suatu adegan, tetapi menyukai cara anggota kelompok lain menceritakan adegan lainnya. Hentikan sebentar rekaman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5:27–42</w:t>
      </w:r>
      <w:r>
        <w:rPr>
          <w:lang w:val="id_ID" w:bidi="id_ID"/>
        </w:rPr>
      </w:r>
    </w:p>
    <w:p>
      <w:pPr>
        <w:pStyle w:val="Heading3"/>
      </w:pPr>
      <w:r>
        <w:rPr>
          <w:lang w:val="id_ID" w:bidi="id_ID"/>
        </w:rPr>
        <w:t>Dengar dan Renungkan</w:t>
      </w:r>
    </w:p>
    <w:p>
      <w:pPr/>
      <w:r>
        <w:rPr>
          <w:lang w:val="id_ID" w:bidi="id_ID"/>
        </w:rPr>
      </w:r>
      <w:r>
        <w:rPr>
          <w:lang w:val="id_ID" w:bidi="id_ID"/>
        </w:rPr>
        <w:t>Pada tahap ini, dengarkan Kisah Para Rasul 5:27–42 dan simpanlah dalam hatimu.</w:t>
      </w:r>
    </w:p>
    <w:p>
      <w:pPr/>
      <w:r>
        <w:rPr>
          <w:lang w:val="id_ID" w:bidi="id_ID"/>
        </w:rPr>
      </w:r>
      <w:r>
        <w:rPr>
          <w:lang w:val="id_ID" w:bidi="id_ID"/>
        </w:rPr>
        <w:t>Dengarkan rekaman dari Kisah Para Rasul 5:27–42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Anda tidak sukai atau tidak mengerti dari kisah ini?</w:t>
      </w:r>
    </w:p>
    <w:p>
      <w:pPr>
        <w:pStyle w:val="ListBullet"/>
        <w:spacing w:line="240" w:lineRule="auto"/>
        <w:ind w:left="720"/>
      </w:pPr>
      <w:r>
        <w:rPr>
          <w:lang w:val="id_ID" w:bidi="id_ID"/>
        </w:rPr>
      </w:r>
      <w:r>
        <w:rPr>
          <w:lang w:val="id_ID" w:bidi="id_ID"/>
        </w:rPr>
        <w:t>Apa yang diceritakan perikop ini kepada kita tentang Tuhan atau Yesus?</w:t>
      </w:r>
    </w:p>
    <w:p>
      <w:pPr>
        <w:pStyle w:val="ListBullet"/>
        <w:spacing w:line="240" w:lineRule="auto"/>
        <w:ind w:left="720"/>
      </w:pPr>
      <w:r>
        <w:rPr>
          <w:lang w:val="id_ID" w:bidi="id_ID"/>
        </w:rPr>
      </w:r>
      <w:r>
        <w:rPr>
          <w:lang w:val="id_ID" w:bidi="id_ID"/>
        </w:rPr>
        <w:t>Apa yang diceritakan bagian ini tentang manusia?</w:t>
      </w:r>
    </w:p>
    <w:p>
      <w:pPr>
        <w:pStyle w:val="ListBullet"/>
        <w:spacing w:line="240" w:lineRule="auto"/>
        <w:ind w:left="720"/>
      </w:pPr>
      <w:r>
        <w:rPr>
          <w:lang w:val="id_ID" w:bidi="id_ID"/>
        </w:rPr>
      </w:r>
      <w:r>
        <w:rPr>
          <w:lang w:val="id_ID" w:bidi="id_ID"/>
        </w:rPr>
        <w:t>Bagaimana perikop ini memengaruhi kehidupan sehari-hari kita?</w:t>
      </w:r>
    </w:p>
    <w:p>
      <w:pPr>
        <w:pStyle w:val="ListBullet"/>
        <w:spacing w:line="240" w:lineRule="auto"/>
        <w:ind w:left="720"/>
      </w:pPr>
      <w:r>
        <w:rPr>
          <w:lang w:val="id_ID" w:bidi="id_ID"/>
        </w:rPr>
      </w:r>
      <w:r>
        <w:rPr>
          <w:lang w:val="id_ID" w:bidi="id_ID"/>
        </w:rPr>
        <w:t>Adakah di antara kenalan Anda yang perlu mendengar tentang kisah ini?</w:t>
      </w:r>
      <w:r>
        <w:rPr>
          <w:lang w:val="id_ID" w:bidi="id_ID"/>
        </w:rPr>
      </w:r>
    </w:p>
    <w:p>
      <w:pPr>
        <w:pStyle w:val="Heading3"/>
      </w:pPr>
      <w:r>
        <w:rPr>
          <w:lang w:val="id_ID" w:bidi="id_ID"/>
        </w:rPr>
        <w:t>Menyiapkan Panggung</w:t>
      </w:r>
    </w:p>
    <w:p>
      <w:pPr/>
      <w:r>
        <w:rPr>
          <w:lang w:val="id_ID" w:bidi="id_ID"/>
        </w:rPr>
      </w:r>
      <w:r>
        <w:rPr>
          <w:lang w:val="id_ID" w:bidi="id_ID"/>
        </w:rPr>
        <w:t>Dengarkan rekaman Kisah Para Rasul 5:27–42 dalam bentuk terjemahan yang paling mudah dimengerti.</w:t>
      </w:r>
    </w:p>
    <w:p>
      <w:pPr/>
      <w:r>
        <w:rPr>
          <w:lang w:val="id_ID" w:bidi="id_ID"/>
        </w:rPr>
      </w:r>
      <w:r>
        <w:rPr>
          <w:lang w:val="id_ID" w:bidi="id_ID"/>
        </w:rPr>
        <w:t>Perikop ini adalah narasi lanjutan tentang penangkapan kedua rasul oleh imam besar. Orang-orang Saduki awalnya menangkap para rasul dan memasukkan mereka ke dalam penjara setempat. Namun, seorang malaikat Tuhan membebaskan para rasul dan mengatakan kepada mereka untuk pergi berkhotbah di Bait Suci. Ketika imam besar mengumpulkan seluruh Mahkamah Agama bersama untuk memeriksa para rasul, mereka tidak menemukan para rasul di penjara. Seseorang datang ke ruangan mereka untuk memberi tahu mereka bahwa para rasul sedang berkhotbah di Bait Suci. Sanhedrin adalah kelompok pemimpin agama Yahudi yang mencakup sekte agama orang-orang Farisi, orang-orang Saduki, Penatua, dan imam. Inilah kelompok yang berencana bersama untuk menyalibkan Yesus.</w:t>
      </w:r>
    </w:p>
    <w:p>
      <w:pPr/>
      <w:r>
        <w:rPr>
          <w:lang w:val="id_ID" w:bidi="id_ID"/>
        </w:rPr>
      </w:r>
      <w:r>
        <w:rPr>
          <w:lang w:val="id_ID" w:bidi="id_ID"/>
        </w:rPr>
        <w:t>Imam besar adalah pemimpin Sanhedrin dan mempertanyakan para rasul tentang ajaran mereka. Imam besar bertanya, "Bukankah kami sudah mengatakan kepadamu untuk tidak mengajar dalam</w:t>
      </w:r>
      <w:r>
        <w:rPr>
          <w:b/>
          <w:lang w:val="id_ID" w:bidi="id_ID"/>
        </w:rPr>
        <w:t xml:space="preserve"> nama orang</w:t>
      </w:r>
      <w:r>
        <w:rPr>
          <w:lang w:val="id_ID" w:bidi="id_ID"/>
        </w:rPr>
        <w:t xml:space="preserve"> itu? Namun kamu telah menyebarkan ajaranmu ke seluruh Yerusalem dan berusaha menanggungkan darah-Nya kepada kami." Yang dimaksud imam dengan "orang itu" adalah Yesus. Imam besar bahkan tidak akan mengatakan nama Yesus. Imam besar mengatakan bahwa para rasul mencoba meminta pertanggungjawaban Sanhedrin atas kematian Yesus. Mahkama Agama sebenarnya adalah manusia-manusia yang bertanggung jawab atas kematian Yesus.</w:t>
      </w:r>
    </w:p>
    <w:p>
      <w:pPr/>
      <w:r>
        <w:rPr>
          <w:lang w:val="id_ID" w:bidi="id_ID"/>
        </w:rPr>
      </w:r>
      <w:r>
        <w:rPr>
          <w:lang w:val="id_ID" w:bidi="id_ID"/>
        </w:rPr>
        <w:t>Petrus adalah satu-satunya rasul yang disebutkan secara khusus di sini. Kemungkinan besar Petrus berbicara mewakili seluruh kelompok, tetapi semua rasul sepakat. Petrus mengklaim bahwa lebih penting untuk menaati Allah daripada manusia. Petrus memang menyalahkan Mahkamah agama karena menghukum mati Yesus, namun menyatakan bahwa Allah leluhur mereka yang membangkitkan Yesus untuk hidup. Mengklaim bahwa itu adalah Allah leluhur mereka berarti mengakui bahwa ini adalah Allah Abraham, Ishak, dan Yakub yang menurut Mahkamah agama mereka disembah. Petrus mengatakan bahwa Allah menempatkan Yesus di sebelah kanan Allah. Dalam budaya Yahudi, hal ini dianggap sebagai tempat terhormat yang tinggi atau posisi tertinggi.</w:t>
      </w:r>
    </w:p>
    <w:p>
      <w:pPr/>
      <w:r>
        <w:rPr>
          <w:lang w:val="id_ID" w:bidi="id_ID"/>
        </w:rPr>
      </w:r>
      <w:r>
        <w:rPr>
          <w:lang w:val="id_ID" w:bidi="id_ID"/>
        </w:rPr>
        <w:t>Berhenti di sini dan diskusikan pertanyaan ini dalam kelompok: Bagaimana budaya Anda berbicara tentang penderitaan? Hentikan sebentar rekaman ini di sini.</w:t>
      </w:r>
    </w:p>
    <w:p>
      <w:pPr/>
      <w:r>
        <w:rPr>
          <w:lang w:val="id_ID" w:bidi="id_ID"/>
        </w:rPr>
      </w:r>
      <w:r>
        <w:rPr>
          <w:lang w:val="id_ID" w:bidi="id_ID"/>
        </w:rPr>
        <w:t>Ketika Petrus mengatakan bahwa Allah meninggikan Yesus sebagai Raja dan Juru Selamat, Petrus kemungkinan besar merujuk pada Juruselamat dari Mesias yang telah ditunggu-tunggu oleh orang-orang Yahudi. Orang-orang Yahudi telah menunggu keselamatan militer. Orang-orang Yahudi di Israel ditindas oleh orang-orang Romawi dan hidup di bawah pemerintahan Romawi. Banyak orang Yahudi percaya bahwa Mesias atau Juruselamat akan datang dan menggulingkan pemerintah Romawi dan membebaskan orang-orang Yahudi. Namun, Yesus malah menawarkan keselamatan rohani melalui pertobatan dan pengampunan dosa. Petrus menyatakan bahwa para rasul melihat semua yang Yesus lakukan, dan kemudian rasul itu berbicara tentang hal itu. Roh Kudus, yang Allah berikan kepada mereka yang mengikut-Nya, juga berbicara tentang hal-hal yang Yesus lakukan. Di sini para rasul dengan jelas memiliki pemahaman yang dalam tentang Roh Kudus yang bergerak dan bekerja di dalam dan di antara mereka.</w:t>
      </w:r>
    </w:p>
    <w:p>
      <w:pPr/>
      <w:r>
        <w:rPr>
          <w:lang w:val="id_ID" w:bidi="id_ID"/>
        </w:rPr>
      </w:r>
      <w:r>
        <w:rPr>
          <w:lang w:val="id_ID" w:bidi="id_ID"/>
        </w:rPr>
        <w:t>Pernyataan Petrus tentang kesalahan Mahkamah agama serta Yesus sebagai Mesias, atau Juru Selamat, membuat marah para Mahkamah agama sehingga mereka ingin membunuh para rasul. Gamaliel, yang adalah seorang guru Yahudi yang sangat dihormati, atau Farisi, pada saat itu, meminta para rasul untuk meninggalkan ruangan sehingga ia dapat berbicara secara pribadi di hadapan Mahkamah agama.</w:t>
      </w:r>
    </w:p>
    <w:p>
      <w:pPr/>
      <w:r>
        <w:rPr>
          <w:lang w:val="id_ID" w:bidi="id_ID"/>
        </w:rPr>
      </w:r>
      <w:r>
        <w:rPr>
          <w:lang w:val="id_ID" w:bidi="id_ID"/>
        </w:rPr>
        <w:t>Gamaliel memberikan nasihat kepada sanhedrin dengan menyebutkan dua orang fanatik agama lain yang memulai pemberontakan yang gagal. Kita tidak mengetahui apapun tentang Teudas selain dari apa yang dikatakan Gamaliel. Yudas orang Galilea memulai pemberontakan pajak pada sekitar 6 M. Dia menjadi pendiri kelompok yang disebut Zelot. Namun, pada saat Gamaliel berbicara, Gamaliel berpikir bahwa pemberontakan Yudas telah gagal. Gamaliel menggunakan kedua contoh ini sebagai gerakan yang telah lenyap. Dia mendorong sanhedrin untuk membiarkan para rasul pergi karena jika mereka tidak berasal dari Allah maka mereka serta gerakan mereka, akan mati. Namun, jika para rasul berasal dari Allah, maka Sanhedrin akan berjuang melawan Allah sendiri.</w:t>
      </w:r>
    </w:p>
    <w:p>
      <w:pPr/>
      <w:r>
        <w:rPr>
          <w:lang w:val="id_ID" w:bidi="id_ID"/>
        </w:rPr>
      </w:r>
      <w:r>
        <w:rPr>
          <w:lang w:val="id_ID" w:bidi="id_ID"/>
        </w:rPr>
        <w:t>Berhenti di sini dan diskusikan pertanyaan ini dalam kelompok: Ceritakan kisah-kisah tentang kelompok agama atau bahkan politik yang mencoba untuk bangkit atau meraih kesuksesan dalam budaya Anda tetapi gagal. Hentikan sebentar rekaman ini di sini.</w:t>
      </w:r>
    </w:p>
    <w:p>
      <w:pPr/>
      <w:r>
        <w:rPr>
          <w:lang w:val="id_ID" w:bidi="id_ID"/>
        </w:rPr>
      </w:r>
      <w:r>
        <w:rPr>
          <w:lang w:val="id_ID" w:bidi="id_ID"/>
        </w:rPr>
        <w:t>Gamaliel kemungkinan besar mewakili seluruh pandangan orang-orang Farisi. Orang-orang Farisi akan mendengarkan seseorang yang dihormati seperti Gamaliel. Seluruh Mahkama agama mengikuti saran Gamaliel, tetapi memutuskan untuk memukul, atau mencambuk, para rasul. Kemungkinan besar hukuman Yahudi tersebut adalah 39 kali cambukan pada tubuh. Cambuk yang digunakan adalah tongkat dengan tali kulit. Tali kulit tersebut dipasangkan potongan tulang atau logam yang diikat pada ujungnya. Orang-orang Romawi biasa menggunakan alat ini untuk mencambuk budak atau orang bukan Romawi. Mereka akan mencambuk seseorang sampai prajurit Romawi itu lelah. Orang-orang Yahudi, agar tidak seperti orang-orang Romawi, membatasi jumlah cambuk, atau cambuk, menjadi 13 di dada dan 26 di punggung. Orang-orang sering mati karena pemukulan ini. Para pemimpin agama Yahudi menggunakan hukuman ini secara teratur untuk memperingatkan orang-orang agar tidak melakukan sesuatu. Mahkama agama akan menyuruh para penjaga mencambuk para rasul. Kemudian Mahkama agama memerintahkan para rasul untuk tidak berkhotbah dalam nama Yesus lagi.</w:t>
      </w:r>
    </w:p>
    <w:p>
      <w:pPr/>
      <w:r>
        <w:rPr>
          <w:lang w:val="id_ID" w:bidi="id_ID"/>
        </w:rPr>
      </w:r>
      <w:r>
        <w:rPr>
          <w:lang w:val="id_ID" w:bidi="id_ID"/>
        </w:rPr>
        <w:t xml:space="preserve">Berhenti di sini dan lihatlah gambar </w:t>
      </w:r>
      <w:r>
        <w:rPr>
          <w:lang w:val="id_ID" w:bidi="id_ID"/>
        </w:rPr>
        <w:t>cambuk</w:t>
      </w:r>
      <w:r>
        <w:rPr>
          <w:lang w:val="id_ID" w:bidi="id_ID"/>
        </w:rPr>
        <w:t>. Hentikan sebentar rekaman ini di sini.</w:t>
      </w:r>
    </w:p>
    <w:p>
      <w:pPr/>
      <w:r>
        <w:rPr>
          <w:lang w:val="id_ID" w:bidi="id_ID"/>
        </w:rPr>
      </w:r>
      <w:r>
        <w:rPr>
          <w:lang w:val="id_ID" w:bidi="id_ID"/>
        </w:rPr>
        <w:t>Ketika para rasul meninggalkan dewan, mereka bersukacita karena Allah menganggap mereka cukup penting untuk dipukul demi Yesus. Kemudian para rasul mengabaikan perintah Mahkama agama dan terus berkhotbah bahwa Yesus adalah Mesias, di rumah-rumah dan di Bait Suci.</w:t>
      </w:r>
    </w:p>
    <w:p>
      <w:pPr/>
      <w:r>
        <w:rPr>
          <w:lang w:val="id_ID" w:bidi="id_ID"/>
        </w:rPr>
      </w:r>
      <w:r>
        <w:rPr>
          <w:lang w:val="id_ID" w:bidi="id_ID"/>
        </w:rPr>
        <w:t>Berhenti di sini dan diskusikan pertanyaan ini dalam kelompok: Ceritakan kisah disaat Anda atau seseorang yang Anda kenal dianiaya karena iman mereka. Bagaimana Anda atau mereka menanggapi? Hentikan sebentar rekaman ini di sini.</w:t>
      </w:r>
      <w:r>
        <w:rPr>
          <w:lang w:val="id_ID" w:bidi="id_ID"/>
        </w:rPr>
      </w:r>
    </w:p>
    <w:p>
      <w:pPr>
        <w:pStyle w:val="Heading3"/>
      </w:pPr>
      <w:r>
        <w:rPr>
          <w:lang w:val="id_ID" w:bidi="id_ID"/>
        </w:rPr>
        <w:t>Menjelaskan Adegan</w:t>
      </w:r>
    </w:p>
    <w:p>
      <w:pPr/>
      <w:r>
        <w:rPr>
          <w:lang w:val="id_ID" w:bidi="id_ID"/>
        </w:rPr>
      </w:r>
      <w:r>
        <w:rPr>
          <w:lang w:val="id_ID" w:bidi="id_ID"/>
        </w:rPr>
        <w:t>Dengarkan rekaman Kisah Para Rasul 5:27–42 dalam bentuk terjemahan yang paling mudah dimengerti.</w:t>
      </w:r>
    </w:p>
    <w:p>
      <w:pPr/>
      <w:r>
        <w:rPr>
          <w:lang w:val="id_ID" w:bidi="id_ID"/>
        </w:rPr>
      </w:r>
      <w:r>
        <w:rPr>
          <w:lang w:val="id_ID" w:bidi="id_ID"/>
        </w:rPr>
        <w:t>Pada tahap ini, kelompok akan menentukan adegan, tokoh, dan latar belakang dari perikop ini. Selanjutnya, kelompok akan memvisualisasikan perikop ini.</w:t>
      </w:r>
    </w:p>
    <w:p>
      <w:pPr/>
      <w:r>
        <w:rPr>
          <w:lang w:val="id_ID" w:bidi="id_ID"/>
        </w:rPr>
      </w:r>
      <w:r>
        <w:rPr>
          <w:lang w:val="id_ID" w:bidi="id_ID"/>
        </w:rPr>
        <w:t>Perikop ini memiliki lima adegan.</w:t>
      </w:r>
    </w:p>
    <w:p>
      <w:pPr/>
      <w:r>
        <w:rPr>
          <w:lang w:val="id_ID" w:bidi="id_ID"/>
        </w:rPr>
      </w:r>
      <w:r>
        <w:rPr>
          <w:b/>
          <w:lang w:val="id_ID" w:bidi="id_ID"/>
        </w:rPr>
        <w:t>Dalam adegan pertama:</w:t>
      </w:r>
      <w:r>
        <w:rPr>
          <w:lang w:val="id_ID" w:bidi="id_ID"/>
        </w:rPr>
        <w:t xml:space="preserve"> Para imam besar bertanya kepada para rasul "Kami memberikan perintah yang tegas kepadamu untuk tidak berkhotbah atas nama orang ini namun kamu telah memenuhi Yerusalem dengan ajaran-ajaran-mu dan mencoba menyalahkan kami atas kematiannya." Petrus menanggapi para imam kepala bahwa mereka harus menaati Allah dan bukan manusia. Petrus mengatakan kepada mereka bahwa Allahlah yang telah meninggikan Yesus dan membangkitkan Yesus serta duduk di sebelah kanan Allah. Mereka hanyalah saksi atas apa yang terjadi. Roh Kudus, yang diberikan Allah kepada mereka yang mengikut dan menaati Allah, juga adalah saksi tentang apa yang terjadi.</w:t>
      </w:r>
    </w:p>
    <w:p>
      <w:pPr/>
      <w:r>
        <w:rPr>
          <w:lang w:val="id_ID" w:bidi="id_ID"/>
        </w:rPr>
      </w:r>
      <w:r>
        <w:rPr>
          <w:b/>
          <w:lang w:val="id_ID" w:bidi="id_ID"/>
        </w:rPr>
        <w:t>Dalam adegan kedua:</w:t>
      </w:r>
      <w:r>
        <w:rPr>
          <w:lang w:val="id_ID" w:bidi="id_ID"/>
        </w:rPr>
        <w:t xml:space="preserve"> Para Mahkamah agama sangat marah sehingga ingin membunuh para rasul, tetapi Gamaliel, seorang guru yang dihormati, turun tangan Gamaliel meyakinkan para Mahkamah agama bahwa jika ini bukan perbuatan Allah maka itu akan mati seperti yang lain di masa lalu. Gamaliel mengatakan bahwa jika ini adalah langkah Allah, mereka akan menentang Allah sendiri.</w:t>
      </w:r>
    </w:p>
    <w:p>
      <w:pPr/>
      <w:r>
        <w:rPr>
          <w:lang w:val="id_ID" w:bidi="id_ID"/>
        </w:rPr>
      </w:r>
      <w:r>
        <w:rPr>
          <w:b/>
          <w:lang w:val="id_ID" w:bidi="id_ID"/>
        </w:rPr>
        <w:t>Dalam adegan ketiga:</w:t>
      </w:r>
      <w:r>
        <w:rPr>
          <w:lang w:val="id_ID" w:bidi="id_ID"/>
        </w:rPr>
        <w:t xml:space="preserve"> Para Mahkamah agama setuju untuk meninggalkan para rasul dan membiarkan mereka pergi. Jadi mereka memukul mereka dan membiarkan mereka pergi.</w:t>
      </w:r>
    </w:p>
    <w:p>
      <w:pPr/>
      <w:r>
        <w:rPr>
          <w:lang w:val="id_ID" w:bidi="id_ID"/>
        </w:rPr>
      </w:r>
      <w:r>
        <w:rPr>
          <w:b/>
          <w:lang w:val="id_ID" w:bidi="id_ID"/>
        </w:rPr>
        <w:t>Dalam adegan keempat:</w:t>
      </w:r>
      <w:r>
        <w:rPr>
          <w:lang w:val="id_ID" w:bidi="id_ID"/>
        </w:rPr>
        <w:t xml:space="preserve"> Para rasul pergi dengan bersukacita karena mereka layak menderita dalam nama Yesus. Kemudian para rasul terus memberitakan Yesus sebagai Mesias, atau Juruselamat, setiap hari di Bait Suci.</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Imam besar</w:t>
      </w:r>
    </w:p>
    <w:p>
      <w:pPr>
        <w:pStyle w:val="ListBullet"/>
        <w:spacing w:line="240" w:lineRule="auto"/>
        <w:ind w:left="720"/>
      </w:pPr>
      <w:r>
        <w:rPr>
          <w:lang w:val="id_ID" w:bidi="id_ID"/>
        </w:rPr>
      </w:r>
      <w:r>
        <w:rPr>
          <w:lang w:val="id_ID" w:bidi="id_ID"/>
        </w:rPr>
        <w:t>Senat anak-anak Israel (Mahkamah agama)</w:t>
      </w:r>
    </w:p>
    <w:p>
      <w:pPr>
        <w:pStyle w:val="ListBullet"/>
        <w:spacing w:line="240" w:lineRule="auto"/>
        <w:ind w:left="720"/>
      </w:pPr>
      <w:r>
        <w:rPr>
          <w:lang w:val="id_ID" w:bidi="id_ID"/>
        </w:rPr>
      </w:r>
      <w:r>
        <w:rPr>
          <w:lang w:val="id_ID" w:bidi="id_ID"/>
        </w:rPr>
        <w:t>Para rasul (Petrus secara khusus)</w:t>
      </w:r>
    </w:p>
    <w:p>
      <w:pPr>
        <w:pStyle w:val="ListBullet"/>
        <w:spacing w:line="240" w:lineRule="auto"/>
        <w:ind w:left="720"/>
      </w:pPr>
      <w:r>
        <w:rPr>
          <w:lang w:val="id_ID" w:bidi="id_ID"/>
        </w:rPr>
      </w:r>
      <w:r>
        <w:rPr>
          <w:lang w:val="id_ID" w:bidi="id_ID"/>
        </w:rPr>
        <w:t>Gamaliel</w:t>
      </w:r>
    </w:p>
    <w:p>
      <w:pPr/>
      <w:r>
        <w:rPr>
          <w:lang w:val="id_ID" w:bidi="id_ID"/>
        </w:rPr>
      </w:r>
      <w:r>
        <w:rPr>
          <w:lang w:val="id_ID" w:bidi="id_ID"/>
        </w:rPr>
        <w:t>Secara berkelompok, perhatikan bagian-bagian dari latar belakang perikop ini: Kita tidak yakin di mana ruang dewan Mahkamah agama berada. Mahkamah agama menanyai para rasul pada pagi hari setelah mereka dijebloskan ke dalam penjara, dan dibebaskan oleh seorang malaikat Tuhan. Pastikan untuk memperhatikan bahwa latar di mana para rasul dipukul tidak selalu disebutkan. Kita tidak tahu apakah itu terjadi di ruangan mereka diintrogasi atau di tempat lain.</w:t>
      </w:r>
    </w:p>
    <w:p>
      <w:pPr/>
      <w:r>
        <w:rPr>
          <w:lang w:val="id_ID" w:bidi="id_ID"/>
        </w:rPr>
      </w:r>
      <w:r>
        <w:rPr>
          <w:lang w:val="id_ID" w:bidi="id_ID"/>
        </w:rPr>
        <w:t>Imam besar bertanya kepada para rasul tentang mengapa mereka terus mengajar dalam nama "orang itu," dan mencoba membawa darah-Nya kepada mereka. Ini adalah cara untuk mengatakan bahwa imam besar merasa bahwa para rasul mencoba menyalahkan Mahkamah agama atas kematian Yesus.</w:t>
      </w:r>
    </w:p>
    <w:p>
      <w:pPr/>
      <w:r>
        <w:rPr>
          <w:lang w:val="id_ID" w:bidi="id_ID"/>
        </w:rPr>
      </w:r>
      <w:r>
        <w:rPr>
          <w:lang w:val="id_ID" w:bidi="id_ID"/>
        </w:rPr>
        <w:t>Berhenti di sini dan diskusikan pertanyaan ini sebagai tim: Bagaimana Anda berbicara tentang orang-orang yang menyalahkan orang lain atas kematian seseorang? Hentikan sebentar rekaman di sini.</w:t>
      </w:r>
    </w:p>
    <w:p>
      <w:pPr/>
      <w:r>
        <w:rPr>
          <w:lang w:val="id_ID" w:bidi="id_ID"/>
        </w:rPr>
      </w:r>
      <w:r>
        <w:rPr>
          <w:lang w:val="id_ID" w:bidi="id_ID"/>
        </w:rPr>
        <w:t>Petrus mengatakan kepada mereka bahwa mereka harus menaati Allah dan bukan aturan atau pendapat manusia. Petrus mengatakan kepada mereka bahwa Allah adalah orang yang membangkitkan Yesus dari kematian setelah Mahkamah agama menyalibkan-Nya. Allahlah yang menempatkan Yesus di sebelah kanan-Nya, dan bahwa melalui Yesus Allah menawarkan pengampunan dosa dan keselamatan.</w:t>
      </w:r>
    </w:p>
    <w:p>
      <w:pPr/>
      <w:r>
        <w:rPr>
          <w:lang w:val="id_ID" w:bidi="id_ID"/>
        </w:rPr>
      </w:r>
      <w:r>
        <w:rPr>
          <w:lang w:val="id_ID" w:bidi="id_ID"/>
        </w:rPr>
        <w:t>Ketika mereka mendengar kata-kata Petrus, para Mahkamah agama sangat marah sehingga mereka ingin membunuh para rasul.</w:t>
      </w:r>
    </w:p>
    <w:p>
      <w:pPr/>
      <w:r>
        <w:rPr>
          <w:lang w:val="id_ID" w:bidi="id_ID"/>
        </w:rPr>
      </w:r>
      <w:r>
        <w:rPr>
          <w:lang w:val="id_ID" w:bidi="id_ID"/>
        </w:rPr>
        <w:t>Berhenti di sini dan diskusikan: Apa yang mungkin dikatakan seseorang yang akan membuat Anda sangat marah sehingga mempertimbangkan untuk menyakiti mereka? Hentikan sebentar rekaman di sini.</w:t>
      </w:r>
    </w:p>
    <w:p>
      <w:pPr/>
      <w:r>
        <w:rPr>
          <w:lang w:val="id_ID" w:bidi="id_ID"/>
        </w:rPr>
      </w:r>
      <w:r>
        <w:rPr>
          <w:lang w:val="id_ID" w:bidi="id_ID"/>
        </w:rPr>
        <w:t>Gamaliel, seorang guru hukum yang dihormati, seorang Farisi, meminta para rasul untuk menunggu di luar ruangan. Gamaliel kemudian meyakinkan dewan bahwa jika ini bukan tindakan Allah, itu akan mati. Namun, jika itu merupakan gerakan Allah, dewan itu akan menentang Allah sendiri. Mahkamah agama setuju untuk meninggalkan para rasul, tetapi memukul mereka dengan keras dan memperingatkan mereka untuk tidak berkhotbah lagi. Kemungkinan besar mereka menyuruh agar para rasul dibawa keluar dari ruangan itu untuk dipukuli. Mereka akan diberikan 39 kali cambukan Para rasul bersukacita karena mereka dianggap layak menderita untuk nama Yesus, atau agar pesan Yesus dan nama-Nya tersebar di seluruh daerah itu. Mereka setiap hari terus memberitakan Yesus sebagai Mesias di rumah-rumah orang dan di Bait Suci.</w:t>
      </w:r>
    </w:p>
    <w:p>
      <w:pPr/>
      <w:r>
        <w:rPr>
          <w:lang w:val="id_ID" w:bidi="id_ID"/>
        </w:rPr>
      </w:r>
      <w:r>
        <w:rPr>
          <w:lang w:val="id_ID" w:bidi="id_ID"/>
        </w:rPr>
        <w:t>Sekarang, kelompok harus membuat papan cerita, menggambar, atau menggunakan benda-benda untuk memvisualisasikan perikop ini dan tindakan di dalamnya.</w:t>
      </w:r>
      <w:r>
        <w:rPr>
          <w:lang w:val="id_ID" w:bidi="id_ID"/>
        </w:rPr>
      </w:r>
    </w:p>
    <w:p>
      <w:pPr>
        <w:pStyle w:val="Heading3"/>
      </w:pPr>
      <w:r>
        <w:rPr>
          <w:lang w:val="id_ID" w:bidi="id_ID"/>
        </w:rPr>
        <w:t>Memperagakan Bacaan</w:t>
      </w:r>
    </w:p>
    <w:p>
      <w:pPr/>
      <w:r>
        <w:rPr>
          <w:lang w:val="id_ID" w:bidi="id_ID"/>
        </w:rPr>
      </w:r>
      <w:r>
        <w:rPr>
          <w:lang w:val="id_ID" w:bidi="id_ID"/>
        </w:rPr>
        <w:t>Dengarkan rekaman Kisah Para Rasul 5:27–42 dalam bentuk terjemahan yang paling mudah dimengerti.</w:t>
      </w:r>
    </w:p>
    <w:p>
      <w:pPr/>
      <w:r>
        <w:rPr>
          <w:lang w:val="id_ID" w:bidi="id_ID"/>
        </w:rPr>
      </w:r>
      <w:r>
        <w:rPr>
          <w:lang w:val="id_ID" w:bidi="id_ID"/>
        </w:rPr>
        <w:t>Pada langkah ini, kelompok akan memeragakan perikop tersebut.</w:t>
      </w:r>
    </w:p>
    <w:p>
      <w:pPr/>
      <w:r>
        <w:rPr>
          <w:lang w:val="id_ID" w:bidi="id_ID"/>
        </w:rPr>
      </w:r>
      <w:r>
        <w:rPr>
          <w:lang w:val="id_ID" w:bidi="id_ID"/>
        </w:rPr>
        <w:t>Kisah ini memiliki 4 adegan.</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Imam besar</w:t>
      </w:r>
    </w:p>
    <w:p>
      <w:pPr>
        <w:pStyle w:val="ListBullet"/>
        <w:spacing w:line="240" w:lineRule="auto"/>
        <w:ind w:left="720"/>
      </w:pPr>
      <w:r>
        <w:rPr>
          <w:lang w:val="id_ID" w:bidi="id_ID"/>
        </w:rPr>
      </w:r>
      <w:r>
        <w:rPr>
          <w:lang w:val="id_ID" w:bidi="id_ID"/>
        </w:rPr>
        <w:t>Senat anak-anak Israel (Mahkamah agama)</w:t>
      </w:r>
    </w:p>
    <w:p>
      <w:pPr>
        <w:pStyle w:val="ListBullet"/>
        <w:spacing w:line="240" w:lineRule="auto"/>
        <w:ind w:left="720"/>
      </w:pPr>
      <w:r>
        <w:rPr>
          <w:lang w:val="id_ID" w:bidi="id_ID"/>
        </w:rPr>
      </w:r>
      <w:r>
        <w:rPr>
          <w:lang w:val="id_ID" w:bidi="id_ID"/>
        </w:rPr>
        <w:t>Para rasul (Petrus secara khusus)</w:t>
      </w:r>
    </w:p>
    <w:p>
      <w:pPr>
        <w:pStyle w:val="ListBullet"/>
        <w:spacing w:line="240" w:lineRule="auto"/>
        <w:ind w:left="720"/>
      </w:pPr>
      <w:r>
        <w:rPr>
          <w:lang w:val="id_ID" w:bidi="id_ID"/>
        </w:rPr>
      </w:r>
      <w:r>
        <w:rPr>
          <w:lang w:val="id_ID" w:bidi="id_ID"/>
        </w:rPr>
        <w:t>Gamaliel</w:t>
      </w:r>
    </w:p>
    <w:p>
      <w:pPr/>
      <w:r>
        <w:rPr>
          <w:lang w:val="id_ID" w:bidi="id_ID"/>
        </w:rPr>
      </w:r>
      <w:r>
        <w:rPr>
          <w:lang w:val="id_ID" w:bidi="id_ID"/>
        </w:rPr>
        <w:t>Peragakan perikop ini dua kali secara berkelompok. Kamu harus memperagakan bagian ini dalam bahasamu sendiri.</w:t>
      </w:r>
    </w:p>
    <w:p>
      <w:pPr/>
      <w:r>
        <w:rPr>
          <w:lang w:val="id_ID" w:bidi="id_ID"/>
        </w:rPr>
      </w:r>
      <w:r>
        <w:rPr>
          <w:lang w:val="id_ID" w:bidi="id_ID"/>
        </w:rPr>
        <w:t>Pertama, peragakan kisah ini tanpa berhenti. Perhatikan dialog, alur kisah, jalan kisah, dan urutan waktu dalam kisah. Pastikan Anda tidak melewatkan bagian yang sulit atau penting sewaktu memperagakan kisah tersebut. Bantulah satu sama lain untuk mengingat setiap bagian dari cerita tersebut.</w:t>
      </w:r>
    </w:p>
    <w:p>
      <w:pPr/>
      <w:r>
        <w:rPr>
          <w:lang w:val="id_ID" w:bidi="id_ID"/>
        </w:rPr>
      </w:r>
      <w:r>
        <w:rPr>
          <w:lang w:val="id_ID" w:bidi="id_ID"/>
        </w:rPr>
        <w:t>Jeda audio ini di sini dan peragakan bagian ini.</w:t>
      </w:r>
    </w:p>
    <w:p>
      <w:pPr/>
      <w:r>
        <w:rPr>
          <w:lang w:val="id_ID" w:bidi="id_ID"/>
        </w:rPr>
      </w:r>
      <w:r>
        <w:rPr>
          <w:lang w:val="id_ID" w:bidi="id_ID"/>
        </w:rPr>
        <w:t>Kelompok tersebut harus memeragakan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Hentikan sebentar rekaman suara ini di sini dan peragakan perikop ini untuk kedua kalinya.</w:t>
      </w:r>
    </w:p>
    <w:p>
      <w:pPr/>
      <w:r>
        <w:rPr>
          <w:lang w:val="id_ID" w:bidi="id_ID"/>
        </w:rPr>
      </w:r>
      <w:r>
        <w:rPr>
          <w:lang w:val="id_ID" w:bidi="id_ID"/>
        </w:rPr>
        <w:t>Berikut ini adalah contoh drama dan kemungkinan responsnya.</w:t>
      </w:r>
    </w:p>
    <w:p>
      <w:pPr/>
      <w:r>
        <w:rPr>
          <w:lang w:val="id_ID" w:bidi="id_ID"/>
        </w:rPr>
      </w:r>
      <w:r>
        <w:rPr>
          <w:lang w:val="id_ID" w:bidi="id_ID"/>
        </w:rPr>
        <w:t>Para imam besar bertanya kepada para rasul dengan berkata, "Kami memberikan perintah yang tegas kepadamu untuk tidak berkhotbah dalam nama orang ini namun kamu telah memenuhi Yerusalem dengan ajaran-ajaran kamu dan berusaha membawa darah-Nya kepada kami." Petrus menanggapi para imam kepala bahwa mereka harus menaati Allah dan bukan manusia. Petrus mengatakan kepada mereka bahwa Allahlah yang telah meninggikan Yesus dan membangkitkan Yesus serta duduk di sebelah kanan Allah. Mereka hanya saksi atas apa yang terjadi dan memiliki Roh Kudus yang diberikan Allah kepada mereka yang mengikut dan menaati-Nya.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Petrus, "Apa yang kamu rasakan atau pikirkan?" Orang itu mungkin menjawab hal-hal seperti, "Orang-orang ini tidak dapat menangani Kebenaran," atau "Apakah mereka benar-benar berpikir bahwa kita takut kepada mereka atau bahwa kita akan berhenti?" atau "Tidak mungkin saya berhenti memberi tahu orang-orang tentang Yesus karena siapa Dia dan apa yang Dia lakukan untukku!"</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Mahkamah agama sangat marah sehingga ingin membunuh para rasul, tetapi Gamaliel, seorang guru yang dihormati, masuk ke dalam. Gamaliel meyakinkan para Mahkamah agama bahwa jika ini bukan perbuatan Allah maka itu akan mati seperti yang lain di masa lalu. Gamaliel mengatakan bahwa jika ini adalah langkah Allah, mereka akan menentang Allah sendiri.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 xml:space="preserve">Tanyakan kepada orang yang memerankan Gamaliel, "Apa yang Anda rasakan atau pikirkan?" Orang itu mungkin menjawab hal-hal seperti, "Ini bisa sangat buruk." Jelas ada kekuatan yang kuat bekerja dengan orang-orang ini," atau "Saya pikir kita akan menentang Allah sendiri jika kita terus menyakiti orang-orang ini." Itu bukan tempat dimana aku ingin berada </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Mahkama Agung setuju untuk membiarkan para rasul dan melepaskan mereka pergi. Jadi mereka memukul mereka dan membiarkan mereka pergi, memerintahkan mereka untuk tidak pernah berkhotbah dalam nama Yesus lagi. Para rasul pergi dengan bersukacita karena mereka layak menderita dalam nama Yesus.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para murid, "Apa yang kamu rasakan atau pikirkan?" Orang itu mungkin menjawab hal-hal seperti, "Aku bersyukur karena aku dapat menderita seperti Yesus juga," atau "Aku sangat merasakan sakit, aku tidak dapat membayangkan rasa sakit yang dialami Yesus untukku," atau "Aneh karena aku sangat bersukacita bahkan ketika aku merasakan sakit fisik," atau "Aku takut terus memberi tahu orang-orang tentang Yesus, tetapi aku tahu aku harus melakukannya!"</w:t>
      </w:r>
    </w:p>
    <w:p>
      <w:pPr/>
      <w:r>
        <w:rPr>
          <w:lang w:val="id_ID" w:bidi="id_ID"/>
        </w:rPr>
      </w:r>
      <w:r>
        <w:rPr>
          <w:lang w:val="id_ID" w:bidi="id_ID"/>
        </w:rPr>
        <w:t>Kemudian para rasul terus memberitakan Yesus sebagai Kristus setiap hari di Bait Suci dan di rumah-rumah orang.</w:t>
      </w:r>
      <w:r>
        <w:rPr>
          <w:lang w:val="id_ID" w:bidi="id_ID"/>
        </w:rPr>
      </w:r>
    </w:p>
    <w:p>
      <w:pPr>
        <w:pStyle w:val="Heading3"/>
      </w:pPr>
      <w:r>
        <w:rPr>
          <w:lang w:val="id_ID" w:bidi="id_ID"/>
        </w:rPr>
        <w:t>Melengkapi yang Kurang</w:t>
      </w:r>
    </w:p>
    <w:p>
      <w:pPr/>
      <w:r>
        <w:rPr>
          <w:lang w:val="id_ID" w:bidi="id_ID"/>
        </w:rPr>
      </w:r>
      <w:r>
        <w:rPr>
          <w:lang w:val="id_ID" w:bidi="id_ID"/>
        </w:rPr>
        <w:t>Dengarkan rekaman Kisah Para Rasul 5:27–42 dalam bentuk terjemahan yang paling mudah dimengerti.</w:t>
      </w:r>
    </w:p>
    <w:p>
      <w:pPr/>
      <w:r>
        <w:rPr>
          <w:lang w:val="id_ID" w:bidi="id_ID"/>
        </w:rPr>
      </w:r>
      <w:r>
        <w:rPr>
          <w:lang w:val="id_ID" w:bidi="id_ID"/>
        </w:rPr>
        <w:t>Pada tahap ini, kelompok akan membahas istilah dan kata-kata penting dalam perikop ini.</w:t>
      </w:r>
    </w:p>
    <w:p>
      <w:pPr/>
      <w:r>
        <w:rPr>
          <w:lang w:val="id_ID" w:bidi="id_ID"/>
        </w:rPr>
      </w:r>
      <w:r>
        <w:rPr>
          <w:b/>
          <w:lang w:val="id_ID" w:bidi="id_ID"/>
        </w:rPr>
        <w:t>Imam besar</w:t>
      </w:r>
      <w:r>
        <w:rPr>
          <w:lang w:val="id_ID" w:bidi="id_ID"/>
        </w:rPr>
        <w:t xml:space="preserve">, bersama dengan dewan penuh </w:t>
      </w:r>
      <w:r>
        <w:rPr>
          <w:b/>
          <w:lang w:val="id_ID" w:bidi="id_ID"/>
        </w:rPr>
        <w:t>Mahkamah agama</w:t>
      </w:r>
      <w:r>
        <w:rPr>
          <w:lang w:val="id_ID" w:bidi="id_ID"/>
        </w:rPr>
        <w:t xml:space="preserve">, mempertanyakan para </w:t>
      </w:r>
      <w:r>
        <w:rPr>
          <w:b/>
          <w:lang w:val="id_ID" w:bidi="id_ID"/>
        </w:rPr>
        <w:t>rasul</w:t>
      </w:r>
      <w:r>
        <w:rPr>
          <w:lang w:val="id_ID" w:bidi="id_ID"/>
        </w:rPr>
        <w:t xml:space="preserve"> tentang mengapa mereka terus mengajar dalam nama "orang itu." Imam besar adalah pemimpin pengadilan tinggi agama Yahudi yang dikenal sebagai Mahkamah agama Mahkamah agama adalah dewan lengkap dari para pemimpin agama Yahudi. Kelompok itu termasuk imam besar, imam kepala, Penatua, dan para pengajar hukum Taurat. Gunakan kata yang sama yang telah Anda gunakan sebelumnya untuk Mahkamah agama Para rasul adalah mereka yang ditunjuk secara khusus oleh Yesus atau oleh para rasul lain untuk membawa pesan Yesus kepada dunia yang dikenal. Gunakan kata yang sama untuk rasul seperti yang telah Anda gunakan sebelumnya. Untuk informasi lebih lanjut tentang para </w:t>
      </w:r>
      <w:r>
        <w:rPr>
          <w:lang w:val="id_ID" w:bidi="id_ID"/>
        </w:rPr>
        <w:t>imam</w:t>
      </w:r>
      <w:r>
        <w:rPr>
          <w:lang w:val="id_ID" w:bidi="id_ID"/>
        </w:rPr>
        <w:t xml:space="preserve">, </w:t>
      </w:r>
      <w:r>
        <w:rPr>
          <w:lang w:val="id_ID" w:bidi="id_ID"/>
        </w:rPr>
        <w:t>Mahkamah agama</w:t>
      </w:r>
      <w:r>
        <w:rPr>
          <w:lang w:val="id_ID" w:bidi="id_ID"/>
        </w:rPr>
        <w:t xml:space="preserve">, dan para </w:t>
      </w:r>
      <w:r>
        <w:rPr>
          <w:lang w:val="id_ID" w:bidi="id_ID"/>
        </w:rPr>
        <w:t>rasul</w:t>
      </w:r>
      <w:r>
        <w:rPr>
          <w:lang w:val="id_ID" w:bidi="id_ID"/>
        </w:rPr>
        <w:t>, lihat daftar kata Utama.</w:t>
      </w:r>
    </w:p>
    <w:p>
      <w:pPr/>
      <w:r>
        <w:rPr>
          <w:lang w:val="id_ID" w:bidi="id_ID"/>
        </w:rPr>
      </w:r>
      <w:r>
        <w:rPr>
          <w:lang w:val="id_ID" w:bidi="id_ID"/>
        </w:rPr>
        <w:t xml:space="preserve">Petrus mengatakan kepada dewan bahwa mereka harus menaati </w:t>
      </w:r>
      <w:r>
        <w:rPr>
          <w:b/>
          <w:lang w:val="id_ID" w:bidi="id_ID"/>
        </w:rPr>
        <w:t>Allah</w:t>
      </w:r>
      <w:r>
        <w:rPr>
          <w:lang w:val="id_ID" w:bidi="id_ID"/>
        </w:rPr>
        <w:t xml:space="preserve"> dan bukan manusia. Allah adalah pencipta segala sesuatu dan layak disembah. Gunakan kata yang sama untuk Allah yang telah Anda gunakan sebelumnya. Untuk informasi lebih lanjut tentang </w:t>
      </w:r>
      <w:r>
        <w:rPr>
          <w:lang w:val="id_ID" w:bidi="id_ID"/>
        </w:rPr>
        <w:t>Allah</w:t>
      </w:r>
      <w:r>
        <w:rPr>
          <w:lang w:val="id_ID" w:bidi="id_ID"/>
        </w:rPr>
        <w:t xml:space="preserve">, lihat Daftar Kata Utama. Petrus mengatakan kepada mereka bahwa Allah adalah orang yang membangkitkan Yesus dari kematian setelah Mahkamah agama membuat-Nya digantung di atas </w:t>
      </w:r>
      <w:r>
        <w:rPr>
          <w:b/>
          <w:lang w:val="id_ID" w:bidi="id_ID"/>
        </w:rPr>
        <w:t>salib</w:t>
      </w:r>
      <w:r>
        <w:rPr>
          <w:lang w:val="id_ID" w:bidi="id_ID"/>
        </w:rPr>
        <w:t xml:space="preserve">. Salib itu adalah bentuk hukuman mati Romawi. Gunakan kata yang sama untuk salib seperti yang telah Anda gunakan sebelumnya. Untuk informasi lebih lanjut tentang </w:t>
      </w:r>
      <w:r>
        <w:rPr>
          <w:lang w:val="id_ID" w:bidi="id_ID"/>
        </w:rPr>
        <w:t>salib</w:t>
      </w:r>
      <w:r>
        <w:rPr>
          <w:lang w:val="id_ID" w:bidi="id_ID"/>
        </w:rPr>
        <w:t>, lihat Daftar Kata Utama.</w:t>
      </w:r>
    </w:p>
    <w:p>
      <w:pPr/>
      <w:r>
        <w:rPr>
          <w:lang w:val="id_ID" w:bidi="id_ID"/>
        </w:rPr>
      </w:r>
      <w:r>
        <w:rPr>
          <w:lang w:val="id_ID" w:bidi="id_ID"/>
        </w:rPr>
        <w:t xml:space="preserve">Allahlah yang menempatkan Yesus di sebelah kanan-Nya sebagai Pangeran dan </w:t>
      </w:r>
      <w:r>
        <w:rPr>
          <w:b/>
          <w:lang w:val="id_ID" w:bidi="id_ID"/>
        </w:rPr>
        <w:t>Juruselamat</w:t>
      </w:r>
      <w:r>
        <w:rPr>
          <w:lang w:val="id_ID" w:bidi="id_ID"/>
        </w:rPr>
        <w:t>. Juruselamat adalah seseorang yang menyelamatkan atau membebaskan orang dari bahaya atau kejahatan.</w:t>
      </w:r>
    </w:p>
    <w:p>
      <w:pPr/>
      <w:r>
        <w:rPr>
          <w:lang w:val="id_ID" w:bidi="id_ID"/>
        </w:rPr>
      </w:r>
      <w:r>
        <w:rPr>
          <w:lang w:val="id_ID" w:bidi="id_ID"/>
        </w:rPr>
        <w:t xml:space="preserve">Berhenti di sini dan bahas dalam kelompok kata atau frasa apa yang akan Anda gunakan untuk </w:t>
      </w:r>
      <w:r>
        <w:rPr>
          <w:b/>
          <w:lang w:val="id_ID" w:bidi="id_ID"/>
        </w:rPr>
        <w:t>Juruselamat</w:t>
      </w:r>
      <w:r>
        <w:rPr>
          <w:lang w:val="id_ID" w:bidi="id_ID"/>
        </w:rPr>
        <w:t xml:space="preserve">. Carilah </w:t>
      </w:r>
      <w:r>
        <w:rPr>
          <w:lang w:val="id_ID" w:bidi="id_ID"/>
        </w:rPr>
        <w:t>Juruselamat</w:t>
      </w:r>
      <w:r>
        <w:rPr>
          <w:lang w:val="id_ID" w:bidi="id_ID"/>
        </w:rPr>
        <w:t xml:space="preserve"> di Glosarium Utama untuk informasi lebih lanjut. Gunakan kata yang sama untuk Juruselamat di seluruh kitab Kisah Para Rasul. Hentikan sebentar rekaman ini di sini.</w:t>
      </w:r>
    </w:p>
    <w:p>
      <w:pPr/>
      <w:r>
        <w:rPr>
          <w:lang w:val="id_ID" w:bidi="id_ID"/>
        </w:rPr>
      </w:r>
      <w:r>
        <w:rPr>
          <w:lang w:val="id_ID" w:bidi="id_ID"/>
        </w:rPr>
        <w:t xml:space="preserve">Melalui Yesus inilah Allah memberikan </w:t>
      </w:r>
      <w:r>
        <w:rPr>
          <w:b/>
          <w:lang w:val="id_ID" w:bidi="id_ID"/>
        </w:rPr>
        <w:t>pertobatan</w:t>
      </w:r>
      <w:r>
        <w:rPr>
          <w:lang w:val="id_ID" w:bidi="id_ID"/>
        </w:rPr>
        <w:t xml:space="preserve"> dan </w:t>
      </w:r>
      <w:r>
        <w:rPr>
          <w:b/>
          <w:lang w:val="id_ID" w:bidi="id_ID"/>
        </w:rPr>
        <w:t>pengampunan dosa</w:t>
      </w:r>
      <w:r>
        <w:rPr>
          <w:lang w:val="id_ID" w:bidi="id_ID"/>
        </w:rPr>
        <w:t xml:space="preserve"> kepada Israel. Pertobatan adalah berpaling dari dosa atau berubah pikiran dan mulai mengikut Allah.</w:t>
      </w:r>
    </w:p>
    <w:p>
      <w:pPr/>
      <w:r>
        <w:rPr>
          <w:lang w:val="id_ID" w:bidi="id_ID"/>
        </w:rPr>
      </w:r>
      <w:r>
        <w:rPr>
          <w:lang w:val="id_ID" w:bidi="id_ID"/>
        </w:rPr>
        <w:t xml:space="preserve">Berhenti di sini dan diskusikan dalam kelompok kata atau ungkapan apa yang akan Anda gunakan untuk </w:t>
      </w:r>
      <w:r>
        <w:rPr>
          <w:b/>
          <w:lang w:val="id_ID" w:bidi="id_ID"/>
        </w:rPr>
        <w:t>pertobat</w:t>
      </w:r>
      <w:r>
        <w:rPr>
          <w:lang w:val="id_ID" w:bidi="id_ID"/>
        </w:rPr>
        <w:t xml:space="preserve">. Carilah </w:t>
      </w:r>
      <w:r>
        <w:rPr>
          <w:lang w:val="id_ID" w:bidi="id_ID"/>
        </w:rPr>
        <w:t>pertobatan</w:t>
      </w:r>
      <w:r>
        <w:rPr>
          <w:lang w:val="id_ID" w:bidi="id_ID"/>
        </w:rPr>
        <w:t xml:space="preserve"> di Daftar Kata Utama untuk informasi lebih lanjut. Gunakan kata yang sama untuk pertobatan di seluruh kitab Kisah Para Rasul. Hentikan sebentar rekaman ini di sini.</w:t>
      </w:r>
    </w:p>
    <w:p>
      <w:pPr/>
      <w:r>
        <w:rPr>
          <w:lang w:val="id_ID" w:bidi="id_ID"/>
        </w:rPr>
      </w:r>
      <w:r>
        <w:rPr>
          <w:b/>
          <w:lang w:val="id_ID" w:bidi="id_ID"/>
        </w:rPr>
        <w:t>Pengampunan dosa</w:t>
      </w:r>
      <w:r>
        <w:rPr>
          <w:lang w:val="id_ID" w:bidi="id_ID"/>
        </w:rPr>
        <w:t xml:space="preserve"> adalah cara Allah untuk membebaskan kita dari hukuman karena ketidaktaatan kita kepada Allah. Gunakan kata-kata yang sama untuk pengampunan dosa seperti yang telah Anda gunakan sebelumnya. Untuk informasi lebih lanjut tentang </w:t>
      </w:r>
      <w:r>
        <w:rPr>
          <w:lang w:val="id_ID" w:bidi="id_ID"/>
        </w:rPr>
        <w:t>pengampunan</w:t>
      </w:r>
      <w:r>
        <w:rPr>
          <w:lang w:val="id_ID" w:bidi="id_ID"/>
        </w:rPr>
        <w:t xml:space="preserve"> dan </w:t>
      </w:r>
      <w:r>
        <w:rPr>
          <w:lang w:val="id_ID" w:bidi="id_ID"/>
        </w:rPr>
        <w:t>dosa</w:t>
      </w:r>
      <w:r>
        <w:rPr>
          <w:lang w:val="id_ID" w:bidi="id_ID"/>
        </w:rPr>
        <w:t>, lihat Glosarium Utama.</w:t>
      </w:r>
    </w:p>
    <w:p>
      <w:pPr/>
      <w:r>
        <w:rPr>
          <w:lang w:val="id_ID" w:bidi="id_ID"/>
        </w:rPr>
      </w:r>
      <w:r>
        <w:rPr>
          <w:lang w:val="id_ID" w:bidi="id_ID"/>
        </w:rPr>
        <w:t xml:space="preserve">Petrus juga mengatakan bahwa mereka adalah saksi dari hal-hal ini dan demikian pula </w:t>
      </w:r>
      <w:r>
        <w:rPr>
          <w:b/>
          <w:lang w:val="id_ID" w:bidi="id_ID"/>
        </w:rPr>
        <w:t>Roh Kudus</w:t>
      </w:r>
      <w:r>
        <w:rPr>
          <w:lang w:val="id_ID" w:bidi="id_ID"/>
        </w:rPr>
        <w:t xml:space="preserve">. Roh Kudus adalah Roh Allah yang diberikan Allah kepada mereka yang menaati-Nya, untuk hikmat, bimbingan, dan penghiburan. Gunakan kata yang sama untuk Roh Kudus seperti yang telah Anda gunakan sebelumnya. Untuk informasi lebih lanjut tentang </w:t>
      </w:r>
      <w:r>
        <w:rPr>
          <w:lang w:val="id_ID" w:bidi="id_ID"/>
        </w:rPr>
        <w:t>Roh Kudus</w:t>
      </w:r>
      <w:r>
        <w:rPr>
          <w:lang w:val="id_ID" w:bidi="id_ID"/>
        </w:rPr>
        <w:t>, lihat Glosarium Utama.</w:t>
      </w:r>
    </w:p>
    <w:p>
      <w:pPr/>
      <w:r>
        <w:rPr>
          <w:lang w:val="id_ID" w:bidi="id_ID"/>
        </w:rPr>
      </w:r>
      <w:r>
        <w:rPr>
          <w:lang w:val="id_ID" w:bidi="id_ID"/>
        </w:rPr>
        <w:t xml:space="preserve">Ketika dewan, kadang-kadang diterjemahkan </w:t>
      </w:r>
      <w:r>
        <w:rPr>
          <w:lang w:val="id_ID" w:bidi="id_ID"/>
        </w:rPr>
        <w:t>Mahkamah</w:t>
      </w:r>
      <w:r>
        <w:rPr>
          <w:lang w:val="id_ID" w:bidi="id_ID"/>
        </w:rPr>
        <w:t xml:space="preserve"> agama, mendengar kata-kata Petrus, para sanhedrin sangat marah sehingga mereka ingin membunuh para rasul.</w:t>
      </w:r>
    </w:p>
    <w:p>
      <w:pPr/>
      <w:r>
        <w:rPr>
          <w:lang w:val="id_ID" w:bidi="id_ID"/>
        </w:rPr>
      </w:r>
      <w:r>
        <w:rPr>
          <w:lang w:val="id_ID" w:bidi="id_ID"/>
        </w:rPr>
        <w:t xml:space="preserve">Gamaliel, seorang </w:t>
      </w:r>
      <w:r>
        <w:rPr>
          <w:b/>
          <w:lang w:val="id_ID" w:bidi="id_ID"/>
        </w:rPr>
        <w:t>guru hukum yang dihormati</w:t>
      </w:r>
      <w:r>
        <w:rPr>
          <w:lang w:val="id_ID" w:bidi="id_ID"/>
        </w:rPr>
        <w:t xml:space="preserve"> dan seorang </w:t>
      </w:r>
      <w:r>
        <w:rPr>
          <w:b/>
          <w:lang w:val="id_ID" w:bidi="id_ID"/>
        </w:rPr>
        <w:t>Farisi</w:t>
      </w:r>
      <w:r>
        <w:rPr>
          <w:lang w:val="id_ID" w:bidi="id_ID"/>
        </w:rPr>
        <w:t>, meminta para rasul untuk menunggu di luar ruangan. Seorang guru hukum biasanya dikenal sebagai seorang ahli hukum yang ahli dalam menafsirkan hukum. Seorang Farisi adalah seorang pemimpin agama Yahudi yang memisahkan diri dari orang-orang tetapi berbakti kepada hukum Allah dan sangat berpengaruh.</w:t>
      </w:r>
    </w:p>
    <w:p>
      <w:pPr/>
      <w:r>
        <w:rPr>
          <w:lang w:val="id_ID" w:bidi="id_ID"/>
        </w:rPr>
      </w:r>
      <w:r>
        <w:rPr>
          <w:lang w:val="id_ID" w:bidi="id_ID"/>
        </w:rPr>
        <w:t xml:space="preserve">Berhenti di sini dan diskusikan dalam kelompok kata atau ungkapan apa yang akan Anda gunakan untuk </w:t>
      </w:r>
      <w:r>
        <w:rPr>
          <w:b/>
          <w:lang w:val="id_ID" w:bidi="id_ID"/>
        </w:rPr>
        <w:t>guru hukum</w:t>
      </w:r>
      <w:r>
        <w:rPr>
          <w:lang w:val="id_ID" w:bidi="id_ID"/>
        </w:rPr>
        <w:t xml:space="preserve"> dan </w:t>
      </w:r>
      <w:r>
        <w:rPr>
          <w:b/>
          <w:lang w:val="id_ID" w:bidi="id_ID"/>
        </w:rPr>
        <w:t>Farisi</w:t>
      </w:r>
      <w:r>
        <w:rPr>
          <w:lang w:val="id_ID" w:bidi="id_ID"/>
        </w:rPr>
        <w:t xml:space="preserve">. Carilah </w:t>
      </w:r>
      <w:r>
        <w:rPr>
          <w:lang w:val="id_ID" w:bidi="id_ID"/>
        </w:rPr>
        <w:t>guru hukum Taurat</w:t>
      </w:r>
      <w:r>
        <w:rPr>
          <w:lang w:val="id_ID" w:bidi="id_ID"/>
        </w:rPr>
        <w:t xml:space="preserve">, dan juga </w:t>
      </w:r>
      <w:r>
        <w:rPr>
          <w:lang w:val="id_ID" w:bidi="id_ID"/>
        </w:rPr>
        <w:t>Farisi</w:t>
      </w:r>
      <w:r>
        <w:rPr>
          <w:lang w:val="id_ID" w:bidi="id_ID"/>
        </w:rPr>
        <w:t xml:space="preserve"> di Glosarium Utama untuk informasi lebih lanjut. Gunakan kata-kata yang sama untuk guru hukum, dan kata yang sama untuk Farisi di seluruh kitab Kisah Para Rasul. Hentikan sebentar rekaman ini di sini.</w:t>
      </w:r>
    </w:p>
    <w:p>
      <w:pPr/>
      <w:r>
        <w:rPr>
          <w:lang w:val="id_ID" w:bidi="id_ID"/>
        </w:rPr>
      </w:r>
      <w:r>
        <w:rPr>
          <w:lang w:val="id_ID" w:bidi="id_ID"/>
        </w:rPr>
        <w:t xml:space="preserve">Gamaliel kemudian berbicara kepada dewan, atau Mahkamah agama, menyebut mereka "Orang-orang Israel." Israel adalah tanah yang diberikan oleh Allah kepada Abraham dan keturunannya yang adalah orang-orang pilihan. Gunakan kata yang sama untuk Israel seperti yang telah Anda gunakan sebelumnya. Untuk informasi lebih lanjut tentang </w:t>
      </w:r>
      <w:r>
        <w:rPr>
          <w:lang w:val="id_ID" w:bidi="id_ID"/>
        </w:rPr>
        <w:t>Israel</w:t>
      </w:r>
      <w:r>
        <w:rPr>
          <w:lang w:val="id_ID" w:bidi="id_ID"/>
        </w:rPr>
        <w:t>, lihat Glosarium Utama.</w:t>
      </w:r>
    </w:p>
    <w:p>
      <w:pPr/>
      <w:r>
        <w:rPr>
          <w:lang w:val="id_ID" w:bidi="id_ID"/>
        </w:rPr>
      </w:r>
      <w:r>
        <w:rPr>
          <w:lang w:val="id_ID" w:bidi="id_ID"/>
        </w:rPr>
        <w:t>Gamaliel mengatakan bahwa jika ini bukan langkah Allah, itu akan mati. Namun, jika itu adalah langkah Allah, dewan itu akan menentang Allah sendiri. Mahkamah agama setuju untuk meninggalkan para rasul, tetapi memukul dengan keras dan memperingatkan mereka untuk tidak berkhotbah lagi dalam nama Yesus.</w:t>
      </w:r>
    </w:p>
    <w:p>
      <w:pPr/>
      <w:r>
        <w:rPr>
          <w:lang w:val="id_ID" w:bidi="id_ID"/>
        </w:rPr>
      </w:r>
      <w:r>
        <w:rPr>
          <w:lang w:val="id_ID" w:bidi="id_ID"/>
        </w:rPr>
        <w:t xml:space="preserve">Para rasul meninggalkan kehadiran Mahkamah agama, dengan bersukacita karena mereka cukup penting untuk menderita bagi Kristus. Mereka setiap hari terus memberitakan Yesus sebagai </w:t>
      </w:r>
      <w:r>
        <w:rPr>
          <w:b/>
          <w:lang w:val="id_ID" w:bidi="id_ID"/>
        </w:rPr>
        <w:t>Mesias</w:t>
      </w:r>
      <w:r>
        <w:rPr>
          <w:lang w:val="id_ID" w:bidi="id_ID"/>
        </w:rPr>
        <w:t xml:space="preserve"> di rumah-rumah orang dan di </w:t>
      </w:r>
      <w:r>
        <w:rPr>
          <w:b/>
          <w:lang w:val="id_ID" w:bidi="id_ID"/>
        </w:rPr>
        <w:t>Bait Suci</w:t>
      </w:r>
      <w:r>
        <w:rPr>
          <w:lang w:val="id_ID" w:bidi="id_ID"/>
        </w:rPr>
        <w:t xml:space="preserve">. Mesias berarti "Allah diselamatkan" dan merupakan orang yang diurapi Tuhan Tuhan dengan suatu tugas khusus. Bait Suci adalah tempat ibadah di Yerusalem di mana kehadiran Allah dikatakan tinggal. Gunakan kata yang sama untuk Bait Suci yang telah Anda gunakan sebelumnya. Untuk informasi lebih lanjut tentang </w:t>
      </w:r>
      <w:r>
        <w:rPr>
          <w:lang w:val="id_ID" w:bidi="id_ID"/>
        </w:rPr>
        <w:t>Mesias</w:t>
      </w:r>
      <w:r>
        <w:rPr>
          <w:lang w:val="id_ID" w:bidi="id_ID"/>
        </w:rPr>
        <w:t xml:space="preserve">, atau </w:t>
      </w:r>
      <w:r>
        <w:rPr>
          <w:lang w:val="id_ID" w:bidi="id_ID"/>
        </w:rPr>
        <w:t>Bait Suci</w:t>
      </w:r>
      <w:r>
        <w:rPr>
          <w:lang w:val="id_ID" w:bidi="id_ID"/>
        </w:rPr>
        <w:t>, lihat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bahas.</w:t>
      </w:r>
    </w:p>
    <w:p>
      <w:pPr/>
      <w:r>
        <w:rPr>
          <w:lang w:val="id_ID" w:bidi="id_ID"/>
        </w:rPr>
      </w:r>
      <w:r>
        <w:rPr>
          <w:lang w:val="id_ID" w:bidi="id_ID"/>
        </w:rPr>
        <w:t>Seorang anggota kelompok harus menyampaikan beberapa kalimat dari perikop itu lalu berhenti sejenak. Anggota kelompok lain harus menceritakan bagian selanjutnya dari perikop itu dan berhenti sejenak. Lakukan hal ini sampai kelompok itu telah menceritakan kembali semua perikop tersebut. Dalam tahap ini anggota kelompok dapat saling mengoreksi. Hentikan sebentar rekaman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mengingat perikop tersebut. Hentikan sebentar rekaman ini di sini.</w:t>
      </w:r>
    </w:p>
    <w:p>
      <w:pPr/>
      <w:r>
        <w:rPr>
          <w:lang w:val="id_ID" w:bidi="id_ID"/>
        </w:rPr>
      </w:r>
      <w:r>
        <w:rPr>
          <w:lang w:val="id_ID" w:bidi="id_ID"/>
        </w:rPr>
        <w:t>Selanjutnya, kelompok dapat memutuskan versi mana dari perikop tersebut yang paling disukai. Anda mungkin merasa bahwa Anda menyukai cara salah satu anggota kelompok menceritakan suatu adegan, tetapi menyukai cara anggota kelompok lain menceritakan adegan lainnya. Hentikan sebentar audio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6:1–7</w:t>
      </w:r>
      <w:r>
        <w:rPr>
          <w:lang w:val="id_ID" w:bidi="id_ID"/>
        </w:rPr>
      </w:r>
    </w:p>
    <w:p>
      <w:pPr>
        <w:pStyle w:val="Heading3"/>
      </w:pPr>
      <w:r>
        <w:rPr>
          <w:lang w:val="id_ID" w:bidi="id_ID"/>
        </w:rPr>
        <w:t>Dengar dan Renungkan</w:t>
      </w:r>
    </w:p>
    <w:p>
      <w:pPr/>
      <w:r>
        <w:rPr>
          <w:lang w:val="id_ID" w:bidi="id_ID"/>
        </w:rPr>
      </w:r>
      <w:r>
        <w:rPr>
          <w:lang w:val="id_ID" w:bidi="id_ID"/>
        </w:rPr>
        <w:t>Dalam langkah ini, dengarkan Kisah Para Rasul 6:1–7 dan simpanlah dalam hatimu</w:t>
      </w:r>
    </w:p>
    <w:p>
      <w:pPr/>
      <w:r>
        <w:rPr>
          <w:lang w:val="id_ID" w:bidi="id_ID"/>
        </w:rPr>
      </w:r>
      <w:r>
        <w:rPr>
          <w:lang w:val="id_ID" w:bidi="id_ID"/>
        </w:rPr>
        <w:t>Dengarkan versi audio dari Kisah Para Rasul 6:1–7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Anda tidak sukai atau tidak mengerti dari kisah ini?</w:t>
      </w:r>
    </w:p>
    <w:p>
      <w:pPr>
        <w:pStyle w:val="ListBullet"/>
        <w:spacing w:line="240" w:lineRule="auto"/>
        <w:ind w:left="720"/>
      </w:pPr>
      <w:r>
        <w:rPr>
          <w:lang w:val="id_ID" w:bidi="id_ID"/>
        </w:rPr>
      </w:r>
      <w:r>
        <w:rPr>
          <w:lang w:val="id_ID" w:bidi="id_ID"/>
        </w:rPr>
        <w:t>Apa yang diceritakan perikop ini kepada kita tentang Tuhan atau Yesus?</w:t>
      </w:r>
    </w:p>
    <w:p>
      <w:pPr>
        <w:pStyle w:val="ListBullet"/>
        <w:spacing w:line="240" w:lineRule="auto"/>
        <w:ind w:left="720"/>
      </w:pPr>
      <w:r>
        <w:rPr>
          <w:lang w:val="id_ID" w:bidi="id_ID"/>
        </w:rPr>
      </w:r>
      <w:r>
        <w:rPr>
          <w:lang w:val="id_ID" w:bidi="id_ID"/>
        </w:rPr>
        <w:t>Apa yang diceritakan bagian ini tentang manusia?</w:t>
      </w:r>
    </w:p>
    <w:p>
      <w:pPr>
        <w:pStyle w:val="ListBullet"/>
        <w:spacing w:line="240" w:lineRule="auto"/>
        <w:ind w:left="720"/>
      </w:pPr>
      <w:r>
        <w:rPr>
          <w:lang w:val="id_ID" w:bidi="id_ID"/>
        </w:rPr>
      </w:r>
      <w:r>
        <w:rPr>
          <w:lang w:val="id_ID" w:bidi="id_ID"/>
        </w:rPr>
        <w:t>Bagaimana perikop ini memengaruhi kehidupan sehari-hari kita?</w:t>
      </w:r>
    </w:p>
    <w:p>
      <w:pPr>
        <w:pStyle w:val="ListBullet"/>
        <w:spacing w:line="240" w:lineRule="auto"/>
        <w:ind w:left="720"/>
      </w:pPr>
      <w:r>
        <w:rPr>
          <w:lang w:val="id_ID" w:bidi="id_ID"/>
        </w:rPr>
      </w:r>
      <w:r>
        <w:rPr>
          <w:lang w:val="id_ID" w:bidi="id_ID"/>
        </w:rPr>
        <w:t>Adakah di antara kenalan Anda yang perlu mendengar tentang kisah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Kisah Para Rasul 6:1–7 dalam terjemahan yang paling mudah dimengerti.</w:t>
      </w:r>
    </w:p>
    <w:p>
      <w:pPr/>
      <w:r>
        <w:rPr>
          <w:lang w:val="id_ID" w:bidi="id_ID"/>
        </w:rPr>
      </w:r>
      <w:r>
        <w:rPr>
          <w:lang w:val="id_ID" w:bidi="id_ID"/>
        </w:rPr>
        <w:t>Para rasul telah melakukan banyak mujizat di antara orang-orang. Mereka juga mengajarkan perkataan Yesus di Bait Suci. Karena ajaran mereka, mereka ditangkap dan dipukul, atau dicambuk, dan diperintahkan untuk tidak mengajar lagi dalam nama Yesus. Namun, para rasul terus berkhotbah dalam nama Yesus dan menambah jumlah mereka ke dalamnya.</w:t>
      </w:r>
    </w:p>
    <w:p>
      <w:pPr/>
      <w:r>
        <w:rPr>
          <w:lang w:val="id_ID" w:bidi="id_ID"/>
        </w:rPr>
      </w:r>
      <w:r>
        <w:rPr>
          <w:lang w:val="id_ID" w:bidi="id_ID"/>
        </w:rPr>
        <w:t>Ini adalah pertama kalinya dalam kitab Kisah Para Rasul bahwa kata "murid-murid" digunakan untuk menggambarkan para pengikut Yesus. Di sini itu merujuk pada siapa pun yang mengikut Yesus, bukan hanya mereka yang diajar secara langsung oleh Yesus. Para pengikut Yesus ini terus bertambah jumlahnya.</w:t>
      </w:r>
    </w:p>
    <w:p>
      <w:pPr/>
      <w:r>
        <w:rPr>
          <w:lang w:val="id_ID" w:bidi="id_ID"/>
        </w:rPr>
      </w:r>
      <w:r>
        <w:rPr>
          <w:lang w:val="id_ID" w:bidi="id_ID"/>
        </w:rPr>
        <w:t>Orang-orang Yahudi Hellenistik adalah orang-orang Yahudi yang telah mengadopsi banyak praktik Yunani serta bahasa tersebut. Orang-orang Yunani ini berbeda dari orang Yahudi Ibrani karena mereka berasal dari daerah-daerah di mana orang Yahudi tersebar di sekitar Laut Mediterania, lebih dekat ke Yunani. Orang-orang Yahudi Ibrani berasal dari Israel, atau Palestina.</w:t>
      </w:r>
    </w:p>
    <w:p>
      <w:pPr/>
      <w:r>
        <w:rPr>
          <w:lang w:val="id_ID" w:bidi="id_ID"/>
        </w:rPr>
      </w:r>
      <w:r>
        <w:rPr>
          <w:lang w:val="id_ID" w:bidi="id_ID"/>
        </w:rPr>
        <w:t xml:space="preserve">Berhenti di sini dan lihatlah peta daerah di </w:t>
      </w:r>
      <w:r>
        <w:rPr>
          <w:lang w:val="id_ID" w:bidi="id_ID"/>
        </w:rPr>
        <w:t>sekitar Laut Mediterania</w:t>
      </w:r>
      <w:r>
        <w:rPr>
          <w:lang w:val="id_ID" w:bidi="id_ID"/>
        </w:rPr>
        <w:t xml:space="preserve"> secara berkelompok. Hentikan sebentar rekaman ini di sini.</w:t>
      </w:r>
    </w:p>
    <w:p>
      <w:pPr/>
      <w:r>
        <w:rPr>
          <w:lang w:val="id_ID" w:bidi="id_ID"/>
        </w:rPr>
      </w:r>
      <w:r>
        <w:rPr>
          <w:lang w:val="id_ID" w:bidi="id_ID"/>
        </w:rPr>
        <w:t>Banyak orang Yahudi Ibrani tidak menyukai orang-orang Yahudi Yunani dan memandang rendah mereka karena mereka tidak berbicara bahasa Ibrani atau Aram. Namun banyak orang Yahudi Ibrani berbicara beberapa bahasa Yunani karena itu adalah bahasa yang umum pada saat itu.</w:t>
      </w:r>
    </w:p>
    <w:p>
      <w:pPr/>
      <w:r>
        <w:rPr>
          <w:lang w:val="id_ID" w:bidi="id_ID"/>
        </w:rPr>
      </w:r>
      <w:r>
        <w:rPr>
          <w:lang w:val="id_ID" w:bidi="id_ID"/>
        </w:rPr>
        <w:t>Berhenti di sini dan diskusikan pertanyaan ini dalam kelompok: Bicarakan tentang orang-orang percaya dari budaya terdekat yang berbicara bahasa yang berbeda dan memiliki kebiasaan yang berbeda. Apakah kedua budaya itu bersatu? Bagaimana mereka memperlakukan satu sama lain? Hentikan sebentar rekaman ini di sini.</w:t>
      </w:r>
    </w:p>
    <w:p>
      <w:pPr/>
      <w:r>
        <w:rPr>
          <w:lang w:val="id_ID" w:bidi="id_ID"/>
        </w:rPr>
      </w:r>
      <w:r>
        <w:rPr>
          <w:lang w:val="id_ID" w:bidi="id_ID"/>
        </w:rPr>
        <w:t>Pada saat itu ketika jumlah para murid semakin banyak, kita melihat ada perpecahan antara para murid yang bersifat Hellenistik dan orang-orang dari Israel yang bersifat Ibrani. Kedua kelompok telah datang untuk bergabung dengan para murid, atau pengikut Yesus, di Yerusalem.</w:t>
      </w:r>
    </w:p>
    <w:p>
      <w:pPr/>
      <w:r>
        <w:rPr>
          <w:lang w:val="id_ID" w:bidi="id_ID"/>
        </w:rPr>
      </w:r>
      <w:r>
        <w:rPr>
          <w:lang w:val="id_ID" w:bidi="id_ID"/>
        </w:rPr>
        <w:t>Ada beberapa janda yang datang untuk tinggal di luar Yerusalem untuk mati dan dikuburkan di sana. Berkali-kali, orang-orang Yahudi menjalani hari-hari terakhir mereka di Yerusalem untuk dimakamkan di dekat kota itu. Istri-istri mereka akan datang bersama mereka untuk menjalani hari-hari terakhir mereka setelah suami mereka meninggal. Jika mereka tidak memiliki persediaan makanan, mereka akan berharap bahwa mereka akan dirawat atau seseorang akan membantu menguburkan mereka. Orang-orang Yahudi telah menerapkan sistem untuk memberikan sejumlah uang setiap hari kepada para janda untuk memenuhi kebutuhan mereka. Para pengikut Yesus telah menerapkan praktik yang sama. Ingatlah bahwa orang-orang percaya tinggal bersama serta membawa harta benda serta uang mereka kepada para rasul untuk dibagikan kepada orang lain sehingga tidak ada seorang pun yang membutuhkan. Orang-orang percaya seharusnya memberikan makanan atau uang setiap hari kepada semua janda. Namun, para janda-janda dari murid-murid Yunani tidak menerima makanan atau uang ini.</w:t>
      </w:r>
    </w:p>
    <w:p>
      <w:pPr/>
      <w:r>
        <w:rPr>
          <w:lang w:val="id_ID" w:bidi="id_ID"/>
        </w:rPr>
      </w:r>
      <w:r>
        <w:rPr>
          <w:lang w:val="id_ID" w:bidi="id_ID"/>
        </w:rPr>
        <w:t>Berhenti disini dan diskusikan pertanyaan ini secara berkelompok: Bagaimana orang-orang dalan budaya anda merawat para janda? Hentikan sebentar rekaman ini di sini.</w:t>
      </w:r>
    </w:p>
    <w:p>
      <w:pPr/>
      <w:r>
        <w:rPr>
          <w:lang w:val="id_ID" w:bidi="id_ID"/>
        </w:rPr>
      </w:r>
      <w:r>
        <w:rPr>
          <w:lang w:val="id_ID" w:bidi="id_ID"/>
        </w:rPr>
        <w:t>Kedua belas rasul memanggil seluruh kelompok murid. Ingatlah bahwa Alkitab sering menyebut kedua belas rasul "Kedua Belas." Juga, "Dua Belas murid" sekarang mencakup Matias daripada Yudas. Kedelapan belas itu mengabdikan diri untuk mengajar orang lain tentang hal-hal yang Yesus katakan dan lakukan serta hal-hal keuangan. Para rasul secara teratur memberi tahu orang-orang tentang bagaimana Yesus mempersembahkan keselamatan bagi mereka melalui kematian dan kebangkitan-Nya serta mengajar para murid tentang bagaimana Yesus mengajar mereka untuk hidup. Para rasul tidak mengatakan bahwa melayani itu tidak penting, tetapi bahwa mereka dipanggil untuk mengabdikan diri pada doa dan pada khotbah Firman Allah. Para rasul ingin membetulkan hal itu, sehingga mereka meminta kelompok itu untuk memilih 7 orang untuk memastikan para janda itu dirawat dengan baik. Hal ini umum dalam budaya Yahudi bagi para pemimpin untuk memilih 7 orang yang dipilih untuk mengurus suatu tugas. Orang-orang yang dipilih harus bijaksana, harus mendengarkan dan menaati Roh Kudus, serta memiliki reputasi yang baik di antara orang-orang.</w:t>
      </w:r>
    </w:p>
    <w:p>
      <w:pPr/>
      <w:r>
        <w:rPr>
          <w:lang w:val="id_ID" w:bidi="id_ID"/>
        </w:rPr>
      </w:r>
      <w:r>
        <w:rPr>
          <w:lang w:val="id_ID" w:bidi="id_ID"/>
        </w:rPr>
        <w:t>Berhenti di sini dan diskusikan pertanyaan ini dalam kelompok: Jelaskan orang-orang seperti ini dalam budaya Anda. Hal-hal apa yang dilakukan orang-orang yang menaati Roh Kudus dan memiliki reputasi yang baik? Hentikan sebentar rekaman ini di sini.</w:t>
      </w:r>
    </w:p>
    <w:p>
      <w:pPr/>
      <w:r>
        <w:rPr>
          <w:lang w:val="id_ID" w:bidi="id_ID"/>
        </w:rPr>
      </w:r>
      <w:r>
        <w:rPr>
          <w:lang w:val="id_ID" w:bidi="id_ID"/>
        </w:rPr>
        <w:t>Para murid setuju bahwa ini adalah gagasan yang baik. Beberapa sarjana berpikir bahwa orang-orang itu dipilih secara khusus dari kelompok orang Yunani karena ketujuh nama yang diberikan adalah bahasa Yunani. Namun, tidak biasa bagi laki-laki untuk memiliki nama Yunani maupun Ibrani. Hanya sedikit yang diketahui tentang orang-orang ini kecuali apa yang kita dengar dalam ayat ini. Stefano benar-benar percaya kepada Yesus dan mengizinkan Roh Kudus menuntun-Nya, dan Nikolas bukan orang Yahudi, atau orang non-Yahudi, yang masuk ke Yudaisme, dan kemudian memilih untuk mengikut Yesus. Nikolas berasal dari kota yang disebut Antiokhia.</w:t>
      </w:r>
    </w:p>
    <w:p>
      <w:pPr/>
      <w:r>
        <w:rPr>
          <w:lang w:val="id_ID" w:bidi="id_ID"/>
        </w:rPr>
      </w:r>
      <w:r>
        <w:rPr>
          <w:lang w:val="id_ID" w:bidi="id_ID"/>
        </w:rPr>
        <w:t>Peletakan tangan juga merupakan praktik yang diambil dari budaya Yahudi. Hal ini melambangkan pemindahan tanggung jawab dan pemberian kekuatan serta berkat masyarakat. Para rasul berdoa untuk ketujuh orang itu, dan kemudian meletakkan tangan mereka di atas mereka, kemungkinan besar di setiap kepala mereka.</w:t>
      </w:r>
    </w:p>
    <w:p>
      <w:pPr/>
      <w:r>
        <w:rPr>
          <w:lang w:val="id_ID" w:bidi="id_ID"/>
        </w:rPr>
      </w:r>
      <w:r>
        <w:rPr>
          <w:lang w:val="id_ID" w:bidi="id_ID"/>
        </w:rPr>
        <w:t>Berhenti di sini dan diskusikan pertanyaan ini dalam kelompok: Bagaimana orang-orang dalam budaya Anda memilih laki-laki untuk memenuhi suatu tugas? Apa saja persyaratan untuk orang-orang ini? Diskusikan cara simbolis apa pun yang Anda gunakan untuk menyampaikan tanggung jawab dan berkat. Hentikan sebentar rekaman ini di sini.</w:t>
      </w:r>
    </w:p>
    <w:p>
      <w:pPr/>
      <w:r>
        <w:rPr>
          <w:lang w:val="id_ID" w:bidi="id_ID"/>
        </w:rPr>
      </w:r>
      <w:r>
        <w:rPr>
          <w:lang w:val="id_ID" w:bidi="id_ID"/>
        </w:rPr>
        <w:t>Tampaknya sebagai tanggapan atas janji ini, para rasul lebih mampu mengabdikan diri untuk memberitakan firman Allah. Karena hal ini, firman Allah dapat terus menyebar dan jumlah orang yang mulai mengikut Yesus meningkat di Yerusalem. Banyak imam Yahudi juga mulai mengikuti ajaran Yesus.</w:t>
      </w:r>
      <w:r>
        <w:rPr>
          <w:lang w:val="id_ID" w:bidi="id_ID"/>
        </w:rPr>
      </w:r>
    </w:p>
    <w:p>
      <w:pPr>
        <w:pStyle w:val="Heading3"/>
      </w:pPr>
      <w:r>
        <w:rPr>
          <w:lang w:val="id_ID" w:bidi="id_ID"/>
        </w:rPr>
        <w:t>Menjelaskan Adegan</w:t>
      </w:r>
    </w:p>
    <w:p>
      <w:pPr/>
      <w:r>
        <w:rPr>
          <w:lang w:val="id_ID" w:bidi="id_ID"/>
        </w:rPr>
      </w:r>
      <w:r>
        <w:rPr>
          <w:lang w:val="id_ID" w:bidi="id_ID"/>
        </w:rPr>
        <w:t>Dengarkan versi audio dari Kisah Para Rasul 6:1–7 dalam terjemahan yang paling mudah dimengerti.</w:t>
      </w:r>
    </w:p>
    <w:p>
      <w:pPr/>
      <w:r>
        <w:rPr>
          <w:lang w:val="id_ID" w:bidi="id_ID"/>
        </w:rPr>
      </w:r>
      <w:r>
        <w:rPr>
          <w:lang w:val="id_ID" w:bidi="id_ID"/>
        </w:rPr>
        <w:t>Pada tahap ini, kelompok akan menentukan adegan, tokoh, dan latar belakang dari perikop ini. Selanjutnya, kelompok akan memvisualisasikan perikop ini.</w:t>
      </w:r>
    </w:p>
    <w:p>
      <w:pPr/>
      <w:r>
        <w:rPr>
          <w:lang w:val="id_ID" w:bidi="id_ID"/>
        </w:rPr>
      </w:r>
      <w:r>
        <w:rPr>
          <w:lang w:val="id_ID" w:bidi="id_ID"/>
        </w:rPr>
        <w:t>Perikop ini memiliki lima adegan.</w:t>
      </w:r>
    </w:p>
    <w:p>
      <w:pPr/>
      <w:r>
        <w:rPr>
          <w:lang w:val="id_ID" w:bidi="id_ID"/>
        </w:rPr>
      </w:r>
      <w:r>
        <w:rPr>
          <w:b/>
          <w:lang w:val="id_ID" w:bidi="id_ID"/>
        </w:rPr>
        <w:t>Dalam adegan pertama:</w:t>
      </w:r>
      <w:r>
        <w:rPr>
          <w:lang w:val="id_ID" w:bidi="id_ID"/>
        </w:rPr>
        <w:t xml:space="preserve"> Jumlah murid meningkat secara teratur. Orang-orang Yahudi Ibrani mengeluh terhadap orang-orang Yahudi Ibrani bahwa para janda Yunani tidak menerima makanan dalam jumlah harian mereka.</w:t>
      </w:r>
    </w:p>
    <w:p>
      <w:pPr/>
      <w:r>
        <w:rPr>
          <w:lang w:val="id_ID" w:bidi="id_ID"/>
        </w:rPr>
      </w:r>
      <w:r>
        <w:rPr>
          <w:b/>
          <w:lang w:val="id_ID" w:bidi="id_ID"/>
        </w:rPr>
        <w:t>Dalam adegan kedua:</w:t>
      </w:r>
      <w:r>
        <w:rPr>
          <w:lang w:val="id_ID" w:bidi="id_ID"/>
        </w:rPr>
        <w:t xml:space="preserve"> Kedua belas rasul memanggil seluruh murid agar mereka menunjuk tujuh orang untuk mengurus para janda. Hal ini memungkinkan para rasul mengabdikan diri dalam doa dan pemberitaan firman Allah.</w:t>
      </w:r>
    </w:p>
    <w:p>
      <w:pPr/>
      <w:r>
        <w:rPr>
          <w:lang w:val="id_ID" w:bidi="id_ID"/>
        </w:rPr>
      </w:r>
      <w:r>
        <w:rPr>
          <w:b/>
          <w:lang w:val="id_ID" w:bidi="id_ID"/>
        </w:rPr>
        <w:t>Dalam adegan ketiga:</w:t>
      </w:r>
      <w:r>
        <w:rPr>
          <w:lang w:val="id_ID" w:bidi="id_ID"/>
        </w:rPr>
        <w:t xml:space="preserve"> Hal ini disetujui oleh jemaat dan karenanya mereka memilih tujuh orang. Mereka membawa barang-barang itu kepada para rasul dan berdoa untuk mereka serta meletakkan tangan di atas mereka.</w:t>
      </w:r>
    </w:p>
    <w:p>
      <w:pPr/>
      <w:r>
        <w:rPr>
          <w:lang w:val="id_ID" w:bidi="id_ID"/>
        </w:rPr>
      </w:r>
      <w:r>
        <w:rPr>
          <w:b/>
          <w:lang w:val="id_ID" w:bidi="id_ID"/>
        </w:rPr>
        <w:t>Dalam adegan keempat:</w:t>
      </w:r>
      <w:r>
        <w:rPr>
          <w:lang w:val="id_ID" w:bidi="id_ID"/>
        </w:rPr>
        <w:t xml:space="preserve"> Firman Allah terus menyebar dan jumlah murid terus meningkat di Yerusalem. Bahkan banyak imam datang untuk mengikut Yesus dalam ketaatan.</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Yahudi Yunani</w:t>
      </w:r>
    </w:p>
    <w:p>
      <w:pPr>
        <w:pStyle w:val="ListBullet"/>
        <w:spacing w:line="240" w:lineRule="auto"/>
        <w:ind w:left="720"/>
      </w:pPr>
      <w:r>
        <w:rPr>
          <w:lang w:val="id_ID" w:bidi="id_ID"/>
        </w:rPr>
      </w:r>
      <w:r>
        <w:rPr>
          <w:lang w:val="id_ID" w:bidi="id_ID"/>
        </w:rPr>
        <w:t>Yahudi Ibrani</w:t>
      </w:r>
    </w:p>
    <w:p>
      <w:pPr>
        <w:pStyle w:val="ListBullet"/>
        <w:spacing w:line="240" w:lineRule="auto"/>
        <w:ind w:left="720"/>
      </w:pPr>
      <w:r>
        <w:rPr>
          <w:lang w:val="id_ID" w:bidi="id_ID"/>
        </w:rPr>
      </w:r>
      <w:r>
        <w:rPr>
          <w:lang w:val="id_ID" w:bidi="id_ID"/>
        </w:rPr>
        <w:t>Para janda</w:t>
      </w:r>
    </w:p>
    <w:p>
      <w:pPr>
        <w:pStyle w:val="ListBullet"/>
        <w:spacing w:line="240" w:lineRule="auto"/>
        <w:ind w:left="720"/>
      </w:pPr>
      <w:r>
        <w:rPr>
          <w:lang w:val="id_ID" w:bidi="id_ID"/>
        </w:rPr>
      </w:r>
      <w:r>
        <w:rPr>
          <w:lang w:val="id_ID" w:bidi="id_ID"/>
        </w:rPr>
        <w:t>Para rasul</w:t>
      </w:r>
    </w:p>
    <w:p>
      <w:pPr>
        <w:pStyle w:val="ListBullet"/>
        <w:spacing w:line="240" w:lineRule="auto"/>
        <w:ind w:left="720"/>
      </w:pPr>
      <w:r>
        <w:rPr>
          <w:lang w:val="id_ID" w:bidi="id_ID"/>
        </w:rPr>
      </w:r>
      <w:r>
        <w:rPr>
          <w:lang w:val="id_ID" w:bidi="id_ID"/>
        </w:rPr>
        <w:t>Semua murid</w:t>
      </w:r>
    </w:p>
    <w:p>
      <w:pPr>
        <w:pStyle w:val="ListBullet"/>
        <w:spacing w:line="240" w:lineRule="auto"/>
        <w:ind w:left="720"/>
      </w:pPr>
      <w:r>
        <w:rPr>
          <w:lang w:val="id_ID" w:bidi="id_ID"/>
        </w:rPr>
      </w:r>
      <w:r>
        <w:rPr>
          <w:lang w:val="id_ID" w:bidi="id_ID"/>
        </w:rPr>
        <w:t>Ketujuh orang itu</w:t>
      </w:r>
    </w:p>
    <w:p>
      <w:pPr>
        <w:pStyle w:val="ListBullet"/>
        <w:spacing w:line="240" w:lineRule="auto"/>
        <w:ind w:left="720"/>
      </w:pPr>
      <w:r>
        <w:rPr>
          <w:lang w:val="id_ID" w:bidi="id_ID"/>
        </w:rPr>
      </w:r>
      <w:r>
        <w:rPr>
          <w:lang w:val="id_ID" w:bidi="id_ID"/>
        </w:rPr>
        <w:t>Para imam Yahudi</w:t>
      </w:r>
    </w:p>
    <w:p>
      <w:pPr/>
      <w:r>
        <w:rPr>
          <w:lang w:val="id_ID" w:bidi="id_ID"/>
        </w:rPr>
      </w:r>
      <w:r>
        <w:rPr>
          <w:lang w:val="id_ID" w:bidi="id_ID"/>
        </w:rPr>
        <w:t>Secara berkelompok, perhatikan bagian-bagian dari latar belakang perikop ini: Tidak ada latar belakang khusus yang disebutkan dalam perikop ini selain Yerusalem. Kita tahu bahwa para rasul sering menghabiskan waktu di serambi Salomo di Bait Suci. Tiang Salomo berada di sisi timur Bait Suci dan dianggap sebagai satu-satunya bagian dari Bait Suci Salomo yang masih berdiri. Itu adalah area teras dengan dua baris kolom. Mempertimbangkan bahwa pada suatu saat seluruh sidang dipanggil bersama-sama, pasti ada ruang yang cukup besar bagi mereka untuk berkumpul. Namun, ada juga banyak orang yang pindah dan orang-orang yang datang dan pergi kepada orang lain. Perhatikan bagaimana hal ini dapat dimainkan dalam pengaturannya.</w:t>
      </w:r>
    </w:p>
    <w:p>
      <w:pPr/>
      <w:r>
        <w:rPr>
          <w:lang w:val="id_ID" w:bidi="id_ID"/>
        </w:rPr>
      </w:r>
      <w:r>
        <w:rPr>
          <w:lang w:val="id_ID" w:bidi="id_ID"/>
        </w:rPr>
        <w:t>Karena jumlah para murid semakin banyak, orang-orang Yahudi Helenis mengeluh tentang orang-orang Yahudi Ibrani bahwa para janda Helenis tidak menerima makanan dalam jumlah harian mereka.</w:t>
      </w:r>
    </w:p>
    <w:p>
      <w:pPr/>
      <w:r>
        <w:rPr>
          <w:lang w:val="id_ID" w:bidi="id_ID"/>
        </w:rPr>
      </w:r>
      <w:r>
        <w:rPr>
          <w:lang w:val="id_ID" w:bidi="id_ID"/>
        </w:rPr>
        <w:t>Kedua belas rasul datang bersama semua jemaat murid-murid. Kedua belas murid itu meminta para murid untuk menetapkan atau memilih tujuh orang yang memiliki reputasi yang baik, penuh dengan Roh, dan bijaksana, untuk bertanggung jawab atas tugas memastikan bahwa semua janda-janda itu diuruskan. Kata "menetapkan" atau "memilih" ini berarti memilih berdasarkan penyelidikan sepenuhnya. Maka orang-orang ini harus dipilih setelah pemeriksaan penuh terhadap mereka. Ini memungkinkan para murid untuk berfokus pada doa dan pelayanan, atau pengajaran tentang Firman Allah.</w:t>
      </w:r>
    </w:p>
    <w:p>
      <w:pPr/>
      <w:r>
        <w:rPr>
          <w:lang w:val="id_ID" w:bidi="id_ID"/>
        </w:rPr>
      </w:r>
      <w:r>
        <w:rPr>
          <w:lang w:val="id_ID" w:bidi="id_ID"/>
        </w:rPr>
        <w:t>Gagasan ini disetujui oleh seluruh jemaat dan mereka memilih tujuh orang. Orang-orang ini dibawa kepada para rasul yang berdoa dan menumpangkan tangan ke atas mereka, melambangkan pelimpahan tanggung jawab kepada ketujuh orang ini.</w:t>
      </w:r>
    </w:p>
    <w:p>
      <w:pPr/>
      <w:r>
        <w:rPr>
          <w:lang w:val="id_ID" w:bidi="id_ID"/>
        </w:rPr>
      </w:r>
      <w:r>
        <w:rPr>
          <w:lang w:val="id_ID" w:bidi="id_ID"/>
        </w:rPr>
        <w:t>Karena ketujuh orang itu dipilih untuk mengurus para janda, firman Allah terus menyebarkan dan jumlah murid di Yerusalem terus bertambah. Banyak imam Yahudi juga mulai mengikut dan taat kepada Yesus.</w:t>
      </w:r>
    </w:p>
    <w:p>
      <w:pPr/>
      <w:r>
        <w:rPr>
          <w:lang w:val="id_ID" w:bidi="id_ID"/>
        </w:rPr>
      </w:r>
      <w:r>
        <w:rPr>
          <w:lang w:val="id_ID" w:bidi="id_ID"/>
        </w:rPr>
        <w:t>Sekarang, kelompok harus membuat papan cerita, menggambar, atau menggunakan benda-benda untuk memvisualisasikan perikop ini dan tindakan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Kisah 6:1–7 dalam terjemahan yang paling mudah dimengerti.</w:t>
      </w:r>
    </w:p>
    <w:p>
      <w:pPr/>
      <w:r>
        <w:rPr>
          <w:lang w:val="id_ID" w:bidi="id_ID"/>
        </w:rPr>
      </w:r>
      <w:r>
        <w:rPr>
          <w:lang w:val="id_ID" w:bidi="id_ID"/>
        </w:rPr>
        <w:t>Pada langkah ini, kelompok akan memeragakan perikop tersebut.</w:t>
      </w:r>
    </w:p>
    <w:p>
      <w:pPr/>
      <w:r>
        <w:rPr>
          <w:lang w:val="id_ID" w:bidi="id_ID"/>
        </w:rPr>
      </w:r>
      <w:r>
        <w:rPr>
          <w:lang w:val="id_ID" w:bidi="id_ID"/>
        </w:rPr>
        <w:t>Kisah ini memiliki 4 adegan.</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Yahudi Yunani</w:t>
      </w:r>
    </w:p>
    <w:p>
      <w:pPr>
        <w:pStyle w:val="ListBullet"/>
        <w:spacing w:line="240" w:lineRule="auto"/>
        <w:ind w:left="720"/>
      </w:pPr>
      <w:r>
        <w:rPr>
          <w:lang w:val="id_ID" w:bidi="id_ID"/>
        </w:rPr>
      </w:r>
      <w:r>
        <w:rPr>
          <w:lang w:val="id_ID" w:bidi="id_ID"/>
        </w:rPr>
        <w:t>Yahudi Ibrani</w:t>
      </w:r>
    </w:p>
    <w:p>
      <w:pPr>
        <w:pStyle w:val="ListBullet"/>
        <w:spacing w:line="240" w:lineRule="auto"/>
        <w:ind w:left="720"/>
      </w:pPr>
      <w:r>
        <w:rPr>
          <w:lang w:val="id_ID" w:bidi="id_ID"/>
        </w:rPr>
      </w:r>
      <w:r>
        <w:rPr>
          <w:lang w:val="id_ID" w:bidi="id_ID"/>
        </w:rPr>
        <w:t>Para janda</w:t>
      </w:r>
    </w:p>
    <w:p>
      <w:pPr>
        <w:pStyle w:val="ListBullet"/>
        <w:spacing w:line="240" w:lineRule="auto"/>
        <w:ind w:left="720"/>
      </w:pPr>
      <w:r>
        <w:rPr>
          <w:lang w:val="id_ID" w:bidi="id_ID"/>
        </w:rPr>
      </w:r>
      <w:r>
        <w:rPr>
          <w:lang w:val="id_ID" w:bidi="id_ID"/>
        </w:rPr>
        <w:t>Para rasul</w:t>
      </w:r>
    </w:p>
    <w:p>
      <w:pPr>
        <w:pStyle w:val="ListBullet"/>
        <w:spacing w:line="240" w:lineRule="auto"/>
        <w:ind w:left="720"/>
      </w:pPr>
      <w:r>
        <w:rPr>
          <w:lang w:val="id_ID" w:bidi="id_ID"/>
        </w:rPr>
      </w:r>
      <w:r>
        <w:rPr>
          <w:lang w:val="id_ID" w:bidi="id_ID"/>
        </w:rPr>
        <w:t>Semua murid</w:t>
      </w:r>
    </w:p>
    <w:p>
      <w:pPr>
        <w:pStyle w:val="ListBullet"/>
        <w:spacing w:line="240" w:lineRule="auto"/>
        <w:ind w:left="720"/>
      </w:pPr>
      <w:r>
        <w:rPr>
          <w:lang w:val="id_ID" w:bidi="id_ID"/>
        </w:rPr>
      </w:r>
      <w:r>
        <w:rPr>
          <w:lang w:val="id_ID" w:bidi="id_ID"/>
        </w:rPr>
        <w:t>Ketujuh orang itu</w:t>
      </w:r>
    </w:p>
    <w:p>
      <w:pPr>
        <w:pStyle w:val="ListBullet"/>
        <w:spacing w:line="240" w:lineRule="auto"/>
        <w:ind w:left="720"/>
      </w:pPr>
      <w:r>
        <w:rPr>
          <w:lang w:val="id_ID" w:bidi="id_ID"/>
        </w:rPr>
      </w:r>
      <w:r>
        <w:rPr>
          <w:lang w:val="id_ID" w:bidi="id_ID"/>
        </w:rPr>
        <w:t>Para imam Yahudi</w:t>
      </w:r>
    </w:p>
    <w:p>
      <w:pPr/>
      <w:r>
        <w:rPr>
          <w:lang w:val="id_ID" w:bidi="id_ID"/>
        </w:rPr>
      </w:r>
      <w:r>
        <w:rPr>
          <w:lang w:val="id_ID" w:bidi="id_ID"/>
        </w:rPr>
        <w:t>Peragakan perikop ini dua kali secara berkelompok. Kamu harus memperagakan bagian ini dalam bahasamu sendiri.</w:t>
      </w:r>
    </w:p>
    <w:p>
      <w:pPr/>
      <w:r>
        <w:rPr>
          <w:lang w:val="id_ID" w:bidi="id_ID"/>
        </w:rPr>
      </w:r>
      <w:r>
        <w:rPr>
          <w:lang w:val="id_ID" w:bidi="id_ID"/>
        </w:rPr>
        <w:t>Pertama, peragakan kisah ini tanpa berhenti. Perhatikan dialog, alur kisah, jalan kisah, dan urutan waktu dalam kisah. Pastikan Anda tidak melewatkan bagian yang sulit atau penting sewaktu memperagakan kisah tersebut. Bantulah satu sama lain untuk mengingat setiap bagian dari cerita tersebut.</w:t>
      </w:r>
    </w:p>
    <w:p>
      <w:pPr/>
      <w:r>
        <w:rPr>
          <w:lang w:val="id_ID" w:bidi="id_ID"/>
        </w:rPr>
      </w:r>
      <w:r>
        <w:rPr>
          <w:lang w:val="id_ID" w:bidi="id_ID"/>
        </w:rPr>
        <w:t>Jeda audio ini di sini dan peragakan bagian ini.</w:t>
      </w:r>
    </w:p>
    <w:p>
      <w:pPr/>
      <w:r>
        <w:rPr>
          <w:lang w:val="id_ID" w:bidi="id_ID"/>
        </w:rPr>
      </w:r>
      <w:r>
        <w:rPr>
          <w:lang w:val="id_ID" w:bidi="id_ID"/>
        </w:rPr>
        <w:t>Kelompok tersebut harus memeragakan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Hentikan sebentar rekaman suara ini di sini dan peragakan perikop ini untuk kedua kalinya.</w:t>
      </w:r>
    </w:p>
    <w:p>
      <w:pPr/>
      <w:r>
        <w:rPr>
          <w:lang w:val="id_ID" w:bidi="id_ID"/>
        </w:rPr>
      </w:r>
      <w:r>
        <w:rPr>
          <w:lang w:val="id_ID" w:bidi="id_ID"/>
        </w:rPr>
        <w:t>Berikut ini adalah contoh drama dan kemungkinan responsnya.</w:t>
      </w:r>
    </w:p>
    <w:p>
      <w:pPr/>
      <w:r>
        <w:rPr>
          <w:lang w:val="id_ID" w:bidi="id_ID"/>
        </w:rPr>
      </w:r>
      <w:r>
        <w:rPr>
          <w:lang w:val="id_ID" w:bidi="id_ID"/>
        </w:rPr>
        <w:t>Karena jumlah para murid semakin banyak, orang-orang Yahudi Helenis mengeluh tentang orang-orang Yahudi Ibrani bahwa para janda Helenis tidak menerima makanan dalam jumlah harian mereka.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berperan sebagai murid_murid, "Apa yang Anda rasakan atau pikirkan?" Orang itu mungkin akan menjawab hal-hal seperti, "Mengapa para janda lain mendapatkan makanan sedangkan janda itu tidak mendapatkan makanan kami? Itu tidak adil," atau "Apakah mereka berpikir kita tidak cukup baik? Mengapa para janda kita diabaikan? Mereka membutuhkan bantuan juga."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Kedua belas rasul datang bersama semua jemaat murid-murid. Kedua belas murid itu meminta para murid untuk menetapkan atau memilih tujuh orang yang memiliki reputasi yang baik, penuh dengan Roh, dan bijaksana, untuk bertanggung jawab atas tugas memastikan bahwa semua janda-janda itu diuruskan. Ini memungkinkan para murid untuk berfokus pada doa dan pelayanan, atau pengajaran tentang Firman Allah.</w:t>
      </w:r>
    </w:p>
    <w:p>
      <w:pPr/>
      <w:r>
        <w:rPr>
          <w:lang w:val="id_ID" w:bidi="id_ID"/>
        </w:rPr>
      </w:r>
      <w:r>
        <w:rPr>
          <w:lang w:val="id_ID" w:bidi="id_ID"/>
        </w:rPr>
        <w:t>Gagasan ini disetujui oleh seluruh jemaat dan mereka memilih tujuh orang. orang-orang ini dibawa kepada para rasul yang berdoa dan menumpangkan tangan atas mereka, melambangkan peralihan tanggung jawab kepada ketujuh orang ini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ketujuh orang itu, "apa yang sedang kamu rasakan atau pikirkan?" Orang-orang mungkin menjawab hal-hal seperti, "Saya merasa sangat terhormat karena mereka memilih saya," atau "Saya ingin melakukannya dengan baik dan memastikan bahwa semua orang diperlakukan dengan sama," atau "Saya sedikit gugup karena hal ini merupakan tanggung jawab yang sangat besar."</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Setelah ini, firman Allah terus menyebar dan jumlah murid di Yerusalem terus bertambah. Banyak imam juga mulai mengikuti dan taat kepada Yesus.</w:t>
      </w:r>
      <w:r>
        <w:rPr>
          <w:lang w:val="id_ID" w:bidi="id_ID"/>
        </w:rPr>
      </w:r>
    </w:p>
    <w:p>
      <w:pPr>
        <w:pStyle w:val="Heading3"/>
      </w:pPr>
      <w:r>
        <w:rPr>
          <w:lang w:val="id_ID" w:bidi="id_ID"/>
        </w:rPr>
        <w:t>Melengkapi yang Kurang</w:t>
      </w:r>
    </w:p>
    <w:p>
      <w:pPr/>
      <w:r>
        <w:rPr>
          <w:lang w:val="id_ID" w:bidi="id_ID"/>
        </w:rPr>
      </w:r>
      <w:r>
        <w:rPr>
          <w:lang w:val="id_ID" w:bidi="id_ID"/>
        </w:rPr>
        <w:t>Dengarkan versi audio dari Kisah Para Rasul 6:1–7 dalam terjemahan yang paling mudah dimengerti.</w:t>
      </w:r>
    </w:p>
    <w:p>
      <w:pPr/>
      <w:r>
        <w:rPr>
          <w:lang w:val="id_ID" w:bidi="id_ID"/>
        </w:rPr>
      </w:r>
      <w:r>
        <w:rPr>
          <w:lang w:val="id_ID" w:bidi="id_ID"/>
        </w:rPr>
        <w:t>Pada tahap ini, kelompok akan membahas istilah dan kata-kata penting dalam perikop ini.</w:t>
      </w:r>
    </w:p>
    <w:p>
      <w:pPr/>
      <w:r>
        <w:rPr>
          <w:lang w:val="id_ID" w:bidi="id_ID"/>
        </w:rPr>
      </w:r>
      <w:r>
        <w:rPr>
          <w:lang w:val="id_ID" w:bidi="id_ID"/>
        </w:rPr>
        <w:t xml:space="preserve">Karena jumlah </w:t>
      </w:r>
      <w:r>
        <w:rPr>
          <w:b/>
          <w:lang w:val="id_ID" w:bidi="id_ID"/>
        </w:rPr>
        <w:t>para murid</w:t>
      </w:r>
      <w:r>
        <w:rPr>
          <w:lang w:val="id_ID" w:bidi="id_ID"/>
        </w:rPr>
        <w:t xml:space="preserve"> semakin banyak, orang-orang </w:t>
      </w:r>
      <w:r>
        <w:rPr>
          <w:b/>
          <w:lang w:val="id_ID" w:bidi="id_ID"/>
        </w:rPr>
        <w:t>Yahudi Helenis</w:t>
      </w:r>
      <w:r>
        <w:rPr>
          <w:lang w:val="id_ID" w:bidi="id_ID"/>
        </w:rPr>
        <w:t xml:space="preserve"> mengeluh tentang orang-orang </w:t>
      </w:r>
      <w:r>
        <w:rPr>
          <w:b/>
          <w:lang w:val="id_ID" w:bidi="id_ID"/>
        </w:rPr>
        <w:t>Yahudi</w:t>
      </w:r>
      <w:r>
        <w:rPr>
          <w:lang w:val="id_ID" w:bidi="id_ID"/>
        </w:rPr>
        <w:t xml:space="preserve"> Ibrani bahwa para janda </w:t>
      </w:r>
      <w:r>
        <w:rPr>
          <w:b/>
          <w:lang w:val="id_ID" w:bidi="id_ID"/>
        </w:rPr>
        <w:t>Helenis</w:t>
      </w:r>
      <w:r>
        <w:rPr>
          <w:lang w:val="id_ID" w:bidi="id_ID"/>
        </w:rPr>
        <w:t xml:space="preserve"> tidak menerima makanan dalam jumlah harian mereka.</w:t>
      </w:r>
    </w:p>
    <w:p>
      <w:pPr/>
      <w:r>
        <w:rPr>
          <w:lang w:val="id_ID" w:bidi="id_ID"/>
        </w:rPr>
      </w:r>
      <w:r>
        <w:rPr>
          <w:lang w:val="id_ID" w:bidi="id_ID"/>
        </w:rPr>
        <w:t xml:space="preserve">Berhenti di sini dan diskusikan dalam kelompok kata atau ungkapan apa yang akan Anda gunakan untuk </w:t>
      </w:r>
      <w:r>
        <w:rPr>
          <w:b/>
          <w:lang w:val="id_ID" w:bidi="id_ID"/>
        </w:rPr>
        <w:t>murid-murid</w:t>
      </w:r>
      <w:r>
        <w:rPr>
          <w:lang w:val="id_ID" w:bidi="id_ID"/>
        </w:rPr>
        <w:t xml:space="preserve">. Carilah </w:t>
      </w:r>
      <w:r>
        <w:rPr>
          <w:lang w:val="id_ID" w:bidi="id_ID"/>
        </w:rPr>
        <w:t>murid-murid</w:t>
      </w:r>
      <w:r>
        <w:rPr>
          <w:lang w:val="id_ID" w:bidi="id_ID"/>
        </w:rPr>
        <w:t xml:space="preserve"> di Glosarium Utama untuk informasi lebih lanjut. Hentikan sebentar rekaman ini di sini.</w:t>
      </w:r>
    </w:p>
    <w:p>
      <w:pPr/>
      <w:r>
        <w:rPr>
          <w:lang w:val="id_ID" w:bidi="id_ID"/>
        </w:rPr>
      </w:r>
      <w:r>
        <w:rPr>
          <w:b/>
          <w:lang w:val="id_ID" w:bidi="id_ID"/>
        </w:rPr>
        <w:t>Orang-orang Yahudi Yunani-Nya</w:t>
      </w:r>
      <w:r>
        <w:rPr>
          <w:lang w:val="id_ID" w:bidi="id_ID"/>
        </w:rPr>
        <w:t xml:space="preserve"> adalah keturunan Yakub, cucu Abraham. Mereka telah mengadopsi praktik-praktik Yunani dan adalah bagian dari orang-orang Yahudi yang telah tersebar ke daerah lain tetapi kembali tinggal di Yerusalem.</w:t>
      </w:r>
    </w:p>
    <w:p>
      <w:pPr/>
      <w:r>
        <w:rPr>
          <w:lang w:val="id_ID" w:bidi="id_ID"/>
        </w:rPr>
      </w:r>
      <w:r>
        <w:rPr>
          <w:b/>
          <w:lang w:val="id_ID" w:bidi="id_ID"/>
        </w:rPr>
        <w:t>Orang Yahudi Ibrani</w:t>
      </w:r>
      <w:r>
        <w:rPr>
          <w:lang w:val="id_ID" w:bidi="id_ID"/>
        </w:rPr>
        <w:t xml:space="preserve"> berasal dari wilayah Israel atau Palestina. Gunakan kata yang sama untuk Yahudi seperti yang Anda gunakan sebelumnya. Untuk petunjuk lebih lanjut tentang </w:t>
      </w:r>
      <w:r>
        <w:rPr>
          <w:lang w:val="id_ID" w:bidi="id_ID"/>
        </w:rPr>
        <w:t>Yahudi</w:t>
      </w:r>
      <w:r>
        <w:rPr>
          <w:lang w:val="id_ID" w:bidi="id_ID"/>
        </w:rPr>
        <w:t xml:space="preserve">, lihat di Daftar kata kamus Utama. </w:t>
      </w:r>
    </w:p>
    <w:p>
      <w:pPr/>
      <w:r>
        <w:rPr>
          <w:lang w:val="id_ID" w:bidi="id_ID"/>
        </w:rPr>
      </w:r>
      <w:r>
        <w:rPr>
          <w:b/>
          <w:lang w:val="id_ID" w:bidi="id_ID"/>
        </w:rPr>
        <w:t>Para janda</w:t>
      </w:r>
      <w:r>
        <w:rPr>
          <w:lang w:val="id_ID" w:bidi="id_ID"/>
        </w:rPr>
        <w:t xml:space="preserve"> adalah perempuan yang suaminya telah meninggal.</w:t>
      </w:r>
    </w:p>
    <w:p>
      <w:pPr/>
      <w:r>
        <w:rPr>
          <w:lang w:val="id_ID" w:bidi="id_ID"/>
        </w:rPr>
      </w:r>
      <w:r>
        <w:rPr>
          <w:lang w:val="id_ID" w:bidi="id_ID"/>
        </w:rPr>
        <w:t xml:space="preserve">Kedua </w:t>
      </w:r>
      <w:r>
        <w:rPr>
          <w:b/>
          <w:lang w:val="id_ID" w:bidi="id_ID"/>
        </w:rPr>
        <w:t>belas</w:t>
      </w:r>
      <w:r>
        <w:rPr>
          <w:lang w:val="id_ID" w:bidi="id_ID"/>
        </w:rPr>
        <w:t xml:space="preserve"> rasul datang bersama semua jemaat murid-murid. Para rasul adalah kedua belas yang ditunjuk oleh Yesus sendiri, atau oleh para rasul, sebagai wakil Yesus. Gunakan kata yang sama yang telah Anda gunakan untuk menyebut rasul di bagian-bagian sebelumnya. Untuk informasi lebih lanjut tentang para </w:t>
      </w:r>
      <w:r>
        <w:rPr>
          <w:lang w:val="id_ID" w:bidi="id_ID"/>
        </w:rPr>
        <w:t>rasul</w:t>
      </w:r>
      <w:r>
        <w:rPr>
          <w:lang w:val="id_ID" w:bidi="id_ID"/>
        </w:rPr>
        <w:t>, lihat Glosarium Utama.</w:t>
      </w:r>
    </w:p>
    <w:p>
      <w:pPr/>
      <w:r>
        <w:rPr>
          <w:lang w:val="id_ID" w:bidi="id_ID"/>
        </w:rPr>
      </w:r>
      <w:r>
        <w:rPr>
          <w:lang w:val="id_ID" w:bidi="id_ID"/>
        </w:rPr>
        <w:t xml:space="preserve">Kedua belas murid itu meminta para murid untuk menetapkan atau memilih tujuh orang yang memiliki reputasi yang baik, penuh dengan Roh </w:t>
      </w:r>
      <w:r>
        <w:rPr>
          <w:b/>
          <w:lang w:val="id_ID" w:bidi="id_ID"/>
        </w:rPr>
        <w:t>Kudus</w:t>
      </w:r>
      <w:r>
        <w:rPr>
          <w:lang w:val="id_ID" w:bidi="id_ID"/>
        </w:rPr>
        <w:t xml:space="preserve"> dan bijaksana, untuk bertanggung jawab atas tugas memastikan bahwa semua janda itu terpelihara. Ini memungkinkan para murid untuk berfokus pada </w:t>
      </w:r>
      <w:r>
        <w:rPr>
          <w:b/>
          <w:lang w:val="id_ID" w:bidi="id_ID"/>
        </w:rPr>
        <w:t>doa</w:t>
      </w:r>
      <w:r>
        <w:rPr>
          <w:lang w:val="id_ID" w:bidi="id_ID"/>
        </w:rPr>
        <w:t xml:space="preserve"> dan pelayanan, atau pengajaran tentang </w:t>
      </w:r>
      <w:r>
        <w:rPr>
          <w:b/>
          <w:lang w:val="id_ID" w:bidi="id_ID"/>
        </w:rPr>
        <w:t>Firman Allah</w:t>
      </w:r>
      <w:r>
        <w:rPr>
          <w:lang w:val="id_ID" w:bidi="id_ID"/>
        </w:rPr>
        <w:t xml:space="preserve">. Roh Kudus adalah Roh Allah yang diberikan Allah untuk menuntun dan menghibur orang-orang. Gunakan kata yang sama untuk Roh Kudus seperti yang telah Anda gunakan sebelumnya dalam perikop sebelumnya. Doa adalah komunikasi dengan Allah. Gunakan kata yang sama yang telah anda gunakan untuk doa di perikop sebelumnya. Firman Allah di sini merujuk pada kabar baik tentang Yesus yang mati untuk dosa-dosa kita, dan dibangkitkan. Gunakan kata yang sama untuk Firman Allah seperti yang telah Anda gunakan pada perikop sebelumnya. Untuk informasi lebih lanjut tentang </w:t>
      </w:r>
      <w:r>
        <w:rPr>
          <w:lang w:val="id_ID" w:bidi="id_ID"/>
        </w:rPr>
        <w:t>Roh Kudus</w:t>
      </w:r>
      <w:r>
        <w:rPr>
          <w:lang w:val="id_ID" w:bidi="id_ID"/>
        </w:rPr>
        <w:t xml:space="preserve">, </w:t>
      </w:r>
      <w:r>
        <w:rPr>
          <w:lang w:val="id_ID" w:bidi="id_ID"/>
        </w:rPr>
        <w:t>doa</w:t>
      </w:r>
      <w:r>
        <w:rPr>
          <w:lang w:val="id_ID" w:bidi="id_ID"/>
        </w:rPr>
        <w:t xml:space="preserve"> dan </w:t>
      </w:r>
      <w:r>
        <w:rPr>
          <w:lang w:val="id_ID" w:bidi="id_ID"/>
        </w:rPr>
        <w:t>Firman Allah</w:t>
      </w:r>
      <w:r>
        <w:rPr>
          <w:lang w:val="id_ID" w:bidi="id_ID"/>
        </w:rPr>
        <w:t>, lihat Glosarium Utama.</w:t>
      </w:r>
    </w:p>
    <w:p>
      <w:pPr/>
      <w:r>
        <w:rPr>
          <w:lang w:val="id_ID" w:bidi="id_ID"/>
        </w:rPr>
      </w:r>
      <w:r>
        <w:rPr>
          <w:lang w:val="id_ID" w:bidi="id_ID"/>
        </w:rPr>
        <w:t xml:space="preserve">Gagasan ini disetujui oleh seluruh jemaat dan mereka memilih tujuh orang. Orang-orang ini dibawa kepada para rasul yang berdoa dan </w:t>
      </w:r>
      <w:r>
        <w:rPr>
          <w:b/>
          <w:lang w:val="id_ID" w:bidi="id_ID"/>
        </w:rPr>
        <w:t>meletakkan tangan</w:t>
      </w:r>
      <w:r>
        <w:rPr>
          <w:lang w:val="id_ID" w:bidi="id_ID"/>
        </w:rPr>
        <w:t xml:space="preserve"> di atas mereka, melambangkan pelimpahan tanggung jawab kepada ketujuh orang ini. Meletakkan tangan di atas seseorang adalah simbol menyerahkan tanggung jawab dan memberikan berkat kepada orang lain.</w:t>
      </w:r>
    </w:p>
    <w:p>
      <w:pPr/>
      <w:r>
        <w:rPr>
          <w:lang w:val="id_ID" w:bidi="id_ID"/>
        </w:rPr>
      </w:r>
      <w:r>
        <w:rPr>
          <w:lang w:val="id_ID" w:bidi="id_ID"/>
        </w:rPr>
        <w:t xml:space="preserve">Setelah ini, firman Allah terus menyebar dan jumlah murid di Yerusalem terus bertambah. Banyak </w:t>
      </w:r>
      <w:r>
        <w:rPr>
          <w:b/>
          <w:lang w:val="id_ID" w:bidi="id_ID"/>
        </w:rPr>
        <w:t>imam</w:t>
      </w:r>
      <w:r>
        <w:rPr>
          <w:lang w:val="id_ID" w:bidi="id_ID"/>
        </w:rPr>
        <w:t xml:space="preserve"> juga mulai mengikuti dan taat kepada Yesus. Para imam adalah pemimpin agama Yahudi yang menghubungkan orang-orang dengan Allah melalui korban. Gunakan kata yang sama yang telah Anda gunakan untuk imam di perikop sebelumnya. Untuk informasi lebih lanjut tentang para </w:t>
      </w:r>
      <w:r>
        <w:rPr>
          <w:lang w:val="id_ID" w:bidi="id_ID"/>
        </w:rPr>
        <w:t>imam</w:t>
      </w:r>
      <w:r>
        <w:rPr>
          <w:lang w:val="id_ID" w:bidi="id_ID"/>
        </w:rPr>
        <w:t>, lihat Glosarium Utama.</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bahas.</w:t>
      </w:r>
    </w:p>
    <w:p>
      <w:pPr/>
      <w:r>
        <w:rPr>
          <w:lang w:val="id_ID" w:bidi="id_ID"/>
        </w:rPr>
      </w:r>
      <w:r>
        <w:rPr>
          <w:lang w:val="id_ID" w:bidi="id_ID"/>
        </w:rPr>
        <w:t>Seorang anggota kelompok harus menyampaikan beberapa kalimat dari perikop itu lalu berhenti sejenak. Anggota kelompok lain harus menceritakan bagian selanjutnya dari perikop itu dan berhenti sejenak. Lakukan hal ini sampai kelompok itu telah menceritakan kembali semua perikop tersebut. Dalam tahap ini anggota kelompok dapat saling mengoreksi. Hentikan sebentar rekaman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mengingat perikop tersebut. Hentikan sebentar rekaman ini di sini.</w:t>
      </w:r>
    </w:p>
    <w:p>
      <w:pPr/>
      <w:r>
        <w:rPr>
          <w:lang w:val="id_ID" w:bidi="id_ID"/>
        </w:rPr>
      </w:r>
      <w:r>
        <w:rPr>
          <w:lang w:val="id_ID" w:bidi="id_ID"/>
        </w:rPr>
        <w:t>Selanjutnya, kelompok dapat memutuskan versi mana dari perikop tersebut yang paling disukai. Anda mungkin merasa bahwa Anda menyukai cara salah satu anggota kelompok menceritakan suatu adegan, tetapi menyukai cara anggota kelompok lain menceritakan adegan lainnya. Hentikan sebentar audio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6:8–15</w:t>
      </w:r>
      <w:r>
        <w:rPr>
          <w:lang w:val="id_ID" w:bidi="id_ID"/>
        </w:rPr>
      </w:r>
    </w:p>
    <w:p>
      <w:pPr>
        <w:pStyle w:val="Heading3"/>
      </w:pPr>
      <w:r>
        <w:rPr>
          <w:lang w:val="id_ID" w:bidi="id_ID"/>
        </w:rPr>
        <w:t>Dengar dan Renungkan</w:t>
      </w:r>
    </w:p>
    <w:p>
      <w:pPr/>
      <w:r>
        <w:rPr>
          <w:lang w:val="id_ID" w:bidi="id_ID"/>
        </w:rPr>
      </w:r>
      <w:r>
        <w:rPr>
          <w:lang w:val="id_ID" w:bidi="id_ID"/>
        </w:rPr>
        <w:t>Pada langkah ini, dengarkan Kisah Para Rasul 6:8–15 dan simpanlah di dalam hati Anda.</w:t>
      </w:r>
    </w:p>
    <w:p>
      <w:pPr/>
      <w:r>
        <w:rPr>
          <w:lang w:val="id_ID" w:bidi="id_ID"/>
        </w:rPr>
      </w:r>
      <w:r>
        <w:rPr>
          <w:lang w:val="id_ID" w:bidi="id_ID"/>
        </w:rPr>
        <w:t>Dengarkan versi audio dari Kisah para Rasul 6:8–15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Anda tidak sukai atau tidak mengerti dari kisah ini?</w:t>
      </w:r>
    </w:p>
    <w:p>
      <w:pPr>
        <w:pStyle w:val="ListBullet"/>
        <w:spacing w:line="240" w:lineRule="auto"/>
        <w:ind w:left="720"/>
      </w:pPr>
      <w:r>
        <w:rPr>
          <w:lang w:val="id_ID" w:bidi="id_ID"/>
        </w:rPr>
      </w:r>
      <w:r>
        <w:rPr>
          <w:lang w:val="id_ID" w:bidi="id_ID"/>
        </w:rPr>
        <w:t>Apa yang diceritakan perikop ini kepada kita tentang Tuhan atau Yesus?</w:t>
      </w:r>
    </w:p>
    <w:p>
      <w:pPr>
        <w:pStyle w:val="ListBullet"/>
        <w:spacing w:line="240" w:lineRule="auto"/>
        <w:ind w:left="720"/>
      </w:pPr>
      <w:r>
        <w:rPr>
          <w:lang w:val="id_ID" w:bidi="id_ID"/>
        </w:rPr>
      </w:r>
      <w:r>
        <w:rPr>
          <w:lang w:val="id_ID" w:bidi="id_ID"/>
        </w:rPr>
        <w:t>Apa yang diceritakan bagian ini tentang manusia?</w:t>
      </w:r>
    </w:p>
    <w:p>
      <w:pPr>
        <w:pStyle w:val="ListBullet"/>
        <w:spacing w:line="240" w:lineRule="auto"/>
        <w:ind w:left="720"/>
      </w:pPr>
      <w:r>
        <w:rPr>
          <w:lang w:val="id_ID" w:bidi="id_ID"/>
        </w:rPr>
      </w:r>
      <w:r>
        <w:rPr>
          <w:lang w:val="id_ID" w:bidi="id_ID"/>
        </w:rPr>
        <w:t>Bagaimana perikop ini memengaruhi kehidupan sehari-hari kita?</w:t>
      </w:r>
    </w:p>
    <w:p>
      <w:pPr>
        <w:pStyle w:val="ListBullet"/>
        <w:spacing w:line="240" w:lineRule="auto"/>
        <w:ind w:left="720"/>
      </w:pPr>
      <w:r>
        <w:rPr>
          <w:lang w:val="id_ID" w:bidi="id_ID"/>
        </w:rPr>
      </w:r>
      <w:r>
        <w:rPr>
          <w:lang w:val="id_ID" w:bidi="id_ID"/>
        </w:rPr>
        <w:t>Adakah di antara kenalan Anda yang perlu mendengar tentang kisah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Kisah Para Rasul 6:8–15 dalam terjemahan yang paling mudah dimengerti.</w:t>
      </w:r>
    </w:p>
    <w:p>
      <w:pPr/>
      <w:r>
        <w:rPr>
          <w:lang w:val="id_ID" w:bidi="id_ID"/>
        </w:rPr>
      </w:r>
      <w:r>
        <w:rPr>
          <w:lang w:val="id_ID" w:bidi="id_ID"/>
        </w:rPr>
        <w:t xml:space="preserve">Dalam perikop terakhir, para rasul memilih tujuh laki-laki dari kelompok murid untuk menjadi pemimpin dan mengurus para janda dalam kelompok itu. Stefanus adalah salah satu orang yang dipilih oleh para rasul. Sekarang, Stefanus mengajar dengan kuasa dan melakukan mujizat di Yerusalem . Ini menyebabkan masalah dengan orang-orang Yahudi lainnya, yang berbohong tentang Stefanus dan membawanya ke Mahkamah Agama </w:t>
      </w:r>
    </w:p>
    <w:p>
      <w:pPr/>
      <w:r>
        <w:rPr>
          <w:lang w:val="id_ID" w:bidi="id_ID"/>
        </w:rPr>
      </w:r>
      <w:r>
        <w:rPr>
          <w:lang w:val="id_ID" w:bidi="id_ID"/>
        </w:rPr>
        <w:t>Lukas menggunakan kata seperti "sekarang" untuk memperkenalkan kisah tentang Stefanus. Lukas memberitahukan kepada kita bahwa Stefanus penuh dengan anugerah, atau perkenanan Allah dan kuasa, atau kemampuan untuk bertindak. Kita tahu dari perikop sebelumnya bahwa Stefanus penuh dengan Roh kudus atau Roh Allah. Allah memberinya kuasa untuk melakukan tanda-tanda mujizat dan keajaiban, atau tindakan yang hanya dapat dilakukan oleh Allah Tanda-tanda adalah petunjuk yang menunjukkan bahwa sesuatu itu benar. Disini, tanda-tanda menunjukan bahwa apa yang diajarkan Stefanus tentang Yesus itu adalah benar. Tetapi segera, orang-orang Yahudi dari Sinagoge kaum merdeka menentang Stefanus, para penyembah ini berasal dari daerah-daerah Kirene, Aleksandria, Kilikia, dan Asia.</w:t>
      </w:r>
    </w:p>
    <w:p>
      <w:pPr/>
      <w:r>
        <w:rPr>
          <w:lang w:val="id_ID" w:bidi="id_ID"/>
        </w:rPr>
      </w:r>
      <w:r>
        <w:rPr>
          <w:lang w:val="id_ID" w:bidi="id_ID"/>
        </w:rPr>
        <w:t xml:space="preserve">Berhenti di sini dan lihatlah peta yang menunjukkan </w:t>
      </w:r>
      <w:r>
        <w:rPr>
          <w:lang w:val="id_ID" w:bidi="id_ID"/>
        </w:rPr>
        <w:t>Kirene, Aleksandria, Kilikia, dan Asia dalam kaitannya dengan Yerusalem</w:t>
      </w:r>
      <w:r>
        <w:rPr>
          <w:lang w:val="id_ID" w:bidi="id_ID"/>
        </w:rPr>
        <w:t xml:space="preserve"> sebagai kelompok. Hentikan sebentar rekaman ini di sini.</w:t>
      </w:r>
    </w:p>
    <w:p>
      <w:pPr/>
      <w:r>
        <w:rPr>
          <w:lang w:val="id_ID" w:bidi="id_ID"/>
        </w:rPr>
      </w:r>
      <w:r>
        <w:rPr>
          <w:lang w:val="id_ID" w:bidi="id_ID"/>
        </w:rPr>
        <w:t>Sinagoge kaum merdeka, atau tempat ibadah Yahudi, penuh dengan orang-orang Yahudi yang pernah menjadi budak orang-orang Romawi, tetapi orang-orang Romawi membebaskan mereka. Nama itu tidak berarti bahwa semua orang yang dibebaskan dari perbudakan menghadiri Sinagoge atau bahwa hanya orang-orang yang dibebaskan yang dapat hadir. Orang-orang Yahudi ini adalah orang-orang Yahudi Helenistik, atau orang Yahudi yang berbicara bahasa Yunani dan telah mengadopsi banyak praktik Yunani. Orang-orang ini tidak berasal dari Israel, melainkan datang dari negara-negara lain tempat orang Yahudi telah menetap. Para orang Yahudi yang dibebaskan marah dengan ajaran Stefanus, tetapi mereka tidak dapat membantah, atau membuktikan Stefanus salah, karena Roh Allah memberikan hikmat kepadanya. Gagasan tentang hikmat berarti berpikir yang benar dan melakukan hal-hal yang baik.</w:t>
      </w:r>
    </w:p>
    <w:p>
      <w:pPr/>
      <w:r>
        <w:rPr>
          <w:lang w:val="id_ID" w:bidi="id_ID"/>
        </w:rPr>
      </w:r>
      <w:r>
        <w:rPr>
          <w:lang w:val="id_ID" w:bidi="id_ID"/>
        </w:rPr>
        <w:t>Berhenti di sini dan diskusikan pertanyaan ini bersama kelompok: Diskusikan bagaimana seseorang dengan hikmat bertindak dan berbicara. Mengapa sulit untuk berdebat dengan mereka? Hentikan sebentar rekaman ini di sini.</w:t>
      </w:r>
    </w:p>
    <w:p>
      <w:pPr/>
      <w:r>
        <w:rPr>
          <w:lang w:val="id_ID" w:bidi="id_ID"/>
        </w:rPr>
      </w:r>
      <w:r>
        <w:rPr>
          <w:lang w:val="id_ID" w:bidi="id_ID"/>
        </w:rPr>
        <w:t>Orang-orang Yahudi menghasut orang lain untuk berbohong tentang Stefanus dan mengatakan bahwa ia menghujat, atau menghina Musa dan Allah Ini adalah tuduhan yang serius, karena Musa adalah Nabi yang besar bagi orang Yahudi, dan Allah memberikan hukum-Nya kepada umat-Nya melalui Musa. Orang-orang Yahudi itu menyebabkan orang lain menjadi marah kepada Stefanus, termasuk para tua-tua, atau para pemimpin komunitas Yahudi yang dihormati, dan para pengajar hukum Taurat. Para pengajar hukum Taurat adalah para pemimpin agama yang menafsirkan dan mengajarkan hukum Allah. Mengatakan bahwa Stefanus mengancam Bait Suci serta adat, tata cara organisasi, dan aturan didalamnya akan membuat banyak orang marah, karena Bait Suci adalah pusat agama dan ekonomi bagi kehidupan orang-orang Yahudi. Komunitas Yahudi sangat marah kepada Stefanus sehingga mereka menangkapnya dan membawanya ke mahkamah agama yaitu dewan pemerintahan orang Yahudi yang di sebut sanhedrin. Dewan Yahudi mendengarkan kasus-kasus pengadilan dan menjatuhkan putusan berdasarkan hukum agama.</w:t>
      </w:r>
    </w:p>
    <w:p>
      <w:pPr/>
      <w:r>
        <w:rPr>
          <w:lang w:val="id_ID" w:bidi="id_ID"/>
        </w:rPr>
      </w:r>
      <w:r>
        <w:rPr>
          <w:lang w:val="id_ID" w:bidi="id_ID"/>
        </w:rPr>
        <w:t>Orang-orang Yahudi yang sama dari Sinagoge itu mengatur agar orang-orang menjadi saksi palsu di hadapan dewan Yahudi. Seorang saksi palsu adalah seseorang yang berbohong tentang apa yang ia ketahui tentang seseorang atau peristiwa. Para saksi palsu ini mengubah kebenaran cukup banyak untuk membuat tuduhan serius terhadap Stefanus—mereka menuduh dia mengancam Bait Suci.</w:t>
      </w:r>
    </w:p>
    <w:p>
      <w:pPr/>
      <w:r>
        <w:rPr>
          <w:lang w:val="id_ID" w:bidi="id_ID"/>
        </w:rPr>
      </w:r>
      <w:r>
        <w:rPr>
          <w:lang w:val="id_ID" w:bidi="id_ID"/>
        </w:rPr>
        <w:t>Berhenti di sini dan diskusikan pertanyaan ini dalam kelompok: Ketika seseorang menuduh orang lain melakukan sesuatu, seperti apa proses persidangan dalam budaya Anda? Para penguasa atau para hakim mencapai keputusan tentang siapa yang mengatakan kebenaran? Hentikan sebentar rekaman ini di sini.</w:t>
      </w:r>
    </w:p>
    <w:p>
      <w:pPr/>
      <w:r>
        <w:rPr>
          <w:lang w:val="id_ID" w:bidi="id_ID"/>
        </w:rPr>
      </w:r>
      <w:r>
        <w:rPr>
          <w:lang w:val="id_ID" w:bidi="id_ID"/>
        </w:rPr>
        <w:t>Para saksi palsu itu tidak menyebut nama Stefanus, tetapi memanggilnya "orang itu" atau "lelaki itu" untuk menunjukkan rasa tidak hormat. Mereka melebih-lebihkan, dengan mengatakan bahwa Stefanus selalu berbicara menentang tempat kudus, yaitu Bait Suci dan hukum Allah. Mereka merujuk pada ajaran Stefanus bahwa Yesus dari Nazaret akan menghancurkan Bait Suci dan mengubah kebiasaan-kebiasaan yang diturunkan oleh Musa. Ini adalah konsep-konsep yang Yesus sendiri ajarkan. Karena Bait Suci dan hukum Taurat adalah hal yang paling penting bagi orang Yahudi, berbicara menentang hal-hal ini atau berbicara tentang mengubahnya akan membuat orang Yahudi sangat marah. Kata adat-istiadat merujuk pada aturan-aturan yang harus diikuti oleh orang-orang Yahudi. Para guru agama Yahudi menulis atau mengucapkan aturan-aturan ini yang didasarkan pada Hukum Musa.</w:t>
      </w:r>
    </w:p>
    <w:p>
      <w:pPr/>
      <w:r>
        <w:rPr>
          <w:lang w:val="id_ID" w:bidi="id_ID"/>
        </w:rPr>
      </w:r>
      <w:r>
        <w:rPr>
          <w:lang w:val="id_ID" w:bidi="id_ID"/>
        </w:rPr>
        <w:t>ketika Mahkamah Agama memperhatikan dengan seksama Stefanus, mereka melihat bahwa wajahnya bersinar atau seperti wajah seorang malaikat. Malaikat adalah roh yang melayani Allah Lukas tidak memberi tahu kita bagaimana wajah Stefanus bisa terlihat seperti seorang malaikat, tetapi kita tahu bahwa Stefanus penuh dengan Roh Kudus.</w:t>
      </w:r>
      <w:r>
        <w:rPr>
          <w:lang w:val="id_ID" w:bidi="id_ID"/>
        </w:rPr>
      </w:r>
    </w:p>
    <w:p>
      <w:pPr>
        <w:pStyle w:val="Heading3"/>
      </w:pPr>
      <w:r>
        <w:rPr>
          <w:lang w:val="id_ID" w:bidi="id_ID"/>
        </w:rPr>
        <w:t>Menjelaskan Adegan</w:t>
      </w:r>
    </w:p>
    <w:p>
      <w:pPr/>
      <w:r>
        <w:rPr>
          <w:lang w:val="id_ID" w:bidi="id_ID"/>
        </w:rPr>
      </w:r>
      <w:r>
        <w:rPr>
          <w:lang w:val="id_ID" w:bidi="id_ID"/>
        </w:rPr>
        <w:t>Dengarkan versi audio dari Kisah Para Rasul 6:8–15 dalam terjemahan yang paling mudah dimengerti.</w:t>
      </w:r>
    </w:p>
    <w:p>
      <w:pPr/>
      <w:r>
        <w:rPr>
          <w:lang w:val="id_ID" w:bidi="id_ID"/>
        </w:rPr>
      </w:r>
      <w:r>
        <w:rPr>
          <w:lang w:val="id_ID" w:bidi="id_ID"/>
        </w:rPr>
        <w:t>Pada tahap ini, kelompok akan menentukan adegan, tokoh, dan latar belakang dari perikop ini. Selanjutnya, kelompok akan memvisualisasikan perikop ini.</w:t>
      </w:r>
    </w:p>
    <w:p>
      <w:pPr/>
      <w:r>
        <w:rPr>
          <w:lang w:val="id_ID" w:bidi="id_ID"/>
        </w:rPr>
      </w:r>
      <w:r>
        <w:rPr>
          <w:lang w:val="id_ID" w:bidi="id_ID"/>
        </w:rPr>
        <w:t>Perikop ini memiliki tiga adegan.</w:t>
      </w:r>
    </w:p>
    <w:p>
      <w:pPr/>
      <w:r>
        <w:rPr>
          <w:lang w:val="id_ID" w:bidi="id_ID"/>
        </w:rPr>
      </w:r>
      <w:r>
        <w:rPr>
          <w:b/>
          <w:lang w:val="id_ID" w:bidi="id_ID"/>
        </w:rPr>
        <w:t>Dalam adegan pertama:</w:t>
      </w:r>
      <w:r>
        <w:rPr>
          <w:lang w:val="id_ID" w:bidi="id_ID"/>
        </w:rPr>
        <w:t xml:space="preserve"> Stefanus mengajar tentang Yesus dan melakukan mujizat di Yerusalem. Orang-orang Yahudi dari Sinagoge orang-orang Merdeka menjadi marah dengan ajarannya. Orang-orang Yahudi mencoba berdebat dengan Stefanus, tetapi dia menjawab dengan hikmat.</w:t>
      </w:r>
    </w:p>
    <w:p>
      <w:pPr/>
      <w:r>
        <w:rPr>
          <w:lang w:val="id_ID" w:bidi="id_ID"/>
        </w:rPr>
      </w:r>
      <w:r>
        <w:rPr>
          <w:b/>
          <w:lang w:val="id_ID" w:bidi="id_ID"/>
        </w:rPr>
        <w:t>Dalam adegan kedua:</w:t>
      </w:r>
      <w:r>
        <w:rPr>
          <w:lang w:val="id_ID" w:bidi="id_ID"/>
        </w:rPr>
        <w:t xml:space="preserve"> Karena mereka tidak dapat membuktikannya salah, orang-orang Yahudi yang sama meyakinkan orang-orang Yahudi lainnya di kota itu untuk marah kepada Stefanus, termasuk para penatua dan para pengajar hukum Taurat. Orang-orang menjadi sangat marah sehingga mereka menangkap Stefanus dan membawanya untuk dihakimi di Mahkamah Agama Yahudi yang di sebut Sanhedrin.</w:t>
      </w:r>
    </w:p>
    <w:p>
      <w:pPr/>
      <w:r>
        <w:rPr>
          <w:lang w:val="id_ID" w:bidi="id_ID"/>
        </w:rPr>
      </w:r>
      <w:r>
        <w:rPr>
          <w:b/>
          <w:lang w:val="id_ID" w:bidi="id_ID"/>
        </w:rPr>
        <w:t>Dalam adegan ketiga:</w:t>
      </w:r>
      <w:r>
        <w:rPr>
          <w:lang w:val="id_ID" w:bidi="id_ID"/>
        </w:rPr>
        <w:t xml:space="preserve"> Stefanus berdiri hadapan Mahkamah Agama Yahudi yang di sebut Sanhedrin. saksi-Saksi palsu membesar-besarkan kesaksian mereka tentang Stefanus, mereka mengatakan bahwa dia selalu berbicara menentang Bait Suci dan hukum Allah. Maka semua orang yang duduk dalam Mahkamah Agama menatap Stefanus dan melihat bahwa wajahnya seperti wajah seorang malaikat.</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Stefanus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Orang-orang Yahudi dari Sinagoge</w:t>
      </w:r>
    </w:p>
    <w:p>
      <w:pPr>
        <w:pStyle w:val="ListBullet"/>
        <w:spacing w:line="240" w:lineRule="auto"/>
        <w:ind w:left="720"/>
      </w:pPr>
      <w:r>
        <w:rPr>
          <w:lang w:val="id_ID" w:bidi="id_ID"/>
        </w:rPr>
      </w:r>
      <w:r>
        <w:rPr>
          <w:lang w:val="id_ID" w:bidi="id_ID"/>
        </w:rPr>
        <w:t>Para penatua</w:t>
      </w:r>
    </w:p>
    <w:p>
      <w:pPr>
        <w:pStyle w:val="ListBullet"/>
        <w:spacing w:line="240" w:lineRule="auto"/>
        <w:ind w:left="720"/>
      </w:pPr>
      <w:r>
        <w:rPr>
          <w:lang w:val="id_ID" w:bidi="id_ID"/>
        </w:rPr>
      </w:r>
      <w:r>
        <w:rPr>
          <w:lang w:val="id_ID" w:bidi="id_ID"/>
        </w:rPr>
        <w:t>Para ahli Taurat</w:t>
      </w:r>
    </w:p>
    <w:p>
      <w:pPr>
        <w:pStyle w:val="ListBullet"/>
        <w:spacing w:line="240" w:lineRule="auto"/>
        <w:ind w:left="720"/>
      </w:pPr>
      <w:r>
        <w:rPr>
          <w:lang w:val="id_ID" w:bidi="id_ID"/>
        </w:rPr>
      </w:r>
      <w:r>
        <w:rPr>
          <w:lang w:val="id_ID" w:bidi="id_ID"/>
        </w:rPr>
        <w:t xml:space="preserve">Anggota dewan Agama Yahudi </w:t>
      </w:r>
    </w:p>
    <w:p>
      <w:pPr>
        <w:pStyle w:val="ListBullet"/>
        <w:spacing w:line="240" w:lineRule="auto"/>
        <w:ind w:left="720"/>
      </w:pPr>
      <w:r>
        <w:rPr>
          <w:lang w:val="id_ID" w:bidi="id_ID"/>
        </w:rPr>
      </w:r>
      <w:r>
        <w:rPr>
          <w:lang w:val="id_ID" w:bidi="id_ID"/>
        </w:rPr>
        <w:t>Para saksi palsu</w:t>
      </w:r>
    </w:p>
    <w:p>
      <w:pPr/>
      <w:r>
        <w:rPr>
          <w:lang w:val="id_ID" w:bidi="id_ID"/>
        </w:rPr>
      </w:r>
      <w:r>
        <w:rPr>
          <w:lang w:val="id_ID" w:bidi="id_ID"/>
        </w:rPr>
        <w:t>Dalam kelompok, perhatikan bagian-bagian dari latar belakang perikop ini.</w:t>
      </w:r>
    </w:p>
    <w:p>
      <w:pPr/>
      <w:r>
        <w:rPr>
          <w:lang w:val="id_ID" w:bidi="id_ID"/>
        </w:rPr>
      </w:r>
      <w:r>
        <w:rPr>
          <w:lang w:val="id_ID" w:bidi="id_ID"/>
        </w:rPr>
        <w:t xml:space="preserve">Dalam perikop terakhir, Lukas menunjukkan jumlah murid bertambah banyak dan firman Allah terus menyebar di Yerusalem Para rasul memilih Stefanus sebagai pemimpin dalam kelompok murid untuk merawat para janda. Stefanus penuh dengan Roh Kudus. </w:t>
      </w:r>
    </w:p>
    <w:p>
      <w:pPr/>
      <w:r>
        <w:rPr>
          <w:lang w:val="id_ID" w:bidi="id_ID"/>
        </w:rPr>
      </w:r>
      <w:r>
        <w:rPr>
          <w:lang w:val="id_ID" w:bidi="id_ID"/>
        </w:rPr>
        <w:t>Perikop ini diawali dengan kata "sekarang" atau "dan." Kata yang digunakan di sini tidak untuk menunjukan waktu, tetapi memperkenalkan kisah Stefanus.</w:t>
      </w:r>
    </w:p>
    <w:p>
      <w:pPr/>
      <w:r>
        <w:rPr>
          <w:lang w:val="id_ID" w:bidi="id_ID"/>
        </w:rPr>
      </w:r>
      <w:r>
        <w:rPr>
          <w:lang w:val="id_ID" w:bidi="id_ID"/>
        </w:rPr>
        <w:t>Pada bagian awal, Lukas mengambarkan Stefanus. Stefanus penuh dengan kebaikan Allah. Stefanus melakukan tanda-tanda yang luar biasa di antara orang-orang.</w:t>
      </w:r>
    </w:p>
    <w:p>
      <w:pPr/>
      <w:r>
        <w:rPr>
          <w:lang w:val="id_ID" w:bidi="id_ID"/>
        </w:rPr>
      </w:r>
      <w:r>
        <w:rPr>
          <w:lang w:val="id_ID" w:bidi="id_ID"/>
        </w:rPr>
        <w:t>Sekarang kisah ini menunjukkan perbedaan yang kuat antara hal-hal luar biasa yang sedang dilakukan Stefanus dan cara orang-orang Yahudi menanggapi Stefanus. Ini adalah pertama kalinya dalam Kisah Para Rasul bahwa orang-orang tidak bereaksi secara positif terhadap tanda-tanda dan mujizat.</w:t>
      </w:r>
    </w:p>
    <w:p>
      <w:pPr/>
      <w:r>
        <w:rPr>
          <w:lang w:val="id_ID" w:bidi="id_ID"/>
        </w:rPr>
      </w:r>
      <w:r>
        <w:rPr>
          <w:lang w:val="id_ID" w:bidi="id_ID"/>
        </w:rPr>
        <w:t xml:space="preserve">Sementara Stefanus sedang mengajar, orang-orang Yahudi dari Sinagoge orang-orang Merdeka menentang Stefanus bersama dan berdebat dengannya. Orang-orang Yahudi yang sama tidak mampu menghadapi, mengatasi, atau menyangkal ajaran Stefanus. Ini berarti mereka tidak memiliki pendapat atau alasan yang cukup kuat untuk menentang Stefanus, karena Stefanus berbicara dengan hikmat dan Roh Kudus. </w:t>
      </w:r>
    </w:p>
    <w:p>
      <w:pPr/>
      <w:r>
        <w:rPr>
          <w:lang w:val="id_ID" w:bidi="id_ID"/>
        </w:rPr>
      </w:r>
      <w:r>
        <w:rPr>
          <w:lang w:val="id_ID" w:bidi="id_ID"/>
        </w:rPr>
        <w:t>Karena orang-orang Yahudi tidak dapat membuktikan bahwa Stefanus salah, mereka meyakinkan orang-orang lain untuk mengatakan bahwa Stefanus berbicara menentang Musa dan Allah.</w:t>
      </w:r>
    </w:p>
    <w:p>
      <w:pPr/>
      <w:r>
        <w:rPr>
          <w:lang w:val="id_ID" w:bidi="id_ID"/>
        </w:rPr>
      </w:r>
      <w:r>
        <w:rPr>
          <w:lang w:val="id_ID" w:bidi="id_ID"/>
        </w:rPr>
        <w:t>Orang-orang Yahudi sama, membuat orang-orang, para penatua, dan para ahli Taurat marah kepada Stefanus. Para penatua dan ahli Taurat memiliki wakil di dewan. Mereka menangkap Stefanus dan membawanya kepada dewan Agama yahudi atau Sanhedrin, untuk menghakimi dia.</w:t>
      </w:r>
    </w:p>
    <w:p>
      <w:pPr/>
      <w:r>
        <w:rPr>
          <w:lang w:val="id_ID" w:bidi="id_ID"/>
        </w:rPr>
      </w:r>
      <w:r>
        <w:rPr>
          <w:lang w:val="id_ID" w:bidi="id_ID"/>
        </w:rPr>
        <w:t>Orang-orang Yahudi yang sama, mengupah saksi palsu untuk mengatakan bahwa Stefanus berbicara menentang tempat kudus dan hukum, merujuk pada hukum yang diberikan Allah kepada Musa untuk umat-Nya. Tempat kudus merujuk pada Bait Suci. Dalam pengajaran sebelumnya, Yesus berbicara tentang kehancuran Bait Allah yang akan datang dan bagaimana orang tidak perlu lagi pergi kepada para imam untuk mempersembahkan korban bagi mereka demi memiliki hubungan yang benar dengan Allah. Kemungkinan besar Stefanus mengulangi ajaran-ajaran ini. Saksi-saksi palsu mengatakan bahwa Stefanus berbicara tentang bagaimana Yesus dari Nazaret akan meruntuhkan Bait Allah dan mengubah adat istiadat yang diwariskan oleh Musa.</w:t>
      </w:r>
    </w:p>
    <w:p>
      <w:pPr/>
      <w:r>
        <w:rPr>
          <w:lang w:val="id_ID" w:bidi="id_ID"/>
        </w:rPr>
      </w:r>
      <w:r>
        <w:rPr>
          <w:lang w:val="id_ID" w:bidi="id_ID"/>
        </w:rPr>
        <w:t>Anggota Mahkamah Agama menatap langsung wajah Stefanus. Wajah Stefanus seperti wajah seorang malaikat.</w:t>
      </w:r>
    </w:p>
    <w:p>
      <w:pPr/>
      <w:r>
        <w:rPr>
          <w:lang w:val="id_ID" w:bidi="id_ID"/>
        </w:rPr>
      </w:r>
      <w:r>
        <w:rPr>
          <w:lang w:val="id_ID" w:bidi="id_ID"/>
        </w:rPr>
        <w:t>Berhenti di sini dan diskusikan pertanyaan ini bersama tim anda: Mengapa menurut anda Stefanus memiliki wajah seperti wajah seorang malaikat? Menurut Anda, seperti apa wajah seperti malaikat? Hentikan sebentar rekaman ini di sini.</w:t>
      </w:r>
    </w:p>
    <w:p>
      <w:pPr/>
      <w:r>
        <w:rPr>
          <w:lang w:val="id_ID" w:bidi="id_ID"/>
        </w:rPr>
      </w:r>
      <w:r>
        <w:rPr>
          <w:lang w:val="id_ID" w:bidi="id_ID"/>
        </w:rPr>
        <w:t xml:space="preserve">Sekarang, kelompok hendaknya membuat papan cerita, menggambar atau menggunakan benda-benda untuk membayangkan perikop ini dan apa yang terjadi di dalamnya. </w:t>
      </w:r>
      <w:r>
        <w:rPr>
          <w:lang w:val="id_ID" w:bidi="id_ID"/>
        </w:rPr>
      </w:r>
    </w:p>
    <w:p>
      <w:pPr>
        <w:pStyle w:val="Heading3"/>
      </w:pPr>
      <w:r>
        <w:rPr>
          <w:lang w:val="id_ID" w:bidi="id_ID"/>
        </w:rPr>
        <w:t>Memperagakan Bacaan</w:t>
      </w:r>
    </w:p>
    <w:p>
      <w:pPr/>
      <w:r>
        <w:rPr>
          <w:lang w:val="id_ID" w:bidi="id_ID"/>
        </w:rPr>
      </w:r>
      <w:r>
        <w:rPr>
          <w:lang w:val="id_ID" w:bidi="id_ID"/>
        </w:rPr>
        <w:t>Dengarkan versi audio dari Kisah Para Rasul 6:8–15 dalam terjemahan yang paling mudah dimengerti.</w:t>
      </w:r>
    </w:p>
    <w:p>
      <w:pPr/>
      <w:r>
        <w:rPr>
          <w:lang w:val="id_ID" w:bidi="id_ID"/>
        </w:rPr>
      </w:r>
      <w:r>
        <w:rPr>
          <w:lang w:val="id_ID" w:bidi="id_ID"/>
        </w:rPr>
        <w:t>Pada langkah ini, kelompok akan memeragakan perikop tersebut.</w:t>
      </w:r>
    </w:p>
    <w:p>
      <w:pPr/>
      <w:r>
        <w:rPr>
          <w:lang w:val="id_ID" w:bidi="id_ID"/>
        </w:rPr>
      </w:r>
      <w:r>
        <w:rPr>
          <w:lang w:val="id_ID" w:bidi="id_ID"/>
        </w:rPr>
        <w:t>Perikop ini memiliki tiga adegan.</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Stefanus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Orang-orang Yahudi dari Sinagoge</w:t>
      </w:r>
    </w:p>
    <w:p>
      <w:pPr>
        <w:pStyle w:val="ListBullet"/>
        <w:spacing w:line="240" w:lineRule="auto"/>
        <w:ind w:left="720"/>
      </w:pPr>
      <w:r>
        <w:rPr>
          <w:lang w:val="id_ID" w:bidi="id_ID"/>
        </w:rPr>
      </w:r>
      <w:r>
        <w:rPr>
          <w:lang w:val="id_ID" w:bidi="id_ID"/>
        </w:rPr>
        <w:t>Para penatua</w:t>
      </w:r>
    </w:p>
    <w:p>
      <w:pPr>
        <w:pStyle w:val="ListBullet"/>
        <w:spacing w:line="240" w:lineRule="auto"/>
        <w:ind w:left="720"/>
      </w:pPr>
      <w:r>
        <w:rPr>
          <w:lang w:val="id_ID" w:bidi="id_ID"/>
        </w:rPr>
      </w:r>
      <w:r>
        <w:rPr>
          <w:lang w:val="id_ID" w:bidi="id_ID"/>
        </w:rPr>
        <w:t>Para ahli Taurat</w:t>
      </w:r>
    </w:p>
    <w:p>
      <w:pPr>
        <w:pStyle w:val="ListBullet"/>
        <w:spacing w:line="240" w:lineRule="auto"/>
        <w:ind w:left="720"/>
      </w:pPr>
      <w:r>
        <w:rPr>
          <w:lang w:val="id_ID" w:bidi="id_ID"/>
        </w:rPr>
      </w:r>
      <w:r>
        <w:rPr>
          <w:lang w:val="id_ID" w:bidi="id_ID"/>
        </w:rPr>
        <w:t xml:space="preserve">Anggota dewan Agama Yahudi </w:t>
      </w:r>
    </w:p>
    <w:p>
      <w:pPr>
        <w:pStyle w:val="ListBullet"/>
        <w:spacing w:line="240" w:lineRule="auto"/>
        <w:ind w:left="720"/>
      </w:pPr>
      <w:r>
        <w:rPr>
          <w:lang w:val="id_ID" w:bidi="id_ID"/>
        </w:rPr>
      </w:r>
      <w:r>
        <w:rPr>
          <w:lang w:val="id_ID" w:bidi="id_ID"/>
        </w:rPr>
        <w:t>Para saksi palsu</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peragaan bagian-bagian yang sulit atau penting dari perikop tersebut. Bantulah satu sama lain untuk mengingat bagian-bagian perikop ini.</w:t>
      </w:r>
    </w:p>
    <w:p>
      <w:pPr/>
      <w:r>
        <w:rPr>
          <w:lang w:val="id_ID" w:bidi="id_ID"/>
        </w:rPr>
      </w:r>
      <w:r>
        <w:rPr>
          <w:lang w:val="id_ID" w:bidi="id_ID"/>
        </w:rPr>
        <w:t>Hentikan sebentar rekaman ini di sini dan mulai peragakan perikop tersebut.</w:t>
      </w:r>
    </w:p>
    <w:p>
      <w:pPr/>
      <w:r>
        <w:rPr>
          <w:lang w:val="id_ID" w:bidi="id_ID"/>
        </w:rPr>
      </w:r>
      <w:r>
        <w:rPr>
          <w:lang w:val="id_ID" w:bidi="id_ID"/>
        </w:rPr>
        <w:t>Kelompok tersebut harus memeragakan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Hentikan sebentar rekaman suara ini di sini dan peragakan perikop ini untuk kedua kalinya.</w:t>
      </w:r>
    </w:p>
    <w:p>
      <w:pPr/>
      <w:r>
        <w:rPr>
          <w:lang w:val="id_ID" w:bidi="id_ID"/>
        </w:rPr>
      </w:r>
      <w:r>
        <w:rPr>
          <w:lang w:val="id_ID" w:bidi="id_ID"/>
        </w:rPr>
        <w:t>Berikut ini adalah contoh drama dan kemungkinan responsnya.</w:t>
      </w:r>
    </w:p>
    <w:p>
      <w:pPr/>
      <w:r>
        <w:rPr>
          <w:lang w:val="id_ID" w:bidi="id_ID"/>
        </w:rPr>
      </w:r>
      <w:r>
        <w:rPr>
          <w:lang w:val="id_ID" w:bidi="id_ID"/>
        </w:rPr>
        <w:t>Perankan Stefanus mengajar dengan kuasa dan hikmat. Dia melakukan tanda-tanda dan keajaiban. Aktor yang berperan sebagai Roh Kudus dapat menolong Stefanus melakukan mukjizat-mukjizat ini. Stefanus mengajar dan orang-orang Yahudi dari Sinagoge Orang-orang Merdeka menjadi marah terhadap ajarannya.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orang-orang Yahudi di sinagoge, "Apa yang anda rasakan atau pikirkan?" Orang tersebut mungkin menjawab hal-hal seperti, "Apa yang dia maksud dengan Bait Suci akan dimusnahkan? Itu adalah pusat kehidupan kita!" atau "Stefanus tidak tahu apa yang dia katakan. Hukum Musa tidak dapat diubah," atau "Terkejut. Bagaimana mungkin Stefanus berbicara dengan hikmat seperti itu padahal gurunya sudah mati?”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 orang-orang Yahudi dari sinagoge yang berusaha menentang Stefanus, tetapi mereka tidak dapat membuktikan bahwa ia salah.” Sebaliknya, orang-orang Yahudi mulai membangkitkan kemarahan di antara orang-orang Yahudi di kota itu, termasuk para tua-tua dan ahli-ahli Taurat. Orang-orang sangat marah sehingga mereka menangkap Stefanus dan membawanya untuk dihakimi oleh dewan agama yahudi yang di sebut Sanhedrin, dewan penguasa Yahudi. Aktor yang yang memerankan Roh Kudus dapat berdiri di samping Stefanus selama persidangannya.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Stefanus, "Apa yang Anda rasakan atau pikirkan?" “Orang itu mungkin akan menjawab hal-hal seperti, ‘Tenang.’' Inilah yang Yesus ajarkan kepada kita untuk hadapi. “saya tahu Roh Kudus menyertai ku,” atau “Diberkati karena dapat bersaksi di hadapan Mahkamah Agama,” atau “Sedih karena orang-orang tidak percaya pada ajaran Yesus.”</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 orang-orang Yahudi dari sinagoge yang membawa saksi palsu kepada persidangan Stefanus. Saksi-saksi palsu membesar-besarkan dan mengatakan bahwa Stefanus selalu berbicara tentang kehancuran Bait Suci dan mengubah hukum Musa. Anggota dewan melihat Stefanus dengan saksama dan melihat bahwa wajahnya bersinar seperti wajah seorang malaikat.</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berperan sebagai anggota Mahkamah Agama, ‘Apa yang anda rasakan atau pikirkan?’” Orang itu mungkin menjawab, "Kaget. Ada sesuatu yang berbeda tentang orang ini," atau "Bingung. Bagaimana dia bisa sangat tenang ketika tuduhan terhadapnya sangat serius?" atau "Frustrasi. Saya pikir kami telah mendengar ajaran Yesus yang terakhir."</w:t>
      </w:r>
      <w:r>
        <w:rPr>
          <w:lang w:val="id_ID" w:bidi="id_ID"/>
        </w:rPr>
      </w:r>
    </w:p>
    <w:p>
      <w:pPr>
        <w:pStyle w:val="Heading3"/>
      </w:pPr>
      <w:r>
        <w:rPr>
          <w:lang w:val="id_ID" w:bidi="id_ID"/>
        </w:rPr>
        <w:t>Melengkapi yang Kurang</w:t>
      </w:r>
    </w:p>
    <w:p>
      <w:pPr/>
      <w:r>
        <w:rPr>
          <w:lang w:val="id_ID" w:bidi="id_ID"/>
        </w:rPr>
      </w:r>
      <w:r>
        <w:rPr>
          <w:lang w:val="id_ID" w:bidi="id_ID"/>
        </w:rPr>
        <w:t>Dengarkan versi audio dari Kisah Para Rasul 6:8–15 dalam terjemahan yang paling mudah dimengerti.</w:t>
      </w:r>
    </w:p>
    <w:p>
      <w:pPr/>
      <w:r>
        <w:rPr>
          <w:lang w:val="id_ID" w:bidi="id_ID"/>
        </w:rPr>
      </w:r>
      <w:r>
        <w:rPr>
          <w:lang w:val="id_ID" w:bidi="id_ID"/>
        </w:rPr>
        <w:t>Pada tahap ini, kelompok akan membahas istilah dan kata-kata penting dalam perikop ini.</w:t>
      </w:r>
    </w:p>
    <w:p>
      <w:pPr/>
      <w:r>
        <w:rPr>
          <w:lang w:val="id_ID" w:bidi="id_ID"/>
        </w:rPr>
      </w:r>
      <w:r>
        <w:rPr>
          <w:lang w:val="id_ID" w:bidi="id_ID"/>
        </w:rPr>
        <w:t xml:space="preserve">Lukas mengatakan kepada kita bahwa Stefanus penuh dengan </w:t>
      </w:r>
      <w:r>
        <w:rPr>
          <w:b/>
          <w:lang w:val="id_ID" w:bidi="id_ID"/>
        </w:rPr>
        <w:t>anugerah</w:t>
      </w:r>
      <w:r>
        <w:rPr>
          <w:lang w:val="id_ID" w:bidi="id_ID"/>
        </w:rPr>
        <w:t xml:space="preserve"> dan </w:t>
      </w:r>
      <w:r>
        <w:rPr>
          <w:b/>
          <w:lang w:val="id_ID" w:bidi="id_ID"/>
        </w:rPr>
        <w:t>kuasa</w:t>
      </w:r>
      <w:r>
        <w:rPr>
          <w:lang w:val="id_ID" w:bidi="id_ID"/>
        </w:rPr>
        <w:t xml:space="preserve">. Anugerah merujuk pada Allah yang menunjukkan kemurahan kepada seseorang yang tidak layak menerimanya, sedangkan kuasa merujuk pada kemampuan untuk bertindak. Allah memberikan Stefanus perkenanan maupun kemampuan untuk bertindak. Gunakan kata atau frasa yang sama untuk anugerah seperti yang Anda gunakan pada perikop sebelumnya. Untuk informasi lebih lanjut tentang </w:t>
      </w:r>
      <w:r>
        <w:rPr>
          <w:lang w:val="id_ID" w:bidi="id_ID"/>
        </w:rPr>
        <w:t>kata anugerah</w:t>
      </w:r>
      <w:r>
        <w:rPr>
          <w:lang w:val="id_ID" w:bidi="id_ID"/>
        </w:rPr>
        <w:t xml:space="preserve">, lihat Daftar Kata Utama. </w:t>
      </w:r>
    </w:p>
    <w:p>
      <w:pPr/>
      <w:r>
        <w:rPr>
          <w:lang w:val="id_ID" w:bidi="id_ID"/>
        </w:rPr>
      </w:r>
      <w:r>
        <w:rPr>
          <w:lang w:val="id_ID" w:bidi="id_ID"/>
        </w:rPr>
        <w:t xml:space="preserve"> Stefanus dapat melakukan </w:t>
      </w:r>
      <w:r>
        <w:rPr>
          <w:b/>
          <w:lang w:val="id_ID" w:bidi="id_ID"/>
        </w:rPr>
        <w:t>keajaiban</w:t>
      </w:r>
      <w:r>
        <w:rPr>
          <w:lang w:val="id_ID" w:bidi="id_ID"/>
        </w:rPr>
        <w:t xml:space="preserve"> dan </w:t>
      </w:r>
      <w:r>
        <w:rPr>
          <w:b/>
          <w:lang w:val="id_ID" w:bidi="id_ID"/>
        </w:rPr>
        <w:t>tanda-tanda</w:t>
      </w:r>
      <w:r>
        <w:rPr>
          <w:lang w:val="id_ID" w:bidi="id_ID"/>
        </w:rPr>
        <w:t xml:space="preserve">. Kedua kata ini merujuk pada tindakan yang hanya dapat dilakukan oleh Allah. Tanda-tanda adalah petunjuk yang menunjukkan bahwa sesuatu itu benar. Dalam kasus ini, tanda-tanda menunjukan bahwa apa yang diajarkan Stefanus tentang Yesus itu adalah benar. Gunakan kata atau frasa yang sama untuk ‘tanda-tanda dan mukjizat’ seperti yang kamu gunakan pada perikop sebelumnya.” Untuk informasi lebih lanjut tentang </w:t>
      </w:r>
      <w:r>
        <w:rPr>
          <w:lang w:val="id_ID" w:bidi="id_ID"/>
        </w:rPr>
        <w:t>mujizat, tanda-tanda, dan keajaiban</w:t>
      </w:r>
      <w:r>
        <w:rPr>
          <w:lang w:val="id_ID" w:bidi="id_ID"/>
        </w:rPr>
        <w:t>, lihat Glosarium Utama.</w:t>
      </w:r>
    </w:p>
    <w:p>
      <w:pPr/>
      <w:r>
        <w:rPr>
          <w:lang w:val="id_ID" w:bidi="id_ID"/>
        </w:rPr>
      </w:r>
      <w:r>
        <w:rPr>
          <w:lang w:val="id_ID" w:bidi="id_ID"/>
        </w:rPr>
        <w:t xml:space="preserve">Tetapi orang-orang Yahudi dari </w:t>
      </w:r>
      <w:r>
        <w:rPr>
          <w:b/>
          <w:lang w:val="id_ID" w:bidi="id_ID"/>
        </w:rPr>
        <w:t>Sinagoge</w:t>
      </w:r>
      <w:r>
        <w:rPr>
          <w:lang w:val="id_ID" w:bidi="id_ID"/>
        </w:rPr>
        <w:t xml:space="preserve"> Orang-orang Merdeka marah terhadap ajaran Stefanus. Sinagoge merujuk pada tempat ibadah orang Yahudi di mana orang-orang di desa dapat berkumpul sebagai pengganti pergi ke Bait Allah utama di Yerusalem. Orang-orang tidak mempersembahkan korban di sinagoge, tetapi berkumpul pada hari Sabat untuk berdoa, membaca Kitab Suci, mendengarkan pengajaran, dan kadang-kadang mengadili perselisihan dalam masyarakat. Setiap Sinagoge memiliki sekelompok tua-tua, dan satu pemimpin utama. Orang-orang ini bukan imam atau guru, tetapi mereka sangat dihormati dan berpengaruh dalam komunitas mereka.</w:t>
      </w:r>
    </w:p>
    <w:p>
      <w:pPr/>
      <w:r>
        <w:rPr>
          <w:lang w:val="id_ID" w:bidi="id_ID"/>
        </w:rPr>
      </w:r>
      <w:r>
        <w:rPr>
          <w:lang w:val="id_ID" w:bidi="id_ID"/>
        </w:rPr>
        <w:t xml:space="preserve">Berhenti di sini dan diskusikan dalam kelompok, kata atau frasa apa yang akan Anda gunakan untuk </w:t>
      </w:r>
      <w:r>
        <w:rPr>
          <w:b/>
          <w:lang w:val="id_ID" w:bidi="id_ID"/>
        </w:rPr>
        <w:t>sinagoge</w:t>
      </w:r>
      <w:r>
        <w:rPr>
          <w:lang w:val="id_ID" w:bidi="id_ID"/>
        </w:rPr>
        <w:t xml:space="preserve">. Cari kata </w:t>
      </w:r>
      <w:r>
        <w:rPr>
          <w:lang w:val="id_ID" w:bidi="id_ID"/>
        </w:rPr>
        <w:t>sinagoge</w:t>
      </w:r>
      <w:r>
        <w:rPr>
          <w:lang w:val="id_ID" w:bidi="id_ID"/>
        </w:rPr>
        <w:t xml:space="preserve"> di daftar kata Utama untuk informasi lebih lanjut. Jika Anda telah menerjemahkan kata ini di kitab lain dalam Alkitab, gunakan kata yang sama dengan yang Anda gunakan di sana. Hentikan sebentar rekaman ini di sini.</w:t>
      </w:r>
    </w:p>
    <w:p>
      <w:pPr/>
      <w:r>
        <w:rPr>
          <w:lang w:val="id_ID" w:bidi="id_ID"/>
        </w:rPr>
      </w:r>
      <w:r>
        <w:rPr>
          <w:lang w:val="id_ID" w:bidi="id_ID"/>
        </w:rPr>
        <w:t xml:space="preserve">Orang-orang Yahudi yang dibebaskan itu mencoba berdebat dengan Stefanus, tetapi mereka tidak dapat melawannya karena ia dipenuhi hikmat dan </w:t>
      </w:r>
      <w:r>
        <w:rPr>
          <w:b/>
          <w:lang w:val="id_ID" w:bidi="id_ID"/>
        </w:rPr>
        <w:t>Roh</w:t>
      </w:r>
      <w:r>
        <w:rPr>
          <w:lang w:val="id_ID" w:bidi="id_ID"/>
        </w:rPr>
        <w:t xml:space="preserve"> Kudus. Hanya Allah yang dapat memberi seseorang hikmat. Itu merujuk pada memikirkan hal-hal yang benar dan melakukan hal-hal yang baik. Gunakan kata atau frasa yang sama untuk ‘hikmat’ seperti yang kamu gunakan pada perikop sebelumnya. Untuk informasi lebih lanjut mengenai </w:t>
      </w:r>
      <w:r>
        <w:rPr>
          <w:lang w:val="id_ID" w:bidi="id_ID"/>
        </w:rPr>
        <w:t>hikmat</w:t>
      </w:r>
      <w:r>
        <w:rPr>
          <w:lang w:val="id_ID" w:bidi="id_ID"/>
        </w:rPr>
        <w:t>, lihat Daftar Kata Utama.</w:t>
      </w:r>
    </w:p>
    <w:p>
      <w:pPr/>
      <w:r>
        <w:rPr>
          <w:lang w:val="id_ID" w:bidi="id_ID"/>
        </w:rPr>
      </w:r>
      <w:r>
        <w:rPr>
          <w:lang w:val="id_ID" w:bidi="id_ID"/>
        </w:rPr>
        <w:t xml:space="preserve">Stefanus juga penuh dengan </w:t>
      </w:r>
      <w:r>
        <w:rPr>
          <w:b/>
          <w:lang w:val="id_ID" w:bidi="id_ID"/>
        </w:rPr>
        <w:t>Roh Kudus</w:t>
      </w:r>
      <w:r>
        <w:rPr>
          <w:lang w:val="id_ID" w:bidi="id_ID"/>
        </w:rPr>
        <w:t xml:space="preserve">. Roh Kudus adalah Roh Allah yang Ia berikan kepada manusia untuk memperlengkapi mereka dengan kehadiran, hikmat, otoritas, dan kuasa-Nya. Gunakan kata yang sama untuk Roh Kudus seperti yang Anda gunakan pada perikop sebelumnya. Untuk informasi lebih lanjut tentang </w:t>
      </w:r>
      <w:r>
        <w:rPr>
          <w:lang w:val="id_ID" w:bidi="id_ID"/>
        </w:rPr>
        <w:t>Roh Kudus</w:t>
      </w:r>
      <w:r>
        <w:rPr>
          <w:lang w:val="id_ID" w:bidi="id_ID"/>
        </w:rPr>
        <w:t>, lihat Glosarium Utama.</w:t>
      </w:r>
    </w:p>
    <w:p>
      <w:pPr/>
      <w:r>
        <w:rPr>
          <w:lang w:val="id_ID" w:bidi="id_ID"/>
        </w:rPr>
      </w:r>
      <w:r>
        <w:rPr>
          <w:lang w:val="id_ID" w:bidi="id_ID"/>
        </w:rPr>
        <w:t xml:space="preserve">Orang-orang Yahudi berbohong dan menuduh Stefanus </w:t>
      </w:r>
      <w:r>
        <w:rPr>
          <w:b/>
          <w:lang w:val="id_ID" w:bidi="id_ID"/>
        </w:rPr>
        <w:t>menghujat</w:t>
      </w:r>
      <w:r>
        <w:rPr>
          <w:lang w:val="id_ID" w:bidi="id_ID"/>
        </w:rPr>
        <w:t xml:space="preserve"> Allah dan Musa. Menghujat berarti tidak menghormati atau menghina Allah dengan membuat-Nya kurang agung.</w:t>
      </w:r>
    </w:p>
    <w:p>
      <w:pPr/>
      <w:r>
        <w:rPr>
          <w:lang w:val="id_ID" w:bidi="id_ID"/>
        </w:rPr>
      </w:r>
      <w:r>
        <w:rPr>
          <w:lang w:val="id_ID" w:bidi="id_ID"/>
        </w:rPr>
        <w:t xml:space="preserve">Berhenti di sini dan diskusikan dalam kelompok kata atau frasa apa yang akan Anda gunakan untuk </w:t>
      </w:r>
      <w:r>
        <w:rPr>
          <w:b/>
          <w:lang w:val="id_ID" w:bidi="id_ID"/>
        </w:rPr>
        <w:t>menghujat</w:t>
      </w:r>
      <w:r>
        <w:rPr>
          <w:lang w:val="id_ID" w:bidi="id_ID"/>
        </w:rPr>
        <w:t xml:space="preserve">. Jika Anda telah menerjemahkan kata ini di kitab lain dalam Alkitab, gunakan kata yang sama dengan yang Anda gunakan di sana. Carilah "menghujat" di </w:t>
      </w:r>
      <w:r>
        <w:rPr>
          <w:lang w:val="id_ID" w:bidi="id_ID"/>
        </w:rPr>
        <w:t>Daftar kata Utama</w:t>
      </w:r>
      <w:r>
        <w:rPr>
          <w:lang w:val="id_ID" w:bidi="id_ID"/>
        </w:rPr>
        <w:t xml:space="preserve"> untuk informasi lebih lanjut. Hentikan sebentar rekaman ini di sini.</w:t>
      </w:r>
    </w:p>
    <w:p>
      <w:pPr/>
      <w:r>
        <w:rPr>
          <w:lang w:val="id_ID" w:bidi="id_ID"/>
        </w:rPr>
      </w:r>
      <w:r>
        <w:rPr>
          <w:lang w:val="id_ID" w:bidi="id_ID"/>
        </w:rPr>
        <w:t xml:space="preserve">Orang-orang Yahudi bahkan </w:t>
      </w:r>
      <w:r>
        <w:rPr>
          <w:b/>
          <w:lang w:val="id_ID" w:bidi="id_ID"/>
        </w:rPr>
        <w:t>membangkitkan</w:t>
      </w:r>
      <w:r>
        <w:rPr>
          <w:lang w:val="id_ID" w:bidi="id_ID"/>
        </w:rPr>
        <w:t xml:space="preserve"> kemarahan para tua-tua dan </w:t>
      </w:r>
      <w:r>
        <w:rPr>
          <w:b/>
          <w:lang w:val="id_ID" w:bidi="id_ID"/>
        </w:rPr>
        <w:t>ahli-ahli</w:t>
      </w:r>
      <w:r>
        <w:rPr>
          <w:lang w:val="id_ID" w:bidi="id_ID"/>
        </w:rPr>
        <w:t xml:space="preserve"> Taurat terhadap ajaran Stefanus. Para tua-tua adalah pemimpin-pemimpin yang sudah lanjut usia dan dihormati dalam bangsa Yahudi, sedangkan ahli-ahli Taurat, atau guru-guru hukum Taurat, mempelajari, mengajarkan, dan menafsirkan hukum Allah. Kedua kelompok orang ini kemungkinan memiliki hubungan dengan Mahkamah Agama atau Sanhedrin untuk menghadapkan Stefanus ke pengadilan. Gunakan kata atau frasa yang sama untuk ‘para tetua’ dan ‘ahli-ahli Taurat’ seperti yang kamu gunakan pada bagian sebelumnya.” Untuk informasi lebih lanjut tentang para </w:t>
      </w:r>
      <w:r>
        <w:rPr>
          <w:lang w:val="id_ID" w:bidi="id_ID"/>
        </w:rPr>
        <w:t>tetua</w:t>
      </w:r>
      <w:r>
        <w:rPr>
          <w:lang w:val="id_ID" w:bidi="id_ID"/>
        </w:rPr>
        <w:t xml:space="preserve"> dan </w:t>
      </w:r>
      <w:r>
        <w:rPr>
          <w:lang w:val="id_ID" w:bidi="id_ID"/>
        </w:rPr>
        <w:t>ahli-ahli</w:t>
      </w:r>
      <w:r>
        <w:rPr>
          <w:lang w:val="id_ID" w:bidi="id_ID"/>
        </w:rPr>
        <w:t xml:space="preserve"> Taurat, lihat daftar kata utama.</w:t>
      </w:r>
    </w:p>
    <w:p>
      <w:pPr/>
      <w:r>
        <w:rPr>
          <w:lang w:val="id_ID" w:bidi="id_ID"/>
        </w:rPr>
      </w:r>
      <w:r>
        <w:rPr>
          <w:lang w:val="id_ID" w:bidi="id_ID"/>
        </w:rPr>
        <w:t xml:space="preserve">Orang-orang Yahudi menangkap Stefanus dan membawanya untuk diadili oleh Mahkamah Agama, yaitu </w:t>
      </w:r>
      <w:r>
        <w:rPr>
          <w:b/>
          <w:lang w:val="id_ID" w:bidi="id_ID"/>
        </w:rPr>
        <w:t>Sanhedrin</w:t>
      </w:r>
      <w:r>
        <w:rPr>
          <w:lang w:val="id_ID" w:bidi="id_ID"/>
        </w:rPr>
        <w:t xml:space="preserve">. Sanhedrin adalah dewan penguasa orang Yahudi yang mengadili perkara-perkara keagamaan. Mahkamah ini terdiri dari imam-imam kepala, para tua-tua, dan ahli-ahli Taurat. Gunakan kata atau frasa yang sama untuk Sanhedrin seperti yang Anda gunakan pada perikop sebelumnya. Untuk informasi lebih lanjut tentang </w:t>
      </w:r>
      <w:r>
        <w:rPr>
          <w:lang w:val="id_ID" w:bidi="id_ID"/>
        </w:rPr>
        <w:t>Sanhedrin</w:t>
      </w:r>
      <w:r>
        <w:rPr>
          <w:lang w:val="id_ID" w:bidi="id_ID"/>
        </w:rPr>
        <w:t>, lihat daftar kata utama.</w:t>
      </w:r>
    </w:p>
    <w:p>
      <w:pPr/>
      <w:r>
        <w:rPr>
          <w:lang w:val="id_ID" w:bidi="id_ID"/>
        </w:rPr>
      </w:r>
      <w:r>
        <w:rPr>
          <w:lang w:val="id_ID" w:bidi="id_ID"/>
        </w:rPr>
        <w:t xml:space="preserve">Ketika saksi-saksi palsu mengatakan bahwa Stefanus berbicara menentang </w:t>
      </w:r>
      <w:r>
        <w:rPr>
          <w:b/>
          <w:lang w:val="id_ID" w:bidi="id_ID"/>
        </w:rPr>
        <w:t>tempat</w:t>
      </w:r>
      <w:r>
        <w:rPr>
          <w:lang w:val="id_ID" w:bidi="id_ID"/>
        </w:rPr>
        <w:t xml:space="preserve"> kudus ini, mereka sedang berbicara tentang Bait Allah, yaitu tempat Allah tinggal di tengah-tengah umat-Nya di Yerusalem. Banyak terjemahan Alkitab menggunakan kata Bait Allah sebagai ganti ‘tempat kudus’; ini mungkin lebih mudah dalam bahasa Anda. Kudus berarti bahwa Bait Allah dikhususkan bagi tujuan Allah yang istimewa.” Gunakan kata atau frasa yang sama untuk ‘kudus’ seperti yang kamu gunakan pada bagian sebelumnya. Untuk petunjuk lebih lagi tentang </w:t>
      </w:r>
      <w:r>
        <w:rPr>
          <w:lang w:val="id_ID" w:bidi="id_ID"/>
        </w:rPr>
        <w:t>Tuhan</w:t>
      </w:r>
      <w:r>
        <w:rPr>
          <w:lang w:val="id_ID" w:bidi="id_ID"/>
        </w:rPr>
        <w:t xml:space="preserve">, lihat Glosarium Utama. </w:t>
      </w:r>
    </w:p>
    <w:p>
      <w:pPr/>
      <w:r>
        <w:rPr>
          <w:lang w:val="id_ID" w:bidi="id_ID"/>
        </w:rPr>
      </w:r>
      <w:r>
        <w:rPr>
          <w:lang w:val="id_ID" w:bidi="id_ID"/>
        </w:rPr>
        <w:t xml:space="preserve">Ketika Mahkamah Agama menatap Stefanus, mereka melihat bahwa wajahnya bercahaya seperti wajah seorang </w:t>
      </w:r>
      <w:r>
        <w:rPr>
          <w:b/>
          <w:lang w:val="id_ID" w:bidi="id_ID"/>
        </w:rPr>
        <w:t>malaikat</w:t>
      </w:r>
      <w:r>
        <w:rPr>
          <w:lang w:val="id_ID" w:bidi="id_ID"/>
        </w:rPr>
        <w:t xml:space="preserve">, atau makhluk rohani supranatural yang melayani Allah. Gunakan kata atau frasa yang sama untuk ‘malaikat’ seperti yang kamu gunakan pada perikop sebelumnya.” Untuk informasi lebih lanjut tentang </w:t>
      </w:r>
      <w:r>
        <w:rPr>
          <w:lang w:val="id_ID" w:bidi="id_ID"/>
        </w:rPr>
        <w:t>malaikat</w:t>
      </w:r>
      <w:r>
        <w:rPr>
          <w:lang w:val="id_ID" w:bidi="id_ID"/>
        </w:rPr>
        <w:t>, lihat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bahas.</w:t>
      </w:r>
    </w:p>
    <w:p>
      <w:pPr/>
      <w:r>
        <w:rPr>
          <w:lang w:val="id_ID" w:bidi="id_ID"/>
        </w:rPr>
      </w:r>
      <w:r>
        <w:rPr>
          <w:lang w:val="id_ID" w:bidi="id_ID"/>
        </w:rPr>
        <w:t>Seorang anggota kelompok harus menyampaikan beberapa kalimat dari perikop itu lalu berhenti sejenak. Anggota kelompok lain harus menceritakan bagian selanjutnya dari perikop itu dan berhenti sejenak. Lakukan hal ini sampai kelompok itu telah menceritakan kembali semua perikop tersebut. Dalam tahap ini anggota kelompok dapat saling mengoreksi. Hentikan sebentar rekaman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mengingat perikop tersebut. Hentikan sebentar rekaman ini di sini.</w:t>
      </w:r>
    </w:p>
    <w:p>
      <w:pPr/>
      <w:r>
        <w:rPr>
          <w:lang w:val="id_ID" w:bidi="id_ID"/>
        </w:rPr>
      </w:r>
      <w:r>
        <w:rPr>
          <w:lang w:val="id_ID" w:bidi="id_ID"/>
        </w:rPr>
        <w:t>Selanjutnya, kelompok dapat memutuskan versi mana dari perikop tersebut yang paling disukai. Anda mungkin merasa bahwa Anda menyukai cara salah satu anggota kelompok menceritakan suatu adegan, tetapi menyukai cara anggota kelompok lain menceritakan adegan lainnya. Hentikan sebentar audio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7:1–8</w:t>
      </w:r>
      <w:r>
        <w:rPr>
          <w:lang w:val="id_ID" w:bidi="id_ID"/>
        </w:rPr>
      </w:r>
    </w:p>
    <w:p>
      <w:pPr>
        <w:pStyle w:val="Heading3"/>
      </w:pPr>
      <w:r>
        <w:rPr>
          <w:lang w:val="id_ID" w:bidi="id_ID"/>
        </w:rPr>
        <w:t>Dengar dan Renungkan</w:t>
      </w:r>
    </w:p>
    <w:p>
      <w:pPr/>
      <w:r>
        <w:rPr>
          <w:lang w:val="id_ID" w:bidi="id_ID"/>
        </w:rPr>
      </w:r>
      <w:r>
        <w:rPr>
          <w:lang w:val="id_ID" w:bidi="id_ID"/>
        </w:rPr>
        <w:t>Dengarkan Kisah Para Rasul 7:1–8 dan simpanlah dalam hatimu. Dengarkan teks ini tiga kali (dalam tiga terjemahan yang berbeda, jika memungkinkan). Kemudian sebagai satu tim diskusikan pertanyaan-pertanyaan berikut:</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tidak Anda sukai atau tidak mengerti?</w:t>
      </w:r>
    </w:p>
    <w:p>
      <w:pPr>
        <w:pStyle w:val="ListBullet"/>
        <w:spacing w:line="240" w:lineRule="auto"/>
        <w:ind w:left="720"/>
      </w:pPr>
      <w:r>
        <w:rPr>
          <w:lang w:val="id_ID" w:bidi="id_ID"/>
        </w:rPr>
      </w:r>
      <w:r>
        <w:rPr>
          <w:lang w:val="id_ID" w:bidi="id_ID"/>
        </w:rPr>
        <w:t>Apa yang kisah ini sampaikan kepada kita tentang Allah atau Yesus?</w:t>
      </w:r>
    </w:p>
    <w:p>
      <w:pPr>
        <w:pStyle w:val="ListBullet"/>
        <w:spacing w:line="240" w:lineRule="auto"/>
        <w:ind w:left="720"/>
      </w:pPr>
      <w:r>
        <w:rPr>
          <w:lang w:val="id_ID" w:bidi="id_ID"/>
        </w:rPr>
      </w:r>
      <w:r>
        <w:rPr>
          <w:lang w:val="id_ID" w:bidi="id_ID"/>
        </w:rPr>
        <w:t>Apa yang dikisahkan cerita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dimengerti.</w:t>
      </w:r>
    </w:p>
    <w:p>
      <w:pPr/>
      <w:r>
        <w:rPr>
          <w:lang w:val="id_ID" w:bidi="id_ID"/>
        </w:rPr>
      </w:r>
      <w:r>
        <w:rPr>
          <w:lang w:val="id_ID" w:bidi="id_ID"/>
        </w:rPr>
        <w:t>Dalam perikop terakhir, para pemimpin agama menangkap Stefanus. Mereka membawa dia ke Sanhedrin, dewan tertinggi Yahudi yang mengadili kasus-kasus agama. Saksi-saksi palsu menuduh Stefanus berbicara menentang Bait Suci dan hukum-hukum Yahudi. Wajah Stefanus menjadi bercahaya.</w:t>
      </w:r>
    </w:p>
    <w:p>
      <w:pPr/>
      <w:r>
        <w:rPr>
          <w:lang w:val="id_ID" w:bidi="id_ID"/>
        </w:rPr>
      </w:r>
      <w:r>
        <w:rPr>
          <w:lang w:val="id_ID" w:bidi="id_ID"/>
        </w:rPr>
        <w:t>Kisah ini dimulai ketika imam besar bertanya kepada Stefanus apakah tuduhan-tuduhan terhadapnya itu benar. Imam besar itu mungkin masih Kayafas, imam besar yang sama yang berada di persidangan Yesus. Pada setiap persidangan, pengadilan berkewajiban untuk menyatakan alasan tuduhan terhadap orang itu, dan memberikan kesempatan kepada orang itu untuk menanggapi. Imam besar memberikan kesempatan kepada Stefanus untuk membela diri.</w:t>
      </w:r>
    </w:p>
    <w:p>
      <w:pPr/>
      <w:r>
        <w:rPr>
          <w:lang w:val="id_ID" w:bidi="id_ID"/>
        </w:rPr>
      </w:r>
      <w:r>
        <w:rPr>
          <w:lang w:val="id_ID" w:bidi="id_ID"/>
        </w:rPr>
        <w:t>Dari awal jelas bahwa Stefanus tidak berusaha membuktikan bahwa dia tidak bersalah—ia sudah tahu bahwa pengadilan akan menghukumnya, dan ia siap untuk itu. Namun, Stefanus ingin memastikan bahwa Sanhedrin mendengar alasan lengkap untuk tindakan Stefanus dan benar-benar memahami apa yang telah Yesus lakukan.</w:t>
      </w:r>
    </w:p>
    <w:p>
      <w:pPr/>
      <w:r>
        <w:rPr>
          <w:lang w:val="id_ID" w:bidi="id_ID"/>
        </w:rPr>
      </w:r>
      <w:r>
        <w:rPr>
          <w:lang w:val="id_ID" w:bidi="id_ID"/>
        </w:rPr>
        <w:t>Stefanus memulai pidato panjang yang secara tidak langsung menjawab tuduhan-tuduhan itu. Perikop ini adalah awal dari pidato tersebut. Perkataan panjang Stefanus memiliki dua tema utama.</w:t>
      </w:r>
    </w:p>
    <w:p>
      <w:pPr/>
      <w:r>
        <w:rPr>
          <w:lang w:val="id_ID" w:bidi="id_ID"/>
        </w:rPr>
      </w:r>
      <w:r>
        <w:rPr>
          <w:lang w:val="id_ID" w:bidi="id_ID"/>
        </w:rPr>
        <w:t>Pertama, Stefanus ingin menanggapi tuduhan bahwa ia berbicara tentang menentang Bait Suci, tempat ibadah orang Yahudi. Stefanus ingin menjelaskan bahwa kepercayaan baru ini kepada Yesus tidak mengharuskan bahwa orang-orang menyembah Allah di tempat tertentu. Bahkan, ketika Allah pertama kali memilih umat pilihan-Nya, umat Allah itu pun tidak memiliki tempat khusus untuk menyembah Allah. Menariknya, umat Allah tampaknya menjadi lebih dekat denganNya ketika mereka sedang mengembara dari satu tempat ke tempat lain atau ketika mereka hidup sebagai pendatang di negeri asing. Stefanus melacak perjalanan umat Allah ini melalui garis keturunan Abraham, Yusuf, dan Musa. Abraham adalah orang asing dan tidak pernah memperoleh tanah Yusuf adalah seorang budak dan kemudian menjadi pemimpin di negeri asing. Allah memberikan hukum-Nya kepada Musa ketika umat-Nya mengembara di padang pasir selama 40 tahun. Kini, dengan kedatangan Yesus, kembali ditegaskan bahwa umat Allah dapat menyembah-Nya di mana saja.</w:t>
      </w:r>
    </w:p>
    <w:p>
      <w:pPr/>
      <w:r>
        <w:rPr>
          <w:lang w:val="id_ID" w:bidi="id_ID"/>
        </w:rPr>
      </w:r>
      <w:r>
        <w:rPr>
          <w:lang w:val="id_ID" w:bidi="id_ID"/>
        </w:rPr>
        <w:t>Kedua, Stefanus mengingatkan pengadilan bahwa sepanjang sejarah Yahudi para pemimpin agama Yahudi dan orang-orang telah menganiaya para nabi atau utusan-utusanNya untuk menasihati umatNYa agar tetap setia mengikutiNya. Misalnya, saudara-saudara Yusuf membencinya. Orang-orang Yahudi di padang gurun terus-menerus marah kepada Musa. Orang-orang Yahudi berulang kali membunuh para nabi Allah.</w:t>
      </w:r>
    </w:p>
    <w:p>
      <w:pPr/>
      <w:r>
        <w:rPr>
          <w:lang w:val="id_ID" w:bidi="id_ID"/>
        </w:rPr>
      </w:r>
      <w:r>
        <w:rPr>
          <w:lang w:val="id_ID" w:bidi="id_ID"/>
        </w:rPr>
        <w:t>Stefanus memberikan sejarah tentang orang-orang Yahudi langsung dari Kitab Suci Yahudi, sering kali mengutipnya secara langsung. Jelas, Stefanus tahu sejarah Yahudi dengan baik.</w:t>
      </w:r>
    </w:p>
    <w:p>
      <w:pPr/>
      <w:r>
        <w:rPr>
          <w:lang w:val="id_ID" w:bidi="id_ID"/>
        </w:rPr>
      </w:r>
      <w:r>
        <w:rPr>
          <w:lang w:val="id_ID" w:bidi="id_ID"/>
        </w:rPr>
        <w:t xml:space="preserve">Perikop ini adalah pengantar pidato Stefanus. Stefanus dengan hormat menyapa para pendengarnya sebagai "saudara-saudara dan ayah, dengarkan aku!" Rekan-rekan Yahudi bersama Stefanus yang mendengarkan perkataan ini seperti saudara-saudaranya. Para pemimpin di Sanhedrin, atau pengadilan Yahudi, seperti ayah Stefanus dan ia harus memperlakukan mereka sebagai orang-orang yang lebih tua dan bijaksana. Ini adalah cara khas orang Yahudi untuk menunjukkan rasa hormat ketika memulai perkataan. </w:t>
      </w:r>
    </w:p>
    <w:p>
      <w:pPr/>
      <w:r>
        <w:rPr>
          <w:lang w:val="id_ID" w:bidi="id_ID"/>
        </w:rPr>
      </w:r>
      <w:r>
        <w:rPr>
          <w:lang w:val="id_ID" w:bidi="id_ID"/>
        </w:rPr>
        <w:t>Stefanus memulai dengan kisah Abraham. Abraham dianggap sebagai bapa, atau leluhur, dari semua orang Yahudi. Abraham dan keluarga ayahnya tinggal di Urkasdim yang terletak di wilayah Mesopotamia. Keluarga itu meninggalkan Mesopotamia dan pergi ke Harran, sebuah kota perdagangan penting. Stefanus mengatakan bahwa Allah menampakkan kemuliaanNya kepada Abraham ketika ia masih berada di Mesopotamia, sebelum ia dan keluarga ayahnya meninggalkan Mesopotamia dan menetap di Harran. Stefanus menyebut Allah "Allah Yang Mahamulia", yang berarti bahwa Stefanus menganggap Allah agung dan berkuasa. Kisah Abraham dalam Kitab Kejadian tampaknya memberi tahu kita bahwa Allah berbicara kepada Abraham ketika ia berada di Haran. Namun, kitab Kejadian menyiratkan bahwa Allah mungkin telah menampakkan Diri kepada Abraham ketika ia tinggal di Mesopotamia. Sepertinya itulah yang diyakini Stefanus, dan Stefanus percaya bahwa Allah telah mengarahkan perpindahan Abraham sejak awal. Kita tahu bahwa setelah ayah Abraham meninggal, Abraham meninggalkan Harran dan melakukan perjalanan ke Kanaan, tanah yang diperintahkan Allah kepadanya. Tidak pernah di sepanjang perjalanan Abraham memiliki tanahnya sendiri. Allah tidak pernah memberikan tanah kepada Abraham sebagai warisan atau miliknya. Bahkan, ia tidak memiliki "setapak tanah pun" yang berarti sebidang tanah sepanjang sekitar 2 1/2 kaki, atau satu meter. Abraham hanya memiliki janji dari Allah bahwa suatu hari keturunannya akan memiliki tanah ini. Ini benar-benar sesuatu yang Abraham harus percaya kepada Allah—karena pada saat itu Abraham bahkan tidak memiliki seorang anak! Jadi bagaimana suatu hari nanti keturunannya dapat memiliki tanah ini?</w:t>
      </w:r>
    </w:p>
    <w:p>
      <w:pPr/>
      <w:r>
        <w:rPr>
          <w:lang w:val="id_ID" w:bidi="id_ID"/>
        </w:rPr>
      </w:r>
      <w:r>
        <w:rPr>
          <w:lang w:val="id_ID" w:bidi="id_ID"/>
        </w:rPr>
        <w:t xml:space="preserve">Berhenti disini dan tunjukkan kepada tim penerjemah kamu, peta </w:t>
      </w:r>
      <w:r>
        <w:rPr>
          <w:lang w:val="id_ID" w:bidi="id_ID"/>
        </w:rPr>
        <w:t>Ur di Mesopotamia, Harran, dan Kanaan</w:t>
      </w:r>
      <w:r>
        <w:rPr>
          <w:lang w:val="id_ID" w:bidi="id_ID"/>
        </w:rPr>
        <w:t xml:space="preserve">, tanah yang dijanjikan Allah kemana Abraham diutus. </w:t>
      </w:r>
    </w:p>
    <w:p>
      <w:pPr/>
      <w:r>
        <w:rPr>
          <w:lang w:val="id_ID" w:bidi="id_ID"/>
        </w:rPr>
      </w:r>
      <w:r>
        <w:rPr>
          <w:lang w:val="id_ID" w:bidi="id_ID"/>
        </w:rPr>
        <w:t>Diskusikan dengan tim kamu: Bicarakan tentang siapa yang memiliki tanah dalam budaya kamu. Orang-orang seperti apa yang memiliki tanah? Apa yang mereka lakukan dengan tanah mereka? Bagaimana mereka mendapatkan tanah mereka? Diskusikan pentingnya kepemilikan tanah oleh orang-orang atau komunitas dalam budaya Anda.</w:t>
      </w:r>
    </w:p>
    <w:p>
      <w:pPr/>
      <w:r>
        <w:rPr>
          <w:lang w:val="id_ID" w:bidi="id_ID"/>
        </w:rPr>
      </w:r>
      <w:r>
        <w:rPr>
          <w:lang w:val="id_ID" w:bidi="id_ID"/>
        </w:rPr>
        <w:t xml:space="preserve">Allah memperingatkan Abraham bahwa keturunan Abraham akan memiliki banyak masalah—mereka bahkan akan menjadi budak di tanah asing selama 400 tahun! Sekali lagi, keturunan Abraham belum memiliki tanah untuk disebut milik mereka. Pada saat itu Abraham tinggal di tenda-tenda di tanah asing ini. Tetapi Allah berjanji bahwa tanah yang ditempatinya berkemah suatu hari akan menjadi milik bangsa Israel, dan bahwa mereka akan kembali dari perbudakan dan menyembah Allah disana. </w:t>
      </w:r>
    </w:p>
    <w:p>
      <w:pPr/>
      <w:r>
        <w:rPr>
          <w:lang w:val="id_ID" w:bidi="id_ID"/>
        </w:rPr>
      </w:r>
      <w:r>
        <w:rPr>
          <w:lang w:val="id_ID" w:bidi="id_ID"/>
        </w:rPr>
        <w:t>Sekarang Stefanus melangkah keluar dari kisah itu dan ia menunjukkan kepada pengadilan bahwa mereka berada di tanah yang dijanjikan Allah kepada Abraham sekarang, seperti yang dikatakan Stefanus. Dalam bagian sejarah Israel yang diceritakan Stefanus kepada kita, Stefanus benar-benar mengatakan bahwa kepemilikan tanah itu bukan tujuan sebenarnya Allah membawa mereka ke tanah ini—tujuan sebenarnya adalah agar mereka menyembah Allah di sana. Kita akan melihat kemudian dalam pidato Stefanus bahwa bahkan Bait Suci tempat mereka beribadah bukanlah akhir dari tujuan Allah—melainkan Yesus!</w:t>
      </w:r>
    </w:p>
    <w:p>
      <w:pPr/>
      <w:r>
        <w:rPr>
          <w:lang w:val="id_ID" w:bidi="id_ID"/>
        </w:rPr>
      </w:r>
      <w:r>
        <w:rPr>
          <w:lang w:val="id_ID" w:bidi="id_ID"/>
        </w:rPr>
        <w:t>Berhenti di sini dan diskusikan dalam kelompok: Seberapa penting tempat mereka beribadah kepada ilah-ilah mereka atau kepada Allah? Tempat pertemuan apa saja yang kamu miliki? Di mana kamu menyembah ilah-ilahmu atau Allah Pencipta?</w:t>
      </w:r>
    </w:p>
    <w:p>
      <w:pPr/>
      <w:r>
        <w:rPr>
          <w:lang w:val="id_ID" w:bidi="id_ID"/>
        </w:rPr>
      </w:r>
      <w:r>
        <w:rPr>
          <w:lang w:val="id_ID" w:bidi="id_ID"/>
        </w:rPr>
        <w:t>Stefanus mengingatkan pengadilan, bahwa Abraham menaati perintah Allah dan ia menyunat anaknya Ishak untuk menunjukkan bahwa Allah telah membuat perjanjian dengan Abraham untuk memberikan tanah itu kepadanya dan membuat umat Abraham menjadi bangsa yang besar. Sunat adalah ritual di mana seseorang memotong kulit khatan di ujung penis seorang pria. Sunat adalah tanda dari perjanjian ini, atau janji yang teguh, yang diberikan Allah kepada umat-Nya. Ishak, anak Abraham, memiliki Yakub, dan Yakub memiliki dua belas anak laki-laki yang akan menjadi pemimpin dari kedua belas suku Israel. Semua laki-laki ini disunat dan itu berlanjut di seluruh sejarah Israel Para pemimpin ini disebut Bapa leluhur Israel—kedua belas orang yang menjadi cikal bakal keluarga dan bangsa Israel yang sangat besar, serta menjadikannya Bapa dari keturunan mereka yang menjadi kedua belas suku Israel.</w:t>
      </w:r>
    </w:p>
    <w:p>
      <w:pPr/>
      <w:r>
        <w:rPr>
          <w:lang w:val="id_ID" w:bidi="id_ID"/>
        </w:rPr>
      </w:r>
      <w:r>
        <w:rPr>
          <w:lang w:val="id_ID" w:bidi="id_ID"/>
        </w:rPr>
        <w:t xml:space="preserve">Pada saat perjalanan Abraham dan menetap di tanah yang dijanjikan Allah kepadanya, tidak ada tempat kudus dimana Abraham beribadah. Abraham menaati Allah dan kemana pun ia pergi, ia menyembah Allah Abraham dan rumah tangganya memiliki tanda perjanjian, yaitu sunat pada tubuh mereka sebagai tindakan kepercayaan dan ibadah kepada Allah. Tanda atau tanda perjanjian itu diturunkan melalui generasi-generasi orang-orang Yahudi. </w:t>
      </w:r>
    </w:p>
    <w:p>
      <w:pPr/>
      <w:r>
        <w:rPr>
          <w:lang w:val="id_ID" w:bidi="id_ID"/>
        </w:rPr>
      </w:r>
      <w:r>
        <w:rPr>
          <w:lang w:val="id_ID" w:bidi="id_ID"/>
        </w:rPr>
        <w:t>Berhenti disini dan diskusikan dalam kelompok: Jenis ritual atau simbol apa yang ada dalam budaya kamu untuk menunjukkan bahwa kamu adalah bagian dari keluarga Allah, atau bahwa kamu termasuk dalam kelompok orang khusus?</w:t>
      </w:r>
    </w:p>
    <w:p>
      <w:pPr/>
      <w:r>
        <w:rPr>
          <w:lang w:val="id_ID" w:bidi="id_ID"/>
        </w:rPr>
      </w:r>
      <w:r>
        <w:rPr>
          <w:lang w:val="id_ID" w:bidi="id_ID"/>
        </w:rPr>
        <w:t xml:space="preserve">Dalam pengantar ini, Stefanus telah membentuk garis keturunan di Israel untuk terus menceritakan sejarahnya tentang orang-orang Yahudi kepada sanhedrin. </w:t>
      </w:r>
      <w:r>
        <w:rPr>
          <w:lang w:val="id_ID" w:bidi="id_ID"/>
        </w:rPr>
      </w:r>
    </w:p>
    <w:p>
      <w:pPr>
        <w:pStyle w:val="Heading3"/>
      </w:pPr>
      <w:r>
        <w:rPr>
          <w:lang w:val="id_ID" w:bidi="id_ID"/>
        </w:rPr>
        <w:t>Menjelaskan Adegan</w:t>
      </w:r>
    </w:p>
    <w:p>
      <w:pPr/>
      <w:r>
        <w:rPr>
          <w:lang w:val="id_ID" w:bidi="id_ID"/>
        </w:rPr>
      </w:r>
      <w:r>
        <w:rPr>
          <w:lang w:val="id_ID" w:bidi="id_ID"/>
        </w:rPr>
        <w:t>Dengarkan versi audio dari Kisah Para Rasul 7:1–8 dalam terjemahan yang paling mudah dimengerti.</w:t>
      </w:r>
    </w:p>
    <w:p>
      <w:pPr/>
      <w:r>
        <w:rPr>
          <w:lang w:val="id_ID" w:bidi="id_ID"/>
        </w:rPr>
      </w:r>
      <w:r>
        <w:rPr>
          <w:lang w:val="id_ID" w:bidi="id_ID"/>
        </w:rPr>
        <w:t>Pada tahap ini, kelompok akan menentukan adegan, tokoh, dan latar belakang dari perikop ini. Selanjutnya, kelompok akan memvisualisasikan perikop ini.</w:t>
      </w:r>
    </w:p>
    <w:p>
      <w:pPr/>
      <w:r>
        <w:rPr>
          <w:lang w:val="id_ID" w:bidi="id_ID"/>
        </w:rPr>
      </w:r>
      <w:r>
        <w:rPr>
          <w:lang w:val="id_ID" w:bidi="id_ID"/>
        </w:rPr>
        <w:t>Kisah ini memiliki 3 adegan.</w:t>
      </w:r>
    </w:p>
    <w:p>
      <w:pPr/>
      <w:r>
        <w:rPr>
          <w:lang w:val="id_ID" w:bidi="id_ID"/>
        </w:rPr>
      </w:r>
      <w:r>
        <w:rPr>
          <w:b/>
          <w:lang w:val="id_ID" w:bidi="id_ID"/>
        </w:rPr>
        <w:t>Dalam adegan pertama:</w:t>
      </w:r>
      <w:r>
        <w:rPr>
          <w:lang w:val="id_ID" w:bidi="id_ID"/>
        </w:rPr>
        <w:t xml:space="preserve"> Imam besar bertanya kepada Stefanus apakah tuduhan terhadapnya itu benar. Stefanus berbicara kepada orang banyak dan para pemimpin Yahudi dan memberi tahu mereka bahwa Allah menampakkan diri kepada Abraham dan menyuruhnya untuk pergi ke tanah yang dijanjikan.</w:t>
      </w:r>
    </w:p>
    <w:p>
      <w:pPr/>
      <w:r>
        <w:rPr>
          <w:lang w:val="id_ID" w:bidi="id_ID"/>
        </w:rPr>
      </w:r>
      <w:r>
        <w:rPr>
          <w:b/>
          <w:lang w:val="id_ID" w:bidi="id_ID"/>
        </w:rPr>
        <w:t>Dalam adegan kedua:</w:t>
      </w:r>
      <w:r>
        <w:rPr>
          <w:lang w:val="id_ID" w:bidi="id_ID"/>
        </w:rPr>
        <w:t xml:space="preserve"> Abraham pergi ke Harran dan kemudian pergi ke tanah yang dijanjikan. Allah menjanjikan tanah itu kepada Abraham, tetapi Abraham terus hidup sebagai orang asing. Allah mengatakan kepada Abraham bahwa suatu hari keturunannya akan menghabiskan 400 tahun di tanah asing sebagai budak, tetapi kemudian mereka akan kembali untuk mendapatkan tanah ini dan beribadah di sana.</w:t>
      </w:r>
    </w:p>
    <w:p>
      <w:pPr/>
      <w:r>
        <w:rPr>
          <w:lang w:val="id_ID" w:bidi="id_ID"/>
        </w:rPr>
      </w:r>
      <w:r>
        <w:rPr>
          <w:b/>
          <w:lang w:val="id_ID" w:bidi="id_ID"/>
        </w:rPr>
        <w:t>Dalam adegan ketiga:</w:t>
      </w:r>
      <w:r>
        <w:rPr>
          <w:lang w:val="id_ID" w:bidi="id_ID"/>
        </w:rPr>
        <w:t xml:space="preserve"> Allah memberikan tanda perjanjian, atau janji, melalui sunat, dan Abraham, anaknya Ishak, anak Ishak, Yakub, dan semua 12 anak Yakub disunat. 12 anak Yakub menjadi para leluhur Israel.</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Imam besar</w:t>
      </w:r>
    </w:p>
    <w:p>
      <w:pPr>
        <w:pStyle w:val="ListBullet"/>
        <w:spacing w:line="240" w:lineRule="auto"/>
        <w:ind w:left="720"/>
      </w:pPr>
      <w:r>
        <w:rPr>
          <w:lang w:val="id_ID" w:bidi="id_ID"/>
        </w:rPr>
      </w:r>
      <w:r>
        <w:rPr>
          <w:lang w:val="id_ID" w:bidi="id_ID"/>
        </w:rPr>
        <w:t>Stefanus</w:t>
      </w:r>
    </w:p>
    <w:p>
      <w:pPr>
        <w:pStyle w:val="ListBullet"/>
        <w:spacing w:line="240" w:lineRule="auto"/>
        <w:ind w:left="720"/>
      </w:pPr>
      <w:r>
        <w:rPr>
          <w:lang w:val="id_ID" w:bidi="id_ID"/>
        </w:rPr>
      </w:r>
      <w:r>
        <w:rPr>
          <w:lang w:val="id_ID" w:bidi="id_ID"/>
        </w:rPr>
        <w:t>Sanhedrin</w:t>
      </w:r>
    </w:p>
    <w:p>
      <w:pPr>
        <w:pStyle w:val="ListBullet"/>
        <w:spacing w:line="240" w:lineRule="auto"/>
        <w:ind w:left="720"/>
      </w:pPr>
      <w:r>
        <w:rPr>
          <w:lang w:val="id_ID" w:bidi="id_ID"/>
        </w:rPr>
      </w:r>
      <w:r>
        <w:rPr>
          <w:lang w:val="id_ID" w:bidi="id_ID"/>
        </w:rPr>
        <w:t>Para saksi palsu dan orang-orang lain di Sanhedrin</w:t>
      </w:r>
    </w:p>
    <w:p>
      <w:pPr/>
      <w:r>
        <w:rPr>
          <w:lang w:val="id_ID" w:bidi="id_ID"/>
        </w:rPr>
      </w:r>
      <w:r>
        <w:rPr>
          <w:lang w:val="id_ID" w:bidi="id_ID"/>
        </w:rPr>
        <w:t>Tokoh-tokoh dalam kisah yang diceritakan Stefanus meliputi:</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Abraham</w:t>
      </w:r>
    </w:p>
    <w:p>
      <w:pPr>
        <w:pStyle w:val="ListBullet"/>
        <w:spacing w:line="240" w:lineRule="auto"/>
        <w:ind w:left="720"/>
      </w:pPr>
      <w:r>
        <w:rPr>
          <w:lang w:val="id_ID" w:bidi="id_ID"/>
        </w:rPr>
      </w:r>
      <w:r>
        <w:rPr>
          <w:lang w:val="id_ID" w:bidi="id_ID"/>
        </w:rPr>
        <w:t>Ishak</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12 anak Yakub, para leluhur Israel</w:t>
      </w:r>
    </w:p>
    <w:p>
      <w:pPr/>
      <w:r>
        <w:rPr>
          <w:lang w:val="id_ID" w:bidi="id_ID"/>
        </w:rPr>
      </w:r>
      <w:r>
        <w:rPr>
          <w:lang w:val="id_ID" w:bidi="id_ID"/>
        </w:rPr>
        <w:t>Dalam sesi ini, mintalah kelompok untuk membuat papan cerita, menggambar, atau menggunakan beberapa objek yang dapat dipindahkan seperti batu, ranting, atau mainan anak-anak untuk memvisualisasikan cerita dan aksi di dalamnya.</w:t>
      </w:r>
    </w:p>
    <w:p>
      <w:pPr/>
      <w:r>
        <w:rPr>
          <w:lang w:val="id_ID" w:bidi="id_ID"/>
        </w:rPr>
      </w:r>
      <w:r>
        <w:rPr>
          <w:lang w:val="id_ID" w:bidi="id_ID"/>
        </w:rPr>
        <w:t>Kisah ini terjadi di tempat kisah terakhir berakhir. Stefanus berada di tempat di mana Sanhedrin berkumpul. Sanhedrin terdiri dari para tua-tua Yahudi dan para pengajar hukum Taurat. Imam besar memimpin pertemuan itu. Ini mungkin Kayafas, imam besar yang sama yang mencobai Yesus. Annas, mantan imam besar, mungkin juga berada di sana.</w:t>
      </w:r>
    </w:p>
    <w:p>
      <w:pPr/>
      <w:r>
        <w:rPr>
          <w:lang w:val="id_ID" w:bidi="id_ID"/>
        </w:rPr>
      </w:r>
      <w:r>
        <w:rPr>
          <w:lang w:val="id_ID" w:bidi="id_ID"/>
        </w:rPr>
        <w:t>Imam besar mengajukan pertanyaan kepada Stefanus yang ia ingin Stefanus menjawab. Dalam persidangan sebelum Sanhedrin, para pemimpin memberikan kesempatan kepada orang yang dituduh untuk membela diri mereka. Stefanus tidak menjawab pertanyaannya secara langsung. Sebaliknya, Stefanus memulai pidato tentang sejarah panjang orang-orang Yahudi. Stefanus menunjukkan rasa hormat yang besar kepada sejarah Yahudi.</w:t>
      </w:r>
    </w:p>
    <w:p>
      <w:pPr/>
      <w:r>
        <w:rPr>
          <w:lang w:val="id_ID" w:bidi="id_ID"/>
        </w:rPr>
      </w:r>
      <w:r>
        <w:rPr>
          <w:lang w:val="id_ID" w:bidi="id_ID"/>
        </w:rPr>
        <w:t>Stefanus memanggil orang-orang di ruangan itu "saudara-saudara dan ayah" untuk menunjukkan rasa hormat. Orang-orang itu bukan benar-benar saudara-saudara dan ayahnya, tetapi ini adalah cara yang hormat bagi orang-orang Yahudi untuk menyapa orang lain yang berada di otoritas.</w:t>
      </w:r>
    </w:p>
    <w:p>
      <w:pPr/>
      <w:r>
        <w:rPr>
          <w:lang w:val="id_ID" w:bidi="id_ID"/>
        </w:rPr>
      </w:r>
      <w:r>
        <w:rPr>
          <w:lang w:val="id_ID" w:bidi="id_ID"/>
        </w:rPr>
        <w:t>Berhenti di sini dan diskusikan dalam kelompok: Bagaimana kamu menyapa orang-orang yang memegang otoritas dengan cara yang hormat dalam budaya kamu? Stefanus ingin menjawab tuduhan yang dibuat orang-orang terhadapnya. Bicarakan tentang bagaimana kamu membela diri dalam budaya kamu. Bagaimana kamu berbicara kepada para pemimpin ketika kamu ingin mereka memahami bahwa kamu tidak bersalah? Hentikan sebentar rekaman ini di sini.</w:t>
      </w:r>
    </w:p>
    <w:p>
      <w:pPr/>
      <w:r>
        <w:rPr>
          <w:lang w:val="id_ID" w:bidi="id_ID"/>
        </w:rPr>
      </w:r>
      <w:r>
        <w:rPr>
          <w:lang w:val="id_ID" w:bidi="id_ID"/>
        </w:rPr>
        <w:t>Stefanus mengatakan bahwa Allah kemuliaan menampakkan diri kepada Abraham di Mesopotamia. Stefanus menggunakan gelar penghormatan untuk Allah.</w:t>
      </w:r>
    </w:p>
    <w:p>
      <w:pPr/>
      <w:r>
        <w:rPr>
          <w:lang w:val="id_ID" w:bidi="id_ID"/>
        </w:rPr>
      </w:r>
      <w:r>
        <w:rPr>
          <w:lang w:val="id_ID" w:bidi="id_ID"/>
        </w:rPr>
        <w:t>Berhenti di sini dan diskusikan dalam kelompok: Bagaimana kamu menyapa Allah? Gelar apa yang kamu gunakan untuknya yang menunjukkan bahwa ia amat berkuasa dan agung? Hentikan sebentar rekaman ini di sini.</w:t>
      </w:r>
    </w:p>
    <w:p>
      <w:pPr/>
      <w:r>
        <w:rPr>
          <w:lang w:val="id_ID" w:bidi="id_ID"/>
        </w:rPr>
      </w:r>
      <w:r>
        <w:rPr>
          <w:lang w:val="id_ID" w:bidi="id_ID"/>
        </w:rPr>
        <w:t>Stefanus menceritakan kisah Abraham. Stefanus mengatakan bahwa Allah menampakkan diri kepada Abraham sebelum ia pergi ke Harran. Sebelum Harran, Abraham tinggal di Ur, yang berada di Mesopotamia. Rupanya, Allah menampakkan diri kepada Abraham di sana dan menyuruh dia untuk pergi ke tanah yang dijanjikan Allah kepadanya. Stefanus mengutip langsung dari Kitab Suci Yahudi ketika Stefanus mengatakan bahwa Allah berkata, "Tinggalkan negerimu dan bangsamu, pergilah ke tanah yang akan Aku tunjukkan kepadamu." Kemudian Abraham pergi ke Harran dan menetap di sana selama beberapa waktu bersama istrinya, ayahnya, dan keponakannya Lot. Harran belum sampai ke tanah yang telah dijanjikan Allah kepadanya. Di Harran, ayah Abraham meninggal. Kemudian Abraham meninggalkan Harran bersama istrinya dan Lot dan akhirnya pergi ke tanah yang dijanjikan Allah kepadanya. Allah menunjukkan kepada Abraham secara persis ke mana harus pergi. Stefanus menjelaskan bahwa tanah yang dikunjungi Abraham adalah tanah tempat Stefanus dan Sanhedrin berada, pada saat itu, bertahun-tahun kemudian.</w:t>
      </w:r>
    </w:p>
    <w:p>
      <w:pPr/>
      <w:r>
        <w:rPr>
          <w:lang w:val="id_ID" w:bidi="id_ID"/>
        </w:rPr>
      </w:r>
      <w:r>
        <w:rPr>
          <w:lang w:val="id_ID" w:bidi="id_ID"/>
        </w:rPr>
        <w:t xml:space="preserve">Berhenti di sini dan tunjukkan kepada tim kamu peta yang mencakup </w:t>
      </w:r>
      <w:r>
        <w:rPr>
          <w:lang w:val="id_ID" w:bidi="id_ID"/>
        </w:rPr>
        <w:t>Ur di Mesopotamia, Haran, dan tanah Israel tempat Abraham pergi</w:t>
      </w:r>
      <w:r>
        <w:rPr>
          <w:lang w:val="id_ID" w:bidi="id_ID"/>
        </w:rPr>
        <w:t>, dan di mana Sanhedrin berada pada saat ini. Hentikan sebentar rekaman ini di sini.</w:t>
      </w:r>
    </w:p>
    <w:p>
      <w:pPr/>
      <w:r>
        <w:rPr>
          <w:lang w:val="id_ID" w:bidi="id_ID"/>
        </w:rPr>
      </w:r>
      <w:r>
        <w:rPr>
          <w:lang w:val="id_ID" w:bidi="id_ID"/>
        </w:rPr>
        <w:t>Stefanus berbicara tentang apa yang Allah katakan kepada Abraham yang akan Ia berikan kepadanya. Kemudian Stefanus mengatakan bahwa Allah tidak memberikan Abraham bahkan "setapak tanah untuk diinjakkan kakinya." Ini adalah bahasa gambar, yang berarti bahwa Abraham bahkan tidak mendapatkan satu bidang tanah yang sangat kecil yang bisa ia berdiri di atasnya.</w:t>
      </w:r>
    </w:p>
    <w:p>
      <w:pPr/>
      <w:r>
        <w:rPr>
          <w:lang w:val="id_ID" w:bidi="id_ID"/>
        </w:rPr>
      </w:r>
      <w:r>
        <w:rPr>
          <w:lang w:val="id_ID" w:bidi="id_ID"/>
        </w:rPr>
        <w:t>Berhenti di sini dan diskusikan dalam kelompok: Bagaimana kamu berbicara tentang potongan tanah yang sangat kecil? Bagaimana kamu akan berbicara tentang sebidang tanah kecil ini dalam terjemahanmu ? Hentikan sebentar rekaman ini di sini.</w:t>
      </w:r>
    </w:p>
    <w:p>
      <w:pPr/>
      <w:r>
        <w:rPr>
          <w:lang w:val="id_ID" w:bidi="id_ID"/>
        </w:rPr>
      </w:r>
      <w:r>
        <w:rPr>
          <w:lang w:val="id_ID" w:bidi="id_ID"/>
        </w:rPr>
        <w:t>Kemudian Stefanus mengutip lagi langsung dari Kitab Suci Yahudi. Stefanus mengutip apa yang Allah katakan tentang keturunan Abraham yang menjadi budak di tanah asing selama 400 tahun. Stefanus berbicara bolak balik tentang apa yang Allah katakan dalam ucapan tidak langsung dan mengutip langsung dari Perjanjian Lama.</w:t>
      </w:r>
    </w:p>
    <w:p>
      <w:pPr/>
      <w:r>
        <w:rPr>
          <w:lang w:val="id_ID" w:bidi="id_ID"/>
        </w:rPr>
      </w:r>
      <w:r>
        <w:rPr>
          <w:lang w:val="id_ID" w:bidi="id_ID"/>
        </w:rPr>
        <w:t xml:space="preserve">Berhenti di sini dan diskusikan dalam kelompok: Bagaimana Anda akan bolak-balik antara berbicara </w:t>
      </w:r>
      <w:r>
        <w:rPr>
          <w:b/>
          <w:lang w:val="id_ID" w:bidi="id_ID"/>
        </w:rPr>
        <w:t>tentang</w:t>
      </w:r>
      <w:r>
        <w:rPr>
          <w:lang w:val="id_ID" w:bidi="id_ID"/>
        </w:rPr>
        <w:t xml:space="preserve"> apa yang dikatakan seseorang dan mengutip secara langsung apa yang mereka katakan? Apakah Anda akan bolak-balik atau akankah Anda mengatakan semuanya dalam ucapan tidak langsung atau langsung? Ceritakan kisah di mana seseorang berbicara dan perhatikan bagaimana kamu berbicara tentang apa yang mereka katakan. Hentikan sebentar rekaman ini di sini.</w:t>
      </w:r>
    </w:p>
    <w:p>
      <w:pPr/>
      <w:r>
        <w:rPr>
          <w:lang w:val="id_ID" w:bidi="id_ID"/>
        </w:rPr>
      </w:r>
      <w:r>
        <w:rPr>
          <w:lang w:val="id_ID" w:bidi="id_ID"/>
        </w:rPr>
        <w:t>Sekarang Stefanus berbicara tentang perjanjian, atau janji yang kuat, yang dibuat Allah dengan Abraham. Allah membuat perjanjian atau berjanji bahwa Ia akan memberikan tanah ini kepada Abraham sebagai tempat menyembah Allah dan sebagai tempat bangsa Israel yang besar akan tinggal. Allah memberikan sunat khusus kepada Abraham sebagai tanda atau peringatan terhadap perjanjian. Kamu mungkin perlu mengatakan bahwa sunat adalah tanda perjanjian dalam terjemahanmu. Orang-orang Israel disunat untuk menunjukkan bahwa mereka ingin mengikuti Allah dan menerima janji yang dibuat Allah kepada mereka untuk memberikan tanah itu kepada mereka. Sunat bukan perjanjian itu sendiri. Itu adalah tanda perjanjian.</w:t>
      </w:r>
    </w:p>
    <w:p>
      <w:pPr/>
      <w:r>
        <w:rPr>
          <w:lang w:val="id_ID" w:bidi="id_ID"/>
        </w:rPr>
      </w:r>
      <w:r>
        <w:rPr>
          <w:lang w:val="id_ID" w:bidi="id_ID"/>
        </w:rPr>
        <w:t>Kemudian Abraham akhirnya memiliki seorang anak! Abraham memberikan tanda sunat ini juga kepada Ishak. Sunat biasanya dilakukan 8 hari setelah kelahiran bayi itu, dan pada saat itulah Abraham melakukannya untuk Ishak. Kemudian, Ishak menjadi ayah Yakub. Kemudian, Yakub menjadi ayah dari 12 leluhur, atau pemimpin dari 12 suku Israel.</w:t>
      </w:r>
      <w:r>
        <w:rPr>
          <w:lang w:val="id_ID" w:bidi="id_ID"/>
        </w:rPr>
      </w:r>
    </w:p>
    <w:p>
      <w:pPr>
        <w:pStyle w:val="Heading3"/>
      </w:pPr>
      <w:r>
        <w:rPr>
          <w:lang w:val="id_ID" w:bidi="id_ID"/>
        </w:rPr>
        <w:t>Memperagakan Bacaan</w:t>
      </w:r>
    </w:p>
    <w:p>
      <w:pPr/>
      <w:r>
        <w:rPr>
          <w:lang w:val="id_ID" w:bidi="id_ID"/>
        </w:rPr>
      </w:r>
      <w:r>
        <w:rPr>
          <w:lang w:val="id_ID" w:bidi="id_ID"/>
        </w:rPr>
        <w:t>Dengarkan teks satu kali lagi dalam versi yang paling mudah dimengerti.</w:t>
      </w:r>
    </w:p>
    <w:p>
      <w:pPr/>
      <w:r>
        <w:rPr>
          <w:lang w:val="id_ID" w:bidi="id_ID"/>
        </w:rPr>
      </w:r>
      <w:r>
        <w:rPr>
          <w:lang w:val="id_ID" w:bidi="id_ID"/>
        </w:rPr>
        <w:t>Dalam sesi ini, kelompok akan memeragakan kisah tersebut.</w:t>
      </w:r>
    </w:p>
    <w:p>
      <w:pPr/>
      <w:r>
        <w:rPr>
          <w:lang w:val="id_ID" w:bidi="id_ID"/>
        </w:rPr>
      </w:r>
      <w:r>
        <w:rPr>
          <w:lang w:val="id_ID" w:bidi="id_ID"/>
        </w:rPr>
        <w:t>Kisah ini memiliki 3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Imam besar</w:t>
      </w:r>
    </w:p>
    <w:p>
      <w:pPr>
        <w:pStyle w:val="ListBullet"/>
        <w:spacing w:line="240" w:lineRule="auto"/>
        <w:ind w:left="720"/>
      </w:pPr>
      <w:r>
        <w:rPr>
          <w:lang w:val="id_ID" w:bidi="id_ID"/>
        </w:rPr>
      </w:r>
      <w:r>
        <w:rPr>
          <w:lang w:val="id_ID" w:bidi="id_ID"/>
        </w:rPr>
        <w:t>Stefanus</w:t>
      </w:r>
    </w:p>
    <w:p>
      <w:pPr>
        <w:pStyle w:val="ListBullet"/>
        <w:spacing w:line="240" w:lineRule="auto"/>
        <w:ind w:left="720"/>
      </w:pPr>
      <w:r>
        <w:rPr>
          <w:lang w:val="id_ID" w:bidi="id_ID"/>
        </w:rPr>
      </w:r>
      <w:r>
        <w:rPr>
          <w:lang w:val="id_ID" w:bidi="id_ID"/>
        </w:rPr>
        <w:t>Sanhedrin</w:t>
      </w:r>
    </w:p>
    <w:p>
      <w:pPr>
        <w:pStyle w:val="ListBullet"/>
        <w:spacing w:line="240" w:lineRule="auto"/>
        <w:ind w:left="720"/>
      </w:pPr>
      <w:r>
        <w:rPr>
          <w:lang w:val="id_ID" w:bidi="id_ID"/>
        </w:rPr>
      </w:r>
      <w:r>
        <w:rPr>
          <w:lang w:val="id_ID" w:bidi="id_ID"/>
        </w:rPr>
        <w:t>Para saksi palsu dan orang-orang lain di Sanhedrin</w:t>
      </w:r>
    </w:p>
    <w:p>
      <w:pPr/>
      <w:r>
        <w:rPr>
          <w:lang w:val="id_ID" w:bidi="id_ID"/>
        </w:rPr>
      </w:r>
      <w:r>
        <w:rPr>
          <w:lang w:val="id_ID" w:bidi="id_ID"/>
        </w:rPr>
        <w:t>Tokoh-tokoh dalam kisah yang diceritakan Stefanus meliputi:</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Abraham</w:t>
      </w:r>
    </w:p>
    <w:p>
      <w:pPr>
        <w:pStyle w:val="ListBullet"/>
        <w:spacing w:line="240" w:lineRule="auto"/>
        <w:ind w:left="720"/>
      </w:pPr>
      <w:r>
        <w:rPr>
          <w:lang w:val="id_ID" w:bidi="id_ID"/>
        </w:rPr>
      </w:r>
      <w:r>
        <w:rPr>
          <w:lang w:val="id_ID" w:bidi="id_ID"/>
        </w:rPr>
        <w:t>Ishak</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12 anak Yakub, para leluhur Israel</w:t>
      </w:r>
    </w:p>
    <w:p>
      <w:pPr/>
      <w:r>
        <w:rPr>
          <w:lang w:val="id_ID" w:bidi="id_ID"/>
        </w:rPr>
      </w:r>
      <w:r>
        <w:rPr>
          <w:lang w:val="id_ID" w:bidi="id_ID"/>
        </w:rPr>
        <w:t>Minta kelompok untuk memerankan kisah ini dua kali. Mereka harus memerankannya dalam bahasa tujuan dari penerjemahan mereka. Pertama, minta kelompok untuk memerankan kisah itu tanpa berhenti. Pada saat kelompok memerankan kisah itu untuk kedua kalinya, hentikan mereka pada titik-titik yang berbeda dalam kisah tersebut.</w:t>
      </w:r>
    </w:p>
    <w:p>
      <w:pPr/>
      <w:r>
        <w:rPr>
          <w:lang w:val="id_ID" w:bidi="id_ID"/>
        </w:rPr>
      </w:r>
      <w:r>
        <w:rPr>
          <w:lang w:val="id_ID" w:bidi="id_ID"/>
        </w:rPr>
        <w:t>Ketika kelompok memerankan kisah itu untuk pertama kali, perhatikan dialog, alur cerita, plot, dan kronologi kisah tersebut. Perhatikan bagian-bagian penting atau sulit dari kisah maupun teks yang akan diperagakan dan jangan dilewatkan. Bantu kelompok untuk mengingat bagian-bagian kisah tersebut.</w:t>
      </w:r>
    </w:p>
    <w:p>
      <w:pPr/>
      <w:r>
        <w:rPr>
          <w:lang w:val="id_ID" w:bidi="id_ID"/>
        </w:rPr>
      </w:r>
      <w:r>
        <w:rPr>
          <w:lang w:val="id_ID" w:bidi="id_ID"/>
        </w:rPr>
        <w:t>Saat kelompok memerankan kisah ini untuk kedua kalinya, hentikan mereka pada bagian-bagian tertentu.</w:t>
      </w:r>
    </w:p>
    <w:p>
      <w:pPr/>
      <w:r>
        <w:rPr>
          <w:lang w:val="id_ID" w:bidi="id_ID"/>
        </w:rPr>
      </w:r>
      <w:r>
        <w:rPr>
          <w:lang w:val="id_ID" w:bidi="id_ID"/>
        </w:rPr>
        <w:t>Stefanus berada di ruangan tempat Sanhedrin berkumpul. Sanhedrin, para saksi palsu, dan orang lain yang telah mereka panggil sedang menonton. Saksi palsu baru saja menuduh Stefanus berbicara menentang Bait Suci Yahudi dan hukum Musa. Imam besar bertanya kepada Stefanus, "Apakah tuduhan ini benar?"</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orang yang memerankan Stefanus, "Bagaimana perasaan Anda?" Kamu mungkin mendengar hal-hal seperti, "Berdoa agar Roh Kudus memberikan aku kata-kata untuk dikatakan," "Maaf karena orang-orang ini tidak memahami bagaimana Allah selalu ingin orang-orang menyembah-Nya dalam hati mereka," "Sangat berharap bahwa setidaknya satu orang di ruangan ini akan mendengar aku dan memahami tujuan Allah yang sebenarnya dalam sejarah Israel," atau "Berharap bahwa aku dapat mengatakan semua yang perlu aku katakan sebelum mereka mulai membunuh aku."</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Stefanus mulai berbicara. Stefanus berkata, "Saudara-saudara dan ayah, dengarkan aku!" Stefanus memulai dengan Abraham. Dia mengatakan kepada Sanhedrin bahwa Allah Mahamulia menampakkan diri kepada Abraham ketika ia masih berada di Ur di Mesopotamia. Allah berkata kepada Abraham, "Tinggalkan negeri asalmu dan keluargamu dan pergilah ke tanah yang akan Aku tunjukkan kepadamu." Kemudian Abraham menetap di Haran. Kemudian ayah Abraham meninggal, dan Abraham pergi ke tanah yang ditunjukkan Allah kepadanya. Allah tidak memberikan tanah apa pun dari tanah itu kepada Abraham. Abraham tinggal seperti orang asing di tanah yang Allah utusnya. Allah mengatakan kepada Abraham bahwa suatu hari keturunan Abraham akan menjadi budak selama 400 tahun di tanah asing. Tetapi Allah akan menghukum tanah yang membuat mereka menjadi budak dan mereka akan kembali ke tanah yang dijanjikan Allah kepada mereka dan menyembah Allah di sana. Tanah itu adalah tempat orang-orang Yahudi berada pada hari persidangan itu.</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orang-orang yang memerankan Sanhedrin, "Apa yang kamu rasakan?" Anda mungkin mendengar hal-hal seperti:</w:t>
      </w:r>
    </w:p>
    <w:p>
      <w:pPr>
        <w:pStyle w:val="ListBullet"/>
        <w:spacing w:line="240" w:lineRule="auto"/>
        <w:ind w:left="720"/>
      </w:pPr>
      <w:r>
        <w:rPr>
          <w:lang w:val="id_ID" w:bidi="id_ID"/>
        </w:rPr>
      </w:r>
      <w:r>
        <w:rPr>
          <w:lang w:val="id_ID" w:bidi="id_ID"/>
        </w:rPr>
        <w:t>Tanyakan kepada orang yang memerankan Stefanus, "Apa yang kamu rasakan?" Anda mungkin mendengar hal-hal seperti:</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Allah memberikan tanda perjanjian-Nya dengan dia melalui tanda sunat. Abraham menyunat anaknya Ishak pada hari kedelapan setelah ia lahir. Kemudian, Ishak menyunat anaknya Yakub. Yakub menyunat 12 anaknya yang menjadi leluhur Israel.</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orang-orang yang memerankan Sanhedrin, "Apa yang kamu rasakan?" Kamu mungkin mendengar hal-hal seperti, "Kami adalah orang-orang khusus, kami orang-orang Yahudi. Apa maksud Stefanus menceritakan kepada kita hal-hal ini yang sudah kita ketahui?"</w:t>
      </w:r>
      <w:r>
        <w:rPr>
          <w:lang w:val="id_ID" w:bidi="id_ID"/>
        </w:rPr>
      </w:r>
    </w:p>
    <w:p>
      <w:pPr>
        <w:pStyle w:val="Heading3"/>
      </w:pPr>
      <w:r>
        <w:rPr>
          <w:lang w:val="id_ID" w:bidi="id_ID"/>
        </w:rPr>
        <w:t>Melengkapi yang Kurang</w:t>
      </w:r>
    </w:p>
    <w:p>
      <w:pPr/>
      <w:r>
        <w:rPr>
          <w:lang w:val="id_ID" w:bidi="id_ID"/>
        </w:rPr>
      </w:r>
      <w:r>
        <w:rPr>
          <w:lang w:val="id_ID" w:bidi="id_ID"/>
        </w:rPr>
        <w:t>Dengarkan perikop ini satu kali dalam versi yang paling mudah dimengerti.</w:t>
      </w:r>
    </w:p>
    <w:p>
      <w:pPr/>
      <w:r>
        <w:rPr>
          <w:lang w:val="id_ID" w:bidi="id_ID"/>
        </w:rPr>
      </w:r>
      <w:r>
        <w:rPr>
          <w:b/>
          <w:lang w:val="id_ID" w:bidi="id_ID"/>
        </w:rPr>
        <w:t>Imam besar</w:t>
      </w:r>
      <w:r>
        <w:rPr>
          <w:lang w:val="id_ID" w:bidi="id_ID"/>
        </w:rPr>
        <w:t xml:space="preserve"> bertanya kepada Stefanus apakah tuduhan itu benar. </w:t>
      </w:r>
      <w:r>
        <w:rPr>
          <w:b/>
          <w:lang w:val="id_ID" w:bidi="id_ID"/>
        </w:rPr>
        <w:t>Imam besar</w:t>
      </w:r>
      <w:r>
        <w:rPr>
          <w:lang w:val="id_ID" w:bidi="id_ID"/>
        </w:rPr>
        <w:t xml:space="preserve"> adalah imam kepala dari semua imam Yahudi. Gunakan istilah yang sama untuk para </w:t>
      </w:r>
      <w:r>
        <w:rPr>
          <w:b/>
          <w:lang w:val="id_ID" w:bidi="id_ID"/>
        </w:rPr>
        <w:t>imam</w:t>
      </w:r>
      <w:r>
        <w:rPr>
          <w:lang w:val="id_ID" w:bidi="id_ID"/>
        </w:rPr>
        <w:t xml:space="preserve"> </w:t>
      </w:r>
      <w:r>
        <w:rPr>
          <w:b/>
          <w:lang w:val="id_ID" w:bidi="id_ID"/>
        </w:rPr>
        <w:t>besar</w:t>
      </w:r>
      <w:r>
        <w:rPr>
          <w:lang w:val="id_ID" w:bidi="id_ID"/>
        </w:rPr>
        <w:t xml:space="preserve"> yang telah Anda gunakan pada perikop sebelumnya, dan ingatlah bahwa </w:t>
      </w:r>
      <w:r>
        <w:rPr>
          <w:b/>
          <w:lang w:val="id_ID" w:bidi="id_ID"/>
        </w:rPr>
        <w:t>imam</w:t>
      </w:r>
      <w:r>
        <w:rPr>
          <w:lang w:val="id_ID" w:bidi="id_ID"/>
        </w:rPr>
        <w:t xml:space="preserve"> </w:t>
      </w:r>
      <w:r>
        <w:rPr>
          <w:b/>
          <w:lang w:val="id_ID" w:bidi="id_ID"/>
        </w:rPr>
        <w:t>besar</w:t>
      </w:r>
      <w:r>
        <w:rPr>
          <w:lang w:val="id_ID" w:bidi="id_ID"/>
        </w:rPr>
        <w:t xml:space="preserve"> terdapat di daftar kata utama. </w:t>
      </w:r>
    </w:p>
    <w:p>
      <w:pPr/>
      <w:r>
        <w:rPr>
          <w:lang w:val="id_ID" w:bidi="id_ID"/>
        </w:rPr>
      </w:r>
      <w:r>
        <w:rPr>
          <w:lang w:val="id_ID" w:bidi="id_ID"/>
        </w:rPr>
        <w:t xml:space="preserve">Stefanus mengatakan bahwa Allah kemuliaan </w:t>
      </w:r>
      <w:r>
        <w:rPr>
          <w:b/>
          <w:lang w:val="id_ID" w:bidi="id_ID"/>
        </w:rPr>
        <w:t>menampakkan</w:t>
      </w:r>
      <w:r>
        <w:rPr>
          <w:lang w:val="id_ID" w:bidi="id_ID"/>
        </w:rPr>
        <w:t xml:space="preserve"> diri kepada Abraham di Mesopotamia. Gunakan kata yang sama untuk </w:t>
      </w:r>
      <w:r>
        <w:rPr>
          <w:b/>
          <w:lang w:val="id_ID" w:bidi="id_ID"/>
        </w:rPr>
        <w:t>Mesias</w:t>
      </w:r>
      <w:r>
        <w:rPr>
          <w:lang w:val="id_ID" w:bidi="id_ID"/>
        </w:rPr>
        <w:t xml:space="preserve"> yang telah Anda gunakan pada perikop sebelumnya, dan ingatlah bahwa </w:t>
      </w:r>
      <w:r>
        <w:rPr>
          <w:b/>
          <w:lang w:val="id_ID" w:bidi="id_ID"/>
        </w:rPr>
        <w:t>Mesias</w:t>
      </w:r>
      <w:r>
        <w:rPr>
          <w:lang w:val="id_ID" w:bidi="id_ID"/>
        </w:rPr>
        <w:t xml:space="preserve"> ada di daftar kata utama.</w:t>
      </w:r>
    </w:p>
    <w:p>
      <w:pPr/>
      <w:r>
        <w:rPr>
          <w:lang w:val="id_ID" w:bidi="id_ID"/>
        </w:rPr>
      </w:r>
      <w:r>
        <w:rPr>
          <w:lang w:val="id_ID" w:bidi="id_ID"/>
        </w:rPr>
        <w:t xml:space="preserve">Allah memberikan Abraham tanda dari </w:t>
      </w:r>
      <w:r>
        <w:rPr>
          <w:b/>
          <w:lang w:val="id_ID" w:bidi="id_ID"/>
        </w:rPr>
        <w:t>perjanjian-Nya.</w:t>
      </w:r>
      <w:r>
        <w:rPr>
          <w:lang w:val="id_ID" w:bidi="id_ID"/>
        </w:rPr>
        <w:t xml:space="preserve"> Gunakan kata yang sama untuk </w:t>
      </w:r>
      <w:r>
        <w:rPr>
          <w:b/>
          <w:lang w:val="id_ID" w:bidi="id_ID"/>
        </w:rPr>
        <w:t>perjanjian</w:t>
      </w:r>
      <w:r>
        <w:rPr>
          <w:lang w:val="id_ID" w:bidi="id_ID"/>
        </w:rPr>
        <w:t xml:space="preserve"> yang digunakan Petrus dalam ucapannya kepada para pemimpin agama sebelumnya dalam Kisah Para Rasul. Ingatlah bahwa </w:t>
      </w:r>
      <w:r>
        <w:rPr>
          <w:b/>
          <w:lang w:val="id_ID" w:bidi="id_ID"/>
        </w:rPr>
        <w:t>perjanjian</w:t>
      </w:r>
      <w:r>
        <w:rPr>
          <w:lang w:val="id_ID" w:bidi="id_ID"/>
        </w:rPr>
        <w:t xml:space="preserve"> adalah kesepakatan permanen yang dibuat dua orang atau kelompok untuk membangun damai atau persahabatan. Jika diperlukan, carilah </w:t>
      </w:r>
      <w:r>
        <w:rPr>
          <w:b/>
          <w:lang w:val="id_ID" w:bidi="id_ID"/>
        </w:rPr>
        <w:t>perjanjian</w:t>
      </w:r>
      <w:r>
        <w:rPr>
          <w:lang w:val="id_ID" w:bidi="id_ID"/>
        </w:rPr>
        <w:t xml:space="preserve"> di daftar kata utama.</w:t>
      </w:r>
    </w:p>
    <w:p>
      <w:pPr/>
      <w:r>
        <w:rPr>
          <w:lang w:val="id_ID" w:bidi="id_ID"/>
        </w:rPr>
      </w:r>
      <w:r>
        <w:rPr>
          <w:lang w:val="id_ID" w:bidi="id_ID"/>
        </w:rPr>
        <w:t xml:space="preserve">Tanda perjanjian itu adalah sunat. Sunat berarti memotong kulit khatan di ujung penis seorang pria. Lihat daftar kata utama untuk definisi lengkap tentang </w:t>
      </w:r>
      <w:r>
        <w:rPr>
          <w:b/>
          <w:lang w:val="id_ID" w:bidi="id_ID"/>
        </w:rPr>
        <w:t>sunat.</w:t>
      </w:r>
    </w:p>
    <w:p>
      <w:pPr/>
      <w:r>
        <w:rPr>
          <w:lang w:val="id_ID" w:bidi="id_ID"/>
        </w:rPr>
      </w:r>
      <w:r>
        <w:rPr>
          <w:lang w:val="id_ID" w:bidi="id_ID"/>
        </w:rPr>
        <w:t xml:space="preserve">Yakub menjadi ayah dari dua belas </w:t>
      </w:r>
      <w:r>
        <w:rPr>
          <w:b/>
          <w:lang w:val="id_ID" w:bidi="id_ID"/>
        </w:rPr>
        <w:t>leluhur,</w:t>
      </w:r>
      <w:r>
        <w:rPr>
          <w:lang w:val="id_ID" w:bidi="id_ID"/>
        </w:rPr>
        <w:t xml:space="preserve"> atau para pemimpin, dari dua belas suku Israel. </w:t>
      </w:r>
      <w:r>
        <w:rPr>
          <w:b/>
          <w:lang w:val="id_ID" w:bidi="id_ID"/>
        </w:rPr>
        <w:t>Para patriark</w:t>
      </w:r>
      <w:r>
        <w:rPr>
          <w:lang w:val="id_ID" w:bidi="id_ID"/>
        </w:rPr>
        <w:t xml:space="preserve"> dapat berarti leluhur yang terkenal. Dalam hal ini, 12 orang ini menjadi leluhur dari setiap 12 suku Israel.</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bahas.</w:t>
      </w:r>
    </w:p>
    <w:p>
      <w:pPr/>
      <w:r>
        <w:rPr>
          <w:lang w:val="id_ID" w:bidi="id_ID"/>
        </w:rPr>
      </w:r>
      <w:r>
        <w:rPr>
          <w:lang w:val="id_ID" w:bidi="id_ID"/>
        </w:rPr>
        <w:t>Seorang anggota kelompok harus menyampaikan beberapa kalimat dari perikop itu lalu berhenti sejenak. Anggota kelompok lain harus menceritakan bagian selanjutnya dari perikop itu dan berhenti sejenak. Lakukan hal ini sampai kelompok itu telah menceritakan kembali semua perikop tersebut. Dalam tahap ini anggota kelompok dapat saling mengoreksi. Hentikan sebentar rekaman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mengingat perikop tersebut. Hentikan sebentar rekaman ini di sini.</w:t>
      </w:r>
    </w:p>
    <w:p>
      <w:pPr/>
      <w:r>
        <w:rPr>
          <w:lang w:val="id_ID" w:bidi="id_ID"/>
        </w:rPr>
      </w:r>
      <w:r>
        <w:rPr>
          <w:lang w:val="id_ID" w:bidi="id_ID"/>
        </w:rPr>
        <w:t>Selanjutnya, kelompok dapat memutuskan versi mana dari perikop tersebut yang paling disukai. Anda mungkin merasa bahwa Anda menyukai cara salah satu anggota kelompok menceritakan suatu adegan, tetapi menyukai cara anggota kelompok lain menceritakan adegan lainnya. Hentikan sebentar audio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7:9–19</w:t>
      </w:r>
      <w:r>
        <w:rPr>
          <w:lang w:val="id_ID" w:bidi="id_ID"/>
        </w:rPr>
      </w:r>
    </w:p>
    <w:p>
      <w:pPr>
        <w:pStyle w:val="Heading3"/>
      </w:pPr>
      <w:r>
        <w:rPr>
          <w:lang w:val="id_ID" w:bidi="id_ID"/>
        </w:rPr>
        <w:t>Dengar dan Renungkan</w:t>
      </w:r>
    </w:p>
    <w:p>
      <w:pPr/>
      <w:r>
        <w:rPr>
          <w:lang w:val="id_ID" w:bidi="id_ID"/>
        </w:rPr>
      </w:r>
      <w:r>
        <w:rPr>
          <w:lang w:val="id_ID" w:bidi="id_ID"/>
        </w:rPr>
        <w:t>Dengarkan Kisah Para Rasul 7:9–19 dan renungkan di dalam hatimu. Dengarlah perikop ini tiga kali (dalam tiga terjemahan yang berbeda, jika memungkinkan). Kemudian sebagai satu tim bahaslah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kisah ini katakan kepada kita tentang Yesus atau Allah?</w:t>
      </w:r>
    </w:p>
    <w:p>
      <w:pPr>
        <w:pStyle w:val="ListBullet"/>
        <w:spacing w:line="240" w:lineRule="auto"/>
        <w:ind w:left="720"/>
      </w:pPr>
      <w:r>
        <w:rPr>
          <w:lang w:val="id_ID" w:bidi="id_ID"/>
        </w:rPr>
      </w:r>
      <w:r>
        <w:rPr>
          <w:lang w:val="id_ID" w:bidi="id_ID"/>
        </w:rPr>
        <w:t>Apa yang kisah ini katakan kepada kita tentang orang-orang?</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perikop ini satu kali dalam versi yang paling mudah dimengerti.</w:t>
      </w:r>
    </w:p>
    <w:p>
      <w:pPr/>
      <w:r>
        <w:rPr>
          <w:lang w:val="id_ID" w:bidi="id_ID"/>
        </w:rPr>
      </w:r>
      <w:r>
        <w:rPr>
          <w:lang w:val="id_ID" w:bidi="id_ID"/>
        </w:rPr>
        <w:t>Dalam bagian sebelumnya, Stefanus mulai membela dirinya di hadapan Mahkamah Agama atau dewan para pemimpin agama Yahudi. Stefanus memulai uraian sejarah Yahudi dengan kisah Abraham. Meskipun Abraham tidak memiliki rumah atau Bait Suci untuk beribadah, ia menyembah Allah di mana pun ia berada.</w:t>
      </w:r>
    </w:p>
    <w:p>
      <w:pPr/>
      <w:r>
        <w:rPr>
          <w:lang w:val="id_ID" w:bidi="id_ID"/>
        </w:rPr>
      </w:r>
      <w:r>
        <w:rPr>
          <w:lang w:val="id_ID" w:bidi="id_ID"/>
        </w:rPr>
        <w:t>Sekarang Stefanus melanjutkannya dengan kisah tentang Yusuf, keturunan Abraham. Stefanus mulai menunjukkan bagaimana orang-orang sering membenci dan menolak para utusan Allah. Stefanus mengatakan bahwa para bapa leluhur tersebut, yaitu keduabelas cicit Abraham, iri hati kepada Yusuf. Stefanus kemudian memberikan ringkasan tentang kisah Yusuf — tentang bagaimana saudara-saudara Yusuf menjualnya sebagai budak ke Mesir, tetapi kemudian tentang bagaimana Tuhan selalu bersama Yusuf dan menyelamatkannya. Allah memberi hikmat kepada Yusuf, atau pemahaman tentang bagaimana harus bertindak dengan cara yang saleh. Karena hal ini Firaun, atau raja Mesir, menyukai Yusuf dan menjadikannya penguasa atas Mesir dan istananya, atau rumah tangganya.</w:t>
      </w:r>
    </w:p>
    <w:p>
      <w:pPr/>
      <w:r>
        <w:rPr>
          <w:lang w:val="id_ID" w:bidi="id_ID"/>
        </w:rPr>
      </w:r>
      <w:r>
        <w:rPr>
          <w:lang w:val="id_ID" w:bidi="id_ID"/>
        </w:rPr>
        <w:t>Berhenti di sini dan diskusikan dalam kelompok: Ceritakanlah sebuah kisah tentang orang-orang yang mengkhianati anggota keluarga atau teman yang tidak bersalah. Apa yang terjadi pada orang yang tidak bersalah itu? Bagaimana Anda berbicara tentang orang-orang yang mengkhianati orang lain?</w:t>
      </w:r>
    </w:p>
    <w:p>
      <w:pPr/>
      <w:r>
        <w:rPr>
          <w:lang w:val="id_ID" w:bidi="id_ID"/>
        </w:rPr>
      </w:r>
      <w:r>
        <w:rPr>
          <w:lang w:val="id_ID" w:bidi="id_ID"/>
        </w:rPr>
        <w:t>Selanjutnya Stefanus menunjukkan bagaimana perjalanan Yusuf ke Mesir merupakan suatu anugerah bagi keluarganya. Kelaparan yang dahsyat melanda seluruh Mesir dan Kanaan, tempat keluarga Yusuf tinggal. Yakub mengutus anak-anaknya ke Mesir untuk membeli gandum karena keluarganya tidak memiliki cukup makanan untuk dimakan. Stefanus kemudian beralih ke kunjungan kedua saudara-saudara itu ke Mesir untuk membeli gandum. Pada kunjungan kedua, Yusuf memperkenalkan dirinya kepada saudara-saudaranya. Firaun mengetahui tentang keluarga Yusuf, dan Yusuf dapat memanggil ayahnya dan seluruh keluarganya untuk datang dan tinggal di Mesir. Stefanus mengatakan bahwa 75 anggota keluarga itu datang. Ini akan mencakup ayah Yusuf, Yakub, kesebelas saudaranya, istri-istri mereka, dan anak-anak mereka. Yakub pergi untuk tinggal di Mesir. Yakub meninggal di Mesir, dan demikian pula semua anaknya. Stefanus mengatakan bahwa para keturunan Yakub menyimpan setidaknya tulang-tulang Yusuf dan membawanya kembali ke Sikhem, tempat di mana Abraham dan keluarganya dikuburkan. Ada kemungkinan bahwa keturunan Abraham membawa tulang-tulang semua anak Yakub kembali ke Sikhem. Yakub telah dimakamkan di Hebron bertahun-tahun sebelumnya. Sebenarnya, Abraham telah membeli sebuah makam di Hebron dan orang-orang menguburkan Abraham di sana. Namun, Stefanus sedang meringkas kisah yang sangat panjang dari Kitab Suci Yahudi. Bagi Stefanus, detail-detailnya tidak lebih penting daripada gagasan bahwa Yakub dan keturunannya dimakamkan di tanah yang Allah telah janjikan kepada keturunan Abraham. Bagi Stefanus, ini menunjukkan bahwa Allah menepati janji-Nya dan memberikan tanah yang telah Ia janjikan kepada mereka.</w:t>
      </w:r>
    </w:p>
    <w:p>
      <w:pPr/>
      <w:r>
        <w:rPr>
          <w:lang w:val="id_ID" w:bidi="id_ID"/>
        </w:rPr>
      </w:r>
      <w:r>
        <w:rPr>
          <w:lang w:val="id_ID" w:bidi="id_ID"/>
        </w:rPr>
        <w:t xml:space="preserve">Berhenti di sini dan tunjukkan kepada tim penerjemah peta yang mencakup </w:t>
      </w:r>
      <w:r>
        <w:rPr>
          <w:lang w:val="id_ID" w:bidi="id_ID"/>
        </w:rPr>
        <w:t>Kanaan, Mesir, dan daerah Sikhem dan Hebron</w:t>
      </w:r>
      <w:r>
        <w:rPr>
          <w:lang w:val="id_ID" w:bidi="id_ID"/>
        </w:rPr>
        <w:t>.</w:t>
      </w:r>
    </w:p>
    <w:p>
      <w:pPr/>
      <w:r>
        <w:rPr>
          <w:lang w:val="id_ID" w:bidi="id_ID"/>
        </w:rPr>
      </w:r>
      <w:r>
        <w:rPr>
          <w:lang w:val="id_ID" w:bidi="id_ID"/>
        </w:rPr>
        <w:t>Berhenti di sini dan diskusikan dalam kelompok: Ceritakan satu kisah tentang asal usul bangsa atau suku Anda. Siapa saja para pemimpin pada awalnya? Bagaimana Anda menceritakan tentang leluhur Anda?</w:t>
      </w:r>
    </w:p>
    <w:p>
      <w:pPr/>
      <w:r>
        <w:rPr>
          <w:lang w:val="id_ID" w:bidi="id_ID"/>
        </w:rPr>
      </w:r>
      <w:r>
        <w:rPr>
          <w:lang w:val="id_ID" w:bidi="id_ID"/>
        </w:rPr>
        <w:t>Jumlah keturunan Yakub meningkat pesat. Stefanus telah mengatakan sebelumnya bahwa Allah telah memberi tahu Abraham tentang keturunannya yang tinggal di tanah asing selama 400 tahun. Stefanus mengatakan kepada Mahkamah Agama bahwa akhir masa itu sudah dekat dan sudah hampir tiba waktunya bagi Allah untuk menggenapi janji-Nya untuk memberikan tanah yang telah Ia janjikan kepada mereka. Seorang raja baru telah berkuasa di Mesir, dan raja itu tidak peduli betapa banyak Yusuf telah membantu orang-orang Mesir. Raja itu "berbuat khianat" kepada keturunan Yakub. Ini berarti bahwa raja itu telah berbohong kepada mereka dan menyebabkan mereka celaka. Dia membuat orang-orang meninggalkan bayi-bayi mereka supaya bayi-bayi itu mati.</w:t>
      </w:r>
    </w:p>
    <w:p>
      <w:pPr/>
      <w:r>
        <w:rPr>
          <w:lang w:val="id_ID" w:bidi="id_ID"/>
        </w:rPr>
      </w:r>
      <w:r>
        <w:rPr>
          <w:lang w:val="id_ID" w:bidi="id_ID"/>
        </w:rPr>
        <w:t>Stefanus terus memilih untuk menceritakan detail-detail dalam kisah tersebut yang menunjukkan bahwa Allah setia kepada umat-Nya.</w:t>
      </w:r>
      <w:r>
        <w:rPr>
          <w:lang w:val="id_ID" w:bidi="id_ID"/>
        </w:rPr>
      </w:r>
    </w:p>
    <w:p>
      <w:pPr>
        <w:pStyle w:val="Heading3"/>
      </w:pPr>
      <w:r>
        <w:rPr>
          <w:lang w:val="id_ID" w:bidi="id_ID"/>
        </w:rPr>
        <w:t>Menjelaskan Adegan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Dalam sesi ini, Anda akan membantu kelompok menggambarkan kisah ini. Anda akan membantu kelompok menentukan adegan, latar, dan tokoh-tokoh dari kisah ini.</w:t>
      </w:r>
    </w:p>
    <w:p>
      <w:pPr/>
      <w:r>
        <w:rPr>
          <w:lang w:val="id_ID" w:bidi="id_ID"/>
        </w:rPr>
      </w:r>
      <w:r>
        <w:rPr>
          <w:lang w:val="id_ID" w:bidi="id_ID"/>
        </w:rPr>
        <w:t>Kisah ini memiliki 3 adegan.</w:t>
      </w:r>
    </w:p>
    <w:p>
      <w:pPr/>
      <w:r>
        <w:rPr>
          <w:lang w:val="id_ID" w:bidi="id_ID"/>
        </w:rPr>
      </w:r>
      <w:r>
        <w:rPr>
          <w:b/>
          <w:lang w:val="id_ID" w:bidi="id_ID"/>
        </w:rPr>
        <w:t>Dalam adegan pertama:</w:t>
      </w:r>
      <w:r>
        <w:rPr>
          <w:lang w:val="id_ID" w:bidi="id_ID"/>
        </w:rPr>
        <w:t xml:space="preserve"> Stefanus melanjutkan kisah Yusuf, menceritakan bagaimana saudara-saudara Yusuf menjualnya ke dalam perbudakan di Mesir dan bagaimana Allah menjadikan Yusuf sebagai pemimpin atas seluruh Mesir.</w:t>
      </w:r>
    </w:p>
    <w:p>
      <w:pPr/>
      <w:r>
        <w:rPr>
          <w:lang w:val="id_ID" w:bidi="id_ID"/>
        </w:rPr>
      </w:r>
      <w:r>
        <w:rPr>
          <w:b/>
          <w:lang w:val="id_ID" w:bidi="id_ID"/>
        </w:rPr>
        <w:t>Dalam adegan kedua:</w:t>
      </w:r>
      <w:r>
        <w:rPr>
          <w:lang w:val="id_ID" w:bidi="id_ID"/>
        </w:rPr>
        <w:t xml:space="preserve"> Keluarga Yakub kelaparan karena adanya bencana kelaparan, maka ia mengutus anak-anaknya, saudara-saudara Yusuf, ke Mesir untuk membeli makanan. Yusuf membawa ayahnya dan keluarga saudara-saudaranya untuk tinggal di Mesir. Yakub dan anak-anaknya akhirnya meninggal dan dimakamkan kembali di tanah yang telah dijanjikan Allah kepada mereka.</w:t>
      </w:r>
    </w:p>
    <w:p>
      <w:pPr/>
      <w:r>
        <w:rPr>
          <w:lang w:val="id_ID" w:bidi="id_ID"/>
        </w:rPr>
      </w:r>
      <w:r>
        <w:rPr>
          <w:b/>
          <w:lang w:val="id_ID" w:bidi="id_ID"/>
        </w:rPr>
        <w:t>Dalam adegan ketiga:</w:t>
      </w:r>
      <w:r>
        <w:rPr>
          <w:lang w:val="id_ID" w:bidi="id_ID"/>
        </w:rPr>
        <w:t xml:space="preserve"> Sementara itu, keturunan Yakub di Mesir bertambah banyak jumlahnya dan raja memperlakukan mereka dengan buruk.</w:t>
      </w:r>
    </w:p>
    <w:p>
      <w:pPr/>
      <w:r>
        <w:rPr>
          <w:lang w:val="id_ID" w:bidi="id_ID"/>
        </w:rPr>
      </w:r>
      <w:r>
        <w:rPr>
          <w:lang w:val="id_ID" w:bidi="id_ID"/>
        </w:rPr>
        <w:t>Para karakter dalam kisah ini mencakup mereka yang menyampaikan dan mendengarkan kisah tersebut:</w:t>
      </w:r>
    </w:p>
    <w:p>
      <w:pPr>
        <w:pStyle w:val="ListBullet"/>
        <w:spacing w:line="240" w:lineRule="auto"/>
        <w:ind w:left="720"/>
      </w:pPr>
      <w:r>
        <w:rPr>
          <w:lang w:val="id_ID" w:bidi="id_ID"/>
        </w:rPr>
      </w:r>
      <w:r>
        <w:rPr>
          <w:lang w:val="id_ID" w:bidi="id_ID"/>
        </w:rPr>
        <w:t>Imam besar</w:t>
      </w:r>
    </w:p>
    <w:p>
      <w:pPr>
        <w:pStyle w:val="ListBullet"/>
        <w:spacing w:line="240" w:lineRule="auto"/>
        <w:ind w:left="720"/>
      </w:pPr>
      <w:r>
        <w:rPr>
          <w:lang w:val="id_ID" w:bidi="id_ID"/>
        </w:rPr>
      </w:r>
      <w:r>
        <w:rPr>
          <w:lang w:val="id_ID" w:bidi="id_ID"/>
        </w:rPr>
        <w:t>Stefanus</w:t>
      </w:r>
    </w:p>
    <w:p>
      <w:pPr>
        <w:pStyle w:val="ListBullet"/>
        <w:spacing w:line="240" w:lineRule="auto"/>
        <w:ind w:left="720"/>
      </w:pPr>
      <w:r>
        <w:rPr>
          <w:lang w:val="id_ID" w:bidi="id_ID"/>
        </w:rPr>
      </w:r>
      <w:r>
        <w:rPr>
          <w:lang w:val="id_ID" w:bidi="id_ID"/>
        </w:rPr>
        <w:t>Para anggota Mahkamah Agama</w:t>
      </w:r>
    </w:p>
    <w:p>
      <w:pPr>
        <w:pStyle w:val="ListBullet"/>
        <w:spacing w:line="240" w:lineRule="auto"/>
        <w:ind w:left="720"/>
      </w:pPr>
      <w:r>
        <w:rPr>
          <w:lang w:val="id_ID" w:bidi="id_ID"/>
        </w:rPr>
      </w:r>
      <w:r>
        <w:rPr>
          <w:lang w:val="id_ID" w:bidi="id_ID"/>
        </w:rPr>
        <w:t>Para saksi palsu dan orang-orang lain di Mahkamah Agama</w:t>
      </w:r>
    </w:p>
    <w:p>
      <w:pPr/>
      <w:r>
        <w:rPr>
          <w:lang w:val="id_ID" w:bidi="id_ID"/>
        </w:rPr>
      </w:r>
      <w:r>
        <w:rPr>
          <w:lang w:val="id_ID" w:bidi="id_ID"/>
        </w:rPr>
        <w:t>Tokoh-tokoh dalam kisah yang diceritakan Stefanus meliputi:</w:t>
      </w:r>
    </w:p>
    <w:p>
      <w:pPr>
        <w:pStyle w:val="ListBullet"/>
        <w:spacing w:line="240" w:lineRule="auto"/>
        <w:ind w:left="720"/>
      </w:pPr>
      <w:r>
        <w:rPr>
          <w:lang w:val="id_ID" w:bidi="id_ID"/>
        </w:rPr>
      </w:r>
      <w:r>
        <w:rPr>
          <w:lang w:val="id_ID" w:bidi="id_ID"/>
        </w:rPr>
        <w:t>Yusuf</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Saudara-saudara Yusuf, para leluhur</w:t>
      </w:r>
    </w:p>
    <w:p>
      <w:pPr>
        <w:pStyle w:val="ListBullet"/>
        <w:spacing w:line="240" w:lineRule="auto"/>
        <w:ind w:left="720"/>
      </w:pPr>
      <w:r>
        <w:rPr>
          <w:lang w:val="id_ID" w:bidi="id_ID"/>
        </w:rPr>
      </w:r>
      <w:r>
        <w:rPr>
          <w:lang w:val="id_ID" w:bidi="id_ID"/>
        </w:rPr>
        <w:t>Firaun, raja Mesir yang menyukai Yusuf</w:t>
      </w:r>
    </w:p>
    <w:p>
      <w:pPr>
        <w:pStyle w:val="ListBullet"/>
        <w:spacing w:line="240" w:lineRule="auto"/>
        <w:ind w:left="720"/>
      </w:pPr>
      <w:r>
        <w:rPr>
          <w:lang w:val="id_ID" w:bidi="id_ID"/>
        </w:rPr>
      </w:r>
      <w:r>
        <w:rPr>
          <w:lang w:val="id_ID" w:bidi="id_ID"/>
        </w:rPr>
        <w:t>Yakub dan keluarga anak-anaknya</w:t>
      </w:r>
    </w:p>
    <w:p>
      <w:pPr>
        <w:pStyle w:val="ListBullet"/>
        <w:spacing w:line="240" w:lineRule="auto"/>
        <w:ind w:left="720"/>
      </w:pPr>
      <w:r>
        <w:rPr>
          <w:lang w:val="id_ID" w:bidi="id_ID"/>
        </w:rPr>
      </w:r>
      <w:r>
        <w:rPr>
          <w:lang w:val="id_ID" w:bidi="id_ID"/>
        </w:rPr>
        <w:t>Raja baru di Mesir yang tidak mengenal keturunan Yakub</w:t>
      </w:r>
    </w:p>
    <w:p>
      <w:pPr/>
      <w:r>
        <w:rPr>
          <w:lang w:val="id_ID" w:bidi="id_ID"/>
        </w:rPr>
      </w:r>
      <w:r>
        <w:rPr>
          <w:lang w:val="id_ID" w:bidi="id_ID"/>
        </w:rPr>
        <w:t>Dalam sesi ini, mintalah kelompok untuk membuat papan cerita, menggambar, atau menggunakan beberapa objek yang dapat dipindahkan seperti batu, ranting, atau mainan anak-anak untuk memvisualisasikan cerita dan aksi di dalamnya.</w:t>
      </w:r>
    </w:p>
    <w:p>
      <w:pPr/>
      <w:r>
        <w:rPr>
          <w:lang w:val="id_ID" w:bidi="id_ID"/>
        </w:rPr>
      </w:r>
      <w:r>
        <w:rPr>
          <w:lang w:val="id_ID" w:bidi="id_ID"/>
        </w:rPr>
        <w:t>Cerita ini mengambil latar tempat tepat setelah kisah sebelumnya berakhir. Stefanus berada di tempat di mana para anggota Mahkamah Agama berkumpul. Anggota Mahkamah Agama terdiri dari para tua-tua Yahudi dan para pengajar hukum Taurat. Imam besar memimpin pertemuan itu. Ini mungkin Kayafas, imam besar yang sama yang mencobai Yesus. Hanas, mantan imam besar, mungkin juga berada di sana.</w:t>
      </w:r>
    </w:p>
    <w:p>
      <w:pPr/>
      <w:r>
        <w:rPr>
          <w:lang w:val="id_ID" w:bidi="id_ID"/>
        </w:rPr>
      </w:r>
      <w:r>
        <w:rPr>
          <w:lang w:val="id_ID" w:bidi="id_ID"/>
        </w:rPr>
        <w:t>Stefanus melanjutkan ceritanya tanpa jeda. Dia melanjutkannya dengan berbicara tentang kedua belas bapa leluhur, anak-anak Yakub. Sebelas dari saudara-saudara ini, atau para leluhur, membenci saudara mereka Yusuf dan menjualnya ke dalam perbudakan.</w:t>
      </w:r>
    </w:p>
    <w:p>
      <w:pPr/>
      <w:r>
        <w:rPr>
          <w:lang w:val="id_ID" w:bidi="id_ID"/>
        </w:rPr>
      </w:r>
      <w:r>
        <w:rPr>
          <w:lang w:val="id_ID" w:bidi="id_ID"/>
        </w:rPr>
        <w:t>Penting untuk diingat bahwa Stefanus mencoba menceritakan seluruh sejarah orang-orang Yahudi dalam waktu yang singkat. Dia merangkum peristiwa-peristiwa dan menyatukan peristiwa-peristiwa tersebut. Meskipun Anda mungkin tahu semua detail dari kisah ini, Anda harus menerjemahkan perikop ini sesuai dengan apa yang diceritakan Stefanus.</w:t>
      </w:r>
    </w:p>
    <w:p>
      <w:pPr/>
      <w:r>
        <w:rPr>
          <w:lang w:val="id_ID" w:bidi="id_ID"/>
        </w:rPr>
      </w:r>
      <w:r>
        <w:rPr>
          <w:lang w:val="id_ID" w:bidi="id_ID"/>
        </w:rPr>
        <w:t>Stefanus menjelaskan bahwa meskipun Yusuf adalah seorang budak, Allah bersama dia. Pastikan terjemahan Anda jelas menunjukkan perbedaan antara keadaan Yusuf yang hidup sebagai budak dengan fakta bahwa Allah menyertai dia.</w:t>
      </w:r>
    </w:p>
    <w:p>
      <w:pPr/>
      <w:r>
        <w:rPr>
          <w:lang w:val="id_ID" w:bidi="id_ID"/>
        </w:rPr>
      </w:r>
      <w:r>
        <w:rPr>
          <w:lang w:val="id_ID" w:bidi="id_ID"/>
        </w:rPr>
        <w:t>Allah memberi Yusuf kasih karunia di hadapan raja Mesir, atau Firaun, yang berarti raja itu menyukainya. Allah juga memberikan hikmat yang tidak biasa atau yang besar kepada Yusuf. Hikmat Yusuf membuat raja menempatkan Yusuf sebagai pemimpin atas rumah tangganya sendiri, atau semua orang yang tinggal di istananya, dan atas seluruh negeri Mesir.</w:t>
      </w:r>
    </w:p>
    <w:p>
      <w:pPr/>
      <w:r>
        <w:rPr>
          <w:lang w:val="id_ID" w:bidi="id_ID"/>
        </w:rPr>
      </w:r>
      <w:r>
        <w:rPr>
          <w:lang w:val="id_ID" w:bidi="id_ID"/>
        </w:rPr>
        <w:t>Bagian berikutnya dari kisah ini menunjukkan bahwa alur peristiwanya berubah. Segalanya berjalan dengan baik, dan kemudian datanglah kelaparan yang besar di Mesir, tempat Yusuf berada, dan di Kanaan, tempat Yakub dan anak-anaknya yang lain berada. Yakub mengutus anak-anaknya ke Mesir untuk membeli gandum. Stefanus tidak menceritakan semua detail tentang apa yang terjadi ketika mereka pergi untuk membeli makanan. Dia langsung melompat ke kunjungan kedua saudara-saudaranya ke Mesir, saat Yusuf menunjukkan kepada mereka bahwa dia adalah Yusuf. Yusuf memperkenalkan mereka kepada Firaun, dan kemudian ia dapat mengundang mereka, keluarga mereka, dan ayah mereka untuk tinggal di Mesir. Stefanus mengatakan bahwa 75 orang dari keluarga Yakub datang untuk tinggal di Mesir.</w:t>
      </w:r>
    </w:p>
    <w:p>
      <w:pPr/>
      <w:r>
        <w:rPr>
          <w:lang w:val="id_ID" w:bidi="id_ID"/>
        </w:rPr>
      </w:r>
      <w:r>
        <w:rPr>
          <w:lang w:val="id_ID" w:bidi="id_ID"/>
        </w:rPr>
        <w:t>Yakub datang ke Mesir, tinggal di sana, dan meninggal. Semua anaknya akhirnya meninggal di sana juga. Kita tahu bahwa Yusuf dan saudara-saudaranya menguburkan Yakub di Hebron. Bertahun-tahun kemudian, ketika Allah menyelamatkan keturunan Yakub dari Mesir dan membawa mereka kembali ke Kanaan, mereka membawa tulang-tulang Yusuf dan menguburkannya di Sikhem. Beberapa orang percaya bahwa mereka juga menguburkan tulang-tulang saudara-saudara Yusuf di Sikem. Ini adalah contoh bagaimana Stefanus menggabungkan dua peristiwa menjadi satu. Poin utama Stefanus adalah bahwa keluarga Yakub dimakamkan di Kanaan untuk menunjukkan bahwa Allah benar-benar memberikan tanah itu kepada mereka untuk keturunan mereka.</w:t>
      </w:r>
    </w:p>
    <w:p>
      <w:pPr/>
      <w:r>
        <w:rPr>
          <w:lang w:val="id_ID" w:bidi="id_ID"/>
        </w:rPr>
      </w:r>
      <w:r>
        <w:rPr>
          <w:lang w:val="id_ID" w:bidi="id_ID"/>
        </w:rPr>
        <w:t>Anda mungkin perlu mengatur kembali urutan peristiwa dalam bagian berikutnya. Jumlah orang di antara keturunan Yakub meningkat pesat. Kemudian waktunya semakin dekat ketika Allah akan memberikan tanah itu kembali kepada umat-Nya. Tetapi satu hal lagi harus terjadi. Seorang raja baru memerintah di Mesir, dan ia tidak mengenal Yusuf. Raja ini menindas rakyat itu dan memaksa mereka meninggalkan bayi-bayi mereka supaya mereka mati. Stefanus mempersingkat bagian dari kisah ini, karena keluarga Yakub berada di Mesir selama 400 tahun—ada lebih dari satu raja yang menindas keturunan Yakub.</w:t>
      </w:r>
    </w:p>
    <w:p>
      <w:pPr/>
      <w:r>
        <w:rPr>
          <w:lang w:val="id_ID" w:bidi="id_ID"/>
        </w:rPr>
      </w:r>
      <w:r>
        <w:rPr>
          <w:lang w:val="id_ID" w:bidi="id_ID"/>
        </w:rPr>
        <w:t>Di sini Stefanus menyusun alur cerita untuk menunjukkan ketegangan. Segala sesuatu terjadi persis seperti yang Allah firmankan kepada Abraham. Sekarang, waktu bagi Allah untuk menolong umat-Nya sudah semakin dekat.</w:t>
      </w:r>
      <w:r>
        <w:rPr>
          <w:lang w:val="id_ID" w:bidi="id_ID"/>
        </w:rPr>
      </w:r>
    </w:p>
    <w:p>
      <w:pPr>
        <w:pStyle w:val="Heading3"/>
      </w:pPr>
      <w:r>
        <w:rPr>
          <w:lang w:val="id_ID" w:bidi="id_ID"/>
        </w:rPr>
        <w:t>Memperagakan Bacaan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3 adegan.</w:t>
      </w:r>
    </w:p>
    <w:p>
      <w:pPr/>
      <w:r>
        <w:rPr>
          <w:lang w:val="id_ID" w:bidi="id_ID"/>
        </w:rPr>
      </w:r>
      <w:r>
        <w:rPr>
          <w:lang w:val="id_ID" w:bidi="id_ID"/>
        </w:rPr>
        <w:t>Para karakter dalam kisah ini meliputi mereka yang menyampaikan dan mendengarkan kisah tersebut:</w:t>
      </w:r>
    </w:p>
    <w:p>
      <w:pPr>
        <w:pStyle w:val="ListBullet"/>
        <w:spacing w:line="240" w:lineRule="auto"/>
        <w:ind w:left="720"/>
      </w:pPr>
      <w:r>
        <w:rPr>
          <w:lang w:val="id_ID" w:bidi="id_ID"/>
        </w:rPr>
      </w:r>
      <w:r>
        <w:rPr>
          <w:lang w:val="id_ID" w:bidi="id_ID"/>
        </w:rPr>
        <w:t>Imam besar</w:t>
      </w:r>
    </w:p>
    <w:p>
      <w:pPr>
        <w:pStyle w:val="ListBullet"/>
        <w:spacing w:line="240" w:lineRule="auto"/>
        <w:ind w:left="720"/>
      </w:pPr>
      <w:r>
        <w:rPr>
          <w:lang w:val="id_ID" w:bidi="id_ID"/>
        </w:rPr>
      </w:r>
      <w:r>
        <w:rPr>
          <w:lang w:val="id_ID" w:bidi="id_ID"/>
        </w:rPr>
        <w:t>Stefanus</w:t>
      </w:r>
    </w:p>
    <w:p>
      <w:pPr>
        <w:pStyle w:val="ListBullet"/>
        <w:spacing w:line="240" w:lineRule="auto"/>
        <w:ind w:left="720"/>
      </w:pPr>
      <w:r>
        <w:rPr>
          <w:lang w:val="id_ID" w:bidi="id_ID"/>
        </w:rPr>
      </w:r>
      <w:r>
        <w:rPr>
          <w:lang w:val="id_ID" w:bidi="id_ID"/>
        </w:rPr>
        <w:t>Para anggota Mahkamah Agama</w:t>
      </w:r>
    </w:p>
    <w:p>
      <w:pPr>
        <w:pStyle w:val="ListBullet"/>
        <w:spacing w:line="240" w:lineRule="auto"/>
        <w:ind w:left="720"/>
      </w:pPr>
      <w:r>
        <w:rPr>
          <w:lang w:val="id_ID" w:bidi="id_ID"/>
        </w:rPr>
      </w:r>
      <w:r>
        <w:rPr>
          <w:lang w:val="id_ID" w:bidi="id_ID"/>
        </w:rPr>
        <w:t>Para saksi palsu dan orang-orang lain di Mahkamah Agama</w:t>
      </w:r>
    </w:p>
    <w:p>
      <w:pPr/>
      <w:r>
        <w:rPr>
          <w:lang w:val="id_ID" w:bidi="id_ID"/>
        </w:rPr>
      </w:r>
      <w:r>
        <w:rPr>
          <w:lang w:val="id_ID" w:bidi="id_ID"/>
        </w:rPr>
        <w:t>Tokoh-tokoh dalam kisah yang diceritakan Stefanus meliputi:</w:t>
      </w:r>
    </w:p>
    <w:p>
      <w:pPr>
        <w:pStyle w:val="ListBullet"/>
        <w:spacing w:line="240" w:lineRule="auto"/>
        <w:ind w:left="720"/>
      </w:pPr>
      <w:r>
        <w:rPr>
          <w:lang w:val="id_ID" w:bidi="id_ID"/>
        </w:rPr>
      </w:r>
      <w:r>
        <w:rPr>
          <w:lang w:val="id_ID" w:bidi="id_ID"/>
        </w:rPr>
        <w:t>Yusuf</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Saudara-saudara Yusuf, para leluhur</w:t>
      </w:r>
    </w:p>
    <w:p>
      <w:pPr>
        <w:pStyle w:val="ListBullet"/>
        <w:spacing w:line="240" w:lineRule="auto"/>
        <w:ind w:left="720"/>
      </w:pPr>
      <w:r>
        <w:rPr>
          <w:lang w:val="id_ID" w:bidi="id_ID"/>
        </w:rPr>
      </w:r>
      <w:r>
        <w:rPr>
          <w:lang w:val="id_ID" w:bidi="id_ID"/>
        </w:rPr>
        <w:t>Firaun, raja Mesir yang menyukai Yusuf</w:t>
      </w:r>
    </w:p>
    <w:p>
      <w:pPr>
        <w:pStyle w:val="ListBullet"/>
        <w:spacing w:line="240" w:lineRule="auto"/>
        <w:ind w:left="720"/>
      </w:pPr>
      <w:r>
        <w:rPr>
          <w:lang w:val="id_ID" w:bidi="id_ID"/>
        </w:rPr>
      </w:r>
      <w:r>
        <w:rPr>
          <w:lang w:val="id_ID" w:bidi="id_ID"/>
        </w:rPr>
        <w:t>Yakub dan keluarga anak-anaknya</w:t>
      </w:r>
    </w:p>
    <w:p>
      <w:pPr>
        <w:pStyle w:val="ListBullet"/>
        <w:spacing w:line="240" w:lineRule="auto"/>
        <w:ind w:left="720"/>
      </w:pPr>
      <w:r>
        <w:rPr>
          <w:lang w:val="id_ID" w:bidi="id_ID"/>
        </w:rPr>
      </w:r>
      <w:r>
        <w:rPr>
          <w:lang w:val="id_ID" w:bidi="id_ID"/>
        </w:rPr>
        <w:t>Raja baru di Mesir yang tidak mengenal keturunan Yakub</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kelompok untuk mengingat bagian-bagian kisah tersebut.</w:t>
      </w:r>
    </w:p>
    <w:p>
      <w:pPr/>
      <w:r>
        <w:rPr>
          <w:lang w:val="id_ID" w:bidi="id_ID"/>
        </w:rPr>
      </w:r>
      <w:r>
        <w:rPr>
          <w:lang w:val="id_ID" w:bidi="id_ID"/>
        </w:rPr>
        <w:t>Saat kelompok memerankan kisah ini untuk kedua kalinya, hentikan mereka pada bagian-bagian tertentu.</w:t>
      </w:r>
    </w:p>
    <w:p>
      <w:pPr/>
      <w:r>
        <w:rPr>
          <w:lang w:val="id_ID" w:bidi="id_ID"/>
        </w:rPr>
      </w:r>
      <w:r>
        <w:rPr>
          <w:lang w:val="id_ID" w:bidi="id_ID"/>
        </w:rPr>
        <w:t>Stefanus masih berbicara kepada Mahkamah Agama. Dia terus berbicara tentang para leluhur. Dia berkata, para leluhur ini iri kepada saudara mereka Yusuf, dan mereka menjualnya sebagai budak ke Mesir. Tetapi Allah bersama Yusuf, dan Allah menyelamatkan Yusuf. Allah memberikan kasih karunia kepada Yusuf di hadapan Firaun, raja Mesir. Yusuf memiliki hikmat yang besar, dan raja Mesir menempatkannya sebagai pemimpin atas semua orang di istananya dan atas seluruh Mesir.</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orang yang memerankan Yusuf, "Bagaimana perasaan Anda?" Anda mungkin mendengar hal-hal seperti, "Allah benar-benar memelihara aku!"</w:t>
      </w:r>
    </w:p>
    <w:p>
      <w:pPr>
        <w:pStyle w:val="ListBullet"/>
        <w:spacing w:line="240" w:lineRule="auto"/>
        <w:ind w:left="720"/>
      </w:pPr>
      <w:r>
        <w:rPr>
          <w:lang w:val="id_ID" w:bidi="id_ID"/>
        </w:rPr>
      </w:r>
      <w:r>
        <w:rPr>
          <w:lang w:val="id_ID" w:bidi="id_ID"/>
        </w:rPr>
        <w:t>Tanyakan kepada orang-orang yang berperan sebagai anggota Mahkamah Agama, "Bagaimana perasaan Anda?" Anda mungkin mendengar hal-hal seperti, "Bingung, mengapa Stefanus terus berbicara tentang para leluhur kita? Kita tahu kisah ini! Dia memperlakukan kita seperti anak-anak!"</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Tetapi bencana kelaparan datang ke Mesir dan ke Kanaan, tempat keluarga Yakub berada. Semua orang dalam kesengsaraan, dan leluhur kita kehabisan makanan. Yakub mendengar tentang gandum di Mesir, sehingga ia mengutus anak-anaknya ke Mesir untuk membeli gandum. Mereka pergi dua kali. Pada kali kedua mereka pergi, Yusuf memberi tahu mereka siapa dia, dan Firaun mengetahui tentang keluarga Yusuf. Kemudian Yusuf mengundang ayahnya dan seluruh keluarga saudara-saudaranya untuk datang dan menetap di Mesir. Yakub dan para leluhur meninggal, dan keturunan mereka membawa jenazah mereka kembali ke Sikhem, tempat Abraham telah membeli makam dari anak-anak Hemor.</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orang-orang yang berperan sebagai anggota Mahkamah Agama, "Apa yang kalian rasakan?" Anda mungkin mendengar hal-hal seperti, "Aku sudah tahu sejarah ini, mengapa ia menceritakan hal ini kepada kita?" "Frustrasi, mengapa ia tidak menjawab pertanyaan itu?"</w:t>
      </w:r>
    </w:p>
    <w:p>
      <w:pPr>
        <w:pStyle w:val="ListBullet"/>
        <w:spacing w:line="240" w:lineRule="auto"/>
        <w:ind w:left="720"/>
      </w:pPr>
      <w:r>
        <w:rPr>
          <w:lang w:val="id_ID" w:bidi="id_ID"/>
        </w:rPr>
      </w:r>
      <w:r>
        <w:rPr>
          <w:lang w:val="id_ID" w:bidi="id_ID"/>
        </w:rPr>
        <w:t>Tanyakan kepada orang yang memerankan Stefanus, "Apa yang Anda rasakan?" Anda mungkin mendengar hal-hal seperti, "Aku ingin mereka memahami bahwa Allah memelihara para leluhur." Allah tetap setia di mana pun kita berada, bahkan ketika kita tidak memiliki tanah kita sendiri."</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Waktu berlalu, dan jumlah keturunan Yakub di Mesir menjadi semakin banyak. Segera tiba waktunya bagi Allah untuk menepati janji-Nya kepada Abraham dan memberikan umat-Nya tanah yang telah Ia janjikan kepada mereka. Tetapi seorang raja baru memerintah di Mesir, dan ia tidak mengenal Yusuf atau bagaimana Yusuf telah membantu rakyatnya. Raja baru itu berbohong kepada keturunan Yakub dan menindas mereka. Dia membuat mereka meninggalkan bayi-bayi mereka yang baru lahir supaya mereka mati.</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orang-orang yang berperan sebagai anggota Mahkamah Agama, "Apa yang kalian rasakan?" Anda mungkin mendengar hal-hal seperti, "Sedih. Ini adalah saat yang menyedihkan dalam sejarah kita."</w:t>
      </w:r>
      <w:r>
        <w:rPr>
          <w:lang w:val="id_ID" w:bidi="id_ID"/>
        </w:rPr>
      </w:r>
    </w:p>
    <w:p>
      <w:pPr>
        <w:pStyle w:val="Heading3"/>
      </w:pPr>
      <w:r>
        <w:rPr>
          <w:lang w:val="id_ID" w:bidi="id_ID"/>
        </w:rPr>
        <w:t>Melengkapi yang Kurang</w:t>
      </w:r>
    </w:p>
    <w:p>
      <w:pPr/>
      <w:r>
        <w:rPr>
          <w:lang w:val="id_ID" w:bidi="id_ID"/>
        </w:rPr>
      </w:r>
      <w:r>
        <w:rPr>
          <w:lang w:val="id_ID" w:bidi="id_ID"/>
        </w:rPr>
        <w:t>Dengarkan perikop ini satu kali dalam versi yang paling mudah dimengerti.</w:t>
      </w:r>
    </w:p>
    <w:p>
      <w:pPr/>
      <w:r>
        <w:rPr>
          <w:lang w:val="id_ID" w:bidi="id_ID"/>
        </w:rPr>
      </w:r>
      <w:r>
        <w:rPr>
          <w:lang w:val="id_ID" w:bidi="id_ID"/>
        </w:rPr>
        <w:t xml:space="preserve">Para </w:t>
      </w:r>
      <w:r>
        <w:rPr>
          <w:b/>
          <w:lang w:val="id_ID" w:bidi="id_ID"/>
        </w:rPr>
        <w:t>leluhur</w:t>
      </w:r>
      <w:r>
        <w:rPr>
          <w:lang w:val="id_ID" w:bidi="id_ID"/>
        </w:rPr>
        <w:t xml:space="preserve"> iri kepada saudara mereka Yusuf. Ingatlah bahwa istilah para leluhur merujuk pada 12 anak Yakub yang menjadi leluhur dari 12 suku Israel. Gunakan kata yang sama untuk para leluhur seperti yang Anda gunakan dalam perikop sebelumnya.</w:t>
      </w:r>
    </w:p>
    <w:p>
      <w:pPr/>
      <w:r>
        <w:rPr>
          <w:lang w:val="id_ID" w:bidi="id_ID"/>
        </w:rPr>
      </w:r>
      <w:r>
        <w:rPr>
          <w:lang w:val="id_ID" w:bidi="id_ID"/>
        </w:rPr>
        <w:t xml:space="preserve">Allah memberikan Yusuf </w:t>
      </w:r>
      <w:r>
        <w:rPr>
          <w:b/>
          <w:lang w:val="id_ID" w:bidi="id_ID"/>
        </w:rPr>
        <w:t>kasih karunia</w:t>
      </w:r>
      <w:r>
        <w:rPr>
          <w:lang w:val="id_ID" w:bidi="id_ID"/>
        </w:rPr>
        <w:t xml:space="preserve"> di hadapan </w:t>
      </w:r>
      <w:r>
        <w:rPr>
          <w:b/>
          <w:lang w:val="id_ID" w:bidi="id_ID"/>
        </w:rPr>
        <w:t>Firaun</w:t>
      </w:r>
      <w:r>
        <w:rPr>
          <w:lang w:val="id_ID" w:bidi="id_ID"/>
        </w:rPr>
        <w:t xml:space="preserve"> Mesir. Ini berarti bahwa Firaun menyukai Yusuf dan melakukan hal-hal yang baik untuk Yusuf. Firaun adalah gelar dari raja Mesir. Anda dapat menggunakan gelar ini atau hanya mengatakan "raja Mesir." Jika Anda telah menerjemahkan kata ini, pastikan untuk menggunakan kata yang sama dengan yang telah Anda gunakan sebelumnya.</w:t>
      </w:r>
    </w:p>
    <w:p>
      <w:pPr/>
      <w:r>
        <w:rPr>
          <w:lang w:val="id_ID" w:bidi="id_ID"/>
        </w:rPr>
      </w:r>
      <w:r>
        <w:rPr>
          <w:lang w:val="id_ID" w:bidi="id_ID"/>
        </w:rPr>
        <w:t xml:space="preserve">Berhenti di sini dan diskusikan bagaimana Anda akan menerjemahkan </w:t>
      </w:r>
      <w:r>
        <w:rPr>
          <w:b/>
          <w:lang w:val="id_ID" w:bidi="id_ID"/>
        </w:rPr>
        <w:t>memberi kasih karunia</w:t>
      </w:r>
      <w:r>
        <w:rPr>
          <w:lang w:val="id_ID" w:bidi="id_ID"/>
        </w:rPr>
        <w:t xml:space="preserve"> dan gelar raja Mesir, </w:t>
      </w:r>
      <w:r>
        <w:rPr>
          <w:b/>
          <w:lang w:val="id_ID" w:bidi="id_ID"/>
        </w:rPr>
        <w:t>Firaun</w:t>
      </w:r>
      <w:r>
        <w:rPr>
          <w:lang w:val="id_ID" w:bidi="id_ID"/>
        </w:rPr>
        <w:t>.</w:t>
      </w:r>
    </w:p>
    <w:p>
      <w:pPr/>
      <w:r>
        <w:rPr>
          <w:lang w:val="id_ID" w:bidi="id_ID"/>
        </w:rPr>
      </w:r>
      <w:r>
        <w:rPr>
          <w:lang w:val="id_ID" w:bidi="id_ID"/>
        </w:rPr>
        <w:t xml:space="preserve">Ingatlah bahwa di seluruh perikop ini, Stefanus merujuk pada Yusuf dan saudara-saudaranya sebagai para leluhur, atau </w:t>
      </w:r>
      <w:r>
        <w:rPr>
          <w:b/>
          <w:lang w:val="id_ID" w:bidi="id_ID"/>
        </w:rPr>
        <w:t>leluhur kita</w:t>
      </w:r>
      <w:r>
        <w:rPr>
          <w:lang w:val="id_ID" w:bidi="id_ID"/>
        </w:rPr>
        <w:t>. Kedua belas saudara ini menjadi leluhur utama dari masing-masing kedua belas suku Israel. Mereka dikenal di seluruh Israel pada zaman Stefanus, karena setiap orang Yahudi tahu dari suku apa mereka berasal.</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bahas.</w:t>
      </w:r>
    </w:p>
    <w:p>
      <w:pPr/>
      <w:r>
        <w:rPr>
          <w:lang w:val="id_ID" w:bidi="id_ID"/>
        </w:rPr>
      </w:r>
      <w:r>
        <w:rPr>
          <w:lang w:val="id_ID" w:bidi="id_ID"/>
        </w:rPr>
        <w:t>Seorang anggota kelompok harus menyampaikan beberapa kalimat dari perikop itu lalu berhenti sejenak. Anggota kelompok lain harus menceritakan bagian selanjutnya dari perikop itu dan berhenti sejenak. Lakukan hal ini sampai kelompok itu telah menceritakan kembali semua perikop tersebut. Dalam tahap ini anggota kelompok dapat saling mengoreksi. Hentikan sebentar rekaman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mengingat perikop tersebut. Hentikan sebentar rekaman ini di sini.</w:t>
      </w:r>
    </w:p>
    <w:p>
      <w:pPr/>
      <w:r>
        <w:rPr>
          <w:lang w:val="id_ID" w:bidi="id_ID"/>
        </w:rPr>
      </w:r>
      <w:r>
        <w:rPr>
          <w:lang w:val="id_ID" w:bidi="id_ID"/>
        </w:rPr>
        <w:t>Selanjutnya, kelompok dapat memutuskan versi mana dari perikop tersebut yang paling disukai. Anda mungkin merasa bahwa Anda menyukai cara salah satu anggota kelompok menceritakan suatu adegan, tetapi menyukai cara anggota kelompok lain menceritakan adegan lainnya. Hentikan sebentar audio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7:20–34</w:t>
      </w:r>
      <w:r>
        <w:rPr>
          <w:lang w:val="id_ID" w:bidi="id_ID"/>
        </w:rPr>
      </w:r>
    </w:p>
    <w:p>
      <w:pPr>
        <w:pStyle w:val="Heading3"/>
      </w:pPr>
      <w:r>
        <w:rPr>
          <w:lang w:val="id_ID" w:bidi="id_ID"/>
        </w:rPr>
        <w:t>Dengar dan Renungkan</w:t>
      </w:r>
    </w:p>
    <w:p>
      <w:pPr/>
      <w:r>
        <w:rPr>
          <w:lang w:val="id_ID" w:bidi="id_ID"/>
        </w:rPr>
      </w:r>
      <w:r>
        <w:rPr>
          <w:lang w:val="id_ID" w:bidi="id_ID"/>
        </w:rPr>
        <w:t>Dengarkan Kisah Para Rasul 7:20–34 dan simpanlah dalam hatimu. Dengarkan teks ini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kisah ini katakan kepada kita tentang Yesus atau Allah?</w:t>
      </w:r>
    </w:p>
    <w:p>
      <w:pPr>
        <w:pStyle w:val="ListBullet"/>
        <w:spacing w:line="240" w:lineRule="auto"/>
        <w:ind w:left="720"/>
      </w:pPr>
      <w:r>
        <w:rPr>
          <w:lang w:val="id_ID" w:bidi="id_ID"/>
        </w:rPr>
      </w:r>
      <w:r>
        <w:rPr>
          <w:lang w:val="id_ID" w:bidi="id_ID"/>
        </w:rPr>
        <w:t>Apa yang kisah ini katakan kepada kita tentang orang-orang?</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perikop ini satu kali dalam versi yang paling mudah dimengerti.</w:t>
      </w:r>
    </w:p>
    <w:p>
      <w:pPr/>
      <w:r>
        <w:rPr>
          <w:lang w:val="id_ID" w:bidi="id_ID"/>
        </w:rPr>
      </w:r>
      <w:r>
        <w:rPr>
          <w:lang w:val="id_ID" w:bidi="id_ID"/>
        </w:rPr>
        <w:t>Stefanus terus menceritakan kepada Sanhedrin sejarah orang-orang Yahudi. Dia menghabiskan sebagian besar waktunya berbicara tentang Musa, orang yang dipilih Allah untuk menyelamatkan umat-Nya dari perbudakan di Mesir. Stefanus masih berbicara di depan Sanhedrin, dan ini adalah kelanjutan dari pidato yang telah ia buat.</w:t>
      </w:r>
    </w:p>
    <w:p>
      <w:pPr/>
      <w:r>
        <w:rPr>
          <w:lang w:val="id_ID" w:bidi="id_ID"/>
        </w:rPr>
      </w:r>
      <w:r>
        <w:rPr>
          <w:lang w:val="id_ID" w:bidi="id_ID"/>
        </w:rPr>
        <w:t>Raja Mesir menindas keturunan Yakub dan membuat mereka meninggalkan anak-anak mereka yang baru lahir. Tetapi pada saat itu, Allah memiliki rencana untuk menyelamatkan umat-Nya, dan Musa lahir. Musa "indah di hadapan Allah," yang mungkin berarti bahwa ia sangat istimewa dan Allah senang kepadanya. Keluarga Musa menyembunyikan dan merawatnya selama 3 bulan sampai ibunya terpaksa membawanya keluar. Tetapi putri Firaun menemukannya dan mengadopsi Musa, serta Musa mempelajari hikmat dan pendidikan dari orang-orang Mesir. Musa berkuasa dalam "ucapan dan tindakan." Musa menjadi orang yang berkuasa yang melakukan hal-hal besar baik dalam apa yang ia lakukan maupun dalam apa yang ia katakan.</w:t>
      </w:r>
    </w:p>
    <w:p>
      <w:pPr/>
      <w:r>
        <w:rPr>
          <w:lang w:val="id_ID" w:bidi="id_ID"/>
        </w:rPr>
      </w:r>
      <w:r>
        <w:rPr>
          <w:lang w:val="id_ID" w:bidi="id_ID"/>
        </w:rPr>
        <w:t>Stefanus sekarang beralih ke Musa saat dewasa—ia sekarang berusia 40 tahun. Musa keluar untuk menyaksikan umat-Nya bekerja. Musa tahu bahwa ia adalah Orang Israel—seorang keturunan Yakub. Musa melihat seorang Mesir menganiaya Orang Israel dan Musa membunuh orang Mesir itu. Ini adalah cara Musa untuk mencoba membantu umat-Nya. Namun, orang-orang Musa tidak mengenali bahwa Musa mencoba membantu. Kita tahu hal ini karena pada hari berikutnya Musa keluar lagi. Dia melihat dua orang Israel berkelahi, dan ia bertanya kepada mereka mengapa mereka berkelahi. Dia berkata, "Saudara-saudara, kalian adalah saudara. Mengapa kamu ingin saling menyakiti?" Musa sebenarnya mengatakan bahwa sebagai Orang Israel dari kelompok masyarakat yang sama, kedua orang itu tidak boleh saling menyakiti. Namun, orang Israel yang melakukan hal yang salah mengajukan pertanyaan kepada Musa: "Siapa yang menjadikan kamu penguasa dan hakim atas kami?" Apakah kamu akan membunuhku juga?" Pada saat ini, Musa menyadari bahwa orang lain tahu bahwa ia telah membunuh seorang pria pada hari sebelumnya. Musa menyadari bahwa ia dapat bermasalah dengan Firaun jika Firaun, raja Mesir, tahu bahwa Musa telah membunuh seorang pria.</w:t>
      </w:r>
    </w:p>
    <w:p>
      <w:pPr/>
      <w:r>
        <w:rPr>
          <w:lang w:val="id_ID" w:bidi="id_ID"/>
        </w:rPr>
      </w:r>
      <w:r>
        <w:rPr>
          <w:lang w:val="id_ID" w:bidi="id_ID"/>
        </w:rPr>
        <w:t>Berhenti di sini dan diskusikan dalam kelompok: Ceritakan kisah tentang seseorang yang mencoba membantu orang lain dan orang-orang menolak mereka. Bagaimana orang itu menanggapi? Mengapa orang-orang menolak mereka?</w:t>
      </w:r>
    </w:p>
    <w:p>
      <w:pPr/>
      <w:r>
        <w:rPr>
          <w:lang w:val="id_ID" w:bidi="id_ID"/>
        </w:rPr>
      </w:r>
      <w:r>
        <w:rPr>
          <w:lang w:val="id_ID" w:bidi="id_ID"/>
        </w:rPr>
        <w:t>Jadi Musa segera "melarikan diri," atau kabur, ke negeri tetangga yang disebut Midian. Musa menetap di sana, yang berarti bahwa ia menikah dan memiliki anak. Stefanus mengatakan kepada kita bahwa Musa memiliki dua anak laki-laki.</w:t>
      </w:r>
    </w:p>
    <w:p>
      <w:pPr/>
      <w:r>
        <w:rPr>
          <w:lang w:val="id_ID" w:bidi="id_ID"/>
        </w:rPr>
      </w:r>
      <w:r>
        <w:rPr>
          <w:lang w:val="id_ID" w:bidi="id_ID"/>
        </w:rPr>
        <w:t xml:space="preserve">Berhenti di sini dan tunjukkan kepada tim peta </w:t>
      </w:r>
      <w:r>
        <w:rPr>
          <w:lang w:val="id_ID" w:bidi="id_ID"/>
        </w:rPr>
        <w:t>Mesir dan Midian</w:t>
      </w:r>
      <w:r>
        <w:rPr>
          <w:lang w:val="id_ID" w:bidi="id_ID"/>
        </w:rPr>
        <w:t>.</w:t>
      </w:r>
    </w:p>
    <w:p>
      <w:pPr/>
      <w:r>
        <w:rPr>
          <w:lang w:val="id_ID" w:bidi="id_ID"/>
        </w:rPr>
      </w:r>
      <w:r>
        <w:rPr>
          <w:lang w:val="id_ID" w:bidi="id_ID"/>
        </w:rPr>
        <w:t>40 tahun lagi berlalu, dan sekarang Musa berusia 80 tahun. Kita tahu dari sejarah Yahudi tentang Musa bahwa Musa adalah seorang gembala dan sedang merawat domba milik ayah mertuanya di dekat Gunung Sinai. Musa berada di padang pasir dekat Gunung Sinai dan seorang malaikat menampakkan diri kepada Musa di dalam nyala api dari semak yang terbakar. Musa semakin dekat, dan sebuah suara berkata, "Aku adalah Allah leluhurmu, Allah Abraham, Ishak, dan Yakub." Allah mengatakan kepada Musa di sini bahwa Ia adalah Allah yang selalu didengar Musa—Allah yang telah bersama umat-Nya dan yang disembah oleh Abraham, Ishak, dan Yakub. Ini adalah Allah yang dapat dipercaya oleh Musa. Inilah Allah yang membawa Abraham ke tanah yang telah Ia janjikan kepadanya dan memberinya seorang anak, Ishak. Ini adalah Allah yang bersama Ishak dan memberikan seorang anak laki-laki kepadanya yaitu Yakub. Ini adalah Allah yang bersama Yakub, memberikan 12 anak laki-laki kepadanya, dan membawanya ke Mesir. Musa menyadari bahwa ini adalah Allah Pencipta yang berbicara kepadanya dan ia takut. Dia menunjukkan ketakutannya ketika tubuhnya gemetar. Musa sangat takut untuk melihat Allah sehingga ia tidak melihat ke semak.</w:t>
      </w:r>
    </w:p>
    <w:p>
      <w:pPr/>
      <w:r>
        <w:rPr>
          <w:lang w:val="id_ID" w:bidi="id_ID"/>
        </w:rPr>
      </w:r>
      <w:r>
        <w:rPr>
          <w:lang w:val="id_ID" w:bidi="id_ID"/>
        </w:rPr>
        <w:t>Allah mengatakan kepada Musa untuk melepas sandalnya. Dalam budaya Musa, orang-orang melepas sepatu mereka ketika mereka berdiri di tanah kudus, atau tanah yang dikhususkan bagi Allah.</w:t>
      </w:r>
    </w:p>
    <w:p>
      <w:pPr/>
      <w:r>
        <w:rPr>
          <w:lang w:val="id_ID" w:bidi="id_ID"/>
        </w:rPr>
      </w:r>
      <w:r>
        <w:rPr>
          <w:lang w:val="id_ID" w:bidi="id_ID"/>
        </w:rPr>
        <w:t xml:space="preserve">Berhenti di sini dan tunjukkan kepada tim Anda foto sepasang </w:t>
      </w:r>
      <w:r>
        <w:rPr>
          <w:lang w:val="id_ID" w:bidi="id_ID"/>
        </w:rPr>
        <w:t>sandal</w:t>
      </w:r>
      <w:r>
        <w:rPr>
          <w:lang w:val="id_ID" w:bidi="id_ID"/>
        </w:rPr>
        <w:t>.</w:t>
      </w:r>
    </w:p>
    <w:p>
      <w:pPr/>
      <w:r>
        <w:rPr>
          <w:lang w:val="id_ID" w:bidi="id_ID"/>
        </w:rPr>
      </w:r>
      <w:r>
        <w:rPr>
          <w:lang w:val="id_ID" w:bidi="id_ID"/>
        </w:rPr>
        <w:t>Stefanus menggunakan bagian dari kisah ini untuk mengingatkan para pendengarnya bahwa tempat apa pun yang Allah anggap kudus, atau tentukan bagi diri-Nya, adalah tempat kita dapat menyembah-Nya. Midian jauh dari tempat Bait Suci di Yerusalem berada, namun Musa menyembah Allah di Midian.</w:t>
      </w:r>
    </w:p>
    <w:p>
      <w:pPr/>
      <w:r>
        <w:rPr>
          <w:lang w:val="id_ID" w:bidi="id_ID"/>
        </w:rPr>
      </w:r>
      <w:r>
        <w:rPr>
          <w:lang w:val="id_ID" w:bidi="id_ID"/>
        </w:rPr>
        <w:t>Allah mengungkapkan kepada Musa bahwa Ia telah melihat penindasan umat-Nya di Mesir. Allah mengatakan bahwa Ia telah mendengar erangan umat-Nya. Dia telah mendengar suara-suara yang dibuat orang-orang ketika mereka sangat sedih atau berkecil hati. Sekarang sudah waktunya, Allah sekarang siap, untuk menyelamatkan umat-Nya. Allah mengungkapkan bahwa Ia akan menyelamatkan umat-Nya melalui Musa, dan Allah mengutus Musa kembali ke Mesir.</w:t>
      </w:r>
    </w:p>
    <w:p>
      <w:pPr/>
      <w:r>
        <w:rPr>
          <w:lang w:val="id_ID" w:bidi="id_ID"/>
        </w:rPr>
      </w:r>
      <w:r>
        <w:rPr>
          <w:lang w:val="id_ID" w:bidi="id_ID"/>
        </w:rPr>
        <w:t>Berhenti di sini dan diskusikan dalam kelompok: Bagaimana Anda tahu, dalam budaya Anda, ketika Allah berbicara kepada Anda? Ketika Anda merasa seperti Allah berbicara kepadamu, bagaimana Anda menanggapi? Apa yang Anda lakukan untuk menunjukkan rasa hormat atau menghormati Allah ketika Anda mendengarkan atau menyembah-Nya?</w:t>
      </w:r>
    </w:p>
    <w:p>
      <w:pPr/>
      <w:r>
        <w:rPr>
          <w:lang w:val="id_ID" w:bidi="id_ID"/>
        </w:rPr>
      </w:r>
      <w:r>
        <w:rPr>
          <w:lang w:val="id_ID" w:bidi="id_ID"/>
        </w:rPr>
        <w:t>Juga diskusikan dalam kelompok: Allah mengatakan bahwa Ia telah mendengar erangan umat-Nya. Ini adalah suara yang dibuat orang-orang ketika mereka sangat sedih. Bagaimana Anda menggambarkan suara atau tangisan yang dibuat orang-orang ketika mereka sedih?</w:t>
      </w:r>
    </w:p>
    <w:p>
      <w:pPr/>
      <w:r>
        <w:rPr>
          <w:lang w:val="id_ID" w:bidi="id_ID"/>
        </w:rPr>
      </w:r>
      <w:r>
        <w:rPr>
          <w:lang w:val="id_ID" w:bidi="id_ID"/>
        </w:rPr>
        <w:t>Stefanus terus menunjukkan bahwa Allah sedang membuat rencana untuk membawa umat-Nya kembali ke tanah yang telah Ia janjikan kepada mereka. Stefanus menunjukkan kepada kita bagaimana Allah merencanakan kehidupan Musa dan memastikan bahwa Musa akan memiliki latar belakang, didikan, dan kemampuan untuk menyelamatkan umat-Nya.</w:t>
      </w:r>
      <w:r>
        <w:rPr>
          <w:lang w:val="id_ID" w:bidi="id_ID"/>
        </w:rPr>
      </w:r>
    </w:p>
    <w:p>
      <w:pPr>
        <w:pStyle w:val="Heading3"/>
      </w:pPr>
      <w:r>
        <w:rPr>
          <w:lang w:val="id_ID" w:bidi="id_ID"/>
        </w:rPr>
        <w:t>Menjelaskan Adegan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Dalam sesi ini, Anda akan membantu kelompok menggambarkan kisah ini. Anda akan membantu kelompok menentukan adegan, latar, dan tokoh-tokoh dari kisah ini.</w:t>
      </w:r>
    </w:p>
    <w:p>
      <w:pPr/>
      <w:r>
        <w:rPr>
          <w:lang w:val="id_ID" w:bidi="id_ID"/>
        </w:rPr>
      </w:r>
      <w:r>
        <w:rPr>
          <w:lang w:val="id_ID" w:bidi="id_ID"/>
        </w:rPr>
        <w:t>Kisah ini memiliki 3 adegan.</w:t>
      </w:r>
    </w:p>
    <w:p>
      <w:pPr/>
      <w:r>
        <w:rPr>
          <w:lang w:val="id_ID" w:bidi="id_ID"/>
        </w:rPr>
      </w:r>
      <w:r>
        <w:rPr>
          <w:b/>
          <w:lang w:val="id_ID" w:bidi="id_ID"/>
        </w:rPr>
        <w:t>Dalam adegan pertama:</w:t>
      </w:r>
      <w:r>
        <w:rPr>
          <w:lang w:val="id_ID" w:bidi="id_ID"/>
        </w:rPr>
        <w:t xml:space="preserve"> Musa lahir, dan anak perempuan Firaun mengadopsinya. Musa dibesarkan di rumah tangga Firaun dan dididik sebagai orang Mesir.</w:t>
      </w:r>
    </w:p>
    <w:p>
      <w:pPr/>
      <w:r>
        <w:rPr>
          <w:lang w:val="id_ID" w:bidi="id_ID"/>
        </w:rPr>
      </w:r>
      <w:r>
        <w:rPr>
          <w:b/>
          <w:lang w:val="id_ID" w:bidi="id_ID"/>
        </w:rPr>
        <w:t>Dalam adegan kedua:</w:t>
      </w:r>
      <w:r>
        <w:rPr>
          <w:lang w:val="id_ID" w:bidi="id_ID"/>
        </w:rPr>
        <w:t xml:space="preserve"> Musa mulai membantu umat-Nya sebagai orang dewasa yang berusia 40 tahun. Dia membunuh seorang Mesir yang menganiaya seorang Israel, tetapi kemudian orang-orang Musa menolaknya ketika ia mencoba membantu mereka. Musa melarikan diri ke Midian.</w:t>
      </w:r>
    </w:p>
    <w:p>
      <w:pPr/>
      <w:r>
        <w:rPr>
          <w:lang w:val="id_ID" w:bidi="id_ID"/>
        </w:rPr>
      </w:r>
      <w:r>
        <w:rPr>
          <w:b/>
          <w:lang w:val="id_ID" w:bidi="id_ID"/>
        </w:rPr>
        <w:t>Dalam adegan ketiga:</w:t>
      </w:r>
      <w:r>
        <w:rPr>
          <w:lang w:val="id_ID" w:bidi="id_ID"/>
        </w:rPr>
        <w:t xml:space="preserve"> Allah menampakkan diri kepada Musa dalam semak yang menyala. Allah mengidentifikasi diri-Nya sebagai Allah leluhur Musa, dan Allah mengutus Musa kembali ke Mesir untuk menyelamatkan umat-Nya.</w:t>
      </w:r>
    </w:p>
    <w:p>
      <w:pPr/>
      <w:r>
        <w:rPr>
          <w:lang w:val="id_ID" w:bidi="id_ID"/>
        </w:rPr>
      </w:r>
      <w:r>
        <w:rPr>
          <w:lang w:val="id_ID" w:bidi="id_ID"/>
        </w:rPr>
        <w:t>Para karakter dalam kisah ini meliputi mereka yang menyampaikan dan mendengarkan kisah tersebut:</w:t>
      </w:r>
    </w:p>
    <w:p>
      <w:pPr>
        <w:pStyle w:val="ListBullet"/>
        <w:spacing w:line="240" w:lineRule="auto"/>
        <w:ind w:left="720"/>
      </w:pPr>
      <w:r>
        <w:rPr>
          <w:lang w:val="id_ID" w:bidi="id_ID"/>
        </w:rPr>
      </w:r>
      <w:r>
        <w:rPr>
          <w:lang w:val="id_ID" w:bidi="id_ID"/>
        </w:rPr>
        <w:t>Imam besar</w:t>
      </w:r>
    </w:p>
    <w:p>
      <w:pPr>
        <w:pStyle w:val="ListBullet"/>
        <w:spacing w:line="240" w:lineRule="auto"/>
        <w:ind w:left="720"/>
      </w:pPr>
      <w:r>
        <w:rPr>
          <w:lang w:val="id_ID" w:bidi="id_ID"/>
        </w:rPr>
      </w:r>
      <w:r>
        <w:rPr>
          <w:lang w:val="id_ID" w:bidi="id_ID"/>
        </w:rPr>
        <w:t>Stefanus</w:t>
      </w:r>
    </w:p>
    <w:p>
      <w:pPr>
        <w:pStyle w:val="ListBullet"/>
        <w:spacing w:line="240" w:lineRule="auto"/>
        <w:ind w:left="720"/>
      </w:pPr>
      <w:r>
        <w:rPr>
          <w:lang w:val="id_ID" w:bidi="id_ID"/>
        </w:rPr>
      </w:r>
      <w:r>
        <w:rPr>
          <w:lang w:val="id_ID" w:bidi="id_ID"/>
        </w:rPr>
        <w:t>Sanhedrin</w:t>
      </w:r>
    </w:p>
    <w:p>
      <w:pPr>
        <w:pStyle w:val="ListBullet"/>
        <w:spacing w:line="240" w:lineRule="auto"/>
        <w:ind w:left="720"/>
      </w:pPr>
      <w:r>
        <w:rPr>
          <w:lang w:val="id_ID" w:bidi="id_ID"/>
        </w:rPr>
      </w:r>
      <w:r>
        <w:rPr>
          <w:lang w:val="id_ID" w:bidi="id_ID"/>
        </w:rPr>
        <w:t>Para saksi palsu dan orang-orang lain di Sanhedrin</w:t>
      </w:r>
    </w:p>
    <w:p>
      <w:pPr/>
      <w:r>
        <w:rPr>
          <w:lang w:val="id_ID" w:bidi="id_ID"/>
        </w:rPr>
      </w:r>
      <w:r>
        <w:rPr>
          <w:lang w:val="id_ID" w:bidi="id_ID"/>
        </w:rPr>
        <w:t>Tokoh-tokoh dalam kisah yang diceritakan Stefanus meliputi:</w:t>
      </w:r>
    </w:p>
    <w:p>
      <w:pPr>
        <w:pStyle w:val="ListBullet"/>
        <w:spacing w:line="240" w:lineRule="auto"/>
        <w:ind w:left="720"/>
      </w:pPr>
      <w:r>
        <w:rPr>
          <w:lang w:val="id_ID" w:bidi="id_ID"/>
        </w:rPr>
      </w:r>
      <w:r>
        <w:rPr>
          <w:lang w:val="id_ID" w:bidi="id_ID"/>
        </w:rPr>
        <w:t>Orang tua Musa</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Putri Firaun</w:t>
      </w:r>
    </w:p>
    <w:p>
      <w:pPr>
        <w:pStyle w:val="ListBullet"/>
        <w:spacing w:line="240" w:lineRule="auto"/>
        <w:ind w:left="720"/>
      </w:pPr>
      <w:r>
        <w:rPr>
          <w:lang w:val="id_ID" w:bidi="id_ID"/>
        </w:rPr>
      </w:r>
      <w:r>
        <w:rPr>
          <w:lang w:val="id_ID" w:bidi="id_ID"/>
        </w:rPr>
        <w:t>Orang Mesir yang menganiaya orang Israel</w:t>
      </w:r>
    </w:p>
    <w:p>
      <w:pPr>
        <w:pStyle w:val="ListBullet"/>
        <w:spacing w:line="240" w:lineRule="auto"/>
        <w:ind w:left="720"/>
      </w:pPr>
      <w:r>
        <w:rPr>
          <w:lang w:val="id_ID" w:bidi="id_ID"/>
        </w:rPr>
      </w:r>
      <w:r>
        <w:rPr>
          <w:lang w:val="id_ID" w:bidi="id_ID"/>
        </w:rPr>
        <w:t>Orang Israel yang dianiaya</w:t>
      </w:r>
    </w:p>
    <w:p>
      <w:pPr>
        <w:pStyle w:val="ListBullet"/>
        <w:spacing w:line="240" w:lineRule="auto"/>
        <w:ind w:left="720"/>
      </w:pPr>
      <w:r>
        <w:rPr>
          <w:lang w:val="id_ID" w:bidi="id_ID"/>
        </w:rPr>
      </w:r>
      <w:r>
        <w:rPr>
          <w:lang w:val="id_ID" w:bidi="id_ID"/>
        </w:rPr>
        <w:t>Dua orang Israel yang berkelahi</w:t>
      </w:r>
    </w:p>
    <w:p>
      <w:pPr>
        <w:pStyle w:val="ListBullet"/>
        <w:spacing w:line="240" w:lineRule="auto"/>
        <w:ind w:left="720"/>
      </w:pPr>
      <w:r>
        <w:rPr>
          <w:lang w:val="id_ID" w:bidi="id_ID"/>
        </w:rPr>
      </w:r>
      <w:r>
        <w:rPr>
          <w:lang w:val="id_ID" w:bidi="id_ID"/>
        </w:rPr>
        <w:t>Malaikat Allah di semak yang menyala</w:t>
      </w:r>
    </w:p>
    <w:p>
      <w:pPr/>
      <w:r>
        <w:rPr>
          <w:lang w:val="id_ID" w:bidi="id_ID"/>
        </w:rPr>
      </w:r>
      <w:r>
        <w:rPr>
          <w:lang w:val="id_ID" w:bidi="id_ID"/>
        </w:rPr>
        <w:t xml:space="preserve">Dalam sesi ini, mintalah kelompok untuk membuat papan cerita, menggambar, atau menggunakan benda-benda yang dapat dipindahkan seperti batu, ranting atau mainan anak-anak untuk memvisualisasikan cerita dan peristiwa di dalamnya. </w:t>
      </w:r>
    </w:p>
    <w:p>
      <w:pPr/>
      <w:r>
        <w:rPr>
          <w:lang w:val="id_ID" w:bidi="id_ID"/>
        </w:rPr>
      </w:r>
      <w:r>
        <w:rPr>
          <w:lang w:val="id_ID" w:bidi="id_ID"/>
        </w:rPr>
        <w:t>Stefanus memulai bagian dari sejarah Yahudinya dengan berkata, "Inilah waktunya Musa lahir," menunjukkan kepada kita bahwa kelahiran Musa tiba pada waktu yang tepat dalam sejarah Yahudi. Musa lahir pada masa raja Mesir menindas orang-orang Yahudi. Stefanus merangkum kelahiran dan masa kecil Musa. Stefanus mengatakan dua hal tentang Musa. Pertama ia mengatakan bahwa Musa "berharga di mata Allah." Ini berarti bahwa Allah berkenan kepada Musa, atau bahwa Musa adalah anak yang sangat istimewa dengan suatu tujuan khusus.</w:t>
      </w:r>
    </w:p>
    <w:p>
      <w:pPr/>
      <w:r>
        <w:rPr>
          <w:lang w:val="id_ID" w:bidi="id_ID"/>
        </w:rPr>
      </w:r>
      <w:r>
        <w:rPr>
          <w:lang w:val="id_ID" w:bidi="id_ID"/>
        </w:rPr>
        <w:t>Berhenti di sini dan diskusikan dalam kelompok: Bagaimana Anda menggambarkan anak-anak yang dianggap orang-orang akan menjadi istimewa atau memiliki tujuan yang besar ketika mereka dewasa nanti?</w:t>
      </w:r>
    </w:p>
    <w:p>
      <w:pPr/>
      <w:r>
        <w:rPr>
          <w:lang w:val="id_ID" w:bidi="id_ID"/>
        </w:rPr>
      </w:r>
      <w:r>
        <w:rPr>
          <w:lang w:val="id_ID" w:bidi="id_ID"/>
        </w:rPr>
        <w:t>Stefanus juga mengatakan bahwa Musa "berkuasa dalam ucapan dan tindakan." Ini berarti bahwa hal-hal yang Musa katakan dan hal-hal yang dilakukan Musa ketika ia tumbuh dewasa sangatlah berkuasa.</w:t>
      </w:r>
    </w:p>
    <w:p>
      <w:pPr/>
      <w:r>
        <w:rPr>
          <w:lang w:val="id_ID" w:bidi="id_ID"/>
        </w:rPr>
      </w:r>
      <w:r>
        <w:rPr>
          <w:lang w:val="id_ID" w:bidi="id_ID"/>
        </w:rPr>
        <w:t>Berhenti di sini dan diskusikan dalam kelompok: Bagaimana Anda menggambarkan seseorang yang ucapan dan tindakannya memberi kuasa atau menyebabkan hal-hal besar terjadi?</w:t>
      </w:r>
    </w:p>
    <w:p>
      <w:pPr/>
      <w:r>
        <w:rPr>
          <w:lang w:val="id_ID" w:bidi="id_ID"/>
        </w:rPr>
      </w:r>
      <w:r>
        <w:rPr>
          <w:lang w:val="id_ID" w:bidi="id_ID"/>
        </w:rPr>
        <w:t xml:space="preserve">Kemudian Stefanus beralih ke masa ketika Musa berusia 40 tahun. Musa tahu bahwa ia adalah orang Israel, dan ia pergi keluar untuk mengunjungi umat-Nya, orang-orang Israel, yang bekerja sebagai budak di Mesir. Stefanus sangat jelas bahwa ketika Musa membunuh orang Mesir yang membunuh orang Israel, merupakan pembelaan Musa kepada bangsanya sendiri. Musa mengira bahwa bangsanya sendiri akan mengenalinya karena berusaha membantu, tetapi mereka tidak mengenalinya. Stefanus kemudian memberikan kita contoh tentang bagaimana bangsa Musa sendiri tidak mengenali bantuan Musa. Stefanus mengatakan kepada kita bahwa pada hari berikutnya, Musa bertanya kepada dua orang Israel yang berkelahi mengapa mereka berkelahi. Musa menyebut kedua laki-laki itu saudara, meskipun mereka bukan saudara sedarah dari ibu dan ayah yang sama. Mereka adalah saudara karena mereka berdua adalah orang Israel. Musa tidak mengharapkan kedua orang itu untuk menjawab pertanyaannya. Musa mengatakan kepada mereka bahwa mereka tidak boleh saling berkelahi karena mereka berasal dari kelompok yang sama. </w:t>
      </w:r>
    </w:p>
    <w:p>
      <w:pPr/>
      <w:r>
        <w:rPr>
          <w:lang w:val="id_ID" w:bidi="id_ID"/>
        </w:rPr>
      </w:r>
      <w:r>
        <w:rPr>
          <w:lang w:val="id_ID" w:bidi="id_ID"/>
        </w:rPr>
        <w:t xml:space="preserve">Berhenti di sini dan diskusikan dalam kelompok: Bicarakan tentang contoh di mana Anda telah memberikan nasihat atau menginstruksikan mereka apa yang boleh atau tidak boleh mereka lakukan. Apakah Anda pernah mengajukan pertanyaan ketika Anda melakukan hal itu? Jika tidak, bagaimana Anda memberi tahu mereka bahwa mereka tidak boleh melakukan sesuatu? Bagaimana Anda akan menerjemahkan pertanyaan ini dalam bagian ini? </w:t>
      </w:r>
    </w:p>
    <w:p>
      <w:pPr/>
      <w:r>
        <w:rPr>
          <w:lang w:val="id_ID" w:bidi="id_ID"/>
        </w:rPr>
      </w:r>
      <w:r>
        <w:rPr>
          <w:lang w:val="id_ID" w:bidi="id_ID"/>
        </w:rPr>
        <w:t>Salah satu orang Israel mengajukan dua pertanyaan lain yang juga tidak ia harapkan untuk dijawab Musa. Dia bertanya kepada Musa, "Siapa yang menjadikan kamu penguasa atau hakim atas kami? Apakah kamu berpikir untuk membunuh aku juga?" Dia mengatakan kepada Musa bahwa Musa tidak memiliki hak untuk memberi tahu mereka apa yang harus dilakukan. Dia juga mengatakan kepada Musa bahwa dia tahu bahwa Musa membunuh orang Mesir itu pada hari sebelumnya.</w:t>
      </w:r>
    </w:p>
    <w:p>
      <w:pPr/>
      <w:r>
        <w:rPr>
          <w:lang w:val="id_ID" w:bidi="id_ID"/>
        </w:rPr>
      </w:r>
      <w:r>
        <w:rPr>
          <w:lang w:val="id_ID" w:bidi="id_ID"/>
        </w:rPr>
        <w:t>Musa melarikan diri ke Midian, dan waktu pun berlalu. Stefanus menyampaikan kepada kita bahwa 40 tahun berikutnya telah berlalu, jadi sekarang kita tahu bahwa Musa berusia 80 tahun. Musa sepertinya menikah, karena Stefanus mengatakan kepada kita bahwa Musa memiliki 2 anak laki-laki. Stefanus kemudian langsung menuju ke bagian yang paling penting dari kisah itu dan mengatakan kepada kita bahwa seorang malaikat menampakkan diri kepada Musa di dalam kobaran api semak yang menyala. Dia mengatakan kepada kita bahwa Musa berada di dekat Gunung Sinai di padang pasir, mungkin di wilayah Midian. Musa mungkin mengurus kawanan domba milik istrinya. Musa mendekati semak, dan ia mendengar Tuhan, atau Allah, berbicara kepadanya. Musa gemetar karena takut dan ia tidak melihat ke semak.</w:t>
      </w:r>
    </w:p>
    <w:p>
      <w:pPr/>
      <w:r>
        <w:rPr>
          <w:lang w:val="id_ID" w:bidi="id_ID"/>
        </w:rPr>
      </w:r>
      <w:r>
        <w:rPr>
          <w:lang w:val="id_ID" w:bidi="id_ID"/>
        </w:rPr>
        <w:t>Kemudian Allah menyuruh Musa untuk melepas sepatunya karena ia berdiri di atas tempat kudus, atau tanah yang dipisahkan. Allah mengatakan kepada Musa bahwa Ia telah mendengar tangisan umat-Nya, dan Ia telah "turun" untuk membebaskan mereka. Allah bermaksud bahwa Ia berbicara kepada Musa sekarang sehingga Musa dapat menyelamatkan umat-Nya. Allah belum turun dari surga dalam bentuk fisik.</w:t>
      </w:r>
      <w:r>
        <w:rPr>
          <w:lang w:val="id_ID" w:bidi="id_ID"/>
        </w:rPr>
      </w:r>
    </w:p>
    <w:p>
      <w:pPr>
        <w:pStyle w:val="Heading3"/>
      </w:pPr>
      <w:r>
        <w:rPr>
          <w:lang w:val="id_ID" w:bidi="id_ID"/>
        </w:rPr>
        <w:t>Memperagakan Bacaan</w:t>
      </w:r>
    </w:p>
    <w:p>
      <w:pPr/>
      <w:r>
        <w:rPr>
          <w:lang w:val="id_ID" w:bidi="id_ID"/>
        </w:rPr>
      </w:r>
      <w:r>
        <w:rPr>
          <w:lang w:val="id_ID" w:bidi="id_ID"/>
        </w:rPr>
        <w:t>Dengarkan teks satu kali lagi dalam versi yang paling mudah dimengerti.</w:t>
      </w:r>
    </w:p>
    <w:p>
      <w:pPr/>
      <w:r>
        <w:rPr>
          <w:lang w:val="id_ID" w:bidi="id_ID"/>
        </w:rPr>
      </w:r>
      <w:r>
        <w:rPr>
          <w:lang w:val="id_ID" w:bidi="id_ID"/>
        </w:rPr>
        <w:t>Dalam sesi ini, kelompok akan memerankan kisah tersebut.</w:t>
      </w:r>
    </w:p>
    <w:p>
      <w:pPr/>
      <w:r>
        <w:rPr>
          <w:lang w:val="id_ID" w:bidi="id_ID"/>
        </w:rPr>
      </w:r>
      <w:r>
        <w:rPr>
          <w:lang w:val="id_ID" w:bidi="id_ID"/>
        </w:rPr>
        <w:t>Kisah ini memiliki 3 adegan.</w:t>
      </w:r>
    </w:p>
    <w:p>
      <w:pPr/>
      <w:r>
        <w:rPr>
          <w:lang w:val="id_ID" w:bidi="id_ID"/>
        </w:rPr>
      </w:r>
      <w:r>
        <w:rPr>
          <w:lang w:val="id_ID" w:bidi="id_ID"/>
        </w:rPr>
        <w:t>Para karakter dalam kisah ini meliputi mereka yang menyampaikan dan mendengarkan kisah tersebut:</w:t>
      </w:r>
    </w:p>
    <w:p>
      <w:pPr>
        <w:pStyle w:val="ListBullet"/>
        <w:spacing w:line="240" w:lineRule="auto"/>
        <w:ind w:left="720"/>
      </w:pPr>
      <w:r>
        <w:rPr>
          <w:lang w:val="id_ID" w:bidi="id_ID"/>
        </w:rPr>
      </w:r>
      <w:r>
        <w:rPr>
          <w:lang w:val="id_ID" w:bidi="id_ID"/>
        </w:rPr>
        <w:t>Imam besar</w:t>
      </w:r>
    </w:p>
    <w:p>
      <w:pPr>
        <w:pStyle w:val="ListBullet"/>
        <w:spacing w:line="240" w:lineRule="auto"/>
        <w:ind w:left="720"/>
      </w:pPr>
      <w:r>
        <w:rPr>
          <w:lang w:val="id_ID" w:bidi="id_ID"/>
        </w:rPr>
      </w:r>
      <w:r>
        <w:rPr>
          <w:lang w:val="id_ID" w:bidi="id_ID"/>
        </w:rPr>
        <w:t>Stefanus</w:t>
      </w:r>
    </w:p>
    <w:p>
      <w:pPr>
        <w:pStyle w:val="ListBullet"/>
        <w:spacing w:line="240" w:lineRule="auto"/>
        <w:ind w:left="720"/>
      </w:pPr>
      <w:r>
        <w:rPr>
          <w:lang w:val="id_ID" w:bidi="id_ID"/>
        </w:rPr>
      </w:r>
      <w:r>
        <w:rPr>
          <w:lang w:val="id_ID" w:bidi="id_ID"/>
        </w:rPr>
        <w:t>Sanhedrin</w:t>
      </w:r>
    </w:p>
    <w:p>
      <w:pPr>
        <w:pStyle w:val="ListBullet"/>
        <w:spacing w:line="240" w:lineRule="auto"/>
        <w:ind w:left="720"/>
      </w:pPr>
      <w:r>
        <w:rPr>
          <w:lang w:val="id_ID" w:bidi="id_ID"/>
        </w:rPr>
      </w:r>
      <w:r>
        <w:rPr>
          <w:lang w:val="id_ID" w:bidi="id_ID"/>
        </w:rPr>
        <w:t>Para saksi palsu dan orang-orang lain di Sanhedrin</w:t>
      </w:r>
    </w:p>
    <w:p>
      <w:pPr/>
      <w:r>
        <w:rPr>
          <w:lang w:val="id_ID" w:bidi="id_ID"/>
        </w:rPr>
      </w:r>
      <w:r>
        <w:rPr>
          <w:lang w:val="id_ID" w:bidi="id_ID"/>
        </w:rPr>
        <w:t>Tokoh-tokoh dalam kisah yang diceritakan Stefanus meliputi:</w:t>
      </w:r>
    </w:p>
    <w:p>
      <w:pPr>
        <w:pStyle w:val="ListBullet"/>
        <w:spacing w:line="240" w:lineRule="auto"/>
        <w:ind w:left="720"/>
      </w:pPr>
      <w:r>
        <w:rPr>
          <w:lang w:val="id_ID" w:bidi="id_ID"/>
        </w:rPr>
      </w:r>
      <w:r>
        <w:rPr>
          <w:lang w:val="id_ID" w:bidi="id_ID"/>
        </w:rPr>
        <w:t>Orang tua Musa</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Putri Firaun</w:t>
      </w:r>
    </w:p>
    <w:p>
      <w:pPr>
        <w:pStyle w:val="ListBullet"/>
        <w:spacing w:line="240" w:lineRule="auto"/>
        <w:ind w:left="720"/>
      </w:pPr>
      <w:r>
        <w:rPr>
          <w:lang w:val="id_ID" w:bidi="id_ID"/>
        </w:rPr>
      </w:r>
      <w:r>
        <w:rPr>
          <w:lang w:val="id_ID" w:bidi="id_ID"/>
        </w:rPr>
        <w:t>Orang Mesir yang menganiaya orang Israel</w:t>
      </w:r>
    </w:p>
    <w:p>
      <w:pPr>
        <w:pStyle w:val="ListBullet"/>
        <w:spacing w:line="240" w:lineRule="auto"/>
        <w:ind w:left="720"/>
      </w:pPr>
      <w:r>
        <w:rPr>
          <w:lang w:val="id_ID" w:bidi="id_ID"/>
        </w:rPr>
      </w:r>
      <w:r>
        <w:rPr>
          <w:lang w:val="id_ID" w:bidi="id_ID"/>
        </w:rPr>
        <w:t>Orang Israel yang dianiaya</w:t>
      </w:r>
    </w:p>
    <w:p>
      <w:pPr>
        <w:pStyle w:val="ListBullet"/>
        <w:spacing w:line="240" w:lineRule="auto"/>
        <w:ind w:left="720"/>
      </w:pPr>
      <w:r>
        <w:rPr>
          <w:lang w:val="id_ID" w:bidi="id_ID"/>
        </w:rPr>
      </w:r>
      <w:r>
        <w:rPr>
          <w:lang w:val="id_ID" w:bidi="id_ID"/>
        </w:rPr>
        <w:t>Dua orang Israel berkelahi</w:t>
      </w:r>
    </w:p>
    <w:p>
      <w:pPr>
        <w:pStyle w:val="ListBullet"/>
        <w:spacing w:line="240" w:lineRule="auto"/>
        <w:ind w:left="720"/>
      </w:pPr>
      <w:r>
        <w:rPr>
          <w:lang w:val="id_ID" w:bidi="id_ID"/>
        </w:rPr>
      </w:r>
      <w:r>
        <w:rPr>
          <w:lang w:val="id_ID" w:bidi="id_ID"/>
        </w:rPr>
        <w:t>Malaikat Allah di semak yang menyala</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kelompok untuk mengingat bagian-bagian kisah tersebut.</w:t>
      </w:r>
    </w:p>
    <w:p>
      <w:pPr/>
      <w:r>
        <w:rPr>
          <w:lang w:val="id_ID" w:bidi="id_ID"/>
        </w:rPr>
      </w:r>
      <w:r>
        <w:rPr>
          <w:lang w:val="id_ID" w:bidi="id_ID"/>
        </w:rPr>
        <w:t>Saat kelompok memerankan kisah ini untuk kedua kalinya, hentikan mereka pada bagian-bagian tertentu.</w:t>
      </w:r>
    </w:p>
    <w:p>
      <w:pPr/>
      <w:r>
        <w:rPr>
          <w:lang w:val="id_ID" w:bidi="id_ID"/>
        </w:rPr>
      </w:r>
      <w:r>
        <w:rPr>
          <w:lang w:val="id_ID" w:bidi="id_ID"/>
        </w:rPr>
        <w:t>Stefanus masih berbicara kepada Sanhedrin. Sekarang ia mengatakan bahwa pada saat orang-orang Mesir menindas orang Israel, Musa lahir. Musa adalah anak yang tampan atau spesial di mata Allah. Orang tua Musa menyembunyikannya selama 3 bulan, dan kemudian mereka harus menelantarkannya. Putri Firaun mengadopsi Musa, dan Musa dibesarkan sebagai anaknya. Ia mengajarkan Musa segala hikmat orang Mesir, dan Musa berkuasa dalam perkataan dan perbuatannya.</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orang yang memerankan Musa, "Bagaimana perasaan Anda?" Anda mungkin mendengar hal-hal seperti, "Aku diberkati karena Allah menyelamatkan aku dan memberikan kesempatan ini kepadaku." "Aku harus diselamatkan untuk membantu umatku."</w:t>
      </w:r>
    </w:p>
    <w:p>
      <w:pPr>
        <w:pStyle w:val="ListBullet"/>
        <w:spacing w:line="240" w:lineRule="auto"/>
        <w:ind w:left="720"/>
      </w:pPr>
      <w:r>
        <w:rPr>
          <w:lang w:val="id_ID" w:bidi="id_ID"/>
        </w:rPr>
      </w:r>
      <w:r>
        <w:rPr>
          <w:lang w:val="id_ID" w:bidi="id_ID"/>
        </w:rPr>
        <w:t>Tanyakan kepada orang yang memerankan Stefanus, "Bagaimana perasaan Anda?" Kamu mungkin mendengar hal-hal seperti, "Bahagia! Aku menyukai kisah Musa ini. Allah memakai Musa dan Musa mengikut Allah bahkan ketika Ia berada di negeri asing."</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Musa berusia 40 tahun, dan ia memutuskan bahwa ia akan mengunjungi orang-orang Israel ketika mereka bekerja. Musa melihat seorang Mesir menganiaya seorang Israel. Musa membela orang Israel dan membunuh orang Mesir itu. Musa mengira bahwa bangsa Israel akan menyadari bahwa ia telah datang untuk menyelamatkan mereka, tetapi mereka tidak menyadarinya. Malahan, pada hari berikutnya Musa keluar lagi dan menghentikan dua orang Israel yang sedang berkelahi satu sama lain. Dia bertanya kepada mereka, "Kalian bersaudara, mengapa kalian bertengkar?" Seorang pria berkata, "Siapa yang mengangkatmu menjadi penguasa dan hakim atas kami?" Apakah kamu akan membunuh aku seperti kamu membunuh orang Mesir itu kemarin?" Musa menyadari bahwa orang-orang tahu apa yang telah dilakukannya, lalu Musa melarikan diri dari Mesir.</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orang yang memerankan Musa, "Bagaimana perasaan Anda?" Kamu mungkin mendengar ungkapan seperti, "Sedih dan bingung. "Mengapa orang-orangku tidak bisa mengerti bahwa aku sedang berusaha membantu mereka?" "Aku takut, Firaun mungkin akan membunuhku juga sekarang!"</w:t>
      </w:r>
    </w:p>
    <w:p>
      <w:pPr>
        <w:pStyle w:val="ListBullet"/>
        <w:spacing w:line="240" w:lineRule="auto"/>
        <w:ind w:left="720"/>
      </w:pPr>
      <w:r>
        <w:rPr>
          <w:lang w:val="id_ID" w:bidi="id_ID"/>
        </w:rPr>
      </w:r>
      <w:r>
        <w:rPr>
          <w:lang w:val="id_ID" w:bidi="id_ID"/>
        </w:rPr>
        <w:t>Tanyakan kepada orang yang memerankan Stefanus, "Bagaimana perasaan Anda?" Anda mungkin mendengar hal-hal seperti, "Aku berharap Sanhedrin melihat bagaimana orang-orang menolak Musa."</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Musa pergi untuk tinggal di Midian. Dia memiliki dua anak laki-laki. Suatu hari ia berada di dekat Gunung Sinai di padang pasir. Seorang malaikat menampakkan diri kepada Musa di semak yang menyala. Musa semakin dekat, dan kemudian Tuhan, atau Allah, berbicara kepadanya. Allah berkata, "Aku adalah Allah leluhurmu Abraham, Ishak, dan Yakub." Musa sangat takut dan gemetar karena takut. Dia tidak melihat semak itu karena dia sangat takut. Kemudian Allah berkata, "Lepaskan sandalmu, karena tempat kamu berdiri adalah kudus, atau tanah yang dikhususkan." Aku telah melihat penindasan terhadap umat-Ku. Aku telah mendengar erangan mereka dan telah turun untuk menyelamatkan mereka. Sekarang pergilah, Aku mengutusmu kembali ke Mesir."</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orang yang memerankan Musa, "Bagaimana perasaan Anda?" Anda mungkin mendengar hal-hal seperti, "Takut—bangsaku menolakku sebelumnya," "Bersyukur kepada Allah—Dia mengingat bangsa kita!" "Terkejut karena Allah memilihku untuk menyelamatkan umatku."</w:t>
      </w:r>
      <w:r>
        <w:rPr>
          <w:lang w:val="id_ID" w:bidi="id_ID"/>
        </w:rPr>
      </w:r>
    </w:p>
    <w:p>
      <w:pPr>
        <w:pStyle w:val="Heading3"/>
      </w:pPr>
      <w:r>
        <w:rPr>
          <w:lang w:val="id_ID" w:bidi="id_ID"/>
        </w:rPr>
        <w:t>Melengkapi yang Kurang</w:t>
      </w:r>
    </w:p>
    <w:p>
      <w:pPr/>
      <w:r>
        <w:rPr>
          <w:lang w:val="id_ID" w:bidi="id_ID"/>
        </w:rPr>
      </w:r>
      <w:r>
        <w:rPr>
          <w:lang w:val="id_ID" w:bidi="id_ID"/>
        </w:rPr>
        <w:t>Dengarkan perikop ini satu kali dalam versi yang paling mudah dimengerti.</w:t>
      </w:r>
    </w:p>
    <w:p>
      <w:pPr/>
      <w:r>
        <w:rPr>
          <w:lang w:val="id_ID" w:bidi="id_ID"/>
        </w:rPr>
      </w:r>
      <w:r>
        <w:rPr>
          <w:lang w:val="id_ID" w:bidi="id_ID"/>
        </w:rPr>
        <w:t xml:space="preserve">Musa adalah </w:t>
      </w:r>
      <w:r>
        <w:rPr>
          <w:b/>
          <w:lang w:val="id_ID" w:bidi="id_ID"/>
        </w:rPr>
        <w:t xml:space="preserve">anak yang berkenan di mata Allah. </w:t>
      </w:r>
      <w:r>
        <w:rPr>
          <w:lang w:val="id_ID" w:bidi="id_ID"/>
        </w:rPr>
        <w:t xml:space="preserve">Ini berarti bahwa Allah menganggap Musa indah untuk dipandang, atau secara sederhana bahwa Allah berkenan kepada Musa. </w:t>
      </w:r>
    </w:p>
    <w:p>
      <w:pPr/>
      <w:r>
        <w:rPr>
          <w:lang w:val="id_ID" w:bidi="id_ID"/>
        </w:rPr>
      </w:r>
      <w:r>
        <w:rPr>
          <w:lang w:val="id_ID" w:bidi="id_ID"/>
        </w:rPr>
        <w:t>Berhenti di sini dan diskusikan dalam kelompok: Bagaimana Anda menerjemahkan bahwa Allah berkenan kepada Musa, atau bahwa Musa elok bagi Allah?</w:t>
      </w:r>
    </w:p>
    <w:p>
      <w:pPr/>
      <w:r>
        <w:rPr>
          <w:lang w:val="id_ID" w:bidi="id_ID"/>
        </w:rPr>
      </w:r>
      <w:r>
        <w:rPr>
          <w:b/>
          <w:lang w:val="id_ID" w:bidi="id_ID"/>
        </w:rPr>
        <w:t>Anak perempuan</w:t>
      </w:r>
      <w:r>
        <w:rPr>
          <w:lang w:val="id_ID" w:bidi="id_ID"/>
        </w:rPr>
        <w:t xml:space="preserve"> Firaun mengadopsi Musa. Pastikan untuk menerjemahkan Firaun dengan cara yang sama seperti yang telah Anda lakukan sebelumnya. Firaun adalah gelar untuk raja Mesir. </w:t>
      </w:r>
    </w:p>
    <w:p>
      <w:pPr/>
      <w:r>
        <w:rPr>
          <w:lang w:val="id_ID" w:bidi="id_ID"/>
        </w:rPr>
      </w:r>
      <w:r>
        <w:rPr>
          <w:lang w:val="id_ID" w:bidi="id_ID"/>
        </w:rPr>
        <w:t xml:space="preserve">Musa mengunjungi kerabatnya, yang disebut orang-orang </w:t>
      </w:r>
      <w:r>
        <w:rPr>
          <w:b/>
          <w:lang w:val="id_ID" w:bidi="id_ID"/>
        </w:rPr>
        <w:t>Israel</w:t>
      </w:r>
      <w:r>
        <w:rPr>
          <w:lang w:val="id_ID" w:bidi="id_ID"/>
        </w:rPr>
        <w:t xml:space="preserve">. Israel adalah nama yang diberikan Allah kepada Yakub, dan keturunan Yakub disebut orang-orang </w:t>
      </w:r>
      <w:r>
        <w:rPr>
          <w:b/>
          <w:lang w:val="id_ID" w:bidi="id_ID"/>
        </w:rPr>
        <w:t>Israel</w:t>
      </w:r>
      <w:r>
        <w:rPr>
          <w:lang w:val="id_ID" w:bidi="id_ID"/>
        </w:rPr>
        <w:t xml:space="preserve">. Tanah yang dijanjikan Allah kepada Abraham, dan yang akhirnya ditaklukkan oleh keturunan Yakub sebagai milik mereka, disebut Israel. Terjemahkan orang Israel dengan cara yang sama seperti yang Anda lakukan sebelumnya, dan ingatlah bahwa orang </w:t>
      </w:r>
      <w:r>
        <w:rPr>
          <w:lang w:val="id_ID" w:bidi="id_ID"/>
        </w:rPr>
        <w:t>Israel</w:t>
      </w:r>
      <w:r>
        <w:rPr>
          <w:lang w:val="id_ID" w:bidi="id_ID"/>
        </w:rPr>
        <w:t xml:space="preserve"> ada di daftar kata utama. </w:t>
      </w:r>
    </w:p>
    <w:p>
      <w:pPr/>
      <w:r>
        <w:rPr>
          <w:lang w:val="id_ID" w:bidi="id_ID"/>
        </w:rPr>
      </w:r>
      <w:r>
        <w:rPr>
          <w:lang w:val="id_ID" w:bidi="id_ID"/>
        </w:rPr>
        <w:t xml:space="preserve">Musa melarikan diri ke Midian ketika orang lain mengetahui bahwa ia telah membunuh seorang Mesir. Empat puluh tahun kemudian seorang </w:t>
      </w:r>
      <w:r>
        <w:rPr>
          <w:b/>
          <w:lang w:val="id_ID" w:bidi="id_ID"/>
        </w:rPr>
        <w:t>malaikat</w:t>
      </w:r>
      <w:r>
        <w:rPr>
          <w:lang w:val="id_ID" w:bidi="id_ID"/>
        </w:rPr>
        <w:t xml:space="preserve"> menampakkan diri kepada Musa di dalam semak yang menyala. Allah menampakkan diri kepada Musa dan berbicara kepada-Nya dalam bentuk seorang malaikat. Anda dapat mengatakan dalam terjemahan Anda bahwa Allah menampakkan diri kepada Musa dalam bentuk malaikat jika Anda mau. Gunakan kata yang sama untuk malaikat seperti yang telah Anda gunakan pada bagian sebelumnya, dan ingatlah bahwa </w:t>
      </w:r>
      <w:r>
        <w:rPr>
          <w:lang w:val="id_ID" w:bidi="id_ID"/>
        </w:rPr>
        <w:t>malaikat</w:t>
      </w:r>
      <w:r>
        <w:rPr>
          <w:lang w:val="id_ID" w:bidi="id_ID"/>
        </w:rPr>
        <w:t xml:space="preserve"> ada di daftar kata utama. </w:t>
      </w:r>
    </w:p>
    <w:p>
      <w:pPr/>
      <w:r>
        <w:rPr>
          <w:lang w:val="id_ID" w:bidi="id_ID"/>
        </w:rPr>
      </w:r>
      <w:r>
        <w:rPr>
          <w:lang w:val="id_ID" w:bidi="id_ID"/>
        </w:rPr>
        <w:t xml:space="preserve">Suara </w:t>
      </w:r>
      <w:r>
        <w:rPr>
          <w:b/>
          <w:lang w:val="id_ID" w:bidi="id_ID"/>
        </w:rPr>
        <w:t>Tuhan</w:t>
      </w:r>
      <w:r>
        <w:rPr>
          <w:lang w:val="id_ID" w:bidi="id_ID"/>
        </w:rPr>
        <w:t xml:space="preserve">, atau suara Allah, berseru kepada Musa. Gunakan kata yang sama untuk Tuhan seperti yang telah Anda gunakan pada bagian sebelumnya, dan ingatlah bahwa istilah ini untuk Tuhan merujuk pada Allah. </w:t>
      </w:r>
      <w:r>
        <w:rPr>
          <w:lang w:val="id_ID" w:bidi="id_ID"/>
        </w:rPr>
        <w:t>Tuhan</w:t>
      </w:r>
      <w:r>
        <w:rPr>
          <w:lang w:val="id_ID" w:bidi="id_ID"/>
        </w:rPr>
        <w:t xml:space="preserve"> ada di Glosarium Utama.</w:t>
      </w:r>
    </w:p>
    <w:p>
      <w:pPr/>
      <w:r>
        <w:rPr>
          <w:lang w:val="id_ID" w:bidi="id_ID"/>
        </w:rPr>
      </w:r>
      <w:r>
        <w:rPr>
          <w:lang w:val="id_ID" w:bidi="id_ID"/>
        </w:rPr>
        <w:t xml:space="preserve">Allah mengatakan kepada Musa bahwa Musa berdiri di tanah yang </w:t>
      </w:r>
      <w:r>
        <w:rPr>
          <w:b/>
          <w:lang w:val="id_ID" w:bidi="id_ID"/>
        </w:rPr>
        <w:t>kudus</w:t>
      </w:r>
      <w:r>
        <w:rPr>
          <w:lang w:val="id_ID" w:bidi="id_ID"/>
        </w:rPr>
        <w:t xml:space="preserve">. Ini berarti bahwa tanah tempat Musa berdiri menjadi kudus dan dipisahkan bagi Allah karena Allah berada di sana. Ini adalah tempat di mana Musa dapat menyembah Allah, karena Allah berada di sana. Gunakan kata yang sama untuk kudus seperti yang telah Anda gunakan di bagian sebelumnya, dan ingatlah bahwa </w:t>
      </w:r>
      <w:r>
        <w:rPr>
          <w:lang w:val="id_ID" w:bidi="id_ID"/>
        </w:rPr>
        <w:t>kudus</w:t>
      </w:r>
      <w:r>
        <w:rPr>
          <w:lang w:val="id_ID" w:bidi="id_ID"/>
        </w:rPr>
        <w:t xml:space="preserve"> ada dalam daftar kata utama. </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teks tersebut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Seorang anggota kelompok harus menyampaikan beberapa kalimat dari perikop itu lalu berhenti sejenak. Anggota kelompok lain harus menceritakan bagian selanjutnya dari perikop itu dan berhenti sejenak. Lakukan hal ini sampai kelompok itu telah menceritakan kembali semua perikop tersebut. Dalam tahap ini anggota kelompok dapat saling mengoreksi. Hentikan sebentar rekaman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mengingat perikop tersebut. Hentikan sebentar rekaman ini di sini.</w:t>
      </w:r>
    </w:p>
    <w:p>
      <w:pPr/>
      <w:r>
        <w:rPr>
          <w:lang w:val="id_ID" w:bidi="id_ID"/>
        </w:rPr>
      </w:r>
      <w:r>
        <w:rPr>
          <w:lang w:val="id_ID" w:bidi="id_ID"/>
        </w:rPr>
        <w:t>Selanjutnya, kelompok dapat memutuskan versi mana dari perikop tersebut yang paling disukai. Anda mungkin merasa bahwa Anda menyukai cara salah satu anggota kelompok menceritakan suatu adegan, tetapi menyukai cara anggota kelompok lain menceritakan adegan lainnya. Hentikan sebentar audio ini di sini.</w:t>
      </w:r>
    </w:p>
    <w:p>
      <w:pPr/>
      <w:r>
        <w:rPr>
          <w:lang w:val="id_ID" w:bidi="id_ID"/>
        </w:rPr>
      </w:r>
      <w:r>
        <w:rPr>
          <w:lang w:val="id_ID" w:bidi="id_ID"/>
        </w:rPr>
        <w:t>Akhirnya, kelompok dapat menyusun versi akhir dari kutipan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7:35–43</w:t>
      </w:r>
      <w:r>
        <w:rPr>
          <w:lang w:val="id_ID" w:bidi="id_ID"/>
        </w:rPr>
      </w:r>
    </w:p>
    <w:p>
      <w:pPr>
        <w:pStyle w:val="Heading3"/>
      </w:pPr>
      <w:r>
        <w:rPr>
          <w:lang w:val="id_ID" w:bidi="id_ID"/>
        </w:rPr>
        <w:t>Dengar dan Renungkan</w:t>
      </w:r>
    </w:p>
    <w:p>
      <w:pPr/>
      <w:r>
        <w:rPr>
          <w:lang w:val="id_ID" w:bidi="id_ID"/>
        </w:rPr>
      </w:r>
      <w:r>
        <w:rPr>
          <w:lang w:val="id_ID" w:bidi="id_ID"/>
        </w:rPr>
        <w:t>Dalam tahap ini, dengarkan Kisah Para Rasul 7:35–43 dan simpanlah dalam hati Anda.</w:t>
      </w:r>
    </w:p>
    <w:p>
      <w:pPr/>
      <w:r>
        <w:rPr>
          <w:lang w:val="id_ID" w:bidi="id_ID"/>
        </w:rPr>
      </w:r>
      <w:r>
        <w:rPr>
          <w:lang w:val="id_ID" w:bidi="id_ID"/>
        </w:rPr>
        <w:t>Dengarkan versi audio dari Kisah Para Rasul 7:35–43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Anda tidak sukai atau tidak mengerti dari kisah ini?</w:t>
      </w:r>
    </w:p>
    <w:p>
      <w:pPr>
        <w:pStyle w:val="ListBullet"/>
        <w:spacing w:line="240" w:lineRule="auto"/>
        <w:ind w:left="720"/>
      </w:pPr>
      <w:r>
        <w:rPr>
          <w:lang w:val="id_ID" w:bidi="id_ID"/>
        </w:rPr>
      </w:r>
      <w:r>
        <w:rPr>
          <w:lang w:val="id_ID" w:bidi="id_ID"/>
        </w:rPr>
        <w:t>Apa yang diceritakan perikop ini kepada kita tentang Tuhan atau Yesus?</w:t>
      </w:r>
    </w:p>
    <w:p>
      <w:pPr>
        <w:pStyle w:val="ListBullet"/>
        <w:spacing w:line="240" w:lineRule="auto"/>
        <w:ind w:left="720"/>
      </w:pPr>
      <w:r>
        <w:rPr>
          <w:lang w:val="id_ID" w:bidi="id_ID"/>
        </w:rPr>
      </w:r>
      <w:r>
        <w:rPr>
          <w:lang w:val="id_ID" w:bidi="id_ID"/>
        </w:rPr>
        <w:t>Apa yang diceritakan bagian ini tentang manusia?</w:t>
      </w:r>
    </w:p>
    <w:p>
      <w:pPr>
        <w:pStyle w:val="ListBullet"/>
        <w:spacing w:line="240" w:lineRule="auto"/>
        <w:ind w:left="720"/>
      </w:pPr>
      <w:r>
        <w:rPr>
          <w:lang w:val="id_ID" w:bidi="id_ID"/>
        </w:rPr>
      </w:r>
      <w:r>
        <w:rPr>
          <w:lang w:val="id_ID" w:bidi="id_ID"/>
        </w:rPr>
        <w:t>Bagaimana perikop ini memengaruhi kehidupan sehari-hari kita?</w:t>
      </w:r>
    </w:p>
    <w:p>
      <w:pPr>
        <w:pStyle w:val="ListBullet"/>
        <w:spacing w:line="240" w:lineRule="auto"/>
        <w:ind w:left="720"/>
      </w:pPr>
      <w:r>
        <w:rPr>
          <w:lang w:val="id_ID" w:bidi="id_ID"/>
        </w:rPr>
      </w:r>
      <w:r>
        <w:rPr>
          <w:lang w:val="id_ID" w:bidi="id_ID"/>
        </w:rPr>
        <w:t>Adakah di antara kenalan Anda yang perlu mendengar tentang kisah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Kisah Para Rasul 7:35–43 dalam terjemahan yang paling mudah dimengerti.</w:t>
      </w:r>
    </w:p>
    <w:p>
      <w:pPr/>
      <w:r>
        <w:rPr>
          <w:lang w:val="id_ID" w:bidi="id_ID"/>
        </w:rPr>
      </w:r>
      <w:r>
        <w:rPr>
          <w:lang w:val="id_ID" w:bidi="id_ID"/>
        </w:rPr>
        <w:t>Dalam perikop terakhir, Stefanus menceritakan kisah tentang bagaimana Musa dibesarkan dan bagaimana Allah memanggilnya untuk menyelamatkan umat-Nya. Sekarang kisah ini bergeser ke bagaimana orang-orang Israel menolak Musa bahkan ketika ia menyelamatkan mereka dari Mesir.</w:t>
      </w:r>
    </w:p>
    <w:p>
      <w:pPr/>
      <w:r>
        <w:rPr>
          <w:lang w:val="id_ID" w:bidi="id_ID"/>
        </w:rPr>
      </w:r>
      <w:r>
        <w:rPr>
          <w:lang w:val="id_ID" w:bidi="id_ID"/>
        </w:rPr>
        <w:t>Dalam perikop sebelumnya, Allah sedang berbicara. Sekarang Stefanus mengambil kisah itu lagi dan mengingatkan para pendengarnya bahwa Musa, penyelamat yang dipilih Allah, adalah orang yang ditolak oleh orang-orang dan berkata, "Siapa yang mengangkatmu menjadi penguasa dan hakim?" Tetapi Allah sendiri mengutus Musa dengan pesan-Nya melalui malaikat yang menampakkan diri kepadanya di semak duri.</w:t>
      </w:r>
    </w:p>
    <w:p>
      <w:pPr/>
      <w:r>
        <w:rPr>
          <w:lang w:val="id_ID" w:bidi="id_ID"/>
        </w:rPr>
      </w:r>
      <w:r>
        <w:rPr>
          <w:lang w:val="id_ID" w:bidi="id_ID"/>
        </w:rPr>
        <w:t>Musa memimpin umat Allah, keturunan Yakub, keluar dari Mesir. Dia melakukan keajaiban, atau mujizat, dan tanda-tanda di Mesir, di Laut Merah, dan selama 40 tahun orang-orang Israel mengembara di padang gurun. Tanda-tanda yang dilakukan Musa menunjukkan kepada orang-orang hal-hal khusus tentang siapa Allah dan janji-janji Allah kepada umat-Nya.</w:t>
      </w:r>
    </w:p>
    <w:p>
      <w:pPr/>
      <w:r>
        <w:rPr>
          <w:lang w:val="id_ID" w:bidi="id_ID"/>
        </w:rPr>
      </w:r>
      <w:r>
        <w:rPr>
          <w:lang w:val="id_ID" w:bidi="id_ID"/>
        </w:rPr>
        <w:t>Sekarang Stefanus terus menjelaskan hal-hal penting yang dilakukan Musa. Pertama, Musa adalah orang yang mengatakan bahwa seorang Nabi, atau utusan Allah, akan datang seperti dirinya dari antara orang Israel. Orang-orang Yahudi percaya bahwa Nabi ini akan menjadi Mesias, atau Juruselamat yang dijanjikan Allah. Kemudian Musa bersama orang-orang, orang-orang Israel, yang berkumpul di padang gurun. Musa menerima firman yang hidup, atau pesan dari Allah. Malaikat dari Allah memberikan pesan-pesan ini dari Allah kepada Musa ketika ia berada di Gunung Sinai.</w:t>
      </w:r>
    </w:p>
    <w:p>
      <w:pPr/>
      <w:r>
        <w:rPr>
          <w:lang w:val="id_ID" w:bidi="id_ID"/>
        </w:rPr>
      </w:r>
      <w:r>
        <w:rPr>
          <w:lang w:val="id_ID" w:bidi="id_ID"/>
        </w:rPr>
        <w:t xml:space="preserve">Berhenti di sini dan tunjukkan kepada kelompok Anda foto padang </w:t>
      </w:r>
      <w:r>
        <w:rPr>
          <w:lang w:val="id_ID" w:bidi="id_ID"/>
        </w:rPr>
        <w:t>gurun</w:t>
      </w:r>
      <w:r>
        <w:rPr>
          <w:lang w:val="id_ID" w:bidi="id_ID"/>
        </w:rPr>
        <w:t>. Hentikan sebentar rekaman ini di sini.</w:t>
      </w:r>
    </w:p>
    <w:p>
      <w:pPr/>
      <w:r>
        <w:rPr>
          <w:lang w:val="id_ID" w:bidi="id_ID"/>
        </w:rPr>
      </w:r>
      <w:r>
        <w:rPr>
          <w:lang w:val="id_ID" w:bidi="id_ID"/>
        </w:rPr>
        <w:t>Tetapi kemudian umat Allah, yang juga kebetulan adalah leluhur dari orang-orang di Mahkamah Agama, menolak semua yang telah Musa ajarkan kepada mereka. Mereka tidak mendengarkan atau menaati Musa lagi. Sebaliknya, mereka ingin kembali ke Mesir. Stefanus menceritakan kembali kisah ketika orang-orang Israel meminta Harun, saudara Musa, untuk membuat bagi mereka ilah-ilah yang akan memimpin mereka. Musa berada di Gunung Sinai menerima pesan dari Allah, tetapi orang-orang tidak tahu di mana dia berada. Stefanus mengingatkan orang-orang di Mahkamah Agama bahwa umat Allah membuat berhala dalam bentuk anak lembu, atau bayi lembu. Orang-orang membawa persembahan kepada anak lembu itu, yang berarti bahwa mereka menyembelih hewan di depan patung anak lembu itu sehingga mereka dapat menyembahnya. Mereka senang dengan apa yang telah mereka buat sendiri.</w:t>
      </w:r>
    </w:p>
    <w:p>
      <w:pPr/>
      <w:r>
        <w:rPr>
          <w:lang w:val="id_ID" w:bidi="id_ID"/>
        </w:rPr>
      </w:r>
      <w:r>
        <w:rPr>
          <w:lang w:val="id_ID" w:bidi="id_ID"/>
        </w:rPr>
        <w:t>Berhenti di sini dan diskusikan dalam kelompok: Ceritakan kisah tentang saat orang-orang dalam budaya Anda menolak dewa-dewa atau tokoh otoritas mereka. Hal-hal apa saja yang mereka lakukan untuk menunjukkan bahwa mereka menolak otoritas tersebut? Hentikan sebentar rekaman ini di sini.</w:t>
      </w:r>
    </w:p>
    <w:p>
      <w:pPr/>
      <w:r>
        <w:rPr>
          <w:lang w:val="id_ID" w:bidi="id_ID"/>
        </w:rPr>
      </w:r>
      <w:r>
        <w:rPr>
          <w:lang w:val="id_ID" w:bidi="id_ID"/>
        </w:rPr>
        <w:t xml:space="preserve">Berhenti di sini dan tunjukkan gambar </w:t>
      </w:r>
      <w:r>
        <w:rPr>
          <w:lang w:val="id_ID" w:bidi="id_ID"/>
        </w:rPr>
        <w:t>anak lembu emas</w:t>
      </w:r>
      <w:r>
        <w:rPr>
          <w:lang w:val="id_ID" w:bidi="id_ID"/>
        </w:rPr>
        <w:t xml:space="preserve"> yang dibuat orang Israel untuk menuntun mereka. Hentikan sebentar rekaman ini di sini.</w:t>
      </w:r>
    </w:p>
    <w:p>
      <w:pPr/>
      <w:r>
        <w:rPr>
          <w:lang w:val="id_ID" w:bidi="id_ID"/>
        </w:rPr>
      </w:r>
      <w:r>
        <w:rPr>
          <w:lang w:val="id_ID" w:bidi="id_ID"/>
        </w:rPr>
        <w:t>Allah kemudian berpaling dari orang Israel. Dia mengizinkan orang-orang Israel untuk menyembah "tentara surga," yang berarti matahari, bulan, dan bintang-bintang. Stefanus kemudian membandingkan hal ini dengan apa yang ditulis dalam "kitab para nabi." "Kitab para nabi" adalah gulungan yang berisi karya semua nabi yang tidak menulis sebanyak nabi-nabi besar lainnya. Stefanus menggunakan kutipan dari kitab Nabi Amos. Dia memulai dengan pertanyaan yang diajukan Allah: "Apakah kamu membawa korban dan persembahan kepada-Ku empat puluh tahun di padang gurun, hai orang-orang Israel?" Stefanus percaya bahwa jawabannya adalah "tidak." Stefanus percaya bahwa orang Israel tidak mempersembahkan kurban yang seharusnya mereka persembahkan kepada Allah selama mereka berada di padang gurun. Stefanus terus mengutip Nabi Amos ketika ia berkata, "Kamu telah mengambil kemah suci Molokh dan bintang dewa Refan, berhala-berhala yang kamu buat untuk disembah." Molokh adalah allah Kanaan dari matahari dan langit, dan Refan mungkin adalah allah Mesir dari sebuah planet yang disebut Saturnus. Inilah sebabnya Allah mengatakan bahwa Ia menyerahkan orang-orang Israel, atau membiarkan mereka, untuk menyembah "tentara langit," atau matahari, bulan, dan bintang-bintang. Amos berbicara tentang bagaimana orang-orang Israel tidak menaati Allah bertahun-tahun kemudian. Bertahun-tahun kemudian, orang Israel menaruh berhala dewa palsu Molokh di dalam kemah dan menyembahnya di sana. Mereka menyembah bintang yang melambangkan allah palsu Refan. Namun, Stefanus ingin mengingatkan orang-orang di Mahkamah Agama bahwa bahkan di padang gurun, orang-orang Israel mulai berhenti mengikuti Allah. Penolakan orang Israel kepada Musa, hukum dari Allah yang diceritakan Musa kepada mereka, dan penolakan mereka kepada Allah sendiri menyebabkan mereka menyembah ilah-ilah palsu. Dan Allah berkata, melalui Nabi Amos, bahwa Ia akan mengirim mereka ke pembuangan di Babel, sebuah negeri di dekatnya. Allah melakukan hal itu bertahun-tahun sebelum Stefanus berdiri di depan Mahkamah Agama.</w:t>
      </w:r>
    </w:p>
    <w:p>
      <w:pPr/>
      <w:r>
        <w:rPr>
          <w:lang w:val="id_ID" w:bidi="id_ID"/>
        </w:rPr>
      </w:r>
      <w:r>
        <w:rPr>
          <w:lang w:val="id_ID" w:bidi="id_ID"/>
        </w:rPr>
        <w:t>Stefanus menggunakan sejarah umat Allah ini untuk menunjukkan kepada orang-orang di Mahkamah Agama bahwa orang-orang Israel menolak Allah dan para nabi-Nya sepanjang sejarah mereka. Namun, Allah memberikan pesan-Nya kepada orang-orang Israel di mana pun mereka berada, termasuk selama waktu mereka mengembara di padang gurun.</w:t>
      </w:r>
      <w:r>
        <w:rPr>
          <w:lang w:val="id_ID" w:bidi="id_ID"/>
        </w:rPr>
      </w:r>
    </w:p>
    <w:p>
      <w:pPr>
        <w:pStyle w:val="Heading3"/>
      </w:pPr>
      <w:r>
        <w:rPr>
          <w:lang w:val="id_ID" w:bidi="id_ID"/>
        </w:rPr>
        <w:t>Menjelaskan Adegan</w:t>
      </w:r>
    </w:p>
    <w:p>
      <w:pPr/>
      <w:r>
        <w:rPr>
          <w:lang w:val="id_ID" w:bidi="id_ID"/>
        </w:rPr>
      </w:r>
      <w:r>
        <w:rPr>
          <w:lang w:val="id_ID" w:bidi="id_ID"/>
        </w:rPr>
        <w:t>Dengarkan versi audio dari Kisah Para Rasul 7:35–43 dalam terjemahan yang paling mudah dimengerti.</w:t>
      </w:r>
    </w:p>
    <w:p>
      <w:pPr/>
      <w:r>
        <w:rPr>
          <w:lang w:val="id_ID" w:bidi="id_ID"/>
        </w:rPr>
      </w:r>
      <w:r>
        <w:rPr>
          <w:lang w:val="id_ID" w:bidi="id_ID"/>
        </w:rPr>
        <w:t>Pada tahap ini, kelompok akan menentukan adegan, tokoh, dan latar belakang dari perikop ini. Selanjutnya, kelompok akan memvisualisasikan perikop ini.</w:t>
      </w:r>
    </w:p>
    <w:p>
      <w:pPr/>
      <w:r>
        <w:rPr>
          <w:lang w:val="id_ID" w:bidi="id_ID"/>
        </w:rPr>
      </w:r>
      <w:r>
        <w:rPr>
          <w:lang w:val="id_ID" w:bidi="id_ID"/>
        </w:rPr>
        <w:t>Perikop ini memiliki lima adegan.</w:t>
      </w:r>
    </w:p>
    <w:p>
      <w:pPr/>
      <w:r>
        <w:rPr>
          <w:lang w:val="id_ID" w:bidi="id_ID"/>
        </w:rPr>
      </w:r>
      <w:r>
        <w:rPr>
          <w:b/>
          <w:lang w:val="id_ID" w:bidi="id_ID"/>
        </w:rPr>
        <w:t>Dalam adegan pertama:</w:t>
      </w:r>
      <w:r>
        <w:rPr>
          <w:lang w:val="id_ID" w:bidi="id_ID"/>
        </w:rPr>
        <w:t xml:space="preserve"> Stefanus melanjutkan kisah tentang ketika Allah mengutus Musa ke Mesir untuk menyelamatkan umat-Nya. Musa melakukan keajaiban dan tanda-tanda di Mesir, di Laut Merah, dan di padang gurun.</w:t>
      </w:r>
    </w:p>
    <w:p>
      <w:pPr/>
      <w:r>
        <w:rPr>
          <w:lang w:val="id_ID" w:bidi="id_ID"/>
        </w:rPr>
      </w:r>
      <w:r>
        <w:rPr>
          <w:b/>
          <w:lang w:val="id_ID" w:bidi="id_ID"/>
        </w:rPr>
        <w:t>Dalam adegan kedua:</w:t>
      </w:r>
      <w:r>
        <w:rPr>
          <w:lang w:val="id_ID" w:bidi="id_ID"/>
        </w:rPr>
        <w:t xml:space="preserve"> Musa berada di padang gurun bersama umat tersebut. Musa mengatakan kepada umat itu bahwa Allah akan mengutus kepada mereka seorang Nabi seperti dia. Musa juga menerima pesan Allah untuk disampaikan kepada orang-orang di padang gurun.</w:t>
      </w:r>
    </w:p>
    <w:p>
      <w:pPr/>
      <w:r>
        <w:rPr>
          <w:lang w:val="id_ID" w:bidi="id_ID"/>
        </w:rPr>
      </w:r>
      <w:r>
        <w:rPr>
          <w:b/>
          <w:lang w:val="id_ID" w:bidi="id_ID"/>
        </w:rPr>
        <w:t>Dalam adegan ketiga:</w:t>
      </w:r>
      <w:r>
        <w:rPr>
          <w:lang w:val="id_ID" w:bidi="id_ID"/>
        </w:rPr>
        <w:t xml:space="preserve"> Orang-orang Israel menolak untuk menaati Musa. Mereka menyembah berhala.</w:t>
      </w:r>
    </w:p>
    <w:p>
      <w:pPr/>
      <w:r>
        <w:rPr>
          <w:lang w:val="id_ID" w:bidi="id_ID"/>
        </w:rPr>
      </w:r>
      <w:r>
        <w:rPr>
          <w:b/>
          <w:lang w:val="id_ID" w:bidi="id_ID"/>
        </w:rPr>
        <w:t>Dalam adegan keempat:</w:t>
      </w:r>
      <w:r>
        <w:rPr>
          <w:lang w:val="id_ID" w:bidi="id_ID"/>
        </w:rPr>
        <w:t xml:space="preserve"> Allah berpaling dari orang Israel dan membiarkan mereka menyembah matahari, bulan, dan bintang-bintang. Dia akan mengizinkan mereka untuk mengalami konsekuensi dari ketidaktaatan mereka.</w:t>
      </w:r>
    </w:p>
    <w:p>
      <w:pPr/>
      <w:r>
        <w:rPr>
          <w:lang w:val="id_ID" w:bidi="id_ID"/>
        </w:rPr>
      </w:r>
      <w:r>
        <w:rPr>
          <w:lang w:val="id_ID" w:bidi="id_ID"/>
        </w:rPr>
        <w:t>Para karakter dalam kisah ini meliputi mereka yang menyampaikan dan mendengarkan kisah tersebut:</w:t>
      </w:r>
    </w:p>
    <w:p>
      <w:pPr>
        <w:pStyle w:val="ListBullet"/>
        <w:spacing w:line="240" w:lineRule="auto"/>
        <w:ind w:left="720"/>
      </w:pPr>
      <w:r>
        <w:rPr>
          <w:lang w:val="id_ID" w:bidi="id_ID"/>
        </w:rPr>
      </w:r>
      <w:r>
        <w:rPr>
          <w:lang w:val="id_ID" w:bidi="id_ID"/>
        </w:rPr>
        <w:t>Imam besar</w:t>
      </w:r>
    </w:p>
    <w:p>
      <w:pPr>
        <w:pStyle w:val="ListBullet"/>
        <w:spacing w:line="240" w:lineRule="auto"/>
        <w:ind w:left="720"/>
      </w:pPr>
      <w:r>
        <w:rPr>
          <w:lang w:val="id_ID" w:bidi="id_ID"/>
        </w:rPr>
      </w:r>
      <w:r>
        <w:rPr>
          <w:lang w:val="id_ID" w:bidi="id_ID"/>
        </w:rPr>
        <w:t>Stefanus</w:t>
      </w:r>
    </w:p>
    <w:p>
      <w:pPr>
        <w:pStyle w:val="ListBullet"/>
        <w:spacing w:line="240" w:lineRule="auto"/>
        <w:ind w:left="720"/>
      </w:pPr>
      <w:r>
        <w:rPr>
          <w:lang w:val="id_ID" w:bidi="id_ID"/>
        </w:rPr>
      </w:r>
      <w:r>
        <w:rPr>
          <w:lang w:val="id_ID" w:bidi="id_ID"/>
        </w:rPr>
        <w:t>Para anggota Mahkamah Agama</w:t>
      </w:r>
    </w:p>
    <w:p>
      <w:pPr>
        <w:pStyle w:val="ListBullet"/>
        <w:spacing w:line="240" w:lineRule="auto"/>
        <w:ind w:left="720"/>
      </w:pPr>
      <w:r>
        <w:rPr>
          <w:lang w:val="id_ID" w:bidi="id_ID"/>
        </w:rPr>
      </w:r>
      <w:r>
        <w:rPr>
          <w:lang w:val="id_ID" w:bidi="id_ID"/>
        </w:rPr>
        <w:t>Para saksi palsu dan orang-orang lain di Mahkamah Agama</w:t>
      </w:r>
    </w:p>
    <w:p>
      <w:pPr/>
      <w:r>
        <w:rPr>
          <w:lang w:val="id_ID" w:bidi="id_ID"/>
        </w:rPr>
      </w:r>
      <w:r>
        <w:rPr>
          <w:lang w:val="id_ID" w:bidi="id_ID"/>
        </w:rPr>
        <w:t>Tokoh-tokoh dalam kisah yang diceritakan Stefanus:</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Orang-orang Israel</w:t>
      </w:r>
    </w:p>
    <w:p>
      <w:pPr>
        <w:pStyle w:val="ListBullet"/>
        <w:spacing w:line="240" w:lineRule="auto"/>
        <w:ind w:left="720"/>
      </w:pPr>
      <w:r>
        <w:rPr>
          <w:lang w:val="id_ID" w:bidi="id_ID"/>
        </w:rPr>
      </w:r>
      <w:r>
        <w:rPr>
          <w:lang w:val="id_ID" w:bidi="id_ID"/>
        </w:rPr>
        <w:t>Malaikat Allah yang memberikan pesan-pesan Allah kepada Musa, atau kata-kata hidup dari Allah</w:t>
      </w:r>
    </w:p>
    <w:p>
      <w:pPr>
        <w:pStyle w:val="ListBullet"/>
        <w:spacing w:line="240" w:lineRule="auto"/>
        <w:ind w:left="720"/>
      </w:pPr>
      <w:r>
        <w:rPr>
          <w:lang w:val="id_ID" w:bidi="id_ID"/>
        </w:rPr>
      </w:r>
      <w:r>
        <w:rPr>
          <w:lang w:val="id_ID" w:bidi="id_ID"/>
        </w:rPr>
        <w:t>Harun, saudara Musa</w:t>
      </w:r>
    </w:p>
    <w:p>
      <w:pPr>
        <w:pStyle w:val="ListBullet"/>
        <w:spacing w:line="240" w:lineRule="auto"/>
        <w:ind w:left="720"/>
      </w:pPr>
      <w:r>
        <w:rPr>
          <w:lang w:val="id_ID" w:bidi="id_ID"/>
        </w:rPr>
      </w:r>
      <w:r>
        <w:rPr>
          <w:lang w:val="id_ID" w:bidi="id_ID"/>
        </w:rPr>
        <w:t>Allah</w:t>
      </w:r>
    </w:p>
    <w:p>
      <w:pPr/>
      <w:r>
        <w:rPr>
          <w:lang w:val="id_ID" w:bidi="id_ID"/>
        </w:rPr>
      </w:r>
      <w:r>
        <w:rPr>
          <w:lang w:val="id_ID" w:bidi="id_ID"/>
        </w:rPr>
        <w:t>Dalam kelompok, perhatikan bagian-bagian dari latar belakang perikop ini.</w:t>
      </w:r>
    </w:p>
    <w:p>
      <w:pPr/>
      <w:r>
        <w:rPr>
          <w:lang w:val="id_ID" w:bidi="id_ID"/>
        </w:rPr>
      </w:r>
      <w:r>
        <w:rPr>
          <w:lang w:val="id_ID" w:bidi="id_ID"/>
        </w:rPr>
        <w:t>Perikop ini adalah kelanjutan dari kisah yang diceritakan Stefanus kepada Mahkamah Agama. Stefanus baru saja selesai mengatakan kepada Mahkamah Agama bagaimana Allah memanggil Musa untuk menyelamatkan umat-Nya dari Mesir. Sekarang Stefanus memulai bagian dari kisah ini dengan berkata, "Musa ini adalah orang yang sama yang ditolak oleh orang-orang ketika mereka berkata, 'Siapa yang membuat kamu menjadi penguasa dan hakim?'" Namun, Allah kemudian mengutus Musa sebagai penguasa mereka! Stefanus menunjukkan lagi bahwa orang-orang Israel sering menolak orang-orang yang Allah utus kepada mereka untuk membantu mereka. Di seluruh perikop ini, ditekankan fakta bahwa Musa-lah yang memimpin bangsa Israel keluar dari Mesir. Justru orang yang dulu ditolak oleh orang-orang kini telah menjadi Juruselamat mereka! Perikop ini memperjelas hal itu, dan Anda mungkin ingin menekankan nama Musa setiap kali muncul dalam perikop ini.</w:t>
      </w:r>
    </w:p>
    <w:p>
      <w:pPr/>
      <w:r>
        <w:rPr>
          <w:lang w:val="id_ID" w:bidi="id_ID"/>
        </w:rPr>
      </w:r>
      <w:r>
        <w:rPr>
          <w:lang w:val="id_ID" w:bidi="id_ID"/>
        </w:rPr>
        <w:t>Berhenti di sini dan diskusikan dalam kelompok: Ceritakan kisah tentang seorang pahlawan terkenal dalam sejarah Anda. Bagaimana Anda menekankan bahwa orang ini adalah orang yang melakukan hal-hal yang terkenal itu? Hentikan sebentar rekaman ini di sini.</w:t>
      </w:r>
    </w:p>
    <w:p>
      <w:pPr/>
      <w:r>
        <w:rPr>
          <w:lang w:val="id_ID" w:bidi="id_ID"/>
        </w:rPr>
      </w:r>
      <w:r>
        <w:rPr>
          <w:lang w:val="id_ID" w:bidi="id_ID"/>
        </w:rPr>
        <w:t>Allah mengutus Musa "melalui tangan malaikat yang menampakkan diri kepadanya." Ini adalah bahasa khusus yang berarti "dengan bantuan" atau "melalui pesan malaikat yang menampakkan diri kepadanya." Kemudian Stefanus menggambarkan apa yang terjadi. Anda mungkin ingin mengatur ulang peristiwa-peristiwa tersebut sesuai urutan terjadinya. Pertama, Musa melakukan keajaiban dan tanda-tanda di Mesir, kemudian ia menuntun mereka keluar dari Mesir, dan kemudian ia melakukan keajaiban dan tanda-tanda baik di Laut Merah maupun di padang gurun selama empat puluh tahun.</w:t>
      </w:r>
    </w:p>
    <w:p>
      <w:pPr/>
      <w:r>
        <w:rPr>
          <w:lang w:val="id_ID" w:bidi="id_ID"/>
        </w:rPr>
      </w:r>
      <w:r>
        <w:rPr>
          <w:lang w:val="id_ID" w:bidi="id_ID"/>
        </w:rPr>
        <w:t>Adegan kedua menggambarkan hal-hal yang Musa katakan kepada orang-orang di padang gurun. Sekali lagi, nama Musa ditekankan. Stefanus mengingatkan Mahkamah Agama bahwa meskipun orang Israel menolak Musa pada awalnya, Musa sekarang terkenal dan sangat dihormati karena hal-hal yang ia lakukan ini. Pertama, Musa mengatakan kepada orang-orang bahwa Nabi lain seperti dirinya akan datang kepada orang-orang. Kemudian, Musa berada di padang gurun bersama malaikat dari Allah di Gunung Sinai. Malaikat itu memberikan perintah Allah kepadanya, dan Musa menyampaikannya kepada orang-orang. Stefanus menyebut perintah Allah "firman yang hidup." Firman ini tidak benar-benar hidup, tetapi merupakan aturan penting dari Allah yang baik bagi orang-orang. Ketika orang-orang mengikuti aturan-aturan ini, mereka memiliki kehidupan yang nyata dan lengkap dengan Allah.</w:t>
      </w:r>
    </w:p>
    <w:p>
      <w:pPr/>
      <w:r>
        <w:rPr>
          <w:lang w:val="id_ID" w:bidi="id_ID"/>
        </w:rPr>
      </w:r>
      <w:r>
        <w:rPr>
          <w:lang w:val="id_ID" w:bidi="id_ID"/>
        </w:rPr>
        <w:t>Berhenti di sini dan diskusikan dalam kelompok: Bagaimana Anda akan menggambarkan "firman hidup" dalam terjemahan Anda? Hentikan sebentar rekaman ini di sini.</w:t>
      </w:r>
    </w:p>
    <w:p>
      <w:pPr/>
      <w:r>
        <w:rPr>
          <w:lang w:val="id_ID" w:bidi="id_ID"/>
        </w:rPr>
      </w:r>
      <w:r>
        <w:rPr>
          <w:lang w:val="id_ID" w:bidi="id_ID"/>
        </w:rPr>
        <w:t>Tetapi sekali lagi orang-orang menolak untuk menaati Musa. Mereka menolak Musa dan "hati mereka berbalik kembali ke Mesir." Ini berarti bahwa mereka banyak berpikir tentang Mesir dan ingin kembali ke Mesir. Mereka lebih suka menjadi budak di Mesir daripada menaati hukum dari Allah yang dibawa Musa kepada mereka! Stefanus tidak memberikan banyak detail tentang orang-orang Israel yang menyembah berhala di padang gurun, tetapi kita dapat berasumsi bahwa Musa sedang pergi, dan orang Israel tidak tahu kapan ia akan kembali. Mereka meminta Harun, yang adalah saudara Musa, untuk membangun bagi mereka berhala, atau patung yang mewakili makhluk ilahi. Mereka ingin menyembah sesuatu, dan mereka ingin sosok ilahi memimpin mereka melewati padang gurun. Harun membuat berhala dalam bentuk anak lembu. Orang-orang membawa korban kepada berhala anak lembu dan merayakan bahwa mereka telah membuat sesuatu sendiri.</w:t>
      </w:r>
    </w:p>
    <w:p>
      <w:pPr/>
      <w:r>
        <w:rPr>
          <w:lang w:val="id_ID" w:bidi="id_ID"/>
        </w:rPr>
      </w:r>
      <w:r>
        <w:rPr>
          <w:lang w:val="id_ID" w:bidi="id_ID"/>
        </w:rPr>
        <w:t>Dalam adegan terakhir, Allah berpaling dari orang Israel. Ini berarti bahwa Allah mengizinkan orang Israel untuk mengalami konsekuensi dari dosa mereka. Dia mengizinkan mereka untuk menyembah "bala tentara langit," yang berarti matahari, bulan, dan bintang-bintang. Stefanus kemudian berhenti menceritakan kisah itu dan menceritakan kepada kita ringkasan tentang bagaimana orang Israel mulai menyembah berhala di padang gurun dan melanjutkannya bahkan di tanah yang telah Allah janjikan kepada mereka. Stefanus mengutip dari Nabi Amos. Pertanyaan, "Apakah kamu membawa kepada-Ku korban dan persembahan selama empat puluh tahun di padang gurun, hai bangsa Israel?" mengharapkan jawaban "tidak." Stefanus percaya bahwa orang Israel membawa korban kepada ilah-ilah lain selain Allah Pencipta yang sejati, Allah Israel. Stefanus memberikan contoh tentang "bala tentara surga" yang akhirnya disembah oleh orang Israel. Orang-orang Israel menyembah ilah-ilah seperti Molekh dan Refan ratusan tahun setelah mereka berada di padang gurun, tetapi semua itu dimulai dengan mereka membuat dan kemudian menyembah ilah-ilah palsu di padang gurun sebelum mereka bahkan tiba di tanah yang dijanjikan. Akhirnya, karena orang Israel menyembah ilah-ilah palsu, Allah mengutus mereka ke pengasingan di Babel, bersama musuh-musuh mereka.</w:t>
      </w:r>
    </w:p>
    <w:p>
      <w:pPr/>
      <w:r>
        <w:rPr>
          <w:lang w:val="id_ID" w:bidi="id_ID"/>
        </w:rPr>
      </w:r>
      <w:r>
        <w:rPr>
          <w:lang w:val="id_ID" w:bidi="id_ID"/>
        </w:rPr>
        <w:t>Sekarang, kelompok harus membuat papan cerita, menggambar, atau menggunakan benda-benda untuk memvisualisasikan perikop ini dan tindakan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Kisah Para Rasul 7:35–43 dalam terjemahan yang paling mudah dimengerti.</w:t>
      </w:r>
    </w:p>
    <w:p>
      <w:pPr/>
      <w:r>
        <w:rPr>
          <w:lang w:val="id_ID" w:bidi="id_ID"/>
        </w:rPr>
      </w:r>
      <w:r>
        <w:rPr>
          <w:lang w:val="id_ID" w:bidi="id_ID"/>
        </w:rPr>
        <w:t>Pada langkah ini, kelompok akan memeragakan perikop tersebut.</w:t>
      </w:r>
    </w:p>
    <w:p>
      <w:pPr/>
      <w:r>
        <w:rPr>
          <w:lang w:val="id_ID" w:bidi="id_ID"/>
        </w:rPr>
      </w:r>
      <w:r>
        <w:rPr>
          <w:lang w:val="id_ID" w:bidi="id_ID"/>
        </w:rPr>
        <w:t>Perikop ini memiliki lima adegan.</w:t>
      </w:r>
    </w:p>
    <w:p>
      <w:pPr/>
      <w:r>
        <w:rPr>
          <w:lang w:val="id_ID" w:bidi="id_ID"/>
        </w:rPr>
      </w:r>
      <w:r>
        <w:rPr>
          <w:lang w:val="id_ID" w:bidi="id_ID"/>
        </w:rPr>
        <w:t>Para karakter dalam perikop ini termasuk mereka yang menceritakan dan mendengarkan kisah tersebut:</w:t>
      </w:r>
    </w:p>
    <w:p>
      <w:pPr>
        <w:pStyle w:val="ListBullet"/>
        <w:spacing w:line="240" w:lineRule="auto"/>
        <w:ind w:left="720"/>
      </w:pPr>
      <w:r>
        <w:rPr>
          <w:lang w:val="id_ID" w:bidi="id_ID"/>
        </w:rPr>
      </w:r>
      <w:r>
        <w:rPr>
          <w:lang w:val="id_ID" w:bidi="id_ID"/>
        </w:rPr>
        <w:t>Imam besar</w:t>
      </w:r>
    </w:p>
    <w:p>
      <w:pPr>
        <w:pStyle w:val="ListBullet"/>
        <w:spacing w:line="240" w:lineRule="auto"/>
        <w:ind w:left="720"/>
      </w:pPr>
      <w:r>
        <w:rPr>
          <w:lang w:val="id_ID" w:bidi="id_ID"/>
        </w:rPr>
      </w:r>
      <w:r>
        <w:rPr>
          <w:lang w:val="id_ID" w:bidi="id_ID"/>
        </w:rPr>
        <w:t>Stefanus</w:t>
      </w:r>
    </w:p>
    <w:p>
      <w:pPr>
        <w:pStyle w:val="ListBullet"/>
        <w:spacing w:line="240" w:lineRule="auto"/>
        <w:ind w:left="720"/>
      </w:pPr>
      <w:r>
        <w:rPr>
          <w:lang w:val="id_ID" w:bidi="id_ID"/>
        </w:rPr>
      </w:r>
      <w:r>
        <w:rPr>
          <w:lang w:val="id_ID" w:bidi="id_ID"/>
        </w:rPr>
        <w:t>Para anggota Mahkamah Agama</w:t>
      </w:r>
    </w:p>
    <w:p>
      <w:pPr>
        <w:pStyle w:val="ListBullet"/>
        <w:spacing w:line="240" w:lineRule="auto"/>
        <w:ind w:left="720"/>
      </w:pPr>
      <w:r>
        <w:rPr>
          <w:lang w:val="id_ID" w:bidi="id_ID"/>
        </w:rPr>
      </w:r>
      <w:r>
        <w:rPr>
          <w:lang w:val="id_ID" w:bidi="id_ID"/>
        </w:rPr>
        <w:t>Para saksi palsu dan orang-orang lain di Mahkamah Agama</w:t>
      </w:r>
    </w:p>
    <w:p>
      <w:pPr/>
      <w:r>
        <w:rPr>
          <w:lang w:val="id_ID" w:bidi="id_ID"/>
        </w:rPr>
      </w:r>
      <w:r>
        <w:rPr>
          <w:lang w:val="id_ID" w:bidi="id_ID"/>
        </w:rPr>
        <w:t>Tokoh-tokoh dalam kisah yang diceritakan Stefanus:</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Orang-orang Israel</w:t>
      </w:r>
    </w:p>
    <w:p>
      <w:pPr>
        <w:pStyle w:val="ListBullet"/>
        <w:spacing w:line="240" w:lineRule="auto"/>
        <w:ind w:left="720"/>
      </w:pPr>
      <w:r>
        <w:rPr>
          <w:lang w:val="id_ID" w:bidi="id_ID"/>
        </w:rPr>
      </w:r>
      <w:r>
        <w:rPr>
          <w:lang w:val="id_ID" w:bidi="id_ID"/>
        </w:rPr>
        <w:t>Malaikat Allah yang memberikan pesan-pesan Allah kepada Musa, atau firman hidup dari Allah</w:t>
      </w:r>
    </w:p>
    <w:p>
      <w:pPr>
        <w:pStyle w:val="ListBullet"/>
        <w:spacing w:line="240" w:lineRule="auto"/>
        <w:ind w:left="720"/>
      </w:pPr>
      <w:r>
        <w:rPr>
          <w:lang w:val="id_ID" w:bidi="id_ID"/>
        </w:rPr>
      </w:r>
      <w:r>
        <w:rPr>
          <w:lang w:val="id_ID" w:bidi="id_ID"/>
        </w:rPr>
        <w:t>Harun, saudara Musa</w:t>
      </w:r>
    </w:p>
    <w:p>
      <w:pPr>
        <w:pStyle w:val="ListBullet"/>
        <w:spacing w:line="240" w:lineRule="auto"/>
        <w:ind w:left="720"/>
      </w:pPr>
      <w:r>
        <w:rPr>
          <w:lang w:val="id_ID" w:bidi="id_ID"/>
        </w:rPr>
      </w:r>
      <w:r>
        <w:rPr>
          <w:lang w:val="id_ID" w:bidi="id_ID"/>
        </w:rPr>
        <w:t>Allah</w:t>
      </w:r>
    </w:p>
    <w:p>
      <w:pPr/>
      <w:r>
        <w:rPr>
          <w:lang w:val="id_ID" w:bidi="id_ID"/>
        </w:rPr>
      </w:r>
      <w:r>
        <w:rPr>
          <w:lang w:val="id_ID" w:bidi="id_ID"/>
        </w:rPr>
        <w:t>Sebagai kelompok, peragakan perikop ini dua kali.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peragaan bagian-bagian yang sulit atau penting dari perikop tersebut. Bantulah satu sama lain untuk mengingat bagian-bagian perikop ini.</w:t>
      </w:r>
    </w:p>
    <w:p>
      <w:pPr/>
      <w:r>
        <w:rPr>
          <w:lang w:val="id_ID" w:bidi="id_ID"/>
        </w:rPr>
      </w:r>
      <w:r>
        <w:rPr>
          <w:lang w:val="id_ID" w:bidi="id_ID"/>
        </w:rPr>
        <w:t>Hentikan sebentar rekaman ini di sini dan mulai peragakan perikop tersebut.</w:t>
      </w:r>
    </w:p>
    <w:p>
      <w:pPr/>
      <w:r>
        <w:rPr>
          <w:lang w:val="id_ID" w:bidi="id_ID"/>
        </w:rPr>
      </w:r>
      <w:r>
        <w:rPr>
          <w:lang w:val="id_ID" w:bidi="id_ID"/>
        </w:rPr>
        <w:t>Kelompok tersebut harus memeragakan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Hentikan sebentar rekaman suara ini di sini dan peragakan perikop ini untuk kedua kalinya.</w:t>
      </w:r>
    </w:p>
    <w:p>
      <w:pPr/>
      <w:r>
        <w:rPr>
          <w:lang w:val="id_ID" w:bidi="id_ID"/>
        </w:rPr>
      </w:r>
      <w:r>
        <w:rPr>
          <w:lang w:val="id_ID" w:bidi="id_ID"/>
        </w:rPr>
        <w:t>Berikut ini adalah contoh drama dan kemungkinan responsnya.</w:t>
      </w:r>
    </w:p>
    <w:p>
      <w:pPr/>
      <w:r>
        <w:rPr>
          <w:lang w:val="id_ID" w:bidi="id_ID"/>
        </w:rPr>
      </w:r>
      <w:r>
        <w:rPr>
          <w:lang w:val="id_ID" w:bidi="id_ID"/>
        </w:rPr>
        <w:t>Stefanus melanjutkan kisahnya. Dia berkata, "Inilah Musa yang sama yang kamu tolak dan kamu katakan, 'Siapa yang mengangkat kamu menjadi penguasa dan hakim?'" Tetapi kemudian Allah memang mengutus Musa untuk memerintah mereka dan menyelamatkan mereka, melalui malaikat yang menampakkan diri kepada Musa di semak yang terbakar. Musa melakukan keajaiban dan tanda-tanda di Mesir. Kemudian Musa memimpin orang-orang keluar dari Mesir. Kemudian Musa melakukan keajaiban dan tanda-tanda di Laut Merah, dan di padang gurun.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 Israel, "Bagaimana perasaan Anda?" Anda mungkin mendengar hal-hal seperti, "Aku terkejut bahwa Allah menggunakan orang ini," "Aku senang karena Allah membantu kita." "Saya tidak yakin berapa lama itu akan bertahan."</w:t>
      </w:r>
    </w:p>
    <w:p>
      <w:pPr>
        <w:pStyle w:val="ListBullet"/>
        <w:spacing w:line="240" w:lineRule="auto"/>
        <w:ind w:left="720"/>
      </w:pPr>
      <w:r>
        <w:rPr>
          <w:lang w:val="id_ID" w:bidi="id_ID"/>
        </w:rPr>
      </w:r>
      <w:r>
        <w:rPr>
          <w:lang w:val="id_ID" w:bidi="id_ID"/>
        </w:rPr>
        <w:t>Tanyakan kepada orang yang memerankan Mahkamah Agama, "Bagaimana perasaan Anda?" Anda mungkin mendengar hal-hal seperti, "Marah." Mengapa Stefanus terus menyebutkan bahwa orang Israel menolak Musa?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Musa ini mengatakan kepada orang Israel bahwa Allah akan mengutus Nabi lain seperti dirinya sendiri, dari antara orang Israel. Musa berada bersama orang-orang di padang gurun. Malaikat itu memberikan firman hidup dari Allah kepada Musa, atau pesan-pesan dari Allah, untuk umat itu. Musa menyampaikannya kepada orang-orang.</w:t>
      </w:r>
    </w:p>
    <w:p>
      <w:pPr/>
      <w:r>
        <w:rPr>
          <w:lang w:val="id_ID" w:bidi="id_ID"/>
        </w:rPr>
      </w:r>
      <w:r>
        <w:rPr>
          <w:lang w:val="id_ID" w:bidi="id_ID"/>
        </w:rPr>
        <w:t>Tetapi orang Israel menolak untuk menaati Musa. Mereka menolaknya, dan mereka ingin kembali ke Mesir. Mereka mengatakan kepada Harun, "Buatlah bagi kami ilah-ilah yang akan memimpin kami." "Kami bahkan tidak tahu di mana Musa berada!" Dan mereka membuat berhala dalam bentuk anak lembu. Mereka membawa korban kepada berhala dan merayakan apa yang telah mereka buat.</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 Israel, "Apa yang Anda pikirkan atau rasakan?" Anda mungkin mendengar hal-hal seperti, "Kami tahu bahwa Musa akan meninggalkan kami suatu hari nanti!" Kami putus asa. "Siapa yang dapat kita percayai?"</w:t>
      </w:r>
    </w:p>
    <w:p>
      <w:pPr>
        <w:pStyle w:val="ListBullet"/>
        <w:spacing w:line="240" w:lineRule="auto"/>
        <w:ind w:left="720"/>
      </w:pPr>
      <w:r>
        <w:rPr>
          <w:lang w:val="id_ID" w:bidi="id_ID"/>
        </w:rPr>
      </w:r>
      <w:r>
        <w:rPr>
          <w:lang w:val="id_ID" w:bidi="id_ID"/>
        </w:rPr>
        <w:t>Tanyakan kepada orang yang memerankan Musa, "Bagaimana perasaan Anda?" Anda mungkin mendengar hal-hal seperti, "Saya sangat sedih karena orang-orang tidak sabar." Saya selalu di sini untuk mereka. Mengapa mereka terus menolak saya?"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Allah berpaling dari orang Israel. Dia mengizinkan mereka untuk mengalami konsekuensi dari dosa mereka ketika mereka mulai menyembah matahari, bulan, dan bintang-bintang. Itu sama seperti apa yang ditulis oleh para nabi dalam kitab mereka: "Apakah kamu membawa kepada-Ku korban dan persembahan selama empat puluh tahun di padang gurun, hai bangsa Israel?" Anda telah beribadah di kemah suci, atau tenda, allah Molokh. Anda telah menyembah bintang allah Refan. Kamu membuat berhala untuk menyembahnya. Jadi Aku, Allah, akan membuang kamu ke pengasingan sejauh Babel."</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Allah, "Bagaimana perasaan Anda?" Anda mungkin mendengar hal-hal seperti, "Aku sangat sedih karena orang-orang terus menolakku." Aku tidak ingin berpaling dari mereka, tetapi aku tidak memiliki pilihan," "Aku benar-benar ingin umatku kembali kepadaku!"</w:t>
      </w:r>
    </w:p>
    <w:p>
      <w:pPr>
        <w:pStyle w:val="ListBullet"/>
        <w:spacing w:line="240" w:lineRule="auto"/>
        <w:ind w:left="720"/>
      </w:pPr>
      <w:r>
        <w:rPr>
          <w:lang w:val="id_ID" w:bidi="id_ID"/>
        </w:rPr>
      </w:r>
      <w:r>
        <w:rPr>
          <w:lang w:val="id_ID" w:bidi="id_ID"/>
        </w:rPr>
        <w:t>Tanyakan kepada orang yang memerankan Stefanus, "Bagaimana perasaan Anda?" Anda mungkin mendengar hal-hal seperti, "Aku puas menunjukkan kepada Mahkamah Agama bagaimana orang Israel selalu menolak utusan Allah," "Aku berharap Mahkamah Agama memahami bahwa Yesus dapat mengubah pemberontakan orang-orang!"</w:t>
      </w:r>
      <w:r>
        <w:rPr>
          <w:lang w:val="id_ID" w:bidi="id_ID"/>
        </w:rPr>
      </w:r>
    </w:p>
    <w:p>
      <w:pPr>
        <w:pStyle w:val="Heading3"/>
      </w:pPr>
      <w:r>
        <w:rPr>
          <w:lang w:val="id_ID" w:bidi="id_ID"/>
        </w:rPr>
        <w:t>Melengkapi yang Kurang</w:t>
      </w:r>
    </w:p>
    <w:p>
      <w:pPr/>
      <w:r>
        <w:rPr>
          <w:lang w:val="id_ID" w:bidi="id_ID"/>
        </w:rPr>
      </w:r>
      <w:r>
        <w:rPr>
          <w:lang w:val="id_ID" w:bidi="id_ID"/>
        </w:rPr>
        <w:t>Dengarkan versi audio dari Kisah Para Rasul 7:35–43 dalam terjemahan yang paling mudah dimengerti.</w:t>
      </w:r>
    </w:p>
    <w:p>
      <w:pPr/>
      <w:r>
        <w:rPr>
          <w:lang w:val="id_ID" w:bidi="id_ID"/>
        </w:rPr>
      </w:r>
      <w:r>
        <w:rPr>
          <w:lang w:val="id_ID" w:bidi="id_ID"/>
        </w:rPr>
        <w:t>Pada tahap ini, kelompok akan membahas istilah dan kata-kata penting dalam perikop ini.</w:t>
      </w:r>
    </w:p>
    <w:p>
      <w:pPr/>
      <w:r>
        <w:rPr>
          <w:lang w:val="id_ID" w:bidi="id_ID"/>
        </w:rPr>
      </w:r>
      <w:r>
        <w:rPr>
          <w:lang w:val="id_ID" w:bidi="id_ID"/>
        </w:rPr>
        <w:t xml:space="preserve">Stefanus mengatakan bahwa Allah mengutus Musa untuk memerintah dan menyelamatkan umat-Nya, melalui tangan </w:t>
      </w:r>
      <w:r>
        <w:rPr>
          <w:b/>
          <w:lang w:val="id_ID" w:bidi="id_ID"/>
        </w:rPr>
        <w:t>malaikat</w:t>
      </w:r>
      <w:r>
        <w:rPr>
          <w:lang w:val="id_ID" w:bidi="id_ID"/>
        </w:rPr>
        <w:t xml:space="preserve"> itu. "Tangan malaikat" berarti bahwa malaikat itu membantu Musa, atau bahwa malaikat itu memberitahu Musa pesan-pesan dari Allah. Terjemahkan malaikat dengan cara yang sama seperti yang Anda lakukan pada perikop sebelumnya, dan ingatlah bahwa </w:t>
      </w:r>
      <w:r>
        <w:rPr>
          <w:lang w:val="id_ID" w:bidi="id_ID"/>
        </w:rPr>
        <w:t>malaikat</w:t>
      </w:r>
      <w:r>
        <w:rPr>
          <w:lang w:val="id_ID" w:bidi="id_ID"/>
        </w:rPr>
        <w:t xml:space="preserve"> terdapat di Daftar Kata Utama.</w:t>
      </w:r>
    </w:p>
    <w:p>
      <w:pPr/>
      <w:r>
        <w:rPr>
          <w:lang w:val="id_ID" w:bidi="id_ID"/>
        </w:rPr>
      </w:r>
      <w:r>
        <w:rPr>
          <w:lang w:val="id_ID" w:bidi="id_ID"/>
        </w:rPr>
        <w:t xml:space="preserve">Allah mengutus Musa kepada orang Israel sebagai penguasa dan </w:t>
      </w:r>
      <w:r>
        <w:rPr>
          <w:b/>
          <w:lang w:val="id_ID" w:bidi="id_ID"/>
        </w:rPr>
        <w:t>Juruselamat</w:t>
      </w:r>
      <w:r>
        <w:rPr>
          <w:lang w:val="id_ID" w:bidi="id_ID"/>
        </w:rPr>
        <w:t xml:space="preserve"> mereka. Gunakan kata yang sama yang telah Anda gunakan sebelumnya untuk Juruselamat, dan ingatlah bahwa </w:t>
      </w:r>
      <w:r>
        <w:rPr>
          <w:lang w:val="id_ID" w:bidi="id_ID"/>
        </w:rPr>
        <w:t>Juruselamat</w:t>
      </w:r>
      <w:r>
        <w:rPr>
          <w:lang w:val="id_ID" w:bidi="id_ID"/>
        </w:rPr>
        <w:t xml:space="preserve"> terdapat di Daftar Kata Utama.</w:t>
      </w:r>
    </w:p>
    <w:p>
      <w:pPr/>
      <w:r>
        <w:rPr>
          <w:lang w:val="id_ID" w:bidi="id_ID"/>
        </w:rPr>
      </w:r>
      <w:r>
        <w:rPr>
          <w:lang w:val="id_ID" w:bidi="id_ID"/>
        </w:rPr>
        <w:t xml:space="preserve">Musa melakukan banyak </w:t>
      </w:r>
      <w:r>
        <w:rPr>
          <w:b/>
          <w:lang w:val="id_ID" w:bidi="id_ID"/>
        </w:rPr>
        <w:t>keajaiban</w:t>
      </w:r>
      <w:r>
        <w:rPr>
          <w:lang w:val="id_ID" w:bidi="id_ID"/>
        </w:rPr>
        <w:t xml:space="preserve"> dan </w:t>
      </w:r>
      <w:r>
        <w:rPr>
          <w:b/>
          <w:lang w:val="id_ID" w:bidi="id_ID"/>
        </w:rPr>
        <w:t>tanda-tanda ajaib</w:t>
      </w:r>
      <w:r>
        <w:rPr>
          <w:lang w:val="id_ID" w:bidi="id_ID"/>
        </w:rPr>
        <w:t xml:space="preserve"> di Mesir dan di </w:t>
      </w:r>
      <w:r>
        <w:rPr>
          <w:b/>
          <w:lang w:val="id_ID" w:bidi="id_ID"/>
        </w:rPr>
        <w:t>padang gurun</w:t>
      </w:r>
      <w:r>
        <w:rPr>
          <w:lang w:val="id_ID" w:bidi="id_ID"/>
        </w:rPr>
        <w:t xml:space="preserve">. Keajaiban itu seperti mujizat karena bukan tindakan yang biasa, dan orang-orang kagum ketika mereka melihatnya. Anda dapat mengatakan bahwa keajaiban adalah peristiwa yang luar biasa. Tanda-tanda adalah peristiwa yang terjadi untuk menunjukkan sesuatu dari Allah—tanda-tanda tersebut memiliki makna khusus. </w:t>
      </w:r>
      <w:r>
        <w:rPr>
          <w:lang w:val="id_ID" w:bidi="id_ID"/>
        </w:rPr>
        <w:t>Tanda-tanda</w:t>
      </w:r>
      <w:r>
        <w:rPr>
          <w:lang w:val="id_ID" w:bidi="id_ID"/>
        </w:rPr>
        <w:t xml:space="preserve"> terdapat di Daftar Kata Utama. Terjemahkan tanda dan mukjizat dengan cara yang sama seperti yang Anda lakukan pada perikop sebelumnya. Musa berada bersama orang-orang di </w:t>
      </w:r>
      <w:r>
        <w:rPr>
          <w:b/>
          <w:lang w:val="id_ID" w:bidi="id_ID"/>
        </w:rPr>
        <w:t>padang gurun</w:t>
      </w:r>
      <w:r>
        <w:rPr>
          <w:lang w:val="id_ID" w:bidi="id_ID"/>
        </w:rPr>
        <w:t xml:space="preserve"> atau </w:t>
      </w:r>
      <w:r>
        <w:rPr>
          <w:b/>
          <w:lang w:val="id_ID" w:bidi="id_ID"/>
        </w:rPr>
        <w:t>padang pasir</w:t>
      </w:r>
      <w:r>
        <w:rPr>
          <w:lang w:val="id_ID" w:bidi="id_ID"/>
        </w:rPr>
        <w:t>. Padang gurun atau padang pasir dalam perikop ini merujuk pada wilayah tanah yang tandus di mana tidak ada banyak makanan dan air.</w:t>
      </w:r>
    </w:p>
    <w:p>
      <w:pPr/>
      <w:r>
        <w:rPr>
          <w:lang w:val="id_ID" w:bidi="id_ID"/>
        </w:rPr>
      </w:r>
      <w:r>
        <w:rPr>
          <w:lang w:val="id_ID" w:bidi="id_ID"/>
        </w:rPr>
        <w:t xml:space="preserve">Berhenti di sini dan diskusikan kata apa yang akan Anda gunakan untuk </w:t>
      </w:r>
      <w:r>
        <w:rPr>
          <w:b/>
          <w:lang w:val="id_ID" w:bidi="id_ID"/>
        </w:rPr>
        <w:t>padang gurun</w:t>
      </w:r>
      <w:r>
        <w:rPr>
          <w:lang w:val="id_ID" w:bidi="id_ID"/>
        </w:rPr>
        <w:t xml:space="preserve">. Gunakan kata yang sama untuk padang gurun yang Anda gunakan di bagian lain Alkitab. Untuk informasi lebih lanjut tentang </w:t>
      </w:r>
      <w:r>
        <w:rPr>
          <w:lang w:val="id_ID" w:bidi="id_ID"/>
        </w:rPr>
        <w:t>padang gurun</w:t>
      </w:r>
      <w:r>
        <w:rPr>
          <w:lang w:val="id_ID" w:bidi="id_ID"/>
        </w:rPr>
        <w:t>, lihat Daftar Kata Utama. Hentikan sebentar rekaman ini di sini.</w:t>
      </w:r>
    </w:p>
    <w:p>
      <w:pPr/>
      <w:r>
        <w:rPr>
          <w:lang w:val="id_ID" w:bidi="id_ID"/>
        </w:rPr>
      </w:r>
      <w:r>
        <w:rPr>
          <w:lang w:val="id_ID" w:bidi="id_ID"/>
        </w:rPr>
        <w:t xml:space="preserve">Musa mengatakan kepada orang-orang bahwa Allah akan membawa kepada mereka atau membangkitkan bagi mereka seorang </w:t>
      </w:r>
      <w:r>
        <w:rPr>
          <w:b/>
          <w:lang w:val="id_ID" w:bidi="id_ID"/>
        </w:rPr>
        <w:t xml:space="preserve">Nabi </w:t>
      </w:r>
      <w:r>
        <w:rPr>
          <w:lang w:val="id_ID" w:bidi="id_ID"/>
        </w:rPr>
        <w:t xml:space="preserve">dari antara orang Israel yang akan seperti Musa. Nabi ini akan menjadi seorang Juruselamat. Terjemahkan nabi dengan cara yang sama seperti yang Anda lakukan pada perikop sebelumnya, dan ingatlah bahwa </w:t>
      </w:r>
      <w:r>
        <w:rPr>
          <w:lang w:val="id_ID" w:bidi="id_ID"/>
        </w:rPr>
        <w:t>Nabi</w:t>
      </w:r>
      <w:r>
        <w:rPr>
          <w:lang w:val="id_ID" w:bidi="id_ID"/>
        </w:rPr>
        <w:t xml:space="preserve"> terdapat di Glosarium Utama.</w:t>
      </w:r>
    </w:p>
    <w:p>
      <w:pPr/>
      <w:r>
        <w:rPr>
          <w:lang w:val="id_ID" w:bidi="id_ID"/>
        </w:rPr>
      </w:r>
      <w:r>
        <w:rPr>
          <w:lang w:val="id_ID" w:bidi="id_ID"/>
        </w:rPr>
        <w:t xml:space="preserve">Ketika Musa pergi, orang Israel meminta Harun untuk membuatkan bagi mereka sesosok </w:t>
      </w:r>
      <w:r>
        <w:rPr>
          <w:b/>
          <w:lang w:val="id_ID" w:bidi="id_ID"/>
        </w:rPr>
        <w:t>allah</w:t>
      </w:r>
      <w:r>
        <w:rPr>
          <w:lang w:val="id_ID" w:bidi="id_ID"/>
        </w:rPr>
        <w:t xml:space="preserve">, atau </w:t>
      </w:r>
      <w:r>
        <w:rPr>
          <w:b/>
          <w:lang w:val="id_ID" w:bidi="id_ID"/>
        </w:rPr>
        <w:t>berhala</w:t>
      </w:r>
      <w:r>
        <w:rPr>
          <w:lang w:val="id_ID" w:bidi="id_ID"/>
        </w:rPr>
        <w:t xml:space="preserve"> dalam bentuk anak lembu. Allah dalam kasus ini adalah makhluk roh yang disembah orang-orang, yang bukan Allah Pencipta yang benar, satu-satunya. Orang-orang sering membuat berhala atau patung dari perak atau emas untuk mewakili ilah-ilah palsu ini.</w:t>
      </w:r>
    </w:p>
    <w:p>
      <w:pPr/>
      <w:r>
        <w:rPr>
          <w:lang w:val="id_ID" w:bidi="id_ID"/>
        </w:rPr>
      </w:r>
      <w:r>
        <w:rPr>
          <w:lang w:val="id_ID" w:bidi="id_ID"/>
        </w:rPr>
        <w:t xml:space="preserve">Berhenti di sini dan diskusikan kata apa yang akan Anda gunakan untuk berhala atau dewa-dewa. </w:t>
      </w:r>
      <w:r>
        <w:rPr>
          <w:lang w:val="id_ID" w:bidi="id_ID"/>
        </w:rPr>
        <w:t>Berhala</w:t>
      </w:r>
      <w:r>
        <w:rPr>
          <w:lang w:val="id_ID" w:bidi="id_ID"/>
        </w:rPr>
        <w:t xml:space="preserve"> dan </w:t>
      </w:r>
      <w:r>
        <w:rPr>
          <w:lang w:val="id_ID" w:bidi="id_ID"/>
        </w:rPr>
        <w:t>dewa-dewa</w:t>
      </w:r>
      <w:r>
        <w:rPr>
          <w:lang w:val="id_ID" w:bidi="id_ID"/>
        </w:rPr>
        <w:t xml:space="preserve"> terdapat di Daftar Kata Utama. Hentikan sebentar rekaman ini di sini.</w:t>
      </w:r>
    </w:p>
    <w:p>
      <w:pPr/>
      <w:r>
        <w:rPr>
          <w:lang w:val="id_ID" w:bidi="id_ID"/>
        </w:rPr>
      </w:r>
      <w:r>
        <w:rPr>
          <w:lang w:val="id_ID" w:bidi="id_ID"/>
        </w:rPr>
        <w:t xml:space="preserve">Allah bertanya kepada orang Israel melalui para nabi, "Apakah kamu membawa kepada-Ku </w:t>
      </w:r>
      <w:r>
        <w:rPr>
          <w:b/>
          <w:lang w:val="id_ID" w:bidi="id_ID"/>
        </w:rPr>
        <w:t>korban</w:t>
      </w:r>
      <w:r>
        <w:rPr>
          <w:lang w:val="id_ID" w:bidi="id_ID"/>
        </w:rPr>
        <w:t xml:space="preserve"> atau </w:t>
      </w:r>
      <w:r>
        <w:rPr>
          <w:b/>
          <w:lang w:val="id_ID" w:bidi="id_ID"/>
        </w:rPr>
        <w:t>persembahan</w:t>
      </w:r>
      <w:r>
        <w:rPr>
          <w:lang w:val="id_ID" w:bidi="id_ID"/>
        </w:rPr>
        <w:t xml:space="preserve"> selama empat puluh tahun di padang gurun itu, hai orang-orang Israel?" Baik korban maupun persembahan merujuk pada hewan yang dibawa orang-orang kepada dewa-dewa dan membakarnya untuk ibadah. Orang-orang akan membawa korban dan persembahan untuk bersyukur kepada Allah atau meminta Pengampunan dari Allah.</w:t>
      </w:r>
    </w:p>
    <w:p>
      <w:pPr/>
      <w:r>
        <w:rPr>
          <w:lang w:val="id_ID" w:bidi="id_ID"/>
        </w:rPr>
      </w:r>
      <w:r>
        <w:rPr>
          <w:lang w:val="id_ID" w:bidi="id_ID"/>
        </w:rPr>
        <w:t xml:space="preserve">Berhenti di sini dan diskusikan kata apa yang akan Anda gunakan untuk </w:t>
      </w:r>
      <w:r>
        <w:rPr>
          <w:lang w:val="id_ID" w:bidi="id_ID"/>
        </w:rPr>
        <w:t>korban</w:t>
      </w:r>
      <w:r>
        <w:rPr>
          <w:lang w:val="id_ID" w:bidi="id_ID"/>
        </w:rPr>
        <w:t xml:space="preserve"> dan </w:t>
      </w:r>
      <w:r>
        <w:rPr>
          <w:lang w:val="id_ID" w:bidi="id_ID"/>
        </w:rPr>
        <w:t>persembahan</w:t>
      </w:r>
      <w:r>
        <w:rPr>
          <w:lang w:val="id_ID" w:bidi="id_ID"/>
        </w:rPr>
        <w:t>. Kata-kata ini ada di Glosarium Utama. Hentikan sebentar rekaman ini di sini.</w:t>
      </w:r>
    </w:p>
    <w:p>
      <w:pPr/>
      <w:r>
        <w:rPr>
          <w:lang w:val="id_ID" w:bidi="id_ID"/>
        </w:rPr>
      </w:r>
      <w:r>
        <w:rPr>
          <w:lang w:val="id_ID" w:bidi="id_ID"/>
        </w:rPr>
        <w:t xml:space="preserve">Allah mengatakan bahwa orang Israel membawa allah Molokh di dalam </w:t>
      </w:r>
      <w:r>
        <w:rPr>
          <w:b/>
          <w:lang w:val="id_ID" w:bidi="id_ID"/>
        </w:rPr>
        <w:t>tenda</w:t>
      </w:r>
      <w:r>
        <w:rPr>
          <w:lang w:val="id_ID" w:bidi="id_ID"/>
        </w:rPr>
        <w:t xml:space="preserve"> atau </w:t>
      </w:r>
      <w:r>
        <w:rPr>
          <w:b/>
          <w:lang w:val="id_ID" w:bidi="id_ID"/>
        </w:rPr>
        <w:t>kemah suci</w:t>
      </w:r>
      <w:r>
        <w:rPr>
          <w:lang w:val="id_ID" w:bidi="id_ID"/>
        </w:rPr>
        <w:t>. Kemah suci adalah sebuah tenda atau kanopi yang digunakan orang-orang untuk membawa berhala mereka.</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bahas.</w:t>
      </w:r>
    </w:p>
    <w:p>
      <w:pPr/>
      <w:r>
        <w:rPr>
          <w:lang w:val="id_ID" w:bidi="id_ID"/>
        </w:rPr>
      </w:r>
      <w:r>
        <w:rPr>
          <w:lang w:val="id_ID" w:bidi="id_ID"/>
        </w:rPr>
        <w:t>Seorang anggota kelompok harus menyampaikan beberapa kalimat dari perikop itu lalu berhenti sejenak. Anggota kelompok lain harus menceritakan bagian selanjutnya dari perikop itu dan berhenti sejenak. Lakukan hal ini sampai kelompok itu telah menceritakan kembali semua perikop tersebut. Dalam tahap ini anggota kelompok dapat saling mengoreksi. Hentikan sebentar rekaman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mengingat perikop tersebut. Hentikan sebentar rekaman ini di sini.</w:t>
      </w:r>
    </w:p>
    <w:p>
      <w:pPr/>
      <w:r>
        <w:rPr>
          <w:lang w:val="id_ID" w:bidi="id_ID"/>
        </w:rPr>
      </w:r>
      <w:r>
        <w:rPr>
          <w:lang w:val="id_ID" w:bidi="id_ID"/>
        </w:rPr>
        <w:t>Selanjutnya, kelompok dapat memutuskan versi mana dari perikop tersebut yang paling disukai. Anda mungkin merasa bahwa Anda menyukai cara salah satu anggota kelompok menceritakan suatu adegan, tetapi menyukai cara anggota kelompok lain menceritakan adegan lainnya. Hentikan sebentar audio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7:44–53</w:t>
      </w:r>
      <w:r>
        <w:rPr>
          <w:lang w:val="id_ID" w:bidi="id_ID"/>
        </w:rPr>
      </w:r>
    </w:p>
    <w:p>
      <w:pPr>
        <w:pStyle w:val="Heading3"/>
      </w:pPr>
      <w:r>
        <w:rPr>
          <w:lang w:val="id_ID" w:bidi="id_ID"/>
        </w:rPr>
        <w:t>Dengar dan Renungkan</w:t>
      </w:r>
    </w:p>
    <w:p>
      <w:pPr/>
      <w:r>
        <w:rPr>
          <w:lang w:val="id_ID" w:bidi="id_ID"/>
        </w:rPr>
      </w:r>
      <w:r>
        <w:rPr>
          <w:lang w:val="id_ID" w:bidi="id_ID"/>
        </w:rPr>
        <w:t>Dalam tahap ini, dengarkan Kisah Para Rasul 7:44–53 dan simpanlah dalam hatimu.</w:t>
      </w:r>
    </w:p>
    <w:p>
      <w:pPr/>
      <w:r>
        <w:rPr>
          <w:lang w:val="id_ID" w:bidi="id_ID"/>
        </w:rPr>
      </w:r>
      <w:r>
        <w:rPr>
          <w:lang w:val="id_ID" w:bidi="id_ID"/>
        </w:rPr>
        <w:t>Dengarkan rekaman dari Kisah Para Rasul 7:44–53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Anda tidak sukai atau tidak mengerti dari kisah ini?</w:t>
      </w:r>
    </w:p>
    <w:p>
      <w:pPr>
        <w:pStyle w:val="ListBullet"/>
        <w:spacing w:line="240" w:lineRule="auto"/>
        <w:ind w:left="720"/>
      </w:pPr>
      <w:r>
        <w:rPr>
          <w:lang w:val="id_ID" w:bidi="id_ID"/>
        </w:rPr>
      </w:r>
      <w:r>
        <w:rPr>
          <w:lang w:val="id_ID" w:bidi="id_ID"/>
        </w:rPr>
        <w:t>Apa yang diceritakan perikop ini kepada kita tentang Tuhan atau Yesus?</w:t>
      </w:r>
    </w:p>
    <w:p>
      <w:pPr>
        <w:pStyle w:val="ListBullet"/>
        <w:spacing w:line="240" w:lineRule="auto"/>
        <w:ind w:left="720"/>
      </w:pPr>
      <w:r>
        <w:rPr>
          <w:lang w:val="id_ID" w:bidi="id_ID"/>
        </w:rPr>
      </w:r>
      <w:r>
        <w:rPr>
          <w:lang w:val="id_ID" w:bidi="id_ID"/>
        </w:rPr>
        <w:t>Apa yang diceritakan bagian ini tentang manusia?</w:t>
      </w:r>
    </w:p>
    <w:p>
      <w:pPr>
        <w:pStyle w:val="ListBullet"/>
        <w:spacing w:line="240" w:lineRule="auto"/>
        <w:ind w:left="720"/>
      </w:pPr>
      <w:r>
        <w:rPr>
          <w:lang w:val="id_ID" w:bidi="id_ID"/>
        </w:rPr>
      </w:r>
      <w:r>
        <w:rPr>
          <w:lang w:val="id_ID" w:bidi="id_ID"/>
        </w:rPr>
        <w:t>Bagaimana perikop ini memengaruhi kehidupan sehari-hari kita?</w:t>
      </w:r>
    </w:p>
    <w:p>
      <w:pPr>
        <w:pStyle w:val="ListBullet"/>
        <w:spacing w:line="240" w:lineRule="auto"/>
        <w:ind w:left="720"/>
      </w:pPr>
      <w:r>
        <w:rPr>
          <w:lang w:val="id_ID" w:bidi="id_ID"/>
        </w:rPr>
      </w:r>
      <w:r>
        <w:rPr>
          <w:lang w:val="id_ID" w:bidi="id_ID"/>
        </w:rPr>
        <w:t>Adakah di antara kenalan Anda yang perlu mendengar tentang kisah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Kisah Para Rasul 7:44–53 dalam terjemahan yang paling mudah dimengerti.</w:t>
      </w:r>
    </w:p>
    <w:p>
      <w:pPr/>
      <w:r>
        <w:rPr>
          <w:lang w:val="id_ID" w:bidi="id_ID"/>
        </w:rPr>
      </w:r>
      <w:r>
        <w:rPr>
          <w:lang w:val="id_ID" w:bidi="id_ID"/>
        </w:rPr>
        <w:t xml:space="preserve">Stefanus lanjut menyampaikan kisahnya tentang sejarah bangsa Yahudi kepada Mahkamah Agama. Stefanus baru saja menjelaskan bagaimana Musa memimpin bangsa itu di </w:t>
      </w:r>
      <w:r>
        <w:rPr>
          <w:lang w:val="id_ID" w:bidi="id_ID"/>
        </w:rPr>
        <w:t>padang gurun</w:t>
      </w:r>
      <w:r>
        <w:rPr>
          <w:lang w:val="id_ID" w:bidi="id_ID"/>
        </w:rPr>
        <w:t>, melakukan keajaiban dan tanda-tanda, dan menyampaikan pesan-pesan dari Allah kepada orang Israel yang akan membawa mereka pada kehidupan yang seutuhnya bersama Allah.</w:t>
      </w:r>
    </w:p>
    <w:p>
      <w:pPr/>
      <w:r>
        <w:rPr>
          <w:lang w:val="id_ID" w:bidi="id_ID"/>
        </w:rPr>
      </w:r>
      <w:r>
        <w:rPr>
          <w:lang w:val="id_ID" w:bidi="id_ID"/>
        </w:rPr>
        <w:t>Sekarang Stefanus mengingatkan Mahkamah Agama bahwa bangsa Israel memiliki sebuah kemah khusus, yang disebut Kemah Suci. Orang-orang kadang-kadang menyebut kemah khusus ini "kemah kehadiran Allah" atau "Kemah Kesaksian." Allah telah memberikan petunjuk kepada Musa tentang cara membangun kemah ini, dan bangsa Israel membawa kemah ini bersama mereka ke mana pun mereka pergi. Kemah khusus tersebut adalah tempat di mana orang Israel menyimpan hukum tertulis yang Allah telah berikan kepada Musa. Dengan cara ini, mereka selalu dapat membawa pesan-pesan dari Allah bersama mereka. Lalu, 40 tahun kemudian, orang Israel masuk ke tanah perjanjian. Musa telah mati dan Yosua adalah pemimpin baru mereka. Yosua memimpin orang Israel dalam pertempuran melawan orang-orang yang tinggal di tanah itu. Ketika mereka menaklukkan tanah itu, Yosua membawa Kemah Kesaksian atau Kemah Suci itu, bersama mereka ke tanah yang baru. Kemah Kesaksian ini ada bersama orang Israel selama bertahun-tahun, sampai zaman Raja Daud.</w:t>
      </w:r>
    </w:p>
    <w:p>
      <w:pPr/>
      <w:r>
        <w:rPr>
          <w:lang w:val="id_ID" w:bidi="id_ID"/>
        </w:rPr>
      </w:r>
      <w:r>
        <w:rPr>
          <w:lang w:val="id_ID" w:bidi="id_ID"/>
        </w:rPr>
        <w:t xml:space="preserve">Berhenti di sini dan tunjukkan kepada tim foto </w:t>
      </w:r>
      <w:r>
        <w:rPr>
          <w:lang w:val="id_ID" w:bidi="id_ID"/>
        </w:rPr>
        <w:t>kemah suci</w:t>
      </w:r>
      <w:r>
        <w:rPr>
          <w:lang w:val="id_ID" w:bidi="id_ID"/>
        </w:rPr>
        <w:t>, atau Kemah Kesaksian. Hentikan sebentar rekaman ini di sini.</w:t>
      </w:r>
    </w:p>
    <w:p>
      <w:pPr/>
      <w:r>
        <w:rPr>
          <w:lang w:val="id_ID" w:bidi="id_ID"/>
        </w:rPr>
      </w:r>
      <w:r>
        <w:rPr>
          <w:lang w:val="id_ID" w:bidi="id_ID"/>
        </w:rPr>
        <w:t>Raja Daud adalah raja kedua Israel. Orang-orang menganggap Raja Daud sebagai yang terbesar dari semua raja orang Israel. Allah senang kepada Daud karena perbuatan-perbuatannya. Daud bertanya kepada Allah apakah ia dapat membangun bangunan yang lebih permanen, atau Bait Suci, untuk Allah Yakub, atau Allah yang disembah oleh Yakub dan keturunannya. Stefanus menunjukkan bahwa orang Israel membangun Bait Suci untuk Allah mereka, yang selalu disembah oleh leluhur mereka.</w:t>
      </w:r>
    </w:p>
    <w:p>
      <w:pPr/>
      <w:r>
        <w:rPr>
          <w:lang w:val="id_ID" w:bidi="id_ID"/>
        </w:rPr>
      </w:r>
      <w:r>
        <w:rPr>
          <w:lang w:val="id_ID" w:bidi="id_ID"/>
        </w:rPr>
        <w:t>Namun, anak Raja Daud, Raja Salomolah raja yang sebenarnya membangun Bait Suci.</w:t>
      </w:r>
    </w:p>
    <w:p>
      <w:pPr/>
      <w:r>
        <w:rPr>
          <w:lang w:val="id_ID" w:bidi="id_ID"/>
        </w:rPr>
      </w:r>
      <w:r>
        <w:rPr>
          <w:lang w:val="id_ID" w:bidi="id_ID"/>
        </w:rPr>
        <w:t>Stefanus segera menjelaskan bahwa Allah Yang Mahatinggi tidak tinggal di kuil-kuil yang dibangun oleh manusia. Allah Yang Mahatinggi adalah nama untuk Allah yang digunakan orang Israel ketika mereka ingin menjelaskan bahwa mereka menyembah satu-satunya Allah pencipta yang benar. Meskipun bangsa Israel mencoba membangun sebuah tempat atau rumah bagi Allah Yang Mahatinggi dengan mendirikan Bait Suci, mereka tidak dapat membangun tempat yang cukup layak bagi Allah. Allah sendiri berkata, melalui Nabi Yesaya, bahwa langit adalah takhta Allah. Surga adalah tempat Allah tinggal. Bumi adalah tumpuan kaki-Nya, yang berarti bahwa bumi sangat kecil dan tidak besar dibandingkan dengan Allah sendiri. Tidak ada manusia yang dapat mendirikan bagi Allah sebuah rumah yang semegah langit itu sendiri! Allah mengajukan pertanyaan, "Dapatkah kamu membangun Bait Suci sebagus itu untukku?" Bukankah Aku membuat baik langit maupun bumi?" Allah menunjukkan bahwa sebagai pencipta langit dan bumi, tidak ada apa pun yang kita buat yang bisa menjadi layak bagi Allah.</w:t>
      </w:r>
    </w:p>
    <w:p>
      <w:pPr/>
      <w:r>
        <w:rPr>
          <w:lang w:val="id_ID" w:bidi="id_ID"/>
        </w:rPr>
      </w:r>
      <w:r>
        <w:rPr>
          <w:lang w:val="id_ID" w:bidi="id_ID"/>
        </w:rPr>
        <w:t>Berhentilah di sini dan diskusikan dalam kelompok: Dalam budaya anda, struktur atau kuil apa saja yang dibangun masyarakat anda untuk roh-roh tradisional atau dewa-dewa mereka? Hal-hal apa saja yang dilakukan orang-orang di tempat-tempat ibadah tersebut? Hentikan sebentar rekaman ini di sini.</w:t>
      </w:r>
    </w:p>
    <w:p>
      <w:pPr/>
      <w:r>
        <w:rPr>
          <w:lang w:val="id_ID" w:bidi="id_ID"/>
        </w:rPr>
      </w:r>
      <w:r>
        <w:rPr>
          <w:lang w:val="id_ID" w:bidi="id_ID"/>
        </w:rPr>
        <w:t>Sekarang Stefanus menghentikan pemaparan sejarah bangsa Yahudi dan dia berbalik kepada Mahkamah Agama. Dia secara langsung menegur Mahkamah Agama sebagai "orang-orang yang tegar tengkuk," yang berarti orang-orang yang sangat keras kepala dan tidak mau mengubah jalan hidup mereka. Kemudian Stefanus mengatakan bahwa Mahkamah Agama itu "tidak disunat dalam hati dan telinga mereka." Anda tentu mengingat bahwa Allah menggunakan sunat sebagai tanda pada tubuh orang-orang dari janji yang teguh, atau perjanjian, yang telah Ia buat dengan umat-Nya. Semua laki-laki orang Israel disunat ketika mereka berusia 8 hari sebagai tanda menjadi umat pilihan Allah. Tetapi sekarang Stefanus mengatakan bahwa hati dan telinga orang-orang Israel ini tidak disunat! Ini tampaknya mustahil. Stefanus sebenarnya mengatakan bahwa meskipun mereka mungkin disunat secara fisik, hati atau niat mereka tidak bersama Allah. Mereka sama seperti orang non-Yahudi yang tidak mengikuti Allah dan tidak disunat. Mereka juga sama seperti leluhur mereka yang tidak mengikuti Roh Kudus Allah. Leluhur mereka menganiaya para Nabi—bahkan Stefanus bertanya, "Apakah pernah ada Nabi yang tidak dianiaya oleh leluhurmu?" Stefanus menyiratkan bahwa para pemimpin Yahudi menganiaya setiap nabi dari Allah sepanjang sejarah mereka. Stefanus mengatakan bahwa para pemimpin Yahudi bahkan menganiaya para nabi yang bernubuat tentang kedatangan Mesias, atau Juruselamat. Stefanus menyebut Juruselamat sebagai "Orang Benar." Stefanus mengatakan bahwa Juruselamat adalah seorang hamba yang mengikuti apa yang Allah inginkan. Mereka tidak hanya menganiaya para nabi yang bernubuat tentang Juruselamat, tetapi mereka mengkhianati dan membunuh Sang Orang Benar itu sendiri! Stefanus tampaknya kaget kembali bahwa para pemimpin Yahudi melakukan hal-hal ini—karena para malaikat sendiri memberikan hukum Allah kepada para pemimpin Yahudi! Tetapi tetap saja, para pemimpin Yahudi tidak menaatinya. Mereka tidak punya alasan untuk membela diri.</w:t>
      </w:r>
      <w:r>
        <w:rPr>
          <w:lang w:val="id_ID" w:bidi="id_ID"/>
        </w:rPr>
      </w:r>
    </w:p>
    <w:p>
      <w:pPr>
        <w:pStyle w:val="Heading3"/>
      </w:pPr>
      <w:r>
        <w:rPr>
          <w:lang w:val="id_ID" w:bidi="id_ID"/>
        </w:rPr>
        <w:t>Menjelaskan Adegan</w:t>
      </w:r>
    </w:p>
    <w:p>
      <w:pPr/>
      <w:r>
        <w:rPr>
          <w:lang w:val="id_ID" w:bidi="id_ID"/>
        </w:rPr>
      </w:r>
      <w:r>
        <w:rPr>
          <w:lang w:val="id_ID" w:bidi="id_ID"/>
        </w:rPr>
        <w:t>Dengarkan versi audio dari Kisah Para Rasul 7:44–53 dalam terjemahan yang paling mudah dimengerti.</w:t>
      </w:r>
    </w:p>
    <w:p>
      <w:pPr/>
      <w:r>
        <w:rPr>
          <w:lang w:val="id_ID" w:bidi="id_ID"/>
        </w:rPr>
      </w:r>
      <w:r>
        <w:rPr>
          <w:lang w:val="id_ID" w:bidi="id_ID"/>
        </w:rPr>
        <w:t>Pada tahap ini, kelompok akan menentukan adegan, tokoh, dan latar belakang dari perikop ini. Selanjutnya, kelompok akan memvisualisasikan perikop ini.</w:t>
      </w:r>
    </w:p>
    <w:p>
      <w:pPr/>
      <w:r>
        <w:rPr>
          <w:lang w:val="id_ID" w:bidi="id_ID"/>
        </w:rPr>
      </w:r>
      <w:r>
        <w:rPr>
          <w:lang w:val="id_ID" w:bidi="id_ID"/>
        </w:rPr>
        <w:t>Perikop ini memiliki lima adegan.</w:t>
      </w:r>
    </w:p>
    <w:p>
      <w:pPr/>
      <w:r>
        <w:rPr>
          <w:lang w:val="id_ID" w:bidi="id_ID"/>
        </w:rPr>
      </w:r>
      <w:r>
        <w:rPr>
          <w:b/>
          <w:lang w:val="id_ID" w:bidi="id_ID"/>
        </w:rPr>
        <w:t>Dalam adegan pertama:</w:t>
      </w:r>
      <w:r>
        <w:rPr>
          <w:lang w:val="id_ID" w:bidi="id_ID"/>
        </w:rPr>
        <w:t xml:space="preserve"> Allah mengarahkan Musa dalam cara membangun kemah suci, atau Kemah Kesaksian. Leluhur dari Stefanus dan Sanhedrin membawa Kemah Kesaksian bersama mereka di padang gurun dan ketika mereka masuk ke tanah perjanjian. Orang-orang Israel membawa Kemah Kesaksian bersama mereka hingga zaman Raja Daud.</w:t>
      </w:r>
    </w:p>
    <w:p>
      <w:pPr/>
      <w:r>
        <w:rPr>
          <w:lang w:val="id_ID" w:bidi="id_ID"/>
        </w:rPr>
      </w:r>
      <w:r>
        <w:rPr>
          <w:b/>
          <w:lang w:val="id_ID" w:bidi="id_ID"/>
        </w:rPr>
        <w:t>Dalam adegan kedua:</w:t>
      </w:r>
      <w:r>
        <w:rPr>
          <w:lang w:val="id_ID" w:bidi="id_ID"/>
        </w:rPr>
        <w:t xml:space="preserve"> Raja Daud meminta untuk membangun kediaman tetap bagi Allah, tetapi sebenarnya Salomo anaknya yang membangun kediaman tetap, atau Bait Suci, bagi Allah.</w:t>
      </w:r>
    </w:p>
    <w:p>
      <w:pPr/>
      <w:r>
        <w:rPr>
          <w:lang w:val="id_ID" w:bidi="id_ID"/>
        </w:rPr>
      </w:r>
      <w:r>
        <w:rPr>
          <w:b/>
          <w:lang w:val="id_ID" w:bidi="id_ID"/>
        </w:rPr>
        <w:t>Dalam adegan ketiga:</w:t>
      </w:r>
      <w:r>
        <w:rPr>
          <w:lang w:val="id_ID" w:bidi="id_ID"/>
        </w:rPr>
        <w:t xml:space="preserve"> Stefanus mengatakan kepada Sanhedrin bahwa meskipun Salomo membangun Bait Suci bagi Allah, Allah tidak tinggal di bangunan-bangunan yang dibangun oleh manusia. Allah terlalu besar untuk bangunan buatan manusia.</w:t>
      </w:r>
    </w:p>
    <w:p>
      <w:pPr/>
      <w:r>
        <w:rPr>
          <w:lang w:val="id_ID" w:bidi="id_ID"/>
        </w:rPr>
      </w:r>
      <w:r>
        <w:rPr>
          <w:b/>
          <w:lang w:val="id_ID" w:bidi="id_ID"/>
        </w:rPr>
        <w:t>Dalam adegan keempat:</w:t>
      </w:r>
      <w:r>
        <w:rPr>
          <w:lang w:val="id_ID" w:bidi="id_ID"/>
        </w:rPr>
        <w:t xml:space="preserve"> Stefanus mengatakan bahwa para pemimpin Yahudi, sama seperti leluhur mereka, menentang Roh Kudus. Mereka menganiaya dan membunuh para nabi, dan mereka bahkan membunuh Orang Benar, atau Yesus. Mereka tidak memiliki alasan, karena para malaikat memberikan kepada mereka hukum dari Allah, tetapi mereka tidak menaatinya.</w:t>
      </w:r>
    </w:p>
    <w:p>
      <w:pPr/>
      <w:r>
        <w:rPr>
          <w:lang w:val="id_ID" w:bidi="id_ID"/>
        </w:rPr>
      </w:r>
      <w:r>
        <w:rPr>
          <w:lang w:val="id_ID" w:bidi="id_ID"/>
        </w:rPr>
        <w:t>Para tokoh dalam perikop ini termasuk mereka yang menceritakan dan mendengarkan kisah tersebut:</w:t>
      </w:r>
    </w:p>
    <w:p>
      <w:pPr>
        <w:pStyle w:val="ListBullet"/>
        <w:spacing w:line="240" w:lineRule="auto"/>
        <w:ind w:left="720"/>
      </w:pPr>
      <w:r>
        <w:rPr>
          <w:lang w:val="id_ID" w:bidi="id_ID"/>
        </w:rPr>
      </w:r>
      <w:r>
        <w:rPr>
          <w:lang w:val="id_ID" w:bidi="id_ID"/>
        </w:rPr>
        <w:t>Imam besar</w:t>
      </w:r>
    </w:p>
    <w:p>
      <w:pPr>
        <w:pStyle w:val="ListBullet"/>
        <w:spacing w:line="240" w:lineRule="auto"/>
        <w:ind w:left="720"/>
      </w:pPr>
      <w:r>
        <w:rPr>
          <w:lang w:val="id_ID" w:bidi="id_ID"/>
        </w:rPr>
      </w:r>
      <w:r>
        <w:rPr>
          <w:lang w:val="id_ID" w:bidi="id_ID"/>
        </w:rPr>
        <w:t>Stefanus</w:t>
      </w:r>
    </w:p>
    <w:p>
      <w:pPr>
        <w:pStyle w:val="ListBullet"/>
        <w:spacing w:line="240" w:lineRule="auto"/>
        <w:ind w:left="720"/>
      </w:pPr>
      <w:r>
        <w:rPr>
          <w:lang w:val="id_ID" w:bidi="id_ID"/>
        </w:rPr>
      </w:r>
      <w:r>
        <w:rPr>
          <w:lang w:val="id_ID" w:bidi="id_ID"/>
        </w:rPr>
        <w:t>Para anggota Mahkamah Agama</w:t>
      </w:r>
    </w:p>
    <w:p>
      <w:pPr>
        <w:pStyle w:val="ListBullet"/>
        <w:spacing w:line="240" w:lineRule="auto"/>
        <w:ind w:left="720"/>
      </w:pPr>
      <w:r>
        <w:rPr>
          <w:lang w:val="id_ID" w:bidi="id_ID"/>
        </w:rPr>
      </w:r>
      <w:r>
        <w:rPr>
          <w:lang w:val="id_ID" w:bidi="id_ID"/>
        </w:rPr>
        <w:t>Para saksi palsu dan orang-orang lain di Mahkamah Agama</w:t>
      </w:r>
    </w:p>
    <w:p>
      <w:pPr/>
      <w:r>
        <w:rPr>
          <w:lang w:val="id_ID" w:bidi="id_ID"/>
        </w:rPr>
      </w:r>
      <w:r>
        <w:rPr>
          <w:lang w:val="id_ID" w:bidi="id_ID"/>
        </w:rPr>
        <w:t>Tokoh-tokoh dalam kisah yang diceritakan Stefanus:</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Yosua</w:t>
      </w:r>
    </w:p>
    <w:p>
      <w:pPr>
        <w:pStyle w:val="ListBullet"/>
        <w:spacing w:line="240" w:lineRule="auto"/>
        <w:ind w:left="720"/>
      </w:pPr>
      <w:r>
        <w:rPr>
          <w:lang w:val="id_ID" w:bidi="id_ID"/>
        </w:rPr>
      </w:r>
      <w:r>
        <w:rPr>
          <w:lang w:val="id_ID" w:bidi="id_ID"/>
        </w:rPr>
        <w:t>Orang-orang Israel, yang adalah leluhur</w:t>
      </w:r>
    </w:p>
    <w:p>
      <w:pPr>
        <w:pStyle w:val="ListBullet"/>
        <w:spacing w:line="240" w:lineRule="auto"/>
        <w:ind w:left="720"/>
      </w:pPr>
      <w:r>
        <w:rPr>
          <w:lang w:val="id_ID" w:bidi="id_ID"/>
        </w:rPr>
      </w:r>
      <w:r>
        <w:rPr>
          <w:lang w:val="id_ID" w:bidi="id_ID"/>
        </w:rPr>
        <w:t>Raja Daud</w:t>
      </w:r>
    </w:p>
    <w:p>
      <w:pPr>
        <w:pStyle w:val="ListBullet"/>
        <w:spacing w:line="240" w:lineRule="auto"/>
        <w:ind w:left="720"/>
      </w:pPr>
      <w:r>
        <w:rPr>
          <w:lang w:val="id_ID" w:bidi="id_ID"/>
        </w:rPr>
      </w:r>
      <w:r>
        <w:rPr>
          <w:lang w:val="id_ID" w:bidi="id_ID"/>
        </w:rPr>
        <w:t>Raja Salomo</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Orang Benar, atau Juruselamat</w:t>
      </w:r>
    </w:p>
    <w:p>
      <w:pPr/>
      <w:r>
        <w:rPr>
          <w:lang w:val="id_ID" w:bidi="id_ID"/>
        </w:rPr>
      </w:r>
      <w:r>
        <w:rPr>
          <w:lang w:val="id_ID" w:bidi="id_ID"/>
        </w:rPr>
        <w:t>Dalam kelompok, perhatikan bagian-bagian dari latar belakang perikop ini.</w:t>
      </w:r>
    </w:p>
    <w:p>
      <w:pPr/>
      <w:r>
        <w:rPr>
          <w:lang w:val="id_ID" w:bidi="id_ID"/>
        </w:rPr>
      </w:r>
      <w:r>
        <w:rPr>
          <w:lang w:val="id_ID" w:bidi="id_ID"/>
        </w:rPr>
        <w:t>Stefanus melanjutkan penjelasan mengenai sejarah bangsa Yahudi. Stefanus baru saja menjelaskan bagaimana orang-orang Israel berpaling dari Allah ketika mereka berada di padang gurun, dan mereka kadang-kadang menyembah ilah-ilah lain yang palsu. Sekarang dia menunjukkan bahwa orang-orang Israel ini benar-benar memiliki semua yang mereka butuhkan untuk mengikuti Allah. Mereka membawa kemah suci, atau Kemah Kesaksian, bersama mereka sepanjang waktu di padang gurun. Musa mengikuti petunjuk Allah dan membuat kemah tersebut persis seperti yang Allah perintahkan kepadanya. Bangsa Israel membawa Kemah Kesaksian itu bahkan ketika mereka memasuki tanah yang telah dijanjikan Allah kepada mereka. Stefanus mengatakan bahwa mereka merebut tanah dari bangsa-bangsa yang Allah "halau" dari hadapan mereka. Ini berarti bahwa Allah memampukan orang-orang Israel untuk menaklukkan bangsa-bangsa yang tinggal di tanah yang telah Ia janjikan kepada mereka. Kemah Kesaksian tetap berada di tanah itu, atau di tanah Israel, sampai raja Daud memerintah. Allah menunjukkan kasih karunia, atau kebaikan yang tidak layak diperoleh, kepada Daud. Daud bertanya apakah ia boleh membangun sebuah rumah yang lebih permanen, atau Bait Suci, bagi Allah. Stefanus tidak menceritakan kepada kita sisa kisah tersebut atau mengapa Daud tidak membangun Bait Suci itu. Dia hanya mengatakan bahwa sebaliknya, Salomolah yang membangun rumah, atau Bait Suci itu.</w:t>
      </w:r>
    </w:p>
    <w:p>
      <w:pPr/>
      <w:r>
        <w:rPr>
          <w:lang w:val="id_ID" w:bidi="id_ID"/>
        </w:rPr>
      </w:r>
      <w:r>
        <w:rPr>
          <w:lang w:val="id_ID" w:bidi="id_ID"/>
        </w:rPr>
        <w:t>Stefanus memulai adegan berikutnya dengan sebuah kata kontras: "namun." Dia ingin mengingatkan sanhedrin bahwa meskipun ada Bait Suci yang dibangun Salomo, Yang Mahatinggi, atau Allah, tidak tinggal di rumah-rumah yang dibangun oleh manusia. Allah adalah "Mahatinggi," atau sangat besar dan megah sehingga surga itu sendiri adalah rumah-Nya, dan bumi bahkan bisa menjadi tempat Ia mengistirahatkan kaki-Nya! Allah kemudian bertanya, melalui Nabi Yesaya, "Rumah seperti apa yang akan kamu bangun untuk-Ku?" Di manakah tempat peristirahatanku nantinya? Bukankah Aku yang menjadikan seluruh langit dan bumi?" Allah tidak mengharapkan jawaban atas pertanyaan-pertanyaan ini. Sebaliknya, Allah mengatakan bahwa tidak ada seorang pun yang dapat membangun rumah yang layak bagi-Nya. Dia menciptakan seluruh langit dan bumi, dan Dia sendiri yang dapat memenuhi kebutuhan-Nya.</w:t>
      </w:r>
    </w:p>
    <w:p>
      <w:pPr/>
      <w:r>
        <w:rPr>
          <w:lang w:val="id_ID" w:bidi="id_ID"/>
        </w:rPr>
      </w:r>
      <w:r>
        <w:rPr>
          <w:lang w:val="id_ID" w:bidi="id_ID"/>
        </w:rPr>
        <w:t>Dalam adegan berikutnya, Stefanus berhenti berbicara tentang sejarah bangsa Israel, atau orang Yahudi. Sekarang dia berbicara langsung kepada sanhedrin. Dia menyebut mereka "orang-orang yang tegar tengkuk." Ini tidak berarti bahwa mereka tidak dapat menggerakkan leher mereka. Ini adalah bahasa kiasan untuk mengatakan bahwa bangsa Israel adalah orang-orang yang keras kepala. Mereka tidak ingin mengubah kelakuan mereka.</w:t>
      </w:r>
    </w:p>
    <w:p>
      <w:pPr/>
      <w:r>
        <w:rPr>
          <w:lang w:val="id_ID" w:bidi="id_ID"/>
        </w:rPr>
      </w:r>
      <w:r>
        <w:rPr>
          <w:lang w:val="id_ID" w:bidi="id_ID"/>
        </w:rPr>
        <w:t>Berhentilah di sini dan diskusikanlah dalam kelompok: Ceritakan sebuah kisah tentang seorang yang benar-benar keras kepala. Bagaimana anda berbicara tentang mereka? Kata-kata apa yang anda gunakan untuk menggambarkan mereka? Hentikan sebentar rekaman ini di sini.</w:t>
      </w:r>
    </w:p>
    <w:p>
      <w:pPr/>
      <w:r>
        <w:rPr>
          <w:lang w:val="id_ID" w:bidi="id_ID"/>
        </w:rPr>
      </w:r>
      <w:r>
        <w:rPr>
          <w:lang w:val="id_ID" w:bidi="id_ID"/>
        </w:rPr>
        <w:t>Stefanus kemudian mengatakan kepada para anggota Mahkamah Agama bahwa mereka tidak disunat, yang merupakan ritual Yahudi di mana kulit yang longgar di ujung penis seorang pria dipotong. Sekali lagi, ini tidak berarti bahwa mereka tidak disunat secara harfiah —ini adalah bahasa kiasan. Sunat adalah tanda bahwa bangsa Israel mengikuti Allah dan merupakan bagian dari umat pilihan Allah. Tetapi Stefanus mengatakan bahwa meskipun mereka mungkin disunat secara fisik, itu tidak berarti bahwa mereka mengikuti Allah dengan pikiran atau niat mereka. Stefanus mengatakan ini dengan menyatakan bahwa hati dan telinga mereka tidak disunat, atau bahwa mereka tidak mengikuti Allah. Bahkan, Stefanus mengatakan bahwa mereka secara langsung menentang Roh Kudus. Leluhur mereka menganiaya setiap Nabi, bahkan mereka yang bernubuat tentang Juruselamat, atau Orang Benar, yang akan datang untuk menyelamatkan mereka. Sekarang, bangsa Israel bahkan telah membunuh Sang Juruselamat itu sendiri! Ini mengejutkan, karena Allah telah memberikan hukum-Nya kepada bangsa Israel melalui para malaikat! Tetapi mereka tetap tidak menaatinya!</w:t>
      </w:r>
    </w:p>
    <w:p>
      <w:pPr/>
      <w:r>
        <w:rPr>
          <w:lang w:val="id_ID" w:bidi="id_ID"/>
        </w:rPr>
      </w:r>
      <w:r>
        <w:rPr>
          <w:lang w:val="id_ID" w:bidi="id_ID"/>
        </w:rPr>
        <w:t>Sekarang, kelompok harus membuat papan cerita, menggambar, atau menggunakan benda-benda untuk memvisualisasikan perikop ini dan tindakan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Kisah Para Rasul 7:44–53 dalam terjemahan yang paling mudah dimengerti.</w:t>
      </w:r>
    </w:p>
    <w:p>
      <w:pPr/>
      <w:r>
        <w:rPr>
          <w:lang w:val="id_ID" w:bidi="id_ID"/>
        </w:rPr>
      </w:r>
      <w:r>
        <w:rPr>
          <w:lang w:val="id_ID" w:bidi="id_ID"/>
        </w:rPr>
        <w:t>Pada langkah ini, kelompok akan memeragakan perikop tersebut.</w:t>
      </w:r>
    </w:p>
    <w:p>
      <w:pPr/>
      <w:r>
        <w:rPr>
          <w:lang w:val="id_ID" w:bidi="id_ID"/>
        </w:rPr>
      </w:r>
      <w:r>
        <w:rPr>
          <w:lang w:val="id_ID" w:bidi="id_ID"/>
        </w:rPr>
        <w:t>Perikop ini memiliki lima adegan.</w:t>
      </w:r>
    </w:p>
    <w:p>
      <w:pPr/>
      <w:r>
        <w:rPr>
          <w:lang w:val="id_ID" w:bidi="id_ID"/>
        </w:rPr>
      </w:r>
      <w:r>
        <w:rPr>
          <w:lang w:val="id_ID" w:bidi="id_ID"/>
        </w:rPr>
        <w:t>Tokoh-tokoh dalam perikop ini termasuk mereka yang menceritakan dan mendengarkan kisah tersebut:</w:t>
      </w:r>
    </w:p>
    <w:p>
      <w:pPr>
        <w:pStyle w:val="ListBullet"/>
        <w:spacing w:line="240" w:lineRule="auto"/>
        <w:ind w:left="720"/>
      </w:pPr>
      <w:r>
        <w:rPr>
          <w:lang w:val="id_ID" w:bidi="id_ID"/>
        </w:rPr>
      </w:r>
      <w:r>
        <w:rPr>
          <w:lang w:val="id_ID" w:bidi="id_ID"/>
        </w:rPr>
        <w:t>Imam besar</w:t>
      </w:r>
    </w:p>
    <w:p>
      <w:pPr>
        <w:pStyle w:val="ListBullet"/>
        <w:spacing w:line="240" w:lineRule="auto"/>
        <w:ind w:left="720"/>
      </w:pPr>
      <w:r>
        <w:rPr>
          <w:lang w:val="id_ID" w:bidi="id_ID"/>
        </w:rPr>
      </w:r>
      <w:r>
        <w:rPr>
          <w:lang w:val="id_ID" w:bidi="id_ID"/>
        </w:rPr>
        <w:t>Stefanus</w:t>
      </w:r>
    </w:p>
    <w:p>
      <w:pPr>
        <w:pStyle w:val="ListBullet"/>
        <w:spacing w:line="240" w:lineRule="auto"/>
        <w:ind w:left="720"/>
      </w:pPr>
      <w:r>
        <w:rPr>
          <w:lang w:val="id_ID" w:bidi="id_ID"/>
        </w:rPr>
      </w:r>
      <w:r>
        <w:rPr>
          <w:lang w:val="id_ID" w:bidi="id_ID"/>
        </w:rPr>
        <w:t>Para anggota Mahkamah Agama</w:t>
      </w:r>
    </w:p>
    <w:p>
      <w:pPr>
        <w:pStyle w:val="ListBullet"/>
        <w:spacing w:line="240" w:lineRule="auto"/>
        <w:ind w:left="720"/>
      </w:pPr>
      <w:r>
        <w:rPr>
          <w:lang w:val="id_ID" w:bidi="id_ID"/>
        </w:rPr>
      </w:r>
      <w:r>
        <w:rPr>
          <w:lang w:val="id_ID" w:bidi="id_ID"/>
        </w:rPr>
        <w:t>Para saksi palsu dan orang-orang lain di Mahkamah Agama</w:t>
      </w:r>
    </w:p>
    <w:p>
      <w:pPr/>
      <w:r>
        <w:rPr>
          <w:lang w:val="id_ID" w:bidi="id_ID"/>
        </w:rPr>
      </w:r>
      <w:r>
        <w:rPr>
          <w:lang w:val="id_ID" w:bidi="id_ID"/>
        </w:rPr>
        <w:t>Tokoh-tokoh dalam kisah yang diceritakan Stefanus:</w:t>
      </w:r>
    </w:p>
    <w:p>
      <w:pPr>
        <w:pStyle w:val="ListBullet"/>
        <w:spacing w:line="240" w:lineRule="auto"/>
        <w:ind w:left="720"/>
      </w:pPr>
      <w:r>
        <w:rPr>
          <w:lang w:val="id_ID" w:bidi="id_ID"/>
        </w:rPr>
      </w:r>
      <w:r>
        <w:rPr>
          <w:lang w:val="id_ID" w:bidi="id_ID"/>
        </w:rPr>
        <w:t>Musa</w:t>
      </w:r>
    </w:p>
    <w:p>
      <w:pPr>
        <w:pStyle w:val="ListBullet"/>
        <w:spacing w:line="240" w:lineRule="auto"/>
        <w:ind w:left="720"/>
      </w:pPr>
      <w:r>
        <w:rPr>
          <w:lang w:val="id_ID" w:bidi="id_ID"/>
        </w:rPr>
      </w:r>
      <w:r>
        <w:rPr>
          <w:lang w:val="id_ID" w:bidi="id_ID"/>
        </w:rPr>
        <w:t>Yosua</w:t>
      </w:r>
    </w:p>
    <w:p>
      <w:pPr>
        <w:pStyle w:val="ListBullet"/>
        <w:spacing w:line="240" w:lineRule="auto"/>
        <w:ind w:left="720"/>
      </w:pPr>
      <w:r>
        <w:rPr>
          <w:lang w:val="id_ID" w:bidi="id_ID"/>
        </w:rPr>
      </w:r>
      <w:r>
        <w:rPr>
          <w:lang w:val="id_ID" w:bidi="id_ID"/>
        </w:rPr>
        <w:t>Bangsa Israel, yang merupakan para leluhur</w:t>
      </w:r>
    </w:p>
    <w:p>
      <w:pPr>
        <w:pStyle w:val="ListBullet"/>
        <w:spacing w:line="240" w:lineRule="auto"/>
        <w:ind w:left="720"/>
      </w:pPr>
      <w:r>
        <w:rPr>
          <w:lang w:val="id_ID" w:bidi="id_ID"/>
        </w:rPr>
      </w:r>
      <w:r>
        <w:rPr>
          <w:lang w:val="id_ID" w:bidi="id_ID"/>
        </w:rPr>
        <w:t>Raja Daud</w:t>
      </w:r>
    </w:p>
    <w:p>
      <w:pPr>
        <w:pStyle w:val="ListBullet"/>
        <w:spacing w:line="240" w:lineRule="auto"/>
        <w:ind w:left="720"/>
      </w:pPr>
      <w:r>
        <w:rPr>
          <w:lang w:val="id_ID" w:bidi="id_ID"/>
        </w:rPr>
      </w:r>
      <w:r>
        <w:rPr>
          <w:lang w:val="id_ID" w:bidi="id_ID"/>
        </w:rPr>
        <w:t>Raja Salomo</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Orang Benar</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peragaan bagian-bagian yang sulit atau penting dari perikop tersebut. Bantulah satu sama lain untuk mengingat bagian-bagian perikop ini.</w:t>
      </w:r>
    </w:p>
    <w:p>
      <w:pPr/>
      <w:r>
        <w:rPr>
          <w:lang w:val="id_ID" w:bidi="id_ID"/>
        </w:rPr>
      </w:r>
      <w:r>
        <w:rPr>
          <w:lang w:val="id_ID" w:bidi="id_ID"/>
        </w:rPr>
        <w:t>Hentikan sebentar rekaman ini di sini dan mulai peragakan perikop tersebut.</w:t>
      </w:r>
    </w:p>
    <w:p>
      <w:pPr/>
      <w:r>
        <w:rPr>
          <w:lang w:val="id_ID" w:bidi="id_ID"/>
        </w:rPr>
      </w:r>
      <w:r>
        <w:rPr>
          <w:lang w:val="id_ID" w:bidi="id_ID"/>
        </w:rPr>
        <w:t>Kelompok tersebut harus memeragakan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Hentikan sebentar rekaman suara ini di sini dan peragakan perikop ini untuk kedua kalinya.</w:t>
      </w:r>
    </w:p>
    <w:p>
      <w:pPr/>
      <w:r>
        <w:rPr>
          <w:lang w:val="id_ID" w:bidi="id_ID"/>
        </w:rPr>
      </w:r>
      <w:r>
        <w:rPr>
          <w:lang w:val="id_ID" w:bidi="id_ID"/>
        </w:rPr>
        <w:t>Berikut ini adalah contoh drama dan kemungkinan responsnya.</w:t>
      </w:r>
    </w:p>
    <w:p>
      <w:pPr/>
      <w:r>
        <w:rPr>
          <w:lang w:val="id_ID" w:bidi="id_ID"/>
        </w:rPr>
      </w:r>
      <w:r>
        <w:rPr>
          <w:lang w:val="id_ID" w:bidi="id_ID"/>
        </w:rPr>
        <w:t>Stefanus melanjutkan kisahnya. Dia menjelaskan bahwa orang Israel membawa Kemah Kesaksian bersama mereka sepanjang waktu mereka berada di padang gurun. Musa membuat Kemah tepat seperti yang Allah perintahkan kepadanya. Orang Israel menerima Kemah, dan mereka membawanya bersama mereka ketika Yosua memimpin mereka untuk menaklukkan dan memasuki tanah yang telah Allah janjikan kepada mereka. Kemah itu tetap bersama mereka sampai zaman Raja Daud, bertahun-tahun kemudian.</w:t>
      </w:r>
    </w:p>
    <w:p>
      <w:pPr>
        <w:pStyle w:val="ListBullet"/>
        <w:spacing w:line="240" w:lineRule="auto"/>
        <w:ind w:left="720"/>
      </w:pPr>
      <w:r>
        <w:rPr>
          <w:lang w:val="id_ID" w:bidi="id_ID"/>
        </w:rPr>
      </w:r>
      <w:r>
        <w:rPr>
          <w:lang w:val="id_ID" w:bidi="id_ID"/>
        </w:rPr>
        <w:t xml:space="preserve">Hentikan sebentar peragaannya. </w:t>
      </w:r>
    </w:p>
    <w:p>
      <w:pPr>
        <w:pStyle w:val="ListBullet"/>
        <w:spacing w:line="240" w:lineRule="auto"/>
        <w:ind w:left="720"/>
      </w:pPr>
      <w:r>
        <w:rPr>
          <w:lang w:val="id_ID" w:bidi="id_ID"/>
        </w:rPr>
      </w:r>
      <w:r>
        <w:rPr>
          <w:lang w:val="id_ID" w:bidi="id_ID"/>
        </w:rPr>
        <w:t>Tanyakan kepada orang yang memerankan Allah, "Bagaimana perasaan Anda?" Anda mungkin mendengar hal-hal seperti, "Aku sedih." Orang-orang ini tidak punya alasan. “Mereka selalu membawa hukum-hukum-Ku bersama mereka."</w:t>
      </w:r>
    </w:p>
    <w:p>
      <w:pPr>
        <w:pStyle w:val="ListBullet"/>
        <w:spacing w:line="240" w:lineRule="auto"/>
        <w:ind w:left="720"/>
      </w:pPr>
      <w:r>
        <w:rPr>
          <w:lang w:val="id_ID" w:bidi="id_ID"/>
        </w:rPr>
      </w:r>
      <w:r>
        <w:rPr>
          <w:lang w:val="id_ID" w:bidi="id_ID"/>
        </w:rPr>
        <w:t>Lanjutkan peragaannya.</w:t>
      </w:r>
    </w:p>
    <w:p>
      <w:pPr/>
      <w:r>
        <w:rPr>
          <w:lang w:val="id_ID" w:bidi="id_ID"/>
        </w:rPr>
      </w:r>
      <w:r>
        <w:rPr>
          <w:lang w:val="id_ID" w:bidi="id_ID"/>
        </w:rPr>
        <w:t>Allah senang dengan Daud dan menunjukkan kebaikan yang tidak layak ia terima. Daud bertanya apakah ia dapat membangun tempat kediaman yang tetap bagi Allah, yaitu Allah Yakub, Allah para leluhurnya. Tetapi anak Daud, Salomo, membangun tempat kediaman yang tetap tersebut, Bait Suci, untuk Allah.</w:t>
      </w:r>
    </w:p>
    <w:p>
      <w:pPr/>
      <w:r>
        <w:rPr>
          <w:lang w:val="id_ID" w:bidi="id_ID"/>
        </w:rPr>
      </w:r>
      <w:r>
        <w:rPr>
          <w:lang w:val="id_ID" w:bidi="id_ID"/>
        </w:rPr>
        <w:t>Tetapi Allah Yang Mahatinggi tidak diam di dalam rumah-rumah yang dibangun oleh manusia. Nabi berkata, "Surga adalah takhta-Ku, dan bumi adalah tumpuan kaki-Ku, atau tempat di mana Aku mengistirahatkan kaki-Ku." Kamu tidak dapat membangun sebuah rumah untukku tempat aku benar-benar dapat beristirahat. Aku sendiri telah membuat segala sesuatu di bumi ini."</w:t>
      </w:r>
    </w:p>
    <w:p>
      <w:pPr>
        <w:pStyle w:val="ListBullet"/>
        <w:spacing w:line="240" w:lineRule="auto"/>
        <w:ind w:left="720"/>
      </w:pPr>
      <w:r>
        <w:rPr>
          <w:lang w:val="id_ID" w:bidi="id_ID"/>
        </w:rPr>
      </w:r>
      <w:r>
        <w:rPr>
          <w:lang w:val="id_ID" w:bidi="id_ID"/>
        </w:rPr>
        <w:t xml:space="preserve">Hentikan sebentar peragaannya. </w:t>
      </w:r>
    </w:p>
    <w:p>
      <w:pPr>
        <w:pStyle w:val="ListBullet"/>
        <w:spacing w:line="240" w:lineRule="auto"/>
        <w:ind w:left="720"/>
      </w:pPr>
      <w:r>
        <w:rPr>
          <w:lang w:val="id_ID" w:bidi="id_ID"/>
        </w:rPr>
      </w:r>
      <w:r>
        <w:rPr>
          <w:lang w:val="id_ID" w:bidi="id_ID"/>
        </w:rPr>
        <w:t>Tanyakan kepada orang-orang yang berperan sebagai anggota Mahkamah Agama, "Bagaimana perasaan Anda?" Anda mungkin mendengar hal-hal seperti:</w:t>
      </w:r>
    </w:p>
    <w:p>
      <w:pPr>
        <w:pStyle w:val="ListBullet"/>
        <w:spacing w:line="240" w:lineRule="auto"/>
        <w:ind w:left="720"/>
      </w:pPr>
      <w:r>
        <w:rPr>
          <w:lang w:val="id_ID" w:bidi="id_ID"/>
        </w:rPr>
      </w:r>
      <w:r>
        <w:rPr>
          <w:lang w:val="id_ID" w:bidi="id_ID"/>
        </w:rPr>
        <w:t>Lanjutkan peragaannya.</w:t>
      </w:r>
    </w:p>
    <w:p>
      <w:pPr/>
      <w:r>
        <w:rPr>
          <w:lang w:val="id_ID" w:bidi="id_ID"/>
        </w:rPr>
      </w:r>
      <w:r>
        <w:rPr>
          <w:lang w:val="id_ID" w:bidi="id_ID"/>
        </w:rPr>
        <w:t>Sekarang Stefanus berbicara langsung kepada Mahkamah Agama. Dia berkata, "Kamu orang-orang yang keras kepala dan tegar hati!” Hati dan telinga kamu tidak bersunat! Kamu seperti mereka yang tidak mengikuti Allah! Kamu seperti leluhurmu! Kamu menentang Roh Kudus! Leluhurmu telah menganiaya setiap Nabi, bahkan mereka yang menubuatkan kedatangan Orang Benar, yaitu Juruselamat. Dan sekarang kamu telah mengkhianati dan membunuh Orang Benar. “Kamu tidak menaati hukum, meskipun para malaikat memberikannya kepadamu.”</w:t>
      </w:r>
    </w:p>
    <w:p>
      <w:pPr>
        <w:pStyle w:val="ListBullet"/>
        <w:spacing w:line="240" w:lineRule="auto"/>
        <w:ind w:left="720"/>
      </w:pPr>
      <w:r>
        <w:rPr>
          <w:lang w:val="id_ID" w:bidi="id_ID"/>
        </w:rPr>
      </w:r>
      <w:r>
        <w:rPr>
          <w:lang w:val="id_ID" w:bidi="id_ID"/>
        </w:rPr>
        <w:t xml:space="preserve">Hentikan sebentar peragaannya. </w:t>
      </w:r>
    </w:p>
    <w:p>
      <w:pPr>
        <w:pStyle w:val="ListBullet"/>
        <w:spacing w:line="240" w:lineRule="auto"/>
        <w:ind w:left="720"/>
      </w:pPr>
      <w:r>
        <w:rPr>
          <w:lang w:val="id_ID" w:bidi="id_ID"/>
        </w:rPr>
      </w:r>
      <w:r>
        <w:rPr>
          <w:lang w:val="id_ID" w:bidi="id_ID"/>
        </w:rPr>
        <w:t>Tanyakan kepada orang-orang yang berperan sebagai anggota Mahkamah Agama, "Bagaimana perasaan Anda?" Anda mungkin mendengar hal-hal seperti:</w:t>
      </w:r>
    </w:p>
    <w:p>
      <w:pPr>
        <w:pStyle w:val="ListBullet"/>
        <w:spacing w:line="240" w:lineRule="auto"/>
        <w:ind w:left="720"/>
      </w:pPr>
      <w:r>
        <w:rPr>
          <w:lang w:val="id_ID" w:bidi="id_ID"/>
        </w:rPr>
      </w:r>
      <w:r>
        <w:rPr>
          <w:lang w:val="id_ID" w:bidi="id_ID"/>
        </w:rPr>
        <w:t>Tanyakan kepada orang yang memerankan Stefanus, "Bagaimana perasaan anda?" Anda mungkin mendengar hal-hal seperti:</w:t>
      </w:r>
    </w:p>
    <w:p>
      <w:pPr>
        <w:pStyle w:val="ListBullet"/>
        <w:spacing w:line="240" w:lineRule="auto"/>
        <w:ind w:left="720"/>
      </w:pPr>
      <w:r>
        <w:rPr>
          <w:lang w:val="id_ID" w:bidi="id_ID"/>
        </w:rPr>
      </w:r>
      <w:r>
        <w:rPr>
          <w:lang w:val="id_ID" w:bidi="id_ID"/>
        </w:rPr>
        <w:t>Tanyakan kepada orang yang memerankan Allah, "Bagaimana perasaan Anda?" Anda mungkin mendengar hal-hal seperti: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Kisah Para Rasul 7:44–53 dalam terjemahan yang paling mudah dimengerti.</w:t>
      </w:r>
    </w:p>
    <w:p>
      <w:pPr/>
      <w:r>
        <w:rPr>
          <w:lang w:val="id_ID" w:bidi="id_ID"/>
        </w:rPr>
      </w:r>
      <w:r>
        <w:rPr>
          <w:lang w:val="id_ID" w:bidi="id_ID"/>
        </w:rPr>
        <w:t>Pada tahap ini, kelompok akan membahas istilah dan kata-kata penting dalam perikop ini.</w:t>
      </w:r>
    </w:p>
    <w:p>
      <w:pPr/>
      <w:r>
        <w:rPr>
          <w:lang w:val="id_ID" w:bidi="id_ID"/>
        </w:rPr>
      </w:r>
      <w:r>
        <w:rPr>
          <w:lang w:val="id_ID" w:bidi="id_ID"/>
        </w:rPr>
        <w:t xml:space="preserve">Nenek moyang, atau bapa-bapa leluhur bangsa Israel, membawa </w:t>
      </w:r>
      <w:r>
        <w:rPr>
          <w:b/>
          <w:lang w:val="id_ID" w:bidi="id_ID"/>
        </w:rPr>
        <w:t xml:space="preserve">kemah suci </w:t>
      </w:r>
      <w:r>
        <w:rPr>
          <w:lang w:val="id_ID" w:bidi="id_ID"/>
        </w:rPr>
        <w:t xml:space="preserve">, atau </w:t>
      </w:r>
      <w:r>
        <w:rPr>
          <w:b/>
          <w:lang w:val="id_ID" w:bidi="id_ID"/>
        </w:rPr>
        <w:t>Kemah Kesaksian</w:t>
      </w:r>
      <w:r>
        <w:rPr>
          <w:lang w:val="id_ID" w:bidi="id_ID"/>
        </w:rPr>
        <w:t>, bersama mereka sepanjang waktu mereka berada di padang gurun dan ketika mereka menaklukkan bangsa-bangsa yang tinggal di tanah yang telah Allah janjikan kepada mereka. Kemah suci adalah kemah khusus yang Allah perintahkan kepada Musa untuk dibuat. Allah memberikan ukuran dan instruksi yang sangat spesifik kepada Musa tentang apa yang harus ditaruh di dalam kemah tersebut. Hukum-hukum yang telah Allah berikan kepada Musa berada di dalam kemah tersebut, dan orang-orang mempersembahkan korban di sana. Dalam perikop ini kemah itu disebut "Kemah Saksi" karena itu adalah kemah tempat bangsa itu menyimpan hukum-hukum Allah dan itu adalah kesaksian mereka bahwa Allah mneyertai mereka. Beberapa terjemahan menggunakan kata kemah suci, dan beberapa menggunakan kata-kata Kemah Kesaksian atau kemah suci Kesaksian.</w:t>
      </w:r>
    </w:p>
    <w:p>
      <w:pPr/>
      <w:r>
        <w:rPr>
          <w:lang w:val="id_ID" w:bidi="id_ID"/>
        </w:rPr>
      </w:r>
      <w:r>
        <w:rPr>
          <w:lang w:val="id_ID" w:bidi="id_ID"/>
        </w:rPr>
        <w:t xml:space="preserve">Berhentilah di sini dan diskusikanlah dalam kelompok: Bagaimana anda akan menerjemahkan </w:t>
      </w:r>
      <w:r>
        <w:rPr>
          <w:b/>
          <w:lang w:val="id_ID" w:bidi="id_ID"/>
        </w:rPr>
        <w:t>kemah suci</w:t>
      </w:r>
      <w:r>
        <w:rPr>
          <w:lang w:val="id_ID" w:bidi="id_ID"/>
        </w:rPr>
        <w:t xml:space="preserve"> atau </w:t>
      </w:r>
      <w:r>
        <w:rPr>
          <w:b/>
          <w:lang w:val="id_ID" w:bidi="id_ID"/>
        </w:rPr>
        <w:t>Kemah Kesaksian</w:t>
      </w:r>
      <w:r>
        <w:rPr>
          <w:lang w:val="id_ID" w:bidi="id_ID"/>
        </w:rPr>
        <w:t xml:space="preserve">? </w:t>
      </w:r>
      <w:r>
        <w:rPr>
          <w:b/>
          <w:lang w:val="id_ID" w:bidi="id_ID"/>
        </w:rPr>
        <w:t>Kemah Suci</w:t>
      </w:r>
      <w:r>
        <w:rPr>
          <w:lang w:val="id_ID" w:bidi="id_ID"/>
        </w:rPr>
        <w:t xml:space="preserve"> terdapat di Daftar Kata Utama. Hentikan sebentar rekaman ini di sini.</w:t>
      </w:r>
    </w:p>
    <w:p>
      <w:pPr/>
      <w:r>
        <w:rPr>
          <w:lang w:val="id_ID" w:bidi="id_ID"/>
        </w:rPr>
      </w:r>
      <w:r>
        <w:rPr>
          <w:lang w:val="id_ID" w:bidi="id_ID"/>
        </w:rPr>
        <w:t xml:space="preserve">Gunakan kata yang sama untuk </w:t>
      </w:r>
      <w:r>
        <w:rPr>
          <w:b/>
          <w:lang w:val="id_ID" w:bidi="id_ID"/>
        </w:rPr>
        <w:t>padang gurun</w:t>
      </w:r>
      <w:r>
        <w:rPr>
          <w:lang w:val="id_ID" w:bidi="id_ID"/>
        </w:rPr>
        <w:t xml:space="preserve"> seperti yang anda gunakan dalam perikop-perikop sebelumnya, dan ingatlah bahwa </w:t>
      </w:r>
      <w:r>
        <w:rPr>
          <w:b/>
          <w:lang w:val="id_ID" w:bidi="id_ID"/>
        </w:rPr>
        <w:t>padang gurun</w:t>
      </w:r>
      <w:r>
        <w:rPr>
          <w:lang w:val="id_ID" w:bidi="id_ID"/>
        </w:rPr>
        <w:t xml:space="preserve"> ada dalam Daftar Kata Utama.</w:t>
      </w:r>
    </w:p>
    <w:p>
      <w:pPr/>
      <w:r>
        <w:rPr>
          <w:lang w:val="id_ID" w:bidi="id_ID"/>
        </w:rPr>
      </w:r>
      <w:r>
        <w:rPr>
          <w:lang w:val="id_ID" w:bidi="id_ID"/>
        </w:rPr>
        <w:t>Jika perlu, berhentilah di sini dan tunjukkan lagi foto padang gurun itu. Hentikan sebentar rekaman ini di sini.</w:t>
      </w:r>
    </w:p>
    <w:p>
      <w:pPr/>
      <w:r>
        <w:rPr>
          <w:lang w:val="id_ID" w:bidi="id_ID"/>
        </w:rPr>
      </w:r>
      <w:r>
        <w:rPr>
          <w:lang w:val="id_ID" w:bidi="id_ID"/>
        </w:rPr>
        <w:t xml:space="preserve">Yosua memimpin orang-orang masuk ke tanah itu, dan Allah mengusir </w:t>
      </w:r>
      <w:r>
        <w:rPr>
          <w:b/>
          <w:lang w:val="id_ID" w:bidi="id_ID"/>
        </w:rPr>
        <w:t>bangsa-bangsa</w:t>
      </w:r>
      <w:r>
        <w:rPr>
          <w:lang w:val="id_ID" w:bidi="id_ID"/>
        </w:rPr>
        <w:t xml:space="preserve">, atau kelompok-kelompok masyarakat, yang tadinya tinggal di sana. Gunakan kata yang sama untuk bangsa-bangsa seperti yang telah anda gunakan di perikop-perikop sebelumnya, dan ingatlah bahwa </w:t>
      </w:r>
      <w:r>
        <w:rPr>
          <w:b/>
          <w:lang w:val="id_ID" w:bidi="id_ID"/>
        </w:rPr>
        <w:t>bangsa-bangsa</w:t>
      </w:r>
      <w:r>
        <w:rPr>
          <w:lang w:val="id_ID" w:bidi="id_ID"/>
        </w:rPr>
        <w:t xml:space="preserve"> ada dalam Daftar Kata Utama.</w:t>
      </w:r>
    </w:p>
    <w:p>
      <w:pPr/>
      <w:r>
        <w:rPr>
          <w:lang w:val="id_ID" w:bidi="id_ID"/>
        </w:rPr>
      </w:r>
      <w:r>
        <w:rPr>
          <w:lang w:val="id_ID" w:bidi="id_ID"/>
        </w:rPr>
        <w:t xml:space="preserve">Stefanus berkata bahwa </w:t>
      </w:r>
      <w:r>
        <w:rPr>
          <w:b/>
          <w:lang w:val="id_ID" w:bidi="id_ID"/>
        </w:rPr>
        <w:t>Yang Mahatinggi</w:t>
      </w:r>
      <w:r>
        <w:rPr>
          <w:lang w:val="id_ID" w:bidi="id_ID"/>
        </w:rPr>
        <w:t xml:space="preserve"> tidak tinggal di rumah-rumah yang dibangun oleh manusia. Yang Mahatinggi merujuk kepada Allah sendiri. Ini adalah cara untuk menunjukkan bahwa Allah megah dan agung—Ia adalah Pribadi terbesar di alam semesta.</w:t>
      </w:r>
    </w:p>
    <w:p>
      <w:pPr/>
      <w:r>
        <w:rPr>
          <w:lang w:val="id_ID" w:bidi="id_ID"/>
        </w:rPr>
      </w:r>
      <w:r>
        <w:rPr>
          <w:b/>
          <w:lang w:val="id_ID" w:bidi="id_ID"/>
        </w:rPr>
        <w:t>Nabi</w:t>
      </w:r>
      <w:r>
        <w:rPr>
          <w:lang w:val="id_ID" w:bidi="id_ID"/>
        </w:rPr>
        <w:t xml:space="preserve">itu mengatakan bahwa Allah berfirman bahwa </w:t>
      </w:r>
      <w:r>
        <w:rPr>
          <w:b/>
          <w:lang w:val="id_ID" w:bidi="id_ID"/>
        </w:rPr>
        <w:t>surga</w:t>
      </w:r>
      <w:r>
        <w:rPr>
          <w:lang w:val="id_ID" w:bidi="id_ID"/>
        </w:rPr>
        <w:t xml:space="preserve"> adalah takhta Allah, atau </w:t>
      </w:r>
      <w:r>
        <w:rPr>
          <w:b/>
          <w:lang w:val="id_ID" w:bidi="id_ID"/>
        </w:rPr>
        <w:t>tempat</w:t>
      </w:r>
      <w:r>
        <w:rPr>
          <w:lang w:val="id_ID" w:bidi="id_ID"/>
        </w:rPr>
        <w:t xml:space="preserve"> di mana Allah bersemayam dan memerintah sebagai raja. Surga adalah tempat Allah tinggal. Takhta biasanya merupakan kursi khusus tempat raja-raja duduk ketika mereka menghakimi. Takhta bisa berarti tempat dari mana seorang raja memerintah. Terjemahkan Nabi, surga dan takhta dengan cara yang sama seperti yang telah anda terjemahkan dalam perikop-perikop sebelumnya, dan ingatlah bahwa </w:t>
      </w:r>
      <w:r>
        <w:rPr>
          <w:b/>
          <w:lang w:val="id_ID" w:bidi="id_ID"/>
        </w:rPr>
        <w:t>Nabi</w:t>
      </w:r>
      <w:r>
        <w:rPr>
          <w:lang w:val="id_ID" w:bidi="id_ID"/>
        </w:rPr>
        <w:t xml:space="preserve"> dan </w:t>
      </w:r>
      <w:r>
        <w:rPr>
          <w:b/>
          <w:lang w:val="id_ID" w:bidi="id_ID"/>
        </w:rPr>
        <w:t>surga</w:t>
      </w:r>
      <w:r>
        <w:rPr>
          <w:lang w:val="id_ID" w:bidi="id_ID"/>
        </w:rPr>
        <w:t xml:space="preserve"> terdapat dalam Daftar Kata Utama.</w:t>
      </w:r>
    </w:p>
    <w:p>
      <w:pPr/>
      <w:r>
        <w:rPr>
          <w:lang w:val="id_ID" w:bidi="id_ID"/>
        </w:rPr>
      </w:r>
      <w:r>
        <w:rPr>
          <w:lang w:val="id_ID" w:bidi="id_ID"/>
        </w:rPr>
        <w:t xml:space="preserve">Allah, atau </w:t>
      </w:r>
      <w:r>
        <w:rPr>
          <w:b/>
          <w:lang w:val="id_ID" w:bidi="id_ID"/>
        </w:rPr>
        <w:t>Tuan</w:t>
      </w:r>
      <w:r>
        <w:rPr>
          <w:lang w:val="id_ID" w:bidi="id_ID"/>
        </w:rPr>
        <w:t xml:space="preserve">, mempertanyakan rumah seperti apa yang dapat dibangun manusia untuk-Nya, karena Dialah yang telah menciptakan segala sesuatu. Tuhan adalah gelar khusus yang digunakan orang-orang bagi Allah untuk menunjukkan rasa hormat kepada-Nya sebagai pemilik atas segalanya. Gunakan kata yang sama yang telah anda gunakan untuk Tuhan dalam perikop-perikop sebelumnya, dan ingatlah bahwa </w:t>
      </w:r>
      <w:r>
        <w:rPr>
          <w:b/>
          <w:lang w:val="id_ID" w:bidi="id_ID"/>
        </w:rPr>
        <w:t>Tuhan</w:t>
      </w:r>
      <w:r>
        <w:rPr>
          <w:lang w:val="id_ID" w:bidi="id_ID"/>
        </w:rPr>
        <w:t xml:space="preserve"> ada dalam Daftar Kata Utama.</w:t>
      </w:r>
    </w:p>
    <w:p>
      <w:pPr/>
      <w:r>
        <w:rPr>
          <w:lang w:val="id_ID" w:bidi="id_ID"/>
        </w:rPr>
      </w:r>
      <w:r>
        <w:rPr>
          <w:lang w:val="id_ID" w:bidi="id_ID"/>
        </w:rPr>
        <w:t xml:space="preserve">Stefanus mengatakan bahwa orang-orang Yahudi itu tegar tengkuk, atau keras kepala. Dia mengatakan bahwa hati dan telinga mereka tidak </w:t>
      </w:r>
      <w:r>
        <w:rPr>
          <w:b/>
          <w:lang w:val="id_ID" w:bidi="id_ID"/>
        </w:rPr>
        <w:t>disunat</w:t>
      </w:r>
      <w:r>
        <w:rPr>
          <w:lang w:val="id_ID" w:bidi="id_ID"/>
        </w:rPr>
        <w:t xml:space="preserve">. Stefanus tidak berbicara tentang sunat secara harfiah, tetapi tentang keadaan hati orang-orang. Namun, </w:t>
      </w:r>
      <w:r>
        <w:rPr>
          <w:b/>
          <w:lang w:val="id_ID" w:bidi="id_ID"/>
        </w:rPr>
        <w:t>sunat</w:t>
      </w:r>
      <w:r>
        <w:rPr>
          <w:lang w:val="id_ID" w:bidi="id_ID"/>
        </w:rPr>
        <w:t xml:space="preserve"> merujuk pada tindakan memotong kulit longgar pada ujung penis seorang pria. Beberapa terjemahan secara sederhana menyatakan bahwa orang-orang Yahudi adalah kafir atau seperti orang-orang yang tidak mengikuti Allah. Jika anda menggunakan istilah sunat, terjemahkanlah istilah tersebut dengan cara yang sama seperti anda telah menerjemahkannya dalam perikop-perikop sebelumnya, dan ingatlah bahwa </w:t>
      </w:r>
      <w:r>
        <w:rPr>
          <w:b/>
          <w:lang w:val="id_ID" w:bidi="id_ID"/>
        </w:rPr>
        <w:t>sunat</w:t>
      </w:r>
      <w:r>
        <w:rPr>
          <w:lang w:val="id_ID" w:bidi="id_ID"/>
        </w:rPr>
        <w:t xml:space="preserve"> terdapat dalam Daftar Kata Utama.</w:t>
      </w:r>
    </w:p>
    <w:p>
      <w:pPr/>
      <w:r>
        <w:rPr>
          <w:lang w:val="id_ID" w:bidi="id_ID"/>
        </w:rPr>
      </w:r>
      <w:r>
        <w:rPr>
          <w:lang w:val="id_ID" w:bidi="id_ID"/>
        </w:rPr>
        <w:t xml:space="preserve">Stefanus mengatakan bahwa orang-orang Yahudi itu menentang </w:t>
      </w:r>
      <w:r>
        <w:rPr>
          <w:b/>
          <w:lang w:val="id_ID" w:bidi="id_ID"/>
        </w:rPr>
        <w:t>Roh Kudus</w:t>
      </w:r>
      <w:r>
        <w:rPr>
          <w:lang w:val="id_ID" w:bidi="id_ID"/>
        </w:rPr>
        <w:t xml:space="preserve"> Allah. Terjemahkan Roh Kudus dengan cara yang sama seperti yang anda lakukan dalam perikop-perikop sebelumnya, dan ingatlah bahwa </w:t>
      </w:r>
      <w:r>
        <w:rPr>
          <w:b/>
          <w:lang w:val="id_ID" w:bidi="id_ID"/>
        </w:rPr>
        <w:t>Roh Kudus</w:t>
      </w:r>
      <w:r>
        <w:rPr>
          <w:lang w:val="id_ID" w:bidi="id_ID"/>
        </w:rPr>
        <w:t xml:space="preserve"> terdapat dalam Daftar Kata Utama.</w:t>
      </w:r>
    </w:p>
    <w:p>
      <w:pPr/>
      <w:r>
        <w:rPr>
          <w:lang w:val="id_ID" w:bidi="id_ID"/>
        </w:rPr>
      </w:r>
      <w:r>
        <w:rPr>
          <w:lang w:val="id_ID" w:bidi="id_ID"/>
        </w:rPr>
        <w:t xml:space="preserve">Stefanus mengatakan bahwa orang-orang Yahudi bahkan membunuh para nabi yang menubuatkan bahwa </w:t>
      </w:r>
      <w:r>
        <w:rPr>
          <w:b/>
          <w:lang w:val="id_ID" w:bidi="id_ID"/>
        </w:rPr>
        <w:t>Orang Benar itu</w:t>
      </w:r>
      <w:r>
        <w:rPr>
          <w:lang w:val="id_ID" w:bidi="id_ID"/>
        </w:rPr>
        <w:t xml:space="preserve"> akan datang. Orang Benar merujuk kepada hamba yang mengikuti Allah. Sebagian besar pakar memahami hal ini merujuk kepada Juruselamat yang dijanjikan, yaitu Yesus. Ingatlah bahwa </w:t>
      </w:r>
      <w:r>
        <w:rPr>
          <w:b/>
          <w:lang w:val="id_ID" w:bidi="id_ID"/>
        </w:rPr>
        <w:t>orang benar</w:t>
      </w:r>
      <w:r>
        <w:rPr>
          <w:lang w:val="id_ID" w:bidi="id_ID"/>
        </w:rPr>
        <w:t xml:space="preserve"> merujuk kepada seseorang yang kudus, dalam kedudukan atau hubungan yang benar dengan Allah, dan tidak bersalah. Terjemahkanlah orang benar dengan cara yang sama seperti yang telah anda lakukan sebelumnya, dan ingatlah bahwa orang </w:t>
      </w:r>
      <w:r>
        <w:rPr>
          <w:b/>
          <w:lang w:val="id_ID" w:bidi="id_ID"/>
        </w:rPr>
        <w:t>benar</w:t>
      </w:r>
      <w:r>
        <w:rPr>
          <w:lang w:val="id_ID" w:bidi="id_ID"/>
        </w:rPr>
        <w:t xml:space="preserve"> terdapat dalam Daftar Kata Utama.</w:t>
      </w:r>
    </w:p>
    <w:p>
      <w:pPr/>
      <w:r>
        <w:rPr>
          <w:lang w:val="id_ID" w:bidi="id_ID"/>
        </w:rPr>
      </w:r>
      <w:r>
        <w:rPr>
          <w:lang w:val="id_ID" w:bidi="id_ID"/>
        </w:rPr>
        <w:t xml:space="preserve">Para leluhur menerima </w:t>
      </w:r>
      <w:r>
        <w:rPr>
          <w:b/>
          <w:lang w:val="id_ID" w:bidi="id_ID"/>
        </w:rPr>
        <w:t>hukum</w:t>
      </w:r>
      <w:r>
        <w:rPr>
          <w:lang w:val="id_ID" w:bidi="id_ID"/>
        </w:rPr>
        <w:t xml:space="preserve">, atau hukum dari Allah, dari para </w:t>
      </w:r>
      <w:r>
        <w:rPr>
          <w:b/>
          <w:lang w:val="id_ID" w:bidi="id_ID"/>
        </w:rPr>
        <w:t>malaikat</w:t>
      </w:r>
      <w:r>
        <w:rPr>
          <w:lang w:val="id_ID" w:bidi="id_ID"/>
        </w:rPr>
        <w:t xml:space="preserve">. Terjemahkanlah hukum, atau hukum Allah, dan malaikat dengan cara yang sama seperti yang telah anda lakukan sebelumnya dan ingatlah bahwa </w:t>
      </w:r>
      <w:r>
        <w:rPr>
          <w:b/>
          <w:lang w:val="id_ID" w:bidi="id_ID"/>
        </w:rPr>
        <w:t>hukum</w:t>
      </w:r>
      <w:r>
        <w:rPr>
          <w:lang w:val="id_ID" w:bidi="id_ID"/>
        </w:rPr>
        <w:t xml:space="preserve"> dan </w:t>
      </w:r>
      <w:r>
        <w:rPr>
          <w:b/>
          <w:lang w:val="id_ID" w:bidi="id_ID"/>
        </w:rPr>
        <w:t>malaikat</w:t>
      </w:r>
      <w:r>
        <w:rPr>
          <w:lang w:val="id_ID" w:bidi="id_ID"/>
        </w:rPr>
        <w:t xml:space="preserve"> terdapat dalam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bahas.</w:t>
      </w:r>
    </w:p>
    <w:p>
      <w:pPr/>
      <w:r>
        <w:rPr>
          <w:lang w:val="id_ID" w:bidi="id_ID"/>
        </w:rPr>
      </w:r>
      <w:r>
        <w:rPr>
          <w:lang w:val="id_ID" w:bidi="id_ID"/>
        </w:rPr>
        <w:t>Seorang anggota kelompok harus menyampaikan beberapa kalimat dari perikop itu lalu berhenti sejenak. Anggota kelompok lain harus menceritakan bagian selanjutnya dari perikop itu dan berhenti sejenak. Lakukan hal ini sampai kelompok itu telah menceritakan kembali semua perikop tersebut. Dalam tahap ini anggota kelompok dapat saling mengoreksi. Hentikan sebentar rekaman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mengingat perikop tersebut. Hentikan sebentar rekaman ini di sini.</w:t>
      </w:r>
    </w:p>
    <w:p>
      <w:pPr/>
      <w:r>
        <w:rPr>
          <w:lang w:val="id_ID" w:bidi="id_ID"/>
        </w:rPr>
      </w:r>
      <w:r>
        <w:rPr>
          <w:lang w:val="id_ID" w:bidi="id_ID"/>
        </w:rPr>
        <w:t>Selanjutnya, kelompok dapat memutuskan versi mana dari perikop tersebut yang paling disukai. Anda mungkin merasa bahwa Anda menyukai cara salah satu anggota kelompok menceritakan suatu adegan, tetapi menyukai cara anggota kelompok lain menceritakan adegan lainnya. Hentikan sebentar audio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7:54–8:3</w:t>
      </w:r>
      <w:r>
        <w:rPr>
          <w:lang w:val="id_ID" w:bidi="id_ID"/>
        </w:rPr>
      </w:r>
    </w:p>
    <w:p>
      <w:pPr>
        <w:pStyle w:val="Heading3"/>
      </w:pPr>
      <w:r>
        <w:rPr>
          <w:lang w:val="id_ID" w:bidi="id_ID"/>
        </w:rPr>
        <w:t>Dengar dan Renungkan</w:t>
      </w:r>
    </w:p>
    <w:p>
      <w:pPr/>
      <w:r>
        <w:rPr>
          <w:lang w:val="id_ID" w:bidi="id_ID"/>
        </w:rPr>
      </w:r>
      <w:r>
        <w:rPr>
          <w:lang w:val="id_ID" w:bidi="id_ID"/>
        </w:rPr>
        <w:t>Dalam tahap ini, dengarkan Kisah Para Rasul 7:54–8:3 dan simpanlah dalam hati Anda.</w:t>
      </w:r>
    </w:p>
    <w:p>
      <w:pPr/>
      <w:r>
        <w:rPr>
          <w:lang w:val="id_ID" w:bidi="id_ID"/>
        </w:rPr>
      </w:r>
      <w:r>
        <w:rPr>
          <w:lang w:val="id_ID" w:bidi="id_ID"/>
        </w:rPr>
        <w:t>Dengarkan versi audio dari Kisah Para Rasul 7:54–8:3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Anda tidak sukai atau tidak mengerti dari kisah ini?</w:t>
      </w:r>
    </w:p>
    <w:p>
      <w:pPr>
        <w:pStyle w:val="ListBullet"/>
        <w:spacing w:line="240" w:lineRule="auto"/>
        <w:ind w:left="720"/>
      </w:pPr>
      <w:r>
        <w:rPr>
          <w:lang w:val="id_ID" w:bidi="id_ID"/>
        </w:rPr>
      </w:r>
      <w:r>
        <w:rPr>
          <w:lang w:val="id_ID" w:bidi="id_ID"/>
        </w:rPr>
        <w:t>Apa yang diceritakan perikop ini kepada kita tentang Tuhan atau Yesus?</w:t>
      </w:r>
    </w:p>
    <w:p>
      <w:pPr>
        <w:pStyle w:val="ListBullet"/>
        <w:spacing w:line="240" w:lineRule="auto"/>
        <w:ind w:left="720"/>
      </w:pPr>
      <w:r>
        <w:rPr>
          <w:lang w:val="id_ID" w:bidi="id_ID"/>
        </w:rPr>
      </w:r>
      <w:r>
        <w:rPr>
          <w:lang w:val="id_ID" w:bidi="id_ID"/>
        </w:rPr>
        <w:t>Apa yang diceritakan bagian ini tentang manusia?</w:t>
      </w:r>
    </w:p>
    <w:p>
      <w:pPr>
        <w:pStyle w:val="ListBullet"/>
        <w:spacing w:line="240" w:lineRule="auto"/>
        <w:ind w:left="720"/>
      </w:pPr>
      <w:r>
        <w:rPr>
          <w:lang w:val="id_ID" w:bidi="id_ID"/>
        </w:rPr>
      </w:r>
      <w:r>
        <w:rPr>
          <w:lang w:val="id_ID" w:bidi="id_ID"/>
        </w:rPr>
        <w:t>Bagaimana perikop ini memengaruhi kehidupan sehari-hari kita?</w:t>
      </w:r>
    </w:p>
    <w:p>
      <w:pPr>
        <w:pStyle w:val="ListBullet"/>
        <w:spacing w:line="240" w:lineRule="auto"/>
        <w:ind w:left="720"/>
      </w:pPr>
      <w:r>
        <w:rPr>
          <w:lang w:val="id_ID" w:bidi="id_ID"/>
        </w:rPr>
      </w:r>
      <w:r>
        <w:rPr>
          <w:lang w:val="id_ID" w:bidi="id_ID"/>
        </w:rPr>
        <w:t>Adakah di antara kenalan Anda yang perlu mendengar tentang kisah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Kisah Para Rasul 7:54–8:3 dalam terjemahan yang paling mudah dimengerti.</w:t>
      </w:r>
    </w:p>
    <w:p>
      <w:pPr/>
      <w:r>
        <w:rPr>
          <w:lang w:val="id_ID" w:bidi="id_ID"/>
        </w:rPr>
      </w:r>
      <w:r>
        <w:rPr>
          <w:lang w:val="id_ID" w:bidi="id_ID"/>
        </w:rPr>
        <w:t>Dalam perikop sebelumnya, Stefanus baru saja menyelesaikan pidatonya di hadapan Mahkamah Agama, dewan Yahudi. Stefanus telah dituduh secara palsu dan dipaksa pergi ke hadapan para pemimpin agama Yahudi untuk menjawab tuduhan-tuduhan ini dan menjelaskan kepercayaannya kepada Yesus. Stefanus mengakhiri pidatonya dengan menuduh para pemimpin agama. Dia mengatakan kepada mereka bahwa hati mereka tidak tertuju kepada Allah, bahwa mereka menganiaya para nabi Allah, dan bahwa mereka membunuh Juruselamat yang dijanjikan.</w:t>
      </w:r>
    </w:p>
    <w:p>
      <w:pPr/>
      <w:r>
        <w:rPr>
          <w:lang w:val="id_ID" w:bidi="id_ID"/>
        </w:rPr>
      </w:r>
      <w:r>
        <w:rPr>
          <w:lang w:val="id_ID" w:bidi="id_ID"/>
        </w:rPr>
        <w:t>Ketika Mahkamah Agama mendengar keluhan Stefanus terhadap mereka, mereka sangat marah dan menggertakkan gigi mereka. Kertakan gigi adalah sebuah ungkapan atau kiasan, yang berarti bahwa seseorang sedang sangat marah.</w:t>
      </w:r>
    </w:p>
    <w:p>
      <w:pPr/>
      <w:r>
        <w:rPr>
          <w:lang w:val="id_ID" w:bidi="id_ID"/>
        </w:rPr>
      </w:r>
      <w:r>
        <w:rPr>
          <w:lang w:val="id_ID" w:bidi="id_ID"/>
        </w:rPr>
        <w:t>Berhenti di sini dan diskusikan: Apa yang dilakukan orang-orang dalam budaya Anda yang menunjukkan bahwa mereka sangat marah? Kata-kata atau frasa khusus apa yang Anda miliki dalam bahasa Anda yang menunjukkan berbagai jenis kemarahan? Mana yang menjelaskan kemarahan yang paling ekstrem? Hentikan sebentar rekaman ini di sini.</w:t>
      </w:r>
    </w:p>
    <w:p>
      <w:pPr/>
      <w:r>
        <w:rPr>
          <w:lang w:val="id_ID" w:bidi="id_ID"/>
        </w:rPr>
      </w:r>
      <w:r>
        <w:rPr>
          <w:lang w:val="id_ID" w:bidi="id_ID"/>
        </w:rPr>
        <w:t>Tetapi Stefanus tetap tenang karena dia penuh dengan Roh Kudus. Roh Allah mengendalikan Stefanus sehingga Stefanus dapat melihat ke surga, tempat Allah tinggal. Stefanus melihat kemuliaan Allah. Stefanus tidak melihat Allah tetapi cahaya yang terang dan menyilaukan yang bersinar dari Allah, menunjukkan bahwa Allah hadir. Kemuliaan Allah adalah kuasa dan keagungan Allah. Stefanus juga melihat Yesus berdiri di sebelah kanan Allah, tempat yang mendapat kehormatan tertinggi.</w:t>
      </w:r>
    </w:p>
    <w:p>
      <w:pPr/>
      <w:r>
        <w:rPr>
          <w:lang w:val="id_ID" w:bidi="id_ID"/>
        </w:rPr>
      </w:r>
      <w:r>
        <w:rPr>
          <w:lang w:val="id_ID" w:bidi="id_ID"/>
        </w:rPr>
        <w:t>Stefanus memberitahu kelompok itu apa yang diizinkan Roh Kudus untuk dia lihat. Tidak ada orang lain yang dapat melihat ini, tetapi sangat luar biasa dan tidak terduga sehingga Stefanus harus menceritakan kepada semua orang apa yang dia lihat. Stefanus mengatakan "Lihatlah" atau "Tengoklah" untuk menarik perhatian semua orang dan memberi tahu mereka bahwa sesuatu yang tidak terduga sedang terjadi. Stefanus berkata kepada mereka, "Saya melihat surga terbuka," yang berarti Allah telah membuka pintu masuk atau pintu ke surga, sehingga Stefanus dapat melihat ke dalam surga. Stefanus mengatakan bahwa dia melihat Anak Manusia, Yesus, berdiri di sebelah kanan Allah, atau tempat yang mendapat kehormatan tertinggi. Anda akan mengingat dari Injil bahwa "Anak Manusia" adalah gelar kesayangan Yesus bagi diri-Nya sendiri. "Anak Manusia" adalah gelar yang dihubungkan oleh orang-orang Yahudi dengan Juruselamat yang dijanjikan yang akan diutus oleh Allah.</w:t>
      </w:r>
    </w:p>
    <w:p>
      <w:pPr/>
      <w:r>
        <w:rPr>
          <w:lang w:val="id_ID" w:bidi="id_ID"/>
        </w:rPr>
      </w:r>
      <w:r>
        <w:rPr>
          <w:lang w:val="id_ID" w:bidi="id_ID"/>
        </w:rPr>
        <w:t xml:space="preserve">Ini adalah satu-satunya perikop dalam Alkitab yang menyatakan bahwa Yesus sedang berdiri di sebelah kanan Allah. Referensi lain menggambarkan Yesus sedang duduk jika ada penyebutan postur Yesus. Banyak ahli percaya bahwa di sini Yesus sedang berdiri guna menyambut Stefanus untuk bersama-Nya di surga. </w:t>
      </w:r>
    </w:p>
    <w:p>
      <w:pPr/>
      <w:r>
        <w:rPr>
          <w:lang w:val="id_ID" w:bidi="id_ID"/>
        </w:rPr>
      </w:r>
      <w:r>
        <w:rPr>
          <w:lang w:val="id_ID" w:bidi="id_ID"/>
        </w:rPr>
        <w:t>Para pendengar Stefanus akan memahami bahwa dia mengklaim Yesus adalah Allah. Mereka menganggap bahwa dia sedang menghujat atau menghina Allah. Orang-orang mengungkapkan kemarahan mereka dengan berteriak dan menutupi telinga mereka. Mereka menyerbu Stefanus dan menyeretnya ke luar kota agar mereka dapat membunuhnya dengan batu. Hukum Yahudi memberi wewenang kepada orang-orang untuk membunuh seseorang yang menghina Allah. Mereka melakukan hal itu dengan melemparkan batu kepada orang itu.</w:t>
      </w:r>
    </w:p>
    <w:p>
      <w:pPr/>
      <w:r>
        <w:rPr>
          <w:lang w:val="id_ID" w:bidi="id_ID"/>
        </w:rPr>
      </w:r>
      <w:r>
        <w:rPr>
          <w:lang w:val="id_ID" w:bidi="id_ID"/>
        </w:rPr>
        <w:t>Berhenti di sini dan diskusikan pertanyaan ini secara berkelompok: Apa hukuman untuk penghujatan dalam budaya Anda? Ceritakan kisah saat Anda menyaksikan atau menjadi bagian dari massa yang marah. Hentikan sebentar rekaman ini di sini.</w:t>
      </w:r>
    </w:p>
    <w:p>
      <w:pPr/>
      <w:r>
        <w:rPr>
          <w:lang w:val="id_ID" w:bidi="id_ID"/>
        </w:rPr>
      </w:r>
      <w:r>
        <w:rPr>
          <w:lang w:val="id_ID" w:bidi="id_ID"/>
        </w:rPr>
        <w:t>Orang-orang yang melempari Stefanus melepaskan jubah atau mantel mereka dan meletakkannya di kaki seorang pemuda bernama Saulus. Mereka mungkin menanggalkan jubah mereka sehingga mereka dapat melemparkan batu dengan lebih mudah. Dengan meletakkan jubah mereka di kaki Saulus, mereka meminta Saulus untuk menjaga jubah mereka. Membunuh seseorang dengan melempari batu membutuhkan waktu lama. Sementara mereka masih melempari batu, Stefanus memanggil atau berdoa kepada Yesus, dengan berkata, "Tuhan Yesus, tolong terimalah rohku." Roh seseorang adalah bagian yang terus ada setelah mereka mati. Stefanus sedang meminta Yesus untuk menyambutnya agar dapat bersama Yesus. Dengan menyebut Yesus "Tuhan," Stefanus menyebutkan Yesus sebagai Tuhan nya serta mengatakan bahwa Yesus adalah Allah.</w:t>
      </w:r>
    </w:p>
    <w:p>
      <w:pPr/>
      <w:r>
        <w:rPr>
          <w:lang w:val="id_ID" w:bidi="id_ID"/>
        </w:rPr>
      </w:r>
      <w:r>
        <w:rPr>
          <w:lang w:val="id_ID" w:bidi="id_ID"/>
        </w:rPr>
        <w:t>Pada saat ini, Stefanus berlutut. Kita tidak tahu apakah Stefanus berlutut karena dia terluka parah sehingga dia tidak dapat lagi berdiri atau karena dia sedang berdoa. Stefanus terus berbicara kepada Yesus, berkata, "Tuhan, jangan tanggungkan dosa ini terhadap mereka." Stefanus meminta Yesus untuk mengampuni orang-orang yang melempari dia dengan batu. Anda akan mengingat bahwa ini mirip dengan kata-kata Yesus di salib, "Bapa, ampunilah mereka." Kemudian Stefanus tertidur, yang berarti dia meninggal.</w:t>
      </w:r>
    </w:p>
    <w:p>
      <w:pPr/>
      <w:r>
        <w:rPr>
          <w:lang w:val="id_ID" w:bidi="id_ID"/>
        </w:rPr>
      </w:r>
      <w:r>
        <w:rPr>
          <w:lang w:val="id_ID" w:bidi="id_ID"/>
        </w:rPr>
        <w:t>Berhenti di sini dan diskusikan pertanyaan ini secara berkelompok: Apa saja ungkapan dalam bahasa Anda yang digunakan sebagai cara sopan untuk mengatakan bahwa seseorang telah meninggal? Hentikan sebentar rekaman ini di sini.</w:t>
      </w:r>
    </w:p>
    <w:p>
      <w:pPr/>
      <w:r>
        <w:rPr>
          <w:lang w:val="id_ID" w:bidi="id_ID"/>
        </w:rPr>
      </w:r>
      <w:r>
        <w:rPr>
          <w:lang w:val="id_ID" w:bidi="id_ID"/>
        </w:rPr>
        <w:t>Saulus menyetujui pembunuhan Stefanus. Pada hari yang sama ketika orang banyak yang marah membunuh Stefanus, mereka mulai menganiaya dan memperlakukan jemaat di Yerusalem dengan keras. Gereja dalam Perjanjian Baru selalu merujuk pada para pengikut Yesus, bukan bangunan. Banyak orang percaya di jemaat di Yerusalem meninggalkan kota dan pergi ke daerah-daerah Yudea dan Samaria. Namun, semua rasul tetap di Yerusalem.</w:t>
      </w:r>
    </w:p>
    <w:p>
      <w:pPr/>
      <w:r>
        <w:rPr>
          <w:lang w:val="id_ID" w:bidi="id_ID"/>
        </w:rPr>
      </w:r>
      <w:r>
        <w:rPr>
          <w:lang w:val="id_ID" w:bidi="id_ID"/>
        </w:rPr>
        <w:t xml:space="preserve">Berhenti di sini dan lihatlah peta </w:t>
      </w:r>
      <w:r>
        <w:rPr>
          <w:lang w:val="id_ID" w:bidi="id_ID"/>
        </w:rPr>
        <w:t>Yudea dan Samaria dalam kaitannya dengan Yerusalem</w:t>
      </w:r>
      <w:r>
        <w:rPr>
          <w:lang w:val="id_ID" w:bidi="id_ID"/>
        </w:rPr>
        <w:t>.</w:t>
      </w:r>
    </w:p>
    <w:p>
      <w:pPr/>
      <w:r>
        <w:rPr>
          <w:lang w:val="id_ID" w:bidi="id_ID"/>
        </w:rPr>
      </w:r>
      <w:r>
        <w:rPr>
          <w:lang w:val="id_ID" w:bidi="id_ID"/>
        </w:rPr>
        <w:t>Diskusikan secara berkelompok: Dengan cara apa saja para pengikut Yesus diperlakukan buruk karena kepercayaan mereka kepada Yesus? Bagaimana jemaat setempat menanggapi ketika ada penganiayaan? Bagaimana otoritas setempat menanggapi penganiayaan agama? Hentikan sebentar rekaman ini di sini.</w:t>
      </w:r>
    </w:p>
    <w:p>
      <w:pPr/>
      <w:r>
        <w:rPr>
          <w:lang w:val="id_ID" w:bidi="id_ID"/>
        </w:rPr>
      </w:r>
      <w:r>
        <w:rPr>
          <w:lang w:val="id_ID" w:bidi="id_ID"/>
        </w:rPr>
        <w:t>Orang-orang yang saleh atau berbakti menguburkan Stefanus dan sangat meratapinya. Ini adalah orang-orang yang mencoba menyenankan Allah dengan menaati hukum Yahudi. Tidak jelas apakah orang-orang ini percaya kepada Yesus. Menurut adat Yahudi orang-orang menguburkan jenazah seseorang pada hari kematiannya. Jadi, mereka mungkin menguburkan Stefanus pada hari orang-orang membunuhnya. Hukum Yahudi mengizinkan orang-orang untuk menguburkan orang yang dieksekusi, tetapi hukum itu tidak menganjurkan orang-orang untuk berkabung secara terbuka bagi orang tersebut. Namun, pria-pria yang saleh ini berkabung dengan mendalam, yang berarti bahwa mereka mungkin memukul dada mereka dan menangis dengan suara keras untuk mengungkapkan betapa sedihnya mereka karena Stefanus telah dibunuh. Itu juga menunjukkan bahwa mereka tahu Stefanus adalah orang yang baik dan tidak bersalah.</w:t>
      </w:r>
    </w:p>
    <w:p>
      <w:pPr/>
      <w:r>
        <w:rPr>
          <w:lang w:val="id_ID" w:bidi="id_ID"/>
        </w:rPr>
      </w:r>
      <w:r>
        <w:rPr>
          <w:lang w:val="id_ID" w:bidi="id_ID"/>
        </w:rPr>
        <w:t>Saulus mulai pergi dari rumah ke rumah, mencoba membinasakan atau menghancurkan gereja. Saulus pergi dari satu rumah ke rumah lain dengan cara yang direncanakan, mencari orang-orang yang percaya kepada Yesus. Ketika dia menemukan mereka, dia akan menyeret, atau membawa paksa, baik laki-laki maupun perempuan dari rumah mereka dan menjebloskan mereka ke dalam penjara. Saulus tidak melakukan ini sendirian tetapi dia adalah seorang pemimpin yang mengatur penganiayaan tersebut.</w:t>
      </w:r>
      <w:r>
        <w:rPr>
          <w:lang w:val="id_ID" w:bidi="id_ID"/>
        </w:rPr>
      </w:r>
    </w:p>
    <w:p>
      <w:pPr>
        <w:pStyle w:val="Heading3"/>
      </w:pPr>
      <w:r>
        <w:rPr>
          <w:lang w:val="id_ID" w:bidi="id_ID"/>
        </w:rPr>
        <w:t>Menjelaskan Adegan</w:t>
      </w:r>
    </w:p>
    <w:p>
      <w:pPr/>
      <w:r>
        <w:rPr>
          <w:lang w:val="id_ID" w:bidi="id_ID"/>
        </w:rPr>
      </w:r>
      <w:r>
        <w:rPr>
          <w:lang w:val="id_ID" w:bidi="id_ID"/>
        </w:rPr>
        <w:t>Dengarkan versi audio dari Kisah Para Rasul 7:54–8:3 dalam terjemahan yang paling mudah dimengerti.</w:t>
      </w:r>
    </w:p>
    <w:p>
      <w:pPr/>
      <w:r>
        <w:rPr>
          <w:lang w:val="id_ID" w:bidi="id_ID"/>
        </w:rPr>
      </w:r>
      <w:r>
        <w:rPr>
          <w:lang w:val="id_ID" w:bidi="id_ID"/>
        </w:rPr>
        <w:t>Pada tahap ini, kelompok akan menentukan adegan, tokoh, dan latar belakang dari perikop ini. Selanjutnya, kelompok akan memvisualisasikan perikop ini.</w:t>
      </w:r>
    </w:p>
    <w:p>
      <w:pPr/>
      <w:r>
        <w:rPr>
          <w:lang w:val="id_ID" w:bidi="id_ID"/>
        </w:rPr>
      </w:r>
      <w:r>
        <w:rPr>
          <w:lang w:val="id_ID" w:bidi="id_ID"/>
        </w:rPr>
        <w:t>Perikop ini memiliki lima adegan.</w:t>
      </w:r>
    </w:p>
    <w:p>
      <w:pPr/>
      <w:r>
        <w:rPr>
          <w:lang w:val="id_ID" w:bidi="id_ID"/>
        </w:rPr>
      </w:r>
      <w:r>
        <w:rPr>
          <w:b/>
          <w:lang w:val="id_ID" w:bidi="id_ID"/>
        </w:rPr>
        <w:t>Dalam adegan pertama:</w:t>
      </w:r>
      <w:r>
        <w:rPr>
          <w:lang w:val="id_ID" w:bidi="id_ID"/>
        </w:rPr>
        <w:t xml:space="preserve"> Mahkamah Agama, dewan agama, sangat marah kepada Stefanus. Stefanus melihat Yesus berdiri di surga dan memberitahu orang banyak. Mereka menyeret Stefanus ke luar kota.</w:t>
      </w:r>
    </w:p>
    <w:p>
      <w:pPr/>
      <w:r>
        <w:rPr>
          <w:lang w:val="id_ID" w:bidi="id_ID"/>
        </w:rPr>
      </w:r>
      <w:r>
        <w:rPr>
          <w:b/>
          <w:lang w:val="id_ID" w:bidi="id_ID"/>
        </w:rPr>
        <w:t>Dalam adegan kedua:</w:t>
      </w:r>
      <w:r>
        <w:rPr>
          <w:lang w:val="id_ID" w:bidi="id_ID"/>
        </w:rPr>
        <w:t xml:space="preserve"> Orang banyak membunuh Stefanus dengan batu. Stefanus berdoa kepada Yesus, kemudian meninggal.</w:t>
      </w:r>
    </w:p>
    <w:p>
      <w:pPr/>
      <w:r>
        <w:rPr>
          <w:lang w:val="id_ID" w:bidi="id_ID"/>
        </w:rPr>
      </w:r>
      <w:r>
        <w:rPr>
          <w:b/>
          <w:lang w:val="id_ID" w:bidi="id_ID"/>
        </w:rPr>
        <w:t>Dalam adegan ketiga:</w:t>
      </w:r>
      <w:r>
        <w:rPr>
          <w:lang w:val="id_ID" w:bidi="id_ID"/>
        </w:rPr>
        <w:t xml:space="preserve"> Orang-orang saleh menguburkan Stefanus. Orang-orang Yahudi menganiaya orang-orang percaya di Yerusalem. Banyak orang percaya meninggalkan Yerusalem dan tersebar di seluruh Yudea dan Samaria.</w:t>
      </w:r>
    </w:p>
    <w:p>
      <w:pPr/>
      <w:r>
        <w:rPr>
          <w:lang w:val="id_ID" w:bidi="id_ID"/>
        </w:rPr>
      </w:r>
      <w:r>
        <w:rPr>
          <w:b/>
          <w:lang w:val="id_ID" w:bidi="id_ID"/>
        </w:rPr>
        <w:t>Dalam adegan keempat:</w:t>
      </w:r>
      <w:r>
        <w:rPr>
          <w:lang w:val="id_ID" w:bidi="id_ID"/>
        </w:rPr>
        <w:t xml:space="preserve"> Saulus pergi dari rumah ke rumah mencari pengikut Yesus. Dia mengusir mereka dari rumah mereka dan menjebloskan mereka ke dalam penjara.</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Stefanus</w:t>
      </w:r>
    </w:p>
    <w:p>
      <w:pPr>
        <w:pStyle w:val="ListBullet"/>
        <w:spacing w:line="240" w:lineRule="auto"/>
        <w:ind w:left="720"/>
      </w:pPr>
      <w:r>
        <w:rPr>
          <w:lang w:val="id_ID" w:bidi="id_ID"/>
        </w:rPr>
      </w:r>
      <w:r>
        <w:rPr>
          <w:lang w:val="id_ID" w:bidi="id_ID"/>
        </w:rPr>
        <w:t>Mereka yang mendengar ucapan Stefanus, termasuk:</w:t>
      </w:r>
    </w:p>
    <w:p>
      <w:pPr>
        <w:pStyle w:val="ListBullet"/>
        <w:spacing w:line="240" w:lineRule="auto"/>
        <w:ind w:left="720"/>
      </w:pPr>
      <w:r>
        <w:rPr>
          <w:lang w:val="id_ID" w:bidi="id_ID"/>
        </w:rPr>
      </w:r>
      <w:r>
        <w:rPr>
          <w:lang w:val="id_ID" w:bidi="id_ID"/>
        </w:rPr>
        <w:t>Imam besar</w:t>
      </w:r>
    </w:p>
    <w:p>
      <w:pPr>
        <w:pStyle w:val="ListBullet"/>
        <w:spacing w:line="240" w:lineRule="auto"/>
        <w:ind w:left="720"/>
      </w:pPr>
      <w:r>
        <w:rPr>
          <w:lang w:val="id_ID" w:bidi="id_ID"/>
        </w:rPr>
      </w:r>
      <w:r>
        <w:rPr>
          <w:lang w:val="id_ID" w:bidi="id_ID"/>
        </w:rPr>
        <w:t>Para anggota Mahkamah Agama</w:t>
      </w:r>
    </w:p>
    <w:p>
      <w:pPr>
        <w:pStyle w:val="ListBullet"/>
        <w:spacing w:line="240" w:lineRule="auto"/>
        <w:ind w:left="720"/>
      </w:pPr>
      <w:r>
        <w:rPr>
          <w:lang w:val="id_ID" w:bidi="id_ID"/>
        </w:rPr>
      </w:r>
      <w:r>
        <w:rPr>
          <w:lang w:val="id_ID" w:bidi="id_ID"/>
        </w:rPr>
        <w:t>Para saksi palsu</w:t>
      </w:r>
    </w:p>
    <w:p>
      <w:pPr>
        <w:pStyle w:val="ListBullet"/>
        <w:spacing w:line="240" w:lineRule="auto"/>
        <w:ind w:left="720"/>
      </w:pPr>
      <w:r>
        <w:rPr>
          <w:lang w:val="id_ID" w:bidi="id_ID"/>
        </w:rPr>
      </w:r>
      <w:r>
        <w:rPr>
          <w:lang w:val="id_ID" w:bidi="id_ID"/>
        </w:rPr>
        <w:t>Yesus, Anak Manusia</w:t>
      </w:r>
    </w:p>
    <w:p>
      <w:pPr>
        <w:pStyle w:val="ListBullet"/>
        <w:spacing w:line="240" w:lineRule="auto"/>
        <w:ind w:left="720"/>
      </w:pPr>
      <w:r>
        <w:rPr>
          <w:lang w:val="id_ID" w:bidi="id_ID"/>
        </w:rPr>
      </w:r>
      <w:r>
        <w:rPr>
          <w:lang w:val="id_ID" w:bidi="id_ID"/>
        </w:rPr>
        <w:t>Kemuliaan Allah, yang mewakili Allah sendiri</w:t>
      </w:r>
    </w:p>
    <w:p>
      <w:pPr>
        <w:pStyle w:val="ListBullet"/>
        <w:spacing w:line="240" w:lineRule="auto"/>
        <w:ind w:left="720"/>
      </w:pPr>
      <w:r>
        <w:rPr>
          <w:lang w:val="id_ID" w:bidi="id_ID"/>
        </w:rPr>
      </w:r>
      <w:r>
        <w:rPr>
          <w:lang w:val="id_ID" w:bidi="id_ID"/>
        </w:rPr>
        <w:t>Saulus</w:t>
      </w:r>
    </w:p>
    <w:p>
      <w:pPr>
        <w:pStyle w:val="ListBullet"/>
        <w:spacing w:line="240" w:lineRule="auto"/>
        <w:ind w:left="720"/>
      </w:pPr>
      <w:r>
        <w:rPr>
          <w:lang w:val="id_ID" w:bidi="id_ID"/>
        </w:rPr>
      </w:r>
      <w:r>
        <w:rPr>
          <w:lang w:val="id_ID" w:bidi="id_ID"/>
        </w:rPr>
        <w:t>Orang saleh yang menguburkan Stefanus</w:t>
      </w:r>
    </w:p>
    <w:p>
      <w:pPr>
        <w:pStyle w:val="ListBullet"/>
        <w:spacing w:line="240" w:lineRule="auto"/>
        <w:ind w:left="720"/>
      </w:pPr>
      <w:r>
        <w:rPr>
          <w:lang w:val="id_ID" w:bidi="id_ID"/>
        </w:rPr>
      </w:r>
      <w:r>
        <w:rPr>
          <w:lang w:val="id_ID" w:bidi="id_ID"/>
        </w:rPr>
        <w:t>Orang-orang percaya di jemaat Yerusalem</w:t>
      </w:r>
    </w:p>
    <w:p>
      <w:pPr>
        <w:pStyle w:val="ListBullet"/>
        <w:spacing w:line="240" w:lineRule="auto"/>
        <w:ind w:left="720"/>
      </w:pPr>
      <w:r>
        <w:rPr>
          <w:lang w:val="id_ID" w:bidi="id_ID"/>
        </w:rPr>
      </w:r>
      <w:r>
        <w:rPr>
          <w:lang w:val="id_ID" w:bidi="id_ID"/>
        </w:rPr>
        <w:t>Para rasul</w:t>
      </w:r>
    </w:p>
    <w:p>
      <w:pPr/>
      <w:r>
        <w:rPr>
          <w:lang w:val="id_ID" w:bidi="id_ID"/>
        </w:rPr>
      </w:r>
      <w:r>
        <w:rPr>
          <w:lang w:val="id_ID" w:bidi="id_ID"/>
        </w:rPr>
        <w:t>Dalam kelompok, perhatikan bagian-bagian dari latar belakang perikop ini.</w:t>
      </w:r>
    </w:p>
    <w:p>
      <w:pPr/>
      <w:r>
        <w:rPr>
          <w:lang w:val="id_ID" w:bidi="id_ID"/>
        </w:rPr>
      </w:r>
      <w:r>
        <w:rPr>
          <w:lang w:val="id_ID" w:bidi="id_ID"/>
        </w:rPr>
        <w:t>Penting untuk diingat bahwa Stefanus baru saja menyampaikan pidato yang sangat panjang yang meringkas sejarah Allah dan orang Yahudi. Pada akhir pidatonya, dia menuduh para pemimpin agama. Dia mengatakan kepada mereka bahwa hati mereka tidak tertuju kepada Allah, bahwa mereka menganiaya para nabi Allah, dan bahwa mereka membunuh Juruselamat yang dijanjikan.</w:t>
      </w:r>
    </w:p>
    <w:p>
      <w:pPr/>
      <w:r>
        <w:rPr>
          <w:lang w:val="id_ID" w:bidi="id_ID"/>
        </w:rPr>
      </w:r>
      <w:r>
        <w:rPr>
          <w:lang w:val="id_ID" w:bidi="id_ID"/>
        </w:rPr>
        <w:t>Penting untuk diingat bahwa Sanhedrin marah kepada Stefanus karena dia menuduh mereka membunuh utusan Allah, termasuk Mesias, dan tidak menaati hukum Allah.</w:t>
      </w:r>
    </w:p>
    <w:p>
      <w:pPr/>
      <w:r>
        <w:rPr>
          <w:lang w:val="id_ID" w:bidi="id_ID"/>
        </w:rPr>
      </w:r>
      <w:r>
        <w:rPr>
          <w:lang w:val="id_ID" w:bidi="id_ID"/>
        </w:rPr>
        <w:t>Stefanus memberitahu kelompok itu apa yang diizinkan Roh Kudus untuk dia lihat. Tidak ada orang lain yang dapat melihatnya, tetapi hal itu sangat luar biasa dan tidak terduga sehingga Stefanus harus menceritakan kepada semua orang apa yang dia lihat. Stefanus mengatakan "Lihatlah" atau "Tengoklah" untuk menarik perhatian semua orang dan memberi tahu mereka bahwa sesuatu yang tidak terduga sedang terjadi. Stefanus berkata kepada mereka, "Saya melihat surga terbuka," yang berarti Allah telah membuka pintu masuk atau pintu ke surga, sehingga Stefanus dapat melihat ke dalam surga.</w:t>
      </w:r>
    </w:p>
    <w:p>
      <w:pPr/>
      <w:r>
        <w:rPr>
          <w:lang w:val="id_ID" w:bidi="id_ID"/>
        </w:rPr>
      </w:r>
      <w:r>
        <w:rPr>
          <w:lang w:val="id_ID" w:bidi="id_ID"/>
        </w:rPr>
        <w:t>Penting untuk mengingat apa yang dilihat dan dikatakan Stefanus ketika dia melihat ke surga.</w:t>
      </w:r>
    </w:p>
    <w:p>
      <w:pPr/>
      <w:r>
        <w:rPr>
          <w:lang w:val="id_ID" w:bidi="id_ID"/>
        </w:rPr>
      </w:r>
      <w:r>
        <w:rPr>
          <w:lang w:val="id_ID" w:bidi="id_ID"/>
        </w:rPr>
        <w:t>Mahkamah Agama percaya bahwa Stefanus menghujat atau tidak menghormati Allah. Mereka menyeret Stefanus keluar dari kota sehingga mereka dapat membunuh Stefanus dengan melempari batu. Dalam konteks ini, itu berarti mereka menangkapnya dan secara paksa membawanya keluar dari kota Yerusalem. Mereka mulai melempari Stefanus dengan batu untuk membunuhnya. Apa yang mereka lakukan tampaknya adalah tindakan orang banyak yang marah dan bukan hasil dari Mahkamah Agama yang secara resmi memutuskan untuk menghukumnya.</w:t>
      </w:r>
    </w:p>
    <w:p>
      <w:pPr/>
      <w:r>
        <w:rPr>
          <w:lang w:val="id_ID" w:bidi="id_ID"/>
        </w:rPr>
      </w:r>
      <w:r>
        <w:rPr>
          <w:lang w:val="id_ID" w:bidi="id_ID"/>
        </w:rPr>
        <w:t>Penting untuk diingat bahwa orang-orang yang melempari Stefanus melepaskan jubah luar mereka dan meletakkannya di kaki Saulus.</w:t>
      </w:r>
    </w:p>
    <w:p>
      <w:pPr/>
      <w:r>
        <w:rPr>
          <w:lang w:val="id_ID" w:bidi="id_ID"/>
        </w:rPr>
      </w:r>
      <w:r>
        <w:rPr>
          <w:lang w:val="id_ID" w:bidi="id_ID"/>
        </w:rPr>
        <w:t>Penting untuk mengingat apa yang Stefanus katakan dan lakukan ketika orang-orang sedang melempari dia dengan batu. Ketika Stefanus meninggal, Lukas menggambarkannya sebagai "tertidur." Orang-orang percaya kepada Yesus sejak awal sering menggunakan gagasan "tidur" untuk merujuk pada "kematian." Ungkapan simbolis ini adalah kiasan yang menunjukkan bahwa mereka percaya bahwa suatu hari Yesus akan menghidupkan mereka kembali.</w:t>
      </w:r>
    </w:p>
    <w:p>
      <w:pPr/>
      <w:r>
        <w:rPr>
          <w:lang w:val="id_ID" w:bidi="id_ID"/>
        </w:rPr>
      </w:r>
      <w:r>
        <w:rPr>
          <w:lang w:val="id_ID" w:bidi="id_ID"/>
        </w:rPr>
        <w:t>Berhenti di sini dan diskusikan pertanyaan ini secara berkelompok: Bagaimana Anda akan menerjemahkan gagasan bahwa Stefanus tertidur benar-benar berarti bahwa dia meninggal? Orang-orang dalam budaya Anda mungkin juga lebih suka menghindari berbicara secara langsung tentang kematian. Namun, apa yang Anda gunakan untuk menerjemahkan ini harus dengan jelas menunjukkan bahwa Stefanus telah meninggal. Hentikan sebentar rekaman ini di sini.</w:t>
      </w:r>
    </w:p>
    <w:p>
      <w:pPr/>
      <w:r>
        <w:rPr>
          <w:lang w:val="id_ID" w:bidi="id_ID"/>
        </w:rPr>
      </w:r>
      <w:r>
        <w:rPr>
          <w:lang w:val="id_ID" w:bidi="id_ID"/>
        </w:rPr>
        <w:t>Penting untuk diingat bahwa pada hari yang sama ketika Stefanus meninggal, dua hal terjadi. Pertama, orang banyak yang marah yang membunuh Stefanus mulai menganiaya atau memperlakukan jemaat di Yerusalem dengan keras. Gereja dalam Perjanjian Baru selalu merujuk pada para pengikut Yesus, bukan bangunan. Kedua, orang-orang yang saleh atau takut akan Tuhan menguburkan Stefanus dan meratapinya.</w:t>
      </w:r>
    </w:p>
    <w:p>
      <w:pPr/>
      <w:r>
        <w:rPr>
          <w:lang w:val="id_ID" w:bidi="id_ID"/>
        </w:rPr>
      </w:r>
      <w:r>
        <w:rPr>
          <w:lang w:val="id_ID" w:bidi="id_ID"/>
        </w:rPr>
        <w:t>Berhenti di sini dan diskusikan pertanyaan ini secara berkelompok: Bagaimana Anda akan menerjemahkan kata "gereja" sehingga berarti kelompok pengikut Yesus dan bukan bangunan tempat orang-orang percaya bertemu? Hentikan sebentar rekaman ini di sini.</w:t>
      </w:r>
    </w:p>
    <w:p>
      <w:pPr/>
      <w:r>
        <w:rPr>
          <w:lang w:val="id_ID" w:bidi="id_ID"/>
        </w:rPr>
      </w:r>
      <w:r>
        <w:rPr>
          <w:lang w:val="id_ID" w:bidi="id_ID"/>
        </w:rPr>
        <w:t>Penting untuk diingat bahwa perikop ini berkata, "Semua orang percaya tersebar di seluruh wilayah kecuali para rasul." Ini kemungkinan besar adalah pernyataan yang berlebihan yang digunakan untuk menekankan keparahan penganiayaan. Banyak orang percaya di jemaat di Yerusalem meninggalkan kota dan pergi ke daerah-daerah Yudea dan Samaria. Saulus berpartisipasi dalam penganiayaan. Dia dengan paksa membawa pengikut Yesus dari rumah mereka dan menjebloskan mereka ke penjara.</w:t>
      </w:r>
    </w:p>
    <w:p>
      <w:pPr/>
      <w:r>
        <w:rPr>
          <w:lang w:val="id_ID" w:bidi="id_ID"/>
        </w:rPr>
      </w:r>
      <w:r>
        <w:rPr>
          <w:lang w:val="id_ID" w:bidi="id_ID"/>
        </w:rPr>
        <w:t xml:space="preserve">Berhenti di sini dan lihatlah peta </w:t>
      </w:r>
      <w:r>
        <w:rPr>
          <w:lang w:val="id_ID" w:bidi="id_ID"/>
        </w:rPr>
        <w:t>Yudea dan Samaria dalam kaitannya dengan Yerusalem</w:t>
      </w:r>
      <w:r>
        <w:rPr>
          <w:lang w:val="id_ID" w:bidi="id_ID"/>
        </w:rPr>
        <w:t>. Hentikan sebentar rekaman ini di sini.</w:t>
      </w:r>
    </w:p>
    <w:p>
      <w:pPr/>
      <w:r>
        <w:rPr>
          <w:lang w:val="id_ID" w:bidi="id_ID"/>
        </w:rPr>
      </w:r>
      <w:r>
        <w:rPr>
          <w:lang w:val="id_ID" w:bidi="id_ID"/>
        </w:rPr>
        <w:t xml:space="preserve">Sekarang, kelompok hendaknya membuat papan cerita, menggambar atau menggunakan benda-benda untuk membayangkan perikop ini dan apa yang terjadi di dalamnya. </w:t>
      </w:r>
      <w:r>
        <w:rPr>
          <w:lang w:val="id_ID" w:bidi="id_ID"/>
        </w:rPr>
      </w:r>
    </w:p>
    <w:p>
      <w:pPr>
        <w:pStyle w:val="Heading3"/>
      </w:pPr>
      <w:r>
        <w:rPr>
          <w:lang w:val="id_ID" w:bidi="id_ID"/>
        </w:rPr>
        <w:t>Memperagakan Bacaan</w:t>
      </w:r>
    </w:p>
    <w:p>
      <w:pPr/>
      <w:r>
        <w:rPr>
          <w:lang w:val="id_ID" w:bidi="id_ID"/>
        </w:rPr>
      </w:r>
      <w:r>
        <w:rPr>
          <w:lang w:val="id_ID" w:bidi="id_ID"/>
        </w:rPr>
        <w:t>Dengarkan versi audio dari Kisah Para Rasul 7:54–8:3 dalam terjemahan yang paling mudah dimengerti.</w:t>
      </w:r>
    </w:p>
    <w:p>
      <w:pPr/>
      <w:r>
        <w:rPr>
          <w:lang w:val="id_ID" w:bidi="id_ID"/>
        </w:rPr>
      </w:r>
      <w:r>
        <w:rPr>
          <w:lang w:val="id_ID" w:bidi="id_ID"/>
        </w:rPr>
        <w:t>Pada langkah ini, kelompok akan memeragakan perikop tersebut.</w:t>
      </w:r>
    </w:p>
    <w:p>
      <w:pPr/>
      <w:r>
        <w:rPr>
          <w:lang w:val="id_ID" w:bidi="id_ID"/>
        </w:rPr>
      </w:r>
      <w:r>
        <w:rPr>
          <w:lang w:val="id_ID" w:bidi="id_ID"/>
        </w:rPr>
        <w:t>Perikop ini memiliki empat adegan.</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Stefanus</w:t>
      </w:r>
    </w:p>
    <w:p>
      <w:pPr>
        <w:pStyle w:val="ListBullet"/>
        <w:spacing w:line="240" w:lineRule="auto"/>
        <w:ind w:left="720"/>
      </w:pPr>
      <w:r>
        <w:rPr>
          <w:lang w:val="id_ID" w:bidi="id_ID"/>
        </w:rPr>
      </w:r>
      <w:r>
        <w:rPr>
          <w:lang w:val="id_ID" w:bidi="id_ID"/>
        </w:rPr>
        <w:t>Mereka yang mendengar ucapan Stefanus, termasuk:</w:t>
      </w:r>
    </w:p>
    <w:p>
      <w:pPr>
        <w:pStyle w:val="ListBullet"/>
        <w:spacing w:line="240" w:lineRule="auto"/>
        <w:ind w:left="720"/>
      </w:pPr>
      <w:r>
        <w:rPr>
          <w:lang w:val="id_ID" w:bidi="id_ID"/>
        </w:rPr>
      </w:r>
      <w:r>
        <w:rPr>
          <w:lang w:val="id_ID" w:bidi="id_ID"/>
        </w:rPr>
        <w:t>Imam besar</w:t>
      </w:r>
    </w:p>
    <w:p>
      <w:pPr>
        <w:pStyle w:val="ListBullet"/>
        <w:spacing w:line="240" w:lineRule="auto"/>
        <w:ind w:left="720"/>
      </w:pPr>
      <w:r>
        <w:rPr>
          <w:lang w:val="id_ID" w:bidi="id_ID"/>
        </w:rPr>
      </w:r>
      <w:r>
        <w:rPr>
          <w:lang w:val="id_ID" w:bidi="id_ID"/>
        </w:rPr>
        <w:t>Para anggota Mahkamah Agama</w:t>
      </w:r>
    </w:p>
    <w:p>
      <w:pPr>
        <w:pStyle w:val="ListBullet"/>
        <w:spacing w:line="240" w:lineRule="auto"/>
        <w:ind w:left="720"/>
      </w:pPr>
      <w:r>
        <w:rPr>
          <w:lang w:val="id_ID" w:bidi="id_ID"/>
        </w:rPr>
      </w:r>
      <w:r>
        <w:rPr>
          <w:lang w:val="id_ID" w:bidi="id_ID"/>
        </w:rPr>
        <w:t>Para saksi palsu</w:t>
      </w:r>
    </w:p>
    <w:p>
      <w:pPr>
        <w:pStyle w:val="ListBullet"/>
        <w:spacing w:line="240" w:lineRule="auto"/>
        <w:ind w:left="720"/>
      </w:pPr>
      <w:r>
        <w:rPr>
          <w:lang w:val="id_ID" w:bidi="id_ID"/>
        </w:rPr>
      </w:r>
      <w:r>
        <w:rPr>
          <w:lang w:val="id_ID" w:bidi="id_ID"/>
        </w:rPr>
        <w:t>Yesus, Anak Manusia</w:t>
      </w:r>
    </w:p>
    <w:p>
      <w:pPr>
        <w:pStyle w:val="ListBullet"/>
        <w:spacing w:line="240" w:lineRule="auto"/>
        <w:ind w:left="720"/>
      </w:pPr>
      <w:r>
        <w:rPr>
          <w:lang w:val="id_ID" w:bidi="id_ID"/>
        </w:rPr>
      </w:r>
      <w:r>
        <w:rPr>
          <w:lang w:val="id_ID" w:bidi="id_ID"/>
        </w:rPr>
        <w:t>Kemuliaan Allah, yang mewakili Allah sendiri</w:t>
      </w:r>
    </w:p>
    <w:p>
      <w:pPr>
        <w:pStyle w:val="ListBullet"/>
        <w:spacing w:line="240" w:lineRule="auto"/>
        <w:ind w:left="720"/>
      </w:pPr>
      <w:r>
        <w:rPr>
          <w:lang w:val="id_ID" w:bidi="id_ID"/>
        </w:rPr>
      </w:r>
      <w:r>
        <w:rPr>
          <w:lang w:val="id_ID" w:bidi="id_ID"/>
        </w:rPr>
        <w:t>Saulus</w:t>
      </w:r>
    </w:p>
    <w:p>
      <w:pPr>
        <w:pStyle w:val="ListBullet"/>
        <w:spacing w:line="240" w:lineRule="auto"/>
        <w:ind w:left="720"/>
      </w:pPr>
      <w:r>
        <w:rPr>
          <w:lang w:val="id_ID" w:bidi="id_ID"/>
        </w:rPr>
      </w:r>
      <w:r>
        <w:rPr>
          <w:lang w:val="id_ID" w:bidi="id_ID"/>
        </w:rPr>
        <w:t>Orang saleh yang menguburkan Stefanus</w:t>
      </w:r>
    </w:p>
    <w:p>
      <w:pPr>
        <w:pStyle w:val="ListBullet"/>
        <w:spacing w:line="240" w:lineRule="auto"/>
        <w:ind w:left="720"/>
      </w:pPr>
      <w:r>
        <w:rPr>
          <w:lang w:val="id_ID" w:bidi="id_ID"/>
        </w:rPr>
      </w:r>
      <w:r>
        <w:rPr>
          <w:lang w:val="id_ID" w:bidi="id_ID"/>
        </w:rPr>
        <w:t>Orang-orang percaya di jemaat Yerusalem</w:t>
      </w:r>
    </w:p>
    <w:p>
      <w:pPr>
        <w:pStyle w:val="ListBullet"/>
        <w:spacing w:line="240" w:lineRule="auto"/>
        <w:ind w:left="720"/>
      </w:pPr>
      <w:r>
        <w:rPr>
          <w:lang w:val="id_ID" w:bidi="id_ID"/>
        </w:rPr>
      </w:r>
      <w:r>
        <w:rPr>
          <w:lang w:val="id_ID" w:bidi="id_ID"/>
        </w:rPr>
        <w:t>Para rasul</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peragaan bagian-bagian yang sulit atau penting dari perikop tersebut. Bantulah satu sama lain untuk mengingat bagian-bagian perikop ini.</w:t>
      </w:r>
    </w:p>
    <w:p>
      <w:pPr/>
      <w:r>
        <w:rPr>
          <w:lang w:val="id_ID" w:bidi="id_ID"/>
        </w:rPr>
      </w:r>
      <w:r>
        <w:rPr>
          <w:lang w:val="id_ID" w:bidi="id_ID"/>
        </w:rPr>
        <w:t>Hentikan sebentar rekaman ini di sini dan mulai peragakan perikop tersebut.</w:t>
      </w:r>
    </w:p>
    <w:p>
      <w:pPr/>
      <w:r>
        <w:rPr>
          <w:lang w:val="id_ID" w:bidi="id_ID"/>
        </w:rPr>
      </w:r>
      <w:r>
        <w:rPr>
          <w:lang w:val="id_ID" w:bidi="id_ID"/>
        </w:rPr>
        <w:t>Kelompok tersebut harus memeragakan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Hentikan sebentar rekaman suara ini di sini dan peragakan perikop ini untuk kedua kalinya.</w:t>
      </w:r>
    </w:p>
    <w:p>
      <w:pPr/>
      <w:r>
        <w:rPr>
          <w:lang w:val="id_ID" w:bidi="id_ID"/>
        </w:rPr>
      </w:r>
      <w:r>
        <w:rPr>
          <w:lang w:val="id_ID" w:bidi="id_ID"/>
        </w:rPr>
        <w:t>Berikut ini adalah contoh drama dan kemungkinan responsnya.</w:t>
      </w:r>
    </w:p>
    <w:p>
      <w:pPr/>
      <w:r>
        <w:rPr>
          <w:lang w:val="id_ID" w:bidi="id_ID"/>
        </w:rPr>
      </w:r>
      <w:r>
        <w:rPr>
          <w:lang w:val="id_ID" w:bidi="id_ID"/>
        </w:rPr>
        <w:t>Perankan Mahkamah Agama yang sangat marah kepada Stefanus dan menggertakkan gigi mereka. Stefanus dipenuhi oleh Roh Kudus. Allah mengizinkan Stefanus untuk melihat ke surga. Dia melihat Yesus berdiri di surga di sisi kanan Allah. Stefanus berkata kepada orang banyak. Mahkamah Agama berteriak dan menutup telinga mereka. Mereka bergegas ke arah Stefanus dan menyeretnya keluar dari kota.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Stefanus, "Apa yang Anda rasakan atau pikirkan?" Orang itu mungkin menjawab hal-hal seperti, "Merasa terhormat karena Allah mengizinkan saya untuk melihat sekilas surga," atau "Bersemangat. Saya perlu mengatakan kepada semua orang bahwa saya dapat melihat Yesus di surga."</w:t>
      </w:r>
    </w:p>
    <w:p>
      <w:pPr>
        <w:pStyle w:val="ListBullet"/>
        <w:spacing w:line="240" w:lineRule="auto"/>
        <w:ind w:left="720"/>
      </w:pPr>
      <w:r>
        <w:rPr>
          <w:lang w:val="id_ID" w:bidi="id_ID"/>
        </w:rPr>
      </w:r>
      <w:r>
        <w:rPr>
          <w:lang w:val="id_ID" w:bidi="id_ID"/>
        </w:rPr>
        <w:t>Tanyakan kepada orang yang memerankan Mahkamah Agama, "Apa yang kamu rasakan atau pikirkan?" Orang itu mungkin menjawab hal-hal seperti, "Sangat marah. Beraninya dia mengatakan hal-hal ini tentang kami!" atau "Terkejut! Dia pikir dia siapa, bicara seperti itu kepada kita? Bukankah dia tahu siapa kita?!" atau "Dia mengatakan hal-hal yang menghujat Allah. Kami perlu melakukan sesuatu terhadap pengacau ini!"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 orang banyak menanggalkan jubah luar mereka dan meletakkannya di kaki Saulus. Orang banyak kemudian mengambil batu dan melemparkannya kepada Stefanus. Stefanus berdoa kepada Yesus, kemudian meninggal.</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kerumunan orang, "Apa yang kamu rasakan atau pikirkan?" Orang itu mungkin menjawab hal-hal seperti, "Sangat marah! Kita perlu menghentikan orang ini agar tidak pernah berbicara seperti ini lagi!" atau "Saya tidak yakin apa kesalahan orang ini, tetapi pasti buruk karena semua orang marah. Saya akan membantu mereka menghukumnya," atau "Kebencian. Kami baru saja memulai. Ada lebih banyak orang seperti ini di luar sana yang perlu kita hentikan."</w:t>
      </w:r>
    </w:p>
    <w:p>
      <w:pPr>
        <w:pStyle w:val="ListBullet"/>
        <w:spacing w:line="240" w:lineRule="auto"/>
        <w:ind w:left="720"/>
      </w:pPr>
      <w:r>
        <w:rPr>
          <w:lang w:val="id_ID" w:bidi="id_ID"/>
        </w:rPr>
      </w:r>
      <w:r>
        <w:rPr>
          <w:lang w:val="id_ID" w:bidi="id_ID"/>
        </w:rPr>
        <w:t>Tanyakan kepada orang yang memerankan Saulus, "Apa yang Anda rasakan atau pikirkan?" Orang itu mungkin menjawab hal-hal seperti, "Senang seseorang sedang melakukan sesuatu untuk menghentikan Stefanus. Dia telah menyebabkan banyak masalah," atau "Senang karena saya dapat melayani orang-orang ini dengan menjaga jubah mereka. Setidaknya ini yang bisa saya lakukan untuk membantu mereka," atau "Terinspirasi." Saya perlu membuat rencana untuk membantu menghentikan orang-orang ini menghancurkan agama kami."</w:t>
      </w:r>
    </w:p>
    <w:p>
      <w:pPr>
        <w:pStyle w:val="ListBullet"/>
        <w:spacing w:line="240" w:lineRule="auto"/>
        <w:ind w:left="720"/>
      </w:pPr>
      <w:r>
        <w:rPr>
          <w:lang w:val="id_ID" w:bidi="id_ID"/>
        </w:rPr>
      </w:r>
      <w:r>
        <w:rPr>
          <w:lang w:val="id_ID" w:bidi="id_ID"/>
        </w:rPr>
        <w:t>Tanyakan kepada orang yang memerankan Stefanus, "Apa yang Anda rasakan atau pikirkan?" Orang tersebut mungkin menjawab hal-hal seperti, "Pengampunan. Mereka tidak tahu bahwa mereka benar-benar menentang Mesias," atau "Senang karena saya akan segera bersama Yesus di surga," atau "Dalam damai. Saya telah melayani Yesus dengan setia dan bersaksi bahwa Ia adalah Mesias."</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Peragakan orang-orang saleh yang menguburkan Stefanus. Orang-orang Yahudi menganiaya orang-orang percaya di Yerusalem. Banyak orang percaya meninggalkan Yerusalem dan tersebar di seluruh Yudea dan Samaria. Para rasul tinggal di Yerusalem.</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orang-orang saleh, "Apa yang kamu rasakan atau pikirkan?" Orang tersebut mungkin menjawab hal-hal seperti, "Kesedihan." Stefanus adalah orang yang saleh. Dia tidak layak mati seperti ini," atau "Berani. Saya tahu kita bisa mendapat masalah dengan pihak berwenang, tetapi Stefanus berhak mendapatkan pemakaman yang layak."</w:t>
      </w:r>
    </w:p>
    <w:p>
      <w:pPr>
        <w:pStyle w:val="ListBullet"/>
        <w:spacing w:line="240" w:lineRule="auto"/>
        <w:ind w:left="720"/>
      </w:pPr>
      <w:r>
        <w:rPr>
          <w:lang w:val="id_ID" w:bidi="id_ID"/>
        </w:rPr>
      </w:r>
      <w:r>
        <w:rPr>
          <w:lang w:val="id_ID" w:bidi="id_ID"/>
        </w:rPr>
        <w:t>Tanyakan kepada orang yang memerankan orang-orang percaya yang meninggalkan Yerusalem, "Apa yang sedang Anda rasakan atau pikirkan?" Orang tersebut mungkin menjawab hal-hal seperti, "Takut. Mengapa orang-orang mencoba menyakiti kami karena apa yang kami percayai?" atau "Hati-hati. Saya tahu bahwa Allah bersama saya, tapi Ia juga ingin saya menjadi bijaksana. Saya harus menghindari orang-orang yang marah ini jika memungkinkan," atau "Optimis. Mungkin jika saya pergi ke tempat lain, saya akan menemukan orang-orang yang bersedia mendengar dan percaya tentang Yesus."</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 adegan Saulus yang pergi dari rumah ke rumah untuk mencari pengikut Yesus. Dia mengusir mereka dari rumah mereka dan menjebloskan mereka ke dalam penjara.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Saulus, "Apa yang Anda rasakan atau pikirkan?" Orang tersebut mungkin menjawab hal-hal seperti, "Gigih. Saya perlu menghukum para pengikut Yesus ini," atau "Saya melakukan pekerjaan Allah dengan menyingkirkan orang-orang penghujat ini," atau "Bangga. Ini akan membuat saya populer di kalangan Mahkamah Agama."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Kisah Para Rasul 7:54–8:3 dalam terjemahan yang paling mudah dimengerti.</w:t>
      </w:r>
    </w:p>
    <w:p>
      <w:pPr/>
      <w:r>
        <w:rPr>
          <w:lang w:val="id_ID" w:bidi="id_ID"/>
        </w:rPr>
      </w:r>
      <w:r>
        <w:rPr>
          <w:lang w:val="id_ID" w:bidi="id_ID"/>
        </w:rPr>
        <w:t>Pada tahap ini, kelompok akan membahas istilah dan kata-kata penting dalam perikop ini.</w:t>
      </w:r>
    </w:p>
    <w:p>
      <w:pPr/>
      <w:r>
        <w:rPr>
          <w:lang w:val="id_ID" w:bidi="id_ID"/>
        </w:rPr>
      </w:r>
      <w:r>
        <w:rPr>
          <w:b/>
          <w:lang w:val="id_ID" w:bidi="id_ID"/>
        </w:rPr>
        <w:t>Mahkamah Agama</w:t>
      </w:r>
      <w:r>
        <w:rPr>
          <w:lang w:val="id_ID" w:bidi="id_ID"/>
        </w:rPr>
        <w:t xml:space="preserve"> marah tentang hal-hal yang telah dikatakan Stefanus. Mereka menggertakkan atau menggeretakkan gigi untuk menunjukkan kemarahan mereka. Gunakan kata atau frasa yang sama untuk Mahkamah Agama seperti yang Anda gunakan pada perikop sebelumnya. Untuk informasi lebih lanjut tentang </w:t>
      </w:r>
      <w:r>
        <w:rPr>
          <w:lang w:val="id_ID" w:bidi="id_ID"/>
        </w:rPr>
        <w:t>Mahkamah Agama</w:t>
      </w:r>
      <w:r>
        <w:rPr>
          <w:lang w:val="id_ID" w:bidi="id_ID"/>
        </w:rPr>
        <w:t>, lihat Daftar Kata Utama.</w:t>
      </w:r>
    </w:p>
    <w:p>
      <w:pPr/>
      <w:r>
        <w:rPr>
          <w:lang w:val="id_ID" w:bidi="id_ID"/>
        </w:rPr>
      </w:r>
      <w:r>
        <w:rPr>
          <w:lang w:val="id_ID" w:bidi="id_ID"/>
        </w:rPr>
        <w:t xml:space="preserve">Stefanus dipenuhi atau dikendalikan oleh </w:t>
      </w:r>
      <w:r>
        <w:rPr>
          <w:b/>
          <w:lang w:val="id_ID" w:bidi="id_ID"/>
        </w:rPr>
        <w:t>Roh Kudus</w:t>
      </w:r>
      <w:r>
        <w:rPr>
          <w:lang w:val="id_ID" w:bidi="id_ID"/>
        </w:rPr>
        <w:t xml:space="preserve">, Roh Allah. Roh Kudus mengizinkan Stefanus untuk melihat ke </w:t>
      </w:r>
      <w:r>
        <w:rPr>
          <w:b/>
          <w:lang w:val="id_ID" w:bidi="id_ID"/>
        </w:rPr>
        <w:t>surga</w:t>
      </w:r>
      <w:r>
        <w:rPr>
          <w:lang w:val="id_ID" w:bidi="id_ID"/>
        </w:rPr>
        <w:t xml:space="preserve">, tempat di mana Allah tinggal. Stefanus melihat </w:t>
      </w:r>
      <w:r>
        <w:rPr>
          <w:b/>
          <w:lang w:val="id_ID" w:bidi="id_ID"/>
        </w:rPr>
        <w:t>kemuliaan</w:t>
      </w:r>
      <w:r>
        <w:rPr>
          <w:lang w:val="id_ID" w:bidi="id_ID"/>
        </w:rPr>
        <w:t xml:space="preserve"> Allah, kuasa dan kemegahan Allah. Gunakan kata atau frasa yang sama untuk </w:t>
      </w:r>
      <w:r>
        <w:rPr>
          <w:lang w:val="id_ID" w:bidi="id_ID"/>
        </w:rPr>
        <w:t>Roh Kudus</w:t>
      </w:r>
      <w:r>
        <w:rPr>
          <w:lang w:val="id_ID" w:bidi="id_ID"/>
        </w:rPr>
        <w:t xml:space="preserve">, </w:t>
      </w:r>
      <w:r>
        <w:rPr>
          <w:lang w:val="id_ID" w:bidi="id_ID"/>
        </w:rPr>
        <w:t>surga</w:t>
      </w:r>
      <w:r>
        <w:rPr>
          <w:lang w:val="id_ID" w:bidi="id_ID"/>
        </w:rPr>
        <w:t xml:space="preserve">, dan </w:t>
      </w:r>
      <w:r>
        <w:rPr>
          <w:lang w:val="id_ID" w:bidi="id_ID"/>
        </w:rPr>
        <w:t>kemuliaan</w:t>
      </w:r>
      <w:r>
        <w:rPr>
          <w:lang w:val="id_ID" w:bidi="id_ID"/>
        </w:rPr>
        <w:t xml:space="preserve"> seperti yang Anda gunakan pada perikop sebelumnya. Untuk informasi lebih lanjut tentang kata-kata ini, lihat Daftar Kata Utama.</w:t>
      </w:r>
    </w:p>
    <w:p>
      <w:pPr/>
      <w:r>
        <w:rPr>
          <w:lang w:val="id_ID" w:bidi="id_ID"/>
        </w:rPr>
      </w:r>
      <w:r>
        <w:rPr>
          <w:lang w:val="id_ID" w:bidi="id_ID"/>
        </w:rPr>
        <w:t xml:space="preserve">Stefanus juga melihat </w:t>
      </w:r>
      <w:r>
        <w:rPr>
          <w:b/>
          <w:lang w:val="id_ID" w:bidi="id_ID"/>
        </w:rPr>
        <w:t>Anak Manusia</w:t>
      </w:r>
      <w:r>
        <w:rPr>
          <w:lang w:val="id_ID" w:bidi="id_ID"/>
        </w:rPr>
        <w:t xml:space="preserve">, atau Yesus, berdiri di </w:t>
      </w:r>
      <w:r>
        <w:rPr>
          <w:b/>
          <w:lang w:val="id_ID" w:bidi="id_ID"/>
        </w:rPr>
        <w:t>sebelah kanan</w:t>
      </w:r>
      <w:r>
        <w:rPr>
          <w:lang w:val="id_ID" w:bidi="id_ID"/>
        </w:rPr>
        <w:t xml:space="preserve"> Allah. Tangan kanan adalah tempat kehormatan dan otoritas yang tertinggi. Anda akan mengingat dari Injil bahwa Anak Manusia adalah gelar kesayangan Yesus untuk diri-Nya sendiri. Gelar Anak Manusia ini merujuk pada kemanusiaan Yesus dan juga keunikan Yesus dalam menjadi Allah sepenuhnya dan manusia sepenuhnya. Anak Manusia adalah gelar yang orang-orang Yahudi hubungkan dengan Mesias atau Juruselamat yang dijanjikan akan diutus Allah untuk membantu mereka.</w:t>
      </w:r>
    </w:p>
    <w:p>
      <w:pPr/>
      <w:r>
        <w:rPr>
          <w:lang w:val="id_ID" w:bidi="id_ID"/>
        </w:rPr>
      </w:r>
      <w:r>
        <w:rPr>
          <w:lang w:val="id_ID" w:bidi="id_ID"/>
        </w:rPr>
        <w:t xml:space="preserve">Berhenti di sini dan bahas dalam kelompok kata atau sebutan apa yang akan digunakan untuk </w:t>
      </w:r>
      <w:r>
        <w:rPr>
          <w:b/>
          <w:lang w:val="id_ID" w:bidi="id_ID"/>
        </w:rPr>
        <w:t>Anak Manusia</w:t>
      </w:r>
      <w:r>
        <w:rPr>
          <w:lang w:val="id_ID" w:bidi="id_ID"/>
        </w:rPr>
        <w:t xml:space="preserve">. Carilah kata </w:t>
      </w:r>
      <w:r>
        <w:rPr>
          <w:lang w:val="id_ID" w:bidi="id_ID"/>
        </w:rPr>
        <w:t>Anak Manusia</w:t>
      </w:r>
      <w:r>
        <w:rPr>
          <w:lang w:val="id_ID" w:bidi="id_ID"/>
        </w:rPr>
        <w:t xml:space="preserve"> di Daftar Kata Utama untuk keterangan lebih lanjut. Jika Anda telah menerjemahkan frasa ini di kitab lain dari Alkitab, pakailah kata yang sama dengan yang Anda pakai di sana. Hentikan sebentar rekaman ini di sini.</w:t>
      </w:r>
    </w:p>
    <w:p>
      <w:pPr/>
      <w:r>
        <w:rPr>
          <w:lang w:val="id_ID" w:bidi="id_ID"/>
        </w:rPr>
      </w:r>
      <w:r>
        <w:rPr>
          <w:lang w:val="id_ID" w:bidi="id_ID"/>
        </w:rPr>
        <w:t xml:space="preserve">Orang-orang yang ingin melempari Stefanus melepaskan </w:t>
      </w:r>
      <w:r>
        <w:rPr>
          <w:b/>
          <w:lang w:val="id_ID" w:bidi="id_ID"/>
        </w:rPr>
        <w:t>jubah</w:t>
      </w:r>
      <w:r>
        <w:rPr>
          <w:lang w:val="id_ID" w:bidi="id_ID"/>
        </w:rPr>
        <w:t xml:space="preserve"> mereka, atau pakaian luar mereka. Mereka meletakkan semua itu di kaki Saul. Gunakan kata atau frasa yang sama untuk jubah seperti yang Anda gunakan pada perikop sebelumnya. Untuk informasi lebih lanjut tentang </w:t>
      </w:r>
      <w:r>
        <w:rPr>
          <w:lang w:val="id_ID" w:bidi="id_ID"/>
        </w:rPr>
        <w:t>jubah</w:t>
      </w:r>
      <w:r>
        <w:rPr>
          <w:lang w:val="id_ID" w:bidi="id_ID"/>
        </w:rPr>
        <w:t>, lihat Daftar Kata Utama.</w:t>
      </w:r>
    </w:p>
    <w:p>
      <w:pPr/>
      <w:r>
        <w:rPr>
          <w:lang w:val="id_ID" w:bidi="id_ID"/>
        </w:rPr>
      </w:r>
      <w:r>
        <w:rPr>
          <w:lang w:val="id_ID" w:bidi="id_ID"/>
        </w:rPr>
        <w:t>Ketika ia dilempari batu, Stefanus berdoa, "</w:t>
      </w:r>
      <w:r>
        <w:rPr>
          <w:b/>
          <w:lang w:val="id_ID" w:bidi="id_ID"/>
        </w:rPr>
        <w:t>Tuhan</w:t>
      </w:r>
      <w:r>
        <w:rPr>
          <w:lang w:val="id_ID" w:bidi="id_ID"/>
        </w:rPr>
        <w:t xml:space="preserve"> Yesus, terimalah </w:t>
      </w:r>
      <w:r>
        <w:rPr>
          <w:b/>
          <w:lang w:val="id_ID" w:bidi="id_ID"/>
        </w:rPr>
        <w:t>rohku</w:t>
      </w:r>
      <w:r>
        <w:rPr>
          <w:lang w:val="id_ID" w:bidi="id_ID"/>
        </w:rPr>
        <w:t xml:space="preserve">." Stefanus menyebut Yesus sebagai Allah dan Tuhan. Gunakan kata atau frasa yang sama untuk Tuhan seperti yang Anda gunakan pada bagian sebelumnya. Untuk petunjuk lebih lagi tentang </w:t>
      </w:r>
      <w:r>
        <w:rPr>
          <w:lang w:val="id_ID" w:bidi="id_ID"/>
        </w:rPr>
        <w:t>Tuhan</w:t>
      </w:r>
      <w:r>
        <w:rPr>
          <w:lang w:val="id_ID" w:bidi="id_ID"/>
        </w:rPr>
        <w:t>, lihat Glosarium Utama. Roh dalam hal ini merujuk pada roh seseorang. Roh seseorang adalah bagian yang terus ada setelah mereka mati.</w:t>
      </w:r>
    </w:p>
    <w:p>
      <w:pPr/>
      <w:r>
        <w:rPr>
          <w:lang w:val="id_ID" w:bidi="id_ID"/>
        </w:rPr>
      </w:r>
      <w:r>
        <w:rPr>
          <w:lang w:val="id_ID" w:bidi="id_ID"/>
        </w:rPr>
        <w:t xml:space="preserve">Berhenti di sini dan diskusikan sebagai kelompok kata atau frasa apa yang akan Anda gunakan untuk </w:t>
      </w:r>
      <w:r>
        <w:rPr>
          <w:b/>
          <w:lang w:val="id_ID" w:bidi="id_ID"/>
        </w:rPr>
        <w:t>roh</w:t>
      </w:r>
      <w:r>
        <w:rPr>
          <w:lang w:val="id_ID" w:bidi="id_ID"/>
        </w:rPr>
        <w:t xml:space="preserve">. Carilah </w:t>
      </w:r>
      <w:r>
        <w:rPr>
          <w:lang w:val="id_ID" w:bidi="id_ID"/>
        </w:rPr>
        <w:t>roh seseorang</w:t>
      </w:r>
      <w:r>
        <w:rPr>
          <w:lang w:val="id_ID" w:bidi="id_ID"/>
        </w:rPr>
        <w:t xml:space="preserve"> di Daftar Kata Utama untuk informasi lebih lanjut. Jika Anda telah menerjemahkan kata ini di kitab lain dalam Alkitab, gunakan kata yang sama dengan yang Anda gunakan di sana. Hentikan sebentar rekaman ini di sini.</w:t>
      </w:r>
    </w:p>
    <w:p>
      <w:pPr/>
      <w:r>
        <w:rPr>
          <w:lang w:val="id_ID" w:bidi="id_ID"/>
        </w:rPr>
      </w:r>
      <w:r>
        <w:rPr>
          <w:lang w:val="id_ID" w:bidi="id_ID"/>
        </w:rPr>
        <w:t xml:space="preserve">Pada hari Stefanus meninggal, orang-orang Yahudi mulai </w:t>
      </w:r>
      <w:r>
        <w:rPr>
          <w:b/>
          <w:lang w:val="id_ID" w:bidi="id_ID"/>
        </w:rPr>
        <w:t>menganiaya</w:t>
      </w:r>
      <w:r>
        <w:rPr>
          <w:lang w:val="id_ID" w:bidi="id_ID"/>
        </w:rPr>
        <w:t xml:space="preserve"> </w:t>
      </w:r>
      <w:r>
        <w:rPr>
          <w:b/>
          <w:lang w:val="id_ID" w:bidi="id_ID"/>
        </w:rPr>
        <w:t xml:space="preserve">gereja </w:t>
      </w:r>
      <w:r>
        <w:rPr>
          <w:lang w:val="id_ID" w:bidi="id_ID"/>
        </w:rPr>
        <w:t>. Ini berarti bahwa orang lain akan menyakiti umat Allah atau membuat mereka menderita. Penderitaan semacam ini bisa berupa penderitaan fisik atau penderitaan karena tidak memiliki uang. Ingatlah bahwa "gereja" dalam Perjanjian Baru selalu merujuk pada para pengikut Yesus, bukan bangunan.</w:t>
      </w:r>
    </w:p>
    <w:p>
      <w:pPr/>
      <w:r>
        <w:rPr>
          <w:lang w:val="id_ID" w:bidi="id_ID"/>
        </w:rPr>
      </w:r>
      <w:r>
        <w:rPr>
          <w:lang w:val="id_ID" w:bidi="id_ID"/>
        </w:rPr>
        <w:t xml:space="preserve">Berhenti di sini dan bahaslah bersama dalam kelompok, kata atau ungkapan apa yang akan kalian pakai untuk </w:t>
      </w:r>
      <w:r>
        <w:rPr>
          <w:b/>
          <w:lang w:val="id_ID" w:bidi="id_ID"/>
        </w:rPr>
        <w:t>penganiayaan</w:t>
      </w:r>
      <w:r>
        <w:rPr>
          <w:lang w:val="id_ID" w:bidi="id_ID"/>
        </w:rPr>
        <w:t xml:space="preserve"> dan </w:t>
      </w:r>
      <w:r>
        <w:rPr>
          <w:b/>
          <w:lang w:val="id_ID" w:bidi="id_ID"/>
        </w:rPr>
        <w:t>gereja</w:t>
      </w:r>
      <w:r>
        <w:rPr>
          <w:lang w:val="id_ID" w:bidi="id_ID"/>
        </w:rPr>
        <w:t xml:space="preserve">. Carilah </w:t>
      </w:r>
      <w:r>
        <w:rPr>
          <w:lang w:val="id_ID" w:bidi="id_ID"/>
        </w:rPr>
        <w:t>penganiayaan</w:t>
      </w:r>
      <w:r>
        <w:rPr>
          <w:lang w:val="id_ID" w:bidi="id_ID"/>
        </w:rPr>
        <w:t xml:space="preserve"> dan </w:t>
      </w:r>
      <w:r>
        <w:rPr>
          <w:lang w:val="id_ID" w:bidi="id_ID"/>
        </w:rPr>
        <w:t>gereja</w:t>
      </w:r>
      <w:r>
        <w:rPr>
          <w:lang w:val="id_ID" w:bidi="id_ID"/>
        </w:rPr>
        <w:t xml:space="preserve"> di Daftar Kata Utama untuk informasi lebih lanjut. Jika Anda telah menerjemahkan kata ini di kitab lain dari Alkitab, gunakan kata yang sama dengan yang Anda gunakan di sana. Hentikan sebentar rekaman ini di sini.</w:t>
      </w:r>
    </w:p>
    <w:p>
      <w:pPr/>
      <w:r>
        <w:rPr>
          <w:lang w:val="id_ID" w:bidi="id_ID"/>
        </w:rPr>
      </w:r>
      <w:r>
        <w:rPr>
          <w:lang w:val="id_ID" w:bidi="id_ID"/>
        </w:rPr>
        <w:t xml:space="preserve">Karena penganiayaan itu, banyak orang percaya meninggalkan Yerusalem dan pergi ke banyak tempat di wilayah itu. Namun, para </w:t>
      </w:r>
      <w:r>
        <w:rPr>
          <w:b/>
          <w:lang w:val="id_ID" w:bidi="id_ID"/>
        </w:rPr>
        <w:t>rasul</w:t>
      </w:r>
      <w:r>
        <w:rPr>
          <w:lang w:val="id_ID" w:bidi="id_ID"/>
        </w:rPr>
        <w:t xml:space="preserve">, atau ke-12 pengikut Yesus yang terdekat, tetap berada di Yerusalem. Gunakan kata atau frasa yang sama untuk para rasul seperti yang Anda gunakan pada perikop sebelumnya. Untuk informasi lebih lanjut tentang para </w:t>
      </w:r>
      <w:r>
        <w:rPr>
          <w:lang w:val="id_ID" w:bidi="id_ID"/>
        </w:rPr>
        <w:t>rasul</w:t>
      </w:r>
      <w:r>
        <w:rPr>
          <w:lang w:val="id_ID" w:bidi="id_ID"/>
        </w:rPr>
        <w:t>, lihat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bahas.</w:t>
      </w:r>
    </w:p>
    <w:p>
      <w:pPr/>
      <w:r>
        <w:rPr>
          <w:lang w:val="id_ID" w:bidi="id_ID"/>
        </w:rPr>
      </w:r>
      <w:r>
        <w:rPr>
          <w:lang w:val="id_ID" w:bidi="id_ID"/>
        </w:rPr>
        <w:t>Seorang anggota kelompok harus menyampaikan beberapa kalimat dari perikop itu lalu berhenti sejenak. Anggota kelompok lain harus menceritakan bagian selanjutnya dari perikop itu dan berhenti sejenak. Lakukan hal ini sampai kelompok itu telah menceritakan kembali semua perikop tersebut. Dalam tahap ini anggota kelompok dapat saling mengoreksi. Hentikan sebentar rekaman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mengingat perikop tersebut. Hentikan sebentar rekaman ini di sini.</w:t>
      </w:r>
    </w:p>
    <w:p>
      <w:pPr/>
      <w:r>
        <w:rPr>
          <w:lang w:val="id_ID" w:bidi="id_ID"/>
        </w:rPr>
      </w:r>
      <w:r>
        <w:rPr>
          <w:lang w:val="id_ID" w:bidi="id_ID"/>
        </w:rPr>
        <w:t>Selanjutnya, kelompok dapat memutuskan versi mana dari perikop tersebut yang paling disukai. Anda mungkin merasa bahwa Anda menyukai cara salah satu anggota kelompok menceritakan suatu adegan, tetapi menyukai cara anggota kelompok lain menceritakan adegan lainnya. Hentikan sebentar audio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8:4–25</w:t>
      </w:r>
      <w:r>
        <w:rPr>
          <w:lang w:val="id_ID" w:bidi="id_ID"/>
        </w:rPr>
      </w:r>
    </w:p>
    <w:p>
      <w:pPr>
        <w:pStyle w:val="Heading3"/>
      </w:pPr>
      <w:r>
        <w:rPr>
          <w:lang w:val="id_ID" w:bidi="id_ID"/>
        </w:rPr>
        <w:t>Dengar dan Renungkan</w:t>
      </w:r>
    </w:p>
    <w:p>
      <w:pPr/>
      <w:r>
        <w:rPr>
          <w:lang w:val="id_ID" w:bidi="id_ID"/>
        </w:rPr>
      </w:r>
      <w:r>
        <w:rPr>
          <w:lang w:val="id_ID" w:bidi="id_ID"/>
        </w:rPr>
        <w:t>Dengarkan Kisah Para Rasul 8:4–25 dan simpanlah dalam hatimu. Dengarlah perikop ini tiga kali (dalam tiga terjemahan yang berbeda, jika memungkinkan). Kemudian sebagai satu tim bahaslah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tidak Anda sukai atau tidak Anda mengerti?</w:t>
      </w:r>
    </w:p>
    <w:p>
      <w:pPr>
        <w:pStyle w:val="ListBullet"/>
        <w:spacing w:line="240" w:lineRule="auto"/>
        <w:ind w:left="720"/>
      </w:pPr>
      <w:r>
        <w:rPr>
          <w:lang w:val="id_ID" w:bidi="id_ID"/>
        </w:rPr>
      </w:r>
      <w:r>
        <w:rPr>
          <w:lang w:val="id_ID" w:bidi="id_ID"/>
        </w:rPr>
        <w:t xml:space="preserve">Apa yang kisah ini katakan kepada kita tentang Allah atau Yesus? </w:t>
      </w:r>
    </w:p>
    <w:p>
      <w:pPr>
        <w:pStyle w:val="ListBullet"/>
        <w:spacing w:line="240" w:lineRule="auto"/>
        <w:ind w:left="720"/>
      </w:pPr>
      <w:r>
        <w:rPr>
          <w:lang w:val="id_ID" w:bidi="id_ID"/>
        </w:rPr>
      </w:r>
      <w:r>
        <w:rPr>
          <w:lang w:val="id_ID" w:bidi="id_ID"/>
        </w:rPr>
        <w:t>Apa yang dikisahkan cerita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dipahami.</w:t>
      </w:r>
    </w:p>
    <w:p>
      <w:pPr/>
      <w:r>
        <w:rPr>
          <w:lang w:val="id_ID" w:bidi="id_ID"/>
        </w:rPr>
      </w:r>
      <w:r>
        <w:rPr>
          <w:lang w:val="id_ID" w:bidi="id_ID"/>
        </w:rPr>
        <w:t>Dalam kisah sebelumnya, para pemimpin Yahudi dan orang Yahudi lainnya yang mendengar ucapan Stefanus menjadi marah. Mereka melempari Stefanus dengan batu dan membunuhnya. Pada hari Stefanus dibunuh, orang-orang yang membunuhnya juga mulai menganiaya dan membunuh orang-orang percaya lainnya. Jadi sebagian besar orang-orang percaya melarikan diri dari Yerusalem ke tempat-tempat di Yudea dan Samaria.</w:t>
      </w:r>
    </w:p>
    <w:p>
      <w:pPr/>
      <w:r>
        <w:rPr>
          <w:lang w:val="id_ID" w:bidi="id_ID"/>
        </w:rPr>
      </w:r>
      <w:r>
        <w:rPr>
          <w:lang w:val="id_ID" w:bidi="id_ID"/>
        </w:rPr>
        <w:t>Orang-orang percaya yang melarikan diri dari Yerusalem karena dianiaya akibat percaya kepada Yesus, pergi dari satu tempat ke tempat lain dan terus menyampaikan pesan tentang Yesus kepada orang-orang. Filipus adalah salah satu orang percaya yang melarikan diri dari Yerusalem. Dia pergi ke kota utama di Samaria, yang kemungkinan besar adalah ibu kota wilayah itu yang disebut juga Samaria. Samaria adalah provinsi Romawi yang terletak di pantai timur Laut Mediterania, di sebelah utara Yudea . Filipus berjalan dengan jarak sekitar 100 kilometer. Hal itu akan memakan waktu sekitar 2 sampai 3 hari baginya.</w:t>
      </w:r>
    </w:p>
    <w:p>
      <w:pPr/>
      <w:r>
        <w:rPr>
          <w:lang w:val="id_ID" w:bidi="id_ID"/>
        </w:rPr>
      </w:r>
      <w:r>
        <w:rPr>
          <w:lang w:val="id_ID" w:bidi="id_ID"/>
        </w:rPr>
        <w:t xml:space="preserve">Berhentilah di sini dan tunjukkan kepada tim penerjemah peta yang menunjukkan </w:t>
      </w:r>
      <w:r>
        <w:rPr>
          <w:lang w:val="id_ID" w:bidi="id_ID"/>
        </w:rPr>
        <w:t xml:space="preserve">perjalanan yang ditempuh Filipus dari Yerusalem ke kota utama di Samaria </w:t>
      </w:r>
      <w:r>
        <w:rPr>
          <w:lang w:val="id_ID" w:bidi="id_ID"/>
        </w:rPr>
        <w:t>.</w:t>
      </w:r>
    </w:p>
    <w:p>
      <w:pPr/>
      <w:r>
        <w:rPr>
          <w:lang w:val="id_ID" w:bidi="id_ID"/>
        </w:rPr>
      </w:r>
      <w:r>
        <w:rPr>
          <w:lang w:val="id_ID" w:bidi="id_ID"/>
        </w:rPr>
        <w:t>Ketika dia tiba di kota itu, dia sedang menyampaikan kepada orang-orang kabar baik bahwa Yesus adalah Mesias, Juruselamat yang dijanjikan. Orang-orang yang tinggal di Samaria adalah keturunan Yahudi yang telah menikahi orang-orang non-Yahudi. Karena itu, orang Yahudi membenci penduduk Samaria, atau orang-orang Samaria, dan menganggap mereka "najis," atau tidak layak untuk melayani Allah. Namun, seperti orang-orang Yahudi, orang-orang Samaria juga mengharapkan Allah untuk mengutus Mesias kepada mereka. Filipus berbicara kepada orang-orang di kota itu dan melakukan tanda-tanda supranatural, atau hal-hal tidak biasa yang dimungkinkan oleh Allah untuk ia lakukan, yang menunjukkan bahwa Allah sedang bekerja di sana. Misalnya, Filipus telah memerintahkan roh-roh najis, atau setan untuk meninggalkan orang-orang itu. Juga Allah memampukan Filipus untuk menyembuhkan banyak orang lumpuh dan orang timpang. Orang lumpuh dan orang timpang adalah orang-orang yang tidak dapat menggerakkan tubuh atau bagian tubuh mereka.</w:t>
      </w:r>
    </w:p>
    <w:p>
      <w:pPr/>
      <w:r>
        <w:rPr>
          <w:lang w:val="id_ID" w:bidi="id_ID"/>
        </w:rPr>
      </w:r>
      <w:r>
        <w:rPr>
          <w:lang w:val="id_ID" w:bidi="id_ID"/>
        </w:rPr>
        <w:t>Ketika orang banyak di kota itu melihat tanda-tanda supranatural yang dia lakukan dan mendengar dia berbicara tentang Yesus, mereka semua mendengarkan dengan saksama apa yang dia katakan dan sangat terkesan oleh apa yang dia katakan dan apa yang dia lakukan. Dan orang-orang di kota itu senang di dalam hati mereka.</w:t>
      </w:r>
    </w:p>
    <w:p>
      <w:pPr/>
      <w:r>
        <w:rPr>
          <w:lang w:val="id_ID" w:bidi="id_ID"/>
        </w:rPr>
      </w:r>
      <w:r>
        <w:rPr>
          <w:lang w:val="id_ID" w:bidi="id_ID"/>
        </w:rPr>
        <w:t>Berhentilah di sini dan bicarakan dengan tim penerjemah tentang suatu waktu ketika seseorang memperkenalkan gagasan baru yang hebat kepada komunitas Anda. Apa yang mereka lakukan yang membuat Anda mendengarkan dan percaya kepada gagasan mereka?</w:t>
      </w:r>
    </w:p>
    <w:p>
      <w:pPr/>
      <w:r>
        <w:rPr>
          <w:lang w:val="id_ID" w:bidi="id_ID"/>
        </w:rPr>
      </w:r>
      <w:r>
        <w:rPr>
          <w:lang w:val="id_ID" w:bidi="id_ID"/>
        </w:rPr>
        <w:t>Pada saat kunjungan Filipus ke kota Samaria, ada seorang pria bernama Simon. Simon melakukan ilmu gaib, atau sihir. Sihir, atau ilmu gaib merujuk kepada penggunaan kuasa supranatural atas orang lain melalui bantuan roh-roh jahat dan bukan melalui kuasa Allah pencipta. Simon membuat orang-orang dari Samaria takjub ketika mereka melihat apa yang dia lakukan dan mendengar apa yang dia katakan. Dia menyombongkan diri sepanjang waktu bahwa dia adalah seseorang yang hebat.</w:t>
      </w:r>
    </w:p>
    <w:p>
      <w:pPr/>
      <w:r>
        <w:rPr>
          <w:lang w:val="id_ID" w:bidi="id_ID"/>
        </w:rPr>
      </w:r>
      <w:r>
        <w:rPr>
          <w:lang w:val="id_ID" w:bidi="id_ID"/>
        </w:rPr>
        <w:t>Semua orang Samaria, dari yang paling kecil sampai yang paling penting, terus mendengarkan Simon dan dia terus memengaruhi mereka. Mereka berkata, "Orang ini adalah kuasa Allah yang disebut Mahabesar." Mereka mungkin menganggapnya sebagai wakil atau utusan Allah yang paling berkuasa dan penting. Mereka memikirkan baik-baik apa yang dikatakan Simon, karena dia telah membuat mereka takjub dengan mempraktikkan sihir untuk waktu yang lama.</w:t>
      </w:r>
    </w:p>
    <w:p>
      <w:pPr/>
      <w:r>
        <w:rPr>
          <w:lang w:val="id_ID" w:bidi="id_ID"/>
        </w:rPr>
      </w:r>
      <w:r>
        <w:rPr>
          <w:lang w:val="id_ID" w:bidi="id_ID"/>
        </w:rPr>
        <w:t>Berhentilah di sini dan ceritakan sebuah kisah tentang bagaimana Anda tertipu oleh seseorang yang mengklaim bahwa mereka adalah seseorang yang istimewa atau hebat, tetapi sebenarnya tidak.</w:t>
      </w:r>
    </w:p>
    <w:p>
      <w:pPr/>
      <w:r>
        <w:rPr>
          <w:lang w:val="id_ID" w:bidi="id_ID"/>
        </w:rPr>
      </w:r>
      <w:r>
        <w:rPr>
          <w:lang w:val="id_ID" w:bidi="id_ID"/>
        </w:rPr>
        <w:t xml:space="preserve">Tetapi ketika Filipus menyampaikan kepada mereka kabar baik tentang Kerajaan Allah dan Yesus sebagai Mesias, orang-orang Samaria percaya kepadanya dan Filipus membaptis mereka, baik laki-laki maupun perempuan. Baptisan adalah ritual Kristen, yang melibatkan orang percaya mencelupkan orang percaya baru ke dalam air. Baptisan adalah demonstrasi umum tentang komitmen seseorang untuk mengikuti Yesus sebagai Tuhan nya. Itu adalah simbol penguburan dan kebangkitan Yesus. Itu menunjukkan bahwa ketika kita mulai mengikuti Yesus, kita mati bagi kehidupan lama kita, atau berhenti melakukan hal-hal buruk yang kita lakukan sebelumnya. Kemudian kita menjalani kehidupan baru—kita mulai melakukan hal-hal yang Yesus ingin kita lakukan! </w:t>
      </w:r>
    </w:p>
    <w:p>
      <w:pPr/>
      <w:r>
        <w:rPr>
          <w:lang w:val="id_ID" w:bidi="id_ID"/>
        </w:rPr>
      </w:r>
      <w:r>
        <w:rPr>
          <w:lang w:val="id_ID" w:bidi="id_ID"/>
        </w:rPr>
        <w:t xml:space="preserve">Simon sendiri juga percaya apa yang dikatakan Filipus tentang Yesus dan Filipus membaptisnya. Simon mulai menemani Filipus ke mana pun dia pergi. Simon melihat semua tanda dan mujizat besar, yang dilakukan Filipus melalui kuasa Allah sepanjang waktu. Melihat tanda-tanda itu terus membuatnya takjub. Tanda-tanda dan mujizat adalah hal yang mirip dan merujuk pada tindakan yang berkuasa yang hanya dapat dilakukan oleh Allah, dan membuat orang-orang kagum akan Allah. Tanda berarti mukjizat yang terjadi untuk menunjukkan kepada orang-orang sesuatu yang penting. </w:t>
      </w:r>
    </w:p>
    <w:p>
      <w:pPr/>
      <w:r>
        <w:rPr>
          <w:lang w:val="id_ID" w:bidi="id_ID"/>
        </w:rPr>
      </w:r>
      <w:r>
        <w:rPr>
          <w:lang w:val="id_ID" w:bidi="id_ID"/>
        </w:rPr>
        <w:t>Berhentilah di sini dan ceritakan sebuah kisah tentang bagaimana seseorang dari kelompok masyarakat Anda yang dulu mempraktikkan ilmu sihir atau seorang dukun berpaling dari dosa mereka ketika mereka percaya kepada Yesus sebagai Juruselamat mereka.</w:t>
      </w:r>
    </w:p>
    <w:p>
      <w:pPr/>
      <w:r>
        <w:rPr>
          <w:lang w:val="id_ID" w:bidi="id_ID"/>
        </w:rPr>
      </w:r>
      <w:r>
        <w:rPr>
          <w:lang w:val="id_ID" w:bidi="id_ID"/>
        </w:rPr>
        <w:t>Kedua belas rasul di Yerusalem mendengar bahwa orang-orang Samaria telah percaya kepada pesan dari Allah tentang Yesus, yang telah diberitakan Filipus. Para rasul adalah kelompok asli pengikut Yesus yang dipilih Yesus menjadi wakil-Nya. Mereka membantu memimpin gereja di Yerusalem pada saat itu. Menanggapi laporan ini, para rasul memutuskan untuk mengutus dua dari mereka, Petrus dan Yohanes, untuk pergi kepada orang-orang percaya baru di provinsi Samaria. Ketika mereka tiba, Petrus dan Yohanes berdoa secara khusus agar Roh Kudus, atau Roh Allah, datang menyertai orang-orang percaya itu. Roh Kudus adalah Roh Allah yang Ia berikan kepada manusia untuk memperlengkapi mereka dengan kehadiran, hikmat, otoritas, dan kuasa-Nya. Allah telah berjanji kepada Israel melalui beberapa utusan-Nya bahwa Allah akan menempatkan Roh-Nya di dalam semua orang percaya dan mencurahkan Roh-Nya dalam pertunjukan-pertunjukan yang berkuasa. Ketika seseorang menerima Roh Kudus, Allah mungkin memberikan kepada mereka karunia seperti dapat berbicara dalam bahasa yang berbeda atau dapat memberikan pesan dari Allah kepada orang lain.</w:t>
      </w:r>
    </w:p>
    <w:p>
      <w:pPr/>
      <w:r>
        <w:rPr>
          <w:lang w:val="id_ID" w:bidi="id_ID"/>
        </w:rPr>
      </w:r>
      <w:r>
        <w:rPr>
          <w:lang w:val="id_ID" w:bidi="id_ID"/>
        </w:rPr>
        <w:t>Sampai saat ini Roh Kudus belum turun ke atas seorang pun dari orang Samaria itu. Filipus atau yang lain telah membaptis orang-orang Samaria dalam nama Tuhan Yesus, tetapi mereka belum menerima Roh Kudus. Penundaan turunnya Roh Kudus ke atas orang-orang Samaria tidak berarti bahwa ajaran Filipus tentang Yesus tidak lengkap. Itu adalah rencana Allah untuk melibatkan para pemimpin orang-orang percaya Yahudi, ketika Ia mengutus Roh Kudus untuk bersama orang-orang percaya Samaria. Dengan cara ini Allah menjelaskan bahwa Ia telah menerima orang-orang percaya Samaria sebagai umat-Nya sama seperti Ia telah menerima orang Yahudi yang percaya kepada Yesus.</w:t>
      </w:r>
    </w:p>
    <w:p>
      <w:pPr/>
      <w:r>
        <w:rPr>
          <w:lang w:val="id_ID" w:bidi="id_ID"/>
        </w:rPr>
      </w:r>
      <w:r>
        <w:rPr>
          <w:lang w:val="id_ID" w:bidi="id_ID"/>
        </w:rPr>
        <w:t>Kemudian Petrus dan Yohanes meletakkan tangan mereka ke atas banyak orang percaya Samaria dan Roh Kudus tercurah atas mereka. Simon mengamati bahwa Allah telah memberikan Roh Kudus kepada orang-orang percaya ketika para rasul meletakkan tangan mereka ke atas orang-orang percaya. Dia mungkin mendengar orang-orang percaya memberikan pujian kepada Allah, berbicara dalam bahasa baru atau menyampaikan pesan dari Allah kepada orang lain.</w:t>
      </w:r>
    </w:p>
    <w:p>
      <w:pPr/>
      <w:r>
        <w:rPr>
          <w:lang w:val="id_ID" w:bidi="id_ID"/>
        </w:rPr>
      </w:r>
      <w:r>
        <w:rPr>
          <w:lang w:val="id_ID" w:bidi="id_ID"/>
        </w:rPr>
        <w:t>Dan Simon meminta Petrus dan Yohanes untuk membuatnya dapat memberikan Roh Kudus kepada siapa pun yang dia tumpangi tangan dan dia menawarkan uang kepada mereka untuk itu. Dia ingin dapat memberikan Roh Kudus kepada siapa pun terlepas dari apakah orang itu percaya kepada Yesus sebagai Juruselamatnya.</w:t>
      </w:r>
    </w:p>
    <w:p>
      <w:pPr/>
      <w:r>
        <w:rPr>
          <w:lang w:val="id_ID" w:bidi="id_ID"/>
        </w:rPr>
      </w:r>
      <w:r>
        <w:rPr>
          <w:lang w:val="id_ID" w:bidi="id_ID"/>
        </w:rPr>
        <w:t>Petrus menjawab Simon, "Semoga kamu dan uangmu pergi ke neraka, karena kamu mengira kamu dapat membeli karunia Allah dengan uang!" Petrus mengharapkan Allah untuk menghakimi Simon dengan keras, karena dia berpikir bahwa dia dapat membeli semacam kuasa yang dia sebut Roh Kudus. Kata-kata "karunia Allah" merujuk kepada Roh Kudus sendiri yang diberikan Allah hanya kepada mereka yang percaya kepada Anak-Nya. Petrus mengatakan kepada Simon bahwa dia tidak mungkin bekerja bersama mereka dan Allah tidak akan mengizinkannya untuk ikut campur dalam pemberian roh-Nya kepada orang lain. Alasannya adalah karena Simon berpikir dan bertindak benar-benar salah tentang Allah dan Roh-Nya. Petrus menyadari bahwa Simon penuh dengan kedengkian, atau sangat iri kepada kedua rasul itu dan karena dosanya dia diikat seperti tahanan. Jadi dia mengatakan kepada Simon bahwa dia harus bertobat, atau berhenti berpikir dan merencanakan dengan jahat, seperti yang telah dia lakukan. Dan dia harus berdoa agar Allah akan mengampuninya.</w:t>
      </w:r>
    </w:p>
    <w:p>
      <w:pPr/>
      <w:r>
        <w:rPr>
          <w:lang w:val="id_ID" w:bidi="id_ID"/>
        </w:rPr>
      </w:r>
      <w:r>
        <w:rPr>
          <w:lang w:val="id_ID" w:bidi="id_ID"/>
        </w:rPr>
        <w:t>Sebagai tanggapan, Simon memohon kepada Petrus dan Yohanes untuk berdoa baginya kepada Tuhan Allah bahwa Allah tidak akan menghukum dia ke neraka karena hal mengerikan yang telah dia usulkan.</w:t>
      </w:r>
    </w:p>
    <w:p>
      <w:pPr/>
      <w:r>
        <w:rPr>
          <w:lang w:val="id_ID" w:bidi="id_ID"/>
        </w:rPr>
      </w:r>
      <w:r>
        <w:rPr>
          <w:lang w:val="id_ID" w:bidi="id_ID"/>
        </w:rPr>
        <w:t>Ketika Petrus dan Yohanes telah menyatakan dengan sungguh-sungguh apa yang mereka ketahui secara pribadi tentang Yesus dan mengatakan kepada orang-orang apa yang Allah ingin mereka katakan tentang Tuhan Yesus, mereka berangkat dalam perjalanan mereka kembali ke Yerusalem. Dalam perjalanan mereka membagikan kabar baik tentang Yesus di banyak desa Samaria.</w:t>
      </w:r>
      <w:r>
        <w:rPr>
          <w:lang w:val="id_ID" w:bidi="id_ID"/>
        </w:rPr>
      </w:r>
    </w:p>
    <w:p>
      <w:pPr>
        <w:pStyle w:val="Heading3"/>
      </w:pPr>
      <w:r>
        <w:rPr>
          <w:lang w:val="id_ID" w:bidi="id_ID"/>
        </w:rPr>
        <w:t>Menjelaskan Adegan</w:t>
      </w:r>
    </w:p>
    <w:p>
      <w:pPr/>
      <w:r>
        <w:rPr>
          <w:lang w:val="id_ID" w:bidi="id_ID"/>
        </w:rPr>
      </w:r>
      <w:r>
        <w:rPr>
          <w:lang w:val="id_ID" w:bidi="id_ID"/>
        </w:rPr>
        <w:t>Dengarkan teksnya sekali lagi dalam versi yang paling mudah dimengerti.</w:t>
      </w:r>
    </w:p>
    <w:p>
      <w:pPr/>
      <w:r>
        <w:rPr>
          <w:lang w:val="id_ID" w:bidi="id_ID"/>
        </w:rPr>
      </w:r>
      <w:r>
        <w:rPr>
          <w:lang w:val="id_ID" w:bidi="id_ID"/>
        </w:rPr>
        <w:t>Dalam sesi ini, Anda akan membantu kelompok memvisualisasikan kisah ini. Anda akan membantu kelompok menentukan adegan, latar, dan tokoh-tokoh dari kisah ini.</w:t>
      </w:r>
    </w:p>
    <w:p>
      <w:pPr/>
      <w:r>
        <w:rPr>
          <w:lang w:val="id_ID" w:bidi="id_ID"/>
        </w:rPr>
      </w:r>
      <w:r>
        <w:rPr>
          <w:lang w:val="id_ID" w:bidi="id_ID"/>
        </w:rPr>
        <w:t>Cerita ini memiliki sepuluh adegan.</w:t>
      </w:r>
    </w:p>
    <w:p>
      <w:pPr/>
      <w:r>
        <w:rPr>
          <w:lang w:val="id_ID" w:bidi="id_ID"/>
        </w:rPr>
      </w:r>
      <w:r>
        <w:rPr>
          <w:b/>
          <w:lang w:val="id_ID" w:bidi="id_ID"/>
        </w:rPr>
        <w:t>Adegan pertama:</w:t>
      </w:r>
      <w:r>
        <w:rPr>
          <w:lang w:val="id_ID" w:bidi="id_ID"/>
        </w:rPr>
        <w:t xml:space="preserve"> Orang-orang percaya yang melarikan diri dari Yerusalem karena penganiayaan terus menyampaikan pesan tentang Yesus kepada orang-orang.</w:t>
      </w:r>
    </w:p>
    <w:p>
      <w:pPr/>
      <w:r>
        <w:rPr>
          <w:lang w:val="id_ID" w:bidi="id_ID"/>
        </w:rPr>
      </w:r>
      <w:r>
        <w:rPr>
          <w:b/>
          <w:lang w:val="id_ID" w:bidi="id_ID"/>
        </w:rPr>
        <w:t>Adegan kedua:</w:t>
      </w:r>
      <w:r>
        <w:rPr>
          <w:lang w:val="id_ID" w:bidi="id_ID"/>
        </w:rPr>
        <w:t xml:space="preserve"> Filipus, salah satu orang percaya, pergi ke kota utama Samaria dan menceritakan kepada orang-orang kabar baik tentang Yesus. Allah menegaskan pesan Filipus dengan memungkinkannya untuk melakukan tanda-tanda supranatural seperti mengusir setan dari orang-orang dan menyembuhkan orang lumpuh dan orang timpang.</w:t>
      </w:r>
    </w:p>
    <w:p>
      <w:pPr/>
      <w:r>
        <w:rPr>
          <w:lang w:val="id_ID" w:bidi="id_ID"/>
        </w:rPr>
      </w:r>
      <w:r>
        <w:rPr>
          <w:b/>
          <w:lang w:val="id_ID" w:bidi="id_ID"/>
        </w:rPr>
        <w:t>Adegan ketiga:</w:t>
      </w:r>
      <w:r>
        <w:rPr>
          <w:lang w:val="id_ID" w:bidi="id_ID"/>
        </w:rPr>
        <w:t xml:space="preserve"> Ketika orang banyak di kota itu mendengar Filipus berbicara tentang Yesus dan melihat tanda-tanda supranatural yang dilakukannya, mereka membuka telinga terhadap pesannya, sangat terkesan, serta merasa sangat gembira.</w:t>
      </w:r>
    </w:p>
    <w:p>
      <w:pPr/>
      <w:r>
        <w:rPr>
          <w:lang w:val="id_ID" w:bidi="id_ID"/>
        </w:rPr>
      </w:r>
      <w:r>
        <w:rPr>
          <w:b/>
          <w:lang w:val="id_ID" w:bidi="id_ID"/>
        </w:rPr>
        <w:t>Adegan keempat:</w:t>
      </w:r>
      <w:r>
        <w:rPr>
          <w:lang w:val="id_ID" w:bidi="id_ID"/>
        </w:rPr>
        <w:t xml:space="preserve"> Simon diperkenalkan pada kisah itu. Simon tinggal di kota itu. Dia dulu mempraktikkan ilmu gaib, atau sihir. Dia membuat orang-orang Samaria terkesan dengan apa yang dia lakukan dan katakan. Dia menyombongkan diri sepanjang waktu menjadi seorang yang hebat. Semua orang memperhatikannya dan mengira dia adalah kuasa Allah.</w:t>
      </w:r>
    </w:p>
    <w:p>
      <w:pPr/>
      <w:r>
        <w:rPr>
          <w:lang w:val="id_ID" w:bidi="id_ID"/>
        </w:rPr>
      </w:r>
      <w:r>
        <w:rPr>
          <w:b/>
          <w:lang w:val="id_ID" w:bidi="id_ID"/>
        </w:rPr>
        <w:t>Adegan kelima:</w:t>
      </w:r>
      <w:r>
        <w:rPr>
          <w:lang w:val="id_ID" w:bidi="id_ID"/>
        </w:rPr>
        <w:t xml:space="preserve"> Orang-orang di kota itu percaya kepada kabar baik yang dikhotbahkan Filipus tentang Kerajaan Allah dan Yesus sebagai Mesias, dan Filipus membaptis mereka.</w:t>
      </w:r>
    </w:p>
    <w:p>
      <w:pPr/>
      <w:r>
        <w:rPr>
          <w:lang w:val="id_ID" w:bidi="id_ID"/>
        </w:rPr>
      </w:r>
      <w:r>
        <w:rPr>
          <w:b/>
          <w:lang w:val="id_ID" w:bidi="id_ID"/>
        </w:rPr>
        <w:t>Adegan keenam :</w:t>
      </w:r>
      <w:r>
        <w:rPr>
          <w:lang w:val="id_ID" w:bidi="id_ID"/>
        </w:rPr>
        <w:t xml:space="preserve"> Simon percaya kepada kabar baik tentang Yesus dan Filipus membaptisnya. Simon terus mengikuti Filipus dan menyaksikan mujizat besar yang dilakukan Filipus.</w:t>
      </w:r>
    </w:p>
    <w:p>
      <w:pPr/>
      <w:r>
        <w:rPr>
          <w:lang w:val="id_ID" w:bidi="id_ID"/>
        </w:rPr>
      </w:r>
      <w:r>
        <w:rPr>
          <w:b/>
          <w:lang w:val="id_ID" w:bidi="id_ID"/>
        </w:rPr>
        <w:t>Adegan ketujuh:</w:t>
      </w:r>
      <w:r>
        <w:rPr>
          <w:lang w:val="id_ID" w:bidi="id_ID"/>
        </w:rPr>
        <w:t xml:space="preserve"> Kedua belas rasul di Yerusalem mendengar tentang orang-orang di Samaria yang percaya kepada kabar baik tentang Yesus dan mereka mengutus Petrus dan Yohanes kepada mereka. Petrus dan Yohanes berdoa untuk orang-orang percaya dan meletakkan tangan ke atas mereka dan Allah memberikan Roh Kudus kepada orang-orang percaya.</w:t>
      </w:r>
    </w:p>
    <w:p>
      <w:pPr/>
      <w:r>
        <w:rPr>
          <w:lang w:val="id_ID" w:bidi="id_ID"/>
        </w:rPr>
      </w:r>
      <w:r>
        <w:rPr>
          <w:b/>
          <w:lang w:val="id_ID" w:bidi="id_ID"/>
        </w:rPr>
        <w:t>Adegan kedelapan:</w:t>
      </w:r>
      <w:r>
        <w:rPr>
          <w:lang w:val="id_ID" w:bidi="id_ID"/>
        </w:rPr>
        <w:t xml:space="preserve"> Simon melihat bahwa Roh Kudus turun ke atas orang-orang ketika para rasul menumpangkan tangan ke atas mereka dan dia meminta Petrus dan Yohanes untuk membuatnya dapat memberikan Roh Kudus kepada siapa pun yang dia tumpangi tangan. Dia menawarkan uang kepada mereka untuk itu.</w:t>
      </w:r>
    </w:p>
    <w:p>
      <w:pPr/>
      <w:r>
        <w:rPr>
          <w:lang w:val="id_ID" w:bidi="id_ID"/>
        </w:rPr>
      </w:r>
      <w:r>
        <w:rPr>
          <w:b/>
          <w:lang w:val="id_ID" w:bidi="id_ID"/>
        </w:rPr>
        <w:t>Adegan kesembilan:</w:t>
      </w:r>
      <w:r>
        <w:rPr>
          <w:lang w:val="id_ID" w:bidi="id_ID"/>
        </w:rPr>
        <w:t xml:space="preserve"> Petrus menegur Simon dengan keras karena mengira bahwa dia dapat membeli karunia Allah dengan uang. Dia mengatakan kepada Simon bahwa dia tidak dapat bekerja bersama mereka karena hatinya tidak benar di hadapan Allah. Petrus mengatakan kepada Simon bahwa dia harus bertobat dari tindakannya yang salah dan berdoa agar Allah akan mengampuninya. Simon memohon kepada Petrus dan Yohanes untuk berdoa baginya kepada Tuhan Allah.</w:t>
      </w:r>
    </w:p>
    <w:p>
      <w:pPr/>
      <w:r>
        <w:rPr>
          <w:lang w:val="id_ID" w:bidi="id_ID"/>
        </w:rPr>
      </w:r>
      <w:r>
        <w:rPr>
          <w:b/>
          <w:lang w:val="id_ID" w:bidi="id_ID"/>
        </w:rPr>
        <w:t>Adegan kesepuluh:</w:t>
      </w:r>
      <w:r>
        <w:rPr>
          <w:lang w:val="id_ID" w:bidi="id_ID"/>
        </w:rPr>
        <w:t xml:space="preserve"> Setelah Petrus dan Yohanes selesai bersaksi tentang Yesus dan menceritakan kepada orang-orang semua yang Allah kehendaki, mereka memulai perjalanan kembali ke Yerusalem. Mereka membagikan kabar baik tentang Yesus di desa-desa Samaria dalam perjalanan kembali.</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Orang-orang percaya dari Yerusalem yang melarikan diri dari penganiayaan</w:t>
      </w:r>
    </w:p>
    <w:p>
      <w:pPr>
        <w:pStyle w:val="ListBullet"/>
        <w:spacing w:line="240" w:lineRule="auto"/>
        <w:ind w:left="720"/>
      </w:pPr>
      <w:r>
        <w:rPr>
          <w:lang w:val="id_ID" w:bidi="id_ID"/>
        </w:rPr>
      </w:r>
      <w:r>
        <w:rPr>
          <w:lang w:val="id_ID" w:bidi="id_ID"/>
        </w:rPr>
        <w:t>Filipus, salah satu orang percaya dari Yerusalem</w:t>
      </w:r>
    </w:p>
    <w:p>
      <w:pPr>
        <w:pStyle w:val="ListBullet"/>
        <w:spacing w:line="240" w:lineRule="auto"/>
        <w:ind w:left="720"/>
      </w:pPr>
      <w:r>
        <w:rPr>
          <w:lang w:val="id_ID" w:bidi="id_ID"/>
        </w:rPr>
      </w:r>
      <w:r>
        <w:rPr>
          <w:lang w:val="id_ID" w:bidi="id_ID"/>
        </w:rPr>
        <w:t>Orang banyak, atau orang-orang di kota utama Samaria yang diajak bicara oleh Filipus</w:t>
      </w:r>
    </w:p>
    <w:p>
      <w:pPr>
        <w:pStyle w:val="ListBullet"/>
        <w:spacing w:line="240" w:lineRule="auto"/>
        <w:ind w:left="720"/>
      </w:pPr>
      <w:r>
        <w:rPr>
          <w:lang w:val="id_ID" w:bidi="id_ID"/>
        </w:rPr>
      </w:r>
      <w:r>
        <w:rPr>
          <w:lang w:val="id_ID" w:bidi="id_ID"/>
        </w:rPr>
        <w:t>Roh-roh najis yang keluar dari orang-orang</w:t>
      </w:r>
    </w:p>
    <w:p>
      <w:pPr>
        <w:pStyle w:val="ListBullet"/>
        <w:spacing w:line="240" w:lineRule="auto"/>
        <w:ind w:left="720"/>
      </w:pPr>
      <w:r>
        <w:rPr>
          <w:lang w:val="id_ID" w:bidi="id_ID"/>
        </w:rPr>
      </w:r>
      <w:r>
        <w:rPr>
          <w:lang w:val="id_ID" w:bidi="id_ID"/>
        </w:rPr>
        <w:t>Orang-orang lumpuh dan timpang yang disembukan Filipus</w:t>
      </w:r>
    </w:p>
    <w:p>
      <w:pPr>
        <w:pStyle w:val="ListBullet"/>
        <w:spacing w:line="240" w:lineRule="auto"/>
        <w:ind w:left="720"/>
      </w:pPr>
      <w:r>
        <w:rPr>
          <w:lang w:val="id_ID" w:bidi="id_ID"/>
        </w:rPr>
      </w:r>
      <w:r>
        <w:rPr>
          <w:lang w:val="id_ID" w:bidi="id_ID"/>
        </w:rPr>
        <w:t>Simon</w:t>
      </w:r>
    </w:p>
    <w:p>
      <w:pPr>
        <w:pStyle w:val="ListBullet"/>
        <w:spacing w:line="240" w:lineRule="auto"/>
        <w:ind w:left="720"/>
      </w:pPr>
      <w:r>
        <w:rPr>
          <w:lang w:val="id_ID" w:bidi="id_ID"/>
        </w:rPr>
      </w:r>
      <w:r>
        <w:rPr>
          <w:lang w:val="id_ID" w:bidi="id_ID"/>
        </w:rPr>
        <w:t>Kedua belas rasul di Yerusalem</w:t>
      </w:r>
    </w:p>
    <w:p>
      <w:pPr>
        <w:pStyle w:val="ListBullet"/>
        <w:spacing w:line="240" w:lineRule="auto"/>
        <w:ind w:left="720"/>
      </w:pPr>
      <w:r>
        <w:rPr>
          <w:lang w:val="id_ID" w:bidi="id_ID"/>
        </w:rPr>
      </w:r>
      <w:r>
        <w:rPr>
          <w:lang w:val="id_ID" w:bidi="id_ID"/>
        </w:rPr>
        <w:t>Rasul Petrus dan Yohanes</w:t>
      </w:r>
    </w:p>
    <w:p>
      <w:pPr>
        <w:pStyle w:val="ListBullet"/>
        <w:spacing w:line="240" w:lineRule="auto"/>
        <w:ind w:left="720"/>
      </w:pPr>
      <w:r>
        <w:rPr>
          <w:lang w:val="id_ID" w:bidi="id_ID"/>
        </w:rPr>
      </w:r>
      <w:r>
        <w:rPr>
          <w:lang w:val="id_ID" w:bidi="id_ID"/>
        </w:rPr>
        <w:t>Roh Kudus, atau Roh Allah</w:t>
      </w:r>
    </w:p>
    <w:p>
      <w:pPr>
        <w:pStyle w:val="ListBullet"/>
        <w:spacing w:line="240" w:lineRule="auto"/>
        <w:ind w:left="720"/>
      </w:pPr>
      <w:r>
        <w:rPr>
          <w:lang w:val="id_ID" w:bidi="id_ID"/>
        </w:rPr>
      </w:r>
      <w:r>
        <w:rPr>
          <w:lang w:val="id_ID" w:bidi="id_ID"/>
        </w:rPr>
        <w:t>Orang-orang di desa-desa Samaria yang diajak bicara oleh Petrus dan Yohanes mengenai kabar baik tentang Yesus.</w:t>
      </w:r>
    </w:p>
    <w:p>
      <w:pPr/>
      <w:r>
        <w:rPr>
          <w:lang w:val="id_ID" w:bidi="id_ID"/>
        </w:rPr>
      </w:r>
      <w:r>
        <w:rPr>
          <w:lang w:val="id_ID" w:bidi="id_ID"/>
        </w:rPr>
        <w:t xml:space="preserve">Dalam sesi ini, minta kelompok untuk membuat papan cerita, menggambar, atau menggunakan semacam alat peraga (benda-benda yang dapat Anda pindah-pindahkan seperti batu, ranting, mainan anak-anak) untuk memvisualisasikan kisah dan aksi di dalamnya. </w:t>
      </w:r>
    </w:p>
    <w:p>
      <w:pPr/>
      <w:r>
        <w:rPr>
          <w:lang w:val="id_ID" w:bidi="id_ID"/>
        </w:rPr>
      </w:r>
      <w:r>
        <w:rPr>
          <w:lang w:val="id_ID" w:bidi="id_ID"/>
        </w:rPr>
        <w:t>Orang-orang percaya yang melarikan diri dari Yerusalem karena penganiayaan pergi dari kota ke kota lainnya menceritakan kepada orang-orang kabar baik tentang Yesus.</w:t>
      </w:r>
    </w:p>
    <w:p>
      <w:pPr/>
      <w:r>
        <w:rPr>
          <w:lang w:val="id_ID" w:bidi="id_ID"/>
        </w:rPr>
      </w:r>
      <w:r>
        <w:rPr>
          <w:lang w:val="id_ID" w:bidi="id_ID"/>
        </w:rPr>
        <w:t>Filipus, yang adalah salah satu pemimpin yang dipilih oleh para rasul yang melarikan diri dari Yerusalem, pergi ke kota utama Samaria. Samaria adalah provinsi Romawi yang terletak di pantai timur Laut Mediterania, di sebelah utara Yudea . Filipus berjalan dengan jarak sekitar 100 kilometer. Hal itu akan memakan waktu sekitar 2 sampai 3 hari baginya. Kota yang dia kunjungi kemungkinan besar adalah ibu kota Samaria yang juga disebut Samaria, atau pada zaman Romawi, Sebaste. Filipus menceritakan kepada orang-orang di sana kabar baik tentang Yesus sebagai Mesias, Juruselamat yang dijanjikan. Orang-orang yang tinggal di sana adalah keturunan dari orang Yahudi yang menikah dengan orang non-Yahudi. Orang-orang Yahudi menganggap mereka najis. Penting untuk dicatat bahwa Samaria adalah tempat pertama di mana orang-orang percaya berbagi kabar baik tentang Yesus kepada orang-orang non-Yahudi setelah Yesus terangkat ke Surga.</w:t>
      </w:r>
    </w:p>
    <w:p>
      <w:pPr/>
      <w:r>
        <w:rPr>
          <w:lang w:val="id_ID" w:bidi="id_ID"/>
        </w:rPr>
      </w:r>
      <w:r>
        <w:rPr>
          <w:lang w:val="id_ID" w:bidi="id_ID"/>
        </w:rPr>
        <w:t xml:space="preserve">Berhentilah di sini dan tunjukkan kepada tim penerjemah peta yang menunjukkan </w:t>
      </w:r>
      <w:r>
        <w:rPr>
          <w:lang w:val="id_ID" w:bidi="id_ID"/>
        </w:rPr>
        <w:t>perjalanan yang ditempuh Filipus dari Yerusalem ke kota utama Samaria</w:t>
      </w:r>
      <w:r>
        <w:rPr>
          <w:lang w:val="id_ID" w:bidi="id_ID"/>
        </w:rPr>
        <w:t>.</w:t>
      </w:r>
    </w:p>
    <w:p>
      <w:pPr/>
      <w:r>
        <w:rPr>
          <w:lang w:val="id_ID" w:bidi="id_ID"/>
        </w:rPr>
      </w:r>
      <w:r>
        <w:rPr>
          <w:lang w:val="id_ID" w:bidi="id_ID"/>
        </w:rPr>
        <w:t>Filipus melakukan banyak tanda dan mujizat termasuk mengusir setan dari orang-orang dan menyembuhkan orang lumpuh dan orang timpang. Penting untuk dicatat bahwa teks Alkitab asli menunjukkan bahwa Filipus sangat sering melakukan tanda-tanda supranatural. Penting untuk dicatat bahwa Allah telah memberinya kemampuan untuk melakukan tanda-tanda itu. Ketika orang banyak di kota itu melihat tanda-tanda supranatural yang dia lakukan dan mendengar apa yang dia katakan tentang Yesus sebagai Mesias, mereka semua dengan satu pikiran memperhatikan pesannya dengan saksama. Penting untuk mengetahui bahwa frasa "orang banyak" berarti bahwa banyak orang di kota itu mendengarkan Filipus.</w:t>
      </w:r>
    </w:p>
    <w:p>
      <w:pPr/>
      <w:r>
        <w:rPr>
          <w:lang w:val="id_ID" w:bidi="id_ID"/>
        </w:rPr>
      </w:r>
      <w:r>
        <w:rPr>
          <w:lang w:val="id_ID" w:bidi="id_ID"/>
        </w:rPr>
        <w:t>Penting untuk diketahui bahwa ketika orang-orang menyaksikan semua tanda ajaib dan mendengar pesan tentang Yesus sebagai Juruselamat mereka, mereka semua sangat senang dalam hati mereka. Mereka akan sangat senang melihat keluarga dan teman-teman mereka dibebaskan. Masalah fisik disembuhkan dan roh-roh najis diusir. Mereka juga akan sangat senang mengetahui bahwa dosa-dosa mereka sekarang dapat diampuni dan mereka dapat memiliki kehidupan kekal karena Yesus mati dan bangkit dari kematian.</w:t>
      </w:r>
    </w:p>
    <w:p>
      <w:pPr/>
      <w:r>
        <w:rPr>
          <w:lang w:val="id_ID" w:bidi="id_ID"/>
        </w:rPr>
      </w:r>
      <w:r>
        <w:rPr>
          <w:lang w:val="id_ID" w:bidi="id_ID"/>
        </w:rPr>
        <w:t>Pada saat Filipus berada di kota itu, ada seorang pria bernama Simon. Simon melakukan ilmu gaib, atau sihir. Dia telah membuat orang-orang di provinsi Samaria takjub dengan tanda-tanda yang dia lakukan untuk waktu yang lama. Dia berbicara tentang dirinya sebagai seseorang yang besar dan semua orang dari yang terkecil sampai yang terbesar benar-benar mendengarkannya dan berkata, "Orang ini adalah kuasa Allah yang disebut Besar!" Penting untuk dicatat bahwa Simon mempraktikkan sihir dengan kuasa roh-roh jahat dan bukan melalui kuasa Allah pencipta.</w:t>
      </w:r>
    </w:p>
    <w:p>
      <w:pPr/>
      <w:r>
        <w:rPr>
          <w:lang w:val="id_ID" w:bidi="id_ID"/>
        </w:rPr>
      </w:r>
      <w:r>
        <w:rPr>
          <w:lang w:val="id_ID" w:bidi="id_ID"/>
        </w:rPr>
        <w:t>Tetapi ketika orang-orang Samaria percaya kepada pesan Filipus tentang Kerajaan Allah dan kabar baik tentang Yesus, Filipus membaptis mereka. Kata "tetapi" menunjukkan bahwa ketika mereka percaya kepada nama Yesus, mereka berhenti mengikuti Simon. Kemudian Simon sendiri percaya dan Filipus membaptisnya. Baptisan adalah ritual, yang pada saat itu melibatkan seorang percaya sepenuhnya membelamkan orang percaya lain ke dalam air sebagai simbol kematian dan kebangkitan Yesus. Kata Yunani untuk baptisan berarti dimasukkan ke dalam atau di bawah air. Orang-orang melakukan baptisan di kolam penyucian ritual di kota-kota, atau di sungai, danau, maupun laut.</w:t>
      </w:r>
    </w:p>
    <w:p>
      <w:pPr/>
      <w:r>
        <w:rPr>
          <w:lang w:val="id_ID" w:bidi="id_ID"/>
        </w:rPr>
      </w:r>
      <w:r>
        <w:rPr>
          <w:lang w:val="id_ID" w:bidi="id_ID"/>
        </w:rPr>
        <w:t>Para rasul di Yerusalem mendengar bahwa orang-orang Samaria telah percaya kepada pesan dari Allah tentang Yesus, yang telah diberitakan Filipus. Mungkin Filipus menitipkan pesan melalui seseorang dan melaporkan kepada para rasul bahwa orang-orang di Samaria telah percaya kepada Yesus. Jadi para rasul mengutus Petrus dan Yohanes ke kota Samaria tempat Filipus berada. Penting untuk dicatat bahwa Petrus dan Yohanes tahu bahwa Roh Kudus belum datang ke atas orang-orang percaya Samaria. Beberapa versi Alkitab mengatakan bahwa Roh Kudus belum "turun" ke atas mereka. "Turun" adalah terjemahan yang tepat dari teks Yunani dan itu berarti datang atau masuk ke dalam diri seseorang. Para rasul mungkin tahu bahwa Roh Kudus belum turun ke atas orang-orang percaya dari laporan yang mungkin dikirim kepada para rasul di Yerusalem, atau mereka mungkin telah menyadari ini dari berbicara kepada Filipus dan orang-orang percaya. Oleh karena itu mereka berdoa kepada Allah untuk mengutus Roh Kudus. Kemudian mereka meletakkan tangan ke atas orang-orang percaya dan Roh Kudus turun ke atas mereka. Para rasul mungkin meletakkan tangan mereka ke atas kepala orang-orang percaya. Itu akan memakan waktu lama, karena hanya ada dua rasul dan banyak orang percaya.</w:t>
      </w:r>
    </w:p>
    <w:p>
      <w:pPr/>
      <w:r>
        <w:rPr>
          <w:lang w:val="id_ID" w:bidi="id_ID"/>
        </w:rPr>
      </w:r>
      <w:r>
        <w:rPr>
          <w:lang w:val="id_ID" w:bidi="id_ID"/>
        </w:rPr>
        <w:t>Ketika Simon melihat bahwa Roh Kudus turun ke atas orang-orang percaya ketika para rasul meletakkan tangan ke atas orang-orang, dia menawarkan uang kepada mereka untuk membeli kuasa ini. Dia ingin dapat memberikan Roh Kudus kepada siapa pun terlepas dari apakah mereka adalah orang percaya atau tidak. Penting untuk dicatat bahwa Simon kemungkinan besar tidak sepenuhnya berpaling dari dosanya sejak awal dan dia mungkin menginginkan reputasi sebelumnya sebagai "Kuasa Besar."</w:t>
      </w:r>
    </w:p>
    <w:p>
      <w:pPr/>
      <w:r>
        <w:rPr>
          <w:lang w:val="id_ID" w:bidi="id_ID"/>
        </w:rPr>
      </w:r>
      <w:r>
        <w:rPr>
          <w:lang w:val="id_ID" w:bidi="id_ID"/>
        </w:rPr>
        <w:t>Petrus menegur Simon dengan keras karena mengira bahwa dia dapat mendapatkan karunia Allah dengan membayar uang. Dia mengatakan bahwa baik Simon maupun uangnya layak pergi ke neraka. Dia mengatakan kepada Simon bahwa dia tidak dapat berpartisipasi dalam pekerjaan mereka karena hatinya tidak benar di hadapan Allah. Petrus menyuruhnya untuk bertobat dari perilaku jahatnya dan berdoa kepada Tuhan Allah, bahwa, jika memungkinkan, Ia akan mengampuni Simon atas apa yang hendak dia lakukan.</w:t>
      </w:r>
    </w:p>
    <w:p>
      <w:pPr/>
      <w:r>
        <w:rPr>
          <w:lang w:val="id_ID" w:bidi="id_ID"/>
        </w:rPr>
      </w:r>
      <w:r>
        <w:rPr>
          <w:lang w:val="id_ID" w:bidi="id_ID"/>
        </w:rPr>
        <w:t>Simon meminta Petrus dan Yohanes untuk berdoa baginya, supaya Allah tidak menghukumnya karena menawarkan untuk membayar demi Roh Kudus.</w:t>
      </w:r>
    </w:p>
    <w:p>
      <w:pPr/>
      <w:r>
        <w:rPr>
          <w:lang w:val="id_ID" w:bidi="id_ID"/>
        </w:rPr>
      </w:r>
      <w:r>
        <w:rPr>
          <w:lang w:val="id_ID" w:bidi="id_ID"/>
        </w:rPr>
        <w:t>Ketika Petrus dan Yohanes selesai menceritakan kepada orang-orang Samaria hal-hal yang mereka ketahui tentang Yesus dan menjelaskan pesan Allah kepada mereka, mereka kembali ke Yerusalem. Penting untuk dicatat bahwa melihat begitu banyak orang Samaria percaya kepada Yesus menguatkan mereka dan dalam perjalanan kembali mereka membagikan kabar baik tentang Yesus di banyak desa.</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tim akan mendramatisasikan kisah tersebut.</w:t>
      </w:r>
    </w:p>
    <w:p>
      <w:pPr/>
      <w:r>
        <w:rPr>
          <w:lang w:val="id_ID" w:bidi="id_ID"/>
        </w:rPr>
      </w:r>
      <w:r>
        <w:rPr>
          <w:lang w:val="id_ID" w:bidi="id_ID"/>
        </w:rPr>
        <w:t>Cerita ini memiliki sepuluh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Orang-orang percaya dari Yerusalem yang melarikan diri dari penganiayaan</w:t>
      </w:r>
    </w:p>
    <w:p>
      <w:pPr>
        <w:pStyle w:val="ListBullet"/>
        <w:spacing w:line="240" w:lineRule="auto"/>
        <w:ind w:left="720"/>
      </w:pPr>
      <w:r>
        <w:rPr>
          <w:lang w:val="id_ID" w:bidi="id_ID"/>
        </w:rPr>
      </w:r>
      <w:r>
        <w:rPr>
          <w:lang w:val="id_ID" w:bidi="id_ID"/>
        </w:rPr>
        <w:t>Filipus, salah satu orang percaya dari Yerusalem</w:t>
      </w:r>
    </w:p>
    <w:p>
      <w:pPr>
        <w:pStyle w:val="ListBullet"/>
        <w:spacing w:line="240" w:lineRule="auto"/>
        <w:ind w:left="720"/>
      </w:pPr>
      <w:r>
        <w:rPr>
          <w:lang w:val="id_ID" w:bidi="id_ID"/>
        </w:rPr>
      </w:r>
      <w:r>
        <w:rPr>
          <w:lang w:val="id_ID" w:bidi="id_ID"/>
        </w:rPr>
        <w:t>Orang banyak, atau orang-orang di kota utama Samaria yang diajak bicara oleh Filipus</w:t>
      </w:r>
    </w:p>
    <w:p>
      <w:pPr>
        <w:pStyle w:val="ListBullet"/>
        <w:spacing w:line="240" w:lineRule="auto"/>
        <w:ind w:left="720"/>
      </w:pPr>
      <w:r>
        <w:rPr>
          <w:lang w:val="id_ID" w:bidi="id_ID"/>
        </w:rPr>
      </w:r>
      <w:r>
        <w:rPr>
          <w:lang w:val="id_ID" w:bidi="id_ID"/>
        </w:rPr>
        <w:t>Roh-roh najis atau jahat yang keluar dari orang-orang</w:t>
      </w:r>
    </w:p>
    <w:p>
      <w:pPr>
        <w:pStyle w:val="ListBullet"/>
        <w:spacing w:line="240" w:lineRule="auto"/>
        <w:ind w:left="720"/>
      </w:pPr>
      <w:r>
        <w:rPr>
          <w:lang w:val="id_ID" w:bidi="id_ID"/>
        </w:rPr>
      </w:r>
      <w:r>
        <w:rPr>
          <w:lang w:val="id_ID" w:bidi="id_ID"/>
        </w:rPr>
        <w:t>Orang-orang lumpuh dan timpang yang disembukan Filipus</w:t>
      </w:r>
    </w:p>
    <w:p>
      <w:pPr>
        <w:pStyle w:val="ListBullet"/>
        <w:spacing w:line="240" w:lineRule="auto"/>
        <w:ind w:left="720"/>
      </w:pPr>
      <w:r>
        <w:rPr>
          <w:lang w:val="id_ID" w:bidi="id_ID"/>
        </w:rPr>
      </w:r>
      <w:r>
        <w:rPr>
          <w:lang w:val="id_ID" w:bidi="id_ID"/>
        </w:rPr>
        <w:t>Simon</w:t>
      </w:r>
    </w:p>
    <w:p>
      <w:pPr>
        <w:pStyle w:val="ListBullet"/>
        <w:spacing w:line="240" w:lineRule="auto"/>
        <w:ind w:left="720"/>
      </w:pPr>
      <w:r>
        <w:rPr>
          <w:lang w:val="id_ID" w:bidi="id_ID"/>
        </w:rPr>
      </w:r>
      <w:r>
        <w:rPr>
          <w:lang w:val="id_ID" w:bidi="id_ID"/>
        </w:rPr>
        <w:t>Kedua belas rasul di Yerusalem</w:t>
      </w:r>
    </w:p>
    <w:p>
      <w:pPr>
        <w:pStyle w:val="ListBullet"/>
        <w:spacing w:line="240" w:lineRule="auto"/>
        <w:ind w:left="720"/>
      </w:pPr>
      <w:r>
        <w:rPr>
          <w:lang w:val="id_ID" w:bidi="id_ID"/>
        </w:rPr>
      </w:r>
      <w:r>
        <w:rPr>
          <w:lang w:val="id_ID" w:bidi="id_ID"/>
        </w:rPr>
        <w:t>Rasul Petrus dan Yohanes</w:t>
      </w:r>
    </w:p>
    <w:p>
      <w:pPr>
        <w:pStyle w:val="ListBullet"/>
        <w:spacing w:line="240" w:lineRule="auto"/>
        <w:ind w:left="720"/>
      </w:pPr>
      <w:r>
        <w:rPr>
          <w:lang w:val="id_ID" w:bidi="id_ID"/>
        </w:rPr>
      </w:r>
      <w:r>
        <w:rPr>
          <w:lang w:val="id_ID" w:bidi="id_ID"/>
        </w:rPr>
        <w:t>Roh Kudus, atau Roh Allah</w:t>
      </w:r>
    </w:p>
    <w:p>
      <w:pPr>
        <w:pStyle w:val="ListBullet"/>
        <w:spacing w:line="240" w:lineRule="auto"/>
        <w:ind w:left="720"/>
      </w:pPr>
      <w:r>
        <w:rPr>
          <w:lang w:val="id_ID" w:bidi="id_ID"/>
        </w:rPr>
      </w:r>
      <w:r>
        <w:rPr>
          <w:lang w:val="id_ID" w:bidi="id_ID"/>
        </w:rPr>
        <w:t>Orang-orang di desa-desa Samaria yang diajak bicara oleh Petrus dan Yohanes mengenai kabar baik tentang Yesus.</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tim untuk mengingat bagian-bagian dari kisah tersebut.</w:t>
      </w:r>
    </w:p>
    <w:p>
      <w:pPr/>
      <w:r>
        <w:rPr>
          <w:lang w:val="id_ID" w:bidi="id_ID"/>
        </w:rPr>
      </w:r>
      <w:r>
        <w:rPr>
          <w:lang w:val="id_ID" w:bidi="id_ID"/>
        </w:rPr>
        <w:t>Orang-orang percaya yang melarikan diri dari Yerusalem memberitakan kabar baik tentang Yesus ke mana pun mereka pergi.</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memerankan orang-orang percaya dari Yerusalem, "Bagaimana perasaan kalian?" Anda mungkin mendengar hal-hal seperti, "Sangat sulit untuk melihat saudara-saudara kita dibunuh di Yerusalem!" "Allah pasti memiliki tujuan untuk membuat kita melarikan diri," dan "Kita harus membagikan kabar baik tentang Yesus ke mana pun kita pergi! Kami ingin orang-orang lain tahu bahwa mereka dapat memiliki kehidupan kekal ketika mereka percaya kepada Yesus!"</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Filipus, yang adalah salah satu orang percaya, pergi ke kota utama di Samaria dan menceritakan kepada orang-orang di sana tentang Yesus sebagai Mesias. Allah memampukan Filipus untuk melakukan banyak tanda. Dia mengusir banyak roh najis dari orang-orang dan menyembuhkan banyak orang lumpuh dan orang timpang. Ketika orang banyak mendengarnya berbicara dan melihat tanda-tanda ajaib yang dia lakukan, mereka semua mendengarkannya dengan saksama. Dan orang-orang memiliki hati yang sangat senang.</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memainkan orang di kota, "Bagaimana perasaan kalian?" Anda mungkin mendengar hal-hal seperti, "Wow — tanda-tanda yang dilakukan Filipus luar biasa! Hanya Allah yang dapat memberinya kuasa seperti itu!" "Aku sangat senang bahwa aku dapat berjalan lagi!" "Saya menyukai berita bahwa Yesus adalah Mesias—kami telah menunggunya!" dan "Kita harus memperhatikan apa yang dikatakan Filipus!"</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Seorang pria bernama Simon berada di kota itu dan dia telah mempraktikkan sihir selama bertahun-tahun. Dia membuat orang-orang takjub, mengklaim bahwa dia adalah seseorang yang hebat. Semua orang, dari yang terkecil sampai yang terbesar, sering berbicara tentang dia sebagai Yang Besar—Kuasa Allah. Mereka mendengarkannya dengan saksama karena untuk waktu yang lama dia membuat mereka takjub dengan sihirnya.</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Simon, "Bagaimana perasaan Anda?" Anda mungkin mendengar hal-hal seperti, "Saya suka merasa penting!" "Saya dapat melakukan mujizat yang luar biasa itu dan tidak ada orang lain yang tahu bagaimana melakukannya!" dan "Orang-orang berpikir bahwa saya memiliki kuasa Allah. Saya bisa mendapatkan banyak uang melalui ini!"</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Tetapi sekarang orang-orang percaya kepada pesan Filipus tentang kabar baik mengenai Kerajaan Allah dan nama Yesus Kristus. Akibatnya Filipus membaptis banyak laki-laki dan perempuan. Dan Simon juga percaya dan Filipus membaptisnya. Dia mulai mengikuti Filipus ke mana pun dia pergi dan tanda-tanda serta mujizat besar yang dilakukan Filipus membuatnya takjub.</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orang-orang percaya Samaria, "Bagaimana perasaan Anda?" Anda mungkin mendengar hal-hal seperti, "Terpujilah Allah—dosa-dosa kami diampuni!" "Kami tidak dapat mengikuti Simon lagi! Mujizatnya bukan dari Allah!" dan "Lihat! Bahkan Simon menjadi orang percaya! Dia berhenti melakukan sihirnya!"</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Ketika para rasul di Yerusalem mendengar bahwa orang-orang Samaria telah menerima pesan Allah, mereka mengutus Petrus dan Yohanes ke sana. Segera setelah mereka tiba, mereka berdoa untuk orang-orang percaya baru ini agar menerima Roh Kudus. Roh Kudus belum turun ke atas salah satu dari mereka, karena mereka hanya telah dibaptis dalam nama Tuhan Yesus. Kemudian Petrus dan Yohanes menumpangkan tangan mereka ke atas orang-orang percaya ini, dan mereka menerima Roh Kudus.</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para rasul, "Bagaimana perasaan kalian?" Anda mungkin mendengar hal-hal seperti, "Luar biasa melihat orang-orang Samaria percaya kepada Yesus juga!" "Terpujilah Allah bahwa Ia sekarang memberikan Roh Kudus kepada mereka melalui kita," dan "Sekarang orang-orang Samaria tahu bahwa mereka seperti semua orang percaya lainnya."</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Ketika Simon melihat bahwa Roh diberikan ketika para rasul meletakkan tangan mereka ke atas orang-orang, dia menawarkan uang kepada mereka untuk membeli kuasa ini. "Berikanlah kuasa ini kepadaku juga," serunya, "supaya ketika aku menumpangkan tanganku ke atas orang-orang, mereka akan menerima Roh Kudus!"</w:t>
      </w:r>
    </w:p>
    <w:p>
      <w:pPr/>
      <w:r>
        <w:rPr>
          <w:lang w:val="id_ID" w:bidi="id_ID"/>
        </w:rPr>
      </w:r>
      <w:r>
        <w:rPr>
          <w:lang w:val="id_ID" w:bidi="id_ID"/>
        </w:rPr>
        <w:t>Tetapi Petrus menjawab, "Semoga uangmu dimusnahkan bersama kamu karena berpikir karunia Allah dapat dibeli! Anda tidak dapat memiliki bagian dalam ini, karena hati Anda tidak benar di hadapan Allah. Bertobatlah dari kejahatanmu dan berdoa kepada Tuhan. Mungkin Ia akan mengampuni pikiran-pikiran jahat Anda, karena saya dapat melihat bahwa Anda penuh kecemburuan yang pahit dan sedang ditawan oleh dosa."</w:t>
      </w:r>
    </w:p>
    <w:p>
      <w:pPr/>
      <w:r>
        <w:rPr>
          <w:lang w:val="id_ID" w:bidi="id_ID"/>
        </w:rPr>
      </w:r>
      <w:r>
        <w:rPr>
          <w:lang w:val="id_ID" w:bidi="id_ID"/>
        </w:rPr>
        <w:t>Simon memohon kepada mereka untuk berdoa kepada Tuhan Allah baginya, sehingga "hal-hal mengerikan yang telah Anda katakan tidak akan terjadi kepada saya!"</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Simon, "Bagaimana perasaan Anda?" Anda mungkin mendengar hal-hal seperti, "Saya sangat menyesal karena telah berdosa terhadap Allah dengan cara itu!" "Betapa bodoh dan egoisnya saya!" dan "Saya benar-benar berharap bahwa Allah dapat mengampuni saya!"</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Setelah bersaksi dan memberitakan firman Tuhan di Samaria, Petrus dan Yohanes kembali ke Yerusalem. Dan mereka berhenti di banyak desa Samaria di sepanjang jalan untuk memberitakan kabar baik.</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dipahami.</w:t>
      </w:r>
    </w:p>
    <w:p>
      <w:pPr/>
      <w:r>
        <w:rPr>
          <w:lang w:val="id_ID" w:bidi="id_ID"/>
        </w:rPr>
      </w:r>
      <w:r>
        <w:rPr>
          <w:lang w:val="id_ID" w:bidi="id_ID"/>
        </w:rPr>
        <w:t xml:space="preserve">Filipus pergi ke kota Samaria dan memberitakan </w:t>
      </w:r>
      <w:r>
        <w:rPr>
          <w:b/>
          <w:lang w:val="id_ID" w:bidi="id_ID"/>
        </w:rPr>
        <w:t>Kristus</w:t>
      </w:r>
      <w:r>
        <w:rPr>
          <w:lang w:val="id_ID" w:bidi="id_ID"/>
        </w:rPr>
        <w:t xml:space="preserve"> kepada mereka. Ingatlah untuk menggunakan kata yang sama yang telah Anda gunakan sebelumnya untuk Kristus. Definisi lengkap tentang </w:t>
      </w:r>
      <w:r>
        <w:rPr>
          <w:lang w:val="id_ID" w:bidi="id_ID"/>
        </w:rPr>
        <w:t>Kristus</w:t>
      </w:r>
      <w:r>
        <w:rPr>
          <w:lang w:val="id_ID" w:bidi="id_ID"/>
        </w:rPr>
        <w:t xml:space="preserve"> dapat ditemukan di Daftar Kata Utama.</w:t>
      </w:r>
    </w:p>
    <w:p>
      <w:pPr/>
      <w:r>
        <w:rPr>
          <w:lang w:val="id_ID" w:bidi="id_ID"/>
        </w:rPr>
      </w:r>
      <w:r>
        <w:rPr>
          <w:lang w:val="id_ID" w:bidi="id_ID"/>
        </w:rPr>
        <w:t xml:space="preserve">Sebab </w:t>
      </w:r>
      <w:r>
        <w:rPr>
          <w:b/>
          <w:lang w:val="id_ID" w:bidi="id_ID"/>
        </w:rPr>
        <w:t>roh-roh najis</w:t>
      </w:r>
      <w:r>
        <w:rPr>
          <w:lang w:val="id_ID" w:bidi="id_ID"/>
        </w:rPr>
        <w:t xml:space="preserve">, sambil berseru dengan suara nyaring, keluar dari banyak orang yang kerasukan. Ingatlah untuk menggunakan kata-kata yang sama yang telah Anda gunakan sebelumnya untuk roh najis. Definisi lengkap tentang </w:t>
      </w:r>
      <w:r>
        <w:rPr>
          <w:b/>
          <w:lang w:val="id_ID" w:bidi="id_ID"/>
        </w:rPr>
        <w:t>roh najis</w:t>
      </w:r>
      <w:r>
        <w:rPr>
          <w:lang w:val="id_ID" w:bidi="id_ID"/>
        </w:rPr>
        <w:t xml:space="preserve"> dapat ditemukan di Daftar Kata Utama.</w:t>
      </w:r>
    </w:p>
    <w:p>
      <w:pPr/>
      <w:r>
        <w:rPr>
          <w:lang w:val="id_ID" w:bidi="id_ID"/>
        </w:rPr>
      </w:r>
      <w:r>
        <w:rPr>
          <w:lang w:val="id_ID" w:bidi="id_ID"/>
        </w:rPr>
        <w:t xml:space="preserve">Tetapi ketika mereka percaya kepada Filipus yang memberitakan kabar baik tentang </w:t>
      </w:r>
      <w:r>
        <w:rPr>
          <w:b/>
          <w:lang w:val="id_ID" w:bidi="id_ID"/>
        </w:rPr>
        <w:t>Kerajaan Allah</w:t>
      </w:r>
      <w:r>
        <w:rPr>
          <w:lang w:val="id_ID" w:bidi="id_ID"/>
        </w:rPr>
        <w:t xml:space="preserve"> dan nama Yesus Kristus, mereka </w:t>
      </w:r>
      <w:r>
        <w:rPr>
          <w:b/>
          <w:lang w:val="id_ID" w:bidi="id_ID"/>
        </w:rPr>
        <w:t>dibaptis</w:t>
      </w:r>
      <w:r>
        <w:rPr>
          <w:lang w:val="id_ID" w:bidi="id_ID"/>
        </w:rPr>
        <w:t>, baik laki-laki maupun perempuan.</w:t>
      </w:r>
    </w:p>
    <w:p>
      <w:pPr/>
      <w:r>
        <w:rPr>
          <w:lang w:val="id_ID" w:bidi="id_ID"/>
        </w:rPr>
      </w:r>
      <w:r>
        <w:rPr>
          <w:lang w:val="id_ID" w:bidi="id_ID"/>
        </w:rPr>
        <w:t xml:space="preserve">Ingatlah untuk menggunakan kata yang sama yang telah Anda gunakan sebelumnya untuk </w:t>
      </w:r>
      <w:r>
        <w:rPr>
          <w:b/>
          <w:lang w:val="id_ID" w:bidi="id_ID"/>
        </w:rPr>
        <w:t>Kerajaan Allah</w:t>
      </w:r>
      <w:r>
        <w:rPr>
          <w:lang w:val="id_ID" w:bidi="id_ID"/>
        </w:rPr>
        <w:t xml:space="preserve">. Definisi lengkap tentang </w:t>
      </w:r>
      <w:r>
        <w:rPr>
          <w:lang w:val="id_ID" w:bidi="id_ID"/>
        </w:rPr>
        <w:t>Kerajaan Allah</w:t>
      </w:r>
      <w:r>
        <w:rPr>
          <w:lang w:val="id_ID" w:bidi="id_ID"/>
        </w:rPr>
        <w:t xml:space="preserve"> dapat ditemukan di Daftar Kata Utama.</w:t>
      </w:r>
    </w:p>
    <w:p>
      <w:pPr/>
      <w:r>
        <w:rPr>
          <w:lang w:val="id_ID" w:bidi="id_ID"/>
        </w:rPr>
      </w:r>
      <w:r>
        <w:rPr>
          <w:b/>
          <w:lang w:val="id_ID" w:bidi="id_ID"/>
        </w:rPr>
        <w:t>Baptisan</w:t>
      </w:r>
      <w:r>
        <w:rPr>
          <w:lang w:val="id_ID" w:bidi="id_ID"/>
        </w:rPr>
        <w:t xml:space="preserve"> adalah upacara satu kali untuk selamanya ketika orang percaya baru membuat demonstrasi di depan umum tentang komitmennya kepada Yesus dan persatuannya dengan-Nya. Baptisan, yang berarti dimasukkan ke dalam atau di bawah air, adalah simbol penguburan dan kebangkitan Yesus, dan kematian kita terhadap kehidupan lama dan kebangkitan kita ke dalam kehidupan baru bersama Yesus. Ingatlah untuk menggunakan kata yang sama yang telah Anda gunakan sebelumnya untuk dibaptis. Definisi lengkap tentang </w:t>
      </w:r>
      <w:r>
        <w:rPr>
          <w:lang w:val="id_ID" w:bidi="id_ID"/>
        </w:rPr>
        <w:t>baptisan</w:t>
      </w:r>
      <w:r>
        <w:rPr>
          <w:lang w:val="id_ID" w:bidi="id_ID"/>
        </w:rPr>
        <w:t xml:space="preserve"> dapat ditemukan di Daftar Kata Utama.</w:t>
      </w:r>
    </w:p>
    <w:p>
      <w:pPr/>
      <w:r>
        <w:rPr>
          <w:lang w:val="id_ID" w:bidi="id_ID"/>
        </w:rPr>
      </w:r>
      <w:r>
        <w:rPr>
          <w:lang w:val="id_ID" w:bidi="id_ID"/>
        </w:rPr>
        <w:t xml:space="preserve">Dan melihat </w:t>
      </w:r>
      <w:r>
        <w:rPr>
          <w:b/>
          <w:lang w:val="id_ID" w:bidi="id_ID"/>
        </w:rPr>
        <w:t>tanda-tanda</w:t>
      </w:r>
      <w:r>
        <w:rPr>
          <w:lang w:val="id_ID" w:bidi="id_ID"/>
        </w:rPr>
        <w:t xml:space="preserve"> dan </w:t>
      </w:r>
      <w:r>
        <w:rPr>
          <w:b/>
          <w:lang w:val="id_ID" w:bidi="id_ID"/>
        </w:rPr>
        <w:t>mujizat</w:t>
      </w:r>
      <w:r>
        <w:rPr>
          <w:lang w:val="id_ID" w:bidi="id_ID"/>
        </w:rPr>
        <w:t xml:space="preserve"> besar yang dilakukan, dia kagum. Kata-kata ini mengacu pada tindakan-tindakan dahsyat yang hanya bisa dilakukan Allah, dan membuat orang-orang kagum pada Allah. Mujizat, tanda-tanda, dan keajaiban itu semuanya merujuk pada hal-hal yang serupa. Tanda berarti mukjizat yang terjadi untuk menunjukkan kepada orang-orang sesuatu yang penting. Ingatlah untuk menggunakan kata-kata yang sama yang telah Anda gunakan sebelumnya untuk tanda dan mujizat. Definisi lengkap tentang </w:t>
      </w:r>
      <w:r>
        <w:rPr>
          <w:lang w:val="id_ID" w:bidi="id_ID"/>
        </w:rPr>
        <w:t>tanda</w:t>
      </w:r>
      <w:r>
        <w:rPr>
          <w:lang w:val="id_ID" w:bidi="id_ID"/>
        </w:rPr>
        <w:t xml:space="preserve"> dan </w:t>
      </w:r>
      <w:r>
        <w:rPr>
          <w:lang w:val="id_ID" w:bidi="id_ID"/>
        </w:rPr>
        <w:t>mujizat</w:t>
      </w:r>
      <w:r>
        <w:rPr>
          <w:lang w:val="id_ID" w:bidi="id_ID"/>
        </w:rPr>
        <w:t xml:space="preserve"> dapat ditemukan di Daftar Kata Utama.</w:t>
      </w:r>
    </w:p>
    <w:p>
      <w:pPr/>
      <w:r>
        <w:rPr>
          <w:lang w:val="id_ID" w:bidi="id_ID"/>
        </w:rPr>
      </w:r>
      <w:r>
        <w:rPr>
          <w:lang w:val="id_ID" w:bidi="id_ID"/>
        </w:rPr>
        <w:t>Sekarang ketika</w:t>
      </w:r>
      <w:r>
        <w:rPr>
          <w:b/>
          <w:lang w:val="id_ID" w:bidi="id_ID"/>
        </w:rPr>
        <w:t xml:space="preserve"> para rasul</w:t>
      </w:r>
      <w:r>
        <w:rPr>
          <w:lang w:val="id_ID" w:bidi="id_ID"/>
        </w:rPr>
        <w:t xml:space="preserve"> di Yerusalem mendengar bahwa Samaria telah menerima firman Allah, mereka mengutus Petrus dan Yohanes. Para rasul adalah kelompok asli pengikut Yesus yang dipilih oleh-Nya sebagai wakil-Nya. Mereka membantu memimpin gereja di Yerusalem pada saat kisah ini. Ingatlah untuk menggunakan kata yang sama yang telah Anda gunakan sebelumnya untuk para rasul. Definisi lengkap tentang para </w:t>
      </w:r>
      <w:r>
        <w:rPr>
          <w:lang w:val="id_ID" w:bidi="id_ID"/>
        </w:rPr>
        <w:t>rasul</w:t>
      </w:r>
      <w:r>
        <w:rPr>
          <w:lang w:val="id_ID" w:bidi="id_ID"/>
        </w:rPr>
        <w:t xml:space="preserve"> dapat ditemukan di Daftar Kata Utama.</w:t>
      </w:r>
    </w:p>
    <w:p>
      <w:pPr/>
      <w:r>
        <w:rPr>
          <w:lang w:val="id_ID" w:bidi="id_ID"/>
        </w:rPr>
      </w:r>
      <w:r>
        <w:rPr>
          <w:lang w:val="id_ID" w:bidi="id_ID"/>
        </w:rPr>
        <w:t xml:space="preserve">Para rasul mengutus kepada mereka Petrus dan Yohanes, yang datang dan berdoa untuk mereka agar mereka menerima </w:t>
      </w:r>
      <w:r>
        <w:rPr>
          <w:b/>
          <w:lang w:val="id_ID" w:bidi="id_ID"/>
        </w:rPr>
        <w:t>Roh Kudus</w:t>
      </w:r>
      <w:r>
        <w:rPr>
          <w:lang w:val="id_ID" w:bidi="id_ID"/>
        </w:rPr>
        <w:t xml:space="preserve">. Ingatlah untuk menggunakan kata-kata yang sama yang telah Anda gunakan sebelumnya untuk Roh Kudus. Definisi lengkap tentang </w:t>
      </w:r>
      <w:r>
        <w:rPr>
          <w:lang w:val="id_ID" w:bidi="id_ID"/>
        </w:rPr>
        <w:t>Roh Kudus</w:t>
      </w:r>
      <w:r>
        <w:rPr>
          <w:lang w:val="id_ID" w:bidi="id_ID"/>
        </w:rPr>
        <w:t xml:space="preserve"> dapat ditemukan di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bahas.</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8:26–40</w:t>
      </w:r>
      <w:r>
        <w:rPr>
          <w:lang w:val="id_ID" w:bidi="id_ID"/>
        </w:rPr>
      </w:r>
    </w:p>
    <w:p>
      <w:pPr>
        <w:pStyle w:val="Heading3"/>
      </w:pPr>
      <w:r>
        <w:rPr>
          <w:lang w:val="id_ID" w:bidi="id_ID"/>
        </w:rPr>
        <w:t>Dengar dan Renungkan</w:t>
      </w:r>
    </w:p>
    <w:p>
      <w:pPr/>
      <w:r>
        <w:rPr>
          <w:lang w:val="id_ID" w:bidi="id_ID"/>
        </w:rPr>
      </w:r>
      <w:r>
        <w:rPr>
          <w:lang w:val="id_ID" w:bidi="id_ID"/>
        </w:rPr>
        <w:t>Dengarkan Kisah Para Rasul 8:26–40 dan renungkan dalam hatimu. Dengarkan teks ini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tidak Anda sukai atau tidak mengerti?</w:t>
      </w:r>
    </w:p>
    <w:p>
      <w:pPr>
        <w:pStyle w:val="ListBullet"/>
        <w:spacing w:line="240" w:lineRule="auto"/>
        <w:ind w:left="720"/>
      </w:pPr>
      <w:r>
        <w:rPr>
          <w:lang w:val="id_ID" w:bidi="id_ID"/>
        </w:rPr>
      </w:r>
      <w:r>
        <w:rPr>
          <w:lang w:val="id_ID" w:bidi="id_ID"/>
        </w:rPr>
        <w:t>Apa yang kisah ini sampaikan kepada kita tentang Allah atau Yesus?</w:t>
      </w:r>
    </w:p>
    <w:p>
      <w:pPr>
        <w:pStyle w:val="ListBullet"/>
        <w:spacing w:line="240" w:lineRule="auto"/>
        <w:ind w:left="720"/>
      </w:pPr>
      <w:r>
        <w:rPr>
          <w:lang w:val="id_ID" w:bidi="id_ID"/>
        </w:rPr>
      </w:r>
      <w:r>
        <w:rPr>
          <w:lang w:val="id_ID" w:bidi="id_ID"/>
        </w:rPr>
        <w:t>Apa yang dikisahkan cerita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dipahami.</w:t>
      </w:r>
    </w:p>
    <w:p>
      <w:pPr/>
      <w:r>
        <w:rPr>
          <w:lang w:val="id_ID" w:bidi="id_ID"/>
        </w:rPr>
      </w:r>
      <w:r>
        <w:rPr>
          <w:lang w:val="id_ID" w:bidi="id_ID"/>
        </w:rPr>
        <w:t>Dalam kisah sebelumnya, Filipus pergi ke kota utama di Samaria dan membagikan kabar baik tentang Yesus kepada banyak orang. Orang-orang di sana kagum dengan apa yang ia katakan dan dengan mujizat yang ia lakukan melalui kuasa Allah. Banyak orang Samaria percaya kepada Yesus sebagai Juruselamat mereka dan Filipus membaptis mereka. Dua rasul, Petrus dan Yohanes, berasal dari Yerusalem dan Allah memberikan Roh Kudus kepada orang-orang percaya ketika para rasul meletakkan tangan mereka ke atas mereka.</w:t>
      </w:r>
    </w:p>
    <w:p>
      <w:pPr/>
      <w:r>
        <w:rPr>
          <w:lang w:val="id_ID" w:bidi="id_ID"/>
        </w:rPr>
      </w:r>
      <w:r>
        <w:rPr>
          <w:lang w:val="id_ID" w:bidi="id_ID"/>
        </w:rPr>
        <w:t>Suatu hari ketika Filipus berada di kota utama Samaria, seorang malaikat Tuhan, atau roh, yang diutus Tuhan Allah dengan pesan, memerintahkan Filipus, "Bangunlah dan teruslah berjalan ke selatan ke jalan yang turun dari Yerusalem ke Gaza." Jalan ini, yang dimulai di Yerusalem, memiliki panjang sekitar 100 kilometer. Filipus akan berjalan 100 kilometer dari ibu kota Samaria ke Yerusalem terlebih dahulu dan kemudian ia akan mengikuti jalan yang dijelaskan oleh malaikat itu. Seluruh jalan, atau mungkin hanya bagiannya di dekat Gaza, berada di padang pasir.</w:t>
      </w:r>
    </w:p>
    <w:p>
      <w:pPr/>
      <w:r>
        <w:rPr>
          <w:lang w:val="id_ID" w:bidi="id_ID"/>
        </w:rPr>
      </w:r>
      <w:r>
        <w:rPr>
          <w:lang w:val="id_ID" w:bidi="id_ID"/>
        </w:rPr>
        <w:t xml:space="preserve">Berhenti di sini dan tunjukkan kepada tim penerjemah peta yang menunjukkan </w:t>
      </w:r>
      <w:r>
        <w:rPr>
          <w:b/>
          <w:lang w:val="id_ID" w:bidi="id_ID"/>
        </w:rPr>
        <w:t>perjalanan Filipus dari Samaria ke jalan di padang pasir yang mengarah dari Yerusalem ke Gaza</w:t>
      </w:r>
      <w:r>
        <w:rPr>
          <w:lang w:val="id_ID" w:bidi="id_ID"/>
        </w:rPr>
        <w:t>.</w:t>
      </w:r>
    </w:p>
    <w:p>
      <w:pPr/>
      <w:r>
        <w:rPr>
          <w:lang w:val="id_ID" w:bidi="id_ID"/>
        </w:rPr>
      </w:r>
      <w:r>
        <w:rPr>
          <w:lang w:val="id_ID" w:bidi="id_ID"/>
        </w:rPr>
        <w:t>Jadi Filipus segera menanggapi apa yang diminta malaikat itu kepadanya; ia bangkit dan segera berangkat. Ketika ia berjalan di jalan padang pasir, Filipus melihat seorang pria Etiopia yang adalah seorang sida-sida dan seorang pejabat istana yang bertanggung jawab atas seluruh perbendaharaan, atau semua uang dari kerajaan Sri Kandake, ratu orang-orang Etiopia. Etiopia adalah kerajaan yang terletak di Lembah Nil bagian atas di Afrika utara, yang sekarang merupakan negara Sudan. Kata sida-sida biasanya berarti seseorang yang tidak dapat memiliki hubungan seksual yang normal karena mereka telah disterilkan. Dalam Perjanjian Lama, orang-orang menggunakan kata sida-sida untuk merujuk pada seorang pejabat tinggi politik atau militer. Para penguasa sering mempekerjakan para pejabat penting yang menjadi sida-sida untuk melindungi para perempuan di rumah tangga mereka. Sri Kandake adalah gelar resmi dari para ratu, atau penguasa perempuan di Ethiopia. Orang Etiopia itu adalah pejabat penting yang berwenang untuk memerintahkan orang-orang. Dia memiliki pekerjaan yang sangat penting untuk menjaga emas dan perak, yang merupakan milik ratu.</w:t>
      </w:r>
    </w:p>
    <w:p>
      <w:pPr/>
      <w:r>
        <w:rPr>
          <w:lang w:val="id_ID" w:bidi="id_ID"/>
        </w:rPr>
      </w:r>
      <w:r>
        <w:rPr>
          <w:lang w:val="id_ID" w:bidi="id_ID"/>
        </w:rPr>
        <w:t xml:space="preserve">Berhenti di sini dan perlihatkan kepada tim penerjemah peta yang menunjukkan kerajaan </w:t>
      </w:r>
      <w:r>
        <w:rPr>
          <w:b/>
          <w:lang w:val="id_ID" w:bidi="id_ID"/>
        </w:rPr>
        <w:t>Etiopia</w:t>
      </w:r>
      <w:r>
        <w:rPr>
          <w:lang w:val="id_ID" w:bidi="id_ID"/>
        </w:rPr>
        <w:t>.</w:t>
      </w:r>
    </w:p>
    <w:p>
      <w:pPr/>
      <w:r>
        <w:rPr>
          <w:lang w:val="id_ID" w:bidi="id_ID"/>
        </w:rPr>
      </w:r>
      <w:r>
        <w:rPr>
          <w:lang w:val="id_ID" w:bidi="id_ID"/>
        </w:rPr>
        <w:t>Pejabat itu mungkin adalah orang bukan-Yahudi yang percaya kepada Allah Pencipta. Dia telah datang ke Yerusalem untuk menunjukkan penghargaan dan rasa hormatnya kepada Allah. Menurut hukum Yahudi, para sida-sida tidak dapat menjadi laki-laki Yahudi sepenuhnya. Namun, Allah sendiri menyambut dan memberkati para sida-sida yang menaati hukum perjanjian khusus-Nya dengan umat Allah, Israel. Orang Etiopia itu sedang dalam perjalanan pulang dan duduk di keretanya, kendaraan roda dua yang ditarik oleh dua kuda, lembu, atau keledai liar. Seorang pejabat penting seperti itu juga akan memiliki seorang pengemudi yang duduk di bagian depan kereta untuk memandu hewan-hewan yang menariknya. Kerajaan Etiopia berada sekitar 2.900 kilometer dari Yerusalem. Pejabat itu akan membutuhkan waktu antara 45 sampai 60 hari untuk tiba dari Etiopia ke Yerusalem dengan sebuah kereta. Dia harus melakukan perjalanan dengan jarak yang sama untuk kembali ke Ethiopia.</w:t>
      </w:r>
    </w:p>
    <w:p>
      <w:pPr/>
      <w:r>
        <w:rPr>
          <w:lang w:val="id_ID" w:bidi="id_ID"/>
        </w:rPr>
      </w:r>
      <w:r>
        <w:rPr>
          <w:lang w:val="id_ID" w:bidi="id_ID"/>
        </w:rPr>
        <w:t xml:space="preserve">Berhenti di sini dan tunjukkan gambar sebuah </w:t>
      </w:r>
      <w:r>
        <w:rPr>
          <w:b/>
          <w:lang w:val="id_ID" w:bidi="id_ID"/>
        </w:rPr>
        <w:t>kereta perang</w:t>
      </w:r>
      <w:r>
        <w:rPr>
          <w:lang w:val="id_ID" w:bidi="id_ID"/>
        </w:rPr>
        <w:t xml:space="preserve"> kepada tim penerjemah.</w:t>
      </w:r>
    </w:p>
    <w:p>
      <w:pPr/>
      <w:r>
        <w:rPr>
          <w:lang w:val="id_ID" w:bidi="id_ID"/>
        </w:rPr>
      </w:r>
      <w:r>
        <w:rPr>
          <w:lang w:val="id_ID" w:bidi="id_ID"/>
        </w:rPr>
        <w:t>Berhenti di sini dan diskusikan apakah orang-orang dalam budaya Anda melakukan perjalanan jauh untuk menyembah Allah. Jika demikian, ke mana mereka pergi? Apa yang mereka lakukan ketika mereka tiba di sana?</w:t>
      </w:r>
    </w:p>
    <w:p>
      <w:pPr/>
      <w:r>
        <w:rPr>
          <w:lang w:val="id_ID" w:bidi="id_ID"/>
        </w:rPr>
      </w:r>
      <w:r>
        <w:rPr>
          <w:lang w:val="id_ID" w:bidi="id_ID"/>
        </w:rPr>
        <w:t>Pejabat itu sedang membaca dengan suara keras kata-kata yang ditulis oleh Nabi Yahudi, Yesaya. Dia kemungkinan besar membaca Kitab Suci dari sebuah gulungan. Roh Kudus berbicara kepada Filipus dan memerintahkannya untuk pergi ke kereta pejabat itu. Perintah, "Pergilah dan dekati kereta ini," sebenarnya berarti mendekat dan tetap dekat dengan pejabat itu, bukan hanya dengan keretanya. Roh Allah memerintahkan Filipus untuk bergaul dengan orang bukan Yahudi, yang bertentangan dengan kebiasaan orang-orang Yahudi.</w:t>
      </w:r>
    </w:p>
    <w:p>
      <w:pPr/>
      <w:r>
        <w:rPr>
          <w:lang w:val="id_ID" w:bidi="id_ID"/>
        </w:rPr>
      </w:r>
      <w:r>
        <w:rPr>
          <w:lang w:val="id_ID" w:bidi="id_ID"/>
        </w:rPr>
        <w:t xml:space="preserve">Berhenti di sini dan tunjukkan kepada tim penerjemah gambar gulungan </w:t>
      </w:r>
      <w:r>
        <w:rPr>
          <w:b/>
          <w:lang w:val="id_ID" w:bidi="id_ID"/>
        </w:rPr>
        <w:t>Kitab Suci Yahudi</w:t>
      </w:r>
      <w:r>
        <w:rPr>
          <w:lang w:val="id_ID" w:bidi="id_ID"/>
        </w:rPr>
        <w:t>.</w:t>
      </w:r>
    </w:p>
    <w:p>
      <w:pPr/>
      <w:r>
        <w:rPr>
          <w:lang w:val="id_ID" w:bidi="id_ID"/>
        </w:rPr>
      </w:r>
      <w:r>
        <w:rPr>
          <w:lang w:val="id_ID" w:bidi="id_ID"/>
        </w:rPr>
        <w:t>Jadi Filipus berlari ke kereta perang dan, ketika ia semakin mendekatinya, ia mendengar pejabat itu membaca dari kitab yang ditulis Nabi Yesaya. Jadi Filipus bertanya kepada pejabat itu apakah ia memahami apa yang ia baca. Filipus menyadari bahwa pejabat itu tahu cara membaca dan bahwa ia memahami setiap kata yang ia baca. Namun, tidak diragukan lagi bahwa Filipus menyadari bahwa pejabat itu mungkin tidak memahami makna dari apa yang ia baca.</w:t>
      </w:r>
    </w:p>
    <w:p>
      <w:pPr/>
      <w:r>
        <w:rPr>
          <w:lang w:val="id_ID" w:bidi="id_ID"/>
        </w:rPr>
      </w:r>
      <w:r>
        <w:rPr>
          <w:lang w:val="id_ID" w:bidi="id_ID"/>
        </w:rPr>
        <w:t>Orang Etiopia itu menjawab, "Bagaimana aku dapat mengerti, kecuali jika ada yang menjelaskannya kepadaku?" Ini adalah pertanyaan retoris, atau pertanyaan yang jawabannya tidak diharapkan oleh orang itu. Dia benar-benar berkata, "Tidak!" Aku tidak mungkin memahaminya." Dia bermaksud bahwa ia membutuhkan seorang guru untuk menjelaskan nubuat dari Yesaya kepadanya. Kemudian ia berkata kepada Filipus, "Silakan naik dan ikut di kereta bersamaku."</w:t>
      </w:r>
    </w:p>
    <w:p>
      <w:pPr/>
      <w:r>
        <w:rPr>
          <w:lang w:val="id_ID" w:bidi="id_ID"/>
        </w:rPr>
      </w:r>
      <w:r>
        <w:rPr>
          <w:lang w:val="id_ID" w:bidi="id_ID"/>
        </w:rPr>
        <w:t>Orang itu membaca perikop dari Kitab Suci, yang ditulis Nabi Yesaya sekitar 700 tahun sebelum kelahiran Yesus. Itu adalah sebuah nubuat, atau pemberitahuan peristiwa-peristiwa di masa depan, yang dinyatakan Allah kepada Yesaya. Nubuat ini adalah tentang Hamba Allah yang Menderita, sebuah ungkapan yang digunakan Yesaya untuk merujuk pada Mesias atau Juruselamat yang Dijanjikan. Yesaya menulisnya seolah-olah peristiwa-peristiwa yang ia gambarkan sudah terjadi.</w:t>
      </w:r>
    </w:p>
    <w:p>
      <w:pPr/>
      <w:r>
        <w:rPr>
          <w:lang w:val="id_ID" w:bidi="id_ID"/>
        </w:rPr>
      </w:r>
      <w:r>
        <w:rPr>
          <w:lang w:val="id_ID" w:bidi="id_ID"/>
        </w:rPr>
        <w:t>Inilah yang dibaca orang Etiopia itu: "Orang-orang menuntun dia untuk dibunuh seperti domba." Seekor domba adalah hewan berbulu wol. Kebanyakan sarjana berpendapat bahwa ini berarti orang-orang akan menuntun Mesias ke tempat di mana mereka akan membunuh-Nya. Itu sama seperti orang-orang menuntun seekor domba ke tempat di mana mereka akan menyembelihnya. "Dan seperti anak domba yang terdiam di hadapan orang-orang yang mencukur bulunya, demikian pula Ia tidak membuka mulut-Nya." Di sini Yesaya membandingkan Mesias dengan seekor domba, atau domba muda, yang dengan tenang tunduk kepada orang yang memotong bulunya. Yesaya menubuatkan bahwa demikian pula, Mesias akan diam-diam tunduk kepada mereka yang akan menyebabkan Dia menderita dan mati. Dia tidak akan meronta untuk meloloskan diri dari musuh-musuhnya dan dia tidak akan bersuara menentang mereka.</w:t>
      </w:r>
    </w:p>
    <w:p>
      <w:pPr/>
      <w:r>
        <w:rPr>
          <w:lang w:val="id_ID" w:bidi="id_ID"/>
        </w:rPr>
      </w:r>
      <w:r>
        <w:rPr>
          <w:lang w:val="id_ID" w:bidi="id_ID"/>
        </w:rPr>
        <w:t xml:space="preserve">Berhenti di sini dan tunjukkan kepada tim penerjemah sebuah video dan foto yang menunjukkan seekor </w:t>
      </w:r>
      <w:r>
        <w:rPr>
          <w:b/>
          <w:lang w:val="id_ID" w:bidi="id_ID"/>
        </w:rPr>
        <w:t>domba dengan anak-anak domba</w:t>
      </w:r>
      <w:r>
        <w:rPr>
          <w:lang w:val="id_ID" w:bidi="id_ID"/>
        </w:rPr>
        <w:t>.</w:t>
      </w:r>
    </w:p>
    <w:p>
      <w:pPr/>
      <w:r>
        <w:rPr>
          <w:lang w:val="id_ID" w:bidi="id_ID"/>
        </w:rPr>
      </w:r>
      <w:r>
        <w:rPr>
          <w:lang w:val="id_ID" w:bidi="id_ID"/>
        </w:rPr>
        <w:t>Kitab Suci melanjutkan dengan berkata, "Orang-orang menghina-Nya, dan orang-orang tidak mengizinkan siapa pun untuk menghakimi Dia dengan adil." Kata "dihina" berarti bahwa orang-orang akan menghina dan menganiaya Mesias ketika mereka membawa Dia kepada mereka yang akan menghakimi-Nya.</w:t>
      </w:r>
    </w:p>
    <w:p>
      <w:pPr/>
      <w:r>
        <w:rPr>
          <w:lang w:val="id_ID" w:bidi="id_ID"/>
        </w:rPr>
      </w:r>
      <w:r>
        <w:rPr>
          <w:lang w:val="id_ID" w:bidi="id_ID"/>
        </w:rPr>
        <w:t>"Siapa yang dapat berbicara tentang keturunan-Nya? Itu karena orang-orang telah mengambil nyawanya dari bumi ini." Ini adalah pertanyaan retoris, yang tidak memerlukan jawaban. Itu berarti bahwa tidak ada seorang pun yang dapat menceritakan tentang anak-anaknya dan anak-anak mereka. Itu karena orang-orang akan membunuh Mesias dengan kejam, daripada Dia diangkat ke surga oleh Allah.</w:t>
      </w:r>
    </w:p>
    <w:p>
      <w:pPr/>
      <w:r>
        <w:rPr>
          <w:lang w:val="id_ID" w:bidi="id_ID"/>
        </w:rPr>
      </w:r>
      <w:r>
        <w:rPr>
          <w:lang w:val="id_ID" w:bidi="id_ID"/>
        </w:rPr>
        <w:t>Pejabat Etiopia itu bertanya kepada Filipus, "Apakah Nabi itu berbicara tentang dirinya sendiri atau apakah ia berbicara tentang orang lain?" Orang Etiopia tidak tahu bahwa perikop ini merujuk pada Mesias. Dan Filipus mulai berbicara kepada pejabat itu. Dia memulai dengan menjelaskan makna perikop dari Yesaya. Dia akan menjelaskan bahwa itu merujuk pada Mesias, bukan pada Nabi. Kemudian ia akan mengatakan kepada pejabat itu bahwa Yesus adalah Mesias. Filipus kemungkinan besar menggunakan banyak perikop Kitab Suci lainnya selain perikop yang ada dalam Yesaya. Filipus pasti sudah menjelaskan dengan sangat jelas kepada pejabat itu bahwa Yesus menggenapi nubuat dari Kitab Suci tentang Mesias. Dia juga akan memberi tahu pejabat itu apa yang perlu dia lakukan setelah mengetahui hal ini—bertobat dari dosa-dosanya, percaya kepada Yesus sebagai Juru Selamatnya, dan meminta seseorang membaptisnya.</w:t>
      </w:r>
    </w:p>
    <w:p>
      <w:pPr/>
      <w:r>
        <w:rPr>
          <w:lang w:val="id_ID" w:bidi="id_ID"/>
        </w:rPr>
      </w:r>
      <w:r>
        <w:rPr>
          <w:lang w:val="id_ID" w:bidi="id_ID"/>
        </w:rPr>
        <w:t>Ketika mereka terus melanjutkan perjalanan menyusuri jalan dengan kereta pejabat tersebut, mereka tiba di suatu tempat di mana terdapat air di dekat jalan. Kemungkinan besar air itu berbentuk kolam, mungkin dalam saluran sungai yang kering, karena mereka melakukan perjalanan melalui daerah yang sangat kering. Dan pejabat itu berkata kepada Filipus, "Apakah ada yang merintangi kalau aku dibaptis sekarang?" Baptisan adalah ritual, yang pada saat itu melibatkan orang percaya sepenuhnya membenamkan orang percaya lain ke dalam air sebagai simbol kematian dan kebangkitan Yesus. Kata Yunani untuk baptisan berarti dimasukkan ke dalam atau di bawah air. Orang-orang melakukan baptisan di kolam penyucian ritual di kota-kota, atau di sungai, atau di danau, atau di laut.</w:t>
      </w:r>
    </w:p>
    <w:p>
      <w:pPr/>
      <w:r>
        <w:rPr>
          <w:lang w:val="id_ID" w:bidi="id_ID"/>
        </w:rPr>
      </w:r>
      <w:r>
        <w:rPr>
          <w:lang w:val="id_ID" w:bidi="id_ID"/>
        </w:rPr>
        <w:t>Ayat berikut tidak terdapat dalam manuskrip Yunani yang paling awal dan terbaik. Oleh karena itu, hal tersebut tidak disertakan dalam banyak terjemahan Alkitab. Namun, hal itu mencatat sebuah percakapan, yang bisa saja terjadi dan konsisten dengan bagian lain dari kitab Kisah Para Rasul. Ayat itu berbunyi sebagai berikut: "Dan Filipus berkata, 'Jika kamu percaya dengan segenap hati kepada Yesus, kamu boleh.'" Dan pejabat itu menjawab, "Aku percaya bahwa Yesus Kristus adalah Anak Allah."</w:t>
      </w:r>
    </w:p>
    <w:p>
      <w:pPr/>
      <w:r>
        <w:rPr>
          <w:lang w:val="id_ID" w:bidi="id_ID"/>
        </w:rPr>
      </w:r>
      <w:r>
        <w:rPr>
          <w:lang w:val="id_ID" w:bidi="id_ID"/>
        </w:rPr>
        <w:t>Dan pejabat itu memerintahkan pengemudi kereta untuk membuat kuda atau lembu yang menariknya berhenti. Ini menyiratkan bahwa Filipus setuju untuk membaptisnya, karena ia tahu bahwa pejabat itu telah menjadi orang percaya yang sejati kepada Yesus. Lalu keduanya, baik Filipus maupun orang Etiopia itu, turun dan masuk ke dalam air, dan Filipus membaptisnya. Ketika mereka berdua berjalan keluar dari air, Roh Allah tiba-tiba membawa Filipus pergi. Roh Kudus sebenarnya memindahkan Filipus ke tempat lain. Konteks ini menyiratkan bahwa Filipus tidak melawan Roh yang membawanya pergi. Dia menyelesaikan misinya di jalan padang pasir dan Allah membawa Filipus dengan cepat dan mudah ke tempat berikutnya di mana Dia ingin Filipus bekerja. Dan pejabat itu tidak melihat Filipus lagi. Meskipun demikian, pejabat itu sangat senang ketika ia meneruskan perjalanan kembali ke Etiopia. Sukacita memenuhi hatinya karena ia telah mengenal Yesus sebagai Tuhan dan Juru Selamatnya dan Yesus mengampuni dosa-dosanya.</w:t>
      </w:r>
    </w:p>
    <w:p>
      <w:pPr/>
      <w:r>
        <w:rPr>
          <w:lang w:val="id_ID" w:bidi="id_ID"/>
        </w:rPr>
      </w:r>
      <w:r>
        <w:rPr>
          <w:lang w:val="id_ID" w:bidi="id_ID"/>
        </w:rPr>
        <w:t>Setelah Roh Kudus mengangkutnya secara ajaib, Filipus menyadari bahwa ia berada di Azotus, yang merupakan nama Yunani untuk kota Asdod. Asdod berada sekitar 40 kilometer di utara Gaza di Laut Mediterania. Filipus tidak tinggal di Asdod, tetapi berjalan ke utara hingga ia sampai ke Kaisarea. Kaisarea adalah ibu kota Israel pada saat itu dan berjarak sekitar 88 kilometer dari Asdod. Filipus terus membagikan kabar baik tentang Yesus kepada orang-orang di semua kota yang ia lewati. Filipus akan membutuhkan waktu sekitar 4 sampai 5 hari untuk berjalan dari Asdod ke Kaisarea. Filipus tidak berhenti memberitakan Injil ketika ia tiba di Kaisarea. Kota itu mungkin menjadi pangkalan utama dan kampung halamannya, karena ada referensi tentang dia yang tinggal di sana di bagian selanjutnya dari Kisah Para Rasul.</w:t>
      </w:r>
    </w:p>
    <w:p>
      <w:pPr/>
      <w:r>
        <w:rPr>
          <w:lang w:val="id_ID" w:bidi="id_ID"/>
        </w:rPr>
      </w:r>
      <w:r>
        <w:rPr>
          <w:lang w:val="id_ID" w:bidi="id_ID"/>
        </w:rPr>
        <w:t xml:space="preserve">Berhenti di sini dan tunjukkan kepada tim penerjemah peta yang menunjukkan </w:t>
      </w:r>
      <w:r>
        <w:rPr>
          <w:b/>
          <w:lang w:val="id_ID" w:bidi="id_ID"/>
        </w:rPr>
        <w:t>perjalanan Filipus dari Asdod ke Kaisarea</w:t>
      </w:r>
      <w:r>
        <w:rPr>
          <w:lang w:val="id_ID" w:bidi="id_ID"/>
        </w:rPr>
        <w:t>.</w:t>
      </w:r>
      <w:r>
        <w:rPr>
          <w:lang w:val="id_ID" w:bidi="id_ID"/>
        </w:rPr>
      </w:r>
    </w:p>
    <w:p>
      <w:pPr>
        <w:pStyle w:val="Heading3"/>
      </w:pPr>
      <w:r>
        <w:rPr>
          <w:lang w:val="id_ID" w:bidi="id_ID"/>
        </w:rPr>
        <w:t>Menjelaskan Adegan</w:t>
      </w:r>
    </w:p>
    <w:p>
      <w:pPr/>
      <w:r>
        <w:rPr>
          <w:lang w:val="id_ID" w:bidi="id_ID"/>
        </w:rPr>
      </w:r>
      <w:r>
        <w:rPr>
          <w:lang w:val="id_ID" w:bidi="id_ID"/>
        </w:rPr>
        <w:t>Dengarkan teksnya sekali lagi dalam versi yang paling mudah dimengerti.</w:t>
      </w:r>
    </w:p>
    <w:p>
      <w:pPr/>
      <w:r>
        <w:rPr>
          <w:lang w:val="id_ID" w:bidi="id_ID"/>
        </w:rPr>
      </w:r>
      <w:r>
        <w:rPr>
          <w:lang w:val="id_ID" w:bidi="id_ID"/>
        </w:rPr>
        <w:t>Dalam sesi ini, Anda akan membantu kelompok memvisualisasikan kisah ini. Anda akan membantu kelompok menentukan adegan, latar, dan para karakter dari kisah ini.</w:t>
      </w:r>
    </w:p>
    <w:p>
      <w:pPr/>
      <w:r>
        <w:rPr>
          <w:lang w:val="id_ID" w:bidi="id_ID"/>
        </w:rPr>
      </w:r>
      <w:r>
        <w:rPr>
          <w:lang w:val="id_ID" w:bidi="id_ID"/>
        </w:rPr>
        <w:t>Kisah ini memiliki delapan adegan.</w:t>
      </w:r>
    </w:p>
    <w:p>
      <w:pPr/>
      <w:r>
        <w:rPr>
          <w:lang w:val="id_ID" w:bidi="id_ID"/>
        </w:rPr>
      </w:r>
      <w:r>
        <w:rPr>
          <w:b/>
          <w:lang w:val="id_ID" w:bidi="id_ID"/>
        </w:rPr>
        <w:t>Adegan pertama:</w:t>
      </w:r>
      <w:r>
        <w:rPr>
          <w:lang w:val="id_ID" w:bidi="id_ID"/>
        </w:rPr>
        <w:t xml:space="preserve"> Seorang malaikat berbicara kepada Filipus yang berada di Samaria dan menginstruksikan dia untuk segera berangkat dan melakukan perjalanan di jalan padang pasir yang membentang dari Yerusalem ke Gaza.</w:t>
      </w:r>
    </w:p>
    <w:p>
      <w:pPr/>
      <w:r>
        <w:rPr>
          <w:lang w:val="id_ID" w:bidi="id_ID"/>
        </w:rPr>
      </w:r>
      <w:r>
        <w:rPr>
          <w:b/>
          <w:lang w:val="id_ID" w:bidi="id_ID"/>
        </w:rPr>
        <w:t>Adegan kedua:</w:t>
      </w:r>
      <w:r>
        <w:rPr>
          <w:lang w:val="id_ID" w:bidi="id_ID"/>
        </w:rPr>
        <w:t xml:space="preserve"> Filipus langsung pergi dan berjumpa dengan seorang pejabat penting Etiopia, seorang bendahara ratu orang-orang Etiopia. Dia sedang melakukan perjalanan dengan sebuah kereta dari Yerusalem, tempat dia pergi untuk menyembah Allah Yahudi, kembali ke Etiopia.</w:t>
      </w:r>
    </w:p>
    <w:p>
      <w:pPr/>
      <w:r>
        <w:rPr>
          <w:lang w:val="id_ID" w:bidi="id_ID"/>
        </w:rPr>
      </w:r>
      <w:r>
        <w:rPr>
          <w:b/>
          <w:lang w:val="id_ID" w:bidi="id_ID"/>
        </w:rPr>
        <w:t>Adegan ketiga:</w:t>
      </w:r>
      <w:r>
        <w:rPr>
          <w:lang w:val="id_ID" w:bidi="id_ID"/>
        </w:rPr>
        <w:t xml:space="preserve"> Pejabat itu membacakan dengan suara keras kata-kata Nabi Yahudi, Yesaya. Kitab Suci berbicara tentang orang-orang yang memimpin Mesias untuk dibunuh seperti domba. Dia tidak membela diri, orang-orang menghakimi dia dengan tidak adil, dan dia mati. Roh Kudus mengatakan kepada Filipus untuk mendekati kereta itu dan tetap berada di dekatnya. Jadi Filipus berlari ke kereta dan mendengar apa yang dibaca pejabat itu.</w:t>
      </w:r>
    </w:p>
    <w:p>
      <w:pPr/>
      <w:r>
        <w:rPr>
          <w:lang w:val="id_ID" w:bidi="id_ID"/>
        </w:rPr>
      </w:r>
      <w:r>
        <w:rPr>
          <w:b/>
          <w:lang w:val="id_ID" w:bidi="id_ID"/>
        </w:rPr>
        <w:t>Adegan keempat:</w:t>
      </w:r>
      <w:r>
        <w:rPr>
          <w:lang w:val="id_ID" w:bidi="id_ID"/>
        </w:rPr>
        <w:t xml:space="preserve"> Filipus bertanya kepada pejabat itu apakah ia memahami apa yang ia baca. Pejabat itu mengatakan bahwa ia tidak dapat memahami Kitab Suci kecuali seseorang menjelaskannya kepadanya. Dia mengundang Filipus untuk datang dan melakukan perjalanan bersamanya di dalam kereta. Pejabat itu bertanya kepada Filipus apakah Kitab Suci berbicara tentang Yesaya atau orang lain.</w:t>
      </w:r>
    </w:p>
    <w:p>
      <w:pPr/>
      <w:r>
        <w:rPr>
          <w:lang w:val="id_ID" w:bidi="id_ID"/>
        </w:rPr>
      </w:r>
      <w:r>
        <w:rPr>
          <w:b/>
          <w:lang w:val="id_ID" w:bidi="id_ID"/>
        </w:rPr>
        <w:t>Adegan kelima:</w:t>
      </w:r>
      <w:r>
        <w:rPr>
          <w:lang w:val="id_ID" w:bidi="id_ID"/>
        </w:rPr>
        <w:t xml:space="preserve"> Filipus menjelaskan Kitab Suci kepada pejabat itu dan memberitahunya kabar baik tentang Yesus sebagai Mesias yang dibicarakan Yesaya.</w:t>
      </w:r>
    </w:p>
    <w:p>
      <w:pPr/>
      <w:r>
        <w:rPr>
          <w:lang w:val="id_ID" w:bidi="id_ID"/>
        </w:rPr>
      </w:r>
      <w:r>
        <w:rPr>
          <w:b/>
          <w:lang w:val="id_ID" w:bidi="id_ID"/>
        </w:rPr>
        <w:t>Adegan keenam:</w:t>
      </w:r>
      <w:r>
        <w:rPr>
          <w:lang w:val="id_ID" w:bidi="id_ID"/>
        </w:rPr>
        <w:t xml:space="preserve"> Ketika mereka melintasi kolam air di dekat jalan, orang Etiopia bertanya apakah Filipus dapat membaptisnya. Pejabat itu memerintahkan pengemudi kereta untuk menghentikan hewan-hewan yang menariknya. Filipus dan pejabat itu berjalan ke air dan Filipus membaptis dia.</w:t>
      </w:r>
    </w:p>
    <w:p>
      <w:pPr/>
      <w:r>
        <w:rPr>
          <w:lang w:val="id_ID" w:bidi="id_ID"/>
        </w:rPr>
      </w:r>
      <w:r>
        <w:rPr>
          <w:b/>
          <w:lang w:val="id_ID" w:bidi="id_ID"/>
        </w:rPr>
        <w:t>Adegan ketujuh:</w:t>
      </w:r>
      <w:r>
        <w:rPr>
          <w:lang w:val="id_ID" w:bidi="id_ID"/>
        </w:rPr>
        <w:t xml:space="preserve"> Ketika mereka keluar dari air, Roh Kudus membawa Filipus pergi dan pejabat itu melanjutkan perjalanannya kembali ke Etiopia. Dia bersukacita karena dia telah mengenal dan percaya kepada Yesus sebagai Juru Selamatnya.</w:t>
      </w:r>
    </w:p>
    <w:p>
      <w:pPr/>
      <w:r>
        <w:rPr>
          <w:lang w:val="id_ID" w:bidi="id_ID"/>
        </w:rPr>
      </w:r>
      <w:r>
        <w:rPr>
          <w:b/>
          <w:lang w:val="id_ID" w:bidi="id_ID"/>
        </w:rPr>
        <w:t>Adegan kedelapan:</w:t>
      </w:r>
      <w:r>
        <w:rPr>
          <w:lang w:val="id_ID" w:bidi="id_ID"/>
        </w:rPr>
        <w:t xml:space="preserve"> Filipus menyadari bahwa Roh Kudus membawanya ke kota Asdod. Filipus memulai perjalanannya ke Kaisarea. Dia membagikan kabar baik tentang Yesus kepada orang-orang di semua kota yang dia lewati di sepanjang jalan.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Malaikat Tuhan</w:t>
      </w:r>
    </w:p>
    <w:p>
      <w:pPr>
        <w:pStyle w:val="ListBullet"/>
        <w:spacing w:line="240" w:lineRule="auto"/>
        <w:ind w:left="720"/>
      </w:pPr>
      <w:r>
        <w:rPr>
          <w:lang w:val="id_ID" w:bidi="id_ID"/>
        </w:rPr>
      </w:r>
      <w:r>
        <w:rPr>
          <w:lang w:val="id_ID" w:bidi="id_ID"/>
        </w:rPr>
        <w:t>Filipus</w:t>
      </w:r>
    </w:p>
    <w:p>
      <w:pPr>
        <w:pStyle w:val="ListBullet"/>
        <w:spacing w:line="240" w:lineRule="auto"/>
        <w:ind w:left="720"/>
      </w:pPr>
      <w:r>
        <w:rPr>
          <w:lang w:val="id_ID" w:bidi="id_ID"/>
        </w:rPr>
      </w:r>
      <w:r>
        <w:rPr>
          <w:lang w:val="id_ID" w:bidi="id_ID"/>
        </w:rPr>
        <w:t>Pejabat Ethiopia</w:t>
      </w:r>
    </w:p>
    <w:p>
      <w:pPr>
        <w:pStyle w:val="ListBullet"/>
        <w:spacing w:line="240" w:lineRule="auto"/>
        <w:ind w:left="720"/>
      </w:pPr>
      <w:r>
        <w:rPr>
          <w:lang w:val="id_ID" w:bidi="id_ID"/>
        </w:rPr>
      </w:r>
      <w:r>
        <w:rPr>
          <w:lang w:val="id_ID" w:bidi="id_ID"/>
        </w:rPr>
        <w:t>Roh Kudus</w:t>
      </w:r>
    </w:p>
    <w:p>
      <w:pPr/>
      <w:r>
        <w:rPr>
          <w:lang w:val="id_ID" w:bidi="id_ID"/>
        </w:rPr>
      </w:r>
      <w:r>
        <w:rPr>
          <w:lang w:val="id_ID" w:bidi="id_ID"/>
        </w:rPr>
        <w:t xml:space="preserve">Dalam sesi ini, minta kelompok untuk membuat papan cerita, membuat 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Sekarang seorang malaikat Tuhan berbicara kepada Filipus dan memerintahkannya untuk segera bangun dan pergi ke selatan ke jalan yang turun dari Yerusalem ke Gaza. Perhatikan kata "sekarang" dalam kalimat ini. Hal ini tidak menunjukkan waktu, tetapi ini adalah kata pengantar, yang menunjukkan bahwa sebuah kisah baru sedang dimulai.</w:t>
      </w:r>
    </w:p>
    <w:p>
      <w:pPr/>
      <w:r>
        <w:rPr>
          <w:lang w:val="id_ID" w:bidi="id_ID"/>
        </w:rPr>
      </w:r>
      <w:r>
        <w:rPr>
          <w:lang w:val="id_ID" w:bidi="id_ID"/>
        </w:rPr>
        <w:t>Jadi Filipus segera berangkat. Penting untuk dicatat bahwa Filipus mendengarkan malaikat itu dan segera menaati perintahnya. Dia tahu bahwa perintah itu berasal dari Allah sendiri dan bahwa malaikat itu adalah utusan Allah. Karena ia masih berada di Samaria, ia mungkin akan berjalan 100 kilometer ke selatan untuk sampai ke Yerusalem. Perjalanan ini akan memakan waktu sekitar 2 atau 3 hari berjalan kaki baginya.</w:t>
      </w:r>
    </w:p>
    <w:p>
      <w:pPr/>
      <w:r>
        <w:rPr>
          <w:lang w:val="id_ID" w:bidi="id_ID"/>
        </w:rPr>
      </w:r>
      <w:r>
        <w:rPr>
          <w:lang w:val="id_ID" w:bidi="id_ID"/>
        </w:rPr>
        <w:t xml:space="preserve">Berhenti di sini dan tunjukkan kepada tim penerjemah peta yang menunjukkan </w:t>
      </w:r>
      <w:r>
        <w:rPr>
          <w:b/>
          <w:lang w:val="id_ID" w:bidi="id_ID"/>
        </w:rPr>
        <w:t>perjalanan Filipus dari Samaria ke jalan di padang pasir yang mengarah dari Yerusalem ke Gaza</w:t>
      </w:r>
      <w:r>
        <w:rPr>
          <w:lang w:val="id_ID" w:bidi="id_ID"/>
        </w:rPr>
        <w:t>.</w:t>
      </w:r>
    </w:p>
    <w:p>
      <w:pPr/>
      <w:r>
        <w:rPr>
          <w:lang w:val="id_ID" w:bidi="id_ID"/>
        </w:rPr>
      </w:r>
      <w:r>
        <w:rPr>
          <w:lang w:val="id_ID" w:bidi="id_ID"/>
        </w:rPr>
        <w:t>Kemudian, beberapa waktu setelah memulai perjalanan di jalan yang membentang dari Yerusalem ke Gaza, ia melihat seorang pejabat Etiopia sedang bepergian dengan kereta. Dia adalah seorang sida-sida yang bertanggung jawab atas seluruh perbendaharaan Sri Kandake, ratu orang Etiopia. Pejabat itu mungkin adalah orang bukan-Yahudi yang percaya kepada Allah Pencipta. Dia telah datang ke Yerusalem untuk menunjukkan penghargaan dan rasa hormatnya kepada Allah. Orang Etiopia itu sedang dalam perjalanan pulang dan duduk di keretanya, kendaraan roda dua yang ditarik oleh dua kuda, lembu, atau keledai liar. Seorang pejabat penting seperti itu juga akan memiliki seorang pengemudi yang duduk di depan kereta untuk mengendalikan hewan-hewan yang menariknya. Penting untuk dicatat bahwa perjalanan ke Yerusalem untuk menyembah Allah pasti sangat penting bagi pejabat itu. Kerajaan Etiopia berada sekitar 2.900 kilometer dari Yerusalem. Pejabat itu akan membutuhkan waktu antara 45 sampai 60 hari untuk tiba dari Etiopia ke Yerusalem dengan sebuah kereta. Dia harus melakukan perjalanan dengan jarak yang sama kembali ke Etiopia.</w:t>
      </w:r>
    </w:p>
    <w:p>
      <w:pPr/>
      <w:r>
        <w:rPr>
          <w:lang w:val="id_ID" w:bidi="id_ID"/>
        </w:rPr>
      </w:r>
      <w:r>
        <w:rPr>
          <w:lang w:val="id_ID" w:bidi="id_ID"/>
        </w:rPr>
        <w:t xml:space="preserve">Berhenti di sini dan perlihatkan kepada tim penerjemah peta yang menunjukkan </w:t>
      </w:r>
      <w:r>
        <w:rPr>
          <w:b/>
          <w:lang w:val="id_ID" w:bidi="id_ID"/>
        </w:rPr>
        <w:t>Kerajaan Etiopia</w:t>
      </w:r>
      <w:r>
        <w:rPr>
          <w:lang w:val="id_ID" w:bidi="id_ID"/>
        </w:rPr>
        <w:t>.</w:t>
      </w:r>
    </w:p>
    <w:p>
      <w:pPr/>
      <w:r>
        <w:rPr>
          <w:lang w:val="id_ID" w:bidi="id_ID"/>
        </w:rPr>
      </w:r>
      <w:r>
        <w:rPr>
          <w:lang w:val="id_ID" w:bidi="id_ID"/>
        </w:rPr>
        <w:t xml:space="preserve">Berhenti di sini dan tunjukkan gambar sebuah </w:t>
      </w:r>
      <w:r>
        <w:rPr>
          <w:b/>
          <w:lang w:val="id_ID" w:bidi="id_ID"/>
        </w:rPr>
        <w:t>kereta perang</w:t>
      </w:r>
      <w:r>
        <w:rPr>
          <w:lang w:val="id_ID" w:bidi="id_ID"/>
        </w:rPr>
        <w:t xml:space="preserve"> kepada tim penerjemah.</w:t>
      </w:r>
    </w:p>
    <w:p>
      <w:pPr/>
      <w:r>
        <w:rPr>
          <w:lang w:val="id_ID" w:bidi="id_ID"/>
        </w:rPr>
      </w:r>
      <w:r>
        <w:rPr>
          <w:lang w:val="id_ID" w:bidi="id_ID"/>
        </w:rPr>
        <w:t>Pejabat itu sedang membaca Kitab Suci yang ditulis Nabi Yesaya. Dia kemungkinan besar membaca Kitab Suci dari sebuah gulungan. Kita tahu bahwa pejabat itu sedang membaca dengan suara keras karena Filipus mendengarnya. Pada masa itu kebanyakan orang membaca dengan bersuara alih-alih dalam hati.</w:t>
      </w:r>
    </w:p>
    <w:p>
      <w:pPr/>
      <w:r>
        <w:rPr>
          <w:lang w:val="id_ID" w:bidi="id_ID"/>
        </w:rPr>
      </w:r>
      <w:r>
        <w:rPr>
          <w:lang w:val="id_ID" w:bidi="id_ID"/>
        </w:rPr>
        <w:t xml:space="preserve">Berhenti di sini dan tunjukkan kepada tim penerjemah gambar gulungan </w:t>
      </w:r>
      <w:r>
        <w:rPr>
          <w:b/>
          <w:lang w:val="id_ID" w:bidi="id_ID"/>
        </w:rPr>
        <w:t>Kitab Suci Yahudi</w:t>
      </w:r>
      <w:r>
        <w:rPr>
          <w:lang w:val="id_ID" w:bidi="id_ID"/>
        </w:rPr>
        <w:t>.</w:t>
      </w:r>
    </w:p>
    <w:p>
      <w:pPr/>
      <w:r>
        <w:rPr>
          <w:lang w:val="id_ID" w:bidi="id_ID"/>
        </w:rPr>
      </w:r>
      <w:r>
        <w:rPr>
          <w:lang w:val="id_ID" w:bidi="id_ID"/>
        </w:rPr>
        <w:t>Roh Kudus berbicara kepada Filipus dan memerintahkannya untuk pergi ke kereta pejabat itu. Meskipun teks Alkitab tidak mengatakan Roh Kudus, tetapi roh, jelas bahwa Lukas, penulis Kisah Para Rasul, berbicara tentang Roh Kudus di sini. Allah ingin Filipus mendekati dan tetap dekat dengan pejabat itu, bukan hanya keretanya. Roh Allah memerintahkan Filipus untuk bergaul dengan orang bukan-Yahudi, yang bertentangan dengan kebiasaan orang-orang Yahudi.</w:t>
      </w:r>
    </w:p>
    <w:p>
      <w:pPr/>
      <w:r>
        <w:rPr>
          <w:lang w:val="id_ID" w:bidi="id_ID"/>
        </w:rPr>
      </w:r>
      <w:r>
        <w:rPr>
          <w:lang w:val="id_ID" w:bidi="id_ID"/>
        </w:rPr>
        <w:t>Penting untuk dicatat bahwa Allah menggunakan malaikat dan Roh Kudus untuk memberi tahu Filipus apa yang harus dilakukan dalam kisah ini.</w:t>
      </w:r>
    </w:p>
    <w:p>
      <w:pPr/>
      <w:r>
        <w:rPr>
          <w:lang w:val="id_ID" w:bidi="id_ID"/>
        </w:rPr>
      </w:r>
      <w:r>
        <w:rPr>
          <w:lang w:val="id_ID" w:bidi="id_ID"/>
        </w:rPr>
        <w:t>Jadi Filipus berlari ke kereta perang dan, ketika ia semakin mendekatinya, ia mendengar pejabat itu membaca dari kitab yang ditulis Nabi Yesaya. Jadi Filipus bertanya kepada pejabat itu apakah ia memahami apa yang ia baca. Filipus tentu menyadari bahwa pejabat itu mungkin tidak memahami makna teks itu.</w:t>
      </w:r>
    </w:p>
    <w:p>
      <w:pPr/>
      <w:r>
        <w:rPr>
          <w:lang w:val="id_ID" w:bidi="id_ID"/>
        </w:rPr>
      </w:r>
      <w:r>
        <w:rPr>
          <w:lang w:val="id_ID" w:bidi="id_ID"/>
        </w:rPr>
        <w:t>Orang Etiopia menjawab, "Bagaimana aku bisa paham, kecuali seseorang menjelaskannya kepadaku?" Ini adalah pertanyaan retoris, atau pertanyaan yang jawabannya tidak diharapkan oleh orang itu. Dia benar-benar berkata, "Tidak!" "Aku tidak mungkin memahaminya." Dia bermaksud bahwa ia membutuhkan seorang guru untuk menjelaskan nubuat dari Yesaya kepadanya. Kemudian ia mengundang Filipus untuk naik dan duduk di dalam kereta bersamanya.</w:t>
      </w:r>
    </w:p>
    <w:p>
      <w:pPr/>
      <w:r>
        <w:rPr>
          <w:lang w:val="id_ID" w:bidi="id_ID"/>
        </w:rPr>
      </w:r>
      <w:r>
        <w:rPr>
          <w:lang w:val="id_ID" w:bidi="id_ID"/>
        </w:rPr>
        <w:t>Orang itu sedang membaca perikop Kitab Suci, yang merupakan nubuat, atau pemberitahuan tentang peristiwa-peristiwa di masa depan, yang dinyatakan Allah kepada Yesaya sekitar 700 tahun sebelum kelahiran Mesias. Nubuat ini adalah tentang Hamba Allah yang Menderita, sebuah ungkapan yang digunakan oleh Yesaya untuk merujuk pada Mesias. Yesaya menulisnya seolah-olah peristiwa-peristiwa yang diceritakan sudah terjadi. Kitab Suci berbicara tentang orang-orang yang membawa seorang pria untuk dibunuh seperti domba. Dia tidak membela diri, orang-orang menghakimi dia dengan tidak adil, dan dia meninggal.</w:t>
      </w:r>
    </w:p>
    <w:p>
      <w:pPr/>
      <w:r>
        <w:rPr>
          <w:lang w:val="id_ID" w:bidi="id_ID"/>
        </w:rPr>
      </w:r>
      <w:r>
        <w:rPr>
          <w:lang w:val="id_ID" w:bidi="id_ID"/>
        </w:rPr>
        <w:t>Inilah yang dibaca oleh orang Etiopia itu: "Orang-orang membawanya untuk dibunuh seperti domba." Dan seperti anak domba yang diam di depan orang yang menggunting bulunya, Ia tidak membuka mulutnya. Orang-orang mempermalukannya, dan orang-orang tidak akan mengizinkan siapa pun untuk menghakiminya dengan adil. Siapa yang dapat berbicara tentang keturunannya? Itu karena orang-orang telah mengambil nyawanya dari bumi ini."</w:t>
      </w:r>
    </w:p>
    <w:p>
      <w:pPr/>
      <w:r>
        <w:rPr>
          <w:lang w:val="id_ID" w:bidi="id_ID"/>
        </w:rPr>
      </w:r>
      <w:r>
        <w:rPr>
          <w:lang w:val="id_ID" w:bidi="id_ID"/>
        </w:rPr>
        <w:t xml:space="preserve">Berhenti di sini dan tunjukkan kepada tim penerjemah sebuah video dan foto yang menunjukkan seekor </w:t>
      </w:r>
      <w:r>
        <w:rPr>
          <w:b/>
          <w:lang w:val="id_ID" w:bidi="id_ID"/>
        </w:rPr>
        <w:t>domba dengan anak-anak domba</w:t>
      </w:r>
      <w:r>
        <w:rPr>
          <w:lang w:val="id_ID" w:bidi="id_ID"/>
        </w:rPr>
        <w:t>.</w:t>
      </w:r>
    </w:p>
    <w:p>
      <w:pPr/>
      <w:r>
        <w:rPr>
          <w:lang w:val="id_ID" w:bidi="id_ID"/>
        </w:rPr>
      </w:r>
      <w:r>
        <w:rPr>
          <w:lang w:val="id_ID" w:bidi="id_ID"/>
        </w:rPr>
        <w:t>Pejabat itu bertanya kepada Filipus apakah Yesaya berbicara tentang dirinya sendiri atau orang lain.</w:t>
      </w:r>
    </w:p>
    <w:p>
      <w:pPr/>
      <w:r>
        <w:rPr>
          <w:lang w:val="id_ID" w:bidi="id_ID"/>
        </w:rPr>
      </w:r>
      <w:r>
        <w:rPr>
          <w:lang w:val="id_ID" w:bidi="id_ID"/>
        </w:rPr>
        <w:t>Dan Filipus mulai berbicara kepada pejabat itu. Dia memulai dengan menjelaskan makna perikop dari Yesaya. Dia akan menjelaskan bahwa itu merujuk pada Mesias, bukan pada Nabi. Kemudian ia akan mengatakan kepada pejabat itu bahwa Yesus adalah Mesias. Filipus kemungkinan besar menggunakan banyak perikop Kitab Suci lainnya selain perikop yang ada dalam Yesaya. Filipus pasti sudah menjelaskan dengan sangat jelas kepada pejabat itu bahwa Yesus menggenapi nubuat dari kitab suci tentang Mesias. Dia juga akan memberi tahu pejabat itu apa yang perlu dia lakukan setelah mengetahui hal ini—bertobat dari dosa-dosanya, percaya kepada Yesus sebagai Juru Selamatnya, dan meminta seseorang membaptisnya.</w:t>
      </w:r>
    </w:p>
    <w:p>
      <w:pPr/>
      <w:r>
        <w:rPr>
          <w:lang w:val="id_ID" w:bidi="id_ID"/>
        </w:rPr>
      </w:r>
      <w:r>
        <w:rPr>
          <w:lang w:val="id_ID" w:bidi="id_ID"/>
        </w:rPr>
        <w:t>Berhenti di sini dan ceritakan kisah tentang situasi ketika Anda sedang membaca sesuatu yang penting yang tidak Anda mengerti dan Anda harus meminta seseorang untuk menjelaskannya kepada Anda. Apakah pemahaman baru Anda tentang teks ini berdampak pada tindakan Anda? Jika demikian, apa yang Anda lakukan secara berbeda?</w:t>
      </w:r>
    </w:p>
    <w:p>
      <w:pPr/>
      <w:r>
        <w:rPr>
          <w:lang w:val="id_ID" w:bidi="id_ID"/>
        </w:rPr>
      </w:r>
      <w:r>
        <w:rPr>
          <w:lang w:val="id_ID" w:bidi="id_ID"/>
        </w:rPr>
        <w:t>Dan ketika mereka menemukan air di dekat jalan, orang Etiopia berkata, "Lihat, ini ada air!" Apa yang menghalangi aku untuk dibaptis olehmu?" Penting untuk dipahami bahwa ini adalah bukti bahwa pejabat itu menerima ajaran Filipus, percaya kepada Yesus sebagai penyelamatnya, dan bersemangat untuk menaati perintah Allah tentang baptisan. Pejabat itu memerintahkan pengemudi kereta untuk menghentikan hewan-hewan yang menariknya. Filipus dan pejabat itu berjalan ke air dan Filipus membaptisnya. Baptisan adalah ritual, yang pada saat itu melibatkan orang percaya sepenuhnya membenamkan orang percaya lain ke dalam air sebagai simbol kematian dan kebangkitan Yesus. Kata Yunani untuk baptisan berarti dimasukkan ke dalam atau di bawah air. Teks dalam bahasa Yunani juga menunjukkan bahwa airnya cukup dalam di tempat Filipus membaptis pejabat itu.</w:t>
      </w:r>
    </w:p>
    <w:p>
      <w:pPr/>
      <w:r>
        <w:rPr>
          <w:lang w:val="id_ID" w:bidi="id_ID"/>
        </w:rPr>
      </w:r>
      <w:r>
        <w:rPr>
          <w:lang w:val="id_ID" w:bidi="id_ID"/>
        </w:rPr>
        <w:t>Ketika mereka keluar dari air, Roh Kudus membawa Filipus pergi. Penting untuk diketahui bahwa itu adalah peristiwa yang benar-benar supranatural, sesuatu yang belum dialami sebelumnya oleh Filipus maupun orang Etiopia. Setelah itu, pejabat itu melanjutkan perjalanan kembali ke rumah dengan bersukacita karena ia percaya kepada Yesus sebagai Juru Selamatnya.</w:t>
      </w:r>
    </w:p>
    <w:p>
      <w:pPr/>
      <w:r>
        <w:rPr>
          <w:lang w:val="id_ID" w:bidi="id_ID"/>
        </w:rPr>
      </w:r>
      <w:r>
        <w:rPr>
          <w:lang w:val="id_ID" w:bidi="id_ID"/>
        </w:rPr>
        <w:t>Namun, Filipus menyadari bahwa ia berada di Asdod, sekitar 40 kilometer di utara Gaza di Laut Mediteran. Filipus tidak tinggal di Asdod, tetapi berjalan ke utara sampai ia sampai di Kaisarea, yang terletak sekitar 88 kilometer dari Asdod. Filipus terus membagikan kabar baik tentang Yesus kepada orang-orang di semua kota yang ia lewati. Filipus mungkin membutuhkan waktu sekitar 4 sampai 5 hari untuk berjalan dari Asdod ke Kaisarea.</w:t>
      </w:r>
    </w:p>
    <w:p>
      <w:pPr/>
      <w:r>
        <w:rPr>
          <w:lang w:val="id_ID" w:bidi="id_ID"/>
        </w:rPr>
      </w:r>
      <w:r>
        <w:rPr>
          <w:lang w:val="id_ID" w:bidi="id_ID"/>
        </w:rPr>
        <w:t xml:space="preserve">Berhenti di sini dan tunjukkan kepada tim penerjemah peta yang menunjukkan </w:t>
      </w:r>
      <w:r>
        <w:rPr>
          <w:b/>
          <w:lang w:val="id_ID" w:bidi="id_ID"/>
        </w:rPr>
        <w:t>perjalanan Filipus dari Asdod ke Kaisarea</w:t>
      </w:r>
      <w:r>
        <w:rPr>
          <w:lang w:val="id_ID" w:bidi="id_ID"/>
        </w:rPr>
        <w:t>.</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kelompok akan memerankan kisah tersebut.</w:t>
      </w:r>
    </w:p>
    <w:p>
      <w:pPr/>
      <w:r>
        <w:rPr>
          <w:lang w:val="id_ID" w:bidi="id_ID"/>
        </w:rPr>
      </w:r>
      <w:r>
        <w:rPr>
          <w:lang w:val="id_ID" w:bidi="id_ID"/>
        </w:rPr>
        <w:t>Kisah ini memiliki delapan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Malaikat Tuhan</w:t>
      </w:r>
    </w:p>
    <w:p>
      <w:pPr>
        <w:pStyle w:val="ListBullet"/>
        <w:spacing w:line="240" w:lineRule="auto"/>
        <w:ind w:left="720"/>
      </w:pPr>
      <w:r>
        <w:rPr>
          <w:lang w:val="id_ID" w:bidi="id_ID"/>
        </w:rPr>
      </w:r>
      <w:r>
        <w:rPr>
          <w:lang w:val="id_ID" w:bidi="id_ID"/>
        </w:rPr>
        <w:t>Filipus</w:t>
      </w:r>
    </w:p>
    <w:p>
      <w:pPr>
        <w:pStyle w:val="ListBullet"/>
        <w:spacing w:line="240" w:lineRule="auto"/>
        <w:ind w:left="720"/>
      </w:pPr>
      <w:r>
        <w:rPr>
          <w:lang w:val="id_ID" w:bidi="id_ID"/>
        </w:rPr>
      </w:r>
      <w:r>
        <w:rPr>
          <w:lang w:val="id_ID" w:bidi="id_ID"/>
        </w:rPr>
        <w:t>Pejabat Etiopia</w:t>
      </w:r>
    </w:p>
    <w:p>
      <w:pPr>
        <w:pStyle w:val="ListBullet"/>
        <w:spacing w:line="240" w:lineRule="auto"/>
        <w:ind w:left="720"/>
      </w:pPr>
      <w:r>
        <w:rPr>
          <w:lang w:val="id_ID" w:bidi="id_ID"/>
        </w:rPr>
      </w:r>
      <w:r>
        <w:rPr>
          <w:lang w:val="id_ID" w:bidi="id_ID"/>
        </w:rPr>
        <w:t>Roh Kudus</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kelompok untuk mengingat bagian-bagian kisah tersebut.</w:t>
      </w:r>
    </w:p>
    <w:p>
      <w:pPr/>
      <w:r>
        <w:rPr>
          <w:lang w:val="id_ID" w:bidi="id_ID"/>
        </w:rPr>
      </w:r>
      <w:r>
        <w:rPr>
          <w:lang w:val="id_ID" w:bidi="id_ID"/>
        </w:rPr>
        <w:t>Saat kelompok memerankan kisah ini untuk kedua kalinya, hentikan mereka pada bagian-bagian tertentu.</w:t>
      </w:r>
    </w:p>
    <w:p>
      <w:pPr/>
      <w:r>
        <w:rPr>
          <w:lang w:val="id_ID" w:bidi="id_ID"/>
        </w:rPr>
      </w:r>
      <w:r>
        <w:rPr>
          <w:lang w:val="id_ID" w:bidi="id_ID"/>
        </w:rPr>
        <w:t>Suatu hari ketika Filipus berada di kota utama Samaria , seorang malaikat tuan memerintahkan Filipus untuk bangun dan berangkat serta pergi ke arah selatan ke jalan yang turun dari Yerusalem ke Gaza.</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Filipus, "Bagaimana perasaan Anda?" Anda mungkin mendengar hal-hal seperti, "Aku sangat bersemangat." Allah memiliki tugas baru untukku!" "Aku bertanya-tanya apa yang Ia ingin aku lakukan?" Tugasku pasti sangat penting karena Allah mengutus seorang malaikat untuk memberitahuku tentang hal itu," dan "Aku harus segera berangkat seperti yang dikatakan malaikat itu."</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Jadi Filipus segera menanggapi apa yang diminta malaikat itu kepadanya. Dia bangkit dan segera berangkat. Ketika ia berjalan di jalan padang pasir dari Yerusalem ke Gaza, Filipus melihat seorang pria Etiopia yang adalah seorang sida-sida dan seorang pejabat istana, yang bertanggung jawab atas seluruh perbendaharaan, atau semua uang kerajaan Sri Kandake, ratu orang Etiopia. Dia telah datang ke Yerusalem untuk menyembah Allah. Orang Etiopia itu sedang dalam perjalanan pulang dan sedang duduk di keretanya. Pejabat itu sedang membacakan kata-kata yang ditulis oleh Nabi Yahudi Yesaya.</w:t>
      </w:r>
    </w:p>
    <w:p>
      <w:pPr/>
      <w:r>
        <w:rPr>
          <w:lang w:val="id_ID" w:bidi="id_ID"/>
        </w:rPr>
      </w:r>
      <w:r>
        <w:rPr>
          <w:lang w:val="id_ID" w:bidi="id_ID"/>
        </w:rPr>
        <w:t>Roh Kudus berbicara kepada Filipus dan memerintahkannya untuk pergi ke kereta pejabat itu dan tetap dekat dengan pejabat itu. Jadi Filipus berlari ke kereta perang dan, ketika ia semakin mendekatinya, ia mendengar pejabat itu membaca dari kitab yang ditulis Nabi Yesaya. Jadi Filipus bertanya kepada pejabat itu apakah ia memahami apa yang ia baca.</w:t>
      </w:r>
    </w:p>
    <w:p>
      <w:pPr/>
      <w:r>
        <w:rPr>
          <w:lang w:val="id_ID" w:bidi="id_ID"/>
        </w:rPr>
      </w:r>
      <w:r>
        <w:rPr>
          <w:lang w:val="id_ID" w:bidi="id_ID"/>
        </w:rPr>
        <w:t>Orang Etiopia itu menjawab, "Bagaimana aku bisa paham, kecuali jika ada seseorang yang menjelaskannya kepadaku?" Kemudian ia mengundang Filipus untuk naik dan berkendara di kereta bersamanya.</w:t>
      </w:r>
    </w:p>
    <w:p>
      <w:pPr/>
      <w:r>
        <w:rPr>
          <w:lang w:val="id_ID" w:bidi="id_ID"/>
        </w:rPr>
      </w:r>
      <w:r>
        <w:rPr>
          <w:lang w:val="id_ID" w:bidi="id_ID"/>
        </w:rPr>
        <w:t>Inilah yang dibaca oleh orang Etiopia itu: "Orang-orang menuntunnya, untuk dibunuh seperti domba." Dan seperti anak domba yang kelu di depan orang-orang yang menggunting bulunya, Ia pun tidak membuka mulutnya. Orang-orang mempermalukannya, dan orang-orang tidak akan mengizinkan siapa pun untuk menghakimi dia dengan adil. Siapa yang dapat berbicara tentang keturunannya? Itu karena orang-orang telah mengambil nyawanya dari bumi ini."</w:t>
      </w:r>
    </w:p>
    <w:p>
      <w:pPr/>
      <w:r>
        <w:rPr>
          <w:lang w:val="id_ID" w:bidi="id_ID"/>
        </w:rPr>
      </w:r>
      <w:r>
        <w:rPr>
          <w:lang w:val="id_ID" w:bidi="id_ID"/>
        </w:rPr>
        <w:t>Pejabat itu bertanya kepada Filipus apakah Nabi itu berbicara tentang dirinya sendiri atau apakah ia berbicara tentang orang lain. Dan Filipus mulai berbicara kepada pejabat itu dan menjelaskan kepadanya dari Kitab Suci kabar baik tentang Yesus sebagai Mesias.</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Filipus, "Bagaimana perasaan Anda?" Anda mungkin mendengar hal-hal seperti, "Aku sekarang tahu mengapa Allah ingin aku melakukan perjalanan ke jalan padang pasir!" "Orang ini mengenal Allah, tetapi ia belum mengenal Yesus sebagai penyelamatnya," dan "Aku tidak sabar untuk membagikan kabar baik tentang Yesus kepadanya!"</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Ketika mereka terus melanjutkan perjalanan menyusuri jalan dengan kereta pejabat tersebut, mereka tiba di suatu tempat di mana terdapat air di dekat jalan. Dan pejabat itu bertanya kepada Filipus apakah ia bisa membaptisnya.</w:t>
      </w:r>
    </w:p>
    <w:p>
      <w:pPr/>
      <w:r>
        <w:rPr>
          <w:lang w:val="id_ID" w:bidi="id_ID"/>
        </w:rPr>
      </w:r>
      <w:r>
        <w:rPr>
          <w:lang w:val="id_ID" w:bidi="id_ID"/>
        </w:rPr>
        <w:t>Dan pejabat itu memerintahkan pengemudi kereta untuk membuat kuda atau lembu yang menariknya berhenti. Lalu Filipus dan orang Etiopia itu turun ke dalam air, dan Filipus membaptisnya.</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pejabat Etiopia, "Bagaimana perasaan Anda?" Anda mungkin mendengar hal-hal seperti, "Pujian bagi Allah karena Yesus! Karena Dia Allah telah mengampuni dosa-dosaku!" "Allah telah sangat berbelas kasihan kepadaku." Dia mengutus Filipus untuk berbicara kepadaku!" dan "Allah sangat berbelas kasihan dan Ia sangat mengasihi aku!"</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Ketika mereka berdua berjalan keluar dari air, Roh Allah tiba-tiba membawa Filipus pergi. Dan pejabat itu tidak melihat Filipus lagi. Terlepas dari itu, pejabat itu sangat senang di dalam hatinya ketika ia terus melakukan perjalanan kembali ke Etiopia.</w:t>
      </w:r>
    </w:p>
    <w:p>
      <w:pPr/>
      <w:r>
        <w:rPr>
          <w:lang w:val="id_ID" w:bidi="id_ID"/>
        </w:rPr>
      </w:r>
      <w:r>
        <w:rPr>
          <w:lang w:val="id_ID" w:bidi="id_ID"/>
        </w:rPr>
        <w:t>Namun, Filipus menyadari bahwa ia berada di Asdod. Filipus tidak tinggal di sana, tetapi berjalan ke utara sampai ia tiba di Kaisarea. Filipus terus membagikan kabar baik tentang Yesus kepada orang-orang di semua kota yang ia lewati.</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Filipus, "Bagaimana perasaan Anda?" Anda mungkin mendengar hal-hal seperti, "Wow!" Bagaimana ini terjadi?! Aku berada di Asdod sekarang dan aku tidak berjalan ke sini!" "Allah memiliki tugas baru untukku!" dan "Yang aku tahu adalah bahwa Allah ingin aku membagikan kabar baik tentang Yesus ke mana pun Ia membawa aku! Sungguh sebuah sukacita melihat orang-orang percaya kepada Yesus."</w:t>
      </w:r>
    </w:p>
    <w:p>
      <w:pPr>
        <w:pStyle w:val="ListBullet"/>
        <w:spacing w:line="240" w:lineRule="auto"/>
        <w:ind w:left="720"/>
      </w:pPr>
      <w:r>
        <w:rPr>
          <w:lang w:val="id_ID" w:bidi="id_ID"/>
        </w:rPr>
      </w:r>
      <w:r>
        <w:rPr>
          <w:lang w:val="id_ID" w:bidi="id_ID"/>
        </w:rPr>
        <w:t xml:space="preserve">Lanjutkan adegannya. </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dipahami.</w:t>
      </w:r>
    </w:p>
    <w:p>
      <w:pPr/>
      <w:r>
        <w:rPr>
          <w:lang w:val="id_ID" w:bidi="id_ID"/>
        </w:rPr>
      </w:r>
      <w:r>
        <w:rPr>
          <w:lang w:val="id_ID" w:bidi="id_ID"/>
        </w:rPr>
        <w:t xml:space="preserve">Sekarang seorang </w:t>
      </w:r>
      <w:r>
        <w:rPr>
          <w:b/>
          <w:lang w:val="id_ID" w:bidi="id_ID"/>
        </w:rPr>
        <w:t>malaikat</w:t>
      </w:r>
      <w:r>
        <w:rPr>
          <w:lang w:val="id_ID" w:bidi="id_ID"/>
        </w:rPr>
        <w:t xml:space="preserve"> </w:t>
      </w:r>
      <w:r>
        <w:rPr>
          <w:b/>
          <w:lang w:val="id_ID" w:bidi="id_ID"/>
        </w:rPr>
        <w:t>Tuhan</w:t>
      </w:r>
      <w:r>
        <w:rPr>
          <w:lang w:val="id_ID" w:bidi="id_ID"/>
        </w:rPr>
        <w:t xml:space="preserve"> berkata kepada Filipus, "Bangunlah dan pergilah ke selatan ke jalan turun dari Yerusalem ke Gaza." Istilah "malaikat Tuhan" menunjukkan bahwa malaikat itu, dan oleh karena itu pesannya juga, berasal dari Allah, atau Tuhan. Ingatlah untuk menggunakan kata yang sama yang telah Anda gunakan sebelumnya untuk malaikat dan Tuhan. Definisi lengkap tentang </w:t>
      </w:r>
      <w:r>
        <w:rPr>
          <w:b/>
          <w:lang w:val="id_ID" w:bidi="id_ID"/>
        </w:rPr>
        <w:t>malaikat</w:t>
      </w:r>
      <w:r>
        <w:rPr>
          <w:lang w:val="id_ID" w:bidi="id_ID"/>
        </w:rPr>
        <w:t xml:space="preserve"> dan </w:t>
      </w:r>
      <w:r>
        <w:rPr>
          <w:b/>
          <w:lang w:val="id_ID" w:bidi="id_ID"/>
        </w:rPr>
        <w:t>Tuhan</w:t>
      </w:r>
      <w:r>
        <w:rPr>
          <w:lang w:val="id_ID" w:bidi="id_ID"/>
        </w:rPr>
        <w:t xml:space="preserve"> dapat ditemukan di Daftar Kata Utama.</w:t>
      </w:r>
    </w:p>
    <w:p>
      <w:pPr/>
      <w:r>
        <w:rPr>
          <w:lang w:val="id_ID" w:bidi="id_ID"/>
        </w:rPr>
      </w:r>
      <w:r>
        <w:rPr>
          <w:lang w:val="id_ID" w:bidi="id_ID"/>
        </w:rPr>
        <w:t xml:space="preserve">Dia telah datang ke Yerusalem dan sedang kembali duduk di dalam </w:t>
      </w:r>
      <w:r>
        <w:rPr>
          <w:b/>
          <w:lang w:val="id_ID" w:bidi="id_ID"/>
        </w:rPr>
        <w:t>keretanya</w:t>
      </w:r>
      <w:r>
        <w:rPr>
          <w:lang w:val="id_ID" w:bidi="id_ID"/>
        </w:rPr>
        <w:t>. Sebuah kereta adalah kendaraan roda dua yang ditarik oleh dua kuda, lembu, atau keledai liar.</w:t>
      </w:r>
    </w:p>
    <w:p>
      <w:pPr/>
      <w:r>
        <w:rPr>
          <w:lang w:val="id_ID" w:bidi="id_ID"/>
        </w:rPr>
      </w:r>
      <w:r>
        <w:rPr>
          <w:lang w:val="id_ID" w:bidi="id_ID"/>
        </w:rPr>
        <w:t xml:space="preserve">Berhenti di sini dan tunjukkan gambar sebuah </w:t>
      </w:r>
      <w:r>
        <w:rPr>
          <w:b/>
          <w:lang w:val="id_ID" w:bidi="id_ID"/>
        </w:rPr>
        <w:t>kereta perang</w:t>
      </w:r>
      <w:r>
        <w:rPr>
          <w:lang w:val="id_ID" w:bidi="id_ID"/>
        </w:rPr>
        <w:t xml:space="preserve"> kepada tim penerjemah.</w:t>
      </w:r>
    </w:p>
    <w:p>
      <w:pPr/>
      <w:r>
        <w:rPr>
          <w:lang w:val="id_ID" w:bidi="id_ID"/>
        </w:rPr>
      </w:r>
      <w:r>
        <w:rPr>
          <w:lang w:val="id_ID" w:bidi="id_ID"/>
        </w:rPr>
        <w:t xml:space="preserve">Dan </w:t>
      </w:r>
      <w:r>
        <w:rPr>
          <w:b/>
          <w:lang w:val="id_ID" w:bidi="id_ID"/>
        </w:rPr>
        <w:t xml:space="preserve">Roh </w:t>
      </w:r>
      <w:r>
        <w:rPr>
          <w:lang w:val="id_ID" w:bidi="id_ID"/>
        </w:rPr>
        <w:t xml:space="preserve">berkata kepada Filipus, "Pergilah dan bergabunglah dengan kereta ini." Di sini "Roh" berarti </w:t>
      </w:r>
      <w:r>
        <w:rPr>
          <w:b/>
          <w:lang w:val="id_ID" w:bidi="id_ID"/>
        </w:rPr>
        <w:t>Roh Kudus</w:t>
      </w:r>
      <w:r>
        <w:rPr>
          <w:lang w:val="id_ID" w:bidi="id_ID"/>
        </w:rPr>
        <w:t xml:space="preserve">. Ingatlah untuk menggunakan kata yang sama yang telah Anda gunakan sebelumnya untuk Roh Kudus. Definisi lengkap tentang </w:t>
      </w:r>
      <w:r>
        <w:rPr>
          <w:b/>
          <w:lang w:val="id_ID" w:bidi="id_ID"/>
        </w:rPr>
        <w:t>Roh Kudus</w:t>
      </w:r>
      <w:r>
        <w:rPr>
          <w:lang w:val="id_ID" w:bidi="id_ID"/>
        </w:rPr>
        <w:t xml:space="preserve"> dapat ditemukan di Daftar Kata Utama.</w:t>
      </w:r>
    </w:p>
    <w:p>
      <w:pPr/>
      <w:r>
        <w:rPr>
          <w:lang w:val="id_ID" w:bidi="id_ID"/>
        </w:rPr>
      </w:r>
      <w:r>
        <w:rPr>
          <w:lang w:val="id_ID" w:bidi="id_ID"/>
        </w:rPr>
        <w:t xml:space="preserve">Sekarang perikop </w:t>
      </w:r>
      <w:r>
        <w:rPr>
          <w:b/>
          <w:lang w:val="id_ID" w:bidi="id_ID"/>
        </w:rPr>
        <w:t>Kitab Suci</w:t>
      </w:r>
      <w:r>
        <w:rPr>
          <w:lang w:val="id_ID" w:bidi="id_ID"/>
        </w:rPr>
        <w:t xml:space="preserve"> yang ia bacakan adalah ini. Ingatlah untuk menggunakan kata yang sama yang telah Anda gunakan sebelumnya untuk Kitab Suci. Definisi lengkap tentang </w:t>
      </w:r>
      <w:r>
        <w:rPr>
          <w:b/>
          <w:lang w:val="id_ID" w:bidi="id_ID"/>
        </w:rPr>
        <w:t>Kitab Suci</w:t>
      </w:r>
      <w:r>
        <w:rPr>
          <w:lang w:val="id_ID" w:bidi="id_ID"/>
        </w:rPr>
        <w:t xml:space="preserve"> dapat ditemukan di Daftar Kata Utama.</w:t>
      </w:r>
    </w:p>
    <w:p>
      <w:pPr/>
      <w:r>
        <w:rPr>
          <w:lang w:val="id_ID" w:bidi="id_ID"/>
        </w:rPr>
      </w:r>
      <w:r>
        <w:rPr>
          <w:lang w:val="id_ID" w:bidi="id_ID"/>
        </w:rPr>
        <w:t xml:space="preserve">Seperti </w:t>
      </w:r>
      <w:r>
        <w:rPr>
          <w:b/>
          <w:lang w:val="id_ID" w:bidi="id_ID"/>
        </w:rPr>
        <w:t>domba</w:t>
      </w:r>
      <w:r>
        <w:rPr>
          <w:lang w:val="id_ID" w:bidi="id_ID"/>
        </w:rPr>
        <w:t xml:space="preserve">, ia dibawa ke pembantaian dan seperti </w:t>
      </w:r>
      <w:r>
        <w:rPr>
          <w:b/>
          <w:lang w:val="id_ID" w:bidi="id_ID"/>
        </w:rPr>
        <w:t>anak domba</w:t>
      </w:r>
      <w:r>
        <w:rPr>
          <w:lang w:val="id_ID" w:bidi="id_ID"/>
        </w:rPr>
        <w:t xml:space="preserve"> diam di hadapan pencukur bulunya, demikianlah ia tidak membuka mulutnya. Domba adalah hewan berbulu tebal. Anak domba adalah domba muda.</w:t>
      </w:r>
    </w:p>
    <w:p>
      <w:pPr/>
      <w:r>
        <w:rPr>
          <w:lang w:val="id_ID" w:bidi="id_ID"/>
        </w:rPr>
      </w:r>
      <w:r>
        <w:rPr>
          <w:lang w:val="id_ID" w:bidi="id_ID"/>
        </w:rPr>
        <w:t xml:space="preserve">Berhenti di sini dan tunjukkan kepada tim penerjemah sebuah video dan foto yang menunjukkan seekor </w:t>
      </w:r>
      <w:r>
        <w:rPr>
          <w:b/>
          <w:lang w:val="id_ID" w:bidi="id_ID"/>
        </w:rPr>
        <w:t>domba dengan anak-anak domba</w:t>
      </w:r>
      <w:r>
        <w:rPr>
          <w:lang w:val="id_ID" w:bidi="id_ID"/>
        </w:rPr>
        <w:t>.</w:t>
      </w:r>
    </w:p>
    <w:p>
      <w:pPr/>
      <w:r>
        <w:rPr>
          <w:lang w:val="id_ID" w:bidi="id_ID"/>
        </w:rPr>
      </w:r>
      <w:r>
        <w:rPr>
          <w:lang w:val="id_ID" w:bidi="id_ID"/>
        </w:rPr>
        <w:t xml:space="preserve">Dan sida-sida itu berkata kepada Filipus, "Aku bertanya kepadamu, tentang siapakah </w:t>
      </w:r>
      <w:r>
        <w:rPr>
          <w:b/>
          <w:lang w:val="id_ID" w:bidi="id_ID"/>
        </w:rPr>
        <w:t>Nabi</w:t>
      </w:r>
      <w:r>
        <w:rPr>
          <w:lang w:val="id_ID" w:bidi="id_ID"/>
        </w:rPr>
        <w:t xml:space="preserve"> mengatakan hal ini, tentang dirinya sendiri atau tentang orang lain?" Ingatlah untuk menggunakan kata yang sama yang telah Anda gunakan sebelumnya untuk Nabi. Definisi lengkap tentang </w:t>
      </w:r>
      <w:r>
        <w:rPr>
          <w:b/>
          <w:lang w:val="id_ID" w:bidi="id_ID"/>
        </w:rPr>
        <w:t>Nabi</w:t>
      </w:r>
      <w:r>
        <w:rPr>
          <w:lang w:val="id_ID" w:bidi="id_ID"/>
        </w:rPr>
        <w:t xml:space="preserve"> dapat ditemukan di Daftar Kata Utama.</w:t>
      </w:r>
    </w:p>
    <w:p>
      <w:pPr/>
      <w:r>
        <w:rPr>
          <w:lang w:val="id_ID" w:bidi="id_ID"/>
        </w:rPr>
      </w:r>
      <w:r>
        <w:rPr>
          <w:lang w:val="id_ID" w:bidi="id_ID"/>
        </w:rPr>
        <w:t xml:space="preserve">Dan sida-sida itu berkata, "Lihat, ini ada air!" Apa yang menghalangi aku untuk </w:t>
      </w:r>
      <w:r>
        <w:rPr>
          <w:b/>
          <w:lang w:val="id_ID" w:bidi="id_ID"/>
        </w:rPr>
        <w:t>dibaptis</w:t>
      </w:r>
      <w:r>
        <w:rPr>
          <w:lang w:val="id_ID" w:bidi="id_ID"/>
        </w:rPr>
        <w:t xml:space="preserve">?" Ingatlah untuk menggunakan kata yang sama yang telah Anda gunakan sebelumnya untuk dibaptis. Definisi lengkap tentang </w:t>
      </w:r>
      <w:r>
        <w:rPr>
          <w:b/>
          <w:lang w:val="id_ID" w:bidi="id_ID"/>
        </w:rPr>
        <w:t>baptisan</w:t>
      </w:r>
      <w:r>
        <w:rPr>
          <w:lang w:val="id_ID" w:bidi="id_ID"/>
        </w:rPr>
        <w:t xml:space="preserve"> dapat ditemukan di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teks tersebut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kutipan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9:1–19</w:t>
      </w:r>
      <w:r>
        <w:rPr>
          <w:lang w:val="id_ID" w:bidi="id_ID"/>
        </w:rPr>
      </w:r>
    </w:p>
    <w:p>
      <w:pPr>
        <w:pStyle w:val="Heading3"/>
      </w:pPr>
      <w:r>
        <w:rPr>
          <w:lang w:val="id_ID" w:bidi="id_ID"/>
        </w:rPr>
        <w:t>Dengar dan Renungkan</w:t>
      </w:r>
    </w:p>
    <w:p>
      <w:pPr/>
      <w:r>
        <w:rPr>
          <w:lang w:val="id_ID" w:bidi="id_ID"/>
        </w:rPr>
      </w:r>
      <w:r>
        <w:rPr>
          <w:lang w:val="id_ID" w:bidi="id_ID"/>
        </w:rPr>
        <w:t>Dengarkan Kisah Para Rasul 9:1–19a dan renungkan dalam hatimu. Dengarkan teks ini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diceritakan kisah ini tentang Yesus?</w:t>
      </w:r>
    </w:p>
    <w:p>
      <w:pPr>
        <w:pStyle w:val="ListBullet"/>
        <w:spacing w:line="240" w:lineRule="auto"/>
        <w:ind w:left="720"/>
      </w:pPr>
      <w:r>
        <w:rPr>
          <w:lang w:val="id_ID" w:bidi="id_ID"/>
        </w:rPr>
      </w:r>
      <w:r>
        <w:rPr>
          <w:lang w:val="id_ID" w:bidi="id_ID"/>
        </w:rPr>
        <w:t xml:space="preserve">Apa yang diceritakan kisah ini tentang manusia? </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dimengerti.</w:t>
      </w:r>
    </w:p>
    <w:p>
      <w:pPr/>
      <w:r>
        <w:rPr>
          <w:lang w:val="id_ID" w:bidi="id_ID"/>
        </w:rPr>
      </w:r>
      <w:r>
        <w:rPr>
          <w:lang w:val="id_ID" w:bidi="id_ID"/>
        </w:rPr>
        <w:t>Dalam perikop sebelumnya, Filipus sedang membagikan kabar baik tentang Yesus di Samaria dan kepada pejabat Etiopia. Lukas memberi tahu kita bahwa peristiwa-peristiwa yang terjadi dalam perikop ini berlangsung pada saat yang sama dengan peristiwa-peristiwa yang dialami Filipus. Dalam terjemahan bahasa Inggris hal ini ditunjukkan dengan kata-kata "sementara itu" atau "tetapi Saulus."</w:t>
      </w:r>
    </w:p>
    <w:p>
      <w:pPr/>
      <w:r>
        <w:rPr>
          <w:lang w:val="id_ID" w:bidi="id_ID"/>
        </w:rPr>
      </w:r>
      <w:r>
        <w:rPr>
          <w:lang w:val="id_ID" w:bidi="id_ID"/>
        </w:rPr>
        <w:t>Berhenti dan diskusikan bagaimana Anda membicarakan peristiwa yang terjadi pada waktu yang sama tetapi di tempat yang berbeda. Kata-kata atau frasa khusus apa yang Anda gunakan dalam bahasa Anda sehingga para pendengar tahu bahwa kisah ini sedang terjadi pada saat yang sama dengan kisah terakhir yang Anda ceritakan?</w:t>
      </w:r>
    </w:p>
    <w:p>
      <w:pPr/>
      <w:r>
        <w:rPr>
          <w:lang w:val="id_ID" w:bidi="id_ID"/>
        </w:rPr>
      </w:r>
      <w:r>
        <w:rPr>
          <w:lang w:val="id_ID" w:bidi="id_ID"/>
        </w:rPr>
        <w:t>Setelah kematian Stefanus, Saulus mengancam para pengikut Yesus dan ingin membunuh lebih banyak lagi dari mereka. Anda akan mengingat bahwa orang-orang yang membunuh Stefanus dengan melempari batu meletakkan pakaian luar mereka di kaki Saulus. Setelah peristiwa ini, kamu akan mengingat bahwa para pengikut Yesus melarikan diri ke tempat-tempat lain karena penganiayaan terhadap gereja di Yerusalem.</w:t>
      </w:r>
    </w:p>
    <w:p>
      <w:pPr/>
      <w:r>
        <w:rPr>
          <w:lang w:val="id_ID" w:bidi="id_ID"/>
        </w:rPr>
      </w:r>
      <w:r>
        <w:rPr>
          <w:lang w:val="id_ID" w:bidi="id_ID"/>
        </w:rPr>
        <w:t>Saulus pergi kepada Imam besar di Yerusalem untuk meminta izin mencari para pengikut Yesus. Anda akan mengingat bahwa Imam Besar adalah pemimpin agama di antara orang Yahudi dan kepala Dewan Yahudi. Saulus meminta surat dari Imam Besar yang memberi wewenang kepadanya untuk menangkap siapa pun yang ada di Jalan, yang berarti para pengikut Yesus. Surat-surat ini untuk para pemimpin Rumah Ibadat di Damaskus, meminta mereka untuk membantu Saulus menangkap orang-orang percaya yang ditemukan di kota mereka. Damaskus adalah kota utama di negara Siria. Jaraknya sekitar 240 kilometer atau 150 mil sebelah timur laut Yerusalem. Perjalanan ini akan memakan waktu sekitar 6 hari dengan berjalan kaki. Lukas tidak mengatakan apakah Saulus sedang berjalan atau melakukan perjalanan dengan hewan.</w:t>
      </w:r>
    </w:p>
    <w:p>
      <w:pPr/>
      <w:r>
        <w:rPr>
          <w:lang w:val="id_ID" w:bidi="id_ID"/>
        </w:rPr>
      </w:r>
      <w:r>
        <w:rPr>
          <w:lang w:val="id_ID" w:bidi="id_ID"/>
        </w:rPr>
        <w:t xml:space="preserve">Berhenti dan tunjukkan peta yang mencakup </w:t>
      </w:r>
      <w:r>
        <w:rPr>
          <w:lang w:val="id_ID" w:bidi="id_ID"/>
        </w:rPr>
        <w:t>Yerusalem dan Damaskus dan kemungkinan rute yang akan diambil Saulus</w:t>
      </w:r>
      <w:r>
        <w:rPr>
          <w:lang w:val="id_ID" w:bidi="id_ID"/>
        </w:rPr>
        <w:t>.</w:t>
      </w:r>
    </w:p>
    <w:p>
      <w:pPr/>
      <w:r>
        <w:rPr>
          <w:lang w:val="id_ID" w:bidi="id_ID"/>
        </w:rPr>
      </w:r>
      <w:r>
        <w:rPr>
          <w:lang w:val="id_ID" w:bidi="id_ID"/>
        </w:rPr>
        <w:t>Saul mungkin sedang mencari para pengikut Yesus yang sebelumnya telah melarikan diri dari Yerusalem ke tempat-tempat lain di wilayah itu. Dia ingin membawa mereka kembali ke Yerusalem untuk diadili di hadapan Dewan Yahudi. Saul diberi wewenang untuk menangkap laki-laki maupun perempuan yang menjadi pengikut Jalan itu. "Jalan" adalah sebutan yang digunakan oleh orang-orang yang pertama kali percaya kepada Yesus untuk diri mereka sendiri. Gelar ini bisa jadi berasal dari saat Yesus berkata tentang diri-Nya, "Akulah jalan...kepada Bapa," yang menunjukkan bahwa Dialah yang membuat hubungan yang benar dengan Allah mungkin terjadi. Penjelasan lain bisa jadi bahwa para pengikut Yesus melihat diri mereka sebagai jalan yang benar dalam komunitas iman Yahudi yang lebih besar.</w:t>
      </w:r>
    </w:p>
    <w:p>
      <w:pPr/>
      <w:r>
        <w:rPr>
          <w:lang w:val="id_ID" w:bidi="id_ID"/>
        </w:rPr>
      </w:r>
      <w:r>
        <w:rPr>
          <w:lang w:val="id_ID" w:bidi="id_ID"/>
        </w:rPr>
        <w:t>Berhenti dan diskusikan: Bagaimana kelompok orang mengidentifikasi diri mereka dalam budaya Anda? Bagaimana mereka membuat nama untuk kelompok mereka?</w:t>
      </w:r>
    </w:p>
    <w:p>
      <w:pPr/>
      <w:r>
        <w:rPr>
          <w:lang w:val="id_ID" w:bidi="id_ID"/>
        </w:rPr>
      </w:r>
      <w:r>
        <w:rPr>
          <w:lang w:val="id_ID" w:bidi="id_ID"/>
        </w:rPr>
        <w:t>Ketika Saulus dan rekan-rekannya mendekati Damaskus, cahaya yang terang bersinar dari surga dan membutakannya. Kebanyakan orang setuju bahwa cahaya itu bersifat supranatural. Tidak jelas apakah terang itu berasal dari surga, tempat Allah dan para malaikat-Nya tinggal, atau langit. Saulus jatuh ke tanah dan kemudian mendengar suara yang bertanya kepadanya, "Saulus, Saulus, mengapa kamu menganiaya Aku?" Nama Saulus dikatakan dua kali. Ini adalah cara untuk mendapatkan perhatian seseorang dan memberi tahu mereka bahwa mereka perlu mendengarkan dengan seksama. Pertanyaan itu bukan pertanyaan yang memerlukan jawaban, tetapi merupakan cara untuk menegur Saulus dan membuatnya berpikir tentang apa yang sedang ia lakukan. Menganiaya berarti menyakiti orang-orang atau menyebabkan mereka menderita.</w:t>
      </w:r>
    </w:p>
    <w:p>
      <w:pPr/>
      <w:r>
        <w:rPr>
          <w:lang w:val="id_ID" w:bidi="id_ID"/>
        </w:rPr>
      </w:r>
      <w:r>
        <w:rPr>
          <w:lang w:val="id_ID" w:bidi="id_ID"/>
        </w:rPr>
        <w:t>Saulus menanggapi dengan bertanya, "Siapakah Engkau, Tuhan?" Saulus tidak mengenali suara orang yang berbicara kepadanya. Penggunaan gelar Tuhan oleh Saulus bukan hanya karena rasa hormat, tetapi juga karena pengakuan bahwa ia tidak berbicara kepada orang biasa. Suara itu berkata, "Aku adalah Yesus, yang kamu aniaya." Saulus sekarang tahu bahwa Yesus sedang berbicara kepadanya. Dengan mengatakan ini, Yesus juga memberi tahu Saulus bahwa dengan menganiaya para pengikut Yesus, ia sebenarnya menganiaya Yesus. Yesus kemudian mengatakan kepada Saulus untuk masuk ke Damaskus dan ia akan diberi tahu apa yang harus dilakukan. Orang-orang yang melakukan perjalanan bersama Saulus mendengar suara tetapi tidak melihat siapa pun. Saulus bangkit berdiri tetapi tidak dapat melihat. Teman-teman seperjalanannya membawanya ke Damaskus.</w:t>
      </w:r>
    </w:p>
    <w:p>
      <w:pPr/>
      <w:r>
        <w:rPr>
          <w:lang w:val="id_ID" w:bidi="id_ID"/>
        </w:rPr>
      </w:r>
      <w:r>
        <w:rPr>
          <w:lang w:val="id_ID" w:bidi="id_ID"/>
        </w:rPr>
        <w:t>Berhenti dan diskusikan: Bagaimana orang-orang dalam budaya Anda membantu orang buta pergi dari satu tempat ke tempat lain? Pernahkah Anda membantu orang buta melakukan perjalanan? Jika ya, jelaskan bagaimana pengalaman itu bagi Anda.</w:t>
      </w:r>
    </w:p>
    <w:p>
      <w:pPr/>
      <w:r>
        <w:rPr>
          <w:lang w:val="id_ID" w:bidi="id_ID"/>
        </w:rPr>
      </w:r>
      <w:r>
        <w:rPr>
          <w:lang w:val="id_ID" w:bidi="id_ID"/>
        </w:rPr>
        <w:t>Kegiatan yang mungkin: Bagilah tim menjadi beberapa pasangan. Mintalah satu orang menutupi mata mereka dengan sesuatu seperti penutup mata sehingga mereka tidak dapat melihat. Mintalah orang lain membantu orang yang buta sementara tersebut berjalan dalam jarak pendek. Setelah beberapa menit, beralihlah peran. Diskusikan dalam tim: Bagaimana rasanya buta sementara? Bagaimana rasanya bertanggung jawab untuk menuntun orang yang ditutup matanya itu?</w:t>
      </w:r>
    </w:p>
    <w:p>
      <w:pPr/>
      <w:r>
        <w:rPr>
          <w:lang w:val="id_ID" w:bidi="id_ID"/>
        </w:rPr>
      </w:r>
      <w:r>
        <w:rPr>
          <w:lang w:val="id_ID" w:bidi="id_ID"/>
        </w:rPr>
        <w:t>Saulus tidak makan atau minum selama tiga hari. Diyakini bahwa Saulus tidak makan atau minum karena terkejut dengan apa yang baru saja ia alami. Ada kemungkinan juga Saulus tidak makan karena dia terganggu oleh apa yang telah dia lakukan dan merasa menyesal. Dia tidak berpuasa, tidak makan atau minum, dalam pengertian agama dari kata itu.</w:t>
      </w:r>
    </w:p>
    <w:p>
      <w:pPr/>
      <w:r>
        <w:rPr>
          <w:lang w:val="id_ID" w:bidi="id_ID"/>
        </w:rPr>
      </w:r>
      <w:r>
        <w:rPr>
          <w:lang w:val="id_ID" w:bidi="id_ID"/>
        </w:rPr>
        <w:t xml:space="preserve">Definisi tentang </w:t>
      </w:r>
      <w:r>
        <w:rPr>
          <w:lang w:val="id_ID" w:bidi="id_ID"/>
        </w:rPr>
        <w:t>puasa</w:t>
      </w:r>
      <w:r>
        <w:rPr>
          <w:lang w:val="id_ID" w:bidi="id_ID"/>
        </w:rPr>
        <w:t xml:space="preserve"> dapat ditemukan di Daftar Kata Utama, jika diperlukan.</w:t>
      </w:r>
    </w:p>
    <w:p>
      <w:pPr/>
      <w:r>
        <w:rPr>
          <w:lang w:val="id_ID" w:bidi="id_ID"/>
        </w:rPr>
      </w:r>
      <w:r>
        <w:rPr>
          <w:lang w:val="id_ID" w:bidi="id_ID"/>
        </w:rPr>
        <w:t>Ananias adalah seorang pengikut Yesus yang tinggal di Damaskus. Yesus datang kepada Ananias dalam suatu penglihatan dan menyuruhnya untuk pergi dan menemukan Saulus. Penglihatan adalah pengalaman supranatural di mana pesan dari Allah diberikan kepada seseorang ketika mereka terjaga. Yesus mengatakan kepada Ananias bahwa Saulus juga mendapat suatu penglihatan dan sedang menunggu Ananias datang ke tempat ia menginap. Dalam penglihatan Saulus, Ananias akan meletakkan tangannya ke atas Saulus dan Saulus akan mendapatkan kembali penglihatannya. Saulus sedang tinggal di rumah Yudas yang tinggal di Jalan Lurus. Yudas adalah nama Yahudi yang umum, sehingga ia diidentifikasi sebagai orang yang tinggal di Jalan Lurus.</w:t>
      </w:r>
    </w:p>
    <w:p>
      <w:pPr/>
      <w:r>
        <w:rPr>
          <w:lang w:val="id_ID" w:bidi="id_ID"/>
        </w:rPr>
      </w:r>
      <w:r>
        <w:rPr>
          <w:lang w:val="id_ID" w:bidi="id_ID"/>
        </w:rPr>
        <w:t>Berhenti dan diskusikan: Bagaimana orang-orang dalam budaya Anda berbicara tentang orang-orang yang memiliki nama yang sama? Diskusikan berbagai cara Anda membicarakan mereka untuk membantu orang lain memahami dengan tepat siapa yang sedang Anda bicarakan.</w:t>
      </w:r>
    </w:p>
    <w:p>
      <w:pPr/>
      <w:r>
        <w:rPr>
          <w:lang w:val="id_ID" w:bidi="id_ID"/>
        </w:rPr>
      </w:r>
      <w:r>
        <w:rPr>
          <w:lang w:val="id_ID" w:bidi="id_ID"/>
        </w:rPr>
        <w:t>Yesus mengatakan bahwa Saulus memiliki penglihatan tentang Ananias datang untuk berdoa baginya agar ia dapat melihat lagi. Ananias tahu tentang Saulus mungkin dari berita yang dibawa oleh orang-orang percaya yang telah melarikan diri dari Yerusalem. Ananias tidak yakin untuk pergi karena hal ini. Yesus memerintahkan Ananias untuk pergi karena Saulus adalah alat pilihan Yesus untuk membawa kabar baik tentang keselamatan dalam Yesus kepada bangsa-bangsa lain, mereka yang bukan orang Yahudi. "Alat pilihan" berarti bahwa Yesus telah memilih Saulus untuk melayani-Nya. Saulus juga berbicara tentang Yesus kepada para raja dan juga kepada orang-orang Yahudi. Yesus akan memberi tahu Saulus bahwa ia akan menderita karena nama Yesus. Ini berarti bahwa Saulus akan menderita karena ia mengikut Yesus. Orang yang menganiaya para pengikut Yesus sekarang juga akan dianiaya karena ia mengikut Yesus.</w:t>
      </w:r>
    </w:p>
    <w:p>
      <w:pPr/>
      <w:r>
        <w:rPr>
          <w:lang w:val="id_ID" w:bidi="id_ID"/>
        </w:rPr>
      </w:r>
      <w:r>
        <w:rPr>
          <w:lang w:val="id_ID" w:bidi="id_ID"/>
        </w:rPr>
        <w:t>Ananias menaati Yesus dan pergi ke rumah tempat Saulus tinggal. Ananias pergi kepada Saulus, meletakkan tangannya di atasnya. Dia menyebut Saulus "saudara." Ini kemungkinan besar berarti bahwa Ananias sedang menyapa Saulus sebagai sesama orang percaya kepada Yesus. Ananias memberi tahu Saulus bahwa Tuhan Yesus yang menampakkan diri kepadanya di jalan telah mengutus Ananias agar Saulus dapat melihat kembali dan dipenuhi dengan Roh Kudus.</w:t>
      </w:r>
    </w:p>
    <w:p>
      <w:pPr/>
      <w:r>
        <w:rPr>
          <w:lang w:val="id_ID" w:bidi="id_ID"/>
        </w:rPr>
      </w:r>
      <w:r>
        <w:rPr>
          <w:lang w:val="id_ID" w:bidi="id_ID"/>
        </w:rPr>
        <w:t>Berhenti dan diskusikan: Apakah Anda menggunakan istilah kekeluargaan dalam budaya Anda dengan orang-orang yang tidak memiliki hubungan keluarga dengan Anda? Diskusikan kata atau istilah apa yang digunakan dalam budaya Anda untuk menyebut seseorang yang Anda kasihi, tetapi tidak memiliki hubungan kekerabatan.</w:t>
      </w:r>
    </w:p>
    <w:p>
      <w:pPr/>
      <w:r>
        <w:rPr>
          <w:lang w:val="id_ID" w:bidi="id_ID"/>
        </w:rPr>
      </w:r>
      <w:r>
        <w:rPr>
          <w:lang w:val="id_ID" w:bidi="id_ID"/>
        </w:rPr>
        <w:t>Setelah Ananias menyentuh dan berbicara kepada Saulus, sesuatu seperti sisik jatuh dari mata Saulus dan ia bisa melihat lagi. Sisik adalah serpihan kulit atau mirip dengan yang terdapat pada kulit banyak ikan. Saulus kemudian dibaptis, sebuah upacara pembasuhan untuk menunjukkan bahwa ia mengikut Yesus. Saulus mungkin dibaptis oleh Ananias karena tidak ada orang lain yang disebutkan. Lukas mengatakan kepada kita bahwa Saulus kemudian mengambil makanan, yang berarti bahwa ia makan, dan kekuatannya pulih kembali.</w:t>
      </w:r>
    </w:p>
    <w:p>
      <w:pPr/>
      <w:r>
        <w:rPr>
          <w:lang w:val="id_ID" w:bidi="id_ID"/>
        </w:rPr>
      </w:r>
      <w:r>
        <w:rPr>
          <w:lang w:val="id_ID" w:bidi="id_ID"/>
        </w:rPr>
        <w:t xml:space="preserve">Tunjukkan </w:t>
      </w:r>
      <w:r>
        <w:rPr>
          <w:lang w:val="id_ID" w:bidi="id_ID"/>
        </w:rPr>
        <w:t>gambar sisik ikan</w:t>
      </w:r>
      <w:r>
        <w:rPr>
          <w:lang w:val="id_ID" w:bidi="id_ID"/>
        </w:rPr>
        <w:t xml:space="preserve"> jika tim Anda belum pernah melihatnya.</w:t>
      </w:r>
      <w:r>
        <w:rPr>
          <w:lang w:val="id_ID" w:bidi="id_ID"/>
        </w:rPr>
      </w:r>
    </w:p>
    <w:p>
      <w:pPr>
        <w:pStyle w:val="Heading3"/>
      </w:pPr>
      <w:r>
        <w:rPr>
          <w:lang w:val="id_ID" w:bidi="id_ID"/>
        </w:rPr>
        <w:t>Menjelaskan Adegan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Dalam sesi ini, Anda akan membantu kelompok menggambarkan kisah ini. Anda akan membantu kelompok menentukan adegan, latar, dan tokoh dari kisah ini.</w:t>
      </w:r>
    </w:p>
    <w:p>
      <w:pPr/>
      <w:r>
        <w:rPr>
          <w:lang w:val="id_ID" w:bidi="id_ID"/>
        </w:rPr>
      </w:r>
      <w:r>
        <w:rPr>
          <w:lang w:val="id_ID" w:bidi="id_ID"/>
        </w:rPr>
        <w:t>Kisah ini memiliki 5 adegan.</w:t>
      </w:r>
    </w:p>
    <w:p>
      <w:pPr/>
      <w:r>
        <w:rPr>
          <w:lang w:val="id_ID" w:bidi="id_ID"/>
        </w:rPr>
      </w:r>
      <w:r>
        <w:rPr>
          <w:b/>
          <w:lang w:val="id_ID" w:bidi="id_ID"/>
        </w:rPr>
        <w:t>Adegan pertama:</w:t>
      </w:r>
      <w:r>
        <w:rPr>
          <w:lang w:val="id_ID" w:bidi="id_ID"/>
        </w:rPr>
        <w:t xml:space="preserve"> Para pengikut Yesus dianiaya oleh Saulus dan yang lainnya. Mereka melarikan diri dari Yerusalem dan pergi ke banyak tempat di wilayah itu, termasuk Damaskus.</w:t>
      </w:r>
    </w:p>
    <w:p>
      <w:pPr/>
      <w:r>
        <w:rPr>
          <w:lang w:val="id_ID" w:bidi="id_ID"/>
        </w:rPr>
      </w:r>
      <w:r>
        <w:rPr>
          <w:b/>
          <w:lang w:val="id_ID" w:bidi="id_ID"/>
        </w:rPr>
        <w:t>Adegan kedua:</w:t>
      </w:r>
      <w:r>
        <w:rPr>
          <w:lang w:val="id_ID" w:bidi="id_ID"/>
        </w:rPr>
        <w:t xml:space="preserve"> Saulus pergi kepada imam besar. Dia meminta izin untuk menangkap para pengikut Yesus di Damaskus. Imam besar memberikan surat-surat kepada Saulus yang menginstruksikan para pemimpin Rumah Ibadat Damaskus untuk membantu Saulus.</w:t>
      </w:r>
    </w:p>
    <w:p>
      <w:pPr/>
      <w:r>
        <w:rPr>
          <w:lang w:val="id_ID" w:bidi="id_ID"/>
        </w:rPr>
      </w:r>
      <w:r>
        <w:rPr>
          <w:b/>
          <w:lang w:val="id_ID" w:bidi="id_ID"/>
        </w:rPr>
        <w:t>Adegan ketiga:</w:t>
      </w:r>
      <w:r>
        <w:rPr>
          <w:lang w:val="id_ID" w:bidi="id_ID"/>
        </w:rPr>
        <w:t xml:space="preserve"> Saulus dan rekan-rekannya melakukan perjalanan dari Yerusalem ke Damaskus. Sebelum tiba di Damaskus, Saulus dibutakan oleh terang dari surga dan melihat penglihatan Yesus. Teman-teman Saulus membawanya ke kota, ke rumah Yudas di Jalan Lurus.</w:t>
      </w:r>
    </w:p>
    <w:p>
      <w:pPr/>
      <w:r>
        <w:rPr>
          <w:lang w:val="id_ID" w:bidi="id_ID"/>
        </w:rPr>
      </w:r>
      <w:r>
        <w:rPr>
          <w:b/>
          <w:lang w:val="id_ID" w:bidi="id_ID"/>
        </w:rPr>
        <w:t>Adegan keempat:</w:t>
      </w:r>
      <w:r>
        <w:rPr>
          <w:lang w:val="id_ID" w:bidi="id_ID"/>
        </w:rPr>
        <w:t xml:space="preserve"> Ananias memiliki penglihatan tentang Yesus. Yesus menginstruksikan Ananias untuk pergi kepada Saulus di Damaskus.</w:t>
      </w:r>
    </w:p>
    <w:p>
      <w:pPr/>
      <w:r>
        <w:rPr>
          <w:lang w:val="id_ID" w:bidi="id_ID"/>
        </w:rPr>
      </w:r>
      <w:r>
        <w:rPr>
          <w:b/>
          <w:lang w:val="id_ID" w:bidi="id_ID"/>
        </w:rPr>
        <w:t>Adegan kelima:</w:t>
      </w:r>
      <w:r>
        <w:rPr>
          <w:lang w:val="id_ID" w:bidi="id_ID"/>
        </w:rPr>
        <w:t xml:space="preserve"> Ananias pergi kepada Saulus dan meletakkan tangannya di atas Saulus. Saulus melihat lagi. Saulus dibaptis.</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Saulus</w:t>
      </w:r>
    </w:p>
    <w:p>
      <w:pPr>
        <w:pStyle w:val="ListBullet"/>
        <w:spacing w:line="240" w:lineRule="auto"/>
        <w:ind w:left="720"/>
      </w:pPr>
      <w:r>
        <w:rPr>
          <w:lang w:val="id_ID" w:bidi="id_ID"/>
        </w:rPr>
      </w:r>
      <w:r>
        <w:rPr>
          <w:lang w:val="id_ID" w:bidi="id_ID"/>
        </w:rPr>
        <w:t>Imam Besar</w:t>
      </w:r>
    </w:p>
    <w:p>
      <w:pPr>
        <w:pStyle w:val="ListBullet"/>
        <w:spacing w:line="240" w:lineRule="auto"/>
        <w:ind w:left="720"/>
      </w:pPr>
      <w:r>
        <w:rPr>
          <w:lang w:val="id_ID" w:bidi="id_ID"/>
        </w:rPr>
      </w:r>
      <w:r>
        <w:rPr>
          <w:lang w:val="id_ID" w:bidi="id_ID"/>
        </w:rPr>
        <w:t>Orang-orang yang melakukan perjalanan bersama Saulus</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Ananias</w:t>
      </w:r>
    </w:p>
    <w:p>
      <w:pPr>
        <w:pStyle w:val="ListBullet"/>
        <w:spacing w:line="240" w:lineRule="auto"/>
        <w:ind w:left="720"/>
      </w:pPr>
      <w:r>
        <w:rPr>
          <w:lang w:val="id_ID" w:bidi="id_ID"/>
        </w:rPr>
      </w:r>
      <w:r>
        <w:rPr>
          <w:lang w:val="id_ID" w:bidi="id_ID"/>
        </w:rPr>
        <w:t>Yudas</w:t>
      </w:r>
    </w:p>
    <w:p>
      <w:pPr>
        <w:pStyle w:val="ListBullet"/>
        <w:spacing w:line="240" w:lineRule="auto"/>
        <w:ind w:left="720"/>
      </w:pPr>
      <w:r>
        <w:rPr>
          <w:lang w:val="id_ID" w:bidi="id_ID"/>
        </w:rPr>
      </w:r>
      <w:r>
        <w:rPr>
          <w:lang w:val="id_ID" w:bidi="id_ID"/>
        </w:rPr>
        <w:t>Pengikut-pengikut Yesus</w:t>
      </w:r>
    </w:p>
    <w:p>
      <w:pPr>
        <w:pStyle w:val="ListBullet"/>
        <w:spacing w:line="240" w:lineRule="auto"/>
        <w:ind w:left="720"/>
      </w:pPr>
      <w:r>
        <w:rPr>
          <w:lang w:val="id_ID" w:bidi="id_ID"/>
        </w:rPr>
      </w:r>
      <w:r>
        <w:rPr>
          <w:lang w:val="id_ID" w:bidi="id_ID"/>
        </w:rPr>
        <w:t>Para pemimpin Rumah Ibadat di Damaskus</w:t>
      </w:r>
    </w:p>
    <w:p>
      <w:pPr/>
      <w:r>
        <w:rPr>
          <w:lang w:val="id_ID" w:bidi="id_ID"/>
        </w:rPr>
      </w:r>
      <w:r>
        <w:rPr>
          <w:lang w:val="id_ID" w:bidi="id_ID"/>
        </w:rPr>
        <w:t xml:space="preserve">Dalam sesi ini, minta kelompok untuk membuat papan cerita, membuat 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Penting untuk diingat bahwa Saulus hadir ketika Stefanus dilempari batu. Dia kemudian mulai menganiaya, atau mencelakai, para pengikut Yesus. Penting juga untuk diingat bahwa hal-hal ini terjadi pada saat Filipus sedang membagikan tentang Yesus di Samaria dan kepada orang Etiopia.</w:t>
      </w:r>
    </w:p>
    <w:p>
      <w:pPr/>
      <w:r>
        <w:rPr>
          <w:lang w:val="id_ID" w:bidi="id_ID"/>
        </w:rPr>
      </w:r>
      <w:r>
        <w:rPr>
          <w:lang w:val="id_ID" w:bidi="id_ID"/>
        </w:rPr>
        <w:t>Banyak pengikut Yesus di Yerusalem meninggalkan kota itu karena penganiayaan. Mereka pergi ke berbagai tempat di wilayah itu, termasuk Damaskus. Saulus meminta izin kepada Imam Besar untuk menangkap para pengikut Yesus, yang juga disebut Jalan, di Damaskus dan membawa mereka kembali ke Yerusalem.</w:t>
      </w:r>
    </w:p>
    <w:p>
      <w:pPr/>
      <w:r>
        <w:rPr>
          <w:lang w:val="id_ID" w:bidi="id_ID"/>
        </w:rPr>
      </w:r>
      <w:r>
        <w:rPr>
          <w:lang w:val="id_ID" w:bidi="id_ID"/>
        </w:rPr>
        <w:t>Sambil melakukan perjalanan ke Damaskus, Saulus dibutakan oleh terang dari surga dan mendapatkan penglihatan tentang Yesus. Suara Yesus berbicara kepada Saulus. Penting untuk mengingat apa yang Yesus dan Saulus katakan satu sama lain. Penting juga untuk diingat bahwa rekan-rekannya yang sedang bepergian mendengar suara dan melihat terang tetapi tidak melihat siapa pun. Saulus dituntun ke Damaskus oleh rekan-rekan seperjalanannya.</w:t>
      </w:r>
    </w:p>
    <w:p>
      <w:pPr/>
      <w:r>
        <w:rPr>
          <w:lang w:val="id_ID" w:bidi="id_ID"/>
        </w:rPr>
      </w:r>
      <w:r>
        <w:rPr>
          <w:lang w:val="id_ID" w:bidi="id_ID"/>
        </w:rPr>
        <w:t>Saulus dibutakan selama tiga hari dan tidak makan atau minum selama waktu itu. Yesus menampakkan diri kepada Ananias dan Saulus dalam penglihatan yang terpisah, mengatakan hal yang sama kepada mereka. Ananias enggan pergi kepada Saulus karena reputasinya yang menganiaya dan mencelakai para pengikut Yesus. Yesus memerintahkan Ananias untuk pergi karena Yesus memiliki rencana khusus untuk Saulus.</w:t>
      </w:r>
    </w:p>
    <w:p>
      <w:pPr/>
      <w:r>
        <w:rPr>
          <w:lang w:val="id_ID" w:bidi="id_ID"/>
        </w:rPr>
      </w:r>
      <w:r>
        <w:rPr>
          <w:lang w:val="id_ID" w:bidi="id_ID"/>
        </w:rPr>
        <w:t>Ananias menaati Yesus. Ananias pergi ke rumah tempat Saulus tinggal. Dia meletakkan tangannya ke atas Saulus. Ananias memberi tahu Saulus bahwa Tuhan Yesus yang menampakkan diri kepadanya di jalan, telah mengutus Ananias agar Saulus dapat memperoleh penglihatan kembali dan dipenuhi dengan Roh Kudus. Saulus dapat melihat lagi. Dia dibaptis, sebuah pembasuhan seremonial untuk menunjukkan bahwa dia mengikut Yesus.</w:t>
      </w:r>
      <w:r>
        <w:rPr>
          <w:lang w:val="id_ID" w:bidi="id_ID"/>
        </w:rPr>
      </w:r>
    </w:p>
    <w:p>
      <w:pPr>
        <w:pStyle w:val="Heading3"/>
      </w:pPr>
      <w:r>
        <w:rPr>
          <w:lang w:val="id_ID" w:bidi="id_ID"/>
        </w:rPr>
        <w:t>Memperagakan Bacaan</w:t>
      </w:r>
    </w:p>
    <w:p>
      <w:pPr/>
      <w:r>
        <w:rPr>
          <w:lang w:val="id_ID" w:bidi="id_ID"/>
        </w:rPr>
      </w:r>
      <w:r>
        <w:rPr>
          <w:lang w:val="id_ID" w:bidi="id_ID"/>
        </w:rPr>
        <w:t>Dengarkan teks satu kali lagi dalam versi yang paling mudah dimengerti.</w:t>
      </w:r>
    </w:p>
    <w:p>
      <w:pPr/>
      <w:r>
        <w:rPr>
          <w:lang w:val="id_ID" w:bidi="id_ID"/>
        </w:rPr>
      </w:r>
      <w:r>
        <w:rPr>
          <w:lang w:val="id_ID" w:bidi="id_ID"/>
        </w:rPr>
        <w:t>Dalam sesi ini, tim akan memerankan kisah tersebut.</w:t>
      </w:r>
    </w:p>
    <w:p>
      <w:pPr/>
      <w:r>
        <w:rPr>
          <w:lang w:val="id_ID" w:bidi="id_ID"/>
        </w:rPr>
      </w:r>
      <w:r>
        <w:rPr>
          <w:lang w:val="id_ID" w:bidi="id_ID"/>
        </w:rPr>
        <w:t>Kisah ini memiliki 5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Saulus</w:t>
      </w:r>
    </w:p>
    <w:p>
      <w:pPr>
        <w:pStyle w:val="ListBullet"/>
        <w:spacing w:line="240" w:lineRule="auto"/>
        <w:ind w:left="720"/>
      </w:pPr>
      <w:r>
        <w:rPr>
          <w:lang w:val="id_ID" w:bidi="id_ID"/>
        </w:rPr>
      </w:r>
      <w:r>
        <w:rPr>
          <w:lang w:val="id_ID" w:bidi="id_ID"/>
        </w:rPr>
        <w:t>Imam Besar</w:t>
      </w:r>
    </w:p>
    <w:p>
      <w:pPr>
        <w:pStyle w:val="ListBullet"/>
        <w:spacing w:line="240" w:lineRule="auto"/>
        <w:ind w:left="720"/>
      </w:pPr>
      <w:r>
        <w:rPr>
          <w:lang w:val="id_ID" w:bidi="id_ID"/>
        </w:rPr>
      </w:r>
      <w:r>
        <w:rPr>
          <w:lang w:val="id_ID" w:bidi="id_ID"/>
        </w:rPr>
        <w:t>Orang-orang yang melakukan perjalanan bersama Saulus</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Ananias</w:t>
      </w:r>
    </w:p>
    <w:p>
      <w:pPr>
        <w:pStyle w:val="ListBullet"/>
        <w:spacing w:line="240" w:lineRule="auto"/>
        <w:ind w:left="720"/>
      </w:pPr>
      <w:r>
        <w:rPr>
          <w:lang w:val="id_ID" w:bidi="id_ID"/>
        </w:rPr>
      </w:r>
      <w:r>
        <w:rPr>
          <w:lang w:val="id_ID" w:bidi="id_ID"/>
        </w:rPr>
        <w:t>Yudas</w:t>
      </w:r>
    </w:p>
    <w:p>
      <w:pPr>
        <w:pStyle w:val="ListBullet"/>
        <w:spacing w:line="240" w:lineRule="auto"/>
        <w:ind w:left="720"/>
      </w:pPr>
      <w:r>
        <w:rPr>
          <w:lang w:val="id_ID" w:bidi="id_ID"/>
        </w:rPr>
      </w:r>
      <w:r>
        <w:rPr>
          <w:lang w:val="id_ID" w:bidi="id_ID"/>
        </w:rPr>
        <w:t>Pengikut-pengikut Yesus</w:t>
      </w:r>
    </w:p>
    <w:p>
      <w:pPr>
        <w:pStyle w:val="ListBullet"/>
        <w:spacing w:line="240" w:lineRule="auto"/>
        <w:ind w:left="720"/>
      </w:pPr>
      <w:r>
        <w:rPr>
          <w:lang w:val="id_ID" w:bidi="id_ID"/>
        </w:rPr>
      </w:r>
      <w:r>
        <w:rPr>
          <w:lang w:val="id_ID" w:bidi="id_ID"/>
        </w:rPr>
        <w:t>Para pemimpin Rumah Ibadat di Damaskus</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kelompok untuk mengingat bagian-bagian kisah tersebut.</w:t>
      </w:r>
    </w:p>
    <w:p>
      <w:pPr/>
      <w:r>
        <w:rPr>
          <w:lang w:val="id_ID" w:bidi="id_ID"/>
        </w:rPr>
      </w:r>
      <w:r>
        <w:rPr>
          <w:lang w:val="id_ID" w:bidi="id_ID"/>
        </w:rPr>
        <w:t>Saat kelompok memerankan kisah ini untuk kedua kalinya, hentikan mereka pada bagian-bagian tertentu.</w:t>
      </w:r>
    </w:p>
    <w:p>
      <w:pPr/>
      <w:r>
        <w:rPr>
          <w:lang w:val="id_ID" w:bidi="id_ID"/>
        </w:rPr>
      </w:r>
      <w:r>
        <w:rPr>
          <w:lang w:val="id_ID" w:bidi="id_ID"/>
        </w:rPr>
        <w:t>Perankan para pengikut Yesus di Yerusalem yang dianiaya, disesah oleh orang-orang di Yerusalem. Perankan mereka yang melarikan diri dari Yerusalem ke tempat-tempat lain, seperti Damaskus.</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para pengikut Yesus, "Bagaimana perasaan Anda?" Anda mungkin mendengar hal-hal seperti, "Takut." "Aku mengkhawatirkan nyawaku," atau "Aku mengkhawatirkan keluargaku," dan "Aku akan mengikut Yesus apa pun yang terjadi."</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Perankan Saulus sedang pergi kepada Imam besar untuk meminta izin pergi ke Damaskus menangkap para pengikut Yesus, juga disebut Jalan, dan membawa mereka kembali ke Yerusalem. Imam besar memberikan Saulus surat-surat kepada para pemimpin Rumah Ibadat di Damaskus.</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Saulus, "Bagaimana perasaan Anda?" Anda mungkin mendengar hal-hal seperti, "Orang benar. Aku perlu melindungi iman Yahudi," atau "Aku selalu melakukan apa yang benar," dan "Aku perlu menghentikan orang-orang ini menyebarkan ajaran palsu."</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Sambil melakukan perjalanan ke Damaskus, Saulus dibutakan oleh terang dari surga dan mendapatkan penglihatan tentang Yesus. Saulus mendengar suara Yesus berkata, "Saulus, mengapa engkau menganiaya Aku?" Saulus tidak mengenali suara itu dan bertanya, "Siapakah Engkau, Tuhan?" Yesus mengatakan kepada Saulus, "Akulah Yesus, yang kauaniaya itu." Penting untuk diingat bahwa rekan-rekan perjalanannya mendengar suara dan melihat terang tetapi tidak melihat siapa pun. Saulus dituntun ke Damaskus oleh teman-teman seperjalanannya.</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para aktor yang memerankan para pendamping Saulus, "Bagaimana perasaan kalian?" Anda mungkin mendengar hal-hal seperti, "Apa yang terjadi?" Aku melihat terang dan mendengar suara, tetapi aku hanya melihat Saulus!" atau "Apa yang terjadi pada Saulus?" dan "Kita perlu membantu Saulus masuk ke Damaskus." Tanyakan kepada aktor yang memerankan Saulus, "Bagaimana perasaan Anda?" Anda mungkin mendengar hal-hal seperti, "Aku tidak dapat melihat!" Aku sangat menyesal. Sepertinya Aku sedang dihukum," atau "Kupikir orang-orang ini melakukan kesalahan." Aku tidak menyadari bahwa aku sedang menganiaya Yesus," dan "Aku tahu sekarang bahwa Yesus adalah tuan."</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Saulus dibutakan selama tiga hari dan tidak makan atau minum selama waktu itu. Yesus menampakkan diri kepada Ananias dan Saulus dalam penglihatan yang terpisah, mengatakan hal yang sama kepada mereka. Ananias enggan pergi kepada Saulus karena reputasinya yang menganiaya dan membahayakan para pengikut Yesus. Yesus memerintahkan Ananias untuk pergi karena Yesus memiliki rencana khusus untuk Saulus.</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Ananias, "Bagaimana perasaan Anda?" Anda mungkin mendengar hal-hal seperti, "Aku takut karena semua hal buruk yang telah aku dengar tentang orang ini Saulus," dan "Enggan, tetapi aku percaya kepada Yesus sehingga aku perlu menaati-Nya."</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Ananias menaati Yesus. Ananias pergi ke rumah tempat Saulus tinggal. Dia meletakkan tangannya ke atas Saulus. Ananias mengatakan kepada Saulus bahwa Tuhan Yesus yang menampakkan diri kepadanya di jalan telah mengutus Ananias agar Saulus dapat melihat kembali dan dipenuhi dengan Roh Kudus. Saulus dapat melihat lagi. Dia dibaptis, sebuah pembasuhan seremonial untuk menunjukkan bahwa dia mengikut Yesus.</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Saulus, "Bagaimana perasaan Anda?" Anda mungkin mendengar hal-hal seperti, "Aku dapat melihat lagi!" atau "Yesus adalah Juruselamat yang dijanjikan. Aku perlu mengikuti-Nya," dan "Merasa terhormat bahwa Yesus mau memakai aku setelah semua hal buruk yang telah aku lakukan kepada para pengikut-Nya."</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dimengerti.</w:t>
      </w:r>
    </w:p>
    <w:p>
      <w:pPr/>
      <w:r>
        <w:rPr>
          <w:lang w:val="id_ID" w:bidi="id_ID"/>
        </w:rPr>
      </w:r>
      <w:r>
        <w:rPr>
          <w:lang w:val="id_ID" w:bidi="id_ID"/>
        </w:rPr>
        <w:t xml:space="preserve">Saulus mendapatkan surat dari </w:t>
      </w:r>
      <w:r>
        <w:rPr>
          <w:b/>
          <w:lang w:val="id_ID" w:bidi="id_ID"/>
        </w:rPr>
        <w:t>imam besar</w:t>
      </w:r>
      <w:r>
        <w:rPr>
          <w:lang w:val="id_ID" w:bidi="id_ID"/>
        </w:rPr>
        <w:t xml:space="preserve">, pemimpin </w:t>
      </w:r>
      <w:r>
        <w:rPr>
          <w:b/>
          <w:lang w:val="id_ID" w:bidi="id_ID"/>
        </w:rPr>
        <w:t>Dewan</w:t>
      </w:r>
      <w:r>
        <w:rPr>
          <w:lang w:val="id_ID" w:bidi="id_ID"/>
        </w:rPr>
        <w:t xml:space="preserve"> tinggi Yahudi, memberinya izin untuk menangkap para pengikut Yesus yang telah pergi ke Damaskus. Surat-surat ini ditujukan kepada para pemimpin Rumah </w:t>
      </w:r>
      <w:r>
        <w:rPr>
          <w:b/>
          <w:lang w:val="id_ID" w:bidi="id_ID"/>
        </w:rPr>
        <w:t>Ibadat</w:t>
      </w:r>
      <w:r>
        <w:rPr>
          <w:lang w:val="id_ID" w:bidi="id_ID"/>
        </w:rPr>
        <w:t xml:space="preserve">. Ingatlah untuk menggunakan kata-kata yang sama yang telah Anda gunakan sebelumnya untuk </w:t>
      </w:r>
      <w:r>
        <w:rPr>
          <w:lang w:val="id_ID" w:bidi="id_ID"/>
        </w:rPr>
        <w:t>imam</w:t>
      </w:r>
      <w:r>
        <w:rPr>
          <w:lang w:val="id_ID" w:bidi="id_ID"/>
        </w:rPr>
        <w:t xml:space="preserve"> dan </w:t>
      </w:r>
      <w:r>
        <w:rPr>
          <w:lang w:val="id_ID" w:bidi="id_ID"/>
        </w:rPr>
        <w:t>Rumah Ibadah</w:t>
      </w:r>
      <w:r>
        <w:rPr>
          <w:lang w:val="id_ID" w:bidi="id_ID"/>
        </w:rPr>
        <w:t>. Definisi lengkap dari kata-kata ini dapat ditemukan di Daftar Kata Utama.</w:t>
      </w:r>
    </w:p>
    <w:p>
      <w:pPr/>
      <w:r>
        <w:rPr>
          <w:lang w:val="id_ID" w:bidi="id_ID"/>
        </w:rPr>
      </w:r>
      <w:r>
        <w:rPr>
          <w:lang w:val="id_ID" w:bidi="id_ID"/>
        </w:rPr>
        <w:t xml:space="preserve">Paulus diberi wewenang untuk menangkap baik laki-laki maupun perempuan yang termasuk dalam </w:t>
      </w:r>
      <w:r>
        <w:rPr>
          <w:b/>
          <w:lang w:val="id_ID" w:bidi="id_ID"/>
        </w:rPr>
        <w:t>Jalan Itu</w:t>
      </w:r>
      <w:r>
        <w:rPr>
          <w:lang w:val="id_ID" w:bidi="id_ID"/>
        </w:rPr>
        <w:t>. "Jalan" adalah sebutan yang digunakan oleh orang-orang yang pertama kali percaya kepada Yesus untuk diri mereka sendiri. Gelar ini bisa jadi berasal dari saat Yesus berkata tentang diri-Nya, "Akulah jalan...kepada Bapa," yang menunjukkan bahwa Dialah yang membuat hubungan yang benar dengan Allah mungkin terjadi. Penjelasan lain bisa jadi bahwa para pengikut Yesus melihat diri mereka sebagai jalan yang benar dalam komunitas iman Yahudi yang lebih besar.</w:t>
      </w:r>
    </w:p>
    <w:p>
      <w:pPr/>
      <w:r>
        <w:rPr>
          <w:lang w:val="id_ID" w:bidi="id_ID"/>
        </w:rPr>
      </w:r>
      <w:r>
        <w:rPr>
          <w:lang w:val="id_ID" w:bidi="id_ID"/>
        </w:rPr>
        <w:t xml:space="preserve">Ketika Saulus mendekati Damaskus, terang bersinar dari </w:t>
      </w:r>
      <w:r>
        <w:rPr>
          <w:b/>
          <w:lang w:val="id_ID" w:bidi="id_ID"/>
        </w:rPr>
        <w:t>surga</w:t>
      </w:r>
      <w:r>
        <w:rPr>
          <w:lang w:val="id_ID" w:bidi="id_ID"/>
        </w:rPr>
        <w:t xml:space="preserve"> dan membutakannya. </w:t>
      </w:r>
      <w:r>
        <w:rPr>
          <w:b/>
          <w:lang w:val="id_ID" w:bidi="id_ID"/>
        </w:rPr>
        <w:t>Surga</w:t>
      </w:r>
      <w:r>
        <w:rPr>
          <w:lang w:val="id_ID" w:bidi="id_ID"/>
        </w:rPr>
        <w:t xml:space="preserve"> dapat merujuk pada langit, atau pada tempat Allah dan para malaikat-Nya tinggal. Dalam konteks ini kemungkinan besar itu adalah tempat di mana Allah tinggal, karena terang itu disebabkan oleh Yesus. Ingatlah untuk menggunakan kata yang sama untuk </w:t>
      </w:r>
      <w:r>
        <w:rPr>
          <w:b/>
          <w:lang w:val="id_ID" w:bidi="id_ID"/>
        </w:rPr>
        <w:t>surga</w:t>
      </w:r>
      <w:r>
        <w:rPr>
          <w:lang w:val="id_ID" w:bidi="id_ID"/>
        </w:rPr>
        <w:t xml:space="preserve"> seperti yang telah Anda gunakan sebelumnya. Anda dapat menemukan definisi tentang </w:t>
      </w:r>
      <w:r>
        <w:rPr>
          <w:lang w:val="id_ID" w:bidi="id_ID"/>
        </w:rPr>
        <w:t>surga</w:t>
      </w:r>
      <w:r>
        <w:rPr>
          <w:lang w:val="id_ID" w:bidi="id_ID"/>
        </w:rPr>
        <w:t xml:space="preserve"> di Daftar Kata Utama.</w:t>
      </w:r>
    </w:p>
    <w:p>
      <w:pPr/>
      <w:r>
        <w:rPr>
          <w:lang w:val="id_ID" w:bidi="id_ID"/>
        </w:rPr>
      </w:r>
      <w:r>
        <w:rPr>
          <w:lang w:val="id_ID" w:bidi="id_ID"/>
        </w:rPr>
        <w:t xml:space="preserve">Saulus terjatuh ke tanah dan kemudian mendengar suara yang bertanya kepadanya, "Mengapa kamu </w:t>
      </w:r>
      <w:r>
        <w:rPr>
          <w:b/>
          <w:lang w:val="id_ID" w:bidi="id_ID"/>
        </w:rPr>
        <w:t>menganiaya</w:t>
      </w:r>
      <w:r>
        <w:rPr>
          <w:lang w:val="id_ID" w:bidi="id_ID"/>
        </w:rPr>
        <w:t xml:space="preserve"> Aku?" Menganiaya berarti menyakiti orang-orang atau menyebabkan mereka menderita. Ingatlah untuk menggunakan kata yang sama untuk menganiaya seperti yang telah Anda gunakan pada perikop sebelumnya. Definisi tentang </w:t>
      </w:r>
      <w:r>
        <w:rPr>
          <w:lang w:val="id_ID" w:bidi="id_ID"/>
        </w:rPr>
        <w:t>penganiayaan</w:t>
      </w:r>
      <w:r>
        <w:rPr>
          <w:lang w:val="id_ID" w:bidi="id_ID"/>
        </w:rPr>
        <w:t xml:space="preserve"> dapat ditemukan di Daftar Kata Utama.</w:t>
      </w:r>
    </w:p>
    <w:p>
      <w:pPr/>
      <w:r>
        <w:rPr>
          <w:lang w:val="id_ID" w:bidi="id_ID"/>
        </w:rPr>
      </w:r>
      <w:r>
        <w:rPr>
          <w:lang w:val="id_ID" w:bidi="id_ID"/>
        </w:rPr>
        <w:t xml:space="preserve">Saulus menjawab, "Siapakah Engkau, </w:t>
      </w:r>
      <w:r>
        <w:rPr>
          <w:b/>
          <w:lang w:val="id_ID" w:bidi="id_ID"/>
        </w:rPr>
        <w:t>Tuhan</w:t>
      </w:r>
      <w:r>
        <w:rPr>
          <w:lang w:val="id_ID" w:bidi="id_ID"/>
        </w:rPr>
        <w:t xml:space="preserve">?" Penggunaan gelar Tuhan oleh Saulus bukan hanya karena rasa hormat, tetapi juga karena pengakuan bahwa ia tidak berbicara kepada orang biasa. Ingatlah untuk menggunakan kata yang sama untuk Tuhan seperti yang telah Anda gunakan pada bagian sebelumnya. Definisi tentang </w:t>
      </w:r>
      <w:r>
        <w:rPr>
          <w:lang w:val="id_ID" w:bidi="id_ID"/>
        </w:rPr>
        <w:t>Tuhan</w:t>
      </w:r>
      <w:r>
        <w:rPr>
          <w:lang w:val="id_ID" w:bidi="id_ID"/>
        </w:rPr>
        <w:t xml:space="preserve"> dapat ditemukan di Daftar Kata Utama.</w:t>
      </w:r>
    </w:p>
    <w:p>
      <w:pPr/>
      <w:r>
        <w:rPr>
          <w:lang w:val="id_ID" w:bidi="id_ID"/>
        </w:rPr>
      </w:r>
      <w:r>
        <w:rPr>
          <w:lang w:val="id_ID" w:bidi="id_ID"/>
        </w:rPr>
        <w:t xml:space="preserve">Saulus diperintahkan untuk pergi ke Damaskus dan ia akan diberi tahu apa yang harus dilakukan. Yesus menampakkan diri kepada Ananias, seorang </w:t>
      </w:r>
      <w:r>
        <w:rPr>
          <w:b/>
          <w:lang w:val="id_ID" w:bidi="id_ID"/>
        </w:rPr>
        <w:t>murid</w:t>
      </w:r>
      <w:r>
        <w:rPr>
          <w:lang w:val="id_ID" w:bidi="id_ID"/>
        </w:rPr>
        <w:t xml:space="preserve"> atau pengikut Yesus, dalam suatu </w:t>
      </w:r>
      <w:r>
        <w:rPr>
          <w:b/>
          <w:lang w:val="id_ID" w:bidi="id_ID"/>
        </w:rPr>
        <w:t>penglihatan</w:t>
      </w:r>
      <w:r>
        <w:rPr>
          <w:lang w:val="id_ID" w:bidi="id_ID"/>
        </w:rPr>
        <w:t xml:space="preserve">, menyuruh dia pergi kepada Saulus. Dia memberi tahu Ananias bahwa Saulus juga telah mendapat penglihatan. Penglihatan merujuk pada pengalaman supranatural di mana pesan dari Allah diberikan kepada seseorang ketika mereka terjaga. Mimpi adalah apa yang Allah perlihatkan kepada manusia ketika mereka sedang tidur. Jika bahasa Anda hanya memiliki satu kata untuk penglihatan dan mimpi, Anda mungkin ingin menentukan bahwa Ananias dan Saulus sedang terjaga ketika mereka menerima pesan dari Yesus. Ingatlah untuk menggunakan kata-kata yang sama untuk murid dan penglihatan seperti yang telah Anda gunakan pada perikop sebelumnya. Definisi tentang </w:t>
      </w:r>
      <w:r>
        <w:rPr>
          <w:lang w:val="id_ID" w:bidi="id_ID"/>
        </w:rPr>
        <w:t>murid</w:t>
      </w:r>
      <w:r>
        <w:rPr>
          <w:lang w:val="id_ID" w:bidi="id_ID"/>
        </w:rPr>
        <w:t xml:space="preserve"> dan </w:t>
      </w:r>
      <w:r>
        <w:rPr>
          <w:lang w:val="id_ID" w:bidi="id_ID"/>
        </w:rPr>
        <w:t>penglihatan</w:t>
      </w:r>
      <w:r>
        <w:rPr>
          <w:lang w:val="id_ID" w:bidi="id_ID"/>
        </w:rPr>
        <w:t xml:space="preserve"> dapat ditemukan di Daftar Kata Utama.</w:t>
      </w:r>
    </w:p>
    <w:p>
      <w:pPr/>
      <w:r>
        <w:rPr>
          <w:lang w:val="id_ID" w:bidi="id_ID"/>
        </w:rPr>
      </w:r>
      <w:r>
        <w:rPr>
          <w:lang w:val="id_ID" w:bidi="id_ID"/>
        </w:rPr>
        <w:t xml:space="preserve">Ananias ragu untuk pergi karena ia telah mendengar tentang bagaimana Saulus menganiaya para pengikut Yesus. Yesus memerintahkan Ananias untuk pergi karena Saulus adalah alat pilihan Yesus untuk membawa kabar baik tentang keselamatan dalam Yesus kepada </w:t>
      </w:r>
      <w:r>
        <w:rPr>
          <w:b/>
          <w:lang w:val="id_ID" w:bidi="id_ID"/>
        </w:rPr>
        <w:t>bangsa-bangsa lain</w:t>
      </w:r>
      <w:r>
        <w:rPr>
          <w:lang w:val="id_ID" w:bidi="id_ID"/>
        </w:rPr>
        <w:t xml:space="preserve">, yaitu mereka yang bukan Yahudi. "Alat pilihan" berarti bahwa Yesus telah memilih Saulus untuk melayani-Nya. Gunakan kata yang sama untuk orang bukan Yahudi seperti yang telah Anda gunakan sebelumnya. Anda dapat menemukan definisi </w:t>
      </w:r>
      <w:r>
        <w:rPr>
          <w:lang w:val="id_ID" w:bidi="id_ID"/>
        </w:rPr>
        <w:t>Bukan Yahudi</w:t>
      </w:r>
      <w:r>
        <w:rPr>
          <w:lang w:val="id_ID" w:bidi="id_ID"/>
        </w:rPr>
        <w:t xml:space="preserve"> di Daftar Kata Utama.</w:t>
      </w:r>
    </w:p>
    <w:p>
      <w:pPr/>
      <w:r>
        <w:rPr>
          <w:lang w:val="id_ID" w:bidi="id_ID"/>
        </w:rPr>
      </w:r>
      <w:r>
        <w:rPr>
          <w:lang w:val="id_ID" w:bidi="id_ID"/>
        </w:rPr>
        <w:t xml:space="preserve">Ananias menaati Yesus dan pergi ke rumah tempat Saulus tinggal. Ananias pergi kepada Saulus, meletakkan tangannya di atasnya. Ananias mengatakan kepada Saulus bahwa Tuhan Yesus yang menampakkan diri kepadanya di jalan, telah mengutus Ananias agar Saulus dapat memperoleh penglihatan kembali dan dipenuhi dengan </w:t>
      </w:r>
      <w:r>
        <w:rPr>
          <w:b/>
          <w:lang w:val="id_ID" w:bidi="id_ID"/>
        </w:rPr>
        <w:t>Roh Kudus</w:t>
      </w:r>
      <w:r>
        <w:rPr>
          <w:lang w:val="id_ID" w:bidi="id_ID"/>
        </w:rPr>
        <w:t xml:space="preserve">. Ingatlah untuk menggunakan kata yang sama untuk Roh Kudus seperti yang telah Anda gunakan dalam perikop sebelumnya. Definisi tentang </w:t>
      </w:r>
      <w:r>
        <w:rPr>
          <w:lang w:val="id_ID" w:bidi="id_ID"/>
        </w:rPr>
        <w:t>Roh Kudus</w:t>
      </w:r>
      <w:r>
        <w:rPr>
          <w:lang w:val="id_ID" w:bidi="id_ID"/>
        </w:rPr>
        <w:t xml:space="preserve"> dapat ditemukan dalam Daftar Kata Utama.</w:t>
      </w:r>
    </w:p>
    <w:p>
      <w:pPr/>
      <w:r>
        <w:rPr>
          <w:lang w:val="id_ID" w:bidi="id_ID"/>
        </w:rPr>
      </w:r>
      <w:r>
        <w:rPr>
          <w:lang w:val="id_ID" w:bidi="id_ID"/>
        </w:rPr>
        <w:t xml:space="preserve">Setelah Ananias menyentuh dan berbicara kepada Saulus, sesuatu seperti </w:t>
      </w:r>
      <w:r>
        <w:rPr>
          <w:b/>
          <w:lang w:val="id_ID" w:bidi="id_ID"/>
        </w:rPr>
        <w:t>sisik</w:t>
      </w:r>
      <w:r>
        <w:rPr>
          <w:lang w:val="id_ID" w:bidi="id_ID"/>
        </w:rPr>
        <w:t xml:space="preserve"> jatuh dari mata Saulus dan ia bisa melihat lagi. Sisik adalah serpihan kulit atau mirip dengan yang terdapat pada kulit banyak ikan. Saulus kemudian </w:t>
      </w:r>
      <w:r>
        <w:rPr>
          <w:b/>
          <w:lang w:val="id_ID" w:bidi="id_ID"/>
        </w:rPr>
        <w:t>dibaptis</w:t>
      </w:r>
      <w:r>
        <w:rPr>
          <w:lang w:val="id_ID" w:bidi="id_ID"/>
        </w:rPr>
        <w:t xml:space="preserve">, sebuah upacara pembasuhan untuk menunjukkan bahwa ia mengikut Yesus. Ingatlah untuk menggunakan kata yang sama untuk membaptis seperti yang telah Anda gunakan pada perikop sebelumnya. Definisi tentang </w:t>
      </w:r>
      <w:r>
        <w:rPr>
          <w:lang w:val="id_ID" w:bidi="id_ID"/>
        </w:rPr>
        <w:t>baptisan</w:t>
      </w:r>
      <w:r>
        <w:rPr>
          <w:lang w:val="id_ID" w:bidi="id_ID"/>
        </w:rPr>
        <w:t xml:space="preserve"> dapat ditemukan di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teks tersebut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kutipan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9:19–31</w:t>
      </w:r>
      <w:r>
        <w:rPr>
          <w:lang w:val="id_ID" w:bidi="id_ID"/>
        </w:rPr>
      </w:r>
    </w:p>
    <w:p>
      <w:pPr>
        <w:pStyle w:val="Heading3"/>
      </w:pPr>
      <w:r>
        <w:rPr>
          <w:lang w:val="id_ID" w:bidi="id_ID"/>
        </w:rPr>
        <w:t>Dengar dan Renungkan</w:t>
      </w:r>
    </w:p>
    <w:p>
      <w:pPr/>
      <w:r>
        <w:rPr>
          <w:lang w:val="id_ID" w:bidi="id_ID"/>
        </w:rPr>
      </w:r>
      <w:r>
        <w:rPr>
          <w:lang w:val="id_ID" w:bidi="id_ID"/>
        </w:rPr>
        <w:t>Dengarkan Kisah Para Rasul 9:19b-31 dan simpanlah dalam hatimu. Dengarkan teks ini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diceritakan kisah ini tentang Yesus?</w:t>
      </w:r>
    </w:p>
    <w:p>
      <w:pPr>
        <w:pStyle w:val="ListBullet"/>
        <w:spacing w:line="240" w:lineRule="auto"/>
        <w:ind w:left="720"/>
      </w:pPr>
      <w:r>
        <w:rPr>
          <w:lang w:val="id_ID" w:bidi="id_ID"/>
        </w:rPr>
      </w:r>
      <w:r>
        <w:rPr>
          <w:lang w:val="id_ID" w:bidi="id_ID"/>
        </w:rPr>
        <w:t xml:space="preserve">Apa yang diceritakan kisah ini tentang manusia? </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dimengerti.</w:t>
      </w:r>
    </w:p>
    <w:p>
      <w:pPr/>
      <w:r>
        <w:rPr>
          <w:lang w:val="id_ID" w:bidi="id_ID"/>
        </w:rPr>
      </w:r>
      <w:r>
        <w:rPr>
          <w:lang w:val="id_ID" w:bidi="id_ID"/>
        </w:rPr>
        <w:t>Pada perikop sebelumnya, Saulus pergi untuk menangkap para pengikut Yesus di Damsyik. Dalam perjalanannya, dia bertemu Yesus dalam sebuah penglihatan dan akhirnya dia menjadi pengikut Yesus. Pada akhir perikop itu, Saulus dibaptis, sebuah upacara pembasuhan untuk menunjukkan bahwa ia mengikut Yesus.</w:t>
      </w:r>
    </w:p>
    <w:p>
      <w:pPr/>
      <w:r>
        <w:rPr>
          <w:lang w:val="id_ID" w:bidi="id_ID"/>
        </w:rPr>
      </w:r>
      <w:r>
        <w:rPr>
          <w:lang w:val="id_ID" w:bidi="id_ID"/>
        </w:rPr>
        <w:t>Selama beberapa hari Saulus tinggal bersama orang-orang percaya atau murid-murid, para pengikut Yesus, di Damsyik. Mereka kemungkinan besar adalah orang-orang yang tadinya ia rencanakan untuk ditangkap dan dibawa kembali ke Yerusalem. Segera setelah Saulus mendapatkan kembali kekuatannya, dia mulai memberitakan bahwa Yesus adalah Anak Allah di rumah-rumah ibadat, tempat doa orang Yahudi. Memberitakan berarti mengumumkan atau menyatakan secara terbuka.</w:t>
      </w:r>
    </w:p>
    <w:p>
      <w:pPr/>
      <w:r>
        <w:rPr>
          <w:lang w:val="id_ID" w:bidi="id_ID"/>
        </w:rPr>
      </w:r>
      <w:r>
        <w:rPr>
          <w:lang w:val="id_ID" w:bidi="id_ID"/>
        </w:rPr>
        <w:t>Anak Allah adalah gelar yang digunakan untuk Yesus. Gelar ini sering digunakan untuk merujuk kepada Sang Juruselamat yang merupakan keturunan Raja Daud. Allah akan mengutus Sang Juruselamat ini untuk menyelamatkan umat-Nya. Orang ini sering disebut sebagai "Mesias" atau "Kristus." Gelar "Anak Allah" juga menunjukkan bahwa Yesus memiliki hakikat dan karakter yang sama dengan Allah. Gelar tersebut mengacu pada hubungan istimewa antara Allah dan Yesus. Perlu dipahami bahwa dia tidak lahir dari hubungan fisik antara Allah dengan seorang perempuan.</w:t>
      </w:r>
    </w:p>
    <w:p>
      <w:pPr/>
      <w:r>
        <w:rPr>
          <w:lang w:val="id_ID" w:bidi="id_ID"/>
        </w:rPr>
      </w:r>
      <w:r>
        <w:rPr>
          <w:lang w:val="id_ID" w:bidi="id_ID"/>
        </w:rPr>
        <w:t xml:space="preserve">Definisi lengkap tentang </w:t>
      </w:r>
      <w:r>
        <w:rPr>
          <w:b/>
          <w:lang w:val="id_ID" w:bidi="id_ID"/>
        </w:rPr>
        <w:t>Anak Allah</w:t>
      </w:r>
      <w:r>
        <w:rPr>
          <w:lang w:val="id_ID" w:bidi="id_ID"/>
        </w:rPr>
        <w:t xml:space="preserve"> dapat ditemukan di dalam Daftar Kata Utama.</w:t>
      </w:r>
    </w:p>
    <w:p>
      <w:pPr/>
      <w:r>
        <w:rPr>
          <w:lang w:val="id_ID" w:bidi="id_ID"/>
        </w:rPr>
      </w:r>
      <w:r>
        <w:rPr>
          <w:lang w:val="id_ID" w:bidi="id_ID"/>
        </w:rPr>
        <w:t>Semua orang yang mendengar Saulus berbicara merasa heran atau terkejut. Mereka berkata, "Bukankah ini orang yang sama yang menimbulkan masalah di antara para pengikut Yesus di Yerusalem? Bukankah dia datang ke sini untuk menangkap para pengikut Yesus?" Ini merupakan pertanyaan-pertanyaan yang tidak diharapkan untuk dijawab. Mereka tahu tentang reputasi Saulus sebagai orang yang menganiaya atau membuat para pengikut Yesus menderita. Mereka tahu tentang rencana Saulus untuk menangkap para pengikut Yesus dan membawa mereka kembali ke Yerusalem sebagai tahanan untuk diadili oleh imam-imam kepala dari Mahkamah Agama Yahudi.</w:t>
      </w:r>
    </w:p>
    <w:p>
      <w:pPr/>
      <w:r>
        <w:rPr>
          <w:lang w:val="id_ID" w:bidi="id_ID"/>
        </w:rPr>
      </w:r>
      <w:r>
        <w:rPr>
          <w:lang w:val="id_ID" w:bidi="id_ID"/>
        </w:rPr>
        <w:t>Saulus semakin bertambah kuat, atau khotbahnya menjadi semakin berkuasa. Ini bukanlah yang dimaksud dengan kekuatan fisik Saulus. Ini adalah ungkapan yang berarti bahwa kemampuan Saulus untuk meyakinkan orang-orang tentang Yesus menjadi semakin baik setiap harinya. Saulus akan membuktikan kepada orang-orang Yahudi di Damsyik bahwa Yesus adalah Mesias, atau Sang Juruselamat yang dijanjikan. Membuktikan berarti bahwa Saulus menggunakan ayat-ayat Perjanjian Lama tentang Mesias untuk meyakinkan orang-orang bahwa Yesus adalah Mesias. Orang-orang Yahudi itu bingung, atau tidak dapat membantah apa yang dikatakan Saulus. Ini berarti mereka tidak dapat berbicara menentang bukti-bukti dari Saulus tentang Yesus.</w:t>
      </w:r>
    </w:p>
    <w:p>
      <w:pPr/>
      <w:r>
        <w:rPr>
          <w:lang w:val="id_ID" w:bidi="id_ID"/>
        </w:rPr>
      </w:r>
      <w:r>
        <w:rPr>
          <w:lang w:val="id_ID" w:bidi="id_ID"/>
        </w:rPr>
        <w:t>Ayat tersebut mengatakan "setelah berapa hari lamanya." Tidak jelas berapa banyak waktu yang telah berlalu. Banyak pakar yakin bahwa waktu tersebut mencapai tiga tahun, berdasarkan surat yang ditulis oleh Saulus, yang kemudian disebut Paulus, kepada para pengikut Yesus di wilayah lain. Setelah waktu itu berlalu, orang-orang Yahudi merencanakan untuk membunuh Saulus. Ini kemungkinan besar berarti bahwa para pemimpin Yahudi yang membuat rencana untuk membunuh Saulus. Orang-orang Yahudi tidak berhasil berdebat dengan Saulus, jadi mereka memutuskan untuk membunuhnya. Mereka menempatkan orang-orang untuk menjaga di gerbang-gerbang kota Damsyik siang dan malam dengan harapan dapat menangkap Saulus. Saulus mengetahui rencana mereka.</w:t>
      </w:r>
    </w:p>
    <w:p>
      <w:pPr/>
      <w:r>
        <w:rPr>
          <w:lang w:val="id_ID" w:bidi="id_ID"/>
        </w:rPr>
      </w:r>
      <w:r>
        <w:rPr>
          <w:lang w:val="id_ID" w:bidi="id_ID"/>
        </w:rPr>
        <w:t>Kota Damsyik dikelilingi oleh tembok batu yang tinggi dengan pintu-pintu gerbang. Ini adalah cara yang biasa untuk masuk dan keluar kota. Beberapa rumah dibangun menempel pada tembok kota dan memiliki jendela-jendela yang dibuat menembus tembok kota tersebut.</w:t>
      </w:r>
    </w:p>
    <w:p>
      <w:pPr/>
      <w:r>
        <w:rPr>
          <w:lang w:val="id_ID" w:bidi="id_ID"/>
        </w:rPr>
      </w:r>
      <w:r>
        <w:rPr>
          <w:lang w:val="id_ID" w:bidi="id_ID"/>
        </w:rPr>
        <w:t>Berhentilah di sini dan diskusikanlah: Bagaimana kota-kota di daerah Anda diatur? Bagaimana seseorang mengetahui kapan mereka memasuki atau meninggalkan kota Anda? Jenis batas apa saja yang ada di sekitar kota, kota kecil, atau jenis properti lainnya di daerah anda?</w:t>
      </w:r>
    </w:p>
    <w:p>
      <w:pPr/>
      <w:r>
        <w:rPr>
          <w:lang w:val="id_ID" w:bidi="id_ID"/>
        </w:rPr>
      </w:r>
      <w:r>
        <w:rPr>
          <w:lang w:val="id_ID" w:bidi="id_ID"/>
        </w:rPr>
        <w:t>Para pengikut Yesus di Damsyik membawa Saulus ke salah satu rumah ini. Pada malam hari, mereka mengambil sebuah keranjang yang cukup kuat untuk memuat seorang laki-laki. Mereka mengikatkan tali pada keranjang tersebut. Saulus masuk ke dalam keranjang itu, lalu orang-orang percaya menurunkan keranjang tersebut melalui jendela. Saulus berhasil melarikan diri dari Damsyik dan pergi ke Yerusalem.</w:t>
      </w:r>
    </w:p>
    <w:p>
      <w:pPr/>
      <w:r>
        <w:rPr>
          <w:lang w:val="id_ID" w:bidi="id_ID"/>
        </w:rPr>
      </w:r>
      <w:r>
        <w:rPr>
          <w:lang w:val="id_ID" w:bidi="id_ID"/>
        </w:rPr>
        <w:t xml:space="preserve">Tunjukkanlah gambar </w:t>
      </w:r>
      <w:r>
        <w:rPr>
          <w:b/>
          <w:lang w:val="id_ID" w:bidi="id_ID"/>
        </w:rPr>
        <w:t>tembok kota yang ada jendela/bukaan pada bagian samping tembok itu</w:t>
      </w:r>
      <w:r>
        <w:rPr>
          <w:lang w:val="id_ID" w:bidi="id_ID"/>
        </w:rPr>
        <w:t>.</w:t>
      </w:r>
    </w:p>
    <w:p>
      <w:pPr/>
      <w:r>
        <w:rPr>
          <w:lang w:val="id_ID" w:bidi="id_ID"/>
        </w:rPr>
      </w:r>
      <w:r>
        <w:rPr>
          <w:lang w:val="id_ID" w:bidi="id_ID"/>
        </w:rPr>
        <w:t xml:space="preserve">Tunjukkanlah gambar </w:t>
      </w:r>
      <w:r>
        <w:rPr>
          <w:b/>
          <w:lang w:val="id_ID" w:bidi="id_ID"/>
        </w:rPr>
        <w:t>keranjang yang cukup besar untuk menyembunyikan seorang pria</w:t>
      </w:r>
      <w:r>
        <w:rPr>
          <w:lang w:val="id_ID" w:bidi="id_ID"/>
        </w:rPr>
        <w:t>.</w:t>
      </w:r>
    </w:p>
    <w:p>
      <w:pPr/>
      <w:r>
        <w:rPr>
          <w:lang w:val="id_ID" w:bidi="id_ID"/>
        </w:rPr>
      </w:r>
      <w:r>
        <w:rPr>
          <w:lang w:val="id_ID" w:bidi="id_ID"/>
        </w:rPr>
        <w:t>Setelah Saulus sampai di Yerusalem, ia mencoba bergabung dengan murid-murid lainnya, yaitu para pengikut Yesus di Yerusalem. Para pengikut Yesus di Yerusalem takut kepada Saulus karena apa yang telah ia lakukan kepada mereka di masa lalu. Mereka tidak percaya bahwa Saulus telah menjadi murid Yesus. Namun, Barnabas percaya kepada Saulus. Anda tentu ingat dari sebuah perikop sebelumnya bahwa Barnabas menjual sebidang tanah dan memberikan uangnya kepada para pemimpin gereja untuk membantu mereka yang berkekurangan. Barnabas mendapatkan namanya karena dia adalah orang yang suka memberikan semangat. Dia juga memiliki reputasi yang baik di antara orang-orang percaya di Yerusalem. Perikop itu mengatakan bahwa Barnabas membawa Saulus kepada para rasul, kedua belas pengikut yang terdekat dengan Yesus. Ini berarti bahwa Barnabas memperkenalkan Saulus kepada para rasul di Yerusalem. Barnabas menceritakan kepada mereka bagaimana Saulus telah bertemu dengan Yesus. Ini berarti bahwa Barnabas pasti telah mendengarkan Saulus menceritakan kisah pertemuannya dengan Yesus dan memercayainya.</w:t>
      </w:r>
    </w:p>
    <w:p>
      <w:pPr/>
      <w:r>
        <w:rPr>
          <w:lang w:val="id_ID" w:bidi="id_ID"/>
        </w:rPr>
      </w:r>
      <w:r>
        <w:rPr>
          <w:lang w:val="id_ID" w:bidi="id_ID"/>
        </w:rPr>
        <w:t>Berhenti di sini dan diskusikanlah: Bagaimana seseorang yang baru diperkenalkan kepada komunitas Anda? Bagaimana seseorang yang sebelumnya memiliki reputasi buruk diterima kembali di dalam lingkungan masyarakat?</w:t>
      </w:r>
    </w:p>
    <w:p>
      <w:pPr/>
      <w:r>
        <w:rPr>
          <w:lang w:val="id_ID" w:bidi="id_ID"/>
        </w:rPr>
      </w:r>
      <w:r>
        <w:rPr>
          <w:lang w:val="id_ID" w:bidi="id_ID"/>
        </w:rPr>
        <w:t>Pilihan aktivitas: Minta tim untuk membagi diri menjadi beberapa pasangan. Minta setiap orang menceritakan kepada pasangan mereka tentang bagaimana mereka bertemu dengan Yesus.</w:t>
      </w:r>
    </w:p>
    <w:p>
      <w:pPr/>
      <w:r>
        <w:rPr>
          <w:lang w:val="id_ID" w:bidi="id_ID"/>
        </w:rPr>
      </w:r>
      <w:r>
        <w:rPr>
          <w:lang w:val="id_ID" w:bidi="id_ID"/>
        </w:rPr>
        <w:t>Barnabas juga menceritakan kepada orang-orang percaya di Yerusalem bagaimana Saulus dengan berani telah memberitakan atau memproklamasikan nama Yesus di Damsyik. Para pengikut Yesus di Yerusalem percaya apa yang Barnabas sampaikan kepada mereka tentang Saulus. Saulus dapat bergabung dengan orang-orang percaya dalam segala hal yang mereka lakukan di Yerusalem. Saulus terus dengan berani memberitakan tentang Yesus di Yerusalem. Saulus berdebat dengan kaum Helenis atau orang-orang Yahudi yang berbahasa Yunani. Mereka ini adalah orang-orang Yahudi yang telah mengadopsi bahasa dan kebudayaan Yunani. Kelompok orang-orang Yahudi inilah yang mencoba membunuh Saulus. Ketika orang-orang percaya di Yerusalem mendengar tentang hal itu, mereka membawa Saulus ke kota pesisir Kaisarea dan memberangkatkannya dengan kapal ke Tarsus, kota kelahiran Saulus.</w:t>
      </w:r>
    </w:p>
    <w:p>
      <w:pPr/>
      <w:r>
        <w:rPr>
          <w:lang w:val="id_ID" w:bidi="id_ID"/>
        </w:rPr>
      </w:r>
      <w:r>
        <w:rPr>
          <w:lang w:val="id_ID" w:bidi="id_ID"/>
        </w:rPr>
        <w:t xml:space="preserve">Tunjukkan peta yang mencakup </w:t>
      </w:r>
      <w:r>
        <w:rPr>
          <w:b/>
          <w:lang w:val="id_ID" w:bidi="id_ID"/>
        </w:rPr>
        <w:t>Yerusalem, Kaisarea, dan Tarsus.</w:t>
      </w:r>
    </w:p>
    <w:p>
      <w:pPr/>
      <w:r>
        <w:rPr>
          <w:lang w:val="id_ID" w:bidi="id_ID"/>
        </w:rPr>
      </w:r>
      <w:r>
        <w:rPr>
          <w:lang w:val="id_ID" w:bidi="id_ID"/>
        </w:rPr>
        <w:t xml:space="preserve">Tunjukkan gambar </w:t>
      </w:r>
      <w:r>
        <w:rPr>
          <w:b/>
          <w:lang w:val="id_ID" w:bidi="id_ID"/>
        </w:rPr>
        <w:t>kapal yang digunakan di Laut Tengah</w:t>
      </w:r>
      <w:r>
        <w:rPr>
          <w:lang w:val="id_ID" w:bidi="id_ID"/>
        </w:rPr>
        <w:t>.</w:t>
      </w:r>
    </w:p>
    <w:p>
      <w:pPr/>
      <w:r>
        <w:rPr>
          <w:lang w:val="id_ID" w:bidi="id_ID"/>
        </w:rPr>
      </w:r>
      <w:r>
        <w:rPr>
          <w:lang w:val="id_ID" w:bidi="id_ID"/>
        </w:rPr>
        <w:t>Sejak waktu itu, gereja di wilayah Yudea, Galilea, dan Samaria mengalami masa damai. Ini berarti bahwa penganiayaan telah berhenti untuk sementara waktu. Gereja merujuk pada kelompok orang percaya di suatu lokasi atau wilayah tertentu. Dalam Perjanjian Baru kata "gereja" tidak pernah mengacu pada sebuah bangunan.</w:t>
      </w:r>
    </w:p>
    <w:p>
      <w:pPr/>
      <w:r>
        <w:rPr>
          <w:lang w:val="id_ID" w:bidi="id_ID"/>
        </w:rPr>
      </w:r>
      <w:r>
        <w:rPr>
          <w:lang w:val="id_ID" w:bidi="id_ID"/>
        </w:rPr>
        <w:t xml:space="preserve">Definisi lengkap tentang </w:t>
      </w:r>
      <w:r>
        <w:rPr>
          <w:b/>
          <w:lang w:val="id_ID" w:bidi="id_ID"/>
        </w:rPr>
        <w:t>gereja</w:t>
      </w:r>
      <w:r>
        <w:rPr>
          <w:lang w:val="id_ID" w:bidi="id_ID"/>
        </w:rPr>
        <w:t xml:space="preserve"> dapat ditemukan di Daftar Kata Utama.</w:t>
      </w:r>
    </w:p>
    <w:p>
      <w:pPr/>
      <w:r>
        <w:rPr>
          <w:lang w:val="id_ID" w:bidi="id_ID"/>
        </w:rPr>
      </w:r>
      <w:r>
        <w:rPr>
          <w:lang w:val="id_ID" w:bidi="id_ID"/>
        </w:rPr>
        <w:t xml:space="preserve">Tunjukkan peta yang mencakup </w:t>
      </w:r>
      <w:r>
        <w:rPr>
          <w:b/>
          <w:lang w:val="id_ID" w:bidi="id_ID"/>
        </w:rPr>
        <w:t>Yudea, Galilea, dan Samaria</w:t>
      </w:r>
      <w:r>
        <w:rPr>
          <w:lang w:val="id_ID" w:bidi="id_ID"/>
        </w:rPr>
        <w:t xml:space="preserve"> jika tim tersebut belum melihatnya.</w:t>
      </w:r>
    </w:p>
    <w:p>
      <w:pPr/>
      <w:r>
        <w:rPr>
          <w:lang w:val="id_ID" w:bidi="id_ID"/>
        </w:rPr>
      </w:r>
      <w:r>
        <w:rPr>
          <w:lang w:val="id_ID" w:bidi="id_ID"/>
        </w:rPr>
        <w:t>Roh Kudus menguatkan orang-orang percaya secara rohani. Ini berarti bahwa Roh Kudus memampukan mereka untuk menaati Yesus secara lebih utuh. Orang-orang percaya juga hidup dalam atau berjalan dengan takut kepada Tuhan. Ini berarti bahwa mereka sangat menghormati atau mengagumi dan tunduk kepada Yesus. Gereja makin bertambah jumlahnya, berarti bahwa Roh Kudus menolong makin banyak orang menjadi pengikut Yesus.</w:t>
      </w:r>
      <w:r>
        <w:rPr>
          <w:lang w:val="id_ID" w:bidi="id_ID"/>
        </w:rPr>
      </w:r>
    </w:p>
    <w:p>
      <w:pPr>
        <w:pStyle w:val="Heading3"/>
      </w:pPr>
      <w:r>
        <w:rPr>
          <w:lang w:val="id_ID" w:bidi="id_ID"/>
        </w:rPr>
        <w:t>Menjelaskan Adegan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Dalam sesi ini, Anda akan membantu kelompok menggambarkan kisah ini. Anda akan membantu kelompok menentukan adegan, latar, dan karakter dalam kisah ini.</w:t>
      </w:r>
    </w:p>
    <w:p>
      <w:pPr/>
      <w:r>
        <w:rPr>
          <w:lang w:val="id_ID" w:bidi="id_ID"/>
        </w:rPr>
      </w:r>
      <w:r>
        <w:rPr>
          <w:lang w:val="id_ID" w:bidi="id_ID"/>
        </w:rPr>
        <w:t>Kisah ini memiliki 6 adegan.</w:t>
      </w:r>
    </w:p>
    <w:p>
      <w:pPr/>
      <w:r>
        <w:rPr>
          <w:lang w:val="id_ID" w:bidi="id_ID"/>
        </w:rPr>
      </w:r>
      <w:r>
        <w:rPr>
          <w:b/>
          <w:lang w:val="id_ID" w:bidi="id_ID"/>
        </w:rPr>
        <w:t>Adegan pertama:</w:t>
      </w:r>
      <w:r>
        <w:rPr>
          <w:lang w:val="id_ID" w:bidi="id_ID"/>
        </w:rPr>
        <w:t xml:space="preserve"> Saulus mendapatkan kembali kekuatannya dan mulai memberitakan Yesus di rumah-rumah ibadat di Damaskus. Orang-orang Yahudi merencanakan untuk membunuh Saulus.</w:t>
      </w:r>
    </w:p>
    <w:p>
      <w:pPr/>
      <w:r>
        <w:rPr>
          <w:lang w:val="id_ID" w:bidi="id_ID"/>
        </w:rPr>
      </w:r>
      <w:r>
        <w:rPr>
          <w:b/>
          <w:lang w:val="id_ID" w:bidi="id_ID"/>
        </w:rPr>
        <w:t>Adegan kedua:</w:t>
      </w:r>
      <w:r>
        <w:rPr>
          <w:lang w:val="id_ID" w:bidi="id_ID"/>
        </w:rPr>
        <w:t xml:space="preserve"> Orang-orang percaya di Damsyik membantu Saulus melarikan diri. Saulus melakukan perjalanan ke Yerusalem.</w:t>
      </w:r>
    </w:p>
    <w:p>
      <w:pPr/>
      <w:r>
        <w:rPr>
          <w:lang w:val="id_ID" w:bidi="id_ID"/>
        </w:rPr>
      </w:r>
      <w:r>
        <w:rPr>
          <w:b/>
          <w:lang w:val="id_ID" w:bidi="id_ID"/>
        </w:rPr>
        <w:t>Adegan ketiga:</w:t>
      </w:r>
      <w:r>
        <w:rPr>
          <w:lang w:val="id_ID" w:bidi="id_ID"/>
        </w:rPr>
        <w:t xml:space="preserve"> Orang-orang percaya di Yerusalem tidak percaya bahwa Saulus adalah seorang pengikut Yesus. Barnabas pergi menemui Saulus lalu memperkenalkannya kepada para rasul di Yerusalem.</w:t>
      </w:r>
    </w:p>
    <w:p>
      <w:pPr/>
      <w:r>
        <w:rPr>
          <w:lang w:val="id_ID" w:bidi="id_ID"/>
        </w:rPr>
      </w:r>
      <w:r>
        <w:rPr>
          <w:b/>
          <w:lang w:val="id_ID" w:bidi="id_ID"/>
        </w:rPr>
        <w:t>Adegan keempat:</w:t>
      </w:r>
      <w:r>
        <w:rPr>
          <w:lang w:val="id_ID" w:bidi="id_ID"/>
        </w:rPr>
        <w:t xml:space="preserve"> Saulus diterima oleh orang-orang percaya di Yerusalem. Saulus mulai memberitakan Yesus di Yerusalem. Orang-orang Yahudi yang berbahasa Yunani mencoba membunuh Saulus.</w:t>
      </w:r>
    </w:p>
    <w:p>
      <w:pPr/>
      <w:r>
        <w:rPr>
          <w:lang w:val="id_ID" w:bidi="id_ID"/>
        </w:rPr>
      </w:r>
      <w:r>
        <w:rPr>
          <w:b/>
          <w:lang w:val="id_ID" w:bidi="id_ID"/>
        </w:rPr>
        <w:t>Adegan kelima:</w:t>
      </w:r>
      <w:r>
        <w:rPr>
          <w:lang w:val="id_ID" w:bidi="id_ID"/>
        </w:rPr>
        <w:t xml:space="preserve"> Orang-orang percaya di Yerusalem membawa Saulus ke Kaisarea. Saulus pergi ke Tarsus.</w:t>
      </w:r>
    </w:p>
    <w:p>
      <w:pPr/>
      <w:r>
        <w:rPr>
          <w:lang w:val="id_ID" w:bidi="id_ID"/>
        </w:rPr>
      </w:r>
      <w:r>
        <w:rPr>
          <w:b/>
          <w:lang w:val="id_ID" w:bidi="id_ID"/>
        </w:rPr>
        <w:t>Adegan keenam:</w:t>
      </w:r>
      <w:r>
        <w:rPr>
          <w:lang w:val="id_ID" w:bidi="id_ID"/>
        </w:rPr>
        <w:t xml:space="preserve"> Gereja mengalami masa damai. Orang-orang percaya dikuatkan. Gereja bertumbuh.</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Saulus</w:t>
      </w:r>
    </w:p>
    <w:p>
      <w:pPr>
        <w:pStyle w:val="ListBullet"/>
        <w:spacing w:line="240" w:lineRule="auto"/>
        <w:ind w:left="720"/>
      </w:pPr>
      <w:r>
        <w:rPr>
          <w:lang w:val="id_ID" w:bidi="id_ID"/>
        </w:rPr>
      </w:r>
      <w:r>
        <w:rPr>
          <w:lang w:val="id_ID" w:bidi="id_ID"/>
        </w:rPr>
        <w:t>Orang-orang percaya di Damsyik</w:t>
      </w:r>
    </w:p>
    <w:p>
      <w:pPr>
        <w:pStyle w:val="ListBullet"/>
        <w:spacing w:line="240" w:lineRule="auto"/>
        <w:ind w:left="720"/>
      </w:pPr>
      <w:r>
        <w:rPr>
          <w:lang w:val="id_ID" w:bidi="id_ID"/>
        </w:rPr>
      </w:r>
      <w:r>
        <w:rPr>
          <w:lang w:val="id_ID" w:bidi="id_ID"/>
        </w:rPr>
        <w:t>Orang-orang di rumah ibadat di Damsyik</w:t>
      </w:r>
    </w:p>
    <w:p>
      <w:pPr>
        <w:pStyle w:val="ListBullet"/>
        <w:spacing w:line="240" w:lineRule="auto"/>
        <w:ind w:left="720"/>
      </w:pPr>
      <w:r>
        <w:rPr>
          <w:lang w:val="id_ID" w:bidi="id_ID"/>
        </w:rPr>
      </w:r>
      <w:r>
        <w:rPr>
          <w:lang w:val="id_ID" w:bidi="id_ID"/>
        </w:rPr>
        <w:t>Orang-orang percaya di Yerusalem</w:t>
      </w:r>
    </w:p>
    <w:p>
      <w:pPr>
        <w:pStyle w:val="ListBullet"/>
        <w:spacing w:line="240" w:lineRule="auto"/>
        <w:ind w:left="720"/>
      </w:pPr>
      <w:r>
        <w:rPr>
          <w:lang w:val="id_ID" w:bidi="id_ID"/>
        </w:rPr>
      </w:r>
      <w:r>
        <w:rPr>
          <w:lang w:val="id_ID" w:bidi="id_ID"/>
        </w:rPr>
        <w:t>Barnabas</w:t>
      </w:r>
    </w:p>
    <w:p>
      <w:pPr>
        <w:pStyle w:val="ListBullet"/>
        <w:spacing w:line="240" w:lineRule="auto"/>
        <w:ind w:left="720"/>
      </w:pPr>
      <w:r>
        <w:rPr>
          <w:lang w:val="id_ID" w:bidi="id_ID"/>
        </w:rPr>
      </w:r>
      <w:r>
        <w:rPr>
          <w:lang w:val="id_ID" w:bidi="id_ID"/>
        </w:rPr>
        <w:t>Para rasul</w:t>
      </w:r>
    </w:p>
    <w:p>
      <w:pPr>
        <w:pStyle w:val="ListBullet"/>
        <w:spacing w:line="240" w:lineRule="auto"/>
        <w:ind w:left="720"/>
      </w:pPr>
      <w:r>
        <w:rPr>
          <w:lang w:val="id_ID" w:bidi="id_ID"/>
        </w:rPr>
      </w:r>
      <w:r>
        <w:rPr>
          <w:lang w:val="id_ID" w:bidi="id_ID"/>
        </w:rPr>
        <w:t>Orang-orang Yahudi yang berbahasa Yunani di Yerusalem</w:t>
      </w:r>
    </w:p>
    <w:p>
      <w:pPr/>
      <w:r>
        <w:rPr>
          <w:lang w:val="id_ID" w:bidi="id_ID"/>
        </w:rPr>
      </w:r>
      <w:r>
        <w:rPr>
          <w:lang w:val="id_ID" w:bidi="id_ID"/>
        </w:rPr>
        <w:t xml:space="preserve">Dalam sesi ini, minta kelompok untuk membuat papan cerita, membuat 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Penting untuk diingat bahwa Saulus baru saja dibaptis, sebuah upacara pembasuhan untuk menunjukkan bahwa ia mengikuti Yesus. Dia tidak makan sejak dibutakan sampai setelah baptisannya.</w:t>
      </w:r>
    </w:p>
    <w:p>
      <w:pPr/>
      <w:r>
        <w:rPr>
          <w:lang w:val="id_ID" w:bidi="id_ID"/>
        </w:rPr>
      </w:r>
      <w:r>
        <w:rPr>
          <w:lang w:val="id_ID" w:bidi="id_ID"/>
        </w:rPr>
        <w:t>Penting untuk diingat bahwa setelah Saulus kembali mendapatkan kekuatannya, ia mulai memberitakan tentang Yesus di rumah-rumah ibadat di Damsyik. Orang-orang terkejut karena mereka tahu bahwa ia sebelumnya menganiaya para pengikut Yesus.</w:t>
      </w:r>
    </w:p>
    <w:p>
      <w:pPr/>
      <w:r>
        <w:rPr>
          <w:lang w:val="id_ID" w:bidi="id_ID"/>
        </w:rPr>
      </w:r>
      <w:r>
        <w:rPr>
          <w:lang w:val="id_ID" w:bidi="id_ID"/>
        </w:rPr>
        <w:t>Penting untuk diingat bahwa setiap hari, Saulus menjadi semakin mahir dalam kemampuannya untuk memberitakan Yesus. Penting untuk diingat bahwa Saulus tinggal di Damsyik selama berhari-hari. Banyak pakar percaya masa ini bisa berlangsung hingga 3 tahun. Dia berdebat dengan orang-orang Yahudi dan mereka tidak mampu membantah apa yang dikatakan Saulus. Orang-orang Yahudi membuat rencana untuk membunuhnya.</w:t>
      </w:r>
    </w:p>
    <w:p>
      <w:pPr/>
      <w:r>
        <w:rPr>
          <w:lang w:val="id_ID" w:bidi="id_ID"/>
        </w:rPr>
      </w:r>
      <w:r>
        <w:rPr>
          <w:lang w:val="id_ID" w:bidi="id_ID"/>
        </w:rPr>
        <w:t>Penting untuk diingat bagaimana orang-orang percaya di Damsyik membantu Saulus untuk melarikan diri.</w:t>
      </w:r>
    </w:p>
    <w:p>
      <w:pPr/>
      <w:r>
        <w:rPr>
          <w:lang w:val="id_ID" w:bidi="id_ID"/>
        </w:rPr>
      </w:r>
      <w:r>
        <w:rPr>
          <w:lang w:val="id_ID" w:bidi="id_ID"/>
        </w:rPr>
        <w:t>Penting untuk diingat bagaimana setelah Saulus datang ke Yerusalem, orang-orang tidak percaya kepadanya dan bagaimana Barnabas membantu Saulus. Saulus kemudian diterima oleh orang-orang percaya. Saulus mulai memberitakan Yesus di Yerusalem.</w:t>
      </w:r>
    </w:p>
    <w:p>
      <w:pPr/>
      <w:r>
        <w:rPr>
          <w:lang w:val="id_ID" w:bidi="id_ID"/>
        </w:rPr>
      </w:r>
      <w:r>
        <w:rPr>
          <w:lang w:val="id_ID" w:bidi="id_ID"/>
        </w:rPr>
        <w:t>Penting untuk diingat reaksi orang-orang Yahudi yang berbahasa Yunani di Yerusalem terhadap Saulus. Ingatlah bagaimana orang-orang percaya di Yerusalem membantu Saulus dan apa dampaknya bagi jemaat.</w:t>
      </w:r>
      <w:r>
        <w:rPr>
          <w:lang w:val="id_ID" w:bidi="id_ID"/>
        </w:rPr>
      </w:r>
    </w:p>
    <w:p>
      <w:pPr>
        <w:pStyle w:val="Heading3"/>
      </w:pPr>
      <w:r>
        <w:rPr>
          <w:lang w:val="id_ID" w:bidi="id_ID"/>
        </w:rPr>
        <w:t>Memperagakan Bacaan</w:t>
      </w:r>
    </w:p>
    <w:p>
      <w:pPr/>
      <w:r>
        <w:rPr>
          <w:lang w:val="id_ID" w:bidi="id_ID"/>
        </w:rPr>
      </w:r>
      <w:r>
        <w:rPr>
          <w:lang w:val="id_ID" w:bidi="id_ID"/>
        </w:rPr>
        <w:t>Dengarkan teks satu 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6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Saulus</w:t>
      </w:r>
    </w:p>
    <w:p>
      <w:pPr>
        <w:pStyle w:val="ListBullet"/>
        <w:spacing w:line="240" w:lineRule="auto"/>
        <w:ind w:left="720"/>
      </w:pPr>
      <w:r>
        <w:rPr>
          <w:lang w:val="id_ID" w:bidi="id_ID"/>
        </w:rPr>
      </w:r>
      <w:r>
        <w:rPr>
          <w:lang w:val="id_ID" w:bidi="id_ID"/>
        </w:rPr>
        <w:t>Orang-orang percaya di Damsyik</w:t>
      </w:r>
    </w:p>
    <w:p>
      <w:pPr>
        <w:pStyle w:val="ListBullet"/>
        <w:spacing w:line="240" w:lineRule="auto"/>
        <w:ind w:left="720"/>
      </w:pPr>
      <w:r>
        <w:rPr>
          <w:lang w:val="id_ID" w:bidi="id_ID"/>
        </w:rPr>
      </w:r>
      <w:r>
        <w:rPr>
          <w:lang w:val="id_ID" w:bidi="id_ID"/>
        </w:rPr>
        <w:t>Orang-orang di rumah ibadat di Damsyik</w:t>
      </w:r>
    </w:p>
    <w:p>
      <w:pPr>
        <w:pStyle w:val="ListBullet"/>
        <w:spacing w:line="240" w:lineRule="auto"/>
        <w:ind w:left="720"/>
      </w:pPr>
      <w:r>
        <w:rPr>
          <w:lang w:val="id_ID" w:bidi="id_ID"/>
        </w:rPr>
      </w:r>
      <w:r>
        <w:rPr>
          <w:lang w:val="id_ID" w:bidi="id_ID"/>
        </w:rPr>
        <w:t>Orang-orang percaya di Yerusalem</w:t>
      </w:r>
    </w:p>
    <w:p>
      <w:pPr>
        <w:pStyle w:val="ListBullet"/>
        <w:spacing w:line="240" w:lineRule="auto"/>
        <w:ind w:left="720"/>
      </w:pPr>
      <w:r>
        <w:rPr>
          <w:lang w:val="id_ID" w:bidi="id_ID"/>
        </w:rPr>
      </w:r>
      <w:r>
        <w:rPr>
          <w:lang w:val="id_ID" w:bidi="id_ID"/>
        </w:rPr>
        <w:t>Barnabas</w:t>
      </w:r>
    </w:p>
    <w:p>
      <w:pPr>
        <w:pStyle w:val="ListBullet"/>
        <w:spacing w:line="240" w:lineRule="auto"/>
        <w:ind w:left="720"/>
      </w:pPr>
      <w:r>
        <w:rPr>
          <w:lang w:val="id_ID" w:bidi="id_ID"/>
        </w:rPr>
      </w:r>
      <w:r>
        <w:rPr>
          <w:lang w:val="id_ID" w:bidi="id_ID"/>
        </w:rPr>
        <w:t>Para rasul</w:t>
      </w:r>
    </w:p>
    <w:p>
      <w:pPr>
        <w:pStyle w:val="ListBullet"/>
        <w:spacing w:line="240" w:lineRule="auto"/>
        <w:ind w:left="720"/>
      </w:pPr>
      <w:r>
        <w:rPr>
          <w:lang w:val="id_ID" w:bidi="id_ID"/>
        </w:rPr>
      </w:r>
      <w:r>
        <w:rPr>
          <w:lang w:val="id_ID" w:bidi="id_ID"/>
        </w:rPr>
        <w:t>Orang-orang Yahudi yang berbahasa Yunani di Yerusalem.</w:t>
      </w:r>
    </w:p>
    <w:p>
      <w:pPr/>
      <w:r>
        <w:rPr>
          <w:lang w:val="id_ID" w:bidi="id_ID"/>
        </w:rPr>
      </w:r>
      <w:r>
        <w:rPr>
          <w:lang w:val="id_ID" w:bidi="id_ID"/>
        </w:rPr>
        <w:t>Minta tim untuk memerankan kisah ini dua kali. Mereka harus memerankannya dalam bahasa tujuan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urutan waktu kisah tersebut. Perhatikan bagian-bagian penting atau sulit dari kisah maupun teks yang akan diperagakan dan jangan dilewatkan. Bantu kelompok untuk mengingat bagian-bagian kisah tersebut.</w:t>
      </w:r>
    </w:p>
    <w:p>
      <w:pPr/>
      <w:r>
        <w:rPr>
          <w:lang w:val="id_ID" w:bidi="id_ID"/>
        </w:rPr>
      </w:r>
      <w:r>
        <w:rPr>
          <w:lang w:val="id_ID" w:bidi="id_ID"/>
        </w:rPr>
        <w:t>Saat kelompok memerankan kisah ini untuk kedua kalinya, hentikan mereka pada bagian-bagian tertentu.</w:t>
      </w:r>
    </w:p>
    <w:p>
      <w:pPr/>
      <w:r>
        <w:rPr>
          <w:lang w:val="id_ID" w:bidi="id_ID"/>
        </w:rPr>
      </w:r>
      <w:r>
        <w:rPr>
          <w:lang w:val="id_ID" w:bidi="id_ID"/>
        </w:rPr>
        <w:t>Pastikan tim Anda memperagakan Saulus pergi ke rumah ibadat di Damsyik untuk memberitakan kabar tentang Yesus. Ingatlah bagaimana reaksi orang-orang terhadap Saulus.</w:t>
      </w:r>
    </w:p>
    <w:p>
      <w:pPr>
        <w:pStyle w:val="ListBullet"/>
        <w:spacing w:line="240" w:lineRule="auto"/>
        <w:ind w:left="720"/>
      </w:pPr>
      <w:r>
        <w:rPr>
          <w:lang w:val="id_ID" w:bidi="id_ID"/>
        </w:rPr>
      </w:r>
      <w:r>
        <w:rPr>
          <w:lang w:val="id_ID" w:bidi="id_ID"/>
        </w:rPr>
        <w:t>Hentikan adegan tersebut.</w:t>
      </w:r>
    </w:p>
    <w:p>
      <w:pPr>
        <w:pStyle w:val="ListBullet"/>
        <w:spacing w:line="240" w:lineRule="auto"/>
        <w:ind w:left="720"/>
      </w:pPr>
      <w:r>
        <w:rPr>
          <w:lang w:val="id_ID" w:bidi="id_ID"/>
        </w:rPr>
      </w:r>
      <w:r>
        <w:rPr>
          <w:lang w:val="id_ID" w:bidi="id_ID"/>
        </w:rPr>
        <w:t>Tanyakan kepada aktor yang memerankan Saulus, "Bagaimana perasaan Anda?" Anda mungkin mendengar hal-hal seperti, "Aku semakin kuat." Saya perlu menceritakan kepada orang-orang tentang Yesus," dan "Merasa rendah hati. Aku merasa terhormat karena Yesus telah memberiku kesempatan untuk menceritakan tentang Dia kepada orang lain."</w:t>
      </w:r>
    </w:p>
    <w:p>
      <w:pPr>
        <w:pStyle w:val="ListBullet"/>
        <w:spacing w:line="240" w:lineRule="auto"/>
        <w:ind w:left="720"/>
      </w:pPr>
      <w:r>
        <w:rPr>
          <w:lang w:val="id_ID" w:bidi="id_ID"/>
        </w:rPr>
      </w:r>
      <w:r>
        <w:rPr>
          <w:lang w:val="id_ID" w:bidi="id_ID"/>
        </w:rPr>
        <w:t>Tanyakan kepada para aktor yang memerankan orang-orang di rumah ibadat di Damsyik, "Bagaimana perasaan kalian?" Anda mungkin mendengar hal-hal seperti, "Terkejut. Bukankah dia orang yang sama yang menimbulkan masalah bagi para pengikut Yesus di Yerusalem?" atau "Kaget. Bukankah dia datang ke sini untuk menangkap para pengikut Yesus?" dan "Kagum. Argumen-argumennya sangat meyakinkan."</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Perankan Saulus sedang berdebat dengan orang-orang di rumah ibadat. Mereka tidak dapat membantahnya. Perankan adegan orang-orang merencanakan pembunuhan Saulus dan mengintainya di gerbang kota. Perankan orang-orang percaya membantu Saulus melarikan diri dari Damsyik.</w:t>
      </w:r>
    </w:p>
    <w:p>
      <w:pPr>
        <w:pStyle w:val="ListBullet"/>
        <w:spacing w:line="240" w:lineRule="auto"/>
        <w:ind w:left="720"/>
      </w:pPr>
      <w:r>
        <w:rPr>
          <w:lang w:val="id_ID" w:bidi="id_ID"/>
        </w:rPr>
      </w:r>
      <w:r>
        <w:rPr>
          <w:lang w:val="id_ID" w:bidi="id_ID"/>
        </w:rPr>
        <w:t>Hentikan adegan tersebut.</w:t>
      </w:r>
    </w:p>
    <w:p>
      <w:pPr>
        <w:pStyle w:val="ListBullet"/>
        <w:spacing w:line="240" w:lineRule="auto"/>
        <w:ind w:left="720"/>
      </w:pPr>
      <w:r>
        <w:rPr>
          <w:lang w:val="id_ID" w:bidi="id_ID"/>
        </w:rPr>
      </w:r>
      <w:r>
        <w:rPr>
          <w:lang w:val="id_ID" w:bidi="id_ID"/>
        </w:rPr>
        <w:t>Tanyakan kepada aktor yang memerankan orang Yahudi di Damsyik, "Bagaimana perasaan Anda?" Anda mungkin mendengar hal-hal seperti, "Kecewa." Kita tidak dapat membantah argumennya," atau "Marah. Kita harus menghentikannya. Ayo kita bunuh dia," dan "Bingung. Kita tidak bisa menemukan dia di mana-mana. Kami sudah menempatkan orang-orang di semua pintu gerbang."</w:t>
      </w:r>
    </w:p>
    <w:p>
      <w:pPr>
        <w:pStyle w:val="ListBullet"/>
        <w:spacing w:line="240" w:lineRule="auto"/>
        <w:ind w:left="720"/>
      </w:pPr>
      <w:r>
        <w:rPr>
          <w:lang w:val="id_ID" w:bidi="id_ID"/>
        </w:rPr>
      </w:r>
      <w:r>
        <w:rPr>
          <w:lang w:val="id_ID" w:bidi="id_ID"/>
        </w:rPr>
        <w:t>Tanyakan pada aktor yang memerankan orang-orang percaya di Damsyik, "Bagaimana perasaan Anda?" Anda mungkin mendengar hal-hal seperti: "Khawatir." Kita harus membantu Saulus melarikan diri," dan "Senang. Saulus melawan kita sebelumnya, tetapi sekarang ia bersama kita."</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Perankan Saulus pergi ke Yerusalem dan berusaha bertemu dengan orang-orang percaya. Mereka takut. Barnabas menemui Saulus untuk mengetahui apakah ia benar-benar seorang pengikut Yesus. Barnabas memperkenalkan Saulus kepada para rasul di Yerusalem.</w:t>
      </w:r>
    </w:p>
    <w:p>
      <w:pPr>
        <w:pStyle w:val="ListBullet"/>
        <w:spacing w:line="240" w:lineRule="auto"/>
        <w:ind w:left="720"/>
      </w:pPr>
      <w:r>
        <w:rPr>
          <w:lang w:val="id_ID" w:bidi="id_ID"/>
        </w:rPr>
      </w:r>
      <w:r>
        <w:rPr>
          <w:lang w:val="id_ID" w:bidi="id_ID"/>
        </w:rPr>
        <w:t>Hentikan adegan tersebut.</w:t>
      </w:r>
    </w:p>
    <w:p>
      <w:pPr>
        <w:pStyle w:val="ListBullet"/>
        <w:spacing w:line="240" w:lineRule="auto"/>
        <w:ind w:left="720"/>
      </w:pPr>
      <w:r>
        <w:rPr>
          <w:lang w:val="id_ID" w:bidi="id_ID"/>
        </w:rPr>
      </w:r>
      <w:r>
        <w:rPr>
          <w:lang w:val="id_ID" w:bidi="id_ID"/>
        </w:rPr>
        <w:t>Tanyakan kepada aktor yang memerankan Saulus, "Bagaimana perasaan Anda?" Saudara mungkin mendengar hal-hal seperti, "Sedih. Kenapa mereka tidak menerima saya?" dan "Ditolak. Saya kira saya layak mendapatkan ini setelah semua yang saya lakukan kepada mereka."</w:t>
      </w:r>
    </w:p>
    <w:p>
      <w:pPr>
        <w:pStyle w:val="ListBullet"/>
        <w:spacing w:line="240" w:lineRule="auto"/>
        <w:ind w:left="720"/>
      </w:pPr>
      <w:r>
        <w:rPr>
          <w:lang w:val="id_ID" w:bidi="id_ID"/>
        </w:rPr>
      </w:r>
      <w:r>
        <w:rPr>
          <w:lang w:val="id_ID" w:bidi="id_ID"/>
        </w:rPr>
        <w:t>Tanyakan kepada para aktor yang memerankan kelompok orang percaya di Yerusalem, "Bagaimana perasaan Anda?" Anda mungkin mendengar hal-hal seperti, "Mencurigakan". Siapa yang sedang dia coba bodohi? Ini hanya jebakan untuk menangkap kami," atau "Takut. Dia terkenal suka menganiaya para pengikut Yesus," dan "Aku tidak percaya kepadanya. Dia hadir di sana ketika Stefanus dibunuh."</w:t>
      </w:r>
    </w:p>
    <w:p>
      <w:pPr>
        <w:pStyle w:val="ListBullet"/>
        <w:spacing w:line="240" w:lineRule="auto"/>
        <w:ind w:left="720"/>
      </w:pPr>
      <w:r>
        <w:rPr>
          <w:lang w:val="id_ID" w:bidi="id_ID"/>
        </w:rPr>
      </w:r>
      <w:r>
        <w:rPr>
          <w:lang w:val="id_ID" w:bidi="id_ID"/>
        </w:rPr>
        <w:t>Tanyakan kepada aktor yang memerankan Barnabas, "Bagaimana perasaan Anda?" Anda mungkin mendengar hal-hal seperti, "Aku akan mencari tahu sendiri. Aku tahu Yesus mengubah orang," atau "Dia membutuhkan seseorang untuk membantunya," dan "Aku sudah mendengar kesaksian Saulus. Saulus telah bertemu dengan Yesus."</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Perankan Saulus yang bergerak bebas di Yerusalem dan memberitakan tentang Yesus. Saulus berdebat dengan sejumlah orang Yahudi yang berbahasa Yunani. Mereka mencoba membunuhnya. Orang-orang percaya membawa Saulus pergi dari Yerusalem.</w:t>
      </w:r>
    </w:p>
    <w:p>
      <w:pPr>
        <w:pStyle w:val="ListBullet"/>
        <w:spacing w:line="240" w:lineRule="auto"/>
        <w:ind w:left="720"/>
      </w:pPr>
      <w:r>
        <w:rPr>
          <w:lang w:val="id_ID" w:bidi="id_ID"/>
        </w:rPr>
      </w:r>
      <w:r>
        <w:rPr>
          <w:lang w:val="id_ID" w:bidi="id_ID"/>
        </w:rPr>
        <w:t>Hentikan adegan tersebut.</w:t>
      </w:r>
    </w:p>
    <w:p>
      <w:pPr>
        <w:pStyle w:val="ListBullet"/>
        <w:spacing w:line="240" w:lineRule="auto"/>
        <w:ind w:left="720"/>
      </w:pPr>
      <w:r>
        <w:rPr>
          <w:lang w:val="id_ID" w:bidi="id_ID"/>
        </w:rPr>
      </w:r>
      <w:r>
        <w:rPr>
          <w:lang w:val="id_ID" w:bidi="id_ID"/>
        </w:rPr>
        <w:t>Tanyakan kepada para aktor yang memerankan orang-orang Yahudi berbahasa Yunani, "Bagaimana perasaan Anda?" Saudara mungkin mendengar hal-hal seperti, "Marah." Dia sedang berdebat dengan kita tentang Allah. Dia harus mati," dan "Murka. Bukankah ia dulu biasa membunuh orang karena menceritakan tentang Yesus?"</w:t>
      </w:r>
    </w:p>
    <w:p>
      <w:pPr>
        <w:pStyle w:val="ListBullet"/>
        <w:spacing w:line="240" w:lineRule="auto"/>
        <w:ind w:left="720"/>
      </w:pPr>
      <w:r>
        <w:rPr>
          <w:lang w:val="id_ID" w:bidi="id_ID"/>
        </w:rPr>
      </w:r>
      <w:r>
        <w:rPr>
          <w:lang w:val="id_ID" w:bidi="id_ID"/>
        </w:rPr>
        <w:t>Tanyakan kepada aktor yang memerankan Saulus, "Bagaimana perasaan Anda?" Anda mungkin mendengar hal-hal seperti, "Senang karena diterima oleh orang-orang percaya. Saya harus membantu menyebarkan kabar tentang Yesus," atau "Mengapa orang-orang selalu mencoba membunuh saya? Saya pikir ini yang Yesus maksudkan ketika Ia berkata bahwa saya akan menderita untuk-Nya," dan "Senang karena orang-orang percaya lainnya peduli terhadap kesejahteraan saya."</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Peragakan gereja yang bertumbuh pada masa damai.</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dimengerti.</w:t>
      </w:r>
    </w:p>
    <w:p>
      <w:pPr/>
      <w:r>
        <w:rPr>
          <w:lang w:val="id_ID" w:bidi="id_ID"/>
        </w:rPr>
      </w:r>
      <w:r>
        <w:rPr>
          <w:lang w:val="id_ID" w:bidi="id_ID"/>
        </w:rPr>
        <w:t xml:space="preserve">Saulus tinggal bersama </w:t>
      </w:r>
      <w:r>
        <w:rPr>
          <w:b/>
          <w:lang w:val="id_ID" w:bidi="id_ID"/>
        </w:rPr>
        <w:t>murid-murid</w:t>
      </w:r>
      <w:r>
        <w:rPr>
          <w:lang w:val="id_ID" w:bidi="id_ID"/>
        </w:rPr>
        <w:t xml:space="preserve">, atau </w:t>
      </w:r>
      <w:r>
        <w:rPr>
          <w:lang w:val="id_ID" w:bidi="id_ID"/>
        </w:rPr>
        <w:t>orang-orang percaya</w:t>
      </w:r>
      <w:r>
        <w:rPr>
          <w:lang w:val="id_ID" w:bidi="id_ID"/>
        </w:rPr>
        <w:t xml:space="preserve">, para pengikut Yesus, di Damsyik dan Yerusalem. Gunakanlah kata yang sama, orang-orang percaya atau murid-murid, yang telah Anda gunakan pada bagian sebelumnya. Definisi tentang </w:t>
      </w:r>
      <w:r>
        <w:rPr>
          <w:lang w:val="id_ID" w:bidi="id_ID"/>
        </w:rPr>
        <w:t>murid-murid</w:t>
      </w:r>
      <w:r>
        <w:rPr>
          <w:lang w:val="id_ID" w:bidi="id_ID"/>
        </w:rPr>
        <w:t xml:space="preserve"> dapat ditemukan dalam Daftar Kata Utama.</w:t>
      </w:r>
    </w:p>
    <w:p>
      <w:pPr/>
      <w:r>
        <w:rPr>
          <w:lang w:val="id_ID" w:bidi="id_ID"/>
        </w:rPr>
      </w:r>
      <w:r>
        <w:rPr>
          <w:lang w:val="id_ID" w:bidi="id_ID"/>
        </w:rPr>
        <w:t xml:space="preserve">Segera setelah Saulus mendapatkan kembali kekuatannya, dia mulai </w:t>
      </w:r>
      <w:r>
        <w:rPr>
          <w:b/>
          <w:lang w:val="id_ID" w:bidi="id_ID"/>
        </w:rPr>
        <w:t>memberitakan</w:t>
      </w:r>
      <w:r>
        <w:rPr>
          <w:lang w:val="id_ID" w:bidi="id_ID"/>
        </w:rPr>
        <w:t xml:space="preserve"> bahwa Yesus adalah </w:t>
      </w:r>
      <w:r>
        <w:rPr>
          <w:b/>
          <w:lang w:val="id_ID" w:bidi="id_ID"/>
        </w:rPr>
        <w:t>Anak Allah</w:t>
      </w:r>
      <w:r>
        <w:rPr>
          <w:lang w:val="id_ID" w:bidi="id_ID"/>
        </w:rPr>
        <w:t xml:space="preserve"> </w:t>
      </w:r>
      <w:r>
        <w:rPr>
          <w:b/>
          <w:lang w:val="id_ID" w:bidi="id_ID"/>
        </w:rPr>
        <w:t>di rumah-rumah ibadat</w:t>
      </w:r>
      <w:r>
        <w:rPr>
          <w:lang w:val="id_ID" w:bidi="id_ID"/>
        </w:rPr>
        <w:t xml:space="preserve">tempat doa orang Yahudi. </w:t>
      </w:r>
    </w:p>
    <w:p>
      <w:pPr/>
      <w:r>
        <w:rPr>
          <w:lang w:val="id_ID" w:bidi="id_ID"/>
        </w:rPr>
      </w:r>
      <w:r>
        <w:rPr>
          <w:lang w:val="id_ID" w:bidi="id_ID"/>
        </w:rPr>
        <w:t xml:space="preserve">Memberitakan berarti </w:t>
      </w:r>
      <w:r>
        <w:rPr>
          <w:b/>
          <w:lang w:val="id_ID" w:bidi="id_ID"/>
        </w:rPr>
        <w:t>mengumumkan</w:t>
      </w:r>
      <w:r>
        <w:rPr>
          <w:lang w:val="id_ID" w:bidi="id_ID"/>
        </w:rPr>
        <w:t xml:space="preserve"> atau menyatakan secara terbuka.</w:t>
      </w:r>
    </w:p>
    <w:p>
      <w:pPr/>
      <w:r>
        <w:rPr>
          <w:lang w:val="id_ID" w:bidi="id_ID"/>
        </w:rPr>
      </w:r>
      <w:r>
        <w:rPr>
          <w:lang w:val="id_ID" w:bidi="id_ID"/>
        </w:rPr>
        <w:t xml:space="preserve">Gunakanlah kata yang sama untuk </w:t>
      </w:r>
      <w:r>
        <w:rPr>
          <w:b/>
          <w:lang w:val="id_ID" w:bidi="id_ID"/>
        </w:rPr>
        <w:t>rumah ibadat</w:t>
      </w:r>
      <w:r>
        <w:rPr>
          <w:lang w:val="id_ID" w:bidi="id_ID"/>
        </w:rPr>
        <w:t xml:space="preserve"> yang digunakan sebelumnya dalam perikop lainnya. </w:t>
      </w:r>
      <w:r>
        <w:rPr>
          <w:lang w:val="id_ID" w:bidi="id_ID"/>
        </w:rPr>
        <w:t>Sinagoge</w:t>
      </w:r>
      <w:r>
        <w:rPr>
          <w:lang w:val="id_ID" w:bidi="id_ID"/>
        </w:rPr>
        <w:t xml:space="preserve"> dapat ditemukan dalam Daftar Kata Utama </w:t>
      </w:r>
    </w:p>
    <w:p>
      <w:pPr/>
      <w:r>
        <w:rPr>
          <w:lang w:val="id_ID" w:bidi="id_ID"/>
        </w:rPr>
      </w:r>
      <w:r>
        <w:rPr>
          <w:b/>
          <w:lang w:val="id_ID" w:bidi="id_ID"/>
        </w:rPr>
        <w:t>Anak Allah</w:t>
      </w:r>
      <w:r>
        <w:rPr>
          <w:lang w:val="id_ID" w:bidi="id_ID"/>
        </w:rPr>
        <w:t xml:space="preserve"> adalah gelar yang digunakan untuk Yesus. Orang-orang kadang-kadang menggunakan gelar ini untuk merujuk kepada seorang Juruselamat yang merupakan keturunan Raja Daud. Allah akan mengutus Sang Juruselamat ini untuk menyelamatkan umat-Nya. Orang-orang juga menyebut Juruselamat ini sebagai "Mesias" atau "Kristus." Gelar "Anak Allah" juga menunjukkan bahwa Yesus memiliki hakikat dan karakter yang sama dengan Allah. Gelar tersebut mengacu pada hubungan istimewa antara Allah dan Yesus. Perlu dipahami bahwa dia tidak lahir dari hubungan fisik antara Allah dengan seorang perempuan. </w:t>
      </w:r>
      <w:r>
        <w:rPr>
          <w:lang w:val="id_ID" w:bidi="id_ID"/>
        </w:rPr>
        <w:t>Anak Allah</w:t>
      </w:r>
      <w:r>
        <w:rPr>
          <w:lang w:val="id_ID" w:bidi="id_ID"/>
        </w:rPr>
        <w:t xml:space="preserve"> dan </w:t>
      </w:r>
      <w:r>
        <w:rPr>
          <w:lang w:val="id_ID" w:bidi="id_ID"/>
        </w:rPr>
        <w:t>Mesias</w:t>
      </w:r>
      <w:r>
        <w:rPr>
          <w:lang w:val="id_ID" w:bidi="id_ID"/>
        </w:rPr>
        <w:t xml:space="preserve"> bisa ditemukan dalam Daftar Kata Utama.</w:t>
      </w:r>
    </w:p>
    <w:p>
      <w:pPr/>
      <w:r>
        <w:rPr>
          <w:lang w:val="id_ID" w:bidi="id_ID"/>
        </w:rPr>
      </w:r>
      <w:r>
        <w:rPr>
          <w:lang w:val="id_ID" w:bidi="id_ID"/>
        </w:rPr>
        <w:t xml:space="preserve">Setelah beberapa waktu, orang-orang </w:t>
      </w:r>
      <w:r>
        <w:rPr>
          <w:b/>
          <w:lang w:val="id_ID" w:bidi="id_ID"/>
        </w:rPr>
        <w:t>Yahudi</w:t>
      </w:r>
      <w:r>
        <w:rPr>
          <w:lang w:val="id_ID" w:bidi="id_ID"/>
        </w:rPr>
        <w:t xml:space="preserve"> di Damsyik ingin membunuh Saulus. Kota Damsyik dikelilingi oleh tembok batu yang tinggi. Mereka mengawasi </w:t>
      </w:r>
      <w:r>
        <w:rPr>
          <w:b/>
          <w:lang w:val="id_ID" w:bidi="id_ID"/>
        </w:rPr>
        <w:t>pintu-pintu gerbang kota</w:t>
      </w:r>
      <w:r>
        <w:rPr>
          <w:lang w:val="id_ID" w:bidi="id_ID"/>
        </w:rPr>
        <w:t xml:space="preserve">, tempat masuk dan keluar kota itu, dengan harapan bisa menangkap Saulus. Orang-orang percaya membantu Saulus untuk melarikan diri dari Damsyik dengan menurunkannya dalam keranjang besar melalui jendela atau celah di tembok kota. Saulus pergi ke Yerusalem. Definisi tentang </w:t>
      </w:r>
      <w:r>
        <w:rPr>
          <w:lang w:val="id_ID" w:bidi="id_ID"/>
        </w:rPr>
        <w:t>orang Yahudi</w:t>
      </w:r>
      <w:r>
        <w:rPr>
          <w:lang w:val="id_ID" w:bidi="id_ID"/>
        </w:rPr>
        <w:t xml:space="preserve"> dapat ditemukan dalam Daftar Kata Utama.</w:t>
      </w:r>
    </w:p>
    <w:p>
      <w:pPr/>
      <w:r>
        <w:rPr>
          <w:lang w:val="id_ID" w:bidi="id_ID"/>
        </w:rPr>
      </w:r>
      <w:r>
        <w:rPr>
          <w:lang w:val="id_ID" w:bidi="id_ID"/>
        </w:rPr>
        <w:t xml:space="preserve">Di Yerusalem, para pengikut Yesus takut kepada Saulus, sehingga Barnabas pergi kepada Saulus untuk mendengar kisahnya. Barnabas kemudian memperkenalkan Saulus kepada para </w:t>
      </w:r>
      <w:r>
        <w:rPr>
          <w:b/>
          <w:lang w:val="id_ID" w:bidi="id_ID"/>
        </w:rPr>
        <w:t>rasul</w:t>
      </w:r>
      <w:r>
        <w:rPr>
          <w:lang w:val="id_ID" w:bidi="id_ID"/>
        </w:rPr>
        <w:t xml:space="preserve">. Gunakanlah kata yang sama untuk para rasul seperti yang telah Anda gunakan pada perikop-perikop sebelumnya. Definisi kata </w:t>
      </w:r>
      <w:r>
        <w:rPr>
          <w:lang w:val="id_ID" w:bidi="id_ID"/>
        </w:rPr>
        <w:t>rasul</w:t>
      </w:r>
      <w:r>
        <w:rPr>
          <w:lang w:val="id_ID" w:bidi="id_ID"/>
        </w:rPr>
        <w:t xml:space="preserve"> bisa ditemukan dalam Daftar Kata Utama.</w:t>
      </w:r>
    </w:p>
    <w:p>
      <w:pPr/>
      <w:r>
        <w:rPr>
          <w:lang w:val="id_ID" w:bidi="id_ID"/>
        </w:rPr>
      </w:r>
      <w:r>
        <w:rPr>
          <w:lang w:val="id_ID" w:bidi="id_ID"/>
        </w:rPr>
        <w:t xml:space="preserve">Di Yerusalem, Saulus juga </w:t>
      </w:r>
      <w:r>
        <w:rPr>
          <w:b/>
          <w:lang w:val="id_ID" w:bidi="id_ID"/>
        </w:rPr>
        <w:t>berkhotbah dengan berani dalam nama Yesus</w:t>
      </w:r>
      <w:r>
        <w:rPr>
          <w:lang w:val="id_ID" w:bidi="id_ID"/>
        </w:rPr>
        <w:t>. Ini berarti bahwa Saulus berbicara dengan berani tentang Yesus. Dia berdebat dengan orang-orang Yahudi yang berbahasa Yunani. Orang-orang Yahudi mencoba membunuh Saulus sehingga saudara-saudara seiman di Yerusalem membawa Saulus ke Kaisarea dan mengutus dia pergi ke Tarsus, kota kelahiran Saulus. Di sini "saudara-saudara" berarti orang-orang percaya atau pengikut Yesus.</w:t>
      </w:r>
    </w:p>
    <w:p>
      <w:pPr/>
      <w:r>
        <w:rPr>
          <w:lang w:val="id_ID" w:bidi="id_ID"/>
        </w:rPr>
      </w:r>
      <w:r>
        <w:rPr>
          <w:b/>
          <w:lang w:val="id_ID" w:bidi="id_ID"/>
        </w:rPr>
        <w:t>Gereja</w:t>
      </w:r>
      <w:r>
        <w:rPr>
          <w:lang w:val="id_ID" w:bidi="id_ID"/>
        </w:rPr>
        <w:t xml:space="preserve"> di wilayah Yudea, Galilea, dan Samaria mengalami masa damai. Gereja merujuk pada kelompok orang percaya di suatu lokasi atau wilayah tertentu. Dalam Perjanjian Baru, "gereja" tidak pernah merujuk pada sebuah bangunan. Gunakan kata untuk gereja yang telah digunakan sebelumnya dalam perikop lainnya. Definisi lengkap tentang </w:t>
      </w:r>
      <w:r>
        <w:rPr>
          <w:lang w:val="id_ID" w:bidi="id_ID"/>
        </w:rPr>
        <w:t>gereja</w:t>
      </w:r>
      <w:r>
        <w:rPr>
          <w:lang w:val="id_ID" w:bidi="id_ID"/>
        </w:rPr>
        <w:t xml:space="preserve"> dapat ditemukan di Daftar Kata Utama.</w:t>
      </w:r>
    </w:p>
    <w:p>
      <w:pPr/>
      <w:r>
        <w:rPr>
          <w:lang w:val="id_ID" w:bidi="id_ID"/>
        </w:rPr>
      </w:r>
      <w:r>
        <w:rPr>
          <w:b/>
          <w:lang w:val="id_ID" w:bidi="id_ID"/>
        </w:rPr>
        <w:t>Roh Kudus</w:t>
      </w:r>
      <w:r>
        <w:rPr>
          <w:lang w:val="id_ID" w:bidi="id_ID"/>
        </w:rPr>
        <w:t xml:space="preserve"> menguatkan orang-orang percaya secara rohani. Ini berarti bahwa Roh Kudus memampukan mereka untuk menaati Yesus secara lebih utuh. Orang-orang percaya juga hidup atau berjalan dalam </w:t>
      </w:r>
      <w:r>
        <w:rPr>
          <w:b/>
          <w:lang w:val="id_ID" w:bidi="id_ID"/>
        </w:rPr>
        <w:t>takut akan Tuhan</w:t>
      </w:r>
      <w:r>
        <w:rPr>
          <w:lang w:val="id_ID" w:bidi="id_ID"/>
        </w:rPr>
        <w:t xml:space="preserve">. Ini berarti bahwa mereka sangat menghormati atau mengagumi dan tunduk kepada Yesus. Gereja bertambah jumlahnya, artinya Roh Kudus menolong semakin banyak orang menjadi pengikut Yesus. Gunakanlah kata-kata yang sama untuk Roh Kudus dan Tuhan yang telah digunakan pada perikop-perikop sebelumnya. Definisi lengkap tentang </w:t>
      </w:r>
      <w:r>
        <w:rPr>
          <w:lang w:val="id_ID" w:bidi="id_ID"/>
        </w:rPr>
        <w:t>Roh Kudus</w:t>
      </w:r>
      <w:r>
        <w:rPr>
          <w:lang w:val="id_ID" w:bidi="id_ID"/>
        </w:rPr>
        <w:t xml:space="preserve">, </w:t>
      </w:r>
      <w:r>
        <w:rPr>
          <w:lang w:val="id_ID" w:bidi="id_ID"/>
        </w:rPr>
        <w:t>Tuhan</w:t>
      </w:r>
      <w:r>
        <w:rPr>
          <w:lang w:val="id_ID" w:bidi="id_ID"/>
        </w:rPr>
        <w:t xml:space="preserve">, dan </w:t>
      </w:r>
      <w:r>
        <w:rPr>
          <w:lang w:val="id_ID" w:bidi="id_ID"/>
        </w:rPr>
        <w:t>takut akan Allah</w:t>
      </w:r>
      <w:r>
        <w:rPr>
          <w:lang w:val="id_ID" w:bidi="id_ID"/>
        </w:rPr>
        <w:t xml:space="preserve"> dapat ditemukan dalam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teks tersebut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kutipan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9:32–35</w:t>
      </w:r>
      <w:r>
        <w:rPr>
          <w:lang w:val="id_ID" w:bidi="id_ID"/>
        </w:rPr>
      </w:r>
    </w:p>
    <w:p>
      <w:pPr>
        <w:pStyle w:val="Heading3"/>
      </w:pPr>
      <w:r>
        <w:rPr>
          <w:lang w:val="id_ID" w:bidi="id_ID"/>
        </w:rPr>
        <w:t>Dengar dan Renungkan</w:t>
      </w:r>
    </w:p>
    <w:p>
      <w:pPr/>
      <w:r>
        <w:rPr>
          <w:lang w:val="id_ID" w:bidi="id_ID"/>
        </w:rPr>
      </w:r>
      <w:r>
        <w:rPr>
          <w:lang w:val="id_ID" w:bidi="id_ID"/>
        </w:rPr>
        <w:t>Dengarkan Kisah Para Rasul 9:32–35 dan simpanlah dalam hatimu. Dengarkan teks ini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diceritakan kisah ini tentang Yesus?</w:t>
      </w:r>
    </w:p>
    <w:p>
      <w:pPr>
        <w:pStyle w:val="ListBullet"/>
        <w:spacing w:line="240" w:lineRule="auto"/>
        <w:ind w:left="720"/>
      </w:pPr>
      <w:r>
        <w:rPr>
          <w:lang w:val="id_ID" w:bidi="id_ID"/>
        </w:rPr>
      </w:r>
      <w:r>
        <w:rPr>
          <w:lang w:val="id_ID" w:bidi="id_ID"/>
        </w:rPr>
        <w:t xml:space="preserve">Apa yang diceritakan kisah ini tentang manusia? </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dimengerti.</w:t>
      </w:r>
    </w:p>
    <w:p>
      <w:pPr/>
      <w:r>
        <w:rPr>
          <w:lang w:val="id_ID" w:bidi="id_ID"/>
        </w:rPr>
      </w:r>
      <w:r>
        <w:rPr>
          <w:lang w:val="id_ID" w:bidi="id_ID"/>
        </w:rPr>
        <w:t>Lukas memperkenalkan kembali Petrus ke dalam kisah itu, dengan mengatakan "pada waktu itu Petrus." Ini adalah cara Lukas untuk mengalihkan fokusnya kembali kepada Petrus. Dalam perikop-perikop sebelumnya, anda tentu mengingat peristiwa-peristiwa yang berkaitan dengan Saulus menjadi pengikut Yesus. Sebelumnya, anda tentu mengingat bahwa Petrus dan Yohanes telah berada di wilayah Samaria untuk melihat pekerjaan Allah di antara orang-orang Samaria. Mereka kemudian kembali ke Yerusalem.</w:t>
      </w:r>
    </w:p>
    <w:p>
      <w:pPr/>
      <w:r>
        <w:rPr>
          <w:lang w:val="id_ID" w:bidi="id_ID"/>
        </w:rPr>
      </w:r>
      <w:r>
        <w:rPr>
          <w:lang w:val="id_ID" w:bidi="id_ID"/>
        </w:rPr>
        <w:t>Mungkin karena jemaat sekarang mengalami masa tanpa penganiayaan, Petrus memutuskan untuk melakukan perjalanan guna mengunjungi dan menguatkan orang-orang percaya di berbagai tempat. Dalam beberapa versi bahasa Inggris, dikatakan bahwa Petrus mengunjungi "orang-orang kudus." Istilah ini secara harfiah berarti "orang-orang kudus" dan merujuk kepada orang-orang yang menjadi milik Allah karena mereka telah percaya kepada Yesus.</w:t>
      </w:r>
    </w:p>
    <w:p>
      <w:pPr/>
      <w:r>
        <w:rPr>
          <w:lang w:val="id_ID" w:bidi="id_ID"/>
        </w:rPr>
      </w:r>
      <w:r>
        <w:rPr>
          <w:lang w:val="id_ID" w:bidi="id_ID"/>
        </w:rPr>
        <w:t>Berhenti dan diskusikanlah: Pikirkan satu atau beberapa kelompok orang yang anda kenal. Istilah atau nama apa saja yang anda gunakan untuk menyebut kelompok yang sama?</w:t>
      </w:r>
    </w:p>
    <w:p>
      <w:pPr/>
      <w:r>
        <w:rPr>
          <w:lang w:val="id_ID" w:bidi="id_ID"/>
        </w:rPr>
      </w:r>
      <w:r>
        <w:rPr>
          <w:lang w:val="id_ID" w:bidi="id_ID"/>
        </w:rPr>
        <w:t>Salah satu tempat yang dikunjungi Petrus adalah Lida. Lida adalah sebuah kota di jalur antara Yerusalem dan Yope, sebuah kota pelabuhan di Laut Tengah. Lida berjarak 16 kilometer, atau 10 mil, di sebelah tenggara Yope. Kota tersebut terletak di wilayah yang disebut Saron.</w:t>
      </w:r>
    </w:p>
    <w:p>
      <w:pPr/>
      <w:r>
        <w:rPr>
          <w:lang w:val="id_ID" w:bidi="id_ID"/>
        </w:rPr>
      </w:r>
      <w:r>
        <w:rPr>
          <w:lang w:val="id_ID" w:bidi="id_ID"/>
        </w:rPr>
        <w:t xml:space="preserve">Tunjukkan peta yang mencakup </w:t>
      </w:r>
      <w:r>
        <w:rPr>
          <w:lang w:val="id_ID" w:bidi="id_ID"/>
        </w:rPr>
        <w:t>Yerusalem, Lida, Yope, dan Dataran Saron</w:t>
      </w:r>
      <w:r>
        <w:rPr>
          <w:lang w:val="id_ID" w:bidi="id_ID"/>
        </w:rPr>
        <w:t>.</w:t>
      </w:r>
    </w:p>
    <w:p>
      <w:pPr/>
      <w:r>
        <w:rPr>
          <w:lang w:val="id_ID" w:bidi="id_ID"/>
        </w:rPr>
      </w:r>
      <w:r>
        <w:rPr>
          <w:lang w:val="id_ID" w:bidi="id_ID"/>
        </w:rPr>
        <w:t>Di kota ini, Petrus bertemu dengan seorang pria bernama Eneas. Diyakini bahwa Eneas adalah seorang pengikut Yesus karena Petrus melakukan perjalanan untuk mengunjungi orang-orang percaya. Eneas mengalami kelumpuhan, yang berarti ia tidak dapat berjalan. Dia sudah delapan tahun tidak bisa bangun dari tempat tidurnya. Petrus berbicara kepada Eneas dan berkata, "Yesus Kristus menyembuhkan engkau." Kristus adalah istilah bahasa Yunani untuk Mesias, atau Juruselamat yang dijanjikan.</w:t>
      </w:r>
    </w:p>
    <w:p>
      <w:pPr/>
      <w:r>
        <w:rPr>
          <w:lang w:val="id_ID" w:bidi="id_ID"/>
        </w:rPr>
      </w:r>
      <w:r>
        <w:rPr>
          <w:lang w:val="id_ID" w:bidi="id_ID"/>
        </w:rPr>
        <w:t>Berhenti dan diskusikanlah: Dalam budaya anda, di mana seorang yang lumpuh menghabiskan sebagian besar waktunya? Bagaimana orang-orang lumpuh diperlakukan? Siapa membantu orang-orang lumpuh dan bagaimana mereka dibantu?</w:t>
      </w:r>
    </w:p>
    <w:p>
      <w:pPr/>
      <w:r>
        <w:rPr>
          <w:lang w:val="id_ID" w:bidi="id_ID"/>
        </w:rPr>
      </w:r>
      <w:r>
        <w:rPr>
          <w:lang w:val="id_ID" w:bidi="id_ID"/>
        </w:rPr>
        <w:t>Dia menyuruh Eneas, "Bangunlah dan bereskanlah tempat tidurmu!" Banyak ahli berpendapat bahwa maksud kalimat ini adalah menggulung tikar atau merapikan tempat tidur. Tempat tidur sering kali berupa tikar tidur yang terdiri dari bantalan besar yang tebal, yang terbuat dari buluh, jerami, atau kulit hewan. Tikar tidur jenis ini hanya berfungsi sebagai alas sederhana dari tanah atau lantai. Seseorang dapat dengan mudah melipat tempat tidur dan membawanya dari satu lokasi ke lokasi yang lain, atau dapat dilipat dan disimpan di rumah, sehingga ruang lantai yang ditempatinya dapat digunakan untuk sesuatu yang lain.</w:t>
      </w:r>
    </w:p>
    <w:p>
      <w:pPr/>
      <w:r>
        <w:rPr>
          <w:lang w:val="id_ID" w:bidi="id_ID"/>
        </w:rPr>
      </w:r>
      <w:r>
        <w:rPr>
          <w:lang w:val="id_ID" w:bidi="id_ID"/>
        </w:rPr>
        <w:t>Berhenti dan diskusikanlah: Seperti apa saja pengaturan tempat tidur dalam budaya Anda?</w:t>
      </w:r>
    </w:p>
    <w:p>
      <w:pPr/>
      <w:r>
        <w:rPr>
          <w:lang w:val="id_ID" w:bidi="id_ID"/>
        </w:rPr>
      </w:r>
      <w:r>
        <w:rPr>
          <w:lang w:val="id_ID" w:bidi="id_ID"/>
        </w:rPr>
        <w:t xml:space="preserve">Tunjukkan foto tikar </w:t>
      </w:r>
      <w:r>
        <w:rPr>
          <w:lang w:val="id_ID" w:bidi="id_ID"/>
        </w:rPr>
        <w:t>tidur</w:t>
      </w:r>
      <w:r>
        <w:rPr>
          <w:lang w:val="id_ID" w:bidi="id_ID"/>
        </w:rPr>
        <w:t xml:space="preserve"> jika tim anda belum melihatnya.</w:t>
      </w:r>
    </w:p>
    <w:p>
      <w:pPr/>
      <w:r>
        <w:rPr>
          <w:lang w:val="id_ID" w:bidi="id_ID"/>
        </w:rPr>
      </w:r>
      <w:r>
        <w:rPr>
          <w:lang w:val="id_ID" w:bidi="id_ID"/>
        </w:rPr>
        <w:t>Eneas segera berdiri. Hal ini menunjukkan kepada orang-orang bahwa Yesus telah menyembuhkannya. Berita tentang penyembuhannya menyebar ke seluruh wilayah itu. Orang-orang melihat dia, lalu penduduk Lida dan wilayah Saron berbalik kepada Tuhan, yang berarti mereka menjadi pengikut Yesus.</w:t>
      </w:r>
      <w:r>
        <w:rPr>
          <w:lang w:val="id_ID" w:bidi="id_ID"/>
        </w:rPr>
      </w:r>
    </w:p>
    <w:p>
      <w:pPr>
        <w:pStyle w:val="Heading3"/>
      </w:pPr>
      <w:r>
        <w:rPr>
          <w:lang w:val="id_ID" w:bidi="id_ID"/>
        </w:rPr>
        <w:t>Menjelaskan Adegan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Dalam sesi ini, Anda akan membantu kelompok menggambarkan kisah ini. Anda akan membantu kelompok menentukan adegan, latar, dan para karakter dari kisah ini.</w:t>
      </w:r>
    </w:p>
    <w:p>
      <w:pPr/>
      <w:r>
        <w:rPr>
          <w:lang w:val="id_ID" w:bidi="id_ID"/>
        </w:rPr>
      </w:r>
      <w:r>
        <w:rPr>
          <w:lang w:val="id_ID" w:bidi="id_ID"/>
        </w:rPr>
        <w:t>Cerita ini memiliki 3 adegan.</w:t>
      </w:r>
    </w:p>
    <w:p>
      <w:pPr/>
      <w:r>
        <w:rPr>
          <w:lang w:val="id_ID" w:bidi="id_ID"/>
        </w:rPr>
      </w:r>
      <w:r>
        <w:rPr>
          <w:b/>
          <w:lang w:val="id_ID" w:bidi="id_ID"/>
        </w:rPr>
        <w:t>Adegan pertama:</w:t>
      </w:r>
      <w:r>
        <w:rPr>
          <w:lang w:val="id_ID" w:bidi="id_ID"/>
        </w:rPr>
        <w:t xml:space="preserve"> Petrus melakukan perjalanan dari satu tempat ke tempat lain untuk mengunjungi orang-orang percaya. Dia tiba di Lida.</w:t>
      </w:r>
    </w:p>
    <w:p>
      <w:pPr/>
      <w:r>
        <w:rPr>
          <w:lang w:val="id_ID" w:bidi="id_ID"/>
        </w:rPr>
      </w:r>
      <w:r>
        <w:rPr>
          <w:b/>
          <w:lang w:val="id_ID" w:bidi="id_ID"/>
        </w:rPr>
        <w:t>Adegan kedua:</w:t>
      </w:r>
      <w:r>
        <w:rPr>
          <w:lang w:val="id_ID" w:bidi="id_ID"/>
        </w:rPr>
        <w:t xml:space="preserve"> Petrus bertemu dengan Eneas dan Yesus menyembuhkan Eneas.</w:t>
      </w:r>
    </w:p>
    <w:p>
      <w:pPr/>
      <w:r>
        <w:rPr>
          <w:lang w:val="id_ID" w:bidi="id_ID"/>
        </w:rPr>
      </w:r>
      <w:r>
        <w:rPr>
          <w:b/>
          <w:lang w:val="id_ID" w:bidi="id_ID"/>
        </w:rPr>
        <w:t>Adegan ketiga:</w:t>
      </w:r>
      <w:r>
        <w:rPr>
          <w:lang w:val="id_ID" w:bidi="id_ID"/>
        </w:rPr>
        <w:t xml:space="preserve"> Penduduk Lidda dan wilayah Sharon melihat Eneas berjalan lalu menaruh kepercayaan mereka kepada Yesus.</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Orang-orang percaya di tempat-tempat yang dikunjungi Petrus</w:t>
      </w:r>
    </w:p>
    <w:p>
      <w:pPr>
        <w:pStyle w:val="ListBullet"/>
        <w:spacing w:line="240" w:lineRule="auto"/>
        <w:ind w:left="720"/>
      </w:pPr>
      <w:r>
        <w:rPr>
          <w:lang w:val="id_ID" w:bidi="id_ID"/>
        </w:rPr>
      </w:r>
      <w:r>
        <w:rPr>
          <w:lang w:val="id_ID" w:bidi="id_ID"/>
        </w:rPr>
        <w:t>Eneas</w:t>
      </w:r>
    </w:p>
    <w:p>
      <w:pPr>
        <w:pStyle w:val="ListBullet"/>
        <w:spacing w:line="240" w:lineRule="auto"/>
        <w:ind w:left="720"/>
      </w:pPr>
      <w:r>
        <w:rPr>
          <w:lang w:val="id_ID" w:bidi="id_ID"/>
        </w:rPr>
      </w:r>
      <w:r>
        <w:rPr>
          <w:lang w:val="id_ID" w:bidi="id_ID"/>
        </w:rPr>
        <w:t>Orang-orang percaya di Lida</w:t>
      </w:r>
    </w:p>
    <w:p>
      <w:pPr>
        <w:pStyle w:val="ListBullet"/>
        <w:spacing w:line="240" w:lineRule="auto"/>
        <w:ind w:left="720"/>
      </w:pPr>
      <w:r>
        <w:rPr>
          <w:lang w:val="id_ID" w:bidi="id_ID"/>
        </w:rPr>
      </w:r>
      <w:r>
        <w:rPr>
          <w:lang w:val="id_ID" w:bidi="id_ID"/>
        </w:rPr>
        <w:t>Orang-orang Lida dan Saron</w:t>
      </w:r>
    </w:p>
    <w:p>
      <w:pPr/>
      <w:r>
        <w:rPr>
          <w:lang w:val="id_ID" w:bidi="id_ID"/>
        </w:rPr>
      </w:r>
      <w:r>
        <w:rPr>
          <w:lang w:val="id_ID" w:bidi="id_ID"/>
        </w:rPr>
        <w:t xml:space="preserve">Dalam sesi ini, minta kelompok untuk membuat papan cerita, membuat 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Penting untuk diingat bahwa ada masa damai ketika gereja, para pengikut Yesus tidak mengalami penganiayaan.</w:t>
      </w:r>
    </w:p>
    <w:p>
      <w:pPr/>
      <w:r>
        <w:rPr>
          <w:lang w:val="id_ID" w:bidi="id_ID"/>
        </w:rPr>
      </w:r>
      <w:r>
        <w:rPr>
          <w:lang w:val="id_ID" w:bidi="id_ID"/>
        </w:rPr>
        <w:t>Penting untuk diingat siapa yang Petrus kunjungi dalam perjalanannya. Ketika Petrus tiba di Lida, ia bertemu dengan seorang pria bernama Eneas. Penting untuk diingat bagaimana kondisi Eneas selama delapan tahun terakhir.</w:t>
      </w:r>
    </w:p>
    <w:p>
      <w:pPr/>
      <w:r>
        <w:rPr>
          <w:lang w:val="id_ID" w:bidi="id_ID"/>
        </w:rPr>
      </w:r>
      <w:r>
        <w:rPr>
          <w:lang w:val="id_ID" w:bidi="id_ID"/>
        </w:rPr>
        <w:t>Penting untuk diingat apa yang Petrus katakan kepada Eneas ketika mereka bertemu. Petrus mengatakan kepadanya bahwa Yesus menyembuhkannya, yang berarti bahwa kuasa Yesuslah yang menyembuhkannya, meskipun Yesus tidak ada di sana secara fisik. Penting untuk diingat apa yang terjadi pada Eneas.</w:t>
      </w:r>
    </w:p>
    <w:p>
      <w:pPr/>
      <w:r>
        <w:rPr>
          <w:lang w:val="id_ID" w:bidi="id_ID"/>
        </w:rPr>
      </w:r>
      <w:r>
        <w:rPr>
          <w:lang w:val="id_ID" w:bidi="id_ID"/>
        </w:rPr>
        <w:t>Penting untuk diingat bahwa berita tentang penyembuhan Eneas menyebar ke seluruh wilayah itu. Penting untuk diingat bagaimana tanggapan orang-orang Lida dan Saron bereaksi terhadap peristiwa-peristiwa ini.</w:t>
      </w:r>
      <w:r>
        <w:rPr>
          <w:lang w:val="id_ID" w:bidi="id_ID"/>
        </w:rPr>
      </w:r>
    </w:p>
    <w:p>
      <w:pPr>
        <w:pStyle w:val="Heading3"/>
      </w:pPr>
      <w:r>
        <w:rPr>
          <w:lang w:val="id_ID" w:bidi="id_ID"/>
        </w:rPr>
        <w:t>Memperagakan Bacaan</w:t>
      </w:r>
    </w:p>
    <w:p>
      <w:pPr/>
      <w:r>
        <w:rPr>
          <w:lang w:val="id_ID" w:bidi="id_ID"/>
        </w:rPr>
      </w:r>
      <w:r>
        <w:rPr>
          <w:lang w:val="id_ID" w:bidi="id_ID"/>
        </w:rPr>
        <w:t>Dengarkan teks satu kali lagi dalam versi yang paling mudah dimengerti.</w:t>
      </w:r>
    </w:p>
    <w:p>
      <w:pPr/>
      <w:r>
        <w:rPr>
          <w:lang w:val="id_ID" w:bidi="id_ID"/>
        </w:rPr>
      </w:r>
      <w:r>
        <w:rPr>
          <w:lang w:val="id_ID" w:bidi="id_ID"/>
        </w:rPr>
        <w:t>Dalam sesi ini, kelompok akan memerankan kisah tersebut.</w:t>
      </w:r>
    </w:p>
    <w:p>
      <w:pPr/>
      <w:r>
        <w:rPr>
          <w:lang w:val="id_ID" w:bidi="id_ID"/>
        </w:rPr>
      </w:r>
      <w:r>
        <w:rPr>
          <w:lang w:val="id_ID" w:bidi="id_ID"/>
        </w:rPr>
        <w:t>Kisah ini memiliki 3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Orang-orang percaya di tempat-tempat yang dikunjungi Petrus</w:t>
      </w:r>
    </w:p>
    <w:p>
      <w:pPr>
        <w:pStyle w:val="ListBullet"/>
        <w:spacing w:line="240" w:lineRule="auto"/>
        <w:ind w:left="720"/>
      </w:pPr>
      <w:r>
        <w:rPr>
          <w:lang w:val="id_ID" w:bidi="id_ID"/>
        </w:rPr>
      </w:r>
      <w:r>
        <w:rPr>
          <w:lang w:val="id_ID" w:bidi="id_ID"/>
        </w:rPr>
        <w:t>Eneas</w:t>
      </w:r>
    </w:p>
    <w:p>
      <w:pPr>
        <w:pStyle w:val="ListBullet"/>
        <w:spacing w:line="240" w:lineRule="auto"/>
        <w:ind w:left="720"/>
      </w:pPr>
      <w:r>
        <w:rPr>
          <w:lang w:val="id_ID" w:bidi="id_ID"/>
        </w:rPr>
      </w:r>
      <w:r>
        <w:rPr>
          <w:lang w:val="id_ID" w:bidi="id_ID"/>
        </w:rPr>
        <w:t>Orang-orang percaya di Lida</w:t>
      </w:r>
    </w:p>
    <w:p>
      <w:pPr>
        <w:pStyle w:val="ListBullet"/>
        <w:spacing w:line="240" w:lineRule="auto"/>
        <w:ind w:left="720"/>
      </w:pPr>
      <w:r>
        <w:rPr>
          <w:lang w:val="id_ID" w:bidi="id_ID"/>
        </w:rPr>
      </w:r>
      <w:r>
        <w:rPr>
          <w:lang w:val="id_ID" w:bidi="id_ID"/>
        </w:rPr>
        <w:t>Orang-orang Lida dan Saron</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Saat kedua kalinya tim memerankan kisah tersebut, hentikan mereka di beberapa titik cerita yang berbeda.</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kelompok untuk mengingat bagian-bagian kisah tersebut.</w:t>
      </w:r>
    </w:p>
    <w:p>
      <w:pPr/>
      <w:r>
        <w:rPr>
          <w:lang w:val="id_ID" w:bidi="id_ID"/>
        </w:rPr>
      </w:r>
      <w:r>
        <w:rPr>
          <w:lang w:val="id_ID" w:bidi="id_ID"/>
        </w:rPr>
        <w:t>Saat kelompok memerankan kisah ini untuk kedua kalinya, hentikan mereka pada titik-titik tertentu.</w:t>
      </w:r>
    </w:p>
    <w:p>
      <w:pPr/>
      <w:r>
        <w:rPr>
          <w:lang w:val="id_ID" w:bidi="id_ID"/>
        </w:rPr>
      </w:r>
      <w:r>
        <w:rPr>
          <w:lang w:val="id_ID" w:bidi="id_ID"/>
        </w:rPr>
        <w:t>Perankan perjalanan Petrus dari satu tempat ke tempat yang lain untuk mengunjungi orang-orang percaya.</w:t>
      </w:r>
    </w:p>
    <w:p>
      <w:pPr>
        <w:pStyle w:val="ListBullet"/>
        <w:spacing w:line="240" w:lineRule="auto"/>
        <w:ind w:left="720"/>
      </w:pPr>
      <w:r>
        <w:rPr>
          <w:lang w:val="id_ID" w:bidi="id_ID"/>
        </w:rPr>
      </w:r>
      <w:r>
        <w:rPr>
          <w:lang w:val="id_ID" w:bidi="id_ID"/>
        </w:rPr>
        <w:t>Hentikanlah adegannya di sini.</w:t>
      </w:r>
    </w:p>
    <w:p>
      <w:pPr>
        <w:pStyle w:val="ListBullet"/>
        <w:spacing w:line="240" w:lineRule="auto"/>
        <w:ind w:left="720"/>
      </w:pPr>
      <w:r>
        <w:rPr>
          <w:lang w:val="id_ID" w:bidi="id_ID"/>
        </w:rPr>
      </w:r>
      <w:r>
        <w:rPr>
          <w:lang w:val="id_ID" w:bidi="id_ID"/>
        </w:rPr>
        <w:t>Tanyakan kepada aktor yang memerankan orang-orang percaya di tempat-tempat yang dikunjungi Petrus, "Bagaimana perasaan Anda?" Anda mungkin mendengar hal-hal seperti, "Aku sangat senang karena Petrus datang untuk melihat kami," atau "Sangat baik memiliki damai dan dapat dengan bebas bersekutu dan berbicara tentang Yesus.</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Perankan Petrus tiba di Lida dan bertemu dengan Eneas. Perankan kesembuhannya Eneas. Eneas bangun, menggulingkan tikar tidurnya.</w:t>
      </w:r>
    </w:p>
    <w:p>
      <w:pPr>
        <w:pStyle w:val="ListBullet"/>
        <w:spacing w:line="240" w:lineRule="auto"/>
        <w:ind w:left="720"/>
      </w:pPr>
      <w:r>
        <w:rPr>
          <w:lang w:val="id_ID" w:bidi="id_ID"/>
        </w:rPr>
      </w:r>
      <w:r>
        <w:rPr>
          <w:lang w:val="id_ID" w:bidi="id_ID"/>
        </w:rPr>
        <w:t>Hentikanlah adegannya di sini.</w:t>
      </w:r>
    </w:p>
    <w:p>
      <w:pPr>
        <w:pStyle w:val="ListBullet"/>
        <w:spacing w:line="240" w:lineRule="auto"/>
        <w:ind w:left="720"/>
      </w:pPr>
      <w:r>
        <w:rPr>
          <w:lang w:val="id_ID" w:bidi="id_ID"/>
        </w:rPr>
      </w:r>
      <w:r>
        <w:rPr>
          <w:lang w:val="id_ID" w:bidi="id_ID"/>
        </w:rPr>
        <w:t>Tanyakan kepada aktor yang memerankan Eneas, "Bagaimana perasaan anda?" Anda mungkin mendengar hal-hal seperti: "Aku kuat kembali. Rasanya senang sekali bisa berjalan setelah bertahun-tahun ini," atau "Aku sangat bersyukur karena Yesus mengutus Petrus ke sini sehingga aku bisa sembuh," dan "Terpujilah Yesus! Aku dapat berjalan lagi!"</w:t>
      </w:r>
    </w:p>
    <w:p>
      <w:pPr>
        <w:pStyle w:val="ListBullet"/>
        <w:spacing w:line="240" w:lineRule="auto"/>
        <w:ind w:left="720"/>
      </w:pPr>
      <w:r>
        <w:rPr>
          <w:lang w:val="id_ID" w:bidi="id_ID"/>
        </w:rPr>
      </w:r>
      <w:r>
        <w:rPr>
          <w:lang w:val="id_ID" w:bidi="id_ID"/>
        </w:rPr>
        <w:t>Tanyakan kepada aktor yang memerankan Petrus, "Bagaimana perasaan Anda?" Anda mungkin mendengar hal-hal seperti, "Aku sangat senang karena aku dapat melayani Yesus dengan membantu umat-Nya," atau "Aku merasa terhormat karena Yesus mau mengutus aku ke sini," dan "Sangat bersemangat. Yesus mengatakan bahwa kita akan melakukan hal-hal besar dalam nama-Nya."</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Perankan Eneas yang berjalan keliling di Lida dan Saron sehingga orang-orang melihatnya. Banyak orang menjadi percaya mereka kepada Yesus.</w:t>
      </w:r>
    </w:p>
    <w:p>
      <w:pPr>
        <w:pStyle w:val="ListBullet"/>
        <w:spacing w:line="240" w:lineRule="auto"/>
        <w:ind w:left="720"/>
      </w:pPr>
      <w:r>
        <w:rPr>
          <w:lang w:val="id_ID" w:bidi="id_ID"/>
        </w:rPr>
      </w:r>
      <w:r>
        <w:rPr>
          <w:lang w:val="id_ID" w:bidi="id_ID"/>
        </w:rPr>
        <w:t>Hentikanlah adegannya di sini.</w:t>
      </w:r>
    </w:p>
    <w:p>
      <w:pPr>
        <w:pStyle w:val="ListBullet"/>
        <w:spacing w:line="240" w:lineRule="auto"/>
        <w:ind w:left="720"/>
      </w:pPr>
      <w:r>
        <w:rPr>
          <w:lang w:val="id_ID" w:bidi="id_ID"/>
        </w:rPr>
      </w:r>
      <w:r>
        <w:rPr>
          <w:lang w:val="id_ID" w:bidi="id_ID"/>
        </w:rPr>
        <w:t>Tanyakan kepada aktor yang memerankan orang-orang Lida dan Saron, "Bagaimana perasaan kalian?" Anda mungkin mendengar hal-hal seperti, "Astaga! Apakah kalian melihat Eneas? Dia berjalan lagi setelah 8 tahun," atau "Saya percaya kepada Yesus. Dia pasti adalah Mesias jika dia dapat melakukan hal-hal besar ini."</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dimengerti.</w:t>
      </w:r>
    </w:p>
    <w:p>
      <w:pPr/>
      <w:r>
        <w:rPr>
          <w:lang w:val="id_ID" w:bidi="id_ID"/>
        </w:rPr>
      </w:r>
      <w:r>
        <w:rPr>
          <w:lang w:val="id_ID" w:bidi="id_ID"/>
        </w:rPr>
        <w:t xml:space="preserve">Gereja saat ini sedang mengalami masa tanpa </w:t>
      </w:r>
      <w:r>
        <w:rPr>
          <w:b/>
          <w:lang w:val="id_ID" w:bidi="id_ID"/>
        </w:rPr>
        <w:t>penganiayaan</w:t>
      </w:r>
      <w:r>
        <w:rPr>
          <w:lang w:val="id_ID" w:bidi="id_ID"/>
        </w:rPr>
        <w:t xml:space="preserve"> atau tanpa diperlakukan secara buruk oleh orang lain. Petrus memutuskan untuk melakukan perjalanan untuk mengunjungi dan menguatkan orang-orang percaya di berbagai tempat. Dalam beberapa versi bahasa Inggris, dikatakan bahwa Petrus mengunjungi para orang </w:t>
      </w:r>
      <w:r>
        <w:rPr>
          <w:b/>
          <w:lang w:val="id_ID" w:bidi="id_ID"/>
        </w:rPr>
        <w:t>kudus</w:t>
      </w:r>
      <w:r>
        <w:rPr>
          <w:lang w:val="id_ID" w:bidi="id_ID"/>
        </w:rPr>
        <w:t xml:space="preserve">. Istilah ini secara harfiah berarti "orang-orang kudus" dan merujuk kepada orang-orang yang menjadi milik Allah karena mereka telah percaya kepada Yesus. Definisi untuk </w:t>
      </w:r>
      <w:r>
        <w:rPr>
          <w:lang w:val="id_ID" w:bidi="id_ID"/>
        </w:rPr>
        <w:t>penganiayaan</w:t>
      </w:r>
      <w:r>
        <w:rPr>
          <w:lang w:val="id_ID" w:bidi="id_ID"/>
        </w:rPr>
        <w:t xml:space="preserve"> dan </w:t>
      </w:r>
      <w:r>
        <w:rPr>
          <w:lang w:val="id_ID" w:bidi="id_ID"/>
        </w:rPr>
        <w:t>orang-orang</w:t>
      </w:r>
      <w:r>
        <w:rPr>
          <w:lang w:val="id_ID" w:bidi="id_ID"/>
        </w:rPr>
        <w:t xml:space="preserve"> kudus dapat ditemukan di dalam Daftar Kata Utama.</w:t>
      </w:r>
    </w:p>
    <w:p>
      <w:pPr/>
      <w:r>
        <w:rPr>
          <w:lang w:val="id_ID" w:bidi="id_ID"/>
        </w:rPr>
      </w:r>
      <w:r>
        <w:rPr>
          <w:lang w:val="id_ID" w:bidi="id_ID"/>
        </w:rPr>
        <w:t>Petrus tiba di Lida, sebuah kota di jalan antara Yerusalem dan kota pelabuhan Laut Tengah, Yope. Lida berjarak 16 kilometer, atau 10 mil, di sebelah tenggara Yope. Kota tersebut terletak di wilayah yang disebut Saron.</w:t>
      </w:r>
    </w:p>
    <w:p>
      <w:pPr/>
      <w:r>
        <w:rPr>
          <w:lang w:val="id_ID" w:bidi="id_ID"/>
        </w:rPr>
      </w:r>
      <w:r>
        <w:rPr>
          <w:lang w:val="id_ID" w:bidi="id_ID"/>
        </w:rPr>
        <w:t xml:space="preserve">Tunjukkan peta yang mencakup </w:t>
      </w:r>
      <w:r>
        <w:rPr>
          <w:lang w:val="id_ID" w:bidi="id_ID"/>
        </w:rPr>
        <w:t>Yerusalem, Lida, Yope, dan wilayah Saron</w:t>
      </w:r>
      <w:r>
        <w:rPr>
          <w:lang w:val="id_ID" w:bidi="id_ID"/>
        </w:rPr>
        <w:t>.</w:t>
      </w:r>
    </w:p>
    <w:p>
      <w:pPr/>
      <w:r>
        <w:rPr>
          <w:lang w:val="id_ID" w:bidi="id_ID"/>
        </w:rPr>
      </w:r>
      <w:r>
        <w:rPr>
          <w:lang w:val="id_ID" w:bidi="id_ID"/>
        </w:rPr>
        <w:t xml:space="preserve">Di kota ini, Petrus bertemu dengan seorang pria bernama Eneas. Eneas mengalami </w:t>
      </w:r>
      <w:r>
        <w:rPr>
          <w:b/>
          <w:lang w:val="id_ID" w:bidi="id_ID"/>
        </w:rPr>
        <w:t>kelumpuhan</w:t>
      </w:r>
      <w:r>
        <w:rPr>
          <w:lang w:val="id_ID" w:bidi="id_ID"/>
        </w:rPr>
        <w:t>, yang berarti ia tidak dapat berjalan. Dia telah terbaring di tempat tidurnya selama delapan tahun. Gunakan kata yang sama untuk lumpuh seperti yang telah Anda gunakan dalam perikop-perikop sebelumnya.</w:t>
      </w:r>
    </w:p>
    <w:p>
      <w:pPr/>
      <w:r>
        <w:rPr>
          <w:lang w:val="id_ID" w:bidi="id_ID"/>
        </w:rPr>
      </w:r>
      <w:r>
        <w:rPr>
          <w:lang w:val="id_ID" w:bidi="id_ID"/>
        </w:rPr>
        <w:t xml:space="preserve">Petrus berbicara kepada Eneas dan berkata, "Yesus </w:t>
      </w:r>
      <w:r>
        <w:rPr>
          <w:b/>
          <w:lang w:val="id_ID" w:bidi="id_ID"/>
        </w:rPr>
        <w:t>Kristus</w:t>
      </w:r>
      <w:r>
        <w:rPr>
          <w:lang w:val="id_ID" w:bidi="id_ID"/>
        </w:rPr>
        <w:t xml:space="preserve"> menyembuhkan engkau." Kristus adalah istilah bahasa Yunani untuk </w:t>
      </w:r>
      <w:r>
        <w:rPr>
          <w:b/>
          <w:lang w:val="id_ID" w:bidi="id_ID"/>
        </w:rPr>
        <w:t>Mesias</w:t>
      </w:r>
      <w:r>
        <w:rPr>
          <w:lang w:val="id_ID" w:bidi="id_ID"/>
        </w:rPr>
        <w:t xml:space="preserve">, atau Juruselamat yang dijanjikan. Gunakanlah kata yang sama untuk Kristus seperti yang telah Anda gunakan pada perikop sebelumnya. Definisi untuk </w:t>
      </w:r>
      <w:r>
        <w:rPr>
          <w:lang w:val="id_ID" w:bidi="id_ID"/>
        </w:rPr>
        <w:t>Kristus</w:t>
      </w:r>
      <w:r>
        <w:rPr>
          <w:lang w:val="id_ID" w:bidi="id_ID"/>
        </w:rPr>
        <w:t xml:space="preserve"> dan </w:t>
      </w:r>
      <w:r>
        <w:rPr>
          <w:lang w:val="id_ID" w:bidi="id_ID"/>
        </w:rPr>
        <w:t>Mesias</w:t>
      </w:r>
      <w:r>
        <w:rPr>
          <w:lang w:val="id_ID" w:bidi="id_ID"/>
        </w:rPr>
        <w:t xml:space="preserve"> dapat ditemukan di Daftar Kata Utama.</w:t>
      </w:r>
    </w:p>
    <w:p>
      <w:pPr/>
      <w:r>
        <w:rPr>
          <w:lang w:val="id_ID" w:bidi="id_ID"/>
        </w:rPr>
      </w:r>
      <w:r>
        <w:rPr>
          <w:lang w:val="id_ID" w:bidi="id_ID"/>
        </w:rPr>
        <w:t xml:space="preserve">Petrus memerintahkan Eneas untuk "bangun dan merapikan tempat </w:t>
      </w:r>
      <w:r>
        <w:rPr>
          <w:b/>
          <w:lang w:val="id_ID" w:bidi="id_ID"/>
        </w:rPr>
        <w:t>tidurmu</w:t>
      </w:r>
      <w:r>
        <w:rPr>
          <w:lang w:val="id_ID" w:bidi="id_ID"/>
        </w:rPr>
        <w:t>." Sebagian besar ahli percaya ini berarti menggulung tikarmu, atau membereskan tempat tidurmu. Tempat tidur sering kali berupa tikar tidur yang terdiri dari bantalan besar yang tebal, yang terbuat dari buluh, jerami, atau kulit hewan. Tikar tidur jenis ini hanya memberikan sekat dasar dari tanah atau lantai. Seseorang dapat dengan mudah melipat tempat tidur dan menyimpannya dalam rumah, sehingga ruang lantai yang ditempatinya dapat digunakan untuk sesuatu yang lain. Gunakanlah kata yang sama untuk tempat tidur atau tikar yang telah anda gunakan sebelumnya.</w:t>
      </w:r>
    </w:p>
    <w:p>
      <w:pPr/>
      <w:r>
        <w:rPr>
          <w:lang w:val="id_ID" w:bidi="id_ID"/>
        </w:rPr>
      </w:r>
      <w:r>
        <w:rPr>
          <w:lang w:val="id_ID" w:bidi="id_ID"/>
        </w:rPr>
        <w:t xml:space="preserve">Tunjukkan foto tikar </w:t>
      </w:r>
      <w:r>
        <w:rPr>
          <w:lang w:val="id_ID" w:bidi="id_ID"/>
        </w:rPr>
        <w:t>tidur</w:t>
      </w:r>
      <w:r>
        <w:rPr>
          <w:lang w:val="id_ID" w:bidi="id_ID"/>
        </w:rPr>
        <w:t xml:space="preserve"> jika tim anda belum melihatnya.</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teks tersebut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kutipan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9:36–43</w:t>
      </w:r>
      <w:r>
        <w:rPr>
          <w:lang w:val="id_ID" w:bidi="id_ID"/>
        </w:rPr>
      </w:r>
    </w:p>
    <w:p>
      <w:pPr>
        <w:pStyle w:val="Heading3"/>
      </w:pPr>
      <w:r>
        <w:rPr>
          <w:lang w:val="id_ID" w:bidi="id_ID"/>
        </w:rPr>
        <w:t>Dengar dan Renungkan</w:t>
      </w:r>
    </w:p>
    <w:p>
      <w:pPr/>
      <w:r>
        <w:rPr>
          <w:lang w:val="id_ID" w:bidi="id_ID"/>
        </w:rPr>
      </w:r>
      <w:r>
        <w:rPr>
          <w:lang w:val="id_ID" w:bidi="id_ID"/>
        </w:rPr>
        <w:t>Dengarkan Kisah Para Rasul 9:36–43 dan renungkan di dalam hatimu. Dengarkan teks ini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diceritakan kisah ini tentang Yesus?</w:t>
      </w:r>
    </w:p>
    <w:p>
      <w:pPr>
        <w:pStyle w:val="ListBullet"/>
        <w:spacing w:line="240" w:lineRule="auto"/>
        <w:ind w:left="720"/>
      </w:pPr>
      <w:r>
        <w:rPr>
          <w:lang w:val="id_ID" w:bidi="id_ID"/>
        </w:rPr>
      </w:r>
      <w:r>
        <w:rPr>
          <w:lang w:val="id_ID" w:bidi="id_ID"/>
        </w:rPr>
        <w:t xml:space="preserve">Apa yang diceritakan kisah ini tentang manusia? </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dimengerti.</w:t>
      </w:r>
    </w:p>
    <w:p>
      <w:pPr/>
      <w:r>
        <w:rPr>
          <w:lang w:val="id_ID" w:bidi="id_ID"/>
        </w:rPr>
      </w:r>
      <w:r>
        <w:rPr>
          <w:lang w:val="id_ID" w:bidi="id_ID"/>
        </w:rPr>
        <w:t>Dalam perikop sebelumnya, Anda akan mengingat bahwa Petrus telah pergi berkeliling dan mengunjungi orang-orang percaya di berbagai kota. Dia berada di Lida tempat seorang pria bernama Eneas disembuhkan setelah lumpuh selama delapan tahun. Lida adalah sebuah kota di jalan antara Yerusalem dan kota Yope. Lida berjarak 16 kilometer, atau 10 mil, di sebelah tenggara Yope. Yope adalah kota penting di pantai Mediterania. Orang-orang di Yope mungkin telah mendengar tentang penyembuhan Eneas.</w:t>
      </w:r>
    </w:p>
    <w:p>
      <w:pPr/>
      <w:r>
        <w:rPr>
          <w:lang w:val="id_ID" w:bidi="id_ID"/>
        </w:rPr>
      </w:r>
      <w:r>
        <w:rPr>
          <w:lang w:val="id_ID" w:bidi="id_ID"/>
        </w:rPr>
        <w:t xml:space="preserve">Tunjukkan peta yang mencakup </w:t>
      </w:r>
      <w:r>
        <w:rPr>
          <w:lang w:val="id_ID" w:bidi="id_ID"/>
        </w:rPr>
        <w:t>Yerusalem, Lida, dan Yope</w:t>
      </w:r>
      <w:r>
        <w:rPr>
          <w:lang w:val="id_ID" w:bidi="id_ID"/>
        </w:rPr>
        <w:t>.</w:t>
      </w:r>
    </w:p>
    <w:p>
      <w:pPr/>
      <w:r>
        <w:rPr>
          <w:lang w:val="id_ID" w:bidi="id_ID"/>
        </w:rPr>
      </w:r>
      <w:r>
        <w:rPr>
          <w:lang w:val="id_ID" w:bidi="id_ID"/>
        </w:rPr>
        <w:t>Ada seorang wanita yang tinggal di kota Yope yang nama Yahudinya adalah Tabita. Dia juga dikenal sebagai Dorkas, yang merupakan namanya dalam bahasa Yunani. Namanya berarti "kijang", yaitu sejenis antelop kecil atau hewan yang menyerupai rusa.</w:t>
      </w:r>
    </w:p>
    <w:p>
      <w:pPr/>
      <w:r>
        <w:rPr>
          <w:lang w:val="id_ID" w:bidi="id_ID"/>
        </w:rPr>
      </w:r>
      <w:r>
        <w:rPr>
          <w:lang w:val="id_ID" w:bidi="id_ID"/>
        </w:rPr>
        <w:t xml:space="preserve">Tunjukkan gambar seekor </w:t>
      </w:r>
      <w:r>
        <w:rPr>
          <w:lang w:val="id_ID" w:bidi="id_ID"/>
        </w:rPr>
        <w:t>kijang</w:t>
      </w:r>
      <w:r>
        <w:rPr>
          <w:lang w:val="id_ID" w:bidi="id_ID"/>
        </w:rPr>
        <w:t>.</w:t>
      </w:r>
    </w:p>
    <w:p>
      <w:pPr/>
      <w:r>
        <w:rPr>
          <w:lang w:val="id_ID" w:bidi="id_ID"/>
        </w:rPr>
      </w:r>
      <w:r>
        <w:rPr>
          <w:lang w:val="id_ID" w:bidi="id_ID"/>
        </w:rPr>
        <w:t>Berhenti dan diskusikan: Ketika seseorang dikenal dengan lebih dari satu nama dalam budaya Anda, bagaimana nama-nama yang berbeda digunakan? Apa pentingnya nama yang diberikan kepada seseorang? Jika nama itu memiliki makna lain atau makna khusus, bagaimana nama itu dipilih untuk orang itu?</w:t>
      </w:r>
    </w:p>
    <w:p>
      <w:pPr/>
      <w:r>
        <w:rPr>
          <w:lang w:val="id_ID" w:bidi="id_ID"/>
        </w:rPr>
      </w:r>
      <w:r>
        <w:rPr>
          <w:lang w:val="id_ID" w:bidi="id_ID"/>
        </w:rPr>
        <w:t>Tabita adalah seorang murid, seorang pengikut Yesus. Dia adalah seorang wanita yang selalu melakukan hal-hal yang baik. Dia secara teratur melakukan tindakan amal, atau membantu orang miskin. Ini berarti bahwa ia memberikan hal-hal seperti uang dan pakaian untuk membantu orang-orang yang tidak memiliki apa yang mereka butuhkan untuk hidup secara normal. Lukas mengatakan kepada kita "pada hari-hari itu" atau "sekitar waktu ini," yang berarti pada saat Petrus berada di Lida, Tabita sakit dan meninggal. Menurut kebiasaan Yahudi, para perempuan akan memandikan tubuhnya untuk penguburan dan membungkusnya dengan kain. Bukannya segera menguburkan jenazahnya, mereka menempatkan tubuh Tabita di ruang atas atau kamar di lantai atas. Ini merujuk pada ruangan yang telah dibangun orang-orang di atas atap rumah yang datar. Orang-orang mungkin menaiki tangga luar untuk pergi ke ruangan itu.</w:t>
      </w:r>
    </w:p>
    <w:p>
      <w:pPr/>
      <w:r>
        <w:rPr>
          <w:lang w:val="id_ID" w:bidi="id_ID"/>
        </w:rPr>
      </w:r>
      <w:r>
        <w:rPr>
          <w:lang w:val="id_ID" w:bidi="id_ID"/>
        </w:rPr>
        <w:t xml:space="preserve">Tunjukkan gambar sebuah </w:t>
      </w:r>
      <w:r>
        <w:rPr>
          <w:lang w:val="id_ID" w:bidi="id_ID"/>
        </w:rPr>
        <w:t>rumah dengan atap datar</w:t>
      </w:r>
      <w:r>
        <w:rPr>
          <w:lang w:val="id_ID" w:bidi="id_ID"/>
        </w:rPr>
        <w:t xml:space="preserve"> yang memiliki tangga di bagian luar.</w:t>
      </w:r>
    </w:p>
    <w:p>
      <w:pPr/>
      <w:r>
        <w:rPr>
          <w:lang w:val="id_ID" w:bidi="id_ID"/>
        </w:rPr>
      </w:r>
      <w:r>
        <w:rPr>
          <w:lang w:val="id_ID" w:bidi="id_ID"/>
        </w:rPr>
        <w:t>Para murid di Yope mendengar bahwa Petrus berada di Lida, yang tidak jauh. Mereka mengutus dua orang sebagai utusan kepada Petrus. Orang-orang mendesak atau memohon kepadanya untuk datang ke Yope secepat mungkin. Kedua utusan itu juga akan memberi tahu Petrus mengapa mereka membutuhkannya untuk datang ke Yope. Petrus segera menemani orang-orang itu kembali ke Yope. Orang-orang membawa Petrus ke ruangan tempat jenazah Tabita disimpan. Para janda dari Yope berdiri di sana sambil menangis. Mereka menunjukkan kepada Petrus baju dalam, atau jubah, dan pakaian lainnya yang telah dibuat oleh Tabita, juga disebut Dorkas, untuk mereka ketika ia masih bersama mereka, yang berarti ketika ia masih hidup.</w:t>
      </w:r>
    </w:p>
    <w:p>
      <w:pPr/>
      <w:r>
        <w:rPr>
          <w:lang w:val="id_ID" w:bidi="id_ID"/>
        </w:rPr>
      </w:r>
      <w:r>
        <w:rPr>
          <w:lang w:val="id_ID" w:bidi="id_ID"/>
        </w:rPr>
        <w:t>Para janda adalah perempuan yang suaminya telah meninggal. Para janda dalam budaya ini adalah orang-orang yang sangat membutuhkan karena mereka telah kehilangan suami yang selama ini menafkahi mereka. Baju dalam atau jubah adalah pakaian sepanjang tubuh yang dikenakan melekat di tubuh. "Pakaian lainnya" merujuk pada pakaian luar atau jubah.</w:t>
      </w:r>
    </w:p>
    <w:p>
      <w:pPr/>
      <w:r>
        <w:rPr>
          <w:lang w:val="id_ID" w:bidi="id_ID"/>
        </w:rPr>
      </w:r>
      <w:r>
        <w:rPr>
          <w:lang w:val="id_ID" w:bidi="id_ID"/>
        </w:rPr>
        <w:t>Berhenti dan diskusikan: Apa yang terjadi pada seorang wanita dalam budaya Anda ketika suaminya meninggal? Siapa yang bertanggung jawab untuk membantu memenuhi kebutuhannya?</w:t>
      </w:r>
    </w:p>
    <w:p>
      <w:pPr/>
      <w:r>
        <w:rPr>
          <w:lang w:val="id_ID" w:bidi="id_ID"/>
        </w:rPr>
      </w:r>
      <w:r>
        <w:rPr>
          <w:lang w:val="id_ID" w:bidi="id_ID"/>
        </w:rPr>
        <w:t xml:space="preserve">Tunjukkan gambar </w:t>
      </w:r>
      <w:r>
        <w:rPr>
          <w:lang w:val="id_ID" w:bidi="id_ID"/>
        </w:rPr>
        <w:t>baju dalam</w:t>
      </w:r>
      <w:r>
        <w:rPr>
          <w:lang w:val="id_ID" w:bidi="id_ID"/>
        </w:rPr>
        <w:t xml:space="preserve"> dan </w:t>
      </w:r>
      <w:r>
        <w:rPr>
          <w:lang w:val="id_ID" w:bidi="id_ID"/>
        </w:rPr>
        <w:t>jubah</w:t>
      </w:r>
      <w:r>
        <w:rPr>
          <w:lang w:val="id_ID" w:bidi="id_ID"/>
        </w:rPr>
        <w:t xml:space="preserve"> jika tim Anda belum melihatnya.</w:t>
      </w:r>
    </w:p>
    <w:p>
      <w:pPr/>
      <w:r>
        <w:rPr>
          <w:lang w:val="id_ID" w:bidi="id_ID"/>
        </w:rPr>
      </w:r>
      <w:r>
        <w:rPr>
          <w:lang w:val="id_ID" w:bidi="id_ID"/>
        </w:rPr>
        <w:t>Petrus menempatkan semua orang di luar. Ini berarti bahwa Petrus mengutus mereka atau membuat semua orang meninggalkan ruangan itu. Ini adalah pernyataan yang kuat. Mungkin ia harus menuntun beberapa dari mereka keluar karena mereka tidak ingin pergi.</w:t>
      </w:r>
    </w:p>
    <w:p>
      <w:pPr/>
      <w:r>
        <w:rPr>
          <w:lang w:val="id_ID" w:bidi="id_ID"/>
        </w:rPr>
      </w:r>
      <w:r>
        <w:rPr>
          <w:lang w:val="id_ID" w:bidi="id_ID"/>
        </w:rPr>
        <w:t>Berhenti dan diskusikan: Bagaimana orang-orang dalam budaya Anda berperilaku ketika seseorang yang dekat atau istimewa bagi mereka meninggal?</w:t>
      </w:r>
    </w:p>
    <w:p>
      <w:pPr/>
      <w:r>
        <w:rPr>
          <w:lang w:val="id_ID" w:bidi="id_ID"/>
        </w:rPr>
      </w:r>
      <w:r>
        <w:rPr>
          <w:lang w:val="id_ID" w:bidi="id_ID"/>
        </w:rPr>
        <w:t>Petrus kemudian berlutut dan berdoa kepada Allah. Lukas tidak memberi tahu kita apa yang Petrus katakan, tetapi kemungkinan besar ia berdoa agar Allah menyebabkan Tabita, atau Dorkas, hidup kembali. Petrus kemudian berbalik ke jenazah Tabita dan memerintahkannya: "Tabita, bangkitlah." Tabita membuka matanya, melihat Petrus, ia bangun lalu duduk. Pernyataan "melihat Petrus" memberi tahu kita bahwa wajahnya tidak ditutupi dengan kain dan bahwa ia berbaring telentang. Dengan membuka matanya dan duduk, Lukas memberikan rincian untuk menunjukkan bahwa Tabita hidup kembali. Petrus memegang tangannya dan membantunya berdiri. Ini adalah tindakan kebaikan atau kesopanan oleh Petrus untuk membantunya berdiri. Tabita dapat berdiri sendiri.</w:t>
      </w:r>
    </w:p>
    <w:p>
      <w:pPr/>
      <w:r>
        <w:rPr>
          <w:lang w:val="id_ID" w:bidi="id_ID"/>
        </w:rPr>
      </w:r>
      <w:r>
        <w:rPr>
          <w:lang w:val="id_ID" w:bidi="id_ID"/>
        </w:rPr>
        <w:t>Berhenti dan diskusikan: Apa saja tindakan kebaikan atau kesopanan yang dilakukan orang-orang kepada orang lain, meskipun mereka mampu melakukannya sendiri?</w:t>
      </w:r>
    </w:p>
    <w:p>
      <w:pPr/>
      <w:r>
        <w:rPr>
          <w:lang w:val="id_ID" w:bidi="id_ID"/>
        </w:rPr>
      </w:r>
      <w:r>
        <w:rPr>
          <w:lang w:val="id_ID" w:bidi="id_ID"/>
        </w:rPr>
        <w:t>Petrus kemudian memanggil orang-orang kudus, yang berarti orang-orang percaya, termasuk para janda, kembali ke ruangan dan menunjukkan Tabita kepada mereka. Ini berarti Petrus menunjukkan kepada mereka bahwa Tabita hidup kembali. Kabar tentang Tabita hidup kembali segera diketahui oleh semua orang yang tinggal di Yope. Banyak orang percaya kepada Yesus, yang berarti mereka menjadi pengikut Yesus, karena peristiwa ini.</w:t>
      </w:r>
    </w:p>
    <w:p>
      <w:pPr/>
      <w:r>
        <w:rPr>
          <w:lang w:val="id_ID" w:bidi="id_ID"/>
        </w:rPr>
      </w:r>
      <w:r>
        <w:rPr>
          <w:lang w:val="id_ID" w:bidi="id_ID"/>
        </w:rPr>
        <w:t>Petrus tinggal di Yope untuk waktu yang lama. Lukas tidak memberi tahu kita secara pasti berapa lama. Petrus tinggal di rumah seorang pria yang disebut Simon Penyamak Kulit. Anda akan mengingat bahwa Simon adalah salah satu nama Petrus. Orang ini adalah seorang penyamak kulit, yang berarti bahwa ia memproses kulit mentah atau kulit hewan untuk menghasilkan bahan kulit. Orang lain akan menggunakan kulit tersebut untuk membuat barang-barang seperti sandal. Orang Yahudi menganggap bahwa seseorang yang mengolah kulit mentah menjadi kulit samakan sedang melakukan hal yang membuatnya "Najis" secara ritual. Petrus telah bersedia tinggal di rumah Simon si penyamak kulit. Ini mungkin menunjukkan bahwa Petrus tidak mengikuti hukum upacara Yahudi seketat para pemimpin agama Yahudi.</w:t>
      </w:r>
      <w:r>
        <w:rPr>
          <w:lang w:val="id_ID" w:bidi="id_ID"/>
        </w:rPr>
      </w:r>
    </w:p>
    <w:p>
      <w:pPr>
        <w:pStyle w:val="Heading3"/>
      </w:pPr>
      <w:r>
        <w:rPr>
          <w:lang w:val="id_ID" w:bidi="id_ID"/>
        </w:rPr>
        <w:t>Menjelaskan Adegan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Dalam sesi ini, Anda akan membantu kelompok menggambarkan kisah ini. Anda akan membantu kelompok menentukan adegan, latar, dan tokoh dari kisah ini.</w:t>
      </w:r>
    </w:p>
    <w:p>
      <w:pPr/>
      <w:r>
        <w:rPr>
          <w:lang w:val="id_ID" w:bidi="id_ID"/>
        </w:rPr>
      </w:r>
      <w:r>
        <w:rPr>
          <w:lang w:val="id_ID" w:bidi="id_ID"/>
        </w:rPr>
        <w:t>Kisah ini memiliki 5 adegan.</w:t>
      </w:r>
    </w:p>
    <w:p>
      <w:pPr/>
      <w:r>
        <w:rPr>
          <w:lang w:val="id_ID" w:bidi="id_ID"/>
        </w:rPr>
      </w:r>
      <w:r>
        <w:rPr>
          <w:b/>
          <w:lang w:val="id_ID" w:bidi="id_ID"/>
        </w:rPr>
        <w:t>Adegan pertama:</w:t>
      </w:r>
      <w:r>
        <w:rPr>
          <w:lang w:val="id_ID" w:bidi="id_ID"/>
        </w:rPr>
        <w:t xml:space="preserve"> Petrus berada di Lida. Tabita adalah orang percaya di Yope yang membantu orang-orang miskin. Dia sakit dan meninggal. Para perempuan di Yope membasuh jenazah Tabita untuk mempersiapkan pemakamannya.</w:t>
      </w:r>
    </w:p>
    <w:p>
      <w:pPr/>
      <w:r>
        <w:rPr>
          <w:lang w:val="id_ID" w:bidi="id_ID"/>
        </w:rPr>
      </w:r>
      <w:r>
        <w:rPr>
          <w:b/>
          <w:lang w:val="id_ID" w:bidi="id_ID"/>
        </w:rPr>
        <w:t>Adegan kedua:</w:t>
      </w:r>
      <w:r>
        <w:rPr>
          <w:lang w:val="id_ID" w:bidi="id_ID"/>
        </w:rPr>
        <w:t xml:space="preserve"> Dua utusan diutus dari Yope ke Lida untuk menemukan Petrus. Mereka membawa Petrus kembali ke Yope.</w:t>
      </w:r>
    </w:p>
    <w:p>
      <w:pPr/>
      <w:r>
        <w:rPr>
          <w:lang w:val="id_ID" w:bidi="id_ID"/>
        </w:rPr>
      </w:r>
      <w:r>
        <w:rPr>
          <w:b/>
          <w:lang w:val="id_ID" w:bidi="id_ID"/>
        </w:rPr>
        <w:t>Adegan ketiga:</w:t>
      </w:r>
      <w:r>
        <w:rPr>
          <w:lang w:val="id_ID" w:bidi="id_ID"/>
        </w:rPr>
        <w:t xml:space="preserve"> Petrus tiba di Yope dan dibawa ke tempat jenazah Tabita dibaringkan. Para janda menunjukkan kepada Petrus pakaian yang telah dibuat Tabita untuk mereka. Para perempuan itu menangis. Petrus menyuruh semua orang meninggalkan ruangan itu.</w:t>
      </w:r>
    </w:p>
    <w:p>
      <w:pPr/>
      <w:r>
        <w:rPr>
          <w:lang w:val="id_ID" w:bidi="id_ID"/>
        </w:rPr>
      </w:r>
      <w:r>
        <w:rPr>
          <w:b/>
          <w:lang w:val="id_ID" w:bidi="id_ID"/>
        </w:rPr>
        <w:t>Adegan keempat:</w:t>
      </w:r>
      <w:r>
        <w:rPr>
          <w:lang w:val="id_ID" w:bidi="id_ID"/>
        </w:rPr>
        <w:t xml:space="preserve"> Petrus berlutut di ruangan dan berdoa. Dia menyuruh Tabita untuk bangkit. Tabita bangun dan Petrus memperkenalkan dia kepada orang-orang percaya di Yope.</w:t>
      </w:r>
    </w:p>
    <w:p>
      <w:pPr/>
      <w:r>
        <w:rPr>
          <w:lang w:val="id_ID" w:bidi="id_ID"/>
        </w:rPr>
      </w:r>
      <w:r>
        <w:rPr>
          <w:b/>
          <w:lang w:val="id_ID" w:bidi="id_ID"/>
        </w:rPr>
        <w:t>Adegan kelima:</w:t>
      </w:r>
      <w:r>
        <w:rPr>
          <w:lang w:val="id_ID" w:bidi="id_ID"/>
        </w:rPr>
        <w:t xml:space="preserve"> Semua orang di Yope mendengar bagaimana Tabita telah hidup kembali. Banyak orang percaya kepada Yesus. Petrus tinggal di Yope di rumah Simon seorang penyamak kulit.</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Tabita</w:t>
      </w:r>
    </w:p>
    <w:p>
      <w:pPr>
        <w:pStyle w:val="ListBullet"/>
        <w:spacing w:line="240" w:lineRule="auto"/>
        <w:ind w:left="720"/>
      </w:pPr>
      <w:r>
        <w:rPr>
          <w:lang w:val="id_ID" w:bidi="id_ID"/>
        </w:rPr>
      </w:r>
      <w:r>
        <w:rPr>
          <w:lang w:val="id_ID" w:bidi="id_ID"/>
        </w:rPr>
        <w:t>Orang-orang percaya di Yope</w:t>
      </w:r>
    </w:p>
    <w:p>
      <w:pPr>
        <w:pStyle w:val="ListBullet"/>
        <w:spacing w:line="240" w:lineRule="auto"/>
        <w:ind w:left="720"/>
      </w:pPr>
      <w:r>
        <w:rPr>
          <w:lang w:val="id_ID" w:bidi="id_ID"/>
        </w:rPr>
      </w:r>
      <w:r>
        <w:rPr>
          <w:lang w:val="id_ID" w:bidi="id_ID"/>
        </w:rPr>
        <w:t>Para janda di Yope</w:t>
      </w:r>
    </w:p>
    <w:p>
      <w:pPr>
        <w:pStyle w:val="ListBullet"/>
        <w:spacing w:line="240" w:lineRule="auto"/>
        <w:ind w:left="720"/>
      </w:pPr>
      <w:r>
        <w:rPr>
          <w:lang w:val="id_ID" w:bidi="id_ID"/>
        </w:rPr>
      </w:r>
      <w:r>
        <w:rPr>
          <w:lang w:val="id_ID" w:bidi="id_ID"/>
        </w:rPr>
        <w:t>2 orang dikirim kepada Petrus</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Orang-orang lain dari Yope</w:t>
      </w:r>
    </w:p>
    <w:p>
      <w:pPr>
        <w:pStyle w:val="ListBullet"/>
        <w:spacing w:line="240" w:lineRule="auto"/>
        <w:ind w:left="720"/>
      </w:pPr>
      <w:r>
        <w:rPr>
          <w:lang w:val="id_ID" w:bidi="id_ID"/>
        </w:rPr>
      </w:r>
      <w:r>
        <w:rPr>
          <w:lang w:val="id_ID" w:bidi="id_ID"/>
        </w:rPr>
        <w:t>Simon sang penyamak kulit</w:t>
      </w:r>
    </w:p>
    <w:p>
      <w:pPr/>
      <w:r>
        <w:rPr>
          <w:lang w:val="id_ID" w:bidi="id_ID"/>
        </w:rPr>
      </w:r>
      <w:r>
        <w:rPr>
          <w:lang w:val="id_ID" w:bidi="id_ID"/>
        </w:rPr>
        <w:t xml:space="preserve">Dalam sesi ini, minta kelompok untuk membuat papan cerita, membuat 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Penting untuk diingat bahwa Petrus berada di Lida, yang terletak sekitar 16 kilometer (atau 10 mil) dari Yope. Dia baru-baru ini digunakan oleh Allah untuk membantu membawa penyembuhan kepada Eneas di Lida.</w:t>
      </w:r>
    </w:p>
    <w:p>
      <w:pPr/>
      <w:r>
        <w:rPr>
          <w:lang w:val="id_ID" w:bidi="id_ID"/>
        </w:rPr>
      </w:r>
      <w:r>
        <w:rPr>
          <w:lang w:val="id_ID" w:bidi="id_ID"/>
        </w:rPr>
        <w:t>Penting untuk diingat bahwa Tabita juga disebut Dorkas. Tabita adalah seorang pengikut Yesus yang selalu melakukan perbuatan baik, seperti membantu orang-orang miskin dan membuat pakaian bagi orang-orang yang membutuhkan. Tabita sakit dan meninggal. Penting untuk diingat bagaimana para perempuan di Yope menyiapkan jenazah Tabita untuk penguburan.</w:t>
      </w:r>
    </w:p>
    <w:p>
      <w:pPr/>
      <w:r>
        <w:rPr>
          <w:lang w:val="id_ID" w:bidi="id_ID"/>
        </w:rPr>
      </w:r>
      <w:r>
        <w:rPr>
          <w:lang w:val="id_ID" w:bidi="id_ID"/>
        </w:rPr>
        <w:t>Orang-orang percaya di Yope mengirim dua utusan ke Lida untuk menemukan Petrus. Petrus datang bersama mereka ke Yope. Penting untuk mengingat apa yang dilakukan para janda ketika Petrus tiba. Petrus menyuruh semua orang meninggalkan ruangan itu. Penting untuk mengingat apa yang dilakukan Petrus setelah semua orang pergi. Penting untuk diingat apa yang terjadi ketika Tabita hidup kembali.</w:t>
      </w:r>
    </w:p>
    <w:p>
      <w:pPr/>
      <w:r>
        <w:rPr>
          <w:lang w:val="id_ID" w:bidi="id_ID"/>
        </w:rPr>
      </w:r>
      <w:r>
        <w:rPr>
          <w:lang w:val="id_ID" w:bidi="id_ID"/>
        </w:rPr>
        <w:t>Penting untuk diingat bagaimana reaksi orang-orang di Yope terhadap berita ini. Petrus tinggal di rumah Simon seorang penyamak kulit di Yope.</w:t>
      </w:r>
      <w:r>
        <w:rPr>
          <w:lang w:val="id_ID" w:bidi="id_ID"/>
        </w:rPr>
      </w:r>
    </w:p>
    <w:p>
      <w:pPr>
        <w:pStyle w:val="Heading3"/>
      </w:pPr>
      <w:r>
        <w:rPr>
          <w:lang w:val="id_ID" w:bidi="id_ID"/>
        </w:rPr>
        <w:t>Memperagakan Bacaan</w:t>
      </w:r>
    </w:p>
    <w:p>
      <w:pPr/>
      <w:r>
        <w:rPr>
          <w:lang w:val="id_ID" w:bidi="id_ID"/>
        </w:rPr>
      </w:r>
      <w:r>
        <w:rPr>
          <w:lang w:val="id_ID" w:bidi="id_ID"/>
        </w:rPr>
        <w:t>Dengarkan teks satu kali lagi dalam versi yang paling mudah dimengerti.</w:t>
      </w:r>
    </w:p>
    <w:p>
      <w:pPr/>
      <w:r>
        <w:rPr>
          <w:lang w:val="id_ID" w:bidi="id_ID"/>
        </w:rPr>
      </w:r>
      <w:r>
        <w:rPr>
          <w:lang w:val="id_ID" w:bidi="id_ID"/>
        </w:rPr>
        <w:t>Dalam sesi ini, tim akan memerankan kisah tersebut.</w:t>
      </w:r>
    </w:p>
    <w:p>
      <w:pPr/>
      <w:r>
        <w:rPr>
          <w:lang w:val="id_ID" w:bidi="id_ID"/>
        </w:rPr>
      </w:r>
      <w:r>
        <w:rPr>
          <w:lang w:val="id_ID" w:bidi="id_ID"/>
        </w:rPr>
        <w:t>Kisah ini memiliki 5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Tabita</w:t>
      </w:r>
    </w:p>
    <w:p>
      <w:pPr>
        <w:pStyle w:val="ListBullet"/>
        <w:spacing w:line="240" w:lineRule="auto"/>
        <w:ind w:left="720"/>
      </w:pPr>
      <w:r>
        <w:rPr>
          <w:lang w:val="id_ID" w:bidi="id_ID"/>
        </w:rPr>
      </w:r>
      <w:r>
        <w:rPr>
          <w:lang w:val="id_ID" w:bidi="id_ID"/>
        </w:rPr>
        <w:t>Orang-orang percaya di Yope</w:t>
      </w:r>
    </w:p>
    <w:p>
      <w:pPr>
        <w:pStyle w:val="ListBullet"/>
        <w:spacing w:line="240" w:lineRule="auto"/>
        <w:ind w:left="720"/>
      </w:pPr>
      <w:r>
        <w:rPr>
          <w:lang w:val="id_ID" w:bidi="id_ID"/>
        </w:rPr>
      </w:r>
      <w:r>
        <w:rPr>
          <w:lang w:val="id_ID" w:bidi="id_ID"/>
        </w:rPr>
        <w:t>Para janda di Yope</w:t>
      </w:r>
    </w:p>
    <w:p>
      <w:pPr>
        <w:pStyle w:val="ListBullet"/>
        <w:spacing w:line="240" w:lineRule="auto"/>
        <w:ind w:left="720"/>
      </w:pPr>
      <w:r>
        <w:rPr>
          <w:lang w:val="id_ID" w:bidi="id_ID"/>
        </w:rPr>
      </w:r>
      <w:r>
        <w:rPr>
          <w:lang w:val="id_ID" w:bidi="id_ID"/>
        </w:rPr>
        <w:t>2 orang dikirim kepada Petrus</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Orang-orang lain dari Yope</w:t>
      </w:r>
    </w:p>
    <w:p>
      <w:pPr>
        <w:pStyle w:val="ListBullet"/>
        <w:spacing w:line="240" w:lineRule="auto"/>
        <w:ind w:left="720"/>
      </w:pPr>
      <w:r>
        <w:rPr>
          <w:lang w:val="id_ID" w:bidi="id_ID"/>
        </w:rPr>
      </w:r>
      <w:r>
        <w:rPr>
          <w:lang w:val="id_ID" w:bidi="id_ID"/>
        </w:rPr>
        <w:t>Simon sang penyamak kulit</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kelompok untuk mengingat bagian-bagian kisah tersebut.</w:t>
      </w:r>
    </w:p>
    <w:p>
      <w:pPr/>
      <w:r>
        <w:rPr>
          <w:lang w:val="id_ID" w:bidi="id_ID"/>
        </w:rPr>
      </w:r>
      <w:r>
        <w:rPr>
          <w:lang w:val="id_ID" w:bidi="id_ID"/>
        </w:rPr>
        <w:t>Saat kelompok memerankan kisah ini untuk kedua kalinya, hentikan mereka pada bagian-bagian tertentu.</w:t>
      </w:r>
    </w:p>
    <w:p>
      <w:pPr/>
      <w:r>
        <w:rPr>
          <w:lang w:val="id_ID" w:bidi="id_ID"/>
        </w:rPr>
      </w:r>
      <w:r>
        <w:rPr>
          <w:lang w:val="id_ID" w:bidi="id_ID"/>
        </w:rPr>
        <w:t>Petrus berada di Lida. Perankan Tabita di Yope yang melakukan hal-hal baik kepada orang-orang, termasuk membuat pakaian untuk mereka.</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Tabita, "Bagaimana perasaan Anda?" Anda mungkin mendengar hal-hal seperti, "Senang. Aku suka membantu orang-orang," dan "Murah hati dan bersyukur." Yesus memenuhi kebutuhanku. Aku ingin membagikannya dengan orang lain."</w:t>
      </w:r>
    </w:p>
    <w:p>
      <w:pPr>
        <w:pStyle w:val="ListBullet"/>
        <w:spacing w:line="240" w:lineRule="auto"/>
        <w:ind w:left="720"/>
      </w:pPr>
      <w:r>
        <w:rPr>
          <w:lang w:val="id_ID" w:bidi="id_ID"/>
        </w:rPr>
      </w:r>
      <w:r>
        <w:rPr>
          <w:lang w:val="id_ID" w:bidi="id_ID"/>
        </w:rPr>
        <w:t>Tanyakan kepada aktor yang memerankan orang-orang percaya di Yope, "Bagaimana perasaan Anda?" Kamu mungkin mendengar hal-hal seperti, "Bersykur. Tabita sangat baik dan murah hati," atau "Berbesar hati." Dia adalah contoh yang baik akan kasih dan kepedulian Tuhan," dan "Bersyukur." Aku tidak tahu apa yang akan aku lakukan tanpa bantuan Tabita."</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Tabita sakit dan meninggal. Perankan para perempuan yang menyiapkan tubuhnya. Perankan orang-orang yang diutus untuk menemukan Petrus.</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orang-orang percaya di Yope, "Bagaimana perasaan Anda?" Anda mungkin mendengar hal-hal seperti, "Aku berduka." Dia sangat mengasihi kami dan kami mengasihinya," atau "Tidak berdaya." Siapa yang akan membantu aku sekarang?" dan "Kita perlu memanggil seseorang untuk membantu kita." Saya mendengar Petrus berada di dekatnya."</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Perankan orang-orang yang membawa Petrus kembali ke Yope. Para janda menangis dan menunjukkan kepada Petrus pakaian yang dibuat Tabita untuk mereka. Petrus membuat semua orang meninggalkan ruangan.</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para janda, "Bagaimana perasaan Anda?" Anda mungkin mendengar hal-hal seperti, "Aku sangat sedih." Lihatlah semua hal bagus yang ia buat bagi kita," atau "Sia-sia." Petrus, apa yang akan kita lakukan sekarang?" dan "Patah hati." "Saya sangat merindukannya!"</w:t>
      </w:r>
    </w:p>
    <w:p>
      <w:pPr>
        <w:pStyle w:val="ListBullet"/>
        <w:spacing w:line="240" w:lineRule="auto"/>
        <w:ind w:left="720"/>
      </w:pPr>
      <w:r>
        <w:rPr>
          <w:lang w:val="id_ID" w:bidi="id_ID"/>
        </w:rPr>
      </w:r>
      <w:r>
        <w:rPr>
          <w:lang w:val="id_ID" w:bidi="id_ID"/>
        </w:rPr>
        <w:t>Tanyakan kepada aktor yang memerankan Petrus, "Bagaimana perasaan Anda?" Anda mungkin mendengar hal-hal seperti, "Simpati." "Para saudari ini merasa sangat kehilangan," atau "Milikilah iman." Allah akan mencukupkan kebutuhanmu," dan "Ada terlalu banyak kebisingan di sini. "Aku membutuhkan keheningan sehingga aku dapat berbicara kepada Allah tentang hal ini."</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Perankan Petrus yang sedang berdoa. Dia kemudian berbicara kepada Tabita. Perankan Tabita yang hidup kembali. Perankan Petrus yang memperkenalkan Tabita kepada orang-orang percaya.</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Tabita, "Bagaimana perasaan Anda?" Kamu mungkin mendengar hal-hal seperti, "Takjub." Aku hidup lagi," atau "Merasa Tersajung." "Aku rasa Yesus ingin aku melanjutkan pekerjaan yang Ia berikan kepadaku," dan "Perasaanku campur aduk." Aku senang berada di surga bersama Yesus, tetapi menyenangkan bisa membantu teman-temanku di Yope."</w:t>
      </w:r>
    </w:p>
    <w:p>
      <w:pPr>
        <w:pStyle w:val="ListBullet"/>
        <w:spacing w:line="240" w:lineRule="auto"/>
        <w:ind w:left="720"/>
      </w:pPr>
      <w:r>
        <w:rPr>
          <w:lang w:val="id_ID" w:bidi="id_ID"/>
        </w:rPr>
      </w:r>
      <w:r>
        <w:rPr>
          <w:lang w:val="id_ID" w:bidi="id_ID"/>
        </w:rPr>
        <w:t>Tanyakan kepada aktor yang memerankan orang-orang percaya di Yope, "Bagaimana perasaan Anda?" Anda mungkin mendengar hal-hal seperti, "Itu mukjizat." "Tabita kembali bersama kita," atau "Bersukacita." "Aku pikir kita telah kehilangan dia," dan "Terinspirasi." Mungkin aku bisa membantu orang-orang seperti dia."</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Perankan orang-orang Yope yang mendengar tentang Tabita. Banyak orang percaya kepada Yesus. Petrus tinggal di rumah Simon seorang penyamak kulit.</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 xml:space="preserve">Tanyakan kepada para aktor yang memerankan orang-orang Yope, "Bagaimana perasaan kalian?" Anda mungkin mendengar hal-hal seperti, "Terkejut." "Aku tidak pernah mendengar tentang seseorang yang mati dan hidup kembali," atau "Aku percaya bahwa Yesus memberikan kehidupan," dan "Senang karena aku telah menemukan kehidupan baru dengan percaya kepada Yesus." </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dimengerti.</w:t>
      </w:r>
    </w:p>
    <w:p>
      <w:pPr/>
      <w:r>
        <w:rPr>
          <w:lang w:val="id_ID" w:bidi="id_ID"/>
        </w:rPr>
      </w:r>
      <w:r>
        <w:rPr>
          <w:lang w:val="id_ID" w:bidi="id_ID"/>
        </w:rPr>
        <w:t xml:space="preserve">Tabita, juga disebut Dorkas, adalah seorang </w:t>
      </w:r>
      <w:r>
        <w:rPr>
          <w:b/>
          <w:lang w:val="id_ID" w:bidi="id_ID"/>
        </w:rPr>
        <w:t xml:space="preserve">murid </w:t>
      </w:r>
      <w:r>
        <w:rPr>
          <w:lang w:val="id_ID" w:bidi="id_ID"/>
        </w:rPr>
        <w:t xml:space="preserve">, pengikut Yesus, yang tinggal di Yope. Yope adalah kota pelabuhan penting di Laut Mediterania. Gunakan kata yang sama untuk murid yang telah Anda gunakan sebelumnya. Definisi lengkap tentang </w:t>
      </w:r>
      <w:r>
        <w:rPr>
          <w:lang w:val="id_ID" w:bidi="id_ID"/>
        </w:rPr>
        <w:t xml:space="preserve">murid </w:t>
      </w:r>
      <w:r>
        <w:rPr>
          <w:lang w:val="id_ID" w:bidi="id_ID"/>
        </w:rPr>
        <w:t xml:space="preserve"> dapat ditemukan di Daftar Kata Utama.</w:t>
      </w:r>
    </w:p>
    <w:p>
      <w:pPr/>
      <w:r>
        <w:rPr>
          <w:lang w:val="id_ID" w:bidi="id_ID"/>
        </w:rPr>
      </w:r>
      <w:r>
        <w:rPr>
          <w:lang w:val="id_ID" w:bidi="id_ID"/>
        </w:rPr>
        <w:t xml:space="preserve">Tunjukkan peta yang mencakup </w:t>
      </w:r>
      <w:r>
        <w:rPr>
          <w:lang w:val="id_ID" w:bidi="id_ID"/>
        </w:rPr>
        <w:t>Yerusalem, Lida, dan Yope</w:t>
      </w:r>
      <w:r>
        <w:rPr>
          <w:lang w:val="id_ID" w:bidi="id_ID"/>
        </w:rPr>
        <w:t>.</w:t>
      </w:r>
    </w:p>
    <w:p>
      <w:pPr/>
      <w:r>
        <w:rPr>
          <w:lang w:val="id_ID" w:bidi="id_ID"/>
        </w:rPr>
      </w:r>
      <w:r>
        <w:rPr>
          <w:lang w:val="id_ID" w:bidi="id_ID"/>
        </w:rPr>
        <w:t xml:space="preserve">Tabita secara teratur melakukan </w:t>
      </w:r>
      <w:r>
        <w:rPr>
          <w:b/>
          <w:lang w:val="id_ID" w:bidi="id_ID"/>
        </w:rPr>
        <w:t>tindakan amal</w:t>
      </w:r>
      <w:r>
        <w:rPr>
          <w:lang w:val="id_ID" w:bidi="id_ID"/>
        </w:rPr>
        <w:t>, atau membantu orang miskin. Ini berarti bahwa ia memberikan hal-hal seperti uang dan pakaian untuk membantu orang-orang yang tidak memiliki apa yang mereka butuhkan agar dapat hidup secara normal.</w:t>
      </w:r>
    </w:p>
    <w:p>
      <w:pPr/>
      <w:r>
        <w:rPr>
          <w:lang w:val="id_ID" w:bidi="id_ID"/>
        </w:rPr>
      </w:r>
      <w:r>
        <w:rPr>
          <w:lang w:val="id_ID" w:bidi="id_ID"/>
        </w:rPr>
        <w:t xml:space="preserve">Beberapa orang yang dibantu Tabita adalah para </w:t>
      </w:r>
      <w:r>
        <w:rPr>
          <w:b/>
          <w:lang w:val="id_ID" w:bidi="id_ID"/>
        </w:rPr>
        <w:t>janda</w:t>
      </w:r>
      <w:r>
        <w:rPr>
          <w:lang w:val="id_ID" w:bidi="id_ID"/>
        </w:rPr>
        <w:t xml:space="preserve">. Para janda adalah perempuan yang suaminya telah meninggal. Para janda dalam budaya ini adalah orang-orang yang sangat membutuhkan karena mereka telah kehilangan suami mereka yang telah menyediakan kebutuhan bagi mereka. Ia membuat </w:t>
      </w:r>
      <w:r>
        <w:rPr>
          <w:b/>
          <w:lang w:val="id_ID" w:bidi="id_ID"/>
        </w:rPr>
        <w:t>tunik</w:t>
      </w:r>
      <w:r>
        <w:rPr>
          <w:lang w:val="id_ID" w:bidi="id_ID"/>
        </w:rPr>
        <w:t xml:space="preserve"> atau jubah dan </w:t>
      </w:r>
      <w:r>
        <w:rPr>
          <w:b/>
          <w:lang w:val="id_ID" w:bidi="id_ID"/>
        </w:rPr>
        <w:t>mantel</w:t>
      </w:r>
      <w:r>
        <w:rPr>
          <w:lang w:val="id_ID" w:bidi="id_ID"/>
        </w:rPr>
        <w:t xml:space="preserve"> untuk mereka. Baju dalam merujuk pada pakaian panjang penuh yang dikenakan langsung di tubuh. Jubah merujuk pada pakaian luar. Gunakan kata yang sama untuk baju dalam, jubah, dan mantel seperti yang telah Anda gunakan dalam perikop sebelumnya. </w:t>
      </w:r>
      <w:r>
        <w:rPr>
          <w:lang w:val="id_ID" w:bidi="id_ID"/>
        </w:rPr>
        <w:t>Baju dalam</w:t>
      </w:r>
      <w:r>
        <w:rPr>
          <w:lang w:val="id_ID" w:bidi="id_ID"/>
        </w:rPr>
        <w:t xml:space="preserve"> dan </w:t>
      </w:r>
      <w:r>
        <w:rPr>
          <w:lang w:val="id_ID" w:bidi="id_ID"/>
        </w:rPr>
        <w:t>jubah</w:t>
      </w:r>
      <w:r>
        <w:rPr>
          <w:lang w:val="id_ID" w:bidi="id_ID"/>
        </w:rPr>
        <w:t xml:space="preserve"> dapat ditemukan di Daftar Kata Utama.</w:t>
      </w:r>
    </w:p>
    <w:p>
      <w:pPr/>
      <w:r>
        <w:rPr>
          <w:lang w:val="id_ID" w:bidi="id_ID"/>
        </w:rPr>
      </w:r>
      <w:r>
        <w:rPr>
          <w:lang w:val="id_ID" w:bidi="id_ID"/>
        </w:rPr>
        <w:t xml:space="preserve">Tabita menjadi sakit dan meninggal. Para perempuan menyiapkan tubuhnya untuk penguburan dan menempatkannya di </w:t>
      </w:r>
      <w:r>
        <w:rPr>
          <w:b/>
          <w:lang w:val="id_ID" w:bidi="id_ID"/>
        </w:rPr>
        <w:t>ruang atas</w:t>
      </w:r>
      <w:r>
        <w:rPr>
          <w:lang w:val="id_ID" w:bidi="id_ID"/>
        </w:rPr>
        <w:t>, atau ruang atas. Ini merujuk pada ruangan yang telah dibangun orang-orang di atas atap rumah yang datar. Orang-orang mungkin menaiki tangga luar untuk pergi ke ruangan itu.</w:t>
      </w:r>
    </w:p>
    <w:p>
      <w:pPr/>
      <w:r>
        <w:rPr>
          <w:lang w:val="id_ID" w:bidi="id_ID"/>
        </w:rPr>
      </w:r>
      <w:r>
        <w:rPr>
          <w:lang w:val="id_ID" w:bidi="id_ID"/>
        </w:rPr>
        <w:t xml:space="preserve">Tunjukkan gambar sebuah </w:t>
      </w:r>
      <w:r>
        <w:rPr>
          <w:lang w:val="id_ID" w:bidi="id_ID"/>
        </w:rPr>
        <w:t>rumah dengan atap datar</w:t>
      </w:r>
      <w:r>
        <w:rPr>
          <w:lang w:val="id_ID" w:bidi="id_ID"/>
        </w:rPr>
        <w:t xml:space="preserve"> yang memiliki tangga di bagian luar jika diperlukan.</w:t>
      </w:r>
    </w:p>
    <w:p>
      <w:pPr/>
      <w:r>
        <w:rPr>
          <w:lang w:val="id_ID" w:bidi="id_ID"/>
        </w:rPr>
      </w:r>
      <w:r>
        <w:rPr>
          <w:lang w:val="id_ID" w:bidi="id_ID"/>
        </w:rPr>
        <w:t xml:space="preserve">Orang-orang percaya mengutus dua utusan untuk membawa Petrus ke Yope. Petrus berdoa untuk Tabita dan ia hidup kembali. Petrus kemudian memanggil </w:t>
      </w:r>
      <w:r>
        <w:rPr>
          <w:b/>
          <w:lang w:val="id_ID" w:bidi="id_ID"/>
        </w:rPr>
        <w:t>orang-orang kudus</w:t>
      </w:r>
      <w:r>
        <w:rPr>
          <w:lang w:val="id_ID" w:bidi="id_ID"/>
        </w:rPr>
        <w:t xml:space="preserve">, yang berarti orang-orang percaya, termasuk para janda, kembali ke ruangan dan menunjukkan Tabita kepada mereka. Gunakan kata yang sama untuk orang-orang kudus yang Anda gunakan dalam perikop sebelumnya. Definisi yang lebih lengkap tentang </w:t>
      </w:r>
      <w:r>
        <w:rPr>
          <w:lang w:val="id_ID" w:bidi="id_ID"/>
        </w:rPr>
        <w:t>orang kudus</w:t>
      </w:r>
      <w:r>
        <w:rPr>
          <w:lang w:val="id_ID" w:bidi="id_ID"/>
        </w:rPr>
        <w:t xml:space="preserve"> dapat ditemukan di Daftar Kata Utama.</w:t>
      </w:r>
    </w:p>
    <w:p>
      <w:pPr/>
      <w:r>
        <w:rPr>
          <w:lang w:val="id_ID" w:bidi="id_ID"/>
        </w:rPr>
      </w:r>
      <w:r>
        <w:rPr>
          <w:lang w:val="id_ID" w:bidi="id_ID"/>
        </w:rPr>
        <w:t xml:space="preserve">Petrus tinggal di Yope di rumah Simon seorang </w:t>
      </w:r>
      <w:r>
        <w:rPr>
          <w:b/>
          <w:lang w:val="id_ID" w:bidi="id_ID"/>
        </w:rPr>
        <w:t>penyamak kulit</w:t>
      </w:r>
      <w:r>
        <w:rPr>
          <w:lang w:val="id_ID" w:bidi="id_ID"/>
        </w:rPr>
        <w:t>. Seorang penyamak kulit adalah orang yang memproses kulit mentah hewan untuk menghasilkan bahan kulit. Orang lain akan menggunakan kulit tersebut untuk membuat barang-barang seperti sandal. Perdagangan seorang penyamak kulit dianggap Najis oleh orang-orang Yahudi karena melibatkan penanganan kulit hewan yang dianggap Najis secara upacara.</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teks tersebut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kutipan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10:1–8</w:t>
      </w:r>
      <w:r>
        <w:rPr>
          <w:lang w:val="id_ID" w:bidi="id_ID"/>
        </w:rPr>
      </w:r>
    </w:p>
    <w:p>
      <w:pPr>
        <w:pStyle w:val="Heading3"/>
      </w:pPr>
      <w:r>
        <w:rPr>
          <w:lang w:val="id_ID" w:bidi="id_ID"/>
        </w:rPr>
        <w:t>Dengar dan Renungkan</w:t>
      </w:r>
    </w:p>
    <w:p>
      <w:pPr/>
      <w:r>
        <w:rPr>
          <w:lang w:val="id_ID" w:bidi="id_ID"/>
        </w:rPr>
      </w:r>
      <w:r>
        <w:rPr>
          <w:lang w:val="id_ID" w:bidi="id_ID"/>
        </w:rPr>
        <w:t>Dengarkan Kisah Para Rasul 10:1–8 dan renungkan di dalam hatimu. Dengarkan teks ini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kisah ini katakan kepada kita tentang Yesus atau Allah?</w:t>
      </w:r>
    </w:p>
    <w:p>
      <w:pPr>
        <w:pStyle w:val="ListBullet"/>
        <w:spacing w:line="240" w:lineRule="auto"/>
        <w:ind w:left="720"/>
      </w:pPr>
      <w:r>
        <w:rPr>
          <w:lang w:val="id_ID" w:bidi="id_ID"/>
        </w:rPr>
      </w:r>
      <w:r>
        <w:rPr>
          <w:lang w:val="id_ID" w:bidi="id_ID"/>
        </w:rPr>
        <w:t>Apa yang kisah ini katakan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dari kenalan Anda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dimengerti.</w:t>
      </w:r>
    </w:p>
    <w:p>
      <w:pPr/>
      <w:r>
        <w:rPr>
          <w:lang w:val="id_ID" w:bidi="id_ID"/>
        </w:rPr>
      </w:r>
      <w:r>
        <w:rPr>
          <w:lang w:val="id_ID" w:bidi="id_ID"/>
        </w:rPr>
        <w:t>Dalam perikop terakhir, Petrus tinggal di rumah Simon seorang penyamak kulit di kota pelabuhan Mediterania, Yope. Lukas mengalihkan perhatian kita ke kota Kaisarea. Kaisarea juga terletak di Laut Mediterania. Kaisarea berada sekitar 88 kilometer, atau 55 mil, barat laut Yerusalem dan sekitar 53 kilometer, atau 30 mil, di utara Yope.</w:t>
      </w:r>
    </w:p>
    <w:p>
      <w:pPr/>
      <w:r>
        <w:rPr>
          <w:lang w:val="id_ID" w:bidi="id_ID"/>
        </w:rPr>
      </w:r>
      <w:r>
        <w:rPr>
          <w:lang w:val="id_ID" w:bidi="id_ID"/>
        </w:rPr>
        <w:t xml:space="preserve">Tunjukkan peta dengan </w:t>
      </w:r>
      <w:r>
        <w:rPr>
          <w:lang w:val="id_ID" w:bidi="id_ID"/>
        </w:rPr>
        <w:t>Kaisarea, Yope, dan Yerusalem</w:t>
      </w:r>
      <w:r>
        <w:rPr>
          <w:lang w:val="id_ID" w:bidi="id_ID"/>
        </w:rPr>
        <w:t xml:space="preserve"> jika tim Anda belum pernah melihatnya.</w:t>
      </w:r>
    </w:p>
    <w:p>
      <w:pPr/>
      <w:r>
        <w:rPr>
          <w:lang w:val="id_ID" w:bidi="id_ID"/>
        </w:rPr>
      </w:r>
      <w:r>
        <w:rPr>
          <w:lang w:val="id_ID" w:bidi="id_ID"/>
        </w:rPr>
        <w:t>Kota Kaisarea dibangun oleh Raja Herodes Agung, Raja Yahudi yang ditunjuk oleh orang-orang Romawi. Raja Herodes menamai kota itu menurut nama Kaisar Augustus, penguasa Kekaisaran Romawi ketika Yesus lahir. Kota Kaisarea adalah markas besar gubernur Romawi dan unit-unit militer untuk Provinsi Romawi di Yudea. Kornelius adalah seorang perwira, seorang pejabat militer Romawi yang tinggal di Kaisarea. Seorang centurion adalah perwira yang memimpin 100 tentara. Dia adalah bagian dari unit militer yang disebut "Kohort Italia" atau "Resimen Italia." Sebuah kohort, atau resimen, dalam tentara Romawi adalah sebuah unit yang terdiri dari enam kelompok beranggotakan 100 prajurit. Resimen ini berasal dari negeri Italia.</w:t>
      </w:r>
    </w:p>
    <w:p>
      <w:pPr/>
      <w:r>
        <w:rPr>
          <w:lang w:val="id_ID" w:bidi="id_ID"/>
        </w:rPr>
      </w:r>
      <w:r>
        <w:rPr>
          <w:lang w:val="id_ID" w:bidi="id_ID"/>
        </w:rPr>
        <w:t>Berhenti dan diskusikan: Jenis unit militer apa saja yang ditemukan di daerah Anda? Bagaimana mereka diorganisir? Siapa saja para perwira itu?</w:t>
      </w:r>
    </w:p>
    <w:p>
      <w:pPr/>
      <w:r>
        <w:rPr>
          <w:lang w:val="id_ID" w:bidi="id_ID"/>
        </w:rPr>
      </w:r>
      <w:r>
        <w:rPr>
          <w:lang w:val="id_ID" w:bidi="id_ID"/>
        </w:rPr>
        <w:t xml:space="preserve">Tunjukkan gambar seorang </w:t>
      </w:r>
      <w:r>
        <w:rPr>
          <w:lang w:val="id_ID" w:bidi="id_ID"/>
        </w:rPr>
        <w:t xml:space="preserve">perwira </w:t>
      </w:r>
      <w:r>
        <w:rPr>
          <w:lang w:val="id_ID" w:bidi="id_ID"/>
        </w:rPr>
        <w:t>dan seorang prajurit Romawi, jika tim Anda belum pernah melihat mereka.</w:t>
      </w:r>
    </w:p>
    <w:p>
      <w:pPr/>
      <w:r>
        <w:rPr>
          <w:lang w:val="id_ID" w:bidi="id_ID"/>
        </w:rPr>
      </w:r>
      <w:r>
        <w:rPr>
          <w:lang w:val="id_ID" w:bidi="id_ID"/>
        </w:rPr>
        <w:t>Kornelius adalah seorang yang saleh. Ini berarti bahwa ia menyembah Allah dan menerima bagian dari praktik keagamaan Yahudi tanpa berpindah agama. Agar sepenuhnya pindah agama, ia harus disunat. Kornelius dan seisi rumahnya takut kepada Allah. Ini berarti bahwa mereka memiliki rasa takzim atau rasa hormat kepada Allah. Seisi rumahnya mencakup semua orang yang tinggal di rumahnya; istri, anak-anak, pelayan, atau siapa pun yang tinggal bersamanya. Kornelius memberikan sedekah, atau pemberian kepada orang-orang miskin. Dia juga selalu berdoa kepada Allah, yang dalam situasi ini berarti dia berdoa secara teratur.</w:t>
      </w:r>
    </w:p>
    <w:p>
      <w:pPr/>
      <w:r>
        <w:rPr>
          <w:lang w:val="id_ID" w:bidi="id_ID"/>
        </w:rPr>
      </w:r>
      <w:r>
        <w:rPr>
          <w:lang w:val="id_ID" w:bidi="id_ID"/>
        </w:rPr>
        <w:t>Sekitar jam kesembilan hari itu, atau pukul tiga sore, Kornelius mendapatkan penglihatan. Penglihatan adalah pesan dari Allah yang datang ketika seseorang terjaga. Frasa "jam kesembilan" merujuk pada sembilan jam setelah matahari terbit. Itu adalah salah satu waktu saat orang Yahudi pergi ke Bait Suci setiap hari untuk berdoa dan menyembah Allah. Lukas menyebutkan waktu kejadiannya untuk menunjukkan bahwa Kornelius adalah orang yang saleh. Dalam penglihatannya, seorang malaikat, roh pembawa pesan dari Allah, datang kepada Kornelius dengan sebuah pesan. Malaikat itu memanggil nama Kornelius dan Kornelius merasa takut. Kornelius menjawab, "Ada apa, Tuhan?" Dalam hal ini, tuan adalah gelar terhormat untuk seorang pria, seperti "sir" dalam bahasa Inggris.</w:t>
      </w:r>
    </w:p>
    <w:p>
      <w:pPr/>
      <w:r>
        <w:rPr>
          <w:lang w:val="id_ID" w:bidi="id_ID"/>
        </w:rPr>
      </w:r>
      <w:r>
        <w:rPr>
          <w:lang w:val="id_ID" w:bidi="id_ID"/>
        </w:rPr>
        <w:t>Berhenti dan diskusikan: Apa saja berbagai cara dalam budaya atau bahasa Anda untuk menyebut waktu dalam sehari?</w:t>
      </w:r>
    </w:p>
    <w:p>
      <w:pPr/>
      <w:r>
        <w:rPr>
          <w:lang w:val="id_ID" w:bidi="id_ID"/>
        </w:rPr>
      </w:r>
      <w:r>
        <w:rPr>
          <w:lang w:val="id_ID" w:bidi="id_ID"/>
        </w:rPr>
        <w:t>Istilah umum apa saja yang Anda gunakan ketika berbicara kepada seorang pria yang tidak Anda kenal? Istilah-istilah mana yang paling sopan atau menunjukkan rasa hormat?</w:t>
      </w:r>
    </w:p>
    <w:p>
      <w:pPr/>
      <w:r>
        <w:rPr>
          <w:lang w:val="id_ID" w:bidi="id_ID"/>
        </w:rPr>
      </w:r>
      <w:r>
        <w:rPr>
          <w:lang w:val="id_ID" w:bidi="id_ID"/>
        </w:rPr>
        <w:t>Malaikat itu mengatakan kepada Kornelius bahwa doa-doa dan perbuatan baik Kornelius telah naik ke hadapan Allah, atau diterima oleh Allah sebagai persembahan peringatan. Hukum Musa menjelaskan tentang persembahan peringatan. Seorang imam mengambil sejumlah kecil tepung dan minyak dan kemudian menambahkan dupa. Dia membakar campuran itu di atas mezbah. Asap akan membubung dari dupa dalam persembahan harian ini. Malaikat itu mengatakan kepada Kornelius bahwa doa-doanya telah naik ke Allah sehingga Kornelius akan memahami bahwa perbuatan-perbuatan baiknya menyenangkan Allah.</w:t>
      </w:r>
    </w:p>
    <w:p>
      <w:pPr/>
      <w:r>
        <w:rPr>
          <w:lang w:val="id_ID" w:bidi="id_ID"/>
        </w:rPr>
      </w:r>
      <w:r>
        <w:rPr>
          <w:lang w:val="id_ID" w:bidi="id_ID"/>
        </w:rPr>
        <w:t xml:space="preserve">Tunjukkan gambar/ilustrasi imam yang mempersembahkan </w:t>
      </w:r>
      <w:r>
        <w:rPr>
          <w:lang w:val="id_ID" w:bidi="id_ID"/>
        </w:rPr>
        <w:t>korban bakaran</w:t>
      </w:r>
      <w:r>
        <w:rPr>
          <w:lang w:val="id_ID" w:bidi="id_ID"/>
        </w:rPr>
        <w:t xml:space="preserve"> berupa </w:t>
      </w:r>
      <w:r>
        <w:rPr>
          <w:b/>
          <w:lang w:val="id_ID" w:bidi="id_ID"/>
        </w:rPr>
        <w:t>dupa</w:t>
      </w:r>
      <w:r>
        <w:rPr>
          <w:lang w:val="id_ID" w:bidi="id_ID"/>
        </w:rPr>
        <w:t>.</w:t>
      </w:r>
    </w:p>
    <w:p>
      <w:pPr/>
      <w:r>
        <w:rPr>
          <w:lang w:val="id_ID" w:bidi="id_ID"/>
        </w:rPr>
      </w:r>
      <w:r>
        <w:rPr>
          <w:lang w:val="id_ID" w:bidi="id_ID"/>
        </w:rPr>
        <w:t>Malaikat itu memerintahkan Kornelius untuk mengutus orang-orang ke Yope untuk membawa Simon Petrus kepadanya. Malaikat itu menggunakan kedua nama Petrus karena Petrus tinggal di rumah pria lain bernama Simon: Simon, sang penyamak kulit. Malaikat itu memberikan lokasi rumah itu, mengatakan bahwa rumah itu "di tepi laut." Anda akan ingat dari bagian sebelumnya bahwa penyamak kulit adalah pekerja yang mengolah kulit mentah atau kulit hewan untuk menghasilkan kulit samak. Orang lain akan menggunakan kulit tersebut untuk membuat barang-barang seperti sandal. Simon penyamak kulit memproses kulit hewan yang mati, sehingga orang Yahudi percaya bahwa hal ini menyebabkannya "Najis," sesuai dengan aturan mereka. Mungkin karena itu, rumahnya berada di luar kota Yope. Juga, proses pembuatan kulit membutuhkan banyak air. Itu mungkin merupakan salah satu alasan rumah Simon berada di dekat Laut Mediterania.</w:t>
      </w:r>
    </w:p>
    <w:p>
      <w:pPr/>
      <w:r>
        <w:rPr>
          <w:lang w:val="id_ID" w:bidi="id_ID"/>
        </w:rPr>
      </w:r>
      <w:r>
        <w:rPr>
          <w:lang w:val="id_ID" w:bidi="id_ID"/>
        </w:rPr>
        <w:t>Berhenti dan diskusikan: Dalam budaya Anda, bagaimana pekerjaan atau status sosial seseorang menentukan di mana mereka tinggal? Berikan beberapa contoh.</w:t>
      </w:r>
    </w:p>
    <w:p>
      <w:pPr/>
      <w:r>
        <w:rPr>
          <w:lang w:val="id_ID" w:bidi="id_ID"/>
        </w:rPr>
      </w:r>
      <w:r>
        <w:rPr>
          <w:lang w:val="id_ID" w:bidi="id_ID"/>
        </w:rPr>
        <w:t>Segera setelah malaikat itu meninggalkan Kornelius, Kornelius menaati apa yang diperintahkan malaikat itu. Dia memanggil dua orang hamba kepercayaannya dan seorang prajurit yang saleh. Para hamba adalah bagian dari seisi rumah Kornelius, jadi kita tahu bahwa mereka juga saleh. Kornelius memberi tahu orang-orang ini semua yang terjadi dalam penglihatan itu. Dia mengutus orang-orang itu ke Yope untuk menemui Simon Petrus.</w:t>
      </w:r>
      <w:r>
        <w:rPr>
          <w:lang w:val="id_ID" w:bidi="id_ID"/>
        </w:rPr>
      </w:r>
    </w:p>
    <w:p>
      <w:pPr>
        <w:pStyle w:val="Heading3"/>
      </w:pPr>
      <w:r>
        <w:rPr>
          <w:lang w:val="id_ID" w:bidi="id_ID"/>
        </w:rPr>
        <w:t>Menjelaskan Adegan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Dalam sesi ini, Anda akan membantu kelompok menggambarkan kisah ini. Anda akan membantu kelompok menentukan adegan, latar, dan para karakter dari kisah ini.</w:t>
      </w:r>
    </w:p>
    <w:p>
      <w:pPr/>
      <w:r>
        <w:rPr>
          <w:lang w:val="id_ID" w:bidi="id_ID"/>
        </w:rPr>
      </w:r>
      <w:r>
        <w:rPr>
          <w:lang w:val="id_ID" w:bidi="id_ID"/>
        </w:rPr>
        <w:t>Cerita ini memiliki 3 adegan.</w:t>
      </w:r>
    </w:p>
    <w:p>
      <w:pPr/>
      <w:r>
        <w:rPr>
          <w:lang w:val="id_ID" w:bidi="id_ID"/>
        </w:rPr>
      </w:r>
      <w:r>
        <w:rPr>
          <w:b/>
          <w:lang w:val="id_ID" w:bidi="id_ID"/>
        </w:rPr>
        <w:t>Adegan pertama:</w:t>
      </w:r>
      <w:r>
        <w:rPr>
          <w:lang w:val="id_ID" w:bidi="id_ID"/>
        </w:rPr>
        <w:t xml:space="preserve"> Di kota Kaisarea, Kornelius, seorang perwira Romawi, menyembah Allah dengan berdoa secara teratur dan memberikan bantuan kepada orang-orang Yahudi yang membutuhkan.</w:t>
      </w:r>
    </w:p>
    <w:p>
      <w:pPr/>
      <w:r>
        <w:rPr>
          <w:lang w:val="id_ID" w:bidi="id_ID"/>
        </w:rPr>
      </w:r>
      <w:r>
        <w:rPr>
          <w:b/>
          <w:lang w:val="id_ID" w:bidi="id_ID"/>
        </w:rPr>
        <w:t>Adegan kedua:</w:t>
      </w:r>
      <w:r>
        <w:rPr>
          <w:lang w:val="id_ID" w:bidi="id_ID"/>
        </w:rPr>
        <w:t xml:space="preserve"> Suatu hari saat doa sore, Kornelius mendapat suatu penglihatan. Seorang malaikat menampakkan diri kepadanya dan memberinya pesan dari Allah.</w:t>
      </w:r>
    </w:p>
    <w:p>
      <w:pPr/>
      <w:r>
        <w:rPr>
          <w:lang w:val="id_ID" w:bidi="id_ID"/>
        </w:rPr>
      </w:r>
      <w:r>
        <w:rPr>
          <w:b/>
          <w:lang w:val="id_ID" w:bidi="id_ID"/>
        </w:rPr>
        <w:t>Adegan ketiga:</w:t>
      </w:r>
      <w:r>
        <w:rPr>
          <w:lang w:val="id_ID" w:bidi="id_ID"/>
        </w:rPr>
        <w:t xml:space="preserve"> Kornelius memanggil dua hamba yang dipercaya dan seorang prajurit yang setia. Dia menceritakan kepada mereka tentang penglihatan itu dan mengutus mereka ke Yope untuk menemukan Simon Petrus.</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Kornelius</w:t>
      </w:r>
    </w:p>
    <w:p>
      <w:pPr>
        <w:pStyle w:val="ListBullet"/>
        <w:spacing w:line="240" w:lineRule="auto"/>
        <w:ind w:left="720"/>
      </w:pPr>
      <w:r>
        <w:rPr>
          <w:lang w:val="id_ID" w:bidi="id_ID"/>
        </w:rPr>
      </w:r>
      <w:r>
        <w:rPr>
          <w:lang w:val="id_ID" w:bidi="id_ID"/>
        </w:rPr>
        <w:t>Seisi rumah Kornelius</w:t>
      </w:r>
    </w:p>
    <w:p>
      <w:pPr>
        <w:pStyle w:val="ListBullet"/>
        <w:spacing w:line="240" w:lineRule="auto"/>
        <w:ind w:left="720"/>
      </w:pPr>
      <w:r>
        <w:rPr>
          <w:lang w:val="id_ID" w:bidi="id_ID"/>
        </w:rPr>
      </w:r>
      <w:r>
        <w:rPr>
          <w:lang w:val="id_ID" w:bidi="id_ID"/>
        </w:rPr>
        <w:t>Orang-orang Yahudi di Kaisarea</w:t>
      </w:r>
    </w:p>
    <w:p>
      <w:pPr>
        <w:pStyle w:val="ListBullet"/>
        <w:spacing w:line="240" w:lineRule="auto"/>
        <w:ind w:left="720"/>
      </w:pPr>
      <w:r>
        <w:rPr>
          <w:lang w:val="id_ID" w:bidi="id_ID"/>
        </w:rPr>
      </w:r>
      <w:r>
        <w:rPr>
          <w:lang w:val="id_ID" w:bidi="id_ID"/>
        </w:rPr>
        <w:t>Malaikat</w:t>
      </w:r>
    </w:p>
    <w:p>
      <w:pPr>
        <w:pStyle w:val="ListBullet"/>
        <w:spacing w:line="240" w:lineRule="auto"/>
        <w:ind w:left="720"/>
      </w:pPr>
      <w:r>
        <w:rPr>
          <w:lang w:val="id_ID" w:bidi="id_ID"/>
        </w:rPr>
      </w:r>
      <w:r>
        <w:rPr>
          <w:lang w:val="id_ID" w:bidi="id_ID"/>
        </w:rPr>
        <w:t>2 Para hamba</w:t>
      </w:r>
    </w:p>
    <w:p>
      <w:pPr>
        <w:pStyle w:val="ListBullet"/>
        <w:spacing w:line="240" w:lineRule="auto"/>
        <w:ind w:left="720"/>
      </w:pPr>
      <w:r>
        <w:rPr>
          <w:lang w:val="id_ID" w:bidi="id_ID"/>
        </w:rPr>
      </w:r>
      <w:r>
        <w:rPr>
          <w:lang w:val="id_ID" w:bidi="id_ID"/>
        </w:rPr>
        <w:t>Prajurit yang setia</w:t>
      </w:r>
    </w:p>
    <w:p>
      <w:pPr>
        <w:pStyle w:val="ListBullet"/>
        <w:spacing w:line="240" w:lineRule="auto"/>
        <w:ind w:left="720"/>
      </w:pPr>
      <w:r>
        <w:rPr>
          <w:lang w:val="id_ID" w:bidi="id_ID"/>
        </w:rPr>
      </w:r>
      <w:r>
        <w:rPr>
          <w:lang w:val="id_ID" w:bidi="id_ID"/>
        </w:rPr>
        <w:t>Simon Petrus</w:t>
      </w:r>
    </w:p>
    <w:p>
      <w:pPr>
        <w:pStyle w:val="ListBullet"/>
        <w:spacing w:line="240" w:lineRule="auto"/>
        <w:ind w:left="720"/>
      </w:pPr>
      <w:r>
        <w:rPr>
          <w:lang w:val="id_ID" w:bidi="id_ID"/>
        </w:rPr>
      </w:r>
      <w:r>
        <w:rPr>
          <w:lang w:val="id_ID" w:bidi="id_ID"/>
        </w:rPr>
        <w:t>Simon sang penyamak kulit</w:t>
      </w:r>
    </w:p>
    <w:p>
      <w:pPr/>
      <w:r>
        <w:rPr>
          <w:lang w:val="id_ID" w:bidi="id_ID"/>
        </w:rPr>
      </w:r>
      <w:r>
        <w:rPr>
          <w:lang w:val="id_ID" w:bidi="id_ID"/>
        </w:rPr>
        <w:t xml:space="preserve">Dalam sesi ini, minta kelompok untuk membuat papan cerita, membuat 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Penting untuk diingat bahwa dalam perikop sebelumnya, Simon Petrus sedang tinggal di rumah Simon seorang penyamak kulit di Yope.</w:t>
      </w:r>
    </w:p>
    <w:p>
      <w:pPr/>
      <w:r>
        <w:rPr>
          <w:lang w:val="id_ID" w:bidi="id_ID"/>
        </w:rPr>
      </w:r>
      <w:r>
        <w:rPr>
          <w:lang w:val="id_ID" w:bidi="id_ID"/>
        </w:rPr>
        <w:t>Lukas memperkenalkan Kornelius di sini untuk pertama kalinya.</w:t>
      </w:r>
    </w:p>
    <w:p>
      <w:pPr/>
      <w:r>
        <w:rPr>
          <w:lang w:val="id_ID" w:bidi="id_ID"/>
        </w:rPr>
      </w:r>
      <w:r>
        <w:rPr>
          <w:lang w:val="id_ID" w:bidi="id_ID"/>
        </w:rPr>
        <w:t>Berhenti dan diskusikan: Bagaimana karakter baru diperkenalkan dalam kisah dalam bahasa Anda?</w:t>
      </w:r>
    </w:p>
    <w:p>
      <w:pPr/>
      <w:r>
        <w:rPr>
          <w:lang w:val="id_ID" w:bidi="id_ID"/>
        </w:rPr>
      </w:r>
      <w:r>
        <w:rPr>
          <w:lang w:val="id_ID" w:bidi="id_ID"/>
        </w:rPr>
        <w:t>Penting untuk diingat bahwa Kornelius adalah seorang perwira dalam tentara Romawi. Resimen Kornelius ditugaskan ke kota Kaisarea. Penting untuk diingat bahwa Kornelius dan seisi rumahnya mengabdikan diri kepada Allah dan menyembah-Nya. Dia berdoa dengan setia kepada Allah dan membantu orang lain.</w:t>
      </w:r>
    </w:p>
    <w:p>
      <w:pPr/>
      <w:r>
        <w:rPr>
          <w:lang w:val="id_ID" w:bidi="id_ID"/>
        </w:rPr>
      </w:r>
      <w:r>
        <w:rPr>
          <w:lang w:val="id_ID" w:bidi="id_ID"/>
        </w:rPr>
        <w:t>Penting untuk mengingat apa yang terjadi pada suatu hari kepada Kornelius pada waktu doa sore. Penting untuk mengingat apa yang dikatakan malaikat itu kepada Kornelius tentang kesetiaannya. Penting juga untuk mengingat perintah yang diberikan malaikat itu kepada Kornelius.</w:t>
      </w:r>
    </w:p>
    <w:p>
      <w:pPr/>
      <w:r>
        <w:rPr>
          <w:lang w:val="id_ID" w:bidi="id_ID"/>
        </w:rPr>
      </w:r>
      <w:r>
        <w:rPr>
          <w:lang w:val="id_ID" w:bidi="id_ID"/>
        </w:rPr>
        <w:t>Penting untuk diingat bagaimana Kornelius menaati perintah yang diberikan malaikat itu kepadanya.</w:t>
      </w:r>
      <w:r>
        <w:rPr>
          <w:lang w:val="id_ID" w:bidi="id_ID"/>
        </w:rPr>
      </w:r>
    </w:p>
    <w:p>
      <w:pPr>
        <w:pStyle w:val="Heading3"/>
      </w:pPr>
      <w:r>
        <w:rPr>
          <w:lang w:val="id_ID" w:bidi="id_ID"/>
        </w:rPr>
        <w:t>Memperagakan Bacaan</w:t>
      </w:r>
    </w:p>
    <w:p>
      <w:pPr/>
      <w:r>
        <w:rPr>
          <w:lang w:val="id_ID" w:bidi="id_ID"/>
        </w:rPr>
      </w:r>
      <w:r>
        <w:rPr>
          <w:lang w:val="id_ID" w:bidi="id_ID"/>
        </w:rPr>
        <w:t>Dengarkan teks satu kali lagi dalam versi yang paling mudah dimengerti.</w:t>
      </w:r>
    </w:p>
    <w:p>
      <w:pPr/>
      <w:r>
        <w:rPr>
          <w:lang w:val="id_ID" w:bidi="id_ID"/>
        </w:rPr>
      </w:r>
      <w:r>
        <w:rPr>
          <w:lang w:val="id_ID" w:bidi="id_ID"/>
        </w:rPr>
        <w:t>Dalam sesi ini, kelompok akan memerankan kisah tersebut.</w:t>
      </w:r>
    </w:p>
    <w:p>
      <w:pPr/>
      <w:r>
        <w:rPr>
          <w:lang w:val="id_ID" w:bidi="id_ID"/>
        </w:rPr>
      </w:r>
      <w:r>
        <w:rPr>
          <w:lang w:val="id_ID" w:bidi="id_ID"/>
        </w:rPr>
        <w:t>Kisah ini memiliki 3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Kornelius</w:t>
      </w:r>
    </w:p>
    <w:p>
      <w:pPr>
        <w:pStyle w:val="ListBullet"/>
        <w:spacing w:line="240" w:lineRule="auto"/>
        <w:ind w:left="720"/>
      </w:pPr>
      <w:r>
        <w:rPr>
          <w:lang w:val="id_ID" w:bidi="id_ID"/>
        </w:rPr>
      </w:r>
      <w:r>
        <w:rPr>
          <w:lang w:val="id_ID" w:bidi="id_ID"/>
        </w:rPr>
        <w:t>Seisi rumah Kornelius</w:t>
      </w:r>
    </w:p>
    <w:p>
      <w:pPr>
        <w:pStyle w:val="ListBullet"/>
        <w:spacing w:line="240" w:lineRule="auto"/>
        <w:ind w:left="720"/>
      </w:pPr>
      <w:r>
        <w:rPr>
          <w:lang w:val="id_ID" w:bidi="id_ID"/>
        </w:rPr>
      </w:r>
      <w:r>
        <w:rPr>
          <w:lang w:val="id_ID" w:bidi="id_ID"/>
        </w:rPr>
        <w:t>Orang-orang Yahudi di Kaisarea</w:t>
      </w:r>
    </w:p>
    <w:p>
      <w:pPr>
        <w:pStyle w:val="ListBullet"/>
        <w:spacing w:line="240" w:lineRule="auto"/>
        <w:ind w:left="720"/>
      </w:pPr>
      <w:r>
        <w:rPr>
          <w:lang w:val="id_ID" w:bidi="id_ID"/>
        </w:rPr>
      </w:r>
      <w:r>
        <w:rPr>
          <w:lang w:val="id_ID" w:bidi="id_ID"/>
        </w:rPr>
        <w:t>Malaikat</w:t>
      </w:r>
    </w:p>
    <w:p>
      <w:pPr>
        <w:pStyle w:val="ListBullet"/>
        <w:spacing w:line="240" w:lineRule="auto"/>
        <w:ind w:left="720"/>
      </w:pPr>
      <w:r>
        <w:rPr>
          <w:lang w:val="id_ID" w:bidi="id_ID"/>
        </w:rPr>
      </w:r>
      <w:r>
        <w:rPr>
          <w:lang w:val="id_ID" w:bidi="id_ID"/>
        </w:rPr>
        <w:t>2 Para hamba</w:t>
      </w:r>
    </w:p>
    <w:p>
      <w:pPr>
        <w:pStyle w:val="ListBullet"/>
        <w:spacing w:line="240" w:lineRule="auto"/>
        <w:ind w:left="720"/>
      </w:pPr>
      <w:r>
        <w:rPr>
          <w:lang w:val="id_ID" w:bidi="id_ID"/>
        </w:rPr>
      </w:r>
      <w:r>
        <w:rPr>
          <w:lang w:val="id_ID" w:bidi="id_ID"/>
        </w:rPr>
        <w:t>Prajurit yang setia</w:t>
      </w:r>
    </w:p>
    <w:p>
      <w:pPr>
        <w:pStyle w:val="ListBullet"/>
        <w:spacing w:line="240" w:lineRule="auto"/>
        <w:ind w:left="720"/>
      </w:pPr>
      <w:r>
        <w:rPr>
          <w:lang w:val="id_ID" w:bidi="id_ID"/>
        </w:rPr>
      </w:r>
      <w:r>
        <w:rPr>
          <w:lang w:val="id_ID" w:bidi="id_ID"/>
        </w:rPr>
        <w:t>Simon Petrus</w:t>
      </w:r>
    </w:p>
    <w:p>
      <w:pPr>
        <w:pStyle w:val="ListBullet"/>
        <w:spacing w:line="240" w:lineRule="auto"/>
        <w:ind w:left="720"/>
      </w:pPr>
      <w:r>
        <w:rPr>
          <w:lang w:val="id_ID" w:bidi="id_ID"/>
        </w:rPr>
      </w:r>
      <w:r>
        <w:rPr>
          <w:lang w:val="id_ID" w:bidi="id_ID"/>
        </w:rPr>
        <w:t>Simon sang penyamak kulit</w:t>
      </w:r>
    </w:p>
    <w:p>
      <w:pPr/>
      <w:r>
        <w:rPr>
          <w:lang w:val="id_ID" w:bidi="id_ID"/>
        </w:rPr>
      </w:r>
      <w:r>
        <w:rPr>
          <w:lang w:val="id_ID" w:bidi="id_ID"/>
        </w:rPr>
        <w:t>Minta tim untuk memerankan kisah ini dua kali. Mereka harus memerankannya dalam bahasa yang mereka terjemahkan.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kelompok untuk mengingat bagian-bagian kisah tersebut.</w:t>
      </w:r>
    </w:p>
    <w:p>
      <w:pPr/>
      <w:r>
        <w:rPr>
          <w:lang w:val="id_ID" w:bidi="id_ID"/>
        </w:rPr>
      </w:r>
      <w:r>
        <w:rPr>
          <w:lang w:val="id_ID" w:bidi="id_ID"/>
        </w:rPr>
        <w:t>Saat kelompok memerankan kisah ini untuk kedua kalinya, hentikan mereka pada bagian-bagian tertentu.</w:t>
      </w:r>
    </w:p>
    <w:p>
      <w:pPr/>
      <w:r>
        <w:rPr>
          <w:lang w:val="id_ID" w:bidi="id_ID"/>
        </w:rPr>
      </w:r>
      <w:r>
        <w:rPr>
          <w:lang w:val="id_ID" w:bidi="id_ID"/>
        </w:rPr>
        <w:t>Perankan Simon Petrus tinggal di rumah Simon sang penyamak kulit.</w:t>
      </w:r>
    </w:p>
    <w:p>
      <w:pPr/>
      <w:r>
        <w:rPr>
          <w:lang w:val="id_ID" w:bidi="id_ID"/>
        </w:rPr>
      </w:r>
      <w:r>
        <w:rPr>
          <w:lang w:val="id_ID" w:bidi="id_ID"/>
        </w:rPr>
        <w:t>Perankan Kornelius dan seisi rumahnya berdoa kepada Allah dan memberikan bantuan kepada orang-orang miskin di Kaisarea.</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Kornelius, "Bagaimana perasaan Anda?" Anda mungkin mendengar hal-hal seperti, "Aku mengabdikan diri kepada Allah." Aku ingin menyembah-Nya," dan "Aku senang membantu mereka yang membutuhkan."</w:t>
      </w:r>
    </w:p>
    <w:p>
      <w:pPr>
        <w:pStyle w:val="ListBullet"/>
        <w:spacing w:line="240" w:lineRule="auto"/>
        <w:ind w:left="720"/>
      </w:pPr>
      <w:r>
        <w:rPr>
          <w:lang w:val="id_ID" w:bidi="id_ID"/>
        </w:rPr>
      </w:r>
      <w:r>
        <w:rPr>
          <w:lang w:val="id_ID" w:bidi="id_ID"/>
        </w:rPr>
        <w:t>Tanyakan kepada para aktor yang memerankan orang-orang di Kaisarea, "Bagaimana perasaan kalian?" Anda mungkin mendengar hal-hal seperti, "Aku bersyukur atas kemurahan hati Kornelius," atau "Orang ini benar-benar menghormati Allah dengan tindakannya," dan "Aku terkejut karena seorang petugas Romawi mengabdikan diri kepada Allah dan menunjukkan kasih sayang kepada kita."</w:t>
      </w:r>
    </w:p>
    <w:p>
      <w:pPr>
        <w:pStyle w:val="ListBullet"/>
        <w:spacing w:line="240" w:lineRule="auto"/>
        <w:ind w:left="720"/>
      </w:pPr>
      <w:r>
        <w:rPr>
          <w:lang w:val="id_ID" w:bidi="id_ID"/>
        </w:rPr>
      </w:r>
      <w:r>
        <w:rPr>
          <w:lang w:val="id_ID" w:bidi="id_ID"/>
        </w:rPr>
        <w:t xml:space="preserve">Mulai ulang adegannya. </w:t>
      </w:r>
    </w:p>
    <w:p>
      <w:pPr/>
      <w:r>
        <w:rPr>
          <w:lang w:val="id_ID" w:bidi="id_ID"/>
        </w:rPr>
      </w:r>
      <w:r>
        <w:rPr>
          <w:lang w:val="id_ID" w:bidi="id_ID"/>
        </w:rPr>
        <w:t>Perankan Kornelius sedang berdoa dan malaikat itu datang kepadanya dalam sebuah penglihatan. Malaikat itu memberi tahu Kornelius bahwa Allah telah mendengar doanya dan menerima perbuatan baiknya. Malaikat itu memerintahkan Kornelius untuk memanggil Petrus di Yope.</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Kornelius "Bagaimana perasaan Anda?" Anda mungkin mendengar hal-hal seperti, "Pada awalnya aku takut, tetapi malaikat itu mengatakan kepadaku untuk tidak takut," atau "Aku senang mengetahui bahwa Allah telah menerima persembahanku kepada-Nya," dan "Merasa rendah hati dan terkejut." Mengapa Allah memilih aku dan mengapa aku harus memanggil Petrus?"</w:t>
      </w:r>
    </w:p>
    <w:p>
      <w:pPr>
        <w:pStyle w:val="ListBullet"/>
        <w:spacing w:line="240" w:lineRule="auto"/>
        <w:ind w:left="720"/>
      </w:pPr>
      <w:r>
        <w:rPr>
          <w:lang w:val="id_ID" w:bidi="id_ID"/>
        </w:rPr>
      </w:r>
      <w:r>
        <w:rPr>
          <w:lang w:val="id_ID" w:bidi="id_ID"/>
        </w:rPr>
        <w:t>Tanyakan kepada aktor yang memerankan malaikat, "Bagaimana perasaan Anda?" Anda mungkin mendengar hal-hal seperti, "Merasa terhormat menjadi utusan Allah yang setia," dan "Orang-orang selalu takut ketika kami datang kepada mereka." Mengapa mereka terkejut karena Allah mendengar mereka?"</w:t>
      </w:r>
    </w:p>
    <w:p>
      <w:pPr>
        <w:pStyle w:val="ListBullet"/>
        <w:spacing w:line="240" w:lineRule="auto"/>
        <w:ind w:left="720"/>
      </w:pPr>
      <w:r>
        <w:rPr>
          <w:lang w:val="id_ID" w:bidi="id_ID"/>
        </w:rPr>
      </w:r>
      <w:r>
        <w:rPr>
          <w:lang w:val="id_ID" w:bidi="id_ID"/>
        </w:rPr>
        <w:t xml:space="preserve">Mulai ulang adegannya. </w:t>
      </w:r>
    </w:p>
    <w:p>
      <w:pPr/>
      <w:r>
        <w:rPr>
          <w:lang w:val="id_ID" w:bidi="id_ID"/>
        </w:rPr>
      </w:r>
      <w:r>
        <w:rPr>
          <w:lang w:val="id_ID" w:bidi="id_ID"/>
        </w:rPr>
        <w:t>Perankan Kornelius memanggil 2 hambanya dan seorang prajurit yang setia. Dia menceritakan kepada mereka tentang penglihatan itu. Kornelius mengutus 3 orang itu ke Yope untuk menjumpai Petrus.</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para aktor yang memerankan pelayan dan prajurit, "Bagaimana perasaan kalian?" Anda mungkin mendengar hal-hal seperti, "Senang karena Kornelius mempercayakan kita dengan informasi dan tugas penting ini," atau "Aku sangat senang karena Allah telah mengutus malaikat ini kepada Kornelius," dan "Penasaran apa hubungannya Petrus dengan situasi ini."</w:t>
      </w:r>
    </w:p>
    <w:p>
      <w:pPr>
        <w:pStyle w:val="ListBullet"/>
        <w:spacing w:line="240" w:lineRule="auto"/>
        <w:ind w:left="720"/>
      </w:pPr>
      <w:r>
        <w:rPr>
          <w:lang w:val="id_ID" w:bidi="id_ID"/>
        </w:rPr>
      </w:r>
      <w:r>
        <w:rPr>
          <w:lang w:val="id_ID" w:bidi="id_ID"/>
        </w:rPr>
        <w:t xml:space="preserve">Mulai ulang adegannya. </w:t>
      </w:r>
    </w:p>
    <w:p>
      <w:pPr/>
      <w:r>
        <w:rPr>
          <w:lang w:val="id_ID" w:bidi="id_ID"/>
        </w:rPr>
      </w:r>
      <w:r>
        <w:rPr>
          <w:lang w:val="id_ID" w:bidi="id_ID"/>
        </w:rPr>
        <w:t>Perankan para pelayan dan prajurit yang berangkat untuk menjumpai Petrus.</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dimengerti.</w:t>
      </w:r>
    </w:p>
    <w:p>
      <w:pPr/>
      <w:r>
        <w:rPr>
          <w:lang w:val="id_ID" w:bidi="id_ID"/>
        </w:rPr>
      </w:r>
      <w:r>
        <w:rPr>
          <w:lang w:val="id_ID" w:bidi="id_ID"/>
        </w:rPr>
        <w:t xml:space="preserve">Kornelius adalah seorang </w:t>
      </w:r>
      <w:r>
        <w:rPr>
          <w:b/>
          <w:lang w:val="id_ID" w:bidi="id_ID"/>
        </w:rPr>
        <w:t xml:space="preserve">perwira </w:t>
      </w:r>
      <w:r>
        <w:rPr>
          <w:lang w:val="id_ID" w:bidi="id_ID"/>
        </w:rPr>
        <w:t xml:space="preserve">, seorang pejabat militer Romawi yang tinggal di Kaisarea. Kornelius adalah seorang perwira yang memimpin 100 tentara. Dia adalah bagian dari unit militer yang disebut "Kohort Italia" atau "Resimen Italia." Sebuah </w:t>
      </w:r>
      <w:r>
        <w:rPr>
          <w:b/>
          <w:lang w:val="id_ID" w:bidi="id_ID"/>
        </w:rPr>
        <w:t>kohort</w:t>
      </w:r>
      <w:r>
        <w:rPr>
          <w:lang w:val="id_ID" w:bidi="id_ID"/>
        </w:rPr>
        <w:t xml:space="preserve"> atau </w:t>
      </w:r>
      <w:r>
        <w:rPr>
          <w:b/>
          <w:lang w:val="id_ID" w:bidi="id_ID"/>
        </w:rPr>
        <w:t>resimen</w:t>
      </w:r>
      <w:r>
        <w:rPr>
          <w:lang w:val="id_ID" w:bidi="id_ID"/>
        </w:rPr>
        <w:t xml:space="preserve"> dalam tentara Romawi adalah unit yang terdiri dari enam kelompok berisi 100 prajurit. Resimen ini berasal dari negara Italia. Gunakan kata yang sama untuk </w:t>
      </w:r>
      <w:r>
        <w:rPr>
          <w:b/>
          <w:lang w:val="id_ID" w:bidi="id_ID"/>
        </w:rPr>
        <w:t xml:space="preserve">perwira </w:t>
      </w:r>
      <w:r>
        <w:rPr>
          <w:lang w:val="id_ID" w:bidi="id_ID"/>
        </w:rPr>
        <w:t xml:space="preserve">seperti yang telah Anda gunakan dalam perikop sebelumnya. </w:t>
      </w:r>
      <w:r>
        <w:rPr>
          <w:lang w:val="id_ID" w:bidi="id_ID"/>
        </w:rPr>
        <w:t xml:space="preserve">Perwira </w:t>
      </w:r>
      <w:r>
        <w:rPr>
          <w:lang w:val="id_ID" w:bidi="id_ID"/>
        </w:rPr>
        <w:t>dapat ditemukan di Daftar Kata Utama.</w:t>
      </w:r>
    </w:p>
    <w:p>
      <w:pPr/>
      <w:r>
        <w:rPr>
          <w:lang w:val="id_ID" w:bidi="id_ID"/>
        </w:rPr>
      </w:r>
      <w:r>
        <w:rPr>
          <w:lang w:val="id_ID" w:bidi="id_ID"/>
        </w:rPr>
        <w:t xml:space="preserve">Tunjukkan peta dengan </w:t>
      </w:r>
      <w:r>
        <w:rPr>
          <w:lang w:val="id_ID" w:bidi="id_ID"/>
        </w:rPr>
        <w:t xml:space="preserve">Kaisarea, Yope, dan Yerusalem </w:t>
      </w:r>
      <w:r>
        <w:rPr>
          <w:lang w:val="id_ID" w:bidi="id_ID"/>
        </w:rPr>
        <w:t xml:space="preserve"> jika tim Anda belum pernah melihatnya.</w:t>
      </w:r>
    </w:p>
    <w:p>
      <w:pPr/>
      <w:r>
        <w:rPr>
          <w:lang w:val="id_ID" w:bidi="id_ID"/>
        </w:rPr>
      </w:r>
      <w:r>
        <w:rPr>
          <w:lang w:val="id_ID" w:bidi="id_ID"/>
        </w:rPr>
        <w:t xml:space="preserve">Tunjukkan gambar seorang </w:t>
      </w:r>
      <w:r>
        <w:rPr>
          <w:lang w:val="id_ID" w:bidi="id_ID"/>
        </w:rPr>
        <w:t>perwira</w:t>
      </w:r>
      <w:r>
        <w:rPr>
          <w:lang w:val="id_ID" w:bidi="id_ID"/>
        </w:rPr>
        <w:t xml:space="preserve"> dan seorang prajurit Romawi.</w:t>
      </w:r>
    </w:p>
    <w:p>
      <w:pPr/>
      <w:r>
        <w:rPr>
          <w:lang w:val="id_ID" w:bidi="id_ID"/>
        </w:rPr>
      </w:r>
      <w:r>
        <w:rPr>
          <w:lang w:val="id_ID" w:bidi="id_ID"/>
        </w:rPr>
        <w:t xml:space="preserve">Kornelius adalah seorang pria yang </w:t>
      </w:r>
      <w:r>
        <w:rPr>
          <w:b/>
          <w:lang w:val="id_ID" w:bidi="id_ID"/>
        </w:rPr>
        <w:t>saleh</w:t>
      </w:r>
      <w:r>
        <w:rPr>
          <w:lang w:val="id_ID" w:bidi="id_ID"/>
        </w:rPr>
        <w:t xml:space="preserve">. Ini berarti bahwa ia menyembah Allah dan menerima bagian dari praktik keagamaan Yahudi tanpa menjadi seorang proselit. Untuk beralih agama sepenuhnya, ia harus menjalani ritual </w:t>
      </w:r>
      <w:r>
        <w:rPr>
          <w:b/>
          <w:lang w:val="id_ID" w:bidi="id_ID"/>
        </w:rPr>
        <w:t>sunat</w:t>
      </w:r>
      <w:r>
        <w:rPr>
          <w:lang w:val="id_ID" w:bidi="id_ID"/>
        </w:rPr>
        <w:t xml:space="preserve">. Kornelius dan seisi rumahnya </w:t>
      </w:r>
      <w:r>
        <w:rPr>
          <w:b/>
          <w:lang w:val="id_ID" w:bidi="id_ID"/>
        </w:rPr>
        <w:t>takut kepada Allah</w:t>
      </w:r>
      <w:r>
        <w:rPr>
          <w:lang w:val="id_ID" w:bidi="id_ID"/>
        </w:rPr>
        <w:t xml:space="preserve">. Ini berarti bahwa mereka memiliki rasa takzim atau rasa hormat Allah. </w:t>
      </w:r>
      <w:r>
        <w:rPr>
          <w:b/>
          <w:lang w:val="id_ID" w:bidi="id_ID"/>
        </w:rPr>
        <w:t>Seisi rumahnya</w:t>
      </w:r>
      <w:r>
        <w:rPr>
          <w:lang w:val="id_ID" w:bidi="id_ID"/>
        </w:rPr>
        <w:t xml:space="preserve"> akan mencakup semua orang yang tinggal di rumahnya: istrinya, anak-anak, pelayan, atau siapa pun yang tinggal bersamanya. Gunakan istilah yang sama untuk </w:t>
      </w:r>
      <w:r>
        <w:rPr>
          <w:b/>
          <w:lang w:val="id_ID" w:bidi="id_ID"/>
        </w:rPr>
        <w:t>takut akan Allah</w:t>
      </w:r>
      <w:r>
        <w:rPr>
          <w:lang w:val="id_ID" w:bidi="id_ID"/>
        </w:rPr>
        <w:t xml:space="preserve">, dan </w:t>
      </w:r>
      <w:r>
        <w:rPr>
          <w:b/>
          <w:lang w:val="id_ID" w:bidi="id_ID"/>
        </w:rPr>
        <w:t>seisi rumah</w:t>
      </w:r>
      <w:r>
        <w:rPr>
          <w:lang w:val="id_ID" w:bidi="id_ID"/>
        </w:rPr>
        <w:t xml:space="preserve"> seperti yang telah Anda gunakan pada perikop sebelumnya. Istilah </w:t>
      </w:r>
      <w:r>
        <w:rPr>
          <w:lang w:val="id_ID" w:bidi="id_ID"/>
        </w:rPr>
        <w:t>sunat</w:t>
      </w:r>
      <w:r>
        <w:rPr>
          <w:lang w:val="id_ID" w:bidi="id_ID"/>
        </w:rPr>
        <w:t xml:space="preserve">, </w:t>
      </w:r>
      <w:r>
        <w:rPr>
          <w:lang w:val="id_ID" w:bidi="id_ID"/>
        </w:rPr>
        <w:t>takut akan Tuhan</w:t>
      </w:r>
      <w:r>
        <w:rPr>
          <w:lang w:val="id_ID" w:bidi="id_ID"/>
        </w:rPr>
        <w:t xml:space="preserve">, dan </w:t>
      </w:r>
      <w:r>
        <w:rPr>
          <w:lang w:val="id_ID" w:bidi="id_ID"/>
        </w:rPr>
        <w:t>seisi rumah</w:t>
      </w:r>
      <w:r>
        <w:rPr>
          <w:lang w:val="id_ID" w:bidi="id_ID"/>
        </w:rPr>
        <w:t xml:space="preserve"> dapat ditemukan di Daftar Kata Utama.</w:t>
      </w:r>
    </w:p>
    <w:p>
      <w:pPr/>
      <w:r>
        <w:rPr>
          <w:lang w:val="id_ID" w:bidi="id_ID"/>
        </w:rPr>
      </w:r>
      <w:r>
        <w:rPr>
          <w:lang w:val="id_ID" w:bidi="id_ID"/>
        </w:rPr>
        <w:t xml:space="preserve">Kornelius memberikan </w:t>
      </w:r>
      <w:r>
        <w:rPr>
          <w:b/>
          <w:lang w:val="id_ID" w:bidi="id_ID"/>
        </w:rPr>
        <w:t>sedekah</w:t>
      </w:r>
      <w:r>
        <w:rPr>
          <w:lang w:val="id_ID" w:bidi="id_ID"/>
        </w:rPr>
        <w:t>, yang berarti bahwa ia memberikan uang untuk membantu orang-orang miskin.</w:t>
      </w:r>
    </w:p>
    <w:p>
      <w:pPr/>
      <w:r>
        <w:rPr>
          <w:lang w:val="id_ID" w:bidi="id_ID"/>
        </w:rPr>
      </w:r>
      <w:r>
        <w:rPr>
          <w:lang w:val="id_ID" w:bidi="id_ID"/>
        </w:rPr>
        <w:t xml:space="preserve">Sekitar </w:t>
      </w:r>
      <w:r>
        <w:rPr>
          <w:b/>
          <w:lang w:val="id_ID" w:bidi="id_ID"/>
        </w:rPr>
        <w:t>jam kesembilan dari hari itu</w:t>
      </w:r>
      <w:r>
        <w:rPr>
          <w:lang w:val="id_ID" w:bidi="id_ID"/>
        </w:rPr>
        <w:t xml:space="preserve">, atau pukul tiga sore, Kornelius melihat sebuah </w:t>
      </w:r>
      <w:r>
        <w:rPr>
          <w:b/>
          <w:lang w:val="id_ID" w:bidi="id_ID"/>
        </w:rPr>
        <w:t>penglihatan</w:t>
      </w:r>
      <w:r>
        <w:rPr>
          <w:lang w:val="id_ID" w:bidi="id_ID"/>
        </w:rPr>
        <w:t xml:space="preserve">. Penglihatan adalah pesan dari Allah yang datang ketika seseorang terjaga. Frasa "jam kesembilan" merujuk pada sembilan jam setelah matahari terbit. Jam kesembilan adalah salah satu waktu doa yang dijadwalkan di Bait Suci. Gunakan kata yang sama untuk istilah visi seperti yang telah Anda gunakan sebelumnya. Definisi lengkap tentang </w:t>
      </w:r>
      <w:r>
        <w:rPr>
          <w:lang w:val="id_ID" w:bidi="id_ID"/>
        </w:rPr>
        <w:t>visi</w:t>
      </w:r>
      <w:r>
        <w:rPr>
          <w:lang w:val="id_ID" w:bidi="id_ID"/>
        </w:rPr>
        <w:t xml:space="preserve"> dapat ditemukan di Daftar Kata Utama.</w:t>
      </w:r>
    </w:p>
    <w:p>
      <w:pPr/>
      <w:r>
        <w:rPr>
          <w:lang w:val="id_ID" w:bidi="id_ID"/>
        </w:rPr>
      </w:r>
      <w:r>
        <w:rPr>
          <w:lang w:val="id_ID" w:bidi="id_ID"/>
        </w:rPr>
        <w:t xml:space="preserve">Dalam penglihatannya, seorang </w:t>
      </w:r>
      <w:r>
        <w:rPr>
          <w:b/>
          <w:lang w:val="id_ID" w:bidi="id_ID"/>
        </w:rPr>
        <w:t>malaikat</w:t>
      </w:r>
      <w:r>
        <w:rPr>
          <w:lang w:val="id_ID" w:bidi="id_ID"/>
        </w:rPr>
        <w:t xml:space="preserve">, roh pembawa pesan dari Allah, datang kepada Kornelius dengan sebuah pesan. Malaikat itu memanggil nama Kornelius dan Kornelius merasa takut. Kornelius menjawab, "Ada apa, </w:t>
      </w:r>
      <w:r>
        <w:rPr>
          <w:b/>
          <w:lang w:val="id_ID" w:bidi="id_ID"/>
        </w:rPr>
        <w:t>Tuhan</w:t>
      </w:r>
      <w:r>
        <w:rPr>
          <w:lang w:val="id_ID" w:bidi="id_ID"/>
        </w:rPr>
        <w:t xml:space="preserve">?" Dalam hal ini, </w:t>
      </w:r>
      <w:r>
        <w:rPr>
          <w:b/>
          <w:lang w:val="id_ID" w:bidi="id_ID"/>
        </w:rPr>
        <w:t>tuan</w:t>
      </w:r>
      <w:r>
        <w:rPr>
          <w:lang w:val="id_ID" w:bidi="id_ID"/>
        </w:rPr>
        <w:t xml:space="preserve"> adalah gelar kehormatan bagi pria seperti halnya "sir" dalam bahasa Inggris. Gunakan kata yang sama untuk malaikat seperti yang telah Anda gunakan pada perikop-perikop sebelumnya. Definisi tentang </w:t>
      </w:r>
      <w:r>
        <w:rPr>
          <w:lang w:val="id_ID" w:bidi="id_ID"/>
        </w:rPr>
        <w:t>malaikat</w:t>
      </w:r>
      <w:r>
        <w:rPr>
          <w:lang w:val="id_ID" w:bidi="id_ID"/>
        </w:rPr>
        <w:t xml:space="preserve"> dan </w:t>
      </w:r>
      <w:r>
        <w:rPr>
          <w:lang w:val="id_ID" w:bidi="id_ID"/>
        </w:rPr>
        <w:t>tuan</w:t>
      </w:r>
      <w:r>
        <w:rPr>
          <w:lang w:val="id_ID" w:bidi="id_ID"/>
        </w:rPr>
        <w:t xml:space="preserve"> dapat ditemukan di Daftar Kata Utama.</w:t>
      </w:r>
    </w:p>
    <w:p>
      <w:pPr/>
      <w:r>
        <w:rPr>
          <w:lang w:val="id_ID" w:bidi="id_ID"/>
        </w:rPr>
      </w:r>
      <w:r>
        <w:rPr>
          <w:lang w:val="id_ID" w:bidi="id_ID"/>
        </w:rPr>
        <w:t xml:space="preserve">Malaikat itu memberi tahu Kornelius bahwa doa-doa dan perbuatan baik Kornelius telah naik kepada Allah, atau diterima oleh Allah sebagai </w:t>
      </w:r>
      <w:r>
        <w:rPr>
          <w:b/>
          <w:lang w:val="id_ID" w:bidi="id_ID"/>
        </w:rPr>
        <w:t>persembahan peringatan</w:t>
      </w:r>
      <w:r>
        <w:rPr>
          <w:lang w:val="id_ID" w:bidi="id_ID"/>
        </w:rPr>
        <w:t xml:space="preserve">. Hukum Musa menjelaskan apa itu persembahan peringatan. Seorang imam mengambil sejumlah kecil tepung dan minyak dan kemudian menambahkan dupa. Dia membakar campuran itu di atas mezbah. Asap itu akan naik dari dupa dalam persembahan sehari-hari. Kornelius tentu sudah memahami bahwa perbuatannya yang baik menyenangkan Allah. Definisi lengkap tentang </w:t>
      </w:r>
      <w:r>
        <w:rPr>
          <w:lang w:val="id_ID" w:bidi="id_ID"/>
        </w:rPr>
        <w:t xml:space="preserve">persembahan </w:t>
      </w:r>
      <w:r>
        <w:rPr>
          <w:lang w:val="id_ID" w:bidi="id_ID"/>
        </w:rPr>
        <w:t>dapat ditemukan di Daftar Kata Utama.</w:t>
      </w:r>
    </w:p>
    <w:p>
      <w:pPr/>
      <w:r>
        <w:rPr>
          <w:lang w:val="id_ID" w:bidi="id_ID"/>
        </w:rPr>
      </w:r>
      <w:r>
        <w:rPr>
          <w:lang w:val="id_ID" w:bidi="id_ID"/>
        </w:rPr>
        <w:t xml:space="preserve">Tunjukkan gambar/ilustrasi imam yang mempersembahkan </w:t>
      </w:r>
      <w:r>
        <w:rPr>
          <w:lang w:val="id_ID" w:bidi="id_ID"/>
        </w:rPr>
        <w:t>korban bakaran</w:t>
      </w:r>
      <w:r>
        <w:rPr>
          <w:lang w:val="id_ID" w:bidi="id_ID"/>
        </w:rPr>
        <w:t xml:space="preserve"> berupa </w:t>
      </w:r>
      <w:r>
        <w:rPr>
          <w:b/>
          <w:lang w:val="id_ID" w:bidi="id_ID"/>
        </w:rPr>
        <w:t>dupa</w:t>
      </w:r>
      <w:r>
        <w:rPr>
          <w:lang w:val="id_ID" w:bidi="id_ID"/>
        </w:rPr>
        <w:t>.</w:t>
      </w:r>
    </w:p>
    <w:p>
      <w:pPr/>
      <w:r>
        <w:rPr>
          <w:lang w:val="id_ID" w:bidi="id_ID"/>
        </w:rPr>
      </w:r>
      <w:r>
        <w:rPr>
          <w:lang w:val="id_ID" w:bidi="id_ID"/>
        </w:rPr>
        <w:t xml:space="preserve">Malaikat itu memerintahkan Kornelius untuk mengutus orang-orang ke Yope untuk membawa Simon Petrus kepadanya. Simon Petrus sedang tinggal di rumah pria lain bernama Simon: Simon, seorang </w:t>
      </w:r>
      <w:r>
        <w:rPr>
          <w:b/>
          <w:lang w:val="id_ID" w:bidi="id_ID"/>
        </w:rPr>
        <w:t>penyamak kulit</w:t>
      </w:r>
      <w:r>
        <w:rPr>
          <w:lang w:val="id_ID" w:bidi="id_ID"/>
        </w:rPr>
        <w:t>. Anda akan ingat dari bagian sebelumnya bahwa penyamak kulit adalah pekerja yang mengolah kulit mentah atau kulit hewan untuk menghasilkan bahan kulit. Orang lain akan menggunakan kulit tersebut untuk membuat barang-barang seperti sandal. Gunakan kata yang sama untuk penyamak kulit seperti yang Anda gunakan dalam perikop sebelumnya.</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tersebut secara berkelompok dalam bahasa Anda sendiri.</w:t>
      </w:r>
    </w:p>
    <w:p>
      <w:pPr/>
      <w:r>
        <w:rPr>
          <w:lang w:val="id_ID" w:bidi="id_ID"/>
        </w:rPr>
      </w:r>
      <w:r>
        <w:rPr>
          <w:lang w:val="id_ID" w:bidi="id_ID"/>
        </w:rPr>
        <w:t>Pertama, seluruh kelompok harus berlatih menceritakan perikop itu dalam bahasa Anda masing-masing. Ingatlah untuk menyertakan hal-hal yang Anda putuskan dalam langkah-langkah sebelumnya, seperti urutan waktu, kata-kata, ungkapan, perasaan, atau apa pun yang sudah Anda diskusikan.</w:t>
      </w:r>
    </w:p>
    <w:p>
      <w:pPr/>
      <w:r>
        <w:rPr>
          <w:lang w:val="id_ID" w:bidi="id_ID"/>
        </w:rPr>
      </w:r>
      <w:r>
        <w:rPr>
          <w:lang w:val="id_ID" w:bidi="id_ID"/>
        </w:rPr>
        <w:t>Seorang anggota kelompok harus menyampaikan beberapa kalimat dari perikop itu lalu berhenti sebentar. Anggota kelompok lain harus menceritakan bagian selanjutnya dari perikop itu dan berhenti sebentar. Lakukan ini sampai kelompok menceritakan kembali seluruh perikop tersebut. Anggota kelompok bisa saling memperbaiki pada tahap ini.</w:t>
      </w:r>
    </w:p>
    <w:p>
      <w:pPr/>
      <w:r>
        <w:rPr>
          <w:lang w:val="id_ID" w:bidi="id_ID"/>
        </w:rPr>
      </w:r>
      <w:r>
        <w:rPr>
          <w:lang w:val="id_ID" w:bidi="id_ID"/>
        </w:rPr>
        <w:t>Hentikan sebentar audio ini di sini.</w:t>
      </w:r>
    </w:p>
    <w:p>
      <w:pPr/>
      <w:r>
        <w:rPr>
          <w:lang w:val="id_ID" w:bidi="id_ID"/>
        </w:rPr>
      </w:r>
      <w:r>
        <w:rPr>
          <w:lang w:val="id_ID" w:bidi="id_ID"/>
        </w:rPr>
        <w:t>Selanjutnya, setiap anggota kelompok hendaknya menceritakan seluruh perikop tersebut tanpa gangguan setidaknya satu kali. Seorang anggota kelompok dapat menggunakan benda-benda acak, gerakan, atau papan cerita untuk membantu mereka mengingat perikop tersebut.</w:t>
      </w:r>
    </w:p>
    <w:p>
      <w:pPr/>
      <w:r>
        <w:rPr>
          <w:lang w:val="id_ID" w:bidi="id_ID"/>
        </w:rPr>
      </w:r>
      <w:r>
        <w:rPr>
          <w:lang w:val="id_ID" w:bidi="id_ID"/>
        </w:rPr>
        <w:t>Hentikan sebentar audio ini di sini.</w:t>
      </w:r>
    </w:p>
    <w:p>
      <w:pPr/>
      <w:r>
        <w:rPr>
          <w:lang w:val="id_ID" w:bidi="id_ID"/>
        </w:rPr>
      </w:r>
      <w:r>
        <w:rPr>
          <w:lang w:val="id_ID" w:bidi="id_ID"/>
        </w:rPr>
        <w:t>Selanjutnya, kelompok dapat memutuskan versi perikop milik siapa yang paling kalian sukai. Kalian boleh memutuskan bahwa kalian menyukai cara salah satu anggota kelompok menceritakan satu adegan, tetapi kalian menyukai cara anggota kelompok yang lain menceritakan adegan lain.</w:t>
      </w:r>
    </w:p>
    <w:p>
      <w:pPr/>
      <w:r>
        <w:rPr>
          <w:lang w:val="id_ID" w:bidi="id_ID"/>
        </w:rPr>
      </w:r>
      <w:r>
        <w:rPr>
          <w:lang w:val="id_ID" w:bidi="id_ID"/>
        </w:rPr>
        <w:t>Hentikan sebentar audio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10:9–23</w:t>
      </w:r>
      <w:r>
        <w:rPr>
          <w:lang w:val="id_ID" w:bidi="id_ID"/>
        </w:rPr>
      </w:r>
    </w:p>
    <w:p>
      <w:pPr>
        <w:pStyle w:val="Heading3"/>
      </w:pPr>
      <w:r>
        <w:rPr>
          <w:lang w:val="id_ID" w:bidi="id_ID"/>
        </w:rPr>
        <w:t>Dengar dan Renungkan</w:t>
      </w:r>
    </w:p>
    <w:p>
      <w:pPr/>
      <w:r>
        <w:rPr>
          <w:lang w:val="id_ID" w:bidi="id_ID"/>
        </w:rPr>
      </w:r>
      <w:r>
        <w:rPr>
          <w:lang w:val="id_ID" w:bidi="id_ID"/>
        </w:rPr>
        <w:t>Dengarkan Kisah Para Rasul 10:9–23a dan simpanlah dalam hatimu. Dengarkan teks ini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tidak Anda sukai atau tidak mengerti?</w:t>
      </w:r>
    </w:p>
    <w:p>
      <w:pPr>
        <w:pStyle w:val="ListBullet"/>
        <w:spacing w:line="240" w:lineRule="auto"/>
        <w:ind w:left="720"/>
      </w:pPr>
      <w:r>
        <w:rPr>
          <w:lang w:val="id_ID" w:bidi="id_ID"/>
        </w:rPr>
      </w:r>
      <w:r>
        <w:rPr>
          <w:lang w:val="id_ID" w:bidi="id_ID"/>
        </w:rPr>
        <w:t>Apa yang kisah ini sampaikan kepada kita tentang Allah atau Yesus?</w:t>
      </w:r>
    </w:p>
    <w:p>
      <w:pPr>
        <w:pStyle w:val="ListBullet"/>
        <w:spacing w:line="240" w:lineRule="auto"/>
        <w:ind w:left="720"/>
      </w:pPr>
      <w:r>
        <w:rPr>
          <w:lang w:val="id_ID" w:bidi="id_ID"/>
        </w:rPr>
      </w:r>
      <w:r>
        <w:rPr>
          <w:lang w:val="id_ID" w:bidi="id_ID"/>
        </w:rPr>
        <w:t>Apa yang dikisahkan cerita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dimengerti.</w:t>
      </w:r>
    </w:p>
    <w:p>
      <w:pPr/>
      <w:r>
        <w:rPr>
          <w:lang w:val="id_ID" w:bidi="id_ID"/>
        </w:rPr>
      </w:r>
      <w:r>
        <w:rPr>
          <w:lang w:val="id_ID" w:bidi="id_ID"/>
        </w:rPr>
        <w:t>Dalam perikop sebelumnya, Kornelius, seorang perwira Romawi yang tinggal di Kaisarea, memiliki penglihatan dari Allah. Dalam penglihatan itu, seorang malaikat menyuruhnya untuk mengutus utusan ke Yope untuk menemukan Simon Petrus, yang sedang tinggal di rumah Simon seorang penyamak kulit. Dia segera memanggil dua orang hamba yang saleh dan seorang prajurit yang terpercaya dan mengutus mereka ke Yope untuk mencari Petrus. Anda akan mengingat bahwa Yope berada sekitar 50 kilometer dari Kaisarea. Jika para utusan berangkat pada hari yang sama, mereka kemungkinan besar bermalam di sepanjang rute.</w:t>
      </w:r>
    </w:p>
    <w:p>
      <w:pPr/>
      <w:r>
        <w:rPr>
          <w:lang w:val="id_ID" w:bidi="id_ID"/>
        </w:rPr>
      </w:r>
      <w:r>
        <w:rPr>
          <w:lang w:val="id_ID" w:bidi="id_ID"/>
        </w:rPr>
        <w:t xml:space="preserve">Tunjukkan peta yang mencakup </w:t>
      </w:r>
      <w:r>
        <w:rPr>
          <w:lang w:val="id_ID" w:bidi="id_ID"/>
        </w:rPr>
        <w:t>Kaisarea dan Yope</w:t>
      </w:r>
      <w:r>
        <w:rPr>
          <w:lang w:val="id_ID" w:bidi="id_ID"/>
        </w:rPr>
        <w:t>, jika tim Anda perlu melihatnya.</w:t>
      </w:r>
    </w:p>
    <w:p>
      <w:pPr/>
      <w:r>
        <w:rPr>
          <w:lang w:val="id_ID" w:bidi="id_ID"/>
        </w:rPr>
      </w:r>
      <w:r>
        <w:rPr>
          <w:lang w:val="id_ID" w:bidi="id_ID"/>
        </w:rPr>
        <w:t>Sama seperti Allah telah mempersiapkan Kornelius untuk bertemu dengan Petrus, Allah harus mempersiapkan Petrus untuk bertemu dengan Kornelius. Ingatlah bahwa Kornelius adalah seorang bukan Yahudi yang menghormati Allah. Petrus adalah seorang Yahudi yang mengikuti Yesus tetapi juga mengikuti hukum agama Yahudi. Orang-orang bukan Yahudi yang menghormati Allah merasa nyaman dengan masyarakat Yahudi. Namun, orang Yahudi tidak akan bersedia masuk ke rumah seorang yang bukan Yahudi.</w:t>
      </w:r>
    </w:p>
    <w:p>
      <w:pPr/>
      <w:r>
        <w:rPr>
          <w:lang w:val="id_ID" w:bidi="id_ID"/>
        </w:rPr>
      </w:r>
      <w:r>
        <w:rPr>
          <w:lang w:val="id_ID" w:bidi="id_ID"/>
        </w:rPr>
        <w:t>Keesokan harinya, yang berarti hari setelah penglihatan Kornelius, orang-orang itu sedang mendekati kota Yope. Pada sekitar jam keenam, atau pukul dua belas siang, Petrus pergi ke atas atap untuk berdoa. Anda akan mengingat dari perikop sebelumnya bahwa rumah-rumah di daerah ini memiliki atap yang datar dengan tangga di luar. Jam keenam berarti jam keenam setelah matahari terbit, yang berarti sekitar pukul dua belas siang.</w:t>
      </w:r>
    </w:p>
    <w:p>
      <w:pPr/>
      <w:r>
        <w:rPr>
          <w:lang w:val="id_ID" w:bidi="id_ID"/>
        </w:rPr>
      </w:r>
      <w:r>
        <w:rPr>
          <w:lang w:val="id_ID" w:bidi="id_ID"/>
        </w:rPr>
        <w:t>Ini bukan salah satu waktu doa yang ditunjuk untuk orang Yahudi. Namun, banyak orang Yahudi yang taat akan berdoa tiga kali sehari, seperti Daniel yang dilakukan oleh Nabi Perjanjian Lama. Sementara Petrus sedang berdoa, ia menjadi lapar dan ingin makan. Dia meminta seseorang untuk menyiapkan makanan baginya. Siang hari bukan waktu makan yang normal bagi orang-orang Yahudi. Orang-orang Romawi makan malam sekitar waktu siang. Kebiasaan orang Yahudi adalah menyantap makanan di tengah pagi yang ringan dengan makanan utama pada sore hari.</w:t>
      </w:r>
    </w:p>
    <w:p>
      <w:pPr/>
      <w:r>
        <w:rPr>
          <w:lang w:val="id_ID" w:bidi="id_ID"/>
        </w:rPr>
      </w:r>
      <w:r>
        <w:rPr>
          <w:lang w:val="id_ID" w:bidi="id_ID"/>
        </w:rPr>
        <w:t xml:space="preserve">Berhenti dan tunjukkan gambar sebuah </w:t>
      </w:r>
      <w:r>
        <w:rPr>
          <w:lang w:val="id_ID" w:bidi="id_ID"/>
        </w:rPr>
        <w:t>rumah dengan atap yang datar</w:t>
      </w:r>
      <w:r>
        <w:rPr>
          <w:lang w:val="id_ID" w:bidi="id_ID"/>
        </w:rPr>
        <w:t xml:space="preserve"> dan tangga di luar, jika tim Anda belum melihatnya.</w:t>
      </w:r>
    </w:p>
    <w:p>
      <w:pPr/>
      <w:r>
        <w:rPr>
          <w:lang w:val="id_ID" w:bidi="id_ID"/>
        </w:rPr>
      </w:r>
      <w:r>
        <w:rPr>
          <w:lang w:val="id_ID" w:bidi="id_ID"/>
        </w:rPr>
        <w:t>Diskusikan: Apa saja praktik waktu makan yang normal dalam budaya Anda? Seberapa sering orang-orang keluar dari pola makan yang normal? Mengapa seseorang mengubah kebiasaan makan yang normal mereka?</w:t>
      </w:r>
    </w:p>
    <w:p>
      <w:pPr/>
      <w:r>
        <w:rPr>
          <w:lang w:val="id_ID" w:bidi="id_ID"/>
        </w:rPr>
      </w:r>
      <w:r>
        <w:rPr>
          <w:lang w:val="id_ID" w:bidi="id_ID"/>
        </w:rPr>
        <w:t>Meskipun itu bukan waktu makan yang normal, Petrus lapar. Sementara mereka sedang menyiapkan makanannya, Petrus sangat dikuasai oleh Roh, atau mendapat penglihatan. Ini berarti bahwa Petrus tidak lagi menyadari lingkungannya, tetapi sebaliknya ia menyadari apa pun yang akan Allah tunjukkan kepadanya. Petrus melihat langit atau langit terbuka dan seseorang menurunkan selembar kain besar di keempat sudut. Surga dapat berarti tempat di mana Allah tinggal atau langit. Dalam situasi ini, maknanya tidak jelas, sehingga salah satu maknanya dapat digunakan di sini.</w:t>
      </w:r>
    </w:p>
    <w:p>
      <w:pPr/>
      <w:r>
        <w:rPr>
          <w:lang w:val="id_ID" w:bidi="id_ID"/>
        </w:rPr>
      </w:r>
      <w:r>
        <w:rPr>
          <w:lang w:val="id_ID" w:bidi="id_ID"/>
        </w:rPr>
        <w:t>Ketika Petrus melihat ke dalam lembaran besar itu, ia dapat melihat banyak jenis hewan, reptil, dan burung. Kemudian Petrus mendengar suara yang menyuruhnya untuk "bangun, membunuh, dan makan." Mendengar suara berarti bahwa seseorang mengatakan kepada Petrus untuk melakukan ini. Petrus menjawab, "Tidak, Tuhan." Ini menunjukkan bahwa Petrus tahu bahwa itu adalah Allah yang berbicara kepadanya. Petrus kemudian mengatakan bahwa ia tidak pernah makan apa pun yang najis, atau tidak kudus. Hukum Yahudi mengatakan bahwa beberapa hewan najis dan tidak kudus, atau tidak layak untuk melayani Allah atau orang-orang. Petrus menolak untuk makan hewan-hewan itu karena itu bertentangan dengan hukum Yahudi. Petrus menolak untuk membunuh bahkan hewan-hewan yang bersih atau diterima karena hukum Yahudi juga memberikan aturan untuk bagaimana menyembelih hewan dengan benar dalam persiapan makan.</w:t>
      </w:r>
    </w:p>
    <w:p>
      <w:pPr/>
      <w:r>
        <w:rPr>
          <w:lang w:val="id_ID" w:bidi="id_ID"/>
        </w:rPr>
      </w:r>
      <w:r>
        <w:rPr>
          <w:lang w:val="id_ID" w:bidi="id_ID"/>
        </w:rPr>
        <w:t>Berhenti dan diskusikan: Apa saja makanan yang layak dan tidak layak dimakan dalam budaya Anda? Mengapa makanan tertentu dianggap tidak layak? Apa yang akan terjadi pada seseorang jika mereka memakan makanan yang tidak layak atau tabu?</w:t>
      </w:r>
    </w:p>
    <w:p>
      <w:pPr/>
      <w:r>
        <w:rPr>
          <w:lang w:val="id_ID" w:bidi="id_ID"/>
        </w:rPr>
      </w:r>
      <w:r>
        <w:rPr>
          <w:lang w:val="id_ID" w:bidi="id_ID"/>
        </w:rPr>
        <w:t>Suara itu, yang berarti Allah, berkata kepada Petrus, "Jangan menyebut najis apa yang telah Allah buat bersih." Ini berarti bahwa Allah tidak lagi melarang Petrus untuk makan daging dari hewan-hewan dan burung-burung ini. Ini terjadi tiga kali. Ini kemungkinan besar berarti bahwa percakapan antara Allah dan Petrus terjadi tiga kali: Perintah Allah untuk makan dan penolakan Petrus. Ini tidak berarti bahwa lembaran itu diturunkan tiga kali. Allah mengatakan hal-hal ini tiga kali untuk menekankan pentingnya hal tersebut. Tepat setelah Allah mengatakan hal ini tiga kali, seseorang menarik lembaran dengan hewan-hewan itu kembali ke surga .</w:t>
      </w:r>
    </w:p>
    <w:p>
      <w:pPr/>
      <w:r>
        <w:rPr>
          <w:lang w:val="id_ID" w:bidi="id_ID"/>
        </w:rPr>
      </w:r>
      <w:r>
        <w:rPr>
          <w:lang w:val="id_ID" w:bidi="id_ID"/>
        </w:rPr>
        <w:t>Berhenti dan diskusikan: Bagaimana Anda menunjukkan bahwa pesan itu penting dalam bahasa atau budaya Anda? Kata-kata apa yang digunakan? Berapa kali sesuatu harus diulangi untuk menekankan pentingnya apa yang dikatakan seseorang?</w:t>
      </w:r>
    </w:p>
    <w:p>
      <w:pPr/>
      <w:r>
        <w:rPr>
          <w:lang w:val="id_ID" w:bidi="id_ID"/>
        </w:rPr>
      </w:r>
      <w:r>
        <w:rPr>
          <w:lang w:val="id_ID" w:bidi="id_ID"/>
        </w:rPr>
        <w:t>Lukas mengatakan kepada kita bahwa Petrus sangat bingung dengan makna penglihatan ini. Ini berarti bahwa Petrus mencoba mencari tahu mengapa Allah telah menunjukkan kepadanya penglihatan ini. Petrus berpikir dalam hati dan bertanya-tanya, "Apa artinya ini?" Sementara Petrus sedang berpikir tentang penglihatan itu, orang-orang yang diutus Kornelius telah menemukan rumah Simon seorang penyamak kulit. Orang-orang kemudian datang ke gerbang ke pelataran rumah itu dan bertanya apakah Simon Petrus berada di sana. Pada saat yang sama, Roh Kudus mengatakan kepada Petrus bahwa ada tiga orang yang mencarinya. Roh mengatakan kepada Petrus untuk pergi bersama mereka. Roh Allah mengutus orang-orang ini untuk menemukan Petrus.</w:t>
      </w:r>
    </w:p>
    <w:p>
      <w:pPr/>
      <w:r>
        <w:rPr>
          <w:lang w:val="id_ID" w:bidi="id_ID"/>
        </w:rPr>
      </w:r>
      <w:r>
        <w:rPr>
          <w:lang w:val="id_ID" w:bidi="id_ID"/>
        </w:rPr>
        <w:t>Petrus turun dari atap dan mengatakan kepada ketiga orang itu, "Akulah yang kamu cari. Apa alasan Anda untuk datang?" Orang-orang itu mengatakan kepada Petrus tentang Kornelius, perwira bangsa bukan Yahudi yang takut kepada Allah di Kaisarea. Mereka mengatakan kepada Petrus tentang bagaimana Kornelius telah diinstruksikan oleh seorang malaikat untuk mengutus Petrus untuk datang ke rumah Kornelius. Petrus harus memberikan pesan kepada Kornelius.</w:t>
      </w:r>
    </w:p>
    <w:p>
      <w:pPr/>
      <w:r>
        <w:rPr>
          <w:lang w:val="id_ID" w:bidi="id_ID"/>
        </w:rPr>
      </w:r>
      <w:r>
        <w:rPr>
          <w:lang w:val="id_ID" w:bidi="id_ID"/>
        </w:rPr>
        <w:t xml:space="preserve">Ketika Petrus turun, makanan yang telah ia minta mungkin sudah siap. Dia mengundang orang-orang ke dalam dan mereka menginap disitu. Hari mungkin sudah terlalu larut untuk melakukan perjalanan ke Kaisarea malam itu. </w:t>
      </w:r>
    </w:p>
    <w:p>
      <w:pPr/>
      <w:r>
        <w:rPr>
          <w:lang w:val="id_ID" w:bidi="id_ID"/>
        </w:rPr>
      </w:r>
      <w:r>
        <w:rPr>
          <w:lang w:val="id_ID" w:bidi="id_ID"/>
        </w:rPr>
        <w:t xml:space="preserve">Berhenti dan diskusikan: Bagaimana keramahan ditunjukkan dalam budaya Anda? Apa saja kebiasaan yang diharapkan dalam menyambut tamu? </w:t>
      </w:r>
    </w:p>
    <w:p>
      <w:pPr/>
      <w:r>
        <w:rPr>
          <w:lang w:val="id_ID" w:bidi="id_ID"/>
        </w:rPr>
      </w:r>
      <w:r>
        <w:rPr>
          <w:lang w:val="id_ID" w:bidi="id_ID"/>
        </w:rPr>
        <w:t>Kita akan melihat dalam perikop berikutnya bahwa Allah memberikan Petrus penglihatan tentang makanan yang najis atau tidak layak yang dibuat bersih lagi. Ini adalah gambar tentang apa yang akan Allah lakukan dengan orang-orang. Orang-orang "najis" atau orang-orang bukan Yahudi yang terbuang akan dianggap sebagai bagian dari keluarga Allah.</w:t>
      </w:r>
      <w:r>
        <w:rPr>
          <w:lang w:val="id_ID" w:bidi="id_ID"/>
        </w:rPr>
      </w:r>
    </w:p>
    <w:p>
      <w:pPr>
        <w:pStyle w:val="Heading3"/>
      </w:pPr>
      <w:r>
        <w:rPr>
          <w:lang w:val="id_ID" w:bidi="id_ID"/>
        </w:rPr>
        <w:t>Menjelaskan Adegan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Dalam sesi ini, Anda akan membantu kelompok memvisualisasikan kisah ini. Anda akan membantu kelompok menentukan adegan, waktu dan tempat peristiwa, serta tokoh-tokoh dari kisah ini.</w:t>
      </w:r>
    </w:p>
    <w:p>
      <w:pPr/>
      <w:r>
        <w:rPr>
          <w:lang w:val="id_ID" w:bidi="id_ID"/>
        </w:rPr>
      </w:r>
      <w:r>
        <w:rPr>
          <w:lang w:val="id_ID" w:bidi="id_ID"/>
        </w:rPr>
        <w:t>Kisah ini memiliki 4 adegan.</w:t>
      </w:r>
    </w:p>
    <w:p>
      <w:pPr/>
      <w:r>
        <w:rPr>
          <w:lang w:val="id_ID" w:bidi="id_ID"/>
        </w:rPr>
      </w:r>
      <w:r>
        <w:rPr>
          <w:b/>
          <w:lang w:val="id_ID" w:bidi="id_ID"/>
        </w:rPr>
        <w:t>Adegan pertama:</w:t>
      </w:r>
      <w:r>
        <w:rPr>
          <w:lang w:val="id_ID" w:bidi="id_ID"/>
        </w:rPr>
        <w:t xml:space="preserve"> Sementara para utusan dari Kornelius melakukan perjalanan ke Yope untuk menemukan Petrus, Petrus pergi ke atap untuk berdoa. Dia lapar dan meminta makanan untuk disiapkan.</w:t>
      </w:r>
    </w:p>
    <w:p>
      <w:pPr/>
      <w:r>
        <w:rPr>
          <w:lang w:val="id_ID" w:bidi="id_ID"/>
        </w:rPr>
      </w:r>
      <w:r>
        <w:rPr>
          <w:b/>
          <w:lang w:val="id_ID" w:bidi="id_ID"/>
        </w:rPr>
        <w:t>Adegan kedua:</w:t>
      </w:r>
      <w:r>
        <w:rPr>
          <w:lang w:val="id_ID" w:bidi="id_ID"/>
        </w:rPr>
        <w:t xml:space="preserve"> Petrus memiliki penglihatan dari Allah.</w:t>
      </w:r>
    </w:p>
    <w:p>
      <w:pPr/>
      <w:r>
        <w:rPr>
          <w:lang w:val="id_ID" w:bidi="id_ID"/>
        </w:rPr>
      </w:r>
      <w:r>
        <w:rPr>
          <w:b/>
          <w:lang w:val="id_ID" w:bidi="id_ID"/>
        </w:rPr>
        <w:t>Adegan ketiga:</w:t>
      </w:r>
      <w:r>
        <w:rPr>
          <w:lang w:val="id_ID" w:bidi="id_ID"/>
        </w:rPr>
        <w:t xml:space="preserve"> Para utusan tiba untuk mencari Petrus. Roh Kudus mengatakan kepada Petrus bahwa orang-orang sedang mencarinya.</w:t>
      </w:r>
    </w:p>
    <w:p>
      <w:pPr/>
      <w:r>
        <w:rPr>
          <w:lang w:val="id_ID" w:bidi="id_ID"/>
        </w:rPr>
      </w:r>
      <w:r>
        <w:rPr>
          <w:b/>
          <w:lang w:val="id_ID" w:bidi="id_ID"/>
        </w:rPr>
        <w:t>Adegan keempat:</w:t>
      </w:r>
      <w:r>
        <w:rPr>
          <w:lang w:val="id_ID" w:bidi="id_ID"/>
        </w:rPr>
        <w:t xml:space="preserve"> Petrus bertemu dengan para utusan dan mendengar permintaan mereka. Petrus mengundang mereka untuk tinggal bersamanya pada malam itu.</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Orang yang menyiapkan makanan</w:t>
      </w:r>
    </w:p>
    <w:p>
      <w:pPr>
        <w:pStyle w:val="ListBullet"/>
        <w:spacing w:line="240" w:lineRule="auto"/>
        <w:ind w:left="720"/>
      </w:pPr>
      <w:r>
        <w:rPr>
          <w:lang w:val="id_ID" w:bidi="id_ID"/>
        </w:rPr>
      </w:r>
      <w:r>
        <w:rPr>
          <w:lang w:val="id_ID" w:bidi="id_ID"/>
        </w:rPr>
        <w:t>Suara dari surga</w:t>
      </w:r>
    </w:p>
    <w:p>
      <w:pPr>
        <w:pStyle w:val="ListBullet"/>
        <w:spacing w:line="240" w:lineRule="auto"/>
        <w:ind w:left="720"/>
      </w:pPr>
      <w:r>
        <w:rPr>
          <w:lang w:val="id_ID" w:bidi="id_ID"/>
        </w:rPr>
      </w:r>
      <w:r>
        <w:rPr>
          <w:lang w:val="id_ID" w:bidi="id_ID"/>
        </w:rPr>
        <w:t>Hewan-hewan, reptil, dan burung</w:t>
      </w:r>
    </w:p>
    <w:p>
      <w:pPr>
        <w:pStyle w:val="ListBullet"/>
        <w:spacing w:line="240" w:lineRule="auto"/>
        <w:ind w:left="720"/>
      </w:pPr>
      <w:r>
        <w:rPr>
          <w:lang w:val="id_ID" w:bidi="id_ID"/>
        </w:rPr>
      </w:r>
      <w:r>
        <w:rPr>
          <w:lang w:val="id_ID" w:bidi="id_ID"/>
        </w:rPr>
        <w:t>2 hamba dan prajurit dari Kornelius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Kornelius</w:t>
      </w:r>
    </w:p>
    <w:p>
      <w:pPr>
        <w:pStyle w:val="ListBullet"/>
        <w:spacing w:line="240" w:lineRule="auto"/>
        <w:ind w:left="720"/>
      </w:pPr>
      <w:r>
        <w:rPr>
          <w:lang w:val="id_ID" w:bidi="id_ID"/>
        </w:rPr>
      </w:r>
      <w:r>
        <w:rPr>
          <w:lang w:val="id_ID" w:bidi="id_ID"/>
        </w:rPr>
        <w:t>Malaikat</w:t>
      </w:r>
    </w:p>
    <w:p>
      <w:pPr/>
      <w:r>
        <w:rPr>
          <w:lang w:val="id_ID" w:bidi="id_ID"/>
        </w:rPr>
      </w:r>
      <w:r>
        <w:rPr>
          <w:lang w:val="id_ID" w:bidi="id_ID"/>
        </w:rPr>
        <w:t xml:space="preserve">Dalam sesi ini, minta kelompok untuk membuat papan cerita, membuat 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Penting untuk diingat bahwa dalam perikop sebelumnya, Kornelius memiliki penglihatan dari Allah. Seorang malaikat mengatakan kepada Kornelius untuk mengutus utusan untuk mendapatkan Simon Petrus, yang sedang tinggal di Yope.</w:t>
      </w:r>
    </w:p>
    <w:p>
      <w:pPr/>
      <w:r>
        <w:rPr>
          <w:lang w:val="id_ID" w:bidi="id_ID"/>
        </w:rPr>
      </w:r>
      <w:r>
        <w:rPr>
          <w:lang w:val="id_ID" w:bidi="id_ID"/>
        </w:rPr>
        <w:t xml:space="preserve">Penting untuk diingat bahwa Petrus berada di atap dan berdoa pada sekitar siang hari. </w:t>
      </w:r>
    </w:p>
    <w:p>
      <w:pPr/>
      <w:r>
        <w:rPr>
          <w:lang w:val="id_ID" w:bidi="id_ID"/>
        </w:rPr>
      </w:r>
      <w:r>
        <w:rPr>
          <w:lang w:val="id_ID" w:bidi="id_ID"/>
        </w:rPr>
        <w:t xml:space="preserve">Berhenti dan tunjukkan gambar sebuah </w:t>
      </w:r>
      <w:r>
        <w:rPr>
          <w:lang w:val="id_ID" w:bidi="id_ID"/>
        </w:rPr>
        <w:t>rumah dengan atap yang datar</w:t>
      </w:r>
      <w:r>
        <w:rPr>
          <w:lang w:val="id_ID" w:bidi="id_ID"/>
        </w:rPr>
        <w:t xml:space="preserve"> dan tangga di luar, jika tim Anda belum melihatnya.</w:t>
      </w:r>
    </w:p>
    <w:p>
      <w:pPr/>
      <w:r>
        <w:rPr>
          <w:lang w:val="id_ID" w:bidi="id_ID"/>
        </w:rPr>
      </w:r>
      <w:r>
        <w:rPr>
          <w:lang w:val="id_ID" w:bidi="id_ID"/>
        </w:rPr>
        <w:t>Penting untuk diingat apa yang terjadi dalam penglihatan Petrus.</w:t>
      </w:r>
    </w:p>
    <w:p>
      <w:pPr/>
      <w:r>
        <w:rPr>
          <w:lang w:val="id_ID" w:bidi="id_ID"/>
        </w:rPr>
      </w:r>
      <w:r>
        <w:rPr>
          <w:lang w:val="id_ID" w:bidi="id_ID"/>
        </w:rPr>
        <w:t>Surga atau langit terbuka mungkin berarti bahwa Petrus melihat sebuah lubang di awan-awan. Lembaran besar itu adalah sepotong kain besar yang mungkin memiliki tali yang diikat pada keempat sudut sehingga seseorang dapat menurunkannya. Ingatlah bahwa beberapa hewan dianggap najis dalam hukum Yahudi. Orang Yahudi tidak diizinkan untuk makan hewan-hewan ini.</w:t>
      </w:r>
    </w:p>
    <w:p>
      <w:pPr/>
      <w:r>
        <w:rPr>
          <w:lang w:val="id_ID" w:bidi="id_ID"/>
        </w:rPr>
      </w:r>
      <w:r>
        <w:rPr>
          <w:lang w:val="id_ID" w:bidi="id_ID"/>
        </w:rPr>
        <w:t>Penting untuk diingat bahwa suara dari surga, Allah, mengatakan kepada Petrus, "Jangan menyebut sesuatu yang najis jika Allah telah membuatnya bersih." Ingatlah bahwa percakapan antara Allah dan Petrus terjadi tiga kali. "Tiba-tiba" lembaran itu ditarik ke atas. Itu berarti bahwa tepat setelah Allah mengatakan hal-hal ini tiga kali, seseorang menarik lembaran itu.</w:t>
      </w:r>
    </w:p>
    <w:p>
      <w:pPr/>
      <w:r>
        <w:rPr>
          <w:lang w:val="id_ID" w:bidi="id_ID"/>
        </w:rPr>
      </w:r>
      <w:r>
        <w:rPr>
          <w:lang w:val="id_ID" w:bidi="id_ID"/>
        </w:rPr>
        <w:t>Orang-orang yang diutus oleh Kornelius tiba pada saat yang sama ketika Petrus mencoba mencari tahu apa artinya penglihatan itu. Petrus tidak mendengar mereka datang, tetapi Allah mengatakan kepadanya bahwa mereka berada di sana.</w:t>
      </w:r>
    </w:p>
    <w:p>
      <w:pPr/>
      <w:r>
        <w:rPr>
          <w:lang w:val="id_ID" w:bidi="id_ID"/>
        </w:rPr>
      </w:r>
      <w:r>
        <w:rPr>
          <w:lang w:val="id_ID" w:bidi="id_ID"/>
        </w:rPr>
        <w:t>Orang-orang tiba di gerbang pelataran rumah itu. Rumah-rumah di daerah ini dikelilingi oleh pelataran Gerbang adalah jenis pintu yang menyediakan akses ke pelataran.</w:t>
      </w:r>
    </w:p>
    <w:p>
      <w:pPr/>
      <w:r>
        <w:rPr>
          <w:lang w:val="id_ID" w:bidi="id_ID"/>
        </w:rPr>
      </w:r>
      <w:r>
        <w:rPr>
          <w:lang w:val="id_ID" w:bidi="id_ID"/>
        </w:rPr>
        <w:t>Penting untuk mengingat apa yang terjadi ketika para utusan dari Kornelius tiba di tempat di mana Petrus tinggal. Orang-orang menceritakan kisah tentang apa yang telah terjadi pada Kornelius.</w:t>
      </w:r>
      <w:r>
        <w:rPr>
          <w:lang w:val="id_ID" w:bidi="id_ID"/>
        </w:rPr>
      </w:r>
    </w:p>
    <w:p>
      <w:pPr>
        <w:pStyle w:val="Heading3"/>
      </w:pPr>
      <w:r>
        <w:rPr>
          <w:lang w:val="id_ID" w:bidi="id_ID"/>
        </w:rPr>
        <w:t>Memperagakan Bacaan</w:t>
      </w:r>
    </w:p>
    <w:p>
      <w:pPr/>
      <w:r>
        <w:rPr>
          <w:lang w:val="id_ID" w:bidi="id_ID"/>
        </w:rPr>
      </w:r>
      <w:r>
        <w:rPr>
          <w:lang w:val="id_ID" w:bidi="id_ID"/>
        </w:rPr>
        <w:t>Dengarkan teks satu 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4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Orang yang menyiapkan makanan</w:t>
      </w:r>
    </w:p>
    <w:p>
      <w:pPr>
        <w:pStyle w:val="ListBullet"/>
        <w:spacing w:line="240" w:lineRule="auto"/>
        <w:ind w:left="720"/>
      </w:pPr>
      <w:r>
        <w:rPr>
          <w:lang w:val="id_ID" w:bidi="id_ID"/>
        </w:rPr>
      </w:r>
      <w:r>
        <w:rPr>
          <w:lang w:val="id_ID" w:bidi="id_ID"/>
        </w:rPr>
        <w:t>Suara dari surga</w:t>
      </w:r>
    </w:p>
    <w:p>
      <w:pPr>
        <w:pStyle w:val="ListBullet"/>
        <w:spacing w:line="240" w:lineRule="auto"/>
        <w:ind w:left="720"/>
      </w:pPr>
      <w:r>
        <w:rPr>
          <w:lang w:val="id_ID" w:bidi="id_ID"/>
        </w:rPr>
      </w:r>
      <w:r>
        <w:rPr>
          <w:lang w:val="id_ID" w:bidi="id_ID"/>
        </w:rPr>
        <w:t>Hewan, reptil, dan burung</w:t>
      </w:r>
    </w:p>
    <w:p>
      <w:pPr>
        <w:pStyle w:val="ListBullet"/>
        <w:spacing w:line="240" w:lineRule="auto"/>
        <w:ind w:left="720"/>
      </w:pPr>
      <w:r>
        <w:rPr>
          <w:lang w:val="id_ID" w:bidi="id_ID"/>
        </w:rPr>
      </w:r>
      <w:r>
        <w:rPr>
          <w:lang w:val="id_ID" w:bidi="id_ID"/>
        </w:rPr>
        <w:t>2 hamba dan prajurit dari Kornelius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Kornelius</w:t>
      </w:r>
    </w:p>
    <w:p>
      <w:pPr>
        <w:pStyle w:val="ListBullet"/>
        <w:spacing w:line="240" w:lineRule="auto"/>
        <w:ind w:left="720"/>
      </w:pPr>
      <w:r>
        <w:rPr>
          <w:lang w:val="id_ID" w:bidi="id_ID"/>
        </w:rPr>
      </w:r>
      <w:r>
        <w:rPr>
          <w:lang w:val="id_ID" w:bidi="id_ID"/>
        </w:rPr>
        <w:t>Malaikat</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tim untuk mengingat bagian-bagian kisah tersebut.</w:t>
      </w:r>
    </w:p>
    <w:p>
      <w:pPr/>
      <w:r>
        <w:rPr>
          <w:lang w:val="id_ID" w:bidi="id_ID"/>
        </w:rPr>
      </w:r>
      <w:r>
        <w:rPr>
          <w:lang w:val="id_ID" w:bidi="id_ID"/>
        </w:rPr>
        <w:t>Saat tim memerankan kisah ini untuk kedua kalinya, hentikan mereka pada bagian-bagian tertentu.</w:t>
      </w:r>
    </w:p>
    <w:p>
      <w:pPr/>
      <w:r>
        <w:rPr>
          <w:lang w:val="id_ID" w:bidi="id_ID"/>
        </w:rPr>
      </w:r>
      <w:r>
        <w:rPr>
          <w:lang w:val="id_ID" w:bidi="id_ID"/>
        </w:rPr>
        <w:t xml:space="preserve">Perankan para hamba dan prajurit yang melakukan perjalanan dari Kaisarea ke Yope. </w:t>
      </w:r>
    </w:p>
    <w:p>
      <w:pPr>
        <w:pStyle w:val="ListBullet"/>
        <w:spacing w:line="240" w:lineRule="auto"/>
        <w:ind w:left="720"/>
      </w:pPr>
      <w:r>
        <w:rPr>
          <w:lang w:val="id_ID" w:bidi="id_ID"/>
        </w:rPr>
      </w:r>
      <w:r>
        <w:rPr>
          <w:lang w:val="id_ID" w:bidi="id_ID"/>
        </w:rPr>
        <w:t>Hentikan adegan tersebut.</w:t>
      </w:r>
    </w:p>
    <w:p>
      <w:pPr>
        <w:pStyle w:val="ListBullet"/>
        <w:spacing w:line="240" w:lineRule="auto"/>
        <w:ind w:left="720"/>
      </w:pPr>
      <w:r>
        <w:rPr>
          <w:lang w:val="id_ID" w:bidi="id_ID"/>
        </w:rPr>
      </w:r>
      <w:r>
        <w:rPr>
          <w:lang w:val="id_ID" w:bidi="id_ID"/>
        </w:rPr>
        <w:t>Tanyakan kepada aktor yang memerankan para utusan dari Kornelius, "Bagaimana perasaan Anda?" Anda mungkin mendengar hal-hal seperti, "Terhormat karena Kornelius akan mengutus kami untuk perjalanan yang penting seperti itu," atau "Penasaran tentang apa yang telah Petrus katakan yang sangat mendesak," dan "Khawatir. Bagaimana jika kita tidak dapat menemukan di mana Petrus tinggal?"</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Perankan Petrus pergi ke atap untuk berdoa. Petrus lapar dan meminta makanan untuk disiapkan. Perankan Petrus melihat penglihatan tentang lembaran itu yang diturunkan. Suara dari surga, Allah, mengatakan kepada Petrus untuk "bangun, bunuh dan makan."</w:t>
      </w:r>
    </w:p>
    <w:p>
      <w:pPr>
        <w:pStyle w:val="ListBullet"/>
        <w:spacing w:line="240" w:lineRule="auto"/>
        <w:ind w:left="720"/>
      </w:pPr>
      <w:r>
        <w:rPr>
          <w:lang w:val="id_ID" w:bidi="id_ID"/>
        </w:rPr>
      </w:r>
      <w:r>
        <w:rPr>
          <w:lang w:val="id_ID" w:bidi="id_ID"/>
        </w:rPr>
        <w:t>Hentikan adegan tersebut.</w:t>
      </w:r>
    </w:p>
    <w:p>
      <w:pPr>
        <w:pStyle w:val="ListBullet"/>
        <w:spacing w:line="240" w:lineRule="auto"/>
        <w:ind w:left="720"/>
      </w:pPr>
      <w:r>
        <w:rPr>
          <w:lang w:val="id_ID" w:bidi="id_ID"/>
        </w:rPr>
      </w:r>
      <w:r>
        <w:rPr>
          <w:lang w:val="id_ID" w:bidi="id_ID"/>
        </w:rPr>
        <w:t>Tanyakan kepada aktor yang memerankan Petrus, "Bagaimana perasaan Anda?" Anda mungkin mendengar hal-hal seperti, "Aku lapar, tetapi Aku tidak dapat memakan itu!" atau "Bingung. Mengapa Allah meminta saya untuk makan sesuatu yang najis? Apakah ini tes?" dan "aku perlu setia dan menaati hukum Allah."</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Perankan tanggapan Petrus kepada Allah. Allah mengatakan kepada Petrus, "Jangan menyebut sesuatu yang najis jika Allah telah membuatnya bersih." Percakapan ini terjadi tiga kali. Lembaran hewan itu kembali ke surga.</w:t>
      </w:r>
    </w:p>
    <w:p>
      <w:pPr>
        <w:pStyle w:val="ListBullet"/>
        <w:spacing w:line="240" w:lineRule="auto"/>
        <w:ind w:left="720"/>
      </w:pPr>
      <w:r>
        <w:rPr>
          <w:lang w:val="id_ID" w:bidi="id_ID"/>
        </w:rPr>
      </w:r>
      <w:r>
        <w:rPr>
          <w:lang w:val="id_ID" w:bidi="id_ID"/>
        </w:rPr>
        <w:t>Hentikan adegan tersebut.</w:t>
      </w:r>
    </w:p>
    <w:p>
      <w:pPr>
        <w:pStyle w:val="ListBullet"/>
        <w:spacing w:line="240" w:lineRule="auto"/>
        <w:ind w:left="720"/>
      </w:pPr>
      <w:r>
        <w:rPr>
          <w:lang w:val="id_ID" w:bidi="id_ID"/>
        </w:rPr>
      </w:r>
      <w:r>
        <w:rPr>
          <w:lang w:val="id_ID" w:bidi="id_ID"/>
        </w:rPr>
        <w:t>Tanyakan kepada aktor yang memerankan Allah, "Bagaimana perasaan Anda?" Anda mungkin mendengar hal-hal seperti, "Aku ingin mempersiapkan Petrus untuk tugas di depan," dan "Bukankah ia mengingat bagaimana Yesus membuat orang-orang najis bersih? Aku membuat semua hal bersih."</w:t>
      </w:r>
    </w:p>
    <w:p>
      <w:pPr>
        <w:pStyle w:val="ListBullet"/>
        <w:spacing w:line="240" w:lineRule="auto"/>
        <w:ind w:left="720"/>
      </w:pPr>
      <w:r>
        <w:rPr>
          <w:lang w:val="id_ID" w:bidi="id_ID"/>
        </w:rPr>
      </w:r>
      <w:r>
        <w:rPr>
          <w:lang w:val="id_ID" w:bidi="id_ID"/>
        </w:rPr>
        <w:t>Tanyakan kepada aktor yang memerankan Petrus, "Bagaimana perasaan Anda?" Kamu mungkin mendengar hal-hal seperti, "Takjub." Apa artinya semua ini dan "Penasaran. Allah mengatakan ini tiga kali. Itu pasti sangat penting."</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Perankan para utusan yang tiba di rumah tempat Petrus tinggal. Penting untuk mengingat apa yang Roh Kudus katakan kepada Petrus. Petrus pergi ke bawah untuk bertemu dengan orang-orang itu. Para utusan mengatakan kepada Petrus mengapa mereka telah datang.</w:t>
      </w:r>
    </w:p>
    <w:p>
      <w:pPr/>
      <w:r>
        <w:rPr>
          <w:lang w:val="id_ID" w:bidi="id_ID"/>
        </w:rPr>
      </w:r>
      <w:r>
        <w:rPr>
          <w:lang w:val="id_ID" w:bidi="id_ID"/>
        </w:rPr>
        <w:t>Jika tim Anda ingin, Anda dapat memerankan pesan yang diberikan oleh para hamba Kornelius kepada Petrus.</w:t>
      </w:r>
    </w:p>
    <w:p>
      <w:pPr>
        <w:pStyle w:val="ListBullet"/>
        <w:spacing w:line="240" w:lineRule="auto"/>
        <w:ind w:left="720"/>
      </w:pPr>
      <w:r>
        <w:rPr>
          <w:lang w:val="id_ID" w:bidi="id_ID"/>
        </w:rPr>
      </w:r>
      <w:r>
        <w:rPr>
          <w:lang w:val="id_ID" w:bidi="id_ID"/>
        </w:rPr>
        <w:t>Hentikan adegan tersebut.</w:t>
      </w:r>
    </w:p>
    <w:p>
      <w:pPr>
        <w:pStyle w:val="ListBullet"/>
        <w:spacing w:line="240" w:lineRule="auto"/>
        <w:ind w:left="720"/>
      </w:pPr>
      <w:r>
        <w:rPr>
          <w:lang w:val="id_ID" w:bidi="id_ID"/>
        </w:rPr>
      </w:r>
      <w:r>
        <w:rPr>
          <w:lang w:val="id_ID" w:bidi="id_ID"/>
        </w:rPr>
        <w:t>Tanyakan kepada para aktor yang memerankan pelayan dan prajurit, "Bagaimana perasaan kalian?" Anda mungkin mendengar hal-hal seperti, "Senang karena kami menemukan tempat yang benar," atau "Bersemangat untuk menyampaikan pesan itu kepada Petrus," dan "Cemas untuk kembali kepada Kornelius, tetapi sudah terlambat dalam hari itu untuk melakukan perjalanan."</w:t>
      </w:r>
    </w:p>
    <w:p>
      <w:pPr>
        <w:pStyle w:val="ListBullet"/>
        <w:spacing w:line="240" w:lineRule="auto"/>
        <w:ind w:left="720"/>
      </w:pPr>
      <w:r>
        <w:rPr>
          <w:lang w:val="id_ID" w:bidi="id_ID"/>
        </w:rPr>
      </w:r>
      <w:r>
        <w:rPr>
          <w:lang w:val="id_ID" w:bidi="id_ID"/>
        </w:rPr>
        <w:t>Tanyakan kepada aktor yang memerankan Petrus, "Bagaimana perasaan Anda?" Anda mungkin mendengar hal-hal seperti, "Orang benar. Sekarang saya memahami mengapa Allah memberikan saya penglihatan itu" atau "Bersemangat karena bisa pergi membagikan kabar baik tentang Yesus kepada Kornelius" dan "Masih lapar. Saya yakin orang-orang ini juga ingin menyantap sesuatu. Mereka telah melakukan perjalanan jauh."</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Perankan Petrus mengundang orang-orang untuk tinggal pada malam itu.</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dimengerti.</w:t>
      </w:r>
    </w:p>
    <w:p>
      <w:pPr/>
      <w:r>
        <w:rPr>
          <w:lang w:val="id_ID" w:bidi="id_ID"/>
        </w:rPr>
      </w:r>
      <w:r>
        <w:rPr>
          <w:lang w:val="id_ID" w:bidi="id_ID"/>
        </w:rPr>
        <w:t xml:space="preserve">Petrus pergi ke </w:t>
      </w:r>
      <w:r>
        <w:rPr>
          <w:b/>
          <w:lang w:val="id_ID" w:bidi="id_ID"/>
        </w:rPr>
        <w:t>atap</w:t>
      </w:r>
      <w:r>
        <w:rPr>
          <w:lang w:val="id_ID" w:bidi="id_ID"/>
        </w:rPr>
        <w:t xml:space="preserve"> untuk berdoa pada jam keenam, atau siang. Gunakanlah kata yang sama untuk berdoa yang telah Anda gunakan di bagian sebelumnya. Lihat Daftar Kata Utama untuk definisi lengkap </w:t>
      </w:r>
      <w:r>
        <w:rPr>
          <w:lang w:val="id_ID" w:bidi="id_ID"/>
        </w:rPr>
        <w:t xml:space="preserve">berdoa </w:t>
      </w:r>
      <w:r>
        <w:rPr>
          <w:lang w:val="id_ID" w:bidi="id_ID"/>
        </w:rPr>
        <w:t>.</w:t>
      </w:r>
    </w:p>
    <w:p>
      <w:pPr/>
      <w:r>
        <w:rPr>
          <w:lang w:val="id_ID" w:bidi="id_ID"/>
        </w:rPr>
      </w:r>
      <w:r>
        <w:rPr>
          <w:lang w:val="id_ID" w:bidi="id_ID"/>
        </w:rPr>
        <w:t xml:space="preserve">Petrus jatuh </w:t>
      </w:r>
      <w:r>
        <w:rPr>
          <w:b/>
          <w:lang w:val="id_ID" w:bidi="id_ID"/>
        </w:rPr>
        <w:t>pingsan</w:t>
      </w:r>
      <w:r>
        <w:rPr>
          <w:lang w:val="id_ID" w:bidi="id_ID"/>
        </w:rPr>
        <w:t xml:space="preserve">. Ini berarti bahwa Petrus tidak lagi menyadari lingkungannya, tetapi sebaliknya ia menyadari apa pun yang akan Allah tunjukkan kepadanya. Beberapa versi bahasa Inggris menggunakan kata </w:t>
      </w:r>
      <w:r>
        <w:rPr>
          <w:b/>
          <w:lang w:val="id_ID" w:bidi="id_ID"/>
        </w:rPr>
        <w:t>penglihatan</w:t>
      </w:r>
      <w:r>
        <w:rPr>
          <w:lang w:val="id_ID" w:bidi="id_ID"/>
        </w:rPr>
        <w:t xml:space="preserve">. Penglihatan terjadi ketika seseorang terjaga. </w:t>
      </w:r>
      <w:r>
        <w:rPr>
          <w:lang w:val="id_ID" w:bidi="id_ID"/>
        </w:rPr>
        <w:t xml:space="preserve">Untuk makna selengkapnya tentang </w:t>
      </w:r>
      <w:r>
        <w:rPr>
          <w:lang w:val="id_ID" w:bidi="id_ID"/>
        </w:rPr>
        <w:t>penglihatan, lihat Daftar Kata Utama.</w:t>
      </w:r>
    </w:p>
    <w:p>
      <w:pPr/>
      <w:r>
        <w:rPr>
          <w:lang w:val="id_ID" w:bidi="id_ID"/>
        </w:rPr>
      </w:r>
      <w:r>
        <w:rPr>
          <w:lang w:val="id_ID" w:bidi="id_ID"/>
        </w:rPr>
        <w:t xml:space="preserve">Petrus melihat </w:t>
      </w:r>
      <w:r>
        <w:rPr>
          <w:b/>
          <w:lang w:val="id_ID" w:bidi="id_ID"/>
        </w:rPr>
        <w:t>langit</w:t>
      </w:r>
      <w:r>
        <w:rPr>
          <w:lang w:val="id_ID" w:bidi="id_ID"/>
        </w:rPr>
        <w:t xml:space="preserve">, atau langit, terbuka dan sebuah selembar kain besar diturunkan pada keempat sudutnya. </w:t>
      </w:r>
      <w:r>
        <w:rPr>
          <w:b/>
          <w:lang w:val="id_ID" w:bidi="id_ID"/>
        </w:rPr>
        <w:t>Surga</w:t>
      </w:r>
      <w:r>
        <w:rPr>
          <w:lang w:val="id_ID" w:bidi="id_ID"/>
        </w:rPr>
        <w:t xml:space="preserve"> dapat berarti tempat di mana Allah tinggal atau langit. Dalam situasi ini, maknanya tidak jelas, sehingga salah satu maknanya dapat digunakan di sini. Gunakan kata yang sama untuk </w:t>
      </w:r>
      <w:r>
        <w:rPr>
          <w:b/>
          <w:lang w:val="id_ID" w:bidi="id_ID"/>
        </w:rPr>
        <w:t>surga</w:t>
      </w:r>
      <w:r>
        <w:rPr>
          <w:lang w:val="id_ID" w:bidi="id_ID"/>
        </w:rPr>
        <w:t xml:space="preserve"> atau </w:t>
      </w:r>
      <w:r>
        <w:rPr>
          <w:b/>
          <w:lang w:val="id_ID" w:bidi="id_ID"/>
        </w:rPr>
        <w:t>langit</w:t>
      </w:r>
      <w:r>
        <w:rPr>
          <w:lang w:val="id_ID" w:bidi="id_ID"/>
        </w:rPr>
        <w:t xml:space="preserve"> yang telah Anda gunakan pada perikop sebelumnya. Lihat Daftar Kata Utama untuk definisi lengkap tentang </w:t>
      </w:r>
      <w:r>
        <w:rPr>
          <w:lang w:val="id_ID" w:bidi="id_ID"/>
        </w:rPr>
        <w:t>surga</w:t>
      </w:r>
      <w:r>
        <w:rPr>
          <w:lang w:val="id_ID" w:bidi="id_ID"/>
        </w:rPr>
        <w:t>.</w:t>
      </w:r>
    </w:p>
    <w:p>
      <w:pPr/>
      <w:r>
        <w:rPr>
          <w:lang w:val="id_ID" w:bidi="id_ID"/>
        </w:rPr>
      </w:r>
      <w:r>
        <w:rPr>
          <w:lang w:val="id_ID" w:bidi="id_ID"/>
        </w:rPr>
        <w:t xml:space="preserve">Ketika Petrus melihat ke dalam lembaran besar itu, ia dapat melihat banyak jenis hewan, reptil, dan burung. Kemudian Petrus mendengar suara yang menyuruhnya untuk "Bangun, bunuh, dan makan." Petrus menjawab, "Tidak, </w:t>
      </w:r>
      <w:r>
        <w:rPr>
          <w:b/>
          <w:lang w:val="id_ID" w:bidi="id_ID"/>
        </w:rPr>
        <w:t>Tuhan</w:t>
      </w:r>
      <w:r>
        <w:rPr>
          <w:lang w:val="id_ID" w:bidi="id_ID"/>
        </w:rPr>
        <w:t>." Ini menunjukkan bahwa Petrus tahu bahwa itu adalah Allah</w:t>
      </w:r>
    </w:p>
    <w:p>
      <w:pPr/>
      <w:r>
        <w:rPr>
          <w:lang w:val="id_ID" w:bidi="id_ID"/>
        </w:rPr>
      </w:r>
      <w:r>
        <w:rPr>
          <w:lang w:val="id_ID" w:bidi="id_ID"/>
        </w:rPr>
        <w:t xml:space="preserve">Petrus kemudian mengatakan bahwa ia tidak pernah makan apa pun yang najis, </w:t>
      </w:r>
      <w:r>
        <w:rPr>
          <w:b/>
          <w:lang w:val="id_ID" w:bidi="id_ID"/>
        </w:rPr>
        <w:t>tidak kudus</w:t>
      </w:r>
      <w:r>
        <w:rPr>
          <w:lang w:val="id_ID" w:bidi="id_ID"/>
        </w:rPr>
        <w:t xml:space="preserve">, atau haram. Hukum Yahudi menyebut hewan-hewan ini najis. Gunakan kata-kata yang sama untuk </w:t>
      </w:r>
      <w:r>
        <w:rPr>
          <w:b/>
          <w:lang w:val="id_ID" w:bidi="id_ID"/>
        </w:rPr>
        <w:t>Tuhan</w:t>
      </w:r>
      <w:r>
        <w:rPr>
          <w:lang w:val="id_ID" w:bidi="id_ID"/>
        </w:rPr>
        <w:t xml:space="preserve"> dan najis, seperti yang telah Anda gunakan pada perikop sebelumnya. Lihat Daftar Kata Utama untuk definisi lengkap "Tuhan" dan </w:t>
      </w:r>
      <w:r>
        <w:rPr>
          <w:lang w:val="id_ID" w:bidi="id_ID"/>
        </w:rPr>
        <w:t xml:space="preserve">"najis/tidak najis". </w:t>
      </w:r>
    </w:p>
    <w:p>
      <w:pPr/>
      <w:r>
        <w:rPr>
          <w:lang w:val="id_ID" w:bidi="id_ID"/>
        </w:rPr>
      </w:r>
      <w:r>
        <w:rPr>
          <w:b/>
          <w:lang w:val="id_ID" w:bidi="id_ID"/>
        </w:rPr>
        <w:t>Roh Kudus</w:t>
      </w:r>
      <w:r>
        <w:rPr>
          <w:lang w:val="id_ID" w:bidi="id_ID"/>
        </w:rPr>
        <w:t xml:space="preserve"> mengatakan kepada Petrus bahwa ada tiga orang yang mencarinya. Gunakan kata yang sama untuk Roh Kudus seperti yang telah Anda gunakan pada perikop sebelumnya. Lihat Daftar kata Utama untuk definisi dari </w:t>
      </w:r>
      <w:r>
        <w:rPr>
          <w:lang w:val="id_ID" w:bidi="id_ID"/>
        </w:rPr>
        <w:t>Roh Kudus</w:t>
      </w:r>
      <w:r>
        <w:rPr>
          <w:lang w:val="id_ID" w:bidi="id_ID"/>
        </w:rPr>
        <w:t xml:space="preserve">. </w:t>
      </w:r>
    </w:p>
    <w:p>
      <w:pPr/>
      <w:r>
        <w:rPr>
          <w:lang w:val="id_ID" w:bidi="id_ID"/>
        </w:rPr>
      </w:r>
      <w:r>
        <w:rPr>
          <w:lang w:val="id_ID" w:bidi="id_ID"/>
        </w:rPr>
        <w:t xml:space="preserve">Petrus pergi ke bawah untuk berbicara kepada orang-orang itu. Mereka mengatakan kepada Petrus bahwa Kornelius seorang </w:t>
      </w:r>
      <w:r>
        <w:rPr>
          <w:b/>
          <w:lang w:val="id_ID" w:bidi="id_ID"/>
        </w:rPr>
        <w:t>perwira</w:t>
      </w:r>
      <w:r>
        <w:rPr>
          <w:lang w:val="id_ID" w:bidi="id_ID"/>
        </w:rPr>
        <w:t xml:space="preserve"> militer Romawi, telah mengutus mereka. Kornelius adalah seorang pria yang takut kepada </w:t>
      </w:r>
      <w:r>
        <w:rPr>
          <w:b/>
          <w:lang w:val="id_ID" w:bidi="id_ID"/>
        </w:rPr>
        <w:t>Allah</w:t>
      </w:r>
      <w:r>
        <w:rPr>
          <w:lang w:val="id_ID" w:bidi="id_ID"/>
        </w:rPr>
        <w:t xml:space="preserve">. Gunakan kata-kata yang sama untuk perwira dan orang yang takut akan Tuhan seperti yang telah Anda gunakan pada perikop sebelumnya. Lihat Daftar Kata Utama untuk definisi lengkap tentang </w:t>
      </w:r>
      <w:r>
        <w:rPr>
          <w:lang w:val="id_ID" w:bidi="id_ID"/>
        </w:rPr>
        <w:t>perwira</w:t>
      </w:r>
      <w:r>
        <w:rPr>
          <w:lang w:val="id_ID" w:bidi="id_ID"/>
        </w:rPr>
        <w:t xml:space="preserve"> dan </w:t>
      </w:r>
      <w:r>
        <w:rPr>
          <w:lang w:val="id_ID" w:bidi="id_ID"/>
        </w:rPr>
        <w:t>orang yang takut akan Tuhan</w:t>
      </w:r>
      <w:r>
        <w:rPr>
          <w:lang w:val="id_ID" w:bidi="id_ID"/>
        </w:rPr>
        <w:t xml:space="preserve">. </w:t>
      </w:r>
    </w:p>
    <w:p>
      <w:pPr/>
      <w:r>
        <w:rPr>
          <w:lang w:val="id_ID" w:bidi="id_ID"/>
        </w:rPr>
      </w:r>
      <w:r>
        <w:rPr>
          <w:lang w:val="id_ID" w:bidi="id_ID"/>
        </w:rPr>
        <w:t xml:space="preserve">Orang-orang itu mengatakan kepada Petrus bahwa Kornelius telah diinstruksikan oleh </w:t>
      </w:r>
      <w:r>
        <w:rPr>
          <w:b/>
          <w:lang w:val="id_ID" w:bidi="id_ID"/>
        </w:rPr>
        <w:t>malaikat</w:t>
      </w:r>
      <w:r>
        <w:rPr>
          <w:lang w:val="id_ID" w:bidi="id_ID"/>
        </w:rPr>
        <w:t xml:space="preserve"> </w:t>
      </w:r>
      <w:r>
        <w:rPr>
          <w:b/>
          <w:lang w:val="id_ID" w:bidi="id_ID"/>
        </w:rPr>
        <w:t>kudus</w:t>
      </w:r>
      <w:r>
        <w:rPr>
          <w:lang w:val="id_ID" w:bidi="id_ID"/>
        </w:rPr>
        <w:t xml:space="preserve">, utusan Allah, untuk mengutus Petrus untuk datang ke rumah Kornelius. Gunakan kata yang sama untuk malaikat dan kudus seperti yang telah Anda gunakan sebelumnya. Untuk definisi lengkap tentang </w:t>
      </w:r>
      <w:r>
        <w:rPr>
          <w:lang w:val="id_ID" w:bidi="id_ID"/>
        </w:rPr>
        <w:t>malaikat</w:t>
      </w:r>
      <w:r>
        <w:rPr>
          <w:lang w:val="id_ID" w:bidi="id_ID"/>
        </w:rPr>
        <w:t xml:space="preserve"> dan </w:t>
      </w:r>
      <w:r>
        <w:rPr>
          <w:lang w:val="id_ID" w:bidi="id_ID"/>
        </w:rPr>
        <w:t>kudus</w:t>
      </w:r>
      <w:r>
        <w:rPr>
          <w:lang w:val="id_ID" w:bidi="id_ID"/>
        </w:rPr>
        <w:t>, lihat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teks tersebut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sejenak rekaman ini di sini.</w:t>
      </w:r>
    </w:p>
    <w:p>
      <w:pPr/>
      <w:r>
        <w:rPr>
          <w:lang w:val="id_ID" w:bidi="id_ID"/>
        </w:rPr>
      </w:r>
      <w:r>
        <w:rPr>
          <w:lang w:val="id_ID" w:bidi="id_ID"/>
        </w:rPr>
        <w:t xml:space="preserve">Selanjutnya, kelompok dapat memutuskan versi mana dari perikop tersebut yang paling disukai. Anda boleh memutuskan bahwa Anda menyukai cara salah satu anggota kelompok menceritakan satu adegan, tetapi Anda menyukai cara anggota kelompok yang lain menceritakan adegan lain. </w:t>
      </w:r>
    </w:p>
    <w:p>
      <w:pPr/>
      <w:r>
        <w:rPr>
          <w:lang w:val="id_ID" w:bidi="id_ID"/>
        </w:rPr>
      </w:r>
      <w:r>
        <w:rPr>
          <w:lang w:val="id_ID" w:bidi="id_ID"/>
        </w:rPr>
        <w:t>Hentikan sejenak rekaman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10:23–33</w:t>
      </w:r>
      <w:r>
        <w:rPr>
          <w:lang w:val="id_ID" w:bidi="id_ID"/>
        </w:rPr>
      </w:r>
    </w:p>
    <w:p>
      <w:pPr>
        <w:pStyle w:val="Heading3"/>
      </w:pPr>
      <w:r>
        <w:rPr>
          <w:lang w:val="id_ID" w:bidi="id_ID"/>
        </w:rPr>
        <w:t>Dengar dan Renungkan</w:t>
      </w:r>
    </w:p>
    <w:p>
      <w:pPr/>
      <w:r>
        <w:rPr>
          <w:lang w:val="id_ID" w:bidi="id_ID"/>
        </w:rPr>
      </w:r>
      <w:r>
        <w:rPr>
          <w:lang w:val="id_ID" w:bidi="id_ID"/>
        </w:rPr>
        <w:t>Dengarkan Kisah Para Rasul 10:23b-33 dan simpanlah dalam hatimu. Dengarkan teks ini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diceritakan kisah ini tentang Yesus?</w:t>
      </w:r>
    </w:p>
    <w:p>
      <w:pPr>
        <w:pStyle w:val="ListBullet"/>
        <w:spacing w:line="240" w:lineRule="auto"/>
        <w:ind w:left="720"/>
      </w:pPr>
      <w:r>
        <w:rPr>
          <w:lang w:val="id_ID" w:bidi="id_ID"/>
        </w:rPr>
      </w:r>
      <w:r>
        <w:rPr>
          <w:lang w:val="id_ID" w:bidi="id_ID"/>
        </w:rPr>
        <w:t xml:space="preserve">Apa yang diceritakan kisah ini tentang manusia? </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Kisah Para Rasul 10:23b-33 dalam terjemahan yang paling mudah dimengerti.</w:t>
      </w:r>
    </w:p>
    <w:p>
      <w:pPr/>
      <w:r>
        <w:rPr>
          <w:lang w:val="id_ID" w:bidi="id_ID"/>
        </w:rPr>
      </w:r>
      <w:r>
        <w:rPr>
          <w:lang w:val="id_ID" w:bidi="id_ID"/>
        </w:rPr>
        <w:t>Dalam perikop sebelumnya, Petrus sedang tinggal di Yope di rumah Simon seorang penyamak kulit. Dia memiliki penglihatan dari Allah ketika ia sedang berdoa. Dalam penglihatan itu, Allah mengatakan kepada Petrus untuk tidak menyebut najis apa yang telah Allah buat bersih. Sementara Petrus sedang memikirkan penglihatan itu, para utusan dari Kornelius tiba dan memberi tahu Petrus bahwa seorang malaikat Allah menyuruh Kornelius untuk memanggil Petrus. Petrus mengundang para utusan untuk tinggal pada malam itu.</w:t>
      </w:r>
    </w:p>
    <w:p>
      <w:pPr/>
      <w:r>
        <w:rPr>
          <w:lang w:val="id_ID" w:bidi="id_ID"/>
        </w:rPr>
      </w:r>
      <w:r>
        <w:rPr>
          <w:lang w:val="id_ID" w:bidi="id_ID"/>
        </w:rPr>
        <w:t>Keesokan paginya, Petrus dan para utusan dari Kornelius—dua hamba dan seorang prajurit—berangkat ke Kaisarea. Beberapa saudara, pengikut Yesus dari Yope, bergabung dengan mereka dalam perjalanan itu. Kita belajar dari perikop kemudian bahwa ada enam saudara dari Yope yang bergabung dengan Petrus dalam perjalanan ini. Keesokan harinya, mereka tiba di Kaisarea. Ini berarti bahwa mereka harus bermalam di suatu tempat di sepanjang jalan. Anda akan mengingat bahwa itu adalah sekitar 50 kilometer, atau 30 mil, dari Yope ke Kaisarea. Mereka mungkin sedang berjalan.</w:t>
      </w:r>
    </w:p>
    <w:p>
      <w:pPr/>
      <w:r>
        <w:rPr>
          <w:lang w:val="id_ID" w:bidi="id_ID"/>
        </w:rPr>
      </w:r>
      <w:r>
        <w:rPr>
          <w:lang w:val="id_ID" w:bidi="id_ID"/>
        </w:rPr>
        <w:t xml:space="preserve">Berhenti dan lihatlah peta yang menunjukkan </w:t>
      </w:r>
      <w:r>
        <w:rPr>
          <w:lang w:val="id_ID" w:bidi="id_ID"/>
        </w:rPr>
        <w:t>Yope dan Kaisarea</w:t>
      </w:r>
      <w:r>
        <w:rPr>
          <w:lang w:val="id_ID" w:bidi="id_ID"/>
        </w:rPr>
        <w:t xml:space="preserve">, jika diperlukan. Hentikanlah rekaman di sini. </w:t>
      </w:r>
    </w:p>
    <w:p>
      <w:pPr/>
      <w:r>
        <w:rPr>
          <w:lang w:val="id_ID" w:bidi="id_ID"/>
        </w:rPr>
      </w:r>
      <w:r>
        <w:rPr>
          <w:lang w:val="id_ID" w:bidi="id_ID"/>
        </w:rPr>
        <w:t>Kornelius sedang mengharapkan kedatangan Petrus. Kornelius telah mengundang keluarga dan teman-teman terdekatnya ke rumahnya untuk mendengar pesan Petrus. Orang-orang ini mungkin menyembah dan menghormati Allah, sama seperti yang dilakukan Kornelius. Ketika Petrus memasuki rumah itu, Kornelius tersungkur di depan kaki Petrus untuk menyembahnya. "Tersungkur di depan kakinya" berarti bahwa Kornelius bersujud di hadapan Petrus. Kornelius mungkin berpikir bahwa Petrus adalah makhluk supranatural. Beberapa orang percaya bahwa seorang utusan dari Allah memiliki kualitas seperti Allah. Petrus mengangkat Kornelius. Ini berarti bahwa Petrus memegang lengan atau tangan dan membuatnya berdiri. Pada saat yang sama, Petrus mengatakan kepada Kornelius "Berdirilah. Aku juga adalah seorang pria." Ini berarti bahwa Petrus sama dengan Kornelius dan bahwa Kornelius tidak boleh menyembah Petrus. Interaksi antara Petrus dan Kornelius ini mungkin terjadi di area masuk dengan lorong yang mengarah ke area utama rumah itu.</w:t>
      </w:r>
    </w:p>
    <w:p>
      <w:pPr/>
      <w:r>
        <w:rPr>
          <w:lang w:val="id_ID" w:bidi="id_ID"/>
        </w:rPr>
      </w:r>
      <w:r>
        <w:rPr>
          <w:lang w:val="id_ID" w:bidi="id_ID"/>
        </w:rPr>
        <w:t xml:space="preserve">Berhenti dan diskusikan: Di mana orang-orang di komunitas Anda menyapa pengunjung yang baru saja memasuki rumah atau properti Anda? Apa saja cara agar berbagai jenis pengunjung disambut oleh orang? Bagaimana pengunjung khusus disambut oleh orang-orang? Bagaimana sambutan pengunjung yang diharapkan ? Hentikanlah rekaman di sini. </w:t>
      </w:r>
    </w:p>
    <w:p>
      <w:pPr/>
      <w:r>
        <w:rPr>
          <w:lang w:val="id_ID" w:bidi="id_ID"/>
        </w:rPr>
      </w:r>
      <w:r>
        <w:rPr>
          <w:lang w:val="id_ID" w:bidi="id_ID"/>
        </w:rPr>
        <w:t>Ketika Petrus sedang berbicara, mereka melanjutkan ke bagian utama rumah itu. Petrus menemukan keluarga dan teman-teman Kornelius menunggu kedatangan Petrus. Semua orang yang menunggu adalah orang-orang bukan Yahudi, non-Yahudi. Petrus berbicara kepada kelompok itu. Dia mengingatkan mereka tentang sesuatu yang ia yakin sudah mereka ketahui: Orang-orang Yahudi tidak diizinkan untuk datang ke rumah orang non-Yahudi. Ini menentang hukum agama Yahudi. Aturan ini diajarkan oleh guru agama Yahudi karena orang-orang bukan Yahudi makan dan menyentuh hal-hal yang dikatakan hukum agama Yahudi sebagai Najis, atau tidak layak untuk melayani Allah. Jika seorang Yahudi bergaul dengan orang-orang yang makan hal-hal Najis, mereka juga akan menjadi Najis. Petrus kemudian mengatakan kepada orang-orang yang berkumpul di rumah Kornelius bahwa Allah telah menunjukkan kepada Petrus bahwa ia tidak boleh menyebut orang mana pun najis atau haram.</w:t>
      </w:r>
    </w:p>
    <w:p>
      <w:pPr/>
      <w:r>
        <w:rPr>
          <w:lang w:val="id_ID" w:bidi="id_ID"/>
        </w:rPr>
      </w:r>
      <w:r>
        <w:rPr>
          <w:lang w:val="id_ID" w:bidi="id_ID"/>
        </w:rPr>
        <w:t xml:space="preserve">Berhenti dan diskusikan di mana beberapa tempat yang dilarang Anda kunjungi dalam budaya atau komunitas Anda. Mengapa kamu tidak diizinkan untuk pergi ke sana? Apa yang akan terjadi jika Anda pergi ke sana? Hentikanlah rekaman di sini. </w:t>
      </w:r>
    </w:p>
    <w:p>
      <w:pPr/>
      <w:r>
        <w:rPr>
          <w:lang w:val="id_ID" w:bidi="id_ID"/>
        </w:rPr>
      </w:r>
      <w:r>
        <w:rPr>
          <w:lang w:val="id_ID" w:bidi="id_ID"/>
        </w:rPr>
        <w:t>Ketika Kornelius memanggil Petrus untuk datang, ia datang tanpa keberatan. Ini berarti bahwa Petrus memahami makna penglihatan yang diberikan Allah kepadanya. Dia tidak mengajukan banyak pertanyaan tentang datang untuk mengunjungi Kornelius. Petrus kemudian meminta Kornelius untuk menjelaskan mengapa ia mengutus Petrus untuk datang. Para utusan dari Kornelius telah mengatakan kepada Petrus alasannya. Dia mungkin telah mengajukan pertanyaan itu sehingga orang-orang yang berkumpul dapat mendengar alasan itu, atau Petrus mungkin telah mengajukan pertanyaan itu untuk mendapatkan informasi lebih lanjut.</w:t>
      </w:r>
    </w:p>
    <w:p>
      <w:pPr/>
      <w:r>
        <w:rPr>
          <w:lang w:val="id_ID" w:bidi="id_ID"/>
        </w:rPr>
      </w:r>
      <w:r>
        <w:rPr>
          <w:lang w:val="id_ID" w:bidi="id_ID"/>
        </w:rPr>
        <w:t xml:space="preserve">Berhenti di sini dan diskusikan: Dalam bahasa atau budaya Anda, kapan orang-orang mengajukan pertanyaan yang sudah mereka tahu jawabannya? Mengapa mereka mengajukan jenis pertanyaan ini? Jika Anda tidak mengajukan pertanyaan seperti ini, diskusikan secara berkelompok bagaimana Anda dapat menerjemahkan pertanyaan Petrus. Hentikanlah rekaman di sini. </w:t>
      </w:r>
    </w:p>
    <w:p>
      <w:pPr/>
      <w:r>
        <w:rPr>
          <w:lang w:val="id_ID" w:bidi="id_ID"/>
        </w:rPr>
      </w:r>
      <w:r>
        <w:rPr>
          <w:lang w:val="id_ID" w:bidi="id_ID"/>
        </w:rPr>
        <w:t>Kornelius menggambarkan penglihatan yang ia miliki empat hari yang lalu pada waktu yang sama dalam harinya—jam kesembilan, atau pukul tiga sore. Ini adalah salah satu waktu doa Yahudi. Kornelius berkata "Lihat—atau tiba-tiba—seorang pria berpakaian pakaian cerah berdiri di hadapanku." Anda akan mengingat dari perikop sebelumnya bahwa ini berarti bahwa sesuatu yang tidak terduga terjadi.</w:t>
      </w:r>
    </w:p>
    <w:p>
      <w:pPr/>
      <w:r>
        <w:rPr>
          <w:lang w:val="id_ID" w:bidi="id_ID"/>
        </w:rPr>
      </w:r>
      <w:r>
        <w:rPr>
          <w:lang w:val="id_ID" w:bidi="id_ID"/>
        </w:rPr>
        <w:t>Orang yang berpakaian pakaian cerah itu adalah malaikat. Kornelius kemudian menceritakan kembali apa yang dikatakan malaikat itu kepadanya. Kornelius menceritakan bagaimana ia segera mengutus para utusan untuk menemukan Petrus. Kemudian Kornelius berkata, "Itu baik, atau baik, karena Engkau datang." Kornelius bersyukur kepada Petrus. Kornelius mengatakan bahwa mereka berada di hadapan Allah. Ini berarti bahwa Kornelius tahu bahwa Allah berada di sana bersama mereka. Kornelius mengatakan "kami" yang berarti Kornelius, keluarganya, dan teman-teman berada di sana untuk mendengar apa yang telah Allah perintahkan kepada Petrus untuk dikatakan kepada mereka. Ini juga berarti bahwa mereka bersedia menaati pesan dari Allah.</w:t>
      </w:r>
    </w:p>
    <w:p>
      <w:pPr/>
      <w:r>
        <w:rPr>
          <w:lang w:val="id_ID" w:bidi="id_ID"/>
        </w:rPr>
      </w:r>
      <w:r>
        <w:rPr>
          <w:lang w:val="id_ID" w:bidi="id_ID"/>
        </w:rPr>
        <w:t xml:space="preserve">Berhenti dan diskusikan: Dalam bahasa Anda, bagaimana Anda menggambarkan seseorang yang mendengarkan dan bersedia menaati apa yang mereka dengar? Hentikanlah rekaman di sini. </w:t>
      </w:r>
    </w:p>
    <w:p>
      <w:pPr/>
      <w:r>
        <w:rPr>
          <w:lang w:val="id_ID" w:bidi="id_ID"/>
        </w:rPr>
      </w:r>
      <w:r>
        <w:rPr>
          <w:lang w:val="id_ID" w:bidi="id_ID"/>
        </w:rPr>
        <w:t>Dalam perikop berikutnya, Petrus membagikan kabar baik tentang Yesus kepada Kornelius, keluarganya, dan teman-teman yang berkumpul di rumah itu.</w:t>
      </w:r>
      <w:r>
        <w:rPr>
          <w:lang w:val="id_ID" w:bidi="id_ID"/>
        </w:rPr>
      </w:r>
    </w:p>
    <w:p>
      <w:pPr>
        <w:pStyle w:val="Heading3"/>
      </w:pPr>
      <w:r>
        <w:rPr>
          <w:lang w:val="id_ID" w:bidi="id_ID"/>
        </w:rPr>
        <w:t>Menjelaskan Adegan</w:t>
      </w:r>
    </w:p>
    <w:p>
      <w:pPr/>
      <w:r>
        <w:rPr>
          <w:lang w:val="id_ID" w:bidi="id_ID"/>
        </w:rPr>
      </w:r>
      <w:r>
        <w:rPr>
          <w:lang w:val="id_ID" w:bidi="id_ID"/>
        </w:rPr>
        <w:t>Dengarkan versi audio dari Kisah Para Rasul 10:23b-33 dalam terjemahan yang paling mudah dimengerti.</w:t>
      </w:r>
    </w:p>
    <w:p>
      <w:pPr/>
      <w:r>
        <w:rPr>
          <w:lang w:val="id_ID" w:bidi="id_ID"/>
        </w:rPr>
      </w:r>
      <w:r>
        <w:rPr>
          <w:lang w:val="id_ID" w:bidi="id_ID"/>
        </w:rPr>
        <w:t>Pada tahap ini, kelompok akan menentukan adegan, tokoh, dan latar dari perikop ini. Selanjutnya, kelompok akan memvisualisasikan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Petrus, para utusan dari Kornelius, dan beberapa orang percaya dari Yope melakukan perjalanan ke Kaisarea.</w:t>
      </w:r>
    </w:p>
    <w:p>
      <w:pPr/>
      <w:r>
        <w:rPr>
          <w:lang w:val="id_ID" w:bidi="id_ID"/>
        </w:rPr>
      </w:r>
      <w:r>
        <w:rPr>
          <w:b/>
          <w:lang w:val="id_ID" w:bidi="id_ID"/>
        </w:rPr>
        <w:t>Dalam adegan kedua:</w:t>
      </w:r>
      <w:r>
        <w:rPr>
          <w:lang w:val="id_ID" w:bidi="id_ID"/>
        </w:rPr>
        <w:t xml:space="preserve"> Petrus dan rekan-rekannya yang melakukan perjalanan tiba di rumah Kornelius. Kornelius menyapa Petrus.</w:t>
      </w:r>
    </w:p>
    <w:p>
      <w:pPr/>
      <w:r>
        <w:rPr>
          <w:lang w:val="id_ID" w:bidi="id_ID"/>
        </w:rPr>
      </w:r>
      <w:r>
        <w:rPr>
          <w:b/>
          <w:lang w:val="id_ID" w:bidi="id_ID"/>
        </w:rPr>
        <w:t>Dalam adegan ketiga:</w:t>
      </w:r>
      <w:r>
        <w:rPr>
          <w:lang w:val="id_ID" w:bidi="id_ID"/>
        </w:rPr>
        <w:t xml:space="preserve"> Mereka melanjutkan di dalam rumah ke tempat keluarga dan teman-teman Kornelius sedang menunggu Petrus. Petrus berbicara kepada kelompok itu.</w:t>
      </w:r>
    </w:p>
    <w:p>
      <w:pPr/>
      <w:r>
        <w:rPr>
          <w:lang w:val="id_ID" w:bidi="id_ID"/>
        </w:rPr>
      </w:r>
      <w:r>
        <w:rPr>
          <w:b/>
          <w:lang w:val="id_ID" w:bidi="id_ID"/>
        </w:rPr>
        <w:t>Dalam adegan keempat:</w:t>
      </w:r>
      <w:r>
        <w:rPr>
          <w:lang w:val="id_ID" w:bidi="id_ID"/>
        </w:rPr>
        <w:t xml:space="preserve"> Kornelius menggambarkan penglihatannya.</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Dua hamba dan seorang prajurit dari Kornelius</w:t>
      </w:r>
    </w:p>
    <w:p>
      <w:pPr>
        <w:pStyle w:val="ListBullet"/>
        <w:spacing w:line="240" w:lineRule="auto"/>
        <w:ind w:left="720"/>
      </w:pPr>
      <w:r>
        <w:rPr>
          <w:lang w:val="id_ID" w:bidi="id_ID"/>
        </w:rPr>
      </w:r>
      <w:r>
        <w:rPr>
          <w:lang w:val="id_ID" w:bidi="id_ID"/>
        </w:rPr>
        <w:t>Orang-orang percaya dari Yope</w:t>
      </w:r>
    </w:p>
    <w:p>
      <w:pPr>
        <w:pStyle w:val="ListBullet"/>
        <w:spacing w:line="240" w:lineRule="auto"/>
        <w:ind w:left="720"/>
      </w:pPr>
      <w:r>
        <w:rPr>
          <w:lang w:val="id_ID" w:bidi="id_ID"/>
        </w:rPr>
      </w:r>
      <w:r>
        <w:rPr>
          <w:lang w:val="id_ID" w:bidi="id_ID"/>
        </w:rPr>
        <w:t>Kornelius</w:t>
      </w:r>
    </w:p>
    <w:p>
      <w:pPr>
        <w:pStyle w:val="ListBullet"/>
        <w:spacing w:line="240" w:lineRule="auto"/>
        <w:ind w:left="720"/>
      </w:pPr>
      <w:r>
        <w:rPr>
          <w:lang w:val="id_ID" w:bidi="id_ID"/>
        </w:rPr>
      </w:r>
      <w:r>
        <w:rPr>
          <w:lang w:val="id_ID" w:bidi="id_ID"/>
        </w:rPr>
        <w:t>Keluarga dan teman-teman Kornelius</w:t>
      </w:r>
    </w:p>
    <w:p>
      <w:pPr>
        <w:pStyle w:val="ListBullet"/>
        <w:spacing w:line="240" w:lineRule="auto"/>
        <w:ind w:left="720"/>
      </w:pPr>
      <w:r>
        <w:rPr>
          <w:lang w:val="id_ID" w:bidi="id_ID"/>
        </w:rPr>
      </w:r>
      <w:r>
        <w:rPr>
          <w:lang w:val="id_ID" w:bidi="id_ID"/>
        </w:rPr>
        <w:t>Malaikat</w:t>
      </w:r>
    </w:p>
    <w:p>
      <w:pPr/>
      <w:r>
        <w:rPr>
          <w:lang w:val="id_ID" w:bidi="id_ID"/>
        </w:rPr>
      </w:r>
      <w:r>
        <w:rPr>
          <w:lang w:val="id_ID" w:bidi="id_ID"/>
        </w:rPr>
        <w:t>Bersama kelompok, perhatikan bagian-bagian ini dari latar belakang perikop:</w:t>
      </w:r>
    </w:p>
    <w:p>
      <w:pPr/>
      <w:r>
        <w:rPr>
          <w:lang w:val="id_ID" w:bidi="id_ID"/>
        </w:rPr>
      </w:r>
      <w:r>
        <w:rPr>
          <w:lang w:val="id_ID" w:bidi="id_ID"/>
        </w:rPr>
        <w:t>Penting untuk diingat bahwa itu adalah sekitar 50 kilometer (atau 30 mil) dari Yope ke Kaisarea. Petrus dan rekan-rekannya mungkin sedang berjalan. Mereka harus berhenti di suatu tempat semalam. Penting untuk diingat bahwa beberapa orang percaya dari Yope menemani Petrus dalam perjalanan ini.</w:t>
      </w:r>
    </w:p>
    <w:p>
      <w:pPr/>
      <w:r>
        <w:rPr>
          <w:lang w:val="id_ID" w:bidi="id_ID"/>
        </w:rPr>
      </w:r>
      <w:r>
        <w:rPr>
          <w:lang w:val="id_ID" w:bidi="id_ID"/>
        </w:rPr>
        <w:t xml:space="preserve">Berhenti dan lihatlah peta yang menunjukkan </w:t>
      </w:r>
      <w:r>
        <w:rPr>
          <w:lang w:val="id_ID" w:bidi="id_ID"/>
        </w:rPr>
        <w:t>Yope dan Kaisarea</w:t>
      </w:r>
      <w:r>
        <w:rPr>
          <w:lang w:val="id_ID" w:bidi="id_ID"/>
        </w:rPr>
        <w:t xml:space="preserve">, jika diperlukan. Hentikanlah rekaman di sini. </w:t>
      </w:r>
    </w:p>
    <w:p>
      <w:pPr/>
      <w:r>
        <w:rPr>
          <w:lang w:val="id_ID" w:bidi="id_ID"/>
        </w:rPr>
      </w:r>
      <w:r>
        <w:rPr>
          <w:lang w:val="id_ID" w:bidi="id_ID"/>
        </w:rPr>
        <w:t>Ingatlah bahwa Kornelius mengumpulkan keluarga dan teman-temannya sehingga mereka dapat mendengar pesan Allah dari Petrus.</w:t>
      </w:r>
    </w:p>
    <w:p>
      <w:pPr/>
      <w:r>
        <w:rPr>
          <w:lang w:val="id_ID" w:bidi="id_ID"/>
        </w:rPr>
      </w:r>
      <w:r>
        <w:rPr>
          <w:lang w:val="id_ID" w:bidi="id_ID"/>
        </w:rPr>
        <w:t>Penting untuk mengingat bagaimana Kornelius menyapa Petrus. Dia bertemu dengan Petrus di pintu masuk ke rumah itu. Ingatlah tanggapan Petrus terhadap salam Kornelius.</w:t>
      </w:r>
    </w:p>
    <w:p>
      <w:pPr/>
      <w:r>
        <w:rPr>
          <w:lang w:val="id_ID" w:bidi="id_ID"/>
        </w:rPr>
      </w:r>
      <w:r>
        <w:rPr>
          <w:lang w:val="id_ID" w:bidi="id_ID"/>
        </w:rPr>
        <w:t>Penting untuk diingat bahwa sudah empat hari sejak Kornelius memiliki penglihatan dari Allah. Kornelius menceritakan kembali kisah penglihatannya. Ingatlah bahwa ketika Kornelius sedang berdoa, sesuatu yang tidak terduga terjadi. Kornelius mengatakan "lihat" atau "tiba-tiba" yang menunjukkan kepada kita bahwa ini tidak terduga.</w:t>
      </w:r>
    </w:p>
    <w:p>
      <w:pPr/>
      <w:r>
        <w:rPr>
          <w:lang w:val="id_ID" w:bidi="id_ID"/>
        </w:rPr>
      </w:r>
      <w:r>
        <w:rPr>
          <w:lang w:val="id_ID" w:bidi="id_ID"/>
        </w:rPr>
        <w:t>Penting untuk diingat bahwa orang-orang Yahudi biasanya tidak memasuki rumah-rumah orang bukan Yahudi. Ingatlah mengapa Petrus bersedia pergi ke rumah Kornelius.</w:t>
      </w:r>
    </w:p>
    <w:p>
      <w:pPr/>
      <w:r>
        <w:rPr>
          <w:lang w:val="id_ID" w:bidi="id_ID"/>
        </w:rPr>
      </w:r>
      <w:r>
        <w:rPr>
          <w:lang w:val="id_ID" w:bidi="id_ID"/>
        </w:rPr>
        <w:t xml:space="preserve">Sekarang, kelompok harus membuat papan cerita, menggambar, atau menggunakan benda-benda untuk memperagakan perikop ini dan tindakan-tindakan yang ada di dalamnya. </w:t>
      </w:r>
      <w:r>
        <w:rPr>
          <w:lang w:val="id_ID" w:bidi="id_ID"/>
        </w:rPr>
      </w:r>
    </w:p>
    <w:p>
      <w:pPr>
        <w:pStyle w:val="Heading3"/>
      </w:pPr>
      <w:r>
        <w:rPr>
          <w:lang w:val="id_ID" w:bidi="id_ID"/>
        </w:rPr>
        <w:t>Memperagakan Bacaan</w:t>
      </w:r>
    </w:p>
    <w:p>
      <w:pPr/>
      <w:r>
        <w:rPr>
          <w:lang w:val="id_ID" w:bidi="id_ID"/>
        </w:rPr>
      </w:r>
      <w:r>
        <w:rPr>
          <w:lang w:val="id_ID" w:bidi="id_ID"/>
        </w:rPr>
        <w:t>Dengarkan versi audio dari Kisah Para Rasul 10:23b - 33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Nats ini memiliki empat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2 hamba dan seorang prajurit dari Kornelius</w:t>
      </w:r>
    </w:p>
    <w:p>
      <w:pPr>
        <w:pStyle w:val="ListBullet"/>
        <w:spacing w:line="240" w:lineRule="auto"/>
        <w:ind w:left="720"/>
      </w:pPr>
      <w:r>
        <w:rPr>
          <w:lang w:val="id_ID" w:bidi="id_ID"/>
        </w:rPr>
      </w:r>
      <w:r>
        <w:rPr>
          <w:lang w:val="id_ID" w:bidi="id_ID"/>
        </w:rPr>
        <w:t>Orang-orang percaya dari Yope</w:t>
      </w:r>
    </w:p>
    <w:p>
      <w:pPr>
        <w:pStyle w:val="ListBullet"/>
        <w:spacing w:line="240" w:lineRule="auto"/>
        <w:ind w:left="720"/>
      </w:pPr>
      <w:r>
        <w:rPr>
          <w:lang w:val="id_ID" w:bidi="id_ID"/>
        </w:rPr>
      </w:r>
      <w:r>
        <w:rPr>
          <w:lang w:val="id_ID" w:bidi="id_ID"/>
        </w:rPr>
        <w:t>Kornelius</w:t>
      </w:r>
    </w:p>
    <w:p>
      <w:pPr>
        <w:pStyle w:val="ListBullet"/>
        <w:spacing w:line="240" w:lineRule="auto"/>
        <w:ind w:left="720"/>
      </w:pPr>
      <w:r>
        <w:rPr>
          <w:lang w:val="id_ID" w:bidi="id_ID"/>
        </w:rPr>
      </w:r>
      <w:r>
        <w:rPr>
          <w:lang w:val="id_ID" w:bidi="id_ID"/>
        </w:rPr>
        <w:t>Keluarga dan teman-teman Kornelius</w:t>
      </w:r>
    </w:p>
    <w:p>
      <w:pPr>
        <w:pStyle w:val="ListBullet"/>
        <w:spacing w:line="240" w:lineRule="auto"/>
        <w:ind w:left="720"/>
      </w:pPr>
      <w:r>
        <w:rPr>
          <w:lang w:val="id_ID" w:bidi="id_ID"/>
        </w:rPr>
      </w:r>
      <w:r>
        <w:rPr>
          <w:lang w:val="id_ID" w:bidi="id_ID"/>
        </w:rPr>
        <w:t>Malaikat</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peragaan bagian-bagian yang sulit atau penting dari perikop tersebut. Bantulah satu sama lain untuk mengingat bagian-bagian perikop ini.</w:t>
      </w:r>
    </w:p>
    <w:p>
      <w:pPr/>
      <w:r>
        <w:rPr>
          <w:lang w:val="id_ID" w:bidi="id_ID"/>
        </w:rPr>
      </w:r>
      <w:r>
        <w:rPr>
          <w:lang w:val="id_ID" w:bidi="id_ID"/>
        </w:rPr>
        <w:t>Hentikan sebentar rekaman ini di sini dan peragakan bagian tersebut.</w:t>
      </w:r>
    </w:p>
    <w:p>
      <w:pPr/>
      <w:r>
        <w:rPr>
          <w:lang w:val="id_ID" w:bidi="id_ID"/>
        </w:rPr>
      </w:r>
      <w:r>
        <w:rPr>
          <w:lang w:val="id_ID" w:bidi="id_ID"/>
        </w:rPr>
        <w:t>Kelompok tersebut harus memperagakan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 dan kemungkinan responsnya.</w:t>
      </w:r>
    </w:p>
    <w:p>
      <w:pPr/>
      <w:r>
        <w:rPr>
          <w:lang w:val="id_ID" w:bidi="id_ID"/>
        </w:rPr>
      </w:r>
      <w:r>
        <w:rPr>
          <w:lang w:val="id_ID" w:bidi="id_ID"/>
        </w:rPr>
        <w:t>Perankan Petrus, para utusan dari Kornelius, dan orang-orang percaya dari Yope melakukan perjalanan ke Kaisarea. Mereka tiba di rumah Kornelius. Kornelius bersujud di kaki Petrus.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aktor yang memerankan Kornelius, "Bagaimana perasaan Anda atau apa yang Anda pikirkan?" Anda mungkin mendengar hal-hal seperti, "Merasa terhormat akhirnya mendatangkan Petrus ke sini," atau "Petrus pasti sangat istimewa jika Allah ingin saya menjemputnya," dan "Saya tidak sabar untuk mendengar pesan apa yang dimiliki Allah bagi kita melalui orang ini."</w:t>
      </w:r>
    </w:p>
    <w:p>
      <w:pPr>
        <w:pStyle w:val="ListBullet"/>
        <w:spacing w:line="240" w:lineRule="auto"/>
        <w:ind w:left="720"/>
      </w:pPr>
      <w:r>
        <w:rPr>
          <w:lang w:val="id_ID" w:bidi="id_ID"/>
        </w:rPr>
      </w:r>
      <w:r>
        <w:rPr>
          <w:lang w:val="id_ID" w:bidi="id_ID"/>
        </w:rPr>
        <w:t>Tanyakan kepada aktor yang memerankan Petrus, "Apa yang Anda rasakan atau pikirkan?" Anda mungkin mendengar hal-hal seperti, "Apa yang ia lakukan?" Aku hanya orang seperti dia!" atau "Bangun! Hanya Allah yang seharusnya disembah seperti ini."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 Petrus membantu Kornelius untuk berdiri. Mereka memasuki bagian utama rumah tempat keluarga dan teman-teman Kornelius sedang menunggu.</w:t>
      </w:r>
    </w:p>
    <w:p>
      <w:pPr/>
      <w:r>
        <w:rPr>
          <w:lang w:val="id_ID" w:bidi="id_ID"/>
        </w:rPr>
      </w:r>
      <w:r>
        <w:rPr>
          <w:lang w:val="id_ID" w:bidi="id_ID"/>
        </w:rPr>
        <w:t>Peragakan Petrus yang mengatakan kepada kelompok yang berkumpul mengapa ia bersedia datang ke rumah orang bukan Yahudi. Dia bertanya kepada Kornelius mengapa ia telah dipanggil di sana.</w:t>
      </w:r>
    </w:p>
    <w:p>
      <w:pPr>
        <w:pStyle w:val="ListBullet"/>
        <w:spacing w:line="240" w:lineRule="auto"/>
        <w:ind w:left="720"/>
      </w:pPr>
      <w:r>
        <w:rPr>
          <w:lang w:val="id_ID" w:bidi="id_ID"/>
        </w:rPr>
      </w:r>
      <w:r>
        <w:rPr>
          <w:lang w:val="id_ID" w:bidi="id_ID"/>
        </w:rPr>
        <w:t>Hentikan dramanya . Tanyakan kepada para aktor yang memerankan keluarga dan teman-teman Kornelius, "Apa yang Anda rasakan atau pikirkan?" Anda mungkin mendengar hal-hal seperti, "Wow, dia benar! Aku tidak pernah menerima orang Yahudi di rumahku," atau "Aku bertanya-tanya apa yang sangat penting sehingga Kornelius telah memanggil kita semua bersama-sama," dan "Siapa orang ini? Apa yang sangat istimewa tentang dia?"</w:t>
      </w:r>
    </w:p>
    <w:p>
      <w:pPr>
        <w:pStyle w:val="ListBullet"/>
        <w:spacing w:line="240" w:lineRule="auto"/>
        <w:ind w:left="720"/>
      </w:pPr>
      <w:r>
        <w:rPr>
          <w:lang w:val="id_ID" w:bidi="id_ID"/>
        </w:rPr>
      </w:r>
      <w:r>
        <w:rPr>
          <w:lang w:val="id_ID" w:bidi="id_ID"/>
        </w:rPr>
        <w:t>Tanyakan kepada para aktor yang memerankan orang-orang percaya dari Yope, "Apa yang Anda rasakan atau pikirkan?" Anda mungkin mendengar hal-hal seperti, "Apa yang kita lakukan di sini?" Kami mungkin menjadi Najis," atau "Jadi itulah arti penglihatan aneh Petrus!" dan "Ini menarik." Saya bertanya-tanya apa yang akan Allah lakukan."</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Peragakan Kornelius menceritakan tentang penglihatannya. Anda mungkin juga ingin memerankan malaikat yang datang kepada Kornelius ketika ia menceritakan kembali kisah itu.</w:t>
      </w:r>
    </w:p>
    <w:p>
      <w:pPr/>
      <w:r>
        <w:rPr>
          <w:lang w:val="id_ID" w:bidi="id_ID"/>
        </w:rPr>
      </w:r>
      <w:r>
        <w:rPr>
          <w:lang w:val="id_ID" w:bidi="id_ID"/>
        </w:rPr>
        <w:t>Hentikan dramanya . Tanyakan kepada aktor yang memerankan Kornelius, "Bagaimana perasaan Anda atau apa yang Anda pikirkan?" Anda mungkin mendengar hal-hal seperti, "Saya sangat senang teman-teman dan keluarga saya dapat berada di sini untuk mendengarkan," dan "Tidak sabar." Aku akan menceritakan kisahku dengan cepat sehingga aku dapat mendengar apa yang Allah katakan melalui kamu."</w:t>
      </w:r>
      <w:r>
        <w:rPr>
          <w:lang w:val="id_ID" w:bidi="id_ID"/>
        </w:rPr>
      </w:r>
    </w:p>
    <w:p>
      <w:pPr>
        <w:pStyle w:val="Heading3"/>
      </w:pPr>
      <w:r>
        <w:rPr>
          <w:lang w:val="id_ID" w:bidi="id_ID"/>
        </w:rPr>
        <w:t>Melengkapi yang Kurang</w:t>
      </w:r>
    </w:p>
    <w:p>
      <w:pPr/>
      <w:r>
        <w:rPr>
          <w:lang w:val="id_ID" w:bidi="id_ID"/>
        </w:rPr>
      </w:r>
      <w:r>
        <w:rPr>
          <w:lang w:val="id_ID" w:bidi="id_ID"/>
        </w:rPr>
        <w:t>Dengarkan versi audio dari Kisah Para Rasul 10:23b-33 dalam terjemahan yang paling mudah dimengerti.</w:t>
      </w:r>
    </w:p>
    <w:p>
      <w:pPr/>
      <w:r>
        <w:rPr>
          <w:lang w:val="id_ID" w:bidi="id_ID"/>
        </w:rPr>
      </w:r>
      <w:r>
        <w:rPr>
          <w:lang w:val="id_ID" w:bidi="id_ID"/>
        </w:rPr>
        <w:t>Pada tahap ini, kelompok akan membahas istilah dan kata-kata kunci dalam perikop ini.</w:t>
      </w:r>
    </w:p>
    <w:p>
      <w:pPr/>
      <w:r>
        <w:rPr>
          <w:lang w:val="id_ID" w:bidi="id_ID"/>
        </w:rPr>
      </w:r>
      <w:r>
        <w:rPr>
          <w:lang w:val="id_ID" w:bidi="id_ID"/>
        </w:rPr>
        <w:t xml:space="preserve">Keesokan paginya, Petrus dan para utusan dari Kornelius—dua hamba dan seorang prajurit—berangkat ke Kaisarea. Beberapa </w:t>
      </w:r>
      <w:r>
        <w:rPr>
          <w:b/>
          <w:lang w:val="id_ID" w:bidi="id_ID"/>
        </w:rPr>
        <w:t>saudara</w:t>
      </w:r>
      <w:r>
        <w:rPr>
          <w:lang w:val="id_ID" w:bidi="id_ID"/>
        </w:rPr>
        <w:t>, pengikut Yesus dari Yope, bergabung dengan mereka dalam perjalanan itu. Pria-pria ini bukan anggota keluarga Peter. Dalam Perjanjian Baru, sesama orang percaya sering disebut sebagai saudara dan saudari. Mereka adalah bagian dari keluarga Allah. Gunakan kata yang sama untuk saudara-saudara yang telah Anda gunakan pada perikop sebelumnya.</w:t>
      </w:r>
    </w:p>
    <w:p>
      <w:pPr/>
      <w:r>
        <w:rPr>
          <w:lang w:val="id_ID" w:bidi="id_ID"/>
        </w:rPr>
      </w:r>
      <w:r>
        <w:rPr>
          <w:lang w:val="id_ID" w:bidi="id_ID"/>
        </w:rPr>
        <w:t xml:space="preserve">Ketika Petrus memasuki rumah itu, Kornelius </w:t>
      </w:r>
      <w:r>
        <w:rPr>
          <w:b/>
          <w:lang w:val="id_ID" w:bidi="id_ID"/>
        </w:rPr>
        <w:t>jatuh di kaki Petrus</w:t>
      </w:r>
      <w:r>
        <w:rPr>
          <w:lang w:val="id_ID" w:bidi="id_ID"/>
        </w:rPr>
        <w:t xml:space="preserve"> dalam sebuah tindakan ibadah. "Jatuh di kaki-Nya" berarti bahwa Kornelius bersujud di hadapan Petrus. Kornelius mungkin berpikir bahwa Petrus adalah makhluk supranatural. Petrus </w:t>
      </w:r>
      <w:r>
        <w:rPr>
          <w:b/>
          <w:lang w:val="id_ID" w:bidi="id_ID"/>
        </w:rPr>
        <w:t>mengangkat Kornelius</w:t>
      </w:r>
      <w:r>
        <w:rPr>
          <w:lang w:val="id_ID" w:bidi="id_ID"/>
        </w:rPr>
        <w:t xml:space="preserve">. Ini berarti bahwa Petrus memegang lengan atau tangan Kornelius dan membuatnya berdiri. Pada saat yang sama, Petrus mengatakan kepada Kornelius, "Berdirilah." Aku juga adalah seorang pria." Ini berarti bahwa Petrus sama dengan Kornelius dan bahwa Kornelius tidak boleh </w:t>
      </w:r>
      <w:r>
        <w:rPr>
          <w:b/>
          <w:lang w:val="id_ID" w:bidi="id_ID"/>
        </w:rPr>
        <w:t>menyembah</w:t>
      </w:r>
      <w:r>
        <w:rPr>
          <w:lang w:val="id_ID" w:bidi="id_ID"/>
        </w:rPr>
        <w:t xml:space="preserve"> Petrus. Lihat Daftar Kata Utama untuk informasi lebih lanjut tentang </w:t>
      </w:r>
      <w:r>
        <w:rPr>
          <w:lang w:val="id_ID" w:bidi="id_ID"/>
        </w:rPr>
        <w:t>ibadah</w:t>
      </w:r>
      <w:r>
        <w:rPr>
          <w:lang w:val="id_ID" w:bidi="id_ID"/>
        </w:rPr>
        <w:t>, jika diperlukan.</w:t>
      </w:r>
    </w:p>
    <w:p>
      <w:pPr/>
      <w:r>
        <w:rPr>
          <w:lang w:val="id_ID" w:bidi="id_ID"/>
        </w:rPr>
      </w:r>
      <w:r>
        <w:rPr>
          <w:lang w:val="id_ID" w:bidi="id_ID"/>
        </w:rPr>
        <w:t xml:space="preserve">Petrus mengatakan bahwa melanggar hukum bagi orang </w:t>
      </w:r>
      <w:r>
        <w:rPr>
          <w:b/>
          <w:lang w:val="id_ID" w:bidi="id_ID"/>
        </w:rPr>
        <w:t xml:space="preserve">Yahudi </w:t>
      </w:r>
      <w:r>
        <w:rPr>
          <w:lang w:val="id_ID" w:bidi="id_ID"/>
        </w:rPr>
        <w:t xml:space="preserve">untuk memasuki rumah orang non-Yahudi. Aturan ini diajarkan oleh guru agama Yahudi karena orang-orang bukan </w:t>
      </w:r>
      <w:r>
        <w:rPr>
          <w:b/>
          <w:lang w:val="id_ID" w:bidi="id_ID"/>
        </w:rPr>
        <w:t>Yahudi</w:t>
      </w:r>
      <w:r>
        <w:rPr>
          <w:lang w:val="id_ID" w:bidi="id_ID"/>
        </w:rPr>
        <w:t xml:space="preserve">, atau non-Yahudi, makan dan menyentuh hal-hal yang dikatakan hukum agama Yahudi sebagai </w:t>
      </w:r>
      <w:r>
        <w:rPr>
          <w:b/>
          <w:lang w:val="id_ID" w:bidi="id_ID"/>
        </w:rPr>
        <w:t>Najis</w:t>
      </w:r>
      <w:r>
        <w:rPr>
          <w:lang w:val="id_ID" w:bidi="id_ID"/>
        </w:rPr>
        <w:t xml:space="preserve">, atau tidak layak untuk melayani Allah. Mereka percaya jika orang Yahudi bergaul dengan orang-orang yang makan hal-hal najis, mereka juga akan menjadi najis. Petrus kemudian mengatakan kepada orang-orang yang berkumpul di rumah Kornelius bahwa Allah telah menunjukkan kepada Petrus bahwa ia tidak boleh menyebut orang mana pun </w:t>
      </w:r>
      <w:r>
        <w:rPr>
          <w:b/>
          <w:lang w:val="id_ID" w:bidi="id_ID"/>
        </w:rPr>
        <w:t>Najis</w:t>
      </w:r>
      <w:r>
        <w:rPr>
          <w:lang w:val="id_ID" w:bidi="id_ID"/>
        </w:rPr>
        <w:t xml:space="preserve">, atau haram. Gunakan kata yang sama untuk Yahudi, bersih, dan Najis seperti yang telah Anda gunakan dalam perikop sebelumnya. Lihat Daftar Kata Utama untuk informasi lebih lanjut tentang orang-orang </w:t>
      </w:r>
      <w:r>
        <w:rPr>
          <w:lang w:val="id_ID" w:bidi="id_ID"/>
        </w:rPr>
        <w:t>Yahudi</w:t>
      </w:r>
      <w:r>
        <w:rPr>
          <w:lang w:val="id_ID" w:bidi="id_ID"/>
        </w:rPr>
        <w:t xml:space="preserve">, orang bukan </w:t>
      </w:r>
      <w:r>
        <w:rPr>
          <w:lang w:val="id_ID" w:bidi="id_ID"/>
        </w:rPr>
        <w:t>Yahudi</w:t>
      </w:r>
      <w:r>
        <w:rPr>
          <w:lang w:val="id_ID" w:bidi="id_ID"/>
        </w:rPr>
        <w:t xml:space="preserve">, </w:t>
      </w:r>
      <w:r>
        <w:rPr>
          <w:lang w:val="id_ID" w:bidi="id_ID"/>
        </w:rPr>
        <w:t>hukum</w:t>
      </w:r>
      <w:r>
        <w:rPr>
          <w:lang w:val="id_ID" w:bidi="id_ID"/>
        </w:rPr>
        <w:t xml:space="preserve">, dan </w:t>
      </w:r>
      <w:r>
        <w:rPr>
          <w:lang w:val="id_ID" w:bidi="id_ID"/>
        </w:rPr>
        <w:t>tahir/najis</w:t>
      </w:r>
      <w:r>
        <w:rPr>
          <w:lang w:val="id_ID" w:bidi="id_ID"/>
        </w:rPr>
        <w:t>, jika diperlukan.</w:t>
      </w:r>
    </w:p>
    <w:p>
      <w:pPr/>
      <w:r>
        <w:rPr>
          <w:lang w:val="id_ID" w:bidi="id_ID"/>
        </w:rPr>
      </w:r>
      <w:r>
        <w:rPr>
          <w:lang w:val="id_ID" w:bidi="id_ID"/>
        </w:rPr>
        <w:t xml:space="preserve">Ketika Kornelius menceritakan kisah tentang penglihatannya, ia mengatakan bahwa itu terjadi pada </w:t>
      </w:r>
      <w:r>
        <w:rPr>
          <w:b/>
          <w:lang w:val="id_ID" w:bidi="id_ID"/>
        </w:rPr>
        <w:t>jam kesembilan</w:t>
      </w:r>
      <w:r>
        <w:rPr>
          <w:lang w:val="id_ID" w:bidi="id_ID"/>
        </w:rPr>
        <w:t>, atau pukul tiga sore. Jam kesembilan merujuk pada sembilan jam setelah matahari terbit. Gunakan istilah yang sama untuk jam kesembilan seperti yang telah Anda gunakan dalam perikop sebelumnya.</w:t>
      </w:r>
    </w:p>
    <w:p>
      <w:pPr/>
      <w:r>
        <w:rPr>
          <w:lang w:val="id_ID" w:bidi="id_ID"/>
        </w:rPr>
      </w:r>
      <w:r>
        <w:rPr>
          <w:lang w:val="id_ID" w:bidi="id_ID"/>
        </w:rPr>
        <w:t xml:space="preserve">Setelah Kornelius menyelesaikan kisahnya, ia mengatakan kepada Petrus, "Kami semua ada di sini </w:t>
      </w:r>
      <w:r>
        <w:rPr>
          <w:b/>
          <w:lang w:val="id_ID" w:bidi="id_ID"/>
        </w:rPr>
        <w:t>hadir di hadapan Allah</w:t>
      </w:r>
      <w:r>
        <w:rPr>
          <w:lang w:val="id_ID" w:bidi="id_ID"/>
        </w:rPr>
        <w:t xml:space="preserve"> untuk mendengar semua yang telah diperintahkan oleh </w:t>
      </w:r>
      <w:r>
        <w:rPr>
          <w:b/>
          <w:lang w:val="id_ID" w:bidi="id_ID"/>
        </w:rPr>
        <w:t>Tuhan</w:t>
      </w:r>
      <w:r>
        <w:rPr>
          <w:lang w:val="id_ID" w:bidi="id_ID"/>
        </w:rPr>
        <w:t xml:space="preserve">." Ini berarti bahwa Kornelius tahu bahwa Allah berada di sana bersama mereka. Di sini kata Tuhan merujuk kepada Allah Bapa, bukan Yesus. Gunakan kata yang sama untuk Allah dan Tuhan yang telah Anda gunakan pada perikop sebelumnya. Lihat Daftar Kata Utama untuk informasi lebih lanjut tentang </w:t>
      </w:r>
      <w:r>
        <w:rPr>
          <w:lang w:val="id_ID" w:bidi="id_ID"/>
        </w:rPr>
        <w:t>Allah</w:t>
      </w:r>
      <w:r>
        <w:rPr>
          <w:lang w:val="id_ID" w:bidi="id_ID"/>
        </w:rPr>
        <w:t xml:space="preserve"> dan </w:t>
      </w:r>
      <w:r>
        <w:rPr>
          <w:lang w:val="id_ID" w:bidi="id_ID"/>
        </w:rPr>
        <w:t>Tuhan Allah</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teks tersebut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Seorang anggota kelompok harus menyampaikan beberapa kalimat dari perikop itu lalu berhenti sejenak. Anggota kelompok lain harus menceritakan bagian selanjutnya dari perikop itu dan berhenti sejenak. Lakukan hal ini sampai kelompok itu telah menceritakan kembali semua perikop tersebut. Dalam tahap ini anggota kelompok dapat saling mengoreksi. Hentikan sebentar rekaman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mengingat perikop tersebut. Hentikan sebentar rekaman ini di sini.</w:t>
      </w:r>
    </w:p>
    <w:p>
      <w:pPr/>
      <w:r>
        <w:rPr>
          <w:lang w:val="id_ID" w:bidi="id_ID"/>
        </w:rPr>
      </w:r>
      <w:r>
        <w:rPr>
          <w:lang w:val="id_ID" w:bidi="id_ID"/>
        </w:rPr>
        <w:t>Selanjutnya, kelompok dapat memutuskan versi mana dari perikop tersebut yang paling disukai. Anda mungkin merasa bahwa Anda menyukai cara salah satu anggota kelompok menceritakan suatu adegan, tetapi menyukai cara anggota kelompok lain menceritakan adegan lainnya. Hentikan sebentar rekaman ini di sini.</w:t>
      </w:r>
    </w:p>
    <w:p>
      <w:pPr/>
      <w:r>
        <w:rPr>
          <w:lang w:val="id_ID" w:bidi="id_ID"/>
        </w:rPr>
      </w:r>
      <w:r>
        <w:rPr>
          <w:lang w:val="id_ID" w:bidi="id_ID"/>
        </w:rPr>
        <w:t>Akhirnya, kelompok dapat menyusun versi akhir dari kutipan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10:34–48</w:t>
      </w:r>
      <w:r>
        <w:rPr>
          <w:lang w:val="id_ID" w:bidi="id_ID"/>
        </w:rPr>
      </w:r>
    </w:p>
    <w:p>
      <w:pPr>
        <w:pStyle w:val="Heading3"/>
      </w:pPr>
      <w:r>
        <w:rPr>
          <w:lang w:val="id_ID" w:bidi="id_ID"/>
        </w:rPr>
        <w:t>Dengar dan Renungkan</w:t>
      </w:r>
    </w:p>
    <w:p>
      <w:pPr/>
      <w:r>
        <w:rPr>
          <w:lang w:val="id_ID" w:bidi="id_ID"/>
        </w:rPr>
      </w:r>
      <w:r>
        <w:rPr>
          <w:lang w:val="id_ID" w:bidi="id_ID"/>
        </w:rPr>
        <w:t>Dalam tahap ini, dengarkan Kisah Para Rasul 10:34–48 dan renungkan di dalam hatimu.</w:t>
      </w:r>
    </w:p>
    <w:p>
      <w:pPr/>
      <w:r>
        <w:rPr>
          <w:lang w:val="id_ID" w:bidi="id_ID"/>
        </w:rPr>
      </w:r>
      <w:r>
        <w:rPr>
          <w:lang w:val="id_ID" w:bidi="id_ID"/>
        </w:rPr>
        <w:t>Dengarkan versi audio dari Kisah Para Rasul 10:34–48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diceritakan kisah ini tentang Yesus?</w:t>
      </w:r>
    </w:p>
    <w:p>
      <w:pPr>
        <w:pStyle w:val="ListBullet"/>
        <w:spacing w:line="240" w:lineRule="auto"/>
        <w:ind w:left="720"/>
      </w:pPr>
      <w:r>
        <w:rPr>
          <w:lang w:val="id_ID" w:bidi="id_ID"/>
        </w:rPr>
      </w:r>
      <w:r>
        <w:rPr>
          <w:lang w:val="id_ID" w:bidi="id_ID"/>
        </w:rPr>
        <w:t xml:space="preserve">Apa yang diceritakan kisah ini tentang manusia? </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Kisah Para Rasul 10:34–48 dalam terjemahan yang paling mudah dimengerti.</w:t>
      </w:r>
    </w:p>
    <w:p>
      <w:pPr/>
      <w:r>
        <w:rPr>
          <w:lang w:val="id_ID" w:bidi="id_ID"/>
        </w:rPr>
      </w:r>
      <w:r>
        <w:rPr>
          <w:lang w:val="id_ID" w:bidi="id_ID"/>
        </w:rPr>
        <w:t>Dalam perikop sebelumnya, Petrus telah tiba di rumah Kornelius di Kaisarea. Teman-teman dan anggota keluarga Kornelius sedang menunggu Petrus. Petrus bertanya kepada Kornelius mengapa Kornelius memanggilnya. Kornelius memberi tahu Petrus dan mereka yang berkumpul tentang penglihatan yang ia miliki dari Allah. Kornelius mengundang Petrus untuk memberikan kepada mereka pesan dari Allah.</w:t>
      </w:r>
    </w:p>
    <w:p>
      <w:pPr/>
      <w:r>
        <w:rPr>
          <w:lang w:val="id_ID" w:bidi="id_ID"/>
        </w:rPr>
      </w:r>
      <w:r>
        <w:rPr>
          <w:lang w:val="id_ID" w:bidi="id_ID"/>
        </w:rPr>
        <w:t>Petrus "membuka mulutnya," atau menyampaikan pesan yang telah Allah berikan kepadanya. "Membuka mulut" adalah ungkapan yang menunjukkan bahwa ucapan atau pesan yang sangat penting akan segera disampaikan.</w:t>
      </w:r>
    </w:p>
    <w:p>
      <w:pPr/>
      <w:r>
        <w:rPr>
          <w:lang w:val="id_ID" w:bidi="id_ID"/>
        </w:rPr>
      </w:r>
      <w:r>
        <w:rPr>
          <w:lang w:val="id_ID" w:bidi="id_ID"/>
        </w:rPr>
        <w:t xml:space="preserve">Berhenti dan diskusikan: Dalam bahasa dan budaya Anda, bagaimana seseorang menunjukkan bahwa kata-kata atau pesan yang mereka berikan sangat penting? Hentikanlah rekaman di sini. </w:t>
      </w:r>
    </w:p>
    <w:p>
      <w:pPr/>
      <w:r>
        <w:rPr>
          <w:lang w:val="id_ID" w:bidi="id_ID"/>
        </w:rPr>
      </w:r>
      <w:r>
        <w:rPr>
          <w:lang w:val="id_ID" w:bidi="id_ID"/>
        </w:rPr>
        <w:t>Petrus mengatakan bahwa ia sekarang tahu bahwa Allah tidak menunjukkan sikap pilih kasih atau memihak. Allah bertindak dengan cara yang sama terhadap semua orang atau bangsa. Dalam hal ini, bangsa merujuk pada kelompok etnis, ras, atau suku apa pun. Allah menerima semua orang dari kelompok apa pun yang takut atau menghormati-Nya dan melakukan apa yang benar. Anda akan mengingat dari perikop sebelumnya bahwa Petrus mempelajari pelajaran ini karena penglihatan yang diberikan Allah kepadanya. Kornelius telah menegaskan penglihatan Petrus ketika ia menjelaskan kepada Petrus tentang penglihatannya sendiri dari Allah.</w:t>
      </w:r>
    </w:p>
    <w:p>
      <w:pPr/>
      <w:r>
        <w:rPr>
          <w:lang w:val="id_ID" w:bidi="id_ID"/>
        </w:rPr>
      </w:r>
      <w:r>
        <w:rPr>
          <w:lang w:val="id_ID" w:bidi="id_ID"/>
        </w:rPr>
        <w:t>Petrus kemudian mengingatkan Kornelius dan para tamunya tentang hal-hal yang sudah mereka ketahui. Mereka mengetahui hal-hal ini karena mereka adalah orang-orang bukan Yahudi yang takut akan Allah atau menghormati Allah, atau orang-orang non-Yahudi. Petrus mengingatkan mereka bahwa Allah mengirim pesan kepada Israel. Pesan yang diberitakan adalah kabar baik bahwa orang-orang dapat memiliki damai dengan Allah melalui Yesus Kristus, Juruselamat yang Dijanjikan. Yesus adalah Tuhan, atau tuan bagi semua orang.</w:t>
      </w:r>
    </w:p>
    <w:p>
      <w:pPr/>
      <w:r>
        <w:rPr>
          <w:lang w:val="id_ID" w:bidi="id_ID"/>
        </w:rPr>
      </w:r>
      <w:r>
        <w:rPr>
          <w:lang w:val="id_ID" w:bidi="id_ID"/>
        </w:rPr>
        <w:t>Petrus mengingatkan mereka bahwa mereka tahu tentang semua peristiwa yang terjadi di Yudea, tanah orang Yahudi. Dia menceritakan bagaimana Yohanes Pembaptis memulai di Galilea berkhotbah atau memberitakan bahwa orang-orang harus dibaptis, upacara pembasuhan yang menunjukkan bahwa orang-orang telah berpaling dari dosa mereka dan berbalik kepada Allah. Allah mengurapi atau mencurahkan Roh Kudus dan kuasa ke atas Yesus. Petrus menyebut Yesus, Yesus dari Nazaret karena ia dibesarkan di kota Nazaret. Dalam budaya ini, orang-orang sering diidentifikasi berdasarkan tempat mereka tinggal.</w:t>
      </w:r>
    </w:p>
    <w:p>
      <w:pPr/>
      <w:r>
        <w:rPr>
          <w:lang w:val="id_ID" w:bidi="id_ID"/>
        </w:rPr>
      </w:r>
      <w:r>
        <w:rPr>
          <w:lang w:val="id_ID" w:bidi="id_ID"/>
        </w:rPr>
        <w:t>Berhenti dan diskusikan: Apa saja berbagai cara yang digunakan orang-orang untuk mengidentifikasi diri dalam budaya Anda?</w:t>
      </w:r>
    </w:p>
    <w:p>
      <w:pPr/>
      <w:r>
        <w:rPr>
          <w:lang w:val="id_ID" w:bidi="id_ID"/>
        </w:rPr>
      </w:r>
      <w:r>
        <w:rPr>
          <w:lang w:val="id_ID" w:bidi="id_ID"/>
        </w:rPr>
        <w:t xml:space="preserve">Berhenti dan tunjukkan peta </w:t>
      </w:r>
      <w:r>
        <w:rPr>
          <w:lang w:val="id_ID" w:bidi="id_ID"/>
        </w:rPr>
        <w:t>Yudea yang mencakup wilayah Galilea, kota Nazaret, dan kota Yerusalem</w:t>
      </w:r>
      <w:r>
        <w:rPr>
          <w:lang w:val="id_ID" w:bidi="id_ID"/>
        </w:rPr>
        <w:t xml:space="preserve">. Hentikanlah rekaman di sini. </w:t>
      </w:r>
    </w:p>
    <w:p>
      <w:pPr/>
      <w:r>
        <w:rPr>
          <w:lang w:val="id_ID" w:bidi="id_ID"/>
        </w:rPr>
      </w:r>
      <w:r>
        <w:rPr>
          <w:lang w:val="id_ID" w:bidi="id_ID"/>
        </w:rPr>
        <w:t>Petrus melanjutkan dengan mengingatkan mereka bahwa Yesus melakukan hal-hal yang baik dan menyembuhkan orang-orang yang ditindas atau dikendalikan oleh Iblis, Setan. Yesus dapat melakukan hal-hal ini karena Allah bersama-Nya. Sekarang Petrus mulai menceritakan kepada mereka hal-hal yang tidak mereka ketahui sebelumnya. Petrus mengatakan "kami adalah saksi," yang berarti bahwa para rasul, atau kedua belas pengikut terdekat Yesus, melihat hal-hal yang Yesus lakukan. Mereka dapat memberikan kisah saksi mata tentang apa yang Yesus lakukan di Yudea, negara orang Yahudi, dan di Yerusalem, ibu kota orang Yahudi. Orang-orang Yahudi menghukum mati Yesus di atas pohon, yang berarti salib, tetapi Allah membangkitkan-Nya kembali ke kehidupan tiga hari kemudian. Allah mengizinkan Yesus untuk menampakkan diri kepada para pengikut yang dipilih Yesus setelah Ia hidup kembali. Anda akan mengingat dari Injil Lukas dan perikop pembuka Kisah Para Rasul bahwa Yesus menampakkan diri kepada banyak orang setelah kebangkitan-Nya. Yesus makan dan minum bersama para pengikut-Nya yang terdekat. Yesus juga memerintahkan saksi-saksi ini untuk berkhotbah atau memberitakan dan bersaksi kepada semua orang tentang Yesus.</w:t>
      </w:r>
    </w:p>
    <w:p>
      <w:pPr/>
      <w:r>
        <w:rPr>
          <w:lang w:val="id_ID" w:bidi="id_ID"/>
        </w:rPr>
      </w:r>
      <w:r>
        <w:rPr>
          <w:lang w:val="id_ID" w:bidi="id_ID"/>
        </w:rPr>
        <w:t>Allah telah menunjuk Yesus untuk menghakimi semua orang—yang hidup dan yang mati. Yesus akan menghakimi mereka yang hidup dan mereka yang telah mati, baik orang Yahudi maupun orang-orang non-Yahudi. Yesus akan menghakimi orang-orang sesuai dengan apa yang telah mereka lakukan—apakah mereka taat kepada Allah atau tidak. Ini akan terjadi pada akhir waktu selama penghakiman terakhir. Kitab Suci Perjanjian Lama Yahudi mengajarkan bahwa Allah adalah Pribadi yang akan menghakimi semua orang. Ini menunjukkan bahwa Yesus memiliki otoritas yang sama dengan Allah Bapa.</w:t>
      </w:r>
    </w:p>
    <w:p>
      <w:pPr/>
      <w:r>
        <w:rPr>
          <w:lang w:val="id_ID" w:bidi="id_ID"/>
        </w:rPr>
      </w:r>
      <w:r>
        <w:rPr>
          <w:lang w:val="id_ID" w:bidi="id_ID"/>
        </w:rPr>
        <w:t xml:space="preserve">Berhenti dan diskusikan: Bagaimana seseorang menjadi hakim dalam budaya Anda? Hentikanlah rekaman di sini. </w:t>
      </w:r>
    </w:p>
    <w:p>
      <w:pPr/>
      <w:r>
        <w:rPr>
          <w:lang w:val="id_ID" w:bidi="id_ID"/>
        </w:rPr>
      </w:r>
      <w:r>
        <w:rPr>
          <w:lang w:val="id_ID" w:bidi="id_ID"/>
        </w:rPr>
        <w:t>Petrus mengatakan bahwa para nabi Yahudi Perjanjian Lama juga bersaksi atau memberikan kesaksian tentang Yesus. Petrus merujuk pada nubuat tentang Mesias, Juruselamat yang Dijanjikan. Para nabi ini menyatakan bahwa semua orang yang percaya kepada Yesus, Juruselamat yang Dijanjikan, akan menerima pengampunan dosa, atau ketidaktaatan terhadap Allah. Pengampunan ini datang melalui nama, atau otoritas, Yesus. Anda akan mengingat bahwa ketika Yesus menyembuhkan orang yang lumpuh itu, Yesus mengatakan bahwa Ia memiliki otoritas untuk mengampuni dosa.</w:t>
      </w:r>
    </w:p>
    <w:p>
      <w:pPr/>
      <w:r>
        <w:rPr>
          <w:lang w:val="id_ID" w:bidi="id_ID"/>
        </w:rPr>
      </w:r>
      <w:r>
        <w:rPr>
          <w:lang w:val="id_ID" w:bidi="id_ID"/>
        </w:rPr>
        <w:t>Sementara Petrus sedang membagikan pesan dengan orang-orang yang berkumpul, Roh Kudus jatuh atau datang dan mengambil alih semua yang mendengar pesan itu. Roh Kudus memenuhi atau mengendalikan Kornelius, keluarganya, dan teman-teman yang mendengarkan pesan Petrus dengan cara yang sama seperti Roh Kudus memenuhi orang-orang percaya pada hari Pentakosta. Mereka adalah orang bukan Yahudi atau non-Yahudi. Orang-orang percaya Yahudi yang disunat, pengikut Yesus, yang telah menemani Petrus, kagum. Anda akan mengingat bahwa sunat melambangkan perjanjian atau perjanjian antara Allah dan umat khusus-Nya, orang-orang Yahudi. Sunat adalah persyaratan dari semua laki-laki Yahudi atau siapa pun non-Yahudi yang ingin mengikuti hukum agama Yahudi. Orang-orang ini terkejut bahwa Allah memberikan karunia Roh Kudus kepada orang-orang yang tidak disunat, atau non-Yahudi. Orang-orang Yahudi yang percaya kepada Yesus mendengar orang bukan Yahudi berbicara dalam bahasa lidah dan mengagungkan atau memuji Allah. Di sini "berbicara dalam bahasa lidah" mungkin berarti bahwa mereka berbicara dengan kata-kata atau dalam bahasa yang belum mereka pelajari dan yang Roh Kudus memampukan mereka berbicara. Anda akan mengingat bahwa ini mirip dengan apa yang terjadi pada 120 orang percaya di Yerusalem pada hari Pentakosta.</w:t>
      </w:r>
    </w:p>
    <w:p>
      <w:pPr/>
      <w:r>
        <w:rPr>
          <w:lang w:val="id_ID" w:bidi="id_ID"/>
        </w:rPr>
      </w:r>
      <w:r>
        <w:rPr>
          <w:lang w:val="id_ID" w:bidi="id_ID"/>
        </w:rPr>
        <w:t>Berhentilah dan diskusikan: Ceritakan sebuah kisah tentang suatu saat ketika sesuatu yang benar-benar tidak terduga terjadi. Bagaimana reaksi orang-orang yang menyaksikan terhadap apa yang telah terjadi?</w:t>
      </w:r>
    </w:p>
    <w:p>
      <w:pPr/>
      <w:r>
        <w:rPr>
          <w:lang w:val="id_ID" w:bidi="id_ID"/>
        </w:rPr>
      </w:r>
      <w:r>
        <w:rPr>
          <w:lang w:val="id_ID" w:bidi="id_ID"/>
        </w:rPr>
        <w:t xml:space="preserve">Kegiatan pilihan: Mintalah seseorang dalam kelompok Anda menceritakan kisah tentang kedatangan Roh Kudus selama Pentakosta dari perikop sebelumnya dalam Kisah Para Rasul. Hentikanlah rekaman di sini. </w:t>
      </w:r>
    </w:p>
    <w:p>
      <w:pPr/>
      <w:r>
        <w:rPr>
          <w:lang w:val="id_ID" w:bidi="id_ID"/>
        </w:rPr>
      </w:r>
      <w:r>
        <w:rPr>
          <w:lang w:val="id_ID" w:bidi="id_ID"/>
        </w:rPr>
        <w:t>Ketika ini terjadi, Petrus membuat pernyataan dalam bentuk pertanyaan: "Dapatkah ada yang mencegah orang-orang ini dibaptis dengan air?" Petrus mengatakan bahwa Kornelius, keluarganya, dan teman-temannya harus dibaptis atau dibasuh secara seremonial dengan air untuk menunjukkan bahwa mereka sekarang mengikuti Yesus. Alasan Petrus mengatakan hal ini adalah karena Allah telah memberikan karunia Roh Kudus kepada mereka, sama seperti yang Dia berikan kepada orang-orang percaya Yahudi.</w:t>
      </w:r>
    </w:p>
    <w:p>
      <w:pPr/>
      <w:r>
        <w:rPr>
          <w:lang w:val="id_ID" w:bidi="id_ID"/>
        </w:rPr>
      </w:r>
      <w:r>
        <w:rPr>
          <w:lang w:val="id_ID" w:bidi="id_ID"/>
        </w:rPr>
        <w:t>Petrus kemudian memerintahkan agar para pengikut Yesus yang baru dibaptis dalam nama Yesus. Kebanyakan sarjana percaya bahwa Petrus adalah orang yang membaptis orang-orang percaya baru. Kemungkinan lain adalah bahwa orang-orang percaya Yahudi dari Yope membaptis orang-orang percaya baru. Perintah Petrus dapat ditafsirkan dalam salah satu dari tiga cara. Pertama, bisa jadi Petrus memerintahkan orang-orang yang baru percaya untuk dibaptis. Kemungkinan lain adalah bahwa Petrus memerintahkan orang-orang percaya dari Yope untuk melakukan baptisan. Pilihan ketiga adalah bahwa Petrus memerintahkan seseorang untuk menyiapkan tempat bagi baptisan yang akan dilakukan.</w:t>
      </w:r>
    </w:p>
    <w:p>
      <w:pPr/>
      <w:r>
        <w:rPr>
          <w:lang w:val="id_ID" w:bidi="id_ID"/>
        </w:rPr>
      </w:r>
      <w:r>
        <w:rPr>
          <w:lang w:val="id_ID" w:bidi="id_ID"/>
        </w:rPr>
        <w:t>Kornelius meminta Petrus untuk tinggal bersama para pengikut baru Yesus selama beberapa hari. Petrus mungkin terus menceritakan kepada Kornelius dan orang-orang yang baru percaya tentang Yesus. Orang-orang percaya dari Yope mungkin juga tinggal bersama Petrus. Dengan tinggal bersama Kornelius, Petrus menunjukkan bahwa ia menerima orang-orang percaya yang adalah non-Yahudi. Hukum Yahudi melarang orang Yahudi menerima keramahan dari orang non-Yahudi. Kita akan belajar dalam perikop selanjutnya bahwa orang-orang percaya dari Yope menemani Petrus kembali ke Yerusalem.</w:t>
      </w:r>
      <w:r>
        <w:rPr>
          <w:lang w:val="id_ID" w:bidi="id_ID"/>
        </w:rPr>
      </w:r>
    </w:p>
    <w:p>
      <w:pPr>
        <w:pStyle w:val="Heading3"/>
      </w:pPr>
      <w:r>
        <w:rPr>
          <w:lang w:val="id_ID" w:bidi="id_ID"/>
        </w:rPr>
        <w:t>Menjelaskan Adegan</w:t>
      </w:r>
    </w:p>
    <w:p>
      <w:pPr/>
      <w:r>
        <w:rPr>
          <w:lang w:val="id_ID" w:bidi="id_ID"/>
        </w:rPr>
      </w:r>
      <w:r>
        <w:rPr>
          <w:lang w:val="id_ID" w:bidi="id_ID"/>
        </w:rPr>
        <w:t>Dengarkan versi audio dari Kisah Para Rasul 10:34–48 dalam terjemahan yang paling mudah dimengerti.</w:t>
      </w:r>
    </w:p>
    <w:p>
      <w:pPr/>
      <w:r>
        <w:rPr>
          <w:lang w:val="id_ID" w:bidi="id_ID"/>
        </w:rPr>
      </w:r>
      <w:r>
        <w:rPr>
          <w:lang w:val="id_ID" w:bidi="id_ID"/>
        </w:rPr>
        <w:t>Pada tahap ini, kelompok akan menentukan adegan, tokoh, dan latar dari perikop ini. Selanjutnya, kelompok akan memvisualisasikan perikop ini.</w:t>
      </w:r>
    </w:p>
    <w:p>
      <w:pPr/>
      <w:r>
        <w:rPr>
          <w:lang w:val="id_ID" w:bidi="id_ID"/>
        </w:rPr>
      </w:r>
      <w:r>
        <w:rPr>
          <w:lang w:val="id_ID" w:bidi="id_ID"/>
        </w:rPr>
        <w:t>Kisah ini memiliki 4 adegan.</w:t>
      </w:r>
    </w:p>
    <w:p>
      <w:pPr/>
      <w:r>
        <w:rPr>
          <w:lang w:val="id_ID" w:bidi="id_ID"/>
        </w:rPr>
      </w:r>
      <w:r>
        <w:rPr>
          <w:b/>
          <w:lang w:val="id_ID" w:bidi="id_ID"/>
        </w:rPr>
        <w:t>Adegan pertama:</w:t>
      </w:r>
      <w:r>
        <w:rPr>
          <w:lang w:val="id_ID" w:bidi="id_ID"/>
        </w:rPr>
        <w:t xml:space="preserve"> Petrus berbicara kepada kelompok yang berkumpul di rumah Kornelius.</w:t>
      </w:r>
    </w:p>
    <w:p>
      <w:pPr/>
      <w:r>
        <w:rPr>
          <w:lang w:val="id_ID" w:bidi="id_ID"/>
        </w:rPr>
      </w:r>
      <w:r>
        <w:rPr>
          <w:b/>
          <w:lang w:val="id_ID" w:bidi="id_ID"/>
        </w:rPr>
        <w:t>Adegan kedua:</w:t>
      </w:r>
      <w:r>
        <w:rPr>
          <w:lang w:val="id_ID" w:bidi="id_ID"/>
        </w:rPr>
        <w:t xml:space="preserve"> Ketika Petrus sedang berbicara, Roh Kudus datang pada Kornelius, keluarganya, dan teman-temannya. Mereka mulai berbicara dalam bahasa-bahasa lain.</w:t>
      </w:r>
    </w:p>
    <w:p>
      <w:pPr/>
      <w:r>
        <w:rPr>
          <w:lang w:val="id_ID" w:bidi="id_ID"/>
        </w:rPr>
      </w:r>
      <w:r>
        <w:rPr>
          <w:b/>
          <w:lang w:val="id_ID" w:bidi="id_ID"/>
        </w:rPr>
        <w:t>Adegan ketiga:</w:t>
      </w:r>
      <w:r>
        <w:rPr>
          <w:lang w:val="id_ID" w:bidi="id_ID"/>
        </w:rPr>
        <w:t xml:space="preserve"> Petrus mengatakan bahwa para pengikut Yesus yang baru harus dibaptis.</w:t>
      </w:r>
    </w:p>
    <w:p>
      <w:pPr/>
      <w:r>
        <w:rPr>
          <w:lang w:val="id_ID" w:bidi="id_ID"/>
        </w:rPr>
      </w:r>
      <w:r>
        <w:rPr>
          <w:b/>
          <w:lang w:val="id_ID" w:bidi="id_ID"/>
        </w:rPr>
        <w:t>Adegan keempat:</w:t>
      </w:r>
      <w:r>
        <w:rPr>
          <w:lang w:val="id_ID" w:bidi="id_ID"/>
        </w:rPr>
        <w:t xml:space="preserve"> Petrus dan orang-orang percaya dari Yope tinggal bersama Kornelius dan orang-orang percaya baru selama beberapa hari.</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Kornelius</w:t>
      </w:r>
    </w:p>
    <w:p>
      <w:pPr>
        <w:pStyle w:val="ListBullet"/>
        <w:spacing w:line="240" w:lineRule="auto"/>
        <w:ind w:left="720"/>
      </w:pPr>
      <w:r>
        <w:rPr>
          <w:lang w:val="id_ID" w:bidi="id_ID"/>
        </w:rPr>
      </w:r>
      <w:r>
        <w:rPr>
          <w:lang w:val="id_ID" w:bidi="id_ID"/>
        </w:rPr>
        <w:t>Keluarga &amp; teman-teman Kornelius</w:t>
      </w:r>
    </w:p>
    <w:p>
      <w:pPr>
        <w:pStyle w:val="ListBullet"/>
        <w:spacing w:line="240" w:lineRule="auto"/>
        <w:ind w:left="720"/>
      </w:pPr>
      <w:r>
        <w:rPr>
          <w:lang w:val="id_ID" w:bidi="id_ID"/>
        </w:rPr>
      </w:r>
      <w:r>
        <w:rPr>
          <w:lang w:val="id_ID" w:bidi="id_ID"/>
        </w:rPr>
        <w:t>Orang-orang percaya dari Yope</w:t>
      </w:r>
    </w:p>
    <w:p>
      <w:pPr/>
      <w:r>
        <w:rPr>
          <w:lang w:val="id_ID" w:bidi="id_ID"/>
        </w:rPr>
      </w:r>
      <w:r>
        <w:rPr>
          <w:lang w:val="id_ID" w:bidi="id_ID"/>
        </w:rPr>
        <w:t>Bersama kelompok, perhatikan bagian-bagian ini dari latar belakang perikop:</w:t>
      </w:r>
    </w:p>
    <w:p>
      <w:pPr/>
      <w:r>
        <w:rPr>
          <w:lang w:val="id_ID" w:bidi="id_ID"/>
        </w:rPr>
      </w:r>
      <w:r>
        <w:rPr>
          <w:lang w:val="id_ID" w:bidi="id_ID"/>
        </w:rPr>
        <w:t>Penting untuk diingat bahwa dalam perikop sebelumnya, Kornelius telah mengundang Petrus untuk memberikan pesan kepada keluarga dan teman-teman Kornelius. Mereka semua telah berkumpul di rumah Kornelius.</w:t>
      </w:r>
    </w:p>
    <w:p>
      <w:pPr/>
      <w:r>
        <w:rPr>
          <w:lang w:val="id_ID" w:bidi="id_ID"/>
        </w:rPr>
      </w:r>
      <w:r>
        <w:rPr>
          <w:lang w:val="id_ID" w:bidi="id_ID"/>
        </w:rPr>
        <w:t>Penting untuk diingat bahwa Petrus ditemani oleh para pengikut Yesus yang berbangsa Yahudi dari Yope.</w:t>
      </w:r>
    </w:p>
    <w:p>
      <w:pPr/>
      <w:r>
        <w:rPr>
          <w:lang w:val="id_ID" w:bidi="id_ID"/>
        </w:rPr>
      </w:r>
      <w:r>
        <w:rPr>
          <w:lang w:val="id_ID" w:bidi="id_ID"/>
        </w:rPr>
        <w:t>Penting untuk diingat bahwa Kornelius dan mereka yang berkumpul di rumahnya adalah bangsa lain, atau orang non-Yahudi, yang menghormati dan menyembah Allah. Petrus mengingatkan mereka tentang hal-hal yang sudah mereka ketahui. Dia mengingatkan mereka tentang peristiwa-peristiwa yang berkaitan dengan Yohanes Pembaptis dan Yesus.</w:t>
      </w:r>
    </w:p>
    <w:p>
      <w:pPr/>
      <w:r>
        <w:rPr>
          <w:lang w:val="id_ID" w:bidi="id_ID"/>
        </w:rPr>
      </w:r>
      <w:r>
        <w:rPr>
          <w:lang w:val="id_ID" w:bidi="id_ID"/>
        </w:rPr>
        <w:t>Petrus menggunakan kata gambar untuk menggambarkan Allah yang memberikan kuasa Roh Kudus kepada Yesus. Dia mengatakan bahwa Allah mengurapi Yesus dengan Roh Kudus dan kuasa, sama seperti seseorang akan diurapi dengan minyak untuk menunjukkan bahwa mereka memiliki perkenanan ilahi dan ditunjuk untuk pelayanan khusus kepada Allah.</w:t>
      </w:r>
    </w:p>
    <w:p>
      <w:pPr/>
      <w:r>
        <w:rPr>
          <w:lang w:val="id_ID" w:bidi="id_ID"/>
        </w:rPr>
      </w:r>
      <w:r>
        <w:rPr>
          <w:lang w:val="id_ID" w:bidi="id_ID"/>
        </w:rPr>
        <w:t>Petrus kemudian terus menceritakan kepada mereka tentang hal-hal yang tidak mereka ketahui. Petrus tahu hal-hal ini karena ia adalah saksi mata atas peristiwa-peristiwa itu. Petrus mengatakan kepada mereka bagaimana Yesus mati, tetapi Allah membangkitkan Yesus dari kehidupan. Semua orang Yahudi tidak melihat Yesus hidup, tetapi para pengikut Yesus melihat-Nya. Yesus memerintahkan para pengikut-Nya untuk menceritakan kabar baik ini kepada semua orang. Petrus kemudian membagikan pesan tentang pengampunan dosa melalui percaya kepada Yesus kepada kelompok tersebut. Petrus mengatakan kepada mereka bahwa jika ada yang percaya kepada Yesus, Allah akan mengampuni dosa-dosa orang itu.</w:t>
      </w:r>
    </w:p>
    <w:p>
      <w:pPr/>
      <w:r>
        <w:rPr>
          <w:lang w:val="id_ID" w:bidi="id_ID"/>
        </w:rPr>
      </w:r>
      <w:r>
        <w:rPr>
          <w:lang w:val="id_ID" w:bidi="id_ID"/>
        </w:rPr>
        <w:t>Ketika Petrus sedang berbicara, Roh Kudus turun atas atau menguasai orang-orang yang mendengar pesan itu. Mereka mulai berbicara dalam bahasa-bahasa yang tidak pernah mereka pelajari sebelumnya dan memuji Allah. Orang-orang percaya Yahudi kagum karena Allah telah memberikan karunia Roh Kudus kepada orang-orang bukan Yahudi yang berkumpul di sana.</w:t>
      </w:r>
    </w:p>
    <w:p>
      <w:pPr/>
      <w:r>
        <w:rPr>
          <w:lang w:val="id_ID" w:bidi="id_ID"/>
        </w:rPr>
      </w:r>
      <w:r>
        <w:rPr>
          <w:lang w:val="id_ID" w:bidi="id_ID"/>
        </w:rPr>
        <w:t>Petrus mengajukan pertanyaan kepada orang-orang percaya Yahudi yang tidak ia harapkan untuk mereka jawab. Petrus bertanya, "Dapatkah ada yang keberatan atau mencegah orang-orang bukan Yahudi ini dibaptis karena mereka juga telah menerima Roh Kudus sama seperti kita?" Petrus mengatakan bahwa tidak ada seorang pun yang dapat keberatan. Mereka semua melihat pekerjaan Allah. Petrus kemudian memerintahkan orang-orang yang baru percaya untuk dibaptis.</w:t>
      </w:r>
    </w:p>
    <w:p>
      <w:pPr/>
      <w:r>
        <w:rPr>
          <w:lang w:val="id_ID" w:bidi="id_ID"/>
        </w:rPr>
      </w:r>
      <w:r>
        <w:rPr>
          <w:lang w:val="id_ID" w:bidi="id_ID"/>
        </w:rPr>
        <w:t>Orang-orang yang baru percaya, yang termasuk Kornelius, keluarganya, dan teman-temannya, meminta Petrus untuk tinggal bersama mereka selama beberapa hari.</w:t>
      </w:r>
    </w:p>
    <w:p>
      <w:pPr/>
      <w:r>
        <w:rPr>
          <w:lang w:val="id_ID" w:bidi="id_ID"/>
        </w:rPr>
      </w:r>
      <w:r>
        <w:rPr>
          <w:lang w:val="id_ID" w:bidi="id_ID"/>
        </w:rPr>
        <w:t xml:space="preserve">Sekarang, kelompok harus membuat papan cerita, menggambar, atau menggunakan benda-benda untuk memperagakan perikop ini dan tindakan-tindakan yang ada di dalamnya. </w:t>
      </w:r>
      <w:r>
        <w:rPr>
          <w:lang w:val="id_ID" w:bidi="id_ID"/>
        </w:rPr>
      </w:r>
    </w:p>
    <w:p>
      <w:pPr>
        <w:pStyle w:val="Heading3"/>
      </w:pPr>
      <w:r>
        <w:rPr>
          <w:lang w:val="id_ID" w:bidi="id_ID"/>
        </w:rPr>
        <w:t>Memperagakan Bacaan</w:t>
      </w:r>
    </w:p>
    <w:p>
      <w:pPr/>
      <w:r>
        <w:rPr>
          <w:lang w:val="id_ID" w:bidi="id_ID"/>
        </w:rPr>
      </w:r>
      <w:r>
        <w:rPr>
          <w:lang w:val="id_ID" w:bidi="id_ID"/>
        </w:rPr>
        <w:t>Dengarkan versi audio dari Kisah Para Rasul 10:34–48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Kisah ini memiliki 4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Kornelius</w:t>
      </w:r>
    </w:p>
    <w:p>
      <w:pPr>
        <w:pStyle w:val="ListBullet"/>
        <w:spacing w:line="240" w:lineRule="auto"/>
        <w:ind w:left="720"/>
      </w:pPr>
      <w:r>
        <w:rPr>
          <w:lang w:val="id_ID" w:bidi="id_ID"/>
        </w:rPr>
      </w:r>
      <w:r>
        <w:rPr>
          <w:lang w:val="id_ID" w:bidi="id_ID"/>
        </w:rPr>
        <w:t>Keluarga &amp; teman-teman Kornelius</w:t>
      </w:r>
    </w:p>
    <w:p>
      <w:pPr>
        <w:pStyle w:val="ListBullet"/>
        <w:spacing w:line="240" w:lineRule="auto"/>
        <w:ind w:left="720"/>
      </w:pPr>
      <w:r>
        <w:rPr>
          <w:lang w:val="id_ID" w:bidi="id_ID"/>
        </w:rPr>
      </w:r>
      <w:r>
        <w:rPr>
          <w:lang w:val="id_ID" w:bidi="id_ID"/>
        </w:rPr>
        <w:t>Orang-orang percaya dari Yope</w:t>
      </w:r>
    </w:p>
    <w:p>
      <w:pPr/>
      <w:r>
        <w:rPr>
          <w:lang w:val="id_ID" w:bidi="id_ID"/>
        </w:rPr>
      </w:r>
      <w:r>
        <w:rPr>
          <w:lang w:val="id_ID" w:bidi="id_ID"/>
        </w:rPr>
        <w:t>Peragakan perikop ini dua kali secara berkelompok. Kamu harus memperagakan bagian ini dalam bahasamu sendiri.</w:t>
      </w:r>
    </w:p>
    <w:p>
      <w:pPr/>
      <w:r>
        <w:rPr>
          <w:lang w:val="id_ID" w:bidi="id_ID"/>
        </w:rPr>
      </w:r>
      <w:r>
        <w:rPr>
          <w:lang w:val="id_ID" w:bidi="id_ID"/>
        </w:rPr>
        <w:t>Pertama, peragakan kisah ini tanpa berhenti. Perhatikan dialog, alur cerita, rangkaian peristiwa, dan urutan ceritanya. Pastikan Anda tidak melewatkan untuk memerankan bagian-bagian yang sulit atau penting dari cerita tersebut. Bantulah satu sama lain untuk mengingat setiap bagian dari cerita tersebut.</w:t>
      </w:r>
    </w:p>
    <w:p>
      <w:pPr/>
      <w:r>
        <w:rPr>
          <w:lang w:val="id_ID" w:bidi="id_ID"/>
        </w:rPr>
      </w:r>
      <w:r>
        <w:rPr>
          <w:lang w:val="id_ID" w:bidi="id_ID"/>
        </w:rPr>
        <w:t>Hentikan sebentar audio di sini dan peragakan bagian ini.</w:t>
      </w:r>
    </w:p>
    <w:p>
      <w:pPr/>
      <w:r>
        <w:rPr>
          <w:lang w:val="id_ID" w:bidi="id_ID"/>
        </w:rPr>
      </w:r>
      <w:r>
        <w:rPr>
          <w:lang w:val="id_ID" w:bidi="id_ID"/>
        </w:rPr>
        <w:t>Kelompok tersebut harus memperagakan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 dan kemungkinan responsnya.</w:t>
      </w:r>
    </w:p>
    <w:p>
      <w:pPr/>
      <w:r>
        <w:rPr>
          <w:lang w:val="id_ID" w:bidi="id_ID"/>
        </w:rPr>
      </w:r>
      <w:r>
        <w:rPr>
          <w:lang w:val="id_ID" w:bidi="id_ID"/>
        </w:rPr>
        <w:t>Dalam perikop sebelumnya, Petrus dan enam pengikut Yesus yang berbangsa Yahudi dari Yope tiba di rumah Kornelius di Kaisarea. Kornelius telah memanggil keluarga serta teman-temannya. Kornelius menyambut Petrus dan orang-orang dari Yope ke dalam rumahnya. Kornelius meminta Petrus untuk memberikan kepada mereka pesan dari Allah. Jika membantu tim Anda, Anda dapat memasukkan adegan ini sebagai bagian dari drama Anda.</w:t>
      </w:r>
    </w:p>
    <w:p>
      <w:pPr/>
      <w:r>
        <w:rPr>
          <w:lang w:val="id_ID" w:bidi="id_ID"/>
        </w:rPr>
      </w:r>
      <w:r>
        <w:rPr>
          <w:lang w:val="id_ID" w:bidi="id_ID"/>
        </w:rPr>
        <w:t>Peragakan Petrus sedang berbicara kepada orang banyak. Dia mengatakan kepada mereka bahwa ia sekarang tahu bahwa Allah tidak menunjukkan sikap pilih kasih atau memihak. Allah menerima semua orang yang menghormati Allah dan melakukan apa yang dapat diterima oleh-Nya. Petrus mengingatkan orang-orang tentang hal-hal yang sudah mereka ketahui—peristiwa-peristiwa baru-baru ini dari kehidupan Yesus.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aktor yang memerankan Petrus, "Bagaimana perasaan atau pikiran Anda?" Orang itu mungkin menjawab hal-hal seperti "Senang karena Allah memberikan penglihatan kepadaku untuk menunjukkan bahwa Dia menerima semua orang," atau "Merasa terhormat dapat bercerita tentang Yesus kepada Kornelius dan keluarganya," dan "Bersemangat untuk melihat apa tujuan Allah untuk kunjungan ini."</w:t>
      </w:r>
    </w:p>
    <w:p>
      <w:pPr>
        <w:pStyle w:val="ListBullet"/>
        <w:spacing w:line="240" w:lineRule="auto"/>
        <w:ind w:left="720"/>
      </w:pPr>
      <w:r>
        <w:rPr>
          <w:lang w:val="id_ID" w:bidi="id_ID"/>
        </w:rPr>
      </w:r>
      <w:r>
        <w:rPr>
          <w:lang w:val="id_ID" w:bidi="id_ID"/>
        </w:rPr>
        <w:t>Tanyakan kepada aktor yang memerankan Kornelius, "Bagaimana perasaan Anda atau apa yang Anda pikirkan?" Orang itu mungkin menjawab hal-hal seperti "Penuh harapan." Aku ingin tahu pesan apa yang dimiliki Allah bagiku melalui Petrus," atau "Bersemangat untuk mendengar lebih banyak tentang Yesus."</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Peragakan Petrus yang membagikan hal-hal yang tidak diketahui Kornelius dan mereka yang berkumpul. Petrus menceritakan bagaimana ia dan para pengikut Yesus yang terdekat lainnya adalah saksi mata terhadap kematian, penguburan, dan kebangkitan Yesus. Dia mengatakan kepada mereka bagaimana Yesus menampakkan diri kepada para pengikut-Nya dan makan bersama mereka. Petrus mengatakan kepada mereka yang berkumpul bahwa Yesus memerintahkan para pengikut-Nya untuk mengatakan kepada orang lain bahwa Allah menunjuk Yesus untuk menjadi hakim bagi semua orang. Petrus mengatakan kepada mereka bahwa para nabi Allah juga menegaskan bahwa pengampunan dosa datang melalui percaya kepada Yesus.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aktor yang memerankan keluarga Kornelius, "Bagaimana perasaan Anda atau apa yang Anda pikirkan?" Orang itu mungkin menjawab hal-hal seperti, "Bersemangat mendengar tentang Yesus dari seseorang yang bersama Dia," atau "Puas." "Aku akhirnya memahami apa arti dari semuanya," dan "Aku percaya!" Aku merasa seperti memuji Allah sekarang."</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Peragakan Roh Kudus menguasai orang-orang yang mendengar pesan Petrus. Mereka mulai berbicara dalam bahasa-bahasa yang tidak pernah mereka pelajari sebelumnya dan memuji Allah. Orang-orang percaya Yahudi kagum karena Allah telah memberikan karunia Roh Kudus kepada orang-orang bukan Yahudi yang berkumpul di sana.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aktor yang memerankan orang percaya dari Yope, "Bagaimana perasaan Anda atau apa yang Anda pikirkan?" Orang tersebut mungkin menjawab hal-hal seperti, "Penasaran." Mengapa orang-orang bukan Yahudi ini berbicara dalam bahasa-bahasa lain?" atau "Ini luar biasa!" Mereka diberdayakan oleh Roh Kudus, sama seperti kita!" dan "Bersemangat. Aku tidak sabar untuk menceritakan kepada saudara-saudara seiman yang lain tentang apa yang telah kita alami di sini."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Peragakan Petrus bertanya kepada orang-orang percaya dari Yope, "Dapatkah ada yang keberatan atau mencegah orang-orang bukan Yahudi ini dibaptis karena mereka juga telah menerima Roh Kudus sama seperti kita?" Petrus memerintahkan orang-orang yang baru percaya untuk dibaptis. Peragakan baptisan.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aktor yang memerankan orang-orang percaya dari Yope, "Bagaimana perasaan Anda atau apa yang Anda pikirkan?" Orang tersebut mungkin menjawab seperti, "Kaget!" Petrus benar. Allah tidak menunjukkan sikap pilih kasih," atau "Tidak yakin." Kurasa mereka harus dibaptis, jika Petrus mengatakan bahwa tidak apa-apa maka kurasa begitu," dan "Bersukacita! Aku suka melihat para pengikut Yesus yang baru dibaptis."</w:t>
      </w:r>
    </w:p>
    <w:p>
      <w:pPr>
        <w:pStyle w:val="ListBullet"/>
        <w:spacing w:line="240" w:lineRule="auto"/>
        <w:ind w:left="720"/>
      </w:pPr>
      <w:r>
        <w:rPr>
          <w:lang w:val="id_ID" w:bidi="id_ID"/>
        </w:rPr>
      </w:r>
      <w:r>
        <w:rPr>
          <w:lang w:val="id_ID" w:bidi="id_ID"/>
        </w:rPr>
        <w:t>Tanyakan kepada aktor yang memerankan Kornelius dan orang-orang baru percaya lainnya, "Bagaimana perasaan Anda atau apa yang Anda pikirkan?" Orang itu mungkin menjawab hal-hal seperti, "Diampuni." Aku sekarang memiliki damai dengan Allah," atau "Siap untuk taat kepada Yesus dan dibaptis," dan "Bersemangat untuk memberi tahu teman-temanku yang lain tentang Yesus."</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Orang-orang yang baru percaya, yang termasuk Kornelius, keluarganya, dan teman-temannya, meminta Petrus untuk tinggal bersama mereka selama beberapa hari.</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aktor yang memerankan Petrus, "Bagaimana perasaan atau pikiran Anda?" Orang itu mungkin menjawab hal-hal seperti, "Senang untuk tinggal bersama orang-orang yang baru percaya ini dan menceritakan kepada mereka lebih banyak tentang Yesus," atau "Bersemangat karena semua orang diterima oleh Allah," atau "Penuh sukacita." Aku diizinkan untuk membawa kabar baik kepada bangsa-bangsa lain, sama seperti yang Yesus perintahkan untuk kita lakukan."</w:t>
      </w:r>
      <w:r>
        <w:rPr>
          <w:lang w:val="id_ID" w:bidi="id_ID"/>
        </w:rPr>
      </w:r>
    </w:p>
    <w:p>
      <w:pPr>
        <w:pStyle w:val="Heading3"/>
      </w:pPr>
      <w:r>
        <w:rPr>
          <w:lang w:val="id_ID" w:bidi="id_ID"/>
        </w:rPr>
        <w:t>Melengkapi yang Kurang</w:t>
      </w:r>
    </w:p>
    <w:p>
      <w:pPr/>
      <w:r>
        <w:rPr>
          <w:lang w:val="id_ID" w:bidi="id_ID"/>
        </w:rPr>
      </w:r>
      <w:r>
        <w:rPr>
          <w:lang w:val="id_ID" w:bidi="id_ID"/>
        </w:rPr>
        <w:t>Dengarkan versi audio dari Kisah Para Rasul 10:34–48 dalam terjemahan yang paling mudah dimengerti.</w:t>
      </w:r>
    </w:p>
    <w:p>
      <w:pPr/>
      <w:r>
        <w:rPr>
          <w:lang w:val="id_ID" w:bidi="id_ID"/>
        </w:rPr>
      </w:r>
      <w:r>
        <w:rPr>
          <w:lang w:val="id_ID" w:bidi="id_ID"/>
        </w:rPr>
        <w:t>Pada tahap ini, kelompok akan membahas istilah dan kata-kata kunci dalam perikop ini.</w:t>
      </w:r>
    </w:p>
    <w:p>
      <w:pPr/>
      <w:r>
        <w:rPr>
          <w:lang w:val="id_ID" w:bidi="id_ID"/>
        </w:rPr>
      </w:r>
      <w:r>
        <w:rPr>
          <w:lang w:val="id_ID" w:bidi="id_ID"/>
        </w:rPr>
        <w:t xml:space="preserve">Petrus mengatakan kepada Kornelius dan mereka yang berkumpul di rumahnya bahwa Allah menerima orang-orang dari setiap </w:t>
      </w:r>
      <w:r>
        <w:rPr>
          <w:b/>
          <w:lang w:val="id_ID" w:bidi="id_ID"/>
        </w:rPr>
        <w:t>bangsa</w:t>
      </w:r>
      <w:r>
        <w:rPr>
          <w:lang w:val="id_ID" w:bidi="id_ID"/>
        </w:rPr>
        <w:t xml:space="preserve"> yang </w:t>
      </w:r>
      <w:r>
        <w:rPr>
          <w:b/>
          <w:lang w:val="id_ID" w:bidi="id_ID"/>
        </w:rPr>
        <w:t>takut</w:t>
      </w:r>
      <w:r>
        <w:rPr>
          <w:lang w:val="id_ID" w:bidi="id_ID"/>
        </w:rPr>
        <w:t xml:space="preserve"> kepada-Nya. Bangsa dalam perikop ini merujuk kepada kelompok etnis, ras, atau suku apa pun. Takut akan Allah berarti menghormati atau menunjukkan rasa hormat kepada-Nya. Gunakan kata-kata yang sama untuk bangsa dan takut akan Tuhan seperti yang telah Anda gunakan dalam perikop sebelumnya. </w:t>
      </w:r>
      <w:r>
        <w:rPr>
          <w:lang w:val="id_ID" w:bidi="id_ID"/>
        </w:rPr>
        <w:t>Bangsa</w:t>
      </w:r>
      <w:r>
        <w:rPr>
          <w:lang w:val="id_ID" w:bidi="id_ID"/>
        </w:rPr>
        <w:t xml:space="preserve"> dan </w:t>
      </w:r>
      <w:r>
        <w:rPr>
          <w:lang w:val="id_ID" w:bidi="id_ID"/>
        </w:rPr>
        <w:t>takut akan Tuhan</w:t>
      </w:r>
      <w:r>
        <w:rPr>
          <w:lang w:val="id_ID" w:bidi="id_ID"/>
        </w:rPr>
        <w:t xml:space="preserve"> terdapat di Daftar Kata Utama.</w:t>
      </w:r>
    </w:p>
    <w:p>
      <w:pPr/>
      <w:r>
        <w:rPr>
          <w:lang w:val="id_ID" w:bidi="id_ID"/>
        </w:rPr>
      </w:r>
      <w:r>
        <w:rPr>
          <w:lang w:val="id_ID" w:bidi="id_ID"/>
        </w:rPr>
        <w:t xml:space="preserve">Petrus mengatakan bahwa Allah mengutus pesan </w:t>
      </w:r>
      <w:r>
        <w:rPr>
          <w:b/>
          <w:lang w:val="id_ID" w:bidi="id_ID"/>
        </w:rPr>
        <w:t>kabar baik</w:t>
      </w:r>
      <w:r>
        <w:rPr>
          <w:lang w:val="id_ID" w:bidi="id_ID"/>
        </w:rPr>
        <w:t xml:space="preserve"> kepada </w:t>
      </w:r>
      <w:r>
        <w:rPr>
          <w:b/>
          <w:lang w:val="id_ID" w:bidi="id_ID"/>
        </w:rPr>
        <w:t>Israel</w:t>
      </w:r>
      <w:r>
        <w:rPr>
          <w:lang w:val="id_ID" w:bidi="id_ID"/>
        </w:rPr>
        <w:t xml:space="preserve">—bahwa ada </w:t>
      </w:r>
      <w:r>
        <w:rPr>
          <w:b/>
          <w:lang w:val="id_ID" w:bidi="id_ID"/>
        </w:rPr>
        <w:t>damai</w:t>
      </w:r>
      <w:r>
        <w:rPr>
          <w:lang w:val="id_ID" w:bidi="id_ID"/>
        </w:rPr>
        <w:t xml:space="preserve"> dengan Allah melalui Yesus </w:t>
      </w:r>
      <w:r>
        <w:rPr>
          <w:b/>
          <w:lang w:val="id_ID" w:bidi="id_ID"/>
        </w:rPr>
        <w:t>Kristus</w:t>
      </w:r>
      <w:r>
        <w:rPr>
          <w:lang w:val="id_ID" w:bidi="id_ID"/>
        </w:rPr>
        <w:t xml:space="preserve">, yang adalah </w:t>
      </w:r>
      <w:r>
        <w:rPr>
          <w:b/>
          <w:lang w:val="id_ID" w:bidi="id_ID"/>
        </w:rPr>
        <w:t>Tuhan</w:t>
      </w:r>
      <w:r>
        <w:rPr>
          <w:lang w:val="id_ID" w:bidi="id_ID"/>
        </w:rPr>
        <w:t xml:space="preserve"> atas semua. Dalam konteks ini, damai merujuk kepada hubungan yang dipulihkan dengan Allah di mana seseorang tidak lagi bertentangan dengan Allah dan jalan-Nya. Orang ini sekarang dapat menjalani hidup sepenuhnya. Dalam perikop ini, Tuhan merujuk kepada tuan atau kepala yang tertinggi. Petrus menegaskan bahwa Yesus adalah tuan bagi setiap orang, bukan hanya orang-orang Yahudi. Gunakan kata-kata yang sama untuk </w:t>
      </w:r>
      <w:r>
        <w:rPr>
          <w:lang w:val="id_ID" w:bidi="id_ID"/>
        </w:rPr>
        <w:t>kabar baik</w:t>
      </w:r>
      <w:r>
        <w:rPr>
          <w:lang w:val="id_ID" w:bidi="id_ID"/>
        </w:rPr>
        <w:t xml:space="preserve">, </w:t>
      </w:r>
      <w:r>
        <w:rPr>
          <w:lang w:val="id_ID" w:bidi="id_ID"/>
        </w:rPr>
        <w:t>Israel</w:t>
      </w:r>
      <w:r>
        <w:rPr>
          <w:lang w:val="id_ID" w:bidi="id_ID"/>
        </w:rPr>
        <w:t xml:space="preserve">, </w:t>
      </w:r>
      <w:r>
        <w:rPr>
          <w:lang w:val="id_ID" w:bidi="id_ID"/>
        </w:rPr>
        <w:t>damai</w:t>
      </w:r>
      <w:r>
        <w:rPr>
          <w:lang w:val="id_ID" w:bidi="id_ID"/>
        </w:rPr>
        <w:t xml:space="preserve">, </w:t>
      </w:r>
      <w:r>
        <w:rPr>
          <w:lang w:val="id_ID" w:bidi="id_ID"/>
        </w:rPr>
        <w:t>Kristus</w:t>
      </w:r>
      <w:r>
        <w:rPr>
          <w:lang w:val="id_ID" w:bidi="id_ID"/>
        </w:rPr>
        <w:t xml:space="preserve">, dan </w:t>
      </w:r>
      <w:r>
        <w:rPr>
          <w:lang w:val="id_ID" w:bidi="id_ID"/>
        </w:rPr>
        <w:t>Tuhan</w:t>
      </w:r>
      <w:r>
        <w:rPr>
          <w:lang w:val="id_ID" w:bidi="id_ID"/>
        </w:rPr>
        <w:t xml:space="preserve"> seperti yang telah Anda gunakan pada perikop sebelumnya. Kata-kata ini semua terdapat di Daftar Kata Utama.</w:t>
      </w:r>
    </w:p>
    <w:p>
      <w:pPr/>
      <w:r>
        <w:rPr>
          <w:lang w:val="id_ID" w:bidi="id_ID"/>
        </w:rPr>
      </w:r>
      <w:r>
        <w:rPr>
          <w:lang w:val="id_ID" w:bidi="id_ID"/>
        </w:rPr>
        <w:t xml:space="preserve">Setelah </w:t>
      </w:r>
      <w:r>
        <w:rPr>
          <w:b/>
          <w:lang w:val="id_ID" w:bidi="id_ID"/>
        </w:rPr>
        <w:t>baptisan</w:t>
      </w:r>
      <w:r>
        <w:rPr>
          <w:lang w:val="id_ID" w:bidi="id_ID"/>
        </w:rPr>
        <w:t xml:space="preserve"> yang diberitakan Yohanes, Allah </w:t>
      </w:r>
      <w:r>
        <w:rPr>
          <w:b/>
          <w:lang w:val="id_ID" w:bidi="id_ID"/>
        </w:rPr>
        <w:t>mengurapi</w:t>
      </w:r>
      <w:r>
        <w:rPr>
          <w:lang w:val="id_ID" w:bidi="id_ID"/>
        </w:rPr>
        <w:t xml:space="preserve"> Yesus dengan </w:t>
      </w:r>
      <w:r>
        <w:rPr>
          <w:b/>
          <w:lang w:val="id_ID" w:bidi="id_ID"/>
        </w:rPr>
        <w:t>Roh Kudus</w:t>
      </w:r>
      <w:r>
        <w:rPr>
          <w:lang w:val="id_ID" w:bidi="id_ID"/>
        </w:rPr>
        <w:t xml:space="preserve">. Baptisan adalah upacara pembasuhan dengan air yang menunjukkan bahwa orang-orang telah berpaling dari dosa-dosa mereka dan berbalik kepada Allah. Mengurapi adalah menuangkan minyak ke atas seseorang atau sesuatu untuk mengkhususkan mereka bagi pelayanan kepada Allah. Roh Kudus merujuk kepada Roh Allah. Gunakan kata-kata yang sama untuk baptisan, diurapi, dan Roh Kudus seperti yang telah Anda gunakan sebelumnya. Istilah </w:t>
      </w:r>
      <w:r>
        <w:rPr>
          <w:lang w:val="id_ID" w:bidi="id_ID"/>
        </w:rPr>
        <w:t>baptisan</w:t>
      </w:r>
      <w:r>
        <w:rPr>
          <w:lang w:val="id_ID" w:bidi="id_ID"/>
        </w:rPr>
        <w:t xml:space="preserve">, </w:t>
      </w:r>
      <w:r>
        <w:rPr>
          <w:lang w:val="id_ID" w:bidi="id_ID"/>
        </w:rPr>
        <w:t>diurapi</w:t>
      </w:r>
      <w:r>
        <w:rPr>
          <w:lang w:val="id_ID" w:bidi="id_ID"/>
        </w:rPr>
        <w:t xml:space="preserve">, </w:t>
      </w:r>
      <w:r>
        <w:rPr>
          <w:lang w:val="id_ID" w:bidi="id_ID"/>
        </w:rPr>
        <w:t>kudus</w:t>
      </w:r>
      <w:r>
        <w:rPr>
          <w:lang w:val="id_ID" w:bidi="id_ID"/>
        </w:rPr>
        <w:t xml:space="preserve">, dan </w:t>
      </w:r>
      <w:r>
        <w:rPr>
          <w:lang w:val="id_ID" w:bidi="id_ID"/>
        </w:rPr>
        <w:t>Roh Kudus</w:t>
      </w:r>
      <w:r>
        <w:rPr>
          <w:lang w:val="id_ID" w:bidi="id_ID"/>
        </w:rPr>
        <w:t xml:space="preserve"> terdapat di Daftar Kata Utama.</w:t>
      </w:r>
    </w:p>
    <w:p>
      <w:pPr/>
      <w:r>
        <w:rPr>
          <w:lang w:val="id_ID" w:bidi="id_ID"/>
        </w:rPr>
      </w:r>
      <w:r>
        <w:rPr>
          <w:lang w:val="id_ID" w:bidi="id_ID"/>
        </w:rPr>
        <w:t xml:space="preserve">Petrus mengatakan bahwa Yesus menyembuhkan semua yang ditindas oleh </w:t>
      </w:r>
      <w:r>
        <w:rPr>
          <w:b/>
          <w:lang w:val="id_ID" w:bidi="id_ID"/>
        </w:rPr>
        <w:t>Iblis</w:t>
      </w:r>
      <w:r>
        <w:rPr>
          <w:lang w:val="id_ID" w:bidi="id_ID"/>
        </w:rPr>
        <w:t xml:space="preserve">, Setan. Iblis atau Setan adalah pemimpin roh-roh kejahatan. Gunakan kata yang sama untuk Iblis seperti yang telah Anda gunakan dalam perikop sebelumnya. Untuk informasi lebih lanjut, lihat </w:t>
      </w:r>
      <w:r>
        <w:rPr>
          <w:lang w:val="id_ID" w:bidi="id_ID"/>
        </w:rPr>
        <w:t>Iblis</w:t>
      </w:r>
      <w:r>
        <w:rPr>
          <w:lang w:val="id_ID" w:bidi="id_ID"/>
        </w:rPr>
        <w:t xml:space="preserve"> atau </w:t>
      </w:r>
      <w:r>
        <w:rPr>
          <w:lang w:val="id_ID" w:bidi="id_ID"/>
        </w:rPr>
        <w:t>Setan</w:t>
      </w:r>
      <w:r>
        <w:rPr>
          <w:lang w:val="id_ID" w:bidi="id_ID"/>
        </w:rPr>
        <w:t xml:space="preserve"> di Daftar Kata Utama.</w:t>
      </w:r>
    </w:p>
    <w:p>
      <w:pPr/>
      <w:r>
        <w:rPr>
          <w:lang w:val="id_ID" w:bidi="id_ID"/>
        </w:rPr>
      </w:r>
      <w:r>
        <w:rPr>
          <w:lang w:val="id_ID" w:bidi="id_ID"/>
        </w:rPr>
        <w:t xml:space="preserve">Petrus mengatakan bahwa ia dan para murid yang lain adalah saksi tentang apa yang Yesus lakukan di </w:t>
      </w:r>
      <w:r>
        <w:rPr>
          <w:b/>
          <w:lang w:val="id_ID" w:bidi="id_ID"/>
        </w:rPr>
        <w:t>negara orang Yahudi</w:t>
      </w:r>
      <w:r>
        <w:rPr>
          <w:lang w:val="id_ID" w:bidi="id_ID"/>
        </w:rPr>
        <w:t xml:space="preserve"> dan di </w:t>
      </w:r>
      <w:r>
        <w:rPr>
          <w:b/>
          <w:lang w:val="id_ID" w:bidi="id_ID"/>
        </w:rPr>
        <w:t>Yerusalem</w:t>
      </w:r>
      <w:r>
        <w:rPr>
          <w:lang w:val="id_ID" w:bidi="id_ID"/>
        </w:rPr>
        <w:t xml:space="preserve">. Negara orang Yahudi merujuk kepada Yudea Yerusalem adalah kota yang paling penting bagi orang-orang Yahudi. Gunakan kata-kata yang sama untuk negara orang Yahudi dan Yerusalem seperti yang telah Anda gunakan sebelumnya. Untuk informasi lebih lanjut, lihat </w:t>
      </w:r>
      <w:r>
        <w:rPr>
          <w:lang w:val="id_ID" w:bidi="id_ID"/>
        </w:rPr>
        <w:t xml:space="preserve">Yudea </w:t>
      </w:r>
      <w:r>
        <w:rPr>
          <w:lang w:val="id_ID" w:bidi="id_ID"/>
        </w:rPr>
        <w:t xml:space="preserve"> dan </w:t>
      </w:r>
      <w:r>
        <w:rPr>
          <w:lang w:val="id_ID" w:bidi="id_ID"/>
        </w:rPr>
        <w:t xml:space="preserve">Yerusalem </w:t>
      </w:r>
      <w:r>
        <w:rPr>
          <w:lang w:val="id_ID" w:bidi="id_ID"/>
        </w:rPr>
        <w:t xml:space="preserve"> di Daftar Kata Utama.</w:t>
      </w:r>
    </w:p>
    <w:p>
      <w:pPr/>
      <w:r>
        <w:rPr>
          <w:lang w:val="id_ID" w:bidi="id_ID"/>
        </w:rPr>
      </w:r>
      <w:r>
        <w:rPr>
          <w:lang w:val="id_ID" w:bidi="id_ID"/>
        </w:rPr>
        <w:t xml:space="preserve">Berhentilah dan tunjukkan peta </w:t>
      </w:r>
      <w:r>
        <w:rPr>
          <w:lang w:val="id_ID" w:bidi="id_ID"/>
        </w:rPr>
        <w:t>Yudea dan Yerusalem</w:t>
      </w:r>
      <w:r>
        <w:rPr>
          <w:lang w:val="id_ID" w:bidi="id_ID"/>
        </w:rPr>
        <w:t xml:space="preserve"> jika tim Anda perlu melihatnya. Hentikanlah rekaman di sini. </w:t>
      </w:r>
    </w:p>
    <w:p>
      <w:pPr/>
      <w:r>
        <w:rPr>
          <w:lang w:val="id_ID" w:bidi="id_ID"/>
        </w:rPr>
      </w:r>
      <w:r>
        <w:rPr>
          <w:lang w:val="id_ID" w:bidi="id_ID"/>
        </w:rPr>
        <w:t xml:space="preserve">Petrus mengatakan kepada mereka yang berkumpul bahwa semua </w:t>
      </w:r>
      <w:r>
        <w:rPr>
          <w:b/>
          <w:lang w:val="id_ID" w:bidi="id_ID"/>
        </w:rPr>
        <w:t>nabi</w:t>
      </w:r>
      <w:r>
        <w:rPr>
          <w:lang w:val="id_ID" w:bidi="id_ID"/>
        </w:rPr>
        <w:t xml:space="preserve"> bersaksi bahwa semua orang yang percaya kepada Yesus menerima </w:t>
      </w:r>
      <w:r>
        <w:rPr>
          <w:b/>
          <w:lang w:val="id_ID" w:bidi="id_ID"/>
        </w:rPr>
        <w:t>pengampunan</w:t>
      </w:r>
      <w:r>
        <w:rPr>
          <w:lang w:val="id_ID" w:bidi="id_ID"/>
        </w:rPr>
        <w:t xml:space="preserve"> </w:t>
      </w:r>
      <w:r>
        <w:rPr>
          <w:b/>
          <w:lang w:val="id_ID" w:bidi="id_ID"/>
        </w:rPr>
        <w:t>dosa-dosa</w:t>
      </w:r>
      <w:r>
        <w:rPr>
          <w:lang w:val="id_ID" w:bidi="id_ID"/>
        </w:rPr>
        <w:t xml:space="preserve">. Seorang nabi adalah seseorang yang menerima pesan dari Allah yang harus ia berikan kepada orang-orang. Dosa adalah ketidaktaatan kepada Allah. Dalam konteks ini, pengampunan adalah ketika Allah menghapuskan dosa seseorang dan memulihkan hubungan mereka dengan-Nya. Gunakan kata-kata yang sama untuk Nabi, Pengampunan, dan dosa seperti yang telah Anda gunakan dalam perikop sebelumnya. Lihat Daftar Kata Utama untuk informasi lebih lanjut tentang </w:t>
      </w:r>
      <w:r>
        <w:rPr>
          <w:lang w:val="id_ID" w:bidi="id_ID"/>
        </w:rPr>
        <w:t>Nabi</w:t>
      </w:r>
      <w:r>
        <w:rPr>
          <w:lang w:val="id_ID" w:bidi="id_ID"/>
        </w:rPr>
        <w:t xml:space="preserve">, </w:t>
      </w:r>
      <w:r>
        <w:rPr>
          <w:lang w:val="id_ID" w:bidi="id_ID"/>
        </w:rPr>
        <w:t>Pengampunan</w:t>
      </w:r>
      <w:r>
        <w:rPr>
          <w:lang w:val="id_ID" w:bidi="id_ID"/>
        </w:rPr>
        <w:t xml:space="preserve">, dan </w:t>
      </w:r>
      <w:r>
        <w:rPr>
          <w:lang w:val="id_ID" w:bidi="id_ID"/>
        </w:rPr>
        <w:t>dosa</w:t>
      </w:r>
      <w:r>
        <w:rPr>
          <w:lang w:val="id_ID" w:bidi="id_ID"/>
        </w:rPr>
        <w:t>.</w:t>
      </w:r>
    </w:p>
    <w:p>
      <w:pPr/>
      <w:r>
        <w:rPr>
          <w:lang w:val="id_ID" w:bidi="id_ID"/>
        </w:rPr>
      </w:r>
      <w:r>
        <w:rPr>
          <w:lang w:val="id_ID" w:bidi="id_ID"/>
        </w:rPr>
        <w:t xml:space="preserve">Roh Kudus datang atau menguasai mereka yang mendengar pesan itu. Para </w:t>
      </w:r>
      <w:r>
        <w:rPr>
          <w:b/>
          <w:lang w:val="id_ID" w:bidi="id_ID"/>
        </w:rPr>
        <w:t>orang percaya</w:t>
      </w:r>
      <w:r>
        <w:rPr>
          <w:lang w:val="id_ID" w:bidi="id_ID"/>
        </w:rPr>
        <w:t xml:space="preserve"> yang </w:t>
      </w:r>
      <w:r>
        <w:rPr>
          <w:b/>
          <w:lang w:val="id_ID" w:bidi="id_ID"/>
        </w:rPr>
        <w:t>bersunat</w:t>
      </w:r>
      <w:r>
        <w:rPr>
          <w:lang w:val="id_ID" w:bidi="id_ID"/>
        </w:rPr>
        <w:t xml:space="preserve">, yaitu para pengikut Yesus yang berbangsa Yahudi, merasa takjub. Sunat adalah kebiasaan Yahudi untuk memotong kulit longgar pada ujung penis anak laki-laki. Itu adalah tanda bahwa laki-laki tersebut adalah bagian dari agama Yahudi dan umat pilihan Tuhan, Israel. Gunakan kata yang sama untuk orang disunat dan orang percaya seperti yang telah Anda gunakan sebelumnya. Untuk informasi lebih lanjut tentang kata-kata </w:t>
      </w:r>
      <w:r>
        <w:rPr>
          <w:lang w:val="id_ID" w:bidi="id_ID"/>
        </w:rPr>
        <w:t>sunat</w:t>
      </w:r>
      <w:r>
        <w:rPr>
          <w:lang w:val="id_ID" w:bidi="id_ID"/>
        </w:rPr>
        <w:t xml:space="preserve"> dan </w:t>
      </w:r>
      <w:r>
        <w:rPr>
          <w:lang w:val="id_ID" w:bidi="id_ID"/>
        </w:rPr>
        <w:t>orang percaya</w:t>
      </w:r>
      <w:r>
        <w:rPr>
          <w:lang w:val="id_ID" w:bidi="id_ID"/>
        </w:rPr>
        <w:t>, lihat Daftar Kata Utama.</w:t>
      </w:r>
    </w:p>
    <w:p>
      <w:pPr/>
      <w:r>
        <w:rPr>
          <w:lang w:val="id_ID" w:bidi="id_ID"/>
        </w:rPr>
      </w:r>
      <w:r>
        <w:rPr>
          <w:lang w:val="id_ID" w:bidi="id_ID"/>
        </w:rPr>
        <w:t xml:space="preserve">Orang-orang percaya Yahudi takjub karena karunia Roh Kudus diberikan kepada orang-orang bukan </w:t>
      </w:r>
      <w:r>
        <w:rPr>
          <w:b/>
          <w:lang w:val="id_ID" w:bidi="id_ID"/>
        </w:rPr>
        <w:t>Yahudi</w:t>
      </w:r>
      <w:r>
        <w:rPr>
          <w:lang w:val="id_ID" w:bidi="id_ID"/>
        </w:rPr>
        <w:t xml:space="preserve">, atau orang-orang non-Yahudi. Orang-orang bukan Yahudi </w:t>
      </w:r>
      <w:r>
        <w:rPr>
          <w:b/>
          <w:lang w:val="id_ID" w:bidi="id_ID"/>
        </w:rPr>
        <w:t>berbicara dalam bahasa lidah</w:t>
      </w:r>
      <w:r>
        <w:rPr>
          <w:lang w:val="id_ID" w:bidi="id_ID"/>
        </w:rPr>
        <w:t xml:space="preserve">. Dalam konteks ini, berbicara dalam bahasa lidah mungkin berarti bahwa mereka berbicara dengan kata-kata atau dalam bahasa-bahasa yang tidak mereka pelajari dan yang dimampukan oleh Roh Kudus untuk mereka ucapkan. Terjemahkan kata-kata untuk orang bukan Yahudi dan berbicara dalam bahasa lidah dengan cara yang sama seperti yang Anda lakukan dalam perikop sebelumnya. Lihat daftar kata utama untuk informasi lebih lanjut tentang orang-orang non </w:t>
      </w:r>
      <w:r>
        <w:rPr>
          <w:lang w:val="id_ID" w:bidi="id_ID"/>
        </w:rPr>
        <w:t>Yahudi</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teks tersebut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Seorang anggota kelompok harus menyampaikan beberapa kalimat dari perikop itu lalu berhenti sejenak. Anggota kelompok lain harus menceritakan bagian selanjutnya dari perikop itu dan berhenti sejenak. Lakukan hal ini sampai kelompok itu telah menceritakan kembali semua perikop tersebut. Dalam tahap ini anggota kelompok dapat saling mengoreksi. Hentikan sebentar rekaman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mengingat perikop tersebut. Hentikan sebentar rekaman ini di sini.</w:t>
      </w:r>
    </w:p>
    <w:p>
      <w:pPr/>
      <w:r>
        <w:rPr>
          <w:lang w:val="id_ID" w:bidi="id_ID"/>
        </w:rPr>
      </w:r>
      <w:r>
        <w:rPr>
          <w:lang w:val="id_ID" w:bidi="id_ID"/>
        </w:rPr>
        <w:t>Selanjutnya, kelompok dapat memutuskan versi mana dari perikop tersebut yang paling disukai. Anda mungkin merasa bahwa Anda menyukai cara salah satu anggota kelompok menceritakan suatu adegan, tetapi menyukai cara anggota kelompok lain menceritakan adegan lainnya. Hentikan sebentar rekaman ini di sini.</w:t>
      </w:r>
    </w:p>
    <w:p>
      <w:pPr/>
      <w:r>
        <w:rPr>
          <w:lang w:val="id_ID" w:bidi="id_ID"/>
        </w:rPr>
      </w:r>
      <w:r>
        <w:rPr>
          <w:lang w:val="id_ID" w:bidi="id_ID"/>
        </w:rPr>
        <w:t>Akhirnya, kelompok dapat menyusun versi akhir dari kutipan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11:1–18</w:t>
      </w:r>
      <w:r>
        <w:rPr>
          <w:lang w:val="id_ID" w:bidi="id_ID"/>
        </w:rPr>
      </w:r>
    </w:p>
    <w:p>
      <w:pPr>
        <w:pStyle w:val="Heading3"/>
      </w:pPr>
      <w:r>
        <w:rPr>
          <w:lang w:val="id_ID" w:bidi="id_ID"/>
        </w:rPr>
        <w:t>Dengar dan Renungkan</w:t>
      </w:r>
    </w:p>
    <w:p>
      <w:pPr/>
      <w:r>
        <w:rPr>
          <w:lang w:val="id_ID" w:bidi="id_ID"/>
        </w:rPr>
      </w:r>
      <w:r>
        <w:rPr>
          <w:lang w:val="id_ID" w:bidi="id_ID"/>
        </w:rPr>
        <w:t>Dengarkan Kisah Para Rasul 11:1–18 dan renungkan di dalam hati Anda. Dengarkan teks ini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tidak Anda sukai atau tidak mengerti?</w:t>
      </w:r>
    </w:p>
    <w:p>
      <w:pPr>
        <w:pStyle w:val="ListBullet"/>
        <w:spacing w:line="240" w:lineRule="auto"/>
        <w:ind w:left="720"/>
      </w:pPr>
      <w:r>
        <w:rPr>
          <w:lang w:val="id_ID" w:bidi="id_ID"/>
        </w:rPr>
      </w:r>
      <w:r>
        <w:rPr>
          <w:lang w:val="id_ID" w:bidi="id_ID"/>
        </w:rPr>
        <w:t>Apa yang kisah ini sampaikan kepada kita tentang Allah atau Yesus?</w:t>
      </w:r>
    </w:p>
    <w:p>
      <w:pPr>
        <w:pStyle w:val="ListBullet"/>
        <w:spacing w:line="240" w:lineRule="auto"/>
        <w:ind w:left="720"/>
      </w:pPr>
      <w:r>
        <w:rPr>
          <w:lang w:val="id_ID" w:bidi="id_ID"/>
        </w:rPr>
      </w:r>
      <w:r>
        <w:rPr>
          <w:lang w:val="id_ID" w:bidi="id_ID"/>
        </w:rPr>
        <w:t>Apa yang dikisahkan cerita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dipahami.</w:t>
      </w:r>
    </w:p>
    <w:p>
      <w:pPr/>
      <w:r>
        <w:rPr>
          <w:lang w:val="id_ID" w:bidi="id_ID"/>
        </w:rPr>
      </w:r>
      <w:r>
        <w:rPr>
          <w:lang w:val="id_ID" w:bidi="id_ID"/>
        </w:rPr>
        <w:t>Kisah ini terjadi setelah seluruh rumah tangga orang-orang bukan Yahudi di Kaisarea percaya kepada Yesus. Ingatlah bahwa ini adalah komandan Romawi bernama Kornelius, keluarganya, dan para hambanya. Kisah ini merujuk kepada Kornelius hanya sebagai "pria bukan Yahudi." Petrus dan enam orang Yahudi lainnya yang percaya kepada Yesus melihat ini terjadi. Kemudian para rasul lainnya dan orang Yahudi yang percaya kepada Yesus, atau "saudara-saudari," yang tinggal di daerah lain di wilayah Yudea mendengar berita ini. Para rasul adalah murid-murid Yahudi yang dipilih Yesus sebagai wakil-Nya. Sebelum Yesus kembali ke surga, Yesus berpesan kepada para rasul untuk menceritakan kepada orang-orang tentang Dia.</w:t>
      </w:r>
    </w:p>
    <w:p>
      <w:pPr/>
      <w:r>
        <w:rPr>
          <w:lang w:val="id_ID" w:bidi="id_ID"/>
        </w:rPr>
      </w:r>
      <w:r>
        <w:rPr>
          <w:lang w:val="id_ID" w:bidi="id_ID"/>
        </w:rPr>
        <w:t>Petrus dan enam orang itu kemudian melakukan perjalanan ke tenggara dari Kaisarea sekitar 112 kilometer, 70 mil, untuk kembali ke Yerusalem. Di Yerusalem, orang-orang Yahudi yang percaya kepada Yesus dan mengikuti hukum Yahudi, atau orang-orang percaya Yahudi yang telah disunat, mengkritik Petrus. Beberapa orang Yahudi yang percaya kepada Yesus terus mengikuti hukum agama Yahudi dengan ketat. Mereka disebut "orang yang disunat," misalnya, karena mereka terus bersikeras bahwa laki-laki Yahudi harus disunat menurut hukum Yahudi. Mereka bahkan tidak ingin makan bersama orang-orang bukan Yahudi, atau orang-orang percaya non-Yahudi, karena mereka menganggap mereka Najis. Orang-orang percaya ini menuduh Petrus melanggar hukum Yahudi dengan makan hidangan di rumah orang bukan Yahudi yang tidak bersunat. Jadi, Petrus menjelaskan apa yang terjadi.</w:t>
      </w:r>
    </w:p>
    <w:p>
      <w:pPr/>
      <w:r>
        <w:rPr>
          <w:lang w:val="id_ID" w:bidi="id_ID"/>
        </w:rPr>
      </w:r>
      <w:r>
        <w:rPr>
          <w:lang w:val="id_ID" w:bidi="id_ID"/>
        </w:rPr>
        <w:t xml:space="preserve">Tunjukkan peta yang menunjukkan </w:t>
      </w:r>
      <w:r>
        <w:rPr>
          <w:lang w:val="id_ID" w:bidi="id_ID"/>
        </w:rPr>
        <w:t>perjalanan Petrus di Yudea, termasuk Yerusalem, Yope, dan Kaisarea</w:t>
      </w:r>
      <w:r>
        <w:rPr>
          <w:lang w:val="id_ID" w:bidi="id_ID"/>
        </w:rPr>
        <w:t>.</w:t>
      </w:r>
    </w:p>
    <w:p>
      <w:pPr/>
      <w:r>
        <w:rPr>
          <w:lang w:val="id_ID" w:bidi="id_ID"/>
        </w:rPr>
      </w:r>
      <w:r>
        <w:rPr>
          <w:lang w:val="id_ID" w:bidi="id_ID"/>
        </w:rPr>
        <w:t>Sisa dari kisah ini adalah Petrus menceritakan kembali peristiwa-peristiwa yang telah terjadi. Petrus mengatakan kepada orang-orang percaya Yahudi bahwa ia tinggal di rumah seseorang di Yope. Sementara Petrus sedang berdoa, ia pun mendapat suatu penglihatan. Kemudian Allah menunjukkan penglihatan kepada Petrus. "Penglihatan" merujuk kepada pengalaman supranatural di mana Allah mengungkapkan pesan kepada seseorang ketika mereka terjaga. Dalam penglihatan itu, Petrus melihat sesuatu seperti selembar kain besar atau sepotong kain yang diturunkan pada keempat penjurunya dari surga, atau langit. Petrus melihat ke dalam lembaran itu ketika turun kepadanya. Petrus melihat hewan-hewan jinak atau "hewan berkaki empat di bumi," hewan liar, reptil atau "makhluk merayap," dan burung atau "burung di udara atau langit." Hukum Yahudi menganggap hewan-hewan ini "Najis" atau secara ritual tidak layak untuk dimakan. Jadi, orang-orang Yahudi yang taat seperti Petrus tidak pernah makan hewan-hewan ini. Dalam penglihatan Allah mengatakan kepada Petrus untuk membunuh dan memakan hewan-hewan ini.</w:t>
      </w:r>
    </w:p>
    <w:p>
      <w:pPr/>
      <w:r>
        <w:rPr>
          <w:lang w:val="id_ID" w:bidi="id_ID"/>
        </w:rPr>
      </w:r>
      <w:r>
        <w:rPr>
          <w:lang w:val="id_ID" w:bidi="id_ID"/>
        </w:rPr>
        <w:t xml:space="preserve">Diskusikan contoh nyata tentang seseorang dalam budaya Anda yang memiliki penglihatan. Apa yang dialami orang ini? Bagaimana orang ini tahu bahwa mereka sedang mengalami penglihatan? Tunjukkan gambar seperti apa </w:t>
      </w:r>
      <w:r>
        <w:rPr>
          <w:lang w:val="id_ID" w:bidi="id_ID"/>
        </w:rPr>
        <w:t>lembaran berisi hewan-hewan</w:t>
      </w:r>
      <w:r>
        <w:rPr>
          <w:lang w:val="id_ID" w:bidi="id_ID"/>
        </w:rPr>
        <w:t xml:space="preserve"> itu saat turun dari langit.</w:t>
      </w:r>
    </w:p>
    <w:p>
      <w:pPr/>
      <w:r>
        <w:rPr>
          <w:lang w:val="id_ID" w:bidi="id_ID"/>
        </w:rPr>
      </w:r>
      <w:r>
        <w:rPr>
          <w:lang w:val="id_ID" w:bidi="id_ID"/>
        </w:rPr>
        <w:t>Petrus berkata, "Tidak, Tuhan, atau Guru." Petrus mengatakan bahwa ia tidak pernah makan makanan najis apa pun. Allah berbicara kepada Petrus lagi dengan mengatakan bahwa Allah telah membuat hewan-hewan najis itu bersih. Jadi, Allah mengatakan kepada Petrus untuk tidak menyebut hewan-hewan itu najis lagi. Semua ini terjadi tiga kali. Kemudian Allah menyebabkan lembaran itu dan semua yang ada di dalamnya kembali ke langit. Penglihatan Petrus berakhir.</w:t>
      </w:r>
    </w:p>
    <w:p>
      <w:pPr/>
      <w:r>
        <w:rPr>
          <w:lang w:val="id_ID" w:bidi="id_ID"/>
        </w:rPr>
      </w:r>
      <w:r>
        <w:rPr>
          <w:lang w:val="id_ID" w:bidi="id_ID"/>
        </w:rPr>
        <w:t>Segera setelah penglihatan itu berhenti, tiga pria non-Yahudi tiba di rumah tempat Petrus tinggal di Yope. Seorang pria bukan Yahudi dari Kaisarea mengutus ketiga orang itu untuk meminta Petrus datang ke Kaisarea. Roh Kudus mengatakan kepada Petrus agar tidak khawatir bahwa orang-orang itu adalah orang-orang bukan Yahudi dan bahwa Petrus harus pergi bersama orang-orang bukan Yahudi itu. Enam "saudara," atau orang-orang Yahudi yang percaya kepada Yesus, juga pergi bersama Petrus dan ketiga orang bukan Yahudi itu ke Kaisarea. Kelompok itu tiba di rumah orang bukan Yahudi yang telah meminta Petrus untuk datang. Orang bukan Yahudi ini mengatakan kepada orang-orang percaya Yahudi bahwa salah satu utusan Allah, seorang malaikat, datang ke rumahnya. Malaikat itu menyuruh orang bukan Yahudi tersebut untuk mengutus utusan ke Yope, meminta seorang pria bernama Simon Petrus untuk datang menemui orang bukan Yahudi itu di Kaisarea. Malaikat itu menjelaskan bahwa Petrus akan menyampaikan sebuah pesan kepada orang bukan Yahudi itu dan semua orang di rumah tersebut tentang bagaimana Allah dapat menyelamatkan mereka dari konsekuensi dosa-dosa mereka. Beberapa terjemahan berbicara tentang pesan Petrus "yang melaluinya kamu akan diselamatkan." Penting untuk dicatat bahwa bukan kata-kata itu yang menyelamatkan. Allah adalah Dia yang menyelamatkan. Petrus hanya membagikan informasi tentang Yesus.</w:t>
      </w:r>
    </w:p>
    <w:p>
      <w:pPr/>
      <w:r>
        <w:rPr>
          <w:lang w:val="id_ID" w:bidi="id_ID"/>
        </w:rPr>
      </w:r>
      <w:r>
        <w:rPr>
          <w:lang w:val="id_ID" w:bidi="id_ID"/>
        </w:rPr>
        <w:t>Sementara Petrus memberitahu kelompok orang bukan Yahudi tentang Yesus, "Roh Kudus turun ke atas mereka, sama seperti Ia turun ke atas kita pada mulanya." Di sini Petrus mengingat waktu Allah mengutus Roh Kudus kepada semua orang Yahudi di Yerusalem yang percaya kepada Yesus. Allah melakukan hal yang sama lagi, kali ini mengutus Roh Kudus kepada semua orang bukan Yahudi yang percaya kepada Yesus. Petrus juga mengingat apa yang Yesus katakan kepada murid-murid-Nya sebelum Yesus kembali ke surga: "Yohanes membaptis dengan air, tetapi kamu akan dibaptis dengan Roh Kudus."</w:t>
      </w:r>
    </w:p>
    <w:p>
      <w:pPr/>
      <w:r>
        <w:rPr>
          <w:lang w:val="id_ID" w:bidi="id_ID"/>
        </w:rPr>
      </w:r>
      <w:r>
        <w:rPr>
          <w:lang w:val="id_ID" w:bidi="id_ID"/>
        </w:rPr>
        <w:t>Petrus selesai menceritakan kepada orang-orang percaya Yahudi di Yerusalem tentang Allah yang menerima orang-orang bukan Yahudi ke dalam keluarga Allah. Petrus kemudian mengatakan bahwa Allah memberikan Roh Kudus kepada orang-orang bukan Yahudi yang percaya kepada Yesus, sama seperti Allah memberikan Roh Kudus kepada orang-orang Yahudi yang percaya kepada Yesus. Petrus bertanya, "Siapakah aku ini sehingga menghalangi jalan Allah?" Petrus tidak mengharapkan jawaban atas pertanyaan ini. Allah menerima orang-orang percaya bukan Yahudi. Petrus tahu bahwa, jika ia tidak menerima orang-orang percaya dari bangsa bukan Yahudi, itu akan sama dengan menentang Allah. Petrus mengatakan bahwa ia menerima orang-orang percaya bukan Yahudi sama seperti yang dilakukan Allah. Pertanyaan Petrus juga menyiratkan bahwa orang-orang percaya Yahudi menentang Allah jika mereka tidak menerima orang-orang percaya dari bangsa bukan Yahudi. Setelah mendengar laporan ini, orang-orang percaya Yahudi di Yerusalem berhenti mengkritik Petrus. Bahkan, orang-orang percaya Yahudi memuji Allah karena memberikan kesempatan atau "hadiah" kepada orang-orang percaya bukan Yahudi seperti orang-orang percaya Yahudi. Allah memberikan kesempatan kepada orang-orang percaya ini untuk "bertobat," atau berbalik dari dosa dan berbalik kepada Allah. Karena orang-orang bukan Yahudi ini bertobat, mereka dapat mulai menjalani hidup mereka dengan mengikuti jalan Allah.</w:t>
      </w:r>
      <w:r>
        <w:rPr>
          <w:lang w:val="id_ID" w:bidi="id_ID"/>
        </w:rPr>
      </w:r>
    </w:p>
    <w:p>
      <w:pPr>
        <w:pStyle w:val="Heading3"/>
      </w:pPr>
      <w:r>
        <w:rPr>
          <w:lang w:val="id_ID" w:bidi="id_ID"/>
        </w:rPr>
        <w:t>Menjelaskan Adegan</w:t>
      </w:r>
    </w:p>
    <w:p>
      <w:pPr/>
      <w:r>
        <w:rPr>
          <w:lang w:val="id_ID" w:bidi="id_ID"/>
        </w:rPr>
      </w:r>
      <w:r>
        <w:rPr>
          <w:lang w:val="id_ID" w:bidi="id_ID"/>
        </w:rPr>
        <w:t>Dengarkan teksnya sekali lagi dalam versi yang paling mudah dimengerti.</w:t>
      </w:r>
    </w:p>
    <w:p>
      <w:pPr/>
      <w:r>
        <w:rPr>
          <w:lang w:val="id_ID" w:bidi="id_ID"/>
        </w:rPr>
      </w:r>
      <w:r>
        <w:rPr>
          <w:lang w:val="id_ID" w:bidi="id_ID"/>
        </w:rPr>
        <w:t>Dalam sesi ini, Anda akan membantu kelompok memvisualisasikan kisah ini. Anda akan membantu kelompok menentukan adegan, latar, dan karakter dalam kisah ini.</w:t>
      </w:r>
    </w:p>
    <w:p>
      <w:pPr/>
      <w:r>
        <w:rPr>
          <w:lang w:val="id_ID" w:bidi="id_ID"/>
        </w:rPr>
      </w:r>
      <w:r>
        <w:rPr>
          <w:lang w:val="id_ID" w:bidi="id_ID"/>
        </w:rPr>
        <w:t>Kisah ini memiliki 6 adegan.</w:t>
      </w:r>
    </w:p>
    <w:p>
      <w:pPr/>
      <w:r>
        <w:rPr>
          <w:lang w:val="id_ID" w:bidi="id_ID"/>
        </w:rPr>
      </w:r>
      <w:r>
        <w:rPr>
          <w:b/>
          <w:lang w:val="id_ID" w:bidi="id_ID"/>
        </w:rPr>
        <w:t>Adegan pertama:</w:t>
      </w:r>
      <w:r>
        <w:rPr>
          <w:lang w:val="id_ID" w:bidi="id_ID"/>
        </w:rPr>
        <w:t xml:space="preserve"> Orang-orang percaya Yahudi di Yudea mendengar tentang orang-orang bukan Yahudi di Kaisarea menerima firman Allah.</w:t>
      </w:r>
    </w:p>
    <w:p>
      <w:pPr/>
      <w:r>
        <w:rPr>
          <w:lang w:val="id_ID" w:bidi="id_ID"/>
        </w:rPr>
      </w:r>
      <w:r>
        <w:rPr>
          <w:b/>
          <w:lang w:val="id_ID" w:bidi="id_ID"/>
        </w:rPr>
        <w:t>Adegan kedua:</w:t>
      </w:r>
      <w:r>
        <w:rPr>
          <w:lang w:val="id_ID" w:bidi="id_ID"/>
        </w:rPr>
        <w:t xml:space="preserve"> Di Yerusalem orang-orang percaya Yahudi mengkritik Petrus karena makan bersama orang-orang bukan Yahudi.</w:t>
      </w:r>
    </w:p>
    <w:p>
      <w:pPr/>
      <w:r>
        <w:rPr>
          <w:lang w:val="id_ID" w:bidi="id_ID"/>
        </w:rPr>
      </w:r>
      <w:r>
        <w:rPr>
          <w:b/>
          <w:lang w:val="id_ID" w:bidi="id_ID"/>
        </w:rPr>
        <w:t>Adegan ketiga:</w:t>
      </w:r>
      <w:r>
        <w:rPr>
          <w:lang w:val="id_ID" w:bidi="id_ID"/>
        </w:rPr>
        <w:t xml:space="preserve"> Petrus menceritakan kepada orang-orang percaya Yahudi di Yerusalem tentang penglihatan dari Allah.</w:t>
      </w:r>
    </w:p>
    <w:p>
      <w:pPr/>
      <w:r>
        <w:rPr>
          <w:lang w:val="id_ID" w:bidi="id_ID"/>
        </w:rPr>
      </w:r>
      <w:r>
        <w:rPr>
          <w:b/>
          <w:lang w:val="id_ID" w:bidi="id_ID"/>
        </w:rPr>
        <w:t>Adegan keempat:</w:t>
      </w:r>
      <w:r>
        <w:rPr>
          <w:lang w:val="id_ID" w:bidi="id_ID"/>
        </w:rPr>
        <w:t xml:space="preserve"> Petrus mengatakan bagaimana Allah mengatur agar Petrus pergi ke rumah orang bukan Yahudi di Kaisarea.</w:t>
      </w:r>
    </w:p>
    <w:p>
      <w:pPr/>
      <w:r>
        <w:rPr>
          <w:lang w:val="id_ID" w:bidi="id_ID"/>
        </w:rPr>
      </w:r>
      <w:r>
        <w:rPr>
          <w:b/>
          <w:lang w:val="id_ID" w:bidi="id_ID"/>
        </w:rPr>
        <w:t>Adegan kelima:</w:t>
      </w:r>
      <w:r>
        <w:rPr>
          <w:lang w:val="id_ID" w:bidi="id_ID"/>
        </w:rPr>
        <w:t xml:space="preserve"> Petrus mengatakan kepada orang-orang percaya Yahudi bahwa Allah memberikan Roh Kudus kepada orang-orang bukan Yahudi itu.</w:t>
      </w:r>
    </w:p>
    <w:p>
      <w:pPr/>
      <w:r>
        <w:rPr>
          <w:lang w:val="id_ID" w:bidi="id_ID"/>
        </w:rPr>
      </w:r>
      <w:r>
        <w:rPr>
          <w:b/>
          <w:lang w:val="id_ID" w:bidi="id_ID"/>
        </w:rPr>
        <w:t>Adegan keenam:</w:t>
      </w:r>
      <w:r>
        <w:rPr>
          <w:lang w:val="id_ID" w:bidi="id_ID"/>
        </w:rPr>
        <w:t xml:space="preserve"> Orang-orang percaya Yahudi memuji Allah. Mereka menerima bahwa Allah menyelamatkan orang-orang bukan Yahudi ini.</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Simon Petrus dan enam orang Yahudi yang percaya kepada Yesus dan melakukan perjalanan bersama Petrus</w:t>
      </w:r>
    </w:p>
    <w:p>
      <w:pPr>
        <w:pStyle w:val="ListBullet"/>
        <w:spacing w:line="240" w:lineRule="auto"/>
        <w:ind w:left="720"/>
      </w:pPr>
      <w:r>
        <w:rPr>
          <w:lang w:val="id_ID" w:bidi="id_ID"/>
        </w:rPr>
      </w:r>
      <w:r>
        <w:rPr>
          <w:lang w:val="id_ID" w:bidi="id_ID"/>
        </w:rPr>
        <w:t>Para rasul dan orang-orang percaya Yahudi lainnya yang mendengar bahwa orang-orang bukan Yahudi percaya kepada Yesus</w:t>
      </w:r>
    </w:p>
    <w:p>
      <w:pPr>
        <w:pStyle w:val="ListBullet"/>
        <w:spacing w:line="240" w:lineRule="auto"/>
        <w:ind w:left="720"/>
      </w:pPr>
      <w:r>
        <w:rPr>
          <w:lang w:val="id_ID" w:bidi="id_ID"/>
        </w:rPr>
      </w:r>
      <w:r>
        <w:rPr>
          <w:lang w:val="id_ID" w:bidi="id_ID"/>
        </w:rPr>
        <w:t>Suara dari surga—Allah</w:t>
      </w:r>
    </w:p>
    <w:p>
      <w:pPr>
        <w:pStyle w:val="ListBullet"/>
        <w:spacing w:line="240" w:lineRule="auto"/>
        <w:ind w:left="720"/>
      </w:pPr>
      <w:r>
        <w:rPr>
          <w:lang w:val="id_ID" w:bidi="id_ID"/>
        </w:rPr>
      </w:r>
      <w:r>
        <w:rPr>
          <w:lang w:val="id_ID" w:bidi="id_ID"/>
        </w:rPr>
        <w:t>Orang-orang percaya Yahudi di Yerusalem yang mengkritik Petrus karena bersosialisasi dengan orang-orang bukan Yahudi</w:t>
      </w:r>
    </w:p>
    <w:p>
      <w:pPr>
        <w:pStyle w:val="ListBullet"/>
        <w:spacing w:line="240" w:lineRule="auto"/>
        <w:ind w:left="720"/>
      </w:pPr>
      <w:r>
        <w:rPr>
          <w:lang w:val="id_ID" w:bidi="id_ID"/>
        </w:rPr>
      </w:r>
      <w:r>
        <w:rPr>
          <w:lang w:val="id_ID" w:bidi="id_ID"/>
        </w:rPr>
        <w:t>Tiga orang bukan Yahudi—utusan yang diutus oleh orang bukan Yahudi yang mengutus Petrus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Seorang malaikat—utusan Allah yang menampakkan diri kepada orang bukan Yahudi yang menjemput Petrus</w:t>
      </w:r>
    </w:p>
    <w:p>
      <w:pPr>
        <w:pStyle w:val="ListBullet"/>
        <w:spacing w:line="240" w:lineRule="auto"/>
        <w:ind w:left="720"/>
      </w:pPr>
      <w:r>
        <w:rPr>
          <w:lang w:val="id_ID" w:bidi="id_ID"/>
        </w:rPr>
      </w:r>
      <w:r>
        <w:rPr>
          <w:lang w:val="id_ID" w:bidi="id_ID"/>
        </w:rPr>
        <w:t>Anggota rumah tangga, keluarga dan hamba orang bukan Yahudi</w:t>
      </w:r>
    </w:p>
    <w:p>
      <w:pPr>
        <w:pStyle w:val="ListBullet"/>
        <w:spacing w:line="240" w:lineRule="auto"/>
        <w:ind w:left="720"/>
      </w:pPr>
      <w:r>
        <w:rPr>
          <w:lang w:val="id_ID" w:bidi="id_ID"/>
        </w:rPr>
      </w:r>
      <w:r>
        <w:rPr>
          <w:lang w:val="id_ID" w:bidi="id_ID"/>
        </w:rPr>
        <w:t>Anda mungkin juga menyertakan Yesus yang sedang berbicara kepada murid-murid-Nya jika hal itu membantu Anda memvisualisasikan kutipan tersebut</w:t>
      </w:r>
    </w:p>
    <w:p>
      <w:pPr/>
      <w:r>
        <w:rPr>
          <w:lang w:val="id_ID" w:bidi="id_ID"/>
        </w:rPr>
      </w:r>
      <w:r>
        <w:rPr>
          <w:lang w:val="id_ID" w:bidi="id_ID"/>
        </w:rPr>
        <w:t xml:space="preserve">Dalam sesi ini, minta kelompok untuk membuat papan cerita, membuat 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Dalam adegan pertama, para rasul dan orang-orang percaya lainnya di seluruh Yudea mendengar berita bahwa orang-orang bukan Yahudi menerima firman Allah. Beberapa terjemahan mengatakan "sekarang" atau "segera." Ini berarti bahwa orang-orang Yahudi mendengar berita itu hanya sesaat setelah orang-orang bukan Yahudi menerima firman Allah.</w:t>
      </w:r>
    </w:p>
    <w:p>
      <w:pPr/>
      <w:r>
        <w:rPr>
          <w:lang w:val="id_ID" w:bidi="id_ID"/>
        </w:rPr>
      </w:r>
      <w:r>
        <w:rPr>
          <w:lang w:val="id_ID" w:bidi="id_ID"/>
        </w:rPr>
        <w:t>Diskusikan menurut Anda bagaimana orang-orang di beberapa lokasi yang jauh dapat mendengar berita ini segera setelah hal itu terjadi. Ingatlah bahwa orang-orang pada saat itu tidak memiliki teknologi atau koran.</w:t>
      </w:r>
    </w:p>
    <w:p>
      <w:pPr/>
      <w:r>
        <w:rPr>
          <w:lang w:val="id_ID" w:bidi="id_ID"/>
        </w:rPr>
      </w:r>
      <w:r>
        <w:rPr>
          <w:lang w:val="id_ID" w:bidi="id_ID"/>
        </w:rPr>
        <w:t>Dalam adegan kedua, Petrus dan rekan-rekannya melakukan perjalanan dari Kaisarea ke Yerusalem. Beberapa terjemahan mengatakan "naik" ke Yerusalem karena orang-orang harus berjalan menanjak untuk pergi ke sana. Di Yerusalem, orang-orang percaya Yahudi mengkritik Petrus. Hukum Yahudi menyatakan bahwa memasuki rumah orang non-Yahudi membuat orang Yahudi najis atau tidak layak secara ritual. Beberapa terjemahan menyebut orang-orang non-Yahudi "orang-orang bukan Yahudi" dan terjemahan lainnya menyebut orang-orang non-Yahudi "tidak bersunat." Hukum Yahudi mewajibkan sunat dan hanya orang Yahudi yang mempraktikkan sunat. Orang-orang Yahudi yang taat tidak pernah bersosialisasi dengan orang yang tidak bersunat atau orang bukan Yahudi. Petrus bahkan telah makan hidangan di rumah orang bukan Yahudi itu, sehingga orang-orang percaya Yahudi menganggap ini najis.</w:t>
      </w:r>
    </w:p>
    <w:p>
      <w:pPr/>
      <w:r>
        <w:rPr>
          <w:lang w:val="id_ID" w:bidi="id_ID"/>
        </w:rPr>
      </w:r>
      <w:r>
        <w:rPr>
          <w:lang w:val="id_ID" w:bidi="id_ID"/>
        </w:rPr>
        <w:t>Diskusikan sesuatu yang dapat dilakukan seseorang yang akan membuat mereka dianggap tidak pantas dalam budaya Anda. Bagaimana tanggapan orang lain terhadap orang yang telah melakukan hal ini?</w:t>
      </w:r>
    </w:p>
    <w:p>
      <w:pPr/>
      <w:r>
        <w:rPr>
          <w:lang w:val="id_ID" w:bidi="id_ID"/>
        </w:rPr>
      </w:r>
      <w:r>
        <w:rPr>
          <w:lang w:val="id_ID" w:bidi="id_ID"/>
        </w:rPr>
        <w:t>Dalam adegan ketiga, Petrus menceritakan kembali apa yang terjadi padanya dalam kisah sebelumnya. Petrus berdoa dan diliputi kuasa, keadaan seperti tidur sementara ketika terjaga. Kemudian Petrus melihat penglihatan tentang selembar kain datang kepadanya dari surga atau langit. Kebanyakan terjemahan mengatakan sesuatu seperti, sebuah lembaran besar "sedang diturunkan" oleh keempat sudutnya. Kisah ini tidak menggambarkan siapa yang menurunkan kain itu. Kain itu turun dari langit seolah-olah seseorang memegangnya di keempat sudutnya. Allah menyebabkan ini terjadi, tetapi Petrus tidak melihat Allah melakukan tindakan ini.</w:t>
      </w:r>
    </w:p>
    <w:p>
      <w:pPr/>
      <w:r>
        <w:rPr>
          <w:lang w:val="id_ID" w:bidi="id_ID"/>
        </w:rPr>
      </w:r>
      <w:r>
        <w:rPr>
          <w:lang w:val="id_ID" w:bidi="id_ID"/>
        </w:rPr>
        <w:t>Petrus melihat berbagai jenis hewan di kain yang telah dilarang Allah untuk dimakan oleh orang-orang Yahudi. Orang-orang Yahudi yang taat seperti Petrus tidak pernah memakan hewan-hewan yang "najis" atau yang secara ritual tidak layak untuk dimakan. Namun, Allah mengatakan kepada Petrus untuk membunuh dan memakan hewan-hewan ini. Petrus dengan hormat tidak setuju dengan Allah karena Petrus tidak pernah makan apa pun yang najis sebelumnya. Suara dari surga, atau Allah, mengatakan kepada Petrus bahwa Allah telah menyucikan hal-hal itu. Allah tidak ingin Petrus menyebut hal-hal itu najis lagi. "Ini terjadi tiga kali" merujuk kepada perintah Allah kepada Petrus atau perintah Allah dan jawaban Petrus.</w:t>
      </w:r>
    </w:p>
    <w:p>
      <w:pPr/>
      <w:r>
        <w:rPr>
          <w:lang w:val="id_ID" w:bidi="id_ID"/>
        </w:rPr>
      </w:r>
      <w:r>
        <w:rPr>
          <w:lang w:val="id_ID" w:bidi="id_ID"/>
        </w:rPr>
        <w:t>Kemudian beberapa terjemahan mengatakan sesuatu seperti kain itu "ditarik ke surga lagi." Kisah ini tidak menjelaskan siapa yang menarik kain itu. Kain itu kembali ke langit seolah-olah seseorang menariknya. Allah menyebabkan kain itu kembali ke langit. Petrus tidak dapat melihatnya lagi. Penglihatan Petrus berakhir.</w:t>
      </w:r>
    </w:p>
    <w:p>
      <w:pPr/>
      <w:r>
        <w:rPr>
          <w:lang w:val="id_ID" w:bidi="id_ID"/>
        </w:rPr>
      </w:r>
      <w:r>
        <w:rPr>
          <w:lang w:val="id_ID" w:bidi="id_ID"/>
        </w:rPr>
        <w:t>Diskusikan berbagai kemungkinan cara untuk menggambarkan kain yang turun dari dan kembali ke langit.</w:t>
      </w:r>
    </w:p>
    <w:p>
      <w:pPr/>
      <w:r>
        <w:rPr>
          <w:lang w:val="id_ID" w:bidi="id_ID"/>
        </w:rPr>
      </w:r>
      <w:r>
        <w:rPr>
          <w:lang w:val="id_ID" w:bidi="id_ID"/>
        </w:rPr>
        <w:t>Dalam adegan keempat, Petrus menceritakan kepada orang-orang percaya Yahudi bagaimana Allah mengatur agar Petrus memberitahu orang-orang bukan Yahudi di Kaisarea tentang Yesus. Petrus menceritakan kisah itu dari perspektifnya, dimulai dari tengah. Peristiwa-peristiwa dalam kisah itu sebenarnya dimulai ketika seorang malaikat menyuruh orang bukan Yahudi tersebut untuk mengirim utusan guna membawa Petrus ke rumah orang bukan Yahudi itu. Ingatlah bahwa kita tahu dari kisah sebelumnya bahwa orang ini bernama Kornelius. Namun, kisah ini hanya menyebut Kornelius sebagai "pria bukan Yahudi." Malaikat itu mengatakan bahwa Petrus akan menjelaskan bagaimana Allah dapat menyelamatkan semua orang di rumah dari konsekuensi dosa-dosa mereka. Orang bukan Yahudi itu mengutus utusan dan mereka menemukan Petrus di Yope tepat setelah penglihatan ini berakhir. Roh Kudus meyakinkan Petrus bahwa tidak apa-apa untuk pergi bersama para utusan non-Yahudi. Petrus pergi bersama para utusan bukan Yahudi, ke rumah orang bukan Yahudi itu. Petrus juga menunjukkan bahwa 6 orang Yahudi lainnya yang percaya kepada Yesus bersama dia dan juga pergi ke rumah orang bukan Yahudi itu.</w:t>
      </w:r>
    </w:p>
    <w:p>
      <w:pPr/>
      <w:r>
        <w:rPr>
          <w:lang w:val="id_ID" w:bidi="id_ID"/>
        </w:rPr>
      </w:r>
      <w:r>
        <w:rPr>
          <w:lang w:val="id_ID" w:bidi="id_ID"/>
        </w:rPr>
        <w:t>Dalam adegan lima, Petrus memberi tahu orang-orang Yahudi yang percaya bahwa Allah memberikan Roh Kudus kepada orang-orang bukan Yahudi itu sama seperti yang dilakukan Allah untuk orang-orang Yahudi yang percaya. Petrus mengutip perkataan Yesus kepada para murid bahwa Allah akan membaptis mereka dengan Roh Kudus. Petrus melihat bahwa Allah menerima orang-orang bukan Yahudi karena mereka juga percaya kepada Yesus. Petrus juga menerima orang-orang bukan Yahudi dan menyiratkan bahwa orang-orang percaya Yahudi seharusnya melakukan hal yang sama juga.</w:t>
      </w:r>
    </w:p>
    <w:p>
      <w:pPr/>
      <w:r>
        <w:rPr>
          <w:lang w:val="id_ID" w:bidi="id_ID"/>
        </w:rPr>
      </w:r>
      <w:r>
        <w:rPr>
          <w:lang w:val="id_ID" w:bidi="id_ID"/>
        </w:rPr>
        <w:t>Dalam adegan keenam, orang-orang percaya Yahudi "terdiam" atau berhenti mengkritik Petrus dan, sebaliknya, memuji Allah. Orang-orang Yahudi yang percaya ini mengakui bahwa Allah menerima orang-orang bukan Yahudi ini ke dalam keluarga Allah. Orang-orang Yahudi tahu bahwa orang-orang bukan Yahudi ini telah berpaling dari dosa-dosa mereka dan berbalik kepada Allah, menjalani kehidupan dengan mengikuti jalan Allah.</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 xml:space="preserve">Dalam sesi ini, tim akan mendramatisir kisah tersebut. </w:t>
      </w:r>
    </w:p>
    <w:p>
      <w:pPr/>
      <w:r>
        <w:rPr>
          <w:lang w:val="id_ID" w:bidi="id_ID"/>
        </w:rPr>
      </w:r>
      <w:r>
        <w:rPr>
          <w:lang w:val="id_ID" w:bidi="id_ID"/>
        </w:rPr>
        <w:t>Kisah ini memiliki 6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Simon Petrus dan enam orang Yahudi yang percaya kepada Yesus dan melakukan perjalanan bersama Petrus</w:t>
      </w:r>
    </w:p>
    <w:p>
      <w:pPr>
        <w:pStyle w:val="ListBullet"/>
        <w:spacing w:line="240" w:lineRule="auto"/>
        <w:ind w:left="720"/>
      </w:pPr>
      <w:r>
        <w:rPr>
          <w:lang w:val="id_ID" w:bidi="id_ID"/>
        </w:rPr>
      </w:r>
      <w:r>
        <w:rPr>
          <w:lang w:val="id_ID" w:bidi="id_ID"/>
        </w:rPr>
        <w:t>Para rasul dan orang-orang percaya Yahudi lainnya yang mendengar bahwa orang-orang bukan Yahudi percaya kepada Yesus</w:t>
      </w:r>
    </w:p>
    <w:p>
      <w:pPr>
        <w:pStyle w:val="ListBullet"/>
        <w:spacing w:line="240" w:lineRule="auto"/>
        <w:ind w:left="720"/>
      </w:pPr>
      <w:r>
        <w:rPr>
          <w:lang w:val="id_ID" w:bidi="id_ID"/>
        </w:rPr>
      </w:r>
      <w:r>
        <w:rPr>
          <w:lang w:val="id_ID" w:bidi="id_ID"/>
        </w:rPr>
        <w:t>Suara dari surga—Allah</w:t>
      </w:r>
    </w:p>
    <w:p>
      <w:pPr>
        <w:pStyle w:val="ListBullet"/>
        <w:spacing w:line="240" w:lineRule="auto"/>
        <w:ind w:left="720"/>
      </w:pPr>
      <w:r>
        <w:rPr>
          <w:lang w:val="id_ID" w:bidi="id_ID"/>
        </w:rPr>
      </w:r>
      <w:r>
        <w:rPr>
          <w:lang w:val="id_ID" w:bidi="id_ID"/>
        </w:rPr>
        <w:t>Orang-orang percaya Yahudi di Yerusalem yang mengkritik Petrus karena bergaul dengan orang-orang bukan Yahudi</w:t>
      </w:r>
    </w:p>
    <w:p>
      <w:pPr>
        <w:pStyle w:val="ListBullet"/>
        <w:spacing w:line="240" w:lineRule="auto"/>
        <w:ind w:left="720"/>
      </w:pPr>
      <w:r>
        <w:rPr>
          <w:lang w:val="id_ID" w:bidi="id_ID"/>
        </w:rPr>
      </w:r>
      <w:r>
        <w:rPr>
          <w:lang w:val="id_ID" w:bidi="id_ID"/>
        </w:rPr>
        <w:t>Tiga orang bukan Yahudi—utusan yang diutus oleh orang bukan Yahudi yang mengutus Petrus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Seorang malaikat—utusan Allah yang menampakkan diri kepada orang bukan Yahudi yang menyuruh orang memanggil Petrus</w:t>
      </w:r>
    </w:p>
    <w:p>
      <w:pPr>
        <w:pStyle w:val="ListBullet"/>
        <w:spacing w:line="240" w:lineRule="auto"/>
        <w:ind w:left="720"/>
      </w:pPr>
      <w:r>
        <w:rPr>
          <w:lang w:val="id_ID" w:bidi="id_ID"/>
        </w:rPr>
      </w:r>
      <w:r>
        <w:rPr>
          <w:lang w:val="id_ID" w:bidi="id_ID"/>
        </w:rPr>
        <w:t>Anggota rumah tangga, keluarga dan hamba orang bukan Yahudi</w:t>
      </w:r>
    </w:p>
    <w:p>
      <w:pPr>
        <w:pStyle w:val="ListBullet"/>
        <w:spacing w:line="240" w:lineRule="auto"/>
        <w:ind w:left="720"/>
      </w:pPr>
      <w:r>
        <w:rPr>
          <w:lang w:val="id_ID" w:bidi="id_ID"/>
        </w:rPr>
      </w:r>
      <w:r>
        <w:rPr>
          <w:lang w:val="id_ID" w:bidi="id_ID"/>
        </w:rPr>
        <w:t>Anda mungkin juga menyertakan Yesus yang sedang berbicara kepada murid-murid-Nya jika hal itu membantu Anda memvisualisasikan kutipan tersebut</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kelompok untuk mengingat bagian-bagian kisah tersebut.</w:t>
      </w:r>
    </w:p>
    <w:p>
      <w:pPr/>
      <w:r>
        <w:rPr>
          <w:lang w:val="id_ID" w:bidi="id_ID"/>
        </w:rPr>
      </w:r>
      <w:r>
        <w:rPr>
          <w:lang w:val="id_ID" w:bidi="id_ID"/>
        </w:rPr>
        <w:t>Saat kelompok memerankan kisah ini untuk kedua kalinya, hentikan mereka pada bagian-bagian tertentu.</w:t>
      </w:r>
    </w:p>
    <w:p>
      <w:pPr/>
      <w:r>
        <w:rPr>
          <w:lang w:val="id_ID" w:bidi="id_ID"/>
        </w:rPr>
      </w:r>
      <w:r>
        <w:rPr>
          <w:lang w:val="id_ID" w:bidi="id_ID"/>
        </w:rPr>
        <w:t>Dalam adegan pertama, para rasul dan orang-orang percaya Yahudi lainnya di Yudea mendengar tentang orang-orang bukan Yahudi yang menerima Allah.</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para aktor yang memerankan para rasul dan orang-orang percaya Yahudi lainnya, "Bagaimana perasaan Anda?" Anda mungkin mendengar hal-hal seperti, "Terkejut karena orang-orang non-Yahudi menerima Allah," atau "Kami khawatir karena para penguasa akan kesal karena lebih banyak orang mengikuti Yesus."</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Dalam adegan kedua, Petrus dan rekan-rekannya melakukan perjalanan dari Kaisarea ke Yerusalem. Di Yerusalem, orang-orang percaya Yahudi mengkritik Petrus karena makan di rumah orang bukan Yahudi. Orang-orang percaya Yahudi ini mengikuti ritual Yahudi dengan ketat. Mereka merasa bahwa sunat adalah persyaratan untuk mengikuti Yesus.</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Petrus, "Bagaimana perasaan Anda?" Anda mungkin mendengar hal-hal seperti, "Kecewa karena orang-orang percaya Yahudi mengkritik aku," atau "Orang-orang percaya Yahudi tidak melihat apa yang Allah lakukan, jadi aku memahami bahwa ini sulit bagi mereka untuk diterima."</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Dalam adegan ketiga, Petrus menceritakan kisah tentang apa yang terjadi. Petrus sedang berdoa dan ia pun diliputi kuasa. Kemudian Petrus melihat penglihatan berupa selembar kain datang kepadanya dari langit. Kain itu turun dari langit seolah-olah seseorang memegangnya di keempat sudutnya. Allah mengatakan kepada Petrus untuk memakan hewan-hewan najis dalam selembar kain itu.</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Petrus, "Bagaimana perasaan Anda?" Anda mungkin mendengar hal-hal seperti, "Terkejut oleh penglihatan ini," atau "Terkejut karena Allah meminta saya untuk melakukan ini," atau "Jijik oleh makanan najis," atau "Saya bingung karena Allah telah meminta saya untuk melakukan sesuatu yang bertentangan dengan hukum."</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Petrus berkata, "Tidak, Tuhan," karena Petrus tidak pernah makan apa pun yang najis sebelumnya.</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Allah (suara dari surga), "Bagaimana perasaan Anda?" Anda mungkin mendengar hal-hal seperti, "Saya tidak terkejut dengan tanggapan Petrus. Aku tahu permintaanku sulit bagi Petrus," atau "Petrus membutuhkan lebih banyak bantuan untuk memahami apa yang aku minta kepadanya."</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Allah mengatakan kepada Petrus bahwa Allah telah membuat hewan-hewan najis itu tahir. Ini terjadi tiga kali. Kemudian lembaran kain itu kembali ke langit seolah-olah seseorang menariknya. Penglihatan Petrus berakhir.</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Petrus, "Bagaimana perasaan Anda?" Anda mungkin mendengar hal-hal seperti, "Merasa rendah hati karena Allah berbicara kepadaku," atau "Aku masih terkejut dengan apa yang terjadi tetapi aku percaya apa yang Allah tunjukkan kepadaku."</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Dalam adegan keempat, setelah penglihatan Petrus, tiga utusan orang bukan Yahudi tiba di Yope dan meminta Petrus untuk pergi bersama mereka ke Kaisarea. Roh Kudus mengatakan kepada Petrus untuk pergi bersama orang-orang ini, tidak mendiskriminasi mereka karena mereka adalah orang-orang bukan Yahudi. Petrus dan rekan-rekannya melakukan perjalanan bersama para utusan ke Kaisarea.</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Petrus, "Bagaimana perasaan Anda?" Anda mungkin mendengar hal-hal seperti, "Saya bertanya-tanya apa yang sedang Allah lakukan," atau "Saya penasaran apa yang akan terjadi."</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Kelompok Petrus tiba di rumah orang bukan Yahudi itu di Kaisarea. Orang bukan Yahudi ini mengatakan bahwa seorang malaikat telah memberi tahu bahwa Petrus akan menjelaskan bagaimana Allah dapat menyelamatkan semua orang di rumah tangga dari akibat dosa-dosa mereka.</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orang bukan Yahudi, "Bagaimana perasaan Anda?" Anda mungkin mendengar hal-hal seperti, "Bersyukur karena Petrus datang ke rumahku," atau "Bersemangat untuk mendengar apa yang akan dikatakan Petrus."</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Dalam adegan kelima, Petrus memberi tahu orang-orang percaya Yahudi bahwa Allah juga memberikan Roh Kudus kepada orang-orang bukan Yahudi ini. Petrus mengutip perkataan Yesus bahwa Allah akan membaptis orang-orang percaya dengan Roh Kudus. Allah menerima orang-orang bukan Yahudi ini. Begitu pula Petrus. Petrus menyiratkan bahwa orang-orang percaya Yahudi harus menerima orang-orang bukan Yahudi ini juga.</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para aktor yang memerankan orang-orang percaya Yahudi, "Bagaimana perasaan kalian?" Anda mungkin mendengar hal-hal seperti, "Takjub oleh Roh Kudus," atau "Kita salah untuk mengkritik Petrus."</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Dalam adegan keenam, orang-orang percaya Yahudi "terdiam" atau berhenti mengkritik Petrus dan, sebaliknya, memuji Allah. Orang-orang percaya Yahudi ini menyadari bahwa orang-orang bukan Yahudi berpaling dari dosa mereka dan berbalik kepada Allah. Jadi, Allah menerima orang-orang bukan Yahudi ke dalam keluarga Allah.</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Petrus, "Bagaimana perasaan Anda?" Anda mungkin mendengar hal-hal seperti, "Bersyukur kepada Allah karena orang-orang percaya Yahudi menerima orang-orang percaya non-Yahudi," atau "Kagum bagaimana Allah mengubah hati orang-orang percaya Yahudi."</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dipahami.</w:t>
      </w:r>
    </w:p>
    <w:p>
      <w:pPr/>
      <w:r>
        <w:rPr>
          <w:lang w:val="id_ID" w:bidi="id_ID"/>
        </w:rPr>
      </w:r>
      <w:r>
        <w:rPr>
          <w:lang w:val="id_ID" w:bidi="id_ID"/>
        </w:rPr>
        <w:t xml:space="preserve">Para </w:t>
      </w:r>
      <w:r>
        <w:rPr>
          <w:b/>
          <w:lang w:val="id_ID" w:bidi="id_ID"/>
        </w:rPr>
        <w:t>rasul</w:t>
      </w:r>
      <w:r>
        <w:rPr>
          <w:lang w:val="id_ID" w:bidi="id_ID"/>
        </w:rPr>
        <w:t xml:space="preserve"> dan </w:t>
      </w:r>
      <w:r>
        <w:rPr>
          <w:b/>
          <w:lang w:val="id_ID" w:bidi="id_ID"/>
        </w:rPr>
        <w:t>orang-orang percaya</w:t>
      </w:r>
      <w:r>
        <w:rPr>
          <w:lang w:val="id_ID" w:bidi="id_ID"/>
        </w:rPr>
        <w:t xml:space="preserve"> Yahudi lainnya atau "saudara-saudara" dan "saudari-saudari" mendengar berita bahwa orang-orang </w:t>
      </w:r>
      <w:r>
        <w:rPr>
          <w:b/>
          <w:lang w:val="id_ID" w:bidi="id_ID"/>
        </w:rPr>
        <w:t>bukan Yahudi</w:t>
      </w:r>
      <w:r>
        <w:rPr>
          <w:lang w:val="id_ID" w:bidi="id_ID"/>
        </w:rPr>
        <w:t xml:space="preserve"> atau orang-orang yang </w:t>
      </w:r>
      <w:r>
        <w:rPr>
          <w:b/>
          <w:lang w:val="id_ID" w:bidi="id_ID"/>
        </w:rPr>
        <w:t>tidak bersunat</w:t>
      </w:r>
      <w:r>
        <w:rPr>
          <w:lang w:val="id_ID" w:bidi="id_ID"/>
        </w:rPr>
        <w:t xml:space="preserve"> telah menerima firman Allah. Yesus telah menunjuk orang-orang sebagai wakil-Nya, atau rasul-rasul. Orang-orang percaya merujuk kepada orang-orang yang percaya dan mengikuti Yesus. Orang-orang bukan Yahudi adalah orang-orang non-Yahudi. Orang-orang Yahudi mempraktikkan sunat dan non-Yahudi tidak mempraktikkan sunat. Orang Yahudi berpikir bahwa seorang pria yang mengikuti Allah harus melakukan ritual sunat. Jadi orang Yahudi menyebut orang-orang non-Yahudi sebagai orang-orang yang tidak disunat. Di sini "firman Allah" merujuk kepada Injil atau kabar baik tentang Yesus.</w:t>
      </w:r>
    </w:p>
    <w:p>
      <w:pPr/>
      <w:r>
        <w:rPr>
          <w:lang w:val="id_ID" w:bidi="id_ID"/>
        </w:rPr>
      </w:r>
      <w:r>
        <w:rPr>
          <w:lang w:val="id_ID" w:bidi="id_ID"/>
        </w:rPr>
        <w:t xml:space="preserve">Gunakan kata-kata yang sama untuk para </w:t>
      </w:r>
      <w:r>
        <w:rPr>
          <w:b/>
          <w:lang w:val="id_ID" w:bidi="id_ID"/>
        </w:rPr>
        <w:t>rasul</w:t>
      </w:r>
      <w:r>
        <w:rPr>
          <w:lang w:val="id_ID" w:bidi="id_ID"/>
        </w:rPr>
        <w:t xml:space="preserve">, </w:t>
      </w:r>
      <w:r>
        <w:rPr>
          <w:b/>
          <w:lang w:val="id_ID" w:bidi="id_ID"/>
        </w:rPr>
        <w:t>orang percaya</w:t>
      </w:r>
      <w:r>
        <w:rPr>
          <w:lang w:val="id_ID" w:bidi="id_ID"/>
        </w:rPr>
        <w:t xml:space="preserve">, dan </w:t>
      </w:r>
      <w:r>
        <w:rPr>
          <w:b/>
          <w:lang w:val="id_ID" w:bidi="id_ID"/>
        </w:rPr>
        <w:t>orang bukan Yahudi</w:t>
      </w:r>
      <w:r>
        <w:rPr>
          <w:lang w:val="id_ID" w:bidi="id_ID"/>
        </w:rPr>
        <w:t xml:space="preserve">, atau </w:t>
      </w:r>
      <w:r>
        <w:rPr>
          <w:b/>
          <w:lang w:val="id_ID" w:bidi="id_ID"/>
        </w:rPr>
        <w:t>orang yang tidak bersunat</w:t>
      </w:r>
      <w:r>
        <w:rPr>
          <w:lang w:val="id_ID" w:bidi="id_ID"/>
        </w:rPr>
        <w:t xml:space="preserve">, seperti yang telah Anda gunakan dalam perikop sebelumnya. Lihat Daftar Kata Utama untuk definisi lengkap tentang para </w:t>
      </w:r>
      <w:r>
        <w:rPr>
          <w:lang w:val="id_ID" w:bidi="id_ID"/>
        </w:rPr>
        <w:t>rasul</w:t>
      </w:r>
      <w:r>
        <w:rPr>
          <w:lang w:val="id_ID" w:bidi="id_ID"/>
        </w:rPr>
        <w:t xml:space="preserve">, orang-orang </w:t>
      </w:r>
      <w:r>
        <w:rPr>
          <w:lang w:val="id_ID" w:bidi="id_ID"/>
        </w:rPr>
        <w:t>percaya</w:t>
      </w:r>
      <w:r>
        <w:rPr>
          <w:lang w:val="id_ID" w:bidi="id_ID"/>
        </w:rPr>
        <w:t xml:space="preserve"> dan </w:t>
      </w:r>
      <w:r>
        <w:rPr>
          <w:lang w:val="id_ID" w:bidi="id_ID"/>
        </w:rPr>
        <w:t>orang-orang bukan Yahudi</w:t>
      </w:r>
      <w:r>
        <w:rPr>
          <w:lang w:val="id_ID" w:bidi="id_ID"/>
        </w:rPr>
        <w:t xml:space="preserve">, atau </w:t>
      </w:r>
      <w:r>
        <w:rPr>
          <w:lang w:val="id_ID" w:bidi="id_ID"/>
        </w:rPr>
        <w:t>tidak bersunat</w:t>
      </w:r>
      <w:r>
        <w:rPr>
          <w:lang w:val="id_ID" w:bidi="id_ID"/>
        </w:rPr>
        <w:t>.</w:t>
      </w:r>
    </w:p>
    <w:p>
      <w:pPr/>
      <w:r>
        <w:rPr>
          <w:lang w:val="id_ID" w:bidi="id_ID"/>
        </w:rPr>
      </w:r>
      <w:r>
        <w:rPr>
          <w:lang w:val="id_ID" w:bidi="id_ID"/>
        </w:rPr>
        <w:t>Orang-orang percaya Yahudi di Yerusalem mengkritik Petrus karena makan di rumah orang bukan Yahudi.</w:t>
      </w:r>
    </w:p>
    <w:p>
      <w:pPr/>
      <w:r>
        <w:rPr>
          <w:lang w:val="id_ID" w:bidi="id_ID"/>
        </w:rPr>
      </w:r>
      <w:r>
        <w:rPr>
          <w:lang w:val="id_ID" w:bidi="id_ID"/>
        </w:rPr>
        <w:t xml:space="preserve">Kemudian Petrus menjelaskan apa yang terjadi. Petrus berada di Yope </w:t>
      </w:r>
      <w:r>
        <w:rPr>
          <w:b/>
          <w:lang w:val="id_ID" w:bidi="id_ID"/>
        </w:rPr>
        <w:t>berdoa</w:t>
      </w:r>
      <w:r>
        <w:rPr>
          <w:lang w:val="id_ID" w:bidi="id_ID"/>
        </w:rPr>
        <w:t xml:space="preserve"> ketika ia mengalami ekstase, yang berarti bahwa ia tidak lagi menyadari lingkungannya. Kemudian Allah memberinya </w:t>
      </w:r>
      <w:r>
        <w:rPr>
          <w:b/>
          <w:lang w:val="id_ID" w:bidi="id_ID"/>
        </w:rPr>
        <w:t>penglihatan</w:t>
      </w:r>
      <w:r>
        <w:rPr>
          <w:lang w:val="id_ID" w:bidi="id_ID"/>
        </w:rPr>
        <w:t>. Penglihatan merujuk kepada pengalaman supranatural di mana Allah mengungkapkan pesan kepada seseorang ketika mereka terjaga.</w:t>
      </w:r>
    </w:p>
    <w:p>
      <w:pPr/>
      <w:r>
        <w:rPr>
          <w:lang w:val="id_ID" w:bidi="id_ID"/>
        </w:rPr>
      </w:r>
      <w:r>
        <w:rPr>
          <w:lang w:val="id_ID" w:bidi="id_ID"/>
        </w:rPr>
        <w:t xml:space="preserve">Petrus melihat sesuatu seperti lembaran kain besar turun kepadanya dari langit seolah-olah seseorang memegangnya dengan keempat penjurunya. Petrus melihat hewan jinak dan liar, reptil, dan burung di atas kain itu. Suara dari surga mengatakan kepada Petrus untuk membunuh dan memakan hewan-hewan ini. Petrus menanggapi Allah, "Tidak, </w:t>
      </w:r>
      <w:r>
        <w:rPr>
          <w:b/>
          <w:lang w:val="id_ID" w:bidi="id_ID"/>
        </w:rPr>
        <w:t>Tuhan</w:t>
      </w:r>
      <w:r>
        <w:rPr>
          <w:lang w:val="id_ID" w:bidi="id_ID"/>
        </w:rPr>
        <w:t>." Di sini penggunaan Petrus terhadap kata "Tuhan" menunjukkan bahwa Petrus tahu suara dari surga adalah Allah.</w:t>
      </w:r>
    </w:p>
    <w:p>
      <w:pPr/>
      <w:r>
        <w:rPr>
          <w:lang w:val="id_ID" w:bidi="id_ID"/>
        </w:rPr>
      </w:r>
      <w:r>
        <w:rPr>
          <w:lang w:val="id_ID" w:bidi="id_ID"/>
        </w:rPr>
        <w:t xml:space="preserve">Gunakan kata-kata yang sama untuk </w:t>
      </w:r>
      <w:r>
        <w:rPr>
          <w:lang w:val="id_ID" w:bidi="id_ID"/>
        </w:rPr>
        <w:t>berdoa</w:t>
      </w:r>
      <w:r>
        <w:rPr>
          <w:lang w:val="id_ID" w:bidi="id_ID"/>
        </w:rPr>
        <w:t xml:space="preserve">, </w:t>
      </w:r>
      <w:r>
        <w:rPr>
          <w:b/>
          <w:lang w:val="id_ID" w:bidi="id_ID"/>
        </w:rPr>
        <w:t>penglihatan</w:t>
      </w:r>
      <w:r>
        <w:rPr>
          <w:lang w:val="id_ID" w:bidi="id_ID"/>
        </w:rPr>
        <w:t xml:space="preserve">, dan </w:t>
      </w:r>
      <w:r>
        <w:rPr>
          <w:b/>
          <w:lang w:val="id_ID" w:bidi="id_ID"/>
        </w:rPr>
        <w:t>Tuhan</w:t>
      </w:r>
      <w:r>
        <w:rPr>
          <w:lang w:val="id_ID" w:bidi="id_ID"/>
        </w:rPr>
        <w:t xml:space="preserve"> seperti yang telah Anda gunakan pada perikop sebelumnya. Lihat Daftar Kata Utama untuk definisi lengkap </w:t>
      </w:r>
      <w:r>
        <w:rPr>
          <w:lang w:val="id_ID" w:bidi="id_ID"/>
        </w:rPr>
        <w:t>penglihatan</w:t>
      </w:r>
      <w:r>
        <w:rPr>
          <w:lang w:val="id_ID" w:bidi="id_ID"/>
        </w:rPr>
        <w:t xml:space="preserve"> dan </w:t>
      </w:r>
      <w:r>
        <w:rPr>
          <w:lang w:val="id_ID" w:bidi="id_ID"/>
        </w:rPr>
        <w:t>Tuhan</w:t>
      </w:r>
      <w:r>
        <w:rPr>
          <w:lang w:val="id_ID" w:bidi="id_ID"/>
        </w:rPr>
        <w:t>.</w:t>
      </w:r>
    </w:p>
    <w:p>
      <w:pPr/>
      <w:r>
        <w:rPr>
          <w:lang w:val="id_ID" w:bidi="id_ID"/>
        </w:rPr>
      </w:r>
      <w:r>
        <w:rPr>
          <w:lang w:val="id_ID" w:bidi="id_ID"/>
        </w:rPr>
        <w:t xml:space="preserve">Petrus terus mengatakan bahwa ia tidak pernah makan apa pun yang </w:t>
      </w:r>
      <w:r>
        <w:rPr>
          <w:b/>
          <w:lang w:val="id_ID" w:bidi="id_ID"/>
        </w:rPr>
        <w:t>najis</w:t>
      </w:r>
      <w:r>
        <w:rPr>
          <w:lang w:val="id_ID" w:bidi="id_ID"/>
        </w:rPr>
        <w:t xml:space="preserve">. Hukum Yahudi menganggap hewan-hewan dalam lembaran kain itu sebagai najis, atau secara ritual tidak layak untuk dimakan. Suara dari surga mengatakan bahwa Petrus tidak boleh menyebut sesuatu yang najis karena Allah telah membuatnya bersih. Ini terjadi tiga kali. Kemudian Allah membuat lembaran kain itu kembali ke </w:t>
      </w:r>
      <w:r>
        <w:rPr>
          <w:b/>
          <w:lang w:val="id_ID" w:bidi="id_ID"/>
        </w:rPr>
        <w:t>surga</w:t>
      </w:r>
      <w:r>
        <w:rPr>
          <w:lang w:val="id_ID" w:bidi="id_ID"/>
        </w:rPr>
        <w:t>. Di sini surga dapat merujuk ke tempat tinggal Allah atau ke langit sehingga Anda dapat menerjemahkan menggunakan salah satu makna tersebut.</w:t>
      </w:r>
    </w:p>
    <w:p>
      <w:pPr/>
      <w:r>
        <w:rPr>
          <w:lang w:val="id_ID" w:bidi="id_ID"/>
        </w:rPr>
      </w:r>
      <w:r>
        <w:rPr>
          <w:lang w:val="id_ID" w:bidi="id_ID"/>
        </w:rPr>
        <w:t xml:space="preserve">Gunakan kata yang sama untuk </w:t>
      </w:r>
      <w:r>
        <w:rPr>
          <w:b/>
          <w:lang w:val="id_ID" w:bidi="id_ID"/>
        </w:rPr>
        <w:t>najis</w:t>
      </w:r>
      <w:r>
        <w:rPr>
          <w:lang w:val="id_ID" w:bidi="id_ID"/>
        </w:rPr>
        <w:t xml:space="preserve"> seperti yang telah Anda gunakan pada perikop sebelumnya. Lihat Daftar Kata Utama untuk definisi lengkap tentang </w:t>
      </w:r>
      <w:r>
        <w:rPr>
          <w:lang w:val="id_ID" w:bidi="id_ID"/>
        </w:rPr>
        <w:t xml:space="preserve">tahir/najis </w:t>
      </w:r>
      <w:r>
        <w:rPr>
          <w:lang w:val="id_ID" w:bidi="id_ID"/>
        </w:rPr>
        <w:t xml:space="preserve"> dan </w:t>
      </w:r>
      <w:r>
        <w:rPr>
          <w:lang w:val="id_ID" w:bidi="id_ID"/>
        </w:rPr>
        <w:t>surga</w:t>
      </w:r>
      <w:r>
        <w:rPr>
          <w:lang w:val="id_ID" w:bidi="id_ID"/>
        </w:rPr>
        <w:t>.</w:t>
      </w:r>
    </w:p>
    <w:p>
      <w:pPr/>
      <w:r>
        <w:rPr>
          <w:lang w:val="id_ID" w:bidi="id_ID"/>
        </w:rPr>
      </w:r>
      <w:r>
        <w:rPr>
          <w:lang w:val="id_ID" w:bidi="id_ID"/>
        </w:rPr>
        <w:t xml:space="preserve">Segera setelah penglihatan Petrus, </w:t>
      </w:r>
      <w:r>
        <w:rPr>
          <w:b/>
          <w:lang w:val="id_ID" w:bidi="id_ID"/>
        </w:rPr>
        <w:t>Roh Kudus</w:t>
      </w:r>
      <w:r>
        <w:rPr>
          <w:lang w:val="id_ID" w:bidi="id_ID"/>
        </w:rPr>
        <w:t xml:space="preserve"> mengatakan kepada Petrus untuk pergi bersama ketiga utusan orang bukan Yahudi itu. Roh Kudus mengatakan kepada Petrus untuk tidak ragu atau khawatir bahwa orang-orang ini adalah orang-orang bukan Yahudi, atau non-Yahudi. Orang bukan Yahudi di Kaisarea itu menjelaskan kepada mereka bahwa seorang </w:t>
      </w:r>
      <w:r>
        <w:rPr>
          <w:b/>
          <w:lang w:val="id_ID" w:bidi="id_ID"/>
        </w:rPr>
        <w:t>malaikat</w:t>
      </w:r>
      <w:r>
        <w:rPr>
          <w:lang w:val="id_ID" w:bidi="id_ID"/>
        </w:rPr>
        <w:t xml:space="preserve"> menyampaikan pesan kepadanya. Malaikat itu, seorang utusan roh dari Allah, mengatakan kepada orang bukan Yahudi ini untuk mengutus utusan untuk membawa Petrus guna menceritakan kepada semua orang di </w:t>
      </w:r>
      <w:r>
        <w:rPr>
          <w:b/>
          <w:lang w:val="id_ID" w:bidi="id_ID"/>
        </w:rPr>
        <w:t xml:space="preserve">rumah tangga </w:t>
      </w:r>
      <w:r>
        <w:rPr>
          <w:lang w:val="id_ID" w:bidi="id_ID"/>
        </w:rPr>
        <w:t xml:space="preserve"> orang bukan Yahudi itu bagaimana Allah dapat </w:t>
      </w:r>
      <w:r>
        <w:rPr>
          <w:b/>
          <w:lang w:val="id_ID" w:bidi="id_ID"/>
        </w:rPr>
        <w:t>menyelamatkan</w:t>
      </w:r>
      <w:r>
        <w:rPr>
          <w:lang w:val="id_ID" w:bidi="id_ID"/>
        </w:rPr>
        <w:t xml:space="preserve"> mereka dari akibat dosa-dosa mereka sehingga mereka dapat bergabung dengan keluarga Allah. Rumah tangga tersebut kemungkinan termasuk orang bukan Yahudi ini, keluarganya, dan para hambanya.</w:t>
      </w:r>
    </w:p>
    <w:p>
      <w:pPr/>
      <w:r>
        <w:rPr>
          <w:lang w:val="id_ID" w:bidi="id_ID"/>
        </w:rPr>
      </w:r>
      <w:r>
        <w:rPr>
          <w:lang w:val="id_ID" w:bidi="id_ID"/>
        </w:rPr>
        <w:t xml:space="preserve">Gunakan kata-kata yang sama untuk </w:t>
      </w:r>
      <w:r>
        <w:rPr>
          <w:b/>
          <w:lang w:val="id_ID" w:bidi="id_ID"/>
        </w:rPr>
        <w:t>Roh Kudus</w:t>
      </w:r>
      <w:r>
        <w:rPr>
          <w:lang w:val="id_ID" w:bidi="id_ID"/>
        </w:rPr>
        <w:t xml:space="preserve">, </w:t>
      </w:r>
      <w:r>
        <w:rPr>
          <w:b/>
          <w:lang w:val="id_ID" w:bidi="id_ID"/>
        </w:rPr>
        <w:t>malaikat</w:t>
      </w:r>
      <w:r>
        <w:rPr>
          <w:lang w:val="id_ID" w:bidi="id_ID"/>
        </w:rPr>
        <w:t xml:space="preserve">, </w:t>
      </w:r>
      <w:r>
        <w:rPr>
          <w:b/>
          <w:lang w:val="id_ID" w:bidi="id_ID"/>
        </w:rPr>
        <w:t>rumah tangga</w:t>
      </w:r>
      <w:r>
        <w:rPr>
          <w:lang w:val="id_ID" w:bidi="id_ID"/>
        </w:rPr>
        <w:t xml:space="preserve">, dan </w:t>
      </w:r>
      <w:r>
        <w:rPr>
          <w:b/>
          <w:lang w:val="id_ID" w:bidi="id_ID"/>
        </w:rPr>
        <w:t>menyelamatkan</w:t>
      </w:r>
      <w:r>
        <w:rPr>
          <w:lang w:val="id_ID" w:bidi="id_ID"/>
        </w:rPr>
        <w:t xml:space="preserve"> seperti yang telah Anda gunakan pada perikop sebelumnya. Lihat Daftar Kata Utama untuk definisi lengkap tentang </w:t>
      </w:r>
      <w:r>
        <w:rPr>
          <w:lang w:val="id_ID" w:bidi="id_ID"/>
        </w:rPr>
        <w:t>Roh Kudus</w:t>
      </w:r>
      <w:r>
        <w:rPr>
          <w:lang w:val="id_ID" w:bidi="id_ID"/>
        </w:rPr>
        <w:t xml:space="preserve">, </w:t>
      </w:r>
      <w:r>
        <w:rPr>
          <w:lang w:val="id_ID" w:bidi="id_ID"/>
        </w:rPr>
        <w:t>malaikat</w:t>
      </w:r>
      <w:r>
        <w:rPr>
          <w:lang w:val="id_ID" w:bidi="id_ID"/>
        </w:rPr>
        <w:t xml:space="preserve">, </w:t>
      </w:r>
      <w:r>
        <w:rPr>
          <w:lang w:val="id_ID" w:bidi="id_ID"/>
        </w:rPr>
        <w:t>rumah tangga</w:t>
      </w:r>
      <w:r>
        <w:rPr>
          <w:lang w:val="id_ID" w:bidi="id_ID"/>
        </w:rPr>
        <w:t xml:space="preserve">, dan </w:t>
      </w:r>
      <w:r>
        <w:rPr>
          <w:lang w:val="id_ID" w:bidi="id_ID"/>
        </w:rPr>
        <w:t>menyelamatkan</w:t>
      </w:r>
      <w:r>
        <w:rPr>
          <w:lang w:val="id_ID" w:bidi="id_ID"/>
        </w:rPr>
        <w:t>.</w:t>
      </w:r>
    </w:p>
    <w:p>
      <w:pPr/>
      <w:r>
        <w:rPr>
          <w:lang w:val="id_ID" w:bidi="id_ID"/>
        </w:rPr>
      </w:r>
      <w:r>
        <w:rPr>
          <w:lang w:val="id_ID" w:bidi="id_ID"/>
        </w:rPr>
        <w:t xml:space="preserve">Petrus mulai menceritakan kepada orang-orang bukan Yahudi ini tentang Allah. Roh Kudus datang ke atas orang-orang bukan Yahudi ini dengan cara yang sama seperti Roh Kudus turun ke atas orang-orang Yahudi yang percaya kepada Yesus. Petrus mengingat Yesus berkata kepada para murid, "Yohanes </w:t>
      </w:r>
      <w:r>
        <w:rPr>
          <w:b/>
          <w:lang w:val="id_ID" w:bidi="id_ID"/>
        </w:rPr>
        <w:t>membaptis</w:t>
      </w:r>
      <w:r>
        <w:rPr>
          <w:lang w:val="id_ID" w:bidi="id_ID"/>
        </w:rPr>
        <w:t xml:space="preserve"> dengan air, tetapi kamu akan dibaptis dengan Roh Kudus." Baptisan adalah pembasuhan seremonial atau ritual untuk menunjukkan bahwa seseorang telah mengikuti Yesus. Orang-orang percaya Yahudi menganggap bahwa orang-orang yang percaya kepada Yesus harus melakukan ritual baptisan untuk menunjukkan bahwa mereka telah bergabung dengan keluarga Allah.</w:t>
      </w:r>
    </w:p>
    <w:p>
      <w:pPr/>
      <w:r>
        <w:rPr>
          <w:lang w:val="id_ID" w:bidi="id_ID"/>
        </w:rPr>
      </w:r>
      <w:r>
        <w:rPr>
          <w:lang w:val="id_ID" w:bidi="id_ID"/>
        </w:rPr>
        <w:t xml:space="preserve">Gunakan kata yang sama untuk </w:t>
      </w:r>
      <w:r>
        <w:rPr>
          <w:b/>
          <w:lang w:val="id_ID" w:bidi="id_ID"/>
        </w:rPr>
        <w:t>membaptis</w:t>
      </w:r>
      <w:r>
        <w:rPr>
          <w:lang w:val="id_ID" w:bidi="id_ID"/>
        </w:rPr>
        <w:t xml:space="preserve"> seperti yang telah Anda gunakan pada perikop sebelumnya. Lihat Daftar Kata Utama untuk definisi lengkap tentang </w:t>
      </w:r>
      <w:r>
        <w:rPr>
          <w:lang w:val="id_ID" w:bidi="id_ID"/>
        </w:rPr>
        <w:t>membaptis</w:t>
      </w:r>
      <w:r>
        <w:rPr>
          <w:lang w:val="id_ID" w:bidi="id_ID"/>
        </w:rPr>
        <w:t>.</w:t>
      </w:r>
    </w:p>
    <w:p>
      <w:pPr/>
      <w:r>
        <w:rPr>
          <w:lang w:val="id_ID" w:bidi="id_ID"/>
        </w:rPr>
      </w:r>
      <w:r>
        <w:rPr>
          <w:lang w:val="id_ID" w:bidi="id_ID"/>
        </w:rPr>
        <w:t xml:space="preserve">Ketika orang-orang percaya Yahudi lainnya mendengar apa yang dikatakan Petrus, mereka berhenti keberatan dan mulai </w:t>
      </w:r>
      <w:r>
        <w:rPr>
          <w:b/>
          <w:lang w:val="id_ID" w:bidi="id_ID"/>
        </w:rPr>
        <w:t>memuliakan</w:t>
      </w:r>
      <w:r>
        <w:rPr>
          <w:lang w:val="id_ID" w:bidi="id_ID"/>
        </w:rPr>
        <w:t xml:space="preserve"> atau </w:t>
      </w:r>
      <w:r>
        <w:rPr>
          <w:b/>
          <w:lang w:val="id_ID" w:bidi="id_ID"/>
        </w:rPr>
        <w:t>memuji</w:t>
      </w:r>
      <w:r>
        <w:rPr>
          <w:lang w:val="id_ID" w:bidi="id_ID"/>
        </w:rPr>
        <w:t xml:space="preserve"> Allah. Orang-orang percaya Yahudi ini tahu bahwa Allah juga telah memberikan kesempatan kepada orang-orang bukan Yahudi untuk </w:t>
      </w:r>
      <w:r>
        <w:rPr>
          <w:b/>
          <w:lang w:val="id_ID" w:bidi="id_ID"/>
        </w:rPr>
        <w:t>bertobat</w:t>
      </w:r>
      <w:r>
        <w:rPr>
          <w:lang w:val="id_ID" w:bidi="id_ID"/>
        </w:rPr>
        <w:t xml:space="preserve"> dari </w:t>
      </w:r>
      <w:r>
        <w:rPr>
          <w:b/>
          <w:lang w:val="id_ID" w:bidi="id_ID"/>
        </w:rPr>
        <w:t>dosa-dosa</w:t>
      </w:r>
      <w:r>
        <w:rPr>
          <w:lang w:val="id_ID" w:bidi="id_ID"/>
        </w:rPr>
        <w:t xml:space="preserve"> mereka untuk memiliki "kehidupan." Ini berarti bahwa orang-orang bukan Yahudi berpaling dari dosa-dosa mereka dan hidup dengan cara yang baru, mengikuti Allah. "Kehidupan" juga merujuk kepada kehidupan kekal dengan Allah selamanya.</w:t>
      </w:r>
    </w:p>
    <w:p>
      <w:pPr/>
      <w:r>
        <w:rPr>
          <w:lang w:val="id_ID" w:bidi="id_ID"/>
        </w:rPr>
      </w:r>
      <w:r>
        <w:rPr>
          <w:lang w:val="id_ID" w:bidi="id_ID"/>
        </w:rPr>
        <w:t xml:space="preserve">Gunakan kata-kata yang sama untuk </w:t>
      </w:r>
      <w:r>
        <w:rPr>
          <w:b/>
          <w:lang w:val="id_ID" w:bidi="id_ID"/>
        </w:rPr>
        <w:t>memuliakan</w:t>
      </w:r>
      <w:r>
        <w:rPr>
          <w:lang w:val="id_ID" w:bidi="id_ID"/>
        </w:rPr>
        <w:t xml:space="preserve">, </w:t>
      </w:r>
      <w:r>
        <w:rPr>
          <w:b/>
          <w:lang w:val="id_ID" w:bidi="id_ID"/>
        </w:rPr>
        <w:t>pujian</w:t>
      </w:r>
      <w:r>
        <w:rPr>
          <w:lang w:val="id_ID" w:bidi="id_ID"/>
        </w:rPr>
        <w:t xml:space="preserve">, </w:t>
      </w:r>
      <w:r>
        <w:rPr>
          <w:b/>
          <w:lang w:val="id_ID" w:bidi="id_ID"/>
        </w:rPr>
        <w:t>bertobat</w:t>
      </w:r>
      <w:r>
        <w:rPr>
          <w:lang w:val="id_ID" w:bidi="id_ID"/>
        </w:rPr>
        <w:t xml:space="preserve">, dan </w:t>
      </w:r>
      <w:r>
        <w:rPr>
          <w:b/>
          <w:lang w:val="id_ID" w:bidi="id_ID"/>
        </w:rPr>
        <w:t>dosa</w:t>
      </w:r>
      <w:r>
        <w:rPr>
          <w:lang w:val="id_ID" w:bidi="id_ID"/>
        </w:rPr>
        <w:t xml:space="preserve"> seperti yang telah Anda gunakan dalam perikop sebelumnya. Lihat Daftar Kata Utama untuk definisi lengkap tentang </w:t>
      </w:r>
      <w:r>
        <w:rPr>
          <w:lang w:val="id_ID" w:bidi="id_ID"/>
        </w:rPr>
        <w:t>memuliakan</w:t>
      </w:r>
      <w:r>
        <w:rPr>
          <w:lang w:val="id_ID" w:bidi="id_ID"/>
        </w:rPr>
        <w:t xml:space="preserve">, </w:t>
      </w:r>
      <w:r>
        <w:rPr>
          <w:lang w:val="id_ID" w:bidi="id_ID"/>
        </w:rPr>
        <w:t>pujian</w:t>
      </w:r>
      <w:r>
        <w:rPr>
          <w:lang w:val="id_ID" w:bidi="id_ID"/>
        </w:rPr>
        <w:t xml:space="preserve">, </w:t>
      </w:r>
      <w:r>
        <w:rPr>
          <w:lang w:val="id_ID" w:bidi="id_ID"/>
        </w:rPr>
        <w:t>bertobat</w:t>
      </w:r>
      <w:r>
        <w:rPr>
          <w:lang w:val="id_ID" w:bidi="id_ID"/>
        </w:rPr>
        <w:t xml:space="preserve"> dan </w:t>
      </w:r>
      <w:r>
        <w:rPr>
          <w:lang w:val="id_ID" w:bidi="id_ID"/>
        </w:rPr>
        <w:t>dosa</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teks tersebut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kutipan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11:19–26</w:t>
      </w:r>
      <w:r>
        <w:rPr>
          <w:lang w:val="id_ID" w:bidi="id_ID"/>
        </w:rPr>
      </w:r>
    </w:p>
    <w:p>
      <w:pPr>
        <w:pStyle w:val="Heading3"/>
      </w:pPr>
      <w:r>
        <w:rPr>
          <w:lang w:val="id_ID" w:bidi="id_ID"/>
        </w:rPr>
        <w:t>Dengar dan Renungkan</w:t>
      </w:r>
    </w:p>
    <w:p>
      <w:pPr/>
      <w:r>
        <w:rPr>
          <w:lang w:val="id_ID" w:bidi="id_ID"/>
        </w:rPr>
      </w:r>
      <w:r>
        <w:rPr>
          <w:lang w:val="id_ID" w:bidi="id_ID"/>
        </w:rPr>
        <w:t>Dengarkan Kisah Para Rasul 11:19–26 dan simpanlah dalam hatimu. Dengarkan teks ini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diceritakan kisah ini tentang Yesus?</w:t>
      </w:r>
    </w:p>
    <w:p>
      <w:pPr>
        <w:pStyle w:val="ListBullet"/>
        <w:spacing w:line="240" w:lineRule="auto"/>
        <w:ind w:left="720"/>
      </w:pPr>
      <w:r>
        <w:rPr>
          <w:lang w:val="id_ID" w:bidi="id_ID"/>
        </w:rPr>
      </w:r>
      <w:r>
        <w:rPr>
          <w:lang w:val="id_ID" w:bidi="id_ID"/>
        </w:rPr>
        <w:t xml:space="preserve">Apa yang diceritakan kisah ini tentang manusia? </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dimengerti.</w:t>
      </w:r>
    </w:p>
    <w:p>
      <w:pPr/>
      <w:r>
        <w:rPr>
          <w:lang w:val="id_ID" w:bidi="id_ID"/>
        </w:rPr>
      </w:r>
      <w:r>
        <w:rPr>
          <w:lang w:val="id_ID" w:bidi="id_ID"/>
        </w:rPr>
        <w:t>Sebelum perikop ini, Petrus memberikan laporan kepada orang Kristen Yahudi di Yerusalem tentang keluarga Kornelius di Kaisarea. Roh Allah telah memimpin Petrus untuk berbagi kabar baik tentang Yesus kepada Kornelius dan keluarganya. Meskipun keluarga Kornelius adalah orang Yunani, mereka menerima Roh Kudus dengan iman. Para pengikut Yesus takjub karena Allah memimpin orang-orang Yunani untuk berbalik dari dosa dan berbalik kepada Allah dengan percaya kepada Yesus.</w:t>
      </w:r>
    </w:p>
    <w:p>
      <w:pPr/>
      <w:r>
        <w:rPr>
          <w:lang w:val="id_ID" w:bidi="id_ID"/>
        </w:rPr>
      </w:r>
      <w:r>
        <w:rPr>
          <w:lang w:val="id_ID" w:bidi="id_ID"/>
        </w:rPr>
        <w:t>Dalam perikop ini, kita melihat Allah bekerja lagi untuk membawa banyak orang non-Yahudi untuk beriman kepada Yesus. Meskipun kisah ini mengikuti laporan Petrus di Yerusalem tentang Kornelius, itu mungkin terjadi pada saat yang sama dengan pengalaman Petrus dengan Kornelius.</w:t>
      </w:r>
    </w:p>
    <w:p>
      <w:pPr/>
      <w:r>
        <w:rPr>
          <w:lang w:val="id_ID" w:bidi="id_ID"/>
        </w:rPr>
      </w:r>
      <w:r>
        <w:rPr>
          <w:lang w:val="id_ID" w:bidi="id_ID"/>
        </w:rPr>
        <w:t>Kisah ini dimulai dengan pernyataan yang sangat mirip yang mengikuti kematian Stefanus, yang ditemukan dalam Kisah Para Rasul 8:1. Lukas, penulis Kisah Para Rasul, mengulangi bahwa pengikut Yesus dianiaya di Yerusalem, dan mereka melarikan diri ke tempat yang berbeda. Mereka pergi ke Fenisia, Siprus, dan Antiokhia, mengucapkan firman Allah hanya kepada orang-orang Yahudi. Hal itu mungkin bahkan tidak terpikirkan oleh mereka bahwa orang-orang Yunani atau orang-orang non-Yahudi lainnya dapat mendengar dan menerima firman Allah tentang Yesus.</w:t>
      </w:r>
    </w:p>
    <w:p>
      <w:pPr/>
      <w:r>
        <w:rPr>
          <w:lang w:val="id_ID" w:bidi="id_ID"/>
        </w:rPr>
      </w:r>
      <w:r>
        <w:rPr>
          <w:lang w:val="id_ID" w:bidi="id_ID"/>
        </w:rPr>
        <w:t>Apakah Anda merasa sulit untuk berbagi kabar baik dengan orang-orang dari latar belakang budaya atau bahasa asli yang berbeda dari Anda? Jika demikian, mengapa itu sulit?</w:t>
      </w:r>
    </w:p>
    <w:p>
      <w:pPr/>
      <w:r>
        <w:rPr>
          <w:lang w:val="id_ID" w:bidi="id_ID"/>
        </w:rPr>
      </w:r>
      <w:r>
        <w:rPr>
          <w:lang w:val="id_ID" w:bidi="id_ID"/>
        </w:rPr>
        <w:t xml:space="preserve">Tunjukkan peta yang mencakup </w:t>
      </w:r>
      <w:r>
        <w:rPr>
          <w:lang w:val="id_ID" w:bidi="id_ID"/>
        </w:rPr>
        <w:t>Siria, Fenisia, Siprus, Antiokhia, Sungai Orontes, Kirene, Tarsus, dan Yerusalem pada zaman Perjanjian Baru</w:t>
      </w:r>
      <w:r>
        <w:rPr>
          <w:lang w:val="id_ID" w:bidi="id_ID"/>
        </w:rPr>
        <w:t>.</w:t>
      </w:r>
    </w:p>
    <w:p>
      <w:pPr/>
      <w:r>
        <w:rPr>
          <w:lang w:val="id_ID" w:bidi="id_ID"/>
        </w:rPr>
      </w:r>
      <w:r>
        <w:rPr>
          <w:lang w:val="id_ID" w:bidi="id_ID"/>
        </w:rPr>
        <w:t>Ada banyak orang Yahudi yang sudah tinggal di Fenisia, Antiokhia, dan Siprus, yang menjelaskan mengapa orang-orang percaya tersebar pergi ke sana. Namun, Antiokhia terkenal karena kejahatannya. Dewa-dewa Yunani dan Asyur disembah dalam banyak cara bahkan mencakup prostitusi.</w:t>
      </w:r>
    </w:p>
    <w:p>
      <w:pPr/>
      <w:r>
        <w:rPr>
          <w:lang w:val="id_ID" w:bidi="id_ID"/>
        </w:rPr>
      </w:r>
      <w:r>
        <w:rPr>
          <w:lang w:val="id_ID" w:bidi="id_ID"/>
        </w:rPr>
        <w:t>Beberapa orang yang melarikan diri dari Yerusalem ke Antiokhia berasal dari Siprus dan Kirene. Baik orang Yahudi dan Yunani tinggal di Siprus dan Kirene. Orang-orang itu menyampaikan kabar baik tentang Tuhan Yesus kepada orang Yahudi maupun orang Yunani di Antiokhia, yang mana hal itu wajar bagi mereka.</w:t>
      </w:r>
    </w:p>
    <w:p>
      <w:pPr/>
      <w:r>
        <w:rPr>
          <w:lang w:val="id_ID" w:bidi="id_ID"/>
        </w:rPr>
      </w:r>
      <w:r>
        <w:rPr>
          <w:lang w:val="id_ID" w:bidi="id_ID"/>
        </w:rPr>
        <w:t>Orang-orang dari Siprus dan Kirene menyampaikan kabar baik tentang "Tuhan Yesus," atau "Tuan Yesus." "Tuhan Yesus" akan menjadi frasa yang lebih baik untuk menggambarkan Yesus bagi orang-orang Yunani daripada "Yesus Kristus" atau "Yesus Mesias." Orang-orang Yunani tidak menunggu Mesias, atau Juruselamat. Namun, banyak orang Yunani di Antiokhia mencari tuan ilahi melalui ritual kafir.</w:t>
      </w:r>
    </w:p>
    <w:p>
      <w:pPr/>
      <w:r>
        <w:rPr>
          <w:lang w:val="id_ID" w:bidi="id_ID"/>
        </w:rPr>
      </w:r>
      <w:r>
        <w:rPr>
          <w:lang w:val="id_ID" w:bidi="id_ID"/>
        </w:rPr>
        <w:t xml:space="preserve">Tunjukkan gambar </w:t>
      </w:r>
      <w:r>
        <w:rPr>
          <w:lang w:val="id_ID" w:bidi="id_ID"/>
        </w:rPr>
        <w:t>reruntuhan Antiokhia Kuno</w:t>
      </w:r>
      <w:r>
        <w:rPr>
          <w:lang w:val="id_ID" w:bidi="id_ID"/>
        </w:rPr>
        <w:t xml:space="preserve"> dan gambar </w:t>
      </w:r>
      <w:r>
        <w:rPr>
          <w:lang w:val="id_ID" w:bidi="id_ID"/>
        </w:rPr>
        <w:t>Antiokhia zaman modern</w:t>
      </w:r>
      <w:r>
        <w:rPr>
          <w:lang w:val="id_ID" w:bidi="id_ID"/>
        </w:rPr>
        <w:t>.</w:t>
      </w:r>
    </w:p>
    <w:p>
      <w:pPr/>
      <w:r>
        <w:rPr>
          <w:lang w:val="id_ID" w:bidi="id_ID"/>
        </w:rPr>
      </w:r>
      <w:r>
        <w:rPr>
          <w:lang w:val="id_ID" w:bidi="id_ID"/>
        </w:rPr>
        <w:t>Tangan Tuhan bersama orang-orang dari Siprus dan Kirene. "Tangan Tuhan" adalah cara Perjanjian Lama untuk merujuk pada kuasa Tuhan Allah. Allah terus menolong pengikut Yesus ketika mereka mengajar tentang Yesus. Akibatnya, banyak orang di Antiokhia percaya kepada Yesus dan menjadikan Yesus Tuhan mereka, atau Tuan mereka.</w:t>
      </w:r>
    </w:p>
    <w:p>
      <w:pPr/>
      <w:r>
        <w:rPr>
          <w:lang w:val="id_ID" w:bidi="id_ID"/>
        </w:rPr>
      </w:r>
      <w:r>
        <w:rPr>
          <w:lang w:val="id_ID" w:bidi="id_ID"/>
        </w:rPr>
        <w:t>Mintalah anggota tim Anda berbagi pengalaman ketika tangan Allah, atau kuasa Allah bersama mereka dalam suatu situasi.</w:t>
      </w:r>
    </w:p>
    <w:p>
      <w:pPr/>
      <w:r>
        <w:rPr>
          <w:lang w:val="id_ID" w:bidi="id_ID"/>
        </w:rPr>
      </w:r>
      <w:r>
        <w:rPr>
          <w:lang w:val="id_ID" w:bidi="id_ID"/>
        </w:rPr>
        <w:t>Para pengikut Yesus di Yerusalem mendengar tentang apa yang terjadi di Antiokhia. Yerusalem dianggap sebagai gereja induk pada saat itu. Mereka kemungkinan besar mengutus Barnabas untuk menegaskan kabar tentang orang-orang Yunani yang berbalik kepada Yesus. Ini mirip dengan ketika gereja Yerusalem mengutus Petrus dan Yohanes ke Samaria setelah mereka mendengar bahwa kabar baik tentang Yesus diterima di sana.</w:t>
      </w:r>
    </w:p>
    <w:p>
      <w:pPr/>
      <w:r>
        <w:rPr>
          <w:lang w:val="id_ID" w:bidi="id_ID"/>
        </w:rPr>
      </w:r>
      <w:r>
        <w:rPr>
          <w:lang w:val="id_ID" w:bidi="id_ID"/>
        </w:rPr>
        <w:t xml:space="preserve">Tunjukkan gambar </w:t>
      </w:r>
      <w:r>
        <w:rPr>
          <w:lang w:val="id_ID" w:bidi="id_ID"/>
        </w:rPr>
        <w:t>model Yerusalem kuno</w:t>
      </w:r>
      <w:r>
        <w:rPr>
          <w:lang w:val="id_ID" w:bidi="id_ID"/>
        </w:rPr>
        <w:t>.</w:t>
      </w:r>
    </w:p>
    <w:p>
      <w:pPr/>
      <w:r>
        <w:rPr>
          <w:lang w:val="id_ID" w:bidi="id_ID"/>
        </w:rPr>
      </w:r>
      <w:r>
        <w:rPr>
          <w:lang w:val="id_ID" w:bidi="id_ID"/>
        </w:rPr>
        <w:t>Barnabas senang dan bersukacita dengan apa yang ia temukan di Antiokhia. Barnabas, yang namanya berarti dorongan, mendorong gereja untuk tetap berbakti sepenuhnya kepada Tuhan. Lukas kemudian berkomentar bahwa Barnabas adalah orang yang baik, penuh Roh Kudus dan iman. Roh Kudus memungkinkan Barnabas untuk menolong banyak orang dengan memimpin mereka kepada Tuhan Yesus.</w:t>
      </w:r>
    </w:p>
    <w:p>
      <w:pPr/>
      <w:r>
        <w:rPr>
          <w:lang w:val="id_ID" w:bidi="id_ID"/>
        </w:rPr>
      </w:r>
      <w:r>
        <w:rPr>
          <w:lang w:val="id_ID" w:bidi="id_ID"/>
        </w:rPr>
        <w:t>Mintalah tim Anda membahas hal-hal berikut: Apakah Anda mengenal seseorang yang sering menguatkan orang lain? Apa yang dilakukan atau dikatakan orang itu untuk menguatkan orang lain? Bagaimana orang itu memiliki dampak dalam gereja Anda?</w:t>
      </w:r>
    </w:p>
    <w:p>
      <w:pPr/>
      <w:r>
        <w:rPr>
          <w:lang w:val="id_ID" w:bidi="id_ID"/>
        </w:rPr>
      </w:r>
      <w:r>
        <w:rPr>
          <w:lang w:val="id_ID" w:bidi="id_ID"/>
        </w:rPr>
        <w:t>Barnabas membutuhkan bantuan untuk mengajar para pengikut baru Yesus di Antiokhia. Barnabas pergi untuk mencari Saulus di kota kelahiran Saulus, Tarsus.</w:t>
      </w:r>
    </w:p>
    <w:p>
      <w:pPr/>
      <w:r>
        <w:rPr>
          <w:lang w:val="id_ID" w:bidi="id_ID"/>
        </w:rPr>
      </w:r>
      <w:r>
        <w:rPr>
          <w:lang w:val="id_ID" w:bidi="id_ID"/>
        </w:rPr>
        <w:t>Sekitar sepuluh tahun yang lalu, Saulus dengan berani terus berkhotbah tentang Yesus kepada orang-orang Yahudi yang berbahasa Yunani di Yerusalem. Orang-orang Yahudi Yunani kemudian mencoba membunuh Saulus, sehingga para pengikut Yesus mengutus Saulus ke Tarsus. Saulus berbasis di Tarsus tetapi berbagi kabar baik di Siria dan Kilikia selama sekitar sepuluh tahun. Ketika Barnabas pergi untuk mencari Saulus, itu mungkin sulit karena Saulus mungkin saja telah melakukan perjalanan. Kemudian Barnabas dan Saulus pergi ke Antiokhia bersama.</w:t>
      </w:r>
    </w:p>
    <w:p>
      <w:pPr/>
      <w:r>
        <w:rPr>
          <w:lang w:val="id_ID" w:bidi="id_ID"/>
        </w:rPr>
      </w:r>
      <w:r>
        <w:rPr>
          <w:lang w:val="id_ID" w:bidi="id_ID"/>
        </w:rPr>
        <w:t xml:space="preserve">Tunjukkan peta </w:t>
      </w:r>
      <w:r>
        <w:rPr>
          <w:lang w:val="id_ID" w:bidi="id_ID"/>
        </w:rPr>
        <w:t>Mediterania timur yang mencakup Antiokhia, Tarsus, dan wilayah Siria dan Kilikia</w:t>
      </w:r>
      <w:r>
        <w:rPr>
          <w:lang w:val="id_ID" w:bidi="id_ID"/>
        </w:rPr>
        <w:t>.</w:t>
      </w:r>
    </w:p>
    <w:p>
      <w:pPr/>
      <w:r>
        <w:rPr>
          <w:lang w:val="id_ID" w:bidi="id_ID"/>
        </w:rPr>
      </w:r>
      <w:r>
        <w:rPr>
          <w:lang w:val="id_ID" w:bidi="id_ID"/>
        </w:rPr>
        <w:t>Barnabas dan Saulus bertemu dengan para pengikut Yesus di Antiokhia, mengajar mereka secara teratur selama satu tahun penuh. Mereka mengajarkan pesan Allah tentang Yesus kepada banyak orang. Orang-orang dari banyak budaya dan etnis yang berbeda tinggal di Antiokhia. Barnabas dan Saulus kemungkinan besar mengajar banyak pengikut baru juga, baik orang bukan Yahudi maupun orang Yahudi. Kemungkinan besar orang-orang yang tidak percaya di Antiokhia-lah yang memberikan nama baru bagi orang-orang percaya—yaitu orang Kristen, atau pengikut Kristus. Kekristenan mulai dikenal sebagai iman yang terpisah dari Yudaisme.</w:t>
      </w:r>
      <w:r>
        <w:rPr>
          <w:lang w:val="id_ID" w:bidi="id_ID"/>
        </w:rPr>
      </w:r>
    </w:p>
    <w:p>
      <w:pPr>
        <w:pStyle w:val="Heading3"/>
      </w:pPr>
      <w:r>
        <w:rPr>
          <w:lang w:val="id_ID" w:bidi="id_ID"/>
        </w:rPr>
        <w:t>Menjelaskan Adegan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 xml:space="preserve">Dalam sesi ini, Anda akan membantu kelompok menggambarkan kisah ini. Anda akan membantu kelompok memperagakan adegan, latar, dan karakter dalam kisah ini. </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Setelah Stefanus dilempari batu, pengikut Yesus di Yerusalem melarikan diri ke utara. Beberapa berhenti di Fenisia. Pengikut Yesus yang lain mengambil perahu ke Siprus. Yang lain berhenti di Antiokhia.</w:t>
      </w:r>
    </w:p>
    <w:p>
      <w:pPr/>
      <w:r>
        <w:rPr>
          <w:lang w:val="id_ID" w:bidi="id_ID"/>
        </w:rPr>
      </w:r>
      <w:r>
        <w:rPr>
          <w:lang w:val="id_ID" w:bidi="id_ID"/>
        </w:rPr>
        <w:t>Ke mana pun mereka pergi, para pengikut Yesus yang melarikan diri dari Yerusalem menceritakan kepada orang Yahudi tentang Yesus. Namun, beberapa orang dari Siprus dan Kirene mulai menceritakan kepada orang-orang non-Yahudi yang berbahasa Yunani tentang Yesus juga. Kuasa Allah bersama orang-orang ini. Akibatnya, sejumlah besar orang di Antiokhia, mungkin sebagian besar orang non-Yahudi, percaya dan berbalik kepada Tuhan.</w:t>
      </w:r>
    </w:p>
    <w:p>
      <w:pPr/>
      <w:r>
        <w:rPr>
          <w:lang w:val="id_ID" w:bidi="id_ID"/>
        </w:rPr>
      </w:r>
      <w:r>
        <w:rPr>
          <w:b/>
          <w:lang w:val="id_ID" w:bidi="id_ID"/>
        </w:rPr>
        <w:t>Adegan kedua:</w:t>
      </w:r>
      <w:r>
        <w:rPr>
          <w:lang w:val="id_ID" w:bidi="id_ID"/>
        </w:rPr>
        <w:t xml:space="preserve"> Gereja di Yerusalem mendengar tentang apa yang terjadi di Antiokhia. Gereja Yerusalem tertarik dengan penyebaran kabar baik ke Antiokhia, sehingga mereka mengutus Barnabas. Ketika Barnabas tiba, ia melihat anugerah Allah. Allah telah menguatkan orang-orang Siprus dan Kirene untuk menyebarkan firman Tuhan, dan banyak orang Yunani telah datang dalam iman kepada Yesus. Barnabas bersukacita dan mendorong gereja di Antiokhia untuk tetap setia dan mengabdikan diri kepada Tuhan. Banyak lagi orang dibawa kepada Tuhan di Antiokhia.</w:t>
      </w:r>
    </w:p>
    <w:p>
      <w:pPr/>
      <w:r>
        <w:rPr>
          <w:lang w:val="id_ID" w:bidi="id_ID"/>
        </w:rPr>
      </w:r>
      <w:r>
        <w:rPr>
          <w:b/>
          <w:lang w:val="id_ID" w:bidi="id_ID"/>
        </w:rPr>
        <w:t>Adegan ketiga:</w:t>
      </w:r>
      <w:r>
        <w:rPr>
          <w:lang w:val="id_ID" w:bidi="id_ID"/>
        </w:rPr>
        <w:t xml:space="preserve"> Barnabas membutuhkan bantuan mengajar kelompok besar orang-orang percaya baru di Antiokhia. Barnabas pergi untuk mencari Saulus di Tarsus dan kembali ke Antiokhia bersama Saulus.</w:t>
      </w:r>
    </w:p>
    <w:p>
      <w:pPr/>
      <w:r>
        <w:rPr>
          <w:lang w:val="id_ID" w:bidi="id_ID"/>
        </w:rPr>
      </w:r>
      <w:r>
        <w:rPr>
          <w:b/>
          <w:lang w:val="id_ID" w:bidi="id_ID"/>
        </w:rPr>
        <w:t>Adegan keempat:</w:t>
      </w:r>
      <w:r>
        <w:rPr>
          <w:lang w:val="id_ID" w:bidi="id_ID"/>
        </w:rPr>
        <w:t xml:space="preserve"> Barnabas dan Saulus bersama-sama mengajar banyak pengikut Yesus di Antiokhia selama satu tahun. Para pengikut Yesus di Antiokhia adalah yang pertama yang disebut orang-orang Kristen.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Pengikut Yesus yang melarikan diri dari Yerusalem setelah kematian Stefanus</w:t>
      </w:r>
    </w:p>
    <w:p>
      <w:pPr>
        <w:pStyle w:val="ListBullet"/>
        <w:spacing w:line="240" w:lineRule="auto"/>
        <w:ind w:left="720"/>
      </w:pPr>
      <w:r>
        <w:rPr>
          <w:lang w:val="id_ID" w:bidi="id_ID"/>
        </w:rPr>
      </w:r>
      <w:r>
        <w:rPr>
          <w:lang w:val="id_ID" w:bidi="id_ID"/>
        </w:rPr>
        <w:t>Orang Yahudi yang mendengar firman Allah dari para pengikut Yesus yang tersebar</w:t>
      </w:r>
    </w:p>
    <w:p>
      <w:pPr>
        <w:pStyle w:val="ListBullet"/>
        <w:spacing w:line="240" w:lineRule="auto"/>
        <w:ind w:left="720"/>
      </w:pPr>
      <w:r>
        <w:rPr>
          <w:lang w:val="id_ID" w:bidi="id_ID"/>
        </w:rPr>
      </w:r>
      <w:r>
        <w:rPr>
          <w:lang w:val="id_ID" w:bidi="id_ID"/>
        </w:rPr>
        <w:t>Orang-orang dari Siprus dan Kirene yang pergi ke Antiokhia</w:t>
      </w:r>
    </w:p>
    <w:p>
      <w:pPr>
        <w:pStyle w:val="ListBullet"/>
        <w:spacing w:line="240" w:lineRule="auto"/>
        <w:ind w:left="720"/>
      </w:pPr>
      <w:r>
        <w:rPr>
          <w:lang w:val="id_ID" w:bidi="id_ID"/>
        </w:rPr>
      </w:r>
      <w:r>
        <w:rPr>
          <w:lang w:val="id_ID" w:bidi="id_ID"/>
        </w:rPr>
        <w:t>Orang-orang Yunani di Antiokhia</w:t>
      </w:r>
    </w:p>
    <w:p>
      <w:pPr>
        <w:pStyle w:val="ListBullet"/>
        <w:spacing w:line="240" w:lineRule="auto"/>
        <w:ind w:left="720"/>
      </w:pPr>
      <w:r>
        <w:rPr>
          <w:lang w:val="id_ID" w:bidi="id_ID"/>
        </w:rPr>
      </w:r>
      <w:r>
        <w:rPr>
          <w:lang w:val="id_ID" w:bidi="id_ID"/>
        </w:rPr>
        <w:t>Jemaat di Yerusalem</w:t>
      </w:r>
    </w:p>
    <w:p>
      <w:pPr>
        <w:pStyle w:val="ListBullet"/>
        <w:spacing w:line="240" w:lineRule="auto"/>
        <w:ind w:left="720"/>
      </w:pPr>
      <w:r>
        <w:rPr>
          <w:lang w:val="id_ID" w:bidi="id_ID"/>
        </w:rPr>
      </w:r>
      <w:r>
        <w:rPr>
          <w:lang w:val="id_ID" w:bidi="id_ID"/>
        </w:rPr>
        <w:t>Barnabas</w:t>
      </w:r>
    </w:p>
    <w:p>
      <w:pPr>
        <w:pStyle w:val="ListBullet"/>
        <w:spacing w:line="240" w:lineRule="auto"/>
        <w:ind w:left="720"/>
      </w:pPr>
      <w:r>
        <w:rPr>
          <w:lang w:val="id_ID" w:bidi="id_ID"/>
        </w:rPr>
      </w:r>
      <w:r>
        <w:rPr>
          <w:lang w:val="id_ID" w:bidi="id_ID"/>
        </w:rPr>
        <w:t>Saulus</w:t>
      </w:r>
    </w:p>
    <w:p>
      <w:pPr>
        <w:pStyle w:val="ListBullet"/>
        <w:spacing w:line="240" w:lineRule="auto"/>
        <w:ind w:left="720"/>
      </w:pPr>
      <w:r>
        <w:rPr>
          <w:lang w:val="id_ID" w:bidi="id_ID"/>
        </w:rPr>
      </w:r>
      <w:r>
        <w:rPr>
          <w:lang w:val="id_ID" w:bidi="id_ID"/>
        </w:rPr>
        <w:t>Gereja di Antiokhia</w:t>
      </w:r>
    </w:p>
    <w:p>
      <w:pPr/>
      <w:r>
        <w:rPr>
          <w:lang w:val="id_ID" w:bidi="id_ID"/>
        </w:rPr>
      </w:r>
      <w:r>
        <w:rPr>
          <w:lang w:val="id_ID" w:bidi="id_ID"/>
        </w:rPr>
        <w:t>Dalam sesi ini, kelompok diminta membuat papan cerita, menggambar, atau menggunakan alat peraga untuk membayangkan cerita beserta tindakan di dalamnya.</w:t>
      </w:r>
    </w:p>
    <w:p>
      <w:pPr/>
      <w:r>
        <w:rPr>
          <w:lang w:val="id_ID" w:bidi="id_ID"/>
        </w:rPr>
      </w:r>
      <w:r>
        <w:rPr>
          <w:lang w:val="id_ID" w:bidi="id_ID"/>
        </w:rPr>
        <w:t>Dalam kisah ini, ada banyak referensi ke berbagai tempat. Akan baik untuk menyimpan peta daerah itu ketika Anda mendengarkannya.</w:t>
      </w:r>
    </w:p>
    <w:p>
      <w:pPr/>
      <w:r>
        <w:rPr>
          <w:lang w:val="id_ID" w:bidi="id_ID"/>
        </w:rPr>
      </w:r>
      <w:r>
        <w:rPr>
          <w:lang w:val="id_ID" w:bidi="id_ID"/>
        </w:rPr>
        <w:t>Penting untuk tahu tentang tempat-tempat dalam kisah ini. Fenisia, Siprus, dan Antiokhia berada di utara Yerusalem. Ada orang Yahudi yang sudah tinggal di ketiga daerah ini. Fenisia adalah dataran di Palestina utara di pantai Mediterania yang mencakup kota-kota Sidon dan Tirus. Siprus adalah pulau besar di Laut Mediterania, sekitar 160 kilometer di lepas pantai. Antiokhia adalah kota sekitar 24 kilometer di sebelah timur pantai Mediterania yang terletak di Sungai Orontes. Antiokhia adalah ibu kota Siria dan kota terbesar ketiga dalam kekaisaran Romawi. Antiokhia adalah kota yang indah, disusun dengan baik dan matang. Angin sore hari yang sejuk bertiup melalui kota.</w:t>
      </w:r>
    </w:p>
    <w:p>
      <w:pPr/>
      <w:r>
        <w:rPr>
          <w:lang w:val="id_ID" w:bidi="id_ID"/>
        </w:rPr>
      </w:r>
      <w:r>
        <w:rPr>
          <w:lang w:val="id_ID" w:bidi="id_ID"/>
        </w:rPr>
        <w:t>Penting untuk dicatat bahwa orang-orang dari Siprus dan Kirene sudah berbicara dalam bahasa Yunani, sehingga berbicara kepada orang-orang Yunani atau orang-orang non-Yahudi tentang Yesus terasa alami. Orang-orang itu berasal dari negara-negara di mana orang non-Yahudi lebih sering ditemui Namun, tersirat bahwa orang-orang itu berbagi firman Allah dengan orang Yahudi juga.</w:t>
      </w:r>
    </w:p>
    <w:p>
      <w:pPr/>
      <w:r>
        <w:rPr>
          <w:lang w:val="id_ID" w:bidi="id_ID"/>
        </w:rPr>
      </w:r>
      <w:r>
        <w:rPr>
          <w:lang w:val="id_ID" w:bidi="id_ID"/>
        </w:rPr>
        <w:t>Penting untuk berpikir tentang gereja Yerusalem. Yerusalem adalah pusat gereja, atau "gereja induk," pada saat itu. Banyak peristiwa dalam pelayanan Yesus terjadi di Yerusalem. Murid-murid itu menerima Roh Kudus dan memulai pelayanan mereka sendiri di Yerusalem.</w:t>
      </w:r>
    </w:p>
    <w:p>
      <w:pPr/>
      <w:r>
        <w:rPr>
          <w:lang w:val="id_ID" w:bidi="id_ID"/>
        </w:rPr>
      </w:r>
      <w:r>
        <w:rPr>
          <w:lang w:val="id_ID" w:bidi="id_ID"/>
        </w:rPr>
        <w:t>Penting untuk dicatat jenis orang yang dikirim gereja Yerusalem ke Antiokhia. Barnabas dikenal sebagai seorang yang sering menyemangati orang lain. Juga, Siprus adalah negara asal Barnabas, sehingga ia sudah berbicara bahasa Yunani, bahasa Antiokhia yang dominan. Lukas meluangkan waktu dalam kisah ini untuk mencatat bahwa Barnabas adalah orang yang baik, penuh Roh Kudus dan iman. Barnabas melihat hal-hal yang terbaik pada diri orang lain.</w:t>
      </w:r>
    </w:p>
    <w:p>
      <w:pPr/>
      <w:r>
        <w:rPr>
          <w:lang w:val="id_ID" w:bidi="id_ID"/>
        </w:rPr>
      </w:r>
      <w:r>
        <w:rPr>
          <w:lang w:val="id_ID" w:bidi="id_ID"/>
        </w:rPr>
        <w:t>Pada saat itu, pengikut Yesus biasanya merujuk satu sama lain sebagai orang-orang percaya, saudara-saudara, atau murid-murid. Kemungkinan besar orang-orang bukan Yahudi yang tidak percaya memberikan nama kepada pengikut Yesus, "orang-orang Kristen," yang berarti orang yang mengikuti Kristus. Istilah Kristen hanya muncul dua kali dalam Perjanjian Baru.</w:t>
      </w:r>
      <w:r>
        <w:rPr>
          <w:lang w:val="id_ID" w:bidi="id_ID"/>
        </w:rPr>
      </w:r>
    </w:p>
    <w:p>
      <w:pPr>
        <w:pStyle w:val="Heading3"/>
      </w:pPr>
      <w:r>
        <w:rPr>
          <w:lang w:val="id_ID" w:bidi="id_ID"/>
        </w:rPr>
        <w:t>Memperagakan Bacaan</w:t>
      </w:r>
    </w:p>
    <w:p>
      <w:pPr/>
      <w:r>
        <w:rPr>
          <w:lang w:val="id_ID" w:bidi="id_ID"/>
        </w:rPr>
      </w:r>
      <w:r>
        <w:rPr>
          <w:lang w:val="id_ID" w:bidi="id_ID"/>
        </w:rPr>
        <w:t>Dengarkan teks satu kali lagi dalam versi yang paling mudah dimengerti.</w:t>
      </w:r>
    </w:p>
    <w:p>
      <w:pPr/>
      <w:r>
        <w:rPr>
          <w:lang w:val="id_ID" w:bidi="id_ID"/>
        </w:rPr>
      </w:r>
      <w:r>
        <w:rPr>
          <w:lang w:val="id_ID" w:bidi="id_ID"/>
        </w:rPr>
        <w:t>Dalam sesi ini, tim akan mendramatisasikan kisah tersebut.</w:t>
      </w:r>
    </w:p>
    <w:p>
      <w:pPr/>
      <w:r>
        <w:rPr>
          <w:lang w:val="id_ID" w:bidi="id_ID"/>
        </w:rPr>
      </w:r>
      <w:r>
        <w:rPr>
          <w:lang w:val="id_ID" w:bidi="id_ID"/>
        </w:rPr>
        <w:t>Kisah ini memiliki empat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Pengikut Yesus yang melarikan diri dari Yerusalem setelah kematian Stefanus</w:t>
      </w:r>
    </w:p>
    <w:p>
      <w:pPr>
        <w:pStyle w:val="ListBullet"/>
        <w:spacing w:line="240" w:lineRule="auto"/>
        <w:ind w:left="720"/>
      </w:pPr>
      <w:r>
        <w:rPr>
          <w:lang w:val="id_ID" w:bidi="id_ID"/>
        </w:rPr>
      </w:r>
      <w:r>
        <w:rPr>
          <w:lang w:val="id_ID" w:bidi="id_ID"/>
        </w:rPr>
        <w:t>Orang Yahudi yang mendengar firman Allah dari para pengikut Yesus yang tersebar</w:t>
      </w:r>
    </w:p>
    <w:p>
      <w:pPr>
        <w:pStyle w:val="ListBullet"/>
        <w:spacing w:line="240" w:lineRule="auto"/>
        <w:ind w:left="720"/>
      </w:pPr>
      <w:r>
        <w:rPr>
          <w:lang w:val="id_ID" w:bidi="id_ID"/>
        </w:rPr>
      </w:r>
      <w:r>
        <w:rPr>
          <w:lang w:val="id_ID" w:bidi="id_ID"/>
        </w:rPr>
        <w:t>Orang-orang dari Siprus dan Kirene yang pergi ke Antiokhia</w:t>
      </w:r>
    </w:p>
    <w:p>
      <w:pPr>
        <w:pStyle w:val="ListBullet"/>
        <w:spacing w:line="240" w:lineRule="auto"/>
        <w:ind w:left="720"/>
      </w:pPr>
      <w:r>
        <w:rPr>
          <w:lang w:val="id_ID" w:bidi="id_ID"/>
        </w:rPr>
      </w:r>
      <w:r>
        <w:rPr>
          <w:lang w:val="id_ID" w:bidi="id_ID"/>
        </w:rPr>
        <w:t>Orang-orang Yunani di Antiokhia</w:t>
      </w:r>
    </w:p>
    <w:p>
      <w:pPr>
        <w:pStyle w:val="ListBullet"/>
        <w:spacing w:line="240" w:lineRule="auto"/>
        <w:ind w:left="720"/>
      </w:pPr>
      <w:r>
        <w:rPr>
          <w:lang w:val="id_ID" w:bidi="id_ID"/>
        </w:rPr>
      </w:r>
      <w:r>
        <w:rPr>
          <w:lang w:val="id_ID" w:bidi="id_ID"/>
        </w:rPr>
        <w:t>Jemaat di Yerusalem</w:t>
      </w:r>
    </w:p>
    <w:p>
      <w:pPr>
        <w:pStyle w:val="ListBullet"/>
        <w:spacing w:line="240" w:lineRule="auto"/>
        <w:ind w:left="720"/>
      </w:pPr>
      <w:r>
        <w:rPr>
          <w:lang w:val="id_ID" w:bidi="id_ID"/>
        </w:rPr>
      </w:r>
      <w:r>
        <w:rPr>
          <w:lang w:val="id_ID" w:bidi="id_ID"/>
        </w:rPr>
        <w:t>Barnabas</w:t>
      </w:r>
    </w:p>
    <w:p>
      <w:pPr>
        <w:pStyle w:val="ListBullet"/>
        <w:spacing w:line="240" w:lineRule="auto"/>
        <w:ind w:left="720"/>
      </w:pPr>
      <w:r>
        <w:rPr>
          <w:lang w:val="id_ID" w:bidi="id_ID"/>
        </w:rPr>
      </w:r>
      <w:r>
        <w:rPr>
          <w:lang w:val="id_ID" w:bidi="id_ID"/>
        </w:rPr>
        <w:t>Saulus</w:t>
      </w:r>
    </w:p>
    <w:p>
      <w:pPr>
        <w:pStyle w:val="ListBullet"/>
        <w:spacing w:line="240" w:lineRule="auto"/>
        <w:ind w:left="720"/>
      </w:pPr>
      <w:r>
        <w:rPr>
          <w:lang w:val="id_ID" w:bidi="id_ID"/>
        </w:rPr>
      </w:r>
      <w:r>
        <w:rPr>
          <w:lang w:val="id_ID" w:bidi="id_ID"/>
        </w:rPr>
        <w:t>Gereja di Antiokhia</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tim untuk mengingat bagian-bagian dari kisah tersebut.</w:t>
      </w:r>
    </w:p>
    <w:p>
      <w:pPr/>
      <w:r>
        <w:rPr>
          <w:lang w:val="id_ID" w:bidi="id_ID"/>
        </w:rPr>
      </w:r>
      <w:r>
        <w:rPr>
          <w:lang w:val="id_ID" w:bidi="id_ID"/>
        </w:rPr>
        <w:t>Setelah Stefanus dilempari batu sampai mati, pengikut Yesus di Yerusalem tersebar ke tempat yang berbeda.</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sedang melarikan diri dari Yerusalem, "Bagaimana perasaan kalian?" Anda mungkin mendengar hal-hal seperti, "Takut," "Gugup," dan "Kecewa karena aku harus meninggalkan Yerusalem."</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Beberapa pengikut Yesus dari Yerusalem pergi ke Fenisia. Beberapa mengambil perahu ke Siprus, dan beberapa melakukan perjalanan ke Antiokhia. Mereka menyampaikan firman Allah tentang Yesus hanya kepada orang-orang Yahudi.</w:t>
      </w:r>
    </w:p>
    <w:p>
      <w:pPr/>
      <w:r>
        <w:rPr>
          <w:lang w:val="id_ID" w:bidi="id_ID"/>
        </w:rPr>
      </w:r>
      <w:r>
        <w:rPr>
          <w:lang w:val="id_ID" w:bidi="id_ID"/>
        </w:rPr>
        <w:t>Dalam kelompok yang pergi ke Antiokhia, ada beberapa orang dari Siprus dan Kirene. Orang-orang ini juga mulai memberitakan tentang Tuhan Yesus kepada orang-orang Yunani yang tinggal di Antiokhia. Tangan Tuhan bersama orang-orang dari Siprus dan Kirene. Banyak orang, termasuk orang-orang Yunani, percaya kepada Firman tentang Yesus dan berbalik kepada Tuhan.</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orang-orang dari Siprus dan Kirene, "Bagaimana perasaan Anda?" Anda mungkin mendengar hal-hal seperti, "Bersemangat," "Terinspirasi," atau "Berpengharapan."</w:t>
      </w:r>
    </w:p>
    <w:p>
      <w:pPr>
        <w:pStyle w:val="ListBullet"/>
        <w:spacing w:line="240" w:lineRule="auto"/>
        <w:ind w:left="720"/>
      </w:pPr>
      <w:r>
        <w:rPr>
          <w:lang w:val="id_ID" w:bidi="id_ID"/>
        </w:rPr>
      </w:r>
      <w:r>
        <w:rPr>
          <w:lang w:val="id_ID" w:bidi="id_ID"/>
        </w:rPr>
        <w:t>Tanyakan kepada orang-orang Yunani di Antiokhia yang berbalik kepada Tuhan, "Bagaimana perasaan Anda?" Anda mungkin mendengar hal-hal seperti, "Senang karena seseorang berbagi Firman dengan saya," "Bersyukur karena Yesus mati untuk semua orang," atau "Siap untuk memberitakan Firman kepada orang lain tentang Tuhan."</w:t>
      </w:r>
    </w:p>
    <w:p>
      <w:pPr/>
      <w:r>
        <w:rPr>
          <w:lang w:val="id_ID" w:bidi="id_ID"/>
        </w:rPr>
      </w:r>
      <w:r>
        <w:rPr>
          <w:lang w:val="id_ID" w:bidi="id_ID"/>
        </w:rPr>
        <w:t>Gereja di Yerusalem mendapatkan kabar tentang apa yang terjadi di Antiokhia. Mereka mengirim Barnabas ke Antiokhia. Ketika Barnabas tiba di Antiokhia, ia melihat wujud nyata kasih karunia Allah. Orang-orang dari Siprus dan Kirene telah berbagi firman Tuhan dengan orang-orang Yunani, dan banyak dari orang Yunani yang menjadi percaya.</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Barnabas, "Bagaimana perasaan Anda?" Anda mungkin mendengar hal-hal seperti, "Terkejut," "Kewalahan," atau "Terkesan"</w:t>
      </w:r>
    </w:p>
    <w:p>
      <w:pPr/>
      <w:r>
        <w:rPr>
          <w:lang w:val="id_ID" w:bidi="id_ID"/>
        </w:rPr>
      </w:r>
      <w:r>
        <w:rPr>
          <w:lang w:val="id_ID" w:bidi="id_ID"/>
        </w:rPr>
        <w:t>Barnabas bersukacita dan menguatkan para pengikut Yesus untuk tetap setia sepenuhnya kepada Tuhan. Barnabas adalah orang yang baik, penuh Roh Kudus dan kuat dalam iman. Semakin banyak orang di Antiokhia dibawa kepada Tuhan.</w:t>
      </w:r>
    </w:p>
    <w:p>
      <w:pPr/>
      <w:r>
        <w:rPr>
          <w:lang w:val="id_ID" w:bidi="id_ID"/>
        </w:rPr>
      </w:r>
      <w:r>
        <w:rPr>
          <w:lang w:val="id_ID" w:bidi="id_ID"/>
        </w:rPr>
        <w:t>Barnabas tahu bahwa ia membutuhkan bantuan untuk mengajar begitu banyak orang percaya yang baru. Barnabas pergi ke Tarsus untuk mencari Saulus. Saulus telah melakukan perjalanan dan melayani di seluruh provinsi Siria dan Kilikia selama sekitar sepuluh tahun. Dibutuhkan beberapa waktu untuk menemukan Saulus. Barnabas menemukan Saulus dan membawanya ke Antiokhia.</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Saulus, "Bagaimana perasaanmu?" Anda mungkin mendengar hal-hal seperti, "Penasaran," "Antusias," atau "Senang mendengar orang-orang Yunani lainnya datang kepada iman dalam Yesus juga."</w:t>
      </w:r>
    </w:p>
    <w:p>
      <w:pPr/>
      <w:r>
        <w:rPr>
          <w:lang w:val="id_ID" w:bidi="id_ID"/>
        </w:rPr>
      </w:r>
      <w:r>
        <w:rPr>
          <w:lang w:val="id_ID" w:bidi="id_ID"/>
        </w:rPr>
        <w:t>Selama satu tahun penuh, Saulus dan Barnabas bertemu secara teratur dengan gereja di Antiokhia, mengajar kerumunan orang yang besar. Para pengikut Yesus di Antiokhia memiliki bahasa ibu dan daerah asal yang berbeda. Ini tidak penting. Mereka adalah para pengikut Yesus pertama yang disebut orang-orang Kristen.</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anggota jemaat di Antiokhia, "Bagaimana perasaan kalian?" Anda mungkin mendengar hal-hal seperti, "Aku suka disebut orang Kristen," "Aku bangga menjadi bagian dari gereja ini," atau "Saya berharap Saulus dan Barnabas dapat tinggal dan terus mengajar kami."</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dimengerti.</w:t>
      </w:r>
    </w:p>
    <w:p>
      <w:pPr/>
      <w:r>
        <w:rPr>
          <w:lang w:val="id_ID" w:bidi="id_ID"/>
        </w:rPr>
      </w:r>
      <w:r>
        <w:rPr>
          <w:lang w:val="id_ID" w:bidi="id_ID"/>
        </w:rPr>
        <w:t xml:space="preserve">Para pengikut Yesus di Yerusalem </w:t>
      </w:r>
      <w:r>
        <w:rPr>
          <w:b/>
          <w:lang w:val="id_ID" w:bidi="id_ID"/>
        </w:rPr>
        <w:t>dianiaya</w:t>
      </w:r>
      <w:r>
        <w:rPr>
          <w:lang w:val="id_ID" w:bidi="id_ID"/>
        </w:rPr>
        <w:t xml:space="preserve"> setelah Stefanus dilempari batu sampai mati. Penganiayaan adalah ketika pengikut Yesus dilukai karena kepercayaan mereka. Kadang-kadang mereka dimasukkan ke dalam penjara, dipukul, dilempari batu, atau dilukai dengan cara lain.</w:t>
      </w:r>
    </w:p>
    <w:p>
      <w:pPr/>
      <w:r>
        <w:rPr>
          <w:lang w:val="id_ID" w:bidi="id_ID"/>
        </w:rPr>
      </w:r>
      <w:r>
        <w:rPr>
          <w:lang w:val="id_ID" w:bidi="id_ID"/>
        </w:rPr>
        <w:t xml:space="preserve">Para pengikut Yesus di Yerusalem pergi ke Fenisia, Siprus, dan Antiokhia, </w:t>
      </w:r>
      <w:r>
        <w:rPr>
          <w:b/>
          <w:lang w:val="id_ID" w:bidi="id_ID"/>
        </w:rPr>
        <w:t>memberitakan Firman</w:t>
      </w:r>
      <w:r>
        <w:rPr>
          <w:lang w:val="id_ID" w:bidi="id_ID"/>
        </w:rPr>
        <w:t>. Mereka menyampaikan pesan Yesus, kabar baik itu, ke mana pun mereka pergi.</w:t>
      </w:r>
    </w:p>
    <w:p>
      <w:pPr/>
      <w:r>
        <w:rPr>
          <w:lang w:val="id_ID" w:bidi="id_ID"/>
        </w:rPr>
      </w:r>
      <w:r>
        <w:rPr>
          <w:lang w:val="id_ID" w:bidi="id_ID"/>
        </w:rPr>
        <w:t xml:space="preserve">Namun, para pengikut Yesus hanya menyampaikan Firman itu kepada orang-orang </w:t>
      </w:r>
      <w:r>
        <w:rPr>
          <w:b/>
          <w:lang w:val="id_ID" w:bidi="id_ID"/>
        </w:rPr>
        <w:t>Yahudi</w:t>
      </w:r>
      <w:r>
        <w:rPr>
          <w:lang w:val="id_ID" w:bidi="id_ID"/>
        </w:rPr>
        <w:t xml:space="preserve">. </w:t>
      </w:r>
      <w:r>
        <w:rPr>
          <w:lang w:val="id_ID" w:bidi="id_ID"/>
        </w:rPr>
        <w:t>Orang Yahudi</w:t>
      </w:r>
      <w:r>
        <w:rPr>
          <w:lang w:val="id_ID" w:bidi="id_ID"/>
        </w:rPr>
        <w:t>merujuk pada kelompok orang yang diturunkan dari Ishak, anak Abraham. Ini adalah kelompok etnis sekaligus sekelompok orang yang mempraktikkan agama Yudaisme. Lihat Daftar Kata Utama untuk informasi lebih lanjut.</w:t>
      </w:r>
    </w:p>
    <w:p>
      <w:pPr/>
      <w:r>
        <w:rPr>
          <w:lang w:val="id_ID" w:bidi="id_ID"/>
        </w:rPr>
      </w:r>
      <w:r>
        <w:rPr>
          <w:lang w:val="id_ID" w:bidi="id_ID"/>
        </w:rPr>
        <w:t xml:space="preserve">Beberapa orang yang melarikan diri dari Yerusalem berasal dari Siprus dan Kirene. Di Antiokhia mereka mulai menceritakan pesan Allah kepada orang-orang </w:t>
      </w:r>
      <w:r>
        <w:rPr>
          <w:b/>
          <w:lang w:val="id_ID" w:bidi="id_ID"/>
        </w:rPr>
        <w:t>Yunani</w:t>
      </w:r>
      <w:r>
        <w:rPr>
          <w:lang w:val="id_ID" w:bidi="id_ID"/>
        </w:rPr>
        <w:t>. Orang Yunani merujuk pada orang-orang berbahasa Yunani yang bukan orang Yahudi. Orang-orang Yunani adalah kelompok yang lebih kecil dalam kelompok yang lebih besar, yaitu bangsa-bangsa</w:t>
      </w:r>
      <w:r>
        <w:rPr>
          <w:b/>
          <w:lang w:val="id_ID" w:bidi="id_ID"/>
        </w:rPr>
        <w:t xml:space="preserve"> non Yahudi</w:t>
      </w:r>
      <w:r>
        <w:rPr>
          <w:lang w:val="id_ID" w:bidi="id_ID"/>
        </w:rPr>
        <w:t xml:space="preserve"> atau siapapun yang bukan Yahudi. Lihat daftar kata utama untuk informasi lebih lanjut tentang orang-orang </w:t>
      </w:r>
      <w:r>
        <w:rPr>
          <w:lang w:val="id_ID" w:bidi="id_ID"/>
        </w:rPr>
        <w:t>non Yahudi</w:t>
      </w:r>
      <w:r>
        <w:rPr>
          <w:lang w:val="id_ID" w:bidi="id_ID"/>
        </w:rPr>
        <w:t>.</w:t>
      </w:r>
    </w:p>
    <w:p>
      <w:pPr/>
      <w:r>
        <w:rPr>
          <w:lang w:val="id_ID" w:bidi="id_ID"/>
        </w:rPr>
      </w:r>
      <w:r>
        <w:rPr>
          <w:lang w:val="id_ID" w:bidi="id_ID"/>
        </w:rPr>
        <w:t xml:space="preserve">Orang-orang di Antiokhia menceritakan kabar baik tentang Tuhan Yesus, dan </w:t>
      </w:r>
      <w:r>
        <w:rPr>
          <w:b/>
          <w:lang w:val="id_ID" w:bidi="id_ID"/>
        </w:rPr>
        <w:t>tangan Tuhan menyertai mereka</w:t>
      </w:r>
      <w:r>
        <w:rPr>
          <w:lang w:val="id_ID" w:bidi="id_ID"/>
        </w:rPr>
        <w:t xml:space="preserve">. "Tangan Tuhan" adalah ungkapan yang digunakan dalam Perjanjian Lama yang berarti kuasa Tuhan Allah bersama mereka. Kekuatan Allah menolong mereka. Akibatnya, banyak orang di Antiokhia percaya dan </w:t>
      </w:r>
      <w:r>
        <w:rPr>
          <w:b/>
          <w:lang w:val="id_ID" w:bidi="id_ID"/>
        </w:rPr>
        <w:t>berbalik kepada Tuhan</w:t>
      </w:r>
      <w:r>
        <w:rPr>
          <w:lang w:val="id_ID" w:bidi="id_ID"/>
        </w:rPr>
        <w:t>. "Berbalik kepada Tuhan" menyampaikan komitmen dan kepercayaan kepada Tuhan. Frasa itu menunjukkan bahwa sebagian besar orang percaya yang baru adalah orang-orang non-Yahudi yang meninggalkan dewa-dewa palsu dan berbalik kepada Allah yang benar.</w:t>
      </w:r>
    </w:p>
    <w:p>
      <w:pPr/>
      <w:r>
        <w:rPr>
          <w:lang w:val="id_ID" w:bidi="id_ID"/>
        </w:rPr>
      </w:r>
      <w:r>
        <w:rPr>
          <w:lang w:val="id_ID" w:bidi="id_ID"/>
        </w:rPr>
        <w:t xml:space="preserve">Kabar tentang banyak pengikut baru Yesus di Antiokhia </w:t>
      </w:r>
      <w:r>
        <w:rPr>
          <w:b/>
          <w:lang w:val="id_ID" w:bidi="id_ID"/>
        </w:rPr>
        <w:t>sampai ke telinga gereja</w:t>
      </w:r>
      <w:r>
        <w:rPr>
          <w:lang w:val="id_ID" w:bidi="id_ID"/>
        </w:rPr>
        <w:t xml:space="preserve"> di Yerusalem. Di sini, </w:t>
      </w:r>
      <w:r>
        <w:rPr>
          <w:b/>
          <w:lang w:val="id_ID" w:bidi="id_ID"/>
        </w:rPr>
        <w:t>gereja</w:t>
      </w:r>
      <w:r>
        <w:rPr>
          <w:lang w:val="id_ID" w:bidi="id_ID"/>
        </w:rPr>
        <w:t xml:space="preserve"> tidak berarti sebuah bangunan, itu berarti sekelompok orang yang percaya kepada Yesus, khususnya di Yerusalem. Lihat Daftar Kata Utama untuk informasi lebih lanjut tentang </w:t>
      </w:r>
      <w:r>
        <w:rPr>
          <w:lang w:val="id_ID" w:bidi="id_ID"/>
        </w:rPr>
        <w:t>gereja</w:t>
      </w:r>
      <w:r>
        <w:rPr>
          <w:lang w:val="id_ID" w:bidi="id_ID"/>
        </w:rPr>
        <w:t xml:space="preserve">. "Sampai ke telinga" berarti kabar tentang gereja yang sedang berkembang di Antiokhia didengar oleh gereja di Yerusalem. Mereka mendengar kabar yang menggembirakan itu! Jadi mereka mengirim Barnabas ke Antiokhia. Ketika Barnabas tiba, ia melihat </w:t>
      </w:r>
      <w:r>
        <w:rPr>
          <w:b/>
          <w:lang w:val="id_ID" w:bidi="id_ID"/>
        </w:rPr>
        <w:t>kasih karunia</w:t>
      </w:r>
      <w:r>
        <w:rPr>
          <w:lang w:val="id_ID" w:bidi="id_ID"/>
        </w:rPr>
        <w:t xml:space="preserve"> dari Allah. Dalam sebagian besar konteks Perjanjian Baru, kasih karunia merujuk pada perkenanan Allah yang ditunjukkan kepada orang-orang yang tidak layak menerimaNya. Keselamatan diberikan secara cuma-cuma kepada banyak orang Yunani di Antiokhia. Lihat Daftar Kata Utama untuk informasi lebih lanjut tentang </w:t>
      </w:r>
      <w:r>
        <w:rPr>
          <w:lang w:val="id_ID" w:bidi="id_ID"/>
        </w:rPr>
        <w:t>kasih karunia</w:t>
      </w:r>
    </w:p>
    <w:p>
      <w:pPr/>
      <w:r>
        <w:rPr>
          <w:lang w:val="id_ID" w:bidi="id_ID"/>
        </w:rPr>
      </w:r>
      <w:r>
        <w:rPr>
          <w:lang w:val="id_ID" w:bidi="id_ID"/>
        </w:rPr>
        <w:t xml:space="preserve">Barnabas bersukacita dengan apa yang telah ia lihat, dan mendorong gereja di Antiokhia untuk </w:t>
      </w:r>
      <w:r>
        <w:rPr>
          <w:b/>
          <w:lang w:val="id_ID" w:bidi="id_ID"/>
        </w:rPr>
        <w:t>tetap setia kepada Tuhan</w:t>
      </w:r>
      <w:r>
        <w:rPr>
          <w:lang w:val="id_ID" w:bidi="id_ID"/>
        </w:rPr>
        <w:t xml:space="preserve"> dengan </w:t>
      </w:r>
      <w:r>
        <w:rPr>
          <w:b/>
          <w:lang w:val="id_ID" w:bidi="id_ID"/>
        </w:rPr>
        <w:t>segenap hati mereka</w:t>
      </w:r>
      <w:r>
        <w:rPr>
          <w:lang w:val="id_ID" w:bidi="id_ID"/>
        </w:rPr>
        <w:t>. "Tetap setia kepada Tuhan" menunjukkan bahwa gereja harus tetap setia dan berdedikasi kepada Tuhan. Gereja di Antiokhia tidak boleh menyerah menaati Tuhan. "Dengan segenap hati mereka" menunjukkan bahwa mereka harus melakukan ini dengan sepenuh hati, atau sepenuhnya, dengan tujuan, pengabdian, dan tekad.</w:t>
      </w:r>
    </w:p>
    <w:p>
      <w:pPr/>
      <w:r>
        <w:rPr>
          <w:lang w:val="id_ID" w:bidi="id_ID"/>
        </w:rPr>
      </w:r>
      <w:r>
        <w:rPr>
          <w:lang w:val="id_ID" w:bidi="id_ID"/>
        </w:rPr>
        <w:t xml:space="preserve">Barnabas adalah orang yang baik, penuh </w:t>
      </w:r>
      <w:r>
        <w:rPr>
          <w:b/>
          <w:lang w:val="id_ID" w:bidi="id_ID"/>
        </w:rPr>
        <w:t>Roh Kudus</w:t>
      </w:r>
      <w:r>
        <w:rPr>
          <w:lang w:val="id_ID" w:bidi="id_ID"/>
        </w:rPr>
        <w:t xml:space="preserve"> dan kuat dalam iman. Roh Kudus, atau Roh Allah, memperlengkapi Barnabas dalam pelayanannya. Roh Kudus memimpin Barnabas untuk menguatkan orang lain dengan hikmat dan otoritas ilahi. Lihat Daftar Kata Utama untuk informasi lebih lanjut tentang </w:t>
      </w:r>
      <w:r>
        <w:rPr>
          <w:lang w:val="id_ID" w:bidi="id_ID"/>
        </w:rPr>
        <w:t>Roh Kudus</w:t>
      </w:r>
      <w:r>
        <w:rPr>
          <w:lang w:val="id_ID" w:bidi="id_ID"/>
        </w:rPr>
        <w:t xml:space="preserve"> Barnabas juga penuh </w:t>
      </w:r>
      <w:r>
        <w:rPr>
          <w:b/>
          <w:lang w:val="id_ID" w:bidi="id_ID"/>
        </w:rPr>
        <w:t>iman</w:t>
      </w:r>
      <w:r>
        <w:rPr>
          <w:lang w:val="id_ID" w:bidi="id_ID"/>
        </w:rPr>
        <w:t xml:space="preserve">. Dia menaruh seluruh kepercayaan dan keyakinannya kepada Allah. Barnabas sepenuhnya percaya kepada Yesus sebagai Tuhan dan percaya bahwa Allah akan memberdayakan dia untuk melakukan pekerjaan Allah. Lihat Daftar Kata Utama untuk informasi lebih lanjut tentang </w:t>
      </w:r>
      <w:r>
        <w:rPr>
          <w:lang w:val="id_ID" w:bidi="id_ID"/>
        </w:rPr>
        <w:t>iman</w:t>
      </w:r>
      <w:r>
        <w:rPr>
          <w:lang w:val="id_ID" w:bidi="id_ID"/>
        </w:rPr>
        <w:t>.</w:t>
      </w:r>
    </w:p>
    <w:p>
      <w:pPr/>
      <w:r>
        <w:rPr>
          <w:lang w:val="id_ID" w:bidi="id_ID"/>
        </w:rPr>
      </w:r>
      <w:r>
        <w:rPr>
          <w:lang w:val="id_ID" w:bidi="id_ID"/>
        </w:rPr>
        <w:t xml:space="preserve">Barnabas membutuhkan bantuan untuk mengajar para pengikut baru Yesus di Antiokhia. Barnabas pergi ke Tarsus untuk mendapatkan Saulus. Selama satu tahun mereka mengajar pengikut Yesus dan banyak lagi orang di Antiokhia. </w:t>
      </w:r>
      <w:r>
        <w:rPr>
          <w:b/>
          <w:lang w:val="id_ID" w:bidi="id_ID"/>
        </w:rPr>
        <w:t>Murid-murid</w:t>
      </w:r>
      <w:r>
        <w:rPr>
          <w:lang w:val="id_ID" w:bidi="id_ID"/>
        </w:rPr>
        <w:t xml:space="preserve"> itu disebut </w:t>
      </w:r>
      <w:r>
        <w:rPr>
          <w:b/>
          <w:lang w:val="id_ID" w:bidi="id_ID"/>
        </w:rPr>
        <w:t>orang Kristen</w:t>
      </w:r>
      <w:r>
        <w:rPr>
          <w:lang w:val="id_ID" w:bidi="id_ID"/>
        </w:rPr>
        <w:t xml:space="preserve"> untuk pertama kalinya di Antiokhia. Di sini, </w:t>
      </w:r>
      <w:r>
        <w:rPr>
          <w:lang w:val="id_ID" w:bidi="id_ID"/>
        </w:rPr>
        <w:t>murid-murid</w:t>
      </w:r>
      <w:r>
        <w:rPr>
          <w:lang w:val="id_ID" w:bidi="id_ID"/>
        </w:rPr>
        <w:t xml:space="preserve"> berarti pengikut Yesus, bukan dua belas murid Yesus. Para pengikut Yesus mengambil nama "orang-orang Kristen," nama yang mungkin diberikan dan digunakan sebagian besar oleh orang-orang non-Kristen. Di dunia Romawi, pengakuan "Kaisar adalah Tuhan" adalah umum. Sebaliknya, pengikut Yesus akan berkata, "Kristus adalah Tuhan." Orang Kristen berarti orang yang adalah pengikut </w:t>
      </w:r>
      <w:r>
        <w:rPr>
          <w:b/>
          <w:lang w:val="id_ID" w:bidi="id_ID"/>
        </w:rPr>
        <w:t>Kristus</w:t>
      </w:r>
      <w:r>
        <w:rPr>
          <w:lang w:val="id_ID" w:bidi="id_ID"/>
        </w:rPr>
        <w:t xml:space="preserve">. Kristus adalah kata Yunani untuk kata Ibrani "Mesias." Itu artinya orang yang sudah diurapi Allah, atau telah ditunjuk untuk tugas khusus. Lihat Daftar Kata Utama untuk informasi lebih lanjut tentang </w:t>
      </w:r>
      <w:r>
        <w:rPr>
          <w:lang w:val="id_ID" w:bidi="id_ID"/>
        </w:rPr>
        <w:t>Kristus</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tersebut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Hentikan sejenak audio ini di sini.</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mana dari perikop tersebut yang paling disukai. Anda mungkin memutuskan bahwa Anda menyukai cara salah satu anggota kelompok menceritakan satu adegan, tetapi menyukai cara anggota kelompok lain menceritakan adegan lainnya. </w:t>
      </w:r>
    </w:p>
    <w:p>
      <w:pPr/>
      <w:r>
        <w:rPr>
          <w:lang w:val="id_ID" w:bidi="id_ID"/>
        </w:rPr>
      </w:r>
      <w:r>
        <w:rPr>
          <w:lang w:val="id_ID" w:bidi="id_ID"/>
        </w:rPr>
        <w:t>Hentikan sejenak audio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11:27–30</w:t>
      </w:r>
      <w:r>
        <w:rPr>
          <w:lang w:val="id_ID" w:bidi="id_ID"/>
        </w:rPr>
      </w:r>
    </w:p>
    <w:p>
      <w:pPr>
        <w:pStyle w:val="Heading3"/>
      </w:pPr>
      <w:r>
        <w:rPr>
          <w:lang w:val="id_ID" w:bidi="id_ID"/>
        </w:rPr>
        <w:t>Dengar dan Renungkan</w:t>
      </w:r>
    </w:p>
    <w:p>
      <w:pPr/>
      <w:r>
        <w:rPr>
          <w:lang w:val="id_ID" w:bidi="id_ID"/>
        </w:rPr>
      </w:r>
      <w:r>
        <w:rPr>
          <w:lang w:val="id_ID" w:bidi="id_ID"/>
        </w:rPr>
        <w:t>Dengarkan Kisah Para Rasul 11:27–30 dan simpanlah dalam hatimu. Dengarkan teks ini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diceritakan kisah ini tentang Yesus?</w:t>
      </w:r>
    </w:p>
    <w:p>
      <w:pPr>
        <w:pStyle w:val="ListBullet"/>
        <w:spacing w:line="240" w:lineRule="auto"/>
        <w:ind w:left="720"/>
      </w:pPr>
      <w:r>
        <w:rPr>
          <w:lang w:val="id_ID" w:bidi="id_ID"/>
        </w:rPr>
      </w:r>
      <w:r>
        <w:rPr>
          <w:lang w:val="id_ID" w:bidi="id_ID"/>
        </w:rPr>
        <w:t xml:space="preserve">Apa yang diceritakan kisah ini tentang manusia? </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dimengerti.</w:t>
      </w:r>
    </w:p>
    <w:p>
      <w:pPr/>
      <w:r>
        <w:rPr>
          <w:lang w:val="id_ID" w:bidi="id_ID"/>
        </w:rPr>
      </w:r>
      <w:r>
        <w:rPr>
          <w:lang w:val="id_ID" w:bidi="id_ID"/>
        </w:rPr>
        <w:t>Para pengikut Yesus tersebar dari Yerusalem setelah kematian Stefanus. Mereka dengan setia berbagi kabar baik tentang Yesus kemana pun mereka pergi. Banyak orang, baik orang Yahudi maupun orang non-Yahudi, percaya kepada Yesus sebagai Tuhan. Antiokhia adalah salah satu tempat ini terjadi. Begitu banyak orang berbalik kepada Tuhan sehingga Barnabas dan Saulus datang ke Antiokhia untuk mengajar mereka. Dalam kisah ini, gereja yang sedang berkembang di Antiokhia menolong saudara-saudara lain dalam Kristus di Yudea.</w:t>
      </w:r>
    </w:p>
    <w:p>
      <w:pPr/>
      <w:r>
        <w:rPr>
          <w:lang w:val="id_ID" w:bidi="id_ID"/>
        </w:rPr>
      </w:r>
      <w:r>
        <w:rPr>
          <w:lang w:val="id_ID" w:bidi="id_ID"/>
        </w:rPr>
        <w:t>Lukas memulai kisah ini dengan "selama waktu ini," atau "sekarang pada hari-hari ini." Tidak jelas persis berapa lama waktu yang telah berlalu, tetapi kita melihat pada akhir perikop bahwa Barnabas dan Saulus masih berada di Antiokhia ketika kisah ini terjadi.</w:t>
      </w:r>
    </w:p>
    <w:p>
      <w:pPr/>
      <w:r>
        <w:rPr>
          <w:lang w:val="id_ID" w:bidi="id_ID"/>
        </w:rPr>
      </w:r>
      <w:r>
        <w:rPr>
          <w:lang w:val="id_ID" w:bidi="id_ID"/>
        </w:rPr>
        <w:t>Para nabi datang dari Yerusalem ke Antiokhia. Karena para nabi berasal dari Yerusalem, mereka mungkin adalah orang-orang Kristen Yahudi. Para nabi adalah pengikut Yesus yang menerima pesan dari Allah dan memberikannya kepada orang lain. Kadang-kadang para nabi menceritakan kepada orang-orang tentang hal-hal yang akan terjadi di masa depan, tetapi itu bukan tujuan utama mereka. Surat-surat Paulus menyebutkan karunia rohani untuk bernubuat. Paulus menganggap para nabi Kristen sebagai bagian yang sangat penting dari gereja.</w:t>
      </w:r>
    </w:p>
    <w:p>
      <w:pPr/>
      <w:r>
        <w:rPr>
          <w:lang w:val="id_ID" w:bidi="id_ID"/>
        </w:rPr>
      </w:r>
      <w:r>
        <w:rPr>
          <w:lang w:val="id_ID" w:bidi="id_ID"/>
        </w:rPr>
        <w:t xml:space="preserve">Tunjukkan peta yang mencakup </w:t>
      </w:r>
      <w:r>
        <w:rPr>
          <w:lang w:val="id_ID" w:bidi="id_ID"/>
        </w:rPr>
        <w:t>wilayah Yudea, kota Antiokhia, dan kota Yerusalem</w:t>
      </w:r>
      <w:r>
        <w:rPr>
          <w:lang w:val="id_ID" w:bidi="id_ID"/>
        </w:rPr>
        <w:t>.</w:t>
      </w:r>
    </w:p>
    <w:p>
      <w:pPr/>
      <w:r>
        <w:rPr>
          <w:lang w:val="id_ID" w:bidi="id_ID"/>
        </w:rPr>
      </w:r>
      <w:r>
        <w:rPr>
          <w:lang w:val="id_ID" w:bidi="id_ID"/>
        </w:rPr>
        <w:t>Diskusikan hal berikut dengan tim penerjemah Anda: Dalam budaya Anda, apakah ada orang-orang yang memprediksi masa depan? Pengaruh apa yang mereka miliki dalam komunitas Anda? Apakah orang-orang yang memprediksi masa depan dihormati oleh komunitas?</w:t>
      </w:r>
    </w:p>
    <w:p>
      <w:pPr/>
      <w:r>
        <w:rPr>
          <w:lang w:val="id_ID" w:bidi="id_ID"/>
        </w:rPr>
      </w:r>
      <w:r>
        <w:rPr>
          <w:lang w:val="id_ID" w:bidi="id_ID"/>
        </w:rPr>
        <w:t>Agabus adalah salah satu nabi yang datang ke Antiokhia. Ini adalah penyebutan pertama tentang Agabus, tetapi Lukas menulis tentang Agabus kemudian dalam Kisah Para Rasul. Dalam kedua catatan, Agabus membuat prediksi tentang peristiwa-peristiwa di masa depan. Dalam kisah ini, Agabus memberikan pesan melalui kuasa Roh Allah, atau Roh Kudus. Roh Allah memungkinkan Agabus untuk memprediksi bahwa akan ada bencana kelaparan besar di seluruh dunia Romawi, atau di mana pun orang-orang tinggal.</w:t>
      </w:r>
    </w:p>
    <w:p>
      <w:pPr/>
      <w:r>
        <w:rPr>
          <w:lang w:val="id_ID" w:bidi="id_ID"/>
        </w:rPr>
      </w:r>
      <w:r>
        <w:rPr>
          <w:lang w:val="id_ID" w:bidi="id_ID"/>
        </w:rPr>
        <w:t>Lukas menggunakan tanda kurung ketika menulis "bencana kelaparan terjadi pada masa pemerintahan Klaudius." Ini bukan bagian dari pesan Agabus. Ini adalah komentar yang ditambahkan oleh Lukas. Klaudius adalah kaisar Romawi keempat. Dia memerintah dari tahun 41 sampai 54 Masehi. Sementara Klaudius adalah kaisar, ada banyak panen yang buruk dan kekurangan makanan di Roma, Yunani, Mesir, dan Yudea.</w:t>
      </w:r>
    </w:p>
    <w:p>
      <w:pPr/>
      <w:r>
        <w:rPr>
          <w:lang w:val="id_ID" w:bidi="id_ID"/>
        </w:rPr>
      </w:r>
      <w:r>
        <w:rPr>
          <w:lang w:val="id_ID" w:bidi="id_ID"/>
        </w:rPr>
        <w:t xml:space="preserve">Tunjukkan peta </w:t>
      </w:r>
      <w:r>
        <w:rPr>
          <w:lang w:val="id_ID" w:bidi="id_ID"/>
        </w:rPr>
        <w:t>Kekaisaran Romawi selama 45–47 Masehi</w:t>
      </w:r>
    </w:p>
    <w:p>
      <w:pPr/>
      <w:r>
        <w:rPr>
          <w:lang w:val="id_ID" w:bidi="id_ID"/>
        </w:rPr>
      </w:r>
      <w:r>
        <w:rPr>
          <w:lang w:val="id_ID" w:bidi="id_ID"/>
        </w:rPr>
        <w:t xml:space="preserve">Tunjukkan gambar </w:t>
      </w:r>
      <w:r>
        <w:rPr>
          <w:lang w:val="id_ID" w:bidi="id_ID"/>
        </w:rPr>
        <w:t>Kaisar Klaudius</w:t>
      </w:r>
      <w:r>
        <w:rPr>
          <w:lang w:val="id_ID" w:bidi="id_ID"/>
        </w:rPr>
        <w:t>.</w:t>
      </w:r>
    </w:p>
    <w:p>
      <w:pPr/>
      <w:r>
        <w:rPr>
          <w:lang w:val="id_ID" w:bidi="id_ID"/>
        </w:rPr>
      </w:r>
      <w:r>
        <w:rPr>
          <w:lang w:val="id_ID" w:bidi="id_ID"/>
        </w:rPr>
        <w:t>Lukas tidak mengatakan bagaimana orang-orang Kristen di Antiokhia tahu bahwa Yudea akan menderita bencana kelaparan. Namun, semua murid, atau pengikut Yesus yang setia di Antiokhia, memutuskan untuk mengirim bantuan ke Yudea. Semua orang memberikan sebanyak yang mereka bisa. Uang lebih mudah dikirim daripada makanan. Itu tersirat bahwa orang-orang mengumpulkan uang, meskipun "uang" tidak digunakan dalam perikop itu.</w:t>
      </w:r>
    </w:p>
    <w:p>
      <w:pPr/>
      <w:r>
        <w:rPr>
          <w:lang w:val="id_ID" w:bidi="id_ID"/>
        </w:rPr>
      </w:r>
      <w:r>
        <w:rPr>
          <w:lang w:val="id_ID" w:bidi="id_ID"/>
        </w:rPr>
        <w:t>Diskusikan hal berikut dengan tim Anda: Apakah komunitas Anda pernah mengalami kelaparan, atau kekurangan makanan? Jika demikian, bagaimana komunitas Anda bertahan hidup? Dalam budaya Anda, bagaimana komunitas menolong orang lain ketika ada panen yang buruk atau kekurangan makanan?</w:t>
      </w:r>
    </w:p>
    <w:p>
      <w:pPr/>
      <w:r>
        <w:rPr>
          <w:lang w:val="id_ID" w:bidi="id_ID"/>
        </w:rPr>
      </w:r>
      <w:r>
        <w:rPr>
          <w:lang w:val="id_ID" w:bidi="id_ID"/>
        </w:rPr>
        <w:t>Para pengikut Yesus di Antiokhia memiliki daerah asal dan etnis yang berbeda. Beberapa adalah orang-orang percaya Yahudi dan banyak di antaranya adalah orang percaya non-Yahudi. Gereja di Antiokhia mungkin sudah merasakan kesatuan dengan gereja di Yerusalem, meskipun kebanyakan orang percaya di Yerusalem adalah orang Yahudi. Orang-orang percaya di Antiokhia mungkin bersyukur kepada gereja di Yudea karena kabar baik tentang Yesus telah berasal dari Yerusalem. Meskipun ada perbedaan budaya, para pengikut Yesus di Antiokhia memberikan sebanyak yang mereka bisa untuk menolong saudara-saudara mereka dalam Kristus di Yudea.</w:t>
      </w:r>
    </w:p>
    <w:p>
      <w:pPr/>
      <w:r>
        <w:rPr>
          <w:lang w:val="id_ID" w:bidi="id_ID"/>
        </w:rPr>
      </w:r>
      <w:r>
        <w:rPr>
          <w:lang w:val="id_ID" w:bidi="id_ID"/>
        </w:rPr>
        <w:t>Barnabas dan Saulus membawa persembahan itu ke Yudea dan memberikannya kepada para tua-tua, atau orang-orang yang adalah pemimpin dalam gereja-gereja Yudea. Perikop itu mengatakan bahwa bantuan dikirim ke Yudea. Yerusalem tidak disebutkan di sini. Namun, kemudian dalam Kisah Para Rasul setelah kematian Herodes, Lukas menulis bahwa Barnabas dan Saulus meninggalkan Yerusalem dan kembali ke Antiokhia. Kita dapat menyimpulkan Barnabas dan Saulus pergi ke Yerusalem untuk mendistribusikan bantuan itu.</w:t>
      </w:r>
    </w:p>
    <w:p>
      <w:pPr/>
      <w:r>
        <w:rPr>
          <w:lang w:val="id_ID" w:bidi="id_ID"/>
        </w:rPr>
      </w:r>
      <w:r>
        <w:rPr>
          <w:lang w:val="id_ID" w:bidi="id_ID"/>
        </w:rPr>
        <w:t xml:space="preserve">Tunjukkan peta yang mencakup </w:t>
      </w:r>
      <w:r>
        <w:rPr>
          <w:lang w:val="id_ID" w:bidi="id_ID"/>
        </w:rPr>
        <w:t>Yerusalem, Antiokhia, dan Yudea</w:t>
      </w:r>
      <w:r>
        <w:rPr>
          <w:lang w:val="id_ID" w:bidi="id_ID"/>
        </w:rPr>
        <w:t>.</w:t>
      </w:r>
      <w:r>
        <w:rPr>
          <w:lang w:val="id_ID" w:bidi="id_ID"/>
        </w:rPr>
      </w:r>
    </w:p>
    <w:p>
      <w:pPr>
        <w:pStyle w:val="Heading3"/>
      </w:pPr>
      <w:r>
        <w:rPr>
          <w:lang w:val="id_ID" w:bidi="id_ID"/>
        </w:rPr>
        <w:t>Menjelaskan Adegan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Dalam sesi ini, Anda akan membantu kelompok menggambarkan kisah ini. Anda akan membantu kelompok menentukan adegan, latar, dan karakter dari kisah ini.</w:t>
      </w:r>
    </w:p>
    <w:p>
      <w:pPr/>
      <w:r>
        <w:rPr>
          <w:lang w:val="id_ID" w:bidi="id_ID"/>
        </w:rPr>
      </w:r>
      <w:r>
        <w:rPr>
          <w:lang w:val="id_ID" w:bidi="id_ID"/>
        </w:rPr>
        <w:t>Kisah ini memiliki tiga adegan.</w:t>
      </w:r>
    </w:p>
    <w:p>
      <w:pPr/>
      <w:r>
        <w:rPr>
          <w:lang w:val="id_ID" w:bidi="id_ID"/>
        </w:rPr>
      </w:r>
      <w:r>
        <w:rPr>
          <w:b/>
          <w:lang w:val="id_ID" w:bidi="id_ID"/>
        </w:rPr>
        <w:t>Adegan pertama:</w:t>
      </w:r>
      <w:r>
        <w:rPr>
          <w:lang w:val="id_ID" w:bidi="id_ID"/>
        </w:rPr>
        <w:t xml:space="preserve"> Para Nabi, atau utusan Allah meninggalkan Yerusalem dan pergi ke Antiokhia.</w:t>
      </w:r>
    </w:p>
    <w:p>
      <w:pPr/>
      <w:r>
        <w:rPr>
          <w:lang w:val="id_ID" w:bidi="id_ID"/>
        </w:rPr>
      </w:r>
      <w:r>
        <w:rPr>
          <w:b/>
          <w:lang w:val="id_ID" w:bidi="id_ID"/>
        </w:rPr>
        <w:t>Adegan kedua:</w:t>
      </w:r>
      <w:r>
        <w:rPr>
          <w:lang w:val="id_ID" w:bidi="id_ID"/>
        </w:rPr>
        <w:t xml:space="preserve"> Para pengikut Yesus di Antiokhia berkumpul bersama. Agabus, salah satu nabi dari Yerusalem, berdiri. Dengan kuasa Roh Allah, Agabus mengatakan kepada orang-orang percaya bahwa akan ada bencana kelaparan besar di seluruh dunia. Para pengikut Yesus di Antiokhia memutuskan untuk mengirim bantuan kepada saudara-saudara mereka dalam Kristus di Yudea.</w:t>
      </w:r>
    </w:p>
    <w:p>
      <w:pPr/>
      <w:r>
        <w:rPr>
          <w:lang w:val="id_ID" w:bidi="id_ID"/>
        </w:rPr>
      </w:r>
      <w:r>
        <w:rPr>
          <w:b/>
          <w:lang w:val="id_ID" w:bidi="id_ID"/>
        </w:rPr>
        <w:t>Adegan ketiga:</w:t>
      </w:r>
      <w:r>
        <w:rPr>
          <w:lang w:val="id_ID" w:bidi="id_ID"/>
        </w:rPr>
        <w:t xml:space="preserve"> Orang-orang percaya di Antiokhia berkontribusi sebanyak yang mereka bisa. Barnabas dan Saulus membawa persembahan itu ke Yudea. Mereka memberikan persembahan itu kepada para tua-tua di Yudea.</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Para nabi yang meninggalkan Yerusalem dan melakukan perjalanan ke Antiokhia</w:t>
      </w:r>
    </w:p>
    <w:p>
      <w:pPr>
        <w:pStyle w:val="ListBullet"/>
        <w:spacing w:line="240" w:lineRule="auto"/>
        <w:ind w:left="720"/>
      </w:pPr>
      <w:r>
        <w:rPr>
          <w:lang w:val="id_ID" w:bidi="id_ID"/>
        </w:rPr>
      </w:r>
      <w:r>
        <w:rPr>
          <w:lang w:val="id_ID" w:bidi="id_ID"/>
        </w:rPr>
        <w:t>Agabus</w:t>
      </w:r>
    </w:p>
    <w:p>
      <w:pPr>
        <w:pStyle w:val="ListBullet"/>
        <w:spacing w:line="240" w:lineRule="auto"/>
        <w:ind w:left="720"/>
      </w:pPr>
      <w:r>
        <w:rPr>
          <w:lang w:val="id_ID" w:bidi="id_ID"/>
        </w:rPr>
      </w:r>
      <w:r>
        <w:rPr>
          <w:lang w:val="id_ID" w:bidi="id_ID"/>
        </w:rPr>
        <w:t>Murid-murid, atau pengikut Yesus di Antiokhia</w:t>
      </w:r>
    </w:p>
    <w:p>
      <w:pPr>
        <w:pStyle w:val="ListBullet"/>
        <w:spacing w:line="240" w:lineRule="auto"/>
        <w:ind w:left="720"/>
      </w:pPr>
      <w:r>
        <w:rPr>
          <w:lang w:val="id_ID" w:bidi="id_ID"/>
        </w:rPr>
      </w:r>
      <w:r>
        <w:rPr>
          <w:lang w:val="id_ID" w:bidi="id_ID"/>
        </w:rPr>
        <w:t>Klaudius</w:t>
      </w:r>
    </w:p>
    <w:p>
      <w:pPr>
        <w:pStyle w:val="ListBullet"/>
        <w:spacing w:line="240" w:lineRule="auto"/>
        <w:ind w:left="720"/>
      </w:pPr>
      <w:r>
        <w:rPr>
          <w:lang w:val="id_ID" w:bidi="id_ID"/>
        </w:rPr>
      </w:r>
      <w:r>
        <w:rPr>
          <w:lang w:val="id_ID" w:bidi="id_ID"/>
        </w:rPr>
        <w:t>Lukas</w:t>
      </w:r>
    </w:p>
    <w:p>
      <w:pPr>
        <w:pStyle w:val="ListBullet"/>
        <w:spacing w:line="240" w:lineRule="auto"/>
        <w:ind w:left="720"/>
      </w:pPr>
      <w:r>
        <w:rPr>
          <w:lang w:val="id_ID" w:bidi="id_ID"/>
        </w:rPr>
      </w:r>
      <w:r>
        <w:rPr>
          <w:lang w:val="id_ID" w:bidi="id_ID"/>
        </w:rPr>
        <w:t>Para pengikut Yesus di Yudea</w:t>
      </w:r>
    </w:p>
    <w:p>
      <w:pPr>
        <w:pStyle w:val="ListBullet"/>
        <w:spacing w:line="240" w:lineRule="auto"/>
        <w:ind w:left="720"/>
      </w:pPr>
      <w:r>
        <w:rPr>
          <w:lang w:val="id_ID" w:bidi="id_ID"/>
        </w:rPr>
      </w:r>
      <w:r>
        <w:rPr>
          <w:lang w:val="id_ID" w:bidi="id_ID"/>
        </w:rPr>
        <w:t>Barnabas</w:t>
      </w:r>
    </w:p>
    <w:p>
      <w:pPr>
        <w:pStyle w:val="ListBullet"/>
        <w:spacing w:line="240" w:lineRule="auto"/>
        <w:ind w:left="720"/>
      </w:pPr>
      <w:r>
        <w:rPr>
          <w:lang w:val="id_ID" w:bidi="id_ID"/>
        </w:rPr>
      </w:r>
      <w:r>
        <w:rPr>
          <w:lang w:val="id_ID" w:bidi="id_ID"/>
        </w:rPr>
        <w:t>Saulus</w:t>
      </w:r>
    </w:p>
    <w:p>
      <w:pPr>
        <w:pStyle w:val="ListBullet"/>
        <w:spacing w:line="240" w:lineRule="auto"/>
        <w:ind w:left="720"/>
      </w:pPr>
      <w:r>
        <w:rPr>
          <w:lang w:val="id_ID" w:bidi="id_ID"/>
        </w:rPr>
      </w:r>
      <w:r>
        <w:rPr>
          <w:lang w:val="id_ID" w:bidi="id_ID"/>
        </w:rPr>
        <w:t>Para tua-tua di Yudea</w:t>
      </w:r>
    </w:p>
    <w:p>
      <w:pPr/>
      <w:r>
        <w:rPr>
          <w:lang w:val="id_ID" w:bidi="id_ID"/>
        </w:rPr>
      </w:r>
      <w:r>
        <w:rPr>
          <w:lang w:val="id_ID" w:bidi="id_ID"/>
        </w:rPr>
        <w:t xml:space="preserve">Dalam sesi ini, minta kelompok untuk membuat papan cerita, membuat 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Kisah ini memiliki beberapa lokasi yang berbeda.</w:t>
      </w:r>
    </w:p>
    <w:p>
      <w:pPr/>
      <w:r>
        <w:rPr>
          <w:lang w:val="id_ID" w:bidi="id_ID"/>
        </w:rPr>
      </w:r>
      <w:r>
        <w:rPr>
          <w:lang w:val="id_ID" w:bidi="id_ID"/>
        </w:rPr>
        <w:t xml:space="preserve">Tunjukkan peta yang mencakup </w:t>
      </w:r>
      <w:r>
        <w:rPr>
          <w:lang w:val="id_ID" w:bidi="id_ID"/>
        </w:rPr>
        <w:t>wilayah Yudea, kota Antiokhia, dan kota Yerusalem</w:t>
      </w:r>
      <w:r>
        <w:rPr>
          <w:lang w:val="id_ID" w:bidi="id_ID"/>
        </w:rPr>
        <w:t>.</w:t>
      </w:r>
    </w:p>
    <w:p>
      <w:pPr/>
      <w:r>
        <w:rPr>
          <w:lang w:val="id_ID" w:bidi="id_ID"/>
        </w:rPr>
      </w:r>
      <w:r>
        <w:rPr>
          <w:lang w:val="id_ID" w:bidi="id_ID"/>
        </w:rPr>
        <w:t>Yerusalem adalah kota di provinsi Yudea.</w:t>
      </w:r>
    </w:p>
    <w:p>
      <w:pPr/>
      <w:r>
        <w:rPr>
          <w:lang w:val="id_ID" w:bidi="id_ID"/>
        </w:rPr>
      </w:r>
      <w:r>
        <w:rPr>
          <w:lang w:val="id_ID" w:bidi="id_ID"/>
        </w:rPr>
        <w:t>Ketika kisah ini dimulai, Saulus dan Barnabas masih berada di Antiokhia. Mereka mengajar para pengikut Yesus. Banyak orang percaya baru adalah non-Yahudi. Gereja bertumbuh di Antiokhia.</w:t>
      </w:r>
    </w:p>
    <w:p>
      <w:pPr/>
      <w:r>
        <w:rPr>
          <w:lang w:val="id_ID" w:bidi="id_ID"/>
        </w:rPr>
      </w:r>
      <w:r>
        <w:rPr>
          <w:lang w:val="id_ID" w:bidi="id_ID"/>
        </w:rPr>
        <w:t>Penting untuk mencatat frasa "para nabi turun dari Yerusalem ke Antiokhia." Bahasa Yunani menggunakan kata-kata yang berbeda untuk melakukan perjalanan ke lokasi yang lebih tinggi atau lebih rendah. Yerusalem berada di tempat yang lebih tinggi daripada Antiokhia. Para nabi melakukan perjalanan turun di ketinggian itu, atau lebih dekat ke permukaan laut.</w:t>
      </w:r>
    </w:p>
    <w:p>
      <w:pPr/>
      <w:r>
        <w:rPr>
          <w:lang w:val="id_ID" w:bidi="id_ID"/>
        </w:rPr>
      </w:r>
      <w:r>
        <w:rPr>
          <w:lang w:val="id_ID" w:bidi="id_ID"/>
        </w:rPr>
        <w:t>Sebelum Agabus menyampaikan pesan tentang bencana kelaparan, ia berdiri. Kita dapat mengasumsikan orang-orang percaya berkumpul bersama, dan semua orang duduk. Agabus berdiri untuk memberikan pesan itu melalui kuasa Roh Allah. Agabus memprediksi bahwa di mana pun orang-orang tinggal di seluruh bumi, terutama Kekaisaran Romawi, akan ada bencana kelaparan yang besar.</w:t>
      </w:r>
    </w:p>
    <w:p>
      <w:pPr/>
      <w:r>
        <w:rPr>
          <w:lang w:val="id_ID" w:bidi="id_ID"/>
        </w:rPr>
      </w:r>
      <w:r>
        <w:rPr>
          <w:lang w:val="id_ID" w:bidi="id_ID"/>
        </w:rPr>
        <w:t>Para pengikut Yesus di Antiokhia kemungkinan besar mengumpulkan uang untuk dana bantuan dengan cara yang berbeda. Beberapa mungkin telah mengambil uang dari pendapatan tetap mereka. Orang lain mungkin telah menjual properti untuk berkontribusi. Ini akan mirip dengan apa yang terjadi di Yerusalem setelah Roh Kudus datang. Banyak pengikut Yesus di Yerusalem menjual tanah mereka dan memberikan uang itu untuk mencukupkan kebutuhan bagi orang lain di gereja.</w:t>
      </w:r>
    </w:p>
    <w:p>
      <w:pPr/>
      <w:r>
        <w:rPr>
          <w:lang w:val="id_ID" w:bidi="id_ID"/>
        </w:rPr>
      </w:r>
      <w:r>
        <w:rPr>
          <w:lang w:val="id_ID" w:bidi="id_ID"/>
        </w:rPr>
        <w:t>Perikop itu mengatakan bahwa bantuan dikirim kepada pengikut Yesus di Yudea. Namun, dalam pasal berikutnya dari Kisah Para Rasul, Lukas menyebutkan bahwa Barnabas dan Saulus meninggalkan Yerusalem dan kembali ke Antiokhia. Kita dapat menyimpulkan bahwa Barnabas dan Saulus pergi ke Yerusalem.</w:t>
      </w:r>
      <w:r>
        <w:rPr>
          <w:lang w:val="id_ID" w:bidi="id_ID"/>
        </w:rPr>
      </w:r>
    </w:p>
    <w:p>
      <w:pPr>
        <w:pStyle w:val="Heading3"/>
      </w:pPr>
      <w:r>
        <w:rPr>
          <w:lang w:val="id_ID" w:bidi="id_ID"/>
        </w:rPr>
        <w:t>Memperagakan Bacaan</w:t>
      </w:r>
    </w:p>
    <w:p>
      <w:pPr/>
      <w:r>
        <w:rPr>
          <w:lang w:val="id_ID" w:bidi="id_ID"/>
        </w:rPr>
      </w:r>
      <w:r>
        <w:rPr>
          <w:lang w:val="id_ID" w:bidi="id_ID"/>
        </w:rPr>
        <w:t>Dengarkan teks satu 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tiga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Para nabi yang meninggalkan Yerusalem dan melakukan perjalanan ke Antiokhia</w:t>
      </w:r>
    </w:p>
    <w:p>
      <w:pPr>
        <w:pStyle w:val="ListBullet"/>
        <w:spacing w:line="240" w:lineRule="auto"/>
        <w:ind w:left="720"/>
      </w:pPr>
      <w:r>
        <w:rPr>
          <w:lang w:val="id_ID" w:bidi="id_ID"/>
        </w:rPr>
      </w:r>
      <w:r>
        <w:rPr>
          <w:lang w:val="id_ID" w:bidi="id_ID"/>
        </w:rPr>
        <w:t>Agabus</w:t>
      </w:r>
    </w:p>
    <w:p>
      <w:pPr>
        <w:pStyle w:val="ListBullet"/>
        <w:spacing w:line="240" w:lineRule="auto"/>
        <w:ind w:left="720"/>
      </w:pPr>
      <w:r>
        <w:rPr>
          <w:lang w:val="id_ID" w:bidi="id_ID"/>
        </w:rPr>
      </w:r>
      <w:r>
        <w:rPr>
          <w:lang w:val="id_ID" w:bidi="id_ID"/>
        </w:rPr>
        <w:t>Murid-murid, atau pengikut Yesus di Antiokhia</w:t>
      </w:r>
    </w:p>
    <w:p>
      <w:pPr>
        <w:pStyle w:val="ListBullet"/>
        <w:spacing w:line="240" w:lineRule="auto"/>
        <w:ind w:left="720"/>
      </w:pPr>
      <w:r>
        <w:rPr>
          <w:lang w:val="id_ID" w:bidi="id_ID"/>
        </w:rPr>
      </w:r>
      <w:r>
        <w:rPr>
          <w:lang w:val="id_ID" w:bidi="id_ID"/>
        </w:rPr>
        <w:t>Klaudius</w:t>
      </w:r>
    </w:p>
    <w:p>
      <w:pPr>
        <w:pStyle w:val="ListBullet"/>
        <w:spacing w:line="240" w:lineRule="auto"/>
        <w:ind w:left="720"/>
      </w:pPr>
      <w:r>
        <w:rPr>
          <w:lang w:val="id_ID" w:bidi="id_ID"/>
        </w:rPr>
      </w:r>
      <w:r>
        <w:rPr>
          <w:lang w:val="id_ID" w:bidi="id_ID"/>
        </w:rPr>
        <w:t>Lukas</w:t>
      </w:r>
    </w:p>
    <w:p>
      <w:pPr>
        <w:pStyle w:val="ListBullet"/>
        <w:spacing w:line="240" w:lineRule="auto"/>
        <w:ind w:left="720"/>
      </w:pPr>
      <w:r>
        <w:rPr>
          <w:lang w:val="id_ID" w:bidi="id_ID"/>
        </w:rPr>
      </w:r>
      <w:r>
        <w:rPr>
          <w:lang w:val="id_ID" w:bidi="id_ID"/>
        </w:rPr>
        <w:t>Para pengikut Yesus di Yudea</w:t>
      </w:r>
    </w:p>
    <w:p>
      <w:pPr>
        <w:pStyle w:val="ListBullet"/>
        <w:spacing w:line="240" w:lineRule="auto"/>
        <w:ind w:left="720"/>
      </w:pPr>
      <w:r>
        <w:rPr>
          <w:lang w:val="id_ID" w:bidi="id_ID"/>
        </w:rPr>
      </w:r>
      <w:r>
        <w:rPr>
          <w:lang w:val="id_ID" w:bidi="id_ID"/>
        </w:rPr>
        <w:t>Barnabas</w:t>
      </w:r>
    </w:p>
    <w:p>
      <w:pPr>
        <w:pStyle w:val="ListBullet"/>
        <w:spacing w:line="240" w:lineRule="auto"/>
        <w:ind w:left="720"/>
      </w:pPr>
      <w:r>
        <w:rPr>
          <w:lang w:val="id_ID" w:bidi="id_ID"/>
        </w:rPr>
      </w:r>
      <w:r>
        <w:rPr>
          <w:lang w:val="id_ID" w:bidi="id_ID"/>
        </w:rPr>
        <w:t>Saulus</w:t>
      </w:r>
    </w:p>
    <w:p>
      <w:pPr>
        <w:pStyle w:val="ListBullet"/>
        <w:spacing w:line="240" w:lineRule="auto"/>
        <w:ind w:left="720"/>
      </w:pPr>
      <w:r>
        <w:rPr>
          <w:lang w:val="id_ID" w:bidi="id_ID"/>
        </w:rPr>
      </w:r>
      <w:r>
        <w:rPr>
          <w:lang w:val="id_ID" w:bidi="id_ID"/>
        </w:rPr>
        <w:t>Para tua-tua di Yudea</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tim untuk mengingat bagian-bagian dari kisah tersebut.</w:t>
      </w:r>
    </w:p>
    <w:p>
      <w:pPr/>
      <w:r>
        <w:rPr>
          <w:lang w:val="id_ID" w:bidi="id_ID"/>
        </w:rPr>
      </w:r>
      <w:r>
        <w:rPr>
          <w:lang w:val="id_ID" w:bidi="id_ID"/>
        </w:rPr>
        <w:t>Saulus dan Barnabas masih berada di Antiokhia untuk mengajar para pengikut Yesus. Selama waktu ini, para nabi, atau utusan Allah, melakukan perjalanan dari Yerusalem ke Antiokhia.</w:t>
      </w:r>
    </w:p>
    <w:p>
      <w:pPr/>
      <w:r>
        <w:rPr>
          <w:lang w:val="id_ID" w:bidi="id_ID"/>
        </w:rPr>
      </w:r>
      <w:r>
        <w:rPr>
          <w:lang w:val="id_ID" w:bidi="id_ID"/>
        </w:rPr>
        <w:t>Para pengikut Yesus di Antiokhia berkumpul bersama dan duduk. Agabus, salah satu utusan Allah dari Yerusalem, berdiri. Berbicara melalui kuasa Roh Allah, Agabus mengatakan kepada orang-orang percaya yang berkumpul bahwa di mana pun orang-orang tinggal di bumi, akan ada bencana kelaparan yang besar.</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Agabus "Bagaimana perasaan Anda?" Anda mungkin mendengar hal-hal seperti, "Terinspirasi," "Cemas," dan "Gugup."</w:t>
      </w:r>
    </w:p>
    <w:p>
      <w:pPr>
        <w:pStyle w:val="ListBullet"/>
        <w:spacing w:line="240" w:lineRule="auto"/>
        <w:ind w:left="720"/>
      </w:pPr>
      <w:r>
        <w:rPr>
          <w:lang w:val="id_ID" w:bidi="id_ID"/>
        </w:rPr>
      </w:r>
      <w:r>
        <w:rPr>
          <w:lang w:val="id_ID" w:bidi="id_ID"/>
        </w:rPr>
        <w:t>Tanyakan kepada para pengikut Yesus di Antiokhia, "Bagaimana perasaan kalian?" Anda mungkin mendengar hal-hal seperti, "Khawatir," "Khawatir," atau "Terkejut."</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Para pengikut Yesus di Antiokhia memutuskan untuk melakukan sesuatu tentang kelaparan yang akan datang. Mereka memutuskan untuk mengirim bantuan kepada saudara-saudara mereka dalam Kristus yang tinggal di Yudea. Mereka mengumpulkan uang sebanyak yang mereka bisa.</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pengikut Yesus di Antiokhia, "Bagaimana perasaan kalian?" Anda mungkin mendengar hal-hal seperti, "Bersyukur saya dapat menolong," "Murah hati," atau "Percaya bahwa Allah akan menyediakan."</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Pemberian-pemberian itu diberikan kepada Barnabas dan Saulus. Barnabas dan Saulus membawa persembahan itu ke Yudea. Mereka memberikan persembahan itu kepada para tua-tua, atau orang-orang yang lebih tua yang adalah pemimpin dalam gereja-gereja Yudea.</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jemaat di Yudea, "Bagaimana perasaan Anda?" Anda mungkin mendengar hal-hal seperti, "Bersyukur," "Terkejut", atau "Tidak bisa bicara-saya tidak tahu apa yang harus dikatakan!"</w:t>
      </w:r>
    </w:p>
    <w:p>
      <w:pPr>
        <w:pStyle w:val="ListBullet"/>
        <w:spacing w:line="240" w:lineRule="auto"/>
        <w:ind w:left="720"/>
      </w:pPr>
      <w:r>
        <w:rPr>
          <w:lang w:val="id_ID" w:bidi="id_ID"/>
        </w:rPr>
      </w:r>
      <w:r>
        <w:rPr>
          <w:lang w:val="id_ID" w:bidi="id_ID"/>
        </w:rPr>
        <w:t>Tanyakan kepada Barnabas dan Saulus, "Bagaimana perasaan kalian?" Anda mungkin mendengar hal-hal seperti, "Kagum," "Gugup kembali ke tempat Stefanus dibunuh," atau "Senang melihat teman-teman saya di Yerusalem lagi."</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dimengerti.</w:t>
      </w:r>
    </w:p>
    <w:p>
      <w:pPr/>
      <w:r>
        <w:rPr>
          <w:lang w:val="id_ID" w:bidi="id_ID"/>
        </w:rPr>
      </w:r>
      <w:r>
        <w:rPr>
          <w:lang w:val="id_ID" w:bidi="id_ID"/>
        </w:rPr>
        <w:t xml:space="preserve">Saulus dan Barnabas berada di Antiokhia, mengajar gereja yang sedang bertumbuh itu. Para nabi dari Yerusalem melakukan perjalanan ke Antiokhia. </w:t>
      </w:r>
      <w:r>
        <w:rPr>
          <w:b/>
          <w:lang w:val="id_ID" w:bidi="id_ID"/>
        </w:rPr>
        <w:t>Para nabi</w:t>
      </w:r>
      <w:r>
        <w:rPr>
          <w:lang w:val="id_ID" w:bidi="id_ID"/>
        </w:rPr>
        <w:t xml:space="preserve"> adalah orang-orang yang menerima panggilan dan pesan dari Allah, dan membawa pesan itu kepada umat Allah. Seorang nabi memahami bahwa pekerjaannya yang paling penting adalah membawa pesan Allah kepada orang-orang. Dalam kisah ini, seorang nabi menceritakan tentang sesuatu yang akan terjadi di masa depan, tetapi itu bukan pekerjaan utama seorang nabi. Lihat Daftar Kata Utama untuk informasi lebih lanjut tentang </w:t>
      </w:r>
      <w:r>
        <w:rPr>
          <w:lang w:val="id_ID" w:bidi="id_ID"/>
        </w:rPr>
        <w:t>para nabi</w:t>
      </w:r>
      <w:r>
        <w:rPr>
          <w:lang w:val="id_ID" w:bidi="id_ID"/>
        </w:rPr>
        <w:t xml:space="preserve">. Gunakan kata yang sama untuk nabi yang telah Anda gunakan dalam kisah sebelumnya. </w:t>
      </w:r>
    </w:p>
    <w:p>
      <w:pPr/>
      <w:r>
        <w:rPr>
          <w:lang w:val="id_ID" w:bidi="id_ID"/>
        </w:rPr>
      </w:r>
      <w:r>
        <w:rPr>
          <w:lang w:val="id_ID" w:bidi="id_ID"/>
        </w:rPr>
        <w:t xml:space="preserve">Para pengikut Yesus di Antiokhia berkumpul bersama. Agabus, seorang nabi dari Yerusalem, berdiri dan membuat </w:t>
      </w:r>
      <w:r>
        <w:rPr>
          <w:b/>
          <w:lang w:val="id_ID" w:bidi="id_ID"/>
        </w:rPr>
        <w:t>prediksi</w:t>
      </w:r>
      <w:r>
        <w:rPr>
          <w:lang w:val="id_ID" w:bidi="id_ID"/>
        </w:rPr>
        <w:t xml:space="preserve"> dengan Roh. "Prediksi" adalah meramalkan kapan sesuatu akan terjadi di masa depan. </w:t>
      </w:r>
      <w:r>
        <w:rPr>
          <w:b/>
          <w:lang w:val="id_ID" w:bidi="id_ID"/>
        </w:rPr>
        <w:t>Roh</w:t>
      </w:r>
      <w:r>
        <w:rPr>
          <w:lang w:val="id_ID" w:bidi="id_ID"/>
        </w:rPr>
        <w:t xml:space="preserve"> adalah kuasa atau otoritas yang Allah berikan kepada seseorang untuk melakukan hal-hal yang luar biasa. Roh dalam kisah ini merujuk pada Roh Allah, atau </w:t>
      </w:r>
      <w:r>
        <w:rPr>
          <w:b/>
          <w:lang w:val="id_ID" w:bidi="id_ID"/>
        </w:rPr>
        <w:t>Roh Kudus</w:t>
      </w:r>
      <w:r>
        <w:rPr>
          <w:lang w:val="id_ID" w:bidi="id_ID"/>
        </w:rPr>
        <w:t xml:space="preserve">. Roh Allah memberikan kuasa kepada Agabus untuk memprediksi peristiwa di masa depan. Lihat Daftar Kata Utama untuk informasi lebih lanjut tentang </w:t>
      </w:r>
      <w:r>
        <w:rPr>
          <w:lang w:val="id_ID" w:bidi="id_ID"/>
        </w:rPr>
        <w:t>Roh Kudus</w:t>
      </w:r>
      <w:r>
        <w:rPr>
          <w:lang w:val="id_ID" w:bidi="id_ID"/>
        </w:rPr>
        <w:t>. Gunakan kata yang sama untuk Roh yang telah Anda gunakan dalam istilah Roh Kudus dalam kisah-kisah sebelumnya.</w:t>
      </w:r>
    </w:p>
    <w:p>
      <w:pPr/>
      <w:r>
        <w:rPr>
          <w:lang w:val="id_ID" w:bidi="id_ID"/>
        </w:rPr>
      </w:r>
      <w:r>
        <w:rPr>
          <w:lang w:val="id_ID" w:bidi="id_ID"/>
        </w:rPr>
        <w:t xml:space="preserve">Agabus memprediksi dengan Roh bahwa bencana kelaparan besar akan terjadi </w:t>
      </w:r>
      <w:r>
        <w:rPr>
          <w:b/>
          <w:lang w:val="id_ID" w:bidi="id_ID"/>
        </w:rPr>
        <w:t>di seluruh dunia Romawi</w:t>
      </w:r>
      <w:r>
        <w:rPr>
          <w:lang w:val="id_ID" w:bidi="id_ID"/>
        </w:rPr>
        <w:t>. "Atas seluruh dunia Romawi" dari bahasa Yunani berarti "atas seluruh bumi yang berpenghuni," atau di mana pun orang-orang tinggal di bumi. Kebanyakan ahli berpikir bahwa ini merujuk pada kekaisaran Romawi. Yang lain berpikir bahwa itu merujuk pada seluruh dunia. Kemungkinan lain adalah frasa itu berarti kelaparan terjadi di setiap bagian dunia yang diketahui orang-orang percaya pada saat itu.</w:t>
      </w:r>
    </w:p>
    <w:p>
      <w:pPr/>
      <w:r>
        <w:rPr>
          <w:lang w:val="id_ID" w:bidi="id_ID"/>
        </w:rPr>
      </w:r>
      <w:r>
        <w:rPr>
          <w:lang w:val="id_ID" w:bidi="id_ID"/>
        </w:rPr>
        <w:t xml:space="preserve">Tunjukkan peta </w:t>
      </w:r>
      <w:r>
        <w:rPr>
          <w:lang w:val="id_ID" w:bidi="id_ID"/>
        </w:rPr>
        <w:t>Kekaisaran Romawi selama 45–47 Masehi</w:t>
      </w:r>
    </w:p>
    <w:p>
      <w:pPr/>
      <w:r>
        <w:rPr>
          <w:lang w:val="id_ID" w:bidi="id_ID"/>
        </w:rPr>
      </w:r>
      <w:r>
        <w:rPr>
          <w:lang w:val="id_ID" w:bidi="id_ID"/>
        </w:rPr>
        <w:t xml:space="preserve">Murid-murid di Antiokhia memutuskan untuk mengirim bantuan kepada pengikut Yesus yang lain. </w:t>
      </w:r>
      <w:r>
        <w:rPr>
          <w:b/>
          <w:lang w:val="id_ID" w:bidi="id_ID"/>
        </w:rPr>
        <w:t>Murid-murid</w:t>
      </w:r>
      <w:r>
        <w:rPr>
          <w:lang w:val="id_ID" w:bidi="id_ID"/>
        </w:rPr>
        <w:t xml:space="preserve"> dalam kisah ini tidak berarti dua belas pengikut terdekat Yesus. Di sini, </w:t>
      </w:r>
      <w:r>
        <w:rPr>
          <w:lang w:val="id_ID" w:bidi="id_ID"/>
        </w:rPr>
        <w:t>para murid</w:t>
      </w:r>
      <w:r>
        <w:rPr>
          <w:lang w:val="id_ID" w:bidi="id_ID"/>
        </w:rPr>
        <w:t xml:space="preserve"> merujuk pada para pengikut Yesus di Antiokhia. Mereka mengumpulkan sebanyak yang mereka bisa untuk dana bantuan. Gunakanlah kata yang sama untuk para murid yang telah digunakan pada perikop-perikop sebelumnya.</w:t>
      </w:r>
    </w:p>
    <w:p>
      <w:pPr/>
      <w:r>
        <w:rPr>
          <w:lang w:val="id_ID" w:bidi="id_ID"/>
        </w:rPr>
      </w:r>
      <w:r>
        <w:rPr>
          <w:lang w:val="id_ID" w:bidi="id_ID"/>
        </w:rPr>
        <w:t xml:space="preserve">Pemberian-pemberian itu diberikan kepada Barnabas dan Saulus. Barnabas dan Saulus membawanya ke Yudea dan memberikannya kepada para tua-tua. </w:t>
      </w:r>
      <w:r>
        <w:rPr>
          <w:b/>
          <w:lang w:val="id_ID" w:bidi="id_ID"/>
        </w:rPr>
        <w:t>Para tua-tua</w:t>
      </w:r>
      <w:r>
        <w:rPr>
          <w:lang w:val="id_ID" w:bidi="id_ID"/>
        </w:rPr>
        <w:t xml:space="preserve"> adalah pemimpin dalam komunitas. Para tua-tua adalah orang-orang yang membantu komunitas hidup bersama dengan baik. Pada saat itu, para tua-tua dapat menjadi pemimpin dalam komunitas agama atau non-agama. Karena gereja di Antiokhia mengirim bantuan kepada saudara-saudara mereka dalam Kristus, kita dapat menyimpulkan bahwa "tua-tua" merujuk pada para pemimpin di gereja-gereja Yudea. Lihat Daftar Kata Utama untuk informasi lebih lanjut mengenai </w:t>
      </w:r>
      <w:r>
        <w:rPr>
          <w:lang w:val="id_ID" w:bidi="id_ID"/>
        </w:rPr>
        <w:t>tua-tua</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tersebut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Hentikan sejenak audio ini di sini.</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sejenak audio ini di sini.</w:t>
      </w:r>
    </w:p>
    <w:p>
      <w:pPr/>
      <w:r>
        <w:rPr>
          <w:lang w:val="id_ID" w:bidi="id_ID"/>
        </w:rPr>
      </w:r>
      <w:r>
        <w:rPr>
          <w:lang w:val="id_ID" w:bidi="id_ID"/>
        </w:rPr>
        <w:t>Selanjutnya, kelompok dapat memutuskan versi mana dari perikop tersebut yang paling disukai. Anda mungkin memutuskan bahwa Anda menyukai cara salah satu anggota kelompok menceritakan satu adegan, tetapi menyukai cara anggota kelompok yang lain menceritakan adegan lainnya.</w:t>
      </w:r>
    </w:p>
    <w:p>
      <w:pPr/>
      <w:r>
        <w:rPr>
          <w:lang w:val="id_ID" w:bidi="id_ID"/>
        </w:rPr>
      </w:r>
      <w:r>
        <w:rPr>
          <w:lang w:val="id_ID" w:bidi="id_ID"/>
        </w:rPr>
        <w:t>Hentikan sejenak audio ini di sini.</w:t>
      </w:r>
    </w:p>
    <w:p>
      <w:pPr/>
      <w:r>
        <w:rPr>
          <w:lang w:val="id_ID" w:bidi="id_ID"/>
        </w:rPr>
      </w:r>
      <w:r>
        <w:rPr>
          <w:lang w:val="id_ID" w:bidi="id_ID"/>
        </w:rPr>
        <w:t>Akhirnya, kelompok dapat menyusun versi akhir dari kutipan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12:1–5</w:t>
      </w:r>
      <w:r>
        <w:rPr>
          <w:lang w:val="id_ID" w:bidi="id_ID"/>
        </w:rPr>
      </w:r>
    </w:p>
    <w:p>
      <w:pPr>
        <w:pStyle w:val="Heading3"/>
      </w:pPr>
      <w:r>
        <w:rPr>
          <w:lang w:val="id_ID" w:bidi="id_ID"/>
        </w:rPr>
        <w:t>Dengar dan Renungkan</w:t>
      </w:r>
    </w:p>
    <w:p>
      <w:pPr/>
      <w:r>
        <w:rPr>
          <w:lang w:val="id_ID" w:bidi="id_ID"/>
        </w:rPr>
      </w:r>
      <w:r>
        <w:rPr>
          <w:lang w:val="id_ID" w:bidi="id_ID"/>
        </w:rPr>
        <w:t>Dengarkan Kisah Para Rasul 12:1–5 dan simpanlah dalam hatimu. Dengarkan teks ini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diceritakan kisah ini tentang Yesus?</w:t>
      </w:r>
    </w:p>
    <w:p>
      <w:pPr>
        <w:pStyle w:val="ListBullet"/>
        <w:spacing w:line="240" w:lineRule="auto"/>
        <w:ind w:left="720"/>
      </w:pPr>
      <w:r>
        <w:rPr>
          <w:lang w:val="id_ID" w:bidi="id_ID"/>
        </w:rPr>
      </w:r>
      <w:r>
        <w:rPr>
          <w:lang w:val="id_ID" w:bidi="id_ID"/>
        </w:rPr>
        <w:t xml:space="preserve">Apa yang diceritakan kisah ini tentang manusia? </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dimengerti.</w:t>
      </w:r>
    </w:p>
    <w:p>
      <w:pPr/>
      <w:r>
        <w:rPr>
          <w:lang w:val="id_ID" w:bidi="id_ID"/>
        </w:rPr>
      </w:r>
      <w:r>
        <w:rPr>
          <w:lang w:val="id_ID" w:bidi="id_ID"/>
        </w:rPr>
        <w:t xml:space="preserve">Jemaat di Antiokhia terus bertumbuh. Orang-orang percaya yang melarikan diri dari penganiayaan di Yerusalem telah datang ke Antiokhia dan membagikan kabar baik. Banyak orang di Antiokhia, orang Yahudi dan non-Yahudi, mendengar kabar baik tentang Yesus dan berbalik kepada Yesus sebagai Tuhan. Barnabas dan Saulus datang ke Antiokhia untuk mengajar jemaat yang sedang bertumbuh itu. Jemaat juga mengumpulkan persembahan bantuan untuk membantu orang-orang percaya di Yudea, yang mengalami bencana kelaparan. </w:t>
      </w:r>
    </w:p>
    <w:p>
      <w:pPr/>
      <w:r>
        <w:rPr>
          <w:lang w:val="id_ID" w:bidi="id_ID"/>
        </w:rPr>
      </w:r>
      <w:r>
        <w:rPr>
          <w:lang w:val="id_ID" w:bidi="id_ID"/>
        </w:rPr>
        <w:t>Pada saat ini, Herodes Agripa adalah Raja atas sebagian besar tanah Israel. Dia adalah cucu Herodes Agung. Herodes Agung adalah raja Yudea ketika malaikat Gabriel berbicara kepada Zakharia tentang kelahiran anak Zakharia, Yohanes. Herodes Agripa adalah seorang Yahudi dari Yudea, provinsi di sekitar Yerusalem tetapi dibesarkan di Roma di lingkungan keluarga kerajaan Romawi. Para pemimpin Romawi memberikan gelar "raja " kepada Herodes Agripa. Mereka juga memberikan kendali kepada Herodes atas tanah-tanah yang sama yang telah diperintah oleh kakeknya: seluruh Yudea, Samaria, Galilea, Transyordania, dan Dekapolis. Herodes ingin tetap berhubungan baik dengan rakyatnya, yang sebagian besar adalah orang Yahudi. Herodes berpikir bahwa ini akan menyenangkan Roma dan menjaga perdamaian. Menurut catatan sejarah tentang pemerintahan Herodes Agripa, kisah ini terjadi pada tahun 42 atau 43 M.</w:t>
      </w:r>
    </w:p>
    <w:p>
      <w:pPr/>
      <w:r>
        <w:rPr>
          <w:lang w:val="id_ID" w:bidi="id_ID"/>
        </w:rPr>
      </w:r>
      <w:r>
        <w:rPr>
          <w:lang w:val="id_ID" w:bidi="id_ID"/>
        </w:rPr>
        <w:t xml:space="preserve">Tunjukkan peta daerah di </w:t>
      </w:r>
      <w:r>
        <w:rPr>
          <w:lang w:val="id_ID" w:bidi="id_ID"/>
        </w:rPr>
        <w:t>bawah pemerintahan Herodes Agripa pada sekitar tahun 42–43 M</w:t>
      </w:r>
      <w:r>
        <w:rPr>
          <w:lang w:val="id_ID" w:bidi="id_ID"/>
        </w:rPr>
        <w:t>.</w:t>
      </w:r>
    </w:p>
    <w:p>
      <w:pPr/>
      <w:r>
        <w:rPr>
          <w:lang w:val="id_ID" w:bidi="id_ID"/>
        </w:rPr>
      </w:r>
      <w:r>
        <w:rPr>
          <w:lang w:val="id_ID" w:bidi="id_ID"/>
        </w:rPr>
        <w:t xml:space="preserve">Herodes mulai menganiaya jemaat di Yudea. Herodes menangkap beberapa orang jemaat untuk menganiaya mereka. Herodes sendiri tidak menangkap orang-orang percaya. Dia memerintahkan para prajurit untuk menangkap beberapa orang dari jemaat. Karena teks itu memberi tahu kita bahwa rasul Yakobus dan Petrus ditangkap, kita dapat menyimpulkan bahwa orang-orang lain yang ditangkap adalah para pemimpin jemaat. </w:t>
      </w:r>
    </w:p>
    <w:p>
      <w:pPr/>
      <w:r>
        <w:rPr>
          <w:lang w:val="id_ID" w:bidi="id_ID"/>
        </w:rPr>
      </w:r>
      <w:r>
        <w:rPr>
          <w:lang w:val="id_ID" w:bidi="id_ID"/>
        </w:rPr>
        <w:t>Herodes memerintahkan seseorang untuk menggunakan pedang untuk membunuh Yakobus. Pada zaman Romawi, para prajurit mengeksekusi para tahanan dengan cara memenggal kepala mereka dengan pedang. Metode eksekusi Yahudi dengan pedang adalah menusukkan sisi tajam pedang menembus tubuh. Lukas tidak menyebutkan metode mana yang digunakan untuk membunuh Yakobus . Yakobus adalah kakak laki-laki Yohanes, anak Zebedeus, dan salah satu dari kedua belas rasul. Yakobus adalah rasul pertama yang dibunuh karena imannya.</w:t>
      </w:r>
    </w:p>
    <w:p>
      <w:pPr/>
      <w:r>
        <w:rPr>
          <w:lang w:val="id_ID" w:bidi="id_ID"/>
        </w:rPr>
      </w:r>
      <w:r>
        <w:rPr>
          <w:lang w:val="id_ID" w:bidi="id_ID"/>
        </w:rPr>
        <w:t xml:space="preserve">Tunjukkan gambar </w:t>
      </w:r>
      <w:r>
        <w:rPr>
          <w:lang w:val="id_ID" w:bidi="id_ID"/>
        </w:rPr>
        <w:t>pedang</w:t>
      </w:r>
      <w:r>
        <w:rPr>
          <w:lang w:val="id_ID" w:bidi="id_ID"/>
        </w:rPr>
        <w:t>.</w:t>
      </w:r>
    </w:p>
    <w:p>
      <w:pPr/>
      <w:r>
        <w:rPr>
          <w:lang w:val="id_ID" w:bidi="id_ID"/>
        </w:rPr>
      </w:r>
      <w:r>
        <w:rPr>
          <w:lang w:val="id_ID" w:bidi="id_ID"/>
        </w:rPr>
        <w:t>Berhenti dan diskusikan hal-hal berikut dengan tim Anda: Di negara Anda, bagaimana para pengikut Yesus dianiaya, atau dirugikan karena iman mereka? Diskusikan bagaimana ancaman dibunuh karena iman Anda akan memengaruhi gereja Anda. Jika seseorang dapat dibunuh karena iman mereka di negeri Anda, bagaimana hal ini memengaruhi cara gereja Anda berkumpul dan membagikan iman mereka?</w:t>
      </w:r>
    </w:p>
    <w:p>
      <w:pPr/>
      <w:r>
        <w:rPr>
          <w:lang w:val="id_ID" w:bidi="id_ID"/>
        </w:rPr>
      </w:r>
      <w:r>
        <w:rPr>
          <w:lang w:val="id_ID" w:bidi="id_ID"/>
        </w:rPr>
        <w:t>Herodes melihat orang-orang Yahudi di Yudea sangat senang tentang eksekusi Yakobus. Oleh karena itu, Herodes memerintahkan para prajurit untuk menangkap Petrus juga. Lukas tidak menjelaskan mengapa Herodes mulai menganiaya jemaat di Yudea. Namun, kita tahu beberapa orang Yahudi tidak menerima Yesus sebagai Mesias. Beberapa orang Yahudi tidak suka kalau orang-orang bukan Yahudi, atau orang-orang non-Yahudi, dituntun menuju iman dan pertobatan. Herodes mungkin menganiaya para pemimpin jemaat agar tetap berada dalam hubungan baik dengan para pemimpin Yahudi di Yudea.</w:t>
      </w:r>
    </w:p>
    <w:p>
      <w:pPr/>
      <w:r>
        <w:rPr>
          <w:lang w:val="id_ID" w:bidi="id_ID"/>
        </w:rPr>
      </w:r>
      <w:r>
        <w:rPr>
          <w:lang w:val="id_ID" w:bidi="id_ID"/>
        </w:rPr>
        <w:t xml:space="preserve">Lukas mencatat bahwa penangkapan Petrus terjadi pada Hari Raya Roti Tidak Beragi. Selama waktu ini orang Yahudi tidak diizinkan memiliki ragi apa pun di rumah mereka atau makan apa pun yang mengandung ragi. Hari-hari Roti Tidak Beragi dirayakan setelah perjamuan Paskah. Pada zaman Yesus, perayaan itu adalah kombinasi Paskah dan Hari Raya Roti Tidak Beragi yang berlangsung selama tujuh hari. Lukas menyebut masa ini sebagai satu perayaan yang terus menerus dan menggunakan kedua nama itu untuk merujuk pada perayaan tersebut. Paskah dan Perayaan Roti Tidak Beragi adalah perayaan untuk mengenang saat Allah menyelamatkan leluhur Yahudi dari perbudakan di Mesir. Hari-hari perayaan itu dianggap kudus, sehingga eksekusi selama waktu ini dianggap tidak pantas. Herodes akan membuat orang-orang Yahudi tidak senang jika ia mengeksekusi Petrus selama perayaan itu, sehingga Herodes memerintahkan para prajurit untuk memasukkan Petrus ke penjara selama Hari Raya Roti Tidak Beragi. Herodes bermaksud membawa Petrus untuk diadili di depan umum segera setelah Paskah berakhir. </w:t>
      </w:r>
    </w:p>
    <w:p>
      <w:pPr/>
      <w:r>
        <w:rPr>
          <w:lang w:val="id_ID" w:bidi="id_ID"/>
        </w:rPr>
      </w:r>
      <w:r>
        <w:rPr>
          <w:lang w:val="id_ID" w:bidi="id_ID"/>
        </w:rPr>
        <w:t xml:space="preserve">Tunjukkan gambar </w:t>
      </w:r>
      <w:r>
        <w:rPr>
          <w:lang w:val="id_ID" w:bidi="id_ID"/>
        </w:rPr>
        <w:t>roti tidak beragi</w:t>
      </w:r>
      <w:r>
        <w:rPr>
          <w:lang w:val="id_ID" w:bidi="id_ID"/>
        </w:rPr>
        <w:t>, atau roti tanpa ragi.</w:t>
      </w:r>
    </w:p>
    <w:p>
      <w:pPr/>
      <w:r>
        <w:rPr>
          <w:lang w:val="id_ID" w:bidi="id_ID"/>
        </w:rPr>
      </w:r>
      <w:r>
        <w:rPr>
          <w:lang w:val="id_ID" w:bidi="id_ID"/>
        </w:rPr>
        <w:t>Empat regu, atau empat kelompok, dari empat prajurit menjaga Petrus. Kebanyakan ahli mengira bahwa satu kelompok pada suatu saat berjaga mengawasi Petrus, dan mereka berganti kelompok setiap tiga jam. Ini adalah praktik yang umum di penjara Romawi. Selanjutnya dalam teks tersebut, kita belajar bahwa dua prajurit dirantai kepada Petrus, dan dua prajurit berjaga di gerbang. Para prajurit terus menjaga Petrus selama Hari Raya Roti Tidak Beragi. Sementara itu, jemaat berkumpul dalam kelompok-kelompok kecil di rumah satu sama lain, dengan sungguh-sungguh dan terus-menerus berdoa untuk Petrus sepanjang perayaan.</w:t>
      </w:r>
    </w:p>
    <w:p>
      <w:pPr/>
      <w:r>
        <w:rPr>
          <w:lang w:val="id_ID" w:bidi="id_ID"/>
        </w:rPr>
      </w:r>
      <w:r>
        <w:rPr>
          <w:lang w:val="id_ID" w:bidi="id_ID"/>
        </w:rPr>
        <w:t>Dalam budaya Anda, bagaimana anggota keluarga, teman, atau tetangga saling mendukung dalam masa sulit? Bagaimana anggota gereja Anda saling mendukung ketika mengalami kesulitan? Bagaimana gereja Anda membantu seseorang yang dituduh secara tidak adil oleh orang-orang yang tidak percaya?</w:t>
      </w:r>
      <w:r>
        <w:rPr>
          <w:lang w:val="id_ID" w:bidi="id_ID"/>
        </w:rPr>
      </w:r>
    </w:p>
    <w:p>
      <w:pPr>
        <w:pStyle w:val="Heading3"/>
      </w:pPr>
      <w:r>
        <w:rPr>
          <w:lang w:val="id_ID" w:bidi="id_ID"/>
        </w:rPr>
        <w:t>Menjelaskan Adegan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 xml:space="preserve">Dalam sesi ini, Anda akan membantu kelompok memvisualisasikan kisah ini. Anda akan membantu kelompok memperagakan adegan, latar, dan karakter dalam kisah ini. </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Herodes memerintahkan para prajurit untuk menangkap dan menganiaya orang-orang percaya dalam gereja.</w:t>
      </w:r>
    </w:p>
    <w:p>
      <w:pPr/>
      <w:r>
        <w:rPr>
          <w:lang w:val="id_ID" w:bidi="id_ID"/>
        </w:rPr>
      </w:r>
      <w:r>
        <w:rPr>
          <w:b/>
          <w:lang w:val="id_ID" w:bidi="id_ID"/>
        </w:rPr>
        <w:t>Adegan kedua:</w:t>
      </w:r>
      <w:r>
        <w:rPr>
          <w:lang w:val="id_ID" w:bidi="id_ID"/>
        </w:rPr>
        <w:t xml:space="preserve"> Herodes memerintahkan agar rasul Yakobus dibunuh dengan pedang. Yakobus adalah kakak laki-laki Yohanes.</w:t>
      </w:r>
    </w:p>
    <w:p>
      <w:pPr/>
      <w:r>
        <w:rPr>
          <w:lang w:val="id_ID" w:bidi="id_ID"/>
        </w:rPr>
      </w:r>
      <w:r>
        <w:rPr>
          <w:b/>
          <w:lang w:val="id_ID" w:bidi="id_ID"/>
        </w:rPr>
        <w:t>Adegan ketiga:</w:t>
      </w:r>
      <w:r>
        <w:rPr>
          <w:lang w:val="id_ID" w:bidi="id_ID"/>
        </w:rPr>
        <w:t xml:space="preserve"> Herodes melihat bahwa orang-orang Yahudi di Yudea senang dengan eksekusi Yakobus, sehingga Herodes memerintahkan para prajurit untuk menangkap Petrus. Penangkapan Petrus terjadi selama Hari Raya Roti Tidak Beragi. Herodes memasukkan Petrus ke dalam penjara sampai akhir perayaan itu. Petrus diawasi oleh empat kelompok yang masing-masing terdiri dari empat prajurit. Setelah perayaan berakhir, Herodes berencana untuk membawa Petrus keluar untuk diadili di depan umum.</w:t>
      </w:r>
    </w:p>
    <w:p>
      <w:pPr/>
      <w:r>
        <w:rPr>
          <w:lang w:val="id_ID" w:bidi="id_ID"/>
        </w:rPr>
      </w:r>
      <w:r>
        <w:rPr>
          <w:b/>
          <w:lang w:val="id_ID" w:bidi="id_ID"/>
        </w:rPr>
        <w:t>Adegan keempat:</w:t>
      </w:r>
      <w:r>
        <w:rPr>
          <w:lang w:val="id_ID" w:bidi="id_ID"/>
        </w:rPr>
        <w:t xml:space="preserve"> Sementara Petrus berada di penjara, jemaat terus berdoa untuk Petrus.</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Herodes Agripa</w:t>
      </w:r>
    </w:p>
    <w:p>
      <w:pPr>
        <w:pStyle w:val="ListBullet"/>
        <w:spacing w:line="240" w:lineRule="auto"/>
        <w:ind w:left="720"/>
      </w:pPr>
      <w:r>
        <w:rPr>
          <w:lang w:val="id_ID" w:bidi="id_ID"/>
        </w:rPr>
      </w:r>
      <w:r>
        <w:rPr>
          <w:lang w:val="id_ID" w:bidi="id_ID"/>
        </w:rPr>
        <w:t>Prajurit Herodes</w:t>
      </w:r>
    </w:p>
    <w:p>
      <w:pPr>
        <w:pStyle w:val="ListBullet"/>
        <w:spacing w:line="240" w:lineRule="auto"/>
        <w:ind w:left="720"/>
      </w:pPr>
      <w:r>
        <w:rPr>
          <w:lang w:val="id_ID" w:bidi="id_ID"/>
        </w:rPr>
      </w:r>
      <w:r>
        <w:rPr>
          <w:lang w:val="id_ID" w:bidi="id_ID"/>
        </w:rPr>
        <w:t>Orang-orang percaya di jemaat di Yudea</w:t>
      </w:r>
    </w:p>
    <w:p>
      <w:pPr>
        <w:pStyle w:val="ListBullet"/>
        <w:spacing w:line="240" w:lineRule="auto"/>
        <w:ind w:left="720"/>
      </w:pPr>
      <w:r>
        <w:rPr>
          <w:lang w:val="id_ID" w:bidi="id_ID"/>
        </w:rPr>
      </w:r>
      <w:r>
        <w:rPr>
          <w:lang w:val="id_ID" w:bidi="id_ID"/>
        </w:rPr>
        <w:t>Orang Yahudi di Yudea</w:t>
      </w:r>
    </w:p>
    <w:p>
      <w:pPr>
        <w:pStyle w:val="ListBullet"/>
        <w:spacing w:line="240" w:lineRule="auto"/>
        <w:ind w:left="720"/>
      </w:pPr>
      <w:r>
        <w:rPr>
          <w:lang w:val="id_ID" w:bidi="id_ID"/>
        </w:rPr>
      </w:r>
      <w:r>
        <w:rPr>
          <w:lang w:val="id_ID" w:bidi="id_ID"/>
        </w:rPr>
        <w:t>Rasul Yakobus, saudara laki-laki Yohanes</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Jemaat di Yudea</w:t>
      </w:r>
    </w:p>
    <w:p>
      <w:pPr/>
      <w:r>
        <w:rPr>
          <w:lang w:val="id_ID" w:bidi="id_ID"/>
        </w:rPr>
      </w:r>
      <w:r>
        <w:rPr>
          <w:lang w:val="id_ID" w:bidi="id_ID"/>
        </w:rPr>
        <w:t xml:space="preserve">Dalam sesi ini, minta kelompok untuk membuat papan cerita, membuat 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Raja Herodes menganiaya jemaat tetapi tidak secara pribadi menangkap dan menganiaya orang-orang percaya. Dia memerintahkan para prajurit untuk menangkap dan menganiaya mereka. Para prajurit tidak disebutkan dalam teks itu, tetapi kita dapat menyimpulkan bahwa mereka mengikuti perintah Herodes untuk menangkap dan menyakiti orang-orang percaya. Herodes juga memerintahkan supaya rasul Yakobus dieksekusi dengan pedang.</w:t>
      </w:r>
    </w:p>
    <w:p>
      <w:pPr/>
      <w:r>
        <w:rPr>
          <w:lang w:val="id_ID" w:bidi="id_ID"/>
        </w:rPr>
      </w:r>
      <w:r>
        <w:rPr>
          <w:lang w:val="id_ID" w:bidi="id_ID"/>
        </w:rPr>
        <w:t>Ingatlah bahwa orang-orang Yahudi senang dengan eksekusi Yakobus, sehingga Herodes memerintahkan penangkapan Petrus juga. Ingatlah bahwa ini terjadi selama perayaan. Ketika Petrus dimasukkan ke dalam penjara, ia dijaga oleh empat kelompok yang masing-masing terdiri dari empat prajurit. Menurut praktik Romawi, kelompok-kelompok itu bergiliran. Setiap kelompok mengambil shift tiga jam. Dua prajurit dirantai pada Petrus, dan dua prajurit berdiri di gerbang. Herodes memasukkan Petrus ke dalam penjara sampai Hari Raya Roti Tidak Beragi berakhir.</w:t>
      </w:r>
    </w:p>
    <w:p>
      <w:pPr/>
      <w:r>
        <w:rPr>
          <w:lang w:val="id_ID" w:bidi="id_ID"/>
        </w:rPr>
      </w:r>
      <w:r>
        <w:rPr>
          <w:lang w:val="id_ID" w:bidi="id_ID"/>
        </w:rPr>
        <w:t>Jemaat tidak semuanya berkumpul di satu tempat pertemuan besar untuk berdoa bagi Petrus. Tidak aman untuk mengadakan pertemuan besar untuk doa. Mereka berdoa kepada Allah dalam kelompok-kelompok yang lebih kecil di rumah satu sama lain sepanjang perayaan.</w:t>
      </w:r>
      <w:r>
        <w:rPr>
          <w:lang w:val="id_ID" w:bidi="id_ID"/>
        </w:rPr>
      </w:r>
    </w:p>
    <w:p>
      <w:pPr>
        <w:pStyle w:val="Heading3"/>
      </w:pPr>
      <w:r>
        <w:rPr>
          <w:lang w:val="id_ID" w:bidi="id_ID"/>
        </w:rPr>
        <w:t>Memperagakan Bacaan</w:t>
      </w:r>
    </w:p>
    <w:p>
      <w:pPr/>
      <w:r>
        <w:rPr>
          <w:lang w:val="id_ID" w:bidi="id_ID"/>
        </w:rPr>
      </w:r>
      <w:r>
        <w:rPr>
          <w:lang w:val="id_ID" w:bidi="id_ID"/>
        </w:rPr>
        <w:t>Dengarkan teks satu kali lagi dalam versi yang paling mudah dimengerti.</w:t>
      </w:r>
    </w:p>
    <w:p>
      <w:pPr/>
      <w:r>
        <w:rPr>
          <w:lang w:val="id_ID" w:bidi="id_ID"/>
        </w:rPr>
      </w:r>
      <w:r>
        <w:rPr>
          <w:lang w:val="id_ID" w:bidi="id_ID"/>
        </w:rPr>
        <w:t>Dalam sesi ini, tim akan mendramatisasikan kisah tersebut.</w:t>
      </w:r>
    </w:p>
    <w:p>
      <w:pPr/>
      <w:r>
        <w:rPr>
          <w:lang w:val="id_ID" w:bidi="id_ID"/>
        </w:rPr>
      </w:r>
      <w:r>
        <w:rPr>
          <w:lang w:val="id_ID" w:bidi="id_ID"/>
        </w:rPr>
        <w:t>Kisah ini memiliki empat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Herodes Agripa</w:t>
      </w:r>
    </w:p>
    <w:p>
      <w:pPr>
        <w:pStyle w:val="ListBullet"/>
        <w:spacing w:line="240" w:lineRule="auto"/>
        <w:ind w:left="720"/>
      </w:pPr>
      <w:r>
        <w:rPr>
          <w:lang w:val="id_ID" w:bidi="id_ID"/>
        </w:rPr>
      </w:r>
      <w:r>
        <w:rPr>
          <w:lang w:val="id_ID" w:bidi="id_ID"/>
        </w:rPr>
        <w:t>Prajurit Herodes</w:t>
      </w:r>
    </w:p>
    <w:p>
      <w:pPr>
        <w:pStyle w:val="ListBullet"/>
        <w:spacing w:line="240" w:lineRule="auto"/>
        <w:ind w:left="720"/>
      </w:pPr>
      <w:r>
        <w:rPr>
          <w:lang w:val="id_ID" w:bidi="id_ID"/>
        </w:rPr>
      </w:r>
      <w:r>
        <w:rPr>
          <w:lang w:val="id_ID" w:bidi="id_ID"/>
        </w:rPr>
        <w:t>Orang-orang percaya di jemaat Yudea</w:t>
      </w:r>
    </w:p>
    <w:p>
      <w:pPr>
        <w:pStyle w:val="ListBullet"/>
        <w:spacing w:line="240" w:lineRule="auto"/>
        <w:ind w:left="720"/>
      </w:pPr>
      <w:r>
        <w:rPr>
          <w:lang w:val="id_ID" w:bidi="id_ID"/>
        </w:rPr>
      </w:r>
      <w:r>
        <w:rPr>
          <w:lang w:val="id_ID" w:bidi="id_ID"/>
        </w:rPr>
        <w:t>Orang Yahudi di Yudea</w:t>
      </w:r>
    </w:p>
    <w:p>
      <w:pPr>
        <w:pStyle w:val="ListBullet"/>
        <w:spacing w:line="240" w:lineRule="auto"/>
        <w:ind w:left="720"/>
      </w:pPr>
      <w:r>
        <w:rPr>
          <w:lang w:val="id_ID" w:bidi="id_ID"/>
        </w:rPr>
      </w:r>
      <w:r>
        <w:rPr>
          <w:lang w:val="id_ID" w:bidi="id_ID"/>
        </w:rPr>
        <w:t>Rasul Yakobus, kakak laki-laki Yohanes</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Jemaat di Yudea</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tim untuk mengingat bagian-bagian dari kisah tersebut.</w:t>
      </w:r>
    </w:p>
    <w:p>
      <w:pPr/>
      <w:r>
        <w:rPr>
          <w:lang w:val="id_ID" w:bidi="id_ID"/>
        </w:rPr>
      </w:r>
      <w:r>
        <w:rPr>
          <w:lang w:val="id_ID" w:bidi="id_ID"/>
        </w:rPr>
        <w:t>Herodes Agripa adalah raja Yudea. Herodes memerintahkan para prajurit untuk menangkap orang-orang percaya dan menganiaya mereka.</w:t>
      </w:r>
    </w:p>
    <w:p>
      <w:pPr>
        <w:pStyle w:val="ListBullet"/>
        <w:spacing w:line="240" w:lineRule="auto"/>
        <w:ind w:left="720"/>
      </w:pPr>
      <w:r>
        <w:rPr>
          <w:lang w:val="id_ID" w:bidi="id_ID"/>
        </w:rPr>
      </w:r>
      <w:r>
        <w:rPr>
          <w:lang w:val="id_ID" w:bidi="id_ID"/>
        </w:rPr>
        <w:t>Hentikan adegan tersebut.</w:t>
      </w:r>
    </w:p>
    <w:p>
      <w:pPr>
        <w:pStyle w:val="ListBullet"/>
        <w:spacing w:line="240" w:lineRule="auto"/>
        <w:ind w:left="720"/>
      </w:pPr>
      <w:r>
        <w:rPr>
          <w:lang w:val="id_ID" w:bidi="id_ID"/>
        </w:rPr>
      </w:r>
      <w:r>
        <w:rPr>
          <w:lang w:val="id_ID" w:bidi="id_ID"/>
        </w:rPr>
        <w:t>Tanyakan kepada para aktor yang memerankan orang-orang percaya yang ditangkap, "Bagaimana perasaan kalian?" Anda mungkin mendengar hal-hal seperti, "Senang menderita karena nama Yesus," "Takut," dan "Khawatir akan jemaat."</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 xml:space="preserve">Herodes memerintahkan para prajurit untuk menangkap Yakobus, kakak laki-laki Yohanes. Yakobus adalah salah satu dari kedua belas rasul. Herodes memerintahkan agar Yakobus dieksekusi dengan pedang. Orang-orang Yahudi senang karena Herodes telah membunuh Yakobus. </w:t>
      </w:r>
    </w:p>
    <w:p>
      <w:pPr>
        <w:pStyle w:val="ListBullet"/>
        <w:spacing w:line="240" w:lineRule="auto"/>
        <w:ind w:left="720"/>
      </w:pPr>
      <w:r>
        <w:rPr>
          <w:lang w:val="id_ID" w:bidi="id_ID"/>
        </w:rPr>
      </w:r>
      <w:r>
        <w:rPr>
          <w:lang w:val="id_ID" w:bidi="id_ID"/>
        </w:rPr>
        <w:t>Hentikan adegan tersebut.</w:t>
      </w:r>
    </w:p>
    <w:p>
      <w:pPr>
        <w:pStyle w:val="ListBullet"/>
        <w:spacing w:line="240" w:lineRule="auto"/>
        <w:ind w:left="720"/>
      </w:pPr>
      <w:r>
        <w:rPr>
          <w:lang w:val="id_ID" w:bidi="id_ID"/>
        </w:rPr>
      </w:r>
      <w:r>
        <w:rPr>
          <w:lang w:val="id_ID" w:bidi="id_ID"/>
        </w:rPr>
        <w:t>Tanyakan kepada para aktor yang memerankan orang-orang Yahudi di Yudea, "Bagaimana perasaan kalian?" Anda mungkin mendengar hal-hal seperti, "Lega karena salah satu rasul akhirnya telah tiada," "Berharap bahwa para pengikut Yesus ini akan dihentikan," atau "Tertarik untuk melihat apa yang akan dilakukan Herodes untuk kita sekarang."</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Karena orang-orang Yahudi senang tentang eksekusi Yakobus, Herodes memerintahkan para prajurit untuk menangkap Petrus.</w:t>
      </w:r>
    </w:p>
    <w:p>
      <w:pPr>
        <w:pStyle w:val="ListBullet"/>
        <w:spacing w:line="240" w:lineRule="auto"/>
        <w:ind w:left="720"/>
      </w:pPr>
      <w:r>
        <w:rPr>
          <w:lang w:val="id_ID" w:bidi="id_ID"/>
        </w:rPr>
      </w:r>
      <w:r>
        <w:rPr>
          <w:lang w:val="id_ID" w:bidi="id_ID"/>
        </w:rPr>
        <w:t>Hentikan adegan tersebut.</w:t>
      </w:r>
    </w:p>
    <w:p>
      <w:pPr>
        <w:pStyle w:val="ListBullet"/>
        <w:spacing w:line="240" w:lineRule="auto"/>
        <w:ind w:left="720"/>
      </w:pPr>
      <w:r>
        <w:rPr>
          <w:lang w:val="id_ID" w:bidi="id_ID"/>
        </w:rPr>
      </w:r>
      <w:r>
        <w:rPr>
          <w:lang w:val="id_ID" w:bidi="id_ID"/>
        </w:rPr>
        <w:t>Tanyakan kepada Petrus, "Bagaimana perasaan Anda?" Anda mungkin mendengar hal-hal seperti, "Aku pasti akan dibunuh juga," atau "Senang ambil bagian dalam penderitaan Yesus," atau "Tenang."</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Hari Raya Roti Tidak Beragi sedang berlangsung, sehingga Herodes memasukkan Petrus ke dalam penjara untuk saat ini. Herodes berencana untuk membawanya keluar untuk diadili di muka umum segera setelah perayaan itu berakhir. Herodes memerintahkan Petrus untuk diawasi oleh empat kelompok yang masing-masing terdiri dari empat prajurit.</w:t>
      </w:r>
    </w:p>
    <w:p>
      <w:pPr>
        <w:pStyle w:val="ListBullet"/>
        <w:spacing w:line="240" w:lineRule="auto"/>
        <w:ind w:left="720"/>
      </w:pPr>
      <w:r>
        <w:rPr>
          <w:lang w:val="id_ID" w:bidi="id_ID"/>
        </w:rPr>
      </w:r>
      <w:r>
        <w:rPr>
          <w:lang w:val="id_ID" w:bidi="id_ID"/>
        </w:rPr>
        <w:t>Hentikan adegan tersebut.</w:t>
      </w:r>
    </w:p>
    <w:p>
      <w:pPr>
        <w:pStyle w:val="ListBullet"/>
        <w:spacing w:line="240" w:lineRule="auto"/>
        <w:ind w:left="720"/>
      </w:pPr>
      <w:r>
        <w:rPr>
          <w:lang w:val="id_ID" w:bidi="id_ID"/>
        </w:rPr>
      </w:r>
      <w:r>
        <w:rPr>
          <w:lang w:val="id_ID" w:bidi="id_ID"/>
        </w:rPr>
        <w:t>Tanyakan kepada para prajurit, "Bagaimana perasaan kalian?" Anda mungkin mendengar hal-hal seperti, "Lega karena mendapatkan tawanan yang mudah ditangani," "Terkejut karena begitu banyak dari kita yang ditugaskan menjaga orang yang tampaknya tidak berbahaya ini," atau "Bosan, sekadar menjalankan tugas."</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Sementara Petrus berada di penjara, jemaat berkumpul di rumah satu sama lain. Sepanjang Hari Raya Roti Tidak Beragi, mereka berdoa kepada Allah tanpa henti untuk Petrus.</w:t>
      </w:r>
    </w:p>
    <w:p>
      <w:pPr>
        <w:pStyle w:val="ListBullet"/>
        <w:spacing w:line="240" w:lineRule="auto"/>
        <w:ind w:left="720"/>
      </w:pPr>
      <w:r>
        <w:rPr>
          <w:lang w:val="id_ID" w:bidi="id_ID"/>
        </w:rPr>
      </w:r>
      <w:r>
        <w:rPr>
          <w:lang w:val="id_ID" w:bidi="id_ID"/>
        </w:rPr>
        <w:t>Hentikan adegan tersebut.</w:t>
      </w:r>
    </w:p>
    <w:p>
      <w:pPr>
        <w:pStyle w:val="ListBullet"/>
        <w:spacing w:line="240" w:lineRule="auto"/>
        <w:ind w:left="720"/>
      </w:pPr>
      <w:r>
        <w:rPr>
          <w:lang w:val="id_ID" w:bidi="id_ID"/>
        </w:rPr>
      </w:r>
      <w:r>
        <w:rPr>
          <w:lang w:val="id_ID" w:bidi="id_ID"/>
        </w:rPr>
        <w:t>Tanyakan kepada jemaat di Yudea, "Bagaimana perasaan Anda?" Anda mungkin mendengar hal-hal seperti, "Khawatir akan Petrus," "Penuh iman karena Allah mendengar doa-doa kita," atau "Senang bisa berdoa bersama orang lain."</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dimengerti.</w:t>
      </w:r>
    </w:p>
    <w:p>
      <w:pPr/>
      <w:r>
        <w:rPr>
          <w:lang w:val="id_ID" w:bidi="id_ID"/>
        </w:rPr>
      </w:r>
      <w:r>
        <w:rPr>
          <w:lang w:val="id_ID" w:bidi="id_ID"/>
        </w:rPr>
        <w:t xml:space="preserve">Herodes Agripa adalah raja Yudea. Herodes memerintahkan para prajurit untuk menangkap dan menganiaya orang-orang percaya dalam jemaat. Herodes bahkan memerintahkan agar rasul Yakobus, saudara laki-laki Yohanes, dibunuh dengan </w:t>
      </w:r>
      <w:r>
        <w:rPr>
          <w:b/>
          <w:lang w:val="id_ID" w:bidi="id_ID"/>
        </w:rPr>
        <w:t>pedang</w:t>
      </w:r>
      <w:r>
        <w:rPr>
          <w:lang w:val="id_ID" w:bidi="id_ID"/>
        </w:rPr>
        <w:t>. Pedang seperti pisau yang sangat besar, digunakan untuk pertempuran.</w:t>
      </w:r>
    </w:p>
    <w:p>
      <w:pPr/>
      <w:r>
        <w:rPr>
          <w:lang w:val="id_ID" w:bidi="id_ID"/>
        </w:rPr>
      </w:r>
      <w:r>
        <w:rPr>
          <w:lang w:val="id_ID" w:bidi="id_ID"/>
        </w:rPr>
        <w:t xml:space="preserve">Tunjukkan gambar </w:t>
      </w:r>
      <w:r>
        <w:rPr>
          <w:lang w:val="id_ID" w:bidi="id_ID"/>
        </w:rPr>
        <w:t>pedang</w:t>
      </w:r>
      <w:r>
        <w:rPr>
          <w:lang w:val="id_ID" w:bidi="id_ID"/>
        </w:rPr>
        <w:t>.</w:t>
      </w:r>
    </w:p>
    <w:p>
      <w:pPr/>
      <w:r>
        <w:rPr>
          <w:lang w:val="id_ID" w:bidi="id_ID"/>
        </w:rPr>
      </w:r>
      <w:r>
        <w:rPr>
          <w:lang w:val="id_ID" w:bidi="id_ID"/>
        </w:rPr>
        <w:t xml:space="preserve">Yakobus adalah seorang </w:t>
      </w:r>
      <w:r>
        <w:rPr>
          <w:b/>
          <w:lang w:val="id_ID" w:bidi="id_ID"/>
        </w:rPr>
        <w:t>rasul</w:t>
      </w:r>
      <w:r>
        <w:rPr>
          <w:lang w:val="id_ID" w:bidi="id_ID"/>
        </w:rPr>
        <w:t xml:space="preserve">. Para rasul adalah kedua belas orang yang dipilih Yesus sebagai wakil-Nya. Para rasul menyaksikan kebangkitan Yesus dan ditunjuk untuk menyebarkan kabar baik tentang Yesus. Yakobus adalah rasul pertama yang dibunuh karena imannya. Lihat Daftar Kata Utama untuk informasi lebih lanjut tentang para </w:t>
      </w:r>
      <w:r>
        <w:rPr>
          <w:lang w:val="id_ID" w:bidi="id_ID"/>
        </w:rPr>
        <w:t>rasul</w:t>
      </w:r>
      <w:r>
        <w:rPr>
          <w:lang w:val="id_ID" w:bidi="id_ID"/>
        </w:rPr>
        <w:t>.</w:t>
      </w:r>
    </w:p>
    <w:p>
      <w:pPr/>
      <w:r>
        <w:rPr>
          <w:lang w:val="id_ID" w:bidi="id_ID"/>
        </w:rPr>
      </w:r>
      <w:r>
        <w:rPr>
          <w:lang w:val="id_ID" w:bidi="id_ID"/>
        </w:rPr>
        <w:t xml:space="preserve">Ketika Herodes melihat bahwa orang-orang Yahudi senang dengan eksekusi Yakobus, Herodes memerintahkan penangkapan Petrus, juga. Hari Raya Roti Tidak Beragi sedang berlangsung. Hari </w:t>
      </w:r>
      <w:r>
        <w:rPr>
          <w:b/>
          <w:lang w:val="id_ID" w:bidi="id_ID"/>
        </w:rPr>
        <w:t>Raya Roti Tidak Beragi</w:t>
      </w:r>
      <w:r>
        <w:rPr>
          <w:lang w:val="id_ID" w:bidi="id_ID"/>
        </w:rPr>
        <w:t xml:space="preserve"> adalah bagian dari perayaan </w:t>
      </w:r>
      <w:r>
        <w:rPr>
          <w:b/>
          <w:lang w:val="id_ID" w:bidi="id_ID"/>
        </w:rPr>
        <w:t>Paskah</w:t>
      </w:r>
      <w:r>
        <w:rPr>
          <w:lang w:val="id_ID" w:bidi="id_ID"/>
        </w:rPr>
        <w:t xml:space="preserve">. Pada malam Paskah, orang-orang Yahudi menyantap hidangan khusus untuk mengenang bagaimana Allah menyelamatkan leluhur Yahudi mereka dari perbudakan di Mesir. Hari Raya Roti Tidak Beragi berlangsung selama tujuh hari setelah Paskah. Selama tujuh hari, orang-orang Yahudi makan roti tanpa ragi dan bahkan tidak menyimpan ragi di rumah mereka. Lukas menyebut waktu Paskah dan Hari Raya Roti Tidak Beragi sebagai satu perayaan yang terus menerus. Lukas menggunakan kedua nama untuk merujuk pada seluruh perayaan tersebut. Lihat Daftar Kata Utama untuk informasi lebih lanjut tentang </w:t>
      </w:r>
      <w:r>
        <w:rPr>
          <w:lang w:val="id_ID" w:bidi="id_ID"/>
        </w:rPr>
        <w:t>Paskah</w:t>
      </w:r>
      <w:r>
        <w:rPr>
          <w:lang w:val="id_ID" w:bidi="id_ID"/>
        </w:rPr>
        <w:t xml:space="preserve"> dan </w:t>
      </w:r>
      <w:r>
        <w:rPr>
          <w:lang w:val="id_ID" w:bidi="id_ID"/>
        </w:rPr>
        <w:t>Hari Raya Roti Tidak Beragi</w:t>
      </w:r>
      <w:r>
        <w:rPr>
          <w:lang w:val="id_ID" w:bidi="id_ID"/>
        </w:rPr>
        <w:t>.</w:t>
      </w:r>
    </w:p>
    <w:p>
      <w:pPr/>
      <w:r>
        <w:rPr>
          <w:lang w:val="id_ID" w:bidi="id_ID"/>
        </w:rPr>
      </w:r>
      <w:r>
        <w:rPr>
          <w:lang w:val="id_ID" w:bidi="id_ID"/>
        </w:rPr>
        <w:t xml:space="preserve">Tunjukkan gambar roti </w:t>
      </w:r>
      <w:r>
        <w:rPr>
          <w:lang w:val="id_ID" w:bidi="id_ID"/>
        </w:rPr>
        <w:t>tidak beragi</w:t>
      </w:r>
      <w:r>
        <w:rPr>
          <w:lang w:val="id_ID" w:bidi="id_ID"/>
        </w:rPr>
        <w:t>, atau roti tanpa ragi.</w:t>
      </w:r>
    </w:p>
    <w:p>
      <w:pPr/>
      <w:r>
        <w:rPr>
          <w:lang w:val="id_ID" w:bidi="id_ID"/>
        </w:rPr>
      </w:r>
      <w:r>
        <w:rPr>
          <w:lang w:val="id_ID" w:bidi="id_ID"/>
        </w:rPr>
        <w:t xml:space="preserve">Di penjara, Petrus dijaga oleh empat </w:t>
      </w:r>
      <w:r>
        <w:rPr>
          <w:b/>
          <w:lang w:val="id_ID" w:bidi="id_ID"/>
        </w:rPr>
        <w:t>regu</w:t>
      </w:r>
      <w:r>
        <w:rPr>
          <w:lang w:val="id_ID" w:bidi="id_ID"/>
        </w:rPr>
        <w:t xml:space="preserve">, atau empat kelompok yang terdiri dari empat prajurit. Herodes berencana untuk membawa Petrus keluar untuk diadili di muka umum ketika perayaan itu berakhir. Sementara itu, jemaat dengan sungguh-sungguh berdoa kepada Allah untuk Petrus. </w:t>
      </w:r>
      <w:r>
        <w:rPr>
          <w:b/>
          <w:lang w:val="id_ID" w:bidi="id_ID"/>
        </w:rPr>
        <w:t>Bersungguh-sungguh</w:t>
      </w:r>
      <w:r>
        <w:rPr>
          <w:lang w:val="id_ID" w:bidi="id_ID"/>
        </w:rPr>
        <w:t xml:space="preserve"> berarti dengan penuh semangat atau dengan teguh. Jemaat terus-menerus berdoa dengan kata-kata yang mereka rasakan di dalam hati mereka. </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teks tersebut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bagian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12:6–19</w:t>
      </w:r>
      <w:r>
        <w:rPr>
          <w:lang w:val="id_ID" w:bidi="id_ID"/>
        </w:rPr>
      </w:r>
    </w:p>
    <w:p>
      <w:pPr>
        <w:pStyle w:val="Heading3"/>
      </w:pPr>
      <w:r>
        <w:rPr>
          <w:lang w:val="id_ID" w:bidi="id_ID"/>
        </w:rPr>
        <w:t>Dengar dan Renungkan</w:t>
      </w:r>
    </w:p>
    <w:p>
      <w:pPr/>
      <w:r>
        <w:rPr>
          <w:lang w:val="id_ID" w:bidi="id_ID"/>
        </w:rPr>
      </w:r>
      <w:r>
        <w:rPr>
          <w:lang w:val="id_ID" w:bidi="id_ID"/>
        </w:rPr>
        <w:t>Dengarkan Kisah Para Rasul 12:6–19 dan simpanlah dalam hatimu. Dengarkan teks ini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diceritakan kisah ini tentang Yesus?</w:t>
      </w:r>
    </w:p>
    <w:p>
      <w:pPr>
        <w:pStyle w:val="ListBullet"/>
        <w:spacing w:line="240" w:lineRule="auto"/>
        <w:ind w:left="720"/>
      </w:pPr>
      <w:r>
        <w:rPr>
          <w:lang w:val="id_ID" w:bidi="id_ID"/>
        </w:rPr>
      </w:r>
      <w:r>
        <w:rPr>
          <w:lang w:val="id_ID" w:bidi="id_ID"/>
        </w:rPr>
        <w:t xml:space="preserve">Apa yang diceritakan kisah ini tentang manusia? </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dimengerti.</w:t>
      </w:r>
    </w:p>
    <w:p>
      <w:pPr/>
      <w:r>
        <w:rPr>
          <w:lang w:val="id_ID" w:bidi="id_ID"/>
        </w:rPr>
      </w:r>
      <w:r>
        <w:rPr>
          <w:lang w:val="id_ID" w:bidi="id_ID"/>
        </w:rPr>
        <w:t>Herodes menganiaya gereja di Yudea. Herodes memerintahkan untuk membunuh Yakobus, salah satu dari dua belas murid Yesus, dengan pedang. Herodes juga memerintahkan para prajurit untuk menangkap Petrus. Karena penangkapan Petrus terjadi selama Hari Raya Roti Tidak Beragi, Herodes memasukkan Petrus ke dalam penjara sampai perayaan itu berakhir. Herodes tidak ingin meresahkan orang-orang Yahudi dengan membunuh Petrus selama perayaan mereka. Jemaat berdoa terus menerus untuk Petrus ketika ia berada di penjara.</w:t>
      </w:r>
    </w:p>
    <w:p>
      <w:pPr/>
      <w:r>
        <w:rPr>
          <w:lang w:val="id_ID" w:bidi="id_ID"/>
        </w:rPr>
      </w:r>
      <w:r>
        <w:rPr>
          <w:lang w:val="id_ID" w:bidi="id_ID"/>
        </w:rPr>
        <w:t>Lukas melanjutkan kisah yang terjadi di Yerusalem. Itu adalah malam sebelum Herodes berencana membawa Petrus ke pengadilan. Tersirat bahwa Herodes berencana untuk membunuh Petrus, sebagaimana ia telah membunuh Yakobus sebelumnya. Petrus tidur di penjara dengan rantai di kedua pergelangan tangannya. Dua penjaga dirantai pada Petrus, satu di setiap sisi. Para penjaga, atau pengawal berada di depan pintu, menjaga penjara. Tidak jelas persis berapa banyak penjaga yang ada di setiap pos. Kemungkinan ada lebih banyak penjaga daripada yang disebutkan Lukas di sini.</w:t>
      </w:r>
    </w:p>
    <w:p>
      <w:pPr/>
      <w:r>
        <w:rPr>
          <w:lang w:val="id_ID" w:bidi="id_ID"/>
        </w:rPr>
      </w:r>
      <w:r>
        <w:rPr>
          <w:lang w:val="id_ID" w:bidi="id_ID"/>
        </w:rPr>
        <w:t>Seketika itu, tanpa peringatan apa pun, adegan berubah. Tiba-tiba, seorang malaikat Tuhan Allah berdiri di samping Petrus. Sebuah terang bersinar di ruang penjara tempat Petrus tidur. Malaikat Tuhan muncul di seluruh kisah Lukas. Dalam Lukas dan Kisah Para Rasul, malaikat-malaikat memberikan kelepasan bagi saksi-saksi Allah, memberikan kekuatan, membawa penghakiman, dan mengungkapkan rencana Allah agar orang-orang diselamatkan dari hukuman karena dosa mereka. Petrus sedang tidur nyenyak sehingga malaikat itu harus memukul bagian samping tubuh Petrus untuk membangunkannya. Malaikat itu berkata kepada Petrus, "Bangunlah cepat!" Rantai-rantai pada pergelangan tangan Petrus terlepas.</w:t>
      </w:r>
    </w:p>
    <w:p>
      <w:pPr/>
      <w:r>
        <w:rPr>
          <w:lang w:val="id_ID" w:bidi="id_ID"/>
        </w:rPr>
      </w:r>
      <w:r>
        <w:rPr>
          <w:lang w:val="id_ID" w:bidi="id_ID"/>
        </w:rPr>
        <w:t>Malaikat itu menyuruh Petrus untuk mengikatkan ikat pinggang pada pakaiannya dan mengenakan sandalnya. Pada saat itu, laki-laki mengenakan jubah panjang dan longgar yang diikatkan di pinggang dengan ikat pinggang, atau sabuk. Petrus mungkin mengenakan sandal kulit yang diikat pada pergelangan kakinya dengan tali kulit. Setelah Petrus berpakaian, malaikat itu menyuruh Petrus untuk mengenakan jubah luar dan mengikutinya. Jubah adalah pakaian luar yang panjang dan longgar, seperti jubah luar atau mantel.</w:t>
      </w:r>
    </w:p>
    <w:p>
      <w:pPr/>
      <w:r>
        <w:rPr>
          <w:lang w:val="id_ID" w:bidi="id_ID"/>
        </w:rPr>
      </w:r>
      <w:r>
        <w:rPr>
          <w:lang w:val="id_ID" w:bidi="id_ID"/>
        </w:rPr>
        <w:t xml:space="preserve">Tunjukkan gambar seorang </w:t>
      </w:r>
      <w:r>
        <w:rPr>
          <w:lang w:val="id_ID" w:bidi="id_ID"/>
        </w:rPr>
        <w:t>pria mengenakan jubah dan ikat pinggang</w:t>
      </w:r>
      <w:r>
        <w:rPr>
          <w:lang w:val="id_ID" w:bidi="id_ID"/>
        </w:rPr>
        <w:t xml:space="preserve"> dari zaman Perjanjian Baru.</w:t>
      </w:r>
    </w:p>
    <w:p>
      <w:pPr/>
      <w:r>
        <w:rPr>
          <w:lang w:val="id_ID" w:bidi="id_ID"/>
        </w:rPr>
      </w:r>
      <w:r>
        <w:rPr>
          <w:lang w:val="id_ID" w:bidi="id_ID"/>
        </w:rPr>
        <w:t xml:space="preserve">Tunjukkan gambar </w:t>
      </w:r>
      <w:r>
        <w:rPr>
          <w:lang w:val="id_ID" w:bidi="id_ID"/>
        </w:rPr>
        <w:t>sandal kulit</w:t>
      </w:r>
      <w:r>
        <w:rPr>
          <w:lang w:val="id_ID" w:bidi="id_ID"/>
        </w:rPr>
        <w:t xml:space="preserve"> yang dikenakan pada saat itu.</w:t>
      </w:r>
    </w:p>
    <w:p>
      <w:pPr/>
      <w:r>
        <w:rPr>
          <w:lang w:val="id_ID" w:bidi="id_ID"/>
        </w:rPr>
      </w:r>
      <w:r>
        <w:rPr>
          <w:lang w:val="id_ID" w:bidi="id_ID"/>
        </w:rPr>
        <w:t xml:space="preserve">Tunjukkan gambar seorang </w:t>
      </w:r>
      <w:r>
        <w:rPr>
          <w:lang w:val="id_ID" w:bidi="id_ID"/>
        </w:rPr>
        <w:t>laki-laki yang mengenakan jubah luar menutupi jubah dalam dan ikat pinggang</w:t>
      </w:r>
      <w:r>
        <w:rPr>
          <w:lang w:val="id_ID" w:bidi="id_ID"/>
        </w:rPr>
        <w:t>.</w:t>
      </w:r>
    </w:p>
    <w:p>
      <w:pPr/>
      <w:r>
        <w:rPr>
          <w:lang w:val="id_ID" w:bidi="id_ID"/>
        </w:rPr>
      </w:r>
      <w:r>
        <w:rPr>
          <w:lang w:val="id_ID" w:bidi="id_ID"/>
        </w:rPr>
        <w:t>Petrus mengikuti malaikat itu tetapi tidak tahu bahwa apa yang terjadi adalah nyata. Petrus berpikir bahwa itu adalah sebuah penglihatan. Sebuah penglihatan itu seperti mimpi, tetapi Allah mengungkapkan penglihatan saat seseorang sedang terjaga. Ketika Petrus berada di Yope, Allah memberikan penglihatan kepadanya tentang hewan-hewan yang sedang diturunkan dalam lembaran kain, jadi Petrus telah mengalami penglihatan sebelumnya. Malaikat dan Petrus melewati dua penjaga penjara dan sampai di gerbang besi yang mengarah ke kota itu. Para penjaga ini mungkin adalah para penjaga di pintu penjara yang disebutkan Lukas sebelumnya. Disiratkan bahwa para penjaga tidak melihat mereka. Penjara itu pasti berada di Yerusalem dan mungkin berada di Benteng Antonia, sebuah menara tempat para prajurit Romawi tinggal. Pintu masuk timur menara ini terbuka ke arah kota. Gerbang terbuka bagi Petrus dan malaikat dengan sendirinya, sama seperti rantai yang terlepas dari pergelangan tangan Petrus.</w:t>
      </w:r>
    </w:p>
    <w:p>
      <w:pPr/>
      <w:r>
        <w:rPr>
          <w:lang w:val="id_ID" w:bidi="id_ID"/>
        </w:rPr>
      </w:r>
      <w:r>
        <w:rPr>
          <w:lang w:val="id_ID" w:bidi="id_ID"/>
        </w:rPr>
        <w:t xml:space="preserve">Tunjukkan gambar </w:t>
      </w:r>
      <w:r>
        <w:rPr>
          <w:lang w:val="id_ID" w:bidi="id_ID"/>
        </w:rPr>
        <w:t>gerbang besi</w:t>
      </w:r>
      <w:r>
        <w:rPr>
          <w:lang w:val="id_ID" w:bidi="id_ID"/>
        </w:rPr>
        <w:t>.</w:t>
      </w:r>
    </w:p>
    <w:p>
      <w:pPr/>
      <w:r>
        <w:rPr>
          <w:lang w:val="id_ID" w:bidi="id_ID"/>
        </w:rPr>
      </w:r>
      <w:r>
        <w:rPr>
          <w:lang w:val="id_ID" w:bidi="id_ID"/>
        </w:rPr>
        <w:t xml:space="preserve">Tunjukkan peta </w:t>
      </w:r>
      <w:r>
        <w:rPr>
          <w:b/>
          <w:lang w:val="id_ID" w:bidi="id_ID"/>
        </w:rPr>
        <w:t>Yerusalem kuno pada masa pemerintahan Herodes Agripa yang mencakup Benteng Antonia</w:t>
      </w:r>
      <w:r>
        <w:rPr>
          <w:lang w:val="id_ID" w:bidi="id_ID"/>
        </w:rPr>
        <w:t>.</w:t>
      </w:r>
    </w:p>
    <w:p>
      <w:pPr/>
      <w:r>
        <w:rPr>
          <w:lang w:val="id_ID" w:bidi="id_ID"/>
        </w:rPr>
      </w:r>
      <w:r>
        <w:rPr>
          <w:lang w:val="id_ID" w:bidi="id_ID"/>
        </w:rPr>
        <w:t>Malaikat dan Petrus melalui gerbang dan menyusuri sepanjang satu jalan. Segera, malaikat itu meninggalkan Petrus. Petrus menyadari bahwa dia telah benar-benar keluar dari penjara. Itu bukan sebuah penglihatan! Dia tahu bahwa Tuhan mengutus seorang malaikat. Petrus mengakui bahwa Allah menyelamatkannya dari kuasa Herodes dan dari semua yang diharapkan orang-orang Yahudi. Petrus mungkin merujuk hanya pada para pemimpin Yahudi yang senang dengan eksekusi Yakobus, bukan semua orang Yahudi. Teks ini menyiratkan bahwa para pemimpin Yahudi sedang mengharapkan eksekusi Petrus.</w:t>
      </w:r>
    </w:p>
    <w:p>
      <w:pPr/>
      <w:r>
        <w:rPr>
          <w:lang w:val="id_ID" w:bidi="id_ID"/>
        </w:rPr>
      </w:r>
      <w:r>
        <w:rPr>
          <w:lang w:val="id_ID" w:bidi="id_ID"/>
        </w:rPr>
        <w:t>Sekarang mengetahui apa yang telah terjadi, Petrus pergi ke rumah Maria, ibu Markus. Markus adalah seorang pengikut Yesus yang juga dikenal dengan nama Yohanes. Yohanes Markus menulis kitab Injil Markus. Banyak pengikut Yesus berkumpul di rumah itu untuk berdoa. Petrus mengetuk pintu luar, meminta untuk diizinkan masuk. Karena pintu luarnya berada di gerbang,rumah tersebut bisa jadi berukuran besar dengan pintu yang mengarah ke jalan, halaman terbuka, dan bangunan utama. Hamba perempuan Maria, Rode, datang untuk melihat siapa yang berada di pintu.</w:t>
      </w:r>
    </w:p>
    <w:p>
      <w:pPr/>
      <w:r>
        <w:rPr>
          <w:lang w:val="id_ID" w:bidi="id_ID"/>
        </w:rPr>
      </w:r>
      <w:r>
        <w:rPr>
          <w:lang w:val="id_ID" w:bidi="id_ID"/>
        </w:rPr>
        <w:t>Diskusikan hal berikut dengan tim penerjemah Anda: Dalam budaya Anda, bagaimana cara Anda memperkenalkan diri sebagai tamu di rumah seseorang? Bagaimana orang-orang yang tinggal di sana biasanya menanggapi para tamu yang memperkenalkan diri mereka?</w:t>
      </w:r>
    </w:p>
    <w:p>
      <w:pPr/>
      <w:r>
        <w:rPr>
          <w:lang w:val="id_ID" w:bidi="id_ID"/>
        </w:rPr>
      </w:r>
      <w:r>
        <w:rPr>
          <w:lang w:val="id_ID" w:bidi="id_ID"/>
        </w:rPr>
        <w:t>Rode mengenali suara Petrus dan sangat bersemangat sehingga dia bahkan tidak membuka pintu. Rode berlari ke dalam untuk memberi tahu semua orang bahwa itu Petrus, tetapi mereka mengatakan kepada Rode bahwa ia mengigau. Ini adalah ungkapan yang berarti seseorang gila. Mereka tidak percaya bahwa Petrus benar-benar berada di gerbang. Rode terus mengatakan kepada mereka bahwa Petrus benar-benar berada di sana, tetapi kelompok itu terus mengatakan bahwa itu adalah malaikat Petrus. Beberapa orang Yahudi percaya bahwa Allah menugaskan seorang malaikat kepada setiap orang untuk melindungi mereka. Mereka percaya bahwa malaikat itu dapat muncul dengan jelas, terlihat seperti orang yang mereka lindungi.</w:t>
      </w:r>
    </w:p>
    <w:p>
      <w:pPr/>
      <w:r>
        <w:rPr>
          <w:lang w:val="id_ID" w:bidi="id_ID"/>
        </w:rPr>
      </w:r>
      <w:r>
        <w:rPr>
          <w:lang w:val="id_ID" w:bidi="id_ID"/>
        </w:rPr>
        <w:t>Diskusikan hal berikut dengan tim penerjemah Anda: Dalam budaya Anda, apa yang diyakini orang-orang tentang malaikat pelindung, atau roh yang melindungi orang-orang? Apa yang orang-orang, pikir terjadi pada roh pelindung ketika orang itu meninggal?</w:t>
      </w:r>
    </w:p>
    <w:p>
      <w:pPr/>
      <w:r>
        <w:rPr>
          <w:lang w:val="id_ID" w:bidi="id_ID"/>
        </w:rPr>
      </w:r>
      <w:r>
        <w:rPr>
          <w:lang w:val="id_ID" w:bidi="id_ID"/>
        </w:rPr>
        <w:t>Petrus terus mengetuk dan para pengikut Yesus akhirnya membuka pintu. Mereka benar-benar takjub melihat Petrus. Mereka pasti berisik, karena Petrus memberi isyarat dengan tangannya untuk menenangkan mereka. Petrus menggambarkan bagaimana Tuhan membawanya keluar dari penjara. Kemudian dia menyuruh orang-orang percaya untuk memberi tahu Yakobus dan saudara-saudara tentang apa yang terjadi. Yakobus yang disebutkan di sini mungkin adalah saudara tiri Yesus. Yakobus adalah seorang pemimpin gereja di Yerusalem dan kemudian menulis kitab Yakobus. "Saudara-saudara" itu mungkin merujuk pada para pemimpin gereja lainnya, atau para penatua di Yerusalem. Setelah ini, Petrus pergi. Dia tidak ingin ditangkap lagi. Lukas tidak menyebutkan ke mana Petrus pergi.</w:t>
      </w:r>
    </w:p>
    <w:p>
      <w:pPr/>
      <w:r>
        <w:rPr>
          <w:lang w:val="id_ID" w:bidi="id_ID"/>
        </w:rPr>
      </w:r>
      <w:r>
        <w:rPr>
          <w:lang w:val="id_ID" w:bidi="id_ID"/>
        </w:rPr>
        <w:t>Pada pagi hari, terjadi kegemparan di antara para prajurit yang telah menjaga Petrus. Para prajurit mungkin bingung dan takut. Para prajurit Romawi tahu bahwa hukuman untuk kehilangan tahanan adalah hukuman yang sama dengan yang akan dihadapi para tahanan mereka—dalam hal ini, eksekusi. Herodes memerintahkan para prajurit untuk mencari Petrus, tetapi mereka tidak menemukannya. Herodes menginterogasi para penjaga secara menyeluruh dan kemudian memerintahkan agar mereka dieksekusi.</w:t>
      </w:r>
    </w:p>
    <w:p>
      <w:pPr/>
      <w:r>
        <w:rPr>
          <w:lang w:val="id_ID" w:bidi="id_ID"/>
        </w:rPr>
      </w:r>
      <w:r>
        <w:rPr>
          <w:lang w:val="id_ID" w:bidi="id_ID"/>
        </w:rPr>
        <w:t>Segera setelah itu Herodes turun ke Kaisarea. Teks tersebut mengatakan bahwa Herodes turun dari Yudea ke Kaisarea. Lukas merujuk pada Yudea sebagai tanah milik suku Yahudi di Yehuda yang disebut Yudea, bukan provinsi Romawi. Kaisarea tidak termasuk dalam wilayah Yahudi ini. Yerusalem adalah ibu kota Yudea bagi orang-orang Yahudi. Kaisarea adalah ibu kota Romawi dari provinsi Romawi Yudea, yang jauh lebih besar. Kaisarea sebagian besar adalah kota non-Yahudi. Yerusalem terletak lebih tinggi daripada Kaisarea, sebuah kota pesisir. Herodes berjalan menuju dataran yang lebih rendah.</w:t>
      </w:r>
    </w:p>
    <w:p>
      <w:pPr/>
      <w:r>
        <w:rPr>
          <w:lang w:val="id_ID" w:bidi="id_ID"/>
        </w:rPr>
      </w:r>
      <w:r>
        <w:rPr>
          <w:lang w:val="id_ID" w:bidi="id_ID"/>
        </w:rPr>
        <w:t xml:space="preserve">Tunjukkan peta wilayah </w:t>
      </w:r>
      <w:r>
        <w:rPr>
          <w:lang w:val="id_ID" w:bidi="id_ID"/>
        </w:rPr>
        <w:t>Yahudi dari suku Yehuda, atau Yudea, yang mencakup kota-kota Yerusalem dan kemudian Kaisarea di luar Yudea</w:t>
      </w:r>
      <w:r>
        <w:rPr>
          <w:lang w:val="id_ID" w:bidi="id_ID"/>
        </w:rPr>
        <w:t>.</w:t>
      </w:r>
    </w:p>
    <w:p>
      <w:pPr/>
      <w:r>
        <w:rPr>
          <w:lang w:val="id_ID" w:bidi="id_ID"/>
        </w:rPr>
      </w:r>
      <w:r>
        <w:rPr>
          <w:lang w:val="id_ID" w:bidi="id_ID"/>
        </w:rPr>
        <w:t xml:space="preserve">Tunjukkan peta provinsi </w:t>
      </w:r>
      <w:r>
        <w:rPr>
          <w:b/>
          <w:lang w:val="id_ID" w:bidi="id_ID"/>
        </w:rPr>
        <w:t>Romawi Yudea yang mencakup kota-kota Yerusalem dan Kaisarea</w:t>
      </w:r>
      <w:r>
        <w:rPr>
          <w:lang w:val="id_ID" w:bidi="id_ID"/>
        </w:rPr>
        <w:t>.</w:t>
      </w:r>
      <w:r>
        <w:rPr>
          <w:lang w:val="id_ID" w:bidi="id_ID"/>
        </w:rPr>
      </w:r>
    </w:p>
    <w:p>
      <w:pPr>
        <w:pStyle w:val="Heading3"/>
      </w:pPr>
      <w:r>
        <w:rPr>
          <w:lang w:val="id_ID" w:bidi="id_ID"/>
        </w:rPr>
        <w:t>Menjelaskan Adegan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Dalam sesi ini, Anda akan membantu kelompok memvisualisasikan kisah ini. Anda akan membantu kelompok menentukan adegan, latar, dan karakter dari cerita tersebut.</w:t>
      </w:r>
    </w:p>
    <w:p>
      <w:pPr/>
      <w:r>
        <w:rPr>
          <w:lang w:val="id_ID" w:bidi="id_ID"/>
        </w:rPr>
      </w:r>
      <w:r>
        <w:rPr>
          <w:lang w:val="id_ID" w:bidi="id_ID"/>
        </w:rPr>
        <w:t>Kisah ini memiliki lima adegan.</w:t>
      </w:r>
    </w:p>
    <w:p>
      <w:pPr/>
      <w:r>
        <w:rPr>
          <w:lang w:val="id_ID" w:bidi="id_ID"/>
        </w:rPr>
      </w:r>
      <w:r>
        <w:rPr>
          <w:b/>
          <w:lang w:val="id_ID" w:bidi="id_ID"/>
        </w:rPr>
        <w:t>Adegan pertama:</w:t>
      </w:r>
      <w:r>
        <w:rPr>
          <w:lang w:val="id_ID" w:bidi="id_ID"/>
        </w:rPr>
        <w:t xml:space="preserve"> Petrus sedang tidur di penjara pada malam sebelum persidangannya. Tiba-tiba, seorang malaikat dan cahaya terang muncul di ruangan Petrus. Malaikat itu menyuruh Petrus untuk bangun dengan cepat, dan rantai Petrus terjatuh. Malaikat itu menyuruhnya untuk mengenakan pakaian dan mengikutinya. Petrus mengikuti malaikat itu melewati para penjaga, dan gerbang penjara terbuka dengan sendirinya. Petrus dan malaikat itu berjalan sepanjang satu jalan, dan malaikat itu menghilang.</w:t>
      </w:r>
    </w:p>
    <w:p>
      <w:pPr/>
      <w:r>
        <w:rPr>
          <w:lang w:val="id_ID" w:bidi="id_ID"/>
        </w:rPr>
      </w:r>
      <w:r>
        <w:rPr>
          <w:b/>
          <w:lang w:val="id_ID" w:bidi="id_ID"/>
        </w:rPr>
        <w:t>Adegan kedua:</w:t>
      </w:r>
      <w:r>
        <w:rPr>
          <w:lang w:val="id_ID" w:bidi="id_ID"/>
        </w:rPr>
        <w:t xml:space="preserve"> Petrus menjadi sepenuhnya sadar dan menyadari bahwa dia tidak sedang melihat sebuah penglihatan. Petrus tahu bahwa Allah mengutus malaikat-Nya untuk menyelamatkannya. Petrus pergi ke rumah ibu Markus, Maria.</w:t>
      </w:r>
    </w:p>
    <w:p>
      <w:pPr/>
      <w:r>
        <w:rPr>
          <w:lang w:val="id_ID" w:bidi="id_ID"/>
        </w:rPr>
      </w:r>
      <w:r>
        <w:rPr>
          <w:b/>
          <w:lang w:val="id_ID" w:bidi="id_ID"/>
        </w:rPr>
        <w:t>Adegan ketiga:</w:t>
      </w:r>
      <w:r>
        <w:rPr>
          <w:lang w:val="id_ID" w:bidi="id_ID"/>
        </w:rPr>
        <w:t xml:space="preserve"> Banyak orang percaya berkumpul di rumah Maria, berdoa. Petrus mengetuk pintu, dan seorang hamba perempuan bernama Rode datang untuk melihat siapa yang datang itu. Ketika dia mengenali suara Petrus, Rode sangat bersemangat sehingga dia tidak membuka pintu.</w:t>
      </w:r>
    </w:p>
    <w:p>
      <w:pPr/>
      <w:r>
        <w:rPr>
          <w:lang w:val="id_ID" w:bidi="id_ID"/>
        </w:rPr>
      </w:r>
      <w:r>
        <w:rPr>
          <w:b/>
          <w:lang w:val="id_ID" w:bidi="id_ID"/>
        </w:rPr>
        <w:t>Adegan keempat:</w:t>
      </w:r>
      <w:r>
        <w:rPr>
          <w:lang w:val="id_ID" w:bidi="id_ID"/>
        </w:rPr>
        <w:t xml:space="preserve"> Rode berlari ke dalam untuk memberi tahu semua orang bahwa itu Petrus. Mereka tidak setuju dengannya, mengatakan bahwa itu tidak mungkin Petrus. Itu pasti malaikatnya. Ketika mereka akhirnya membuka pintu, mereka benar-benar takjub. Petrus menceritakan kepada mereka bagaimana Allah menyelamatkannya, dan kemudian menyuruh mereka untuk menyampaikan berita. Petrus pergi.</w:t>
      </w:r>
    </w:p>
    <w:p>
      <w:pPr/>
      <w:r>
        <w:rPr>
          <w:lang w:val="id_ID" w:bidi="id_ID"/>
        </w:rPr>
      </w:r>
      <w:r>
        <w:rPr>
          <w:b/>
          <w:lang w:val="id_ID" w:bidi="id_ID"/>
        </w:rPr>
        <w:t>Adegan kelima:</w:t>
      </w:r>
      <w:r>
        <w:rPr>
          <w:lang w:val="id_ID" w:bidi="id_ID"/>
        </w:rPr>
        <w:t xml:space="preserve"> Kembali di penjara, para prajurit yang telah menjaga Petrus panik, mencoba mencari tahu apa yang terjadi pada Petrus. Herodes memerintahkan para prajurit untuk mencari Petrus, menginterogasi para prajurit, dan kemudian menyuruh mereka dibunuh karena kehilangan Petrus. Kemudian Herodes meninggalkan Yudea dan pergi ke Kaisarea.</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Para penjaga penjara, ditugaskan untuk mengawasi Petrus</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Herodes</w:t>
      </w:r>
    </w:p>
    <w:p>
      <w:pPr>
        <w:pStyle w:val="ListBullet"/>
        <w:spacing w:line="240" w:lineRule="auto"/>
        <w:ind w:left="720"/>
      </w:pPr>
      <w:r>
        <w:rPr>
          <w:lang w:val="id_ID" w:bidi="id_ID"/>
        </w:rPr>
      </w:r>
      <w:r>
        <w:rPr>
          <w:lang w:val="id_ID" w:bidi="id_ID"/>
        </w:rPr>
        <w:t>Seorang malaikat</w:t>
      </w:r>
    </w:p>
    <w:p>
      <w:pPr>
        <w:pStyle w:val="ListBullet"/>
        <w:spacing w:line="240" w:lineRule="auto"/>
        <w:ind w:left="720"/>
      </w:pPr>
      <w:r>
        <w:rPr>
          <w:lang w:val="id_ID" w:bidi="id_ID"/>
        </w:rPr>
      </w:r>
      <w:r>
        <w:rPr>
          <w:lang w:val="id_ID" w:bidi="id_ID"/>
        </w:rPr>
        <w:t>Maria</w:t>
      </w:r>
    </w:p>
    <w:p>
      <w:pPr>
        <w:pStyle w:val="ListBullet"/>
        <w:spacing w:line="240" w:lineRule="auto"/>
        <w:ind w:left="720"/>
      </w:pPr>
      <w:r>
        <w:rPr>
          <w:lang w:val="id_ID" w:bidi="id_ID"/>
        </w:rPr>
      </w:r>
      <w:r>
        <w:rPr>
          <w:lang w:val="id_ID" w:bidi="id_ID"/>
        </w:rPr>
        <w:t>Markus</w:t>
      </w:r>
    </w:p>
    <w:p>
      <w:pPr>
        <w:pStyle w:val="ListBullet"/>
        <w:spacing w:line="240" w:lineRule="auto"/>
        <w:ind w:left="720"/>
      </w:pPr>
      <w:r>
        <w:rPr>
          <w:lang w:val="id_ID" w:bidi="id_ID"/>
        </w:rPr>
      </w:r>
      <w:r>
        <w:rPr>
          <w:lang w:val="id_ID" w:bidi="id_ID"/>
        </w:rPr>
        <w:t>Orang-orang percaya di Yerusalem</w:t>
      </w:r>
    </w:p>
    <w:p>
      <w:pPr>
        <w:pStyle w:val="ListBullet"/>
        <w:spacing w:line="240" w:lineRule="auto"/>
        <w:ind w:left="720"/>
      </w:pPr>
      <w:r>
        <w:rPr>
          <w:lang w:val="id_ID" w:bidi="id_ID"/>
        </w:rPr>
      </w:r>
      <w:r>
        <w:rPr>
          <w:lang w:val="id_ID" w:bidi="id_ID"/>
        </w:rPr>
        <w:t>Rode</w:t>
      </w:r>
    </w:p>
    <w:p>
      <w:pPr>
        <w:pStyle w:val="ListBullet"/>
        <w:spacing w:line="240" w:lineRule="auto"/>
        <w:ind w:left="720"/>
      </w:pPr>
      <w:r>
        <w:rPr>
          <w:lang w:val="id_ID" w:bidi="id_ID"/>
        </w:rPr>
      </w:r>
      <w:r>
        <w:rPr>
          <w:lang w:val="id_ID" w:bidi="id_ID"/>
        </w:rPr>
        <w:t>Para prajurit yang membunuh para penjaga Petrus</w:t>
      </w:r>
    </w:p>
    <w:p>
      <w:pPr/>
      <w:r>
        <w:rPr>
          <w:lang w:val="id_ID" w:bidi="id_ID"/>
        </w:rPr>
      </w:r>
      <w:r>
        <w:rPr>
          <w:lang w:val="id_ID" w:bidi="id_ID"/>
        </w:rPr>
        <w:t xml:space="preserve">Dalam sesi ini, minta kelompok untuk membuat papan cerita, membuat 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Penting untuk dicatat bahwa kisah ini terjadi pada malam sebelum Herodes akan membawa Petrus keluar dari penjara untuk diadili. Petrus kemungkinan akan dieksekusi dalam hitungan jam. Para pengikut Yesus telah berdoa terus menerus sepanjang Hari Raya Roti Tidak Beragi untuk Petrus. Satu kelompok sedang berdoa di rumah Maria. Dia adalah ibu dari Yohanes Markus.</w:t>
      </w:r>
    </w:p>
    <w:p>
      <w:pPr/>
      <w:r>
        <w:rPr>
          <w:lang w:val="id_ID" w:bidi="id_ID"/>
        </w:rPr>
      </w:r>
      <w:r>
        <w:rPr>
          <w:lang w:val="id_ID" w:bidi="id_ID"/>
        </w:rPr>
        <w:t>Penting untuk memvisualisasikan adegan pembukaan. Di ruang penjara, Petrus dirantai, mungkin kepada dua penjaga menurut cara Romawi. Satu rantai terikat pada masing-masing tangan, atau pergelangan tangan Petrus. Rantai di setiap pergelangan tangan terpasang pada pelindung di setiap sisi. Para penjaga Romawi biasanya merantai tangan kiri mereka pada tahanan dan membiarkan tangan kanan mereka bebas, seandainya tahanan mencoba melarikan diri.</w:t>
      </w:r>
    </w:p>
    <w:p>
      <w:pPr/>
      <w:r>
        <w:rPr>
          <w:lang w:val="id_ID" w:bidi="id_ID"/>
        </w:rPr>
      </w:r>
      <w:r>
        <w:rPr>
          <w:lang w:val="id_ID" w:bidi="id_ID"/>
        </w:rPr>
        <w:t>Seketika itu, seorang malaikat muncul di ruang penjara Petrus, dan cahaya bersinar dengan terang. Cahaya terang tidak membangunkan Petrus. Malaikat itu memukul rusuk Petrus untuk membangunkannya. Malaikat itu memerintahkan Petrus untuk bangun dengan cepat. Rantai-rantai itu tiba-tiba menjadi longgar dan jatuh dari pergelangan tangan Petrus ke lantai. Disiratkan bahwa Allah membuat para prajurit yang dirantai pada Petrus tertidur, sehingga para aktor yang memerankan para prajurit yang diikat pada Petrus harus tetap tertidur di tanah.</w:t>
      </w:r>
    </w:p>
    <w:p>
      <w:pPr/>
      <w:r>
        <w:rPr>
          <w:lang w:val="id_ID" w:bidi="id_ID"/>
        </w:rPr>
      </w:r>
      <w:r>
        <w:rPr>
          <w:lang w:val="id_ID" w:bidi="id_ID"/>
        </w:rPr>
        <w:t>Petrus masih tidak sepenuhnya sadar. Malaikat itu memberikan petunjuk langkah demi langkah kepada Petrus. Ikat sabuk Anda di sekeliling pinggang. Kenakan sandal Anda. Balutkan jubah ke tubuh Anda. Ikutlah aku. Petrus taat. Ketika Petrus mengikuti malaikat itu keluar dari penjara, dia tidak menyadari bahwa apa yang terjadi adalah nyata. Petrus berpikir bahwa dia sedang melihat sebuah penglihatan. Malaikat dan Petrus melewati para penjaga pertama dan kedua. Malaikat dan Petrus datang ke gerbang besi di dinding yang terbuka dengan sendirinya dan mengarah ke kota itu. Petrus mengikuti malaikat itu ke dalam kota. Setelah mereka menyusuri satu jalan, malaikat itu menghilang.</w:t>
      </w:r>
    </w:p>
    <w:p>
      <w:pPr/>
      <w:r>
        <w:rPr>
          <w:lang w:val="id_ID" w:bidi="id_ID"/>
        </w:rPr>
      </w:r>
      <w:r>
        <w:rPr>
          <w:lang w:val="id_ID" w:bidi="id_ID"/>
        </w:rPr>
        <w:t>Petrus sekarang sepenuhnya sadar dan berbicara kepada dirinya sendiri: "Ini benar-benar nyata! Tuhan mengutus malaikat-Nya dan menyelamatkan aku dari Herodes dan semua yang diharapkan orang-orang Yahudi." Kemudian Petrus pergi ke rumah Maria. Dia adalah ibu Yohanes Markus. Yohanes Markus adalah sepupu Barnabas. Yohanes adalah nama Yahudi-nya, dan Markus adalah nama Romawi-nya. Ini adalah pertama kalinya Lukas menyebutkan Markus dalam Kisah Para Rasul. Lukas cenderung memperkenalkan secara singkat tokoh-tokoh baru, terutama ketika mereka muncul kemudian dalam narasinya, sebagaimana halnya Markus.</w:t>
      </w:r>
    </w:p>
    <w:p>
      <w:pPr/>
      <w:r>
        <w:rPr>
          <w:lang w:val="id_ID" w:bidi="id_ID"/>
        </w:rPr>
      </w:r>
      <w:r>
        <w:rPr>
          <w:lang w:val="id_ID" w:bidi="id_ID"/>
        </w:rPr>
        <w:t>Dalam budaya Anda, bagaimana karakter baru dalam kisah-kisah diperkenalkan?</w:t>
      </w:r>
    </w:p>
    <w:p>
      <w:pPr/>
      <w:r>
        <w:rPr>
          <w:lang w:val="id_ID" w:bidi="id_ID"/>
        </w:rPr>
      </w:r>
      <w:r>
        <w:rPr>
          <w:lang w:val="id_ID" w:bidi="id_ID"/>
        </w:rPr>
        <w:t>Banyak pengikut Yesus sedang berdoa bersama di rumah Maria. Petrus mengetuk pintu masuk luar, meminta untuk masuk. Seorang hamba perempuan bernama Rode datang ke pintu untuk melihat siapa yang mengetuk. Rode mengenali suara Petrus dan sangat bersemangat sehingga tidak membiarkannya masuk. Rode berlari ke dalam dan berseru, "Petrus berdiri di gerbang!" Para pengikut Yesus berkata kepada Rode, "Kamu gila!" Rode terus mengatakan kepada mereka bahwa itu adalah Petrus. Kelompok itu terus mengatakan bahwa itu pasti malaikat Petrus. Sementara itu, Petrus masih mengetuk pintu. Mereka akhirnya membuka pintu, melihat Petrus, dan benar-benar takjub. Semua orang sangat terkejut melihat Petrus, mereka mungkin berisik karena kegirangan. Petrus memberi isyarat dengan tangannya untuk menenangkan semua orang. Petrus menceritakan seluruh kisah tentang bagaimana Tuhan membawanya keluar dari penjara. Kemudian Petrus berkata, "Ceritakan kepada Yakobus dan saudara-saudara lainnya, atau pengikut Yesus, tentang bagaimana Allah menyelamatkan saya dari penjara."</w:t>
      </w:r>
    </w:p>
    <w:p>
      <w:pPr/>
      <w:r>
        <w:rPr>
          <w:lang w:val="id_ID" w:bidi="id_ID"/>
        </w:rPr>
      </w:r>
      <w:r>
        <w:rPr>
          <w:lang w:val="id_ID" w:bidi="id_ID"/>
        </w:rPr>
        <w:t>Pada pagi hari, para prajurit yang telah menjaga Petrus tidak mengetahui apa yang telah terjadi pada Petrus. Mereka mungkin sangat bingung dan takut akan apa yang akan terjadi pada mereka. Herodes memerintahkan para prajurit untuk mencari Petrus tetapi mereka tidak menemukannya. Herodes menginterogasi para penjaga dan kemudian memerintahkan agar mereka dibunuh karena membiarkan Petrus melarikan diri. Kemudian Herodes meninggalkan Yerusalem dan melakukan perjalanan ke Kaisarea untuk tinggal sementara waktu.</w:t>
      </w:r>
      <w:r>
        <w:rPr>
          <w:lang w:val="id_ID" w:bidi="id_ID"/>
        </w:rPr>
      </w:r>
    </w:p>
    <w:p>
      <w:pPr>
        <w:pStyle w:val="Heading3"/>
      </w:pPr>
      <w:r>
        <w:rPr>
          <w:lang w:val="id_ID" w:bidi="id_ID"/>
        </w:rPr>
        <w:t>Memperagakan Bacaan</w:t>
      </w:r>
    </w:p>
    <w:p>
      <w:pPr/>
      <w:r>
        <w:rPr>
          <w:lang w:val="id_ID" w:bidi="id_ID"/>
        </w:rPr>
      </w:r>
      <w:r>
        <w:rPr>
          <w:lang w:val="id_ID" w:bidi="id_ID"/>
        </w:rPr>
        <w:t>Dengarkan teks satu kali lagi dalam versi yang paling mudah dimengerti.</w:t>
      </w:r>
    </w:p>
    <w:p>
      <w:pPr/>
      <w:r>
        <w:rPr>
          <w:lang w:val="id_ID" w:bidi="id_ID"/>
        </w:rPr>
      </w:r>
      <w:r>
        <w:rPr>
          <w:lang w:val="id_ID" w:bidi="id_ID"/>
        </w:rPr>
        <w:t>Dalam sesi ini, tim akan mendramatisasikan kisah tersebut.</w:t>
      </w:r>
    </w:p>
    <w:p>
      <w:pPr/>
      <w:r>
        <w:rPr>
          <w:lang w:val="id_ID" w:bidi="id_ID"/>
        </w:rPr>
      </w:r>
      <w:r>
        <w:rPr>
          <w:lang w:val="id_ID" w:bidi="id_ID"/>
        </w:rPr>
        <w:t>Kisah ini memiliki lima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Para penjaga penjara, ditugaskan untuk mengawasi Petrus</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Herodes</w:t>
      </w:r>
    </w:p>
    <w:p>
      <w:pPr>
        <w:pStyle w:val="ListBullet"/>
        <w:spacing w:line="240" w:lineRule="auto"/>
        <w:ind w:left="720"/>
      </w:pPr>
      <w:r>
        <w:rPr>
          <w:lang w:val="id_ID" w:bidi="id_ID"/>
        </w:rPr>
      </w:r>
      <w:r>
        <w:rPr>
          <w:lang w:val="id_ID" w:bidi="id_ID"/>
        </w:rPr>
        <w:t>Seorang malaikat</w:t>
      </w:r>
    </w:p>
    <w:p>
      <w:pPr>
        <w:pStyle w:val="ListBullet"/>
        <w:spacing w:line="240" w:lineRule="auto"/>
        <w:ind w:left="720"/>
      </w:pPr>
      <w:r>
        <w:rPr>
          <w:lang w:val="id_ID" w:bidi="id_ID"/>
        </w:rPr>
      </w:r>
      <w:r>
        <w:rPr>
          <w:lang w:val="id_ID" w:bidi="id_ID"/>
        </w:rPr>
        <w:t>Maria</w:t>
      </w:r>
    </w:p>
    <w:p>
      <w:pPr>
        <w:pStyle w:val="ListBullet"/>
        <w:spacing w:line="240" w:lineRule="auto"/>
        <w:ind w:left="720"/>
      </w:pPr>
      <w:r>
        <w:rPr>
          <w:lang w:val="id_ID" w:bidi="id_ID"/>
        </w:rPr>
      </w:r>
      <w:r>
        <w:rPr>
          <w:lang w:val="id_ID" w:bidi="id_ID"/>
        </w:rPr>
        <w:t>Markus</w:t>
      </w:r>
    </w:p>
    <w:p>
      <w:pPr>
        <w:pStyle w:val="ListBullet"/>
        <w:spacing w:line="240" w:lineRule="auto"/>
        <w:ind w:left="720"/>
      </w:pPr>
      <w:r>
        <w:rPr>
          <w:lang w:val="id_ID" w:bidi="id_ID"/>
        </w:rPr>
      </w:r>
      <w:r>
        <w:rPr>
          <w:lang w:val="id_ID" w:bidi="id_ID"/>
        </w:rPr>
        <w:t>Orang-orang percaya di Yerusalem</w:t>
      </w:r>
    </w:p>
    <w:p>
      <w:pPr>
        <w:pStyle w:val="ListBullet"/>
        <w:spacing w:line="240" w:lineRule="auto"/>
        <w:ind w:left="720"/>
      </w:pPr>
      <w:r>
        <w:rPr>
          <w:lang w:val="id_ID" w:bidi="id_ID"/>
        </w:rPr>
      </w:r>
      <w:r>
        <w:rPr>
          <w:lang w:val="id_ID" w:bidi="id_ID"/>
        </w:rPr>
        <w:t>Rode</w:t>
      </w:r>
    </w:p>
    <w:p>
      <w:pPr>
        <w:pStyle w:val="ListBullet"/>
        <w:spacing w:line="240" w:lineRule="auto"/>
        <w:ind w:left="720"/>
      </w:pPr>
      <w:r>
        <w:rPr>
          <w:lang w:val="id_ID" w:bidi="id_ID"/>
        </w:rPr>
      </w:r>
      <w:r>
        <w:rPr>
          <w:lang w:val="id_ID" w:bidi="id_ID"/>
        </w:rPr>
        <w:t>Para prajurit yang membunuh para penjaga Petrus</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kelompok untuk mengingat bagian-bagian kisah tersebut.</w:t>
      </w:r>
    </w:p>
    <w:p>
      <w:pPr/>
      <w:r>
        <w:rPr>
          <w:lang w:val="id_ID" w:bidi="id_ID"/>
        </w:rPr>
      </w:r>
      <w:r>
        <w:rPr>
          <w:lang w:val="id_ID" w:bidi="id_ID"/>
        </w:rPr>
        <w:t>Saat kelompok memerankan kisah ini untuk kedua kalinya, hentikan mereka pada bagian-bagian tertentu.</w:t>
      </w:r>
    </w:p>
    <w:p>
      <w:pPr/>
      <w:r>
        <w:rPr>
          <w:lang w:val="id_ID" w:bidi="id_ID"/>
        </w:rPr>
      </w:r>
      <w:r>
        <w:rPr>
          <w:lang w:val="id_ID" w:bidi="id_ID"/>
        </w:rPr>
        <w:t>Itu adalah malam sebelum Herodes berencana untuk membawa Petrus keluar untuk diadili. Petrus berada di penjara, diikat dengan dua rantai, dan tidur di antara dua prajurit. Para prajurit sedang berdiri menjaga pintu penjara. Di rumah Maria, sekelompok orang sedang berdoa untuk Petrus.</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Petrus, "Bagaimana perasaan Anda?" Anda mungkin mendengar hal-hal seperti, "Beristirahat dalam Tuhan," "Percaya kepada Allah," dan "Dalam damai."</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Tiba-tiba, seorang malaikat Tuhan Allah muncul di ruang penjara Petrus. Cahaya terang bersinar di ruangan itu. Malaikat itu memukul rusuk Petrus untuk membangunkannya. Malaikat itu berkata, "Cepat! Bangun!" Rantai-rantai itu jatuh dari pergelangan tangan Petrus.</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Petrus, "Bagaimana perasaan Anda?" Anda mungkin mendengar hal-hal seperti, "Terperangah," "Terkejut," dan "Mengantuk dan bingung."</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Malaikat itu berkata kepada Petrus, "Ikatkan ikat pinggangmu pada pakaianmu. Kenakan sandal Anda." Petrus taat. Malaikat itu berkata, "Kenakanlah jubahmu dan ikutilah aku." Petrus mengikuti malaikat itu, tetapi dia tidak tahu bahwa apa yang terjadi adalah nyata. Petrus berpikir bahwa dia sedang melihat sebuah penglihatan.</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malaikat, "Bagaimana perasaanmu?" Anda mungkin mendengar hal-hal seperti, "Senang Petrus sedang mengikuti arahan saya," "Bertanya-tanya mengapa Petrus tidak percaya bahwa ini adalah nyata," dan "Menikmati penyelamatan."</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Malaikat dan Petrus melewati para penjaga penjara pertama dan kedua. Mereka datang ke gerbang besi yang mengarah ke kota. Gerbang terbuka bagi mereka dengan sendirinya.</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Petrus, "Bagaimana perasaan Anda?" Anda mungkin mendengar hal-hal seperti, "Aku tidak dapat percaya apa yang aku lihat," "Terkejut," dan "Senang aku akan keluar dari sini."</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Malaikat dan Petrus pergi melalui gerbang dan menyusuri satu jalan. Tiba-tiba, malaikat itu menghilang. Petrus menjadi sepenuhnya sadar dan berkata kepada dirinya sendiri, "Sekarang aku tahu apa yang telah terjadi adalah nyata! Tuhan mengutus malaikat-Nya untuk menyelamatkan aku dari Herodes dan semua yang diharapkan orang-orang Yahudi." Kemudian Petrus pergi ke rumah Maria, ibu Yohanes Markus. Banyak orang sedang berdoa untuk Petrus di rumah Maria. Petrus mengetuk pintu gerbang. Seorang hamba perempuan bernama Rode datang untuk membukakan pintu. Dia mengenali suara Petrus dan berlari untuk memberi tahu orang lain tanpa membuka pintu.</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Rode, "Bagaimana perasaan Anda?" Anda mungkin mendengar hal-hal seperti, "Diliputi sukacita," "Bersemangat karena Allah menjawab doa-doa kami," dan "Bersyukur atas kesetiaan Allah."</w:t>
      </w:r>
    </w:p>
    <w:p>
      <w:pPr>
        <w:pStyle w:val="ListBullet"/>
        <w:spacing w:line="240" w:lineRule="auto"/>
        <w:ind w:left="720"/>
      </w:pPr>
      <w:r>
        <w:rPr>
          <w:lang w:val="id_ID" w:bidi="id_ID"/>
        </w:rPr>
      </w:r>
      <w:r>
        <w:rPr>
          <w:lang w:val="id_ID" w:bidi="id_ID"/>
        </w:rPr>
        <w:t>Tanyakan kepada aktor yang memerankan Petrus, "Bagaimana perasaan Anda?" Anda mungkin mendengar hal-hal seperti, "Khawatir seseorang akan menangkap saya di jalan," "Bersemangat untuk menceritakan kepada orang-orang percaya tentang apa yang telah Allah lakukan," dan "Bertanya-tanya mengapa tidak ada seorang pun yang mau membuka pintu."</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Ketika Rode mengatakan kepada kelompok yang berkumpul di rumah Maria bahwa Petrus berada di gerbang, mereka berkata kepada Rode, "Kamu gila!" Rode terus bersikeras bahwa itu adalah Petrus, tetapi mereka terus berkata, "Itu adalah malaikatnya."</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Rode, "Bagaimana perasaan Anda?" Anda mungkin mendengar hal-hal seperti, "Frustrasi karena mereka tidak mau percaya kepada saya," "Lelah berdebat," dan "Bertanya-tanya mengapa mereka begitu kurang beriman."</w:t>
      </w:r>
    </w:p>
    <w:p>
      <w:pPr>
        <w:pStyle w:val="ListBullet"/>
        <w:spacing w:line="240" w:lineRule="auto"/>
        <w:ind w:left="720"/>
      </w:pPr>
      <w:r>
        <w:rPr>
          <w:lang w:val="id_ID" w:bidi="id_ID"/>
        </w:rPr>
      </w:r>
      <w:r>
        <w:rPr>
          <w:lang w:val="id_ID" w:bidi="id_ID"/>
        </w:rPr>
        <w:t>Tanyakan kepada orang-orang percaya di rumah Maria, "Bagaimana perasaan kalian?" Anda mungkin mendengar hal-hal seperti, "Muak dengan kebohongan hamba perempuan yang gila ini," "Pasti tidak mungkin Petrus bisa keluar," dan "Lelah berdoa sepanjang minggu agar Petrus dibebaskan. Dia pasti akan dibunuh besok pagi."</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Petrus masih mengetuk gerbang, dan mereka akhirnya membuka pintu. Ketika orang-orang percaya melihat Petrus, mereka benar-benar takjub. Petrus memberi isyarat dengan tangannya agar mereka tenang dan menceritakan bagaimana Tuhan menuntunnya keluar dari penjara. Kemudian Petrus berkata, "Ceritakan kepada Yakobus dan saudara-saudara kita dalam Tuhan tentang apa yang terjadi." Petrus pergi ke tempat lain.</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orang-orang percaya, "Bagaimana perasaan Anda?" Anda mungkin mendengar hal-hal seperti, "Malu karena kurangnya iman saya," "Terbebani," dan "Bersyukur karena Petrus telah bebas."</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Pada pagi hari, terjadi keributan besar di antara para prajurit yang telah menjaga Petrus. Mereka tidak tahu apa yang telah terjadi pada Petrus.</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pada para penjaga, "Bagaimana perasaan Anda?" Anda mungkin mendengar hal-hal seperti, "Bingung," "Sangat khawatir," dan "Takut."</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Herodes memerintahkan pencarian menyeluruh terhadap Petrus, tetapi tidak ada yang menemukannya. Setelah Herodes menginterogasi para penjaga, dia memerintahkan agar mereka dibunuh. Kemudian Herodes meninggalkan Yudea dan pergi ke Kaisarea.</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dimengerti.</w:t>
      </w:r>
    </w:p>
    <w:p>
      <w:pPr/>
      <w:r>
        <w:rPr>
          <w:lang w:val="id_ID" w:bidi="id_ID"/>
        </w:rPr>
      </w:r>
      <w:r>
        <w:rPr>
          <w:lang w:val="id_ID" w:bidi="id_ID"/>
        </w:rPr>
        <w:t xml:space="preserve">Itu adalah malam sebelum Herodes berencana untuk membawa Petrus keluar untuk diadili. Petrus berada di penjara, diikat dengan dua rantai, dan tidur di antara dua prajurit. </w:t>
      </w:r>
      <w:r>
        <w:rPr>
          <w:b/>
          <w:lang w:val="id_ID" w:bidi="id_ID"/>
        </w:rPr>
        <w:t>Para penjaga</w:t>
      </w:r>
      <w:r>
        <w:rPr>
          <w:lang w:val="id_ID" w:bidi="id_ID"/>
        </w:rPr>
        <w:t xml:space="preserve">, atau pengawal berada di pintu penjara. Tiba-tiba, seorang </w:t>
      </w:r>
      <w:r>
        <w:rPr>
          <w:b/>
          <w:lang w:val="id_ID" w:bidi="id_ID"/>
        </w:rPr>
        <w:t>malaikat</w:t>
      </w:r>
      <w:r>
        <w:rPr>
          <w:lang w:val="id_ID" w:bidi="id_ID"/>
        </w:rPr>
        <w:t xml:space="preserve"> Tuhan muncul di sel penjara Petrus. Seorang malaikat adalah makhluk spiritual supernatural yang merupakan utusan dari Allah. Malaikat memiliki tugas yang berbeda. Kadang-kadang mereka hanya menyampaikan pesan dari Allah, tetapi tugas malaikat ini adalah membantu Petrus melarikan diri. Lihat Daftar Kata Utama untuk informasi lebih lanjut tentang para </w:t>
      </w:r>
      <w:r>
        <w:rPr>
          <w:lang w:val="id_ID" w:bidi="id_ID"/>
        </w:rPr>
        <w:t>malaikat</w:t>
      </w:r>
      <w:r>
        <w:rPr>
          <w:lang w:val="id_ID" w:bidi="id_ID"/>
        </w:rPr>
        <w:t xml:space="preserve">. Gunakan kata yang sama yang telah Anda gunakan dalam kisah-kisah sebelumnya untuk malaikat. Malaikat itu berasal dari </w:t>
      </w:r>
      <w:r>
        <w:rPr>
          <w:b/>
          <w:lang w:val="id_ID" w:bidi="id_ID"/>
        </w:rPr>
        <w:t>Tuhan</w:t>
      </w:r>
      <w:r>
        <w:rPr>
          <w:lang w:val="id_ID" w:bidi="id_ID"/>
        </w:rPr>
        <w:t xml:space="preserve">. Di sini, Tuhan merujuk pada Allah sendiri. Lihat Daftar Kata Utama untuk informasi lebih lanjut tentang </w:t>
      </w:r>
      <w:r>
        <w:rPr>
          <w:lang w:val="id_ID" w:bidi="id_ID"/>
        </w:rPr>
        <w:t>Tuhan</w:t>
      </w:r>
      <w:r>
        <w:rPr>
          <w:lang w:val="id_ID" w:bidi="id_ID"/>
        </w:rPr>
        <w:t>. Gunakan kata yang sama yang telah Anda gunakan dalam kisah-kisah sebelumnya untuk Tuhan.</w:t>
      </w:r>
    </w:p>
    <w:p>
      <w:pPr/>
      <w:r>
        <w:rPr>
          <w:lang w:val="id_ID" w:bidi="id_ID"/>
        </w:rPr>
      </w:r>
      <w:r>
        <w:rPr>
          <w:lang w:val="id_ID" w:bidi="id_ID"/>
        </w:rPr>
        <w:t xml:space="preserve">Malaikat itu </w:t>
      </w:r>
      <w:r>
        <w:rPr>
          <w:b/>
          <w:lang w:val="id_ID" w:bidi="id_ID"/>
        </w:rPr>
        <w:t>memukul sisi tubuh Petrus</w:t>
      </w:r>
      <w:r>
        <w:rPr>
          <w:lang w:val="id_ID" w:bidi="id_ID"/>
        </w:rPr>
        <w:t xml:space="preserve"> untuk membangunkannya. Malaikat itu tidak menyakiti Petrus, tetapi dia harus memukul Petrus cukup keras untuk membangunkannya. Malaikat itu mungkin memberinya tendangan di tulang rusuk atau dorongan di bagian samping tubuhnya, tetapi teks tersebut tidak menjelaskan secara spesifik. Malaikat itu berkata, "Bangunlah segera." Rantai-rantai itu jatuh dari tangan atau pergelangan tangan Petrus. Malaikat itu berkata kepada Petrus, "</w:t>
      </w:r>
      <w:r>
        <w:rPr>
          <w:b/>
          <w:lang w:val="id_ID" w:bidi="id_ID"/>
        </w:rPr>
        <w:t>Kenakanlah ikat pinggangmu</w:t>
      </w:r>
      <w:r>
        <w:rPr>
          <w:lang w:val="id_ID" w:bidi="id_ID"/>
        </w:rPr>
        <w:t xml:space="preserve"> dan kenakan sandalmu." Ikatlah pinggangmu sendiri berarti mengikatkan sabuk pada baju dalam atau pakaianmu. Pada saat itu para pria mengenakan jubah panjang dan longgar yang diikat di pinggang dengan ikat pinggang atau sabuk. Petrus mengenakan pakaian, dan malaikat itu berkata kepada Petrus, "Kenakanlah </w:t>
      </w:r>
      <w:r>
        <w:rPr>
          <w:b/>
          <w:lang w:val="id_ID" w:bidi="id_ID"/>
        </w:rPr>
        <w:t>jubahmu</w:t>
      </w:r>
      <w:r>
        <w:rPr>
          <w:lang w:val="id_ID" w:bidi="id_ID"/>
        </w:rPr>
        <w:t xml:space="preserve"> dan ikutilah aku." Jubah adalah pakaian luar yang longgar. Lihat Daftar Kata Utama untuk informasi lebih lanjut tentang </w:t>
      </w:r>
      <w:r>
        <w:rPr>
          <w:lang w:val="id_ID" w:bidi="id_ID"/>
        </w:rPr>
        <w:t>jubah</w:t>
      </w:r>
      <w:r>
        <w:rPr>
          <w:lang w:val="id_ID" w:bidi="id_ID"/>
        </w:rPr>
        <w:t>. Gunakan kata yang sama yang digunakan dalam kisah-kisah sebelumnya untuk jubah.</w:t>
      </w:r>
    </w:p>
    <w:p>
      <w:pPr/>
      <w:r>
        <w:rPr>
          <w:lang w:val="id_ID" w:bidi="id_ID"/>
        </w:rPr>
      </w:r>
      <w:r>
        <w:rPr>
          <w:lang w:val="id_ID" w:bidi="id_ID"/>
        </w:rPr>
        <w:t xml:space="preserve">Tunjukkan gambar seorang pria dengan </w:t>
      </w:r>
      <w:r>
        <w:rPr>
          <w:lang w:val="id_ID" w:bidi="id_ID"/>
        </w:rPr>
        <w:t>pakaian yang diikatkan, mengenakan jubah dan ikat pinggang khas zaman Perjanjian Baru</w:t>
      </w:r>
      <w:r>
        <w:rPr>
          <w:lang w:val="id_ID" w:bidi="id_ID"/>
        </w:rPr>
        <w:t>.</w:t>
      </w:r>
    </w:p>
    <w:p>
      <w:pPr/>
      <w:r>
        <w:rPr>
          <w:lang w:val="id_ID" w:bidi="id_ID"/>
        </w:rPr>
      </w:r>
      <w:r>
        <w:rPr>
          <w:lang w:val="id_ID" w:bidi="id_ID"/>
        </w:rPr>
        <w:t xml:space="preserve">Tunjukkan gambar </w:t>
      </w:r>
      <w:r>
        <w:rPr>
          <w:lang w:val="id_ID" w:bidi="id_ID"/>
        </w:rPr>
        <w:t>sandal kulit</w:t>
      </w:r>
      <w:r>
        <w:rPr>
          <w:lang w:val="id_ID" w:bidi="id_ID"/>
        </w:rPr>
        <w:t xml:space="preserve"> yang dikenakan pada saat itu.</w:t>
      </w:r>
    </w:p>
    <w:p>
      <w:pPr/>
      <w:r>
        <w:rPr>
          <w:lang w:val="id_ID" w:bidi="id_ID"/>
        </w:rPr>
      </w:r>
      <w:r>
        <w:rPr>
          <w:lang w:val="id_ID" w:bidi="id_ID"/>
        </w:rPr>
        <w:t xml:space="preserve">Tunjukkan gambar seorang </w:t>
      </w:r>
      <w:r>
        <w:rPr>
          <w:lang w:val="id_ID" w:bidi="id_ID"/>
        </w:rPr>
        <w:t>pria yang mengenakan jubah luar di atas jubah dan ikat pinggang</w:t>
      </w:r>
      <w:r>
        <w:rPr>
          <w:lang w:val="id_ID" w:bidi="id_ID"/>
        </w:rPr>
        <w:t>.</w:t>
      </w:r>
    </w:p>
    <w:p>
      <w:pPr/>
      <w:r>
        <w:rPr>
          <w:lang w:val="id_ID" w:bidi="id_ID"/>
        </w:rPr>
      </w:r>
      <w:r>
        <w:rPr>
          <w:lang w:val="id_ID" w:bidi="id_ID"/>
        </w:rPr>
        <w:t xml:space="preserve">Petrus mengikuti malaikat itu tetapi tidak mengerti bahwa apa yang terjadi adalah nyata. Petrus berpikir bahwa dia sedang melihat sebuah </w:t>
      </w:r>
      <w:r>
        <w:rPr>
          <w:b/>
          <w:lang w:val="id_ID" w:bidi="id_ID"/>
        </w:rPr>
        <w:t>penglihatan</w:t>
      </w:r>
      <w:r>
        <w:rPr>
          <w:lang w:val="id_ID" w:bidi="id_ID"/>
        </w:rPr>
        <w:t xml:space="preserve">. Penglihatan itu mirip dengan mimpi, tetapi Allah mengungkapkan penglihatan saat orang-orang masih terjaga. Lihat Daftar Kata Utama untuk informasi lebih lanjut tentang </w:t>
      </w:r>
      <w:r>
        <w:rPr>
          <w:lang w:val="id_ID" w:bidi="id_ID"/>
        </w:rPr>
        <w:t>penglihatan</w:t>
      </w:r>
      <w:r>
        <w:rPr>
          <w:lang w:val="id_ID" w:bidi="id_ID"/>
        </w:rPr>
        <w:t>. Gunakan kata yang sama yang telah Anda gunakan dalam kisah-kisah sebelumnya untuk penglihatan.</w:t>
      </w:r>
    </w:p>
    <w:p>
      <w:pPr/>
      <w:r>
        <w:rPr>
          <w:lang w:val="id_ID" w:bidi="id_ID"/>
        </w:rPr>
      </w:r>
      <w:r>
        <w:rPr>
          <w:lang w:val="id_ID" w:bidi="id_ID"/>
        </w:rPr>
        <w:t xml:space="preserve">Malaikat dan Petrus melewati pos penjaga pertama dan kedua dan tiba di gerbang besi yang mengarah ke kota. </w:t>
      </w:r>
      <w:r>
        <w:rPr>
          <w:b/>
          <w:lang w:val="id_ID" w:bidi="id_ID"/>
        </w:rPr>
        <w:t>Gerbang besi itu terbuka</w:t>
      </w:r>
      <w:r>
        <w:rPr>
          <w:lang w:val="id_ID" w:bidi="id_ID"/>
        </w:rPr>
        <w:t xml:space="preserve"> sendiri untuk mereka. Besi adalah logam yang kuat dan berat. Gerbang itu kemungkinan dibangun menyatu dengan dinding penjara di Yerusalem.</w:t>
      </w:r>
    </w:p>
    <w:p>
      <w:pPr/>
      <w:r>
        <w:rPr>
          <w:lang w:val="id_ID" w:bidi="id_ID"/>
        </w:rPr>
      </w:r>
      <w:r>
        <w:rPr>
          <w:lang w:val="id_ID" w:bidi="id_ID"/>
        </w:rPr>
        <w:t xml:space="preserve">Tunjukkan gambar </w:t>
      </w:r>
      <w:r>
        <w:rPr>
          <w:lang w:val="id_ID" w:bidi="id_ID"/>
        </w:rPr>
        <w:t>gerbang besi</w:t>
      </w:r>
      <w:r>
        <w:rPr>
          <w:lang w:val="id_ID" w:bidi="id_ID"/>
        </w:rPr>
        <w:t>.</w:t>
      </w:r>
    </w:p>
    <w:p>
      <w:pPr/>
      <w:r>
        <w:rPr>
          <w:lang w:val="id_ID" w:bidi="id_ID"/>
        </w:rPr>
      </w:r>
      <w:r>
        <w:rPr>
          <w:lang w:val="id_ID" w:bidi="id_ID"/>
        </w:rPr>
        <w:t xml:space="preserve">Malaikat itu dan Petrus pergi ke luar dan menyusuri satu jalan. Tiba-tiba, malaikat itu meninggalkan Petrus. Petrus </w:t>
      </w:r>
      <w:r>
        <w:rPr>
          <w:b/>
          <w:lang w:val="id_ID" w:bidi="id_ID"/>
        </w:rPr>
        <w:t>kembali sadar</w:t>
      </w:r>
      <w:r>
        <w:rPr>
          <w:lang w:val="id_ID" w:bidi="id_ID"/>
        </w:rPr>
        <w:t xml:space="preserve">, atau menyadari bahwa apa yang telah terjadi padanya adalah nyata. Petrus berkata, "Saya tahu pasti bahwa </w:t>
      </w:r>
      <w:r>
        <w:rPr>
          <w:b/>
          <w:lang w:val="id_ID" w:bidi="id_ID"/>
        </w:rPr>
        <w:t>Tuhan</w:t>
      </w:r>
      <w:r>
        <w:rPr>
          <w:lang w:val="id_ID" w:bidi="id_ID"/>
        </w:rPr>
        <w:t xml:space="preserve"> mengutus malaikat-Nya dan menyelamatkan saya dari </w:t>
      </w:r>
      <w:r>
        <w:rPr>
          <w:b/>
          <w:lang w:val="id_ID" w:bidi="id_ID"/>
        </w:rPr>
        <w:t>tangan Herodes</w:t>
      </w:r>
      <w:r>
        <w:rPr>
          <w:lang w:val="id_ID" w:bidi="id_ID"/>
        </w:rPr>
        <w:t xml:space="preserve"> dan semua yang diharapkan orang-orang Yahudi." "Tangan Herodes" merujuk pada kuasa Herodes. "Tuhan" dalam ayat ini mungkin merujuk kepada Allah, bukan Tuhan Yesus. Orang-orang Yahudi sangat menghormati nama Allah. Mereka sering merujuk kepada Allah sebagai "Tuhan" untuk menghindari menyebut nama Allah. Lihat Daftar Kata Utama untuk informasi lebih lanjut tentang </w:t>
      </w:r>
      <w:r>
        <w:rPr>
          <w:lang w:val="id_ID" w:bidi="id_ID"/>
        </w:rPr>
        <w:t>Tuhan</w:t>
      </w:r>
      <w:r>
        <w:rPr>
          <w:lang w:val="id_ID" w:bidi="id_ID"/>
        </w:rPr>
        <w:t>. Gunakan kata yang sama yang telah Anda gunakan dalam kisah-kisah sebelumnya untuk Tuhan.</w:t>
      </w:r>
    </w:p>
    <w:p>
      <w:pPr/>
      <w:r>
        <w:rPr>
          <w:lang w:val="id_ID" w:bidi="id_ID"/>
        </w:rPr>
      </w:r>
      <w:r>
        <w:rPr>
          <w:lang w:val="id_ID" w:bidi="id_ID"/>
        </w:rPr>
        <w:t xml:space="preserve">Ketika Petrus menyadari ini, dia pergi ke rumah Maria. Petrus mengetuk pintu, tetapi hamba perempuan Rode tidak membuka pintu. Dia berlari untuk memberi tahu kelompok itu bahwa itu adalah Petrus. Mereka berkata, "Kamu </w:t>
      </w:r>
      <w:r>
        <w:rPr>
          <w:b/>
          <w:lang w:val="id_ID" w:bidi="id_ID"/>
        </w:rPr>
        <w:t>mengigau</w:t>
      </w:r>
      <w:r>
        <w:rPr>
          <w:lang w:val="id_ID" w:bidi="id_ID"/>
        </w:rPr>
        <w:t xml:space="preserve">!" "Mengigau" adalah ungkapan yang berarti seseorang gila. Ini adalah cara untuk mengatakan bahwa mereka tidak percaya bahwa Petrus benar-benar berada di gerbang. Rode bersikeras bahwa itu adalah Petrus, tetapi orang-orang percaya bersikeras, "Itu adalah </w:t>
      </w:r>
      <w:r>
        <w:rPr>
          <w:b/>
          <w:lang w:val="id_ID" w:bidi="id_ID"/>
        </w:rPr>
        <w:t>malaikat</w:t>
      </w:r>
      <w:r>
        <w:rPr>
          <w:lang w:val="id_ID" w:bidi="id_ID"/>
        </w:rPr>
        <w:t xml:space="preserve"> Petrus." Dalam hal ini, malaikat merujuk pada malaikat yang ditugaskan oleh Allah untuk melindungi Petrus. Beberapa orang Yahudi percaya bahwa setiap orang dijaga oleh malaikat yang dapat menyamar sebagai orang yang mereka jaga. Gunakan kata yang sama yang telah Anda gunakan dalam kisah-kisah sebelumnya untuk malaikat.</w:t>
      </w:r>
    </w:p>
    <w:p>
      <w:pPr/>
      <w:r>
        <w:rPr>
          <w:lang w:val="id_ID" w:bidi="id_ID"/>
        </w:rPr>
      </w:r>
      <w:r>
        <w:rPr>
          <w:lang w:val="id_ID" w:bidi="id_ID"/>
        </w:rPr>
        <w:t xml:space="preserve">Petrus terus mengetuk pintu. Ketika mereka membuka pintu dan melihat Petrus, mereka takjub. Petrus menceritakan kepada mereka bagaimana Tuhan menuntunnya keluar dari penjara. </w:t>
      </w:r>
      <w:r>
        <w:rPr>
          <w:b/>
          <w:lang w:val="id_ID" w:bidi="id_ID"/>
        </w:rPr>
        <w:t>Tuhan</w:t>
      </w:r>
      <w:r>
        <w:rPr>
          <w:lang w:val="id_ID" w:bidi="id_ID"/>
        </w:rPr>
        <w:t xml:space="preserve"> dalam ayat ini mungkin merujuk kepada Allah, bukan Tuhan Yesus. Gunakan kata yang sama yang telah Anda gunakan dalam kisah-kisah sebelumnya untuk Tuhan. Petrus berkata, "Laporkanlah hal-hal ini kepada Yakobus dan </w:t>
      </w:r>
      <w:r>
        <w:rPr>
          <w:b/>
          <w:lang w:val="id_ID" w:bidi="id_ID"/>
        </w:rPr>
        <w:t>saudara-saudara</w:t>
      </w:r>
      <w:r>
        <w:rPr>
          <w:lang w:val="id_ID" w:bidi="id_ID"/>
        </w:rPr>
        <w:t>." Saudara-saudara merujuk pada pengikut Yesus lainnya, mungkin para pemimpin jemaat lainnya di Yerusalem. Petrus pergi dan pindah ke tempat lain.</w:t>
      </w:r>
    </w:p>
    <w:p>
      <w:pPr/>
      <w:r>
        <w:rPr>
          <w:lang w:val="id_ID" w:bidi="id_ID"/>
        </w:rPr>
      </w:r>
      <w:r>
        <w:rPr>
          <w:lang w:val="id_ID" w:bidi="id_ID"/>
        </w:rPr>
        <w:t xml:space="preserve">Pada pagi hari, </w:t>
      </w:r>
      <w:r>
        <w:rPr>
          <w:b/>
          <w:lang w:val="id_ID" w:bidi="id_ID"/>
        </w:rPr>
        <w:t>timbul kegemparan</w:t>
      </w:r>
      <w:r>
        <w:rPr>
          <w:lang w:val="id_ID" w:bidi="id_ID"/>
        </w:rPr>
        <w:t xml:space="preserve"> di antara para prajurit tentang apa yang telah terjadi pada Petrus. Ini berarti ada keributan besar, atau kebingungan di antara para prajurit. Herodes memerintahkan para prajurit untuk mencari Petrus, tetapi tidak ada yang menemukan Petrus. Herodes </w:t>
      </w:r>
      <w:r>
        <w:rPr>
          <w:b/>
          <w:lang w:val="id_ID" w:bidi="id_ID"/>
        </w:rPr>
        <w:t>memeriksa</w:t>
      </w:r>
      <w:r>
        <w:rPr>
          <w:lang w:val="id_ID" w:bidi="id_ID"/>
        </w:rPr>
        <w:t xml:space="preserve"> para penjaga, atau menginterogasi mereka. Kemudian Herodes memerintahkan para prajurit untuk membunuh para penjaga Petrus. Herodes turun dari Yudea ke Kaisarea untuk beberapa waktu. Kaisarea lebih rendah daripada Yudea, jadi Herodes melakukan perjalanan ke dataran yang lebih rendah.</w:t>
      </w:r>
    </w:p>
    <w:p>
      <w:pPr/>
      <w:r>
        <w:rPr>
          <w:lang w:val="id_ID" w:bidi="id_ID"/>
        </w:rPr>
      </w:r>
      <w:r>
        <w:rPr>
          <w:lang w:val="id_ID" w:bidi="id_ID"/>
        </w:rPr>
        <w:t xml:space="preserve">Tunjukkan peta tanah </w:t>
      </w:r>
      <w:r>
        <w:rPr>
          <w:lang w:val="id_ID" w:bidi="id_ID"/>
        </w:rPr>
        <w:t>Yahudi dari suku Yehuda, atau Yudea, dan kota-kota Yerusalem dan kemudian Kaisarea di luar Yudea</w:t>
      </w:r>
      <w:r>
        <w:rPr>
          <w:lang w:val="id_ID" w:bidi="id_ID"/>
        </w:rPr>
        <w:t>.</w:t>
      </w:r>
    </w:p>
    <w:p>
      <w:pPr/>
      <w:r>
        <w:rPr>
          <w:lang w:val="id_ID" w:bidi="id_ID"/>
        </w:rPr>
      </w:r>
      <w:r>
        <w:rPr>
          <w:lang w:val="id_ID" w:bidi="id_ID"/>
        </w:rPr>
        <w:t xml:space="preserve">Tunjukkan peta </w:t>
      </w:r>
      <w:r>
        <w:rPr>
          <w:b/>
          <w:lang w:val="id_ID" w:bidi="id_ID"/>
        </w:rPr>
        <w:t>provinsi Romawi Yudea dan kota-kota Yerusalem dan Kaisarea</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teks tersebut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bagian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12:20–24</w:t>
      </w:r>
      <w:r>
        <w:rPr>
          <w:lang w:val="id_ID" w:bidi="id_ID"/>
        </w:rPr>
      </w:r>
    </w:p>
    <w:p>
      <w:pPr>
        <w:pStyle w:val="Heading3"/>
      </w:pPr>
      <w:r>
        <w:rPr>
          <w:lang w:val="id_ID" w:bidi="id_ID"/>
        </w:rPr>
        <w:t>Dengar dan Renungkan</w:t>
      </w:r>
    </w:p>
    <w:p>
      <w:pPr/>
      <w:r>
        <w:rPr>
          <w:lang w:val="id_ID" w:bidi="id_ID"/>
        </w:rPr>
      </w:r>
      <w:r>
        <w:rPr>
          <w:lang w:val="id_ID" w:bidi="id_ID"/>
        </w:rPr>
        <w:t>Dengarkan Kisah Para Rasul 12:20–24 dan simpanlah dalam hatimu. Dengarkan teks ini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diceritakan kisah ini tentang Yesus?</w:t>
      </w:r>
    </w:p>
    <w:p>
      <w:pPr>
        <w:pStyle w:val="ListBullet"/>
        <w:spacing w:line="240" w:lineRule="auto"/>
        <w:ind w:left="720"/>
      </w:pPr>
      <w:r>
        <w:rPr>
          <w:lang w:val="id_ID" w:bidi="id_ID"/>
        </w:rPr>
      </w:r>
      <w:r>
        <w:rPr>
          <w:lang w:val="id_ID" w:bidi="id_ID"/>
        </w:rPr>
        <w:t xml:space="preserve">Apa yang diceritakan kisah ini tentang manusia? </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dimengerti.</w:t>
      </w:r>
    </w:p>
    <w:p>
      <w:pPr/>
      <w:r>
        <w:rPr>
          <w:lang w:val="id_ID" w:bidi="id_ID"/>
        </w:rPr>
      </w:r>
      <w:r>
        <w:rPr>
          <w:lang w:val="id_ID" w:bidi="id_ID"/>
        </w:rPr>
        <w:t xml:space="preserve">Raja Herodes Agripa telah menganiaya para pengikut Yesus di Yerusalem dan Yudea. Herodes Agripa memerintahkan pembunuhan Yakobus, salah satu dari dua belas murid Yesus. Dia juga berencana untuk mengeksekusi muridnya, Petrus. Namun, Allah mengutus seorang malaikat untuk membantu Petrus melarikan diri dari penjara. Herodes memerintahkan agar para pengawal Petrus dibunuh karena kehilangan Petrus. Kemudian Herodes pergi ke Kaisarea. Kaisarea adalah ibu kota Provinsi Romawi Yudea. </w:t>
      </w:r>
    </w:p>
    <w:p>
      <w:pPr/>
      <w:r>
        <w:rPr>
          <w:lang w:val="id_ID" w:bidi="id_ID"/>
        </w:rPr>
      </w:r>
      <w:r>
        <w:rPr>
          <w:lang w:val="id_ID" w:bidi="id_ID"/>
        </w:rPr>
        <w:t xml:space="preserve">Tunjukkan peta wilayah yang </w:t>
      </w:r>
      <w:r>
        <w:rPr>
          <w:lang w:val="id_ID" w:bidi="id_ID"/>
        </w:rPr>
        <w:t>berada di bawah pemerintahan Herodes Agripa sekitar tahun 42–43 M</w:t>
      </w:r>
      <w:r>
        <w:rPr>
          <w:lang w:val="id_ID" w:bidi="id_ID"/>
        </w:rPr>
        <w:t xml:space="preserve">, termasuk kota Kaisarea, wilayah Fenisia dengan kota Tirus dan Sidon, provinsi Yudea, dan Galilea. </w:t>
      </w:r>
    </w:p>
    <w:p>
      <w:pPr/>
      <w:r>
        <w:rPr>
          <w:lang w:val="id_ID" w:bidi="id_ID"/>
        </w:rPr>
      </w:r>
      <w:r>
        <w:rPr>
          <w:lang w:val="id_ID" w:bidi="id_ID"/>
        </w:rPr>
        <w:t xml:space="preserve">Herodes sangat marah terhadap orang Tirus dan Sidon. Lukas mengatakan bahwa Herodes telah bertengkar hebat, atau berdebat dengan mereka. Lukas tidak menjelaskan mengapa Herodes begitu marah kepada orang Tirus dan Sidon. Tirus dan Sidon adalah kota-kota pesisir di sebelah utara Kaisarea di wilayah Fenisia. Fenisia adalah bagian dari provinsi Romawi Siria dan berada di luar provinsi Romawi Yudea di bawah pemerintahan Herodes. </w:t>
      </w:r>
    </w:p>
    <w:p>
      <w:pPr/>
      <w:r>
        <w:rPr>
          <w:lang w:val="id_ID" w:bidi="id_ID"/>
        </w:rPr>
      </w:r>
      <w:r>
        <w:rPr>
          <w:lang w:val="id_ID" w:bidi="id_ID"/>
        </w:rPr>
        <w:t xml:space="preserve">Orang-orang yang tinggal di Tirus dan Sidon bergantung pada Galilea untuk persediaan makanan mereka, seperti gandum dan jelai. Galilea diperintah oleh Raja Herodes. Sekitar seribu tahun yang lalu, ketika Salomo menjadi raja di Yerusalem, ia membuat perjanjian damai dan perdagangan dengan Hiram, raja Tirus. Kemungkinan besar perjanjian semacam ini antara kota-kota pesisir dan Yudea berlanjut selama beberapa generasi. Tirus dan Sidon bekerja bersama untuk mencari damai dengan Herodes karena mereka membutuhkan perdagangan untuk mendapatkan bahan makanan dari wilayah pedalamannya. </w:t>
      </w:r>
    </w:p>
    <w:p>
      <w:pPr/>
      <w:r>
        <w:rPr>
          <w:lang w:val="id_ID" w:bidi="id_ID"/>
        </w:rPr>
      </w:r>
      <w:r>
        <w:rPr>
          <w:lang w:val="id_ID" w:bidi="id_ID"/>
        </w:rPr>
        <w:t>Tanyakan kepada tim Anda: jenis perdagangan apa yang diandalkan komunitas Anda untuk memenuhi kebutuhan pangan atau kebutuhan dasar lainnya?</w:t>
      </w:r>
    </w:p>
    <w:p>
      <w:pPr/>
      <w:r>
        <w:rPr>
          <w:lang w:val="id_ID" w:bidi="id_ID"/>
        </w:rPr>
      </w:r>
      <w:r>
        <w:rPr>
          <w:lang w:val="id_ID" w:bidi="id_ID"/>
        </w:rPr>
        <w:t xml:space="preserve">Orang Tirus dan Sidon ingin mengadakan pertemuan dengan Herodes untuk mencoba berdamai dan memulihkan perdagangan. Mereka berbicara dengan Blastus, pengurus rumah tangga raja Herodes, dengan harapan dapat bertemu dengan Herodes. Seorang pengurus rumah tangga raja adalah hamba pribadi raja yang terpercaya. Blastus adalah asisten pribadi dan pejabat penting bagi Herodes. Para perwakilan dari Tirus dan Sidon membujuk Blastus untuk menjadwalkan pertemuan dengan Herodes. Mereka mungkin telah membayar Blastus atas bantuannya. </w:t>
      </w:r>
    </w:p>
    <w:p>
      <w:pPr/>
      <w:r>
        <w:rPr>
          <w:lang w:val="id_ID" w:bidi="id_ID"/>
        </w:rPr>
      </w:r>
      <w:r>
        <w:rPr>
          <w:lang w:val="id_ID" w:bidi="id_ID"/>
        </w:rPr>
        <w:t xml:space="preserve">Berhenti dan diskusikan: Dalam komunitas Anda, bagaimana orang-orang mengatur pertemuan dengan para pemimpin pemerintah atau orang-orang yang memegang otoritas? </w:t>
      </w:r>
    </w:p>
    <w:p>
      <w:pPr/>
      <w:r>
        <w:rPr>
          <w:lang w:val="id_ID" w:bidi="id_ID"/>
        </w:rPr>
      </w:r>
      <w:r>
        <w:rPr>
          <w:lang w:val="id_ID" w:bidi="id_ID"/>
        </w:rPr>
        <w:t xml:space="preserve">Herodes memilih hari untuk bertemu dengan perwakilan Tirus dan Sidon. Seorang sejarawan Yahudi yang terpercaya, Yosefus, menulis catatan terperinci tentang peristiwa ini. Dia menulis bahwa hari yang dipilih Herodes adalah perayaan untuk menghormati kaisar Romawi. Yosefus mencatat bahwa pada hari itu, Herodes mengenakan jubah kerajaan yang ditenun dari perak. Jubah kerajaan adalah pakaian luar panjang dan longgar yang terbuat dari bahan mahal untuk raja-raja atau orang yang memiliki otoritas. Jubah kerajaan biasanya dikenakan untuk acara-acara seremonial. Namun, jubah yang ditenun dari perak sangatlah langka. </w:t>
      </w:r>
    </w:p>
    <w:p>
      <w:pPr/>
      <w:r>
        <w:rPr>
          <w:lang w:val="id_ID" w:bidi="id_ID"/>
        </w:rPr>
      </w:r>
      <w:r>
        <w:rPr>
          <w:lang w:val="id_ID" w:bidi="id_ID"/>
        </w:rPr>
        <w:t xml:space="preserve">Lukas menulis bahwa Herodes mengenakan jubah kerajaan, duduk di takhtanya, dan berbicara kepada orang-orang. Takhta adalah kursi khusus tempat seseorang yang memiliki otoritas, biasanya seorang raja, duduk untuk membuat penilaian atau keputusan bagi orang-orang yang diperintahnya. </w:t>
      </w:r>
    </w:p>
    <w:p>
      <w:pPr/>
      <w:r>
        <w:rPr>
          <w:lang w:val="id_ID" w:bidi="id_ID"/>
        </w:rPr>
      </w:r>
      <w:r>
        <w:rPr>
          <w:lang w:val="id_ID" w:bidi="id_ID"/>
        </w:rPr>
        <w:t xml:space="preserve">Tunjukkan gambar takhta seorang </w:t>
      </w:r>
      <w:r>
        <w:rPr>
          <w:lang w:val="id_ID" w:bidi="id_ID"/>
        </w:rPr>
        <w:t>raja pada masa Kekaisaran Romawi</w:t>
      </w:r>
      <w:r>
        <w:rPr>
          <w:lang w:val="id_ID" w:bidi="id_ID"/>
        </w:rPr>
        <w:t xml:space="preserve">. </w:t>
      </w:r>
    </w:p>
    <w:p>
      <w:pPr/>
      <w:r>
        <w:rPr>
          <w:lang w:val="id_ID" w:bidi="id_ID"/>
        </w:rPr>
      </w:r>
      <w:r>
        <w:rPr>
          <w:lang w:val="id_ID" w:bidi="id_ID"/>
        </w:rPr>
        <w:t xml:space="preserve">Dalam budaya Anda, pakaian apa yang dikenakan oleh seorang raja atau pejabat tinggi pemerintahan? Hal-hal lain apa saja, seperti takhta atau tempat tinggal khusus, yang membedakan seorang penguasa sebagai orang yang memiliki otoritas? </w:t>
      </w:r>
    </w:p>
    <w:p>
      <w:pPr/>
      <w:r>
        <w:rPr>
          <w:lang w:val="id_ID" w:bidi="id_ID"/>
        </w:rPr>
      </w:r>
      <w:r>
        <w:rPr>
          <w:lang w:val="id_ID" w:bidi="id_ID"/>
        </w:rPr>
        <w:t xml:space="preserve">Menurut Yosefus, Herodes berbicara kepada orang-orang di teater Kaisarea. Teater adalah auditorium terbuka yang digunakan untuk hiburan pada zaman Romawi. </w:t>
      </w:r>
    </w:p>
    <w:p>
      <w:pPr/>
      <w:r>
        <w:rPr>
          <w:lang w:val="id_ID" w:bidi="id_ID"/>
        </w:rPr>
      </w:r>
      <w:r>
        <w:rPr>
          <w:lang w:val="id_ID" w:bidi="id_ID"/>
        </w:rPr>
        <w:t xml:space="preserve">Tunjukkan gambar </w:t>
      </w:r>
      <w:r>
        <w:rPr>
          <w:lang w:val="id_ID" w:bidi="id_ID"/>
        </w:rPr>
        <w:t>Teater Romawi Kaisarea</w:t>
      </w:r>
      <w:r>
        <w:rPr>
          <w:lang w:val="id_ID" w:bidi="id_ID"/>
        </w:rPr>
        <w:t xml:space="preserve">. </w:t>
      </w:r>
    </w:p>
    <w:p>
      <w:pPr/>
      <w:r>
        <w:rPr>
          <w:lang w:val="id_ID" w:bidi="id_ID"/>
        </w:rPr>
      </w:r>
      <w:r>
        <w:rPr>
          <w:lang w:val="id_ID" w:bidi="id_ID"/>
        </w:rPr>
        <w:t>Catatan Yosefus mengatakan bahwa perak dari jubah kerajaan Herodes bersinar dan berkilauan di bawah sinar matahari. Ada kerumunan besar yang mungkin termasuk orang-orang Kaisarea. Lukas menceritakan kepada kita bahwa setelah Herodes menyampaikan pidato, atau amanatnya, orang-orang bersorak membalasnya, "Ini suara allah, bukan manusia!" Ini adalah cara untuk mengatakan bahwa Herodes berbicara lebih seperti allah daripada manusia, atau bahwa Herodes adalah allah yang sedang berbicara. Kerumunan itu menganggap bahwa Herodes adalah makhluk supranatural, bukan manusia.</w:t>
      </w:r>
    </w:p>
    <w:p>
      <w:pPr/>
      <w:r>
        <w:rPr>
          <w:lang w:val="id_ID" w:bidi="id_ID"/>
        </w:rPr>
      </w:r>
      <w:r>
        <w:rPr>
          <w:lang w:val="id_ID" w:bidi="id_ID"/>
        </w:rPr>
        <w:t xml:space="preserve">Herodes tidak setuju atau membantah kalau ia adalah allah. Dia tidak memberikan penghormatan atau pujian kepada Allah. Herodes membiarkan orang-orang memberikan pujian kepadanya alih-alih menyuruh orang-orang memberikan pujian kepada Allah. Seketika itu juga, seorang malaikat, atau utusan dari Allah, menjatuhkan Herodes. Sementara orang-orang berteriak, Allah mengutus seorang malaikat untuk membuat Herodes jatuh sakit hingga berakhir dengan kematian. Pada saat ini, Herodes menderita sakit yang tidak dapat disembuhkan dan tidak lama kemudian meninggal. </w:t>
      </w:r>
    </w:p>
    <w:p>
      <w:pPr/>
      <w:r>
        <w:rPr>
          <w:lang w:val="id_ID" w:bidi="id_ID"/>
        </w:rPr>
      </w:r>
      <w:r>
        <w:rPr>
          <w:lang w:val="id_ID" w:bidi="id_ID"/>
        </w:rPr>
        <w:t xml:space="preserve">Kata cacing di sini merujuk pada cacing yang dapat tumbuh di dalam tubuh. Ada kemungkinan cacing-cacing itu dengan cepat memakan isi perut Herodes dan membunuhnya. </w:t>
      </w:r>
    </w:p>
    <w:p>
      <w:pPr/>
      <w:r>
        <w:rPr>
          <w:lang w:val="id_ID" w:bidi="id_ID"/>
        </w:rPr>
      </w:r>
      <w:r>
        <w:rPr>
          <w:lang w:val="id_ID" w:bidi="id_ID"/>
        </w:rPr>
        <w:t>Tunjukkan gambar cacing yang menginfeksi orang dari dalam—</w:t>
      </w:r>
      <w:r>
        <w:rPr>
          <w:lang w:val="id_ID" w:bidi="id_ID"/>
        </w:rPr>
        <w:t>cacing usus</w:t>
      </w:r>
      <w:r>
        <w:rPr>
          <w:lang w:val="id_ID" w:bidi="id_ID"/>
        </w:rPr>
        <w:t xml:space="preserve">. </w:t>
      </w:r>
    </w:p>
    <w:p>
      <w:pPr/>
      <w:r>
        <w:rPr>
          <w:lang w:val="id_ID" w:bidi="id_ID"/>
        </w:rPr>
      </w:r>
      <w:r>
        <w:rPr>
          <w:lang w:val="id_ID" w:bidi="id_ID"/>
        </w:rPr>
        <w:t>Lukas tidak merujuk pada belatung yang memakan daging Herodes setelah ia meninggal. Namun, frasa "dimakan oleh cacing" adalah cara yang digunakan banyak penulis kuno untuk menggambarkan kematian orang-orang yang luar biasa jahat, terutama orang-orang yang berkuasa. Tidak jelas secara pasti bagaimana Herodes meninggal. Sejarawan Yahudi Yosefus mencatat bahwa ketika orang-orang berteriak, Herodes mulai merasakan sakit yang sangat hebat di perutnya. Herodes meninggal lima hari kemudian. Kematian Herodes bisa terjadi beberapa bulan hingga setahun setelah Petrus melarikan diri dari penjara.</w:t>
      </w:r>
    </w:p>
    <w:p>
      <w:pPr/>
      <w:r>
        <w:rPr>
          <w:lang w:val="id_ID" w:bidi="id_ID"/>
        </w:rPr>
      </w:r>
      <w:r>
        <w:rPr>
          <w:lang w:val="id_ID" w:bidi="id_ID"/>
        </w:rPr>
        <w:t xml:space="preserve">Sementara itu, firman Allah terus bertambah dan menyebar. Di sini firman Allah digambarkan sebagai sesuatu yang tumbuh, seperti pohon, atau semak, atau rumput. Ini mirip dengan kisah Yesus tentang benih kabar baik yang jatuh di tanah yang baik. Orang-orang percaya terus memberitakan kabar baik tentang Yesus. Semakin banyak orang yang mendengar kabar baik tentang Yesus percaya. </w:t>
      </w:r>
    </w:p>
    <w:p>
      <w:pPr/>
      <w:r>
        <w:rPr>
          <w:lang w:val="id_ID" w:bidi="id_ID"/>
        </w:rPr>
      </w:r>
      <w:r>
        <w:rPr>
          <w:lang w:val="id_ID" w:bidi="id_ID"/>
        </w:rPr>
        <w:t xml:space="preserve">Mintalah tim Anda untuk berbagi pengalaman ketika mereka melihat kabar baik tentang Yesus tersebar. </w:t>
      </w:r>
      <w:r>
        <w:rPr>
          <w:lang w:val="id_ID" w:bidi="id_ID"/>
        </w:rPr>
      </w:r>
    </w:p>
    <w:p>
      <w:pPr>
        <w:pStyle w:val="Heading3"/>
      </w:pPr>
      <w:r>
        <w:rPr>
          <w:lang w:val="id_ID" w:bidi="id_ID"/>
        </w:rPr>
        <w:t>Menjelaskan Adegan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 xml:space="preserve">Dalam sesi ini, Anda akan membantu kelompok menggambarkan kisah ini. Anda akan membantu kelompok memperagakan adegan, latar, dan karakter dalam kisah ini. </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Herodes Agripa sangat marah kepada orang-orang yang tinggal di Tirus dan Sidon. </w:t>
      </w:r>
    </w:p>
    <w:p>
      <w:pPr/>
      <w:r>
        <w:rPr>
          <w:lang w:val="id_ID" w:bidi="id_ID"/>
        </w:rPr>
      </w:r>
      <w:r>
        <w:rPr>
          <w:b/>
          <w:lang w:val="id_ID" w:bidi="id_ID"/>
        </w:rPr>
        <w:t>Adegan kedua:</w:t>
      </w:r>
      <w:r>
        <w:rPr>
          <w:lang w:val="id_ID" w:bidi="id_ID"/>
        </w:rPr>
        <w:t xml:space="preserve"> Orang-orang dari Tirus dan Sidon datang bersama untuk mencoba mengadakan pertemuan dengan Herodes. Mereka ingin meminta damai kepada Herodes karena Tirus dan Sidon bergantung pada perdagangan dengan negara Herodes untuk mendapatkan makanan. Orang-orang dari Tirus dan Sidon berbicara kepada Blastus, asisten terpercaya Herodes, dan membujuk Blastus untuk mengadakan pertemuan dengan Herodes. </w:t>
      </w:r>
    </w:p>
    <w:p>
      <w:pPr/>
      <w:r>
        <w:rPr>
          <w:lang w:val="id_ID" w:bidi="id_ID"/>
        </w:rPr>
      </w:r>
      <w:r>
        <w:rPr>
          <w:b/>
          <w:lang w:val="id_ID" w:bidi="id_ID"/>
        </w:rPr>
        <w:t>Adegan ketiga:</w:t>
      </w:r>
      <w:r>
        <w:rPr>
          <w:lang w:val="id_ID" w:bidi="id_ID"/>
        </w:rPr>
        <w:t xml:space="preserve"> Ini adalah hari di mana Herodes akan berbicara kepada orang-orang dari Tirus dan Sidon. Herodes mengenakan jubah kerajaannya, duduk di takhtanya, dan memberikan pidato. Orang-orang berteriak, "Ini bukan suara manusia. Ini suara allah!". Herodes tidak memberikan kemuliaan atau pujian kepada Allah. Allah segera mengutus seorang malaikat untuk membuat Herodes jatuh sakit. </w:t>
      </w:r>
    </w:p>
    <w:p>
      <w:pPr/>
      <w:r>
        <w:rPr>
          <w:lang w:val="id_ID" w:bidi="id_ID"/>
        </w:rPr>
      </w:r>
      <w:r>
        <w:rPr>
          <w:b/>
          <w:lang w:val="id_ID" w:bidi="id_ID"/>
        </w:rPr>
        <w:t>Adegan keempat:</w:t>
      </w:r>
      <w:r>
        <w:rPr>
          <w:lang w:val="id_ID" w:bidi="id_ID"/>
        </w:rPr>
        <w:t xml:space="preserve"> Herodes dimakan oleh cacing dan meninggal. Namun kabar baik tentang Yesus terus menyebar, dan ada banyak orang percaya baru. </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Herodes Agripa</w:t>
      </w:r>
    </w:p>
    <w:p>
      <w:pPr>
        <w:pStyle w:val="ListBullet"/>
        <w:spacing w:line="240" w:lineRule="auto"/>
        <w:ind w:left="720"/>
      </w:pPr>
      <w:r>
        <w:rPr>
          <w:lang w:val="id_ID" w:bidi="id_ID"/>
        </w:rPr>
      </w:r>
      <w:r>
        <w:rPr>
          <w:lang w:val="id_ID" w:bidi="id_ID"/>
        </w:rPr>
        <w:t>Orang-orang dari Tirus dan Sidon</w:t>
      </w:r>
    </w:p>
    <w:p>
      <w:pPr>
        <w:pStyle w:val="ListBullet"/>
        <w:spacing w:line="240" w:lineRule="auto"/>
        <w:ind w:left="720"/>
      </w:pPr>
      <w:r>
        <w:rPr>
          <w:lang w:val="id_ID" w:bidi="id_ID"/>
        </w:rPr>
      </w:r>
      <w:r>
        <w:rPr>
          <w:lang w:val="id_ID" w:bidi="id_ID"/>
        </w:rPr>
        <w:t>Blastus</w:t>
      </w:r>
    </w:p>
    <w:p>
      <w:pPr>
        <w:pStyle w:val="ListBullet"/>
        <w:spacing w:line="240" w:lineRule="auto"/>
        <w:ind w:left="720"/>
      </w:pPr>
      <w:r>
        <w:rPr>
          <w:lang w:val="id_ID" w:bidi="id_ID"/>
        </w:rPr>
      </w:r>
      <w:r>
        <w:rPr>
          <w:lang w:val="id_ID" w:bidi="id_ID"/>
        </w:rPr>
        <w:t>Orang-orang yang tinggal di Kaisarea</w:t>
      </w:r>
    </w:p>
    <w:p>
      <w:pPr>
        <w:pStyle w:val="ListBullet"/>
        <w:spacing w:line="240" w:lineRule="auto"/>
        <w:ind w:left="720"/>
      </w:pPr>
      <w:r>
        <w:rPr>
          <w:lang w:val="id_ID" w:bidi="id_ID"/>
        </w:rPr>
      </w:r>
      <w:r>
        <w:rPr>
          <w:lang w:val="id_ID" w:bidi="id_ID"/>
        </w:rPr>
        <w:t>Malaikat Tuhan</w:t>
      </w:r>
    </w:p>
    <w:p>
      <w:pPr>
        <w:pStyle w:val="ListBullet"/>
        <w:spacing w:line="240" w:lineRule="auto"/>
        <w:ind w:left="720"/>
      </w:pPr>
      <w:r>
        <w:rPr>
          <w:lang w:val="id_ID" w:bidi="id_ID"/>
        </w:rPr>
      </w:r>
      <w:r>
        <w:rPr>
          <w:lang w:val="id_ID" w:bidi="id_ID"/>
        </w:rPr>
        <w:t>Para pengikut Yesus yang membagikan firman Allah</w:t>
      </w:r>
    </w:p>
    <w:p>
      <w:pPr>
        <w:pStyle w:val="ListBullet"/>
        <w:spacing w:line="240" w:lineRule="auto"/>
        <w:ind w:left="720"/>
      </w:pPr>
      <w:r>
        <w:rPr>
          <w:lang w:val="id_ID" w:bidi="id_ID"/>
        </w:rPr>
      </w:r>
      <w:r>
        <w:rPr>
          <w:lang w:val="id_ID" w:bidi="id_ID"/>
        </w:rPr>
        <w:t>Pengikut baru Yesus</w:t>
      </w:r>
    </w:p>
    <w:p>
      <w:pPr/>
      <w:r>
        <w:rPr>
          <w:lang w:val="id_ID" w:bidi="id_ID"/>
        </w:rPr>
      </w:r>
      <w:r>
        <w:rPr>
          <w:lang w:val="id_ID" w:bidi="id_ID"/>
        </w:rPr>
        <w:t xml:space="preserve">Dalam sesi ini, minta kelompok untuk membuat papan cerita, membuat 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 xml:space="preserve">Kisah ini mencakup banyak tempat. Pastikan peta area tersedia. Dalam kisah ini, Herodes Agripa berada di kota pesisir Kaisarea. </w:t>
      </w:r>
    </w:p>
    <w:p>
      <w:pPr/>
      <w:r>
        <w:rPr>
          <w:lang w:val="id_ID" w:bidi="id_ID"/>
        </w:rPr>
      </w:r>
      <w:r>
        <w:rPr>
          <w:lang w:val="id_ID" w:bidi="id_ID"/>
        </w:rPr>
        <w:t xml:space="preserve">Tunjukkan peta wilayah yang </w:t>
      </w:r>
      <w:r>
        <w:rPr>
          <w:lang w:val="id_ID" w:bidi="id_ID"/>
        </w:rPr>
        <w:t>berada di bawah pemerintahan Herodes Agripa sekitar tahun 42–43 M</w:t>
      </w:r>
      <w:r>
        <w:rPr>
          <w:lang w:val="id_ID" w:bidi="id_ID"/>
        </w:rPr>
        <w:t xml:space="preserve">, termasuk kota Kaisarea, wilayah Fenisia dengan kota Tirus dan Sidon, provinsi Yudea, dan Galilea. </w:t>
      </w:r>
    </w:p>
    <w:p>
      <w:pPr/>
      <w:r>
        <w:rPr>
          <w:lang w:val="id_ID" w:bidi="id_ID"/>
        </w:rPr>
      </w:r>
      <w:r>
        <w:rPr>
          <w:lang w:val="id_ID" w:bidi="id_ID"/>
        </w:rPr>
        <w:t xml:space="preserve">Penting untuk dicatat bahwa urutan teks tertulis mungkin membingungkan. Herodes sangat marah terhadap orang Tirus dan Sidon. Herodes telah berdebat dengan mereka. Beberapa perwakilan Tirus dan Sidon bergabung bersama dan memutuskan untuk bertemu dengan Herodes. Mereka ingin memulihkan perdamaian dengan Herodes karena mereka bergantung pada wilayah Herodes untuk pasokan makanan. Untuk mengadakan pertemuan dengan Herodes, mereka berbicara dengan asisten pribadi Herodes, yang bernama Blastus. Para perwakilan dari Tirus dan Sidon mendapatkan dukungan Blastus. Mereka diberi janji temu dengan Herodes Agripa. </w:t>
      </w:r>
    </w:p>
    <w:p>
      <w:pPr/>
      <w:r>
        <w:rPr>
          <w:lang w:val="id_ID" w:bidi="id_ID"/>
        </w:rPr>
      </w:r>
      <w:r>
        <w:rPr>
          <w:lang w:val="id_ID" w:bidi="id_ID"/>
        </w:rPr>
        <w:t>Pada hari pertemuan, menurut sumber sejarah, orang-orang dari Tirus dan Sidon berkumpul di teater, atau tempat pertemuan di Kaisarea. Karena raja akan muncul, kemungkinan banyak orang dari Kaisarea berada di sana.</w:t>
      </w:r>
    </w:p>
    <w:p>
      <w:pPr/>
      <w:r>
        <w:rPr>
          <w:lang w:val="id_ID" w:bidi="id_ID"/>
        </w:rPr>
      </w:r>
      <w:r>
        <w:rPr>
          <w:lang w:val="id_ID" w:bidi="id_ID"/>
        </w:rPr>
        <w:t xml:space="preserve">Tunjukkan gambar </w:t>
      </w:r>
      <w:r>
        <w:rPr>
          <w:lang w:val="id_ID" w:bidi="id_ID"/>
        </w:rPr>
        <w:t>Teater Romawi di Kaisarea</w:t>
      </w:r>
      <w:r>
        <w:rPr>
          <w:lang w:val="id_ID" w:bidi="id_ID"/>
        </w:rPr>
        <w:t xml:space="preserve">. </w:t>
      </w:r>
    </w:p>
    <w:p>
      <w:pPr/>
      <w:r>
        <w:rPr>
          <w:lang w:val="id_ID" w:bidi="id_ID"/>
        </w:rPr>
      </w:r>
      <w:r>
        <w:rPr>
          <w:lang w:val="id_ID" w:bidi="id_ID"/>
        </w:rPr>
        <w:t xml:space="preserve">Herodes mengenakan jubah kerajaannya yang mengesankan dan duduk di takhtanya. </w:t>
      </w:r>
    </w:p>
    <w:p>
      <w:pPr/>
      <w:r>
        <w:rPr>
          <w:lang w:val="id_ID" w:bidi="id_ID"/>
        </w:rPr>
      </w:r>
      <w:r>
        <w:rPr>
          <w:lang w:val="id_ID" w:bidi="id_ID"/>
        </w:rPr>
        <w:t xml:space="preserve">Herodes menyampaikan pidato kepada orang-orang. Kerumunan orang banyak berteriak, "Ini suara allah, bukan manusia!" Karena Herodes menerima penyembahan orang-orang alih-alih memberikan pujian kepada Allah, seketika itu juga malaikat Tuhan menampar Herodes dengan penyakit. Herodes dimakan cacing dan mati, mungkin lima hari kemudian. </w:t>
      </w:r>
    </w:p>
    <w:p>
      <w:pPr/>
      <w:r>
        <w:rPr>
          <w:lang w:val="id_ID" w:bidi="id_ID"/>
        </w:rPr>
      </w:r>
      <w:r>
        <w:rPr>
          <w:lang w:val="id_ID" w:bidi="id_ID"/>
        </w:rPr>
        <w:t xml:space="preserve">Tetapi firman Allah, atau kabar baik tentang Yesus, terus menyebar melalui para pengikut Yesus. Kata penghubung "tetapi" diterjemahkan dari istilah penghubung Yunani yang digunakan untuk mengubah topik dalam narasi. Di sini, istilah penghubung ini juga mengontraskan akhir dari seorang raja yang jahat dengan penyebaran pesan yang baik dari Allah. Lukas berkata bahwa firman Allah terus bertambah dan menyebar. Ini adalah tindakan berkelanjutan. Para pengikut Yesus terus menyampaikan pesan dari Allah tentang Yesus, dan banyak orang yang mendengar pesan itu terus-menerus menjadi percaya. </w:t>
      </w:r>
      <w:r>
        <w:rPr>
          <w:lang w:val="id_ID" w:bidi="id_ID"/>
        </w:rPr>
      </w:r>
    </w:p>
    <w:p>
      <w:pPr>
        <w:pStyle w:val="Heading3"/>
      </w:pPr>
      <w:r>
        <w:rPr>
          <w:lang w:val="id_ID" w:bidi="id_ID"/>
        </w:rPr>
        <w:t>Memperagakan Bacaan</w:t>
      </w:r>
    </w:p>
    <w:p>
      <w:pPr/>
      <w:r>
        <w:rPr>
          <w:lang w:val="id_ID" w:bidi="id_ID"/>
        </w:rPr>
      </w:r>
      <w:r>
        <w:rPr>
          <w:lang w:val="id_ID" w:bidi="id_ID"/>
        </w:rPr>
        <w:t>Dengarkan teks satu kali lagi dalam versi yang paling mudah dimengerti.</w:t>
      </w:r>
    </w:p>
    <w:p>
      <w:pPr/>
      <w:r>
        <w:rPr>
          <w:lang w:val="id_ID" w:bidi="id_ID"/>
        </w:rPr>
      </w:r>
      <w:r>
        <w:rPr>
          <w:lang w:val="id_ID" w:bidi="id_ID"/>
        </w:rPr>
        <w:t>Dalam sesi ini, tim akan mendramatisasikan kisah tersebut.</w:t>
      </w:r>
    </w:p>
    <w:p>
      <w:pPr/>
      <w:r>
        <w:rPr>
          <w:lang w:val="id_ID" w:bidi="id_ID"/>
        </w:rPr>
      </w:r>
      <w:r>
        <w:rPr>
          <w:lang w:val="id_ID" w:bidi="id_ID"/>
        </w:rPr>
        <w:t>Kisah ini memiliki empat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Herodes Agripa</w:t>
      </w:r>
    </w:p>
    <w:p>
      <w:pPr>
        <w:pStyle w:val="ListBullet"/>
        <w:spacing w:line="240" w:lineRule="auto"/>
        <w:ind w:left="720"/>
      </w:pPr>
      <w:r>
        <w:rPr>
          <w:lang w:val="id_ID" w:bidi="id_ID"/>
        </w:rPr>
      </w:r>
      <w:r>
        <w:rPr>
          <w:lang w:val="id_ID" w:bidi="id_ID"/>
        </w:rPr>
        <w:t>Orang-orang dari Tirus dan Sidon</w:t>
      </w:r>
    </w:p>
    <w:p>
      <w:pPr>
        <w:pStyle w:val="ListBullet"/>
        <w:spacing w:line="240" w:lineRule="auto"/>
        <w:ind w:left="720"/>
      </w:pPr>
      <w:r>
        <w:rPr>
          <w:lang w:val="id_ID" w:bidi="id_ID"/>
        </w:rPr>
      </w:r>
      <w:r>
        <w:rPr>
          <w:lang w:val="id_ID" w:bidi="id_ID"/>
        </w:rPr>
        <w:t>Blastus</w:t>
      </w:r>
    </w:p>
    <w:p>
      <w:pPr>
        <w:pStyle w:val="ListBullet"/>
        <w:spacing w:line="240" w:lineRule="auto"/>
        <w:ind w:left="720"/>
      </w:pPr>
      <w:r>
        <w:rPr>
          <w:lang w:val="id_ID" w:bidi="id_ID"/>
        </w:rPr>
      </w:r>
      <w:r>
        <w:rPr>
          <w:lang w:val="id_ID" w:bidi="id_ID"/>
        </w:rPr>
        <w:t>Orang-orang yang tinggal di Kaisarea</w:t>
      </w:r>
    </w:p>
    <w:p>
      <w:pPr>
        <w:pStyle w:val="ListBullet"/>
        <w:spacing w:line="240" w:lineRule="auto"/>
        <w:ind w:left="720"/>
      </w:pPr>
      <w:r>
        <w:rPr>
          <w:lang w:val="id_ID" w:bidi="id_ID"/>
        </w:rPr>
      </w:r>
      <w:r>
        <w:rPr>
          <w:lang w:val="id_ID" w:bidi="id_ID"/>
        </w:rPr>
        <w:t>Malaikat Tuhan</w:t>
      </w:r>
    </w:p>
    <w:p>
      <w:pPr>
        <w:pStyle w:val="ListBullet"/>
        <w:spacing w:line="240" w:lineRule="auto"/>
        <w:ind w:left="720"/>
      </w:pPr>
      <w:r>
        <w:rPr>
          <w:lang w:val="id_ID" w:bidi="id_ID"/>
        </w:rPr>
      </w:r>
      <w:r>
        <w:rPr>
          <w:lang w:val="id_ID" w:bidi="id_ID"/>
        </w:rPr>
        <w:t>Para pengikut Yesus yang membagikan firman Allah</w:t>
      </w:r>
    </w:p>
    <w:p>
      <w:pPr>
        <w:pStyle w:val="ListBullet"/>
        <w:spacing w:line="240" w:lineRule="auto"/>
        <w:ind w:left="720"/>
      </w:pPr>
      <w:r>
        <w:rPr>
          <w:lang w:val="id_ID" w:bidi="id_ID"/>
        </w:rPr>
      </w:r>
      <w:r>
        <w:rPr>
          <w:lang w:val="id_ID" w:bidi="id_ID"/>
        </w:rPr>
        <w:t>Pengikut baru Yesus</w:t>
      </w:r>
    </w:p>
    <w:p>
      <w:pPr/>
      <w:r>
        <w:rPr>
          <w:lang w:val="id_ID" w:bidi="id_ID"/>
        </w:rPr>
      </w:r>
      <w:r>
        <w:rPr>
          <w:lang w:val="id_ID" w:bidi="id_ID"/>
        </w:rPr>
        <w:t>Minta tim untuk memerankan kisah ini dua kali. Mereka harus memerankannya dalam bahasa yang menjadi tujuan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kelompok untuk mengingat bagian-bagian kisah tersebut.</w:t>
      </w:r>
    </w:p>
    <w:p>
      <w:pPr/>
      <w:r>
        <w:rPr>
          <w:lang w:val="id_ID" w:bidi="id_ID"/>
        </w:rPr>
      </w:r>
      <w:r>
        <w:rPr>
          <w:lang w:val="id_ID" w:bidi="id_ID"/>
        </w:rPr>
        <w:t>Saat kelompok memerankan kisah ini untuk kedua kalinya, hentikan mereka pada bagian-bagian tertentu.</w:t>
      </w:r>
    </w:p>
    <w:p>
      <w:pPr/>
      <w:r>
        <w:rPr>
          <w:lang w:val="id_ID" w:bidi="id_ID"/>
        </w:rPr>
      </w:r>
      <w:r>
        <w:rPr>
          <w:lang w:val="id_ID" w:bidi="id_ID"/>
        </w:rPr>
        <w:t xml:space="preserve">Herodes sangat marah dan berdebat dengan orang Tirus dan Sidon. Orang-orang Tirus dan Sidon bersama-sama mencoba mengadakan pertemuan dengan Herodes. Mereka ingin memulihkan perdamaian dengan Herodes, karena persediaan makanan mereka berasal dari tanah Herodes. </w:t>
      </w:r>
    </w:p>
    <w:p>
      <w:pPr>
        <w:pStyle w:val="ListBullet"/>
        <w:spacing w:line="240" w:lineRule="auto"/>
        <w:ind w:left="720"/>
      </w:pPr>
      <w:r>
        <w:rPr>
          <w:lang w:val="id_ID" w:bidi="id_ID"/>
        </w:rPr>
      </w:r>
      <w:r>
        <w:rPr>
          <w:lang w:val="id_ID" w:bidi="id_ID"/>
        </w:rPr>
        <w:t xml:space="preserve">Hentikan adegannya. </w:t>
      </w:r>
    </w:p>
    <w:p>
      <w:pPr>
        <w:pStyle w:val="ListBullet"/>
        <w:spacing w:line="240" w:lineRule="auto"/>
        <w:ind w:left="720"/>
      </w:pPr>
      <w:r>
        <w:rPr>
          <w:lang w:val="id_ID" w:bidi="id_ID"/>
        </w:rPr>
      </w:r>
      <w:r>
        <w:rPr>
          <w:lang w:val="id_ID" w:bidi="id_ID"/>
        </w:rPr>
        <w:t xml:space="preserve">Tanyakan kepada para aktor yang memerankan orang-orang dari Tirus dan Sidon, "Bagaimana perasaan kalian?" Anda mungkin mendengar hal-hal seperti, "Gugup karena persediaan makanan kita terbatas," "Khawatir tentang apa yang akan dilakukan Herodes," dan "Berharap kita dapat menyelesaikan masalah itu." </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Orang-orang Tirus dan Sidon pergi kepada Blastus, asisten pribadi Herodes, untuk meminta janji temu dengan Herodes.</w:t>
      </w:r>
    </w:p>
    <w:p>
      <w:pPr>
        <w:pStyle w:val="ListBullet"/>
        <w:spacing w:line="240" w:lineRule="auto"/>
        <w:ind w:left="720"/>
      </w:pPr>
      <w:r>
        <w:rPr>
          <w:lang w:val="id_ID" w:bidi="id_ID"/>
        </w:rPr>
      </w:r>
      <w:r>
        <w:rPr>
          <w:lang w:val="id_ID" w:bidi="id_ID"/>
        </w:rPr>
        <w:t xml:space="preserve">Hentikan adegannya. </w:t>
      </w:r>
    </w:p>
    <w:p>
      <w:pPr>
        <w:pStyle w:val="ListBullet"/>
        <w:spacing w:line="240" w:lineRule="auto"/>
        <w:ind w:left="720"/>
      </w:pPr>
      <w:r>
        <w:rPr>
          <w:lang w:val="id_ID" w:bidi="id_ID"/>
        </w:rPr>
      </w:r>
      <w:r>
        <w:rPr>
          <w:lang w:val="id_ID" w:bidi="id_ID"/>
        </w:rPr>
        <w:t>Tanyakan kepada Blastus, "Bagaimana perasaan Anda?" Anda mungkin mendengar hal-hal seperti, "Bermanfaat," "Yakin bahwa saya bisa mendapatkan sesuatu dari ini," dan "Terganggu."</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Janji temu dengan Herodes dikabulkan. Ketika hari itu tiba, Herodes mengenakan jubah kerajaannya, duduk di takhtanya, dan menyampaikan pidato kepada orang-orang. Orang-orang berteriak, "Ini suara dewa, bukan suara manusia!"</w:t>
      </w:r>
    </w:p>
    <w:p>
      <w:pPr>
        <w:pStyle w:val="ListBullet"/>
        <w:spacing w:line="240" w:lineRule="auto"/>
        <w:ind w:left="720"/>
      </w:pPr>
      <w:r>
        <w:rPr>
          <w:lang w:val="id_ID" w:bidi="id_ID"/>
        </w:rPr>
      </w:r>
      <w:r>
        <w:rPr>
          <w:lang w:val="id_ID" w:bidi="id_ID"/>
        </w:rPr>
        <w:t xml:space="preserve">Hentikan adegannya. </w:t>
      </w:r>
    </w:p>
    <w:p>
      <w:pPr>
        <w:pStyle w:val="ListBullet"/>
        <w:spacing w:line="240" w:lineRule="auto"/>
        <w:ind w:left="720"/>
      </w:pPr>
      <w:r>
        <w:rPr>
          <w:lang w:val="id_ID" w:bidi="id_ID"/>
        </w:rPr>
      </w:r>
      <w:r>
        <w:rPr>
          <w:lang w:val="id_ID" w:bidi="id_ID"/>
        </w:rPr>
        <w:t xml:space="preserve">Tanyakan kepada Herodes, "Bagaimana perasaan Anda?" Anda mungkin mendengar hal-hal seperti, "Tinggi dan berkuasa," "Seperti raja alam semesta," dan "Tak terkalahkan." </w:t>
      </w:r>
    </w:p>
    <w:p>
      <w:pPr>
        <w:pStyle w:val="ListBullet"/>
        <w:spacing w:line="240" w:lineRule="auto"/>
        <w:ind w:left="720"/>
      </w:pPr>
      <w:r>
        <w:rPr>
          <w:lang w:val="id_ID" w:bidi="id_ID"/>
        </w:rPr>
      </w:r>
      <w:r>
        <w:rPr>
          <w:lang w:val="id_ID" w:bidi="id_ID"/>
        </w:rPr>
        <w:t xml:space="preserve">Tanyakan kepada kerumunan yang berkumpul, "Bagaimana perasaan kalian?" Anda mungkin mendengar hal-hal seperti, "Kagum," "Saya seperti berada dalam mimpi," atau "Terpesona." </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 xml:space="preserve">Karena Herodes menerima penyembahan orang-orang alih-alih memberikan pujian kepada Allah, seketika itu juga malaikat menimpa Herodes dengan penyakit. Herodes dimakan cacing dan mati. </w:t>
      </w:r>
    </w:p>
    <w:p>
      <w:pPr>
        <w:pStyle w:val="ListBullet"/>
        <w:spacing w:line="240" w:lineRule="auto"/>
        <w:ind w:left="720"/>
      </w:pPr>
      <w:r>
        <w:rPr>
          <w:lang w:val="id_ID" w:bidi="id_ID"/>
        </w:rPr>
      </w:r>
      <w:r>
        <w:rPr>
          <w:lang w:val="id_ID" w:bidi="id_ID"/>
        </w:rPr>
        <w:t xml:space="preserve">Hentikan adegannya. </w:t>
      </w:r>
    </w:p>
    <w:p>
      <w:pPr>
        <w:pStyle w:val="ListBullet"/>
        <w:spacing w:line="240" w:lineRule="auto"/>
        <w:ind w:left="720"/>
      </w:pPr>
      <w:r>
        <w:rPr>
          <w:lang w:val="id_ID" w:bidi="id_ID"/>
        </w:rPr>
      </w:r>
      <w:r>
        <w:rPr>
          <w:lang w:val="id_ID" w:bidi="id_ID"/>
        </w:rPr>
        <w:t xml:space="preserve">Tanyakan kepada orang-orang Tirus dan Sidon, "Bagaimana perasaan kalian?" Anda mungkin mendengar hal-hal seperti, "Bingung tentang apa yang terjadi pada Herodes," "Senang Herodes telah pergi," dan "Senang aku dapat pulang sekarang." </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 xml:space="preserve">Firman Allah, kabar baik tentang Yesus, terus menyebar. Banyak orang mendengar kabar baik dan ada banyak pengikut Yesus yang baru. </w:t>
      </w:r>
    </w:p>
    <w:p>
      <w:pPr>
        <w:pStyle w:val="ListBullet"/>
        <w:spacing w:line="240" w:lineRule="auto"/>
        <w:ind w:left="720"/>
      </w:pPr>
      <w:r>
        <w:rPr>
          <w:lang w:val="id_ID" w:bidi="id_ID"/>
        </w:rPr>
      </w:r>
      <w:r>
        <w:rPr>
          <w:lang w:val="id_ID" w:bidi="id_ID"/>
        </w:rPr>
        <w:t xml:space="preserve">Hentikan adegannya. </w:t>
      </w:r>
    </w:p>
    <w:p>
      <w:pPr>
        <w:pStyle w:val="ListBullet"/>
        <w:spacing w:line="240" w:lineRule="auto"/>
        <w:ind w:left="720"/>
      </w:pPr>
      <w:r>
        <w:rPr>
          <w:lang w:val="id_ID" w:bidi="id_ID"/>
        </w:rPr>
      </w:r>
      <w:r>
        <w:rPr>
          <w:lang w:val="id_ID" w:bidi="id_ID"/>
        </w:rPr>
        <w:t>Tanyakan kepada para pengikut Yesus yang baru, "Bagaimana perasaan kalian?" Anda mungkin mendengar hal-hal seperti, "Senang dosa-dosa saya diampuni," "Damai," dan "Bersemangat mengikuti Yesus."</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dimengerti.</w:t>
      </w:r>
    </w:p>
    <w:p>
      <w:pPr/>
      <w:r>
        <w:rPr>
          <w:lang w:val="id_ID" w:bidi="id_ID"/>
        </w:rPr>
      </w:r>
      <w:r>
        <w:rPr>
          <w:lang w:val="id_ID" w:bidi="id_ID"/>
        </w:rPr>
        <w:t xml:space="preserve">Raja Herodes Agripa berada di Kaisarea. </w:t>
      </w:r>
    </w:p>
    <w:p>
      <w:pPr/>
      <w:r>
        <w:rPr>
          <w:lang w:val="id_ID" w:bidi="id_ID"/>
        </w:rPr>
      </w:r>
      <w:r>
        <w:rPr>
          <w:lang w:val="id_ID" w:bidi="id_ID"/>
        </w:rPr>
        <w:t xml:space="preserve">Tunjukkan peta wilayah yang </w:t>
      </w:r>
      <w:r>
        <w:rPr>
          <w:lang w:val="id_ID" w:bidi="id_ID"/>
        </w:rPr>
        <w:t>berada di bawah pemerintahan Herodes Agripa sekitar tahun 42–43 M</w:t>
      </w:r>
      <w:r>
        <w:rPr>
          <w:lang w:val="id_ID" w:bidi="id_ID"/>
        </w:rPr>
        <w:t xml:space="preserve">, termasuk kota Kaisarea, wilayah Fenisia dengan kota Tirus dan Sidon, provinsi Yudea, dan Galilea. </w:t>
      </w:r>
    </w:p>
    <w:p>
      <w:pPr/>
      <w:r>
        <w:rPr>
          <w:lang w:val="id_ID" w:bidi="id_ID"/>
        </w:rPr>
      </w:r>
      <w:r>
        <w:rPr>
          <w:lang w:val="id_ID" w:bidi="id_ID"/>
        </w:rPr>
        <w:t xml:space="preserve">Herodes sangat marah terhadap orang-orang yang tinggal di Tirus dan Sidon. Orang-orang di Tirus dan Sidon berkumpul untuk membuat rencana berdamai dengan Herodes. Negeri mereka bergantung pada negeri sang raja, atau negeri Herodes, untuk makanan. Orang-orang Tirus dan Sidon pergi kepada Blastus, kepala rumah tangga istana raja, untuk meminta bantuan. Seorang </w:t>
      </w:r>
      <w:r>
        <w:rPr>
          <w:b/>
          <w:lang w:val="id_ID" w:bidi="id_ID"/>
        </w:rPr>
        <w:t>kepala rumah tangga istana</w:t>
      </w:r>
      <w:r>
        <w:rPr>
          <w:lang w:val="id_ID" w:bidi="id_ID"/>
        </w:rPr>
        <w:t xml:space="preserve"> adalah hamba pribadi terpercaya bagi seorang pejabat tinggi pemerintah. Blastus adalah asisten pribadi Herodes. Mereka membujuk Blastus untuk mengadakan pertemuan dengan Herodes. </w:t>
      </w:r>
    </w:p>
    <w:p>
      <w:pPr/>
      <w:r>
        <w:rPr>
          <w:lang w:val="id_ID" w:bidi="id_ID"/>
        </w:rPr>
      </w:r>
      <w:r>
        <w:rPr>
          <w:lang w:val="id_ID" w:bidi="id_ID"/>
        </w:rPr>
        <w:t xml:space="preserve">Pada hari yang ditetapkan, Herodes mengenakan jubah kerajaan. </w:t>
      </w:r>
      <w:r>
        <w:rPr>
          <w:b/>
          <w:lang w:val="id_ID" w:bidi="id_ID"/>
        </w:rPr>
        <w:t>Jubah-jubah kerajaan</w:t>
      </w:r>
      <w:r>
        <w:rPr>
          <w:lang w:val="id_ID" w:bidi="id_ID"/>
        </w:rPr>
        <w:t xml:space="preserve"> adalah pakaian luar panjang dan longgar yang dikenakan oleh para raja, biasanya untuk upacara. Jubah-jubah itu terbuat dari bahan yang mahal. Herodes duduk di atas mimbarnya. </w:t>
      </w:r>
      <w:r>
        <w:rPr>
          <w:b/>
          <w:lang w:val="id_ID" w:bidi="id_ID"/>
        </w:rPr>
        <w:t>Mimbar</w:t>
      </w:r>
      <w:r>
        <w:rPr>
          <w:lang w:val="id_ID" w:bidi="id_ID"/>
        </w:rPr>
        <w:t xml:space="preserve"> adalah kata untuk takhta, tempat duduk atau kursi khusus tempat Herodes duduk ketika membuat keputusan untuk memerintah rakyatnya. </w:t>
      </w:r>
    </w:p>
    <w:p>
      <w:pPr/>
      <w:r>
        <w:rPr>
          <w:lang w:val="id_ID" w:bidi="id_ID"/>
        </w:rPr>
      </w:r>
      <w:r>
        <w:rPr>
          <w:lang w:val="id_ID" w:bidi="id_ID"/>
        </w:rPr>
        <w:t xml:space="preserve">Tunjukkan gambar </w:t>
      </w:r>
      <w:r>
        <w:rPr>
          <w:lang w:val="id_ID" w:bidi="id_ID"/>
        </w:rPr>
        <w:t>takhta seorang raja pada masa Kekaisaran Romawi</w:t>
      </w:r>
      <w:r>
        <w:rPr>
          <w:lang w:val="id_ID" w:bidi="id_ID"/>
        </w:rPr>
        <w:t xml:space="preserve">. </w:t>
      </w:r>
    </w:p>
    <w:p>
      <w:pPr/>
      <w:r>
        <w:rPr>
          <w:lang w:val="id_ID" w:bidi="id_ID"/>
        </w:rPr>
      </w:r>
      <w:r>
        <w:rPr>
          <w:lang w:val="id_ID" w:bidi="id_ID"/>
        </w:rPr>
        <w:t xml:space="preserve">Herodes menyampaikan </w:t>
      </w:r>
      <w:r>
        <w:rPr>
          <w:b/>
          <w:lang w:val="id_ID" w:bidi="id_ID"/>
        </w:rPr>
        <w:t>pidato</w:t>
      </w:r>
      <w:r>
        <w:rPr>
          <w:lang w:val="id_ID" w:bidi="id_ID"/>
        </w:rPr>
        <w:t xml:space="preserve">, yang juga disebut </w:t>
      </w:r>
      <w:r>
        <w:rPr>
          <w:b/>
          <w:lang w:val="id_ID" w:bidi="id_ID"/>
        </w:rPr>
        <w:t>orasi</w:t>
      </w:r>
      <w:r>
        <w:rPr>
          <w:lang w:val="id_ID" w:bidi="id_ID"/>
        </w:rPr>
        <w:t xml:space="preserve">. Herodes menyampaikan pidato, atau berbicara kepada orang-orang. Ini mungkin pidato yang panjang. Orang-orang terus berteriak, menjerit, "Ini </w:t>
      </w:r>
      <w:r>
        <w:rPr>
          <w:b/>
          <w:lang w:val="id_ID" w:bidi="id_ID"/>
        </w:rPr>
        <w:t>suara allah</w:t>
      </w:r>
      <w:r>
        <w:rPr>
          <w:lang w:val="id_ID" w:bidi="id_ID"/>
        </w:rPr>
        <w:t xml:space="preserve">, bukan manusia!" Ini berarti, "Kamu berbicara lebih seperti allah daripada manusia," atau, "Dia adalah allah yang sedang berbicara, bukan hanya manusia." Di sini, </w:t>
      </w:r>
      <w:r>
        <w:rPr>
          <w:b/>
          <w:lang w:val="id_ID" w:bidi="id_ID"/>
        </w:rPr>
        <w:t>allah</w:t>
      </w:r>
      <w:r>
        <w:rPr>
          <w:lang w:val="id_ID" w:bidi="id_ID"/>
        </w:rPr>
        <w:t xml:space="preserve"> merujuk kepada allah berhala, bukan Tuhan Allah. Mereka berpikir bahwa Herodes adalah makhluk supranatural. Lihat Daftar Kata Utama untuk lebih lanjut tentang </w:t>
      </w:r>
      <w:r>
        <w:rPr>
          <w:lang w:val="id_ID" w:bidi="id_ID"/>
        </w:rPr>
        <w:t>allah</w:t>
      </w:r>
      <w:r>
        <w:rPr>
          <w:lang w:val="id_ID" w:bidi="id_ID"/>
        </w:rPr>
        <w:t xml:space="preserve">. </w:t>
      </w:r>
    </w:p>
    <w:p>
      <w:pPr/>
      <w:r>
        <w:rPr>
          <w:lang w:val="id_ID" w:bidi="id_ID"/>
        </w:rPr>
      </w:r>
      <w:r>
        <w:rPr>
          <w:lang w:val="id_ID" w:bidi="id_ID"/>
        </w:rPr>
        <w:t xml:space="preserve">Karena Herodes tidak memberikan kemuliaan kepada Allah, seorang malaikat Tuhan menjatuhkan Herodes. </w:t>
      </w:r>
      <w:r>
        <w:rPr>
          <w:b/>
          <w:lang w:val="id_ID" w:bidi="id_ID"/>
        </w:rPr>
        <w:t>Para malaikat</w:t>
      </w:r>
      <w:r>
        <w:rPr>
          <w:lang w:val="id_ID" w:bidi="id_ID"/>
        </w:rPr>
        <w:t xml:space="preserve"> adalah utusan Allah. Seorang malaikat adalah makhluk spiritual supernatural yang merupakan utusan dari Allah. Dalam Lukas dan Kisah Para Rasul, para malaikat memberikan pembebasan bagi saksi-saksi Allah, memberikan kekuatan, membawa penghakiman, dan mengungkapkan rencana Allah bagi orang-orang untuk diselamatkan dari hukuman dosa mereka. Dalam kisah ini, tugas malaikat adalah membawa penghakiman. Dipahami bahwa malaikat menimpakan penyakit pada Herodes. Lihat Daftar Kata Utama untuk lebih lanjut tentang para </w:t>
      </w:r>
      <w:r>
        <w:rPr>
          <w:lang w:val="id_ID" w:bidi="id_ID"/>
        </w:rPr>
        <w:t>malaikat</w:t>
      </w:r>
      <w:r>
        <w:rPr>
          <w:lang w:val="id_ID" w:bidi="id_ID"/>
        </w:rPr>
        <w:t xml:space="preserve">. Gunakan kata yang sama yang digunakan dalam kisah-kisah sebelumnya untuk malaikat. Lukas menulis bahwa itu adalah malaikat </w:t>
      </w:r>
      <w:r>
        <w:rPr>
          <w:b/>
          <w:lang w:val="id_ID" w:bidi="id_ID"/>
        </w:rPr>
        <w:t>Tuhan</w:t>
      </w:r>
      <w:r>
        <w:rPr>
          <w:lang w:val="id_ID" w:bidi="id_ID"/>
        </w:rPr>
        <w:t xml:space="preserve">. Di sini, Tuhan merujuk pada Allah sendiri. Lihat Daftar Kata Utama untuk lebih lanjut tentang </w:t>
      </w:r>
      <w:r>
        <w:rPr>
          <w:lang w:val="id_ID" w:bidi="id_ID"/>
        </w:rPr>
        <w:t>Tuhan</w:t>
      </w:r>
      <w:r>
        <w:rPr>
          <w:lang w:val="id_ID" w:bidi="id_ID"/>
        </w:rPr>
        <w:t>. Gunakan kata yang sama yang digunakan dalam kisah-kisah sebelumnya untuk Tuhan.</w:t>
      </w:r>
    </w:p>
    <w:p>
      <w:pPr/>
      <w:r>
        <w:rPr>
          <w:lang w:val="id_ID" w:bidi="id_ID"/>
        </w:rPr>
      </w:r>
      <w:r>
        <w:rPr>
          <w:lang w:val="id_ID" w:bidi="id_ID"/>
        </w:rPr>
        <w:t xml:space="preserve">Herodes </w:t>
      </w:r>
      <w:r>
        <w:rPr>
          <w:b/>
          <w:lang w:val="id_ID" w:bidi="id_ID"/>
        </w:rPr>
        <w:t>dimakan oleh cacing</w:t>
      </w:r>
      <w:r>
        <w:rPr>
          <w:lang w:val="id_ID" w:bidi="id_ID"/>
        </w:rPr>
        <w:t xml:space="preserve">. Ada beberapa jenis cacing yang dapat masuk ke dalam perut seseorang dan memakan bagian dalam tubuh mereka. Hal ini menyebabkan kerusakan besar pada bagian-bagian tubuh yang diperlukan untuk menjaga tubuh tetap sehat dan hidup. Lukas mungkin merujuk pada jenis cacing ini. Namun, para penulis zaman dahulu kadang-kadang menggunakan istilah "dimakan cacing" untuk menggambarkan kematian mengerikan orang-orang yang sangat jahat. Lukas tidak memberikan makna yang tepat. Herodes </w:t>
      </w:r>
      <w:r>
        <w:rPr>
          <w:b/>
          <w:lang w:val="id_ID" w:bidi="id_ID"/>
        </w:rPr>
        <w:t>menghembuskan napas terakhir</w:t>
      </w:r>
      <w:r>
        <w:rPr>
          <w:lang w:val="id_ID" w:bidi="id_ID"/>
        </w:rPr>
        <w:t xml:space="preserve">, atau meninggal. </w:t>
      </w:r>
    </w:p>
    <w:p>
      <w:pPr/>
      <w:r>
        <w:rPr>
          <w:lang w:val="id_ID" w:bidi="id_ID"/>
        </w:rPr>
      </w:r>
      <w:r>
        <w:rPr>
          <w:lang w:val="id_ID" w:bidi="id_ID"/>
        </w:rPr>
        <w:t>Tunjukkan gambar cacing yang menginfeksi orang di bagian dalam tubuh—</w:t>
      </w:r>
      <w:r>
        <w:rPr>
          <w:lang w:val="id_ID" w:bidi="id_ID"/>
        </w:rPr>
        <w:t>cacing usus</w:t>
      </w:r>
      <w:r>
        <w:rPr>
          <w:lang w:val="id_ID" w:bidi="id_ID"/>
        </w:rPr>
        <w:t>.</w:t>
      </w:r>
    </w:p>
    <w:p>
      <w:pPr/>
      <w:r>
        <w:rPr>
          <w:lang w:val="id_ID" w:bidi="id_ID"/>
        </w:rPr>
      </w:r>
      <w:r>
        <w:rPr>
          <w:lang w:val="id_ID" w:bidi="id_ID"/>
        </w:rPr>
        <w:t xml:space="preserve">Tetapi firman Allah terus tumbuh dan bertambah banyak. </w:t>
      </w:r>
      <w:r>
        <w:rPr>
          <w:b/>
          <w:lang w:val="id_ID" w:bidi="id_ID"/>
        </w:rPr>
        <w:t>Firman Allah</w:t>
      </w:r>
      <w:r>
        <w:rPr>
          <w:lang w:val="id_ID" w:bidi="id_ID"/>
        </w:rPr>
        <w:t xml:space="preserve"> merujuk pada pesan Kristen, kabar baik tentang Yesus. </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teks tersebut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kutipan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12:25–13:3</w:t>
      </w:r>
      <w:r>
        <w:rPr>
          <w:lang w:val="id_ID" w:bidi="id_ID"/>
        </w:rPr>
      </w:r>
    </w:p>
    <w:p>
      <w:pPr>
        <w:pStyle w:val="Heading3"/>
      </w:pPr>
      <w:r>
        <w:rPr>
          <w:lang w:val="id_ID" w:bidi="id_ID"/>
        </w:rPr>
        <w:t>Dengar dan Renungkan</w:t>
      </w:r>
    </w:p>
    <w:p>
      <w:pPr/>
      <w:r>
        <w:rPr>
          <w:lang w:val="id_ID" w:bidi="id_ID"/>
        </w:rPr>
      </w:r>
      <w:r>
        <w:rPr>
          <w:lang w:val="id_ID" w:bidi="id_ID"/>
        </w:rPr>
        <w:t>Dengarkan Kisah Para Rasul 12:25–13:3 dan simpanlah di dalam hati Anda. Dengarkan teks ini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tidak Anda sukai atau tidak mengerti?</w:t>
      </w:r>
    </w:p>
    <w:p>
      <w:pPr>
        <w:pStyle w:val="ListBullet"/>
        <w:spacing w:line="240" w:lineRule="auto"/>
        <w:ind w:left="720"/>
      </w:pPr>
      <w:r>
        <w:rPr>
          <w:lang w:val="id_ID" w:bidi="id_ID"/>
        </w:rPr>
      </w:r>
      <w:r>
        <w:rPr>
          <w:lang w:val="id_ID" w:bidi="id_ID"/>
        </w:rPr>
        <w:t xml:space="preserve">Apa yang kisah ini ceritakan kepada kita tentang Yesus dan Roh Kudus? </w:t>
      </w:r>
    </w:p>
    <w:p>
      <w:pPr>
        <w:pStyle w:val="ListBullet"/>
        <w:spacing w:line="240" w:lineRule="auto"/>
        <w:ind w:left="720"/>
      </w:pPr>
      <w:r>
        <w:rPr>
          <w:lang w:val="id_ID" w:bidi="id_ID"/>
        </w:rPr>
      </w:r>
      <w:r>
        <w:rPr>
          <w:lang w:val="id_ID" w:bidi="id_ID"/>
        </w:rPr>
        <w:t>Apa yang dikisahkan cerita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dimengerti.</w:t>
      </w:r>
    </w:p>
    <w:p>
      <w:pPr/>
      <w:r>
        <w:rPr>
          <w:lang w:val="id_ID" w:bidi="id_ID"/>
        </w:rPr>
      </w:r>
      <w:r>
        <w:rPr>
          <w:lang w:val="id_ID" w:bidi="id_ID"/>
        </w:rPr>
        <w:t xml:space="preserve">Dalam perikop sebelumnya, Raja Herodes Agripa telah menganiaya para pengikut Yesus di Yudea. Namun, di Kaisarea Herodes menerima pujian dari orang-orang bukannya menyuruh mereka memuji Allah. Allah mengutus malaikat yang menimpakan penyakit kepada Herodes, menyebabkan kematian Herodes. Meskipun Herodes Agripa menyakiti banyak pengikut Yesus, kabar baik tentang Yesus terus menyebar dan bertambah banyak. </w:t>
      </w:r>
    </w:p>
    <w:p>
      <w:pPr/>
      <w:r>
        <w:rPr>
          <w:lang w:val="id_ID" w:bidi="id_ID"/>
        </w:rPr>
      </w:r>
      <w:r>
        <w:rPr>
          <w:lang w:val="id_ID" w:bidi="id_ID"/>
        </w:rPr>
        <w:t>Lukas kembali menulis tentang Barnabas dan Saulus. Sebelumnya, Agabus telah bernubuat bahwa akan terjadi bencana kelaparan di Yudea. Barnabas dan Saulus membawa sumbangan dari jemaat di Antiokhia ke jemaat di Yudea. Sekarang Barnabas dan Saulus telah menyelesaikan misi mereka, atau menyelesaikan pelayanan mereka. Mereka memberikan sumbangan itu kepada para pemimpin jemaat di Yudea.</w:t>
      </w:r>
    </w:p>
    <w:p>
      <w:pPr/>
      <w:r>
        <w:rPr>
          <w:lang w:val="id_ID" w:bidi="id_ID"/>
        </w:rPr>
      </w:r>
      <w:r>
        <w:rPr>
          <w:lang w:val="id_ID" w:bidi="id_ID"/>
        </w:rPr>
        <w:t xml:space="preserve">Tampilkan peta yang mencakup </w:t>
      </w:r>
      <w:r>
        <w:rPr>
          <w:lang w:val="id_ID" w:bidi="id_ID"/>
        </w:rPr>
        <w:t>Antiokhia di Siria, wilayah Yahudi di Yudea, Yerusalem, Siprus, wilayah Afrika Utara, Kirene, dan Kilikia</w:t>
      </w:r>
      <w:r>
        <w:rPr>
          <w:lang w:val="id_ID" w:bidi="id_ID"/>
        </w:rPr>
        <w:t xml:space="preserve">. </w:t>
      </w:r>
    </w:p>
    <w:p>
      <w:pPr/>
      <w:r>
        <w:rPr>
          <w:lang w:val="id_ID" w:bidi="id_ID"/>
        </w:rPr>
      </w:r>
      <w:r>
        <w:rPr>
          <w:lang w:val="id_ID" w:bidi="id_ID"/>
        </w:rPr>
        <w:t xml:space="preserve">Beberapa terjemahan mengatakan bahwa Barnabas dan Saulus kembali </w:t>
      </w:r>
      <w:r>
        <w:rPr>
          <w:b/>
          <w:lang w:val="id_ID" w:bidi="id_ID"/>
        </w:rPr>
        <w:t>ke</w:t>
      </w:r>
      <w:r>
        <w:rPr>
          <w:lang w:val="id_ID" w:bidi="id_ID"/>
        </w:rPr>
        <w:t xml:space="preserve"> Yerusalem. Para cendekiawan percaya bahwa bacaan yang benar adalah Barnabas dan Saulus kembali </w:t>
      </w:r>
      <w:r>
        <w:rPr>
          <w:b/>
          <w:lang w:val="id_ID" w:bidi="id_ID"/>
        </w:rPr>
        <w:t>dari</w:t>
      </w:r>
      <w:r>
        <w:rPr>
          <w:lang w:val="id_ID" w:bidi="id_ID"/>
        </w:rPr>
        <w:t xml:space="preserve"> Yerusalem. Kisah sebelumnya tentang Barnabas dan Saulus yang menyampaikan sumbangan itu memudahkan kita untuk menyimpulkan bahwa mereka memang kembali dari Yerusalem ke Antiokhia. Selain itu, kisah selanjutnya yang dicatat Lukas terjadi saat Barnabas dan Saulus berada di Antiokhia. Sangat masuk akal bahwa mereka kembali </w:t>
      </w:r>
      <w:r>
        <w:rPr>
          <w:b/>
          <w:lang w:val="id_ID" w:bidi="id_ID"/>
        </w:rPr>
        <w:t>dari</w:t>
      </w:r>
      <w:r>
        <w:rPr>
          <w:lang w:val="id_ID" w:bidi="id_ID"/>
        </w:rPr>
        <w:t xml:space="preserve"> Yerusalem </w:t>
      </w:r>
      <w:r>
        <w:rPr>
          <w:b/>
          <w:lang w:val="id_ID" w:bidi="id_ID"/>
        </w:rPr>
        <w:t>ke</w:t>
      </w:r>
      <w:r>
        <w:rPr>
          <w:lang w:val="id_ID" w:bidi="id_ID"/>
        </w:rPr>
        <w:t xml:space="preserve"> Antiokhia. Barnabas dan Saulus membawa Yohanes Markus bersama mereka ke Antiokhia. Yohanes Markus adalah sepupu Barnabas. Lukas memperkenalkan Yohanes Markus dalam kisah pelarian Petrus dari penjara. Yohanes Markus menulis Injil Markus. </w:t>
      </w:r>
    </w:p>
    <w:p>
      <w:pPr/>
      <w:r>
        <w:rPr>
          <w:lang w:val="id_ID" w:bidi="id_ID"/>
        </w:rPr>
      </w:r>
      <w:r>
        <w:rPr>
          <w:lang w:val="id_ID" w:bidi="id_ID"/>
        </w:rPr>
        <w:t xml:space="preserve">Ingatlah bahwa penganiayaan dimulai di Yerusalem setelah Stefanus dilempari batu karena membagikan kabar baik tentang Yesus. Kemudian beberapa pengikut Yesus melarikan diri ke Antiokhia. Beberapa orang percaya membagikan kabar baik tentang Yesus kepada orang Yahudi maupun non-Yahudi, dan jemaat di Antiokhia tumbuh dengan cepat. Barnabas dan Saulus telah menghabiskan banyak waktu mengajar dan melayani jemaat di Antiokhia. Ingatlah bahwa Antiokhia adalah kota penting pada saat ini. </w:t>
      </w:r>
    </w:p>
    <w:p>
      <w:pPr/>
      <w:r>
        <w:rPr>
          <w:lang w:val="id_ID" w:bidi="id_ID"/>
        </w:rPr>
      </w:r>
      <w:r>
        <w:rPr>
          <w:lang w:val="id_ID" w:bidi="id_ID"/>
        </w:rPr>
        <w:t xml:space="preserve">Pada jemaat di Antiokhia terdapat para nabi dan pengajar. Para nabi menerima pesan dari Allah untuk diberikan kepada orang-orang. Para pengajar mengajarkan cara hidup sebagai pengikut Yesus, sesuai dengan ajaran-ajaran Yesus. Kebanyakan cendekiawan berpendapat bahwa kelima laki-laki yang disebutkan dalam teks tersebut adalah nabi sekaligus pengajar. Teks itu tidak membagi mereka menjadi dua kelompok. Semua laki-laki itu dipimpin oleh roh Allah untuk mengajar dan memimpin orang-orang percaya di Antiokhia. Kita dapat melihat bahwa hal ini benar karena Roh Kudus menuntun mereka untuk mengutus Barnabas dan Saulus. </w:t>
      </w:r>
    </w:p>
    <w:p>
      <w:pPr/>
      <w:r>
        <w:rPr>
          <w:lang w:val="id_ID" w:bidi="id_ID"/>
        </w:rPr>
      </w:r>
      <w:r>
        <w:rPr>
          <w:lang w:val="id_ID" w:bidi="id_ID"/>
        </w:rPr>
        <w:t xml:space="preserve">Dalam budaya Anda, apa saja persyaratan untuk menjadi pemimpin dalam komunitas? Apa persyaratan untuk menjadi seorang pemimpin dalam jemaat? Apa peran para pemimpin jemaat? </w:t>
      </w:r>
    </w:p>
    <w:p>
      <w:pPr/>
      <w:r>
        <w:rPr>
          <w:lang w:val="id_ID" w:bidi="id_ID"/>
        </w:rPr>
      </w:r>
      <w:r>
        <w:rPr>
          <w:lang w:val="id_ID" w:bidi="id_ID"/>
        </w:rPr>
        <w:t xml:space="preserve">Barnabas adalah Orang Lewi dari Siprus. Simeon juga disebut Niger. Niger berarti hitam, jadi Simeon mungkin memiliki kulit gelap dan berasal dari Afrika Utara. Lukius adalah orang Romawi dari Kirene di Afrika Utara. Lukius bukan Lukas, penulis Kisah Para Rasul. Menahem dibesarkan bersama Herodes Antipas, sang penguasa daerah, atau gubernur. Antipas adalah gubernur selama masa pelayanan Yesus. Saulus adalah orang Farisi dari Kilikia. Urutan nama-nama tersebut mungkin dari yang tertua hingga yang termuda. </w:t>
      </w:r>
    </w:p>
    <w:p>
      <w:pPr/>
      <w:r>
        <w:rPr>
          <w:lang w:val="id_ID" w:bidi="id_ID"/>
        </w:rPr>
      </w:r>
      <w:r>
        <w:rPr>
          <w:lang w:val="id_ID" w:bidi="id_ID"/>
        </w:rPr>
        <w:t xml:space="preserve">Tampilkan peta yang mencakup Antiokhia di Siria, wilayah Yahudi di Yudea, Yerusalem, Siprus, wilayah Afrika Utara, Kirene, dan Kilikia. </w:t>
      </w:r>
    </w:p>
    <w:p>
      <w:pPr/>
      <w:r>
        <w:rPr>
          <w:lang w:val="id_ID" w:bidi="id_ID"/>
        </w:rPr>
      </w:r>
      <w:r>
        <w:rPr>
          <w:lang w:val="id_ID" w:bidi="id_ID"/>
        </w:rPr>
        <w:t xml:space="preserve">Mereka sedang menyembah Tuhan dan berpuasa. Sebagian besar cendekiawan berpendapat bahwa "mereka" merujuk pada kelima pemimpin tersebut, sementara yang lain berpendapat bahwa "mereka" berarti seluruh jemaat Antiokhia. Atau, bisa jadi kelima pemimpin itu sedang melayani Tuhan dan berpuasa di hadapan seluruh jemaat. Melayani, atau menyembah, Tuhan berarti melayani Tuhan dalam tugas-tugas resmi. Kata "melayani" digunakan untuk menyatakan tugas-tugas imamat dalam Perjanjian Lama, tetapi di sini kata tersebut merujuk pada pelayanan di gereja Kristen. Melayani Allah berarti menghormati-Nya, jadi mereka juga menyembah Tuhan, seperti yang dikatakan beberapa terjemahan. Mereka berpuasa, atau tidak makan dan minum untuk berkonsentrasi dalam beribadah kepada Allah. Puasa adalah kebiasaan Yahudi kuno yang dilakukan oleh beberapa orang Kristen mula-mula. Berpuasa disertai ibadah mungkin berarti bahwa para pemimpin memiliki waktu khusus untuk mengabdikan diri kepada Allah. </w:t>
      </w:r>
    </w:p>
    <w:p>
      <w:pPr/>
      <w:r>
        <w:rPr>
          <w:lang w:val="id_ID" w:bidi="id_ID"/>
        </w:rPr>
      </w:r>
      <w:r>
        <w:rPr>
          <w:lang w:val="id_ID" w:bidi="id_ID"/>
        </w:rPr>
        <w:t>Dalam budaya Anda, apa alasan orang-orang tidak makan atau minum? Apa saja praktik lain yang dilakukan saat berpuasa?</w:t>
      </w:r>
    </w:p>
    <w:p>
      <w:pPr/>
      <w:r>
        <w:rPr>
          <w:lang w:val="id_ID" w:bidi="id_ID"/>
        </w:rPr>
      </w:r>
      <w:r>
        <w:rPr>
          <w:lang w:val="id_ID" w:bidi="id_ID"/>
        </w:rPr>
        <w:t xml:space="preserve">Roh Kudus berbicara kepada satu atau lebih dari lima pemimpin, yang kemudian menyampaikan pesan itu kepada jemaat. Roh Kudus memberi petunjuk kepada jemaat agar mengkhususkan Barnabas dan Saulus untuk pekerjaan yang telah Roh Kudus tetapkan bagi mereka. Dalam bahasa Yunani, perintah Roh Kudus untuk mengkhususkan Barnabas dan Saulus diberikan dengan mendesak, untuk segera ditaati. Allah sudah memutuskan untuk mengutus Barnabas dan Saulus untuk tujuan khusus. Jemaat mengutus mereka, sebagai tanggapan atas arahan Roh Kudus. Roh Kudus memimpin jemaat dalam misi itu. Di seluruh Kisah Para Rasul, Allah memulai setiap kemajuan baru dari kabar baik, dan jemaat melakukan bagiannya untuk taat. </w:t>
      </w:r>
    </w:p>
    <w:p>
      <w:pPr/>
      <w:r>
        <w:rPr>
          <w:lang w:val="id_ID" w:bidi="id_ID"/>
        </w:rPr>
      </w:r>
      <w:r>
        <w:rPr>
          <w:lang w:val="id_ID" w:bidi="id_ID"/>
        </w:rPr>
        <w:t xml:space="preserve">Tidak jelas siapa yang berpuasa dan berdoa serta menumpangkan tangan mereka ke atas Barnabas dan Saulus. "Mereka" dapat merujuk pada tiga nabi dan pengajar lainnya saja, atau seluruh jemaat di Antiokhia. Penumpangan tangan berasal dari kebiasaan Yahudi. Menumpangkan atau meletakkan tangan ke atas seseorang adalah simbol memberikan berkat dan otoritas untuk suatu tugas khusus. Jemaat mengakui bahwa Allah telah memberikan tanggung jawab dan kekuatan kepada Barnabas dan Saulus untuk misi itu. Jemaat memberikan berkat dan persetujuan mereka dengan menumpangkan tangan ke atas Barnabas dan Saulus. Kemudian jemaat mengutus Barnabas dan Saulus pergi. </w:t>
      </w:r>
    </w:p>
    <w:p>
      <w:pPr/>
      <w:r>
        <w:rPr>
          <w:lang w:val="id_ID" w:bidi="id_ID"/>
        </w:rPr>
      </w:r>
      <w:r>
        <w:rPr>
          <w:lang w:val="id_ID" w:bidi="id_ID"/>
        </w:rPr>
        <w:t xml:space="preserve">Diskusikan dengan tim penerjemahan Anda: Bagaimana orang-orang ditugaskan untuk tugas-tugas khusus dalam budaya Anda? Upacara apa saja yang dilakukan? Bagaimana mereka dipersiapkan untuk tugas tersebut? Apa yang dilakukan komunitas Anda sebelum mengutus seseorang melakukan perjalanan? </w:t>
      </w:r>
    </w:p>
    <w:p>
      <w:pPr/>
      <w:r>
        <w:rPr>
          <w:lang w:val="id_ID" w:bidi="id_ID"/>
        </w:rPr>
      </w:r>
      <w:r>
        <w:rPr>
          <w:lang w:val="id_ID" w:bidi="id_ID"/>
        </w:rPr>
        <w:t xml:space="preserve">Dimulai dari perikop ini, Lukas mengalihkan fokus Kisah Para Rasul kepada Paulus. Bagian dari Kisah Para Rasul ini merupakan titik balik. Mulai dari sini, fokusnya tertuju pada Saulus, yang kemudian disebut Paulus. Lukas menulis banyak dalam Kisah Para Rasul tentang perjalanan Paulus untuk membagikan kabar baik tentang Yesus. Catatan itu mengikuti Paulus ketika dia pindah dari satu tempat ke tempat lain. Terdapat tiga tema dalam bagian selanjutnya dari Kisah Para Rasul. Pertama, semakin banyak orang non-Yahudi, atau orang-orang bukan Yahudi, yang tertarik dengan kabar baik tersebut. Kedua, sebagian orang Yahudi menolak penyebaran kabar baik tersebut. Ketiga, ketika Paulus melakukan perjalanan dan mengajar, semakin banyak orang percaya kepada Yesus. </w:t>
      </w:r>
      <w:r>
        <w:rPr>
          <w:lang w:val="id_ID" w:bidi="id_ID"/>
        </w:rPr>
      </w:r>
    </w:p>
    <w:p>
      <w:pPr>
        <w:pStyle w:val="Heading3"/>
      </w:pPr>
      <w:r>
        <w:rPr>
          <w:lang w:val="id_ID" w:bidi="id_ID"/>
        </w:rPr>
        <w:t>Menjelaskan Adegan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Dalam sesi ini, Anda akan membantu kelompok memvisualisasikan kisah ini. Anda akan membantu kelompok menentukan adegan, latar, dan karakter dari kisah ini.</w:t>
      </w:r>
    </w:p>
    <w:p>
      <w:pPr/>
      <w:r>
        <w:rPr>
          <w:lang w:val="id_ID" w:bidi="id_ID"/>
        </w:rPr>
      </w:r>
      <w:r>
        <w:rPr>
          <w:lang w:val="id_ID" w:bidi="id_ID"/>
        </w:rPr>
        <w:t>Kisah ini memiliki tiga adegan.</w:t>
      </w:r>
    </w:p>
    <w:p>
      <w:pPr/>
      <w:r>
        <w:rPr>
          <w:lang w:val="id_ID" w:bidi="id_ID"/>
        </w:rPr>
      </w:r>
      <w:r>
        <w:rPr>
          <w:b/>
          <w:lang w:val="id_ID" w:bidi="id_ID"/>
        </w:rPr>
        <w:t>Adegan pertama:</w:t>
      </w:r>
      <w:r>
        <w:rPr>
          <w:lang w:val="id_ID" w:bidi="id_ID"/>
        </w:rPr>
        <w:t xml:space="preserve"> Barnabas dan Saulus menyelesaikan tugas pemberian sumbangan kepada jemaat di Yudea. Mereka meninggalkan Yerusalem dan kembali ke Antiokhia di Siria. Mereka membawa Yohanes Markus bersama mereka ke Antiokhia. </w:t>
      </w:r>
    </w:p>
    <w:p>
      <w:pPr/>
      <w:r>
        <w:rPr>
          <w:lang w:val="id_ID" w:bidi="id_ID"/>
        </w:rPr>
      </w:r>
      <w:r>
        <w:rPr>
          <w:b/>
          <w:lang w:val="id_ID" w:bidi="id_ID"/>
        </w:rPr>
        <w:t>Adegan kedua:</w:t>
      </w:r>
      <w:r>
        <w:rPr>
          <w:lang w:val="id_ID" w:bidi="id_ID"/>
        </w:rPr>
        <w:t xml:space="preserve"> Barnabas, Simeon, Lukius, Menahem dan Saulus adalah beberapa nabi dan pengajar di antara para pengikut Yesus di Antiokhia. Ketika para pemimpin jemaat sedang berdoa dan berpuasa, Roh Kudus berkata untuk mengkhususkan Barnabas dan Saulus untuk pekerjaan yang telah Allah pilih untuk mereka lakukan. </w:t>
      </w:r>
    </w:p>
    <w:p>
      <w:pPr/>
      <w:r>
        <w:rPr>
          <w:lang w:val="id_ID" w:bidi="id_ID"/>
        </w:rPr>
      </w:r>
      <w:r>
        <w:rPr>
          <w:b/>
          <w:lang w:val="id_ID" w:bidi="id_ID"/>
        </w:rPr>
        <w:t>Adegan ketiga:</w:t>
      </w:r>
      <w:r>
        <w:rPr>
          <w:lang w:val="id_ID" w:bidi="id_ID"/>
        </w:rPr>
        <w:t xml:space="preserve"> Jemaat di Antiokhia berpuasa dan berdoa lagi. Kemudian mereka menumpangkan tangan mereka ke atas Barnabas dan Saulus dan mengutus mereka. </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Barnabas</w:t>
      </w:r>
    </w:p>
    <w:p>
      <w:pPr>
        <w:pStyle w:val="ListBullet"/>
        <w:spacing w:line="240" w:lineRule="auto"/>
        <w:ind w:left="720"/>
      </w:pPr>
      <w:r>
        <w:rPr>
          <w:lang w:val="id_ID" w:bidi="id_ID"/>
        </w:rPr>
      </w:r>
      <w:r>
        <w:rPr>
          <w:lang w:val="id_ID" w:bidi="id_ID"/>
        </w:rPr>
        <w:t>Saulus</w:t>
      </w:r>
    </w:p>
    <w:p>
      <w:pPr>
        <w:pStyle w:val="ListBullet"/>
        <w:spacing w:line="240" w:lineRule="auto"/>
        <w:ind w:left="720"/>
      </w:pPr>
      <w:r>
        <w:rPr>
          <w:lang w:val="id_ID" w:bidi="id_ID"/>
        </w:rPr>
      </w:r>
      <w:r>
        <w:rPr>
          <w:lang w:val="id_ID" w:bidi="id_ID"/>
        </w:rPr>
        <w:t>Yohanes Markus</w:t>
      </w:r>
    </w:p>
    <w:p>
      <w:pPr>
        <w:pStyle w:val="ListBullet"/>
        <w:spacing w:line="240" w:lineRule="auto"/>
        <w:ind w:left="720"/>
      </w:pPr>
      <w:r>
        <w:rPr>
          <w:lang w:val="id_ID" w:bidi="id_ID"/>
        </w:rPr>
      </w:r>
      <w:r>
        <w:rPr>
          <w:lang w:val="id_ID" w:bidi="id_ID"/>
        </w:rPr>
        <w:t>Jemaat di Antiokhia di Siria</w:t>
      </w:r>
    </w:p>
    <w:p>
      <w:pPr>
        <w:pStyle w:val="ListBullet"/>
        <w:spacing w:line="240" w:lineRule="auto"/>
        <w:ind w:left="720"/>
      </w:pPr>
      <w:r>
        <w:rPr>
          <w:lang w:val="id_ID" w:bidi="id_ID"/>
        </w:rPr>
      </w:r>
      <w:r>
        <w:rPr>
          <w:lang w:val="id_ID" w:bidi="id_ID"/>
        </w:rPr>
        <w:t>Simeon</w:t>
      </w:r>
    </w:p>
    <w:p>
      <w:pPr>
        <w:pStyle w:val="ListBullet"/>
        <w:spacing w:line="240" w:lineRule="auto"/>
        <w:ind w:left="720"/>
      </w:pPr>
      <w:r>
        <w:rPr>
          <w:lang w:val="id_ID" w:bidi="id_ID"/>
        </w:rPr>
      </w:r>
      <w:r>
        <w:rPr>
          <w:lang w:val="id_ID" w:bidi="id_ID"/>
        </w:rPr>
        <w:t>Lukius</w:t>
      </w:r>
    </w:p>
    <w:p>
      <w:pPr>
        <w:pStyle w:val="ListBullet"/>
        <w:spacing w:line="240" w:lineRule="auto"/>
        <w:ind w:left="720"/>
      </w:pPr>
      <w:r>
        <w:rPr>
          <w:lang w:val="id_ID" w:bidi="id_ID"/>
        </w:rPr>
      </w:r>
      <w:r>
        <w:rPr>
          <w:lang w:val="id_ID" w:bidi="id_ID"/>
        </w:rPr>
        <w:t>Menahem</w:t>
      </w:r>
    </w:p>
    <w:p>
      <w:pPr>
        <w:pStyle w:val="ListBullet"/>
        <w:spacing w:line="240" w:lineRule="auto"/>
        <w:ind w:left="720"/>
      </w:pPr>
      <w:r>
        <w:rPr>
          <w:lang w:val="id_ID" w:bidi="id_ID"/>
        </w:rPr>
      </w:r>
      <w:r>
        <w:rPr>
          <w:lang w:val="id_ID" w:bidi="id_ID"/>
        </w:rPr>
        <w:t>Roh Kudus</w:t>
      </w:r>
    </w:p>
    <w:p>
      <w:pPr/>
      <w:r>
        <w:rPr>
          <w:lang w:val="id_ID" w:bidi="id_ID"/>
        </w:rPr>
      </w:r>
      <w:r>
        <w:rPr>
          <w:lang w:val="id_ID" w:bidi="id_ID"/>
        </w:rPr>
        <w:t xml:space="preserve">Dalam sesi ini, minta kelompok untuk membuat papan cerita, membuat 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Kisah ini dimulai di Yerusalem. Barnabas dan Saulus telah menyampaikan sumbangan yang dikirim oleh jemaat di Antiokhia kepada para pengikut Yesus di Yudea. Sumbangan itu adalah untuk membantu orang-orang percaya di Yudea selama bencana kelaparan. Barnabas dan Saulus telah menyelesaikan tugas mereka. Mereka kembali ke Antiokhia dan membawa sepupu Barnabas, Yohanes Markus, bersama mereka.</w:t>
      </w:r>
    </w:p>
    <w:p>
      <w:pPr/>
      <w:r>
        <w:rPr>
          <w:lang w:val="id_ID" w:bidi="id_ID"/>
        </w:rPr>
      </w:r>
      <w:r>
        <w:rPr>
          <w:lang w:val="id_ID" w:bidi="id_ID"/>
        </w:rPr>
        <w:t xml:space="preserve">Lima laki-laki terdaftar sebagai nabi dan pengajar di jemaat Antiokhia: Barnabas, seorang Lewi dari Siprus; Simeon, yang disebut Niger; Lukius, orang Romawi dari Kirene; Menahem, yang dibesarkan bersama Herodes Antipas; dan Saulus, seorang Farisi dari Kilikia. </w:t>
      </w:r>
    </w:p>
    <w:p>
      <w:pPr/>
      <w:r>
        <w:rPr>
          <w:lang w:val="id_ID" w:bidi="id_ID"/>
        </w:rPr>
      </w:r>
      <w:r>
        <w:rPr>
          <w:lang w:val="id_ID" w:bidi="id_ID"/>
        </w:rPr>
        <w:t xml:space="preserve">Dalam bahasa Anda, bagaimana Anda memperkenalkan orang-orang dalam sebuah daftar? </w:t>
      </w:r>
    </w:p>
    <w:p>
      <w:pPr/>
      <w:r>
        <w:rPr>
          <w:lang w:val="id_ID" w:bidi="id_ID"/>
        </w:rPr>
      </w:r>
      <w:r>
        <w:rPr>
          <w:lang w:val="id_ID" w:bidi="id_ID"/>
        </w:rPr>
        <w:t xml:space="preserve">Penting untuk dicatat bahwa dua kali dalam perikop ini tidak jelas secara pasti siapa yang dimaksud dengan kata "mereka". "Mereka" bisa berarti hanya lima nabi dan pengajar yang melayani Tuhan dan berpuasa, atau bisa juga berarti seluruh jemaat di Antiokhia melayani Tuhan dan berpuasa. Dan "mereka" dapat berarti hanya lima nabi dan pengajar yang berpuasa, berdoa, dan menumpangkan tangan ke atas Barnabas dan Saulus, atau bisa berarti seluruh jemaat. </w:t>
      </w:r>
    </w:p>
    <w:p>
      <w:pPr/>
      <w:r>
        <w:rPr>
          <w:lang w:val="id_ID" w:bidi="id_ID"/>
        </w:rPr>
      </w:r>
      <w:r>
        <w:rPr>
          <w:lang w:val="id_ID" w:bidi="id_ID"/>
        </w:rPr>
        <w:t xml:space="preserve">Penting untuk dicatat bahwa Roh Kudus berbicara </w:t>
      </w:r>
      <w:r>
        <w:rPr>
          <w:b/>
          <w:lang w:val="id_ID" w:bidi="id_ID"/>
        </w:rPr>
        <w:t>ketika</w:t>
      </w:r>
      <w:r>
        <w:rPr>
          <w:lang w:val="id_ID" w:bidi="id_ID"/>
        </w:rPr>
        <w:t xml:space="preserve"> mereka sedang berdoa dan berpuasa. Orang-orang percaya dengan sangat intens mencari Allah, dan Allah menjawab. Ketika Roh Kudus berkata kepada mereka untuk menetapkan Saulus dan Barnabas untuk pekerjaan Allah, jemaat pun taat.</w:t>
      </w:r>
      <w:r>
        <w:rPr>
          <w:lang w:val="id_ID" w:bidi="id_ID"/>
        </w:rPr>
      </w:r>
    </w:p>
    <w:p>
      <w:pPr>
        <w:pStyle w:val="Heading3"/>
      </w:pPr>
      <w:r>
        <w:rPr>
          <w:lang w:val="id_ID" w:bidi="id_ID"/>
        </w:rPr>
        <w:t>Memperagakan Bacaan</w:t>
      </w:r>
    </w:p>
    <w:p>
      <w:pPr/>
      <w:r>
        <w:rPr>
          <w:lang w:val="id_ID" w:bidi="id_ID"/>
        </w:rPr>
      </w:r>
      <w:r>
        <w:rPr>
          <w:lang w:val="id_ID" w:bidi="id_ID"/>
        </w:rPr>
        <w:t>Dengarkan teks satu 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tiga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Barnabas</w:t>
      </w:r>
    </w:p>
    <w:p>
      <w:pPr>
        <w:pStyle w:val="ListBullet"/>
        <w:spacing w:line="240" w:lineRule="auto"/>
        <w:ind w:left="720"/>
      </w:pPr>
      <w:r>
        <w:rPr>
          <w:lang w:val="id_ID" w:bidi="id_ID"/>
        </w:rPr>
      </w:r>
      <w:r>
        <w:rPr>
          <w:lang w:val="id_ID" w:bidi="id_ID"/>
        </w:rPr>
        <w:t>Saulus</w:t>
      </w:r>
    </w:p>
    <w:p>
      <w:pPr>
        <w:pStyle w:val="ListBullet"/>
        <w:spacing w:line="240" w:lineRule="auto"/>
        <w:ind w:left="720"/>
      </w:pPr>
      <w:r>
        <w:rPr>
          <w:lang w:val="id_ID" w:bidi="id_ID"/>
        </w:rPr>
      </w:r>
      <w:r>
        <w:rPr>
          <w:lang w:val="id_ID" w:bidi="id_ID"/>
        </w:rPr>
        <w:t>Yohanes Markus</w:t>
      </w:r>
    </w:p>
    <w:p>
      <w:pPr>
        <w:pStyle w:val="ListBullet"/>
        <w:spacing w:line="240" w:lineRule="auto"/>
        <w:ind w:left="720"/>
      </w:pPr>
      <w:r>
        <w:rPr>
          <w:lang w:val="id_ID" w:bidi="id_ID"/>
        </w:rPr>
      </w:r>
      <w:r>
        <w:rPr>
          <w:lang w:val="id_ID" w:bidi="id_ID"/>
        </w:rPr>
        <w:t>Jemaat di Antiokhia di Siria</w:t>
      </w:r>
    </w:p>
    <w:p>
      <w:pPr>
        <w:pStyle w:val="ListBullet"/>
        <w:spacing w:line="240" w:lineRule="auto"/>
        <w:ind w:left="720"/>
      </w:pPr>
      <w:r>
        <w:rPr>
          <w:lang w:val="id_ID" w:bidi="id_ID"/>
        </w:rPr>
      </w:r>
      <w:r>
        <w:rPr>
          <w:lang w:val="id_ID" w:bidi="id_ID"/>
        </w:rPr>
        <w:t>Simeon</w:t>
      </w:r>
    </w:p>
    <w:p>
      <w:pPr>
        <w:pStyle w:val="ListBullet"/>
        <w:spacing w:line="240" w:lineRule="auto"/>
        <w:ind w:left="720"/>
      </w:pPr>
      <w:r>
        <w:rPr>
          <w:lang w:val="id_ID" w:bidi="id_ID"/>
        </w:rPr>
      </w:r>
      <w:r>
        <w:rPr>
          <w:lang w:val="id_ID" w:bidi="id_ID"/>
        </w:rPr>
        <w:t>Lukius</w:t>
      </w:r>
    </w:p>
    <w:p>
      <w:pPr>
        <w:pStyle w:val="ListBullet"/>
        <w:spacing w:line="240" w:lineRule="auto"/>
        <w:ind w:left="720"/>
      </w:pPr>
      <w:r>
        <w:rPr>
          <w:lang w:val="id_ID" w:bidi="id_ID"/>
        </w:rPr>
      </w:r>
      <w:r>
        <w:rPr>
          <w:lang w:val="id_ID" w:bidi="id_ID"/>
        </w:rPr>
        <w:t>Menahem</w:t>
      </w:r>
    </w:p>
    <w:p>
      <w:pPr>
        <w:pStyle w:val="ListBullet"/>
        <w:spacing w:line="240" w:lineRule="auto"/>
        <w:ind w:left="720"/>
      </w:pPr>
      <w:r>
        <w:rPr>
          <w:lang w:val="id_ID" w:bidi="id_ID"/>
        </w:rPr>
      </w:r>
      <w:r>
        <w:rPr>
          <w:lang w:val="id_ID" w:bidi="id_ID"/>
        </w:rPr>
        <w:t>Roh Kudus</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Bantulah kelompok untuk mengingat bagian dari kisah tersebut.</w:t>
      </w:r>
    </w:p>
    <w:p>
      <w:pPr/>
      <w:r>
        <w:rPr>
          <w:lang w:val="id_ID" w:bidi="id_ID"/>
        </w:rPr>
      </w:r>
      <w:r>
        <w:rPr>
          <w:lang w:val="id_ID" w:bidi="id_ID"/>
        </w:rPr>
        <w:t xml:space="preserve">Saat tim memerankan kisah ini untuk kedua kali, hentikan mereka pada bagian tertentu. Barnabas dan Saulus menyelesaikan misi mereka di Yudea. Mereka telah menyampaikan pemberian dari jemaat di Antiokhia di Siria untuk membantu para pengikut Yudea di Yerusalem yang mengalami bencana kelaparan. Barnabas dan Saulus kembali ke Antiokhia bersama Yohanes Markus. </w:t>
      </w:r>
    </w:p>
    <w:p>
      <w:pPr>
        <w:pStyle w:val="ListBullet"/>
        <w:spacing w:line="240" w:lineRule="auto"/>
        <w:ind w:left="720"/>
      </w:pPr>
      <w:r>
        <w:rPr>
          <w:lang w:val="id_ID" w:bidi="id_ID"/>
        </w:rPr>
      </w:r>
      <w:r>
        <w:rPr>
          <w:lang w:val="id_ID" w:bidi="id_ID"/>
        </w:rPr>
        <w:t xml:space="preserve">Hentikan adegannya. </w:t>
      </w:r>
    </w:p>
    <w:p>
      <w:pPr>
        <w:pStyle w:val="ListBullet"/>
        <w:spacing w:line="240" w:lineRule="auto"/>
        <w:ind w:left="720"/>
      </w:pPr>
      <w:r>
        <w:rPr>
          <w:lang w:val="id_ID" w:bidi="id_ID"/>
        </w:rPr>
      </w:r>
      <w:r>
        <w:rPr>
          <w:lang w:val="id_ID" w:bidi="id_ID"/>
        </w:rPr>
        <w:t>Tanyakan kepada para aktor yang memerankan Barnabas dan Saulus, "Bagaimana perasaan Anda?" Anda mungkin mendengar hal-hal seperti, "Penuh sukacita," "Bersemangat melihat apa yang telah terjadi di Antiokhia," dan "Senang Yohanes Markus ada bersama kami."</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 xml:space="preserve">Beberapa nabi dan pengajar di jemaat di Antiokhia adalah Barnabas, Simeon, Lukius, Menahem, dan Saulus. Suatu hari mereka sedang menyembah Tuhan, melayani dan menyembah-Nya. Mereka juga sedang berpuasa. </w:t>
      </w:r>
    </w:p>
    <w:p>
      <w:pPr>
        <w:pStyle w:val="ListBullet"/>
        <w:spacing w:line="240" w:lineRule="auto"/>
        <w:ind w:left="720"/>
      </w:pPr>
      <w:r>
        <w:rPr>
          <w:lang w:val="id_ID" w:bidi="id_ID"/>
        </w:rPr>
      </w:r>
      <w:r>
        <w:rPr>
          <w:lang w:val="id_ID" w:bidi="id_ID"/>
        </w:rPr>
        <w:t xml:space="preserve">Hentikan adegannya. </w:t>
      </w:r>
    </w:p>
    <w:p>
      <w:pPr>
        <w:pStyle w:val="ListBullet"/>
        <w:spacing w:line="240" w:lineRule="auto"/>
        <w:ind w:left="720"/>
      </w:pPr>
      <w:r>
        <w:rPr>
          <w:lang w:val="id_ID" w:bidi="id_ID"/>
        </w:rPr>
      </w:r>
      <w:r>
        <w:rPr>
          <w:lang w:val="id_ID" w:bidi="id_ID"/>
        </w:rPr>
        <w:t xml:space="preserve">Tanyakan kepada para aktor yang memerankan lima laki-laki tersebut, "Bagaimana perasaan kalian?" Anda mungkin mendengar hal-hal seperti, "Berharap," "Dekat dengan Tuhan," dan "Siap melakukan kehendak Allah." </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 xml:space="preserve">Sementara mereka sedang melayani dan berpuasa, Roh Kudus berkata, "Khususkan Barnabas dan Saulus untuk pekerjaan yang telah Aku tunjuk untuk mereka lakukan." </w:t>
      </w:r>
    </w:p>
    <w:p>
      <w:pPr>
        <w:pStyle w:val="ListBullet"/>
        <w:spacing w:line="240" w:lineRule="auto"/>
        <w:ind w:left="720"/>
      </w:pPr>
      <w:r>
        <w:rPr>
          <w:lang w:val="id_ID" w:bidi="id_ID"/>
        </w:rPr>
      </w:r>
      <w:r>
        <w:rPr>
          <w:lang w:val="id_ID" w:bidi="id_ID"/>
        </w:rPr>
        <w:t xml:space="preserve">Hentikan adegannya. </w:t>
      </w:r>
    </w:p>
    <w:p>
      <w:pPr>
        <w:pStyle w:val="ListBullet"/>
        <w:spacing w:line="240" w:lineRule="auto"/>
        <w:ind w:left="720"/>
      </w:pPr>
      <w:r>
        <w:rPr>
          <w:lang w:val="id_ID" w:bidi="id_ID"/>
        </w:rPr>
      </w:r>
      <w:r>
        <w:rPr>
          <w:lang w:val="id_ID" w:bidi="id_ID"/>
        </w:rPr>
        <w:t xml:space="preserve">Tanyakan kepada Roh Kudus, "Bagaimana perasaan Anda?" Anda mungkin mendengar hal-hal seperti, "Senang melihat para pengikut yang setia," "Rindu melihat kebenaran Yesus tersebar luas," dan "Pasti Bapa akan menggunakan orang-orang ini." </w:t>
      </w:r>
    </w:p>
    <w:p>
      <w:pPr>
        <w:pStyle w:val="ListBullet"/>
        <w:spacing w:line="240" w:lineRule="auto"/>
        <w:ind w:left="720"/>
      </w:pPr>
      <w:r>
        <w:rPr>
          <w:lang w:val="id_ID" w:bidi="id_ID"/>
        </w:rPr>
      </w:r>
      <w:r>
        <w:rPr>
          <w:lang w:val="id_ID" w:bidi="id_ID"/>
        </w:rPr>
        <w:t>Tanyakan kepada para anggota jemaat di Antiokhia, "Bagaimana perasaan kalian?" Anda mungkin mendengar hal-hal seperti, "Senang mengutus mereka," "Bersemangat tentang misi mereka," atau "Merasa terhormat."</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 xml:space="preserve">Kelima laki-laki itu, dan mungkin juga para pengikut Yesus lainnya di Antiokhia, menghabiskan lebih banyak waktu untuk berpuasa dan berdoa. Mereka menumpangkan tangan mereka ke atas Barnabas dan Saulus dan mengutus Barnabas dan Saulus pergi. </w:t>
      </w:r>
    </w:p>
    <w:p>
      <w:pPr>
        <w:pStyle w:val="ListBullet"/>
        <w:spacing w:line="240" w:lineRule="auto"/>
        <w:ind w:left="720"/>
      </w:pPr>
      <w:r>
        <w:rPr>
          <w:lang w:val="id_ID" w:bidi="id_ID"/>
        </w:rPr>
      </w:r>
      <w:r>
        <w:rPr>
          <w:lang w:val="id_ID" w:bidi="id_ID"/>
        </w:rPr>
        <w:t xml:space="preserve">Hentikan adegannya. </w:t>
      </w:r>
    </w:p>
    <w:p>
      <w:pPr>
        <w:pStyle w:val="ListBullet"/>
        <w:spacing w:line="240" w:lineRule="auto"/>
        <w:ind w:left="720"/>
      </w:pPr>
      <w:r>
        <w:rPr>
          <w:lang w:val="id_ID" w:bidi="id_ID"/>
        </w:rPr>
      </w:r>
      <w:r>
        <w:rPr>
          <w:lang w:val="id_ID" w:bidi="id_ID"/>
        </w:rPr>
        <w:t xml:space="preserve">Tanyakan kepada Barnabas dan Saulus, "Bagaimana perasaan kalian?" Anda mungkin mendengar hal-hal seperti, "Bertanya-tanya mengapa Allah mengutus saya," "Senang untuk taat," dan "Bersemangat tentang apa yang akan Allah lakukan." </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dimengerti.</w:t>
      </w:r>
    </w:p>
    <w:p>
      <w:pPr/>
      <w:r>
        <w:rPr>
          <w:lang w:val="id_ID" w:bidi="id_ID"/>
        </w:rPr>
      </w:r>
      <w:r>
        <w:rPr>
          <w:lang w:val="id_ID" w:bidi="id_ID"/>
        </w:rPr>
        <w:t xml:space="preserve">Setelah Barnabas dan Saulus menyelesaikan misi mereka, mereka meninggalkan Yerusalem dan kembali ke Antiokhia di Siria. Yohanes Markus pergi bersama mereka. Di </w:t>
      </w:r>
      <w:r>
        <w:rPr>
          <w:b/>
          <w:lang w:val="id_ID" w:bidi="id_ID"/>
        </w:rPr>
        <w:t>jemaat</w:t>
      </w:r>
      <w:r>
        <w:rPr>
          <w:lang w:val="id_ID" w:bidi="id_ID"/>
        </w:rPr>
        <w:t xml:space="preserve">Antiokhia ada beberapa </w:t>
      </w:r>
      <w:r>
        <w:rPr>
          <w:b/>
          <w:lang w:val="id_ID" w:bidi="id_ID"/>
        </w:rPr>
        <w:t>nabi</w:t>
      </w:r>
      <w:r>
        <w:rPr>
          <w:lang w:val="id_ID" w:bidi="id_ID"/>
        </w:rPr>
        <w:t xml:space="preserve"> dan </w:t>
      </w:r>
      <w:r>
        <w:rPr>
          <w:b/>
          <w:lang w:val="id_ID" w:bidi="id_ID"/>
        </w:rPr>
        <w:t>pengajar</w:t>
      </w:r>
      <w:r>
        <w:rPr>
          <w:lang w:val="id_ID" w:bidi="id_ID"/>
        </w:rPr>
        <w:t>.</w:t>
      </w:r>
    </w:p>
    <w:p>
      <w:pPr/>
      <w:r>
        <w:rPr>
          <w:lang w:val="id_ID" w:bidi="id_ID"/>
        </w:rPr>
      </w:r>
      <w:r>
        <w:rPr>
          <w:b/>
          <w:lang w:val="id_ID" w:bidi="id_ID"/>
        </w:rPr>
        <w:t>Jemaat</w:t>
      </w:r>
      <w:r>
        <w:rPr>
          <w:lang w:val="id_ID" w:bidi="id_ID"/>
        </w:rPr>
        <w:t xml:space="preserve"> merujuk pada sekelompok orang yang percaya kepada Yesus. Gunakan kata yang sama yang digunakan dalam kisah-kisah sebelumnya untuk jemaat. Lihat Daftar Kata Utama untuk informasi lebih lanjut tentang </w:t>
      </w:r>
      <w:r>
        <w:rPr>
          <w:lang w:val="id_ID" w:bidi="id_ID"/>
        </w:rPr>
        <w:t>gereja</w:t>
      </w:r>
      <w:r>
        <w:rPr>
          <w:lang w:val="id_ID" w:bidi="id_ID"/>
        </w:rPr>
        <w:t>.</w:t>
      </w:r>
    </w:p>
    <w:p>
      <w:pPr/>
      <w:r>
        <w:rPr>
          <w:lang w:val="id_ID" w:bidi="id_ID"/>
        </w:rPr>
      </w:r>
      <w:r>
        <w:rPr>
          <w:b/>
          <w:lang w:val="id_ID" w:bidi="id_ID"/>
        </w:rPr>
        <w:t>Para nabi</w:t>
      </w:r>
      <w:r>
        <w:rPr>
          <w:lang w:val="id_ID" w:bidi="id_ID"/>
        </w:rPr>
        <w:t xml:space="preserve"> adalah orang-orang yang dipimpin oleh Roh Kudus untuk menyampaikan pesan Yesus guna membangun dan mengajar komunitas. Meskipun kadang-kadang para nabi menceritakan tentang suatu peristiwa di masa depan, tidak ada alasan untuk percaya bahwa itulah yang terjadi di sini. Gunakan kata yang sama yang digunakan dalam kisah-kisah sebelumnya untuk para nabi. Lihat Daftar Kata Utama untuk informasi lebih lanjut tentang para </w:t>
      </w:r>
      <w:r>
        <w:rPr>
          <w:lang w:val="id_ID" w:bidi="id_ID"/>
        </w:rPr>
        <w:t>nabi</w:t>
      </w:r>
      <w:r>
        <w:rPr>
          <w:lang w:val="id_ID" w:bidi="id_ID"/>
        </w:rPr>
        <w:t xml:space="preserve">. </w:t>
      </w:r>
    </w:p>
    <w:p>
      <w:pPr/>
      <w:r>
        <w:rPr>
          <w:lang w:val="id_ID" w:bidi="id_ID"/>
        </w:rPr>
      </w:r>
      <w:r>
        <w:rPr>
          <w:b/>
          <w:lang w:val="id_ID" w:bidi="id_ID"/>
        </w:rPr>
        <w:t>Para pengajar</w:t>
      </w:r>
      <w:r>
        <w:rPr>
          <w:lang w:val="id_ID" w:bidi="id_ID"/>
        </w:rPr>
        <w:t xml:space="preserve"> mengajar jemaat bagaimana mengikut Yesus. Ini adalah satu-satunya saat dalam Kisah Para Rasul ketika Lukas menyebutkan para pengajar sebagai pemimpin-pemimpin jemaat. Para pengajar di jemaat Antiokhia mungkin sedang memperkenalkan orang-orang percaya yang baru mengenai ajaran Yesus dan bagaimana menjalani kehidupan baru dalam Kristus. </w:t>
      </w:r>
    </w:p>
    <w:p>
      <w:pPr/>
      <w:r>
        <w:rPr>
          <w:lang w:val="id_ID" w:bidi="id_ID"/>
        </w:rPr>
      </w:r>
      <w:r>
        <w:rPr>
          <w:lang w:val="id_ID" w:bidi="id_ID"/>
        </w:rPr>
        <w:t xml:space="preserve">Para nabi dan pengajar yang terdaftar adalah Barnabas, Simeon, yang disebut Niger, Lukius dari Kirene, Menahem, yang telah dibesarkan bersama Herodes, </w:t>
      </w:r>
      <w:r>
        <w:rPr>
          <w:b/>
          <w:lang w:val="id_ID" w:bidi="id_ID"/>
        </w:rPr>
        <w:t>sang penguasa seperempat wilayah</w:t>
      </w:r>
      <w:r>
        <w:rPr>
          <w:lang w:val="id_ID" w:bidi="id_ID"/>
        </w:rPr>
        <w:t xml:space="preserve"> dan Saulus. </w:t>
      </w:r>
    </w:p>
    <w:p>
      <w:pPr/>
      <w:r>
        <w:rPr>
          <w:lang w:val="id_ID" w:bidi="id_ID"/>
        </w:rPr>
      </w:r>
      <w:r>
        <w:rPr>
          <w:lang w:val="id_ID" w:bidi="id_ID"/>
        </w:rPr>
        <w:t xml:space="preserve">Seorang </w:t>
      </w:r>
      <w:r>
        <w:rPr>
          <w:b/>
          <w:lang w:val="id_ID" w:bidi="id_ID"/>
        </w:rPr>
        <w:t>penguasa seperempat wilayah</w:t>
      </w:r>
      <w:r>
        <w:rPr>
          <w:lang w:val="id_ID" w:bidi="id_ID"/>
        </w:rPr>
        <w:t xml:space="preserve"> adalah penguasa yang memiliki otoritas lebih rendah daripada seorang raja, seperti seorang pangeran atau gubernur. Seorang penguasa seperempat wilayah memerintah atas sebuah provinsi, atau bagian yang lebih kecil dari sebuah kekaisaran.</w:t>
      </w:r>
    </w:p>
    <w:p>
      <w:pPr/>
      <w:r>
        <w:rPr>
          <w:lang w:val="id_ID" w:bidi="id_ID"/>
        </w:rPr>
      </w:r>
      <w:r>
        <w:rPr>
          <w:lang w:val="id_ID" w:bidi="id_ID"/>
        </w:rPr>
        <w:t xml:space="preserve">Orang-orang, atau seluruh jemaat di Antiokhia sedang </w:t>
      </w:r>
      <w:r>
        <w:rPr>
          <w:b/>
          <w:lang w:val="id_ID" w:bidi="id_ID"/>
        </w:rPr>
        <w:t>melayani</w:t>
      </w:r>
      <w:r>
        <w:rPr>
          <w:lang w:val="id_ID" w:bidi="id_ID"/>
        </w:rPr>
        <w:t xml:space="preserve"> </w:t>
      </w:r>
      <w:r>
        <w:rPr>
          <w:b/>
          <w:lang w:val="id_ID" w:bidi="id_ID"/>
        </w:rPr>
        <w:t>Tuhan</w:t>
      </w:r>
      <w:r>
        <w:rPr>
          <w:lang w:val="id_ID" w:bidi="id_ID"/>
        </w:rPr>
        <w:t xml:space="preserve"> dan </w:t>
      </w:r>
      <w:r>
        <w:rPr>
          <w:b/>
          <w:lang w:val="id_ID" w:bidi="id_ID"/>
        </w:rPr>
        <w:t>berpuasa</w:t>
      </w:r>
      <w:r>
        <w:rPr>
          <w:lang w:val="id_ID" w:bidi="id_ID"/>
        </w:rPr>
        <w:t xml:space="preserve">. </w:t>
      </w:r>
    </w:p>
    <w:p>
      <w:pPr/>
      <w:r>
        <w:rPr>
          <w:lang w:val="id_ID" w:bidi="id_ID"/>
        </w:rPr>
      </w:r>
      <w:r>
        <w:rPr>
          <w:b/>
          <w:lang w:val="id_ID" w:bidi="id_ID"/>
        </w:rPr>
        <w:t>Pelayanan</w:t>
      </w:r>
      <w:r>
        <w:rPr>
          <w:lang w:val="id_ID" w:bidi="id_ID"/>
        </w:rPr>
        <w:t xml:space="preserve"> merujuk pada melayani Tuhan dalam tugas-tugas resmi. Beberapa terjemahan mengatakan menyembah Tuhan. </w:t>
      </w:r>
    </w:p>
    <w:p>
      <w:pPr/>
      <w:r>
        <w:rPr>
          <w:lang w:val="id_ID" w:bidi="id_ID"/>
        </w:rPr>
      </w:r>
      <w:r>
        <w:rPr>
          <w:b/>
          <w:lang w:val="id_ID" w:bidi="id_ID"/>
        </w:rPr>
        <w:t>Tuhan</w:t>
      </w:r>
      <w:r>
        <w:rPr>
          <w:lang w:val="id_ID" w:bidi="id_ID"/>
        </w:rPr>
        <w:t xml:space="preserve"> berarti tuan. Beberapa cendekiawan berpikir bahwa Tuhan dalam teks ini merujuk kepada Yesus, dan yang lain berpikir bahwa Tuhan merujuk kepada Allah. Gunakan kata yang sama yang digunakan dalam kisah-kisah sebelumnya untuk Tuhan. Lihat Daftar Kata Utama untuk informasi lebih lanjut tentang </w:t>
      </w:r>
      <w:r>
        <w:rPr>
          <w:lang w:val="id_ID" w:bidi="id_ID"/>
        </w:rPr>
        <w:t>Tuhan</w:t>
      </w:r>
      <w:r>
        <w:rPr>
          <w:lang w:val="id_ID" w:bidi="id_ID"/>
        </w:rPr>
        <w:t xml:space="preserve">. </w:t>
      </w:r>
    </w:p>
    <w:p>
      <w:pPr/>
      <w:r>
        <w:rPr>
          <w:lang w:val="id_ID" w:bidi="id_ID"/>
        </w:rPr>
      </w:r>
      <w:r>
        <w:rPr>
          <w:b/>
          <w:lang w:val="id_ID" w:bidi="id_ID"/>
        </w:rPr>
        <w:t>Puasa</w:t>
      </w:r>
      <w:r>
        <w:rPr>
          <w:lang w:val="id_ID" w:bidi="id_ID"/>
        </w:rPr>
        <w:t xml:space="preserve"> adalah tidak makan atau minum dari matahari terbit sampai matahari terbenam untuk menyembah Allah. Di sini, mereka mungkin sedang berpuasa untuk meminta petunjuk dari Allah. Gunakan kata yang sama yang digunakan dalam kisah-kisah sebelumnya untuk puasa. Lihat Daftar Kata Utama untuk informasi lebih lanjut tentang </w:t>
      </w:r>
      <w:r>
        <w:rPr>
          <w:lang w:val="id_ID" w:bidi="id_ID"/>
        </w:rPr>
        <w:t>puasa</w:t>
      </w:r>
      <w:r>
        <w:rPr>
          <w:lang w:val="id_ID" w:bidi="id_ID"/>
        </w:rPr>
        <w:t xml:space="preserve">. </w:t>
      </w:r>
    </w:p>
    <w:p>
      <w:pPr/>
      <w:r>
        <w:rPr>
          <w:lang w:val="id_ID" w:bidi="id_ID"/>
        </w:rPr>
      </w:r>
      <w:r>
        <w:rPr>
          <w:lang w:val="id_ID" w:bidi="id_ID"/>
        </w:rPr>
        <w:t xml:space="preserve">Sementara orang-orang itu sedang melayani dan berpuasa, </w:t>
      </w:r>
      <w:r>
        <w:rPr>
          <w:b/>
          <w:lang w:val="id_ID" w:bidi="id_ID"/>
        </w:rPr>
        <w:t>Roh Kudus</w:t>
      </w:r>
      <w:r>
        <w:rPr>
          <w:lang w:val="id_ID" w:bidi="id_ID"/>
        </w:rPr>
        <w:t xml:space="preserve"> berbicara. Roh Kudus adalah Roh Allah. Roh Kudus memberikan hikmat, kuasa, dan petunjuk dari Allah. Di sini, Roh Allah memberitahu jemaat Antiokhia tepatnya apa yang harus dilakukan. Gunakan kata yang sama yang digunakan dalam kisah-kisah sebelumnya untuk Roh Kudus. Lihat Daftar Kata Utama untuk informasi lebih lanjut tentang </w:t>
      </w:r>
      <w:r>
        <w:rPr>
          <w:lang w:val="id_ID" w:bidi="id_ID"/>
        </w:rPr>
        <w:t>Roh Kudus</w:t>
      </w:r>
      <w:r>
        <w:rPr>
          <w:lang w:val="id_ID" w:bidi="id_ID"/>
        </w:rPr>
        <w:t xml:space="preserve">. </w:t>
      </w:r>
    </w:p>
    <w:p>
      <w:pPr/>
      <w:r>
        <w:rPr>
          <w:lang w:val="id_ID" w:bidi="id_ID"/>
        </w:rPr>
      </w:r>
      <w:r>
        <w:rPr>
          <w:lang w:val="id_ID" w:bidi="id_ID"/>
        </w:rPr>
        <w:t xml:space="preserve">Roh Kudus berkata, "Khususkan Barnabas dan Saulus untuk pekerjaan yang telah Aku tetapkan bagi mereka." </w:t>
      </w:r>
      <w:r>
        <w:rPr>
          <w:b/>
          <w:lang w:val="id_ID" w:bidi="id_ID"/>
        </w:rPr>
        <w:t>Mengkhususkan</w:t>
      </w:r>
      <w:r>
        <w:rPr>
          <w:lang w:val="id_ID" w:bidi="id_ID"/>
        </w:rPr>
        <w:t xml:space="preserve"> berarti memberikan pekerjaan khusus kepada seseorang, atau menunjuk seseorang untuk tugas-tugas khusus. </w:t>
      </w:r>
    </w:p>
    <w:p>
      <w:pPr/>
      <w:r>
        <w:rPr>
          <w:lang w:val="id_ID" w:bidi="id_ID"/>
        </w:rPr>
      </w:r>
      <w:r>
        <w:rPr>
          <w:lang w:val="id_ID" w:bidi="id_ID"/>
        </w:rPr>
        <w:t xml:space="preserve">Setelah para nabi dan pengajar, dan mungkin jemaat lainnya di Antiokhia, berpuasa dan berdoa, mereka menumpangkan tangan mereka ke atas Barnabas dan Saulus. </w:t>
      </w:r>
      <w:r>
        <w:rPr>
          <w:b/>
          <w:lang w:val="id_ID" w:bidi="id_ID"/>
        </w:rPr>
        <w:t>Menumpangkan tangan</w:t>
      </w:r>
      <w:r>
        <w:rPr>
          <w:lang w:val="id_ID" w:bidi="id_ID"/>
        </w:rPr>
        <w:t xml:space="preserve"> ke atas seseorang yang dikhususkan atau diutus adalah tindakan simbolis. Hal ini mengakui penunjukan Allah bagi orang tersebut untuk melakukan pekerjaan khusus bagi Allah. Penumpangan tangan menunjukkan bahwa jemaat percaya Allah akan memberdayakan mereka untuk pekerjaan itu, dan jemaat memberikan berkat dan persetujuan mereka. Jemaat di Antiokhia mengutus Barnabas dan Saulus pergi, atau dalam perjalanan mereka untuk melakukan misi. </w:t>
      </w:r>
      <w:r>
        <w:rPr>
          <w:lang w:val="id_ID" w:bidi="id_ID"/>
        </w:rPr>
      </w:r>
    </w:p>
    <w:p>
      <w:pPr>
        <w:pStyle w:val="Heading3"/>
      </w:pPr>
      <w:r>
        <w:rPr>
          <w:lang w:val="id_ID" w:bidi="id_ID"/>
        </w:rPr>
        <w:t>Menyampaikan Firman Tuhan</w:t>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sesi ini, ceritakan kembali teks tersebut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kutipan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13:4–12</w:t>
      </w:r>
      <w:r>
        <w:rPr>
          <w:lang w:val="id_ID" w:bidi="id_ID"/>
        </w:rPr>
      </w:r>
    </w:p>
    <w:p>
      <w:pPr>
        <w:pStyle w:val="Heading3"/>
      </w:pPr>
      <w:r>
        <w:rPr>
          <w:lang w:val="id_ID" w:bidi="id_ID"/>
        </w:rPr>
        <w:t>Dengar dan Renungkan</w:t>
      </w:r>
    </w:p>
    <w:p>
      <w:pPr/>
      <w:r>
        <w:rPr>
          <w:lang w:val="id_ID" w:bidi="id_ID"/>
        </w:rPr>
      </w:r>
      <w:r>
        <w:rPr>
          <w:lang w:val="id_ID" w:bidi="id_ID"/>
        </w:rPr>
        <w:t>Dengarkan Kisah Para Rasul 13:4–12 dan simpanlah dalam hati Anda. Dengarkan teks ini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tidak Anda sukai atau tidak mengerti?</w:t>
      </w:r>
    </w:p>
    <w:p>
      <w:pPr>
        <w:pStyle w:val="ListBullet"/>
        <w:spacing w:line="240" w:lineRule="auto"/>
        <w:ind w:left="720"/>
      </w:pPr>
      <w:r>
        <w:rPr>
          <w:lang w:val="id_ID" w:bidi="id_ID"/>
        </w:rPr>
      </w:r>
      <w:r>
        <w:rPr>
          <w:lang w:val="id_ID" w:bidi="id_ID"/>
        </w:rPr>
        <w:t>Apa yang kisah ini sampaikan kepada kita tentang Allah atau Yesus?</w:t>
      </w:r>
    </w:p>
    <w:p>
      <w:pPr>
        <w:pStyle w:val="ListBullet"/>
        <w:spacing w:line="240" w:lineRule="auto"/>
        <w:ind w:left="720"/>
      </w:pPr>
      <w:r>
        <w:rPr>
          <w:lang w:val="id_ID" w:bidi="id_ID"/>
        </w:rPr>
      </w:r>
      <w:r>
        <w:rPr>
          <w:lang w:val="id_ID" w:bidi="id_ID"/>
        </w:rPr>
        <w:t>Apa yang dikisahkan cerita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dimengerti.</w:t>
      </w:r>
    </w:p>
    <w:p>
      <w:pPr/>
      <w:r>
        <w:rPr>
          <w:lang w:val="id_ID" w:bidi="id_ID"/>
        </w:rPr>
      </w:r>
      <w:r>
        <w:rPr>
          <w:lang w:val="id_ID" w:bidi="id_ID"/>
        </w:rPr>
        <w:t>Dalam perikop sebelumnya, Barnabas dan Saulus kembali ke Antiokhia dari Yerusalem bersama Yohanes Markus. Roh Kudus berbicara kepada para nabi dan pengajar di Jemaat Antiokhia. Roh Kudus memerintahkan mereka untuk mengutus Barnabas dan Paulus untuk suatu tugas khusus. Setelah berdoa, berpuasa, dan menumpangkan tangan atas Barnabas dan Saulus, jemaat di Antiokhia mengutus mereka. Yohanes Markus pergi bersama mereka.</w:t>
      </w:r>
    </w:p>
    <w:p>
      <w:pPr/>
      <w:r>
        <w:rPr>
          <w:lang w:val="id_ID" w:bidi="id_ID"/>
        </w:rPr>
      </w:r>
      <w:r>
        <w:rPr>
          <w:lang w:val="id_ID" w:bidi="id_ID"/>
        </w:rPr>
        <w:t>Barnabas dan Saulus diutus dari jemaat di Antiokhia oleh Roh Kudus. Roh Kudus membimbing Barnabas dan Saulus, serta mengarahkan setiap langkah dan pelayanan mereka. Barnabas dan Saulus meninggalkan Antiokhia dan pergi ke kota pesisir terdekat, Seleukia. Dari Seleukia mereka berlayar ke Siprus, tanah kelahiran Barnabas. Lukas tidak menyebutkan mengapa mereka pergi ke sana, tetapi ada banyak kemungkinan alasan. Siprus letaknya dekat dengan daratan utama, banyak orang Yahudi tinggal di sana, Barnabas sudah memiliki hubungan dengan orang-orang di sana, dan sudah ada beberapa pengikut Yesus di Siprus. Ingatlah bahwa beberapa pengikut Yesus melarikan diri ke Siprus setelah Stefanus dilempari batu sampai mati di Yerusalem , jadi ada orang-orang percaya di Siprus.</w:t>
      </w:r>
    </w:p>
    <w:p>
      <w:pPr/>
      <w:r>
        <w:rPr>
          <w:lang w:val="id_ID" w:bidi="id_ID"/>
        </w:rPr>
      </w:r>
      <w:r>
        <w:rPr>
          <w:lang w:val="id_ID" w:bidi="id_ID"/>
        </w:rPr>
        <w:t xml:space="preserve">Tunjukkan sebuah peta yang mencakup </w:t>
      </w:r>
      <w:r>
        <w:rPr>
          <w:lang w:val="id_ID" w:bidi="id_ID"/>
        </w:rPr>
        <w:t>Antiokhia, Seleukia, Sungai Orontes, Siprus, dan kota-kota Salamis dan Pafos di Siprus</w:t>
      </w:r>
      <w:r>
        <w:rPr>
          <w:lang w:val="id_ID" w:bidi="id_ID"/>
        </w:rPr>
        <w:t>.</w:t>
      </w:r>
    </w:p>
    <w:p>
      <w:pPr/>
      <w:r>
        <w:rPr>
          <w:lang w:val="id_ID" w:bidi="id_ID"/>
        </w:rPr>
      </w:r>
      <w:r>
        <w:rPr>
          <w:lang w:val="id_ID" w:bidi="id_ID"/>
        </w:rPr>
        <w:t>Barnabas dan Saulus tiba di Salamis. Mereka mengajarkan firman Allah tentang Yesus kepada orang-orang yang berkumpul di rumah-rumah ibadat, atau bangunan-bangunan di mana orang-orang Yahudi bertemu untuk beribadah. Karena teks tersebut mengatakan bahwa ada lebih dari satu Sinagoge di sana, kita dapat menyimpulkan bahwa banyak orang Yahudi tinggal di Salamis. Sepanjang perjalanan misi Paulus, ketika ia pergi ke tempat baru untuk memberitakan kabar baik, ia biasanya pergi ke sinagoge terlebih dahulu. Sebagai seorang Yahudi, Paulus dapat dengan mudah memperkenalkan kabar baik tentang Yesus kepada orang-orang Yahudi di Sinagoge. Yohanes Markus membantu Barnabas dan Saulus.</w:t>
      </w:r>
    </w:p>
    <w:p>
      <w:pPr/>
      <w:r>
        <w:rPr>
          <w:lang w:val="id_ID" w:bidi="id_ID"/>
        </w:rPr>
      </w:r>
      <w:r>
        <w:rPr>
          <w:lang w:val="id_ID" w:bidi="id_ID"/>
        </w:rPr>
        <w:t>Barnabas dan Saulus melakukan perjalanan melintasi pulau itu ke Pafos, ibu kota Siprus. Barnabas dan Saulus bertemu dengan seorang tukang sihir, atau ahli sihir, bernama Bar-Yesus. Pada saat itu, Yesus adalah nama yang umum di kalangan orang Yahudi. Kata yang digunakan untuk Penyihir di sini adalah kata yang sama yang digunakan untuk para orang Majus atau orang-orang bijaksana yang mengikuti bintang untuk melihat Yesus setelah kelahiran-Nya. tukang sihir pada umumnya adalah orang-orang bijaksana dari Timur, imam, atau ahli nujum yang mempraktikkan ilmu sihir dan menafsirkan mimpi. Baik orang Yahudi maupun bukan Yahudi mengaku sebagai tukang sihir. Namun, "Tukang sihir " juga bisa merujuk pada penipu yang mengaku memiliki kekuatan palsu. Lukas menjelaskan bahwa Bar-Yesus adalah seorang nabi palsu. Bar-Yesus mengaku bahwa pesan-pesannya berasal dari Allah, tetapi pesan-pesannya bukan berasal dari Allah. Para nabi palsu menentang kebenaran Yesus. Nama Yunani Bar-Yesus adalah Elymas, yang kemungkinan memiliki arti yang mirip dengan kata tukang sihir.</w:t>
      </w:r>
    </w:p>
    <w:p>
      <w:pPr/>
      <w:r>
        <w:rPr>
          <w:lang w:val="id_ID" w:bidi="id_ID"/>
        </w:rPr>
      </w:r>
      <w:r>
        <w:rPr>
          <w:lang w:val="id_ID" w:bidi="id_ID"/>
        </w:rPr>
        <w:t>Dalam lingkungan Anda, orang-orang seperti apa yang mengaku memiliki kekuatan gaib palsu? Hal-hal apa saja yang dilakukan orang-orang yang mengaku memiliki kekuatan palsu? Bagaimana orang-orang di komunitas Anda menanggapi orang-orang yang mengaku memiliki kekuatan palsu?</w:t>
      </w:r>
    </w:p>
    <w:p>
      <w:pPr/>
      <w:r>
        <w:rPr>
          <w:lang w:val="id_ID" w:bidi="id_ID"/>
        </w:rPr>
      </w:r>
      <w:r>
        <w:rPr>
          <w:lang w:val="id_ID" w:bidi="id_ID"/>
        </w:rPr>
        <w:t xml:space="preserve">Elymas bersama prokonsul atau gubernur Romawi. Beberapa ahli percaya ini berarti Elymas dan gubernur itu adalah teman, dan yang lain percaya bahwa Elymas bekerja untuk gubernur itu. Orang-orang Romawi secara teratur berkonsultasi dengan para peramal, atau orang-orang yang mengaku dapat meramal masa depan. Mereka percaya pada apa yang dikatakan para peramal. Orang-orang Romawi percaya bahwa informasi ini dapat digunakan untuk membantu mereka mempertahankan kendali atas rakyat. Gubernur Siprus adalah Sergius Paulus, seorang Romawi yang Lukas sebut sebagai orang yang cerdas. Artinya Sergius memiliki pengertian yang baik dan mampu membedakan hal-hal yang benar-benar penting. </w:t>
      </w:r>
    </w:p>
    <w:p>
      <w:pPr/>
      <w:r>
        <w:rPr>
          <w:lang w:val="id_ID" w:bidi="id_ID"/>
        </w:rPr>
      </w:r>
      <w:r>
        <w:rPr>
          <w:lang w:val="id_ID" w:bidi="id_ID"/>
        </w:rPr>
        <w:t>Untuk alasan apa orang-orang di komunitas Anda ingin mengetahui apa yang akan terjadi di masa depan? Dalam budaya Anda, apa yang biasanya dilakukan orang jika mereka ingin tahu apa yang akan terjadi di masa depan?</w:t>
      </w:r>
    </w:p>
    <w:p>
      <w:pPr/>
      <w:r>
        <w:rPr>
          <w:lang w:val="id_ID" w:bidi="id_ID"/>
        </w:rPr>
      </w:r>
      <w:r>
        <w:rPr>
          <w:lang w:val="id_ID" w:bidi="id_ID"/>
        </w:rPr>
        <w:t>Sergius memanggil Barnabas dan Saulus untuk datang ke istananya. Ia ingin mendengar firman Allah. Kemungkinan besar Sergius telah mendengar bahwa Barnabas dan Saulus memberitakan Firman Allah. Barnabas dan Saulus pergi menemui Sergius dan menyampaikan Firman Allah tentang Yesus. Elymas menentang Barnabas dan Saulus dengan perkataan dan perbuatannya. Elymas berusaha mencegah gubernur itu untuk percaya kepada Yesus. Elymas mungkin menyadari bahwa jika Sergius percaya, Elymas akan kehilangan kedudukan pentingnya di hadapan gubernur.</w:t>
      </w:r>
    </w:p>
    <w:p>
      <w:pPr/>
      <w:r>
        <w:rPr>
          <w:lang w:val="id_ID" w:bidi="id_ID"/>
        </w:rPr>
      </w:r>
      <w:r>
        <w:rPr>
          <w:lang w:val="id_ID" w:bidi="id_ID"/>
        </w:rPr>
        <w:t>Pada bagian ini Lukas memperkenalkan nama Romawi Saulus, yaitu Paulus. Sepanjang Kisah Para Rasul lainnya, Lukas menggunakan nama Romawi Paulus, kecuali ia merujuk pada kehidupan Paulus sebelumnya. Lukas mungkin memperkenalkan nama Romawi di sini karena Paulus mulai memberitakan injil kepada orang-orang bukan Yahudi. Lukas mungkin juga melakukan perubahan di sini karena Paulus memegang peranan yang lebih sentral dalam tulisan-tulisan Lukas. Sebelumnya, ketika Lukas menulis nama Saulus, namanya selalu berada di urutan kedua: "Barnabas dan Saulus." Setelah Lukas mulai menyebut Paulus, nama Paulus muncul lebih dahulu, seperti, "Paulus dan rekan-rekannya," atau "Paulus dan Barnabas." Paulus menjadi karakter utama.</w:t>
      </w:r>
    </w:p>
    <w:p>
      <w:pPr/>
      <w:r>
        <w:rPr>
          <w:lang w:val="id_ID" w:bidi="id_ID"/>
        </w:rPr>
      </w:r>
      <w:r>
        <w:rPr>
          <w:lang w:val="id_ID" w:bidi="id_ID"/>
        </w:rPr>
        <w:t>Ceritakan tentang saat ketika seseorang atau tokoh dalam sebuah cerita mengubah nama mereka, atau saat orang lain mengubah nama tersebut untuk mereka. Apa yang terjadi? Mengapa nama mereka berubah? Apa yang mereka lakukan sehingga terjadi perubahan itu?</w:t>
      </w:r>
    </w:p>
    <w:p>
      <w:pPr/>
      <w:r>
        <w:rPr>
          <w:lang w:val="id_ID" w:bidi="id_ID"/>
        </w:rPr>
      </w:r>
      <w:r>
        <w:rPr>
          <w:lang w:val="id_ID" w:bidi="id_ID"/>
        </w:rPr>
        <w:t>Paulus dipenuhi oleh Roh Kudus karena ia telah bertobat dari dosanya dan berbalik kepada Allah dengan percaya kepada Yesus. Roh Allah menuntun Paulus dalam apa yang harus dilakukan dan dikatakan. Namun, pada saat ini Roh Kudus memenuhi Paulus dengan cara yang khusus dan penuh kuasa. Paulus menatap tajam ke arah Elimas dan mengungkapkan siapa dirinya yang sebenarnya. Elymas adalah anak Iblis. Elymas bukan benar-benar keturunan Iblis, melainkan ia sama seperti Iblis. Setan menentang pekerjaan Allah, sama seperti yang dilakukan Elymas. "Anak Iblis" adalah lawan dari makna nama Yahudinya, Bar-Yesus, yang berarti anak sang Juruselamat. Elymas adalah musuh segala kebenaran, yang berarti ia secara aktif menentang segala sesuatu yang baik, benar, dan sejati. Elymas penuh dengan segala macam tipu daya dan penipuan, atau kelicikan. Artinya, ia berdusta kepada orang lain dengan cara yang merugikan dan menggunakan cara-cara yang tidak jujur untuk mencelakakan atau merugikan mereka, seperti menipu Sergius dengan pengakuan-pengakuan palsu agar Sergius tidak percaya kepada Yesus. Elymas selalu berusaha memutarbalikkan kebenaran Allah menjadi kebohongan.</w:t>
      </w:r>
    </w:p>
    <w:p>
      <w:pPr/>
      <w:r>
        <w:rPr>
          <w:lang w:val="id_ID" w:bidi="id_ID"/>
        </w:rPr>
      </w:r>
      <w:r>
        <w:rPr>
          <w:lang w:val="id_ID" w:bidi="id_ID"/>
        </w:rPr>
        <w:t>Paulus memberi tahu Elimas bahwa tangan Tuhan sedang melawan dia. Tangan Tuhan merupakan ungkapan yang melambangkan kuasa Allah, tetapi dalam konteks ini merujuk pada kuasa Tuhan untuk menghakimi dan menghukum. Tuhan akan segera menghukum Elimas dengan hukuman yang berat. Paulus berkata bahwa Allah akan membuat Elimas buta. Allah akan menentukan berapa lama Elimas tetap buta. Paulus mengatakan bahwa Elimas tidak akan dapat melihat cahaya matahari, yang berarti ia akan mengalami buta total. Segera setelah Paulus mengatakan hal ini, Elimas menjadi buta. Karena Lukas adalah seorang dokter, ia menggambarkan kebutaan menggunakan istilah medis "kabut" yang dipakai untuk penyakit-penyakit pada mata. Lalu ia berkata bahwa mata Elimas diselimuti "kegelapan." Elimas berjalan sambil meraba-raba ke sana kemari mencari seseorang yang dapat menuntunnya. Sergius mendengar perkataan Paulus dan melihat Elimas menjadi buta. Sergius, seorang pejabat penting Romawi, percaya kepada Yesus. Sergius takjub dengan ajaran Yesus.</w:t>
      </w:r>
    </w:p>
    <w:p>
      <w:pPr/>
      <w:r>
        <w:rPr>
          <w:lang w:val="id_ID" w:bidi="id_ID"/>
        </w:rPr>
      </w:r>
      <w:r>
        <w:rPr>
          <w:lang w:val="id_ID" w:bidi="id_ID"/>
        </w:rPr>
        <w:t xml:space="preserve">Dalam budaya Anda, bagaimana Anda menggambarkan seseorang yang buta? Bagaimana orang buta dapat bergerak, atau tahu arah yang mereka tuju? </w:t>
      </w:r>
      <w:r>
        <w:rPr>
          <w:lang w:val="id_ID" w:bidi="id_ID"/>
        </w:rPr>
      </w:r>
    </w:p>
    <w:p>
      <w:pPr>
        <w:pStyle w:val="Heading3"/>
      </w:pPr>
      <w:r>
        <w:rPr>
          <w:lang w:val="id_ID" w:bidi="id_ID"/>
        </w:rPr>
        <w:t>Menjelaskan Adegan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Dalam sesi ini, Anda akan membantu kelompok menggambarkan kisah ini. Anda akan membantu kelompok mendefinisikan adegan, latar, dan karakter dari kisah ini.</w:t>
      </w:r>
    </w:p>
    <w:p>
      <w:pPr/>
      <w:r>
        <w:rPr>
          <w:lang w:val="id_ID" w:bidi="id_ID"/>
        </w:rPr>
      </w:r>
      <w:r>
        <w:rPr>
          <w:lang w:val="id_ID" w:bidi="id_ID"/>
        </w:rPr>
        <w:t xml:space="preserve">Kisah ini memiliki enam adegan. </w:t>
      </w:r>
    </w:p>
    <w:p>
      <w:pPr/>
      <w:r>
        <w:rPr>
          <w:lang w:val="id_ID" w:bidi="id_ID"/>
        </w:rPr>
      </w:r>
      <w:r>
        <w:rPr>
          <w:b/>
          <w:lang w:val="id_ID" w:bidi="id_ID"/>
        </w:rPr>
        <w:t>Adegan pertama:</w:t>
      </w:r>
      <w:r>
        <w:rPr>
          <w:lang w:val="id_ID" w:bidi="id_ID"/>
        </w:rPr>
        <w:t xml:space="preserve"> Roh Kudus mengutus Barnabas dan Saulus. Mereka meninggalkan Antiokhia bersama Yohanes Markus menuju ke kota pesisir Seleukia.</w:t>
      </w:r>
    </w:p>
    <w:p>
      <w:pPr/>
      <w:r>
        <w:rPr>
          <w:lang w:val="id_ID" w:bidi="id_ID"/>
        </w:rPr>
      </w:r>
      <w:r>
        <w:rPr>
          <w:b/>
          <w:lang w:val="id_ID" w:bidi="id_ID"/>
        </w:rPr>
        <w:t>Adegan kedua:</w:t>
      </w:r>
      <w:r>
        <w:rPr>
          <w:lang w:val="id_ID" w:bidi="id_ID"/>
        </w:rPr>
        <w:t xml:space="preserve"> Mereka berlayar dari Seleukia ke Siprus.</w:t>
      </w:r>
    </w:p>
    <w:p>
      <w:pPr/>
      <w:r>
        <w:rPr>
          <w:lang w:val="id_ID" w:bidi="id_ID"/>
        </w:rPr>
      </w:r>
      <w:r>
        <w:rPr>
          <w:b/>
          <w:lang w:val="id_ID" w:bidi="id_ID"/>
        </w:rPr>
        <w:t>Adegan ketiga:</w:t>
      </w:r>
      <w:r>
        <w:rPr>
          <w:lang w:val="id_ID" w:bidi="id_ID"/>
        </w:rPr>
        <w:t xml:space="preserve"> Mereka tiba di Salamis, di pantai timur Siprus. Barnabas dan Saulus mengajar di rumah-rumah ibadat orang Yahudi. Yohanes Markus membantu mereka.</w:t>
      </w:r>
    </w:p>
    <w:p>
      <w:pPr/>
      <w:r>
        <w:rPr>
          <w:lang w:val="id_ID" w:bidi="id_ID"/>
        </w:rPr>
      </w:r>
      <w:r>
        <w:rPr>
          <w:b/>
          <w:lang w:val="id_ID" w:bidi="id_ID"/>
        </w:rPr>
        <w:t>Adegan keempat:</w:t>
      </w:r>
      <w:r>
        <w:rPr>
          <w:lang w:val="id_ID" w:bidi="id_ID"/>
        </w:rPr>
        <w:t xml:space="preserve"> Barnabas, Saulus, dan Yohanes Markus melakukan perjalanan melintasi pulau Siprus.</w:t>
      </w:r>
    </w:p>
    <w:p>
      <w:pPr/>
      <w:r>
        <w:rPr>
          <w:lang w:val="id_ID" w:bidi="id_ID"/>
        </w:rPr>
      </w:r>
      <w:r>
        <w:rPr>
          <w:b/>
          <w:lang w:val="id_ID" w:bidi="id_ID"/>
        </w:rPr>
        <w:t>Adegan kelima:</w:t>
      </w:r>
      <w:r>
        <w:rPr>
          <w:lang w:val="id_ID" w:bidi="id_ID"/>
        </w:rPr>
        <w:t xml:space="preserve"> Mereka tiba di Pafos, tempat bangsa Romawi memerintah Siprus. Sergius Paulus adalah gubernur Romawi di sana. Sergius memanggil Barnabas dan Saulus karena ingin mendengar firman Allah.</w:t>
      </w:r>
    </w:p>
    <w:p>
      <w:pPr/>
      <w:r>
        <w:rPr>
          <w:lang w:val="id_ID" w:bidi="id_ID"/>
        </w:rPr>
      </w:r>
      <w:r>
        <w:rPr>
          <w:b/>
          <w:lang w:val="id_ID" w:bidi="id_ID"/>
        </w:rPr>
        <w:t>Adegan keenam:</w:t>
      </w:r>
      <w:r>
        <w:rPr>
          <w:lang w:val="id_ID" w:bidi="id_ID"/>
        </w:rPr>
        <w:t xml:space="preserve"> Barnabas dan Saulus pergi untuk berbicara kepada Sergius. Bar-Yesus, yang juga disebut Elimas, berada di sana bersama Sergius. Elimas adalah seorang tukang sihir dan nabi palsu Yahudi. Elimas menentang Barnabas dan Saulus dan berusaha meyakinkan Sergius untuk tidak mendengarkan mereka. Saulus, yang juga disebut Paulus, dipenuhi oleh Roh Kudus, menegur Elimas dan mengatakan bahwa ia akan menjadi buta untuk beberapa waktu. Seketika itu juga Elimas menjadi buta. Elimas meminta seseorang untuk menuntunnya. Sergius melihat hal ini dan menjadi percaya kepada Yesus. Sergius takjub dengan ajaran Tuhan. </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Barnabas</w:t>
      </w:r>
    </w:p>
    <w:p>
      <w:pPr>
        <w:pStyle w:val="ListBullet"/>
        <w:spacing w:line="240" w:lineRule="auto"/>
        <w:ind w:left="720"/>
      </w:pPr>
      <w:r>
        <w:rPr>
          <w:lang w:val="id_ID" w:bidi="id_ID"/>
        </w:rPr>
      </w:r>
      <w:r>
        <w:rPr>
          <w:lang w:val="id_ID" w:bidi="id_ID"/>
        </w:rPr>
        <w:t>Saulus, juga disebut Paulus</w:t>
      </w:r>
    </w:p>
    <w:p>
      <w:pPr>
        <w:pStyle w:val="ListBullet"/>
        <w:spacing w:line="240" w:lineRule="auto"/>
        <w:ind w:left="720"/>
      </w:pPr>
      <w:r>
        <w:rPr>
          <w:lang w:val="id_ID" w:bidi="id_ID"/>
        </w:rPr>
      </w:r>
      <w:r>
        <w:rPr>
          <w:lang w:val="id_ID" w:bidi="id_ID"/>
        </w:rPr>
        <w:t>Yohanes Markus</w:t>
      </w:r>
    </w:p>
    <w:p>
      <w:pPr>
        <w:pStyle w:val="ListBullet"/>
        <w:spacing w:line="240" w:lineRule="auto"/>
        <w:ind w:left="720"/>
      </w:pPr>
      <w:r>
        <w:rPr>
          <w:lang w:val="id_ID" w:bidi="id_ID"/>
        </w:rPr>
      </w:r>
      <w:r>
        <w:rPr>
          <w:lang w:val="id_ID" w:bidi="id_ID"/>
        </w:rPr>
        <w:t>Bar-Yesus, yang juga disebut Elymas si tukang sihir.</w:t>
      </w:r>
    </w:p>
    <w:p>
      <w:pPr>
        <w:pStyle w:val="ListBullet"/>
        <w:spacing w:line="240" w:lineRule="auto"/>
        <w:ind w:left="720"/>
      </w:pPr>
      <w:r>
        <w:rPr>
          <w:lang w:val="id_ID" w:bidi="id_ID"/>
        </w:rPr>
      </w:r>
      <w:r>
        <w:rPr>
          <w:lang w:val="id_ID" w:bidi="id_ID"/>
        </w:rPr>
        <w:t>Sergius Paulus</w:t>
      </w:r>
    </w:p>
    <w:p>
      <w:pPr/>
      <w:r>
        <w:rPr>
          <w:lang w:val="id_ID" w:bidi="id_ID"/>
        </w:rPr>
      </w:r>
      <w:r>
        <w:rPr>
          <w:lang w:val="id_ID" w:bidi="id_ID"/>
        </w:rPr>
        <w:t xml:space="preserve">Dalam sesi ini, minta kelompok untuk membuat papan cerita, membuat 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Kisah ini dimulai di Antiokhia, tempat Barnabas dan Saulus diutus oleh Roh Kudus melalui gereja Antiokhia. Roh Kudus memiliki pekerjaan untuk mereka lakukan. Kemudian dalam kisah ini kita mengetahui bahwa Yohanes Markus ikut pergi bersama Barnabas dan Saulus.</w:t>
      </w:r>
    </w:p>
    <w:p>
      <w:pPr/>
      <w:r>
        <w:rPr>
          <w:lang w:val="id_ID" w:bidi="id_ID"/>
        </w:rPr>
      </w:r>
      <w:r>
        <w:rPr>
          <w:lang w:val="id_ID" w:bidi="id_ID"/>
        </w:rPr>
        <w:t>Dipimpin oleh Roh Kudus, Barnabas dan Saulus berangkat dari Antiokhia ke Seleukia. Antiokhia terletak di daerah yang lebih tinggi, sehingga mereka turun menuju kota pesisir Seleukia. Seleukia terletak sekitar delapan kilometer di sebelah utara tempat Sungai Orontes bermuara ke Laut Mediterania. Kemudian mereka berlayar sekitar 1.261 kilometer ke barat menuju pulau Siprus di Laut Mediterania. Siprus adalah provinsi Romawi yang diperintah oleh seorang prokonsul, atau gubernur. Barnabas dan Saulus tiba di Salamis, kota pelabuhan utama di pantai timur Siprus.</w:t>
      </w:r>
    </w:p>
    <w:p>
      <w:pPr/>
      <w:r>
        <w:rPr>
          <w:lang w:val="id_ID" w:bidi="id_ID"/>
        </w:rPr>
      </w:r>
      <w:r>
        <w:rPr>
          <w:lang w:val="id_ID" w:bidi="id_ID"/>
        </w:rPr>
        <w:t>Barnabas dan Saulus pergi ke seberang pulau hingga tiba di Pafos. Pafos adalah pusat pemerintahan Siprus. Gubernur itu tinggal di Pafos.</w:t>
      </w:r>
    </w:p>
    <w:p>
      <w:pPr/>
      <w:r>
        <w:rPr>
          <w:lang w:val="id_ID" w:bidi="id_ID"/>
        </w:rPr>
      </w:r>
      <w:r>
        <w:rPr>
          <w:lang w:val="id_ID" w:bidi="id_ID"/>
        </w:rPr>
        <w:t>Penting untuk dicatat bahwa urutan teks tertulis mungkin membingungkan. Dikatakan bahwa ketika Barnabas dan Saulus tiba di Pafos, mereka menjumpai seorang Tukang sihir. Di sini kata menemukan, atau bertemu, berarti menemukan secara kebetulan. Alasan mereka bertemu, atau menemukan, Elimas adalah karena Elimas bersama Sergius Paulus, dan sebelumnya Sergius Paulus telah memanggil Barnabas dan Paulus. Jadi pertama-tama Sergius Paulus mengundang Barnabas dan Saulus, karena ingin mendengar Firman Allah. Selanjutnya, Barnabas dan Saulus datang menemui Sergius di Istananya. Elimas berada di sana bersama Sergius. Kemudian Barnabas dan Saulus bertemu dengan Elimas.</w:t>
      </w:r>
    </w:p>
    <w:p>
      <w:pPr/>
      <w:r>
        <w:rPr>
          <w:lang w:val="id_ID" w:bidi="id_ID"/>
        </w:rPr>
      </w:r>
      <w:r>
        <w:rPr>
          <w:lang w:val="id_ID" w:bidi="id_ID"/>
        </w:rPr>
        <w:t>Ketika Barnabas dan Saulus bertemu Elimas, Roh Kudus menguasai Saulus. Saulus menatap langsung kepada Elymas untuk menegurnya. Penting untuk diperhatikan bahwa pada saat inilah Lukas mulai menggunakan nama Romawi Saulus, yaitu Paulus. Dalam bahasa Yunani, teguran Paulus diawali dengan sebuah kata kecil seperti "Oh!" yang memberikan penekanan pada kata-kata yang muncul setelahnya. Beberapa terjemahan juga mengubah urutan kata-kata Paulus untuk memberikan penekanan. Bagian terburuk, "Kamu anak Iblis!" Kadang-kadang ditempatkan di awal.</w:t>
      </w:r>
    </w:p>
    <w:p>
      <w:pPr/>
      <w:r>
        <w:rPr>
          <w:lang w:val="id_ID" w:bidi="id_ID"/>
        </w:rPr>
      </w:r>
      <w:r>
        <w:rPr>
          <w:lang w:val="id_ID" w:bidi="id_ID"/>
        </w:rPr>
        <w:t>Dalam bahasa Anda, kata apa yang Anda gunakan untuk mengawali suatu pernyataan dengan antusiasme dan penekanan? Bagaimana bagian-bagian penting dari sebuah kisah atau kutipan diberi penekanan?</w:t>
      </w:r>
    </w:p>
    <w:p>
      <w:pPr/>
      <w:r>
        <w:rPr>
          <w:lang w:val="id_ID" w:bidi="id_ID"/>
        </w:rPr>
      </w:r>
      <w:r>
        <w:rPr>
          <w:lang w:val="id_ID" w:bidi="id_ID"/>
        </w:rPr>
        <w:t>Penting untuk diperhatikan bahwa Paulus mengajukan pertanyaan kepada Elimas yang sebenarnya tidak membutuhkan jawaban. "Tidakkah engkau akan berhenti memutarbalikkan, atau membengkokkan, jalan-jalan Tuhan yang lurus?" Memutarbalikkan jalan-jalan Tuhan yang benar berarti Elimas berusaha mengubah kebenaran tentang Allah menjadi kebohongan. Beberapa terjemahan mengubah pertanyaan Paulus menjadi sebuah pernyataan agar maknanya lebih jelas.</w:t>
      </w:r>
    </w:p>
    <w:p>
      <w:pPr/>
      <w:r>
        <w:rPr>
          <w:lang w:val="id_ID" w:bidi="id_ID"/>
        </w:rPr>
      </w:r>
      <w:r>
        <w:rPr>
          <w:lang w:val="id_ID" w:bidi="id_ID"/>
        </w:rPr>
        <w:t>Penting untuk diperhatikan bahwa ketika Paulus berkata kepada Elimas, "Sekarang, lihatlah, tangan Tuhan melawanmu," kata penghubung "sekarang." memiliki makna penting. Dalam bahasa Yunani, frasa ini diawali dengan kata yang berarti "lihatlah!" atau "lihat!" yang menekankan "sekarang" dan bagian frasa lainnya. Paulus mengakhiri tegurannya kepada Elimas dengan penekanan dan penghakiman segera dari Yesus, yang ia sebut Tuhan. Seketika itu, Elimas menjadi buta.</w:t>
      </w:r>
    </w:p>
    <w:p>
      <w:pPr/>
      <w:r>
        <w:rPr>
          <w:lang w:val="id_ID" w:bidi="id_ID"/>
        </w:rPr>
      </w:r>
      <w:r>
        <w:rPr>
          <w:lang w:val="id_ID" w:bidi="id_ID"/>
        </w:rPr>
        <w:t>Ada dua cara untuk memahami bahwa Sergius takjub dengan ajaran Tuhan. Kebanyakan ahli berpendapat bahwa Sergius menanggapi ajaran tentang Tuhan dari Paulus dan Barnabas dengan rasa takjub. Beberapa ahli berpendapat bahwa Sergius percaya kepada Tuhan Yesus karena ia takjub terhadap pengajaran tersebut. Penting untuk menjelaskan kekaguman Sergius terhadap pengajaran Tuhan secara umum, bukan sebagai alasan mengapa ia menjadi percaya.</w:t>
      </w:r>
      <w:r>
        <w:rPr>
          <w:lang w:val="id_ID" w:bidi="id_ID"/>
        </w:rPr>
      </w:r>
    </w:p>
    <w:p>
      <w:pPr>
        <w:pStyle w:val="Heading3"/>
      </w:pPr>
      <w:r>
        <w:rPr>
          <w:lang w:val="id_ID" w:bidi="id_ID"/>
        </w:rPr>
        <w:t>Memperagakan Bacaan</w:t>
      </w:r>
    </w:p>
    <w:p>
      <w:pPr/>
      <w:r>
        <w:rPr>
          <w:lang w:val="id_ID" w:bidi="id_ID"/>
        </w:rPr>
      </w:r>
      <w:r>
        <w:rPr>
          <w:lang w:val="id_ID" w:bidi="id_ID"/>
        </w:rPr>
        <w:t>Dengarkan teks satu kali lagi dalam versi yang paling mudah dimengerti.</w:t>
      </w:r>
    </w:p>
    <w:p>
      <w:pPr/>
      <w:r>
        <w:rPr>
          <w:lang w:val="id_ID" w:bidi="id_ID"/>
        </w:rPr>
      </w:r>
      <w:r>
        <w:rPr>
          <w:lang w:val="id_ID" w:bidi="id_ID"/>
        </w:rPr>
        <w:t>Dalam sesi ini, kelompok akan memerankan kisah tersebut.</w:t>
      </w:r>
    </w:p>
    <w:p>
      <w:pPr/>
      <w:r>
        <w:rPr>
          <w:lang w:val="id_ID" w:bidi="id_ID"/>
        </w:rPr>
      </w:r>
      <w:r>
        <w:rPr>
          <w:lang w:val="id_ID" w:bidi="id_ID"/>
        </w:rPr>
        <w:t xml:space="preserve">Kisah ini memiliki enam adegan. </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Barnabas</w:t>
      </w:r>
    </w:p>
    <w:p>
      <w:pPr>
        <w:pStyle w:val="ListBullet"/>
        <w:spacing w:line="240" w:lineRule="auto"/>
        <w:ind w:left="720"/>
      </w:pPr>
      <w:r>
        <w:rPr>
          <w:lang w:val="id_ID" w:bidi="id_ID"/>
        </w:rPr>
      </w:r>
      <w:r>
        <w:rPr>
          <w:lang w:val="id_ID" w:bidi="id_ID"/>
        </w:rPr>
        <w:t>Saulus, juga disebut Paulus</w:t>
      </w:r>
    </w:p>
    <w:p>
      <w:pPr>
        <w:pStyle w:val="ListBullet"/>
        <w:spacing w:line="240" w:lineRule="auto"/>
        <w:ind w:left="720"/>
      </w:pPr>
      <w:r>
        <w:rPr>
          <w:lang w:val="id_ID" w:bidi="id_ID"/>
        </w:rPr>
      </w:r>
      <w:r>
        <w:rPr>
          <w:lang w:val="id_ID" w:bidi="id_ID"/>
        </w:rPr>
        <w:t>Yohanes Markus</w:t>
      </w:r>
    </w:p>
    <w:p>
      <w:pPr>
        <w:pStyle w:val="ListBullet"/>
        <w:spacing w:line="240" w:lineRule="auto"/>
        <w:ind w:left="720"/>
      </w:pPr>
      <w:r>
        <w:rPr>
          <w:lang w:val="id_ID" w:bidi="id_ID"/>
        </w:rPr>
      </w:r>
      <w:r>
        <w:rPr>
          <w:lang w:val="id_ID" w:bidi="id_ID"/>
        </w:rPr>
        <w:t>Bar-Yesus, yang juga disebut Elymas si tukang sihir.</w:t>
      </w:r>
    </w:p>
    <w:p>
      <w:pPr>
        <w:pStyle w:val="ListBullet"/>
        <w:spacing w:line="240" w:lineRule="auto"/>
        <w:ind w:left="720"/>
      </w:pPr>
      <w:r>
        <w:rPr>
          <w:lang w:val="id_ID" w:bidi="id_ID"/>
        </w:rPr>
      </w:r>
      <w:r>
        <w:rPr>
          <w:lang w:val="id_ID" w:bidi="id_ID"/>
        </w:rPr>
        <w:t>Sergius Paulus</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kelompok untuk mengingat bagian-bagian kisah tersebut.</w:t>
      </w:r>
    </w:p>
    <w:p>
      <w:pPr/>
      <w:r>
        <w:rPr>
          <w:lang w:val="id_ID" w:bidi="id_ID"/>
        </w:rPr>
      </w:r>
      <w:r>
        <w:rPr>
          <w:lang w:val="id_ID" w:bidi="id_ID"/>
        </w:rPr>
        <w:t>Saat kelompok memerankan kisah ini untuk kedua kalinya, hentikan mereka pada bagian-bagian tertentu.</w:t>
      </w:r>
    </w:p>
    <w:p>
      <w:pPr/>
      <w:r>
        <w:rPr>
          <w:lang w:val="id_ID" w:bidi="id_ID"/>
        </w:rPr>
      </w:r>
      <w:r>
        <w:rPr>
          <w:lang w:val="id_ID" w:bidi="id_ID"/>
        </w:rPr>
        <w:t>Barnabas dan Saulus diutus oleh Roh Kudus dari jemaat Antiokhia. Yohanes Markus pergi bersama mereka. Mereka pergi ke Seleukia dan berlayar ke Siprus.</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para aktor yang memerankan Barnabas, Saulus, dan Yohanes Markus, "Bagaimana perasaan Anda?" Anda mungkin mendengar mereka berkata, "Saya tidak sabar melihat bagaimana Tuhan akan berkarya, "Sedih rasanya meninggalkan Antiokhia," dan "Saya siap membagikan kabar baik."</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Ketika mereka tiba di Salamis, mereka pergi ke rumah-rumah ibadah orang Yahudi dan memberitakan firman Allah tentang Yesus. Yohanes Markus membantu mereka. Kemudian mereka melakukan perjalanan melintasi pulau Siprus ke kota Pafos. Sergius Paulus, gubernur yang bijaksana, memanggil Barnabas dan Saulus karena ia ingin mendengar firman Allah. Ketika Barnabas dan Saulus tiba, mereka bertemu dengan seorang tukang sihir yang berada bersama gubernur. tukang suhir itu adalah Nabi palsu Yahudi yang bernama Bar-Yesus.</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Bar-Yesus, "Bagaimana perasaan Anda?" Anda mungkin akan mendengar hal-hal seperti, "Khawatir," "Frustrasi," dan "Takut."</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Elymas menentang Barnabas dan Saulus serta berusaha menghalangi gubernur itu agar tidak percaya kepada Yesus.</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Sergius, "Bagaimana perasaan Anda?" Anda mungkin mendengar hal-hal seperti, "Bertanya-tanya mengapa Elimas menentang Barnabas dan Saulus," "Bimbang tentang kebenaran," dan "Tertarik untuk mendengar lebih banyak."</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Saulus, yang memiliki nama Romawi Paulus, dipenuhi oleh Roh Kudus Paulus memandang langsung kepada Elymas.</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Roh Kudus, "Bagaimana perasaan Anda?" Anda mungkin akan mendengar hal-hal seperti, "Menang atas kejahatan," "Senang berbicara melalui Paulus," dan "Merindukan agar kemuliaan Allah dinyatakan."</w:t>
      </w:r>
    </w:p>
    <w:p>
      <w:pPr/>
      <w:r>
        <w:rPr>
          <w:lang w:val="id_ID" w:bidi="id_ID"/>
        </w:rPr>
      </w:r>
      <w:r>
        <w:rPr>
          <w:lang w:val="id_ID" w:bidi="id_ID"/>
        </w:rPr>
        <w:t>Paulus berkata, Engkau penuh dengan segala tipu daya dan kelicikan." Engkau adalah anak Iblis! Engkau adalah musuh bagi segala yang baik! Tidakkah kamu akan berhenti memutarbalikkan jalan Tuhan yang benar? Lihat! Sekarang tangan Tuhan turun ke atasmu. Engkau akan buta untuk beberapa waktu. Engkau bahkan tidak akan dapat melihat cahaya matahari."</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Paulus, "Bagaimana perasaan Anda?" Anda mungkin mendengar ungkapan seperti, "Bertekad untuk mengatakan kebenaran," "Kuat dalam Roh Kudus," dan "Siap untuk melihat kebohongan Elymas dibungkam."</w:t>
      </w:r>
    </w:p>
    <w:p>
      <w:pPr/>
      <w:r>
        <w:rPr>
          <w:lang w:val="id_ID" w:bidi="id_ID"/>
        </w:rPr>
      </w:r>
      <w:r>
        <w:rPr>
          <w:lang w:val="id_ID" w:bidi="id_ID"/>
        </w:rPr>
        <w:t>Seketika itu juga kabut dan kegelapan menyelimuti mata Elymas. Dia menjadi buta. Elymas berjalan sambil meraba-raba mencari seseorang untuk memegang tangannya dan menuntunnya.</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Elymas, "Bagaimana perasaan Anda?" Anda mungkin akan mendengar hal-hal seperti, "Takut," "Bingung," dan "Bertanya-tanya berapa lama ini akan berlangsung."</w:t>
      </w:r>
    </w:p>
    <w:p>
      <w:pPr/>
      <w:r>
        <w:rPr>
          <w:lang w:val="id_ID" w:bidi="id_ID"/>
        </w:rPr>
      </w:r>
      <w:r>
        <w:rPr>
          <w:lang w:val="id_ID" w:bidi="id_ID"/>
        </w:rPr>
        <w:t xml:space="preserve">Ketika gubernur itu melihat apa yang terjadi, ia menjadi percaya. Sergius takjub dengan ajaran Tuhan. </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Sergius, "Bagaimana perasaan Anda?" Anda mungkin mendengar hal-hal seperti, "Tergenapi," "Aku bersukacita karena Allah telah menyatakan kebenaran," dan "Siap menerima kasih Yesus."</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dimengerti.</w:t>
      </w:r>
    </w:p>
    <w:p>
      <w:pPr/>
      <w:r>
        <w:rPr>
          <w:lang w:val="id_ID" w:bidi="id_ID"/>
        </w:rPr>
      </w:r>
      <w:r>
        <w:rPr>
          <w:lang w:val="id_ID" w:bidi="id_ID"/>
        </w:rPr>
        <w:t xml:space="preserve">Barnabas dan Saulus diutus oleh Roh Kudus . </w:t>
      </w:r>
      <w:r>
        <w:rPr>
          <w:b/>
          <w:lang w:val="id_ID" w:bidi="id_ID"/>
        </w:rPr>
        <w:t>Roh Kudus</w:t>
      </w:r>
      <w:r>
        <w:rPr>
          <w:lang w:val="id_ID" w:bidi="id_ID"/>
        </w:rPr>
        <w:t xml:space="preserve"> adalah kuasa atau otoritas yang Allah berikan kepada seseorang untuk melakukan hal-hal yang luar biasa. Roh Allah tinggal di dalam semua pengikut Yesus dan membimbing mereka dengan berbagai cara. Roh Allah memimpin gereja di Antiokhia untuk mengutus Barnabas dan Saulus. Lihat Daftar Kata Utama untuk informasi lebih lanjut tentang </w:t>
      </w:r>
      <w:r>
        <w:rPr>
          <w:lang w:val="id_ID" w:bidi="id_ID"/>
        </w:rPr>
        <w:t>Roh Kudus</w:t>
      </w:r>
      <w:r>
        <w:rPr>
          <w:lang w:val="id_ID" w:bidi="id_ID"/>
        </w:rPr>
        <w:t xml:space="preserve">. Gunakan kata yang sama yang digunakan dalam kisah-kisah sebelumnya untuk Roh Kudus. </w:t>
      </w:r>
    </w:p>
    <w:p>
      <w:pPr/>
      <w:r>
        <w:rPr>
          <w:lang w:val="id_ID" w:bidi="id_ID"/>
        </w:rPr>
      </w:r>
      <w:r>
        <w:rPr>
          <w:lang w:val="id_ID" w:bidi="id_ID"/>
        </w:rPr>
        <w:t xml:space="preserve">Barnabas dan Saulus pergi ke Seleukia dan berlayar ke Siprus. Ketika mereka tiba di Salamis, mereka memberitakan firman Allah di rumah-rumah ibadat orang Yahudi. </w:t>
      </w:r>
      <w:r>
        <w:rPr>
          <w:b/>
          <w:lang w:val="id_ID" w:bidi="id_ID"/>
        </w:rPr>
        <w:t>Sinagoge</w:t>
      </w:r>
      <w:r>
        <w:rPr>
          <w:lang w:val="id_ID" w:bidi="id_ID"/>
        </w:rPr>
        <w:t xml:space="preserve"> adalah tempat orang Yahudi berkumpul untuk beribadah kepada Allah. Gunakan kata yang sama yang digunakan dalam kisah-kisah sebelumnya untuk Sinagoge. Lihat Daftar Kata Utama untuk lebih lanjut tentang </w:t>
      </w:r>
      <w:r>
        <w:rPr>
          <w:lang w:val="id_ID" w:bidi="id_ID"/>
        </w:rPr>
        <w:t>Sinagoge</w:t>
      </w:r>
      <w:r>
        <w:rPr>
          <w:lang w:val="id_ID" w:bidi="id_ID"/>
        </w:rPr>
        <w:t>. Yohanes Markus membantu Barnabas dan Saulus.</w:t>
      </w:r>
    </w:p>
    <w:p>
      <w:pPr/>
      <w:r>
        <w:rPr>
          <w:lang w:val="id_ID" w:bidi="id_ID"/>
        </w:rPr>
      </w:r>
      <w:r>
        <w:rPr>
          <w:lang w:val="id_ID" w:bidi="id_ID"/>
        </w:rPr>
        <w:t xml:space="preserve">Mereka melakukan perjalanan melintasi Siprus sampai ke kota Pafos dan bertemu Bar-Yesus, seorang tukang </w:t>
      </w:r>
      <w:r>
        <w:rPr>
          <w:b/>
          <w:lang w:val="id_ID" w:bidi="id_ID"/>
        </w:rPr>
        <w:t>sihir</w:t>
      </w:r>
      <w:r>
        <w:rPr>
          <w:lang w:val="id_ID" w:bidi="id_ID"/>
        </w:rPr>
        <w:t xml:space="preserve">, yang </w:t>
      </w:r>
      <w:r>
        <w:rPr>
          <w:b/>
          <w:lang w:val="id_ID" w:bidi="id_ID"/>
        </w:rPr>
        <w:t>mempraktekkan</w:t>
      </w:r>
      <w:r>
        <w:rPr>
          <w:lang w:val="id_ID" w:bidi="id_ID"/>
        </w:rPr>
        <w:t xml:space="preserve"> ilmu sihir. Biasanya para ahli sihir adalah orang-orang bijaksana dari Timur, imam, dan ahli perbintangan yang mahir menafsirkan mimpi dan praktek ilmu-ilmu gaib. Para tukang sihir mencoba menyembuhkan penyakit, mendatangkan berkat jasmani, memberikan kutukan kepada orang lain, melindungi orang dari kutukan atau roh jahat, atau meramalkan masa depan. Kata tukang sihir dapat digunakan secara negatif, yang terjadi dua kali dalam Kisah Para Rasul. Contoh yang pertama adalah tentang Simon, seorang tukang sihir yang mencoba membayar Petrus untuk kuasa memberikan Roh Kudus kepada orang-orang. Contoh kedua adalah Bar-Yesus, seorang tukang sihir Yahudi dan nabi palsu. </w:t>
      </w:r>
      <w:r>
        <w:rPr>
          <w:b/>
          <w:lang w:val="id_ID" w:bidi="id_ID"/>
        </w:rPr>
        <w:t>Nabi palsu</w:t>
      </w:r>
      <w:r>
        <w:rPr>
          <w:lang w:val="id_ID" w:bidi="id_ID"/>
        </w:rPr>
        <w:t xml:space="preserve"> adalah orang yang mengaku bahwa pesannya berasal dari Allah, padahal sebenarnya tidak.</w:t>
      </w:r>
    </w:p>
    <w:p>
      <w:pPr/>
      <w:r>
        <w:rPr>
          <w:lang w:val="id_ID" w:bidi="id_ID"/>
        </w:rPr>
      </w:r>
      <w:r>
        <w:rPr>
          <w:lang w:val="id_ID" w:bidi="id_ID"/>
        </w:rPr>
        <w:t xml:space="preserve">Bar-Yesus bersama Sergius Paulus, prokonsul di Siprus. </w:t>
      </w:r>
      <w:r>
        <w:rPr>
          <w:b/>
          <w:lang w:val="id_ID" w:bidi="id_ID"/>
        </w:rPr>
        <w:t>Prokonsul</w:t>
      </w:r>
      <w:r>
        <w:rPr>
          <w:lang w:val="id_ID" w:bidi="id_ID"/>
        </w:rPr>
        <w:t xml:space="preserve"> adalah pejabat Romawi yang memerintah sebuah provinsi, atau wilayah dalam kekaisaran. Sergius memanggil Barnabas dan Saulus ke istananya untuk mendengar firman Allah. Bar-Yesus, yang juga dikenal sebagai Elimas, menentang Barnabas dan Saulus.</w:t>
      </w:r>
    </w:p>
    <w:p>
      <w:pPr/>
      <w:r>
        <w:rPr>
          <w:lang w:val="id_ID" w:bidi="id_ID"/>
        </w:rPr>
      </w:r>
      <w:r>
        <w:rPr>
          <w:lang w:val="id_ID" w:bidi="id_ID"/>
        </w:rPr>
        <w:t xml:space="preserve">Saulus, yang memiliki nama Romawi Paulus, dipenuhi oleh </w:t>
      </w:r>
      <w:r>
        <w:rPr>
          <w:b/>
          <w:lang w:val="id_ID" w:bidi="id_ID"/>
        </w:rPr>
        <w:t>Roh Kudus</w:t>
      </w:r>
      <w:r>
        <w:rPr>
          <w:lang w:val="id_ID" w:bidi="id_ID"/>
        </w:rPr>
        <w:t xml:space="preserve"> Paulus dipenuhi oleh Roh Kudus karena ia telah bertobat dari dosanya dan berbalik kepada Allah dengan percaya kepada Yesus. Para pengikut Yesus menerima Roh Kudus saat mereka mulai menjalani hidup yang baru di dalam Kristus. Roh Kudus membimbing Paulus dalam apa yang harus ia lakukan dan katakan, bahkan terkadang dengan cara yang sangat spesifik.</w:t>
      </w:r>
    </w:p>
    <w:p>
      <w:pPr/>
      <w:r>
        <w:rPr>
          <w:lang w:val="id_ID" w:bidi="id_ID"/>
        </w:rPr>
      </w:r>
      <w:r>
        <w:rPr>
          <w:lang w:val="id_ID" w:bidi="id_ID"/>
        </w:rPr>
        <w:t xml:space="preserve">Paulus menegur Elymas dan mengatakan bahwa Elymas penuh dengan tipu daya dan kelicikan. </w:t>
      </w:r>
      <w:r>
        <w:rPr>
          <w:b/>
          <w:lang w:val="id_ID" w:bidi="id_ID"/>
        </w:rPr>
        <w:t>Tipu daya</w:t>
      </w:r>
      <w:r>
        <w:rPr>
          <w:lang w:val="id_ID" w:bidi="id_ID"/>
        </w:rPr>
        <w:t xml:space="preserve"> adalah berbohong kepada orang lain dengan cara yang merugikan. </w:t>
      </w:r>
      <w:r>
        <w:rPr>
          <w:b/>
          <w:lang w:val="id_ID" w:bidi="id_ID"/>
        </w:rPr>
        <w:t>kecurangan</w:t>
      </w:r>
      <w:r>
        <w:rPr>
          <w:lang w:val="id_ID" w:bidi="id_ID"/>
        </w:rPr>
        <w:t xml:space="preserve"> adalah perbuatan tidak jujur yang dilakukan untuk menipu, merugikan atau menyakiti orang lain.</w:t>
      </w:r>
    </w:p>
    <w:p>
      <w:pPr/>
      <w:r>
        <w:rPr>
          <w:lang w:val="id_ID" w:bidi="id_ID"/>
        </w:rPr>
      </w:r>
      <w:r>
        <w:rPr>
          <w:lang w:val="id_ID" w:bidi="id_ID"/>
        </w:rPr>
        <w:t xml:space="preserve">Paulus mengatakan bahwa Elymas adalah anak Iblis. </w:t>
      </w:r>
      <w:r>
        <w:rPr>
          <w:b/>
          <w:lang w:val="id_ID" w:bidi="id_ID"/>
        </w:rPr>
        <w:t>Anak Iblis</w:t>
      </w:r>
      <w:r>
        <w:rPr>
          <w:lang w:val="id_ID" w:bidi="id_ID"/>
        </w:rPr>
        <w:t xml:space="preserve"> adalah ungkapan yang berarti Elymas memiliki sifat seperti Iblis.</w:t>
      </w:r>
    </w:p>
    <w:p>
      <w:pPr/>
      <w:r>
        <w:rPr>
          <w:lang w:val="id_ID" w:bidi="id_ID"/>
        </w:rPr>
      </w:r>
      <w:r>
        <w:rPr>
          <w:lang w:val="id_ID" w:bidi="id_ID"/>
        </w:rPr>
        <w:t xml:space="preserve">Paulus mengatakan bahwa Elymas adalah musuh segala kebenaran. </w:t>
      </w:r>
      <w:r>
        <w:rPr>
          <w:b/>
          <w:lang w:val="id_ID" w:bidi="id_ID"/>
        </w:rPr>
        <w:t>Kebenaran</w:t>
      </w:r>
      <w:r>
        <w:rPr>
          <w:lang w:val="id_ID" w:bidi="id_ID"/>
        </w:rPr>
        <w:t xml:space="preserve"> di sini merujuk pada segala sesuatu yang benar atau kudus. Elymas secara aktif menentang segala sesuatu yang tanpa cela atau baik. Lihat Daftar Kata Utama untuk informasi lebih lanjut tentang </w:t>
      </w:r>
      <w:r>
        <w:rPr>
          <w:lang w:val="id_ID" w:bidi="id_ID"/>
        </w:rPr>
        <w:t xml:space="preserve">kebenaran </w:t>
      </w:r>
      <w:r>
        <w:rPr>
          <w:lang w:val="id_ID" w:bidi="id_ID"/>
        </w:rPr>
        <w:t>. Gunakan kata yang sama yang digunakan dalam kisah-kisah sebelumnya untuk kebenaran.</w:t>
      </w:r>
    </w:p>
    <w:p>
      <w:pPr/>
      <w:r>
        <w:rPr>
          <w:lang w:val="id_ID" w:bidi="id_ID"/>
        </w:rPr>
      </w:r>
      <w:r>
        <w:rPr>
          <w:lang w:val="id_ID" w:bidi="id_ID"/>
        </w:rPr>
        <w:t xml:space="preserve">Paulus berkata kepada Elymas, "Tidakkah engkau akan berhenti membelokkan jalan Tuhan yang benar?" </w:t>
      </w:r>
      <w:r>
        <w:rPr>
          <w:b/>
          <w:lang w:val="id_ID" w:bidi="id_ID"/>
        </w:rPr>
        <w:t>Memutarbalikkan</w:t>
      </w:r>
      <w:r>
        <w:rPr>
          <w:lang w:val="id_ID" w:bidi="id_ID"/>
        </w:rPr>
        <w:t xml:space="preserve"> berarti membelokkan, mengubah atau membuat sesuatu yang lurus menjadi bengkok. Beberapa terjemahan berkata, "Tidakkah engkau akan berhenti membuat jalan-jalan Tuhan yang lurus menjadi bengkok?" Elymas berusaha mengubah kebenaran Tuhan menjadi kebohongan. Di sini, </w:t>
      </w:r>
      <w:r>
        <w:rPr>
          <w:b/>
          <w:lang w:val="id_ID" w:bidi="id_ID"/>
        </w:rPr>
        <w:t xml:space="preserve">Tuhan </w:t>
      </w:r>
      <w:r>
        <w:rPr>
          <w:lang w:val="id_ID" w:bidi="id_ID"/>
        </w:rPr>
        <w:t xml:space="preserve">merujuk kepada Allah. Lihat Daftar Kata Utama untuk lebih lanjut tentang </w:t>
      </w:r>
      <w:r>
        <w:rPr>
          <w:lang w:val="id_ID" w:bidi="id_ID"/>
        </w:rPr>
        <w:t>Tuhan</w:t>
      </w:r>
      <w:r>
        <w:rPr>
          <w:lang w:val="id_ID" w:bidi="id_ID"/>
        </w:rPr>
        <w:t>. Gunakan kata yang sama yang digunakan dalam kisah-kisah sebelumnya untuk Tuhan.</w:t>
      </w:r>
    </w:p>
    <w:p>
      <w:pPr/>
      <w:r>
        <w:rPr>
          <w:lang w:val="id_ID" w:bidi="id_ID"/>
        </w:rPr>
      </w:r>
      <w:r>
        <w:rPr>
          <w:lang w:val="id_ID" w:bidi="id_ID"/>
        </w:rPr>
        <w:t xml:space="preserve">Kemudian Paulus berkata, "Lihatlah, sekarang tangan Tuhan tertuju melawan engkau." Engkau akan menjadi buta untuk sementara waktu, dan tidak dapat melihat cahaya matahari." </w:t>
      </w:r>
      <w:r>
        <w:rPr>
          <w:b/>
          <w:lang w:val="id_ID" w:bidi="id_ID"/>
        </w:rPr>
        <w:t>Tangan Tuhan</w:t>
      </w:r>
      <w:r>
        <w:rPr>
          <w:lang w:val="id_ID" w:bidi="id_ID"/>
        </w:rPr>
        <w:t xml:space="preserve"> adalah ungkapan dalam Perjanjian Lama yang melambangkan kuasa Allah. Di sini, ungkapan itu mengacu pada kuasa Tuhan untuk menghakimi dan menghukum. </w:t>
      </w:r>
      <w:r>
        <w:rPr>
          <w:b/>
          <w:lang w:val="id_ID" w:bidi="id_ID"/>
        </w:rPr>
        <w:t>Tuhan</w:t>
      </w:r>
      <w:r>
        <w:rPr>
          <w:lang w:val="id_ID" w:bidi="id_ID"/>
        </w:rPr>
        <w:t xml:space="preserve"> merujuk kepada Allah. Lihat Daftar Kata Utama untuk lebih lanjut tentang </w:t>
      </w:r>
      <w:r>
        <w:rPr>
          <w:lang w:val="id_ID" w:bidi="id_ID"/>
        </w:rPr>
        <w:t>Tuhan</w:t>
      </w:r>
      <w:r>
        <w:rPr>
          <w:lang w:val="id_ID" w:bidi="id_ID"/>
        </w:rPr>
        <w:t>. Gunakan kata yang sama yang digunakan dalam kisah-kisah sebelumnya untuk Tuhan.</w:t>
      </w:r>
    </w:p>
    <w:p>
      <w:pPr/>
      <w:r>
        <w:rPr>
          <w:lang w:val="id_ID" w:bidi="id_ID"/>
        </w:rPr>
      </w:r>
      <w:r>
        <w:rPr>
          <w:lang w:val="id_ID" w:bidi="id_ID"/>
        </w:rPr>
        <w:t xml:space="preserve">Seketika itu juga kabut dan kegelapan menutupi Elymas. Ini adalah cara untuk mengatakan Elymas menjadi buta. Ia mencari seseorang untuk menuntunnya. Ketika gubernur itu melihat apa yang terjadi, ia menjadi percaya. Sergius takjub dengan ajaran </w:t>
      </w:r>
      <w:r>
        <w:rPr>
          <w:b/>
          <w:lang w:val="id_ID" w:bidi="id_ID"/>
        </w:rPr>
        <w:t>Tuhan</w:t>
      </w:r>
      <w:r>
        <w:rPr>
          <w:lang w:val="id_ID" w:bidi="id_ID"/>
        </w:rPr>
        <w:t xml:space="preserve">. Di sini, Tuhan merujuk pada Tuhan Yesus. Lukas sering menyebut Yesus sebagai "Tuhan," sebagai gelar penghormatan. Lihat Daftar Kata Utama untuk lebih lanjut tentang </w:t>
      </w:r>
      <w:r>
        <w:rPr>
          <w:lang w:val="id_ID" w:bidi="id_ID"/>
        </w:rPr>
        <w:t>Tuhan</w:t>
      </w:r>
      <w:r>
        <w:rPr>
          <w:lang w:val="id_ID" w:bidi="id_ID"/>
        </w:rPr>
        <w:t>. Gunakan kata yang sama yang digunakan dalam kisah-kisah sebelumnya untuk Tuhan.</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teks tersebut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kutipan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13:13–22</w:t>
      </w:r>
      <w:r>
        <w:rPr>
          <w:lang w:val="id_ID" w:bidi="id_ID"/>
        </w:rPr>
      </w:r>
    </w:p>
    <w:p>
      <w:pPr>
        <w:pStyle w:val="Heading3"/>
      </w:pPr>
      <w:r>
        <w:rPr>
          <w:lang w:val="id_ID" w:bidi="id_ID"/>
        </w:rPr>
        <w:t>Dengar dan Renungkan</w:t>
      </w:r>
    </w:p>
    <w:p>
      <w:pPr/>
      <w:r>
        <w:rPr>
          <w:lang w:val="id_ID" w:bidi="id_ID"/>
        </w:rPr>
      </w:r>
      <w:r>
        <w:rPr>
          <w:lang w:val="id_ID" w:bidi="id_ID"/>
        </w:rPr>
        <w:t>Dengarkan Kisah Para Rasul 13:13–22 dan simpanlah dalam hatimu Dengarkan teks ini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tidak Anda sukai atau tidak mengerti?</w:t>
      </w:r>
    </w:p>
    <w:p>
      <w:pPr>
        <w:pStyle w:val="ListBullet"/>
        <w:spacing w:line="240" w:lineRule="auto"/>
        <w:ind w:left="720"/>
      </w:pPr>
      <w:r>
        <w:rPr>
          <w:lang w:val="id_ID" w:bidi="id_ID"/>
        </w:rPr>
      </w:r>
      <w:r>
        <w:rPr>
          <w:lang w:val="id_ID" w:bidi="id_ID"/>
        </w:rPr>
        <w:t>Apa yang kisah ini sampaikan kepada kita tentang Allah atau Yesus?</w:t>
      </w:r>
    </w:p>
    <w:p>
      <w:pPr>
        <w:pStyle w:val="ListBullet"/>
        <w:spacing w:line="240" w:lineRule="auto"/>
        <w:ind w:left="720"/>
      </w:pPr>
      <w:r>
        <w:rPr>
          <w:lang w:val="id_ID" w:bidi="id_ID"/>
        </w:rPr>
      </w:r>
      <w:r>
        <w:rPr>
          <w:lang w:val="id_ID" w:bidi="id_ID"/>
        </w:rPr>
        <w:t>Apa yang dikisahkan cerita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dimengerti.</w:t>
      </w:r>
    </w:p>
    <w:p>
      <w:pPr/>
      <w:r>
        <w:rPr>
          <w:lang w:val="id_ID" w:bidi="id_ID"/>
        </w:rPr>
      </w:r>
      <w:r>
        <w:rPr>
          <w:lang w:val="id_ID" w:bidi="id_ID"/>
        </w:rPr>
        <w:t>Pada perikop sebelumnya, Barnabas dan Saulus diutus oleh Roh Kudus melalui jemaat di Antiokhia, Suriah. Barnabas dan Saulus pergi ke Siprus dan memberitakan Injil di sana, dengan Yohanes Markus sebagai penolong mereka. Lukas memulai perikop berikutnya dengan ungkapan "Paulus dan rekan-rekannya." Perhatikan bahwa posisi Paulus sekarang berbeda. Sebelumnya, Lukas menulis "Barnabas dan Saulus." Sekarang Lukas menyebut nama Paulus terlebih dahulu, menggunakan nama Romawi Paulus. Paulus adalah pemimpin. Rekan-rekan Paulus adalah Barnabas dan Yohanes Markus.</w:t>
      </w:r>
    </w:p>
    <w:p>
      <w:pPr/>
      <w:r>
        <w:rPr>
          <w:lang w:val="id_ID" w:bidi="id_ID"/>
        </w:rPr>
      </w:r>
      <w:r>
        <w:rPr>
          <w:lang w:val="id_ID" w:bidi="id_ID"/>
        </w:rPr>
        <w:t>Paulus, Barnabas, dan Yohanes Markus meninggalkan Siprus. Mereka berlayar ke Perga, lebih dari 300 kilometer barat laut Siprus. Perga adalah ibu kota provinsi Pamfilia.</w:t>
      </w:r>
    </w:p>
    <w:p>
      <w:pPr/>
      <w:r>
        <w:rPr>
          <w:lang w:val="id_ID" w:bidi="id_ID"/>
        </w:rPr>
      </w:r>
      <w:r>
        <w:rPr>
          <w:lang w:val="id_ID" w:bidi="id_ID"/>
        </w:rPr>
        <w:t xml:space="preserve">Perlihatkan sebuah peta yang menampilkan </w:t>
      </w:r>
      <w:r>
        <w:rPr>
          <w:lang w:val="id_ID" w:bidi="id_ID"/>
        </w:rPr>
        <w:t xml:space="preserve">kota Pafos di Siprus; wilayah Pamfilia, dengan Kota Perga; wilayah Frigia, dengan Kota Antiokhia; wilayah Pisidia; dan Yerusalem </w:t>
      </w:r>
      <w:r>
        <w:rPr>
          <w:lang w:val="id_ID" w:bidi="id_ID"/>
        </w:rPr>
        <w:t>.</w:t>
      </w:r>
    </w:p>
    <w:p>
      <w:pPr/>
      <w:r>
        <w:rPr>
          <w:lang w:val="id_ID" w:bidi="id_ID"/>
        </w:rPr>
      </w:r>
      <w:r>
        <w:rPr>
          <w:lang w:val="id_ID" w:bidi="id_ID"/>
        </w:rPr>
        <w:t>Di Perga, Yohanes Markus meninggalkan Paulus dan Barnabas. Yohanes Markus kembali ke Yerusalem, kota kelahirannya. Lukas tidak mengatakan mengapa Yohanes Markus meninggalkan Paulus dan Barnabas. Kemudian dalam kitab Kisah Para Rasul, kita mengetahui bahwa Paulus sangat tidak senang karena Yohanes Markus pergi. Paulus dan Barnabas melakukan perjalanan melalui darat sekitar 200 kilometer ke utara menuju Antiokhia Pisidia, atau Antiokhia di Pisidia. Perjalanan dari Perga ke Antiokhia di Pisidia melewati pegunungan yang berbatu dengan lembah-lembah sungai. Wilayah yang mereka lalui merupakan daerah yang sepi dan dikenal sebagai tempat para perampok yang menunggu para pelancong. Antiokhia di Pisidia berbeda dengan Antiokhia di Siria. Antiokhia di Pisidia merupakan kota utama di bagian selatan provinsi itu. Di Antiokhia di Pisidia terdapat komunitas orang Yahudi yang cukup besar.</w:t>
      </w:r>
    </w:p>
    <w:p>
      <w:pPr/>
      <w:r>
        <w:rPr>
          <w:lang w:val="id_ID" w:bidi="id_ID"/>
        </w:rPr>
      </w:r>
      <w:r>
        <w:rPr>
          <w:lang w:val="id_ID" w:bidi="id_ID"/>
        </w:rPr>
        <w:t>Di Antiokhia di Pisidia, Paulus dan Barnabas terlebih dahulu pergi ke sinagog, seperti yang mereka lakukan di Siprus. Sinagoge bukan hanya tempat ibadah bagi orang-orang Yahudi, tetapi juga merupakan pusat pendidikan, pertemuan sosial, dan tempat pengelolaan urusan masyarakat. Pada hari Sabat, hari ibadah orang Yahudi, Paulus dan Barnabas duduk di Sinagoge untuk mengikuti ibadah. Dari bagian selanjutnya dalam perikop ini kita mengetahui bahwa di antara orang-orang yang hadir adalah orang-orang Yahudi sejak lahir dan orang-orang bukan Yahudi yang percaya kepada Allah.</w:t>
      </w:r>
    </w:p>
    <w:p>
      <w:pPr/>
      <w:r>
        <w:rPr>
          <w:lang w:val="id_ID" w:bidi="id_ID"/>
        </w:rPr>
      </w:r>
      <w:r>
        <w:rPr>
          <w:lang w:val="id_ID" w:bidi="id_ID"/>
        </w:rPr>
        <w:t xml:space="preserve">Tunjukkan gambar </w:t>
      </w:r>
      <w:r>
        <w:rPr>
          <w:lang w:val="id_ID" w:bidi="id_ID"/>
        </w:rPr>
        <w:t>Sinagoge</w:t>
      </w:r>
      <w:r>
        <w:rPr>
          <w:lang w:val="id_ID" w:bidi="id_ID"/>
        </w:rPr>
        <w:t xml:space="preserve"> Yahudi.</w:t>
      </w:r>
    </w:p>
    <w:p>
      <w:pPr/>
      <w:r>
        <w:rPr>
          <w:lang w:val="id_ID" w:bidi="id_ID"/>
        </w:rPr>
      </w:r>
      <w:r>
        <w:rPr>
          <w:lang w:val="id_ID" w:bidi="id_ID"/>
        </w:rPr>
        <w:t>Dalam ibadah di Sinagoge, para pemimpin biasanya membacakan dengan suara keras dari Kitab Taurat dan Kitab para Nabi. Hukum Taurat dan kitab para Nabi adalah sebutan yang umum untuk merujuk pada Kitab Suci Yahudi. Hukum Taurat adalah kitab-kitab Musa, yaitu lima kitab pertama dalam Alkitab. Kitab Para Nabi merujuk pada tulisan-tulisan lain dalam Perjanjian Lama, termasuk kitab-kitab sejarah dan kitab-kitab yang ditulis oleh para nabi lainnya. Setelah pembacaan-pembacaan tersebut, biasanya seorang yang dianggap layak dari antara orang-orang yang hadir akan memberikan pengajaran berdasarkan Kitab Suci. Pengajaran itu biasanya berkaitan dengan bacaan yang baru saja dibacakan. Para pengurus Sinagoge, atau para pemimpin Yahudi yang bertanggung jawab atas pertemuan tersebut, mengirim pesan kepada Paulus dan Barnabas. Para pemimpin menyebut Paulus dan Barnabas sebagai saudara karena mereka adalah sesama orang Yahudi. Mereka meminta Paulus dan Barnabas untuk menyampaikan pesan yang meneguhkan atau menguatkan, jika mereka memilikinya.</w:t>
      </w:r>
    </w:p>
    <w:p>
      <w:pPr/>
      <w:r>
        <w:rPr>
          <w:lang w:val="id_ID" w:bidi="id_ID"/>
        </w:rPr>
      </w:r>
      <w:r>
        <w:rPr>
          <w:lang w:val="id_ID" w:bidi="id_ID"/>
        </w:rPr>
        <w:t>Dalam komunitas Anda, pada pertemuan seperti apa biasanya seseorang menyampaikan pidato atau pesan? Bagaimana pembicara dipilih? Biasanya berapa lama waktu yang dimiliki pembicara untuk mempersiapkan pesannya?</w:t>
      </w:r>
    </w:p>
    <w:p>
      <w:pPr/>
      <w:r>
        <w:rPr>
          <w:lang w:val="id_ID" w:bidi="id_ID"/>
        </w:rPr>
      </w:r>
      <w:r>
        <w:rPr>
          <w:lang w:val="id_ID" w:bidi="id_ID"/>
        </w:rPr>
        <w:t>Dalam budaya Yahudi, orang yang berbicara duduk. Dalam budaya Yunani, orang yang berbicara berdiri. Paulus mengikuti kebiasaan Yunani dan berdiri untuk berbicara, mungkin karena ada orang-orang bukan Yahudi di antara orang-orang yang hadir. Seperti pesan yang disampaikan Petrus dan Stefanus pada perikop sebelumnya, Paulus menceritakan bagaimana Allah telah bekerja melalui sejarah Yahudi. Paulus menjelaskan bagaimana Allah menepati janji-janji-Nya dan bagaimana janji-janji Allah digenapi oleh Yesus.</w:t>
      </w:r>
    </w:p>
    <w:p>
      <w:pPr/>
      <w:r>
        <w:rPr>
          <w:lang w:val="id_ID" w:bidi="id_ID"/>
        </w:rPr>
      </w:r>
      <w:r>
        <w:rPr>
          <w:lang w:val="id_ID" w:bidi="id_ID"/>
        </w:rPr>
        <w:t>Dalam komunitas Anda, pada acara atau kesempatan apa sejarah bangsa atau suku Anda diceritakan kembali? Siapa yang biasanya menceritakan kisah bangsa Anda?</w:t>
      </w:r>
    </w:p>
    <w:p>
      <w:pPr/>
      <w:r>
        <w:rPr>
          <w:lang w:val="id_ID" w:bidi="id_ID"/>
        </w:rPr>
      </w:r>
      <w:r>
        <w:rPr>
          <w:lang w:val="id_ID" w:bidi="id_ID"/>
        </w:rPr>
        <w:t>Paulus memulai dengan berkata, "Orang-orang Israel dan kalian yang takut akan Allah." Orang-orang Israel merujuk pada mereka yang sejak lahir adalah orang Yahudi, yaitu keturunan Israel. "Kamu yang takut akan Allah mengacu pada orang-orang bukan Yahudi yang percaya dan menyembah Allah atau yang tertarik untuk mengenal Allah orang Yahudi. Paulus berbicara kepada semua orang yang hadir, baik orang Yahudi maupun orang bukan Yahudi.</w:t>
      </w:r>
    </w:p>
    <w:p>
      <w:pPr/>
      <w:r>
        <w:rPr>
          <w:lang w:val="id_ID" w:bidi="id_ID"/>
        </w:rPr>
      </w:r>
      <w:r>
        <w:rPr>
          <w:lang w:val="id_ID" w:bidi="id_ID"/>
        </w:rPr>
        <w:t>Paulus mengatakan bahwa Allah bangsa Israel memilih bapa-bapa, atau nenek moyang bangsa Yahudi, untuk menjadi umat-Nya yang istimewa. Allah membuat mereka menjadi bangsa yang besar dan kuat ketika mereka tinggal di Mesir. Dengan kuasa Allah, atau lengan yang terangkat, Allah memimpin mereka keluar dari Mesir. Selama empat puluh tahun, Allah memelihara bangsa Israel di padang gurun. Hal ini dapat berarti bahwa Allah menyediakan kebutuhan bangsa Israel selama di padang gurun, atau bahwa Allah tetap sabar menghadapi perilaku buruk mereka. Kedua arti itu benar karena bangsa Israel sering memberontak terhadap Allah, dan Allah selalu memelihara mereka selama berada di padang gurun.</w:t>
      </w:r>
    </w:p>
    <w:p>
      <w:pPr/>
      <w:r>
        <w:rPr>
          <w:lang w:val="id_ID" w:bidi="id_ID"/>
        </w:rPr>
      </w:r>
      <w:r>
        <w:rPr>
          <w:lang w:val="id_ID" w:bidi="id_ID"/>
        </w:rPr>
        <w:t>Kemudian Allah membawa umat-Nya ke tanah Kanaan. Allah memberikan tanah Kanaan kepada bangsa Israel sebagai warisan. Allah menolong bangsa Israel menaklukkan tujuh bangsa yang tinggal di sana, dan memungkinkan mereka memiliki Kanaan. Bangsa Israel berada di Mesir selama 400 tahun. Kemudian mereka berada di padang gurun selama 40 tahun. Kemudian mereka menaklukkan bangsa-bangsa di Kanaan selama sepuluh tahun. Ini menandai 450 tahun.</w:t>
      </w:r>
    </w:p>
    <w:p>
      <w:pPr/>
      <w:r>
        <w:rPr>
          <w:lang w:val="id_ID" w:bidi="id_ID"/>
        </w:rPr>
      </w:r>
      <w:r>
        <w:rPr>
          <w:lang w:val="id_ID" w:bidi="id_ID"/>
        </w:rPr>
        <w:t xml:space="preserve">Tunjukkan peta yang mencakup tanah </w:t>
      </w:r>
      <w:r>
        <w:rPr>
          <w:lang w:val="id_ID" w:bidi="id_ID"/>
        </w:rPr>
        <w:t xml:space="preserve">Kanaan </w:t>
      </w:r>
      <w:r>
        <w:rPr>
          <w:lang w:val="id_ID" w:bidi="id_ID"/>
        </w:rPr>
        <w:t>.</w:t>
      </w:r>
    </w:p>
    <w:p>
      <w:pPr/>
      <w:r>
        <w:rPr>
          <w:lang w:val="id_ID" w:bidi="id_ID"/>
        </w:rPr>
      </w:r>
      <w:r>
        <w:rPr>
          <w:lang w:val="id_ID" w:bidi="id_ID"/>
        </w:rPr>
        <w:t>Di Kanaan Allah memberikan para hakim, yaitu para pemimpin untuk memerintah atas mereka. Hakim terakhir adalah Samuel. Samuel juga memberikan pesan kepada umat dari Allah. Ketika bangsa Israel meminta seorang raja kepada Samuel, Allah mengangkat Saul. Israel terdiri dari 12 suku, dan Saul berasal dari suku Benyamin. Allah menyingkirkan Saul dan mengangkat Daud menjadi raja atas bangsa Israel. Allah berkenan kepada Daud. Paulus menyampaikan apa yang Allah katakan tentang Daud di dua bagian yang berbeda dalam Kitab Suci bangsa Israel: Daud adalah orang yang sangat menyenangkan hati Allah. Daud akan melakukan semua yang Allah ingin dia lakukan.</w:t>
      </w:r>
    </w:p>
    <w:p>
      <w:pPr/>
      <w:r>
        <w:rPr>
          <w:lang w:val="id_ID" w:bidi="id_ID"/>
        </w:rPr>
      </w:r>
      <w:r>
        <w:rPr>
          <w:lang w:val="id_ID" w:bidi="id_ID"/>
        </w:rPr>
        <w:t>Dalam bahasa atau budaya Anda, hal apa saja yang biasanya Anda katakan tentang seseorang yang sangat Anda Bagaimana Anda mengungkapkan bahwa Anda menyukai atau mendukung seseorang?</w:t>
      </w:r>
    </w:p>
    <w:p>
      <w:pPr/>
      <w:r>
        <w:rPr>
          <w:lang w:val="id_ID" w:bidi="id_ID"/>
        </w:rPr>
      </w:r>
      <w:r>
        <w:rPr>
          <w:lang w:val="id_ID" w:bidi="id_ID"/>
        </w:rPr>
        <w:t>Pada bagian pertama pesan Paulus, Paulus menceritakan bagaimana Allah menyelamatkan dan mengasihi Israel. Setelah ini, kisah sejarah Paulus akan bergeser dari Daud ke Yesus.</w:t>
      </w:r>
      <w:r>
        <w:rPr>
          <w:lang w:val="id_ID" w:bidi="id_ID"/>
        </w:rPr>
      </w:r>
    </w:p>
    <w:p>
      <w:pPr>
        <w:pStyle w:val="Heading3"/>
      </w:pPr>
      <w:r>
        <w:rPr>
          <w:lang w:val="id_ID" w:bidi="id_ID"/>
        </w:rPr>
        <w:t>Menjelaskan Adegan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 xml:space="preserve">Dalam sesi ini, Anda akan membantu kelompok menggambarkan kisah ini. Anda akan membantu kelompok memperagakan adegan, latar, dan karakter dalam kisah ini. </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Paulus, Barnabas, dan Yohanes Markus berlayar dari kota Pafos di Siprus ke Perga di Pamfilia.</w:t>
      </w:r>
    </w:p>
    <w:p>
      <w:pPr/>
      <w:r>
        <w:rPr>
          <w:lang w:val="id_ID" w:bidi="id_ID"/>
        </w:rPr>
      </w:r>
      <w:r>
        <w:rPr>
          <w:b/>
          <w:lang w:val="id_ID" w:bidi="id_ID"/>
        </w:rPr>
        <w:t>Adegan kedua:</w:t>
      </w:r>
      <w:r>
        <w:rPr>
          <w:lang w:val="id_ID" w:bidi="id_ID"/>
        </w:rPr>
        <w:t xml:space="preserve"> Di Perga, Yohanes Markus meninggalkan Paulus dan Barnabas dan kembali ke Yerusalem . Paulus dan Barnabas melakukan perjalanan dari Perga ke Antiokhia di Pisidia.</w:t>
      </w:r>
    </w:p>
    <w:p>
      <w:pPr/>
      <w:r>
        <w:rPr>
          <w:lang w:val="id_ID" w:bidi="id_ID"/>
        </w:rPr>
      </w:r>
      <w:r>
        <w:rPr>
          <w:b/>
          <w:lang w:val="id_ID" w:bidi="id_ID"/>
        </w:rPr>
        <w:t>Adegan ketiga:</w:t>
      </w:r>
      <w:r>
        <w:rPr>
          <w:lang w:val="id_ID" w:bidi="id_ID"/>
        </w:rPr>
        <w:t xml:space="preserve"> Pada hari Sabat, Paulus dan Barnabas pergi ke Sinagoge. Setelah pembacaan seperti biasanya, para pemimpin Sinagoge meminta Paulus dan Barnabas untuk memberikan pesan untuk menguatkan orang-orang yang hadir.</w:t>
      </w:r>
    </w:p>
    <w:p>
      <w:pPr/>
      <w:r>
        <w:rPr>
          <w:lang w:val="id_ID" w:bidi="id_ID"/>
        </w:rPr>
      </w:r>
      <w:r>
        <w:rPr>
          <w:b/>
          <w:lang w:val="id_ID" w:bidi="id_ID"/>
        </w:rPr>
        <w:t>Adegan keempat:</w:t>
      </w:r>
      <w:r>
        <w:rPr>
          <w:lang w:val="id_ID" w:bidi="id_ID"/>
        </w:rPr>
        <w:t xml:space="preserve"> Paulus berbicara kepada orang banyak, baik orang Yahudi maupun orang bukan Yahudi. Paulus memulai dengan menceritakan sejarah bagaimana Allah menggenapi janji-janji-Nya, mulai dari nenek moyang bangsa Israel sampai pada zaman Raja Daud.</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Barnabas</w:t>
      </w:r>
    </w:p>
    <w:p>
      <w:pPr>
        <w:pStyle w:val="ListBullet"/>
        <w:spacing w:line="240" w:lineRule="auto"/>
        <w:ind w:left="720"/>
      </w:pPr>
      <w:r>
        <w:rPr>
          <w:lang w:val="id_ID" w:bidi="id_ID"/>
        </w:rPr>
      </w:r>
      <w:r>
        <w:rPr>
          <w:lang w:val="id_ID" w:bidi="id_ID"/>
        </w:rPr>
        <w:t>Yohanes Markus</w:t>
      </w:r>
    </w:p>
    <w:p>
      <w:pPr>
        <w:pStyle w:val="ListBullet"/>
        <w:spacing w:line="240" w:lineRule="auto"/>
        <w:ind w:left="720"/>
      </w:pPr>
      <w:r>
        <w:rPr>
          <w:lang w:val="id_ID" w:bidi="id_ID"/>
        </w:rPr>
      </w:r>
      <w:r>
        <w:rPr>
          <w:lang w:val="id_ID" w:bidi="id_ID"/>
        </w:rPr>
        <w:t>Para pemimpin Sinagoge</w:t>
      </w:r>
    </w:p>
    <w:p>
      <w:pPr>
        <w:pStyle w:val="ListBullet"/>
        <w:spacing w:line="240" w:lineRule="auto"/>
        <w:ind w:left="720"/>
      </w:pPr>
      <w:r>
        <w:rPr>
          <w:lang w:val="id_ID" w:bidi="id_ID"/>
        </w:rPr>
      </w:r>
      <w:r>
        <w:rPr>
          <w:lang w:val="id_ID" w:bidi="id_ID"/>
        </w:rPr>
        <w:t>Orang-orang Yahudi yang menghadiri pertemuan Sabat di Sinagoge</w:t>
      </w:r>
    </w:p>
    <w:p>
      <w:pPr>
        <w:pStyle w:val="ListBullet"/>
        <w:spacing w:line="240" w:lineRule="auto"/>
        <w:ind w:left="720"/>
      </w:pPr>
      <w:r>
        <w:rPr>
          <w:lang w:val="id_ID" w:bidi="id_ID"/>
        </w:rPr>
      </w:r>
      <w:r>
        <w:rPr>
          <w:lang w:val="id_ID" w:bidi="id_ID"/>
        </w:rPr>
        <w:t>Orang-orang non-Yahudi yang menyembah Allah dan menghadiri pertemuan Sabat di Sinagoge</w:t>
      </w:r>
    </w:p>
    <w:p>
      <w:pPr>
        <w:pStyle w:val="ListBullet"/>
        <w:spacing w:line="240" w:lineRule="auto"/>
        <w:ind w:left="720"/>
      </w:pPr>
      <w:r>
        <w:rPr>
          <w:lang w:val="id_ID" w:bidi="id_ID"/>
        </w:rPr>
      </w:r>
      <w:r>
        <w:rPr>
          <w:lang w:val="id_ID" w:bidi="id_ID"/>
        </w:rPr>
        <w:t>Orang-orang Israel</w:t>
      </w:r>
    </w:p>
    <w:p>
      <w:pPr>
        <w:pStyle w:val="ListBullet"/>
        <w:spacing w:line="240" w:lineRule="auto"/>
        <w:ind w:left="720"/>
      </w:pPr>
      <w:r>
        <w:rPr>
          <w:lang w:val="id_ID" w:bidi="id_ID"/>
        </w:rPr>
      </w:r>
      <w:r>
        <w:rPr>
          <w:lang w:val="id_ID" w:bidi="id_ID"/>
        </w:rPr>
        <w:t>Para hakim atas Israel</w:t>
      </w:r>
    </w:p>
    <w:p>
      <w:pPr>
        <w:pStyle w:val="ListBullet"/>
        <w:spacing w:line="240" w:lineRule="auto"/>
        <w:ind w:left="720"/>
      </w:pPr>
      <w:r>
        <w:rPr>
          <w:lang w:val="id_ID" w:bidi="id_ID"/>
        </w:rPr>
      </w:r>
      <w:r>
        <w:rPr>
          <w:lang w:val="id_ID" w:bidi="id_ID"/>
        </w:rPr>
        <w:t>Samuel</w:t>
      </w:r>
    </w:p>
    <w:p>
      <w:pPr>
        <w:pStyle w:val="ListBullet"/>
        <w:spacing w:line="240" w:lineRule="auto"/>
        <w:ind w:left="720"/>
      </w:pPr>
      <w:r>
        <w:rPr>
          <w:lang w:val="id_ID" w:bidi="id_ID"/>
        </w:rPr>
      </w:r>
      <w:r>
        <w:rPr>
          <w:lang w:val="id_ID" w:bidi="id_ID"/>
        </w:rPr>
        <w:t>Saulus</w:t>
      </w:r>
    </w:p>
    <w:p>
      <w:pPr>
        <w:pStyle w:val="ListBullet"/>
        <w:spacing w:line="240" w:lineRule="auto"/>
        <w:ind w:left="720"/>
      </w:pPr>
      <w:r>
        <w:rPr>
          <w:lang w:val="id_ID" w:bidi="id_ID"/>
        </w:rPr>
      </w:r>
      <w:r>
        <w:rPr>
          <w:lang w:val="id_ID" w:bidi="id_ID"/>
        </w:rPr>
        <w:t>Daud</w:t>
      </w:r>
    </w:p>
    <w:p>
      <w:pPr>
        <w:pStyle w:val="ListBullet"/>
        <w:spacing w:line="240" w:lineRule="auto"/>
        <w:ind w:left="720"/>
      </w:pPr>
      <w:r>
        <w:rPr>
          <w:lang w:val="id_ID" w:bidi="id_ID"/>
        </w:rPr>
      </w:r>
      <w:r>
        <w:rPr>
          <w:lang w:val="id_ID" w:bidi="id_ID"/>
        </w:rPr>
        <w:t>Allah</w:t>
      </w:r>
    </w:p>
    <w:p>
      <w:pPr/>
      <w:r>
        <w:rPr>
          <w:lang w:val="id_ID" w:bidi="id_ID"/>
        </w:rPr>
      </w:r>
      <w:r>
        <w:rPr>
          <w:lang w:val="id_ID" w:bidi="id_ID"/>
        </w:rPr>
        <w:t xml:space="preserve">Dalam sesi ini, minta kelompok untuk membuat papan cerita, membuat 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Penting untuk dicatat bahwa ada banyak tempat yang disebut dalam perikop ini. Siapkan peta wilayah tersebut.</w:t>
      </w:r>
    </w:p>
    <w:p>
      <w:pPr/>
      <w:r>
        <w:rPr>
          <w:lang w:val="id_ID" w:bidi="id_ID"/>
        </w:rPr>
      </w:r>
      <w:r>
        <w:rPr>
          <w:lang w:val="id_ID" w:bidi="id_ID"/>
        </w:rPr>
        <w:t xml:space="preserve">Perlihatkan sebuah peta yang menampilkan </w:t>
      </w:r>
      <w:r>
        <w:rPr>
          <w:lang w:val="id_ID" w:bidi="id_ID"/>
        </w:rPr>
        <w:t xml:space="preserve">kota Pafos di Siprus; wilayah Pamfilia, dengan Kota Perga; wilayah Frigia, dengan Kota Antiokhia; wilayah Pisidia; dan Yerusalem </w:t>
      </w:r>
      <w:r>
        <w:rPr>
          <w:lang w:val="id_ID" w:bidi="id_ID"/>
        </w:rPr>
        <w:t>.</w:t>
      </w:r>
    </w:p>
    <w:p>
      <w:pPr/>
      <w:r>
        <w:rPr>
          <w:lang w:val="id_ID" w:bidi="id_ID"/>
        </w:rPr>
      </w:r>
      <w:r>
        <w:rPr>
          <w:lang w:val="id_ID" w:bidi="id_ID"/>
        </w:rPr>
        <w:t>Kisah ini dimulai di kota Pafos di pantai barat Siprus. Paulus, Barnabas, dan Yohanes Markus berlayar ke barat laut lebih dari 300 kilometer menuju Perga. Dalam kebanyakan terjemahan, teks ini mengatakan bahwa mereka "sampai ke Perga," yang berarti mereka pergi ke Perga atau tiba di Perga. Pilihlah cara yang jelas untuk menyampaikan kalimat ini dalam bahasa Anda.</w:t>
      </w:r>
    </w:p>
    <w:p>
      <w:pPr/>
      <w:r>
        <w:rPr>
          <w:lang w:val="id_ID" w:bidi="id_ID"/>
        </w:rPr>
      </w:r>
      <w:r>
        <w:rPr>
          <w:lang w:val="id_ID" w:bidi="id_ID"/>
        </w:rPr>
        <w:t>Dalam perjalanan ini, Perga hanya menjadi tempat persinggahan. Di Perga Yohanes Markus meninggalkan Paulus dan Barnabas dan melakukan perjalanan kembali ke Yerusalem, tempat asalnya. Paulus dan Barnabas meninggalkan Perga dan pergi ke Antiokhia di Pisidia. Teks ini mengatakan bahwa mereka melanjutkan perjalanan dari Perga dan tiba di Antiokhia. Penting untuk menggambarkan perjalanan mereka dengan cara yang jelas dan mudah dipahami dalam bahasa Anda.</w:t>
      </w:r>
    </w:p>
    <w:p>
      <w:pPr/>
      <w:r>
        <w:rPr>
          <w:lang w:val="id_ID" w:bidi="id_ID"/>
        </w:rPr>
      </w:r>
      <w:r>
        <w:rPr>
          <w:lang w:val="id_ID" w:bidi="id_ID"/>
        </w:rPr>
        <w:t>Di Antiokhia Pisidia, Paulus dan Barnabas pergi ke Sinagoge dan duduk di sana pada hari Sabat. Setelah Kitab Suci Yahudi dibacakan seperti biasa, para pemimpin Sinagoge menyampaikan pesan kepada Paulus dan Barnabas. Mereka dengan sopan menyapa Paulus dan Barnabas dengan mengatakan, "Saudara-saudara, jika kalian mempunyai pesan untuk menguatkan orang-orang yang hadir, silakan sampaikan." Penting untuk diperhatikan bahwa ini adalah permintaan yang bersifat perintah, bukan sekadar undangan yang sopan.</w:t>
      </w:r>
    </w:p>
    <w:p>
      <w:pPr/>
      <w:r>
        <w:rPr>
          <w:lang w:val="id_ID" w:bidi="id_ID"/>
        </w:rPr>
      </w:r>
      <w:r>
        <w:rPr>
          <w:lang w:val="id_ID" w:bidi="id_ID"/>
        </w:rPr>
        <w:t>Paulus berdiri dan memberi isyarat dengan tangannya. Memberi isyarat dengan tangan adalah cara umum untuk meminta orang-orang agar tenang. Hal ini seperti waktu Petrus menenangkan orang-orang di rumah ibu Yohanes Markus, setelah malaikat itu membantunya melarikan diri dari penjara. Paulus juga berkata kepada mereka, "</w:t>
      </w:r>
      <w:r>
        <w:rPr>
          <w:b/>
          <w:lang w:val="id_ID" w:bidi="id_ID"/>
        </w:rPr>
        <w:t>Dengarkan</w:t>
      </w:r>
      <w:r>
        <w:rPr>
          <w:lang w:val="id_ID" w:bidi="id_ID"/>
        </w:rPr>
        <w:t xml:space="preserve">!" Dia berusaha mendapatkan perhatian semua orang. Penting untuk diperhatikan bahwa tepat setelah Paulus memulai pidatonya di hadapan seluruh umat Yahudi dan orang-orang bukan Yahudi, Paulus berkata, "Allah bangsa Israel ini memilih nenek </w:t>
      </w:r>
      <w:r>
        <w:rPr>
          <w:b/>
          <w:lang w:val="id_ID" w:bidi="id_ID"/>
        </w:rPr>
        <w:t>moyang kita</w:t>
      </w:r>
      <w:r>
        <w:rPr>
          <w:lang w:val="id_ID" w:bidi="id_ID"/>
        </w:rPr>
        <w:t>." "Kami" di sini hanya merujuk pada orang-orang Yahudi dalam perkumpulan tersebut yang merupakan keturunan Abraham. Namun, pesan Paulus ditujukan kepada semua orang yang hadir dalam ibadah tersebut.</w:t>
      </w:r>
    </w:p>
    <w:p>
      <w:pPr/>
      <w:r>
        <w:rPr>
          <w:lang w:val="id_ID" w:bidi="id_ID"/>
        </w:rPr>
      </w:r>
      <w:r>
        <w:rPr>
          <w:lang w:val="id_ID" w:bidi="id_ID"/>
        </w:rPr>
        <w:t xml:space="preserve">Penting untuk diperhatikan kata-kata penghubung yang digunakan Paulus, seperti "setelah." Paulus mengingatkan bagaimana Allah membebaskan bangsa Israel dari Mesir dan memberikan tanah Kanaan kepada mereka. Kemudian Paulus beralih membahas periode waktu baru dengan kata "setelah." </w:t>
      </w:r>
      <w:r>
        <w:rPr>
          <w:b/>
          <w:lang w:val="id_ID" w:bidi="id_ID"/>
        </w:rPr>
        <w:t>Setelah</w:t>
      </w:r>
      <w:r>
        <w:rPr>
          <w:lang w:val="id_ID" w:bidi="id_ID"/>
        </w:rPr>
        <w:t xml:space="preserve"> bangsa Israel akhirnya menetap di Kanaan, Allah memberikan mereka hakim-hakim, atau menyebabkan mereka memiliki hakim-hakim, sampai waktu Nabi Samuel datang. "Kemudian" adalah kata transisi lainnya. "Kemudian" memperkenalkan apa yang terjadi ketika Samuel masih menjadi pemimpin Israel. "</w:t>
      </w:r>
      <w:r>
        <w:rPr>
          <w:b/>
          <w:lang w:val="id_ID" w:bidi="id_ID"/>
        </w:rPr>
        <w:t>Kemudian</w:t>
      </w:r>
      <w:r>
        <w:rPr>
          <w:lang w:val="id_ID" w:bidi="id_ID"/>
        </w:rPr>
        <w:t xml:space="preserve"> mereka meminta seorang raja." Raja pertama mereka adalah Saul. Kata penghubung lainnya adalah "setelah menyingkirkannya." Allah menyingkirkan Saul dan menjadikan Daud sebagai raja. Juruselamat yang dijanjikan akan datang dari keturunan Daud. Peralihan kerajaan dari keluarga Saul kepada keluarga Daud adalah titik penting lainnya dalam sejarah bangsa Israel.</w:t>
      </w:r>
    </w:p>
    <w:p>
      <w:pPr/>
      <w:r>
        <w:rPr>
          <w:lang w:val="id_ID" w:bidi="id_ID"/>
        </w:rPr>
      </w:r>
      <w:r>
        <w:rPr>
          <w:lang w:val="id_ID" w:bidi="id_ID"/>
        </w:rPr>
        <w:t>Penting untuk diperhatikan bahwa ketika Allah berkata, "Aku telah menemukan Daud," maksudnya bukan bahwa Allah kehilangan Daud dan kemudian menemukannya. Itu artinya Allah telah memperhatikan, atau melihat, bahwa Daud adalah pribadi yang berkenan di hati-Nya.</w:t>
      </w:r>
      <w:r>
        <w:rPr>
          <w:lang w:val="id_ID" w:bidi="id_ID"/>
        </w:rPr>
      </w:r>
    </w:p>
    <w:p>
      <w:pPr>
        <w:pStyle w:val="Heading3"/>
      </w:pPr>
      <w:r>
        <w:rPr>
          <w:lang w:val="id_ID" w:bidi="id_ID"/>
        </w:rPr>
        <w:t>Memperagakan Bacaan</w:t>
      </w:r>
    </w:p>
    <w:p>
      <w:pPr/>
      <w:r>
        <w:rPr>
          <w:lang w:val="id_ID" w:bidi="id_ID"/>
        </w:rPr>
      </w:r>
      <w:r>
        <w:rPr>
          <w:lang w:val="id_ID" w:bidi="id_ID"/>
        </w:rPr>
        <w:t>Dengarkan teks satu kali lagi dalam versi yang paling mudah dimengerti.</w:t>
      </w:r>
    </w:p>
    <w:p>
      <w:pPr/>
      <w:r>
        <w:rPr>
          <w:lang w:val="id_ID" w:bidi="id_ID"/>
        </w:rPr>
      </w:r>
      <w:r>
        <w:rPr>
          <w:lang w:val="id_ID" w:bidi="id_ID"/>
        </w:rPr>
        <w:t>Dalam sesi ini, tim akan mendramatisasikan kisah tersebut.</w:t>
      </w:r>
    </w:p>
    <w:p>
      <w:pPr/>
      <w:r>
        <w:rPr>
          <w:lang w:val="id_ID" w:bidi="id_ID"/>
        </w:rPr>
      </w:r>
      <w:r>
        <w:rPr>
          <w:lang w:val="id_ID" w:bidi="id_ID"/>
        </w:rPr>
        <w:t>Kisah ini memiliki empat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Barnabas</w:t>
      </w:r>
    </w:p>
    <w:p>
      <w:pPr>
        <w:pStyle w:val="ListBullet"/>
        <w:spacing w:line="240" w:lineRule="auto"/>
        <w:ind w:left="720"/>
      </w:pPr>
      <w:r>
        <w:rPr>
          <w:lang w:val="id_ID" w:bidi="id_ID"/>
        </w:rPr>
      </w:r>
      <w:r>
        <w:rPr>
          <w:lang w:val="id_ID" w:bidi="id_ID"/>
        </w:rPr>
        <w:t>Yohanes Markus</w:t>
      </w:r>
    </w:p>
    <w:p>
      <w:pPr>
        <w:pStyle w:val="ListBullet"/>
        <w:spacing w:line="240" w:lineRule="auto"/>
        <w:ind w:left="720"/>
      </w:pPr>
      <w:r>
        <w:rPr>
          <w:lang w:val="id_ID" w:bidi="id_ID"/>
        </w:rPr>
      </w:r>
      <w:r>
        <w:rPr>
          <w:lang w:val="id_ID" w:bidi="id_ID"/>
        </w:rPr>
        <w:t>Para pemimpin Sinagoge</w:t>
      </w:r>
    </w:p>
    <w:p>
      <w:pPr>
        <w:pStyle w:val="ListBullet"/>
        <w:spacing w:line="240" w:lineRule="auto"/>
        <w:ind w:left="720"/>
      </w:pPr>
      <w:r>
        <w:rPr>
          <w:lang w:val="id_ID" w:bidi="id_ID"/>
        </w:rPr>
      </w:r>
      <w:r>
        <w:rPr>
          <w:lang w:val="id_ID" w:bidi="id_ID"/>
        </w:rPr>
        <w:t>Orang-orang Yahudi yang menghadiri pertemuan Sabat di Sinagoge</w:t>
      </w:r>
    </w:p>
    <w:p>
      <w:pPr>
        <w:pStyle w:val="ListBullet"/>
        <w:spacing w:line="240" w:lineRule="auto"/>
        <w:ind w:left="720"/>
      </w:pPr>
      <w:r>
        <w:rPr>
          <w:lang w:val="id_ID" w:bidi="id_ID"/>
        </w:rPr>
      </w:r>
      <w:r>
        <w:rPr>
          <w:lang w:val="id_ID" w:bidi="id_ID"/>
        </w:rPr>
        <w:t>Orang-orang non-Yahudi yang menyembah Allah dan menghadiri pertemuan Sabat di Sinagoge</w:t>
      </w:r>
    </w:p>
    <w:p>
      <w:pPr>
        <w:pStyle w:val="ListBullet"/>
        <w:spacing w:line="240" w:lineRule="auto"/>
        <w:ind w:left="720"/>
      </w:pPr>
      <w:r>
        <w:rPr>
          <w:lang w:val="id_ID" w:bidi="id_ID"/>
        </w:rPr>
      </w:r>
      <w:r>
        <w:rPr>
          <w:lang w:val="id_ID" w:bidi="id_ID"/>
        </w:rPr>
        <w:t>Orang-orang Israel</w:t>
      </w:r>
    </w:p>
    <w:p>
      <w:pPr>
        <w:pStyle w:val="ListBullet"/>
        <w:spacing w:line="240" w:lineRule="auto"/>
        <w:ind w:left="720"/>
      </w:pPr>
      <w:r>
        <w:rPr>
          <w:lang w:val="id_ID" w:bidi="id_ID"/>
        </w:rPr>
      </w:r>
      <w:r>
        <w:rPr>
          <w:lang w:val="id_ID" w:bidi="id_ID"/>
        </w:rPr>
        <w:t>Para hakim atas Israel</w:t>
      </w:r>
    </w:p>
    <w:p>
      <w:pPr>
        <w:pStyle w:val="ListBullet"/>
        <w:spacing w:line="240" w:lineRule="auto"/>
        <w:ind w:left="720"/>
      </w:pPr>
      <w:r>
        <w:rPr>
          <w:lang w:val="id_ID" w:bidi="id_ID"/>
        </w:rPr>
      </w:r>
      <w:r>
        <w:rPr>
          <w:lang w:val="id_ID" w:bidi="id_ID"/>
        </w:rPr>
        <w:t>Samuel</w:t>
      </w:r>
    </w:p>
    <w:p>
      <w:pPr>
        <w:pStyle w:val="ListBullet"/>
        <w:spacing w:line="240" w:lineRule="auto"/>
        <w:ind w:left="720"/>
      </w:pPr>
      <w:r>
        <w:rPr>
          <w:lang w:val="id_ID" w:bidi="id_ID"/>
        </w:rPr>
      </w:r>
      <w:r>
        <w:rPr>
          <w:lang w:val="id_ID" w:bidi="id_ID"/>
        </w:rPr>
        <w:t>Saulus</w:t>
      </w:r>
    </w:p>
    <w:p>
      <w:pPr>
        <w:pStyle w:val="ListBullet"/>
        <w:spacing w:line="240" w:lineRule="auto"/>
        <w:ind w:left="720"/>
      </w:pPr>
      <w:r>
        <w:rPr>
          <w:lang w:val="id_ID" w:bidi="id_ID"/>
        </w:rPr>
      </w:r>
      <w:r>
        <w:rPr>
          <w:lang w:val="id_ID" w:bidi="id_ID"/>
        </w:rPr>
        <w:t>Daud</w:t>
      </w:r>
    </w:p>
    <w:p>
      <w:pPr>
        <w:pStyle w:val="ListBullet"/>
        <w:spacing w:line="240" w:lineRule="auto"/>
        <w:ind w:left="720"/>
      </w:pPr>
      <w:r>
        <w:rPr>
          <w:lang w:val="id_ID" w:bidi="id_ID"/>
        </w:rPr>
      </w:r>
      <w:r>
        <w:rPr>
          <w:lang w:val="id_ID" w:bidi="id_ID"/>
        </w:rPr>
        <w:t>Allah</w:t>
      </w:r>
    </w:p>
    <w:p>
      <w:pPr/>
      <w:r>
        <w:rPr>
          <w:lang w:val="id_ID" w:bidi="id_ID"/>
        </w:rPr>
      </w:r>
      <w:r>
        <w:rPr>
          <w:lang w:val="id_ID" w:bidi="id_ID"/>
        </w:rPr>
        <w:t>Mintalah kelompok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kelompok untuk mengingat bagian-bagian kisah tersebut.</w:t>
      </w:r>
    </w:p>
    <w:p>
      <w:pPr/>
      <w:r>
        <w:rPr>
          <w:lang w:val="id_ID" w:bidi="id_ID"/>
        </w:rPr>
      </w:r>
      <w:r>
        <w:rPr>
          <w:lang w:val="id_ID" w:bidi="id_ID"/>
        </w:rPr>
        <w:t>Saat kelompok memerankan kisah ini untuk kedua kalinya, hentikan mereka pada bagian-bagian tertentu.</w:t>
      </w:r>
    </w:p>
    <w:p>
      <w:pPr/>
      <w:r>
        <w:rPr>
          <w:lang w:val="id_ID" w:bidi="id_ID"/>
        </w:rPr>
      </w:r>
      <w:r>
        <w:rPr>
          <w:lang w:val="id_ID" w:bidi="id_ID"/>
        </w:rPr>
        <w:t>Paulus, Barnabas, dan Yohanes Markus berada di pulau Siprus, di kota Pafos. Mereka naik ke kapal, meninggalkan Pafos, dan berlayar ke kota pelabuhan Perga di provinsi Pamfilia. Di Perga, Yohanes Markus pergi dan kembali ke Yerusalem.</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Yohanes Markus, "Bagaimana perasaan Anda?" Anda mungkin mendengar hal-hal seperti, "Lelah bepergian," "Merindukan rumah," dan "Siap untuk bertemu keluarga lagi."</w:t>
      </w:r>
    </w:p>
    <w:p>
      <w:pPr>
        <w:pStyle w:val="ListBullet"/>
        <w:spacing w:line="240" w:lineRule="auto"/>
        <w:ind w:left="720"/>
      </w:pPr>
      <w:r>
        <w:rPr>
          <w:lang w:val="id_ID" w:bidi="id_ID"/>
        </w:rPr>
      </w:r>
      <w:r>
        <w:rPr>
          <w:lang w:val="id_ID" w:bidi="id_ID"/>
        </w:rPr>
        <w:t>Tanyakan kepada para aktor yang memerankan Paulus dan Barnabas, "Bagaimana perasaan kalian?" Anda mungkin mendengar hal-hal seperti, "Terkejut," "Seperti Yohanes Markus adalah orang yang mudah menyerah," dan "Kesal karena kami tidak mendapat pertolongan!"</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Paulus dan Barnabas melakukan perjalanan dari Perga ke Antiokhia di Pisidia. Pada hari ibadah orang Yahudi, Paulus dan Barnabas pergi ke Sinagoge untuk mengikuti ibadah dan duduk di sana. Mereka mendengarkan pembacaan rutin dari kitab-kitab Musa dan para nabi. Kemudian para pemimpin Sinagoge menyampaikan pesan kepada Paulus dan Barnabas, "Jika kalian mempunyai kata-kata yang menguatkan untuk orang-orang, sampaikanlah."</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"Bersukacita karena mendapat kesempatan untuk menceritakan tentang Yesus!" "Berdoa agar banyak orang percaya," dan "Senang karena dihargai sebagai tamu."</w:t>
      </w:r>
    </w:p>
    <w:p>
      <w:pPr>
        <w:pStyle w:val="ListBullet"/>
        <w:spacing w:line="240" w:lineRule="auto"/>
        <w:ind w:left="720"/>
      </w:pPr>
      <w:r>
        <w:rPr>
          <w:lang w:val="id_ID" w:bidi="id_ID"/>
        </w:rPr>
      </w:r>
      <w:r>
        <w:rPr>
          <w:lang w:val="id_ID" w:bidi="id_ID"/>
        </w:rPr>
        <w:t>Tanyakan kepada para aktor yang memerankan para pemimpin Sinagoge, "Bagaimana perasaan kalian?" Anda mungkin mendengar hal-hal seperti, "Penasaran ingin mendengar pesan mereka," "Bertanya-tanya apakah mereka akan menolak permintaan kami" dan "Menginginkan seseorang yang baru untuk menguatkan kelompok kami."</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Paulus berdiri dan memberi isyarat dengan tangannya agar semua orang tenang. Saat Paulus berbicara, tim Anda dapat memerankan apa yang sedang Paulus sampaikan. Paulus berkata, "Saudara-saudara orang Israel dan kalian yang menyembah Allah orang-orang Yahudi, dengarkanlah aku. Allah bangsa Israel memilih nenek moyang kita. Allah membuat bangsa Israel bertambah banyak dan menjadi kuat pada waktu mereka menjadi budak di negeri asing, di Mesir. Dengan kuasa-Nya yang besar, Allah memimpin mereka keluar dari perbudakan di Mesir. Allah memelihara bangsa Israel selama empat puluh tahun di padang gurun. Kemudian Allah menolong bangsa Israel mengalahkan tujuh suku yang tinggal di tanah Kanaan. Allah memberikan tanah Kanaan kepada bangsa Israel sebagai warisan. Semua ini berlangsung selama kira-kira 450 tahun."</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para aktor yang memerankan orang-orang Yahudi di Sinagoge, "Bagaimana perasaan kalian?" Anda mungkin mendengar hal-hal seperti, "Bersyukur karena Allah membebaskan bangsa kami," "Sedih, mengingat betapa banyak penderitaan yang dialami bangsa kami" dan "Kecewa karena kami kembali diperintah oleh bangsa lain."</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Paulus terus berbicara. Paulus berkata, "Setelah itu, Allah mengangkat hakim-hakim, atau para pemimpin, untuk memerintah bangsa Israel sampai masa Nabi Samuel memerintah." Kemudian orang-orang itu memohon seorang raja . Allah mengangkat Saul menjadi raja. Saul adalah anak Kis, seorang laki-laki dari suku Benyamin. Saul memerintah selama empat puluh tahun. Tetapi Allah menyingkirkan Saul dari kedudukannya sebagai raja dan mengangkat Daud sebagai raja. Allah berkata tentang Daud, 'Aku telah melihat bahwa Daud, anak Isai, adalah pribadi yang berkenan di hati-Ku.' Daud akan melakukan segala sesuatu yang aku ingin dia lakukan.'"</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semua pemeran dalam adegan ibadah di Sinagoge, "Bagaimana perasaan kalian?" Anda mungkin mendengar hal-hal seperti, "Terinspirasi untuk menjadi seperti Daud," "Bertanya-tanya apakah Allah melihat saya seperti Ia melihat Daud," dan "Bertanya-tanya mengapa Paulus mengatakan semua hal ini."</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dimengerti.</w:t>
      </w:r>
    </w:p>
    <w:p>
      <w:pPr/>
      <w:r>
        <w:rPr>
          <w:lang w:val="id_ID" w:bidi="id_ID"/>
        </w:rPr>
      </w:r>
      <w:r>
        <w:rPr>
          <w:lang w:val="id_ID" w:bidi="id_ID"/>
        </w:rPr>
        <w:t xml:space="preserve">Paulus dan rekan-rekannya meninggalkan Pafos dengan kapal dan berlayar ke Perga di Pamfilia. </w:t>
      </w:r>
      <w:r>
        <w:rPr>
          <w:b/>
          <w:lang w:val="id_ID" w:bidi="id_ID"/>
        </w:rPr>
        <w:t>Paulus dan rekan-rekannya</w:t>
      </w:r>
      <w:r>
        <w:rPr>
          <w:lang w:val="id_ID" w:bidi="id_ID"/>
        </w:rPr>
        <w:t xml:space="preserve"> adalah frasa Yunani yang berarti "orang-orang di sekitar Paulus" dan menunjukkan Paulus sebagai sosok utama, atau pemimpin.</w:t>
      </w:r>
    </w:p>
    <w:p>
      <w:pPr/>
      <w:r>
        <w:rPr>
          <w:lang w:val="id_ID" w:bidi="id_ID"/>
        </w:rPr>
      </w:r>
      <w:r>
        <w:rPr>
          <w:lang w:val="id_ID" w:bidi="id_ID"/>
        </w:rPr>
        <w:t xml:space="preserve">Ketika mereka berada di Perga, Yohanes Markus pulang ke Yerusalem. Paulus dan Barnabas pergi ke Antiokhia Pisidia. Pada hari Sabat, Paulus dan Barnabas pergi ke Sinagoge. Hari </w:t>
      </w:r>
      <w:r>
        <w:rPr>
          <w:b/>
          <w:lang w:val="id_ID" w:bidi="id_ID"/>
        </w:rPr>
        <w:t>Sabat</w:t>
      </w:r>
      <w:r>
        <w:rPr>
          <w:lang w:val="id_ID" w:bidi="id_ID"/>
        </w:rPr>
        <w:t xml:space="preserve"> adalah hari perhentian dan ibadah bagi orang Yahudi, sebagaimana diperintahkan oleh Allah. Hari Sabat biasanya dirayakan pada hari ketujuh dalam seminggu, yaitu mulai dari matahari terbenam pada hari Jumat sampai matahari terbenam pada hari Sabtu. Orang-orang Yahudi pergi ke Sinagoge untuk beribadah kepada Allah dan melakukan berbagai kegiatan masyarakat lainnya. Lihat Daftar Kata Utama untuk informasi lebih lanjut tentang </w:t>
      </w:r>
      <w:r>
        <w:rPr>
          <w:lang w:val="id_ID" w:bidi="id_ID"/>
        </w:rPr>
        <w:t>Sabat</w:t>
      </w:r>
      <w:r>
        <w:rPr>
          <w:lang w:val="id_ID" w:bidi="id_ID"/>
        </w:rPr>
        <w:t xml:space="preserve">. Gunakan kata yang sama yang digunakan dalam kisah-kisah sebelumnya untuk sabat . </w:t>
      </w:r>
      <w:r>
        <w:rPr>
          <w:b/>
          <w:lang w:val="id_ID" w:bidi="id_ID"/>
        </w:rPr>
        <w:t>Sinagoge</w:t>
      </w:r>
      <w:r>
        <w:rPr>
          <w:lang w:val="id_ID" w:bidi="id_ID"/>
        </w:rPr>
        <w:t xml:space="preserve"> adalah sebuah bangunan tempat orang Yahudi berkumpul untuk beribadah. Lihat Daftar Kata Utama untuk lebih lanjut tentang </w:t>
      </w:r>
      <w:r>
        <w:rPr>
          <w:lang w:val="id_ID" w:bidi="id_ID"/>
        </w:rPr>
        <w:t>Sinagoge</w:t>
      </w:r>
      <w:r>
        <w:rPr>
          <w:lang w:val="id_ID" w:bidi="id_ID"/>
        </w:rPr>
        <w:t>. Gunakan kata yang sama yang digunakan dalam kisah-kisah sebelumnya untuk Sinagoge.</w:t>
      </w:r>
    </w:p>
    <w:p>
      <w:pPr/>
      <w:r>
        <w:rPr>
          <w:lang w:val="id_ID" w:bidi="id_ID"/>
        </w:rPr>
      </w:r>
      <w:r>
        <w:rPr>
          <w:lang w:val="id_ID" w:bidi="id_ID"/>
        </w:rPr>
        <w:t xml:space="preserve">Dalam pertemuan tersebut, terdapat pembacaan dari </w:t>
      </w:r>
      <w:r>
        <w:rPr>
          <w:b/>
          <w:lang w:val="id_ID" w:bidi="id_ID"/>
        </w:rPr>
        <w:t>Hukum Taurat dan kitab para Nabi</w:t>
      </w:r>
      <w:r>
        <w:rPr>
          <w:lang w:val="id_ID" w:bidi="id_ID"/>
        </w:rPr>
        <w:t xml:space="preserve">. "Hukum" merujuk pada hukum Musa, yaitu lima kitab pertama dalam Alkitab. Lihat Daftar Kata Utama untuk informasi lebih lanjut mengenai </w:t>
      </w:r>
      <w:r>
        <w:rPr>
          <w:lang w:val="id_ID" w:bidi="id_ID"/>
        </w:rPr>
        <w:t>Hukum</w:t>
      </w:r>
      <w:r>
        <w:rPr>
          <w:lang w:val="id_ID" w:bidi="id_ID"/>
        </w:rPr>
        <w:t xml:space="preserve">. Gunakan kata yang sama yang digunakan dalam kisah-kisah sebelumnya untuk hukum. Di sini, "para nabi" merujuk pada tulisan-tulisan nabi Perjanjian Lama lainnya dan beberapa kitab sejarah dari Perjanjian Lama. Lihat Daftar Kata Utama untuk informasi lebih lanjut tentang para </w:t>
      </w:r>
      <w:r>
        <w:rPr>
          <w:lang w:val="id_ID" w:bidi="id_ID"/>
        </w:rPr>
        <w:t>nabi</w:t>
      </w:r>
      <w:r>
        <w:rPr>
          <w:lang w:val="id_ID" w:bidi="id_ID"/>
        </w:rPr>
        <w:t>. Gunakan kata yang sama yang digunakan dalam kisah-kisah sebelumnya untuk para nabi. Hukum dan para Nabi merujuk pada seluruh Kitab Suci Yahudi.</w:t>
      </w:r>
    </w:p>
    <w:p>
      <w:pPr/>
      <w:r>
        <w:rPr>
          <w:lang w:val="id_ID" w:bidi="id_ID"/>
        </w:rPr>
      </w:r>
      <w:r>
        <w:rPr>
          <w:lang w:val="id_ID" w:bidi="id_ID"/>
        </w:rPr>
        <w:t xml:space="preserve">Para pemimpin Sinagoge mengirim pesan kepada Paulus dan Barnabas, katanya, "Saudara-saudara, jika kamu mempunyai pesan berupa nasihat bagi orang-orang, sampaikanlah." </w:t>
      </w:r>
      <w:r>
        <w:rPr>
          <w:b/>
          <w:lang w:val="id_ID" w:bidi="id_ID"/>
        </w:rPr>
        <w:t>Saudara-saudara</w:t>
      </w:r>
      <w:r>
        <w:rPr>
          <w:lang w:val="id_ID" w:bidi="id_ID"/>
        </w:rPr>
        <w:t xml:space="preserve"> merupakan cara yang sopan untuk menyapa orang-orang Yahudi lainnya, serupa dengan mengatakan, "teman-teman." Di sini, saudara-saudara tidak merujuk pada sesama pengikut Yesus. </w:t>
      </w:r>
      <w:r>
        <w:rPr>
          <w:b/>
          <w:lang w:val="id_ID" w:bidi="id_ID"/>
        </w:rPr>
        <w:t>Nasihat penguatan</w:t>
      </w:r>
      <w:r>
        <w:rPr>
          <w:lang w:val="id_ID" w:bidi="id_ID"/>
        </w:rPr>
        <w:t xml:space="preserve"> adalah dorongan, atau kata-kata untuk membangun seseorang dalam iman mereka.</w:t>
      </w:r>
    </w:p>
    <w:p>
      <w:pPr/>
      <w:r>
        <w:rPr>
          <w:lang w:val="id_ID" w:bidi="id_ID"/>
        </w:rPr>
      </w:r>
      <w:r>
        <w:rPr>
          <w:lang w:val="id_ID" w:bidi="id_ID"/>
        </w:rPr>
        <w:t xml:space="preserve">Paulus berdiri dan memberi isyarat dengan tangannya. Paulus memulai pesannya dengan berkata, "Orang-orang Israel dan kalian yang takut akan Allah." </w:t>
      </w:r>
      <w:r>
        <w:rPr>
          <w:b/>
          <w:lang w:val="id_ID" w:bidi="id_ID"/>
        </w:rPr>
        <w:t>Orang-orang Israel</w:t>
      </w:r>
      <w:r>
        <w:rPr>
          <w:lang w:val="id_ID" w:bidi="id_ID"/>
        </w:rPr>
        <w:t xml:space="preserve"> berarti sesama orang Israel atau orang-orang keturunan Yahudi. Lihat Daftar Kata Utama untuk lebih lanjut tentang </w:t>
      </w:r>
      <w:r>
        <w:rPr>
          <w:lang w:val="id_ID" w:bidi="id_ID"/>
        </w:rPr>
        <w:t>Israel</w:t>
      </w:r>
      <w:r>
        <w:rPr>
          <w:lang w:val="id_ID" w:bidi="id_ID"/>
        </w:rPr>
        <w:t xml:space="preserve">. Gunakan kata yang sama yang digunakan dalam kisah-kisah sebelumnya untuk Israel. </w:t>
      </w:r>
      <w:r>
        <w:rPr>
          <w:b/>
          <w:lang w:val="id_ID" w:bidi="id_ID"/>
        </w:rPr>
        <w:t>Kamu yang takut akan Allah</w:t>
      </w:r>
      <w:r>
        <w:rPr>
          <w:lang w:val="id_ID" w:bidi="id_ID"/>
        </w:rPr>
        <w:t xml:space="preserve"> merujuk pada orang-orang bukan Yahudi yang percaya dan menyembah Allah yaitu orang-orang yang bukan keturunan Israel, atau tidak lahir dari keturunan Yahudi. Lihat Daftar Kata Utama untuk lebih lanjut tentang </w:t>
      </w:r>
      <w:r>
        <w:rPr>
          <w:lang w:val="id_ID" w:bidi="id_ID"/>
        </w:rPr>
        <w:t>takut akan Allah</w:t>
      </w:r>
      <w:r>
        <w:rPr>
          <w:lang w:val="id_ID" w:bidi="id_ID"/>
        </w:rPr>
        <w:t>. Gunakan kata yang sama yang digunakan dalam kisah-kisah sebelumnya untuk takut akan Allah.</w:t>
      </w:r>
    </w:p>
    <w:p>
      <w:pPr/>
      <w:r>
        <w:rPr>
          <w:lang w:val="id_ID" w:bidi="id_ID"/>
        </w:rPr>
      </w:r>
      <w:r>
        <w:rPr>
          <w:lang w:val="id_ID" w:bidi="id_ID"/>
        </w:rPr>
        <w:t xml:space="preserve">Paulus berkata, "Allah dari bangsa Israel ini memilih nenek moyang kita dan membuat mereka besar selama mereka tinggal di Mesir." Di sini, </w:t>
      </w:r>
      <w:r>
        <w:rPr>
          <w:b/>
          <w:lang w:val="id_ID" w:bidi="id_ID"/>
        </w:rPr>
        <w:t>Israel</w:t>
      </w:r>
      <w:r>
        <w:rPr>
          <w:lang w:val="id_ID" w:bidi="id_ID"/>
        </w:rPr>
        <w:t xml:space="preserve"> adalah siapa pun yang menjadi ahli waris dari janji Allah kepada Abraham. Israel merujuk kepada bangsa Yahudi. Allah </w:t>
      </w:r>
      <w:r>
        <w:rPr>
          <w:b/>
          <w:lang w:val="id_ID" w:bidi="id_ID"/>
        </w:rPr>
        <w:t>membuat mereka besar</w:t>
      </w:r>
      <w:r>
        <w:rPr>
          <w:lang w:val="id_ID" w:bidi="id_ID"/>
        </w:rPr>
        <w:t xml:space="preserve"> dengan menyebabkan jumlah mereka bertambah banyak dan menjadi kuat. Paulus berkata, "Dengan tangan-Nya yang teracung Allah memimpin mereka keluar dari Mesir." Selama kira-kira empat puluh tahun Allah tetap bersabar terhadap mereka di padang gurun." </w:t>
      </w:r>
      <w:r>
        <w:rPr>
          <w:b/>
          <w:lang w:val="id_ID" w:bidi="id_ID"/>
        </w:rPr>
        <w:t>Tangan yang teracung</w:t>
      </w:r>
      <w:r>
        <w:rPr>
          <w:lang w:val="id_ID" w:bidi="id_ID"/>
        </w:rPr>
        <w:t xml:space="preserve"> merujuk pada kuasa Allah yang besar yang digunakan Allah untuk membebaskan bangsa Israel dari perbudakan di Mesir. </w:t>
      </w:r>
      <w:r>
        <w:rPr>
          <w:b/>
          <w:lang w:val="id_ID" w:bidi="id_ID"/>
        </w:rPr>
        <w:t>Padang</w:t>
      </w:r>
      <w:r>
        <w:rPr>
          <w:lang w:val="id_ID" w:bidi="id_ID"/>
        </w:rPr>
        <w:t xml:space="preserve"> gurun adalah </w:t>
      </w:r>
      <w:r>
        <w:rPr>
          <w:b/>
          <w:lang w:val="id_ID" w:bidi="id_ID"/>
        </w:rPr>
        <w:t>tempat</w:t>
      </w:r>
      <w:r>
        <w:rPr>
          <w:lang w:val="id_ID" w:bidi="id_ID"/>
        </w:rPr>
        <w:t xml:space="preserve"> yang tidak dihuni orang dan hanya sedikit tumbuhan yang dapat tumbuh. Lihat Daftar Kata Utama untuk informasi lebih lanjut tentang </w:t>
      </w:r>
      <w:r>
        <w:rPr>
          <w:lang w:val="id_ID" w:bidi="id_ID"/>
        </w:rPr>
        <w:t>padang gurun</w:t>
      </w:r>
      <w:r>
        <w:rPr>
          <w:lang w:val="id_ID" w:bidi="id_ID"/>
        </w:rPr>
        <w:t>. Gunakan kata yang sama yang digunakan dalam kisah-kisah sebelumnya untuk padang gurun.</w:t>
      </w:r>
    </w:p>
    <w:p>
      <w:pPr/>
      <w:r>
        <w:rPr>
          <w:lang w:val="id_ID" w:bidi="id_ID"/>
        </w:rPr>
      </w:r>
      <w:r>
        <w:rPr>
          <w:lang w:val="id_ID" w:bidi="id_ID"/>
        </w:rPr>
        <w:t xml:space="preserve">"Allah memberikan mereka hakim-hakim sampai zaman Nabi Samuel." </w:t>
      </w:r>
      <w:r>
        <w:rPr>
          <w:b/>
          <w:lang w:val="id_ID" w:bidi="id_ID"/>
        </w:rPr>
        <w:t>Para hakim</w:t>
      </w:r>
      <w:r>
        <w:rPr>
          <w:lang w:val="id_ID" w:bidi="id_ID"/>
        </w:rPr>
        <w:t xml:space="preserve"> adalah pemimpin-pemimpin yang dipilih Allah untuk memerintah Israel setelah Allah memberikan tanah Kanaan kepada orang Israel. Seorang hakim mirip dengan pemimpin sebuah suku. Seorang </w:t>
      </w:r>
      <w:r>
        <w:rPr>
          <w:b/>
          <w:lang w:val="id_ID" w:bidi="id_ID"/>
        </w:rPr>
        <w:t>Nabi</w:t>
      </w:r>
      <w:r>
        <w:rPr>
          <w:lang w:val="id_ID" w:bidi="id_ID"/>
        </w:rPr>
        <w:t xml:space="preserve"> adalah orang yang dipilih oleh Allah untuk menyampaikan pesan dari Allah kepada manusia. Lihat Daftar Kata Utama untuk informasi lebih lanjut tentang </w:t>
      </w:r>
      <w:r>
        <w:rPr>
          <w:lang w:val="id_ID" w:bidi="id_ID"/>
        </w:rPr>
        <w:t>Nabi</w:t>
      </w:r>
      <w:r>
        <w:rPr>
          <w:lang w:val="id_ID" w:bidi="id_ID"/>
        </w:rPr>
        <w:t>. Gunakan kata yang sama yang digunakan dalam kisah-kisah sebelumnya untuk Nabi.</w:t>
      </w:r>
    </w:p>
    <w:p>
      <w:pPr/>
      <w:r>
        <w:rPr>
          <w:lang w:val="id_ID" w:bidi="id_ID"/>
        </w:rPr>
      </w:r>
      <w:r>
        <w:rPr>
          <w:lang w:val="id_ID" w:bidi="id_ID"/>
        </w:rPr>
        <w:t xml:space="preserve">"Bangsa Israel meminta seorang raja, dan Allah memberikan Saul kepada mereka sebagai raja. Setelah Allah menyingkirkan Saul sebagai raja, Ia mengangkat Daud untuk menjadi raja mereka." </w:t>
      </w:r>
      <w:r>
        <w:rPr>
          <w:b/>
          <w:lang w:val="id_ID" w:bidi="id_ID"/>
        </w:rPr>
        <w:t>Dibangkitkan</w:t>
      </w:r>
      <w:r>
        <w:rPr>
          <w:lang w:val="id_ID" w:bidi="id_ID"/>
        </w:rPr>
        <w:t xml:space="preserve"> adalah frasa yang umum dalam Perjanjian Lama, yang berarti Allah memperlengkapi dan menunjuk seorang penguasa baru. Paulus berkata, "Allah memberikan kesaksian tentang Daud: 'Aku telah menemukan Daud, anak Isai, seorang pribadi yang berkenan di hati-Ku, yang akan melakukan semua kehendak-Ku.'" </w:t>
      </w:r>
      <w:r>
        <w:rPr>
          <w:b/>
          <w:lang w:val="id_ID" w:bidi="id_ID"/>
        </w:rPr>
        <w:t>Bersaksi</w:t>
      </w:r>
      <w:r>
        <w:rPr>
          <w:lang w:val="id_ID" w:bidi="id_ID"/>
        </w:rPr>
        <w:t xml:space="preserve"> berarti Allah berbicara dengan baik atau menyatakan persetujuan-Nya tentang Daud </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teks tersebut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kutipan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13:23–41</w:t>
      </w:r>
      <w:r>
        <w:rPr>
          <w:lang w:val="id_ID" w:bidi="id_ID"/>
        </w:rPr>
      </w:r>
    </w:p>
    <w:p>
      <w:pPr>
        <w:pStyle w:val="Heading3"/>
      </w:pPr>
      <w:r>
        <w:rPr>
          <w:lang w:val="id_ID" w:bidi="id_ID"/>
        </w:rPr>
        <w:t>Dengar dan Renungkan</w:t>
      </w:r>
    </w:p>
    <w:p>
      <w:pPr/>
      <w:r>
        <w:rPr>
          <w:lang w:val="id_ID" w:bidi="id_ID"/>
        </w:rPr>
      </w:r>
      <w:r>
        <w:rPr>
          <w:lang w:val="id_ID" w:bidi="id_ID"/>
        </w:rPr>
        <w:t>Dengarkan Kisah Para Rasul 13:23–41 dan simpanlah dalam hatimu. Dengarkan teks ini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tidak Anda sukai atau tidak mengerti?</w:t>
      </w:r>
    </w:p>
    <w:p>
      <w:pPr>
        <w:pStyle w:val="ListBullet"/>
        <w:spacing w:line="240" w:lineRule="auto"/>
        <w:ind w:left="720"/>
      </w:pPr>
      <w:r>
        <w:rPr>
          <w:lang w:val="id_ID" w:bidi="id_ID"/>
        </w:rPr>
      </w:r>
      <w:r>
        <w:rPr>
          <w:lang w:val="id_ID" w:bidi="id_ID"/>
        </w:rPr>
        <w:t>Apa yang kisah ini sampaikan kepada kita tentang Allah atau Yesus?</w:t>
      </w:r>
    </w:p>
    <w:p>
      <w:pPr>
        <w:pStyle w:val="ListBullet"/>
        <w:spacing w:line="240" w:lineRule="auto"/>
        <w:ind w:left="720"/>
      </w:pPr>
      <w:r>
        <w:rPr>
          <w:lang w:val="id_ID" w:bidi="id_ID"/>
        </w:rPr>
      </w:r>
      <w:r>
        <w:rPr>
          <w:lang w:val="id_ID" w:bidi="id_ID"/>
        </w:rPr>
        <w:t>Apa yang dikisahkan cerita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dipahami.</w:t>
      </w:r>
    </w:p>
    <w:p>
      <w:pPr/>
      <w:r>
        <w:rPr>
          <w:lang w:val="id_ID" w:bidi="id_ID"/>
        </w:rPr>
      </w:r>
      <w:r>
        <w:rPr>
          <w:lang w:val="id_ID" w:bidi="id_ID"/>
        </w:rPr>
        <w:t>Dalam perikop sebelumnya, Paulus dan Barnabas melakukan perjalanan ke Antiokhia Pisidia. Paulus memberikan pesan di sinagoge kepada kerumunan orang Yahudi dan orang-orang non-Yahudi, menceritakan bagaimana Allah menyelamatkan dan mengasihi umat-Nya. Setelah mengatakan betapa senangnya Allah dengan Raja Daud, Paulus sekarang mengatakan bahwa dari keturunan Daud, Allah telah membawa seorang Juruselamat ke Israel seperti yang Ia janjikan. Juruselamat adalah Yesus. Satu-satunya waktu lain gelar Juruselamat digunakan dalam Kisah Para Rasul adalah ketika Petrus dan kedua belas murid menjawab imam besar di Yerusalem. Petrus mengatakan bahwa Allah meninggikan Yesus sebagai Pemimpin dan Juruselamat sehingga Israel bertobat dari dosa-dosa mereka dan diampuni. Dalam Perjanjian Lama, Allah berjanji untuk mengutus seorang Juruselamat melalui keluarga Daud, dan janji itu telah digenapi.</w:t>
      </w:r>
    </w:p>
    <w:p>
      <w:pPr/>
      <w:r>
        <w:rPr>
          <w:lang w:val="id_ID" w:bidi="id_ID"/>
        </w:rPr>
      </w:r>
      <w:r>
        <w:rPr>
          <w:lang w:val="id_ID" w:bidi="id_ID"/>
        </w:rPr>
        <w:t>Sebelum Yesus datang, sepupunya, Yohanes Pembaptis, mengajar banyak orang Israel untuk berbalik dari dosa-dosa mereka, berbalik kepada Allah, dan menunjukkan perubahan dalam kehidupan mereka dengan dibaptis, atau membenamkan dalam air. Pesan Yohanes tentang pertobatan dan baptisan adalah untuk mempersiapkan kedatangan Juruselamat. Yohanes adalah hubungan antara ketika Allah adalah Allah dari orang-orang Yahudi dan komunitas Allah yang baru. Dalam komunitas Allah yang baru melalui Yesus, baik orang Yahudi maupun orang non-Yahudi termasuk didalamnya. Sementara Yohanes sedang menyelesaikan jalannya, atau menyelesaikan pekerjaannya, Yohanes mengoreksi apa yang dipikirkan orang-orang tentang dia. Yohanes menjelaskan bahwa ia bukan Juruselamat yang dijanjikan, tetapi Juruselamat akan datang setelah dia. Juruselamat jauh lebih penting daripada Yohanes, sehingga Yohanes tidak cukup baik untuk melepaskan sandalnya. Dalam budaya mereka, itu adalah pekerjaan bagi para budak yang terendah!</w:t>
      </w:r>
    </w:p>
    <w:p>
      <w:pPr/>
      <w:r>
        <w:rPr>
          <w:lang w:val="id_ID" w:bidi="id_ID"/>
        </w:rPr>
      </w:r>
      <w:r>
        <w:rPr>
          <w:lang w:val="id_ID" w:bidi="id_ID"/>
        </w:rPr>
        <w:t>Dalam budaya Anda, tugas apa saja yang dilakukan oleh budak atau para pelayan? Apa saja tugas yang paling kotor atau paling rendah yang harus dilakukan oleh seorang budak atau hamba tersebut?</w:t>
      </w:r>
    </w:p>
    <w:p>
      <w:pPr/>
      <w:r>
        <w:rPr>
          <w:lang w:val="id_ID" w:bidi="id_ID"/>
        </w:rPr>
      </w:r>
      <w:r>
        <w:rPr>
          <w:lang w:val="id_ID" w:bidi="id_ID"/>
        </w:rPr>
        <w:t xml:space="preserve">Paulus berbicara kepada sesama Yahudi lagi dengan, "Saudara-saudara, anak-anak keluarga Abraham," dan orang-orang non-Yahudi dengan, "mereka yang takut kepada Allah." Mereka yang takut kepada Allah adalah orang-orang non-Yahudi yang percaya dan menyembah Allah orang Yahudi. Kemudian Paulus menyatakan bahwa Allah mengirim pesan keselamatan kepada </w:t>
      </w:r>
      <w:r>
        <w:rPr>
          <w:b/>
          <w:lang w:val="id_ID" w:bidi="id_ID"/>
        </w:rPr>
        <w:t>mereka semua</w:t>
      </w:r>
      <w:r>
        <w:rPr>
          <w:lang w:val="id_ID" w:bidi="id_ID"/>
        </w:rPr>
        <w:t>, baik orang Yahudi maupun orang non-Yahudi.</w:t>
      </w:r>
    </w:p>
    <w:p>
      <w:pPr/>
      <w:r>
        <w:rPr>
          <w:lang w:val="id_ID" w:bidi="id_ID"/>
        </w:rPr>
      </w:r>
      <w:r>
        <w:rPr>
          <w:lang w:val="id_ID" w:bidi="id_ID"/>
        </w:rPr>
        <w:t>Orang-orang Yahudi di Yerusalem dan para pemimpin agama mereka membaca tulisan para nabi setiap Sabat di sinagoge. Namun, mereka masih tidak mengenali atau memahami bahwa Yesus adalah Juruselamat yang dijanjikan. Mereka membuat Yesus dibunuh. Dengan memerintahkan kematian Yesus, orang-orang Yahudi dan para pemimpin mereka melakukan apa yang telah dikatakan para nabi bahwa akan terjadi pada Juruselamat yang dijanjikan. Orang-orang Yahudi di Yerusalem tidak memiliki alasan hukum untuk membunuh Yesus. Mereka meminta Pilatus, gubernur Romawi, untuk membunuh Yesus.</w:t>
      </w:r>
    </w:p>
    <w:p>
      <w:pPr/>
      <w:r>
        <w:rPr>
          <w:lang w:val="id_ID" w:bidi="id_ID"/>
        </w:rPr>
      </w:r>
      <w:r>
        <w:rPr>
          <w:lang w:val="id_ID" w:bidi="id_ID"/>
        </w:rPr>
        <w:t>Mereka selesai melakukan semua kepada Yesus bahwa yang dikatakan Kitab Suci akan terjadi pada Juruselamat yang dijanjikan. Teman-teman Yesus mengambil jenazah-Nya dari pohon, yang berarti salib. Mereka membaringkan jenazah-Nya di makam, yang berarti mereka menguburkan-Nya di makam. Tetapi Allah membangkitkan Yesus dari kematian menjadi hidup kembali. Selama berhari-hari Yesus terlihat oleh para pengikut yang telah bersama Dia sejak awal penjangkauan-Nya di Galilea. Ingatlah dari perikop sebelumnya bahwa Yesus menampakkan diri kepada para pengikut-Nya selama empat puluh hari sebelum naik ke surga. Para pengikut Yesus yang semula sekarang menjadi saksi-Nya bagi orang-orang Yahudi. Mereka mengenal Yesus lebih baik daripada orang lain. Mereka telah menyaksikan kehidupan, kematian, dan kebangkitan Yesus.</w:t>
      </w:r>
    </w:p>
    <w:p>
      <w:pPr/>
      <w:r>
        <w:rPr>
          <w:lang w:val="id_ID" w:bidi="id_ID"/>
        </w:rPr>
      </w:r>
      <w:r>
        <w:rPr>
          <w:lang w:val="id_ID" w:bidi="id_ID"/>
        </w:rPr>
        <w:t xml:space="preserve">Tunjukkan peta yang mencakup </w:t>
      </w:r>
      <w:r>
        <w:rPr>
          <w:lang w:val="id_ID" w:bidi="id_ID"/>
        </w:rPr>
        <w:t>Galilea dan Yerusalem</w:t>
      </w:r>
      <w:r>
        <w:rPr>
          <w:lang w:val="id_ID" w:bidi="id_ID"/>
        </w:rPr>
        <w:t xml:space="preserve">. Tunjukkan gambar </w:t>
      </w:r>
      <w:r>
        <w:rPr>
          <w:lang w:val="id_ID" w:bidi="id_ID"/>
        </w:rPr>
        <w:t>salib</w:t>
      </w:r>
      <w:r>
        <w:rPr>
          <w:lang w:val="id_ID" w:bidi="id_ID"/>
        </w:rPr>
        <w:t xml:space="preserve">. Tunjukkan gambar sebuah </w:t>
      </w:r>
      <w:r>
        <w:rPr>
          <w:lang w:val="id_ID" w:bidi="id_ID"/>
        </w:rPr>
        <w:t>makam</w:t>
      </w:r>
      <w:r>
        <w:rPr>
          <w:lang w:val="id_ID" w:bidi="id_ID"/>
        </w:rPr>
        <w:t>.</w:t>
      </w:r>
    </w:p>
    <w:p>
      <w:pPr/>
      <w:r>
        <w:rPr>
          <w:lang w:val="id_ID" w:bidi="id_ID"/>
        </w:rPr>
      </w:r>
      <w:r>
        <w:rPr>
          <w:lang w:val="id_ID" w:bidi="id_ID"/>
        </w:rPr>
        <w:t>Paulus dan Barnabas membawa kabar baik. Allah menggenapi janji-Nya dengan membangkitkan Yesus dari kematian. Paulus menggunakan Kitab Suci untuk membuktikan bahwa Yesus adalah Juruselamat yang dijanjikan. Dia mengutip dari Mazmur, "Kamu adalah Anak-Ku; hari ini Aku menjadikan kamu Anak-Ku." Ketika seorang raja baru ditunjuk untuk orang-orang Yahudi, raja itu menjadi seperti anak Allah. Raja memerintah sebagai wakil Allah. Kebangkitan Yesus membuktikan bahwa Allah menggenapi janji-Nya. Dia mengutus Anak-Nya sendiri sebagai Juruselamat yang akan hidup selamanya. Allah membangkitkan Yang Kudus, atau Yesus, dari kematian. Tubuh Yesus tidak membusuk di kubur. Allah telah berjanji kepada Daud bahwa seseorang dari keluarganya akan memerintah kerajaan yang bertahan selamanya. Allah berkata, "Aku akan memberikan kepadamu berkat yang kudus dan pasti, yang dijanjikan kepada Daud." Orang Yahudi dan non-Yahudi dapat menerima berkat yang dijanjikan kepada Daud, yang merupakan kehidupan kekal melalui Yesus.</w:t>
      </w:r>
    </w:p>
    <w:p>
      <w:pPr/>
      <w:r>
        <w:rPr>
          <w:lang w:val="id_ID" w:bidi="id_ID"/>
        </w:rPr>
      </w:r>
      <w:r>
        <w:rPr>
          <w:lang w:val="id_ID" w:bidi="id_ID"/>
        </w:rPr>
        <w:t>Paulus mengutip Mazmur Daud yang lain yang mengatakan bahwa Allah tidak akan membiarkan Orang Kudus-Nya mati dan membusuk. Petrus juga mengutip hal ini dalam pesannya ketika Roh Kudus datang pada hari Pentakosta. Banyak orang di kerumunan bersama Paulus akan tahu bahwa Mazmur ini merujuk pada Juruselamat yang dijanjikan. Daud meninggal, dikuburkan, dan tubuhnya busuk, sehingga Daud tidak berbicara tentang dirinya sendiri. Daud berbicara tentang Juruselamat yang dijanjikan yang tidak busuk tetapi dibangkitkan dari kematian.</w:t>
      </w:r>
    </w:p>
    <w:p>
      <w:pPr/>
      <w:r>
        <w:rPr>
          <w:lang w:val="id_ID" w:bidi="id_ID"/>
        </w:rPr>
      </w:r>
      <w:r>
        <w:rPr>
          <w:lang w:val="id_ID" w:bidi="id_ID"/>
        </w:rPr>
        <w:t>Dalam budaya Anda, ketika seseorang meninggal, apa yang terjadi pada tubuh? Ritual apa saja yang menghubungkan jenazah seseorang dengan leluhur mereka?</w:t>
      </w:r>
    </w:p>
    <w:p>
      <w:pPr/>
      <w:r>
        <w:rPr>
          <w:lang w:val="id_ID" w:bidi="id_ID"/>
        </w:rPr>
      </w:r>
      <w:r>
        <w:rPr>
          <w:lang w:val="id_ID" w:bidi="id_ID"/>
        </w:rPr>
        <w:t>Paulus ingin seluruh orang tahu bahwa karena apa yang telah Yesus lakukan, dosa-dosa mereka dapat diampuni. Semua orang yang percaya kepada Yesus dibenarkan. Mereka dibebaskan dari rasa bersalah dan hukuman atas semua dosa mereka. Mereka berada dalam hubungan yang benar dengan Allah. Beberapa orang berpikir bahwa dengan menaati hukum Musa mereka dapat dibenarkan dan lepas dari hukuman dosa mereka. Tetapi tidak ada seorang pun yang benar-benar menaati hukum Musa kecuali Yesus. Mereka tidak dapat dibebaskan dari dosa melalui menaati hukum. Hanya dengan percaya kepada Yesus, Juruselamat yang dijanjikan, seseorang benar-benar diampuni dosanya dan dapat diterima oleh Allah.</w:t>
      </w:r>
    </w:p>
    <w:p>
      <w:pPr/>
      <w:r>
        <w:rPr>
          <w:lang w:val="id_ID" w:bidi="id_ID"/>
        </w:rPr>
      </w:r>
      <w:r>
        <w:rPr>
          <w:lang w:val="id_ID" w:bidi="id_ID"/>
        </w:rPr>
        <w:t>Dalam budaya Anda, bagaimana orang-orang mencoba berhubungan baik dengan Allah, atau dewa yang mereka sembah? Hal-hal apa saja yang mereka lakukan untuk luput dari hukuman karena kesalahan mereka?</w:t>
      </w:r>
    </w:p>
    <w:p>
      <w:pPr/>
      <w:r>
        <w:rPr>
          <w:lang w:val="id_ID" w:bidi="id_ID"/>
        </w:rPr>
      </w:r>
      <w:r>
        <w:rPr>
          <w:lang w:val="id_ID" w:bidi="id_ID"/>
        </w:rPr>
        <w:t>Paulus mengakhiri pesannya dengan peringatan untuk waspada dan berhati-hati agar apa yang dikatakan para nabi akan terjadi, tidak terjadi pada kalian. Para nabi memperingatkan umat Allah apa yang akan terjadi pada mereka jika mereka terus menolak Allah dan melakukan kejahatan. Paulus mengutip Nabi Habakuk. Paulus menggunakan Kitab Suci ini untuk berbicara tentang penghakiman terakhir Allah terhadap orang-orang. Orang-orang harus bertobat dan percaya kepada Tuhan Yesus. Jika mereka menolak Yesus, Juruselamat yang dijanjikan yang dapat menyelamatkan mereka dari hukuman karena dosa mereka, Allah akan menghukum mereka dengan berat. Allah akan melakukan sesuatu yang sangat mengerikan kepada mereka yang tidak akan mereka percayai.</w:t>
      </w:r>
      <w:r>
        <w:rPr>
          <w:lang w:val="id_ID" w:bidi="id_ID"/>
        </w:rPr>
      </w:r>
    </w:p>
    <w:p>
      <w:pPr>
        <w:pStyle w:val="Heading3"/>
      </w:pPr>
      <w:r>
        <w:rPr>
          <w:lang w:val="id_ID" w:bidi="id_ID"/>
        </w:rPr>
        <w:t>Menjelaskan Adegan</w:t>
      </w:r>
    </w:p>
    <w:p>
      <w:pPr/>
      <w:r>
        <w:rPr>
          <w:lang w:val="id_ID" w:bidi="id_ID"/>
        </w:rPr>
      </w:r>
      <w:r>
        <w:rPr>
          <w:lang w:val="id_ID" w:bidi="id_ID"/>
        </w:rPr>
        <w:t>Dengarkan teksnya sekali lagi dalam versi yang paling mudah dimengerti.</w:t>
      </w:r>
    </w:p>
    <w:p>
      <w:pPr/>
      <w:r>
        <w:rPr>
          <w:lang w:val="id_ID" w:bidi="id_ID"/>
        </w:rPr>
      </w:r>
      <w:r>
        <w:rPr>
          <w:lang w:val="id_ID" w:bidi="id_ID"/>
        </w:rPr>
        <w:t xml:space="preserve">Dalam sesi ini, Anda akan membantu kelompok memvisualisasikan kisah ini. Anda akan membantu kelompok memperagakan adegan, latar, dan karakter dalam kisah ini. </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Paulus terus memberikan pesan di sinagoge di Antiokhia, Pisidia. Orang Yahudi dan orang-orang non-Yahudi berkumpul pada hari ibadah. Paulus memberikan kisah tentang bagaimana Allah menggenapi janji-Nya dan terus berbicara tentang Raja Daud. Juruselamat yang dijanjikan akan berada dalam keturunan Raja Daud. Ketika Yohanes Pembaptis datang, ia mengajar orang-orang Yahudi untuk berbalik dari dosa dan dibaptis. Yohanes mengatakan kepada orang-orang Yahudi bahwa Juruselamat yang dijanjikan Allah akan datang. Juruselamat ini adalah Yesus.</w:t>
      </w:r>
    </w:p>
    <w:p>
      <w:pPr/>
      <w:r>
        <w:rPr>
          <w:lang w:val="id_ID" w:bidi="id_ID"/>
        </w:rPr>
      </w:r>
      <w:r>
        <w:rPr>
          <w:b/>
          <w:lang w:val="id_ID" w:bidi="id_ID"/>
        </w:rPr>
        <w:t>Adegan kedua:</w:t>
      </w:r>
      <w:r>
        <w:rPr>
          <w:lang w:val="id_ID" w:bidi="id_ID"/>
        </w:rPr>
        <w:t xml:space="preserve"> Orang-orang Yahudi di Yerusalem tidak percaya bahwa Yesus adalah Juruselamat yang dijanjikan. Yesus tidak layak mati, tetapi para pemimpin Yahudi telah membunuh Yesus. Yesus meninggal dan dikuburkan. Tetapi Allah membangkitkan-Nya dari kematian. Yesus menampakkan diri kepada banyak pengikut-Nya dan membuktikan bahwa Ia bangkit dari kematian.</w:t>
      </w:r>
    </w:p>
    <w:p>
      <w:pPr/>
      <w:r>
        <w:rPr>
          <w:lang w:val="id_ID" w:bidi="id_ID"/>
        </w:rPr>
      </w:r>
      <w:r>
        <w:rPr>
          <w:b/>
          <w:lang w:val="id_ID" w:bidi="id_ID"/>
        </w:rPr>
        <w:t>Adegan ketiga:</w:t>
      </w:r>
      <w:r>
        <w:rPr>
          <w:lang w:val="id_ID" w:bidi="id_ID"/>
        </w:rPr>
        <w:t xml:space="preserve"> Paulus membuktikan dari Kitab Suci bahwa Yesus adalah Juruselamat yang dijanjikan. Allah menggenapi janji-Nya. Tubuh Yesus tidak membusuk di makam. Allah membangkitkan-Nya dari kematian.</w:t>
      </w:r>
    </w:p>
    <w:p>
      <w:pPr/>
      <w:r>
        <w:rPr>
          <w:lang w:val="id_ID" w:bidi="id_ID"/>
        </w:rPr>
      </w:r>
      <w:r>
        <w:rPr>
          <w:b/>
          <w:lang w:val="id_ID" w:bidi="id_ID"/>
        </w:rPr>
        <w:t>Adegan keempat:</w:t>
      </w:r>
      <w:r>
        <w:rPr>
          <w:lang w:val="id_ID" w:bidi="id_ID"/>
        </w:rPr>
        <w:t xml:space="preserve"> Ada pengampunan dosa melalui Yesus, bukan melalui menaati hukum Yahudi. Paulus mendesak orang banyak untuk berbalik dari dosa mereka dan percaya kepada Yesus untuk pengampunan.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Barnabas</w:t>
      </w:r>
    </w:p>
    <w:p>
      <w:pPr>
        <w:pStyle w:val="ListBullet"/>
        <w:spacing w:line="240" w:lineRule="auto"/>
        <w:ind w:left="720"/>
      </w:pPr>
      <w:r>
        <w:rPr>
          <w:lang w:val="id_ID" w:bidi="id_ID"/>
        </w:rPr>
      </w:r>
      <w:r>
        <w:rPr>
          <w:lang w:val="id_ID" w:bidi="id_ID"/>
        </w:rPr>
        <w:t>Orang-orang Yahudi yang menghadiri pertemuan Sabat di Sinagoge</w:t>
      </w:r>
    </w:p>
    <w:p>
      <w:pPr>
        <w:pStyle w:val="ListBullet"/>
        <w:spacing w:line="240" w:lineRule="auto"/>
        <w:ind w:left="720"/>
      </w:pPr>
      <w:r>
        <w:rPr>
          <w:lang w:val="id_ID" w:bidi="id_ID"/>
        </w:rPr>
      </w:r>
      <w:r>
        <w:rPr>
          <w:lang w:val="id_ID" w:bidi="id_ID"/>
        </w:rPr>
        <w:t>Orang-orang non-Yahudi yang menyembah Allah dan menghadiri pertemuan Sabat di Sinagoge</w:t>
      </w:r>
    </w:p>
    <w:p>
      <w:pPr>
        <w:pStyle w:val="ListBullet"/>
        <w:spacing w:line="240" w:lineRule="auto"/>
        <w:ind w:left="720"/>
      </w:pPr>
      <w:r>
        <w:rPr>
          <w:lang w:val="id_ID" w:bidi="id_ID"/>
        </w:rPr>
      </w:r>
      <w:r>
        <w:rPr>
          <w:lang w:val="id_ID" w:bidi="id_ID"/>
        </w:rPr>
        <w:t>Orang-orang Israel</w:t>
      </w:r>
    </w:p>
    <w:p>
      <w:pPr>
        <w:pStyle w:val="ListBullet"/>
        <w:spacing w:line="240" w:lineRule="auto"/>
        <w:ind w:left="720"/>
      </w:pPr>
      <w:r>
        <w:rPr>
          <w:lang w:val="id_ID" w:bidi="id_ID"/>
        </w:rPr>
      </w:r>
      <w:r>
        <w:rPr>
          <w:lang w:val="id_ID" w:bidi="id_ID"/>
        </w:rPr>
        <w:t>Daud</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Yohanes</w:t>
      </w:r>
    </w:p>
    <w:p>
      <w:pPr>
        <w:pStyle w:val="ListBullet"/>
        <w:spacing w:line="240" w:lineRule="auto"/>
        <w:ind w:left="720"/>
      </w:pPr>
      <w:r>
        <w:rPr>
          <w:lang w:val="id_ID" w:bidi="id_ID"/>
        </w:rPr>
      </w:r>
      <w:r>
        <w:rPr>
          <w:lang w:val="id_ID" w:bidi="id_ID"/>
        </w:rPr>
        <w:t>Orang Yahudi dan para pemimpin Yahudi di Yerusalem</w:t>
      </w:r>
    </w:p>
    <w:p>
      <w:pPr>
        <w:pStyle w:val="ListBullet"/>
        <w:spacing w:line="240" w:lineRule="auto"/>
        <w:ind w:left="720"/>
      </w:pPr>
      <w:r>
        <w:rPr>
          <w:lang w:val="id_ID" w:bidi="id_ID"/>
        </w:rPr>
      </w:r>
      <w:r>
        <w:rPr>
          <w:lang w:val="id_ID" w:bidi="id_ID"/>
        </w:rPr>
        <w:t>Para nabi Perjanjian Lama</w:t>
      </w:r>
    </w:p>
    <w:p>
      <w:pPr>
        <w:pStyle w:val="ListBullet"/>
        <w:spacing w:line="240" w:lineRule="auto"/>
        <w:ind w:left="720"/>
      </w:pPr>
      <w:r>
        <w:rPr>
          <w:lang w:val="id_ID" w:bidi="id_ID"/>
        </w:rPr>
      </w:r>
      <w:r>
        <w:rPr>
          <w:lang w:val="id_ID" w:bidi="id_ID"/>
        </w:rPr>
        <w:t>Pilatus</w:t>
      </w:r>
    </w:p>
    <w:p>
      <w:pPr>
        <w:pStyle w:val="ListBullet"/>
        <w:spacing w:line="240" w:lineRule="auto"/>
        <w:ind w:left="720"/>
      </w:pPr>
      <w:r>
        <w:rPr>
          <w:lang w:val="id_ID" w:bidi="id_ID"/>
        </w:rPr>
      </w:r>
      <w:r>
        <w:rPr>
          <w:lang w:val="id_ID" w:bidi="id_ID"/>
        </w:rPr>
        <w:t>Para pengikut asli Yesus</w:t>
      </w:r>
    </w:p>
    <w:p>
      <w:pPr/>
      <w:r>
        <w:rPr>
          <w:lang w:val="id_ID" w:bidi="id_ID"/>
        </w:rPr>
      </w:r>
      <w:r>
        <w:rPr>
          <w:lang w:val="id_ID" w:bidi="id_ID"/>
        </w:rPr>
        <w:t xml:space="preserve">Dalam sesi ini, minta kelompok untuk membuat papan cerita, membuat gambar, atau menggunakan beberapa macam alat peraga (benda-benda yang dapat Anda pindah-pindahkan seperti batu, kayu, mainan anak-anak) untuk memvisualisasikan kisah dan adegan di dalamnya. </w:t>
      </w:r>
    </w:p>
    <w:p>
      <w:pPr/>
      <w:r>
        <w:rPr>
          <w:lang w:val="id_ID" w:bidi="id_ID"/>
        </w:rPr>
      </w:r>
      <w:r>
        <w:rPr>
          <w:b/>
          <w:lang w:val="id_ID" w:bidi="id_ID"/>
        </w:rPr>
        <w:t>Adegan pertama:</w:t>
      </w:r>
      <w:r>
        <w:rPr>
          <w:lang w:val="id_ID" w:bidi="id_ID"/>
        </w:rPr>
        <w:t xml:space="preserve"> Kisah ini terjadi di Antiokhia Pisidia. Ketika kisah ini dimulai, Paulus berdiri memberikan pesan di sinagoge pada hari ibadah. Orang Yahudi dan non-Yahudi berada di sana. Paulus baru saja menceritakan bagaimana Daud menjadi Raja Israel, dan bagaimana Allah sangat senang dengan Daud. Sekarang Paulus mengatakan bahwa Allah telah membawa Juruselamat yang dijanjikan kepada Israel melalui keturunan Daud.</w:t>
      </w:r>
    </w:p>
    <w:p>
      <w:pPr/>
      <w:r>
        <w:rPr>
          <w:lang w:val="id_ID" w:bidi="id_ID"/>
        </w:rPr>
      </w:r>
      <w:r>
        <w:rPr>
          <w:lang w:val="id_ID" w:bidi="id_ID"/>
        </w:rPr>
        <w:t>Penting untuk dicatat ketika Yohanes mengajarkan pertobatan kepada semua Israel, ia tidak mengajar setiap orang. Di sini, semua orang berarti banyak orang.</w:t>
      </w:r>
    </w:p>
    <w:p>
      <w:pPr/>
      <w:r>
        <w:rPr>
          <w:lang w:val="id_ID" w:bidi="id_ID"/>
        </w:rPr>
      </w:r>
      <w:r>
        <w:rPr>
          <w:lang w:val="id_ID" w:bidi="id_ID"/>
        </w:rPr>
        <w:t>Ketika Yohanes menyelesaikan pekerjaannya untuk mempersiapkan orang-orang bagi Juruselamat yang dijanjikan, ia mengajukan pertanyaan yang tidak memerlukan jawaban: "Menurut kamu, siapa Aku?" Namun, Yohanes menjawab pertanyaan, "Aku bukan orang itu." Pertanyaan dan jawaban ini kadang-kadang digabungkan dan dibentuk menjadi sebuah pernyataan untuk memperjelas maknanya. Orang-orang berpikir bahwa Yohanes adalah Juruselamat yang dijanjikan, tetapi ia mengatakan kepada mereka bahwa bukan dia. Pernyataan Yohanes berikutnya dimulai dengan "Tidak, tetapi lihatlah!" Ini seperti mengatakan "lihat!" atau "dengarkan!" untuk menekankan bahwa Juruselamat yang Dijanjikan akan datang setelahnya.</w:t>
      </w:r>
    </w:p>
    <w:p>
      <w:pPr/>
      <w:r>
        <w:rPr>
          <w:lang w:val="id_ID" w:bidi="id_ID"/>
        </w:rPr>
      </w:r>
      <w:r>
        <w:rPr>
          <w:lang w:val="id_ID" w:bidi="id_ID"/>
        </w:rPr>
        <w:t>Penting untuk dicatat bahwa ketika Paulus berkata, "</w:t>
      </w:r>
      <w:r>
        <w:rPr>
          <w:b/>
          <w:lang w:val="id_ID" w:bidi="id_ID"/>
        </w:rPr>
        <w:t>Kepada kita</w:t>
      </w:r>
      <w:r>
        <w:rPr>
          <w:lang w:val="id_ID" w:bidi="id_ID"/>
        </w:rPr>
        <w:t xml:space="preserve"> pesan keselamatan telah diberikan," "kepada kita" ditempatkan terlebih dahulu untuk menunjukkan bahwa hal itu penting. Allah mengirim pesan keselamatan kepada orang Yahudi maupun orang-orang non-Yahudi.</w:t>
      </w:r>
    </w:p>
    <w:p>
      <w:pPr/>
      <w:r>
        <w:rPr>
          <w:lang w:val="id_ID" w:bidi="id_ID"/>
        </w:rPr>
      </w:r>
      <w:r>
        <w:rPr>
          <w:b/>
          <w:lang w:val="id_ID" w:bidi="id_ID"/>
        </w:rPr>
        <w:t>Adegan kedua:</w:t>
      </w:r>
      <w:r>
        <w:rPr>
          <w:lang w:val="id_ID" w:bidi="id_ID"/>
        </w:rPr>
        <w:t xml:space="preserve"> Orang-orang Yahudi dan para pemimpin mereka di Yerusalem tidak mengenali Yesus atau kata-kata para nabi tentang Dia. Ini tidak berarti mereka tidak pernah bertemu dengan Yesus atau tidak dapat mengidentifikasi-Nya. Mereka memiliki pemahaman yang salah dan cara berpikir yang salah yang membuat mereka menjauh dari hubungan dengan Allah melalui Yesus.</w:t>
      </w:r>
    </w:p>
    <w:p>
      <w:pPr/>
      <w:r>
        <w:rPr>
          <w:lang w:val="id_ID" w:bidi="id_ID"/>
        </w:rPr>
      </w:r>
      <w:r>
        <w:rPr>
          <w:lang w:val="id_ID" w:bidi="id_ID"/>
        </w:rPr>
        <w:t xml:space="preserve">"Meskipun" adalah kata pengantar penting yang menyiratkan bahwa orang-orang Yahudi melakukan sesuatu yang tidak akan kita harapkan. </w:t>
      </w:r>
      <w:r>
        <w:rPr>
          <w:b/>
          <w:lang w:val="id_ID" w:bidi="id_ID"/>
        </w:rPr>
        <w:t>Meskipun</w:t>
      </w:r>
      <w:r>
        <w:rPr>
          <w:lang w:val="id_ID" w:bidi="id_ID"/>
        </w:rPr>
        <w:t xml:space="preserve"> orang-orang Yahudi dan para pemimpin mereka tidak memiliki alasan hukum untuk membunuh Yesus, mereka meminta gubernur Romawi, Pilatus, untuk tetap membunuh Yesus.</w:t>
      </w:r>
    </w:p>
    <w:p>
      <w:pPr/>
      <w:r>
        <w:rPr>
          <w:lang w:val="id_ID" w:bidi="id_ID"/>
        </w:rPr>
      </w:r>
      <w:r>
        <w:rPr>
          <w:lang w:val="id_ID" w:bidi="id_ID"/>
        </w:rPr>
        <w:t>Kata ganti "mereka" dapat membingungkan. Paulus berkata, "Mereka telah melakukan semua yang ditulis tentang Yesus." Di sini, "mereka" merujuk pada orang-orang Yahudi di Yerusalem. "Mereka menurunkan Yesus dari salib dan membaringkan-Nya di dalam makam." Injil Yohanes mengatakan bahwa Yusuf dari Arimatea dan Nikodemus mengambil Yesus dari salib dan menguburkan-Nya. "Mereka" merujuk pada Yusuf dan Nikodemus.</w:t>
      </w:r>
    </w:p>
    <w:p>
      <w:pPr/>
      <w:r>
        <w:rPr>
          <w:lang w:val="id_ID" w:bidi="id_ID"/>
        </w:rPr>
      </w:r>
      <w:r>
        <w:rPr>
          <w:b/>
          <w:lang w:val="id_ID" w:bidi="id_ID"/>
        </w:rPr>
        <w:t>Tetapi</w:t>
      </w:r>
      <w:r>
        <w:rPr>
          <w:lang w:val="id_ID" w:bidi="id_ID"/>
        </w:rPr>
        <w:t xml:space="preserve"> Allah membangkitkan-Nya dari kematian. "Tetapi" menunjukkan perbedaan antara apa yang dilakukan orang-orang kepada Yesus, dan apa yang dilakukan Allah. Setelah orang-orang membunuh Yesus, Allah menghidupkan-Nya kembali.</w:t>
      </w:r>
    </w:p>
    <w:p>
      <w:pPr/>
      <w:r>
        <w:rPr>
          <w:lang w:val="id_ID" w:bidi="id_ID"/>
        </w:rPr>
      </w:r>
      <w:r>
        <w:rPr>
          <w:b/>
          <w:lang w:val="id_ID" w:bidi="id_ID"/>
        </w:rPr>
        <w:t>Adegan ketiga:</w:t>
      </w:r>
      <w:r>
        <w:rPr>
          <w:lang w:val="id_ID" w:bidi="id_ID"/>
        </w:rPr>
        <w:t xml:space="preserve"> Penting untuk dicatat ketika Paulus berkata, "Oleh karena itu, dia berkata juga dalam Mazmur lain, 'Engkau tidak akan membiarkan Orang Kudus-Mu membusuk di kubur,'" "dia" merujuk pada Daud. "Engkau" merujuk pada Allah. Daud berbicara kepada Allah, mengatakan bahwa Allah tidak akan membiarkan Orang Kudus-Nya membusuk.</w:t>
      </w:r>
    </w:p>
    <w:p>
      <w:pPr/>
      <w:r>
        <w:rPr>
          <w:lang w:val="id_ID" w:bidi="id_ID"/>
        </w:rPr>
      </w:r>
      <w:r>
        <w:rPr>
          <w:lang w:val="id_ID" w:bidi="id_ID"/>
        </w:rPr>
        <w:t>Paulus menggunakan "tetapi" lagi untuk membedakan antara Daud, yang meninggal, dikuburkan, dan yang tubuhnya membusuk, dan Yesus, yang dibangkitkan Allah dari kematian dan tidak diizinkan membusuk. Itu tersirat bahwa Yesus tidak akan mati lagi.</w:t>
      </w:r>
    </w:p>
    <w:p>
      <w:pPr/>
      <w:r>
        <w:rPr>
          <w:lang w:val="id_ID" w:bidi="id_ID"/>
        </w:rPr>
      </w:r>
      <w:r>
        <w:rPr>
          <w:b/>
          <w:lang w:val="id_ID" w:bidi="id_ID"/>
        </w:rPr>
        <w:t>Adegan keempat:</w:t>
      </w:r>
      <w:r>
        <w:rPr>
          <w:lang w:val="id_ID" w:bidi="id_ID"/>
        </w:rPr>
        <w:t xml:space="preserve"> Paulus sampai pada akhir pesannya ketika ia berkata, "Oleh karena itu." Sekarang karena Paulus telah menjelaskan dari sejarah dan Kitab Suci bahwa Yesus adalah Juruselamat yang dijanjikan, ia menyampaikan poin terakhir. Paulus mendesak orang banyak untuk percaya kepada pesan tentang Yesus untuk pengampunan dosa. Kemudian Paulus berkata "Oleh karena itu, perhatikanlah." Karena Yesus adalah jalan untuk menerima pengampunan dosa, orang-orang harus menanggapi pesan itu sehingga Allah tidak akan menghukum mereka.</w:t>
      </w:r>
    </w:p>
    <w:p>
      <w:pPr/>
      <w:r>
        <w:rPr>
          <w:lang w:val="id_ID" w:bidi="id_ID"/>
        </w:rPr>
      </w:r>
      <w:r>
        <w:rPr>
          <w:lang w:val="id_ID" w:bidi="id_ID"/>
        </w:rPr>
        <w:t>Dalam Kitab Suci Paulus mengutip dari Habakuk, Allah adalah pembicara. Allah memulai dengan "Lihatlah!" yang berarti lihat, atau dengarkan, untuk menarik perhatian para pendengar. Kemudian Allah memerintahkan para pendengar untuk kagum dengan apa yang akan Allah lakukan, dan untuk dihancurkan.</w:t>
      </w:r>
      <w:r>
        <w:rPr>
          <w:lang w:val="id_ID" w:bidi="id_ID"/>
        </w:rPr>
      </w:r>
    </w:p>
    <w:p>
      <w:pPr>
        <w:pStyle w:val="Heading3"/>
      </w:pPr>
      <w:r>
        <w:rPr>
          <w:lang w:val="id_ID" w:bidi="id_ID"/>
        </w:rPr>
        <w:t>Memperagakan Bacaan</w:t>
      </w:r>
    </w:p>
    <w:p>
      <w:pPr/>
      <w:r>
        <w:rPr>
          <w:lang w:val="id_ID" w:bidi="id_ID"/>
        </w:rPr>
      </w:r>
      <w:r>
        <w:rPr>
          <w:lang w:val="id_ID" w:bidi="id_ID"/>
        </w:rPr>
        <w:t>Dengarkan teks satu kali lagi dalam versi yang paling mudah dimengerti.</w:t>
      </w:r>
    </w:p>
    <w:p>
      <w:pPr/>
      <w:r>
        <w:rPr>
          <w:lang w:val="id_ID" w:bidi="id_ID"/>
        </w:rPr>
      </w:r>
      <w:r>
        <w:rPr>
          <w:lang w:val="id_ID" w:bidi="id_ID"/>
        </w:rPr>
        <w:t>Dalam sesi ini, tim akan mendramatisasikan kisah tersebut.</w:t>
      </w:r>
    </w:p>
    <w:p>
      <w:pPr/>
      <w:r>
        <w:rPr>
          <w:lang w:val="id_ID" w:bidi="id_ID"/>
        </w:rPr>
      </w:r>
      <w:r>
        <w:rPr>
          <w:lang w:val="id_ID" w:bidi="id_ID"/>
        </w:rPr>
        <w:t>Kisah ini memiliki empat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Barnabas</w:t>
      </w:r>
    </w:p>
    <w:p>
      <w:pPr>
        <w:pStyle w:val="ListBullet"/>
        <w:spacing w:line="240" w:lineRule="auto"/>
        <w:ind w:left="720"/>
      </w:pPr>
      <w:r>
        <w:rPr>
          <w:lang w:val="id_ID" w:bidi="id_ID"/>
        </w:rPr>
      </w:r>
      <w:r>
        <w:rPr>
          <w:lang w:val="id_ID" w:bidi="id_ID"/>
        </w:rPr>
        <w:t>Orang-orang Yahudi yang menghadiri pertemuan Sabat di Sinagoge</w:t>
      </w:r>
    </w:p>
    <w:p>
      <w:pPr>
        <w:pStyle w:val="ListBullet"/>
        <w:spacing w:line="240" w:lineRule="auto"/>
        <w:ind w:left="720"/>
      </w:pPr>
      <w:r>
        <w:rPr>
          <w:lang w:val="id_ID" w:bidi="id_ID"/>
        </w:rPr>
      </w:r>
      <w:r>
        <w:rPr>
          <w:lang w:val="id_ID" w:bidi="id_ID"/>
        </w:rPr>
        <w:t>Orang-orang non-Yahudi yang menyembah Allah dan menghadiri pertemuan Sabat di Sinagoge</w:t>
      </w:r>
    </w:p>
    <w:p>
      <w:pPr>
        <w:pStyle w:val="ListBullet"/>
        <w:spacing w:line="240" w:lineRule="auto"/>
        <w:ind w:left="720"/>
      </w:pPr>
      <w:r>
        <w:rPr>
          <w:lang w:val="id_ID" w:bidi="id_ID"/>
        </w:rPr>
      </w:r>
      <w:r>
        <w:rPr>
          <w:lang w:val="id_ID" w:bidi="id_ID"/>
        </w:rPr>
        <w:t>Orang-orang Israel</w:t>
      </w:r>
    </w:p>
    <w:p>
      <w:pPr>
        <w:pStyle w:val="ListBullet"/>
        <w:spacing w:line="240" w:lineRule="auto"/>
        <w:ind w:left="720"/>
      </w:pPr>
      <w:r>
        <w:rPr>
          <w:lang w:val="id_ID" w:bidi="id_ID"/>
        </w:rPr>
      </w:r>
      <w:r>
        <w:rPr>
          <w:lang w:val="id_ID" w:bidi="id_ID"/>
        </w:rPr>
        <w:t>Daud</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Yohanes</w:t>
      </w:r>
    </w:p>
    <w:p>
      <w:pPr>
        <w:pStyle w:val="ListBullet"/>
        <w:spacing w:line="240" w:lineRule="auto"/>
        <w:ind w:left="720"/>
      </w:pPr>
      <w:r>
        <w:rPr>
          <w:lang w:val="id_ID" w:bidi="id_ID"/>
        </w:rPr>
      </w:r>
      <w:r>
        <w:rPr>
          <w:lang w:val="id_ID" w:bidi="id_ID"/>
        </w:rPr>
        <w:t>Orang Yahudi dan para pemimpin Yahudi di Yerusalem</w:t>
      </w:r>
    </w:p>
    <w:p>
      <w:pPr>
        <w:pStyle w:val="ListBullet"/>
        <w:spacing w:line="240" w:lineRule="auto"/>
        <w:ind w:left="720"/>
      </w:pPr>
      <w:r>
        <w:rPr>
          <w:lang w:val="id_ID" w:bidi="id_ID"/>
        </w:rPr>
      </w:r>
      <w:r>
        <w:rPr>
          <w:lang w:val="id_ID" w:bidi="id_ID"/>
        </w:rPr>
        <w:t>Para nabi Perjanjian Lama</w:t>
      </w:r>
    </w:p>
    <w:p>
      <w:pPr>
        <w:pStyle w:val="ListBullet"/>
        <w:spacing w:line="240" w:lineRule="auto"/>
        <w:ind w:left="720"/>
      </w:pPr>
      <w:r>
        <w:rPr>
          <w:lang w:val="id_ID" w:bidi="id_ID"/>
        </w:rPr>
      </w:r>
      <w:r>
        <w:rPr>
          <w:lang w:val="id_ID" w:bidi="id_ID"/>
        </w:rPr>
        <w:t>Pilatus</w:t>
      </w:r>
    </w:p>
    <w:p>
      <w:pPr>
        <w:pStyle w:val="ListBullet"/>
        <w:spacing w:line="240" w:lineRule="auto"/>
        <w:ind w:left="720"/>
      </w:pPr>
      <w:r>
        <w:rPr>
          <w:lang w:val="id_ID" w:bidi="id_ID"/>
        </w:rPr>
      </w:r>
      <w:r>
        <w:rPr>
          <w:lang w:val="id_ID" w:bidi="id_ID"/>
        </w:rPr>
        <w:t>Para pengikut asli Yesus</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kelompok untuk mengingat bagian-bagian kisah tersebut.</w:t>
      </w:r>
    </w:p>
    <w:p>
      <w:pPr/>
      <w:r>
        <w:rPr>
          <w:lang w:val="id_ID" w:bidi="id_ID"/>
        </w:rPr>
      </w:r>
      <w:r>
        <w:rPr>
          <w:lang w:val="id_ID" w:bidi="id_ID"/>
        </w:rPr>
        <w:t>Saat kelompok memerankan kisah ini untuk kedua kalinya, hentikan mereka pada bagian-bagian tertentu.</w:t>
      </w:r>
    </w:p>
    <w:p>
      <w:pPr/>
      <w:r>
        <w:rPr>
          <w:lang w:val="id_ID" w:bidi="id_ID"/>
        </w:rPr>
      </w:r>
      <w:r>
        <w:rPr>
          <w:lang w:val="id_ID" w:bidi="id_ID"/>
        </w:rPr>
        <w:t>Anda bisa membagi-belah tim dan memerankan adegan Paulus di Sinagoge serta pesannya.</w:t>
      </w:r>
    </w:p>
    <w:p>
      <w:pPr/>
      <w:r>
        <w:rPr>
          <w:lang w:val="id_ID" w:bidi="id_ID"/>
        </w:rPr>
      </w:r>
      <w:r>
        <w:rPr>
          <w:lang w:val="id_ID" w:bidi="id_ID"/>
        </w:rPr>
        <w:t>Paulus terus memberikan pesannya di Sinagoge pada hari ibadah. Dia berdiri di antara kerumunan orang Yahudi dan non-Yahudi. Paulus berkata, "Salah satu keturunan Daud, Yesus, adalah Juruselamat yang dijanjikan Allah kepada umat-Nya. Sebelum Yesus datang, Yohanes berkhotbah kepada banyak orang Israel bahwa mereka harus berbalik dari dosa-dosa mereka, berbalik kepada Allah, dan dibaptis untuk menunjukkan bagaimana mereka sekarang hidup menurut jalan Allah. Ketika Yohanes sedang menyelesaikan pekerjaannya, ia berkata, 'Menurut kamu, siapa Aku? Bukan Aku yang kamu cari. Tetapi dengarkan! Dia akan segera datang, dan Aku bahkan tidak cukup baik untuk melepaskan sandalnya.'"</w:t>
      </w:r>
    </w:p>
    <w:p>
      <w:pPr/>
      <w:r>
        <w:rPr>
          <w:lang w:val="id_ID" w:bidi="id_ID"/>
        </w:rPr>
      </w:r>
      <w:r>
        <w:rPr>
          <w:lang w:val="id_ID" w:bidi="id_ID"/>
        </w:rPr>
        <w:t>"Saudara-saudaraku Yahudi, dan mereka yang percaya dan menyembah Allah yang benar, pesan keselamatan ini telah dikirim kepada kita semua!"</w:t>
      </w:r>
    </w:p>
    <w:p>
      <w:pPr>
        <w:pStyle w:val="ListBullet"/>
        <w:spacing w:line="240" w:lineRule="auto"/>
        <w:ind w:left="720"/>
      </w:pPr>
      <w:r>
        <w:rPr>
          <w:lang w:val="id_ID" w:bidi="id_ID"/>
        </w:rPr>
      </w:r>
      <w:r>
        <w:rPr>
          <w:lang w:val="id_ID" w:bidi="id_ID"/>
        </w:rPr>
        <w:t>Hentikan adegannya disini.</w:t>
      </w:r>
    </w:p>
    <w:p>
      <w:pPr>
        <w:pStyle w:val="ListBullet"/>
        <w:spacing w:line="240" w:lineRule="auto"/>
        <w:ind w:left="720"/>
      </w:pPr>
      <w:r>
        <w:rPr>
          <w:lang w:val="id_ID" w:bidi="id_ID"/>
        </w:rPr>
      </w:r>
      <w:r>
        <w:rPr>
          <w:lang w:val="id_ID" w:bidi="id_ID"/>
        </w:rPr>
        <w:t>Tanyakan kepada para aktor yang memerankan orang-orang Yahudi di Sinagoge, "Bagaimana perasaan kalian?" Anda mungkin mendengar hal-hal seperti, "Marah, karena orang-orang non-Yahudi najis," "Bingung, karena aku berpikir bahwa keselamatan hanya untuk orang-orang Yahudi," dan "Bersemangat karena akhirnya berhubungan baik dengan Allah."</w:t>
      </w:r>
    </w:p>
    <w:p>
      <w:pPr>
        <w:pStyle w:val="ListBullet"/>
        <w:spacing w:line="240" w:lineRule="auto"/>
        <w:ind w:left="720"/>
      </w:pPr>
      <w:r>
        <w:rPr>
          <w:lang w:val="id_ID" w:bidi="id_ID"/>
        </w:rPr>
      </w:r>
      <w:r>
        <w:rPr>
          <w:lang w:val="id_ID" w:bidi="id_ID"/>
        </w:rPr>
        <w:t>Tanyakan kepada para aktor yang memerankan orang-orang non-Yahudi di sinagoge, "Bagaimana perasaan kalian?" Anda mungkin mendengar hal-hal seperti, "Sangat gembira," "Percaya dalam iman saya," dan "Penasaran untuk mendengar lebih banyak."</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"Orang-orang Yahudi di Yerusalem dan para pemimpin mereka tidak memahami bahwa Yesus adalah orang yang telah dibicarakan oleh para nabi. Sebaliknya, mereka mengutuk-Nya. Dengan memerintahkan kematian Yesus, mereka menggenapi kata-kata para nabi yang dibacakan setiap Sabat di Sinagoge. Orang-orang Yahudi tidak dapat menemukan alasan hukum untuk membunuh Yesus, tetapi mereka meminta Pilatus untuk tetap membunuh-Nya."</w:t>
      </w:r>
    </w:p>
    <w:p>
      <w:pPr>
        <w:pStyle w:val="ListBullet"/>
        <w:spacing w:line="240" w:lineRule="auto"/>
        <w:ind w:left="720"/>
      </w:pPr>
      <w:r>
        <w:rPr>
          <w:lang w:val="id_ID" w:bidi="id_ID"/>
        </w:rPr>
      </w:r>
      <w:r>
        <w:rPr>
          <w:lang w:val="id_ID" w:bidi="id_ID"/>
        </w:rPr>
        <w:t>Hentikan adegannya disini.</w:t>
      </w:r>
    </w:p>
    <w:p>
      <w:pPr>
        <w:pStyle w:val="ListBullet"/>
        <w:spacing w:line="240" w:lineRule="auto"/>
        <w:ind w:left="720"/>
      </w:pPr>
      <w:r>
        <w:rPr>
          <w:lang w:val="id_ID" w:bidi="id_ID"/>
        </w:rPr>
      </w:r>
      <w:r>
        <w:rPr>
          <w:lang w:val="id_ID" w:bidi="id_ID"/>
        </w:rPr>
        <w:t>Tanyakan kepada Pilatus, "Bagaimana perasaan Anda?" Anda mungkin mendengar hal-hal seperti, "Kesal dengan masalah ini," "Ingin tetap damai," dan "Khawatir disalahkan karena membunuh orang yang tidak bersalah."</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"Ketika orang-orang Yahudi di Yerusalem dan para pemimpin mereka telah melakukan semua yang dikatakan para nabi akan terjadi pada Juruselamat yang dijanjikan, mereka menurunkan jenazah Yesus dari salib dan menempatkan-Nya di sebuah makam. Tetapi Allah membangkitkan-Nya dari kematian! Selama berhari-hari Yesus menampakkan diri kepada para pengikut yang telah bersama-Nya sejak pekerjaan-Nya di Galilea sampai pada waktu-Nya di Yerusalem. Para pengikut ini sekarang menjadi saksi Yesus bagi orang-orang Yahudi."</w:t>
      </w:r>
    </w:p>
    <w:p>
      <w:pPr>
        <w:pStyle w:val="ListBullet"/>
        <w:spacing w:line="240" w:lineRule="auto"/>
        <w:ind w:left="720"/>
      </w:pPr>
      <w:r>
        <w:rPr>
          <w:lang w:val="id_ID" w:bidi="id_ID"/>
        </w:rPr>
      </w:r>
      <w:r>
        <w:rPr>
          <w:lang w:val="id_ID" w:bidi="id_ID"/>
        </w:rPr>
        <w:t>Hentikan adegannya disini.</w:t>
      </w:r>
    </w:p>
    <w:p>
      <w:pPr>
        <w:pStyle w:val="ListBullet"/>
        <w:spacing w:line="240" w:lineRule="auto"/>
        <w:ind w:left="720"/>
      </w:pPr>
      <w:r>
        <w:rPr>
          <w:lang w:val="id_ID" w:bidi="id_ID"/>
        </w:rPr>
      </w:r>
      <w:r>
        <w:rPr>
          <w:lang w:val="id_ID" w:bidi="id_ID"/>
        </w:rPr>
        <w:t>Tanyakan kepada para pengikut Yesus yang semula, "Bagaimana perasaan Anda?" Anda mungkin mendengar hal-hal seperti, "Bersemangat untuk membagikan pesan Yesus," "Berani," dan "Bersyukur karena bersama Yesus."</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Paulus terus mengajar. Paulus berkata, "Dan sekarang kami di sini untuk menyampaikan kabar baik ini kepadamu. Janji yang dibuat Allah kepada leluhur kita, Allah sekarang telah menggenapi bagi kita dengan membangkitkan Yesus dari kematian. Inilah yang dikatakan Mazmur kedua tentang Yesus: 'Engkau adalah Anak-Ku. Hari ini Aku telah menjadi Bapa-mu.' Allah telah berjanji untuk membangkitkan Anak-Nya dari kematian, tidak membiarkannya membusuk di kubur. Allah berkata, 'Aku akan memberikan kepadamu berkat yang kudus dan pasti, yang dijanjikan kepada Daud.' Mazmur lain menjelaskannya lebih banyak: 'Kamu tidak akan membiarkan Orang Kudus membusuk di kubur.' Mazmur ini bukan tentang Daud. Setelah Daud melakukan kehendak Allah pada zamannya sendiri, Daud meninggal dan dikuburkan bersama para leluhurnya. Mayat Daud membusuk. Tidak, Mazmur ini adalah tentang orang lain, yang dibangkitkan Allah dari kematian dan yang tubuhnya tidak membusuk."</w:t>
      </w:r>
    </w:p>
    <w:p>
      <w:pPr>
        <w:pStyle w:val="ListBullet"/>
        <w:spacing w:line="240" w:lineRule="auto"/>
        <w:ind w:left="720"/>
      </w:pPr>
      <w:r>
        <w:rPr>
          <w:lang w:val="id_ID" w:bidi="id_ID"/>
        </w:rPr>
      </w:r>
      <w:r>
        <w:rPr>
          <w:lang w:val="id_ID" w:bidi="id_ID"/>
        </w:rPr>
        <w:t>Hentikan adegannya disini.</w:t>
      </w:r>
    </w:p>
    <w:p>
      <w:pPr>
        <w:pStyle w:val="ListBullet"/>
        <w:spacing w:line="240" w:lineRule="auto"/>
        <w:ind w:left="720"/>
      </w:pPr>
      <w:r>
        <w:rPr>
          <w:lang w:val="id_ID" w:bidi="id_ID"/>
        </w:rPr>
      </w:r>
      <w:r>
        <w:rPr>
          <w:lang w:val="id_ID" w:bidi="id_ID"/>
        </w:rPr>
        <w:t>Tanyakan kepada orang-orang Yahudi dan non-Yahudi di Sinagoge, "Bagaimana perasaan Anda?" Anda mungkin mendengar hal-hal seperti, "Terkejut," "Ragu," dan "Mulai memahami dan percaya."</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"Saudara-saudara, dengarkanlah! Aku ingin kamu tahu bahwa melalui Yesus ada pengampunan atas dosa-dosamu. Semua orang yang percaya kepada Yesus dinyatakan benar di hadapan Allah. Ini tidak pernah mungkin melalui hukum Musa. Hati-hatilah! Jangan biarkan kata-kata para nabi menjadi benar tentang kamu. Para nabi berkata, 'Lihat, kamu orang yang mengejek, kagum dan mati! Karena Aku melakukan sesuatu pada zamanmu, sesuatu yang tidak akan kamu percayai, bahkan jika seseorang mengatakannya kepadamu.'"</w:t>
      </w:r>
    </w:p>
    <w:p>
      <w:pPr>
        <w:pStyle w:val="ListBullet"/>
        <w:spacing w:line="240" w:lineRule="auto"/>
        <w:ind w:left="720"/>
      </w:pPr>
      <w:r>
        <w:rPr>
          <w:lang w:val="id_ID" w:bidi="id_ID"/>
        </w:rPr>
      </w:r>
      <w:r>
        <w:rPr>
          <w:lang w:val="id_ID" w:bidi="id_ID"/>
        </w:rPr>
        <w:t>Hentikan adegannya disini.</w:t>
      </w:r>
    </w:p>
    <w:p>
      <w:pPr>
        <w:pStyle w:val="ListBullet"/>
        <w:spacing w:line="240" w:lineRule="auto"/>
        <w:ind w:left="720"/>
      </w:pPr>
      <w:r>
        <w:rPr>
          <w:lang w:val="id_ID" w:bidi="id_ID"/>
        </w:rPr>
      </w:r>
      <w:r>
        <w:rPr>
          <w:lang w:val="id_ID" w:bidi="id_ID"/>
        </w:rPr>
        <w:t>Tanyakan kepada Paulus, "Bagaimana perasaan Anda?" Anda mungkin mendengar hal-hal seperti, "Bersyukur aku harus memberitakan kabar baik," "Takut kepada mereka yang tidak percaya," dan "Mudah-mudahan banyak orang akan percaya."</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dipahami.</w:t>
      </w:r>
    </w:p>
    <w:p>
      <w:pPr/>
      <w:r>
        <w:rPr>
          <w:lang w:val="id_ID" w:bidi="id_ID"/>
        </w:rPr>
      </w:r>
      <w:r>
        <w:rPr>
          <w:lang w:val="id_ID" w:bidi="id_ID"/>
        </w:rPr>
        <w:t xml:space="preserve">Paulus berkata, "Allah telah membawa Yesus, Juruselamat yang dijanjikan bagi Israel, dari keturunan Daud!" </w:t>
      </w:r>
      <w:r>
        <w:rPr>
          <w:b/>
          <w:lang w:val="id_ID" w:bidi="id_ID"/>
        </w:rPr>
        <w:t>Israel</w:t>
      </w:r>
      <w:r>
        <w:rPr>
          <w:lang w:val="id_ID" w:bidi="id_ID"/>
        </w:rPr>
        <w:t xml:space="preserve"> adalah umat pilihan Allah, keturunan dari Abraham. Di sini, </w:t>
      </w:r>
      <w:r>
        <w:rPr>
          <w:b/>
          <w:lang w:val="id_ID" w:bidi="id_ID"/>
        </w:rPr>
        <w:t>Juruselamat</w:t>
      </w:r>
      <w:r>
        <w:rPr>
          <w:lang w:val="id_ID" w:bidi="id_ID"/>
        </w:rPr>
        <w:t xml:space="preserve"> merujuk pada Juruselamat yang dijanjikan Allah kepada orang Yahudi melalui para nabi. Lihat Daftar Kata Utama untuk lebih lanjut tentang </w:t>
      </w:r>
      <w:r>
        <w:rPr>
          <w:lang w:val="id_ID" w:bidi="id_ID"/>
        </w:rPr>
        <w:t>Israel</w:t>
      </w:r>
      <w:r>
        <w:rPr>
          <w:lang w:val="id_ID" w:bidi="id_ID"/>
        </w:rPr>
        <w:t xml:space="preserve"> dan </w:t>
      </w:r>
      <w:r>
        <w:rPr>
          <w:lang w:val="id_ID" w:bidi="id_ID"/>
        </w:rPr>
        <w:t>Juruselamat</w:t>
      </w:r>
      <w:r>
        <w:rPr>
          <w:lang w:val="id_ID" w:bidi="id_ID"/>
        </w:rPr>
        <w:t>. Gunakan kata yang sama yang digunakan dalam kisah-kisah sebelumnya untuk Israel dan Juruselamat.</w:t>
      </w:r>
    </w:p>
    <w:p>
      <w:pPr/>
      <w:r>
        <w:rPr>
          <w:lang w:val="id_ID" w:bidi="id_ID"/>
        </w:rPr>
      </w:r>
      <w:r>
        <w:rPr>
          <w:lang w:val="id_ID" w:bidi="id_ID"/>
        </w:rPr>
        <w:t xml:space="preserve">Sebelum Yesus datang, Yohanes memberitakan tentang baptisan pertobatan. </w:t>
      </w:r>
      <w:r>
        <w:rPr>
          <w:b/>
          <w:lang w:val="id_ID" w:bidi="id_ID"/>
        </w:rPr>
        <w:t>Baptisan pertobatan</w:t>
      </w:r>
      <w:r>
        <w:rPr>
          <w:lang w:val="id_ID" w:bidi="id_ID"/>
        </w:rPr>
        <w:t xml:space="preserve"> adalah ditenggelamkan ke dalam air untuk menunjukkan berbalik dari dosa dan berbalik kepada Allah dengan menjalani kehidupan baru yang mengikuti jalan Allah. Lihat Daftar Kata Utama untuk lebih lanjut tentang </w:t>
      </w:r>
      <w:r>
        <w:rPr>
          <w:lang w:val="id_ID" w:bidi="id_ID"/>
        </w:rPr>
        <w:t>baptisan</w:t>
      </w:r>
      <w:r>
        <w:rPr>
          <w:lang w:val="id_ID" w:bidi="id_ID"/>
        </w:rPr>
        <w:t xml:space="preserve"> dan </w:t>
      </w:r>
      <w:r>
        <w:rPr>
          <w:lang w:val="id_ID" w:bidi="id_ID"/>
        </w:rPr>
        <w:t>bertobat</w:t>
      </w:r>
      <w:r>
        <w:rPr>
          <w:lang w:val="id_ID" w:bidi="id_ID"/>
        </w:rPr>
        <w:t>. Gunakan kata yang sama yang digunakan dalam kisah-kisah sebelumnya untuk baptisan dan bertobat.</w:t>
      </w:r>
    </w:p>
    <w:p>
      <w:pPr/>
      <w:r>
        <w:rPr>
          <w:lang w:val="id_ID" w:bidi="id_ID"/>
        </w:rPr>
      </w:r>
      <w:r>
        <w:rPr>
          <w:lang w:val="id_ID" w:bidi="id_ID"/>
        </w:rPr>
        <w:t xml:space="preserve">Paulus berkata, "Saudara-saudara, anak-anak Abraham dan orang-orang bukan Yahudi yang takut kepada Allah, kepada kita pesan keselamatan telah terkirim." </w:t>
      </w:r>
      <w:r>
        <w:rPr>
          <w:b/>
          <w:lang w:val="id_ID" w:bidi="id_ID"/>
        </w:rPr>
        <w:t>Saudara-saudara</w:t>
      </w:r>
      <w:r>
        <w:rPr>
          <w:lang w:val="id_ID" w:bidi="id_ID"/>
        </w:rPr>
        <w:t xml:space="preserve"> adalah cara yang terhormat untuk menyapa keturunan Abraham yang lain, atau orang-orang Yahudi. Itu mirip dengan mengatakan "teman-teman." </w:t>
      </w:r>
      <w:r>
        <w:rPr>
          <w:b/>
          <w:lang w:val="id_ID" w:bidi="id_ID"/>
        </w:rPr>
        <w:t>Orang-orang bukan Yahudi yang</w:t>
      </w:r>
      <w:r>
        <w:rPr>
          <w:lang w:val="id_ID" w:bidi="id_ID"/>
        </w:rPr>
        <w:t xml:space="preserve"> takut kepada Allah merujuk pada orang-orang bukan Yahudi yang percaya dan menyembah Allah. Orang-orang bukan Yahudi bukan keturunan Israel, atau tidak lahir dari keturunan Yahudi. Lihat Daftar Kata Utama untuk lebih lanjut tentang </w:t>
      </w:r>
      <w:r>
        <w:rPr>
          <w:lang w:val="id_ID" w:bidi="id_ID"/>
        </w:rPr>
        <w:t>takut akan Allah</w:t>
      </w:r>
      <w:r>
        <w:rPr>
          <w:lang w:val="id_ID" w:bidi="id_ID"/>
        </w:rPr>
        <w:t xml:space="preserve">. Gunakan kata yang sama yang digunakan dalam kisah-kisah sebelumnya untuk takut kepada Allah. </w:t>
      </w:r>
      <w:r>
        <w:rPr>
          <w:b/>
          <w:lang w:val="id_ID" w:bidi="id_ID"/>
        </w:rPr>
        <w:t>Keselamatan</w:t>
      </w:r>
      <w:r>
        <w:rPr>
          <w:lang w:val="id_ID" w:bidi="id_ID"/>
        </w:rPr>
        <w:t xml:space="preserve"> adalah penyelamatan dari hukuman dosa melalui pertobatan dan iman kepada Yesus. Lihat Daftar Kata Utama untuk lebih lanjut tentang </w:t>
      </w:r>
      <w:r>
        <w:rPr>
          <w:lang w:val="id_ID" w:bidi="id_ID"/>
        </w:rPr>
        <w:t>keselamatan</w:t>
      </w:r>
      <w:r>
        <w:rPr>
          <w:lang w:val="id_ID" w:bidi="id_ID"/>
        </w:rPr>
        <w:t>. Gunakan kata yang sama yang digunakan dalam kisah-kisah sebelumnya untuk keselamatan.</w:t>
      </w:r>
    </w:p>
    <w:p>
      <w:pPr/>
      <w:r>
        <w:rPr>
          <w:lang w:val="id_ID" w:bidi="id_ID"/>
        </w:rPr>
      </w:r>
      <w:r>
        <w:rPr>
          <w:lang w:val="id_ID" w:bidi="id_ID"/>
        </w:rPr>
        <w:t xml:space="preserve">Orang-orang Yahudi di Yerusalem tidak memahami apa yang dikatakan para nabi tentang Yesus, meskipun mereka mendengar kata-kata para nabi setiap Sabat. Seorang </w:t>
      </w:r>
      <w:r>
        <w:rPr>
          <w:b/>
          <w:lang w:val="id_ID" w:bidi="id_ID"/>
        </w:rPr>
        <w:t>Nabi</w:t>
      </w:r>
      <w:r>
        <w:rPr>
          <w:lang w:val="id_ID" w:bidi="id_ID"/>
        </w:rPr>
        <w:t xml:space="preserve"> memberikan pesan Allah kepada orang-orang. Hari </w:t>
      </w:r>
      <w:r>
        <w:rPr>
          <w:b/>
          <w:lang w:val="id_ID" w:bidi="id_ID"/>
        </w:rPr>
        <w:t>Sabat</w:t>
      </w:r>
      <w:r>
        <w:rPr>
          <w:lang w:val="id_ID" w:bidi="id_ID"/>
        </w:rPr>
        <w:t xml:space="preserve"> adalah hari beribadah bagi orang-orang Yahudi. Lihat Daftar Kata Utama untuk lebih lanjut tentang </w:t>
      </w:r>
      <w:r>
        <w:rPr>
          <w:lang w:val="id_ID" w:bidi="id_ID"/>
        </w:rPr>
        <w:t>Nabi</w:t>
      </w:r>
      <w:r>
        <w:rPr>
          <w:lang w:val="id_ID" w:bidi="id_ID"/>
        </w:rPr>
        <w:t xml:space="preserve"> dan </w:t>
      </w:r>
      <w:r>
        <w:rPr>
          <w:lang w:val="id_ID" w:bidi="id_ID"/>
        </w:rPr>
        <w:t>Sabat</w:t>
      </w:r>
      <w:r>
        <w:rPr>
          <w:lang w:val="id_ID" w:bidi="id_ID"/>
        </w:rPr>
        <w:t xml:space="preserve">. Gunakan kata yang sama yang digunakan dalam kisah-kisah sebelumnya untuk Nabi dan Sabat. Orang-orang Yahudi di Yerusalem meminta Pilatus untuk membunuh Yesus. Mereka membawa Yesus turun dari salib dan membaringkan jenazah-Nya di sebuah makam. </w:t>
      </w:r>
      <w:r>
        <w:rPr>
          <w:b/>
          <w:lang w:val="id_ID" w:bidi="id_ID"/>
        </w:rPr>
        <w:t>Salib</w:t>
      </w:r>
      <w:r>
        <w:rPr>
          <w:lang w:val="id_ID" w:bidi="id_ID"/>
        </w:rPr>
        <w:t xml:space="preserve"> adalah dua potong kayu yang dipaku menjadi satu. Orang-orang Romawi menggantung para penjahat dengan paku pada salib untuk membunuh mereka. </w:t>
      </w:r>
      <w:r>
        <w:rPr>
          <w:b/>
          <w:lang w:val="id_ID" w:bidi="id_ID"/>
        </w:rPr>
        <w:t>Makam</w:t>
      </w:r>
      <w:r>
        <w:rPr>
          <w:lang w:val="id_ID" w:bidi="id_ID"/>
        </w:rPr>
        <w:t xml:space="preserve"> Yesus mungkin adalah gua kecil yang dipahat dari batu. Lihat Daftar Kata Utama untuk lebih lanjut tentang </w:t>
      </w:r>
      <w:r>
        <w:rPr>
          <w:lang w:val="id_ID" w:bidi="id_ID"/>
        </w:rPr>
        <w:t>salib</w:t>
      </w:r>
      <w:r>
        <w:rPr>
          <w:lang w:val="id_ID" w:bidi="id_ID"/>
        </w:rPr>
        <w:t xml:space="preserve"> dan </w:t>
      </w:r>
      <w:r>
        <w:rPr>
          <w:lang w:val="id_ID" w:bidi="id_ID"/>
        </w:rPr>
        <w:t>makam</w:t>
      </w:r>
      <w:r>
        <w:rPr>
          <w:lang w:val="id_ID" w:bidi="id_ID"/>
        </w:rPr>
        <w:t>. Gunakan kata yang sama yang digunakan dalam kisah-kisah sebelumnya untuk salib dan makam.</w:t>
      </w:r>
    </w:p>
    <w:p>
      <w:pPr/>
      <w:r>
        <w:rPr>
          <w:lang w:val="id_ID" w:bidi="id_ID"/>
        </w:rPr>
      </w:r>
      <w:r>
        <w:rPr>
          <w:lang w:val="id_ID" w:bidi="id_ID"/>
        </w:rPr>
        <w:t xml:space="preserve">Paulus membagikan Mazmur tentang Yesus, bahwa Allah akan memberikan berkat yang kudus dan pasti kepada Daud. </w:t>
      </w:r>
      <w:r>
        <w:rPr>
          <w:b/>
          <w:lang w:val="id_ID" w:bidi="id_ID"/>
        </w:rPr>
        <w:t>Kudus</w:t>
      </w:r>
      <w:r>
        <w:rPr>
          <w:lang w:val="id_ID" w:bidi="id_ID"/>
        </w:rPr>
        <w:t xml:space="preserve"> tidak umum, dikhususkan untuk tujuan Allah. </w:t>
      </w:r>
      <w:r>
        <w:rPr>
          <w:b/>
          <w:lang w:val="id_ID" w:bidi="id_ID"/>
        </w:rPr>
        <w:t>Pasti</w:t>
      </w:r>
      <w:r>
        <w:rPr>
          <w:lang w:val="id_ID" w:bidi="id_ID"/>
        </w:rPr>
        <w:t xml:space="preserve"> berarti tidak diragukan, atau dapat dipercaya. </w:t>
      </w:r>
      <w:r>
        <w:rPr>
          <w:b/>
          <w:lang w:val="id_ID" w:bidi="id_ID"/>
        </w:rPr>
        <w:t>Berkat</w:t>
      </w:r>
      <w:r>
        <w:rPr>
          <w:lang w:val="id_ID" w:bidi="id_ID"/>
        </w:rPr>
        <w:t xml:space="preserve"> adalah ketika Allah berbuat baik kepada seseorang karena Ia senang kepada mereka. Lihat Daftar Kata Utama untuk lebih lanjut tentang </w:t>
      </w:r>
      <w:r>
        <w:rPr>
          <w:lang w:val="id_ID" w:bidi="id_ID"/>
        </w:rPr>
        <w:t>kudus</w:t>
      </w:r>
      <w:r>
        <w:rPr>
          <w:lang w:val="id_ID" w:bidi="id_ID"/>
        </w:rPr>
        <w:t xml:space="preserve"> dan </w:t>
      </w:r>
      <w:r>
        <w:rPr>
          <w:lang w:val="id_ID" w:bidi="id_ID"/>
        </w:rPr>
        <w:t>berkat</w:t>
      </w:r>
      <w:r>
        <w:rPr>
          <w:lang w:val="id_ID" w:bidi="id_ID"/>
        </w:rPr>
        <w:t>. Gunakan kata yang sama yang digunakan dalam kisah-kisah sebelumnya untuk kudus dan berkat.</w:t>
      </w:r>
    </w:p>
    <w:p>
      <w:pPr/>
      <w:r>
        <w:rPr>
          <w:lang w:val="id_ID" w:bidi="id_ID"/>
        </w:rPr>
      </w:r>
      <w:r>
        <w:rPr>
          <w:lang w:val="id_ID" w:bidi="id_ID"/>
        </w:rPr>
        <w:t xml:space="preserve">Melalui Mazmur lain, Paulus menjelaskan bahwa Allah membangkitkan Yesus dari kematian dan tidak akan membiarkan-Nya membusuk. </w:t>
      </w:r>
      <w:r>
        <w:rPr>
          <w:b/>
          <w:lang w:val="id_ID" w:bidi="id_ID"/>
        </w:rPr>
        <w:t>Pembusukan</w:t>
      </w:r>
      <w:r>
        <w:rPr>
          <w:lang w:val="id_ID" w:bidi="id_ID"/>
        </w:rPr>
        <w:t xml:space="preserve">, atau kerusakan, adalah ketika sesuatu membusuk atau hancur seiring waktu setelah kematian. Ketika Daud melayani tujuan Allah, ia tertidur. </w:t>
      </w:r>
      <w:r>
        <w:rPr>
          <w:b/>
          <w:lang w:val="id_ID" w:bidi="id_ID"/>
        </w:rPr>
        <w:t>Tertidur</w:t>
      </w:r>
      <w:r>
        <w:rPr>
          <w:lang w:val="id_ID" w:bidi="id_ID"/>
        </w:rPr>
        <w:t xml:space="preserve"> adalah cara untuk mengatakan bahwa Daud meninggal.</w:t>
      </w:r>
    </w:p>
    <w:p>
      <w:pPr/>
      <w:r>
        <w:rPr>
          <w:lang w:val="id_ID" w:bidi="id_ID"/>
        </w:rPr>
      </w:r>
      <w:r>
        <w:rPr>
          <w:lang w:val="id_ID" w:bidi="id_ID"/>
        </w:rPr>
        <w:t xml:space="preserve">"Saudara-saudara, pengampunan dosa adalah melalui Yesus." Di sini, </w:t>
      </w:r>
      <w:r>
        <w:rPr>
          <w:b/>
          <w:lang w:val="id_ID" w:bidi="id_ID"/>
        </w:rPr>
        <w:t>saudara-saudara</w:t>
      </w:r>
      <w:r>
        <w:rPr>
          <w:lang w:val="id_ID" w:bidi="id_ID"/>
        </w:rPr>
        <w:t xml:space="preserve"> merujuk pada seluruh orang banyak, baik orang Yahudi maupun orang non-Yahudi. Siapa pun dapat memiliki pengampunan dosa melalui Yesus. </w:t>
      </w:r>
      <w:r>
        <w:rPr>
          <w:b/>
          <w:lang w:val="id_ID" w:bidi="id_ID"/>
        </w:rPr>
        <w:t>Pengampunan</w:t>
      </w:r>
      <w:r>
        <w:rPr>
          <w:lang w:val="id_ID" w:bidi="id_ID"/>
        </w:rPr>
        <w:t xml:space="preserve"> adalah menghapus dosa-dosa seseorang. Lihat Daftar Kata Utama untuk lebih lanjut tentang </w:t>
      </w:r>
      <w:r>
        <w:rPr>
          <w:lang w:val="id_ID" w:bidi="id_ID"/>
        </w:rPr>
        <w:t>pengampunan</w:t>
      </w:r>
      <w:r>
        <w:rPr>
          <w:lang w:val="id_ID" w:bidi="id_ID"/>
        </w:rPr>
        <w:t>. Gunakan kata yang sama yang digunakan dalam kisah-kisah sebelumnya untuk pengampunan.</w:t>
      </w:r>
    </w:p>
    <w:p>
      <w:pPr/>
      <w:r>
        <w:rPr>
          <w:lang w:val="id_ID" w:bidi="id_ID"/>
        </w:rPr>
      </w:r>
      <w:r>
        <w:rPr>
          <w:lang w:val="id_ID" w:bidi="id_ID"/>
        </w:rPr>
        <w:t xml:space="preserve">Semua orang yang percaya kepada Yesus dibenarkan melalui-Nya. </w:t>
      </w:r>
      <w:r>
        <w:rPr>
          <w:b/>
          <w:lang w:val="id_ID" w:bidi="id_ID"/>
        </w:rPr>
        <w:t>Dibenarkan</w:t>
      </w:r>
      <w:r>
        <w:rPr>
          <w:lang w:val="id_ID" w:bidi="id_ID"/>
        </w:rPr>
        <w:t xml:space="preserve"> adalah kata Yunani dari pengadilan, yang berarti seseorang telah dinyatakan tidak bersalah atas dakwaan-dakwaan yang dibawa terhadap mereka. Mereka dibebaskan dari dakwaan itu. Di sini, penekanannya adalah pada dibenarkan di hadapan Allah, atau diterima oleh-Nya dengan dibebaskan dari setiap dosa. Dibebaskan dari setiap dosa tidak mungkin di bawah Hukum Musa. </w:t>
      </w:r>
      <w:r>
        <w:rPr>
          <w:b/>
          <w:lang w:val="id_ID" w:bidi="id_ID"/>
        </w:rPr>
        <w:t>Hukum Musa</w:t>
      </w:r>
      <w:r>
        <w:rPr>
          <w:lang w:val="id_ID" w:bidi="id_ID"/>
        </w:rPr>
        <w:t xml:space="preserve"> adalah lima kitab pertama dari Alkitab. Lihat Daftar Kata Utama untuk lebih lanjut tentang </w:t>
      </w:r>
      <w:r>
        <w:rPr>
          <w:lang w:val="id_ID" w:bidi="id_ID"/>
        </w:rPr>
        <w:t>pembenaran</w:t>
      </w:r>
      <w:r>
        <w:rPr>
          <w:lang w:val="id_ID" w:bidi="id_ID"/>
        </w:rPr>
        <w:t xml:space="preserve"> dan </w:t>
      </w:r>
      <w:r>
        <w:rPr>
          <w:lang w:val="id_ID" w:bidi="id_ID"/>
        </w:rPr>
        <w:t>hukum</w:t>
      </w:r>
      <w:r>
        <w:rPr>
          <w:lang w:val="id_ID" w:bidi="id_ID"/>
        </w:rPr>
        <w:t>. Gunakan kata yang sama yang digunakan dalam kisah-kisah sebelumnya untuk dibenarkan dan hukum.</w:t>
      </w:r>
    </w:p>
    <w:p>
      <w:pPr/>
      <w:r>
        <w:rPr>
          <w:lang w:val="id_ID" w:bidi="id_ID"/>
        </w:rPr>
      </w:r>
      <w:r>
        <w:rPr>
          <w:lang w:val="id_ID" w:bidi="id_ID"/>
        </w:rPr>
        <w:t xml:space="preserve">Paulus mengakhiri pesannya dengan peringatan dari para nabi. Bunyinya, "Lihatlah, hai kamu para pengejek, tercenganglah dan binasalah." Para </w:t>
      </w:r>
      <w:r>
        <w:rPr>
          <w:b/>
          <w:lang w:val="id_ID" w:bidi="id_ID"/>
        </w:rPr>
        <w:t>pengejek/pencemooh</w:t>
      </w:r>
      <w:r>
        <w:rPr>
          <w:lang w:val="id_ID" w:bidi="id_ID"/>
        </w:rPr>
        <w:t xml:space="preserve"> adalah orang-orang yang berbicara buruk tentang apa yang Allah katakan. Para pengejek mengatakan bahwa Allah tidak akan melakukan apa yang Ia katakan. </w:t>
      </w:r>
      <w:r>
        <w:rPr>
          <w:b/>
          <w:lang w:val="id_ID" w:bidi="id_ID"/>
        </w:rPr>
        <w:t>Tercengang</w:t>
      </w:r>
      <w:r>
        <w:rPr>
          <w:lang w:val="id_ID" w:bidi="id_ID"/>
        </w:rPr>
        <w:t xml:space="preserve"> berarti kagum dengan sesuatu yang aneh atau tidak biasa. </w:t>
      </w:r>
      <w:r>
        <w:rPr>
          <w:b/>
          <w:lang w:val="id_ID" w:bidi="id_ID"/>
        </w:rPr>
        <w:t>Binasa</w:t>
      </w:r>
      <w:r>
        <w:rPr>
          <w:lang w:val="id_ID" w:bidi="id_ID"/>
        </w:rPr>
        <w:t xml:space="preserve"> berarti dihancurkan, atau lenyap. Allah akan melakukan sesuatu yang sangat mengerikan sehingga mereka tidak akan mempercayainya.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teks tersebut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kutipan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13:42–52</w:t>
      </w:r>
      <w:r>
        <w:rPr>
          <w:lang w:val="id_ID" w:bidi="id_ID"/>
        </w:rPr>
      </w:r>
    </w:p>
    <w:p>
      <w:pPr>
        <w:pStyle w:val="Heading3"/>
      </w:pPr>
      <w:r>
        <w:rPr>
          <w:lang w:val="id_ID" w:bidi="id_ID"/>
        </w:rPr>
        <w:t>Dengar dan Renungkan</w:t>
      </w:r>
    </w:p>
    <w:p>
      <w:pPr/>
      <w:r>
        <w:rPr>
          <w:lang w:val="id_ID" w:bidi="id_ID"/>
        </w:rPr>
      </w:r>
      <w:r>
        <w:rPr>
          <w:lang w:val="id_ID" w:bidi="id_ID"/>
        </w:rPr>
        <w:t>Dengarkan Kisah Para Rasul 13:42–52 dan simpanlah dalam hatimu. Dengarkan teks ini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tidak Anda sukai atau tidak mengerti?</w:t>
      </w:r>
    </w:p>
    <w:p>
      <w:pPr>
        <w:pStyle w:val="ListBullet"/>
        <w:spacing w:line="240" w:lineRule="auto"/>
        <w:ind w:left="720"/>
      </w:pPr>
      <w:r>
        <w:rPr>
          <w:lang w:val="id_ID" w:bidi="id_ID"/>
        </w:rPr>
      </w:r>
      <w:r>
        <w:rPr>
          <w:lang w:val="id_ID" w:bidi="id_ID"/>
        </w:rPr>
        <w:t>Apa yang kisah ini sampaikan kepada kita tentang Allah atau Yesus?</w:t>
      </w:r>
    </w:p>
    <w:p>
      <w:pPr>
        <w:pStyle w:val="ListBullet"/>
        <w:spacing w:line="240" w:lineRule="auto"/>
        <w:ind w:left="720"/>
      </w:pPr>
      <w:r>
        <w:rPr>
          <w:lang w:val="id_ID" w:bidi="id_ID"/>
        </w:rPr>
      </w:r>
      <w:r>
        <w:rPr>
          <w:lang w:val="id_ID" w:bidi="id_ID"/>
        </w:rPr>
        <w:t>Apa yang dikisahkan cerita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dipahami.</w:t>
      </w:r>
    </w:p>
    <w:p>
      <w:pPr/>
      <w:r>
        <w:rPr>
          <w:lang w:val="id_ID" w:bidi="id_ID"/>
        </w:rPr>
      </w:r>
      <w:r>
        <w:rPr>
          <w:lang w:val="id_ID" w:bidi="id_ID"/>
        </w:rPr>
        <w:t>Dalam perikop sebelumnya, Paulus memberikan pesan di Sinagoge di Antiokhia, Pisidia. Orang Yahudi dan orang-orang non-Yahudi berkumpul untuk pertemuan Sabat. Paulus mengajarkan bahwa dosa-dosa mereka dapat diampuni melalui Juruselamat yang dijanjikan, yaitu Yesus. Sekarang, Paulus dan Barnabas meninggalkan Sinagoge. Orang-orang memohon kepada Paulus dan Barnabas untuk kembali pada Sabat berikutnya dan berbicara lebih banyak tentang apa yang baru saja diajarkan Paulus.</w:t>
      </w:r>
    </w:p>
    <w:p>
      <w:pPr/>
      <w:r>
        <w:rPr>
          <w:lang w:val="id_ID" w:bidi="id_ID"/>
        </w:rPr>
      </w:r>
      <w:r>
        <w:rPr>
          <w:lang w:val="id_ID" w:bidi="id_ID"/>
        </w:rPr>
        <w:t>Setelah pertemuan Sinagoge berakhir, banyak orang Yahudi dan non-Yahudi yang percaya dan menyembah Allah mengikuti Paulus dan Barnabas. Orang-orang non-Yahudi yang mengikuti Paulus dari Sinagoge adalah pengikut Yudaisme sepenuhnya. Mereka telah melakukan setiap ritual yang diperlukan untuk menjadi sepenuhnya orang Yahudi. Paulus dan Barnabas mendesak orang-orang yang mengikuti mereka untuk terus percaya bahwa Allah menunjukkan anugerah dan kebaikan kepada mereka, meskipun mereka tidak layak mendapatkannya.</w:t>
      </w:r>
    </w:p>
    <w:p>
      <w:pPr/>
      <w:r>
        <w:rPr>
          <w:lang w:val="id_ID" w:bidi="id_ID"/>
        </w:rPr>
      </w:r>
      <w:r>
        <w:rPr>
          <w:lang w:val="id_ID" w:bidi="id_ID"/>
        </w:rPr>
        <w:t>Pada hari ibadah berikutnya seminggu kemudian, hampir seluruh kota Antiokhia di Pisidia datang untuk mendengar pesan tentang Yesus dari Paulus dan Barnabas. Kebanyakan orang yang tinggal di sana adalah orang-orang non-Yahudi. Mereka mungkin mendengar bahwa pesan Paulus adalah tentang keselamatan bagi orang Yahudi maupun orang non-Yahudi. Orang-orang Yahudi, mungkin para pemimpin Yahudi, melihat kerumunan besar itu. Mereka sangat iri karena begitu banyak orang—terutama orang-orang non-Yahudi—datang untuk mendengar pesan Paulus dan Barnabas. Mereka sangat menentang pesan itu. Mereka tidak percaya bahwa Allah dapat menerima baik orang-orang non-Yahudi maupun Yahudi melalui iman kepada Yesus. Para pemimpin Yahudi mulai mengatakan bahwa pesan Paulus adalah kebohongan. Mereka juga mengatakan hal-hal buruk tentang Paulus, menghinanya.</w:t>
      </w:r>
    </w:p>
    <w:p>
      <w:pPr/>
      <w:r>
        <w:rPr>
          <w:lang w:val="id_ID" w:bidi="id_ID"/>
        </w:rPr>
      </w:r>
      <w:r>
        <w:rPr>
          <w:lang w:val="id_ID" w:bidi="id_ID"/>
        </w:rPr>
        <w:t>Dalam komunitas Anda, apa yang terjadi ketika para pengikut seorang pemimpin memilih pemimpin lain? Bagaimana para pengikut bertindak ketika mereka mengubah pemimpin? Bagaimana para pemimpin yang berlawanan memperlakukan satu sama lain?</w:t>
      </w:r>
    </w:p>
    <w:p>
      <w:pPr/>
      <w:r>
        <w:rPr>
          <w:lang w:val="id_ID" w:bidi="id_ID"/>
        </w:rPr>
      </w:r>
      <w:r>
        <w:rPr>
          <w:lang w:val="id_ID" w:bidi="id_ID"/>
        </w:rPr>
        <w:t>Paulus dan Barnabas kemudian berbicara dengan berani, atau berani, tanpa peduli siapa yang mendengar. Mereka tidak takut. Paulus mungkin melakukan sebagian besar pidato. Dia berkata, "Perlu agar firman Allah disampaikan kepadamu terlebih dahulu." Allah telah memerintahkan Paulus untuk membagikan kabar baik terlebih dahulu kepada orang-orang Yahudi, kemudian kepada orang-orang bukan Yahudi, atau orang-orang non-Yahudi. Karena orang-orang Yahudi menolak untuk percaya kepada pesan dari Allah tentang Yesus, mereka tidak layak menerima kehidupan kekal. Karena orang-orang Yahudi telah menolak firman Allah tentang Yesus, Paulus dan Barnabas membagikan pesan itu kepada orang-orang non-Yahudi. Namun, ini tidak berarti mereka tidak akan pernah membagikan kabar baik tentang Yesus kepada orang Yahudi lagi. Paulus akan melanjutkan pola menceritakan kepada orang-orang Yahudi terlebih dahulu, kemudian kepada orang-orang non-Yahudi, di seluruh pelayanannya.</w:t>
      </w:r>
    </w:p>
    <w:p>
      <w:pPr/>
      <w:r>
        <w:rPr>
          <w:lang w:val="id_ID" w:bidi="id_ID"/>
        </w:rPr>
      </w:r>
      <w:r>
        <w:rPr>
          <w:lang w:val="id_ID" w:bidi="id_ID"/>
        </w:rPr>
        <w:t>Paulus mengutip Nabi Yesaya: "Aku telah menjadikan kamu terang bagi orang-orang tidak mengenal Allah agar seluruh dunia dapat diselamatkan." Allah berbicara tentang Yesus, Juruselamat yang dijanjikan, tetapi di sini Paulus merujuk kepada dirinya sendiri juga. Paulus dan Barnabas melakukan pekerjaan Yesus karena mereka adalah hamba-Nya. "Menjadikan kamu terang" berarti Allah telah memilih Yesus dan Paulus untuk menunjukkan hal-hal tentang diri-Nya, sama seperti terang mengungkapkan hal-hal kepada orang-orang. Dalam Alkitab, terang dan kegelapan umumnya digunakan untuk mewakili kebaikan dan kejahatan.</w:t>
      </w:r>
    </w:p>
    <w:p>
      <w:pPr/>
      <w:r>
        <w:rPr>
          <w:lang w:val="id_ID" w:bidi="id_ID"/>
        </w:rPr>
      </w:r>
      <w:r>
        <w:rPr>
          <w:lang w:val="id_ID" w:bidi="id_ID"/>
        </w:rPr>
        <w:t>Dalam budaya Anda, simbol-simbol apa saja yang mewakili kebaikan dan kejahatan? Bagaimana simbol-simbol itu hadir dalam kehidupan sehari-hari, atau dalam kisah-kisah orang-orang Anda?</w:t>
      </w:r>
    </w:p>
    <w:p>
      <w:pPr/>
      <w:r>
        <w:rPr>
          <w:lang w:val="id_ID" w:bidi="id_ID"/>
        </w:rPr>
      </w:r>
      <w:r>
        <w:rPr>
          <w:lang w:val="id_ID" w:bidi="id_ID"/>
        </w:rPr>
        <w:t>Orang-orang non-Yahudi bersukacita, dan semua orang yang ditunjuk oleh Allah untuk kehidupan kekal menjadi percaya. "Mereka yang ditunjuk untuk kehidupan kekal" adalah frasa yang umum dalam ajaran Yahudi. Allah memilih orang-orang yang akan percaya kepada-Nya sehingga nanti mereka dapat hidup kekal bersama-Nya. Ketika Allah memilih orang-orang untuk kehidupan kekal, mereka percaya kepada-Nya. Orang-orang non-Yahudi mengambil bagian aktif dalam percaya dan berkomitmen kepada Yesus. Semakin banyak orang di seluruh wilayah itu mendengar dan percaya kepada firman Tuhan, atau kabar baik tentang Yesus.</w:t>
      </w:r>
    </w:p>
    <w:p>
      <w:pPr/>
      <w:r>
        <w:rPr>
          <w:lang w:val="id_ID" w:bidi="id_ID"/>
        </w:rPr>
      </w:r>
      <w:r>
        <w:rPr>
          <w:lang w:val="id_ID" w:bidi="id_ID"/>
        </w:rPr>
        <w:t>Para pemimpin Yahudi menggunakan dua kelompok yang berpengaruh untuk menghasut penganiayaan, atau menyebabkan perlawanan yang berbahaya terhadap Paulus dan Barnabas. "Para perempuan yang saleh dan terkemuka" mungkin merujuk pada para perempuan non-Yahudi yang kaya yang percaya kepada Allah. Para "orang-orang terkemuka di kota" bisa jadi para kepala yang tinggal di sana, belum tentu para pejabat yang memerintah kota itu. Paulus dan Barnabas dipaksa meninggalkan distrik itu selama beberapa waktu.</w:t>
      </w:r>
    </w:p>
    <w:p>
      <w:pPr/>
      <w:r>
        <w:rPr>
          <w:lang w:val="id_ID" w:bidi="id_ID"/>
        </w:rPr>
      </w:r>
      <w:r>
        <w:rPr>
          <w:lang w:val="id_ID" w:bidi="id_ID"/>
        </w:rPr>
        <w:t>Dalam komunitas Anda, bagaimana orang-orang mempengaruhi orang lain untuk menentang sesuatu? Dalam situasi apa saja kelompok-kelompok orang yang marah berkumpul dan menyebabkan kerusakan kepada orang lain?</w:t>
      </w:r>
    </w:p>
    <w:p>
      <w:pPr/>
      <w:r>
        <w:rPr>
          <w:lang w:val="id_ID" w:bidi="id_ID"/>
        </w:rPr>
      </w:r>
      <w:r>
        <w:rPr>
          <w:lang w:val="id_ID" w:bidi="id_ID"/>
        </w:rPr>
        <w:t>Paulus dan Barnabas pergi ke Ikonium, sebuah kota di provinsi Galatia. Ikonium berada sekitar 130 kilometer sebelah tenggara Antiokhia Pisidia. Mereka mungkin membutuhkan waktu sekitar empat atau lima hari untuk melakukan perjalanan ke sana. Meskipun orang-orang Antiokhia Pisidia memaksa Paulus dan Barnabas pergi, para pengikut Yesus di sana sangat bersukacita dan Roh Kudus terus memberikan kuasa kepada mereka.</w:t>
      </w:r>
    </w:p>
    <w:p>
      <w:pPr/>
      <w:r>
        <w:rPr>
          <w:lang w:val="id_ID" w:bidi="id_ID"/>
        </w:rPr>
      </w:r>
      <w:r>
        <w:rPr>
          <w:lang w:val="id_ID" w:bidi="id_ID"/>
        </w:rPr>
        <w:t xml:space="preserve">Tunjukkan peta yang mencakup </w:t>
      </w:r>
      <w:r>
        <w:rPr>
          <w:lang w:val="id_ID" w:bidi="id_ID"/>
        </w:rPr>
        <w:t>Antiokhia Pisidia dan Ikonium</w:t>
      </w:r>
      <w:r>
        <w:rPr>
          <w:lang w:val="id_ID" w:bidi="id_ID"/>
        </w:rPr>
        <w:t>.</w:t>
      </w:r>
      <w:r>
        <w:rPr>
          <w:lang w:val="id_ID" w:bidi="id_ID"/>
        </w:rPr>
      </w:r>
    </w:p>
    <w:p>
      <w:pPr>
        <w:pStyle w:val="Heading3"/>
      </w:pPr>
      <w:r>
        <w:rPr>
          <w:lang w:val="id_ID" w:bidi="id_ID"/>
        </w:rPr>
        <w:t>Menjelaskan Adegan</w:t>
      </w:r>
    </w:p>
    <w:p>
      <w:pPr/>
      <w:r>
        <w:rPr>
          <w:lang w:val="id_ID" w:bidi="id_ID"/>
        </w:rPr>
      </w:r>
      <w:r>
        <w:rPr>
          <w:lang w:val="id_ID" w:bidi="id_ID"/>
        </w:rPr>
        <w:t>Dengarkan teksnya sekali lagi dalam versi yang paling mudah dimengerti.</w:t>
      </w:r>
    </w:p>
    <w:p>
      <w:pPr/>
      <w:r>
        <w:rPr>
          <w:lang w:val="id_ID" w:bidi="id_ID"/>
        </w:rPr>
      </w:r>
      <w:r>
        <w:rPr>
          <w:lang w:val="id_ID" w:bidi="id_ID"/>
        </w:rPr>
        <w:t>Dalam sesi ini, Anda akan membantu kelompok memvisualisasikan kisah ini. Anda akan membantu kelompok menentukan adegan, latar, dan karakter dari kisah ini.</w:t>
      </w:r>
    </w:p>
    <w:p>
      <w:pPr/>
      <w:r>
        <w:rPr>
          <w:lang w:val="id_ID" w:bidi="id_ID"/>
        </w:rPr>
      </w:r>
      <w:r>
        <w:rPr>
          <w:lang w:val="id_ID" w:bidi="id_ID"/>
        </w:rPr>
        <w:t>Kisah ini memiliki tiga adegan.</w:t>
      </w:r>
    </w:p>
    <w:p>
      <w:pPr/>
      <w:r>
        <w:rPr>
          <w:lang w:val="id_ID" w:bidi="id_ID"/>
        </w:rPr>
      </w:r>
      <w:r>
        <w:rPr>
          <w:b/>
          <w:lang w:val="id_ID" w:bidi="id_ID"/>
        </w:rPr>
        <w:t>Adegan pertama:</w:t>
      </w:r>
      <w:r>
        <w:rPr>
          <w:lang w:val="id_ID" w:bidi="id_ID"/>
        </w:rPr>
        <w:t xml:space="preserve"> Di sinagoge di Antiokhia, Pisidia, Paulus dan Barnabas diundang untuk berbicara lagi pada Sabat berikutnya. Mereka meninggalkan Sinagoge, dan banyak orang mengikuti mereka.</w:t>
      </w:r>
    </w:p>
    <w:p>
      <w:pPr/>
      <w:r>
        <w:rPr>
          <w:lang w:val="id_ID" w:bidi="id_ID"/>
        </w:rPr>
      </w:r>
      <w:r>
        <w:rPr>
          <w:b/>
          <w:lang w:val="id_ID" w:bidi="id_ID"/>
        </w:rPr>
        <w:t>Adegan kedua:</w:t>
      </w:r>
      <w:r>
        <w:rPr>
          <w:lang w:val="id_ID" w:bidi="id_ID"/>
        </w:rPr>
        <w:t xml:space="preserve"> Pada Sabat berikutnya, hampir seluruh kota datang untuk mendengar pesan mereka. Orang-orang Yahudi cemburu dan berbicara menentang Paulus. Paulus dan Barnabas mengatakan kepada orang-orang Yahudi bahwa karena mereka menolak pesan Allah tentang Yesus, mereka sekarang harus memberi tahu orang-orang non-Yahudi, seperti yang telah Allah perintahkan kepada mereka. Banyak orang non-Yahudi percaya kepada Yesus.</w:t>
      </w:r>
    </w:p>
    <w:p>
      <w:pPr/>
      <w:r>
        <w:rPr>
          <w:lang w:val="id_ID" w:bidi="id_ID"/>
        </w:rPr>
      </w:r>
      <w:r>
        <w:rPr>
          <w:b/>
          <w:lang w:val="id_ID" w:bidi="id_ID"/>
        </w:rPr>
        <w:t>Adegan ketiga:</w:t>
      </w:r>
      <w:r>
        <w:rPr>
          <w:lang w:val="id_ID" w:bidi="id_ID"/>
        </w:rPr>
        <w:t xml:space="preserve"> Pesan Allah tentang Yesus menyebar ke seluruh wilayah itu. Para pemimpin Yahudi mengumpulkan orang banyak yang marah untuk membuat Paulus dan Barnabas meninggalkan kota. Paulus dan Barnabas mengebaskan debu dari kaki mereka dan pergi ke Ikonium. Namun, para pengikut Yesus di Antiokhia, Pisidia sangat bersukacita dan penuh dengan Roh Kudus.</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Barnabas</w:t>
      </w:r>
    </w:p>
    <w:p>
      <w:pPr>
        <w:pStyle w:val="ListBullet"/>
        <w:spacing w:line="240" w:lineRule="auto"/>
        <w:ind w:left="720"/>
      </w:pPr>
      <w:r>
        <w:rPr>
          <w:lang w:val="id_ID" w:bidi="id_ID"/>
        </w:rPr>
      </w:r>
      <w:r>
        <w:rPr>
          <w:lang w:val="id_ID" w:bidi="id_ID"/>
        </w:rPr>
        <w:t>Orang-orang Yahudi</w:t>
      </w:r>
    </w:p>
    <w:p>
      <w:pPr>
        <w:pStyle w:val="ListBullet"/>
        <w:spacing w:line="240" w:lineRule="auto"/>
        <w:ind w:left="720"/>
      </w:pPr>
      <w:r>
        <w:rPr>
          <w:lang w:val="id_ID" w:bidi="id_ID"/>
        </w:rPr>
      </w:r>
      <w:r>
        <w:rPr>
          <w:lang w:val="id_ID" w:bidi="id_ID"/>
        </w:rPr>
        <w:t>orang-orang non-Yahudi yang telah sepenuhnya menjadi Yahudi</w:t>
      </w:r>
    </w:p>
    <w:p>
      <w:pPr>
        <w:pStyle w:val="ListBullet"/>
        <w:spacing w:line="240" w:lineRule="auto"/>
        <w:ind w:left="720"/>
      </w:pPr>
      <w:r>
        <w:rPr>
          <w:lang w:val="id_ID" w:bidi="id_ID"/>
        </w:rPr>
      </w:r>
      <w:r>
        <w:rPr>
          <w:lang w:val="id_ID" w:bidi="id_ID"/>
        </w:rPr>
        <w:t>Para pemimpin Yahudi</w:t>
      </w:r>
    </w:p>
    <w:p>
      <w:pPr>
        <w:pStyle w:val="ListBullet"/>
        <w:spacing w:line="240" w:lineRule="auto"/>
        <w:ind w:left="720"/>
      </w:pPr>
      <w:r>
        <w:rPr>
          <w:lang w:val="id_ID" w:bidi="id_ID"/>
        </w:rPr>
      </w:r>
      <w:r>
        <w:rPr>
          <w:lang w:val="id_ID" w:bidi="id_ID"/>
        </w:rPr>
        <w:t>Para perempuan agama yang berpengaruh</w:t>
      </w:r>
    </w:p>
    <w:p>
      <w:pPr>
        <w:pStyle w:val="ListBullet"/>
        <w:spacing w:line="240" w:lineRule="auto"/>
        <w:ind w:left="720"/>
      </w:pPr>
      <w:r>
        <w:rPr>
          <w:lang w:val="id_ID" w:bidi="id_ID"/>
        </w:rPr>
      </w:r>
      <w:r>
        <w:rPr>
          <w:lang w:val="id_ID" w:bidi="id_ID"/>
        </w:rPr>
        <w:t>Para pemimpin laki-laki dari kota</w:t>
      </w:r>
    </w:p>
    <w:p>
      <w:pPr>
        <w:pStyle w:val="ListBullet"/>
        <w:spacing w:line="240" w:lineRule="auto"/>
        <w:ind w:left="720"/>
      </w:pPr>
      <w:r>
        <w:rPr>
          <w:lang w:val="id_ID" w:bidi="id_ID"/>
        </w:rPr>
      </w:r>
      <w:r>
        <w:rPr>
          <w:lang w:val="id_ID" w:bidi="id_ID"/>
        </w:rPr>
        <w:t>Para pengikut Yesus di Antiokhia Pisidia</w:t>
      </w:r>
    </w:p>
    <w:p>
      <w:pPr/>
      <w:r>
        <w:rPr>
          <w:lang w:val="id_ID" w:bidi="id_ID"/>
        </w:rPr>
      </w:r>
      <w:r>
        <w:rPr>
          <w:lang w:val="id_ID" w:bidi="id_ID"/>
        </w:rPr>
        <w:t xml:space="preserve">Dalam sesi ini, minta kelompok untuk membuat papan cerita, membuat 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Kisah ini dimulai di Antiokhia Pisidia. Paulus baru saja menyelesaikan pesannya tentang pengampunan dosa melalui Yesus. Perhatikan kronologi pada awal kisah ini. Paulus dan Barnabas meninggalkan Sinagoge. Ketika mereka pergi, orang-orang memohon, atau sangat meminta mereka untuk kembali dan mengajar pada hari ibadah berikutnya. Kemudian orang banyak itu dibubarkan, mungkin oleh para pemimpin Yahudi. Itu tersirat bahwa Paulus dan Barnabas meninggalkan Sinagoge sebelum para pemimpin membiarkan orang-orang pergi.</w:t>
      </w:r>
    </w:p>
    <w:p>
      <w:pPr/>
      <w:r>
        <w:rPr>
          <w:lang w:val="id_ID" w:bidi="id_ID"/>
        </w:rPr>
      </w:r>
      <w:r>
        <w:rPr>
          <w:lang w:val="id_ID" w:bidi="id_ID"/>
        </w:rPr>
        <w:t>Setelah Paulus dan Barnabas meninggalkan Sinagoge, beberapa orang Yahudi dan non-Yahudi yang telah sepenuhnya menjadi Yahudi mengikuti mereka. Mengikuti biasanya berarti berjalan di belakang seseorang, tetapi karena Paulus dan Barnabas berbicara kepada orang-orang yang mengikuti mereka, mereka mungkin semua berjalan bersama.</w:t>
      </w:r>
    </w:p>
    <w:p>
      <w:pPr/>
      <w:r>
        <w:rPr>
          <w:lang w:val="id_ID" w:bidi="id_ID"/>
        </w:rPr>
      </w:r>
      <w:r>
        <w:rPr>
          <w:lang w:val="id_ID" w:bidi="id_ID"/>
        </w:rPr>
        <w:t>Seminggu kemudian, pada hari Sabat, sebagian besar orang di Antiokhia datang untuk mendengar Paulus dan Barnabas berbicara. Orang banyak ini sebagian besar non-Yahudi. Pertemuan itu mungkin terjadi di Sinagoge.</w:t>
      </w:r>
    </w:p>
    <w:p>
      <w:pPr/>
      <w:r>
        <w:rPr>
          <w:lang w:val="id_ID" w:bidi="id_ID"/>
        </w:rPr>
      </w:r>
      <w:r>
        <w:rPr>
          <w:lang w:val="id_ID" w:bidi="id_ID"/>
        </w:rPr>
        <w:t>Para pemimpin Yahudi sangat iri dan berbicara menentang Paulus. Perikop ini mengatakan bahwa Paulus dan Barnabas berbicara, tetapi Paulus mungkin adalah pembicara. Ketika Paulus menjawab para pemimpin, ungkapan itu penting. Karena para pemimpin Yahudi menolak pesan dari Allah tentang Yesus, mereka tidak layak menerima kehidupan kekal. Ini adalah dua tindakan yang terkait, bukan dua tindakan yang terpisah. Tindakan pertama, menolak pesan Allah, menghasilkan tindakan kedua, tidak layak bagi kehidupan kekal. Penting juga untuk memahami bahwa karena orang-orang Yahudi di Antiokhia menolak pesan dari Allah tentang Yesus, Paulus dan Barnabas membagikan pesan itu kepada orang-orang non-Yahudi di sana. Kata "karena" ketika Paulus berkata, "Karena itulah Tuhan telah memerintahkan kita," menunjukkan alasan mengapa mereka sekarang menceritakan kepada orang-orang non-Yahudi tentang Yesus. Allah telah memerintahkan mereka.</w:t>
      </w:r>
    </w:p>
    <w:p>
      <w:pPr/>
      <w:r>
        <w:rPr>
          <w:lang w:val="id_ID" w:bidi="id_ID"/>
        </w:rPr>
      </w:r>
      <w:r>
        <w:rPr>
          <w:lang w:val="id_ID" w:bidi="id_ID"/>
        </w:rPr>
        <w:t>Orang-orang non-Yahudi terus bersukacita dan terus mengatakan bahwa pesan Tuhan Yesus sangat luar biasa. Semakin banyak orang mendengar pesan tentang Yesus di seluruh wilayah itu. Di sini, wilayah berarti wilayah di sekitarnya dan tidak merujuk pada daerah tertentu di negara itu. Bukan hanya Paulus dan Barnabas yang membagikan kabar baik tentang Yesus. Para pengikut baru Yesus menceritakan kabar baik, dan semakin banyak orang percaya.</w:t>
      </w:r>
    </w:p>
    <w:p>
      <w:pPr/>
      <w:r>
        <w:rPr>
          <w:lang w:val="id_ID" w:bidi="id_ID"/>
        </w:rPr>
      </w:r>
      <w:r>
        <w:rPr>
          <w:lang w:val="id_ID" w:bidi="id_ID"/>
        </w:rPr>
        <w:t>Tetapi, orang-orang Yahudi menyebabkan beberapa perempuan agama yang penting dan orang-orang terkemuka di kota itu menentang Paulus dan Barnabas. "Tetapi" menunjukkan perbedaan antara apa yang dilakukan orang-orang percaya untuk memberi tahu orang lain tentang Yesus dan apa yang dilakukan orang-orang Yahudi untuk menentang mereka. Paulus dan Barnabas dipaksa meninggalkan distrik itu. Sebelum mereka pergi, sebagai tanggapan terhadap orang-orang Yahudi yang telah menolak mereka, Paulus dan Barnabas mengebaskan debu dari kaki mereka. Ini mungkin melibatkan melepas sandal mereka dan mengebaskannya. Mengebaskan debu dari kaki, atau sandal, adalah tindakan simbolis. Itu menunjukkan bahwa Allah telah menolak orang-orang Yahudi itu dan akan menghukum mereka, karena mereka telah menolak pesan-Nya tentang Tuhan Yesus. Yesus mengatakan kepada para murid-Nya untuk mengebaskan debu dari kaki mereka ketika orang-orang menolak mereka dan pesan mereka.</w:t>
      </w:r>
    </w:p>
    <w:p>
      <w:pPr/>
      <w:r>
        <w:rPr>
          <w:lang w:val="id_ID" w:bidi="id_ID"/>
        </w:rPr>
      </w:r>
      <w:r>
        <w:rPr>
          <w:lang w:val="id_ID" w:bidi="id_ID"/>
        </w:rPr>
        <w:t>Orang banyak yang marah memaksa Paulus dan Barnabas meninggalkan Antiokhia Pisidia. Mereka pergi ke Ikonium, sebuah kota dengan banyak orang di dekat pegunungan. Sementara itu, para pengikut Yesus di Antiokhia terus bersukacita dan diberi kuasa oleh Roh Kudus.</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tiga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Barnabas</w:t>
      </w:r>
    </w:p>
    <w:p>
      <w:pPr>
        <w:pStyle w:val="ListBullet"/>
        <w:spacing w:line="240" w:lineRule="auto"/>
        <w:ind w:left="720"/>
      </w:pPr>
      <w:r>
        <w:rPr>
          <w:lang w:val="id_ID" w:bidi="id_ID"/>
        </w:rPr>
      </w:r>
      <w:r>
        <w:rPr>
          <w:lang w:val="id_ID" w:bidi="id_ID"/>
        </w:rPr>
        <w:t>Orang-orang Yahudi</w:t>
      </w:r>
    </w:p>
    <w:p>
      <w:pPr>
        <w:pStyle w:val="ListBullet"/>
        <w:spacing w:line="240" w:lineRule="auto"/>
        <w:ind w:left="720"/>
      </w:pPr>
      <w:r>
        <w:rPr>
          <w:lang w:val="id_ID" w:bidi="id_ID"/>
        </w:rPr>
      </w:r>
      <w:r>
        <w:rPr>
          <w:lang w:val="id_ID" w:bidi="id_ID"/>
        </w:rPr>
        <w:t>orang-orang non-Yahudi yang telah sepenuhnya menjadi Yahudi</w:t>
      </w:r>
    </w:p>
    <w:p>
      <w:pPr>
        <w:pStyle w:val="ListBullet"/>
        <w:spacing w:line="240" w:lineRule="auto"/>
        <w:ind w:left="720"/>
      </w:pPr>
      <w:r>
        <w:rPr>
          <w:lang w:val="id_ID" w:bidi="id_ID"/>
        </w:rPr>
      </w:r>
      <w:r>
        <w:rPr>
          <w:lang w:val="id_ID" w:bidi="id_ID"/>
        </w:rPr>
        <w:t>Para pemimpin Yahudi</w:t>
      </w:r>
    </w:p>
    <w:p>
      <w:pPr>
        <w:pStyle w:val="ListBullet"/>
        <w:spacing w:line="240" w:lineRule="auto"/>
        <w:ind w:left="720"/>
      </w:pPr>
      <w:r>
        <w:rPr>
          <w:lang w:val="id_ID" w:bidi="id_ID"/>
        </w:rPr>
      </w:r>
      <w:r>
        <w:rPr>
          <w:lang w:val="id_ID" w:bidi="id_ID"/>
        </w:rPr>
        <w:t>Para perempuan agama yang berpengaruh</w:t>
      </w:r>
    </w:p>
    <w:p>
      <w:pPr>
        <w:pStyle w:val="ListBullet"/>
        <w:spacing w:line="240" w:lineRule="auto"/>
        <w:ind w:left="720"/>
      </w:pPr>
      <w:r>
        <w:rPr>
          <w:lang w:val="id_ID" w:bidi="id_ID"/>
        </w:rPr>
      </w:r>
      <w:r>
        <w:rPr>
          <w:lang w:val="id_ID" w:bidi="id_ID"/>
        </w:rPr>
        <w:t>Orang-orang terkemuka di kota itu</w:t>
      </w:r>
    </w:p>
    <w:p>
      <w:pPr>
        <w:pStyle w:val="ListBullet"/>
        <w:spacing w:line="240" w:lineRule="auto"/>
        <w:ind w:left="720"/>
      </w:pPr>
      <w:r>
        <w:rPr>
          <w:lang w:val="id_ID" w:bidi="id_ID"/>
        </w:rPr>
      </w:r>
      <w:r>
        <w:rPr>
          <w:lang w:val="id_ID" w:bidi="id_ID"/>
        </w:rPr>
        <w:t>Para pengikut Yesus di Antiokhia Pisidia</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kelompok untuk mengingat bagian-bagian kisah tersebut.</w:t>
      </w:r>
    </w:p>
    <w:p>
      <w:pPr/>
      <w:r>
        <w:rPr>
          <w:lang w:val="id_ID" w:bidi="id_ID"/>
        </w:rPr>
      </w:r>
      <w:r>
        <w:rPr>
          <w:lang w:val="id_ID" w:bidi="id_ID"/>
        </w:rPr>
        <w:t>Saat kelompok memerankan kisah ini untuk kedua kalinya, hentikan mereka pada bagian-bagian tertentu.</w:t>
      </w:r>
    </w:p>
    <w:p>
      <w:pPr/>
      <w:r>
        <w:rPr>
          <w:lang w:val="id_ID" w:bidi="id_ID"/>
        </w:rPr>
      </w:r>
      <w:r>
        <w:rPr>
          <w:lang w:val="id_ID" w:bidi="id_ID"/>
        </w:rPr>
        <w:t>Paulus menyelesaikan pesannya di Sinagoge di Antiokhia, Pisidia. Orang Yahudi dan non-Yahudi berada di sana. Ketika Paulus dan Barnabas meninggalkan Sinagoge, orang-orang yang mendengar pesan Paulus memohon kepadanya untuk kembali dan berbicara tentang hal-hal yang sama pada hari ibadah berikutnya. Orang-orang meninggalkan Sinagoge. Beberapa orang Yahudi dan non-Yahudi yang telah sepenuhnya menjadi Yahudi mengikuti Paulus dan Barnabas. Paulus dan Barnabas berbicara kepada mereka dan mendesak mereka untuk terus mengandalkan kabar baik tentang keselamatan melalui Yesus.</w:t>
      </w:r>
    </w:p>
    <w:p>
      <w:pPr>
        <w:pStyle w:val="ListBullet"/>
        <w:spacing w:line="240" w:lineRule="auto"/>
        <w:ind w:left="720"/>
      </w:pPr>
      <w:r>
        <w:rPr>
          <w:lang w:val="id_ID" w:bidi="id_ID"/>
        </w:rPr>
      </w:r>
      <w:r>
        <w:rPr>
          <w:lang w:val="id_ID" w:bidi="id_ID"/>
        </w:rPr>
        <w:t>Hentikan adegan disini.</w:t>
      </w:r>
    </w:p>
    <w:p>
      <w:pPr>
        <w:pStyle w:val="ListBullet"/>
        <w:spacing w:line="240" w:lineRule="auto"/>
        <w:ind w:left="720"/>
      </w:pPr>
      <w:r>
        <w:rPr>
          <w:lang w:val="id_ID" w:bidi="id_ID"/>
        </w:rPr>
      </w:r>
      <w:r>
        <w:rPr>
          <w:lang w:val="id_ID" w:bidi="id_ID"/>
        </w:rPr>
        <w:t>Tanyakan kepada para aktor yang memerankan orang-orang Yahudi dan sepenuhnya bertobat yang mengikuti Paulus dan Barnabas, "Bagaimana perasaan kalian?" Anda mungkin mendengar hal-hal seperti, "Bersukacita karena anugerah Allah," "Tertarik untuk mendengar lebih banyak," dan "Senang karena Allah mengutus Paulus ke sini."</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Minggu berikutnya, pada hari ibadah, hampir seluruh kota datang ke Sinagoge. Orang Yahudi dan sejumlah besar orang non-Yahudi ingin mendengar Paulus dan Barnabas mengajarkan pesan Allah tentang Yesus. Tetapi ketika beberapa pemimpin Yahudi melihat orang banyak dalam jumlah besar itu, mereka iri. Mereka berbicara dengan sangat kasar terhadap Paulus dan pesan Paulus.</w:t>
      </w:r>
    </w:p>
    <w:p>
      <w:pPr>
        <w:pStyle w:val="ListBullet"/>
        <w:spacing w:line="240" w:lineRule="auto"/>
        <w:ind w:left="720"/>
      </w:pPr>
      <w:r>
        <w:rPr>
          <w:lang w:val="id_ID" w:bidi="id_ID"/>
        </w:rPr>
      </w:r>
      <w:r>
        <w:rPr>
          <w:lang w:val="id_ID" w:bidi="id_ID"/>
        </w:rPr>
        <w:t>Hentikan adegan disini.</w:t>
      </w:r>
    </w:p>
    <w:p>
      <w:pPr>
        <w:pStyle w:val="ListBullet"/>
        <w:spacing w:line="240" w:lineRule="auto"/>
        <w:ind w:left="720"/>
      </w:pPr>
      <w:r>
        <w:rPr>
          <w:lang w:val="id_ID" w:bidi="id_ID"/>
        </w:rPr>
      </w:r>
      <w:r>
        <w:rPr>
          <w:lang w:val="id_ID" w:bidi="id_ID"/>
        </w:rPr>
        <w:t>Tanyakan kepada para pemimpin Yahudi, "Bagaimana perasaan Anda?" Anda mungkin mendengar hal-hal seperti, "Marah karena semua orang non-Yahudi yang datang ke sini," "Kesal," dan "Marah tentang pesan keselamatan ini bagi orang-orang non-Yahudi."</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Paulus dan Barnabas menjawab para pemimpin Yahudi dengan berani, tanpa takut: "Kami harus menyampaikan firman Allah tentang Yesus kepada kamu terlebih dahulu. Tetapi kamu menolak pesan itu! Ini membuktikan bahwa Anda tidak layak menerima kehidupan kekal. Jadi sekarang kita memberikan pesan kepada orang-orang non-Yahudi. Karena inilah yang diperintahkan Tuhan kepada kita: 'Aku telah menjadikan kamu terang bagi orang-orang non-Yahudi, untuk membawa keselamatan sampai ke ujung bumi.'" Ketika orang-orang non-Yahudi mendengar hal ini, mereka sangat senang dan memuji firman Tuhan. Semua orang yang dipilih oleh Allah untuk kehidupan kekal percaya dan menjadi pengikut Yesus. Jadi pesan dari Allah tentang Yesus menyebar ke seluruh wilayah itu.</w:t>
      </w:r>
    </w:p>
    <w:p>
      <w:pPr>
        <w:pStyle w:val="ListBullet"/>
        <w:spacing w:line="240" w:lineRule="auto"/>
        <w:ind w:left="720"/>
      </w:pPr>
      <w:r>
        <w:rPr>
          <w:lang w:val="id_ID" w:bidi="id_ID"/>
        </w:rPr>
      </w:r>
      <w:r>
        <w:rPr>
          <w:lang w:val="id_ID" w:bidi="id_ID"/>
        </w:rPr>
        <w:t>Hentikan adegan disini.</w:t>
      </w:r>
    </w:p>
    <w:p>
      <w:pPr>
        <w:pStyle w:val="ListBullet"/>
        <w:spacing w:line="240" w:lineRule="auto"/>
        <w:ind w:left="720"/>
      </w:pPr>
      <w:r>
        <w:rPr>
          <w:lang w:val="id_ID" w:bidi="id_ID"/>
        </w:rPr>
      </w:r>
      <w:r>
        <w:rPr>
          <w:lang w:val="id_ID" w:bidi="id_ID"/>
        </w:rPr>
        <w:t>Tanyakan kepada Paulus dan Barnabas, "Bagaimana perasaan Anda?" Anda mungkin mendengar hal-hal seperti, "Senang karena begitu banyak orang percaya," "Bersyukur karena keselamatan ada bagi semua orang," dan "Bersemangat untuk gereja baru di sini."</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Tetapi para pemimpin Yahudi membuat beberapa perempuan agama yang berpengaruh dan laki-laki dari kota itu menentang Paulus dan Barnabas. Mereka membuat massa (orang banyak) untuk menyakiti Paulus dan Barnabas karena pesan mereka, dan memaksa mereka meninggalkan kota.</w:t>
      </w:r>
    </w:p>
    <w:p>
      <w:pPr>
        <w:pStyle w:val="ListBullet"/>
        <w:spacing w:line="240" w:lineRule="auto"/>
        <w:ind w:left="720"/>
      </w:pPr>
      <w:r>
        <w:rPr>
          <w:lang w:val="id_ID" w:bidi="id_ID"/>
        </w:rPr>
      </w:r>
      <w:r>
        <w:rPr>
          <w:lang w:val="id_ID" w:bidi="id_ID"/>
        </w:rPr>
        <w:t>Hentikan adegan disini.</w:t>
      </w:r>
    </w:p>
    <w:p>
      <w:pPr>
        <w:pStyle w:val="ListBullet"/>
        <w:spacing w:line="240" w:lineRule="auto"/>
        <w:ind w:left="720"/>
      </w:pPr>
      <w:r>
        <w:rPr>
          <w:lang w:val="id_ID" w:bidi="id_ID"/>
        </w:rPr>
      </w:r>
      <w:r>
        <w:rPr>
          <w:lang w:val="id_ID" w:bidi="id_ID"/>
        </w:rPr>
        <w:t>Tanyakan kepada para perempuan dan laki-laki terkemuka yang berpengaruh, "Bagaimana perasaan Anda?" Anda mungkin mendengar hal-hal seperti, "Senang membuat masalah bagi orang-orang luar ini," "Jijik dengan pesan baru ini," dan "Senang kami telah membuat mereka pergi."</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Ketika Paulus dan Barnabas pergi, mereka melepas sandal mereka dan mengebaskan debu dari tubuh mereka sebagai tanda penolakan. Paulus dan Barnabas pergi ke Ikonium. Dan orang-orang percaya di Antiokhia bersukacita dan penuh dengan Roh Allah.</w:t>
      </w:r>
    </w:p>
    <w:p>
      <w:pPr>
        <w:pStyle w:val="ListBullet"/>
        <w:spacing w:line="240" w:lineRule="auto"/>
        <w:ind w:left="720"/>
      </w:pPr>
      <w:r>
        <w:rPr>
          <w:lang w:val="id_ID" w:bidi="id_ID"/>
        </w:rPr>
      </w:r>
      <w:r>
        <w:rPr>
          <w:lang w:val="id_ID" w:bidi="id_ID"/>
        </w:rPr>
        <w:t>Hentikan adegan disini.</w:t>
      </w:r>
    </w:p>
    <w:p>
      <w:pPr>
        <w:pStyle w:val="ListBullet"/>
        <w:spacing w:line="240" w:lineRule="auto"/>
        <w:ind w:left="720"/>
      </w:pPr>
      <w:r>
        <w:rPr>
          <w:lang w:val="id_ID" w:bidi="id_ID"/>
        </w:rPr>
      </w:r>
      <w:r>
        <w:rPr>
          <w:lang w:val="id_ID" w:bidi="id_ID"/>
        </w:rPr>
        <w:t>Tanyakan kepada para pengikut Yesus di Antiokhia, "Bagaimana perasaan kalian?" Anda mungkin mendengar hal-hal seperti, "Kuat dalam iman," "Terinspirasi untuk membagikan pesan," dan "Bangga menjadi pengikut Yesus."</w:t>
      </w:r>
    </w:p>
    <w:p>
      <w:pPr>
        <w:pStyle w:val="ListBullet"/>
        <w:spacing w:line="240" w:lineRule="auto"/>
        <w:ind w:left="720"/>
      </w:pPr>
      <w:r>
        <w:rPr>
          <w:lang w:val="id_ID" w:bidi="id_ID"/>
        </w:rPr>
      </w:r>
      <w:r>
        <w:rPr>
          <w:lang w:val="id_ID" w:bidi="id_ID"/>
        </w:rPr>
        <w:t>Tanyakan kepada Paulus dan Barnabas, "Bagaimana perasaan Anda?" Anda mungkin mendengar hal-hal seperti, "Sedih karena ketidakpercayaan orang-orang di Antiokhia," "Senang menderita untuk Yesus," dan "Bertanya-tanya apakah inilah yang dirasakan kedua belas murid Yesus ketika mereka ditolak."</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dipahami.</w:t>
      </w:r>
    </w:p>
    <w:p>
      <w:pPr/>
      <w:r>
        <w:rPr>
          <w:lang w:val="id_ID" w:bidi="id_ID"/>
        </w:rPr>
      </w:r>
      <w:r>
        <w:rPr>
          <w:lang w:val="id_ID" w:bidi="id_ID"/>
        </w:rPr>
        <w:t xml:space="preserve">Paulus dan Barnabas meninggalkan Sinagoge. Ketika mereka pergi, orang-orang memohon kepada Paulus dan Barnabas untuk mengajar lagi pada hari Sabat berikutnya. </w:t>
      </w:r>
      <w:r>
        <w:rPr>
          <w:b/>
          <w:lang w:val="id_ID" w:bidi="id_ID"/>
        </w:rPr>
        <w:t>Sinagoge</w:t>
      </w:r>
      <w:r>
        <w:rPr>
          <w:lang w:val="id_ID" w:bidi="id_ID"/>
        </w:rPr>
        <w:t xml:space="preserve"> adalah bangunan tempat orang Yahudi berkumpul untuk menyembah Allah. </w:t>
      </w:r>
      <w:r>
        <w:rPr>
          <w:b/>
          <w:lang w:val="id_ID" w:bidi="id_ID"/>
        </w:rPr>
        <w:t>Sabat</w:t>
      </w:r>
      <w:r>
        <w:rPr>
          <w:lang w:val="id_ID" w:bidi="id_ID"/>
        </w:rPr>
        <w:t xml:space="preserve"> adalah hari ibadah Yahudi, dari matahari terbenam pada Jumat sampai matahari terbenam pada hari Sabtu. Lihat Daftar Kata Utama untuk lebih lanjut tentang </w:t>
      </w:r>
      <w:r>
        <w:rPr>
          <w:lang w:val="id_ID" w:bidi="id_ID"/>
        </w:rPr>
        <w:t>Sinagoge</w:t>
      </w:r>
      <w:r>
        <w:rPr>
          <w:lang w:val="id_ID" w:bidi="id_ID"/>
        </w:rPr>
        <w:t xml:space="preserve"> dan </w:t>
      </w:r>
      <w:r>
        <w:rPr>
          <w:lang w:val="id_ID" w:bidi="id_ID"/>
        </w:rPr>
        <w:t>Sabat</w:t>
      </w:r>
      <w:r>
        <w:rPr>
          <w:lang w:val="id_ID" w:bidi="id_ID"/>
        </w:rPr>
        <w:t>. Gunakan kata yang sama yang digunakan dalam kisah-kisah sebelumnya untuk Sinagoge dan Sabat.</w:t>
      </w:r>
    </w:p>
    <w:p>
      <w:pPr/>
      <w:r>
        <w:rPr>
          <w:lang w:val="id_ID" w:bidi="id_ID"/>
        </w:rPr>
      </w:r>
      <w:r>
        <w:rPr>
          <w:lang w:val="id_ID" w:bidi="id_ID"/>
        </w:rPr>
        <w:t xml:space="preserve">Banyak orang Yahudi dan para pengikut agama baru yang takut kepada Allah mengikuti Paulus dan Barnabas. </w:t>
      </w:r>
      <w:r>
        <w:rPr>
          <w:b/>
          <w:lang w:val="id_ID" w:bidi="id_ID"/>
        </w:rPr>
        <w:t>Orang Yahudi</w:t>
      </w:r>
      <w:r>
        <w:rPr>
          <w:lang w:val="id_ID" w:bidi="id_ID"/>
        </w:rPr>
        <w:t xml:space="preserve"> adalah orang Israel, atau keturunan anak Abraham, Ishak. Lihat Daftar Kata Utama untuk lebih lanjut tentang orang-orang </w:t>
      </w:r>
      <w:r>
        <w:rPr>
          <w:lang w:val="id_ID" w:bidi="id_ID"/>
        </w:rPr>
        <w:t>Yahudi</w:t>
      </w:r>
      <w:r>
        <w:rPr>
          <w:lang w:val="id_ID" w:bidi="id_ID"/>
        </w:rPr>
        <w:t xml:space="preserve">. Gunakan kata yang sama yang digunakan dalam kisah-kisah sebelumnya untuk orang-orang Yahudi. </w:t>
      </w:r>
      <w:r>
        <w:rPr>
          <w:b/>
          <w:lang w:val="id_ID" w:bidi="id_ID"/>
        </w:rPr>
        <w:t>Para pengikut agama baru yang takut kepada Allah</w:t>
      </w:r>
      <w:r>
        <w:rPr>
          <w:lang w:val="id_ID" w:bidi="id_ID"/>
        </w:rPr>
        <w:t xml:space="preserve">, atau orang yang saleh yang berpindah ke Yudaisme, adalah orang-orang non-Yahudi yang percaya kepada Allah, menyembah-Nya, dan juga telah mengikuti setiap ritual yang diperlukan untuk menjadi sepenuhnya Yahudi. Mereka dianggap sebagai orang-orang yang sepenuhnya bertobat dan dapat menjadi anggota resmi Sinagoge. Paulus dan Barnabas mendesak orang-orang Yahudi dan orang-orang yang saleh untuk mengandalkan anugerah Allah. </w:t>
      </w:r>
      <w:r>
        <w:rPr>
          <w:b/>
          <w:lang w:val="id_ID" w:bidi="id_ID"/>
        </w:rPr>
        <w:t>Anugerah</w:t>
      </w:r>
      <w:r>
        <w:rPr>
          <w:lang w:val="id_ID" w:bidi="id_ID"/>
        </w:rPr>
        <w:t xml:space="preserve"> Allah adalah ketika Allah menunjukkan kasih kepada orang-orang yang tidak layak. Allah menerima orang-orang berdosa yang tidak layak melalui Yesus. Lihat Daftar Kata Utama untuk lebih lanjut tentang </w:t>
      </w:r>
      <w:r>
        <w:rPr>
          <w:lang w:val="id_ID" w:bidi="id_ID"/>
        </w:rPr>
        <w:t>anugerah</w:t>
      </w:r>
      <w:r>
        <w:rPr>
          <w:lang w:val="id_ID" w:bidi="id_ID"/>
        </w:rPr>
        <w:t>. Gunakan kata yang sama yang digunakan dalam kisah-kisah sebelumnya untuk anugerah.</w:t>
      </w:r>
    </w:p>
    <w:p>
      <w:pPr/>
      <w:r>
        <w:rPr>
          <w:lang w:val="id_ID" w:bidi="id_ID"/>
        </w:rPr>
      </w:r>
      <w:r>
        <w:rPr>
          <w:lang w:val="id_ID" w:bidi="id_ID"/>
        </w:rPr>
        <w:t xml:space="preserve">Pada hari ibadah berikutnya, banyak orang datang untuk mendengar firman Tuhan. Firman </w:t>
      </w:r>
      <w:r>
        <w:rPr>
          <w:b/>
          <w:lang w:val="id_ID" w:bidi="id_ID"/>
        </w:rPr>
        <w:t>Tuhan</w:t>
      </w:r>
      <w:r>
        <w:rPr>
          <w:lang w:val="id_ID" w:bidi="id_ID"/>
        </w:rPr>
        <w:t xml:space="preserve"> adalah pesan tentang Tuhan Yesus, atau pesan dari Allah tentang Yesus. Para pemimpin Yahudi menjadi iri dan mencaci-maki, atau </w:t>
      </w:r>
      <w:r>
        <w:rPr>
          <w:lang w:val="id_ID" w:bidi="id_ID"/>
        </w:rPr>
        <w:t>menghujat</w:t>
      </w:r>
      <w:r>
        <w:rPr>
          <w:lang w:val="id_ID" w:bidi="id_ID"/>
        </w:rPr>
        <w:t xml:space="preserve">. </w:t>
      </w:r>
      <w:r>
        <w:rPr>
          <w:b/>
          <w:lang w:val="id_ID" w:bidi="id_ID"/>
        </w:rPr>
        <w:t>Mencaci-maki atau menghujat</w:t>
      </w:r>
      <w:r>
        <w:rPr>
          <w:lang w:val="id_ID" w:bidi="id_ID"/>
        </w:rPr>
        <w:t xml:space="preserve"> adalah menegur seseorang, berbicara dengan sangat kasar kepada seseorang, atau menyerang seseorang dengan pernyataan-pernyataan yang palsu. Paulus dan Barnabas mengatakan bahwa mereka harus memberitakan firman </w:t>
      </w:r>
      <w:r>
        <w:rPr>
          <w:b/>
          <w:lang w:val="id_ID" w:bidi="id_ID"/>
        </w:rPr>
        <w:t>Allah</w:t>
      </w:r>
      <w:r>
        <w:rPr>
          <w:lang w:val="id_ID" w:bidi="id_ID"/>
        </w:rPr>
        <w:t xml:space="preserve">, atau pesan tentang Yesus, kepada orang-orang Yahudi terlebih dahulu. Tetapi karena orang-orang Yahudi menilai diri mereka tidak layak untuk kehidupan kekal, Paulus dan Barnabas menyampaikan pesan kepada orang-orang bukan Yahudi. </w:t>
      </w:r>
      <w:r>
        <w:rPr>
          <w:b/>
          <w:lang w:val="id_ID" w:bidi="id_ID"/>
        </w:rPr>
        <w:t>Kehidupan kekal</w:t>
      </w:r>
      <w:r>
        <w:rPr>
          <w:lang w:val="id_ID" w:bidi="id_ID"/>
        </w:rPr>
        <w:t xml:space="preserve"> adalah suatu kehidupan nyata yang tidak pernah berakhir. Orang-orang menerima kehidupan kekal ketika mereka berpaling dari dosa-dosa mereka, berbalik kepada Allah, dan percaya kepada Yesus. Ketika seseorang membiarkan Yesus menguasai kehidupan mereka, mereka mengalami kualitas kehidupan yang baru di bumi dan setelah kematian. </w:t>
      </w:r>
      <w:r>
        <w:rPr>
          <w:b/>
          <w:lang w:val="id_ID" w:bidi="id_ID"/>
        </w:rPr>
        <w:t>Orang-orang</w:t>
      </w:r>
      <w:r>
        <w:rPr>
          <w:lang w:val="id_ID" w:bidi="id_ID"/>
        </w:rPr>
        <w:t xml:space="preserve"> bukan Yahudi adalah orang-orang non-Yahudi, atau orang-orang yang tidak lahir dari keturunan Yahudi. Lihat Daftar Kata Utama untuk lebih lanjut tentang </w:t>
      </w:r>
      <w:r>
        <w:rPr>
          <w:lang w:val="id_ID" w:bidi="id_ID"/>
        </w:rPr>
        <w:t>kehidupan kekal</w:t>
      </w:r>
      <w:r>
        <w:rPr>
          <w:lang w:val="id_ID" w:bidi="id_ID"/>
        </w:rPr>
        <w:t xml:space="preserve"> dan </w:t>
      </w:r>
      <w:r>
        <w:rPr>
          <w:lang w:val="id_ID" w:bidi="id_ID"/>
        </w:rPr>
        <w:t>orang-orang bukan Yahudi</w:t>
      </w:r>
      <w:r>
        <w:rPr>
          <w:lang w:val="id_ID" w:bidi="id_ID"/>
        </w:rPr>
        <w:t>. Gunakan kata yang sama yang digunakan dalam kisah-kisah sebelumnya untuk kehidupan kekal dan orang-orang bukan Yahudi.</w:t>
      </w:r>
    </w:p>
    <w:p>
      <w:pPr/>
      <w:r>
        <w:rPr>
          <w:lang w:val="id_ID" w:bidi="id_ID"/>
        </w:rPr>
      </w:r>
      <w:r>
        <w:rPr>
          <w:lang w:val="id_ID" w:bidi="id_ID"/>
        </w:rPr>
        <w:t xml:space="preserve">Tuhan memerintahkan Paulus dan Barnabas untuk menjadi terang bagi orang-orang bukan Yahudi dan membawa pesan keselamatan Allah ke ujung bumi. Di sini, </w:t>
      </w:r>
      <w:r>
        <w:rPr>
          <w:b/>
          <w:lang w:val="id_ID" w:bidi="id_ID"/>
        </w:rPr>
        <w:t>Tuhan</w:t>
      </w:r>
      <w:r>
        <w:rPr>
          <w:lang w:val="id_ID" w:bidi="id_ID"/>
        </w:rPr>
        <w:t xml:space="preserve"> berarti Tuhan Allah. </w:t>
      </w:r>
      <w:r>
        <w:rPr>
          <w:b/>
          <w:lang w:val="id_ID" w:bidi="id_ID"/>
        </w:rPr>
        <w:t>Keselamatan</w:t>
      </w:r>
      <w:r>
        <w:rPr>
          <w:lang w:val="id_ID" w:bidi="id_ID"/>
        </w:rPr>
        <w:t xml:space="preserve"> adalah pembebasan dari hukuman dosa melalui Yesus. Lihat Daftar Kata Utama untuk lebih lanjut tentang </w:t>
      </w:r>
      <w:r>
        <w:rPr>
          <w:lang w:val="id_ID" w:bidi="id_ID"/>
        </w:rPr>
        <w:t>Tuhan</w:t>
      </w:r>
      <w:r>
        <w:rPr>
          <w:lang w:val="id_ID" w:bidi="id_ID"/>
        </w:rPr>
        <w:t xml:space="preserve"> dan </w:t>
      </w:r>
      <w:r>
        <w:rPr>
          <w:lang w:val="id_ID" w:bidi="id_ID"/>
        </w:rPr>
        <w:t>keselamatan</w:t>
      </w:r>
      <w:r>
        <w:rPr>
          <w:lang w:val="id_ID" w:bidi="id_ID"/>
        </w:rPr>
        <w:t xml:space="preserve">. Gunakan kata yang digunakan dalam kisah-kisah sebelumnya untuk Tuhan dan keselamatan. </w:t>
      </w:r>
      <w:r>
        <w:rPr>
          <w:b/>
          <w:lang w:val="id_ID" w:bidi="id_ID"/>
        </w:rPr>
        <w:t>Ungkapan ujung dunia</w:t>
      </w:r>
      <w:r>
        <w:rPr>
          <w:lang w:val="id_ID" w:bidi="id_ID"/>
        </w:rPr>
        <w:t xml:space="preserve"> adalah cara untuk mengatakan di seluruh penjuru dunia.</w:t>
      </w:r>
    </w:p>
    <w:p>
      <w:pPr/>
      <w:r>
        <w:rPr>
          <w:lang w:val="id_ID" w:bidi="id_ID"/>
        </w:rPr>
      </w:r>
      <w:r>
        <w:rPr>
          <w:lang w:val="id_ID" w:bidi="id_ID"/>
        </w:rPr>
        <w:t xml:space="preserve">Orang-orang bukan Yahudi sangat senang dan menghormati firman Tuhan. Tetapi para pemimpin Yahudi menghasut penganiayaan terhadap Paulus dan Barnabas. </w:t>
      </w:r>
      <w:r>
        <w:rPr>
          <w:b/>
          <w:lang w:val="id_ID" w:bidi="id_ID"/>
        </w:rPr>
        <w:t>Menghasut</w:t>
      </w:r>
      <w:r>
        <w:rPr>
          <w:lang w:val="id_ID" w:bidi="id_ID"/>
        </w:rPr>
        <w:t xml:space="preserve"> adalah cara untuk mengatakan bahwa para pemimpin menyebabkan orang lain </w:t>
      </w:r>
      <w:r>
        <w:rPr>
          <w:b/>
          <w:lang w:val="id_ID" w:bidi="id_ID"/>
        </w:rPr>
        <w:t>menganiaya</w:t>
      </w:r>
      <w:r>
        <w:rPr>
          <w:lang w:val="id_ID" w:bidi="id_ID"/>
        </w:rPr>
        <w:t xml:space="preserve">, atau menentang Paulus dan Barnabas dengan sangat berbahaya. Lihat Daftar Kata Utama untuk lebih lanjut tentang </w:t>
      </w:r>
      <w:r>
        <w:rPr>
          <w:lang w:val="id_ID" w:bidi="id_ID"/>
        </w:rPr>
        <w:t>penganiayaan</w:t>
      </w:r>
      <w:r>
        <w:rPr>
          <w:lang w:val="id_ID" w:bidi="id_ID"/>
        </w:rPr>
        <w:t>. Gunakan kata yang sama yang digunakan dalam kisah-kisah sebelumnya untuk penganiayaan.</w:t>
      </w:r>
    </w:p>
    <w:p>
      <w:pPr/>
      <w:r>
        <w:rPr>
          <w:lang w:val="id_ID" w:bidi="id_ID"/>
        </w:rPr>
      </w:r>
      <w:r>
        <w:rPr>
          <w:lang w:val="id_ID" w:bidi="id_ID"/>
        </w:rPr>
        <w:t xml:space="preserve">Paulus dan Barnabas dipaksa meninggalkan kota itu. Mereka </w:t>
      </w:r>
      <w:r>
        <w:rPr>
          <w:b/>
          <w:lang w:val="id_ID" w:bidi="id_ID"/>
        </w:rPr>
        <w:t>mengebaskan debu dari kaki mereka ketika mereka</w:t>
      </w:r>
      <w:r>
        <w:rPr>
          <w:lang w:val="id_ID" w:bidi="id_ID"/>
        </w:rPr>
        <w:t xml:space="preserve"> pergi. Ini mungkin melibatkan melepas sandal mereka dan mengebaskannya. Mengebaskan debu dari kaki, atau sandal, adalah tindakan simbolis. Itu menunjukkan bahwa Allah telah menolak orang-orang Yahudi itu dan akan menghukum mereka, karena mereka telah menolak pesan-Nya tentang Tuhan Yesus.</w:t>
      </w:r>
    </w:p>
    <w:p>
      <w:pPr/>
      <w:r>
        <w:rPr>
          <w:lang w:val="id_ID" w:bidi="id_ID"/>
        </w:rPr>
      </w:r>
      <w:r>
        <w:rPr>
          <w:lang w:val="id_ID" w:bidi="id_ID"/>
        </w:rPr>
        <w:t>Dalam budaya Anda, tindakan apa saja yang menunjukkan bahwa Anda telah menolak seseorang? Tindakan apa saja yang menunjukkan bahwa Allah telah menolak seseorang? Dalam budaya Anda, frasa apa yang dapat Anda gunakan untuk mengungkapkan mengebaskan debu dari kaki Anda?</w:t>
      </w:r>
    </w:p>
    <w:p>
      <w:pPr/>
      <w:r>
        <w:rPr>
          <w:lang w:val="id_ID" w:bidi="id_ID"/>
        </w:rPr>
      </w:r>
      <w:r>
        <w:rPr>
          <w:lang w:val="id_ID" w:bidi="id_ID"/>
        </w:rPr>
        <w:t xml:space="preserve">Para murid bersukacita dan penuh dengan Roh Kudus. Di sini, </w:t>
      </w:r>
      <w:r>
        <w:rPr>
          <w:b/>
          <w:lang w:val="id_ID" w:bidi="id_ID"/>
        </w:rPr>
        <w:t>para murid</w:t>
      </w:r>
      <w:r>
        <w:rPr>
          <w:lang w:val="id_ID" w:bidi="id_ID"/>
        </w:rPr>
        <w:t xml:space="preserve"> merujuk pada para pengikut Yesus di Antiokhia. </w:t>
      </w:r>
      <w:r>
        <w:rPr>
          <w:b/>
          <w:lang w:val="id_ID" w:bidi="id_ID"/>
        </w:rPr>
        <w:t>Roh Kudus</w:t>
      </w:r>
      <w:r>
        <w:rPr>
          <w:lang w:val="id_ID" w:bidi="id_ID"/>
        </w:rPr>
        <w:t xml:space="preserve"> adalah Roh Allah, diberikan kepada orang-orang yang berbalik dari dosa mereka dan kembali kepada Allah dengan percaya kepada Yesus. Lihat Daftar Kata Utama untuk lebih lanjut tentang </w:t>
      </w:r>
      <w:r>
        <w:rPr>
          <w:lang w:val="id_ID" w:bidi="id_ID"/>
        </w:rPr>
        <w:t>para murid</w:t>
      </w:r>
      <w:r>
        <w:rPr>
          <w:lang w:val="id_ID" w:bidi="id_ID"/>
        </w:rPr>
        <w:t xml:space="preserve"> dan </w:t>
      </w:r>
      <w:r>
        <w:rPr>
          <w:lang w:val="id_ID" w:bidi="id_ID"/>
        </w:rPr>
        <w:t>Roh Kudus</w:t>
      </w:r>
      <w:r>
        <w:rPr>
          <w:lang w:val="id_ID" w:bidi="id_ID"/>
        </w:rPr>
        <w:t xml:space="preserve"> Gunakan kata yang sama yang digunakan dalam kisah-kisah sebelumnya untuk para murid dan Roh Kudus</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teks tersebut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kutipan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14:1–7</w:t>
      </w:r>
      <w:r>
        <w:rPr>
          <w:lang w:val="id_ID" w:bidi="id_ID"/>
        </w:rPr>
      </w:r>
    </w:p>
    <w:p>
      <w:pPr>
        <w:pStyle w:val="Heading3"/>
      </w:pPr>
      <w:r>
        <w:rPr>
          <w:lang w:val="id_ID" w:bidi="id_ID"/>
        </w:rPr>
        <w:t>Dengar dan Renungkan</w:t>
      </w:r>
    </w:p>
    <w:p>
      <w:pPr/>
      <w:r>
        <w:rPr>
          <w:lang w:val="id_ID" w:bidi="id_ID"/>
        </w:rPr>
      </w:r>
      <w:r>
        <w:rPr>
          <w:lang w:val="id_ID" w:bidi="id_ID"/>
        </w:rPr>
        <w:t>Dengarkan Kisah Para Rasul 14:1–7 dan simpanlah dalam hatimu. Dengarkan teks ini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tidak Anda sukai atau tidak mengerti?</w:t>
      </w:r>
    </w:p>
    <w:p>
      <w:pPr>
        <w:pStyle w:val="ListBullet"/>
        <w:spacing w:line="240" w:lineRule="auto"/>
        <w:ind w:left="720"/>
      </w:pPr>
      <w:r>
        <w:rPr>
          <w:lang w:val="id_ID" w:bidi="id_ID"/>
        </w:rPr>
      </w:r>
      <w:r>
        <w:rPr>
          <w:lang w:val="id_ID" w:bidi="id_ID"/>
        </w:rPr>
        <w:t>Apa yang kisah ini sampaikan kepada kita tentang Allah atau Yesus?</w:t>
      </w:r>
    </w:p>
    <w:p>
      <w:pPr>
        <w:pStyle w:val="ListBullet"/>
        <w:spacing w:line="240" w:lineRule="auto"/>
        <w:ind w:left="720"/>
      </w:pPr>
      <w:r>
        <w:rPr>
          <w:lang w:val="id_ID" w:bidi="id_ID"/>
        </w:rPr>
      </w:r>
      <w:r>
        <w:rPr>
          <w:lang w:val="id_ID" w:bidi="id_ID"/>
        </w:rPr>
        <w:t>Apa yang dikisahkan cerita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dipahami.</w:t>
      </w:r>
    </w:p>
    <w:p>
      <w:pPr/>
      <w:r>
        <w:rPr>
          <w:lang w:val="id_ID" w:bidi="id_ID"/>
        </w:rPr>
      </w:r>
      <w:r>
        <w:rPr>
          <w:lang w:val="id_ID" w:bidi="id_ID"/>
        </w:rPr>
        <w:t>Dalam perikop sebelumnya, Paulus dan Barnabas menceritakan kabar baik tentang Yesus di Antiokhia, Pisidia. Namun, para pemimpin Yahudi tidak senang. Paulus dan Barnabas dianiaya dan dipaksa meninggalkan distrik itu. Mereka pergi ke Ikonium. Ikonium berada di wilayah Frigia, di dalam provinsi Romawi Galatia.</w:t>
      </w:r>
    </w:p>
    <w:p>
      <w:pPr/>
      <w:r>
        <w:rPr>
          <w:lang w:val="id_ID" w:bidi="id_ID"/>
        </w:rPr>
      </w:r>
      <w:r>
        <w:rPr>
          <w:lang w:val="id_ID" w:bidi="id_ID"/>
        </w:rPr>
        <w:t xml:space="preserve">Tunjukkan peta yang mencakup </w:t>
      </w:r>
      <w:r>
        <w:rPr>
          <w:lang w:val="id_ID" w:bidi="id_ID"/>
        </w:rPr>
        <w:t>Antiokhia Pisidia dan Ikonium, keduanya di wilayah Frigia; dan kota-kota Listra dan Derbe, keduanya di wilayah Likonia</w:t>
      </w:r>
      <w:r>
        <w:rPr>
          <w:lang w:val="id_ID" w:bidi="id_ID"/>
        </w:rPr>
        <w:t>.</w:t>
      </w:r>
    </w:p>
    <w:p>
      <w:pPr/>
      <w:r>
        <w:rPr>
          <w:lang w:val="id_ID" w:bidi="id_ID"/>
        </w:rPr>
      </w:r>
      <w:r>
        <w:rPr>
          <w:lang w:val="id_ID" w:bidi="id_ID"/>
        </w:rPr>
        <w:t>Dari titik ini, Lukas memberikan penjelasan singkat tentang perhentian Paulus dalam perjalanan misionarisnya. Ini mungkin karena Paulus mengajarkan pesan yang mirip dengan pesan yang ia berikan di Antiokhia, Pisidia. Juga, pesan Paulus memiliki efek yang serupa di setiap kota, ke mana pun ia pergi.</w:t>
      </w:r>
    </w:p>
    <w:p>
      <w:pPr/>
      <w:r>
        <w:rPr>
          <w:lang w:val="id_ID" w:bidi="id_ID"/>
        </w:rPr>
      </w:r>
      <w:r>
        <w:rPr>
          <w:lang w:val="id_ID" w:bidi="id_ID"/>
        </w:rPr>
        <w:t>Paulus dan Barnabas pergi ke Sinagoge di Ikonium terlebih dahulu, seperti yang mereka lakukan di Antiokhia Pisidia. Sinagoge adalah tempat orang Yahudi dan orang non-Yahudi yang percaya dan menyembah Allah bertemu untuk beribadah.</w:t>
      </w:r>
    </w:p>
    <w:p>
      <w:pPr/>
      <w:r>
        <w:rPr>
          <w:lang w:val="id_ID" w:bidi="id_ID"/>
        </w:rPr>
      </w:r>
      <w:r>
        <w:rPr>
          <w:lang w:val="id_ID" w:bidi="id_ID"/>
        </w:rPr>
        <w:t xml:space="preserve">Tunjukkan gambar </w:t>
      </w:r>
      <w:r>
        <w:rPr>
          <w:lang w:val="id_ID" w:bidi="id_ID"/>
        </w:rPr>
        <w:t>Sinagoge</w:t>
      </w:r>
      <w:r>
        <w:rPr>
          <w:lang w:val="id_ID" w:bidi="id_ID"/>
        </w:rPr>
        <w:t>.</w:t>
      </w:r>
    </w:p>
    <w:p>
      <w:pPr/>
      <w:r>
        <w:rPr>
          <w:lang w:val="id_ID" w:bidi="id_ID"/>
        </w:rPr>
      </w:r>
      <w:r>
        <w:rPr>
          <w:lang w:val="id_ID" w:bidi="id_ID"/>
        </w:rPr>
        <w:t>Orang-orang Yahudi dan orang-orang non-Yahudi yang percaya dan menyembah Allah tahu bahwa Allah akan mengutus seorang Juruselamat yang dijanjikan. Paulus mengatakan kepada mereka bahwa Juruselamat yang dijanjikan adalah Yesus, dan banyak dari mereka percaya. Ingat, Paulus mengatakan kepada orang-orang di Antiokhia, Pisidia bahwa mereka tidak dapat diselamatkan dengan menaati hukum Musa, tetapi hanya melalui Yesus. Paulus mungkin mengatakan sesuatu yang serupa di Ikonium. Beberapa orang Yahudi menjadi sangat marah. Mereka menggerakkan orang-orang non-Yahudi dan meracuni pikiran mereka terhadap saudara-saudara. Ini berarti orang-orang Yahudi yang marah menyebabkan banyak orang non-Yahudi menjadi marah dan pahit terhadap para pengikut Yesus. Saudara-saudara itu adalah Paulus, Barnabas, dan orang-orang percaya.</w:t>
      </w:r>
    </w:p>
    <w:p>
      <w:pPr/>
      <w:r>
        <w:rPr>
          <w:lang w:val="id_ID" w:bidi="id_ID"/>
        </w:rPr>
      </w:r>
      <w:r>
        <w:rPr>
          <w:lang w:val="id_ID" w:bidi="id_ID"/>
        </w:rPr>
        <w:t>Pikirkan tentang kisah dalam budaya Anda di mana sekelompok orang membuat orang lain melawan kelompok yang tidak mereka sukai. Dalam bahasa Anda, bagaimana Anda menggambarkan seseorang yang menyebabkan orang lain menjadi marah kepada seseorang yang tidak mereka sukai?</w:t>
      </w:r>
    </w:p>
    <w:p>
      <w:pPr/>
      <w:r>
        <w:rPr>
          <w:lang w:val="id_ID" w:bidi="id_ID"/>
        </w:rPr>
      </w:r>
      <w:r>
        <w:rPr>
          <w:lang w:val="id_ID" w:bidi="id_ID"/>
        </w:rPr>
        <w:t>Meskipun banyak orang menentang mereka, Paulus dan Barnabas mengakui bahwa mereka memiliki pekerjaan yang harus dilakukan. Orang-orang percaya yang baru harus diajarkan dan diperkuat dalam iman, seperti yang telah diperintahkan Yesus setelah bertemu dengan Paulus di jalan ke Damaskus. Paulus dan Barnabas berbicara dengan berani, mengandalkan Yesus tanpa takut. Ini mirip dengan ketika Petrus dan Yohanes terus berkhotbah dengan keberanian setelah diancam oleh para pemimpin Yahudi.</w:t>
      </w:r>
    </w:p>
    <w:p>
      <w:pPr/>
      <w:r>
        <w:rPr>
          <w:lang w:val="id_ID" w:bidi="id_ID"/>
        </w:rPr>
      </w:r>
      <w:r>
        <w:rPr>
          <w:lang w:val="id_ID" w:bidi="id_ID"/>
        </w:rPr>
        <w:t>Paulus dan Barnabas menyampaikan firman anugerah-Nya, atau pesan bahwa Allah menyelamatkan orang-orang yang tidak layak yang percaya kepada Yesus. Allah tidak menyelamatkan orang-orang yang berpikir bahwa mereka dapat menyenangkan-Nya dengan menaati hukum Yahudi. Yesus bersaksi, atau menjadi saksi tentang firman anugerah-Nya. Yesus membuktikan bahwa pesan Paulus dan Barnabas adalah benar. Yesus memungkinkan Paulus dan Barnabas untuk melakukan tanda-tanda dan keajaiban-keajaiban, atau mujizat-mujizat. Paulus dan Barnabas mungkin menyembuhkan orang-orang. Yesus sering menunjukkan kuasa-Nya melalui penyembuhan, dan sekarang Ia menunjukkan kuasa-Nya melalui Paulus dan Barnabas. Mujizat juga mendukung pesan Paulus bahwa keselamatan adalah melalui iman, bukan melalui menaati hukum Yahudi.</w:t>
      </w:r>
    </w:p>
    <w:p>
      <w:pPr/>
      <w:r>
        <w:rPr>
          <w:lang w:val="id_ID" w:bidi="id_ID"/>
        </w:rPr>
      </w:r>
      <w:r>
        <w:rPr>
          <w:lang w:val="id_ID" w:bidi="id_ID"/>
        </w:rPr>
        <w:t>Dalam budaya Anda, bagaimana seseorang membuktikan bahwa apa yang mereka katakan adalah benar? Bukti apa yang mereka berikan?</w:t>
      </w:r>
    </w:p>
    <w:p>
      <w:pPr/>
      <w:r>
        <w:rPr>
          <w:lang w:val="id_ID" w:bidi="id_ID"/>
        </w:rPr>
      </w:r>
      <w:r>
        <w:rPr>
          <w:lang w:val="id_ID" w:bidi="id_ID"/>
        </w:rPr>
        <w:t>Paulus dan Barnabas terus mengajar dan melakukan tanda-tanda. Sementara itu, orang-orang di kota berpihak. Beberapa percaya kepada pesan Paulus dan Barnabas, dan beberapa setuju dengan orang-orang Yahudi yang tidak percaya yang membuat orang-orang melawan Paulus dan Barnabas. Kelompok yang menentang Paulus dan Barnabas mungkin berubah menjadi perkumpulan orang yang beringas. Mereka membuat rencana untuk merajam Paulus dan Barnabas. Tetapi Paulus dan Barnabas mengetahui tentang rencana itu dan pergi ke wilayah Likonia. Mereka tidak melarikan diri karena takut, tetapi menggunakan kehati-hatian dan penilaian yang baik sehingga mereka dapat melanjutkan pekerjaan mereka. Paulus dan Barnabas melakukan perjalanan dengan bebas ke seluruh wilayah Lisaonia, termasuk kota-kota Listra dan Derbe. Listra berada sekitar 30 kilometer di selatan Ikonium, dan Derbe berada 96 kilometer lagi di selatan Listra.</w:t>
      </w:r>
    </w:p>
    <w:p>
      <w:pPr/>
      <w:r>
        <w:rPr>
          <w:lang w:val="id_ID" w:bidi="id_ID"/>
        </w:rPr>
      </w:r>
      <w:r>
        <w:rPr>
          <w:lang w:val="id_ID" w:bidi="id_ID"/>
        </w:rPr>
        <w:t xml:space="preserve">Tunjukkan peta yang mencakup </w:t>
      </w:r>
      <w:r>
        <w:rPr>
          <w:lang w:val="id_ID" w:bidi="id_ID"/>
        </w:rPr>
        <w:t>Antiokhia Pisidia dan Ikonium, keduanya di wilayah Frigia; dan kota-kota Listra dan Derbe, keduanya di wilayah Likonia</w:t>
      </w:r>
      <w:r>
        <w:rPr>
          <w:lang w:val="id_ID" w:bidi="id_ID"/>
        </w:rPr>
        <w:t>.</w:t>
      </w:r>
      <w:r>
        <w:rPr>
          <w:lang w:val="id_ID" w:bidi="id_ID"/>
        </w:rPr>
      </w:r>
    </w:p>
    <w:p>
      <w:pPr>
        <w:pStyle w:val="Heading3"/>
      </w:pPr>
      <w:r>
        <w:rPr>
          <w:lang w:val="id_ID" w:bidi="id_ID"/>
        </w:rPr>
        <w:t>Menjelaskan Adegan</w:t>
      </w:r>
    </w:p>
    <w:p>
      <w:pPr/>
      <w:r>
        <w:rPr>
          <w:lang w:val="id_ID" w:bidi="id_ID"/>
        </w:rPr>
      </w:r>
      <w:r>
        <w:rPr>
          <w:lang w:val="id_ID" w:bidi="id_ID"/>
        </w:rPr>
        <w:t>Dengarkan teksnya sekali lagi dalam versi yang paling mudah dimengerti.</w:t>
      </w:r>
    </w:p>
    <w:p>
      <w:pPr/>
      <w:r>
        <w:rPr>
          <w:lang w:val="id_ID" w:bidi="id_ID"/>
        </w:rPr>
      </w:r>
      <w:r>
        <w:rPr>
          <w:lang w:val="id_ID" w:bidi="id_ID"/>
        </w:rPr>
        <w:t>Dalam sesi ini, Anda akan membantu kelompok memvisualisasikan kisah ini. Anda akan membantu kelompok menentukan adegan, latar, dan karakter dari kisah ini.</w:t>
      </w:r>
    </w:p>
    <w:p>
      <w:pPr/>
      <w:r>
        <w:rPr>
          <w:lang w:val="id_ID" w:bidi="id_ID"/>
        </w:rPr>
      </w:r>
      <w:r>
        <w:rPr>
          <w:lang w:val="id_ID" w:bidi="id_ID"/>
        </w:rPr>
        <w:t>Kisah ini memiliki tiga adegan.</w:t>
      </w:r>
    </w:p>
    <w:p>
      <w:pPr/>
      <w:r>
        <w:rPr>
          <w:lang w:val="id_ID" w:bidi="id_ID"/>
        </w:rPr>
      </w:r>
      <w:r>
        <w:rPr>
          <w:b/>
          <w:lang w:val="id_ID" w:bidi="id_ID"/>
        </w:rPr>
        <w:t>Adegan pertama:</w:t>
      </w:r>
      <w:r>
        <w:rPr>
          <w:lang w:val="id_ID" w:bidi="id_ID"/>
        </w:rPr>
        <w:t xml:space="preserve"> Di Ikonium, Paulus dan Barnabas mengajarkan kabar baik tentang Yesus di Sinagoge. Banyak orang Yahudi dan orang-orang non-Yahudi, atau orang-orang Yunani, percaya kepada Yesus. Orang-orang Yahudi yang tidak percaya membuat orang-orang non-Yahudi kesal dan membuat mereka melawan Paulus dan Barnabas.</w:t>
      </w:r>
    </w:p>
    <w:p>
      <w:pPr/>
      <w:r>
        <w:rPr>
          <w:lang w:val="id_ID" w:bidi="id_ID"/>
        </w:rPr>
      </w:r>
      <w:r>
        <w:rPr>
          <w:b/>
          <w:lang w:val="id_ID" w:bidi="id_ID"/>
        </w:rPr>
        <w:t>Adegan kedua:</w:t>
      </w:r>
      <w:r>
        <w:rPr>
          <w:lang w:val="id_ID" w:bidi="id_ID"/>
        </w:rPr>
        <w:t xml:space="preserve"> Paulus dan Barnabas tinggal lama mengajar dan melakukan mujizat dengan kuasa Allah. Beberapa orang di Ikonium setuju dengan Paulus dan Barnabas. Yang lain setuju dengan orang-orang Yahudi yang menentang Paulus dan Barnabas.</w:t>
      </w:r>
    </w:p>
    <w:p>
      <w:pPr/>
      <w:r>
        <w:rPr>
          <w:lang w:val="id_ID" w:bidi="id_ID"/>
        </w:rPr>
      </w:r>
      <w:r>
        <w:rPr>
          <w:b/>
          <w:lang w:val="id_ID" w:bidi="id_ID"/>
        </w:rPr>
        <w:t>Adegan ketiga:</w:t>
      </w:r>
      <w:r>
        <w:rPr>
          <w:lang w:val="id_ID" w:bidi="id_ID"/>
        </w:rPr>
        <w:t xml:space="preserve"> Orang-orang non-Yahudi yang tidak percaya, orang-orang Yahudi, dan para pemimpin mereka membuat rencana untuk menyakiti dan merajam Paulus dan Barnabas. Paulus dan Barnabas mengetahuinya dan pergi ke Listra, Derbe, dan daerah-daerah lain di wilayah Likonia. Mereka terus memberitakan kabar baik tentang Yesus ke mana pun mereka pergi.</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Barnabas</w:t>
      </w:r>
    </w:p>
    <w:p>
      <w:pPr>
        <w:pStyle w:val="ListBullet"/>
        <w:spacing w:line="240" w:lineRule="auto"/>
        <w:ind w:left="720"/>
      </w:pPr>
      <w:r>
        <w:rPr>
          <w:lang w:val="id_ID" w:bidi="id_ID"/>
        </w:rPr>
      </w:r>
      <w:r>
        <w:rPr>
          <w:lang w:val="id_ID" w:bidi="id_ID"/>
        </w:rPr>
        <w:t>Orang-orang Yahudi</w:t>
      </w:r>
    </w:p>
    <w:p>
      <w:pPr>
        <w:pStyle w:val="ListBullet"/>
        <w:spacing w:line="240" w:lineRule="auto"/>
        <w:ind w:left="720"/>
      </w:pPr>
      <w:r>
        <w:rPr>
          <w:lang w:val="id_ID" w:bidi="id_ID"/>
        </w:rPr>
      </w:r>
      <w:r>
        <w:rPr>
          <w:lang w:val="id_ID" w:bidi="id_ID"/>
        </w:rPr>
        <w:t>Orang-orang Yunani (atau non-Yahudi) yang percaya dan menyembah Allah</w:t>
      </w:r>
    </w:p>
    <w:p>
      <w:pPr>
        <w:pStyle w:val="ListBullet"/>
        <w:spacing w:line="240" w:lineRule="auto"/>
        <w:ind w:left="720"/>
      </w:pPr>
      <w:r>
        <w:rPr>
          <w:lang w:val="id_ID" w:bidi="id_ID"/>
        </w:rPr>
      </w:r>
      <w:r>
        <w:rPr>
          <w:lang w:val="id_ID" w:bidi="id_ID"/>
        </w:rPr>
        <w:t>Orang-orang bukan Yahudi, juga disebut orang-orang Yunani atau non-Yahudi</w:t>
      </w:r>
    </w:p>
    <w:p>
      <w:pPr>
        <w:pStyle w:val="ListBullet"/>
        <w:spacing w:line="240" w:lineRule="auto"/>
        <w:ind w:left="720"/>
      </w:pPr>
      <w:r>
        <w:rPr>
          <w:lang w:val="id_ID" w:bidi="id_ID"/>
        </w:rPr>
      </w:r>
      <w:r>
        <w:rPr>
          <w:lang w:val="id_ID" w:bidi="id_ID"/>
        </w:rPr>
        <w:t>Orang Yahudi dan non-Yahudi yang percaya bahwa Yesus adalah Juruselamat yang dijanjikan</w:t>
      </w:r>
    </w:p>
    <w:p>
      <w:pPr>
        <w:pStyle w:val="ListBullet"/>
        <w:spacing w:line="240" w:lineRule="auto"/>
        <w:ind w:left="720"/>
      </w:pPr>
      <w:r>
        <w:rPr>
          <w:lang w:val="id_ID" w:bidi="id_ID"/>
        </w:rPr>
      </w:r>
      <w:r>
        <w:rPr>
          <w:lang w:val="id_ID" w:bidi="id_ID"/>
        </w:rPr>
        <w:t>Para pemimpin orang Yahudi dan non-Yahudi di Ikonium</w:t>
      </w:r>
    </w:p>
    <w:p>
      <w:pPr>
        <w:pStyle w:val="ListBullet"/>
        <w:spacing w:line="240" w:lineRule="auto"/>
        <w:ind w:left="720"/>
      </w:pPr>
      <w:r>
        <w:rPr>
          <w:lang w:val="id_ID" w:bidi="id_ID"/>
        </w:rPr>
      </w:r>
      <w:r>
        <w:rPr>
          <w:lang w:val="id_ID" w:bidi="id_ID"/>
        </w:rPr>
        <w:t>Orang-orang yang tinggal di Listra, Derbe, dan daerah-daerah lain di Likonia</w:t>
      </w:r>
    </w:p>
    <w:p>
      <w:pPr/>
      <w:r>
        <w:rPr>
          <w:lang w:val="id_ID" w:bidi="id_ID"/>
        </w:rPr>
      </w:r>
      <w:r>
        <w:rPr>
          <w:lang w:val="id_ID" w:bidi="id_ID"/>
        </w:rPr>
        <w:t xml:space="preserve">Dalam sesi ini, minta kelompok untuk membuat papan cerita, membuat 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Paulus dan Barnabas dianiaya di Antiokhia Pisidia dan harus pergi. Mereka pergi ke Ikonium, tempat kisah ini terjadi dan adegan pertama dimulai. Banyak orang Yunani tinggal di sini, serta beberapa orang Yahudi dan orang Romawi.</w:t>
      </w:r>
    </w:p>
    <w:p>
      <w:pPr/>
      <w:r>
        <w:rPr>
          <w:lang w:val="id_ID" w:bidi="id_ID"/>
        </w:rPr>
      </w:r>
      <w:r>
        <w:rPr>
          <w:lang w:val="id_ID" w:bidi="id_ID"/>
        </w:rPr>
        <w:t>Penting untuk dicatat bahwa beberapa terjemahan memulai perikop ini dengan, "Hal yang sama terjadi di Ikonium." Paulus dan Barnabas memiliki pengalaman yang sama di Ikonium seperti yang mereka alami di Antiokhia. Terjemahan-terjemahan lain hanya mengatakan bahwa mereka pergi "seperti biasa" ke Sinagoge, yang menunjukkan pola mereka pergi ke Sinagoge lebih dulu.</w:t>
      </w:r>
    </w:p>
    <w:p>
      <w:pPr/>
      <w:r>
        <w:rPr>
          <w:lang w:val="id_ID" w:bidi="id_ID"/>
        </w:rPr>
      </w:r>
      <w:r>
        <w:rPr>
          <w:lang w:val="id_ID" w:bidi="id_ID"/>
        </w:rPr>
        <w:t>Penting untuk dicatat bahwa Paulus dan Barnabas berbicara dengan efektif, atau dengan meyakinkan. Mereka berbicara sedemikian rupa sehingga sejumlah besar orang Yahudi dan orang-orang Yunani percaya kepada Yesus. Orang-orang Yunani adalah orang-orang bukan Yahudi, atau non-Yahudi, yang keluarganya berasal dari Yunani. Namun, Lukas mungkin merujuk pada semua orang non-Yahudi, karena orang-orang Yunani bukan satu-satunya non-Yahudi yang tinggal di Ikonium. Di sini, "sejumlah besar orang" mungkin berarti beberapa ratus.</w:t>
      </w:r>
    </w:p>
    <w:p>
      <w:pPr/>
      <w:r>
        <w:rPr>
          <w:lang w:val="id_ID" w:bidi="id_ID"/>
        </w:rPr>
      </w:r>
      <w:r>
        <w:rPr>
          <w:lang w:val="id_ID" w:bidi="id_ID"/>
        </w:rPr>
        <w:t>Orang-orang Yahudi yang tidak percaya menggerakkan orang-orang non-Yahudi. Mereka meracuni pikiran mereka terhadap saudara-saudara, yaitu Paulus, Barnabas, dan mereka yang percaya kepada Yesus. Ini berarti orang-orang Yahudi mengubah perasaan orang-orang non-Yahudi terhadap orang-orang percaya, atau menyebabkan mereka marah kepada orang-orang percaya.</w:t>
      </w:r>
    </w:p>
    <w:p>
      <w:pPr/>
      <w:r>
        <w:rPr>
          <w:lang w:val="id_ID" w:bidi="id_ID"/>
        </w:rPr>
      </w:r>
      <w:r>
        <w:rPr>
          <w:lang w:val="id_ID" w:bidi="id_ID"/>
        </w:rPr>
        <w:t>Adegan kedua dimulai dengan kata penghubung, seperti "oleh karena itu" atau "jadi." Kata penghubung menunjukkan bahwa karena banyak orang di Ikonium percaya kepada Yesus, Paulus dan Barnabas tinggal lama untuk mengajar mereka. Di sini, "waktu yang lama" mungkin merujuk pada beberapa minggu. Paulus dan Barnabas mengandalkan Yesus untuk mengajarkan firman anugerah-Nya dengan berani, tanpa takut. "Nya" di atas merujuk pada Tuhan Yesus. Yesus menegaskan bahwa firman anugerah-Nya adalah benar. Yesus memberikan tanda-tanda dan keajaiban-keajaiban yang dilakukan dengan tangan mereka. "Dengan tangan mereka" adalah ungkapan yang berarti Yesus memungkinkan Paulus dan Barnabas untuk melakukan mujizat.</w:t>
      </w:r>
    </w:p>
    <w:p>
      <w:pPr/>
      <w:r>
        <w:rPr>
          <w:lang w:val="id_ID" w:bidi="id_ID"/>
        </w:rPr>
      </w:r>
      <w:r>
        <w:rPr>
          <w:lang w:val="id_ID" w:bidi="id_ID"/>
        </w:rPr>
        <w:t>Dalam adegan ketiga, orang-orang yang menolak untuk percaya kepada pesan Paulus dan Barnabas berpihak kepada, atau setuju dengan, orang-orang Yahudi yang tidak percaya. Kelompok ini mungkin tumbuh menjadi kumpulan orang yang beringas. Ada perencanaan rahasia di antara orang-orang non-Yahudi, orang-orang Yahudi yang tidak percaya, dan para pemimpin mereka. "Rencana rahasia" adalah cara untuk mengatakan bahwa mereka berencana untuk melakukan sesuatu yang buruk, dalam hal ini untuk menyakiti dan merajam Paulus dan Barnabas. Merajam adalah metode Yahudi untuk membunuh orang, jadi mungkin hanya para pemimpin Yahudi yang terlibat. Namun, "para pemimpin" juga dapat mencakup orang-orang non-Yahudi yang memerintah kota itu.</w:t>
      </w:r>
    </w:p>
    <w:p>
      <w:pPr/>
      <w:r>
        <w:rPr>
          <w:lang w:val="id_ID" w:bidi="id_ID"/>
        </w:rPr>
      </w:r>
      <w:r>
        <w:rPr>
          <w:lang w:val="id_ID" w:bidi="id_ID"/>
        </w:rPr>
        <w:t>Paulus dan Barnabas mengetahui tentang rencana itu dan pergi ke Listra dan Derbe, kota-kota di wilayah Likonia. Listra dan Derbe adalah satu-satunya kota besar di wilayah itu. Paulus dan Barnabas membagikan kabar baik tentang Yesus di kota-kota yang lebih kecil dan pedesaan di Likonia. Mereka mungkin bergerak dengan bebas di sekitar wilayah itu.</w:t>
      </w:r>
    </w:p>
    <w:p>
      <w:pPr/>
      <w:r>
        <w:rPr>
          <w:lang w:val="id_ID" w:bidi="id_ID"/>
        </w:rPr>
      </w:r>
      <w:r>
        <w:rPr>
          <w:lang w:val="id_ID" w:bidi="id_ID"/>
        </w:rPr>
        <w:t xml:space="preserve">Tunjukkan peta yang mencakup </w:t>
      </w:r>
      <w:r>
        <w:rPr>
          <w:lang w:val="id_ID" w:bidi="id_ID"/>
        </w:rPr>
        <w:t>Antiokhia Pisidia dan Ikonium, keduanya di wilayah Frigia; dan kota-kota Listra dan Derbe, keduanya di wilayah Likonia</w:t>
      </w:r>
      <w:r>
        <w:rPr>
          <w:lang w:val="id_ID" w:bidi="id_ID"/>
        </w:rPr>
        <w:t>.</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tiga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Barnabas</w:t>
      </w:r>
    </w:p>
    <w:p>
      <w:pPr>
        <w:pStyle w:val="ListBullet"/>
        <w:spacing w:line="240" w:lineRule="auto"/>
        <w:ind w:left="720"/>
      </w:pPr>
      <w:r>
        <w:rPr>
          <w:lang w:val="id_ID" w:bidi="id_ID"/>
        </w:rPr>
      </w:r>
      <w:r>
        <w:rPr>
          <w:lang w:val="id_ID" w:bidi="id_ID"/>
        </w:rPr>
        <w:t>Orang-orang Yahudi</w:t>
      </w:r>
    </w:p>
    <w:p>
      <w:pPr>
        <w:pStyle w:val="ListBullet"/>
        <w:spacing w:line="240" w:lineRule="auto"/>
        <w:ind w:left="720"/>
      </w:pPr>
      <w:r>
        <w:rPr>
          <w:lang w:val="id_ID" w:bidi="id_ID"/>
        </w:rPr>
      </w:r>
      <w:r>
        <w:rPr>
          <w:lang w:val="id_ID" w:bidi="id_ID"/>
        </w:rPr>
        <w:t>Orang-orang Yunani (atau non-Yahudi) yang percaya kepada dan menyembah Allah</w:t>
      </w:r>
    </w:p>
    <w:p>
      <w:pPr>
        <w:pStyle w:val="ListBullet"/>
        <w:spacing w:line="240" w:lineRule="auto"/>
        <w:ind w:left="720"/>
      </w:pPr>
      <w:r>
        <w:rPr>
          <w:lang w:val="id_ID" w:bidi="id_ID"/>
        </w:rPr>
      </w:r>
      <w:r>
        <w:rPr>
          <w:lang w:val="id_ID" w:bidi="id_ID"/>
        </w:rPr>
        <w:t>Orang-orang bukan Yahudi, juga disebut orang-orang Yunani atau non-Yahudi</w:t>
      </w:r>
    </w:p>
    <w:p>
      <w:pPr>
        <w:pStyle w:val="ListBullet"/>
        <w:spacing w:line="240" w:lineRule="auto"/>
        <w:ind w:left="720"/>
      </w:pPr>
      <w:r>
        <w:rPr>
          <w:lang w:val="id_ID" w:bidi="id_ID"/>
        </w:rPr>
      </w:r>
      <w:r>
        <w:rPr>
          <w:lang w:val="id_ID" w:bidi="id_ID"/>
        </w:rPr>
        <w:t>Orang Yahudi dan non-Yahudi yang percaya bahwa Yesus adalah Juruselamat yang dijanjikan</w:t>
      </w:r>
    </w:p>
    <w:p>
      <w:pPr>
        <w:pStyle w:val="ListBullet"/>
        <w:spacing w:line="240" w:lineRule="auto"/>
        <w:ind w:left="720"/>
      </w:pPr>
      <w:r>
        <w:rPr>
          <w:lang w:val="id_ID" w:bidi="id_ID"/>
        </w:rPr>
      </w:r>
      <w:r>
        <w:rPr>
          <w:lang w:val="id_ID" w:bidi="id_ID"/>
        </w:rPr>
        <w:t>Para pemimpin orang Yahudi dan non-Yahudi di Ikonium</w:t>
      </w:r>
    </w:p>
    <w:p>
      <w:pPr>
        <w:pStyle w:val="ListBullet"/>
        <w:spacing w:line="240" w:lineRule="auto"/>
        <w:ind w:left="720"/>
      </w:pPr>
      <w:r>
        <w:rPr>
          <w:lang w:val="id_ID" w:bidi="id_ID"/>
        </w:rPr>
      </w:r>
      <w:r>
        <w:rPr>
          <w:lang w:val="id_ID" w:bidi="id_ID"/>
        </w:rPr>
        <w:t>Orang-orang yang tinggal di Listra dan Derbe</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kelompok untuk mengingat bagian-bagian kisah tersebut.</w:t>
      </w:r>
    </w:p>
    <w:p>
      <w:pPr/>
      <w:r>
        <w:rPr>
          <w:lang w:val="id_ID" w:bidi="id_ID"/>
        </w:rPr>
      </w:r>
      <w:r>
        <w:rPr>
          <w:lang w:val="id_ID" w:bidi="id_ID"/>
        </w:rPr>
        <w:t>Saat kelompok memerankan kisah ini untuk kedua kalinya, hentikan mereka pada bagian-bagian tertentu.</w:t>
      </w:r>
    </w:p>
    <w:p>
      <w:pPr/>
      <w:r>
        <w:rPr>
          <w:lang w:val="id_ID" w:bidi="id_ID"/>
        </w:rPr>
      </w:r>
      <w:r>
        <w:rPr>
          <w:lang w:val="id_ID" w:bidi="id_ID"/>
        </w:rPr>
        <w:t>Setelah dipaksa meninggalkan Antiokhia Pisidia, Paulus dan Barnabas tiba di Ikonium. Mereka pergi ke Sinagoge terlebih dahulu, seperti biasa. Mereka berbicara sangat baik sehingga banyak orang di Sinagoge percaya kepada Yesus—baik orang Yahudi maupun orang-orang Yunani yang percaya dan menyembah Allah.</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para aktor yang memerankan Paulus dan Barnabas, "Bagaimana perasaan kalian?" Anda mungkin mendengar hal-hal seperti, "Sangat bersukacita karena kesetiaan Allah," "Senang bagi orang-orang percaya," dan "Senang kami datang ke sini."</w:t>
      </w:r>
    </w:p>
    <w:p>
      <w:pPr>
        <w:pStyle w:val="ListBullet"/>
        <w:spacing w:line="240" w:lineRule="auto"/>
        <w:ind w:left="720"/>
      </w:pPr>
      <w:r>
        <w:rPr>
          <w:lang w:val="id_ID" w:bidi="id_ID"/>
        </w:rPr>
      </w:r>
      <w:r>
        <w:rPr>
          <w:lang w:val="id_ID" w:bidi="id_ID"/>
        </w:rPr>
        <w:t>Tanyakan kepada orang-orang percaya yang baru, "Bagaimana perasaan kalian?" Anda mungkin mendengar hal-hal seperti, "Kagum kepada Juruselamat yang Dijanjikan telah datang," "Bersyukur atas pesan," dan "Dibebaskan dari hukum Yahudi."</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Di Sinagoge ada banyak orang Yahudi yang menolak untuk percaya kepada pesan Paulus dan Barnabas tentang Yesus. Mereka berbicara kepada orang-orang non-Yahudi untuk membuat mereka melawan Paulus dan Barnabas.</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orang-orang Yahudi yang tidak percaya, "Bagaimana perasaan kalian?" Anda mungkin mendengar hal-hal seperti, "Marah," "Terhina," dan "Membenci."</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Karena ada begitu banyak pengikut baru Yesus, Paulus dan Barnabas menghabiskan waktu lama di Ikonium. Mereka mengajar dengan berani dan mengandalkan Yesus. Yesus membuktikan bahwa pesan Paulus dan Barnabas tentang anugerah adalah benar dengan memberikan Paulus dan Barnabas kemampuan untuk melakukan mujizat.</w:t>
      </w:r>
    </w:p>
    <w:p>
      <w:pPr>
        <w:pStyle w:val="ListBullet"/>
        <w:spacing w:line="240" w:lineRule="auto"/>
        <w:ind w:left="720"/>
      </w:pPr>
      <w:r>
        <w:rPr>
          <w:lang w:val="id_ID" w:bidi="id_ID"/>
        </w:rPr>
      </w:r>
      <w:r>
        <w:rPr>
          <w:lang w:val="id_ID" w:bidi="id_ID"/>
        </w:rPr>
        <w:t>Hentikan adegan tersebut.</w:t>
      </w:r>
    </w:p>
    <w:p>
      <w:pPr>
        <w:pStyle w:val="ListBullet"/>
        <w:spacing w:line="240" w:lineRule="auto"/>
        <w:ind w:left="720"/>
      </w:pPr>
      <w:r>
        <w:rPr>
          <w:lang w:val="id_ID" w:bidi="id_ID"/>
        </w:rPr>
      </w:r>
      <w:r>
        <w:rPr>
          <w:lang w:val="id_ID" w:bidi="id_ID"/>
        </w:rPr>
        <w:t>Tanyakan kepada orang-orang Yahudi dan non-Yahudi yang percaya kepada Yesus, "Bagaimana perasaan Anda?" Anda mungkin mendengar hal-hal seperti, "Kagum," "Yakin," dan "Terdorong."</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Kota itu terpecah menjadi dua kelompok. Beberapa orang setuju dengan pesan Paulus dan Barnabas, dan beberapa orang setuju dengan orang-orang Yahudi yang tidak percaya. Orang-orang yang menentang Paulus dan Barnabas membuat rencana rahasia untuk menyakiti dan merajam Paulus dan Barnabas.</w:t>
      </w:r>
    </w:p>
    <w:p>
      <w:pPr>
        <w:pStyle w:val="ListBullet"/>
        <w:spacing w:line="240" w:lineRule="auto"/>
        <w:ind w:left="720"/>
      </w:pPr>
      <w:r>
        <w:rPr>
          <w:lang w:val="id_ID" w:bidi="id_ID"/>
        </w:rPr>
      </w:r>
      <w:r>
        <w:rPr>
          <w:lang w:val="id_ID" w:bidi="id_ID"/>
        </w:rPr>
        <w:t>Hentikan adegan tersebut.</w:t>
      </w:r>
    </w:p>
    <w:p>
      <w:pPr>
        <w:pStyle w:val="ListBullet"/>
        <w:spacing w:line="240" w:lineRule="auto"/>
        <w:ind w:left="720"/>
      </w:pPr>
      <w:r>
        <w:rPr>
          <w:lang w:val="id_ID" w:bidi="id_ID"/>
        </w:rPr>
      </w:r>
      <w:r>
        <w:rPr>
          <w:lang w:val="id_ID" w:bidi="id_ID"/>
        </w:rPr>
        <w:t>Tanyakan kepada orang-orang Yahudi yang tidak percaya dan orang-orang non-Yahudi, "Bagaimana perasaan kalian?" Anda mungkin mendengar hal-hal seperti, "Siap menyingkirkan orang-orang ini," dan "Kesal dengan perubahan di kota kita," dan "Iri dengan orang-orang mengikuti Paulus dan Barnabas."</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Paulus dan Barnabas mengetahui tentang rencana untuk menyakiti dan merajam mereka. Paulus dan Barnabas pergi ke wilayah terdekat dari Likonia. Paulus dan Barnabas mengunjungi kota-kota Listra, Derbe, dan daerah-daerah yang lebih kecil lainnya di Likonia. Ke mana pun mereka pergi, mereka terus memberitakan kabar baik tentang Yesus.</w:t>
      </w:r>
    </w:p>
    <w:p>
      <w:pPr>
        <w:pStyle w:val="ListBullet"/>
        <w:spacing w:line="240" w:lineRule="auto"/>
        <w:ind w:left="720"/>
      </w:pPr>
      <w:r>
        <w:rPr>
          <w:lang w:val="id_ID" w:bidi="id_ID"/>
        </w:rPr>
      </w:r>
      <w:r>
        <w:rPr>
          <w:lang w:val="id_ID" w:bidi="id_ID"/>
        </w:rPr>
        <w:t>Hentikan adegan tersebut.</w:t>
      </w:r>
    </w:p>
    <w:p>
      <w:pPr>
        <w:pStyle w:val="ListBullet"/>
        <w:spacing w:line="240" w:lineRule="auto"/>
        <w:ind w:left="720"/>
      </w:pPr>
      <w:r>
        <w:rPr>
          <w:lang w:val="id_ID" w:bidi="id_ID"/>
        </w:rPr>
      </w:r>
      <w:r>
        <w:rPr>
          <w:lang w:val="id_ID" w:bidi="id_ID"/>
        </w:rPr>
        <w:t>Tanyakan kepada Paulus dan Barnabas, "Bagaimana perasaan Anda?" Anda mungkin mendengar hal-hal seperti, "Percaya kepada rencana Allah," "Bersyukur atas kesempatan untuk mengajar orang lain," dan "Bersemangat tentang apa yang akan Allah lakukan di sini."</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dipahami.</w:t>
      </w:r>
    </w:p>
    <w:p>
      <w:pPr/>
      <w:r>
        <w:rPr>
          <w:lang w:val="id_ID" w:bidi="id_ID"/>
        </w:rPr>
      </w:r>
      <w:r>
        <w:rPr>
          <w:lang w:val="id_ID" w:bidi="id_ID"/>
        </w:rPr>
        <w:t xml:space="preserve">Di Ikonium, Paulus dan Barnabas pergi ke Sinagoge Yahudi. Mereka membagikan pesan mereka tentang Yesus. Banyak orang Yahudi dan orang-orang Yunani percaya. </w:t>
      </w:r>
      <w:r>
        <w:rPr>
          <w:b/>
          <w:lang w:val="id_ID" w:bidi="id_ID"/>
        </w:rPr>
        <w:t>Sinagoge</w:t>
      </w:r>
      <w:r>
        <w:rPr>
          <w:lang w:val="id_ID" w:bidi="id_ID"/>
        </w:rPr>
        <w:t xml:space="preserve"> adalah tempat di mana orang Yahudi dan non-Yahudi yang percaya dan menyembah Allah bertemu untuk beribadah. Tunjukkan gambar </w:t>
      </w:r>
      <w:r>
        <w:rPr>
          <w:lang w:val="id_ID" w:bidi="id_ID"/>
        </w:rPr>
        <w:t>Sinagoge</w:t>
      </w:r>
      <w:r>
        <w:rPr>
          <w:lang w:val="id_ID" w:bidi="id_ID"/>
        </w:rPr>
        <w:t xml:space="preserve">. </w:t>
      </w:r>
      <w:r>
        <w:rPr>
          <w:b/>
          <w:lang w:val="id_ID" w:bidi="id_ID"/>
        </w:rPr>
        <w:t>Orang Yahudi</w:t>
      </w:r>
      <w:r>
        <w:rPr>
          <w:lang w:val="id_ID" w:bidi="id_ID"/>
        </w:rPr>
        <w:t xml:space="preserve"> adalah orang-orang keturunan dari anak Abraham, Ishak. Lihat Daftar Kata Utama untuk lebih lanjut tentang </w:t>
      </w:r>
      <w:r>
        <w:rPr>
          <w:lang w:val="id_ID" w:bidi="id_ID"/>
        </w:rPr>
        <w:t>sinagoge</w:t>
      </w:r>
      <w:r>
        <w:rPr>
          <w:lang w:val="id_ID" w:bidi="id_ID"/>
        </w:rPr>
        <w:t xml:space="preserve"> dan orang-orang </w:t>
      </w:r>
      <w:r>
        <w:rPr>
          <w:lang w:val="id_ID" w:bidi="id_ID"/>
        </w:rPr>
        <w:t>Yahudi</w:t>
      </w:r>
      <w:r>
        <w:rPr>
          <w:lang w:val="id_ID" w:bidi="id_ID"/>
        </w:rPr>
        <w:t xml:space="preserve">. Gunakan kata yang sama yang digunakan dalam kisah-kisah sebelumnya untuk sinagoge dan orang-orang Yahudi. </w:t>
      </w:r>
      <w:r>
        <w:rPr>
          <w:b/>
          <w:lang w:val="id_ID" w:bidi="id_ID"/>
        </w:rPr>
        <w:t>Orang-orang Yunani</w:t>
      </w:r>
      <w:r>
        <w:rPr>
          <w:lang w:val="id_ID" w:bidi="id_ID"/>
        </w:rPr>
        <w:t xml:space="preserve"> adalah non-Yahudi yang keluarganya berasal dari Yunani. Namun, Lukas bisa merujuk pada orang-orang non-Yahudi lainnya di Sinagoge, bukan hanya orang-orang Yunani.</w:t>
      </w:r>
    </w:p>
    <w:p>
      <w:pPr/>
      <w:r>
        <w:rPr>
          <w:lang w:val="id_ID" w:bidi="id_ID"/>
        </w:rPr>
      </w:r>
      <w:r>
        <w:rPr>
          <w:lang w:val="id_ID" w:bidi="id_ID"/>
        </w:rPr>
        <w:t xml:space="preserve">Orang-orang Yahudi yang tidak percaya "membangkitkan dan meracuni pikiran" dari orang-orang bukan Yahudi terhadap para saudara. </w:t>
      </w:r>
      <w:r>
        <w:rPr>
          <w:b/>
          <w:lang w:val="id_ID" w:bidi="id_ID"/>
        </w:rPr>
        <w:t>Menghasut dan meracuni pikiran mereka</w:t>
      </w:r>
      <w:r>
        <w:rPr>
          <w:lang w:val="id_ID" w:bidi="id_ID"/>
        </w:rPr>
        <w:t xml:space="preserve"> berarti orang-orang Yahudi menyebabkan orang-orang bukan Yahudi menjadi kejam dan berpikir untuk mengancam para pengikut Yesus. Mereka mengubah perasaan mereka terhadap orang-orang percaya dengan cara yang jahat. Di sini, para </w:t>
      </w:r>
      <w:r>
        <w:rPr>
          <w:b/>
          <w:lang w:val="id_ID" w:bidi="id_ID"/>
        </w:rPr>
        <w:t>saudara</w:t>
      </w:r>
      <w:r>
        <w:rPr>
          <w:lang w:val="id_ID" w:bidi="id_ID"/>
        </w:rPr>
        <w:t xml:space="preserve"> merujuk pada Paulus, Barnabas, dan semua orang percaya lainnya di Ikonium. </w:t>
      </w:r>
      <w:r>
        <w:rPr>
          <w:b/>
          <w:lang w:val="id_ID" w:bidi="id_ID"/>
        </w:rPr>
        <w:t>Bangsa-bangsa lain</w:t>
      </w:r>
      <w:r>
        <w:rPr>
          <w:lang w:val="id_ID" w:bidi="id_ID"/>
        </w:rPr>
        <w:t xml:space="preserve"> adalah orang-orang yang bukan orang Yahudi. Mereka bukan keturunan Abraham. Lihat Daftar Kata Utama untuk lebih lanjut tentang orang-orang bukan </w:t>
      </w:r>
      <w:r>
        <w:rPr>
          <w:lang w:val="id_ID" w:bidi="id_ID"/>
        </w:rPr>
        <w:t>Yahudi</w:t>
      </w:r>
      <w:r>
        <w:rPr>
          <w:lang w:val="id_ID" w:bidi="id_ID"/>
        </w:rPr>
        <w:t>. Gunakan kata yang sama yang digunakan dalam kisah-kisah sebelumnya untuk orang-orang bukan Yahudi.</w:t>
      </w:r>
    </w:p>
    <w:p>
      <w:pPr/>
      <w:r>
        <w:rPr>
          <w:lang w:val="id_ID" w:bidi="id_ID"/>
        </w:rPr>
      </w:r>
      <w:r>
        <w:rPr>
          <w:lang w:val="id_ID" w:bidi="id_ID"/>
        </w:rPr>
        <w:t xml:space="preserve">Mereka tinggal di sana lama. Di sini, beberapa terjemahan mengatakan "para rasul," tetapi baik "mereka" maupun "para rasul" merujuk pada Paulus dan Barnabas. Paulus dan Barnabas adalah wakil dan utusan Yesus. Mereka berbicara dengan berani, mengandalkan Tuhan. Tuhan bersaksi, atau membuktikan bahwa pesan mereka tentang anugerah-Nya benar dengan memungkinkan mereka untuk melakukan tanda-tanda dan keajaiban. Di sini, </w:t>
      </w:r>
      <w:r>
        <w:rPr>
          <w:b/>
          <w:lang w:val="id_ID" w:bidi="id_ID"/>
        </w:rPr>
        <w:t>Tuhan</w:t>
      </w:r>
      <w:r>
        <w:rPr>
          <w:lang w:val="id_ID" w:bidi="id_ID"/>
        </w:rPr>
        <w:t xml:space="preserve"> merujuk pada Tuhan Yesus. Pesan </w:t>
      </w:r>
      <w:r>
        <w:rPr>
          <w:b/>
          <w:lang w:val="id_ID" w:bidi="id_ID"/>
        </w:rPr>
        <w:t>anugerah</w:t>
      </w:r>
      <w:r>
        <w:rPr>
          <w:lang w:val="id_ID" w:bidi="id_ID"/>
        </w:rPr>
        <w:t xml:space="preserve">-Nya adalah pesan bahwa Allah menyelamatkan orang-orang yang tidak layak yang percaya kepada Yesus. </w:t>
      </w:r>
      <w:r>
        <w:rPr>
          <w:b/>
          <w:lang w:val="id_ID" w:bidi="id_ID"/>
        </w:rPr>
        <w:t>Tanda-tanda</w:t>
      </w:r>
      <w:r>
        <w:rPr>
          <w:lang w:val="id_ID" w:bidi="id_ID"/>
        </w:rPr>
        <w:t xml:space="preserve"> adalah petunjuk bahwa sesuatu itu benar. Lihat Daftar Kata Utama untuk lebih lanjut tentang </w:t>
      </w:r>
      <w:r>
        <w:rPr>
          <w:lang w:val="id_ID" w:bidi="id_ID"/>
        </w:rPr>
        <w:t>Tuhan</w:t>
      </w:r>
      <w:r>
        <w:rPr>
          <w:lang w:val="id_ID" w:bidi="id_ID"/>
        </w:rPr>
        <w:t xml:space="preserve">, </w:t>
      </w:r>
      <w:r>
        <w:rPr>
          <w:lang w:val="id_ID" w:bidi="id_ID"/>
        </w:rPr>
        <w:t>anugerah</w:t>
      </w:r>
      <w:r>
        <w:rPr>
          <w:lang w:val="id_ID" w:bidi="id_ID"/>
        </w:rPr>
        <w:t xml:space="preserve">, dan </w:t>
      </w:r>
      <w:r>
        <w:rPr>
          <w:lang w:val="id_ID" w:bidi="id_ID"/>
        </w:rPr>
        <w:t>tanda-tanda</w:t>
      </w:r>
      <w:r>
        <w:rPr>
          <w:lang w:val="id_ID" w:bidi="id_ID"/>
        </w:rPr>
        <w:t>. Gunakan kata yang sama yang digunakan dalam kisah-kisah sebelumnya untuk Tuhan, anugerah, dan tanda-tanda.</w:t>
      </w:r>
    </w:p>
    <w:p>
      <w:pPr/>
      <w:r>
        <w:rPr>
          <w:lang w:val="id_ID" w:bidi="id_ID"/>
        </w:rPr>
      </w:r>
      <w:r>
        <w:rPr>
          <w:lang w:val="id_ID" w:bidi="id_ID"/>
        </w:rPr>
        <w:t xml:space="preserve">Kota itu mengambil sisi, atau terbelah menjadi dua kelompok. Beberapa setuju dengan orang-orang Yahudi dan orang-orang bukan Yahudi yang tidak percaya, dan beberapa setuju dengan para rasul. </w:t>
      </w:r>
      <w:r>
        <w:rPr>
          <w:b/>
          <w:lang w:val="id_ID" w:bidi="id_ID"/>
        </w:rPr>
        <w:t>Rasul</w:t>
      </w:r>
      <w:r>
        <w:rPr>
          <w:lang w:val="id_ID" w:bidi="id_ID"/>
        </w:rPr>
        <w:t xml:space="preserve"> berarti seseorang yang diutus. Ingatlah bahwa Roh Kudus memimpin gereja di Antiokhia Suriah untuk mengutus Barnabas dan Paulus. Para rasul adalah orang-orang percaya yang Yesus pilih untuk menceritakan kepada orang lain tentang Dia. Di sini, "para rasul" merujuk pada Paulus dan Barnabas. Lihat Daftar Kata Utama untuk mengenal lebih lanjut tentang para </w:t>
      </w:r>
      <w:r>
        <w:rPr>
          <w:lang w:val="id_ID" w:bidi="id_ID"/>
        </w:rPr>
        <w:t>rasul</w:t>
      </w:r>
      <w:r>
        <w:rPr>
          <w:lang w:val="id_ID" w:bidi="id_ID"/>
        </w:rPr>
        <w:t>. Gunakan kata yang sama yang digunakan dalam kisah-kisah sebelumnya untuk para rasul.</w:t>
      </w:r>
    </w:p>
    <w:p>
      <w:pPr/>
      <w:r>
        <w:rPr>
          <w:lang w:val="id_ID" w:bidi="id_ID"/>
        </w:rPr>
      </w:r>
      <w:r>
        <w:rPr>
          <w:lang w:val="id_ID" w:bidi="id_ID"/>
        </w:rPr>
        <w:t xml:space="preserve">Ada "rencana jahat yang sedang disusun" di antara orang-orang bukan Yahudi yang tidak percaya, orang-orang Yahudi, dan para pemimpin mereka untuk menyerang dan melempari Paulus dengan batu. </w:t>
      </w:r>
      <w:r>
        <w:rPr>
          <w:b/>
          <w:lang w:val="id_ID" w:bidi="id_ID"/>
        </w:rPr>
        <w:t>Perencanaan jahat</w:t>
      </w:r>
      <w:r>
        <w:rPr>
          <w:lang w:val="id_ID" w:bidi="id_ID"/>
        </w:rPr>
        <w:t xml:space="preserve"> sedang berlangsung adalah cara untuk mengatakan bahwa ada rencana untuk melakukan sesuatu yang buruk. Paulus dan Barnabas mengetahui tentang rencana itu dan pergi ke Listra, Derbe, dan daerah-daerah lain di Likonia. Mereka terus memberitakan Injil. </w:t>
      </w:r>
      <w:r>
        <w:rPr>
          <w:b/>
          <w:lang w:val="id_ID" w:bidi="id_ID"/>
        </w:rPr>
        <w:t>Injil</w:t>
      </w:r>
      <w:r>
        <w:rPr>
          <w:lang w:val="id_ID" w:bidi="id_ID"/>
        </w:rPr>
        <w:t xml:space="preserve"> adalah kabar baik bahwa Yesus datang ke bumi, mati untuk dosa-dosa kita, dan dibangkitkan dari kematian. Lihat Daftar Kata Utama untuk mengenal lebih lanjut tentang </w:t>
      </w:r>
      <w:r>
        <w:rPr>
          <w:lang w:val="id_ID" w:bidi="id_ID"/>
        </w:rPr>
        <w:t>Injil</w:t>
      </w:r>
      <w:r>
        <w:rPr>
          <w:lang w:val="id_ID" w:bidi="id_ID"/>
        </w:rPr>
        <w:t>. Gunakan kata yang sama yang digunakan dalam kisah-kisah sebelumnya untuk Injil.</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teks tersebut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kutipan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14:8–20</w:t>
      </w:r>
      <w:r>
        <w:rPr>
          <w:lang w:val="id_ID" w:bidi="id_ID"/>
        </w:rPr>
      </w:r>
    </w:p>
    <w:p>
      <w:pPr>
        <w:pStyle w:val="Heading3"/>
      </w:pPr>
      <w:r>
        <w:rPr>
          <w:lang w:val="id_ID" w:bidi="id_ID"/>
        </w:rPr>
        <w:t>Dengar dan Renungkan</w:t>
      </w:r>
    </w:p>
    <w:p>
      <w:pPr/>
      <w:r>
        <w:rPr>
          <w:lang w:val="id_ID" w:bidi="id_ID"/>
        </w:rPr>
      </w:r>
      <w:r>
        <w:rPr>
          <w:lang w:val="id_ID" w:bidi="id_ID"/>
        </w:rPr>
        <w:t>Dengarkan Kisah Para Rasul 14:8–20 dan simpanlah dalam hatimu. Dengarkan teks ini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tidak Anda sukai atau tidak mengerti?</w:t>
      </w:r>
    </w:p>
    <w:p>
      <w:pPr>
        <w:pStyle w:val="ListBullet"/>
        <w:spacing w:line="240" w:lineRule="auto"/>
        <w:ind w:left="720"/>
      </w:pPr>
      <w:r>
        <w:rPr>
          <w:lang w:val="id_ID" w:bidi="id_ID"/>
        </w:rPr>
      </w:r>
      <w:r>
        <w:rPr>
          <w:lang w:val="id_ID" w:bidi="id_ID"/>
        </w:rPr>
        <w:t>Apa yang kisah ini sampaikan kepada kita tentang Allah atau Yesus?</w:t>
      </w:r>
    </w:p>
    <w:p>
      <w:pPr>
        <w:pStyle w:val="ListBullet"/>
        <w:spacing w:line="240" w:lineRule="auto"/>
        <w:ind w:left="720"/>
      </w:pPr>
      <w:r>
        <w:rPr>
          <w:lang w:val="id_ID" w:bidi="id_ID"/>
        </w:rPr>
      </w:r>
      <w:r>
        <w:rPr>
          <w:lang w:val="id_ID" w:bidi="id_ID"/>
        </w:rPr>
        <w:t>Apa yang dikisahkan cerita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dipahami.</w:t>
      </w:r>
    </w:p>
    <w:p>
      <w:pPr/>
      <w:r>
        <w:rPr>
          <w:lang w:val="id_ID" w:bidi="id_ID"/>
        </w:rPr>
      </w:r>
      <w:r>
        <w:rPr>
          <w:lang w:val="id_ID" w:bidi="id_ID"/>
        </w:rPr>
        <w:t>Dalam bagian sebelumnya, Paulus dan Barnabas menemukan bahwa ada orang-orang bukan Yahudi, orang-orang non-Yahudi, dan orang Yahudi yang berencana untuk merajam Paulus dan Barnabas. Oleh karena itu, Paulus dan Barnabas pergi ke Listra. Paulus sedang berbicara dan seorang pria lumpuh sedang duduk di jalan ketika ia mendengarkan Paulus. Paulus melihat langsung kepada orang yang lumpuh itu dan menyadari bahwa orang yang lumpuh itu percaya bahwa ia dapat disembuhkan. Paulus berkata, "berdirilah di kakimu." Orang lumpuh itu melompat dan mulai berjalan.</w:t>
      </w:r>
    </w:p>
    <w:p>
      <w:pPr/>
      <w:r>
        <w:rPr>
          <w:lang w:val="id_ID" w:bidi="id_ID"/>
        </w:rPr>
      </w:r>
      <w:r>
        <w:rPr>
          <w:lang w:val="id_ID" w:bidi="id_ID"/>
        </w:rPr>
        <w:t>Berhenti di sini dan diskusikan bersama tim penerjemah bagaimana orang-orang dalam budaya Anda memperlakukan orang lain yang cacat.</w:t>
      </w:r>
    </w:p>
    <w:p>
      <w:pPr/>
      <w:r>
        <w:rPr>
          <w:lang w:val="id_ID" w:bidi="id_ID"/>
        </w:rPr>
      </w:r>
      <w:r>
        <w:rPr>
          <w:lang w:val="id_ID" w:bidi="id_ID"/>
        </w:rPr>
        <w:t>Kerumunan orang melihat apa yang telah Paulus lakukan, dan kerumunan orang mulai berteriak dalam bahasa mereka; oleh karena itu Paulus dan Barnabas tidak menyadari apa yang terjadi di antara orang banyak itu. Orang banyak menyebut Barnabas sebagai Zeus, dewa Yunani utama dan Paulus sebagai Hermes, utusan para dewa, karena orang-orang sering menyembah Zeus dan Hermes bersama-sama, dan Hermes akan berbicara atas nama Zeus. Bait Suci Zeus berada di pintu masuk kota sebagai pelindung kota itu.</w:t>
      </w:r>
    </w:p>
    <w:p>
      <w:pPr/>
      <w:r>
        <w:rPr>
          <w:lang w:val="id_ID" w:bidi="id_ID"/>
        </w:rPr>
      </w:r>
      <w:r>
        <w:rPr>
          <w:lang w:val="id_ID" w:bidi="id_ID"/>
        </w:rPr>
        <w:t xml:space="preserve">Berhenti dan lihatlah gambar gerbang kota </w:t>
      </w:r>
      <w:r>
        <w:rPr>
          <w:b/>
          <w:lang w:val="id_ID" w:bidi="id_ID"/>
        </w:rPr>
        <w:t>Romawi</w:t>
      </w:r>
      <w:r>
        <w:rPr>
          <w:lang w:val="id_ID" w:bidi="id_ID"/>
        </w:rPr>
        <w:t>.</w:t>
      </w:r>
    </w:p>
    <w:p>
      <w:pPr/>
      <w:r>
        <w:rPr>
          <w:lang w:val="id_ID" w:bidi="id_ID"/>
        </w:rPr>
      </w:r>
      <w:r>
        <w:rPr>
          <w:lang w:val="id_ID" w:bidi="id_ID"/>
        </w:rPr>
        <w:t>Imam Zeus membawa lembu dan karangan bunga, yaitu bunga yang dirangkai bersama, ke gerbang untuk mempersembahkan korban demi Barnabas dan Paulus. Gerbang itu mungkin merujuk pada gerbang Bait Suci, meskipun bisa jadi gerbang kota atau gerbang rumah tempat Paulus dan Barnabas tinggal.</w:t>
      </w:r>
    </w:p>
    <w:p>
      <w:pPr/>
      <w:r>
        <w:rPr>
          <w:lang w:val="id_ID" w:bidi="id_ID"/>
        </w:rPr>
      </w:r>
      <w:r>
        <w:rPr>
          <w:lang w:val="id_ID" w:bidi="id_ID"/>
        </w:rPr>
        <w:t xml:space="preserve">Berhenti dan lihatlah gambar lembu yang </w:t>
      </w:r>
      <w:r>
        <w:rPr>
          <w:lang w:val="id_ID" w:bidi="id_ID"/>
        </w:rPr>
        <w:t>disiapkan untuk korban dengan karangan bunga</w:t>
      </w:r>
    </w:p>
    <w:p>
      <w:pPr/>
      <w:r>
        <w:rPr>
          <w:lang w:val="id_ID" w:bidi="id_ID"/>
        </w:rPr>
      </w:r>
      <w:r>
        <w:rPr>
          <w:lang w:val="id_ID" w:bidi="id_ID"/>
        </w:rPr>
        <w:t>Meskipun Paulus dan Barnabas tidak memahami apa yang direncanakan orang banyak itu, begitu Paulus dan Barnabas mendengar tentang rencana untuk mengorbankan lembu jantan kepada Paulus dan Barnabas, Paulus dan Barnabas merobek pakaian mereka sendiri sebagai protes terhadap apa yang sedang terjadi dan berlari ke kerumunan orang. Paulus dan Barnabas menjelaskan bahwa Paulus dan Barnabas adalah manusia, bukan dewa-dewa. Paulus dan Barnabas lebih lanjut menjelaskan bahwa mereka membawa kabar dari Allah, yang membuat segala sesuatu. Paulus dan Barnabas menjelaskan perbedaan antara Allah yang hidup dan berhala-berhala. Sementara Allah mengizinkan orang-orang untuk melakukan apa yang mereka inginkan, Allah membuktikan bahwa Ia ada dengan menyediakan hujan dan makanan. Sulit bagi Paulus dan Barnabas untuk menghentikan orang banyak itu mempersembahkan korban.</w:t>
      </w:r>
    </w:p>
    <w:p>
      <w:pPr/>
      <w:r>
        <w:rPr>
          <w:lang w:val="id_ID" w:bidi="id_ID"/>
        </w:rPr>
      </w:r>
      <w:r>
        <w:rPr>
          <w:lang w:val="id_ID" w:bidi="id_ID"/>
        </w:rPr>
        <w:t>Dalam budaya Anda, adakah kisah-kisah tentang mujizat yang tidak berasal dari Allah, dan bagaimana Anda dapat meyakinkan orang lain bahwa mereka yang telah melakukan mujizat itu bukan dari Allah?</w:t>
      </w:r>
    </w:p>
    <w:p>
      <w:pPr/>
      <w:r>
        <w:rPr>
          <w:lang w:val="id_ID" w:bidi="id_ID"/>
        </w:rPr>
      </w:r>
      <w:r>
        <w:rPr>
          <w:lang w:val="id_ID" w:bidi="id_ID"/>
        </w:rPr>
        <w:t>Beberapa waktu kemudian orang Yahudi datang dari Antiokhia, yang terletak 100 kilometer jauhnya, dan Ikonium untuk membujuk orang banyak agar berpikir buruk tentang Paulus dan Barnabas. Oleh karena itu, orang-orang Yahudi melempari Paulus dengan batu dalam upaya untuk membunuhnya. Orang-orang Yahudi percaya bahwa Paulus sudah mati dan menyeret Paulus keluar dari kota itu.</w:t>
      </w:r>
    </w:p>
    <w:p>
      <w:pPr/>
      <w:r>
        <w:rPr>
          <w:lang w:val="id_ID" w:bidi="id_ID"/>
        </w:rPr>
      </w:r>
      <w:r>
        <w:rPr>
          <w:lang w:val="id_ID" w:bidi="id_ID"/>
        </w:rPr>
        <w:t>Para murid, mungkin orang-orang percaya baru dari Listra, berdiri di sekitar Paulus dan Paulus kemudian berdiri dan pergi ke kota. Keesokan harinya Paulus dan Barnabas pergi ke kota lain, Derbe. Ini menunjukkan bahwa Paulus disembuhkan sepenuhnya.</w:t>
      </w:r>
      <w:r>
        <w:rPr>
          <w:lang w:val="id_ID" w:bidi="id_ID"/>
        </w:rPr>
      </w:r>
    </w:p>
    <w:p>
      <w:pPr>
        <w:pStyle w:val="Heading3"/>
      </w:pPr>
      <w:r>
        <w:rPr>
          <w:lang w:val="id_ID" w:bidi="id_ID"/>
        </w:rPr>
        <w:t>Menjelaskan Adegan</w:t>
      </w:r>
    </w:p>
    <w:p>
      <w:pPr/>
      <w:r>
        <w:rPr>
          <w:lang w:val="id_ID" w:bidi="id_ID"/>
        </w:rPr>
      </w:r>
      <w:r>
        <w:rPr>
          <w:lang w:val="id_ID" w:bidi="id_ID"/>
        </w:rPr>
        <w:t>Dengarkan teksnya sekali lagi dalam versi yang paling mudah dimengerti.</w:t>
      </w:r>
    </w:p>
    <w:p>
      <w:pPr/>
      <w:r>
        <w:rPr>
          <w:lang w:val="id_ID" w:bidi="id_ID"/>
        </w:rPr>
      </w:r>
      <w:r>
        <w:rPr>
          <w:lang w:val="id_ID" w:bidi="id_ID"/>
        </w:rPr>
        <w:t>Dalam sesi ini, Anda akan membantu kelompok memvisualisasikan kisah ini. Anda akan membantu kelompok menentukan adegan, latar, dan tokoh dari kisah ini.</w:t>
      </w:r>
    </w:p>
    <w:p>
      <w:pPr/>
      <w:r>
        <w:rPr>
          <w:lang w:val="id_ID" w:bidi="id_ID"/>
        </w:rPr>
      </w:r>
      <w:r>
        <w:rPr>
          <w:lang w:val="id_ID" w:bidi="id_ID"/>
        </w:rPr>
        <w:t>Kisah ini memiliki 5 adegan.</w:t>
      </w:r>
    </w:p>
    <w:p>
      <w:pPr/>
      <w:r>
        <w:rPr>
          <w:lang w:val="id_ID" w:bidi="id_ID"/>
        </w:rPr>
      </w:r>
      <w:r>
        <w:rPr>
          <w:b/>
          <w:lang w:val="id_ID" w:bidi="id_ID"/>
        </w:rPr>
        <w:t>Adegan pertama:</w:t>
      </w:r>
      <w:r>
        <w:rPr>
          <w:lang w:val="id_ID" w:bidi="id_ID"/>
        </w:rPr>
        <w:t xml:space="preserve"> Paulus dan Barnabas berada di Listra memberitakan kabar baik. Paulus menyuruh seorang pria lumpuh untuk berdiri, dan orang lumpuh itu disembuhkan, melompat, dan berjalan.</w:t>
      </w:r>
    </w:p>
    <w:p>
      <w:pPr/>
      <w:r>
        <w:rPr>
          <w:lang w:val="id_ID" w:bidi="id_ID"/>
        </w:rPr>
      </w:r>
      <w:r>
        <w:rPr>
          <w:b/>
          <w:lang w:val="id_ID" w:bidi="id_ID"/>
        </w:rPr>
        <w:t>Adegan kedua:</w:t>
      </w:r>
      <w:r>
        <w:rPr>
          <w:lang w:val="id_ID" w:bidi="id_ID"/>
        </w:rPr>
        <w:t xml:space="preserve"> Orang banyak percaya bahwa Barnabas dan Paulus adalah dewa-dewa Yunani Zeus dan Hermes, dan kemudian Imam Zeus membawa lembu dan bunga untuk dikorbankan.</w:t>
      </w:r>
    </w:p>
    <w:p>
      <w:pPr/>
      <w:r>
        <w:rPr>
          <w:lang w:val="id_ID" w:bidi="id_ID"/>
        </w:rPr>
      </w:r>
      <w:r>
        <w:rPr>
          <w:b/>
          <w:lang w:val="id_ID" w:bidi="id_ID"/>
        </w:rPr>
        <w:t>Adegan ketiga:</w:t>
      </w:r>
      <w:r>
        <w:rPr>
          <w:lang w:val="id_ID" w:bidi="id_ID"/>
        </w:rPr>
        <w:t xml:space="preserve"> Para rasul Barnabas dan Paulus mendengar tentang korban itu dan memohon kepada orang banyak untuk tidak mempersembahkan korban kepada mereka.</w:t>
      </w:r>
    </w:p>
    <w:p>
      <w:pPr/>
      <w:r>
        <w:rPr>
          <w:lang w:val="id_ID" w:bidi="id_ID"/>
        </w:rPr>
      </w:r>
      <w:r>
        <w:rPr>
          <w:b/>
          <w:lang w:val="id_ID" w:bidi="id_ID"/>
        </w:rPr>
        <w:t>Adegan keempat:</w:t>
      </w:r>
      <w:r>
        <w:rPr>
          <w:lang w:val="id_ID" w:bidi="id_ID"/>
        </w:rPr>
        <w:t xml:space="preserve"> Kemudian, beberapa orang Yahudi dari Antiokhia dan Ikonium membujuk orang banyak untuk menentang Paulus dan Barnabas, dan orang-orang Yahudi melempari Paulus dengan batu dan menyeretnya ke luar kota.</w:t>
      </w:r>
    </w:p>
    <w:p>
      <w:pPr/>
      <w:r>
        <w:rPr>
          <w:lang w:val="id_ID" w:bidi="id_ID"/>
        </w:rPr>
      </w:r>
      <w:r>
        <w:rPr>
          <w:b/>
          <w:lang w:val="id_ID" w:bidi="id_ID"/>
        </w:rPr>
        <w:t>Adegan kelima:</w:t>
      </w:r>
      <w:r>
        <w:rPr>
          <w:lang w:val="id_ID" w:bidi="id_ID"/>
        </w:rPr>
        <w:t xml:space="preserve"> Ketika para murid berkumpul di sekitar Paulus mengira bahwa ia sudah mati, Paulus berdiri dan memasuki kota.</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Barnabas</w:t>
      </w:r>
    </w:p>
    <w:p>
      <w:pPr>
        <w:pStyle w:val="ListBullet"/>
        <w:spacing w:line="240" w:lineRule="auto"/>
        <w:ind w:left="720"/>
      </w:pPr>
      <w:r>
        <w:rPr>
          <w:lang w:val="id_ID" w:bidi="id_ID"/>
        </w:rPr>
      </w:r>
      <w:r>
        <w:rPr>
          <w:lang w:val="id_ID" w:bidi="id_ID"/>
        </w:rPr>
        <w:t>Orang lumpuh</w:t>
      </w:r>
    </w:p>
    <w:p>
      <w:pPr>
        <w:pStyle w:val="ListBullet"/>
        <w:spacing w:line="240" w:lineRule="auto"/>
        <w:ind w:left="720"/>
      </w:pPr>
      <w:r>
        <w:rPr>
          <w:lang w:val="id_ID" w:bidi="id_ID"/>
        </w:rPr>
      </w:r>
      <w:r>
        <w:rPr>
          <w:lang w:val="id_ID" w:bidi="id_ID"/>
        </w:rPr>
        <w:t>Kerumunan orang Lykaonia (beberapa orang)</w:t>
      </w:r>
    </w:p>
    <w:p>
      <w:pPr>
        <w:pStyle w:val="ListBullet"/>
        <w:spacing w:line="240" w:lineRule="auto"/>
        <w:ind w:left="720"/>
      </w:pPr>
      <w:r>
        <w:rPr>
          <w:lang w:val="id_ID" w:bidi="id_ID"/>
        </w:rPr>
      </w:r>
      <w:r>
        <w:rPr>
          <w:lang w:val="id_ID" w:bidi="id_ID"/>
        </w:rPr>
        <w:t>Imam Zeus</w:t>
      </w:r>
    </w:p>
    <w:p>
      <w:pPr>
        <w:pStyle w:val="ListBullet"/>
        <w:spacing w:line="240" w:lineRule="auto"/>
        <w:ind w:left="720"/>
      </w:pPr>
      <w:r>
        <w:rPr>
          <w:lang w:val="id_ID" w:bidi="id_ID"/>
        </w:rPr>
      </w:r>
      <w:r>
        <w:rPr>
          <w:lang w:val="id_ID" w:bidi="id_ID"/>
        </w:rPr>
        <w:t>Orang Yahudi dari Antiokhia dan Ikonium (beberapa orang)</w:t>
      </w:r>
    </w:p>
    <w:p>
      <w:pPr>
        <w:pStyle w:val="ListBullet"/>
        <w:spacing w:line="240" w:lineRule="auto"/>
        <w:ind w:left="720"/>
      </w:pPr>
      <w:r>
        <w:rPr>
          <w:lang w:val="id_ID" w:bidi="id_ID"/>
        </w:rPr>
      </w:r>
      <w:r>
        <w:rPr>
          <w:lang w:val="id_ID" w:bidi="id_ID"/>
        </w:rPr>
        <w:t>Para murid (beberapa orang)</w:t>
      </w:r>
    </w:p>
    <w:p>
      <w:pPr/>
      <w:r>
        <w:rPr>
          <w:lang w:val="id_ID" w:bidi="id_ID"/>
        </w:rPr>
      </w:r>
      <w:r>
        <w:rPr>
          <w:lang w:val="id_ID" w:bidi="id_ID"/>
        </w:rPr>
        <w:t>Dalam sesi ini, minta kelompok untuk membuat papan cerita, membuat gambar, atau menggunakan beberapa macam alat peraga (benda-benda yang dapat Anda pindah-pindahkan seperti batu, kayu, mainan anak-anak) untuk memvisualisasikan kisah dan adegan di dalamnya. Sertakan hal berikut:</w:t>
      </w:r>
    </w:p>
    <w:p>
      <w:pPr/>
      <w:r>
        <w:rPr>
          <w:lang w:val="id_ID" w:bidi="id_ID"/>
        </w:rPr>
      </w:r>
      <w:r>
        <w:rPr>
          <w:lang w:val="id_ID" w:bidi="id_ID"/>
        </w:rPr>
        <w:t>Dalam adegan 1, Paulus dan Barnabas sedang berkhotbah di jalan-jalan Listra. Ada seorang pria lumpuh yang sedang mendengarkan Paulus. Paulus melihat orang yang lumpuh itu, dan Paulus menyadari orang yang lumpuh itu percaya bahwa ia dapat disembuhkan. Paulus mengatakan kepada orang lumpuh itu untuk berdiri di atas kakinya. Orang lumpuh itu segera melompat dan berjalan. Penting untuk diingat bahwa orang ini telah cacat sejak lahir, sehingga ia tidak pernah dapat berjalan sebelumnya.</w:t>
      </w:r>
    </w:p>
    <w:p>
      <w:pPr/>
      <w:r>
        <w:rPr>
          <w:lang w:val="id_ID" w:bidi="id_ID"/>
        </w:rPr>
      </w:r>
      <w:r>
        <w:rPr>
          <w:lang w:val="id_ID" w:bidi="id_ID"/>
        </w:rPr>
        <w:t>Dalam adegan 2, orang banyak Lykaonia melihat orang lumpuh itu melompat dan berjalan. Orang banyak itu percaya bahwa dewa-dewa itu telah turun dalam bentuk laki-laki. Orang banyak itu mulai berteriak dengan suara nyaring dalam bahasa mereka sendiri karena mereka terkesan dengan tindakan Paulus. Orang banyak itu berpikir bahwa Barnabas adalah Zeus, sang pemimpin dewa-dewa, dan bahwa Paulus adalah Hermes utusan Zeus. Orang banyak itu pindah ke gerbang kota di mana ada Bait Suci Zeus. Imam Zeus membawa lembu dan karangan bunga untuk mempersembahkan korban kepada Zeus. Penting untuk diingat bahwa selama adegan ini, Paulus dan Barnabas tidak tahu apa yang terjadi, karena mereka tidak dapat memahami bahasanya.</w:t>
      </w:r>
    </w:p>
    <w:p>
      <w:pPr/>
      <w:r>
        <w:rPr>
          <w:lang w:val="id_ID" w:bidi="id_ID"/>
        </w:rPr>
      </w:r>
      <w:r>
        <w:rPr>
          <w:lang w:val="id_ID" w:bidi="id_ID"/>
        </w:rPr>
        <w:t>Dalam adegan 3, Paulus dan Barnabas menemukan bahwa orang banyak Likonia berencana untuk mengorbankan lembu itu kepada mereka. Paulus dan Barnabas merobek pakaian mereka untuk menunjukkan bahwa mereka tidak menyetujui dan berlari ke kerumunan orang. Paulus dan Barnabas menghentikan pengorbanan dan menjelaskan bahwa mereka bukan dewa-dewa. Paulus dan Barnabas menjelaskan bahwa ada perbedaan antara Allah yang hidup dan berhala-berhala. Sulit bagi Paulus dan Barnabas untuk meyakinkan orang banyak.</w:t>
      </w:r>
    </w:p>
    <w:p>
      <w:pPr/>
      <w:r>
        <w:rPr>
          <w:lang w:val="id_ID" w:bidi="id_ID"/>
        </w:rPr>
      </w:r>
      <w:r>
        <w:rPr>
          <w:lang w:val="id_ID" w:bidi="id_ID"/>
        </w:rPr>
        <w:t>Adegan 4 terjadi beberapa waktu kemudian. Orang Yahudi datang dari Antiokhia dan Ikonium dan meyakinkan orang banyak untuk menentang Paulus dan Barnabas. Kemudian orang-orang Yahudi merajam Paulus untuk membunuhnya. Setelah orang-orang Yahudi percaya bahwa ia sudah mati, orang-orang Yahudi menyeret Paulus ke luar kota dan meninggalkannya di sana.</w:t>
      </w:r>
    </w:p>
    <w:p>
      <w:pPr/>
      <w:r>
        <w:rPr>
          <w:lang w:val="id_ID" w:bidi="id_ID"/>
        </w:rPr>
      </w:r>
      <w:r>
        <w:rPr>
          <w:lang w:val="id_ID" w:bidi="id_ID"/>
        </w:rPr>
        <w:t>Dalam adegan 5 orang-orang Yahudi pergi. Ada murid-murid, atau orang-orang percaya kepada Yesus, yang sedang menyaksikan. Ini adalah orang-orang percaya dari Listra dan daerah sekitarnya. Beberapa dari mereka mungkin adalah orang baru percaya kepada Yesus sejak khotbah Paulus di Listra. Para murid berdiri di sekitar Paulus. Paulus sedang berbaring di tanah. Paulus berdiri dan berjalan kembali ke kota. Keesokan harinya Paulus dan Barnabas pergi ke kota Derbe, membuktikan bahwa Paulus benar-benar disembuhkan.</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tim akan mendramatisir kisah tersebut.</w:t>
      </w:r>
    </w:p>
    <w:p>
      <w:pPr/>
      <w:r>
        <w:rPr>
          <w:lang w:val="id_ID" w:bidi="id_ID"/>
        </w:rPr>
      </w:r>
      <w:r>
        <w:rPr>
          <w:lang w:val="id_ID" w:bidi="id_ID"/>
        </w:rPr>
        <w:t>Kisah ini memiliki 5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Barnabas</w:t>
      </w:r>
    </w:p>
    <w:p>
      <w:pPr>
        <w:pStyle w:val="ListBullet"/>
        <w:spacing w:line="240" w:lineRule="auto"/>
        <w:ind w:left="720"/>
      </w:pPr>
      <w:r>
        <w:rPr>
          <w:lang w:val="id_ID" w:bidi="id_ID"/>
        </w:rPr>
      </w:r>
      <w:r>
        <w:rPr>
          <w:lang w:val="id_ID" w:bidi="id_ID"/>
        </w:rPr>
        <w:t>Orang lumpuh</w:t>
      </w:r>
    </w:p>
    <w:p>
      <w:pPr>
        <w:pStyle w:val="ListBullet"/>
        <w:spacing w:line="240" w:lineRule="auto"/>
        <w:ind w:left="720"/>
      </w:pPr>
      <w:r>
        <w:rPr>
          <w:lang w:val="id_ID" w:bidi="id_ID"/>
        </w:rPr>
      </w:r>
      <w:r>
        <w:rPr>
          <w:lang w:val="id_ID" w:bidi="id_ID"/>
        </w:rPr>
        <w:t>Kerumunan orang Lykaonia (beberapa orang)</w:t>
      </w:r>
    </w:p>
    <w:p>
      <w:pPr>
        <w:pStyle w:val="ListBullet"/>
        <w:spacing w:line="240" w:lineRule="auto"/>
        <w:ind w:left="720"/>
      </w:pPr>
      <w:r>
        <w:rPr>
          <w:lang w:val="id_ID" w:bidi="id_ID"/>
        </w:rPr>
      </w:r>
      <w:r>
        <w:rPr>
          <w:lang w:val="id_ID" w:bidi="id_ID"/>
        </w:rPr>
        <w:t>Imam Zeus</w:t>
      </w:r>
    </w:p>
    <w:p>
      <w:pPr>
        <w:pStyle w:val="ListBullet"/>
        <w:spacing w:line="240" w:lineRule="auto"/>
        <w:ind w:left="720"/>
      </w:pPr>
      <w:r>
        <w:rPr>
          <w:lang w:val="id_ID" w:bidi="id_ID"/>
        </w:rPr>
      </w:r>
      <w:r>
        <w:rPr>
          <w:lang w:val="id_ID" w:bidi="id_ID"/>
        </w:rPr>
        <w:t>Orang Yahudi dari Antiokhia dan Ikonium (beberapa orang)</w:t>
      </w:r>
    </w:p>
    <w:p>
      <w:pPr>
        <w:pStyle w:val="ListBullet"/>
        <w:spacing w:line="240" w:lineRule="auto"/>
        <w:ind w:left="720"/>
      </w:pPr>
      <w:r>
        <w:rPr>
          <w:lang w:val="id_ID" w:bidi="id_ID"/>
        </w:rPr>
      </w:r>
      <w:r>
        <w:rPr>
          <w:lang w:val="id_ID" w:bidi="id_ID"/>
        </w:rPr>
        <w:t>Para murid (beberapa orang)</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kelompok untuk mengingat bagian-bagian kisah tersebut.</w:t>
      </w:r>
    </w:p>
    <w:p>
      <w:pPr/>
      <w:r>
        <w:rPr>
          <w:lang w:val="id_ID" w:bidi="id_ID"/>
        </w:rPr>
      </w:r>
      <w:r>
        <w:rPr>
          <w:lang w:val="id_ID" w:bidi="id_ID"/>
        </w:rPr>
        <w:t>Saat kelompok memerankan kisah ini untuk kedua kalinya, hentikan mereka pada bagian-bagian tertentu.</w:t>
      </w:r>
    </w:p>
    <w:p>
      <w:pPr/>
      <w:r>
        <w:rPr>
          <w:lang w:val="id_ID" w:bidi="id_ID"/>
        </w:rPr>
      </w:r>
      <w:r>
        <w:rPr>
          <w:lang w:val="id_ID" w:bidi="id_ID"/>
        </w:rPr>
        <w:t>Adegan pertama: Paulus dan Barnabas berdiri di hadapan orang banyak Likonia dan seorang pria lumpuh sedang duduk dan mendengarkan Paulus berbicara. Paulus melihat orang lumpuh itu dan berkata, "Berdirilah." Orang lumpuh itu melompat dan mulai berjalan.</w:t>
      </w:r>
    </w:p>
    <w:p>
      <w:pPr>
        <w:pStyle w:val="ListBullet"/>
        <w:spacing w:line="240" w:lineRule="auto"/>
        <w:ind w:left="720"/>
      </w:pPr>
      <w:r>
        <w:rPr>
          <w:lang w:val="id_ID" w:bidi="id_ID"/>
        </w:rPr>
      </w:r>
      <w:r>
        <w:rPr>
          <w:lang w:val="id_ID" w:bidi="id_ID"/>
        </w:rPr>
        <w:t>Hentikan adegan tersebut.</w:t>
      </w:r>
    </w:p>
    <w:p>
      <w:pPr>
        <w:pStyle w:val="ListBullet"/>
        <w:spacing w:line="240" w:lineRule="auto"/>
        <w:ind w:left="720"/>
      </w:pPr>
      <w:r>
        <w:rPr>
          <w:lang w:val="id_ID" w:bidi="id_ID"/>
        </w:rPr>
      </w:r>
      <w:r>
        <w:rPr>
          <w:lang w:val="id_ID" w:bidi="id_ID"/>
        </w:rPr>
        <w:t>Tanyakan kepada aktor yang memerankan pria lumpuh "Bagaimana perasaan Anda?" Anda mungkin mendengar hal-hal seperti, "Aku bahagia," "Bersemangat," dan "Bersyukur kepada Allah."</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Adegan kedua: orang banyak Likonia melihat orang lumpuh itu berjalan dan berbicara di antara mereka sendiri. "Ini adalah dewa-dewa yang terlihat seperti manusia." Seseorang dari kerumunan Lykoania mengatakan sesuatu seperti, "Yang diam pasti Zeus, dan yang berbicara adalah Hermes." Imam Zeus masuk dengan lembu yang ditutupi karangan bunga dan bersiap untuk mengorbankan hewan-hewan itu kepada Barnabas dan Paulus.</w:t>
      </w:r>
    </w:p>
    <w:p>
      <w:pPr>
        <w:pStyle w:val="ListBullet"/>
        <w:spacing w:line="240" w:lineRule="auto"/>
        <w:ind w:left="720"/>
      </w:pPr>
      <w:r>
        <w:rPr>
          <w:lang w:val="id_ID" w:bidi="id_ID"/>
        </w:rPr>
      </w:r>
      <w:r>
        <w:rPr>
          <w:lang w:val="id_ID" w:bidi="id_ID"/>
        </w:rPr>
        <w:t>Hentikan adegan tersebut.</w:t>
      </w:r>
    </w:p>
    <w:p>
      <w:pPr>
        <w:pStyle w:val="ListBullet"/>
        <w:spacing w:line="240" w:lineRule="auto"/>
        <w:ind w:left="720"/>
      </w:pPr>
      <w:r>
        <w:rPr>
          <w:lang w:val="id_ID" w:bidi="id_ID"/>
        </w:rPr>
      </w:r>
      <w:r>
        <w:rPr>
          <w:lang w:val="id_ID" w:bidi="id_ID"/>
        </w:rPr>
        <w:t>Tanyakan kepada para aktor yang memerankan kerumunan Likonia dan Imam Zeus, "Bagaimana perasaan Anda?" Anda mungkin mendengar hal-hal seperti, "Kami kagum," "Kami bersukacita melihat dewa-dewa," dan "Bangga mempersembahkan yang terbaik kepada dewa-dewa."</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Adegan ketiga: Paulus dan Barnabas menemukan apa yang dikatakan dan sedang terjadi (mungkin seseorang menjelaskannya kepada mereka). Paulus dan Barnabas merobek pakaian mereka dan berlari ke kerumunan orang. Mereka berteriak, "Mengapa kamu melakukan ini? Kami adalah manusia seperti kamu. Kami membawakan kabar baik kepadamu untuk berbalik dari hal-hal yang tidak berguna kepada Allah yang hidup, yang membuat surga, bumi, dan laut. Allah telah mengizinkan semua bangsa melakukan apa yang mereka inginkan. Tetapi Allah telah memberikan saksi dengan memberikan hujan dan makanan dan kebahagiaan." Orang banyak itu perlahan-lahan menghentikan pengorbanan itu.</w:t>
      </w:r>
    </w:p>
    <w:p>
      <w:pPr>
        <w:pStyle w:val="ListBullet"/>
        <w:spacing w:line="240" w:lineRule="auto"/>
        <w:ind w:left="720"/>
      </w:pPr>
      <w:r>
        <w:rPr>
          <w:lang w:val="id_ID" w:bidi="id_ID"/>
        </w:rPr>
      </w:r>
      <w:r>
        <w:rPr>
          <w:lang w:val="id_ID" w:bidi="id_ID"/>
        </w:rPr>
        <w:t>Hentikan adegan tersebut.</w:t>
      </w:r>
    </w:p>
    <w:p>
      <w:pPr>
        <w:pStyle w:val="ListBullet"/>
        <w:spacing w:line="240" w:lineRule="auto"/>
        <w:ind w:left="720"/>
      </w:pPr>
      <w:r>
        <w:rPr>
          <w:lang w:val="id_ID" w:bidi="id_ID"/>
        </w:rPr>
      </w:r>
      <w:r>
        <w:rPr>
          <w:lang w:val="id_ID" w:bidi="id_ID"/>
        </w:rPr>
        <w:t>Tanyakan kepada para aktor yang memerankan Paulus dan Barnabas, "Bagaimana perasaan kalian?" Anda mungkin mendengar hal-hal seperti, "Sedih karena orang-orang tidak mengenal Allah," "Marah karena mereka mengorbankan kepada kita," dan "Lega ketika mereka akhirnya menghentikan pengorbanan tersebut."</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Adegan keempat: Orang Yahudi masuk dan meyakinkan orang banyak untuk setuju dengan mereka menentang Paulus dan Barnabas. Orang-orang Yahudi mengambil batu dan melemparkannya kepada Paulus. Paulus jatuh dan orang kerumunan orang Likonia menyeret Paulus keluar dari kota.</w:t>
      </w:r>
    </w:p>
    <w:p>
      <w:pPr>
        <w:pStyle w:val="ListBullet"/>
        <w:spacing w:line="240" w:lineRule="auto"/>
        <w:ind w:left="720"/>
      </w:pPr>
      <w:r>
        <w:rPr>
          <w:lang w:val="id_ID" w:bidi="id_ID"/>
        </w:rPr>
      </w:r>
      <w:r>
        <w:rPr>
          <w:lang w:val="id_ID" w:bidi="id_ID"/>
        </w:rPr>
        <w:t>Hentikan adegan tersebut.</w:t>
      </w:r>
    </w:p>
    <w:p>
      <w:pPr>
        <w:pStyle w:val="ListBullet"/>
        <w:spacing w:line="240" w:lineRule="auto"/>
        <w:ind w:left="720"/>
      </w:pPr>
      <w:r>
        <w:rPr>
          <w:lang w:val="id_ID" w:bidi="id_ID"/>
        </w:rPr>
      </w:r>
      <w:r>
        <w:rPr>
          <w:lang w:val="id_ID" w:bidi="id_ID"/>
        </w:rPr>
        <w:t>Tanyakan kepada para aktor yang memerankan orang-orang Yahudi, "Bagaimana perasaan kalian?" Anda mungkin mendengar hal-hal seperti, "Marah," "Bingung," dan "Dibenarkan."</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Adegan kelima: orang banyak pergi dan murid-murid berdiri di sekitar Paulus. Paulus kemudian berdiri dan masuk kembali ke kota. Keesokan paginya Paulus dan Barnabas meninggalkan kota.</w:t>
      </w:r>
    </w:p>
    <w:p>
      <w:pPr/>
      <w:r>
        <w:rPr>
          <w:lang w:val="id_ID" w:bidi="id_ID"/>
        </w:rPr>
      </w:r>
      <w:r>
        <w:rPr>
          <w:lang w:val="id_ID" w:bidi="id_ID"/>
        </w:rPr>
        <w:t>Hentikan adegan tersebut.</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dipahami.</w:t>
      </w:r>
    </w:p>
    <w:p>
      <w:pPr/>
      <w:r>
        <w:rPr>
          <w:lang w:val="id_ID" w:bidi="id_ID"/>
        </w:rPr>
      </w:r>
      <w:r>
        <w:rPr>
          <w:lang w:val="id_ID" w:bidi="id_ID"/>
        </w:rPr>
        <w:t xml:space="preserve">Seorang pria lumpuh sedang duduk di jalan. Orang lumpuh itu mendengarkan Paulus. Paulus menyadari orang yang lumpuh itu memiliki iman untuk disembuhkan. Paulus berkata dengan suara nyaring, "Berdirilah," dan orang lumpuh itu melompat dan mulai berjalan. Gunakan istilah yang sama untuk </w:t>
      </w:r>
      <w:r>
        <w:rPr>
          <w:b/>
          <w:lang w:val="id_ID" w:bidi="id_ID"/>
        </w:rPr>
        <w:t>iman</w:t>
      </w:r>
      <w:r>
        <w:rPr>
          <w:lang w:val="id_ID" w:bidi="id_ID"/>
        </w:rPr>
        <w:t xml:space="preserve"> seperti yang telah Anda gunakan di seluruh kisah tersebut. Iman menggambarkan respon orang-orang dalam kepercayaan dan keyakinannya terhadap janji-janji Tuhan. </w:t>
      </w:r>
      <w:r>
        <w:rPr>
          <w:lang w:val="id_ID" w:bidi="id_ID"/>
        </w:rPr>
        <w:t>Iman</w:t>
      </w:r>
      <w:r>
        <w:rPr>
          <w:lang w:val="id_ID" w:bidi="id_ID"/>
        </w:rPr>
        <w:t xml:space="preserve"> terdapat di Daftar Kata Utama. </w:t>
      </w:r>
    </w:p>
    <w:p>
      <w:pPr/>
      <w:r>
        <w:rPr>
          <w:lang w:val="id_ID" w:bidi="id_ID"/>
        </w:rPr>
      </w:r>
      <w:r>
        <w:rPr>
          <w:lang w:val="id_ID" w:bidi="id_ID"/>
        </w:rPr>
        <w:t xml:space="preserve">Kerumunan orang Likonia melihat apa yang telah dilakukan Paulus dan berteriak dalam bahasa Likonia "Dewa-dewa telah turun kepada kita dalam bentuk manusia." Kata </w:t>
      </w:r>
      <w:r>
        <w:rPr>
          <w:b/>
          <w:lang w:val="id_ID" w:bidi="id_ID"/>
        </w:rPr>
        <w:t>dewa-dewa</w:t>
      </w:r>
      <w:r>
        <w:rPr>
          <w:lang w:val="id_ID" w:bidi="id_ID"/>
        </w:rPr>
        <w:t xml:space="preserve"> adalah tentang allah </w:t>
      </w:r>
      <w:r>
        <w:rPr>
          <w:lang w:val="id_ID" w:bidi="id_ID"/>
        </w:rPr>
        <w:t>kafir</w:t>
      </w:r>
      <w:r>
        <w:rPr>
          <w:lang w:val="id_ID" w:bidi="id_ID"/>
        </w:rPr>
        <w:t>. Jika bahasa Anda menggunakan kata-kata yang berbeda untuk Allah Kristen dan dewa-dewa lain, gunakan kata yang menggambarkan dewa lain.</w:t>
      </w:r>
    </w:p>
    <w:p>
      <w:pPr/>
      <w:r>
        <w:rPr>
          <w:lang w:val="id_ID" w:bidi="id_ID"/>
        </w:rPr>
      </w:r>
      <w:r>
        <w:rPr>
          <w:lang w:val="id_ID" w:bidi="id_ID"/>
        </w:rPr>
        <w:t xml:space="preserve">Kerumunan orang Likonia menyebut Barnabas </w:t>
      </w:r>
      <w:r>
        <w:rPr>
          <w:b/>
          <w:lang w:val="id_ID" w:bidi="id_ID"/>
        </w:rPr>
        <w:t>Zeus</w:t>
      </w:r>
      <w:r>
        <w:rPr>
          <w:lang w:val="id_ID" w:bidi="id_ID"/>
        </w:rPr>
        <w:t xml:space="preserve">, dan Paulus </w:t>
      </w:r>
      <w:r>
        <w:rPr>
          <w:b/>
          <w:lang w:val="id_ID" w:bidi="id_ID"/>
        </w:rPr>
        <w:t>Hermes</w:t>
      </w:r>
      <w:r>
        <w:rPr>
          <w:lang w:val="id_ID" w:bidi="id_ID"/>
        </w:rPr>
        <w:t xml:space="preserve">. </w:t>
      </w:r>
      <w:r>
        <w:rPr>
          <w:b/>
          <w:lang w:val="id_ID" w:bidi="id_ID"/>
        </w:rPr>
        <w:t>Bait</w:t>
      </w:r>
      <w:r>
        <w:rPr>
          <w:lang w:val="id_ID" w:bidi="id_ID"/>
        </w:rPr>
        <w:t xml:space="preserve"> Suci Zeus berada di pintu masuk kota, dan imam Zeus membawa lembu dan kalung bunga untuk dipersembahkan di </w:t>
      </w:r>
      <w:r>
        <w:rPr>
          <w:b/>
          <w:lang w:val="id_ID" w:bidi="id_ID"/>
        </w:rPr>
        <w:t>hadapan</w:t>
      </w:r>
      <w:r>
        <w:rPr>
          <w:lang w:val="id_ID" w:bidi="id_ID"/>
        </w:rPr>
        <w:t xml:space="preserve"> orang banyak.</w:t>
      </w:r>
    </w:p>
    <w:p>
      <w:pPr/>
      <w:r>
        <w:rPr>
          <w:lang w:val="id_ID" w:bidi="id_ID"/>
        </w:rPr>
      </w:r>
      <w:r>
        <w:rPr>
          <w:b/>
          <w:lang w:val="id_ID" w:bidi="id_ID"/>
        </w:rPr>
        <w:t>Zeus</w:t>
      </w:r>
      <w:r>
        <w:rPr>
          <w:lang w:val="id_ID" w:bidi="id_ID"/>
        </w:rPr>
        <w:t xml:space="preserve"> adalah dewa Yunani dari langit dan dewa utama.</w:t>
      </w:r>
    </w:p>
    <w:p>
      <w:pPr/>
      <w:r>
        <w:rPr>
          <w:lang w:val="id_ID" w:bidi="id_ID"/>
        </w:rPr>
      </w:r>
      <w:r>
        <w:rPr>
          <w:b/>
          <w:lang w:val="id_ID" w:bidi="id_ID"/>
        </w:rPr>
        <w:t>Hermes</w:t>
      </w:r>
      <w:r>
        <w:rPr>
          <w:lang w:val="id_ID" w:bidi="id_ID"/>
        </w:rPr>
        <w:t xml:space="preserve"> adalah utusan para dewa yang sering berbicara atas nama Zeus.</w:t>
      </w:r>
    </w:p>
    <w:p>
      <w:pPr/>
      <w:r>
        <w:rPr>
          <w:lang w:val="id_ID" w:bidi="id_ID"/>
        </w:rPr>
      </w:r>
      <w:r>
        <w:rPr>
          <w:lang w:val="id_ID" w:bidi="id_ID"/>
        </w:rPr>
        <w:t xml:space="preserve">Kata </w:t>
      </w:r>
      <w:r>
        <w:rPr>
          <w:b/>
          <w:lang w:val="id_ID" w:bidi="id_ID"/>
        </w:rPr>
        <w:t>Bait Suci</w:t>
      </w:r>
      <w:r>
        <w:rPr>
          <w:lang w:val="id_ID" w:bidi="id_ID"/>
        </w:rPr>
        <w:t xml:space="preserve"> berarti tempat ibadah yang didedikasikan bagi dewa tertentu, atau allah. Dalam contoh ini, dewa adalah allah, Zeus, dan ini bukan Bait Suci yang sama yang merupakan tempat kehadiran Allah di Yerusalem. Kata </w:t>
      </w:r>
      <w:r>
        <w:rPr>
          <w:lang w:val="id_ID" w:bidi="id_ID"/>
        </w:rPr>
        <w:t>Bait Suci</w:t>
      </w:r>
      <w:r>
        <w:rPr>
          <w:lang w:val="id_ID" w:bidi="id_ID"/>
        </w:rPr>
        <w:t xml:space="preserve"> terdapat di Daftar Kata Utama. </w:t>
      </w:r>
    </w:p>
    <w:p>
      <w:pPr/>
      <w:r>
        <w:rPr>
          <w:lang w:val="id_ID" w:bidi="id_ID"/>
        </w:rPr>
      </w:r>
      <w:r>
        <w:rPr>
          <w:lang w:val="id_ID" w:bidi="id_ID"/>
        </w:rPr>
        <w:t xml:space="preserve">Gunakan kata yang sama untuk </w:t>
      </w:r>
      <w:r>
        <w:rPr>
          <w:b/>
          <w:lang w:val="id_ID" w:bidi="id_ID"/>
        </w:rPr>
        <w:t>korban</w:t>
      </w:r>
      <w:r>
        <w:rPr>
          <w:lang w:val="id_ID" w:bidi="id_ID"/>
        </w:rPr>
        <w:t xml:space="preserve"> yang telah Anda gunakan di seluruh kisah tersebut. Korban di sini dipersembahkan kepada seorang allah untuk bersyukur atau meminta pengampunan. Dalam hal ini itu akan termasuk membunuh sapi. Penyembah tersebut akan membunuh hewan itu sebagai persembahan kepada dewa atau allah untuk menunjukkan bahwa ia sepenuhnya mengabdikan diri kepada allah itu. Kata </w:t>
      </w:r>
      <w:r>
        <w:rPr>
          <w:lang w:val="id_ID" w:bidi="id_ID"/>
        </w:rPr>
        <w:t>korban</w:t>
      </w:r>
      <w:r>
        <w:rPr>
          <w:lang w:val="id_ID" w:bidi="id_ID"/>
        </w:rPr>
        <w:t xml:space="preserve"> terdapat di Daftar Kata Utama.</w:t>
      </w:r>
    </w:p>
    <w:p>
      <w:pPr/>
      <w:r>
        <w:rPr>
          <w:lang w:val="id_ID" w:bidi="id_ID"/>
        </w:rPr>
      </w:r>
      <w:r>
        <w:rPr>
          <w:lang w:val="id_ID" w:bidi="id_ID"/>
        </w:rPr>
        <w:t xml:space="preserve">Ketika para rasul Barnabas dan Paulus mendengar tentang rencana untuk mempersembahkan korban bagi mereka, Paulus dan Barnabas merobek pakaian mereka dan berlari ke kerumunan untuk memberi tahu mereka tentang Allah yang hidup. </w:t>
      </w:r>
      <w:r>
        <w:rPr>
          <w:b/>
          <w:lang w:val="id_ID" w:bidi="id_ID"/>
        </w:rPr>
        <w:t>Para rasul</w:t>
      </w:r>
      <w:r>
        <w:rPr>
          <w:lang w:val="id_ID" w:bidi="id_ID"/>
        </w:rPr>
        <w:t xml:space="preserve"> adalah wakil yang diutus oleh Yesus Kristus untuk memulai gereja-gereja baru. Mereka membawa otoritas di dalam gereja sebagai saksi tentang kebangkitan Yesus Kristus. Kata </w:t>
      </w:r>
      <w:r>
        <w:rPr>
          <w:lang w:val="id_ID" w:bidi="id_ID"/>
        </w:rPr>
        <w:t>rasul</w:t>
      </w:r>
      <w:r>
        <w:rPr>
          <w:lang w:val="id_ID" w:bidi="id_ID"/>
        </w:rPr>
        <w:t xml:space="preserve"> terdapat di Daftar Kata Utama.</w:t>
      </w:r>
    </w:p>
    <w:p>
      <w:pPr/>
      <w:r>
        <w:rPr>
          <w:lang w:val="id_ID" w:bidi="id_ID"/>
        </w:rPr>
      </w:r>
      <w:r>
        <w:rPr>
          <w:lang w:val="id_ID" w:bidi="id_ID"/>
        </w:rPr>
        <w:t xml:space="preserve">Orang Yahudi datang dari Antiokhia dan Ikonium, dan membujuk orang banyak di Likonia untuk memihak mereka. Orang-orang Yahudi merajam Paulus, dan kemudian orang banyak Likaonia menyeret Paulus ke luar kota. Kata </w:t>
      </w:r>
      <w:r>
        <w:rPr>
          <w:b/>
          <w:lang w:val="id_ID" w:bidi="id_ID"/>
        </w:rPr>
        <w:t>merajam</w:t>
      </w:r>
      <w:r>
        <w:rPr>
          <w:lang w:val="id_ID" w:bidi="id_ID"/>
        </w:rPr>
        <w:t xml:space="preserve"> berarti melempari batu ke seseorang dengan upaya untuk membunuhnya.</w:t>
      </w:r>
    </w:p>
    <w:p>
      <w:pPr/>
      <w:r>
        <w:rPr>
          <w:lang w:val="id_ID" w:bidi="id_ID"/>
        </w:rPr>
      </w:r>
      <w:r>
        <w:rPr>
          <w:lang w:val="id_ID" w:bidi="id_ID"/>
        </w:rPr>
        <w:t xml:space="preserve">Setelah orang banyak pergi, para murid berkumpul di sekitar Paulus. Paulus kemudian berdiri dan memasuki kota. Keesokan paginya, Paulus dan Barnabas pergi ke kota Derbe. Kata </w:t>
      </w:r>
      <w:r>
        <w:rPr>
          <w:b/>
          <w:lang w:val="id_ID" w:bidi="id_ID"/>
        </w:rPr>
        <w:t>murid</w:t>
      </w:r>
      <w:r>
        <w:rPr>
          <w:lang w:val="id_ID" w:bidi="id_ID"/>
        </w:rPr>
        <w:t xml:space="preserve"> seperti yang digunakan di sini merujuk pada orang-orang percaya yang berada di dekatnya, bukan beberapa rasul. Kata </w:t>
      </w:r>
      <w:r>
        <w:rPr>
          <w:lang w:val="id_ID" w:bidi="id_ID"/>
        </w:rPr>
        <w:t>murid</w:t>
      </w:r>
      <w:r>
        <w:rPr>
          <w:lang w:val="id_ID" w:bidi="id_ID"/>
        </w:rPr>
        <w:t xml:space="preserve"> terdapat di Glosarium Utama. </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teks tersebut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kutipan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14:21–28</w:t>
      </w:r>
      <w:r>
        <w:rPr>
          <w:lang w:val="id_ID" w:bidi="id_ID"/>
        </w:rPr>
      </w:r>
    </w:p>
    <w:p>
      <w:pPr>
        <w:pStyle w:val="Heading3"/>
      </w:pPr>
      <w:r>
        <w:rPr>
          <w:lang w:val="id_ID" w:bidi="id_ID"/>
        </w:rPr>
        <w:t>Dengar dan Renungkan</w:t>
      </w:r>
    </w:p>
    <w:p>
      <w:pPr/>
      <w:r>
        <w:rPr>
          <w:lang w:val="id_ID" w:bidi="id_ID"/>
        </w:rPr>
      </w:r>
      <w:r>
        <w:rPr>
          <w:lang w:val="id_ID" w:bidi="id_ID"/>
        </w:rPr>
        <w:t>Dengarkan Kisah Para Rasul 14:21–28 dan simpanlah dalam hati Anda. Dengarkan teks ini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tidak Anda sukai atau tidak mengerti?</w:t>
      </w:r>
    </w:p>
    <w:p>
      <w:pPr>
        <w:pStyle w:val="ListBullet"/>
        <w:spacing w:line="240" w:lineRule="auto"/>
        <w:ind w:left="720"/>
      </w:pPr>
      <w:r>
        <w:rPr>
          <w:lang w:val="id_ID" w:bidi="id_ID"/>
        </w:rPr>
      </w:r>
      <w:r>
        <w:rPr>
          <w:lang w:val="id_ID" w:bidi="id_ID"/>
        </w:rPr>
        <w:t>Apa yang kisah ini sampaikan kepada kita tentang Tuhan atau Yesus?</w:t>
      </w:r>
    </w:p>
    <w:p>
      <w:pPr>
        <w:pStyle w:val="ListBullet"/>
        <w:spacing w:line="240" w:lineRule="auto"/>
        <w:ind w:left="720"/>
      </w:pPr>
      <w:r>
        <w:rPr>
          <w:lang w:val="id_ID" w:bidi="id_ID"/>
        </w:rPr>
      </w:r>
      <w:r>
        <w:rPr>
          <w:lang w:val="id_ID" w:bidi="id_ID"/>
        </w:rPr>
        <w:t>Apa yang dikisahkan cerita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dipahami.</w:t>
      </w:r>
    </w:p>
    <w:p>
      <w:pPr/>
      <w:r>
        <w:rPr>
          <w:lang w:val="id_ID" w:bidi="id_ID"/>
        </w:rPr>
      </w:r>
      <w:r>
        <w:rPr>
          <w:lang w:val="id_ID" w:bidi="id_ID"/>
        </w:rPr>
        <w:t>Sebelumnya, Paulus dan Barnabas ada di Listra. Di Listra Paulus dilempari batu dan ditinggalkan karena dikira sudah mati. Setelah didoakan orang-orang percaya setempat, Paulus bangun, dan keesokan harinya Paulus dan Barnabas pergi ke Derbe. Sementara di Derbe, Paulus dan Barnabas memberitakan injil, atau kabar baik bahwa Yesus telah mati dan bangkit dari kematian untuk mengampuni dosa-dosa kita. Ketika kita berpaling dari dosa-dosa kita dan berbalik kepada Allah melalui iman kepada Yesus, kita dapat memasuki kerajaan Allah, saat Allah memerintah dengan sempurna di antara umat-Nya. Paulus dan Barnabas membuat banyak orang menjadi murid, atau pengikut Yesus.</w:t>
      </w:r>
    </w:p>
    <w:p>
      <w:pPr/>
      <w:r>
        <w:rPr>
          <w:lang w:val="id_ID" w:bidi="id_ID"/>
        </w:rPr>
      </w:r>
      <w:r>
        <w:rPr>
          <w:lang w:val="id_ID" w:bidi="id_ID"/>
        </w:rPr>
        <w:t>Paulus dan Barnabas kemudian kembali ke Listra, kota tempat Paulus dilempari batu. Kemudian Paulus dan Barnabas pergi ke Ikonium dan Antiokhia di Pisidia, kota-kota di mana Paulus dan Barnabas pernah dianiaya. Ketika Paulus dan Silas pergi dari kota ke kota, mereka mendorong orang-orang percaya untuk setia kepada Allah. Semua orang percaya pada waktu itu memperkirakan akan mengalami penganiayaan. Itu adalah cara hidup yang wajar bagi mereka. Paulus mengingatkan mereka bahwa pada akhirnya mereka akan memasuki Kerajaan Allah.</w:t>
      </w:r>
    </w:p>
    <w:p>
      <w:pPr/>
      <w:r>
        <w:rPr>
          <w:lang w:val="id_ID" w:bidi="id_ID"/>
        </w:rPr>
      </w:r>
      <w:r>
        <w:rPr>
          <w:lang w:val="id_ID" w:bidi="id_ID"/>
        </w:rPr>
        <w:t>Salah satu cara Paulus dan Barnabas menguatkan jemaat-jemaat baru ini adalah memastikan mereka memiliki kepemimpinan yang baik. Paulus dan Barnabas menunjuk para penatua, atau para pemimpin, dari setiap gereja. Kita tahu bahwa Paulus dan Barnabas menunjuk para pemimpin di Listra, Ikonium, dan Antiokhia Pisidia, tetapi belum jelas bagi kita apakah mereka juga menunjuk para penatua di Derbe. Alkitab tidak jelas apakah mereka berdoa dan berpuasa sebelum mereka menunjuk para pemimpin, atau apakah mereka berdoa dan berpuasa setelah mereka memilih para penatua. Lalu, Paulus dan Barnabas mempercayakan pemeliharaan mereka kepada Tuhan Yesus. Ini bisa berarti Paulus dan Barnabas percaya kepada Yesus untuk memelihara para penatua, atau memelihara semua orang di gereja.</w:t>
      </w:r>
    </w:p>
    <w:p>
      <w:pPr/>
      <w:r>
        <w:rPr>
          <w:lang w:val="id_ID" w:bidi="id_ID"/>
        </w:rPr>
      </w:r>
      <w:r>
        <w:rPr>
          <w:lang w:val="id_ID" w:bidi="id_ID"/>
        </w:rPr>
        <w:t>Berhenti di sini dan diskusikan metode yang digunakan gereja Anda untuk memilih para penatua atau kepemimpinan gereja. Bagaimana gereja menguatkan para pemimpin gereja di daerah Anda?</w:t>
      </w:r>
    </w:p>
    <w:p>
      <w:pPr/>
      <w:r>
        <w:rPr>
          <w:lang w:val="id_ID" w:bidi="id_ID"/>
        </w:rPr>
      </w:r>
      <w:r>
        <w:rPr>
          <w:lang w:val="id_ID" w:bidi="id_ID"/>
        </w:rPr>
        <w:t>Setelah itu, Paulus dan Barnabas melakukan perjalanan melalui Pisidia, sebuah wilayah di mana kota Antiokhia berada, dan sampai ke wilayah Pamfilia, sebelah selatan Pisidia. Paulus dan Barnabas memberitakan firman di Perga, tempat Yohanes Markus sebelumnya meninggalkan mereka. Ketika Paulus dan Barnabas memberitakan firman, Paulus dan Barnabas memberitakan kabar baik tentang Yesus Kristus. Lalu Paulus dan Barnabas pergi ke Atalia, dan dari Atalia, Paulus dan Barnabas berlayar ke Antiokhia. Di Antiokhialah perjalanan Paulus dan Barnabas dimulai dan di sanalah Paulus dan Barnabas diserahkan ke dalam anugerah Allah untuk dipelihara. Dengan kata lain, gereja percaya bahwa Allah akan menunjukkan kebaikan-Nya kepada mereka ketika mereka menyelesaikan pekerjaan yang Allah minta untuk mereka lakukan.</w:t>
      </w:r>
    </w:p>
    <w:p>
      <w:pPr/>
      <w:r>
        <w:rPr>
          <w:lang w:val="id_ID" w:bidi="id_ID"/>
        </w:rPr>
      </w:r>
      <w:r>
        <w:rPr>
          <w:lang w:val="id_ID" w:bidi="id_ID"/>
        </w:rPr>
        <w:t xml:space="preserve">Berhenti di sini dan lihatlah peta perjalanan </w:t>
      </w:r>
      <w:r>
        <w:rPr>
          <w:lang w:val="id_ID" w:bidi="id_ID"/>
        </w:rPr>
        <w:t>Paulus dan Barnabas dari Derbe ke Listra, ke Ikonium, ke Antiokhia di Pisidia, ke Perga, ke Atalia, dan ke Antiokhia, Siria</w:t>
      </w:r>
      <w:r>
        <w:rPr>
          <w:lang w:val="id_ID" w:bidi="id_ID"/>
        </w:rPr>
        <w:t>. Telusuri rutenya dengan jari Anda.</w:t>
      </w:r>
    </w:p>
    <w:p>
      <w:pPr/>
      <w:r>
        <w:rPr>
          <w:lang w:val="id_ID" w:bidi="id_ID"/>
        </w:rPr>
      </w:r>
      <w:r>
        <w:rPr>
          <w:lang w:val="id_ID" w:bidi="id_ID"/>
        </w:rPr>
        <w:t>Setelah Paulus dan Barnabas tiba di Antiokhia, Paulus dan Barnabas mengumpulkan gereja dan menceritakan apa yang telah Allah lakukan melalui Paulus dan Barnabas dalam perjalanan yang baru saja mereka lakukan. Paulus dan Barnabas menjelaskan bahwa Allah membuka pintu iman bagi bangsa-bangsa lain, atau orang-orang non-Yahudi. Ini artinya Allah memberikan kesempatan bagi orang-orang bukan Yahudi untuk mendengar tentang, percaya kepada, dan mengikut Yesus. Paulus dan Barnabas tetap bersama gereja Antiokhia untuk waktu yang lama, mungkin beberapa bulan, tetapi tidak ada yang tahu berapa lama tepatnya.</w:t>
      </w:r>
    </w:p>
    <w:p>
      <w:pPr/>
      <w:r>
        <w:rPr>
          <w:lang w:val="id_ID" w:bidi="id_ID"/>
        </w:rPr>
      </w:r>
      <w:r>
        <w:rPr>
          <w:lang w:val="id_ID" w:bidi="id_ID"/>
        </w:rPr>
        <w:t>Berhenti di sini dan diskusikan saat ketika tampaknya tidak mungkin seseorang akan mendengar tentang Yesus Kristus dan percaya, tetapi Allah membuatnya jadi mungkin.</w:t>
      </w:r>
      <w:r>
        <w:rPr>
          <w:lang w:val="id_ID" w:bidi="id_ID"/>
        </w:rPr>
      </w:r>
    </w:p>
    <w:p>
      <w:pPr>
        <w:pStyle w:val="Heading3"/>
      </w:pPr>
      <w:r>
        <w:rPr>
          <w:lang w:val="id_ID" w:bidi="id_ID"/>
        </w:rPr>
        <w:t>Menjelaskan Adegan</w:t>
      </w:r>
    </w:p>
    <w:p>
      <w:pPr/>
      <w:r>
        <w:rPr>
          <w:lang w:val="id_ID" w:bidi="id_ID"/>
        </w:rPr>
      </w:r>
      <w:r>
        <w:rPr>
          <w:lang w:val="id_ID" w:bidi="id_ID"/>
        </w:rPr>
        <w:t>Dengarkan teksnya sekali lagi dalam versi yang paling mudah dimengerti.</w:t>
      </w:r>
    </w:p>
    <w:p>
      <w:pPr/>
      <w:r>
        <w:rPr>
          <w:lang w:val="id_ID" w:bidi="id_ID"/>
        </w:rPr>
      </w:r>
      <w:r>
        <w:rPr>
          <w:lang w:val="id_ID" w:bidi="id_ID"/>
        </w:rPr>
        <w:t>Dalam sesi ini, Anda akan membantu kelompok memvisualisasikan kisah ini. Anda akan membantu kelompok menentukan adegan, latar, dan karakter dalam kisah ini.</w:t>
      </w:r>
    </w:p>
    <w:p>
      <w:pPr/>
      <w:r>
        <w:rPr>
          <w:lang w:val="id_ID" w:bidi="id_ID"/>
        </w:rPr>
      </w:r>
      <w:r>
        <w:rPr>
          <w:lang w:val="id_ID" w:bidi="id_ID"/>
        </w:rPr>
        <w:t>Kisah ini memiliki 6 adegan.</w:t>
      </w:r>
    </w:p>
    <w:p>
      <w:pPr/>
      <w:r>
        <w:rPr>
          <w:lang w:val="id_ID" w:bidi="id_ID"/>
        </w:rPr>
      </w:r>
      <w:r>
        <w:rPr>
          <w:b/>
          <w:lang w:val="id_ID" w:bidi="id_ID"/>
        </w:rPr>
        <w:t>Adegan pertama:</w:t>
      </w:r>
      <w:r>
        <w:rPr>
          <w:lang w:val="id_ID" w:bidi="id_ID"/>
        </w:rPr>
        <w:t xml:space="preserve"> Paulus dan Barnabas berada di Derbe, memberitakan injil, banyak orang menjadi percaya kepada Yesus.</w:t>
      </w:r>
    </w:p>
    <w:p>
      <w:pPr/>
      <w:r>
        <w:rPr>
          <w:lang w:val="id_ID" w:bidi="id_ID"/>
        </w:rPr>
      </w:r>
      <w:r>
        <w:rPr>
          <w:b/>
          <w:lang w:val="id_ID" w:bidi="id_ID"/>
        </w:rPr>
        <w:t>Adegan kedua:</w:t>
      </w:r>
      <w:r>
        <w:rPr>
          <w:lang w:val="id_ID" w:bidi="id_ID"/>
        </w:rPr>
        <w:t xml:space="preserve"> Paulus dan Barnabas pergi ke Listra dan bertemu dengan orang-orang percaya untuk menguatkan orang-orang percaya. Paulus, Barnabas, dan orang-orang percaya di Listra berpuasa dan berdoa serta menunjuk para penatua.</w:t>
      </w:r>
    </w:p>
    <w:p>
      <w:pPr/>
      <w:r>
        <w:rPr>
          <w:lang w:val="id_ID" w:bidi="id_ID"/>
        </w:rPr>
      </w:r>
      <w:r>
        <w:rPr>
          <w:b/>
          <w:lang w:val="id_ID" w:bidi="id_ID"/>
        </w:rPr>
        <w:t>Adegan ketiga:</w:t>
      </w:r>
      <w:r>
        <w:rPr>
          <w:lang w:val="id_ID" w:bidi="id_ID"/>
        </w:rPr>
        <w:t xml:space="preserve"> Paulus dan Barnabas pergi ke Ikonium dan bertemu dengan orang-orang percaya untuk menguatkan orang-orang percaya. Paulus, Barnabas, dan orang-orang percaya di Ikonium berpuasa dan berdoa serta menunjuk para penatua.</w:t>
      </w:r>
    </w:p>
    <w:p>
      <w:pPr/>
      <w:r>
        <w:rPr>
          <w:lang w:val="id_ID" w:bidi="id_ID"/>
        </w:rPr>
      </w:r>
      <w:r>
        <w:rPr>
          <w:b/>
          <w:lang w:val="id_ID" w:bidi="id_ID"/>
        </w:rPr>
        <w:t>Adegan keempat:</w:t>
      </w:r>
      <w:r>
        <w:rPr>
          <w:lang w:val="id_ID" w:bidi="id_ID"/>
        </w:rPr>
        <w:t xml:space="preserve"> Paulus dan Barnabas pergi ke Antiokhia Pisidia dan bertemu dengan orang-orang percaya untuk menguatkan orang-orang percaya. Paulus, Barnabas, dan orang-orang percaya di Antiokhia berpuasa dan berdoa, lalu menetapkan para penatua.</w:t>
      </w:r>
    </w:p>
    <w:p>
      <w:pPr/>
      <w:r>
        <w:rPr>
          <w:lang w:val="id_ID" w:bidi="id_ID"/>
        </w:rPr>
      </w:r>
      <w:r>
        <w:rPr>
          <w:b/>
          <w:lang w:val="id_ID" w:bidi="id_ID"/>
        </w:rPr>
        <w:t>Adegan kelima:</w:t>
      </w:r>
      <w:r>
        <w:rPr>
          <w:lang w:val="id_ID" w:bidi="id_ID"/>
        </w:rPr>
        <w:t xml:space="preserve"> Paulus dan Barnabas melakukan perjalanan melalui wilayah Pisidia dan Pamfilia, dan tiba di Perga. Paulus dan Barnabas berkhotbah di Perga, lalu pergi ke Atalia. Paulus dan Barnabas lalu berlayar ke Antiokhia (Siria).</w:t>
      </w:r>
    </w:p>
    <w:p>
      <w:pPr/>
      <w:r>
        <w:rPr>
          <w:lang w:val="id_ID" w:bidi="id_ID"/>
        </w:rPr>
      </w:r>
      <w:r>
        <w:rPr>
          <w:b/>
          <w:lang w:val="id_ID" w:bidi="id_ID"/>
        </w:rPr>
        <w:t>Adegan keenam:</w:t>
      </w:r>
      <w:r>
        <w:rPr>
          <w:lang w:val="id_ID" w:bidi="id_ID"/>
        </w:rPr>
        <w:t xml:space="preserve"> Ketika Paulus dan Barnabas tiba di Antiokhia (Siria), Paulus dan Barnabas mengumpulkan anggota gereja dari Antiokhia bersama-sama. Paulus dan Barnabas menjelaskan semua yang telah Allah lakukan, dan bagaimana Allah membuka jalan bagi bangsa-bangsa lain, yaitu orang-orang non-Yahudi, untuk menjadi orang percaya. Paulus dan Barnabas tinggal bersama para murid di Antiokhia, Siria untuk waktu yang lama, mungkin beberapa bulan.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Barnabas</w:t>
      </w:r>
    </w:p>
    <w:p>
      <w:pPr>
        <w:pStyle w:val="ListBullet"/>
        <w:spacing w:line="240" w:lineRule="auto"/>
        <w:ind w:left="720"/>
      </w:pPr>
      <w:r>
        <w:rPr>
          <w:lang w:val="id_ID" w:bidi="id_ID"/>
        </w:rPr>
      </w:r>
      <w:r>
        <w:rPr>
          <w:lang w:val="id_ID" w:bidi="id_ID"/>
        </w:rPr>
        <w:t>Orang-orang percaya di Derbe</w:t>
      </w:r>
    </w:p>
    <w:p>
      <w:pPr>
        <w:pStyle w:val="ListBullet"/>
        <w:spacing w:line="240" w:lineRule="auto"/>
        <w:ind w:left="720"/>
      </w:pPr>
      <w:r>
        <w:rPr>
          <w:lang w:val="id_ID" w:bidi="id_ID"/>
        </w:rPr>
      </w:r>
      <w:r>
        <w:rPr>
          <w:lang w:val="id_ID" w:bidi="id_ID"/>
        </w:rPr>
        <w:t>Para orang percaya di Listra</w:t>
      </w:r>
    </w:p>
    <w:p>
      <w:pPr>
        <w:pStyle w:val="ListBullet"/>
        <w:spacing w:line="240" w:lineRule="auto"/>
        <w:ind w:left="720"/>
      </w:pPr>
      <w:r>
        <w:rPr>
          <w:lang w:val="id_ID" w:bidi="id_ID"/>
        </w:rPr>
      </w:r>
      <w:r>
        <w:rPr>
          <w:lang w:val="id_ID" w:bidi="id_ID"/>
        </w:rPr>
        <w:t>Para orang percaya di Ikonium</w:t>
      </w:r>
    </w:p>
    <w:p>
      <w:pPr>
        <w:pStyle w:val="ListBullet"/>
        <w:spacing w:line="240" w:lineRule="auto"/>
        <w:ind w:left="720"/>
      </w:pPr>
      <w:r>
        <w:rPr>
          <w:lang w:val="id_ID" w:bidi="id_ID"/>
        </w:rPr>
      </w:r>
      <w:r>
        <w:rPr>
          <w:lang w:val="id_ID" w:bidi="id_ID"/>
        </w:rPr>
        <w:t>Para orang percaya di Antiokhia (Asia Kecil)</w:t>
      </w:r>
    </w:p>
    <w:p>
      <w:pPr>
        <w:pStyle w:val="ListBullet"/>
        <w:spacing w:line="240" w:lineRule="auto"/>
        <w:ind w:left="720"/>
      </w:pPr>
      <w:r>
        <w:rPr>
          <w:lang w:val="id_ID" w:bidi="id_ID"/>
        </w:rPr>
      </w:r>
      <w:r>
        <w:rPr>
          <w:lang w:val="id_ID" w:bidi="id_ID"/>
        </w:rPr>
        <w:t>Anggota gereja dari Antiokhia (Siria)</w:t>
      </w:r>
    </w:p>
    <w:p>
      <w:pPr/>
      <w:r>
        <w:rPr>
          <w:lang w:val="id_ID" w:bidi="id_ID"/>
        </w:rPr>
      </w:r>
      <w:r>
        <w:rPr>
          <w:lang w:val="id_ID" w:bidi="id_ID"/>
        </w:rPr>
        <w:t>Dalam sesi ini, mintalah kelompok membuat papan cerita, menggambar, atau menggunakan semacam benda yang dapat Anda pindah-pindahkan (seperti batu, kayu, mainan anak-anak) untuk memvisualisasikan kisah dan adegan di dalamnya.</w:t>
      </w:r>
    </w:p>
    <w:p>
      <w:pPr/>
      <w:r>
        <w:rPr>
          <w:lang w:val="id_ID" w:bidi="id_ID"/>
        </w:rPr>
      </w:r>
      <w:r>
        <w:rPr>
          <w:b/>
          <w:lang w:val="id_ID" w:bidi="id_ID"/>
        </w:rPr>
        <w:t>Adegan pertama:</w:t>
      </w:r>
      <w:r>
        <w:rPr>
          <w:lang w:val="id_ID" w:bidi="id_ID"/>
        </w:rPr>
        <w:t xml:space="preserve"> Paulus dan Barnabas sedang berkhotbah di Derbe. Banyak orang di Derbe mendengar kabar yang diberitakan Paulus dan Barnabas, dan orang-orang percaya kepada kabar baik tentang Yesus Kristus dan menjadi murid-murid Yesus.</w:t>
      </w:r>
    </w:p>
    <w:p>
      <w:pPr/>
      <w:r>
        <w:rPr>
          <w:lang w:val="id_ID" w:bidi="id_ID"/>
        </w:rPr>
      </w:r>
      <w:r>
        <w:rPr>
          <w:b/>
          <w:lang w:val="id_ID" w:bidi="id_ID"/>
        </w:rPr>
        <w:t>Adegan kedua:</w:t>
      </w:r>
      <w:r>
        <w:rPr>
          <w:lang w:val="id_ID" w:bidi="id_ID"/>
        </w:rPr>
        <w:t xml:space="preserve"> Beberapa waktu kemudian, Paulus dan Barnabas melakukan perjalanan sekitar 95 kilometer kembali ke Listra. Setelah Paulus dan Barnabas tiba di Listra, Paulus dan Barnabas mulai menguatkan orang-orang percaya. Paulus dan Barnabas menjelaskan bahwa orang-orang percaya akan memasuki Kerajaan Allah, tetapi akan mengalami penganiayaan dalam kehidupan ini. Kemudian Paulus, Barnabas, dan orang-orang percaya di Listra memilih para penatua untuk membantu memimpin gereja di Listra. Mereka memilih para pemimpin dengan berdoa dan berpuasa, yang bisa jadi dilakukan sebelum atau sesudahnya, mungkin sebelum dan setelah mereka memilih para penatua.</w:t>
      </w:r>
    </w:p>
    <w:p>
      <w:pPr/>
      <w:r>
        <w:rPr>
          <w:lang w:val="id_ID" w:bidi="id_ID"/>
        </w:rPr>
      </w:r>
      <w:r>
        <w:rPr>
          <w:b/>
          <w:lang w:val="id_ID" w:bidi="id_ID"/>
        </w:rPr>
        <w:t>Adegan ketiga:</w:t>
      </w:r>
      <w:r>
        <w:rPr>
          <w:lang w:val="id_ID" w:bidi="id_ID"/>
        </w:rPr>
        <w:t xml:space="preserve"> Dari Listra, Paulus dan Barnabas kembali ke Ikonium, menempuh jarak 32 kilometer. Setelah Paulus dan Barnabas tiba di Ikonium, Paulus dan Barnabas mulai menguatkan orang-orang percaya. Paulus dan Barnabas menjelaskan bahwa orang-orang percaya akan memasuki Kerajaan Allah, tetapi akan mengalami penganiayaan dalam kehidupan ini. Lalu Paulus, Barnabas, dan orang-orang percaya di Ikonium memilih para penatua untuk membantu memimpin gereja di Ikonium. Mereka memilih para pemimpin dengan berdoa dan berpuasa, yang bisa jadi dilakukan sebelum atau sesudahnya, atau mungkin sebelum dan setelah mereka memilih para penatua.</w:t>
      </w:r>
    </w:p>
    <w:p>
      <w:pPr/>
      <w:r>
        <w:rPr>
          <w:lang w:val="id_ID" w:bidi="id_ID"/>
        </w:rPr>
      </w:r>
      <w:r>
        <w:rPr>
          <w:b/>
          <w:lang w:val="id_ID" w:bidi="id_ID"/>
        </w:rPr>
        <w:t>Adegan keempat:</w:t>
      </w:r>
      <w:r>
        <w:rPr>
          <w:lang w:val="id_ID" w:bidi="id_ID"/>
        </w:rPr>
        <w:t xml:space="preserve"> Kemudian dari Ikonium, Paulus dan Barnabas kembali ke Antiokhia Pisidia dengan menempuh jarak 144 kilometer. Setelah Paulus dan Barnabas tiba di Antiokhia Pisidia, Paulus dan Barnabas mulai menguatkan orang-orang percaya. Paulus dan Barnabas menjelaskan bahwa orang-orang percaya akan memasuki Kerajaan Allah, tetapi akan mengalami penganiayaan dalam kehidupan ini. Lalu Paulus, Barnabas, dan orang-orang percaya di Antiokhia di Pisidia memilih para penatua untuk membantu memimpin gereja di Antiokhia di Pisidia. Mereka memilih para pemimpin dengan berdoa dan berpuasa, yang bisa jadi dilakukan sebelum atau sesudahnya, atau mungkin sebelum dan setelah mereka memilih para penatua.</w:t>
      </w:r>
    </w:p>
    <w:p>
      <w:pPr/>
      <w:r>
        <w:rPr>
          <w:lang w:val="id_ID" w:bidi="id_ID"/>
        </w:rPr>
      </w:r>
      <w:r>
        <w:rPr>
          <w:b/>
          <w:lang w:val="id_ID" w:bidi="id_ID"/>
        </w:rPr>
        <w:t>Adegan kelima:</w:t>
      </w:r>
      <w:r>
        <w:rPr>
          <w:lang w:val="id_ID" w:bidi="id_ID"/>
        </w:rPr>
        <w:t xml:space="preserve"> Dari Antiokhia di Pisidia, Paulus dan Barnabas melakukan perjalanan ke selatan sejauh 190 kilometer melalui wilayah Pisidia dan Pamfilia untuk sampai di Perga. Paulus dan Barnabas memberitakan kabar baik tentang Yesus Kristus di Perga. Dari Perga, Paulus dan Barnabas pergi ke Atalia di pantai dengan menempuh jarak 16 kilometer. Paulus dan Barnabas lalu berlayar kembali ke Antiokhia di Siria.</w:t>
      </w:r>
    </w:p>
    <w:p>
      <w:pPr/>
      <w:r>
        <w:rPr>
          <w:lang w:val="id_ID" w:bidi="id_ID"/>
        </w:rPr>
      </w:r>
      <w:r>
        <w:rPr>
          <w:b/>
          <w:lang w:val="id_ID" w:bidi="id_ID"/>
        </w:rPr>
        <w:t>Adegan keenam:</w:t>
      </w:r>
      <w:r>
        <w:rPr>
          <w:lang w:val="id_ID" w:bidi="id_ID"/>
        </w:rPr>
        <w:t xml:space="preserve"> Ketika Paulus dan Barnabas tiba di Antiokhia di Siria, Paulus dan Barnabas mengumpulkan anggota gereja dari Antiokhia bersama-sama. Paulus dan Barnabas menjelaskan semua yang telah dilakukan Allah, dan bagaimana Allah membuka jalan bagi orang-orang bukan Yahudi, orang-orang non-Yahudi, untuk mendengar tentang, percaya kepada, dan mengikuti Yesus Kristus. Paulus dan Barnabas tinggal bersama para murid di Antiokhia di Siria untuk waktu yang lama, mungkin beberapa bulan, tetapi tidak ada yang tahu secara pasti berapa lama.</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tim akan memperagakan kisah tersebut.</w:t>
      </w:r>
    </w:p>
    <w:p>
      <w:pPr/>
      <w:r>
        <w:rPr>
          <w:lang w:val="id_ID" w:bidi="id_ID"/>
        </w:rPr>
      </w:r>
      <w:r>
        <w:rPr>
          <w:lang w:val="id_ID" w:bidi="id_ID"/>
        </w:rPr>
        <w:t>Kisah ini memiliki 6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Barnabas</w:t>
      </w:r>
    </w:p>
    <w:p>
      <w:pPr>
        <w:pStyle w:val="ListBullet"/>
        <w:spacing w:line="240" w:lineRule="auto"/>
        <w:ind w:left="720"/>
      </w:pPr>
      <w:r>
        <w:rPr>
          <w:lang w:val="id_ID" w:bidi="id_ID"/>
        </w:rPr>
      </w:r>
      <w:r>
        <w:rPr>
          <w:lang w:val="id_ID" w:bidi="id_ID"/>
        </w:rPr>
        <w:t>Orang-orang percaya di Derbe</w:t>
      </w:r>
    </w:p>
    <w:p>
      <w:pPr>
        <w:pStyle w:val="ListBullet"/>
        <w:spacing w:line="240" w:lineRule="auto"/>
        <w:ind w:left="720"/>
      </w:pPr>
      <w:r>
        <w:rPr>
          <w:lang w:val="id_ID" w:bidi="id_ID"/>
        </w:rPr>
      </w:r>
      <w:r>
        <w:rPr>
          <w:lang w:val="id_ID" w:bidi="id_ID"/>
        </w:rPr>
        <w:t>Para orang percaya di Ikonium</w:t>
      </w:r>
    </w:p>
    <w:p>
      <w:pPr>
        <w:pStyle w:val="ListBullet"/>
        <w:spacing w:line="240" w:lineRule="auto"/>
        <w:ind w:left="720"/>
      </w:pPr>
      <w:r>
        <w:rPr>
          <w:lang w:val="id_ID" w:bidi="id_ID"/>
        </w:rPr>
      </w:r>
      <w:r>
        <w:rPr>
          <w:lang w:val="id_ID" w:bidi="id_ID"/>
        </w:rPr>
        <w:t>Orang-orang percaya di Antiokhia di Pisidia</w:t>
      </w:r>
    </w:p>
    <w:p>
      <w:pPr>
        <w:pStyle w:val="ListBullet"/>
        <w:spacing w:line="240" w:lineRule="auto"/>
        <w:ind w:left="720"/>
      </w:pPr>
      <w:r>
        <w:rPr>
          <w:lang w:val="id_ID" w:bidi="id_ID"/>
        </w:rPr>
      </w:r>
      <w:r>
        <w:rPr>
          <w:lang w:val="id_ID" w:bidi="id_ID"/>
        </w:rPr>
        <w:t>Anggota gereja dari Antiokhia (Siria)</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atau perikop yang akan diperagakan dan jangan sampai terlewatkan. Bantu kelompok untuk mengingat bagian-bagian kisah tersebut.</w:t>
      </w:r>
    </w:p>
    <w:p>
      <w:pPr/>
      <w:r>
        <w:rPr>
          <w:lang w:val="id_ID" w:bidi="id_ID"/>
        </w:rPr>
      </w:r>
      <w:r>
        <w:rPr>
          <w:lang w:val="id_ID" w:bidi="id_ID"/>
        </w:rPr>
        <w:t>Saat kelompok memerankan kisah ini untuk kedua kalinya, hentikan mereka pada bagian-bagian tertentu.</w:t>
      </w:r>
    </w:p>
    <w:p>
      <w:pPr/>
      <w:r>
        <w:rPr>
          <w:lang w:val="id_ID" w:bidi="id_ID"/>
        </w:rPr>
      </w:r>
      <w:r>
        <w:rPr>
          <w:lang w:val="id_ID" w:bidi="id_ID"/>
        </w:rPr>
        <w:t>Paulus dan Barnabas sedang di Derbe memberitakan injil. Banyak orang menjadi murid, atau orang percaya, akibat pemberitaan Paulus dan Barnabas.</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para aktor yang memerankan orang-orang percaya di Derbe, "Bagaimana perasaan kalian?" Anda mungkin mendengar hal-hal seperti, "Kami gugup karena semuanya baru," "Bersemangat melihat apa yang sedang Allah lakukan," dan "Penasaran tentang apa yang akan terjadi selanjutnya."</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Paulus dan Barnabas melakukan perjalanan kembali ke Listra. Di Listra, Paulus dan Barnabas bertemu dengan para murid. Paulus dan Barnabas menguatkan para murid untuk tetap berpegang pada iman. Paulus dan Barnabas menjelaskan bahwa sebagai bagian dari Kerajaan Allah, gereja harus mengalami masalah, atau penganiayaan. Paulus, Barnabas, dan orang-orang percaya baru berdoa dan berpuasa; mereka menunjuk para penatua. Lalu Paulus dan Barnabas mempercayakan gereja ke dalam pemeliharaan Tuhan.</w:t>
      </w:r>
    </w:p>
    <w:p>
      <w:pPr/>
      <w:r>
        <w:rPr>
          <w:lang w:val="id_ID" w:bidi="id_ID"/>
        </w:rPr>
      </w:r>
      <w:r>
        <w:rPr>
          <w:lang w:val="id_ID" w:bidi="id_ID"/>
        </w:rPr>
        <w:t>Setelah itu, Paulus dan Barnabas melakukan perjalanan ke Ikonium. Di Ikonium, Paulus dan Barnabas bertemu dengan para murid, atau orang-orang percaya. Paulus dan Barnabas menguatkan para murid untuk tetap berpegang pada iman. Paulus dan Barnabas menjelaskan bahwa sebagai bagian dari Kerajaan Allah, gereja harus mengalami masalah, atau penganiayaan. Paulus, Barnabas, dan orang-orang percaya baru berdoa dan berpuasa; mereka menunjuk para penatua. Lalu Paulus dan Barnabas mempercayakan gereja ke dalam pemeliharaan Tuhan.</w:t>
      </w:r>
    </w:p>
    <w:p>
      <w:pPr/>
      <w:r>
        <w:rPr>
          <w:lang w:val="id_ID" w:bidi="id_ID"/>
        </w:rPr>
      </w:r>
      <w:r>
        <w:rPr>
          <w:lang w:val="id_ID" w:bidi="id_ID"/>
        </w:rPr>
        <w:t>Lalu Paulus dan Barnabas melakukan perjalanan ke Antiokhia di Pisidia. Di Antiokhia, Paulus dan Barnabas bertemu dengan para murid. Paulus dan Barnabas menguatkan para murid untuk tetap berpegang pada iman. Paulus dan Barnabas menjelaskan bahwa sebagai bagian dari Kerajaan Allah, gereja harus mengalami masalah, atau penganiayaan. Paulus, Barnabas, dan orang-orang percaya baru berdoa dan berpuasa; mereka menunjuk para penatua. Lalu Paulus dan Barnabas mempercayakan gereja ke dalam pemeliharaan Tuhan.</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para aktor yang memerankan orang-orang percaya di Listra, Ikonium, dan Antiokhia, "Bagaimana perasaan kalian?" Anda mungkin mendengar hal-hal seperti, "Kami takut akan penganiayaan," "Senang melihat Paulus dan Barnabas lagi," dan "Merendahkan diri melalui doa dan puasa."</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Lalu, Paulus dan Barnabas melakukan perjalanan melalui wilayah Pisidia dan Pamfilia, dan sampai ke kota Perga. Paulus dan Barnabas berkhotbah di Perga, lalu pergi ke Atalia. Dari Atalia, Paulus dan Barnabas berlayar ke Antiokhia (Suriah).</w:t>
      </w:r>
    </w:p>
    <w:p>
      <w:pPr/>
      <w:r>
        <w:rPr>
          <w:lang w:val="id_ID" w:bidi="id_ID"/>
        </w:rPr>
      </w:r>
      <w:r>
        <w:rPr>
          <w:lang w:val="id_ID" w:bidi="id_ID"/>
        </w:rPr>
        <w:t>Paulus dan Barnabas tiba di Antiokhia (Suriah). Paulus dan Barnabas mengumpulkan gereja, dan menjelaskan apa yang telah Allah lakukan dengan Paulus dan Barnabas. Paulus dan Barnabas menjelaskan bahwa Allah membuat jalan bagi orang-orang bukan Yahudi (non-Yahudi) untuk menjadi orang-orang percaya. Paulus dan Barnabas kemudian tinggal bersama gereja untuk waktu yang lama.</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para aktor yang memerankan jemaat di Antiokhia, "Bagaimana perasaan kalian?" Anda mungkin mendengar hal-hal seperti, "Bertanya-tanya apa artinya memiliki orang-orang percaya dari bangsa lain," atau "Senang melihat Paulus dan Barnabas lagi," atau "Senang bahwa Paulus dan Barnabas tinggal untuk sementara waktu."</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dipahami.</w:t>
      </w:r>
    </w:p>
    <w:p>
      <w:pPr/>
      <w:r>
        <w:rPr>
          <w:lang w:val="id_ID" w:bidi="id_ID"/>
        </w:rPr>
      </w:r>
      <w:r>
        <w:rPr>
          <w:lang w:val="id_ID" w:bidi="id_ID"/>
        </w:rPr>
        <w:t xml:space="preserve">Selama berada di Derbe, Paulus dan Barnabas memberitakan injil, dan banyak orang menjadi </w:t>
      </w:r>
      <w:r>
        <w:rPr>
          <w:b/>
          <w:lang w:val="id_ID" w:bidi="id_ID"/>
        </w:rPr>
        <w:t>murid</w:t>
      </w:r>
      <w:r>
        <w:rPr>
          <w:lang w:val="id_ID" w:bidi="id_ID"/>
        </w:rPr>
        <w:t>.</w:t>
      </w:r>
    </w:p>
    <w:p>
      <w:pPr/>
      <w:r>
        <w:rPr>
          <w:lang w:val="id_ID" w:bidi="id_ID"/>
        </w:rPr>
      </w:r>
      <w:r>
        <w:rPr>
          <w:lang w:val="id_ID" w:bidi="id_ID"/>
        </w:rPr>
        <w:t xml:space="preserve">Kemudian Paulus dan Barnabas kembali ke Listra, Ikonium dan Antiokhia di Pisidia. Di setiap </w:t>
      </w:r>
      <w:r>
        <w:rPr>
          <w:b/>
          <w:lang w:val="id_ID" w:bidi="id_ID"/>
        </w:rPr>
        <w:t>gereja</w:t>
      </w:r>
      <w:r>
        <w:rPr>
          <w:lang w:val="id_ID" w:bidi="id_ID"/>
        </w:rPr>
        <w:t xml:space="preserve">, Paulus dan Barnabas mendorong orang-orang untuk kuat dalam </w:t>
      </w:r>
      <w:r>
        <w:rPr>
          <w:b/>
          <w:lang w:val="id_ID" w:bidi="id_ID"/>
        </w:rPr>
        <w:t>iman</w:t>
      </w:r>
      <w:r>
        <w:rPr>
          <w:lang w:val="id_ID" w:bidi="id_ID"/>
        </w:rPr>
        <w:t xml:space="preserve">. Paulus dan Barnabas menjelaskan bahwa orang-orang percaya akan mengalami masalah dalam kehidupan ini untuk memasuki </w:t>
      </w:r>
      <w:r>
        <w:rPr>
          <w:b/>
          <w:lang w:val="id_ID" w:bidi="id_ID"/>
        </w:rPr>
        <w:t>Kerajaan Allah</w:t>
      </w:r>
      <w:r>
        <w:rPr>
          <w:lang w:val="id_ID" w:bidi="id_ID"/>
        </w:rPr>
        <w:t>.</w:t>
      </w:r>
    </w:p>
    <w:p>
      <w:pPr/>
      <w:r>
        <w:rPr>
          <w:lang w:val="id_ID" w:bidi="id_ID"/>
        </w:rPr>
      </w:r>
      <w:r>
        <w:rPr>
          <w:lang w:val="id_ID" w:bidi="id_ID"/>
        </w:rPr>
        <w:t xml:space="preserve">Gunakan istilah yang sama untuk </w:t>
      </w:r>
      <w:r>
        <w:rPr>
          <w:b/>
          <w:lang w:val="id_ID" w:bidi="id_ID"/>
        </w:rPr>
        <w:t>murid-murid</w:t>
      </w:r>
      <w:r>
        <w:rPr>
          <w:lang w:val="id_ID" w:bidi="id_ID"/>
        </w:rPr>
        <w:t xml:space="preserve"> yang telah Anda gunakan di seluruh kisah. Murid adalah seseorang yang mengikuti dan belajar dari seorang guru agama tertentu. Di sini disebut pengikut Yesus Kristus dan bukan rasul. </w:t>
      </w:r>
      <w:r>
        <w:rPr>
          <w:lang w:val="id_ID" w:bidi="id_ID"/>
        </w:rPr>
        <w:t>Murid</w:t>
      </w:r>
      <w:r>
        <w:rPr>
          <w:lang w:val="id_ID" w:bidi="id_ID"/>
        </w:rPr>
        <w:t xml:space="preserve"> ada di Daftar Kata Utama.</w:t>
      </w:r>
    </w:p>
    <w:p>
      <w:pPr/>
      <w:r>
        <w:rPr>
          <w:lang w:val="id_ID" w:bidi="id_ID"/>
        </w:rPr>
      </w:r>
      <w:r>
        <w:rPr>
          <w:lang w:val="id_ID" w:bidi="id_ID"/>
        </w:rPr>
        <w:t xml:space="preserve">Gunakan istilah yang sama untuk </w:t>
      </w:r>
      <w:r>
        <w:rPr>
          <w:b/>
          <w:lang w:val="id_ID" w:bidi="id_ID"/>
        </w:rPr>
        <w:t>gereja</w:t>
      </w:r>
      <w:r>
        <w:rPr>
          <w:lang w:val="id_ID" w:bidi="id_ID"/>
        </w:rPr>
        <w:t xml:space="preserve"> yang telah Anda gunakan di seluruh kisah. Gereja adalah sekelompok orang yang percaya kepada Yesus yang merupakan bagian dari komunitas yang sama. </w:t>
      </w:r>
      <w:r>
        <w:rPr>
          <w:lang w:val="id_ID" w:bidi="id_ID"/>
        </w:rPr>
        <w:t>Gereja</w:t>
      </w:r>
      <w:r>
        <w:rPr>
          <w:lang w:val="id_ID" w:bidi="id_ID"/>
        </w:rPr>
        <w:t xml:space="preserve"> ada di Daftar Kata Utama.</w:t>
      </w:r>
    </w:p>
    <w:p>
      <w:pPr/>
      <w:r>
        <w:rPr>
          <w:lang w:val="id_ID" w:bidi="id_ID"/>
        </w:rPr>
      </w:r>
      <w:r>
        <w:rPr>
          <w:lang w:val="id_ID" w:bidi="id_ID"/>
        </w:rPr>
        <w:t xml:space="preserve">Gunakan istilah yang sama untuk </w:t>
      </w:r>
      <w:r>
        <w:rPr>
          <w:b/>
          <w:lang w:val="id_ID" w:bidi="id_ID"/>
        </w:rPr>
        <w:t>iman</w:t>
      </w:r>
      <w:r>
        <w:rPr>
          <w:lang w:val="id_ID" w:bidi="id_ID"/>
        </w:rPr>
        <w:t xml:space="preserve"> seperti yang telah Anda gunakan di seluruh kisah tersebut. Iman adalah kepercayaan atau keyakinan. Dalam hal ini, iman adalah kepercayaan kepada Yesus Kristus. </w:t>
      </w:r>
      <w:r>
        <w:rPr>
          <w:lang w:val="id_ID" w:bidi="id_ID"/>
        </w:rPr>
        <w:t>Iman</w:t>
      </w:r>
      <w:r>
        <w:rPr>
          <w:lang w:val="id_ID" w:bidi="id_ID"/>
        </w:rPr>
        <w:t xml:space="preserve"> ada di Daftar Kata Utama. </w:t>
      </w:r>
    </w:p>
    <w:p>
      <w:pPr/>
      <w:r>
        <w:rPr>
          <w:lang w:val="id_ID" w:bidi="id_ID"/>
        </w:rPr>
      </w:r>
      <w:r>
        <w:rPr>
          <w:lang w:val="id_ID" w:bidi="id_ID"/>
        </w:rPr>
        <w:t xml:space="preserve">Gunakan istilah yang sama untuk </w:t>
      </w:r>
      <w:r>
        <w:rPr>
          <w:b/>
          <w:lang w:val="id_ID" w:bidi="id_ID"/>
        </w:rPr>
        <w:t>Kerajaan Allah</w:t>
      </w:r>
      <w:r>
        <w:rPr>
          <w:lang w:val="id_ID" w:bidi="id_ID"/>
        </w:rPr>
        <w:t xml:space="preserve"> yang telah Anda gunakan di seluruh kisah tersebut. Kerajaan Allah adalah tentang Allah yang memerintah di dalam hati umat-Nya, bukan di tempat fisik. Kini kerajaan Allah berada di dalam umat-Nya, gereja. Kerajaan Allah adalah tentang orang-orang yang mengikuti Yesus sebagai raja dalam hati mereka. </w:t>
      </w:r>
      <w:r>
        <w:rPr>
          <w:lang w:val="id_ID" w:bidi="id_ID"/>
        </w:rPr>
        <w:t>Kerajaan Allah</w:t>
      </w:r>
      <w:r>
        <w:rPr>
          <w:lang w:val="id_ID" w:bidi="id_ID"/>
        </w:rPr>
        <w:t xml:space="preserve"> ada di Daftar Kata Utama. </w:t>
      </w:r>
    </w:p>
    <w:p>
      <w:pPr/>
      <w:r>
        <w:rPr>
          <w:lang w:val="id_ID" w:bidi="id_ID"/>
        </w:rPr>
      </w:r>
      <w:r>
        <w:rPr>
          <w:lang w:val="id_ID" w:bidi="id_ID"/>
        </w:rPr>
        <w:t xml:space="preserve">Paulus, Barnabas, dan anggota-anggota jemaat </w:t>
      </w:r>
      <w:r>
        <w:rPr>
          <w:b/>
          <w:lang w:val="id_ID" w:bidi="id_ID"/>
        </w:rPr>
        <w:t>berdoa</w:t>
      </w:r>
      <w:r>
        <w:rPr>
          <w:lang w:val="id_ID" w:bidi="id_ID"/>
        </w:rPr>
        <w:t xml:space="preserve"> dan </w:t>
      </w:r>
      <w:r>
        <w:rPr>
          <w:b/>
          <w:lang w:val="id_ID" w:bidi="id_ID"/>
        </w:rPr>
        <w:t>berpuasa</w:t>
      </w:r>
      <w:r>
        <w:rPr>
          <w:lang w:val="id_ID" w:bidi="id_ID"/>
        </w:rPr>
        <w:t xml:space="preserve"> serta </w:t>
      </w:r>
      <w:r>
        <w:rPr>
          <w:b/>
          <w:lang w:val="id_ID" w:bidi="id_ID"/>
        </w:rPr>
        <w:t>menunjuk</w:t>
      </w:r>
      <w:r>
        <w:rPr>
          <w:lang w:val="id_ID" w:bidi="id_ID"/>
        </w:rPr>
        <w:t xml:space="preserve"> </w:t>
      </w:r>
      <w:r>
        <w:rPr>
          <w:b/>
          <w:lang w:val="id_ID" w:bidi="id_ID"/>
        </w:rPr>
        <w:t>penatua</w:t>
      </w:r>
      <w:r>
        <w:rPr>
          <w:lang w:val="id_ID" w:bidi="id_ID"/>
        </w:rPr>
        <w:t xml:space="preserve"> untuk jemaat-jemaat tersebut.</w:t>
      </w:r>
    </w:p>
    <w:p>
      <w:pPr/>
      <w:r>
        <w:rPr>
          <w:lang w:val="id_ID" w:bidi="id_ID"/>
        </w:rPr>
      </w:r>
      <w:r>
        <w:rPr>
          <w:lang w:val="id_ID" w:bidi="id_ID"/>
        </w:rPr>
        <w:t xml:space="preserve">Gunakan istilah yang sama untuk </w:t>
      </w:r>
      <w:r>
        <w:rPr>
          <w:b/>
          <w:lang w:val="id_ID" w:bidi="id_ID"/>
        </w:rPr>
        <w:t>berdoa</w:t>
      </w:r>
      <w:r>
        <w:rPr>
          <w:lang w:val="id_ID" w:bidi="id_ID"/>
        </w:rPr>
        <w:t xml:space="preserve"> seperti yang telah Anda gunakan di seluruh kisah. Doa berarti berkomunikasi dengan Allah. </w:t>
      </w:r>
      <w:r>
        <w:rPr>
          <w:lang w:val="id_ID" w:bidi="id_ID"/>
        </w:rPr>
        <w:t>Berdoa</w:t>
      </w:r>
      <w:r>
        <w:rPr>
          <w:lang w:val="id_ID" w:bidi="id_ID"/>
        </w:rPr>
        <w:t xml:space="preserve"> terdapat di Daftar Kata Utama. </w:t>
      </w:r>
    </w:p>
    <w:p>
      <w:pPr/>
      <w:r>
        <w:rPr>
          <w:lang w:val="id_ID" w:bidi="id_ID"/>
        </w:rPr>
      </w:r>
      <w:r>
        <w:rPr>
          <w:lang w:val="id_ID" w:bidi="id_ID"/>
        </w:rPr>
        <w:t xml:space="preserve">Gunakan istilah yang sama untuk </w:t>
      </w:r>
      <w:r>
        <w:rPr>
          <w:b/>
          <w:lang w:val="id_ID" w:bidi="id_ID"/>
        </w:rPr>
        <w:t>puasa</w:t>
      </w:r>
      <w:r>
        <w:rPr>
          <w:lang w:val="id_ID" w:bidi="id_ID"/>
        </w:rPr>
        <w:t xml:space="preserve"> yang telah Anda gunakan di seluruh kisah. Puasa adalah tidak makan untuk memohon pertolongan dan bimbingan dari Allah. </w:t>
      </w:r>
      <w:r>
        <w:rPr>
          <w:lang w:val="id_ID" w:bidi="id_ID"/>
        </w:rPr>
        <w:t>Puasa</w:t>
      </w:r>
      <w:r>
        <w:rPr>
          <w:lang w:val="id_ID" w:bidi="id_ID"/>
        </w:rPr>
        <w:t xml:space="preserve"> ada di Daftar Kata Utama.</w:t>
      </w:r>
    </w:p>
    <w:p>
      <w:pPr/>
      <w:r>
        <w:rPr>
          <w:lang w:val="id_ID" w:bidi="id_ID"/>
        </w:rPr>
      </w:r>
      <w:r>
        <w:rPr>
          <w:b/>
          <w:lang w:val="id_ID" w:bidi="id_ID"/>
        </w:rPr>
        <w:t>Ditunjuk</w:t>
      </w:r>
      <w:r>
        <w:rPr>
          <w:lang w:val="id_ID" w:bidi="id_ID"/>
        </w:rPr>
        <w:t xml:space="preserve"> berarti "memilih" atau "dipilih" dengan cara mengangkat tangan. Dalam hal ini tidak ada kepastian mengenai metode yang digunakan Paulus dan Barnabas untuk menunjuk para penatua. Bisa jadi Paulus dan Barnabaslah yang memilih para penatua, karena gereja masih sangat baru.</w:t>
      </w:r>
    </w:p>
    <w:p>
      <w:pPr/>
      <w:r>
        <w:rPr>
          <w:lang w:val="id_ID" w:bidi="id_ID"/>
        </w:rPr>
      </w:r>
      <w:r>
        <w:rPr>
          <w:lang w:val="id_ID" w:bidi="id_ID"/>
        </w:rPr>
        <w:t xml:space="preserve">Gunakan istilah yang sama untuk </w:t>
      </w:r>
      <w:r>
        <w:rPr>
          <w:b/>
          <w:lang w:val="id_ID" w:bidi="id_ID"/>
        </w:rPr>
        <w:t>penatua</w:t>
      </w:r>
      <w:r>
        <w:rPr>
          <w:lang w:val="id_ID" w:bidi="id_ID"/>
        </w:rPr>
        <w:t xml:space="preserve"> yang telah Anda gunakan di seluruh kisah. Seorang penatua adalah pemimpin dalam komunitas, dalam hal ini gereja. </w:t>
      </w:r>
      <w:r>
        <w:rPr>
          <w:lang w:val="id_ID" w:bidi="id_ID"/>
        </w:rPr>
        <w:t>Penatua</w:t>
      </w:r>
      <w:r>
        <w:rPr>
          <w:lang w:val="id_ID" w:bidi="id_ID"/>
        </w:rPr>
        <w:t xml:space="preserve"> ada di Daftar Kata Utama.</w:t>
      </w:r>
    </w:p>
    <w:p>
      <w:pPr/>
      <w:r>
        <w:rPr>
          <w:lang w:val="id_ID" w:bidi="id_ID"/>
        </w:rPr>
      </w:r>
      <w:r>
        <w:rPr>
          <w:lang w:val="id_ID" w:bidi="id_ID"/>
        </w:rPr>
        <w:t xml:space="preserve">Setelah itu, Paulus dan Barnabas melakukan perjalanan melalui wilayah Pisidia dan Pamfilia, dan sampai di kota Perga. Di Perga, Paulus dan Barnabas memberitakan </w:t>
      </w:r>
      <w:r>
        <w:rPr>
          <w:b/>
          <w:lang w:val="id_ID" w:bidi="id_ID"/>
        </w:rPr>
        <w:t>firman</w:t>
      </w:r>
      <w:r>
        <w:rPr>
          <w:lang w:val="id_ID" w:bidi="id_ID"/>
        </w:rPr>
        <w:t>. Lalu Paulus dan Barnabas pergi ke kota Atalia, dan dari sana Paulus dan Barnabas berlayar kembali ke Antiokhia, Suriah.</w:t>
      </w:r>
    </w:p>
    <w:p>
      <w:pPr/>
      <w:r>
        <w:rPr>
          <w:lang w:val="id_ID" w:bidi="id_ID"/>
        </w:rPr>
      </w:r>
      <w:r>
        <w:rPr>
          <w:lang w:val="id_ID" w:bidi="id_ID"/>
        </w:rPr>
        <w:t xml:space="preserve">Gunakan istilah yang sama untuk </w:t>
      </w:r>
      <w:r>
        <w:rPr>
          <w:b/>
          <w:lang w:val="id_ID" w:bidi="id_ID"/>
        </w:rPr>
        <w:t>firman</w:t>
      </w:r>
      <w:r>
        <w:rPr>
          <w:lang w:val="id_ID" w:bidi="id_ID"/>
        </w:rPr>
        <w:t xml:space="preserve"> yang telah Anda gunakan di seluruh kisah. Kata itu merujuk pada kabar baik tentang Yesus Kristus. </w:t>
      </w:r>
      <w:r>
        <w:rPr>
          <w:lang w:val="id_ID" w:bidi="id_ID"/>
        </w:rPr>
        <w:t>Firman</w:t>
      </w:r>
      <w:r>
        <w:rPr>
          <w:lang w:val="id_ID" w:bidi="id_ID"/>
        </w:rPr>
        <w:t xml:space="preserve"> ada di Daftar Kata Utama.</w:t>
      </w:r>
    </w:p>
    <w:p>
      <w:pPr/>
      <w:r>
        <w:rPr>
          <w:lang w:val="id_ID" w:bidi="id_ID"/>
        </w:rPr>
      </w:r>
      <w:r>
        <w:rPr>
          <w:lang w:val="id_ID" w:bidi="id_ID"/>
        </w:rPr>
        <w:t xml:space="preserve">Ketika Paulus dan Barnabas tiba di Antiokhia, Suriah, di mana Paulus dan Barnabas diserahkan ke dalam pemeliharaan </w:t>
      </w:r>
      <w:r>
        <w:rPr>
          <w:b/>
          <w:lang w:val="id_ID" w:bidi="id_ID"/>
        </w:rPr>
        <w:t>anugerah</w:t>
      </w:r>
      <w:r>
        <w:rPr>
          <w:lang w:val="id_ID" w:bidi="id_ID"/>
        </w:rPr>
        <w:t xml:space="preserve"> Allah, Paulus dan Barnabas mengumpulkan para anggota gereja.</w:t>
      </w:r>
    </w:p>
    <w:p>
      <w:pPr/>
      <w:r>
        <w:rPr>
          <w:lang w:val="id_ID" w:bidi="id_ID"/>
        </w:rPr>
      </w:r>
      <w:r>
        <w:rPr>
          <w:lang w:val="id_ID" w:bidi="id_ID"/>
        </w:rPr>
        <w:t xml:space="preserve">Gunakan istilah yang sama untuk </w:t>
      </w:r>
      <w:r>
        <w:rPr>
          <w:b/>
          <w:lang w:val="id_ID" w:bidi="id_ID"/>
        </w:rPr>
        <w:t xml:space="preserve">anugerah </w:t>
      </w:r>
      <w:r>
        <w:rPr>
          <w:lang w:val="id_ID" w:bidi="id_ID"/>
        </w:rPr>
        <w:t xml:space="preserve"> yang telah Anda gunakan di sepanjang kisah tersebut. Anugerah merujuk pada perkenanan Allah kepada orang-orang yang tidak layak menerimanya. </w:t>
      </w:r>
      <w:r>
        <w:rPr>
          <w:lang w:val="id_ID" w:bidi="id_ID"/>
        </w:rPr>
        <w:t>Anugerah</w:t>
      </w:r>
      <w:r>
        <w:rPr>
          <w:lang w:val="id_ID" w:bidi="id_ID"/>
        </w:rPr>
        <w:t xml:space="preserve"> ada di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Selanjutnya, setiap anggota kelompok hendaknya menceritakan seluruh perikop tersebut tanpa gangguan setidaknya satu kali. Seorang anggota kelompok dapat menggunakan benda-benda acak, gerakan, atau papan cerita mereka untuk membantu mereka mengingat perikop tersebut.</w:t>
      </w:r>
    </w:p>
    <w:p>
      <w:pPr/>
      <w:r>
        <w:rPr>
          <w:lang w:val="id_ID" w:bidi="id_ID"/>
        </w:rPr>
      </w:r>
      <w:r>
        <w:rPr>
          <w:lang w:val="id_ID" w:bidi="id_ID"/>
        </w:rPr>
        <w:t>Hentikan sebentar rekaman ini di sini.</w:t>
      </w:r>
    </w:p>
    <w:p>
      <w:pPr/>
      <w:r>
        <w:rPr>
          <w:lang w:val="id_ID" w:bidi="id_ID"/>
        </w:rPr>
      </w:r>
      <w:r>
        <w:rPr>
          <w:lang w:val="id_ID" w:bidi="id_ID"/>
        </w:rPr>
        <w:t>Selanjutnya, kelompok dapat memutuskan versi mana dari perikop tersebut yang paling disukai. Anda mungkin memutuskan bahwa Anda menyukai cara salah satu anggota kelompok menceritakan satu adegan, tetapi menyukai cara anggota kelompok lain menceritakan adegan lainnya.</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15:1–21</w:t>
      </w:r>
      <w:r>
        <w:rPr>
          <w:lang w:val="id_ID" w:bidi="id_ID"/>
        </w:rPr>
      </w:r>
    </w:p>
    <w:p>
      <w:pPr>
        <w:pStyle w:val="Heading3"/>
      </w:pPr>
      <w:r>
        <w:rPr>
          <w:lang w:val="id_ID" w:bidi="id_ID"/>
        </w:rPr>
        <w:t>Dengar dan Renungkan</w:t>
      </w:r>
    </w:p>
    <w:p>
      <w:pPr/>
      <w:r>
        <w:rPr>
          <w:lang w:val="id_ID" w:bidi="id_ID"/>
        </w:rPr>
      </w:r>
      <w:r>
        <w:rPr>
          <w:lang w:val="id_ID" w:bidi="id_ID"/>
        </w:rPr>
        <w:t>Pada langkah ini, dengarkan Kisah Para Rasul 15:1–21 dan simpanlah dalam hati Anda.</w:t>
      </w:r>
    </w:p>
    <w:p>
      <w:pPr/>
      <w:r>
        <w:rPr>
          <w:lang w:val="id_ID" w:bidi="id_ID"/>
        </w:rPr>
      </w:r>
      <w:r>
        <w:rPr>
          <w:lang w:val="id_ID" w:bidi="id_ID"/>
        </w:rPr>
        <w:t>Dengarkan versi audio dari Kisah Para Rasul 15:1–21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perikop ini?</w:t>
      </w:r>
    </w:p>
    <w:p>
      <w:pPr>
        <w:pStyle w:val="ListBullet"/>
        <w:spacing w:line="240" w:lineRule="auto"/>
        <w:ind w:left="720"/>
      </w:pPr>
      <w:r>
        <w:rPr>
          <w:lang w:val="id_ID" w:bidi="id_ID"/>
        </w:rPr>
      </w:r>
      <w:r>
        <w:rPr>
          <w:lang w:val="id_ID" w:bidi="id_ID"/>
        </w:rPr>
        <w:t>Apa yang tidak Anda sukai atau tidak pahami dari perikop ini?</w:t>
      </w:r>
    </w:p>
    <w:p>
      <w:pPr>
        <w:pStyle w:val="ListBullet"/>
        <w:spacing w:line="240" w:lineRule="auto"/>
        <w:ind w:left="720"/>
      </w:pPr>
      <w:r>
        <w:rPr>
          <w:lang w:val="id_ID" w:bidi="id_ID"/>
        </w:rPr>
      </w:r>
      <w:r>
        <w:rPr>
          <w:lang w:val="id_ID" w:bidi="id_ID"/>
        </w:rPr>
        <w:t>Apa yang perikop ini sampaikan kepada kita tentang Allah atau Yesus?</w:t>
      </w:r>
    </w:p>
    <w:p>
      <w:pPr>
        <w:pStyle w:val="ListBullet"/>
        <w:spacing w:line="240" w:lineRule="auto"/>
        <w:ind w:left="720"/>
      </w:pPr>
      <w:r>
        <w:rPr>
          <w:lang w:val="id_ID" w:bidi="id_ID"/>
        </w:rPr>
      </w:r>
      <w:r>
        <w:rPr>
          <w:lang w:val="id_ID" w:bidi="id_ID"/>
        </w:rPr>
        <w:t>Apa yang perikop ini sampaikan kepada kita tentang orang-orang?</w:t>
      </w:r>
    </w:p>
    <w:p>
      <w:pPr>
        <w:pStyle w:val="ListBullet"/>
        <w:spacing w:line="240" w:lineRule="auto"/>
        <w:ind w:left="720"/>
      </w:pPr>
      <w:r>
        <w:rPr>
          <w:lang w:val="id_ID" w:bidi="id_ID"/>
        </w:rPr>
      </w:r>
      <w:r>
        <w:rPr>
          <w:lang w:val="id_ID" w:bidi="id_ID"/>
        </w:rPr>
        <w:t>Bagaimana perikop ini memengaruhi kehidupan kita sehari-hari?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Kisah Para Rasul 15:1–21 dalam terjemahan yang paling mudah dimengerti.</w:t>
      </w:r>
    </w:p>
    <w:p>
      <w:pPr/>
      <w:r>
        <w:rPr>
          <w:lang w:val="id_ID" w:bidi="id_ID"/>
        </w:rPr>
      </w:r>
      <w:r>
        <w:rPr>
          <w:lang w:val="id_ID" w:bidi="id_ID"/>
        </w:rPr>
        <w:t>Sebelumnya, Paulus dan Barnabas berada di Asia Kecil di mana orang-orang bukan Yahudi, yaitu orang-orang non-Yahudi, datang kepada Allah melalui iman kepada Yesus Kristus. Lalu Paulus dan Barnabas kembali ke Antiokhia, sebuah kota di Suriah, tempat Paulus dan Barnabas memulai perjalanan mereka untuk memberitakan dan mengajar tentang Yesus. Paulus dan Barnabas menetap cukup lama di Antiokhia.</w:t>
      </w:r>
    </w:p>
    <w:p>
      <w:pPr/>
      <w:r>
        <w:rPr>
          <w:lang w:val="id_ID" w:bidi="id_ID"/>
        </w:rPr>
      </w:r>
      <w:r>
        <w:rPr>
          <w:lang w:val="id_ID" w:bidi="id_ID"/>
        </w:rPr>
        <w:t>Sementara Paulus dan Barnabas menetap di Antiokhia, beberapa pria datang dari Yudea. Tidak ada yang tahu apakah orang-orang dari Yudea itu benar-benar orang percaya atau mungkin saudara palsu seperti yang disebutkan Paulus dalam suratnya kepada jemaat di Galatia. Yudea adalah provinsi di mana Yerusalem berada. Karena Yudea berada di tempat yang lebih tinggi daripada Antiokhia, orang-orang itu turun, meskipun Antiokhia berada sekitar 550 kilometer di utara Yerusalem.</w:t>
      </w:r>
    </w:p>
    <w:p>
      <w:pPr/>
      <w:r>
        <w:rPr>
          <w:lang w:val="id_ID" w:bidi="id_ID"/>
        </w:rPr>
      </w:r>
      <w:r>
        <w:rPr>
          <w:lang w:val="id_ID" w:bidi="id_ID"/>
        </w:rPr>
        <w:t>Orang-orang dari Yudea mulai mengajarkan para saudara, atau orang-orang percaya, bahwa agar diselamatkan, para pria harus disunat, seperti yang dikatakan hukum Musa. Pada masa ini dalam sejarah, sebagian besar gereja terdiri dari orang-orang Yahudi yang telah menjadi Kristen. Oleh karena itu, banyak orang Kristen percaya bahwa sunat adalah bagian dari kehidupan orang Kristen juga. Paulus dan Barnabas berdebat dengan keras dengan orang-orang dari Yudea. Gereja Antiokhia mengutus Paulus dan Barnabas dan beberapa orang lainnya, mungkin beberapa pria dari Yudea, ke Yerusalem untuk berbicara dengan para rasul tentang masalah ini. Yesus telah menunjuk para rasul untuk memberitakan kabar baik, menjadi pendiri gereja, memegang otoritas rohani dalam gereja, dan menjadi saksi atas fakta bahwa Yesus telah dibangkitkan dari kematian.</w:t>
      </w:r>
    </w:p>
    <w:p>
      <w:pPr/>
      <w:r>
        <w:rPr>
          <w:lang w:val="id_ID" w:bidi="id_ID"/>
        </w:rPr>
      </w:r>
      <w:r>
        <w:rPr>
          <w:lang w:val="id_ID" w:bidi="id_ID"/>
        </w:rPr>
        <w:t>Paulus, Barnabas, dan yang lainnya pergi melalui Fenisia dan Samaria menuju ke Yerusalem. Paulus dan Barnabas membawa sukacita bagi keluarga orang-orang percaya di Fenisia dan Samaria ketika Paulus dan Barnabas menjelaskan bagaimana orang-orang bukan Yahudi, orang-orang non-Yahudi, berbalik kepada Allah.</w:t>
      </w:r>
    </w:p>
    <w:p>
      <w:pPr/>
      <w:r>
        <w:rPr>
          <w:lang w:val="id_ID" w:bidi="id_ID"/>
        </w:rPr>
      </w:r>
      <w:r>
        <w:rPr>
          <w:lang w:val="id_ID" w:bidi="id_ID"/>
        </w:rPr>
        <w:t xml:space="preserve">Berhenti di sini dan telusuri secara berkelompok rute pada peta yang ditempuh oleh </w:t>
      </w:r>
      <w:r>
        <w:rPr>
          <w:lang w:val="id_ID" w:bidi="id_ID"/>
        </w:rPr>
        <w:t>Paulus, Barnabas, dan yang lainnya dari Antiokhia Suriah, melalui Fenisia, dan kemudian melalui Samaria dalam perjalanan ke Yerusalem</w:t>
      </w:r>
      <w:r>
        <w:rPr>
          <w:lang w:val="id_ID" w:bidi="id_ID"/>
        </w:rPr>
        <w:t xml:space="preserve">. Hentikanlah sebentar rekaman ini di sini. </w:t>
      </w:r>
    </w:p>
    <w:p>
      <w:pPr/>
      <w:r>
        <w:rPr>
          <w:lang w:val="id_ID" w:bidi="id_ID"/>
        </w:rPr>
      </w:r>
      <w:r>
        <w:rPr>
          <w:lang w:val="id_ID" w:bidi="id_ID"/>
        </w:rPr>
        <w:t>Para rasul, para penatua, dan orang-orang di gereja Yerusalem menerima Paulus, Barnabas, dan yang lainnya sebagai tamu setelah mereka tiba di Yerusalem. Paulus dan Barnabas menyatakan semua yang telah Allah lakukan melalui Paulus dan Barnabas. Lalu beberapa dari orang-orang percaya yang tergabung dalam kelompok orang Farisi, para pemimpin agama Yahudi, berdiri dan mengatakan bahwa setiap orang yang percaya kepada Yesus perlu disunat dan menaati hukum Musa. Sampai saat ini, sebagian besar orang Kristen adalah orang Yahudi yang beralih keyakinan. Kelompok orang Farisi tersebut kemungkinan besar adalah orang-orang yang percaya kepada Yesus Kristus, yang mengidentifikasi diri mereka sebagai orang-orang percaya Yahudi yang percaya akan kebangkitan. Allah membuat perjanjian dengan orang-orang Yahudi di mana Tuhan Allah akan menjadi satu-satunya Allah bagi orang Yahudi dan orang-orang Yahudi akan menaati Allah melalui hukum Musa yang diberikan Allah. Salah satu bagian dari hukum mewajibkan sunat laki-laki sebagai tanda lahiriah dari persetujuan terhadap ketentuan-ketentuan dalam perjanjian itu. Oleh karena itu, orang-orang Farisi dan banyak Yahudi percaya bahwa Allah mewajibkan sunat pada semua orang yang percaya kepada Yesus Kristus.</w:t>
      </w:r>
    </w:p>
    <w:p>
      <w:pPr/>
      <w:r>
        <w:rPr>
          <w:lang w:val="id_ID" w:bidi="id_ID"/>
        </w:rPr>
      </w:r>
      <w:r>
        <w:rPr>
          <w:lang w:val="id_ID" w:bidi="id_ID"/>
        </w:rPr>
        <w:t xml:space="preserve">Berhenti di sini dan diskusikan dalam kelompok cara orang-orang menyambut tamu dalam budaya Anda, atau ritual atau upacara apa yang Anda miliki ketika seseorang masuk ke kelompok baru, seperti kelompok baru orang percaya atau seorang guru? Hentikanlah sebentar rekaman ini di sini. </w:t>
      </w:r>
    </w:p>
    <w:p>
      <w:pPr/>
      <w:r>
        <w:rPr>
          <w:lang w:val="id_ID" w:bidi="id_ID"/>
        </w:rPr>
      </w:r>
      <w:r>
        <w:rPr>
          <w:lang w:val="id_ID" w:bidi="id_ID"/>
        </w:rPr>
        <w:t>Setelah itu, para rasul dan penatua mengadakan pertemuan untuk membahas masalah ini. Setelah diskusi yang panjang, Petrus berdiri dan menyatakan bahwa Allah memilih agar melalui dirinya orang-orang bukan Yahudi akan mendengar kabar baik bahwa Allah telah menyediakan jalan untuk menyelamatkan orang-orang melalui kematian dan kebangkitan Yesus jika mereka percaya kepada Yesus.</w:t>
      </w:r>
    </w:p>
    <w:p>
      <w:pPr/>
      <w:r>
        <w:rPr>
          <w:lang w:val="id_ID" w:bidi="id_ID"/>
        </w:rPr>
      </w:r>
      <w:r>
        <w:rPr>
          <w:lang w:val="id_ID" w:bidi="id_ID"/>
        </w:rPr>
        <w:t>Petrus merujuk pada waktu Allah mengutus dia ke rumah Kornelius untuk membagikan injil. Kornelius adalah seorang bukan Yahudi dan ketika semua orang di rumah itu percaya, Roh Kudus memenuhi orang-orang bukan Yahudi dan setelah itu Petrus membaptis orang-orang bukan Yahudi. Petrus menjelaskan bahwa Allah melakukan hal yang sama untuk orang-orang Yahudi. Allah menunjukkan bahwa tidak ada perbedaan antara orang-orang bukan Yahudi dan Yahudi, karena orang-orang bukan Yahudi juga percaya kepada Yesus dan oleh karena itu Allah telah menyelamatkan orang-orang bukan Yahudi dan membuat mereka tahir, atau benar di hadapan Allah. Allah tidak mengharuskan orang-orang percaya yang bukan Yahudi untuk memikul beban mengikuti hukum Musa sepenuhnya. Orang-orang Yahudi tidak dapat menaati hukum Musa secara konsisten sepanjang sejarah mereka, meskipun orang-orang Yahudi adalah umat pilihan Allah. Oleh karena itu, mereka tidak boleh memprovokasi Allah, atau menguji Allah, dengan menuntut lebih banyak dari orang lain daripada yang Allah tuntut dari orang-orang bukan Yahudi. Baik orang Yahudi maupun bukan Yahudi diselamatkan melalui anugerah, atau perkenanan yang tidak layak diterima, dari Tuhan Yesus.</w:t>
      </w:r>
    </w:p>
    <w:p>
      <w:pPr/>
      <w:r>
        <w:rPr>
          <w:lang w:val="id_ID" w:bidi="id_ID"/>
        </w:rPr>
      </w:r>
      <w:r>
        <w:rPr>
          <w:lang w:val="id_ID" w:bidi="id_ID"/>
        </w:rPr>
        <w:t>Para rasul dan penatua terdiam ketika mereka mendengarkan Barnabas dan Paulus menceritakan tentang tanda-tanda Allah dan mujizat yang telah Allah lakukan melalui mereka di tempat orang-orang bukan Yahudi berada. Setelah Paulus dan Barnabas selesai berbicara, Yakobus , saudara tiri Yesus dan kemungkinan pemimpin para penatua, menjawab Simeon, yang juga disebut Petrus. Yakobus menceritakan bagaimana Allah mengunjungi orang-orang bukan Yahudi untuk mengambil suatu umat bagi nama-Nya, dan hal itu sesuai dengan perkataan para nabi. Lalu Yakobus mengutip nabi Amos untuk menunjukkan bahwa Allah sudah lama merencanakan untuk menyertakan bangsa-bangsa lain, atau orang non-Yahudi, ke dalam kerajaan-Nya. Sebelumnya dalam Kisah Para Rasul kita telah mendengar bahwa Allah telah memulihkan kerajaan raja Daud. Raja Daud adalah raja Israel yang terkenal, tetapi kemudian kerajaan Daud telah dihancurkan karena umat Allah tidak menaati Allah. Tetapi Allah berjanji kepada Daud bahwa salah satu keturunannya akan selalu memerintah atas umat Allah. Yesus adalah keturunan Raja Daud. Melalui Yesus, Allah telah membangun kembali dan memulihkan kerajaan yang telah runtuh. Allah juga mengatakan bahwa semua orang yang menyandang nama-Nya, yang berarti siapa pun yang mengikuti-Nya, akan dapat mencari dan menemukan-Nya. Allah telah merencanakan hal ini selama bertahun-tahun.</w:t>
      </w:r>
    </w:p>
    <w:p>
      <w:pPr/>
      <w:r>
        <w:rPr>
          <w:lang w:val="id_ID" w:bidi="id_ID"/>
        </w:rPr>
      </w:r>
      <w:r>
        <w:rPr>
          <w:lang w:val="id_ID" w:bidi="id_ID"/>
        </w:rPr>
        <w:t xml:space="preserve">Berhenti di sini dan diskusikan pertanyaan ini dalam kelompok: Ketika gereja Anda melakukan perdebatan tentang Kitab Suci, bagaimana mereka menyelesaikan masalah itu? Siapa yang membantu menyelesaikan masalah itu—orang-orang dari dalam gereja, orang-orang dari luar gereja? Siapa yang membuat keputusan akhir dan mengapa? Hentikanlah sebentar rekaman ini di sini. </w:t>
      </w:r>
    </w:p>
    <w:p>
      <w:pPr/>
      <w:r>
        <w:rPr>
          <w:lang w:val="id_ID" w:bidi="id_ID"/>
        </w:rPr>
      </w:r>
      <w:r>
        <w:rPr>
          <w:lang w:val="id_ID" w:bidi="id_ID"/>
        </w:rPr>
        <w:t>Tulisan-tulisan nabi tidak menjawab secara spesifik pertanyaan tentang sunat; tetapi, tulisan-tulisan tersebut menjelaskan bahwa Allah menerima orang Yahudi maupun non-Yahudi. Oleh karena itu, Yakobus mengklaim bahwa pendapat Yakobus yaitu para rasul dan penatua tidak boleh menambahkan lebih banyak persyaratan daripada yang dituntut Allah dari orang-orang bukan Yahudi yang datang kepada Allah. Yakobus mengatakan bahwa mereka akan menulis kepada orang-orang percaya dan menyuruh mereka untuk tidak makan makanan yang telah dipersembahkan kepada berhala, dan menjauhkan diri dari percabulan, dan tidak makan daging hewan yang mati dicekik, dan tidak makan darah. Dari generasi ke generasi, hukum Musa diberitakan di kota-kota dan dibacakan setiap sabat di sinagoge, atau tempat ibadah Yahudi. Yakobus menjelaskan bahwa orang-orang Yahudi telah lama memiliki instruksi ini dari Allah. Orang-orang bukan Yahudi dikenal menyembah berhala dan melakukan dosa-dosa seksual. Tindakan-tindakan ini menjauhkan mereka dari Allah karena itu adalah dosa, dan dosa mencegah orang-orang untuk dapat menyembah Allah. Instruksi tentang tidak memakan daging dari hewan yang dicekik atau dari darah sudah ada bahkan sebelum hukum Musa. Oleh karena itu, supaya orang-orang percaya Yahudi dapat berada dalam komunitas bersama orang-orang percaya non-Yahudi, mereka perlu mengikuti aturan-aturan ini.</w:t>
      </w:r>
    </w:p>
    <w:p>
      <w:pPr/>
      <w:r>
        <w:rPr>
          <w:lang w:val="id_ID" w:bidi="id_ID"/>
        </w:rPr>
      </w:r>
      <w:r>
        <w:rPr>
          <w:lang w:val="id_ID" w:bidi="id_ID"/>
        </w:rPr>
        <w:t>Pertemuan antara Paulus, Barnabas, para rasul, dan para penatua adalah pertemuan yang sangat penting dalam perkembangan gereja. Dalam pertemuan ini, gereja memutuskan bagaimana mengikutsertakan orang-orang dari kelompok-kelompok lain di luar bangsa Yahudi. Ketika kelompok-kelompok baru mulai percaya kepada Yesus, gereja harus memutuskan secara tepat apa yang harus mereka minta dari orang-orang percaya yang baru itu, dan bagaimana orang-orang percaya Yahudi maupun non-Yahudi harus beribadah serta menjadi komunitas bersama di dalam gereja.</w:t>
      </w:r>
      <w:r>
        <w:rPr>
          <w:lang w:val="id_ID" w:bidi="id_ID"/>
        </w:rPr>
      </w:r>
    </w:p>
    <w:p>
      <w:pPr>
        <w:pStyle w:val="Heading3"/>
      </w:pPr>
      <w:r>
        <w:rPr>
          <w:lang w:val="id_ID" w:bidi="id_ID"/>
        </w:rPr>
        <w:t>Menjelaskan Adegan</w:t>
      </w:r>
    </w:p>
    <w:p>
      <w:pPr/>
      <w:r>
        <w:rPr>
          <w:lang w:val="id_ID" w:bidi="id_ID"/>
        </w:rPr>
      </w:r>
      <w:r>
        <w:rPr>
          <w:lang w:val="id_ID" w:bidi="id_ID"/>
        </w:rPr>
        <w:t>Dengarkan versi audio dari Kisah Para Rasul 15:1–21 dalam terjemahan yang paling mudah dimengerti.</w:t>
      </w:r>
    </w:p>
    <w:p>
      <w:pPr/>
      <w:r>
        <w:rPr>
          <w:lang w:val="id_ID" w:bidi="id_ID"/>
        </w:rPr>
      </w:r>
      <w:r>
        <w:rPr>
          <w:lang w:val="id_ID" w:bidi="id_ID"/>
        </w:rPr>
        <w:t>Pada tahap ini, kelompok akan menentukan adegan, tokoh, dan latar dari perikop ini. Selanjutnya, kelompok akan membayangkan perikop ini.</w:t>
      </w:r>
    </w:p>
    <w:p>
      <w:pPr/>
      <w:r>
        <w:rPr>
          <w:lang w:val="id_ID" w:bidi="id_ID"/>
        </w:rPr>
      </w:r>
      <w:r>
        <w:rPr>
          <w:lang w:val="id_ID" w:bidi="id_ID"/>
        </w:rPr>
        <w:t xml:space="preserve">Perikop ini memiliki 6 adegan. </w:t>
      </w:r>
    </w:p>
    <w:p>
      <w:pPr/>
      <w:r>
        <w:rPr>
          <w:lang w:val="id_ID" w:bidi="id_ID"/>
        </w:rPr>
      </w:r>
      <w:r>
        <w:rPr>
          <w:b/>
          <w:lang w:val="id_ID" w:bidi="id_ID"/>
        </w:rPr>
        <w:t>Dalam adegan pertama:</w:t>
      </w:r>
      <w:r>
        <w:rPr>
          <w:lang w:val="id_ID" w:bidi="id_ID"/>
        </w:rPr>
        <w:t xml:space="preserve"> Orang-orang dari Yudea sedang di Antiokhia dan mengajarkan bahwa pria harus disunat agar dapat diselamatkan. Paulus dan Barnabas berdebat dengan orang-orang dari Yudea mengenai masalah itu. Gereja di Antiokhia mengutus Paulus, Barnabas, dan lainnya ke Yerusalem.</w:t>
      </w:r>
    </w:p>
    <w:p>
      <w:pPr/>
      <w:r>
        <w:rPr>
          <w:lang w:val="id_ID" w:bidi="id_ID"/>
        </w:rPr>
      </w:r>
      <w:r>
        <w:rPr>
          <w:b/>
          <w:lang w:val="id_ID" w:bidi="id_ID"/>
        </w:rPr>
        <w:t>Dalam adegan kedua:</w:t>
      </w:r>
      <w:r>
        <w:rPr>
          <w:lang w:val="id_ID" w:bidi="id_ID"/>
        </w:rPr>
        <w:t xml:space="preserve"> Paulus, Barnabas, dan yang lainnya sedang di Fenisia. Paulus dan Barnabas berbicara dengan orang-orang percaya di Fenisia.</w:t>
      </w:r>
    </w:p>
    <w:p>
      <w:pPr/>
      <w:r>
        <w:rPr>
          <w:lang w:val="id_ID" w:bidi="id_ID"/>
        </w:rPr>
      </w:r>
      <w:r>
        <w:rPr>
          <w:b/>
          <w:lang w:val="id_ID" w:bidi="id_ID"/>
        </w:rPr>
        <w:t>Dalam adegan ketiga:</w:t>
      </w:r>
      <w:r>
        <w:rPr>
          <w:lang w:val="id_ID" w:bidi="id_ID"/>
        </w:rPr>
        <w:t xml:space="preserve"> Paulus, Barnabas, dan yang lainnya berada di Samaria. Paulus dan Barnabas berbicara dengan orang-orang percaya di Samaria.</w:t>
      </w:r>
    </w:p>
    <w:p>
      <w:pPr/>
      <w:r>
        <w:rPr>
          <w:lang w:val="id_ID" w:bidi="id_ID"/>
        </w:rPr>
      </w:r>
      <w:r>
        <w:rPr>
          <w:b/>
          <w:lang w:val="id_ID" w:bidi="id_ID"/>
        </w:rPr>
        <w:t>Dalam adegan keempat:</w:t>
      </w:r>
      <w:r>
        <w:rPr>
          <w:lang w:val="id_ID" w:bidi="id_ID"/>
        </w:rPr>
        <w:t xml:space="preserve"> Paulus, Barnabas, dan yang lainnya berada di Yerusalem, dan bertemu dengan para rasul, penatua, dan gereja di Yerusalem. Sekelompok orang Farisi menghadapi Paulus dan Barnabas.</w:t>
      </w:r>
    </w:p>
    <w:p>
      <w:pPr/>
      <w:r>
        <w:rPr>
          <w:lang w:val="id_ID" w:bidi="id_ID"/>
        </w:rPr>
      </w:r>
      <w:r>
        <w:rPr>
          <w:b/>
          <w:lang w:val="id_ID" w:bidi="id_ID"/>
        </w:rPr>
        <w:t>Dalam adegan kelima:</w:t>
      </w:r>
      <w:r>
        <w:rPr>
          <w:lang w:val="id_ID" w:bidi="id_ID"/>
        </w:rPr>
        <w:t xml:space="preserve"> Para rasul dan penatua memperdebatkan masalah itu. Petrus berbicara kepada kelompok untuk mendukung Paulus dan Barnabas.</w:t>
      </w:r>
    </w:p>
    <w:p>
      <w:pPr/>
      <w:r>
        <w:rPr>
          <w:lang w:val="id_ID" w:bidi="id_ID"/>
        </w:rPr>
      </w:r>
      <w:r>
        <w:rPr>
          <w:b/>
          <w:lang w:val="id_ID" w:bidi="id_ID"/>
        </w:rPr>
        <w:t>Dalam adegan keenam:</w:t>
      </w:r>
      <w:r>
        <w:rPr>
          <w:lang w:val="id_ID" w:bidi="id_ID"/>
        </w:rPr>
        <w:t xml:space="preserve"> Paulus dan Barnabas menceritakan kepada para rasul dan penatua apa yang telah Allah lakukan melalui bangsa-bangsa lain, atau orang-orang non-Yahudi. Yakobus berdiri dan memberikan pendapatnya tentang hal itu. Para rasul, penatua, dan gereja di Yerusalem setuju dengan Yakobus.</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Barnabas</w:t>
      </w:r>
    </w:p>
    <w:p>
      <w:pPr>
        <w:pStyle w:val="ListBullet"/>
        <w:spacing w:line="240" w:lineRule="auto"/>
        <w:ind w:left="720"/>
      </w:pPr>
      <w:r>
        <w:rPr>
          <w:lang w:val="id_ID" w:bidi="id_ID"/>
        </w:rPr>
      </w:r>
      <w:r>
        <w:rPr>
          <w:lang w:val="id_ID" w:bidi="id_ID"/>
        </w:rPr>
        <w:t xml:space="preserve">Orang-orang dari Yudea </w:t>
      </w:r>
    </w:p>
    <w:p>
      <w:pPr>
        <w:pStyle w:val="ListBullet"/>
        <w:spacing w:line="240" w:lineRule="auto"/>
        <w:ind w:left="720"/>
      </w:pPr>
      <w:r>
        <w:rPr>
          <w:lang w:val="id_ID" w:bidi="id_ID"/>
        </w:rPr>
      </w:r>
      <w:r>
        <w:rPr>
          <w:lang w:val="id_ID" w:bidi="id_ID"/>
        </w:rPr>
        <w:t>Gereja Antiokhia</w:t>
      </w:r>
    </w:p>
    <w:p>
      <w:pPr>
        <w:pStyle w:val="ListBullet"/>
        <w:spacing w:line="240" w:lineRule="auto"/>
        <w:ind w:left="720"/>
      </w:pPr>
      <w:r>
        <w:rPr>
          <w:lang w:val="id_ID" w:bidi="id_ID"/>
        </w:rPr>
      </w:r>
      <w:r>
        <w:rPr>
          <w:lang w:val="id_ID" w:bidi="id_ID"/>
        </w:rPr>
        <w:t>Orang-orang lain yang pergi bersama Paulus dan Barnabas ke Yerusalem, yang kemungkinan adalah orang-orang dari Yudea</w:t>
      </w:r>
    </w:p>
    <w:p>
      <w:pPr>
        <w:pStyle w:val="ListBullet"/>
        <w:spacing w:line="240" w:lineRule="auto"/>
        <w:ind w:left="720"/>
      </w:pPr>
      <w:r>
        <w:rPr>
          <w:lang w:val="id_ID" w:bidi="id_ID"/>
        </w:rPr>
      </w:r>
      <w:r>
        <w:rPr>
          <w:lang w:val="id_ID" w:bidi="id_ID"/>
        </w:rPr>
        <w:t>Orang-orang percaya di Fenisia</w:t>
      </w:r>
    </w:p>
    <w:p>
      <w:pPr>
        <w:pStyle w:val="ListBullet"/>
        <w:spacing w:line="240" w:lineRule="auto"/>
        <w:ind w:left="720"/>
      </w:pPr>
      <w:r>
        <w:rPr>
          <w:lang w:val="id_ID" w:bidi="id_ID"/>
        </w:rPr>
      </w:r>
      <w:r>
        <w:rPr>
          <w:lang w:val="id_ID" w:bidi="id_ID"/>
        </w:rPr>
        <w:t xml:space="preserve">Orang-orang percaya di Samaria </w:t>
      </w:r>
    </w:p>
    <w:p>
      <w:pPr>
        <w:pStyle w:val="ListBullet"/>
        <w:spacing w:line="240" w:lineRule="auto"/>
        <w:ind w:left="720"/>
      </w:pPr>
      <w:r>
        <w:rPr>
          <w:lang w:val="id_ID" w:bidi="id_ID"/>
        </w:rPr>
      </w:r>
      <w:r>
        <w:rPr>
          <w:lang w:val="id_ID" w:bidi="id_ID"/>
        </w:rPr>
        <w:t>Kelompok orang-orang Farisi di gereja di Yerusalem</w:t>
      </w:r>
    </w:p>
    <w:p>
      <w:pPr>
        <w:pStyle w:val="ListBullet"/>
        <w:spacing w:line="240" w:lineRule="auto"/>
        <w:ind w:left="720"/>
      </w:pPr>
      <w:r>
        <w:rPr>
          <w:lang w:val="id_ID" w:bidi="id_ID"/>
        </w:rPr>
      </w:r>
      <w:r>
        <w:rPr>
          <w:lang w:val="id_ID" w:bidi="id_ID"/>
        </w:rPr>
        <w:t>Para rasul dan penatua</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Yakobus</w:t>
      </w:r>
    </w:p>
    <w:p>
      <w:pPr>
        <w:pStyle w:val="ListBullet"/>
        <w:spacing w:line="240" w:lineRule="auto"/>
        <w:ind w:left="720"/>
      </w:pPr>
      <w:r>
        <w:rPr>
          <w:lang w:val="id_ID" w:bidi="id_ID"/>
        </w:rPr>
      </w:r>
      <w:r>
        <w:rPr>
          <w:lang w:val="id_ID" w:bidi="id_ID"/>
        </w:rPr>
        <w:t>Orang-orang dari gereja Yerusalem</w:t>
      </w:r>
    </w:p>
    <w:p>
      <w:pPr/>
      <w:r>
        <w:rPr>
          <w:lang w:val="id_ID" w:bidi="id_ID"/>
        </w:rPr>
      </w:r>
      <w:r>
        <w:rPr>
          <w:lang w:val="id_ID" w:bidi="id_ID"/>
        </w:rPr>
        <w:t>Bersama kelompok, perhatikan bagian-bagian ini dari latar belakang perikop:</w:t>
      </w:r>
    </w:p>
    <w:p>
      <w:pPr/>
      <w:r>
        <w:rPr>
          <w:lang w:val="id_ID" w:bidi="id_ID"/>
        </w:rPr>
      </w:r>
      <w:r>
        <w:rPr>
          <w:lang w:val="id_ID" w:bidi="id_ID"/>
        </w:rPr>
        <w:t>Dalam adegan pertama orang-orang turun dari Yudea ke Antiokhia untuk mengajarkan orang-orang percaya di Antiokhia bahwa mereka harus disunat untuk diselamatkan. Paulus dan Barnabas berdebat hebat dengan orang-orang dari Yudea. Oleh karena itu, gereja Antiokhia mengutus Paulus dan Barnabas bersama orang lain ke Yerusalem untuk bertanya kepada para rasul dan penatua tentang masalah itu. Orang-orang yang lain kemungkinan adalah orang-orang yang berasal dari Yudea, tidak ada yang tahu pasti.</w:t>
      </w:r>
    </w:p>
    <w:p>
      <w:pPr/>
      <w:r>
        <w:rPr>
          <w:lang w:val="id_ID" w:bidi="id_ID"/>
        </w:rPr>
      </w:r>
      <w:r>
        <w:rPr>
          <w:lang w:val="id_ID" w:bidi="id_ID"/>
        </w:rPr>
        <w:t xml:space="preserve">Diskusikan dalam bahasa Anda sendiri bagaimana Anda berbicara kepada orang lain ketika terjadi perselisihan serius satu sama lain. Bagaimana Anda mencapai kesepakatan? Hentikanlah sebentar rekaman ini di sini. </w:t>
      </w:r>
    </w:p>
    <w:p>
      <w:pPr/>
      <w:r>
        <w:rPr>
          <w:lang w:val="id_ID" w:bidi="id_ID"/>
        </w:rPr>
      </w:r>
      <w:r>
        <w:rPr>
          <w:lang w:val="id_ID" w:bidi="id_ID"/>
        </w:rPr>
        <w:t>Dalam adegan kedua, Paulus, Barnabas, dan yang lainnya sedang dalam perjalanan ke Yerusalem dan berhenti di Fenisia. Paulus dan Barnabas menjelaskan kepada orang-orang percaya di Fenisia bagaimana orang-orang bukan Yahudi, atau non-Yahudi, telah bertobat dan datang kepada Allah melalui percaya kepada Yesus Kristus. Hal ini mendatangkan sukacita bagi orang-orang percaya di Fenisia.</w:t>
      </w:r>
    </w:p>
    <w:p>
      <w:pPr/>
      <w:r>
        <w:rPr>
          <w:lang w:val="id_ID" w:bidi="id_ID"/>
        </w:rPr>
      </w:r>
      <w:r>
        <w:rPr>
          <w:lang w:val="id_ID" w:bidi="id_ID"/>
        </w:rPr>
        <w:t>Dalam adegan ketiga, Paulus, Barnabas, dan yang lain sedang menuju ke Yerusalem dan berhenti di Samaria. Paulus dan Barnabas menjelaskan kepada orang-orang percaya di Samaria bagaimana orang-orang bukan Yahudi, atau kaum non-Yahudi, telah bertobat dan datang kepada Allah melalui rasa percaya kepada Yesus Kristus. Hal ini mendatangkan sukacita bagi orang-orang percaya di Samaria.</w:t>
      </w:r>
    </w:p>
    <w:p>
      <w:pPr/>
      <w:r>
        <w:rPr>
          <w:lang w:val="id_ID" w:bidi="id_ID"/>
        </w:rPr>
      </w:r>
      <w:r>
        <w:rPr>
          <w:lang w:val="id_ID" w:bidi="id_ID"/>
        </w:rPr>
        <w:t>Dalam adegan keempat, Paulus, Barnabas dan yang lainnya tiba di Yerusalem. Paulus, Barnabas, dan yang lainnya disambut oleh para rasul, penatua, dan orang-orang percaya di gereja di Yerusalem. Paulus, Barnabas, dan yang lainnya menceritakan kepada para rasul, penatua, dan orang-orang percaya di gereja Yerusalem tentang apa yang Allah telah perbuat. Selanjutnya, sekelompok orang Farisi yang sudah menjadi orang percaya berdiri dan berkata bahwa penting bagi pria untuk disunat dan mengikuti seluruh hukum yang diberikan melalui Musa.</w:t>
      </w:r>
    </w:p>
    <w:p>
      <w:pPr/>
      <w:r>
        <w:rPr>
          <w:lang w:val="id_ID" w:bidi="id_ID"/>
        </w:rPr>
      </w:r>
      <w:r>
        <w:rPr>
          <w:lang w:val="id_ID" w:bidi="id_ID"/>
        </w:rPr>
        <w:t>Dalam adegan kelima, para rasul dan penatua berdebat tentang masalah sunat. Kita tidak tahu berapa lama sesudah itu hal ini terjadi, tetapi ini mungkin adalah pertemuan terbuka yang dapat dihadiri oleh orang percaya mana pun di gereja. Mereka berdebat cukup lama dan masih belum mencapai suatu keputusan. Akhirnya, Petrus berdiri dan berbicara kepada para rasul dan penatua. Petrus berkata bahwa dia juga telah menyampaikan firman injil kepada orang-orang bukan Yahudi, atau kabar baik bahwa Allah telah menyediakan jalan untuk menyelamatkan manusia melalui kematian dan kebangkitan Yesus, dan orang-orang bukan Yahudi itu menjadi percaya. Allah menunjukkan perkenanan-Nya kepada orang-orang bukan Yahudi dengan memberikan Roh Kudus kepada orang-orang bukan Yahudi. Hati orang-orang bukan Yahudi ditahirkan, atau dibenarkan di hadapan Allah, karena mereka percaya kepada Yesus. Oleh karena itu, janganlah memancing amarah Allah dengan memberikan beban yang tidak perlu kepada orang-orang bukan Yahudi, yang tidak mampu dipikul oleh orang Yahudi. Ini artinya tidak ada seorang pun yang dapat memenuhi hukum Musa secara sempurna. Jadi, mengapa harus membuat orang-orang bukan Yahudi menaati hukum sementara orang Yahudi sendiri tidak mampu? Para orang bukan Yahudi akan diselamatkan melalui anugerah, atau perkenanan yang tidak layak mereka terima, yang diberikan oleh Tuhan Yesus.</w:t>
      </w:r>
    </w:p>
    <w:p>
      <w:pPr/>
      <w:r>
        <w:rPr>
          <w:lang w:val="id_ID" w:bidi="id_ID"/>
        </w:rPr>
      </w:r>
      <w:r>
        <w:rPr>
          <w:lang w:val="id_ID" w:bidi="id_ID"/>
        </w:rPr>
        <w:t>Setelah itu, dalam adegan keenam, para rasul dan penatua terdiam, dan mereka mendengarkan Paulus dan Barnabas berbicara tentang apa yang Allah telah perbuat di antara orang-orang bukan Yahudi, atau non-Yahudi, melalui mereka. Ketika Paulus dan Barnabas berhenti berbicara, Yakobus berdiri dan menyampaikan pendapatnya tentang masalah itu. Yakobus mungkin adalah pemimpin yang diakui di gereja di Yerusalem. Yakobus menyebut Petrus "Simon", nama lain dari Petrus. Yakobus mengatakan bahwa Simon telah menjelaskan kepada mereka bagaimana Allah menyelamatkan orang-orang bukan Yahudi, atau non-Yahudi, supaya Dia menjadikan suatu umat bagi diri-Nya sendiri bahkan dari orang-orang non-Yahudi. Kemudian Yakobus mengatakan bahwa para nabi Yahudi setuju akan itu dan telah bernubuat tentang apa yang terjadi.</w:t>
      </w:r>
    </w:p>
    <w:p>
      <w:pPr/>
      <w:r>
        <w:rPr>
          <w:lang w:val="id_ID" w:bidi="id_ID"/>
        </w:rPr>
      </w:r>
      <w:r>
        <w:rPr>
          <w:lang w:val="id_ID" w:bidi="id_ID"/>
        </w:rPr>
        <w:t xml:space="preserve">Berhenti di sini dan diskusikan dalam bahasa Anda sendiri: Bagaimana Anda memperkenalkan Kitab Suci dalam suatu diskusi? Hentikanlah sebentar rekaman ini di sini. </w:t>
      </w:r>
    </w:p>
    <w:p>
      <w:pPr/>
      <w:r>
        <w:rPr>
          <w:lang w:val="id_ID" w:bidi="id_ID"/>
        </w:rPr>
      </w:r>
      <w:r>
        <w:rPr>
          <w:lang w:val="id_ID" w:bidi="id_ID"/>
        </w:rPr>
        <w:t>Allah menunjukkan pemeliharaan-Nya atas orang-orang bukan Yahudi supaya mereka bisa menjadi milik Yesus, sesuai dengan yang dikatakan dalam kitab suci. Oleh karena itu, keputusan Yakobus adalah untuk menulis kepada mereka instruksi berikut: untuk tidak makan makanan atau minuman yang dipersembahkan kepada berhala, tidak melakukan dosa seksual, dan tidak makan daging hewan yang mati dicekik atau makan darah.</w:t>
      </w:r>
    </w:p>
    <w:p>
      <w:pPr/>
      <w:r>
        <w:rPr>
          <w:lang w:val="id_ID" w:bidi="id_ID"/>
        </w:rPr>
      </w:r>
      <w:r>
        <w:rPr>
          <w:lang w:val="id_ID" w:bidi="id_ID"/>
        </w:rPr>
        <w:t xml:space="preserve">Sekarang, kelompok harus membuat papan cerita, menggambar, atau menggunakan benda-benda untuk memperagakan perikop ini dan tindakan-tindakan yang ada di dalamnya. </w:t>
      </w:r>
      <w:r>
        <w:rPr>
          <w:lang w:val="id_ID" w:bidi="id_ID"/>
        </w:rPr>
      </w:r>
    </w:p>
    <w:p>
      <w:pPr>
        <w:pStyle w:val="Heading3"/>
      </w:pPr>
      <w:r>
        <w:rPr>
          <w:lang w:val="id_ID" w:bidi="id_ID"/>
        </w:rPr>
        <w:t>Memperagakan Bacaan</w:t>
      </w:r>
    </w:p>
    <w:p>
      <w:pPr/>
      <w:r>
        <w:rPr>
          <w:lang w:val="id_ID" w:bidi="id_ID"/>
        </w:rPr>
      </w:r>
      <w:r>
        <w:rPr>
          <w:lang w:val="id_ID" w:bidi="id_ID"/>
        </w:rPr>
        <w:t>Dengarkan versi audio dari Kisah Para Rasul 15:1–21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 xml:space="preserve">Perikop ini memiliki 6 adegan. </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Barnabas</w:t>
      </w:r>
    </w:p>
    <w:p>
      <w:pPr>
        <w:pStyle w:val="ListBullet"/>
        <w:spacing w:line="240" w:lineRule="auto"/>
        <w:ind w:left="720"/>
      </w:pPr>
      <w:r>
        <w:rPr>
          <w:lang w:val="id_ID" w:bidi="id_ID"/>
        </w:rPr>
      </w:r>
      <w:r>
        <w:rPr>
          <w:lang w:val="id_ID" w:bidi="id_ID"/>
        </w:rPr>
        <w:t>Orang-orang dari Yudea</w:t>
      </w:r>
    </w:p>
    <w:p>
      <w:pPr>
        <w:pStyle w:val="ListBullet"/>
        <w:spacing w:line="240" w:lineRule="auto"/>
        <w:ind w:left="720"/>
      </w:pPr>
      <w:r>
        <w:rPr>
          <w:lang w:val="id_ID" w:bidi="id_ID"/>
        </w:rPr>
      </w:r>
      <w:r>
        <w:rPr>
          <w:lang w:val="id_ID" w:bidi="id_ID"/>
        </w:rPr>
        <w:t>Gereja Antiokhia</w:t>
      </w:r>
    </w:p>
    <w:p>
      <w:pPr>
        <w:pStyle w:val="ListBullet"/>
        <w:spacing w:line="240" w:lineRule="auto"/>
        <w:ind w:left="720"/>
      </w:pPr>
      <w:r>
        <w:rPr>
          <w:lang w:val="id_ID" w:bidi="id_ID"/>
        </w:rPr>
      </w:r>
      <w:r>
        <w:rPr>
          <w:lang w:val="id_ID" w:bidi="id_ID"/>
        </w:rPr>
        <w:t>Orang-orang lain yang pergi bersama Paulus dan Barnabas ke Yerusalem, yang kemungkinan adalah orang-orang dari Yudea</w:t>
      </w:r>
    </w:p>
    <w:p>
      <w:pPr>
        <w:pStyle w:val="ListBullet"/>
        <w:spacing w:line="240" w:lineRule="auto"/>
        <w:ind w:left="720"/>
      </w:pPr>
      <w:r>
        <w:rPr>
          <w:lang w:val="id_ID" w:bidi="id_ID"/>
        </w:rPr>
      </w:r>
      <w:r>
        <w:rPr>
          <w:lang w:val="id_ID" w:bidi="id_ID"/>
        </w:rPr>
        <w:t>Orang-orang percaya di Fenisia</w:t>
      </w:r>
    </w:p>
    <w:p>
      <w:pPr>
        <w:pStyle w:val="ListBullet"/>
        <w:spacing w:line="240" w:lineRule="auto"/>
        <w:ind w:left="720"/>
      </w:pPr>
      <w:r>
        <w:rPr>
          <w:lang w:val="id_ID" w:bidi="id_ID"/>
        </w:rPr>
      </w:r>
      <w:r>
        <w:rPr>
          <w:lang w:val="id_ID" w:bidi="id_ID"/>
        </w:rPr>
        <w:t xml:space="preserve">Orang-orang percaya di Samaria </w:t>
      </w:r>
    </w:p>
    <w:p>
      <w:pPr>
        <w:pStyle w:val="ListBullet"/>
        <w:spacing w:line="240" w:lineRule="auto"/>
        <w:ind w:left="720"/>
      </w:pPr>
      <w:r>
        <w:rPr>
          <w:lang w:val="id_ID" w:bidi="id_ID"/>
        </w:rPr>
      </w:r>
      <w:r>
        <w:rPr>
          <w:lang w:val="id_ID" w:bidi="id_ID"/>
        </w:rPr>
        <w:t>Kelompok orang Farisi</w:t>
      </w:r>
    </w:p>
    <w:p>
      <w:pPr>
        <w:pStyle w:val="ListBullet"/>
        <w:spacing w:line="240" w:lineRule="auto"/>
        <w:ind w:left="720"/>
      </w:pPr>
      <w:r>
        <w:rPr>
          <w:lang w:val="id_ID" w:bidi="id_ID"/>
        </w:rPr>
      </w:r>
      <w:r>
        <w:rPr>
          <w:lang w:val="id_ID" w:bidi="id_ID"/>
        </w:rPr>
        <w:t>Para rasul dan penatua</w:t>
      </w:r>
    </w:p>
    <w:p>
      <w:pPr>
        <w:pStyle w:val="ListBullet"/>
        <w:spacing w:line="240" w:lineRule="auto"/>
        <w:ind w:left="720"/>
      </w:pPr>
      <w:r>
        <w:rPr>
          <w:lang w:val="id_ID" w:bidi="id_ID"/>
        </w:rPr>
      </w:r>
      <w:r>
        <w:rPr>
          <w:lang w:val="id_ID" w:bidi="id_ID"/>
        </w:rPr>
        <w:t>Petrus</w:t>
      </w:r>
    </w:p>
    <w:p>
      <w:pPr>
        <w:pStyle w:val="ListBullet"/>
        <w:spacing w:line="240" w:lineRule="auto"/>
        <w:ind w:left="720"/>
      </w:pPr>
      <w:r>
        <w:rPr>
          <w:lang w:val="id_ID" w:bidi="id_ID"/>
        </w:rPr>
      </w:r>
      <w:r>
        <w:rPr>
          <w:lang w:val="id_ID" w:bidi="id_ID"/>
        </w:rPr>
        <w:t>Yakobus</w:t>
      </w:r>
    </w:p>
    <w:p>
      <w:pPr>
        <w:pStyle w:val="ListBullet"/>
        <w:spacing w:line="240" w:lineRule="auto"/>
        <w:ind w:left="720"/>
      </w:pPr>
      <w:r>
        <w:rPr>
          <w:lang w:val="id_ID" w:bidi="id_ID"/>
        </w:rPr>
      </w:r>
      <w:r>
        <w:rPr>
          <w:lang w:val="id_ID" w:bidi="id_ID"/>
        </w:rPr>
        <w:t>Orang-orang dari gereja Yerusalem</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peragaan bagian-bagian yang sulit atau penting dari perikop tersebut. Bantulah satu sama lain untuk mengingat bagian-bagian perikop ini.</w:t>
      </w:r>
    </w:p>
    <w:p>
      <w:pPr/>
      <w:r>
        <w:rPr>
          <w:lang w:val="id_ID" w:bidi="id_ID"/>
        </w:rPr>
      </w:r>
      <w:r>
        <w:rPr>
          <w:lang w:val="id_ID" w:bidi="id_ID"/>
        </w:rPr>
        <w:t>Hentikan sebentar rekaman ini di sini dan peragakan bagian tersebut.</w:t>
      </w:r>
    </w:p>
    <w:p>
      <w:pPr/>
      <w:r>
        <w:rPr>
          <w:lang w:val="id_ID" w:bidi="id_ID"/>
        </w:rPr>
      </w:r>
      <w:r>
        <w:rPr>
          <w:lang w:val="id_ID" w:bidi="id_ID"/>
        </w:rPr>
        <w:t>Kelompok tersebut harus memperagakan perikop ini untuk kedua kalinya. Pada bagian-bagian tertentu dalam drama, berhenti sejenak dan tanyakan pada orang yang sedang memerankan tokoh, "Apa yang Anda rasakan atau pikirkan?" Orang yang sedang memerankan tokoh harus menjawab apa yang akan mereka rasakan atau pikirkan jika mereka menjadi tokoh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Orang-orang dari Yudea pergi ke Antiokhia untuk mengajarkan orang-orang percaya di Antiokhia bahwa supaya selamat, mereka harus disunat menurut hukum Musa. Setelah itu, Paulus dan Barnabas berdebat dengan orang-orang dari Yudea tentang masalah sunat. Gereja Antiokhia kemudian mengutus Paulus dan Barnabas dengan yang lainnya, yang kemungkinan adalah orang-orang dari Yudea, ke Yerusalem untuk menyelesaikan masalah ini dengan keputusan dari para rasul dan penatua.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para aktor yang memerankan orang-orang dari Yudea, "Bagaimana perasaan Anda?" Anda mungkin mendengar hal-hal seperti, "Siap pergi dan membuktikan bahwa kami benar," "Kami percaya bahwa kami sedang mempertahankan iman," dan "Kesal karena Paulus dan Barnabas berdebat dengan kami terkait pengajaran kami."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Dalam perjalanan ke Yerusalem, Paulus, Barnabas, dan yang lainnya berhenti di Fenisia. Paulus dan Barnabas menjelaskan kepada orang-orang percaya di Fenisia bahwa orang-orang bukan Yahudi telah datang kepada Allah melalui percaya kepada Yesus Kristus . Orang-orang percaya di Fenisia bersukacita atas kabar itu. Selanjutnya dalam perjalanan ke Yerusalem, Paulus, Barnabas dan yang lainnya berhenti di Samaria. Paulus dan Barnabas menjelaskan kepada orang-orang percaya di Samaria bahwa orang-orang bukan Yahudi telah datang kepada Allah melalui percaya kepada Yesus Kristus. Orang-orang percaya di Samaria juga bersukacita atas kabar itu.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para aktor yang memerankan orang-orang percaya di Fenisia dan Samaria, "Mengapa Anda bersukacita atas kabar itu?" Anda mungkin mendengar hal-hal seperti, "Allah sedang melakukan sesuatu yang tidak pernah kita duga," "gereja sedang bertumbuh," dan "Kasih Allah lebih besar daripada yang kita yakini."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Ketika Paulus, Barnabas, dan yang lainnya tiba di Yerusalem, mereka disambut oleh para rasul, penatua, dan gereja di Yerusalem. Paulus, Barnabas, dan yang lainnya menyampaikan kepada para rasul, penatua, dan gereja di Yerusalem tentang apa yang Allah telah perbuat. Selanjutnya, sekelompok orang Farisi berdiri dan berkata, "Penting bagi pria untuk disunat dan mengikuti hukum yang diberikan melalui Musa."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para aktor yang memerankan orang-orang dari Yudea, "Bagaimana perasaan Anda?" Anda mungkin mendengar hal-hal seperti "Kami bukan satu-satunya yang mempercayai ini," "Ini membuktikan argumen kami," dan "Kami bangga akan iman kami."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Setelah para rasul dan penatua berdebat cukup lama tentang masalah sunat, Petrus berdiri dan berkata bahwa dia juga telah menyampaikan kepada orang-orang bukan Yahudi tentang perkataan injil dan mereka percaya. Sudah terbukti bahwa Allah telah berkenan kepada orang-orang bukan Yahudi, karena Allah telah mengaruniakan Roh Kudus kepada mereka. Allah telah menyucikan orang-orang bukan Yahudi melalui iman kepada Yesus. Oleh karena itu, janganlah memancing kemarahan Allah dengan memberikan tugas-tugas yang tidak perlu kepada orang-orang bukan Yahudi, yang bahkan orang-orang Yahudi sendiri tidak selalu sanggup melakukannya. Sebaliknya, orang-orang bukan Yahudi akan diselamatkan melalui anugerah dari Tuhan Yesus. Ketika Petrus berhenti berbicara, para rasul dan penatua terdiam. Selanjutnya Paulus dan Barnabas menjelaskan bahwa Allah sudah melakukan tanda-tanda dan mujizat bagi orang-orang bukan Yahudi melalui Paulus dan Barnabas. Setelah Paulus dan Barnabas berhenti berbicara, Yakobus berdiri dan mengatakan, Allah menunjukkan bahwa Dia peduli agar orang-orang bukan Yahudi menjadi milik Allah. Hal ini dijelaskan dalam kitab para nabi, Aku akan membangun kembali Rumah Daud yang telah roboh, dan memulihkan reruntuhannya. Kemudian semua orang dapat mencari Tuhan dan orang-orang bukan Yahudi yang telah Ku-panggil menjadi milik-Ku. Inilah yang telah dikatakan Tuhan. Oleh karena itu, keputusan Yakobus adalah menulis surat kepada mereka bahwa mereka tidak boleh makan atau minum apa pun yang dipersembahkan kepada berhala, tidak terlibat dalam dosa seksual, tidak makan daging dari hewan yang mati dicekik atau makan darah .</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para aktor yang memerankan Paulus dan Barnabas, "Bagaimana perasaan kalian?" Anda mungkin mendengar hal-hal seperti, "Bersemangat melihat apa yang akan terjadi selanjutnya," "Kami harus menyampaikan kepada semua orang apa yang Allah sedang perbuat," dan "Senang karena para rasul, penatua, dan gereja di Yerusalem setuju dengan kami."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Kisah Para Rasul 15:1–21 dalam terjemahan yang paling mudah dimengerti.</w:t>
      </w:r>
    </w:p>
    <w:p>
      <w:pPr/>
      <w:r>
        <w:rPr>
          <w:lang w:val="id_ID" w:bidi="id_ID"/>
        </w:rPr>
      </w:r>
      <w:r>
        <w:rPr>
          <w:lang w:val="id_ID" w:bidi="id_ID"/>
        </w:rPr>
        <w:t>Pada tahap ini, kelompok akan membahas istilah dan kata-kata kunci dalam perikop ini.</w:t>
      </w:r>
    </w:p>
    <w:p>
      <w:pPr/>
      <w:r>
        <w:rPr>
          <w:lang w:val="id_ID" w:bidi="id_ID"/>
        </w:rPr>
      </w:r>
      <w:r>
        <w:rPr>
          <w:lang w:val="id_ID" w:bidi="id_ID"/>
        </w:rPr>
        <w:t xml:space="preserve">Orang-orang dari Yudea mengajarkan orang-orang percaya di Antiokhia bahwa supaya selamat, mereka harus </w:t>
      </w:r>
      <w:r>
        <w:rPr>
          <w:b/>
          <w:lang w:val="id_ID" w:bidi="id_ID"/>
        </w:rPr>
        <w:t>disunat</w:t>
      </w:r>
      <w:r>
        <w:rPr>
          <w:lang w:val="id_ID" w:bidi="id_ID"/>
        </w:rPr>
        <w:t xml:space="preserve"> menurut </w:t>
      </w:r>
      <w:r>
        <w:rPr>
          <w:b/>
          <w:lang w:val="id_ID" w:bidi="id_ID"/>
        </w:rPr>
        <w:t>hukum Musa</w:t>
      </w:r>
      <w:r>
        <w:rPr>
          <w:lang w:val="id_ID" w:bidi="id_ID"/>
        </w:rPr>
        <w:t xml:space="preserve">. Setelah itu, Paulus dan Barnabas berdebat dengan orang-orang dari Yudea tentang masalah sunat. Sunat adalah memotong kulit longgar di ujung penis seorang anak laki-laki. Sunat adalah tanda bahwa anak laki-laki itu adalah bagian dari umat pilihan Allah, Israel, dan bahwa janji-janji Allah berlaku baginya. Sunat adalah persyaratan bagi pria bukan Yahudi untuk berpindah ke agama Yahudi. Lihat kata </w:t>
      </w:r>
      <w:r>
        <w:rPr>
          <w:lang w:val="id_ID" w:bidi="id_ID"/>
        </w:rPr>
        <w:t>sunat</w:t>
      </w:r>
      <w:r>
        <w:rPr>
          <w:lang w:val="id_ID" w:bidi="id_ID"/>
        </w:rPr>
        <w:t xml:space="preserve"> dan </w:t>
      </w:r>
      <w:r>
        <w:rPr>
          <w:lang w:val="id_ID" w:bidi="id_ID"/>
        </w:rPr>
        <w:t>hukum</w:t>
      </w:r>
      <w:r>
        <w:rPr>
          <w:lang w:val="id_ID" w:bidi="id_ID"/>
        </w:rPr>
        <w:t xml:space="preserve"> dalam Daftar Kata Utama untuk informasi lebih lanjut. Terjemahkan istilah-istilah ini dengan cara yang sama seperti yang telah Anda lakukan dalam bagian sebelumnya.</w:t>
      </w:r>
    </w:p>
    <w:p>
      <w:pPr/>
      <w:r>
        <w:rPr>
          <w:lang w:val="id_ID" w:bidi="id_ID"/>
        </w:rPr>
      </w:r>
      <w:r>
        <w:rPr>
          <w:lang w:val="id_ID" w:bidi="id_ID"/>
        </w:rPr>
        <w:t xml:space="preserve">Dalam perjalanan ke Yerusalem, Paulus, Barnabas, dan yang lainnya berhenti di Fenisia dan Samaria. Paulus dan Barnabas menjelaskan kepada orang-orang percaya di Fenisia bahwa </w:t>
      </w:r>
      <w:r>
        <w:rPr>
          <w:b/>
          <w:lang w:val="id_ID" w:bidi="id_ID"/>
        </w:rPr>
        <w:t>orang-orang bukan Yahudi</w:t>
      </w:r>
      <w:r>
        <w:rPr>
          <w:lang w:val="id_ID" w:bidi="id_ID"/>
        </w:rPr>
        <w:t xml:space="preserve"> telah datang kepada Allah melalui percaya kepada Yesus Kristus. Orang-orang percaya di Fenisia bersukacita atas kabar itu.</w:t>
      </w:r>
    </w:p>
    <w:p>
      <w:pPr/>
      <w:r>
        <w:rPr>
          <w:lang w:val="id_ID" w:bidi="id_ID"/>
        </w:rPr>
      </w:r>
      <w:r>
        <w:rPr>
          <w:lang w:val="id_ID" w:bidi="id_ID"/>
        </w:rPr>
        <w:t xml:space="preserve">Carilah kata </w:t>
      </w:r>
      <w:r>
        <w:rPr>
          <w:lang w:val="id_ID" w:bidi="id_ID"/>
        </w:rPr>
        <w:t>Non-Yahudi</w:t>
      </w:r>
      <w:r>
        <w:rPr>
          <w:lang w:val="id_ID" w:bidi="id_ID"/>
        </w:rPr>
        <w:t xml:space="preserve"> di Daftar Kata Utama untuk keterangan lebih lanjut. Terjemahkan orang-orang bukan Yahudi dengan cara yang sama seperti yang telah Anda lakukan di perikop-perikop sebelumnya.</w:t>
      </w:r>
    </w:p>
    <w:p>
      <w:pPr/>
      <w:r>
        <w:rPr>
          <w:lang w:val="id_ID" w:bidi="id_ID"/>
        </w:rPr>
      </w:r>
      <w:r>
        <w:rPr>
          <w:lang w:val="id_ID" w:bidi="id_ID"/>
        </w:rPr>
        <w:t xml:space="preserve">Ketika Paulus, Barnabas dan yang lainnya tiba di Yerusalem, mereka disambut oleh para </w:t>
      </w:r>
      <w:r>
        <w:rPr>
          <w:b/>
          <w:lang w:val="id_ID" w:bidi="id_ID"/>
        </w:rPr>
        <w:t>rasul</w:t>
      </w:r>
      <w:r>
        <w:rPr>
          <w:lang w:val="id_ID" w:bidi="id_ID"/>
        </w:rPr>
        <w:t xml:space="preserve">, </w:t>
      </w:r>
      <w:r>
        <w:rPr>
          <w:b/>
          <w:lang w:val="id_ID" w:bidi="id_ID"/>
        </w:rPr>
        <w:t>penatua</w:t>
      </w:r>
      <w:r>
        <w:rPr>
          <w:lang w:val="id_ID" w:bidi="id_ID"/>
        </w:rPr>
        <w:t xml:space="preserve"> dan </w:t>
      </w:r>
      <w:r>
        <w:rPr>
          <w:b/>
          <w:lang w:val="id_ID" w:bidi="id_ID"/>
        </w:rPr>
        <w:t>gereja</w:t>
      </w:r>
      <w:r>
        <w:rPr>
          <w:lang w:val="id_ID" w:bidi="id_ID"/>
        </w:rPr>
        <w:t xml:space="preserve"> di Yerusalem. Paulus, Barnabas dan yang lainnya menyampaikan kepada para rasul, penatua dan gereja di Yerusalem tentang apa yang Allah telah perbuat. Para </w:t>
      </w:r>
      <w:r>
        <w:rPr>
          <w:b/>
          <w:lang w:val="id_ID" w:bidi="id_ID"/>
        </w:rPr>
        <w:t>orang Farisi</w:t>
      </w:r>
      <w:r>
        <w:rPr>
          <w:lang w:val="id_ID" w:bidi="id_ID"/>
        </w:rPr>
        <w:t xml:space="preserve"> berdiri dan berkata bahwa orang-orang bukan Yahudi harus disunat sebagai orang percaya. Carilah kata </w:t>
      </w:r>
      <w:r>
        <w:rPr>
          <w:lang w:val="id_ID" w:bidi="id_ID"/>
        </w:rPr>
        <w:t>rasul</w:t>
      </w:r>
      <w:r>
        <w:rPr>
          <w:lang w:val="id_ID" w:bidi="id_ID"/>
        </w:rPr>
        <w:t xml:space="preserve">, </w:t>
      </w:r>
      <w:r>
        <w:rPr>
          <w:lang w:val="id_ID" w:bidi="id_ID"/>
        </w:rPr>
        <w:t>penatua</w:t>
      </w:r>
      <w:r>
        <w:rPr>
          <w:lang w:val="id_ID" w:bidi="id_ID"/>
        </w:rPr>
        <w:t xml:space="preserve">, </w:t>
      </w:r>
      <w:r>
        <w:rPr>
          <w:lang w:val="id_ID" w:bidi="id_ID"/>
        </w:rPr>
        <w:t>gereja</w:t>
      </w:r>
      <w:r>
        <w:rPr>
          <w:lang w:val="id_ID" w:bidi="id_ID"/>
        </w:rPr>
        <w:t xml:space="preserve">, dan </w:t>
      </w:r>
      <w:r>
        <w:rPr>
          <w:lang w:val="id_ID" w:bidi="id_ID"/>
        </w:rPr>
        <w:t>orang Farisi</w:t>
      </w:r>
      <w:r>
        <w:rPr>
          <w:lang w:val="id_ID" w:bidi="id_ID"/>
        </w:rPr>
        <w:t xml:space="preserve"> di Daftar Kata Utama untuk keterangan lebih lanjut. Terjemahkan istilah-istilah ini dengan cara yang sama seperti yang telah Anda lakukan dalam bagian sebelumnya.</w:t>
      </w:r>
    </w:p>
    <w:p>
      <w:pPr/>
      <w:r>
        <w:rPr>
          <w:lang w:val="id_ID" w:bidi="id_ID"/>
        </w:rPr>
      </w:r>
      <w:r>
        <w:rPr>
          <w:lang w:val="id_ID" w:bidi="id_ID"/>
        </w:rPr>
        <w:t xml:space="preserve">Setelah para rasul dan penatua berdebat tentang masalah sunat, Petrus berdiri dan berkata bahwa dia juga telah menyampaikan kepada orang bukan Yahudi perkataan </w:t>
      </w:r>
      <w:r>
        <w:rPr>
          <w:b/>
          <w:lang w:val="id_ID" w:bidi="id_ID"/>
        </w:rPr>
        <w:t>Injil</w:t>
      </w:r>
      <w:r>
        <w:rPr>
          <w:lang w:val="id_ID" w:bidi="id_ID"/>
        </w:rPr>
        <w:t xml:space="preserve"> dan mereka percaya. Sudah terbukti bahwa Allah telah berkenan kepada orang-orang bukan Yahudi, karena Allah telah mengaruniakan </w:t>
      </w:r>
      <w:r>
        <w:rPr>
          <w:b/>
          <w:lang w:val="id_ID" w:bidi="id_ID"/>
        </w:rPr>
        <w:t>Roh Kudus</w:t>
      </w:r>
      <w:r>
        <w:rPr>
          <w:lang w:val="id_ID" w:bidi="id_ID"/>
        </w:rPr>
        <w:t xml:space="preserve"> kepada mereka. Orang-orang bukan Yahudi telah </w:t>
      </w:r>
      <w:r>
        <w:rPr>
          <w:b/>
          <w:lang w:val="id_ID" w:bidi="id_ID"/>
        </w:rPr>
        <w:t>ditahirkan</w:t>
      </w:r>
      <w:r>
        <w:rPr>
          <w:lang w:val="id_ID" w:bidi="id_ID"/>
        </w:rPr>
        <w:t xml:space="preserve"> melalui </w:t>
      </w:r>
      <w:r>
        <w:rPr>
          <w:b/>
          <w:lang w:val="id_ID" w:bidi="id_ID"/>
        </w:rPr>
        <w:t>iman</w:t>
      </w:r>
      <w:r>
        <w:rPr>
          <w:lang w:val="id_ID" w:bidi="id_ID"/>
        </w:rPr>
        <w:t xml:space="preserve"> kepada Yesus. Oleh karena itu, janganlah membuat Allah marah dengan memberikan beban yang tidak perlu kepada orang-orang bukan Yahudi, yang bahkan tidak sanggup dipikul oleh orang Yahudi. Barnabas dan Paulus menjelaskan </w:t>
      </w:r>
      <w:r>
        <w:rPr>
          <w:b/>
          <w:lang w:val="id_ID" w:bidi="id_ID"/>
        </w:rPr>
        <w:t>tanda-tanda</w:t>
      </w:r>
      <w:r>
        <w:rPr>
          <w:lang w:val="id_ID" w:bidi="id_ID"/>
        </w:rPr>
        <w:t xml:space="preserve"> dan </w:t>
      </w:r>
      <w:r>
        <w:rPr>
          <w:b/>
          <w:lang w:val="id_ID" w:bidi="id_ID"/>
        </w:rPr>
        <w:t>keajaiban</w:t>
      </w:r>
      <w:r>
        <w:rPr>
          <w:lang w:val="id_ID" w:bidi="id_ID"/>
        </w:rPr>
        <w:t xml:space="preserve"> apa saja yang telah Allah lakukan bagi orang-orang bukan Yahudi melalui mereka berdua. Carilah kata </w:t>
      </w:r>
      <w:r>
        <w:rPr>
          <w:lang w:val="id_ID" w:bidi="id_ID"/>
        </w:rPr>
        <w:t>injil</w:t>
      </w:r>
      <w:r>
        <w:rPr>
          <w:lang w:val="id_ID" w:bidi="id_ID"/>
        </w:rPr>
        <w:t xml:space="preserve">, </w:t>
      </w:r>
      <w:r>
        <w:rPr>
          <w:lang w:val="id_ID" w:bidi="id_ID"/>
        </w:rPr>
        <w:t>Roh Kudus</w:t>
      </w:r>
      <w:r>
        <w:rPr>
          <w:lang w:val="id_ID" w:bidi="id_ID"/>
        </w:rPr>
        <w:t xml:space="preserve">, </w:t>
      </w:r>
      <w:r>
        <w:rPr>
          <w:lang w:val="id_ID" w:bidi="id_ID"/>
        </w:rPr>
        <w:t>tahir</w:t>
      </w:r>
      <w:r>
        <w:rPr>
          <w:lang w:val="id_ID" w:bidi="id_ID"/>
        </w:rPr>
        <w:t xml:space="preserve">, </w:t>
      </w:r>
      <w:r>
        <w:rPr>
          <w:lang w:val="id_ID" w:bidi="id_ID"/>
        </w:rPr>
        <w:t>iman</w:t>
      </w:r>
      <w:r>
        <w:rPr>
          <w:lang w:val="id_ID" w:bidi="id_ID"/>
        </w:rPr>
        <w:t xml:space="preserve">, dan </w:t>
      </w:r>
      <w:r>
        <w:rPr>
          <w:lang w:val="id_ID" w:bidi="id_ID"/>
        </w:rPr>
        <w:t>mujizat, tanda-tanda, dan keajaiban</w:t>
      </w:r>
      <w:r>
        <w:rPr>
          <w:lang w:val="id_ID" w:bidi="id_ID"/>
        </w:rPr>
        <w:t xml:space="preserve"> dalam Daftar Kata Utama untuk keterangan lebih lanjut. Terjemahkan kata-kata ini dengan cara yang sama seperti yang telah Anda lakukan pada bagian sebelumnya.</w:t>
      </w:r>
    </w:p>
    <w:p>
      <w:pPr/>
      <w:r>
        <w:rPr>
          <w:lang w:val="id_ID" w:bidi="id_ID"/>
        </w:rPr>
      </w:r>
      <w:r>
        <w:rPr>
          <w:lang w:val="id_ID" w:bidi="id_ID"/>
        </w:rPr>
        <w:t xml:space="preserve">Yakobus berdiri dan berkata, Allah menunjukkan bahwa Dia peduli bahwa orang-orang bukan Yahudi adalah milik Allah. Hal ini dijelaskan dalam tulisan, "Aku akan membangun kembali Rumah Daud yang roboh dan membangun kembali reruntuhannya." Maka semua bangsa dapat mencari </w:t>
      </w:r>
      <w:r>
        <w:rPr>
          <w:b/>
          <w:lang w:val="id_ID" w:bidi="id_ID"/>
        </w:rPr>
        <w:t>Tuhan</w:t>
      </w:r>
      <w:r>
        <w:rPr>
          <w:lang w:val="id_ID" w:bidi="id_ID"/>
        </w:rPr>
        <w:t xml:space="preserve">, dan bangsa-bangsa bukan Yahudi yang telah Kupanggil menjadi milik-Ku. Inilah yang telah dikatakan Tuhan. Oleh karena itu, keputusan Yakobus adalah menulis surat kepada mereka bahwa mereka tidak boleh makan atau minum sesuatu yang dipersembahkan kepada </w:t>
      </w:r>
      <w:r>
        <w:rPr>
          <w:b/>
          <w:lang w:val="id_ID" w:bidi="id_ID"/>
        </w:rPr>
        <w:t>berhala</w:t>
      </w:r>
      <w:r>
        <w:rPr>
          <w:lang w:val="id_ID" w:bidi="id_ID"/>
        </w:rPr>
        <w:t xml:space="preserve">, tidak terlibat dalam dosa percabulan, dan tidak makan daging hewan yang mati dicekik atau makan darah. Berhala adalah rupa yang dibuat oleh tangan manusia, seperti patung atau perwakilan fisik lainnya dari allah yang disembah sebagai allah, alih-alih Allah Sang Pencipta yang benar. Carilah kata </w:t>
      </w:r>
      <w:r>
        <w:rPr>
          <w:lang w:val="id_ID" w:bidi="id_ID"/>
        </w:rPr>
        <w:t>berhala</w:t>
      </w:r>
      <w:r>
        <w:rPr>
          <w:lang w:val="id_ID" w:bidi="id_ID"/>
        </w:rPr>
        <w:t xml:space="preserve"> dan </w:t>
      </w:r>
      <w:r>
        <w:rPr>
          <w:lang w:val="id_ID" w:bidi="id_ID"/>
        </w:rPr>
        <w:t>Tuhan</w:t>
      </w:r>
      <w:r>
        <w:rPr>
          <w:lang w:val="id_ID" w:bidi="id_ID"/>
        </w:rPr>
        <w:t xml:space="preserve"> dalam Daftar Kata Utama untuk keterangan lebih lanjut. Terjemahkan berhala dan Tuhan dengan cara yang sama seperti yang Anda lakukan pada perikop sebelumnya. </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Seorang anggota kelompok harus menyampaikan beberapa kalimat dari perikop itu lalu berhenti sebentar. Anggota kelompok lain harus menceritakan bagian selanjutnya dari perikop itu dan berhenti sebentar. Lakukan hal ini sampai kelompok itu telah menceritakan kembali semua perikop tersebut. Dalam tahap ini anggota kelompok dapat saling mengoreksi. Hentikan sebentar rekaman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mengingat perikop tersebut. Hentikan sebentar rekaman ini di sini.</w:t>
      </w:r>
    </w:p>
    <w:p>
      <w:pPr/>
      <w:r>
        <w:rPr>
          <w:lang w:val="id_ID" w:bidi="id_ID"/>
        </w:rPr>
      </w:r>
      <w:r>
        <w:rPr>
          <w:lang w:val="id_ID" w:bidi="id_ID"/>
        </w:rPr>
        <w:t>Selanjutnya, kelompok dapat memutuskan versi mana dari perikop tersebut yang paling disukai. Anda mungkin merasa bahwa Anda menyukai cara salah satu anggota kelompok menceritakan suatu adegan, tetapi menyukai cara anggota kelompok lain menceritakan adegan lainnya. Hentikan sebentar rekaman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15:22–35</w:t>
      </w:r>
      <w:r>
        <w:rPr>
          <w:lang w:val="id_ID" w:bidi="id_ID"/>
        </w:rPr>
      </w:r>
    </w:p>
    <w:p>
      <w:pPr>
        <w:pStyle w:val="Heading3"/>
      </w:pPr>
      <w:r>
        <w:rPr>
          <w:lang w:val="id_ID" w:bidi="id_ID"/>
        </w:rPr>
        <w:t>Dengar dan Renungkan</w:t>
      </w:r>
    </w:p>
    <w:p>
      <w:pPr/>
      <w:r>
        <w:rPr>
          <w:lang w:val="id_ID" w:bidi="id_ID"/>
        </w:rPr>
      </w:r>
      <w:r>
        <w:rPr>
          <w:lang w:val="id_ID" w:bidi="id_ID"/>
        </w:rPr>
        <w:t>Dalam tahap ini, dengarkan Kisah Para Rasul 15:22–35 dan simpanlah di dalam hatimu.</w:t>
      </w:r>
    </w:p>
    <w:p>
      <w:pPr/>
      <w:r>
        <w:rPr>
          <w:lang w:val="id_ID" w:bidi="id_ID"/>
        </w:rPr>
      </w:r>
      <w:r>
        <w:rPr>
          <w:lang w:val="id_ID" w:bidi="id_ID"/>
        </w:rPr>
        <w:t>Dengarkan versi audio dari Kisah Para Rasul 15:22–35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perikop ini?</w:t>
      </w:r>
    </w:p>
    <w:p>
      <w:pPr>
        <w:pStyle w:val="ListBullet"/>
        <w:spacing w:line="240" w:lineRule="auto"/>
        <w:ind w:left="720"/>
      </w:pPr>
      <w:r>
        <w:rPr>
          <w:lang w:val="id_ID" w:bidi="id_ID"/>
        </w:rPr>
      </w:r>
      <w:r>
        <w:rPr>
          <w:lang w:val="id_ID" w:bidi="id_ID"/>
        </w:rPr>
        <w:t>Apa yang tidak Anda sukai atau tidak Anda pahami dari perikop ini?</w:t>
      </w:r>
    </w:p>
    <w:p>
      <w:pPr>
        <w:pStyle w:val="ListBullet"/>
        <w:spacing w:line="240" w:lineRule="auto"/>
        <w:ind w:left="720"/>
      </w:pPr>
      <w:r>
        <w:rPr>
          <w:lang w:val="id_ID" w:bidi="id_ID"/>
        </w:rPr>
      </w:r>
      <w:r>
        <w:rPr>
          <w:lang w:val="id_ID" w:bidi="id_ID"/>
        </w:rPr>
        <w:t>Apa yang perikop ini sampaikan kepada kita tentang Allah atau Yesus?</w:t>
      </w:r>
    </w:p>
    <w:p>
      <w:pPr>
        <w:pStyle w:val="ListBullet"/>
        <w:spacing w:line="240" w:lineRule="auto"/>
        <w:ind w:left="720"/>
      </w:pPr>
      <w:r>
        <w:rPr>
          <w:lang w:val="id_ID" w:bidi="id_ID"/>
        </w:rPr>
      </w:r>
      <w:r>
        <w:rPr>
          <w:lang w:val="id_ID" w:bidi="id_ID"/>
        </w:rPr>
        <w:t>Apa yang perikop ini sampaikan kepada kita tentang manusia?</w:t>
      </w:r>
    </w:p>
    <w:p>
      <w:pPr>
        <w:pStyle w:val="ListBullet"/>
        <w:spacing w:line="240" w:lineRule="auto"/>
        <w:ind w:left="720"/>
      </w:pPr>
      <w:r>
        <w:rPr>
          <w:lang w:val="id_ID" w:bidi="id_ID"/>
        </w:rPr>
      </w:r>
      <w:r>
        <w:rPr>
          <w:lang w:val="id_ID" w:bidi="id_ID"/>
        </w:rPr>
        <w:t>Bagaimana perikop ini memengaruhi kehidupan kita sehari-hari?</w:t>
      </w:r>
    </w:p>
    <w:p>
      <w:pPr>
        <w:pStyle w:val="ListBullet"/>
        <w:spacing w:line="240" w:lineRule="auto"/>
        <w:ind w:left="720"/>
      </w:pPr>
      <w:r>
        <w:rPr>
          <w:lang w:val="id_ID" w:bidi="id_ID"/>
        </w:rPr>
      </w:r>
      <w:r>
        <w:rPr>
          <w:lang w:val="id_ID" w:bidi="id_ID"/>
        </w:rPr>
        <w:t>Siapakah kenalan Anda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Kisah Para Rasul 15:22–35 dalam terjemahan yang paling mudah dimengerti.</w:t>
      </w:r>
    </w:p>
    <w:p>
      <w:pPr/>
      <w:r>
        <w:rPr>
          <w:lang w:val="id_ID" w:bidi="id_ID"/>
        </w:rPr>
      </w:r>
      <w:r>
        <w:rPr>
          <w:lang w:val="id_ID" w:bidi="id_ID"/>
        </w:rPr>
        <w:t>Dalam perikop terakhir, Paulus, Barnabas, para rasul, dan para penatua bertemu di Yerusalem untuk membahas syarat-syarat bagi jemaat Yahudi untuk menerima orang-orang percaya yang non-Yahudi. Selama pertemuan penting ini, mereka menulis surat kepada orang-orang percaya non-Yahudi tentang apa yang bisa dimakan dan tentang kemurnian seksual. Sekarang, jemaat di Yerusalem mengutus orang-orang bersama Paulus dan Barnabas untuk menyampaikan surat itu kepada jemaat non-Yahudi di Antiokhia.</w:t>
      </w:r>
    </w:p>
    <w:p>
      <w:pPr/>
      <w:r>
        <w:rPr>
          <w:lang w:val="id_ID" w:bidi="id_ID"/>
        </w:rPr>
      </w:r>
      <w:r>
        <w:rPr>
          <w:lang w:val="id_ID" w:bidi="id_ID"/>
        </w:rPr>
        <w:t xml:space="preserve">Berhenti di sini dan lihatlah peta yang menunjukkan di mana letak </w:t>
      </w:r>
      <w:r>
        <w:rPr>
          <w:lang w:val="id_ID" w:bidi="id_ID"/>
        </w:rPr>
        <w:t>Antiokhia di provinsi Siria dalam kaitannya dengan Yerusalem</w:t>
      </w:r>
      <w:r>
        <w:rPr>
          <w:lang w:val="id_ID" w:bidi="id_ID"/>
        </w:rPr>
        <w:t xml:space="preserve"> secara kelompok. Hentikan sebentar audio ini di sini. </w:t>
      </w:r>
    </w:p>
    <w:p>
      <w:pPr/>
      <w:r>
        <w:rPr>
          <w:lang w:val="id_ID" w:bidi="id_ID"/>
        </w:rPr>
      </w:r>
      <w:r>
        <w:rPr>
          <w:lang w:val="id_ID" w:bidi="id_ID"/>
        </w:rPr>
        <w:t>Para rasul dan penatua telah bertemu dengan Paulus dan Barnabas di Yerusalem. Mereka mencoba menemukan sebuah cara bagi orang-orang percaya Yahudi dan orang bukan Yahudi, atau non-Yahudi, untuk memiliki persekutuan satu sama lain. Setelah menyetujui persyaratan dan menulisnya dalam surat, kelompok itu memutuskan untuk mengutus dua orang dari jemaat di Yerusalem bersama Paulus dan Barnabas ke Antiokhia. Lukas menggambarkan kedua orang itu, Yudas Barsabas dan Silas, sebagai pemimpin di antara saudara-saudara, atau jemaat. Meskipun sedikit yang diketahui tentang Yudas, Paulus menyebut Silas beberapa kali karena Silas akan menemani Paulus dalam perjalanan misionaris di masa depan. Jemaat di Yerusalem mengutus kedua orang itu sebagai perwakilan yang dapat memberikan interpretasi pribadi mereka tentang surat itu kepada jemaat di Antiokhia dan menjawab setiap pertanyaan mereka. Sudah menjadi kebiasaan pada saat itu untuk mengirim perwakilan dengan surat resmi.</w:t>
      </w:r>
    </w:p>
    <w:p>
      <w:pPr/>
      <w:r>
        <w:rPr>
          <w:lang w:val="id_ID" w:bidi="id_ID"/>
        </w:rPr>
      </w:r>
      <w:r>
        <w:rPr>
          <w:lang w:val="id_ID" w:bidi="id_ID"/>
        </w:rPr>
        <w:t xml:space="preserve">Berhenti di sini dan diskusikan pertanyaan ini dalam kelompok: Ketika Anda mendapatkan pesan dari orang lain, bagaimana Anda tahu apakah Anda dapat mempercayai bahwa pesan itu sebenarnya berasal dari pengirim? Hentikan sebentar audio ini di sini. </w:t>
      </w:r>
    </w:p>
    <w:p>
      <w:pPr/>
      <w:r>
        <w:rPr>
          <w:lang w:val="id_ID" w:bidi="id_ID"/>
        </w:rPr>
      </w:r>
      <w:r>
        <w:rPr>
          <w:lang w:val="id_ID" w:bidi="id_ID"/>
        </w:rPr>
        <w:t>Lukas kemudian membagikan isi surat itu. Surat itu bersifat resmi dan pertama-tama memperkenalkan para pengirimnya—para rasul dan para penatua—dan orang-orang yang menjadi tujuan pengiriman surat itu yaitu—orang-orang percaya di Antiokhia. "Salam" adalah cara yang normal untuk memulai sebuah surat dan berarti "bersukacita." Orang-orang percaya di Yerusalem menulis surat itu dengan cara yang dapat dipahami dengan jelas oleh saudara-saudara mereka yang berbahasa Yunani. Surat itu ditujukan kepada orang-orang percaya di Antiokhia, Siria, dan Kilikia. Karena Antiokhia adalah sebuah kota di provinsi Siria, maka Siria, Kilikia, dan Antiokhia semuanya merujuk pada wilayah umum yang sama. Surat itu secara khusus menyebutkan Antiokhia karena di situlah perdebatan awalnya dimulai tentang hukum Yahudi apa yang perlu dipatuhi oleh orang-orang percaya dari bangsa bukan Yahudi.</w:t>
      </w:r>
    </w:p>
    <w:p>
      <w:pPr/>
      <w:r>
        <w:rPr>
          <w:lang w:val="id_ID" w:bidi="id_ID"/>
        </w:rPr>
      </w:r>
      <w:r>
        <w:rPr>
          <w:lang w:val="id_ID" w:bidi="id_ID"/>
        </w:rPr>
        <w:t xml:space="preserve">Berhenti di sini dan diskusikan pertanyaan ini dalam kelompok: Ketika Anda mengirim pesan penting, bahasa atau frasa apa yang Anda gunakan untuk memulai dan mengakhiri pesan dalam budaya Anda? Hentikan sebentar audio ini di sini. </w:t>
      </w:r>
    </w:p>
    <w:p>
      <w:pPr/>
      <w:r>
        <w:rPr>
          <w:lang w:val="id_ID" w:bidi="id_ID"/>
        </w:rPr>
      </w:r>
      <w:r>
        <w:rPr>
          <w:lang w:val="id_ID" w:bidi="id_ID"/>
        </w:rPr>
        <w:t>Dalam surat itu, jemaat di Yerusalem memberi tahu orang-orang percaya di Antiokhia bahwa mereka mendengar tentang apa yang orang-orang Yahudi dari daerah mereka, Yudea, katakan kepada mereka. Namun, mereka meyakinkan orang-orang percaya di Antiokhia bahwa orang-orang itu bukan wakil dari jemaat di Yerusalem. Bahkan, mereka mengatakan bahwa orang-orang ini "mengganggu pikiran mereka" yang berarti bahwa orang-orang itu mencoba menjatuhkan orang-orang percaya non-Yahudi atau mematahkan semangat mereka. Jemaat di Yerusalem menyebut Paulus dan Barnabas sebagai teman-teman terkasih dan menggambarkan mereka sebagai orang-orang yang mempertaruhkan nyawa mereka berkali-kali karena pengabdian mereka yang sepenuh hati kepada Tuhan Yesus Kristus. Di sini, istilah Tuhan berarti bahwa Yesus adalah Allah sementara Kristus menunjukkan bahwa Ia adalah Juruselamat yang dijanjikan yang diutus oleh Allah.</w:t>
      </w:r>
    </w:p>
    <w:p>
      <w:pPr/>
      <w:r>
        <w:rPr>
          <w:lang w:val="id_ID" w:bidi="id_ID"/>
        </w:rPr>
      </w:r>
      <w:r>
        <w:rPr>
          <w:lang w:val="id_ID" w:bidi="id_ID"/>
        </w:rPr>
        <w:t>Jemaat di Yerusalem mengatakan bahwa mereka tidak akan membebani orang-orang percaya dari bangsa bukan Yahudi dengan sunat atau hukum Yahudi. Namun, mereka memang memberikan empat ketetapan, atau aturan, yang harus diikuti untuk dapat bersekutu dengan orang-orang percaya Yahudi. Jemaat di Yerusalem mengingatkan orang-orang percaya Antiokhia bahwa Roh Kudus atau Roh Allah, menuntun mereka pada keputusan ini.</w:t>
      </w:r>
    </w:p>
    <w:p>
      <w:pPr/>
      <w:r>
        <w:rPr>
          <w:lang w:val="id_ID" w:bidi="id_ID"/>
        </w:rPr>
      </w:r>
      <w:r>
        <w:rPr>
          <w:lang w:val="id_ID" w:bidi="id_ID"/>
        </w:rPr>
        <w:t>Keempat aturan itu adalah aturan yang sama yang disarankan sebelumnya oleh Yakobus. Orang-orang percaya dari bangsa bukan Yahudi tidak boleh makan makanan yang dipersembahkan kepada berhala. Ini merujuk pada hewan-hewan yang dikorbankan para imam kepada dewa-dewa palsu lalu dibagikan kepada para penyembah. Orang-orang percaya dari bangsa bukan Yahudi tidak boleh minum darah atau makan makanan yang dibuat dengan darah. Mereka tidak boleh memakan hewan yang dicekik yang dimasak tanpa mengeringkan darahnya. Dan akhirnya, mereka perlu menjauh dari amoralitas seksual, atau kegiatan seksual apa pun di luar pernikahan. Dengan mengikuti keempat aturan ini, orang-orang percaya dari bangsa bukan Yahudi akan dapat memiliki persekutuan dengan orang-orang percaya Yahudi. Keempat aturan itu bukan syarat untuk diselamatkan. Para pemimpin jemaat Yahudi di Yerusalem mewajibkan keempat aturan ini karena orang bukan Yahudi dikenal menyembah berhala dan melakukan dosa-dosa seksual. Tindakan-tindakan ini menghalangi orang Yahudi untuk dapat menyembah Allah, sehingga dengan menjadikannya sebagai persyaratan bagi orang-orang percaya dari bangsa bukan Yahudi, baik orang percaya Yahudi maupun orang percaya dari bangsa bukan Yahudi akan dapat menyembah Allah bersama-sama. Jemaat di Yerusalem memberi tahu orang-orang percaya Antiokhia bahwa jika mereka melakukan hal-hal ini mereka akan berhasil. Jemaat mengakhiri surat itu dengan "salam perpisahan" yang berarti "jadilah kuat," dan itu merupakan cara yang normal untuk mengakhiri surat pada saat itu.</w:t>
      </w:r>
    </w:p>
    <w:p>
      <w:pPr/>
      <w:r>
        <w:rPr>
          <w:lang w:val="id_ID" w:bidi="id_ID"/>
        </w:rPr>
      </w:r>
      <w:r>
        <w:rPr>
          <w:lang w:val="id_ID" w:bidi="id_ID"/>
        </w:rPr>
        <w:t>Yudas dan Silas, bersama dengan Paulus dan Barnabas, membawa surat dari Yerusalem ke Antiokhia, tempat orang-orang percaya berkumpul bersama. Orang-orang percaya dari bangsa bukan Yahudi senang mendengar berita itu. Seperti yang Anda ingat, pesan dari orang Yahudi pertama yang mengunjungi mereka adalah bahwa untuk diselamatkan mereka perlu disunat seperti yang dikatakan Hukum Musa. Sekarang, orang-orang percaya yang non-Yahudi lega karena mengetahui bahwa mereka tidak lagi berada di bawah beban hukum Yahudi termasuk sunat. Yudas dan Silas tinggal sebentar dan menguatkan mereka. Lukas menggambarkan mereka sebagai nabi, atau mereka yang mengajarkan pesan Allah kepada orang-orang. Orang-orang percaya Antiokhia mengutus Yudas dan Silas kembali ke Yerusalem dengan mengatakan "damai bersama kamu." Ini adalah perpisahan yang umum. Sementara Yudas dan Silas melaporkan berita tentang orang-orang percaya Antiokhia menerima surat itu dengan sukacita, Paulus dan Barnabas tinggal di Antiokhia. Mereka dan orang-orang percaya lainnya terus mengajarkan firman Tuhan kepada orang-orang percaya, atau pesan bahwa Yesus adalah Juruselamat yang Dijanjikan.</w:t>
      </w:r>
      <w:r>
        <w:rPr>
          <w:lang w:val="id_ID" w:bidi="id_ID"/>
        </w:rPr>
      </w:r>
    </w:p>
    <w:p>
      <w:pPr>
        <w:pStyle w:val="Heading3"/>
      </w:pPr>
      <w:r>
        <w:rPr>
          <w:lang w:val="id_ID" w:bidi="id_ID"/>
        </w:rPr>
        <w:t>Menjelaskan Adegan</w:t>
      </w:r>
    </w:p>
    <w:p>
      <w:pPr/>
      <w:r>
        <w:rPr>
          <w:lang w:val="id_ID" w:bidi="id_ID"/>
        </w:rPr>
      </w:r>
      <w:r>
        <w:rPr>
          <w:lang w:val="id_ID" w:bidi="id_ID"/>
        </w:rPr>
        <w:t>Dengarkan versi audio dari Kisah Para Rasul 15:22–35 dalam terjemahan yang paling mudah dimengerti.</w:t>
      </w:r>
    </w:p>
    <w:p>
      <w:pPr/>
      <w:r>
        <w:rPr>
          <w:lang w:val="id_ID" w:bidi="id_ID"/>
        </w:rPr>
      </w:r>
      <w:r>
        <w:rPr>
          <w:lang w:val="id_ID" w:bidi="id_ID"/>
        </w:rPr>
        <w:t>Pada tahap ini, kelompok akan menentukan adegan, tokoh, dan latar dari perikop ini. Selanjutnya, kelompok akan memvisualisasikan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Para rasul dan penatua berkumpul bersama seluruh jemaat di Yerusalem. Para pemimpin memilih Yudas dan Silas untuk pergi bersama Paulus dan Barnabas ke Antiokhia untuk menyampaikan surat mereka.</w:t>
      </w:r>
    </w:p>
    <w:p>
      <w:pPr/>
      <w:r>
        <w:rPr>
          <w:lang w:val="id_ID" w:bidi="id_ID"/>
        </w:rPr>
      </w:r>
      <w:r>
        <w:rPr>
          <w:b/>
          <w:lang w:val="id_ID" w:bidi="id_ID"/>
        </w:rPr>
        <w:t>Dalam adegan kedua:</w:t>
      </w:r>
      <w:r>
        <w:rPr>
          <w:lang w:val="id_ID" w:bidi="id_ID"/>
        </w:rPr>
        <w:t xml:space="preserve"> Surat itu berbunyi: Kami, para rasul dan penatua, telah mengutus Yudas dan Silas bersama Paulus dan Barnabas sebagai wakil kami. Mereka akan berbicara kepada kalian. Kami mendengar tentang apa yang dikatakan orang-orang Yahudi kepada kalian dan kami tidak setuju. Kami setuju bahwa kalian tidak boleh makan apa yang dipersembahkan kepada berhala, bahwa kalian tidak boleh makan darah atau apa yang telah dicekik, dan bahwa kalian perlu menghindari percabulan. Jika kalian melakukan hal-hal ini, semuanya akan baik-baik saja bagi kalian.</w:t>
      </w:r>
    </w:p>
    <w:p>
      <w:pPr/>
      <w:r>
        <w:rPr>
          <w:lang w:val="id_ID" w:bidi="id_ID"/>
        </w:rPr>
      </w:r>
      <w:r>
        <w:rPr>
          <w:b/>
          <w:lang w:val="id_ID" w:bidi="id_ID"/>
        </w:rPr>
        <w:t>Dalam adegan ketiga:</w:t>
      </w:r>
      <w:r>
        <w:rPr>
          <w:lang w:val="id_ID" w:bidi="id_ID"/>
        </w:rPr>
        <w:t xml:space="preserve"> Yudas dan Silas menyampaikan surat itu ke Antiokhia, tempat jemaat orang bukan Yahudi berkumpul. Orang-orang percaya dari bangsa bukan Yahudi bersukacita karena berita yang menggembirakan itu. Yudas dan Silas tinggal untuk mengajar dan menguatkan hati orang-orang percaya dari bangsa bukan Yahudi.</w:t>
      </w:r>
    </w:p>
    <w:p>
      <w:pPr/>
      <w:r>
        <w:rPr>
          <w:lang w:val="id_ID" w:bidi="id_ID"/>
        </w:rPr>
      </w:r>
      <w:r>
        <w:rPr>
          <w:b/>
          <w:lang w:val="id_ID" w:bidi="id_ID"/>
        </w:rPr>
        <w:t>Dalam adegan keempat:</w:t>
      </w:r>
      <w:r>
        <w:rPr>
          <w:lang w:val="id_ID" w:bidi="id_ID"/>
        </w:rPr>
        <w:t xml:space="preserve"> Yudas dan Silas dikirim untuk kembali ke Yerusalem. Paulus dan Barnabas tinggal di Antiokhia untuk mengajarkan firman Allah.</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Para rasul</w:t>
      </w:r>
    </w:p>
    <w:p>
      <w:pPr>
        <w:pStyle w:val="ListBullet"/>
        <w:spacing w:line="240" w:lineRule="auto"/>
        <w:ind w:left="720"/>
      </w:pPr>
      <w:r>
        <w:rPr>
          <w:lang w:val="id_ID" w:bidi="id_ID"/>
        </w:rPr>
      </w:r>
      <w:r>
        <w:rPr>
          <w:lang w:val="id_ID" w:bidi="id_ID"/>
        </w:rPr>
        <w:t>Para penatua</w:t>
      </w:r>
    </w:p>
    <w:p>
      <w:pPr>
        <w:pStyle w:val="ListBullet"/>
        <w:spacing w:line="240" w:lineRule="auto"/>
        <w:ind w:left="720"/>
      </w:pPr>
      <w:r>
        <w:rPr>
          <w:lang w:val="id_ID" w:bidi="id_ID"/>
        </w:rPr>
      </w:r>
      <w:r>
        <w:rPr>
          <w:lang w:val="id_ID" w:bidi="id_ID"/>
        </w:rPr>
        <w:t>Jemaat di Yerusalem</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Barnabas</w:t>
      </w:r>
    </w:p>
    <w:p>
      <w:pPr>
        <w:pStyle w:val="ListBullet"/>
        <w:spacing w:line="240" w:lineRule="auto"/>
        <w:ind w:left="720"/>
      </w:pPr>
      <w:r>
        <w:rPr>
          <w:lang w:val="id_ID" w:bidi="id_ID"/>
        </w:rPr>
      </w:r>
      <w:r>
        <w:rPr>
          <w:lang w:val="id_ID" w:bidi="id_ID"/>
        </w:rPr>
        <w:t>Yudas</w:t>
      </w:r>
    </w:p>
    <w:p>
      <w:pPr>
        <w:pStyle w:val="ListBullet"/>
        <w:spacing w:line="240" w:lineRule="auto"/>
        <w:ind w:left="720"/>
      </w:pPr>
      <w:r>
        <w:rPr>
          <w:lang w:val="id_ID" w:bidi="id_ID"/>
        </w:rPr>
      </w:r>
      <w:r>
        <w:rPr>
          <w:lang w:val="id_ID" w:bidi="id_ID"/>
        </w:rPr>
        <w:t>Silas</w:t>
      </w:r>
    </w:p>
    <w:p>
      <w:pPr>
        <w:pStyle w:val="ListBullet"/>
        <w:spacing w:line="240" w:lineRule="auto"/>
        <w:ind w:left="720"/>
      </w:pPr>
      <w:r>
        <w:rPr>
          <w:lang w:val="id_ID" w:bidi="id_ID"/>
        </w:rPr>
      </w:r>
      <w:r>
        <w:rPr>
          <w:lang w:val="id_ID" w:bidi="id_ID"/>
        </w:rPr>
        <w:t>Orang-orang percaya dari bangsa bukan Yahudi di Antiokhia</w:t>
      </w:r>
    </w:p>
    <w:p>
      <w:pPr>
        <w:pStyle w:val="ListBullet"/>
        <w:spacing w:line="240" w:lineRule="auto"/>
        <w:ind w:left="720"/>
      </w:pPr>
      <w:r>
        <w:rPr>
          <w:lang w:val="id_ID" w:bidi="id_ID"/>
        </w:rPr>
      </w:r>
      <w:r>
        <w:rPr>
          <w:lang w:val="id_ID" w:bidi="id_ID"/>
        </w:rPr>
        <w:t>Orang Yahudi yang membingungkan orang-orang percaya dari bangsa bukan Yahudi</w:t>
      </w:r>
    </w:p>
    <w:p>
      <w:pPr/>
      <w:r>
        <w:rPr>
          <w:lang w:val="id_ID" w:bidi="id_ID"/>
        </w:rPr>
      </w:r>
      <w:r>
        <w:rPr>
          <w:lang w:val="id_ID" w:bidi="id_ID"/>
        </w:rPr>
        <w:t>Bersama kelompok, perhatikan bagian-bagian ini dari latar belakang perikop:</w:t>
      </w:r>
    </w:p>
    <w:p>
      <w:pPr/>
      <w:r>
        <w:rPr>
          <w:lang w:val="id_ID" w:bidi="id_ID"/>
        </w:rPr>
      </w:r>
      <w:r>
        <w:rPr>
          <w:lang w:val="id_ID" w:bidi="id_ID"/>
        </w:rPr>
        <w:t>Penting untuk diingat bahwa orang-orang percaya Yahudi dari Yudea datang untuk mengajar orang-orang percaya dari bangsa bukan Yahudi di Antiokhia beberapa waktu sebelumnya. Mereka memberi tahu orang-orang percaya dari bangsa bukan Yahudi bahwa mereka harus disunat agar Yesus menyelamatkan mereka. Ini bukan apa yang diajarkan Paulus kepada orang-orang percaya, sehingga mereka merasa khawatir.</w:t>
      </w:r>
    </w:p>
    <w:p>
      <w:pPr/>
      <w:r>
        <w:rPr>
          <w:lang w:val="id_ID" w:bidi="id_ID"/>
        </w:rPr>
      </w:r>
      <w:r>
        <w:rPr>
          <w:lang w:val="id_ID" w:bidi="id_ID"/>
        </w:rPr>
        <w:t>Di Yerusalem, para rasul dan pemimpin setuju untuk tidak membebani orang-orang percaya dari bangsa bukan Yahudi dengan persyaratan tambahan dari hukum Yahudi. Ini berarti mereka tidak akan terikat untuk mengikuti hukum yang diberikan Allah kepada Musa.</w:t>
      </w:r>
    </w:p>
    <w:p>
      <w:pPr/>
      <w:r>
        <w:rPr>
          <w:lang w:val="id_ID" w:bidi="id_ID"/>
        </w:rPr>
      </w:r>
      <w:r>
        <w:rPr>
          <w:lang w:val="id_ID" w:bidi="id_ID"/>
        </w:rPr>
        <w:t>Ketika perikop ini dimulai, Yakobus baru saja menjelaskan apa yang dituntut orang-orang percaya Yahudi dari orang-orang percaya non-Yahudi. Lukas menggunakan sebuah kata yang menunjukkan kepada kita bahwa tindakan mengirim surat itu adalah hasil dari kesepakatan para penatua dan seluruh jemaat menyetujuinya — mereka tidak akan mewajibkan orang-orang percaya dari bangsa bukan Yahudi untuk mengikuti hukum Yahudi. Jemaat di Yerusalem memutuskan untuk mengirim surat itu bersama Yudas dan Silas. Mereka akan kembali ke Antiokhia bersama Paulus dan Barnabas sebagai wakil jemaat di Yerusalem.</w:t>
      </w:r>
    </w:p>
    <w:p>
      <w:pPr/>
      <w:r>
        <w:rPr>
          <w:lang w:val="id_ID" w:bidi="id_ID"/>
        </w:rPr>
      </w:r>
      <w:r>
        <w:rPr>
          <w:lang w:val="id_ID" w:bidi="id_ID"/>
        </w:rPr>
        <w:t xml:space="preserve">Berhenti di sini dan diskusikan pertanyaan ini sebagai satu kelompok: Jelaskan saat orang-orang yang memegang otoritas membuat keputusan penting di tempat Anda tinggal. Bagaimana mereka menunjukkan apa yang akan mereka lakukan selanjutnya untuk melaksanakan keputusan itu? Hentikan sebentar audio ini di sini. </w:t>
      </w:r>
    </w:p>
    <w:p>
      <w:pPr/>
      <w:r>
        <w:rPr>
          <w:lang w:val="id_ID" w:bidi="id_ID"/>
        </w:rPr>
      </w:r>
      <w:r>
        <w:rPr>
          <w:lang w:val="id_ID" w:bidi="id_ID"/>
        </w:rPr>
        <w:t>Surat itu dimulai dengan kata "salam." Bagian ini kemudian memperkenalkan para pengirim surat itu dan orang-orang yang akan menerima surat itu. Dengan menyebutkan para pembawa surat itu, jemaat di Yerusalem memberikan otoritas dan pengesahan kepada Yudas dan Silas.</w:t>
      </w:r>
    </w:p>
    <w:p>
      <w:pPr/>
      <w:r>
        <w:rPr>
          <w:lang w:val="id_ID" w:bidi="id_ID"/>
        </w:rPr>
      </w:r>
      <w:r>
        <w:rPr>
          <w:lang w:val="id_ID" w:bidi="id_ID"/>
        </w:rPr>
        <w:t>Pada awalnya, jemaat di Yerusalem menjelaskan alasan penulisan surat itu. Para rasul mendengar bahwa beberapa guru palsu telah membingungkan jemaat di Antiokhia. Mereka menggunakan frasa "mengganggu pikiran kalian." Ungkapan ini menunjukkan kekecewaan jemaat di Yerusalem dengan orang-orang yang mencoba memaksa orang-orang percaya dari bangsa bukan Yahudi untuk mengikuti hukum Yahudi.</w:t>
      </w:r>
    </w:p>
    <w:p>
      <w:pPr/>
      <w:r>
        <w:rPr>
          <w:lang w:val="id_ID" w:bidi="id_ID"/>
        </w:rPr>
      </w:r>
      <w:r>
        <w:rPr>
          <w:lang w:val="id_ID" w:bidi="id_ID"/>
        </w:rPr>
        <w:t>Karena kebingungan ini, mereka memutuskan untuk memilih dua orang untuk kembali bersama Paulus dan Barnabas. Jemaat di Yerusalem memberikan otoritas kepada Yudas dan Silas dengan mengutus mereka untuk membacakan surat itu dengan suara keras kepada orang-orang percaya di Antiokhia dan menjelaskan kesepakatan itu.</w:t>
      </w:r>
    </w:p>
    <w:p>
      <w:pPr/>
      <w:r>
        <w:rPr>
          <w:lang w:val="id_ID" w:bidi="id_ID"/>
        </w:rPr>
      </w:r>
      <w:r>
        <w:rPr>
          <w:lang w:val="id_ID" w:bidi="id_ID"/>
        </w:rPr>
        <w:t>Kemudian surat itu memberikan empat ketetapan atau aturan dan menjelaskan apa yang tidak boleh dilakukan oleh orang-orang percaya dari bangsa bukan Yahudi jika mereka ingin bersekutu dengan orang-orang percaya Yahudi. Surat itu berakhir dengan kata "Selamat tinggal."</w:t>
      </w:r>
    </w:p>
    <w:p>
      <w:pPr/>
      <w:r>
        <w:rPr>
          <w:lang w:val="id_ID" w:bidi="id_ID"/>
        </w:rPr>
      </w:r>
      <w:r>
        <w:rPr>
          <w:lang w:val="id_ID" w:bidi="id_ID"/>
        </w:rPr>
        <w:t>Kemudian jemaat di Yerusalem mengutus Yudas dan Silas ke Antiokhia. Mereka melakukan perjalanan bersama Paulus dan Barnabas. Kelompok itu melakukan perjalanan "turun dari Yerusalem" ke Antiokhia, karena Yerusalem dianggap sebagai kota yang paling penting dan karena letaknya lebih tinggi daripada kota-kota lain.</w:t>
      </w:r>
    </w:p>
    <w:p>
      <w:pPr/>
      <w:r>
        <w:rPr>
          <w:lang w:val="id_ID" w:bidi="id_ID"/>
        </w:rPr>
      </w:r>
      <w:r>
        <w:rPr>
          <w:lang w:val="id_ID" w:bidi="id_ID"/>
        </w:rPr>
        <w:t>Ketika Yudas dan Silas tiba, orang-orang percaya berkumpul bersama. Yudas dan Silas menyampaikan surat itu. Ini berarti mereka sebagai wakil resmi jemaat di Yerusalem membacakan atau melafalkan surat itu dengan suara keras kepada orang-orang percaya di Antiokhia. Orang-orang percaya dari bangsa bukan Yahudi bersukacita karena surat itu memberi penghiburan.</w:t>
      </w:r>
    </w:p>
    <w:p>
      <w:pPr/>
      <w:r>
        <w:rPr>
          <w:lang w:val="id_ID" w:bidi="id_ID"/>
        </w:rPr>
      </w:r>
      <w:r>
        <w:rPr>
          <w:lang w:val="id_ID" w:bidi="id_ID"/>
        </w:rPr>
        <w:t>Yudas dan Silas tinggal beberapa hari di Antiokhia untuk menguatkan hati dan mengajar orang-orang, kemudian mereka kembali ke Yerusalem. Orang-orang percaya mengutus Yudas dan Silas dengan damai. "Pergilah dalam damai" adalah cara yang normal bagi orang-orang percaya untuk mengucapkan selamat tinggal.</w:t>
      </w:r>
    </w:p>
    <w:p>
      <w:pPr/>
      <w:r>
        <w:rPr>
          <w:lang w:val="id_ID" w:bidi="id_ID"/>
        </w:rPr>
      </w:r>
      <w:r>
        <w:rPr>
          <w:lang w:val="id_ID" w:bidi="id_ID"/>
        </w:rPr>
        <w:t>Paulus, Barnabas, dan yang lain tinggal di Antiokhia untuk terus mengajarkan orang-orang percaya tentang Yesus.</w:t>
      </w:r>
    </w:p>
    <w:p>
      <w:pPr/>
      <w:r>
        <w:rPr>
          <w:lang w:val="id_ID" w:bidi="id_ID"/>
        </w:rPr>
      </w:r>
      <w:r>
        <w:rPr>
          <w:lang w:val="id_ID" w:bidi="id_ID"/>
        </w:rPr>
        <w:t>Sekarang, kelompok harus membuat papan cerita, menggambar, atau menggunakan benda-benda untuk memvisualisasikan perikop ini dan tindakan-tindakan yang ada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Kisah Para Rasul 15:22–35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empat adegan.</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Para rasul</w:t>
      </w:r>
    </w:p>
    <w:p>
      <w:pPr>
        <w:pStyle w:val="ListBullet"/>
        <w:spacing w:line="240" w:lineRule="auto"/>
        <w:ind w:left="720"/>
      </w:pPr>
      <w:r>
        <w:rPr>
          <w:lang w:val="id_ID" w:bidi="id_ID"/>
        </w:rPr>
      </w:r>
      <w:r>
        <w:rPr>
          <w:lang w:val="id_ID" w:bidi="id_ID"/>
        </w:rPr>
        <w:t>Para penatua</w:t>
      </w:r>
    </w:p>
    <w:p>
      <w:pPr>
        <w:pStyle w:val="ListBullet"/>
        <w:spacing w:line="240" w:lineRule="auto"/>
        <w:ind w:left="720"/>
      </w:pPr>
      <w:r>
        <w:rPr>
          <w:lang w:val="id_ID" w:bidi="id_ID"/>
        </w:rPr>
      </w:r>
      <w:r>
        <w:rPr>
          <w:lang w:val="id_ID" w:bidi="id_ID"/>
        </w:rPr>
        <w:t>Jemaat di Yerusalem</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Barnabas</w:t>
      </w:r>
    </w:p>
    <w:p>
      <w:pPr>
        <w:pStyle w:val="ListBullet"/>
        <w:spacing w:line="240" w:lineRule="auto"/>
        <w:ind w:left="720"/>
      </w:pPr>
      <w:r>
        <w:rPr>
          <w:lang w:val="id_ID" w:bidi="id_ID"/>
        </w:rPr>
      </w:r>
      <w:r>
        <w:rPr>
          <w:lang w:val="id_ID" w:bidi="id_ID"/>
        </w:rPr>
        <w:t>Yudas</w:t>
      </w:r>
    </w:p>
    <w:p>
      <w:pPr>
        <w:pStyle w:val="ListBullet"/>
        <w:spacing w:line="240" w:lineRule="auto"/>
        <w:ind w:left="720"/>
      </w:pPr>
      <w:r>
        <w:rPr>
          <w:lang w:val="id_ID" w:bidi="id_ID"/>
        </w:rPr>
      </w:r>
      <w:r>
        <w:rPr>
          <w:lang w:val="id_ID" w:bidi="id_ID"/>
        </w:rPr>
        <w:t>Silas</w:t>
      </w:r>
    </w:p>
    <w:p>
      <w:pPr>
        <w:pStyle w:val="ListBullet"/>
        <w:spacing w:line="240" w:lineRule="auto"/>
        <w:ind w:left="720"/>
      </w:pPr>
      <w:r>
        <w:rPr>
          <w:lang w:val="id_ID" w:bidi="id_ID"/>
        </w:rPr>
      </w:r>
      <w:r>
        <w:rPr>
          <w:lang w:val="id_ID" w:bidi="id_ID"/>
        </w:rPr>
        <w:t>Orang-orang percaya dari bangsa bukan Yahudi yang ada di Antiokhia</w:t>
      </w:r>
    </w:p>
    <w:p>
      <w:pPr>
        <w:pStyle w:val="ListBullet"/>
        <w:spacing w:line="240" w:lineRule="auto"/>
        <w:ind w:left="720"/>
      </w:pPr>
      <w:r>
        <w:rPr>
          <w:lang w:val="id_ID" w:bidi="id_ID"/>
        </w:rPr>
      </w:r>
      <w:r>
        <w:rPr>
          <w:lang w:val="id_ID" w:bidi="id_ID"/>
        </w:rPr>
        <w:t>Orang Yahudi yang membuat bingung orang-orang percaya bukan Yahudi</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untuk memeragakan bagian-bagian yang sulit atau penting dari perikop tersebut. Bantulah satu sama lain untuk mengingat setiap bagian dari perikop tersebut.</w:t>
      </w:r>
    </w:p>
    <w:p>
      <w:pPr/>
      <w:r>
        <w:rPr>
          <w:lang w:val="id_ID" w:bidi="id_ID"/>
        </w:rPr>
      </w:r>
      <w:r>
        <w:rPr>
          <w:lang w:val="id_ID" w:bidi="id_ID"/>
        </w:rPr>
        <w:t>Hentikan sebentar audio ini di sini dan peragakan bagian tersebut.</w:t>
      </w:r>
    </w:p>
    <w:p>
      <w:pPr/>
      <w:r>
        <w:rPr>
          <w:lang w:val="id_ID" w:bidi="id_ID"/>
        </w:rPr>
      </w:r>
      <w:r>
        <w:rPr>
          <w:lang w:val="id_ID" w:bidi="id_ID"/>
        </w:rPr>
        <w:t>Kelompok tersebut harus memeragakan perikop ini untuk kedua kalinya. Pada bagian-bagian tertentu dalam drama, hentikan sebentar dramanya dan tanyakan pada orang yang sedang memerankan tokoh itu, "Apa yang Anda rasakan atau pikirkan?" Orang yang sedang memerankan karakter itu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 dan kemungkinan respon-responnya.</w:t>
      </w:r>
    </w:p>
    <w:p>
      <w:pPr/>
      <w:r>
        <w:rPr>
          <w:lang w:val="id_ID" w:bidi="id_ID"/>
        </w:rPr>
      </w:r>
      <w:r>
        <w:rPr>
          <w:lang w:val="id_ID" w:bidi="id_ID"/>
        </w:rPr>
        <w:t>Perankan para rasul, para penatua, dan seluruh jemaat di Yerusalem setuju untuk mengutus Yudas dan Silas bersama Paulus dan Barnabas ke Antiokhia. Mereka ingin Yudas dan Silas membawa surat itu kepada orang-orang percaya dari bangsa bukan Yahudi yang tinggal di sana.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Silas, "Apa yang Anda rasakan atau pikirkan?" Orang itu mungkin menjawab hal-hal seperti, "Saya merasa terhormat mereka memilih saya untuk menjadi wakil mereka," atau "Bertekad." Saya ingin saudara-saudara kita dari bangsa bukan Yahudi tahu bahwa kita mengasihi mereka dan tidak hidup di bawah beban hukum," atau "Saya menikmati melakukan perjalanan bersama Paulus." Dia menginspirasi."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Peragakan seseorang yang sedang menulis surat sambil menyuarakannya sementara di latar belakang ada orang lain memperagakan isi surat tersebut. Peragakan para rasul dan penatua mendengar tentang bagaimana seseorang sedang mengajar dan membingungkan orang-orang percaya dari bangsa bukan Yahudi. Para rasul dan penatua mengutus Yudas dan Silas untuk menjelaskan keputusan mereka kepada orang-orang percaya bukan Yahudi: bahwa mereka harus menjauhkan diri dari memakan persembahan yang diberikan kepada berhala, dari memakan darah, dari memakan hewan yang dicekik, dan dari tindakan percabulan.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seorang rasul, "Apa yang Anda rasakan atau pikirkan?" Orang itu mungkin menjawab hal-hal seperti, "Saya senang Roh Kudus membantu kami sampai pada sebuah keputusan," atau "Saya khawatir karena ada orang-orang Yahudi yang menyebarkan kebohongan dan menyebabkan saudara-saudara kami ragu," atau "Saya bersyukur atas karunia yang diberikan Allah kepada Paulus untuk menjadi seorang guru yang hebat."</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Peragakan Yudas dan Silas melakukan perjalanan ke Antiokhia bersama Paulus dan Barnabas. Yudas dan Silas mengumpulkan orang-orang percaya dan membacakan surat dengan suara keras kepada orang-orang percaya. Orang-orang percaya mendengar surat dibacakan dan mereka dikuatkan hatinya. Yudas dan Silas juga menyemangati mereka dengan mengajar mereka.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orang percaya dari bangsa bukan Yahudi, "Apa yang sedang Anda rasakan atau pikirkan?" Orang tersebut mungkin menjawab seperti, "Lega. Saya khawatir saya mungkin harus disunat," atau "Bebas. Saya sangat bersyukur Yesus membebaskan kita dari dosa dan hukum," atau "Sekarang itu masuk akal! "Saya bersedia mengubah cara hidup saya agar dapat berada dalam komunitas bersama saudara-saudara Yahudi saya."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Peragakan jemaat di Antiokhia mengutus Yudas dan Silas untuk kembali ke Yerusalem dalam damai. Paulus dan Barnabas tinggal dan memberitakan firman Allah.</w:t>
      </w:r>
      <w:r>
        <w:rPr>
          <w:lang w:val="id_ID" w:bidi="id_ID"/>
        </w:rPr>
      </w:r>
    </w:p>
    <w:p>
      <w:pPr>
        <w:pStyle w:val="Heading3"/>
      </w:pPr>
      <w:r>
        <w:rPr>
          <w:lang w:val="id_ID" w:bidi="id_ID"/>
        </w:rPr>
        <w:t>Melengkapi yang Kurang</w:t>
      </w:r>
    </w:p>
    <w:p>
      <w:pPr/>
      <w:r>
        <w:rPr>
          <w:lang w:val="id_ID" w:bidi="id_ID"/>
        </w:rPr>
      </w:r>
      <w:r>
        <w:rPr>
          <w:lang w:val="id_ID" w:bidi="id_ID"/>
        </w:rPr>
        <w:t>Dengarkan versi audio dari Kisah Para Rasul 15:22–35 dalam terjemahan yang paling mudah dimengerti.</w:t>
      </w:r>
    </w:p>
    <w:p>
      <w:pPr/>
      <w:r>
        <w:rPr>
          <w:lang w:val="id_ID" w:bidi="id_ID"/>
        </w:rPr>
      </w:r>
      <w:r>
        <w:rPr>
          <w:lang w:val="id_ID" w:bidi="id_ID"/>
        </w:rPr>
        <w:t>Pada tahap ini, kelompok akan membahas istilah dan kata-kata kunci dalam perikop ini.</w:t>
      </w:r>
    </w:p>
    <w:p>
      <w:pPr/>
      <w:r>
        <w:rPr>
          <w:lang w:val="id_ID" w:bidi="id_ID"/>
        </w:rPr>
      </w:r>
      <w:r>
        <w:rPr>
          <w:lang w:val="id_ID" w:bidi="id_ID"/>
        </w:rPr>
        <w:t xml:space="preserve">Para </w:t>
      </w:r>
      <w:r>
        <w:rPr>
          <w:b/>
          <w:lang w:val="id_ID" w:bidi="id_ID"/>
        </w:rPr>
        <w:t>rasul</w:t>
      </w:r>
      <w:r>
        <w:rPr>
          <w:lang w:val="id_ID" w:bidi="id_ID"/>
        </w:rPr>
        <w:t xml:space="preserve"> dan </w:t>
      </w:r>
      <w:r>
        <w:rPr>
          <w:b/>
          <w:lang w:val="id_ID" w:bidi="id_ID"/>
        </w:rPr>
        <w:t>penatua</w:t>
      </w:r>
      <w:r>
        <w:rPr>
          <w:lang w:val="id_ID" w:bidi="id_ID"/>
        </w:rPr>
        <w:t xml:space="preserve"> berkumpul di Yerusalem bersama seluruh jemaat. Para rasul ditunjuk oleh Yesus sendiri sebagai para utusan-Nya. Mereka memberitakan kabar baik, mereka adalah para pendiri jemaat, memegang otoritas rohani di dalam jemaat, dan menjadi saksi tentang fakta bahwa Allah membangkitkan Yesus dari antara orang mati. Para penatua merujuk kepada para pemimpin di jemaat yang membantu komunitas jemaat untuk hidup bersama dengan baik. Gunakan kata atau frasa yang sama untuk para rasul dan para penatua seperti yang Anda gunakan pada perikop sebelumnya. Untuk informasi lebih lanjut tentang </w:t>
      </w:r>
      <w:r>
        <w:rPr>
          <w:lang w:val="id_ID" w:bidi="id_ID"/>
        </w:rPr>
        <w:t>para rasul</w:t>
      </w:r>
      <w:r>
        <w:rPr>
          <w:lang w:val="id_ID" w:bidi="id_ID"/>
        </w:rPr>
        <w:t xml:space="preserve"> atau </w:t>
      </w:r>
      <w:r>
        <w:rPr>
          <w:lang w:val="id_ID" w:bidi="id_ID"/>
        </w:rPr>
        <w:t>para penatua</w:t>
      </w:r>
      <w:r>
        <w:rPr>
          <w:lang w:val="id_ID" w:bidi="id_ID"/>
        </w:rPr>
        <w:t>, lihat Daftar Kata Utama.</w:t>
      </w:r>
    </w:p>
    <w:p>
      <w:pPr/>
      <w:r>
        <w:rPr>
          <w:lang w:val="id_ID" w:bidi="id_ID"/>
        </w:rPr>
      </w:r>
      <w:r>
        <w:rPr>
          <w:lang w:val="id_ID" w:bidi="id_ID"/>
        </w:rPr>
        <w:t xml:space="preserve">Secara keseluruhan </w:t>
      </w:r>
      <w:r>
        <w:rPr>
          <w:b/>
          <w:lang w:val="id_ID" w:bidi="id_ID"/>
        </w:rPr>
        <w:t>gereja</w:t>
      </w:r>
      <w:r>
        <w:rPr>
          <w:lang w:val="id_ID" w:bidi="id_ID"/>
        </w:rPr>
        <w:t xml:space="preserve">tidak merujuk pada sebuah bangunan melainkan pada sekelompok orang percaya yang tinggal di suatu tempat. Dalam hal ini, seluruh gereja merujuk kepada orang-orang percaya di Yerusalem. Gunakan kata atau frasa yang sama untuk gereja seperti yang Anda gunakan pada perikop sebelumnya. Untuk informasi lebih lanjut tentang </w:t>
      </w:r>
      <w:r>
        <w:rPr>
          <w:lang w:val="id_ID" w:bidi="id_ID"/>
        </w:rPr>
        <w:t>gereja</w:t>
      </w:r>
      <w:r>
        <w:rPr>
          <w:lang w:val="id_ID" w:bidi="id_ID"/>
        </w:rPr>
        <w:t xml:space="preserve">, lihat Daftar Kata Utama. </w:t>
      </w:r>
    </w:p>
    <w:p>
      <w:pPr/>
      <w:r>
        <w:rPr>
          <w:lang w:val="id_ID" w:bidi="id_ID"/>
        </w:rPr>
      </w:r>
      <w:r>
        <w:rPr>
          <w:lang w:val="id_ID" w:bidi="id_ID"/>
        </w:rPr>
        <w:t xml:space="preserve">Jemaat di Yerusalem memilih Yudas dan Silas dari saudara-saudara, atau orang-orang percaya yang tinggal di daerah itu, untuk membawa surat mereka kepada </w:t>
      </w:r>
      <w:r>
        <w:rPr>
          <w:b/>
          <w:lang w:val="id_ID" w:bidi="id_ID"/>
        </w:rPr>
        <w:t>orang-orang percaya dari bangsa bukan Yahudi</w:t>
      </w:r>
      <w:r>
        <w:rPr>
          <w:lang w:val="id_ID" w:bidi="id_ID"/>
        </w:rPr>
        <w:t xml:space="preserve"> di Antiokhia. Istilah non Yahudi merujuk pada siapa pun yang bukan orang Yahudi. Setelah Pentakosta, sebutan "orang percaya" adalah cara yang umum untuk menyebut seseorang yang percaya dan mengikut Yesus. Kata Yunani yang digunakan sebenarnya berarti "saudara," yang merujuk kepada orang-orang percaya kepada Yesus, tetapi Anda dapat menggunakan orang percaya dalam terjemahan Anda. Gunakan kata atau frasa yang sama untuk bangsa bukan Yahudi dan orang percaya seperti yang Anda gunakan pada perikop sebelumnya. Untuk informasi lebih lanjut tentang </w:t>
      </w:r>
      <w:r>
        <w:rPr>
          <w:lang w:val="id_ID" w:bidi="id_ID"/>
        </w:rPr>
        <w:t>Orang Bukan Yahudi</w:t>
      </w:r>
      <w:r>
        <w:rPr>
          <w:lang w:val="id_ID" w:bidi="id_ID"/>
        </w:rPr>
        <w:t xml:space="preserve"> atau </w:t>
      </w:r>
      <w:r>
        <w:rPr>
          <w:lang w:val="id_ID" w:bidi="id_ID"/>
        </w:rPr>
        <w:t>orang-orang percaya</w:t>
      </w:r>
      <w:r>
        <w:rPr>
          <w:lang w:val="id_ID" w:bidi="id_ID"/>
        </w:rPr>
        <w:t>, lihat Daftar Kata Utama.</w:t>
      </w:r>
    </w:p>
    <w:p>
      <w:pPr/>
      <w:r>
        <w:rPr>
          <w:lang w:val="id_ID" w:bidi="id_ID"/>
        </w:rPr>
      </w:r>
      <w:r>
        <w:rPr>
          <w:lang w:val="id_ID" w:bidi="id_ID"/>
        </w:rPr>
        <w:t xml:space="preserve">Jemaat Yerusalem mengasihi Paulus dan Barnabas dan menggambarkan mereka sebagai orang-orang yang telah mempertaruhkan nyawa mereka demi nama </w:t>
      </w:r>
      <w:r>
        <w:rPr>
          <w:b/>
          <w:lang w:val="id_ID" w:bidi="id_ID"/>
        </w:rPr>
        <w:t>Tuhan</w:t>
      </w:r>
      <w:r>
        <w:rPr>
          <w:lang w:val="id_ID" w:bidi="id_ID"/>
        </w:rPr>
        <w:t xml:space="preserve"> Yesus </w:t>
      </w:r>
      <w:r>
        <w:rPr>
          <w:b/>
          <w:lang w:val="id_ID" w:bidi="id_ID"/>
        </w:rPr>
        <w:t>Kristus</w:t>
      </w:r>
      <w:r>
        <w:rPr>
          <w:lang w:val="id_ID" w:bidi="id_ID"/>
        </w:rPr>
        <w:t xml:space="preserve">. "Tuhan" berarti mereka percaya bahwa Yesus adalah Allah sementara "Kristus" adalah gelar untuk orang yang dipilih Allah yang diutus sebagai raja dan Juruselamat. Gunakan kata atau frasa yang sama untuk Tuhan dan Kristus seperti yang Anda gunakan pada bagian sebelumnya. Untuk informasi lebih lanjut tentang </w:t>
      </w:r>
      <w:r>
        <w:rPr>
          <w:lang w:val="id_ID" w:bidi="id_ID"/>
        </w:rPr>
        <w:t>Tuhan</w:t>
      </w:r>
      <w:r>
        <w:rPr>
          <w:lang w:val="id_ID" w:bidi="id_ID"/>
        </w:rPr>
        <w:t xml:space="preserve"> atau </w:t>
      </w:r>
      <w:r>
        <w:rPr>
          <w:lang w:val="id_ID" w:bidi="id_ID"/>
        </w:rPr>
        <w:t>Kristus</w:t>
      </w:r>
      <w:r>
        <w:rPr>
          <w:lang w:val="id_ID" w:bidi="id_ID"/>
        </w:rPr>
        <w:t>, lihat Daftar Kata Utama.</w:t>
      </w:r>
    </w:p>
    <w:p>
      <w:pPr/>
      <w:r>
        <w:rPr>
          <w:lang w:val="id_ID" w:bidi="id_ID"/>
        </w:rPr>
      </w:r>
      <w:r>
        <w:rPr>
          <w:lang w:val="id_ID" w:bidi="id_ID"/>
        </w:rPr>
        <w:t xml:space="preserve">Jemaat di Yerusalem mengatakan keputusan yang telah mereka buat tampaknya baik bagi </w:t>
      </w:r>
      <w:r>
        <w:rPr>
          <w:b/>
          <w:lang w:val="id_ID" w:bidi="id_ID"/>
        </w:rPr>
        <w:t>Roh Kudus</w:t>
      </w:r>
      <w:r>
        <w:rPr>
          <w:lang w:val="id_ID" w:bidi="id_ID"/>
        </w:rPr>
        <w:t xml:space="preserve">. Roh Kudus mengacu pada Roh Allah. Dalam Perjanjian Baru, Allah memberikan Roh Kudus untuk tinggal di dalam setiap orang ketika mereka percaya Yesus sebagai Juruselamat mereka. Roh Kudus memperbarui seseorang dan Dia membantu mereka untuk menjalani kehidupan yang menyenangkan Allah. Gunakan kata yang sama untuk Roh Kudus seperti yang Anda gunakan pada perikop sebelumnya. Untuk informasi lebih lanjut tentang </w:t>
      </w:r>
      <w:r>
        <w:rPr>
          <w:lang w:val="id_ID" w:bidi="id_ID"/>
        </w:rPr>
        <w:t>Roh Kudus</w:t>
      </w:r>
      <w:r>
        <w:rPr>
          <w:lang w:val="id_ID" w:bidi="id_ID"/>
        </w:rPr>
        <w:t>, lihat Daftar kata utama</w:t>
      </w:r>
    </w:p>
    <w:p>
      <w:pPr/>
      <w:r>
        <w:rPr>
          <w:lang w:val="id_ID" w:bidi="id_ID"/>
        </w:rPr>
      </w:r>
      <w:r>
        <w:rPr>
          <w:lang w:val="id_ID" w:bidi="id_ID"/>
        </w:rPr>
        <w:t xml:space="preserve">Salah satu dari empat syarat bagi orang-orang percaya dari bangsa bukan Yahudi untuk bersekutu dengan orang-orang percaya Yahudi adalah bahwa mereka tidak akan memakan persembahan untuk </w:t>
      </w:r>
      <w:r>
        <w:rPr>
          <w:b/>
          <w:lang w:val="id_ID" w:bidi="id_ID"/>
        </w:rPr>
        <w:t>berhala</w:t>
      </w:r>
      <w:r>
        <w:rPr>
          <w:lang w:val="id_ID" w:bidi="id_ID"/>
        </w:rPr>
        <w:t xml:space="preserve">. Berhala adalah gambar yang dibuat oleh tangan manusia, seperti patung atau perwakilan fisik lainnya dari allah yang disembah sebagai pengganti Allah Pencipta yang benar. Gunakan kata atau frasa yang sama untuk berhala seperti yang Anda gunakan pada perikop sebelumnya. Untuk informasi lebih lanjut tentang </w:t>
      </w:r>
      <w:r>
        <w:rPr>
          <w:lang w:val="id_ID" w:bidi="id_ID"/>
        </w:rPr>
        <w:t>berhala</w:t>
      </w:r>
      <w:r>
        <w:rPr>
          <w:lang w:val="id_ID" w:bidi="id_ID"/>
        </w:rPr>
        <w:t>, lihat Daftar Kata Utama.</w:t>
      </w:r>
    </w:p>
    <w:p>
      <w:pPr/>
      <w:r>
        <w:rPr>
          <w:lang w:val="id_ID" w:bidi="id_ID"/>
        </w:rPr>
      </w:r>
      <w:r>
        <w:rPr>
          <w:lang w:val="id_ID" w:bidi="id_ID"/>
        </w:rPr>
        <w:t xml:space="preserve">Persyaratan lain bagi orang-orang percaya bukan Yahudi adalah bahwa mereka harus menghindari percabulan. </w:t>
      </w:r>
      <w:r>
        <w:rPr>
          <w:b/>
          <w:lang w:val="id_ID" w:bidi="id_ID"/>
        </w:rPr>
        <w:t>Percabulan</w:t>
      </w:r>
      <w:r>
        <w:rPr>
          <w:lang w:val="id_ID" w:bidi="id_ID"/>
        </w:rPr>
        <w:t xml:space="preserve"> merujuk pada kegiatan seksual apa pun di luar pernikahan. Perilaku berdosa ini akan mencegah orang-orang percaya bukan Yahudi untuk dapat menyembah Allah bersama orang-orang percaya Yahudi.</w:t>
      </w:r>
    </w:p>
    <w:p>
      <w:pPr/>
      <w:r>
        <w:rPr>
          <w:lang w:val="id_ID" w:bidi="id_ID"/>
        </w:rPr>
      </w:r>
      <w:r>
        <w:rPr>
          <w:lang w:val="id_ID" w:bidi="id_ID"/>
        </w:rPr>
        <w:t xml:space="preserve">Berhenti di sini dan diskusikan pertanyaan ini dalam kelompok: Perilaku apa yang hanya pantas dalam pernikahan di budaya Anda? Bagaimana Anda menjelaskan ini ketika berbicara tentang isu-isu ini di depan umum? Berhenti di sini dan diskusikan dalam kelompok kata atau frasa apa yang akan Anda gunakan untuk percabulan Jika Anda telah menerjemahkan kata ini di kitab lain dalam Alkitab, gunakan kata yang sama dengan yang Anda gunakan di sana. Hentikan sebentar audio ini di sini. </w:t>
      </w:r>
    </w:p>
    <w:p>
      <w:pPr/>
      <w:r>
        <w:rPr>
          <w:lang w:val="id_ID" w:bidi="id_ID"/>
        </w:rPr>
      </w:r>
      <w:r>
        <w:rPr>
          <w:lang w:val="id_ID" w:bidi="id_ID"/>
        </w:rPr>
        <w:t xml:space="preserve">Lukas menggambarkan Yudas dan Silas sebagai </w:t>
      </w:r>
      <w:r>
        <w:rPr>
          <w:b/>
          <w:lang w:val="id_ID" w:bidi="id_ID"/>
        </w:rPr>
        <w:t>nabi</w:t>
      </w:r>
      <w:r>
        <w:rPr>
          <w:lang w:val="id_ID" w:bidi="id_ID"/>
        </w:rPr>
        <w:t xml:space="preserve">, atau utusan Allah. Allah berbicara kepada para nabi-Nya melalui penglihatan atau mimpi dan para nabi memberikan pesan Allah kepada orang-orang atas nama Allah. Gunakan kata atau frasa yang sama untuk nabi seperti yang Anda gunakan pada perikop sebelumnya. Untuk informasi lebih lanjut tentang </w:t>
      </w:r>
      <w:r>
        <w:rPr>
          <w:lang w:val="id_ID" w:bidi="id_ID"/>
        </w:rPr>
        <w:t>nabi</w:t>
      </w:r>
      <w:r>
        <w:rPr>
          <w:lang w:val="id_ID" w:bidi="id_ID"/>
        </w:rPr>
        <w:t xml:space="preserve">, lihat Daftar Kata Utama. </w:t>
      </w:r>
    </w:p>
    <w:p>
      <w:pPr/>
      <w:r>
        <w:rPr>
          <w:lang w:val="id_ID" w:bidi="id_ID"/>
        </w:rPr>
      </w:r>
      <w:r>
        <w:rPr>
          <w:lang w:val="id_ID" w:bidi="id_ID"/>
        </w:rPr>
        <w:t xml:space="preserve">Paulus dan Barnabas tinggal di Antiokhia dan terus memberitakan </w:t>
      </w:r>
      <w:r>
        <w:rPr>
          <w:b/>
          <w:lang w:val="id_ID" w:bidi="id_ID"/>
        </w:rPr>
        <w:t>firman Tuhan</w:t>
      </w:r>
      <w:r>
        <w:rPr>
          <w:lang w:val="id_ID" w:bidi="id_ID"/>
        </w:rPr>
        <w:t xml:space="preserve">. Ini merujuk pada Injil, atau kabar baik bahwa Yesus adalah Juruselamat yang dijanjikan Allah. Gunakan kata atau frasa yang sama untuk Firman Tuhan seperti yang Anda gunakan pada perikop sebelumnya. Untuk informasi lebih lanjut tentang </w:t>
      </w:r>
      <w:r>
        <w:rPr>
          <w:lang w:val="id_ID" w:bidi="id_ID"/>
        </w:rPr>
        <w:t>Firman</w:t>
      </w:r>
      <w:r>
        <w:rPr>
          <w:lang w:val="id_ID" w:bidi="id_ID"/>
        </w:rPr>
        <w:t>, lihat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Seorang anggota kelompok harus menyampaikan beberapa kalimat dari perikop itu lalu berhenti sebentar. Anggota kelompok lain harus menceritakan bagian selanjutnya dari perikop itu dan berhenti sebentar. Lakukan hal ini sampai kelompok tersebut telah menceritakan kembali seluruh perikop tersebut. Dalam tahap ini anggota kelompok dapat saling mengoreksi. Hentikan sebentar audio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perikop tersebut. Hentikan sebentar audio ini di sini.</w:t>
      </w:r>
    </w:p>
    <w:p>
      <w:pPr/>
      <w:r>
        <w:rPr>
          <w:lang w:val="id_ID" w:bidi="id_ID"/>
        </w:rPr>
      </w:r>
      <w:r>
        <w:rPr>
          <w:lang w:val="id_ID" w:bidi="id_ID"/>
        </w:rPr>
        <w:t>Selanjutnya, kelompok dapat memutuskan versi perikop siapa yang paling disukai. Anda mungkin merasa bahwa Anda menyukai cara salah satu anggota kelompok menceritakan suatu adegan, tetapi menyukai cara anggota kelompok lain menceritakan adegan lainnya. Hentikan sebentar audio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15:36–41</w:t>
      </w:r>
      <w:r>
        <w:rPr>
          <w:lang w:val="id_ID" w:bidi="id_ID"/>
        </w:rPr>
      </w:r>
    </w:p>
    <w:p>
      <w:pPr>
        <w:pStyle w:val="Heading3"/>
      </w:pPr>
      <w:r>
        <w:rPr>
          <w:lang w:val="id_ID" w:bidi="id_ID"/>
        </w:rPr>
        <w:t>Dengar dan Renungkan</w:t>
      </w:r>
    </w:p>
    <w:p>
      <w:pPr/>
      <w:r>
        <w:rPr>
          <w:lang w:val="id_ID" w:bidi="id_ID"/>
        </w:rPr>
      </w:r>
      <w:r>
        <w:rPr>
          <w:lang w:val="id_ID" w:bidi="id_ID"/>
        </w:rPr>
        <w:t>Dalam tahap ini, dengarkan Kisah Para Rasul 15:36–41 dan simpanlah dalam hatimu.</w:t>
      </w:r>
    </w:p>
    <w:p>
      <w:pPr/>
      <w:r>
        <w:rPr>
          <w:lang w:val="id_ID" w:bidi="id_ID"/>
        </w:rPr>
      </w:r>
      <w:r>
        <w:rPr>
          <w:lang w:val="id_ID" w:bidi="id_ID"/>
        </w:rPr>
        <w:t>Dengarkan versi audio dari Kisah Para Rasul 15:36–41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perikop ini?</w:t>
      </w:r>
    </w:p>
    <w:p>
      <w:pPr>
        <w:pStyle w:val="ListBullet"/>
        <w:spacing w:line="240" w:lineRule="auto"/>
        <w:ind w:left="720"/>
      </w:pPr>
      <w:r>
        <w:rPr>
          <w:lang w:val="id_ID" w:bidi="id_ID"/>
        </w:rPr>
      </w:r>
      <w:r>
        <w:rPr>
          <w:lang w:val="id_ID" w:bidi="id_ID"/>
        </w:rPr>
        <w:t>Apa yang tidak Anda sukai atau tidak Anda pahami dari perikop ini?</w:t>
      </w:r>
    </w:p>
    <w:p>
      <w:pPr>
        <w:pStyle w:val="ListBullet"/>
        <w:spacing w:line="240" w:lineRule="auto"/>
        <w:ind w:left="720"/>
      </w:pPr>
      <w:r>
        <w:rPr>
          <w:lang w:val="id_ID" w:bidi="id_ID"/>
        </w:rPr>
      </w:r>
      <w:r>
        <w:rPr>
          <w:lang w:val="id_ID" w:bidi="id_ID"/>
        </w:rPr>
        <w:t>Apa yang perikop ini sampaikan kepada kita tentang Allah atau Yesus?</w:t>
      </w:r>
    </w:p>
    <w:p>
      <w:pPr>
        <w:pStyle w:val="ListBullet"/>
        <w:spacing w:line="240" w:lineRule="auto"/>
        <w:ind w:left="720"/>
      </w:pPr>
      <w:r>
        <w:rPr>
          <w:lang w:val="id_ID" w:bidi="id_ID"/>
        </w:rPr>
      </w:r>
      <w:r>
        <w:rPr>
          <w:lang w:val="id_ID" w:bidi="id_ID"/>
        </w:rPr>
        <w:t>Apa yang perikop ini sampaikan kepada kita tentang manusia?</w:t>
      </w:r>
    </w:p>
    <w:p>
      <w:pPr>
        <w:pStyle w:val="ListBullet"/>
        <w:spacing w:line="240" w:lineRule="auto"/>
        <w:ind w:left="720"/>
      </w:pPr>
      <w:r>
        <w:rPr>
          <w:lang w:val="id_ID" w:bidi="id_ID"/>
        </w:rPr>
      </w:r>
      <w:r>
        <w:rPr>
          <w:lang w:val="id_ID" w:bidi="id_ID"/>
        </w:rPr>
        <w:t>Bagaimana perikop ini memengaruhi kehidupan kita sehari-hari?</w:t>
      </w:r>
    </w:p>
    <w:p>
      <w:pPr>
        <w:pStyle w:val="ListBullet"/>
        <w:spacing w:line="240" w:lineRule="auto"/>
        <w:ind w:left="720"/>
      </w:pPr>
      <w:r>
        <w:rPr>
          <w:lang w:val="id_ID" w:bidi="id_ID"/>
        </w:rPr>
      </w:r>
      <w:r>
        <w:rPr>
          <w:lang w:val="id_ID" w:bidi="id_ID"/>
        </w:rPr>
        <w:t>Siapakah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Kisah Para Rasul 15:36–41 dalam terjemahan yang paling mudah dimengerti.</w:t>
      </w:r>
    </w:p>
    <w:p>
      <w:pPr/>
      <w:r>
        <w:rPr>
          <w:lang w:val="id_ID" w:bidi="id_ID"/>
        </w:rPr>
      </w:r>
      <w:r>
        <w:rPr>
          <w:lang w:val="id_ID" w:bidi="id_ID"/>
        </w:rPr>
        <w:t>Sebelumnya, Paulus dan Barnabas tinggal di Antiokhia untuk menguatkan orang-orang percaya non-Yahudi di sana setelah mereka menerima surat dari jemaat di Yerusalem. Orang-orang percaya bersukacita mendengar bahwa mereka tidak harus disunat dan bahwa mereka tidak harus hidup sesuai dengan hukum Yahudi. Sekarang, Paulus ingin melakukan perjalanan bersama Barnabas untuk melihat daerah lain tempat mereka sebelumnya berkhotbah. Karena perselisihan, Paulus dan Barnabas melakukan perjalanan secara terpisah.</w:t>
      </w:r>
    </w:p>
    <w:p>
      <w:pPr/>
      <w:r>
        <w:rPr>
          <w:lang w:val="id_ID" w:bidi="id_ID"/>
        </w:rPr>
      </w:r>
      <w:r>
        <w:rPr>
          <w:lang w:val="id_ID" w:bidi="id_ID"/>
        </w:rPr>
        <w:t>Seperti yang kita tahu, Paulus dan Barnabas berada di Antiokhia. Mereka tinggal di Antiokhia untuk menguatkan orang-orang percaya non-Yahudi di sana dan mengajar mereka lebih banyak tentang Yesus. Setelah beberapa hari, Paulus menyarankan kepada Barnabas bahwa mereka harus melakukan perjalanan ke tempat-tempat di mana mereka sebelumnya memberitakan firman Tuhan, atau membagikan tentang Yesus. Paulus ingin melihat bagaimana keadaan orang-orang percaya baru, atau mengetahui seberapa baik mereka mengikuti Yesus. Setelah Paulus melihat keadaan orang-orang percaya, maka dia dapat mendorong, mengajar, atau mengoreksi mereka sesuai kebutuhan.</w:t>
      </w:r>
    </w:p>
    <w:p>
      <w:pPr/>
      <w:r>
        <w:rPr>
          <w:lang w:val="id_ID" w:bidi="id_ID"/>
        </w:rPr>
      </w:r>
      <w:r>
        <w:rPr>
          <w:lang w:val="id_ID" w:bidi="id_ID"/>
        </w:rPr>
        <w:t xml:space="preserve">Berhenti di sini dan diskusikan pertanyaan ini secara berkelompok: Bagaimana seorang guru atau penatua memastikan murid-murid atau pengikut melakukan apa yang telah diajarkan kepada mereka? Jelaskan bagaimana orang-orang percaya saling membantu untuk melakukan apa yang telah mereka sepakati dalam budaya Anda. Hentikan sebentar audio ini di sini. </w:t>
      </w:r>
    </w:p>
    <w:p>
      <w:pPr/>
      <w:r>
        <w:rPr>
          <w:lang w:val="id_ID" w:bidi="id_ID"/>
        </w:rPr>
      </w:r>
      <w:r>
        <w:rPr>
          <w:lang w:val="id_ID" w:bidi="id_ID"/>
        </w:rPr>
        <w:t>Barnabas setuju dengan Paulus, tetapi dia ingin membawa Yohanes Markus bersama mereka dalam perjalanan mereka. Yohanes Markus adalah sepupu Barnabas; Yohanes adalah nama Yahudinya dan Markus adalah nama Romawinya. Paulus sangat menentang gagasan itu. Paulus mengingatkan Barnabas bahwa Yohanes Markus telah meninggalkan mereka di tengah perjalanan mereka sebelumnya. Anda akan mengingat bahwa di Pamfilia, Yohanes Markus meninggalkan pelayanan mereka dan kembali ke Yerusalem.</w:t>
      </w:r>
    </w:p>
    <w:p>
      <w:pPr/>
      <w:r>
        <w:rPr>
          <w:lang w:val="id_ID" w:bidi="id_ID"/>
        </w:rPr>
      </w:r>
      <w:r>
        <w:rPr>
          <w:lang w:val="id_ID" w:bidi="id_ID"/>
        </w:rPr>
        <w:t xml:space="preserve">Berhenti di sini dan lihatlah peta </w:t>
      </w:r>
      <w:r>
        <w:rPr>
          <w:lang w:val="id_ID" w:bidi="id_ID"/>
        </w:rPr>
        <w:t>perjalanan pertama Paulus</w:t>
      </w:r>
      <w:r>
        <w:rPr>
          <w:lang w:val="id_ID" w:bidi="id_ID"/>
        </w:rPr>
        <w:t xml:space="preserve"> tandai dimana letak Pamfilia. Hentikan sebentar audio ini di sini. </w:t>
      </w:r>
    </w:p>
    <w:p>
      <w:pPr/>
      <w:r>
        <w:rPr>
          <w:lang w:val="id_ID" w:bidi="id_ID"/>
        </w:rPr>
      </w:r>
      <w:r>
        <w:rPr>
          <w:lang w:val="id_ID" w:bidi="id_ID"/>
        </w:rPr>
        <w:t>Pekerjaan itu merujuk pada pergi dari kota ke kota berkhotbah tentang Yesus sebagai Juruselamat yang dijanjikan. Karena kepergian Yohanes Markus, Paulus tidak berpikir bahwa ia layak untuk pergi bersama mereka dalam perjalanan ini.</w:t>
      </w:r>
    </w:p>
    <w:p>
      <w:pPr/>
      <w:r>
        <w:rPr>
          <w:lang w:val="id_ID" w:bidi="id_ID"/>
        </w:rPr>
      </w:r>
      <w:r>
        <w:rPr>
          <w:lang w:val="id_ID" w:bidi="id_ID"/>
        </w:rPr>
        <w:t xml:space="preserve">Berhenti di sini dan diskusikan pertanyaan ini dalam kelompok: Bagaimana komunitas mengutus seseorang untuk melakukan pelayanan tertentu di tempat Anda tinggal? Ketika Allah menuntun orang-orang percaya untuk pergi ke kota-kota atau negara-negara lain untuk memberitakan tentang Yesus, bagaimana gereja-gereja tempat Anda tinggal mendukung mereka? Hentikan sebentar audio ini di sini. </w:t>
      </w:r>
    </w:p>
    <w:p>
      <w:pPr/>
      <w:r>
        <w:rPr>
          <w:lang w:val="id_ID" w:bidi="id_ID"/>
        </w:rPr>
      </w:r>
      <w:r>
        <w:rPr>
          <w:lang w:val="id_ID" w:bidi="id_ID"/>
        </w:rPr>
        <w:t>Paulus dan Barnabas berselisih sangat tajam sehingga mereka akhirnya melakukan perjalanan secara terpisah ke tempat-tempat yang berbeda. Kita tidak tahu apakah mereka marah atau tidak. Tetapi kita tahu bahwa Paulus dan Yohanes Markus akhirnya mengatasi perbedaan mereka karena Paulus di kemudian hari memuji dia sebagai rekan kerja dalam surat-suratnya kepada jemaat-jemaat. Barnabas melakukan perjalanan bersama Yohanes Markus dengan kapal ke Siprus. Siprus merujuk pada sebuah pulau besar di Laut Mediterania di sebelah barat Siria dan dari situlah Barnabas berasal.</w:t>
      </w:r>
    </w:p>
    <w:p>
      <w:pPr/>
      <w:r>
        <w:rPr>
          <w:lang w:val="id_ID" w:bidi="id_ID"/>
        </w:rPr>
      </w:r>
      <w:r>
        <w:rPr>
          <w:lang w:val="id_ID" w:bidi="id_ID"/>
        </w:rPr>
        <w:t xml:space="preserve">Berhenti di sini dan lihatlah peta </w:t>
      </w:r>
      <w:r>
        <w:rPr>
          <w:lang w:val="id_ID" w:bidi="id_ID"/>
        </w:rPr>
        <w:t>Siprus dalam kaitannya dengan Antiokhia</w:t>
      </w:r>
      <w:r>
        <w:rPr>
          <w:lang w:val="id_ID" w:bidi="id_ID"/>
        </w:rPr>
        <w:t xml:space="preserve"> secara berkelompok. Hentikan sebentar audio ini di sini.</w:t>
      </w:r>
    </w:p>
    <w:p>
      <w:pPr/>
      <w:r>
        <w:rPr>
          <w:lang w:val="id_ID" w:bidi="id_ID"/>
        </w:rPr>
      </w:r>
      <w:r>
        <w:rPr>
          <w:lang w:val="id_ID" w:bidi="id_ID"/>
        </w:rPr>
        <w:t>Sementara itu, Paulus memilih Silas untuk melakukan perjalanan bersamanya. Seperti yang Anda ingat, Silas adalah salah satu dari dua orang yang dipilih oleh orang-orang percaya di Yerusalem sebagai wakil untuk menyampaikan surat mereka kepada jemaat Antiokhia. Orang-orang percaya di Antiokhia menyerahkan Paulus dan Silas kepada anugerah Tuhan. Ini berarti mereka berdoa untuk Paulus dan Silas agar Allah membimbing dan melindungi mereka ketika mereka melakukan perjalanan.</w:t>
      </w:r>
    </w:p>
    <w:p>
      <w:pPr/>
      <w:r>
        <w:rPr>
          <w:lang w:val="id_ID" w:bidi="id_ID"/>
        </w:rPr>
      </w:r>
      <w:r>
        <w:rPr>
          <w:lang w:val="id_ID" w:bidi="id_ID"/>
        </w:rPr>
        <w:t>Paulus dan Silas kemudian melakukan perjalanan ke utara dengan berjalan kaki di seluruh Siria dan Kilikia, untuk memberikan semangat kepada jemaat-jemaat, atau kelompok-kelompok orang percaya, di setiap kota yang mereka datangi.</w:t>
      </w:r>
    </w:p>
    <w:p>
      <w:pPr/>
      <w:r>
        <w:rPr>
          <w:lang w:val="id_ID" w:bidi="id_ID"/>
        </w:rPr>
      </w:r>
      <w:r>
        <w:rPr>
          <w:lang w:val="id_ID" w:bidi="id_ID"/>
        </w:rPr>
        <w:t xml:space="preserve">Berhenti di sini dan lihatlah peta yang menunjukkan </w:t>
      </w:r>
      <w:r>
        <w:rPr>
          <w:lang w:val="id_ID" w:bidi="id_ID"/>
        </w:rPr>
        <w:t>Yerusalem dan Antiokhia</w:t>
      </w:r>
      <w:r>
        <w:rPr>
          <w:lang w:val="id_ID" w:bidi="id_ID"/>
        </w:rPr>
        <w:t xml:space="preserve"> di provinsi Siria sebagai satu kelompok. Hentikan sebentar audio ini di sini.</w:t>
      </w:r>
      <w:r>
        <w:rPr>
          <w:lang w:val="id_ID" w:bidi="id_ID"/>
        </w:rPr>
      </w:r>
    </w:p>
    <w:p>
      <w:pPr>
        <w:pStyle w:val="Heading3"/>
      </w:pPr>
      <w:r>
        <w:rPr>
          <w:lang w:val="id_ID" w:bidi="id_ID"/>
        </w:rPr>
        <w:t>Menjelaskan Adegan</w:t>
      </w:r>
    </w:p>
    <w:p>
      <w:pPr/>
      <w:r>
        <w:rPr>
          <w:lang w:val="id_ID" w:bidi="id_ID"/>
        </w:rPr>
      </w:r>
      <w:r>
        <w:rPr>
          <w:lang w:val="id_ID" w:bidi="id_ID"/>
        </w:rPr>
        <w:t>Dengarkan versi audio dari Kisah Para Rasul 15:36–41 dalam terjemahan yang paling mudah dimengerti.</w:t>
      </w:r>
    </w:p>
    <w:p>
      <w:pPr/>
      <w:r>
        <w:rPr>
          <w:lang w:val="id_ID" w:bidi="id_ID"/>
        </w:rPr>
      </w:r>
      <w:r>
        <w:rPr>
          <w:lang w:val="id_ID" w:bidi="id_ID"/>
        </w:rPr>
        <w:t>Pada tahap ini, kelompok akan menentukan adegan, tokoh, dan latar dari perikop ini. Selanjutnya, kelompok akan memvisualisasikan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Paulus dan Barnabas berada di Antiokhia. Paulus menyarankan kepada Barnabas bahwa mereka harus melakukan perjalanan untuk mengunjungi semua jemaat di mana mereka telah memberitakan tentang Yesus sebelumnya. Barnabas setuju tetapi ingin Yohanes Markus melakukan perjalanan bersama mereka. Paulus sangat tidak setuju.</w:t>
      </w:r>
    </w:p>
    <w:p>
      <w:pPr/>
      <w:r>
        <w:rPr>
          <w:lang w:val="id_ID" w:bidi="id_ID"/>
        </w:rPr>
      </w:r>
      <w:r>
        <w:rPr>
          <w:b/>
          <w:lang w:val="id_ID" w:bidi="id_ID"/>
        </w:rPr>
        <w:t>Dalam adegan kedua:</w:t>
      </w:r>
      <w:r>
        <w:rPr>
          <w:lang w:val="id_ID" w:bidi="id_ID"/>
        </w:rPr>
        <w:t xml:space="preserve"> Paulus mengingatkan Barnabas apa yang terjadi ketika terakhir kali mereka melakukan perjalanan bersama Yohanes Markus. Yohanes Markus membantu Paulus dan Barnabas ketika mereka sedang melakukan perjalanan, kemudian berubah pikiran dan pulang.</w:t>
      </w:r>
    </w:p>
    <w:p>
      <w:pPr/>
      <w:r>
        <w:rPr>
          <w:lang w:val="id_ID" w:bidi="id_ID"/>
        </w:rPr>
      </w:r>
      <w:r>
        <w:rPr>
          <w:b/>
          <w:lang w:val="id_ID" w:bidi="id_ID"/>
        </w:rPr>
        <w:t>Dalam adegan ketiga:</w:t>
      </w:r>
      <w:r>
        <w:rPr>
          <w:lang w:val="id_ID" w:bidi="id_ID"/>
        </w:rPr>
        <w:t xml:space="preserve"> Barnabas berpisah dari Paulus dan melakukan perjalanan bersama Yohanes Markus dengan kapal ke Siprus untuk mengunjungi orang-orang percaya. Paulus memilih Silas untuk melakukan perjalanan bersamanya. Jemaat Antiokhia berdoa untuk mereka sebelum mereka berangkat dalam perjalanan mereka.</w:t>
      </w:r>
    </w:p>
    <w:p>
      <w:pPr/>
      <w:r>
        <w:rPr>
          <w:lang w:val="id_ID" w:bidi="id_ID"/>
        </w:rPr>
      </w:r>
      <w:r>
        <w:rPr>
          <w:b/>
          <w:lang w:val="id_ID" w:bidi="id_ID"/>
        </w:rPr>
        <w:t>Dalam adegan keempat:</w:t>
      </w:r>
      <w:r>
        <w:rPr>
          <w:lang w:val="id_ID" w:bidi="id_ID"/>
        </w:rPr>
        <w:t xml:space="preserve"> Paulus dan Silas melakukan perjalanan dengan berjalan kaki dari kota ke kota mengunjungi orang-orang percaya di Siria dan Kilikia.</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Antiokhia</w:t>
      </w:r>
    </w:p>
    <w:p>
      <w:pPr>
        <w:pStyle w:val="ListBullet"/>
        <w:spacing w:line="240" w:lineRule="auto"/>
        <w:ind w:left="720"/>
      </w:pPr>
      <w:r>
        <w:rPr>
          <w:lang w:val="id_ID" w:bidi="id_ID"/>
        </w:rPr>
      </w:r>
      <w:r>
        <w:rPr>
          <w:lang w:val="id_ID" w:bidi="id_ID"/>
        </w:rPr>
        <w:t>Barnabas</w:t>
      </w:r>
    </w:p>
    <w:p>
      <w:pPr>
        <w:pStyle w:val="ListBullet"/>
        <w:spacing w:line="240" w:lineRule="auto"/>
        <w:ind w:left="720"/>
      </w:pPr>
      <w:r>
        <w:rPr>
          <w:lang w:val="id_ID" w:bidi="id_ID"/>
        </w:rPr>
      </w:r>
      <w:r>
        <w:rPr>
          <w:lang w:val="id_ID" w:bidi="id_ID"/>
        </w:rPr>
        <w:t>Yohanes Markus</w:t>
      </w:r>
    </w:p>
    <w:p>
      <w:pPr>
        <w:pStyle w:val="ListBullet"/>
        <w:spacing w:line="240" w:lineRule="auto"/>
        <w:ind w:left="720"/>
      </w:pPr>
      <w:r>
        <w:rPr>
          <w:lang w:val="id_ID" w:bidi="id_ID"/>
        </w:rPr>
      </w:r>
      <w:r>
        <w:rPr>
          <w:lang w:val="id_ID" w:bidi="id_ID"/>
        </w:rPr>
        <w:t>Silas</w:t>
      </w:r>
    </w:p>
    <w:p>
      <w:pPr>
        <w:pStyle w:val="ListBullet"/>
        <w:spacing w:line="240" w:lineRule="auto"/>
        <w:ind w:left="720"/>
      </w:pPr>
      <w:r>
        <w:rPr>
          <w:lang w:val="id_ID" w:bidi="id_ID"/>
        </w:rPr>
      </w:r>
      <w:r>
        <w:rPr>
          <w:lang w:val="id_ID" w:bidi="id_ID"/>
        </w:rPr>
        <w:t>Orang-orang percaya di Siprus</w:t>
      </w:r>
    </w:p>
    <w:p>
      <w:pPr>
        <w:pStyle w:val="ListBullet"/>
        <w:spacing w:line="240" w:lineRule="auto"/>
        <w:ind w:left="720"/>
      </w:pPr>
      <w:r>
        <w:rPr>
          <w:lang w:val="id_ID" w:bidi="id_ID"/>
        </w:rPr>
      </w:r>
      <w:r>
        <w:rPr>
          <w:lang w:val="id_ID" w:bidi="id_ID"/>
        </w:rPr>
        <w:t>Orang-orang percaya di Siria dan Kilikia</w:t>
      </w:r>
    </w:p>
    <w:p>
      <w:pPr/>
      <w:r>
        <w:rPr>
          <w:lang w:val="id_ID" w:bidi="id_ID"/>
        </w:rPr>
      </w:r>
      <w:r>
        <w:rPr>
          <w:lang w:val="id_ID" w:bidi="id_ID"/>
        </w:rPr>
        <w:t>Bersama kelompok, perhatikan bagian-bagian ini dari latar belakang perikop:</w:t>
      </w:r>
    </w:p>
    <w:p>
      <w:pPr/>
      <w:r>
        <w:rPr>
          <w:lang w:val="id_ID" w:bidi="id_ID"/>
        </w:rPr>
      </w:r>
      <w:r>
        <w:rPr>
          <w:lang w:val="id_ID" w:bidi="id_ID"/>
        </w:rPr>
        <w:t>Penting untuk diingat bahwa Paulus dan Barnabas berada di Antiokhia bersama jemaat orang-orang percaya non-Yahudi. Jemaat Antiokhia baru saja menerima berita menggembirakan dari Yerusalem bahwa mereka tidak harus hidup sesuai dengan hukum Yahudi. Paulus dan Barnabas tinggal bersama orang-orang percaya untuk terus mengajar tentang Yesus.</w:t>
      </w:r>
    </w:p>
    <w:p>
      <w:pPr/>
      <w:r>
        <w:rPr>
          <w:lang w:val="id_ID" w:bidi="id_ID"/>
        </w:rPr>
      </w:r>
      <w:r>
        <w:rPr>
          <w:lang w:val="id_ID" w:bidi="id_ID"/>
        </w:rPr>
        <w:t>Yudas dan Silas kembali ke Yerusalem. Ada kemungkinan Silas tinggal di Antiokhia atau mungkin ia kembali ke Yerusalem kemudian kembali ke Antiokhia untuk melakukan perjalanan bersama Paulus.</w:t>
      </w:r>
    </w:p>
    <w:p>
      <w:pPr/>
      <w:r>
        <w:rPr>
          <w:lang w:val="id_ID" w:bidi="id_ID"/>
        </w:rPr>
      </w:r>
      <w:r>
        <w:rPr>
          <w:lang w:val="id_ID" w:bidi="id_ID"/>
        </w:rPr>
        <w:t>"Setelah beberapa waktu" mungkin berarti setelah beberapa hari, tetapi bisa berarti lebih lama. Saat itulah Paulus menyarankan kepada Barnabas bahwa mereka harus melakukan perjalanan untuk mengunjungi daerah-daerah di mana mereka sebelumnya telah berkhotbah tentang Yesus.</w:t>
      </w:r>
    </w:p>
    <w:p>
      <w:pPr/>
      <w:r>
        <w:rPr>
          <w:lang w:val="id_ID" w:bidi="id_ID"/>
        </w:rPr>
      </w:r>
      <w:r>
        <w:rPr>
          <w:lang w:val="id_ID" w:bidi="id_ID"/>
        </w:rPr>
        <w:t>Barnabas setuju dengan saran Paulus, tetapi dia ingin membawa Yohanes Markus bersama mereka. Paulus sangat tidak setuju dengan Barnabas. Paulus tidak ingin Yohanes Markus melakukan perjalanan bersama mereka.</w:t>
      </w:r>
    </w:p>
    <w:p>
      <w:pPr/>
      <w:r>
        <w:rPr>
          <w:lang w:val="id_ID" w:bidi="id_ID"/>
        </w:rPr>
      </w:r>
      <w:r>
        <w:rPr>
          <w:lang w:val="id_ID" w:bidi="id_ID"/>
        </w:rPr>
        <w:t>Penting untuk diingat bahwa terakhir kali Lukas menyebutkan Yohanes Markus, ia sedang membantu Paulus dan Barnabas memberitakan tentang Yesus di berbagai kota, tetapi ia meninggalkan mereka di Pamfilia untuk pulang ke Yerusalem. Tidak jelas mengapa Yohanes Markus meninggalkan mereka.</w:t>
      </w:r>
    </w:p>
    <w:p>
      <w:pPr/>
      <w:r>
        <w:rPr>
          <w:lang w:val="id_ID" w:bidi="id_ID"/>
        </w:rPr>
      </w:r>
      <w:r>
        <w:rPr>
          <w:lang w:val="id_ID" w:bidi="id_ID"/>
        </w:rPr>
        <w:t xml:space="preserve">Berhenti di sini dan lihatlah peta </w:t>
      </w:r>
      <w:r>
        <w:rPr>
          <w:lang w:val="id_ID" w:bidi="id_ID"/>
        </w:rPr>
        <w:t xml:space="preserve">perjalanan pertama Paulus </w:t>
      </w:r>
      <w:r>
        <w:rPr>
          <w:lang w:val="id_ID" w:bidi="id_ID"/>
        </w:rPr>
        <w:t xml:space="preserve"> tandai dimana letak Pamfilia. Hentikan sebentar audio ini di sini. </w:t>
      </w:r>
    </w:p>
    <w:p>
      <w:pPr/>
      <w:r>
        <w:rPr>
          <w:lang w:val="id_ID" w:bidi="id_ID"/>
        </w:rPr>
      </w:r>
      <w:r>
        <w:rPr>
          <w:lang w:val="id_ID" w:bidi="id_ID"/>
        </w:rPr>
        <w:t>Lukas memberikan penjelasan tentang apa yang terjadi di masa lalu sebagai alasan mengapa Paulus tidak ingin Yohanes Markus melakukan perjalanan bersama mereka lagi.</w:t>
      </w:r>
    </w:p>
    <w:p>
      <w:pPr/>
      <w:r>
        <w:rPr>
          <w:lang w:val="id_ID" w:bidi="id_ID"/>
        </w:rPr>
      </w:r>
      <w:r>
        <w:rPr>
          <w:lang w:val="id_ID" w:bidi="id_ID"/>
        </w:rPr>
        <w:t>Ketika Lukas mengatakan "pekerjaan," ia sedang membicarakan tentang pekerjaan dimana Roh Kudus memanggil Paulus dan Barnabas untuk melakukannya selama mereka berada di Antiokhia. Pekerjaan ini adalah untuk memberi tahu orang-orang tentang Yesus sebagai Juruselamat yang dijanjikan.</w:t>
      </w:r>
    </w:p>
    <w:p>
      <w:pPr/>
      <w:r>
        <w:rPr>
          <w:lang w:val="id_ID" w:bidi="id_ID"/>
        </w:rPr>
      </w:r>
      <w:r>
        <w:rPr>
          <w:lang w:val="id_ID" w:bidi="id_ID"/>
        </w:rPr>
        <w:t>Perselisihan antara Paulus dan Barnabas sangat tajam sehingga mereka berpisah satu sama lain dan melakukan perjalanan ke tempat-tempat yang berbeda. Penting untuk diingat bahwa Paulus dan Barnabas telah mengalami banyak kesulitan dan ujian selama perjalanan mereka sebelumnya. Ini berarti perselisihan mereka pastilah sangat tajam; kata asli yang digunakan untuk "perselisihan yang sangat tajam" berarti "kejengkelan."</w:t>
      </w:r>
    </w:p>
    <w:p>
      <w:pPr/>
      <w:r>
        <w:rPr>
          <w:lang w:val="id_ID" w:bidi="id_ID"/>
        </w:rPr>
      </w:r>
      <w:r>
        <w:rPr>
          <w:lang w:val="id_ID" w:bidi="id_ID"/>
        </w:rPr>
        <w:t xml:space="preserve">Berhenti di sini dan diskusikan pertanyaan ini dalam kelompok: Apa cara paling kuat untuk mengungkapkan ketidaksepakatan dalam budaya Anda? Bagaimana Anda menggambarkan perselisihan yang sangat hebat di antara teman-teman yang menyebabkan mereka menempuh jalan yang berbeda? Hentikan sebentar audio ini di sini. </w:t>
      </w:r>
    </w:p>
    <w:p>
      <w:pPr/>
      <w:r>
        <w:rPr>
          <w:lang w:val="id_ID" w:bidi="id_ID"/>
        </w:rPr>
      </w:r>
      <w:r>
        <w:rPr>
          <w:lang w:val="id_ID" w:bidi="id_ID"/>
        </w:rPr>
        <w:t>Barnabas dan Yohanes Markus berlayar, atau melakukan perjalanan bersama dengan kapal, ke pulau Siprus. Pada masa itu, sebagian besar kapal bergerak dengan bantuan layar.</w:t>
      </w:r>
    </w:p>
    <w:p>
      <w:pPr/>
      <w:r>
        <w:rPr>
          <w:lang w:val="id_ID" w:bidi="id_ID"/>
        </w:rPr>
      </w:r>
      <w:r>
        <w:rPr>
          <w:lang w:val="id_ID" w:bidi="id_ID"/>
        </w:rPr>
        <w:t xml:space="preserve">Berhenti di sini dan lihatlah gambar </w:t>
      </w:r>
      <w:r>
        <w:rPr>
          <w:lang w:val="id_ID" w:bidi="id_ID"/>
        </w:rPr>
        <w:t>kapal besar dengan layar</w:t>
      </w:r>
      <w:r>
        <w:rPr>
          <w:lang w:val="id_ID" w:bidi="id_ID"/>
        </w:rPr>
        <w:t xml:space="preserve"> dan peta di mana </w:t>
      </w:r>
      <w:r>
        <w:rPr>
          <w:lang w:val="id_ID" w:bidi="id_ID"/>
        </w:rPr>
        <w:t>Siprus berada dalam kaitannya dengan Antiokhia</w:t>
      </w:r>
      <w:r>
        <w:rPr>
          <w:lang w:val="id_ID" w:bidi="id_ID"/>
        </w:rPr>
        <w:t xml:space="preserve">. Hentikan sebentar audio ini di sini. </w:t>
      </w:r>
    </w:p>
    <w:p>
      <w:pPr/>
      <w:r>
        <w:rPr>
          <w:lang w:val="id_ID" w:bidi="id_ID"/>
        </w:rPr>
      </w:r>
      <w:r>
        <w:rPr>
          <w:lang w:val="id_ID" w:bidi="id_ID"/>
        </w:rPr>
        <w:t>Tidak jelas apakah Silas kembali ke Yerusalem kemudian kembali ke Antiokhia atau apakah ia tetap di Antiokhia sepanjang waktu.</w:t>
      </w:r>
    </w:p>
    <w:p>
      <w:pPr/>
      <w:r>
        <w:rPr>
          <w:lang w:val="id_ID" w:bidi="id_ID"/>
        </w:rPr>
      </w:r>
      <w:r>
        <w:rPr>
          <w:lang w:val="id_ID" w:bidi="id_ID"/>
        </w:rPr>
        <w:t>Saudara-saudara, atau orang-orang percaya, di Antiokhia mempercayakan, atau menyerahkan, Paulus dan Silas kepada anugerah Allah. Ini adalah cara untuk mengatakan bahwa orang-orang percaya di Antiokhia berdoa untuk Paulus dan Silas dan menempatkan mereka dalam pemeliharaan Allah.</w:t>
      </w:r>
    </w:p>
    <w:p>
      <w:pPr/>
      <w:r>
        <w:rPr>
          <w:lang w:val="id_ID" w:bidi="id_ID"/>
        </w:rPr>
      </w:r>
      <w:r>
        <w:rPr>
          <w:lang w:val="id_ID" w:bidi="id_ID"/>
        </w:rPr>
        <w:t>Paulus melakukan perjalanan dengan berjalan melalui Siria dan Kilikia, untuk mendorong dan menguatkan jemaat-jemaat.</w:t>
      </w:r>
    </w:p>
    <w:p>
      <w:pPr/>
      <w:r>
        <w:rPr>
          <w:lang w:val="id_ID" w:bidi="id_ID"/>
        </w:rPr>
      </w:r>
      <w:r>
        <w:rPr>
          <w:lang w:val="id_ID" w:bidi="id_ID"/>
        </w:rPr>
        <w:t xml:space="preserve">Berhenti di sini dan lihatlah peta </w:t>
      </w:r>
      <w:r>
        <w:rPr>
          <w:b/>
          <w:lang w:val="id_ID" w:bidi="id_ID"/>
        </w:rPr>
        <w:t>perjalanan Paulus dari Antiokhia melalui Siria dan Kilikia</w:t>
      </w:r>
      <w:r>
        <w:rPr>
          <w:lang w:val="id_ID" w:bidi="id_ID"/>
        </w:rPr>
        <w:t>. Hentikan sebentar audio ini di sini.</w:t>
      </w:r>
    </w:p>
    <w:p>
      <w:pPr/>
      <w:r>
        <w:rPr>
          <w:lang w:val="id_ID" w:bidi="id_ID"/>
        </w:rPr>
      </w:r>
      <w:r>
        <w:rPr>
          <w:lang w:val="id_ID" w:bidi="id_ID"/>
        </w:rPr>
        <w:t>Penting untuk diingat bahwa Paulus dan Silas berangkat bersama-sama, meskipun Lukas mengatakan "ia pergi," yang berarti Paulus. Ini tidak berarti bahwa Paulus pergi sendirian, tetapi Paulus sedang memimpin perjalanan.</w:t>
      </w:r>
    </w:p>
    <w:p>
      <w:pPr/>
      <w:r>
        <w:rPr>
          <w:lang w:val="id_ID" w:bidi="id_ID"/>
        </w:rPr>
      </w:r>
      <w:r>
        <w:rPr>
          <w:lang w:val="id_ID" w:bidi="id_ID"/>
        </w:rPr>
        <w:t>Berhenti di sini dan diskusikan bagaimana Anda akan menerjemahkan frasa "ia pergi" agar bermakna sebagai Paulus dan Silas. Hentikan sebentar audio ini di sini.</w:t>
      </w:r>
    </w:p>
    <w:p>
      <w:pPr/>
      <w:r>
        <w:rPr>
          <w:lang w:val="id_ID" w:bidi="id_ID"/>
        </w:rPr>
      </w:r>
      <w:r>
        <w:rPr>
          <w:lang w:val="id_ID" w:bidi="id_ID"/>
        </w:rPr>
        <w:t>Sekarang, kelompok hendaknya membuat papan cerita, menggambar, atau menggunakan benda-benda untuk memvisualisasikan perikop ini dan tindakan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Kisah Para Rasul 15:36–41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empat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Antiokhia</w:t>
      </w:r>
    </w:p>
    <w:p>
      <w:pPr>
        <w:pStyle w:val="ListBullet"/>
        <w:spacing w:line="240" w:lineRule="auto"/>
        <w:ind w:left="720"/>
      </w:pPr>
      <w:r>
        <w:rPr>
          <w:lang w:val="id_ID" w:bidi="id_ID"/>
        </w:rPr>
      </w:r>
      <w:r>
        <w:rPr>
          <w:lang w:val="id_ID" w:bidi="id_ID"/>
        </w:rPr>
        <w:t>Barnabas</w:t>
      </w:r>
    </w:p>
    <w:p>
      <w:pPr>
        <w:pStyle w:val="ListBullet"/>
        <w:spacing w:line="240" w:lineRule="auto"/>
        <w:ind w:left="720"/>
      </w:pPr>
      <w:r>
        <w:rPr>
          <w:lang w:val="id_ID" w:bidi="id_ID"/>
        </w:rPr>
      </w:r>
      <w:r>
        <w:rPr>
          <w:lang w:val="id_ID" w:bidi="id_ID"/>
        </w:rPr>
        <w:t>Yohanes Markus</w:t>
      </w:r>
    </w:p>
    <w:p>
      <w:pPr>
        <w:pStyle w:val="ListBullet"/>
        <w:spacing w:line="240" w:lineRule="auto"/>
        <w:ind w:left="720"/>
      </w:pPr>
      <w:r>
        <w:rPr>
          <w:lang w:val="id_ID" w:bidi="id_ID"/>
        </w:rPr>
      </w:r>
      <w:r>
        <w:rPr>
          <w:lang w:val="id_ID" w:bidi="id_ID"/>
        </w:rPr>
        <w:t>Silas</w:t>
      </w:r>
    </w:p>
    <w:p>
      <w:pPr>
        <w:pStyle w:val="ListBullet"/>
        <w:spacing w:line="240" w:lineRule="auto"/>
        <w:ind w:left="720"/>
      </w:pPr>
      <w:r>
        <w:rPr>
          <w:lang w:val="id_ID" w:bidi="id_ID"/>
        </w:rPr>
      </w:r>
      <w:r>
        <w:rPr>
          <w:lang w:val="id_ID" w:bidi="id_ID"/>
        </w:rPr>
        <w:t>Orang-orang percaya di Siprus</w:t>
      </w:r>
    </w:p>
    <w:p>
      <w:pPr>
        <w:pStyle w:val="ListBullet"/>
        <w:spacing w:line="240" w:lineRule="auto"/>
        <w:ind w:left="720"/>
      </w:pPr>
      <w:r>
        <w:rPr>
          <w:lang w:val="id_ID" w:bidi="id_ID"/>
        </w:rPr>
      </w:r>
      <w:r>
        <w:rPr>
          <w:lang w:val="id_ID" w:bidi="id_ID"/>
        </w:rPr>
        <w:t>Orang-orang percaya di Siria dan Kilikia</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peragaan bagian-bagian yang sulit atau penting dari perikop tersebut. Bantulah satu sama lain untuk mengingat setiap bagian perikop ini.</w:t>
      </w:r>
    </w:p>
    <w:p>
      <w:pPr/>
      <w:r>
        <w:rPr>
          <w:lang w:val="id_ID" w:bidi="id_ID"/>
        </w:rPr>
      </w:r>
      <w:r>
        <w:rPr>
          <w:lang w:val="id_ID" w:bidi="id_ID"/>
        </w:rPr>
        <w:t>Hentikan sebentar rekaman ini di sini dan peragakan bagian tersebut.</w:t>
      </w:r>
    </w:p>
    <w:p>
      <w:pPr/>
      <w:r>
        <w:rPr>
          <w:lang w:val="id_ID" w:bidi="id_ID"/>
        </w:rPr>
      </w:r>
      <w:r>
        <w:rPr>
          <w:lang w:val="id_ID" w:bidi="id_ID"/>
        </w:rPr>
        <w:t>Kelompok tersebut harus memperagakan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 dan kemungkinan responsnya.</w:t>
      </w:r>
    </w:p>
    <w:p>
      <w:pPr/>
      <w:r>
        <w:rPr>
          <w:lang w:val="id_ID" w:bidi="id_ID"/>
        </w:rPr>
      </w:r>
      <w:r>
        <w:rPr>
          <w:lang w:val="id_ID" w:bidi="id_ID"/>
        </w:rPr>
        <w:t>Perankan Paulus dan Barnabas mengajar orang-orang percaya dari bangsa bukan Yahudi di Antiokhia. Setelah beberapa hari, Paulus menyarankan kepada Barnabas agar mereka melakukan perjalanan untuk mengunjungi semua jemaat di mana mereka telah memberitakan tentang Yesus sebelumnya. Barnabas setuju tetapi ingin Yohanes Markus melakukan perjalanan bersama mereka.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Barnabas, "Apa yang Anda rasakan atau pikirkan?" Orang tersebut mungkin menjawab hal-hal seperti, "Antusias." Saya menantikan untuk melihat apa yang akan dilakukan Allah pada perjalanan berikutnya," atau "Bersyukur. Allah memberikan aku kesempatan untuk membawa kerabatku bersamaku. Saya ingin Yohanes Markus datang dan melihat bagaimana Roh Kudus bekerja di luar Yerusalem," atau "Bersukacita. Saya senang melihat jemaat, baik Yahudi maupun bukan Yahudi, berkumpul bersama dalam nama Yesus."</w:t>
      </w:r>
    </w:p>
    <w:p>
      <w:pPr/>
      <w:r>
        <w:rPr>
          <w:lang w:val="id_ID" w:bidi="id_ID"/>
        </w:rPr>
      </w:r>
      <w:r>
        <w:rPr>
          <w:lang w:val="id_ID" w:bidi="id_ID"/>
        </w:rPr>
        <w:t>Perankan peristiwa yang terjadi di Pamfilia. Salah satu cara untuk melakukan ini adalah dengan menghentikan sebentar peragaan dan memerankan kejadian tersebut secara diam-diam di latar belakang sebagai sebuah kenangan, bukan sebagai peristiwa yang sedang terjadi saat ini. Perankan Yohanes Markus membantu Paulus dan Barnabas memberitakan tentang Yesus di berbagai kota sebelum ia meninggalkan mereka dan pulang ke Yerusalem. Paulus dan Barnabas terus melanjutkan perjalanan dan menceritakan kepada orang-orang tentang Yesus.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Anda rasakan atau pikirkan?" Orang tersebut mungkin menjawab seperti, "Kesal. Mengapa ia ingin Yohanes Markus datang? "Dia jelas tidak berdedikasi pada pekerjaannya waktu itu," atau "Kecewa." Saya pikir Barnabas akan setuju dengan saya," atau "Frustrasi." Saya bahkan belum memulai perjalanan dan saya sudah menghadapi masalah."</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Peragakan Paulus sangat tidak setuju dengan Barnabas. Mereka sangat tidak setuju sehingga Paulus dan Barnabas berpisah jalan. Barnabas melakukan perjalanan bersama Yohanes Markus dengan kapal ke pulau Siprus. Paulus memilih Silas untuk melakukan perjalanan bersamanya. Orang-orang percaya di Antiokhia menempatkan Paulus dan Silas dalam pemeliharaan Allah untuk perjalanan mereka yang akan datang. Kemudian Paulus membawa Silas bersamanya dan mereka melakukan perjalanan dengan berjalan melalui Siria dan Kilikia untuk menguatkan jemaat-jemaat di sana.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Barnabas, "Apa yang Anda rasakan atau pikirkan?" Orang tersebut mungkin menjawab hal-hal seperti, "Patah semangat. Aku sangat ingin Yohanes Markus menjadi bagian dari perjalanan Paulus," atau "Penuh harap, aku tahu Allah memiliki rencana yang lebih baik bagi kita untuk mengambil jalan yang berbeda," atau "Aku tahu Silas akan sangat membantu Paulus."</w:t>
      </w:r>
    </w:p>
    <w:p>
      <w:pPr>
        <w:pStyle w:val="ListBullet"/>
        <w:spacing w:line="240" w:lineRule="auto"/>
        <w:ind w:left="720"/>
      </w:pPr>
      <w:r>
        <w:rPr>
          <w:lang w:val="id_ID" w:bidi="id_ID"/>
        </w:rPr>
      </w:r>
      <w:r>
        <w:rPr>
          <w:lang w:val="id_ID" w:bidi="id_ID"/>
        </w:rPr>
        <w:t>Tanyakan kepada orang yang memerankan Silas, "Apa yang Anda rasakan atau pikirkan?" Orang tersebut mungkin menjawab hal-hal seperti, "Antusias." Kami akan mengunjungi sesama orang percaya," atau "Aku bersyukur karena Allah mengizinkanku untuk datang ke Antiokhia," atau "Aku merasa terhormat karena Paulus memilihku untuk melakukan perjalanan bersamanya."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Kisah Para Rasul 15:36–41 dalam terjemahan yang paling mudah dimengerti.</w:t>
      </w:r>
    </w:p>
    <w:p>
      <w:pPr/>
      <w:r>
        <w:rPr>
          <w:lang w:val="id_ID" w:bidi="id_ID"/>
        </w:rPr>
      </w:r>
      <w:r>
        <w:rPr>
          <w:lang w:val="id_ID" w:bidi="id_ID"/>
        </w:rPr>
        <w:t>Pada tahap ini, kelompok akan membahas istilah dan kata-kata kunci dalam perikop ini.</w:t>
      </w:r>
    </w:p>
    <w:p>
      <w:pPr/>
      <w:r>
        <w:rPr>
          <w:lang w:val="id_ID" w:bidi="id_ID"/>
        </w:rPr>
      </w:r>
      <w:r>
        <w:rPr>
          <w:lang w:val="id_ID" w:bidi="id_ID"/>
        </w:rPr>
        <w:t xml:space="preserve">Paulus menyarankan kepada Barnabas agar mereka mengunjungi semua tempat di mana mereka sebelumnya telah berkhotbah untuk melihat bagaimana keadaan </w:t>
      </w:r>
      <w:r>
        <w:rPr>
          <w:b/>
          <w:lang w:val="id_ID" w:bidi="id_ID"/>
        </w:rPr>
        <w:t>saudara-saudara</w:t>
      </w:r>
      <w:r>
        <w:rPr>
          <w:lang w:val="id_ID" w:bidi="id_ID"/>
        </w:rPr>
        <w:t xml:space="preserve"> itu. Saudara-saudara dapat diterjemahkan sebagai orang-orang percaya. itu merujuk pada siapa pun, laki-laki atau perempuan, yang telah percaya dan mengikut Yesus sebagai Juruselamat yang Dijanjikan.</w:t>
      </w:r>
    </w:p>
    <w:p>
      <w:pPr/>
      <w:r>
        <w:rPr>
          <w:lang w:val="id_ID" w:bidi="id_ID"/>
        </w:rPr>
      </w:r>
      <w:r>
        <w:rPr>
          <w:lang w:val="id_ID" w:bidi="id_ID"/>
        </w:rPr>
        <w:t xml:space="preserve">Paulus ingin mengunjungi tempat-tempat di mana mereka sebelumnya telah memberitakan </w:t>
      </w:r>
      <w:r>
        <w:rPr>
          <w:b/>
          <w:lang w:val="id_ID" w:bidi="id_ID"/>
        </w:rPr>
        <w:t>Firman Tuhan</w:t>
      </w:r>
      <w:r>
        <w:rPr>
          <w:lang w:val="id_ID" w:bidi="id_ID"/>
        </w:rPr>
        <w:t xml:space="preserve">. Firman Tuhan, atau Firman Allah, merujuk pada kabar baik bahwa Yesus mati untuk dosa-dosa kita, dikuburkan, dan bangkit lagi. Banyak orang percaya kabar baik ini di tempat-tempat di mana Paulus dan Barnabas berkhotbah. Gunakan kata atau frasa yang sama untuk Firman Tuhan seperti yang Anda gunakan pada perikop sebelumnya. Untuk informasi lebih lanjut tentang </w:t>
      </w:r>
      <w:r>
        <w:rPr>
          <w:lang w:val="id_ID" w:bidi="id_ID"/>
        </w:rPr>
        <w:t>Firman</w:t>
      </w:r>
      <w:r>
        <w:rPr>
          <w:lang w:val="id_ID" w:bidi="id_ID"/>
        </w:rPr>
        <w:t xml:space="preserve">, lihat Daftar Kata Utama. </w:t>
      </w:r>
    </w:p>
    <w:p>
      <w:pPr/>
      <w:r>
        <w:rPr>
          <w:lang w:val="id_ID" w:bidi="id_ID"/>
        </w:rPr>
      </w:r>
      <w:r>
        <w:rPr>
          <w:lang w:val="id_ID" w:bidi="id_ID"/>
        </w:rPr>
        <w:t xml:space="preserve">Paulus ingin menguatkan </w:t>
      </w:r>
      <w:r>
        <w:rPr>
          <w:b/>
          <w:lang w:val="id_ID" w:bidi="id_ID"/>
        </w:rPr>
        <w:t>orang-orang percaya</w:t>
      </w:r>
      <w:r>
        <w:rPr>
          <w:lang w:val="id_ID" w:bidi="id_ID"/>
        </w:rPr>
        <w:t xml:space="preserve"> baru ini, atau saudara-saudara ini, dan melihat apakah mereka mengikuti Yesus dengan baik. Orang percaya merujuk pada seseorang yang telah memilih untuk percaya kepada Yesus sebagai Juruselamat yang Dijanjikan dan mengikuti-Nya. Gunakan kata atau frasa yang sama untuk orang percaya yang Anda gunakan pada perikop sebelumnya. Untuk informasi lebih lanjut tentang </w:t>
      </w:r>
      <w:r>
        <w:rPr>
          <w:lang w:val="id_ID" w:bidi="id_ID"/>
        </w:rPr>
        <w:t>orang-orang percaya</w:t>
      </w:r>
      <w:r>
        <w:rPr>
          <w:lang w:val="id_ID" w:bidi="id_ID"/>
        </w:rPr>
        <w:t xml:space="preserve">, lihat Daftar Kata Utama. </w:t>
      </w:r>
    </w:p>
    <w:p>
      <w:pPr/>
      <w:r>
        <w:rPr>
          <w:lang w:val="id_ID" w:bidi="id_ID"/>
        </w:rPr>
      </w:r>
      <w:r>
        <w:rPr>
          <w:lang w:val="id_ID" w:bidi="id_ID"/>
        </w:rPr>
        <w:t xml:space="preserve">Barnabas dan Paulus pergi dengan cara yang berbeda karena Paulus tidak ingin melakukan perjalanan bersama Yohanes Markus. Barnabas dan Yohanes Markus </w:t>
      </w:r>
      <w:r>
        <w:rPr>
          <w:b/>
          <w:lang w:val="id_ID" w:bidi="id_ID"/>
        </w:rPr>
        <w:t>berlayar</w:t>
      </w:r>
      <w:r>
        <w:rPr>
          <w:lang w:val="id_ID" w:bidi="id_ID"/>
        </w:rPr>
        <w:t xml:space="preserve"> ke Siprus. Berlayar berarti melakukan perjalanan dengan menggunakan kapal yang memiliki layar untuk membantu menggerakkannya.</w:t>
      </w:r>
    </w:p>
    <w:p>
      <w:pPr/>
      <w:r>
        <w:rPr>
          <w:lang w:val="id_ID" w:bidi="id_ID"/>
        </w:rPr>
      </w:r>
      <w:r>
        <w:rPr>
          <w:lang w:val="id_ID" w:bidi="id_ID"/>
        </w:rPr>
        <w:t xml:space="preserve">Berhenti di sini dan lihatlah gambar </w:t>
      </w:r>
      <w:r>
        <w:rPr>
          <w:lang w:val="id_ID" w:bidi="id_ID"/>
        </w:rPr>
        <w:t>perahu besar dengan layar</w:t>
      </w:r>
      <w:r>
        <w:rPr>
          <w:lang w:val="id_ID" w:bidi="id_ID"/>
        </w:rPr>
        <w:t xml:space="preserve">. Hentikanlah sebentar rekaman ini di sini. </w:t>
      </w:r>
    </w:p>
    <w:p>
      <w:pPr/>
      <w:r>
        <w:rPr>
          <w:lang w:val="id_ID" w:bidi="id_ID"/>
        </w:rPr>
      </w:r>
      <w:r>
        <w:rPr>
          <w:lang w:val="id_ID" w:bidi="id_ID"/>
        </w:rPr>
        <w:t xml:space="preserve">Paulus memilih Silas sebagai teman perjalanan yang baru. Jemaat Antiokhia berdoa untuk orang-orang itu dan mempercayakan mereka kepada </w:t>
      </w:r>
      <w:r>
        <w:rPr>
          <w:b/>
          <w:lang w:val="id_ID" w:bidi="id_ID"/>
        </w:rPr>
        <w:t>anugerah</w:t>
      </w:r>
      <w:r>
        <w:rPr>
          <w:lang w:val="id_ID" w:bidi="id_ID"/>
        </w:rPr>
        <w:t xml:space="preserve"> </w:t>
      </w:r>
      <w:r>
        <w:rPr>
          <w:b/>
          <w:lang w:val="id_ID" w:bidi="id_ID"/>
        </w:rPr>
        <w:t>Tuhan</w:t>
      </w:r>
      <w:r>
        <w:rPr>
          <w:lang w:val="id_ID" w:bidi="id_ID"/>
        </w:rPr>
        <w:t xml:space="preserve">. Di sini, Tuhan merujuk kepada Allah. Dalam konteks ini, Allah menunjukkan anugerah kepada Paulus dan Silas, yang berarti bahwa Ia menunjukkan perkenanan-Nya dengan melindungi dan membimbing mereka dalam perjalanan mereka. Gunakan kata atau frasa yang sama untuk anugerah dan Tuhan seperti yang Anda gunakan pada bagian sebelumnya. Untuk informasi lebih lagi tentang </w:t>
      </w:r>
      <w:r>
        <w:rPr>
          <w:lang w:val="id_ID" w:bidi="id_ID"/>
        </w:rPr>
        <w:t>anugerah</w:t>
      </w:r>
      <w:r>
        <w:rPr>
          <w:lang w:val="id_ID" w:bidi="id_ID"/>
        </w:rPr>
        <w:t xml:space="preserve"> atau </w:t>
      </w:r>
      <w:r>
        <w:rPr>
          <w:lang w:val="id_ID" w:bidi="id_ID"/>
        </w:rPr>
        <w:t>Tuhan</w:t>
      </w:r>
      <w:r>
        <w:rPr>
          <w:lang w:val="id_ID" w:bidi="id_ID"/>
        </w:rPr>
        <w:t xml:space="preserve">, lihat Daftar Kata Utama. </w:t>
      </w:r>
    </w:p>
    <w:p>
      <w:pPr/>
      <w:r>
        <w:rPr>
          <w:lang w:val="id_ID" w:bidi="id_ID"/>
        </w:rPr>
      </w:r>
      <w:r>
        <w:rPr>
          <w:lang w:val="id_ID" w:bidi="id_ID"/>
        </w:rPr>
        <w:t xml:space="preserve">Paulus dan Silas melakukan perjalanan ke Siria dan Kilikia untuk menguatkan jemaat-jemaat di sana. </w:t>
      </w:r>
      <w:r>
        <w:rPr>
          <w:b/>
          <w:lang w:val="id_ID" w:bidi="id_ID"/>
        </w:rPr>
        <w:t>Jemaat</w:t>
      </w:r>
      <w:r>
        <w:rPr>
          <w:lang w:val="id_ID" w:bidi="id_ID"/>
        </w:rPr>
        <w:t xml:space="preserve"> merujuk pada sekelompok orang percaya yang tinggal di satu tempat. Gunakan kata atau frasa yang sama untuk jemaat seperti yang Anda gunakan pada perikop sebelumnya. Untuk informasi lebih lanjut tentang </w:t>
      </w:r>
      <w:r>
        <w:rPr>
          <w:lang w:val="id_ID" w:bidi="id_ID"/>
        </w:rPr>
        <w:t>jemaat</w:t>
      </w:r>
      <w:r>
        <w:rPr>
          <w:lang w:val="id_ID" w:bidi="id_ID"/>
        </w:rPr>
        <w:t xml:space="preserve">, lihat Daftar Kata Utama. </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perikop tersebut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Seorang anggota kelompok harus menyampaikan beberapa kalimat dari perikop itu lalu berhenti sejenak. Anggota kelompok lain harus menceritakan bagian selanjutnya dari perikop itu dan berhenti sejenak. Lakukan hal ini sampai kelompok itu telah menceritakan kembali semua perikop tersebut. Dalam tahap ini anggota kelompok dapat saling mengoreksi. Hentikan sebentar audio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mereka untuk membantu mereka mengingat perikop tersebut. Hentikan sebentar audio ini di sini.</w:t>
      </w:r>
    </w:p>
    <w:p>
      <w:pPr/>
      <w:r>
        <w:rPr>
          <w:lang w:val="id_ID" w:bidi="id_ID"/>
        </w:rPr>
      </w:r>
      <w:r>
        <w:rPr>
          <w:lang w:val="id_ID" w:bidi="id_ID"/>
        </w:rPr>
        <w:t>Selanjutnya, kelompok dapat memutuskan versi perikop milik siapa yang paling Anda sukai. Anda mungkin merasa bahwa Anda menyukai cara salah satu anggota kelompok menceritakan suatu adegan, tetapi menyukai cara anggota kelompok lain menceritakan adegan lainnya. Hentikan sebentar audio ini di sini.</w:t>
      </w:r>
    </w:p>
    <w:p>
      <w:pPr/>
      <w:r>
        <w:rPr>
          <w:lang w:val="id_ID" w:bidi="id_ID"/>
        </w:rPr>
      </w:r>
      <w:r>
        <w:rPr>
          <w:lang w:val="id_ID" w:bidi="id_ID"/>
        </w:rPr>
        <w:t>Akhirnya, kelompok dapat menyusun versi akhir dari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16:1–5</w:t>
      </w:r>
      <w:r>
        <w:rPr>
          <w:lang w:val="id_ID" w:bidi="id_ID"/>
        </w:rPr>
      </w:r>
    </w:p>
    <w:p>
      <w:pPr>
        <w:pStyle w:val="Heading3"/>
      </w:pPr>
      <w:r>
        <w:rPr>
          <w:lang w:val="id_ID" w:bidi="id_ID"/>
        </w:rPr>
        <w:t>Dengar dan Renungkan</w:t>
      </w:r>
    </w:p>
    <w:p>
      <w:pPr/>
      <w:r>
        <w:rPr>
          <w:lang w:val="id_ID" w:bidi="id_ID"/>
        </w:rPr>
      </w:r>
      <w:r>
        <w:rPr>
          <w:lang w:val="id_ID" w:bidi="id_ID"/>
        </w:rPr>
        <w:t>Dengarkan Kisah Para Rasul 16:1–5 dan renungkan dalam hatimu. Dengarlah perikop ini tiga kali (dalam tiga terjemahan yang berbeda, jika memungkinkan). Kemudian sebagai satu tim bahaslah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tidak Anda sukai atau tidak Anda mengerti?</w:t>
      </w:r>
    </w:p>
    <w:p>
      <w:pPr>
        <w:pStyle w:val="ListBullet"/>
        <w:spacing w:line="240" w:lineRule="auto"/>
        <w:ind w:left="720"/>
      </w:pPr>
      <w:r>
        <w:rPr>
          <w:lang w:val="id_ID" w:bidi="id_ID"/>
        </w:rPr>
      </w:r>
      <w:r>
        <w:rPr>
          <w:lang w:val="id_ID" w:bidi="id_ID"/>
        </w:rPr>
        <w:t xml:space="preserve">Apa yang kisah ini katakan kepada kita tentang Allah atau Yesus? </w:t>
      </w:r>
    </w:p>
    <w:p>
      <w:pPr>
        <w:pStyle w:val="ListBullet"/>
        <w:spacing w:line="240" w:lineRule="auto"/>
        <w:ind w:left="720"/>
      </w:pPr>
      <w:r>
        <w:rPr>
          <w:lang w:val="id_ID" w:bidi="id_ID"/>
        </w:rPr>
      </w:r>
      <w:r>
        <w:rPr>
          <w:lang w:val="id_ID" w:bidi="id_ID"/>
        </w:rPr>
        <w:t>Apa yang dikisahkan cerita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dipahami.</w:t>
      </w:r>
    </w:p>
    <w:p>
      <w:pPr/>
      <w:r>
        <w:rPr>
          <w:lang w:val="id_ID" w:bidi="id_ID"/>
        </w:rPr>
      </w:r>
      <w:r>
        <w:rPr>
          <w:lang w:val="id_ID" w:bidi="id_ID"/>
        </w:rPr>
        <w:t>Pada perikop sebelumnya, Paulus dan Barnabas ingin mengunjungi orang-orang percaya di kota-kota tempat mereka telah membagikan kabar baik tentang Yesus. Namun, mereka tidak setuju tentang siapa yang harus bergabung dengan mereka dalam perjalanan itu, sehingga mereka berpisah. Paulus dan Silas melakukan perjalanan mengelilingi Antiokhia di daerah-daerah Siria dan Kilikia, menguatkan gereja-gereja di sana. Sekarang mereka melakukan perjalanan ke daerah-daerah di sekitar Derbe dan Listra. Paulus mengunjungi kota-kota ini dalam perjalanan pertamanya, dua atau tiga tahun sebelum kunjungan ini. Ini adalah wilayah-wilayah bangsa lain, atau wilayah-wilayah non Yahudi. Di antara mereka ada juga orang-orang Yahudi, dan juga orang-orang percaya dari latar belakang Yahudi. Ada sebuah gereja di Listra, dan itu terhubung dengan gereja-gereja di Derbe dan Ikonium.</w:t>
      </w:r>
    </w:p>
    <w:p>
      <w:pPr/>
      <w:r>
        <w:rPr>
          <w:lang w:val="id_ID" w:bidi="id_ID"/>
        </w:rPr>
      </w:r>
      <w:r>
        <w:rPr>
          <w:lang w:val="id_ID" w:bidi="id_ID"/>
        </w:rPr>
        <w:t xml:space="preserve">Berhentilah sekarang dan lihatlah peta </w:t>
      </w:r>
      <w:r>
        <w:rPr>
          <w:b/>
          <w:lang w:val="id_ID" w:bidi="id_ID"/>
        </w:rPr>
        <w:t>perjalanan kedua Paulus</w:t>
      </w:r>
      <w:r>
        <w:rPr>
          <w:lang w:val="id_ID" w:bidi="id_ID"/>
        </w:rPr>
        <w:t xml:space="preserve"> bersama tim Anda. Tunjukkan daerah-daerah di Siria, Kilikia, dan Antiokhia. Sekarang lihatlah Derbe, Listra, dan Ikonium.</w:t>
      </w:r>
    </w:p>
    <w:p>
      <w:pPr/>
      <w:r>
        <w:rPr>
          <w:lang w:val="id_ID" w:bidi="id_ID"/>
        </w:rPr>
      </w:r>
      <w:r>
        <w:rPr>
          <w:lang w:val="id_ID" w:bidi="id_ID"/>
        </w:rPr>
        <w:t>Tanyakan kepada tim Anda: Bagaimana orang-orang percaya yang tinggal di komunitas yang berbeda saling menguatkan satu sama lain? Apakah komunitas Anda dipisahkan oleh geografi atau dengan cara lain? Bagaimana ajaran yang baru biasanya dibagikan di antara komunitas yang berbeda-beda?</w:t>
      </w:r>
    </w:p>
    <w:p>
      <w:pPr/>
      <w:r>
        <w:rPr>
          <w:lang w:val="id_ID" w:bidi="id_ID"/>
        </w:rPr>
      </w:r>
      <w:r>
        <w:rPr>
          <w:lang w:val="id_ID" w:bidi="id_ID"/>
        </w:rPr>
        <w:t>Di gereja di Listra ada seorang pria bernama Timotius. Dia adalah seorang pemuda, terkenal di gereja-gereja. Timotius digambarkan dalam teks tersebut sebagai seorang "murid" dan "orang percaya." Timotius bukan salah satu dari kedua belas murid seperti yang disebutkan dalam Injil bersama Yesus. Sebaliknya, ia adalah seorang "pelajar" yang setia yang tumbuh dalam imannya dan adalah orang percaya sejati kepada Yesus. Saudara-saudara, atau orang-orang lain yang percaya kepada Yesus, di daerah ini menyukainya dan mengatakan hal-hal yang menggembirakan tentang dia. Timotius dikenal dan dihormati oleh orang-orang percaya kepada Yesus di Listra dan Ikonium karena kota-kota ini terletak dekat satu sama lain.</w:t>
      </w:r>
    </w:p>
    <w:p>
      <w:pPr/>
      <w:r>
        <w:rPr>
          <w:lang w:val="id_ID" w:bidi="id_ID"/>
        </w:rPr>
      </w:r>
      <w:r>
        <w:rPr>
          <w:lang w:val="id_ID" w:bidi="id_ID"/>
        </w:rPr>
        <w:t xml:space="preserve">Berhentilah dan mintalah tim Anda untuk melihat lagi peta tentang </w:t>
      </w:r>
      <w:r>
        <w:rPr>
          <w:b/>
          <w:lang w:val="id_ID" w:bidi="id_ID"/>
        </w:rPr>
        <w:t>perjalanan kedua Paulus</w:t>
      </w:r>
      <w:r>
        <w:rPr>
          <w:lang w:val="id_ID" w:bidi="id_ID"/>
        </w:rPr>
        <w:t>. Jelaskan suatu saat ketika seorang pemimpin Kristen dari kota atau daerah lain mengunjungi wilayah Anda. Pelayanan seperti apa yang biasanya dimiliki seorang pendeta keliling? Apakah mereka mengajar, berkhotbah, memimpin ibadah, melatih orang lain, dll?</w:t>
      </w:r>
    </w:p>
    <w:p>
      <w:pPr/>
      <w:r>
        <w:rPr>
          <w:lang w:val="id_ID" w:bidi="id_ID"/>
        </w:rPr>
      </w:r>
      <w:r>
        <w:rPr>
          <w:lang w:val="id_ID" w:bidi="id_ID"/>
        </w:rPr>
        <w:t>Paulus terkesan dengan orang itu, dan ingin Timotius bergabung dengan mereka dalam pekerjaan mereka. Ibu Timotius adalah seorang Yahudi, tetapi ayahnya adalah seorang Yunani. Sebagian besar orang di sana tampaknya tahu ini tentang Timotius. Menurut hukum Yahudi, Timotius dianggap sebagai Yahudi karena ibunya adalah orang Yahudi. Tetapi Timotius kemungkinan bukan orang Yahudi yang taat, karena ia belum disunat. Sunat adalah kebiasaan Yahudi untuk memotong kulit longgar pada ujung penis anak laki-laki. Sunat adalah satu tanda bahwa anak laki-laki itu adalah satu bagian dari umat pilihan Allah, Israel, dan bahwa semua janji Allah berlaku baginya.</w:t>
      </w:r>
    </w:p>
    <w:p>
      <w:pPr/>
      <w:r>
        <w:rPr>
          <w:lang w:val="id_ID" w:bidi="id_ID"/>
        </w:rPr>
      </w:r>
      <w:r>
        <w:rPr>
          <w:lang w:val="id_ID" w:bidi="id_ID"/>
        </w:rPr>
        <w:t>Karena Paulus sering memulai Pelayanannya di antara orang-orang Yahudi, penting bagi Timotius untuk menghormati warisan Yahudinya dan disunat. Paulus menyuruh Timotius disunat dan kemudian ia bergabung dengan Paulus dan Silas dalam perjalanan mereka.</w:t>
      </w:r>
    </w:p>
    <w:p>
      <w:pPr/>
      <w:r>
        <w:rPr>
          <w:lang w:val="id_ID" w:bidi="id_ID"/>
        </w:rPr>
      </w:r>
      <w:r>
        <w:rPr>
          <w:lang w:val="id_ID" w:bidi="id_ID"/>
        </w:rPr>
        <w:t>Ketika Paulus, Silas, dan Timotius melakukan perjalanan ke kota-kota dalam perjalanan ini, mereka menyampaikan instruksi yang telah diberikan dewan di Yerusalem. Anda akan mengingat bahwa dewan di Yerusalem terdiri dari para rasul dan penatua gereja di Yerusalem. Mereka menulis surat kepada gereja-gereja orang bukan Yahudi. Paulus dan rekan-rekannya sedang membagikan informasi itu kepada gereja-gereja. Mereka juga memberikan semangat dan menguatkan gereja-gereja yang mereka temui.</w:t>
      </w:r>
    </w:p>
    <w:p>
      <w:pPr/>
      <w:r>
        <w:rPr>
          <w:lang w:val="id_ID" w:bidi="id_ID"/>
        </w:rPr>
      </w:r>
      <w:r>
        <w:rPr>
          <w:lang w:val="id_ID" w:bidi="id_ID"/>
        </w:rPr>
        <w:t>Lukas menggunakan kata "jadi" untuk memulai ringkasan beberapa kali lainnya dalam kitab Kisah Para Rasul. Itu adalah cara yang umum dia lakukan untuk melakukan transisi dari satu bagian kisah ke bagian berikutnya. Lukas mengakhiri perikop ini dengan cara yang sama seperti ia mengakhiri beberapa perikop lain dalam Kisah Para Rasul. Lukas memberikan laporan ringkasan tentang semua yang dilakukan selama bagian perjalanan ini.</w:t>
      </w:r>
      <w:r>
        <w:rPr>
          <w:lang w:val="id_ID" w:bidi="id_ID"/>
        </w:rPr>
      </w:r>
    </w:p>
    <w:p>
      <w:pPr>
        <w:pStyle w:val="Heading3"/>
      </w:pPr>
      <w:r>
        <w:rPr>
          <w:lang w:val="id_ID" w:bidi="id_ID"/>
        </w:rPr>
        <w:t>Menjelaskan Adegan</w:t>
      </w:r>
    </w:p>
    <w:p>
      <w:pPr/>
      <w:r>
        <w:rPr>
          <w:lang w:val="id_ID" w:bidi="id_ID"/>
        </w:rPr>
      </w:r>
      <w:r>
        <w:rPr>
          <w:lang w:val="id_ID" w:bidi="id_ID"/>
        </w:rPr>
        <w:t>Dengarkan teksnya sekali lagi dalam versi yang paling mudah dimengerti.</w:t>
      </w:r>
    </w:p>
    <w:p>
      <w:pPr/>
      <w:r>
        <w:rPr>
          <w:lang w:val="id_ID" w:bidi="id_ID"/>
        </w:rPr>
      </w:r>
      <w:r>
        <w:rPr>
          <w:lang w:val="id_ID" w:bidi="id_ID"/>
        </w:rPr>
        <w:t>Dalam sesi ini, Anda akan membantu kelompok memvisualisasikan kisah ini. Anda akan membantu kelompok menentukan adegan, latar, dan tokoh-tokoh dari kisah ini.</w:t>
      </w:r>
    </w:p>
    <w:p>
      <w:pPr/>
      <w:r>
        <w:rPr>
          <w:lang w:val="id_ID" w:bidi="id_ID"/>
        </w:rPr>
      </w:r>
      <w:r>
        <w:rPr>
          <w:lang w:val="id_ID" w:bidi="id_ID"/>
        </w:rPr>
        <w:t>Kisah ini memiliki 3 adegan.</w:t>
      </w:r>
    </w:p>
    <w:p>
      <w:pPr/>
      <w:r>
        <w:rPr>
          <w:lang w:val="id_ID" w:bidi="id_ID"/>
        </w:rPr>
      </w:r>
      <w:r>
        <w:rPr>
          <w:b/>
          <w:lang w:val="id_ID" w:bidi="id_ID"/>
        </w:rPr>
        <w:t>Adegan pertama:</w:t>
      </w:r>
      <w:r>
        <w:rPr>
          <w:lang w:val="id_ID" w:bidi="id_ID"/>
        </w:rPr>
        <w:t xml:space="preserve"> Paulus dan Silas sedang melakukan perjalanan melalui daerah-daerah dekat Antiokhia. Mereka datang ke Derbe, kemudian Listra. Di Listra, mereka bertemu dengan Timotius. Timotius memiliki reputasi yang baik dengan gereja itu.</w:t>
      </w:r>
    </w:p>
    <w:p>
      <w:pPr/>
      <w:r>
        <w:rPr>
          <w:lang w:val="id_ID" w:bidi="id_ID"/>
        </w:rPr>
      </w:r>
      <w:r>
        <w:rPr>
          <w:b/>
          <w:lang w:val="id_ID" w:bidi="id_ID"/>
        </w:rPr>
        <w:t>Adegan kedua:</w:t>
      </w:r>
      <w:r>
        <w:rPr>
          <w:lang w:val="id_ID" w:bidi="id_ID"/>
        </w:rPr>
        <w:t xml:space="preserve"> Paulus mengungkapkan keinginannya agar Timotius bergabung dengan mereka dalam perjalanan itu. Tetapi Timotius bukan orang Yahudi yang taat beribadah, meskipun ibunya adalah orang Yahudi.</w:t>
      </w:r>
    </w:p>
    <w:p>
      <w:pPr/>
      <w:r>
        <w:rPr>
          <w:lang w:val="id_ID" w:bidi="id_ID"/>
        </w:rPr>
      </w:r>
      <w:r>
        <w:rPr>
          <w:b/>
          <w:lang w:val="id_ID" w:bidi="id_ID"/>
        </w:rPr>
        <w:t>Adegan ketiga:</w:t>
      </w:r>
      <w:r>
        <w:rPr>
          <w:lang w:val="id_ID" w:bidi="id_ID"/>
        </w:rPr>
        <w:t xml:space="preserve"> Timotius bergabung dengan Paulus dan Silas dalam perjalanan mereka yang berkelanjutan. Mereka membagikan laporan dari para pemimpin gereja di Yerusalem. Gereja-gereja dikuatkan dan bertumbuh. </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Paulus &amp; Silas</w:t>
      </w:r>
    </w:p>
    <w:p>
      <w:pPr>
        <w:pStyle w:val="ListBullet"/>
        <w:spacing w:line="240" w:lineRule="auto"/>
        <w:ind w:left="720"/>
      </w:pPr>
      <w:r>
        <w:rPr>
          <w:lang w:val="id_ID" w:bidi="id_ID"/>
        </w:rPr>
      </w:r>
      <w:r>
        <w:rPr>
          <w:lang w:val="id_ID" w:bidi="id_ID"/>
        </w:rPr>
        <w:t>Timotius</w:t>
      </w:r>
    </w:p>
    <w:p>
      <w:pPr>
        <w:pStyle w:val="ListBullet"/>
        <w:spacing w:line="240" w:lineRule="auto"/>
        <w:ind w:left="720"/>
      </w:pPr>
      <w:r>
        <w:rPr>
          <w:lang w:val="id_ID" w:bidi="id_ID"/>
        </w:rPr>
      </w:r>
      <w:r>
        <w:rPr>
          <w:lang w:val="id_ID" w:bidi="id_ID"/>
        </w:rPr>
        <w:t>Ibu Timotius</w:t>
      </w:r>
    </w:p>
    <w:p>
      <w:pPr>
        <w:pStyle w:val="ListBullet"/>
        <w:spacing w:line="240" w:lineRule="auto"/>
        <w:ind w:left="720"/>
      </w:pPr>
      <w:r>
        <w:rPr>
          <w:lang w:val="id_ID" w:bidi="id_ID"/>
        </w:rPr>
      </w:r>
      <w:r>
        <w:rPr>
          <w:lang w:val="id_ID" w:bidi="id_ID"/>
        </w:rPr>
        <w:t>Ayah Timotius</w:t>
      </w:r>
    </w:p>
    <w:p>
      <w:pPr>
        <w:pStyle w:val="ListBullet"/>
        <w:spacing w:line="240" w:lineRule="auto"/>
        <w:ind w:left="720"/>
      </w:pPr>
      <w:r>
        <w:rPr>
          <w:lang w:val="id_ID" w:bidi="id_ID"/>
        </w:rPr>
      </w:r>
      <w:r>
        <w:rPr>
          <w:lang w:val="id_ID" w:bidi="id_ID"/>
        </w:rPr>
        <w:t>Orang-orang percaya di Listra dan Ikonium</w:t>
      </w:r>
    </w:p>
    <w:p>
      <w:pPr/>
      <w:r>
        <w:rPr>
          <w:lang w:val="id_ID" w:bidi="id_ID"/>
        </w:rPr>
      </w:r>
      <w:r>
        <w:rPr>
          <w:lang w:val="id_ID" w:bidi="id_ID"/>
        </w:rPr>
        <w:t>Dalam sesi ini, minta kelompok untuk membuat papan cerita, menggambar, atau menggunakan semacam alat peraga (benda-benda yang dapat Anda pindah-pindahkan seperti batu, ranting, mainan anak-anak) untuk memvisualisasikan kisah dan aksi di dalamnya. Tim Anda bahkan mungkin menyalin peta yang disediakan untuk melihat ke mana Paulus dan timnya melakukan perjalanan.</w:t>
      </w:r>
    </w:p>
    <w:p>
      <w:pPr/>
      <w:r>
        <w:rPr>
          <w:lang w:val="id_ID" w:bidi="id_ID"/>
        </w:rPr>
      </w:r>
      <w:r>
        <w:rPr>
          <w:lang w:val="id_ID" w:bidi="id_ID"/>
        </w:rPr>
        <w:t>Pastikan untuk mengingat bahwa Silas adalah anggota tim yang melakukan perjalanan. Dia disebutkan dalam perikop terakhir, dan akan disebutkan lagi pada bagian-bagian yang akan datang dari perjalanan ini.</w:t>
      </w:r>
    </w:p>
    <w:p>
      <w:pPr/>
      <w:r>
        <w:rPr>
          <w:lang w:val="id_ID" w:bidi="id_ID"/>
        </w:rPr>
      </w:r>
      <w:r>
        <w:rPr>
          <w:lang w:val="id_ID" w:bidi="id_ID"/>
        </w:rPr>
        <w:t>Timotius kemungkinan adalah seorang pemuda, dan seorang hamba yang setia dari gereja di Listra dan Ikonium. Dia adalah pengikut Yesus yang tulus dan orang-orang di daerahnya mengatakan hal-hal yang baik tentang dia.</w:t>
      </w:r>
    </w:p>
    <w:p>
      <w:pPr/>
      <w:r>
        <w:rPr>
          <w:lang w:val="id_ID" w:bidi="id_ID"/>
        </w:rPr>
      </w:r>
      <w:r>
        <w:rPr>
          <w:lang w:val="id_ID" w:bidi="id_ID"/>
        </w:rPr>
        <w:t>Meskipun Timotius dianggap sebagai orang Yahudi, ia tidak mempraktikkan iman Yahudinya sepenuhnya karena ia tidak disunat. Beberapa orang Yahudi menganggap bahwa orang Yahudi yang tidak disunat adalah orang Yahudi yang malang karena sunat adalah tanda perjanjian mereka dengan Allah. Paulus tidak ingin orang-orang Yahudi berpikir tentang Timotius dengan cara itu. Jika Timotius disunat, orang-orang Yahudi akan menerimanya. Ini akan sangat membantu untuk berbicara kepada orang Yahudi yang tidak percaya kepada Yesus.</w:t>
      </w:r>
    </w:p>
    <w:p>
      <w:pPr/>
      <w:r>
        <w:rPr>
          <w:lang w:val="id_ID" w:bidi="id_ID"/>
        </w:rPr>
      </w:r>
      <w:r>
        <w:rPr>
          <w:lang w:val="id_ID" w:bidi="id_ID"/>
        </w:rPr>
        <w:t>Meskipun banyak terjemahan dari perikop ini mengatakan bahwa, "Paulus menyunatnya," terjemahan yang lebih baik adalah, "Paulus menyuruhnya disunat ," melalui orang lain di komunitas mereka.</w:t>
      </w:r>
    </w:p>
    <w:p>
      <w:pPr/>
      <w:r>
        <w:rPr>
          <w:lang w:val="id_ID" w:bidi="id_ID"/>
        </w:rPr>
      </w:r>
      <w:r>
        <w:rPr>
          <w:lang w:val="id_ID" w:bidi="id_ID"/>
        </w:rPr>
        <w:t>Bagian dari pekerjaan dalam perjalanan ini adalah untuk membagikan pesan dari para pemimpin gereja di Yerusalem yang berkaitan dengan orang-orang percaya bukan Yahudi. Ini penting bagi orang-orang percaya Yahudi dan orang-orang percaya bukan Yahudi. Karena Timotius memiliki keluarga di antara orang Yahudi dan orang bukan Yahudi, ia adalah bagian penting dari tim sejak saat ini dan seterusnya.</w:t>
      </w:r>
    </w:p>
    <w:p>
      <w:pPr/>
      <w:r>
        <w:rPr>
          <w:lang w:val="id_ID" w:bidi="id_ID"/>
        </w:rPr>
      </w:r>
      <w:r>
        <w:rPr>
          <w:lang w:val="id_ID" w:bidi="id_ID"/>
        </w:rPr>
        <w:t>Bagian terakhir dari perikop ini penting, karena ini adalah cara Lukas meringkas suatu bagian dalam tulisannya. Dia memulai dengan "jadi" dan kemudian ia memberikan ringkasan "gereja-gereja semakin dikuatkan dalam iman, dan jumlah mereka meningkat setiap hari." Ketika Anda menceritakan kembali atau memerankan kisah itu, pastikan untuk menyampaikan ringkasan ini dengan jelas.</w:t>
      </w:r>
    </w:p>
    <w:p>
      <w:pPr/>
      <w:r>
        <w:rPr>
          <w:lang w:val="id_ID" w:bidi="id_ID"/>
        </w:rPr>
      </w:r>
      <w:r>
        <w:rPr>
          <w:lang w:val="id_ID" w:bidi="id_ID"/>
        </w:rPr>
        <w:t>Berhenti dan diskusikan dengan tim Anda cara orang-orang melakukan transisi dalam bahasa Anda. Apakah mereka menggunakan kata-kata seperti "jadi," "kemudian," atau "oleh karena itu?"</w:t>
      </w:r>
    </w:p>
    <w:p>
      <w:pPr/>
      <w:r>
        <w:rPr>
          <w:lang w:val="id_ID" w:bidi="id_ID"/>
        </w:rPr>
      </w:r>
      <w:r>
        <w:rPr>
          <w:lang w:val="id_ID" w:bidi="id_ID"/>
        </w:rPr>
        <w:t>Berlatihlah menggunakan beberapa kata tersebut sekarang sebagai tim jika Anda memiliki beberapa kata atau frasa yang serupa.</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3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Paulus &amp; Silas</w:t>
      </w:r>
    </w:p>
    <w:p>
      <w:pPr>
        <w:pStyle w:val="ListBullet"/>
        <w:spacing w:line="240" w:lineRule="auto"/>
        <w:ind w:left="720"/>
      </w:pPr>
      <w:r>
        <w:rPr>
          <w:lang w:val="id_ID" w:bidi="id_ID"/>
        </w:rPr>
      </w:r>
      <w:r>
        <w:rPr>
          <w:lang w:val="id_ID" w:bidi="id_ID"/>
        </w:rPr>
        <w:t>Timotius</w:t>
      </w:r>
    </w:p>
    <w:p>
      <w:pPr>
        <w:pStyle w:val="ListBullet"/>
        <w:spacing w:line="240" w:lineRule="auto"/>
        <w:ind w:left="720"/>
      </w:pPr>
      <w:r>
        <w:rPr>
          <w:lang w:val="id_ID" w:bidi="id_ID"/>
        </w:rPr>
      </w:r>
      <w:r>
        <w:rPr>
          <w:lang w:val="id_ID" w:bidi="id_ID"/>
        </w:rPr>
        <w:t>Ibu Timotius</w:t>
      </w:r>
    </w:p>
    <w:p>
      <w:pPr>
        <w:pStyle w:val="ListBullet"/>
        <w:spacing w:line="240" w:lineRule="auto"/>
        <w:ind w:left="720"/>
      </w:pPr>
      <w:r>
        <w:rPr>
          <w:lang w:val="id_ID" w:bidi="id_ID"/>
        </w:rPr>
      </w:r>
      <w:r>
        <w:rPr>
          <w:lang w:val="id_ID" w:bidi="id_ID"/>
        </w:rPr>
        <w:t>Ayah Timotius</w:t>
      </w:r>
    </w:p>
    <w:p>
      <w:pPr>
        <w:pStyle w:val="ListBullet"/>
        <w:spacing w:line="240" w:lineRule="auto"/>
        <w:ind w:left="720"/>
      </w:pPr>
      <w:r>
        <w:rPr>
          <w:lang w:val="id_ID" w:bidi="id_ID"/>
        </w:rPr>
      </w:r>
      <w:r>
        <w:rPr>
          <w:lang w:val="id_ID" w:bidi="id_ID"/>
        </w:rPr>
        <w:t>Orang-orang percaya di Listra dan Ikonium</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kelompok untuk mengingat bagian-bagian kisah tersebut.</w:t>
      </w:r>
    </w:p>
    <w:p>
      <w:pPr/>
      <w:r>
        <w:rPr>
          <w:lang w:val="id_ID" w:bidi="id_ID"/>
        </w:rPr>
      </w:r>
      <w:r>
        <w:rPr>
          <w:lang w:val="id_ID" w:bidi="id_ID"/>
        </w:rPr>
        <w:t>Saat kelompok memerankan kisah ini untuk kedua kalinya, hentikan mereka pada bagian-bagian tertentu.</w:t>
      </w:r>
    </w:p>
    <w:p>
      <w:pPr/>
      <w:r>
        <w:rPr>
          <w:lang w:val="id_ID" w:bidi="id_ID"/>
        </w:rPr>
      </w:r>
      <w:r>
        <w:rPr>
          <w:lang w:val="id_ID" w:bidi="id_ID"/>
        </w:rPr>
        <w:t>Minta tim memerankan bagian dari kisah di mana Paulus dan Silas datang ke Derbe dan Listra. Mereka mendengar laporan yang baik tentang Timotius dan bertemu dengannya.</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Timotius, "Bagaimana perasaan Anda?" Anda mungkin mendengar ungkapan seperti, "Berbesar hati," "Rendah hati," dan "Bersemangat."</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Mintalah tim untuk memerankan bagian dari kisah di mana Paulus memutuskan bahwa ia ingin Timotius bergabung dengan mereka dalam perjalanan itu. Kemudian Paulus mengatakan bahwa Timotius bukan orang Yahudi yang taat beribadah, dan ia belum disunat.</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"Bahagia," "Sedih," "Khawatir," "Tergerak."</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Perankan bagian dari kisah di mana Timotius diutus untuk disunat. Tim Anda dapat memerankan hal ini dengan cara yang tepat untuk situasi Anda.</w:t>
      </w:r>
    </w:p>
    <w:p>
      <w:pPr/>
      <w:r>
        <w:rPr>
          <w:lang w:val="id_ID" w:bidi="id_ID"/>
        </w:rPr>
      </w:r>
      <w:r>
        <w:rPr>
          <w:lang w:val="id_ID" w:bidi="id_ID"/>
        </w:rPr>
        <w:t>Setelah Timotius disunat, perankan bagian dari kisah ketika Timotius bergabung dengan Paulus dan Silas.</w:t>
      </w:r>
    </w:p>
    <w:p>
      <w:pPr/>
      <w:r>
        <w:rPr>
          <w:lang w:val="id_ID" w:bidi="id_ID"/>
        </w:rPr>
      </w:r>
      <w:r>
        <w:rPr>
          <w:lang w:val="id_ID" w:bidi="id_ID"/>
        </w:rPr>
        <w:t>Mereka melakukan perjalanan ke gereja-gereja lain di kota-kota lain dan membagikan laporan dari para pemimpin gereja di Yerusalem.</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Timotius, "Bagaimana perasaan Anda?" Anda mungkin mendengar hal-hal seperti, "Penting," "Lelah," "Berguna," atau "Rindu rumah."</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Minta tim menyelesaikan adegan dengan menunjukkan bagaimana gereja-gereja itu dikuatkan dan jumlah jemaatnya bertambah setiap hari.</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dipahami.</w:t>
      </w:r>
    </w:p>
    <w:p>
      <w:pPr/>
      <w:r>
        <w:rPr>
          <w:lang w:val="id_ID" w:bidi="id_ID"/>
        </w:rPr>
      </w:r>
      <w:r>
        <w:rPr>
          <w:lang w:val="id_ID" w:bidi="id_ID"/>
        </w:rPr>
        <w:t>Paulus sedang melakukan perjalanan bersama Silas dan mereka datang ke Derbe, kemudian Listra.</w:t>
      </w:r>
    </w:p>
    <w:p>
      <w:pPr/>
      <w:r>
        <w:rPr>
          <w:lang w:val="id_ID" w:bidi="id_ID"/>
        </w:rPr>
      </w:r>
      <w:r>
        <w:rPr>
          <w:lang w:val="id_ID" w:bidi="id_ID"/>
        </w:rPr>
        <w:t xml:space="preserve">Ketika Paulus dan Silas datang ke Listra, mereka bertemu dengan Timotius. Dia disebut seorang </w:t>
      </w:r>
      <w:r>
        <w:rPr>
          <w:b/>
          <w:lang w:val="id_ID" w:bidi="id_ID"/>
        </w:rPr>
        <w:t>murid</w:t>
      </w:r>
      <w:r>
        <w:rPr>
          <w:lang w:val="id_ID" w:bidi="id_ID"/>
        </w:rPr>
        <w:t xml:space="preserve">, yang berarti "seorang pelajar," tetapi dia bukan salah satu dari 12 murid asli, yang juga disebut "rasul." Dia adalah murid Yesus yang kuat, dan dia dikenal oleh saudara-saudara, atau orang-orang percaya kepada Yesus. Saudara-saudara dalam hal ini tidak berarti anggota keluarga yang sebenarnya, tetapi anggota keluarga Allah. Gunakan kata yang sama untuk saudara-saudara dalam perikop ini seperti yang telah Anda gunakan dalam perikop lainnya. </w:t>
      </w:r>
    </w:p>
    <w:p>
      <w:pPr/>
      <w:r>
        <w:rPr>
          <w:lang w:val="id_ID" w:bidi="id_ID"/>
        </w:rPr>
      </w:r>
      <w:r>
        <w:rPr>
          <w:lang w:val="id_ID" w:bidi="id_ID"/>
        </w:rPr>
        <w:t xml:space="preserve">Lihat Daftar Kata Utama untuk </w:t>
      </w:r>
      <w:r>
        <w:rPr>
          <w:lang w:val="id_ID" w:bidi="id_ID"/>
        </w:rPr>
        <w:t>murid</w:t>
      </w:r>
      <w:r>
        <w:rPr>
          <w:lang w:val="id_ID" w:bidi="id_ID"/>
        </w:rPr>
        <w:t xml:space="preserve"> untuk informasi lebih lanjut. Pastikan Anda menggunakan kata yang sama untuk murid seperti yang telah Anda lakukan di bagian-bagian sebelumnya.</w:t>
      </w:r>
    </w:p>
    <w:p>
      <w:pPr/>
      <w:r>
        <w:rPr>
          <w:lang w:val="id_ID" w:bidi="id_ID"/>
        </w:rPr>
      </w:r>
      <w:r>
        <w:rPr>
          <w:lang w:val="id_ID" w:bidi="id_ID"/>
        </w:rPr>
        <w:t xml:space="preserve">Kita melihat bahwa ibu Timotius adalah seorang Yahudi, yaitu </w:t>
      </w:r>
      <w:r>
        <w:rPr>
          <w:b/>
          <w:lang w:val="id_ID" w:bidi="id_ID"/>
        </w:rPr>
        <w:t>orang percaya</w:t>
      </w:r>
      <w:r>
        <w:rPr>
          <w:lang w:val="id_ID" w:bidi="id_ID"/>
        </w:rPr>
        <w:t xml:space="preserve">, pengikut Yesus. Ayahnya adalah orang </w:t>
      </w:r>
      <w:r>
        <w:rPr>
          <w:b/>
          <w:lang w:val="id_ID" w:bidi="id_ID"/>
        </w:rPr>
        <w:t>Yunani</w:t>
      </w:r>
      <w:r>
        <w:rPr>
          <w:lang w:val="id_ID" w:bidi="id_ID"/>
        </w:rPr>
        <w:t xml:space="preserve"> atau non-Yahudi. Kita tidak tahu apakah ayahnya adalah orang percaya atau tidak. Timotius adalah seorang </w:t>
      </w:r>
      <w:r>
        <w:rPr>
          <w:b/>
          <w:lang w:val="id_ID" w:bidi="id_ID"/>
        </w:rPr>
        <w:t>Yahudi</w:t>
      </w:r>
      <w:r>
        <w:rPr>
          <w:lang w:val="id_ID" w:bidi="id_ID"/>
        </w:rPr>
        <w:t xml:space="preserve"> karena keturunan Yahudi diwariskan oleh ibunya.</w:t>
      </w:r>
    </w:p>
    <w:p>
      <w:pPr/>
      <w:r>
        <w:rPr>
          <w:lang w:val="id_ID" w:bidi="id_ID"/>
        </w:rPr>
      </w:r>
      <w:r>
        <w:rPr>
          <w:lang w:val="id_ID" w:bidi="id_ID"/>
        </w:rPr>
        <w:t xml:space="preserve">Lihat Daftar Kata Utama untuk </w:t>
      </w:r>
      <w:r>
        <w:rPr>
          <w:lang w:val="id_ID" w:bidi="id_ID"/>
        </w:rPr>
        <w:t>orang percaya</w:t>
      </w:r>
      <w:r>
        <w:rPr>
          <w:lang w:val="id_ID" w:bidi="id_ID"/>
        </w:rPr>
        <w:t xml:space="preserve">, </w:t>
      </w:r>
      <w:r>
        <w:rPr>
          <w:lang w:val="id_ID" w:bidi="id_ID"/>
        </w:rPr>
        <w:t>Yahudi</w:t>
      </w:r>
      <w:r>
        <w:rPr>
          <w:lang w:val="id_ID" w:bidi="id_ID"/>
        </w:rPr>
        <w:t xml:space="preserve">, dan </w:t>
      </w:r>
      <w:r>
        <w:rPr>
          <w:lang w:val="id_ID" w:bidi="id_ID"/>
        </w:rPr>
        <w:t>Yunani</w:t>
      </w:r>
      <w:r>
        <w:rPr>
          <w:lang w:val="id_ID" w:bidi="id_ID"/>
        </w:rPr>
        <w:t xml:space="preserve"> untuk informasi lebih lanjut. Gunakan kata yang sama untuk orang percaya, Yahudi, dan Yunani seperti yang telah Anda gunakan dalam perikop sebelumnya.</w:t>
      </w:r>
    </w:p>
    <w:p>
      <w:pPr/>
      <w:r>
        <w:rPr>
          <w:lang w:val="id_ID" w:bidi="id_ID"/>
        </w:rPr>
      </w:r>
      <w:r>
        <w:rPr>
          <w:lang w:val="id_ID" w:bidi="id_ID"/>
        </w:rPr>
        <w:t>Paulus ingin Timotius menemani mereka dalam perjalanan, sehingga Paulus membawa Timotius untuk disunat. Timotius bukanlah seorang Yahudi yang taat. Kita tahu ini karena ia tidak disunat.</w:t>
      </w:r>
    </w:p>
    <w:p>
      <w:pPr/>
      <w:r>
        <w:rPr>
          <w:lang w:val="id_ID" w:bidi="id_ID"/>
        </w:rPr>
      </w:r>
      <w:r>
        <w:rPr>
          <w:b/>
          <w:lang w:val="id_ID" w:bidi="id_ID"/>
        </w:rPr>
        <w:t>Sunat</w:t>
      </w:r>
      <w:r>
        <w:rPr>
          <w:lang w:val="id_ID" w:bidi="id_ID"/>
        </w:rPr>
        <w:t xml:space="preserve"> adalah ritual yang dilakukan dalam iman Yahudi sejak zaman Abraham. Itu adalah simbol perjanjian yang dibuat Allah dengan Abraham. Semua laki-laki Yahudi diwajibkan untuk disunat. Jika Timotius disunat, orang-orang Yahudi akan menerimanya. Ini akan sangat membantu untuk berbicara kepada orang Yahudi yang tidak percaya kepada Yesus.</w:t>
      </w:r>
    </w:p>
    <w:p>
      <w:pPr/>
      <w:r>
        <w:rPr>
          <w:lang w:val="id_ID" w:bidi="id_ID"/>
        </w:rPr>
      </w:r>
      <w:r>
        <w:rPr>
          <w:lang w:val="id_ID" w:bidi="id_ID"/>
        </w:rPr>
        <w:t xml:space="preserve">Lihat </w:t>
      </w:r>
      <w:r>
        <w:rPr>
          <w:lang w:val="id_ID" w:bidi="id_ID"/>
        </w:rPr>
        <w:t>sunat</w:t>
      </w:r>
      <w:r>
        <w:rPr>
          <w:lang w:val="id_ID" w:bidi="id_ID"/>
        </w:rPr>
        <w:t xml:space="preserve"> di Daftar Kata Utama untuk informasi lebih lanjut tentang istilah ini. Gunakan kata yang sama untuk sunat seperti yang telah Anda gunakan dalam perikop sebelumnya.</w:t>
      </w:r>
    </w:p>
    <w:p>
      <w:pPr/>
      <w:r>
        <w:rPr>
          <w:lang w:val="id_ID" w:bidi="id_ID"/>
        </w:rPr>
      </w:r>
      <w:r>
        <w:rPr>
          <w:lang w:val="id_ID" w:bidi="id_ID"/>
        </w:rPr>
        <w:t xml:space="preserve">Ketika Paulus, Silas dan Timotius melakukan perjalanan ke kota-kota lain dalam perjalanan mereka, mereka menyampaikan keputusan Dewan di Yerusalem dan menguatkan gereja-gereja. Bagian ini dapat diterjemahkan, "Mereka memberi tahu orang-orang percaya apa yang telah diputuskan </w:t>
      </w:r>
      <w:r>
        <w:rPr>
          <w:b/>
          <w:lang w:val="id_ID" w:bidi="id_ID"/>
        </w:rPr>
        <w:t>para rasul</w:t>
      </w:r>
      <w:r>
        <w:rPr>
          <w:lang w:val="id_ID" w:bidi="id_ID"/>
        </w:rPr>
        <w:t xml:space="preserve"> dan </w:t>
      </w:r>
      <w:r>
        <w:rPr>
          <w:b/>
          <w:lang w:val="id_ID" w:bidi="id_ID"/>
        </w:rPr>
        <w:t>para penatua</w:t>
      </w:r>
      <w:r>
        <w:rPr>
          <w:lang w:val="id_ID" w:bidi="id_ID"/>
        </w:rPr>
        <w:t xml:space="preserve"> di Yerusalem tentang bagaimana orang-orang percaya harus berperilaku."</w:t>
      </w:r>
    </w:p>
    <w:p>
      <w:pPr/>
      <w:r>
        <w:rPr>
          <w:lang w:val="id_ID" w:bidi="id_ID"/>
        </w:rPr>
      </w:r>
      <w:r>
        <w:rPr>
          <w:lang w:val="id_ID" w:bidi="id_ID"/>
        </w:rPr>
        <w:t xml:space="preserve">Lihat Daftar Kata Utama untuk informasi lebih lanjut tentang </w:t>
      </w:r>
      <w:r>
        <w:rPr>
          <w:lang w:val="id_ID" w:bidi="id_ID"/>
        </w:rPr>
        <w:t>para rasul</w:t>
      </w:r>
      <w:r>
        <w:rPr>
          <w:lang w:val="id_ID" w:bidi="id_ID"/>
        </w:rPr>
        <w:t xml:space="preserve"> dan </w:t>
      </w:r>
      <w:r>
        <w:rPr>
          <w:lang w:val="id_ID" w:bidi="id_ID"/>
        </w:rPr>
        <w:t>para penatua</w:t>
      </w:r>
      <w:r>
        <w:rPr>
          <w:lang w:val="id_ID" w:bidi="id_ID"/>
        </w:rPr>
        <w:t>. Gunakan kata-kata yang sama untuk para rasul dan penatua dalam perikop ini seperti yang telah Anda gunakan dalam perikop sebelumnya.</w:t>
      </w:r>
    </w:p>
    <w:p>
      <w:pPr/>
      <w:r>
        <w:rPr>
          <w:lang w:val="id_ID" w:bidi="id_ID"/>
        </w:rPr>
      </w:r>
      <w:r>
        <w:rPr>
          <w:lang w:val="id_ID" w:bidi="id_ID"/>
        </w:rPr>
        <w:t xml:space="preserve">Kita melihat dari kisah Lukas bahwa </w:t>
      </w:r>
      <w:r>
        <w:rPr>
          <w:b/>
          <w:lang w:val="id_ID" w:bidi="id_ID"/>
        </w:rPr>
        <w:t>gereja-gereja</w:t>
      </w:r>
      <w:r>
        <w:rPr>
          <w:lang w:val="id_ID" w:bidi="id_ID"/>
        </w:rPr>
        <w:t xml:space="preserve"> semakin diperkuat dalam </w:t>
      </w:r>
      <w:r>
        <w:rPr>
          <w:b/>
          <w:lang w:val="id_ID" w:bidi="id_ID"/>
        </w:rPr>
        <w:t>iman</w:t>
      </w:r>
      <w:r>
        <w:rPr>
          <w:lang w:val="id_ID" w:bidi="id_ID"/>
        </w:rPr>
        <w:t>. Penguatan dalam iman ini menyebabkan pertumbuhan jumlah di gereja-gereja.</w:t>
      </w:r>
    </w:p>
    <w:p>
      <w:pPr/>
      <w:r>
        <w:rPr>
          <w:lang w:val="id_ID" w:bidi="id_ID"/>
        </w:rPr>
      </w:r>
      <w:r>
        <w:rPr>
          <w:lang w:val="id_ID" w:bidi="id_ID"/>
        </w:rPr>
        <w:t xml:space="preserve">Lihat Daftar Kata Utama untuk informasi lebih lanjut tentang kata-kata </w:t>
      </w:r>
      <w:r>
        <w:rPr>
          <w:lang w:val="id_ID" w:bidi="id_ID"/>
        </w:rPr>
        <w:t>iman</w:t>
      </w:r>
      <w:r>
        <w:rPr>
          <w:lang w:val="id_ID" w:bidi="id_ID"/>
        </w:rPr>
        <w:t xml:space="preserve"> dan </w:t>
      </w:r>
      <w:r>
        <w:rPr>
          <w:lang w:val="id_ID" w:bidi="id_ID"/>
        </w:rPr>
        <w:t>gereja</w:t>
      </w:r>
      <w:r>
        <w:rPr>
          <w:lang w:val="id_ID" w:bidi="id_ID"/>
        </w:rPr>
        <w:t>. Gunakan kata-kata yang sama untuk iman dan gereja dalam perikop ini seperti yang telah Anda gunakan dalam perikop sebelumnya.</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bahas.</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16:6–15</w:t>
      </w:r>
      <w:r>
        <w:rPr>
          <w:lang w:val="id_ID" w:bidi="id_ID"/>
        </w:rPr>
      </w:r>
    </w:p>
    <w:p>
      <w:pPr>
        <w:pStyle w:val="Heading3"/>
      </w:pPr>
      <w:r>
        <w:rPr>
          <w:lang w:val="id_ID" w:bidi="id_ID"/>
        </w:rPr>
        <w:t>Dengar dan Renungkan</w:t>
      </w:r>
    </w:p>
    <w:p>
      <w:pPr/>
      <w:r>
        <w:rPr>
          <w:lang w:val="id_ID" w:bidi="id_ID"/>
        </w:rPr>
      </w:r>
      <w:r>
        <w:rPr>
          <w:lang w:val="id_ID" w:bidi="id_ID"/>
        </w:rPr>
        <w:t>Dengarkan Kisah Para Rasul 16:6–15 dan simpanlah dalam hati Anda. Dengarkan teks ini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Apa yang Anda sukai dalam cerita ini?</w:t>
      </w:r>
    </w:p>
    <w:p>
      <w:pPr>
        <w:pStyle w:val="ListBullet"/>
        <w:spacing w:line="240" w:lineRule="auto"/>
        <w:ind w:left="720"/>
      </w:pPr>
      <w:r>
        <w:rPr>
          <w:lang w:val="id_ID" w:bidi="id_ID"/>
        </w:rPr>
      </w:r>
      <w:r>
        <w:rPr>
          <w:lang w:val="id_ID" w:bidi="id_ID"/>
        </w:rPr>
        <w:t>Apa yang tidak Anda sukai atau tidak Anda mengerti?</w:t>
      </w:r>
    </w:p>
    <w:p>
      <w:pPr>
        <w:pStyle w:val="ListBullet"/>
        <w:spacing w:line="240" w:lineRule="auto"/>
        <w:ind w:left="720"/>
      </w:pPr>
      <w:r>
        <w:rPr>
          <w:lang w:val="id_ID" w:bidi="id_ID"/>
        </w:rPr>
      </w:r>
      <w:r>
        <w:rPr>
          <w:lang w:val="id_ID" w:bidi="id_ID"/>
        </w:rPr>
        <w:t>Apa yang cerita ini katakan kepada kita tentang Allah atau Yesus?</w:t>
      </w:r>
    </w:p>
    <w:p>
      <w:pPr>
        <w:pStyle w:val="ListBullet"/>
        <w:spacing w:line="240" w:lineRule="auto"/>
        <w:ind w:left="720"/>
      </w:pPr>
      <w:r>
        <w:rPr>
          <w:lang w:val="id_ID" w:bidi="id_ID"/>
        </w:rPr>
      </w:r>
      <w:r>
        <w:rPr>
          <w:lang w:val="id_ID" w:bidi="id_ID"/>
        </w:rPr>
        <w:t>Apa yang cerita ini katakan kepada kita tentang manusia?</w:t>
      </w:r>
    </w:p>
    <w:p>
      <w:pPr>
        <w:pStyle w:val="ListBullet"/>
        <w:spacing w:line="240" w:lineRule="auto"/>
        <w:ind w:left="720"/>
      </w:pPr>
      <w:r>
        <w:rPr>
          <w:lang w:val="id_ID" w:bidi="id_ID"/>
        </w:rPr>
      </w:r>
      <w:r>
        <w:rPr>
          <w:lang w:val="id_ID" w:bidi="id_ID"/>
        </w:rPr>
        <w:t>Bagaimana cerita ini memengaruhi kehidupan sehari-hari kita?</w:t>
      </w:r>
    </w:p>
    <w:p>
      <w:pPr>
        <w:pStyle w:val="ListBullet"/>
        <w:spacing w:line="240" w:lineRule="auto"/>
        <w:ind w:left="720"/>
      </w:pPr>
      <w:r>
        <w:rPr>
          <w:lang w:val="id_ID" w:bidi="id_ID"/>
        </w:rPr>
      </w:r>
      <w:r>
        <w:rPr>
          <w:lang w:val="id_ID" w:bidi="id_ID"/>
        </w:rPr>
        <w:t>Siapakah yang Anda kenal yang perlu mendengar cerita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dipahami.</w:t>
      </w:r>
    </w:p>
    <w:p>
      <w:pPr/>
      <w:r>
        <w:rPr>
          <w:lang w:val="id_ID" w:bidi="id_ID"/>
        </w:rPr>
      </w:r>
      <w:r>
        <w:rPr>
          <w:lang w:val="id_ID" w:bidi="id_ID"/>
        </w:rPr>
        <w:t>Dalam teks sebelumnya, Paulus &amp; Silas mengunjungi Derbe &amp; Listra. Paulus memutuskan supaya Timotius ikut serta dalam perjalanan mereka, sehingga Paulus menyunat Timotius. Mereka berharap untuk membagikan kabar baik di kota-kota lain di wilayah itu. Tetapi Roh Kudus menyuruh mereka untuk saat itu tidak memberitakan injil di provinsi yang disebut Asia. Karena hal ini, mereka melakukan perjalanan melalui Frigia dan Galatia. Mereka tiba di wilayah Misia, dan berencana untuk pergi ke pedalaman Bitinia. Tetapi Roh Yesus tidak mengizinkan mereka pergi ke sana. Daerah-daerah ini berada di wilayah Turki saat ini. Sebaliknya, mereka pergi ke kota Troas, di pesisir Laut Mediterania. Dari Listra ke Troas, Paulus dan timnya pasti telah berjalan setidaknya sepuluh hari!</w:t>
      </w:r>
    </w:p>
    <w:p>
      <w:pPr/>
      <w:r>
        <w:rPr>
          <w:lang w:val="id_ID" w:bidi="id_ID"/>
        </w:rPr>
      </w:r>
      <w:r>
        <w:rPr>
          <w:lang w:val="id_ID" w:bidi="id_ID"/>
        </w:rPr>
        <w:t>Dua frasa digunakan dengan makna bahwa Allah tidak mengizinkan mereka untuk memberitakan Injil di daerah-daerah ini. Yang pertama adalah, "Roh Allah," dan yang kedua adalah, "Roh Yesus." Keduanya merujuk kepada Roh Kudus, tetapi nama yang digunakan berbeda. Penting untuk menerjemahkannya dengan akurat.</w:t>
      </w:r>
    </w:p>
    <w:p>
      <w:pPr/>
      <w:r>
        <w:rPr>
          <w:lang w:val="id_ID" w:bidi="id_ID"/>
        </w:rPr>
      </w:r>
      <w:r>
        <w:rPr>
          <w:lang w:val="id_ID" w:bidi="id_ID"/>
        </w:rPr>
        <w:t xml:space="preserve">Berhentilah sekarang dan lihatlah peta perjalanan </w:t>
      </w:r>
      <w:r>
        <w:rPr>
          <w:lang w:val="id_ID" w:bidi="id_ID"/>
        </w:rPr>
        <w:t>Paulus</w:t>
      </w:r>
      <w:r>
        <w:rPr>
          <w:lang w:val="id_ID" w:bidi="id_ID"/>
        </w:rPr>
        <w:t xml:space="preserve"> bersama tim Anda. Arahkan ke Listra, kemudian ke wilayah Frigia dan Galatia. Tunjukkan kepada tim Anda Misia dan Bitinia juga.</w:t>
      </w:r>
    </w:p>
    <w:p>
      <w:pPr/>
      <w:r>
        <w:rPr>
          <w:lang w:val="id_ID" w:bidi="id_ID"/>
        </w:rPr>
      </w:r>
      <w:r>
        <w:rPr>
          <w:lang w:val="id_ID" w:bidi="id_ID"/>
        </w:rPr>
        <w:t>Seberapa jauh Anda pernah berjalan saat melakukan perjalanan? Bagaimana Anda mengisi waktu saat Anda berjalan? Tantangan apa yang Anda hadapi ketika berjalan jauh?</w:t>
      </w:r>
    </w:p>
    <w:p>
      <w:pPr/>
      <w:r>
        <w:rPr>
          <w:lang w:val="id_ID" w:bidi="id_ID"/>
        </w:rPr>
      </w:r>
      <w:r>
        <w:rPr>
          <w:lang w:val="id_ID" w:bidi="id_ID"/>
        </w:rPr>
        <w:t xml:space="preserve">Ketika mereka berada di Troas, Paulus memiliki </w:t>
      </w:r>
      <w:r>
        <w:rPr>
          <w:b/>
          <w:lang w:val="id_ID" w:bidi="id_ID"/>
        </w:rPr>
        <w:t>penglihatan</w:t>
      </w:r>
      <w:r>
        <w:rPr>
          <w:lang w:val="id_ID" w:bidi="id_ID"/>
        </w:rPr>
        <w:t xml:space="preserve"> pada malam hari. Penglihatan adalah keadaan di mana seseorang menerima wahyu ilahi saat mereka terjaga. Dalam hal ini, itu terjadi pada malam hari. Dalam penglihatan ini Paulus melihat seorang pria yang ia ketahui berasal dari Makedonia.</w:t>
      </w:r>
    </w:p>
    <w:p>
      <w:pPr/>
      <w:r>
        <w:rPr>
          <w:lang w:val="id_ID" w:bidi="id_ID"/>
        </w:rPr>
      </w:r>
      <w:r>
        <w:rPr>
          <w:lang w:val="id_ID" w:bidi="id_ID"/>
        </w:rPr>
        <w:t>Dia melihat seorang pria berseru kepadanya: "Datanglah ke Makedonia dan bantulah kami." Pria dalam penglihatan itu memanggil Paulus dengan mendesak. Beberapa terjemahan bahasa Inggris menggunakan kata-kata "mengemis" atau "memohon" untuk panggilan semacam ini. Paulus memberi tahu teman-temannya tentang ini, dan mereka tahu bahwa Allah sedang berbicara kepada mereka. Jadi mereka mulai membuat rencana untuk pergi ke Makedonia.</w:t>
      </w:r>
    </w:p>
    <w:p>
      <w:pPr/>
      <w:r>
        <w:rPr>
          <w:lang w:val="id_ID" w:bidi="id_ID"/>
        </w:rPr>
      </w:r>
      <w:r>
        <w:rPr>
          <w:lang w:val="id_ID" w:bidi="id_ID"/>
        </w:rPr>
        <w:t>Berhenti sekarang dan diskusikan dengan tim Anda pertanyaan-pertanyaan ini: Bagikan satu sama lain tentang mimpi yang Anda anggap berasal dari Allah. Jika Anda memiliki mimpi seperti Paulus, bagaimana perasaan Anda tentang menindaklanjutinya?</w:t>
      </w:r>
    </w:p>
    <w:p>
      <w:pPr/>
      <w:r>
        <w:rPr>
          <w:lang w:val="id_ID" w:bidi="id_ID"/>
        </w:rPr>
      </w:r>
      <w:r>
        <w:rPr>
          <w:lang w:val="id_ID" w:bidi="id_ID"/>
        </w:rPr>
        <w:t>Penting untuk memperhatikan bahwa penulis Kisah Para Rasul berubah dari mengatakan "mereka" menjadi "kami" pada saat ini dalam cerita tersebut. Lukas, yang menulis Kisah Para Rasul, kemungkinan bergabung dengan Paulus dan kelompoknya di Troas.</w:t>
      </w:r>
    </w:p>
    <w:p>
      <w:pPr/>
      <w:r>
        <w:rPr>
          <w:lang w:val="id_ID" w:bidi="id_ID"/>
        </w:rPr>
      </w:r>
      <w:r>
        <w:rPr>
          <w:lang w:val="id_ID" w:bidi="id_ID"/>
        </w:rPr>
        <w:t>Makedonia berada di seberang laut dari Troas, sehingga mereka naik ke kapal dan melakukan perjalanan melintasi bagian kecil laut itu. Mereka pergi ke Samotrake, sekitar setengah jalan ke seberang, kemudian ke Neapolis. Setelah mereka mendarat di Neapolis, mereka pergi melalui darat ke Filipi, menempuh perjalanan sekitar 16 kilometer, atau 10 mil. Filipi adalah kota di Makedonia dan koloni Romawi. Paulus dan kelompoknya tinggal di sana selama beberapa hari.</w:t>
      </w:r>
    </w:p>
    <w:p>
      <w:pPr/>
      <w:r>
        <w:rPr>
          <w:lang w:val="id_ID" w:bidi="id_ID"/>
        </w:rPr>
      </w:r>
      <w:r>
        <w:rPr>
          <w:lang w:val="id_ID" w:bidi="id_ID"/>
        </w:rPr>
        <w:t xml:space="preserve">Berhenti dan diskusikan dengan tim Anda: Lihatlah kembali peta </w:t>
      </w:r>
      <w:r>
        <w:rPr>
          <w:lang w:val="id_ID" w:bidi="id_ID"/>
        </w:rPr>
        <w:t>perjalanan kedua Paulus</w:t>
      </w:r>
      <w:r>
        <w:rPr>
          <w:lang w:val="id_ID" w:bidi="id_ID"/>
        </w:rPr>
        <w:t xml:space="preserve"> bersama-sama. Tunjukkan Troas, Samotrake, Neapolis dan Filipi. Lihatlah gambar </w:t>
      </w:r>
      <w:r>
        <w:rPr>
          <w:lang w:val="id_ID" w:bidi="id_ID"/>
        </w:rPr>
        <w:t>kapal</w:t>
      </w:r>
      <w:r>
        <w:rPr>
          <w:lang w:val="id_ID" w:bidi="id_ID"/>
        </w:rPr>
        <w:t xml:space="preserve"> bersama tim Anda. Minta tim Anda untuk menggambarkan seperti apa rasanya perjalanan dengan kapal seperti ini menurut mereka.</w:t>
      </w:r>
    </w:p>
    <w:p>
      <w:pPr/>
      <w:r>
        <w:rPr>
          <w:lang w:val="id_ID" w:bidi="id_ID"/>
        </w:rPr>
      </w:r>
      <w:r>
        <w:rPr>
          <w:lang w:val="id_ID" w:bidi="id_ID"/>
        </w:rPr>
        <w:t>Kelompok ini sekarang telah melakukan perjalanan dengan berjalan kaki, melalui jalan darat, melewati pegunungan, dan dengan kapal. Mereka telah meninggalkan daerah asal mereka dan pergi ke tempat-tempat yang jauh.</w:t>
      </w:r>
    </w:p>
    <w:p>
      <w:pPr/>
      <w:r>
        <w:rPr>
          <w:lang w:val="id_ID" w:bidi="id_ID"/>
        </w:rPr>
      </w:r>
      <w:r>
        <w:rPr>
          <w:lang w:val="id_ID" w:bidi="id_ID"/>
        </w:rPr>
        <w:t>Apa perjalanan terjauh yang pernah Anda lakukan? Bagaimana Anda beradaptasi dengan tempat, orang-orang, dan budaya yang berbeda ketika Anda melakukan perjalanan?</w:t>
      </w:r>
    </w:p>
    <w:p>
      <w:pPr/>
      <w:r>
        <w:rPr>
          <w:lang w:val="id_ID" w:bidi="id_ID"/>
        </w:rPr>
      </w:r>
      <w:r>
        <w:rPr>
          <w:lang w:val="id_ID" w:bidi="id_ID"/>
        </w:rPr>
        <w:t>Pada hari Sabat, hari istirahat dan beribadah orang Yahudi, Paulus, Silas, Timotius, dan Lukas pergi ke luar kota ke tepi sungai. Ini adalah tempat yang umum untuk beribadah, dan Paulus berharap mereka akan menemukan orang-orang berdoa. Paulus dan kelompoknya mencari para penyembah Yahudi, atau orang lain yang menyembah Allah. Tidak ada sinagoge di Filipi. Ini kemungkinan karena tidak ada cukup banyak pria Yahudi di sana untuk membentuk sinagoge. Mereka akan membutuhkan sepuluh pria Yahudi untuk membentuk sinagoge. Mereka memang bertemu dengan beberapa perempuan yang berada di sana bersama untuk beribadah.</w:t>
      </w:r>
    </w:p>
    <w:p>
      <w:pPr/>
      <w:r>
        <w:rPr>
          <w:lang w:val="id_ID" w:bidi="id_ID"/>
        </w:rPr>
      </w:r>
      <w:r>
        <w:rPr>
          <w:lang w:val="id_ID" w:bidi="id_ID"/>
        </w:rPr>
        <w:t>Berhenti dan diskusikan dengan tim Anda: Apa saja tempat ibadah yang umum di tempat Anda tinggal? (perbukitan, tepian sungai, pohon-pohon besar, dll.) Jika tidak ada gereja di daerah Anda, di mana Anda akan menemukan orang-orang yang beribadah atau berdoa? Bagaimana Anda tahu kapan bisa menjumpai orang-orang yang sedang beribadah? Menurut Anda mengapa Paulus dan kelompoknya pergi ke tempat ini untuk berdoa pada hari Sabat?</w:t>
      </w:r>
    </w:p>
    <w:p>
      <w:pPr/>
      <w:r>
        <w:rPr>
          <w:lang w:val="id_ID" w:bidi="id_ID"/>
        </w:rPr>
      </w:r>
      <w:r>
        <w:rPr>
          <w:lang w:val="id_ID" w:bidi="id_ID"/>
        </w:rPr>
        <w:t>Salah satu perempuan di sana adalah Lidia, seorang pengusaha yang menjual kain ungu. Kain ini berkualitas tinggi dan umumnya dibuat di daerah asalnya, Tiatira. Dia adalah orang non-Yahudi yang menyembah Allah. Allah berbicara kepadanya ketika Paulus berkhotbah dan ia membuka hatinya untuk menanggapi pesannya. Frasa "membuka hatinya" berarti bahwa ia mendengarkan dan percaya apa yang Paulus katakan tentang Yesus. Ia dan seisi rumahnya dibaptis. "Seisi rumah" Lidia akan mencakup keluarga dan para pelayannya yang tinggal bersamanya. Mereka dibaptis, yaitu dengan cara diselamkan ke dalam air untuk melambangkan cara hidup baru mengikut Yesus. Ia kemudian mendesak Paulus dan kelompok itu untuk menginap di rumahnya jika mereka mempercayai bahwa ia sungguh-sungguh percaya kepada Tuhan. Paulus dan kelompoknya pergi untuk tinggal bersamanya. Ini adalah tindakan keramahan yang sangat baik oleh Lidia. Karena ia adalah seorang wanita pengusaha, dan pemimpin rumah tangga, ia bisa mengajukan tawaran ini. Dalam budayanya, adalah hal yang lumrah baginya untuk melakukan hal tersebut. Lidia memperjelas iman barunya dengan memberikan tumpangan. Tidak ada implikasi tidak bermoral dalam tawaran ini.</w:t>
      </w:r>
    </w:p>
    <w:p>
      <w:pPr/>
      <w:r>
        <w:rPr>
          <w:lang w:val="id_ID" w:bidi="id_ID"/>
        </w:rPr>
      </w:r>
      <w:r>
        <w:rPr>
          <w:lang w:val="id_ID" w:bidi="id_ID"/>
        </w:rPr>
        <w:t>Berhenti dan diskusikan dengan tim Anda: Dalam budaya Lidia, seorang pengusaha perempuan dapat memimpin rumahnya sendiri dan membuat keputusan penting. Bentuk keramah-tamahan apa yang biasanya ditunjukkan oleh seorang wanita dalam budaya Anda? Apa yang mungkin terlihat berbeda jika ini terjadi dalam budaya Anda? Bagaimana keramahan ditunjukkan dalam budaya Anda? Seberapa cepat Anda menawarkan makanan atau tempat tinggal kepada pelancong asing?</w:t>
      </w:r>
      <w:r>
        <w:rPr>
          <w:lang w:val="id_ID" w:bidi="id_ID"/>
        </w:rPr>
      </w:r>
    </w:p>
    <w:p>
      <w:pPr>
        <w:pStyle w:val="Heading3"/>
      </w:pPr>
      <w:r>
        <w:rPr>
          <w:lang w:val="id_ID" w:bidi="id_ID"/>
        </w:rPr>
        <w:t>Menjelaskan Adegan</w:t>
      </w:r>
    </w:p>
    <w:p>
      <w:pPr/>
      <w:r>
        <w:rPr>
          <w:lang w:val="id_ID" w:bidi="id_ID"/>
        </w:rPr>
      </w:r>
      <w:r>
        <w:rPr>
          <w:lang w:val="id_ID" w:bidi="id_ID"/>
        </w:rPr>
        <w:t>Dengarkan teksnya sekali lagi dalam versi yang paling mudah dimengerti.</w:t>
      </w:r>
    </w:p>
    <w:p>
      <w:pPr/>
      <w:r>
        <w:rPr>
          <w:lang w:val="id_ID" w:bidi="id_ID"/>
        </w:rPr>
      </w:r>
      <w:r>
        <w:rPr>
          <w:lang w:val="id_ID" w:bidi="id_ID"/>
        </w:rPr>
        <w:t>Dalam sesi ini, Anda akan membantu kelompok memvisualisasikan kisah ini. Anda akan membantu kelompok menentukan adegan, latar, dan tokoh-tokoh ceritanya.</w:t>
      </w:r>
    </w:p>
    <w:p>
      <w:pPr/>
      <w:r>
        <w:rPr>
          <w:lang w:val="id_ID" w:bidi="id_ID"/>
        </w:rPr>
      </w:r>
      <w:r>
        <w:rPr>
          <w:lang w:val="id_ID" w:bidi="id_ID"/>
        </w:rPr>
        <w:t>Kisah ini memiliki 4 adegan.</w:t>
      </w:r>
    </w:p>
    <w:p>
      <w:pPr/>
      <w:r>
        <w:rPr>
          <w:lang w:val="id_ID" w:bidi="id_ID"/>
        </w:rPr>
      </w:r>
      <w:r>
        <w:rPr>
          <w:b/>
          <w:lang w:val="id_ID" w:bidi="id_ID"/>
        </w:rPr>
        <w:t>Adegan pertama:</w:t>
      </w:r>
      <w:r>
        <w:rPr>
          <w:lang w:val="id_ID" w:bidi="id_ID"/>
        </w:rPr>
        <w:t xml:space="preserve"> Paulus, Silas, Timotius melewati Asia, menuju Troas.</w:t>
      </w:r>
    </w:p>
    <w:p>
      <w:pPr/>
      <w:r>
        <w:rPr>
          <w:lang w:val="id_ID" w:bidi="id_ID"/>
        </w:rPr>
      </w:r>
      <w:r>
        <w:rPr>
          <w:b/>
          <w:lang w:val="id_ID" w:bidi="id_ID"/>
        </w:rPr>
        <w:t>Adegan kedua:</w:t>
      </w:r>
      <w:r>
        <w:rPr>
          <w:lang w:val="id_ID" w:bidi="id_ID"/>
        </w:rPr>
        <w:t xml:space="preserve"> Paulus memiliki penglihatan tentang orang dari Makedonia itu. Lukas bergabung dengan mereka.</w:t>
      </w:r>
    </w:p>
    <w:p>
      <w:pPr/>
      <w:r>
        <w:rPr>
          <w:lang w:val="id_ID" w:bidi="id_ID"/>
        </w:rPr>
      </w:r>
      <w:r>
        <w:rPr>
          <w:b/>
          <w:lang w:val="id_ID" w:bidi="id_ID"/>
        </w:rPr>
        <w:t>Adegan ketiga:</w:t>
      </w:r>
      <w:r>
        <w:rPr>
          <w:lang w:val="id_ID" w:bidi="id_ID"/>
        </w:rPr>
        <w:t xml:space="preserve"> Paulus, Silas, Timotius, dan Lukas melakukan perjalanan ke Filipi.</w:t>
      </w:r>
    </w:p>
    <w:p>
      <w:pPr/>
      <w:r>
        <w:rPr>
          <w:lang w:val="id_ID" w:bidi="id_ID"/>
        </w:rPr>
      </w:r>
      <w:r>
        <w:rPr>
          <w:b/>
          <w:lang w:val="id_ID" w:bidi="id_ID"/>
        </w:rPr>
        <w:t>Adegan keempat:</w:t>
      </w:r>
      <w:r>
        <w:rPr>
          <w:lang w:val="id_ID" w:bidi="id_ID"/>
        </w:rPr>
        <w:t xml:space="preserve"> Paulus dan kelompok itu pergi ke tepi sungai dan bertemu dengan Lidia.</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Silas</w:t>
      </w:r>
    </w:p>
    <w:p>
      <w:pPr>
        <w:pStyle w:val="ListBullet"/>
        <w:spacing w:line="240" w:lineRule="auto"/>
        <w:ind w:left="720"/>
      </w:pPr>
      <w:r>
        <w:rPr>
          <w:lang w:val="id_ID" w:bidi="id_ID"/>
        </w:rPr>
      </w:r>
      <w:r>
        <w:rPr>
          <w:lang w:val="id_ID" w:bidi="id_ID"/>
        </w:rPr>
        <w:t>Timotius</w:t>
      </w:r>
    </w:p>
    <w:p>
      <w:pPr>
        <w:pStyle w:val="ListBullet"/>
        <w:spacing w:line="240" w:lineRule="auto"/>
        <w:ind w:left="720"/>
      </w:pPr>
      <w:r>
        <w:rPr>
          <w:lang w:val="id_ID" w:bidi="id_ID"/>
        </w:rPr>
      </w:r>
      <w:r>
        <w:rPr>
          <w:lang w:val="id_ID" w:bidi="id_ID"/>
        </w:rPr>
        <w:t>Pria dari Makedonia</w:t>
      </w:r>
    </w:p>
    <w:p>
      <w:pPr>
        <w:pStyle w:val="ListBullet"/>
        <w:spacing w:line="240" w:lineRule="auto"/>
        <w:ind w:left="720"/>
      </w:pPr>
      <w:r>
        <w:rPr>
          <w:lang w:val="id_ID" w:bidi="id_ID"/>
        </w:rPr>
      </w:r>
      <w:r>
        <w:rPr>
          <w:lang w:val="id_ID" w:bidi="id_ID"/>
        </w:rPr>
        <w:t>Lukas</w:t>
      </w:r>
    </w:p>
    <w:p>
      <w:pPr>
        <w:pStyle w:val="ListBullet"/>
        <w:spacing w:line="240" w:lineRule="auto"/>
        <w:ind w:left="720"/>
      </w:pPr>
      <w:r>
        <w:rPr>
          <w:lang w:val="id_ID" w:bidi="id_ID"/>
        </w:rPr>
      </w:r>
      <w:r>
        <w:rPr>
          <w:lang w:val="id_ID" w:bidi="id_ID"/>
        </w:rPr>
        <w:t>Lidia</w:t>
      </w:r>
    </w:p>
    <w:p>
      <w:pPr>
        <w:pStyle w:val="ListBullet"/>
        <w:spacing w:line="240" w:lineRule="auto"/>
        <w:ind w:left="720"/>
      </w:pPr>
      <w:r>
        <w:rPr>
          <w:lang w:val="id_ID" w:bidi="id_ID"/>
        </w:rPr>
      </w:r>
      <w:r>
        <w:rPr>
          <w:lang w:val="id_ID" w:bidi="id_ID"/>
        </w:rPr>
        <w:t>Rumah tangga Lidia</w:t>
      </w:r>
    </w:p>
    <w:p>
      <w:pPr/>
      <w:r>
        <w:rPr>
          <w:lang w:val="id_ID" w:bidi="id_ID"/>
        </w:rPr>
      </w:r>
      <w:r>
        <w:rPr>
          <w:lang w:val="id_ID" w:bidi="id_ID"/>
        </w:rPr>
        <w:t xml:space="preserve">Dalam sesi ini, minta kelompok untuk membuat papan cerita, membuat 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Allah berbicara kepada kelompok orang ini dan mengatakan kepada mereka untuk tidak berkhotbah di Asia. Untuk alasan ini, Paulus, Silas, dan Timotius melakukan perjalanan melalui Frigia dan Galatia. Mereka sebenarnya mencoba pergi ke utara di Asia ke Bitinia, tetapi Allah tidak mengizinkan mereka. Sebaliknya, mereka pergi ke selatan ke Troas di tepi laut.</w:t>
      </w:r>
    </w:p>
    <w:p>
      <w:pPr/>
      <w:r>
        <w:rPr>
          <w:lang w:val="id_ID" w:bidi="id_ID"/>
        </w:rPr>
      </w:r>
      <w:r>
        <w:rPr>
          <w:lang w:val="id_ID" w:bidi="id_ID"/>
        </w:rPr>
        <w:t>Ketika mereka berada di Troas, dua hal penting terjadi. Yang pertama adalah bahwa Lukas, penulis Kisah Para Rasul, bergabung dengan mereka. Kita tahu ini karena ia berhenti berkata, "mereka," ketika ia merujuk kepada kelompok itu dan mulai berkata, "kami." Yang kedua adalah bahwa Paulus memiliki penglihatan pada malam hari. Dalam penglihatan ini ia melihat seorang pria yang ia ketahui berasal dari Makedonia. Orang itu berseru kepadanya: "Datanglah ke Makedonia dan bantulah kami." Paulus segera membagikan penglihatan ini kepada kelompoknya dan mereka tahu bahwa itu adalah pesan dari Allah. Mereka membuat persiapan untuk pergi ke Makedonia sesegera mungkin. Mereka segera patuh.</w:t>
      </w:r>
    </w:p>
    <w:p>
      <w:pPr/>
      <w:r>
        <w:rPr>
          <w:lang w:val="id_ID" w:bidi="id_ID"/>
        </w:rPr>
      </w:r>
      <w:r>
        <w:rPr>
          <w:lang w:val="id_ID" w:bidi="id_ID"/>
        </w:rPr>
        <w:t>Mereka melakukan perjalanan dengan kapal dari Troas ke Samotrake, tempat mereka bermalam. Kemudian mereka pergi ke Neapolis dengan kapal. Dari sana mereka melakukan perjalanan melalui jalan darat ke Filipi. Ini adalah perjalanan sekitar 16 kilometer (atau 10 mil), melalui jalan darat. Mereka mungkin berjalan kaki untuk bagian perjalanan ini. Mereka membutuhkan waktu beberapa jam untuk berjalan kaki ke Filipi. Mereka tinggal di sana selama beberapa hari.</w:t>
      </w:r>
    </w:p>
    <w:p>
      <w:pPr/>
      <w:r>
        <w:rPr>
          <w:lang w:val="id_ID" w:bidi="id_ID"/>
        </w:rPr>
      </w:r>
      <w:r>
        <w:rPr>
          <w:lang w:val="id_ID" w:bidi="id_ID"/>
        </w:rPr>
        <w:t>Pada hari Sabat, kemungkinan hari Sabat pertama kunjungan mereka, mereka pergi ke luar kota ke tepi sungai. Karena tidak ada sinagoge di Filipi, mereka berharap berjumpa dengan orang-orang bukan Yahudi yang takut akan Allah atau orang Yahudi yang beribadah di tempat ini pada hari istirahat dan ibadah bagi orang-orang Yahudi. Mereka bertemu dengan sekelompok perempuan yang berada di sana untuk beribadah. Paulus membagikan pesan tentang kabar baik mengenai kehidupan, kematian, dan kebangkitan Yesus.</w:t>
      </w:r>
    </w:p>
    <w:p>
      <w:pPr/>
      <w:r>
        <w:rPr>
          <w:lang w:val="id_ID" w:bidi="id_ID"/>
        </w:rPr>
      </w:r>
      <w:r>
        <w:rPr>
          <w:lang w:val="id_ID" w:bidi="id_ID"/>
        </w:rPr>
        <w:t>Lidia, seorang pengusaha dan seorang non-Yahudi yang takut akan Allah, menanggapi pesan Paulus. Dia "membuka hatinya" terhadap pesan Paulus. Ini berarti bahwa ia memercayai pesan Paulus tentang Yesus. Ia dan seisi rumahnya dibaptis. Penting untuk diingat bahwa seisi rumah merujuk kepada siapa pun yang tinggal di rumah tersebut, anggota keluarga dan setiap pelayan yang tinggal bersamanya.</w:t>
      </w:r>
    </w:p>
    <w:p>
      <w:pPr/>
      <w:r>
        <w:rPr>
          <w:lang w:val="id_ID" w:bidi="id_ID"/>
        </w:rPr>
      </w:r>
      <w:r>
        <w:rPr>
          <w:lang w:val="id_ID" w:bidi="id_ID"/>
        </w:rPr>
        <w:t>Setelah ini, Lidia meminta Paulus dan kelompok itu untuk tinggal di rumahnya selama mereka berada di Filipi. Mereka setuju dan pergi untuk tinggal di rumahnya. Ini adalah tindakan keramahan yang sangat baik oleh Lidia. Dalam budayanya, adalah hal yang lumrah baginya untuk melakukan hal tersebut. Lidia memperjelas iman barunya dengan memberikan tumpangan.. Tidak ada implikasi tidak bermoral dalam tawaran ini.</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tim akan memeragakan cerita tersebut.</w:t>
      </w:r>
    </w:p>
    <w:p>
      <w:pPr/>
      <w:r>
        <w:rPr>
          <w:lang w:val="id_ID" w:bidi="id_ID"/>
        </w:rPr>
      </w:r>
      <w:r>
        <w:rPr>
          <w:lang w:val="id_ID" w:bidi="id_ID"/>
        </w:rPr>
        <w:t>Cerita ini memiliki 4 adegan.</w:t>
      </w:r>
    </w:p>
    <w:p>
      <w:pPr/>
      <w:r>
        <w:rPr>
          <w:lang w:val="id_ID" w:bidi="id_ID"/>
        </w:rPr>
      </w:r>
      <w:r>
        <w:rPr>
          <w:lang w:val="id_ID" w:bidi="id_ID"/>
        </w:rPr>
        <w:t>Para tokoh dalam cerita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Silas</w:t>
      </w:r>
    </w:p>
    <w:p>
      <w:pPr>
        <w:pStyle w:val="ListBullet"/>
        <w:spacing w:line="240" w:lineRule="auto"/>
        <w:ind w:left="720"/>
      </w:pPr>
      <w:r>
        <w:rPr>
          <w:lang w:val="id_ID" w:bidi="id_ID"/>
        </w:rPr>
      </w:r>
      <w:r>
        <w:rPr>
          <w:lang w:val="id_ID" w:bidi="id_ID"/>
        </w:rPr>
        <w:t>Timotius</w:t>
      </w:r>
    </w:p>
    <w:p>
      <w:pPr>
        <w:pStyle w:val="ListBullet"/>
        <w:spacing w:line="240" w:lineRule="auto"/>
        <w:ind w:left="720"/>
      </w:pPr>
      <w:r>
        <w:rPr>
          <w:lang w:val="id_ID" w:bidi="id_ID"/>
        </w:rPr>
      </w:r>
      <w:r>
        <w:rPr>
          <w:lang w:val="id_ID" w:bidi="id_ID"/>
        </w:rPr>
        <w:t>Pria dari Makedonia</w:t>
      </w:r>
    </w:p>
    <w:p>
      <w:pPr>
        <w:pStyle w:val="ListBullet"/>
        <w:spacing w:line="240" w:lineRule="auto"/>
        <w:ind w:left="720"/>
      </w:pPr>
      <w:r>
        <w:rPr>
          <w:lang w:val="id_ID" w:bidi="id_ID"/>
        </w:rPr>
      </w:r>
      <w:r>
        <w:rPr>
          <w:lang w:val="id_ID" w:bidi="id_ID"/>
        </w:rPr>
        <w:t>Lukas</w:t>
      </w:r>
    </w:p>
    <w:p>
      <w:pPr>
        <w:pStyle w:val="ListBullet"/>
        <w:spacing w:line="240" w:lineRule="auto"/>
        <w:ind w:left="720"/>
      </w:pPr>
      <w:r>
        <w:rPr>
          <w:lang w:val="id_ID" w:bidi="id_ID"/>
        </w:rPr>
      </w:r>
      <w:r>
        <w:rPr>
          <w:lang w:val="id_ID" w:bidi="id_ID"/>
        </w:rPr>
        <w:t>Lidia</w:t>
      </w:r>
    </w:p>
    <w:p>
      <w:pPr>
        <w:pStyle w:val="ListBullet"/>
        <w:spacing w:line="240" w:lineRule="auto"/>
        <w:ind w:left="720"/>
      </w:pPr>
      <w:r>
        <w:rPr>
          <w:lang w:val="id_ID" w:bidi="id_ID"/>
        </w:rPr>
      </w:r>
      <w:r>
        <w:rPr>
          <w:lang w:val="id_ID" w:bidi="id_ID"/>
        </w:rPr>
        <w:t>Rumah tangga Lidia</w:t>
      </w:r>
    </w:p>
    <w:p>
      <w:pPr/>
      <w:r>
        <w:rPr>
          <w:lang w:val="id_ID" w:bidi="id_ID"/>
        </w:rPr>
      </w:r>
      <w:r>
        <w:rPr>
          <w:lang w:val="id_ID" w:bidi="id_ID"/>
        </w:rPr>
        <w:t>Minta tim untuk memerankan cerita tersebut dua kali. Mereka harus memerankannya ke dalam bahasa tujuan penerjemahan mereka. Pertama, minta tim untuk memerankan cerita itu tanpa berhenti. Pada saat tim memerankan cerita itu untuk kedua kalinya, hentikan mereka pada poin-poin yang berbeda dalam kisah tersebut.</w:t>
      </w:r>
    </w:p>
    <w:p>
      <w:pPr/>
      <w:r>
        <w:rPr>
          <w:lang w:val="id_ID" w:bidi="id_ID"/>
        </w:rPr>
      </w:r>
      <w:r>
        <w:rPr>
          <w:lang w:val="id_ID" w:bidi="id_ID"/>
        </w:rPr>
        <w:t>Ketika tim memerankan cerita itu untuk pertama kali, perhatikan dialog, kelancaran cerita, jalan cerita, dan kronologi kisah tersebut. Perhatikan bagian-bagian penting atau sulit dari cerita maupun teks yang akan diperagakan dan jangan dilewatkan. Bantu tim untuk mengingat bagian-bagian dari cerita ini.</w:t>
      </w:r>
    </w:p>
    <w:p>
      <w:pPr/>
      <w:r>
        <w:rPr>
          <w:lang w:val="id_ID" w:bidi="id_ID"/>
        </w:rPr>
      </w:r>
      <w:r>
        <w:rPr>
          <w:lang w:val="id_ID" w:bidi="id_ID"/>
        </w:rPr>
        <w:t>Saat kelompok memerankan cerita ini untuk kedua kalinya, hentikan mereka pada bagian-bagian tertentu.</w:t>
      </w:r>
    </w:p>
    <w:p>
      <w:pPr/>
      <w:r>
        <w:rPr>
          <w:lang w:val="id_ID" w:bidi="id_ID"/>
        </w:rPr>
      </w:r>
      <w:r>
        <w:rPr>
          <w:lang w:val="id_ID" w:bidi="id_ID"/>
        </w:rPr>
        <w:t>Minta tim Anda memerankan bagian dari cerita di mana Paulus dan rekan-rekannya melakukan perjalanan melalui Asia, tetapi Roh Kudus menghentikan mereka untuk membagikan Injil.</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"Frustrasi," karena ia ingin membagikan Injil di wilayah-wilayah ini, atau "Bingung," karena ia mencoba mengetahui kehendak Allah, atau "Cemas," karena tim itu sedang menunggu kepemimpinannya.</w:t>
      </w:r>
    </w:p>
    <w:p>
      <w:pPr>
        <w:pStyle w:val="ListBullet"/>
        <w:spacing w:line="240" w:lineRule="auto"/>
        <w:ind w:left="720"/>
      </w:pPr>
      <w:r>
        <w:rPr>
          <w:lang w:val="id_ID" w:bidi="id_ID"/>
        </w:rPr>
      </w:r>
      <w:r>
        <w:rPr>
          <w:lang w:val="id_ID" w:bidi="id_ID"/>
        </w:rPr>
        <w:t>Mulai ulang tindakan tersebut.</w:t>
      </w:r>
    </w:p>
    <w:p>
      <w:pPr/>
      <w:r>
        <w:rPr>
          <w:lang w:val="id_ID" w:bidi="id_ID"/>
        </w:rPr>
      </w:r>
      <w:r>
        <w:rPr>
          <w:lang w:val="id_ID" w:bidi="id_ID"/>
        </w:rPr>
        <w:t>Perankan bagian dari cerita di mana Paulus dan timnya bertemu dengan Lukas di Troas, dan Paulus memiliki penglihatan tentang orang dari Makedonia itu.</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Lukas, "Bagaimana perasaan Anda?" Anda mungkin mendengar hal-hal seperti, "Bersemangat," karena ia bisa bergabung dengan tim, atau "Berbahagia" karena ia tidak lagi terjebak di Troas, atau "Berharap" bahwa ia akan melihat Allah bekerja.</w:t>
      </w:r>
    </w:p>
    <w:p>
      <w:pPr>
        <w:pStyle w:val="ListBullet"/>
        <w:spacing w:line="240" w:lineRule="auto"/>
        <w:ind w:left="720"/>
      </w:pPr>
      <w:r>
        <w:rPr>
          <w:lang w:val="id_ID" w:bidi="id_ID"/>
        </w:rPr>
      </w:r>
      <w:r>
        <w:rPr>
          <w:lang w:val="id_ID" w:bidi="id_ID"/>
        </w:rPr>
        <w:t>Tanyakan kepada aktor yang memerankan pria dari Makedonia, "Bagaimana perasaan Anda?" Anda mungkin mendengar hal-hal seperti, "Khawatir, mungkin mereka tidak akan datang," atau "Berharap bahwa kabar baik akan datang kepada mereka."</w:t>
      </w:r>
    </w:p>
    <w:p>
      <w:pPr>
        <w:pStyle w:val="ListBullet"/>
        <w:spacing w:line="240" w:lineRule="auto"/>
        <w:ind w:left="720"/>
      </w:pPr>
      <w:r>
        <w:rPr>
          <w:lang w:val="id_ID" w:bidi="id_ID"/>
        </w:rPr>
      </w:r>
      <w:r>
        <w:rPr>
          <w:lang w:val="id_ID" w:bidi="id_ID"/>
        </w:rPr>
        <w:t>Mulai ulang tindakan tersebut.</w:t>
      </w:r>
    </w:p>
    <w:p>
      <w:pPr/>
      <w:r>
        <w:rPr>
          <w:lang w:val="id_ID" w:bidi="id_ID"/>
        </w:rPr>
      </w:r>
      <w:r>
        <w:rPr>
          <w:lang w:val="id_ID" w:bidi="id_ID"/>
        </w:rPr>
        <w:t>Perankan bagian dari cerita di mana kelompok itu melakukan perjalanan dari Troas ke Filipi.</w:t>
      </w:r>
    </w:p>
    <w:p>
      <w:pPr/>
      <w:r>
        <w:rPr>
          <w:lang w:val="id_ID" w:bidi="id_ID"/>
        </w:rPr>
      </w:r>
      <w:r>
        <w:rPr>
          <w:lang w:val="id_ID" w:bidi="id_ID"/>
        </w:rPr>
        <w:t>Perankan bagian dari cerita di mana mereka bertemu dengan Lidia dan para perempuan di tepi sungai. Kemudian perankan bagian ketika ia dan seisi rumahnya percaya dan dibaptis.</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Lidia, "Bagaimana perasaan Anda?" Anda mungkin mendengar hal-hal seperti, "Diampuni," karena dosa-dosanya sudah diampuni, atau "Damai," karena sekarang ia memiliki hubungan pribadi dengan Yesus, atau "Bersemangat."</w:t>
      </w:r>
    </w:p>
    <w:p>
      <w:pPr>
        <w:pStyle w:val="ListBullet"/>
        <w:spacing w:line="240" w:lineRule="auto"/>
        <w:ind w:left="720"/>
      </w:pPr>
      <w:r>
        <w:rPr>
          <w:lang w:val="id_ID" w:bidi="id_ID"/>
        </w:rPr>
      </w:r>
      <w:r>
        <w:rPr>
          <w:lang w:val="id_ID" w:bidi="id_ID"/>
        </w:rPr>
        <w:t>Tanyakan kepada aktor yang memerankan Timotius, "Bagaimana perasaan Anda?" Anda mungkin mendengar hal-hal seperti, "Bersukacita," karena Allah sedang bekerja, atau "Terkejut" pada orang-orang percaya baru, atau "Puas."</w:t>
      </w:r>
    </w:p>
    <w:p>
      <w:pPr>
        <w:pStyle w:val="ListBullet"/>
        <w:spacing w:line="240" w:lineRule="auto"/>
        <w:ind w:left="720"/>
      </w:pPr>
      <w:r>
        <w:rPr>
          <w:lang w:val="id_ID" w:bidi="id_ID"/>
        </w:rPr>
      </w:r>
      <w:r>
        <w:rPr>
          <w:lang w:val="id_ID" w:bidi="id_ID"/>
        </w:rPr>
        <w:t>Mulai ulang tindakan tersebut.</w:t>
      </w:r>
    </w:p>
    <w:p>
      <w:pPr/>
      <w:r>
        <w:rPr>
          <w:lang w:val="id_ID" w:bidi="id_ID"/>
        </w:rPr>
      </w:r>
      <w:r>
        <w:rPr>
          <w:lang w:val="id_ID" w:bidi="id_ID"/>
        </w:rPr>
        <w:t>Perankan bagian dari cerita itu ketika Lidia meminta Paulus dan kelompoknya untuk tinggal di rumahnya dan mereka setuju.</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"Khawatir," "Terkejut," "Berharap."</w:t>
      </w:r>
    </w:p>
    <w:p>
      <w:pPr>
        <w:pStyle w:val="ListBullet"/>
        <w:spacing w:line="240" w:lineRule="auto"/>
        <w:ind w:left="720"/>
      </w:pPr>
      <w:r>
        <w:rPr>
          <w:lang w:val="id_ID" w:bidi="id_ID"/>
        </w:rPr>
      </w:r>
      <w:r>
        <w:rPr>
          <w:lang w:val="id_ID" w:bidi="id_ID"/>
        </w:rPr>
        <w:t>Tanyakan kepada aktor yang memerankan Lidia, "Bagaimana perasaan Anda?" Anda mungkin mendengar hal-hal seperti, "Bersyukur," karena ia memiliki ruang di rumahnya untuk menjamu kelompok yang melakukan perjalanan, atau "Diberkati," karena ia mampu menampung mereka dengan sumber daya yang dimilikinya.</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dipahami.</w:t>
      </w:r>
    </w:p>
    <w:p>
      <w:pPr/>
      <w:r>
        <w:rPr>
          <w:lang w:val="id_ID" w:bidi="id_ID"/>
        </w:rPr>
      </w:r>
      <w:r>
        <w:rPr>
          <w:lang w:val="id_ID" w:bidi="id_ID"/>
        </w:rPr>
        <w:t xml:space="preserve">Dalam perikop ini, Paulus, Silas, dan Timotius melakukan perjalanan melalui Asia. Pada awal perikop ini, dua frasa digunakan dengan pengertian bahwa Allah tidak mengizinkan mereka untuk memberitakan Injil di daerah-daerah ini. Yang pertama adalah, "Roh Allah," dan yang kedua adalah, "Roh Yesus." Keduanya merujuk kepada </w:t>
      </w:r>
      <w:r>
        <w:rPr>
          <w:b/>
          <w:lang w:val="id_ID" w:bidi="id_ID"/>
        </w:rPr>
        <w:t xml:space="preserve">Roh Kudus </w:t>
      </w:r>
      <w:r>
        <w:rPr>
          <w:lang w:val="id_ID" w:bidi="id_ID"/>
        </w:rPr>
        <w:t>, tetapi nama yang digunakan berbeda. Penting untuk menerjemahkannya dengan akurat.</w:t>
      </w:r>
    </w:p>
    <w:p>
      <w:pPr/>
      <w:r>
        <w:rPr>
          <w:lang w:val="id_ID" w:bidi="id_ID"/>
        </w:rPr>
      </w:r>
      <w:r>
        <w:rPr>
          <w:lang w:val="id_ID" w:bidi="id_ID"/>
        </w:rPr>
        <w:t xml:space="preserve">Silakan lihat Daftar Kata Utama tentang </w:t>
      </w:r>
      <w:r>
        <w:rPr>
          <w:lang w:val="id_ID" w:bidi="id_ID"/>
        </w:rPr>
        <w:t>Roh Kudus</w:t>
      </w:r>
      <w:r>
        <w:rPr>
          <w:lang w:val="id_ID" w:bidi="id_ID"/>
        </w:rPr>
        <w:t xml:space="preserve"> untuk informasi lebih lanjut. Pastikan untuk menggunakan kata yang sama untuk roh seperti yang telah Anda gunakan sebelumnya untuk roh.</w:t>
      </w:r>
    </w:p>
    <w:p>
      <w:pPr/>
      <w:r>
        <w:rPr>
          <w:lang w:val="id_ID" w:bidi="id_ID"/>
        </w:rPr>
      </w:r>
      <w:r>
        <w:rPr>
          <w:lang w:val="id_ID" w:bidi="id_ID"/>
        </w:rPr>
        <w:t xml:space="preserve">Alih-alih melakukan perjalanan ke Bitinia, mereka pergi ke selatan ke Troas di tepi laut. Saat mereka berada di Troas, Paulus memiliki penglihatan pada malam hari. Suatu </w:t>
      </w:r>
      <w:r>
        <w:rPr>
          <w:b/>
          <w:lang w:val="id_ID" w:bidi="id_ID"/>
        </w:rPr>
        <w:t>penglihatan</w:t>
      </w:r>
      <w:r>
        <w:rPr>
          <w:lang w:val="id_ID" w:bidi="id_ID"/>
        </w:rPr>
        <w:t xml:space="preserve"> adalah ketika seseorang menerima wahyu ilahi saat mereka terjaga. Dalam hal ini, hal itu terjadi pada malam hari.</w:t>
      </w:r>
    </w:p>
    <w:p>
      <w:pPr/>
      <w:r>
        <w:rPr>
          <w:lang w:val="id_ID" w:bidi="id_ID"/>
        </w:rPr>
      </w:r>
      <w:r>
        <w:rPr>
          <w:lang w:val="id_ID" w:bidi="id_ID"/>
        </w:rPr>
        <w:t xml:space="preserve">Silakan lihat Daftar Kata Utama untuk informasi lebih lanjut mengenai </w:t>
      </w:r>
      <w:r>
        <w:rPr>
          <w:lang w:val="id_ID" w:bidi="id_ID"/>
        </w:rPr>
        <w:t>penglihatan</w:t>
      </w:r>
      <w:r>
        <w:rPr>
          <w:lang w:val="id_ID" w:bidi="id_ID"/>
        </w:rPr>
        <w:t xml:space="preserve">. Pastikan Anda menggunakan kata yang sama untuk penglihatan seperti yang telah Anda gunakan sebelumnya untuk penglihatan. </w:t>
      </w:r>
    </w:p>
    <w:p>
      <w:pPr/>
      <w:r>
        <w:rPr>
          <w:lang w:val="id_ID" w:bidi="id_ID"/>
        </w:rPr>
      </w:r>
      <w:r>
        <w:rPr>
          <w:lang w:val="id_ID" w:bidi="id_ID"/>
        </w:rPr>
        <w:t xml:space="preserve">Mereka melakukan perjalanan ke Filipi. Pada hari </w:t>
      </w:r>
      <w:r>
        <w:rPr>
          <w:b/>
          <w:lang w:val="id_ID" w:bidi="id_ID"/>
        </w:rPr>
        <w:t>Sabat</w:t>
      </w:r>
      <w:r>
        <w:rPr>
          <w:lang w:val="id_ID" w:bidi="id_ID"/>
        </w:rPr>
        <w:t>, kemungkinan hari Sabat pertama kunjungan mereka, mereka pergi ke luar kota ke tepi sungai. Paulus dan rekan-rekannya mungkin berharap menemukan beberapa orang yang menyembah Allah di sana. Mereka bertemu dengan sekelompok perempuan yang berada di sana untuk berdoa. Paulus menceritakan tentang Yesus dan pesan Injil.</w:t>
      </w:r>
    </w:p>
    <w:p>
      <w:pPr/>
      <w:r>
        <w:rPr>
          <w:lang w:val="id_ID" w:bidi="id_ID"/>
        </w:rPr>
      </w:r>
      <w:r>
        <w:rPr>
          <w:lang w:val="id_ID" w:bidi="id_ID"/>
        </w:rPr>
        <w:t xml:space="preserve">Silakan lihat Daftar Kata Utama untuk informasi lebih lanjut mengenai </w:t>
      </w:r>
      <w:r>
        <w:rPr>
          <w:lang w:val="id_ID" w:bidi="id_ID"/>
        </w:rPr>
        <w:t>Hari Sabat</w:t>
      </w:r>
      <w:r>
        <w:rPr>
          <w:lang w:val="id_ID" w:bidi="id_ID"/>
        </w:rPr>
        <w:t>. Pastikan untuk menggunakan kata yang sama untuk Sabat seperti yang telah Anda gunakan pada perikop sebelumnya.</w:t>
      </w:r>
    </w:p>
    <w:p>
      <w:pPr/>
      <w:r>
        <w:rPr>
          <w:lang w:val="id_ID" w:bidi="id_ID"/>
        </w:rPr>
      </w:r>
      <w:r>
        <w:rPr>
          <w:lang w:val="id_ID" w:bidi="id_ID"/>
        </w:rPr>
        <w:t xml:space="preserve">Lidia, seorang perempuan bukan Yahudi dari Tiatira, adalah seorang yang </w:t>
      </w:r>
      <w:r>
        <w:rPr>
          <w:b/>
          <w:lang w:val="id_ID" w:bidi="id_ID"/>
        </w:rPr>
        <w:t>takut akan Allah</w:t>
      </w:r>
      <w:r>
        <w:rPr>
          <w:lang w:val="id_ID" w:bidi="id_ID"/>
        </w:rPr>
        <w:t xml:space="preserve"> dan berada di antara mereka yang berkumpul untuk berdoa. Namanya, Lidia, bukan hanya nama pribadi, tetapi merupakan petunjuk dari wilayah mana ia berasal. Lidia, wilayah di sekitar Tiatira, dikenal karena kain ungunya dan perempuan ini menjualnya di Filipi. Dia bisa disebut sebagai orang Lidia, bukan hanya Lidia. Dia percaya kepada Yesus dan dia serta seluruh </w:t>
      </w:r>
      <w:r>
        <w:rPr>
          <w:b/>
          <w:lang w:val="id_ID" w:bidi="id_ID"/>
        </w:rPr>
        <w:t>seisi rumahnya</w:t>
      </w:r>
      <w:r>
        <w:rPr>
          <w:lang w:val="id_ID" w:bidi="id_ID"/>
        </w:rPr>
        <w:t xml:space="preserve"> </w:t>
      </w:r>
      <w:r>
        <w:rPr>
          <w:b/>
          <w:lang w:val="id_ID" w:bidi="id_ID"/>
        </w:rPr>
        <w:t>dibaptis</w:t>
      </w:r>
      <w:r>
        <w:rPr>
          <w:lang w:val="id_ID" w:bidi="id_ID"/>
        </w:rPr>
        <w:t>.</w:t>
      </w:r>
    </w:p>
    <w:p>
      <w:pPr/>
      <w:r>
        <w:rPr>
          <w:lang w:val="id_ID" w:bidi="id_ID"/>
        </w:rPr>
      </w:r>
      <w:r>
        <w:rPr>
          <w:b/>
          <w:lang w:val="id_ID" w:bidi="id_ID"/>
        </w:rPr>
        <w:t>Rumah tangga</w:t>
      </w:r>
      <w:r>
        <w:rPr>
          <w:lang w:val="id_ID" w:bidi="id_ID"/>
        </w:rPr>
        <w:t xml:space="preserve"> mungkin mencakup semua orang yang tinggal di rumah tangga Lidia, termasuk para pelayan. Dia mungkin tidak memiliki keluarga, karena dia diidentifikasi sebagai kepala rumah tangga.</w:t>
      </w:r>
    </w:p>
    <w:p>
      <w:pPr/>
      <w:r>
        <w:rPr>
          <w:lang w:val="id_ID" w:bidi="id_ID"/>
        </w:rPr>
      </w:r>
      <w:r>
        <w:rPr>
          <w:lang w:val="id_ID" w:bidi="id_ID"/>
        </w:rPr>
        <w:t xml:space="preserve">Silakan lihat Daftar Kata Utama untuk informasi lebih lanjut mengenai </w:t>
      </w:r>
      <w:r>
        <w:rPr>
          <w:lang w:val="id_ID" w:bidi="id_ID"/>
        </w:rPr>
        <w:t>takut akan Tuhan</w:t>
      </w:r>
      <w:r>
        <w:rPr>
          <w:lang w:val="id_ID" w:bidi="id_ID"/>
        </w:rPr>
        <w:t xml:space="preserve">. </w:t>
      </w:r>
    </w:p>
    <w:p>
      <w:pPr/>
      <w:r>
        <w:rPr>
          <w:lang w:val="id_ID" w:bidi="id_ID"/>
        </w:rPr>
      </w:r>
      <w:r>
        <w:rPr>
          <w:lang w:val="id_ID" w:bidi="id_ID"/>
        </w:rPr>
        <w:t xml:space="preserve">Silakan lihat Daftar Kata Utama untuk informasi lebih lanjut mengenai </w:t>
      </w:r>
      <w:r>
        <w:rPr>
          <w:lang w:val="id_ID" w:bidi="id_ID"/>
        </w:rPr>
        <w:t xml:space="preserve">rumah tangga </w:t>
      </w:r>
      <w:r>
        <w:rPr>
          <w:lang w:val="id_ID" w:bidi="id_ID"/>
        </w:rPr>
        <w:t>.</w:t>
      </w:r>
    </w:p>
    <w:p>
      <w:pPr/>
      <w:r>
        <w:rPr>
          <w:lang w:val="id_ID" w:bidi="id_ID"/>
        </w:rPr>
      </w:r>
      <w:r>
        <w:rPr>
          <w:lang w:val="id_ID" w:bidi="id_ID"/>
        </w:rPr>
        <w:t xml:space="preserve">Silakan lihat Daftar Kata Utama untuk informasi lebih lanjut mengenai </w:t>
      </w:r>
      <w:r>
        <w:rPr>
          <w:lang w:val="id_ID" w:bidi="id_ID"/>
        </w:rPr>
        <w:t>baptisan</w:t>
      </w:r>
      <w:r>
        <w:rPr>
          <w:lang w:val="id_ID" w:bidi="id_ID"/>
        </w:rPr>
        <w:t xml:space="preserve">. </w:t>
      </w:r>
    </w:p>
    <w:p>
      <w:pPr/>
      <w:r>
        <w:rPr>
          <w:lang w:val="id_ID" w:bidi="id_ID"/>
        </w:rPr>
      </w:r>
      <w:r>
        <w:rPr>
          <w:lang w:val="id_ID" w:bidi="id_ID"/>
        </w:rPr>
        <w:t>Pastikan untuk menggunakan kata-kata yang sama untuk takut akan Tuhan, orang yang takut akan Tuhan, rumah tangga, dan baptisan seperti yang telah Anda gunakan pada perikop sebelumnya.</w:t>
      </w:r>
    </w:p>
    <w:p>
      <w:pPr/>
      <w:r>
        <w:rPr>
          <w:lang w:val="id_ID" w:bidi="id_ID"/>
        </w:rPr>
      </w:r>
      <w:r>
        <w:rPr>
          <w:lang w:val="id_ID" w:bidi="id_ID"/>
        </w:rPr>
        <w:t>Setelah itu, Lidia mengatakan kepada Paulus bahwa jika dia dan rekan-rekannya menganggapnya setia kepada Tuhan, mereka akan tinggal di rumahnya. Paulus dan kelompok itu tinggal di rumahnya ketika mereka berada di Filipi.</w:t>
      </w:r>
    </w:p>
    <w:p>
      <w:pPr/>
      <w:r>
        <w:rPr>
          <w:lang w:val="id_ID" w:bidi="id_ID"/>
        </w:rPr>
      </w:r>
      <w:r>
        <w:rPr>
          <w:lang w:val="id_ID" w:bidi="id_ID"/>
        </w:rPr>
        <w:t xml:space="preserve">Silakan lihat Daftar Kata Utama untuk informasi lebih lanjut mengenai </w:t>
      </w:r>
      <w:r>
        <w:rPr>
          <w:lang w:val="id_ID" w:bidi="id_ID"/>
        </w:rPr>
        <w:t>iman</w:t>
      </w:r>
      <w:r>
        <w:rPr>
          <w:lang w:val="id_ID" w:bidi="id_ID"/>
        </w:rPr>
        <w:t>. Pastikan menggunakan kata yang sama untuk iman atau setia seperti yang telah Anda gunakan pada perikop sebelumnya.</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masing-masing. Ingatlah untuk menyertakan hal-hal yang Anda putuskan dalam langkah-langkah sebelumnya, seperti urutan waktu, kata-kata, ungkapan, perasaan, atau apa pun yang sudah Anda bahas.</w:t>
      </w:r>
    </w:p>
    <w:p>
      <w:pPr/>
      <w:r>
        <w:rPr>
          <w:lang w:val="id_ID" w:bidi="id_ID"/>
        </w:rPr>
      </w:r>
      <w:r>
        <w:rPr>
          <w:lang w:val="id_ID" w:bidi="id_ID"/>
        </w:rPr>
        <w:t>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w:t>
      </w:r>
    </w:p>
    <w:p>
      <w:pPr/>
      <w:r>
        <w:rPr>
          <w:lang w:val="id_ID" w:bidi="id_ID"/>
        </w:rPr>
      </w:r>
      <w:r>
        <w:rPr>
          <w:lang w:val="id_ID" w:bidi="id_ID"/>
        </w:rPr>
        <w:t>Hentikan sebentar audio ini di sini.</w:t>
      </w:r>
    </w:p>
    <w:p>
      <w:pPr/>
      <w:r>
        <w:rPr>
          <w:lang w:val="id_ID" w:bidi="id_ID"/>
        </w:rPr>
      </w:r>
      <w:r>
        <w:rPr>
          <w:lang w:val="id_ID" w:bidi="id_ID"/>
        </w:rPr>
        <w:t>Selanjutnya, setiap anggota kelompok hendaknya menceritakan setidaknya satu kali seluruh perikop tersebut tanpa gangguan. Seorang anggota kelompok dapat menggunakan benda acak, gerakan, atau papan cerita untuk membantu mereka mengingat perikop tersebut.</w:t>
      </w:r>
    </w:p>
    <w:p>
      <w:pPr/>
      <w:r>
        <w:rPr>
          <w:lang w:val="id_ID" w:bidi="id_ID"/>
        </w:rPr>
      </w:r>
      <w:r>
        <w:rPr>
          <w:lang w:val="id_ID" w:bidi="id_ID"/>
        </w:rPr>
        <w:t>Hentikan sebentar audio ini di sini.</w:t>
      </w:r>
    </w:p>
    <w:p>
      <w:pPr/>
      <w:r>
        <w:rPr>
          <w:lang w:val="id_ID" w:bidi="id_ID"/>
        </w:rPr>
      </w:r>
      <w:r>
        <w:rPr>
          <w:lang w:val="id_ID" w:bidi="id_ID"/>
        </w:rPr>
        <w:t>Selanjutnya, kelompok dapat memutuskan versi perikop milik siapa yang paling mereka sukai. Kalian boleh memutuskan bahwa kalian menyukai cara salah satu anggota kelompok menceritakan satu adegan, tetapi kalian menyukai cara anggota kelompok yang lain menceritakan adegan lain.</w:t>
      </w:r>
    </w:p>
    <w:p>
      <w:pPr/>
      <w:r>
        <w:rPr>
          <w:lang w:val="id_ID" w:bidi="id_ID"/>
        </w:rPr>
      </w:r>
      <w:r>
        <w:rPr>
          <w:lang w:val="id_ID" w:bidi="id_ID"/>
        </w:rPr>
        <w:t>Hentikan sebentar audio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16:16–24</w:t>
      </w:r>
      <w:r>
        <w:rPr>
          <w:lang w:val="id_ID" w:bidi="id_ID"/>
        </w:rPr>
      </w:r>
    </w:p>
    <w:p>
      <w:pPr>
        <w:pStyle w:val="Heading3"/>
      </w:pPr>
      <w:r>
        <w:rPr>
          <w:lang w:val="id_ID" w:bidi="id_ID"/>
        </w:rPr>
        <w:t>Dengar dan Renungkan</w:t>
      </w:r>
    </w:p>
    <w:p>
      <w:pPr/>
      <w:r>
        <w:rPr>
          <w:lang w:val="id_ID" w:bidi="id_ID"/>
        </w:rPr>
      </w:r>
      <w:r>
        <w:rPr>
          <w:lang w:val="id_ID" w:bidi="id_ID"/>
        </w:rPr>
        <w:t>Dengarkan Kisah Para Rasul 16:16–24 dan simpanlah dalam hati Anda. Dengarlah perikop ini tiga kali (dalam tiga terjemahan yang berbeda, jika memungkinkan). Kemudian sebagai satu tim bahaslah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tidak Anda sukai atau tidak Anda mengerti?</w:t>
      </w:r>
    </w:p>
    <w:p>
      <w:pPr>
        <w:pStyle w:val="ListBullet"/>
        <w:spacing w:line="240" w:lineRule="auto"/>
        <w:ind w:left="720"/>
      </w:pPr>
      <w:r>
        <w:rPr>
          <w:lang w:val="id_ID" w:bidi="id_ID"/>
        </w:rPr>
      </w:r>
      <w:r>
        <w:rPr>
          <w:lang w:val="id_ID" w:bidi="id_ID"/>
        </w:rPr>
        <w:t xml:space="preserve">Apa yang kisah ini katakan kepada kita tentang Allah atau Yesus? </w:t>
      </w:r>
    </w:p>
    <w:p>
      <w:pPr>
        <w:pStyle w:val="ListBullet"/>
        <w:spacing w:line="240" w:lineRule="auto"/>
        <w:ind w:left="720"/>
      </w:pPr>
      <w:r>
        <w:rPr>
          <w:lang w:val="id_ID" w:bidi="id_ID"/>
        </w:rPr>
      </w:r>
      <w:r>
        <w:rPr>
          <w:lang w:val="id_ID" w:bidi="id_ID"/>
        </w:rPr>
        <w:t>Apa yang dikisahkan cerita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dipahami.</w:t>
      </w:r>
    </w:p>
    <w:p>
      <w:pPr/>
      <w:r>
        <w:rPr>
          <w:lang w:val="id_ID" w:bidi="id_ID"/>
        </w:rPr>
      </w:r>
      <w:r>
        <w:rPr>
          <w:lang w:val="id_ID" w:bidi="id_ID"/>
        </w:rPr>
        <w:t>Dalam perikop terakhir, ketika Paulus, Silas, Timotius, dan Lukas membagikan kabar baik di Filipi, Lidia dan rumah tangganya percaya kepada Yesus. Kelompok perjalanan tinggal di rumahnya ketika mereka berada di kota ini.</w:t>
      </w:r>
    </w:p>
    <w:p>
      <w:pPr/>
      <w:r>
        <w:rPr>
          <w:lang w:val="id_ID" w:bidi="id_ID"/>
        </w:rPr>
      </w:r>
      <w:r>
        <w:rPr>
          <w:lang w:val="id_ID" w:bidi="id_ID"/>
        </w:rPr>
        <w:t>Ketika Paulus, Silas, dan kelompok itu pergi ke tempat doa di mana mereka sebelumnya bertemu Lidia, seorang gadis yang kerasukan setan mengikuti mereka. Gadis ini meramal nasib, atau melakukan ramalan, dan dibayar untuk itu. Ada pria-pria yang memilikinya, dan menggunakan keahliannya sebagai cara untuk menghasilkan uang. Dia adalah seorang budak, dia tidak memiliki kebebasan. Gadis itu memanggil semua orang, "Orang-orang ini adalah hamba-hamba Allah yang Mahatinggi." Mereka sedang memberitakan kepadamu jalan keselamatan!" Gelar "Allah Yang Mahatinggi" ini akan dipahami oleh orang-orang Yahudi dan non-Yahudi. Banyak orang mencari keselamatan dan Allah Yang Mahatinggi. Dia melakukan ini selama berhari-hari.</w:t>
      </w:r>
    </w:p>
    <w:p>
      <w:pPr/>
      <w:r>
        <w:rPr>
          <w:lang w:val="id_ID" w:bidi="id_ID"/>
        </w:rPr>
      </w:r>
      <w:r>
        <w:rPr>
          <w:lang w:val="id_ID" w:bidi="id_ID"/>
        </w:rPr>
        <w:t>Berhentilah dan diskusikan hal berikut dengan tim Anda: Jelaskan saat Anda mendengar tentang orang-orang di komunitas Anda yang meramal masa depan, atau menasihati orang lain dengan metode spiritual tertentu. Tanyakan, "Dari mana orang-orang ini mengatakan hikmat mereka berasal?" Tanyakan, "Bagaimana orang-orang ini mendapatkan uang dari nasihat mereka?"</w:t>
      </w:r>
    </w:p>
    <w:p>
      <w:pPr/>
      <w:r>
        <w:rPr>
          <w:lang w:val="id_ID" w:bidi="id_ID"/>
        </w:rPr>
      </w:r>
      <w:r>
        <w:rPr>
          <w:lang w:val="id_ID" w:bidi="id_ID"/>
        </w:rPr>
        <w:t>Paulus menjadi sangat kesal dengan tindakan gadis ini. Jadi suatu hari ia berhenti, berbalik kepada gadis itu, dan berbicara kepada roh di dalam dirinya, berkata, "Dalam Nama Yesus Kristus aku memerintahkan engkau untuk keluar dari dia!" Roh itu segera meninggalkan gadis itu. Paulus terganggu oleh gadis ini yang mengikuti mereka karena hal itu mengganggu konsentrasi. Dia tidak memberitakan Injil Yesus, dan dia tidak membantu mereka.</w:t>
      </w:r>
    </w:p>
    <w:p>
      <w:pPr/>
      <w:r>
        <w:rPr>
          <w:lang w:val="id_ID" w:bidi="id_ID"/>
        </w:rPr>
      </w:r>
      <w:r>
        <w:rPr>
          <w:lang w:val="id_ID" w:bidi="id_ID"/>
        </w:rPr>
        <w:t>Ketika roh meninggalkan gadis itu, Paulus dan Silas berada dalam masalah dengan pemilik gadis itu karena mereka melihat bahwa mereka tidak dapat menghasilkan uang darinya lagi. Mereka menangkap Paulus dan Silas dan memaksa mereka untuk datang bersama mereka ke pasar. Pasar adalah area pusat kota; tempat untuk membeli, menjual, dan berkumpul. Ini juga merupakan tempat di mana para pemimpin pemerintah bersedia menemui masyarakat dan memutuskan kasus-kasus pengadilan. Para penguasa ini dapat disebut hakim atau pejabat hukum. Para pemilik gadis itu berteriak kepada para penguasa kota, "Seluruh kota berada dalam kegemparan karena orang-orang ini!" "Mereka mengajar orang-orang untuk melakukan hal-hal yang bertentangan dengan adat istiadat kita," lanjut mereka. Orang-orang ini tidak menyebutkan hamba perempuan yang memiliki roh di dalam dirinya. Mereka juga tidak menyebutkan bahwa Paulus telah memerintahkan roh itu untuk meninggalkan dia dalam Nama Yesus Kristus.</w:t>
      </w:r>
    </w:p>
    <w:p>
      <w:pPr/>
      <w:r>
        <w:rPr>
          <w:lang w:val="id_ID" w:bidi="id_ID"/>
        </w:rPr>
      </w:r>
      <w:r>
        <w:rPr>
          <w:lang w:val="id_ID" w:bidi="id_ID"/>
        </w:rPr>
        <w:t>Sekelompok massa terbentuk dan menentang Paulus dan Silas. Para hakim memerintahkan agar Paulus dan Silas dilucuti dan dipukuli. Ini dilakukan oleh para petugas yang melayani para hakim. Para petugas ini biasanya berada di sana untuk menghukum orang-orang yang melanggar hukum. Mereka adalah para penghukum profesional. Mereka memukuli orang-orang dengan tongkat, kayu berat, atau rotan. Paulus dan Silas dilucuti dan dipukuli dengan keras. Para petugas tidak berhenti memukul mereka sampai hakim mengatakan kepada mereka untuk berhenti. Kemudian Paulus dan Silas dilemparkan ke penjara. Ini berarti bahwa para petugas yang memukul mereka memaksa mereka untuk masuk ke dalam penjara. Itu tidak berarti bahwa petugas menangkap mereka dan menjebloskan mereka ke penjara. Hakim mengatakan kepada sipir penjara untuk memastikan mereka tidak melarikan diri. Jadi penjaga penjara memaksa mereka masuk ke dalam penjara bagian dalam dan memasang pasung pada kaki mereka. Pasung berupa papan kayu yang disatukan dengan dua lubang agar seorang tahanan dapat memasukkan kaki mereka. Lubang-lubang itu terlalu kecil untuk dimasuki kaki mereka, sehingga para tahanan terjebak di tempat. Mereka tidak dapat berdiri atau berjalan.</w:t>
      </w:r>
    </w:p>
    <w:p>
      <w:pPr/>
      <w:r>
        <w:rPr>
          <w:lang w:val="id_ID" w:bidi="id_ID"/>
        </w:rPr>
      </w:r>
      <w:r>
        <w:rPr>
          <w:lang w:val="id_ID" w:bidi="id_ID"/>
        </w:rPr>
        <w:t xml:space="preserve">Berhentilah dan lihatlah ilustrasi tentang </w:t>
      </w:r>
      <w:r>
        <w:rPr>
          <w:lang w:val="id_ID" w:bidi="id_ID"/>
        </w:rPr>
        <w:t>pasung</w:t>
      </w:r>
      <w:r>
        <w:rPr>
          <w:lang w:val="id_ID" w:bidi="id_ID"/>
        </w:rPr>
        <w:t>. Bagaimana rasanya terikat oleh ini?</w:t>
      </w:r>
    </w:p>
    <w:p>
      <w:pPr/>
      <w:r>
        <w:rPr>
          <w:lang w:val="id_ID" w:bidi="id_ID"/>
        </w:rPr>
      </w:r>
      <w:r>
        <w:rPr>
          <w:lang w:val="id_ID" w:bidi="id_ID"/>
        </w:rPr>
        <w:t>Dalam ayat-ayat ini, Anda menemukan beberapa orang yang disebutkan berdasarkan jabatan mereka. Pihak berwenang adalah kelompok penguasa Romawi. Para hakim kepala adalah penguasa Romawi tertinggi di kota itu. Petugas itu seharusnya menjadi orang yang memukul Paulus dan Silas, tetapi ia tidak disebutkan secara langsung dalam teks tersebut. Penjaga penjara adalah orang yang bertanggung jawab atas penjara tempat mereka ditahan.</w:t>
      </w:r>
    </w:p>
    <w:p>
      <w:pPr/>
      <w:r>
        <w:rPr>
          <w:lang w:val="id_ID" w:bidi="id_ID"/>
        </w:rPr>
      </w:r>
      <w:r>
        <w:rPr>
          <w:lang w:val="id_ID" w:bidi="id_ID"/>
        </w:rPr>
        <w:t xml:space="preserve">Sipir penjara di penjara Romawi ini akan bertanggung jawab atas keamanan para tahanan di bawah penjagaannya. Jika mereka melarikan diri atau melakukan kesalahan, ia akan dimintai pertanggungjawaban. Dia bahkan bisa dijatuhi hukuman yang sama dengan yang dijatuhkan kepada para tahanan. Penjaga penjara itu bahkan mungkin pernah menjadi tahanan sendiri. Beberapa tahanan mendapatkan hak untuk menjadi pemimpin, atau penjaga penjara, di penjara tersebut. </w:t>
      </w:r>
    </w:p>
    <w:p>
      <w:pPr/>
      <w:r>
        <w:rPr>
          <w:lang w:val="id_ID" w:bidi="id_ID"/>
        </w:rPr>
      </w:r>
      <w:r>
        <w:rPr>
          <w:lang w:val="id_ID" w:bidi="id_ID"/>
        </w:rPr>
        <w:t>Berhentilah dan diskusikan dengan tim Anda hal-hal berikut: Paulus dan Silas kemungkinan besar banyak terluka akibat pemukulan itu. Apa saja risiko bagi kesehatan mereka hanya dari pemukulan tersebut?</w:t>
      </w:r>
    </w:p>
    <w:p>
      <w:pPr/>
      <w:r>
        <w:rPr>
          <w:lang w:val="id_ID" w:bidi="id_ID"/>
        </w:rPr>
      </w:r>
      <w:r>
        <w:rPr>
          <w:lang w:val="id_ID" w:bidi="id_ID"/>
        </w:rPr>
        <w:t>Penjara-penjara di koloni Romawi sangat sederhana, dan biasanya terbuat dari batu. Ada sel untuk para tahanan di sepanjang dinding, kadang-kadang dengan jendela. Tetapi sel penjara bagian dalam itu adalah sebuah ruangan tanpa jendela. Bangunan itu memiliki lubang di lantai untuk saluran pembuangan, dan satu pintu. Ini dianggap sebagai bagian paling aman dari penjara tersebut, yang biasanya dikhususkan bagi penjahat paling berbahaya.</w:t>
      </w:r>
    </w:p>
    <w:p>
      <w:pPr/>
      <w:r>
        <w:rPr>
          <w:lang w:val="id_ID" w:bidi="id_ID"/>
        </w:rPr>
      </w:r>
      <w:r>
        <w:rPr>
          <w:lang w:val="id_ID" w:bidi="id_ID"/>
        </w:rPr>
        <w:t>Berhentilah dan diskusikan hal berikut dengan tim Anda: Jelaskan tentang penjara dan lembaga pemasyarakatan dalam budaya Anda. Tanyakan, "Bagaimana perlakuan terhadap guru agama asing di penjara di komunitas Anda?"</w:t>
      </w:r>
    </w:p>
    <w:p>
      <w:pPr/>
      <w:r>
        <w:rPr>
          <w:lang w:val="id_ID" w:bidi="id_ID"/>
        </w:rPr>
      </w:r>
      <w:r>
        <w:rPr>
          <w:lang w:val="id_ID" w:bidi="id_ID"/>
        </w:rPr>
        <w:t xml:space="preserve">Lihatlah ilustrasi sebuah </w:t>
      </w:r>
      <w:r>
        <w:rPr>
          <w:lang w:val="id_ID" w:bidi="id_ID"/>
        </w:rPr>
        <w:t>penjara Romawi kuno</w:t>
      </w:r>
      <w:r>
        <w:rPr>
          <w:lang w:val="id_ID" w:bidi="id_ID"/>
        </w:rPr>
        <w:t>. Ada berapa banyak area keamanan yang berbeda? Bagian mana yang digunakan untuk para penjahat berbahaya?</w:t>
      </w:r>
      <w:r>
        <w:rPr>
          <w:lang w:val="id_ID" w:bidi="id_ID"/>
        </w:rPr>
      </w:r>
    </w:p>
    <w:p>
      <w:pPr>
        <w:pStyle w:val="Heading3"/>
      </w:pPr>
      <w:r>
        <w:rPr>
          <w:lang w:val="id_ID" w:bidi="id_ID"/>
        </w:rPr>
        <w:t>Menjelaskan Adegan</w:t>
      </w:r>
    </w:p>
    <w:p>
      <w:pPr/>
      <w:r>
        <w:rPr>
          <w:lang w:val="id_ID" w:bidi="id_ID"/>
        </w:rPr>
      </w:r>
      <w:r>
        <w:rPr>
          <w:lang w:val="id_ID" w:bidi="id_ID"/>
        </w:rPr>
        <w:t>Dengarkan teksnya sekali lagi dalam versi yang paling mudah dimengerti.</w:t>
      </w:r>
    </w:p>
    <w:p>
      <w:pPr/>
      <w:r>
        <w:rPr>
          <w:lang w:val="id_ID" w:bidi="id_ID"/>
        </w:rPr>
      </w:r>
      <w:r>
        <w:rPr>
          <w:lang w:val="id_ID" w:bidi="id_ID"/>
        </w:rPr>
        <w:t>Dalam sesi ini, Anda akan membantu kelompok memvisualisasikan kisah ini. Anda akan membantu kelompok menentukan adegan, latar, dan tokoh-tokoh dari kisah ini.</w:t>
      </w:r>
    </w:p>
    <w:p>
      <w:pPr/>
      <w:r>
        <w:rPr>
          <w:lang w:val="id_ID" w:bidi="id_ID"/>
        </w:rPr>
      </w:r>
      <w:r>
        <w:rPr>
          <w:lang w:val="id_ID" w:bidi="id_ID"/>
        </w:rPr>
        <w:t>Kisah ini memiliki 3 adegan.</w:t>
      </w:r>
    </w:p>
    <w:p>
      <w:pPr/>
      <w:r>
        <w:rPr>
          <w:lang w:val="id_ID" w:bidi="id_ID"/>
        </w:rPr>
      </w:r>
      <w:r>
        <w:rPr>
          <w:b/>
          <w:lang w:val="id_ID" w:bidi="id_ID"/>
        </w:rPr>
        <w:t>Adegan pertama:</w:t>
      </w:r>
      <w:r>
        <w:rPr>
          <w:lang w:val="id_ID" w:bidi="id_ID"/>
        </w:rPr>
        <w:t xml:space="preserve"> Paulus dan rekan-rekannya pergi ke tempat doa. Gadis yang kerasukan setan itu mengikuti mereka sambil berseru, "Orang-orang ini adalah hamba-hamba Allah yang Mahatinggi."</w:t>
      </w:r>
    </w:p>
    <w:p>
      <w:pPr/>
      <w:r>
        <w:rPr>
          <w:lang w:val="id_ID" w:bidi="id_ID"/>
        </w:rPr>
      </w:r>
      <w:r>
        <w:rPr>
          <w:b/>
          <w:lang w:val="id_ID" w:bidi="id_ID"/>
        </w:rPr>
        <w:t>Adegan kedua:</w:t>
      </w:r>
      <w:r>
        <w:rPr>
          <w:lang w:val="id_ID" w:bidi="id_ID"/>
        </w:rPr>
        <w:t xml:space="preserve"> Paulus sangat kesal pada gadis itu, dan ia menyuruh setan itu keluar dari gadis itu dalam Nama Yesus Kristus. Para pemilik gadis itu melihat apa yang terjadi, dan menyadari bahwa mereka tidak dapat lagi menghasilkan uang melalui dia.</w:t>
      </w:r>
    </w:p>
    <w:p>
      <w:pPr/>
      <w:r>
        <w:rPr>
          <w:lang w:val="id_ID" w:bidi="id_ID"/>
        </w:rPr>
      </w:r>
      <w:r>
        <w:rPr>
          <w:b/>
          <w:lang w:val="id_ID" w:bidi="id_ID"/>
        </w:rPr>
        <w:t>Adegan ketiga:</w:t>
      </w:r>
      <w:r>
        <w:rPr>
          <w:lang w:val="id_ID" w:bidi="id_ID"/>
        </w:rPr>
        <w:t xml:space="preserve"> Sekelompok massa terbentuk, mereka memukuli Paulus dan Silas. Kemudian para pejabat kota memerintahkan agar Paulus dan Silas dimasukkan ke dalam penjara dan dijaga dengan ketat. Penjaga penjara memasukkan mereka ke penjara bagian dalam dan memasang pasung pada kaki mereka. </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Silas</w:t>
      </w:r>
    </w:p>
    <w:p>
      <w:pPr>
        <w:pStyle w:val="ListBullet"/>
        <w:spacing w:line="240" w:lineRule="auto"/>
        <w:ind w:left="720"/>
      </w:pPr>
      <w:r>
        <w:rPr>
          <w:lang w:val="id_ID" w:bidi="id_ID"/>
        </w:rPr>
      </w:r>
      <w:r>
        <w:rPr>
          <w:lang w:val="id_ID" w:bidi="id_ID"/>
        </w:rPr>
        <w:t>Hamba perempuan dan setan di dalam dirinya</w:t>
      </w:r>
    </w:p>
    <w:p>
      <w:pPr>
        <w:pStyle w:val="ListBullet"/>
        <w:spacing w:line="240" w:lineRule="auto"/>
        <w:ind w:left="720"/>
      </w:pPr>
      <w:r>
        <w:rPr>
          <w:lang w:val="id_ID" w:bidi="id_ID"/>
        </w:rPr>
      </w:r>
      <w:r>
        <w:rPr>
          <w:lang w:val="id_ID" w:bidi="id_ID"/>
        </w:rPr>
        <w:t>Pemilik hamba perempuan</w:t>
      </w:r>
    </w:p>
    <w:p>
      <w:pPr>
        <w:pStyle w:val="ListBullet"/>
        <w:spacing w:line="240" w:lineRule="auto"/>
        <w:ind w:left="720"/>
      </w:pPr>
      <w:r>
        <w:rPr>
          <w:lang w:val="id_ID" w:bidi="id_ID"/>
        </w:rPr>
      </w:r>
      <w:r>
        <w:rPr>
          <w:lang w:val="id_ID" w:bidi="id_ID"/>
        </w:rPr>
        <w:t>Para pejabat kota</w:t>
      </w:r>
    </w:p>
    <w:p>
      <w:pPr>
        <w:pStyle w:val="ListBullet"/>
        <w:spacing w:line="240" w:lineRule="auto"/>
        <w:ind w:left="720"/>
      </w:pPr>
      <w:r>
        <w:rPr>
          <w:lang w:val="id_ID" w:bidi="id_ID"/>
        </w:rPr>
      </w:r>
      <w:r>
        <w:rPr>
          <w:lang w:val="id_ID" w:bidi="id_ID"/>
        </w:rPr>
        <w:t>Kerumunan orang atau massa</w:t>
      </w:r>
    </w:p>
    <w:p>
      <w:pPr>
        <w:pStyle w:val="ListBullet"/>
        <w:spacing w:line="240" w:lineRule="auto"/>
        <w:ind w:left="720"/>
      </w:pPr>
      <w:r>
        <w:rPr>
          <w:lang w:val="id_ID" w:bidi="id_ID"/>
        </w:rPr>
      </w:r>
      <w:r>
        <w:rPr>
          <w:lang w:val="id_ID" w:bidi="id_ID"/>
        </w:rPr>
        <w:t>Penjaga penjara</w:t>
      </w:r>
    </w:p>
    <w:p>
      <w:pPr/>
      <w:r>
        <w:rPr>
          <w:lang w:val="id_ID" w:bidi="id_ID"/>
        </w:rPr>
      </w:r>
      <w:r>
        <w:rPr>
          <w:lang w:val="id_ID" w:bidi="id_ID"/>
        </w:rPr>
        <w:t xml:space="preserve">Dalam sesi ini, minta kelompok untuk membuat papan cerita, membuat 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Ketika Paulus, Silas, Timotius, dan Lukas membagikan kabar baik di Filipi, Lidia dan rumah tangganya percaya kepada Yesus. Kelompok perjalanan tinggal di rumahnya ketika mereka berada di kota ini.</w:t>
      </w:r>
    </w:p>
    <w:p>
      <w:pPr/>
      <w:r>
        <w:rPr>
          <w:lang w:val="id_ID" w:bidi="id_ID"/>
        </w:rPr>
      </w:r>
      <w:r>
        <w:rPr>
          <w:lang w:val="id_ID" w:bidi="id_ID"/>
        </w:rPr>
        <w:t>Paulus dan Silas (dan mungkin Timotius dan Lukas) pergi ke tempat doa di mana mereka sebelumnya bertemu dengan Lidia. Dalam perjalanan, seorang gadis yang kerasukan setan mengikuti mereka. Gadis ini meramal nasib, atau melakukan ramalan, dan dibayar sejumlah uang untuk itu. Ada pria-pria yang memilikinya, dan menggunakan keahliannya sebagai cara untuk menghasilkan uang. Gadis itu memanggil semua orang, "Orang-orang ini adalah hamba-hamba Allah yang Mahatinggi." Mereka sedang memberitakan kepadamu jalan keselamatan!" Dia melakukan ini selama berhari-hari.</w:t>
      </w:r>
    </w:p>
    <w:p>
      <w:pPr/>
      <w:r>
        <w:rPr>
          <w:lang w:val="id_ID" w:bidi="id_ID"/>
        </w:rPr>
      </w:r>
      <w:r>
        <w:rPr>
          <w:lang w:val="id_ID" w:bidi="id_ID"/>
        </w:rPr>
        <w:t>Suatu hari, Paulus terganggu dengan gadis ini yang mengikuti mereka dan berseru dengan suara keras sepanjang waktu. Paulus mengusir setan dari gadis itu dalam Nama Yesus. Pemiliknya melihat bahwa ia tidak dapat lagi meramal masa depan, dan mereka marah kepada Paulus dan Silas. Mereka menangkap Paulus dan Silas dan menyeret mereka di hadapan para penguasa di pasar. Pasar merupakan area pusat kota, tempat untuk jual, beli, dan berkumpul. Ini juga merupakan tempat di mana para pemimpin pemerintah bersedia menemui masyarakat dan memutuskan kasus-kasus pengadilan. Orang-orang menuduh Paulus dan Silas sebagai orang-orang Yahudi, dan mengajarkan hal-hal yang bertentangan dengan budaya mereka sendiri. "Seluruh kota menjadi gempar karena orang-orang ini!" mereka berteriak kepada para pejabat kota.</w:t>
      </w:r>
    </w:p>
    <w:p>
      <w:pPr/>
      <w:r>
        <w:rPr>
          <w:lang w:val="id_ID" w:bidi="id_ID"/>
        </w:rPr>
      </w:r>
      <w:r>
        <w:rPr>
          <w:lang w:val="id_ID" w:bidi="id_ID"/>
        </w:rPr>
        <w:t>Ketika orang-orang menyampaikan keluhan mereka, kerumunan orang bertambah dan menentang Paulus dan Silas. Para pejabat kota merobek jubah Paulus dan Silas dan memerintahkan agar mereka dipukul. Para petugas memukul mereka, kemudian mereka dijebloskan ke penjara. Hakim memerintahkan sipir penjara untuk memastikan mereka tidak melarikan diri. Jadi sipir penjara memasukkan mereka ke dalam sel bagian dalam dan memasung kaki mereka.</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tiga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Silas</w:t>
      </w:r>
    </w:p>
    <w:p>
      <w:pPr>
        <w:pStyle w:val="ListBullet"/>
        <w:spacing w:line="240" w:lineRule="auto"/>
        <w:ind w:left="720"/>
      </w:pPr>
      <w:r>
        <w:rPr>
          <w:lang w:val="id_ID" w:bidi="id_ID"/>
        </w:rPr>
      </w:r>
      <w:r>
        <w:rPr>
          <w:lang w:val="id_ID" w:bidi="id_ID"/>
        </w:rPr>
        <w:t>Hamba perempuan dan setan di dalam dirinya</w:t>
      </w:r>
    </w:p>
    <w:p>
      <w:pPr>
        <w:pStyle w:val="ListBullet"/>
        <w:spacing w:line="240" w:lineRule="auto"/>
        <w:ind w:left="720"/>
      </w:pPr>
      <w:r>
        <w:rPr>
          <w:lang w:val="id_ID" w:bidi="id_ID"/>
        </w:rPr>
      </w:r>
      <w:r>
        <w:rPr>
          <w:lang w:val="id_ID" w:bidi="id_ID"/>
        </w:rPr>
        <w:t>Pemilik hamba perempuan</w:t>
      </w:r>
    </w:p>
    <w:p>
      <w:pPr>
        <w:pStyle w:val="ListBullet"/>
        <w:spacing w:line="240" w:lineRule="auto"/>
        <w:ind w:left="720"/>
      </w:pPr>
      <w:r>
        <w:rPr>
          <w:lang w:val="id_ID" w:bidi="id_ID"/>
        </w:rPr>
      </w:r>
      <w:r>
        <w:rPr>
          <w:lang w:val="id_ID" w:bidi="id_ID"/>
        </w:rPr>
        <w:t>Para pejabat kota</w:t>
      </w:r>
    </w:p>
    <w:p>
      <w:pPr>
        <w:pStyle w:val="ListBullet"/>
        <w:spacing w:line="240" w:lineRule="auto"/>
        <w:ind w:left="720"/>
      </w:pPr>
      <w:r>
        <w:rPr>
          <w:lang w:val="id_ID" w:bidi="id_ID"/>
        </w:rPr>
      </w:r>
      <w:r>
        <w:rPr>
          <w:lang w:val="id_ID" w:bidi="id_ID"/>
        </w:rPr>
        <w:t>Kerumunan orang atau massa</w:t>
      </w:r>
    </w:p>
    <w:p>
      <w:pPr>
        <w:pStyle w:val="ListBullet"/>
        <w:spacing w:line="240" w:lineRule="auto"/>
        <w:ind w:left="720"/>
      </w:pPr>
      <w:r>
        <w:rPr>
          <w:lang w:val="id_ID" w:bidi="id_ID"/>
        </w:rPr>
      </w:r>
      <w:r>
        <w:rPr>
          <w:lang w:val="id_ID" w:bidi="id_ID"/>
        </w:rPr>
        <w:t>Penjaga penjara</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kelompok untuk mengingat bagian-bagian kisah tersebut.</w:t>
      </w:r>
    </w:p>
    <w:p>
      <w:pPr/>
      <w:r>
        <w:rPr>
          <w:lang w:val="id_ID" w:bidi="id_ID"/>
        </w:rPr>
      </w:r>
      <w:r>
        <w:rPr>
          <w:lang w:val="id_ID" w:bidi="id_ID"/>
        </w:rPr>
        <w:t>Saat kelompok memerankan kisah ini untuk kedua kalinya, hentikan mereka pada bagian-bagian tertentu.</w:t>
      </w:r>
    </w:p>
    <w:p>
      <w:pPr/>
      <w:r>
        <w:rPr>
          <w:lang w:val="id_ID" w:bidi="id_ID"/>
        </w:rPr>
      </w:r>
      <w:r>
        <w:rPr>
          <w:lang w:val="id_ID" w:bidi="id_ID"/>
        </w:rPr>
        <w:t>Perankan bagian dari kisah di mana Paulus dan kelompoknya pergi ke tempat doa. Hamba perempuan itu mengikuti Paulus dan Silas sambil berteriak, "Orang-orang ini adalah hamba Allah yang Mahatinggi, yang memberitakan jalan keselamatan kepadamu." Perankan ketika Paulus merasa kesal, berbalik kepada gadis itu dan berbicara kepada roh. Dia berkata, "Dalam nama Yesus Kristus aku memerintahkan kamu untuk keluar dari dia!"</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hamba perempuan, "Bagaimana perasaan Anda?" Anda mungkin mendengar hal-hal seperti, "Berkuasa, karena saya dapat meramal masa depan," atau "Takut, karena Paulus berbicara kepada roh di dalam saya," atau "Tidak terkendali."</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"Khawatir bahwa gadis ini dan roh ini akan menakut-nakuti orang-orang yang ingin tahu tentang Yesus," atau "Terganggu karena ia membuat saya gila," atau "Marah karena kejahatan mencoba menghentikan kita untuk berkhotbah tentang Yesus."</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Perankan bagian dari kisah ketika roh meninggalkan gadis itu. Kemudian para pemilik hamba perempuan itu menemukan bahwa mereka tidak dapat lagi menghasilkan uang darinya. Kemudian mereka menyeret Petrus dan Silas ke pasar di depan para penguasa. Mereka mengatakan kepada para hakim kepala, "Orang-orang ini mengacaukan kota kita." Mereka mengajarkan kebiasaan Yahudi yang bertentangan dengan hukum bagi kita sebagai orang-orang Romawi."</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memerankan pemilik hamba perempuan, "Bagaimana perasaan Anda?" Anda mungkin mendengar hal-hal seperti, "Marah, karena orang-orang ini menyakiti bisnis kami," "Dirampok keuntungan di masa depan," atau "Cemburu karena Paulus memiliki lebih banyak kuasa daripada roh yang ada di dalam gadis itu."</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Perankan bagian dari kisah di mana orang banyak menentang Paulus dan Silas. Para hakim kepala merobek jubah dari tubuh Paulus dan Silas. Kemudian mereka memerintahkan agar Paulus dan Silas dipukul dengan tongkat Setelah pemukulan, para petugas memasukkan mereka ke penjara. Penjaga penjara menempatkan Paulus dan Silas di penjara bagian dalam dan memasang pasung di kaki mereka karena ia diperintahkan untuk menjaga mereka dengan sangat ketat.</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memerankan Paulus dan Silas, "Bagaimana perasaan kalian?" Anda mungkin mendengar hal-hal seperti, "Lelah karena semua yang telah kami lalui," "Lapar dan haus," "Sedih karena kami tidak melakukan kesalahan apa pun," "Khawatir tentang apa yang akan terjadi berikutnya."</w:t>
      </w:r>
    </w:p>
    <w:p>
      <w:pPr>
        <w:pStyle w:val="ListBullet"/>
        <w:spacing w:line="240" w:lineRule="auto"/>
        <w:ind w:left="720"/>
      </w:pPr>
      <w:r>
        <w:rPr>
          <w:lang w:val="id_ID" w:bidi="id_ID"/>
        </w:rPr>
      </w:r>
      <w:r>
        <w:rPr>
          <w:lang w:val="id_ID" w:bidi="id_ID"/>
        </w:rPr>
        <w:t>Tanyakan kepada aktor yang memerankan sipir penjara, "Bagaimana perasaan Anda?" Anda mungkin mendengar hal-hal seperti, "Takut dengan para tahanan baru ini yang pasti sangat berbahaya," "Marah, karena saya harus menjaga para tahanan ini begitu ketat," atau "Cemas bahwa mereka akan mencoba melarikan diri."</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dipahami.</w:t>
      </w:r>
    </w:p>
    <w:p>
      <w:pPr/>
      <w:r>
        <w:rPr>
          <w:lang w:val="id_ID" w:bidi="id_ID"/>
        </w:rPr>
      </w:r>
      <w:r>
        <w:rPr>
          <w:lang w:val="id_ID" w:bidi="id_ID"/>
        </w:rPr>
        <w:t xml:space="preserve">Suatu hari, Paulus dan Silas—dan mungkin Timotius dan Lukas—pergi ke </w:t>
      </w:r>
      <w:r>
        <w:rPr>
          <w:b/>
          <w:lang w:val="id_ID" w:bidi="id_ID"/>
        </w:rPr>
        <w:t>tempat berdoa</w:t>
      </w:r>
      <w:r>
        <w:rPr>
          <w:lang w:val="id_ID" w:bidi="id_ID"/>
        </w:rPr>
        <w:t xml:space="preserve"> di mana mereka sebelumnya bertemu dengan Lidia. Tempat doa ini berada di dekat sungai, tepat di luar gerbang kota. Pastikan untuk menerjemahkan tempat doa dengan cara yang sama seperti Anda menerjemahkannya di bagian sebelumnya.</w:t>
      </w:r>
    </w:p>
    <w:p>
      <w:pPr/>
      <w:r>
        <w:rPr>
          <w:lang w:val="id_ID" w:bidi="id_ID"/>
        </w:rPr>
      </w:r>
      <w:r>
        <w:rPr>
          <w:lang w:val="id_ID" w:bidi="id_ID"/>
        </w:rPr>
        <w:t xml:space="preserve">Dalam perjalanan, seorang </w:t>
      </w:r>
      <w:r>
        <w:rPr>
          <w:b/>
          <w:lang w:val="id_ID" w:bidi="id_ID"/>
        </w:rPr>
        <w:t>gadis yang kerasukan</w:t>
      </w:r>
      <w:r>
        <w:rPr>
          <w:lang w:val="id_ID" w:bidi="id_ID"/>
        </w:rPr>
        <w:t xml:space="preserve"> setan mengikuti mereka. Dalam Alkitab Inggris, ini diterjemahkan sebagai roh </w:t>
      </w:r>
      <w:r>
        <w:rPr>
          <w:b/>
          <w:lang w:val="id_ID" w:bidi="id_ID"/>
        </w:rPr>
        <w:t>perdukunan</w:t>
      </w:r>
      <w:r>
        <w:rPr>
          <w:lang w:val="id_ID" w:bidi="id_ID"/>
        </w:rPr>
        <w:t xml:space="preserve">, atau ramalan. Orang-orang yang mempraktikkan perdukunan menceritakan kepada orang lain hal-hal yang biasanya tidak dapat diketahui. Itu dapat terjadi dengan sihir, atau cara lain. Dalam hal ini, itu disebut "roh perdukunan", dan itu berarti bahwa </w:t>
      </w:r>
      <w:r>
        <w:rPr>
          <w:b/>
          <w:lang w:val="id_ID" w:bidi="id_ID"/>
        </w:rPr>
        <w:t>roh</w:t>
      </w:r>
      <w:r>
        <w:rPr>
          <w:lang w:val="id_ID" w:bidi="id_ID"/>
        </w:rPr>
        <w:t xml:space="preserve"> berada di dalam gadis itu, mengatakan kepadanya apa yang harus dikatakan. Roh mengendalikan pikiran dan tindakannya. Ini bukan Roh Allah. Itu adalah roh jahat, atau </w:t>
      </w:r>
      <w:r>
        <w:rPr>
          <w:b/>
          <w:lang w:val="id_ID" w:bidi="id_ID"/>
        </w:rPr>
        <w:t>setan</w:t>
      </w:r>
      <w:r>
        <w:rPr>
          <w:lang w:val="id_ID" w:bidi="id_ID"/>
        </w:rPr>
        <w:t xml:space="preserve">. </w:t>
      </w:r>
      <w:r>
        <w:rPr>
          <w:b/>
          <w:lang w:val="id_ID" w:bidi="id_ID"/>
        </w:rPr>
        <w:t>Kerasukan</w:t>
      </w:r>
      <w:r>
        <w:rPr>
          <w:lang w:val="id_ID" w:bidi="id_ID"/>
        </w:rPr>
        <w:t xml:space="preserve"> merujuk pada benar-benar dikendalikan oleh sesuatu. Ketika merujuk pada roh-roh jahat, Anda cukup mengatakan bahwa roh jahat berada "di dalam" orang tersebut.</w:t>
      </w:r>
    </w:p>
    <w:p>
      <w:pPr/>
      <w:r>
        <w:rPr>
          <w:lang w:val="id_ID" w:bidi="id_ID"/>
        </w:rPr>
      </w:r>
      <w:r>
        <w:rPr>
          <w:lang w:val="id_ID" w:bidi="id_ID"/>
        </w:rPr>
        <w:t xml:space="preserve">Lihat Daftar Kata Utama untuk </w:t>
      </w:r>
      <w:r>
        <w:rPr>
          <w:lang w:val="id_ID" w:bidi="id_ID"/>
        </w:rPr>
        <w:t>kerasukan</w:t>
      </w:r>
      <w:r>
        <w:rPr>
          <w:lang w:val="id_ID" w:bidi="id_ID"/>
        </w:rPr>
        <w:t xml:space="preserve">, </w:t>
      </w:r>
      <w:r>
        <w:rPr>
          <w:lang w:val="id_ID" w:bidi="id_ID"/>
        </w:rPr>
        <w:t>perdukunan</w:t>
      </w:r>
      <w:r>
        <w:rPr>
          <w:lang w:val="id_ID" w:bidi="id_ID"/>
        </w:rPr>
        <w:t xml:space="preserve">, </w:t>
      </w:r>
      <w:r>
        <w:rPr>
          <w:lang w:val="id_ID" w:bidi="id_ID"/>
        </w:rPr>
        <w:t>roh</w:t>
      </w:r>
      <w:r>
        <w:rPr>
          <w:lang w:val="id_ID" w:bidi="id_ID"/>
        </w:rPr>
        <w:t xml:space="preserve">, dan </w:t>
      </w:r>
      <w:r>
        <w:rPr>
          <w:lang w:val="id_ID" w:bidi="id_ID"/>
        </w:rPr>
        <w:t>setan</w:t>
      </w:r>
      <w:r>
        <w:rPr>
          <w:lang w:val="id_ID" w:bidi="id_ID"/>
        </w:rPr>
        <w:t xml:space="preserve"> untuk informasi lebih lanjut. Pastikan untuk menggunakan kata-kata yang sama untuk kerasukan, perdukunan, roh, dan setan seperti yang telah Anda gunakan pada perikop sebelumnya.</w:t>
      </w:r>
    </w:p>
    <w:p>
      <w:pPr/>
      <w:r>
        <w:rPr>
          <w:lang w:val="id_ID" w:bidi="id_ID"/>
        </w:rPr>
      </w:r>
      <w:r>
        <w:rPr>
          <w:lang w:val="id_ID" w:bidi="id_ID"/>
        </w:rPr>
        <w:t xml:space="preserve">Gadis itu berseru kepada semua orang, "Orang-orang ini adalah hamba-hamba </w:t>
      </w:r>
      <w:r>
        <w:rPr>
          <w:b/>
          <w:lang w:val="id_ID" w:bidi="id_ID"/>
        </w:rPr>
        <w:t>Allah yang Mahatinggi</w:t>
      </w:r>
      <w:r>
        <w:rPr>
          <w:lang w:val="id_ID" w:bidi="id_ID"/>
        </w:rPr>
        <w:t xml:space="preserve">." Mereka memberitakan kepadamu jalan </w:t>
      </w:r>
      <w:r>
        <w:rPr>
          <w:b/>
          <w:lang w:val="id_ID" w:bidi="id_ID"/>
        </w:rPr>
        <w:t>keselamatan</w:t>
      </w:r>
      <w:r>
        <w:rPr>
          <w:lang w:val="id_ID" w:bidi="id_ID"/>
        </w:rPr>
        <w:t>!"</w:t>
      </w:r>
    </w:p>
    <w:p>
      <w:pPr/>
      <w:r>
        <w:rPr>
          <w:lang w:val="id_ID" w:bidi="id_ID"/>
        </w:rPr>
      </w:r>
      <w:r>
        <w:rPr>
          <w:lang w:val="id_ID" w:bidi="id_ID"/>
        </w:rPr>
        <w:t xml:space="preserve">Gelar </w:t>
      </w:r>
      <w:r>
        <w:rPr>
          <w:b/>
          <w:lang w:val="id_ID" w:bidi="id_ID"/>
        </w:rPr>
        <w:t>Allah yang Mahatinggi</w:t>
      </w:r>
      <w:r>
        <w:rPr>
          <w:lang w:val="id_ID" w:bidi="id_ID"/>
        </w:rPr>
        <w:t xml:space="preserve"> merujuk pada posisi Allah, yaitu "Allah yang tertinggi," secara tidak langsung merujuk kepada "Allah di surga" atau "Allah yang lebih tinggi daripada semua ilah lainnya," yaitu "Allah yang paling penting." Dalam hal ini rujukannya jelas mengarah kepada "Allah yang lebih besar dari semua yang lain."</w:t>
      </w:r>
    </w:p>
    <w:p>
      <w:pPr/>
      <w:r>
        <w:rPr>
          <w:lang w:val="id_ID" w:bidi="id_ID"/>
        </w:rPr>
      </w:r>
      <w:r>
        <w:rPr>
          <w:lang w:val="id_ID" w:bidi="id_ID"/>
        </w:rPr>
        <w:t xml:space="preserve">Silakan lihat Daftar Kata Utama untuk informasi lebih lanjut tentang istilah </w:t>
      </w:r>
      <w:r>
        <w:rPr>
          <w:lang w:val="id_ID" w:bidi="id_ID"/>
        </w:rPr>
        <w:t>keselamatan</w:t>
      </w:r>
      <w:r>
        <w:rPr>
          <w:lang w:val="id_ID" w:bidi="id_ID"/>
        </w:rPr>
        <w:t>. Pastikan untuk menggunakan istilah yang sama untuk Allah Yang Mahatinggi dan keselamatan seperti yang telah Anda gunakan pada perikop sebelumnya.</w:t>
      </w:r>
    </w:p>
    <w:p>
      <w:pPr/>
      <w:r>
        <w:rPr>
          <w:lang w:val="id_ID" w:bidi="id_ID"/>
        </w:rPr>
      </w:r>
      <w:r>
        <w:rPr>
          <w:lang w:val="id_ID" w:bidi="id_ID"/>
        </w:rPr>
        <w:t xml:space="preserve">Paulus terganggu oleh gadis ini yang mengikuti mereka dan berseru dengan suara keras sepanjang waktu. Paulus memerintahkan setan untuk meninggalkan budak perempuan </w:t>
      </w:r>
      <w:r>
        <w:rPr>
          <w:b/>
          <w:lang w:val="id_ID" w:bidi="id_ID"/>
        </w:rPr>
        <w:t>dalam Nama Yesus</w:t>
      </w:r>
      <w:r>
        <w:rPr>
          <w:lang w:val="id_ID" w:bidi="id_ID"/>
        </w:rPr>
        <w:t xml:space="preserve"> Kristus. .</w:t>
      </w:r>
    </w:p>
    <w:p>
      <w:pPr/>
      <w:r>
        <w:rPr>
          <w:lang w:val="id_ID" w:bidi="id_ID"/>
        </w:rPr>
      </w:r>
      <w:r>
        <w:rPr>
          <w:lang w:val="id_ID" w:bidi="id_ID"/>
        </w:rPr>
        <w:t>"Dalam nama Yesus," diterjemahkan secara harfiah, mungkin tidak membawa makna lengkap yang dimaksud. Anda mungkin memilih untuk mengatakan sesuatu sejalan dengan prinsip</w:t>
      </w:r>
    </w:p>
    <w:p>
      <w:pPr>
        <w:pStyle w:val="ListBullet"/>
        <w:spacing w:line="240" w:lineRule="auto"/>
        <w:ind w:left="720"/>
      </w:pPr>
      <w:r>
        <w:rPr>
          <w:lang w:val="id_ID" w:bidi="id_ID"/>
        </w:rPr>
      </w:r>
      <w:r>
        <w:rPr>
          <w:lang w:val="id_ID" w:bidi="id_ID"/>
        </w:rPr>
        <w:t>atas nama/otoritas Yesus</w:t>
      </w:r>
    </w:p>
    <w:p>
      <w:pPr>
        <w:pStyle w:val="ListBullet"/>
        <w:spacing w:line="240" w:lineRule="auto"/>
        <w:ind w:left="720"/>
      </w:pPr>
      <w:r>
        <w:rPr>
          <w:lang w:val="id_ID" w:bidi="id_ID"/>
        </w:rPr>
      </w:r>
      <w:r>
        <w:rPr>
          <w:lang w:val="id_ID" w:bidi="id_ID"/>
        </w:rPr>
        <w:t>atas otoritas yang telah Yesus berikan kepada saya</w:t>
      </w:r>
    </w:p>
    <w:p>
      <w:pPr>
        <w:pStyle w:val="ListBullet"/>
        <w:spacing w:line="240" w:lineRule="auto"/>
        <w:ind w:left="720"/>
      </w:pPr>
      <w:r>
        <w:rPr>
          <w:lang w:val="id_ID" w:bidi="id_ID"/>
        </w:rPr>
      </w:r>
      <w:r>
        <w:rPr>
          <w:lang w:val="id_ID" w:bidi="id_ID"/>
        </w:rPr>
        <w:t>demi kuasa yang ada di dalam nama Yesus</w:t>
      </w:r>
    </w:p>
    <w:p>
      <w:pPr/>
      <w:r>
        <w:rPr>
          <w:lang w:val="id_ID" w:bidi="id_ID"/>
        </w:rPr>
      </w:r>
      <w:r>
        <w:rPr>
          <w:lang w:val="id_ID" w:bidi="id_ID"/>
        </w:rPr>
        <w:t>Pastikan untuk menggunakan kata-kata yang sama untuk "dalam nama Yesus" di sini seperti yang telah Anda gunakan pada perikop sebelumnya.</w:t>
      </w:r>
    </w:p>
    <w:p>
      <w:pPr/>
      <w:r>
        <w:rPr>
          <w:lang w:val="id_ID" w:bidi="id_ID"/>
        </w:rPr>
      </w:r>
      <w:r>
        <w:rPr>
          <w:lang w:val="id_ID" w:bidi="id_ID"/>
        </w:rPr>
        <w:t xml:space="preserve">Ini membuat Paulus dan Silas mendapat masalah dengan pemilik gadis itu karena mereka melihat bahwa mereka tidak dapat menghasilkan uang darinya lagi. Mereka menangkap Paulus dan Silas dan menyeret mereka di hadapan para penguasa di pasar. Para pejabat kota ini disebut hakim kepala dalam terjemahan bahasa Inggris. Para </w:t>
      </w:r>
      <w:r>
        <w:rPr>
          <w:b/>
          <w:lang w:val="id_ID" w:bidi="id_ID"/>
        </w:rPr>
        <w:t>hakim kepala</w:t>
      </w:r>
      <w:r>
        <w:rPr>
          <w:lang w:val="id_ID" w:bidi="id_ID"/>
        </w:rPr>
        <w:t xml:space="preserve"> adalah para pejabat politik terkemuka di kota itu.</w:t>
      </w:r>
    </w:p>
    <w:p>
      <w:pPr/>
      <w:r>
        <w:rPr>
          <w:lang w:val="id_ID" w:bidi="id_ID"/>
        </w:rPr>
      </w:r>
      <w:r>
        <w:rPr>
          <w:lang w:val="id_ID" w:bidi="id_ID"/>
        </w:rPr>
        <w:t>Ketika orang-orang menyampaikan keluhan mereka, orang banyak bertambah dan menentang Paulus dan Silas. Para pejabat kota merobek jubah Paulus dan Silas dari mereka, dan memerintahkan agar mereka dipukul. Paulus dan Silas dipukul dengan keras, dan kemudian mereka dilemparkan ke penjara.</w:t>
      </w:r>
    </w:p>
    <w:p>
      <w:pPr/>
      <w:r>
        <w:rPr>
          <w:lang w:val="id_ID" w:bidi="id_ID"/>
        </w:rPr>
      </w:r>
      <w:r>
        <w:rPr>
          <w:lang w:val="id_ID" w:bidi="id_ID"/>
        </w:rPr>
        <w:t xml:space="preserve">Sang sipir penjara diperintahkan untuk memastikan mereka tidak melarikan diri. Jadi sipir penjara memasukkan mereka ke dalam penjara bagian dalam dan memasukkan kaki mereka ke dalam pasung. </w:t>
      </w:r>
      <w:r>
        <w:rPr>
          <w:b/>
          <w:lang w:val="id_ID" w:bidi="id_ID"/>
        </w:rPr>
        <w:t>Pasung</w:t>
      </w:r>
      <w:r>
        <w:rPr>
          <w:lang w:val="id_ID" w:bidi="id_ID"/>
        </w:rPr>
        <w:t xml:space="preserve"> adalah papan kayu dengan lubang di dalamnya untuk kaki seseorang. Saat ditutup, alat tersebut menahan kaki tahanan dengan erat di satu tempat. Tahanan tidak akan dapat menggerakkan kaki mereka jika mereka berada dalam pasungan.</w:t>
      </w:r>
    </w:p>
    <w:p>
      <w:pPr/>
      <w:r>
        <w:rPr>
          <w:lang w:val="id_ID" w:bidi="id_ID"/>
        </w:rPr>
      </w:r>
      <w:r>
        <w:rPr>
          <w:lang w:val="id_ID" w:bidi="id_ID"/>
        </w:rPr>
        <w:t xml:space="preserve">Berhentilah dan lihatlah ilustrasi </w:t>
      </w:r>
      <w:r>
        <w:rPr>
          <w:lang w:val="id_ID" w:bidi="id_ID"/>
        </w:rPr>
        <w:t>pasung</w:t>
      </w:r>
      <w:r>
        <w:rPr>
          <w:lang w:val="id_ID" w:bidi="id_ID"/>
        </w:rPr>
        <w:t xml:space="preserve">. </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bahas.</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16:25–40</w:t>
      </w:r>
      <w:r>
        <w:rPr>
          <w:lang w:val="id_ID" w:bidi="id_ID"/>
        </w:rPr>
      </w:r>
    </w:p>
    <w:p>
      <w:pPr>
        <w:pStyle w:val="Heading3"/>
      </w:pPr>
      <w:r>
        <w:rPr>
          <w:lang w:val="id_ID" w:bidi="id_ID"/>
        </w:rPr>
        <w:t>Dengar dan Renungkan</w:t>
      </w:r>
    </w:p>
    <w:p>
      <w:pPr/>
      <w:r>
        <w:rPr>
          <w:lang w:val="id_ID" w:bidi="id_ID"/>
        </w:rPr>
      </w:r>
      <w:r>
        <w:rPr>
          <w:lang w:val="id_ID" w:bidi="id_ID"/>
        </w:rPr>
        <w:t>Dengarkan Kisah Para Rasul 16:25–40 dan simpanlah dalam hatimu. Dengarlah perikop ini tiga kali (dalam tiga terjemahan yang berbeda, jika memungkinkan). Kemudian sebagai satu tim bahaslah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tidak Anda sukai atau tidak Anda mengerti?</w:t>
      </w:r>
    </w:p>
    <w:p>
      <w:pPr>
        <w:pStyle w:val="ListBullet"/>
        <w:spacing w:line="240" w:lineRule="auto"/>
        <w:ind w:left="720"/>
      </w:pPr>
      <w:r>
        <w:rPr>
          <w:lang w:val="id_ID" w:bidi="id_ID"/>
        </w:rPr>
      </w:r>
      <w:r>
        <w:rPr>
          <w:lang w:val="id_ID" w:bidi="id_ID"/>
        </w:rPr>
        <w:t xml:space="preserve">Apa yang kisah ini katakan kepada kita tentang Allah atau Yesus? </w:t>
      </w:r>
    </w:p>
    <w:p>
      <w:pPr>
        <w:pStyle w:val="ListBullet"/>
        <w:spacing w:line="240" w:lineRule="auto"/>
        <w:ind w:left="720"/>
      </w:pPr>
      <w:r>
        <w:rPr>
          <w:lang w:val="id_ID" w:bidi="id_ID"/>
        </w:rPr>
      </w:r>
      <w:r>
        <w:rPr>
          <w:lang w:val="id_ID" w:bidi="id_ID"/>
        </w:rPr>
        <w:t>Apa yang dikisahkan cerita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dipahami.</w:t>
      </w:r>
    </w:p>
    <w:p>
      <w:pPr/>
      <w:r>
        <w:rPr>
          <w:lang w:val="id_ID" w:bidi="id_ID"/>
        </w:rPr>
      </w:r>
      <w:r>
        <w:rPr>
          <w:lang w:val="id_ID" w:bidi="id_ID"/>
        </w:rPr>
        <w:t>Dalam perikop terakhir, Paulus dan Silas dipenjarakan di Filipi. Mereka ditempatkan di bagian penjara yang paling aman, dengan kaki mereka dalam pasungan kayu.</w:t>
      </w:r>
    </w:p>
    <w:p>
      <w:pPr/>
      <w:r>
        <w:rPr>
          <w:lang w:val="id_ID" w:bidi="id_ID"/>
        </w:rPr>
      </w:r>
      <w:r>
        <w:rPr>
          <w:lang w:val="id_ID" w:bidi="id_ID"/>
        </w:rPr>
        <w:t xml:space="preserve">Sekitar tengah malam, Paulus dan Silas sedang berdoa dan menyanyikan nyanyian rohani, atau lagu-lagu pujian, kepada Allah. Para tahanan lainnya sedang mendengarkan. Tiba-tiba, ada gempa bumi yang besar, dan penjara itu terguncang hingga ke fondasinya. </w:t>
      </w:r>
      <w:r>
        <w:rPr>
          <w:b/>
          <w:lang w:val="id_ID" w:bidi="id_ID"/>
        </w:rPr>
        <w:t>Gempa bumi</w:t>
      </w:r>
      <w:r>
        <w:rPr>
          <w:lang w:val="id_ID" w:bidi="id_ID"/>
        </w:rPr>
        <w:t xml:space="preserve"> adalah guncangan hebat pada bumi. Hal itu sering kali sangat merusak. Semua pintu seketika terbuka lebar, dan rantai setiap tahanan terlepas!</w:t>
      </w:r>
    </w:p>
    <w:p>
      <w:pPr/>
      <w:r>
        <w:rPr>
          <w:lang w:val="id_ID" w:bidi="id_ID"/>
        </w:rPr>
      </w:r>
      <w:r>
        <w:rPr>
          <w:lang w:val="id_ID" w:bidi="id_ID"/>
        </w:rPr>
        <w:t>Penjaga penjara terbangun dan melihat pintu-pintu penjara terbuka lebar. Dia mengira para tahanan telah melarikan diri, jadi ia mengeluarkan pedangnya untuk bunuh diri. Pedang itu adalah senjata yang digunakan oleh para prajurit. Memiliki bilah baja yang panjang, serta tajam di satu atau kedua sisinya. Benda itu disimpan di dalam selubung, atau penutup, yang dikenakan pada ikat pinggang. Penjaga penjara itu hendak bunuh diri karena malu para tahanan telah melarikan diri, atau karena ia berpikir para pejabat kota akan menghinanya. Penjaga penjara itu seharusnya terlatih dengan baik, dan ia tidak ingin para pejabat berpikir bahwa ia telah gagal dalam tugasnya. Namun Paulus berteriak kepadanya, "Berhenti!" Jangan bunuh diri Anda! Kita semua di sini!</w:t>
      </w:r>
    </w:p>
    <w:p>
      <w:pPr/>
      <w:r>
        <w:rPr>
          <w:lang w:val="id_ID" w:bidi="id_ID"/>
        </w:rPr>
      </w:r>
      <w:r>
        <w:rPr>
          <w:lang w:val="id_ID" w:bidi="id_ID"/>
        </w:rPr>
        <w:t xml:space="preserve">Lihatlah bersama tim Anda ilustrasi </w:t>
      </w:r>
      <w:r>
        <w:rPr>
          <w:lang w:val="id_ID" w:bidi="id_ID"/>
        </w:rPr>
        <w:t>penjara Romawi</w:t>
      </w:r>
      <w:r>
        <w:rPr>
          <w:lang w:val="id_ID" w:bidi="id_ID"/>
        </w:rPr>
        <w:t xml:space="preserve"> dan gambar </w:t>
      </w:r>
      <w:r>
        <w:rPr>
          <w:lang w:val="id_ID" w:bidi="id_ID"/>
        </w:rPr>
        <w:t>pedang dan sarung pedang</w:t>
      </w:r>
      <w:r>
        <w:rPr>
          <w:lang w:val="id_ID" w:bidi="id_ID"/>
        </w:rPr>
        <w:t>.</w:t>
      </w:r>
    </w:p>
    <w:p>
      <w:pPr/>
      <w:r>
        <w:rPr>
          <w:lang w:val="id_ID" w:bidi="id_ID"/>
        </w:rPr>
      </w:r>
      <w:r>
        <w:rPr>
          <w:lang w:val="id_ID" w:bidi="id_ID"/>
        </w:rPr>
        <w:t>Berhenti sejenak dan tanyakan kepada tim Anda pertanyaan-pertanyaan berikut: Apa yang mungkin sedang dipikirkan oleh sipir penjara pada saat ini? Ceritakan kisah tentang saat Anda dikritik karena melakukan sesuatu yang salah dalam pekerjaan Anda. Bagaimana rasanya?</w:t>
      </w:r>
    </w:p>
    <w:p>
      <w:pPr/>
      <w:r>
        <w:rPr>
          <w:lang w:val="id_ID" w:bidi="id_ID"/>
        </w:rPr>
      </w:r>
      <w:r>
        <w:rPr>
          <w:lang w:val="id_ID" w:bidi="id_ID"/>
        </w:rPr>
        <w:t>Penjaga penjara meminta bawahannya atau penjaga lainnya untuk membawa lampu. Ini adalah lampu tanah liat kecil dengan sumbu di salah satu ujungnya dan minyak sebagai bahan bakar. Beberapa diperlukan karena hanya menghasilkan sedikit cahaya.</w:t>
      </w:r>
    </w:p>
    <w:p>
      <w:pPr/>
      <w:r>
        <w:rPr>
          <w:lang w:val="id_ID" w:bidi="id_ID"/>
        </w:rPr>
      </w:r>
      <w:r>
        <w:rPr>
          <w:lang w:val="id_ID" w:bidi="id_ID"/>
        </w:rPr>
        <w:t xml:space="preserve">Berhenti dan lihatlah bersama tim Anda gambar </w:t>
      </w:r>
      <w:r>
        <w:rPr>
          <w:lang w:val="id_ID" w:bidi="id_ID"/>
        </w:rPr>
        <w:t>lampu tanah liat</w:t>
      </w:r>
      <w:r>
        <w:rPr>
          <w:lang w:val="id_ID" w:bidi="id_ID"/>
        </w:rPr>
        <w:t>, seperti yang digunakan di sini. Tanyakan kepada tim Anda: Seberapa efektif lampu jenis ini di dalam penjara yang gelap? Dapatkah Anda mengingat saat Anda hanya memiliki cahaya kecil untuk tempat yang sangat gelap? Lalu, bagaimana hasilnya bagi Anda?</w:t>
      </w:r>
    </w:p>
    <w:p>
      <w:pPr/>
      <w:r>
        <w:rPr>
          <w:lang w:val="id_ID" w:bidi="id_ID"/>
        </w:rPr>
      </w:r>
      <w:r>
        <w:rPr>
          <w:lang w:val="id_ID" w:bidi="id_ID"/>
        </w:rPr>
        <w:t>Penjaga penjara berlari ke penjara dan jatuh, atau bersujud di depan Paulus dan Silas. Dia sedang gemetar, yang menunjukkan ketakutannya, kerendahan hatinya, dan rasa hormatnya. Lalu ia membawa mereka keluar dan bertanya, "Tuan-tuan, apakah yang harus aku perbuat, supaya aku selamat?" Kata untuk "tuan-tuan" juga merupakan tanda kehormatan dan kerendahan hati—kata itu juga dapat diterjemahkan sebagai "tuan" atau "penguasa." Ketika penjaga penjara bertanya bagaimana "diselamatkan" di sini, ia sedang berbicara tentang diselamatkan dari sesuatu yang buruk, seperti gempa bumi, atau dewa-dewa yang Paulus dan Silas bicarakan.</w:t>
      </w:r>
    </w:p>
    <w:p>
      <w:pPr/>
      <w:r>
        <w:rPr>
          <w:lang w:val="id_ID" w:bidi="id_ID"/>
        </w:rPr>
      </w:r>
      <w:r>
        <w:rPr>
          <w:lang w:val="id_ID" w:bidi="id_ID"/>
        </w:rPr>
        <w:t>Mereka menjawab, "Percayalah kepada Tuhan Yesus dan kamu akan selamat, beserta seluruh rumah tanggamu." Anggota rumah tangga penjaga penjara itu mencakup keluarga dan pelayan yang tinggal bersamanya. Paulus dan Silas menyampaikan Firman Tuhan dan kabar baik tentang Yesus kepadanya dan kepada semua orang yang tinggal di rumah tangganya. Penjaga penjara membawa Paulus dan Silas dan membasuh luka-luka mereka. Kemudian Paulus dan Silas membaptis mereka. Penjaga penjara memberi makan mereka di rumahnya dan mereka bersukacita karena mereka semua percaya kepada Allah. Sipir biasanya tinggal di sebelahnya. Dia juga dapat tinggal di ruangan di sisi penjara.</w:t>
      </w:r>
    </w:p>
    <w:p>
      <w:pPr/>
      <w:r>
        <w:rPr>
          <w:lang w:val="id_ID" w:bidi="id_ID"/>
        </w:rPr>
      </w:r>
      <w:r>
        <w:rPr>
          <w:lang w:val="id_ID" w:bidi="id_ID"/>
        </w:rPr>
        <w:t>Berhenti dan tanyakan kepada tim Anda pertanyaan-pertanyaan berikut: Dalam budaya Anda, apakah umum bagi satu orang untuk memimpin keluarga mereka dalam membuat keputusan kelompok? Bagaimana keluarga akan menentukan siapa yang diizinkan memimpin dalam membuat keputusan?</w:t>
      </w:r>
    </w:p>
    <w:p>
      <w:pPr/>
      <w:r>
        <w:rPr>
          <w:lang w:val="id_ID" w:bidi="id_ID"/>
        </w:rPr>
      </w:r>
      <w:r>
        <w:rPr>
          <w:lang w:val="id_ID" w:bidi="id_ID"/>
        </w:rPr>
        <w:t>Keesokan paginya, para pejabat kota mengirim kabar agar Paulus dan Silas dibebaskan. Paulus menuntut agar para pejabat yang sama yang telah memasukkan mereka ke penjara agar membebaskan mereka. Dia melakukan ini karena mereka memiliki hak hukum sebagai warga negara Romawi untuk diadili sebelum dijatuhi hukuman. Namun mereka dipukuli tanpa persidangan, kemudian dimasukkan ke penjara. Jika mereka meninggalkan kota itu secara diam-diam, hal itu mungkin terlihat seolah-olah mereka melarikan diri dan bersalah atas suatu kejahatan. Tetapi Paulus ingin para pejabat kota menjelaskan kepada semua orang bahwa mereka tidak bersalah, dan bahwa mereka dilepaskan secara resmi. Ini mungkin juga membantu gereja baru di Filipi menghindari kritik di masa depan. Para pejabat ini datang dan memohon kepada Paulus dan Silas untuk meninggalkan kota, dan membebaskan mereka dari penjara.</w:t>
      </w:r>
    </w:p>
    <w:p>
      <w:pPr/>
      <w:r>
        <w:rPr>
          <w:lang w:val="id_ID" w:bidi="id_ID"/>
        </w:rPr>
      </w:r>
      <w:r>
        <w:rPr>
          <w:lang w:val="id_ID" w:bidi="id_ID"/>
        </w:rPr>
        <w:t>Berhenti dan tanyakan kepada tim Anda pertanyaan-pertanyaan berikut: Jika Anda berada dalam situasi Paulus, apakah Anda akan menunda untuk keluar dari penjara seperti yang ia lakukan? Mengapa hal itu penting atau mengapa tidak penting? Ketika Paulus dan Silas meninggalkan penjara, mereka kembali ke rumah Lidia. Di sana mereka bertemu dengan orang-orang percaya dan menguatkan mereka sekali lagi. Kemudian mereka berangkat ke kota lain.</w:t>
      </w:r>
      <w:r>
        <w:rPr>
          <w:lang w:val="id_ID" w:bidi="id_ID"/>
        </w:rPr>
      </w:r>
    </w:p>
    <w:p>
      <w:pPr>
        <w:pStyle w:val="Heading3"/>
      </w:pPr>
      <w:r>
        <w:rPr>
          <w:lang w:val="id_ID" w:bidi="id_ID"/>
        </w:rPr>
        <w:t>Menjelaskan Adegan</w:t>
      </w:r>
    </w:p>
    <w:p>
      <w:pPr/>
      <w:r>
        <w:rPr>
          <w:lang w:val="id_ID" w:bidi="id_ID"/>
        </w:rPr>
      </w:r>
      <w:r>
        <w:rPr>
          <w:lang w:val="id_ID" w:bidi="id_ID"/>
        </w:rPr>
        <w:t>Dengarkan teksnya sekali lagi dalam versi yang paling mudah dimengerti.</w:t>
      </w:r>
    </w:p>
    <w:p>
      <w:pPr/>
      <w:r>
        <w:rPr>
          <w:lang w:val="id_ID" w:bidi="id_ID"/>
        </w:rPr>
      </w:r>
      <w:r>
        <w:rPr>
          <w:lang w:val="id_ID" w:bidi="id_ID"/>
        </w:rPr>
        <w:t>Dalam sesi ini, Anda akan membantu kelompok memvisualisasikan kisah ini. Anda akan membantu kelompok menentukan adegan, latar, dan tokoh-tokoh dari kisah ini.</w:t>
      </w:r>
    </w:p>
    <w:p>
      <w:pPr/>
      <w:r>
        <w:rPr>
          <w:lang w:val="id_ID" w:bidi="id_ID"/>
        </w:rPr>
      </w:r>
      <w:r>
        <w:rPr>
          <w:lang w:val="id_ID" w:bidi="id_ID"/>
        </w:rPr>
        <w:t>Kisah ini memiliki 3 adegan.</w:t>
      </w:r>
    </w:p>
    <w:p>
      <w:pPr/>
      <w:r>
        <w:rPr>
          <w:lang w:val="id_ID" w:bidi="id_ID"/>
        </w:rPr>
      </w:r>
      <w:r>
        <w:rPr>
          <w:b/>
          <w:lang w:val="id_ID" w:bidi="id_ID"/>
        </w:rPr>
        <w:t>Adegan pertama:</w:t>
      </w:r>
      <w:r>
        <w:rPr>
          <w:lang w:val="id_ID" w:bidi="id_ID"/>
        </w:rPr>
        <w:t xml:space="preserve"> Paulus dan Silas menyanyikan nyanyian rohani dan berdoa kepada Allah di penjara. Gempa bumi besar terjadi, dan semua rantai para tahanan terlepas, dan pintu-pintu terbuka. Penjaga penjara terbangun, mengira bahwa para tahanan telah melarikan diri, dan menghunus pedangnya untuk bunuh diri.</w:t>
      </w:r>
    </w:p>
    <w:p>
      <w:pPr/>
      <w:r>
        <w:rPr>
          <w:lang w:val="id_ID" w:bidi="id_ID"/>
        </w:rPr>
      </w:r>
      <w:r>
        <w:rPr>
          <w:b/>
          <w:lang w:val="id_ID" w:bidi="id_ID"/>
        </w:rPr>
        <w:t>Adegan kedua:</w:t>
      </w:r>
      <w:r>
        <w:rPr>
          <w:lang w:val="id_ID" w:bidi="id_ID"/>
        </w:rPr>
        <w:t xml:space="preserve"> Paulus berseru dengan suara nyaring, "Jangan mencelakai dirimu sendiri, kami semua di sini!" Penjaga penjara datang dan tersungkur di depan kaki Paulus dan Silas lalu bertanya, "Tuan-tuan, apa yang harus aku lakukan agar aku diselamatkan?"</w:t>
      </w:r>
    </w:p>
    <w:p>
      <w:pPr/>
      <w:r>
        <w:rPr>
          <w:lang w:val="id_ID" w:bidi="id_ID"/>
        </w:rPr>
      </w:r>
      <w:r>
        <w:rPr>
          <w:b/>
          <w:lang w:val="id_ID" w:bidi="id_ID"/>
        </w:rPr>
        <w:t>Adegan ketiga:</w:t>
      </w:r>
      <w:r>
        <w:rPr>
          <w:lang w:val="id_ID" w:bidi="id_ID"/>
        </w:rPr>
        <w:t xml:space="preserve"> Keesokan paginya para pejabat kota membebaskan Paulus dan Silas dari penjara dan meminta mereka untuk meninggalkan kota. Paulus dan Silas mengunjungi rumah Lidia, menguatkan orang-orang percaya, dan berangkat ke kota lain.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Silas</w:t>
      </w:r>
    </w:p>
    <w:p>
      <w:pPr>
        <w:pStyle w:val="ListBullet"/>
        <w:spacing w:line="240" w:lineRule="auto"/>
        <w:ind w:left="720"/>
      </w:pPr>
      <w:r>
        <w:rPr>
          <w:lang w:val="id_ID" w:bidi="id_ID"/>
        </w:rPr>
      </w:r>
      <w:r>
        <w:rPr>
          <w:lang w:val="id_ID" w:bidi="id_ID"/>
        </w:rPr>
        <w:t>Para pejabat kota</w:t>
      </w:r>
    </w:p>
    <w:p>
      <w:pPr>
        <w:pStyle w:val="ListBullet"/>
        <w:spacing w:line="240" w:lineRule="auto"/>
        <w:ind w:left="720"/>
      </w:pPr>
      <w:r>
        <w:rPr>
          <w:lang w:val="id_ID" w:bidi="id_ID"/>
        </w:rPr>
      </w:r>
      <w:r>
        <w:rPr>
          <w:lang w:val="id_ID" w:bidi="id_ID"/>
        </w:rPr>
        <w:t>Kerumunan atau massa</w:t>
      </w:r>
    </w:p>
    <w:p>
      <w:pPr>
        <w:pStyle w:val="ListBullet"/>
        <w:spacing w:line="240" w:lineRule="auto"/>
        <w:ind w:left="720"/>
      </w:pPr>
      <w:r>
        <w:rPr>
          <w:lang w:val="id_ID" w:bidi="id_ID"/>
        </w:rPr>
      </w:r>
      <w:r>
        <w:rPr>
          <w:lang w:val="id_ID" w:bidi="id_ID"/>
        </w:rPr>
        <w:t>Penjaga penjara</w:t>
      </w:r>
    </w:p>
    <w:p>
      <w:pPr>
        <w:pStyle w:val="ListBullet"/>
        <w:spacing w:line="240" w:lineRule="auto"/>
        <w:ind w:left="720"/>
      </w:pPr>
      <w:r>
        <w:rPr>
          <w:lang w:val="id_ID" w:bidi="id_ID"/>
        </w:rPr>
      </w:r>
      <w:r>
        <w:rPr>
          <w:lang w:val="id_ID" w:bidi="id_ID"/>
        </w:rPr>
        <w:t>Rumah tangga Penjaga Penjara</w:t>
      </w:r>
    </w:p>
    <w:p>
      <w:pPr>
        <w:pStyle w:val="ListBullet"/>
        <w:spacing w:line="240" w:lineRule="auto"/>
        <w:ind w:left="720"/>
      </w:pPr>
      <w:r>
        <w:rPr>
          <w:lang w:val="id_ID" w:bidi="id_ID"/>
        </w:rPr>
      </w:r>
      <w:r>
        <w:rPr>
          <w:lang w:val="id_ID" w:bidi="id_ID"/>
        </w:rPr>
        <w:t>Tahanan lainnya</w:t>
      </w:r>
    </w:p>
    <w:p>
      <w:pPr>
        <w:pStyle w:val="ListBullet"/>
        <w:spacing w:line="240" w:lineRule="auto"/>
        <w:ind w:left="720"/>
      </w:pPr>
      <w:r>
        <w:rPr>
          <w:lang w:val="id_ID" w:bidi="id_ID"/>
        </w:rPr>
      </w:r>
      <w:r>
        <w:rPr>
          <w:lang w:val="id_ID" w:bidi="id_ID"/>
        </w:rPr>
        <w:t>Lidia dan rumah tangganya</w:t>
      </w:r>
    </w:p>
    <w:p>
      <w:pPr/>
      <w:r>
        <w:rPr>
          <w:lang w:val="id_ID" w:bidi="id_ID"/>
        </w:rPr>
      </w:r>
      <w:r>
        <w:rPr>
          <w:lang w:val="id_ID" w:bidi="id_ID"/>
        </w:rPr>
        <w:t xml:space="preserve">Dalam sesi ini, minta kelompok untuk membuat papan cerita, membuat 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Dalam perikop terakhir, Paulus dan Silas dipenjarakan di Filipi. Mereka ditempatkan di bagian penjara yang paling aman, dengan kaki mereka terkunci dalam pasungan kayu.</w:t>
      </w:r>
    </w:p>
    <w:p>
      <w:pPr/>
      <w:r>
        <w:rPr>
          <w:lang w:val="id_ID" w:bidi="id_ID"/>
        </w:rPr>
      </w:r>
      <w:r>
        <w:rPr>
          <w:lang w:val="id_ID" w:bidi="id_ID"/>
        </w:rPr>
        <w:t>Sekitar tengah malam Paulus dan Silas berada di penjara sambil berdoa dan menyanyikan nyanyian rohani, atau lagu-lagu pujian, kepada Allah, dan para tahanan lainnya mendengarkan. Tiba-tiba, terjadi gempa bumi dahsyat, dan penjara itu terguncang hingga ke fondasinya. Semua pintu seketika terbuka dengan dentuman keras, dan rantai setiap tahanan terlepas!</w:t>
      </w:r>
    </w:p>
    <w:p>
      <w:pPr/>
      <w:r>
        <w:rPr>
          <w:lang w:val="id_ID" w:bidi="id_ID"/>
        </w:rPr>
      </w:r>
      <w:r>
        <w:rPr>
          <w:lang w:val="id_ID" w:bidi="id_ID"/>
        </w:rPr>
        <w:t>Penjaga penjara terbangun dan mendapati pintu-pintu penjara terbuka lebar. Dia mengira para tahanan telah melarikan diri, jadi ia mengeluarkan pedangnya untuk bunuh diri. Tetapi Paulus berteriak kepadanya, "Berhenti!" Jangan bunuh diri! Kita semua di sini!</w:t>
      </w:r>
    </w:p>
    <w:p>
      <w:pPr/>
      <w:r>
        <w:rPr>
          <w:lang w:val="id_ID" w:bidi="id_ID"/>
        </w:rPr>
      </w:r>
      <w:r>
        <w:rPr>
          <w:lang w:val="id_ID" w:bidi="id_ID"/>
        </w:rPr>
        <w:t>Keadaan di dalam penjara akan sangat gelap, terutama di penjara bagian dalam dan pada tengah malam. Penjaga penjara meminta anak buahnya atau penjaga lainnya untuk membawa lampu. Penjaga penjara berlari ke ruang tahanan dan jatuh, atau bersujud, sambil gemetar ketakutan di depan Paulus dan Silas. Kemudian ia membawa mereka keluar dan bertanya, "Tuan-tuan, apakah yang harus aku perbuat, supaya aku beroleh keselamatan?"</w:t>
      </w:r>
    </w:p>
    <w:p>
      <w:pPr/>
      <w:r>
        <w:rPr>
          <w:lang w:val="id_ID" w:bidi="id_ID"/>
        </w:rPr>
      </w:r>
      <w:r>
        <w:rPr>
          <w:lang w:val="id_ID" w:bidi="id_ID"/>
        </w:rPr>
        <w:t>Dia tahu bahwa ada sesuatu yang sangat berbeda tentang orang-orang ini. Mereka bisa saja melarikan diri dengan mudah. Dia mungkin juga mendengar mereka bernyanyi dan berdoa sebelum gempa bumi. Untuk alasan ini, ia tahu bahwa Allah mereka lebih berkuasa daripada penjara Romawi, dan Allah mereka mengirim gempa bumi.</w:t>
      </w:r>
    </w:p>
    <w:p>
      <w:pPr/>
      <w:r>
        <w:rPr>
          <w:lang w:val="id_ID" w:bidi="id_ID"/>
        </w:rPr>
      </w:r>
      <w:r>
        <w:rPr>
          <w:lang w:val="id_ID" w:bidi="id_ID"/>
        </w:rPr>
        <w:t>Paulus dan Silas berkata kepadanya, "Percayalah kepada Yesus dan kamu akan selamat, beserta semua orang di rumah tanggamu." Penjaga penjara kemudian membawa Paulus dan Silas ke rumahnya. Paulus dan Silas menyampaikan Firman Allah dan kabar baik tentang Yesus kepadanya dan kepada semua orang yang tinggal di rumah tangganya. Penjaga penjara membawa pergi Paulus dan Silas dan membasuh luka-luka mereka. Kemudian ia dan semua orang dalam rumah tangganya segera dibaptis. Penjaga penjara memberi makan mereka di rumahnya dan mereka bersukacita karena mereka semua percaya kepada Allah. Setelah itu, penjaga penjara membawa Paulus dan Silas kembali ke penjara.</w:t>
      </w:r>
    </w:p>
    <w:p>
      <w:pPr/>
      <w:r>
        <w:rPr>
          <w:lang w:val="id_ID" w:bidi="id_ID"/>
        </w:rPr>
      </w:r>
      <w:r>
        <w:rPr>
          <w:lang w:val="id_ID" w:bidi="id_ID"/>
        </w:rPr>
        <w:t>Keesokan paginya, para pejabat kota mengirim kabar agar Paulus dan Silas dibebaskan. Paulus menuntut agar para pejabat yang sama yang memenjarakan mereka membebaskan mereka.</w:t>
      </w:r>
    </w:p>
    <w:p>
      <w:pPr/>
      <w:r>
        <w:rPr>
          <w:lang w:val="id_ID" w:bidi="id_ID"/>
        </w:rPr>
      </w:r>
      <w:r>
        <w:rPr>
          <w:lang w:val="id_ID" w:bidi="id_ID"/>
        </w:rPr>
        <w:t>Pastikan untuk memperhatikan pertanyaan Paulus: "Dan sekarang mereka ingin menyuruh kami pergi secara diam-diam?" Ini adalah pertanyaan retorik. Paulus tidak mengharapkan jawaban untuk hal itu dari siapa pun. Ketika ia mengajukan pertanyaan ini, maksudnya adalah, "Mereka tidak akan menyembunyikan apa yang mereka lakukan kepada kami." Paulus menegaskan kepada semua orang bahwa ia dan Silas tidak melakukan kejahatan. Dia juga ingin para pejabat membersihkan nama mereka. Para pejabat datang dan membebaskan Paulus dan Silas.</w:t>
      </w:r>
    </w:p>
    <w:p>
      <w:pPr/>
      <w:r>
        <w:rPr>
          <w:lang w:val="id_ID" w:bidi="id_ID"/>
        </w:rPr>
      </w:r>
      <w:r>
        <w:rPr>
          <w:lang w:val="id_ID" w:bidi="id_ID"/>
        </w:rPr>
        <w:t>Ketika Paulus dan Silas meninggalkan penjara, mereka kembali ke rumah Lidia. Rumah Lidia telah menjadi gereja pertama di Filipi. Di sana mereka bertemu dengan orang-orang percaya dan menguatkan mereka sekali lagi. Kemudian mereka berangkat ke kota lain.</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3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Silas</w:t>
      </w:r>
    </w:p>
    <w:p>
      <w:pPr>
        <w:pStyle w:val="ListBullet"/>
        <w:spacing w:line="240" w:lineRule="auto"/>
        <w:ind w:left="720"/>
      </w:pPr>
      <w:r>
        <w:rPr>
          <w:lang w:val="id_ID" w:bidi="id_ID"/>
        </w:rPr>
      </w:r>
      <w:r>
        <w:rPr>
          <w:lang w:val="id_ID" w:bidi="id_ID"/>
        </w:rPr>
        <w:t>Para pejabat kota</w:t>
      </w:r>
    </w:p>
    <w:p>
      <w:pPr>
        <w:pStyle w:val="ListBullet"/>
        <w:spacing w:line="240" w:lineRule="auto"/>
        <w:ind w:left="720"/>
      </w:pPr>
      <w:r>
        <w:rPr>
          <w:lang w:val="id_ID" w:bidi="id_ID"/>
        </w:rPr>
      </w:r>
      <w:r>
        <w:rPr>
          <w:lang w:val="id_ID" w:bidi="id_ID"/>
        </w:rPr>
        <w:t>Penjaga penjara</w:t>
      </w:r>
    </w:p>
    <w:p>
      <w:pPr>
        <w:pStyle w:val="ListBullet"/>
        <w:spacing w:line="240" w:lineRule="auto"/>
        <w:ind w:left="720"/>
      </w:pPr>
      <w:r>
        <w:rPr>
          <w:lang w:val="id_ID" w:bidi="id_ID"/>
        </w:rPr>
      </w:r>
      <w:r>
        <w:rPr>
          <w:lang w:val="id_ID" w:bidi="id_ID"/>
        </w:rPr>
        <w:t>Rumah tangga Penjaga Penjara</w:t>
      </w:r>
    </w:p>
    <w:p>
      <w:pPr>
        <w:pStyle w:val="ListBullet"/>
        <w:spacing w:line="240" w:lineRule="auto"/>
        <w:ind w:left="720"/>
      </w:pPr>
      <w:r>
        <w:rPr>
          <w:lang w:val="id_ID" w:bidi="id_ID"/>
        </w:rPr>
      </w:r>
      <w:r>
        <w:rPr>
          <w:lang w:val="id_ID" w:bidi="id_ID"/>
        </w:rPr>
        <w:t>Tahanan lainnya</w:t>
      </w:r>
    </w:p>
    <w:p>
      <w:pPr>
        <w:pStyle w:val="ListBullet"/>
        <w:spacing w:line="240" w:lineRule="auto"/>
        <w:ind w:left="720"/>
      </w:pPr>
      <w:r>
        <w:rPr>
          <w:lang w:val="id_ID" w:bidi="id_ID"/>
        </w:rPr>
      </w:r>
      <w:r>
        <w:rPr>
          <w:lang w:val="id_ID" w:bidi="id_ID"/>
        </w:rPr>
        <w:t>Lidia dan orang-orang percaya di rumahnya</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kelompok untuk mengingat bagian-bagian kisah tersebut.</w:t>
      </w:r>
    </w:p>
    <w:p>
      <w:pPr/>
      <w:r>
        <w:rPr>
          <w:lang w:val="id_ID" w:bidi="id_ID"/>
        </w:rPr>
      </w:r>
      <w:r>
        <w:rPr>
          <w:lang w:val="id_ID" w:bidi="id_ID"/>
        </w:rPr>
        <w:t>Saat kelompok memerankan kisah ini untuk kedua kalinya, hentikan mereka pada bagian-bagian tertentu.</w:t>
      </w:r>
    </w:p>
    <w:p>
      <w:pPr/>
      <w:r>
        <w:rPr>
          <w:lang w:val="id_ID" w:bidi="id_ID"/>
        </w:rPr>
      </w:r>
      <w:r>
        <w:rPr>
          <w:lang w:val="id_ID" w:bidi="id_ID"/>
        </w:rPr>
        <w:t>Peragakan bagian dari kisah itu ketika Paulus dan Silas bernyanyi dan berdoa di penjara, dan gempa bumi terjadi.</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sipir, "Bagaimana perasaan Anda?" Anda mungkin mendengar ungkapan seperti, "Ketakutan setengah mati," "Siap melarikan diri," "Malu karena kegagalanku."</w:t>
      </w:r>
    </w:p>
    <w:p>
      <w:pPr>
        <w:pStyle w:val="ListBullet"/>
        <w:spacing w:line="240" w:lineRule="auto"/>
        <w:ind w:left="720"/>
      </w:pPr>
      <w:r>
        <w:rPr>
          <w:lang w:val="id_ID" w:bidi="id_ID"/>
        </w:rPr>
      </w:r>
      <w:r>
        <w:rPr>
          <w:lang w:val="id_ID" w:bidi="id_ID"/>
        </w:rPr>
        <w:t>Tanyakan kepada para aktor yang memerankan Paulus dan Silas, "Bagaimana perasaan kalian?" Anda mungkin mendengar, "Takut," atau "Meminta bantuan Tuhan," atau "Percaya diri."</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Peragakan bagian dari kisah ketika penjaga penjara dan rumah tangganya percaya kepada Yesus dan dibaptis.</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"Bersukacita," "Senang melihat Allah bekerja melalui penjara kami," atau "Terkejut dengan bagaimana hal ini berakhir."</w:t>
      </w:r>
    </w:p>
    <w:p>
      <w:pPr>
        <w:pStyle w:val="ListBullet"/>
        <w:spacing w:line="240" w:lineRule="auto"/>
        <w:ind w:left="720"/>
      </w:pPr>
      <w:r>
        <w:rPr>
          <w:lang w:val="id_ID" w:bidi="id_ID"/>
        </w:rPr>
      </w:r>
      <w:r>
        <w:rPr>
          <w:lang w:val="id_ID" w:bidi="id_ID"/>
        </w:rPr>
        <w:t>Tanyakan kepada aktor yang memerankan sipir, "Bagaimana perasaan Anda?" Anda mungkin mendengar hal-hal seperti, "Bebas dari dosa," atau "Diampuni."</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Peragakan bagian terakhir dari kisah itu, ketika para pejabat kota membebaskan Paulus dan Silas dan mereka mengunjungi rumah Lidia sebelum meninggalkan kota.</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memerankan pejabat kota, "Bagaimana perasaan Anda?" Anda mungkin mendengar hal-hal seperti, "Maaf atas apa yang kami lakukan," atau "Kami khawatir atasan kami akan mendengarnya."</w:t>
      </w:r>
    </w:p>
    <w:p>
      <w:pPr>
        <w:pStyle w:val="ListBullet"/>
        <w:spacing w:line="240" w:lineRule="auto"/>
        <w:ind w:left="720"/>
      </w:pPr>
      <w:r>
        <w:rPr>
          <w:lang w:val="id_ID" w:bidi="id_ID"/>
        </w:rPr>
      </w:r>
      <w:r>
        <w:rPr>
          <w:lang w:val="id_ID" w:bidi="id_ID"/>
        </w:rPr>
        <w:t>Tanyakan kepada para aktor yang memerankan Lidia dan orang-orang percaya, "Bagaimana perasaan kalian?" Anda mungkin mendengar hal-hal seperti, "Bersyukur atas kebebasan Paulus dan Silas," atau "Sedih karena melihat mereka pergi," atau "Dilindungi oleh Allah."</w:t>
      </w:r>
    </w:p>
    <w:p>
      <w:pPr/>
      <w:r>
        <w:rPr>
          <w:lang w:val="id_ID" w:bidi="id_ID"/>
        </w:rPr>
      </w:r>
      <w:r>
        <w:rPr>
          <w:lang w:val="id_ID" w:bidi="id_ID"/>
        </w:rPr>
        <w:t>Akhir Cerita.</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dipahami.</w:t>
      </w:r>
    </w:p>
    <w:p>
      <w:pPr/>
      <w:r>
        <w:rPr>
          <w:lang w:val="id_ID" w:bidi="id_ID"/>
        </w:rPr>
      </w:r>
      <w:r>
        <w:rPr>
          <w:lang w:val="id_ID" w:bidi="id_ID"/>
        </w:rPr>
        <w:t xml:space="preserve">Sekitar tengah malam Paulus dan Silas berdoa dan menyanyikan nyanyian rohani, atau lagu-lagu pujian, kepada Allah, dan para tahanan lainnya mendengarkan. Tiba-tiba, terjadi gempa bumi yang dahsyat, dan penjara itu terguncang hingga ke fondasinya. Sebuah </w:t>
      </w:r>
      <w:r>
        <w:rPr>
          <w:b/>
          <w:lang w:val="id_ID" w:bidi="id_ID"/>
        </w:rPr>
        <w:t>gempa bumi</w:t>
      </w:r>
      <w:r>
        <w:rPr>
          <w:lang w:val="id_ID" w:bidi="id_ID"/>
        </w:rPr>
        <w:t xml:space="preserve"> adalah guncangan hebat pada bumi. Hal itu sering kali sangat merusak.</w:t>
      </w:r>
    </w:p>
    <w:p>
      <w:pPr/>
      <w:r>
        <w:rPr>
          <w:lang w:val="id_ID" w:bidi="id_ID"/>
        </w:rPr>
      </w:r>
      <w:r>
        <w:rPr>
          <w:lang w:val="id_ID" w:bidi="id_ID"/>
        </w:rPr>
        <w:t xml:space="preserve">Kepala penjara hendak bunuh diri, ketika Paulus mengatakan kepadanya bahwa semua tahanan ada di sana dan aman. Lalu ia membawa mereka keluar dan bertanya, "Tuan-tuan, apakah yang harus aku perbuat, supaya aku selamat?" </w:t>
      </w:r>
      <w:r>
        <w:rPr>
          <w:b/>
          <w:lang w:val="id_ID" w:bidi="id_ID"/>
        </w:rPr>
        <w:t>Tuan-tuan</w:t>
      </w:r>
      <w:r>
        <w:rPr>
          <w:lang w:val="id_ID" w:bidi="id_ID"/>
        </w:rPr>
        <w:t xml:space="preserve"> adalah istilah sopan untuk pria. Gunakan istilah apa pun yang paling tepat dalam bahasa Anda.</w:t>
      </w:r>
    </w:p>
    <w:p>
      <w:pPr/>
      <w:r>
        <w:rPr>
          <w:lang w:val="id_ID" w:bidi="id_ID"/>
        </w:rPr>
      </w:r>
      <w:r>
        <w:rPr>
          <w:lang w:val="id_ID" w:bidi="id_ID"/>
        </w:rPr>
        <w:t>Paulus dan Silas berkata kepadanya, "</w:t>
      </w:r>
      <w:r>
        <w:rPr>
          <w:b/>
          <w:lang w:val="id_ID" w:bidi="id_ID"/>
        </w:rPr>
        <w:t>Percayalah</w:t>
      </w:r>
      <w:r>
        <w:rPr>
          <w:lang w:val="id_ID" w:bidi="id_ID"/>
        </w:rPr>
        <w:t xml:space="preserve"> kepada Yesus dan kamu akan </w:t>
      </w:r>
      <w:r>
        <w:rPr>
          <w:b/>
          <w:lang w:val="id_ID" w:bidi="id_ID"/>
        </w:rPr>
        <w:t>diselamatkan</w:t>
      </w:r>
      <w:r>
        <w:rPr>
          <w:lang w:val="id_ID" w:bidi="id_ID"/>
        </w:rPr>
        <w:t xml:space="preserve">, beserta semua orang di </w:t>
      </w:r>
      <w:r>
        <w:rPr>
          <w:b/>
          <w:lang w:val="id_ID" w:bidi="id_ID"/>
        </w:rPr>
        <w:t>rumah tangga</w:t>
      </w:r>
      <w:r>
        <w:rPr>
          <w:lang w:val="id_ID" w:bidi="id_ID"/>
        </w:rPr>
        <w:t xml:space="preserve">mu." Dan mereka menyampaikan kabar baik tentang Yesus kepadanya dan kepada semua orang yang tinggal di rumah tangganya. Penjaga penjara membawa Paulus dan Silas dan membasuh luka-luka mereka. Kemudian ia dan semua orang dalam rumah tangganya segera </w:t>
      </w:r>
      <w:r>
        <w:rPr>
          <w:b/>
          <w:lang w:val="id_ID" w:bidi="id_ID"/>
        </w:rPr>
        <w:t>dibaptis</w:t>
      </w:r>
      <w:r>
        <w:rPr>
          <w:lang w:val="id_ID" w:bidi="id_ID"/>
        </w:rPr>
        <w:t>. Kepala penjara memberi mereka makan di rumahnya dan mereka bersukacita karena mereka semua percaya kepada Allah.</w:t>
      </w:r>
    </w:p>
    <w:p>
      <w:pPr/>
      <w:r>
        <w:rPr>
          <w:lang w:val="id_ID" w:bidi="id_ID"/>
        </w:rPr>
      </w:r>
      <w:r>
        <w:rPr>
          <w:b/>
          <w:lang w:val="id_ID" w:bidi="id_ID"/>
        </w:rPr>
        <w:t>Percayalah kepada Yesus</w:t>
      </w:r>
      <w:r>
        <w:rPr>
          <w:lang w:val="id_ID" w:bidi="id_ID"/>
        </w:rPr>
        <w:t>: Anda mungkin memilih untuk membuat frasa ini lebih jelas dengan menggunakan pernyataan seperti "percaya bahwa Yesus akan menyelamatkan kamu dari hukuman Allah atas dosa-dosamu."</w:t>
      </w:r>
    </w:p>
    <w:p>
      <w:pPr/>
      <w:r>
        <w:rPr>
          <w:lang w:val="id_ID" w:bidi="id_ID"/>
        </w:rPr>
      </w:r>
      <w:r>
        <w:rPr>
          <w:b/>
          <w:lang w:val="id_ID" w:bidi="id_ID"/>
        </w:rPr>
        <w:t>Rumah tangga</w:t>
      </w:r>
      <w:r>
        <w:rPr>
          <w:lang w:val="id_ID" w:bidi="id_ID"/>
        </w:rPr>
        <w:t xml:space="preserve"> mungkin merujuk pada keluarga kepala penjara.</w:t>
      </w:r>
    </w:p>
    <w:p>
      <w:pPr/>
      <w:r>
        <w:rPr>
          <w:lang w:val="id_ID" w:bidi="id_ID"/>
        </w:rPr>
      </w:r>
      <w:r>
        <w:rPr>
          <w:lang w:val="id_ID" w:bidi="id_ID"/>
        </w:rPr>
        <w:t xml:space="preserve">Silakan lihat Daftar Kata Utama untuk </w:t>
      </w:r>
      <w:r>
        <w:rPr>
          <w:lang w:val="id_ID" w:bidi="id_ID"/>
        </w:rPr>
        <w:t>percaya</w:t>
      </w:r>
      <w:r>
        <w:rPr>
          <w:lang w:val="id_ID" w:bidi="id_ID"/>
        </w:rPr>
        <w:t xml:space="preserve">, </w:t>
      </w:r>
      <w:r>
        <w:rPr>
          <w:lang w:val="id_ID" w:bidi="id_ID"/>
        </w:rPr>
        <w:t>rumah tangga</w:t>
      </w:r>
      <w:r>
        <w:rPr>
          <w:lang w:val="id_ID" w:bidi="id_ID"/>
        </w:rPr>
        <w:t xml:space="preserve">, </w:t>
      </w:r>
      <w:r>
        <w:rPr>
          <w:lang w:val="id_ID" w:bidi="id_ID"/>
        </w:rPr>
        <w:t>diselamatkan</w:t>
      </w:r>
      <w:r>
        <w:rPr>
          <w:lang w:val="id_ID" w:bidi="id_ID"/>
        </w:rPr>
        <w:t xml:space="preserve">, dan </w:t>
      </w:r>
      <w:r>
        <w:rPr>
          <w:lang w:val="id_ID" w:bidi="id_ID"/>
        </w:rPr>
        <w:t>baptisan</w:t>
      </w:r>
      <w:r>
        <w:rPr>
          <w:lang w:val="id_ID" w:bidi="id_ID"/>
        </w:rPr>
        <w:t xml:space="preserve"> untuk informasi lebih lanjut. Pastikan untuk menggunakan kata-kata yang sama untuk percaya, rumah tangga, diselamatkan, dan dibaptis seperti yang telah Anda gunakan dalam perikop sebelumnya.</w:t>
      </w:r>
    </w:p>
    <w:p>
      <w:pPr/>
      <w:r>
        <w:rPr>
          <w:lang w:val="id_ID" w:bidi="id_ID"/>
        </w:rPr>
      </w:r>
      <w:r>
        <w:rPr>
          <w:lang w:val="id_ID" w:bidi="id_ID"/>
        </w:rPr>
        <w:t xml:space="preserve">Ketika Paulus dan Silas meninggalkan penjara, mereka kembali ke rumah Lidia. Rumah Lidia telah menjadi gereja pertama di Filipi. Di sana mereka bertemu dengan </w:t>
      </w:r>
      <w:r>
        <w:rPr>
          <w:b/>
          <w:lang w:val="id_ID" w:bidi="id_ID"/>
        </w:rPr>
        <w:t>saudara-saudara</w:t>
      </w:r>
      <w:r>
        <w:rPr>
          <w:lang w:val="id_ID" w:bidi="id_ID"/>
        </w:rPr>
        <w:t xml:space="preserve">, atau </w:t>
      </w:r>
      <w:r>
        <w:rPr>
          <w:b/>
          <w:lang w:val="id_ID" w:bidi="id_ID"/>
        </w:rPr>
        <w:t>orang-orang percaya kepada Yesus</w:t>
      </w:r>
      <w:r>
        <w:rPr>
          <w:lang w:val="id_ID" w:bidi="id_ID"/>
        </w:rPr>
        <w:t>, dan menguatkan mereka sekali lagi. Kemudian mereka berangkat ke kota lain.</w:t>
      </w:r>
    </w:p>
    <w:p>
      <w:pPr/>
      <w:r>
        <w:rPr>
          <w:lang w:val="id_ID" w:bidi="id_ID"/>
        </w:rPr>
      </w:r>
      <w:r>
        <w:rPr>
          <w:lang w:val="id_ID" w:bidi="id_ID"/>
        </w:rPr>
        <w:t xml:space="preserve">Silakan lihat Daftar Kata Utama untuk </w:t>
      </w:r>
      <w:r>
        <w:rPr>
          <w:lang w:val="id_ID" w:bidi="id_ID"/>
        </w:rPr>
        <w:t>penganut</w:t>
      </w:r>
      <w:r>
        <w:rPr>
          <w:lang w:val="id_ID" w:bidi="id_ID"/>
        </w:rPr>
        <w:t xml:space="preserve"> untuk informasi lebih lanjut. Pastikan untuk menggunakan kata yang sama untuk saudara seiman, atau orang-orang percaya kepada Yesus, yang telah Anda gunakan sebelumnya.</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bahas.</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17:1–9</w:t>
      </w:r>
      <w:r>
        <w:rPr>
          <w:lang w:val="id_ID" w:bidi="id_ID"/>
        </w:rPr>
      </w:r>
    </w:p>
    <w:p>
      <w:pPr>
        <w:pStyle w:val="Heading3"/>
      </w:pPr>
      <w:r>
        <w:rPr>
          <w:lang w:val="id_ID" w:bidi="id_ID"/>
        </w:rPr>
        <w:t>Dengar dan Renungkan</w:t>
      </w:r>
    </w:p>
    <w:p>
      <w:pPr/>
      <w:r>
        <w:rPr>
          <w:lang w:val="id_ID" w:bidi="id_ID"/>
        </w:rPr>
      </w:r>
      <w:r>
        <w:rPr>
          <w:lang w:val="id_ID" w:bidi="id_ID"/>
        </w:rPr>
        <w:t>Dengarkan Kisah Para Rasul 17:1–9 dan simpanlah dalam hati anda. Dengarlah perikop ini tiga kali (dalam tiga terjemahan yang berbeda, jika memungkinkan). Kemudian sebagai satu tim bahaslah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tidak Anda sukai atau tidak Anda mengerti?</w:t>
      </w:r>
    </w:p>
    <w:p>
      <w:pPr>
        <w:pStyle w:val="ListBullet"/>
        <w:spacing w:line="240" w:lineRule="auto"/>
        <w:ind w:left="720"/>
      </w:pPr>
      <w:r>
        <w:rPr>
          <w:lang w:val="id_ID" w:bidi="id_ID"/>
        </w:rPr>
      </w:r>
      <w:r>
        <w:rPr>
          <w:lang w:val="id_ID" w:bidi="id_ID"/>
        </w:rPr>
        <w:t xml:space="preserve">Apa yang kisah ini katakan kepada kita tentang Allah atau Yesus? </w:t>
      </w:r>
    </w:p>
    <w:p>
      <w:pPr>
        <w:pStyle w:val="ListBullet"/>
        <w:spacing w:line="240" w:lineRule="auto"/>
        <w:ind w:left="720"/>
      </w:pPr>
      <w:r>
        <w:rPr>
          <w:lang w:val="id_ID" w:bidi="id_ID"/>
        </w:rPr>
      </w:r>
      <w:r>
        <w:rPr>
          <w:lang w:val="id_ID" w:bidi="id_ID"/>
        </w:rPr>
        <w:t>Apa yang dikisahkan cerita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dipahami.</w:t>
      </w:r>
    </w:p>
    <w:p>
      <w:pPr/>
      <w:r>
        <w:rPr>
          <w:lang w:val="id_ID" w:bidi="id_ID"/>
        </w:rPr>
      </w:r>
      <w:r>
        <w:rPr>
          <w:lang w:val="id_ID" w:bidi="id_ID"/>
        </w:rPr>
        <w:t xml:space="preserve">Kisah ini mencatat peristiwa-peristiwa sejarah, yang terjadi selama perjalanan misi kedua Paulus sekitar tahun 50 setelah kelahiran Yesus. Paulus, Silas, dan Timotius melakukan perjalanan ke barat melalui Makedonia, yang adalah provinsi Kekaisaran Romawi di Eropa selatan. Mereka menguatkan gereja-gereja dalam kepercayaan mereka kepada Allah. Mereka juga mengajarkan kepada orang-orang kabar baik tentang Yesus, terutama di kota-kota yang belum mereka kunjungi </w:t>
      </w:r>
    </w:p>
    <w:p>
      <w:pPr/>
      <w:r>
        <w:rPr>
          <w:lang w:val="id_ID" w:bidi="id_ID"/>
        </w:rPr>
      </w:r>
      <w:r>
        <w:rPr>
          <w:lang w:val="id_ID" w:bidi="id_ID"/>
        </w:rPr>
        <w:t>Dalam kisah sebelumnya, Paulus dan Silas dipenjarakan di Filipi. Meskipun Timotius bersama Paulus dan Silas di Filipi, ia tidak disebutkan dalam kisah ini.</w:t>
      </w:r>
    </w:p>
    <w:p>
      <w:pPr/>
      <w:r>
        <w:rPr>
          <w:lang w:val="id_ID" w:bidi="id_ID"/>
        </w:rPr>
      </w:r>
      <w:r>
        <w:rPr>
          <w:lang w:val="id_ID" w:bidi="id_ID"/>
        </w:rPr>
        <w:t>Setelah meninggalkan Filipi, Paulus dan Silas melakukan perjalanan melalui kota-kota Amfipolis dan Apollonia di mana mereka kemungkinan besar hanya berhenti untuk bermalam di tempat itu. Amfipolis berada sekitar 65 kilometer di barat daya Filipi. Apollonia berada 50 kilometer di barat daya Amfipolis dan 55 kilometer di sebelah timur Tesalonika. Mereka mungkin membutuhkan waktu satu atau dua hari untuk melakukan perjalanan dari kota ke kota dengan berjalan kaki, jadi total sekitar enam hari.</w:t>
      </w:r>
    </w:p>
    <w:p>
      <w:pPr/>
      <w:r>
        <w:rPr>
          <w:lang w:val="id_ID" w:bidi="id_ID"/>
        </w:rPr>
      </w:r>
      <w:r>
        <w:rPr>
          <w:lang w:val="id_ID" w:bidi="id_ID"/>
        </w:rPr>
        <w:t xml:space="preserve">Berhenti di sini dan tunjukkan kepada tim penerjemah peta perjalanan </w:t>
      </w:r>
      <w:r>
        <w:rPr>
          <w:b/>
          <w:lang w:val="id_ID" w:bidi="id_ID"/>
        </w:rPr>
        <w:t>misi Paulus dan Silas dari Filipi ke Tesalonika melalui Amfipolis dan Apolonia</w:t>
      </w:r>
    </w:p>
    <w:p>
      <w:pPr/>
      <w:r>
        <w:rPr>
          <w:lang w:val="id_ID" w:bidi="id_ID"/>
        </w:rPr>
      </w:r>
      <w:r>
        <w:rPr>
          <w:lang w:val="id_ID" w:bidi="id_ID"/>
        </w:rPr>
        <w:t xml:space="preserve">Tesalonika adalah salah satu kota yang paling penting di Kekaisaran Romawi dan ibu kota Makedonia merupakan bagian dari Kekaisaran Romawi. Tesalonika memiliki pelabuhan yang besar di Laut Aegea dan berada di rute perdagangan utama. </w:t>
      </w:r>
    </w:p>
    <w:p>
      <w:pPr/>
      <w:r>
        <w:rPr>
          <w:lang w:val="id_ID" w:bidi="id_ID"/>
        </w:rPr>
      </w:r>
      <w:r>
        <w:rPr>
          <w:lang w:val="id_ID" w:bidi="id_ID"/>
        </w:rPr>
        <w:t>Di Tesalonika ada sinagoge orang Yahudi. Sinagoge adalah bangunan di mana orang Yahudi berkumpul untuk berdoa, membaca Kitab Suci, mengajar, dan menyembah Allah. Ketika mereka tiba di kota, Paulus terlebih dahulu pergi ke sinagoge, seperti yang biasa ia lakukan. Sebagai orang Yahudi, sudah menjadi kebiasaannya untuk pergi ke sinagoge pada hari Sabat, hari dimana orang Yahudi beribadah dan beristirahat Juga, ia ingin menceritakan kepada orang-orang Yahudi terlebih dahulu tentang Yesus. Kemudian ia ingin menceritakan kepada orang-orang bukan Yahudi tentang Yesus. Paulus berbicara dengan orang-orang Yahudi di sinagoge selama tiga hari Sabat berturut-turut. Hari Sabat merupakan hari ketujuh dari seminggu. Ini berarti bahwa Paulus dan Silas tinggal di Tesalonika selama setidaknya tiga minggu.</w:t>
      </w:r>
    </w:p>
    <w:p>
      <w:pPr/>
      <w:r>
        <w:rPr>
          <w:lang w:val="id_ID" w:bidi="id_ID"/>
        </w:rPr>
      </w:r>
      <w:r>
        <w:rPr>
          <w:lang w:val="id_ID" w:bidi="id_ID"/>
        </w:rPr>
        <w:t xml:space="preserve">Berhenti di sini dan tunjukkan kepada tim penerjemah gambar </w:t>
      </w:r>
      <w:r>
        <w:rPr>
          <w:lang w:val="id_ID" w:bidi="id_ID"/>
        </w:rPr>
        <w:t>bagian dalam sinagoge Yahudi dari zaman Yesus</w:t>
      </w:r>
      <w:r>
        <w:rPr>
          <w:lang w:val="id_ID" w:bidi="id_ID"/>
        </w:rPr>
        <w:t>.</w:t>
      </w:r>
    </w:p>
    <w:p>
      <w:pPr/>
      <w:r>
        <w:rPr>
          <w:lang w:val="id_ID" w:bidi="id_ID"/>
        </w:rPr>
      </w:r>
      <w:r>
        <w:rPr>
          <w:lang w:val="id_ID" w:bidi="id_ID"/>
        </w:rPr>
        <w:t>Paulus membahas makna Kitab Suci dengan orang-orang Yahudi. Kitab Suci Yahudi, atau tulisan kudus, mencakup hukum yang diberikan Allah kepada Musa untuk umat-Nya dan tulisan-tulisan para nabi. Para nabi menubuatkan tentang Kristus, atau Juruselamat yang Dijanjikan, yang akan datang Paulus menjelaskan makna nubuat tertentu dalam Kitab Suci dan menunjukkan kepada orang-orang Yahudi bahwa perlu bagi Kristus untuk menderita dan mati, lalu bangkit untuk hidup yang kekal Kata Kristus adalah gelar. Itu berarti "Yang diurapi." Orang-orang Yahudi menggunakannya mengarah kepada orang khusus yang telah dijanjikan Allah untuk diutus untuk menyelamatkan mereka dari musuh-musuh mereka. Paulus menyimpulkan perkataannya dengan berkata, "Yesus ini, yang aku beritakan kepada mu, adalah Kristus." Paulus mencoba meyakinkan orang-orang Yahudi bahwa Yesus adalah Kristus.</w:t>
      </w:r>
    </w:p>
    <w:p>
      <w:pPr/>
      <w:r>
        <w:rPr>
          <w:lang w:val="id_ID" w:bidi="id_ID"/>
        </w:rPr>
      </w:r>
      <w:r>
        <w:rPr>
          <w:lang w:val="id_ID" w:bidi="id_ID"/>
        </w:rPr>
        <w:t>Beberapa orang Yahudi percaya bahwa apa yang telah dikatakan Paulus adalah benar dan sekarang mereka sebagai bagian dalam keluarga orang percaya kepada Yesus, seperti Paulus dan Silas. Sejumlah besar orang Yunani, atau orang non-Yahudi, mereka menyembah kepada Allah, dan banyak perempuan yang berpengaruh juga percaya kepada pesan Paulus. Para perempuan-perempuan yang penting ini kemungkinan besar menikah dengan warga terkemuka di Tesalonika.</w:t>
      </w:r>
    </w:p>
    <w:p>
      <w:pPr/>
      <w:r>
        <w:rPr>
          <w:lang w:val="id_ID" w:bidi="id_ID"/>
        </w:rPr>
      </w:r>
      <w:r>
        <w:rPr>
          <w:lang w:val="id_ID" w:bidi="id_ID"/>
        </w:rPr>
        <w:t>Orang-orang Yahudi yang tidak percaya kepada Yesus membenci Paulus dan Silas karena orang-orang terebut sekarang bergaul dengan Paulus dan Silas, bukan dengan mereka. Orang-orang Yahudi membawa beberapa orang pembuat masalah dari kota dan membentuk kerumunan dan menyebabkan orang-orang mengadakan kerusuhan di kota itu. Mereka pergi ke rumah Yason dan memaksa untuk masuk rumah itu Yason adalah salah satu orang percaya dan orang-orang Yahudi berpikir bahwa Paulus dan Silas berada di rumah Yason Mereka ingin membawa Paulus dan Silas kepada pejabat kota.</w:t>
      </w:r>
    </w:p>
    <w:p>
      <w:pPr/>
      <w:r>
        <w:rPr>
          <w:lang w:val="id_ID" w:bidi="id_ID"/>
        </w:rPr>
      </w:r>
      <w:r>
        <w:rPr>
          <w:lang w:val="id_ID" w:bidi="id_ID"/>
        </w:rPr>
        <w:t>Berhenti di sini dan diskusikan dengan tim penerjemah bagaimana reaksi orang-orang dalam budaya Anda terhadap pemberitaan tentang Yesus. Bagaimana mereka yang tidak menyukai pengajaran, berperilaku terhadap mereka yang membawa pesan Yesus?</w:t>
      </w:r>
    </w:p>
    <w:p>
      <w:pPr/>
      <w:r>
        <w:rPr>
          <w:lang w:val="id_ID" w:bidi="id_ID"/>
        </w:rPr>
      </w:r>
      <w:r>
        <w:rPr>
          <w:lang w:val="id_ID" w:bidi="id_ID"/>
        </w:rPr>
        <w:t>Ketika mereka tidak dapat menemukan Paulus dan Silas di sana, mereka memaksa Yason dan beberapa orang percaya, yang berada di rumahnya, untuk pergi ke hadapan para pemimpin kota. Ketika orang-orang yang membuat keributan tiba di depan para pejabat kota, para pemimpinnya meneriakkan hal-hal yang berlebihan dan menyesatkan tentang Paulus dan Silas. Para pemimpin yang membuat keributan itu berteriak, "Orang-orang ini yang telah membalikkan dunia telah datang ke sini juga, dan Yason telah menerima mereka, dan mereka semua bertindak menentang keputusan Kaisar, mengatakan bahwa ada raja lain, yaitu Yesus."</w:t>
      </w:r>
    </w:p>
    <w:p>
      <w:pPr/>
      <w:r>
        <w:rPr>
          <w:lang w:val="id_ID" w:bidi="id_ID"/>
        </w:rPr>
      </w:r>
      <w:r>
        <w:rPr>
          <w:lang w:val="id_ID" w:bidi="id_ID"/>
        </w:rPr>
        <w:t>Kata "dunia" mungkin merujuk pada kekaisaran Romawi. Paulus dan Silas telah pergi ke beberapa kota di salah satu bagian kekaisaran Romawi. Tetapi orang-orang secara berlebihan berteriak-teriak bahwa Paulus dan Silas telah berada di mana-mana. Orang-orang Yahudi menuduh Yason karena Paulus dan Silas menumpang di rumahnya, seolah-olah Paulus dan Silas adalah para penjahat. Orang-orang Yahudi juga menuduh semua orang percaya kepada Yesus karena bertindak menentang keputusan Kaisar dengan menyatakan bahwa orang Kristen percaya bahwa ada raja lain, yaitu Yesus. Kaisar adalah pemimpin orang Romawi dan semua kelompok orang yang telah ditaklukkan oleh bangsa Romawi. Orang-orang Yahudi menyatakan bahwa orang-orang percaya memberontak terhadap pemerintah Romawi dengan mengakui seseorang bernama Yesus adalah raja.</w:t>
      </w:r>
    </w:p>
    <w:p>
      <w:pPr/>
      <w:r>
        <w:rPr>
          <w:lang w:val="id_ID" w:bidi="id_ID"/>
        </w:rPr>
      </w:r>
      <w:r>
        <w:rPr>
          <w:lang w:val="id_ID" w:bidi="id_ID"/>
        </w:rPr>
        <w:t>Para pejabat kota bertanggung jawab atas keadilan di kota itu. Dalam kisah ini mereka mungkin berada di area umum yang disebut pasar. Ini adalah tempat yang biasa di mana para pejabat kota bekerja. Area umum memiliki pasar dan beberapa jenis kegiatan umum lainnya. Di area umum ini terdapat banyak orang. Orang banyak yang hadir dan para pejabat kota mendengar apa yang dikatakan para pemimpin masyarakat itu dan mereka merasa tertekan dan terganggu. Para pemimpin kerumunan orang banyak dengan sengaja mengatakan hal-hal itu untuk membuat para pemimpin kota tertekan tentang orang-orang yang percaya kepada Yesus.</w:t>
      </w:r>
    </w:p>
    <w:p>
      <w:pPr/>
      <w:r>
        <w:rPr>
          <w:lang w:val="id_ID" w:bidi="id_ID"/>
        </w:rPr>
      </w:r>
      <w:r>
        <w:rPr>
          <w:lang w:val="id_ID" w:bidi="id_ID"/>
        </w:rPr>
        <w:t>Para pejabat kota membuat Yason dan yang lain membayar sejumlah uang sebagai jaminan. Para pejabat membuat Yason dan yang lain menjanjikan sesuatu. Mereka akan mendapatkan uang mereka kembali ketika mereka melakukan seperti yang dijanjikan. Para pejabat kota mungkin berjanji untuk membuat Paulus dan Silas meninggalkan kota itu. Mereka mungkin juga telah meminta mereka berjanji untuk tidak menimbulkan masalah lebih lanjut selama jangka waktu tertentu. Setelah mereka membayar uang tersebut, para pejabat kota membiarkan mereka pergi.</w:t>
      </w:r>
      <w:r>
        <w:rPr>
          <w:lang w:val="id_ID" w:bidi="id_ID"/>
        </w:rPr>
      </w:r>
    </w:p>
    <w:p>
      <w:pPr>
        <w:pStyle w:val="Heading3"/>
      </w:pPr>
      <w:r>
        <w:rPr>
          <w:lang w:val="id_ID" w:bidi="id_ID"/>
        </w:rPr>
        <w:t>Menjelaskan Adegan</w:t>
      </w:r>
    </w:p>
    <w:p>
      <w:pPr/>
      <w:r>
        <w:rPr>
          <w:lang w:val="id_ID" w:bidi="id_ID"/>
        </w:rPr>
      </w:r>
      <w:r>
        <w:rPr>
          <w:lang w:val="id_ID" w:bidi="id_ID"/>
        </w:rPr>
        <w:t>Dengarkan teksnya sekali lagi dalam versi yang paling mudah dimengerti.</w:t>
      </w:r>
    </w:p>
    <w:p>
      <w:pPr/>
      <w:r>
        <w:rPr>
          <w:lang w:val="id_ID" w:bidi="id_ID"/>
        </w:rPr>
      </w:r>
      <w:r>
        <w:rPr>
          <w:lang w:val="id_ID" w:bidi="id_ID"/>
        </w:rPr>
        <w:t>Dalam sesi ini, Anda akan membantu kelompok memvisualisasikan kisah ini. Anda akan membantu kelompok mendefinisikan adegan, latar, dan karakter dari cerita tersebut.</w:t>
      </w:r>
    </w:p>
    <w:p>
      <w:pPr/>
      <w:r>
        <w:rPr>
          <w:lang w:val="id_ID" w:bidi="id_ID"/>
        </w:rPr>
      </w:r>
      <w:r>
        <w:rPr>
          <w:lang w:val="id_ID" w:bidi="id_ID"/>
        </w:rPr>
        <w:t>Kisah ini memiliki tujuh adegan.</w:t>
      </w:r>
    </w:p>
    <w:p>
      <w:pPr/>
      <w:r>
        <w:rPr>
          <w:lang w:val="id_ID" w:bidi="id_ID"/>
        </w:rPr>
      </w:r>
      <w:r>
        <w:rPr>
          <w:b/>
          <w:lang w:val="id_ID" w:bidi="id_ID"/>
        </w:rPr>
        <w:t>Adegan pertama:</w:t>
      </w:r>
      <w:r>
        <w:rPr>
          <w:lang w:val="id_ID" w:bidi="id_ID"/>
        </w:rPr>
        <w:t xml:space="preserve"> Paulus dan Silas sedang melakukan perjalanan ke Tesalonika, dan berhenti sebentar di Amfipolis dan Apollonia.</w:t>
      </w:r>
    </w:p>
    <w:p>
      <w:pPr/>
      <w:r>
        <w:rPr>
          <w:lang w:val="id_ID" w:bidi="id_ID"/>
        </w:rPr>
      </w:r>
      <w:r>
        <w:rPr>
          <w:b/>
          <w:lang w:val="id_ID" w:bidi="id_ID"/>
        </w:rPr>
        <w:t>Adegan kedua:</w:t>
      </w:r>
      <w:r>
        <w:rPr>
          <w:lang w:val="id_ID" w:bidi="id_ID"/>
        </w:rPr>
        <w:t xml:space="preserve"> Ketika tiba di Tesalonika, Paulus pergi ke sinagoge orang-orang Yahudi pada tiga hari Sabat berturut-turut dan bertukar pikiran dengan mereka dari kitab suci</w:t>
      </w:r>
    </w:p>
    <w:p>
      <w:pPr/>
      <w:r>
        <w:rPr>
          <w:lang w:val="id_ID" w:bidi="id_ID"/>
        </w:rPr>
      </w:r>
      <w:r>
        <w:rPr>
          <w:b/>
          <w:lang w:val="id_ID" w:bidi="id_ID"/>
        </w:rPr>
        <w:t>Adegan ketiga:</w:t>
      </w:r>
      <w:r>
        <w:rPr>
          <w:lang w:val="id_ID" w:bidi="id_ID"/>
        </w:rPr>
        <w:t xml:space="preserve"> Beberapa orang Yahudi dan banyak orang Yunani yang percaya serta para perempuan terkemuka percaya kepada pengajaran Paulus.</w:t>
      </w:r>
    </w:p>
    <w:p>
      <w:pPr/>
      <w:r>
        <w:rPr>
          <w:lang w:val="id_ID" w:bidi="id_ID"/>
        </w:rPr>
      </w:r>
      <w:r>
        <w:rPr>
          <w:b/>
          <w:lang w:val="id_ID" w:bidi="id_ID"/>
        </w:rPr>
        <w:t>Adegan keempat:</w:t>
      </w:r>
      <w:r>
        <w:rPr>
          <w:lang w:val="id_ID" w:bidi="id_ID"/>
        </w:rPr>
        <w:t xml:space="preserve"> Orang-orang Yahudi yang tidak percaya kepada Paulus menjadi cemburu. Mereka mengumpulkan beberapa orang-orang pembuat masalah di pasar untuk membuat kerusuhan di kota itu.</w:t>
      </w:r>
    </w:p>
    <w:p>
      <w:pPr/>
      <w:r>
        <w:rPr>
          <w:lang w:val="id_ID" w:bidi="id_ID"/>
        </w:rPr>
      </w:r>
      <w:r>
        <w:rPr>
          <w:b/>
          <w:lang w:val="id_ID" w:bidi="id_ID"/>
        </w:rPr>
        <w:t>Adegan kelima:</w:t>
      </w:r>
      <w:r>
        <w:rPr>
          <w:lang w:val="id_ID" w:bidi="id_ID"/>
        </w:rPr>
        <w:t xml:space="preserve"> Orang-orang Yahudi yang marah dan orang banyak pergi mencari Paulus dan Silas di rumah Yason. Mereka menyerbu ke rumahnya Yason, tetapi tidak dapat menemukan Paulus dan Silas. Mereka menyeret Yason dan beberapa orang percaya yang berada di rumahnya dan membawa mereka kepada para pemimpin kota.</w:t>
      </w:r>
    </w:p>
    <w:p>
      <w:pPr/>
      <w:r>
        <w:rPr>
          <w:lang w:val="id_ID" w:bidi="id_ID"/>
        </w:rPr>
      </w:r>
      <w:r>
        <w:rPr>
          <w:b/>
          <w:lang w:val="id_ID" w:bidi="id_ID"/>
        </w:rPr>
        <w:t>Adegan keenam:pembuat Keributan dan orang-orang Yahudi, Yason dan orang-orang percaya berdiri di depan para pejabat kota.</w:t>
      </w:r>
      <w:r>
        <w:rPr>
          <w:lang w:val="id_ID" w:bidi="id_ID"/>
        </w:rPr>
        <w:t xml:space="preserve"> Orang-orang Yahudi meneriakkan hal-hal yang berlebihan dan menyesatkan tentang Paulus dan Silas dengan menuduh mereka "membalikkan dunia dan bertindak menentang keputusan Kaisar."</w:t>
      </w:r>
    </w:p>
    <w:p>
      <w:pPr/>
      <w:r>
        <w:rPr>
          <w:lang w:val="id_ID" w:bidi="id_ID"/>
        </w:rPr>
      </w:r>
      <w:r>
        <w:rPr>
          <w:b/>
          <w:lang w:val="id_ID" w:bidi="id_ID"/>
        </w:rPr>
        <w:t>Adegan ketujuh:</w:t>
      </w:r>
      <w:r>
        <w:rPr>
          <w:lang w:val="id_ID" w:bidi="id_ID"/>
        </w:rPr>
        <w:t xml:space="preserve"> Para pemimpin kota dan orang-orang yang hadir merasa tertekan karena pernyataan yang dibuat oleh orang-orang Yahudi. Para pemimpin kota membuat Yason dan yang lain membayar uang kepada mereka sebagai jaminan dan membiarkan mereka pergi.</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Silas</w:t>
      </w:r>
    </w:p>
    <w:p>
      <w:pPr>
        <w:pStyle w:val="ListBullet"/>
        <w:spacing w:line="240" w:lineRule="auto"/>
        <w:ind w:left="720"/>
      </w:pPr>
      <w:r>
        <w:rPr>
          <w:lang w:val="id_ID" w:bidi="id_ID"/>
        </w:rPr>
      </w:r>
      <w:r>
        <w:rPr>
          <w:lang w:val="id_ID" w:bidi="id_ID"/>
        </w:rPr>
        <w:t>Orang-orang Yahudi di sinagoge</w:t>
      </w:r>
    </w:p>
    <w:p>
      <w:pPr>
        <w:pStyle w:val="ListBullet"/>
        <w:spacing w:line="240" w:lineRule="auto"/>
        <w:ind w:left="720"/>
      </w:pPr>
      <w:r>
        <w:rPr>
          <w:lang w:val="id_ID" w:bidi="id_ID"/>
        </w:rPr>
      </w:r>
      <w:r>
        <w:rPr>
          <w:lang w:val="id_ID" w:bidi="id_ID"/>
        </w:rPr>
        <w:t>Orang-orang Yahudi yang percaya kepada pemberitaan Paulus</w:t>
      </w:r>
    </w:p>
    <w:p>
      <w:pPr>
        <w:pStyle w:val="ListBullet"/>
        <w:spacing w:line="240" w:lineRule="auto"/>
        <w:ind w:left="720"/>
      </w:pPr>
      <w:r>
        <w:rPr>
          <w:lang w:val="id_ID" w:bidi="id_ID"/>
        </w:rPr>
      </w:r>
      <w:r>
        <w:rPr>
          <w:lang w:val="id_ID" w:bidi="id_ID"/>
        </w:rPr>
        <w:t>Orang-orang Yunani yang takut kepada Allah yang percaya kepada pesan Paulus</w:t>
      </w:r>
    </w:p>
    <w:p>
      <w:pPr>
        <w:pStyle w:val="ListBullet"/>
        <w:spacing w:line="240" w:lineRule="auto"/>
        <w:ind w:left="720"/>
      </w:pPr>
      <w:r>
        <w:rPr>
          <w:lang w:val="id_ID" w:bidi="id_ID"/>
        </w:rPr>
      </w:r>
      <w:r>
        <w:rPr>
          <w:lang w:val="id_ID" w:bidi="id_ID"/>
        </w:rPr>
        <w:t>Para perempuan terkemuka yang percaya kepada pesan Paulus</w:t>
      </w:r>
    </w:p>
    <w:p>
      <w:pPr>
        <w:pStyle w:val="ListBullet"/>
        <w:spacing w:line="240" w:lineRule="auto"/>
        <w:ind w:left="720"/>
      </w:pPr>
      <w:r>
        <w:rPr>
          <w:lang w:val="id_ID" w:bidi="id_ID"/>
        </w:rPr>
      </w:r>
      <w:r>
        <w:rPr>
          <w:lang w:val="id_ID" w:bidi="id_ID"/>
        </w:rPr>
        <w:t>Orang-orang Yahudi yang tidak percaya kepada pesan Paulus dan iri hati</w:t>
      </w:r>
    </w:p>
    <w:p>
      <w:pPr>
        <w:pStyle w:val="ListBullet"/>
        <w:spacing w:line="240" w:lineRule="auto"/>
        <w:ind w:left="720"/>
      </w:pPr>
      <w:r>
        <w:rPr>
          <w:lang w:val="id_ID" w:bidi="id_ID"/>
        </w:rPr>
      </w:r>
      <w:r>
        <w:rPr>
          <w:lang w:val="id_ID" w:bidi="id_ID"/>
        </w:rPr>
        <w:t>Orang-orang jahat dari kalangan rendah yang menjadi gerombolan.</w:t>
      </w:r>
    </w:p>
    <w:p>
      <w:pPr>
        <w:pStyle w:val="ListBullet"/>
        <w:spacing w:line="240" w:lineRule="auto"/>
        <w:ind w:left="720"/>
      </w:pPr>
      <w:r>
        <w:rPr>
          <w:lang w:val="id_ID" w:bidi="id_ID"/>
        </w:rPr>
      </w:r>
      <w:r>
        <w:rPr>
          <w:lang w:val="id_ID" w:bidi="id_ID"/>
        </w:rPr>
        <w:t>Yason</w:t>
      </w:r>
    </w:p>
    <w:p>
      <w:pPr>
        <w:pStyle w:val="ListBullet"/>
        <w:spacing w:line="240" w:lineRule="auto"/>
        <w:ind w:left="720"/>
      </w:pPr>
      <w:r>
        <w:rPr>
          <w:lang w:val="id_ID" w:bidi="id_ID"/>
        </w:rPr>
      </w:r>
      <w:r>
        <w:rPr>
          <w:lang w:val="id_ID" w:bidi="id_ID"/>
        </w:rPr>
        <w:t>Orang-orang percaya di rumah Yason</w:t>
      </w:r>
    </w:p>
    <w:p>
      <w:pPr>
        <w:pStyle w:val="ListBullet"/>
        <w:spacing w:line="240" w:lineRule="auto"/>
        <w:ind w:left="720"/>
      </w:pPr>
      <w:r>
        <w:rPr>
          <w:lang w:val="id_ID" w:bidi="id_ID"/>
        </w:rPr>
      </w:r>
      <w:r>
        <w:rPr>
          <w:lang w:val="id_ID" w:bidi="id_ID"/>
        </w:rPr>
        <w:t>Pejabat kota</w:t>
      </w:r>
    </w:p>
    <w:p>
      <w:pPr>
        <w:pStyle w:val="ListBullet"/>
        <w:spacing w:line="240" w:lineRule="auto"/>
        <w:ind w:left="720"/>
      </w:pPr>
      <w:r>
        <w:rPr>
          <w:lang w:val="id_ID" w:bidi="id_ID"/>
        </w:rPr>
      </w:r>
      <w:r>
        <w:rPr>
          <w:lang w:val="id_ID" w:bidi="id_ID"/>
        </w:rPr>
        <w:t>Orang-orang yang hadir bersama para pejabat</w:t>
      </w:r>
    </w:p>
    <w:p>
      <w:pPr/>
      <w:r>
        <w:rPr>
          <w:lang w:val="id_ID" w:bidi="id_ID"/>
        </w:rPr>
      </w:r>
      <w:r>
        <w:rPr>
          <w:lang w:val="id_ID" w:bidi="id_ID"/>
        </w:rPr>
        <w:t xml:space="preserve">Dalam sesi ini, minta kelompok untuk membuat papan cerita, membuat 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Paulus dan Silas melakukan perjalanan dari Filipi ke Tesalonika, melewati kota-kota Amfipolis dan Apollonia. Kemungkinan besar mereka hanya berhenti sebentar di kota-kota itu, mungkin hanya untuk bermalam saja. Kota-kota itu berada antara 50 dan 65 kilometer satu sama lain. Mereka mungkin membutuhkan waktu satu atau dua hari untuk melakukan perjalanan dari kota ke kota dengan berjalan kaki, jadi total sekitar enam hari.</w:t>
      </w:r>
    </w:p>
    <w:p>
      <w:pPr/>
      <w:r>
        <w:rPr>
          <w:lang w:val="id_ID" w:bidi="id_ID"/>
        </w:rPr>
      </w:r>
      <w:r>
        <w:rPr>
          <w:lang w:val="id_ID" w:bidi="id_ID"/>
        </w:rPr>
        <w:t xml:space="preserve">Berhenti di sini dan tunjukkan kepada tim penerjemah peta perjalanan </w:t>
      </w:r>
      <w:r>
        <w:rPr>
          <w:b/>
          <w:lang w:val="id_ID" w:bidi="id_ID"/>
        </w:rPr>
        <w:t>misi Paulus dan Silas dari Filipi ke Tesalonika melalui Amfipolis dan Apolonia</w:t>
      </w:r>
    </w:p>
    <w:p>
      <w:pPr/>
      <w:r>
        <w:rPr>
          <w:lang w:val="id_ID" w:bidi="id_ID"/>
        </w:rPr>
      </w:r>
      <w:r>
        <w:rPr>
          <w:lang w:val="id_ID" w:bidi="id_ID"/>
        </w:rPr>
        <w:t>Ketika mereka tiba di Tesalonika, Paulus pergi ke sinagoge terlebih dahulu. Dia membahas arti dari Kitab Suci dengan orang-orang Yahudi. Paulus kemungkinan besar berdiri di tengah sinagoge sambil memegang gulungan-gulungan Kitab Suci. Orang-orang Yahudi mungkin duduk di bangku-bangku batu yang dibangun di dinding sinagoge. Penting untuk dicatat cara Paulus untuk menjelaskan Kitab Suci dan memberi alasan dengan orang-orang Yahudi. Dia pertama kali membuktikan dari Kitab Suci bahwa Kristus harus menderita dan mati, lalu bangkit kembali Dia akan menunjukkan kitab-kitab suci yang menubuatkan tentang kematian dan kebangkitan Kristus. Kemudian ia memberitakan kepada mereka bahwa Yesus adalah Kristus. Paulus pergi ke sinagoge pada tiga hari Sabat berturut-turut, yang berarti bahwa ia dan Silas tinggal di Tesalonika selama setidaknya tiga minggu.</w:t>
      </w:r>
    </w:p>
    <w:p>
      <w:pPr/>
      <w:r>
        <w:rPr>
          <w:lang w:val="id_ID" w:bidi="id_ID"/>
        </w:rPr>
      </w:r>
      <w:r>
        <w:rPr>
          <w:lang w:val="id_ID" w:bidi="id_ID"/>
        </w:rPr>
        <w:t xml:space="preserve">Berhenti di sini dan tunjukkan kepada tim penerjemah gambar </w:t>
      </w:r>
      <w:r>
        <w:rPr>
          <w:lang w:val="id_ID" w:bidi="id_ID"/>
        </w:rPr>
        <w:t>bagian dalam sinagoge dari zaman Yesus</w:t>
      </w:r>
      <w:r>
        <w:rPr>
          <w:lang w:val="id_ID" w:bidi="id_ID"/>
        </w:rPr>
        <w:t>.</w:t>
      </w:r>
    </w:p>
    <w:p>
      <w:pPr/>
      <w:r>
        <w:rPr>
          <w:lang w:val="id_ID" w:bidi="id_ID"/>
        </w:rPr>
      </w:r>
      <w:r>
        <w:rPr>
          <w:lang w:val="id_ID" w:bidi="id_ID"/>
        </w:rPr>
        <w:t>Saat mendengar pesan Paulus, hanya beberapa orang Yahudi yang percaya kepadanya. Ini berbanding dengan sejumlah besar orang Yunani, atau orang non-Yahudi yang menyembah Allah juga banyak perempuan terkemuka, yang menaruh iman mereka kepada Yesus serta bergabung dengan Paulus dan Silas. Orang-orang Yunani dan perempuan-perempuan terkemuka juga menghadiri sinagoge dan mendengarkan Paulus ketika ia sedang mengajar.</w:t>
      </w:r>
    </w:p>
    <w:p>
      <w:pPr/>
      <w:r>
        <w:rPr>
          <w:lang w:val="id_ID" w:bidi="id_ID"/>
        </w:rPr>
      </w:r>
      <w:r>
        <w:rPr>
          <w:lang w:val="id_ID" w:bidi="id_ID"/>
        </w:rPr>
        <w:t>Setelah Paulus mengajar di sinagoge mereka selama tiga hari Sabat, orang-orang Yahudi yang tidak percaya kepada Paulus menjadi iri hati dan bereaksi dengan kemarahan dan kekerasan yang besar. Orang-orang Yahudi mengumpulkan massa yang terdiri dari orang-orang yang suka membuat kegaduhan di pasar dan menghasut kota itu supaya terjadi kerusuhan.</w:t>
      </w:r>
    </w:p>
    <w:p>
      <w:pPr/>
      <w:r>
        <w:rPr>
          <w:lang w:val="id_ID" w:bidi="id_ID"/>
        </w:rPr>
      </w:r>
      <w:r>
        <w:rPr>
          <w:lang w:val="id_ID" w:bidi="id_ID"/>
        </w:rPr>
        <w:t>Kemudian mereka pergi ke rumah Yason, salah satu orang percaya, untuk mencari Paulus dan Silas. Ketika mereka tidak menemukan mereka, mereka menyeret Yason dan beberapa orang percaya yang berada di rumahnya untuk berdiri di hadapan para pejabat kota, mungkin di pasar, tempat ada banyak orang.</w:t>
      </w:r>
    </w:p>
    <w:p>
      <w:pPr/>
      <w:r>
        <w:rPr>
          <w:lang w:val="id_ID" w:bidi="id_ID"/>
        </w:rPr>
      </w:r>
      <w:r>
        <w:rPr>
          <w:lang w:val="id_ID" w:bidi="id_ID"/>
        </w:rPr>
        <w:t>Ketika berdiri di depan pejabat kota, para pemimpin orang banyak terus bertindak dengan kasar dan meneriakkan hal-hal yang berlebihan dan menyesatkan tentang Paulus dan Silas serta menuduh Yason karena membawa mereka ke rumahnya. Penting untuk dicatat bahwa Paulus dan Silas tidak berada di sana. Penting untuk dicatat bahwa Paulus dan Silas, maupun Jason, sekalipun tidak melakukan kesalahan apa pun. Ketidakpercayaan orang-orang Yahudi membuat mereka iri hati kepada Paulus dan Silas. Kecemburuan mereka yang mengakibatkan mereka melakukan kekerasan dan membuat tuduhan palsu mereka terhadap Paulus, Silas, serta Yason di hadapan para pemimpin kota. Orang-orang Yahudi ingin menjatuhkan orang-orang percaya di depan pejabat kota dan menyingkirkan mereka. Mereka ingin menghentikan penyebaran ajaran Paulus tentang Yesus sebagai Kristus.</w:t>
      </w:r>
    </w:p>
    <w:p>
      <w:pPr/>
      <w:r>
        <w:rPr>
          <w:lang w:val="id_ID" w:bidi="id_ID"/>
        </w:rPr>
      </w:r>
      <w:r>
        <w:rPr>
          <w:lang w:val="id_ID" w:bidi="id_ID"/>
        </w:rPr>
        <w:t>pemimpin kota percaya kepada orang-orang Yahudi dan menjadi tertekan. Mereka membuat Yason membayar sejumlah uang sebagai janji dan kemudian membiarkan orang-orang percaya lainnya pergi.</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tim akan mendramatisasikan kisah tersebut.</w:t>
      </w:r>
    </w:p>
    <w:p>
      <w:pPr/>
      <w:r>
        <w:rPr>
          <w:lang w:val="id_ID" w:bidi="id_ID"/>
        </w:rPr>
      </w:r>
      <w:r>
        <w:rPr>
          <w:lang w:val="id_ID" w:bidi="id_ID"/>
        </w:rPr>
        <w:t>Kisah ini memiliki tujuh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Silas</w:t>
      </w:r>
    </w:p>
    <w:p>
      <w:pPr>
        <w:pStyle w:val="ListBullet"/>
        <w:spacing w:line="240" w:lineRule="auto"/>
        <w:ind w:left="720"/>
      </w:pPr>
      <w:r>
        <w:rPr>
          <w:lang w:val="id_ID" w:bidi="id_ID"/>
        </w:rPr>
      </w:r>
      <w:r>
        <w:rPr>
          <w:lang w:val="id_ID" w:bidi="id_ID"/>
        </w:rPr>
        <w:t>Orang-orang Yahudi di sinagoge</w:t>
      </w:r>
    </w:p>
    <w:p>
      <w:pPr>
        <w:pStyle w:val="ListBullet"/>
        <w:spacing w:line="240" w:lineRule="auto"/>
        <w:ind w:left="720"/>
      </w:pPr>
      <w:r>
        <w:rPr>
          <w:lang w:val="id_ID" w:bidi="id_ID"/>
        </w:rPr>
      </w:r>
      <w:r>
        <w:rPr>
          <w:lang w:val="id_ID" w:bidi="id_ID"/>
        </w:rPr>
        <w:t>Orang-orang Yahudi yang percaya kepada pemberitaan Paulus</w:t>
      </w:r>
    </w:p>
    <w:p>
      <w:pPr>
        <w:pStyle w:val="ListBullet"/>
        <w:spacing w:line="240" w:lineRule="auto"/>
        <w:ind w:left="720"/>
      </w:pPr>
      <w:r>
        <w:rPr>
          <w:lang w:val="id_ID" w:bidi="id_ID"/>
        </w:rPr>
      </w:r>
      <w:r>
        <w:rPr>
          <w:lang w:val="id_ID" w:bidi="id_ID"/>
        </w:rPr>
        <w:t>Orang-orang Yunani yang takut akan Allah yang percaya melalui pesan Paulus</w:t>
      </w:r>
    </w:p>
    <w:p>
      <w:pPr>
        <w:pStyle w:val="ListBullet"/>
        <w:spacing w:line="240" w:lineRule="auto"/>
        <w:ind w:left="720"/>
      </w:pPr>
      <w:r>
        <w:rPr>
          <w:lang w:val="id_ID" w:bidi="id_ID"/>
        </w:rPr>
      </w:r>
      <w:r>
        <w:rPr>
          <w:lang w:val="id_ID" w:bidi="id_ID"/>
        </w:rPr>
        <w:t>Para perempuan terkemuka yang percaya kepada pesan Paulus</w:t>
      </w:r>
    </w:p>
    <w:p>
      <w:pPr>
        <w:pStyle w:val="ListBullet"/>
        <w:spacing w:line="240" w:lineRule="auto"/>
        <w:ind w:left="720"/>
      </w:pPr>
      <w:r>
        <w:rPr>
          <w:lang w:val="id_ID" w:bidi="id_ID"/>
        </w:rPr>
      </w:r>
      <w:r>
        <w:rPr>
          <w:lang w:val="id_ID" w:bidi="id_ID"/>
        </w:rPr>
        <w:t>Orang-orang Yahudi yang tidak percaya kepada pesan Paulus dan iri hati</w:t>
      </w:r>
    </w:p>
    <w:p>
      <w:pPr>
        <w:pStyle w:val="ListBullet"/>
        <w:spacing w:line="240" w:lineRule="auto"/>
        <w:ind w:left="720"/>
      </w:pPr>
      <w:r>
        <w:rPr>
          <w:lang w:val="id_ID" w:bidi="id_ID"/>
        </w:rPr>
      </w:r>
      <w:r>
        <w:rPr>
          <w:lang w:val="id_ID" w:bidi="id_ID"/>
        </w:rPr>
        <w:t>Orang-orang jahat dari kalangan rendah yang menjadi gerombolan.</w:t>
      </w:r>
    </w:p>
    <w:p>
      <w:pPr>
        <w:pStyle w:val="ListBullet"/>
        <w:spacing w:line="240" w:lineRule="auto"/>
        <w:ind w:left="720"/>
      </w:pPr>
      <w:r>
        <w:rPr>
          <w:lang w:val="id_ID" w:bidi="id_ID"/>
        </w:rPr>
      </w:r>
      <w:r>
        <w:rPr>
          <w:lang w:val="id_ID" w:bidi="id_ID"/>
        </w:rPr>
        <w:t>Yason</w:t>
      </w:r>
    </w:p>
    <w:p>
      <w:pPr>
        <w:pStyle w:val="ListBullet"/>
        <w:spacing w:line="240" w:lineRule="auto"/>
        <w:ind w:left="720"/>
      </w:pPr>
      <w:r>
        <w:rPr>
          <w:lang w:val="id_ID" w:bidi="id_ID"/>
        </w:rPr>
      </w:r>
      <w:r>
        <w:rPr>
          <w:lang w:val="id_ID" w:bidi="id_ID"/>
        </w:rPr>
        <w:t>Orang-orang percaya di rumah Yason</w:t>
      </w:r>
    </w:p>
    <w:p>
      <w:pPr>
        <w:pStyle w:val="ListBullet"/>
        <w:spacing w:line="240" w:lineRule="auto"/>
        <w:ind w:left="720"/>
      </w:pPr>
      <w:r>
        <w:rPr>
          <w:lang w:val="id_ID" w:bidi="id_ID"/>
        </w:rPr>
      </w:r>
      <w:r>
        <w:rPr>
          <w:lang w:val="id_ID" w:bidi="id_ID"/>
        </w:rPr>
        <w:t>Pejabat kota</w:t>
      </w:r>
    </w:p>
    <w:p>
      <w:pPr>
        <w:pStyle w:val="ListBullet"/>
        <w:spacing w:line="240" w:lineRule="auto"/>
        <w:ind w:left="720"/>
      </w:pPr>
      <w:r>
        <w:rPr>
          <w:lang w:val="id_ID" w:bidi="id_ID"/>
        </w:rPr>
      </w:r>
      <w:r>
        <w:rPr>
          <w:lang w:val="id_ID" w:bidi="id_ID"/>
        </w:rPr>
        <w:t>Orang-orang yang hadir bersama para pejabat</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kelompok untuk mengingat bagian-bagian kisah tersebut.</w:t>
      </w:r>
    </w:p>
    <w:p>
      <w:pPr/>
      <w:r>
        <w:rPr>
          <w:lang w:val="id_ID" w:bidi="id_ID"/>
        </w:rPr>
      </w:r>
      <w:r>
        <w:rPr>
          <w:lang w:val="id_ID" w:bidi="id_ID"/>
        </w:rPr>
        <w:t>Saat kelompok memerankan kisah ini untuk kedua kalinya, hentikan mereka pada bagian-bagian tertentu.</w:t>
      </w:r>
    </w:p>
    <w:p>
      <w:pPr/>
      <w:r>
        <w:rPr>
          <w:lang w:val="id_ID" w:bidi="id_ID"/>
        </w:rPr>
      </w:r>
      <w:r>
        <w:rPr>
          <w:lang w:val="id_ID" w:bidi="id_ID"/>
        </w:rPr>
        <w:t>Paulus dan Silas melakukan perjalanan dari kota Filipi ke kota Tesalonika, berhenti sebentar di kota-kota Amfipolis dan Apollonia.</w:t>
      </w:r>
    </w:p>
    <w:p>
      <w:pPr/>
      <w:r>
        <w:rPr>
          <w:lang w:val="id_ID" w:bidi="id_ID"/>
        </w:rPr>
      </w:r>
      <w:r>
        <w:rPr>
          <w:lang w:val="id_ID" w:bidi="id_ID"/>
        </w:rPr>
        <w:t>Ketika mereka tiba di Tesalonika, Paulus pergi ke sinagoge Yahudi terlebih dahulu, seperti yang merupakan kebiasaannya. Dia berbicara kepada orang-orang Yahudi dari Kitab Suci dan menjelaskan nubuat-nubuat tentang Kristus. Dia membuktikan bahwa Kristus harus mati dan bangkit kembali untuk hidup. Kemudian ia menyatakan, "Yesus ini yang aku beritakan kepadamu adalah Kristus." Beberapa orang Yahudi percaya kepada pesannya, seperti halnya sejumlah besar orang Yunani yang percaya kepada Allah dan banyak perempuan terkemuka.</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orang yang memerankan paulus, ”Bagaimana perasaan Anda?” Anda mungkin mendengar hal-hal seperti:</w:t>
      </w:r>
    </w:p>
    <w:p>
      <w:pPr>
        <w:pStyle w:val="ListBullet"/>
        <w:spacing w:line="240" w:lineRule="auto"/>
        <w:ind w:left="720"/>
      </w:pPr>
      <w:r>
        <w:rPr>
          <w:lang w:val="id_ID" w:bidi="id_ID"/>
        </w:rPr>
      </w:r>
      <w:r>
        <w:rPr>
          <w:lang w:val="id_ID" w:bidi="id_ID"/>
        </w:rPr>
        <w:t>Tanyakan kepada para aktor yang memerankan orang-orang yang baru percaya kepada Yesus, "Bagaimana perasaan kalian?" Anda mungkin mendengar hal-hal seperti:</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Tetapi orang-orang Yahudi yang tidak percaya kepada pesan Paulus menjadi iri hati karena para pengikut mereka sekarang mengikuti Paulus dan Silas. Jadi mereka mengumpulkan beberapa orang pembuat masalah dari pasar untuk membuat kerusuhan serta keributan di kota itu</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memerankan orang-orang Yahudi yang iri, "Bagaimana perasaan kalian?" Anda mungkin mendengar hal-hal seperti:</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Orang-orang Yahudi pergi ke rumah Yason, yang adalah orang percaya untuk mencari Paulus dan Silas. Mereka memaksa masuk ke rumah Yason, tetapi tidak menemukan Paulus dan Silas di sana. Mereka membuat Yason dan beberapa orang percaya lainnya yang berada di rumah itu datang bersama mereka untuk menghadap dewan kota.</w:t>
      </w:r>
    </w:p>
    <w:p>
      <w:pPr/>
      <w:r>
        <w:rPr>
          <w:lang w:val="id_ID" w:bidi="id_ID"/>
        </w:rPr>
      </w:r>
      <w:r>
        <w:rPr>
          <w:lang w:val="id_ID" w:bidi="id_ID"/>
        </w:rPr>
        <w:t>Ketika mereka semua tiba di depan para pemimpin kota, orang-orang Yahudi meneriakkan tuduhan palsu terhadap Paulus, Silas, dan Yason: "Orang-orang ini yang telah membalikkan dunia ini telah datang ke sini juga, dan Yason telah menerima mereka, dan mereka semua bertindak menentang keputusan Kaisar, mengatakan bahwa ada raja lain, yaitu Yesus."</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memerankan Yason dan orang-orang percaya lainnya, "Bagaimana perasaan kalian?" Anda mungkin mendengar hal-hal seperti:</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Para pejabat kota dan orang-orang yang hadir bersama mereka menjadi khawatir tentang tuduhan itu. Mereka membuat Yason membayar uang kepada mereka sebagai jaminan dan membiarkannya dan yang lain pergi.</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pemain yang memerankan para pemimpin kota, "Bagaimana perasaan kalian?" Anda mungkin mendengar hal-hal seperti:</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dipahami.</w:t>
      </w:r>
    </w:p>
    <w:p>
      <w:pPr/>
      <w:r>
        <w:rPr>
          <w:lang w:val="id_ID" w:bidi="id_ID"/>
        </w:rPr>
      </w:r>
      <w:r>
        <w:rPr>
          <w:lang w:val="id_ID" w:bidi="id_ID"/>
        </w:rPr>
        <w:t xml:space="preserve">Paulus dan Silas melakukan perjalanan melalui kota-kota Amfipolis dan Apollonia dan menjangkau kota Tesalonika. </w:t>
      </w:r>
      <w:r>
        <w:rPr>
          <w:b/>
          <w:lang w:val="id_ID" w:bidi="id_ID"/>
        </w:rPr>
        <w:t>Amfipolis</w:t>
      </w:r>
      <w:r>
        <w:rPr>
          <w:lang w:val="id_ID" w:bidi="id_ID"/>
        </w:rPr>
        <w:t xml:space="preserve"> dan </w:t>
      </w:r>
      <w:r>
        <w:rPr>
          <w:b/>
          <w:lang w:val="id_ID" w:bidi="id_ID"/>
        </w:rPr>
        <w:t>Apollonia</w:t>
      </w:r>
      <w:r>
        <w:rPr>
          <w:lang w:val="id_ID" w:bidi="id_ID"/>
        </w:rPr>
        <w:t xml:space="preserve"> adalah kota-kota di Makedonia dekat pesisir pantai Aegea. Apollonia berada 50 kilometer di barat daya Amfipolis dan 55 kilometer di sebelah timur Tesalonika. </w:t>
      </w:r>
      <w:r>
        <w:rPr>
          <w:b/>
          <w:lang w:val="id_ID" w:bidi="id_ID"/>
        </w:rPr>
        <w:t>Tesalonika</w:t>
      </w:r>
      <w:r>
        <w:rPr>
          <w:lang w:val="id_ID" w:bidi="id_ID"/>
        </w:rPr>
        <w:t xml:space="preserve"> adalah salah satu kota yang paling penting di Kekaisaran Romawi dan ibu kota Makedonia merupakan bagian dari Kekaisaran Romawi. Tesalonika memiliki pelabuhan yang besar di Laut Aegea dan berada di rute perdagangan utama. Kota itu memiliki 20.000 sampai 100.000 penduduk.</w:t>
      </w:r>
    </w:p>
    <w:p>
      <w:pPr/>
      <w:r>
        <w:rPr>
          <w:lang w:val="id_ID" w:bidi="id_ID"/>
        </w:rPr>
      </w:r>
      <w:r>
        <w:rPr>
          <w:lang w:val="id_ID" w:bidi="id_ID"/>
        </w:rPr>
        <w:t xml:space="preserve">Berhenti di sini dan tunjukkan kepada tim penerjemah peta perjalanan </w:t>
      </w:r>
      <w:r>
        <w:rPr>
          <w:b/>
          <w:lang w:val="id_ID" w:bidi="id_ID"/>
        </w:rPr>
        <w:t>misi Paulus dan Silas dari Filipi ke Tesalonika melalui Amfipolis dan Apolonia</w:t>
      </w:r>
    </w:p>
    <w:p>
      <w:pPr/>
      <w:r>
        <w:rPr>
          <w:lang w:val="id_ID" w:bidi="id_ID"/>
        </w:rPr>
      </w:r>
      <w:r>
        <w:rPr>
          <w:lang w:val="id_ID" w:bidi="id_ID"/>
        </w:rPr>
        <w:t xml:space="preserve">Ketika Paulus dan Silas tiba di Tesalonika, Paulus lebih dahulu pergi ke </w:t>
      </w:r>
      <w:r>
        <w:rPr>
          <w:lang w:val="id_ID" w:bidi="id_ID"/>
        </w:rPr>
        <w:t>sinagoge</w:t>
      </w:r>
      <w:r>
        <w:rPr>
          <w:lang w:val="id_ID" w:bidi="id_ID"/>
        </w:rPr>
        <w:t xml:space="preserve"> orang-orang </w:t>
      </w:r>
      <w:r>
        <w:rPr>
          <w:lang w:val="id_ID" w:bidi="id_ID"/>
        </w:rPr>
        <w:t>Yahudi</w:t>
      </w:r>
      <w:r>
        <w:rPr>
          <w:lang w:val="id_ID" w:bidi="id_ID"/>
        </w:rPr>
        <w:t xml:space="preserve">. Ingatlah untuk menggunakan kata-kata yang sama yang telah Anda gunakan sebelumnya untuk sinagoge orang </w:t>
      </w:r>
      <w:r>
        <w:rPr>
          <w:b/>
          <w:lang w:val="id_ID" w:bidi="id_ID"/>
        </w:rPr>
        <w:t>yahudi</w:t>
      </w:r>
      <w:r>
        <w:rPr>
          <w:lang w:val="id_ID" w:bidi="id_ID"/>
        </w:rPr>
        <w:t xml:space="preserve"> yaitu </w:t>
      </w:r>
      <w:r>
        <w:rPr>
          <w:b/>
          <w:lang w:val="id_ID" w:bidi="id_ID"/>
        </w:rPr>
        <w:t>Sinagoge</w:t>
      </w:r>
      <w:r>
        <w:rPr>
          <w:lang w:val="id_ID" w:bidi="id_ID"/>
        </w:rPr>
        <w:t xml:space="preserve"> dan orang Yahudi. Definisi lengkap dari kata-kata ini dapat ditemukan di Daftar Kata Utama.</w:t>
      </w:r>
    </w:p>
    <w:p>
      <w:pPr/>
      <w:r>
        <w:rPr>
          <w:lang w:val="id_ID" w:bidi="id_ID"/>
        </w:rPr>
      </w:r>
      <w:r>
        <w:rPr>
          <w:lang w:val="id_ID" w:bidi="id_ID"/>
        </w:rPr>
        <w:t xml:space="preserve">Berhenti di sini dan tunjukkan kepada tim penerjemah gambar </w:t>
      </w:r>
      <w:r>
        <w:rPr>
          <w:lang w:val="id_ID" w:bidi="id_ID"/>
        </w:rPr>
        <w:t>bagian dalam sinagoge Yahudi dari zaman Yesus</w:t>
      </w:r>
      <w:r>
        <w:rPr>
          <w:lang w:val="id_ID" w:bidi="id_ID"/>
        </w:rPr>
        <w:t>.</w:t>
      </w:r>
    </w:p>
    <w:p>
      <w:pPr/>
      <w:r>
        <w:rPr>
          <w:lang w:val="id_ID" w:bidi="id_ID"/>
        </w:rPr>
      </w:r>
      <w:r>
        <w:rPr>
          <w:lang w:val="id_ID" w:bidi="id_ID"/>
        </w:rPr>
        <w:t xml:space="preserve">Paulus pergi ke sinagoge pada tiga kali hari </w:t>
      </w:r>
      <w:r>
        <w:rPr>
          <w:b/>
          <w:lang w:val="id_ID" w:bidi="id_ID"/>
        </w:rPr>
        <w:t>Sabat</w:t>
      </w:r>
      <w:r>
        <w:rPr>
          <w:lang w:val="id_ID" w:bidi="id_ID"/>
        </w:rPr>
        <w:t xml:space="preserve">. Ingatlah untuk menggunakan kata yang sama yang telah Anda gunakan sebelumnya untuk hari perhentian atau sabat. Definisi lengkap tentang </w:t>
      </w:r>
      <w:r>
        <w:rPr>
          <w:lang w:val="id_ID" w:bidi="id_ID"/>
        </w:rPr>
        <w:t>Sabat</w:t>
      </w:r>
      <w:r>
        <w:rPr>
          <w:lang w:val="id_ID" w:bidi="id_ID"/>
        </w:rPr>
        <w:t xml:space="preserve"> dapat ditemukan dalam Daftar Kata Utama.</w:t>
      </w:r>
    </w:p>
    <w:p>
      <w:pPr/>
      <w:r>
        <w:rPr>
          <w:lang w:val="id_ID" w:bidi="id_ID"/>
        </w:rPr>
      </w:r>
      <w:r>
        <w:rPr>
          <w:lang w:val="id_ID" w:bidi="id_ID"/>
        </w:rPr>
        <w:t xml:space="preserve">Ketika Paulus berada di sinagoge, ia menerangkan makna </w:t>
      </w:r>
      <w:r>
        <w:rPr>
          <w:b/>
          <w:lang w:val="id_ID" w:bidi="id_ID"/>
        </w:rPr>
        <w:t>Kitab Suci</w:t>
      </w:r>
      <w:r>
        <w:rPr>
          <w:lang w:val="id_ID" w:bidi="id_ID"/>
        </w:rPr>
        <w:t xml:space="preserve"> dengan orang-orang Yahudi. Ingatlah untuk menggunakan kata yang sama yang telah Anda gunakan sebelumnya untuk Kitab suci. Definisi lengkap tentang </w:t>
      </w:r>
      <w:r>
        <w:rPr>
          <w:lang w:val="id_ID" w:bidi="id_ID"/>
        </w:rPr>
        <w:t>Kitab suci</w:t>
      </w:r>
      <w:r>
        <w:rPr>
          <w:lang w:val="id_ID" w:bidi="id_ID"/>
        </w:rPr>
        <w:t xml:space="preserve"> dapat ditemukan di Daftar Kata Utama.</w:t>
      </w:r>
    </w:p>
    <w:p>
      <w:pPr/>
      <w:r>
        <w:rPr>
          <w:lang w:val="id_ID" w:bidi="id_ID"/>
        </w:rPr>
      </w:r>
      <w:r>
        <w:rPr>
          <w:lang w:val="id_ID" w:bidi="id_ID"/>
        </w:rPr>
        <w:t xml:space="preserve">Paulus berkata kepada orang-orang Yahudi, "Yesus ini, yang aku beritakan kepada mu, adalah Kristus." </w:t>
      </w:r>
      <w:r>
        <w:rPr>
          <w:b/>
          <w:lang w:val="id_ID" w:bidi="id_ID"/>
        </w:rPr>
        <w:t>Kristus</w:t>
      </w:r>
      <w:r>
        <w:rPr>
          <w:lang w:val="id_ID" w:bidi="id_ID"/>
        </w:rPr>
        <w:t xml:space="preserve"> adalah kata Yunani untuk kata Ibrani "Mesias." Itu artinya orang yang sudah diurapi Allah, atau telah ditunjuk untuk tugas khusus. Dalam Perjanjian Lama, nabi, imam, dan raja diurapi untuk tugas-tugas khusus. Yesus adalah sumber segala sesuatu Ingatlah untuk menggunakan kata yang sama yang telah Anda gunakan sebelumnya untuk Kristus. Definisi lengkap tentang </w:t>
      </w:r>
      <w:r>
        <w:rPr>
          <w:lang w:val="id_ID" w:bidi="id_ID"/>
        </w:rPr>
        <w:t>Kristus</w:t>
      </w:r>
      <w:r>
        <w:rPr>
          <w:lang w:val="id_ID" w:bidi="id_ID"/>
        </w:rPr>
        <w:t xml:space="preserve"> dapat ditemukan di Daftar Kata Utama.</w:t>
      </w:r>
    </w:p>
    <w:p>
      <w:pPr/>
      <w:r>
        <w:rPr>
          <w:lang w:val="id_ID" w:bidi="id_ID"/>
        </w:rPr>
      </w:r>
      <w:r>
        <w:rPr>
          <w:lang w:val="id_ID" w:bidi="id_ID"/>
        </w:rPr>
        <w:t xml:space="preserve">Beberapa orang Yahudi juga sejumlah besar orang Yunani yang takut kepada Allah, serta beberapa perempuan terkemuka percaya kepada pesan Paulus. </w:t>
      </w:r>
      <w:r>
        <w:rPr>
          <w:b/>
          <w:lang w:val="id_ID" w:bidi="id_ID"/>
        </w:rPr>
        <w:t>Orang-orang Yunani</w:t>
      </w:r>
      <w:r>
        <w:rPr>
          <w:lang w:val="id_ID" w:bidi="id_ID"/>
        </w:rPr>
        <w:t xml:space="preserve"> yang di maksud di sini di tujukan kepada orang-orang yang bukan orang-orang Yahudi. Definisi lengkap tentang orang </w:t>
      </w:r>
      <w:r>
        <w:rPr>
          <w:lang w:val="id_ID" w:bidi="id_ID"/>
        </w:rPr>
        <w:t>Yunani</w:t>
      </w:r>
      <w:r>
        <w:rPr>
          <w:lang w:val="id_ID" w:bidi="id_ID"/>
        </w:rPr>
        <w:t xml:space="preserve"> dapat ditemukan di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bahas.</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17:10–15</w:t>
      </w:r>
      <w:r>
        <w:rPr>
          <w:lang w:val="id_ID" w:bidi="id_ID"/>
        </w:rPr>
      </w:r>
    </w:p>
    <w:p>
      <w:pPr>
        <w:pStyle w:val="Heading3"/>
      </w:pPr>
      <w:r>
        <w:rPr>
          <w:lang w:val="id_ID" w:bidi="id_ID"/>
        </w:rPr>
        <w:t>Dengar dan Renungkan</w:t>
      </w:r>
    </w:p>
    <w:p>
      <w:pPr/>
      <w:r>
        <w:rPr>
          <w:lang w:val="id_ID" w:bidi="id_ID"/>
        </w:rPr>
      </w:r>
      <w:r>
        <w:rPr>
          <w:lang w:val="id_ID" w:bidi="id_ID"/>
        </w:rPr>
        <w:t>Dengarkan Kisah Para Rasul 17:10–15 dan simpanlah dalam hati Anda. Dengarlah perikop ini tiga kali (dalam tiga terjemahan yang berbeda, jika memungkinkan). Kemudian sebagai satu tim bahaslah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tidak Anda sukai atau tidak Anda mengerti?</w:t>
      </w:r>
    </w:p>
    <w:p>
      <w:pPr>
        <w:pStyle w:val="ListBullet"/>
        <w:spacing w:line="240" w:lineRule="auto"/>
        <w:ind w:left="720"/>
      </w:pPr>
      <w:r>
        <w:rPr>
          <w:lang w:val="id_ID" w:bidi="id_ID"/>
        </w:rPr>
      </w:r>
      <w:r>
        <w:rPr>
          <w:lang w:val="id_ID" w:bidi="id_ID"/>
        </w:rPr>
        <w:t xml:space="preserve">Apa yang kisah ini katakan kepada kita tentang Allah atau Yesus? </w:t>
      </w:r>
    </w:p>
    <w:p>
      <w:pPr>
        <w:pStyle w:val="ListBullet"/>
        <w:spacing w:line="240" w:lineRule="auto"/>
        <w:ind w:left="720"/>
      </w:pPr>
      <w:r>
        <w:rPr>
          <w:lang w:val="id_ID" w:bidi="id_ID"/>
        </w:rPr>
      </w:r>
      <w:r>
        <w:rPr>
          <w:lang w:val="id_ID" w:bidi="id_ID"/>
        </w:rPr>
        <w:t>Apa yang dikisahkan cerita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dipahami.</w:t>
      </w:r>
    </w:p>
    <w:p>
      <w:pPr/>
      <w:r>
        <w:rPr>
          <w:lang w:val="id_ID" w:bidi="id_ID"/>
        </w:rPr>
      </w:r>
      <w:r>
        <w:rPr>
          <w:lang w:val="id_ID" w:bidi="id_ID"/>
        </w:rPr>
        <w:t>Kisah ini mencatat peristiwa-peristiwa sejarah, yang terjadi selama perjalanan misi kedua Paulus sekitar tahun 50 setelah kelahiran Yesus. Dalam kisah sebelumnya, Paulus, Silas, dan Timotius pergi ke Tesalonika, meskipun Timotius tidak disebutkan. Di Tesalonika, Paulus mengajarkan Kitab Suci kepada orang-orang Yahudi di sinagoge. Beberapa orang Yahudi percaya kepada apa yang telah dikatakan Paulus tentang Yesus sebagai Kristus, seperti halnya sejumlah besar orang Yunani, orang-orang non-Yahudi yang menyembah Allah, dan banyak perempuan berpengaruh non-Yahudi yang percaya. Namun, orang-orang Yahudi yang tidak percaya kepada Paulus menjadi iri hati dan membuat kerusuhan di kota itu.</w:t>
      </w:r>
    </w:p>
    <w:p>
      <w:pPr/>
      <w:r>
        <w:rPr>
          <w:lang w:val="id_ID" w:bidi="id_ID"/>
        </w:rPr>
      </w:r>
      <w:r>
        <w:rPr>
          <w:lang w:val="id_ID" w:bidi="id_ID"/>
        </w:rPr>
        <w:t>Kisah ini terjadi di Berea, sebuah kota di Makedonia kecil yang tidak memiliki kepentingan khusus, yang jaraknya sekitar 70 kilometer di sebelah barat Tesalonika, mungkin bisa di tempuh satu atau dua hari perjalanan dengan berjalan kaki. Setelah kerusuhan di Tesalonika, ketika hari semakin gelap orang-orang percaya mengirim Paulus, Silas, dan Timotius ke Berea. Paulus awalnya tidak berencana pergi ke Berea untuk memberitakan Injil, tetapi harus pergi ke sana agar tetap aman dari orang-orang Yahudi. Karena Berea berada di luar jalan utama, akan lebih sulit bagi orang-orang Yahudi untuk menemukan mereka.</w:t>
      </w:r>
    </w:p>
    <w:p>
      <w:pPr/>
      <w:r>
        <w:rPr>
          <w:lang w:val="id_ID" w:bidi="id_ID"/>
        </w:rPr>
      </w:r>
      <w:r>
        <w:rPr>
          <w:lang w:val="id_ID" w:bidi="id_ID"/>
        </w:rPr>
        <w:t xml:space="preserve">Berhenti di sini dan tunjukkan kepada tim penerjemah peta perjalanan </w:t>
      </w:r>
      <w:r>
        <w:rPr>
          <w:lang w:val="id_ID" w:bidi="id_ID"/>
        </w:rPr>
        <w:t>Paulus dan Silas dari Tesalonika ke Berea</w:t>
      </w:r>
      <w:r>
        <w:rPr>
          <w:lang w:val="id_ID" w:bidi="id_ID"/>
        </w:rPr>
        <w:t>.</w:t>
      </w:r>
    </w:p>
    <w:p>
      <w:pPr/>
      <w:r>
        <w:rPr>
          <w:lang w:val="id_ID" w:bidi="id_ID"/>
        </w:rPr>
      </w:r>
      <w:r>
        <w:rPr>
          <w:lang w:val="id_ID" w:bidi="id_ID"/>
        </w:rPr>
        <w:t xml:space="preserve">Segera setelah mereka tiba di Berea, Paulus dan Silas memulai dengan pergi ke sinagoge, tempat ibadah orang Yahudi, seperti yang merupakan kebiasaan Paulus. Ia ingin menceritakan kepada orang-orang Yahudi terlebih dahulu tentang Yesus. Kemudian ia ingin menceritakan kepada orang-orang bukan Yahudi tentang Yesus. </w:t>
      </w:r>
    </w:p>
    <w:p>
      <w:pPr/>
      <w:r>
        <w:rPr>
          <w:lang w:val="id_ID" w:bidi="id_ID"/>
        </w:rPr>
      </w:r>
      <w:r>
        <w:rPr>
          <w:lang w:val="id_ID" w:bidi="id_ID"/>
        </w:rPr>
        <w:t>Orang-orang Yahudi di Berea lebih bersedia mendengarkan dan memiliki hati yang lebih baik daripada orang-orang Yahudi di Tesalonika. Mereka senang mendengar firman Allah, atau pesan kabar baik tentang Yesus. Mereka membaca dengan hati-hati, dan mungkin membahas makna Kitab Suci itu setiap hari untuk melihat apakah mereka setuju dengan apa yang dikatakan Paulus tentang hal itu.</w:t>
      </w:r>
    </w:p>
    <w:p>
      <w:pPr/>
      <w:r>
        <w:rPr>
          <w:lang w:val="id_ID" w:bidi="id_ID"/>
        </w:rPr>
      </w:r>
      <w:r>
        <w:rPr>
          <w:lang w:val="id_ID" w:bidi="id_ID"/>
        </w:rPr>
        <w:t>Berhenti di sini dan diskusikan dengan tim penerjemah apa yang digunakan orang-orang dalam budaya Anda untuk memeriksa sebuah ajaran baru atau suatu hal yang penting atau kebenaran suatu berita.</w:t>
      </w:r>
    </w:p>
    <w:p>
      <w:pPr/>
      <w:r>
        <w:rPr>
          <w:lang w:val="id_ID" w:bidi="id_ID"/>
        </w:rPr>
      </w:r>
      <w:r>
        <w:rPr>
          <w:lang w:val="id_ID" w:bidi="id_ID"/>
        </w:rPr>
        <w:t>Sebagai hasil dari mendengar pesan dari Kitab Suci yang diajarkan oleh Paulus dan memeriksa Kitab Suci sendiri, banyak orang Yahudi percaya bahwa Yesus adalah Kristus, Juruselamat yang dijanjikan. Mereka adalah juga "tidak sedikit saja," yang berarti banyak perempuan Yunani dengan status sosial yang tinggi dan laki-laki Yunani, yang percaya bahwa Yesus adalah Kristus. "Yunani" di sini mengacu ke pada orang-orang bukan-Yahudi yang menyembah Allah.</w:t>
      </w:r>
    </w:p>
    <w:p>
      <w:pPr/>
      <w:r>
        <w:rPr>
          <w:lang w:val="id_ID" w:bidi="id_ID"/>
        </w:rPr>
      </w:r>
      <w:r>
        <w:rPr>
          <w:lang w:val="id_ID" w:bidi="id_ID"/>
        </w:rPr>
        <w:t>Ketika orang-orang Yahudi yang menentang Paulus di Tesalonika mendengar bahwa Paulus menyampaikan kabar baik tentang Yesus sebagai Kristus kepada orang-orang di Berea, mereka melakukan perjalanan ke Berea dengan niat jahat. Mereka menghasut orang-orang di kota itu untuk membuat mereka marah kepada Paulus dan orang-orang percaya di kota itu.</w:t>
      </w:r>
    </w:p>
    <w:p>
      <w:pPr/>
      <w:r>
        <w:rPr>
          <w:lang w:val="id_ID" w:bidi="id_ID"/>
        </w:rPr>
      </w:r>
      <w:r>
        <w:rPr>
          <w:lang w:val="id_ID" w:bidi="id_ID"/>
        </w:rPr>
        <w:t>Ketika hal ini terjadi, orang-orang percaya di Berea segera mengantar Paulus pergi ke pantai Laut Aegea. Mereka pasti telah pergi ke kota di pesisir pantai yang berjarak sekitar 50 kilometer dari Berea. Itu akan membutuhkan waktu sekitar satu atau dua hari lebih dengan berjalan kaki baginya. Silas dan Timotius tidak pergi bersamanya dan masih tinggal di Berea. Orang-orang percaya mungkin ingin Paulus berangkat secepat mungkin untuk keselamatannya. Meskipun kisah itu tidak mengatakan bahwa Timotius telah tiba bersama Paulus dan Silas di Berea, kita tahu bahwa ia juga bersama mereka ketika kisah itu disebutkan di sini.</w:t>
      </w:r>
    </w:p>
    <w:p>
      <w:pPr/>
      <w:r>
        <w:rPr>
          <w:lang w:val="id_ID" w:bidi="id_ID"/>
        </w:rPr>
      </w:r>
      <w:r>
        <w:rPr>
          <w:lang w:val="id_ID" w:bidi="id_ID"/>
        </w:rPr>
        <w:t>Orang-orang dari Berea menemani Paulus pergi bersamanya ke Athena, sebuah kota pesisir di Laut Aegea. Itu adalah kota yang terkenal pada saat itu dan sebuah kota penting untuk seni dan sains Yunani. Paulus dan rekan-rekannya mungkin telah pergi ke Athena dengan kapal atau jalan darat. Itu sekitar perjalanan 500 kilometer melalui laut. Ini akan memakan waktu tiga sampai enam hari dalam cuaca yang baik. Perjalanan melalui jalan darat ke Athena adalah sekitar 450 kilometer. Ini akan memakan waktu tujuh sampai dua belas hari dengan berjalan kaki.</w:t>
      </w:r>
    </w:p>
    <w:p>
      <w:pPr/>
      <w:r>
        <w:rPr>
          <w:lang w:val="id_ID" w:bidi="id_ID"/>
        </w:rPr>
      </w:r>
      <w:r>
        <w:rPr>
          <w:lang w:val="id_ID" w:bidi="id_ID"/>
        </w:rPr>
        <w:t xml:space="preserve">Berhenti di sini dan tunjukkan kepada tim penerjemah peta </w:t>
      </w:r>
      <w:r>
        <w:rPr>
          <w:lang w:val="id_ID" w:bidi="id_ID"/>
        </w:rPr>
        <w:t>perjalanan Paulus dari Berea ke Athena melalui laut</w:t>
      </w:r>
      <w:r>
        <w:rPr>
          <w:lang w:val="id_ID" w:bidi="id_ID"/>
        </w:rPr>
        <w:t>.</w:t>
      </w:r>
    </w:p>
    <w:p>
      <w:pPr/>
      <w:r>
        <w:rPr>
          <w:lang w:val="id_ID" w:bidi="id_ID"/>
        </w:rPr>
      </w:r>
      <w:r>
        <w:rPr>
          <w:lang w:val="id_ID" w:bidi="id_ID"/>
        </w:rPr>
        <w:t>Ketika tiba di Athena, Paulus menyampaikan kepada orang-orang percaya dari Berea supaya Silas dan Timotius segera bergabung dengannya secepat mungkin, dan orang-orang itu berangkat kembali ke Berea. Paulus awalnya tidak berencana pergi ke Athena untuk menyampaikan kabar baik tentang Yesus, tetapi Ia harus melakukan perjalanan ke sana agar tetap aman dari orang-orang Yahudi dari Tesalonika. Dia ingin Silas dan Timotius bergabung dengannya sesegera mungkin, sehingga mereka dapat melanjutkan perjalanan mereka untuk membagikan pesan Yesus.</w:t>
      </w:r>
      <w:r>
        <w:rPr>
          <w:lang w:val="id_ID" w:bidi="id_ID"/>
        </w:rPr>
      </w:r>
    </w:p>
    <w:p>
      <w:pPr>
        <w:pStyle w:val="Heading3"/>
      </w:pPr>
      <w:r>
        <w:rPr>
          <w:lang w:val="id_ID" w:bidi="id_ID"/>
        </w:rPr>
        <w:t>Menjelaskan Adegan</w:t>
      </w:r>
    </w:p>
    <w:p>
      <w:pPr/>
      <w:r>
        <w:rPr>
          <w:lang w:val="id_ID" w:bidi="id_ID"/>
        </w:rPr>
      </w:r>
      <w:r>
        <w:rPr>
          <w:lang w:val="id_ID" w:bidi="id_ID"/>
        </w:rPr>
        <w:t>Dengarkan teksnya sekali lagi dalam versi yang paling mudah dimengerti.</w:t>
      </w:r>
    </w:p>
    <w:p>
      <w:pPr/>
      <w:r>
        <w:rPr>
          <w:lang w:val="id_ID" w:bidi="id_ID"/>
        </w:rPr>
      </w:r>
      <w:r>
        <w:rPr>
          <w:lang w:val="id_ID" w:bidi="id_ID"/>
        </w:rPr>
        <w:t>Dalam sesi ini, Anda akan membantu kelompok memvisualisasikan kisah ini. Anda akan membantu kelompok mendefinisikan adegan, latar, dan karakter dari cerita tersebut.</w:t>
      </w:r>
    </w:p>
    <w:p>
      <w:pPr/>
      <w:r>
        <w:rPr>
          <w:lang w:val="id_ID" w:bidi="id_ID"/>
        </w:rPr>
      </w:r>
      <w:r>
        <w:rPr>
          <w:lang w:val="id_ID" w:bidi="id_ID"/>
        </w:rPr>
        <w:t>Kisah ini memiliki tujuh adegan.</w:t>
      </w:r>
    </w:p>
    <w:p>
      <w:pPr/>
      <w:r>
        <w:rPr>
          <w:lang w:val="id_ID" w:bidi="id_ID"/>
        </w:rPr>
      </w:r>
      <w:r>
        <w:rPr>
          <w:b/>
          <w:lang w:val="id_ID" w:bidi="id_ID"/>
        </w:rPr>
        <w:t>Adegan pertama:</w:t>
      </w:r>
      <w:r>
        <w:rPr>
          <w:lang w:val="id_ID" w:bidi="id_ID"/>
        </w:rPr>
        <w:t xml:space="preserve"> Orang-orang percaya secara mendesak mengirim Paulus, Silas, dan Timotius dari Tesalonika ke Berea pada malam hari.</w:t>
      </w:r>
    </w:p>
    <w:p>
      <w:pPr/>
      <w:r>
        <w:rPr>
          <w:lang w:val="id_ID" w:bidi="id_ID"/>
        </w:rPr>
      </w:r>
      <w:r>
        <w:rPr>
          <w:b/>
          <w:lang w:val="id_ID" w:bidi="id_ID"/>
        </w:rPr>
        <w:t>Adegan kedua:</w:t>
      </w:r>
      <w:r>
        <w:rPr>
          <w:lang w:val="id_ID" w:bidi="id_ID"/>
        </w:rPr>
        <w:t xml:space="preserve"> Paulus dan Silas mulai menghadiri sinagoge orang-orang Yahudi di Berea.</w:t>
      </w:r>
    </w:p>
    <w:p>
      <w:pPr/>
      <w:r>
        <w:rPr>
          <w:lang w:val="id_ID" w:bidi="id_ID"/>
        </w:rPr>
      </w:r>
      <w:r>
        <w:rPr>
          <w:b/>
          <w:lang w:val="id_ID" w:bidi="id_ID"/>
        </w:rPr>
        <w:t>Adegan ketiga:</w:t>
      </w:r>
      <w:r>
        <w:rPr>
          <w:lang w:val="id_ID" w:bidi="id_ID"/>
        </w:rPr>
        <w:t xml:space="preserve"> Orang-orang Yahudi di Berea dengan sangat bersemangat menerima ajaran Paulus dari Kitab Suci tentang Yesus sebagai Kristus dan mempelajari Kitab Suci setiap hari dengan teliti untuk memeriksa apakah yang diajarkan Paulus adalah benar.</w:t>
      </w:r>
    </w:p>
    <w:p>
      <w:pPr/>
      <w:r>
        <w:rPr>
          <w:lang w:val="id_ID" w:bidi="id_ID"/>
        </w:rPr>
      </w:r>
      <w:r>
        <w:rPr>
          <w:b/>
          <w:lang w:val="id_ID" w:bidi="id_ID"/>
        </w:rPr>
        <w:t>Adegan keempat:</w:t>
      </w:r>
      <w:r>
        <w:rPr>
          <w:lang w:val="id_ID" w:bidi="id_ID"/>
        </w:rPr>
        <w:t xml:space="preserve"> Banyak orang Yahudi serta banyak perempuan bukan-Yahudi yang memiliki kedudukan tinggi serta laki-laki bukan Yahudi percaya kepada ajaran tentang Yesus sebagai Kristus .</w:t>
      </w:r>
    </w:p>
    <w:p>
      <w:pPr/>
      <w:r>
        <w:rPr>
          <w:lang w:val="id_ID" w:bidi="id_ID"/>
        </w:rPr>
      </w:r>
      <w:r>
        <w:rPr>
          <w:b/>
          <w:lang w:val="id_ID" w:bidi="id_ID"/>
        </w:rPr>
        <w:t>Adegan kelima:</w:t>
      </w:r>
      <w:r>
        <w:rPr>
          <w:lang w:val="id_ID" w:bidi="id_ID"/>
        </w:rPr>
        <w:t xml:space="preserve"> Orang-orang Yahudi dari Tesalonika yang tidak percaya kepada pengajaran Paulus tentang Yesus mengetahui bahwa Paulus sedang mengajarkan pesan yang sama kepada orang-orang di Berea. Mereka datang ke Berea dan menghasut banyak orang untuk menentang Paulus dan orang-orang percaya</w:t>
      </w:r>
    </w:p>
    <w:p>
      <w:pPr/>
      <w:r>
        <w:rPr>
          <w:lang w:val="id_ID" w:bidi="id_ID"/>
        </w:rPr>
      </w:r>
      <w:r>
        <w:rPr>
          <w:b/>
          <w:lang w:val="id_ID" w:bidi="id_ID"/>
        </w:rPr>
        <w:t>Adegan keenam:</w:t>
      </w:r>
      <w:r>
        <w:rPr>
          <w:lang w:val="id_ID" w:bidi="id_ID"/>
        </w:rPr>
        <w:t xml:space="preserve"> Orang-orang percaya dari Berea segera mengirim Paulus ke pantai Laut Aegea, sementara Silas dan Timotius tetap berada di Berea.</w:t>
      </w:r>
    </w:p>
    <w:p>
      <w:pPr/>
      <w:r>
        <w:rPr>
          <w:lang w:val="id_ID" w:bidi="id_ID"/>
        </w:rPr>
      </w:r>
      <w:r>
        <w:rPr>
          <w:b/>
          <w:lang w:val="id_ID" w:bidi="id_ID"/>
        </w:rPr>
        <w:t>Adegan ketujuh:</w:t>
      </w:r>
      <w:r>
        <w:rPr>
          <w:lang w:val="id_ID" w:bidi="id_ID"/>
        </w:rPr>
        <w:t xml:space="preserve"> Paulus dan beberapa orang percaya dari Berea yang mengiringinya tiba di Athena. Paulus meminta mereka untuk menyuruh Silas dan Timotius menyusulnya secepat mungkin kemudian orang-orang percaya berangkat ke Berea.</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Orang-orang percaya di Tesalonika ("saudara-saudara laki-laki")</w:t>
      </w:r>
    </w:p>
    <w:p>
      <w:pPr>
        <w:pStyle w:val="ListBullet"/>
        <w:spacing w:line="240" w:lineRule="auto"/>
        <w:ind w:left="720"/>
      </w:pPr>
      <w:r>
        <w:rPr>
          <w:lang w:val="id_ID" w:bidi="id_ID"/>
        </w:rPr>
      </w:r>
      <w:r>
        <w:rPr>
          <w:lang w:val="id_ID" w:bidi="id_ID"/>
        </w:rPr>
        <w:t>Paulus dan Silas</w:t>
      </w:r>
    </w:p>
    <w:p>
      <w:pPr>
        <w:pStyle w:val="ListBullet"/>
        <w:spacing w:line="240" w:lineRule="auto"/>
        <w:ind w:left="720"/>
      </w:pPr>
      <w:r>
        <w:rPr>
          <w:lang w:val="id_ID" w:bidi="id_ID"/>
        </w:rPr>
      </w:r>
      <w:r>
        <w:rPr>
          <w:lang w:val="id_ID" w:bidi="id_ID"/>
        </w:rPr>
        <w:t>Orang-orang Yahudi yang menghadiri sinagoge di Berea</w:t>
      </w:r>
    </w:p>
    <w:p>
      <w:pPr>
        <w:pStyle w:val="ListBullet"/>
        <w:spacing w:line="240" w:lineRule="auto"/>
        <w:ind w:left="720"/>
      </w:pPr>
      <w:r>
        <w:rPr>
          <w:lang w:val="id_ID" w:bidi="id_ID"/>
        </w:rPr>
      </w:r>
      <w:r>
        <w:rPr>
          <w:lang w:val="id_ID" w:bidi="id_ID"/>
        </w:rPr>
        <w:t>Para wanita bukan Yahudi yang beriman dan berkedudukan sosial tinggi dari Berea</w:t>
      </w:r>
    </w:p>
    <w:p>
      <w:pPr>
        <w:pStyle w:val="ListBullet"/>
        <w:spacing w:line="240" w:lineRule="auto"/>
        <w:ind w:left="720"/>
      </w:pPr>
      <w:r>
        <w:rPr>
          <w:lang w:val="id_ID" w:bidi="id_ID"/>
        </w:rPr>
      </w:r>
      <w:r>
        <w:rPr>
          <w:lang w:val="id_ID" w:bidi="id_ID"/>
        </w:rPr>
        <w:t>Orang-orang percaya bukan-Yahudi dari Berea</w:t>
      </w:r>
    </w:p>
    <w:p>
      <w:pPr>
        <w:pStyle w:val="ListBullet"/>
        <w:spacing w:line="240" w:lineRule="auto"/>
        <w:ind w:left="720"/>
      </w:pPr>
      <w:r>
        <w:rPr>
          <w:lang w:val="id_ID" w:bidi="id_ID"/>
        </w:rPr>
      </w:r>
      <w:r>
        <w:rPr>
          <w:lang w:val="id_ID" w:bidi="id_ID"/>
        </w:rPr>
        <w:t>Orang-orang Yahudi dari Tesalonika yang tidak percaya pada pesan Paulus tentang Yesus</w:t>
      </w:r>
    </w:p>
    <w:p>
      <w:pPr>
        <w:pStyle w:val="ListBullet"/>
        <w:spacing w:line="240" w:lineRule="auto"/>
        <w:ind w:left="720"/>
      </w:pPr>
      <w:r>
        <w:rPr>
          <w:lang w:val="id_ID" w:bidi="id_ID"/>
        </w:rPr>
      </w:r>
      <w:r>
        <w:rPr>
          <w:lang w:val="id_ID" w:bidi="id_ID"/>
        </w:rPr>
        <w:t>Orang banyak dari Berea yang dihasut orang-orang Yahudi dari Tesalonika</w:t>
      </w:r>
    </w:p>
    <w:p>
      <w:pPr>
        <w:pStyle w:val="ListBullet"/>
        <w:spacing w:line="240" w:lineRule="auto"/>
        <w:ind w:left="720"/>
      </w:pPr>
      <w:r>
        <w:rPr>
          <w:lang w:val="id_ID" w:bidi="id_ID"/>
        </w:rPr>
      </w:r>
      <w:r>
        <w:rPr>
          <w:lang w:val="id_ID" w:bidi="id_ID"/>
        </w:rPr>
        <w:t>Orang-orang percaya dari Berea yang menemani Paulus ke Athena</w:t>
      </w:r>
    </w:p>
    <w:p>
      <w:pPr>
        <w:pStyle w:val="ListBullet"/>
        <w:spacing w:line="240" w:lineRule="auto"/>
        <w:ind w:left="720"/>
      </w:pPr>
      <w:r>
        <w:rPr>
          <w:lang w:val="id_ID" w:bidi="id_ID"/>
        </w:rPr>
      </w:r>
      <w:r>
        <w:rPr>
          <w:lang w:val="id_ID" w:bidi="id_ID"/>
        </w:rPr>
        <w:t>Timotius</w:t>
      </w:r>
    </w:p>
    <w:p>
      <w:pPr/>
      <w:r>
        <w:rPr>
          <w:lang w:val="id_ID" w:bidi="id_ID"/>
        </w:rPr>
      </w:r>
      <w:r>
        <w:rPr>
          <w:lang w:val="id_ID" w:bidi="id_ID"/>
        </w:rPr>
        <w:t xml:space="preserve">Dalam sesi ini, minta kelompok untuk membuat papan cerita, membuat 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Setelah kerusuhan di Tesalonika, orang-orang percaya segera mengirim Paulus dan Silas pergi ke kota terdekat Berea. Berea adalah kota Makedonia yang berjarak sekitar 70 kilometer di sebelah barat Tesalonika. Penting untuk dicatat hal yang mendesak untuk dilakukan orang-orang percaya Mereka tidak membuang-buang waktu sedikit pun, karena mereka menyadari bahaya yang dihadapi Paulus dan Silas dari orang-orang Yahudi yang marah. Paulus dan Silas dikirim pada malam hari—kemungkinan besar supaya tidak ada seorang pun yang dapat melihat mereka dalam kegelapan. Perjalanan itu mungkin memakan waktu satu atau dua hari dengan berjalan kaki.</w:t>
      </w:r>
    </w:p>
    <w:p>
      <w:pPr/>
      <w:r>
        <w:rPr>
          <w:lang w:val="id_ID" w:bidi="id_ID"/>
        </w:rPr>
      </w:r>
      <w:r>
        <w:rPr>
          <w:lang w:val="id_ID" w:bidi="id_ID"/>
        </w:rPr>
        <w:t xml:space="preserve">Berhenti di sini dan tunjukkan kepada tim penerjemah peta perjalanan </w:t>
      </w:r>
      <w:r>
        <w:rPr>
          <w:lang w:val="id_ID" w:bidi="id_ID"/>
        </w:rPr>
        <w:t>Paulus dan Silas dari Tesalonika ke Berea</w:t>
      </w:r>
      <w:r>
        <w:rPr>
          <w:lang w:val="id_ID" w:bidi="id_ID"/>
        </w:rPr>
        <w:t>.</w:t>
      </w:r>
    </w:p>
    <w:p>
      <w:pPr/>
      <w:r>
        <w:rPr>
          <w:lang w:val="id_ID" w:bidi="id_ID"/>
        </w:rPr>
      </w:r>
      <w:r>
        <w:rPr>
          <w:lang w:val="id_ID" w:bidi="id_ID"/>
        </w:rPr>
        <w:t>Segera setelah Paulus dan Silas tiba di Berea, mereka mulai pergi ke Sinagoge, sebagaimana kebiasaan Paulus. Mereka mungkin pergi pada hari Sabat pertama setelah mereka tiba di kota itu dan terus pergi setiap hari Sabat, yang merupakan hari doa dan ibadah orang Yahudi. Ketika mengajar di sinagoge, Paulus kemungkinan besar berdiri di tengah ruang utama memegang gulungan-gulungan Kitab Suci Yahudi, atau tulisan-tulisan agama tentang nubuat-nubuat dan hukum mereka. Orang-orang Yahudi mungkin duduk di bangku-bangku batu yang dibangun di dinding rumah ibadat. Paulus menjelaskan makna nubuat tertentu dalam kitab suci dan menunjukkan kepada orang-orang Yahudi bahwa Kristus, Juruselamat yang dijanjikan yang diutus Allah, perlu untuk menderita dan mati, serta bangkit kembali untuk hidup. Paulus akan mencoba meyakinkan orang-orang Yahudi bahwa Yesus adalah Kristus.</w:t>
      </w:r>
    </w:p>
    <w:p>
      <w:pPr/>
      <w:r>
        <w:rPr>
          <w:lang w:val="id_ID" w:bidi="id_ID"/>
        </w:rPr>
      </w:r>
      <w:r>
        <w:rPr>
          <w:lang w:val="id_ID" w:bidi="id_ID"/>
        </w:rPr>
        <w:t>Orang-orang Yahudi di Berea lebih terhormat daripada orang-orang di Tesalonika dan mereka bersemangat untuk mendengarkan ajaran Paulus dari Kitab Suci. Penting untuk dicatat bahwa mereka tidak hanya mendengarkan Paulus, tetapi mereka juga mempelajari Kitab Suci dengan rajin setiap hari sendiri. Mereka sedang memeriksa Kitab Suci untuk melihat apakah didalamnya benar-benar menjelaskan tentang kematian dan kebangkitan Kristus seperti yang disampaikan Paulus. Paulus mungkin telah bersama mereka, mengajar mereka bahkan pada hari-hari selain Sabat.</w:t>
      </w:r>
    </w:p>
    <w:p>
      <w:pPr/>
      <w:r>
        <w:rPr>
          <w:lang w:val="id_ID" w:bidi="id_ID"/>
        </w:rPr>
      </w:r>
      <w:r>
        <w:rPr>
          <w:lang w:val="id_ID" w:bidi="id_ID"/>
        </w:rPr>
        <w:t>Banyak orang Yahudi percaya kepada Yesus adalah Kristus. Penting untuk dicatat bahwa kepercayaan mereka adalah hasil dari mendengarkan Paulus mengajar Kitab Suci dan mempelajari sendiri tentang Kitab Suci serta memeriksa dengan teliti apakah yang dikatakan Paulus adalah kebenaran Juga, banyak perempuan non-Yahudi yang berstatus tinggi, yang menyembah Allah, percaya kepada Yesus sebagai Juruselamat mereka. Jadi banyak juga laki-laki bukan -Yahudi yang percaya.</w:t>
      </w:r>
    </w:p>
    <w:p>
      <w:pPr/>
      <w:r>
        <w:rPr>
          <w:lang w:val="id_ID" w:bidi="id_ID"/>
        </w:rPr>
      </w:r>
      <w:r>
        <w:rPr>
          <w:lang w:val="id_ID" w:bidi="id_ID"/>
        </w:rPr>
        <w:t>Tetapi ketika orang-orang Yahudi dari Tesalonika yang tidak percaya kepada ajaran Paulus mendengar bahwa Paulus sedang mengajarkan kabar baik tentang Yesus sebagai Kristus kepada orang-orang di Berea, mereka datang ke Berea. Mereka kemungkinan besar adalah orang Yahudi yang sama yang membuat orang-orang melakukan kerusuhan terhadap orang-orang percaya di Tesalonika. Mereka iri kepada Paulus dan Silas dan karenanya mereka menghasut orang banyak untuk membuat mereka merasa marah kepada orang-orang percaya</w:t>
      </w:r>
    </w:p>
    <w:p>
      <w:pPr/>
      <w:r>
        <w:rPr>
          <w:lang w:val="id_ID" w:bidi="id_ID"/>
        </w:rPr>
      </w:r>
      <w:r>
        <w:rPr>
          <w:lang w:val="id_ID" w:bidi="id_ID"/>
        </w:rPr>
        <w:t>Ketika hal ini terjadi, orang-orang percaya di Berea segera mengantar Paulus sejauh pantai Laut Aegea. Penting untuk dicatat betapa mendesaknya orang-orang percaya menyingkirkan Paulus dari situasi berbahaya ini. Silas dan Timotius tinggal di Berea. Orang-orang percaya yang pergi bersama Paulus membuat rencana lebih lanjut setelah mereka tiba di kota di pesisir pantai.</w:t>
      </w:r>
    </w:p>
    <w:p>
      <w:pPr/>
      <w:r>
        <w:rPr>
          <w:lang w:val="id_ID" w:bidi="id_ID"/>
        </w:rPr>
      </w:r>
      <w:r>
        <w:rPr>
          <w:lang w:val="id_ID" w:bidi="id_ID"/>
        </w:rPr>
        <w:t>Orang-orang percaya mengantar Paulus ke kota Athena, yang jarak perjalanannya sekitar 500 kilometer dengan kapal. Ini akan memakan waktu tiga sampai enam hari dalam cuaca yang baik. Perjalanan melalui jalan darat ke Athena adalah sekitar 450 kilometer. Ini akan memakan waktu tujuh sampai dua belas hari dengan berjalan kaki.</w:t>
      </w:r>
    </w:p>
    <w:p>
      <w:pPr/>
      <w:r>
        <w:rPr>
          <w:lang w:val="id_ID" w:bidi="id_ID"/>
        </w:rPr>
      </w:r>
      <w:r>
        <w:rPr>
          <w:lang w:val="id_ID" w:bidi="id_ID"/>
        </w:rPr>
        <w:t xml:space="preserve">Berhenti di sini dan tunjukkan kepada tim penerjemah peta </w:t>
      </w:r>
      <w:r>
        <w:rPr>
          <w:lang w:val="id_ID" w:bidi="id_ID"/>
        </w:rPr>
        <w:t>perjalanan Paulus dari Berea ke Athena melalui laut</w:t>
      </w:r>
      <w:r>
        <w:rPr>
          <w:lang w:val="id_ID" w:bidi="id_ID"/>
        </w:rPr>
        <w:t>.</w:t>
      </w:r>
    </w:p>
    <w:p>
      <w:pPr/>
      <w:r>
        <w:rPr>
          <w:lang w:val="id_ID" w:bidi="id_ID"/>
        </w:rPr>
      </w:r>
      <w:r>
        <w:rPr>
          <w:lang w:val="id_ID" w:bidi="id_ID"/>
        </w:rPr>
        <w:t>Ketika mereka tiba di Athena, Paulus memberikan perintah yang mendesak kepada orang-orang percaya dari Berea agar Silas dan Timotius dapat bergabung dengannya secepat mungkin dan orang-orang percaya berangkat dalam perjalanan mereka kembali ke Berea.</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tim akan mendramatisasikan kisah tersebut.</w:t>
      </w:r>
    </w:p>
    <w:p>
      <w:pPr/>
      <w:r>
        <w:rPr>
          <w:lang w:val="id_ID" w:bidi="id_ID"/>
        </w:rPr>
      </w:r>
      <w:r>
        <w:rPr>
          <w:lang w:val="id_ID" w:bidi="id_ID"/>
        </w:rPr>
        <w:t>Kisah ini memiliki tujuh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Orang-orang percaya di Tesalonika ("saudara-saudara laki-laki")</w:t>
      </w:r>
    </w:p>
    <w:p>
      <w:pPr>
        <w:pStyle w:val="ListBullet"/>
        <w:spacing w:line="240" w:lineRule="auto"/>
        <w:ind w:left="720"/>
      </w:pPr>
      <w:r>
        <w:rPr>
          <w:lang w:val="id_ID" w:bidi="id_ID"/>
        </w:rPr>
      </w:r>
      <w:r>
        <w:rPr>
          <w:lang w:val="id_ID" w:bidi="id_ID"/>
        </w:rPr>
        <w:t>Paulus dan Silas</w:t>
      </w:r>
    </w:p>
    <w:p>
      <w:pPr>
        <w:pStyle w:val="ListBullet"/>
        <w:spacing w:line="240" w:lineRule="auto"/>
        <w:ind w:left="720"/>
      </w:pPr>
      <w:r>
        <w:rPr>
          <w:lang w:val="id_ID" w:bidi="id_ID"/>
        </w:rPr>
      </w:r>
      <w:r>
        <w:rPr>
          <w:lang w:val="id_ID" w:bidi="id_ID"/>
        </w:rPr>
        <w:t>Orang-orang Yahudi menghadiri sinagoge di Berea</w:t>
      </w:r>
    </w:p>
    <w:p>
      <w:pPr>
        <w:pStyle w:val="ListBullet"/>
        <w:spacing w:line="240" w:lineRule="auto"/>
        <w:ind w:left="720"/>
      </w:pPr>
      <w:r>
        <w:rPr>
          <w:lang w:val="id_ID" w:bidi="id_ID"/>
        </w:rPr>
      </w:r>
      <w:r>
        <w:rPr>
          <w:lang w:val="id_ID" w:bidi="id_ID"/>
        </w:rPr>
        <w:t>Para perempuan yang percaya yang bukan orang Yahudi yang memiliki kedudukan sosial yang tinggi dari Berea</w:t>
      </w:r>
    </w:p>
    <w:p>
      <w:pPr>
        <w:pStyle w:val="ListBullet"/>
        <w:spacing w:line="240" w:lineRule="auto"/>
        <w:ind w:left="720"/>
      </w:pPr>
      <w:r>
        <w:rPr>
          <w:lang w:val="id_ID" w:bidi="id_ID"/>
        </w:rPr>
      </w:r>
      <w:r>
        <w:rPr>
          <w:lang w:val="id_ID" w:bidi="id_ID"/>
        </w:rPr>
        <w:t>Orang-orang percaya bukan-Yahudi dari Berea</w:t>
      </w:r>
    </w:p>
    <w:p>
      <w:pPr>
        <w:pStyle w:val="ListBullet"/>
        <w:spacing w:line="240" w:lineRule="auto"/>
        <w:ind w:left="720"/>
      </w:pPr>
      <w:r>
        <w:rPr>
          <w:lang w:val="id_ID" w:bidi="id_ID"/>
        </w:rPr>
      </w:r>
      <w:r>
        <w:rPr>
          <w:lang w:val="id_ID" w:bidi="id_ID"/>
        </w:rPr>
        <w:t>Orang-orang Yahudi dari Tesalonika yang tidak percaya pada pesan Paulus tentang Yesus</w:t>
      </w:r>
    </w:p>
    <w:p>
      <w:pPr>
        <w:pStyle w:val="ListBullet"/>
        <w:spacing w:line="240" w:lineRule="auto"/>
        <w:ind w:left="720"/>
      </w:pPr>
      <w:r>
        <w:rPr>
          <w:lang w:val="id_ID" w:bidi="id_ID"/>
        </w:rPr>
      </w:r>
      <w:r>
        <w:rPr>
          <w:lang w:val="id_ID" w:bidi="id_ID"/>
        </w:rPr>
        <w:t>Orang banyak dari Berea yang dihasut orang-orang Yahudi dari Tesalonika</w:t>
      </w:r>
    </w:p>
    <w:p>
      <w:pPr>
        <w:pStyle w:val="ListBullet"/>
        <w:spacing w:line="240" w:lineRule="auto"/>
        <w:ind w:left="720"/>
      </w:pPr>
      <w:r>
        <w:rPr>
          <w:lang w:val="id_ID" w:bidi="id_ID"/>
        </w:rPr>
      </w:r>
      <w:r>
        <w:rPr>
          <w:lang w:val="id_ID" w:bidi="id_ID"/>
        </w:rPr>
        <w:t>Orang-orang percaya dari Berea yang menemani Paulus ke Athena</w:t>
      </w:r>
    </w:p>
    <w:p>
      <w:pPr>
        <w:pStyle w:val="ListBullet"/>
        <w:spacing w:line="240" w:lineRule="auto"/>
        <w:ind w:left="720"/>
      </w:pPr>
      <w:r>
        <w:rPr>
          <w:lang w:val="id_ID" w:bidi="id_ID"/>
        </w:rPr>
      </w:r>
      <w:r>
        <w:rPr>
          <w:lang w:val="id_ID" w:bidi="id_ID"/>
        </w:rPr>
        <w:t>Timotius</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kelompok untuk mengingat bagian-bagian kisah tersebut.</w:t>
      </w:r>
    </w:p>
    <w:p>
      <w:pPr/>
      <w:r>
        <w:rPr>
          <w:lang w:val="id_ID" w:bidi="id_ID"/>
        </w:rPr>
      </w:r>
      <w:r>
        <w:rPr>
          <w:lang w:val="id_ID" w:bidi="id_ID"/>
        </w:rPr>
        <w:t>Saat kelompok memerankan kisah ini untuk kedua kalinya, hentikan mereka pada bagian-bagian tertentu.</w:t>
      </w:r>
    </w:p>
    <w:p>
      <w:pPr/>
      <w:r>
        <w:rPr>
          <w:lang w:val="id_ID" w:bidi="id_ID"/>
        </w:rPr>
      </w:r>
      <w:r>
        <w:rPr>
          <w:lang w:val="id_ID" w:bidi="id_ID"/>
        </w:rPr>
        <w:t>Setelah kerusuhan di Tesalonika, orang-orang percaya segera mengirim Paulus dan Silas pergi ke kota Berea. Segera setelah Paulus dan Silas tiba di Berea, mereka mulai pergi ke sinagoge. Paulus sedang mengajar orang-orang Yahudi dari Kitab Suci dan membuktikan kepada mereka bahwa Yesus adalah Kristus.</w:t>
      </w:r>
    </w:p>
    <w:p>
      <w:pPr/>
      <w:r>
        <w:rPr>
          <w:lang w:val="id_ID" w:bidi="id_ID"/>
        </w:rPr>
      </w:r>
      <w:r>
        <w:rPr>
          <w:lang w:val="id_ID" w:bidi="id_ID"/>
        </w:rPr>
        <w:t>Orang-orang Yahudi di Berea lebih terhormat daripada orang-orang di Tesalonika dan mereka bersemangat untuk mendengarkan ajaran Paulus dari Kitab Suci. Mereka mempelajari Kitab Suci setiap hari, memeriksa bahwa apa yang diajarkan Paulus adalah benar.</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memerankan orang Yahudi "Bagaimana perasaan Anda?" Anda mungkin mendengar hal-hal seperti, "Kagum dengan ajaran Paulus tentang Kitab Suci," "Penasaran untuk mengetahui apakah yang diajarkan Paulus adalah benar-benar kebenaran," dan "Sangat ingin memeriksa Kitab Suci sendiri."</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Sebagai hasil dari mendengar ajaran Paulus di sinagoge dan pembelajaran mereka sendiri, banyak orang Yahudi percaya bahwa Yesus adalah Kristus. Sejumlah besar perempuan non-Yahudi terpandang yang percaya kepada Allah dan laki-laki non-Yahudi juga percaya kepada Yesus.</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memerankan orang-orang yang baru percaya kepada Yesus, "Bagaimana perasaan kalian?" Anda mungkin mendengar hal-hal seperti, "Sangat bersemangat, karena kami sekarang tahu bahwa Yesus adalah Kristus!" "Sangat senang karena dosa-dosa saya diampuni," "Sangat bersyukur kepada Yesus atas apa yang Ia lakukan untuk kita," "Bersyukur karena Allah telah memasukkan kita ke dalam rencana keselamatan-Nya, meskipun kita bukan orang Yahudi" dan "merasa ringan dan terbebas dari beban kami."</w:t>
      </w:r>
    </w:p>
    <w:p>
      <w:pPr>
        <w:pStyle w:val="ListBullet"/>
        <w:spacing w:line="240" w:lineRule="auto"/>
        <w:ind w:left="720"/>
      </w:pPr>
      <w:r>
        <w:rPr>
          <w:lang w:val="id_ID" w:bidi="id_ID"/>
        </w:rPr>
      </w:r>
      <w:r>
        <w:rPr>
          <w:lang w:val="id_ID" w:bidi="id_ID"/>
        </w:rPr>
        <w:t>Tanyakan kepada orang yang memerankan paulus, ”Bagaimana perasaan Anda?” Anda mungkin mendengar hal-hal seperti, "Puji Tuhan karena ia membuka hati orang-orang itu terhadap kebenaran akan Kitab Suci!" "Aku sangat senang mereka sedang memeriksa Kitab Suci untuk diri mereka sendiri," dan "Aku sangat bahagia"</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Tetapi ketika orang-orang Yahudi dari Tesalonika yang tidak percaya kepada ajaran Paulus mendengar bahwa Paulus sedang mengajarkan kabar baik tentang Yesus sebagai Kristus kepada orang-orang di Berea, mereka datang ke Berea. Mereka menghasut orang banyak untuk membuat mereka merasa marah terhadap orang-orang percaya</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memerankan orang Yahudi dari Tesalonika "Bagaimana perasaan Anda?" Anda mungkin mendengar hal-hal seperti, "Sangat marah dengan Paulus dan Silas yang menyebarkan ajaran beracun mereka di Berea," "Kita harus menghentikan mereka!" dan "Kami akan membuat orang-orang membenci Paulus dan Silas dan orang-orang percaya lainnya."</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Ketika kerusuhan dimulai, orang-orang percaya di Berea segera mengirim Paulus pergi ke pantai Laut Aegea, sementara Silas dan Timotius tinggal di Berea.</w:t>
      </w:r>
    </w:p>
    <w:p>
      <w:pPr/>
      <w:r>
        <w:rPr>
          <w:lang w:val="id_ID" w:bidi="id_ID"/>
        </w:rPr>
      </w:r>
      <w:r>
        <w:rPr>
          <w:lang w:val="id_ID" w:bidi="id_ID"/>
        </w:rPr>
        <w:t>Orang-orang percaya dari Berea yang menemani Paulus melakukan perjalanan bersama Paulus ke Athena. Ketika mereka tiba di Athena, Paulus meminta orang-orang percaya untuk memberikan pesan kepada Silas dan Timotius untuk bergabung dengannya secepat mungkin. Kemudian orang-orang percaya dari Berea kembali ke kota mereka.</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orang yang memerankan paulus, ”Bagaimana perasaan Anda?” Anda mungkin mendengar hal-hal seperti, "Kesal karena aku harus pergi secara tidak terduga karena orang-orang Yahudi yang cemburu lagi," "Allah memegang kendali," dan "Merasakan urgensi untuk melanjutkan pekerjaan Allah."</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dipahami.</w:t>
      </w:r>
    </w:p>
    <w:p>
      <w:pPr/>
      <w:r>
        <w:rPr>
          <w:lang w:val="id_ID" w:bidi="id_ID"/>
        </w:rPr>
      </w:r>
      <w:r>
        <w:rPr>
          <w:lang w:val="id_ID" w:bidi="id_ID"/>
        </w:rPr>
        <w:t xml:space="preserve">Setelah kerusuhan di Tesalonika pecah, orang-orang percaya segera mengirim Paulus dan Silas ke Berea. </w:t>
      </w:r>
      <w:r>
        <w:rPr>
          <w:b/>
          <w:lang w:val="id_ID" w:bidi="id_ID"/>
        </w:rPr>
        <w:t>Berea</w:t>
      </w:r>
      <w:r>
        <w:rPr>
          <w:lang w:val="id_ID" w:bidi="id_ID"/>
        </w:rPr>
        <w:t xml:space="preserve"> adalah kota kecil yang tidak memiliki kepentingan politik, militer, atau ekonomi tertentu yang terletak sekitar 70 kilometer di barat Tesalonika.</w:t>
      </w:r>
    </w:p>
    <w:p>
      <w:pPr/>
      <w:r>
        <w:rPr>
          <w:lang w:val="id_ID" w:bidi="id_ID"/>
        </w:rPr>
      </w:r>
      <w:r>
        <w:rPr>
          <w:lang w:val="id_ID" w:bidi="id_ID"/>
        </w:rPr>
        <w:t xml:space="preserve">Berhenti di sini dan tunjukkan kepada tim penerjemah peta perjalanan </w:t>
      </w:r>
      <w:r>
        <w:rPr>
          <w:lang w:val="id_ID" w:bidi="id_ID"/>
        </w:rPr>
        <w:t>Paulus dan Silas dari Tesalonika ke Berea</w:t>
      </w:r>
      <w:r>
        <w:rPr>
          <w:lang w:val="id_ID" w:bidi="id_ID"/>
        </w:rPr>
        <w:t>.</w:t>
      </w:r>
    </w:p>
    <w:p>
      <w:pPr/>
      <w:r>
        <w:rPr>
          <w:lang w:val="id_ID" w:bidi="id_ID"/>
        </w:rPr>
      </w:r>
      <w:r>
        <w:rPr>
          <w:lang w:val="id_ID" w:bidi="id_ID"/>
        </w:rPr>
        <w:t xml:space="preserve">Ketika tiba di Berea, Paulus dan Silas mulai menghadiri </w:t>
      </w:r>
      <w:r>
        <w:rPr>
          <w:b/>
          <w:lang w:val="id_ID" w:bidi="id_ID"/>
        </w:rPr>
        <w:t>sinagoge</w:t>
      </w:r>
      <w:r>
        <w:rPr>
          <w:lang w:val="id_ID" w:bidi="id_ID"/>
        </w:rPr>
        <w:t xml:space="preserve"> orang-orang </w:t>
      </w:r>
      <w:r>
        <w:rPr>
          <w:b/>
          <w:lang w:val="id_ID" w:bidi="id_ID"/>
        </w:rPr>
        <w:t>Yahudi</w:t>
      </w:r>
      <w:r>
        <w:rPr>
          <w:lang w:val="id_ID" w:bidi="id_ID"/>
        </w:rPr>
        <w:t xml:space="preserve">. Ingatlah untuk menggunakan kata-kata yang sama yang telah Anda gunakan sebelumnya untuk rumah ibadah orang yahudi yaitu Sinagoge dan orang Yahudi. Definisi lengkap tentang </w:t>
      </w:r>
      <w:r>
        <w:rPr>
          <w:lang w:val="id_ID" w:bidi="id_ID"/>
        </w:rPr>
        <w:t>Sinagoge</w:t>
      </w:r>
      <w:r>
        <w:rPr>
          <w:lang w:val="id_ID" w:bidi="id_ID"/>
        </w:rPr>
        <w:t xml:space="preserve"> dapat ditemukan di </w:t>
      </w:r>
      <w:r>
        <w:rPr>
          <w:lang w:val="id_ID" w:bidi="id_ID"/>
        </w:rPr>
        <w:t>Daftar</w:t>
      </w:r>
      <w:r>
        <w:rPr>
          <w:lang w:val="id_ID" w:bidi="id_ID"/>
        </w:rPr>
        <w:t xml:space="preserve"> Kata Utama.</w:t>
      </w:r>
    </w:p>
    <w:p>
      <w:pPr/>
      <w:r>
        <w:rPr>
          <w:lang w:val="id_ID" w:bidi="id_ID"/>
        </w:rPr>
      </w:r>
      <w:r>
        <w:rPr>
          <w:lang w:val="id_ID" w:bidi="id_ID"/>
        </w:rPr>
        <w:t xml:space="preserve">Orang-orang Yahudi dari Berea lebih terhormat daripada orang-orang Yahudi dari Tesalonika, karena mereka menerima ajaran Paulus dengan penuh semangat dan membaca </w:t>
      </w:r>
      <w:r>
        <w:rPr>
          <w:b/>
          <w:lang w:val="id_ID" w:bidi="id_ID"/>
        </w:rPr>
        <w:t>Kitab Suci</w:t>
      </w:r>
      <w:r>
        <w:rPr>
          <w:lang w:val="id_ID" w:bidi="id_ID"/>
        </w:rPr>
        <w:t xml:space="preserve"> setiap hari untuk memeriksa apakah apa yang dikatakan Paulus adalah benar. </w:t>
      </w:r>
      <w:r>
        <w:rPr>
          <w:b/>
          <w:lang w:val="id_ID" w:bidi="id_ID"/>
        </w:rPr>
        <w:t>Tesalonika</w:t>
      </w:r>
      <w:r>
        <w:rPr>
          <w:lang w:val="id_ID" w:bidi="id_ID"/>
        </w:rPr>
        <w:t xml:space="preserve"> adalah salah satu kota terpenting di Kekaisaran Romawi dan ibu kota Makedonia, yang merupakan bagian dari Kekaisaran Romawi. Tesalonika memiliki pelabuhan yang besar di Laut Aegea dan berada di rute perdagangan utama. Kota itu memiliki 20.000 sampai 100.000 penduduk.</w:t>
      </w:r>
    </w:p>
    <w:p>
      <w:pPr/>
      <w:r>
        <w:rPr>
          <w:lang w:val="id_ID" w:bidi="id_ID"/>
        </w:rPr>
      </w:r>
      <w:r>
        <w:rPr>
          <w:lang w:val="id_ID" w:bidi="id_ID"/>
        </w:rPr>
        <w:t xml:space="preserve">Ingatlah untuk menggunakan kata yang sama yang telah Anda gunakan sebelumnya untuk </w:t>
      </w:r>
      <w:r>
        <w:rPr>
          <w:b/>
          <w:lang w:val="id_ID" w:bidi="id_ID"/>
        </w:rPr>
        <w:t>Kitab suci</w:t>
      </w:r>
      <w:r>
        <w:rPr>
          <w:lang w:val="id_ID" w:bidi="id_ID"/>
        </w:rPr>
        <w:t xml:space="preserve">. Definisi lengkap tentang </w:t>
      </w:r>
      <w:r>
        <w:rPr>
          <w:lang w:val="id_ID" w:bidi="id_ID"/>
        </w:rPr>
        <w:t>Kitab suci</w:t>
      </w:r>
      <w:r>
        <w:rPr>
          <w:lang w:val="id_ID" w:bidi="id_ID"/>
        </w:rPr>
        <w:t xml:space="preserve"> dapat ditemukan di Daftar Kata Utama.</w:t>
      </w:r>
    </w:p>
    <w:p>
      <w:pPr/>
      <w:r>
        <w:rPr>
          <w:lang w:val="id_ID" w:bidi="id_ID"/>
        </w:rPr>
      </w:r>
      <w:r>
        <w:rPr>
          <w:lang w:val="id_ID" w:bidi="id_ID"/>
        </w:rPr>
        <w:t xml:space="preserve">Banyak orang Yahudi, serta banyak perempuan dan laki-laki Yunani yang terkemuka percaya bahwa Yesus adalah Kristus. </w:t>
      </w:r>
      <w:r>
        <w:rPr>
          <w:b/>
          <w:lang w:val="id_ID" w:bidi="id_ID"/>
        </w:rPr>
        <w:t>Orang Yunani</w:t>
      </w:r>
      <w:r>
        <w:rPr>
          <w:lang w:val="id_ID" w:bidi="id_ID"/>
        </w:rPr>
        <w:t xml:space="preserve"> di sini merujuk kepada orang-orang non-Yahudi. Ingatlah untuk menggunakan kata yang sama yang telah Anda gunakan sebelumnya untuk orang-orang Yunani saat merujuk pada orang-orang non-Yahudi. Definisi lengkap tentang </w:t>
      </w:r>
      <w:r>
        <w:rPr>
          <w:lang w:val="id_ID" w:bidi="id_ID"/>
        </w:rPr>
        <w:t>orang-orang Yunani</w:t>
      </w:r>
      <w:r>
        <w:rPr>
          <w:lang w:val="id_ID" w:bidi="id_ID"/>
        </w:rPr>
        <w:t xml:space="preserve"> dapat ditemukan di Daftar Kata Utama.</w:t>
      </w:r>
    </w:p>
    <w:p>
      <w:pPr/>
      <w:r>
        <w:rPr>
          <w:lang w:val="id_ID" w:bidi="id_ID"/>
        </w:rPr>
      </w:r>
      <w:r>
        <w:rPr>
          <w:lang w:val="id_ID" w:bidi="id_ID"/>
        </w:rPr>
        <w:t xml:space="preserve">Ketika orang-orang Yahudi dari Tesalonika datang ke Berea dan menghasut orang banyak menentang Paulus dan Silas, orang-orang percaya dari Berea segera mengirim Paulus ke pantai Laut Aegea dan kemudian beberapa orang dari mereka menemaninya ke Athena, sebuah kota pesisir di Laut Aegea. </w:t>
      </w:r>
      <w:r>
        <w:rPr>
          <w:b/>
          <w:lang w:val="id_ID" w:bidi="id_ID"/>
        </w:rPr>
        <w:t>Atena</w:t>
      </w:r>
      <w:r>
        <w:rPr>
          <w:lang w:val="id_ID" w:bidi="id_ID"/>
        </w:rPr>
        <w:t xml:space="preserve"> adalah kota yang terkenal pada saat itu dan sebuah kota penting untuk seni dan sains Yunani. Namun, kota itu tidak lagi makmur, seperti pada abad-abad sebelumnya. Paulus dan rekan-rekannya mungkin telah pergi ke Athena dengan kapal atau melalui jalan darat. Itu adalah perjalanan sekitar 500 kilometer dengan kapal. Ini akan memakan waktu tiga sampai enam hari jika cuaca bagus. Perjalanan melalui jalan darat ke Athena adalah sekitar 450 kilometer. Ini akan memakan waktu tujuh sampai dua belas hari dengan berjalan kaki.</w:t>
      </w:r>
    </w:p>
    <w:p>
      <w:pPr/>
      <w:r>
        <w:rPr>
          <w:lang w:val="id_ID" w:bidi="id_ID"/>
        </w:rPr>
      </w:r>
      <w:r>
        <w:rPr>
          <w:lang w:val="id_ID" w:bidi="id_ID"/>
        </w:rPr>
        <w:t xml:space="preserve">Berhenti di sini dan tunjukkan kepada tim penerjemah peta </w:t>
      </w:r>
      <w:r>
        <w:rPr>
          <w:lang w:val="id_ID" w:bidi="id_ID"/>
        </w:rPr>
        <w:t>perjalanan Paulus dari Berea ke Athena melalui laut</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bahas.</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17:16–21</w:t>
      </w:r>
      <w:r>
        <w:rPr>
          <w:lang w:val="id_ID" w:bidi="id_ID"/>
        </w:rPr>
      </w:r>
    </w:p>
    <w:p>
      <w:pPr>
        <w:pStyle w:val="Heading3"/>
      </w:pPr>
      <w:r>
        <w:rPr>
          <w:lang w:val="id_ID" w:bidi="id_ID"/>
        </w:rPr>
        <w:t>Dengar dan Renungkan</w:t>
      </w:r>
    </w:p>
    <w:p>
      <w:pPr/>
      <w:r>
        <w:rPr>
          <w:lang w:val="id_ID" w:bidi="id_ID"/>
        </w:rPr>
      </w:r>
      <w:r>
        <w:rPr>
          <w:lang w:val="id_ID" w:bidi="id_ID"/>
        </w:rPr>
        <w:t>Dengarkan Kisah Para Rasul 17:16–21 dan simpanlah dalam hatimu. Dengarlah perikop ini tiga kali (dalam tiga terjemahan yang berbeda, jika memungkinkan). Kemudian sebagai satu tim bahaslah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tidak Anda sukai atau tidak Anda mengerti?</w:t>
      </w:r>
    </w:p>
    <w:p>
      <w:pPr>
        <w:pStyle w:val="ListBullet"/>
        <w:spacing w:line="240" w:lineRule="auto"/>
        <w:ind w:left="720"/>
      </w:pPr>
      <w:r>
        <w:rPr>
          <w:lang w:val="id_ID" w:bidi="id_ID"/>
        </w:rPr>
      </w:r>
      <w:r>
        <w:rPr>
          <w:lang w:val="id_ID" w:bidi="id_ID"/>
        </w:rPr>
        <w:t xml:space="preserve">Apa yang kisah ini katakan kepada kita tentang Allah atau Yesus? </w:t>
      </w:r>
    </w:p>
    <w:p>
      <w:pPr>
        <w:pStyle w:val="ListBullet"/>
        <w:spacing w:line="240" w:lineRule="auto"/>
        <w:ind w:left="720"/>
      </w:pPr>
      <w:r>
        <w:rPr>
          <w:lang w:val="id_ID" w:bidi="id_ID"/>
        </w:rPr>
      </w:r>
      <w:r>
        <w:rPr>
          <w:lang w:val="id_ID" w:bidi="id_ID"/>
        </w:rPr>
        <w:t>Apa yang dikisahkan cerita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dipahami.</w:t>
      </w:r>
    </w:p>
    <w:p>
      <w:pPr/>
      <w:r>
        <w:rPr>
          <w:lang w:val="id_ID" w:bidi="id_ID"/>
        </w:rPr>
      </w:r>
      <w:r>
        <w:rPr>
          <w:lang w:val="id_ID" w:bidi="id_ID"/>
        </w:rPr>
        <w:t>Cerita ini mencatat peristiwa-peristiwa sejarah, yang terjadi selama perjalanan misi kedua Paulus sekitar tahun 51 setelah kelahiran Yesus. Dalam cerita yang terakhir, Paulus, Silas, dan Timotius berada di Berea, di mana Paulus mengajarkan kabar baik tentang Yesus. Banyak orang Yahudi dan bukan Yahudi menjadi percaya. Kemudian orang-orang Yahudi dari Tesalonika yang tidak percaya kepada ajaran Paulus datang ke Berea. Mereka menghasut orang-orang di kota itu untuk menentangnya. Orang-orang percaya dari Berea segera mengawal Paulus ke Athena. Athena adalah kota di Laut Aegea di wilayah Attika sekitar 400 kilometer di sebelah tenggara Berea. Silas dan Timotius tinggal di Berea, tetapi mereka diperintahkan oleh Paulus untuk bergabung dengannya di Athena secepat mungkin.</w:t>
      </w:r>
    </w:p>
    <w:p>
      <w:pPr/>
      <w:r>
        <w:rPr>
          <w:lang w:val="id_ID" w:bidi="id_ID"/>
        </w:rPr>
      </w:r>
      <w:r>
        <w:rPr>
          <w:lang w:val="id_ID" w:bidi="id_ID"/>
        </w:rPr>
        <w:t>Kisah ini terjadi di Athena. Athena dulu penting secara politik dan ekonomi. Sekarang tidak. Namun, kota itu masih merupakan pusat budaya, seni, dan sastra yang besar. Orang-orang di Athena berbicara tentang bagaimana dunia bekerja, apa arti kehidupan, dan apa yang membuat hidup berharga. Gagasan-gagasan mereka sangat memengaruhi kekaisaran Romawi. Orang-orang di Athena menyembah berhala dan ada banyak patung dan kuil-kuil di sana yang dikhususkan bagi dewa-dewa palsu itu.</w:t>
      </w:r>
    </w:p>
    <w:p>
      <w:pPr/>
      <w:r>
        <w:rPr>
          <w:lang w:val="id_ID" w:bidi="id_ID"/>
        </w:rPr>
      </w:r>
      <w:r>
        <w:rPr>
          <w:lang w:val="id_ID" w:bidi="id_ID"/>
        </w:rPr>
        <w:t xml:space="preserve">Berhenti di sini dan tunjukkan kepada tim penerjemah peta </w:t>
      </w:r>
      <w:r>
        <w:rPr>
          <w:lang w:val="id_ID" w:bidi="id_ID"/>
        </w:rPr>
        <w:t>yang menunjukkan di mana Athena berada sehubungan dengan Tesalonika dan Berea</w:t>
      </w:r>
      <w:r>
        <w:rPr>
          <w:lang w:val="id_ID" w:bidi="id_ID"/>
        </w:rPr>
        <w:t>.</w:t>
      </w:r>
    </w:p>
    <w:p>
      <w:pPr/>
      <w:r>
        <w:rPr>
          <w:lang w:val="id_ID" w:bidi="id_ID"/>
        </w:rPr>
      </w:r>
      <w:r>
        <w:rPr>
          <w:lang w:val="id_ID" w:bidi="id_ID"/>
        </w:rPr>
        <w:t>Sementara Paulus menunggu Silas dan Timotius untuk bergabung dengannya, ia memperhatikan bahwa berhala ada di mana-mana di kota itu dan ia menjadi sedih dan penuh dengan duka. Berhala adalah gambar yang dibuat oleh tangan manusia, seperti patung yang disembah sebagai dewa, bukan satu-satunya Allah Pencipta yang sejati. Orang-orang Athena menyembah banyak dewa-dewa tetapi tidak Allah yang benar.</w:t>
      </w:r>
    </w:p>
    <w:p>
      <w:pPr/>
      <w:r>
        <w:rPr>
          <w:lang w:val="id_ID" w:bidi="id_ID"/>
        </w:rPr>
      </w:r>
      <w:r>
        <w:rPr>
          <w:lang w:val="id_ID" w:bidi="id_ID"/>
        </w:rPr>
        <w:t xml:space="preserve">Berhenti di sini dan tunjukkan kepada tim penerjemah sebuah foto </w:t>
      </w:r>
      <w:r>
        <w:rPr>
          <w:lang w:val="id_ID" w:bidi="id_ID"/>
        </w:rPr>
        <w:t>Parthenon</w:t>
      </w:r>
      <w:r>
        <w:rPr>
          <w:lang w:val="id_ID" w:bidi="id_ID"/>
        </w:rPr>
        <w:t>, bekas kuil yang didedikasikan untuk dewi Athena yang masih berdiri di bukit Akropolis di Athena.</w:t>
      </w:r>
    </w:p>
    <w:p>
      <w:pPr/>
      <w:r>
        <w:rPr>
          <w:lang w:val="id_ID" w:bidi="id_ID"/>
        </w:rPr>
      </w:r>
      <w:r>
        <w:rPr>
          <w:lang w:val="id_ID" w:bidi="id_ID"/>
        </w:rPr>
        <w:t>Berhenti di sini dan diskusikan dengan tim penerjemah apa dewa-dewa yang disembah masyarakat Anda dan bagaimana cara mereka menyembahnya.</w:t>
      </w:r>
    </w:p>
    <w:p>
      <w:pPr/>
      <w:r>
        <w:rPr>
          <w:lang w:val="id_ID" w:bidi="id_ID"/>
        </w:rPr>
      </w:r>
      <w:r>
        <w:rPr>
          <w:lang w:val="id_ID" w:bidi="id_ID"/>
        </w:rPr>
        <w:t>Ketika melihat ini, Paulus pergi ke Sinagoge, tempat doa Yahudi. Di sana ia berbicara kepada orang-orang Yahudi dan bukan Yahudi yang percaya kepada Allah. Ia menjelaskan kepada mereka secara logis dari Kitab Suci mereka bahwa Kristus, Juruselamat yang dijanjikan, harus menderita dan mati, dan bangkit untuk hidup kembali. Ia kemudian akan mencoba membuktikan kepada mereka bahwa Yesus adalah Kristus. Paulus juga pergi ke pasar setiap hari dan berbicara kepada orang-orang yang kebetulan datang dan akan mendengarkannya.</w:t>
      </w:r>
    </w:p>
    <w:p>
      <w:pPr/>
      <w:r>
        <w:rPr>
          <w:lang w:val="id_ID" w:bidi="id_ID"/>
        </w:rPr>
      </w:r>
      <w:r>
        <w:rPr>
          <w:lang w:val="id_ID" w:bidi="id_ID"/>
        </w:rPr>
        <w:t>Beberapa filsuf Epikuros dan Stoa, atau guru-guru yang dikenal sebagai golongan Epikuros dan Stoa, juga berbicara dengan Paulus. Para filsuf adalah orang-orang yang berpikir tentang bagaimana dunia bekerja, apa arti kehidupan, dan apa yang membuat hidup berharga. Mereka menyarankan cara bagaimana orang-orang seharusnya hidup. Mereka biasanya menghargai ajaran mereka lebih dari agama. Golongan Epikuros percaya bahwa kesenangan, terutama kesenangan pikiran, adalah tujuan kehidupan. Golongan Stoa percaya bahwa kehidupan itu seharusnya tanpa perasaan suka atau duka. Beberapa dari mereka mengejek Paulus dengan bertanya, "Apa yang ingin dikatakan si pengoceh ini?" Pengoceh berarti orang bodoh yang suka pamer. Mereka menyiratkan bahwa Paulus adalah seseorang yang mengulangi kata-kata bijak, tetapi tidak memahaminya. Yang lain berkomentar bahwa Paulus sedang berbicara tentang dewa-dewa asing. Mereka mengatakan ini karena Paulus memberitakan kabar baik tentang Yesus dan tentang kebangkitan-Nya dari kematian.</w:t>
      </w:r>
    </w:p>
    <w:p>
      <w:pPr/>
      <w:r>
        <w:rPr>
          <w:lang w:val="id_ID" w:bidi="id_ID"/>
        </w:rPr>
      </w:r>
      <w:r>
        <w:rPr>
          <w:lang w:val="id_ID" w:bidi="id_ID"/>
        </w:rPr>
        <w:t>Semua orang Athena dan orang-orang asing yang tinggal di sana menghabiskan waktu mereka dengan bodoh dan tidak melakukan apa pun selain berbicara dan mendengarkan gagasan-gagasan terbaru. Informasi ini bukan bagian dari alur cerita itu. Ini adalah informasi tambahan yang diberikan penulis kepada kita untuk membantu kita memahami kisah itu dengan lebih baik.</w:t>
      </w:r>
    </w:p>
    <w:p>
      <w:pPr/>
      <w:r>
        <w:rPr>
          <w:lang w:val="id_ID" w:bidi="id_ID"/>
        </w:rPr>
      </w:r>
      <w:r>
        <w:rPr>
          <w:lang w:val="id_ID" w:bidi="id_ID"/>
        </w:rPr>
        <w:t>Kemudian para filsuf membawa Paulus ke hadapan Areopagus, dewan kota. Mereka meminta Paulus untuk memberi tahu mereka apa ajaran baru yang sedang ia beritakan. Mereka mengatakan bahwa "Ia membawa hal-hal baru ke telinga mereka," yang berarti bahwa Ia menceritakan kepada mereka beberapa hal yang agak aneh. Mereka belum pernah mendengar apa pun seperti kabar baik tentang Yesus. Meskipun mereka telah mendengar Paulus sebelumnya, mereka ingin Paulus memulai dari awal dan menjelaskan seluruh ajarannya lagi. Ini akan membantu mereka memahaminya. Ini juga akan memungkinkan dewan kota untuk mendengar seluruh ajaran itu. Lalu dewan dapat memutuskan apakah ajaran itu berbahaya atau tidak.</w:t>
      </w:r>
    </w:p>
    <w:p>
      <w:pPr/>
      <w:r>
        <w:rPr>
          <w:lang w:val="id_ID" w:bidi="id_ID"/>
        </w:rPr>
      </w:r>
      <w:r>
        <w:rPr>
          <w:lang w:val="id_ID" w:bidi="id_ID"/>
        </w:rPr>
        <w:t>Berhenti di sini dan diskusikan dengan tim penerjemah bagaimana orang-orang membahas gagasan dalam budaya Anda. Gagasan apa saja yang orang-orang didiskusikan? Di mana mereka membahas gagasan-gagasan ini? Siapa yang membahasnya? Kapan mereka membahasnya?</w:t>
      </w:r>
      <w:r>
        <w:rPr>
          <w:lang w:val="id_ID" w:bidi="id_ID"/>
        </w:rPr>
      </w:r>
    </w:p>
    <w:p>
      <w:pPr>
        <w:pStyle w:val="Heading3"/>
      </w:pPr>
      <w:r>
        <w:rPr>
          <w:lang w:val="id_ID" w:bidi="id_ID"/>
        </w:rPr>
        <w:t>Menjelaskan Adegan</w:t>
      </w:r>
    </w:p>
    <w:p>
      <w:pPr/>
      <w:r>
        <w:rPr>
          <w:lang w:val="id_ID" w:bidi="id_ID"/>
        </w:rPr>
      </w:r>
      <w:r>
        <w:rPr>
          <w:lang w:val="id_ID" w:bidi="id_ID"/>
        </w:rPr>
        <w:t>Dengarkan teksnya sekali lagi dalam versi yang paling mudah dimengerti.</w:t>
      </w:r>
    </w:p>
    <w:p>
      <w:pPr/>
      <w:r>
        <w:rPr>
          <w:lang w:val="id_ID" w:bidi="id_ID"/>
        </w:rPr>
      </w:r>
      <w:r>
        <w:rPr>
          <w:lang w:val="id_ID" w:bidi="id_ID"/>
        </w:rPr>
        <w:t xml:space="preserve">Dalam sesi ini, Anda akan membantu kelompok memvisualisasikan kisah ini. Anda akan membantu kelompok memperagakan adegan, latar, dan karakter dalam kisah ini. </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Paulus sedang berada di Athena, menunggu kedatangan Silas dan Timotius dan sambil berjalan mengelilingi kota, ia meratap ketika melihat berhala di mana-mana.</w:t>
      </w:r>
    </w:p>
    <w:p>
      <w:pPr/>
      <w:r>
        <w:rPr>
          <w:lang w:val="id_ID" w:bidi="id_ID"/>
        </w:rPr>
      </w:r>
      <w:r>
        <w:rPr>
          <w:b/>
          <w:lang w:val="id_ID" w:bidi="id_ID"/>
        </w:rPr>
        <w:t>Adegan kedua:</w:t>
      </w:r>
      <w:r>
        <w:rPr>
          <w:lang w:val="id_ID" w:bidi="id_ID"/>
        </w:rPr>
        <w:t xml:space="preserve"> Paulus berdiskusi mengenai Kitab Suci bersama orang-orang Yahudi dan bukan Yahudi yang saleh di Sinagoge dan dengan orang-orang di pasar.</w:t>
      </w:r>
    </w:p>
    <w:p>
      <w:pPr/>
      <w:r>
        <w:rPr>
          <w:lang w:val="id_ID" w:bidi="id_ID"/>
        </w:rPr>
      </w:r>
      <w:r>
        <w:rPr>
          <w:b/>
          <w:lang w:val="id_ID" w:bidi="id_ID"/>
        </w:rPr>
        <w:t>Adegan ketiga:</w:t>
      </w:r>
      <w:r>
        <w:rPr>
          <w:lang w:val="id_ID" w:bidi="id_ID"/>
        </w:rPr>
        <w:t xml:space="preserve"> Paulus berbicara dengan para filsuf Epikuros dan Stoa dan menyampaikan kabar baik tentang Yesus kepada mereka.</w:t>
      </w:r>
    </w:p>
    <w:p>
      <w:pPr/>
      <w:r>
        <w:rPr>
          <w:lang w:val="id_ID" w:bidi="id_ID"/>
        </w:rPr>
      </w:r>
      <w:r>
        <w:rPr>
          <w:b/>
          <w:lang w:val="id_ID" w:bidi="id_ID"/>
        </w:rPr>
        <w:t>Adegan keempat:</w:t>
      </w:r>
      <w:r>
        <w:rPr>
          <w:lang w:val="id_ID" w:bidi="id_ID"/>
        </w:rPr>
        <w:t xml:space="preserve"> Para filsuf membawa Paulus untuk menyampaikan ajaran-ajarannya tentang Yesus dan kebangkitan-Nya kepada dewan kota, Areopagus.</w:t>
      </w:r>
    </w:p>
    <w:p>
      <w:pPr/>
      <w:r>
        <w:rPr>
          <w:lang w:val="id_ID" w:bidi="id_ID"/>
        </w:rPr>
      </w:r>
      <w:r>
        <w:rPr>
          <w:lang w:val="id_ID" w:bidi="id_ID"/>
        </w:rPr>
        <w:t>Para tokoh dalam kisah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Berhala-berhala di kota itu</w:t>
      </w:r>
    </w:p>
    <w:p>
      <w:pPr>
        <w:pStyle w:val="ListBullet"/>
        <w:spacing w:line="240" w:lineRule="auto"/>
        <w:ind w:left="720"/>
      </w:pPr>
      <w:r>
        <w:rPr>
          <w:lang w:val="id_ID" w:bidi="id_ID"/>
        </w:rPr>
      </w:r>
      <w:r>
        <w:rPr>
          <w:lang w:val="id_ID" w:bidi="id_ID"/>
        </w:rPr>
        <w:t>Orang-orang Yahudi dan orang-orang bukan Yahudi yang percaya di Sinagoge.</w:t>
      </w:r>
    </w:p>
    <w:p>
      <w:pPr>
        <w:pStyle w:val="ListBullet"/>
        <w:spacing w:line="240" w:lineRule="auto"/>
        <w:ind w:left="720"/>
      </w:pPr>
      <w:r>
        <w:rPr>
          <w:lang w:val="id_ID" w:bidi="id_ID"/>
        </w:rPr>
      </w:r>
      <w:r>
        <w:rPr>
          <w:lang w:val="id_ID" w:bidi="id_ID"/>
        </w:rPr>
        <w:t>Orang-orang yang berbicara kepada Paulus di pasar</w:t>
      </w:r>
    </w:p>
    <w:p>
      <w:pPr>
        <w:pStyle w:val="ListBullet"/>
        <w:spacing w:line="240" w:lineRule="auto"/>
        <w:ind w:left="720"/>
      </w:pPr>
      <w:r>
        <w:rPr>
          <w:lang w:val="id_ID" w:bidi="id_ID"/>
        </w:rPr>
      </w:r>
      <w:r>
        <w:rPr>
          <w:lang w:val="id_ID" w:bidi="id_ID"/>
        </w:rPr>
        <w:t>Golongan Epikuros dan Stoa.</w:t>
      </w:r>
    </w:p>
    <w:p>
      <w:pPr/>
      <w:r>
        <w:rPr>
          <w:lang w:val="id_ID" w:bidi="id_ID"/>
        </w:rPr>
      </w:r>
      <w:r>
        <w:rPr>
          <w:lang w:val="id_ID" w:bidi="id_ID"/>
        </w:rPr>
        <w:t xml:space="preserve">Dalam sesi ini, minta kelompok untuk membuat papan cerita, membuat 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Ketika Paulus sedang menunggu Silas dan Timotius di Athena, ia melihat bahwa ada banyak berhala di mana-mana. Hal itu sangat mengganggunya ketika dilihatnya bahwa orang-orang Athena tidak mengenal Allah Pencipta yang sejati dan malah menyembah dewa-dewa palsu. Penting untuk diperhatikan bahwa Paulus benar-benar sedih tentang hal ini, tetapi tidak marah. Sebaliknya ia berbicara kepada orang-orang di kota itu tentang Yesus. Ia mulai pergi ke Sinagoge di mana ia berdiskusi dengan orang-orang Yahudi dan orang-orang percaya bukan Yahudi dan menunjukkan kepada mereka berdasarkan Kitab Suci mereka bahwa Yesus adalah Kristus. Ketika Paulus berbicara, ia kemudian berdiri di tengah Sinagoge sambil memegang gulungan itu dan orang-orang duduk di bangku-bangku batu yang dibangun di keempat dinding Sinagoge.</w:t>
      </w:r>
    </w:p>
    <w:p>
      <w:pPr/>
      <w:r>
        <w:rPr>
          <w:lang w:val="id_ID" w:bidi="id_ID"/>
        </w:rPr>
      </w:r>
      <w:r>
        <w:rPr>
          <w:lang w:val="id_ID" w:bidi="id_ID"/>
        </w:rPr>
        <w:t xml:space="preserve">Berhentilah di sini dan tunjukkan kepada tim penerjemah sebuah peta yang menunjukkan di mana </w:t>
      </w:r>
      <w:r>
        <w:rPr>
          <w:lang w:val="id_ID" w:bidi="id_ID"/>
        </w:rPr>
        <w:t>Athena berada terkait dengan Tesalonika dan Berea</w:t>
      </w:r>
      <w:r>
        <w:rPr>
          <w:lang w:val="id_ID" w:bidi="id_ID"/>
        </w:rPr>
        <w:t>.</w:t>
      </w:r>
    </w:p>
    <w:p>
      <w:pPr/>
      <w:r>
        <w:rPr>
          <w:lang w:val="id_ID" w:bidi="id_ID"/>
        </w:rPr>
      </w:r>
      <w:r>
        <w:rPr>
          <w:lang w:val="id_ID" w:bidi="id_ID"/>
        </w:rPr>
        <w:t xml:space="preserve">Berhenti di sini dan tunjukkan kepada tim penerjemah sebuah foto </w:t>
      </w:r>
      <w:r>
        <w:rPr>
          <w:lang w:val="id_ID" w:bidi="id_ID"/>
        </w:rPr>
        <w:t>Parthenon</w:t>
      </w:r>
      <w:r>
        <w:rPr>
          <w:lang w:val="id_ID" w:bidi="id_ID"/>
        </w:rPr>
        <w:t>, bekas kuil yang didedikasikan untuk dewi Athena yang masih berdiri di bukit Akropolis di Athena.</w:t>
      </w:r>
    </w:p>
    <w:p>
      <w:pPr/>
      <w:r>
        <w:rPr>
          <w:lang w:val="id_ID" w:bidi="id_ID"/>
        </w:rPr>
      </w:r>
      <w:r>
        <w:rPr>
          <w:lang w:val="id_ID" w:bidi="id_ID"/>
        </w:rPr>
        <w:t>Paulus juga pergi ke pasar, sebuah tempat umum di mana orang-orang akan berkumpul untuk banyak kegiatan. Ia pergi ke sana setiap hari untuk berbicara kepada orang-orang yang kebetulan datang dan mendengarkannya. Ia berbicara kepada mereka mengenai kabar baik tentang Yesus dan kebangkitan-Nya. Beberapa filsuf Epikuros dan Stoa, atau guru-guru yang dikenal sebagai golongan Epikuros dan Stoa, juga berbicara dengan Paulus. Namun, beberapa dari mereka mengejeknya, menyebutnya "pengoceh" dan beberapa orang lain mengatakan bahwa ia sedang memberitakan dewa-dewa asing. Orang-orang Athena suka mendengar tentang dewa-dewa asing dan bahkan mulai menyembah beberapa dari mereka. Tetapi mereka menolak dewa-dewa asing yang mungkin akan menghancurkan apa yang mereka anggap sebagai moral yang baik. Mereka akan mengkritik dan menentang siapa pun yang memberitakan dewa-dewa ini.</w:t>
      </w:r>
    </w:p>
    <w:p>
      <w:pPr/>
      <w:r>
        <w:rPr>
          <w:lang w:val="id_ID" w:bidi="id_ID"/>
        </w:rPr>
      </w:r>
      <w:r>
        <w:rPr>
          <w:lang w:val="id_ID" w:bidi="id_ID"/>
        </w:rPr>
        <w:t>Semua orang Athena dan orang-orang asing yang tinggal di sana menghabiskan seluruh waktu luang mereka dengan tidak melakukan hal lain selain berbicara dan mendengar tentang gagasan-gagasan baru. Informasi ini bukan bagian dari alur cerita itu. Ini adalah informasi tambahan yang diberikan penulis kepada kita untuk membantu kita memahami kisah itu dengan lebih baik.</w:t>
      </w:r>
    </w:p>
    <w:p>
      <w:pPr/>
      <w:r>
        <w:rPr>
          <w:lang w:val="id_ID" w:bidi="id_ID"/>
        </w:rPr>
      </w:r>
      <w:r>
        <w:rPr>
          <w:lang w:val="id_ID" w:bidi="id_ID"/>
        </w:rPr>
        <w:t>Berhenti di sini dan diskusikan. Dalam budaya Anda, bagaimana Anda memberikan informasi latar belakang tambahan dalam kisah-kisahmu?</w:t>
      </w:r>
    </w:p>
    <w:p>
      <w:pPr/>
      <w:r>
        <w:rPr>
          <w:lang w:val="id_ID" w:bidi="id_ID"/>
        </w:rPr>
      </w:r>
      <w:r>
        <w:rPr>
          <w:lang w:val="id_ID" w:bidi="id_ID"/>
        </w:rPr>
        <w:t>Para filsuf membawa Paulus ke hadapan dewan kota yang disebut Areopagus. Nama dewan itu berasal dari bukit tempat di mana para dewan pertama kali bertemu. Namun, pada saat Paulus berada di Athena, dewan berkumpul di salah satu bangunan di pasar. Paulus kemungkinan berdiri bersama para filsuf di pasar, kemudian ia berjalan ke tempat di mana orang-orang berbicara kepada dewan dan ia berdiri di hadapan seluruh dewan Areopagus, para pemimpin kota itu. Setelah mendengarnya, dewan dapat memutuskan apakah ajaran itu berbahaya atau tidak. Juga, para filsuf akan memiliki kesempatan lain untuk mendengar ajaran Paulus, yang mereka anggap aneh. Sangat memungkinkan bahwa ada sejumlah besar warga biasa Athena termasuk para perempuan yang hadir bersama dewan kota itu yang juga ingin mendengar Paulus berbicara.</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kelompok akan memperagakan kisah tersebut.</w:t>
      </w:r>
    </w:p>
    <w:p>
      <w:pPr/>
      <w:r>
        <w:rPr>
          <w:lang w:val="id_ID" w:bidi="id_ID"/>
        </w:rPr>
      </w:r>
      <w:r>
        <w:rPr>
          <w:lang w:val="id_ID" w:bidi="id_ID"/>
        </w:rPr>
        <w:t>Kisah ini memiliki empat adegan.</w:t>
      </w:r>
    </w:p>
    <w:p>
      <w:pPr/>
      <w:r>
        <w:rPr>
          <w:lang w:val="id_ID" w:bidi="id_ID"/>
        </w:rPr>
      </w:r>
      <w:r>
        <w:rPr>
          <w:lang w:val="id_ID" w:bidi="id_ID"/>
        </w:rPr>
        <w:t>Para tokoh dalam kisah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Berhala-berhala di kota itu</w:t>
      </w:r>
    </w:p>
    <w:p>
      <w:pPr>
        <w:pStyle w:val="ListBullet"/>
        <w:spacing w:line="240" w:lineRule="auto"/>
        <w:ind w:left="720"/>
      </w:pPr>
      <w:r>
        <w:rPr>
          <w:lang w:val="id_ID" w:bidi="id_ID"/>
        </w:rPr>
      </w:r>
      <w:r>
        <w:rPr>
          <w:lang w:val="id_ID" w:bidi="id_ID"/>
        </w:rPr>
        <w:t>Orang-orang Yahudi dan orang-orang bukan Yahudi yang percaya di sinagoge.</w:t>
      </w:r>
    </w:p>
    <w:p>
      <w:pPr>
        <w:pStyle w:val="ListBullet"/>
        <w:spacing w:line="240" w:lineRule="auto"/>
        <w:ind w:left="720"/>
      </w:pPr>
      <w:r>
        <w:rPr>
          <w:lang w:val="id_ID" w:bidi="id_ID"/>
        </w:rPr>
      </w:r>
      <w:r>
        <w:rPr>
          <w:lang w:val="id_ID" w:bidi="id_ID"/>
        </w:rPr>
        <w:t>Orang-orang yang berbicara kepada Paulus di pasar</w:t>
      </w:r>
    </w:p>
    <w:p>
      <w:pPr>
        <w:pStyle w:val="ListBullet"/>
        <w:spacing w:line="240" w:lineRule="auto"/>
        <w:ind w:left="720"/>
      </w:pPr>
      <w:r>
        <w:rPr>
          <w:lang w:val="id_ID" w:bidi="id_ID"/>
        </w:rPr>
      </w:r>
      <w:r>
        <w:rPr>
          <w:lang w:val="id_ID" w:bidi="id_ID"/>
        </w:rPr>
        <w:t>Golongan Epikuros dan Stoa.</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kelompok untuk mengingat bagian-bagian kisah tersebut.</w:t>
      </w:r>
    </w:p>
    <w:p>
      <w:pPr/>
      <w:r>
        <w:rPr>
          <w:lang w:val="id_ID" w:bidi="id_ID"/>
        </w:rPr>
      </w:r>
      <w:r>
        <w:rPr>
          <w:lang w:val="id_ID" w:bidi="id_ID"/>
        </w:rPr>
        <w:t>Saat kelompok memerankan kisah ini untuk kedua kalinya, hentikan mereka pada bagian-bagian tertentu.</w:t>
      </w:r>
    </w:p>
    <w:p>
      <w:pPr/>
      <w:r>
        <w:rPr>
          <w:lang w:val="id_ID" w:bidi="id_ID"/>
        </w:rPr>
      </w:r>
      <w:r>
        <w:rPr>
          <w:lang w:val="id_ID" w:bidi="id_ID"/>
        </w:rPr>
        <w:t>Ketika Paulus menunggu Silas dan Timotius di Athena, ia menjadi sangat sedih karena ketika ia berkeliling kota, ia melihat bahwa ada berhala di mana-mana.</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"Hatiku dipenuhi oleh kesedihan," "Orang-orang Athena tidak mengenal Allah yang sejati dan mereka menyembah berhala-berhala yang tidak berharga," dan "Saya harus mengajar mereka tentang Yesus."</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Jadi Paulus pergi ke Sinagoge dan mulai membahas Kitab Suci bersama orang-orang Yahudi dan orang-orang percaya bukan Yahudi. Dia juga pergi ke pasar setiap hari dan berbicara tentang Yesus dengan siapa pun yang berada di sana. Dia juga berbicara dengan beberapa filsuf dari Golongan Epikuros dan Stoa. Beberapa dari mereka mengejeknya dengan berkata, "Apa yang ingin dikatakan oleh pengoceh ini?" Yang lain berpikir bahwa ia adalah seorang pengkhotbah dewa-dewa asing, karena ia memberitakan Yesus dan kebangkitan-Nya kepada mereka.</w:t>
      </w:r>
    </w:p>
    <w:p>
      <w:pPr/>
      <w:r>
        <w:rPr>
          <w:lang w:val="id_ID" w:bidi="id_ID"/>
        </w:rPr>
      </w:r>
      <w:r>
        <w:rPr>
          <w:lang w:val="id_ID" w:bidi="id_ID"/>
        </w:rPr>
        <w:t>Jadi para filsuf membawa Paulus ke hadapan dewan kota, Areopagus. Mereka meminta dia untuk menceritakan kepada mereka apa ajarannya, sambil menambahkan, "Karena kamu membawa hal-hal aneh ke telinga kami." Oleh karena itu kami ingin tahu apa artinya hal-hal ini."</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memerankan para filsuf, "Bagaimana perasaan kalian?" Anda mungkin mendengar hal-hal seperti, "Sangat bingung dengan ajaran Paulus," "Khawatir, karena kami tidak pernah mendengar tentang orang-orang yang dihidupkan kembali," dan "Kami ingin tahu apa yang dipikirkan dewan kota tentang ajaran aneh ini."</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Semua orang Athena dan orang-orang asing yang tinggal di sana menghabiskan semua waktu luang mereka untuk berbicara dan mendengar ide-ide baru.</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dimengerti.</w:t>
      </w:r>
    </w:p>
    <w:p>
      <w:pPr/>
      <w:r>
        <w:rPr>
          <w:lang w:val="id_ID" w:bidi="id_ID"/>
        </w:rPr>
      </w:r>
      <w:r>
        <w:rPr>
          <w:lang w:val="id_ID" w:bidi="id_ID"/>
        </w:rPr>
        <w:t xml:space="preserve">Paulus sedang menunggu Silas dan Timotius di Athena. </w:t>
      </w:r>
      <w:r>
        <w:rPr>
          <w:b/>
          <w:lang w:val="id_ID" w:bidi="id_ID"/>
        </w:rPr>
        <w:t>Athena</w:t>
      </w:r>
      <w:r>
        <w:rPr>
          <w:lang w:val="id_ID" w:bidi="id_ID"/>
        </w:rPr>
        <w:t xml:space="preserve"> adalah kota di Laut Aegea di wilayah Attika sekitar 400 kilometer di bagian tenggara laut Berea. Ini adalah satu-satunya tempat di mana Athena disebutkan dalam Alkitab.</w:t>
      </w:r>
    </w:p>
    <w:p>
      <w:pPr/>
      <w:r>
        <w:rPr>
          <w:lang w:val="id_ID" w:bidi="id_ID"/>
        </w:rPr>
      </w:r>
      <w:r>
        <w:rPr>
          <w:lang w:val="id_ID" w:bidi="id_ID"/>
        </w:rPr>
        <w:t xml:space="preserve">Berhentilah di sini dan tunjukkan kepada tim penerjemah sebuah peta yang menunjukkan di mana </w:t>
      </w:r>
      <w:r>
        <w:rPr>
          <w:lang w:val="id_ID" w:bidi="id_ID"/>
        </w:rPr>
        <w:t>Athena berada terkait dengan Tesalonika dan Berea</w:t>
      </w:r>
      <w:r>
        <w:rPr>
          <w:lang w:val="id_ID" w:bidi="id_ID"/>
        </w:rPr>
        <w:t>.</w:t>
      </w:r>
    </w:p>
    <w:p>
      <w:pPr/>
      <w:r>
        <w:rPr>
          <w:lang w:val="id_ID" w:bidi="id_ID"/>
        </w:rPr>
      </w:r>
      <w:r>
        <w:rPr>
          <w:lang w:val="id_ID" w:bidi="id_ID"/>
        </w:rPr>
        <w:t xml:space="preserve">Paulus sangat tertekan ketika ia melihat banyaknya berhala di Athena. Berhala adalah </w:t>
      </w:r>
      <w:r>
        <w:rPr>
          <w:b/>
          <w:lang w:val="id_ID" w:bidi="id_ID"/>
        </w:rPr>
        <w:t>gambar</w:t>
      </w:r>
      <w:r>
        <w:rPr>
          <w:lang w:val="id_ID" w:bidi="id_ID"/>
        </w:rPr>
        <w:t xml:space="preserve"> yang dibuat oleh tangan manusia, seperti patung atau perwakilan fisik lainnya dari allah, yang disembah sebagai allah daripada Allah Pencipta yang benar itu sendiri. Orang-orang sujud di depan berhala untuk menyembah allah itu. Ingatlah untuk menggunakan kata yang sama yang telah kamu gunakan sebelumnya untuk berhala. Definisi lengkap tentang </w:t>
      </w:r>
      <w:r>
        <w:rPr>
          <w:lang w:val="id_ID" w:bidi="id_ID"/>
        </w:rPr>
        <w:t>berhala</w:t>
      </w:r>
      <w:r>
        <w:rPr>
          <w:lang w:val="id_ID" w:bidi="id_ID"/>
        </w:rPr>
        <w:t xml:space="preserve"> dapat ditemukan dalam Daftar Kata Utama.</w:t>
      </w:r>
    </w:p>
    <w:p>
      <w:pPr/>
      <w:r>
        <w:rPr>
          <w:lang w:val="id_ID" w:bidi="id_ID"/>
        </w:rPr>
      </w:r>
      <w:r>
        <w:rPr>
          <w:lang w:val="id_ID" w:bidi="id_ID"/>
        </w:rPr>
        <w:t xml:space="preserve">Berhenti di sini dan tunjukkan kepada tim penerjemah sebuah foto </w:t>
      </w:r>
      <w:r>
        <w:rPr>
          <w:lang w:val="id_ID" w:bidi="id_ID"/>
        </w:rPr>
        <w:t>Parthenon</w:t>
      </w:r>
      <w:r>
        <w:rPr>
          <w:lang w:val="id_ID" w:bidi="id_ID"/>
        </w:rPr>
        <w:t>, bekas kuil yang didedikasikan untuk dewi Athena yang masih berdiri di bukit Akropolis di Athena.</w:t>
      </w:r>
    </w:p>
    <w:p>
      <w:pPr/>
      <w:r>
        <w:rPr>
          <w:lang w:val="id_ID" w:bidi="id_ID"/>
        </w:rPr>
      </w:r>
      <w:r>
        <w:rPr>
          <w:lang w:val="id_ID" w:bidi="id_ID"/>
        </w:rPr>
        <w:t xml:space="preserve">Jadi Paulus pergi ke </w:t>
      </w:r>
      <w:r>
        <w:rPr>
          <w:b/>
          <w:lang w:val="id_ID" w:bidi="id_ID"/>
        </w:rPr>
        <w:t>Sinagoge</w:t>
      </w:r>
      <w:r>
        <w:rPr>
          <w:lang w:val="id_ID" w:bidi="id_ID"/>
        </w:rPr>
        <w:t xml:space="preserve"> dan mulai membahas Kitab Suci bersama orang-orang </w:t>
      </w:r>
      <w:r>
        <w:rPr>
          <w:b/>
          <w:lang w:val="id_ID" w:bidi="id_ID"/>
        </w:rPr>
        <w:t>Yahudi</w:t>
      </w:r>
      <w:r>
        <w:rPr>
          <w:lang w:val="id_ID" w:bidi="id_ID"/>
        </w:rPr>
        <w:t xml:space="preserve"> dan orang-orang bukan Yahudi yang percaya. Ingatlah untuk menggunakan kata-kata yang sama yang telah kamu gunakan sebelumnya untuk Sinagoge dan orang Yahudi. Definisi lengkap tentang </w:t>
      </w:r>
      <w:r>
        <w:rPr>
          <w:lang w:val="id_ID" w:bidi="id_ID"/>
        </w:rPr>
        <w:t>Sinagoge</w:t>
      </w:r>
      <w:r>
        <w:rPr>
          <w:lang w:val="id_ID" w:bidi="id_ID"/>
        </w:rPr>
        <w:t xml:space="preserve"> dan </w:t>
      </w:r>
      <w:r>
        <w:rPr>
          <w:lang w:val="id_ID" w:bidi="id_ID"/>
        </w:rPr>
        <w:t>orang Yahudi</w:t>
      </w:r>
      <w:r>
        <w:rPr>
          <w:lang w:val="id_ID" w:bidi="id_ID"/>
        </w:rPr>
        <w:t xml:space="preserve"> dapat ditemukan dalam Daftar Kata Utama.</w:t>
      </w:r>
    </w:p>
    <w:p>
      <w:pPr/>
      <w:r>
        <w:rPr>
          <w:lang w:val="id_ID" w:bidi="id_ID"/>
        </w:rPr>
      </w:r>
      <w:r>
        <w:rPr>
          <w:lang w:val="id_ID" w:bidi="id_ID"/>
        </w:rPr>
        <w:t xml:space="preserve">Paulus juga berbicara setiap hari kepada orang-orang di pasar. Beberapa filsuf Epikuros dan Stoa juga berbicara dengannya. </w:t>
      </w:r>
      <w:r>
        <w:rPr>
          <w:b/>
          <w:lang w:val="id_ID" w:bidi="id_ID"/>
        </w:rPr>
        <w:t>Para filsuf</w:t>
      </w:r>
      <w:r>
        <w:rPr>
          <w:lang w:val="id_ID" w:bidi="id_ID"/>
        </w:rPr>
        <w:t xml:space="preserve"> adalah orang-orang yang berpikir tentang bagaimana dunia bekerja, apa arti kehidupan, dan apa yang membuat hidup berharga. Mereka menyarankan cara bagaimana orang-orang seharusnya hidup. Mereka biasanya menghargai ajaran mereka lebih dari agama. </w:t>
      </w:r>
      <w:r>
        <w:rPr>
          <w:b/>
          <w:lang w:val="id_ID" w:bidi="id_ID"/>
        </w:rPr>
        <w:t>Kaum Epikuros</w:t>
      </w:r>
      <w:r>
        <w:rPr>
          <w:lang w:val="id_ID" w:bidi="id_ID"/>
        </w:rPr>
        <w:t xml:space="preserve"> percaya bahwa kesenangan, terutama kesenangan pikiran, adalah tujuan kehidupan. </w:t>
      </w:r>
      <w:r>
        <w:rPr>
          <w:b/>
          <w:lang w:val="id_ID" w:bidi="id_ID"/>
        </w:rPr>
        <w:t>Kaaum Stoa</w:t>
      </w:r>
      <w:r>
        <w:rPr>
          <w:lang w:val="id_ID" w:bidi="id_ID"/>
        </w:rPr>
        <w:t xml:space="preserve"> percaya bahwa kehidupan itu seharusnya tanpa perasaan suka atau duka.</w:t>
      </w:r>
    </w:p>
    <w:p>
      <w:pPr/>
      <w:r>
        <w:rPr>
          <w:lang w:val="id_ID" w:bidi="id_ID"/>
        </w:rPr>
      </w:r>
      <w:r>
        <w:rPr>
          <w:lang w:val="id_ID" w:bidi="id_ID"/>
        </w:rPr>
        <w:t xml:space="preserve">Para filsuf membawa Paulus ke </w:t>
      </w:r>
      <w:r>
        <w:rPr>
          <w:b/>
          <w:lang w:val="id_ID" w:bidi="id_ID"/>
        </w:rPr>
        <w:t>Areopagus</w:t>
      </w:r>
      <w:r>
        <w:rPr>
          <w:lang w:val="id_ID" w:bidi="id_ID"/>
        </w:rPr>
        <w:t>, yaitu dewan kota. Nama tempat itu berasal dari sebuah bukit di Athena yang disebut Areopagus di mana dewan kota awalnya bertemu. Namun, ketika Paulus berada di Athena, Areopagus, atau dewan kota, berkumpul di salah satu bangunan di pasar. Dewan bertanggung jawab atas administrasi, pendidikan, dan agama di kota itu. Setelah mendengar Paulus, dewan dapat memutuskan apakah ajaran tentang Yesus berbahaya atau tidak.</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bahas.</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Anda boleh memutuskan bahwa Anda menyukai cara salah satu anggota kelompok menceritakan satu adegan, tetapi Anda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17:22–34</w:t>
      </w:r>
      <w:r>
        <w:rPr>
          <w:lang w:val="id_ID" w:bidi="id_ID"/>
        </w:rPr>
      </w:r>
    </w:p>
    <w:p>
      <w:pPr>
        <w:pStyle w:val="Heading3"/>
      </w:pPr>
      <w:r>
        <w:rPr>
          <w:lang w:val="id_ID" w:bidi="id_ID"/>
        </w:rPr>
        <w:t>Dengar dan Renungkan</w:t>
      </w:r>
    </w:p>
    <w:p>
      <w:pPr/>
      <w:r>
        <w:rPr>
          <w:lang w:val="id_ID" w:bidi="id_ID"/>
        </w:rPr>
      </w:r>
      <w:r>
        <w:rPr>
          <w:lang w:val="id_ID" w:bidi="id_ID"/>
        </w:rPr>
        <w:t>Dengarkan Kisah Para Rasul 17:22–34 dan simpanlah dalam hatimu. Dengarlah perikop ini tiga kali (dalam tiga terjemahan yang berbeda, jika memungkinkan). Kemudian sebagai satu tim bahaslah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tidak Anda sukai atau tidak Anda mengerti?</w:t>
      </w:r>
    </w:p>
    <w:p>
      <w:pPr>
        <w:pStyle w:val="ListBullet"/>
        <w:spacing w:line="240" w:lineRule="auto"/>
        <w:ind w:left="720"/>
      </w:pPr>
      <w:r>
        <w:rPr>
          <w:lang w:val="id_ID" w:bidi="id_ID"/>
        </w:rPr>
      </w:r>
      <w:r>
        <w:rPr>
          <w:lang w:val="id_ID" w:bidi="id_ID"/>
        </w:rPr>
        <w:t xml:space="preserve">Apa yang kisah ini katakan kepada kita tentang Allah atau Yesus? </w:t>
      </w:r>
    </w:p>
    <w:p>
      <w:pPr>
        <w:pStyle w:val="ListBullet"/>
        <w:spacing w:line="240" w:lineRule="auto"/>
        <w:ind w:left="720"/>
      </w:pPr>
      <w:r>
        <w:rPr>
          <w:lang w:val="id_ID" w:bidi="id_ID"/>
        </w:rPr>
      </w:r>
      <w:r>
        <w:rPr>
          <w:lang w:val="id_ID" w:bidi="id_ID"/>
        </w:rPr>
        <w:t>Apa yang dikisahkan cerita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dipahami.</w:t>
      </w:r>
    </w:p>
    <w:p>
      <w:pPr/>
      <w:r>
        <w:rPr>
          <w:lang w:val="id_ID" w:bidi="id_ID"/>
        </w:rPr>
      </w:r>
      <w:r>
        <w:rPr>
          <w:lang w:val="id_ID" w:bidi="id_ID"/>
        </w:rPr>
        <w:t>Cerita ini mencatat peristiwa-peristiwa sejarah, yang terjadi selama perjalanan misi kedua Paulus sekitar tahun 51 setelah kelahiran Yesus. Dalam cerita terakhir, Paulus berada di Athena di mana ia menunggu Silas dan Timotius untuk bergabung dengannya dari Berea. Ia sangat terganggu dengan melihat bahwa ada banyak berhala di mana-mana di kota itu dan bahwa orang-orang Athena tidak mengenal Allah Pencipta yang sejati. Paulus berdebat dengan orang-orang Yahudi dan orang-orang bukan Yahudi yang percaya di sinagoge, menyampaikan kabar baik tentang Yesus, serta kepada siapa pun yang mendengar-Nya di pasar. Paulus juga berbicara tentang Yesus dan kebangkitan-Nya kepada beberapa filsuf Stoa dan Epikuros yang menganggap ajarannya aneh dan membawanya untuk menyampaikannya di hadapan dewan kota, Areopagus.</w:t>
      </w:r>
    </w:p>
    <w:p>
      <w:pPr/>
      <w:r>
        <w:rPr>
          <w:lang w:val="id_ID" w:bidi="id_ID"/>
        </w:rPr>
      </w:r>
      <w:r>
        <w:rPr>
          <w:lang w:val="id_ID" w:bidi="id_ID"/>
        </w:rPr>
        <w:t>Cerita ini dimulai ketika Paulus berdiri di hadapan seluruh dewan Areopagus, para pemimpin kota, dan menyampaikan pidato ini.</w:t>
      </w:r>
    </w:p>
    <w:p>
      <w:pPr/>
      <w:r>
        <w:rPr>
          <w:lang w:val="id_ID" w:bidi="id_ID"/>
        </w:rPr>
      </w:r>
      <w:r>
        <w:rPr>
          <w:lang w:val="id_ID" w:bidi="id_ID"/>
        </w:rPr>
        <w:t>Ia menyapa dewan dengan mengatakan "Orang-orang Athena." Ini adalah cara hormat yang biasa untuk memulai pidato di Athena, namun para perempuan dari masyarakat mungkin telah mendengarkannya juga. Ia mengamati bahwa orang-orang Athena sangat religius dalam segala hal. Ini berarti bahwa mereka menghormati dewa-dewa mereka, menggunakan setiap metode yang mereka tahu termasuk berdoa kepada mereka, menyembah mereka, dan mempersembahkan korban kepada mereka. Ketika Paulus mengunjungi berbagai bagian kota, ia mengamati benda-benda pemujaan mereka. Dan ia bahkan memperhatikan sebuah mezbah yang didedikasikan untuk dewa yang tidak dikenal. Ini adalah dewa tertentu, tetapi orang-orang Athena tidak mengetahui namanya atau apa pun tentang dia. Oleh karena itu, Paulus mengumumkan bahwa ia berada di sana untuk memberitakan kepada mereka siapa allah itu.</w:t>
      </w:r>
    </w:p>
    <w:p>
      <w:pPr/>
      <w:r>
        <w:rPr>
          <w:lang w:val="id_ID" w:bidi="id_ID"/>
        </w:rPr>
      </w:r>
      <w:r>
        <w:rPr>
          <w:lang w:val="id_ID" w:bidi="id_ID"/>
        </w:rPr>
        <w:t xml:space="preserve">Berhenti di sini dan tunjukkan kepada tim penerjemah foto mezbah untuk </w:t>
      </w:r>
      <w:r>
        <w:rPr>
          <w:lang w:val="id_ID" w:bidi="id_ID"/>
        </w:rPr>
        <w:t>allah yang tidak dikenal</w:t>
      </w:r>
      <w:r>
        <w:rPr>
          <w:lang w:val="id_ID" w:bidi="id_ID"/>
        </w:rPr>
        <w:t>.</w:t>
      </w:r>
    </w:p>
    <w:p>
      <w:pPr/>
      <w:r>
        <w:rPr>
          <w:lang w:val="id_ID" w:bidi="id_ID"/>
        </w:rPr>
      </w:r>
      <w:r>
        <w:rPr>
          <w:lang w:val="id_ID" w:bidi="id_ID"/>
        </w:rPr>
        <w:t xml:space="preserve">Berhenti di sini dan tunjukkan kepada tim penerjemah foto </w:t>
      </w:r>
      <w:r>
        <w:rPr>
          <w:lang w:val="id_ID" w:bidi="id_ID"/>
        </w:rPr>
        <w:t>sebuah kuil dari Athena dengan dewa di dalamnya</w:t>
      </w:r>
      <w:r>
        <w:rPr>
          <w:lang w:val="id_ID" w:bidi="id_ID"/>
        </w:rPr>
        <w:t>.</w:t>
      </w:r>
    </w:p>
    <w:p>
      <w:pPr/>
      <w:r>
        <w:rPr>
          <w:lang w:val="id_ID" w:bidi="id_ID"/>
        </w:rPr>
      </w:r>
      <w:r>
        <w:rPr>
          <w:lang w:val="id_ID" w:bidi="id_ID"/>
        </w:rPr>
        <w:t>Paulus mengetahui bahwa pendengarnya bukan orang Yahudi. Di sinagoge, ia menggunakan Kitab Suci Yahudi untuk mengajar mereka tentang Yesus. Namun, di hadapan dewan Areopagus, ia menggunakan gagasan-gagasan yang dimengerti oleh orang-orang Athena.</w:t>
      </w:r>
    </w:p>
    <w:p>
      <w:pPr/>
      <w:r>
        <w:rPr>
          <w:lang w:val="id_ID" w:bidi="id_ID"/>
        </w:rPr>
      </w:r>
      <w:r>
        <w:rPr>
          <w:lang w:val="id_ID" w:bidi="id_ID"/>
        </w:rPr>
        <w:t>Paulus pertama-tama memperkenalkan Allah Pencipta, Penguasa, atau Tuhan, atas surga dan bumi kepada para dewan. Allah ini tidak tinggal di kuil-kuil yang dibangun oleh manusia karena Ia tidak membutuhkan manusia untuk mengurusi-Nya. Allah Pencipta sendiri adalah Dia yang memberikan kehidupan, nafas, dan semua yang dibutuhkan manusia untuk bertahan hidup. Allah pertama-tama menciptakan satu orang dan dari satu orang itu datanglah semua kelompok orang. Allah membuat mereka pergi ke tempat-tempat yang berbeda di seluruh bumi untuk tinggal di sana. Sebelum Allah menciptakan manusia, Ia memutuskan kapan dan di mana mereka akan tinggal. Kemudian Allah menjelaskan bahwa Ia tidak sejauh yang kita pikirkan, karena Ia adalah pribadi yang menciptakan kita. Dia adalah pribadi yang memungkinkan kita untuk hidup dan bergerak dan menjadi manusia. Ketika Allah menciptakan manusia, Ia menciptakan mereka supaya mereka ingin mencari Dia dan menemukan-Nya.</w:t>
      </w:r>
    </w:p>
    <w:p>
      <w:pPr/>
      <w:r>
        <w:rPr>
          <w:lang w:val="id_ID" w:bidi="id_ID"/>
        </w:rPr>
      </w:r>
      <w:r>
        <w:rPr>
          <w:lang w:val="id_ID" w:bidi="id_ID"/>
        </w:rPr>
        <w:t>Sekarang Paulus menghubungkan pidatonya dengan hal-hal yang diketahui orang-orang dengan sangat baik. Dia menggunakan sesuatu dari budaya mereka sendiri untuk menjelaskan Allah kepada mereka. Ia telah melihat sesuatu yang tertulis di salah satu patung mereka. Orang-orang Athena memiliki para penyair, atau orang-orang yang berbicara atau menulis perkataan yang bermakna, bijaksana dan diungkapkan dengan baik. Beberapa penyair Athena berkata, "kita semua adalah anak-anak Allah." Itu berarti bahwa Allah tidak dapat hanya berupa gambar yang terbuat dari emas, perak, atau batu!</w:t>
      </w:r>
    </w:p>
    <w:p>
      <w:pPr/>
      <w:r>
        <w:rPr>
          <w:lang w:val="id_ID" w:bidi="id_ID"/>
        </w:rPr>
      </w:r>
      <w:r>
        <w:rPr>
          <w:lang w:val="id_ID" w:bidi="id_ID"/>
        </w:rPr>
        <w:t>Berhenti di sini dan diskusikan dengan tim penerjemah jika Anda memiliki para penyair dalam budayamu dan apa sebutannya. Jika Anda memang memiliki para penyair dalam budayamu, dapatkah Anda mengingat ucapan apa pun yang mereka tulis atau ucapkan?</w:t>
      </w:r>
    </w:p>
    <w:p>
      <w:pPr/>
      <w:r>
        <w:rPr>
          <w:lang w:val="id_ID" w:bidi="id_ID"/>
        </w:rPr>
      </w:r>
      <w:r>
        <w:rPr>
          <w:lang w:val="id_ID" w:bidi="id_ID"/>
        </w:rPr>
        <w:t>Ketika orang-orang tidak tahu tentang Allah, Allah lebih menoleransi dosa mereka. Tetapi sekarang setelah orang-orang tahu siapa Allah pencipta, Allah memerintahkan mereka untuk bertobat, atau berpaling dari dosa-dosa mereka dan mulai menaati Allah.</w:t>
      </w:r>
    </w:p>
    <w:p>
      <w:pPr/>
      <w:r>
        <w:rPr>
          <w:lang w:val="id_ID" w:bidi="id_ID"/>
        </w:rPr>
      </w:r>
      <w:r>
        <w:rPr>
          <w:lang w:val="id_ID" w:bidi="id_ID"/>
        </w:rPr>
        <w:t>Berhenti di sini dan diskusikan dengan tim penerjemah bagaimana Anda memahami pertobatan. Ceritakan kisah tentang saat Anda bertobat dari dosa.</w:t>
      </w:r>
    </w:p>
    <w:p>
      <w:pPr/>
      <w:r>
        <w:rPr>
          <w:lang w:val="id_ID" w:bidi="id_ID"/>
        </w:rPr>
      </w:r>
      <w:r>
        <w:rPr>
          <w:lang w:val="id_ID" w:bidi="id_ID"/>
        </w:rPr>
        <w:t>Allah telah menentukan hari tertentu di mana Ia akan menghakimi dengan adil atas semua orang di dunia. Ia telah menunjuk seseorang untuk melaksanakan penghakiman itu dan Ia telah membuktikan secara terang-terangan bahwa orang ini adalah hakim-Nya dengan menghidupkan kembali orang itu.</w:t>
      </w:r>
    </w:p>
    <w:p>
      <w:pPr/>
      <w:r>
        <w:rPr>
          <w:lang w:val="id_ID" w:bidi="id_ID"/>
        </w:rPr>
      </w:r>
      <w:r>
        <w:rPr>
          <w:lang w:val="id_ID" w:bidi="id_ID"/>
        </w:rPr>
        <w:t>Orang-orang Athena tidak percaya bahwa orang-orang dapat bangkit kembali, sehingga pernyataan ini gila bagi mereka. Beberapa dari mereka mengejek Paulus dan beberapa ingin mendengar lebih banyak.</w:t>
      </w:r>
    </w:p>
    <w:p>
      <w:pPr/>
      <w:r>
        <w:rPr>
          <w:lang w:val="id_ID" w:bidi="id_ID"/>
        </w:rPr>
      </w:r>
      <w:r>
        <w:rPr>
          <w:lang w:val="id_ID" w:bidi="id_ID"/>
        </w:rPr>
        <w:t>Pada saat ini Paulus meninggalkan dewan kota dan tempat itu.</w:t>
      </w:r>
    </w:p>
    <w:p>
      <w:pPr/>
      <w:r>
        <w:rPr>
          <w:lang w:val="id_ID" w:bidi="id_ID"/>
        </w:rPr>
      </w:r>
      <w:r>
        <w:rPr>
          <w:lang w:val="id_ID" w:bidi="id_ID"/>
        </w:rPr>
        <w:t>Beberapa orang yang mendengar Paulus mengabdikan diri kepadanya dan pada apa yang ia ajarkan serta percaya kepada Yesus. Salah satu dari mereka adalah Dionisius, salah satu orang yang berpartisipasi dalam dewan kota, Areopagus. Ada juga seorang perempuan bernama Damaris dan beberapa orang lain yang percaya kepada Yesus.</w:t>
      </w:r>
      <w:r>
        <w:rPr>
          <w:lang w:val="id_ID" w:bidi="id_ID"/>
        </w:rPr>
      </w:r>
    </w:p>
    <w:p>
      <w:pPr>
        <w:pStyle w:val="Heading3"/>
      </w:pPr>
      <w:r>
        <w:rPr>
          <w:lang w:val="id_ID" w:bidi="id_ID"/>
        </w:rPr>
        <w:t>Menjelaskan Adegan</w:t>
      </w:r>
    </w:p>
    <w:p>
      <w:pPr/>
      <w:r>
        <w:rPr>
          <w:lang w:val="id_ID" w:bidi="id_ID"/>
        </w:rPr>
      </w:r>
      <w:r>
        <w:rPr>
          <w:lang w:val="id_ID" w:bidi="id_ID"/>
        </w:rPr>
        <w:t>Dengarkan teksnya sekali lagi dalam versi yang paling mudah dimengerti.</w:t>
      </w:r>
    </w:p>
    <w:p>
      <w:pPr/>
      <w:r>
        <w:rPr>
          <w:lang w:val="id_ID" w:bidi="id_ID"/>
        </w:rPr>
      </w:r>
      <w:r>
        <w:rPr>
          <w:lang w:val="id_ID" w:bidi="id_ID"/>
        </w:rPr>
        <w:t xml:space="preserve">Dalam sesi ini, Anda akan membantu kelompok memvisualisasikan kisah ini. Anda akan membantu kelompok memperagakan adegan, latar, dan karakter dalam kisah ini. </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Paulus menyampaikan pidato kepada dewan kota memberitakan kepada mereka Allah yang sejati, Pencipta alam semesta.</w:t>
      </w:r>
    </w:p>
    <w:p>
      <w:pPr/>
      <w:r>
        <w:rPr>
          <w:lang w:val="id_ID" w:bidi="id_ID"/>
        </w:rPr>
      </w:r>
      <w:r>
        <w:rPr>
          <w:b/>
          <w:lang w:val="id_ID" w:bidi="id_ID"/>
        </w:rPr>
        <w:t>Adegan kedua:</w:t>
      </w:r>
      <w:r>
        <w:rPr>
          <w:lang w:val="id_ID" w:bidi="id_ID"/>
        </w:rPr>
        <w:t xml:space="preserve"> Ketika mendengar tentang kebangkitan orang mati, beberapa orang mengejek Paulus dan beberapa mengatakan bahwa mereka ingin mendengarnya lagi.</w:t>
      </w:r>
    </w:p>
    <w:p>
      <w:pPr/>
      <w:r>
        <w:rPr>
          <w:lang w:val="id_ID" w:bidi="id_ID"/>
        </w:rPr>
      </w:r>
      <w:r>
        <w:rPr>
          <w:b/>
          <w:lang w:val="id_ID" w:bidi="id_ID"/>
        </w:rPr>
        <w:t>Adegan ketiga:</w:t>
      </w:r>
      <w:r>
        <w:rPr>
          <w:lang w:val="id_ID" w:bidi="id_ID"/>
        </w:rPr>
        <w:t xml:space="preserve"> Paulus meninggalkan dewan kota.</w:t>
      </w:r>
    </w:p>
    <w:p>
      <w:pPr/>
      <w:r>
        <w:rPr>
          <w:lang w:val="id_ID" w:bidi="id_ID"/>
        </w:rPr>
      </w:r>
      <w:r>
        <w:rPr>
          <w:b/>
          <w:lang w:val="id_ID" w:bidi="id_ID"/>
        </w:rPr>
        <w:t>Adegan keempat:</w:t>
      </w:r>
      <w:r>
        <w:rPr>
          <w:lang w:val="id_ID" w:bidi="id_ID"/>
        </w:rPr>
        <w:t xml:space="preserve"> Beberapa laki-laki dan perempuan bergabung dengan Paulus dan percaya kepada Yesus.</w:t>
      </w:r>
    </w:p>
    <w:p>
      <w:pPr/>
      <w:r>
        <w:rPr>
          <w:lang w:val="id_ID" w:bidi="id_ID"/>
        </w:rPr>
      </w:r>
      <w:r>
        <w:rPr>
          <w:lang w:val="id_ID" w:bidi="id_ID"/>
        </w:rPr>
        <w:t>Para tokoh dalam kisah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Anggota dewan kota, Areopagus</w:t>
      </w:r>
    </w:p>
    <w:p>
      <w:pPr>
        <w:pStyle w:val="ListBullet"/>
        <w:spacing w:line="240" w:lineRule="auto"/>
        <w:ind w:left="720"/>
      </w:pPr>
      <w:r>
        <w:rPr>
          <w:lang w:val="id_ID" w:bidi="id_ID"/>
        </w:rPr>
      </w:r>
      <w:r>
        <w:rPr>
          <w:lang w:val="id_ID" w:bidi="id_ID"/>
        </w:rPr>
        <w:t>Orang-orang Athena dan orang-orang asing yang tinggal di Athena</w:t>
      </w:r>
    </w:p>
    <w:p>
      <w:pPr>
        <w:pStyle w:val="ListBullet"/>
        <w:spacing w:line="240" w:lineRule="auto"/>
        <w:ind w:left="720"/>
      </w:pPr>
      <w:r>
        <w:rPr>
          <w:lang w:val="id_ID" w:bidi="id_ID"/>
        </w:rPr>
      </w:r>
      <w:r>
        <w:rPr>
          <w:lang w:val="id_ID" w:bidi="id_ID"/>
        </w:rPr>
        <w:t>Laki-laki dan perempuan yang bergabung dengan Paulus dan percaya kepada Yesus termasuk Dionisius, orang Areopagus dan Damaris.</w:t>
      </w:r>
    </w:p>
    <w:p>
      <w:pPr/>
      <w:r>
        <w:rPr>
          <w:lang w:val="id_ID" w:bidi="id_ID"/>
        </w:rPr>
      </w:r>
      <w:r>
        <w:rPr>
          <w:lang w:val="id_ID" w:bidi="id_ID"/>
        </w:rPr>
        <w:t xml:space="preserve">Dalam sesi ini, minta kelompok untuk membuat papan cerita, membuat 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Kisah ini dimulai dengan Paulus berdiri di depan sekelompok besar orang, dewan orang-orang Athena. Dia berada di tempat pertemuan khusus mereka, dan mereka telah mengundangnya untuk menjelaskan kepada mereka apa yang telah Ia ajarkan kepada mereka.</w:t>
      </w:r>
    </w:p>
    <w:p>
      <w:pPr/>
      <w:r>
        <w:rPr>
          <w:lang w:val="id_ID" w:bidi="id_ID"/>
        </w:rPr>
      </w:r>
      <w:r>
        <w:rPr>
          <w:lang w:val="id_ID" w:bidi="id_ID"/>
        </w:rPr>
        <w:t>Paulus menyapa dewan sebagai "Orang-orang Athena," dengan cara yang sopan. Penting untuk diingat bahwa Paulus menggunakan praktik agama orang-orang Athena sendiri sebagai titik awal ketika ia berbicara kepada mereka.</w:t>
      </w:r>
    </w:p>
    <w:p>
      <w:pPr/>
      <w:r>
        <w:rPr>
          <w:lang w:val="id_ID" w:bidi="id_ID"/>
        </w:rPr>
      </w:r>
      <w:r>
        <w:rPr>
          <w:lang w:val="id_ID" w:bidi="id_ID"/>
        </w:rPr>
        <w:t>Penting untuk diingat bahwa Allah tidak tinggal dalam kuil yang dibuat manusia karena Ia adalah Penguasa, atau Tuhan, atas bumi. Allah tidak membutuhkan apa pun, karena Dialah yang memberikan kehidupan kepada segala sesuatu.</w:t>
      </w:r>
    </w:p>
    <w:p>
      <w:pPr/>
      <w:r>
        <w:rPr>
          <w:lang w:val="id_ID" w:bidi="id_ID"/>
        </w:rPr>
      </w:r>
      <w:r>
        <w:rPr>
          <w:lang w:val="id_ID" w:bidi="id_ID"/>
        </w:rPr>
        <w:t>Penting untuk diingat bahwa Allah menjadikan setiap kelompok manusia di dunia, dan Ia memutuskan kapan mereka akan tinggal dan di mana mereka akan tinggal.</w:t>
      </w:r>
    </w:p>
    <w:p>
      <w:pPr/>
      <w:r>
        <w:rPr>
          <w:lang w:val="id_ID" w:bidi="id_ID"/>
        </w:rPr>
      </w:r>
      <w:r>
        <w:rPr>
          <w:lang w:val="id_ID" w:bidi="id_ID"/>
        </w:rPr>
        <w:t>Penting juga untuk diingat bahwa Allah membuat kelompok-kelompok manusia dengan cara tertentu. Dia menciptakan-Nya dengan tujuan untuk mencari Allah dan menemukan-Nya. Paulus meyakinkan para pendengarnya bahwa Allah tidak jauh dari siapa pun!</w:t>
      </w:r>
    </w:p>
    <w:p>
      <w:pPr/>
      <w:r>
        <w:rPr>
          <w:lang w:val="id_ID" w:bidi="id_ID"/>
        </w:rPr>
      </w:r>
      <w:r>
        <w:rPr>
          <w:lang w:val="id_ID" w:bidi="id_ID"/>
        </w:rPr>
        <w:t>Penting untuk diingat bahwa Paulus mengutip dari para penyair Athena. Para penyair berkata, "Kita adalah keturunan-Nya," atau "Kita adalah anak-anak-Nya." Ini berarti bahwa Allah tidak dapat berupa gambar yang terbuat dari emas, perak, atau batu!</w:t>
      </w:r>
    </w:p>
    <w:p>
      <w:pPr/>
      <w:r>
        <w:rPr>
          <w:lang w:val="id_ID" w:bidi="id_ID"/>
        </w:rPr>
      </w:r>
      <w:r>
        <w:rPr>
          <w:lang w:val="id_ID" w:bidi="id_ID"/>
        </w:rPr>
        <w:t>Allah menoleransi hal-hal buruk yang dilakukan orang-orang karena mereka tidak mengenal-Nya, tetapi sekarang Ia memerintahkan semua orang di seluruh dunia untuk berhenti berdosa dan menaati-Nya. Allah akan menghakimi manusia di bumi suatu hari nanti. Allah telah menunjuk seseorang untuk menghakimi, dan Allah membuktikan bahwa orang ini memiliki otoritas untuk menghakimi dengan membangkitkan-Nya dari kematian!</w:t>
      </w:r>
    </w:p>
    <w:p>
      <w:pPr/>
      <w:r>
        <w:rPr>
          <w:lang w:val="id_ID" w:bidi="id_ID"/>
        </w:rPr>
      </w:r>
      <w:r>
        <w:rPr>
          <w:lang w:val="id_ID" w:bidi="id_ID"/>
        </w:rPr>
        <w:t xml:space="preserve">Berhenti di sini dan tunjukkan kepada tim penerjemah foto mezbah untuk </w:t>
      </w:r>
      <w:r>
        <w:rPr>
          <w:lang w:val="id_ID" w:bidi="id_ID"/>
        </w:rPr>
        <w:t>allah yang tidak dikenal</w:t>
      </w:r>
      <w:r>
        <w:rPr>
          <w:lang w:val="id_ID" w:bidi="id_ID"/>
        </w:rPr>
        <w:t>.</w:t>
      </w:r>
    </w:p>
    <w:p>
      <w:pPr/>
      <w:r>
        <w:rPr>
          <w:lang w:val="id_ID" w:bidi="id_ID"/>
        </w:rPr>
      </w:r>
      <w:r>
        <w:rPr>
          <w:lang w:val="id_ID" w:bidi="id_ID"/>
        </w:rPr>
        <w:t xml:space="preserve">Berhenti di sini dan tunjukkan kepada tim penerjemah foto </w:t>
      </w:r>
      <w:r>
        <w:rPr>
          <w:lang w:val="id_ID" w:bidi="id_ID"/>
        </w:rPr>
        <w:t>sebuah kuil dari Athena dengan dewa di dalamnya</w:t>
      </w:r>
      <w:r>
        <w:rPr>
          <w:lang w:val="id_ID" w:bidi="id_ID"/>
        </w:rPr>
        <w:t>.</w:t>
      </w:r>
    </w:p>
    <w:p>
      <w:pPr/>
      <w:r>
        <w:rPr>
          <w:lang w:val="id_ID" w:bidi="id_ID"/>
        </w:rPr>
      </w:r>
      <w:r>
        <w:rPr>
          <w:lang w:val="id_ID" w:bidi="id_ID"/>
        </w:rPr>
        <w:t>Seketika itu juga ada dua reaksi terhadap pesan Paulus. Begitu mereka mendengar bahwa Allah telah membangkitkan hakim dari kematian, beberapa orang mengejek Paulus. Tetapi beberapa orang mengatakan bahwa mereka ingin mendengar lebih banyak lagi. Lalu Paulus meninggalkan dewan kota dan tempat itu. Dan kemudian beberapa orang yang mendengar Paulus mengabdikan diri kepadanya dan pada apa yang ia ajarkan serta percaya kepada Yesus. Salah satu dari mereka adalah Dionisius, salah seorang yang berpartisipasi dalam dewan kota, Areopagus. Ada juga seorang perempuan bernama Damaris dan beberapa orang lain yang percaya kepada Yesus.</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kelompok akan memperagakan kisah tersebut.</w:t>
      </w:r>
    </w:p>
    <w:p>
      <w:pPr/>
      <w:r>
        <w:rPr>
          <w:lang w:val="id_ID" w:bidi="id_ID"/>
        </w:rPr>
      </w:r>
      <w:r>
        <w:rPr>
          <w:lang w:val="id_ID" w:bidi="id_ID"/>
        </w:rPr>
        <w:t>Kisah ini memiliki empat adegan.</w:t>
      </w:r>
    </w:p>
    <w:p>
      <w:pPr/>
      <w:r>
        <w:rPr>
          <w:lang w:val="id_ID" w:bidi="id_ID"/>
        </w:rPr>
      </w:r>
      <w:r>
        <w:rPr>
          <w:lang w:val="id_ID" w:bidi="id_ID"/>
        </w:rPr>
        <w:t>Para tokoh dalam kisah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Anggota dewan kota, Areopagus</w:t>
      </w:r>
    </w:p>
    <w:p>
      <w:pPr>
        <w:pStyle w:val="ListBullet"/>
        <w:spacing w:line="240" w:lineRule="auto"/>
        <w:ind w:left="720"/>
      </w:pPr>
      <w:r>
        <w:rPr>
          <w:lang w:val="id_ID" w:bidi="id_ID"/>
        </w:rPr>
      </w:r>
      <w:r>
        <w:rPr>
          <w:lang w:val="id_ID" w:bidi="id_ID"/>
        </w:rPr>
        <w:t>Orang-orang Athena dan orang-orang asing yang tinggal di Athena</w:t>
      </w:r>
    </w:p>
    <w:p>
      <w:pPr>
        <w:pStyle w:val="ListBullet"/>
        <w:spacing w:line="240" w:lineRule="auto"/>
        <w:ind w:left="720"/>
      </w:pPr>
      <w:r>
        <w:rPr>
          <w:lang w:val="id_ID" w:bidi="id_ID"/>
        </w:rPr>
      </w:r>
      <w:r>
        <w:rPr>
          <w:lang w:val="id_ID" w:bidi="id_ID"/>
        </w:rPr>
        <w:t>Laki-laki dan perempuan yang bergabung dengan Paulus dan percaya kepada Yesus termasuk Dionisius, orang Areopagus dan Damaris.</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kelompok untuk mengingat bagian-bagian kisah tersebut.</w:t>
      </w:r>
    </w:p>
    <w:p>
      <w:pPr/>
      <w:r>
        <w:rPr>
          <w:lang w:val="id_ID" w:bidi="id_ID"/>
        </w:rPr>
      </w:r>
      <w:r>
        <w:rPr>
          <w:lang w:val="id_ID" w:bidi="id_ID"/>
        </w:rPr>
        <w:t>Saat kelompok memerankan kisah ini untuk kedua kalinya, hentikan mereka pada bagian-bagian tertentu.</w:t>
      </w:r>
    </w:p>
    <w:p>
      <w:pPr/>
      <w:r>
        <w:rPr>
          <w:lang w:val="id_ID" w:bidi="id_ID"/>
        </w:rPr>
      </w:r>
      <w:r>
        <w:rPr>
          <w:lang w:val="id_ID" w:bidi="id_ID"/>
        </w:rPr>
        <w:t>Paulus menyapa para dewan dan memulai pidatonya. Dia tahu bahwa orang-orang Athena itu religius dalam segala hal dan bahwa ia mengamati banyak objek pemujaan mereka, termasuk mezbah bagi dewa yang tidak diketahui. Dia memberitakan kepada mereka bahwa allah yang mereka sembah, tetapi belum mereka kenal adalah "Allah yang menciptakan dunia dan semua yang ada di dalamnya." Dan Ia adalah Tuhan atas surga dan bumi. Dia tidak tinggal di kuil-kuil yang dibuat oleh manusia dan tidak membutuhkan bantuan apa pun dari manusia karena ia sendiri memberikan kehidupan kepada manusia dan menopangnya serta memberikan kepada mereka semua apa yang mereka butuhkan untuk hidup.</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memerankan dewan kota, "Bagaimana perasaan Anda" Anda mungkin mendengar, "Wow! Itu sangat menarik! Saya belum pernah mendengar tentang allah seperti ini!" atau "Tidak mungkin! Paulus mengubah segalanya. Ini sangat luar biasa."</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Dan dari satu orang ia membuat setiap bangsa dan menentukan di mana semua orang harus tinggal.</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memerankan para dewan, "Bagaimana perasaan kalian? Anda mungkin mendengar hal-hal seperti, "Astaga! Kami berhasil karena diri kami sendiri!" "Paulus tidak memiliki hak untuk mengatakan bahwa Allah yang memutuskan kapan orang-orang kita memerintah atau tidak. Itu terserah pada kami!"</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Dia menciptakan-manusia agar mereka mencari-Nya, dan menemukan-Nya, meskipun Ia tidak jauh dari kita. Kita hidup, bergerak dan ada karena Dia, dan seperti yang dikatakan beberapa penyair Athena, kita adalah anak-anak-Nya. Oleh karena itu, sebagai anak-anak Allah kita tidak boleh berpikir bahwa Allah itu seperti sesuatu yang dibayangkan atau dibuat oleh orang-orang dari emas, perak, atau batu. Allah memahami hal-hal buruk yang dilakukan orang-orang karena mereka tidak mengenal-Nya, tetapi sekarang Ia memerintahkan semua orang di seluruh dunia untuk berhenti berdosa dan menaati-Nya. Karena Ia telah mentetapkan hari ketika Ia akan menghakimi semua orang di dunia dengan keadilan. Dia telah menunjuk seseorang untuk menghakimi bagi-Nya dan Ia telah membuktikan hal ini di depan umum dengan menghidupkan kembali orang itu.</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memerankan dewan kota, "Bagaimana perasaan Anda" Anda mungkin mendengar, "Wow! Dapatkah saya benar-benar menjadi anak Allah? Saya sama-sama senang, penuh harapan, dan saya tidak benar-benar mempercayainya!" dan "Oh tidak! Dia gila! Saya sangat marah karena ada yang mengatakan bahwa seseorang dapat dibangkitkan kembali—beraninya ia menyebarkan kebohongan seperti ini!"</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Tetapi ketika orang-orang itu mendengar Paulus berbicara tentang seseorang yang dibangkitkan dari kematian, beberapa mengolok-olok dia dan beberapa mengatakan bahwa mereka ingin mendengar lebih banyak tentang apa yang ia sampaikan tentang topik ini.</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memerankan orang-orang di dewan kota, "Bagaimana perasaan Anda?" Anda mungkin mendengar hal-hal seperti, "Kami tidak pernah mendengar tentang apa pun seperti itu sebelumnya!" "Apa yang dikatakan pengoceh itu?" dan "Mungkin kita harus memintanya untuk berbicara kepada kita lagi."</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Pada saat ini Paulus meninggalkan dewan kota dan tempat itu.</w:t>
      </w:r>
    </w:p>
    <w:p>
      <w:pPr/>
      <w:r>
        <w:rPr>
          <w:lang w:val="id_ID" w:bidi="id_ID"/>
        </w:rPr>
      </w:r>
      <w:r>
        <w:rPr>
          <w:lang w:val="id_ID" w:bidi="id_ID"/>
        </w:rPr>
        <w:t>Beberapa orang yang mendengar Paulus mengabdikan diri kepadanya dan pada apa yang ia ajarkan serta percaya kepada Yesus. Salah satu dari mereka adalah Dionisius, salah satu orang yang berpartisipasi dalam dewan kota, Areopagus. Ada juga seorang perempuan bernama Damaris dan beberapa orang lain yang percaya kepada Yesus.</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memerankan orang-orang yang baru percaya, "Bagaimana perasaan Anda?" Kamu mungkin mendengar hal-hal seperti, "Kami dapat melihat sendiri bahwa Paulus mengajarkan kebenaran!" "Terima kasih Allah karena telah menunjukkan kepada kami siapa diri-Mu!" dan "Terpujilah Allah atas kehidupan yang baru melalui Yesus!"</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dipahami.</w:t>
      </w:r>
    </w:p>
    <w:p>
      <w:pPr/>
      <w:r>
        <w:rPr>
          <w:lang w:val="id_ID" w:bidi="id_ID"/>
        </w:rPr>
      </w:r>
      <w:r>
        <w:rPr>
          <w:lang w:val="id_ID" w:bidi="id_ID"/>
        </w:rPr>
        <w:t xml:space="preserve">Paulus, berdiri di hadapan </w:t>
      </w:r>
      <w:r>
        <w:rPr>
          <w:b/>
          <w:lang w:val="id_ID" w:bidi="id_ID"/>
        </w:rPr>
        <w:t>Areopagus</w:t>
      </w:r>
      <w:r>
        <w:rPr>
          <w:lang w:val="id_ID" w:bidi="id_ID"/>
        </w:rPr>
        <w:t>, dewan kota, menyapa orang-orang di sana. Dewan kota itu mengambil namanya dari sebuah bukit di Athena yang disebut "Areopagus" di mana dewan kota pertama kali bertemu. Namun, ketika Paulus berada di Athena, Areopagus, atau dewan kota, mereka berkumpul di salah satu bangunan di pasar. Dewan itu bertanggung jawab atas administrasi, pendidikan, dan agama di kota itu. Setelah mendengar Paulus, dewan dapat memutuskan apakah ajaran tentang Yesus itu berbahaya atau tidak. Terjemahkan Areopagus, atau dewan kota, dengan cara yang sama seperti yang kamu lakukan pada perikop sebelumnya.</w:t>
      </w:r>
    </w:p>
    <w:p>
      <w:pPr/>
      <w:r>
        <w:rPr>
          <w:lang w:val="id_ID" w:bidi="id_ID"/>
        </w:rPr>
      </w:r>
      <w:r>
        <w:rPr>
          <w:lang w:val="id_ID" w:bidi="id_ID"/>
        </w:rPr>
        <w:t xml:space="preserve">Paulus berbicara kepada dewan kota dan mengetahui bahwa orang-orang Athena itu sangat agamais. Seseorang yang </w:t>
      </w:r>
      <w:r>
        <w:rPr>
          <w:b/>
          <w:lang w:val="id_ID" w:bidi="id_ID"/>
        </w:rPr>
        <w:t>beragama</w:t>
      </w:r>
      <w:r>
        <w:rPr>
          <w:lang w:val="id_ID" w:bidi="id_ID"/>
        </w:rPr>
        <w:t xml:space="preserve"> menghormati dewa-dewa mereka menggunakan setiap metode yang mereka tahu termasuk berdoa kepada mereka, menyembah mereka, dan mempersembahkan korban kepada mereka.</w:t>
      </w:r>
    </w:p>
    <w:p>
      <w:pPr/>
      <w:r>
        <w:rPr>
          <w:lang w:val="id_ID" w:bidi="id_ID"/>
        </w:rPr>
      </w:r>
      <w:r>
        <w:rPr>
          <w:lang w:val="id_ID" w:bidi="id_ID"/>
        </w:rPr>
        <w:t xml:space="preserve">Ketika Paulus berjalan mengelilingi Athena, ia melihat bahwa bahkan ada sebuah mezbah bagi allah yang tidak dikenal. </w:t>
      </w:r>
      <w:r>
        <w:rPr>
          <w:b/>
          <w:lang w:val="id_ID" w:bidi="id_ID"/>
        </w:rPr>
        <w:t>Mezbah</w:t>
      </w:r>
      <w:r>
        <w:rPr>
          <w:lang w:val="id_ID" w:bidi="id_ID"/>
        </w:rPr>
        <w:t xml:space="preserve"> mungkin merujuk pada tempat di mana hewan-hewan disembelih dan dibakar sebagai persembahan kepada Allah, atau tempat di mana dupa dibakar. Mezbah biasanya dibangun dari batu, mungkin seperti meja atau panggung kecil. Ingatlah untuk menggunakan kata-kata yang sama yang telah kamu gunakan sebelumnya untuk mezbah. Definisi lengkap tentang </w:t>
      </w:r>
      <w:r>
        <w:rPr>
          <w:lang w:val="id_ID" w:bidi="id_ID"/>
        </w:rPr>
        <w:t>mezbah</w:t>
      </w:r>
      <w:r>
        <w:rPr>
          <w:lang w:val="id_ID" w:bidi="id_ID"/>
        </w:rPr>
        <w:t xml:space="preserve"> dapat ditemukan dalam Daftar Kata Utama.</w:t>
      </w:r>
    </w:p>
    <w:p>
      <w:pPr/>
      <w:r>
        <w:rPr>
          <w:lang w:val="id_ID" w:bidi="id_ID"/>
        </w:rPr>
      </w:r>
      <w:r>
        <w:rPr>
          <w:lang w:val="id_ID" w:bidi="id_ID"/>
        </w:rPr>
        <w:t xml:space="preserve">Berhenti di sini dan tunjukkan kepada tim penerjemah foto mezbah untuk </w:t>
      </w:r>
      <w:r>
        <w:rPr>
          <w:lang w:val="id_ID" w:bidi="id_ID"/>
        </w:rPr>
        <w:t>allah yang tidak dikenal</w:t>
      </w:r>
      <w:r>
        <w:rPr>
          <w:lang w:val="id_ID" w:bidi="id_ID"/>
        </w:rPr>
        <w:t>.</w:t>
      </w:r>
    </w:p>
    <w:p>
      <w:pPr/>
      <w:r>
        <w:rPr>
          <w:lang w:val="id_ID" w:bidi="id_ID"/>
        </w:rPr>
      </w:r>
      <w:r>
        <w:rPr>
          <w:lang w:val="id_ID" w:bidi="id_ID"/>
        </w:rPr>
        <w:t xml:space="preserve">Paulus berkata kepada Areopagus bahwa Allah yang menciptakan dunia dan segala sesuatu yang ada di dalamnya adalah Tuhan atas surga dan bumi dan tidak tinggal di kuil-kuil yang dibuat oleh manusia. Kuil adalah </w:t>
      </w:r>
      <w:r>
        <w:rPr>
          <w:b/>
          <w:lang w:val="id_ID" w:bidi="id_ID"/>
        </w:rPr>
        <w:t>tempat</w:t>
      </w:r>
      <w:r>
        <w:rPr>
          <w:lang w:val="id_ID" w:bidi="id_ID"/>
        </w:rPr>
        <w:t xml:space="preserve">ibadah di mana korban dibuat untuk menghormati dewa kuil itu. Paulus mengatakan bahwa Allah, pencipta alam semesta, tidak seperti berhala-berhala itu, dan ia tidak tinggal di sebuah kuil. Ingatlah untuk menggunakan kata yang sama yang telah kamu gunakan sebelumnya untuk kuil. Definisi lengkap tentang </w:t>
      </w:r>
      <w:r>
        <w:rPr>
          <w:lang w:val="id_ID" w:bidi="id_ID"/>
        </w:rPr>
        <w:t>kuil</w:t>
      </w:r>
      <w:r>
        <w:rPr>
          <w:lang w:val="id_ID" w:bidi="id_ID"/>
        </w:rPr>
        <w:t xml:space="preserve"> dapat ditemukan dalam Daftar Kata Utama.</w:t>
      </w:r>
    </w:p>
    <w:p>
      <w:pPr/>
      <w:r>
        <w:rPr>
          <w:lang w:val="id_ID" w:bidi="id_ID"/>
        </w:rPr>
      </w:r>
      <w:r>
        <w:rPr>
          <w:lang w:val="id_ID" w:bidi="id_ID"/>
        </w:rPr>
        <w:t xml:space="preserve">Berhenti di sini dan tunjukkan kepada tim penerjemah foto </w:t>
      </w:r>
      <w:r>
        <w:rPr>
          <w:lang w:val="id_ID" w:bidi="id_ID"/>
        </w:rPr>
        <w:t>sebuah kuil dari Athena dengan dewa di dalamnya</w:t>
      </w:r>
      <w:r>
        <w:rPr>
          <w:lang w:val="id_ID" w:bidi="id_ID"/>
        </w:rPr>
        <w:t>.</w:t>
      </w:r>
    </w:p>
    <w:p>
      <w:pPr/>
      <w:r>
        <w:rPr>
          <w:lang w:val="id_ID" w:bidi="id_ID"/>
        </w:rPr>
      </w:r>
      <w:r>
        <w:rPr>
          <w:lang w:val="id_ID" w:bidi="id_ID"/>
        </w:rPr>
        <w:t xml:space="preserve">Dan Ia menciptakan setiap </w:t>
      </w:r>
      <w:r>
        <w:rPr>
          <w:b/>
          <w:lang w:val="id_ID" w:bidi="id_ID"/>
        </w:rPr>
        <w:t>bangsa</w:t>
      </w:r>
      <w:r>
        <w:rPr>
          <w:lang w:val="id_ID" w:bidi="id_ID"/>
        </w:rPr>
        <w:t xml:space="preserve">, atau kelompok orang, dari manusia untuk tinggal di seluruh permukaan bumi. Ingatlah untuk menggunakan kata yang sama yang telah kamu gunakan sebelumnya untuk bangsa. Definisi lengkap tentang </w:t>
      </w:r>
      <w:r>
        <w:rPr>
          <w:lang w:val="id_ID" w:bidi="id_ID"/>
        </w:rPr>
        <w:t>bangsa</w:t>
      </w:r>
      <w:r>
        <w:rPr>
          <w:lang w:val="id_ID" w:bidi="id_ID"/>
        </w:rPr>
        <w:t xml:space="preserve"> dapat ditemukan di Daftar Kata Utama.</w:t>
      </w:r>
    </w:p>
    <w:p>
      <w:pPr/>
      <w:r>
        <w:rPr>
          <w:lang w:val="id_ID" w:bidi="id_ID"/>
        </w:rPr>
      </w:r>
      <w:r>
        <w:rPr>
          <w:lang w:val="id_ID" w:bidi="id_ID"/>
        </w:rPr>
        <w:t xml:space="preserve">Beberapa penyair Athena berkata, "Kita semua adalah anak-anak Allah." </w:t>
      </w:r>
      <w:r>
        <w:rPr>
          <w:b/>
          <w:lang w:val="id_ID" w:bidi="id_ID"/>
        </w:rPr>
        <w:t>Para penyair</w:t>
      </w:r>
      <w:r>
        <w:rPr>
          <w:lang w:val="id_ID" w:bidi="id_ID"/>
        </w:rPr>
        <w:t xml:space="preserve"> adalah orang-orang yang berbicara atau menulis perkataan yang bermakna, bijaksana dan diungkapkan dengan baik.</w:t>
      </w:r>
    </w:p>
    <w:p>
      <w:pPr/>
      <w:r>
        <w:rPr>
          <w:lang w:val="id_ID" w:bidi="id_ID"/>
        </w:rPr>
      </w:r>
      <w:r>
        <w:rPr>
          <w:lang w:val="id_ID" w:bidi="id_ID"/>
        </w:rPr>
        <w:t>Berhenti di sini dan diskusikan dengan tim penerjemah jika Anda memiliki orang-orang seperti itu dalam budayamu dan apa sebutan mereka. Jika Anda memang memiliki para penyair dalam budayamu, dapatkah Anda mengingat ucapan apa pun yang mereka tulis atau ucapkan?</w:t>
      </w:r>
    </w:p>
    <w:p>
      <w:pPr/>
      <w:r>
        <w:rPr>
          <w:lang w:val="id_ID" w:bidi="id_ID"/>
        </w:rPr>
      </w:r>
      <w:r>
        <w:rPr>
          <w:lang w:val="id_ID" w:bidi="id_ID"/>
        </w:rPr>
        <w:t xml:space="preserve">Karena kita adalah anak-anak Allah, itu berarti bahwa Allah tidak dapat hanya berupa gambar yang terbuat dari emas, perak, atau batu, seperti </w:t>
      </w:r>
      <w:r>
        <w:rPr>
          <w:b/>
          <w:lang w:val="id_ID" w:bidi="id_ID"/>
        </w:rPr>
        <w:t>berhala</w:t>
      </w:r>
      <w:r>
        <w:rPr>
          <w:lang w:val="id_ID" w:bidi="id_ID"/>
        </w:rPr>
        <w:t xml:space="preserve">. Anda dapat menggunakan kata yang sama yang Anda gunakan untuk berhala di sini. Definisi lengkap tentang </w:t>
      </w:r>
      <w:r>
        <w:rPr>
          <w:lang w:val="id_ID" w:bidi="id_ID"/>
        </w:rPr>
        <w:t>berhala</w:t>
      </w:r>
      <w:r>
        <w:rPr>
          <w:lang w:val="id_ID" w:bidi="id_ID"/>
        </w:rPr>
        <w:t xml:space="preserve"> dapat ditemukan di Daftar Kata Utama.</w:t>
      </w:r>
    </w:p>
    <w:p>
      <w:pPr/>
      <w:r>
        <w:rPr>
          <w:lang w:val="id_ID" w:bidi="id_ID"/>
        </w:rPr>
      </w:r>
      <w:r>
        <w:rPr>
          <w:lang w:val="id_ID" w:bidi="id_ID"/>
        </w:rPr>
        <w:t xml:space="preserve">Allah mentoleransi hal-hal buruk yang dilakukan manusia karena mereka tidak mengenal-Nya. Tetapi sekarang Ia memerintahkan semua manusia di setiap tempat untuk bertobat. Bertobat </w:t>
      </w:r>
      <w:r>
        <w:rPr>
          <w:b/>
          <w:lang w:val="id_ID" w:bidi="id_ID"/>
        </w:rPr>
        <w:t>berarti</w:t>
      </w:r>
      <w:r>
        <w:rPr>
          <w:lang w:val="id_ID" w:bidi="id_ID"/>
        </w:rPr>
        <w:t xml:space="preserve"> berpaling dari dosa dan berbalik kepada Allah, dan mulai menjalani kehidupan baru dalam mengikuti jalan-jalan Allah. Ingatlah untuk menggunakan kata-kata yang sama yang telah kamu gunakan sebelumnya untuk bertobat. Definisi lengkap tentang </w:t>
      </w:r>
      <w:r>
        <w:rPr>
          <w:lang w:val="id_ID" w:bidi="id_ID"/>
        </w:rPr>
        <w:t>bertobat</w:t>
      </w:r>
      <w:r>
        <w:rPr>
          <w:lang w:val="id_ID" w:bidi="id_ID"/>
        </w:rPr>
        <w:t xml:space="preserve"> dapat ditemukan di Daftar Kata Utama.</w:t>
      </w:r>
    </w:p>
    <w:p>
      <w:pPr/>
      <w:r>
        <w:rPr>
          <w:lang w:val="id_ID" w:bidi="id_ID"/>
        </w:rPr>
      </w:r>
      <w:r>
        <w:rPr>
          <w:lang w:val="id_ID" w:bidi="id_ID"/>
        </w:rPr>
        <w:t xml:space="preserve">Ketika orang-orang dari dewan kota dan para filsuf mendengar tentang kebangkitan orang mati, beberapa mengejek. </w:t>
      </w:r>
      <w:r>
        <w:rPr>
          <w:b/>
          <w:lang w:val="id_ID" w:bidi="id_ID"/>
        </w:rPr>
        <w:t>Kebangkitan</w:t>
      </w:r>
      <w:r>
        <w:rPr>
          <w:lang w:val="id_ID" w:bidi="id_ID"/>
        </w:rPr>
        <w:t xml:space="preserve"> berarti bangkit dari kematian sebagai orang yang sama. Allah akan memilih waktu ketika semua orang yang telah mati akan bangkit dari kematian. Ingatlah untuk menggunakan kata-kata yang sama yang telah kamu gunakan sebelumnya untuk kebangkitan. Definisi lengkap tentang </w:t>
      </w:r>
      <w:r>
        <w:rPr>
          <w:lang w:val="id_ID" w:bidi="id_ID"/>
        </w:rPr>
        <w:t>kebangkitan</w:t>
      </w:r>
      <w:r>
        <w:rPr>
          <w:lang w:val="id_ID" w:bidi="id_ID"/>
        </w:rPr>
        <w:t xml:space="preserve"> dapat ditemukan di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bahas.</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18:1–17</w:t>
      </w:r>
      <w:r>
        <w:rPr>
          <w:lang w:val="id_ID" w:bidi="id_ID"/>
        </w:rPr>
      </w:r>
    </w:p>
    <w:p>
      <w:pPr>
        <w:pStyle w:val="Heading3"/>
      </w:pPr>
      <w:r>
        <w:rPr>
          <w:lang w:val="id_ID" w:bidi="id_ID"/>
        </w:rPr>
        <w:t>Dengar dan Renungkan</w:t>
      </w:r>
    </w:p>
    <w:p>
      <w:pPr/>
      <w:r>
        <w:rPr>
          <w:lang w:val="id_ID" w:bidi="id_ID"/>
        </w:rPr>
      </w:r>
      <w:r>
        <w:rPr>
          <w:lang w:val="id_ID" w:bidi="id_ID"/>
        </w:rPr>
        <w:t>Dengarkan Kisah Para Rasul 18:1–17 dan simpanlah dalam hati Anda. Dengarlah perikop ini tiga kali (dalam tiga terjemahan yang berbeda, jika memungkinkan). Kemudian sebagai satu tim bahaslah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tidak Anda sukai atau tidak Anda mengerti?</w:t>
      </w:r>
    </w:p>
    <w:p>
      <w:pPr>
        <w:pStyle w:val="ListBullet"/>
        <w:spacing w:line="240" w:lineRule="auto"/>
        <w:ind w:left="720"/>
      </w:pPr>
      <w:r>
        <w:rPr>
          <w:lang w:val="id_ID" w:bidi="id_ID"/>
        </w:rPr>
      </w:r>
      <w:r>
        <w:rPr>
          <w:lang w:val="id_ID" w:bidi="id_ID"/>
        </w:rPr>
        <w:t xml:space="preserve">Apa yang kisah ini katakan kepada kita tentang Allah atau Yesus? </w:t>
      </w:r>
    </w:p>
    <w:p>
      <w:pPr>
        <w:pStyle w:val="ListBullet"/>
        <w:spacing w:line="240" w:lineRule="auto"/>
        <w:ind w:left="720"/>
      </w:pPr>
      <w:r>
        <w:rPr>
          <w:lang w:val="id_ID" w:bidi="id_ID"/>
        </w:rPr>
      </w:r>
      <w:r>
        <w:rPr>
          <w:lang w:val="id_ID" w:bidi="id_ID"/>
        </w:rPr>
        <w:t>Apa yang dikisahkan cerita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dipahami.</w:t>
      </w:r>
    </w:p>
    <w:p>
      <w:pPr/>
      <w:r>
        <w:rPr>
          <w:lang w:val="id_ID" w:bidi="id_ID"/>
        </w:rPr>
      </w:r>
      <w:r>
        <w:rPr>
          <w:lang w:val="id_ID" w:bidi="id_ID"/>
        </w:rPr>
        <w:t>Cerita ini mencatat peristiwa-peristiwa sejarah, yang terjadi selama perjalanan misi kedua Paulus sekitar tahun 51 setelah kelahiran Yesus. Dalam kisah sebelumnya Paulus berada di Atena, dan para filsuf Atena membawanya untuk menyampaikan ajarannya di hadapan dewan kota, Areopagus. Ketika beberapa orang dari dewan mengejeknya, Paulus meninggalkan tempat itu. Beberapa orang yang mendengar perkataan Paulus percaya kepada Yesus.</w:t>
      </w:r>
    </w:p>
    <w:p>
      <w:pPr/>
      <w:r>
        <w:rPr>
          <w:lang w:val="id_ID" w:bidi="id_ID"/>
        </w:rPr>
      </w:r>
      <w:r>
        <w:rPr>
          <w:lang w:val="id_ID" w:bidi="id_ID"/>
        </w:rPr>
        <w:t>Paulus mungkin menghabiskan beberapa hari setelah pidatonya di Areopagus untuk mengajar orang-orang percaya baru di Athena. Setelah beberapa hari, ia pergi ke Korintus. Korintus adalah kota utama sekitar 80 kilometer di sebelah barat Atena. Itu adalah ibu kota provinsi Romawi Akhaya, yang sekarang disebut Yunani. Tempat itu memiliki dua pelabuhan besar dan merupakan pusat komersial utama. Orang-orang tahu bahwa warga Korintus menjalani kehidupan yang tidak bermoral. Mereka mempraktikkan amoralitas seksual, homoseksualitas, dan pelacuran. Paulus mungkin telah pergi dengan kapal atau melalui jalan darat. Perjalanan itu memakan waktu satu hari lewat laut dalam cuaca yang baik, atau dua hari jika berjalan kaki, atau satu hari dengan kereta atau kuda.</w:t>
      </w:r>
    </w:p>
    <w:p>
      <w:pPr/>
      <w:r>
        <w:rPr>
          <w:lang w:val="id_ID" w:bidi="id_ID"/>
        </w:rPr>
      </w:r>
      <w:r>
        <w:rPr>
          <w:lang w:val="id_ID" w:bidi="id_ID"/>
        </w:rPr>
        <w:t xml:space="preserve">Berhenti di sini dan tunjukkan kepada tim penerjemah peta yang menunjukkan </w:t>
      </w:r>
      <w:r>
        <w:rPr>
          <w:lang w:val="id_ID" w:bidi="id_ID"/>
        </w:rPr>
        <w:t>perjalanan Paulus dari Athena ke Korintus baik melalui jalan darat maupun laut</w:t>
      </w:r>
      <w:r>
        <w:rPr>
          <w:lang w:val="id_ID" w:bidi="id_ID"/>
        </w:rPr>
        <w:t>.</w:t>
      </w:r>
    </w:p>
    <w:p>
      <w:pPr/>
      <w:r>
        <w:rPr>
          <w:lang w:val="id_ID" w:bidi="id_ID"/>
        </w:rPr>
      </w:r>
      <w:r>
        <w:rPr>
          <w:lang w:val="id_ID" w:bidi="id_ID"/>
        </w:rPr>
        <w:t>Di Korintus Paulus bertemu dengan seorang Yahudi bernama Akwila yang lahir di Pontus. Leluhur Akwila berasal dari Israel. Dia mungkin juga menganut agama Yahudi saat tumbuh dewasa. Dia baru-baru ini datang dari Italia bersama istrinya Priskila. Penguasa kekaisaran Romawi, Klaudius, memaksa Akwila dan Priskila untuk meninggalkan Roma di Italia, tempat mereka tinggal. Dia memerintahkan bahwa semua orang Yahudi harus meninggalkan Roma. Roma dulunya adalah ibu kota kekaisaran Romawi. Kota itu adalah kota terbesar dan paling berpengaruh di dunia yang dikenal pada masa kelahiran Yesus. Kita tidak tahu mengapa kaisar Klaudius memerintahkan orang-orang Yahudi untuk pergi. Tidak jelas apakah Akwila dan istrinya adalah orang Kristen pada masa itu.</w:t>
      </w:r>
    </w:p>
    <w:p>
      <w:pPr/>
      <w:r>
        <w:rPr>
          <w:lang w:val="id_ID" w:bidi="id_ID"/>
        </w:rPr>
      </w:r>
      <w:r>
        <w:rPr>
          <w:lang w:val="id_ID" w:bidi="id_ID"/>
        </w:rPr>
        <w:t xml:space="preserve">Berhenti di sini dan tunjukkan kepada tim penerjemah peta yang menunjukkan </w:t>
      </w:r>
      <w:r>
        <w:rPr>
          <w:lang w:val="id_ID" w:bidi="id_ID"/>
        </w:rPr>
        <w:t>Pontus dan Italia termasuk Roma</w:t>
      </w:r>
      <w:r>
        <w:rPr>
          <w:lang w:val="id_ID" w:bidi="id_ID"/>
        </w:rPr>
        <w:t>.</w:t>
      </w:r>
    </w:p>
    <w:p>
      <w:pPr/>
      <w:r>
        <w:rPr>
          <w:lang w:val="id_ID" w:bidi="id_ID"/>
        </w:rPr>
      </w:r>
      <w:r>
        <w:rPr>
          <w:lang w:val="id_ID" w:bidi="id_ID"/>
        </w:rPr>
        <w:t>Paulus mendekati mereka dan mungkin bertanya apakah ia dapat tinggal di rumah mereka. Karena ia adalah seorang pembuat kemah seperti mereka, ia tinggal bersama Akwila dan Priskila dan mencari nafkah dengan membuat kemah, sama seperti yang mereka lakukan. Orang tua Yahudi mengajarkan keahlian kepada anak-anak mereka, dan sering kali generasi-generasi dari keluarga yang sama menekuni keahlian yang sama. Paulus belajar untuk menjadi seorang pembuat kemah. Sebagai seorang pembuat kemah, ia akan menjahit lembaran-lembaran kain serta memasang tali dan simpul.</w:t>
      </w:r>
    </w:p>
    <w:p>
      <w:pPr/>
      <w:r>
        <w:rPr>
          <w:lang w:val="id_ID" w:bidi="id_ID"/>
        </w:rPr>
      </w:r>
      <w:r>
        <w:rPr>
          <w:lang w:val="id_ID" w:bidi="id_ID"/>
        </w:rPr>
        <w:t>Setiap sabat, hari ibadah dan istirahat Yahudi, Paulus pergi ke rumah ibadat, tempat doa Yahudi. Ia menjelaskan kepada mereka secara logis dari Kitab Suci mereka bahwa Kristus, Juruselamat yang dijanjikan, harus menderita dan mati, dan bangkit untuk hidup kembali. Dia kemudian akan mencoba membuktikan kepada mereka bahwa Yesus adalah Kristus.</w:t>
      </w:r>
    </w:p>
    <w:p>
      <w:pPr/>
      <w:r>
        <w:rPr>
          <w:lang w:val="id_ID" w:bidi="id_ID"/>
        </w:rPr>
      </w:r>
      <w:r>
        <w:rPr>
          <w:lang w:val="id_ID" w:bidi="id_ID"/>
        </w:rPr>
        <w:t>Ketika Silas dan Timotius tiba dari Makedonia, Paulus memberikan seluruh waktunya untuk berkhotbah. Silas dan Timotius membawa karunia keuangan dari orang-orang percaya di Filipi sehingga Paulus tidak harus bekerja.</w:t>
      </w:r>
    </w:p>
    <w:p>
      <w:pPr/>
      <w:r>
        <w:rPr>
          <w:lang w:val="id_ID" w:bidi="id_ID"/>
        </w:rPr>
      </w:r>
      <w:r>
        <w:rPr>
          <w:lang w:val="id_ID" w:bidi="id_ID"/>
        </w:rPr>
        <w:t>Ketika orang-orang Yahudi berbalik melawan Paulus dan mulai menghinanya, ia mengguncangkan pakaiannya sebagai protes. Ini adalah tindakan simbolis yang menunjukkan pemutusan hubungan. Orang-orang Yahudi di Korintus menolak Paulus dan pesannya tentang Yesus, sehingga ia kemudian menyatakan di sini bahwa ia telah selesai dengan mereka dalam hal berusaha meyakinkan mereka tentang Yesus.</w:t>
      </w:r>
    </w:p>
    <w:p>
      <w:pPr/>
      <w:r>
        <w:rPr>
          <w:lang w:val="id_ID" w:bidi="id_ID"/>
        </w:rPr>
      </w:r>
      <w:r>
        <w:rPr>
          <w:lang w:val="id_ID" w:bidi="id_ID"/>
        </w:rPr>
        <w:t>Paulus berkata kepada mereka, "Darahmu tertanggung atas kepalamu sendiri!" Frasa ini adalah simbol dan merujuk pada keadaan bersalah atas kematian orang lain. Di sini penghakiman yang akan diterima orang Yahudi dari Allah akan menjadi hasil dari tindakan mereka sendiri dan bukan tindakan Paulus, karena mereka menolak ajarannya. Paulus juga mengatakan bahwa ia tidak bersalah, yang dengannya ia menyatakan bahwa Allah tidak akan menyebutnya bersalah karena menyebabkan penghakiman yang akan mereka terima. Paulus juga mengatakan kepada mereka bahwa mulai sekarang ia akan pergi kepada bangsa-bangsa lain, atau orang-orang bukan Yahudi. Ini berarti bahwa selama sisa waktunya di Korintus Paulus akan berkhotbah kepada orang-orang non-Yahudi.</w:t>
      </w:r>
    </w:p>
    <w:p>
      <w:pPr/>
      <w:r>
        <w:rPr>
          <w:lang w:val="id_ID" w:bidi="id_ID"/>
        </w:rPr>
      </w:r>
      <w:r>
        <w:rPr>
          <w:lang w:val="id_ID" w:bidi="id_ID"/>
        </w:rPr>
        <w:t>Kemudian Paulus meninggalkan rumah ibadat dan mulai mengadakan pertemuan di rumah seorang pria bernama Titius Yustus. Dia adalah seorang penyembah Allah, yang berarti bahwa dia bukan orang Yahudi, tetapi menyembah Allah yang benar. Dia kemungkinan besar juga adalah seorang percaya kepada Yesus. Rumahnya berada di samping rumah ibadat.</w:t>
      </w:r>
    </w:p>
    <w:p>
      <w:pPr/>
      <w:r>
        <w:rPr>
          <w:lang w:val="id_ID" w:bidi="id_ID"/>
        </w:rPr>
      </w:r>
      <w:r>
        <w:rPr>
          <w:lang w:val="id_ID" w:bidi="id_ID"/>
        </w:rPr>
        <w:t>Krispus, yang adalah pemimpin rumah ibadat, percaya bahwa Yesus adalah Tuhan dan Juruselamat. Begitu pula seluruh rumah tangganya, yang mencakup istri dan anak-anak Krispus, anggota keluarganya yang tinggal di rumahnya, dan para hambanya. Hal itu juga akan mencakup orang lain yang tinggal di rumahnya.</w:t>
      </w:r>
    </w:p>
    <w:p>
      <w:pPr/>
      <w:r>
        <w:rPr>
          <w:lang w:val="id_ID" w:bidi="id_ID"/>
        </w:rPr>
      </w:r>
      <w:r>
        <w:rPr>
          <w:lang w:val="id_ID" w:bidi="id_ID"/>
        </w:rPr>
        <w:t>Selama hari-hari dan minggu-minggu berikutnya, banyak orang Korintus yang mendengar Paulus mengajar bahwa Yesus adalah Kristus menjadi percaya kepada Yesus, dan orang-orang percaya membaptis mereka dalam air untuk menunjukkan bahwa mereka telah menjadi pengikut Yesus.</w:t>
      </w:r>
    </w:p>
    <w:p>
      <w:pPr/>
      <w:r>
        <w:rPr>
          <w:lang w:val="id_ID" w:bidi="id_ID"/>
        </w:rPr>
      </w:r>
      <w:r>
        <w:rPr>
          <w:lang w:val="id_ID" w:bidi="id_ID"/>
        </w:rPr>
        <w:t>Kemudian, suatu malam Tuhan Yesus berbicara kepada Paulus dalam suatu penglihatan. Penglihatan merujuk pada pengalaman supernatural di mana seseorang menerima wahyu ilahi ketika mereka terjaga. Tuhan Yesus berkata kepada Paulus, "Jangan takut, tetapi teruslah berbicara dan jangan diam karena Aku menyertaimu, dan tidak ada seorang pun yang akan menyerang kamu untuk menyakitimu, karena Aku memiliki banyak orang di kota ini yang adalah umat-Ku." Kita tahu dari surat-surat lain yang ditulis Paulus bahwa ia takut di Korintus karena semua penganiayaan yang ia alami di kota-kota lain. Yesus meyakinkan Paulus agar tidak takut dan memerintahkannya untuk terus menyampaikan pesan tentang Dia, karena Yesus mendukungnya, memberdayakannya, membimbingnya, dan membantunya. Dan bahkan jika seseorang menyerangnya, Paulus tidak akan terluka. Yesus juga mendorong Paulus untuk berkhotbah karena banyak orang akan menjadi orang percaya.</w:t>
      </w:r>
    </w:p>
    <w:p>
      <w:pPr/>
      <w:r>
        <w:rPr>
          <w:lang w:val="id_ID" w:bidi="id_ID"/>
        </w:rPr>
      </w:r>
      <w:r>
        <w:rPr>
          <w:lang w:val="id_ID" w:bidi="id_ID"/>
        </w:rPr>
        <w:t>Berhenti di sini dan diskusikan dengan tim penerjemah bagaimana dalam budaya Anda dewa-dewa berkomunikasi dengan manusia. Bagaimana mereka menampakkan diri kepada orang-orang, jika memang ada? Hal seperti apa yang mereka katakan kepada orang-orang jika mereka muncul atau berbicara kepada mereka?</w:t>
      </w:r>
    </w:p>
    <w:p>
      <w:pPr/>
      <w:r>
        <w:rPr>
          <w:lang w:val="id_ID" w:bidi="id_ID"/>
        </w:rPr>
      </w:r>
      <w:r>
        <w:rPr>
          <w:lang w:val="id_ID" w:bidi="id_ID"/>
        </w:rPr>
        <w:t>Ketika Galio menjadi prokonsul, atau gubernur provinsi Akhaya tempat Korintus berada, beberapa orang Yahudi yang tidak percaya kepada Yesus berkumpul melawan Paulus. Orang-orang Yahudi menuduh Paulus di hadapan Gallio. Mereka mengatakan bahwa "orang ini" membujuk orang-orang untuk melanggar hukum kita. Orang-orang Yahudi menyebut Paulus "orang ini" alih-alih menggunakan namanya untuk menunjukkan bahwa mereka tidak menghormatinya. Mereka ingin menunjukkan bahwa Paulus memiliki niat jahat, dan mereka ingin Gallio dengan mudah dapat menyatakan Paulus bersalah. Itulah sebabnya mereka hanya mengatakan bahwa Paulus menentang "hukum." Mereka tidak mengatakan apakah mereka merujuk pada hukum Yahudi atau Romawi.</w:t>
      </w:r>
    </w:p>
    <w:p>
      <w:pPr/>
      <w:r>
        <w:rPr>
          <w:lang w:val="id_ID" w:bidi="id_ID"/>
        </w:rPr>
      </w:r>
      <w:r>
        <w:rPr>
          <w:lang w:val="id_ID" w:bidi="id_ID"/>
        </w:rPr>
        <w:t>Tetapi ketika Paulus akan membela dirinya, Gallio berbicara kepada orang-orang Yahudi. Karena ini menyangkut persoalan-persoalan agama yang menyebabkan perdebatan tentang kata-kata dan nama serta hukum Yahudi, ia menghendaki agar orang-orang Yahudi mengatasinya sendiri dan ia menolak untuk menghakimi hal ini. Jadi Gallio mengusir mereka dari pengadilan.</w:t>
      </w:r>
    </w:p>
    <w:p>
      <w:pPr/>
      <w:r>
        <w:rPr>
          <w:lang w:val="id_ID" w:bidi="id_ID"/>
        </w:rPr>
      </w:r>
      <w:r>
        <w:rPr>
          <w:lang w:val="id_ID" w:bidi="id_ID"/>
        </w:rPr>
        <w:t>Berhenti di sini dan diskusikan dengan tim penerjemah apakah dan bagaimana pihak berwenang di daerah Anda terlibat dalam menghakimi kejahatan yang dilakukan karena perbedaan agama.</w:t>
      </w:r>
    </w:p>
    <w:p>
      <w:pPr/>
      <w:r>
        <w:rPr>
          <w:lang w:val="id_ID" w:bidi="id_ID"/>
        </w:rPr>
      </w:r>
      <w:r>
        <w:rPr>
          <w:lang w:val="id_ID" w:bidi="id_ID"/>
        </w:rPr>
        <w:t>Ketika orang-orang Yahudi meninggalkan pengadilan, orang banyak meraih Sostenes, pemimpin baru rumah ibadat, dan memukulnya di area pengadilan sementara Gallio menyaksikan. Tidak jelas apakah orang-orang Yahudi memukul Sostenes atau apakah orang-orang bukan Yahudi melakukannya, tetapi kebanyakan orang percaya bahwa orang-orang bukan Yahudi memukul Sostenes karena mereka tidak menyukai orang-orang Yahudi dan menggunakan kesempatan ini untuk menyakiti mereka dengan cara apa pun yang mereka bisa. Namun Gallio tidak ambil pusing dengan semua hal itu.</w:t>
      </w:r>
    </w:p>
    <w:p>
      <w:pPr/>
      <w:r>
        <w:rPr>
          <w:lang w:val="id_ID" w:bidi="id_ID"/>
        </w:rPr>
      </w:r>
      <w:r>
        <w:rPr>
          <w:lang w:val="id_ID" w:bidi="id_ID"/>
        </w:rPr>
        <w:t>Paulus tinggal selama total satu tahun enam bulan di Korintus untuk mengajarkan pesan Allah di antara orang-orang. Paulus tidak hanya mengajar mereka yang sudah menjadi orang percaya, tetapi ia juga berkhotbah tentang Yesus kepada orang-orang yang belum percaya.</w:t>
      </w:r>
      <w:r>
        <w:rPr>
          <w:lang w:val="id_ID" w:bidi="id_ID"/>
        </w:rPr>
      </w:r>
    </w:p>
    <w:p>
      <w:pPr>
        <w:pStyle w:val="Heading3"/>
      </w:pPr>
      <w:r>
        <w:rPr>
          <w:lang w:val="id_ID" w:bidi="id_ID"/>
        </w:rPr>
        <w:t>Menjelaskan Adegan</w:t>
      </w:r>
    </w:p>
    <w:p>
      <w:pPr/>
      <w:r>
        <w:rPr>
          <w:lang w:val="id_ID" w:bidi="id_ID"/>
        </w:rPr>
      </w:r>
      <w:r>
        <w:rPr>
          <w:lang w:val="id_ID" w:bidi="id_ID"/>
        </w:rPr>
        <w:t>Dengarkan teksnya sekali lagi dalam versi yang paling mudah dimengerti.</w:t>
      </w:r>
    </w:p>
    <w:p>
      <w:pPr/>
      <w:r>
        <w:rPr>
          <w:lang w:val="id_ID" w:bidi="id_ID"/>
        </w:rPr>
      </w:r>
      <w:r>
        <w:rPr>
          <w:lang w:val="id_ID" w:bidi="id_ID"/>
        </w:rPr>
        <w:t>Dalam sesi ini, Anda akan membantu kelompok memvisualisasikan kisah ini. Anda akan membantu kelompok menentukan adegan, latar, dan tokoh-tokoh dari kisah ini.</w:t>
      </w:r>
    </w:p>
    <w:p>
      <w:pPr/>
      <w:r>
        <w:rPr>
          <w:lang w:val="id_ID" w:bidi="id_ID"/>
        </w:rPr>
      </w:r>
      <w:r>
        <w:rPr>
          <w:lang w:val="id_ID" w:bidi="id_ID"/>
        </w:rPr>
        <w:t>Cerita ini memiliki sepuluh adegan.</w:t>
      </w:r>
    </w:p>
    <w:p>
      <w:pPr/>
      <w:r>
        <w:rPr>
          <w:lang w:val="id_ID" w:bidi="id_ID"/>
        </w:rPr>
      </w:r>
      <w:r>
        <w:rPr>
          <w:b/>
          <w:lang w:val="id_ID" w:bidi="id_ID"/>
        </w:rPr>
        <w:t>Adegan pertama:</w:t>
      </w:r>
      <w:r>
        <w:rPr>
          <w:lang w:val="id_ID" w:bidi="id_ID"/>
        </w:rPr>
        <w:t xml:space="preserve"> Paulus meninggalkan Athena dan tiba di Korintus.</w:t>
      </w:r>
    </w:p>
    <w:p>
      <w:pPr/>
      <w:r>
        <w:rPr>
          <w:lang w:val="id_ID" w:bidi="id_ID"/>
        </w:rPr>
      </w:r>
      <w:r>
        <w:rPr>
          <w:b/>
          <w:lang w:val="id_ID" w:bidi="id_ID"/>
        </w:rPr>
        <w:t>Adegan kedua:</w:t>
      </w:r>
      <w:r>
        <w:rPr>
          <w:lang w:val="id_ID" w:bidi="id_ID"/>
        </w:rPr>
        <w:t xml:space="preserve"> Paulus mendekati seorang Yahudi bernama Akwila dan istrinya Priskila yang adalah pembuat kemah dan baru-baru ini datang ke Korintus dari Roma. Dia pindah ke rumah mereka dan bekerja bersama mereka sebagai pembuat kemah.</w:t>
      </w:r>
    </w:p>
    <w:p>
      <w:pPr/>
      <w:r>
        <w:rPr>
          <w:lang w:val="id_ID" w:bidi="id_ID"/>
        </w:rPr>
      </w:r>
      <w:r>
        <w:rPr>
          <w:b/>
          <w:lang w:val="id_ID" w:bidi="id_ID"/>
        </w:rPr>
        <w:t>Adegan ketiga:</w:t>
      </w:r>
      <w:r>
        <w:rPr>
          <w:lang w:val="id_ID" w:bidi="id_ID"/>
        </w:rPr>
        <w:t xml:space="preserve"> Paulus mulai pergi ke sinagoge Yahudi setiap sabat dan menjelaskan kabar baik tentang Yesus kepada orang-orang Yahudi dan orang-orang non-Yahudi yang percaya kepada Allah Yahudi.</w:t>
      </w:r>
    </w:p>
    <w:p>
      <w:pPr/>
      <w:r>
        <w:rPr>
          <w:lang w:val="id_ID" w:bidi="id_ID"/>
        </w:rPr>
      </w:r>
      <w:r>
        <w:rPr>
          <w:b/>
          <w:lang w:val="id_ID" w:bidi="id_ID"/>
        </w:rPr>
        <w:t>Adegan keempat:</w:t>
      </w:r>
      <w:r>
        <w:rPr>
          <w:lang w:val="id_ID" w:bidi="id_ID"/>
        </w:rPr>
        <w:t xml:space="preserve"> Silas dan Timotius tiba di Korintus. Paulus pada saat ini tidak lagi bekerja sebagai pembuat kemah, tetapi mencurahkan seluruh waktunya untuk membuktikan dari Kitab Suci kepada orang-orang Yahudi bahwa Yesus adalah Kristus.</w:t>
      </w:r>
    </w:p>
    <w:p>
      <w:pPr/>
      <w:r>
        <w:rPr>
          <w:lang w:val="id_ID" w:bidi="id_ID"/>
        </w:rPr>
      </w:r>
      <w:r>
        <w:rPr>
          <w:b/>
          <w:lang w:val="id_ID" w:bidi="id_ID"/>
        </w:rPr>
        <w:t>Adegan kelima:</w:t>
      </w:r>
      <w:r>
        <w:rPr>
          <w:lang w:val="id_ID" w:bidi="id_ID"/>
        </w:rPr>
        <w:t xml:space="preserve"> Orang-orang Yahudi berbalik melawan Paulus dan menghinanya. Paulus memutuskan hubungannya dengan mereka dengan tindakan simbolis yaitu mengguncangkan pakaiannya dan berhenti pergi ke sinagoge untuk mencoba serta meyakinkan mereka bahwa Yesus adalah Kristus. Mulai sekarang, saat berada di Korintus, ia akan memberitakan kabar baik tentang Yesus kepada orang-orang non-Yahudi.</w:t>
      </w:r>
    </w:p>
    <w:p>
      <w:pPr/>
      <w:r>
        <w:rPr>
          <w:lang w:val="id_ID" w:bidi="id_ID"/>
        </w:rPr>
      </w:r>
      <w:r>
        <w:rPr>
          <w:b/>
          <w:lang w:val="id_ID" w:bidi="id_ID"/>
        </w:rPr>
        <w:t>Adegan keenam:</w:t>
      </w:r>
      <w:r>
        <w:rPr>
          <w:lang w:val="id_ID" w:bidi="id_ID"/>
        </w:rPr>
        <w:t xml:space="preserve"> Paulus mulai mengadakan pertemuan di rumah Titius Yustus, seorang orang percaya kepada Allah non-Yahudi yang tinggal di sebelah sinagoge.</w:t>
      </w:r>
    </w:p>
    <w:p>
      <w:pPr/>
      <w:r>
        <w:rPr>
          <w:lang w:val="id_ID" w:bidi="id_ID"/>
        </w:rPr>
      </w:r>
      <w:r>
        <w:rPr>
          <w:b/>
          <w:lang w:val="id_ID" w:bidi="id_ID"/>
        </w:rPr>
        <w:t>Adegan ketujuh:</w:t>
      </w:r>
      <w:r>
        <w:rPr>
          <w:lang w:val="id_ID" w:bidi="id_ID"/>
        </w:rPr>
        <w:t xml:space="preserve"> Krispus, pemimpin sinagoge dan seluruh rumahnya percaya kepada Yesus. Banyak orang Korintus lainnya yang mendengar ajaran Paulus dari Kitab Suci percaya kepada Yesus juga dan orang-orang percaya membaptis mereka.</w:t>
      </w:r>
    </w:p>
    <w:p>
      <w:pPr/>
      <w:r>
        <w:rPr>
          <w:lang w:val="id_ID" w:bidi="id_ID"/>
        </w:rPr>
      </w:r>
      <w:r>
        <w:rPr>
          <w:b/>
          <w:lang w:val="id_ID" w:bidi="id_ID"/>
        </w:rPr>
        <w:t>Adegan kedelapan:</w:t>
      </w:r>
      <w:r>
        <w:rPr>
          <w:lang w:val="id_ID" w:bidi="id_ID"/>
        </w:rPr>
        <w:t xml:space="preserve"> Tuhan Yesus menampakkan diri kepada Paulus dalam suatu penglihatan pada malam hari dan menguatkannya agar tidak takut kepada orang banyak. Dia memerintahkan Paulus untuk terus berbicara tentang dia dan tidak berdiam diri. Yesus meyakinkan Paulus bahwa tidak ada seorang pun yang akan menyakiti dia, bahkan jika ia diserang, dan bahwa banyak orang akan menjadi orang percaya.</w:t>
      </w:r>
    </w:p>
    <w:p>
      <w:pPr/>
      <w:r>
        <w:rPr>
          <w:lang w:val="id_ID" w:bidi="id_ID"/>
        </w:rPr>
      </w:r>
      <w:r>
        <w:rPr>
          <w:b/>
          <w:lang w:val="id_ID" w:bidi="id_ID"/>
        </w:rPr>
        <w:t>Adegan kesembilan:</w:t>
      </w:r>
      <w:r>
        <w:rPr>
          <w:lang w:val="id_ID" w:bidi="id_ID"/>
        </w:rPr>
        <w:t xml:space="preserve"> Orang-orang Yahudi yang tidak percaya kepada Yesus menyeret Paulus ke hadapan Gallio, gubernur Romawi dari provinsi Akhaya. Mereka ingin Gallio menghakimi dia karena "membujuk orang-orang untuk menyembah Allah dengan cara yang bertentangan dengan hukum Yahudi." Gallio menolak untuk menghakimi Paulus, dan memaksa orang-orang Yahudi keluar dari pengadilan.</w:t>
      </w:r>
    </w:p>
    <w:p>
      <w:pPr/>
      <w:r>
        <w:rPr>
          <w:lang w:val="id_ID" w:bidi="id_ID"/>
        </w:rPr>
      </w:r>
      <w:r>
        <w:rPr>
          <w:b/>
          <w:lang w:val="id_ID" w:bidi="id_ID"/>
        </w:rPr>
        <w:t>Adegan kesepuluh:</w:t>
      </w:r>
      <w:r>
        <w:rPr>
          <w:lang w:val="id_ID" w:bidi="id_ID"/>
        </w:rPr>
        <w:t xml:space="preserve"> Orang banyak di pengadilan menangkap Sosthenes, pemimpin sinagoge Yahudi dan memukulnya di depan Gallio, tetapi Gallio tidak peduli.</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Seorang Yahudi bernama Akwila dan istrinya Priskila</w:t>
      </w:r>
    </w:p>
    <w:p>
      <w:pPr>
        <w:pStyle w:val="ListBullet"/>
        <w:spacing w:line="240" w:lineRule="auto"/>
        <w:ind w:left="720"/>
      </w:pPr>
      <w:r>
        <w:rPr>
          <w:lang w:val="id_ID" w:bidi="id_ID"/>
        </w:rPr>
      </w:r>
      <w:r>
        <w:rPr>
          <w:lang w:val="id_ID" w:bidi="id_ID"/>
        </w:rPr>
        <w:t>Orang Yahudi dan orang-orang non-Yahudi yang percaya kepada Allah dan menghadiri sinagoge Yahudi</w:t>
      </w:r>
    </w:p>
    <w:p>
      <w:pPr>
        <w:pStyle w:val="ListBullet"/>
        <w:spacing w:line="240" w:lineRule="auto"/>
        <w:ind w:left="720"/>
      </w:pPr>
      <w:r>
        <w:rPr>
          <w:lang w:val="id_ID" w:bidi="id_ID"/>
        </w:rPr>
      </w:r>
      <w:r>
        <w:rPr>
          <w:lang w:val="id_ID" w:bidi="id_ID"/>
        </w:rPr>
        <w:t>Silas</w:t>
      </w:r>
    </w:p>
    <w:p>
      <w:pPr>
        <w:pStyle w:val="ListBullet"/>
        <w:spacing w:line="240" w:lineRule="auto"/>
        <w:ind w:left="720"/>
      </w:pPr>
      <w:r>
        <w:rPr>
          <w:lang w:val="id_ID" w:bidi="id_ID"/>
        </w:rPr>
      </w:r>
      <w:r>
        <w:rPr>
          <w:lang w:val="id_ID" w:bidi="id_ID"/>
        </w:rPr>
        <w:t>Timotius</w:t>
      </w:r>
    </w:p>
    <w:p>
      <w:pPr>
        <w:pStyle w:val="ListBullet"/>
        <w:spacing w:line="240" w:lineRule="auto"/>
        <w:ind w:left="720"/>
      </w:pPr>
      <w:r>
        <w:rPr>
          <w:lang w:val="id_ID" w:bidi="id_ID"/>
        </w:rPr>
      </w:r>
      <w:r>
        <w:rPr>
          <w:lang w:val="id_ID" w:bidi="id_ID"/>
        </w:rPr>
        <w:t>Titius Yustus, seorang non-Yahudi yang percaya kepada Allah</w:t>
      </w:r>
    </w:p>
    <w:p>
      <w:pPr>
        <w:pStyle w:val="ListBullet"/>
        <w:spacing w:line="240" w:lineRule="auto"/>
        <w:ind w:left="720"/>
      </w:pPr>
      <w:r>
        <w:rPr>
          <w:lang w:val="id_ID" w:bidi="id_ID"/>
        </w:rPr>
      </w:r>
      <w:r>
        <w:rPr>
          <w:lang w:val="id_ID" w:bidi="id_ID"/>
        </w:rPr>
        <w:t>Krispus, pemimpin sinagoge</w:t>
      </w:r>
    </w:p>
    <w:p>
      <w:pPr>
        <w:pStyle w:val="ListBullet"/>
        <w:spacing w:line="240" w:lineRule="auto"/>
        <w:ind w:left="720"/>
      </w:pPr>
      <w:r>
        <w:rPr>
          <w:lang w:val="id_ID" w:bidi="id_ID"/>
        </w:rPr>
      </w:r>
      <w:r>
        <w:rPr>
          <w:lang w:val="id_ID" w:bidi="id_ID"/>
        </w:rPr>
        <w:t>Semua orang yang tinggal di rumah Krispus</w:t>
      </w:r>
    </w:p>
    <w:p>
      <w:pPr>
        <w:pStyle w:val="ListBullet"/>
        <w:spacing w:line="240" w:lineRule="auto"/>
        <w:ind w:left="720"/>
      </w:pPr>
      <w:r>
        <w:rPr>
          <w:lang w:val="id_ID" w:bidi="id_ID"/>
        </w:rPr>
      </w:r>
      <w:r>
        <w:rPr>
          <w:lang w:val="id_ID" w:bidi="id_ID"/>
        </w:rPr>
        <w:t>Orang-orang Korintus lainnya yang mendengar ajaran Paulus yang percaya kepada Yesus</w:t>
      </w:r>
    </w:p>
    <w:p>
      <w:pPr>
        <w:pStyle w:val="ListBullet"/>
        <w:spacing w:line="240" w:lineRule="auto"/>
        <w:ind w:left="720"/>
      </w:pPr>
      <w:r>
        <w:rPr>
          <w:lang w:val="id_ID" w:bidi="id_ID"/>
        </w:rPr>
      </w:r>
      <w:r>
        <w:rPr>
          <w:lang w:val="id_ID" w:bidi="id_ID"/>
        </w:rPr>
        <w:t>Tuhan Yesus menampakkan diri kepada Paulus dalam suatu penglihatan</w:t>
      </w:r>
    </w:p>
    <w:p>
      <w:pPr>
        <w:pStyle w:val="ListBullet"/>
        <w:spacing w:line="240" w:lineRule="auto"/>
        <w:ind w:left="720"/>
      </w:pPr>
      <w:r>
        <w:rPr>
          <w:lang w:val="id_ID" w:bidi="id_ID"/>
        </w:rPr>
      </w:r>
      <w:r>
        <w:rPr>
          <w:lang w:val="id_ID" w:bidi="id_ID"/>
        </w:rPr>
        <w:t>Gallio, gubernur Romawi dari provinsi Akhaya</w:t>
      </w:r>
    </w:p>
    <w:p>
      <w:pPr>
        <w:pStyle w:val="ListBullet"/>
        <w:spacing w:line="240" w:lineRule="auto"/>
        <w:ind w:left="720"/>
      </w:pPr>
      <w:r>
        <w:rPr>
          <w:lang w:val="id_ID" w:bidi="id_ID"/>
        </w:rPr>
      </w:r>
      <w:r>
        <w:rPr>
          <w:lang w:val="id_ID" w:bidi="id_ID"/>
        </w:rPr>
        <w:t>Orang-orang Yahudi yang tidak percaya kepada Yesus dan menyeret Paulus untuk dihakimi oleh Gallio</w:t>
      </w:r>
    </w:p>
    <w:p>
      <w:pPr>
        <w:pStyle w:val="ListBullet"/>
        <w:spacing w:line="240" w:lineRule="auto"/>
        <w:ind w:left="720"/>
      </w:pPr>
      <w:r>
        <w:rPr>
          <w:lang w:val="id_ID" w:bidi="id_ID"/>
        </w:rPr>
      </w:r>
      <w:r>
        <w:rPr>
          <w:lang w:val="id_ID" w:bidi="id_ID"/>
        </w:rPr>
        <w:t>Sosthenes, pemimpin sinagoge</w:t>
      </w:r>
    </w:p>
    <w:p>
      <w:pPr>
        <w:pStyle w:val="ListBullet"/>
        <w:spacing w:line="240" w:lineRule="auto"/>
        <w:ind w:left="720"/>
      </w:pPr>
      <w:r>
        <w:rPr>
          <w:lang w:val="id_ID" w:bidi="id_ID"/>
        </w:rPr>
      </w:r>
      <w:r>
        <w:rPr>
          <w:lang w:val="id_ID" w:bidi="id_ID"/>
        </w:rPr>
        <w:t>Massa di pengadilan yang menghajar Sosthenes</w:t>
      </w:r>
    </w:p>
    <w:p>
      <w:pPr/>
      <w:r>
        <w:rPr>
          <w:lang w:val="id_ID" w:bidi="id_ID"/>
        </w:rPr>
      </w:r>
      <w:r>
        <w:rPr>
          <w:lang w:val="id_ID" w:bidi="id_ID"/>
        </w:rPr>
        <w:t xml:space="preserve">Dalam sesi ini, minta kelompok untuk membuat papan cerita, membuat 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Tak lama setelah pidatonya kepada Areopagus, Paulus meninggalkan Athena dan pergi ke Korintus. Paulus tidak akan segera meninggalkan Athena, tetapi mungkin menghabiskan setidaknya beberapa hari untuk mengajar orang-orang percaya baru di Athena. Korintus adalah kota utama sekitar 80 kilometer di sebelah barat Atena. Paulus mungkin telah pergi dengan kapal atau melalui jalan darat. Perjalanan itu memakan waktu satu hari lewat laut dalam cuaca yang baik, atau dua hari jika berjalan kaki, atau satu hari dengan kereta atau kuda.</w:t>
      </w:r>
    </w:p>
    <w:p>
      <w:pPr/>
      <w:r>
        <w:rPr>
          <w:lang w:val="id_ID" w:bidi="id_ID"/>
        </w:rPr>
      </w:r>
      <w:r>
        <w:rPr>
          <w:lang w:val="id_ID" w:bidi="id_ID"/>
        </w:rPr>
        <w:t xml:space="preserve">Berhenti di sini dan tunjukkan kepada tim penerjemah peta yang menunjukkan </w:t>
      </w:r>
      <w:r>
        <w:rPr>
          <w:lang w:val="id_ID" w:bidi="id_ID"/>
        </w:rPr>
        <w:t>perjalanan Paulus dari Athena ke Korintus baik melalui jalan darat maupun laut</w:t>
      </w:r>
      <w:r>
        <w:rPr>
          <w:lang w:val="id_ID" w:bidi="id_ID"/>
        </w:rPr>
        <w:t>.</w:t>
      </w:r>
    </w:p>
    <w:p>
      <w:pPr/>
      <w:r>
        <w:rPr>
          <w:lang w:val="id_ID" w:bidi="id_ID"/>
        </w:rPr>
      </w:r>
      <w:r>
        <w:rPr>
          <w:lang w:val="id_ID" w:bidi="id_ID"/>
        </w:rPr>
        <w:t>Di Korintus Paulus bertemu dengan seorang Yahudi bernama Akwila dan istrinya Priskila, yang keduanya baru saja datang dari Roma. Mereka adalah pembuat kemah dan Paulus mengunjungi mereka di rumah mereka dan mulai tinggal bersama mereka. Tidak jelas apakah Akwila dan istrinya Priskila adalah orang Kristen pada masa itu. Karena Paulus juga seorang pembuat kemah, mereka dapat bekerja bersama dalam keahlian mereka. Pada saat itu, tenda-tenda dibuat dari kulit atau kain bulu kambing. Untuk membuat kemah, seorang pembuat kemah akan membeli kulit atau kain, memotongnya, menjahit potongan-potongan tersebut, memasang tali, membeli tiang, dan perlengkapan lainnya. Dia kemudian akan menjual kemah-kemahnya. Paulus membagi waktunya antara bekerja sebagai pembuat tenda dan mengajarkan kabar baik tentang Yesus.</w:t>
      </w:r>
    </w:p>
    <w:p>
      <w:pPr/>
      <w:r>
        <w:rPr>
          <w:lang w:val="id_ID" w:bidi="id_ID"/>
        </w:rPr>
      </w:r>
      <w:r>
        <w:rPr>
          <w:lang w:val="id_ID" w:bidi="id_ID"/>
        </w:rPr>
        <w:t>Setiap Sabat, hari ibadah dan istirahat Yahudi, Paulus pergi ke sinagoge. Paulus akan mengajar sambil berdiri di tengah sinagoge sambil memegang gulungan Kitab Suci. Orang-orang itu, baik pria maupun wanita, sedang duduk di bangku-bangku batu yang dibangun di empat dinding sinagoge.</w:t>
      </w:r>
    </w:p>
    <w:p>
      <w:pPr/>
      <w:r>
        <w:rPr>
          <w:lang w:val="id_ID" w:bidi="id_ID"/>
        </w:rPr>
      </w:r>
      <w:r>
        <w:rPr>
          <w:lang w:val="id_ID" w:bidi="id_ID"/>
        </w:rPr>
        <w:t>Sementara Paulus masih membuat kemah bersama Priskila dan Akwila, Silas dan Timotius tiba. Paulus berhenti bekerja dan berkhotbah sepanjang waktu kepada orang-orang Yahudi.</w:t>
      </w:r>
    </w:p>
    <w:p>
      <w:pPr/>
      <w:r>
        <w:rPr>
          <w:lang w:val="id_ID" w:bidi="id_ID"/>
        </w:rPr>
      </w:r>
      <w:r>
        <w:rPr>
          <w:lang w:val="id_ID" w:bidi="id_ID"/>
        </w:rPr>
        <w:t>Setelah beberapa waktu, orang-orang Yahudi berbalik melawan Paulus dan menghinanya. Kita tidak tahu berapa minggu atau bulan Paulus telah mengajar mereka di sinagoge sebelum ini terjadi. Penting untuk diingat bahwa Paulus menunjukkan pemutusan hubungan dengan mengibaskan pakaiannya sebagai protes. Paulus memutuskan hubungan dengan orang-orang Yahudi, dan sejak saat itu selama sisa waktunya di Korintus ia hanya akan berkhotbah kepada orang-orang non-Yahudi. Penting untuk dicatat bahwa Paulus berhenti mencoba membujuk orang-orang Yahudi bahwa Yesus adalah Kristus segera setelah ia menyadari bahwa hati mereka keras.</w:t>
      </w:r>
    </w:p>
    <w:p>
      <w:pPr/>
      <w:r>
        <w:rPr>
          <w:lang w:val="id_ID" w:bidi="id_ID"/>
        </w:rPr>
      </w:r>
      <w:r>
        <w:rPr>
          <w:lang w:val="id_ID" w:bidi="id_ID"/>
        </w:rPr>
        <w:t>Paulus meninggalkan Sinagoge dan mulai mengadakan pertemuan di rumah seorang pria bernama Titius Yustus yang adalah seorang non-Yahudi yang percaya. Dia kemungkinan besar juga adalah seorang percaya kepada Yesus. Rumahnya berada di sebelah sinagoge. Oleh karena itu semua orang yang dulu pergi untuk mendengar Paulus di sinagoge sekarang dapat dengan mudah datang ke rumah Titius Yustus.</w:t>
      </w:r>
    </w:p>
    <w:p>
      <w:pPr/>
      <w:r>
        <w:rPr>
          <w:lang w:val="id_ID" w:bidi="id_ID"/>
        </w:rPr>
      </w:r>
      <w:r>
        <w:rPr>
          <w:lang w:val="id_ID" w:bidi="id_ID"/>
        </w:rPr>
        <w:t>Pada saat itu Krispus, yang adalah pemimpin sinagoge, percaya bahwa Yesus adalah Tuhan dan Juruselamat-Nya. Begitu juga seluruh rumah tangganya, yang akan mencakup istri dan anak-anak Krispus, anggota keluarganya yang tinggal di rumahnya, dan para hambanya. Itu juga akan mencakup orang lain yang tinggal di rumahnya. Mungkin selama beberapa minggu berikutnya, banyak orang Korintus yang mendengar Paulus mengajar bahwa Yesus adalah Kristus percaya kepada Yesus juga, dan orang-orang percaya membaptis mereka.</w:t>
      </w:r>
    </w:p>
    <w:p>
      <w:pPr/>
      <w:r>
        <w:rPr>
          <w:lang w:val="id_ID" w:bidi="id_ID"/>
        </w:rPr>
      </w:r>
      <w:r>
        <w:rPr>
          <w:lang w:val="id_ID" w:bidi="id_ID"/>
        </w:rPr>
        <w:t>Suatu malam Tuhan Yesus berbicara kepada Paulus dalam suatu penglihatan. Itu adalah pengalaman supranatural, yang terjadi ketika Paulus terjaga. Yesus mengatakan kepada Paulus untuk tidak takut. Penting untuk diperhatikan bahwa Yesus ingin Paulus memberitakan kabar baik tentang Dia, karena Ia telah mempersiapkan hati banyak orang di Korintus untuk percaya bahwa Ia adalah Juruselamat mereka.</w:t>
      </w:r>
    </w:p>
    <w:p>
      <w:pPr/>
      <w:r>
        <w:rPr>
          <w:lang w:val="id_ID" w:bidi="id_ID"/>
        </w:rPr>
      </w:r>
      <w:r>
        <w:rPr>
          <w:lang w:val="id_ID" w:bidi="id_ID"/>
        </w:rPr>
        <w:t>Pada saat itu Gallio adalah gubernur Romawi di Akhaya. Beberapa orang Yahudi yang tidak percaya kepada Yesus berkumpul melawan Paulus. Mereka membawanya ke hadapan Gallio dengan harapan ia akan menyatakan dia bersalah dan menuntutnya. Mereka mungkin memaksa Paulus untuk ikut bersama mereka ke mimbar pengadilan, yang merupakan panggung yang ditinggikan di pasar. Mereka menuduhnya. Kata-kata yang mereka gunakan membuat Paulus terlihat jahat dan menunjukkan rasa tidak hormat kepadanya. Tetapi ketika Paulus hendak membela diri, Gallio berkata kepada orang-orang Yahudi bahwa ia tidak mau mengadili perkara mereka karena berkaitan dengan persoalan-persoalan agama Yahudi, yang harus mereka hakimi sendiri. Dan Galio mengusir mereka dari pengadilan.</w:t>
      </w:r>
    </w:p>
    <w:p>
      <w:pPr/>
      <w:r>
        <w:rPr>
          <w:lang w:val="id_ID" w:bidi="id_ID"/>
        </w:rPr>
      </w:r>
      <w:r>
        <w:rPr>
          <w:lang w:val="id_ID" w:bidi="id_ID"/>
        </w:rPr>
        <w:t>Ketika orang-orang Yahudi meninggalkan pengadilan, kerumunan, yang kebanyakan orang yakini sebagai orang-orang bukan Yahudi, meraih Sosthenes, pemimpin Sinagoge Yahudi, dan memukulnya di area pengadilan dengan Gallio mengawasi. Namun Gallio tidak ambil pusing dengan semua hal itu.</w:t>
      </w:r>
    </w:p>
    <w:p>
      <w:pPr/>
      <w:r>
        <w:rPr>
          <w:lang w:val="id_ID" w:bidi="id_ID"/>
        </w:rPr>
      </w:r>
      <w:r>
        <w:rPr>
          <w:lang w:val="id_ID" w:bidi="id_ID"/>
        </w:rPr>
        <w:t>Paulus tinggal selama total satu tahun enam bulan di Korintus untuk mengajarkan pesan Allah di antara orang-orang. Paulus tidak hanya mengajar mereka yang sudah menjadi orang percaya, tetapi ia juga berkhotbah tentang Yesus kepada orang-orang yang belum percaya.</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tim akan mendramatisasikan kisah tersebut.</w:t>
      </w:r>
    </w:p>
    <w:p>
      <w:pPr/>
      <w:r>
        <w:rPr>
          <w:lang w:val="id_ID" w:bidi="id_ID"/>
        </w:rPr>
      </w:r>
      <w:r>
        <w:rPr>
          <w:lang w:val="id_ID" w:bidi="id_ID"/>
        </w:rPr>
        <w:t>Cerita ini memiliki sepuluh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Seorang Yahudi bernama Akwila dan istrinya Priskila</w:t>
      </w:r>
    </w:p>
    <w:p>
      <w:pPr>
        <w:pStyle w:val="ListBullet"/>
        <w:spacing w:line="240" w:lineRule="auto"/>
        <w:ind w:left="720"/>
      </w:pPr>
      <w:r>
        <w:rPr>
          <w:lang w:val="id_ID" w:bidi="id_ID"/>
        </w:rPr>
      </w:r>
      <w:r>
        <w:rPr>
          <w:lang w:val="id_ID" w:bidi="id_ID"/>
        </w:rPr>
        <w:t>Orang Yahudi dan orang-orang non-Yahudi yang percaya kepada Allah dan menghadiri rumah ibadat Yahudi</w:t>
      </w:r>
    </w:p>
    <w:p>
      <w:pPr>
        <w:pStyle w:val="ListBullet"/>
        <w:spacing w:line="240" w:lineRule="auto"/>
        <w:ind w:left="720"/>
      </w:pPr>
      <w:r>
        <w:rPr>
          <w:lang w:val="id_ID" w:bidi="id_ID"/>
        </w:rPr>
      </w:r>
      <w:r>
        <w:rPr>
          <w:lang w:val="id_ID" w:bidi="id_ID"/>
        </w:rPr>
        <w:t>Silas</w:t>
      </w:r>
    </w:p>
    <w:p>
      <w:pPr>
        <w:pStyle w:val="ListBullet"/>
        <w:spacing w:line="240" w:lineRule="auto"/>
        <w:ind w:left="720"/>
      </w:pPr>
      <w:r>
        <w:rPr>
          <w:lang w:val="id_ID" w:bidi="id_ID"/>
        </w:rPr>
      </w:r>
      <w:r>
        <w:rPr>
          <w:lang w:val="id_ID" w:bidi="id_ID"/>
        </w:rPr>
        <w:t>Timotius</w:t>
      </w:r>
    </w:p>
    <w:p>
      <w:pPr>
        <w:pStyle w:val="ListBullet"/>
        <w:spacing w:line="240" w:lineRule="auto"/>
        <w:ind w:left="720"/>
      </w:pPr>
      <w:r>
        <w:rPr>
          <w:lang w:val="id_ID" w:bidi="id_ID"/>
        </w:rPr>
      </w:r>
      <w:r>
        <w:rPr>
          <w:lang w:val="id_ID" w:bidi="id_ID"/>
        </w:rPr>
        <w:t>Titius Yustus, seorang non-Yahudi yang percaya kepada Allah</w:t>
      </w:r>
    </w:p>
    <w:p>
      <w:pPr>
        <w:pStyle w:val="ListBullet"/>
        <w:spacing w:line="240" w:lineRule="auto"/>
        <w:ind w:left="720"/>
      </w:pPr>
      <w:r>
        <w:rPr>
          <w:lang w:val="id_ID" w:bidi="id_ID"/>
        </w:rPr>
      </w:r>
      <w:r>
        <w:rPr>
          <w:lang w:val="id_ID" w:bidi="id_ID"/>
        </w:rPr>
        <w:t>Krispus, pemimpin rumah ibadat</w:t>
      </w:r>
    </w:p>
    <w:p>
      <w:pPr>
        <w:pStyle w:val="ListBullet"/>
        <w:spacing w:line="240" w:lineRule="auto"/>
        <w:ind w:left="720"/>
      </w:pPr>
      <w:r>
        <w:rPr>
          <w:lang w:val="id_ID" w:bidi="id_ID"/>
        </w:rPr>
      </w:r>
      <w:r>
        <w:rPr>
          <w:lang w:val="id_ID" w:bidi="id_ID"/>
        </w:rPr>
        <w:t>Semua orang yang tinggal di rumah Krispus</w:t>
      </w:r>
    </w:p>
    <w:p>
      <w:pPr>
        <w:pStyle w:val="ListBullet"/>
        <w:spacing w:line="240" w:lineRule="auto"/>
        <w:ind w:left="720"/>
      </w:pPr>
      <w:r>
        <w:rPr>
          <w:lang w:val="id_ID" w:bidi="id_ID"/>
        </w:rPr>
      </w:r>
      <w:r>
        <w:rPr>
          <w:lang w:val="id_ID" w:bidi="id_ID"/>
        </w:rPr>
        <w:t>Orang-orang Korintus lainnya yang mendengar ajaran Paulus yang percaya kepada Yesus</w:t>
      </w:r>
    </w:p>
    <w:p>
      <w:pPr>
        <w:pStyle w:val="ListBullet"/>
        <w:spacing w:line="240" w:lineRule="auto"/>
        <w:ind w:left="720"/>
      </w:pPr>
      <w:r>
        <w:rPr>
          <w:lang w:val="id_ID" w:bidi="id_ID"/>
        </w:rPr>
      </w:r>
      <w:r>
        <w:rPr>
          <w:lang w:val="id_ID" w:bidi="id_ID"/>
        </w:rPr>
        <w:t>Tuhan Yesus menampakkan diri kepada Paulus dalam suatu penglihatan</w:t>
      </w:r>
    </w:p>
    <w:p>
      <w:pPr>
        <w:pStyle w:val="ListBullet"/>
        <w:spacing w:line="240" w:lineRule="auto"/>
        <w:ind w:left="720"/>
      </w:pPr>
      <w:r>
        <w:rPr>
          <w:lang w:val="id_ID" w:bidi="id_ID"/>
        </w:rPr>
      </w:r>
      <w:r>
        <w:rPr>
          <w:lang w:val="id_ID" w:bidi="id_ID"/>
        </w:rPr>
        <w:t>Gallio, gubernur Romawi dari provinsi Akhaya</w:t>
      </w:r>
    </w:p>
    <w:p>
      <w:pPr>
        <w:pStyle w:val="ListBullet"/>
        <w:spacing w:line="240" w:lineRule="auto"/>
        <w:ind w:left="720"/>
      </w:pPr>
      <w:r>
        <w:rPr>
          <w:lang w:val="id_ID" w:bidi="id_ID"/>
        </w:rPr>
      </w:r>
      <w:r>
        <w:rPr>
          <w:lang w:val="id_ID" w:bidi="id_ID"/>
        </w:rPr>
        <w:t>Orang-orang Yahudi yang tidak percaya kepada Yesus dan menyeret Paulus untuk dihakimi oleh Gallio</w:t>
      </w:r>
    </w:p>
    <w:p>
      <w:pPr>
        <w:pStyle w:val="ListBullet"/>
        <w:spacing w:line="240" w:lineRule="auto"/>
        <w:ind w:left="720"/>
      </w:pPr>
      <w:r>
        <w:rPr>
          <w:lang w:val="id_ID" w:bidi="id_ID"/>
        </w:rPr>
      </w:r>
      <w:r>
        <w:rPr>
          <w:lang w:val="id_ID" w:bidi="id_ID"/>
        </w:rPr>
        <w:t>Sostenes, pemimpin rumah ibadat</w:t>
      </w:r>
    </w:p>
    <w:p>
      <w:pPr>
        <w:pStyle w:val="ListBullet"/>
        <w:spacing w:line="240" w:lineRule="auto"/>
        <w:ind w:left="720"/>
      </w:pPr>
      <w:r>
        <w:rPr>
          <w:lang w:val="id_ID" w:bidi="id_ID"/>
        </w:rPr>
      </w:r>
      <w:r>
        <w:rPr>
          <w:lang w:val="id_ID" w:bidi="id_ID"/>
        </w:rPr>
        <w:t>Massa di pengadilan yang menghajar Sostenes</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kelompok untuk mengingat bagian-bagian kisah tersebut.</w:t>
      </w:r>
    </w:p>
    <w:p>
      <w:pPr/>
      <w:r>
        <w:rPr>
          <w:lang w:val="id_ID" w:bidi="id_ID"/>
        </w:rPr>
      </w:r>
      <w:r>
        <w:rPr>
          <w:lang w:val="id_ID" w:bidi="id_ID"/>
        </w:rPr>
        <w:t>Saat kelompok memerankan kisah ini untuk kedua kalinya, hentikan mereka pada bagian-bagian tertentu.</w:t>
      </w:r>
    </w:p>
    <w:p>
      <w:pPr/>
      <w:r>
        <w:rPr>
          <w:lang w:val="id_ID" w:bidi="id_ID"/>
        </w:rPr>
      </w:r>
      <w:r>
        <w:rPr>
          <w:lang w:val="id_ID" w:bidi="id_ID"/>
        </w:rPr>
        <w:t>Setelah Paulus berbicara kepada dewan kota di Athena, yaitu Areopagus, ia meninggalkan Athena dan melakukan perjalanan ke Korintus. Dia bertemu dengan seorang Yahudi bernama Akwila dan istrinya Priskila yang baru-baru ini datang ke Korintus dari Roma. Akwila dan Priskila dipaksa meninggalkan Roma, karena kaisar Romawi memerintahkan semua orang Yahudi untuk meninggalkan kota itu. Paulus pergi mengunjungi mereka di rumah mereka dan memutuskan untuk menginap bersama mereka. Mereka adalah pembuat kemah seperti dia, sehingga mereka dapat bekerja bersama.</w:t>
      </w:r>
    </w:p>
    <w:p>
      <w:pPr/>
      <w:r>
        <w:rPr>
          <w:lang w:val="id_ID" w:bidi="id_ID"/>
        </w:rPr>
      </w:r>
      <w:r>
        <w:rPr>
          <w:lang w:val="id_ID" w:bidi="id_ID"/>
        </w:rPr>
        <w:t>Setiap Sabat ia pergi ke rumah ibadat Yahudi dan secara logis menjelaskan Kitab Suci kepada orang-orang Yahudi dan orang-orang non-Yahudi yang percaya kepada Allah. Dia mencoba meyakinkan mereka bahwa cara dia memahami firman Allah adalah benar.</w:t>
      </w:r>
    </w:p>
    <w:p>
      <w:pPr/>
      <w:r>
        <w:rPr>
          <w:lang w:val="id_ID" w:bidi="id_ID"/>
        </w:rPr>
      </w:r>
      <w:r>
        <w:rPr>
          <w:lang w:val="id_ID" w:bidi="id_ID"/>
        </w:rPr>
        <w:t>Ketika Silas dan Timotius tiba dari Makedonia, Paulus berhenti bekerja sebagai pembuat kemah dan menghabiskan seluruh waktunya mengajar firman Allah, dan meyakinkan orang-orang Yahudi bahwa Yesus adalah Kristus.</w:t>
      </w:r>
    </w:p>
    <w:p>
      <w:pPr/>
      <w:r>
        <w:rPr>
          <w:lang w:val="id_ID" w:bidi="id_ID"/>
        </w:rPr>
      </w:r>
      <w:r>
        <w:rPr>
          <w:lang w:val="id_ID" w:bidi="id_ID"/>
        </w:rPr>
        <w:t>Dan ketika orang-orang Yahudi menentang dan menghina Paulus, ia mengibaskan pakaiannya sebagai tanda bahwa ia memutuskan hubungannya dengan mereka. Dia berkata kepada mereka, "Darahmu tertanggung atas kepalamu sendiri!" Aku tidak bersalah. Mulai sekarang aku akan pergi kepada orang-orang bukan Yahudi!"</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"Aku ngeri bahwa orang-orang Yahudi tidak ingin tahu kebenaran tentang Yesus," "Sangat sedih bahwa orang-orang Yahudi akan dihakimi oleh Allah karena tidak percaya kepada Yesus" dan "Cukup sudah cukup!" Saya sudah cukup lama berbicara dengan mereka. Sekarang adalah waktu untuk berkhotbah kepada orang-orang bukan Yahudi."</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Dia meninggalkan rumah ibadat dan mulai bertemu di rumah seorang pria bernama Titius Yustus, seorang non-Yahudi yang merupakan orang percaya kepada Allah, yang rumahnya berada di samping rumah ibadat.</w:t>
      </w:r>
    </w:p>
    <w:p>
      <w:pPr/>
      <w:r>
        <w:rPr>
          <w:lang w:val="id_ID" w:bidi="id_ID"/>
        </w:rPr>
      </w:r>
      <w:r>
        <w:rPr>
          <w:lang w:val="id_ID" w:bidi="id_ID"/>
        </w:rPr>
        <w:t>Setelah ini, Krispus, pemimpin rumah ibadat, dan seluruh rumah tangganya percaya kepada Yesus. Selain itu, banyak orang Korintus yang mendengar Paulus berbicara percaya kepada Yesus dan orang-orang percaya membaptis mereka.</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Krispus, "Bagaimana perasaan Anda?" Anda mungkin mendengar hal-hal seperti, "Memuji Allah karena menunjukkan kepada kita kebenaran tentang Yesus menjadi Juruselamat kita!" "Penuh sukacita," dan "Saya tidak sabar untuk berbicara kepada yang lain tentang Yesus!"</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Suatu malam Tuhan Yesus berkata kepada Paulus dalam penglihatan, "Jangan takut, tetapi teruslah berbicara dan jangan diam, sebab Aku menyertai engkau dan tidak ada seorang pun yang akan menyerang engkau untuk mencelakakan engkau, sebab Aku mempunyai banyak umat di kota ini."</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Paulus, "Bagaimana perasaan Anda?" Kamu mungkin mendengar hal-hal seperti, "Kagum!" "Sangat bahagia," "Damai," "Diberi semangat," "Dikuatkan," dan "Bersemangat!"</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Ketika Galio menjadi gubernur provinsi Akhaya, beberapa orang Yahudi berkumpul melawan Paulus dan membawanya ke hadapan pengadilan serta mengajukan tuduhan terhadapnya. Mereka mengatakan kepada Gallio bahwa ia membujuk orang-orang untuk menyembah Allah dengan cara yang melanggar hukum. Namun, ketika Paulus hendak membela diri, Gallio berbicara dan menolak untuk menghakimi kasus itu karena berkaitan dengan hukum Yahudi. Dia mengatakan bahwa orang-orang Yahudi harus mengadili hal itu sendiri dan dia mengusir mereka dari pengadilan. Pada saat itu kerumunan menangkap Sostenes yang merupakan pemimpin baru sinagoge dan memukulnya, tetapi hal itu sama sekali tidak mengganggu Gallio.</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orang-orang yang memerankan orang-orang Yahudi, "Bagaimana perasaan Anda?" Anda mungkin mendengar hal-hal seperti, "Sangat marah kepada Gallio," "Kita harus menghentikan Paulus mengajar tentang Yesus," "Mari kita pergi cepat-cepat sebelum mereka memukul kita seperti yang mereka lakukan kepada Sostenes," dan "Apa yang akan kita lakukan tentang Paulus sekarang?</w:t>
      </w:r>
    </w:p>
    <w:p>
      <w:pPr>
        <w:pStyle w:val="ListBullet"/>
        <w:spacing w:line="240" w:lineRule="auto"/>
        <w:ind w:left="720"/>
      </w:pPr>
      <w:r>
        <w:rPr>
          <w:lang w:val="id_ID" w:bidi="id_ID"/>
        </w:rPr>
      </w:r>
      <w:r>
        <w:rPr>
          <w:lang w:val="id_ID" w:bidi="id_ID"/>
        </w:rPr>
        <w:t>Lanjutkan adegannya.</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dipahami.</w:t>
      </w:r>
    </w:p>
    <w:p>
      <w:pPr/>
      <w:r>
        <w:rPr>
          <w:lang w:val="id_ID" w:bidi="id_ID"/>
        </w:rPr>
      </w:r>
      <w:r>
        <w:rPr>
          <w:lang w:val="id_ID" w:bidi="id_ID"/>
        </w:rPr>
        <w:t xml:space="preserve">Setiap </w:t>
      </w:r>
      <w:r>
        <w:rPr>
          <w:b/>
          <w:lang w:val="id_ID" w:bidi="id_ID"/>
        </w:rPr>
        <w:t>Sabat</w:t>
      </w:r>
      <w:r>
        <w:rPr>
          <w:lang w:val="id_ID" w:bidi="id_ID"/>
        </w:rPr>
        <w:t xml:space="preserve"> Paulus pergi ke </w:t>
      </w:r>
      <w:r>
        <w:rPr>
          <w:b/>
          <w:lang w:val="id_ID" w:bidi="id_ID"/>
        </w:rPr>
        <w:t>sinagoge</w:t>
      </w:r>
      <w:r>
        <w:rPr>
          <w:lang w:val="id_ID" w:bidi="id_ID"/>
        </w:rPr>
        <w:t xml:space="preserve"> dan berdiskusi dengan orang-orang </w:t>
      </w:r>
      <w:r>
        <w:rPr>
          <w:b/>
          <w:lang w:val="id_ID" w:bidi="id_ID"/>
        </w:rPr>
        <w:t>Yahudi</w:t>
      </w:r>
      <w:r>
        <w:rPr>
          <w:lang w:val="id_ID" w:bidi="id_ID"/>
        </w:rPr>
        <w:t xml:space="preserve"> dan non-Yahudi yang percaya kepada Allah. Ingatlah untuk menggunakan kata-kata yang sama yang telah Anda gunakan sebelumnya untuk Sabat, Sinagoge dan orang-orang Yahudi. Definisi lengkap tentang </w:t>
      </w:r>
      <w:r>
        <w:rPr>
          <w:lang w:val="id_ID" w:bidi="id_ID"/>
        </w:rPr>
        <w:t>Sabat</w:t>
      </w:r>
      <w:r>
        <w:rPr>
          <w:lang w:val="id_ID" w:bidi="id_ID"/>
        </w:rPr>
        <w:t xml:space="preserve">, </w:t>
      </w:r>
      <w:r>
        <w:rPr>
          <w:lang w:val="id_ID" w:bidi="id_ID"/>
        </w:rPr>
        <w:t>Sinagoge</w:t>
      </w:r>
      <w:r>
        <w:rPr>
          <w:lang w:val="id_ID" w:bidi="id_ID"/>
        </w:rPr>
        <w:t xml:space="preserve"> dan orang </w:t>
      </w:r>
      <w:r>
        <w:rPr>
          <w:lang w:val="id_ID" w:bidi="id_ID"/>
        </w:rPr>
        <w:t>Yahudi</w:t>
      </w:r>
      <w:r>
        <w:rPr>
          <w:lang w:val="id_ID" w:bidi="id_ID"/>
        </w:rPr>
        <w:t xml:space="preserve"> dapat ditemukan di Daftar Kata Utama.</w:t>
      </w:r>
    </w:p>
    <w:p>
      <w:pPr/>
      <w:r>
        <w:rPr>
          <w:lang w:val="id_ID" w:bidi="id_ID"/>
        </w:rPr>
      </w:r>
      <w:r>
        <w:rPr>
          <w:lang w:val="id_ID" w:bidi="id_ID"/>
        </w:rPr>
        <w:t xml:space="preserve">Ketika Silas dan Timotius tiba dari Makedonia, Paulus memberikan seluruh waktunya untuk memberitakan kabar baik dan bersaksi kepada orang-orang Yahudi bahwa </w:t>
      </w:r>
      <w:r>
        <w:rPr>
          <w:b/>
          <w:lang w:val="id_ID" w:bidi="id_ID"/>
        </w:rPr>
        <w:t>Kristus</w:t>
      </w:r>
      <w:r>
        <w:rPr>
          <w:lang w:val="id_ID" w:bidi="id_ID"/>
        </w:rPr>
        <w:t xml:space="preserve"> adalah Yesus. Ingatlah untuk menggunakan kata yang sama yang telah Anda gunakan sebelumnya untuk Kristus. Definisi lengkap tentang </w:t>
      </w:r>
      <w:r>
        <w:rPr>
          <w:lang w:val="id_ID" w:bidi="id_ID"/>
        </w:rPr>
        <w:t>Kristus</w:t>
      </w:r>
      <w:r>
        <w:rPr>
          <w:lang w:val="id_ID" w:bidi="id_ID"/>
        </w:rPr>
        <w:t xml:space="preserve"> dapat ditemukan di Daftar Kata Utama.</w:t>
      </w:r>
    </w:p>
    <w:p>
      <w:pPr/>
      <w:r>
        <w:rPr>
          <w:lang w:val="id_ID" w:bidi="id_ID"/>
        </w:rPr>
      </w:r>
      <w:r>
        <w:rPr>
          <w:lang w:val="id_ID" w:bidi="id_ID"/>
        </w:rPr>
        <w:t xml:space="preserve">Orang-orang Yahudi di sinagoge menolak pesan Paulus, sehingga Paulus meninggalkan sinagoge dan mulai berkhotbah kepada </w:t>
      </w:r>
      <w:r>
        <w:rPr>
          <w:b/>
          <w:lang w:val="id_ID" w:bidi="id_ID"/>
        </w:rPr>
        <w:t>bangsa-bangsa lain</w:t>
      </w:r>
      <w:r>
        <w:rPr>
          <w:lang w:val="id_ID" w:bidi="id_ID"/>
        </w:rPr>
        <w:t xml:space="preserve">, atau orang-orang non-Yahudi. Pastikan untuk menggunakan kata yang sama yang telah Anda gunakan dalam perikop sebelumnya, dan ingatlah bahwa </w:t>
      </w:r>
      <w:r>
        <w:rPr>
          <w:lang w:val="id_ID" w:bidi="id_ID"/>
        </w:rPr>
        <w:t>Bangsa-bangsa lain</w:t>
      </w:r>
      <w:r>
        <w:rPr>
          <w:lang w:val="id_ID" w:bidi="id_ID"/>
        </w:rPr>
        <w:t xml:space="preserve"> ada di Daftar Kata Utama.</w:t>
      </w:r>
    </w:p>
    <w:p>
      <w:pPr/>
      <w:r>
        <w:rPr>
          <w:lang w:val="id_ID" w:bidi="id_ID"/>
        </w:rPr>
      </w:r>
      <w:r>
        <w:rPr>
          <w:lang w:val="id_ID" w:bidi="id_ID"/>
        </w:rPr>
        <w:t xml:space="preserve">Banyak orang Korintus, setelah mendengar Paulus, percaya kepada Yesus dan orang-orang percaya </w:t>
      </w:r>
      <w:r>
        <w:rPr>
          <w:b/>
          <w:lang w:val="id_ID" w:bidi="id_ID"/>
        </w:rPr>
        <w:t>membaptis</w:t>
      </w:r>
      <w:r>
        <w:rPr>
          <w:lang w:val="id_ID" w:bidi="id_ID"/>
        </w:rPr>
        <w:t xml:space="preserve"> mereka. </w:t>
      </w:r>
      <w:r>
        <w:rPr>
          <w:b/>
          <w:lang w:val="id_ID" w:bidi="id_ID"/>
        </w:rPr>
        <w:t>Baptisan</w:t>
      </w:r>
      <w:r>
        <w:rPr>
          <w:lang w:val="id_ID" w:bidi="id_ID"/>
        </w:rPr>
        <w:t xml:space="preserve"> adalah upacara satu kali untuk selamanya ketika orang percaya baru membuat demonstrasi di depan umum tentang komitmennya kepada Yesus dan persatuannya dengan-Nya. Baptisan, yang merupakan pencelupan total ke dalam air, adalah simbol penguburan dan kebangkitan Yesus, serta kematian kita terhadap kehidupan lama dan kebangkitan kita ke dalam kehidupan baru bersama Yesus. Ingatlah untuk menggunakan kata yang sama yang telah Anda gunakan sebelumnya untuk "dibaptis". Definisi lengkap tentang </w:t>
      </w:r>
      <w:r>
        <w:rPr>
          <w:lang w:val="id_ID" w:bidi="id_ID"/>
        </w:rPr>
        <w:t>dibaptis</w:t>
      </w:r>
      <w:r>
        <w:rPr>
          <w:lang w:val="id_ID" w:bidi="id_ID"/>
        </w:rPr>
        <w:t xml:space="preserve"> dapat ditemukan di Daftar Kata Utama.</w:t>
      </w:r>
    </w:p>
    <w:p>
      <w:pPr/>
      <w:r>
        <w:rPr>
          <w:lang w:val="id_ID" w:bidi="id_ID"/>
        </w:rPr>
      </w:r>
      <w:r>
        <w:rPr>
          <w:lang w:val="id_ID" w:bidi="id_ID"/>
        </w:rPr>
        <w:t xml:space="preserve">Suatu malam Tuhan Yesus berbicara kepada Paulus dalam suatu </w:t>
      </w:r>
      <w:r>
        <w:rPr>
          <w:b/>
          <w:lang w:val="id_ID" w:bidi="id_ID"/>
        </w:rPr>
        <w:t>penglihatan</w:t>
      </w:r>
      <w:r>
        <w:rPr>
          <w:lang w:val="id_ID" w:bidi="id_ID"/>
        </w:rPr>
        <w:t xml:space="preserve">. Ingatlah untuk menggunakan kata yang sama yang telah Anda gunakan sebelumnya untuk visi. Definisi lengkap tentang </w:t>
      </w:r>
      <w:r>
        <w:rPr>
          <w:lang w:val="id_ID" w:bidi="id_ID"/>
        </w:rPr>
        <w:t>visi</w:t>
      </w:r>
      <w:r>
        <w:rPr>
          <w:lang w:val="id_ID" w:bidi="id_ID"/>
        </w:rPr>
        <w:t xml:space="preserve"> dapat ditemukan di Daftar Kata Utama.</w:t>
      </w:r>
    </w:p>
    <w:p>
      <w:pPr/>
      <w:r>
        <w:rPr>
          <w:lang w:val="id_ID" w:bidi="id_ID"/>
        </w:rPr>
      </w:r>
      <w:r>
        <w:rPr>
          <w:lang w:val="id_ID" w:bidi="id_ID"/>
        </w:rPr>
        <w:t xml:space="preserve">Sementara Gallio menjadi prokonsul Akhaya, beberapa orang Yahudi berkumpul melawan Paulus dan membawanya ke hadapan pengadilan. </w:t>
      </w:r>
      <w:r>
        <w:rPr>
          <w:b/>
          <w:lang w:val="id_ID" w:bidi="id_ID"/>
        </w:rPr>
        <w:t>Akhaya</w:t>
      </w:r>
      <w:r>
        <w:rPr>
          <w:lang w:val="id_ID" w:bidi="id_ID"/>
        </w:rPr>
        <w:t xml:space="preserve"> adalah provinsi kekaisaran Romawi di Eropa selatan, yang sekarang menjadi negara Yunani. Seorang </w:t>
      </w:r>
      <w:r>
        <w:rPr>
          <w:b/>
          <w:lang w:val="id_ID" w:bidi="id_ID"/>
        </w:rPr>
        <w:t>prokonsul</w:t>
      </w:r>
      <w:r>
        <w:rPr>
          <w:lang w:val="id_ID" w:bidi="id_ID"/>
        </w:rPr>
        <w:t xml:space="preserve"> adalah gubernur provinsi Romawi. </w:t>
      </w:r>
      <w:r>
        <w:rPr>
          <w:b/>
          <w:lang w:val="id_ID" w:bidi="id_ID"/>
        </w:rPr>
        <w:t>Gallio</w:t>
      </w:r>
      <w:r>
        <w:rPr>
          <w:lang w:val="id_ID" w:bidi="id_ID"/>
        </w:rPr>
        <w:t xml:space="preserve"> adalah prokonsul Akhaya pada tahun 51 dan 52 setelah kelahiran Yesus. </w:t>
      </w:r>
      <w:r>
        <w:rPr>
          <w:b/>
          <w:lang w:val="id_ID" w:bidi="id_ID"/>
        </w:rPr>
        <w:t>Pengadilan</w:t>
      </w:r>
      <w:r>
        <w:rPr>
          <w:lang w:val="id_ID" w:bidi="id_ID"/>
        </w:rPr>
        <w:t xml:space="preserve"> adalah badan peradilan.</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bahas.</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18:18–23</w:t>
      </w:r>
      <w:r>
        <w:rPr>
          <w:lang w:val="id_ID" w:bidi="id_ID"/>
        </w:rPr>
      </w:r>
    </w:p>
    <w:p>
      <w:pPr>
        <w:pStyle w:val="Heading3"/>
      </w:pPr>
      <w:r>
        <w:rPr>
          <w:lang w:val="id_ID" w:bidi="id_ID"/>
        </w:rPr>
        <w:t>Dengar dan Renungkan</w:t>
      </w:r>
    </w:p>
    <w:p>
      <w:pPr/>
      <w:r>
        <w:rPr>
          <w:lang w:val="id_ID" w:bidi="id_ID"/>
        </w:rPr>
      </w:r>
      <w:r>
        <w:rPr>
          <w:lang w:val="id_ID" w:bidi="id_ID"/>
        </w:rPr>
        <w:t>Dengarkan Kisah Para Rasul 18:18–23 dan simpanlah dalam hatimu. Dengarlah perikop ini tiga kali (dalam tiga terjemahan yang berbeda, jika memungkinkan). Kemudian sebagai satu tim bahaslah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tidak Anda sukai atau tidak Anda mengerti?</w:t>
      </w:r>
    </w:p>
    <w:p>
      <w:pPr>
        <w:pStyle w:val="ListBullet"/>
        <w:spacing w:line="240" w:lineRule="auto"/>
        <w:ind w:left="720"/>
      </w:pPr>
      <w:r>
        <w:rPr>
          <w:lang w:val="id_ID" w:bidi="id_ID"/>
        </w:rPr>
      </w:r>
      <w:r>
        <w:rPr>
          <w:lang w:val="id_ID" w:bidi="id_ID"/>
        </w:rPr>
        <w:t xml:space="preserve">Apa yang kisah ini katakan kepada kita tentang Allah atau Yesus? </w:t>
      </w:r>
    </w:p>
    <w:p>
      <w:pPr>
        <w:pStyle w:val="ListBullet"/>
        <w:spacing w:line="240" w:lineRule="auto"/>
        <w:ind w:left="720"/>
      </w:pPr>
      <w:r>
        <w:rPr>
          <w:lang w:val="id_ID" w:bidi="id_ID"/>
        </w:rPr>
      </w:r>
      <w:r>
        <w:rPr>
          <w:lang w:val="id_ID" w:bidi="id_ID"/>
        </w:rPr>
        <w:t>Apa yang dikisahkan cerita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dipahami.</w:t>
      </w:r>
    </w:p>
    <w:p>
      <w:pPr/>
      <w:r>
        <w:rPr>
          <w:lang w:val="id_ID" w:bidi="id_ID"/>
        </w:rPr>
      </w:r>
      <w:r>
        <w:rPr>
          <w:lang w:val="id_ID" w:bidi="id_ID"/>
        </w:rPr>
        <w:t>Kisah ini mencatat peristiwa-peristiwa sejarah, yang terjadi selama perjalanan misionaris kedua Paulus sekitar tahun 52 setelah kelahiran Yesus. Dalam kisah sebelumnya Paulus sudah menghabiskan berbulan-bulan di Korintus di mana ia tinggal bersama Priskila dan Akwila dan bekerja dengan mereka sebagai pembuat kemah. Dia memberitakan kabar baik tentang Yesus kepada orang Yahudi dan orang yang bukan Yahudi. Sebagian besar orang Yahudi tidak ingin tahu tentang Yesus, tetapi banyak orang bukan Yahudi percaya. Yesus menguatkan Paulus dalam penglihatan dan menyuruhnya untuk tidak takut dan terus berbicara tentang Dia. Orang-orang Yahudi yang tidak percaya kepada Yesus ingin menyingkirkan Paulus dan membawanya untuk dihakimi oleh gubernur Romawi Galio. Namun, Galio menolak untuk mendengar mereka.</w:t>
      </w:r>
    </w:p>
    <w:p>
      <w:pPr/>
      <w:r>
        <w:rPr>
          <w:lang w:val="id_ID" w:bidi="id_ID"/>
        </w:rPr>
      </w:r>
      <w:r>
        <w:rPr>
          <w:lang w:val="id_ID" w:bidi="id_ID"/>
        </w:rPr>
        <w:t>Kisah ini dimulai setelah Gallio mengusir orang-orang Yahudi dari mimbar pengadilan, atau tempat penghakiman. Paulus tinggal di Korintus cukup lama. Kemudian ia berpamitan kepada saudara-saudara, atau orang-orang percaya, dan memulai perjalanannya ke Siria, sebuah provinsi Romawi di Asia barat yang berbatasan dengan Laut Mediterania. Priskila dan Akwila juga turut serta. Mereka berjalan kaki ke kota pelabuhan Kengkrea di dekatnya, yang berjarak 10 kilometer di sebelah barat Korintus.</w:t>
      </w:r>
    </w:p>
    <w:p>
      <w:pPr/>
      <w:r>
        <w:rPr>
          <w:lang w:val="id_ID" w:bidi="id_ID"/>
        </w:rPr>
      </w:r>
      <w:r>
        <w:rPr>
          <w:lang w:val="id_ID" w:bidi="id_ID"/>
        </w:rPr>
        <w:t>Paulus telah membiarkan rambutnya tumbuh panjang pada masa nazar yang telah ia buat kepada Allah. Nazar adalah janji khidmat yang dibuat kepada Allah, biasanya sebagai imbalan atas perkenanan Allah. Kita tidak tahu mengapa Paulus meminta sesuatu kepada Allah, tetapi ia mungkin meminta Allah untuk menjaganya tetap aman ketika ia berada di Korintus. Sebagai imbalannya, ia mungkin berjanji kepada Allah bahwa ia tidak akan memotong rambutnya sampai nazarnya selesai. Di Kengkrea ia memotong rambutnya, karena nazar telah berakhir. Kemudian Paulus dan rekan-rekannya naik ke kapal dan memulai perjalanan mereka ke Siria melalui laut.</w:t>
      </w:r>
    </w:p>
    <w:p>
      <w:pPr/>
      <w:r>
        <w:rPr>
          <w:lang w:val="id_ID" w:bidi="id_ID"/>
        </w:rPr>
      </w:r>
      <w:r>
        <w:rPr>
          <w:lang w:val="id_ID" w:bidi="id_ID"/>
        </w:rPr>
        <w:t>Berhenti di sini dan diskusikan dengan tim penerjemah bagaimana orang-orang mengucapkan nazar dalam budaya Anda. Kepada siapa orang-orang membuat nazar? Jenis janji apa saja yang diucapkan orang-orang? Apa yang terjadi jika Anda melanggar nazar sebelum masa nazar tersebut berakhir? Ceritakan kisah tentang bagaimana Anda membuat nazar, atau janji khidmat dalam hidup Anda.</w:t>
      </w:r>
    </w:p>
    <w:p>
      <w:pPr/>
      <w:r>
        <w:rPr>
          <w:lang w:val="id_ID" w:bidi="id_ID"/>
        </w:rPr>
      </w:r>
      <w:r>
        <w:rPr>
          <w:lang w:val="id_ID" w:bidi="id_ID"/>
        </w:rPr>
        <w:t>Ketika mereka tiba di Efesus, Paulus dan rekan-rekannya meninggalkan kapal. Efesus merupakan kota utama di Asia Kecil, yang sekarang menjadi Turki bagian barat, di Laut Aegea. Tempat itu sekitar 550 kilometer dari Kengkrea melalui laut dan perjalanan tersebut akan memakan waktu antara 3 sampai 6 hari.</w:t>
      </w:r>
    </w:p>
    <w:p>
      <w:pPr/>
      <w:r>
        <w:rPr>
          <w:lang w:val="id_ID" w:bidi="id_ID"/>
        </w:rPr>
      </w:r>
      <w:r>
        <w:rPr>
          <w:lang w:val="id_ID" w:bidi="id_ID"/>
        </w:rPr>
        <w:t>Paulus meninggalkan Priskila dan Akwila dan pergi ke rumah ibadat, tempat doa orang Yahudi. Dia menjelaskan kepada orang-orang Yahudi dari Kitab Suci mereka bahwa Kristus harus menderita, mati, dan bangkit kembali. Kemudian ia mencoba membuktikan kepada mereka bahwa Yesus adalah Kristus, Juruselamat yang dijanjikan. Ketika mereka memintanya, "Bisakah Anda meluangkan lebih banyak waktu bersama kami," ia menjawab, "Maaf, aku tidak bisa." Dia mengucapkan selamat tinggal kepada mereka dan berkata, "Jika Allah mengizinkanku, aku akan kembali." Kemudian ia naik ke kapal dan berangkat dari Efesus.</w:t>
      </w:r>
    </w:p>
    <w:p>
      <w:pPr/>
      <w:r>
        <w:rPr>
          <w:lang w:val="id_ID" w:bidi="id_ID"/>
        </w:rPr>
      </w:r>
      <w:r>
        <w:rPr>
          <w:lang w:val="id_ID" w:bidi="id_ID"/>
        </w:rPr>
        <w:t>Paulus turun dari kapal ketika ia tiba di Kaisarea. Kaisarea adalah kota pelabuhan di provinsi Romawi Yudea, sekarang Israel. Tempat itu berada di Laut Mediterania, sekitar 1.750 kilometer dari Efesus. Perjalanan tersebut seharusnya memakan waktu antara 9 hingga 18 hari dengan kapal.</w:t>
      </w:r>
    </w:p>
    <w:p>
      <w:pPr/>
      <w:r>
        <w:rPr>
          <w:lang w:val="id_ID" w:bidi="id_ID"/>
        </w:rPr>
      </w:r>
      <w:r>
        <w:rPr>
          <w:lang w:val="id_ID" w:bidi="id_ID"/>
        </w:rPr>
        <w:t xml:space="preserve">Berhenti di sini dan tunjukkan kepada tim penerjemah sebuah peta yang memperlihatkan </w:t>
      </w:r>
      <w:r>
        <w:rPr>
          <w:lang w:val="id_ID" w:bidi="id_ID"/>
        </w:rPr>
        <w:t>perjalanan Paulus dari Korintus melalui Kengkrea dan Efesus ke Kaisarea</w:t>
      </w:r>
      <w:r>
        <w:rPr>
          <w:lang w:val="id_ID" w:bidi="id_ID"/>
        </w:rPr>
        <w:t>.</w:t>
      </w:r>
    </w:p>
    <w:p>
      <w:pPr/>
      <w:r>
        <w:rPr>
          <w:lang w:val="id_ID" w:bidi="id_ID"/>
        </w:rPr>
      </w:r>
      <w:r>
        <w:rPr>
          <w:lang w:val="id_ID" w:bidi="id_ID"/>
        </w:rPr>
        <w:t>Segera ia pergi untuk mengunjungi gereja, atau orang-orang percaya di Yerusalem. Meskipun teks asli tidak menyebutkan Yerusalem, kebanyakan orang percaya bahwa gereja yang dikunjungi Paulus ada di Yerusalem. Yerusalem berjarak sekitar 120 kilometer dari Kaisarea, sekitar empat hari perjalanan dengan berjalan kaki. Dia menyapa orang-orang percaya dan berbicara dengan mereka, tetapi dia tidak tinggal lama.</w:t>
      </w:r>
    </w:p>
    <w:p>
      <w:pPr/>
      <w:r>
        <w:rPr>
          <w:lang w:val="id_ID" w:bidi="id_ID"/>
        </w:rPr>
      </w:r>
      <w:r>
        <w:rPr>
          <w:lang w:val="id_ID" w:bidi="id_ID"/>
        </w:rPr>
        <w:t>Kemudian ia melakukan perjalanan melalui darat ke Antiokhia, di provinsi Romawi Suriah. Tempat itu berada sekitar 650 kilometer di sebelah utara Yerusalem, yang berarti Paulus membutuhkan waktu sekitar 21 hari dengan berjalan kaki. Setelah menghabiskan waktu di Antiokhia, ia berangkat dan melakukan perjalanan melalui wilayah Galatia dan Frigia. Paulus mengunjungi orang-orang percaya yang telah mengimani Yesus ketika ia pergi ke kota-kota itu untuk berkhotbah sebelumnya. Dia menguatkan semua murid, atau pengikut Yesus, dan membantu mereka untuk mengasihi dan menaati Yesus dengan lebih baik. Itu adalah awal dari perjalanan misionaris ketiga Paulus.</w:t>
      </w:r>
    </w:p>
    <w:p>
      <w:pPr/>
      <w:r>
        <w:rPr>
          <w:lang w:val="id_ID" w:bidi="id_ID"/>
        </w:rPr>
      </w:r>
      <w:r>
        <w:rPr>
          <w:lang w:val="id_ID" w:bidi="id_ID"/>
        </w:rPr>
        <w:t xml:space="preserve">Berhenti di sini dan tunjukkan kepada tim penerjemah peta yang menunjukkan </w:t>
      </w:r>
      <w:r>
        <w:rPr>
          <w:lang w:val="id_ID" w:bidi="id_ID"/>
        </w:rPr>
        <w:t>perjalanan Paulus dengan berjalan kaki dari Kaisarea ke Yerusalem, dari Yerusalem ke Antiokhia, dan melalui kota-kota Galatia dan Frigia</w:t>
      </w:r>
      <w:r>
        <w:rPr>
          <w:lang w:val="id_ID" w:bidi="id_ID"/>
        </w:rPr>
        <w:t>.</w:t>
      </w:r>
      <w:r>
        <w:rPr>
          <w:lang w:val="id_ID" w:bidi="id_ID"/>
        </w:rPr>
      </w:r>
    </w:p>
    <w:p>
      <w:pPr>
        <w:pStyle w:val="Heading3"/>
      </w:pPr>
      <w:r>
        <w:rPr>
          <w:lang w:val="id_ID" w:bidi="id_ID"/>
        </w:rPr>
        <w:t>Menjelaskan Adegan</w:t>
      </w:r>
    </w:p>
    <w:p>
      <w:pPr/>
      <w:r>
        <w:rPr>
          <w:lang w:val="id_ID" w:bidi="id_ID"/>
        </w:rPr>
      </w:r>
      <w:r>
        <w:rPr>
          <w:lang w:val="id_ID" w:bidi="id_ID"/>
        </w:rPr>
        <w:t>Dengarkan teksnya sekali lagi dalam versi yang paling mudah dimengerti.</w:t>
      </w:r>
    </w:p>
    <w:p>
      <w:pPr/>
      <w:r>
        <w:rPr>
          <w:lang w:val="id_ID" w:bidi="id_ID"/>
        </w:rPr>
      </w:r>
      <w:r>
        <w:rPr>
          <w:lang w:val="id_ID" w:bidi="id_ID"/>
        </w:rPr>
        <w:t>Dalam sesi ini, Anda akan membantu kelompok memvisualisasikan kisah ini. Anda akan membantu kelompok menentukan adegan, latar, dan tokoh-tokoh dari kisah ini.</w:t>
      </w:r>
    </w:p>
    <w:p>
      <w:pPr/>
      <w:r>
        <w:rPr>
          <w:lang w:val="id_ID" w:bidi="id_ID"/>
        </w:rPr>
      </w:r>
      <w:r>
        <w:rPr>
          <w:lang w:val="id_ID" w:bidi="id_ID"/>
        </w:rPr>
        <w:t>Cerita ini memiliki sepuluh adegan.</w:t>
      </w:r>
    </w:p>
    <w:p>
      <w:pPr/>
      <w:r>
        <w:rPr>
          <w:lang w:val="id_ID" w:bidi="id_ID"/>
        </w:rPr>
      </w:r>
      <w:r>
        <w:rPr>
          <w:b/>
          <w:lang w:val="id_ID" w:bidi="id_ID"/>
        </w:rPr>
        <w:t>Adegan pertama:</w:t>
      </w:r>
      <w:r>
        <w:rPr>
          <w:lang w:val="id_ID" w:bidi="id_ID"/>
        </w:rPr>
        <w:t xml:space="preserve"> Setelah meninggalkan tempat penghakiman, Paulus tinggal di Korintus selama berhari-hari. Pada suatu titik di Korintus, Paulus membuat nazar kepada Allah dan membiarkan rambutnya tumbuh panjang.</w:t>
      </w:r>
    </w:p>
    <w:p>
      <w:pPr/>
      <w:r>
        <w:rPr>
          <w:lang w:val="id_ID" w:bidi="id_ID"/>
        </w:rPr>
      </w:r>
      <w:r>
        <w:rPr>
          <w:b/>
          <w:lang w:val="id_ID" w:bidi="id_ID"/>
        </w:rPr>
        <w:t>Adegan kedua:</w:t>
      </w:r>
      <w:r>
        <w:rPr>
          <w:lang w:val="id_ID" w:bidi="id_ID"/>
        </w:rPr>
        <w:t xml:space="preserve"> Paulus dan Priskila dan Akwila meninggalkan Korintus karena mereka ingin pergi ke Siria.</w:t>
      </w:r>
    </w:p>
    <w:p>
      <w:pPr/>
      <w:r>
        <w:rPr>
          <w:lang w:val="id_ID" w:bidi="id_ID"/>
        </w:rPr>
      </w:r>
      <w:r>
        <w:rPr>
          <w:b/>
          <w:lang w:val="id_ID" w:bidi="id_ID"/>
        </w:rPr>
        <w:t>Adegan ketiga:</w:t>
      </w:r>
      <w:r>
        <w:rPr>
          <w:lang w:val="id_ID" w:bidi="id_ID"/>
        </w:rPr>
        <w:t xml:space="preserve"> Mereka tiba di Kengkrea. Nazar Paulus berakhir dan ia mencukur rambutnya di Kengkrea.</w:t>
      </w:r>
    </w:p>
    <w:p>
      <w:pPr/>
      <w:r>
        <w:rPr>
          <w:lang w:val="id_ID" w:bidi="id_ID"/>
        </w:rPr>
      </w:r>
      <w:r>
        <w:rPr>
          <w:b/>
          <w:lang w:val="id_ID" w:bidi="id_ID"/>
        </w:rPr>
        <w:t>Adegan keempat:</w:t>
      </w:r>
      <w:r>
        <w:rPr>
          <w:lang w:val="id_ID" w:bidi="id_ID"/>
        </w:rPr>
        <w:t xml:space="preserve"> Paulus, Priskila, dan Akwila naik ke kapal yang menuju Siria.</w:t>
      </w:r>
    </w:p>
    <w:p>
      <w:pPr/>
      <w:r>
        <w:rPr>
          <w:lang w:val="id_ID" w:bidi="id_ID"/>
        </w:rPr>
      </w:r>
      <w:r>
        <w:rPr>
          <w:b/>
          <w:lang w:val="id_ID" w:bidi="id_ID"/>
        </w:rPr>
        <w:t>Adegan kelima:</w:t>
      </w:r>
      <w:r>
        <w:rPr>
          <w:lang w:val="id_ID" w:bidi="id_ID"/>
        </w:rPr>
        <w:t xml:space="preserve"> Paulus, Priskila, dan Akwila turun dari kapal di Efesus. Paulus mengucapkan selamat tinggal kepada Priskila dan Akwila.</w:t>
      </w:r>
    </w:p>
    <w:p>
      <w:pPr/>
      <w:r>
        <w:rPr>
          <w:lang w:val="id_ID" w:bidi="id_ID"/>
        </w:rPr>
      </w:r>
      <w:r>
        <w:rPr>
          <w:b/>
          <w:lang w:val="id_ID" w:bidi="id_ID"/>
        </w:rPr>
        <w:t>Adegan keenam:</w:t>
      </w:r>
      <w:r>
        <w:rPr>
          <w:lang w:val="id_ID" w:bidi="id_ID"/>
        </w:rPr>
        <w:t xml:space="preserve"> Paulus pergi ke rumah ibadat di Efesus dan menjelaskan kepada orang-orang Yahudi dari Kitab Suci mereka tentang Yesus sebagai Kristus. Orang-orang Yahudi itu meminta Paulus untuk tinggal lebih lama, tetapi ia mengatakan bahwa ia tidak bisa. Tetapi jika Allah menghendakinya, ia akan kembali.</w:t>
      </w:r>
    </w:p>
    <w:p>
      <w:pPr/>
      <w:r>
        <w:rPr>
          <w:lang w:val="id_ID" w:bidi="id_ID"/>
        </w:rPr>
      </w:r>
      <w:r>
        <w:rPr>
          <w:b/>
          <w:lang w:val="id_ID" w:bidi="id_ID"/>
        </w:rPr>
        <w:t>Adegan ketujuh:</w:t>
      </w:r>
      <w:r>
        <w:rPr>
          <w:lang w:val="id_ID" w:bidi="id_ID"/>
        </w:rPr>
        <w:t xml:space="preserve"> Paulus naik ke kapal di Efesus dan berlayar ke Kaisarea.</w:t>
      </w:r>
    </w:p>
    <w:p>
      <w:pPr/>
      <w:r>
        <w:rPr>
          <w:lang w:val="id_ID" w:bidi="id_ID"/>
        </w:rPr>
      </w:r>
      <w:r>
        <w:rPr>
          <w:b/>
          <w:lang w:val="id_ID" w:bidi="id_ID"/>
        </w:rPr>
        <w:t>Adegan kedelapan:</w:t>
      </w:r>
      <w:r>
        <w:rPr>
          <w:lang w:val="id_ID" w:bidi="id_ID"/>
        </w:rPr>
        <w:t xml:space="preserve"> Paulus pergi untuk menyapa dan berbicara singkat kepada orang-orang percaya di Yerusalem.</w:t>
      </w:r>
    </w:p>
    <w:p>
      <w:pPr/>
      <w:r>
        <w:rPr>
          <w:lang w:val="id_ID" w:bidi="id_ID"/>
        </w:rPr>
      </w:r>
      <w:r>
        <w:rPr>
          <w:b/>
          <w:lang w:val="id_ID" w:bidi="id_ID"/>
        </w:rPr>
        <w:t>Adegan kesembilan:</w:t>
      </w:r>
      <w:r>
        <w:rPr>
          <w:lang w:val="id_ID" w:bidi="id_ID"/>
        </w:rPr>
        <w:t xml:space="preserve"> Paulus melakukan perjalanan dari Yerusalem ke Antiokhia di Siria dan tinggal di sana beberapa waktu.</w:t>
      </w:r>
    </w:p>
    <w:p>
      <w:pPr/>
      <w:r>
        <w:rPr>
          <w:lang w:val="id_ID" w:bidi="id_ID"/>
        </w:rPr>
      </w:r>
      <w:r>
        <w:rPr>
          <w:b/>
          <w:lang w:val="id_ID" w:bidi="id_ID"/>
        </w:rPr>
        <w:t>Adegan kesepuluh:</w:t>
      </w:r>
      <w:r>
        <w:rPr>
          <w:lang w:val="id_ID" w:bidi="id_ID"/>
        </w:rPr>
        <w:t xml:space="preserve"> Paulus meninggalkan Antiokhia dan melakukan perjalanan dari kota ke kota di Galatia dan Frigia menguatkan para murid, atau pengikut Yesus.</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Korintus</w:t>
      </w:r>
    </w:p>
    <w:p>
      <w:pPr>
        <w:pStyle w:val="ListBullet"/>
        <w:spacing w:line="240" w:lineRule="auto"/>
        <w:ind w:left="720"/>
      </w:pPr>
      <w:r>
        <w:rPr>
          <w:lang w:val="id_ID" w:bidi="id_ID"/>
        </w:rPr>
      </w:r>
      <w:r>
        <w:rPr>
          <w:lang w:val="id_ID" w:bidi="id_ID"/>
        </w:rPr>
        <w:t>Priskila dan Akwila</w:t>
      </w:r>
    </w:p>
    <w:p>
      <w:pPr>
        <w:pStyle w:val="ListBullet"/>
        <w:spacing w:line="240" w:lineRule="auto"/>
        <w:ind w:left="720"/>
      </w:pPr>
      <w:r>
        <w:rPr>
          <w:lang w:val="id_ID" w:bidi="id_ID"/>
        </w:rPr>
      </w:r>
      <w:r>
        <w:rPr>
          <w:lang w:val="id_ID" w:bidi="id_ID"/>
        </w:rPr>
        <w:t>Orang-orang Yahudi di rumah ibadat di Efesus</w:t>
      </w:r>
    </w:p>
    <w:p>
      <w:pPr>
        <w:pStyle w:val="ListBullet"/>
        <w:spacing w:line="240" w:lineRule="auto"/>
        <w:ind w:left="720"/>
      </w:pPr>
      <w:r>
        <w:rPr>
          <w:lang w:val="id_ID" w:bidi="id_ID"/>
        </w:rPr>
      </w:r>
      <w:r>
        <w:rPr>
          <w:lang w:val="id_ID" w:bidi="id_ID"/>
        </w:rPr>
        <w:t>Gereja, atau orang-orang percaya yang dikunjungi Paulus saat tiba di Kaisarea, kemungkinan besar adalah jemaat di Yerusalem</w:t>
      </w:r>
    </w:p>
    <w:p>
      <w:pPr>
        <w:pStyle w:val="ListBullet"/>
        <w:spacing w:line="240" w:lineRule="auto"/>
        <w:ind w:left="720"/>
      </w:pPr>
      <w:r>
        <w:rPr>
          <w:lang w:val="id_ID" w:bidi="id_ID"/>
        </w:rPr>
      </w:r>
      <w:r>
        <w:rPr>
          <w:lang w:val="id_ID" w:bidi="id_ID"/>
        </w:rPr>
        <w:t>Orang-orang percaya di Antiokhia</w:t>
      </w:r>
    </w:p>
    <w:p>
      <w:pPr>
        <w:pStyle w:val="ListBullet"/>
        <w:spacing w:line="240" w:lineRule="auto"/>
        <w:ind w:left="720"/>
      </w:pPr>
      <w:r>
        <w:rPr>
          <w:lang w:val="id_ID" w:bidi="id_ID"/>
        </w:rPr>
      </w:r>
      <w:r>
        <w:rPr>
          <w:lang w:val="id_ID" w:bidi="id_ID"/>
        </w:rPr>
        <w:t>Para murid, atau orang-orang percaya di kota-kota di Galatia dan Frigia yang dikunjungi oleh Paulus</w:t>
      </w:r>
    </w:p>
    <w:p>
      <w:pPr/>
      <w:r>
        <w:rPr>
          <w:lang w:val="id_ID" w:bidi="id_ID"/>
        </w:rPr>
      </w:r>
      <w:r>
        <w:rPr>
          <w:lang w:val="id_ID" w:bidi="id_ID"/>
        </w:rPr>
        <w:t xml:space="preserve">Dalam sesi ini, minta kelompok untuk membuat papan cerita, membuat 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Setelah menghadap prokonsul Galio, Paulus tinggal di Korintus mungkin selama beberapa minggu atau bulan lagi. Dia kemungkinan besar menghabiskan banyak waktu menguatkan orang-orang percaya dan menunjukkan kepada mereka bagaimana cara lebih mengasihi Yesus. Kita tahu bahwa ia tinggal di Korintus selama total satu tahun enam bulan. Pada suatu titik Paulus membuat nazar kepada Allah dan membiarkan rambutnya tumbuh sampai nazar itu selesai.</w:t>
      </w:r>
    </w:p>
    <w:p>
      <w:pPr/>
      <w:r>
        <w:rPr>
          <w:lang w:val="id_ID" w:bidi="id_ID"/>
        </w:rPr>
      </w:r>
      <w:r>
        <w:rPr>
          <w:lang w:val="id_ID" w:bidi="id_ID"/>
        </w:rPr>
        <w:t>Kemudian Paulus mengucapkan selamat tinggal kepada orang-orang percaya dan memulai perjalanannya ke Siria. Priskila dan Akwila bergabung dengannya dan mungkin beberapa saudara seiman lainnya juga. Mereka berjalan kaki ke kota pelabuhan Kengkrea, yang berjarak 10 kilometer. Di Kengkrea, nazar atau janji khusus yang telah dibuat Paulus kepada Allah berakhir, dan ia mencukur rambutnya. Kemudian Paulus, Priskila, dan Akwila naik ke kapal, yang kemungkinan besar merupakan kapal kargo. Kapal itu kemungkinan dulunya memiliki satu atau dua tiang dengan layar persegi yang besar dan layar segitiga di bagian depan kapal. Ada juga para pendayung di atas kapal yang akan menggunakan dayung untuk menggerakkan kapal ketika tidak ada atau hanya ada sedikit angin. Paulus, Priskila, dan Akwila berlayar ke Siria. Meskipun kisah tersebut tidak menyebutkan hal ini, mungkin ada orang-orang percaya lain yang bersama Paulus dan Priskila serta Akwila.</w:t>
      </w:r>
    </w:p>
    <w:p>
      <w:pPr/>
      <w:r>
        <w:rPr>
          <w:lang w:val="id_ID" w:bidi="id_ID"/>
        </w:rPr>
      </w:r>
      <w:r>
        <w:rPr>
          <w:lang w:val="id_ID" w:bidi="id_ID"/>
        </w:rPr>
        <w:t>Paulus dan rekan-rekannya meninggalkan kapal ketika kapal itu berhenti di Efesus. Paulus mengucapkan selamat tinggal kepada Priskila dan Akwila dan ia pergi ke rumah ibadat. Dia sedang menyampaikan kepada orang-orang Yahudi kabar baik bahwa Yesus adalah Kristus. Orang Yahudi ingin dia tinggal lebih lama, tetapi ia mengatakan bahwa ia tidak bisa, namun bersedia kembali jika Allah menghendakinya. Paulus menghabiskan waktu singkat di Efesus. Penting untuk diperhatikan bahwa Paulus menggunakan waktu yang singkat di Efesus untuk menyampaikan kabar baik tentang Yesus kepada orang-orang Yahudi. Penting untuk diperhatikan bahwa Paulus mengikuti bimbingan Allah mengenai berapa lama dia tinggal di Efesus.</w:t>
      </w:r>
    </w:p>
    <w:p>
      <w:pPr/>
      <w:r>
        <w:rPr>
          <w:lang w:val="id_ID" w:bidi="id_ID"/>
        </w:rPr>
      </w:r>
      <w:r>
        <w:rPr>
          <w:lang w:val="id_ID" w:bidi="id_ID"/>
        </w:rPr>
        <w:t>Priskila dan Akwila tinggal di Efesus dan tidak bergabung dengan Paulus dalam perjalanan berikutnya. Paulus naik ke kapal, yang membawanya ke Kaisarea di Yudea, sejauh sekitar 1.750 kilometer. Perjalanan tersebut seharusnya memakan waktu antara 9 hingga 18 hari dengan kapal.</w:t>
      </w:r>
    </w:p>
    <w:p>
      <w:pPr/>
      <w:r>
        <w:rPr>
          <w:lang w:val="id_ID" w:bidi="id_ID"/>
        </w:rPr>
      </w:r>
      <w:r>
        <w:rPr>
          <w:lang w:val="id_ID" w:bidi="id_ID"/>
        </w:rPr>
        <w:t xml:space="preserve">Berhenti di sini dan tunjukkan kepada tim penerjemah sebuah peta yang memperlihatkan </w:t>
      </w:r>
      <w:r>
        <w:rPr>
          <w:lang w:val="id_ID" w:bidi="id_ID"/>
        </w:rPr>
        <w:t>perjalanan Paulus dari Korintus melalui Kengkrea dan Efesus ke Kaisarea</w:t>
      </w:r>
      <w:r>
        <w:rPr>
          <w:lang w:val="id_ID" w:bidi="id_ID"/>
        </w:rPr>
        <w:t>.</w:t>
      </w:r>
    </w:p>
    <w:p>
      <w:pPr/>
      <w:r>
        <w:rPr>
          <w:lang w:val="id_ID" w:bidi="id_ID"/>
        </w:rPr>
      </w:r>
      <w:r>
        <w:rPr>
          <w:lang w:val="id_ID" w:bidi="id_ID"/>
        </w:rPr>
        <w:t>Ketika ia tiba di Kaisarea, ia langsung pergi untuk mengunjungi orang-orang percaya. Kisah itu tidak menyebutkan nama kota yang ia kunjungi, tetapi kebanyakan orang percaya bahwa orang-orang percaya berada di Yerusalem. Dia mungkin berjalan sejauh 120 kilometer, yang akan memakan waktu sekitar 4 hari. Dia akan berbicara kepada orang-orang percaya dan menceritakan kepada mereka apa yang dilakukan Allah di kota-kota yang telah dia kunjungi. Dia akan menguatkan mereka dan akan berbicara dengan para pemimpin gereja. Dia tidak menghabiskan waktu lama di sana sebelum dia berangkat ke Antiokhia di Siria. Antiokhia berjarak sekitar 650 kilometer jika ditempuh dengan berjalan kaki atau melalui laut. Itu akan membutuhkan waktu sekitar 21 hari baginya untuk sampai ke Antiokhia.</w:t>
      </w:r>
    </w:p>
    <w:p>
      <w:pPr/>
      <w:r>
        <w:rPr>
          <w:lang w:val="id_ID" w:bidi="id_ID"/>
        </w:rPr>
      </w:r>
      <w:r>
        <w:rPr>
          <w:lang w:val="id_ID" w:bidi="id_ID"/>
        </w:rPr>
        <w:t>Paulus menghabiskan waktu di Antiokhia, tetapi kita tidak tahu berapa lama. Paulus telah tinggal di Antiokhia setahun sebelumnya dan ia adalah salah satu pemimpin gereja, atau kelompok orang percaya di Antiokhia. Penting untuk mengetahui bahwa Paulus akan mengenal banyak orang percaya di Antiokhia. Dia biasanya meluangkan waktu bersama mereka untuk memberikan semangat dan menguatkan mereka. Paulus mungkin akan menceritakan kepada mereka tentang apa yang dilakukan Allah dan berapa banyak orang bukan Yahudi yang juga percaya kepada Yesus sebagai Juruselamat mereka. Dia mungkin juga beristirahat dan bersiap-siap untuk perjalanan berikutnya.</w:t>
      </w:r>
    </w:p>
    <w:p>
      <w:pPr/>
      <w:r>
        <w:rPr>
          <w:lang w:val="id_ID" w:bidi="id_ID"/>
        </w:rPr>
      </w:r>
      <w:r>
        <w:rPr>
          <w:lang w:val="id_ID" w:bidi="id_ID"/>
        </w:rPr>
        <w:t>Kemudian Paulus meninggalkan Antiokhia dan mulai mendatangi kota-kota yang pernah ia singgahi sebelumnya. Dia mengunjungi kota demi kota di wilayah Galatia dan Frigia. Kita tahu dari kisah-kisah lain dan surat-surat Paulus bahwa ia mengunjungi kota-kota Derbe, Listra, Ikonium, dan Antiokhia di Pisidia. Dia menghabiskan seluruh waktunya bersama orang-orang percaya untuk menguatkan mereka dan mengajar mereka bagaimana mengasihi dan menaati Yesus dengan lebih baik.</w:t>
      </w:r>
    </w:p>
    <w:p>
      <w:pPr/>
      <w:r>
        <w:rPr>
          <w:lang w:val="id_ID" w:bidi="id_ID"/>
        </w:rPr>
      </w:r>
      <w:r>
        <w:rPr>
          <w:lang w:val="id_ID" w:bidi="id_ID"/>
        </w:rPr>
        <w:t xml:space="preserve">Berhenti di sini dan tunjukkan kepada tim penerjemah peta yang menunjukkan </w:t>
      </w:r>
      <w:r>
        <w:rPr>
          <w:lang w:val="id_ID" w:bidi="id_ID"/>
        </w:rPr>
        <w:t>perjalanan Paulus dengan berjalan kaki dari Kaisarea ke Yerusalem, dari Yerusalem ke Antiokhia, dan melalui kota-kota Galatia dan Frigia</w:t>
      </w:r>
      <w:r>
        <w:rPr>
          <w:lang w:val="id_ID" w:bidi="id_ID"/>
        </w:rPr>
        <w:t>.</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tim akan mendramatisasikan kisah tersebut.</w:t>
      </w:r>
    </w:p>
    <w:p>
      <w:pPr/>
      <w:r>
        <w:rPr>
          <w:lang w:val="id_ID" w:bidi="id_ID"/>
        </w:rPr>
      </w:r>
      <w:r>
        <w:rPr>
          <w:lang w:val="id_ID" w:bidi="id_ID"/>
        </w:rPr>
        <w:t>Cerita ini memiliki sepuluh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percaya di Korintus</w:t>
      </w:r>
    </w:p>
    <w:p>
      <w:pPr>
        <w:pStyle w:val="ListBullet"/>
        <w:spacing w:line="240" w:lineRule="auto"/>
        <w:ind w:left="720"/>
      </w:pPr>
      <w:r>
        <w:rPr>
          <w:lang w:val="id_ID" w:bidi="id_ID"/>
        </w:rPr>
      </w:r>
      <w:r>
        <w:rPr>
          <w:lang w:val="id_ID" w:bidi="id_ID"/>
        </w:rPr>
        <w:t>Priskila dan Akwila</w:t>
      </w:r>
    </w:p>
    <w:p>
      <w:pPr>
        <w:pStyle w:val="ListBullet"/>
        <w:spacing w:line="240" w:lineRule="auto"/>
        <w:ind w:left="720"/>
      </w:pPr>
      <w:r>
        <w:rPr>
          <w:lang w:val="id_ID" w:bidi="id_ID"/>
        </w:rPr>
      </w:r>
      <w:r>
        <w:rPr>
          <w:lang w:val="id_ID" w:bidi="id_ID"/>
        </w:rPr>
        <w:t>Orang-orang Yahudi di rumah ibadat di Efesus</w:t>
      </w:r>
    </w:p>
    <w:p>
      <w:pPr>
        <w:pStyle w:val="ListBullet"/>
        <w:spacing w:line="240" w:lineRule="auto"/>
        <w:ind w:left="720"/>
      </w:pPr>
      <w:r>
        <w:rPr>
          <w:lang w:val="id_ID" w:bidi="id_ID"/>
        </w:rPr>
      </w:r>
      <w:r>
        <w:rPr>
          <w:lang w:val="id_ID" w:bidi="id_ID"/>
        </w:rPr>
        <w:t>Gereja, atau orang-orang percaya yang dikunjungi Paulus saat tiba di Kaisarea, kemungkinan besar adalah jemaat di Yerusalem</w:t>
      </w:r>
    </w:p>
    <w:p>
      <w:pPr>
        <w:pStyle w:val="ListBullet"/>
        <w:spacing w:line="240" w:lineRule="auto"/>
        <w:ind w:left="720"/>
      </w:pPr>
      <w:r>
        <w:rPr>
          <w:lang w:val="id_ID" w:bidi="id_ID"/>
        </w:rPr>
      </w:r>
      <w:r>
        <w:rPr>
          <w:lang w:val="id_ID" w:bidi="id_ID"/>
        </w:rPr>
        <w:t>Orang-orang percaya di Antiokhia</w:t>
      </w:r>
    </w:p>
    <w:p>
      <w:pPr>
        <w:pStyle w:val="ListBullet"/>
        <w:spacing w:line="240" w:lineRule="auto"/>
        <w:ind w:left="720"/>
      </w:pPr>
      <w:r>
        <w:rPr>
          <w:lang w:val="id_ID" w:bidi="id_ID"/>
        </w:rPr>
      </w:r>
      <w:r>
        <w:rPr>
          <w:lang w:val="id_ID" w:bidi="id_ID"/>
        </w:rPr>
        <w:t>Orang-orang percaya di kota-kota di Galatia dan Frigia yang dikunjungi Paulus</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kelompok untuk mengingat bagian-bagian kisah tersebut.</w:t>
      </w:r>
    </w:p>
    <w:p>
      <w:pPr/>
      <w:r>
        <w:rPr>
          <w:lang w:val="id_ID" w:bidi="id_ID"/>
        </w:rPr>
      </w:r>
      <w:r>
        <w:rPr>
          <w:lang w:val="id_ID" w:bidi="id_ID"/>
        </w:rPr>
        <w:t>Saat kelompok memerankan kisah ini untuk kedua kalinya, hentikan mereka pada bagian-bagian tertentu.</w:t>
      </w:r>
    </w:p>
    <w:p>
      <w:pPr/>
      <w:r>
        <w:rPr>
          <w:lang w:val="id_ID" w:bidi="id_ID"/>
        </w:rPr>
      </w:r>
      <w:r>
        <w:rPr>
          <w:lang w:val="id_ID" w:bidi="id_ID"/>
        </w:rPr>
        <w:t>Paulus tinggal di Korintus cukup lama dan kemudian mengucapkan selamat tinggal kepada orang-orang percaya, dan berangkat dalam perjalanannya ke Siria. Priskila dan Akwila bergabung dengannya juga. Ketika mereka tiba di Kengkrea, Paulus memotong rambutnya, karena nazarnya telah berakhir.</w:t>
      </w:r>
    </w:p>
    <w:p>
      <w:pPr/>
      <w:r>
        <w:rPr>
          <w:lang w:val="id_ID" w:bidi="id_ID"/>
        </w:rPr>
      </w:r>
      <w:r>
        <w:rPr>
          <w:lang w:val="id_ID" w:bidi="id_ID"/>
        </w:rPr>
        <w:t>Paulus, Priskila, dan Akwila naik ke kapal dan berlayar ke Siria. Ketika mereka tiba di Efesus, Paulus mengucapkan selamat tinggal kepada Priskila dan Akwila. Kemudian ia pergi ke rumah ibadat di mana ia mengajar orang-orang Yahudi dari Kitab Suci mereka tentang Yesus sebagai Kristus. Orang-orang Yahudi ingin dia tinggal bersama mereka lebih lama, tetapi Paulus mengatakan bahwa ia tidak dapat tinggal lebih lama, namun ia akan kembali kepada mereka jika Allah menghendakinya.</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orang-orang yang memerankan orang-orang Yahudi, "Bagaimana perasaan Anda?" Anda mungkin mendengar hal-hal seperti, "Apa yang dikatakan Paulus sangat menarik," "Apakah Yesus benar-benar Kristus?" dan "Kami ingin mendengar lebih banyak lagi pengajaran Anda!" Bisakah Anda tinggal lebih lama?"</w:t>
      </w:r>
    </w:p>
    <w:p>
      <w:pPr>
        <w:pStyle w:val="ListBullet"/>
        <w:spacing w:line="240" w:lineRule="auto"/>
        <w:ind w:left="720"/>
      </w:pPr>
      <w:r>
        <w:rPr>
          <w:lang w:val="id_ID" w:bidi="id_ID"/>
        </w:rPr>
      </w:r>
      <w:r>
        <w:rPr>
          <w:lang w:val="id_ID" w:bidi="id_ID"/>
        </w:rPr>
        <w:t>Lanjutkan adegannya.</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"Aku suka berbicara kepada orang-orang Yahudi itu." Mereka benar-benar ingin tahu kebenaran," "Aku berharap bisa tinggal lebih lama, tetapi Allah ingin aku pergi sekarang," dan "Aku akan kembali jika Allah menghendakinya."</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Paulus naik ke kapal dan berlayar ke Kaisarea dan ketika ia tiba, ia pergi untuk mengunjungi secara singkat orang-orang percaya di Yerusalem.</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"Senang sekali bisa melihat kembali saudara dan saudariku yang terkasih dalam Yesus!" "Aku berharap mereka terus taat kepada Yesus," "Aku punya banyak sekali hal untuk diceritakan kepada mereka tentang apa yang telah Allah lakukan!" dan "Aku ingin mereka merasa termotivasi seperti aku."</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Kemudian ia melakukan perjalanan ke Antiokhia dan menghabiskan waktu di sana. Setelah meninggalkan Antiokhia, ia pergi dari kota ke kota di wilayah Galatia dan Frigia serta memberi semangat dan meneguhkan orang-orang percaya.</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orang-orang percaya, "Bagaimana perasaan Anda?" Anda mungkin mendengar hal-hal seperti, "Betapa senangnya melihat saudara Paulus lagi!" Kami telah merindukannya!" "Kami senang mendengar cerita-ceritanya tentang apa yang telah Tuhan lakukan," "Kami senang diingatkan betapa Yesus mengasihi kami." Kami ingin lebih mengasihi-Nya," dan "Kami sangat dikuatkan." Kami dapat menghadapi semua kesulitan sekarang, karena Paulus mengingatkan kami bahwa Yesus akan membantu kami!"</w:t>
      </w:r>
    </w:p>
    <w:p>
      <w:pPr>
        <w:pStyle w:val="ListBullet"/>
        <w:spacing w:line="240" w:lineRule="auto"/>
        <w:ind w:left="720"/>
      </w:pPr>
      <w:r>
        <w:rPr>
          <w:lang w:val="id_ID" w:bidi="id_ID"/>
        </w:rPr>
      </w:r>
      <w:r>
        <w:rPr>
          <w:lang w:val="id_ID" w:bidi="id_ID"/>
        </w:rPr>
        <w:t>Lanjutkan adegannya.</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dipahami.</w:t>
      </w:r>
    </w:p>
    <w:p>
      <w:pPr/>
      <w:r>
        <w:rPr>
          <w:lang w:val="id_ID" w:bidi="id_ID"/>
        </w:rPr>
      </w:r>
      <w:r>
        <w:rPr>
          <w:lang w:val="id_ID" w:bidi="id_ID"/>
        </w:rPr>
        <w:t xml:space="preserve">Di Kengkrea, Paulus telah memotong rambutnya, karena ia berada di bawah </w:t>
      </w:r>
      <w:r>
        <w:rPr>
          <w:b/>
          <w:lang w:val="id_ID" w:bidi="id_ID"/>
        </w:rPr>
        <w:t>nazar</w:t>
      </w:r>
      <w:r>
        <w:rPr>
          <w:lang w:val="id_ID" w:bidi="id_ID"/>
        </w:rPr>
        <w:t xml:space="preserve">. Ingatlah untuk menggunakan kata yang sama yang telah Anda gunakan sebelumnya untuk nazar. Definisi lengkap tentang </w:t>
      </w:r>
      <w:r>
        <w:rPr>
          <w:lang w:val="id_ID" w:bidi="id_ID"/>
        </w:rPr>
        <w:t>nazar</w:t>
      </w:r>
      <w:r>
        <w:rPr>
          <w:lang w:val="id_ID" w:bidi="id_ID"/>
        </w:rPr>
        <w:t xml:space="preserve"> dapat ditemukan di Daftar Kata Utama.</w:t>
      </w:r>
    </w:p>
    <w:p>
      <w:pPr/>
      <w:r>
        <w:rPr>
          <w:lang w:val="id_ID" w:bidi="id_ID"/>
        </w:rPr>
      </w:r>
      <w:r>
        <w:rPr>
          <w:lang w:val="id_ID" w:bidi="id_ID"/>
        </w:rPr>
        <w:t xml:space="preserve">Ketika Paulus tiba di Efesus, ia pergi ke </w:t>
      </w:r>
      <w:r>
        <w:rPr>
          <w:b/>
          <w:lang w:val="id_ID" w:bidi="id_ID"/>
        </w:rPr>
        <w:t>rumah ibadat</w:t>
      </w:r>
      <w:r>
        <w:rPr>
          <w:lang w:val="id_ID" w:bidi="id_ID"/>
        </w:rPr>
        <w:t xml:space="preserve">. Ingatlah untuk menggunakan kata yang sama yang telah Anda gunakan sebelumnya untuk rumah ibadat. Definisi lengkap tentang </w:t>
      </w:r>
      <w:r>
        <w:rPr>
          <w:lang w:val="id_ID" w:bidi="id_ID"/>
        </w:rPr>
        <w:t>Sinagoge</w:t>
      </w:r>
      <w:r>
        <w:rPr>
          <w:lang w:val="id_ID" w:bidi="id_ID"/>
        </w:rPr>
        <w:t xml:space="preserve"> dapat ditemukan di Daftar Kata Utama.</w:t>
      </w:r>
    </w:p>
    <w:p>
      <w:pPr/>
      <w:r>
        <w:rPr>
          <w:lang w:val="id_ID" w:bidi="id_ID"/>
        </w:rPr>
      </w:r>
      <w:r>
        <w:rPr>
          <w:lang w:val="id_ID" w:bidi="id_ID"/>
        </w:rPr>
        <w:t xml:space="preserve">Ketika ia mendarat di Kaisarea, Paulus naik dan menyapa </w:t>
      </w:r>
      <w:r>
        <w:rPr>
          <w:b/>
          <w:lang w:val="id_ID" w:bidi="id_ID"/>
        </w:rPr>
        <w:t>jemaat</w:t>
      </w:r>
      <w:r>
        <w:rPr>
          <w:lang w:val="id_ID" w:bidi="id_ID"/>
        </w:rPr>
        <w:t xml:space="preserve">, dan kemudian turun ke Antiokhia. Ingatlah untuk menggunakan kata yang sama yang telah Anda gunakan sebelumnya untuk gereja. Definisi lengkap tentang </w:t>
      </w:r>
      <w:r>
        <w:rPr>
          <w:lang w:val="id_ID" w:bidi="id_ID"/>
        </w:rPr>
        <w:t>jemaat</w:t>
      </w:r>
      <w:r>
        <w:rPr>
          <w:lang w:val="id_ID" w:bidi="id_ID"/>
        </w:rPr>
        <w:t xml:space="preserve"> dapat ditemukan di Daftar Kata Utama.</w:t>
      </w:r>
    </w:p>
    <w:p>
      <w:pPr/>
      <w:r>
        <w:rPr>
          <w:lang w:val="id_ID" w:bidi="id_ID"/>
        </w:rPr>
      </w:r>
      <w:r>
        <w:rPr>
          <w:lang w:val="id_ID" w:bidi="id_ID"/>
        </w:rPr>
        <w:t xml:space="preserve">Setelah menghabiskan waktu di Antiokhia, Paulus berangkat dan pergi dari satu tempat ke tempat berikutnya melalui wilayah Galatia dan Frigia, menguatkan semua </w:t>
      </w:r>
      <w:r>
        <w:rPr>
          <w:b/>
          <w:lang w:val="id_ID" w:bidi="id_ID"/>
        </w:rPr>
        <w:t>murid</w:t>
      </w:r>
      <w:r>
        <w:rPr>
          <w:lang w:val="id_ID" w:bidi="id_ID"/>
        </w:rPr>
        <w:t xml:space="preserve">. Ingatlah untuk menggunakan kata-kata yang sama yang telah Anda gunakan sebelumnya untuk murid. Definisi lengkap tentang </w:t>
      </w:r>
      <w:r>
        <w:rPr>
          <w:lang w:val="id_ID" w:bidi="id_ID"/>
        </w:rPr>
        <w:t>para murid</w:t>
      </w:r>
      <w:r>
        <w:rPr>
          <w:lang w:val="id_ID" w:bidi="id_ID"/>
        </w:rPr>
        <w:t xml:space="preserve"> dapat ditemukan di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bahas.</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18:24–28</w:t>
      </w:r>
      <w:r>
        <w:rPr>
          <w:lang w:val="id_ID" w:bidi="id_ID"/>
        </w:rPr>
      </w:r>
    </w:p>
    <w:p>
      <w:pPr>
        <w:pStyle w:val="Heading3"/>
      </w:pPr>
      <w:r>
        <w:rPr>
          <w:lang w:val="id_ID" w:bidi="id_ID"/>
        </w:rPr>
        <w:t>Dengar dan Renungkan</w:t>
      </w:r>
    </w:p>
    <w:p>
      <w:pPr/>
      <w:r>
        <w:rPr>
          <w:lang w:val="id_ID" w:bidi="id_ID"/>
        </w:rPr>
      </w:r>
      <w:r>
        <w:rPr>
          <w:lang w:val="id_ID" w:bidi="id_ID"/>
        </w:rPr>
        <w:t>Dengarkan Kisah Para Rasul 18:24–28 dan simpanlah dalam hatimu. Dengarlah perikop ini tiga kali (dalam tiga terjemahan yang berbeda, jika memungkinkan). Kemudian sebagai satu tim bahaslah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tidak Anda sukai atau tidak Anda mengerti?</w:t>
      </w:r>
    </w:p>
    <w:p>
      <w:pPr>
        <w:pStyle w:val="ListBullet"/>
        <w:spacing w:line="240" w:lineRule="auto"/>
        <w:ind w:left="720"/>
      </w:pPr>
      <w:r>
        <w:rPr>
          <w:lang w:val="id_ID" w:bidi="id_ID"/>
        </w:rPr>
      </w:r>
      <w:r>
        <w:rPr>
          <w:lang w:val="id_ID" w:bidi="id_ID"/>
        </w:rPr>
        <w:t xml:space="preserve">Apa yang kisah ini katakan kepada kita tentang Allah atau Yesus? </w:t>
      </w:r>
    </w:p>
    <w:p>
      <w:pPr>
        <w:pStyle w:val="ListBullet"/>
        <w:spacing w:line="240" w:lineRule="auto"/>
        <w:ind w:left="720"/>
      </w:pPr>
      <w:r>
        <w:rPr>
          <w:lang w:val="id_ID" w:bidi="id_ID"/>
        </w:rPr>
      </w:r>
      <w:r>
        <w:rPr>
          <w:lang w:val="id_ID" w:bidi="id_ID"/>
        </w:rPr>
        <w:t>Apa yang dikisahkan cerita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dipahami.</w:t>
      </w:r>
    </w:p>
    <w:p>
      <w:pPr/>
      <w:r>
        <w:rPr>
          <w:lang w:val="id_ID" w:bidi="id_ID"/>
        </w:rPr>
      </w:r>
      <w:r>
        <w:rPr>
          <w:lang w:val="id_ID" w:bidi="id_ID"/>
        </w:rPr>
        <w:t>Dalam kisah sebelumnya, Paulus menghabiskan waktu satu tahun dan enam bulan di Korintus. Kemudian ia berangkat dan pergi ke Efesus bersama Priskila dan Akwila. Setelah beberapa lama di sana, ia berangkat ke Kaisarea melalui laut seorang diri, sementara Priskila dan Akwila tetap tinggal di Efesus. Dia mengunjungi gereja di Yerusalem dan kemudian pergi untuk melihat gereja di Antiokhia di Siria. Setelah menghabiskan beberapa waktu di Antiokhia, ia berangkat dalam perjalanan misinya yang ketiga. Dia pergi dari kota ke kota di wilayah Galatia dan Frigia dan mengabdikan dirinya untuk menguatkan orang-orang percaya.</w:t>
      </w:r>
    </w:p>
    <w:p>
      <w:pPr/>
      <w:r>
        <w:rPr>
          <w:lang w:val="id_ID" w:bidi="id_ID"/>
        </w:rPr>
      </w:r>
      <w:r>
        <w:rPr>
          <w:lang w:val="id_ID" w:bidi="id_ID"/>
        </w:rPr>
        <w:t>Kisah ini terjadi pada saat yang sama ketika Paulus melakukan perjalanan melalui Galatia dan Frigia. Seorang Yahudi bernama Apolos, yang dibesarkan di Aleksandria, tiba di Efesus. Aleksandria adalah kota besar di Mesir dan merupakan salah satu kota terkemuka di zaman kuno. Tempat itu sangat penting sebagai pusat budaya dan pembelajaran. Efesus adalah pusat komersial yang besar dan salah satu kota terbesar di kekaisaran Romawi. Tempat itu terletak di Asia Kecil, sekarang Turki barat, di Laut Aegea.</w:t>
      </w:r>
    </w:p>
    <w:p>
      <w:pPr/>
      <w:r>
        <w:rPr>
          <w:lang w:val="id_ID" w:bidi="id_ID"/>
        </w:rPr>
      </w:r>
      <w:r>
        <w:rPr>
          <w:lang w:val="id_ID" w:bidi="id_ID"/>
        </w:rPr>
        <w:t xml:space="preserve">Berhenti di sini dan perlihatkan kepada tim penerjemah peta yang menunjukkan </w:t>
      </w:r>
      <w:r>
        <w:rPr>
          <w:b/>
          <w:lang w:val="id_ID" w:bidi="id_ID"/>
        </w:rPr>
        <w:t>Efesus dan Aleksandria</w:t>
      </w:r>
      <w:r>
        <w:rPr>
          <w:lang w:val="id_ID" w:bidi="id_ID"/>
        </w:rPr>
        <w:t>.</w:t>
      </w:r>
    </w:p>
    <w:p>
      <w:pPr/>
      <w:r>
        <w:rPr>
          <w:lang w:val="id_ID" w:bidi="id_ID"/>
        </w:rPr>
      </w:r>
      <w:r>
        <w:rPr>
          <w:lang w:val="id_ID" w:bidi="id_ID"/>
        </w:rPr>
        <w:t>Apolos adalah pembicara yang sangat baik dan memiliki pengetahuan mendalam tentang kitab suci Yahudi. Dia adalah orang percaya kepada Yesus. Seseorang telah mengajarkan Apolos dengan benar "jalan Tuhan," atau kabar baik tentang Yesus dan cara hidup yang seharusnya dijalani oleh orang percaya. Apolos sangat bersemangat dalam roh, atau sangat bersungguh-sungguh, dan ia berbicara serta mengajar orang-orang Yahudi tentang Yesus dengan benar, sesuai dengan apa yang Yesus lakukan dan katakan. Apa yang dikatakan Apolos tidak mengandung ajaran yang salah di dalamnya. Namun, ia hanya mengetahui baptisan Yohanes, yang juga dikenal sebagai Yohanes Pembaptis. Yohanes membaptis orang-orang, atau membasuh mereka dengan air, untuk menunjukkan bahwa seseorang ingin berhenti berdosa dan menaati Allah. Yohanes memanggil orang-orang untuk bertobat dari dosa-dosa mereka dan dibaptis sehingga mereka dapat mempersiapkan diri untuk benar-benar mendengarkan Yesus. Setelah Yesus mati, bangkit dari kematian, dan naik ke surga, baptisan telah menjadi demonstrasi umum atas komitmen seseorang untuk mengikuti Yesus sebagai Tuannya. Itu adalah simbol penguburan dan kebangkitan Yesus. Itu menunjukkan bahwa ketika kita mulai mengikuti Yesus, kita mati bagi kehidupan lama kita, atau berhenti melakukan hal-hal buruk yang kita lakukan sebelumnya. Kemudian kita menjalani kehidupan baru—kita mulai melakukan hal-hal yang Yesus ingin kita lakukan! Orang-orang percaya di Efesus membaptis orang-orang yang baru percaya kepada Yesus, tetapi Apolos hanya membaptis orang-orang yang ingin berpaling dari dosa-dosa mereka, seperti yang dilakukan Yohanes Pembaptis.</w:t>
      </w:r>
    </w:p>
    <w:p>
      <w:pPr/>
      <w:r>
        <w:rPr>
          <w:lang w:val="id_ID" w:bidi="id_ID"/>
        </w:rPr>
      </w:r>
      <w:r>
        <w:rPr>
          <w:lang w:val="id_ID" w:bidi="id_ID"/>
        </w:rPr>
        <w:t>Apolos mulai menghadiri Sinagoge, tempat doa orang Yahudi. Dia dengan berani berbicara kepada orang-orang tentang kabar baik tentang Yesus sebagai Kristus, Juruselamat yang dijanjikan. Priskila dan Akwila juga menghadiri Sinagoge di Efesus. Mereka mendengar Apolos berbicara dan setelah ia selesai, mereka membawanya ke samping, mungkin ke rumah mereka, tempat mereka dapat berbicara secara pribadi. Mereka menyadari bahwa Apolos tidak memiliki informasi penting tentang Yesus dan mereka menyampaikan informasi ini kepadanya.</w:t>
      </w:r>
    </w:p>
    <w:p>
      <w:pPr/>
      <w:r>
        <w:rPr>
          <w:lang w:val="id_ID" w:bidi="id_ID"/>
        </w:rPr>
      </w:r>
      <w:r>
        <w:rPr>
          <w:lang w:val="id_ID" w:bidi="id_ID"/>
        </w:rPr>
        <w:t>Ketika Apolos ingin pergi menyeberangi Laut Aegea ke Akaya, sekarang Yunani, saudara-saudara, atau orang-orang percaya, di Efesus mendesaknya untuk pergi. Kebanyakan penerjemah akan mengatakan "saudara-saudari", ketika merujuk pada sesama orang percaya. Dia ingin membantu orang-orang percaya di Korintus. Orang-orang percaya dari Efesus menulis surat kepada murid-murid, atau orang-orang percaya di Korintus dan mendesak mereka, "Tolong sambut Apolos ketika ia datang kepadamu." Orang-orang percaya di Efesus perlu mengirim Apolos dengan surat pengantar yang akan menunjukkan kepada orang-orang percaya di Akhaya bahwa ia dapat dipercaya. Itu adalah praktik yang umum di gereja mula-mula.</w:t>
      </w:r>
    </w:p>
    <w:p>
      <w:pPr/>
      <w:r>
        <w:rPr>
          <w:lang w:val="id_ID" w:bidi="id_ID"/>
        </w:rPr>
      </w:r>
      <w:r>
        <w:rPr>
          <w:lang w:val="id_ID" w:bidi="id_ID"/>
        </w:rPr>
        <w:t>Berhenti di sini dan diskusikan dengan tim penerjemah mengenai berbagai cara orang-orang dalam budaya Anda memperkenalkan orang baru atau guru kepada kelompok lain. Ceritakan kisah tentang bagaimana Anda memperkenalkan seseorang yang baru kepada orang-orang yang Anda kenal.</w:t>
      </w:r>
    </w:p>
    <w:p>
      <w:pPr/>
      <w:r>
        <w:rPr>
          <w:lang w:val="id_ID" w:bidi="id_ID"/>
        </w:rPr>
      </w:r>
      <w:r>
        <w:rPr>
          <w:lang w:val="id_ID" w:bidi="id_ID"/>
        </w:rPr>
        <w:t>Ketika Apolos pergi ke Akhaya, ia pasti melakukan perjalanan dengan kapal, kemungkinan besar ke kota pelabuhan Kenkhrea yang berjarak 550 kilometer dari Efesus. Hal itu akan memakan waktu 3 sampai 6 hari baginya. Kemudian ia akan berjalan 10 kilometer dari Kenkhrea ke Korintus tempat gereja itu berada.</w:t>
      </w:r>
    </w:p>
    <w:p>
      <w:pPr/>
      <w:r>
        <w:rPr>
          <w:lang w:val="id_ID" w:bidi="id_ID"/>
        </w:rPr>
      </w:r>
      <w:r>
        <w:rPr>
          <w:lang w:val="id_ID" w:bidi="id_ID"/>
        </w:rPr>
        <w:t xml:space="preserve">Berhenti di sini dan tunjukkan kepada tim penerjemah peta yang menunjukkan perjalanan </w:t>
      </w:r>
      <w:r>
        <w:rPr>
          <w:lang w:val="id_ID" w:bidi="id_ID"/>
        </w:rPr>
        <w:t>Apolos dari Efesus ke Korintus di Akhaya</w:t>
      </w:r>
      <w:r>
        <w:rPr>
          <w:lang w:val="id_ID" w:bidi="id_ID"/>
        </w:rPr>
        <w:t>.</w:t>
      </w:r>
    </w:p>
    <w:p>
      <w:pPr/>
      <w:r>
        <w:rPr>
          <w:lang w:val="id_ID" w:bidi="id_ID"/>
        </w:rPr>
      </w:r>
      <w:r>
        <w:rPr>
          <w:lang w:val="id_ID" w:bidi="id_ID"/>
        </w:rPr>
        <w:t>Ketika ia tiba di Korintus, Apolos sangat membantu para murid, atau orang-orang percaya yang telah mengenal Yesus melalui kebaikan Allah. Apolos mengalahkan orang-orang Yahudi dalam debat umum dan mengutip Kitab Suci Yahudi untuk membuktikan bahwa Yesus adalah Kristus, Juru Selamat yang dijanjikan. Dia menjelaskan makna nubuat tertentu dalam Kitab Suci dan menunjukkan kepada orang-orang Yahudi bahwa perlu bagi Kristus untuk menderita dan mati, dan bangkit untuk hidup kembali.</w:t>
      </w:r>
    </w:p>
    <w:p>
      <w:pPr/>
      <w:r>
        <w:rPr>
          <w:lang w:val="id_ID" w:bidi="id_ID"/>
        </w:rPr>
      </w:r>
      <w:r>
        <w:rPr>
          <w:lang w:val="id_ID" w:bidi="id_ID"/>
        </w:rPr>
        <w:t>Apolos mungkin juga membantu orang-orang percaya dengan mengajar mereka dan mendorong mereka untuk hidup sebagaimana harusnya orang-orang percaya. Dia akan membantu mereka untuk lebih mengasihi Yesus, lebih siap untuk menceritakan kepada orang lain tentang Yesus, dan menanggapi dengan baik kepada orang-orang yang mengkritik mereka.</w:t>
      </w:r>
      <w:r>
        <w:rPr>
          <w:lang w:val="id_ID" w:bidi="id_ID"/>
        </w:rPr>
      </w:r>
    </w:p>
    <w:p>
      <w:pPr>
        <w:pStyle w:val="Heading3"/>
      </w:pPr>
      <w:r>
        <w:rPr>
          <w:lang w:val="id_ID" w:bidi="id_ID"/>
        </w:rPr>
        <w:t>Menjelaskan Adegan</w:t>
      </w:r>
    </w:p>
    <w:p>
      <w:pPr/>
      <w:r>
        <w:rPr>
          <w:lang w:val="id_ID" w:bidi="id_ID"/>
        </w:rPr>
      </w:r>
      <w:r>
        <w:rPr>
          <w:lang w:val="id_ID" w:bidi="id_ID"/>
        </w:rPr>
        <w:t>Dengarkan teksnya sekali lagi dalam versi yang paling mudah dimengerti.</w:t>
      </w:r>
    </w:p>
    <w:p>
      <w:pPr/>
      <w:r>
        <w:rPr>
          <w:lang w:val="id_ID" w:bidi="id_ID"/>
        </w:rPr>
      </w:r>
      <w:r>
        <w:rPr>
          <w:lang w:val="id_ID" w:bidi="id_ID"/>
        </w:rPr>
        <w:t>Dalam sesi ini, Anda akan membantu kelompok memvisualisasikan kisah ini. Anda akan membantu kelompok menentukan adegan, latar, dan karakter dari cerita tersebut.</w:t>
      </w:r>
    </w:p>
    <w:p>
      <w:pPr/>
      <w:r>
        <w:rPr>
          <w:lang w:val="id_ID" w:bidi="id_ID"/>
        </w:rPr>
      </w:r>
      <w:r>
        <w:rPr>
          <w:lang w:val="id_ID" w:bidi="id_ID"/>
        </w:rPr>
        <w:t>Kisah ini memiliki lima adegan.</w:t>
      </w:r>
    </w:p>
    <w:p>
      <w:pPr/>
      <w:r>
        <w:rPr>
          <w:lang w:val="id_ID" w:bidi="id_ID"/>
        </w:rPr>
      </w:r>
      <w:r>
        <w:rPr>
          <w:b/>
          <w:lang w:val="id_ID" w:bidi="id_ID"/>
        </w:rPr>
        <w:t>Adegan pertama:</w:t>
      </w:r>
      <w:r>
        <w:rPr>
          <w:lang w:val="id_ID" w:bidi="id_ID"/>
        </w:rPr>
        <w:t xml:space="preserve"> Seorang Yahudi dan orang percaya kepada Yesus bernama Apolos yang dibesarkan di Aleksandria tiba di Efesus.</w:t>
      </w:r>
    </w:p>
    <w:p>
      <w:pPr/>
      <w:r>
        <w:rPr>
          <w:lang w:val="id_ID" w:bidi="id_ID"/>
        </w:rPr>
      </w:r>
      <w:r>
        <w:rPr>
          <w:b/>
          <w:lang w:val="id_ID" w:bidi="id_ID"/>
        </w:rPr>
        <w:t>Adegan kedua:</w:t>
      </w:r>
      <w:r>
        <w:rPr>
          <w:lang w:val="id_ID" w:bidi="id_ID"/>
        </w:rPr>
        <w:t xml:space="preserve"> Apolos mengenal kitab suci Yahudi dengan baik dan sangat antusias. Dia berbicara dan mengajar dengan akurat tentang Yesus sebagai Kristus. Apolos menghadiri Sinagoge dan mengajar orang-orang Yahudi kabar baik tentang Yesus dengan berani.</w:t>
      </w:r>
    </w:p>
    <w:p>
      <w:pPr/>
      <w:r>
        <w:rPr>
          <w:lang w:val="id_ID" w:bidi="id_ID"/>
        </w:rPr>
      </w:r>
      <w:r>
        <w:rPr>
          <w:b/>
          <w:lang w:val="id_ID" w:bidi="id_ID"/>
        </w:rPr>
        <w:t>Adegan ketiga:</w:t>
      </w:r>
      <w:r>
        <w:rPr>
          <w:lang w:val="id_ID" w:bidi="id_ID"/>
        </w:rPr>
        <w:t xml:space="preserve"> Priskila dan Akwila mendengar Apolos berbicara di Sinagoge. Mereka menyadari bahwa ia tidak tahu beberapa hal tentang Yesus. Mereka mengajaknya bicara empat mata dan memberikan semua informasi.</w:t>
      </w:r>
    </w:p>
    <w:p>
      <w:pPr/>
      <w:r>
        <w:rPr>
          <w:lang w:val="id_ID" w:bidi="id_ID"/>
        </w:rPr>
      </w:r>
      <w:r>
        <w:rPr>
          <w:b/>
          <w:lang w:val="id_ID" w:bidi="id_ID"/>
        </w:rPr>
        <w:t>Adegan keempat:</w:t>
      </w:r>
      <w:r>
        <w:rPr>
          <w:lang w:val="id_ID" w:bidi="id_ID"/>
        </w:rPr>
        <w:t xml:space="preserve"> Apolos mengatakan kepada orang-orang percaya bahwa ia ingin pergi ke Akhaya untuk membantu orang-orang percaya di sana. Saudara-saudara menguatkannya dan menulis surat kepada orang-orang percaya di Akhaya meminta mereka untuk menyambut Apolos.</w:t>
      </w:r>
    </w:p>
    <w:p>
      <w:pPr/>
      <w:r>
        <w:rPr>
          <w:lang w:val="id_ID" w:bidi="id_ID"/>
        </w:rPr>
      </w:r>
      <w:r>
        <w:rPr>
          <w:b/>
          <w:lang w:val="id_ID" w:bidi="id_ID"/>
        </w:rPr>
        <w:t>Adegan kelima:</w:t>
      </w:r>
      <w:r>
        <w:rPr>
          <w:lang w:val="id_ID" w:bidi="id_ID"/>
        </w:rPr>
        <w:t xml:space="preserve"> Apolos tiba di Korintus di Akhaya dan sangat membantu orang-orang percaya. Dia mengalahkan orang-orang Yahudi dalam debat umum dengan membuktikan kepada mereka dari Kitab Suci mereka bahwa Yesus adalah Kristus.</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Seorang Yahudi dan orang percaya bernama Apolos</w:t>
      </w:r>
    </w:p>
    <w:p>
      <w:pPr>
        <w:pStyle w:val="ListBullet"/>
        <w:spacing w:line="240" w:lineRule="auto"/>
        <w:ind w:left="720"/>
      </w:pPr>
      <w:r>
        <w:rPr>
          <w:lang w:val="id_ID" w:bidi="id_ID"/>
        </w:rPr>
      </w:r>
      <w:r>
        <w:rPr>
          <w:lang w:val="id_ID" w:bidi="id_ID"/>
        </w:rPr>
        <w:t>Priskila dan Akwila</w:t>
      </w:r>
    </w:p>
    <w:p>
      <w:pPr>
        <w:pStyle w:val="ListBullet"/>
        <w:spacing w:line="240" w:lineRule="auto"/>
        <w:ind w:left="720"/>
      </w:pPr>
      <w:r>
        <w:rPr>
          <w:lang w:val="id_ID" w:bidi="id_ID"/>
        </w:rPr>
      </w:r>
      <w:r>
        <w:rPr>
          <w:lang w:val="id_ID" w:bidi="id_ID"/>
        </w:rPr>
        <w:t>Orang-orang percaya di gereja di Efesus</w:t>
      </w:r>
    </w:p>
    <w:p>
      <w:pPr>
        <w:pStyle w:val="ListBullet"/>
        <w:spacing w:line="240" w:lineRule="auto"/>
        <w:ind w:left="720"/>
      </w:pPr>
      <w:r>
        <w:rPr>
          <w:lang w:val="id_ID" w:bidi="id_ID"/>
        </w:rPr>
      </w:r>
      <w:r>
        <w:rPr>
          <w:lang w:val="id_ID" w:bidi="id_ID"/>
        </w:rPr>
        <w:t>Orang-orang percaya di gereja di Korintus, Akhaya</w:t>
      </w:r>
    </w:p>
    <w:p>
      <w:pPr>
        <w:pStyle w:val="ListBullet"/>
        <w:spacing w:line="240" w:lineRule="auto"/>
        <w:ind w:left="720"/>
      </w:pPr>
      <w:r>
        <w:rPr>
          <w:lang w:val="id_ID" w:bidi="id_ID"/>
        </w:rPr>
      </w:r>
      <w:r>
        <w:rPr>
          <w:lang w:val="id_ID" w:bidi="id_ID"/>
        </w:rPr>
        <w:t>Orang Yahudi di Korintus, Akhaya</w:t>
      </w:r>
    </w:p>
    <w:p>
      <w:pPr/>
      <w:r>
        <w:rPr>
          <w:lang w:val="id_ID" w:bidi="id_ID"/>
        </w:rPr>
      </w:r>
      <w:r>
        <w:rPr>
          <w:lang w:val="id_ID" w:bidi="id_ID"/>
        </w:rPr>
        <w:t xml:space="preserve">Dalam sesi ini, minta kelompok untuk membuat papan cerita, membuat 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Kisah ini terjadi pada saat Paulus sedang melakukan perjalanan melalui Galatia dan Frigia. Seorang Yahudi dan seorang percaya kepada Yesus bernama Apolos tiba di Efesus. Dia dibesarkan di Aleksandria, Mesir, sebuah kota yang sangat terkenal akan budaya dan ilmu pengetahuannya.</w:t>
      </w:r>
    </w:p>
    <w:p>
      <w:pPr/>
      <w:r>
        <w:rPr>
          <w:lang w:val="id_ID" w:bidi="id_ID"/>
        </w:rPr>
      </w:r>
      <w:r>
        <w:rPr>
          <w:lang w:val="id_ID" w:bidi="id_ID"/>
        </w:rPr>
        <w:t xml:space="preserve">Berhenti di sini dan perlihatkan kepada tim penerjemah peta yang menunjukkan </w:t>
      </w:r>
      <w:r>
        <w:rPr>
          <w:b/>
          <w:lang w:val="id_ID" w:bidi="id_ID"/>
        </w:rPr>
        <w:t>Efesus dan Aleksandria</w:t>
      </w:r>
      <w:r>
        <w:rPr>
          <w:lang w:val="id_ID" w:bidi="id_ID"/>
        </w:rPr>
        <w:t>.</w:t>
      </w:r>
    </w:p>
    <w:p>
      <w:pPr/>
      <w:r>
        <w:rPr>
          <w:lang w:val="id_ID" w:bidi="id_ID"/>
        </w:rPr>
      </w:r>
      <w:r>
        <w:rPr>
          <w:lang w:val="id_ID" w:bidi="id_ID"/>
        </w:rPr>
        <w:t>Penting untuk dicatat bahwa Apolos memiliki banyak kualitas baik. Dia dapat berbicara dengan sangat baik dan mengenal Kitab Suci Yahudi secara menyeluruh. Juga, seseorang telah mengajarnya tentang Yesus dan tentang cara hidup orang-orang percaya. Apolos juga sangat antusias dan benar-benar ingin orang lain tahu tentang Yesus. Oleh karena itu, ketika tiba di Efesus, ia mengajarkan kabar baik kepada orang-orang Yahudi dengan akurat bahwa Yesus adalah Kristus. Namun, ia hanya tahu tentang baptisan Yohanes Pembaptis. Belum ada seorang pun yang menjelaskan kepadanya baptisan orang-orang percaya.</w:t>
      </w:r>
    </w:p>
    <w:p>
      <w:pPr/>
      <w:r>
        <w:rPr>
          <w:lang w:val="id_ID" w:bidi="id_ID"/>
        </w:rPr>
      </w:r>
      <w:r>
        <w:rPr>
          <w:lang w:val="id_ID" w:bidi="id_ID"/>
        </w:rPr>
        <w:t>Apolos mulai menghadiri Sinagoge. Dia mungkin sudah pergi ke sana beberapa kali, tetapi kita tidak tahu berapa lama ia menghabiskan waktu di Efesus. Mungkin itu sudah berlangsung selama beberapa minggu atau bulan. Penting untuk dicatat bahwa ketika ia berbicara kepada orang-orang Yahudi, Apolos menyampaikan apa yang dikatakannya dengan penuh keyakinan. Dia berbicara sebagai orang yang tahu bahwa apa yang ia bicarakan adalah sangat penting. Dia mungkin berdiri di tengah Sinagoge memegang gulungan Kitab Suci. Orang-orang Yahudi biasanya duduk di bangku-bangku batu yang dibangun di keempat dinding Sinagoge.</w:t>
      </w:r>
    </w:p>
    <w:p>
      <w:pPr/>
      <w:r>
        <w:rPr>
          <w:lang w:val="id_ID" w:bidi="id_ID"/>
        </w:rPr>
      </w:r>
      <w:r>
        <w:rPr>
          <w:lang w:val="id_ID" w:bidi="id_ID"/>
        </w:rPr>
        <w:t>Priskila dan Akwila juga menghadiri Sinagoge dan ketika mereka mendengar Apolos berbicara, mereka menyadari bahwa ia tidak tahu beberapa hal penting tentang Yesus. Penting untuk dicatat bahwa mereka tidak mengoreksinya di depan umum, karena hal ini akan membuatnya malu dan merusak otoritasnya. Mereka membawanya ke samping ke area pribadi dan memberitahukan informasi tentang Yesus kepadanya. Penting untuk dicatat bahwa baik Akwila maupun Priskila mengajarkan Apolos.</w:t>
      </w:r>
    </w:p>
    <w:p>
      <w:pPr/>
      <w:r>
        <w:rPr>
          <w:lang w:val="id_ID" w:bidi="id_ID"/>
        </w:rPr>
      </w:r>
      <w:r>
        <w:rPr>
          <w:lang w:val="id_ID" w:bidi="id_ID"/>
        </w:rPr>
        <w:t>Ketika Apolos memutuskan bahwa ia ingin melakukan perjalanan ke Korintus di Akhaya, orang-orang percaya mendukung dan menguatkannya. Penting untuk dicatat bahwa beberapa dari mereka pasti mengenal orang-orang percaya di Korintus karena mereka menulis surat kepada orang-orang percaya di sana untuk meminta mereka menyambutnya.</w:t>
      </w:r>
    </w:p>
    <w:p>
      <w:pPr/>
      <w:r>
        <w:rPr>
          <w:lang w:val="id_ID" w:bidi="id_ID"/>
        </w:rPr>
      </w:r>
      <w:r>
        <w:rPr>
          <w:lang w:val="id_ID" w:bidi="id_ID"/>
        </w:rPr>
        <w:t>Ketika Apolos pergi ke Akhaya, ia pasti melakukan perjalanan dengan kapal, kemungkinan besar ke kota pelabuhan Kenkhrea yang berjarak 550 kilometer dari Efesus. Hal itu akan memakan waktu 3 sampai 6 hari baginya. Kemudian ia akan berjalan 10 kilometer dari Kenkhrea ke Korintus tempat gereja itu berada.</w:t>
      </w:r>
    </w:p>
    <w:p>
      <w:pPr/>
      <w:r>
        <w:rPr>
          <w:lang w:val="id_ID" w:bidi="id_ID"/>
        </w:rPr>
      </w:r>
      <w:r>
        <w:rPr>
          <w:lang w:val="id_ID" w:bidi="id_ID"/>
        </w:rPr>
        <w:t xml:space="preserve">Berhenti di sini dan tunjukkan kepada tim penerjemah peta yang menunjukkan perjalanan </w:t>
      </w:r>
      <w:r>
        <w:rPr>
          <w:lang w:val="id_ID" w:bidi="id_ID"/>
        </w:rPr>
        <w:t>Apolos dari Efesus ke Korintus di Akhaya</w:t>
      </w:r>
      <w:r>
        <w:rPr>
          <w:lang w:val="id_ID" w:bidi="id_ID"/>
        </w:rPr>
        <w:t>.</w:t>
      </w:r>
    </w:p>
    <w:p>
      <w:pPr/>
      <w:r>
        <w:rPr>
          <w:lang w:val="id_ID" w:bidi="id_ID"/>
        </w:rPr>
      </w:r>
      <w:r>
        <w:rPr>
          <w:lang w:val="id_ID" w:bidi="id_ID"/>
        </w:rPr>
        <w:t>Ketika Apolos tiba di Korintus, ia sangat membantu orang-orang percaya. Dia membuktikan bahwa argumen orang-orang Yahudi terhadap Yesus tidak benar. Apolos dan orang-orang Yahudi kemungkinan berbicara bersama di tempat di mana banyak orang Yahudi lainnya bisa saja menyaksikan. Ini mungkin terjadi beberapa kali. Dia akan menunjukkan kepada mereka nubuat dari Kitab Suci, yang membuktikan bahwa Kristus harus menderita, mati, dan bangkit dari kematian. Kemudian ia akan menceritakan kepada mereka tentang bagaimana kehidupan Yesus membuktikan kepada mereka bahwa ia adalah Kristus.</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kelompok akan memeragakan kisah tersebut.</w:t>
      </w:r>
    </w:p>
    <w:p>
      <w:pPr/>
      <w:r>
        <w:rPr>
          <w:lang w:val="id_ID" w:bidi="id_ID"/>
        </w:rPr>
      </w:r>
      <w:r>
        <w:rPr>
          <w:lang w:val="id_ID" w:bidi="id_ID"/>
        </w:rPr>
        <w:t>Kisah ini memiliki lima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Seorang Yahudi dan orang percaya bernama Apolos</w:t>
      </w:r>
    </w:p>
    <w:p>
      <w:pPr>
        <w:pStyle w:val="ListBullet"/>
        <w:spacing w:line="240" w:lineRule="auto"/>
        <w:ind w:left="720"/>
      </w:pPr>
      <w:r>
        <w:rPr>
          <w:lang w:val="id_ID" w:bidi="id_ID"/>
        </w:rPr>
      </w:r>
      <w:r>
        <w:rPr>
          <w:lang w:val="id_ID" w:bidi="id_ID"/>
        </w:rPr>
        <w:t>Priskila dan Akwila</w:t>
      </w:r>
    </w:p>
    <w:p>
      <w:pPr>
        <w:pStyle w:val="ListBullet"/>
        <w:spacing w:line="240" w:lineRule="auto"/>
        <w:ind w:left="720"/>
      </w:pPr>
      <w:r>
        <w:rPr>
          <w:lang w:val="id_ID" w:bidi="id_ID"/>
        </w:rPr>
      </w:r>
      <w:r>
        <w:rPr>
          <w:lang w:val="id_ID" w:bidi="id_ID"/>
        </w:rPr>
        <w:t>Orang-orang percaya di gereja di Efesus</w:t>
      </w:r>
    </w:p>
    <w:p>
      <w:pPr>
        <w:pStyle w:val="ListBullet"/>
        <w:spacing w:line="240" w:lineRule="auto"/>
        <w:ind w:left="720"/>
      </w:pPr>
      <w:r>
        <w:rPr>
          <w:lang w:val="id_ID" w:bidi="id_ID"/>
        </w:rPr>
      </w:r>
      <w:r>
        <w:rPr>
          <w:lang w:val="id_ID" w:bidi="id_ID"/>
        </w:rPr>
        <w:t>Orang-orang percaya di gereja di Korintus, Akhaya</w:t>
      </w:r>
    </w:p>
    <w:p>
      <w:pPr>
        <w:pStyle w:val="ListBullet"/>
        <w:spacing w:line="240" w:lineRule="auto"/>
        <w:ind w:left="720"/>
      </w:pPr>
      <w:r>
        <w:rPr>
          <w:lang w:val="id_ID" w:bidi="id_ID"/>
        </w:rPr>
      </w:r>
      <w:r>
        <w:rPr>
          <w:lang w:val="id_ID" w:bidi="id_ID"/>
        </w:rPr>
        <w:t>Orang Yahudi di Korintus, Akhaya.</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kelompok untuk mengingat bagian-bagian kisah tersebut.</w:t>
      </w:r>
    </w:p>
    <w:p>
      <w:pPr/>
      <w:r>
        <w:rPr>
          <w:lang w:val="id_ID" w:bidi="id_ID"/>
        </w:rPr>
      </w:r>
      <w:r>
        <w:rPr>
          <w:lang w:val="id_ID" w:bidi="id_ID"/>
        </w:rPr>
        <w:t>Saat kelompok memerankan kisah ini untuk kedua kalinya, hentikan mereka pada bagian-bagian tertentu.</w:t>
      </w:r>
    </w:p>
    <w:p>
      <w:pPr/>
      <w:r>
        <w:rPr>
          <w:lang w:val="id_ID" w:bidi="id_ID"/>
        </w:rPr>
      </w:r>
      <w:r>
        <w:rPr>
          <w:lang w:val="id_ID" w:bidi="id_ID"/>
        </w:rPr>
        <w:t xml:space="preserve">Seorang Yahudi dan seorang percaya kepada Yesus bernama Apolos tiba di Efesus. Dia dibesarkan di Aleksandria, Mesir. Dia dapat berbicara dengan sangat baik dan mengenal Kitab Suci Yahudi secara menyeluruh. Juga, seseorang telah mengajarinya tentang Yesus dan tentang cara hidup orang-orang percaya. Apolos juga sangat antusias dan benar-benar ingin orang lain tahu tentang Yesus. Oleh karena itu, ia dengan akurat mengajarkan kabar baik kepada orang-orang Yahudi bahwa Yesus adalah Kristus. Namun, ia hanya tahu tentang baptisan Yohanes Pembaptis. </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Apolos, "Bagaimana perasaan anda?" Anda mungkin mendengar hal-hal seperti, "Allah sangat baik!" Pujilah dia karena menyelamatkan aku dari dosa-dosaku!" "Pujilah Allah karena mengutus Yesus! Dia adalah Kristus yang dijanjikan!" "Saya sangat senang karena saya menerima ajaran dari Kitab Suci ketika saya muda dan orang-orang percaya mengajar saya tentang Yesus. Saya sangat bersemangat untuk membagikan kabar baik tentang Yesus kepada orang-orang Yahudi lainnya!" dan "Saya akan membuktikan kepada orang-orang Yahudi dari Kitab Suci bahwa Yesus adalah Kristus!"</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Apolos mulai berbicara dengan berani di dalam Sinagoge. Priskila dan Akwila juga menghadiri Sinagoge dan ketika mereka mendengar Apolos berbicara, mereka menyadari bahwa ia tidak tahu beberapa hal penting tentang Yesus. Mereka mengajaknya berbicara secara pribadi dan menjelaskan hal-hal tersebut kepadanya dengan lebih tepat.</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memerankan Priskila dan Akwila, "Bagaimana perasaan kalian?" Anda mungkin mendengar hal-hal seperti, "Apolos berbicara dengan penuh keberanian!" "Dia benar-benar mengasihi Yesus dan berbicara dengan sangat baik," "Apolos tampaknya tidak tahu beberapa hal tentang Yesus. Kita harus mengajarinya agar dia bisa mengenal Yesus dengan baik dan memiliki sukacita seperti kita," dan "Mari kita tunggu sampai dia selesai dan membawanya ke samping, agar kita tidak mempermalukannya."</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Ketika Apolos memutuskan bahwa ia ingin melakukan perjalanan ke Korintus di Akhaya, orang-orang percaya mendukung dan menguatkannya. Orang-orang percaya dari Efesus menulis surat kepada orang-orang percaya di Korintus meminta mereka untuk menyambutnya.</w:t>
      </w:r>
    </w:p>
    <w:p>
      <w:pPr/>
      <w:r>
        <w:rPr>
          <w:lang w:val="id_ID" w:bidi="id_ID"/>
        </w:rPr>
      </w:r>
      <w:r>
        <w:rPr>
          <w:lang w:val="id_ID" w:bidi="id_ID"/>
        </w:rPr>
        <w:t>Ketika Apolos tiba di Korintus, ia sangat membantu orang-orang percaya. Beberapa waktu sebelumnya, orang-orang percaya ini telah belajar tentang Yesus karena Allah baik kepada mereka.</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memerankan orang-orang percaya, "Bagaimana perasaan kalian?" Anda mungkin mendengar hal-hal seperti, "Kami sangat senang! Allah sangat baik kepada kami karena telah memberitahu kami tentang Yesus!" "Kami juga sekarang diselamatkan dari dosa kami!" dan "Mari kita ceritakan tentang Yesus kepada orang lain sekarang!"</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Dia berdebat dengan orang-orang Yahudi di tempat umum dengan menggunakan Kitab Suci dan mengalahkan mereka, membuktikan kepada mereka bahwa Yesus adalah Kristus.</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orang-orang yang memerankan orang-orang Yahudi, "Bagaimana perasaan Anda?" Anda mungkin mendengar hal-hal seperti, "Apolos benar! Kitab Suci menunjuk kepada Yesus sebagai Kristus!" "Pujian bagi Allah karena telah membuka mata kita! Segala pujian bagi Allah atas Firman-Nya! Kami sekarang tidak ragu lagi!" "Kita harus memberi tahu orang lain! Keselamatan datang melalui Yesus!" dan "Ini tidak mungkin benar!" Kami tidak percaya kepada Apolos! Dia menyebabkan masalah seperti orang-orang Kristen lainnya!"</w:t>
      </w:r>
    </w:p>
    <w:p>
      <w:pPr>
        <w:pStyle w:val="ListBullet"/>
        <w:spacing w:line="240" w:lineRule="auto"/>
        <w:ind w:left="720"/>
      </w:pPr>
      <w:r>
        <w:rPr>
          <w:lang w:val="id_ID" w:bidi="id_ID"/>
        </w:rPr>
      </w:r>
      <w:r>
        <w:rPr>
          <w:lang w:val="id_ID" w:bidi="id_ID"/>
        </w:rPr>
        <w:t>Tanyakan kepada para aktor yang memerankan orang-orang percaya di Korintus, "Bagaimana perasaan kalian?" Anda mungkin mendengar hal-hal seperti, "Sangat membesarkan hati memiliki Apolos bersama kita," "Apakah Anda mendengar dia meyakinkan orang-orang Yahudi?" Dia benar-benar mengenal Kitab Suci dengan baik!" dan "Saya ingin belajar berdebat seperti dia dan memberitahu orang lain kabar baik bahwa Yesus adalah Kristus!"</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dipahami.</w:t>
      </w:r>
    </w:p>
    <w:p>
      <w:pPr/>
      <w:r>
        <w:rPr>
          <w:lang w:val="id_ID" w:bidi="id_ID"/>
        </w:rPr>
      </w:r>
      <w:r>
        <w:rPr>
          <w:lang w:val="id_ID" w:bidi="id_ID"/>
        </w:rPr>
        <w:t xml:space="preserve">Sekarang seorang </w:t>
      </w:r>
      <w:r>
        <w:rPr>
          <w:b/>
          <w:lang w:val="id_ID" w:bidi="id_ID"/>
        </w:rPr>
        <w:t>Yahudi</w:t>
      </w:r>
      <w:r>
        <w:rPr>
          <w:lang w:val="id_ID" w:bidi="id_ID"/>
        </w:rPr>
        <w:t xml:space="preserve"> bernama Apolos, seorang asli Aleksandria, datang ke Efesus. Ingatlah untuk menggunakan kata yang sama yang telah Anda gunakan sebelumnya untuk Yahudi Definisi lengkap tentang </w:t>
      </w:r>
      <w:r>
        <w:rPr>
          <w:lang w:val="id_ID" w:bidi="id_ID"/>
        </w:rPr>
        <w:t>Yahudi</w:t>
      </w:r>
      <w:r>
        <w:rPr>
          <w:lang w:val="id_ID" w:bidi="id_ID"/>
        </w:rPr>
        <w:t xml:space="preserve"> dapat ditemukan di Daftar Kata Utama.</w:t>
      </w:r>
    </w:p>
    <w:p>
      <w:pPr/>
      <w:r>
        <w:rPr>
          <w:lang w:val="id_ID" w:bidi="id_ID"/>
        </w:rPr>
      </w:r>
      <w:r>
        <w:rPr>
          <w:lang w:val="id_ID" w:bidi="id_ID"/>
        </w:rPr>
        <w:t xml:space="preserve">Apolos mahir dalam </w:t>
      </w:r>
      <w:r>
        <w:rPr>
          <w:b/>
          <w:lang w:val="id_ID" w:bidi="id_ID"/>
        </w:rPr>
        <w:t>Kitab Suci</w:t>
      </w:r>
      <w:r>
        <w:rPr>
          <w:lang w:val="id_ID" w:bidi="id_ID"/>
        </w:rPr>
        <w:t xml:space="preserve">. Ingatlah untuk menggunakan kata yang sama yang telah Anda gunakan sebelumnya untuk Kitab suci. Definisi lengkap tentang </w:t>
      </w:r>
      <w:r>
        <w:rPr>
          <w:lang w:val="id_ID" w:bidi="id_ID"/>
        </w:rPr>
        <w:t>Kitab Suci</w:t>
      </w:r>
      <w:r>
        <w:rPr>
          <w:lang w:val="id_ID" w:bidi="id_ID"/>
        </w:rPr>
        <w:t xml:space="preserve"> dapat ditemukan di Daftar Kata Utama.</w:t>
      </w:r>
    </w:p>
    <w:p>
      <w:pPr/>
      <w:r>
        <w:rPr>
          <w:lang w:val="id_ID" w:bidi="id_ID"/>
        </w:rPr>
      </w:r>
      <w:r>
        <w:rPr>
          <w:lang w:val="id_ID" w:bidi="id_ID"/>
        </w:rPr>
        <w:t xml:space="preserve">Dia telah diinstruksikan tentang jalan Tuhan. Disini </w:t>
      </w:r>
      <w:r>
        <w:rPr>
          <w:b/>
          <w:lang w:val="id_ID" w:bidi="id_ID"/>
        </w:rPr>
        <w:t>Tuhan</w:t>
      </w:r>
      <w:r>
        <w:rPr>
          <w:lang w:val="id_ID" w:bidi="id_ID"/>
        </w:rPr>
        <w:t xml:space="preserve"> merujuk kepada Yesus. Ingatlah untuk menggunakan kata yang sama yang telah Anda gunakan sebelumnya untuk Tuhan. Definisi lengkap tentang </w:t>
      </w:r>
      <w:r>
        <w:rPr>
          <w:lang w:val="id_ID" w:bidi="id_ID"/>
        </w:rPr>
        <w:t>Tuhan</w:t>
      </w:r>
      <w:r>
        <w:rPr>
          <w:lang w:val="id_ID" w:bidi="id_ID"/>
        </w:rPr>
        <w:t xml:space="preserve"> dapat ditemukan di Daftar Kata Utama.</w:t>
      </w:r>
    </w:p>
    <w:p>
      <w:pPr/>
      <w:r>
        <w:rPr>
          <w:lang w:val="id_ID" w:bidi="id_ID"/>
        </w:rPr>
      </w:r>
      <w:r>
        <w:rPr>
          <w:lang w:val="id_ID" w:bidi="id_ID"/>
        </w:rPr>
        <w:t xml:space="preserve">Apolos hanya mengenal </w:t>
      </w:r>
      <w:r>
        <w:rPr>
          <w:b/>
          <w:lang w:val="id_ID" w:bidi="id_ID"/>
        </w:rPr>
        <w:t>baptisan</w:t>
      </w:r>
      <w:r>
        <w:rPr>
          <w:lang w:val="id_ID" w:bidi="id_ID"/>
        </w:rPr>
        <w:t xml:space="preserve"> </w:t>
      </w:r>
      <w:r>
        <w:rPr>
          <w:b/>
          <w:lang w:val="id_ID" w:bidi="id_ID"/>
        </w:rPr>
        <w:t>Yohanes</w:t>
      </w:r>
      <w:r>
        <w:rPr>
          <w:lang w:val="id_ID" w:bidi="id_ID"/>
        </w:rPr>
        <w:t xml:space="preserve">, yang merupakan baptisan untuk menunjukkan bahwa orang-orang telah bertobat atas dosa-dosa mereka. Ingatlah untuk menggunakan kata yang sama yang telah Anda gunakan sebelumnya untuk baptisan. Definisi lengkap tentang </w:t>
      </w:r>
      <w:r>
        <w:rPr>
          <w:lang w:val="id_ID" w:bidi="id_ID"/>
        </w:rPr>
        <w:t>baptisan</w:t>
      </w:r>
      <w:r>
        <w:rPr>
          <w:lang w:val="id_ID" w:bidi="id_ID"/>
        </w:rPr>
        <w:t xml:space="preserve"> dan </w:t>
      </w:r>
      <w:r>
        <w:rPr>
          <w:lang w:val="id_ID" w:bidi="id_ID"/>
        </w:rPr>
        <w:t>Yohanes Pembaptis</w:t>
      </w:r>
      <w:r>
        <w:rPr>
          <w:lang w:val="id_ID" w:bidi="id_ID"/>
        </w:rPr>
        <w:t xml:space="preserve"> dapat ditemukan di Daftar Kata Utama.</w:t>
      </w:r>
    </w:p>
    <w:p>
      <w:pPr/>
      <w:r>
        <w:rPr>
          <w:lang w:val="id_ID" w:bidi="id_ID"/>
        </w:rPr>
      </w:r>
      <w:r>
        <w:rPr>
          <w:lang w:val="id_ID" w:bidi="id_ID"/>
        </w:rPr>
        <w:t xml:space="preserve">Dia mulai berbicara dengan berani di </w:t>
      </w:r>
      <w:r>
        <w:rPr>
          <w:b/>
          <w:lang w:val="id_ID" w:bidi="id_ID"/>
        </w:rPr>
        <w:t>Sinagoge</w:t>
      </w:r>
      <w:r>
        <w:rPr>
          <w:lang w:val="id_ID" w:bidi="id_ID"/>
        </w:rPr>
        <w:t xml:space="preserve">. Ingatlah untuk menggunakan kata yang sama yang telah Anda gunakan sebelumnya untuk Sinagoge. Definisi lengkap tentang </w:t>
      </w:r>
      <w:r>
        <w:rPr>
          <w:lang w:val="id_ID" w:bidi="id_ID"/>
        </w:rPr>
        <w:t>Sinagoge</w:t>
      </w:r>
      <w:r>
        <w:rPr>
          <w:lang w:val="id_ID" w:bidi="id_ID"/>
        </w:rPr>
        <w:t xml:space="preserve"> dapat ditemukan di Daftar Kata Utama.</w:t>
      </w:r>
    </w:p>
    <w:p>
      <w:pPr/>
      <w:r>
        <w:rPr>
          <w:lang w:val="id_ID" w:bidi="id_ID"/>
        </w:rPr>
      </w:r>
      <w:r>
        <w:rPr>
          <w:lang w:val="id_ID" w:bidi="id_ID"/>
        </w:rPr>
        <w:t xml:space="preserve">Dan ketika ia ingin menyeberang ke Akhaya, saudara-saudara menguatkannya dan menulis kepada </w:t>
      </w:r>
      <w:r>
        <w:rPr>
          <w:b/>
          <w:lang w:val="id_ID" w:bidi="id_ID"/>
        </w:rPr>
        <w:t>para murid</w:t>
      </w:r>
      <w:r>
        <w:rPr>
          <w:lang w:val="id_ID" w:bidi="id_ID"/>
        </w:rPr>
        <w:t xml:space="preserve"> untuk menyambutnya. Ingatlah untuk menggunakan kata yang sama yang telah Anda gunakan sebelumnya untuk para murid. Definisi lengkap tentang </w:t>
      </w:r>
      <w:r>
        <w:rPr>
          <w:lang w:val="id_ID" w:bidi="id_ID"/>
        </w:rPr>
        <w:t>para murid</w:t>
      </w:r>
      <w:r>
        <w:rPr>
          <w:lang w:val="id_ID" w:bidi="id_ID"/>
        </w:rPr>
        <w:t xml:space="preserve"> dapat ditemukan di Daftar Kata Utama.</w:t>
      </w:r>
    </w:p>
    <w:p>
      <w:pPr/>
      <w:r>
        <w:rPr>
          <w:lang w:val="id_ID" w:bidi="id_ID"/>
        </w:rPr>
      </w:r>
      <w:r>
        <w:rPr>
          <w:lang w:val="id_ID" w:bidi="id_ID"/>
        </w:rPr>
        <w:t xml:space="preserve">...sebab dengan sangat kuat ia membantah orang-orang Yahudi di depan umum, menunjukkan melalui Kitab Suci bahwa </w:t>
      </w:r>
      <w:r>
        <w:rPr>
          <w:b/>
          <w:lang w:val="id_ID" w:bidi="id_ID"/>
        </w:rPr>
        <w:t>Kristus</w:t>
      </w:r>
      <w:r>
        <w:rPr>
          <w:lang w:val="id_ID" w:bidi="id_ID"/>
        </w:rPr>
        <w:t xml:space="preserve"> adalah Yesus. Ingatlah untuk menggunakan kata yang sama yang telah Anda gunakan sebelumnya untuk Kristus. Definisi lengkap tentang </w:t>
      </w:r>
      <w:r>
        <w:rPr>
          <w:lang w:val="id_ID" w:bidi="id_ID"/>
        </w:rPr>
        <w:t>Kristus</w:t>
      </w:r>
      <w:r>
        <w:rPr>
          <w:lang w:val="id_ID" w:bidi="id_ID"/>
        </w:rPr>
        <w:t xml:space="preserve"> dapat ditemukan di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bahas.</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19:1–7</w:t>
      </w:r>
      <w:r>
        <w:rPr>
          <w:lang w:val="id_ID" w:bidi="id_ID"/>
        </w:rPr>
      </w:r>
    </w:p>
    <w:p>
      <w:pPr>
        <w:pStyle w:val="Heading3"/>
      </w:pPr>
      <w:r>
        <w:rPr>
          <w:lang w:val="id_ID" w:bidi="id_ID"/>
        </w:rPr>
        <w:t>Dengar dan Renungkan</w:t>
      </w:r>
    </w:p>
    <w:p>
      <w:pPr/>
      <w:r>
        <w:rPr>
          <w:lang w:val="id_ID" w:bidi="id_ID"/>
        </w:rPr>
      </w:r>
      <w:r>
        <w:rPr>
          <w:lang w:val="id_ID" w:bidi="id_ID"/>
        </w:rPr>
        <w:t>Dengarkan Kisah Para Rasul 19:1–7 dan simpanlah dalam hatimu. Dengarlah perikop ini tiga kali (dalam tiga terjemahan yang berbeda, jika memungkinkan). Kemudian sebagai satu tim bahaslah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diceritakan kisah ini tentang Yesus?</w:t>
      </w:r>
    </w:p>
    <w:p>
      <w:pPr>
        <w:pStyle w:val="ListBullet"/>
        <w:spacing w:line="240" w:lineRule="auto"/>
        <w:ind w:left="720"/>
      </w:pPr>
      <w:r>
        <w:rPr>
          <w:lang w:val="id_ID" w:bidi="id_ID"/>
        </w:rPr>
      </w:r>
      <w:r>
        <w:rPr>
          <w:lang w:val="id_ID" w:bidi="id_ID"/>
        </w:rPr>
        <w:t xml:space="preserve">Apa yang diceritakan kisah ini tentang manusia? </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MEMPERSIAPKAN PANGGUNG</w:t>
      </w:r>
    </w:p>
    <w:p>
      <w:pPr/>
      <w:r>
        <w:rPr>
          <w:lang w:val="id_ID" w:bidi="id_ID"/>
        </w:rPr>
      </w:r>
      <w:r>
        <w:rPr>
          <w:lang w:val="id_ID" w:bidi="id_ID"/>
        </w:rPr>
        <w:t>Kisah Para Rasul 19: 1 - 7</w:t>
      </w:r>
    </w:p>
    <w:p>
      <w:pPr/>
      <w:r>
        <w:rPr>
          <w:lang w:val="id_ID" w:bidi="id_ID"/>
        </w:rPr>
      </w:r>
      <w:r>
        <w:rPr>
          <w:lang w:val="id_ID" w:bidi="id_ID"/>
        </w:rPr>
        <w:t>Dengarkan teks ini satu kali dalam versi yang paling mudah dipahami.</w:t>
      </w:r>
    </w:p>
    <w:p>
      <w:pPr/>
      <w:r>
        <w:rPr>
          <w:lang w:val="id_ID" w:bidi="id_ID"/>
        </w:rPr>
      </w:r>
      <w:r>
        <w:rPr>
          <w:lang w:val="id_ID" w:bidi="id_ID"/>
        </w:rPr>
        <w:t>Dalam narasi ini kita mendengar tentang bagaimana Paulus kembali ke Efesus. Apakah kamu mengingat kisah sebelumnya tentang Priskila dan Akwila (para pembuat kemah yang tinggal dan bekerja bersama Paulus) dan Apolos yang adalah seorang yang terpelajar? Paulus telah melakukan perjalanan bersama Priskila dan Akwila dari Korintus ke Efesus. Kemudian Paulus meninggalkan Priskila dan Akwila di Efesus untuk pergi ke kota-kota lain. Paulus melakukan perjalanan ke kota-kota Kaisarea, Yerusalem, dan Antiokhia. Kemudian Paulus melakukan perjalanan melalui wilayah Galatia dan Frigia, yang merupakan bagian dalam negeri itu. Paulus berhenti di beberapa tempat di Galatia dan Frigia untuk mengunjungi orang-orang percaya lainnya. Sementara Paulus melakukan perjalanan, Apolos tiba di Efesus, lalu melanjutkan perjalanan ke Korintus. Setelah Apolos pergi ke Korintus, Paulus melakukan perjalanan melalui Galatia dan Frigia untuk sampai ke Efesus.</w:t>
      </w:r>
    </w:p>
    <w:p>
      <w:pPr/>
      <w:r>
        <w:rPr>
          <w:lang w:val="id_ID" w:bidi="id_ID"/>
        </w:rPr>
      </w:r>
      <w:r>
        <w:rPr>
          <w:lang w:val="id_ID" w:bidi="id_ID"/>
        </w:rPr>
        <w:t>Berhenti di sini dan lihatlah peta dengan rute yang diambil Apolos dari Efesus ke Korintus dan rute yang diambil Paulus dari Korintus ke Efesus. Kemudian temukan rute yang diambil Paulus dari Efesus ke Kaisarea, ke Yerusalem, ke Antiokhia, kemudian melalui wilayah Galatia dan Frigia, kemudian kembali ke Efesus.</w:t>
      </w:r>
    </w:p>
    <w:p>
      <w:pPr/>
      <w:r>
        <w:rPr>
          <w:lang w:val="id_ID" w:bidi="id_ID"/>
        </w:rPr>
      </w:r>
      <w:r>
        <w:rPr>
          <w:lang w:val="id_ID" w:bidi="id_ID"/>
        </w:rPr>
        <w:t>Ketika Paulus tiba di Efesus, di sana ia melihat beberapa orang percaya kepada Yesus. Fakta bahwa Paulus mengakui orang-orang ini sebagai murid menunjukkan bahwa mereka pasti dikenalnya atau ada sesuatu tentang mereka yang membuat mereka menonjol sebagai orang-orang percaya. Paulus melihat bahwa mereka mengikut Yesus dan bahwa mereka percaya kepada Yesus, tetapi mereka tidak memiliki Roh Kudus. Paulus bertanya kepada mereka "Apakah kamu menerima Roh Kudus ketika kamu percaya?" Para murid menjawab dengan berkata "Tidak, kami bahkan belum mendengar bahwa ada Roh Kudus." Para murid tidak tahu siapa atau apa itu Roh Kudus. Mereka belum mendengar kelanjutan kisah tentang Yesus dan tentang bagaimana Allah mengutus Roh Kudus-Nya seperti yang telah Ia janjikan.</w:t>
      </w:r>
    </w:p>
    <w:p>
      <w:pPr/>
      <w:r>
        <w:rPr>
          <w:lang w:val="id_ID" w:bidi="id_ID"/>
        </w:rPr>
      </w:r>
      <w:r>
        <w:rPr>
          <w:lang w:val="id_ID" w:bidi="id_ID"/>
        </w:rPr>
        <w:t>Paulus melanjutkan dengan menanyakan baptisan apa yang mereka terima atau apa arti baptisan mereka. Pada saat itu, semua orang yang percaya kepada Yesus pasti sudah dibaptis. Paulus berasumsi bahwa orang-orang percaya ini telah dibaptis juga - satu-satunya pertanyaan adalah baptisan yang mana? Para murid menjawab 'baptisan Yohanes.' Ini bukan berarti saat ketika Yohanes sendiri dibaptis. Sebelum Yesus memulai Pelayanan-Nya. Yohanes Pembaptis sedang membaptis orang-orang yang bertobat atau berpaling dari ketidaktaatan kepada Allah dan berbalik kepada Allah. Orang-orang percaya ini telah menerima baptisan seperti ini. Jadi Paulus memberi tahu mereka bahwa baptisan mereka adalah baptisan yang menunjukkan bahwa mereka telah bertobat, atau berpaling dari dosa-dosa mereka.</w:t>
      </w:r>
    </w:p>
    <w:p>
      <w:pPr/>
      <w:r>
        <w:rPr>
          <w:lang w:val="id_ID" w:bidi="id_ID"/>
        </w:rPr>
      </w:r>
      <w:r>
        <w:rPr>
          <w:lang w:val="id_ID" w:bidi="id_ID"/>
        </w:rPr>
        <w:t>Berhenti di sini dan diskusikan sebagai tim penerjemah: Seperti apa gambaran dalam budaya Anda untuk berpaling dari atau berhenti melakukan sesuatu? Apa yang harus Anda lakukan untuk menunjukkan bahwa Anda telah berhenti melakukan hal tersebut? Apa yang perlu Anda lakukan untuk meyakinkan orang lain bahwa Anda tidak lagi menjadi bagian dari itu dan ingin hidup secara berbeda?</w:t>
      </w:r>
    </w:p>
    <w:p>
      <w:pPr/>
      <w:r>
        <w:rPr>
          <w:lang w:val="id_ID" w:bidi="id_ID"/>
        </w:rPr>
      </w:r>
      <w:r>
        <w:rPr>
          <w:lang w:val="id_ID" w:bidi="id_ID"/>
        </w:rPr>
        <w:t>Apakah kamu ingat kisah sebelumnya ketika Paulus mengingatkan mereka apa yang dikatakan Yohanes Pembaptis ketika ia menyelesaikan pekerjaannya (tentang berkhotbah) "Menurut kamu, siapa aku?" Bukan Aku yang kamu cari. Tetapi ada orang yang datang setelahku yang tali sandal-Nya tidak layak aku lepaskan. Paulus mengatakan bahwa para murid harus percaya kepada orang yang datang setelah Yohanes, dan bahwa 'orang' itu adalah Yesus. Paulus mengatakan bahwa mereka perlu percaya kepada Yesus, Yohanes hanya mengarahkan mereka ke jalan yang benar untuk bertemu Yesus.</w:t>
      </w:r>
    </w:p>
    <w:p>
      <w:pPr/>
      <w:r>
        <w:rPr>
          <w:lang w:val="id_ID" w:bidi="id_ID"/>
        </w:rPr>
      </w:r>
      <w:r>
        <w:rPr>
          <w:lang w:val="id_ID" w:bidi="id_ID"/>
        </w:rPr>
        <w:t>Berhenti di sini dan diskusikan sebagai tim penerjemah: Saat Anda menanyakan arah kepada seseorang dan mereka menunjukkan jalannya, apa yang Anda lakukan?</w:t>
      </w:r>
    </w:p>
    <w:p>
      <w:pPr/>
      <w:r>
        <w:rPr>
          <w:lang w:val="id_ID" w:bidi="id_ID"/>
        </w:rPr>
      </w:r>
      <w:r>
        <w:rPr>
          <w:lang w:val="id_ID" w:bidi="id_ID"/>
        </w:rPr>
        <w:t xml:space="preserve">Paulus mengatakan bahwa Yohanes menyuruh 'orang-orang' untuk percaya kepada seorang (Yesus) yang datang setelahnya. Orang-orang ini adalah umat </w:t>
      </w:r>
      <w:r>
        <w:rPr>
          <w:b/>
          <w:lang w:val="id_ID" w:bidi="id_ID"/>
        </w:rPr>
        <w:t>Israel</w:t>
      </w:r>
      <w:r>
        <w:rPr>
          <w:lang w:val="id_ID" w:bidi="id_ID"/>
        </w:rPr>
        <w:t>. Dalam konteks ini, istilah tersebut merujuk pada orang Yahudi, atau orang-orang keturunan Abraham, dan merupakan umat pilihan Tuhan.</w:t>
      </w:r>
    </w:p>
    <w:p>
      <w:pPr/>
      <w:r>
        <w:rPr>
          <w:lang w:val="id_ID" w:bidi="id_ID"/>
        </w:rPr>
      </w:r>
      <w:r>
        <w:rPr>
          <w:lang w:val="id_ID" w:bidi="id_ID"/>
        </w:rPr>
        <w:t>Saat para murid mendengar, mereka menyadari bahwa apa yang ditunjukkan Yohanes kepada mereka adalah Yesus. Para murid memahami apa yang dikatakan Paulus dan mereka percaya serta menerima bahwa Yesus adalah Tuhan, atau tuan mereka, dan mereka ingin dibaptis.</w:t>
      </w:r>
    </w:p>
    <w:p>
      <w:pPr/>
      <w:r>
        <w:rPr>
          <w:lang w:val="id_ID" w:bidi="id_ID"/>
        </w:rPr>
      </w:r>
      <w:r>
        <w:rPr>
          <w:lang w:val="id_ID" w:bidi="id_ID"/>
        </w:rPr>
        <w:t>Kemungkinan besar Paulus yang kemudian membaptis mereka dalam nama Tuhan Yesus untuk menunjukkan bahwa mereka percaya kepada Yesus.</w:t>
      </w:r>
    </w:p>
    <w:p>
      <w:pPr/>
      <w:r>
        <w:rPr>
          <w:lang w:val="id_ID" w:bidi="id_ID"/>
        </w:rPr>
      </w:r>
      <w:r>
        <w:rPr>
          <w:lang w:val="id_ID" w:bidi="id_ID"/>
        </w:rPr>
        <w:t>Berhenti di sini dan diskusikan sebagai tim penerjemah: Tindakan fisik seperti apa yang akan Anda lakukan dalam budaya Anda untuk membuktikan bahwa Anda termasuk dalam kelompok orang atau agama tertentu?</w:t>
      </w:r>
    </w:p>
    <w:p>
      <w:pPr/>
      <w:r>
        <w:rPr>
          <w:lang w:val="id_ID" w:bidi="id_ID"/>
        </w:rPr>
      </w:r>
      <w:r>
        <w:rPr>
          <w:lang w:val="id_ID" w:bidi="id_ID"/>
        </w:rPr>
        <w:t>Paulus meletakkan tangannya pada para murid. Tidak jelas secara pasti di mana Paulus meletakkan tangannya, tetapi mungkin di bahu murid-murid atau kemungkinan besar di atas kepala mereka. Kemudian, saat Paulus meletakkan tangannya di atas mereka, Roh Kudus masuk ke dalam mereka dan mereka dipenuhi dengan roh Allah dan mereka "mulai berbicara dalam bahasa-bahasa lain." Ini adalah bahasa manusia lain yang tidak dimengerti oleh siapa pun di sekitar, atau bahasa yang diilhami oleh Roh Kudus. Hal penting yang harus diingat adalah bahwa ini merupakan semacam bahasa yang tidak dikenal dan hal itu menunjukkan kepada orang-orang di sekitar mereka bahwa Roh Kudus telah datang untuk tinggal di dalam diri mereka dan memberi mereka kekuatan. Mereka juga bernubuat, atau mengucapkan kata-kata atau pesan dari Allah.</w:t>
      </w:r>
    </w:p>
    <w:p>
      <w:pPr/>
      <w:r>
        <w:rPr>
          <w:lang w:val="id_ID" w:bidi="id_ID"/>
        </w:rPr>
      </w:r>
      <w:r>
        <w:rPr>
          <w:lang w:val="id_ID" w:bidi="id_ID"/>
        </w:rPr>
        <w:t>Narasi ini berakhir dengan kita mengetahui bahwa ada sekitar 12 pria secara keseluruhan.</w:t>
      </w:r>
      <w:r>
        <w:rPr>
          <w:lang w:val="id_ID" w:bidi="id_ID"/>
        </w:rPr>
      </w:r>
    </w:p>
    <w:p>
      <w:pPr>
        <w:pStyle w:val="Heading3"/>
      </w:pPr>
      <w:r>
        <w:rPr>
          <w:lang w:val="id_ID" w:bidi="id_ID"/>
        </w:rPr>
        <w:t>Menjelaskan Adegan</w:t>
      </w:r>
    </w:p>
    <w:p>
      <w:pPr/>
      <w:r>
        <w:rPr>
          <w:lang w:val="id_ID" w:bidi="id_ID"/>
        </w:rPr>
      </w:r>
      <w:r>
        <w:rPr>
          <w:lang w:val="id_ID" w:bidi="id_ID"/>
        </w:rPr>
        <w:t>Dengarkan teksnya sekali lagi dalam versi yang paling mudah dimengerti.</w:t>
      </w:r>
    </w:p>
    <w:p>
      <w:pPr/>
      <w:r>
        <w:rPr>
          <w:lang w:val="id_ID" w:bidi="id_ID"/>
        </w:rPr>
      </w:r>
      <w:r>
        <w:rPr>
          <w:lang w:val="id_ID" w:bidi="id_ID"/>
        </w:rPr>
        <w:t>Dalam sesi ini, Anda akan membantu kelompok memvisualisasikan kisah ini. Anda akan membantu kelompok menentukan adegan, latar, dan tokoh-tokoh dari kisah ini.</w:t>
      </w:r>
    </w:p>
    <w:p>
      <w:pPr/>
      <w:r>
        <w:rPr>
          <w:lang w:val="id_ID" w:bidi="id_ID"/>
        </w:rPr>
      </w:r>
      <w:r>
        <w:rPr>
          <w:lang w:val="id_ID" w:bidi="id_ID"/>
        </w:rPr>
        <w:t>Kisah ini memiliki 3 adegan.</w:t>
      </w:r>
    </w:p>
    <w:p>
      <w:pPr/>
      <w:r>
        <w:rPr>
          <w:lang w:val="id_ID" w:bidi="id_ID"/>
        </w:rPr>
      </w:r>
      <w:r>
        <w:rPr>
          <w:b/>
          <w:lang w:val="id_ID" w:bidi="id_ID"/>
        </w:rPr>
        <w:t>Adegan pertama:</w:t>
      </w:r>
      <w:r>
        <w:rPr>
          <w:lang w:val="id_ID" w:bidi="id_ID"/>
        </w:rPr>
        <w:t xml:space="preserve"> Perjalanan Paulus kembali ke Efesus. Tunjukkan lagi peta-peta tentang seberapa jauh ia telah bepergian. Perjalanan itu dilakukan melalui darat, tetapi tidak jelas apakah ia berjalan kaki atau tidak, namun kemungkinan besar ia berjalan kaki dan bepergian di siang hari karena lebih mudah untuk menemukan jalan.</w:t>
      </w:r>
    </w:p>
    <w:p>
      <w:pPr/>
      <w:r>
        <w:rPr>
          <w:lang w:val="id_ID" w:bidi="id_ID"/>
        </w:rPr>
      </w:r>
      <w:r>
        <w:rPr>
          <w:b/>
          <w:lang w:val="id_ID" w:bidi="id_ID"/>
        </w:rPr>
        <w:t>Adegan kedua:</w:t>
      </w:r>
      <w:r>
        <w:rPr>
          <w:lang w:val="id_ID" w:bidi="id_ID"/>
        </w:rPr>
        <w:t xml:space="preserve"> Paulus bertemu dengan beberapa orang percaya dan menemukan bahwa mereka hanya menerima baptisan Yohanes Pembaptis. Mereka tidak tahu tentang Roh Kudus.</w:t>
      </w:r>
    </w:p>
    <w:p>
      <w:pPr/>
      <w:r>
        <w:rPr>
          <w:lang w:val="id_ID" w:bidi="id_ID"/>
        </w:rPr>
      </w:r>
      <w:r>
        <w:rPr>
          <w:b/>
          <w:lang w:val="id_ID" w:bidi="id_ID"/>
        </w:rPr>
        <w:t>Adegan ketiga:</w:t>
      </w:r>
      <w:r>
        <w:rPr>
          <w:lang w:val="id_ID" w:bidi="id_ID"/>
        </w:rPr>
        <w:t xml:space="preserve"> Para murid mendengar dan memahami apa yang dikatakan Paulus. Para murid dibaptis. Mereka berbicara dalam bahasa yang tidak diketahui dan bernubuat, atau menyampaikan pesan Allah.</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Apolos</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12 murid</w:t>
      </w:r>
    </w:p>
    <w:p>
      <w:pPr/>
      <w:r>
        <w:rPr>
          <w:lang w:val="id_ID" w:bidi="id_ID"/>
        </w:rPr>
      </w:r>
      <w:r>
        <w:rPr>
          <w:lang w:val="id_ID" w:bidi="id_ID"/>
        </w:rPr>
        <w:t xml:space="preserve">Dalam sesi ini, minta kelompok untuk membuat papan cerita, membuat 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Dalam narasi ini tidak ada indikasi mengenai waktu atau seperti apa cuacanya. Saat Paulus bepergian melalui jalan-jalan pedalaman menuju Efesus, mungkin lebih mudah untuk berjalan kaki di jalan-jalan tersebut. Karena lebih mudah bepergian di siang hari untuk mendapatkan gambaran tentang keberadaan Anda, kita mungkin dapat berasumsi bahwa saat itu adalah siang hari atau mungkin sore hari. Juga tidak jelas di mana mereka bertemu: apakah di jalan atau di dalam rumah?</w:t>
      </w:r>
    </w:p>
    <w:p>
      <w:pPr/>
      <w:r>
        <w:rPr>
          <w:lang w:val="id_ID" w:bidi="id_ID"/>
        </w:rPr>
      </w:r>
      <w:r>
        <w:rPr>
          <w:lang w:val="id_ID" w:bidi="id_ID"/>
        </w:rPr>
        <w:t>Apolos berada di Korintus pada saat ini dan selagi ia di sana, Paulus tiba kembali di Efesus. Paulus kemudian melihat beberapa murid di sana. Paulus mungkin berjalan melalui daerah itu untuk mencapai Efesus, yang berada di pantai Laut Mediterania.</w:t>
      </w:r>
    </w:p>
    <w:p>
      <w:pPr/>
      <w:r>
        <w:rPr>
          <w:lang w:val="id_ID" w:bidi="id_ID"/>
        </w:rPr>
      </w:r>
      <w:r>
        <w:rPr>
          <w:lang w:val="id_ID" w:bidi="id_ID"/>
        </w:rPr>
        <w:t xml:space="preserve">Tunjukkan lagi </w:t>
      </w:r>
      <w:r>
        <w:rPr>
          <w:lang w:val="id_ID" w:bidi="id_ID"/>
        </w:rPr>
        <w:t>gambar peta</w:t>
      </w:r>
      <w:r>
        <w:rPr>
          <w:lang w:val="id_ID" w:bidi="id_ID"/>
        </w:rPr>
        <w:t>.</w:t>
      </w:r>
    </w:p>
    <w:p>
      <w:pPr/>
      <w:r>
        <w:rPr>
          <w:lang w:val="id_ID" w:bidi="id_ID"/>
        </w:rPr>
      </w:r>
      <w:r>
        <w:rPr>
          <w:lang w:val="id_ID" w:bidi="id_ID"/>
        </w:rPr>
        <w:t>Paulus bertanya, "Apakah kamu telah menerima Roh Kudus saat kamu percaya?" Para murid menjawab "Tidak, kami bahkan belum mendengar bahwa ada Roh Kudus." Paulus kemudian bertanya "Lalu bagaimana Anda dibaptis?" Paulus bertanya kepada mereka apa makna baptisan bagi mereka. Dia tidak bertanya "bagaimana" mereka dibaptis. Para murid menjawab dengan mengatakan "baptisan Yohanes." Ini bukan berarti saat ketika Yohanes sendiri dibaptis. Baptisan Yohanes merujuk pada pesan yang disampaikan Yohanes kepada semua orang saat ia berkhotbah. Pesan Yohanes mencakup apa saja yang terlibat ketika orang-orang dibaptis. Khotbah Yohanes meminta orang-orang untuk bertobat, atau berpaling dari dosa dan diampuni oleh Allah.</w:t>
      </w:r>
    </w:p>
    <w:p>
      <w:pPr/>
      <w:r>
        <w:rPr>
          <w:lang w:val="id_ID" w:bidi="id_ID"/>
        </w:rPr>
      </w:r>
      <w:r>
        <w:rPr>
          <w:lang w:val="id_ID" w:bidi="id_ID"/>
        </w:rPr>
        <w:t>Paulus kemudian mengatakan bahwa meskipun baptisan para murid berarti mereka berbalik dari dosa-dosa mereka, hal yang penting sekarang adalah mereka mengikuti sosok yang diberitahukan oleh Yohanes Pembaptis kepada mereka. Orang itu adalah Yesus. Paulus mengatakan bahwa mereka perlu percaya kepada Yesus, Yohanes hanya mengarahkan mereka ke jalan yang benar untuk bertemu Yesus.</w:t>
      </w:r>
    </w:p>
    <w:p>
      <w:pPr/>
      <w:r>
        <w:rPr>
          <w:lang w:val="id_ID" w:bidi="id_ID"/>
        </w:rPr>
      </w:r>
      <w:r>
        <w:rPr>
          <w:lang w:val="id_ID" w:bidi="id_ID"/>
        </w:rPr>
        <w:t>Para murid kemudian menerima apa yang telah dikatakan Paulus kepada mereka dan mereka bersedia serta siap untuk dibaptis dalam nama Tuhan Yesus. Setelah itu, Paulus meletakkan tangannya kemungkinan di atas kepala atau bahu mereka, dan Roh Kudus turun atas mereka. Mereka kemudian dipenuhi dengan roh Allah dan dapat berbicara dalam berbagai bahasa yang tidak diketahui, atau mengucapkan kata-kata dari Allah, dan bernubuat, atau mendengar kata-kata dari Allah.</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3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Apolos</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12 Murid</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tim untuk mengingat bagian-bagian dari kisah tersebut.</w:t>
      </w:r>
    </w:p>
    <w:p>
      <w:pPr/>
      <w:r>
        <w:rPr>
          <w:lang w:val="id_ID" w:bidi="id_ID"/>
        </w:rPr>
      </w:r>
      <w:r>
        <w:rPr>
          <w:lang w:val="id_ID" w:bidi="id_ID"/>
        </w:rPr>
        <w:t>Narasi di sini berfokus pada apa yang terjadi dalam kehidupan orang-orang ini dan transformasi (Roh Kudus datang atas mereka) yang akan mereka alami.</w:t>
      </w:r>
    </w:p>
    <w:p>
      <w:pPr/>
      <w:r>
        <w:rPr>
          <w:lang w:val="id_ID" w:bidi="id_ID"/>
        </w:rPr>
      </w:r>
      <w:r>
        <w:rPr>
          <w:b/>
          <w:lang w:val="id_ID" w:bidi="id_ID"/>
        </w:rPr>
        <w:t>Adegan pertama:</w:t>
      </w:r>
      <w:r>
        <w:rPr>
          <w:lang w:val="id_ID" w:bidi="id_ID"/>
        </w:rPr>
        <w:t xml:space="preserve"> Perjalanan Paulus kembali ke Efesus. Perjalanan tersebut dilakukan melalui darat, tetapi tidak jelas apakah dia berjalan kaki atau tidak, namun demi kemudahan narasi ini, berjalan kaki akan lebih mudah untuk diperagakan.</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"Lelah karena perjalanannya," atau "Senang bisa kembali ke Efesus," dan "Berharap bisa bertemu kembali dengan teman-teman."</w:t>
      </w:r>
    </w:p>
    <w:p>
      <w:pPr>
        <w:pStyle w:val="ListBullet"/>
        <w:spacing w:line="240" w:lineRule="auto"/>
        <w:ind w:left="720"/>
      </w:pPr>
      <w:r>
        <w:rPr>
          <w:lang w:val="id_ID" w:bidi="id_ID"/>
        </w:rPr>
      </w:r>
      <w:r>
        <w:rPr>
          <w:lang w:val="id_ID" w:bidi="id_ID"/>
        </w:rPr>
        <w:t>Lanjutkan adegannya.</w:t>
      </w:r>
    </w:p>
    <w:p>
      <w:pPr/>
      <w:r>
        <w:rPr>
          <w:lang w:val="id_ID" w:bidi="id_ID"/>
        </w:rPr>
      </w:r>
      <w:r>
        <w:rPr>
          <w:b/>
          <w:lang w:val="id_ID" w:bidi="id_ID"/>
        </w:rPr>
        <w:t>Adegan kedua:</w:t>
      </w:r>
      <w:r>
        <w:rPr>
          <w:lang w:val="id_ID" w:bidi="id_ID"/>
        </w:rPr>
        <w:t xml:space="preserve"> Ketika Paulus tiba di Efesus ia menemui beberapa murid, atau orang-orang percaya.</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 "Bersemangat melihat Paulus," atau "Berharap untuk mendengar apa yang telah ia lakukan dalam perjalanannya," atau "Kami tidak yakin mengapa Paulus berada di sini, tetapi kami tertarik."</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Paulus kemudian bertanya kepada para murid, "Apakah kamu menerima Roh Kudus saat kamu percaya?" Para murid menjawab "Tidak, kami bahkan belum mendengar bahwa ada Roh Kudus." Paulus kemudian bertanya kepada para murid, "Lalu baptisan apa yang kalian terima?" Para murid menjawab, "Baptisan Yohanes."</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 "Bingung tentang apa yang Paulus tanyakan kepada mereka," atau "Siapa atau apa itu Roh Kudus?" dan "Apakah ini ujian, apakah Paulus menguji mereka?"</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Aktor yang memerankan Paulus melanjutkan. Dia mengatakan bahwa meskipun para murid telah dibaptis oleh Yohanes, mereka harus percaya kepada orang yang datang setelah Yohanes, dan bahwa "orang" itu adalah Yesus. Paulus mengatakan bahwa mereka perlu percaya kepada Yesus, Yohanes hanya mengarahkan mereka ke jalan yang benar untuk bertemu Yesus.</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 "Mereka kagum dengan apa yang baru saja mereka dengar," atau "Ini seperti tiba-tiba menyadari bahwa inilah yang benar-benar diyakini oleh para murid."</w:t>
      </w:r>
    </w:p>
    <w:p>
      <w:pPr>
        <w:pStyle w:val="ListBullet"/>
        <w:spacing w:line="240" w:lineRule="auto"/>
        <w:ind w:left="720"/>
      </w:pPr>
      <w:r>
        <w:rPr>
          <w:lang w:val="id_ID" w:bidi="id_ID"/>
        </w:rPr>
      </w:r>
      <w:r>
        <w:rPr>
          <w:lang w:val="id_ID" w:bidi="id_ID"/>
        </w:rPr>
        <w:t>Lanjutkan adegannya.</w:t>
      </w:r>
    </w:p>
    <w:p>
      <w:pPr/>
      <w:r>
        <w:rPr>
          <w:lang w:val="id_ID" w:bidi="id_ID"/>
        </w:rPr>
      </w:r>
      <w:r>
        <w:rPr>
          <w:b/>
          <w:lang w:val="id_ID" w:bidi="id_ID"/>
        </w:rPr>
        <w:t>Adegan ketiga:</w:t>
      </w:r>
      <w:r>
        <w:rPr>
          <w:lang w:val="id_ID" w:bidi="id_ID"/>
        </w:rPr>
        <w:t xml:space="preserve"> Para murid mendengar dan memahami apa yang dikatakan Paulus. Para murid menerima bahwa Yesus adalah "sosok" yang akan datang dan mereka bersedia dibaptis untuk menunjukkan kesetiaan atau komitmen mereka dalam mengambil langkah ini. Paulus meletakkan tangannya di atas kepala atau bahu mereka dan Roh Kudus datang atas para murid. Para murid kemudian dapat berbicara dalam bahasa lidah dan bernubuat, atau mengucapkan kata-kata yang berasal dari Allah. Itu adalah suara-suara yang tidak akan masuk akal bagi Anda karena itu adalah bahasa yang belum pernah Anda dengar sebelumnya, tetapi itu adalah kata-kata dari Allah untuk Anda.</w:t>
      </w:r>
    </w:p>
    <w:p>
      <w:pPr/>
      <w:r>
        <w:rPr>
          <w:lang w:val="id_ID" w:bidi="id_ID"/>
        </w:rPr>
      </w:r>
      <w:r>
        <w:rPr>
          <w:lang w:val="id_ID" w:bidi="id_ID"/>
        </w:rPr>
        <w:t>Tanyakan kepada para aktor yang memerankan murid-murid, "Bagaimana perasaan kalian?" Anda mungkin mendengar hal-hal seperti, "Mereka terkejut karena dapat berbicara bahasa yang tidak diketahui," atau "Kami merasa bertransformasi dan takjub mendengar kata-kata dari Allah."</w:t>
      </w:r>
      <w:r>
        <w:rPr>
          <w:lang w:val="id_ID" w:bidi="id_ID"/>
        </w:rPr>
      </w:r>
    </w:p>
    <w:p>
      <w:pPr>
        <w:pStyle w:val="Heading3"/>
      </w:pPr>
      <w:r>
        <w:rPr>
          <w:lang w:val="id_ID" w:bidi="id_ID"/>
        </w:rPr>
        <w:t>Melengkapi yang Kurang</w:t>
      </w:r>
    </w:p>
    <w:p>
      <w:pPr/>
      <w:r>
        <w:rPr>
          <w:lang w:val="id_ID" w:bidi="id_ID"/>
        </w:rPr>
      </w:r>
      <w:r>
        <w:rPr>
          <w:lang w:val="id_ID" w:bidi="id_ID"/>
        </w:rPr>
        <w:t>MENGISI CELAH</w:t>
      </w:r>
    </w:p>
    <w:p>
      <w:pPr/>
      <w:r>
        <w:rPr>
          <w:lang w:val="id_ID" w:bidi="id_ID"/>
        </w:rPr>
      </w:r>
      <w:r>
        <w:rPr>
          <w:lang w:val="id_ID" w:bidi="id_ID"/>
        </w:rPr>
        <w:t>Kisah Para Rasul 19: 1 - 7</w:t>
      </w:r>
    </w:p>
    <w:p>
      <w:pPr/>
      <w:r>
        <w:rPr>
          <w:lang w:val="id_ID" w:bidi="id_ID"/>
        </w:rPr>
      </w:r>
      <w:r>
        <w:rPr>
          <w:lang w:val="id_ID" w:bidi="id_ID"/>
        </w:rPr>
        <w:t>Dengarkan teks ini satu kali dalam versi yang paling mudah dipahami.</w:t>
      </w:r>
    </w:p>
    <w:p>
      <w:pPr/>
      <w:r>
        <w:rPr>
          <w:lang w:val="id_ID" w:bidi="id_ID"/>
        </w:rPr>
      </w:r>
      <w:r>
        <w:rPr>
          <w:lang w:val="id_ID" w:bidi="id_ID"/>
        </w:rPr>
        <w:t>Paulus telah melakukan perjalanan bersama Priskila dan Akwila dari Korintus ke Efesus. Kemudian Paulus meninggalkan Priskila dan Akwila di Efesus untuk pergi ke kota-kota lain. Paulus melakukan perjalanan ke kota-kota Kaisarea, Yerusalem, dan Antiokhia. Kemudian Paulus melakukan perjalanan melalui wilayah Galatia dan Frigia, yang merupakan bagian dalam negeri itu. Paulus berhenti di beberapa tempat di Galatia dan Frigia untuk mengunjungi orang-orang percaya lainnya. Sementara Paulus melakukan perjalanan, Apolos tiba di Efesus, lalu melanjutkan perjalanan ke Korintus. Setelah Apolos pergi ke Korintus, Paulus melakukan perjalanan melalui Galatia dan Frigia untuk sampai ke Efesus.</w:t>
      </w:r>
    </w:p>
    <w:p>
      <w:pPr/>
      <w:r>
        <w:rPr>
          <w:lang w:val="id_ID" w:bidi="id_ID"/>
        </w:rPr>
      </w:r>
      <w:r>
        <w:rPr>
          <w:lang w:val="id_ID" w:bidi="id_ID"/>
        </w:rPr>
        <w:t>Berhenti di sini dan lihatlah peta dengan rute yang diambil Apolos dari Efesus ke Korintus dan rute yang diambil Paulus dari Korintus ke Efesus. Kemudian temukan rute yang diambil Paulus dari Efesus ke Kaisarea, ke Yerusalem, ke Antiokhia, kemudian melalui wilayah Galatia dan Frigia, kemudian kembali ke Efesus.</w:t>
      </w:r>
    </w:p>
    <w:p>
      <w:pPr/>
      <w:r>
        <w:rPr>
          <w:lang w:val="id_ID" w:bidi="id_ID"/>
        </w:rPr>
      </w:r>
      <w:r>
        <w:rPr>
          <w:lang w:val="id_ID" w:bidi="id_ID"/>
        </w:rPr>
        <w:t xml:space="preserve">Ketika Paulus tiba di Efesus ia melihat beberapa </w:t>
      </w:r>
      <w:r>
        <w:rPr>
          <w:b/>
          <w:lang w:val="id_ID" w:bidi="id_ID"/>
        </w:rPr>
        <w:t>murid</w:t>
      </w:r>
      <w:r>
        <w:rPr>
          <w:lang w:val="id_ID" w:bidi="id_ID"/>
        </w:rPr>
        <w:t xml:space="preserve">, atau pengikut Yesus, di sana. Terjemahkan </w:t>
      </w:r>
      <w:r>
        <w:rPr>
          <w:b/>
          <w:lang w:val="id_ID" w:bidi="id_ID"/>
        </w:rPr>
        <w:t>murid</w:t>
      </w:r>
      <w:r>
        <w:rPr>
          <w:lang w:val="id_ID" w:bidi="id_ID"/>
        </w:rPr>
        <w:t xml:space="preserve"> dengan cara yang sama seperti yang telah Anda lakukan di perikop sebelumnya. </w:t>
      </w:r>
      <w:r>
        <w:rPr>
          <w:b/>
          <w:lang w:val="id_ID" w:bidi="id_ID"/>
        </w:rPr>
        <w:t>murid</w:t>
      </w:r>
      <w:r>
        <w:rPr>
          <w:lang w:val="id_ID" w:bidi="id_ID"/>
        </w:rPr>
        <w:t xml:space="preserve"> berada di Daftar Kata Utama.</w:t>
      </w:r>
    </w:p>
    <w:p>
      <w:pPr/>
      <w:r>
        <w:rPr>
          <w:lang w:val="id_ID" w:bidi="id_ID"/>
        </w:rPr>
      </w:r>
      <w:r>
        <w:rPr>
          <w:lang w:val="id_ID" w:bidi="id_ID"/>
        </w:rPr>
        <w:t xml:space="preserve">Paulus bertanya kepada mereka "Apakah Anda menerima </w:t>
      </w:r>
      <w:r>
        <w:rPr>
          <w:b/>
          <w:lang w:val="id_ID" w:bidi="id_ID"/>
        </w:rPr>
        <w:t>Roh Kudus</w:t>
      </w:r>
      <w:r>
        <w:rPr>
          <w:lang w:val="id_ID" w:bidi="id_ID"/>
        </w:rPr>
        <w:t xml:space="preserve"> saat Anda </w:t>
      </w:r>
      <w:r>
        <w:rPr>
          <w:b/>
          <w:lang w:val="id_ID" w:bidi="id_ID"/>
        </w:rPr>
        <w:t>percaya?</w:t>
      </w:r>
      <w:r>
        <w:rPr>
          <w:lang w:val="id_ID" w:bidi="id_ID"/>
        </w:rPr>
        <w:t>" - yang berarti saat mereka menerima iman dan menjadi '</w:t>
      </w:r>
      <w:r>
        <w:rPr>
          <w:b/>
          <w:lang w:val="id_ID" w:bidi="id_ID"/>
        </w:rPr>
        <w:t>orang-orang percaya</w:t>
      </w:r>
      <w:r>
        <w:rPr>
          <w:lang w:val="id_ID" w:bidi="id_ID"/>
        </w:rPr>
        <w:t xml:space="preserve">.' Dalam Perjanjian Baru, konsep </w:t>
      </w:r>
      <w:r>
        <w:rPr>
          <w:b/>
          <w:lang w:val="id_ID" w:bidi="id_ID"/>
        </w:rPr>
        <w:t>kudus</w:t>
      </w:r>
      <w:r>
        <w:rPr>
          <w:lang w:val="id_ID" w:bidi="id_ID"/>
        </w:rPr>
        <w:t xml:space="preserve"> mengacu kepada orang-orang atau hal-hal milik Allah, atau serupa dengan-Nya. Terjemahkan </w:t>
      </w:r>
      <w:r>
        <w:rPr>
          <w:b/>
          <w:lang w:val="id_ID" w:bidi="id_ID"/>
        </w:rPr>
        <w:t>Roh Kudus</w:t>
      </w:r>
      <w:r>
        <w:rPr>
          <w:lang w:val="id_ID" w:bidi="id_ID"/>
        </w:rPr>
        <w:t xml:space="preserve"> dengan cara yang sama seperti yang Anda lakukan pada perikop sebelumnya. </w:t>
      </w:r>
      <w:r>
        <w:rPr>
          <w:b/>
          <w:lang w:val="id_ID" w:bidi="id_ID"/>
        </w:rPr>
        <w:t>Roh Kudus</w:t>
      </w:r>
      <w:r>
        <w:rPr>
          <w:lang w:val="id_ID" w:bidi="id_ID"/>
        </w:rPr>
        <w:t xml:space="preserve"> ada di dalam Daftar Kata Utama. Setelah murid-murid pertama menerima Roh Kudus, orang-orang yang mengikut Yesus juga disebut </w:t>
      </w:r>
      <w:r>
        <w:rPr>
          <w:b/>
          <w:lang w:val="id_ID" w:bidi="id_ID"/>
        </w:rPr>
        <w:t>orang-orang percaya</w:t>
      </w:r>
      <w:r>
        <w:rPr>
          <w:lang w:val="id_ID" w:bidi="id_ID"/>
        </w:rPr>
        <w:t xml:space="preserve">. </w:t>
      </w:r>
      <w:r>
        <w:rPr>
          <w:b/>
          <w:lang w:val="id_ID" w:bidi="id_ID"/>
        </w:rPr>
        <w:t xml:space="preserve">Orang percaya </w:t>
      </w:r>
      <w:r>
        <w:rPr>
          <w:lang w:val="id_ID" w:bidi="id_ID"/>
        </w:rPr>
        <w:t>berarti seseorang yang telah memilih untuk percaya kepada dan mengikuti Yesus secara eksklusif. [Orang-orang percaya atau murid-murid ini kemungkinan besar adalah murid-murid Yesus karena begitulah Lukas menggunakan istilah ini di seluruh kitab Kisah Para Rasul.]{.Markus}</w:t>
      </w:r>
    </w:p>
    <w:p>
      <w:pPr/>
      <w:r>
        <w:rPr>
          <w:lang w:val="id_ID" w:bidi="id_ID"/>
        </w:rPr>
      </w:r>
      <w:r>
        <w:rPr>
          <w:lang w:val="id_ID" w:bidi="id_ID"/>
        </w:rPr>
        <w:t xml:space="preserve">Paulus melanjutkan dengan bertanya </w:t>
      </w:r>
      <w:r>
        <w:rPr>
          <w:b/>
          <w:lang w:val="id_ID" w:bidi="id_ID"/>
        </w:rPr>
        <w:t>baptisan</w:t>
      </w:r>
      <w:r>
        <w:rPr>
          <w:lang w:val="id_ID" w:bidi="id_ID"/>
        </w:rPr>
        <w:t xml:space="preserve"> apa yang mereka terima. Terjemahkan </w:t>
      </w:r>
      <w:r>
        <w:rPr>
          <w:b/>
          <w:lang w:val="id_ID" w:bidi="id_ID"/>
        </w:rPr>
        <w:t>baptisan</w:t>
      </w:r>
      <w:r>
        <w:rPr>
          <w:lang w:val="id_ID" w:bidi="id_ID"/>
        </w:rPr>
        <w:t xml:space="preserve"> dengan cara yang sama seperti yang telah Anda lakukan di perikop sebelumnya. </w:t>
      </w:r>
      <w:r>
        <w:rPr>
          <w:b/>
          <w:lang w:val="id_ID" w:bidi="id_ID"/>
        </w:rPr>
        <w:t>Baptisan</w:t>
      </w:r>
      <w:r>
        <w:rPr>
          <w:lang w:val="id_ID" w:bidi="id_ID"/>
        </w:rPr>
        <w:t xml:space="preserve"> ada dalam Daftar Kata Utama. Para murid menjawab </w:t>
      </w:r>
      <w:r>
        <w:rPr>
          <w:b/>
          <w:lang w:val="id_ID" w:bidi="id_ID"/>
        </w:rPr>
        <w:t>'baptisan Yohanes.'</w:t>
      </w:r>
    </w:p>
    <w:p>
      <w:pPr/>
      <w:r>
        <w:rPr>
          <w:lang w:val="id_ID" w:bidi="id_ID"/>
        </w:rPr>
      </w:r>
      <w:r>
        <w:rPr>
          <w:lang w:val="id_ID" w:bidi="id_ID"/>
        </w:rPr>
        <w:t xml:space="preserve">Paulus kemudian mengatakan kepada para murid bahwa baptisan Yohanes adalah baptisan </w:t>
      </w:r>
      <w:r>
        <w:rPr>
          <w:b/>
          <w:lang w:val="id_ID" w:bidi="id_ID"/>
        </w:rPr>
        <w:t>pertobatan</w:t>
      </w:r>
      <w:r>
        <w:rPr>
          <w:lang w:val="id_ID" w:bidi="id_ID"/>
        </w:rPr>
        <w:t xml:space="preserve">, berpaling dari </w:t>
      </w:r>
      <w:r>
        <w:rPr>
          <w:b/>
          <w:lang w:val="id_ID" w:bidi="id_ID"/>
        </w:rPr>
        <w:t>dosa.</w:t>
      </w:r>
      <w:r>
        <w:rPr>
          <w:lang w:val="id_ID" w:bidi="id_ID"/>
        </w:rPr>
        <w:t xml:space="preserve"> Terjemahkan </w:t>
      </w:r>
      <w:r>
        <w:rPr>
          <w:b/>
          <w:lang w:val="id_ID" w:bidi="id_ID"/>
        </w:rPr>
        <w:t>pertobatan</w:t>
      </w:r>
      <w:r>
        <w:rPr>
          <w:lang w:val="id_ID" w:bidi="id_ID"/>
        </w:rPr>
        <w:t xml:space="preserve"> dengan cara yang sama seperti yang telah Anda lakukan di perikop sebelumnya. </w:t>
      </w:r>
      <w:r>
        <w:rPr>
          <w:b/>
          <w:lang w:val="id_ID" w:bidi="id_ID"/>
        </w:rPr>
        <w:t>Pertobatan/Bertobat</w:t>
      </w:r>
      <w:r>
        <w:rPr>
          <w:lang w:val="id_ID" w:bidi="id_ID"/>
        </w:rPr>
        <w:t xml:space="preserve"> ada di Daftar Kata Utama. </w:t>
      </w:r>
      <w:r>
        <w:rPr>
          <w:b/>
          <w:lang w:val="id_ID" w:bidi="id_ID"/>
        </w:rPr>
        <w:t>Dosa</w:t>
      </w:r>
      <w:r>
        <w:rPr>
          <w:lang w:val="id_ID" w:bidi="id_ID"/>
        </w:rPr>
        <w:t xml:space="preserve"> mengacu kepada tindakan ketidaktaatan kepada Tuhan. Terjemahkan </w:t>
      </w:r>
      <w:r>
        <w:rPr>
          <w:b/>
          <w:lang w:val="id_ID" w:bidi="id_ID"/>
        </w:rPr>
        <w:t>Dosa</w:t>
      </w:r>
      <w:r>
        <w:rPr>
          <w:lang w:val="id_ID" w:bidi="id_ID"/>
        </w:rPr>
        <w:t xml:space="preserve"> dengan cara yang sama seperti yang telah Anda lakukan di perikop sebelumnya. </w:t>
      </w:r>
      <w:r>
        <w:rPr>
          <w:b/>
          <w:lang w:val="id_ID" w:bidi="id_ID"/>
        </w:rPr>
        <w:t>Dosa</w:t>
      </w:r>
      <w:r>
        <w:rPr>
          <w:lang w:val="id_ID" w:bidi="id_ID"/>
        </w:rPr>
        <w:t xml:space="preserve"> berada di Daftar Kata Utama. Paulus merujuk kepada Yohanes yang mengatakan bahwa ia menyuruh 'orang-orang' untuk percaya kepada Seseorang yang akan datang. Orang-orang ini adalah umat </w:t>
      </w:r>
      <w:r>
        <w:rPr>
          <w:b/>
          <w:lang w:val="id_ID" w:bidi="id_ID"/>
        </w:rPr>
        <w:t>Israel,</w:t>
      </w:r>
      <w:r>
        <w:rPr>
          <w:lang w:val="id_ID" w:bidi="id_ID"/>
        </w:rPr>
        <w:t xml:space="preserve"> atau umat pilihan Allah.</w:t>
      </w:r>
    </w:p>
    <w:p>
      <w:pPr/>
      <w:r>
        <w:rPr>
          <w:lang w:val="id_ID" w:bidi="id_ID"/>
        </w:rPr>
      </w:r>
      <w:r>
        <w:rPr>
          <w:lang w:val="id_ID" w:bidi="id_ID"/>
        </w:rPr>
        <w:t xml:space="preserve">Saat para murid mendengar, mereka menyadari bahwa apa yang ditunjukkan Yohanes kepada mereka adalah Yesus. Para murid memahami apa yang dikatakan Paulus dan mereka percaya serta menerima bahwa Yesus adalah </w:t>
      </w:r>
      <w:r>
        <w:rPr>
          <w:b/>
          <w:lang w:val="id_ID" w:bidi="id_ID"/>
        </w:rPr>
        <w:t>Tuhan atau tuan</w:t>
      </w:r>
      <w:r>
        <w:rPr>
          <w:lang w:val="id_ID" w:bidi="id_ID"/>
        </w:rPr>
        <w:t xml:space="preserve"> mereka. Terjemahkan </w:t>
      </w:r>
      <w:r>
        <w:rPr>
          <w:b/>
          <w:lang w:val="id_ID" w:bidi="id_ID"/>
        </w:rPr>
        <w:t>Tuhan</w:t>
      </w:r>
      <w:r>
        <w:rPr>
          <w:lang w:val="id_ID" w:bidi="id_ID"/>
        </w:rPr>
        <w:t xml:space="preserve"> dengan cara yang sama seperti yang Anda lakukan dalam perikop sebelumnya. </w:t>
      </w:r>
      <w:r>
        <w:rPr>
          <w:b/>
          <w:lang w:val="id_ID" w:bidi="id_ID"/>
        </w:rPr>
        <w:t>Tuhan</w:t>
      </w:r>
      <w:r>
        <w:rPr>
          <w:lang w:val="id_ID" w:bidi="id_ID"/>
        </w:rPr>
        <w:t xml:space="preserve"> ada di Daftar Kata Utama.</w:t>
      </w:r>
    </w:p>
    <w:p>
      <w:pPr/>
      <w:r>
        <w:rPr>
          <w:lang w:val="id_ID" w:bidi="id_ID"/>
        </w:rPr>
      </w:r>
      <w:r>
        <w:rPr>
          <w:lang w:val="id_ID" w:bidi="id_ID"/>
        </w:rPr>
        <w:t xml:space="preserve">Kemudian, saat Paulus meletakkan tangannya di atas mereka, Roh Kudus kemudian datang atas mereka dan mereka "mulai berbicara dalam bahasa-bahasa asing." Itu berarti "berbicara dengan cara yang aneh" dengan menggunakan suara yang tidak diketahui atau tidak dikenal. Terjemahkan </w:t>
      </w:r>
      <w:r>
        <w:rPr>
          <w:b/>
          <w:lang w:val="id_ID" w:bidi="id_ID"/>
        </w:rPr>
        <w:t>bahasa lidah</w:t>
      </w:r>
      <w:r>
        <w:rPr>
          <w:lang w:val="id_ID" w:bidi="id_ID"/>
        </w:rPr>
        <w:t xml:space="preserve"> dengan cara yang sama seperti yang telah Anda lakukan di perikop sebelumnya. </w:t>
      </w:r>
      <w:r>
        <w:rPr>
          <w:b/>
          <w:lang w:val="id_ID" w:bidi="id_ID"/>
        </w:rPr>
        <w:t>Bahasa Lidah</w:t>
      </w:r>
      <w:r>
        <w:rPr>
          <w:lang w:val="id_ID" w:bidi="id_ID"/>
        </w:rPr>
        <w:t xml:space="preserve"> berada di Daftar Kata utama.</w:t>
      </w:r>
    </w:p>
    <w:p>
      <w:pPr/>
      <w:r>
        <w:rPr>
          <w:lang w:val="id_ID" w:bidi="id_ID"/>
        </w:rPr>
      </w:r>
      <w:r>
        <w:rPr>
          <w:lang w:val="id_ID" w:bidi="id_ID"/>
        </w:rPr>
        <w:t xml:space="preserve">Para murid juga </w:t>
      </w:r>
      <w:r>
        <w:rPr>
          <w:b/>
          <w:lang w:val="id_ID" w:bidi="id_ID"/>
        </w:rPr>
        <w:t>bernubuat</w:t>
      </w:r>
      <w:r>
        <w:rPr>
          <w:lang w:val="id_ID" w:bidi="id_ID"/>
        </w:rPr>
        <w:t xml:space="preserve">, untuk nubuat. </w:t>
      </w:r>
      <w:r>
        <w:rPr>
          <w:b/>
          <w:lang w:val="id_ID" w:bidi="id_ID"/>
        </w:rPr>
        <w:t xml:space="preserve">Nubuat </w:t>
      </w:r>
      <w:r>
        <w:rPr>
          <w:lang w:val="id_ID" w:bidi="id_ID"/>
        </w:rPr>
        <w:t>biasanya berarti pesan tertulis atau lisan yang diilhami tentang kehendak Allah bagi umat Allah, tetapi dalam konteks saat ini para murid hanya menerima kata-kata dari Allah secara langsung kepada mereka.</w:t>
      </w:r>
    </w:p>
    <w:p>
      <w:pPr/>
      <w:r>
        <w:rPr>
          <w:lang w:val="id_ID" w:bidi="id_ID"/>
        </w:rPr>
      </w:r>
      <w:r>
        <w:rPr>
          <w:lang w:val="id_ID" w:bidi="id_ID"/>
        </w:rPr>
        <w:t>Narasi ini berakhir dengan kita mengetahui bahwa ada sekitar 12 pria secara keseluruhan.</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bahas.</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19:8–10</w:t>
      </w:r>
      <w:r>
        <w:rPr>
          <w:lang w:val="id_ID" w:bidi="id_ID"/>
        </w:rPr>
      </w:r>
    </w:p>
    <w:p>
      <w:pPr>
        <w:pStyle w:val="Heading3"/>
      </w:pPr>
      <w:r>
        <w:rPr>
          <w:lang w:val="id_ID" w:bidi="id_ID"/>
        </w:rPr>
        <w:t>Dengar dan Renungkan</w:t>
      </w:r>
    </w:p>
    <w:p>
      <w:pPr/>
      <w:r>
        <w:rPr>
          <w:lang w:val="id_ID" w:bidi="id_ID"/>
        </w:rPr>
      </w:r>
      <w:r>
        <w:rPr>
          <w:lang w:val="id_ID" w:bidi="id_ID"/>
        </w:rPr>
        <w:t>Dengarkan Kisah Para Rasul 19:8–10 dan simpanlah dalam hatimu. Dengarlah perikop ini tiga kali (dalam tiga terjemahan yang berbeda, jika memungkinkan). Kemudian sebagai satu tim bahaslah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diceritakan kisah ini tentang Yesus?</w:t>
      </w:r>
    </w:p>
    <w:p>
      <w:pPr>
        <w:pStyle w:val="ListBullet"/>
        <w:spacing w:line="240" w:lineRule="auto"/>
        <w:ind w:left="720"/>
      </w:pPr>
      <w:r>
        <w:rPr>
          <w:lang w:val="id_ID" w:bidi="id_ID"/>
        </w:rPr>
      </w:r>
      <w:r>
        <w:rPr>
          <w:lang w:val="id_ID" w:bidi="id_ID"/>
        </w:rPr>
        <w:t xml:space="preserve">Apa yang diceritakan kisah ini tentang manusia? </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dipahami.</w:t>
      </w:r>
    </w:p>
    <w:p>
      <w:pPr/>
      <w:r>
        <w:rPr>
          <w:lang w:val="id_ID" w:bidi="id_ID"/>
        </w:rPr>
      </w:r>
      <w:r>
        <w:rPr>
          <w:lang w:val="id_ID" w:bidi="id_ID"/>
        </w:rPr>
        <w:t>Dalam narasi ini Paulus melanjutkan misinya di Efesus.</w:t>
      </w:r>
    </w:p>
    <w:p>
      <w:pPr/>
      <w:r>
        <w:rPr>
          <w:lang w:val="id_ID" w:bidi="id_ID"/>
        </w:rPr>
      </w:r>
      <w:r>
        <w:rPr>
          <w:lang w:val="id_ID" w:bidi="id_ID"/>
        </w:rPr>
        <w:t xml:space="preserve">Berhentilah di sini dan tunjukkan peta untuk mengingatkan semua orang di mana </w:t>
      </w:r>
      <w:r>
        <w:rPr>
          <w:lang w:val="id_ID" w:bidi="id_ID"/>
        </w:rPr>
        <w:t>Efesus</w:t>
      </w:r>
      <w:r>
        <w:rPr>
          <w:lang w:val="id_ID" w:bidi="id_ID"/>
        </w:rPr>
        <w:t xml:space="preserve"> berada.</w:t>
      </w:r>
    </w:p>
    <w:p>
      <w:pPr/>
      <w:r>
        <w:rPr>
          <w:lang w:val="id_ID" w:bidi="id_ID"/>
        </w:rPr>
      </w:r>
      <w:r>
        <w:rPr>
          <w:lang w:val="id_ID" w:bidi="id_ID"/>
        </w:rPr>
        <w:t>Paulus tiba di sebuah rumah ibadat. Apakah Anda ingat sebelumnya dalam Kisah Para Rasul Apolos berbicara dengan berani di sebuah rumah ibadat? Orang-orang Yahudi di rumah ibadat di Efesus ketika Paulus berada di sana sebelumnya, telah meminta Paulus untuk kembali dan mengajar mereka lebih banyak. Sekarang Paulus telah menepati janjinya dan telah kembali kepada mereka. Seperti yang mungkin sudah Anda dengar sebelumnya, rumah ibadat bukan hanya tempat ibadah bagi orang-orang Yahudi, tetapi juga pusat pendidikan, pertemuan sosial, dan pengelolaan urusan masyarakat.</w:t>
      </w:r>
    </w:p>
    <w:p>
      <w:pPr/>
      <w:r>
        <w:rPr>
          <w:lang w:val="id_ID" w:bidi="id_ID"/>
        </w:rPr>
      </w:r>
      <w:r>
        <w:rPr>
          <w:lang w:val="id_ID" w:bidi="id_ID"/>
        </w:rPr>
        <w:t xml:space="preserve">Berhentilah di sini dan tunjukkan gambar sebuah </w:t>
      </w:r>
      <w:r>
        <w:rPr>
          <w:lang w:val="id_ID" w:bidi="id_ID"/>
        </w:rPr>
        <w:t>rumah ibadat</w:t>
      </w:r>
      <w:r>
        <w:rPr>
          <w:lang w:val="id_ID" w:bidi="id_ID"/>
        </w:rPr>
        <w:t xml:space="preserve"> Yahudi.</w:t>
      </w:r>
    </w:p>
    <w:p>
      <w:pPr/>
      <w:r>
        <w:rPr>
          <w:lang w:val="id_ID" w:bidi="id_ID"/>
        </w:rPr>
      </w:r>
      <w:r>
        <w:rPr>
          <w:lang w:val="id_ID" w:bidi="id_ID"/>
        </w:rPr>
        <w:t>Mereka adalah tempat tujuan untuk menjangkau banyak orang. Itu adalah tempat berkhotbah. Selama periode tiga bulan, Paulus berkhotbah dengan berani. Paulus berdebat dengan meyakinkan, yang berarti ia berbicara dengan cara mendorong orang-orang untuk percaya bahwa apa yang mereka dengar tentang Kerajaan Allah adalah benar. Jika Anda ingat, seperti yang disebutkan pada awal Kisah Para Rasul, Kerajaan Allah dalam Perjanjian Baru adalah tentang Allah yang memerintah di dalam hati umat-Nya, bukan tentang suatu tempat fisik.</w:t>
      </w:r>
    </w:p>
    <w:p>
      <w:pPr/>
      <w:r>
        <w:rPr>
          <w:lang w:val="id_ID" w:bidi="id_ID"/>
        </w:rPr>
      </w:r>
      <w:r>
        <w:rPr>
          <w:lang w:val="id_ID" w:bidi="id_ID"/>
        </w:rPr>
        <w:t>Tetapi setelah beberapa saat, beberapa orang yang mendengarkan menjadi keras kepala, yang berarti bahwa mereka tidak akan mendengarkan dengan pikiran mereka. Mereka menolak untuk memahami apa yang dikatakan Paulus. Mereka menolak untuk percaya. Mereka tidak ingin melunakkan hati mereka dan percaya kepada pesan yang Paulus sampaikan kepada mereka. Pesan itu berkaitan dengan Kerajaan Allah dan Paulus mencoba meyakinkan orang-orang tentang hal itu. Mereka secara aktif menolak apa yang dikatakan Paulus.</w:t>
      </w:r>
    </w:p>
    <w:p>
      <w:pPr/>
      <w:r>
        <w:rPr>
          <w:lang w:val="id_ID" w:bidi="id_ID"/>
        </w:rPr>
      </w:r>
      <w:r>
        <w:rPr>
          <w:lang w:val="id_ID" w:bidi="id_ID"/>
        </w:rPr>
        <w:t>Berhentilah di sini dan diskusikan sebagai tim penerjemah: Jika seseorang mengatakan kepada Anda sesuatu yang tidak ingin Anda dengar, bagaimana Anda akan menanggapi?</w:t>
      </w:r>
    </w:p>
    <w:p>
      <w:pPr/>
      <w:r>
        <w:rPr>
          <w:lang w:val="id_ID" w:bidi="id_ID"/>
        </w:rPr>
      </w:r>
      <w:r>
        <w:rPr>
          <w:lang w:val="id_ID" w:bidi="id_ID"/>
        </w:rPr>
        <w:t>Mereka mulai "berbicara di depan umum menentang Jalan." Tuhan Yesus, atau Sang Guru, menunjukkan kepada kita bahwa Jalan adalah menjalani kehidupan kita sesuai dengan tujuan-Nya bagi kita. Jika Anda adalah orang percaya atau murid Yesus, Anda akan menjalani hidup Anda dengan mengikuti Jalan Tuhan, dan ini adalah nama untuk gerakan para pengikut Yesus pada saat itu.</w:t>
      </w:r>
    </w:p>
    <w:p>
      <w:pPr/>
      <w:r>
        <w:rPr>
          <w:lang w:val="id_ID" w:bidi="id_ID"/>
        </w:rPr>
      </w:r>
      <w:r>
        <w:rPr>
          <w:lang w:val="id_ID" w:bidi="id_ID"/>
        </w:rPr>
        <w:t>Jadi tidak hanya orang-orang ini yang menolak untuk mendengarkan, mereka berbicara menentang pesan Yesus dan menolak pesan tersebut.</w:t>
      </w:r>
    </w:p>
    <w:p>
      <w:pPr/>
      <w:r>
        <w:rPr>
          <w:lang w:val="id_ID" w:bidi="id_ID"/>
        </w:rPr>
      </w:r>
      <w:r>
        <w:rPr>
          <w:lang w:val="id_ID" w:bidi="id_ID"/>
        </w:rPr>
        <w:t>Berhentilah di sini dan diskusikan sebagai tim penerjemah: Apa yang akan Anda lakukan dalam budaya Anda jika Anda sedang berusaha menyampaikan sebuah pesan kepada orang-orang yang tidak ingin menerimanya?</w:t>
      </w:r>
    </w:p>
    <w:p>
      <w:pPr/>
      <w:r>
        <w:rPr>
          <w:lang w:val="id_ID" w:bidi="id_ID"/>
        </w:rPr>
      </w:r>
      <w:r>
        <w:rPr>
          <w:lang w:val="id_ID" w:bidi="id_ID"/>
        </w:rPr>
        <w:t>Paulus kemudian menarik diri dari mereka, membawa mereka yang memang percaya, bersamanya ketika ia pergi. Orang-orang percaya yang dibawa Paulus bersamanya bisa jadi adalah orang-orang percaya yang sama yang telah ia baptis sebelumnya. Tidak sepenuhnya jelas siapa mereka, tetapi hal yang penting untuk dicatat di sini adalah bahwa ada orang-orang percaya lain di rumah ibadat dan bahwa mereka berangkat bersama Paulus.</w:t>
      </w:r>
    </w:p>
    <w:p>
      <w:pPr/>
      <w:r>
        <w:rPr>
          <w:lang w:val="id_ID" w:bidi="id_ID"/>
        </w:rPr>
      </w:r>
      <w:r>
        <w:rPr>
          <w:lang w:val="id_ID" w:bidi="id_ID"/>
        </w:rPr>
        <w:t>Paulus tetap di Efesus tetapi pergi ke ruang kuliah Tiranus. Kita tidak tahu banyak tentang orang bernama Tiranus itu, tetapi ia pasti cukup penting karena ia memiliki ruang kuliah. Ini dulunya merupakan ruangan besar tempat Tiranus sendiri biasa menyampaikan pidato. Itu adalah tempat yang bagus untuk berbicara kepada banyak orang, dan ada berbagai macam pertemuan yang terjadi di sana.</w:t>
      </w:r>
    </w:p>
    <w:p>
      <w:pPr/>
      <w:r>
        <w:rPr>
          <w:lang w:val="id_ID" w:bidi="id_ID"/>
        </w:rPr>
      </w:r>
      <w:r>
        <w:rPr>
          <w:lang w:val="id_ID" w:bidi="id_ID"/>
        </w:rPr>
        <w:t xml:space="preserve">Berhentilah di sini untuk menunjukkan gambar </w:t>
      </w:r>
      <w:r>
        <w:rPr>
          <w:lang w:val="id_ID" w:bidi="id_ID"/>
        </w:rPr>
        <w:t>ruang kuliah</w:t>
      </w:r>
      <w:r>
        <w:rPr>
          <w:lang w:val="id_ID" w:bidi="id_ID"/>
        </w:rPr>
        <w:t>.</w:t>
      </w:r>
    </w:p>
    <w:p>
      <w:pPr/>
      <w:r>
        <w:rPr>
          <w:lang w:val="id_ID" w:bidi="id_ID"/>
        </w:rPr>
      </w:r>
      <w:r>
        <w:rPr>
          <w:lang w:val="id_ID" w:bidi="id_ID"/>
        </w:rPr>
        <w:t>Paulus berbicara kepada mereka yang berkumpul di sana setiap hari selama dua tahun. Paulus melakukan ini sehingga setiap orang Yahudi dan orang Yunani, atau non-Yahudi, yang tinggal di provinsi, atau daerah, Asia akan memiliki kesempatan untuk mendengar pesan tentang Yesus Tuhan, atau Sang Guru.</w:t>
      </w:r>
      <w:r>
        <w:rPr>
          <w:lang w:val="id_ID" w:bidi="id_ID"/>
        </w:rPr>
      </w:r>
    </w:p>
    <w:p>
      <w:pPr>
        <w:pStyle w:val="Heading3"/>
      </w:pPr>
      <w:r>
        <w:rPr>
          <w:lang w:val="id_ID" w:bidi="id_ID"/>
        </w:rPr>
        <w:t>Menjelaskan Adegan</w:t>
      </w:r>
    </w:p>
    <w:p>
      <w:pPr/>
      <w:r>
        <w:rPr>
          <w:lang w:val="id_ID" w:bidi="id_ID"/>
        </w:rPr>
      </w:r>
      <w:r>
        <w:rPr>
          <w:lang w:val="id_ID" w:bidi="id_ID"/>
        </w:rPr>
        <w:t>Dengarkan teksnya sekali lagi dalam versi yang paling mudah dimengerti.</w:t>
      </w:r>
    </w:p>
    <w:p>
      <w:pPr/>
      <w:r>
        <w:rPr>
          <w:lang w:val="id_ID" w:bidi="id_ID"/>
        </w:rPr>
      </w:r>
      <w:r>
        <w:rPr>
          <w:lang w:val="id_ID" w:bidi="id_ID"/>
        </w:rPr>
        <w:t>Dalam sesi ini, Anda akan membantu kelompok memvisualisasikan kisah ini. Anda akan membantu kelompok menentukan adegan, waktu dan tempat peristiwa, serta tokoh-tokoh dari kisah ini.</w:t>
      </w:r>
    </w:p>
    <w:p>
      <w:pPr/>
      <w:r>
        <w:rPr>
          <w:lang w:val="id_ID" w:bidi="id_ID"/>
        </w:rPr>
      </w:r>
      <w:r>
        <w:rPr>
          <w:lang w:val="id_ID" w:bidi="id_ID"/>
        </w:rPr>
        <w:t>Kisah ini memiliki 4 adegan.</w:t>
      </w:r>
    </w:p>
    <w:p>
      <w:pPr/>
      <w:r>
        <w:rPr>
          <w:lang w:val="id_ID" w:bidi="id_ID"/>
        </w:rPr>
      </w:r>
      <w:r>
        <w:rPr>
          <w:b/>
          <w:lang w:val="id_ID" w:bidi="id_ID"/>
        </w:rPr>
        <w:t>Adegan pertama:</w:t>
      </w:r>
      <w:r>
        <w:rPr>
          <w:lang w:val="id_ID" w:bidi="id_ID"/>
        </w:rPr>
        <w:t xml:space="preserve"> Paulus memasuki rumah ibadat di Efesus dan mulai berkhotbah di sana, berbicara dengan berani. Paulus membujuk mereka yang mendengarkan bahwa Yesus adalah Jalan.</w:t>
      </w:r>
    </w:p>
    <w:p>
      <w:pPr/>
      <w:r>
        <w:rPr>
          <w:lang w:val="id_ID" w:bidi="id_ID"/>
        </w:rPr>
      </w:r>
      <w:r>
        <w:rPr>
          <w:b/>
          <w:lang w:val="id_ID" w:bidi="id_ID"/>
        </w:rPr>
        <w:t>Adegan kedua:</w:t>
      </w:r>
      <w:r>
        <w:rPr>
          <w:lang w:val="id_ID" w:bidi="id_ID"/>
        </w:rPr>
        <w:t xml:space="preserve"> Setelah beberapa saat, beberapa orang yang mendengarkan mengeraskan hati mereka dan menolak untuk mendengarkan pesan Paulus tentang kerajaan Allah. Mereka tidak hanya menolaknya, mereka menghina di depan umum apa artinya menjalani Jalan Yesus, Tuhan atau tuan.</w:t>
      </w:r>
    </w:p>
    <w:p>
      <w:pPr/>
      <w:r>
        <w:rPr>
          <w:lang w:val="id_ID" w:bidi="id_ID"/>
        </w:rPr>
      </w:r>
      <w:r>
        <w:rPr>
          <w:b/>
          <w:lang w:val="id_ID" w:bidi="id_ID"/>
        </w:rPr>
        <w:t>Adegan ketiga:</w:t>
      </w:r>
      <w:r>
        <w:rPr>
          <w:lang w:val="id_ID" w:bidi="id_ID"/>
        </w:rPr>
        <w:t xml:space="preserve"> Paulus meninggalkan rumah ibadat, dan membawa orang-orang percaya bersamanya. Dia menarik diri dari tempat itu dan orang-orang yang menolak pesan itu.</w:t>
      </w:r>
    </w:p>
    <w:p>
      <w:pPr/>
      <w:r>
        <w:rPr>
          <w:lang w:val="id_ID" w:bidi="id_ID"/>
        </w:rPr>
      </w:r>
      <w:r>
        <w:rPr>
          <w:b/>
          <w:lang w:val="id_ID" w:bidi="id_ID"/>
        </w:rPr>
        <w:t>Adegan keempat:</w:t>
      </w:r>
      <w:r>
        <w:rPr>
          <w:lang w:val="id_ID" w:bidi="id_ID"/>
        </w:rPr>
        <w:t xml:space="preserve"> Paulus dan orang-orang percaya kemudian pergi ke ruang kuliah Tiranus. Paulus berkhotbah setiap hari selama 2 tahun dan semua orang di provinsi Asia mendengar pesan itu.</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Sekelompok orang tidak percaya yang menolak untuk mendengarkan</w:t>
      </w:r>
    </w:p>
    <w:p>
      <w:pPr>
        <w:pStyle w:val="ListBullet"/>
        <w:spacing w:line="240" w:lineRule="auto"/>
        <w:ind w:left="720"/>
      </w:pPr>
      <w:r>
        <w:rPr>
          <w:lang w:val="id_ID" w:bidi="id_ID"/>
        </w:rPr>
      </w:r>
      <w:r>
        <w:rPr>
          <w:lang w:val="id_ID" w:bidi="id_ID"/>
        </w:rPr>
        <w:t>Sekelompok orang percaya</w:t>
      </w:r>
    </w:p>
    <w:p>
      <w:pPr>
        <w:pStyle w:val="ListBullet"/>
        <w:spacing w:line="240" w:lineRule="auto"/>
        <w:ind w:left="720"/>
      </w:pPr>
      <w:r>
        <w:rPr>
          <w:lang w:val="id_ID" w:bidi="id_ID"/>
        </w:rPr>
      </w:r>
      <w:r>
        <w:rPr>
          <w:lang w:val="id_ID" w:bidi="id_ID"/>
        </w:rPr>
        <w:t>Sekelompok orang Yahudi dan orang-orang Yunani di seluruh Asia yang mendengar pesan yang diberitakan oleh Paulus</w:t>
      </w:r>
    </w:p>
    <w:p>
      <w:pPr/>
      <w:r>
        <w:rPr>
          <w:lang w:val="id_ID" w:bidi="id_ID"/>
        </w:rPr>
      </w:r>
      <w:r>
        <w:rPr>
          <w:lang w:val="id_ID" w:bidi="id_ID"/>
        </w:rPr>
        <w:t xml:space="preserve">Dalam sesi ini, minta kelompok untuk membuat papan cerita, membuat 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Paulus tiba di sebuah rumah ibadat di Efesus. Dia bersemangat dan berbicara dengan berani kepada orang-orang di sana. Paulus berbicara tentang Yesus dan bagaimana mengikuti Yesus adalah Jalan yang harus mereka tempuh dalam menjalani kehidupan mereka.</w:t>
      </w:r>
    </w:p>
    <w:p>
      <w:pPr/>
      <w:r>
        <w:rPr>
          <w:lang w:val="id_ID" w:bidi="id_ID"/>
        </w:rPr>
      </w:r>
      <w:r>
        <w:rPr>
          <w:lang w:val="id_ID" w:bidi="id_ID"/>
        </w:rPr>
        <w:t>Dalam narasi ini Paulus melanjutkan misinya di Efesus.</w:t>
      </w:r>
    </w:p>
    <w:p>
      <w:pPr/>
      <w:r>
        <w:rPr>
          <w:lang w:val="id_ID" w:bidi="id_ID"/>
        </w:rPr>
      </w:r>
      <w:r>
        <w:rPr>
          <w:lang w:val="id_ID" w:bidi="id_ID"/>
        </w:rPr>
        <w:t xml:space="preserve">Berhentilah di sini dan tunjukkan peta di sini untuk mengingatkan semua orang di mana </w:t>
      </w:r>
      <w:r>
        <w:rPr>
          <w:lang w:val="id_ID" w:bidi="id_ID"/>
        </w:rPr>
        <w:t>Efesus</w:t>
      </w:r>
      <w:r>
        <w:rPr>
          <w:lang w:val="id_ID" w:bidi="id_ID"/>
        </w:rPr>
        <w:t xml:space="preserve"> berada.</w:t>
      </w:r>
    </w:p>
    <w:p>
      <w:pPr/>
      <w:r>
        <w:rPr>
          <w:lang w:val="id_ID" w:bidi="id_ID"/>
        </w:rPr>
      </w:r>
      <w:r>
        <w:rPr>
          <w:lang w:val="id_ID" w:bidi="id_ID"/>
        </w:rPr>
        <w:t>Paulus tiba di sebuah rumah ibadat. Apakah Anda ingat sebelumnya dalam Kisah Para Rasul, Apolos berbicara dengan berani di sebuah rumah ibadat?</w:t>
      </w:r>
    </w:p>
    <w:p>
      <w:pPr/>
      <w:r>
        <w:rPr>
          <w:lang w:val="id_ID" w:bidi="id_ID"/>
        </w:rPr>
      </w:r>
      <w:r>
        <w:rPr>
          <w:lang w:val="id_ID" w:bidi="id_ID"/>
        </w:rPr>
        <w:t xml:space="preserve">Berhentilah di sini dan tunjukkan gambar sebuah </w:t>
      </w:r>
      <w:r>
        <w:rPr>
          <w:lang w:val="id_ID" w:bidi="id_ID"/>
        </w:rPr>
        <w:t>rumah ibadat</w:t>
      </w:r>
      <w:r>
        <w:rPr>
          <w:lang w:val="id_ID" w:bidi="id_ID"/>
        </w:rPr>
        <w:t>.</w:t>
      </w:r>
    </w:p>
    <w:p>
      <w:pPr/>
      <w:r>
        <w:rPr>
          <w:lang w:val="id_ID" w:bidi="id_ID"/>
        </w:rPr>
      </w:r>
      <w:r>
        <w:rPr>
          <w:lang w:val="id_ID" w:bidi="id_ID"/>
        </w:rPr>
        <w:t>Mereka adalah tempat tujuan untuk menjangkau banyak orang. Itu adalah tempat berkhotbah dan selama periode tiga bulan, Paulus berkhotbah dengan berani. Paulus berdebat dengan meyakinkan, yang berarti berbicara dengan cara mendorong orang-orang untuk percaya bahwa apa yang mereka dengar adalah benar tentang Kerajaan Allah. Rumah ibadat juga akan menjadi tempat yang baik untuk dikunjungi guna menghindari teriknya siang hari. Ini membantu karena Paulus memiliki lebih banyak orang yang hadir untuk mendengar apa yang ingin disampaikan Paulus. Paulus berbicara secara teratur di rumah ibadat. Paulus kemungkinan besar berdiri di tengah ruang utama memegang gulungan-gulungan Kitab Suci. Orang-orang Yahudi mungkin duduk di bangku-bangku batu yang dibangun di dinding rumah ibadat.</w:t>
      </w:r>
    </w:p>
    <w:p>
      <w:pPr/>
      <w:r>
        <w:rPr>
          <w:lang w:val="id_ID" w:bidi="id_ID"/>
        </w:rPr>
      </w:r>
      <w:r>
        <w:rPr>
          <w:lang w:val="id_ID" w:bidi="id_ID"/>
        </w:rPr>
        <w:t>Paulus pergi ke rumah ibadat secara teratur selama tiga bulan, dan kemudian beberapa orang yang mendengarkan di rumah ibadat menjadi keras kepala, yang berarti bahwa mereka tidak akan mendengarkan dengan pikiran mereka atau menerima pesan yang sedang Paulus khotbahkan. Mereka menutup telinga mereka dan menutupi hati mereka. "Mereka menolak untuk percaya." Mereka tidak ingin melunakkan hati mereka dan percaya kepada pesan yang Paulus sampaikan kepada mereka. Mereka secara aktif menolak apa yang dikatakan Paulus.</w:t>
      </w:r>
    </w:p>
    <w:p>
      <w:pPr/>
      <w:r>
        <w:rPr>
          <w:lang w:val="id_ID" w:bidi="id_ID"/>
        </w:rPr>
      </w:r>
      <w:r>
        <w:rPr>
          <w:lang w:val="id_ID" w:bidi="id_ID"/>
        </w:rPr>
        <w:t>Mereka mulai "berbicara di depan umum menentang Jalan." "Jalan" adalah cara menjalani kehidupan Anda yang ditunjukkan oleh Tuhan Yesus, atau Guru. Jika Anda adalah orang percaya atau murid Yesus, Anda akan menjalani hidup Anda dengan mengikuti Jalan itu.</w:t>
      </w:r>
    </w:p>
    <w:p>
      <w:pPr/>
      <w:r>
        <w:rPr>
          <w:lang w:val="id_ID" w:bidi="id_ID"/>
        </w:rPr>
      </w:r>
      <w:r>
        <w:rPr>
          <w:lang w:val="id_ID" w:bidi="id_ID"/>
        </w:rPr>
        <w:t>Jadi tidak hanya orang-orang ini yang menolak untuk mendengarkan, mereka berbicara menentangnya dan menolak pesan tersebut.</w:t>
      </w:r>
    </w:p>
    <w:p>
      <w:pPr/>
      <w:r>
        <w:rPr>
          <w:lang w:val="id_ID" w:bidi="id_ID"/>
        </w:rPr>
      </w:r>
      <w:r>
        <w:rPr>
          <w:lang w:val="id_ID" w:bidi="id_ID"/>
        </w:rPr>
        <w:t>Berhentilah di sini dan diskusikan sebagai tim penerjemah: Apa yang akan Anda lakukan dalam budaya Anda, jika Anda sedang mencoba menyampaikan pesan kepada orang-orang yang tidak ingin menerima pesan tersebut?</w:t>
      </w:r>
    </w:p>
    <w:p>
      <w:pPr/>
      <w:r>
        <w:rPr>
          <w:lang w:val="id_ID" w:bidi="id_ID"/>
        </w:rPr>
      </w:r>
      <w:r>
        <w:rPr>
          <w:lang w:val="id_ID" w:bidi="id_ID"/>
        </w:rPr>
        <w:t>Paulus kemudian menarik diri dari mereka, membawa mereka yang memang percaya, bersamanya ketika ia pergi.</w:t>
      </w:r>
    </w:p>
    <w:p>
      <w:pPr/>
      <w:r>
        <w:rPr>
          <w:lang w:val="id_ID" w:bidi="id_ID"/>
        </w:rPr>
      </w:r>
      <w:r>
        <w:rPr>
          <w:lang w:val="id_ID" w:bidi="id_ID"/>
        </w:rPr>
        <w:t>Paulus tetap di Efesus tetapi pergi ke ruang kuliah Tiranus. Ini dulunya merupakan ruangan besar tempat orang-orang datang untuk mendengar para pembicara berbicara, dan tempat banyak pertemuan lainnya terjadi.</w:t>
      </w:r>
    </w:p>
    <w:p>
      <w:pPr/>
      <w:r>
        <w:rPr>
          <w:lang w:val="id_ID" w:bidi="id_ID"/>
        </w:rPr>
      </w:r>
      <w:r>
        <w:rPr>
          <w:lang w:val="id_ID" w:bidi="id_ID"/>
        </w:rPr>
        <w:t xml:space="preserve">Berhentilah di sini untuk menunjukkan gambar </w:t>
      </w:r>
      <w:r>
        <w:rPr>
          <w:lang w:val="id_ID" w:bidi="id_ID"/>
        </w:rPr>
        <w:t>ruang kuliah</w:t>
      </w:r>
      <w:r>
        <w:rPr>
          <w:lang w:val="id_ID" w:bidi="id_ID"/>
        </w:rPr>
        <w:t>.</w:t>
      </w:r>
    </w:p>
    <w:p>
      <w:pPr/>
      <w:r>
        <w:rPr>
          <w:lang w:val="id_ID" w:bidi="id_ID"/>
        </w:rPr>
      </w:r>
      <w:r>
        <w:rPr>
          <w:lang w:val="id_ID" w:bidi="id_ID"/>
        </w:rPr>
        <w:t>Paulus berbicara kepada mereka yang berkumpul di sana setiap hari selama dua tahun. Paulus melakukan ini sehingga semua orang yang mendengarnya berbicara secara langsung kemudian dapat membagikannya kepada teman-teman dan keluarga mereka. Ini berarti bahwa setiap orang Yahudi dan Yunani yang tinggal di provinsi, atau daerah, Asia akan memiliki kesempatan untuk mendengar pesan tentang Tuhan Yesus.</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babak ini, tim akan memeragakan kisah tersebut.</w:t>
      </w:r>
    </w:p>
    <w:p>
      <w:pPr/>
      <w:r>
        <w:rPr>
          <w:lang w:val="id_ID" w:bidi="id_ID"/>
        </w:rPr>
      </w:r>
      <w:r>
        <w:rPr>
          <w:lang w:val="id_ID" w:bidi="id_ID"/>
        </w:rPr>
        <w:t>Kisah ini memiliki 4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Sekelompok orang tidak percaya yang menolak untuk mendengarkan</w:t>
      </w:r>
    </w:p>
    <w:p>
      <w:pPr>
        <w:pStyle w:val="ListBullet"/>
        <w:spacing w:line="240" w:lineRule="auto"/>
        <w:ind w:left="720"/>
      </w:pPr>
      <w:r>
        <w:rPr>
          <w:lang w:val="id_ID" w:bidi="id_ID"/>
        </w:rPr>
      </w:r>
      <w:r>
        <w:rPr>
          <w:lang w:val="id_ID" w:bidi="id_ID"/>
        </w:rPr>
        <w:t>Sekelompok orang percaya</w:t>
      </w:r>
    </w:p>
    <w:p>
      <w:pPr>
        <w:pStyle w:val="ListBullet"/>
        <w:spacing w:line="240" w:lineRule="auto"/>
        <w:ind w:left="720"/>
      </w:pPr>
      <w:r>
        <w:rPr>
          <w:lang w:val="id_ID" w:bidi="id_ID"/>
        </w:rPr>
      </w:r>
      <w:r>
        <w:rPr>
          <w:lang w:val="id_ID" w:bidi="id_ID"/>
        </w:rPr>
        <w:t>Sekelompok orang Yahudi dan orang-orang Yunani di seluruh Asia yang mendengar pesan yang diberitakan oleh Paulus</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tim untuk mengingat bagian-bagian dari kisah tersebut.</w:t>
      </w:r>
    </w:p>
    <w:p>
      <w:pPr/>
      <w:r>
        <w:rPr>
          <w:lang w:val="id_ID" w:bidi="id_ID"/>
        </w:rPr>
      </w:r>
      <w:r>
        <w:rPr>
          <w:lang w:val="id_ID" w:bidi="id_ID"/>
        </w:rPr>
        <w:t>Dalam narasi ini Paulus melanjutkan misinya di Efesus. Tidak diketahui dengan pasti saat itu pukul berapa, tetapi jika Paulus baru saja selesai bekerja pada hari itu, kemungkinan waktunya adalah pada awal siang.</w:t>
      </w:r>
    </w:p>
    <w:p>
      <w:pPr/>
      <w:r>
        <w:rPr>
          <w:lang w:val="id_ID" w:bidi="id_ID"/>
        </w:rPr>
      </w:r>
      <w:r>
        <w:rPr>
          <w:b/>
          <w:lang w:val="id_ID" w:bidi="id_ID"/>
        </w:rPr>
        <w:t>Adegan pertama:</w:t>
      </w:r>
      <w:r>
        <w:rPr>
          <w:lang w:val="id_ID" w:bidi="id_ID"/>
        </w:rPr>
        <w:t xml:space="preserve"> Paulus memasuki rumah ibadat di Efesus dan mulai berkhotbah di sana, berbicara dengan berani. Paulus membujuk mereka yang mendengarkan tentang Kerajaan Allah, dan Yesus adalah Jalan yang harus mereka jalani kehidupan mereka.</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"Merasa bersemangat untuk berbicara dengan berani," atau "Bersemangat untuk dapat berbicara kepada orang-orang yang mungkin baru pertama kali mendengar pesan tersebut."</w:t>
      </w:r>
    </w:p>
    <w:p>
      <w:pPr>
        <w:pStyle w:val="ListBullet"/>
        <w:spacing w:line="240" w:lineRule="auto"/>
        <w:ind w:left="720"/>
      </w:pPr>
      <w:r>
        <w:rPr>
          <w:lang w:val="id_ID" w:bidi="id_ID"/>
        </w:rPr>
      </w:r>
      <w:r>
        <w:rPr>
          <w:lang w:val="id_ID" w:bidi="id_ID"/>
        </w:rPr>
        <w:t>Lanjutkan adegannya.</w:t>
      </w:r>
    </w:p>
    <w:p>
      <w:pPr/>
      <w:r>
        <w:rPr>
          <w:lang w:val="id_ID" w:bidi="id_ID"/>
        </w:rPr>
      </w:r>
      <w:r>
        <w:rPr>
          <w:b/>
          <w:lang w:val="id_ID" w:bidi="id_ID"/>
        </w:rPr>
        <w:t>Adegan kedua:</w:t>
      </w:r>
      <w:r>
        <w:rPr>
          <w:lang w:val="id_ID" w:bidi="id_ID"/>
        </w:rPr>
        <w:t xml:space="preserve"> Setelah beberapa saat, beberapa orang yang mendengarkan mengeraskan hati mereka dan menolak untuk mendengarkan pesan Paulus. Mereka tidak hanya menolaknya, mereka menghina di depan umum apa artinya menjalani Jalan Tuhan atau Guru.</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memerankan orang-orang yang tidak percaya, "Bagaimana perasaan kalian?" Anda mungkin mendengar hal-hal seperti, "Kami muak dengan orang ini yang terus mengoceh," atau "Kami tidak percaya pesannya," dan "Kami ingin dia pergi dan berhenti mengganggu kami."</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"Sedih karena orang-orang yang tidak percaya menanggapi dengan cara ini," atau "Seandainya saja mereka mau membuka hati untuk menerima kebenaran pesannya," dan "Haruskah ia tinggal dan melanjutkan atau haruskah ia pergi?"</w:t>
      </w:r>
    </w:p>
    <w:p>
      <w:pPr>
        <w:pStyle w:val="ListBullet"/>
        <w:spacing w:line="240" w:lineRule="auto"/>
        <w:ind w:left="720"/>
      </w:pPr>
      <w:r>
        <w:rPr>
          <w:lang w:val="id_ID" w:bidi="id_ID"/>
        </w:rPr>
      </w:r>
      <w:r>
        <w:rPr>
          <w:lang w:val="id_ID" w:bidi="id_ID"/>
        </w:rPr>
        <w:t>Tanyakan kepada para aktor yang memerankan orang-orang percaya, "Bagaimana perasaan kalian?" Anda mungkin mendengar hal-hal seperti, "Kami tidak percaya bahwa mereka menolak untuk menerima kebenaran," atau "Bagaimana mereka dapat memperlakukan Paulus seperti ini?" dan "Kita telah diubah oleh Allah, mereka juga bisa."</w:t>
      </w:r>
    </w:p>
    <w:p>
      <w:pPr>
        <w:pStyle w:val="ListBullet"/>
        <w:spacing w:line="240" w:lineRule="auto"/>
        <w:ind w:left="720"/>
      </w:pPr>
      <w:r>
        <w:rPr>
          <w:lang w:val="id_ID" w:bidi="id_ID"/>
        </w:rPr>
      </w:r>
      <w:r>
        <w:rPr>
          <w:lang w:val="id_ID" w:bidi="id_ID"/>
        </w:rPr>
        <w:t>Lanjutkan adegannya.</w:t>
      </w:r>
    </w:p>
    <w:p>
      <w:pPr/>
      <w:r>
        <w:rPr>
          <w:lang w:val="id_ID" w:bidi="id_ID"/>
        </w:rPr>
      </w:r>
      <w:r>
        <w:rPr>
          <w:b/>
          <w:lang w:val="id_ID" w:bidi="id_ID"/>
        </w:rPr>
        <w:t>Adegan ketiga:</w:t>
      </w:r>
      <w:r>
        <w:rPr>
          <w:lang w:val="id_ID" w:bidi="id_ID"/>
        </w:rPr>
        <w:t xml:space="preserve"> Paulus meninggalkan rumah ibadat, dan membawa orang-orang percaya bersamanya. Dia menarik diri dari tempat itu dan orang-orang yang menolak pesan itu.</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"Menyadari bahwa ia tidak dapat membuat mereka mengerti, jadi sudah waktunya untuk pindah," atau "Aku akan menggunakan energiku untuk melayani Tuhan di tempat lain," dan "Aku akan membawa orang-orang percaya ini bersamaku untuk menunjukkan kepada mereka bagaimana menyebarkan pesan yang aku bawa."</w:t>
      </w:r>
    </w:p>
    <w:p>
      <w:pPr>
        <w:pStyle w:val="ListBullet"/>
        <w:spacing w:line="240" w:lineRule="auto"/>
        <w:ind w:left="720"/>
      </w:pPr>
      <w:r>
        <w:rPr>
          <w:lang w:val="id_ID" w:bidi="id_ID"/>
        </w:rPr>
      </w:r>
      <w:r>
        <w:rPr>
          <w:lang w:val="id_ID" w:bidi="id_ID"/>
        </w:rPr>
        <w:t>Tanyakan kepada para aktor yang memerankan orang-orang percaya, "Bagaimana perasaan kalian?" Anda mungkin mendengar hal-hal seperti, "Paulus telah bekerja sangat keras tetapi ia bertekad untuk terus membagikan pesan itu," atau "Saya tidak yakin ke mana Paulus pergi berikutnya, tetapi kami bersemangat untuk pergi bersamanya."</w:t>
      </w:r>
    </w:p>
    <w:p>
      <w:pPr>
        <w:pStyle w:val="ListBullet"/>
        <w:spacing w:line="240" w:lineRule="auto"/>
        <w:ind w:left="720"/>
      </w:pPr>
      <w:r>
        <w:rPr>
          <w:lang w:val="id_ID" w:bidi="id_ID"/>
        </w:rPr>
      </w:r>
      <w:r>
        <w:rPr>
          <w:lang w:val="id_ID" w:bidi="id_ID"/>
        </w:rPr>
        <w:t>Lanjutkan adegannya.</w:t>
      </w:r>
    </w:p>
    <w:p>
      <w:pPr/>
      <w:r>
        <w:rPr>
          <w:lang w:val="id_ID" w:bidi="id_ID"/>
        </w:rPr>
      </w:r>
      <w:r>
        <w:rPr>
          <w:b/>
          <w:lang w:val="id_ID" w:bidi="id_ID"/>
        </w:rPr>
        <w:t>Adegan keempat:</w:t>
      </w:r>
      <w:r>
        <w:rPr>
          <w:lang w:val="id_ID" w:bidi="id_ID"/>
        </w:rPr>
        <w:t xml:space="preserve"> Paulus dan orang-orang percaya tetap di Efesus tetapi mereka kemudian pergi ke ruang kuliah Tiranus, sebuah ruangan besar tempat banyak orang akan berkumpul. Paulus berkhotbah setiap hari selama 2 tahun. Paulus melakukan ini sehingga setiap orang Yahudi dan Yunani yang tinggal di provinsi, atau daerah, Asia akan memiliki kesempatan untuk mendengar pesan tentang Tuhan, atau Guru.</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"Aku bersemangat berbicara kepada sejumlah besar orang," atau "Aku bertujuan untuk memberikan kesempatan kepada semua orang Yahudi dan orang-orang Yunani untuk mendengar firman Tuhan," dan "Aku akan mendedikasikan beberapa tahun ke depan hidupku melayani orang-orang ini dengan cara ini."</w:t>
      </w:r>
    </w:p>
    <w:p>
      <w:pPr>
        <w:pStyle w:val="ListBullet"/>
        <w:spacing w:line="240" w:lineRule="auto"/>
        <w:ind w:left="720"/>
      </w:pPr>
      <w:r>
        <w:rPr>
          <w:lang w:val="id_ID" w:bidi="id_ID"/>
        </w:rPr>
      </w:r>
      <w:r>
        <w:rPr>
          <w:lang w:val="id_ID" w:bidi="id_ID"/>
        </w:rPr>
        <w:t>Tanyakan kepada para aktor yang memerankan orang-orang percaya, "Bagaimana perasaan kalian?" Anda mungkin mendengar hal-hal seperti, "Bersemangat untuk berada dalam perjalanan misionaris ini bersama Paulus," atau "Mereka belajar banyak darinya."</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dipahami.</w:t>
      </w:r>
    </w:p>
    <w:p>
      <w:pPr/>
      <w:r>
        <w:rPr>
          <w:lang w:val="id_ID" w:bidi="id_ID"/>
        </w:rPr>
      </w:r>
      <w:r>
        <w:rPr>
          <w:lang w:val="id_ID" w:bidi="id_ID"/>
        </w:rPr>
        <w:t xml:space="preserve">Paulus memasuki </w:t>
      </w:r>
      <w:r>
        <w:rPr>
          <w:b/>
          <w:lang w:val="id_ID" w:bidi="id_ID"/>
        </w:rPr>
        <w:t>rumah ibadat</w:t>
      </w:r>
      <w:r>
        <w:rPr>
          <w:lang w:val="id_ID" w:bidi="id_ID"/>
        </w:rPr>
        <w:t xml:space="preserve"> di Efesus. Terjemahkan kata rumah ibadat dengan cara yang sama seperti yang Anda lakukan di perikop sebelumnya. </w:t>
      </w:r>
      <w:r>
        <w:rPr>
          <w:lang w:val="id_ID" w:bidi="id_ID"/>
        </w:rPr>
        <w:t>Sinagoge</w:t>
      </w:r>
      <w:r>
        <w:rPr>
          <w:lang w:val="id_ID" w:bidi="id_ID"/>
        </w:rPr>
        <w:t xml:space="preserve"> terdapat di Daftar Kata Utama. </w:t>
      </w:r>
    </w:p>
    <w:p>
      <w:pPr/>
      <w:r>
        <w:rPr>
          <w:lang w:val="id_ID" w:bidi="id_ID"/>
        </w:rPr>
      </w:r>
      <w:r>
        <w:rPr>
          <w:lang w:val="id_ID" w:bidi="id_ID"/>
        </w:rPr>
        <w:t xml:space="preserve">Paulus mulai berkhotbah di sana, berbicara dengan berani. Paulus membujuk mereka yang mendengarkan tentang Kerajaan Allah. </w:t>
      </w:r>
      <w:r>
        <w:rPr>
          <w:b/>
          <w:lang w:val="id_ID" w:bidi="id_ID"/>
        </w:rPr>
        <w:t>Kerajaan Allah</w:t>
      </w:r>
      <w:r>
        <w:rPr>
          <w:lang w:val="id_ID" w:bidi="id_ID"/>
        </w:rPr>
        <w:t xml:space="preserve"> dalam Perjanjian Baru juga tentang Allah yang memerintah di dalam hati umat-Nya, bukan tentang suatu tempat fisik. Terjemahkan kata kerajaan Allah dengan cara yang sama seperti yang telah Anda lakukan di bagian-bagian sebelumnya. </w:t>
      </w:r>
      <w:r>
        <w:rPr>
          <w:lang w:val="id_ID" w:bidi="id_ID"/>
        </w:rPr>
        <w:t>Kerajaan Allah</w:t>
      </w:r>
      <w:r>
        <w:rPr>
          <w:lang w:val="id_ID" w:bidi="id_ID"/>
        </w:rPr>
        <w:t xml:space="preserve"> ada di Daftar Kata Utama. </w:t>
      </w:r>
    </w:p>
    <w:p>
      <w:pPr/>
      <w:r>
        <w:rPr>
          <w:lang w:val="id_ID" w:bidi="id_ID"/>
        </w:rPr>
      </w:r>
      <w:r>
        <w:rPr>
          <w:lang w:val="id_ID" w:bidi="id_ID"/>
        </w:rPr>
        <w:t xml:space="preserve">Setelah selang beberapa waktu sejumlah orang yang mendengarkan mulai mengeraskan hati mereka dan menolak untuk mendengarkan pesan Paulus. Mereka tidak hanya menolaknya, mereka juga menghina secara terbuka apa artinya hidup mengikuti </w:t>
      </w:r>
      <w:r>
        <w:rPr>
          <w:b/>
          <w:lang w:val="id_ID" w:bidi="id_ID"/>
        </w:rPr>
        <w:t>Jalan Tuhan</w:t>
      </w:r>
      <w:r>
        <w:rPr>
          <w:lang w:val="id_ID" w:bidi="id_ID"/>
        </w:rPr>
        <w:t>. Terjemahkan "Jalan Tuhan" dengan cara yang sama seperti yang Anda lakukan dalam perikop sebelumnya.</w:t>
      </w:r>
    </w:p>
    <w:p>
      <w:pPr/>
      <w:r>
        <w:rPr>
          <w:lang w:val="id_ID" w:bidi="id_ID"/>
        </w:rPr>
      </w:r>
      <w:r>
        <w:rPr>
          <w:lang w:val="id_ID" w:bidi="id_ID"/>
        </w:rPr>
        <w:t xml:space="preserve">Paulus meninggalkan rumah ibadat, dan membawa </w:t>
      </w:r>
      <w:r>
        <w:rPr>
          <w:b/>
          <w:lang w:val="id_ID" w:bidi="id_ID"/>
        </w:rPr>
        <w:t>para murid</w:t>
      </w:r>
      <w:r>
        <w:rPr>
          <w:lang w:val="id_ID" w:bidi="id_ID"/>
        </w:rPr>
        <w:t xml:space="preserve">, atau orang-orang percaya, bersamanya. Ketika Paulus tiba di Efesus ia melihat beberapa murid, atau pengikut Yesus, di sana. Terjemahkan murid dengan cara yang sama seperti yang telah Anda lakukan di perikop sebelumnya. </w:t>
      </w:r>
      <w:r>
        <w:rPr>
          <w:lang w:val="id_ID" w:bidi="id_ID"/>
        </w:rPr>
        <w:t>Murid</w:t>
      </w:r>
      <w:r>
        <w:rPr>
          <w:lang w:val="id_ID" w:bidi="id_ID"/>
        </w:rPr>
        <w:t xml:space="preserve"> terdapat di Daftar Kata Utama.</w:t>
      </w:r>
    </w:p>
    <w:p>
      <w:pPr/>
      <w:r>
        <w:rPr>
          <w:lang w:val="id_ID" w:bidi="id_ID"/>
        </w:rPr>
      </w:r>
      <w:r>
        <w:rPr>
          <w:lang w:val="id_ID" w:bidi="id_ID"/>
        </w:rPr>
        <w:t xml:space="preserve">Paulus dan orang-orang percaya tetap di Efesus tetapi mereka kemudian pergi ke </w:t>
      </w:r>
      <w:r>
        <w:rPr>
          <w:b/>
          <w:lang w:val="id_ID" w:bidi="id_ID"/>
        </w:rPr>
        <w:t>ruang kuliah Tiranus</w:t>
      </w:r>
      <w:r>
        <w:rPr>
          <w:lang w:val="id_ID" w:bidi="id_ID"/>
        </w:rPr>
        <w:t xml:space="preserve">, yang merupakan ruangan besar tempat banyak orang akan berkumpul. Sedikit yang diketahui tentang Tiranus tetapi diyakini bahwa ia memiliki ruang kuliah dan bahwa ruang kuliah itu dinamai menurut namanya. Tiranus kemungkinan besar berbicara di sana juga. Paulus berkhotbah di sana setiap hari selama dua tahun. Paulus melakukan ini sehingga semua </w:t>
      </w:r>
      <w:r>
        <w:rPr>
          <w:b/>
          <w:lang w:val="id_ID" w:bidi="id_ID"/>
        </w:rPr>
        <w:t>orang Yahudi</w:t>
      </w:r>
      <w:r>
        <w:rPr>
          <w:lang w:val="id_ID" w:bidi="id_ID"/>
        </w:rPr>
        <w:t xml:space="preserve"> dan </w:t>
      </w:r>
      <w:r>
        <w:rPr>
          <w:b/>
          <w:lang w:val="id_ID" w:bidi="id_ID"/>
        </w:rPr>
        <w:t>orang Yunani</w:t>
      </w:r>
      <w:r>
        <w:rPr>
          <w:lang w:val="id_ID" w:bidi="id_ID"/>
        </w:rPr>
        <w:t xml:space="preserve"> yang tinggal di Provinsi Asia dapat mendengar pesan tentang Tuhan Yesus. Terjemahkan orang Yahudi dengan cara yang sama seperti yang Anda lakukan dalam perikop sebelumnya. </w:t>
      </w:r>
      <w:r>
        <w:rPr>
          <w:lang w:val="id_ID" w:bidi="id_ID"/>
        </w:rPr>
        <w:t>Orang Yahudi</w:t>
      </w:r>
      <w:r>
        <w:rPr>
          <w:lang w:val="id_ID" w:bidi="id_ID"/>
        </w:rPr>
        <w:t xml:space="preserve"> terdapat di Daftar Kata Utama. Terjemahkan orang-orang Yunani dengan cara yang sama seperti yang Anda lakukan dalam perikop sebelumnya. </w:t>
      </w:r>
      <w:r>
        <w:rPr>
          <w:lang w:val="id_ID" w:bidi="id_ID"/>
        </w:rPr>
        <w:t>Orang-orang Yunani</w:t>
      </w:r>
      <w:r>
        <w:rPr>
          <w:lang w:val="id_ID" w:bidi="id_ID"/>
        </w:rPr>
        <w:t xml:space="preserve"> berada di Daftar Kata Utama </w:t>
      </w:r>
      <w:r>
        <w:rPr>
          <w:b/>
          <w:lang w:val="id_ID" w:bidi="id_ID"/>
        </w:rPr>
        <w:t>Provinsi</w:t>
      </w:r>
      <w:r>
        <w:rPr>
          <w:lang w:val="id_ID" w:bidi="id_ID"/>
        </w:rPr>
        <w:t xml:space="preserve"> berarti daerah dalam suatu negara, dalam hal ini negara itu adalah Asia. Paulus ingin sejumlah besar orang memiliki kesempatan untuk mendengar Firman, atau pesan tentang </w:t>
      </w:r>
      <w:r>
        <w:rPr>
          <w:b/>
          <w:lang w:val="id_ID" w:bidi="id_ID"/>
        </w:rPr>
        <w:t>Tuhan</w:t>
      </w:r>
      <w:r>
        <w:rPr>
          <w:lang w:val="id_ID" w:bidi="id_ID"/>
        </w:rPr>
        <w:t xml:space="preserve">, atau Guru. Terjemahkan Tuhan dengan cara yang sama yang telah saudara lakukan sebelumnya, dan ingatlah bahwa </w:t>
      </w:r>
      <w:r>
        <w:rPr>
          <w:lang w:val="id_ID" w:bidi="id_ID"/>
        </w:rPr>
        <w:t>Tuhan</w:t>
      </w:r>
      <w:r>
        <w:rPr>
          <w:lang w:val="id_ID" w:bidi="id_ID"/>
        </w:rPr>
        <w:t xml:space="preserve"> terdapat dalam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bahas.</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19:11–20</w:t>
      </w:r>
      <w:r>
        <w:rPr>
          <w:lang w:val="id_ID" w:bidi="id_ID"/>
        </w:rPr>
      </w:r>
    </w:p>
    <w:p>
      <w:pPr>
        <w:pStyle w:val="Heading3"/>
      </w:pPr>
      <w:r>
        <w:rPr>
          <w:lang w:val="id_ID" w:bidi="id_ID"/>
        </w:rPr>
        <w:t>Dengar dan Renungkan</w:t>
      </w:r>
    </w:p>
    <w:p>
      <w:pPr/>
      <w:r>
        <w:rPr>
          <w:lang w:val="id_ID" w:bidi="id_ID"/>
        </w:rPr>
      </w:r>
      <w:r>
        <w:rPr>
          <w:lang w:val="id_ID" w:bidi="id_ID"/>
        </w:rPr>
        <w:t>Dengarkan Kisah Para Rasul 19:11–20 dan simpanlah dalam hatimu. Dengarlah perikop ini tiga kali (dalam tiga terjemahan yang berbeda, jika memungkinkan). Kemudian sebagai satu tim diskusikanlah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diceritakan kisah ini tentang Yesus?</w:t>
      </w:r>
    </w:p>
    <w:p>
      <w:pPr>
        <w:pStyle w:val="ListBullet"/>
        <w:spacing w:line="240" w:lineRule="auto"/>
        <w:ind w:left="720"/>
      </w:pPr>
      <w:r>
        <w:rPr>
          <w:lang w:val="id_ID" w:bidi="id_ID"/>
        </w:rPr>
      </w:r>
      <w:r>
        <w:rPr>
          <w:lang w:val="id_ID" w:bidi="id_ID"/>
        </w:rPr>
        <w:t xml:space="preserve">Apa yang diceritakan kisah ini tentang manusia? </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 xml:space="preserve">Dengarkan teks ini satu kali dalam versi yang paling mudah dimengerti. </w:t>
      </w:r>
    </w:p>
    <w:p>
      <w:pPr/>
      <w:r>
        <w:rPr>
          <w:lang w:val="id_ID" w:bidi="id_ID"/>
        </w:rPr>
      </w:r>
      <w:r>
        <w:rPr>
          <w:lang w:val="id_ID" w:bidi="id_ID"/>
        </w:rPr>
        <w:t>Dalam narasi ini kita melihat otoritas dan kuasa Yesus yang bekerja melalui Paulus. Paulus tahu bahwa Yesus memiliki kuasa untuk menyembuhkan orang-orang, dan ia "berseru kepada nama Yesus" untuk membawa penyembuhan kepada orang-orang dan membebaskan mereka dari roh-roh jahat. Apakah Anda ingat sebelumnya dalam kitab Kisah Para Rasul ini, Simon sang tukang sihir? Meskipun ia melakukan mujizat, semua itu bukan dari Allah dan ia ingin dapat membeli karunia ini dari Allah. Simon tidak memahami bahwa itu adalah kuasa Allah yang sedang bekerja. Namun, mujizat yang dilakukan Paulus berasal dari Allah, dan Allah menggunakan Paulus untuk melaksanakannya. Paulus melakukan mujizat untuk Allah sehingga orang-orang akan mengenal dan melihat Allah bekerja.</w:t>
      </w:r>
    </w:p>
    <w:p>
      <w:pPr/>
      <w:r>
        <w:rPr>
          <w:lang w:val="id_ID" w:bidi="id_ID"/>
        </w:rPr>
      </w:r>
      <w:r>
        <w:rPr>
          <w:lang w:val="id_ID" w:bidi="id_ID"/>
        </w:rPr>
        <w:t>Sapu tangan dan celemek kemungkinan besar dikenakan oleh Paulus dalam pekerjaannya. Saputangan tersebut merupakan "kain keringat" yang dikenakan di kepalanya, dan celemek tersebut merupakan sebuah celemek yang dia gunakan saat bekerja. Itu adalah sehelai kain yang pernah bersentuhan dengan kulit Paulus. Saat Allah melakukan mujizat-mujizat ini melalui Paulus, ketika Paulus sedang berkeringat, dengan keringat yang berpindah dari kulitnya ke celemek dan kain keringat yang telah ia kenakan, benda-benda ini kemudian membawa kuasa yang sama dari Allah. Ketika Paulus melepaskan celemek dan kain keringatnya, seseorang akan membawa barang-barang ini dan membawanya kepada orang-orang sakit dan mereka yang memiliki roh-roh jahat di dalam diri mereka atau yang telah kerasukan setan.</w:t>
      </w:r>
    </w:p>
    <w:p>
      <w:pPr/>
      <w:r>
        <w:rPr>
          <w:lang w:val="id_ID" w:bidi="id_ID"/>
        </w:rPr>
      </w:r>
      <w:r>
        <w:rPr>
          <w:lang w:val="id_ID" w:bidi="id_ID"/>
        </w:rPr>
        <w:t xml:space="preserve">Berhentilah di sini dan tunjukkan kepada tim penerjemah gambar </w:t>
      </w:r>
      <w:r>
        <w:rPr>
          <w:b/>
          <w:lang w:val="id_ID" w:bidi="id_ID"/>
        </w:rPr>
        <w:t>kain keringat</w:t>
      </w:r>
      <w:r>
        <w:rPr>
          <w:lang w:val="id_ID" w:bidi="id_ID"/>
        </w:rPr>
        <w:t xml:space="preserve"> dan </w:t>
      </w:r>
      <w:r>
        <w:rPr>
          <w:lang w:val="id_ID" w:bidi="id_ID"/>
        </w:rPr>
        <w:t>celemek seorang pekerja</w:t>
      </w:r>
      <w:r>
        <w:rPr>
          <w:lang w:val="id_ID" w:bidi="id_ID"/>
        </w:rPr>
        <w:t>.</w:t>
      </w:r>
    </w:p>
    <w:p>
      <w:pPr/>
      <w:r>
        <w:rPr>
          <w:lang w:val="id_ID" w:bidi="id_ID"/>
        </w:rPr>
      </w:r>
      <w:r>
        <w:rPr>
          <w:lang w:val="id_ID" w:bidi="id_ID"/>
        </w:rPr>
        <w:t>Ketika kain atau celemek menyentuh orang yang sakit, orang tersebut akan disembuhkan. Dan jika kain atau celemek menyentuh seseorang yang memiliki roh-roh jahat di dalam dirinya, roh-roh jahat akan keluar dari orang itu.</w:t>
      </w:r>
    </w:p>
    <w:p>
      <w:pPr/>
      <w:r>
        <w:rPr>
          <w:lang w:val="id_ID" w:bidi="id_ID"/>
        </w:rPr>
      </w:r>
      <w:r>
        <w:rPr>
          <w:lang w:val="id_ID" w:bidi="id_ID"/>
        </w:rPr>
        <w:t xml:space="preserve">Lukas sekarang menceritakan tentang orang Yahudi tertentu yang bertindak sebagai pengusir setan, atau orang-orang yang mengusir roh-roh jahat dari orang-orang. "Mereka pergi berkeliling mengusir roh-roh jahat, berseru kepada nama Tuhan Yesus atas mereka yang kerasukan setan." "Mengusir" berarti mengusir roh-roh jahat ini dari orang yang kerasukan roh-roh tersebut. Orang-orang Yahudi ini berpikir bahwa nama Yesus adalah semacam rumus ajaib yang dapat mereka gunakan untuk mengusir roh-roh jahat, berpotensi sebagai cara untuk menghasilkan uang bagi diri mereka sendiri. Di dunia kuno orang-orang Yahudi percaya dan melakukan sihir. Mereka akan mempelajari seni sihir mereka dari buku atau gulungan yang berisi mantra dan jampi-jampi. </w:t>
      </w:r>
    </w:p>
    <w:p>
      <w:pPr/>
      <w:r>
        <w:rPr>
          <w:lang w:val="id_ID" w:bidi="id_ID"/>
        </w:rPr>
      </w:r>
      <w:r>
        <w:rPr>
          <w:lang w:val="id_ID" w:bidi="id_ID"/>
        </w:rPr>
        <w:t xml:space="preserve">Berhentilah di sini dan tunjukkan kepada tim penerjemah gambar </w:t>
      </w:r>
      <w:r>
        <w:rPr>
          <w:lang w:val="id_ID" w:bidi="id_ID"/>
        </w:rPr>
        <w:t>buku mantra tua</w:t>
      </w:r>
      <w:r>
        <w:rPr>
          <w:lang w:val="id_ID" w:bidi="id_ID"/>
        </w:rPr>
        <w:t xml:space="preserve"> atau </w:t>
      </w:r>
      <w:r>
        <w:rPr>
          <w:lang w:val="id_ID" w:bidi="id_ID"/>
        </w:rPr>
        <w:t>gulungan</w:t>
      </w:r>
      <w:r>
        <w:rPr>
          <w:lang w:val="id_ID" w:bidi="id_ID"/>
        </w:rPr>
        <w:t xml:space="preserve">. </w:t>
      </w:r>
    </w:p>
    <w:p>
      <w:pPr/>
      <w:r>
        <w:rPr>
          <w:lang w:val="id_ID" w:bidi="id_ID"/>
        </w:rPr>
      </w:r>
      <w:r>
        <w:rPr>
          <w:lang w:val="id_ID" w:bidi="id_ID"/>
        </w:rPr>
        <w:t>Ini akan menekankan penggunaan nama Tuhan Yesus hanya sebagai alat ajaib, seolah-olah mereka mencoba mengucapkan mantra, untuk mencoba dan menyebabkan roh-roh jahat keluar dari orang-orang. Mereka akan berkata, "Dalam nama Yesus yang diberitakan Paulus, aku memerintahkan kamu untuk keluar," yang berarti keluar dari orang yang di dalamnya terdapat roh jahat.</w:t>
      </w:r>
    </w:p>
    <w:p>
      <w:pPr/>
      <w:r>
        <w:rPr>
          <w:lang w:val="id_ID" w:bidi="id_ID"/>
        </w:rPr>
      </w:r>
      <w:r>
        <w:rPr>
          <w:lang w:val="id_ID" w:bidi="id_ID"/>
        </w:rPr>
        <w:t>Berhentilah di sini dan diskusikan sebagai tim penerjemah: Bagaimana orang-orang memperlakukan mereka yang memiliki roh jahat dalam budaya Anda? Bagaimana Anda bisa mengatakan kalau seseorang dikendalikan oleh roh jahat?</w:t>
      </w:r>
    </w:p>
    <w:p>
      <w:pPr/>
      <w:r>
        <w:rPr>
          <w:lang w:val="id_ID" w:bidi="id_ID"/>
        </w:rPr>
      </w:r>
      <w:r>
        <w:rPr>
          <w:lang w:val="id_ID" w:bidi="id_ID"/>
        </w:rPr>
        <w:t>"Tujuh Anak Skewa" melakukan persis ini: mereka memerintahkan roh-roh jahat untuk keluar dari orang-orang. Skewa adalah nama sosok ayah dari sekelompok tujuh orang yang melakukan sihir. Skewa kemungkinan adalah pemimpin kelompok tersebut.</w:t>
      </w:r>
    </w:p>
    <w:p>
      <w:pPr/>
      <w:r>
        <w:rPr>
          <w:lang w:val="id_ID" w:bidi="id_ID"/>
        </w:rPr>
      </w:r>
      <w:r>
        <w:rPr>
          <w:lang w:val="id_ID" w:bidi="id_ID"/>
        </w:rPr>
        <w:t>Skewa juga digambarkan sebagai "imam besar Yahudi," meskipun ia bisa jadi hanya anggota keluarga imam senior. "Skewa" mungkin adalah gelar yang ia berikan kepada dirinya sendiri untuk mengangkat atau menaikkan statusnya. "Anak-anak Imam Besar Skewa" terdengar mengesankan dan orang-orang mungkin lebih menghormatinya.</w:t>
      </w:r>
    </w:p>
    <w:p>
      <w:pPr/>
      <w:r>
        <w:rPr>
          <w:lang w:val="id_ID" w:bidi="id_ID"/>
        </w:rPr>
      </w:r>
      <w:r>
        <w:rPr>
          <w:lang w:val="id_ID" w:bidi="id_ID"/>
        </w:rPr>
        <w:t>Suatu hari, Skewa dan orang-orangnya memerintahkan roh-roh jahat untuk keluar dari pria yang kerasukan setan. Mereka tidak mengharapkan jawaban, tetapi orang yang kerasukan setan itu berkata, "Yesus aku kenal, dan Paulus aku ketahui. Tetapi siapa kamu?" Orang yang kerasukan setan itu, karena ia tinggal di Efesus, pasti sudah mendengar tentang Paulus dan khotbahnya tentang Yesus sehingga pasti sudah tahu siapa mereka. Kemudian orang yang kerasukan setan "melompat ke atas mereka dan menguasai mereka semua," memukul mereka dengan sangat keras dan merobek pakaian mereka "sehingga mereka berlari keluar dari rumah dalam keadaan telanjang dan berdarah."</w:t>
      </w:r>
    </w:p>
    <w:p>
      <w:pPr/>
      <w:r>
        <w:rPr>
          <w:lang w:val="id_ID" w:bidi="id_ID"/>
        </w:rPr>
      </w:r>
      <w:r>
        <w:rPr>
          <w:lang w:val="id_ID" w:bidi="id_ID"/>
        </w:rPr>
        <w:t>Ketika orang-orang Yahudi dan orang-orang Yunani, atau orang-orang non-Yahudi, yang tinggal di Efesus mendengar tentang bagaimana anak-anak Skewa telah dikalahkan, mereka takut dan orang-orang bahkan lebih menghormati nama Tuhan Yesus. Orang-orang memuji Yesus dan menyebut-Nya Tuhan mereka, atau Guru.</w:t>
      </w:r>
    </w:p>
    <w:p>
      <w:pPr/>
      <w:r>
        <w:rPr>
          <w:lang w:val="id_ID" w:bidi="id_ID"/>
        </w:rPr>
      </w:r>
      <w:r>
        <w:rPr>
          <w:lang w:val="id_ID" w:bidi="id_ID"/>
        </w:rPr>
        <w:t>"Banyak orang yang percaya kepada Yesus sekarang datang dan secara terbuka mengakui apa yang telah mereka lakukan." Mereka di depan umum, yang berarti di depan semua orang, mengakui dosa-dosa mereka, kejahatan, dan mantra ajaib yang telah mereka lakukan. "Sejumlah orang yang telah melakukan ilmu gaib, atau sihir, mengumpulkan gulungan-gulungan mereka dan membakarnya di depan umum." Kitab-kitab dan gulungan ajaib yang berisi mantra, jampi-jampi, dan cara melakukannya, semuanya dikumpulkan menjadi satu tumpukan dan dibakar di depan semua orang. Ketika mereka menghitung nilai gulungan-gulungan itu, totalnya mencapai lima puluh ribu drakma. Drakma adalah koin perak yang sangat berharga, dengan setiap koin bernilai sekitar upah satu hari pada saat itu. Hari ini itu akan bernilai beberapa juta dolar AS. Itu jumlah uang yang besar, sehingga mereka pasti telah membakar gulungan dan buku dalam jumlah besar.</w:t>
      </w:r>
    </w:p>
    <w:p>
      <w:pPr/>
      <w:r>
        <w:rPr>
          <w:lang w:val="id_ID" w:bidi="id_ID"/>
        </w:rPr>
      </w:r>
      <w:r>
        <w:rPr>
          <w:lang w:val="id_ID" w:bidi="id_ID"/>
        </w:rPr>
        <w:t xml:space="preserve">Berhentilah di sini dan tunjukkan kepada tim penerjemah gambar </w:t>
      </w:r>
      <w:r>
        <w:rPr>
          <w:lang w:val="id_ID" w:bidi="id_ID"/>
        </w:rPr>
        <w:t>Drakma Yunani</w:t>
      </w:r>
      <w:r>
        <w:rPr>
          <w:lang w:val="id_ID" w:bidi="id_ID"/>
        </w:rPr>
        <w:t>.</w:t>
      </w:r>
    </w:p>
    <w:p>
      <w:pPr/>
      <w:r>
        <w:rPr>
          <w:lang w:val="id_ID" w:bidi="id_ID"/>
        </w:rPr>
      </w:r>
      <w:r>
        <w:rPr>
          <w:lang w:val="id_ID" w:bidi="id_ID"/>
        </w:rPr>
        <w:t>Kita tidak tahu persis seberapa besar koin-koin itu, tetapi koin-koin itu pastilah sangat berharga.</w:t>
      </w:r>
    </w:p>
    <w:p>
      <w:pPr/>
      <w:r>
        <w:rPr>
          <w:lang w:val="id_ID" w:bidi="id_ID"/>
        </w:rPr>
      </w:r>
      <w:r>
        <w:rPr>
          <w:lang w:val="id_ID" w:bidi="id_ID"/>
        </w:rPr>
        <w:t>Karena ini, banyak orang mendengar pesan tentang Yesus dan pesan itu sangat berpengaruh bagi mereka.</w:t>
      </w:r>
      <w:r>
        <w:rPr>
          <w:lang w:val="id_ID" w:bidi="id_ID"/>
        </w:rPr>
      </w:r>
    </w:p>
    <w:p>
      <w:pPr>
        <w:pStyle w:val="Heading3"/>
      </w:pPr>
      <w:r>
        <w:rPr>
          <w:lang w:val="id_ID" w:bidi="id_ID"/>
        </w:rPr>
        <w:t>Menjelaskan Adegan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Anda akan membantu kelompok memvisualisasikan kisah ini. Anda akan membantu kelompok menentukan adegan, latar, dan tokoh dari kisah ini.</w:t>
      </w:r>
    </w:p>
    <w:p>
      <w:pPr/>
      <w:r>
        <w:rPr>
          <w:lang w:val="id_ID" w:bidi="id_ID"/>
        </w:rPr>
      </w:r>
      <w:r>
        <w:rPr>
          <w:lang w:val="id_ID" w:bidi="id_ID"/>
        </w:rPr>
        <w:t>Kisah ini memiliki 5 adegan.</w:t>
      </w:r>
    </w:p>
    <w:p>
      <w:pPr/>
      <w:r>
        <w:rPr>
          <w:lang w:val="id_ID" w:bidi="id_ID"/>
        </w:rPr>
      </w:r>
      <w:r>
        <w:rPr>
          <w:b/>
          <w:lang w:val="id_ID" w:bidi="id_ID"/>
        </w:rPr>
        <w:t>Adegan pertama:</w:t>
      </w:r>
      <w:r>
        <w:rPr>
          <w:lang w:val="id_ID" w:bidi="id_ID"/>
        </w:rPr>
        <w:t xml:space="preserve"> Paulus menyembuhkan orang-orang, dengan kuasa dari Allah. Orang-orang bahkan disembuhkan hanya dengan beberapa pakaian Paulus yang menyentuh kulit mereka yang sakit atau yang memiliki roh-roh jahat di dalam diri mereka.</w:t>
      </w:r>
    </w:p>
    <w:p>
      <w:pPr/>
      <w:r>
        <w:rPr>
          <w:lang w:val="id_ID" w:bidi="id_ID"/>
        </w:rPr>
      </w:r>
      <w:r>
        <w:rPr>
          <w:b/>
          <w:lang w:val="id_ID" w:bidi="id_ID"/>
        </w:rPr>
        <w:t>Adegan kedua:</w:t>
      </w:r>
      <w:r>
        <w:rPr>
          <w:lang w:val="id_ID" w:bidi="id_ID"/>
        </w:rPr>
        <w:t xml:space="preserve"> Beberapa orang Yahudi berkeliling memerintahkan roh-roh jahat untuk meninggalkan orang-orang dengan menyerukan nama Tuhan Yesus atas mereka.</w:t>
      </w:r>
    </w:p>
    <w:p>
      <w:pPr/>
      <w:r>
        <w:rPr>
          <w:lang w:val="id_ID" w:bidi="id_ID"/>
        </w:rPr>
      </w:r>
      <w:r>
        <w:rPr>
          <w:b/>
          <w:lang w:val="id_ID" w:bidi="id_ID"/>
        </w:rPr>
        <w:t>Adegan ketiga:</w:t>
      </w:r>
      <w:r>
        <w:rPr>
          <w:lang w:val="id_ID" w:bidi="id_ID"/>
        </w:rPr>
        <w:t xml:space="preserve"> Tujuh Anak Skewa adalah beberapa orang Yahudi yang berkeliling dan mengusir roh-roh jahat dari orang-orang. "Suatu hari roh jahat menjawab mereka, 'Yesus aku kenal, dan Paulus aku tahu, tetapi siapakah kamu?' Kemudian orang yang dirasuki roh jahat itu melompat ke atas mereka dan menguasai mereka semua, memukul mereka dengan sangat keras sehingga mereka lari keluar dengan telanjang dan berdarah."</w:t>
      </w:r>
    </w:p>
    <w:p>
      <w:pPr/>
      <w:r>
        <w:rPr>
          <w:lang w:val="id_ID" w:bidi="id_ID"/>
        </w:rPr>
      </w:r>
      <w:r>
        <w:rPr>
          <w:b/>
          <w:lang w:val="id_ID" w:bidi="id_ID"/>
        </w:rPr>
        <w:t>Adegan keempat:</w:t>
      </w:r>
      <w:r>
        <w:rPr>
          <w:lang w:val="id_ID" w:bidi="id_ID"/>
        </w:rPr>
        <w:t xml:space="preserve"> Ketika orang-orang Yahudi dan orang-orang Yunani mengetahui apa yang terjadi pada Skewa dan 7 orang itu, mereka semua sangat takut dan orang-orang bahkan lebih menghormati nama Tuhan Yesus.</w:t>
      </w:r>
    </w:p>
    <w:p>
      <w:pPr/>
      <w:r>
        <w:rPr>
          <w:lang w:val="id_ID" w:bidi="id_ID"/>
        </w:rPr>
      </w:r>
      <w:r>
        <w:rPr>
          <w:b/>
          <w:lang w:val="id_ID" w:bidi="id_ID"/>
        </w:rPr>
        <w:t>Adegan kelima:</w:t>
      </w:r>
      <w:r>
        <w:rPr>
          <w:lang w:val="id_ID" w:bidi="id_ID"/>
        </w:rPr>
        <w:t xml:space="preserve"> Banyak dari mereka yang telah percaya kini datang untuk mengakui dosa-dosa, kejahatan, dan praktik sihir mereka. Banyak dari mereka yang telah melakukan sihir bahkan membawa gulungan, buku mantra, dan kitab sihir mereka dan menumpuknya untuk dibakar di depan semua orang. Nilai dari barang-barang yang dibakar adalah lima puluh ribu koin berharga. Karena peristiwa-peristiwa yang luar biasa ini, semakin banyak orang terus mendengar pesan mengenai Tuhan.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Paulus, mengenakan kain keringat di kepalanya dan celemek atau kain</w:t>
      </w:r>
    </w:p>
    <w:p>
      <w:pPr>
        <w:pStyle w:val="ListBullet"/>
        <w:spacing w:line="240" w:lineRule="auto"/>
        <w:ind w:left="720"/>
      </w:pPr>
      <w:r>
        <w:rPr>
          <w:lang w:val="id_ID" w:bidi="id_ID"/>
        </w:rPr>
      </w:r>
      <w:r>
        <w:rPr>
          <w:lang w:val="id_ID" w:bidi="id_ID"/>
        </w:rPr>
        <w:t>Satu orang yang akan memungut kain itu ketika aktor yang memerankan Paulus melepaskannya</w:t>
      </w:r>
    </w:p>
    <w:p>
      <w:pPr>
        <w:pStyle w:val="ListBullet"/>
        <w:spacing w:line="240" w:lineRule="auto"/>
        <w:ind w:left="720"/>
      </w:pPr>
      <w:r>
        <w:rPr>
          <w:lang w:val="id_ID" w:bidi="id_ID"/>
        </w:rPr>
      </w:r>
      <w:r>
        <w:rPr>
          <w:lang w:val="id_ID" w:bidi="id_ID"/>
        </w:rPr>
        <w:t xml:space="preserve">Satu orang yang akan mengambil celemek ketika aktor yang memerankan Paulus melepaskannya. </w:t>
      </w:r>
    </w:p>
    <w:p>
      <w:pPr>
        <w:pStyle w:val="ListBullet"/>
        <w:spacing w:line="240" w:lineRule="auto"/>
        <w:ind w:left="720"/>
      </w:pPr>
      <w:r>
        <w:rPr>
          <w:lang w:val="id_ID" w:bidi="id_ID"/>
        </w:rPr>
      </w:r>
      <w:r>
        <w:rPr>
          <w:lang w:val="id_ID" w:bidi="id_ID"/>
        </w:rPr>
        <w:t>Setidaknya 2 orang sakit, yang kemudian disembuhkan</w:t>
      </w:r>
    </w:p>
    <w:p>
      <w:pPr>
        <w:pStyle w:val="ListBullet"/>
        <w:spacing w:line="240" w:lineRule="auto"/>
        <w:ind w:left="720"/>
      </w:pPr>
      <w:r>
        <w:rPr>
          <w:lang w:val="id_ID" w:bidi="id_ID"/>
        </w:rPr>
      </w:r>
      <w:r>
        <w:rPr>
          <w:lang w:val="id_ID" w:bidi="id_ID"/>
        </w:rPr>
        <w:t>Setidaknya 2 orang yang memiliki roh-roh jahat di dalam diri mereka, yang kemudian disembuhkan</w:t>
      </w:r>
    </w:p>
    <w:p>
      <w:pPr>
        <w:pStyle w:val="ListBullet"/>
        <w:spacing w:line="240" w:lineRule="auto"/>
        <w:ind w:left="720"/>
      </w:pPr>
      <w:r>
        <w:rPr>
          <w:lang w:val="id_ID" w:bidi="id_ID"/>
        </w:rPr>
      </w:r>
      <w:r>
        <w:rPr>
          <w:lang w:val="id_ID" w:bidi="id_ID"/>
        </w:rPr>
        <w:t>Imam Skewa</w:t>
      </w:r>
    </w:p>
    <w:p>
      <w:pPr>
        <w:pStyle w:val="ListBullet"/>
        <w:spacing w:line="240" w:lineRule="auto"/>
        <w:ind w:left="720"/>
      </w:pPr>
      <w:r>
        <w:rPr>
          <w:lang w:val="id_ID" w:bidi="id_ID"/>
        </w:rPr>
      </w:r>
      <w:r>
        <w:rPr>
          <w:lang w:val="id_ID" w:bidi="id_ID"/>
        </w:rPr>
        <w:t>Kelompok 7 orang dengan Skewa</w:t>
      </w:r>
    </w:p>
    <w:p>
      <w:pPr>
        <w:pStyle w:val="ListBullet"/>
        <w:spacing w:line="240" w:lineRule="auto"/>
        <w:ind w:left="720"/>
      </w:pPr>
      <w:r>
        <w:rPr>
          <w:lang w:val="id_ID" w:bidi="id_ID"/>
        </w:rPr>
      </w:r>
      <w:r>
        <w:rPr>
          <w:lang w:val="id_ID" w:bidi="id_ID"/>
        </w:rPr>
        <w:t>Seorang pria yang kerasukan setan</w:t>
      </w:r>
    </w:p>
    <w:p>
      <w:pPr>
        <w:pStyle w:val="ListBullet"/>
        <w:spacing w:line="240" w:lineRule="auto"/>
        <w:ind w:left="720"/>
      </w:pPr>
      <w:r>
        <w:rPr>
          <w:lang w:val="id_ID" w:bidi="id_ID"/>
        </w:rPr>
      </w:r>
      <w:r>
        <w:rPr>
          <w:lang w:val="id_ID" w:bidi="id_ID"/>
        </w:rPr>
        <w:t>Sekelompok orang yang mewakili orang-orang Yahudi dan orang-orang Yunani yang merasa takut</w:t>
      </w:r>
    </w:p>
    <w:p>
      <w:pPr>
        <w:pStyle w:val="ListBullet"/>
        <w:spacing w:line="240" w:lineRule="auto"/>
        <w:ind w:left="720"/>
      </w:pPr>
      <w:r>
        <w:rPr>
          <w:lang w:val="id_ID" w:bidi="id_ID"/>
        </w:rPr>
      </w:r>
      <w:r>
        <w:rPr>
          <w:lang w:val="id_ID" w:bidi="id_ID"/>
        </w:rPr>
        <w:t>Sekelompok orang percaya yang datang ke depan untuk mengakui apa yang telah mereka lakukan</w:t>
      </w:r>
    </w:p>
    <w:p>
      <w:pPr>
        <w:pStyle w:val="ListBullet"/>
        <w:spacing w:line="240" w:lineRule="auto"/>
        <w:ind w:left="720"/>
      </w:pPr>
      <w:r>
        <w:rPr>
          <w:lang w:val="id_ID" w:bidi="id_ID"/>
        </w:rPr>
      </w:r>
      <w:r>
        <w:rPr>
          <w:lang w:val="id_ID" w:bidi="id_ID"/>
        </w:rPr>
        <w:t>Sekelompok orang meletakkan gulungan dan kitab ke dalam tumpukan untuk dibakar</w:t>
      </w:r>
    </w:p>
    <w:p>
      <w:pPr/>
      <w:r>
        <w:rPr>
          <w:lang w:val="id_ID" w:bidi="id_ID"/>
        </w:rPr>
      </w:r>
      <w:r>
        <w:rPr>
          <w:lang w:val="id_ID" w:bidi="id_ID"/>
        </w:rPr>
        <w:t xml:space="preserve">Dalam sesi ini, minta kelompok untuk membuat papan cerita, membuat 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Untuk membantu Anda memerankan kisah tersebut, akan sangat membantu jika Anda memiliki barang-barang berikut.</w:t>
      </w:r>
    </w:p>
    <w:p>
      <w:pPr>
        <w:pStyle w:val="ListBullet"/>
        <w:spacing w:line="240" w:lineRule="auto"/>
        <w:ind w:left="720"/>
      </w:pPr>
      <w:r>
        <w:rPr>
          <w:lang w:val="id_ID" w:bidi="id_ID"/>
        </w:rPr>
      </w:r>
      <w:r>
        <w:rPr>
          <w:lang w:val="id_ID" w:bidi="id_ID"/>
        </w:rPr>
        <w:t>Sepotong kain mewakili saputangan</w:t>
      </w:r>
    </w:p>
    <w:p>
      <w:pPr>
        <w:pStyle w:val="ListBullet"/>
        <w:spacing w:line="240" w:lineRule="auto"/>
        <w:ind w:left="720"/>
      </w:pPr>
      <w:r>
        <w:rPr>
          <w:lang w:val="id_ID" w:bidi="id_ID"/>
        </w:rPr>
      </w:r>
      <w:r>
        <w:rPr>
          <w:lang w:val="id_ID" w:bidi="id_ID"/>
        </w:rPr>
        <w:t>Beberapa kain atau jaket untuk dijadikan sebagai pengganti celemek</w:t>
      </w:r>
    </w:p>
    <w:p>
      <w:pPr>
        <w:pStyle w:val="ListBullet"/>
        <w:spacing w:line="240" w:lineRule="auto"/>
        <w:ind w:left="720"/>
      </w:pPr>
      <w:r>
        <w:rPr>
          <w:lang w:val="id_ID" w:bidi="id_ID"/>
        </w:rPr>
      </w:r>
      <w:r>
        <w:rPr>
          <w:lang w:val="id_ID" w:bidi="id_ID"/>
        </w:rPr>
        <w:t>Selendang atau selimut, untuk mewakili roh-roh jahat</w:t>
      </w:r>
    </w:p>
    <w:p>
      <w:pPr>
        <w:pStyle w:val="ListBullet"/>
        <w:spacing w:line="240" w:lineRule="auto"/>
        <w:ind w:left="720"/>
      </w:pPr>
      <w:r>
        <w:rPr>
          <w:lang w:val="id_ID" w:bidi="id_ID"/>
        </w:rPr>
      </w:r>
      <w:r>
        <w:rPr>
          <w:lang w:val="id_ID" w:bidi="id_ID"/>
        </w:rPr>
        <w:t>Lembaran kertas atau kain yang digulung, untuk menggambarkan gulungan, dan buku-buku</w:t>
      </w:r>
    </w:p>
    <w:p>
      <w:pPr/>
      <w:r>
        <w:rPr>
          <w:lang w:val="id_ID" w:bidi="id_ID"/>
        </w:rPr>
      </w:r>
      <w:r>
        <w:rPr>
          <w:lang w:val="id_ID" w:bidi="id_ID"/>
        </w:rPr>
        <w:t>Bergantung pada berapa banyak orang dalam kelompok Anda, Anda dapat membagikan peran kepada masing-masing orang atau beberapa orang dapat memainkan lebih dari satu peran.</w:t>
      </w:r>
    </w:p>
    <w:p>
      <w:pPr/>
      <w:r>
        <w:rPr>
          <w:lang w:val="id_ID" w:bidi="id_ID"/>
        </w:rPr>
      </w:r>
      <w:r>
        <w:rPr>
          <w:lang w:val="id_ID" w:bidi="id_ID"/>
        </w:rPr>
        <w:t>Dalam narasi ini, Paulus masih di Efesus. Tidak ada indikasi waktu, tetapi peristiwa-peristiwa tersebut kemungkinan besar terjadi pada siang hari karena akan lebih mudah untuk berjalan-jalan dan melihat orang-orang yang membutuhkan penyembuhan. Kita melihat wewenang dan kuasa Yesus yang bekerja melalui Paulus.</w:t>
      </w:r>
    </w:p>
    <w:p>
      <w:pPr/>
      <w:r>
        <w:rPr>
          <w:lang w:val="id_ID" w:bidi="id_ID"/>
        </w:rPr>
      </w:r>
      <w:r>
        <w:rPr>
          <w:lang w:val="id_ID" w:bidi="id_ID"/>
        </w:rPr>
        <w:t>Kisah ini dimulai selama 2 tahun ketika Paulus berada di ruang kuliah di Efesus. Paulus juga bekerja sebagai pembuat tenda selama waktu itu, dan ia memakai celemek dan sapu tangan. Orang-orang mengambilnya dan meletakkannya di atas orang-orang sakit dan mereka yang kerasukan setan, dan mereka disembuhkan.</w:t>
      </w:r>
    </w:p>
    <w:p>
      <w:pPr/>
      <w:r>
        <w:rPr>
          <w:lang w:val="id_ID" w:bidi="id_ID"/>
        </w:rPr>
      </w:r>
      <w:r>
        <w:rPr>
          <w:lang w:val="id_ID" w:bidi="id_ID"/>
        </w:rPr>
        <w:t>Selama periode waktu ini, kelompok-kelompok Yahudi juga berkeliling mengusir roh-roh jahat. Ketika mereka mendengar tentang Yesus dan bagaimana Paulus menggunakan nama, atau kuasa Yesus, untuk menyembuhkan orang-orang, mereka juga mencobanya.</w:t>
      </w:r>
    </w:p>
    <w:p>
      <w:pPr/>
      <w:r>
        <w:rPr>
          <w:lang w:val="id_ID" w:bidi="id_ID"/>
        </w:rPr>
      </w:r>
      <w:r>
        <w:rPr>
          <w:lang w:val="id_ID" w:bidi="id_ID"/>
        </w:rPr>
        <w:t>Salah satu kelompok ini di Efesus mencoba menggunakan nama Yesus, tetapi itu tidak berhasil. Penting untuk mengingat betapa kuatnya roh-roh jahat ketika mereka melompat ke atas tujuh anak Skewa. Anak-anak lelaki itu melarikan diri karena mereka telanjang dan sangat terluka.</w:t>
      </w:r>
    </w:p>
    <w:p>
      <w:pPr/>
      <w:r>
        <w:rPr>
          <w:lang w:val="id_ID" w:bidi="id_ID"/>
        </w:rPr>
      </w:r>
      <w:r>
        <w:rPr>
          <w:lang w:val="id_ID" w:bidi="id_ID"/>
        </w:rPr>
        <w:t>Orang-orang di mana-mana mendengar tentang hal itu—baik orang Yahudi maupun non-Yahudi. Beberapa sudah percaya kepada Yesus, dan beberapa menjadi percaya ketika mereka mendengar betapa berkuasanya Yesus.</w:t>
      </w:r>
    </w:p>
    <w:p>
      <w:pPr/>
      <w:r>
        <w:rPr>
          <w:lang w:val="id_ID" w:bidi="id_ID"/>
        </w:rPr>
      </w:r>
      <w:r>
        <w:rPr>
          <w:lang w:val="id_ID" w:bidi="id_ID"/>
        </w:rPr>
        <w:t>Banyak dari orang-orang ini telah mempraktikkan sihir. Setelah ini terjadi, mereka mengumpulkan semua buku mereka di tempat umum dan membakarnya.</w:t>
      </w:r>
    </w:p>
    <w:p>
      <w:pPr/>
      <w:r>
        <w:rPr>
          <w:lang w:val="id_ID" w:bidi="id_ID"/>
        </w:rPr>
      </w:r>
      <w:r>
        <w:rPr>
          <w:lang w:val="id_ID" w:bidi="id_ID"/>
        </w:rPr>
        <w:t>Kemudian, bahkan lebih banyak orang mendengar tentang betapa berkuasanya Yesus.</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tim akan mendramatisasi kisah tersebut.</w:t>
      </w:r>
    </w:p>
    <w:p>
      <w:pPr/>
      <w:r>
        <w:rPr>
          <w:lang w:val="id_ID" w:bidi="id_ID"/>
        </w:rPr>
      </w:r>
      <w:r>
        <w:rPr>
          <w:lang w:val="id_ID" w:bidi="id_ID"/>
        </w:rPr>
        <w:t>Kisah ini memiliki 5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Paulus, mengenakan kain keringat di kepalanya dan celemek atau kain</w:t>
      </w:r>
    </w:p>
    <w:p>
      <w:pPr>
        <w:pStyle w:val="ListBullet"/>
        <w:spacing w:line="240" w:lineRule="auto"/>
        <w:ind w:left="720"/>
      </w:pPr>
      <w:r>
        <w:rPr>
          <w:lang w:val="id_ID" w:bidi="id_ID"/>
        </w:rPr>
      </w:r>
      <w:r>
        <w:rPr>
          <w:lang w:val="id_ID" w:bidi="id_ID"/>
        </w:rPr>
        <w:t>Satu orang yang akan memungut kain itu ketika aktor yang memerankan Paulus melepaskannya</w:t>
      </w:r>
    </w:p>
    <w:p>
      <w:pPr>
        <w:pStyle w:val="ListBullet"/>
        <w:spacing w:line="240" w:lineRule="auto"/>
        <w:ind w:left="720"/>
      </w:pPr>
      <w:r>
        <w:rPr>
          <w:lang w:val="id_ID" w:bidi="id_ID"/>
        </w:rPr>
      </w:r>
      <w:r>
        <w:rPr>
          <w:lang w:val="id_ID" w:bidi="id_ID"/>
        </w:rPr>
        <w:t>Satu orang yang akan mengambil celemek ketika aktor yang memerankan Paulus melepaskannya</w:t>
      </w:r>
    </w:p>
    <w:p>
      <w:pPr>
        <w:pStyle w:val="ListBullet"/>
        <w:spacing w:line="240" w:lineRule="auto"/>
        <w:ind w:left="720"/>
      </w:pPr>
      <w:r>
        <w:rPr>
          <w:lang w:val="id_ID" w:bidi="id_ID"/>
        </w:rPr>
      </w:r>
      <w:r>
        <w:rPr>
          <w:lang w:val="id_ID" w:bidi="id_ID"/>
        </w:rPr>
        <w:t>Setidaknya 2 orang sakit, yang kemudian disembuhkan</w:t>
      </w:r>
    </w:p>
    <w:p>
      <w:pPr>
        <w:pStyle w:val="ListBullet"/>
        <w:spacing w:line="240" w:lineRule="auto"/>
        <w:ind w:left="720"/>
      </w:pPr>
      <w:r>
        <w:rPr>
          <w:lang w:val="id_ID" w:bidi="id_ID"/>
        </w:rPr>
      </w:r>
      <w:r>
        <w:rPr>
          <w:lang w:val="id_ID" w:bidi="id_ID"/>
        </w:rPr>
        <w:t>Setidaknya 2 orang yang memiliki roh-roh jahat di dalam diri mereka, yang kemudian disembuhkan</w:t>
      </w:r>
    </w:p>
    <w:p>
      <w:pPr>
        <w:pStyle w:val="ListBullet"/>
        <w:spacing w:line="240" w:lineRule="auto"/>
        <w:ind w:left="720"/>
      </w:pPr>
      <w:r>
        <w:rPr>
          <w:lang w:val="id_ID" w:bidi="id_ID"/>
        </w:rPr>
      </w:r>
      <w:r>
        <w:rPr>
          <w:lang w:val="id_ID" w:bidi="id_ID"/>
        </w:rPr>
        <w:t>Imam Skewa</w:t>
      </w:r>
    </w:p>
    <w:p>
      <w:pPr>
        <w:pStyle w:val="ListBullet"/>
        <w:spacing w:line="240" w:lineRule="auto"/>
        <w:ind w:left="720"/>
      </w:pPr>
      <w:r>
        <w:rPr>
          <w:lang w:val="id_ID" w:bidi="id_ID"/>
        </w:rPr>
      </w:r>
      <w:r>
        <w:rPr>
          <w:lang w:val="id_ID" w:bidi="id_ID"/>
        </w:rPr>
        <w:t>Kelompok 7 orang dengan Skewa</w:t>
      </w:r>
    </w:p>
    <w:p>
      <w:pPr>
        <w:pStyle w:val="ListBullet"/>
        <w:spacing w:line="240" w:lineRule="auto"/>
        <w:ind w:left="720"/>
      </w:pPr>
      <w:r>
        <w:rPr>
          <w:lang w:val="id_ID" w:bidi="id_ID"/>
        </w:rPr>
      </w:r>
      <w:r>
        <w:rPr>
          <w:lang w:val="id_ID" w:bidi="id_ID"/>
        </w:rPr>
        <w:t>Seorang pria yang kerasukan setan</w:t>
      </w:r>
    </w:p>
    <w:p>
      <w:pPr>
        <w:pStyle w:val="ListBullet"/>
        <w:spacing w:line="240" w:lineRule="auto"/>
        <w:ind w:left="720"/>
      </w:pPr>
      <w:r>
        <w:rPr>
          <w:lang w:val="id_ID" w:bidi="id_ID"/>
        </w:rPr>
      </w:r>
      <w:r>
        <w:rPr>
          <w:lang w:val="id_ID" w:bidi="id_ID"/>
        </w:rPr>
        <w:t>Sekelompok orang yang mewakili orang-orang Yahudi dan orang-orang Yunani yang merasa takut</w:t>
      </w:r>
    </w:p>
    <w:p>
      <w:pPr>
        <w:pStyle w:val="ListBullet"/>
        <w:spacing w:line="240" w:lineRule="auto"/>
        <w:ind w:left="720"/>
      </w:pPr>
      <w:r>
        <w:rPr>
          <w:lang w:val="id_ID" w:bidi="id_ID"/>
        </w:rPr>
      </w:r>
      <w:r>
        <w:rPr>
          <w:lang w:val="id_ID" w:bidi="id_ID"/>
        </w:rPr>
        <w:t>Sekelompok orang yang baru percaya maju ke depan untuk mengakui apa yang telah mereka lakukan</w:t>
      </w:r>
    </w:p>
    <w:p>
      <w:pPr>
        <w:pStyle w:val="ListBullet"/>
        <w:spacing w:line="240" w:lineRule="auto"/>
        <w:ind w:left="720"/>
      </w:pPr>
      <w:r>
        <w:rPr>
          <w:lang w:val="id_ID" w:bidi="id_ID"/>
        </w:rPr>
      </w:r>
      <w:r>
        <w:rPr>
          <w:lang w:val="id_ID" w:bidi="id_ID"/>
        </w:rPr>
        <w:t>Sekelompok orang meletakkan gulungan dan kitab ke dalam tumpukan untuk dibakar</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tim untuk mengingat bagian-bagian dari kisah tersebut.</w:t>
      </w:r>
    </w:p>
    <w:p>
      <w:pPr/>
      <w:r>
        <w:rPr>
          <w:lang w:val="id_ID" w:bidi="id_ID"/>
        </w:rPr>
      </w:r>
      <w:r>
        <w:rPr>
          <w:b/>
          <w:lang w:val="id_ID" w:bidi="id_ID"/>
        </w:rPr>
        <w:t>Adegan pertama:</w:t>
      </w:r>
      <w:r>
        <w:rPr>
          <w:lang w:val="id_ID" w:bidi="id_ID"/>
        </w:rPr>
        <w:t xml:space="preserve"> Paulus menyembuhkan orang-orang, dengan kuasa dari Allah. Paulus memanggil nama Yesus untuk membawa penyembuhan kepada orang-orang dan membebaskan orang-orang dari roh-roh jahat. Orang-orang bahkan dipulihkan, atau disembuhkan, atau roh-roh jahat keluar dari mereka ketika mereka disentuh oleh beberapa pakaian Paulus, yang telah menyentuh kulitnya.</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"Merasa rendah hati karena Allah menggunakannya dengan cara ini," atau "Bersemangat karena dapat membantu orang-orang melalui kuasa Allah," dan "Bersemangat untuk menunjukkan wewenang kuasa Allah."</w:t>
      </w:r>
    </w:p>
    <w:p>
      <w:pPr>
        <w:pStyle w:val="ListBullet"/>
        <w:spacing w:line="240" w:lineRule="auto"/>
        <w:ind w:left="720"/>
      </w:pPr>
      <w:r>
        <w:rPr>
          <w:lang w:val="id_ID" w:bidi="id_ID"/>
        </w:rPr>
      </w:r>
      <w:r>
        <w:rPr>
          <w:lang w:val="id_ID" w:bidi="id_ID"/>
        </w:rPr>
        <w:t>Lanjutkan adegannya.</w:t>
      </w:r>
    </w:p>
    <w:p>
      <w:pPr/>
      <w:r>
        <w:rPr>
          <w:lang w:val="id_ID" w:bidi="id_ID"/>
        </w:rPr>
      </w:r>
      <w:r>
        <w:rPr>
          <w:b/>
          <w:lang w:val="id_ID" w:bidi="id_ID"/>
        </w:rPr>
        <w:t>Adegan kedua:</w:t>
      </w:r>
      <w:r>
        <w:rPr>
          <w:lang w:val="id_ID" w:bidi="id_ID"/>
        </w:rPr>
        <w:t xml:space="preserve"> Beberapa orang Yahudi berkeliling memerintahkan roh-roh jahat untuk meninggalkan orang-orang dengan memohon atau memanggil nama Tuhan Yesus. Beberapa orang Yahudi bertindak sebagai pengusir setan, atau orang-orang yang mengusir roh-roh jahat dari orang-orang. "Mereka pergi berkeliling mengusir roh-roh jahat, berseru kepada nama Tuhan Yesus atas mereka yang kerasukan setan." Mereka akan mengatakan "Dalam nama Yesus yang diberitakan Paulus, aku memerintahkan kamu untuk keluar."</w:t>
      </w:r>
    </w:p>
    <w:p>
      <w:pPr/>
      <w:r>
        <w:rPr>
          <w:lang w:val="id_ID" w:bidi="id_ID"/>
        </w:rPr>
      </w:r>
      <w:r>
        <w:rPr>
          <w:b/>
          <w:lang w:val="id_ID" w:bidi="id_ID"/>
        </w:rPr>
        <w:t>Adegan ketiga:</w:t>
      </w:r>
      <w:r>
        <w:rPr>
          <w:lang w:val="id_ID" w:bidi="id_ID"/>
        </w:rPr>
        <w:t xml:space="preserve"> "Tujuh Anak Skewa" melakukan persis ini: mereka memerintahkan roh-roh jahat untuk keluar dari orang-orang. Skewa adalah pemimpin kelompok. Suatu hari, Skewa dan orang-orangnya memerintahkan roh-roh jahat untuk keluar dari pria yang kerasukan setan.</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orang yang kerasukan setan, "Bagaimana perasaan Anda?" Anda mungkin mendengar hal-hal seperti, "Aku merasa disiksa oleh roh jahat ini," atau "Aku adalah orang terbuang," dan "Aku tidak memiliki kendali atas tindakanku."</w:t>
      </w:r>
    </w:p>
    <w:p>
      <w:pPr>
        <w:pStyle w:val="ListBullet"/>
        <w:spacing w:line="240" w:lineRule="auto"/>
        <w:ind w:left="720"/>
      </w:pPr>
      <w:r>
        <w:rPr>
          <w:lang w:val="id_ID" w:bidi="id_ID"/>
        </w:rPr>
      </w:r>
      <w:r>
        <w:rPr>
          <w:lang w:val="id_ID" w:bidi="id_ID"/>
        </w:rPr>
        <w:t>Tanyakan kepada aktor yang memerankan Skewa, "Bagaimana perasaan Anda?" Anda mungkin mendengar hal-hal seperti, "Merasa yakin bahwa ia dapat mengusir setan ini dari orang ini," atau "Ini hanyalah hari biasa lainnya, pamer di depan orang-orangnya," dan "Menantikan orang lain mengetahui bahwa ia telah menyembuhkan satu orang lagi."</w:t>
      </w:r>
    </w:p>
    <w:p>
      <w:pPr>
        <w:pStyle w:val="ListBullet"/>
        <w:spacing w:line="240" w:lineRule="auto"/>
        <w:ind w:left="720"/>
      </w:pPr>
      <w:r>
        <w:rPr>
          <w:lang w:val="id_ID" w:bidi="id_ID"/>
        </w:rPr>
      </w:r>
      <w:r>
        <w:rPr>
          <w:lang w:val="id_ID" w:bidi="id_ID"/>
        </w:rPr>
        <w:t>Tanyakan kepada para aktor yang memerankan orang-orang Skewa, "Bagaimana perasaan kalian?" Anda mungkin mendengar hal-hal seperti, "Bersemangat untuk menjadi bagian dari kelompok," atau "Mereka sangat menghargai Skewa," dan "Mereka juga menikmati kemuliaan orang lain yang belajar tentang penyembuhan."</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Mereka tidak mengharapkan jawaban, tetapi orang yang kerasukan setan itu berkata, "Yesus aku kenal, dan Paulus aku ketahui. Tetapi siapa kamu?"</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orang yang kerasukan setan, "Bagaimana perasaan Anda?" Anda mungkin mendengar hal-hal seperti, "Aku tidak terkendali," atau "Aku penuh amarah," dan "Aku sangat berkuasa."</w:t>
      </w:r>
    </w:p>
    <w:p>
      <w:pPr>
        <w:pStyle w:val="ListBullet"/>
        <w:spacing w:line="240" w:lineRule="auto"/>
        <w:ind w:left="720"/>
      </w:pPr>
      <w:r>
        <w:rPr>
          <w:lang w:val="id_ID" w:bidi="id_ID"/>
        </w:rPr>
      </w:r>
      <w:r>
        <w:rPr>
          <w:lang w:val="id_ID" w:bidi="id_ID"/>
        </w:rPr>
        <w:t>Tanyakan kepada aktor yang memerankan Skewa, "Bagaimana perasaan Anda?" Anda mungkin mendengar hal-hal seperti, "Ketakutan karena orang yang kerasukan setan telah menanggapi," atau "Bertanya-tanya bagaimana mereka tahu siapa Yesus dan Paulus," dan "Merasa tidak berdaya dan tidak tahu apa yang harus dilakukan berikutnya."</w:t>
      </w:r>
    </w:p>
    <w:p>
      <w:pPr>
        <w:pStyle w:val="ListBullet"/>
        <w:spacing w:line="240" w:lineRule="auto"/>
        <w:ind w:left="720"/>
      </w:pPr>
      <w:r>
        <w:rPr>
          <w:lang w:val="id_ID" w:bidi="id_ID"/>
        </w:rPr>
      </w:r>
      <w:r>
        <w:rPr>
          <w:lang w:val="id_ID" w:bidi="id_ID"/>
        </w:rPr>
        <w:t>Tanyakan kepada aktor yang memerankan orang-orang Skewa, "Bagaimana perasaan Anda?" Anda mungkin mendengar hal-hal seperti, "Sama-sama takut karena orang yang kerasukan setan telah menanggapi," atau "Bertanya-tanya bagaimana Skewa akan menanggapi hal ini," dan "Perasaan campur aduk apakah mereka melarikan diri atau tetap bersama pemimpin mereka?"</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Kemudian orang yang kerasukan setan itu "melompat ke atas mereka dan menguasai mereka semua," memukul mereka dengan sangat keras dan merobek pakaian mereka, "sehingga mereka berlari keluar dari rumah dalam keadaan telanjang dan berdarah."</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Skewa, "Bagaimana perasaan Anda?" Anda mungkin mendengar hal-hal seperti, "Terkejut dengan kekuatan yang dimiliki orang yang kerasukan setan untuk mengalahkan mereka semua," atau "Menyadari bahwa mencoba menggunakan nama Yesus sebagai mantra ajaib tidak mempan," dan "Merasa malu karena begitu orang-orang mendengar tentang ini, reputasinya hancur."</w:t>
      </w:r>
    </w:p>
    <w:p>
      <w:pPr>
        <w:pStyle w:val="ListBullet"/>
        <w:spacing w:line="240" w:lineRule="auto"/>
        <w:ind w:left="720"/>
      </w:pPr>
      <w:r>
        <w:rPr>
          <w:lang w:val="id_ID" w:bidi="id_ID"/>
        </w:rPr>
      </w:r>
      <w:r>
        <w:rPr>
          <w:lang w:val="id_ID" w:bidi="id_ID"/>
        </w:rPr>
        <w:t>Tanyakan kepada aktor yang memerankan orang-orang Skewa, "Bagaimana perasaan Anda?" Anda mungkin mendengar hal-hal seperti, "Sama-sama terkejut dengan kekuatan yang dimiliki orang yang kerasukan setan itu untuk mengalahkan mereka semua," atau "Bahwa ada kekuatan kejahatan yang lebih kuat yang bekerja di sini," dan "Pemimpin kita mungkin tidak sekuat yang kita pikirkan dan menyadari bahwa Yesus adalah yang paling berkuasa."</w:t>
      </w:r>
    </w:p>
    <w:p>
      <w:pPr>
        <w:pStyle w:val="ListBullet"/>
        <w:spacing w:line="240" w:lineRule="auto"/>
        <w:ind w:left="720"/>
      </w:pPr>
      <w:r>
        <w:rPr>
          <w:lang w:val="id_ID" w:bidi="id_ID"/>
        </w:rPr>
      </w:r>
      <w:r>
        <w:rPr>
          <w:lang w:val="id_ID" w:bidi="id_ID"/>
        </w:rPr>
        <w:t>Tanyakan kepada aktor yang memerankan orang yang kerasukan setan, "Bagaimana perasaan Anda?" Anda mungkin mendengar hal-hal seperti, "Rasa malu karena telah menyerang orang-orang ini," atau "Bertanya-tanya apakah ada seseorang yang cukup kuat untuk mengusir setan-setan ini dari dirinya," dan "Aku terisolasi dan sendirian lagi."</w:t>
      </w:r>
    </w:p>
    <w:p>
      <w:pPr/>
      <w:r>
        <w:rPr>
          <w:lang w:val="id_ID" w:bidi="id_ID"/>
        </w:rPr>
      </w:r>
      <w:r>
        <w:rPr>
          <w:b/>
          <w:lang w:val="id_ID" w:bidi="id_ID"/>
        </w:rPr>
        <w:t>Adegan keempat:</w:t>
      </w:r>
      <w:r>
        <w:rPr>
          <w:lang w:val="id_ID" w:bidi="id_ID"/>
        </w:rPr>
        <w:t xml:space="preserve"> Ketika orang-orang Yahudi dan orang-orang Yunani mengetahui apa yang terjadi pada Skewa dan 7 orang itu, mereka semua diliputi ketakutan.</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memerankan orang-orang Yahudi dan orang-orang Yunani, "Bagaimana perasaan kalian?" Anda mungkin mendengar hal-hal seperti, "Terkejut dengan kekuatan yang dimiliki orang yang kerasukan setan untuk memukul semua orang ini," atau "Bahwa roh-roh jahat di dalam diri orang ini lebih kuat daripada Sihir yang coba digunakan Skewa," dan "Skewa tidak mungkin sekuat yang ia pikirkan."</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Dan orang-orang bahkan lebih menghormati nama Tuhan Yesus.</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memerankan orang-orang Yahudi dan orang-orang Yunani, "Bagaimana perasaan kalian?" Anda mungkin mendengar hal-hal seperti, "Takjub bahwa kuasa Allah memiliki semua otoritas dan hanya mereka yang dipakai-Nya yang dapat mengusir roh-roh jahat atau membawa penyembuhan," atau "Allah ini harus sangat dijunjung tinggi dan dihormati," dan "Kami bersemangat untuk melihat apa lagi yang akan Allah tunjukkan kepada kita dan mempelajari lebih lanjut tentang Dia."</w:t>
      </w:r>
    </w:p>
    <w:p>
      <w:pPr>
        <w:pStyle w:val="ListBullet"/>
        <w:spacing w:line="240" w:lineRule="auto"/>
        <w:ind w:left="720"/>
      </w:pPr>
      <w:r>
        <w:rPr>
          <w:lang w:val="id_ID" w:bidi="id_ID"/>
        </w:rPr>
      </w:r>
      <w:r>
        <w:rPr>
          <w:lang w:val="id_ID" w:bidi="id_ID"/>
        </w:rPr>
        <w:t>Lanjutkan adegannya.</w:t>
      </w:r>
    </w:p>
    <w:p>
      <w:pPr/>
      <w:r>
        <w:rPr>
          <w:lang w:val="id_ID" w:bidi="id_ID"/>
        </w:rPr>
      </w:r>
      <w:r>
        <w:rPr>
          <w:b/>
          <w:lang w:val="id_ID" w:bidi="id_ID"/>
        </w:rPr>
        <w:t>Adegan kelima:</w:t>
      </w:r>
      <w:r>
        <w:rPr>
          <w:lang w:val="id_ID" w:bidi="id_ID"/>
        </w:rPr>
        <w:t xml:space="preserve"> "Banyak orang yang percaya sekarang datang dan secara terbuka mengakui apa yang telah mereka lakukan." Mereka mengakui, di hadapan semua orang, dosa-dosa mereka, perbuatan-perbuatan jahat mereka, dan jampi-jampi yang telah mereka lakukan. "Sejumlah orang yang telah melakukan ilmu gaib, atau sihir, mengumpulkan gulungan-gulungan mereka dan membakarnya di depan umum." Kitab-kitab dan gulungan ajaib yang berisi jampi-jampi, mantra dan cara melakukannya ini, semuanya dikumpulkan menjadi satu tumpukan untuk dibakar di depan semua orang.</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memerankan orang-orang yang meletakkan gulungan dan kitab dalam tumpukan untuk dibakar, "Bagaimana perasaan Anda?" Anda mungkin mendengar hal-hal seperti, "Merasa bebas dari mempraktikkan sihir gelap ini," atau "Merasa bahwa beban telah diangkat dari mereka," dan "Mereka mungkin telah memikirkan tentang uang yang hilang saat membakar semuanya, tetapi mereka menyadari bahwa percaya kepada Yesus jauh lebih berharga."</w:t>
      </w:r>
    </w:p>
    <w:p>
      <w:pPr>
        <w:pStyle w:val="ListBullet"/>
        <w:spacing w:line="240" w:lineRule="auto"/>
        <w:ind w:left="720"/>
      </w:pPr>
      <w:r>
        <w:rPr>
          <w:lang w:val="id_ID" w:bidi="id_ID"/>
        </w:rPr>
      </w:r>
      <w:r>
        <w:rPr>
          <w:lang w:val="id_ID" w:bidi="id_ID"/>
        </w:rPr>
        <w:t>Lanjutkan adegannya.</w:t>
      </w:r>
    </w:p>
    <w:p>
      <w:pPr/>
      <w:r>
        <w:rPr>
          <w:lang w:val="id_ID" w:bidi="id_ID"/>
        </w:rPr>
      </w:r>
      <w:r>
        <w:rPr>
          <w:lang w:val="id_ID" w:bidi="id_ID"/>
        </w:rPr>
        <w:t>Nilai semua gulungan dan buku ini adalah lima puluh ribu koin perak berharga. "Dengan cara ini firman Tuhan menyebar luas dan bertumbuh dalam kuasa." Karena peristiwa-peristiwa yang luar biasa ini, semakin banyak orang terus mendengar pesan mengenai Tuhan.</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dimengerti.</w:t>
      </w:r>
    </w:p>
    <w:p>
      <w:pPr/>
      <w:r>
        <w:rPr>
          <w:lang w:val="id_ID" w:bidi="id_ID"/>
        </w:rPr>
      </w:r>
      <w:r>
        <w:rPr>
          <w:lang w:val="id_ID" w:bidi="id_ID"/>
        </w:rPr>
        <w:t xml:space="preserve">"Allah melakukan </w:t>
      </w:r>
      <w:r>
        <w:rPr>
          <w:b/>
          <w:lang w:val="id_ID" w:bidi="id_ID"/>
        </w:rPr>
        <w:t>mujizat</w:t>
      </w:r>
      <w:r>
        <w:rPr>
          <w:lang w:val="id_ID" w:bidi="id_ID"/>
        </w:rPr>
        <w:t xml:space="preserve"> yang luar biasa melalui Paulus." Terjemahkan mujizat dengan cara yang sama seperti yang Anda lakukan dalam perikop sebelumnya. </w:t>
      </w:r>
      <w:r>
        <w:rPr>
          <w:lang w:val="id_ID" w:bidi="id_ID"/>
        </w:rPr>
        <w:t>Mujizat</w:t>
      </w:r>
      <w:r>
        <w:rPr>
          <w:lang w:val="id_ID" w:bidi="id_ID"/>
        </w:rPr>
        <w:t xml:space="preserve"> terdapat dalam Daftar Kata Utama.</w:t>
      </w:r>
    </w:p>
    <w:p>
      <w:pPr/>
      <w:r>
        <w:rPr>
          <w:lang w:val="id_ID" w:bidi="id_ID"/>
        </w:rPr>
      </w:r>
      <w:r>
        <w:rPr>
          <w:lang w:val="id_ID" w:bidi="id_ID"/>
        </w:rPr>
        <w:t xml:space="preserve">"Sehingga bahkan sapu tangan dan celemek dibawa kepada mereka yang sakit, dan penyakit mereka disembuhkan dan roh-roh jahat meninggalkan mereka." Sebuah </w:t>
      </w:r>
      <w:r>
        <w:rPr>
          <w:b/>
          <w:lang w:val="id_ID" w:bidi="id_ID"/>
        </w:rPr>
        <w:t>saputangan</w:t>
      </w:r>
      <w:r>
        <w:rPr>
          <w:lang w:val="id_ID" w:bidi="id_ID"/>
        </w:rPr>
        <w:t xml:space="preserve"> dulunya merupakan kain yang dikenakan di kepala untuk menyerap keringat. Sebuah </w:t>
      </w:r>
      <w:r>
        <w:rPr>
          <w:b/>
          <w:lang w:val="id_ID" w:bidi="id_ID"/>
        </w:rPr>
        <w:t>celemek</w:t>
      </w:r>
      <w:r>
        <w:rPr>
          <w:lang w:val="id_ID" w:bidi="id_ID"/>
        </w:rPr>
        <w:t xml:space="preserve"> akan digunakan untuk melindungi pakaian Anda dari debu dan kotoran ketika Anda bekerja. </w:t>
      </w:r>
      <w:r>
        <w:rPr>
          <w:b/>
          <w:lang w:val="id_ID" w:bidi="id_ID"/>
        </w:rPr>
        <w:t>Sembuh</w:t>
      </w:r>
      <w:r>
        <w:rPr>
          <w:lang w:val="id_ID" w:bidi="id_ID"/>
        </w:rPr>
        <w:t xml:space="preserve"> berarti disembuhkan dari penyakit atau roh-roh jahat diusir dari Anda. </w:t>
      </w:r>
      <w:r>
        <w:rPr>
          <w:b/>
          <w:lang w:val="id_ID" w:bidi="id_ID"/>
        </w:rPr>
        <w:t>Roh-roh jahat</w:t>
      </w:r>
      <w:r>
        <w:rPr>
          <w:lang w:val="id_ID" w:bidi="id_ID"/>
        </w:rPr>
        <w:t xml:space="preserve"> atau mereka yang dengan </w:t>
      </w:r>
      <w:r>
        <w:rPr>
          <w:b/>
          <w:lang w:val="id_ID" w:bidi="id_ID"/>
        </w:rPr>
        <w:t>roh najis</w:t>
      </w:r>
      <w:r>
        <w:rPr>
          <w:lang w:val="id_ID" w:bidi="id_ID"/>
        </w:rPr>
        <w:t xml:space="preserve"> tidak layak untuk melayani Allah. Terjemahkan roh-roh jahat dengan cara yang sama seperti yang Anda lakukan pada perikop sebelumnya. </w:t>
      </w:r>
      <w:r>
        <w:rPr>
          <w:lang w:val="id_ID" w:bidi="id_ID"/>
        </w:rPr>
        <w:t>Roh jahat</w:t>
      </w:r>
      <w:r>
        <w:rPr>
          <w:lang w:val="id_ID" w:bidi="id_ID"/>
        </w:rPr>
        <w:t xml:space="preserve"> terdapat di Daftar Kata Utama.</w:t>
      </w:r>
    </w:p>
    <w:p>
      <w:pPr/>
      <w:r>
        <w:rPr>
          <w:lang w:val="id_ID" w:bidi="id_ID"/>
        </w:rPr>
      </w:r>
      <w:r>
        <w:rPr>
          <w:lang w:val="id_ID" w:bidi="id_ID"/>
        </w:rPr>
        <w:t xml:space="preserve">"Beberapa orang </w:t>
      </w:r>
      <w:r>
        <w:rPr>
          <w:b/>
          <w:lang w:val="id_ID" w:bidi="id_ID"/>
        </w:rPr>
        <w:t>Yahudi</w:t>
      </w:r>
      <w:r>
        <w:rPr>
          <w:lang w:val="id_ID" w:bidi="id_ID"/>
        </w:rPr>
        <w:t xml:space="preserve">..." Terjemahkan orang Yahudi dengan cara yang sama seperti yang Anda lakukan dalam perikop sebelumnya. </w:t>
      </w:r>
      <w:r>
        <w:rPr>
          <w:lang w:val="id_ID" w:bidi="id_ID"/>
        </w:rPr>
        <w:t>Orang Yahudi</w:t>
      </w:r>
      <w:r>
        <w:rPr>
          <w:lang w:val="id_ID" w:bidi="id_ID"/>
        </w:rPr>
        <w:t xml:space="preserve"> terdapat di Daftar Kata Utama. Orang-orang Yahudi ini bertindak sebagai </w:t>
      </w:r>
      <w:r>
        <w:rPr>
          <w:b/>
          <w:lang w:val="id_ID" w:bidi="id_ID"/>
        </w:rPr>
        <w:t>pengusir setan</w:t>
      </w:r>
      <w:r>
        <w:rPr>
          <w:lang w:val="id_ID" w:bidi="id_ID"/>
        </w:rPr>
        <w:t>, yang berarti mengusir atau menyingkirkan roh-roh jahat dari seseorang atau tempat. Orang-orang Yahudi ini "berkeliling mengusir," yang berarti mengusir roh-roh jahat.</w:t>
      </w:r>
    </w:p>
    <w:p>
      <w:pPr/>
      <w:r>
        <w:rPr>
          <w:lang w:val="id_ID" w:bidi="id_ID"/>
        </w:rPr>
      </w:r>
      <w:r>
        <w:rPr>
          <w:lang w:val="id_ID" w:bidi="id_ID"/>
        </w:rPr>
        <w:t xml:space="preserve">"Dan mencoba memohon nama Tuhan Yesus atas mereka yang kerasukan setan." </w:t>
      </w:r>
      <w:r>
        <w:rPr>
          <w:b/>
          <w:lang w:val="id_ID" w:bidi="id_ID"/>
        </w:rPr>
        <w:t>Menyerukan</w:t>
      </w:r>
      <w:r>
        <w:rPr>
          <w:lang w:val="id_ID" w:bidi="id_ID"/>
        </w:rPr>
        <w:t xml:space="preserve"> berarti memanggil Allah atau roh. Terjemahkan </w:t>
      </w:r>
      <w:r>
        <w:rPr>
          <w:b/>
          <w:lang w:val="id_ID" w:bidi="id_ID"/>
        </w:rPr>
        <w:t>Tuhan</w:t>
      </w:r>
      <w:r>
        <w:rPr>
          <w:lang w:val="id_ID" w:bidi="id_ID"/>
        </w:rPr>
        <w:t xml:space="preserve"> dengan cara yang sama seperti yang Anda lakukan dalam perikop sebelumnya. </w:t>
      </w:r>
      <w:r>
        <w:rPr>
          <w:lang w:val="id_ID" w:bidi="id_ID"/>
        </w:rPr>
        <w:t>Tuhan</w:t>
      </w:r>
      <w:r>
        <w:rPr>
          <w:lang w:val="id_ID" w:bidi="id_ID"/>
        </w:rPr>
        <w:t xml:space="preserve"> terdapat di Daftar Kata Utama. Orang-orang yang </w:t>
      </w:r>
      <w:r>
        <w:rPr>
          <w:b/>
          <w:lang w:val="id_ID" w:bidi="id_ID"/>
        </w:rPr>
        <w:t>kerasukan setan</w:t>
      </w:r>
      <w:r>
        <w:rPr>
          <w:lang w:val="id_ID" w:bidi="id_ID"/>
        </w:rPr>
        <w:t xml:space="preserve"> dikendalikan oleh roh jahat.</w:t>
      </w:r>
    </w:p>
    <w:p>
      <w:pPr/>
      <w:r>
        <w:rPr>
          <w:lang w:val="id_ID" w:bidi="id_ID"/>
        </w:rPr>
      </w:r>
      <w:r>
        <w:rPr>
          <w:lang w:val="id_ID" w:bidi="id_ID"/>
        </w:rPr>
        <w:t xml:space="preserve">"Ketika orang-orang Yahudi dan orang-orang Yunani yang tinggal di Efesus mendengar tentang apa yang telah terjadi." Ketika </w:t>
      </w:r>
      <w:r>
        <w:rPr>
          <w:b/>
          <w:lang w:val="id_ID" w:bidi="id_ID"/>
        </w:rPr>
        <w:t>orang-orang Yunani</w:t>
      </w:r>
      <w:r>
        <w:rPr>
          <w:lang w:val="id_ID" w:bidi="id_ID"/>
        </w:rPr>
        <w:t xml:space="preserve"> disebutkan, itu berarti siapa pun di Efesus yang bukan orang Yahudi. Kebetulan juga sebagian besar orang ini berbicara bahasa Yunani sebagai bahasa pertama mereka. Terjemahkan baik Yahudi maupun Yunani seperti yang Anda lakukan dalam perikop sebelumnya. </w:t>
      </w:r>
      <w:r>
        <w:rPr>
          <w:lang w:val="id_ID" w:bidi="id_ID"/>
        </w:rPr>
        <w:t>Yahudi</w:t>
      </w:r>
      <w:r>
        <w:rPr>
          <w:lang w:val="id_ID" w:bidi="id_ID"/>
        </w:rPr>
        <w:t xml:space="preserve"> dan </w:t>
      </w:r>
      <w:r>
        <w:rPr>
          <w:lang w:val="id_ID" w:bidi="id_ID"/>
        </w:rPr>
        <w:t>Yunani</w:t>
      </w:r>
      <w:r>
        <w:rPr>
          <w:lang w:val="id_ID" w:bidi="id_ID"/>
        </w:rPr>
        <w:t xml:space="preserve"> terdapat di Daftar Kata Utama.</w:t>
      </w:r>
    </w:p>
    <w:p>
      <w:pPr/>
      <w:r>
        <w:rPr>
          <w:lang w:val="id_ID" w:bidi="id_ID"/>
        </w:rPr>
      </w:r>
      <w:r>
        <w:rPr>
          <w:lang w:val="id_ID" w:bidi="id_ID"/>
        </w:rPr>
        <w:t xml:space="preserve">Orang-orang Yahudi dan orang-orang Yunani ini sangat takut ketika mereka mendengar tentang apa yang terjadi dan orang-orang bahkan lebih menghormati nama Tuhan Yesus. </w:t>
      </w:r>
      <w:r>
        <w:rPr>
          <w:b/>
          <w:lang w:val="id_ID" w:bidi="id_ID"/>
        </w:rPr>
        <w:t>Menghormati</w:t>
      </w:r>
      <w:r>
        <w:rPr>
          <w:lang w:val="id_ID" w:bidi="id_ID"/>
        </w:rPr>
        <w:t xml:space="preserve"> juga berarti "memberikan pujian kepada," atau "menyanjung," atau "menganggap sangat mulia."</w:t>
      </w:r>
    </w:p>
    <w:p>
      <w:pPr/>
      <w:r>
        <w:rPr>
          <w:lang w:val="id_ID" w:bidi="id_ID"/>
        </w:rPr>
      </w:r>
      <w:r>
        <w:rPr>
          <w:lang w:val="id_ID" w:bidi="id_ID"/>
        </w:rPr>
        <w:t xml:space="preserve">"Banyak orang yang telah percaya kemudian datang dan secara terbuka mengakui apa yang telah mereka lakukan." </w:t>
      </w:r>
      <w:r>
        <w:rPr>
          <w:b/>
          <w:lang w:val="id_ID" w:bidi="id_ID"/>
        </w:rPr>
        <w:t>Mengakui</w:t>
      </w:r>
      <w:r>
        <w:rPr>
          <w:lang w:val="id_ID" w:bidi="id_ID"/>
        </w:rPr>
        <w:t xml:space="preserve"> berarti mengakui bahwa telah melakukan sesuatu yang salah. Mereka mengaku </w:t>
      </w:r>
      <w:r>
        <w:rPr>
          <w:b/>
          <w:lang w:val="id_ID" w:bidi="id_ID"/>
        </w:rPr>
        <w:t>secara terbuka</w:t>
      </w:r>
      <w:r>
        <w:rPr>
          <w:lang w:val="id_ID" w:bidi="id_ID"/>
        </w:rPr>
        <w:t>, yang berarti di depan semua orang, sehingga mereka dapat memiliki saksi untuk pengakuan mereka.</w:t>
      </w:r>
    </w:p>
    <w:p>
      <w:pPr/>
      <w:r>
        <w:rPr>
          <w:lang w:val="id_ID" w:bidi="id_ID"/>
        </w:rPr>
      </w:r>
      <w:r>
        <w:rPr>
          <w:lang w:val="id_ID" w:bidi="id_ID"/>
        </w:rPr>
        <w:t xml:space="preserve">"Sejumlah orang yang telah melakukan ilmu gaib, mengumpulkan gulungan-gulungan mereka dan membakarnya di depan umum." Kitab-kitab dan gulungan ini, yang berisi kumpulan jampi-jampi atau mantra dan cara melakukannya, semua dikumpulkan menjadi satu tumpukan untuk dibakar di depan semua orang. </w:t>
      </w:r>
      <w:r>
        <w:rPr>
          <w:b/>
          <w:lang w:val="id_ID" w:bidi="id_ID"/>
        </w:rPr>
        <w:t>Sihir</w:t>
      </w:r>
      <w:r>
        <w:rPr>
          <w:lang w:val="id_ID" w:bidi="id_ID"/>
        </w:rPr>
        <w:t xml:space="preserve">, yang berarti penggunaan sihir, khususnya sihir yang digunakan untuk tujuan kejahatan. </w:t>
      </w:r>
      <w:r>
        <w:rPr>
          <w:b/>
          <w:lang w:val="id_ID" w:bidi="id_ID"/>
        </w:rPr>
        <w:t>Gulungan</w:t>
      </w:r>
      <w:r>
        <w:rPr>
          <w:lang w:val="id_ID" w:bidi="id_ID"/>
        </w:rPr>
        <w:t xml:space="preserve"> adalah lembaran perkamen yang digulung dan </w:t>
      </w:r>
      <w:r>
        <w:rPr>
          <w:b/>
          <w:lang w:val="id_ID" w:bidi="id_ID"/>
        </w:rPr>
        <w:t>buku</w:t>
      </w:r>
      <w:r>
        <w:rPr>
          <w:lang w:val="id_ID" w:bidi="id_ID"/>
        </w:rPr>
        <w:t xml:space="preserve"> adalah lembaran perkamen yang terikat bersama menjadi satu. </w:t>
      </w:r>
      <w:r>
        <w:rPr>
          <w:b/>
          <w:lang w:val="id_ID" w:bidi="id_ID"/>
        </w:rPr>
        <w:t>Mantra</w:t>
      </w:r>
      <w:r>
        <w:rPr>
          <w:lang w:val="id_ID" w:bidi="id_ID"/>
        </w:rPr>
        <w:t xml:space="preserve"> digunakan sebagai formula ajaib, seperti merapalkan </w:t>
      </w:r>
      <w:r>
        <w:rPr>
          <w:b/>
          <w:lang w:val="id_ID" w:bidi="id_ID"/>
        </w:rPr>
        <w:t>jampi-jampi</w:t>
      </w:r>
      <w:r>
        <w:rPr>
          <w:lang w:val="id_ID" w:bidi="id_ID"/>
        </w:rPr>
        <w:t xml:space="preserve">, untuk memberikan efek </w:t>
      </w:r>
      <w:r>
        <w:rPr>
          <w:b/>
          <w:lang w:val="id_ID" w:bidi="id_ID"/>
        </w:rPr>
        <w:t>ajaib</w:t>
      </w:r>
      <w:r>
        <w:rPr>
          <w:lang w:val="id_ID" w:bidi="id_ID"/>
        </w:rPr>
        <w:t xml:space="preserve"> atau gaib pada seseorang atau benda.</w:t>
      </w:r>
      <w:r>
        <w:rPr>
          <w:lang w:val="id_ID" w:bidi="id_ID"/>
        </w:rPr>
      </w:r>
    </w:p>
    <w:p>
      <w:pPr>
        <w:pStyle w:val="Heading3"/>
      </w:pPr>
      <w:r>
        <w:rPr>
          <w:lang w:val="id_ID" w:bidi="id_ID"/>
        </w:rPr>
        <w:t>Menyampaikan Firman Tuhan</w:t>
      </w:r>
    </w:p>
    <w:p>
      <w:pPr/>
      <w:r>
        <w:rPr>
          <w:lang w:val="id_ID" w:bidi="id_ID"/>
        </w:rPr>
      </w:r>
      <w:r>
        <w:rPr>
          <w:lang w:val="id_ID" w:bidi="id_ID"/>
        </w:rPr>
        <w:t>Dengarkan versi rekaman suara perikop ini dalam terjemahan yang paling mudah dimengerti.</w:t>
      </w:r>
    </w:p>
    <w:p>
      <w:pPr/>
      <w:r>
        <w:rPr>
          <w:lang w:val="id_ID" w:bidi="id_ID"/>
        </w:rPr>
      </w:r>
      <w:r>
        <w:rPr>
          <w:lang w:val="id_ID" w:bidi="id_ID"/>
        </w:rPr>
        <w:t>Dalam sesi ini, ceritakan kembali perikop ini, secara berkelompok, dalam bahasa Anda.</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bahas.</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Hentikan sejenak audio ini di sini.</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sejenak audio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sejenak audio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19:21–41</w:t>
      </w:r>
      <w:r>
        <w:rPr>
          <w:lang w:val="id_ID" w:bidi="id_ID"/>
        </w:rPr>
      </w:r>
    </w:p>
    <w:p>
      <w:pPr>
        <w:pStyle w:val="Heading3"/>
      </w:pPr>
      <w:r>
        <w:rPr>
          <w:lang w:val="id_ID" w:bidi="id_ID"/>
        </w:rPr>
        <w:t>Dengar dan Renungkan</w:t>
      </w:r>
    </w:p>
    <w:p>
      <w:pPr/>
      <w:r>
        <w:rPr>
          <w:lang w:val="id_ID" w:bidi="id_ID"/>
        </w:rPr>
      </w:r>
      <w:r>
        <w:rPr>
          <w:lang w:val="id_ID" w:bidi="id_ID"/>
        </w:rPr>
        <w:t>Dengarkan Kisah Para Rasul 19:21–41 dan simpanlah di dalam hati Anda. Dengarkan teks ini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diceritakan kisah ini tentang Yesus?</w:t>
      </w:r>
    </w:p>
    <w:p>
      <w:pPr>
        <w:pStyle w:val="ListBullet"/>
        <w:spacing w:line="240" w:lineRule="auto"/>
        <w:ind w:left="720"/>
      </w:pPr>
      <w:r>
        <w:rPr>
          <w:lang w:val="id_ID" w:bidi="id_ID"/>
        </w:rPr>
      </w:r>
      <w:r>
        <w:rPr>
          <w:lang w:val="id_ID" w:bidi="id_ID"/>
        </w:rPr>
        <w:t xml:space="preserve">Apa yang diceritakan kisah ini tentang manusia? </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dipahami.</w:t>
      </w:r>
    </w:p>
    <w:p>
      <w:pPr/>
      <w:r>
        <w:rPr>
          <w:lang w:val="id_ID" w:bidi="id_ID"/>
        </w:rPr>
      </w:r>
      <w:r>
        <w:rPr>
          <w:lang w:val="id_ID" w:bidi="id_ID"/>
        </w:rPr>
        <w:t>Dalam narasi ini kita memulai dengan Paulus yang sedang menyusun rencana untuk mengunjungi tempat-tempat lain. Itu dimulai dengan "setelah semua ini terjadi." Apakah Anda ingat peristiwa-peristiwa yang kita pelajari sebelumnya dalam Kisah Para Rasul tentang orang yang kerasukan setan itu dan mereka yang mempraktikkan sihir membakar semua gulungan dan kitab mereka? Itu adalah peristiwa-peristiwa yang baru saja terjadi. Paulus merasa terdorong oleh Roh Allah untuk pergi ke Yerusalem, melewati Makedonia dan Akhaya dan terus ke Roma untuk melanjutkan menyebarkan pesan tentang Tuhan Yesus, atau Tuan. Paulus mengutus dua pembantu, atau asistennya untuk pergi ke Makedonia. Nama mereka adalah Timotius dan Erastus. saat ini Paulus tetap di Efesus sedikit lebih lama.</w:t>
      </w:r>
    </w:p>
    <w:p>
      <w:pPr/>
      <w:r>
        <w:rPr>
          <w:lang w:val="id_ID" w:bidi="id_ID"/>
        </w:rPr>
      </w:r>
      <w:r>
        <w:rPr>
          <w:lang w:val="id_ID" w:bidi="id_ID"/>
        </w:rPr>
        <w:t xml:space="preserve">Berhenti di sini dan tunjukkan gambar peta yang menunjukkan rute yang ingin dibuat </w:t>
      </w:r>
      <w:r>
        <w:rPr>
          <w:lang w:val="id_ID" w:bidi="id_ID"/>
        </w:rPr>
        <w:t>Paulus ke Yerusalem, melewati Makedonia dan Akhaya dan kemudian ke Roma, dan gambar lain yang menunjukkan rute yang akan diambil Timotius dan Erastus dari Efesus ke Makedonia</w:t>
      </w:r>
      <w:r>
        <w:rPr>
          <w:lang w:val="id_ID" w:bidi="id_ID"/>
        </w:rPr>
        <w:t>.</w:t>
      </w:r>
    </w:p>
    <w:p>
      <w:pPr/>
      <w:r>
        <w:rPr>
          <w:lang w:val="id_ID" w:bidi="id_ID"/>
        </w:rPr>
      </w:r>
      <w:r>
        <w:rPr>
          <w:lang w:val="id_ID" w:bidi="id_ID"/>
        </w:rPr>
        <w:t>"Pada masa itu timbul kegemparan besar tentang Jalan itu." Apakah Anda ingat sebelumnya dalam Kisah Para Rasul ketika orang-orang yang tidak percaya mulai "berbicara menentang Jalan itu di depan umum"? Tuhan Yesus, menunjukkan kepada kita bahwa Jalan adalah menjalani kehidupan kita sesuai dengan tujuan-Nya bagi kita. Ada orang-orang yang tidak percaya yang tidak senang karena pesan Paulus tentang Tuhan Yesus, atau Tuan telah tersebar. Seorang pria bernama Demetrius sangat marah karena mata pencaharian, atau kekayaannya, berada dalam bahaya. Demetrius adalah seorang pengrajin perak, yang berarti ia membuat barang-barang dari perak. Itu memerlukan banyak keterampilan dan perak yang mahal, sehingga membuat barang-barang dan menjualnya akan menghasilkan banyak uang untuknya dan para pekerjanya. Salah satu keahliannya adalah membuat miniatur kuil Artemis dari perak. Artemis adalah dewi kesuburan. Kuil besar yang dibangun untuk menghormatinya adalah struktur yang indah dan dikenal oleh banyak orang. Demetrius akan memahat kuil kecil dari perak, yang terlihat seperti kuil Artemis yang sebenarnya, dan kemudian menjualnya.</w:t>
      </w:r>
    </w:p>
    <w:p>
      <w:pPr/>
      <w:r>
        <w:rPr>
          <w:lang w:val="id_ID" w:bidi="id_ID"/>
        </w:rPr>
      </w:r>
      <w:r>
        <w:rPr>
          <w:lang w:val="id_ID" w:bidi="id_ID"/>
        </w:rPr>
        <w:t xml:space="preserve">Berhenti di sini dan tunjukkan gambar skala </w:t>
      </w:r>
      <w:r>
        <w:rPr>
          <w:lang w:val="id_ID" w:bidi="id_ID"/>
        </w:rPr>
        <w:t>penuh kuil Artemis</w:t>
      </w:r>
      <w:r>
        <w:rPr>
          <w:lang w:val="id_ID" w:bidi="id_ID"/>
        </w:rPr>
        <w:t>.</w:t>
      </w:r>
    </w:p>
    <w:p>
      <w:pPr/>
      <w:r>
        <w:rPr>
          <w:lang w:val="id_ID" w:bidi="id_ID"/>
        </w:rPr>
      </w:r>
      <w:r>
        <w:rPr>
          <w:lang w:val="id_ID" w:bidi="id_ID"/>
        </w:rPr>
        <w:t xml:space="preserve">Berhenti di sini dan tunjukkan gambar model </w:t>
      </w:r>
      <w:r>
        <w:rPr>
          <w:lang w:val="id_ID" w:bidi="id_ID"/>
        </w:rPr>
        <w:t>kuil Artemis yang berskala kecil</w:t>
      </w:r>
      <w:r>
        <w:rPr>
          <w:lang w:val="id_ID" w:bidi="id_ID"/>
        </w:rPr>
        <w:t>, kemungkinan besar terbuat dari perak.</w:t>
      </w:r>
    </w:p>
    <w:p>
      <w:pPr/>
      <w:r>
        <w:rPr>
          <w:lang w:val="id_ID" w:bidi="id_ID"/>
        </w:rPr>
      </w:r>
      <w:r>
        <w:rPr>
          <w:lang w:val="id_ID" w:bidi="id_ID"/>
        </w:rPr>
        <w:t>Demetrius memanggil orang-orang yang ia pekerjakan dan juga para pengrajin lainnya, yang juga membuat miniatur kuil perak Artemis. Demetrius berkata kepada mereka, "Kamu tahu, teman-temanku, bahwa kami menerima pendapatan yang baik dari bisnis ini," maksudnya pembuatan miniatur kuil. Dia kemudian terus mengatakan "kamu melihat dan mendengar" karena orang-orang ini akan melihat dan mendengar sendiri apa yang telah Paulus katakan selama 2 tahun ia berada di sana. Demetrius merujuk kepada Paulus sebagai "orang ini," yang merupakan cara yang tidak sopan untuk merujuk pada seorang pria. Dia melanjutkan dengan mengatakan bahwa Paulus telah berhasil menuntun orang-orang sesat, yang berarti memimpin orang-orang ke arah yang salah. Demetrius mengatakan bahwa hal itu telah memengaruhi sejumlah besar orang, tidak hanya di Efesus tetapi di seluruh provinsi Asia. Dia melanjutkan untuk mengingatkan mereka tentang apa yang telah Paulus katakan—bahwa patung-patung dewa-dewa yang dibuat orang-orang tidak memiliki kuasa sebagai dewa-dewa.</w:t>
      </w:r>
    </w:p>
    <w:p>
      <w:pPr/>
      <w:r>
        <w:rPr>
          <w:lang w:val="id_ID" w:bidi="id_ID"/>
        </w:rPr>
      </w:r>
      <w:r>
        <w:rPr>
          <w:lang w:val="id_ID" w:bidi="id_ID"/>
        </w:rPr>
        <w:t>Karena apa yang dikatakan Paulus, Demetrius takut bahwa perdagangan mereka sebagai pengrajin perak berada dalam bahaya dan bahwa orang-orang akan berbicara menentang bisnis mereka untuk membuat miniatur kuil. Dia kemudian melanjutkan dengan mengatakan bahwa tidak hanya mata pencaharian mereka yang berisiko "tetapi juga bahwa kuil dewi Artemis agung akan dihina." Demetrius khawatir bahwa orang-orang yang menyembah Artemis akan kehilangan rasa hormat kepadanya dan bahwa orang-orang tidak akan lagi berpikir bahwa dia adalah dewi yang sejati dan agung. Demetrius tampaknya sama peduli tentang bagaimana khotbah Paulus akan memengaruhi penyembahan Artemis seperti bagaimana hal itu akan memengaruhi kekayaannya sendiri.</w:t>
      </w:r>
    </w:p>
    <w:p>
      <w:pPr/>
      <w:r>
        <w:rPr>
          <w:lang w:val="id_ID" w:bidi="id_ID"/>
        </w:rPr>
      </w:r>
      <w:r>
        <w:rPr>
          <w:lang w:val="id_ID" w:bidi="id_ID"/>
        </w:rPr>
        <w:t>Ketika orang-orang ini mendengar ini, mereka mulai berteriak: "Besarlah Artemis orang-orang Efesus!" Mereka dipenuhi dengan amarah dan cepat berlari keluar dan menyebarkan berita tentang apa yang telah dikatakan Demetrius dan mereka mengumpulkan orang lain untuk bergabung dengan mereka untuk berteriak. Segera seluruh kota berada dalam kegemparan atau kekacauan. Kerusuhan segera dimulai; ribuan orang mungkin berkumpul bersama. Dua laki-laki Makedonia yang dikenal sebagai rekan perjalanan Paulus sedang melintas. Massa yang marah ini menangkap Gaius dan Aristarkus, dan secara paksa menyeret mereka ke gedung pertunjukan.</w:t>
      </w:r>
    </w:p>
    <w:p>
      <w:pPr/>
      <w:r>
        <w:rPr>
          <w:lang w:val="id_ID" w:bidi="id_ID"/>
        </w:rPr>
      </w:r>
      <w:r>
        <w:rPr>
          <w:lang w:val="id_ID" w:bidi="id_ID"/>
        </w:rPr>
        <w:t xml:space="preserve">Berhentilah di sini dan tunjukkan gambar sebuah </w:t>
      </w:r>
      <w:r>
        <w:rPr>
          <w:lang w:val="id_ID" w:bidi="id_ID"/>
        </w:rPr>
        <w:t>Amfiteater.</w:t>
      </w:r>
      <w:r>
        <w:rPr>
          <w:lang w:val="id_ID" w:bidi="id_ID"/>
        </w:rPr>
        <w:t>.</w:t>
      </w:r>
    </w:p>
    <w:p>
      <w:pPr/>
      <w:r>
        <w:rPr>
          <w:lang w:val="id_ID" w:bidi="id_ID"/>
        </w:rPr>
      </w:r>
      <w:r>
        <w:rPr>
          <w:lang w:val="id_ID" w:bidi="id_ID"/>
        </w:rPr>
        <w:t>Teater di Efesus sangat besar; dapat menampung sekitar 26.000 orang. Pada zaman kuno, teater dibangun terutama untuk presentasi peristiwa-peristiwa publik, termasuk drama, tetapi juga digunakan untuk pertemuan kota. Itu akan menjadi tempat utama di mana orang-orang akan pergi ke pertemuan.</w:t>
      </w:r>
    </w:p>
    <w:p>
      <w:pPr/>
      <w:r>
        <w:rPr>
          <w:lang w:val="id_ID" w:bidi="id_ID"/>
        </w:rPr>
      </w:r>
      <w:r>
        <w:rPr>
          <w:lang w:val="id_ID" w:bidi="id_ID"/>
        </w:rPr>
        <w:t>Berhenti di sini dan diskusikan sebagai tim penerjemah: Jika kota atau desa Anda perlu menyampaikan pesan kepada banyak orang, di mana Anda akan berkumpul?</w:t>
      </w:r>
    </w:p>
    <w:p>
      <w:pPr/>
      <w:r>
        <w:rPr>
          <w:lang w:val="id_ID" w:bidi="id_ID"/>
        </w:rPr>
      </w:r>
      <w:r>
        <w:rPr>
          <w:lang w:val="id_ID" w:bidi="id_ID"/>
        </w:rPr>
        <w:t>Berita tentang kerusuhan itu sekarang telah sampai kepada Paulus, yang pada saat ini masih berada di Efesus. Dia sangat ingin pergi ke teater dan muncul di hadapan orang banyak dan berbicara kepada mereka. Para murid, atau pengikut Yesus yang bersama Paulus, tidak membiarkannya. Mereka khawatir akan keselamatannya jika Paulus pergi. Bahkan beberapa pejabat provinsi itu, yang adalah teman Paulus, mengirimnya pesan memohon kepadanya untuk tidak pergi ke gedung pertemuan, karena mereka takut akan keselamatannya. Para pejabat ini memiliki kedudukan yang tinggi di komunitas dan mereka tahu bahwa risiko Paulus berada dalam bahaya dan mereka tidak akan dapat melindunginya.</w:t>
      </w:r>
    </w:p>
    <w:p>
      <w:pPr/>
      <w:r>
        <w:rPr>
          <w:lang w:val="id_ID" w:bidi="id_ID"/>
        </w:rPr>
      </w:r>
      <w:r>
        <w:rPr>
          <w:lang w:val="id_ID" w:bidi="id_ID"/>
        </w:rPr>
        <w:t>Kumpulan massa menjadi bingung: "Ada yang meneriakkan satu hal, ada pula yang meneriakkan hal lain. Kebanyakan orang bahkan tidak tahu mengapa mereka berada di sana." Kadang-kadang, orang-orang dapat terbawa dalam euforia kerusuhan sehingga mereka bergabung, bahkan mereka tidak tahu untuk apa kerusuhan itu.</w:t>
      </w:r>
    </w:p>
    <w:p>
      <w:pPr/>
      <w:r>
        <w:rPr>
          <w:lang w:val="id_ID" w:bidi="id_ID"/>
        </w:rPr>
      </w:r>
      <w:r>
        <w:rPr>
          <w:lang w:val="id_ID" w:bidi="id_ID"/>
        </w:rPr>
        <w:t>Berhenti di sini dan diskusikan sebagai tim penerjemah: Ceritakan sebuah pengalaman saat Anda mengikuti suatu pertemuan atau aksi protes di kota atau desa Anda. Mengapa Anda atau orang lain bergabung, karena Anda percaya kepada penyebab tersebut atau karena merasa senang menjadi bagian dari sesuatu dan Anda ingin mengetahui lebih lanjut?</w:t>
      </w:r>
    </w:p>
    <w:p>
      <w:pPr/>
      <w:r>
        <w:rPr>
          <w:lang w:val="id_ID" w:bidi="id_ID"/>
        </w:rPr>
      </w:r>
      <w:r>
        <w:rPr>
          <w:lang w:val="id_ID" w:bidi="id_ID"/>
        </w:rPr>
        <w:t>Orang-orang Yahudi di kerumunan mendorong Aleksander ke depan, dan mereka meneriakkan instruksi kepadanya. Tidak jelas di sini siapa Aleksander itu, dan kita tahu sangat sedikit tentang dia. Mungkin dia muncul seolah-olah dia memiliki sesuatu untuk dikatakan, sehingga orang-orang Yahudi telah mengajukannya untuk berbicara atas nama mereka. "Dia memberi isyarat untuk diam," yang berarti ia memberi isyarat dengan tangannya agar orang banyak diam sehingga mereka dapat mendengarnya berbicara. Orang-orang Yahudi menentang penyembahan berhala, sehingga mungkin kerusuhan yang mendukung Artemis akan muncul sebagai serangan tidak langsung pada orang-orang Yahudi. Aleksander ingin "membela rakyat," yang berarti mengatakan bahwa mereka tidak harus disalahkan atas terjadinya kerusuhan tersebut.</w:t>
      </w:r>
    </w:p>
    <w:p>
      <w:pPr/>
      <w:r>
        <w:rPr>
          <w:lang w:val="id_ID" w:bidi="id_ID"/>
        </w:rPr>
      </w:r>
      <w:r>
        <w:rPr>
          <w:lang w:val="id_ID" w:bidi="id_ID"/>
        </w:rPr>
        <w:t>Juga tidak jelas tentang bagaimana orang banyak non-Yahudi mengenali bahwa Aleksander adalah orang Yahudi, bisa jadi dari penampilannya atau mungkin ketika ia mulai berbicara kepada orang banyak, mereka mengenali aksennya. Tampaknya bahwa di antara warga Efesus, mereka tidak menyukai orang-orang Yahudi. "Mereka semua berteriak secara serentak" yang berarti mereka semua meneriakkan hal yang sama, "Besarlah Artemis dari orang Efesus" pada saat yang sama, lagi dan lagi selama sekitar dua jam.</w:t>
      </w:r>
    </w:p>
    <w:p>
      <w:pPr/>
      <w:r>
        <w:rPr>
          <w:lang w:val="id_ID" w:bidi="id_ID"/>
        </w:rPr>
      </w:r>
      <w:r>
        <w:rPr>
          <w:lang w:val="id_ID" w:bidi="id_ID"/>
        </w:rPr>
        <w:t>Pegawai kota seperti walikota atau seseorang yang bertanggung jawab untuk mengeluarkan perjanjian yang dibuat oleh penduduk kota. Dia berhasil menenangkan orang banyak dan berbicara kepada mereka. Dia mengingatkan orang-orang bahwa kota Efesus "adalah penjaga kuil Artemis agung" yang berarti menjaga dan merawat kuil. "Dan gambarnya yang jatuh dari surga," ini mungkin merujuk pada batu atau bebatuan, mungkin pecahan meteorit, atau batu ruang angkasa, yang jatuh ke tanah. Mereka akan percaya bahwa itu telah jatuh dari surga dan menganggapnya sebagai sesuatu yang sakral sehingga patut disembah. Pegawai kota sedang mengingatkan orang-orang bahwa Artemis adalah dewi penting dan tidak ada yang akan menghentikan orang-orang untuk menghormatinya.</w:t>
      </w:r>
    </w:p>
    <w:p>
      <w:pPr/>
      <w:r>
        <w:rPr>
          <w:lang w:val="id_ID" w:bidi="id_ID"/>
        </w:rPr>
      </w:r>
      <w:r>
        <w:rPr>
          <w:lang w:val="id_ID" w:bidi="id_ID"/>
        </w:rPr>
        <w:t>Berhenti di sini dan diskusikan sebagai tim penerjemah: Dalam budaya Anda benda-benda apa yang dianggap sakral atau khusus? Apa maknanya?</w:t>
      </w:r>
    </w:p>
    <w:p>
      <w:pPr/>
      <w:r>
        <w:rPr>
          <w:lang w:val="id_ID" w:bidi="id_ID"/>
        </w:rPr>
      </w:r>
      <w:r>
        <w:rPr>
          <w:lang w:val="id_ID" w:bidi="id_ID"/>
        </w:rPr>
        <w:t>Pegawai kota kemudian meminta orang banyak untuk tenang dan tidak bertindak terburu-buru, yang berarti melakukan sesuatu tanpa memikirkannya. Pegawai kota mengatakan bahwa mereka yang dibawa masuk oleh massa, Gaius dan Aristarkus, tidak merampok benda-benda dari kuil atau mengatakan hal-hal buruk terhadap dewi Artemis. Dia melanjutkan dengan mengatakan jika Demetrius dan orang-orangnya memiliki keluhan terhadap siapa pun, ada hari-hari khusus ketika pengadilan terbuka dan gubernur atau otoritas hukum, dapat menghakimi perselisihan. Pegawai kota kemudian menjelaskan bahwa jika ada yang memiliki apa pun untuk ditambahkan harus ada pertemuan hukum yang resmi. Karena ini bukan pertemuan hukum yang tepat, orang-orang Romawi dapat menuduh orang-orang Efesus dengan kerusuhan karena apa yang telah terjadi. Tidak ada yang kemudian dapat menyatakan alasan kerusuhan itu, karena secara hukum tidak ada alasan untuk itu. Setelah ini, pegawai kota membubarkan atau menyuruh orang-orang untuk pergi.</w:t>
      </w:r>
      <w:r>
        <w:rPr>
          <w:lang w:val="id_ID" w:bidi="id_ID"/>
        </w:rPr>
      </w:r>
    </w:p>
    <w:p>
      <w:pPr>
        <w:pStyle w:val="Heading3"/>
      </w:pPr>
      <w:r>
        <w:rPr>
          <w:lang w:val="id_ID" w:bidi="id_ID"/>
        </w:rPr>
        <w:t>Menjelaskan Adegan</w:t>
      </w:r>
    </w:p>
    <w:p>
      <w:pPr/>
      <w:r>
        <w:rPr>
          <w:lang w:val="id_ID" w:bidi="id_ID"/>
        </w:rPr>
      </w:r>
      <w:r>
        <w:rPr>
          <w:lang w:val="id_ID" w:bidi="id_ID"/>
        </w:rPr>
        <w:t>Dengarkan teksnya sekali lagi dalam versi yang paling mudah dimengerti.</w:t>
      </w:r>
    </w:p>
    <w:p>
      <w:pPr/>
      <w:r>
        <w:rPr>
          <w:lang w:val="id_ID" w:bidi="id_ID"/>
        </w:rPr>
      </w:r>
      <w:r>
        <w:rPr>
          <w:lang w:val="id_ID" w:bidi="id_ID"/>
        </w:rPr>
        <w:t>Dalam sesi ini, Anda akan membantu kelompok memvisualisasikan kisah ini. Anda akan membantu kelompok menentukan adegan, waktu dan tempat peristiwa, serta tokoh-tokoh dari kisah ini.</w:t>
      </w:r>
    </w:p>
    <w:p>
      <w:pPr/>
      <w:r>
        <w:rPr>
          <w:lang w:val="id_ID" w:bidi="id_ID"/>
        </w:rPr>
      </w:r>
      <w:r>
        <w:rPr>
          <w:lang w:val="id_ID" w:bidi="id_ID"/>
        </w:rPr>
        <w:t>Kisah ini memiliki 4 adegan.</w:t>
      </w:r>
    </w:p>
    <w:p>
      <w:pPr/>
      <w:r>
        <w:rPr>
          <w:lang w:val="id_ID" w:bidi="id_ID"/>
        </w:rPr>
      </w:r>
      <w:r>
        <w:rPr>
          <w:b/>
          <w:lang w:val="id_ID" w:bidi="id_ID"/>
        </w:rPr>
        <w:t>Adegan pertama:</w:t>
      </w:r>
      <w:r>
        <w:rPr>
          <w:lang w:val="id_ID" w:bidi="id_ID"/>
        </w:rPr>
        <w:t xml:space="preserve"> Paulus membuat rencana untuk melakukan perjalanan ke Yerusalem dan melewati Makedonia dan Akhaya. Kemudian setelah itu ia akan pergi ke Roma. Dia kemudian mengutus dua asistennya, Timotius dan Erastus, ke Makedonia.</w:t>
      </w:r>
    </w:p>
    <w:p>
      <w:pPr/>
      <w:r>
        <w:rPr>
          <w:lang w:val="id_ID" w:bidi="id_ID"/>
        </w:rPr>
      </w:r>
      <w:r>
        <w:rPr>
          <w:b/>
          <w:lang w:val="id_ID" w:bidi="id_ID"/>
        </w:rPr>
        <w:t>Adegan kedua:</w:t>
      </w:r>
      <w:r>
        <w:rPr>
          <w:lang w:val="id_ID" w:bidi="id_ID"/>
        </w:rPr>
        <w:t xml:space="preserve"> Demetrius, khawatir bahwa ia akan kehilangan kekayaannya karena lebih sedikit orang yang menyembah Artemis, dan Artemis tidak dihormati, ia mengumpulkan sekelompok pekerja untuk membuat rencana.</w:t>
      </w:r>
    </w:p>
    <w:p>
      <w:pPr/>
      <w:r>
        <w:rPr>
          <w:lang w:val="id_ID" w:bidi="id_ID"/>
        </w:rPr>
      </w:r>
      <w:r>
        <w:rPr>
          <w:b/>
          <w:lang w:val="id_ID" w:bidi="id_ID"/>
        </w:rPr>
        <w:t>Adegan ketiga:</w:t>
      </w:r>
      <w:r>
        <w:rPr>
          <w:lang w:val="id_ID" w:bidi="id_ID"/>
        </w:rPr>
        <w:t xml:space="preserve"> Kota itu menjadi gempar ketika berita mengenai ancaman terhadap Artemis tersebar. Paulus ingin pergi tetapi para murid, atau pengikut Yesus, menghentikannya untuk melindunginya. Bahkan para pejabat setempat mengirim pesan menasihatinya untuk menjauh demi keselamatannya sendiri.</w:t>
      </w:r>
    </w:p>
    <w:p>
      <w:pPr/>
      <w:r>
        <w:rPr>
          <w:lang w:val="id_ID" w:bidi="id_ID"/>
        </w:rPr>
      </w:r>
      <w:r>
        <w:rPr>
          <w:b/>
          <w:lang w:val="id_ID" w:bidi="id_ID"/>
        </w:rPr>
        <w:t>Adegan keempat:</w:t>
      </w:r>
      <w:r>
        <w:rPr>
          <w:lang w:val="id_ID" w:bidi="id_ID"/>
        </w:rPr>
        <w:t xml:space="preserve"> Sekelompok orang bingung mulai berteriak, terbawa mentalitas massa, tanpa tahu mengapa mereka berada di sana. Orang-orang Yahudi mendorong Aleksander, yang juga adalah orang Yahudi, untuk berbicara, tetapi itu hanya membuat kerumunan non-Yahudi marah dan semakin berteriak ketika mereka menyadari bahwa ia adalah orang Yahudi. Pegawai itu akhirnya dapat menenangkan orang banyak dan kemudian berbicara kepada mereka.</w:t>
      </w:r>
    </w:p>
    <w:p>
      <w:pPr/>
      <w:r>
        <w:rPr>
          <w:lang w:val="id_ID" w:bidi="id_ID"/>
        </w:rPr>
      </w:r>
      <w:r>
        <w:rPr>
          <w:lang w:val="id_ID" w:bidi="id_ID"/>
        </w:rPr>
        <w:t>Para tokoh dalam kisah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Timotius, pembantu Paulus</w:t>
      </w:r>
    </w:p>
    <w:p>
      <w:pPr>
        <w:pStyle w:val="ListBullet"/>
        <w:spacing w:line="240" w:lineRule="auto"/>
        <w:ind w:left="720"/>
      </w:pPr>
      <w:r>
        <w:rPr>
          <w:lang w:val="id_ID" w:bidi="id_ID"/>
        </w:rPr>
      </w:r>
      <w:r>
        <w:rPr>
          <w:lang w:val="id_ID" w:bidi="id_ID"/>
        </w:rPr>
        <w:t>Erastus, pembantu Paulus yang lain</w:t>
      </w:r>
    </w:p>
    <w:p>
      <w:pPr>
        <w:pStyle w:val="ListBullet"/>
        <w:spacing w:line="240" w:lineRule="auto"/>
        <w:ind w:left="720"/>
      </w:pPr>
      <w:r>
        <w:rPr>
          <w:lang w:val="id_ID" w:bidi="id_ID"/>
        </w:rPr>
      </w:r>
      <w:r>
        <w:rPr>
          <w:lang w:val="id_ID" w:bidi="id_ID"/>
        </w:rPr>
        <w:t>Demetrius pengrajin perak</w:t>
      </w:r>
    </w:p>
    <w:p>
      <w:pPr>
        <w:pStyle w:val="ListBullet"/>
        <w:spacing w:line="240" w:lineRule="auto"/>
        <w:ind w:left="720"/>
      </w:pPr>
      <w:r>
        <w:rPr>
          <w:lang w:val="id_ID" w:bidi="id_ID"/>
        </w:rPr>
      </w:r>
      <w:r>
        <w:rPr>
          <w:lang w:val="id_ID" w:bidi="id_ID"/>
        </w:rPr>
        <w:t>Sekelompok pengrajin yang dipekerjakan oleh Demetrius</w:t>
      </w:r>
    </w:p>
    <w:p>
      <w:pPr>
        <w:pStyle w:val="ListBullet"/>
        <w:spacing w:line="240" w:lineRule="auto"/>
        <w:ind w:left="720"/>
      </w:pPr>
      <w:r>
        <w:rPr>
          <w:lang w:val="id_ID" w:bidi="id_ID"/>
        </w:rPr>
      </w:r>
      <w:r>
        <w:rPr>
          <w:lang w:val="id_ID" w:bidi="id_ID"/>
        </w:rPr>
        <w:t>Sekelompok pekerja lainnya</w:t>
      </w:r>
    </w:p>
    <w:p>
      <w:pPr>
        <w:pStyle w:val="ListBullet"/>
        <w:spacing w:line="240" w:lineRule="auto"/>
        <w:ind w:left="720"/>
      </w:pPr>
      <w:r>
        <w:rPr>
          <w:lang w:val="id_ID" w:bidi="id_ID"/>
        </w:rPr>
      </w:r>
      <w:r>
        <w:rPr>
          <w:lang w:val="id_ID" w:bidi="id_ID"/>
        </w:rPr>
        <w:t>Gaius, rekan perjalanan Paulus</w:t>
      </w:r>
    </w:p>
    <w:p>
      <w:pPr>
        <w:pStyle w:val="ListBullet"/>
        <w:spacing w:line="240" w:lineRule="auto"/>
        <w:ind w:left="720"/>
      </w:pPr>
      <w:r>
        <w:rPr>
          <w:lang w:val="id_ID" w:bidi="id_ID"/>
        </w:rPr>
      </w:r>
      <w:r>
        <w:rPr>
          <w:lang w:val="id_ID" w:bidi="id_ID"/>
        </w:rPr>
        <w:t>Aristarkus, rekan-rekan perjalanan Paulus yang lain</w:t>
      </w:r>
    </w:p>
    <w:p>
      <w:pPr>
        <w:pStyle w:val="ListBullet"/>
        <w:spacing w:line="240" w:lineRule="auto"/>
        <w:ind w:left="720"/>
      </w:pPr>
      <w:r>
        <w:rPr>
          <w:lang w:val="id_ID" w:bidi="id_ID"/>
        </w:rPr>
      </w:r>
      <w:r>
        <w:rPr>
          <w:lang w:val="id_ID" w:bidi="id_ID"/>
        </w:rPr>
        <w:t>Beberapa orang yang marah yang menangkap Gaius dan Aristarkus</w:t>
      </w:r>
    </w:p>
    <w:p>
      <w:pPr>
        <w:pStyle w:val="ListBullet"/>
        <w:spacing w:line="240" w:lineRule="auto"/>
        <w:ind w:left="720"/>
      </w:pPr>
      <w:r>
        <w:rPr>
          <w:lang w:val="id_ID" w:bidi="id_ID"/>
        </w:rPr>
      </w:r>
      <w:r>
        <w:rPr>
          <w:lang w:val="id_ID" w:bidi="id_ID"/>
        </w:rPr>
        <w:t>Sekelompok murid dengan Paulus</w:t>
      </w:r>
    </w:p>
    <w:p>
      <w:pPr>
        <w:pStyle w:val="ListBullet"/>
        <w:spacing w:line="240" w:lineRule="auto"/>
        <w:ind w:left="720"/>
      </w:pPr>
      <w:r>
        <w:rPr>
          <w:lang w:val="id_ID" w:bidi="id_ID"/>
        </w:rPr>
      </w:r>
      <w:r>
        <w:rPr>
          <w:lang w:val="id_ID" w:bidi="id_ID"/>
        </w:rPr>
        <w:t>Beberapa pejabat provinsi itu</w:t>
      </w:r>
    </w:p>
    <w:p>
      <w:pPr>
        <w:pStyle w:val="ListBullet"/>
        <w:spacing w:line="240" w:lineRule="auto"/>
        <w:ind w:left="720"/>
      </w:pPr>
      <w:r>
        <w:rPr>
          <w:lang w:val="id_ID" w:bidi="id_ID"/>
        </w:rPr>
      </w:r>
      <w:r>
        <w:rPr>
          <w:lang w:val="id_ID" w:bidi="id_ID"/>
        </w:rPr>
        <w:t>Sekelompok orang Yahudi</w:t>
      </w:r>
    </w:p>
    <w:p>
      <w:pPr>
        <w:pStyle w:val="ListBullet"/>
        <w:spacing w:line="240" w:lineRule="auto"/>
        <w:ind w:left="720"/>
      </w:pPr>
      <w:r>
        <w:rPr>
          <w:lang w:val="id_ID" w:bidi="id_ID"/>
        </w:rPr>
      </w:r>
      <w:r>
        <w:rPr>
          <w:lang w:val="id_ID" w:bidi="id_ID"/>
        </w:rPr>
        <w:t>Aleksander orang Yahudi</w:t>
      </w:r>
    </w:p>
    <w:p>
      <w:pPr>
        <w:pStyle w:val="ListBullet"/>
        <w:spacing w:line="240" w:lineRule="auto"/>
        <w:ind w:left="720"/>
      </w:pPr>
      <w:r>
        <w:rPr>
          <w:lang w:val="id_ID" w:bidi="id_ID"/>
        </w:rPr>
      </w:r>
      <w:r>
        <w:rPr>
          <w:lang w:val="id_ID" w:bidi="id_ID"/>
        </w:rPr>
        <w:t>Sekelompok orang yang berperan sebagai kerumunan massa yang berteriak, menyerukan yel-yel, dan tampak marah</w:t>
      </w:r>
    </w:p>
    <w:p>
      <w:pPr>
        <w:pStyle w:val="ListBullet"/>
        <w:spacing w:line="240" w:lineRule="auto"/>
        <w:ind w:left="720"/>
      </w:pPr>
      <w:r>
        <w:rPr>
          <w:lang w:val="id_ID" w:bidi="id_ID"/>
        </w:rPr>
      </w:r>
      <w:r>
        <w:rPr>
          <w:lang w:val="id_ID" w:bidi="id_ID"/>
        </w:rPr>
        <w:t>Pegawai kota</w:t>
      </w:r>
    </w:p>
    <w:p>
      <w:pPr/>
      <w:r>
        <w:rPr>
          <w:lang w:val="id_ID" w:bidi="id_ID"/>
        </w:rPr>
      </w:r>
      <w:r>
        <w:rPr>
          <w:lang w:val="id_ID" w:bidi="id_ID"/>
        </w:rPr>
        <w:t xml:space="preserve">Dalam sesi ini, minta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Dalam narasi ini waktu kejadiannya tidak jelas namun kemungkinan besar ketika para pengrajin telah menyelesaikan pekerjaan mereka. Paulus masih berada di Efesus ketika semua ini terjadi, tetapi ia tidak ikut terlibat dalam kerusuhan itu sama sekali. Tidak jelas apakah Demetrius sendiri adalah bagian dari kerusuhan itu, atau apakah ia hanya membiarkan orang-orangnya menyebabkan kerusuhan itu dan ia tetap di belakang. Bagaimanapun juga, pegawai kota kemudian berkata "Jika, Demetrius dan rekan-rekan pengrajin mempunyai suatu pengaduan..." Bisa jadi ia mengatakan ini secara umum, terlepas dari mereka mungkin hadir atau tidak. Jika teater itu penuh, akan sulit bagi pegawai kota untuk dapat melihat wajah dengan jelas.</w:t>
      </w:r>
    </w:p>
    <w:p>
      <w:pPr/>
      <w:r>
        <w:rPr>
          <w:lang w:val="id_ID" w:bidi="id_ID"/>
        </w:rPr>
      </w:r>
      <w:r>
        <w:rPr>
          <w:lang w:val="id_ID" w:bidi="id_ID"/>
        </w:rPr>
        <w:t>Kita tidak tahu banyak tentang Gaius dan Aristarkus, selain bahwa mereka melakukan perjalanan bersama Paulus. Kita juga tidak tahu apa pun tentang Aleksander atau mengapa ia didorong ke panggung untuk berbicara.</w:t>
      </w:r>
    </w:p>
    <w:p>
      <w:pPr/>
      <w:r>
        <w:rPr>
          <w:lang w:val="id_ID" w:bidi="id_ID"/>
        </w:rPr>
      </w:r>
      <w:r>
        <w:rPr>
          <w:lang w:val="id_ID" w:bidi="id_ID"/>
        </w:rPr>
        <w:t>Kita memulai dengan Paulus yang membuat rencana untuk pergi ke Yerusalem, melewati Makedonia dan Akhaya dan melanjutkan ke Roma setelah itu. Paulus mengutus Timotius dan Erastus ke Makedonia, tetapi ia tetap di Efesus.</w:t>
      </w:r>
    </w:p>
    <w:p>
      <w:pPr/>
      <w:r>
        <w:rPr>
          <w:lang w:val="id_ID" w:bidi="id_ID"/>
        </w:rPr>
      </w:r>
      <w:r>
        <w:rPr>
          <w:lang w:val="id_ID" w:bidi="id_ID"/>
        </w:rPr>
        <w:t xml:space="preserve">Berhenti di sini dan tunjukkan gambar peta yang menunjukkan rute yang ingin dibuat </w:t>
      </w:r>
      <w:r>
        <w:rPr>
          <w:lang w:val="id_ID" w:bidi="id_ID"/>
        </w:rPr>
        <w:t>Paulus ke Yerusalem, melewati Makedonia dan Akhaya dan kemudian ke Roma, dan gambar lain yang menunjukkan rute yang akan diambil Timotius dan Erastus dari Efesus ke Makedonia</w:t>
      </w:r>
      <w:r>
        <w:rPr>
          <w:lang w:val="id_ID" w:bidi="id_ID"/>
        </w:rPr>
        <w:t>.</w:t>
      </w:r>
    </w:p>
    <w:p>
      <w:pPr/>
      <w:r>
        <w:rPr>
          <w:lang w:val="id_ID" w:bidi="id_ID"/>
        </w:rPr>
      </w:r>
      <w:r>
        <w:rPr>
          <w:lang w:val="id_ID" w:bidi="id_ID"/>
        </w:rPr>
        <w:t>Ada orang-orang yang tidak percaya yang tidak senang karena pesan Paulus tentang Tuhan Yesus, atau Tuan telah tersebar. Demetrius pengrajin perak khawatir dengan kekayaannya sehingga ia mengambil tindakan sendiri. Demetrius memanggil orang-orang yang ia tahu akan ingin mendengar apa yang ia katakan. Dia menyampaikan pesan yang menggugah dan menyelesaikan pidatonya dengan mengatakan bahwa "Kuil dewi Artemis agung akan dihina."</w:t>
      </w:r>
    </w:p>
    <w:p>
      <w:pPr/>
      <w:r>
        <w:rPr>
          <w:lang w:val="id_ID" w:bidi="id_ID"/>
        </w:rPr>
      </w:r>
      <w:r>
        <w:rPr>
          <w:lang w:val="id_ID" w:bidi="id_ID"/>
        </w:rPr>
        <w:t>Ini benar-benar membuat marah orang-orang yang mendengarkan dan mereka mulai berteriak "Besarlah Artemis dari orang-orang Efesus!" Mereka dipenuhi dengan amarah dan cepat berlari untuk memberi tahu orang lain dan segera kerusuhan dimulai. Perkumpulan orang-orang yang marah ini menangkap Gaius dan Aristarkus, dan melawan kehendak mereka, kemudian menyeret mereka ke teater.</w:t>
      </w:r>
    </w:p>
    <w:p>
      <w:pPr/>
      <w:r>
        <w:rPr>
          <w:lang w:val="id_ID" w:bidi="id_ID"/>
        </w:rPr>
      </w:r>
      <w:r>
        <w:rPr>
          <w:lang w:val="id_ID" w:bidi="id_ID"/>
        </w:rPr>
        <w:t xml:space="preserve">Berhentilah di sini dan tunjukkan lagi gambar sebuah amfiteater </w:t>
      </w:r>
      <w:r>
        <w:rPr>
          <w:lang w:val="id_ID" w:bidi="id_ID"/>
        </w:rPr>
        <w:t>Yunani</w:t>
      </w:r>
      <w:r>
        <w:rPr>
          <w:lang w:val="id_ID" w:bidi="id_ID"/>
        </w:rPr>
        <w:t>.</w:t>
      </w:r>
    </w:p>
    <w:p>
      <w:pPr/>
      <w:r>
        <w:rPr>
          <w:lang w:val="id_ID" w:bidi="id_ID"/>
        </w:rPr>
      </w:r>
      <w:r>
        <w:rPr>
          <w:lang w:val="id_ID" w:bidi="id_ID"/>
        </w:rPr>
        <w:t xml:space="preserve">Penting untuk dicatat bahwa meskipun itu adalah teater, pertemuan ini bukan sebuah pertunjukan. Orang-orang yang telah menangkap Gaius dan Aristarkus sedang dalam perjalanan ke teater karena di situlah pertemuan penting terjadi. Mereka ingin semua orang tahu betapa tidak senangnya mereka. </w:t>
      </w:r>
      <w:r>
        <w:rPr>
          <w:b/>
          <w:lang w:val="id_ID" w:bidi="id_ID"/>
        </w:rPr>
        <w:t>Amfiteater</w:t>
      </w:r>
      <w:r>
        <w:rPr>
          <w:lang w:val="id_ID" w:bidi="id_ID"/>
        </w:rPr>
        <w:t xml:space="preserve"> berarti "di kedua sisi" karena tindakan itu dapat dilihat dari kedua sisi karena bentuk busur kursi di sekitar panggung. Kursi akan diatur, yang berarti bahwa pandangan Anda tidak akan diblokir oleh orang yang duduk di depan Anda karena mereka akan lebih rendah dari Anda. Amfiteater di Efesus sangat besar; dapat menampung sekitar 26.000 orang dan memiliki ruang berdiri untuk 1.000 orang tambahan. Teater besar Efesus masih ada dan merupakan bangunan yang sangat mengesankan. Itu memiliki lebar 145 meter, dan kursi pernah mencapai ketinggian hingga 30 meter. Panggung itu sendiri memiliki lebar 40 meter dengan kedalaman 25 meter. Pada zaman kuno, teater dibangun terutama untuk presentasi peristiwa-peristiwa publik, termasuk drama, tetapi juga digunakan untuk pertemuan kota. Itu akan menjadi tempat utama di mana orang-orang akan pergi ke pertemuan. Amfiteater memiliki panggung, dan siapa pun yang berbicara berdiri di panggung untuk berbicara kepada orang banyak. Orang banyak biasanya akan duduk tetapi karena semua orang sangat marah dan bersemangat, mereka kemungkinan besar akan berdiri.</w:t>
      </w:r>
    </w:p>
    <w:p>
      <w:pPr/>
      <w:r>
        <w:rPr>
          <w:lang w:val="id_ID" w:bidi="id_ID"/>
        </w:rPr>
      </w:r>
      <w:r>
        <w:rPr>
          <w:lang w:val="id_ID" w:bidi="id_ID"/>
        </w:rPr>
        <w:t>Berita tentang kerusuhan itu sekarang telah sampai kepada Paulus, yang pada saat ini masih berada di Efesus. Dia sangat ingin pergi ke teater tetapi para murid tidak membiarkannya. Mereka khawatir akan keselamatannya. Bahkan beberapa pejabat provinsi itu mengirimnya pesan memohon kepadanya untuk tidak pergi ke teater karena mereka takut akan keselamatannya.</w:t>
      </w:r>
    </w:p>
    <w:p>
      <w:pPr/>
      <w:r>
        <w:rPr>
          <w:lang w:val="id_ID" w:bidi="id_ID"/>
        </w:rPr>
      </w:r>
      <w:r>
        <w:rPr>
          <w:lang w:val="id_ID" w:bidi="id_ID"/>
        </w:rPr>
        <w:t>Massa menjadi bingung, meneriakkan hal-hal yang berbeda dan tidak tahu mengapa mereka berada di sana. Orang-orang Yahudi di kerumunan mendorong Aleksander ke depan, dan mereka meneriakkan instruksi kepadanya. Dia memberi isyarat supaya tenang untuk menyampaikan pembelaan untuk mengatakan kepada mereka bahwa semua ini bukanlah kesalahan orang-orang Yahudi.</w:t>
      </w:r>
    </w:p>
    <w:p>
      <w:pPr/>
      <w:r>
        <w:rPr>
          <w:lang w:val="id_ID" w:bidi="id_ID"/>
        </w:rPr>
      </w:r>
      <w:r>
        <w:rPr>
          <w:lang w:val="id_ID" w:bidi="id_ID"/>
        </w:rPr>
        <w:t>Orang banyak segera menyadari bahwa Aleksander adalah seorang Yahudi. Mereka marah dengan ini dan mulai menyuarakan "Besar Artemis dari orang Efesus" selama sekitar 2 jam.</w:t>
      </w:r>
    </w:p>
    <w:p>
      <w:pPr/>
      <w:r>
        <w:rPr>
          <w:lang w:val="id_ID" w:bidi="id_ID"/>
        </w:rPr>
      </w:r>
      <w:r>
        <w:rPr>
          <w:lang w:val="id_ID" w:bidi="id_ID"/>
        </w:rPr>
        <w:t>Pegawai kota berjalan ke panggung dan berhasil menenangkan orang banyak dan berbicara kepada mereka. Dia adalah seorang yang dihormati dan orang banyak yang berkumpul di sana ingin mendengar apa yang ia katakan. Dia mengingatkan orang-orang bahwa kota Efesus "adalah penjaga kuil Artemis agung" dan dia meminta orang banyak untuk tenang dan tidak bertindak terburu-buru. Dia mengingatkan mereka bahwa Gaius dan Aristarkus tidak melakukan kesalahan. Dia mengatakan jika Demetrius dan orang-orangnya memiliki keluhan terhadap siapa pun, ada prosedur dan pertemuan hukum harus yang harus diatur. Karena kerusuhan ini tidak memiliki alasan yang jelas, mereka berisiko dihukum, atau dituduh telah melakukan kerusuhan oleh orang-orang Romawi. Setelah ini, pegawai kota membubarkan atau menyuruh orang-orang untuk pergi.</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babak ini, tim akan memeragakan kisah tersebut.</w:t>
      </w:r>
    </w:p>
    <w:p>
      <w:pPr/>
      <w:r>
        <w:rPr>
          <w:lang w:val="id_ID" w:bidi="id_ID"/>
        </w:rPr>
      </w:r>
      <w:r>
        <w:rPr>
          <w:lang w:val="id_ID" w:bidi="id_ID"/>
        </w:rPr>
        <w:t>Kisah ini memiliki 4 adegan.</w:t>
      </w:r>
    </w:p>
    <w:p>
      <w:pPr/>
      <w:r>
        <w:rPr>
          <w:lang w:val="id_ID" w:bidi="id_ID"/>
        </w:rPr>
      </w:r>
      <w:r>
        <w:rPr>
          <w:lang w:val="id_ID" w:bidi="id_ID"/>
        </w:rPr>
        <w:t>Para tokoh dalam kisah ini adalah:</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Timotius, pembantu Paulus</w:t>
      </w:r>
    </w:p>
    <w:p>
      <w:pPr>
        <w:pStyle w:val="ListBullet"/>
        <w:spacing w:line="240" w:lineRule="auto"/>
        <w:ind w:left="720"/>
      </w:pPr>
      <w:r>
        <w:rPr>
          <w:lang w:val="id_ID" w:bidi="id_ID"/>
        </w:rPr>
      </w:r>
      <w:r>
        <w:rPr>
          <w:lang w:val="id_ID" w:bidi="id_ID"/>
        </w:rPr>
        <w:t>Erastus, pembantu Paulus yang lain</w:t>
      </w:r>
    </w:p>
    <w:p>
      <w:pPr>
        <w:pStyle w:val="ListBullet"/>
        <w:spacing w:line="240" w:lineRule="auto"/>
        <w:ind w:left="720"/>
      </w:pPr>
      <w:r>
        <w:rPr>
          <w:lang w:val="id_ID" w:bidi="id_ID"/>
        </w:rPr>
      </w:r>
      <w:r>
        <w:rPr>
          <w:lang w:val="id_ID" w:bidi="id_ID"/>
        </w:rPr>
        <w:t>Demetrius pengrajin perak</w:t>
      </w:r>
    </w:p>
    <w:p>
      <w:pPr>
        <w:pStyle w:val="ListBullet"/>
        <w:spacing w:line="240" w:lineRule="auto"/>
        <w:ind w:left="720"/>
      </w:pPr>
      <w:r>
        <w:rPr>
          <w:lang w:val="id_ID" w:bidi="id_ID"/>
        </w:rPr>
      </w:r>
      <w:r>
        <w:rPr>
          <w:lang w:val="id_ID" w:bidi="id_ID"/>
        </w:rPr>
        <w:t>Sekelompok pengrajin yang dipekerjakan oleh Demetrius</w:t>
      </w:r>
    </w:p>
    <w:p>
      <w:pPr>
        <w:pStyle w:val="ListBullet"/>
        <w:spacing w:line="240" w:lineRule="auto"/>
        <w:ind w:left="720"/>
      </w:pPr>
      <w:r>
        <w:rPr>
          <w:lang w:val="id_ID" w:bidi="id_ID"/>
        </w:rPr>
      </w:r>
      <w:r>
        <w:rPr>
          <w:lang w:val="id_ID" w:bidi="id_ID"/>
        </w:rPr>
        <w:t>Sekelompok pekerja yang lain</w:t>
      </w:r>
    </w:p>
    <w:p>
      <w:pPr>
        <w:pStyle w:val="ListBullet"/>
        <w:spacing w:line="240" w:lineRule="auto"/>
        <w:ind w:left="720"/>
      </w:pPr>
      <w:r>
        <w:rPr>
          <w:lang w:val="id_ID" w:bidi="id_ID"/>
        </w:rPr>
      </w:r>
      <w:r>
        <w:rPr>
          <w:lang w:val="id_ID" w:bidi="id_ID"/>
        </w:rPr>
        <w:t>Gaius, rekan perjalanan Paulus</w:t>
      </w:r>
    </w:p>
    <w:p>
      <w:pPr>
        <w:pStyle w:val="ListBullet"/>
        <w:spacing w:line="240" w:lineRule="auto"/>
        <w:ind w:left="720"/>
      </w:pPr>
      <w:r>
        <w:rPr>
          <w:lang w:val="id_ID" w:bidi="id_ID"/>
        </w:rPr>
      </w:r>
      <w:r>
        <w:rPr>
          <w:lang w:val="id_ID" w:bidi="id_ID"/>
        </w:rPr>
        <w:t>Aristarkus, rekan-rekan perjalanan Paulus yang lain</w:t>
      </w:r>
    </w:p>
    <w:p>
      <w:pPr>
        <w:pStyle w:val="ListBullet"/>
        <w:spacing w:line="240" w:lineRule="auto"/>
        <w:ind w:left="720"/>
      </w:pPr>
      <w:r>
        <w:rPr>
          <w:lang w:val="id_ID" w:bidi="id_ID"/>
        </w:rPr>
      </w:r>
      <w:r>
        <w:rPr>
          <w:lang w:val="id_ID" w:bidi="id_ID"/>
        </w:rPr>
        <w:t>Beberapa orang yang marah yang menangkap Gaius dan Aristarkus</w:t>
      </w:r>
    </w:p>
    <w:p>
      <w:pPr>
        <w:pStyle w:val="ListBullet"/>
        <w:spacing w:line="240" w:lineRule="auto"/>
        <w:ind w:left="720"/>
      </w:pPr>
      <w:r>
        <w:rPr>
          <w:lang w:val="id_ID" w:bidi="id_ID"/>
        </w:rPr>
      </w:r>
      <w:r>
        <w:rPr>
          <w:lang w:val="id_ID" w:bidi="id_ID"/>
        </w:rPr>
        <w:t>Sekelompok murid dengan Paulus</w:t>
      </w:r>
    </w:p>
    <w:p>
      <w:pPr>
        <w:pStyle w:val="ListBullet"/>
        <w:spacing w:line="240" w:lineRule="auto"/>
        <w:ind w:left="720"/>
      </w:pPr>
      <w:r>
        <w:rPr>
          <w:lang w:val="id_ID" w:bidi="id_ID"/>
        </w:rPr>
      </w:r>
      <w:r>
        <w:rPr>
          <w:lang w:val="id_ID" w:bidi="id_ID"/>
        </w:rPr>
        <w:t>Beberapa pejabat provinsi itu</w:t>
      </w:r>
    </w:p>
    <w:p>
      <w:pPr>
        <w:pStyle w:val="ListBullet"/>
        <w:spacing w:line="240" w:lineRule="auto"/>
        <w:ind w:left="720"/>
      </w:pPr>
      <w:r>
        <w:rPr>
          <w:lang w:val="id_ID" w:bidi="id_ID"/>
        </w:rPr>
      </w:r>
      <w:r>
        <w:rPr>
          <w:lang w:val="id_ID" w:bidi="id_ID"/>
        </w:rPr>
        <w:t>Sekelompok orang Yahudi</w:t>
      </w:r>
    </w:p>
    <w:p>
      <w:pPr>
        <w:pStyle w:val="ListBullet"/>
        <w:spacing w:line="240" w:lineRule="auto"/>
        <w:ind w:left="720"/>
      </w:pPr>
      <w:r>
        <w:rPr>
          <w:lang w:val="id_ID" w:bidi="id_ID"/>
        </w:rPr>
      </w:r>
      <w:r>
        <w:rPr>
          <w:lang w:val="id_ID" w:bidi="id_ID"/>
        </w:rPr>
        <w:t>Aleksander orang Yahudi</w:t>
      </w:r>
    </w:p>
    <w:p>
      <w:pPr>
        <w:pStyle w:val="ListBullet"/>
        <w:spacing w:line="240" w:lineRule="auto"/>
        <w:ind w:left="720"/>
      </w:pPr>
      <w:r>
        <w:rPr>
          <w:lang w:val="id_ID" w:bidi="id_ID"/>
        </w:rPr>
      </w:r>
      <w:r>
        <w:rPr>
          <w:lang w:val="id_ID" w:bidi="id_ID"/>
        </w:rPr>
        <w:t>Sekelompok orang untuk menjadi orang banyak, berteriak, bernyanyi, dan tampak marah</w:t>
      </w:r>
    </w:p>
    <w:p>
      <w:pPr>
        <w:pStyle w:val="ListBullet"/>
        <w:spacing w:line="240" w:lineRule="auto"/>
        <w:ind w:left="720"/>
      </w:pPr>
      <w:r>
        <w:rPr>
          <w:lang w:val="id_ID" w:bidi="id_ID"/>
        </w:rPr>
      </w:r>
      <w:r>
        <w:rPr>
          <w:lang w:val="id_ID" w:bidi="id_ID"/>
        </w:rPr>
        <w:t>Pegawai kota</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tim untuk mengingat bagian-bagian dari kisah tersebut.</w:t>
      </w:r>
    </w:p>
    <w:p>
      <w:pPr/>
      <w:r>
        <w:rPr>
          <w:lang w:val="id_ID" w:bidi="id_ID"/>
        </w:rPr>
      </w:r>
      <w:r>
        <w:rPr>
          <w:b/>
          <w:lang w:val="id_ID" w:bidi="id_ID"/>
        </w:rPr>
        <w:t>Adegan pertama:</w:t>
      </w:r>
      <w:r>
        <w:rPr>
          <w:lang w:val="id_ID" w:bidi="id_ID"/>
        </w:rPr>
        <w:t xml:space="preserve"> Paulus merasa terdorong oleh Roh Allah untuk pergi ke Yerusalem, melewati Makedonia dan Akhaya. Setelah itu ia melanjutkan perjalanan ke Roma untuk terus menyebarkan pesan tentang Tuhan Yesus, atau Tuan. Paulus mengutus dua pembantunya, atau asistennya untuk pergi ke Makedonia. mereka adalah Timotius dan Erastus. Saat ini Paulus tetap di Efesus sedikit lebih lama.</w:t>
      </w:r>
    </w:p>
    <w:p>
      <w:pPr>
        <w:pStyle w:val="ListBullet"/>
        <w:spacing w:line="240" w:lineRule="auto"/>
        <w:ind w:left="720"/>
      </w:pPr>
      <w:r>
        <w:rPr>
          <w:lang w:val="id_ID" w:bidi="id_ID"/>
        </w:rPr>
      </w:r>
      <w:r>
        <w:rPr>
          <w:lang w:val="id_ID" w:bidi="id_ID"/>
        </w:rPr>
        <w:t>Hentikan adegan tersebut.</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"Bersemangat karena membuat rencana untuk perjalanan lebih lanjut," atau "Bersemangat karena mengutus Timotius dan Erastus dan mendengar kabar terbaru dari mereka," dan "Merasa dikuatkan oleh bagaimana Allah memakai dirinya sendiri dan Timotius dan Erastus untuk menyebarkan Firman Allah," dan "Merasa sedih meninggalkan mereka karena Paulus telah berada di sana selama lebih dari dua tahun."</w:t>
      </w:r>
    </w:p>
    <w:p>
      <w:pPr>
        <w:pStyle w:val="ListBullet"/>
        <w:spacing w:line="240" w:lineRule="auto"/>
        <w:ind w:left="720"/>
      </w:pPr>
      <w:r>
        <w:rPr>
          <w:lang w:val="id_ID" w:bidi="id_ID"/>
        </w:rPr>
      </w:r>
      <w:r>
        <w:rPr>
          <w:lang w:val="id_ID" w:bidi="id_ID"/>
        </w:rPr>
        <w:t>Tanyakan kepada para aktor yang memerankan Timotius dan Erastus, "Bagaimana perasaan Anda?" Anda mungkin mendengar hal-hal seperti, "Sedih karena meninggalkan Paulus," atau "Bersemangat karena pergi ke Makedonia," dan "Berharap untuk melihat Paulus lagi suatu saat nanti."</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b/>
          <w:lang w:val="id_ID" w:bidi="id_ID"/>
        </w:rPr>
        <w:t>Adegan kedua:</w:t>
      </w:r>
      <w:r>
        <w:rPr>
          <w:lang w:val="id_ID" w:bidi="id_ID"/>
        </w:rPr>
        <w:t xml:space="preserve"> "Pada waktu itu timbul kegemparan besar sehubungan dengan Jalan itu." Seorang pria bernama Demetrius sangat marah karena mata pencaharian (atau kekayaannya) berada dalam bahaya. Demetrius si Tukang Perak memanggil orang-orang yang ia pekerjakan dan juga para pengrajin lainnya. Demetrius berkata kepada mereka, "Kalian tahu, teman-temanku, bahwa kami menerima pendapatan yang baik dari bisnis ini." Dia mengatakan bahwa mereka sudah melihat dan mendengar sendiri apa yang telah Paulus katakan dan telah berhasil menyesatkan banyak orang. Itu telah memengaruhi sejumlah besar orang, tidak hanya di Efesus tetapi di seluruh provinsi Asia. Dia melanjutkan untuk mengingatkan mereka tentang apa yang telah Paulus katakan—bahwa patung-patung dewa-dewa yang dibuat orang-orang tidak memiliki kuasa sebagai dewa-dewa.</w:t>
      </w:r>
    </w:p>
    <w:p>
      <w:pPr>
        <w:pStyle w:val="ListBullet"/>
        <w:spacing w:line="240" w:lineRule="auto"/>
        <w:ind w:left="720"/>
      </w:pPr>
      <w:r>
        <w:rPr>
          <w:lang w:val="id_ID" w:bidi="id_ID"/>
        </w:rPr>
      </w:r>
      <w:r>
        <w:rPr>
          <w:lang w:val="id_ID" w:bidi="id_ID"/>
        </w:rPr>
        <w:t>Hentikan adegan tersebut.</w:t>
      </w:r>
    </w:p>
    <w:p>
      <w:pPr>
        <w:pStyle w:val="ListBullet"/>
        <w:spacing w:line="240" w:lineRule="auto"/>
        <w:ind w:left="720"/>
      </w:pPr>
      <w:r>
        <w:rPr>
          <w:lang w:val="id_ID" w:bidi="id_ID"/>
        </w:rPr>
      </w:r>
      <w:r>
        <w:rPr>
          <w:lang w:val="id_ID" w:bidi="id_ID"/>
        </w:rPr>
        <w:t>Tanyakan kepada aktor yang memerankan Demetrius, "Bagaimana perasaan Anda?" Anda mungkin mendengar hal-hal seperti, "Takut kehilangan kekayaan saya," atau "Marah kepada Paulus karena membawa orang-orang menjauh dari penyembahan Artemis," dan "Terkejut karena Paulus mengatakan bahwa patung-patung dewa-dewa yang dibuat oleh manusia tidak memiliki kuasa sebagai dewa-dewa."</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Dia kemudian melanjutkan dengan mengatakan bahwa tidak hanya mata pencaharian mereka yang berisiko "tetapi juga bahwa kuil Artemis agung akan dihina," bahwa orang-orang yang saat ini menyembahnya tidak akan menganggapnya penting lagi "dan dewi itu sendiri, yang disembah di seluruh provinsi Asia dan dunia, keagungan ilahinya akan dirampas."</w:t>
      </w:r>
    </w:p>
    <w:p>
      <w:pPr>
        <w:pStyle w:val="ListBullet"/>
        <w:spacing w:line="240" w:lineRule="auto"/>
        <w:ind w:left="720"/>
      </w:pPr>
      <w:r>
        <w:rPr>
          <w:lang w:val="id_ID" w:bidi="id_ID"/>
        </w:rPr>
      </w:r>
      <w:r>
        <w:rPr>
          <w:lang w:val="id_ID" w:bidi="id_ID"/>
        </w:rPr>
        <w:t>Hentikan adegan tersebut.</w:t>
      </w:r>
    </w:p>
    <w:p>
      <w:pPr>
        <w:pStyle w:val="ListBullet"/>
        <w:spacing w:line="240" w:lineRule="auto"/>
        <w:ind w:left="720"/>
      </w:pPr>
      <w:r>
        <w:rPr>
          <w:lang w:val="id_ID" w:bidi="id_ID"/>
        </w:rPr>
      </w:r>
      <w:r>
        <w:rPr>
          <w:lang w:val="id_ID" w:bidi="id_ID"/>
        </w:rPr>
        <w:t>Tanyakan kepada para aktor yang memerankan pengrajin, "Bagaimana perasaan Anda?" Anda mungkin mendengar hal-hal seperti, "Takut mata pencaharian mereka terancam," atau "Marah membayangkan orang-orang tidak menyembah Artemis," dan "Merasa diri mereka semakin lama semakin marah."</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b/>
          <w:lang w:val="id_ID" w:bidi="id_ID"/>
        </w:rPr>
        <w:t>Adegan ketiga:</w:t>
      </w:r>
      <w:r>
        <w:rPr>
          <w:lang w:val="id_ID" w:bidi="id_ID"/>
        </w:rPr>
        <w:t xml:space="preserve"> Ketika orang-orang ini mendengar hal itu, mereka mulai berteriak, "Besarlah Artemis dewi orang Efesus!" Mereka dipenuhi dengan amarah dan segera berlari keluar untuk menyebarkan perkataan Demetrius serta mengumpulkan orang lain untuk ikut berteriak bersama mereka.</w:t>
      </w:r>
    </w:p>
    <w:p>
      <w:pPr>
        <w:pStyle w:val="ListBullet"/>
        <w:spacing w:line="240" w:lineRule="auto"/>
        <w:ind w:left="720"/>
      </w:pPr>
      <w:r>
        <w:rPr>
          <w:lang w:val="id_ID" w:bidi="id_ID"/>
        </w:rPr>
      </w:r>
      <w:r>
        <w:rPr>
          <w:lang w:val="id_ID" w:bidi="id_ID"/>
        </w:rPr>
        <w:t>Hentikan adegan tersebut.</w:t>
      </w:r>
    </w:p>
    <w:p>
      <w:pPr>
        <w:pStyle w:val="ListBullet"/>
        <w:spacing w:line="240" w:lineRule="auto"/>
        <w:ind w:left="720"/>
      </w:pPr>
      <w:r>
        <w:rPr>
          <w:lang w:val="id_ID" w:bidi="id_ID"/>
        </w:rPr>
      </w:r>
      <w:r>
        <w:rPr>
          <w:lang w:val="id_ID" w:bidi="id_ID"/>
        </w:rPr>
        <w:t>Tanyakan kepada aktor yang memerankan Demetrius, "Bagaimana perasaan Anda?" Anda mungkin mendengar hal-hal seperti, "Senang karena ia mendapatkan reaksi yang ia inginkan dari para pengrajin," atau "Senang karena para pengrajin akan menyebarkan berita," dan "Menantikan apa yang akan terjadi selanjutnya."</w:t>
      </w:r>
    </w:p>
    <w:p>
      <w:pPr>
        <w:pStyle w:val="ListBullet"/>
        <w:spacing w:line="240" w:lineRule="auto"/>
        <w:ind w:left="720"/>
      </w:pPr>
      <w:r>
        <w:rPr>
          <w:lang w:val="id_ID" w:bidi="id_ID"/>
        </w:rPr>
      </w:r>
      <w:r>
        <w:rPr>
          <w:lang w:val="id_ID" w:bidi="id_ID"/>
        </w:rPr>
        <w:t>Tanyakan kepada para aktor yang memerankan pengrajin, "Bagaimana perasaan Anda?" Anda mungkin mendengar hal-hal seperti, "Mereka merasa marah dan mereka ingin memberitahu orang lain tentang apa yang terjadi," atau "Mereka tidak dapat percaya bahwa orang-orang akan berhenti menyembah Artemis," dan "Mereka ingin membangkitkan kemarahan di dalam diri orang lain sehingga mereka bergabung dalam tindakan."</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Tak lama kemudian, kerusuhan pun dimulai. Dua laki-laki Makedonia yang dikenal sebagai rekan perjalanan Paulus dilihat oleh kumpulan orang-orang yang marah ini yang menangkap (atau menyeret) mereka. Bertentangan dengan kehendak mereka, Gaius dan Aristarkus dibawa ke teater.</w:t>
      </w:r>
    </w:p>
    <w:p>
      <w:pPr>
        <w:pStyle w:val="ListBullet"/>
        <w:spacing w:line="240" w:lineRule="auto"/>
        <w:ind w:left="720"/>
      </w:pPr>
      <w:r>
        <w:rPr>
          <w:lang w:val="id_ID" w:bidi="id_ID"/>
        </w:rPr>
      </w:r>
      <w:r>
        <w:rPr>
          <w:lang w:val="id_ID" w:bidi="id_ID"/>
        </w:rPr>
        <w:t>Hentikan adegan tersebut.</w:t>
      </w:r>
    </w:p>
    <w:p>
      <w:pPr>
        <w:pStyle w:val="ListBullet"/>
        <w:spacing w:line="240" w:lineRule="auto"/>
        <w:ind w:left="720"/>
      </w:pPr>
      <w:r>
        <w:rPr>
          <w:lang w:val="id_ID" w:bidi="id_ID"/>
        </w:rPr>
      </w:r>
      <w:r>
        <w:rPr>
          <w:lang w:val="id_ID" w:bidi="id_ID"/>
        </w:rPr>
        <w:t>Tanyakan kepada para aktor yang memerankan Gaius dan Aristarchus, "Bagaimana perasaan Anda?" Anda mungkin mendengar hal-hal seperti, "Terkejut karena ditangkap," atau "Kami tidak tahu apa yang terjadi," dan "Kami tidak melakukan kesalahan."</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Berita tentang kerusuhan itu sekarang telah sampai kepada Paulus, yang pada saat ini masih berada di Efesus. Dia sangat ingin pergi ke teater, tetapi para murid tidak membiarkannya. Mereka khawatir akan keselamatannya. Bahkan beberapa pejabat provinsi itu mengirimnya pesan memohon kepadanya untuk tidak pergi ke teater karena mereka takut akan keselamatannya.</w:t>
      </w:r>
    </w:p>
    <w:p>
      <w:pPr>
        <w:pStyle w:val="ListBullet"/>
        <w:spacing w:line="240" w:lineRule="auto"/>
        <w:ind w:left="720"/>
      </w:pPr>
      <w:r>
        <w:rPr>
          <w:lang w:val="id_ID" w:bidi="id_ID"/>
        </w:rPr>
      </w:r>
      <w:r>
        <w:rPr>
          <w:lang w:val="id_ID" w:bidi="id_ID"/>
        </w:rPr>
        <w:t>Hentikan adegan tersebut.</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"Sangat ingin pergi dan berbicara di Amfiteater," atau "Kecewa karena ia tidak dapat membantu," dan "Menghormati nasihat para murid dan para pejabat yang mencoba melindunginya."</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 "Khawatir tentang bahaya yang akan dihadapi Paulus jika ia pergi ke Amfiteater," atau "Melihat kekecewaan Paulus tetapi menyadari bahwa menjauh adalah hal yang benar untuk dilakukan," dan "Berharap bahwa masalah itu segera diselesaikan."</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b/>
          <w:lang w:val="id_ID" w:bidi="id_ID"/>
        </w:rPr>
        <w:t>Adegan keempat:</w:t>
      </w:r>
      <w:r>
        <w:rPr>
          <w:lang w:val="id_ID" w:bidi="id_ID"/>
        </w:rPr>
        <w:t xml:space="preserve"> Orang banyak yang telah berkumpul bingung: "Ada yang meneriakkan satu hal, ada pula yang meneriakkan hal lain. Kebanyakan orang bahkan tidak tahu mengapa mereka berada di sini."</w:t>
      </w:r>
    </w:p>
    <w:p>
      <w:pPr>
        <w:pStyle w:val="ListBullet"/>
        <w:spacing w:line="240" w:lineRule="auto"/>
        <w:ind w:left="720"/>
      </w:pPr>
      <w:r>
        <w:rPr>
          <w:lang w:val="id_ID" w:bidi="id_ID"/>
        </w:rPr>
      </w:r>
      <w:r>
        <w:rPr>
          <w:lang w:val="id_ID" w:bidi="id_ID"/>
        </w:rPr>
        <w:t>Hentikan adegan tersebut.</w:t>
      </w:r>
    </w:p>
    <w:p>
      <w:pPr>
        <w:pStyle w:val="ListBullet"/>
        <w:spacing w:line="240" w:lineRule="auto"/>
        <w:ind w:left="720"/>
      </w:pPr>
      <w:r>
        <w:rPr>
          <w:lang w:val="id_ID" w:bidi="id_ID"/>
        </w:rPr>
      </w:r>
      <w:r>
        <w:rPr>
          <w:lang w:val="id_ID" w:bidi="id_ID"/>
        </w:rPr>
        <w:t>Tanyakan kepada para aktor yang memerankan kerumunan orang, "Bagaimana perasaan kalian?" Anda mungkin mendengar hal-hal seperti, "Kami tidak tahu apa yang terjadi, tetapi kami ikut terbawa bersama orang banyak," atau "Kami ingin melihat apa yang terjadi, jadi kami mengikuti orang lain," dan "Sepertinya tidak ada yang benar-benar tahu apa maksud dari semua ini."</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Orang-orang Yahudi di kerumunan mendorong Aleksander ke depan, dan mereka meneriakkan instruksi kepadanya. Dia memberi isyarat dengan tangannya agar mereka diam sehingga ia dapat menyampaikan pembelaan, mungkin untuk mengatakan bahwa mereka, orang-orang Yahudi, tidak bersalah atas terjadinya kerusuhan itu.</w:t>
      </w:r>
    </w:p>
    <w:p>
      <w:pPr>
        <w:pStyle w:val="ListBullet"/>
        <w:spacing w:line="240" w:lineRule="auto"/>
        <w:ind w:left="720"/>
      </w:pPr>
      <w:r>
        <w:rPr>
          <w:lang w:val="id_ID" w:bidi="id_ID"/>
        </w:rPr>
      </w:r>
      <w:r>
        <w:rPr>
          <w:lang w:val="id_ID" w:bidi="id_ID"/>
        </w:rPr>
        <w:t>Hentikan adegan tersebut.</w:t>
      </w:r>
    </w:p>
    <w:p>
      <w:pPr>
        <w:pStyle w:val="ListBullet"/>
        <w:spacing w:line="240" w:lineRule="auto"/>
        <w:ind w:left="720"/>
      </w:pPr>
      <w:r>
        <w:rPr>
          <w:lang w:val="id_ID" w:bidi="id_ID"/>
        </w:rPr>
      </w:r>
      <w:r>
        <w:rPr>
          <w:lang w:val="id_ID" w:bidi="id_ID"/>
        </w:rPr>
        <w:t>Tanyakan kepada para aktor yang memerankan kerumunan orang non-Yahudi, "Bagaimana perasaan kalian?" Anda mungkin mendengar hal-hal seperti, "Kami tidak benar-benar yakin apa yang terjadi," atau "Kami ingin seseorang menceritakan kepada kami apa yang terjadi."</w:t>
      </w:r>
    </w:p>
    <w:p>
      <w:pPr>
        <w:pStyle w:val="ListBullet"/>
        <w:spacing w:line="240" w:lineRule="auto"/>
        <w:ind w:left="720"/>
      </w:pPr>
      <w:r>
        <w:rPr>
          <w:lang w:val="id_ID" w:bidi="id_ID"/>
        </w:rPr>
      </w:r>
      <w:r>
        <w:rPr>
          <w:lang w:val="id_ID" w:bidi="id_ID"/>
        </w:rPr>
        <w:t>Tanyakan kepada para aktor yang memerankan kerumunan orang-orang Yahudi, "Bagaimana perasaan kalian?" Anda mungkin mendengar hal-hal seperti, "Kami tidak benar-benar yakin apa yang terjadi," atau "Bagaimana kalau kita meminta orang bernama Alexander ini untuk mengatakan sesuatu?" dan "Kami dapat menyuruhnya untuk mengatakan kepada semua orang bahwa orang-orang Yahudi tidak ada hubungannya dengan ini."</w:t>
      </w:r>
    </w:p>
    <w:p>
      <w:pPr>
        <w:pStyle w:val="ListBullet"/>
        <w:spacing w:line="240" w:lineRule="auto"/>
        <w:ind w:left="720"/>
      </w:pPr>
      <w:r>
        <w:rPr>
          <w:lang w:val="id_ID" w:bidi="id_ID"/>
        </w:rPr>
      </w:r>
      <w:r>
        <w:rPr>
          <w:lang w:val="id_ID" w:bidi="id_ID"/>
        </w:rPr>
        <w:t>Tanyakan kepada aktor yang memerankan Alexander, "Bagaimana perasaan Anda?" Anda mungkin mendengar hal-hal seperti, "Saya tidak sepenuhnya yakin mengapa saya didorong ke depan," atau "Saya kira saya dapat memberi tahu mereka bahwa kerusuhan ini tidak ada hubungannya dengan orang-orang Yahudi," dan "Saya sedikit cemas tentang ini."</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Tetapi ketika mereka menyadari bahwa ia adalah orang Yahudi , mereka berteriak "Besarlah Artemis dari orang Efesus" secara serentak, terus-menerus selama sekitar dua jam.</w:t>
      </w:r>
    </w:p>
    <w:p>
      <w:pPr>
        <w:pStyle w:val="ListBullet"/>
        <w:spacing w:line="240" w:lineRule="auto"/>
        <w:ind w:left="720"/>
      </w:pPr>
      <w:r>
        <w:rPr>
          <w:lang w:val="id_ID" w:bidi="id_ID"/>
        </w:rPr>
      </w:r>
      <w:r>
        <w:rPr>
          <w:lang w:val="id_ID" w:bidi="id_ID"/>
        </w:rPr>
        <w:t>Hentikan adegan tersebut.</w:t>
      </w:r>
    </w:p>
    <w:p>
      <w:pPr>
        <w:pStyle w:val="ListBullet"/>
        <w:spacing w:line="240" w:lineRule="auto"/>
        <w:ind w:left="720"/>
      </w:pPr>
      <w:r>
        <w:rPr>
          <w:lang w:val="id_ID" w:bidi="id_ID"/>
        </w:rPr>
      </w:r>
      <w:r>
        <w:rPr>
          <w:lang w:val="id_ID" w:bidi="id_ID"/>
        </w:rPr>
        <w:t>Tanyakan kepada aktor yang memerankan Alexander, "Bagaimana perasaan Anda?" Anda mungkin mendengar hal-hal seperti, "Sedih karena ia diteriaki oleh orang-orang non-Yahudi karena ia sendiri adalah orang Yahudi," atau "Tidak mengerti mengapa hal itu penting karena tidak jelas tentang apa kerusuhan itu."</w:t>
      </w:r>
    </w:p>
    <w:p>
      <w:pPr>
        <w:pStyle w:val="ListBullet"/>
        <w:spacing w:line="240" w:lineRule="auto"/>
        <w:ind w:left="720"/>
      </w:pPr>
      <w:r>
        <w:rPr>
          <w:lang w:val="id_ID" w:bidi="id_ID"/>
        </w:rPr>
      </w:r>
      <w:r>
        <w:rPr>
          <w:lang w:val="id_ID" w:bidi="id_ID"/>
        </w:rPr>
        <w:t>Tanyakan kepada para aktor yang memerankan kerumunan orang non-Yahudi, "Bagaimana perasaan kalian?" Anda mungkin mendengar hal-hal seperti, "Kami ingin tahu apa yang terjadi tetapi tidak boleh diberitahu oleh orang Yahudi," atau "Mari kita mulai bersorak serempak untuk menenggelamkan apa yang coba ia katakan."</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Pegawai kota berjalan ke panggung dan berhasil menenangkan orang banyak dan berbicara kepada mereka. Dia mengingatkan orang-orang bahwa kota Efesus "adalah penjaga kuil Artemis agung" dan dia meminta orang banyak untuk tenang dan tidak bertindak terburu-buru. Dia mengingatkan mereka bahwa Gaius dan Aristarkus tidak melakukan kesalahan. Dia mengatakan jika Demetrius dan orang-orangnya memiliki keluhan terhadap siapa pun, ada prosedur untuk ini dan pertemuan hukum harus diatur. Karena kerusuhan ini tidak beralasan, mereka berisiko dihukum, atau dituduh melakukan kerusuhan oleh orang-orang Romawi. Setelah ini, pegawai kota membubarkan atau menyuruh orang-orang untuk pergi.</w:t>
      </w:r>
    </w:p>
    <w:p>
      <w:pPr>
        <w:pStyle w:val="ListBullet"/>
        <w:spacing w:line="240" w:lineRule="auto"/>
        <w:ind w:left="720"/>
      </w:pPr>
      <w:r>
        <w:rPr>
          <w:lang w:val="id_ID" w:bidi="id_ID"/>
        </w:rPr>
      </w:r>
      <w:r>
        <w:rPr>
          <w:lang w:val="id_ID" w:bidi="id_ID"/>
        </w:rPr>
        <w:t>Hentikan adegan tersebut.</w:t>
      </w:r>
    </w:p>
    <w:p>
      <w:pPr>
        <w:pStyle w:val="ListBullet"/>
        <w:spacing w:line="240" w:lineRule="auto"/>
        <w:ind w:left="720"/>
      </w:pPr>
      <w:r>
        <w:rPr>
          <w:lang w:val="id_ID" w:bidi="id_ID"/>
        </w:rPr>
      </w:r>
      <w:r>
        <w:rPr>
          <w:lang w:val="id_ID" w:bidi="id_ID"/>
        </w:rPr>
        <w:t>Tanyakan kepada para aktor yang memerankan Gaius dan Aristarchus, "Bagaimana perasaan Anda?" Anda mungkin mendengar hal-hal seperti, "Lega karena kami bebas untuk pergi," atau "Kita harus pergi dan memberi tahu Paulus."</w:t>
      </w:r>
    </w:p>
    <w:p>
      <w:pPr>
        <w:pStyle w:val="ListBullet"/>
        <w:spacing w:line="240" w:lineRule="auto"/>
        <w:ind w:left="720"/>
      </w:pPr>
      <w:r>
        <w:rPr>
          <w:lang w:val="id_ID" w:bidi="id_ID"/>
        </w:rPr>
      </w:r>
      <w:r>
        <w:rPr>
          <w:lang w:val="id_ID" w:bidi="id_ID"/>
        </w:rPr>
        <w:t>Tanyakan kepada para aktor yang memerankan kerumunan orang-orang Yahudi, "Bagaimana perasaan kalian?" Anda mungkin mendengar hal-hal seperti, "Lega karena mereka tidak disalahkan atas hal ini," atau "Bertanya-tanya mengapa Demetrius dan orang-orangnya memulai kerusuhan itu," dan "Menyadari kuasa dan pengaruh yang dimiliki Artemis atas beberapa orang."</w:t>
      </w:r>
    </w:p>
    <w:p>
      <w:pPr>
        <w:pStyle w:val="ListBullet"/>
        <w:spacing w:line="240" w:lineRule="auto"/>
        <w:ind w:left="720"/>
      </w:pPr>
      <w:r>
        <w:rPr>
          <w:lang w:val="id_ID" w:bidi="id_ID"/>
        </w:rPr>
      </w:r>
      <w:r>
        <w:rPr>
          <w:lang w:val="id_ID" w:bidi="id_ID"/>
        </w:rPr>
        <w:t>Tanyakan kepada para aktor yang memerankan kerumunan orang non-Yahudi, "Bagaimana perasaan kalian?" Anda mungkin mendengar hal-hal seperti, "Tidak puas karena di mata mereka keadilan belum ditegakkan," atau "Takut karena mereka mungkin dituntut oleh orang-orang Romawi," dan "Kecewa karena mata pencaharian mereka masih berisiko."</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dipahami.</w:t>
      </w:r>
    </w:p>
    <w:p>
      <w:pPr/>
      <w:r>
        <w:rPr>
          <w:lang w:val="id_ID" w:bidi="id_ID"/>
        </w:rPr>
      </w:r>
      <w:r>
        <w:rPr>
          <w:lang w:val="id_ID" w:bidi="id_ID"/>
        </w:rPr>
        <w:t>Paulus merasa terdorong oleh Roh Allah untuk melakukan perjalanan ke berbagai tempat. Paulus mengutus dua asistennya, Timotius dan Erastus, untuk pergi ke Makedonia. Paulus tetap di Efesus untuk sedikit lebih lama.</w:t>
      </w:r>
    </w:p>
    <w:p>
      <w:pPr/>
      <w:r>
        <w:rPr>
          <w:lang w:val="id_ID" w:bidi="id_ID"/>
        </w:rPr>
      </w:r>
      <w:r>
        <w:rPr>
          <w:lang w:val="id_ID" w:bidi="id_ID"/>
        </w:rPr>
        <w:t xml:space="preserve">"Pada waktu itu timbul kegemparan besar mengenai </w:t>
      </w:r>
      <w:r>
        <w:rPr>
          <w:b/>
          <w:lang w:val="id_ID" w:bidi="id_ID"/>
        </w:rPr>
        <w:t>Jalan itu</w:t>
      </w:r>
      <w:r>
        <w:rPr>
          <w:lang w:val="id_ID" w:bidi="id_ID"/>
        </w:rPr>
        <w:t>." Apakah Anda ingat sebelumnya dalam Kisah Para Rasul ketika orang-orang yang tidak percaya mulai "berbicara menentang Jalan di depan umum"? Tuhan Yesus, atau Tuan, menunjukkan kepada kita bahwa Jalan adalah menjalani kehidupan kita sesuai dengan tujuan-Nya bagi kita. Jika Anda adalah orang percaya atau murid Yesus, Anda akan menjalani hidup Anda dengan mengikuti Jalan Tuhan, dan ini adalah nama untuk gerakan para pengikut Yesus pada saat itu.</w:t>
      </w:r>
    </w:p>
    <w:p>
      <w:pPr/>
      <w:r>
        <w:rPr>
          <w:lang w:val="id_ID" w:bidi="id_ID"/>
        </w:rPr>
      </w:r>
      <w:r>
        <w:rPr>
          <w:lang w:val="id_ID" w:bidi="id_ID"/>
        </w:rPr>
        <w:t xml:space="preserve">Demetrius adalah seorang </w:t>
      </w:r>
      <w:r>
        <w:rPr>
          <w:b/>
          <w:lang w:val="id_ID" w:bidi="id_ID"/>
        </w:rPr>
        <w:t>pengrajin perak</w:t>
      </w:r>
      <w:r>
        <w:rPr>
          <w:lang w:val="id_ID" w:bidi="id_ID"/>
        </w:rPr>
        <w:t xml:space="preserve">, yang berarti ia membuat barang-barang dari perak. </w:t>
      </w:r>
    </w:p>
    <w:p>
      <w:pPr/>
      <w:r>
        <w:rPr>
          <w:lang w:val="id_ID" w:bidi="id_ID"/>
        </w:rPr>
      </w:r>
      <w:r>
        <w:rPr>
          <w:lang w:val="id_ID" w:bidi="id_ID"/>
        </w:rPr>
        <w:t xml:space="preserve">Demetrius memanggil orang-orang yang ia pekerjakan dan juga para </w:t>
      </w:r>
      <w:r>
        <w:rPr>
          <w:b/>
          <w:lang w:val="id_ID" w:bidi="id_ID"/>
        </w:rPr>
        <w:t>pengrajin</w:t>
      </w:r>
      <w:r>
        <w:rPr>
          <w:lang w:val="id_ID" w:bidi="id_ID"/>
        </w:rPr>
        <w:t xml:space="preserve"> lainnya, yaitu orang-orang yang juga bekerja dalam bidang kerajinan tersebut dan membuat barang-barang untuk menghormati Artemis. Demetrius berkata kepada mereka, "Kamu tahu, teman-temanku, bahwa kami menerima pendapatan yang baik dari </w:t>
      </w:r>
      <w:r>
        <w:rPr>
          <w:b/>
          <w:lang w:val="id_ID" w:bidi="id_ID"/>
        </w:rPr>
        <w:t>bisnis</w:t>
      </w:r>
      <w:r>
        <w:rPr>
          <w:lang w:val="id_ID" w:bidi="id_ID"/>
        </w:rPr>
        <w:t xml:space="preserve"> ini," yang berarti tempat untuk penjualan dan pembelian barang.</w:t>
      </w:r>
    </w:p>
    <w:p>
      <w:pPr/>
      <w:r>
        <w:rPr>
          <w:lang w:val="id_ID" w:bidi="id_ID"/>
        </w:rPr>
      </w:r>
      <w:r>
        <w:rPr>
          <w:lang w:val="id_ID" w:bidi="id_ID"/>
        </w:rPr>
        <w:t xml:space="preserve">Dia melanjutkan dengan mengatakan bahwa Paulus telah berhasil menuntun orang-orang </w:t>
      </w:r>
      <w:r>
        <w:rPr>
          <w:b/>
          <w:lang w:val="id_ID" w:bidi="id_ID"/>
        </w:rPr>
        <w:t>sesat</w:t>
      </w:r>
      <w:r>
        <w:rPr>
          <w:lang w:val="id_ID" w:bidi="id_ID"/>
        </w:rPr>
        <w:t xml:space="preserve">, yang berarti memimpin orang-orang ke arah yang salah. Ini menunjukkan bahwa Demetrius mengatakan bahwa Paulus tidak hanya menjauhkan orang-orang </w:t>
      </w:r>
      <w:r>
        <w:rPr>
          <w:b/>
          <w:lang w:val="id_ID" w:bidi="id_ID"/>
        </w:rPr>
        <w:t>dari</w:t>
      </w:r>
      <w:r>
        <w:rPr>
          <w:lang w:val="id_ID" w:bidi="id_ID"/>
        </w:rPr>
        <w:t xml:space="preserve"> menyembah Artemis, tetapi bahwa mengikuti </w:t>
      </w:r>
      <w:r>
        <w:rPr>
          <w:b/>
          <w:lang w:val="id_ID" w:bidi="id_ID"/>
        </w:rPr>
        <w:t>Tuhan</w:t>
      </w:r>
      <w:r>
        <w:rPr>
          <w:lang w:val="id_ID" w:bidi="id_ID"/>
        </w:rPr>
        <w:t xml:space="preserve"> Yesus adalah jalan yang salah.</w:t>
      </w:r>
    </w:p>
    <w:p>
      <w:pPr/>
      <w:r>
        <w:rPr>
          <w:lang w:val="id_ID" w:bidi="id_ID"/>
        </w:rPr>
      </w:r>
      <w:r>
        <w:rPr>
          <w:lang w:val="id_ID" w:bidi="id_ID"/>
        </w:rPr>
        <w:t xml:space="preserve">Dia kemudian melanjutkan dengan mengatakan juga "bahwa kuil dewi Artemis agung akan dihina," yang berarti </w:t>
      </w:r>
      <w:r>
        <w:rPr>
          <w:b/>
          <w:lang w:val="id_ID" w:bidi="id_ID"/>
        </w:rPr>
        <w:t>kehilangan</w:t>
      </w:r>
      <w:r>
        <w:rPr>
          <w:lang w:val="id_ID" w:bidi="id_ID"/>
        </w:rPr>
        <w:t xml:space="preserve"> rasa hormat dari orang-orang, "dan dewi itu sendiri, yang disembah di seluruh provinsi Asia dan dunia, akan kehilangan keagungan ilahinya." </w:t>
      </w:r>
      <w:r>
        <w:rPr>
          <w:b/>
          <w:lang w:val="id_ID" w:bidi="id_ID"/>
        </w:rPr>
        <w:t>Dunia</w:t>
      </w:r>
      <w:r>
        <w:rPr>
          <w:lang w:val="id_ID" w:bidi="id_ID"/>
        </w:rPr>
        <w:t xml:space="preserve"> yang disebutkan di sini adalah dunia yang "dikenal" pada saat itu. Menjadi </w:t>
      </w:r>
      <w:r>
        <w:rPr>
          <w:b/>
          <w:lang w:val="id_ID" w:bidi="id_ID"/>
        </w:rPr>
        <w:t>ilahi</w:t>
      </w:r>
      <w:r>
        <w:rPr>
          <w:lang w:val="id_ID" w:bidi="id_ID"/>
        </w:rPr>
        <w:t xml:space="preserve"> berarti menjadi seperti Allah </w:t>
      </w:r>
      <w:r>
        <w:rPr>
          <w:b/>
          <w:lang w:val="id_ID" w:bidi="id_ID"/>
        </w:rPr>
        <w:t>Keagungan</w:t>
      </w:r>
      <w:r>
        <w:rPr>
          <w:lang w:val="id_ID" w:bidi="id_ID"/>
        </w:rPr>
        <w:t xml:space="preserve"> berarti kebesaran yang mengagumkan.</w:t>
      </w:r>
    </w:p>
    <w:p>
      <w:pPr/>
      <w:r>
        <w:rPr>
          <w:lang w:val="id_ID" w:bidi="id_ID"/>
        </w:rPr>
      </w:r>
      <w:r>
        <w:rPr>
          <w:lang w:val="id_ID" w:bidi="id_ID"/>
        </w:rPr>
        <w:t xml:space="preserve">Segera seluruh kota mengalami </w:t>
      </w:r>
      <w:r>
        <w:rPr>
          <w:b/>
          <w:lang w:val="id_ID" w:bidi="id_ID"/>
        </w:rPr>
        <w:t>keriuhan</w:t>
      </w:r>
      <w:r>
        <w:rPr>
          <w:lang w:val="id_ID" w:bidi="id_ID"/>
        </w:rPr>
        <w:t>, yang berarti suara keras atau gangguan yang penuh emosi.</w:t>
      </w:r>
    </w:p>
    <w:p>
      <w:pPr/>
      <w:r>
        <w:rPr>
          <w:lang w:val="id_ID" w:bidi="id_ID"/>
        </w:rPr>
      </w:r>
      <w:r>
        <w:rPr>
          <w:lang w:val="id_ID" w:bidi="id_ID"/>
        </w:rPr>
        <w:t xml:space="preserve">Kerusuhan </w:t>
      </w:r>
      <w:r>
        <w:rPr>
          <w:b/>
          <w:lang w:val="id_ID" w:bidi="id_ID"/>
        </w:rPr>
        <w:t>dimulai</w:t>
      </w:r>
      <w:r>
        <w:rPr>
          <w:lang w:val="id_ID" w:bidi="id_ID"/>
        </w:rPr>
        <w:t>, yang berarti pertemuan yang tidak teratur. Meskipun kelompok tersebut mungkin berawal kecil, mereka biasanya mengumpulkan lebih banyak orang seiring berjalannya waktu dan kerumunan pun menjadi semakin besar.</w:t>
      </w:r>
    </w:p>
    <w:p>
      <w:pPr/>
      <w:r>
        <w:rPr>
          <w:lang w:val="id_ID" w:bidi="id_ID"/>
        </w:rPr>
      </w:r>
      <w:r>
        <w:rPr>
          <w:lang w:val="id_ID" w:bidi="id_ID"/>
        </w:rPr>
        <w:t xml:space="preserve">Para </w:t>
      </w:r>
      <w:r>
        <w:rPr>
          <w:b/>
          <w:lang w:val="id_ID" w:bidi="id_ID"/>
        </w:rPr>
        <w:t>pejabat</w:t>
      </w:r>
      <w:r>
        <w:rPr>
          <w:lang w:val="id_ID" w:bidi="id_ID"/>
        </w:rPr>
        <w:t xml:space="preserve"> adalah orang-orang yang sangat dihormati; mereka memiliki kedudukan yang tinggi di masyarakat dan akan dipilih untuk peran tersebut oleh keluarga-keluarga yang paling kaya dan paling berpengaruh di provinsi tersebut.</w:t>
      </w:r>
    </w:p>
    <w:p>
      <w:pPr/>
      <w:r>
        <w:rPr>
          <w:lang w:val="id_ID" w:bidi="id_ID"/>
        </w:rPr>
      </w:r>
      <w:r>
        <w:rPr>
          <w:lang w:val="id_ID" w:bidi="id_ID"/>
        </w:rPr>
        <w:t xml:space="preserve">"Mereka semua berteriak secara </w:t>
      </w:r>
      <w:r>
        <w:rPr>
          <w:b/>
          <w:lang w:val="id_ID" w:bidi="id_ID"/>
        </w:rPr>
        <w:t>serentak"</w:t>
      </w:r>
      <w:r>
        <w:rPr>
          <w:lang w:val="id_ID" w:bidi="id_ID"/>
        </w:rPr>
        <w:t xml:space="preserve"> yang berarti mereka semua meneriakkan hal yang sama, "Besarlah Artemis dari orang Efesus" pada saat yang sama, lagi dan lagi selama sekitar dua jam.</w:t>
      </w:r>
    </w:p>
    <w:p>
      <w:pPr/>
      <w:r>
        <w:rPr>
          <w:lang w:val="id_ID" w:bidi="id_ID"/>
        </w:rPr>
      </w:r>
      <w:r>
        <w:rPr>
          <w:b/>
          <w:lang w:val="id_ID" w:bidi="id_ID"/>
        </w:rPr>
        <w:t>Pegawai kota</w:t>
      </w:r>
      <w:r>
        <w:rPr>
          <w:lang w:val="id_ID" w:bidi="id_ID"/>
        </w:rPr>
        <w:t xml:space="preserve"> itu seperti wali kota atau seseorang yang bertanggung jawab untuk menerbitkan perjanjian yang dibuat oleh penduduk kota. Dia berhasil menenangkan orang banyak dan berbicara kepada mereka. Dia berbicara tentang "citranya atau </w:t>
      </w:r>
      <w:r>
        <w:rPr>
          <w:b/>
          <w:lang w:val="id_ID" w:bidi="id_ID"/>
        </w:rPr>
        <w:t>batu sakral</w:t>
      </w:r>
      <w:r>
        <w:rPr>
          <w:lang w:val="id_ID" w:bidi="id_ID"/>
        </w:rPr>
        <w:t xml:space="preserve"> yang jatuh dari </w:t>
      </w:r>
      <w:r>
        <w:rPr>
          <w:b/>
          <w:lang w:val="id_ID" w:bidi="id_ID"/>
        </w:rPr>
        <w:t>surga</w:t>
      </w:r>
      <w:r>
        <w:rPr>
          <w:lang w:val="id_ID" w:bidi="id_ID"/>
        </w:rPr>
        <w:t xml:space="preserve">." Penggunaan </w:t>
      </w:r>
      <w:r>
        <w:rPr>
          <w:lang w:val="id_ID" w:bidi="id_ID"/>
        </w:rPr>
        <w:t>Surga</w:t>
      </w:r>
      <w:r>
        <w:rPr>
          <w:lang w:val="id_ID" w:bidi="id_ID"/>
        </w:rPr>
        <w:t xml:space="preserve"> di sini bukan surga tempat Allah dan para malaikat-Nya tinggal seperti yang didefinisikan dalam Daftar Kata Utama Makna dari surga di sini adalah "langit di atas" yang sebenarnya dan bahwa "batu sakral ini" jatuh dari langit dan oleh karena itu berasal dari surga, seperti halnya "langit di atas bumi." Orang-orang Efesus masih menganggapnya keramat, atau kudus, karena dipandang sebagai sesuatu yang bukan berasal dari bumi.</w:t>
      </w:r>
    </w:p>
    <w:p>
      <w:pPr/>
      <w:r>
        <w:rPr>
          <w:lang w:val="id_ID" w:bidi="id_ID"/>
        </w:rPr>
      </w:r>
      <w:r>
        <w:rPr>
          <w:lang w:val="id_ID" w:bidi="id_ID"/>
        </w:rPr>
        <w:t>Pegawai kota mengatakan bahwa orang-orang itu tidak "</w:t>
      </w:r>
      <w:r>
        <w:rPr>
          <w:b/>
          <w:lang w:val="id_ID" w:bidi="id_ID"/>
        </w:rPr>
        <w:t>menghujat</w:t>
      </w:r>
      <w:r>
        <w:rPr>
          <w:lang w:val="id_ID" w:bidi="id_ID"/>
        </w:rPr>
        <w:t xml:space="preserve"> dewi kita," yang berarti mencaci seseorang yang dianggap sakral. </w:t>
      </w:r>
      <w:r>
        <w:rPr>
          <w:lang w:val="id_ID" w:bidi="id_ID"/>
        </w:rPr>
        <w:t>Dihujat</w:t>
      </w:r>
      <w:r>
        <w:rPr>
          <w:lang w:val="id_ID" w:bidi="id_ID"/>
        </w:rPr>
        <w:t xml:space="preserve"> terdapat di Daftar Kata Utama, tetapi maknanya di sini sedikit berbeda, karena yang dimaksud bukanlah penghujatan terhadap Allah Dia melanjutkan dengan mengatakan jika Demetrius dan orang-orangnya memiliki </w:t>
      </w:r>
      <w:r>
        <w:rPr>
          <w:b/>
          <w:lang w:val="id_ID" w:bidi="id_ID"/>
        </w:rPr>
        <w:t>keluhan</w:t>
      </w:r>
      <w:r>
        <w:rPr>
          <w:lang w:val="id_ID" w:bidi="id_ID"/>
        </w:rPr>
        <w:t xml:space="preserve">, yang berarti mengajukan keluhan atau mengklaim bahwa orang lain telah melakukan sesuatu kepada mereka, </w:t>
      </w:r>
      <w:r>
        <w:rPr>
          <w:b/>
          <w:lang w:val="id_ID" w:bidi="id_ID"/>
        </w:rPr>
        <w:t>tersedia pengadilan</w:t>
      </w:r>
      <w:r>
        <w:rPr>
          <w:lang w:val="id_ID" w:bidi="id_ID"/>
        </w:rPr>
        <w:t xml:space="preserve"> terbuka dan ada </w:t>
      </w:r>
      <w:r>
        <w:rPr>
          <w:b/>
          <w:lang w:val="id_ID" w:bidi="id_ID"/>
        </w:rPr>
        <w:t>gubernur</w:t>
      </w:r>
      <w:r>
        <w:rPr>
          <w:lang w:val="id_ID" w:bidi="id_ID"/>
        </w:rPr>
        <w:t xml:space="preserve"> Artinya bahwa ada hari-hari tertentu ketika urusan hukum dapat dilaksanakan. Pada hari-hari itu orang-orang dapat </w:t>
      </w:r>
      <w:r>
        <w:rPr>
          <w:b/>
          <w:lang w:val="id_ID" w:bidi="id_ID"/>
        </w:rPr>
        <w:t>mengajukan tuntutan</w:t>
      </w:r>
      <w:r>
        <w:rPr>
          <w:lang w:val="id_ID" w:bidi="id_ID"/>
        </w:rPr>
        <w:t>, yang berarti satu orang dapat menuduh orang lain. Yang berarti bahwa pada hari-hari tertentu itu pihak berwenang duduk di pengadilan untuk menghakimi perkara masyarakat. Mereka akan dapat mendengar kasus yang mungkin diajukan Demetrius, untuk mengajukan tuduhan terhadap Paulus, yang berarti Demetrius kemudian dapat menuduh Paulus secara hukum.</w:t>
      </w:r>
    </w:p>
    <w:p>
      <w:pPr/>
      <w:r>
        <w:rPr>
          <w:lang w:val="id_ID" w:bidi="id_ID"/>
        </w:rPr>
      </w:r>
      <w:r>
        <w:rPr>
          <w:lang w:val="id_ID" w:bidi="id_ID"/>
        </w:rPr>
        <w:t xml:space="preserve">Pegawai kota kemudian menjelaskan bahwa jika ada yang ingin menambahkan sesuatu, harus ada </w:t>
      </w:r>
      <w:r>
        <w:rPr>
          <w:b/>
          <w:lang w:val="id_ID" w:bidi="id_ID"/>
        </w:rPr>
        <w:t>perkumpulan sah</w:t>
      </w:r>
      <w:r>
        <w:rPr>
          <w:lang w:val="id_ID" w:bidi="id_ID"/>
        </w:rPr>
        <w:t>, yang berarti sebuah pertemuan hukum yang resmi. Karena ini bukan perkumpulan yang sah, orang-orang Efesus dapat dituduh oleh orang-orang Romawi melakukan kerusuhan karena apa yang telah terjadi.</w:t>
      </w:r>
      <w:r>
        <w:rPr>
          <w:lang w:val="id_ID" w:bidi="id_ID"/>
        </w:rPr>
      </w:r>
    </w:p>
    <w:p>
      <w:pPr>
        <w:pStyle w:val="Heading3"/>
      </w:pPr>
      <w:r>
        <w:rPr>
          <w:lang w:val="id_ID" w:bidi="id_ID"/>
        </w:rPr>
        <w:t>Menyampaikan Firman Tuhan</w:t>
      </w:r>
    </w:p>
    <w:p>
      <w:pPr/>
      <w:r>
        <w:rPr>
          <w:lang w:val="id_ID" w:bidi="id_ID"/>
        </w:rPr>
      </w:r>
      <w:r>
        <w:rPr>
          <w:lang w:val="id_ID" w:bidi="id_ID"/>
        </w:rPr>
        <w:t>Dengarkan versi rekaman dari perikop ini dalam terjemahan yang paling mudah dimengerti.</w:t>
      </w:r>
    </w:p>
    <w:p>
      <w:pPr/>
      <w:r>
        <w:rPr>
          <w:lang w:val="id_ID" w:bidi="id_ID"/>
        </w:rPr>
      </w:r>
      <w:r>
        <w:rPr>
          <w:lang w:val="id_ID" w:bidi="id_ID"/>
        </w:rPr>
        <w:t>Dalam sesi ini, ceritakan kembali teks tersebut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kutipan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20:1–6</w:t>
      </w:r>
      <w:r>
        <w:rPr>
          <w:lang w:val="id_ID" w:bidi="id_ID"/>
        </w:rPr>
      </w:r>
    </w:p>
    <w:p>
      <w:pPr>
        <w:pStyle w:val="Heading3"/>
      </w:pPr>
      <w:r>
        <w:rPr>
          <w:lang w:val="id_ID" w:bidi="id_ID"/>
        </w:rPr>
        <w:t>Dengar dan Renungkan</w:t>
      </w:r>
    </w:p>
    <w:p>
      <w:pPr/>
      <w:r>
        <w:rPr>
          <w:lang w:val="id_ID" w:bidi="id_ID"/>
        </w:rPr>
      </w:r>
      <w:r>
        <w:rPr>
          <w:lang w:val="id_ID" w:bidi="id_ID"/>
        </w:rPr>
        <w:t>Dengarkan Kisah Para Rasul 20:1–6 dan simpanlah dalam hatimu. Dengarkan teks ini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diceritakan kisah ini tentang Yesus?</w:t>
      </w:r>
    </w:p>
    <w:p>
      <w:pPr>
        <w:pStyle w:val="ListBullet"/>
        <w:spacing w:line="240" w:lineRule="auto"/>
        <w:ind w:left="720"/>
      </w:pPr>
      <w:r>
        <w:rPr>
          <w:lang w:val="id_ID" w:bidi="id_ID"/>
        </w:rPr>
      </w:r>
      <w:r>
        <w:rPr>
          <w:lang w:val="id_ID" w:bidi="id_ID"/>
        </w:rPr>
        <w:t xml:space="preserve">Apa yang diceritakan kisah ini tentang manusia? </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dipahami.</w:t>
      </w:r>
    </w:p>
    <w:p>
      <w:pPr/>
      <w:r>
        <w:rPr>
          <w:lang w:val="id_ID" w:bidi="id_ID"/>
        </w:rPr>
      </w:r>
      <w:r>
        <w:rPr>
          <w:lang w:val="id_ID" w:bidi="id_ID"/>
        </w:rPr>
        <w:t>Dalam narasi ini kita belajar tentang beberapa perjalanan Paulus berikutnya ketika ia terus menyebarkan pesan mengenai Tuhan Yesus, atau tuan.</w:t>
      </w:r>
    </w:p>
    <w:p>
      <w:pPr/>
      <w:r>
        <w:rPr>
          <w:lang w:val="id_ID" w:bidi="id_ID"/>
        </w:rPr>
      </w:r>
      <w:r>
        <w:rPr>
          <w:lang w:val="id_ID" w:bidi="id_ID"/>
        </w:rPr>
        <w:t>"Ketika keributan itu berakhir." Kita tidak tahu berapa banyak waktu yang telah berlalu sejak akhir kerusuhan di Efesus yang kita pelajari dalam bagian sebelumnya. Mungkin setidaknya beberapa hari agar suasana menjadi sedikit lebih tenang.</w:t>
      </w:r>
    </w:p>
    <w:p>
      <w:pPr/>
      <w:r>
        <w:rPr>
          <w:lang w:val="id_ID" w:bidi="id_ID"/>
        </w:rPr>
      </w:r>
      <w:r>
        <w:rPr>
          <w:lang w:val="id_ID" w:bidi="id_ID"/>
        </w:rPr>
        <w:t>Penting untuk dicatat di sini bahwa Paulus tidak pergi sebagai akibat dari kerusuhan itu. Dia tidak melarikan diri karena takut. Apakah Anda ingat bahwa ia membahas rencana perjalanannya dalam bagian sebelumnya bahkan sebelum kerusuhan dimulai? Paulus mungkin tinggal sebentar untuk memastikan bahwa keadaan sudah tenang dan bahwa para muridnya, atau orang-orang yang percaya kepada Yesus, aman sebelum ia meninggalkan mereka.</w:t>
      </w:r>
    </w:p>
    <w:p>
      <w:pPr/>
      <w:r>
        <w:rPr>
          <w:lang w:val="id_ID" w:bidi="id_ID"/>
        </w:rPr>
      </w:r>
      <w:r>
        <w:rPr>
          <w:lang w:val="id_ID" w:bidi="id_ID"/>
        </w:rPr>
        <w:t>Paulus kemudian memanggil para muridnya, atau orang-orang percaya, dan menguatkan mereka. Ini kemungkinan besar akan menjadi ucapan yang sangat menginspirasi, mendorong orang-orang ini dalam misi mereka untuk melayani Allah dan menceritakan kepada orang lain tentang Yesus. Paulus mungkin juga menyebutkan bagaimana ia menikmati waktunya bersama mereka dan bahwa ia akan merindukan mereka. Dia mengatakan selamat tinggal, yang berarti dia akan meninggalkan mereka.</w:t>
      </w:r>
    </w:p>
    <w:p>
      <w:pPr/>
      <w:r>
        <w:rPr>
          <w:lang w:val="id_ID" w:bidi="id_ID"/>
        </w:rPr>
      </w:r>
      <w:r>
        <w:rPr>
          <w:lang w:val="id_ID" w:bidi="id_ID"/>
        </w:rPr>
        <w:t>Berhenti dan diskusikan di sini: Apa pengalaman Anda saat mengucapkan selamat tinggal kepada seseorang seperti anggota keluarga, atau anggota komunitas yang terkenal? Bagaimana perasaan Anda? Kata-kata apa yang akan Anda gunakan sebagai ganti "selamat tinggal"?</w:t>
      </w:r>
    </w:p>
    <w:p>
      <w:pPr/>
      <w:r>
        <w:rPr>
          <w:lang w:val="id_ID" w:bidi="id_ID"/>
        </w:rPr>
      </w:r>
      <w:r>
        <w:rPr>
          <w:lang w:val="id_ID" w:bidi="id_ID"/>
        </w:rPr>
        <w:t>Paulus kemudian menempuh rute berikut:</w:t>
      </w:r>
    </w:p>
    <w:p>
      <w:pPr/>
      <w:r>
        <w:rPr>
          <w:lang w:val="id_ID" w:bidi="id_ID"/>
        </w:rPr>
      </w:r>
      <w:r>
        <w:rPr>
          <w:lang w:val="id_ID" w:bidi="id_ID"/>
        </w:rPr>
        <w:t>Dia melakukan perjalanan dari Efesus ke Makedonia, berakhir di Korintus di Yunani, melalui rute darat. Dia tinggal di sana selama tiga bulan, lalu kembali melalui Makedonia ke Filipi. Dia melakukan perjalanan melalui beberapa kota di Makedonia, hingga sampai di Filipi, dan kemudian dia berlayar dari Filipi ke Troas.</w:t>
      </w:r>
    </w:p>
    <w:p>
      <w:pPr/>
      <w:r>
        <w:rPr>
          <w:lang w:val="id_ID" w:bidi="id_ID"/>
        </w:rPr>
      </w:r>
      <w:r>
        <w:rPr>
          <w:lang w:val="id_ID" w:bidi="id_ID"/>
        </w:rPr>
        <w:t>Kami tidak yakin dengan ukuran pasti perahu tersebut, tetapi kemungkinan besar itu adalah perahu pesisir yang memiliki dayung untuk membantu mengarahkan perahu dan layar agar angin dapat mendorongnya maju.</w:t>
      </w:r>
    </w:p>
    <w:p>
      <w:pPr/>
      <w:r>
        <w:rPr>
          <w:lang w:val="id_ID" w:bidi="id_ID"/>
        </w:rPr>
      </w:r>
      <w:r>
        <w:rPr>
          <w:lang w:val="id_ID" w:bidi="id_ID"/>
        </w:rPr>
        <w:t xml:space="preserve">Berhenti di sini dan tunjukkan gambar </w:t>
      </w:r>
      <w:r>
        <w:rPr>
          <w:lang w:val="id_ID" w:bidi="id_ID"/>
        </w:rPr>
        <w:t>perahu layar dari tahun 54 Masehi</w:t>
      </w:r>
      <w:r>
        <w:rPr>
          <w:lang w:val="id_ID" w:bidi="id_ID"/>
        </w:rPr>
        <w:t>.</w:t>
      </w:r>
    </w:p>
    <w:p>
      <w:pPr/>
      <w:r>
        <w:rPr>
          <w:lang w:val="id_ID" w:bidi="id_ID"/>
        </w:rPr>
      </w:r>
      <w:r>
        <w:rPr>
          <w:lang w:val="id_ID" w:bidi="id_ID"/>
        </w:rPr>
        <w:t xml:space="preserve">Berhenti di sini dan tunjukkan gambar peta yang menunjukkan </w:t>
      </w:r>
      <w:r>
        <w:rPr>
          <w:lang w:val="id_ID" w:bidi="id_ID"/>
        </w:rPr>
        <w:t>perjalanan Paulus dari Efesus ke Makedonia</w:t>
      </w:r>
      <w:r>
        <w:rPr>
          <w:lang w:val="id_ID" w:bidi="id_ID"/>
        </w:rPr>
        <w:t>.</w:t>
      </w:r>
    </w:p>
    <w:p>
      <w:pPr/>
      <w:r>
        <w:rPr>
          <w:lang w:val="id_ID" w:bidi="id_ID"/>
        </w:rPr>
      </w:r>
      <w:r>
        <w:rPr>
          <w:lang w:val="id_ID" w:bidi="id_ID"/>
        </w:rPr>
        <w:t>"Dia melakukan perjalanan melalui daerah itu, memberikan banyak kata-kata penyemangat kepada orang-orang dan akhirnya tiba di Yunani." Paulus sedang berkeliling Makedonia, yang kemungkinan besar termasuk mengunjungi kembali daerah-daerah Filipi, Tesalonika, dan Berea. Orang-orang yang ia ajak bicara kemungkinan besar adalah orang-orang percaya dari daerah-daerah itu. Apakah Anda ingat sebelumnya ketika Paulus menyampaikan pesan dorongan kepada orang-orang percaya lainnya? Dia melakukan hal ini sekarang saat dia berkeliling dalam perjalanannya menuju Yunani, kemungkinan besar daerah yang umum dikenal sebagai Korintus.</w:t>
      </w:r>
    </w:p>
    <w:p>
      <w:pPr/>
      <w:r>
        <w:rPr>
          <w:lang w:val="id_ID" w:bidi="id_ID"/>
        </w:rPr>
      </w:r>
      <w:r>
        <w:rPr>
          <w:lang w:val="id_ID" w:bidi="id_ID"/>
        </w:rPr>
        <w:t>Paulus kemudian tiba di Yunani, di kota Korintus.</w:t>
      </w:r>
    </w:p>
    <w:p>
      <w:pPr/>
      <w:r>
        <w:rPr>
          <w:lang w:val="id_ID" w:bidi="id_ID"/>
        </w:rPr>
      </w:r>
      <w:r>
        <w:rPr>
          <w:lang w:val="id_ID" w:bidi="id_ID"/>
        </w:rPr>
        <w:t xml:space="preserve">Berhenti di sini dan tunjukkan gambar peta yang menunjukkan </w:t>
      </w:r>
      <w:r>
        <w:rPr>
          <w:lang w:val="id_ID" w:bidi="id_ID"/>
        </w:rPr>
        <w:t>perjalanan Paulus dari Makedonia ke Yunani, atau Korintus</w:t>
      </w:r>
      <w:r>
        <w:rPr>
          <w:lang w:val="id_ID" w:bidi="id_ID"/>
        </w:rPr>
        <w:t>. Tunjukkan daerah-daerah yang ditandai di Filipi, Tesalonika, dan Berea.</w:t>
      </w:r>
    </w:p>
    <w:p>
      <w:pPr/>
      <w:r>
        <w:rPr>
          <w:lang w:val="id_ID" w:bidi="id_ID"/>
        </w:rPr>
      </w:r>
      <w:r>
        <w:rPr>
          <w:lang w:val="id_ID" w:bidi="id_ID"/>
        </w:rPr>
        <w:t>Selama di sana ia juga menguatkan orang-orang percaya lainnya dengan membagikan kata-kata dan pesan yang memberi semangat. Paulus tinggal selama 3 bulan. Ini mungkin terjadi selama bulan-bulan musim dingin ketika perjalanan melalui laut akan sulit karena cuaca yang buruk.</w:t>
      </w:r>
    </w:p>
    <w:p>
      <w:pPr/>
      <w:r>
        <w:rPr>
          <w:lang w:val="id_ID" w:bidi="id_ID"/>
        </w:rPr>
      </w:r>
      <w:r>
        <w:rPr>
          <w:lang w:val="id_ID" w:bidi="id_ID"/>
        </w:rPr>
        <w:t>Rencana awal Paulus adalah berlayar dengan perahu dari Yunani, atau Korintus, ke Suriah, dekat dengan Yerusalem.</w:t>
      </w:r>
    </w:p>
    <w:p>
      <w:pPr/>
      <w:r>
        <w:rPr>
          <w:lang w:val="id_ID" w:bidi="id_ID"/>
        </w:rPr>
      </w:r>
      <w:r>
        <w:rPr>
          <w:lang w:val="id_ID" w:bidi="id_ID"/>
        </w:rPr>
        <w:t>Karena cuaca membaik seiring pergantian musim, mungkin niat Paulus untuk berlayar dengan perahu pada saat itu. Sudah menjadi kebiasaan bagi banyak orang Yahudi untuk melakukan perjalanan kembali ke Yerusalem setiap tahun untuk merayakan Paskah, dan untuk tujuan ini ada banyak kapal yang membawa mereka dari kota-kota di wilayah ini ke Yerusalem. Paulus mungkin berniat untuk pergi dengan salah satu perahu ini. Kita akan berbicara lebih banyak tentang Paskah dan Perayaan Roti Tidak Beragi nanti dalam perikop ini.</w:t>
      </w:r>
    </w:p>
    <w:p>
      <w:pPr/>
      <w:r>
        <w:rPr>
          <w:lang w:val="id_ID" w:bidi="id_ID"/>
        </w:rPr>
      </w:r>
      <w:r>
        <w:rPr>
          <w:lang w:val="id_ID" w:bidi="id_ID"/>
        </w:rPr>
        <w:t xml:space="preserve">Berhenti di sini dan tunjukkan gambar sebuah </w:t>
      </w:r>
      <w:r>
        <w:rPr>
          <w:lang w:val="id_ID" w:bidi="id_ID"/>
        </w:rPr>
        <w:t>perahu layar penumpang dari tahun 54 Masehi</w:t>
      </w:r>
      <w:r>
        <w:rPr>
          <w:lang w:val="id_ID" w:bidi="id_ID"/>
        </w:rPr>
        <w:t>.</w:t>
      </w:r>
    </w:p>
    <w:p>
      <w:pPr/>
      <w:r>
        <w:rPr>
          <w:lang w:val="id_ID" w:bidi="id_ID"/>
        </w:rPr>
      </w:r>
      <w:r>
        <w:rPr>
          <w:lang w:val="id_ID" w:bidi="id_ID"/>
        </w:rPr>
        <w:t>Rencana asli Paulus adalah pergi langsung dari Yunani, Korintus ke Yerusalem, melewati pantai barat Asia, tetapi sebelum ia berangkat Paulus mendengar bahwa beberapa orang Yahudi yang akan berada di atas kapal ingin menghasut orang lain untuk melawannya dan membunuhnya. Surat-surat sebelumnya dari Paulus memberi tahu kita bahwa Paulus diketahui membawa kumpulan uang sumbangan yang ia kumpulkan dari orang-orang bukan Yahudi, atau non-Yahudi, gereja-gereja untuk membantu gereja di Yerusalem dalam merawat orang miskin. Jadi orang-orang Yahudi mungkin berencana untuk mencuri uang itu. Karena takut akan rencana jahat orang-orang Yahudi terhadapnya, ia memutuskan untuk menghindari mereka dengan kembali melalui jalan semula melalui Makedonia dan menyusuri pantai Asia melalui Troas. Orang-orang Yahudi dari Korintus, yang telah berusaha menuduh Paulus dalam perikop sebelumnya, mungkin terlibat dalam rencana jahat terbaru ini. Anda mungkin berpikir di sini, mengapa Paulus tidak naik perahu lain saja? Kapal yang akan ia tumpangi kemungkinan besar berlayar untuk tujuan khusus mengangkut orang-orang bolak-balik dari kota-kota ini ke Yerusalem untuk merayakan Paskah. Jadi sangat mungkin bahwa orang-orang Yahudi yang bersekongkol melawannya berada di perahu yang sama.</w:t>
      </w:r>
    </w:p>
    <w:p>
      <w:pPr/>
      <w:r>
        <w:rPr>
          <w:lang w:val="id_ID" w:bidi="id_ID"/>
        </w:rPr>
      </w:r>
      <w:r>
        <w:rPr>
          <w:lang w:val="id_ID" w:bidi="id_ID"/>
        </w:rPr>
        <w:t>Paulus memutuskan bahwa akan lebih aman untuk kembali melalui Makedonia.</w:t>
      </w:r>
    </w:p>
    <w:p>
      <w:pPr/>
      <w:r>
        <w:rPr>
          <w:lang w:val="id_ID" w:bidi="id_ID"/>
        </w:rPr>
      </w:r>
      <w:r>
        <w:rPr>
          <w:lang w:val="id_ID" w:bidi="id_ID"/>
        </w:rPr>
        <w:t xml:space="preserve">Berhenti di sini dan tunjukkan </w:t>
      </w:r>
      <w:r>
        <w:rPr>
          <w:lang w:val="id_ID" w:bidi="id_ID"/>
        </w:rPr>
        <w:t xml:space="preserve">perjalanan Paulus yang direncanakan untuk berlayar dari Korintus ke Suriah dengan perahu </w:t>
      </w:r>
      <w:r>
        <w:rPr>
          <w:lang w:val="id_ID" w:bidi="id_ID"/>
        </w:rPr>
        <w:t xml:space="preserve"> yang sekarang telah terganggu oleh rencana jahat dari beberapa orang Yahudi dan menyebabkannya sekarang berbalik arah.</w:t>
      </w:r>
    </w:p>
    <w:p>
      <w:pPr/>
      <w:r>
        <w:rPr>
          <w:lang w:val="id_ID" w:bidi="id_ID"/>
        </w:rPr>
      </w:r>
      <w:r>
        <w:rPr>
          <w:lang w:val="id_ID" w:bidi="id_ID"/>
        </w:rPr>
        <w:t xml:space="preserve">Berhenti di sini dan tunjukkan gambar peta yang memperlihatkan perjalanan baru </w:t>
      </w:r>
      <w:r>
        <w:rPr>
          <w:b/>
          <w:lang w:val="id_ID" w:bidi="id_ID"/>
        </w:rPr>
        <w:t>Paulus dari Yunani, Korintus kembali ke Makedonia</w:t>
      </w:r>
      <w:r>
        <w:rPr>
          <w:lang w:val="id_ID" w:bidi="id_ID"/>
        </w:rPr>
        <w:t>.</w:t>
      </w:r>
    </w:p>
    <w:p>
      <w:pPr/>
      <w:r>
        <w:rPr>
          <w:lang w:val="id_ID" w:bidi="id_ID"/>
        </w:rPr>
      </w:r>
      <w:r>
        <w:rPr>
          <w:lang w:val="id_ID" w:bidi="id_ID"/>
        </w:rPr>
        <w:t>Paulus ditemani oleh Sopater anak Pirus, yang berasal dari Berea, yang berada di Makedonia. Sopater adalah seseorang yang tidak banyak kita ketahui. Namun, kita dapat berasumsi bahwa karena ia melakukan perjalanan bersama Paulus, ia adalah orang percaya dan ingin membantu Paulus dalam misinya untuk memberitakan pesan mengenai Tuhan Yesus, atau tuan. Aristarkhus dan Secundus berasal dari Tesalonika, yang juga berada di Makedonia. Kemudian ada Gayus yang berasal dari Derbe. Gayus dan Aristarkhus akan Anda ingat dari perikop sebelumnya sebagai rekan perjalanan Paulus. Mereka ditangkap oleh orang-orang Demetrius dan diseret ke teater meskipun mereka tidak melakukan kesalahan apa pun.</w:t>
      </w:r>
    </w:p>
    <w:p>
      <w:pPr/>
      <w:r>
        <w:rPr>
          <w:lang w:val="id_ID" w:bidi="id_ID"/>
        </w:rPr>
      </w:r>
      <w:r>
        <w:rPr>
          <w:lang w:val="id_ID" w:bidi="id_ID"/>
        </w:rPr>
        <w:t>Timotius juga bersama mereka dan ia berasal dari Listra. Apakah Anda ingat sebelumnya ketika kita belajar tentang bagaimana Paulus berteman dengan Timotius serta bekerja erat dengannya dan Paulus menyebutnya sebagai "saudara yang terkasih"? Mereka tampaknya memiliki persahabatan yang sangat baik.</w:t>
      </w:r>
    </w:p>
    <w:p>
      <w:pPr/>
      <w:r>
        <w:rPr>
          <w:lang w:val="id_ID" w:bidi="id_ID"/>
        </w:rPr>
      </w:r>
      <w:r>
        <w:rPr>
          <w:lang w:val="id_ID" w:bidi="id_ID"/>
        </w:rPr>
        <w:t>Tikhikus dan Trofimus, yang keduanya berasal dari provinsi Asia, bersama Paulus.</w:t>
      </w:r>
    </w:p>
    <w:p>
      <w:pPr/>
      <w:r>
        <w:rPr>
          <w:lang w:val="id_ID" w:bidi="id_ID"/>
        </w:rPr>
      </w:r>
      <w:r>
        <w:rPr>
          <w:lang w:val="id_ID" w:bidi="id_ID"/>
        </w:rPr>
        <w:t>"Orang-orang ini berangkat lebih dulu dan menunggu kami di Troas." Tidak jelas siapa yang dikatakan Paulus pergi ke Troas—apakah itu sebagian besar orang ini atau hanya beberapa dari mereka saja. Kemudian Paulus mengatakan "Tetapi kami berlayar dari Filipi," menunjukkan bahwa Paulus tidak sendirian, sehingga mungkin beberapa orang ini juga pergi bersamanya atau bisa juga bahwa Lukas, penulis Kisah Para Rasul, yang bersama Paulus.</w:t>
      </w:r>
    </w:p>
    <w:p>
      <w:pPr/>
      <w:r>
        <w:rPr>
          <w:lang w:val="id_ID" w:bidi="id_ID"/>
        </w:rPr>
      </w:r>
      <w:r>
        <w:rPr>
          <w:lang w:val="id_ID" w:bidi="id_ID"/>
        </w:rPr>
        <w:t>Karena Tikhikus dan Trofimus keduanya berasal dari provinsi Asia, mungkin mereka adalah orang-orang yang terlebih dahulu pergi ke Troas, yang berada di Asia. Mungkin semua orang lainnya tetap bersama Paulus di Makedonia. Tikhikus dan Trofimus mungkin ingin pergi lebih dulu untuk memulai persiapan mereka untuk Paskah. Tampaknya Paulus memilih untuk merayakan Paskah di Filipi bersama rekan-rekannya yang tersisa sebelum mereka semua meninggalkan Filipi bersama-sama dan pergi ke Troas.</w:t>
      </w:r>
    </w:p>
    <w:p>
      <w:pPr/>
      <w:r>
        <w:rPr>
          <w:lang w:val="id_ID" w:bidi="id_ID"/>
        </w:rPr>
      </w:r>
      <w:r>
        <w:rPr>
          <w:lang w:val="id_ID" w:bidi="id_ID"/>
        </w:rPr>
        <w:t>Bagaimanapun cara kita memilih untuk mencoba dan memahami siapa yang bepergian dan kapan, kita kemungkinan besar dapat berasumsi bahwa Paulus ditemani oleh rekan-rekan sepanjang semua perjalanan di atas.</w:t>
      </w:r>
    </w:p>
    <w:p>
      <w:pPr/>
      <w:r>
        <w:rPr>
          <w:lang w:val="id_ID" w:bidi="id_ID"/>
        </w:rPr>
      </w:r>
      <w:r>
        <w:rPr>
          <w:lang w:val="id_ID" w:bidi="id_ID"/>
        </w:rPr>
        <w:t>Berhenti di sini dan tunjukkan gambar peta yang menunjukkan semua kota yang mungkin dikunjungi Paulus di Makedonia dalam perjalanan ke Filipi.</w:t>
      </w:r>
    </w:p>
    <w:p>
      <w:pPr/>
      <w:r>
        <w:rPr>
          <w:lang w:val="id_ID" w:bidi="id_ID"/>
        </w:rPr>
      </w:r>
      <w:r>
        <w:rPr>
          <w:lang w:val="id_ID" w:bidi="id_ID"/>
        </w:rPr>
        <w:t>Sebelumnya dalam kitab ini, apakah Anda ingat kapan puasa dan doa disebutkan? "Pada saat mereka menyembah tuan dan berpuasa," yang merupakan hal yang akan kamu lakukan selama Paskah dan pesta atau Perayaan Roti Tidak Beragi. Paskah adalah suatu perayaan keagamaan Yahudi. Pada zaman Yesus, perayaan itu adalah kombinasi dari Paskah dan Perayaan Roti Tidak Beragi yang berlangsung selama tujuh hari. Paskah merayakan waktu Allah menyelamatkan para leluhur Yahudi dari perbudakan di Mesir. Orang-orang Yahudi merayakan perayaan itu setiap tahun ketika mereka berkumpul untuk makan roti tidak beragi. Paskah adalah seperti perayaan kemerdekaan bagi orang-orang Yahudi. Apakah Anda ingat Paskah dan Perayaan Roti Tidak Beragi dari kitab Markus?</w:t>
      </w:r>
    </w:p>
    <w:p>
      <w:pPr/>
      <w:r>
        <w:rPr>
          <w:lang w:val="id_ID" w:bidi="id_ID"/>
        </w:rPr>
      </w:r>
      <w:r>
        <w:rPr>
          <w:lang w:val="id_ID" w:bidi="id_ID"/>
        </w:rPr>
        <w:t>Paulus mungkin merayakan perayaan ini bersama teman-temannya di Filipi.</w:t>
      </w:r>
    </w:p>
    <w:p>
      <w:pPr/>
      <w:r>
        <w:rPr>
          <w:lang w:val="id_ID" w:bidi="id_ID"/>
        </w:rPr>
      </w:r>
      <w:r>
        <w:rPr>
          <w:lang w:val="id_ID" w:bidi="id_ID"/>
        </w:rPr>
        <w:t>Lima hari kemudian, Paulus dan rekan-rekannya bergabung dengan orang-orang yang lain di Troas, Asia. Di sana mereka tinggal selama 7 hari.</w:t>
      </w:r>
    </w:p>
    <w:p>
      <w:pPr/>
      <w:r>
        <w:rPr>
          <w:lang w:val="id_ID" w:bidi="id_ID"/>
        </w:rPr>
      </w:r>
      <w:r>
        <w:rPr>
          <w:lang w:val="id_ID" w:bidi="id_ID"/>
        </w:rPr>
        <w:t>Berhenti di sini dan tunjukkan gambar perahu layar dari tahun 54 Masehi.</w:t>
      </w:r>
    </w:p>
    <w:p>
      <w:pPr/>
      <w:r>
        <w:rPr>
          <w:lang w:val="id_ID" w:bidi="id_ID"/>
        </w:rPr>
      </w:r>
      <w:r>
        <w:rPr>
          <w:lang w:val="id_ID" w:bidi="id_ID"/>
        </w:rPr>
        <w:t>Berhenti di sini dan tunjukkan rute berlayar melalui laut yang diambil Paulus dan rekan-rekannya dari Filipi ke Troas.</w:t>
      </w:r>
      <w:r>
        <w:rPr>
          <w:lang w:val="id_ID" w:bidi="id_ID"/>
        </w:rPr>
      </w:r>
    </w:p>
    <w:p>
      <w:pPr>
        <w:pStyle w:val="Heading3"/>
      </w:pPr>
      <w:r>
        <w:rPr>
          <w:lang w:val="id_ID" w:bidi="id_ID"/>
        </w:rPr>
        <w:t>Menjelaskan Adegan</w:t>
      </w:r>
    </w:p>
    <w:p>
      <w:pPr/>
      <w:r>
        <w:rPr>
          <w:lang w:val="id_ID" w:bidi="id_ID"/>
        </w:rPr>
      </w:r>
      <w:r>
        <w:rPr>
          <w:lang w:val="id_ID" w:bidi="id_ID"/>
        </w:rPr>
        <w:t>Dengarkan teksnya sekali lagi dalam versi yang paling mudah dimengerti.</w:t>
      </w:r>
    </w:p>
    <w:p>
      <w:pPr/>
      <w:r>
        <w:rPr>
          <w:lang w:val="id_ID" w:bidi="id_ID"/>
        </w:rPr>
      </w:r>
      <w:r>
        <w:rPr>
          <w:lang w:val="id_ID" w:bidi="id_ID"/>
        </w:rPr>
        <w:t>Dalam sesi ini, Anda akan membantu kelompok memvisualisasikan kisah ini. Anda akan membantu kelompok menentukan adegan, latar, dan para karakter dari kisah ini.</w:t>
      </w:r>
    </w:p>
    <w:p>
      <w:pPr/>
      <w:r>
        <w:rPr>
          <w:lang w:val="id_ID" w:bidi="id_ID"/>
        </w:rPr>
      </w:r>
      <w:r>
        <w:rPr>
          <w:lang w:val="id_ID" w:bidi="id_ID"/>
        </w:rPr>
        <w:t>Cerita ini memiliki 3 adegan.</w:t>
      </w:r>
    </w:p>
    <w:p>
      <w:pPr/>
      <w:r>
        <w:rPr>
          <w:lang w:val="id_ID" w:bidi="id_ID"/>
        </w:rPr>
      </w:r>
      <w:r>
        <w:rPr>
          <w:b/>
          <w:lang w:val="id_ID" w:bidi="id_ID"/>
        </w:rPr>
        <w:t>Adegan pertama:</w:t>
      </w:r>
      <w:r>
        <w:rPr>
          <w:lang w:val="id_ID" w:bidi="id_ID"/>
        </w:rPr>
        <w:t xml:space="preserve"> Paulus memanggil para muridnya dan mendorong mereka dengan sebuah pesan. Dia kemudian mengucapkan selamat tinggal kepada para muridnya (atau orang-orang percaya) dan pergi ke Makedonia. Ia melakukan perjalanan melalui daerah itu dan menyampaikan pesan-pesan penguatan sebelum tiba di Yunani tepatnya di kota Korintus tempat ia tinggal selama tiga bulan.</w:t>
      </w:r>
    </w:p>
    <w:p>
      <w:pPr/>
      <w:r>
        <w:rPr>
          <w:lang w:val="id_ID" w:bidi="id_ID"/>
        </w:rPr>
      </w:r>
      <w:r>
        <w:rPr>
          <w:b/>
          <w:lang w:val="id_ID" w:bidi="id_ID"/>
        </w:rPr>
        <w:t>Adegan kedua:</w:t>
      </w:r>
      <w:r>
        <w:rPr>
          <w:lang w:val="id_ID" w:bidi="id_ID"/>
        </w:rPr>
        <w:t xml:space="preserve"> Ketika di Yunani, Paulus mengetahui tentang rencana jahat oleh beberapa orang Yahudi untuk melawannya dan dia menghindari kapal-kapal yang membawa orang-orang ke dan dari Yunani ke Yerusalem dan kembali melalui Makedonia. Dia ditemani oleh sekelompok laki-laki.</w:t>
      </w:r>
    </w:p>
    <w:p>
      <w:pPr/>
      <w:r>
        <w:rPr>
          <w:lang w:val="id_ID" w:bidi="id_ID"/>
        </w:rPr>
      </w:r>
      <w:r>
        <w:rPr>
          <w:b/>
          <w:lang w:val="id_ID" w:bidi="id_ID"/>
        </w:rPr>
        <w:t>Adegan ketiga:</w:t>
      </w:r>
      <w:r>
        <w:rPr>
          <w:lang w:val="id_ID" w:bidi="id_ID"/>
        </w:rPr>
        <w:t xml:space="preserve"> Beberapa orang yang melakukan perjalanan bersama Paulus kemudian melanjutkan ke Troas, tetapi Paulus dan beberapa orang lain tetap berada di belakang. Mereka kemudian berlayar ke Troas dari Filipi beberapa hari setelahnya dan bergabung dengan orang-orang yang lain.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Beberapa murid</w:t>
      </w:r>
    </w:p>
    <w:p>
      <w:pPr>
        <w:pStyle w:val="ListBullet"/>
        <w:spacing w:line="240" w:lineRule="auto"/>
        <w:ind w:left="720"/>
      </w:pPr>
      <w:r>
        <w:rPr>
          <w:lang w:val="id_ID" w:bidi="id_ID"/>
        </w:rPr>
      </w:r>
      <w:r>
        <w:rPr>
          <w:lang w:val="id_ID" w:bidi="id_ID"/>
        </w:rPr>
        <w:t>Kelompok orang Makedonia</w:t>
      </w:r>
    </w:p>
    <w:p>
      <w:pPr>
        <w:pStyle w:val="ListBullet"/>
        <w:spacing w:line="240" w:lineRule="auto"/>
        <w:ind w:left="720"/>
      </w:pPr>
      <w:r>
        <w:rPr>
          <w:lang w:val="id_ID" w:bidi="id_ID"/>
        </w:rPr>
      </w:r>
      <w:r>
        <w:rPr>
          <w:lang w:val="id_ID" w:bidi="id_ID"/>
        </w:rPr>
        <w:t>Kelompok orang-orang Yunani</w:t>
      </w:r>
    </w:p>
    <w:p>
      <w:pPr>
        <w:pStyle w:val="ListBullet"/>
        <w:spacing w:line="240" w:lineRule="auto"/>
        <w:ind w:left="720"/>
      </w:pPr>
      <w:r>
        <w:rPr>
          <w:lang w:val="id_ID" w:bidi="id_ID"/>
        </w:rPr>
      </w:r>
      <w:r>
        <w:rPr>
          <w:lang w:val="id_ID" w:bidi="id_ID"/>
        </w:rPr>
        <w:t>Kelompok Yahudi</w:t>
      </w:r>
    </w:p>
    <w:p>
      <w:pPr>
        <w:pStyle w:val="ListBullet"/>
        <w:spacing w:line="240" w:lineRule="auto"/>
        <w:ind w:left="720"/>
      </w:pPr>
      <w:r>
        <w:rPr>
          <w:lang w:val="id_ID" w:bidi="id_ID"/>
        </w:rPr>
      </w:r>
      <w:r>
        <w:rPr>
          <w:lang w:val="id_ID" w:bidi="id_ID"/>
        </w:rPr>
        <w:t>Sopater, anak Pirus dari Berea</w:t>
      </w:r>
    </w:p>
    <w:p>
      <w:pPr>
        <w:pStyle w:val="ListBullet"/>
        <w:spacing w:line="240" w:lineRule="auto"/>
        <w:ind w:left="720"/>
      </w:pPr>
      <w:r>
        <w:rPr>
          <w:lang w:val="id_ID" w:bidi="id_ID"/>
        </w:rPr>
      </w:r>
      <w:r>
        <w:rPr>
          <w:lang w:val="id_ID" w:bidi="id_ID"/>
        </w:rPr>
        <w:t>Aristarkhus, dari Tesalonika</w:t>
      </w:r>
    </w:p>
    <w:p>
      <w:pPr>
        <w:pStyle w:val="ListBullet"/>
        <w:spacing w:line="240" w:lineRule="auto"/>
        <w:ind w:left="720"/>
      </w:pPr>
      <w:r>
        <w:rPr>
          <w:lang w:val="id_ID" w:bidi="id_ID"/>
        </w:rPr>
      </w:r>
      <w:r>
        <w:rPr>
          <w:lang w:val="id_ID" w:bidi="id_ID"/>
        </w:rPr>
        <w:t>Sekundus, juga dari Tesalonika</w:t>
      </w:r>
    </w:p>
    <w:p>
      <w:pPr>
        <w:pStyle w:val="ListBullet"/>
        <w:spacing w:line="240" w:lineRule="auto"/>
        <w:ind w:left="720"/>
      </w:pPr>
      <w:r>
        <w:rPr>
          <w:lang w:val="id_ID" w:bidi="id_ID"/>
        </w:rPr>
      </w:r>
      <w:r>
        <w:rPr>
          <w:lang w:val="id_ID" w:bidi="id_ID"/>
        </w:rPr>
        <w:t>Gayus dari Derbe</w:t>
      </w:r>
    </w:p>
    <w:p>
      <w:pPr>
        <w:pStyle w:val="ListBullet"/>
        <w:spacing w:line="240" w:lineRule="auto"/>
        <w:ind w:left="720"/>
      </w:pPr>
      <w:r>
        <w:rPr>
          <w:lang w:val="id_ID" w:bidi="id_ID"/>
        </w:rPr>
      </w:r>
      <w:r>
        <w:rPr>
          <w:lang w:val="id_ID" w:bidi="id_ID"/>
        </w:rPr>
        <w:t>Timotius dari Listra</w:t>
      </w:r>
    </w:p>
    <w:p>
      <w:pPr>
        <w:pStyle w:val="ListBullet"/>
        <w:spacing w:line="240" w:lineRule="auto"/>
        <w:ind w:left="720"/>
      </w:pPr>
      <w:r>
        <w:rPr>
          <w:lang w:val="id_ID" w:bidi="id_ID"/>
        </w:rPr>
      </w:r>
      <w:r>
        <w:rPr>
          <w:lang w:val="id_ID" w:bidi="id_ID"/>
        </w:rPr>
        <w:t>Tikhikus, dari provinsi Asia</w:t>
      </w:r>
    </w:p>
    <w:p>
      <w:pPr>
        <w:pStyle w:val="ListBullet"/>
        <w:spacing w:line="240" w:lineRule="auto"/>
        <w:ind w:left="720"/>
      </w:pPr>
      <w:r>
        <w:rPr>
          <w:lang w:val="id_ID" w:bidi="id_ID"/>
        </w:rPr>
      </w:r>
      <w:r>
        <w:rPr>
          <w:lang w:val="id_ID" w:bidi="id_ID"/>
        </w:rPr>
        <w:t>Trofimus, juga dari provinsi Asia</w:t>
      </w:r>
    </w:p>
    <w:p>
      <w:pPr/>
      <w:r>
        <w:rPr>
          <w:lang w:val="id_ID" w:bidi="id_ID"/>
        </w:rPr>
      </w:r>
      <w:r>
        <w:rPr>
          <w:lang w:val="id_ID" w:bidi="id_ID"/>
        </w:rPr>
        <w:t xml:space="preserve">Dalam sesi ini, minta kelompok untuk membuat papan cerita, membuat 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Dalam narasi ini kita belajar tentang beberapa perjalanan Paulus berikutnya ketika ia terus menyebarkan pesan mengenai Tuhan Yesus, atau tuan.</w:t>
      </w:r>
    </w:p>
    <w:p>
      <w:pPr/>
      <w:r>
        <w:rPr>
          <w:lang w:val="id_ID" w:bidi="id_ID"/>
        </w:rPr>
      </w:r>
      <w:r>
        <w:rPr>
          <w:lang w:val="id_ID" w:bidi="id_ID"/>
        </w:rPr>
        <w:t>Jika Anda bisa, Anda bisa menggambar peta di atas tanah dan kemudian berjalan mengelilinginya untuk merasakan perjalanan Paulus.</w:t>
      </w:r>
    </w:p>
    <w:p>
      <w:pPr/>
      <w:r>
        <w:rPr>
          <w:lang w:val="id_ID" w:bidi="id_ID"/>
        </w:rPr>
      </w:r>
      <w:r>
        <w:rPr>
          <w:lang w:val="id_ID" w:bidi="id_ID"/>
        </w:rPr>
        <w:t>"Ketika keributan itu berakhir..." Kita tidak tahu berapa banyak waktu yang telah berlalu sejak berakhirnya kerusuhan yang kita pelajari pada bagian sebelumnya. Mungkin setidaknya butuh beberapa hari agar suasananya menjadi sedikit lebih tenang.</w:t>
      </w:r>
    </w:p>
    <w:p>
      <w:pPr/>
      <w:r>
        <w:rPr>
          <w:lang w:val="id_ID" w:bidi="id_ID"/>
        </w:rPr>
      </w:r>
      <w:r>
        <w:rPr>
          <w:lang w:val="id_ID" w:bidi="id_ID"/>
        </w:rPr>
        <w:t>Penting untuk diingat kembali di sini bahwa Paulus tidak pergi sebagai akibat dari kerusuhan itu. Dia tidak melarikan diri karena takut.</w:t>
      </w:r>
    </w:p>
    <w:p>
      <w:pPr/>
      <w:r>
        <w:rPr>
          <w:lang w:val="id_ID" w:bidi="id_ID"/>
        </w:rPr>
      </w:r>
      <w:r>
        <w:rPr>
          <w:lang w:val="id_ID" w:bidi="id_ID"/>
        </w:rPr>
        <w:t>Paulus kemudian memanggil para muridnya, atau orang-orang percaya, dan mendorong mereka. Tidak jelas di mana semua ini terjadi, mungkin di dalam rumah, atau ketika mereka duduk di luar. Dia mengucapkan selamat tinggal kepada para murid.</w:t>
      </w:r>
    </w:p>
    <w:p>
      <w:pPr/>
      <w:r>
        <w:rPr>
          <w:lang w:val="id_ID" w:bidi="id_ID"/>
        </w:rPr>
      </w:r>
      <w:r>
        <w:rPr>
          <w:lang w:val="id_ID" w:bidi="id_ID"/>
        </w:rPr>
        <w:t>Paulus kemudian melakukan perjalanan dari Efesus ke Makedonia. Ini seharusnya melalui darat dari Efesus ke Troas dan kemudian perahu dari Troas ke Makedonia.</w:t>
      </w:r>
    </w:p>
    <w:p>
      <w:pPr/>
      <w:r>
        <w:rPr>
          <w:lang w:val="id_ID" w:bidi="id_ID"/>
        </w:rPr>
      </w:r>
      <w:r>
        <w:rPr>
          <w:lang w:val="id_ID" w:bidi="id_ID"/>
        </w:rPr>
        <w:t xml:space="preserve">Berhenti di sini dan tunjukkan gambar </w:t>
      </w:r>
      <w:r>
        <w:rPr>
          <w:lang w:val="id_ID" w:bidi="id_ID"/>
        </w:rPr>
        <w:t>perahu layar</w:t>
      </w:r>
      <w:r>
        <w:rPr>
          <w:lang w:val="id_ID" w:bidi="id_ID"/>
        </w:rPr>
        <w:t>.</w:t>
      </w:r>
    </w:p>
    <w:p>
      <w:pPr/>
      <w:r>
        <w:rPr>
          <w:lang w:val="id_ID" w:bidi="id_ID"/>
        </w:rPr>
      </w:r>
      <w:r>
        <w:rPr>
          <w:lang w:val="id_ID" w:bidi="id_ID"/>
        </w:rPr>
        <w:t>"Dia melakukan perjalanan melalui daerah itu, mengucapkan banyak kata dorongan kepada orang-orang dan akhirnya tiba di Yunani." Paulus sedang berkeliling Makedonia yang kemungkinan besar termasuk mengunjungi kembali daerah-daerah Filipi, Tesalonika, dan Berea. Paulus kemudian tiba di Yunani, di kota Korintus.</w:t>
      </w:r>
    </w:p>
    <w:p>
      <w:pPr/>
      <w:r>
        <w:rPr>
          <w:lang w:val="id_ID" w:bidi="id_ID"/>
        </w:rPr>
      </w:r>
      <w:r>
        <w:rPr>
          <w:lang w:val="id_ID" w:bidi="id_ID"/>
        </w:rPr>
        <w:t>Selama di sana ia juga menguatkan orang-orang percaya lainnya dengan membagikan kata-kata dan pesan yang menyemangati. Paulus tinggal selama tiga bulan.</w:t>
      </w:r>
    </w:p>
    <w:p>
      <w:pPr/>
      <w:r>
        <w:rPr>
          <w:lang w:val="id_ID" w:bidi="id_ID"/>
        </w:rPr>
      </w:r>
      <w:r>
        <w:rPr>
          <w:lang w:val="id_ID" w:bidi="id_ID"/>
        </w:rPr>
        <w:t>Rencana awal Paulus seharusnya adalah pergi langsung dari Yunani, Korintus ke Suriah, tetapi ia mendengar bahwa beberapa orang Yahudi yang akan berada di atas kapal itu ingin menghasut orang lain untuk melawannya dan membunuhnya. Paulus memutuskan bahwa akan lebih aman untuk kembali melalui Makedonia, dengan menempuh perjalanan darat lagi.</w:t>
      </w:r>
    </w:p>
    <w:p>
      <w:pPr/>
      <w:r>
        <w:rPr>
          <w:lang w:val="id_ID" w:bidi="id_ID"/>
        </w:rPr>
      </w:r>
      <w:r>
        <w:rPr>
          <w:lang w:val="id_ID" w:bidi="id_ID"/>
        </w:rPr>
        <w:t>Paulus juga memiliki beberapa teman yang melakukan perjalanan bersamanya.</w:t>
      </w:r>
    </w:p>
    <w:p>
      <w:pPr/>
      <w:r>
        <w:rPr>
          <w:lang w:val="id_ID" w:bidi="id_ID"/>
        </w:rPr>
      </w:r>
      <w:r>
        <w:rPr>
          <w:lang w:val="id_ID" w:bidi="id_ID"/>
        </w:rPr>
        <w:t>Paulus ditemani oleh Sopater anak Pirus, yang berasal dari Berea, yang berada di Makedonia. Aristarkhus dan Secundus berasal dari Tesalonika, yang juga berada di Makedonia. Kemudian ada Gayus yang berasal dari Derbe.</w:t>
      </w:r>
    </w:p>
    <w:p>
      <w:pPr/>
      <w:r>
        <w:rPr>
          <w:lang w:val="id_ID" w:bidi="id_ID"/>
        </w:rPr>
      </w:r>
      <w:r>
        <w:rPr>
          <w:lang w:val="id_ID" w:bidi="id_ID"/>
        </w:rPr>
        <w:t>Timotius juga bersama mereka dan ia berasal dari Listra. Timotius adalah teman baik Paulus.</w:t>
      </w:r>
    </w:p>
    <w:p>
      <w:pPr/>
      <w:r>
        <w:rPr>
          <w:lang w:val="id_ID" w:bidi="id_ID"/>
        </w:rPr>
      </w:r>
      <w:r>
        <w:rPr>
          <w:lang w:val="id_ID" w:bidi="id_ID"/>
        </w:rPr>
        <w:t>Tikhikus dan Trofimus yang keduanya berasal dari provinsi Asia.</w:t>
      </w:r>
    </w:p>
    <w:p>
      <w:pPr/>
      <w:r>
        <w:rPr>
          <w:lang w:val="id_ID" w:bidi="id_ID"/>
        </w:rPr>
      </w:r>
      <w:r>
        <w:rPr>
          <w:lang w:val="id_ID" w:bidi="id_ID"/>
        </w:rPr>
        <w:t>"Orang-orang ini berangkat lebih dulu dan menunggu kami di Troas." Tidak jelas siapa yang Paulus katakan pergi terlebih dahulu ke Troas. Paulus juga kemudian berkata "Tetapi kami berlayar dari Filipi," menunjukkan bahwa ia tidak sendirian, sehingga bisa jadi Lukas, penulis Kisah Para Rasul, bersama dia.</w:t>
      </w:r>
    </w:p>
    <w:p>
      <w:pPr/>
      <w:r>
        <w:rPr>
          <w:lang w:val="id_ID" w:bidi="id_ID"/>
        </w:rPr>
      </w:r>
      <w:r>
        <w:rPr>
          <w:lang w:val="id_ID" w:bidi="id_ID"/>
        </w:rPr>
        <w:t>Bagaimanapun cara kita memilih untuk mencoba dan memahami siapa yang bepergian kapan, kita kemungkinan besar dapat berasumsi bahwa Paulus membawa teman-teman bersamanya di sepanjang semua perjalanan di atas.</w:t>
      </w:r>
    </w:p>
    <w:p>
      <w:pPr/>
      <w:r>
        <w:rPr>
          <w:lang w:val="id_ID" w:bidi="id_ID"/>
        </w:rPr>
      </w:r>
      <w:r>
        <w:rPr>
          <w:lang w:val="id_ID" w:bidi="id_ID"/>
        </w:rPr>
        <w:t>Lima hari kemudian Paulus bergabung dengan orang-orang lain di Troas, di mana mereka tinggal selama tujuh hari. Tidak jelas berapa lama mereka menunggu untuk melakukan perjalanan, tetapi tampaknya pada suatu saat setelah Perayaan Roti Tidak Beragi, mereka berangkat dari Filipi dan berlayar ke Troas, yang menunjukkan bahwa perjalanan itu memakan waktu lima hari dan kemudian mereka tiba di Troas di Asia.</w:t>
      </w:r>
    </w:p>
    <w:p>
      <w:pPr/>
      <w:r>
        <w:rPr>
          <w:lang w:val="id_ID" w:bidi="id_ID"/>
        </w:rPr>
      </w:r>
      <w:r>
        <w:rPr>
          <w:lang w:val="id_ID" w:bidi="id_ID"/>
        </w:rPr>
        <w:t>Di sana mereka tinggal selama tujuh hari.</w:t>
      </w:r>
    </w:p>
    <w:p>
      <w:pPr/>
      <w:r>
        <w:rPr>
          <w:lang w:val="id_ID" w:bidi="id_ID"/>
        </w:rPr>
      </w:r>
      <w:r>
        <w:rPr>
          <w:lang w:val="id_ID" w:bidi="id_ID"/>
        </w:rPr>
        <w:t xml:space="preserve">Berhenti di sini dan tunjukkan </w:t>
      </w:r>
      <w:r>
        <w:rPr>
          <w:b/>
          <w:lang w:val="id_ID" w:bidi="id_ID"/>
        </w:rPr>
        <w:t>rute berlayar melalui laut dari Filipi ke Troas</w:t>
      </w:r>
      <w:r>
        <w:rPr>
          <w:lang w:val="id_ID" w:bidi="id_ID"/>
        </w:rPr>
        <w:t>.</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tim akan memeragakan kisah tersebut.</w:t>
      </w:r>
    </w:p>
    <w:p>
      <w:pPr/>
      <w:r>
        <w:rPr>
          <w:lang w:val="id_ID" w:bidi="id_ID"/>
        </w:rPr>
      </w:r>
      <w:r>
        <w:rPr>
          <w:lang w:val="id_ID" w:bidi="id_ID"/>
        </w:rPr>
        <w:t>Kisah ini memiliki 3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Beberapa murid</w:t>
      </w:r>
    </w:p>
    <w:p>
      <w:pPr>
        <w:pStyle w:val="ListBullet"/>
        <w:spacing w:line="240" w:lineRule="auto"/>
        <w:ind w:left="720"/>
      </w:pPr>
      <w:r>
        <w:rPr>
          <w:lang w:val="id_ID" w:bidi="id_ID"/>
        </w:rPr>
      </w:r>
      <w:r>
        <w:rPr>
          <w:lang w:val="id_ID" w:bidi="id_ID"/>
        </w:rPr>
        <w:t>Kelompok orang Makedonia</w:t>
      </w:r>
    </w:p>
    <w:p>
      <w:pPr>
        <w:pStyle w:val="ListBullet"/>
        <w:spacing w:line="240" w:lineRule="auto"/>
        <w:ind w:left="720"/>
      </w:pPr>
      <w:r>
        <w:rPr>
          <w:lang w:val="id_ID" w:bidi="id_ID"/>
        </w:rPr>
      </w:r>
      <w:r>
        <w:rPr>
          <w:lang w:val="id_ID" w:bidi="id_ID"/>
        </w:rPr>
        <w:t>Kelompok orang-orang Yunani</w:t>
      </w:r>
    </w:p>
    <w:p>
      <w:pPr>
        <w:pStyle w:val="ListBullet"/>
        <w:spacing w:line="240" w:lineRule="auto"/>
        <w:ind w:left="720"/>
      </w:pPr>
      <w:r>
        <w:rPr>
          <w:lang w:val="id_ID" w:bidi="id_ID"/>
        </w:rPr>
      </w:r>
      <w:r>
        <w:rPr>
          <w:lang w:val="id_ID" w:bidi="id_ID"/>
        </w:rPr>
        <w:t>Kelompok Yahudi</w:t>
      </w:r>
    </w:p>
    <w:p>
      <w:pPr>
        <w:pStyle w:val="ListBullet"/>
        <w:spacing w:line="240" w:lineRule="auto"/>
        <w:ind w:left="720"/>
      </w:pPr>
      <w:r>
        <w:rPr>
          <w:lang w:val="id_ID" w:bidi="id_ID"/>
        </w:rPr>
      </w:r>
      <w:r>
        <w:rPr>
          <w:lang w:val="id_ID" w:bidi="id_ID"/>
        </w:rPr>
        <w:t>Sopater, anak Pirus dari Berea</w:t>
      </w:r>
    </w:p>
    <w:p>
      <w:pPr>
        <w:pStyle w:val="ListBullet"/>
        <w:spacing w:line="240" w:lineRule="auto"/>
        <w:ind w:left="720"/>
      </w:pPr>
      <w:r>
        <w:rPr>
          <w:lang w:val="id_ID" w:bidi="id_ID"/>
        </w:rPr>
      </w:r>
      <w:r>
        <w:rPr>
          <w:lang w:val="id_ID" w:bidi="id_ID"/>
        </w:rPr>
        <w:t>Aristarkhus, dari Tesalonika</w:t>
      </w:r>
    </w:p>
    <w:p>
      <w:pPr>
        <w:pStyle w:val="ListBullet"/>
        <w:spacing w:line="240" w:lineRule="auto"/>
        <w:ind w:left="720"/>
      </w:pPr>
      <w:r>
        <w:rPr>
          <w:lang w:val="id_ID" w:bidi="id_ID"/>
        </w:rPr>
      </w:r>
      <w:r>
        <w:rPr>
          <w:lang w:val="id_ID" w:bidi="id_ID"/>
        </w:rPr>
        <w:t>Sekundus, juga dari Tesalonika</w:t>
      </w:r>
    </w:p>
    <w:p>
      <w:pPr>
        <w:pStyle w:val="ListBullet"/>
        <w:spacing w:line="240" w:lineRule="auto"/>
        <w:ind w:left="720"/>
      </w:pPr>
      <w:r>
        <w:rPr>
          <w:lang w:val="id_ID" w:bidi="id_ID"/>
        </w:rPr>
      </w:r>
      <w:r>
        <w:rPr>
          <w:lang w:val="id_ID" w:bidi="id_ID"/>
        </w:rPr>
        <w:t>Gayus dari Derbe</w:t>
      </w:r>
    </w:p>
    <w:p>
      <w:pPr>
        <w:pStyle w:val="ListBullet"/>
        <w:spacing w:line="240" w:lineRule="auto"/>
        <w:ind w:left="720"/>
      </w:pPr>
      <w:r>
        <w:rPr>
          <w:lang w:val="id_ID" w:bidi="id_ID"/>
        </w:rPr>
      </w:r>
      <w:r>
        <w:rPr>
          <w:lang w:val="id_ID" w:bidi="id_ID"/>
        </w:rPr>
        <w:t>Timotius dari Listra</w:t>
      </w:r>
    </w:p>
    <w:p>
      <w:pPr>
        <w:pStyle w:val="ListBullet"/>
        <w:spacing w:line="240" w:lineRule="auto"/>
        <w:ind w:left="720"/>
      </w:pPr>
      <w:r>
        <w:rPr>
          <w:lang w:val="id_ID" w:bidi="id_ID"/>
        </w:rPr>
      </w:r>
      <w:r>
        <w:rPr>
          <w:lang w:val="id_ID" w:bidi="id_ID"/>
        </w:rPr>
        <w:t>Tikhikus, dari provinsi Asia</w:t>
      </w:r>
    </w:p>
    <w:p>
      <w:pPr>
        <w:pStyle w:val="ListBullet"/>
        <w:spacing w:line="240" w:lineRule="auto"/>
        <w:ind w:left="720"/>
      </w:pPr>
      <w:r>
        <w:rPr>
          <w:lang w:val="id_ID" w:bidi="id_ID"/>
        </w:rPr>
      </w:r>
      <w:r>
        <w:rPr>
          <w:lang w:val="id_ID" w:bidi="id_ID"/>
        </w:rPr>
        <w:t>Trofimus, juga dari provinsi Asia</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tim untuk mengingat bagian-bagian dari kisah tersebut.</w:t>
      </w:r>
    </w:p>
    <w:p>
      <w:pPr/>
      <w:r>
        <w:rPr>
          <w:lang w:val="id_ID" w:bidi="id_ID"/>
        </w:rPr>
      </w:r>
      <w:r>
        <w:rPr>
          <w:lang w:val="id_ID" w:bidi="id_ID"/>
        </w:rPr>
        <w:t>Dalam narasi ini kita mengetahui tentang beberapa perjalanan Paulus berikutnya ketika ia terus menyebarkan pesan tentang Tuhan, atau tuan.</w:t>
      </w:r>
    </w:p>
    <w:p>
      <w:pPr/>
      <w:r>
        <w:rPr>
          <w:lang w:val="id_ID" w:bidi="id_ID"/>
        </w:rPr>
      </w:r>
      <w:r>
        <w:rPr>
          <w:b/>
          <w:lang w:val="id_ID" w:bidi="id_ID"/>
        </w:rPr>
        <w:t>Adegan pertama:</w:t>
      </w:r>
      <w:r>
        <w:rPr>
          <w:lang w:val="id_ID" w:bidi="id_ID"/>
        </w:rPr>
        <w:t xml:space="preserve"> "Ketika keributan itu berakhir, Paulus memanggil para muridnya."</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 "Senang Paulus baik-baik saja setelah mendengar tentang kerusuhan yang telah terjadi baru-baru ini," atau "Bertanya-tanya apa yang harus Paulus katakan kepada kita," dan "Ke mana Paulus akan pergi berikutnya?"</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Setelah menyemangati mereka dengan sebuah pesan, ia kemudian berpamitan kepada murid-muridnya, atau orang-orang percaya.</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Yesus, "Bagaimana perasaan Anda?" Anda mungkin mendengar hal-hal seperti, "Senang karena keadaan telah tenang setelah kerusuhan itu," atau "Berharap untuk bertemu dengan para murid dan memberi semangat kepada mereka," dan "Sedih harus mengucapkan selamat tinggal kepada mereka."</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 "Merasa benar-benar terdorong oleh kata-kata Paulus," atau "Bersemangat mendengar tentang perjalanannya berikutnya," dan "Kami sedih karena ia pergi."</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Paulus kemudian berangkat dari Efesus menuju ke Makedonia. "Ia melakukan perjalanan melalui daerah itu, mengucapkan banyak kata dorongan kepada orang-orang dan akhirnya tiba di Yunani tempat ia tinggal selama tiga bulan."</w:t>
      </w:r>
    </w:p>
    <w:p>
      <w:pPr/>
      <w:r>
        <w:rPr>
          <w:lang w:val="id_ID" w:bidi="id_ID"/>
        </w:rPr>
      </w:r>
      <w:r>
        <w:rPr>
          <w:b/>
          <w:lang w:val="id_ID" w:bidi="id_ID"/>
        </w:rPr>
        <w:t>Adegan kedua:</w:t>
      </w:r>
      <w:r>
        <w:rPr>
          <w:lang w:val="id_ID" w:bidi="id_ID"/>
        </w:rPr>
        <w:t xml:space="preserve"> Rencana awal Paulus adalah berlayar dengan perahu dari Yunani, Korintus ke Suriah, tempat Yerusalem berada. Namun, saat berada di Yunani, Paulus mengetahui adanya rencana jahat dari beberapa orang Yahudi terhadapnya dan dia kembali melalui Makedonia.</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"Takut dengan apa yang mungkin dilakukan orang-orang Yahudi kepadanya," atau "Frustrasi karena rencananya harus berubah," dan "Meskipun sekarang akan memakan waktu lebih lama, ia masih akan menyebarkan pesan tentang Tuhan atau tuan ketika ia melakukan perjalanan."</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"Paulus ditemani oleh Sopater anak Pirus, dari Berea, Aristarkhus dan Sekundus dari Tesalonika, Gayus dari Derbe, Timotius juga, serta Tikhikus dan Trofimus dari provinsi Asia."</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"Bersemangat melakukan perjalanan bersama orang-orang ini," atau "Senang dapat menghabiskan waktu bersama Timotius," dan "Setidaknya mereka dapat saling menguatkan."</w:t>
      </w:r>
    </w:p>
    <w:p>
      <w:pPr>
        <w:pStyle w:val="ListBullet"/>
        <w:spacing w:line="240" w:lineRule="auto"/>
        <w:ind w:left="720"/>
      </w:pPr>
      <w:r>
        <w:rPr>
          <w:lang w:val="id_ID" w:bidi="id_ID"/>
        </w:rPr>
      </w:r>
      <w:r>
        <w:rPr>
          <w:lang w:val="id_ID" w:bidi="id_ID"/>
        </w:rPr>
        <w:t>Tanyakan kepada para aktor yang memerankan para pendamping Paulus, "Bagaimana perasaan kalian?" Anda mungkin mendengar hal-hal seperti, "Senang menghabiskan waktu bersama Paulus," atau "Senang karena mereka dapat menjadi bagian dari perjalanan ini," dan "Menantikan ke mana mereka pergi berikutnya."</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b/>
          <w:lang w:val="id_ID" w:bidi="id_ID"/>
        </w:rPr>
        <w:t>Adegan ketiga:</w:t>
      </w:r>
      <w:r>
        <w:rPr>
          <w:lang w:val="id_ID" w:bidi="id_ID"/>
        </w:rPr>
        <w:t xml:space="preserve"> Beberapa orang yang melakukan perjalanan bersama Paulus melanjutkan ke Troas, tetapi Paulus dan beberapa orang lain tetap berada di Makedonia. Setelah Perayaan Roti Tidak Beragi, Paulus dan orang-orang lain kemudian berlayar dari Filipi ke Troas, dan lima hari kemudian mereka bergabung kembali dengan orang-orang di Troas, tempat mereka tinggal selama tujuh hari.</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dipahami.</w:t>
      </w:r>
    </w:p>
    <w:p>
      <w:pPr/>
      <w:r>
        <w:rPr>
          <w:lang w:val="id_ID" w:bidi="id_ID"/>
        </w:rPr>
      </w:r>
      <w:r>
        <w:rPr>
          <w:lang w:val="id_ID" w:bidi="id_ID"/>
        </w:rPr>
        <w:t xml:space="preserve">"Ketika </w:t>
      </w:r>
      <w:r>
        <w:rPr>
          <w:b/>
          <w:lang w:val="id_ID" w:bidi="id_ID"/>
        </w:rPr>
        <w:t>keributan</w:t>
      </w:r>
      <w:r>
        <w:rPr>
          <w:lang w:val="id_ID" w:bidi="id_ID"/>
        </w:rPr>
        <w:t xml:space="preserve"> itu berakhir," yang berarti suara keras atau gangguan yang penuh emosi, ini merujuk pada kerusuhan yang terjadi dalam perikop sebelumnya.</w:t>
      </w:r>
    </w:p>
    <w:p>
      <w:pPr/>
      <w:r>
        <w:rPr>
          <w:lang w:val="id_ID" w:bidi="id_ID"/>
        </w:rPr>
      </w:r>
      <w:r>
        <w:rPr>
          <w:lang w:val="id_ID" w:bidi="id_ID"/>
        </w:rPr>
        <w:t xml:space="preserve">Paulus kemudian memanggil para </w:t>
      </w:r>
      <w:r>
        <w:rPr>
          <w:b/>
          <w:lang w:val="id_ID" w:bidi="id_ID"/>
        </w:rPr>
        <w:t>muridnya</w:t>
      </w:r>
      <w:r>
        <w:rPr>
          <w:lang w:val="id_ID" w:bidi="id_ID"/>
        </w:rPr>
        <w:t xml:space="preserve">, atau orang-orang percaya, dan menguatkan mereka. Terjemahkan murid dengan cara yang sama seperti yang telah Anda lakukan di perikop sebelumnya. </w:t>
      </w:r>
      <w:r>
        <w:rPr>
          <w:lang w:val="id_ID" w:bidi="id_ID"/>
        </w:rPr>
        <w:t>Murid</w:t>
      </w:r>
      <w:r>
        <w:rPr>
          <w:lang w:val="id_ID" w:bidi="id_ID"/>
        </w:rPr>
        <w:t xml:space="preserve"> terdapat di Daftar Kata Utama.</w:t>
      </w:r>
    </w:p>
    <w:p>
      <w:pPr/>
      <w:r>
        <w:rPr>
          <w:lang w:val="id_ID" w:bidi="id_ID"/>
        </w:rPr>
      </w:r>
      <w:r>
        <w:rPr>
          <w:lang w:val="id_ID" w:bidi="id_ID"/>
        </w:rPr>
        <w:t xml:space="preserve">"Dia melakukan perjalanan melalui daerah itu, mengucapkan banyak kata dorongan kepada </w:t>
      </w:r>
      <w:r>
        <w:rPr>
          <w:b/>
          <w:lang w:val="id_ID" w:bidi="id_ID"/>
        </w:rPr>
        <w:t>orang</w:t>
      </w:r>
      <w:r>
        <w:rPr>
          <w:lang w:val="id_ID" w:bidi="id_ID"/>
        </w:rPr>
        <w:t xml:space="preserve">-orang dan akhirnya tiba di Yunani." "Orang-orang" di sini berarti orang-orang di daerah yang akan ia kunjungi di Filipi, Tesalonika, dan Berea. Orang-orang yang diajak bicara oleh Paulus ini kemungkinan besar adalah orang-orang percaya dari daerah-daerah tersebut. Paulus kemudian tiba di Korintus di mana ia tinggal selama tiga bulan. </w:t>
      </w:r>
      <w:r>
        <w:rPr>
          <w:b/>
          <w:lang w:val="id_ID" w:bidi="id_ID"/>
        </w:rPr>
        <w:t>Korintus</w:t>
      </w:r>
      <w:r>
        <w:rPr>
          <w:lang w:val="id_ID" w:bidi="id_ID"/>
        </w:rPr>
        <w:t xml:space="preserve"> adalah kota di Yunani.</w:t>
      </w:r>
    </w:p>
    <w:p>
      <w:pPr/>
      <w:r>
        <w:rPr>
          <w:lang w:val="id_ID" w:bidi="id_ID"/>
        </w:rPr>
      </w:r>
      <w:r>
        <w:rPr>
          <w:lang w:val="id_ID" w:bidi="id_ID"/>
        </w:rPr>
        <w:t xml:space="preserve">"Karena beberapa orang </w:t>
      </w:r>
      <w:r>
        <w:rPr>
          <w:b/>
          <w:lang w:val="id_ID" w:bidi="id_ID"/>
        </w:rPr>
        <w:t>Yahudi</w:t>
      </w:r>
      <w:r>
        <w:rPr>
          <w:lang w:val="id_ID" w:bidi="id_ID"/>
        </w:rPr>
        <w:t xml:space="preserve"> telah </w:t>
      </w:r>
      <w:r>
        <w:rPr>
          <w:b/>
          <w:lang w:val="id_ID" w:bidi="id_ID"/>
        </w:rPr>
        <w:t>bersekongkol</w:t>
      </w:r>
      <w:r>
        <w:rPr>
          <w:lang w:val="id_ID" w:bidi="id_ID"/>
        </w:rPr>
        <w:t xml:space="preserve"> terhadapnya..." Terjemahkan kata Yahudi dengan cara yang sama seperti yang telah Anda lakukan di perikop-perikop sebelumnya. </w:t>
      </w:r>
      <w:r>
        <w:rPr>
          <w:lang w:val="id_ID" w:bidi="id_ID"/>
        </w:rPr>
        <w:t>Yahudi</w:t>
      </w:r>
      <w:r>
        <w:rPr>
          <w:lang w:val="id_ID" w:bidi="id_ID"/>
        </w:rPr>
        <w:t xml:space="preserve"> terdapat di Daftar Kata Utama. </w:t>
      </w:r>
    </w:p>
    <w:p>
      <w:pPr/>
      <w:r>
        <w:rPr>
          <w:lang w:val="id_ID" w:bidi="id_ID"/>
        </w:rPr>
      </w:r>
      <w:r>
        <w:rPr>
          <w:lang w:val="id_ID" w:bidi="id_ID"/>
        </w:rPr>
        <w:t xml:space="preserve">Paulus mendengar tentang hal ini tepat saat ia hendak </w:t>
      </w:r>
      <w:r>
        <w:rPr>
          <w:b/>
          <w:lang w:val="id_ID" w:bidi="id_ID"/>
        </w:rPr>
        <w:t>berlayar</w:t>
      </w:r>
      <w:r>
        <w:rPr>
          <w:lang w:val="id_ID" w:bidi="id_ID"/>
        </w:rPr>
        <w:t xml:space="preserve"> ke </w:t>
      </w:r>
      <w:r>
        <w:rPr>
          <w:b/>
          <w:lang w:val="id_ID" w:bidi="id_ID"/>
        </w:rPr>
        <w:t>Suriah</w:t>
      </w:r>
      <w:r>
        <w:rPr>
          <w:lang w:val="id_ID" w:bidi="id_ID"/>
        </w:rPr>
        <w:t>. Berlayar berarti meninggalkan tempat Anda berada menuju ke tempat lain melalui laut, melakukan perjalanan dengan perahu atau kapal.</w:t>
      </w:r>
    </w:p>
    <w:p>
      <w:pPr/>
      <w:r>
        <w:rPr>
          <w:lang w:val="id_ID" w:bidi="id_ID"/>
        </w:rPr>
      </w:r>
      <w:r>
        <w:rPr>
          <w:lang w:val="id_ID" w:bidi="id_ID"/>
        </w:rPr>
        <w:t xml:space="preserve">"Setelah Perayaan </w:t>
      </w:r>
      <w:r>
        <w:rPr>
          <w:b/>
          <w:lang w:val="id_ID" w:bidi="id_ID"/>
        </w:rPr>
        <w:t>Roti Tidak Beragi</w:t>
      </w:r>
      <w:r>
        <w:rPr>
          <w:lang w:val="id_ID" w:bidi="id_ID"/>
        </w:rPr>
        <w:t xml:space="preserve">..." Terjemahkan Hari Perayaan Roti Tidak Beragi dan Paskah dengan cara yang sama seperti yang telah Anda lakukan pada bagian sebelumnya, dan ingatlah bahwa </w:t>
      </w:r>
      <w:r>
        <w:rPr>
          <w:lang w:val="id_ID" w:bidi="id_ID"/>
        </w:rPr>
        <w:t>Perayaan Roti Tidak Beragi</w:t>
      </w:r>
      <w:r>
        <w:rPr>
          <w:lang w:val="id_ID" w:bidi="id_ID"/>
        </w:rPr>
        <w:t xml:space="preserve"> dan </w:t>
      </w:r>
      <w:r>
        <w:rPr>
          <w:lang w:val="id_ID" w:bidi="id_ID"/>
        </w:rPr>
        <w:t>Paskah</w:t>
      </w:r>
      <w:r>
        <w:rPr>
          <w:lang w:val="id_ID" w:bidi="id_ID"/>
        </w:rPr>
        <w:t xml:space="preserve"> terdapat di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teks tersebut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kutipan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20:7–12</w:t>
      </w:r>
      <w:r>
        <w:rPr>
          <w:lang w:val="id_ID" w:bidi="id_ID"/>
        </w:rPr>
      </w:r>
    </w:p>
    <w:p>
      <w:pPr>
        <w:pStyle w:val="Heading3"/>
      </w:pPr>
      <w:r>
        <w:rPr>
          <w:lang w:val="id_ID" w:bidi="id_ID"/>
        </w:rPr>
        <w:t>Dengar dan Renungkan</w:t>
      </w:r>
    </w:p>
    <w:p>
      <w:pPr/>
      <w:r>
        <w:rPr>
          <w:lang w:val="id_ID" w:bidi="id_ID"/>
        </w:rPr>
      </w:r>
      <w:r>
        <w:rPr>
          <w:lang w:val="id_ID" w:bidi="id_ID"/>
        </w:rPr>
        <w:t>Dengarkan Kisah Para Rasul 20:7–12 dan simpanlah dalam hati Anda. Dengarkan teks ini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dikatakan cerita ini tentang Yesus?</w:t>
      </w:r>
    </w:p>
    <w:p>
      <w:pPr>
        <w:pStyle w:val="ListBullet"/>
        <w:spacing w:line="240" w:lineRule="auto"/>
        <w:ind w:left="720"/>
      </w:pPr>
      <w:r>
        <w:rPr>
          <w:lang w:val="id_ID" w:bidi="id_ID"/>
        </w:rPr>
      </w:r>
      <w:r>
        <w:rPr>
          <w:lang w:val="id_ID" w:bidi="id_ID"/>
        </w:rPr>
        <w:t>Apa yang dikatakan cerita ini tentang manusia?</w:t>
      </w:r>
    </w:p>
    <w:p>
      <w:pPr>
        <w:pStyle w:val="ListBullet"/>
        <w:spacing w:line="240" w:lineRule="auto"/>
        <w:ind w:left="720"/>
      </w:pPr>
      <w:r>
        <w:rPr>
          <w:lang w:val="id_ID" w:bidi="id_ID"/>
        </w:rPr>
      </w:r>
      <w:r>
        <w:rPr>
          <w:lang w:val="id_ID" w:bidi="id_ID"/>
        </w:rPr>
        <w:t>Bagaimana cerita ini memengaruhi kehidupan sehari-hari kita?</w:t>
      </w:r>
    </w:p>
    <w:p>
      <w:pPr>
        <w:pStyle w:val="ListBullet"/>
        <w:spacing w:line="240" w:lineRule="auto"/>
        <w:ind w:left="720"/>
      </w:pPr>
      <w:r>
        <w:rPr>
          <w:lang w:val="id_ID" w:bidi="id_ID"/>
        </w:rPr>
      </w:r>
      <w:r>
        <w:rPr>
          <w:lang w:val="id_ID" w:bidi="id_ID"/>
        </w:rPr>
        <w:t>Siapa yang Anda kenal, yang perlu mendengar cerita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dipahami.</w:t>
      </w:r>
    </w:p>
    <w:p>
      <w:pPr/>
      <w:r>
        <w:rPr>
          <w:lang w:val="id_ID" w:bidi="id_ID"/>
        </w:rPr>
      </w:r>
      <w:r>
        <w:rPr>
          <w:lang w:val="id_ID" w:bidi="id_ID"/>
        </w:rPr>
        <w:t>Dalam narasi ini, Paulus, Lukas, dan para laki-laki lain berada di Troas selama tujuh hari. Apakah Anda mengingat dalam perikop sebelumnya sekelompok laki-laki yang melakukan perjalanan bersama Paulus? Mereka adalah Sopater, anak Pirus dari Berea; Aristarkhus dan Sekundus, dari Tesalonika; Gayus dari Derbe; Timotius dari Listra; Tikhikus dan Trofimus, dari provinsi Asia.</w:t>
      </w:r>
    </w:p>
    <w:p>
      <w:pPr/>
      <w:r>
        <w:rPr>
          <w:lang w:val="id_ID" w:bidi="id_ID"/>
        </w:rPr>
      </w:r>
      <w:r>
        <w:rPr>
          <w:lang w:val="id_ID" w:bidi="id_ID"/>
        </w:rPr>
        <w:t>Mereka semua pergi mendahuluinya ke Troas, dan mereka sekarang bergabung kembali dengan Paulus dan Lukas ketika mereka berdua tiba di Troas. Apakah Anda mengingat dalam perikop sebelumnya ketika Paulus dan rekan-rekannya pergi ke Troas? Di sanalah Allah memberikan kepadanya penglihatan tentang orang Makedonia yang memohon kepadanya untuk datang dan mengajar tentang Yesus kepada orang-orang Makedonia. Jadi Paulus sekarang telah kembali ke Troas untuk berbicara tentang Yesus.</w:t>
      </w:r>
    </w:p>
    <w:p>
      <w:pPr/>
      <w:r>
        <w:rPr>
          <w:lang w:val="id_ID" w:bidi="id_ID"/>
        </w:rPr>
      </w:r>
      <w:r>
        <w:rPr>
          <w:lang w:val="id_ID" w:bidi="id_ID"/>
        </w:rPr>
        <w:t>Orang-orang yang percaya kepada Yesus berkumpul di ruangan besar di sebuah rumah untuk makan bersama dan setelah itu Paulus berbicara kepada mereka untuk waktu yang lama. Paulus hanya berada di sini selama 7 hari, sehingga ia memiliki banyak hal yang harus dilakukan selama berada di Troas. Pemuda itu mulai tertidur lalu jatuh dari jendela dan meninggal. Allah memampukan Paulus untuk menghidupkan kembali Eutikhus. Orang-orang percaya sangat senang setelah ini.</w:t>
      </w:r>
    </w:p>
    <w:p>
      <w:pPr/>
      <w:r>
        <w:rPr>
          <w:lang w:val="id_ID" w:bidi="id_ID"/>
        </w:rPr>
      </w:r>
      <w:r>
        <w:rPr>
          <w:lang w:val="id_ID" w:bidi="id_ID"/>
        </w:rPr>
        <w:t xml:space="preserve">Berhenti di sini dan tunjukkan gambar </w:t>
      </w:r>
      <w:r>
        <w:rPr>
          <w:lang w:val="id_ID" w:bidi="id_ID"/>
        </w:rPr>
        <w:t>rumah yang memiliki 3 tingkat</w:t>
      </w:r>
      <w:r>
        <w:rPr>
          <w:lang w:val="id_ID" w:bidi="id_ID"/>
        </w:rPr>
        <w:t>.</w:t>
      </w:r>
    </w:p>
    <w:p>
      <w:pPr/>
      <w:r>
        <w:rPr>
          <w:lang w:val="id_ID" w:bidi="id_ID"/>
        </w:rPr>
      </w:r>
      <w:r>
        <w:rPr>
          <w:lang w:val="id_ID" w:bidi="id_ID"/>
        </w:rPr>
        <w:t>Ingatlah bahwa Lukas, penulis Kisah Para Rasul, bersama dengan Paulus, sehingga ia berbicara tentang cerita ini menggunakan kata "kami."</w:t>
      </w:r>
    </w:p>
    <w:p>
      <w:pPr/>
      <w:r>
        <w:rPr>
          <w:lang w:val="id_ID" w:bidi="id_ID"/>
        </w:rPr>
      </w:r>
      <w:r>
        <w:rPr>
          <w:lang w:val="id_ID" w:bidi="id_ID"/>
        </w:rPr>
        <w:t>Paulus dan sekelompok orang bertemu bersama "pada hari pertama minggu itu." Kita tidak tahu persis hari apa dalam minggu itu karena kita tidak tahu apakah ini didasarkan pada kalender Yunani, Romawi, atau Yahudi. Setiap kalender memiliki hari pertama yang berbeda dalam seminggu.</w:t>
      </w:r>
    </w:p>
    <w:p>
      <w:pPr/>
      <w:r>
        <w:rPr>
          <w:lang w:val="id_ID" w:bidi="id_ID"/>
        </w:rPr>
      </w:r>
      <w:r>
        <w:rPr>
          <w:lang w:val="id_ID" w:bidi="id_ID"/>
        </w:rPr>
        <w:t>Orang-orang Yunani, atau non-Yahudi, percaya bahwa hari dimulai pada saat matahari terbit, orang-orang Romawi percaya bahwa hari dimulai dari tengah malam, atau pukul 12, dan orang-orang Yahudi percaya bahwa setiap hari dimulai pada saat matahari terbenam. Apa yang dapat kita ketahui adalah bahwa hari itu kemungkinan besar adalah hari Sabtu atau Minggu.</w:t>
      </w:r>
    </w:p>
    <w:p>
      <w:pPr/>
      <w:r>
        <w:rPr>
          <w:lang w:val="id_ID" w:bidi="id_ID"/>
        </w:rPr>
      </w:r>
      <w:r>
        <w:rPr>
          <w:lang w:val="id_ID" w:bidi="id_ID"/>
        </w:rPr>
        <w:t>Berhenti dan diskusikan di sini: Bagaimana Anda menandai awal dan akhir hari-hari Anda?</w:t>
      </w:r>
    </w:p>
    <w:p>
      <w:pPr/>
      <w:r>
        <w:rPr>
          <w:lang w:val="id_ID" w:bidi="id_ID"/>
        </w:rPr>
      </w:r>
      <w:r>
        <w:rPr>
          <w:lang w:val="id_ID" w:bidi="id_ID"/>
        </w:rPr>
        <w:t>Paulus dan teman-temannya "datang bersama untuk memecah-mecahkan roti." Mereka mungkin menyantap hidangan bersama dan kemudian mengakhirinya dengan merayakan Perjamuan Tuhan. Yesus mengatakan kepada para pengikut-Nya untuk makan hidangan khusus ini untuk mengingat dan menghormati-Nya. Apakah Anda mengingat perikop sebelumnya ketika Petrus berbicara kepada orang banyak yang kemudian menjadi orang-orang yang percaya kepada Yesus? Orang-orang percaya baru mengabdikan diri mereka pada ajaran Petrus dan pada "persekutuan, memecahkan roti, dan doa." Inilah yang Paulus dan orang-orang percaya kepada Yesus ini lakukan di sini di Troas. Mereka mungkin sedang mengambil bagian dalam Perjamuan Tuhan bersama.</w:t>
      </w:r>
    </w:p>
    <w:p>
      <w:pPr/>
      <w:r>
        <w:rPr>
          <w:lang w:val="id_ID" w:bidi="id_ID"/>
        </w:rPr>
      </w:r>
      <w:r>
        <w:rPr>
          <w:lang w:val="id_ID" w:bidi="id_ID"/>
        </w:rPr>
        <w:t>Paulus sangat bersemangat berbicara kepada orang-orang yang percaya kepada Yesus ini dan ia memiliki banyak hal untuk dikatakan kepada mereka. Dia juga berencana untuk pergi pada hari berikutnya, sehingga Paulus perlu terus berbicara sampai sangat larut malam.</w:t>
      </w:r>
    </w:p>
    <w:p>
      <w:pPr/>
      <w:r>
        <w:rPr>
          <w:lang w:val="id_ID" w:bidi="id_ID"/>
        </w:rPr>
      </w:r>
      <w:r>
        <w:rPr>
          <w:lang w:val="id_ID" w:bidi="id_ID"/>
        </w:rPr>
        <w:t>"Ada banyak lampu di ruangan itu karena sudah gelap di luar." Pada masa itu, sebuah lampu berbentuk sebuah mangkuk tanah liat kecil yang cocok untuk sebuah sumbu di satu sisi. Ada dua jenis mangkuk yang digunakan orang-orang. Orang menaruh minyak ke dalam mangkuk-mangkuk. Minyak itu terbakar dan memberikan cahaya. Ruangan itu kemungkinan hangat, dan hal ini bisa saja membuat Eutikhus mengantuk. Karena ada banyak lampu di ruangan ini, hal itu mungkin membuat ruangan menjadi panas dan pengap sehingga sulit untuk tetap terjaga.</w:t>
      </w:r>
    </w:p>
    <w:p>
      <w:pPr/>
      <w:r>
        <w:rPr>
          <w:lang w:val="id_ID" w:bidi="id_ID"/>
        </w:rPr>
      </w:r>
      <w:r>
        <w:rPr>
          <w:lang w:val="id_ID" w:bidi="id_ID"/>
        </w:rPr>
        <w:t xml:space="preserve">Berhenti di sini dan tunjukkan gambar kedua jenis </w:t>
      </w:r>
      <w:r>
        <w:rPr>
          <w:lang w:val="id_ID" w:bidi="id_ID"/>
        </w:rPr>
        <w:t>lampu minyak</w:t>
      </w:r>
      <w:r>
        <w:rPr>
          <w:lang w:val="id_ID" w:bidi="id_ID"/>
        </w:rPr>
        <w:t>.</w:t>
      </w:r>
    </w:p>
    <w:p>
      <w:pPr/>
      <w:r>
        <w:rPr>
          <w:lang w:val="id_ID" w:bidi="id_ID"/>
        </w:rPr>
      </w:r>
      <w:r>
        <w:rPr>
          <w:lang w:val="id_ID" w:bidi="id_ID"/>
        </w:rPr>
        <w:t>Berhenti dan diskusikan di sini: Dalam budaya Anda, bagaimana Anda menerangi rumah Anda?</w:t>
      </w:r>
    </w:p>
    <w:p>
      <w:pPr/>
      <w:r>
        <w:rPr>
          <w:lang w:val="id_ID" w:bidi="id_ID"/>
        </w:rPr>
      </w:r>
      <w:r>
        <w:rPr>
          <w:lang w:val="id_ID" w:bidi="id_ID"/>
        </w:rPr>
        <w:t>Ruangan tempat mereka berkumpul ada di lantai atas; itu merupakan sebuah ruangan besar yang dibangun di atas bagian utama rumah.</w:t>
      </w:r>
    </w:p>
    <w:p>
      <w:pPr/>
      <w:r>
        <w:rPr>
          <w:lang w:val="id_ID" w:bidi="id_ID"/>
        </w:rPr>
      </w:r>
      <w:r>
        <w:rPr>
          <w:lang w:val="id_ID" w:bidi="id_ID"/>
        </w:rPr>
        <w:t>"Seorang pemuda bernama Eutikhus duduk di jendela, dan ia mulai tertidur dengan sangat nyenyak saat Paulus berbicara terus-menerus." Kita tidak tahu banyak tentang Eutikhus selain bahwa dia adalah seorang pemuda, mungkin berusia antara 13 dan 19 tahun. Dia jelas ingin mendengar apa yang Paulus katakan, tetapi karena ruangan itu sangat panas dan pengap serta Paulus telah berbicara untuk waktu yang lama, Eutikhus mulai mengantuk.</w:t>
      </w:r>
    </w:p>
    <w:p>
      <w:pPr/>
      <w:r>
        <w:rPr>
          <w:lang w:val="id_ID" w:bidi="id_ID"/>
        </w:rPr>
      </w:r>
      <w:r>
        <w:rPr>
          <w:lang w:val="id_ID" w:bidi="id_ID"/>
        </w:rPr>
        <w:t>"Ketika ia tertidur nyenyak, ia jatuh ke tanah dari lantai tiga." Tertidur nyenyak berarti bahwa ia benar-benar tertidur lelap. Lantai dasar termasuk dalam pengukuran tinggi rumah tersebut, sehingga kemungkinan besar ruangan itu berada di lantai ke-3 dari rumah tersebut. Jadi Eutikhus jatuh ke tanah dari lantai tiga rumah itu. Tetap saja itu ketinggian yang berbahaya untuk jatuh! Pada masa itu mereka tidak memiliki kaca di jendela-jendela mereka. Jendela-jendela tersebut mungkin memiliki penutup, tetapi kemungkinan besar terbuka, sehingga hanya akan berupa sebuah lubang di dinding. Eutikhus sedang duduk di ambang jendela yang tebal sebelum ia jatuh. Orang-orang percaya bergegas turun untuk membantu Eutikhus, tetapi ketika mereka mengangkatnya, ia sudah mati.</w:t>
      </w:r>
    </w:p>
    <w:p>
      <w:pPr/>
      <w:r>
        <w:rPr>
          <w:lang w:val="id_ID" w:bidi="id_ID"/>
        </w:rPr>
      </w:r>
      <w:r>
        <w:rPr>
          <w:lang w:val="id_ID" w:bidi="id_ID"/>
        </w:rPr>
        <w:t>Paulus melihat kejadian ini dan segera berlari turun ke Eutikhus dan menjatuhkan dirinya ke atasnya dan merangkulnya. Paulus merentangkan dirinya di atas Eutikhus dan menutupinya. Ingatkah dalam perikop sebelumnya ketika sehelai pakaian yang telah disentuh oleh Paulus digunakan untuk menyembuhkan orang-orang? Di sini Paulus menggunakan seluruh tubuhnya untuk menunjukkan kuasa pemberi kehidupan yang dimiliki Allah bekerja melalui Paulus untuk menghidupkan kembali Eutikhus.</w:t>
      </w:r>
    </w:p>
    <w:p>
      <w:pPr/>
      <w:r>
        <w:rPr>
          <w:lang w:val="id_ID" w:bidi="id_ID"/>
        </w:rPr>
      </w:r>
      <w:r>
        <w:rPr>
          <w:lang w:val="id_ID" w:bidi="id_ID"/>
        </w:rPr>
        <w:t>"Jangan cemas," Paulus meyakinkan semua orang, karena mereka yang telah berkumpul merasa sedih dan sudah mulai berkabung.</w:t>
      </w:r>
    </w:p>
    <w:p>
      <w:pPr/>
      <w:r>
        <w:rPr>
          <w:lang w:val="id_ID" w:bidi="id_ID"/>
        </w:rPr>
      </w:r>
      <w:r>
        <w:rPr>
          <w:lang w:val="id_ID" w:bidi="id_ID"/>
        </w:rPr>
        <w:t>Berhenti di sini dan diskusikan: Dalam budaya Anda, apa yang Anda lakukan ketika seseorang meninggal? Bagaimana Anda berkabung untuk mereka?</w:t>
      </w:r>
    </w:p>
    <w:p>
      <w:pPr/>
      <w:r>
        <w:rPr>
          <w:lang w:val="id_ID" w:bidi="id_ID"/>
        </w:rPr>
      </w:r>
      <w:r>
        <w:rPr>
          <w:lang w:val="id_ID" w:bidi="id_ID"/>
        </w:rPr>
        <w:t>Paulus kemudian mengatakan kepada semua orang di sekelilingnya bahwa Eutikhus telah hidup kembali dari kematian. Hal ini pasti menjadi saat-saat yang mengejutkan bagi mereka yang menyaksikan peristiwa itu. Pertama-tama, mereka melihat seorang pemuda jatuh dari jendela dan mati di jalan. Mereka melihat bahwa ia sudah mati dan pergi untuk mengangkat serta membawanya pergi. Tiba-tiba, Paulus muncul dan menghidupkan kembali Eutikhus.</w:t>
      </w:r>
    </w:p>
    <w:p>
      <w:pPr/>
      <w:r>
        <w:rPr>
          <w:lang w:val="id_ID" w:bidi="id_ID"/>
        </w:rPr>
      </w:r>
      <w:r>
        <w:rPr>
          <w:lang w:val="id_ID" w:bidi="id_ID"/>
        </w:rPr>
        <w:t>Berhenti di sini dan diskusikan: Ceritakan kepada kami tentang suatu pengalaman ketika sesuatu terjadi tepat di depan Anda yang sulit Anda percayai. Bagaimana reaksi Anda? Bagaimana reaksi orang-orang lain di sekitar Anda?</w:t>
      </w:r>
    </w:p>
    <w:p>
      <w:pPr/>
      <w:r>
        <w:rPr>
          <w:lang w:val="id_ID" w:bidi="id_ID"/>
        </w:rPr>
      </w:r>
      <w:r>
        <w:rPr>
          <w:lang w:val="id_ID" w:bidi="id_ID"/>
        </w:rPr>
        <w:t>Paulus, bersama dengan orang-orang percaya, naik kembali ke lantai atas dan masuk kembali ke ruangan tempat mereka berada, di mana Paulus memecahkan roti dan memakannya.</w:t>
      </w:r>
    </w:p>
    <w:p>
      <w:pPr/>
      <w:r>
        <w:rPr>
          <w:lang w:val="id_ID" w:bidi="id_ID"/>
        </w:rPr>
      </w:r>
      <w:r>
        <w:rPr>
          <w:lang w:val="id_ID" w:bidi="id_ID"/>
        </w:rPr>
        <w:t xml:space="preserve">Berhenti di sini dan tunjukkan gambar beberapa </w:t>
      </w:r>
      <w:r>
        <w:rPr>
          <w:lang w:val="id_ID" w:bidi="id_ID"/>
        </w:rPr>
        <w:t>roti tidak beragi</w:t>
      </w:r>
      <w:r>
        <w:rPr>
          <w:lang w:val="id_ID" w:bidi="id_ID"/>
        </w:rPr>
        <w:t>.</w:t>
      </w:r>
    </w:p>
    <w:p>
      <w:pPr/>
      <w:r>
        <w:rPr>
          <w:lang w:val="id_ID" w:bidi="id_ID"/>
        </w:rPr>
      </w:r>
      <w:r>
        <w:rPr>
          <w:lang w:val="id_ID" w:bidi="id_ID"/>
        </w:rPr>
        <w:t>Paulus mungkin makan bersama semua orang pada saat itu, dan kemungkinan hal ini terjadi ketika mereka menyantap Perjamuan Tuhan.</w:t>
      </w:r>
    </w:p>
    <w:p>
      <w:pPr/>
      <w:r>
        <w:rPr>
          <w:lang w:val="id_ID" w:bidi="id_ID"/>
        </w:rPr>
      </w:r>
      <w:r>
        <w:rPr>
          <w:lang w:val="id_ID" w:bidi="id_ID"/>
        </w:rPr>
        <w:t>Paulus kemudian mulai mengajar lagi dan melanjutkannya sampai fajar menyingsing, dan kemudian ia meninggalkan orang-orang percaya dan berangkat dari rumah itu. Dia pasti sangat kelelahan!</w:t>
      </w:r>
    </w:p>
    <w:p>
      <w:pPr/>
      <w:r>
        <w:rPr>
          <w:lang w:val="id_ID" w:bidi="id_ID"/>
        </w:rPr>
      </w:r>
      <w:r>
        <w:rPr>
          <w:lang w:val="id_ID" w:bidi="id_ID"/>
        </w:rPr>
        <w:t>Berhenti di sini dan diskusikan: Ceritakan kepada kami tentang pengalaman saat Anda perlu tetap terjaga sepanjang malam. Mungkin Anda sedang merawat seseorang atau bekerja sif malam. Apa yang Anda lakukan supaya tetap terjaga?</w:t>
      </w:r>
    </w:p>
    <w:p>
      <w:pPr/>
      <w:r>
        <w:rPr>
          <w:lang w:val="id_ID" w:bidi="id_ID"/>
        </w:rPr>
      </w:r>
      <w:r>
        <w:rPr>
          <w:lang w:val="id_ID" w:bidi="id_ID"/>
        </w:rPr>
        <w:t>Orang-orang kemudian membawa pulang pemuda yang sekarang hidup itu dan merasa sangat senang. Tidak jelas siapa "orang-orang" di sini, tetapi mungkin orang-orang percaya lain yang melihat apa yang terjadi atau mungkin kerabat Eutikhus yang bergegas ke sisinya untuk membantu segera setelah ia jatuh. Mereka menemaninya dalam perjalanan pulang.</w:t>
      </w:r>
      <w:r>
        <w:rPr>
          <w:lang w:val="id_ID" w:bidi="id_ID"/>
        </w:rPr>
      </w:r>
    </w:p>
    <w:p>
      <w:pPr>
        <w:pStyle w:val="Heading3"/>
      </w:pPr>
      <w:r>
        <w:rPr>
          <w:lang w:val="id_ID" w:bidi="id_ID"/>
        </w:rPr>
        <w:t>Menjelaskan Adegan</w:t>
      </w:r>
    </w:p>
    <w:p>
      <w:pPr/>
      <w:r>
        <w:rPr>
          <w:lang w:val="id_ID" w:bidi="id_ID"/>
        </w:rPr>
      </w:r>
      <w:r>
        <w:rPr>
          <w:lang w:val="id_ID" w:bidi="id_ID"/>
        </w:rPr>
        <w:t>Dengarkan teksnya sekali lagi dalam versi yang paling mudah dimengerti.</w:t>
      </w:r>
    </w:p>
    <w:p>
      <w:pPr/>
      <w:r>
        <w:rPr>
          <w:lang w:val="id_ID" w:bidi="id_ID"/>
        </w:rPr>
      </w:r>
      <w:r>
        <w:rPr>
          <w:lang w:val="id_ID" w:bidi="id_ID"/>
        </w:rPr>
        <w:t>Dalam sesi ini, Anda akan membantu kelompok memvisualisasikan cerita ini. Anda akan membantu kelompok menentukan adegan, latar, dan karakter-karakter dari kisah ini.</w:t>
      </w:r>
    </w:p>
    <w:p>
      <w:pPr/>
      <w:r>
        <w:rPr>
          <w:lang w:val="id_ID" w:bidi="id_ID"/>
        </w:rPr>
      </w:r>
      <w:r>
        <w:rPr>
          <w:lang w:val="id_ID" w:bidi="id_ID"/>
        </w:rPr>
        <w:t>Cerita ini memiliki 3 adegan.</w:t>
      </w:r>
    </w:p>
    <w:p>
      <w:pPr/>
      <w:r>
        <w:rPr>
          <w:lang w:val="id_ID" w:bidi="id_ID"/>
        </w:rPr>
      </w:r>
      <w:r>
        <w:rPr>
          <w:b/>
          <w:lang w:val="id_ID" w:bidi="id_ID"/>
        </w:rPr>
        <w:t>Adegan pertama:</w:t>
      </w:r>
      <w:r>
        <w:rPr>
          <w:lang w:val="id_ID" w:bidi="id_ID"/>
        </w:rPr>
        <w:t xml:space="preserve"> Paulus telah tiba di Troas, dan ia sedang berbicara di sebuah rumah kepada sesama orang yang percaya kepada Yesus. Seorang pemuda bernama Eutikhus, yang berada di ruangan itu sedang mendengarkan, mulai mengantuk, ketiduran, lalu jatuh dari jendela dan mati di jalan.</w:t>
      </w:r>
    </w:p>
    <w:p>
      <w:pPr/>
      <w:r>
        <w:rPr>
          <w:lang w:val="id_ID" w:bidi="id_ID"/>
        </w:rPr>
      </w:r>
      <w:r>
        <w:rPr>
          <w:b/>
          <w:lang w:val="id_ID" w:bidi="id_ID"/>
        </w:rPr>
        <w:t>Adegan kedua:</w:t>
      </w:r>
      <w:r>
        <w:rPr>
          <w:lang w:val="id_ID" w:bidi="id_ID"/>
        </w:rPr>
        <w:t xml:space="preserve"> Paulus dan orang-orang percaya bergegas turun, dan Paulus merebahkan diri di atas Eutikhus dan dengan kuasa Allah menghidupkan kembali Eutikhus.</w:t>
      </w:r>
    </w:p>
    <w:p>
      <w:pPr/>
      <w:r>
        <w:rPr>
          <w:lang w:val="id_ID" w:bidi="id_ID"/>
        </w:rPr>
      </w:r>
      <w:r>
        <w:rPr>
          <w:b/>
          <w:lang w:val="id_ID" w:bidi="id_ID"/>
        </w:rPr>
        <w:t>Adegan ketiga:</w:t>
      </w:r>
      <w:r>
        <w:rPr>
          <w:lang w:val="id_ID" w:bidi="id_ID"/>
        </w:rPr>
        <w:t xml:space="preserve"> Paulus dan orang-orang percaya kembali ke ruang atas untuk memecahkan roti dan makan. Paulus terus berbicara sampai fajar menyingsing dan ia kemudian meninggalkan orang-orang percaya dan berangkat dari rumah itu. Eutikhus dibawa pulang dalam keadaan hidup.</w:t>
      </w:r>
    </w:p>
    <w:p>
      <w:pPr/>
      <w:r>
        <w:rPr>
          <w:lang w:val="id_ID" w:bidi="id_ID"/>
        </w:rPr>
      </w:r>
      <w:r>
        <w:rPr>
          <w:lang w:val="id_ID" w:bidi="id_ID"/>
        </w:rPr>
        <w:t>Tokoh-tokoh dalam cerita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Lukas</w:t>
      </w:r>
    </w:p>
    <w:p>
      <w:pPr>
        <w:pStyle w:val="ListBullet"/>
        <w:spacing w:line="240" w:lineRule="auto"/>
        <w:ind w:left="720"/>
      </w:pPr>
      <w:r>
        <w:rPr>
          <w:lang w:val="id_ID" w:bidi="id_ID"/>
        </w:rPr>
      </w:r>
      <w:r>
        <w:rPr>
          <w:lang w:val="id_ID" w:bidi="id_ID"/>
        </w:rPr>
        <w:t>Sopater, anak Pirus dari Berea</w:t>
      </w:r>
    </w:p>
    <w:p>
      <w:pPr>
        <w:pStyle w:val="ListBullet"/>
        <w:spacing w:line="240" w:lineRule="auto"/>
        <w:ind w:left="720"/>
      </w:pPr>
      <w:r>
        <w:rPr>
          <w:lang w:val="id_ID" w:bidi="id_ID"/>
        </w:rPr>
      </w:r>
      <w:r>
        <w:rPr>
          <w:lang w:val="id_ID" w:bidi="id_ID"/>
        </w:rPr>
        <w:t>Aristarkhus, dari Tesalonika</w:t>
      </w:r>
    </w:p>
    <w:p>
      <w:pPr>
        <w:pStyle w:val="ListBullet"/>
        <w:spacing w:line="240" w:lineRule="auto"/>
        <w:ind w:left="720"/>
      </w:pPr>
      <w:r>
        <w:rPr>
          <w:lang w:val="id_ID" w:bidi="id_ID"/>
        </w:rPr>
      </w:r>
      <w:r>
        <w:rPr>
          <w:lang w:val="id_ID" w:bidi="id_ID"/>
        </w:rPr>
        <w:t>Sekundus, juga dari Tesalonika</w:t>
      </w:r>
    </w:p>
    <w:p>
      <w:pPr>
        <w:pStyle w:val="ListBullet"/>
        <w:spacing w:line="240" w:lineRule="auto"/>
        <w:ind w:left="720"/>
      </w:pPr>
      <w:r>
        <w:rPr>
          <w:lang w:val="id_ID" w:bidi="id_ID"/>
        </w:rPr>
      </w:r>
      <w:r>
        <w:rPr>
          <w:lang w:val="id_ID" w:bidi="id_ID"/>
        </w:rPr>
        <w:t>Gayus dari Derbe</w:t>
      </w:r>
    </w:p>
    <w:p>
      <w:pPr>
        <w:pStyle w:val="ListBullet"/>
        <w:spacing w:line="240" w:lineRule="auto"/>
        <w:ind w:left="720"/>
      </w:pPr>
      <w:r>
        <w:rPr>
          <w:lang w:val="id_ID" w:bidi="id_ID"/>
        </w:rPr>
      </w:r>
      <w:r>
        <w:rPr>
          <w:lang w:val="id_ID" w:bidi="id_ID"/>
        </w:rPr>
        <w:t>Timotius dari Listra</w:t>
      </w:r>
    </w:p>
    <w:p>
      <w:pPr>
        <w:pStyle w:val="ListBullet"/>
        <w:spacing w:line="240" w:lineRule="auto"/>
        <w:ind w:left="720"/>
      </w:pPr>
      <w:r>
        <w:rPr>
          <w:lang w:val="id_ID" w:bidi="id_ID"/>
        </w:rPr>
      </w:r>
      <w:r>
        <w:rPr>
          <w:lang w:val="id_ID" w:bidi="id_ID"/>
        </w:rPr>
        <w:t>Tikhikus, dari provinsi Asia</w:t>
      </w:r>
    </w:p>
    <w:p>
      <w:pPr>
        <w:pStyle w:val="ListBullet"/>
        <w:spacing w:line="240" w:lineRule="auto"/>
        <w:ind w:left="720"/>
      </w:pPr>
      <w:r>
        <w:rPr>
          <w:lang w:val="id_ID" w:bidi="id_ID"/>
        </w:rPr>
      </w:r>
      <w:r>
        <w:rPr>
          <w:lang w:val="id_ID" w:bidi="id_ID"/>
        </w:rPr>
        <w:t>Trofimus, juga dari provinsi Asia</w:t>
      </w:r>
    </w:p>
    <w:p>
      <w:pPr>
        <w:pStyle w:val="ListBullet"/>
        <w:spacing w:line="240" w:lineRule="auto"/>
        <w:ind w:left="720"/>
      </w:pPr>
      <w:r>
        <w:rPr>
          <w:lang w:val="id_ID" w:bidi="id_ID"/>
        </w:rPr>
      </w:r>
      <w:r>
        <w:rPr>
          <w:lang w:val="id_ID" w:bidi="id_ID"/>
        </w:rPr>
        <w:t>Eutikhus</w:t>
      </w:r>
    </w:p>
    <w:p>
      <w:pPr>
        <w:pStyle w:val="ListBullet"/>
        <w:spacing w:line="240" w:lineRule="auto"/>
        <w:ind w:left="720"/>
      </w:pPr>
      <w:r>
        <w:rPr>
          <w:lang w:val="id_ID" w:bidi="id_ID"/>
        </w:rPr>
      </w:r>
      <w:r>
        <w:rPr>
          <w:lang w:val="id_ID" w:bidi="id_ID"/>
        </w:rPr>
        <w:t>Kerabat atau teman-teman Eutikhus</w:t>
      </w:r>
    </w:p>
    <w:p>
      <w:pPr>
        <w:pStyle w:val="ListBullet"/>
        <w:spacing w:line="240" w:lineRule="auto"/>
        <w:ind w:left="720"/>
      </w:pPr>
      <w:r>
        <w:rPr>
          <w:lang w:val="id_ID" w:bidi="id_ID"/>
        </w:rPr>
      </w:r>
      <w:r>
        <w:rPr>
          <w:lang w:val="id_ID" w:bidi="id_ID"/>
        </w:rPr>
        <w:t>Kelompok orang percaya</w:t>
      </w:r>
    </w:p>
    <w:p>
      <w:pPr/>
      <w:r>
        <w:rPr>
          <w:lang w:val="id_ID" w:bidi="id_ID"/>
        </w:rPr>
      </w:r>
      <w:r>
        <w:rPr>
          <w:lang w:val="id_ID" w:bidi="id_ID"/>
        </w:rPr>
        <w:t>Dalam sesi ini, minta kelompok untuk membuat papan cerita, menggambar, atau menggunakan semacam alat peraga (benda-benda yang dapat Anda pindah-pindahkan seperti batu, ranting, mainan anak-anak) untuk memvisualisasikan cerita dan aksi di dalamnya.</w:t>
      </w:r>
    </w:p>
    <w:p>
      <w:pPr/>
      <w:r>
        <w:rPr>
          <w:lang w:val="id_ID" w:bidi="id_ID"/>
        </w:rPr>
      </w:r>
      <w:r>
        <w:rPr>
          <w:lang w:val="id_ID" w:bidi="id_ID"/>
        </w:rPr>
        <w:t>Mungkin sangat membantu di sini untuk menggambar sebuah rumah yang memiliki lantai dasar, seperti lantai yang sejajar dengan tanah. Kemudian gambarlah 2 tingkat di atasnya. Tingkat ketiga adalah tempat Eutikhus jatuh.</w:t>
      </w:r>
    </w:p>
    <w:p>
      <w:pPr/>
      <w:r>
        <w:rPr>
          <w:lang w:val="id_ID" w:bidi="id_ID"/>
        </w:rPr>
      </w:r>
      <w:r>
        <w:rPr>
          <w:lang w:val="id_ID" w:bidi="id_ID"/>
        </w:rPr>
        <w:t>Dalam narasi ini, Paulus, Lukas, dan orang-orang lain berada di Troas. Penting untuk diingat bahwa Paulus baru saja dipertemukan kembali dengan kelompok orang yang meninggalkan mereka di Filipi. Mereka adalah Sopater, anak Pirus dari Berea; Aristarkhus dan Sekundus, dari Tesalonika; Gayus dari Derbe; Timotius dari Listra; Tikhikus dan Trofimus, dari provinsi Asia.</w:t>
      </w:r>
    </w:p>
    <w:p>
      <w:pPr/>
      <w:r>
        <w:rPr>
          <w:lang w:val="id_ID" w:bidi="id_ID"/>
        </w:rPr>
      </w:r>
      <w:r>
        <w:rPr>
          <w:lang w:val="id_ID" w:bidi="id_ID"/>
        </w:rPr>
        <w:t>Penting juga untuk diingat bahwa karena Lukas, sang penulis, berada di sana, ia mengatakan "kami" di seluruh kisah ini.</w:t>
      </w:r>
    </w:p>
    <w:p>
      <w:pPr/>
      <w:r>
        <w:rPr>
          <w:lang w:val="id_ID" w:bidi="id_ID"/>
        </w:rPr>
      </w:r>
      <w:r>
        <w:rPr>
          <w:lang w:val="id_ID" w:bidi="id_ID"/>
        </w:rPr>
        <w:t xml:space="preserve">"Pada hari pertama minggu itu" kemungkinan besar adalah hari Sabtu atau Minggu. "Kami datang bersama untuk memecahkan roti" mungkin merujuk saat mereka menyantap hidangan bersama yang mungkin diakhiri dengan merayakan Perjamuan Tuhan. Yesus mengatakan kepada para pengikut-Nya untuk makan hidangan khusus ini untuk mengingat dan menghormati-Nya. Tidak jelas apakah mereka memakan makanan itu sebelum Paulus mulai berbicara, setelah Eutikhus hidup kembali, atau di kedua kesempatan itu. </w:t>
      </w:r>
    </w:p>
    <w:p>
      <w:pPr/>
      <w:r>
        <w:rPr>
          <w:lang w:val="id_ID" w:bidi="id_ID"/>
        </w:rPr>
      </w:r>
      <w:r>
        <w:rPr>
          <w:lang w:val="id_ID" w:bidi="id_ID"/>
        </w:rPr>
        <w:t>"Paulus berbicara kepada orang-orang dan, karena ia bermaksud berangkat pada hari berikutnya, ia terus berbicara sampai tengah malam." Di sini Paulus berbicara kepada sesama orang yang percaya kepada Yesus, mendorong dan menginstruksikan mereka tentang bagaimana mengikuti Yesus. Dia memiliki banyak hal untuk dikatakan sehingga terus berbicara sampai larut malam.</w:t>
      </w:r>
    </w:p>
    <w:p>
      <w:pPr/>
      <w:r>
        <w:rPr>
          <w:lang w:val="id_ID" w:bidi="id_ID"/>
        </w:rPr>
      </w:r>
      <w:r>
        <w:rPr>
          <w:lang w:val="id_ID" w:bidi="id_ID"/>
        </w:rPr>
        <w:t>"Ada banyak lampu di ruang atas tempat kami mengadakan pertemuan." Pada saat itu, sebuah lampu berupa mangkuk tanah liat kecil yang dibentuk untuk sumbu di satu sisinya. Orang-orang memasukkan minyak ke dalamnya. Minyak itu terbakar dan memberikan cahaya.</w:t>
      </w:r>
    </w:p>
    <w:p>
      <w:pPr/>
      <w:r>
        <w:rPr>
          <w:lang w:val="id_ID" w:bidi="id_ID"/>
        </w:rPr>
      </w:r>
      <w:r>
        <w:rPr>
          <w:lang w:val="id_ID" w:bidi="id_ID"/>
        </w:rPr>
        <w:t xml:space="preserve">Berhenti di sini dan tunjukkan lagi </w:t>
      </w:r>
      <w:r>
        <w:rPr>
          <w:lang w:val="id_ID" w:bidi="id_ID"/>
        </w:rPr>
        <w:t>gambar-gambar lampu minyak</w:t>
      </w:r>
      <w:r>
        <w:rPr>
          <w:lang w:val="id_ID" w:bidi="id_ID"/>
        </w:rPr>
        <w:t>.</w:t>
      </w:r>
    </w:p>
    <w:p>
      <w:pPr/>
      <w:r>
        <w:rPr>
          <w:lang w:val="id_ID" w:bidi="id_ID"/>
        </w:rPr>
      </w:r>
      <w:r>
        <w:rPr>
          <w:lang w:val="id_ID" w:bidi="id_ID"/>
        </w:rPr>
        <w:t>Ruangan tempat mereka berkumpul ada di lantai atas, yang dulunya merupakan sebuah ruangan besar yang dibangun di atas bagian utama rumah.</w:t>
      </w:r>
    </w:p>
    <w:p>
      <w:pPr/>
      <w:r>
        <w:rPr>
          <w:lang w:val="id_ID" w:bidi="id_ID"/>
        </w:rPr>
      </w:r>
      <w:r>
        <w:rPr>
          <w:lang w:val="id_ID" w:bidi="id_ID"/>
        </w:rPr>
        <w:t xml:space="preserve">Berhenti di sini dan tunjukkan lagi </w:t>
      </w:r>
      <w:r>
        <w:rPr>
          <w:lang w:val="id_ID" w:bidi="id_ID"/>
        </w:rPr>
        <w:t>gambar rumah itu</w:t>
      </w:r>
      <w:r>
        <w:rPr>
          <w:lang w:val="id_ID" w:bidi="id_ID"/>
        </w:rPr>
        <w:t>.</w:t>
      </w:r>
    </w:p>
    <w:p>
      <w:pPr/>
      <w:r>
        <w:rPr>
          <w:lang w:val="id_ID" w:bidi="id_ID"/>
        </w:rPr>
      </w:r>
      <w:r>
        <w:rPr>
          <w:lang w:val="id_ID" w:bidi="id_ID"/>
        </w:rPr>
        <w:t>Salah satu orang di ruangan itu adalah Eutikhus, seorang pemuda berusia antara 13 dan 19 tahun. Dia sedang duduk di ambang jendela yang tebal. Saat Paulus berbicara dan ruangan itu panas serta pengap, Eutikhus mulai tertidur. Kemudian ia tertidur nyenyak dan jatuh dari jendela.</w:t>
      </w:r>
    </w:p>
    <w:p>
      <w:pPr/>
      <w:r>
        <w:rPr>
          <w:lang w:val="id_ID" w:bidi="id_ID"/>
        </w:rPr>
      </w:r>
      <w:r>
        <w:rPr>
          <w:lang w:val="id_ID" w:bidi="id_ID"/>
        </w:rPr>
        <w:t>Orang-orang percaya bergegas turun untuk membantu Eutikhus, tetapi ketika mereka mengangkatnya, ia sudah mati.</w:t>
      </w:r>
    </w:p>
    <w:p>
      <w:pPr/>
      <w:r>
        <w:rPr>
          <w:lang w:val="id_ID" w:bidi="id_ID"/>
        </w:rPr>
      </w:r>
      <w:r>
        <w:rPr>
          <w:lang w:val="id_ID" w:bidi="id_ID"/>
        </w:rPr>
        <w:t>Berhenti di sini dan diskusikan: Dalam budaya Anda, apa yang terjadi jika seseorang meninggal di jalan atau dalam sebuah kecelakaan? Bagaimana reaksi orang-orang?</w:t>
      </w:r>
    </w:p>
    <w:p>
      <w:pPr/>
      <w:r>
        <w:rPr>
          <w:lang w:val="id_ID" w:bidi="id_ID"/>
        </w:rPr>
      </w:r>
      <w:r>
        <w:rPr>
          <w:lang w:val="id_ID" w:bidi="id_ID"/>
        </w:rPr>
        <w:t>Paulus melihat kejadian ini dan segera berlari turun ke Eutikhus dan menjatuhkan dirinya ke atasnya dan merangkulnya. Paulus merentangkan dirinya di atas Eutikhus dan menutupinya.</w:t>
      </w:r>
    </w:p>
    <w:p>
      <w:pPr/>
      <w:r>
        <w:rPr>
          <w:lang w:val="id_ID" w:bidi="id_ID"/>
        </w:rPr>
      </w:r>
      <w:r>
        <w:rPr>
          <w:lang w:val="id_ID" w:bidi="id_ID"/>
        </w:rPr>
        <w:t>"Jangan cemas," Paulus meyakinkan semua orang, karena mereka yang telah berkumpul merasa sedih dan sudah mulai berkabung. Paulus kemudian mengatakan kepada semua orang di sekelilingnya bahwa Eutikhus telah hidup kembali dari kematian.</w:t>
      </w:r>
    </w:p>
    <w:p>
      <w:pPr/>
      <w:r>
        <w:rPr>
          <w:lang w:val="id_ID" w:bidi="id_ID"/>
        </w:rPr>
      </w:r>
      <w:r>
        <w:rPr>
          <w:lang w:val="id_ID" w:bidi="id_ID"/>
        </w:rPr>
        <w:t>Kemudian Paulus, bersama dengan orang-orang percaya, dan mungkin Eutikhus, naik lagi ke atas dan kembali ke ruangan mereka berada sebelumnya. Di sana mereka memecahkan roti dan makan bersama seperti yang mereka lakukan sebelumnya.</w:t>
      </w:r>
    </w:p>
    <w:p>
      <w:pPr/>
      <w:r>
        <w:rPr>
          <w:lang w:val="id_ID" w:bidi="id_ID"/>
        </w:rPr>
      </w:r>
      <w:r>
        <w:rPr>
          <w:lang w:val="id_ID" w:bidi="id_ID"/>
        </w:rPr>
        <w:t>Paulus kemudian mulai mengajar lagi dan melanjutkannya sampai fajar menyingsing, dan kemudian ia meninggalkan orang-orang percaya lain dan berangkat dari rumah itu.</w:t>
      </w:r>
    </w:p>
    <w:p>
      <w:pPr/>
      <w:r>
        <w:rPr>
          <w:lang w:val="id_ID" w:bidi="id_ID"/>
        </w:rPr>
      </w:r>
      <w:r>
        <w:rPr>
          <w:lang w:val="id_ID" w:bidi="id_ID"/>
        </w:rPr>
        <w:t>Orang-orang kemudian membawa pulang pemuda yang sekarang hidup itu dan merasa sangat senang.</w:t>
      </w:r>
    </w:p>
    <w:p>
      <w:pPr/>
      <w:r>
        <w:rPr>
          <w:lang w:val="id_ID" w:bidi="id_ID"/>
        </w:rPr>
      </w:r>
      <w:r>
        <w:rPr>
          <w:lang w:val="id_ID" w:bidi="id_ID"/>
        </w:rPr>
        <w:t>Penting untuk dicatat bahwa urutan teks tertulis mungkin membingungkan di sini. Kembalinya Paulus ke lantai atas rumah itu dapat menyiratkan bahwa Eutikhus juga kembali ke lantai atas dan mendengarkan lebih banyak perkataan Paulus, lalu pulang setelah Paulus selesai berbicara.</w:t>
      </w:r>
    </w:p>
    <w:p>
      <w:pPr/>
      <w:r>
        <w:rPr>
          <w:lang w:val="id_ID" w:bidi="id_ID"/>
        </w:rPr>
      </w:r>
      <w:r>
        <w:rPr>
          <w:lang w:val="id_ID" w:bidi="id_ID"/>
        </w:rPr>
        <w:t>Atau mungkin ketika Paulus kembali ke ruangan di lantai atas, Eutikhus kemudian dibawa pulang.</w:t>
      </w:r>
    </w:p>
    <w:p>
      <w:pPr/>
      <w:r>
        <w:rPr>
          <w:lang w:val="id_ID" w:bidi="id_ID"/>
        </w:rPr>
      </w:r>
      <w:r>
        <w:rPr>
          <w:lang w:val="id_ID" w:bidi="id_ID"/>
        </w:rPr>
        <w:t>Meskipun tidak jelas pada saat mana Eutikhus pulang ke rumah, hal yang penting untuk diingat adalah bahwa Eutikhus telah dihidupkan kembali, sehat, dan dapat berjalan sendiri. Orang-orang yang pergi bersamanya hanya pergi untuk menemaninya, bukan karena ia membutuhkan bantuan apa pun.</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tim akan memeragakan cerita tersebut.</w:t>
      </w:r>
    </w:p>
    <w:p>
      <w:pPr/>
      <w:r>
        <w:rPr>
          <w:lang w:val="id_ID" w:bidi="id_ID"/>
        </w:rPr>
      </w:r>
      <w:r>
        <w:rPr>
          <w:lang w:val="id_ID" w:bidi="id_ID"/>
        </w:rPr>
        <w:t>Cerita ini memiliki 3 adegan.</w:t>
      </w:r>
    </w:p>
    <w:p>
      <w:pPr/>
      <w:r>
        <w:rPr>
          <w:lang w:val="id_ID" w:bidi="id_ID"/>
        </w:rPr>
      </w:r>
      <w:r>
        <w:rPr>
          <w:lang w:val="id_ID" w:bidi="id_ID"/>
        </w:rPr>
        <w:t>Tokoh-tokoh dalam cerita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Lukas</w:t>
      </w:r>
    </w:p>
    <w:p>
      <w:pPr>
        <w:pStyle w:val="ListBullet"/>
        <w:spacing w:line="240" w:lineRule="auto"/>
        <w:ind w:left="720"/>
      </w:pPr>
      <w:r>
        <w:rPr>
          <w:lang w:val="id_ID" w:bidi="id_ID"/>
        </w:rPr>
      </w:r>
      <w:r>
        <w:rPr>
          <w:lang w:val="id_ID" w:bidi="id_ID"/>
        </w:rPr>
        <w:t>Sopater, anak Pirus dari Berea</w:t>
      </w:r>
    </w:p>
    <w:p>
      <w:pPr>
        <w:pStyle w:val="ListBullet"/>
        <w:spacing w:line="240" w:lineRule="auto"/>
        <w:ind w:left="720"/>
      </w:pPr>
      <w:r>
        <w:rPr>
          <w:lang w:val="id_ID" w:bidi="id_ID"/>
        </w:rPr>
      </w:r>
      <w:r>
        <w:rPr>
          <w:lang w:val="id_ID" w:bidi="id_ID"/>
        </w:rPr>
        <w:t>Aristarkhus, dari Tesalonika</w:t>
      </w:r>
    </w:p>
    <w:p>
      <w:pPr>
        <w:pStyle w:val="ListBullet"/>
        <w:spacing w:line="240" w:lineRule="auto"/>
        <w:ind w:left="720"/>
      </w:pPr>
      <w:r>
        <w:rPr>
          <w:lang w:val="id_ID" w:bidi="id_ID"/>
        </w:rPr>
      </w:r>
      <w:r>
        <w:rPr>
          <w:lang w:val="id_ID" w:bidi="id_ID"/>
        </w:rPr>
        <w:t>Sekundus, juga dari Tesalonika</w:t>
      </w:r>
    </w:p>
    <w:p>
      <w:pPr>
        <w:pStyle w:val="ListBullet"/>
        <w:spacing w:line="240" w:lineRule="auto"/>
        <w:ind w:left="720"/>
      </w:pPr>
      <w:r>
        <w:rPr>
          <w:lang w:val="id_ID" w:bidi="id_ID"/>
        </w:rPr>
      </w:r>
      <w:r>
        <w:rPr>
          <w:lang w:val="id_ID" w:bidi="id_ID"/>
        </w:rPr>
        <w:t>Gayus dari Derbe</w:t>
      </w:r>
    </w:p>
    <w:p>
      <w:pPr>
        <w:pStyle w:val="ListBullet"/>
        <w:spacing w:line="240" w:lineRule="auto"/>
        <w:ind w:left="720"/>
      </w:pPr>
      <w:r>
        <w:rPr>
          <w:lang w:val="id_ID" w:bidi="id_ID"/>
        </w:rPr>
      </w:r>
      <w:r>
        <w:rPr>
          <w:lang w:val="id_ID" w:bidi="id_ID"/>
        </w:rPr>
        <w:t>Timotius dari Listra</w:t>
      </w:r>
    </w:p>
    <w:p>
      <w:pPr>
        <w:pStyle w:val="ListBullet"/>
        <w:spacing w:line="240" w:lineRule="auto"/>
        <w:ind w:left="720"/>
      </w:pPr>
      <w:r>
        <w:rPr>
          <w:lang w:val="id_ID" w:bidi="id_ID"/>
        </w:rPr>
      </w:r>
      <w:r>
        <w:rPr>
          <w:lang w:val="id_ID" w:bidi="id_ID"/>
        </w:rPr>
        <w:t>Tikhikus, dari provinsi Asia</w:t>
      </w:r>
    </w:p>
    <w:p>
      <w:pPr>
        <w:pStyle w:val="ListBullet"/>
        <w:spacing w:line="240" w:lineRule="auto"/>
        <w:ind w:left="720"/>
      </w:pPr>
      <w:r>
        <w:rPr>
          <w:lang w:val="id_ID" w:bidi="id_ID"/>
        </w:rPr>
      </w:r>
      <w:r>
        <w:rPr>
          <w:lang w:val="id_ID" w:bidi="id_ID"/>
        </w:rPr>
        <w:t>Trofimus juga dari provinsi Asia</w:t>
      </w:r>
    </w:p>
    <w:p>
      <w:pPr>
        <w:pStyle w:val="ListBullet"/>
        <w:spacing w:line="240" w:lineRule="auto"/>
        <w:ind w:left="720"/>
      </w:pPr>
      <w:r>
        <w:rPr>
          <w:lang w:val="id_ID" w:bidi="id_ID"/>
        </w:rPr>
      </w:r>
      <w:r>
        <w:rPr>
          <w:lang w:val="id_ID" w:bidi="id_ID"/>
        </w:rPr>
        <w:t>Eutikhus</w:t>
      </w:r>
    </w:p>
    <w:p>
      <w:pPr>
        <w:pStyle w:val="ListBullet"/>
        <w:spacing w:line="240" w:lineRule="auto"/>
        <w:ind w:left="720"/>
      </w:pPr>
      <w:r>
        <w:rPr>
          <w:lang w:val="id_ID" w:bidi="id_ID"/>
        </w:rPr>
      </w:r>
      <w:r>
        <w:rPr>
          <w:lang w:val="id_ID" w:bidi="id_ID"/>
        </w:rPr>
        <w:t>Kerabat atau teman-teman Eutikhus</w:t>
      </w:r>
    </w:p>
    <w:p>
      <w:pPr>
        <w:pStyle w:val="ListBullet"/>
        <w:spacing w:line="240" w:lineRule="auto"/>
        <w:ind w:left="720"/>
      </w:pPr>
      <w:r>
        <w:rPr>
          <w:lang w:val="id_ID" w:bidi="id_ID"/>
        </w:rPr>
      </w:r>
      <w:r>
        <w:rPr>
          <w:lang w:val="id_ID" w:bidi="id_ID"/>
        </w:rPr>
        <w:t>Kelompok orang percaya</w:t>
      </w:r>
    </w:p>
    <w:p>
      <w:pPr/>
      <w:r>
        <w:rPr>
          <w:lang w:val="id_ID" w:bidi="id_ID"/>
        </w:rPr>
      </w:r>
      <w:r>
        <w:rPr>
          <w:lang w:val="id_ID" w:bidi="id_ID"/>
        </w:rPr>
        <w:t>Minta tim untuk memerankan cerita ini dua kali. Mereka harus memerankannya dalam bahasa tujuan penerjemahan mereka. Pertama, minta tim untuk memerankan cerita itu tanpa berhenti. Pada saat tim memerankan cerita itu untuk kedua kalinya, hentikan mereka pada titik-titik yang berbeda dalam cerita tersebut.</w:t>
      </w:r>
    </w:p>
    <w:p>
      <w:pPr/>
      <w:r>
        <w:rPr>
          <w:lang w:val="id_ID" w:bidi="id_ID"/>
        </w:rPr>
      </w:r>
      <w:r>
        <w:rPr>
          <w:lang w:val="id_ID" w:bidi="id_ID"/>
        </w:rPr>
        <w:t>Ketika tim memerankan cerita itu untuk pertama kali, perhatikan dialog, kelancaran cerita, jalan cerita, dan kronologi cerita tersebut. Perhatikan bagian-bagian penting atau sulit dari cerita maupun perikop yang akan diperagakan dan jangan dilewatkan. Bantu tim untuk mengingat bagian-bagian dari cerita ini.</w:t>
      </w:r>
    </w:p>
    <w:p>
      <w:pPr/>
      <w:r>
        <w:rPr>
          <w:lang w:val="id_ID" w:bidi="id_ID"/>
        </w:rPr>
      </w:r>
      <w:r>
        <w:rPr>
          <w:b/>
          <w:lang w:val="id_ID" w:bidi="id_ID"/>
        </w:rPr>
        <w:t>Adegan pertama:</w:t>
      </w:r>
      <w:r>
        <w:rPr>
          <w:lang w:val="id_ID" w:bidi="id_ID"/>
        </w:rPr>
        <w:t xml:space="preserve"> Paulus telah tiba di Troas, dipertemukan kembali dengan orang-orang yang sebelumnya telah pergi mendahului mereka ke Troas, dan ia sedang memecahkan roti bersama mereka dan berbicara di sebuah rumah kepada sesama orang percaya.</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"Sangat bersemangat kembali ke Troas," atau "Menyadari bahwa ia tidak memiliki banyak waktu di sini, jadi ingin memastikan ia mengajar dan memberikan dorongan sebanyak yang ia bisa selama di sini," dan "Berharap untuk memecahkan roti, menghormati Tuhan Yesus, dan memiliki waktu bersama orang-orang percaya lainnya."</w:t>
      </w:r>
    </w:p>
    <w:p>
      <w:pPr>
        <w:pStyle w:val="ListBullet"/>
        <w:spacing w:line="240" w:lineRule="auto"/>
        <w:ind w:left="720"/>
      </w:pPr>
      <w:r>
        <w:rPr>
          <w:lang w:val="id_ID" w:bidi="id_ID"/>
        </w:rPr>
      </w:r>
      <w:r>
        <w:rPr>
          <w:lang w:val="id_ID" w:bidi="id_ID"/>
        </w:rPr>
        <w:t>Tanyakan kepada para aktor yang memerankan orang-orang yang melakukan perjalanan bersama Paulus dan orang-orang percaya lainnya, "Bagaimana perasaan Anda?" Anda mungkin mendengar hal-hal seperti, "Senang melihat Paulus lagi," atau "Berharap untuk mendengarnya berbicara lagi," dan "Bersemangat untuk melihat ke mana Paulus akan pergi berikutnya."</w:t>
      </w:r>
    </w:p>
    <w:p>
      <w:pPr>
        <w:pStyle w:val="ListBullet"/>
        <w:spacing w:line="240" w:lineRule="auto"/>
        <w:ind w:left="720"/>
      </w:pPr>
      <w:r>
        <w:rPr>
          <w:lang w:val="id_ID" w:bidi="id_ID"/>
        </w:rPr>
      </w:r>
      <w:r>
        <w:rPr>
          <w:lang w:val="id_ID" w:bidi="id_ID"/>
        </w:rPr>
        <w:t>Mulai ulang tindakan tersebut.</w:t>
      </w:r>
    </w:p>
    <w:p>
      <w:pPr/>
      <w:r>
        <w:rPr>
          <w:lang w:val="id_ID" w:bidi="id_ID"/>
        </w:rPr>
      </w:r>
      <w:r>
        <w:rPr>
          <w:lang w:val="id_ID" w:bidi="id_ID"/>
        </w:rPr>
        <w:t>"Paulus berbicara kepada orang-orang dan, karena ia bermaksud berangkat pada hari berikutnya, ia terus berbicara sampai tengah malam." Di sini Paulus berbicara kepada sesama orang percaya kepada Yesus, mendorong dan menginstruksikan mereka tentang bagaimana mengikut Yesus. Dia memiliki banyak hal untuk dikatakan sehingga terus berbicara sampai larut malam.</w:t>
      </w:r>
    </w:p>
    <w:p>
      <w:pPr/>
      <w:r>
        <w:rPr>
          <w:lang w:val="id_ID" w:bidi="id_ID"/>
        </w:rPr>
      </w:r>
      <w:r>
        <w:rPr>
          <w:lang w:val="id_ID" w:bidi="id_ID"/>
        </w:rPr>
        <w:t>Ruangan tempat mereka berkumpul ada di lantai atas, yang dulunya merupakan sebuah ruangan besar yang dibangun di atas bagian utama sebuah rumah. "Ada banyak lampu di ruang atas tempat kami mengadakan pertemuan."</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"Lelah karena perjalanan," atau "Merasa bersemangat oleh orang-orang percaya ini," dan "Membutuhkan kekuatan dari Allah sehingga saya dapat terus berbicara untuk mengatakan semua yang Allah ingin saya bagikan."</w:t>
      </w:r>
    </w:p>
    <w:p>
      <w:pPr>
        <w:pStyle w:val="ListBullet"/>
        <w:spacing w:line="240" w:lineRule="auto"/>
        <w:ind w:left="720"/>
      </w:pPr>
      <w:r>
        <w:rPr>
          <w:lang w:val="id_ID" w:bidi="id_ID"/>
        </w:rPr>
      </w:r>
      <w:r>
        <w:rPr>
          <w:lang w:val="id_ID" w:bidi="id_ID"/>
        </w:rPr>
        <w:t>Tanyakan kepada para aktor yang memerankan kelompok orang percaya, "Bagaimana perasaan Anda?" Anda mungkin mendengar hal-hal seperti, "Hari sudah larut malam, dan aku sedikit lelah," atau "Tetapi Paulus memiliki hal-hal baik untuk dikatakan sehingga layak untuk tetap terjaga," dan "Bersemangat dengan tantangan tetap terjaga sehingga saya tidak melewatkan apa pun yang dikatakan Paulus."</w:t>
      </w:r>
    </w:p>
    <w:p>
      <w:pPr>
        <w:pStyle w:val="ListBullet"/>
        <w:spacing w:line="240" w:lineRule="auto"/>
        <w:ind w:left="720"/>
      </w:pPr>
      <w:r>
        <w:rPr>
          <w:lang w:val="id_ID" w:bidi="id_ID"/>
        </w:rPr>
      </w:r>
      <w:r>
        <w:rPr>
          <w:lang w:val="id_ID" w:bidi="id_ID"/>
        </w:rPr>
        <w:t>Ulangi adegannya.</w:t>
      </w:r>
    </w:p>
    <w:p>
      <w:pPr/>
      <w:r>
        <w:rPr>
          <w:lang w:val="id_ID" w:bidi="id_ID"/>
        </w:rPr>
      </w:r>
      <w:r>
        <w:rPr>
          <w:lang w:val="id_ID" w:bidi="id_ID"/>
        </w:rPr>
        <w:t>"Seorang pemuda bernama Eutikhus duduk di jendela, dan ia mulai tertidur dengan sangat nyenyak saat Paulus berbicara terus-menerus." Eutikhus adalah seorang pemuda, mungkin berusia antara 13 dan 19 tahun. Eutikhus mulai sangat mengantuk.</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Eutikhus, "Bagaimana perasaan Anda?" Anda mungkin mendengar hal-hal seperti, "Di sini sangat hangat dan nyaman dengan semua lilin ini," atau "Aku sangat lelah, berapa lama Paulus akan terus berbicara?" dan "Aku mulai sedikit mengantuk, Paulus terus saja bicara, mungkin aku akan bersandar saja di ambang jendela ini dan mengistirahatkan kepalaku."</w:t>
      </w:r>
    </w:p>
    <w:p>
      <w:pPr>
        <w:pStyle w:val="ListBullet"/>
        <w:spacing w:line="240" w:lineRule="auto"/>
        <w:ind w:left="720"/>
      </w:pPr>
      <w:r>
        <w:rPr>
          <w:lang w:val="id_ID" w:bidi="id_ID"/>
        </w:rPr>
      </w:r>
      <w:r>
        <w:rPr>
          <w:lang w:val="id_ID" w:bidi="id_ID"/>
        </w:rPr>
        <w:t>Ulangi adegannya.</w:t>
      </w:r>
    </w:p>
    <w:p>
      <w:pPr/>
      <w:r>
        <w:rPr>
          <w:lang w:val="id_ID" w:bidi="id_ID"/>
        </w:rPr>
      </w:r>
      <w:r>
        <w:rPr>
          <w:lang w:val="id_ID" w:bidi="id_ID"/>
        </w:rPr>
        <w:t>"Ketika ia tertidur nyenyak, ia jatuh ke tanah dari lantai tiga." Eutikhus sedang duduk di ambang jendela yang tebal sebelum ia jatuh.</w:t>
      </w:r>
    </w:p>
    <w:p>
      <w:pPr/>
      <w:r>
        <w:rPr>
          <w:lang w:val="id_ID" w:bidi="id_ID"/>
        </w:rPr>
      </w:r>
      <w:r>
        <w:rPr>
          <w:b/>
          <w:lang w:val="id_ID" w:bidi="id_ID"/>
        </w:rPr>
        <w:t>Adegan kedua:</w:t>
      </w:r>
      <w:r>
        <w:rPr>
          <w:lang w:val="id_ID" w:bidi="id_ID"/>
        </w:rPr>
        <w:t xml:space="preserve"> Paulus dan orang-orang percaya bergegas turun untuk membantu, tetapi ketika orang lain mencoba mengangkat Eutikhus, mereka melihat bahwa ia sudah mati.</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"Terkejut tetapi tidak putus asa," atau "Bertindak cepat dengan bantuan Allah untuk menghidupkan kembali pemuda ini," dan "Yakin bahwa Allah akan menggunakan Paulus untuk memulihkan pemuda ini."</w:t>
      </w:r>
    </w:p>
    <w:p>
      <w:pPr>
        <w:pStyle w:val="ListBullet"/>
        <w:spacing w:line="240" w:lineRule="auto"/>
        <w:ind w:left="720"/>
      </w:pPr>
      <w:r>
        <w:rPr>
          <w:lang w:val="id_ID" w:bidi="id_ID"/>
        </w:rPr>
      </w:r>
      <w:r>
        <w:rPr>
          <w:lang w:val="id_ID" w:bidi="id_ID"/>
        </w:rPr>
        <w:t>Tanyakan kepada para aktor yang memerankan kelompok orang percaya, "Bagaimana perasaan Anda?" Anda mungkin mendengar hal-hal seperti, "Terkejut karena ini telah terjadi," atau "Betapa sedihnya karena seseorang yang sangat muda mati," dan "Senang karena Paulus telah bergegas ke sisinya tetapi tidak yakin apa yang akan terjadi berikutnya."</w:t>
      </w:r>
    </w:p>
    <w:p>
      <w:pPr>
        <w:pStyle w:val="ListBullet"/>
        <w:spacing w:line="240" w:lineRule="auto"/>
        <w:ind w:left="720"/>
      </w:pPr>
      <w:r>
        <w:rPr>
          <w:lang w:val="id_ID" w:bidi="id_ID"/>
        </w:rPr>
      </w:r>
      <w:r>
        <w:rPr>
          <w:lang w:val="id_ID" w:bidi="id_ID"/>
        </w:rPr>
        <w:t>Tanyakan kepada orang-orang yang memerankan teman atau kerabat Eutikhus, "Bagaimana perasaan kalian?" Anda mungkin mendengar hal-hal seperti, "Sangat terkejut dengan kematian yang tiba-tiba ini," atau "Kami perlu membawa jenazahnya pulang," dan "Aku diliputi kesedihan yang mendalam, jadi aku akan berkabung sekarang."</w:t>
      </w:r>
    </w:p>
    <w:p>
      <w:pPr>
        <w:pStyle w:val="ListBullet"/>
        <w:spacing w:line="240" w:lineRule="auto"/>
        <w:ind w:left="720"/>
      </w:pPr>
      <w:r>
        <w:rPr>
          <w:lang w:val="id_ID" w:bidi="id_ID"/>
        </w:rPr>
      </w:r>
      <w:r>
        <w:rPr>
          <w:lang w:val="id_ID" w:bidi="id_ID"/>
        </w:rPr>
        <w:t>Ulangi adegannya.</w:t>
      </w:r>
    </w:p>
    <w:p>
      <w:pPr/>
      <w:r>
        <w:rPr>
          <w:lang w:val="id_ID" w:bidi="id_ID"/>
        </w:rPr>
      </w:r>
      <w:r>
        <w:rPr>
          <w:lang w:val="id_ID" w:bidi="id_ID"/>
        </w:rPr>
        <w:t>Paulus merebahkan diri di atas Eutikhus dan memeluknya, dan dengan kuasa Allah, ia menghidupkan kembali Eutikhus. "Jangan cemas," Paulus meyakinkan semua orang, karena mereka yang telah berkumpul merasa sedih dan sudah mulai berkabung. Paulus kemudian mengatakan kepada semua orang di sekelilingnya bahwa Eutikhus telah hidup kembali dari kematian.</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"Ingin meyakinkan semua orang bahwa Eutikhus sekarang hidup," atau "Mencoba untuk menenangkan mereka yang masih terkejut dan berkabung," dan "Bersyukur kepada Allah karena Ia memampukan Paulus untuk menyembuhkan pemuda ini."</w:t>
      </w:r>
    </w:p>
    <w:p>
      <w:pPr>
        <w:pStyle w:val="ListBullet"/>
        <w:spacing w:line="240" w:lineRule="auto"/>
        <w:ind w:left="720"/>
      </w:pPr>
      <w:r>
        <w:rPr>
          <w:lang w:val="id_ID" w:bidi="id_ID"/>
        </w:rPr>
      </w:r>
      <w:r>
        <w:rPr>
          <w:lang w:val="id_ID" w:bidi="id_ID"/>
        </w:rPr>
        <w:t>Tanyakan kepada orang yang memerankan Eutikhus, "Bagaimana perasaan Anda?" Anda mungkin mendengar hal-hal seperti, "Mengapa semua orang sangat senang karena aku hidup?" atau "Aku ingat tertidur di lantai atas, tetapi kemudian aku terbangun di bawah sini di lantai, apa yang terjadi?" dan "Bersyukur kepada Allah karena Ia memampukan Paulus untuk menyembuhkan dia."</w:t>
      </w:r>
    </w:p>
    <w:p>
      <w:pPr>
        <w:pStyle w:val="ListBullet"/>
        <w:spacing w:line="240" w:lineRule="auto"/>
        <w:ind w:left="720"/>
      </w:pPr>
      <w:r>
        <w:rPr>
          <w:lang w:val="id_ID" w:bidi="id_ID"/>
        </w:rPr>
      </w:r>
      <w:r>
        <w:rPr>
          <w:lang w:val="id_ID" w:bidi="id_ID"/>
        </w:rPr>
        <w:t>Tanyakan kepada orang-orang yang memerankan teman atau kerabat Eutikhus, "Bagaimana perasaan kalian?" Anda mungkin mendengar hal-hal seperti, "Tidak percaya apa yang mereka lihat," atau "Mereka sangat bersemangat ketika mereka menyadari bahwa Eutikhus masih hidup," dan "Berharap untuk membawanya pulang."</w:t>
      </w:r>
    </w:p>
    <w:p>
      <w:pPr>
        <w:pStyle w:val="ListBullet"/>
        <w:spacing w:line="240" w:lineRule="auto"/>
        <w:ind w:left="720"/>
      </w:pPr>
      <w:r>
        <w:rPr>
          <w:lang w:val="id_ID" w:bidi="id_ID"/>
        </w:rPr>
      </w:r>
      <w:r>
        <w:rPr>
          <w:lang w:val="id_ID" w:bidi="id_ID"/>
        </w:rPr>
        <w:t>Tanyakan kepada para aktor yang memerankan kelompok orang percaya, "Bagaimana perasaan kalian?" Anda mungkin mendengar hal-hal seperti, "Kagum akan tindakan Paulus," atau "Terkejut dengan betapa cepatnya Eutikhus telah disembuhkan," dan "Senang untuk keluarga dan teman-teman Eutikhus."</w:t>
      </w:r>
    </w:p>
    <w:p>
      <w:pPr>
        <w:pStyle w:val="ListBullet"/>
        <w:spacing w:line="240" w:lineRule="auto"/>
        <w:ind w:left="720"/>
      </w:pPr>
      <w:r>
        <w:rPr>
          <w:lang w:val="id_ID" w:bidi="id_ID"/>
        </w:rPr>
      </w:r>
      <w:r>
        <w:rPr>
          <w:lang w:val="id_ID" w:bidi="id_ID"/>
        </w:rPr>
        <w:t>Ulangi adegannya.</w:t>
      </w:r>
    </w:p>
    <w:p>
      <w:pPr/>
      <w:r>
        <w:rPr>
          <w:lang w:val="id_ID" w:bidi="id_ID"/>
        </w:rPr>
      </w:r>
      <w:r>
        <w:rPr>
          <w:b/>
          <w:lang w:val="id_ID" w:bidi="id_ID"/>
        </w:rPr>
        <w:t>Adegan ketiga:</w:t>
      </w:r>
      <w:r>
        <w:rPr>
          <w:lang w:val="id_ID" w:bidi="id_ID"/>
        </w:rPr>
        <w:t xml:space="preserve"> Kemudian Paulus, bersama dengan orang-orang percaya lainnya, naik lagi ke lantai atas dan kembali ke ruangan tempat mereka berada, tempat Paulus memecahkan roti dan makan. Paulus kemudian mulai mengajar lagi dan melanjutkannya sampai fajar menyingsing, dan kemudian ia meninggalkan orang-orang percaya lain dan berangkat dari rumah itu. Orang-orang membawa pulang pemuda Eutikhus yang sekarang hidup itu, dan mereka sangat senang.</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"Bersemangat setelah makan dan berkumpul lagi bersama sesama orang percaya," atau "Bersyukur karena Allah telah menguatkannya untuk melanjutkan pengajarannya," dan "Sedih karena nanti ia akan berangkat dari sana."</w:t>
      </w:r>
    </w:p>
    <w:p>
      <w:pPr>
        <w:pStyle w:val="ListBullet"/>
        <w:spacing w:line="240" w:lineRule="auto"/>
        <w:ind w:left="720"/>
      </w:pPr>
      <w:r>
        <w:rPr>
          <w:lang w:val="id_ID" w:bidi="id_ID"/>
        </w:rPr>
      </w:r>
      <w:r>
        <w:rPr>
          <w:lang w:val="id_ID" w:bidi="id_ID"/>
        </w:rPr>
        <w:t>Tanyakan kepada para aktor yang memerankan kelompok orang percaya, "Bagaimana perasaan Anda?" Anda mungkin mendengar hal-hal seperti, "Kagum dengan apa yang baru saja mereka lihat," atau "Sedih melihat Paulus pergi karena mereka telah menikmati mendengar ajaran-ajarannya," dan "Berharap untuk membagikan peristiwa ini kepada orang lain."</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dipahami.</w:t>
      </w:r>
    </w:p>
    <w:p>
      <w:pPr/>
      <w:r>
        <w:rPr>
          <w:lang w:val="id_ID" w:bidi="id_ID"/>
        </w:rPr>
      </w:r>
      <w:r>
        <w:rPr>
          <w:lang w:val="id_ID" w:bidi="id_ID"/>
        </w:rPr>
        <w:t>Dalam narasi ini, Paulus, Lukas, dan teman-teman seperjalanan Paulus semua berada di Troas. Paulus sedang mengajar di ruang atas sebuah rumah.</w:t>
      </w:r>
    </w:p>
    <w:p>
      <w:pPr/>
      <w:r>
        <w:rPr>
          <w:lang w:val="id_ID" w:bidi="id_ID"/>
        </w:rPr>
      </w:r>
      <w:r>
        <w:rPr>
          <w:lang w:val="id_ID" w:bidi="id_ID"/>
        </w:rPr>
        <w:t xml:space="preserve">Pada hari pertama minggu itu, mungkin Sabtu atau Minggu, Paulus dan orang-orang percaya datang bersama untuk memecahkan </w:t>
      </w:r>
      <w:r>
        <w:rPr>
          <w:b/>
          <w:lang w:val="id_ID" w:bidi="id_ID"/>
        </w:rPr>
        <w:t>roti</w:t>
      </w:r>
      <w:r>
        <w:rPr>
          <w:lang w:val="id_ID" w:bidi="id_ID"/>
        </w:rPr>
        <w:t xml:space="preserve">. Memecahkan roti adalah cara untuk berbicara tentang menyantap hidangan bersama, dan mungkin makan Perjamuan Tuhan bersama-sama. Untuk informasi lebih lanjut tentang </w:t>
      </w:r>
      <w:r>
        <w:rPr>
          <w:b/>
          <w:lang w:val="id_ID" w:bidi="id_ID"/>
        </w:rPr>
        <w:t>Perjamuan Tuhan</w:t>
      </w:r>
      <w:r>
        <w:rPr>
          <w:lang w:val="id_ID" w:bidi="id_ID"/>
        </w:rPr>
        <w:t>, lihat Daftar Kata Utama.</w:t>
      </w:r>
    </w:p>
    <w:p>
      <w:pPr/>
      <w:r>
        <w:rPr>
          <w:lang w:val="id_ID" w:bidi="id_ID"/>
        </w:rPr>
      </w:r>
      <w:r>
        <w:rPr>
          <w:lang w:val="id_ID" w:bidi="id_ID"/>
        </w:rPr>
        <w:t xml:space="preserve">Paulus berbicara kepada orang-orang dan, karena ia bermaksud berangkat pada hari berikutnya, ia terus berbicara sampai </w:t>
      </w:r>
      <w:r>
        <w:rPr>
          <w:b/>
          <w:lang w:val="id_ID" w:bidi="id_ID"/>
        </w:rPr>
        <w:t>tengah malam</w:t>
      </w:r>
      <w:r>
        <w:rPr>
          <w:lang w:val="id_ID" w:bidi="id_ID"/>
        </w:rPr>
        <w:t>, yaitu pukul 12 malam.</w:t>
      </w:r>
    </w:p>
    <w:p>
      <w:pPr/>
      <w:r>
        <w:rPr>
          <w:lang w:val="id_ID" w:bidi="id_ID"/>
        </w:rPr>
      </w:r>
      <w:r>
        <w:rPr>
          <w:lang w:val="id_ID" w:bidi="id_ID"/>
        </w:rPr>
        <w:t xml:space="preserve">"Ada banyak </w:t>
      </w:r>
      <w:r>
        <w:rPr>
          <w:b/>
          <w:lang w:val="id_ID" w:bidi="id_ID"/>
        </w:rPr>
        <w:t>lampu minyak</w:t>
      </w:r>
      <w:r>
        <w:rPr>
          <w:lang w:val="id_ID" w:bidi="id_ID"/>
        </w:rPr>
        <w:t xml:space="preserve"> di </w:t>
      </w:r>
      <w:r>
        <w:rPr>
          <w:b/>
          <w:lang w:val="id_ID" w:bidi="id_ID"/>
        </w:rPr>
        <w:t>ruangan atas</w:t>
      </w:r>
      <w:r>
        <w:rPr>
          <w:lang w:val="id_ID" w:bidi="id_ID"/>
        </w:rPr>
        <w:t xml:space="preserve"> tempat kami berkumpul." Kita tidak tahu secara pasti lampu mana yang sebenarnya telah digunakan, tetapi kedua contoh ini memberikan gambaran tentang apa yang mungkin mereka gunakan. Pada masa itu, lampu yang digunakan di rumah-rumah berupa mangkuk tanah liat kecil yang salah satu bagiannya dicubit hingga mengerucut. Bagian yang telah dijepit tersebut dulunya menyangga sepotong pintalan rami, sejenis bahan benang atau tali tipis yang disebut sumbu. Orang-orang kemudian memasukkan minyak ke dalam mangkuk.</w:t>
      </w:r>
    </w:p>
    <w:p>
      <w:pPr/>
      <w:r>
        <w:rPr>
          <w:lang w:val="id_ID" w:bidi="id_ID"/>
        </w:rPr>
      </w:r>
      <w:r>
        <w:rPr>
          <w:lang w:val="id_ID" w:bidi="id_ID"/>
        </w:rPr>
        <w:t>Namun di bawah pengaruh desain Yunani dan Romawi, lampu-lampu tersebut telah menjadi berbentuk bulat di satu ujung dan runcing di ujung lainnya, sehingga bentuknya lebih menyerupai pot daripada mangkuk. Lubang kecil bundar di bagian atas lampu memungkinkan minyak diisi kembali, dan moncong tertutup atau lubang menggantikan tepi yang terjepit sebagai cara untuk menahan sumbu agar tetap pada posisinya. Lampu rumah tangga pada umumnya dibuat untuk menampung cukup minyak untuk menyala sepanjang malam. Sebuah pilinan tali rami digunakan sebagai sumbu yang akan menyerap minyak dan mengirimkannya ke bagian atas sumbu tempat pembakaran minyak terjadi.</w:t>
      </w:r>
    </w:p>
    <w:p>
      <w:pPr/>
      <w:r>
        <w:rPr>
          <w:lang w:val="id_ID" w:bidi="id_ID"/>
        </w:rPr>
      </w:r>
      <w:r>
        <w:rPr>
          <w:lang w:val="id_ID" w:bidi="id_ID"/>
        </w:rPr>
        <w:t xml:space="preserve">Berhenti di sini dan tunjukkan lagi gambar-gambar dari kedua jenis </w:t>
      </w:r>
      <w:r>
        <w:rPr>
          <w:lang w:val="id_ID" w:bidi="id_ID"/>
        </w:rPr>
        <w:t>lampu minyak</w:t>
      </w:r>
      <w:r>
        <w:rPr>
          <w:lang w:val="id_ID" w:bidi="id_ID"/>
        </w:rPr>
        <w:t>.</w:t>
      </w:r>
    </w:p>
    <w:p>
      <w:pPr/>
      <w:r>
        <w:rPr>
          <w:lang w:val="id_ID" w:bidi="id_ID"/>
        </w:rPr>
      </w:r>
      <w:r>
        <w:rPr>
          <w:lang w:val="id_ID" w:bidi="id_ID"/>
        </w:rPr>
        <w:t xml:space="preserve">"Seorang pemuda bernama Eutikhus duduk di </w:t>
      </w:r>
      <w:r>
        <w:rPr>
          <w:b/>
          <w:lang w:val="id_ID" w:bidi="id_ID"/>
        </w:rPr>
        <w:t>jendela</w:t>
      </w:r>
      <w:r>
        <w:rPr>
          <w:lang w:val="id_ID" w:bidi="id_ID"/>
        </w:rPr>
        <w:t>, dan ia mulai tertidur dengan sangat nyenyak saat Paulus berbicara terus-menerus." Pada masa itu jendela-jendela tidak memiliki kaca. Jendela-jendela tersebut mungkin memiliki penutup, tetapi kemungkinan besar terbuka, sehingga hanya berupa sebuah lubang di dinding. Tepi dekat jendela itu pastilah lebar sehingga ada cukup ruang bagi Eutikhus untuk duduk di atasnya.</w:t>
      </w:r>
    </w:p>
    <w:p>
      <w:pPr/>
      <w:r>
        <w:rPr>
          <w:lang w:val="id_ID" w:bidi="id_ID"/>
        </w:rPr>
      </w:r>
      <w:r>
        <w:rPr>
          <w:lang w:val="id_ID" w:bidi="id_ID"/>
        </w:rPr>
        <w:t xml:space="preserve">Orang-orang membawa pulang pemuda itu dalam keadaan hidup dan merasa </w:t>
      </w:r>
      <w:r>
        <w:rPr>
          <w:b/>
          <w:lang w:val="id_ID" w:bidi="id_ID"/>
        </w:rPr>
        <w:t>sangat terhibur</w:t>
      </w:r>
      <w:r>
        <w:rPr>
          <w:lang w:val="id_ID" w:bidi="id_ID"/>
        </w:rPr>
        <w:t>, yang berarti bahwa mereka lega dan senang karena Eutikhus hidup lagi.</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teks tersebut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kutipan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20:13–17</w:t>
      </w:r>
      <w:r>
        <w:rPr>
          <w:lang w:val="id_ID" w:bidi="id_ID"/>
        </w:rPr>
      </w:r>
    </w:p>
    <w:p>
      <w:pPr>
        <w:pStyle w:val="Heading3"/>
      </w:pPr>
      <w:r>
        <w:rPr>
          <w:lang w:val="id_ID" w:bidi="id_ID"/>
        </w:rPr>
        <w:t>Dengar dan Renungkan</w:t>
      </w:r>
    </w:p>
    <w:p>
      <w:pPr/>
      <w:r>
        <w:rPr>
          <w:lang w:val="id_ID" w:bidi="id_ID"/>
        </w:rPr>
      </w:r>
      <w:r>
        <w:rPr>
          <w:lang w:val="id_ID" w:bidi="id_ID"/>
        </w:rPr>
        <w:t>Dengarkan Kisah Para Rasul 20:13–17 dan simpanlah dalam hatimu. Dengarkan teks ini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diceritakan kisah ini tentang Yesus?</w:t>
      </w:r>
    </w:p>
    <w:p>
      <w:pPr>
        <w:pStyle w:val="ListBullet"/>
        <w:spacing w:line="240" w:lineRule="auto"/>
        <w:ind w:left="720"/>
      </w:pPr>
      <w:r>
        <w:rPr>
          <w:lang w:val="id_ID" w:bidi="id_ID"/>
        </w:rPr>
      </w:r>
      <w:r>
        <w:rPr>
          <w:lang w:val="id_ID" w:bidi="id_ID"/>
        </w:rPr>
        <w:t xml:space="preserve">Apa yang diceritakan kisah ini tentang manusia? </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dipahami.</w:t>
      </w:r>
    </w:p>
    <w:p>
      <w:pPr/>
      <w:r>
        <w:rPr>
          <w:lang w:val="id_ID" w:bidi="id_ID"/>
        </w:rPr>
      </w:r>
      <w:r>
        <w:rPr>
          <w:lang w:val="id_ID" w:bidi="id_ID"/>
        </w:rPr>
        <w:t>Apakah kamu ingat pada bagian sebelumnya bagaimana Paulus membangkitkan Eutikhus dari kematian di Troas? Sekarang, Paulus menyuruh teman-teman seperjalanannya untuk berangkat lebih dahulu dengan sebuah kapal sementara ia sendiri memutuskan untuk berjalan. Dalam narasi ini kita melihat Paulus dan teman-teman seperjalanannya mengunjungi beberapa tempat, berangkat dari Troas kemudian melalui Asos, Metilene, Kios, Samos, dan Miletus dalam perjalanan mereka ke Yerusalem . Ketika ia tiba di Miletus, Paulus meminta para penatua jemaat di Efesus untuk datang kepadanya di Miletus. Di sana Paulus berbicara kepada mereka sebelum ia berencana untuk berlayar lagi menuju ke Yerusalem. Sesampainya di Miletus, Paulus mengirim pesan kepada penatua jemaat di Efesus agar mereka datang menemuinya.</w:t>
      </w:r>
    </w:p>
    <w:p>
      <w:pPr/>
      <w:r>
        <w:rPr>
          <w:lang w:val="id_ID" w:bidi="id_ID"/>
        </w:rPr>
      </w:r>
      <w:r>
        <w:rPr>
          <w:lang w:val="id_ID" w:bidi="id_ID"/>
        </w:rPr>
        <w:t xml:space="preserve">Berhenti di sini dan tunjukkan gambar peta yang menyoroti rute perjalanan </w:t>
      </w:r>
      <w:r>
        <w:rPr>
          <w:lang w:val="id_ID" w:bidi="id_ID"/>
        </w:rPr>
        <w:t>Paulus dari Troas ke Asos</w:t>
      </w:r>
    </w:p>
    <w:p>
      <w:pPr/>
      <w:r>
        <w:rPr>
          <w:lang w:val="id_ID" w:bidi="id_ID"/>
        </w:rPr>
      </w:r>
      <w:r>
        <w:rPr>
          <w:lang w:val="id_ID" w:bidi="id_ID"/>
        </w:rPr>
        <w:t>Kapal-kapal yang digunakan untuk berlayar dalam narasi ini kemungkinan besar mirip dengan kapal-kapal yang disebutkan sebelumnya dalam Kisah Para Rasul. Kapal-kapal itu pasti memiliki dayung untuk mengemudi dan menggunakan layar untuk menangkap angin sehingga mereka dapat melaju ke depan.</w:t>
      </w:r>
    </w:p>
    <w:p>
      <w:pPr/>
      <w:r>
        <w:rPr>
          <w:lang w:val="id_ID" w:bidi="id_ID"/>
        </w:rPr>
      </w:r>
      <w:r>
        <w:rPr>
          <w:lang w:val="id_ID" w:bidi="id_ID"/>
        </w:rPr>
        <w:t xml:space="preserve">Berhenti di sini dan tunjukkan gambar </w:t>
      </w:r>
      <w:r>
        <w:rPr>
          <w:lang w:val="id_ID" w:bidi="id_ID"/>
        </w:rPr>
        <w:t>sebuah kapal layar dengan dayung dan layar sekitar tahun 54 Masehi</w:t>
      </w:r>
      <w:r>
        <w:rPr>
          <w:lang w:val="id_ID" w:bidi="id_ID"/>
        </w:rPr>
        <w:t>.</w:t>
      </w:r>
    </w:p>
    <w:p>
      <w:pPr/>
      <w:r>
        <w:rPr>
          <w:lang w:val="id_ID" w:bidi="id_ID"/>
        </w:rPr>
      </w:r>
      <w:r>
        <w:rPr>
          <w:lang w:val="id_ID" w:bidi="id_ID"/>
        </w:rPr>
        <w:t xml:space="preserve">Berhenti di sini dan tunjukkan gambar peta yang menyoroti rute berlayar </w:t>
      </w:r>
      <w:r>
        <w:rPr>
          <w:lang w:val="id_ID" w:bidi="id_ID"/>
        </w:rPr>
        <w:t>dari Troas ke Asos, kemudian ke Metilene, kemudian melewati pulau Kios, kemudian menyeberang ke Samos dan tiba di Miletus</w:t>
      </w:r>
      <w:r>
        <w:rPr>
          <w:lang w:val="id_ID" w:bidi="id_ID"/>
        </w:rPr>
        <w:t>.</w:t>
      </w:r>
    </w:p>
    <w:p>
      <w:pPr/>
      <w:r>
        <w:rPr>
          <w:lang w:val="id_ID" w:bidi="id_ID"/>
        </w:rPr>
      </w:r>
      <w:r>
        <w:rPr>
          <w:lang w:val="id_ID" w:bidi="id_ID"/>
        </w:rPr>
        <w:t>Lukas memulai cerita ini dengan berkata, "Kami pergi terlebih dahulu ke kapal dan berlayar ke Asos, tempat kami akan menjemput Paulus naik ke atas kapal." "Kami" di sini mungkin merujuk pada Lukas dan orang-orang yang melakukan perjalanan bersamanya. Apakah kamu masih ingat di bagian sebelumnya dalam Kisah Para Rasul ketika Paulus sedang melakukan perjalanan bersama orang-orang berikut ini: Sopater, anak Pirus dari Berea, Aristarkus, dari Tesalonika, Sekundus, juga dari Tesalonika, Gayus dari Derbe, Timotius dari Listra, Tikhikus dan Trofimus dari provinsi Asia? Kemungkinan besar mereka adalah orang-orang yang melakukan perjalanan bersama Lukas dan ketika Lukas menulis kitab ini ia juga memasukkan dirinya dalam narasi ini. Lukas dan orang-orang lain meninggalkan Paulus di Troas dan mereka berlayar dari Troas ke Asos.</w:t>
      </w:r>
    </w:p>
    <w:p>
      <w:pPr/>
      <w:r>
        <w:rPr>
          <w:lang w:val="id_ID" w:bidi="id_ID"/>
        </w:rPr>
      </w:r>
      <w:r>
        <w:rPr>
          <w:lang w:val="id_ID" w:bidi="id_ID"/>
        </w:rPr>
        <w:t>Pada waktu itu kebanyakan kapal menggunakan layar untuk menangkap angin agar dapat bergerak maju dan dayung untuk mengemudikan kapal. Ini kemungkinan besar mirip dengan kapal-kapal saat Paulus melakukan perjalanan sebelumnya dalam Kisah Para Rasul. Apakah kamu masih ingat ketika Paulus berlayar dari Filipi ke Troas setelah Perayaan Roti Tidak Beragi? Kemungkinan besar itu adalah kapal yang sangat mirip dengan kapal sebelumnya.</w:t>
      </w:r>
    </w:p>
    <w:p>
      <w:pPr/>
      <w:r>
        <w:rPr>
          <w:lang w:val="id_ID" w:bidi="id_ID"/>
        </w:rPr>
      </w:r>
      <w:r>
        <w:rPr>
          <w:lang w:val="id_ID" w:bidi="id_ID"/>
        </w:rPr>
        <w:t>Paulus memutuskan untuk tidak bergabung dengan orang-orang itu, tetapi sebaliknya melakukan perjalanan dari Troas ke Asos sendiri. Kemungkinan besar dia berencana untuk menempuh perjalanan tersebut dengan berjalan kaki. Jaraknya sekitar 20 sampai 30 mil, atau antara 32 sampai 48 kilometer, dan mungkin membutuhkan waktu beberapa hari. Sarana perjalanan Paulus mungkin dengan menunggang kuda, atau bahkan menggunakan suatu jenis kereta, tetapi kemungkinan besar ia berjalan kaki.</w:t>
      </w:r>
    </w:p>
    <w:p>
      <w:pPr/>
      <w:r>
        <w:rPr>
          <w:lang w:val="id_ID" w:bidi="id_ID"/>
        </w:rPr>
      </w:r>
      <w:r>
        <w:rPr>
          <w:lang w:val="id_ID" w:bidi="id_ID"/>
        </w:rPr>
        <w:t>Asos terletak di atas sebuah bukit dengan ketinggian lebih dari 650 kaki, atau 200 meter, di atas permukaan laut. Pelabuhannya terhubung dengan kota melalui sebuah jalan. Asos adalah sebuah kota di pesisir provinsi Misia. Kota itu berada sekitar 20 mil, atau 32 kilometer, di sebelah selatan Troas.</w:t>
      </w:r>
    </w:p>
    <w:p>
      <w:pPr/>
      <w:r>
        <w:rPr>
          <w:lang w:val="id_ID" w:bidi="id_ID"/>
        </w:rPr>
      </w:r>
      <w:r>
        <w:rPr>
          <w:lang w:val="id_ID" w:bidi="id_ID"/>
        </w:rPr>
        <w:t>Paulus mengatakan bahwa ia akan bertemu dengan Lukas dan rombongan lainnya di Asos dan bergabung dengan mereka di atas kapal.</w:t>
      </w:r>
    </w:p>
    <w:p>
      <w:pPr/>
      <w:r>
        <w:rPr>
          <w:lang w:val="id_ID" w:bidi="id_ID"/>
        </w:rPr>
      </w:r>
      <w:r>
        <w:rPr>
          <w:lang w:val="id_ID" w:bidi="id_ID"/>
        </w:rPr>
        <w:t>Tidak begitu jelas apakah Lukas dan rombongan itu mencari Paulus setelah mereka berlabuh atau justru Paulus yang mencari mereka. Karena kapal itu lebih mudah ditemukan, Paulus mungkin bertemu dengan Lukas dan yang lainnya di pelabuhan, bukan di kota itu.</w:t>
      </w:r>
    </w:p>
    <w:p>
      <w:pPr/>
      <w:r>
        <w:rPr>
          <w:lang w:val="id_ID" w:bidi="id_ID"/>
        </w:rPr>
      </w:r>
      <w:r>
        <w:rPr>
          <w:lang w:val="id_ID" w:bidi="id_ID"/>
        </w:rPr>
        <w:t>Ketika Paulus bergabung dengan mereka di Asos dan naik ke kapal, mereka berlayar sekitar 44 mil, atau 71 kilometer, lebih jauh ke arah selatan menuju Metilene, yang merupakan ibu kota, atau kota utama, di pulau Lesbos. Paulus dan rombongan mungkin bermalam di Metilene. Tidak diketahui dengan pasti apakah mereka akan tidur di kapal atau mencari penginapan atau tempat lain untuk bermalam di kota itu. Bagaimanapun juga, kapal itu sedang berlabuh dan tidak akan berlayar ke mana pun selama malam itu.</w:t>
      </w:r>
    </w:p>
    <w:p>
      <w:pPr/>
      <w:r>
        <w:rPr>
          <w:lang w:val="id_ID" w:bidi="id_ID"/>
        </w:rPr>
      </w:r>
      <w:r>
        <w:rPr>
          <w:lang w:val="id_ID" w:bidi="id_ID"/>
        </w:rPr>
        <w:t>Keesokan harinya mereka berlayar dengan kapal dari Metilene ke arah selatan menuju Kios. Mereka tiba di dekat atau di seberang pantai Kios. Kapal itu berlayar dekat daratan utama dan orang-orang di atas kapal dapat melihat Kios di seberang laut atau selat. Kios adalah salah satu pulau besar yang terletak di lepas pantai Asia. Kios adalah sebuah pulau di sebelah selatan pulau Lesbos.</w:t>
      </w:r>
    </w:p>
    <w:p>
      <w:pPr/>
      <w:r>
        <w:rPr>
          <w:lang w:val="id_ID" w:bidi="id_ID"/>
        </w:rPr>
      </w:r>
      <w:r>
        <w:rPr>
          <w:lang w:val="id_ID" w:bidi="id_ID"/>
        </w:rPr>
        <w:t xml:space="preserve">Berhenti di sini dan tunjukkan kembali gambar peta dan tunjukkan rute pelayaran dari </w:t>
      </w:r>
      <w:r>
        <w:rPr>
          <w:lang w:val="id_ID" w:bidi="id_ID"/>
        </w:rPr>
        <w:t>Metilene ke Kios</w:t>
      </w:r>
      <w:r>
        <w:rPr>
          <w:lang w:val="id_ID" w:bidi="id_ID"/>
        </w:rPr>
        <w:t>.</w:t>
      </w:r>
    </w:p>
    <w:p>
      <w:pPr/>
      <w:r>
        <w:rPr>
          <w:lang w:val="id_ID" w:bidi="id_ID"/>
        </w:rPr>
      </w:r>
      <w:r>
        <w:rPr>
          <w:lang w:val="id_ID" w:bidi="id_ID"/>
        </w:rPr>
        <w:t>Kemudian pada hari berikutnya, mereka menyeberang ke Samos. yang berarti mereka berlayar dari pantai Kios ke pantai Samos. Untuk kapal yang datang dari arah utara, berlayar ke Samos dengan kapal berarti menyeberangi 12 sampai 19 mil, atau 20 sampai 30 kilometer, dari laut lepas.</w:t>
      </w:r>
    </w:p>
    <w:p>
      <w:pPr/>
      <w:r>
        <w:rPr>
          <w:lang w:val="id_ID" w:bidi="id_ID"/>
        </w:rPr>
      </w:r>
      <w:r>
        <w:rPr>
          <w:lang w:val="id_ID" w:bidi="id_ID"/>
        </w:rPr>
        <w:t>Kapal itu mungkin berhenti di Samos untuk bermalam. Nama Samos merujuk pada sebuah pulau dan sebuah kota di pulau itu. Kota itu terletak di sebelah tenggara pulau Kios. Kota itu berada di bagian timur laut pulau itu.</w:t>
      </w:r>
    </w:p>
    <w:p>
      <w:pPr/>
      <w:r>
        <w:rPr>
          <w:lang w:val="id_ID" w:bidi="id_ID"/>
        </w:rPr>
      </w:r>
      <w:r>
        <w:rPr>
          <w:lang w:val="id_ID" w:bidi="id_ID"/>
        </w:rPr>
        <w:t xml:space="preserve">Berhenti di sini dan tunjukkan lagi gambar peta yang menunjukkan rute </w:t>
      </w:r>
      <w:r>
        <w:rPr>
          <w:lang w:val="id_ID" w:bidi="id_ID"/>
        </w:rPr>
        <w:t>berlayar dari Kios ke Samos</w:t>
      </w:r>
      <w:r>
        <w:rPr>
          <w:lang w:val="id_ID" w:bidi="id_ID"/>
        </w:rPr>
        <w:t>.</w:t>
      </w:r>
    </w:p>
    <w:p>
      <w:pPr/>
      <w:r>
        <w:rPr>
          <w:lang w:val="id_ID" w:bidi="id_ID"/>
        </w:rPr>
      </w:r>
      <w:r>
        <w:rPr>
          <w:lang w:val="id_ID" w:bidi="id_ID"/>
        </w:rPr>
        <w:t>Keesokan harinya mereka tiba di Miletus. Miletus adalah kota di pantai provinsi Asia. Miletus berada 30 mil, atau 48 kilometer, di selatan dari kota Efesus.</w:t>
      </w:r>
    </w:p>
    <w:p>
      <w:pPr/>
      <w:r>
        <w:rPr>
          <w:lang w:val="id_ID" w:bidi="id_ID"/>
        </w:rPr>
      </w:r>
      <w:r>
        <w:rPr>
          <w:lang w:val="id_ID" w:bidi="id_ID"/>
        </w:rPr>
        <w:t xml:space="preserve"> Rute yang ditempuh kapal itu merupakan jalur yang paling alami untuk diikuti; untuk berlayar melalui Efesus, perjalanan akan memerlukan waktu dan jarak tempuh yang lebih jauh. Kota itu terletak sedikit di bagian selatan Efesus. Para pelaut mungkin merasa bahwa berlayar dengan kapal langsung dari Kios ke Miletus merupakan perjalanan yang terlalu jauh, oleh karena itu perjalanan itu dihentikan dengan berhenti sejenak di Samos. Perjalanan dari Samos ke Miletus kemungkinan besar juga terlalu panjang untuk menyelesaikan perjalanan dalam satu hari, jadi mungkin itulah yang menyebabkan mereka tiba di Miletus pada hari berikutnya.</w:t>
      </w:r>
    </w:p>
    <w:p>
      <w:pPr/>
      <w:r>
        <w:rPr>
          <w:lang w:val="id_ID" w:bidi="id_ID"/>
        </w:rPr>
      </w:r>
      <w:r>
        <w:rPr>
          <w:lang w:val="id_ID" w:bidi="id_ID"/>
        </w:rPr>
        <w:t>Paulus sudah memutuskan untuk tidak singgah di Efesus dan berlayar melewatinya agar tidak menghabiskan waktu di provinsi Asia. Ini bukan karena ia berada dalam bahaya, atau merasa takut untuk pergi ke sana; melainkan itu untuk menghemat waktu dan perjalanannya tidak tertunda di Efesus. Jika ia berhenti di Efesus, orang-orang percaya lainnya akan ingin melihatnya dan berbincang-bincang dengannya. Paulus ingin sampai ke Yerusalem tepat waktu pada hari Pentakosta sehingga ia harus melanjutkan perjalanannya secepat mungkin. Untuk menghemat waktu, Paulus kemungkinan besar memilih kapal yang akan berlayar langsung ke Miletus tanpa berhenti di Efesus.</w:t>
      </w:r>
    </w:p>
    <w:p>
      <w:pPr/>
      <w:r>
        <w:rPr>
          <w:lang w:val="id_ID" w:bidi="id_ID"/>
        </w:rPr>
      </w:r>
      <w:r>
        <w:rPr>
          <w:lang w:val="id_ID" w:bidi="id_ID"/>
        </w:rPr>
        <w:t xml:space="preserve">Berhenti di sini dan tunjukkan lagi gambar peta yang menyoroti jalan memutar </w:t>
      </w:r>
      <w:r>
        <w:rPr>
          <w:lang w:val="id_ID" w:bidi="id_ID"/>
        </w:rPr>
        <w:t>dan jarak yang perlu mereka tempuh jika mereka pergi ke Efesus</w:t>
      </w:r>
      <w:r>
        <w:rPr>
          <w:lang w:val="id_ID" w:bidi="id_ID"/>
        </w:rPr>
        <w:t>.</w:t>
      </w:r>
    </w:p>
    <w:p>
      <w:pPr/>
      <w:r>
        <w:rPr>
          <w:lang w:val="id_ID" w:bidi="id_ID"/>
        </w:rPr>
      </w:r>
      <w:r>
        <w:rPr>
          <w:lang w:val="id_ID" w:bidi="id_ID"/>
        </w:rPr>
        <w:t>Berhenti di sini dan ceritakan tentang saat kamu perlu pergi ke suatu tempat dengan cepat tetapi kamu melihat seseorang yang kamu kenal di tengah jalan. Apa yang biasanya kamu lakukan dalam situasi ini? Apa hal yang paling sopan untuk dilakukan dalam budayamu?</w:t>
      </w:r>
    </w:p>
    <w:p>
      <w:pPr/>
      <w:r>
        <w:rPr>
          <w:lang w:val="id_ID" w:bidi="id_ID"/>
        </w:rPr>
      </w:r>
      <w:r>
        <w:rPr>
          <w:lang w:val="id_ID" w:bidi="id_ID"/>
        </w:rPr>
        <w:t>Kamu akan mengingat dari perikop sebelumnya dalam Kisah Para Rasul bahwa selama Hari Raya Pentakosta Allah mengutus Roh Kudus untuk tinggal di dalam para pengikut Yesus.</w:t>
      </w:r>
    </w:p>
    <w:p>
      <w:pPr/>
      <w:r>
        <w:rPr>
          <w:lang w:val="id_ID" w:bidi="id_ID"/>
        </w:rPr>
      </w:r>
      <w:r>
        <w:rPr>
          <w:lang w:val="id_ID" w:bidi="id_ID"/>
        </w:rPr>
        <w:t>Kata Pentakosta merujuk pada salah satu hari kudus bagi orang-orang Yahudi. itu berarti "yang kelima puluh." Pentakosta adalah nama Yunani untuk Hari Raya Tujuh Minggu, yang dirayakan lima puluh hari setelah Paskah.</w:t>
      </w:r>
    </w:p>
    <w:p>
      <w:pPr/>
      <w:r>
        <w:rPr>
          <w:lang w:val="id_ID" w:bidi="id_ID"/>
        </w:rPr>
      </w:r>
      <w:r>
        <w:rPr>
          <w:lang w:val="id_ID" w:bidi="id_ID"/>
        </w:rPr>
        <w:t>Paulus dan yang lainnya mungkin tinggal selama beberapa hari di Miletus.</w:t>
      </w:r>
    </w:p>
    <w:p>
      <w:pPr/>
      <w:r>
        <w:rPr>
          <w:lang w:val="id_ID" w:bidi="id_ID"/>
        </w:rPr>
      </w:r>
      <w:r>
        <w:rPr>
          <w:lang w:val="id_ID" w:bidi="id_ID"/>
        </w:rPr>
        <w:t>Ketika ia sampai ke Miletus, Paulus kemudian mengirim pesan kepada para penatua jemaat di Efesus untuk datang dan melihatnya. Paulus menghabiskan beberapa tahun di Efesus dan ia mengenal para penatua ini dengan baik. Dia mungkin telah mengajarkan banyak hal kepada mereka tentang Yesus dan tentang kepemimpinan jemaat. Para penatua adalah salah satu istilah yang digunakan untuk menggambarkan para pemimpin gereja; itu adalah istilah yang diambil alih dari Yudaisme, di mana para tua-tua adalah para pemimpin yang diakui dari komunitas agama Yahudi. Kata penatua dapat berarti seseorang yang usianya cukup lanjut tetapi tidak selalu berarti demikian; dalam hal ini, itu adalah untuk menggambarkan para pemimpin gereja atau pemimpin orang-orang percaya di sebuah desa, kota, atau kota. Gereja dapat merujuk pada sekelompok orang percaya yang tinggal dan beribadah di satu tempat, atau pada komunitas yang lebih luas dari seluruh umat yang percaya kepada Yesus.</w:t>
      </w:r>
    </w:p>
    <w:p>
      <w:pPr/>
      <w:r>
        <w:rPr>
          <w:lang w:val="id_ID" w:bidi="id_ID"/>
        </w:rPr>
      </w:r>
      <w:r>
        <w:rPr>
          <w:lang w:val="id_ID" w:bidi="id_ID"/>
        </w:rPr>
        <w:t>Berhenti disini dan diskusikan: Dalam budayamu apa yang kamu sebut perkumpulan orang-orang percaya? Apa sebutan untuk nama tempat atau bangunan yang kamu gunakan untuk beribadah? Apa saja sebutan untuk para pemimpin di gerejamu?</w:t>
      </w:r>
    </w:p>
    <w:p>
      <w:pPr/>
      <w:r>
        <w:rPr>
          <w:lang w:val="id_ID" w:bidi="id_ID"/>
        </w:rPr>
      </w:r>
      <w:r>
        <w:rPr>
          <w:lang w:val="id_ID" w:bidi="id_ID"/>
        </w:rPr>
        <w:t>Paulus kemungkinan besar telah memberikan pesan itu kepada orang lain untuk disampaikan kepada para penatua Itu mungkin sebuah pesan tertulis tetapi kemungkinan besar disampaikan secara lisan. Bagaimanapun juga, berita itu diteruskan kepada orang lain, yang kemudian melakukan perjalanan ke Efesus untuk menyampaikan pesan itu. Tidak begitu jelas apa yang akan dikatakan Paulus dalam pesannya yang mendorong mereka datang, tetapi mereka pasti bersemangat untuk bertemu kembali dengan Paulus dan ingin mendengar apa yang akan ia sampaikan kepada mereka. Karena Paulus akan berada di Miletus selama beberapa hari, ada cukup waktu bagi pesan itu untuk sampai kepada para penatua di Efesus dan bagi mereka untuk datang menemui dia di Miletus sebelum Paulus melanjutkan perjalanannya ke Yerusalem.</w:t>
      </w:r>
      <w:r>
        <w:rPr>
          <w:lang w:val="id_ID" w:bidi="id_ID"/>
        </w:rPr>
      </w:r>
    </w:p>
    <w:p>
      <w:pPr>
        <w:pStyle w:val="Heading3"/>
      </w:pPr>
      <w:r>
        <w:rPr>
          <w:lang w:val="id_ID" w:bidi="id_ID"/>
        </w:rPr>
        <w:t>Menjelaskan Adegan</w:t>
      </w:r>
    </w:p>
    <w:p>
      <w:pPr/>
      <w:r>
        <w:rPr>
          <w:lang w:val="id_ID" w:bidi="id_ID"/>
        </w:rPr>
      </w:r>
      <w:r>
        <w:rPr>
          <w:lang w:val="id_ID" w:bidi="id_ID"/>
        </w:rPr>
        <w:t>Dengarkan teksnya sekali lagi dalam versi yang paling mudah dimengerti.</w:t>
      </w:r>
    </w:p>
    <w:p>
      <w:pPr/>
      <w:r>
        <w:rPr>
          <w:lang w:val="id_ID" w:bidi="id_ID"/>
        </w:rPr>
      </w:r>
      <w:r>
        <w:rPr>
          <w:lang w:val="id_ID" w:bidi="id_ID"/>
        </w:rPr>
        <w:t>Dalam sesi ini, Anda akan membantu kelompok memvisualisasikan kisah ini. Anda akan membantu kelompok menentukan adegan, latar, dan karakter dalam kisah ini.</w:t>
      </w:r>
    </w:p>
    <w:p>
      <w:pPr/>
      <w:r>
        <w:rPr>
          <w:lang w:val="id_ID" w:bidi="id_ID"/>
        </w:rPr>
      </w:r>
      <w:r>
        <w:rPr>
          <w:lang w:val="id_ID" w:bidi="id_ID"/>
        </w:rPr>
        <w:t>Kisah ini memiliki 6 adegan.</w:t>
      </w:r>
    </w:p>
    <w:p>
      <w:pPr/>
      <w:r>
        <w:rPr>
          <w:lang w:val="id_ID" w:bidi="id_ID"/>
        </w:rPr>
      </w:r>
      <w:r>
        <w:rPr>
          <w:b/>
          <w:lang w:val="id_ID" w:bidi="id_ID"/>
        </w:rPr>
        <w:t>Adegan pertama:</w:t>
      </w:r>
      <w:r>
        <w:rPr>
          <w:lang w:val="id_ID" w:bidi="id_ID"/>
        </w:rPr>
        <w:t xml:space="preserve"> Lukas dan rekan-rekannya naik ke kapal dari Troas ke Asos. Namun, Paulus, tetap berada di Troas.</w:t>
      </w:r>
    </w:p>
    <w:p>
      <w:pPr/>
      <w:r>
        <w:rPr>
          <w:lang w:val="id_ID" w:bidi="id_ID"/>
        </w:rPr>
      </w:r>
      <w:r>
        <w:rPr>
          <w:b/>
          <w:lang w:val="id_ID" w:bidi="id_ID"/>
        </w:rPr>
        <w:t>Adegan kedua:</w:t>
      </w:r>
      <w:r>
        <w:rPr>
          <w:lang w:val="id_ID" w:bidi="id_ID"/>
        </w:rPr>
        <w:t xml:space="preserve"> Paulus memutuskan untuk menghindari perjalanan melalui laut dan sebaliknya memilih untuk pergi melalui jalur darat dari Troas ke Asos. Kemungkinan besar ia pergi dengan berjalan kaki.</w:t>
      </w:r>
    </w:p>
    <w:p>
      <w:pPr/>
      <w:r>
        <w:rPr>
          <w:lang w:val="id_ID" w:bidi="id_ID"/>
        </w:rPr>
      </w:r>
      <w:r>
        <w:rPr>
          <w:b/>
          <w:lang w:val="id_ID" w:bidi="id_ID"/>
        </w:rPr>
        <w:t>Adegan ketiga:</w:t>
      </w:r>
      <w:r>
        <w:rPr>
          <w:lang w:val="id_ID" w:bidi="id_ID"/>
        </w:rPr>
        <w:t xml:space="preserve"> Lukas dan orang-orang lain dan Paulus berkumpul kembali di Asos di mana Paulus menemukan kapal mereka dan bergabung dengan mereka di atas kapal. Mereka berlayar langsung ke Metilene tempat mereka kemungkinan besar bermalam.</w:t>
      </w:r>
    </w:p>
    <w:p>
      <w:pPr/>
      <w:r>
        <w:rPr>
          <w:lang w:val="id_ID" w:bidi="id_ID"/>
        </w:rPr>
      </w:r>
      <w:r>
        <w:rPr>
          <w:b/>
          <w:lang w:val="id_ID" w:bidi="id_ID"/>
        </w:rPr>
        <w:t>Adegan keempat:</w:t>
      </w:r>
      <w:r>
        <w:rPr>
          <w:lang w:val="id_ID" w:bidi="id_ID"/>
        </w:rPr>
        <w:t xml:space="preserve"> Mereka kemudian berlayar dari Metilene dan berlayar mendekati Kios.</w:t>
      </w:r>
    </w:p>
    <w:p>
      <w:pPr/>
      <w:r>
        <w:rPr>
          <w:lang w:val="id_ID" w:bidi="id_ID"/>
        </w:rPr>
      </w:r>
      <w:r>
        <w:rPr>
          <w:b/>
          <w:lang w:val="id_ID" w:bidi="id_ID"/>
        </w:rPr>
        <w:t>Adegan kelima:</w:t>
      </w:r>
      <w:r>
        <w:rPr>
          <w:lang w:val="id_ID" w:bidi="id_ID"/>
        </w:rPr>
        <w:t xml:space="preserve"> Keesokan harinya mereka menyeberang ke Samos.</w:t>
      </w:r>
    </w:p>
    <w:p>
      <w:pPr/>
      <w:r>
        <w:rPr>
          <w:lang w:val="id_ID" w:bidi="id_ID"/>
        </w:rPr>
      </w:r>
      <w:r>
        <w:rPr>
          <w:b/>
          <w:lang w:val="id_ID" w:bidi="id_ID"/>
        </w:rPr>
        <w:t>Adegan keenam:</w:t>
      </w:r>
      <w:r>
        <w:rPr>
          <w:lang w:val="id_ID" w:bidi="id_ID"/>
        </w:rPr>
        <w:t xml:space="preserve"> Keesokan harinya mereka tiba di Miletus, Paulus tidak singgah di Efesus karena ia ingin sampai ke Yerusalem sebelum Pentakosta. Dari Miletus, Paulus mengirim pesan, kemungkinan besar menyampaikan pesan kepada seseorang yang kemudian pergi untuk menyampaikannya kepada para penatua di Efesus. Paulus mengundang mereka untuk datang dan bergabung dengannya di Miletus. Paulus dan orang-orang itu kemudian tinggal di Miletus selama beberapa hari.</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Seorang utusan</w:t>
      </w:r>
    </w:p>
    <w:p>
      <w:pPr>
        <w:pStyle w:val="ListBullet"/>
        <w:spacing w:line="240" w:lineRule="auto"/>
        <w:ind w:left="720"/>
      </w:pPr>
      <w:r>
        <w:rPr>
          <w:lang w:val="id_ID" w:bidi="id_ID"/>
        </w:rPr>
      </w:r>
      <w:r>
        <w:rPr>
          <w:lang w:val="id_ID" w:bidi="id_ID"/>
        </w:rPr>
        <w:t>Para penatua gereja di Efesus</w:t>
      </w:r>
    </w:p>
    <w:p>
      <w:pPr/>
      <w:r>
        <w:rPr>
          <w:lang w:val="id_ID" w:bidi="id_ID"/>
        </w:rPr>
      </w:r>
      <w:r>
        <w:rPr>
          <w:lang w:val="id_ID" w:bidi="id_ID"/>
        </w:rPr>
        <w:t>Kelompok orang berikut ini tidak disebutkan dalam kisah itu, tetapi kita tahu bahwa mereka melakukan perjalanan bersama Paulus dari bagian Kisah Para Rasul sebelumnya.</w:t>
      </w:r>
    </w:p>
    <w:p>
      <w:pPr>
        <w:pStyle w:val="ListBullet"/>
        <w:spacing w:line="240" w:lineRule="auto"/>
        <w:ind w:left="720"/>
      </w:pPr>
      <w:r>
        <w:rPr>
          <w:lang w:val="id_ID" w:bidi="id_ID"/>
        </w:rPr>
      </w:r>
      <w:r>
        <w:rPr>
          <w:lang w:val="id_ID" w:bidi="id_ID"/>
        </w:rPr>
        <w:t>Lukas</w:t>
      </w:r>
    </w:p>
    <w:p>
      <w:pPr>
        <w:pStyle w:val="ListBullet"/>
        <w:spacing w:line="240" w:lineRule="auto"/>
        <w:ind w:left="720"/>
      </w:pPr>
      <w:r>
        <w:rPr>
          <w:lang w:val="id_ID" w:bidi="id_ID"/>
        </w:rPr>
      </w:r>
      <w:r>
        <w:rPr>
          <w:lang w:val="id_ID" w:bidi="id_ID"/>
        </w:rPr>
        <w:t>Sopater, anak Pirus dari Berea</w:t>
      </w:r>
    </w:p>
    <w:p>
      <w:pPr>
        <w:pStyle w:val="ListBullet"/>
        <w:spacing w:line="240" w:lineRule="auto"/>
        <w:ind w:left="720"/>
      </w:pPr>
      <w:r>
        <w:rPr>
          <w:lang w:val="id_ID" w:bidi="id_ID"/>
        </w:rPr>
      </w:r>
      <w:r>
        <w:rPr>
          <w:lang w:val="id_ID" w:bidi="id_ID"/>
        </w:rPr>
        <w:t>Aristarkhus, dari Tesalonika</w:t>
      </w:r>
    </w:p>
    <w:p>
      <w:pPr>
        <w:pStyle w:val="ListBullet"/>
        <w:spacing w:line="240" w:lineRule="auto"/>
        <w:ind w:left="720"/>
      </w:pPr>
      <w:r>
        <w:rPr>
          <w:lang w:val="id_ID" w:bidi="id_ID"/>
        </w:rPr>
      </w:r>
      <w:r>
        <w:rPr>
          <w:lang w:val="id_ID" w:bidi="id_ID"/>
        </w:rPr>
        <w:t>Sekundus, juga dari Tesalonika</w:t>
      </w:r>
    </w:p>
    <w:p>
      <w:pPr>
        <w:pStyle w:val="ListBullet"/>
        <w:spacing w:line="240" w:lineRule="auto"/>
        <w:ind w:left="720"/>
      </w:pPr>
      <w:r>
        <w:rPr>
          <w:lang w:val="id_ID" w:bidi="id_ID"/>
        </w:rPr>
      </w:r>
      <w:r>
        <w:rPr>
          <w:lang w:val="id_ID" w:bidi="id_ID"/>
        </w:rPr>
        <w:t>Gayus dari Derbe</w:t>
      </w:r>
    </w:p>
    <w:p>
      <w:pPr>
        <w:pStyle w:val="ListBullet"/>
        <w:spacing w:line="240" w:lineRule="auto"/>
        <w:ind w:left="720"/>
      </w:pPr>
      <w:r>
        <w:rPr>
          <w:lang w:val="id_ID" w:bidi="id_ID"/>
        </w:rPr>
      </w:r>
      <w:r>
        <w:rPr>
          <w:lang w:val="id_ID" w:bidi="id_ID"/>
        </w:rPr>
        <w:t>Timotius dari Listra</w:t>
      </w:r>
    </w:p>
    <w:p>
      <w:pPr>
        <w:pStyle w:val="ListBullet"/>
        <w:spacing w:line="240" w:lineRule="auto"/>
        <w:ind w:left="720"/>
      </w:pPr>
      <w:r>
        <w:rPr>
          <w:lang w:val="id_ID" w:bidi="id_ID"/>
        </w:rPr>
      </w:r>
      <w:r>
        <w:rPr>
          <w:lang w:val="id_ID" w:bidi="id_ID"/>
        </w:rPr>
        <w:t>Tikhikus, dari provinsi Asia</w:t>
      </w:r>
    </w:p>
    <w:p>
      <w:pPr>
        <w:pStyle w:val="ListBullet"/>
        <w:spacing w:line="240" w:lineRule="auto"/>
        <w:ind w:left="720"/>
      </w:pPr>
      <w:r>
        <w:rPr>
          <w:lang w:val="id_ID" w:bidi="id_ID"/>
        </w:rPr>
      </w:r>
      <w:r>
        <w:rPr>
          <w:lang w:val="id_ID" w:bidi="id_ID"/>
        </w:rPr>
        <w:t>Trofimus, juga dari provinsi Asia</w:t>
      </w:r>
    </w:p>
    <w:p>
      <w:pPr/>
      <w:r>
        <w:rPr>
          <w:lang w:val="id_ID" w:bidi="id_ID"/>
        </w:rPr>
      </w:r>
      <w:r>
        <w:rPr>
          <w:lang w:val="id_ID" w:bidi="id_ID"/>
        </w:rPr>
        <w:t xml:space="preserve">Dalam sesi ini, minta kelompok untuk membuat papan cerita, membuat 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Mungkin ada baiknya jika kamu berhenti dan menggambar peta di atas lantai dan berjalan mengelilinginya untuk memahami perjalanan yang sedang terjadi.</w:t>
      </w:r>
    </w:p>
    <w:p>
      <w:pPr/>
      <w:r>
        <w:rPr>
          <w:lang w:val="id_ID" w:bidi="id_ID"/>
        </w:rPr>
      </w:r>
      <w:r>
        <w:rPr>
          <w:lang w:val="id_ID" w:bidi="id_ID"/>
        </w:rPr>
        <w:t>Atau kamu bisa menggunakan gambar peta yang jauh lebih kecil dan membuat potongan-potongan kertas sebagai perahu dan memindahkannya dari satu tempat ke tempat lain.</w:t>
      </w:r>
    </w:p>
    <w:p>
      <w:pPr/>
      <w:r>
        <w:rPr>
          <w:lang w:val="id_ID" w:bidi="id_ID"/>
        </w:rPr>
      </w:r>
      <w:r>
        <w:rPr>
          <w:lang w:val="id_ID" w:bidi="id_ID"/>
        </w:rPr>
        <w:t xml:space="preserve">Berhenti di sini dan tunjukkan gambar peta yang menyoroti rute perjalanan </w:t>
      </w:r>
      <w:r>
        <w:rPr>
          <w:lang w:val="id_ID" w:bidi="id_ID"/>
        </w:rPr>
        <w:t>Paulus dari Troas ke Asos</w:t>
      </w:r>
      <w:r>
        <w:rPr>
          <w:lang w:val="id_ID" w:bidi="id_ID"/>
        </w:rPr>
        <w:t>.</w:t>
      </w:r>
    </w:p>
    <w:p>
      <w:pPr/>
      <w:r>
        <w:rPr>
          <w:lang w:val="id_ID" w:bidi="id_ID"/>
        </w:rPr>
      </w:r>
      <w:r>
        <w:rPr>
          <w:lang w:val="id_ID" w:bidi="id_ID"/>
        </w:rPr>
        <w:t xml:space="preserve">Berhenti di sini dan tunjukkan gambar </w:t>
      </w:r>
      <w:r>
        <w:rPr>
          <w:lang w:val="id_ID" w:bidi="id_ID"/>
        </w:rPr>
        <w:t>sebuah perahu layar dari tahun 54 Masehi</w:t>
      </w:r>
      <w:r>
        <w:rPr>
          <w:lang w:val="id_ID" w:bidi="id_ID"/>
        </w:rPr>
        <w:t>. Pada saat itu kebanyakan kapal menggunakan layar dan angin untuk bergerak maju.</w:t>
      </w:r>
    </w:p>
    <w:p>
      <w:pPr/>
      <w:r>
        <w:rPr>
          <w:lang w:val="id_ID" w:bidi="id_ID"/>
        </w:rPr>
      </w:r>
      <w:r>
        <w:rPr>
          <w:lang w:val="id_ID" w:bidi="id_ID"/>
        </w:rPr>
        <w:t xml:space="preserve">Berhenti di sini dan tunjukkan gambar peta yang menyoroti rute pelayaran </w:t>
      </w:r>
      <w:r>
        <w:rPr>
          <w:lang w:val="id_ID" w:bidi="id_ID"/>
        </w:rPr>
        <w:t>dari Troas ke Asos, kemudian ke Metilene, kemudian ke Kios, kemudian ke Samos dan tiba di Miletus</w:t>
      </w:r>
      <w:r>
        <w:rPr>
          <w:lang w:val="id_ID" w:bidi="id_ID"/>
        </w:rPr>
        <w:t>.</w:t>
      </w:r>
    </w:p>
    <w:p>
      <w:pPr/>
      <w:r>
        <w:rPr>
          <w:lang w:val="id_ID" w:bidi="id_ID"/>
        </w:rPr>
      </w:r>
      <w:r>
        <w:rPr>
          <w:lang w:val="id_ID" w:bidi="id_ID"/>
        </w:rPr>
        <w:t>Lukas dan rekan-rekannya naik ke kapal dari Troas ke Asos. Apakah kamu masih ingat di bagian sebelumnya dalam Kisah Para Rasul ketika Paulus sedang melakukan perjalanan bersama orang-orang berikut ini: Sopater, anak Pirus dari Berea, Aristarkus, dari Tesalonika, Sekundus, juga dari Tesalonika, Gayus dari Derbe, Timotius dari Listra, Tikhikus dan Trofimus dari provinsi Asia. Kita tahu bahwa Lukas bersama rombongan itu karena Lukas menulis seolah-olah ia berada di sana. Lukas mengatakan bahwa "kami naik ke atas kapal."</w:t>
      </w:r>
    </w:p>
    <w:p>
      <w:pPr/>
      <w:r>
        <w:rPr>
          <w:lang w:val="id_ID" w:bidi="id_ID"/>
        </w:rPr>
      </w:r>
      <w:r>
        <w:rPr>
          <w:lang w:val="id_ID" w:bidi="id_ID"/>
        </w:rPr>
        <w:t>Paulus memutuskan untuk menghindari perjalanan melalui laut dan sebaliknya memilih untuk pergi melalui jalur darat dari Troas ke Asos sendirian dan kemungkinan besar ia berjalan kaki. Ingatlah bahwa ini adalah jarak antara 20 sampai 30 mil atau antara 32 sampai 48 kilometer dan kemungkinan memakan waktu beberapa hari.</w:t>
      </w:r>
    </w:p>
    <w:p>
      <w:pPr/>
      <w:r>
        <w:rPr>
          <w:lang w:val="id_ID" w:bidi="id_ID"/>
        </w:rPr>
      </w:r>
      <w:r>
        <w:rPr>
          <w:lang w:val="id_ID" w:bidi="id_ID"/>
        </w:rPr>
        <w:t>Assos terletak di atas bukit dengan ketinggian lebih dari 650 kaki (atau 200 meter) di atas permukaan laut. Pelabuhannya terhubung dengan kota melalui sebuah jalan. Asos adalah sebuah kota di pesisir provinsi Misia. Tempat itu berada sekitar 20 mil atau 32 kilometer di sebelah selatan Troas.</w:t>
      </w:r>
    </w:p>
    <w:p>
      <w:pPr/>
      <w:r>
        <w:rPr>
          <w:lang w:val="id_ID" w:bidi="id_ID"/>
        </w:rPr>
      </w:r>
      <w:r>
        <w:rPr>
          <w:lang w:val="id_ID" w:bidi="id_ID"/>
        </w:rPr>
        <w:t>Lukas dan orang-orang lain dan Paulus berkumpul kembali di Asos di mana Paulus menemukan kapal mereka dan bergabung dengan mereka di atas kapal. Mereka berlayar langsung ke Metilene tempat mereka kemungkinan besar bermalam.</w:t>
      </w:r>
    </w:p>
    <w:p>
      <w:pPr/>
      <w:r>
        <w:rPr>
          <w:lang w:val="id_ID" w:bidi="id_ID"/>
        </w:rPr>
      </w:r>
      <w:r>
        <w:rPr>
          <w:lang w:val="id_ID" w:bidi="id_ID"/>
        </w:rPr>
        <w:t>Mereka berlayar sekitar 44 mil (atau 71 kilometer) lebih jauh ke selatan ke Metilene, yang merupakan ibu kota, atau kota utama di pulau Lesbos. Paulus dan rombongan mungkin bermalam di Metilene. Tidak begitu jelas apakah mereka tidur di kapal atau mencari penginapan atau di suatu tempat untuk bermalam di kota itu. Bagaimanapun juga, kapal itu berlabuh sepanjang malam itu dan tidak berlayar ke mana pun.</w:t>
      </w:r>
    </w:p>
    <w:p>
      <w:pPr/>
      <w:r>
        <w:rPr>
          <w:lang w:val="id_ID" w:bidi="id_ID"/>
        </w:rPr>
      </w:r>
      <w:r>
        <w:rPr>
          <w:lang w:val="id_ID" w:bidi="id_ID"/>
        </w:rPr>
        <w:t>Keesokan harinya mereka berlayar dengan kapal dari Metilene ke arah selatan menuju Kios. Kapal itu berlayar dekat daratan utama dan orang-orang di atas kapal dapat melihat kios di seberang laut atau selat. Pulau itu sendiri memiliki panjang sekitar 34 mil (atau 54 kilometer) dari utara ke selatan. Pulau itu lebih sempit jika diukur dari sebelah timur ke barat. Itu hanya sekitar lima mil dari provinsi daratan Asia.</w:t>
      </w:r>
    </w:p>
    <w:p>
      <w:pPr/>
      <w:r>
        <w:rPr>
          <w:lang w:val="id_ID" w:bidi="id_ID"/>
        </w:rPr>
      </w:r>
      <w:r>
        <w:rPr>
          <w:lang w:val="id_ID" w:bidi="id_ID"/>
        </w:rPr>
        <w:t xml:space="preserve">Berhenti di sini dan tunjukkan lagi gambar peta yang menunjukkan rute </w:t>
      </w:r>
      <w:r>
        <w:rPr>
          <w:lang w:val="id_ID" w:bidi="id_ID"/>
        </w:rPr>
        <w:t>pelayaran dari Metilene ke Kios</w:t>
      </w:r>
      <w:r>
        <w:rPr>
          <w:lang w:val="id_ID" w:bidi="id_ID"/>
        </w:rPr>
        <w:t>.</w:t>
      </w:r>
    </w:p>
    <w:p>
      <w:pPr/>
      <w:r>
        <w:rPr>
          <w:lang w:val="id_ID" w:bidi="id_ID"/>
        </w:rPr>
      </w:r>
      <w:r>
        <w:rPr>
          <w:lang w:val="id_ID" w:bidi="id_ID"/>
        </w:rPr>
        <w:t>Kemudian pada hari berikutnya, mereka menyeberang ke Samos. Yang berarti mereka berlayar dari pantai Kios ke pantai Samos. Untuk kapal yang datang dari arah utara, berlayar ke Samos dengan kapal berarti menyeberangi 12 sampai 19 mil (atau 20 sampai 30 kilometer) dari laut lepas.</w:t>
      </w:r>
    </w:p>
    <w:p>
      <w:pPr/>
      <w:r>
        <w:rPr>
          <w:lang w:val="id_ID" w:bidi="id_ID"/>
        </w:rPr>
      </w:r>
      <w:r>
        <w:rPr>
          <w:lang w:val="id_ID" w:bidi="id_ID"/>
        </w:rPr>
        <w:t>Kapal itu mungkin berhenti di Samos untuk bermalam. Nama Samos merujuk pada sebuah pulau dan sebuah kota di pulau itu. Kota itu terletak di sebelah tenggara pulau Kios. Pulau itu memiliki panjang sekitar 28 mil (atau 45 kilometer) di sebelah timur ke barat dan 12 mil (atau 20 kilometer) dari utara ke selatan. Kota itu berada di bagian timur laut pulau itu. Bagian tenggara pulau itu berjarak sekitar 0,9 mil (atau 1,4 kilometer) dari daratan utama.</w:t>
      </w:r>
    </w:p>
    <w:p>
      <w:pPr/>
      <w:r>
        <w:rPr>
          <w:lang w:val="id_ID" w:bidi="id_ID"/>
        </w:rPr>
      </w:r>
      <w:r>
        <w:rPr>
          <w:lang w:val="id_ID" w:bidi="id_ID"/>
        </w:rPr>
        <w:t xml:space="preserve">Berhenti di sini dan tunjukkan lagi gambar peta yang menunjukkan rute </w:t>
      </w:r>
      <w:r>
        <w:rPr>
          <w:lang w:val="id_ID" w:bidi="id_ID"/>
        </w:rPr>
        <w:t>pelayaran dari Kios ke Samos</w:t>
      </w:r>
      <w:r>
        <w:rPr>
          <w:lang w:val="id_ID" w:bidi="id_ID"/>
        </w:rPr>
        <w:t>.</w:t>
      </w:r>
    </w:p>
    <w:p>
      <w:pPr/>
      <w:r>
        <w:rPr>
          <w:lang w:val="id_ID" w:bidi="id_ID"/>
        </w:rPr>
      </w:r>
      <w:r>
        <w:rPr>
          <w:lang w:val="id_ID" w:bidi="id_ID"/>
        </w:rPr>
        <w:t>Keesokan harinya mereka tiba di Miletus. Miletus terletak sekitar 30 mil (atau 48 kilometer) di selatan kota Efesus. Dari Miletus, Paulus mengirim pesan, kemungkinan besar menyampaikan pesan kepada seseorang yang kemudian pergi untuk menyampaikannya kepada para penatua di Efesus. Paulus mengundang mereka untuk datang dan bergabung dengannya di Miletus. Paulus dan orang-orang itu kemudian tinggal di Miletus selama beberapa hari.</w:t>
      </w:r>
    </w:p>
    <w:p>
      <w:pPr/>
      <w:r>
        <w:rPr>
          <w:lang w:val="id_ID" w:bidi="id_ID"/>
        </w:rPr>
      </w:r>
      <w:r>
        <w:rPr>
          <w:lang w:val="id_ID" w:bidi="id_ID"/>
        </w:rPr>
        <w:t>Paulus sudah memutuskan untuk tidak singgah di Efesus dan berlayar melewatinya agar tidak menghabiskan waktu di provinsi Asia. Ingatlah bahwa ini bukan karena ia berada dalam bahaya atau merasa takut untuk pergi ke sana; melainkan untuk menghemat waktu dan tidak tertunda di Efesus. Paulus kemungkinan besar memilih kapal yang akan berlayar langsung ke Miletus tanpa berhenti di Efesus.</w:t>
      </w:r>
    </w:p>
    <w:p>
      <w:pPr/>
      <w:r>
        <w:rPr>
          <w:lang w:val="id_ID" w:bidi="id_ID"/>
        </w:rPr>
      </w:r>
      <w:r>
        <w:rPr>
          <w:lang w:val="id_ID" w:bidi="id_ID"/>
        </w:rPr>
        <w:t xml:space="preserve">Berhenti di sini dan tunjukkan lagi gambar peta yang menunjukkan jalan memutar </w:t>
      </w:r>
      <w:r>
        <w:rPr>
          <w:lang w:val="id_ID" w:bidi="id_ID"/>
        </w:rPr>
        <w:t>dan jarak yang perlu mereka tempuh jika mereka pergi ke Efesus</w:t>
      </w:r>
      <w:r>
        <w:rPr>
          <w:lang w:val="id_ID" w:bidi="id_ID"/>
        </w:rPr>
        <w:t>.</w:t>
      </w:r>
    </w:p>
    <w:p>
      <w:pPr/>
      <w:r>
        <w:rPr>
          <w:lang w:val="id_ID" w:bidi="id_ID"/>
        </w:rPr>
      </w:r>
      <w:r>
        <w:rPr>
          <w:lang w:val="id_ID" w:bidi="id_ID"/>
        </w:rPr>
        <w:t>kamu akan mengingat dari perikop sebelumnya dalam Kisah Para Rasul bahwa selama Hari Raya Pentakosta Allah mengutus Roh Kudus untuk tinggal di dalam para pengikut Yesus.</w:t>
      </w:r>
    </w:p>
    <w:p>
      <w:pPr/>
      <w:r>
        <w:rPr>
          <w:lang w:val="id_ID" w:bidi="id_ID"/>
        </w:rPr>
      </w:r>
      <w:r>
        <w:rPr>
          <w:lang w:val="id_ID" w:bidi="id_ID"/>
        </w:rPr>
        <w:t>Kata Pentakosta merujuk pada salah satu hari kudus bagi orang-orang Yahudi. itu berarti "yang kelima puluh." Pentakosta adalah nama Yunani untuk Hari Raya Tujuh Minggu, yang dirayakan lima puluh hari setelah Paskah.</w:t>
      </w:r>
    </w:p>
    <w:p>
      <w:pPr/>
      <w:r>
        <w:rPr>
          <w:lang w:val="id_ID" w:bidi="id_ID"/>
        </w:rPr>
      </w:r>
      <w:r>
        <w:rPr>
          <w:lang w:val="id_ID" w:bidi="id_ID"/>
        </w:rPr>
        <w:t>Paulus dan yang lainnya mungkin tinggal selama beberapa hari di Miletus.</w:t>
      </w:r>
    </w:p>
    <w:p>
      <w:pPr/>
      <w:r>
        <w:rPr>
          <w:lang w:val="id_ID" w:bidi="id_ID"/>
        </w:rPr>
      </w:r>
      <w:r>
        <w:rPr>
          <w:lang w:val="id_ID" w:bidi="id_ID"/>
        </w:rPr>
        <w:t>Ketika ia sampai ke Miletus, Paulus kemudian mengirim pesan kepada para penatua jemaat di Efesus untuk datang dan menemuinya sebelum Paulus melanjutkan perjalanannya ke Yerusalem.</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 xml:space="preserve">Dalam sesi ini, tim akan mendramatisir kisah tersebut. </w:t>
      </w:r>
    </w:p>
    <w:p>
      <w:pPr/>
      <w:r>
        <w:rPr>
          <w:lang w:val="id_ID" w:bidi="id_ID"/>
        </w:rPr>
      </w:r>
      <w:r>
        <w:rPr>
          <w:lang w:val="id_ID" w:bidi="id_ID"/>
        </w:rPr>
        <w:t>Kisah ini memiliki 6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Seorang utusan</w:t>
      </w:r>
    </w:p>
    <w:p>
      <w:pPr>
        <w:pStyle w:val="ListBullet"/>
        <w:spacing w:line="240" w:lineRule="auto"/>
        <w:ind w:left="720"/>
      </w:pPr>
      <w:r>
        <w:rPr>
          <w:lang w:val="id_ID" w:bidi="id_ID"/>
        </w:rPr>
      </w:r>
      <w:r>
        <w:rPr>
          <w:lang w:val="id_ID" w:bidi="id_ID"/>
        </w:rPr>
        <w:t>Para penatua gereja di Efesus</w:t>
      </w:r>
    </w:p>
    <w:p>
      <w:pPr/>
      <w:r>
        <w:rPr>
          <w:lang w:val="id_ID" w:bidi="id_ID"/>
        </w:rPr>
      </w:r>
      <w:r>
        <w:rPr>
          <w:lang w:val="id_ID" w:bidi="id_ID"/>
        </w:rPr>
        <w:t xml:space="preserve">Kelompok orang berikut tidak disebutkan dalam cerita itu, tetapi kita tahu dari bagian Kisah Para Rasul sebelumnya, bahwa mereka sedang melakukan perjalanan bersama Paulus. </w:t>
      </w:r>
    </w:p>
    <w:p>
      <w:pPr>
        <w:pStyle w:val="ListBullet"/>
        <w:spacing w:line="240" w:lineRule="auto"/>
        <w:ind w:left="720"/>
      </w:pPr>
      <w:r>
        <w:rPr>
          <w:lang w:val="id_ID" w:bidi="id_ID"/>
        </w:rPr>
      </w:r>
      <w:r>
        <w:rPr>
          <w:lang w:val="id_ID" w:bidi="id_ID"/>
        </w:rPr>
        <w:t>Lukas</w:t>
      </w:r>
    </w:p>
    <w:p>
      <w:pPr>
        <w:pStyle w:val="ListBullet"/>
        <w:spacing w:line="240" w:lineRule="auto"/>
        <w:ind w:left="720"/>
      </w:pPr>
      <w:r>
        <w:rPr>
          <w:lang w:val="id_ID" w:bidi="id_ID"/>
        </w:rPr>
      </w:r>
      <w:r>
        <w:rPr>
          <w:lang w:val="id_ID" w:bidi="id_ID"/>
        </w:rPr>
        <w:t>Sopater, anak Pirus dari Berea</w:t>
      </w:r>
    </w:p>
    <w:p>
      <w:pPr>
        <w:pStyle w:val="ListBullet"/>
        <w:spacing w:line="240" w:lineRule="auto"/>
        <w:ind w:left="720"/>
      </w:pPr>
      <w:r>
        <w:rPr>
          <w:lang w:val="id_ID" w:bidi="id_ID"/>
        </w:rPr>
      </w:r>
      <w:r>
        <w:rPr>
          <w:lang w:val="id_ID" w:bidi="id_ID"/>
        </w:rPr>
        <w:t>Aristarkhus, dari Tesalonika</w:t>
      </w:r>
    </w:p>
    <w:p>
      <w:pPr>
        <w:pStyle w:val="ListBullet"/>
        <w:spacing w:line="240" w:lineRule="auto"/>
        <w:ind w:left="720"/>
      </w:pPr>
      <w:r>
        <w:rPr>
          <w:lang w:val="id_ID" w:bidi="id_ID"/>
        </w:rPr>
      </w:r>
      <w:r>
        <w:rPr>
          <w:lang w:val="id_ID" w:bidi="id_ID"/>
        </w:rPr>
        <w:t>Sekundus, juga dari Tesalonika</w:t>
      </w:r>
    </w:p>
    <w:p>
      <w:pPr>
        <w:pStyle w:val="ListBullet"/>
        <w:spacing w:line="240" w:lineRule="auto"/>
        <w:ind w:left="720"/>
      </w:pPr>
      <w:r>
        <w:rPr>
          <w:lang w:val="id_ID" w:bidi="id_ID"/>
        </w:rPr>
      </w:r>
      <w:r>
        <w:rPr>
          <w:lang w:val="id_ID" w:bidi="id_ID"/>
        </w:rPr>
        <w:t>Gayus dari Derbe</w:t>
      </w:r>
    </w:p>
    <w:p>
      <w:pPr>
        <w:pStyle w:val="ListBullet"/>
        <w:spacing w:line="240" w:lineRule="auto"/>
        <w:ind w:left="720"/>
      </w:pPr>
      <w:r>
        <w:rPr>
          <w:lang w:val="id_ID" w:bidi="id_ID"/>
        </w:rPr>
      </w:r>
      <w:r>
        <w:rPr>
          <w:lang w:val="id_ID" w:bidi="id_ID"/>
        </w:rPr>
        <w:t>Timotius dari Listra</w:t>
      </w:r>
    </w:p>
    <w:p>
      <w:pPr>
        <w:pStyle w:val="ListBullet"/>
        <w:spacing w:line="240" w:lineRule="auto"/>
        <w:ind w:left="720"/>
      </w:pPr>
      <w:r>
        <w:rPr>
          <w:lang w:val="id_ID" w:bidi="id_ID"/>
        </w:rPr>
      </w:r>
      <w:r>
        <w:rPr>
          <w:lang w:val="id_ID" w:bidi="id_ID"/>
        </w:rPr>
        <w:t>Tikhikus, dari provinsi Asia</w:t>
      </w:r>
    </w:p>
    <w:p>
      <w:pPr>
        <w:pStyle w:val="ListBullet"/>
        <w:spacing w:line="240" w:lineRule="auto"/>
        <w:ind w:left="720"/>
      </w:pPr>
      <w:r>
        <w:rPr>
          <w:lang w:val="id_ID" w:bidi="id_ID"/>
        </w:rPr>
      </w:r>
      <w:r>
        <w:rPr>
          <w:lang w:val="id_ID" w:bidi="id_ID"/>
        </w:rPr>
        <w:t>Trofimus, juga dari provinsi Asia</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tim untuk mengingat bagian-bagian dari kisah tersebut.</w:t>
      </w:r>
    </w:p>
    <w:p>
      <w:pPr/>
      <w:r>
        <w:rPr>
          <w:lang w:val="id_ID" w:bidi="id_ID"/>
        </w:rPr>
      </w:r>
      <w:r>
        <w:rPr>
          <w:lang w:val="id_ID" w:bidi="id_ID"/>
        </w:rPr>
        <w:t>Dalam narasi ini kita melihat Paulus dan teman-teman seperjalanannya mengunjungi beberapa tempat, berangkat dari Troas kemudian melalui Asos, Metilene, Kios, Samos, dan Miletus dalam perjalanan mereka ke Yerusalem. Ketika ia tiba di Miletus, Paulus meminta para penatua jemaat di Efesus untuk datang kepadanya di Miletus. Di sana Paulus berbicara kepada mereka sebelum ia berencana untuk berlayar lagi menuju ke Yerusalem.</w:t>
      </w:r>
    </w:p>
    <w:p>
      <w:pPr/>
      <w:r>
        <w:rPr>
          <w:lang w:val="id_ID" w:bidi="id_ID"/>
        </w:rPr>
      </w:r>
      <w:r>
        <w:rPr>
          <w:b/>
          <w:lang w:val="id_ID" w:bidi="id_ID"/>
        </w:rPr>
        <w:t>Adegan pertama:</w:t>
      </w:r>
      <w:r>
        <w:rPr>
          <w:lang w:val="id_ID" w:bidi="id_ID"/>
        </w:rPr>
        <w:t xml:space="preserve"> "Kami pergi terlebih dahulu ke kapal dan berlayar ke Asos, tempat dimana kami akan menjemput Paulus naik ke atas kapal."</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para aktor yang memerankan para pendamping Paulus, "Bagaimana perasaan kalian?" Anda mungkin mendengar hal-hal seperti, "Senang bisa melakukan perjalanan bersama dalam perjalanan berikutnya," atau "Tidak tahu kenapa Paulus tidak ingin pergi bersama kami untuk perjalanan pertama dengan kapal tetapi kami menghormati keputusannya," dan "Berharap untuk bertemu kembali dengannya di Asos."</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"Bersemangat untuk tahap berikutnya dari perjalanannya," atau "Sedih karena ini bisa jadi kunjungan terakhirnya ke Troas," dan "Merenungkan dan meluangkan waktu untuk dirinya sendiri ketika berjalan kaki ke Asos."</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b/>
          <w:lang w:val="id_ID" w:bidi="id_ID"/>
        </w:rPr>
        <w:t>Adegan kedua:</w:t>
      </w:r>
      <w:r>
        <w:rPr>
          <w:lang w:val="id_ID" w:bidi="id_ID"/>
        </w:rPr>
        <w:t xml:space="preserve"> Paulus memutuskan untuk tidak menempuh perjalanan melalui jalur laut dan sebaliknya memilih berjalan melalui jalur darat dari Troas ke Asos dan kemungkinan besar ia menempuh perjalanan itu dengan berjalan kaki.</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"Berharap bisa menikmati waktu sendirian," atau "Bersemangat karena memiliki waktu bersama Tuhan," dan "Berharap untuk merasa segar kembali."</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b/>
          <w:lang w:val="id_ID" w:bidi="id_ID"/>
        </w:rPr>
        <w:t>Adegan ketiga:</w:t>
      </w:r>
      <w:r>
        <w:rPr>
          <w:lang w:val="id_ID" w:bidi="id_ID"/>
        </w:rPr>
        <w:t xml:space="preserve"> Paulus kemudian bertemu dengan Lukas dan rombongan lainnya di Asos dan bergabung dengan mereka di atas kapal.</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"Secara fisik lelah setelah berjalan kaki, tetapi secara mental merasa segar dan kuat kembali karena perenungankan bersama Tuhan," atau "Berharap untuk dapat melihat orang-orang lain di atas kapal di Asos," dan "Berharap untuk tidur di tempat tidur."</w:t>
      </w:r>
    </w:p>
    <w:p>
      <w:pPr>
        <w:pStyle w:val="ListBullet"/>
        <w:spacing w:line="240" w:lineRule="auto"/>
        <w:ind w:left="720"/>
      </w:pPr>
      <w:r>
        <w:rPr>
          <w:lang w:val="id_ID" w:bidi="id_ID"/>
        </w:rPr>
      </w:r>
      <w:r>
        <w:rPr>
          <w:lang w:val="id_ID" w:bidi="id_ID"/>
        </w:rPr>
        <w:t>Tanyakan kepada para aktor yang memerankan para pendamping Paulus, "Bagaimana perasaan Anda?" Anda mungkin mendengar hal-hal seperti, "Senang bisa bertemu dengan Paulus lagi," atau "Melihat bahwa ia kelelahan, mereka pastikan untuk merawatnya sebelum melanjutkan perjalanan mereka," dan "Tidak sabar untuk melanjutkan perjalanan mereka."</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Paulus dan rombongan kemungkinan besar akan bermalam di Metilene. Istirahat yang sangat dibutuhkan bagi semua orang, terutama Paulus setelah perjalanan panjangnya. Tidak diketahui dengan pasti apakah mereka akan tidur di kapal atau mencari penginapan atau tempat lain untuk bermalam di kota itu. Bagaimanapun juga, kapal itu sedang berlabuh dan tidak akan berlayar ke mana pun selama malam itu.</w:t>
      </w:r>
    </w:p>
    <w:p>
      <w:pPr/>
      <w:r>
        <w:rPr>
          <w:lang w:val="id_ID" w:bidi="id_ID"/>
        </w:rPr>
      </w:r>
      <w:r>
        <w:rPr>
          <w:b/>
          <w:lang w:val="id_ID" w:bidi="id_ID"/>
        </w:rPr>
        <w:t>Adegan keempat:</w:t>
      </w:r>
      <w:r>
        <w:rPr>
          <w:lang w:val="id_ID" w:bidi="id_ID"/>
        </w:rPr>
        <w:t xml:space="preserve"> Keesokan harinya mereka berlayar dengan perahu dari Metilene, menuju ke selatan menuju Kios.</w:t>
      </w:r>
    </w:p>
    <w:p>
      <w:pPr/>
      <w:r>
        <w:rPr>
          <w:lang w:val="id_ID" w:bidi="id_ID"/>
        </w:rPr>
      </w:r>
      <w:r>
        <w:rPr>
          <w:b/>
          <w:lang w:val="id_ID" w:bidi="id_ID"/>
        </w:rPr>
        <w:t>Adegan kelima:</w:t>
      </w:r>
      <w:r>
        <w:rPr>
          <w:lang w:val="id_ID" w:bidi="id_ID"/>
        </w:rPr>
        <w:t xml:space="preserve"> Kemudian pada hari berikutnya, mereka menyeberang ke Samos.</w:t>
      </w:r>
    </w:p>
    <w:p>
      <w:pPr/>
      <w:r>
        <w:rPr>
          <w:lang w:val="id_ID" w:bidi="id_ID"/>
        </w:rPr>
      </w:r>
      <w:r>
        <w:rPr>
          <w:b/>
          <w:lang w:val="id_ID" w:bidi="id_ID"/>
        </w:rPr>
        <w:t>Adegan keenam:</w:t>
      </w:r>
      <w:r>
        <w:rPr>
          <w:lang w:val="id_ID" w:bidi="id_ID"/>
        </w:rPr>
        <w:t xml:space="preserve"> Keesokan harinya mereka tiba di Miletus. </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Paulus, "Bagaimana perasaan Anda?" Kamu mungkin mendengar hal-hal seperti, "Lelah setelah perjalanannya," atau "Senang akhirnya berada di Miletus dan berhenti sejenak untuk beberapa hari," dan "Manfaatkan kesempatan untuk beristirahat dari perjalanan laut."</w:t>
      </w:r>
    </w:p>
    <w:p>
      <w:pPr>
        <w:pStyle w:val="ListBullet"/>
        <w:spacing w:line="240" w:lineRule="auto"/>
        <w:ind w:left="720"/>
      </w:pPr>
      <w:r>
        <w:rPr>
          <w:lang w:val="id_ID" w:bidi="id_ID"/>
        </w:rPr>
      </w:r>
      <w:r>
        <w:rPr>
          <w:lang w:val="id_ID" w:bidi="id_ID"/>
        </w:rPr>
        <w:t>Tanyakan kepada para aktor yang memerankan para pendamping Paulus, "Bagaimana perasaan Anda?" Anda mungkin mendengar hal-hal seperti, "Lelah dari perjalanan mereka," atau "Bersemangat untuk melihat apa yang akan dilakukan Paulus ketika mereka berada di Miletus selama beberapa hari," dan "menantikan sedikit peristirahatan."</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 xml:space="preserve">Ketika ia sampai ke Miletus, Paulus kemudian mengirim pesan kepada para penatua jemaat di Efesus untuk datang dan menemuinya </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"Ingin melanjutkan perjalananku tetapi senang bisa tinggal beberapa hari di Miletus," atau "Manfaatkan kesempatan untuk mengundang para penatua dari Efesus untuk datang dan menemuinya karena ia tidak sempat singgah di Efesus," dan "Berharap untuk berbincang-bincang dengan para penatua tersebut."</w:t>
      </w:r>
    </w:p>
    <w:p>
      <w:pPr>
        <w:pStyle w:val="ListBullet"/>
        <w:spacing w:line="240" w:lineRule="auto"/>
        <w:ind w:left="720"/>
      </w:pPr>
      <w:r>
        <w:rPr>
          <w:lang w:val="id_ID" w:bidi="id_ID"/>
        </w:rPr>
      </w:r>
      <w:r>
        <w:rPr>
          <w:lang w:val="id_ID" w:bidi="id_ID"/>
        </w:rPr>
        <w:t>Tanyakan kepada para aktor yang memerankan para pendamping Paulus, "Bagaimana perasaan Anda?" Anda mungkin mendengar hal-hal seperti, "Senang telah tiba di Miletus selama beberapa hari," atau "Bertanya-tanya mengapa Paulus mengundang para penatua untuk datang dan melihatnya, mungkin lebih masuk akal untuk berhenti di Efesus?" dan "Berharap untuk mendengar apa yang dikatakan Paulus kepada para penatua ."</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dipahami.</w:t>
      </w:r>
    </w:p>
    <w:p>
      <w:pPr/>
      <w:r>
        <w:rPr>
          <w:lang w:val="id_ID" w:bidi="id_ID"/>
        </w:rPr>
      </w:r>
      <w:r>
        <w:rPr>
          <w:lang w:val="id_ID" w:bidi="id_ID"/>
        </w:rPr>
        <w:t xml:space="preserve">Kami pergi lebih dahulu ke kapal dan berlayar ke Assos, tempat dimana kami akan menjemput Paulus. </w:t>
      </w:r>
      <w:r>
        <w:rPr>
          <w:b/>
          <w:lang w:val="id_ID" w:bidi="id_ID"/>
        </w:rPr>
        <w:t>Berlayar</w:t>
      </w:r>
      <w:r>
        <w:rPr>
          <w:lang w:val="id_ID" w:bidi="id_ID"/>
        </w:rPr>
        <w:t xml:space="preserve"> berarti mereka melakukan perjalanan dengan perahu atau kapal. Ketika Lukas dan orang-orang lainnya membawa Paulus ke atas kapal, </w:t>
      </w:r>
      <w:r>
        <w:rPr>
          <w:b/>
          <w:lang w:val="id_ID" w:bidi="id_ID"/>
        </w:rPr>
        <w:t>itu</w:t>
      </w:r>
      <w:r>
        <w:rPr>
          <w:lang w:val="id_ID" w:bidi="id_ID"/>
        </w:rPr>
        <w:t xml:space="preserve"> berarti bahwa ia bergabung dengan mereka di atas kapal atau bahwa Paulus naik ke kapal di mana mereka berada.</w:t>
      </w:r>
    </w:p>
    <w:p>
      <w:pPr/>
      <w:r>
        <w:rPr>
          <w:lang w:val="id_ID" w:bidi="id_ID"/>
        </w:rPr>
      </w:r>
      <w:r>
        <w:rPr>
          <w:lang w:val="id_ID" w:bidi="id_ID"/>
        </w:rPr>
        <w:t xml:space="preserve">Dia telah membuat "pengaturan" ini karena dia pergi ke sana dengan berjalan kaki. </w:t>
      </w:r>
      <w:r>
        <w:rPr>
          <w:b/>
          <w:lang w:val="id_ID" w:bidi="id_ID"/>
        </w:rPr>
        <w:t>Pengaturan</w:t>
      </w:r>
      <w:r>
        <w:rPr>
          <w:lang w:val="id_ID" w:bidi="id_ID"/>
        </w:rPr>
        <w:t xml:space="preserve"> berarti bahwa Paulus telah merencanakan sebelumnya untuk berjalan kaki dari perjalanan ini, dan ia kemudian menginstruksikan orang-orang lainnya untuk melakukan perjalanan dengan perahu ke Asos dan kemudian ia akan bertemu dengan mereka di Asos.</w:t>
      </w:r>
    </w:p>
    <w:p>
      <w:pPr/>
      <w:r>
        <w:rPr>
          <w:lang w:val="id_ID" w:bidi="id_ID"/>
        </w:rPr>
      </w:r>
      <w:r>
        <w:rPr>
          <w:lang w:val="id_ID" w:bidi="id_ID"/>
        </w:rPr>
        <w:t xml:space="preserve">Keesokan harinya kami berlayar dari sana dan "tiba di perairan" Kios Tiba di </w:t>
      </w:r>
      <w:r>
        <w:rPr>
          <w:b/>
          <w:lang w:val="id_ID" w:bidi="id_ID"/>
        </w:rPr>
        <w:t>perairan dekat</w:t>
      </w:r>
      <w:r>
        <w:rPr>
          <w:lang w:val="id_ID" w:bidi="id_ID"/>
        </w:rPr>
        <w:t xml:space="preserve"> suatu tempat berarti berlayar di dekat tempat itu.</w:t>
      </w:r>
    </w:p>
    <w:p>
      <w:pPr/>
      <w:r>
        <w:rPr>
          <w:lang w:val="id_ID" w:bidi="id_ID"/>
        </w:rPr>
      </w:r>
      <w:r>
        <w:rPr>
          <w:lang w:val="id_ID" w:bidi="id_ID"/>
        </w:rPr>
        <w:t xml:space="preserve">Keesokan harinya kami "menyeberang" ke Samos. </w:t>
      </w:r>
      <w:r>
        <w:rPr>
          <w:b/>
          <w:lang w:val="id_ID" w:bidi="id_ID"/>
        </w:rPr>
        <w:t>Menyeberang</w:t>
      </w:r>
      <w:r>
        <w:rPr>
          <w:lang w:val="id_ID" w:bidi="id_ID"/>
        </w:rPr>
        <w:t xml:space="preserve"> berarti pergi dari satu pantai ke pantai lain.</w:t>
      </w:r>
    </w:p>
    <w:p>
      <w:pPr/>
      <w:r>
        <w:rPr>
          <w:lang w:val="id_ID" w:bidi="id_ID"/>
        </w:rPr>
      </w:r>
      <w:r>
        <w:rPr>
          <w:lang w:val="id_ID" w:bidi="id_ID"/>
        </w:rPr>
        <w:t xml:space="preserve">Paulus memutuskan untuk "berlayar melewati" Efesus. </w:t>
      </w:r>
      <w:r>
        <w:rPr>
          <w:b/>
          <w:lang w:val="id_ID" w:bidi="id_ID"/>
        </w:rPr>
        <w:t>Berlayar melewati</w:t>
      </w:r>
      <w:r>
        <w:rPr>
          <w:lang w:val="id_ID" w:bidi="id_ID"/>
        </w:rPr>
        <w:t xml:space="preserve"> berarti tidak berhenti di tempat itu.</w:t>
      </w:r>
    </w:p>
    <w:p>
      <w:pPr/>
      <w:r>
        <w:rPr>
          <w:lang w:val="id_ID" w:bidi="id_ID"/>
        </w:rPr>
      </w:r>
      <w:r>
        <w:rPr>
          <w:lang w:val="id_ID" w:bidi="id_ID"/>
        </w:rPr>
        <w:t xml:space="preserve">Terjemahkan </w:t>
      </w:r>
      <w:r>
        <w:rPr>
          <w:b/>
          <w:lang w:val="id_ID" w:bidi="id_ID"/>
        </w:rPr>
        <w:t>Pentakosta sama</w:t>
      </w:r>
      <w:r>
        <w:rPr>
          <w:lang w:val="id_ID" w:bidi="id_ID"/>
        </w:rPr>
        <w:t xml:space="preserve"> seperti yang telah kamu lakukan dalam perikop sebelumnya. </w:t>
      </w:r>
      <w:r>
        <w:rPr>
          <w:lang w:val="id_ID" w:bidi="id_ID"/>
        </w:rPr>
        <w:t>Pentakosta</w:t>
      </w:r>
      <w:r>
        <w:rPr>
          <w:lang w:val="id_ID" w:bidi="id_ID"/>
        </w:rPr>
        <w:t xml:space="preserve"> terdapat di Daftar Kata Utama</w:t>
      </w:r>
    </w:p>
    <w:p>
      <w:pPr/>
      <w:r>
        <w:rPr>
          <w:lang w:val="id_ID" w:bidi="id_ID"/>
        </w:rPr>
      </w:r>
      <w:r>
        <w:rPr>
          <w:lang w:val="id_ID" w:bidi="id_ID"/>
        </w:rPr>
        <w:t xml:space="preserve">"Dari Miletus, Paulus mengirim pesan kepada Penatua jemaat di Efesus Terjemahkan </w:t>
      </w:r>
      <w:r>
        <w:rPr>
          <w:b/>
          <w:lang w:val="id_ID" w:bidi="id_ID"/>
        </w:rPr>
        <w:t>penatua</w:t>
      </w:r>
      <w:r>
        <w:rPr>
          <w:lang w:val="id_ID" w:bidi="id_ID"/>
        </w:rPr>
        <w:t xml:space="preserve"> dengan cara yang sama seperti yang telah kamu lakukan pada perikop sebelumnya yang berkaitan dengan para penatua jemaat. </w:t>
      </w:r>
      <w:r>
        <w:rPr>
          <w:lang w:val="id_ID" w:bidi="id_ID"/>
        </w:rPr>
        <w:t>Penatua</w:t>
      </w:r>
      <w:r>
        <w:rPr>
          <w:lang w:val="id_ID" w:bidi="id_ID"/>
        </w:rPr>
        <w:t xml:space="preserve"> terdapat di Daftar Kata Utama. Terjemahkan </w:t>
      </w:r>
      <w:r>
        <w:rPr>
          <w:b/>
          <w:lang w:val="id_ID" w:bidi="id_ID"/>
        </w:rPr>
        <w:t>gereja</w:t>
      </w:r>
      <w:r>
        <w:rPr>
          <w:lang w:val="id_ID" w:bidi="id_ID"/>
        </w:rPr>
        <w:t xml:space="preserve"> dengan cara yang sama seperti yang kamu lakukan dalam perikop-perikop sebelumnya. </w:t>
      </w:r>
      <w:r>
        <w:rPr>
          <w:lang w:val="id_ID" w:bidi="id_ID"/>
        </w:rPr>
        <w:t>Gereja</w:t>
      </w:r>
      <w:r>
        <w:rPr>
          <w:lang w:val="id_ID" w:bidi="id_ID"/>
        </w:rPr>
        <w:t xml:space="preserve"> terdapat di Daftar Kata Utama. </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teks tersebut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kutipan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20:18–38</w:t>
      </w:r>
      <w:r>
        <w:rPr>
          <w:lang w:val="id_ID" w:bidi="id_ID"/>
        </w:rPr>
      </w:r>
    </w:p>
    <w:p>
      <w:pPr>
        <w:pStyle w:val="Heading3"/>
      </w:pPr>
      <w:r>
        <w:rPr>
          <w:lang w:val="id_ID" w:bidi="id_ID"/>
        </w:rPr>
        <w:t>Dengar dan Renungkan</w:t>
      </w:r>
    </w:p>
    <w:p>
      <w:pPr/>
      <w:r>
        <w:rPr>
          <w:lang w:val="id_ID" w:bidi="id_ID"/>
        </w:rPr>
      </w:r>
      <w:r>
        <w:rPr>
          <w:lang w:val="id_ID" w:bidi="id_ID"/>
        </w:rPr>
        <w:t>Dengarkan Kisah Para Rasul 20:18–38 dan simpanlah dalam hatimu. Dengarkan teks ini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diceritakan kisah ini tentang Yesus?</w:t>
      </w:r>
    </w:p>
    <w:p>
      <w:pPr>
        <w:pStyle w:val="ListBullet"/>
        <w:spacing w:line="240" w:lineRule="auto"/>
        <w:ind w:left="720"/>
      </w:pPr>
      <w:r>
        <w:rPr>
          <w:lang w:val="id_ID" w:bidi="id_ID"/>
        </w:rPr>
      </w:r>
      <w:r>
        <w:rPr>
          <w:lang w:val="id_ID" w:bidi="id_ID"/>
        </w:rPr>
        <w:t xml:space="preserve">Apa yang diceritakan kisah ini tentang manusia? </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dipahami.</w:t>
      </w:r>
    </w:p>
    <w:p>
      <w:pPr/>
      <w:r>
        <w:rPr>
          <w:lang w:val="id_ID" w:bidi="id_ID"/>
        </w:rPr>
      </w:r>
      <w:r>
        <w:rPr>
          <w:lang w:val="id_ID" w:bidi="id_ID"/>
        </w:rPr>
        <w:t>Apakah Anda mengingat dalam perikop sebelumnya ketika Paulus mengundang para tua-tua orang-orang percaya di Efesus untuk datang dan bergabung dengannya di Miletus? Para penatua sekarang telah tiba di Miletus. Di sana Paulus berbicara kepada mereka sebelum ia berencana untuk berlayar lagi menuju ke Yerusalem. Paulus menceritakan kepada mereka tentang seberapa baik ia berperilaku ketika ia berada bersama mereka di provinsi Asia.</w:t>
      </w:r>
    </w:p>
    <w:p>
      <w:pPr/>
      <w:r>
        <w:rPr>
          <w:lang w:val="id_ID" w:bidi="id_ID"/>
        </w:rPr>
      </w:r>
      <w:r>
        <w:rPr>
          <w:lang w:val="id_ID" w:bidi="id_ID"/>
        </w:rPr>
        <w:t>Apakah Anda mengingat dari perikop sebelumnya bahwa Miletus adalah kota di pantai provinsi Asia? Miletus berada 30 mil, atau 48 kilometer, di selatan dari kota Efesus.</w:t>
      </w:r>
    </w:p>
    <w:p>
      <w:pPr/>
      <w:r>
        <w:rPr>
          <w:lang w:val="id_ID" w:bidi="id_ID"/>
        </w:rPr>
      </w:r>
      <w:r>
        <w:rPr>
          <w:lang w:val="id_ID" w:bidi="id_ID"/>
        </w:rPr>
        <w:t>Apakah Anda mengingat kembali dalam perikop sebelumnya tentang para penatua dan gereja? Para penatua adalah salah satu istilah yang digunakan untuk menggambarkan para pemimpin gereja; itu adalah istilah yang diambil alih dari Yudaisme, di mana para tua-tua adalah para pemimpin yang diakui dari komunitas agama Yahudi. Kata penatua dapat berarti seseorang yang usianya cukup lanjut tetapi tidak selalu berarti demikian; dalam hal ini, itu adalah untuk menggambarkan para pemimpin gereja atau pemimpin orang-orang percaya di sebuah desa, kota, atau kota. Gereja dapat merujuk pada sekelompok orang percaya yang tinggal di satu tempat, atau pada komunitas yang lebih luas dari seluruh gereja dari Yesus.</w:t>
      </w:r>
    </w:p>
    <w:p>
      <w:pPr/>
      <w:r>
        <w:rPr>
          <w:lang w:val="id_ID" w:bidi="id_ID"/>
        </w:rPr>
      </w:r>
      <w:r>
        <w:rPr>
          <w:lang w:val="id_ID" w:bidi="id_ID"/>
        </w:rPr>
        <w:t>Dalam bagian narasi ini Paulus berbicara tentang pekerjaan yang telah ia lakukan dalam tiga tahun ketika ia berada di provinsi Asia. Paulus kemudian berbicara tentang situasinya saat ini dan ia mengakhirinya dengan berbicara tentang masa depan. Narasi ini kemudian berakhir dengan Paulus, bersama dengan para penatua Efesus, semua berdoa kepada Allah bersama-sama.</w:t>
      </w:r>
    </w:p>
    <w:p>
      <w:pPr/>
      <w:r>
        <w:rPr>
          <w:lang w:val="id_ID" w:bidi="id_ID"/>
        </w:rPr>
      </w:r>
      <w:r>
        <w:rPr>
          <w:lang w:val="id_ID" w:bidi="id_ID"/>
        </w:rPr>
        <w:t>Untuk memulai, kita akan melihat kisah Paulus ketika ia melihat kembali pada masanya di provinsi Asia.</w:t>
      </w:r>
    </w:p>
    <w:p>
      <w:pPr/>
      <w:r>
        <w:rPr>
          <w:lang w:val="id_ID" w:bidi="id_ID"/>
        </w:rPr>
      </w:r>
      <w:r>
        <w:rPr>
          <w:lang w:val="id_ID" w:bidi="id_ID"/>
        </w:rPr>
        <w:t>Ketika para penatua gereja di Efesus tiba, Paulus mengatakan kepada mereka bahwa sejak hari pertama ia tiba di provinsi Asia ia telah melakukan pekerjaan Tuhan Yesus atau tuan. Paulus tahu bahwa para penatua sepenuhnya tahu apa yang telah ia lakukan selama berada di Efesus. Paulus memulai pidatonya dengan mengatakan "kamu tahu." Ini berarti bahwa para penatua gereja di Efesus secara pribadi melihat sendiri bagaimana Paulus tinggal dan bekerja di antara mereka sepanjang waktu ia berada di sana.</w:t>
      </w:r>
    </w:p>
    <w:p>
      <w:pPr/>
      <w:r>
        <w:rPr>
          <w:lang w:val="id_ID" w:bidi="id_ID"/>
        </w:rPr>
      </w:r>
      <w:r>
        <w:rPr>
          <w:lang w:val="id_ID" w:bidi="id_ID"/>
        </w:rPr>
        <w:t>Paulus kemudian mengatakan bahwa ia telah melakukan hal-hal yang menghormati Tuhan Yesus. Itu mungkin termasuk berdoa bersama orang-orang, memberi tahu orang-orang Yunani, atau bukan Yahudi, tentang Yesus, mengajar baik orang Yahudi maupun orang Yunani, atau orang-orang bukan Yahudi, dan membantu orang lain.</w:t>
      </w:r>
    </w:p>
    <w:p>
      <w:pPr/>
      <w:r>
        <w:rPr>
          <w:lang w:val="id_ID" w:bidi="id_ID"/>
        </w:rPr>
      </w:r>
      <w:r>
        <w:rPr>
          <w:lang w:val="id_ID" w:bidi="id_ID"/>
        </w:rPr>
        <w:t>Paulus terus mengatakan bahwa ia melayani Tuhan Yesus dengan segala kerendahan hati dan dengan air mata serta dengan pencobaan. Paulus tidak bertindak seperti ia lebih baik daripada orang lain. Paulus mengatakan bahwa ia sudah banyak menangis Beberapa air matanya ini mungkin karena keinginannya yang dalam untuk melihat orang-orang mengenal Tuhan Yesus dan itu membuatnya sedih melihat mereka ketika mereka lemah atau berdosa. Mungkin juga karena ia sedih melihat sesama orang percaya kepada Yesus menderita.</w:t>
      </w:r>
    </w:p>
    <w:p>
      <w:pPr/>
      <w:r>
        <w:rPr>
          <w:lang w:val="id_ID" w:bidi="id_ID"/>
        </w:rPr>
      </w:r>
      <w:r>
        <w:rPr>
          <w:lang w:val="id_ID" w:bidi="id_ID"/>
        </w:rPr>
        <w:t>Paulus juga berbicara tentang saat-saat ia mengalami penderitaan yang mendalam dan masalah yang berasal dari konspirasi orang-orang Yahudi yang menentangnya dan pekerjaannya. Ada beberapa orang Yahudi yang berencana untuk menyakiti Paulus, tetapi ia melayani Allah bahkan pada masa-masa yang sulit itu.</w:t>
      </w:r>
    </w:p>
    <w:p>
      <w:pPr/>
      <w:r>
        <w:rPr>
          <w:lang w:val="id_ID" w:bidi="id_ID"/>
        </w:rPr>
      </w:r>
      <w:r>
        <w:rPr>
          <w:lang w:val="id_ID" w:bidi="id_ID"/>
        </w:rPr>
        <w:t>Paulus berbicara semua yang membantu orang-orang percaya di Efesus. Dia tidak mengabaikan apa pun yang membantu. Dia tidak takut dengan apa yang mungkin dilakukan seseorang untuk menghentikannya berkhotbah dan mengajar tentang Tuhan Yesus. Apakah Anda mengingat dalam perikop sebelumnya bagaimana Paulus berbicara dengan berani kepada orang banyak dalam jumlah besar? Di Amfiteater, sinagoge, bait suci, ruang kuliah Tiranus? Paulus juga berbicara kepada pertemuan yang lebih kecil juga, di rumah-rumah orang.</w:t>
      </w:r>
    </w:p>
    <w:p>
      <w:pPr/>
      <w:r>
        <w:rPr>
          <w:lang w:val="id_ID" w:bidi="id_ID"/>
        </w:rPr>
      </w:r>
      <w:r>
        <w:rPr>
          <w:lang w:val="id_ID" w:bidi="id_ID"/>
        </w:rPr>
        <w:t>Berhenti di sini dan ceritakan kepada kami di mana kamu berkumpul untuk berbicara, beribadah, dan berdoa?</w:t>
      </w:r>
    </w:p>
    <w:p>
      <w:pPr/>
      <w:r>
        <w:rPr>
          <w:lang w:val="id_ID" w:bidi="id_ID"/>
        </w:rPr>
      </w:r>
      <w:r>
        <w:rPr>
          <w:lang w:val="id_ID" w:bidi="id_ID"/>
        </w:rPr>
        <w:t>Berhenti di sini dan ceritakan kepada kami tentang saat Anda merasa takut terhadap sesuatu. Apa yang Anda lakukan, atau tidak lakukan?</w:t>
      </w:r>
    </w:p>
    <w:p>
      <w:pPr/>
      <w:r>
        <w:rPr>
          <w:lang w:val="id_ID" w:bidi="id_ID"/>
        </w:rPr>
      </w:r>
      <w:r>
        <w:rPr>
          <w:lang w:val="id_ID" w:bidi="id_ID"/>
        </w:rPr>
        <w:t>Paulus memiliki pesan penting untuk dibagikan kepada orang Yahudi dan orang-orang Yunani, atau orang-orang bukan Yahudi. Dia ingin semua orang belajar tentang Tuhan Yesus dan dia tidak mengecualikan siapa pun. Ajaran utama Paulus adalah bahwa orang-orang harus berpaling dari dosa-dosa mereka, atau ketidaktaatan kepada Allah, dan berbalik kepada Allah. Kemudian mereka harus percaya kepada Yesus.</w:t>
      </w:r>
    </w:p>
    <w:p>
      <w:pPr/>
      <w:r>
        <w:rPr>
          <w:lang w:val="id_ID" w:bidi="id_ID"/>
        </w:rPr>
      </w:r>
      <w:r>
        <w:rPr>
          <w:lang w:val="id_ID" w:bidi="id_ID"/>
        </w:rPr>
        <w:t>Dalam bagian berikutnya dari ucapan Paulus, ia berbicara tentang situasinya saat ini. Inilah sebabnya Ia memulai bagian berikutnya dengan "dan sekarang." Dia berkata, "Ini adalah apa yang perlu Aku lakukan berikutnya."</w:t>
      </w:r>
    </w:p>
    <w:p>
      <w:pPr/>
      <w:r>
        <w:rPr>
          <w:lang w:val="id_ID" w:bidi="id_ID"/>
        </w:rPr>
      </w:r>
      <w:r>
        <w:rPr>
          <w:lang w:val="id_ID" w:bidi="id_ID"/>
        </w:rPr>
        <w:t>Paulus mengatakan bahwa "Aku terikat oleh Roh untuk pergi ke Yerusalem." Ini kemungkinan besar berarti bahwa Paulus mendengarkan dan menaati Roh Kudus, atau roh Allah. Paulus melanjutkan dengan mengatakan bahwa ia tidak tahu apa yang akan dilakukan orang-orang kepadanya ketika ia sampai ke Yerusalem. Di berbagai kota di sepanjang jalan, Roh Kudus telah memperingatkan, atau menjelaskan kepada Paulus bahwa ia akan dimasukkan ke dalam penjara dan mengalami masalah serta penderitaan oleh orang-orang di sana.</w:t>
      </w:r>
    </w:p>
    <w:p>
      <w:pPr/>
      <w:r>
        <w:rPr>
          <w:lang w:val="id_ID" w:bidi="id_ID"/>
        </w:rPr>
      </w:r>
      <w:r>
        <w:rPr>
          <w:lang w:val="id_ID" w:bidi="id_ID"/>
        </w:rPr>
        <w:t>Berhenti di sini dan diskusikan: Dalam budaya Anda, apakah orang-orang memiliki kebebasan untuk berkhotbah? Jika seseorang tidak menyukai apa yang akan mereka katakan, apa yang terjadi pada mereka? Apa yang terjadi jika orang-orang menganggap seseorang sebagai penjahat? Ke mana mereka membawa mereka?</w:t>
      </w:r>
    </w:p>
    <w:p>
      <w:pPr/>
      <w:r>
        <w:rPr>
          <w:lang w:val="id_ID" w:bidi="id_ID"/>
        </w:rPr>
      </w:r>
      <w:r>
        <w:rPr>
          <w:lang w:val="id_ID" w:bidi="id_ID"/>
        </w:rPr>
        <w:t>Paulus kemudian berkata "Tetapi hidupku tidak berharga bagiku." Ini tidak berarti bahwa Paulus berpikir bahwa hidupnya tidak berharga atau tidak memiliki nilai. Paulus bermaksud bahwa ia menghargai pekerjaan yang ia lakukan untuk Yesus lebih daripada hidupnya sendiri. Paulus tidak berpikir apakah penting ia hidup atau mati selama ia melakukan pekerjaan Tuhan Yesus. Paulus masih ingin "menyelesaikan perlombaan," yang berarti bahwa ia ingin menyelesaikan semua pekerjaan yang telah direncanakan oleh Tuhan Yesus untuknya. Pekerjaan ini adalah untuk menyatakan "kabar baik tentang anugerah Allah." Anugerah Allah adalah kabar baik karena Allah baik, berbelas kasihan, dan baik kepada orang-orang. Dia mengutus Anak-Nya Yesus untuk menjadi juruselamat kita.</w:t>
      </w:r>
    </w:p>
    <w:p>
      <w:pPr/>
      <w:r>
        <w:rPr>
          <w:lang w:val="id_ID" w:bidi="id_ID"/>
        </w:rPr>
      </w:r>
      <w:r>
        <w:rPr>
          <w:lang w:val="id_ID" w:bidi="id_ID"/>
        </w:rPr>
        <w:t>Sekarang Paulus berbicara tentang masa depannya dan masa depan gereja Efesus. Paulus mengatakan bagaimana ia pergi dari berbagai kota dan kota untuk menceritakan kepada orang-orang tentang Kerajaan, atau cara Allah peduli kepada umat-Nya sebagai raja.</w:t>
      </w:r>
    </w:p>
    <w:p>
      <w:pPr/>
      <w:r>
        <w:rPr>
          <w:lang w:val="id_ID" w:bidi="id_ID"/>
        </w:rPr>
      </w:r>
      <w:r>
        <w:rPr>
          <w:lang w:val="id_ID" w:bidi="id_ID"/>
        </w:rPr>
        <w:t>Paulus kemudian mengatakan kepada para penatua Efesus bahwa begitu ia berangkat dari Miletus, mereka tidak akan pernah melihatnya lagi.</w:t>
      </w:r>
    </w:p>
    <w:p>
      <w:pPr/>
      <w:r>
        <w:rPr>
          <w:lang w:val="id_ID" w:bidi="id_ID"/>
        </w:rPr>
      </w:r>
      <w:r>
        <w:rPr>
          <w:lang w:val="id_ID" w:bidi="id_ID"/>
        </w:rPr>
        <w:t>Paulus berkata, "Aku menyatakan kepadamu hari ini bahwa aku tidak bersalah atas darah salah satu dari kamu." Pada setiap kesempatan, Paulus berbicara dengan berani dan menceritakan kepada orang-orang tentang Yesus. Paulus tidak bertanggung jawab atas apakah orang-orang memilih untuk menjadi orang-orang percaya kepada Yesus atau tidak. Allah mengatakan kepada Paulus untuk memberi tahu orang-orang tentang Yesus dan Paulus yang taat pada kehendak Allah. Paulus kemudian tidak bersalah, ia tidak lalai menceritakan semua yang Allah perintahkan kepadanya untuk disampaikan kepada orang-orang.</w:t>
      </w:r>
    </w:p>
    <w:p>
      <w:pPr/>
      <w:r>
        <w:rPr>
          <w:lang w:val="id_ID" w:bidi="id_ID"/>
        </w:rPr>
      </w:r>
      <w:r>
        <w:rPr>
          <w:lang w:val="id_ID" w:bidi="id_ID"/>
        </w:rPr>
        <w:t>Paulus kemudian memperingatkan mereka untuk waspada terhadap bahaya. Paulus mengatakan kepada para penatua Efesus untuk melindungi gereja Allah bahwa Roh Kudus telah menjadikan mereka pemimpin atas mereka. Allah membeli tubuh orang-orang percaya ini dengan darah, atau kematian, anak-Nya sendiri, ketika Yesus mati di atas salib.</w:t>
      </w:r>
    </w:p>
    <w:p>
      <w:pPr/>
      <w:r>
        <w:rPr>
          <w:lang w:val="id_ID" w:bidi="id_ID"/>
        </w:rPr>
      </w:r>
      <w:r>
        <w:rPr>
          <w:lang w:val="id_ID" w:bidi="id_ID"/>
        </w:rPr>
        <w:t>Paulus mengatakan kepada para penatua Efesus bahwa mereka harus seperti gembala. Dan seperti gembala yang baik apa pun, mereka perlu merawat dan melindungi kawanan domba mereka. Dalam hal ini kawanan adalah gereja, atau kelompok orang percaya.</w:t>
      </w:r>
    </w:p>
    <w:p>
      <w:pPr/>
      <w:r>
        <w:rPr>
          <w:lang w:val="id_ID" w:bidi="id_ID"/>
        </w:rPr>
      </w:r>
      <w:r>
        <w:rPr>
          <w:lang w:val="id_ID" w:bidi="id_ID"/>
        </w:rPr>
        <w:t>Berhenti di sini dan diskusikan: Dalam budaya Anda bagaimana Anda merawat hewan-hewan Anda? Apakah mereka berkeliaran dengan bebas atau apakah mereka dirawat? Apa yang Anda sebut seseorang yang menjaga mereka?</w:t>
      </w:r>
    </w:p>
    <w:p>
      <w:pPr/>
      <w:r>
        <w:rPr>
          <w:lang w:val="id_ID" w:bidi="id_ID"/>
        </w:rPr>
      </w:r>
      <w:r>
        <w:rPr>
          <w:lang w:val="id_ID" w:bidi="id_ID"/>
        </w:rPr>
        <w:t>Paulus memperingatkan para penatua terhadap orang-orang yang adalah guru palsu, atau guru yang tidak sepenuhnya percaya kepada Yesus. Paulus membandingkan orang-orang ini dengan serigala. Serigala adalah hewan liar yang mirip dengan anjing besar tetapi lebih ganas. Mereka menimbang 30 sampai 45 kilogram, atau 65 sampai 100 pound, tergantung pada jenis serigala. Mereka menyerang dan memakan hewan lain, termasuk domba. Jika kelompok orang percaya seperti domba, maka serigala akan ingin datang dan menyakiti mereka. Paulus mengatakan kepada para penatua bahwa mereka harus waspada terhadap orang-orang seperti itu dan melindungi kelompok orang-orang percaya.</w:t>
      </w:r>
    </w:p>
    <w:p>
      <w:pPr/>
      <w:r>
        <w:rPr>
          <w:lang w:val="id_ID" w:bidi="id_ID"/>
        </w:rPr>
      </w:r>
      <w:r>
        <w:rPr>
          <w:lang w:val="id_ID" w:bidi="id_ID"/>
        </w:rPr>
        <w:t xml:space="preserve">Berhenti di sini dan tunjukkan gambar seekor </w:t>
      </w:r>
      <w:r>
        <w:rPr>
          <w:lang w:val="id_ID" w:bidi="id_ID"/>
        </w:rPr>
        <w:t>serigala dan seekor domba</w:t>
      </w:r>
      <w:r>
        <w:rPr>
          <w:lang w:val="id_ID" w:bidi="id_ID"/>
        </w:rPr>
        <w:t xml:space="preserve"> untuk mendapatkan gambaran tentang ukurannya.</w:t>
      </w:r>
    </w:p>
    <w:p>
      <w:pPr/>
      <w:r>
        <w:rPr>
          <w:lang w:val="id_ID" w:bidi="id_ID"/>
        </w:rPr>
      </w:r>
      <w:r>
        <w:rPr>
          <w:lang w:val="id_ID" w:bidi="id_ID"/>
        </w:rPr>
        <w:t>Berhenti di sini dan diskusikan: Hewan-hewan buas apa saja yang Anda miliki dalam budaya Anda yang akan berperilaku seperti serigala?</w:t>
      </w:r>
    </w:p>
    <w:p>
      <w:pPr/>
      <w:r>
        <w:rPr>
          <w:lang w:val="id_ID" w:bidi="id_ID"/>
        </w:rPr>
      </w:r>
      <w:r>
        <w:rPr>
          <w:lang w:val="id_ID" w:bidi="id_ID"/>
        </w:rPr>
        <w:t>Paulus memperingatkan mereka bahwa bahkan dalam kelompok-kelompok orang percaya mereka sendiri akan ada beberapa orang yang akan memutuskan bahwa mereka tidak ingin hidup sepenuhnya bagi Allah. Mereka akan memutarbalikkan kebenaran sehingga mereka dapat menjalani kehidupan yang sebagian mengikuti Allah tetapi juga memungkinkan mereka melakukan apa yang mereka inginkan, meskipun itu akan menyakiti mereka. Mereka akan mencoba membuat murid-murid Yesus yang sejati untuk bergabung dengan mereka untuk tidak benar-benar mengikut Yesus.</w:t>
      </w:r>
    </w:p>
    <w:p>
      <w:pPr/>
      <w:r>
        <w:rPr>
          <w:lang w:val="id_ID" w:bidi="id_ID"/>
        </w:rPr>
      </w:r>
      <w:r>
        <w:rPr>
          <w:lang w:val="id_ID" w:bidi="id_ID"/>
        </w:rPr>
        <w:t>Paulus memperingatkan mereka dengan keras—ia berkata "Awas!" atau "Waspadalah!" Paulus mengingatkan para penatua bahwa ketika ia bersama mereka selama 3 tahun, ia sangat sering memperingatkan mereka tentang para guru palsu. Dia "berlinang air mata" karena dia sedih. Dia tahu bahwa guru palsu mungkin datang dan menyakiti mereka.</w:t>
      </w:r>
    </w:p>
    <w:p>
      <w:pPr/>
      <w:r>
        <w:rPr>
          <w:lang w:val="id_ID" w:bidi="id_ID"/>
        </w:rPr>
      </w:r>
      <w:r>
        <w:rPr>
          <w:lang w:val="id_ID" w:bidi="id_ID"/>
        </w:rPr>
        <w:t>"Sekarang" memperkenalkan bagian terakhir dari ucapan Paulus kepada para tua-tua Efesus. Karena ia tidak dapat lagi bersama orang-orang percaya ini di Efesus, ia menempatkan mereka dalam perawatan Allah. Paulus percaya bahwa pesan Allah, melalui Kitab Suci, tentang anugerah dan kebaikan-Nya kepada orang-orang, akan membantu gereja di Efesus. Paulus percaya bahwa Allah akan membangun orang-orang percaya dengan membuat mereka kuat dan dewasa secara rohani.</w:t>
      </w:r>
    </w:p>
    <w:p>
      <w:pPr/>
      <w:r>
        <w:rPr>
          <w:lang w:val="id_ID" w:bidi="id_ID"/>
        </w:rPr>
      </w:r>
      <w:r>
        <w:rPr>
          <w:lang w:val="id_ID" w:bidi="id_ID"/>
        </w:rPr>
        <w:t>Paulus juga percaya bahwa Allah akan memberikan warisan kepada orang-orang percaya. Biasanya seseorang meninggalkan warisan kepada keluarga mereka ketika mereka meninggal. Tetapi Allah bukan memberikan uang atau tanah kepada keluarga orang-orang percaya, tetapi berkat yang bertahan selamanya. Allah akan memberikan kehidupan kekal kepada orang-orang percaya karena Ia telah memisahkan mereka untuk melayani-Nya dan menjadi bagian dari kerajaan-Nya.</w:t>
      </w:r>
    </w:p>
    <w:p>
      <w:pPr/>
      <w:r>
        <w:rPr>
          <w:lang w:val="id_ID" w:bidi="id_ID"/>
        </w:rPr>
      </w:r>
      <w:r>
        <w:rPr>
          <w:lang w:val="id_ID" w:bidi="id_ID"/>
        </w:rPr>
        <w:t>Paulus mengatakan bahwa ia tidak pernah menginginkan perak atau emas, harta berharga atau pakaian yang mahal dari siapa pun. Dia berkata, "Sesungguhnya kamu sendiri tahu bahwa aku telah bekerja dengan tanganku untuk menyediakan semua yang aku dan rekan-rekanku butuhkan." Para rekan-rekannya adalah mereka yang melakukan perjalanan bersama Paulus, melayani bersamanya. Seperti yang kita tahu, Paulus bekerja sebagai pembuat kemah dan ia akan menghasilkan uang dengan cara ini. Dengan uang ini ia akan membeli pakaian sederhana, makanan untuk dimakan, tempat berlindung untuk tinggal. Paulus kemudian berkata, "Dalam semua yang aku lakukan, aku menunjukkan kepadamu bahwa dengan pekerjaan seperti ini kita harus membantu orang lemah." Paulus juga dapat membantu mereka yang sakit atau tidak dapat bekerja dan tidak dapat menghidupi diri mereka sendiri.</w:t>
      </w:r>
    </w:p>
    <w:p>
      <w:pPr/>
      <w:r>
        <w:rPr>
          <w:lang w:val="id_ID" w:bidi="id_ID"/>
        </w:rPr>
      </w:r>
      <w:r>
        <w:rPr>
          <w:lang w:val="id_ID" w:bidi="id_ID"/>
        </w:rPr>
        <w:t>Paulus meminta para penatua Efesus untuk "ingat," yang berarti "terus berpikir tentang" kata-kata Tuhan Yesus: "Lebih diberkati memberi daripada menerima." Dia yang memberikan sesuatu kepada seseorang lebih diberkati oleh Allah daripada mereka yang menerima sesuatu dari seseorang. Paulus mengulangi kata-kata dari Tuhan Yesus sebagai dorongan. Tuhan Yesus tidak bermaksud bahwa mereka yang menerima sesuatu dari seseorang kurang diberkati. Dia bermaksud bahwa lebih baik bagi seseorang yang dapat memberikan untuk membantu orang lain melakukannya, daripada hanya menyimpan semuanya untuk diri mereka sendiri.</w:t>
      </w:r>
    </w:p>
    <w:p>
      <w:pPr/>
      <w:r>
        <w:rPr>
          <w:lang w:val="id_ID" w:bidi="id_ID"/>
        </w:rPr>
      </w:r>
      <w:r>
        <w:rPr>
          <w:lang w:val="id_ID" w:bidi="id_ID"/>
        </w:rPr>
        <w:t>Paulus kemudian berhenti berbicara dan berlutut di tanah. Para penatua Efesus mungkin berlutut bersama-sama dengan dia dan bersama-sama mereka berdoa kepada Tuhan Yesus. Sudah menjadi kebiasaan pada masa ini untuk berdiri untuk berdoa, tetapi kemungkinan besar Paulus ingin rendah hati di hadapan Tuhan Yesus dan menunjukkan hal ini dengan berlutut; mungkin juga karena ia sangat sedih meninggalkan orang-orang ini.</w:t>
      </w:r>
    </w:p>
    <w:p>
      <w:pPr/>
      <w:r>
        <w:rPr>
          <w:lang w:val="id_ID" w:bidi="id_ID"/>
        </w:rPr>
      </w:r>
      <w:r>
        <w:rPr>
          <w:lang w:val="id_ID" w:bidi="id_ID"/>
        </w:rPr>
        <w:t>Berhenti di sini dan diskusikan: Dalam budaya Anda bagaimana Anda berdoa? Bagaimana Anda menunjukkan bahwa Anda memuliakan atau menghormati Allah?</w:t>
      </w:r>
    </w:p>
    <w:p>
      <w:pPr/>
      <w:r>
        <w:rPr>
          <w:lang w:val="id_ID" w:bidi="id_ID"/>
        </w:rPr>
      </w:r>
      <w:r>
        <w:rPr>
          <w:lang w:val="id_ID" w:bidi="id_ID"/>
        </w:rPr>
        <w:t>Setelah mereka selesai berdoa, mereka semua menangis keras Para penatua Efesus memeluk Paulus dan menciumnya di pipi seperti biasa pada saat mengucapkan selamat tinggal. Gerak ini menunjukkan bahwa mereka menghormati dan mengasihi Paulus seperti seorang saudara. Para tua-tua Efesus berduka atas kata-kata yang telah Paulus katakan kepada mereka tentang bagaimana mereka tidak akan pernah melihat Paulus lagi. Para penatua Efesus kemudian membawa Paulus ke perahu sehingga ia dapat melanjutkan perjalanannya menuju Yerusalem.</w:t>
      </w:r>
      <w:r>
        <w:rPr>
          <w:lang w:val="id_ID" w:bidi="id_ID"/>
        </w:rPr>
      </w:r>
    </w:p>
    <w:p>
      <w:pPr>
        <w:pStyle w:val="Heading3"/>
      </w:pPr>
      <w:r>
        <w:rPr>
          <w:lang w:val="id_ID" w:bidi="id_ID"/>
        </w:rPr>
        <w:t>Menjelaskan Adegan</w:t>
      </w:r>
    </w:p>
    <w:p>
      <w:pPr/>
      <w:r>
        <w:rPr>
          <w:lang w:val="id_ID" w:bidi="id_ID"/>
        </w:rPr>
      </w:r>
      <w:r>
        <w:rPr>
          <w:lang w:val="id_ID" w:bidi="id_ID"/>
        </w:rPr>
        <w:t>Dengarkan teksnya sekali lagi dalam versi yang paling mudah dimengerti.</w:t>
      </w:r>
    </w:p>
    <w:p>
      <w:pPr/>
      <w:r>
        <w:rPr>
          <w:lang w:val="id_ID" w:bidi="id_ID"/>
        </w:rPr>
      </w:r>
      <w:r>
        <w:rPr>
          <w:lang w:val="id_ID" w:bidi="id_ID"/>
        </w:rPr>
        <w:t>Dalam sesi ini, Anda akan membantu kelompok memvisualisasikan kisah ini. Anda akan membantu kelompok menentukan adegan, waktu dan tempat peristiwa, serta tokoh-tokoh dari kisah ini.</w:t>
      </w:r>
    </w:p>
    <w:p>
      <w:pPr/>
      <w:r>
        <w:rPr>
          <w:lang w:val="id_ID" w:bidi="id_ID"/>
        </w:rPr>
      </w:r>
      <w:r>
        <w:rPr>
          <w:lang w:val="id_ID" w:bidi="id_ID"/>
        </w:rPr>
        <w:t>Kisah ini memiliki 4 adegan.</w:t>
      </w:r>
    </w:p>
    <w:p>
      <w:pPr/>
      <w:r>
        <w:rPr>
          <w:lang w:val="id_ID" w:bidi="id_ID"/>
        </w:rPr>
      </w:r>
      <w:r>
        <w:rPr>
          <w:b/>
          <w:lang w:val="id_ID" w:bidi="id_ID"/>
        </w:rPr>
        <w:t>Adegan pertama:</w:t>
      </w:r>
      <w:r>
        <w:rPr>
          <w:lang w:val="id_ID" w:bidi="id_ID"/>
        </w:rPr>
        <w:t xml:space="preserve"> Para penatua tiba di gereja dari Efesus. Paulus kemudian berbicara melalui waktunya bersama mereka ketika berada di provinsi Asia dan bagaimana ia telah melayani Tuhan Yesus, dengan kerendahan hati dan dengan orang-orang yang berdoa penuh air mata.</w:t>
      </w:r>
    </w:p>
    <w:p>
      <w:pPr/>
      <w:r>
        <w:rPr>
          <w:lang w:val="id_ID" w:bidi="id_ID"/>
        </w:rPr>
      </w:r>
      <w:r>
        <w:rPr>
          <w:b/>
          <w:lang w:val="id_ID" w:bidi="id_ID"/>
        </w:rPr>
        <w:t>Adegan kedua:</w:t>
      </w:r>
      <w:r>
        <w:rPr>
          <w:lang w:val="id_ID" w:bidi="id_ID"/>
        </w:rPr>
        <w:t xml:space="preserve"> Dalam bagian berikutnya dari ucapan Paulus, ia berbicara tentang situasinya saat ini. Paulus mendengarkan dan menaati Roh Kudus. Paulus melanjutkan dengan mengatakan bahwa ia tidak tahu apa yang akan dilakukan orang-orang kepadanya ketika ia sampai ke Yerusalem, tetapi bahwa ia akan berakhir di penjara. Paulus menghargai pekerjaan yang ia lakukan bagi Yesus lebih daripada hidupnya sendiri.</w:t>
      </w:r>
    </w:p>
    <w:p>
      <w:pPr/>
      <w:r>
        <w:rPr>
          <w:lang w:val="id_ID" w:bidi="id_ID"/>
        </w:rPr>
      </w:r>
      <w:r>
        <w:rPr>
          <w:b/>
          <w:lang w:val="id_ID" w:bidi="id_ID"/>
        </w:rPr>
        <w:t>Adegan ketiga:</w:t>
      </w:r>
      <w:r>
        <w:rPr>
          <w:lang w:val="id_ID" w:bidi="id_ID"/>
        </w:rPr>
        <w:t xml:space="preserve"> Sekarang Paulus berbicara tentang masa depannya dan masa depan gereja Efesus. Dia mengatakan bahwa begitu ia meninggalkan para penatua Efesus dan berangkat dari Miletus, mereka tidak akan pernah melihat-Nya lagi. Paulus memperingatkan para penatua Efesus terhadap para guru palsu, untuk mengawasi orang-orang percaya, dan berjaga-jaga bagi mereka. Paulus mengatakan kepada mereka bahwa ia menempatkan mereka di bawah perawatan Allah.</w:t>
      </w:r>
    </w:p>
    <w:p>
      <w:pPr/>
      <w:r>
        <w:rPr>
          <w:lang w:val="id_ID" w:bidi="id_ID"/>
        </w:rPr>
      </w:r>
      <w:r>
        <w:rPr>
          <w:b/>
          <w:lang w:val="id_ID" w:bidi="id_ID"/>
        </w:rPr>
        <w:t>Adegan keempat:</w:t>
      </w:r>
      <w:r>
        <w:rPr>
          <w:lang w:val="id_ID" w:bidi="id_ID"/>
        </w:rPr>
        <w:t xml:space="preserve"> Setelah Paulus selesai berbicara, ia berlutut di tanah untuk berdoa. Setelah mereka selesai berdoa, mereka semua menangis keras Para penatua Efesus kemudian membawa Paulus ke perahu sehingga ia dapat melanjutkan perjalanannya menuju Yerusalem.</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Para penatua dari gereja Efesus</w:t>
      </w:r>
    </w:p>
    <w:p>
      <w:pPr/>
      <w:r>
        <w:rPr>
          <w:lang w:val="id_ID" w:bidi="id_ID"/>
        </w:rPr>
      </w:r>
      <w:r>
        <w:rPr>
          <w:lang w:val="id_ID" w:bidi="id_ID"/>
        </w:rPr>
        <w:t xml:space="preserve">Dalam sesi ini, minta kelompok untuk membuat papan cerita, membuat 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Narasi ini tidak biasa karena Paulus adalah orang yang melakukan semua pembicaraan. Lukas, penulis kitab Kisah Para Rasul, menambahkan dalam kisahnya pada akhir ketika mereka berkumpul dan berdoa. Tidak jelas mengenai jam berapa sekarang.</w:t>
      </w:r>
    </w:p>
    <w:p>
      <w:pPr/>
      <w:r>
        <w:rPr>
          <w:lang w:val="id_ID" w:bidi="id_ID"/>
        </w:rPr>
      </w:r>
      <w:r>
        <w:rPr>
          <w:lang w:val="id_ID" w:bidi="id_ID"/>
        </w:rPr>
        <w:t>Para penatua sekarang telah tiba di Miletus. Tidak jelas berapa banyak penatua Efesus di sana dan bagaimana mereka melakukan perjalanan ke Miletus. Seperti yang dikatakan "para penatua", itu menunjukkan bahwa setidaknya ada dua. Mereka mungkin melakukan perjalanan ke sana dengan perahu yang mirip dengan perahu yang dinaiki Paulus dan rekan-rekannya, atau mereka melakukan perjalanan di darat. Di sana Paulus berbicara kepada mereka sebelum ia berencana untuk berlayar dari Miletus ke Yerusalem. Paulus menceritakan kepada mereka tentang seberapa baik ia berperilaku ketika ia berada bersama mereka di provinsi Asia.</w:t>
      </w:r>
    </w:p>
    <w:p>
      <w:pPr/>
      <w:r>
        <w:rPr>
          <w:lang w:val="id_ID" w:bidi="id_ID"/>
        </w:rPr>
      </w:r>
      <w:r>
        <w:rPr>
          <w:lang w:val="id_ID" w:bidi="id_ID"/>
        </w:rPr>
        <w:t>Apakah Anda mengingat dari perikop sebelumnya bahwa Miletus adalah kota di pantai provinsi Asia? Miletus berada 30 mil (atau 48 kilometer) di selatan kota Efesus.</w:t>
      </w:r>
    </w:p>
    <w:p>
      <w:pPr/>
      <w:r>
        <w:rPr>
          <w:lang w:val="id_ID" w:bidi="id_ID"/>
        </w:rPr>
      </w:r>
      <w:r>
        <w:rPr>
          <w:lang w:val="id_ID" w:bidi="id_ID"/>
        </w:rPr>
        <w:t xml:space="preserve">Berhenti di sini dan tunjukkan lagi gambar peta yang menyoroti </w:t>
      </w:r>
      <w:r>
        <w:rPr>
          <w:lang w:val="id_ID" w:bidi="id_ID"/>
        </w:rPr>
        <w:t>perjalanan yang dilakukan para tua-tua dari Efesus ke Miletus jika mereka pergi dengan perahu, dan rute lain jika mereka pergi melalui darat</w:t>
      </w:r>
      <w:r>
        <w:rPr>
          <w:lang w:val="id_ID" w:bidi="id_ID"/>
        </w:rPr>
        <w:t>.</w:t>
      </w:r>
    </w:p>
    <w:p>
      <w:pPr/>
      <w:r>
        <w:rPr>
          <w:lang w:val="id_ID" w:bidi="id_ID"/>
        </w:rPr>
      </w:r>
      <w:r>
        <w:rPr>
          <w:lang w:val="id_ID" w:bidi="id_ID"/>
        </w:rPr>
        <w:t>Tidak jelas jam berapa mereka bertemu dan di mana mereka bertemu. Menjelang akhir bagian ini, mereka membawa Paulus kembali ke kapal, sehingga Paulus mungkin bertemu dengan mereka di kota Miletus. Karena Paulus hanya ingin berbicara kepada para penatua Efesus pada saat ini, mereka tidak membutuhkan tempat yang besar untuk bertemu. Mereka bisa bertemu di penginapan di suatu tempat atau bahkan duduk di luar di area yang sepi sehingga mereka tidak terganggu. Para rekan perjalanan Paulus yang lain tidak disebutkan di sini.</w:t>
      </w:r>
    </w:p>
    <w:p>
      <w:pPr/>
      <w:r>
        <w:rPr>
          <w:lang w:val="id_ID" w:bidi="id_ID"/>
        </w:rPr>
      </w:r>
      <w:r>
        <w:rPr>
          <w:lang w:val="id_ID" w:bidi="id_ID"/>
        </w:rPr>
        <w:t>Untuk memulai, kita melihat kisah Paulus ketika ia melihat kembali pada masa pelayanannya di provinsi Asia. Paulus mengatakan kepada mereka bahwa sejak hari pertama ia tiba di provinsi Asia ia telah melakukan pekerjaan Tuhan Yesus atau pekerjaan Tuhan. Paulus mengingatkan para penatua Efesus bahwa mereka secara pribadi melihat bagaimana Paulus hidup dan bekerja di antara mereka sepanjang waktu ia berada di provinsi Asia—bagaimana ia melayani Tuhan Yesus, berdoa bagi orang-orang, mengajar baik Yahudi maupun orang-orang Yunani (atau orang-orang bukan Yahudi), dan membantu orang lain.</w:t>
      </w:r>
    </w:p>
    <w:p>
      <w:pPr/>
      <w:r>
        <w:rPr>
          <w:lang w:val="id_ID" w:bidi="id_ID"/>
        </w:rPr>
      </w:r>
      <w:r>
        <w:rPr>
          <w:lang w:val="id_ID" w:bidi="id_ID"/>
        </w:rPr>
        <w:t>Paulus terus mengatakan bahwa ia melayani Tuhan Yesus dengan kerendahan hati, tidak mengangkat dirinya di atas orang lain. Paulus sering menangis ketika ia berada di Efesus, sebagian karena keinginannya yang dalam untuk melihat orang-orang mengenal Tuhan Yesus, merasa sedih karena melihat mereka lemah atau berdosa, atau melihat sesama orang percaya kepada Yesus menderita. Paulus juga mengalami penderitaan yang mendalam dan kesusahan yang datang dari konspirasi orang Yahudi yang menentang dia dan pelayanannya. Tetapi Paulus melayani Allah bahkan pada masa-masa yang sulit itu.</w:t>
      </w:r>
    </w:p>
    <w:p>
      <w:pPr/>
      <w:r>
        <w:rPr>
          <w:lang w:val="id_ID" w:bidi="id_ID"/>
        </w:rPr>
      </w:r>
      <w:r>
        <w:rPr>
          <w:lang w:val="id_ID" w:bidi="id_ID"/>
        </w:rPr>
        <w:t>Paulus tidak melalaikan apa pun yang membantu. Dia tidak takut kepada siapa pun. Paulus berbicara tentang Yesus dalam situasi apa pun dan setiap situasi. Paulus mengatakan bahwa ia sangat menginginkan agar orang Yahudi dan orang-orang Yunani, atau bukan Yahudi untuk bertobat, atau berpaling dari dosa-dosa mereka dan berbalik kepada Allah, taat dan percaya kepada Tuhan Yesus.</w:t>
      </w:r>
    </w:p>
    <w:p>
      <w:pPr/>
      <w:r>
        <w:rPr>
          <w:lang w:val="id_ID" w:bidi="id_ID"/>
        </w:rPr>
      </w:r>
      <w:r>
        <w:rPr>
          <w:lang w:val="id_ID" w:bidi="id_ID"/>
        </w:rPr>
        <w:t>Dalam bagian berikutnya dari ucapan Paulus, ia berbicara tentang situasinya saat ini. Inilah sebabnya Ia memulai bagian berikutnya dengan "dan sekarang." Dia berkata, "ini adalah apa yang perlu Aku lakukan selanjutnya."</w:t>
      </w:r>
    </w:p>
    <w:p>
      <w:pPr/>
      <w:r>
        <w:rPr>
          <w:lang w:val="id_ID" w:bidi="id_ID"/>
        </w:rPr>
      </w:r>
      <w:r>
        <w:rPr>
          <w:lang w:val="id_ID" w:bidi="id_ID"/>
        </w:rPr>
        <w:t>Paulus mendengarkan dan menaati Roh Kudus, atau roh Allah. Dia tidak tahu apa yang akan dilakukan orang-orang kepadanya ketika dia sampai ke Yerusalem. Di berbagai kota di sepanjang jalan, Roh Kudus telah memperingatkan, atau menjelaskan kepada Paulus, bahwa ia akan dimasukkan ke dalam penjara dan mengalami masalah serta penderitaan oleh orang-orang di sana.</w:t>
      </w:r>
    </w:p>
    <w:p>
      <w:pPr/>
      <w:r>
        <w:rPr>
          <w:lang w:val="id_ID" w:bidi="id_ID"/>
        </w:rPr>
      </w:r>
      <w:r>
        <w:rPr>
          <w:lang w:val="id_ID" w:bidi="id_ID"/>
        </w:rPr>
        <w:t>Paulus berkata, "Tetapi hidupku tidak berharga bagiku." Paulus akan terus melakukan pekerjaan yang telah Tuhan Yesus rencanakan baginya selama ia hidup, bahkan jika itu mengorbankan hidupnya. Paulus membandingkan hidupnya dengan menjalankan sebuah perlombaan Ia ingin menyelesaikan perlombaan dengan baik, yang berarti bahwa ia ingin menyelesaikan hidupnya dengan baik dengan menyelesaikan pekerjaan yang diperintahkan Allah kepadanya. Paulus tidak takut kepada kematian. Paulus menyatakan "kabar baik tentang anugerah Allah" atas para penatua. Dia bermaksud bahwa Allah menunjukkan kebaikan, belas kasihan, dan kebaikan-Nya kepada orang-orang dengan mengutus Anak-Nya Tuhan Yesus untuk menjadi juruselamat kita.</w:t>
      </w:r>
    </w:p>
    <w:p>
      <w:pPr/>
      <w:r>
        <w:rPr>
          <w:lang w:val="id_ID" w:bidi="id_ID"/>
        </w:rPr>
      </w:r>
      <w:r>
        <w:rPr>
          <w:lang w:val="id_ID" w:bidi="id_ID"/>
        </w:rPr>
        <w:t>Paulus kemudian berkata "dan sekarang." Sekali lagi Paulus menyoroti bahwa ucapan tersebut telah berubah sedikit dan sekarang beralih ke melihat masa depan bagi dirinya sendiri dan bagi gereja Efesus. Paulus mengatakan bagaimana ia pergi dari berbagai kota dan kota untuk memberi tahu orang-orang tentang Kerajaan Allah. Dia mengatakan bahwa para penatua tidak akan pernah melihat-Nya lagi.</w:t>
      </w:r>
    </w:p>
    <w:p>
      <w:pPr/>
      <w:r>
        <w:rPr>
          <w:lang w:val="id_ID" w:bidi="id_ID"/>
        </w:rPr>
      </w:r>
      <w:r>
        <w:rPr>
          <w:lang w:val="id_ID" w:bidi="id_ID"/>
        </w:rPr>
        <w:t>Pada setiap kesempatan yang mungkin, Paulus berbicara dengan berani tentang Yesus. Bukan tanggung jawab Paulus apakah orang-orang kemudian memilih untuk menjadi orang-orang percaya kepada Yesus atau tidak.</w:t>
      </w:r>
    </w:p>
    <w:p>
      <w:pPr/>
      <w:r>
        <w:rPr>
          <w:lang w:val="id_ID" w:bidi="id_ID"/>
        </w:rPr>
      </w:r>
      <w:r>
        <w:rPr>
          <w:lang w:val="id_ID" w:bidi="id_ID"/>
        </w:rPr>
        <w:t>Paulus kemudian memperingatkan mereka untuk berjaga-jaga, atau waspada terhadap bahaya. Paulus mengatakan kepada para penatua Efesus bahwa mereka harus menjadi seperti gembala yang merawat kawanan domba mereka, kawanan domba menjadi gereja atau kelompok orang percaya. Paulus memperingatkan mereka terhadap guru-guru palsu yang akan datang dari luar dan bahkan di dalam gereja, yang seperti serigala.</w:t>
      </w:r>
    </w:p>
    <w:p>
      <w:pPr/>
      <w:r>
        <w:rPr>
          <w:lang w:val="id_ID" w:bidi="id_ID"/>
        </w:rPr>
      </w:r>
      <w:r>
        <w:rPr>
          <w:lang w:val="id_ID" w:bidi="id_ID"/>
        </w:rPr>
        <w:t>Jika kelompok orang percaya seperti domba, maka serigala akan ingin datang dan menyakiti mereka. Paulus mengatakan kepada para penatua bahwa mereka harus waspada terhadap orang-orang seperti itu dan melindungi kelompok orang-orang percaya. Paulus banyak menangis karena ia tahu bahwa guru palsu akan datang dan menyakiti orang-orang percaya lainnya.</w:t>
      </w:r>
    </w:p>
    <w:p>
      <w:pPr/>
      <w:r>
        <w:rPr>
          <w:lang w:val="id_ID" w:bidi="id_ID"/>
        </w:rPr>
      </w:r>
      <w:r>
        <w:rPr>
          <w:lang w:val="id_ID" w:bidi="id_ID"/>
        </w:rPr>
        <w:t>Paulus membandingkan para penatua gereja dengan para gembala kawanan domba, dan orang-orang percaya dengan kawanan domba. Dia membandingkan guru palsu dengan serigala yang mencoba datang dan memakan domba.</w:t>
      </w:r>
    </w:p>
    <w:p>
      <w:pPr/>
      <w:r>
        <w:rPr>
          <w:lang w:val="id_ID" w:bidi="id_ID"/>
        </w:rPr>
      </w:r>
      <w:r>
        <w:rPr>
          <w:lang w:val="id_ID" w:bidi="id_ID"/>
        </w:rPr>
        <w:t>Berhenti di sini dan diskusikan: Bicarakan tentang saat Anda membandingkan seseorang dengan hewan atau dengan sesuatu yang lain untuk menjelaskan apa yang mereka lakukan. Perhatikan kata-kata yang Anda gunakan untuk membandingkannya.</w:t>
      </w:r>
    </w:p>
    <w:p>
      <w:pPr/>
      <w:r>
        <w:rPr>
          <w:lang w:val="id_ID" w:bidi="id_ID"/>
        </w:rPr>
      </w:r>
      <w:r>
        <w:rPr>
          <w:lang w:val="id_ID" w:bidi="id_ID"/>
        </w:rPr>
        <w:t>"Sekarang" memperkenalkan bagian terakhir dari ucapan Paulus kepada para penatua Efesus, dan ia menempatkan mereka dalam perawatan Allah. Paulus mengatakan bahwa ia menyerahkan mereka kepada Allah untuk memelihara mereka dan firman anugerah Allah akan membimbing kehidupan mereka. Allah dapat membangun mereka agar menjadi kuat secara rohani, stabil, dan dewasa.</w:t>
      </w:r>
    </w:p>
    <w:p>
      <w:pPr/>
      <w:r>
        <w:rPr>
          <w:lang w:val="id_ID" w:bidi="id_ID"/>
        </w:rPr>
      </w:r>
      <w:r>
        <w:rPr>
          <w:lang w:val="id_ID" w:bidi="id_ID"/>
        </w:rPr>
        <w:t>Paulus merujuk pada berkat kekal, yang merupakan apa yang telah Allah siapkan di surga bagi orang-orang percaya kepada Yesus yang telah dipilih dan dipisahkan oleh Allah untuk tujuan-Nya.</w:t>
      </w:r>
    </w:p>
    <w:p>
      <w:pPr/>
      <w:r>
        <w:rPr>
          <w:lang w:val="id_ID" w:bidi="id_ID"/>
        </w:rPr>
      </w:r>
      <w:r>
        <w:rPr>
          <w:lang w:val="id_ID" w:bidi="id_ID"/>
        </w:rPr>
        <w:t>Paulus mengatakan bahwa ia tidak pernah menginginkan apa pun yang menjadi milik orang lain. Dia bekerja keras dengan tangannya sendiri untuk membeli semua yang ia butuhkan dan rekan-rekannya dan juga untuk membantu orang sakit dan lemah. Paulus mengatakan kata-kata dari Tuhan Yesus: "Lebih diberkati memberi daripada menerima." Dia yang memberikan sesuatu kepada seseorang lebih diberkati oleh Allah daripada mereka yang menerima sesuatu dari seseorang.</w:t>
      </w:r>
    </w:p>
    <w:p>
      <w:pPr/>
      <w:r>
        <w:rPr>
          <w:lang w:val="id_ID" w:bidi="id_ID"/>
        </w:rPr>
      </w:r>
      <w:r>
        <w:rPr>
          <w:lang w:val="id_ID" w:bidi="id_ID"/>
        </w:rPr>
        <w:t>Paulus kemudian berhenti berbicara dan berlutut untuk berdoa bersama para penatua Efesus. Setelah mereka selesai berdoa, mereka semua berteriak banyak, karena para penatua Efesus akan sangat merindukan Paulus dan ia akan sangat merindukan mereka. Para penatua Efesus kemudian membawa Paulus ke perahu sehingga ia dapat melanjutkan perjalanannya menuju Yerusalem.</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babak ini, tim akan memeragakan kisah tersebut.</w:t>
      </w:r>
    </w:p>
    <w:p>
      <w:pPr/>
      <w:r>
        <w:rPr>
          <w:lang w:val="id_ID" w:bidi="id_ID"/>
        </w:rPr>
      </w:r>
      <w:r>
        <w:rPr>
          <w:lang w:val="id_ID" w:bidi="id_ID"/>
        </w:rPr>
        <w:t>Kisah ini memiliki 4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Para penatua dari gereja Efesus</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titik-titik yang berbeda dalam kisah tersebut.</w:t>
      </w:r>
    </w:p>
    <w:p>
      <w:pPr/>
      <w:r>
        <w:rPr>
          <w:lang w:val="id_ID" w:bidi="id_ID"/>
        </w:rPr>
      </w:r>
      <w:r>
        <w:rPr>
          <w:lang w:val="id_ID" w:bidi="id_ID"/>
        </w:rPr>
        <w:t>Ketika tim memerankan kisah itu untuk pertama kali, perhatikan dialog, kelancaran cerita, jalan cerita, dan kronologi kisah tersebut. Perhatikan bagian-bagian penting atau sulit dari kisah maupun teks yang akan diperagakan dan jangan dilewatkan. Bantu tim untuk mengingat bagian-bagian dari kisah tersebut.</w:t>
      </w:r>
    </w:p>
    <w:p>
      <w:pPr/>
      <w:r>
        <w:rPr>
          <w:lang w:val="id_ID" w:bidi="id_ID"/>
        </w:rPr>
      </w:r>
      <w:r>
        <w:rPr>
          <w:b/>
          <w:lang w:val="id_ID" w:bidi="id_ID"/>
        </w:rPr>
        <w:t>Adegan pertama:</w:t>
      </w:r>
      <w:r>
        <w:rPr>
          <w:lang w:val="id_ID" w:bidi="id_ID"/>
        </w:rPr>
        <w:t xml:space="preserve"> Para penatua gereja di Efesus tiba dan bertemu dengan Paulus.</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Yesus, "Bagaimana perasaan Anda?" Anda mungkin mendengar hal-hal seperti, "Senang melihat para penatua Efesus ini lagi," atau "Berharap untuk membagikan pesannya kepada mereka," dan "Senang memiliki sedikit waktu di darat."</w:t>
      </w:r>
    </w:p>
    <w:p>
      <w:pPr>
        <w:pStyle w:val="ListBullet"/>
        <w:spacing w:line="240" w:lineRule="auto"/>
        <w:ind w:left="720"/>
      </w:pPr>
      <w:r>
        <w:rPr>
          <w:lang w:val="id_ID" w:bidi="id_ID"/>
        </w:rPr>
      </w:r>
      <w:r>
        <w:rPr>
          <w:lang w:val="id_ID" w:bidi="id_ID"/>
        </w:rPr>
        <w:t>Tanyakan kepada para aktor yang memerankan para pemimpin agama, "Bagaimana perasaan kalian?" Anda mungkin mendengar hal-hal seperti, "Bersemangat melihat Paulus lagi," atau "Bertanya-tanya apa yang ingin ia katakan kepada mereka," dan "Berharap untuk menyusulnya."</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"Kamu tahu bagaimana Aku hidup sepanjang waktuku bersama kamu." Para penatua Efesus melihat secara pribadi bagaimana Paulus tinggal dan bekerja di antara mereka sepanjang waktu ia berada di sana.</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Yesus, "Bagaimana perasaan Anda?" Anda mungkin mendengar hal-hal seperti, "Aku mengenal para penatua mengenal aku, tetapi aku ingin mengingatkan mereka tentang semua pekerjaan yang telah aku lakukan ketika di Efesus."</w:t>
      </w:r>
    </w:p>
    <w:p>
      <w:pPr>
        <w:pStyle w:val="ListBullet"/>
        <w:spacing w:line="240" w:lineRule="auto"/>
        <w:ind w:left="720"/>
      </w:pPr>
      <w:r>
        <w:rPr>
          <w:lang w:val="id_ID" w:bidi="id_ID"/>
        </w:rPr>
      </w:r>
      <w:r>
        <w:rPr>
          <w:lang w:val="id_ID" w:bidi="id_ID"/>
        </w:rPr>
        <w:t>Tanyakan kepada para aktor yang memerankan para pemimpin agama, "Bagaimana perasaan kalian?" Anda mungkin mendengar hal-hal seperti, "Kita dapat mengingat setiap kali Paulus bekerja untuk menyebarkan pesan tentang Tuhan Yesus," atau "Itu membuat mereka merenungkan apa yang telah dicapai Paulus selama waktunya bersama mereka," dan "Mungkin pada saat ini mereka ingin mengalami lebih banyak lagi."</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"Aku melayani Tuhan Yesus dengan kerendahan hati, tidak mengangkat diriku di atas orang lain. Aku banyak menangis Sebagian karena keinginan saya yang dalam untuk melihat orang-orang mengenal Tuhan Yesus, merasa sedih karena melihat mereka lemah atau berdosa, atau melihat sesama orang percaya kepada Yesus menderita. l juga mengalami penderitaan dan masalah yang berasal dari perburuan orang-orang Yahudi yang menentang saya dan pekerjaan saya. Tetapi aku melayani Allah bahkan pada masa-masa yang sulit itu."</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Yesus, "Bagaimana perasaan Anda?" Anda mungkin mendengar hal-hal seperti, "Mengingat kembali masa-masa menyakitkan yang saya alami," atau "Karena lapar dan tidak tahu hasil dari situasinya," dan "Aku bersyukur kepada Allah karena menyelamatkan aku dalam semua situasi itu."</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para aktor yang memerankan para pemimpin agama, "Bagaimana perasaan kalian?" Anda mungkin mendengar hal-hal seperti, "Kami mengingat masa-masa sulit yang dialami Paulus," atau "Kagum dengan bagaimana Paulus, dengan mengandalkan Allah, mampu melewati masa-masa sulit itu," dan "Betapa setianya Paulus!"</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"Aku tidak menahan apa pun yang membantu. Saya tidak takut kepada siapa pun dan saya berbicara tentang Yesus dimanapun dan kapanpun. Aku sangat menginginkan agar orang-orang Yahudi dan orang-orang Yunani (atau bukan Yahudi) bertobat, atau berpaling dari dosa-dosa mereka dan berbalik kepada Allah, taat dan percaya kepada Tuhan Yesus."</w:t>
      </w:r>
    </w:p>
    <w:p>
      <w:pPr/>
      <w:r>
        <w:rPr>
          <w:lang w:val="id_ID" w:bidi="id_ID"/>
        </w:rPr>
      </w:r>
      <w:r>
        <w:rPr>
          <w:b/>
          <w:lang w:val="id_ID" w:bidi="id_ID"/>
        </w:rPr>
        <w:t>Adegan kedua:</w:t>
      </w:r>
      <w:r>
        <w:rPr>
          <w:lang w:val="id_ID" w:bidi="id_ID"/>
        </w:rPr>
        <w:t xml:space="preserve"> "Aku mendengarkan dan menaati Roh Kudus. Saya tidak tahu apa yang akan dilakukan orang-orang kepada saya ketika saya sampai ke Yerusalem. Di berbagai kota sepanjang jalan, Roh Kudus telah memperingatkan saya, dan menjelaskan kepada saya bahwa saya akan dimasukkan ke dalam penjara dan mengalami masalah serta penderitaan oleh orang-orang di sana."</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Yesus, "Bagaimana perasaan Anda?" Anda mungkin mendengar hal-hal seperti, "Aku tidak tahu apa yang akan terjadi pada aku ketika aku sampai ke Yerusalem," atau "Aku tidak takut mati, tetapi aku merasa sedikit tidak yakin tentang apa yang akan terjadi pada aku," dan "Aku senang aku masih bisa melakukan pekerjaan yang telah Tuhan Yesus panggil aku untuk lakukan."</w:t>
      </w:r>
    </w:p>
    <w:p>
      <w:pPr>
        <w:pStyle w:val="ListBullet"/>
        <w:spacing w:line="240" w:lineRule="auto"/>
        <w:ind w:left="720"/>
      </w:pPr>
      <w:r>
        <w:rPr>
          <w:lang w:val="id_ID" w:bidi="id_ID"/>
        </w:rPr>
      </w:r>
      <w:r>
        <w:rPr>
          <w:lang w:val="id_ID" w:bidi="id_ID"/>
        </w:rPr>
        <w:t>Tanyakan kepada para aktor yang memerankan para pemimpin agama, "Bagaimana perasaan kalian?" Anda mungkin mendengar hal-hal seperti, "Khawatir atas keselamatan Paulus," atau "Bertanya-tanya apa yang akan terjadi padanya," dan "Bertanya-tanya apa yang akan terjadi pada bagian berikutnya dari perjalanannya."</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"Tetapi hidupku tidak berharga bagiku." Aku akan terus melakukan pekerjaan yang telah direncanakan Tuhan Yesus untukku selama aku hidup, bahkan jika itu mengorbankan hidupku. Aku tidak takut kepada kematian, tetapi terus menyatakan "kabar baik tentang anugerah Allah."</w:t>
      </w:r>
    </w:p>
    <w:p>
      <w:pPr/>
      <w:r>
        <w:rPr>
          <w:lang w:val="id_ID" w:bidi="id_ID"/>
        </w:rPr>
      </w:r>
      <w:r>
        <w:rPr>
          <w:b/>
          <w:lang w:val="id_ID" w:bidi="id_ID"/>
        </w:rPr>
        <w:t>Adegan ketiga:</w:t>
      </w:r>
      <w:r>
        <w:rPr>
          <w:lang w:val="id_ID" w:bidi="id_ID"/>
        </w:rPr>
        <w:t xml:space="preserve"> "Sekarang Aku tahu bahwa tidak ada di antara kamu yang telah pergi bersama Aku untuk berkhotbah yang akan melihat Aku lagi."</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Yesus, "Bagaimana perasaan Anda?" Anda mungkin mendengar hal-hal seperti, "Sedih meninggalkan para penatua Efesus karena mereka telah menjadi teman," atau "Karena ia tahu bahwa masalah sedang menunggunya di Yerusalem, ia mengatakan selamat tinggal sekarang," dan "Meskipun sulit, Aku bertekad untuk melanjutkan pekerjaan ini."</w:t>
      </w:r>
    </w:p>
    <w:p>
      <w:pPr>
        <w:pStyle w:val="ListBullet"/>
        <w:spacing w:line="240" w:lineRule="auto"/>
        <w:ind w:left="720"/>
      </w:pPr>
      <w:r>
        <w:rPr>
          <w:lang w:val="id_ID" w:bidi="id_ID"/>
        </w:rPr>
      </w:r>
      <w:r>
        <w:rPr>
          <w:lang w:val="id_ID" w:bidi="id_ID"/>
        </w:rPr>
        <w:t>Tanyakan kepada para aktor yang memerankan para pemimpin agama, "Bagaimana perasaan kalian?" Anda mungkin mendengar hal-hal seperti, "Sedih karena mendengar bahwa Paulus pergi dan tidak pernah kembali," atau "Mereka sangat menghormati Paulus dan mereka akan merindukannya," dan "Meskipun sulit, mereka tahu bahwa ia ingin melanjutkan pekerjaan ini dan mereka mengaguminya karena hal itu."</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"Pada setiap kesempatan yang memungkinkan, aku berbicara dengan berani tentang Yesus. Saya tidak bertanggung jawab atas apakah orang-orang memilih untuk menjadi orang-orang percaya kepada Yesus atau tidak.</w:t>
      </w:r>
    </w:p>
    <w:p>
      <w:pPr/>
      <w:r>
        <w:rPr>
          <w:lang w:val="id_ID" w:bidi="id_ID"/>
        </w:rPr>
      </w:r>
      <w:r>
        <w:rPr>
          <w:lang w:val="id_ID" w:bidi="id_ID"/>
        </w:rPr>
        <w:t>Berwaspadalah terhadap bahaya. Kamu akan seperti gembala yang merawat kawanan domba mereka, kawanan domba menjadi gereja atau kelompok orang percaya. Waspada terhadap guru palsu yang akan datang dari luar dan bahkan di dalam gereja, yang seperti serigala.</w:t>
      </w:r>
    </w:p>
    <w:p>
      <w:pPr/>
      <w:r>
        <w:rPr>
          <w:lang w:val="id_ID" w:bidi="id_ID"/>
        </w:rPr>
      </w:r>
      <w:r>
        <w:rPr>
          <w:lang w:val="id_ID" w:bidi="id_ID"/>
        </w:rPr>
        <w:t>Jika kelompok orang percaya seperti domba, maka serigala akan ingin datang dan menyakiti mereka. Kamu harus waspada terhadap orang-orang seperti itu dan melindungi kelompok orang percaya. Aku menangis keras karena aku tahu bahwa guru palsu akan datang dan menyakiti orang-orang percaya lainnya."</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Yesus, "Bagaimana perasaan Anda?" Anda mungkin mendengar hal-hal seperti, "Aku terus mengatakan hal ini berulang kali karena akan terjadi," atau "Aku berharap aku bisa tinggal dan membantu melindungi kelompok orang percaya," dan "Aku perlu percaya kepada Allah bahwa Ia akan mengurus para penatua ini dan kelompok orang percaya."</w:t>
      </w:r>
    </w:p>
    <w:p>
      <w:pPr>
        <w:pStyle w:val="ListBullet"/>
        <w:spacing w:line="240" w:lineRule="auto"/>
        <w:ind w:left="720"/>
      </w:pPr>
      <w:r>
        <w:rPr>
          <w:lang w:val="id_ID" w:bidi="id_ID"/>
        </w:rPr>
      </w:r>
      <w:r>
        <w:rPr>
          <w:lang w:val="id_ID" w:bidi="id_ID"/>
        </w:rPr>
        <w:t>Tanyakan kepada para aktor yang memerankan para pemimpin agama, "Bagaimana perasaan kalian?" Anda mungkin mendengar hal-hal seperti, "Merasa tidak tenang dan takut karena Paulus memperingatkan mereka tentang para guru palsu," atau "Sulit percaya bahwa salah satu kelompok orang percaya yang mereka kenal akan memutarbalikkan kebenaran dengan cara itu," dan "Berdoa kepada Allah meminta perlindungan ketika mereka menjaga kelompok orang percaya."</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"Sekarang aku menempatkan kamu dalam perawatan Allah karena aku tidak dapat lagi bersama kamu. Firman anugerah Allah akan membimbing hidupmu dan Allah dapat membangun kamu untuk menjadi kuat secara rohani, stabil, dan dewasa.</w:t>
      </w:r>
    </w:p>
    <w:p>
      <w:pPr/>
      <w:r>
        <w:rPr>
          <w:lang w:val="id_ID" w:bidi="id_ID"/>
        </w:rPr>
      </w:r>
      <w:r>
        <w:rPr>
          <w:lang w:val="id_ID" w:bidi="id_ID"/>
        </w:rPr>
        <w:t>Kamu akan menerima berkat kekal, apa yang telah Allah siapkan di surga bagi orang-orang percaya kepada Yesus yang telah dipilih dan dikhususkan oleh Allah untuk tujuan-Nya."</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para aktor yang memerankan para pemimpin agama, "Bagaimana perasaan kalian?" Anda mungkin mendengar hal-hal seperti, "Bersemangat mendengar tentang berkat kekal," atau "Merasa terhormat dimasukkan sebagai mereka yang dikuduskan untuk tujuan Allah," dan "Berharap untuk seperti apa surga nantinya."</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"Aku tidak pernah menginginkan memiliki apa pun yang menjadi milik orang lain, aku bekerja keras dengan tanganku sendiri untuk membeli semua yang aku dan rekan-rekan-rekan aku butuhkan dan juga untuk membantu orang sakit dan lemah. Seperti yang Tuhan Yesus katakan, 'Lebih diberkati memberi daripada menerima.' Dia yang memberikan sesuatu kepada seseorang lebih diberkati oleh Allah daripada mereka yang menerima sesuatu dari seseorang."</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para aktor yang memerankan para pemimpin agama, "Bagaimana perasaan kalian?" Anda mungkin mendengar hal-hal seperti, "Mungkin kita harus berpikir lebih banyak tentang orang lemah dan sakit di dalam dan di luar gereja kita," atau "Jika kita mengumpulkan apa yang kita miliki, kita dapat memberikannya kepada mereka yang lebih membutuhkannya," dan "Pikirkan tentang mereka di komunitas kita yang memiliki kebutuhan."</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b/>
          <w:lang w:val="id_ID" w:bidi="id_ID"/>
        </w:rPr>
        <w:t>Adegan keempat:</w:t>
      </w:r>
      <w:r>
        <w:rPr>
          <w:lang w:val="id_ID" w:bidi="id_ID"/>
        </w:rPr>
        <w:t xml:space="preserve"> Paulus kemudian berhenti berbicara dan berlutut untuk berdoa bersama para penatua di Efesus. Setelah mereka selesai berdoa, mereka semua berteriak banyak, karena para penatua Efesus akan sangat merindukan Paulus dan ia akan sangat merindukan mereka. Para penatua Efesus kemudian membawa Paulus ke perahu sehingga ia dapat melanjutkan perjalanannya menuju Yerusalem.</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"Aku sangat sedih karena harus meninggalkan orang-orang ini," atau "Mereka telah menjadi teman yang baik dan sangat membantu saya," dan "bersyukur karena aku punya waktu bersama mereka sebelum aku melanjutkan perjalananku."</w:t>
      </w:r>
    </w:p>
    <w:p>
      <w:pPr>
        <w:pStyle w:val="ListBullet"/>
        <w:spacing w:line="240" w:lineRule="auto"/>
        <w:ind w:left="720"/>
      </w:pPr>
      <w:r>
        <w:rPr>
          <w:lang w:val="id_ID" w:bidi="id_ID"/>
        </w:rPr>
      </w:r>
      <w:r>
        <w:rPr>
          <w:lang w:val="id_ID" w:bidi="id_ID"/>
        </w:rPr>
        <w:t>Tanyakan kepada para aktor yang memerankan para pemimpin agama, "Bagaimana perasaan kalian?" Anda mungkin mendengar hal-hal seperti, "Kami tidak percaya bahwa waktunya telah tiba untuk mengucapkan selamat tinggal," atau "Kami merasa penuh kesedihan karena kami tidak akan melihat Paulus lagi yang kami kasihi seperti seorang saudara," dan "Kami akan terus berdoa untuknya ketika ia melanjutkan perjalanannya."</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dipahami.</w:t>
      </w:r>
    </w:p>
    <w:p>
      <w:pPr/>
      <w:r>
        <w:rPr>
          <w:lang w:val="id_ID" w:bidi="id_ID"/>
        </w:rPr>
      </w:r>
      <w:r>
        <w:rPr>
          <w:lang w:val="id_ID" w:bidi="id_ID"/>
        </w:rPr>
        <w:t>Ketika para</w:t>
      </w:r>
      <w:r>
        <w:rPr>
          <w:b/>
          <w:lang w:val="id_ID" w:bidi="id_ID"/>
        </w:rPr>
        <w:t xml:space="preserve"> penatua</w:t>
      </w:r>
      <w:r>
        <w:rPr>
          <w:lang w:val="id_ID" w:bidi="id_ID"/>
        </w:rPr>
        <w:t xml:space="preserve"> gereja </w:t>
      </w:r>
      <w:r>
        <w:rPr>
          <w:b/>
          <w:lang w:val="id_ID" w:bidi="id_ID"/>
        </w:rPr>
        <w:t>di Efesus</w:t>
      </w:r>
      <w:r>
        <w:rPr>
          <w:lang w:val="id_ID" w:bidi="id_ID"/>
        </w:rPr>
        <w:t xml:space="preserve"> tiba. Terjemahkan penatua dengan cara yang sama seperti yang telah Anda lakukan pada perikop sebelumnya yang berkaitan dengan para penatua gereja. </w:t>
      </w:r>
      <w:r>
        <w:rPr>
          <w:lang w:val="id_ID" w:bidi="id_ID"/>
        </w:rPr>
        <w:t>Penatua</w:t>
      </w:r>
      <w:r>
        <w:rPr>
          <w:lang w:val="id_ID" w:bidi="id_ID"/>
        </w:rPr>
        <w:t xml:space="preserve"> terdapat di Daftar Kata Utama. Terjemahkan gereja dengan cara yang sama seperti yang Anda lakukan dalam perikop-perikop sebelumnya. </w:t>
      </w:r>
      <w:r>
        <w:rPr>
          <w:lang w:val="id_ID" w:bidi="id_ID"/>
        </w:rPr>
        <w:t>Gereja</w:t>
      </w:r>
      <w:r>
        <w:rPr>
          <w:lang w:val="id_ID" w:bidi="id_ID"/>
        </w:rPr>
        <w:t xml:space="preserve"> terdapat di Glosarium Utama.</w:t>
      </w:r>
    </w:p>
    <w:p>
      <w:pPr/>
      <w:r>
        <w:rPr>
          <w:lang w:val="id_ID" w:bidi="id_ID"/>
        </w:rPr>
      </w:r>
      <w:r>
        <w:rPr>
          <w:lang w:val="id_ID" w:bidi="id_ID"/>
        </w:rPr>
        <w:t xml:space="preserve">Paulus mengatakan kepada para penatua Efesus bahwa sejak hari pertama ia tiba di </w:t>
      </w:r>
      <w:r>
        <w:rPr>
          <w:b/>
          <w:lang w:val="id_ID" w:bidi="id_ID"/>
        </w:rPr>
        <w:t>provinsi Asia</w:t>
      </w:r>
      <w:r>
        <w:rPr>
          <w:lang w:val="id_ID" w:bidi="id_ID"/>
        </w:rPr>
        <w:t>. Meskipun ia menghabiskan waktu bersama para penatua di Efesus, Paulus mencakup semua pekerjaannya di provinsi Asia, tidak hanya di Efesus.</w:t>
      </w:r>
    </w:p>
    <w:p>
      <w:pPr/>
      <w:r>
        <w:rPr>
          <w:lang w:val="id_ID" w:bidi="id_ID"/>
        </w:rPr>
      </w:r>
      <w:r>
        <w:rPr>
          <w:lang w:val="id_ID" w:bidi="id_ID"/>
        </w:rPr>
        <w:t xml:space="preserve">Paulus terus mengatakan bahwa ia melayani Tuhan Yesus dengan seluruh kerendahan hati. </w:t>
      </w:r>
      <w:r>
        <w:rPr>
          <w:b/>
          <w:lang w:val="id_ID" w:bidi="id_ID"/>
        </w:rPr>
        <w:t>Kerendahan</w:t>
      </w:r>
      <w:r>
        <w:rPr>
          <w:lang w:val="id_ID" w:bidi="id_ID"/>
        </w:rPr>
        <w:t xml:space="preserve"> hati berarti tidak mengangkat diri di atas orang lain atau berpikir bahwa Anda lebih baik daripada orang lain.</w:t>
      </w:r>
    </w:p>
    <w:p>
      <w:pPr/>
      <w:r>
        <w:rPr>
          <w:lang w:val="id_ID" w:bidi="id_ID"/>
        </w:rPr>
      </w:r>
      <w:r>
        <w:rPr>
          <w:lang w:val="id_ID" w:bidi="id_ID"/>
        </w:rPr>
        <w:t>Paulus mendorong orang-orang untuk mengenal Tuhan Yesus</w:t>
      </w:r>
      <w:r>
        <w:rPr>
          <w:b/>
          <w:lang w:val="id_ID" w:bidi="id_ID"/>
        </w:rPr>
        <w:t>, bertobat,</w:t>
      </w:r>
      <w:r>
        <w:rPr>
          <w:lang w:val="id_ID" w:bidi="id_ID"/>
        </w:rPr>
        <w:t xml:space="preserve"> atau berpaling dari dosa-dosa mereka dan berbalik kepada Allah, taat dan percaya kepada Tuhan Yesus. Terjemahkan bertobat seperti yang telah Anda lakukan dalam perikop sebelumnya. </w:t>
      </w:r>
      <w:r>
        <w:rPr>
          <w:lang w:val="id_ID" w:bidi="id_ID"/>
        </w:rPr>
        <w:t>Bertobat</w:t>
      </w:r>
      <w:r>
        <w:rPr>
          <w:lang w:val="id_ID" w:bidi="id_ID"/>
        </w:rPr>
        <w:t xml:space="preserve"> terdapat di Daftar Kata Utama. </w:t>
      </w:r>
    </w:p>
    <w:p>
      <w:pPr/>
      <w:r>
        <w:rPr>
          <w:lang w:val="id_ID" w:bidi="id_ID"/>
        </w:rPr>
      </w:r>
      <w:r>
        <w:rPr>
          <w:lang w:val="id_ID" w:bidi="id_ID"/>
        </w:rPr>
        <w:t xml:space="preserve">Paulus mengatakan bahwa "Aku </w:t>
      </w:r>
      <w:r>
        <w:rPr>
          <w:b/>
          <w:lang w:val="id_ID" w:bidi="id_ID"/>
        </w:rPr>
        <w:t>terikat oleh Roh</w:t>
      </w:r>
      <w:r>
        <w:rPr>
          <w:lang w:val="id_ID" w:bidi="id_ID"/>
        </w:rPr>
        <w:t xml:space="preserve"> untuk pergi ke Yerusalem." Ini kemungkinan besar berarti bahwa Paulus mendengarkan dan menaati Roh Kudus. Terjemahkan </w:t>
      </w:r>
      <w:r>
        <w:rPr>
          <w:b/>
          <w:lang w:val="id_ID" w:bidi="id_ID"/>
        </w:rPr>
        <w:t>Roh Kudus</w:t>
      </w:r>
      <w:r>
        <w:rPr>
          <w:lang w:val="id_ID" w:bidi="id_ID"/>
        </w:rPr>
        <w:t xml:space="preserve"> dengan cara yang sama seperti yang Anda lakukan pada perikop sebelumnya. </w:t>
      </w:r>
      <w:r>
        <w:rPr>
          <w:lang w:val="id_ID" w:bidi="id_ID"/>
        </w:rPr>
        <w:t>Rod Kudus</w:t>
      </w:r>
      <w:r>
        <w:rPr>
          <w:lang w:val="id_ID" w:bidi="id_ID"/>
        </w:rPr>
        <w:t xml:space="preserve"> terdapat di Daftar Kata Utama. </w:t>
      </w:r>
    </w:p>
    <w:p>
      <w:pPr/>
      <w:r>
        <w:rPr>
          <w:lang w:val="id_ID" w:bidi="id_ID"/>
        </w:rPr>
      </w:r>
      <w:r>
        <w:rPr>
          <w:lang w:val="id_ID" w:bidi="id_ID"/>
        </w:rPr>
        <w:t xml:space="preserve">Roh Kudus telah memperingatkan, atau menjelaskan kepada Paulus bahwa ia akan dimasukkan ke dalam penjara dan mengalami masalah serta penderitaan oleh orang-orang di sana. </w:t>
      </w:r>
      <w:r>
        <w:rPr>
          <w:b/>
          <w:lang w:val="id_ID" w:bidi="id_ID"/>
        </w:rPr>
        <w:t>Penjara</w:t>
      </w:r>
      <w:r>
        <w:rPr>
          <w:lang w:val="id_ID" w:bidi="id_ID"/>
        </w:rPr>
        <w:t xml:space="preserve"> adalah tempat yang dikunjungi orang-orang ketika mereka dituduh melakukan kejahatan. </w:t>
      </w:r>
      <w:r>
        <w:rPr>
          <w:b/>
          <w:lang w:val="id_ID" w:bidi="id_ID"/>
        </w:rPr>
        <w:t>Masalah</w:t>
      </w:r>
      <w:r>
        <w:rPr>
          <w:lang w:val="id_ID" w:bidi="id_ID"/>
        </w:rPr>
        <w:t xml:space="preserve"> dan </w:t>
      </w:r>
      <w:r>
        <w:rPr>
          <w:b/>
          <w:lang w:val="id_ID" w:bidi="id_ID"/>
        </w:rPr>
        <w:t>penderitaan</w:t>
      </w:r>
      <w:r>
        <w:rPr>
          <w:lang w:val="id_ID" w:bidi="id_ID"/>
        </w:rPr>
        <w:t xml:space="preserve"> adalah saat-saat yang sulit yang akan dialami Paulus ketika ia sampai ke Yerusalem.</w:t>
      </w:r>
    </w:p>
    <w:p>
      <w:pPr/>
      <w:r>
        <w:rPr>
          <w:lang w:val="id_ID" w:bidi="id_ID"/>
        </w:rPr>
      </w:r>
      <w:r>
        <w:rPr>
          <w:lang w:val="id_ID" w:bidi="id_ID"/>
        </w:rPr>
        <w:t xml:space="preserve">Paulus masih ingin </w:t>
      </w:r>
      <w:r>
        <w:rPr>
          <w:b/>
          <w:lang w:val="id_ID" w:bidi="id_ID"/>
        </w:rPr>
        <w:t>menyelesaikan perlombaan</w:t>
      </w:r>
      <w:r>
        <w:rPr>
          <w:lang w:val="id_ID" w:bidi="id_ID"/>
        </w:rPr>
        <w:t xml:space="preserve">, yang berarti ia merasa seperti seorang pelari yang berlari secepat mungkin untuk menyelesaikan semua pekerjaan yang telah direncanakan oleh Tuhan Yesus untuknya pada saat Paulus pergi. Ini berarti pekerjaan yang diberikan kepada ia untuk menyatakan kabar </w:t>
      </w:r>
      <w:r>
        <w:rPr>
          <w:b/>
          <w:lang w:val="id_ID" w:bidi="id_ID"/>
        </w:rPr>
        <w:t>baik tentang anugerah Allah</w:t>
      </w:r>
      <w:r>
        <w:rPr>
          <w:lang w:val="id_ID" w:bidi="id_ID"/>
        </w:rPr>
        <w:t xml:space="preserve">. Terjemahkan </w:t>
      </w:r>
      <w:r>
        <w:rPr>
          <w:b/>
          <w:lang w:val="id_ID" w:bidi="id_ID"/>
        </w:rPr>
        <w:t>anugerah</w:t>
      </w:r>
      <w:r>
        <w:rPr>
          <w:lang w:val="id_ID" w:bidi="id_ID"/>
        </w:rPr>
        <w:t xml:space="preserve"> dengan cara yang sama seperti yang telah Anda lakukan dalam perikop sebelumnya. </w:t>
      </w:r>
      <w:r>
        <w:rPr>
          <w:lang w:val="id_ID" w:bidi="id_ID"/>
        </w:rPr>
        <w:t>Anugerah</w:t>
      </w:r>
      <w:r>
        <w:rPr>
          <w:lang w:val="id_ID" w:bidi="id_ID"/>
        </w:rPr>
        <w:t xml:space="preserve"> terdapat di Daftar Kata Utama.</w:t>
      </w:r>
    </w:p>
    <w:p>
      <w:pPr/>
      <w:r>
        <w:rPr>
          <w:lang w:val="id_ID" w:bidi="id_ID"/>
        </w:rPr>
      </w:r>
      <w:r>
        <w:rPr>
          <w:lang w:val="id_ID" w:bidi="id_ID"/>
        </w:rPr>
        <w:t xml:space="preserve">Paulus mengatakan bagaimana ia pergi dari berbagai kota dan kota untuk memberi tahu orang-orang tentang </w:t>
      </w:r>
      <w:r>
        <w:rPr>
          <w:b/>
          <w:lang w:val="id_ID" w:bidi="id_ID"/>
        </w:rPr>
        <w:t>Kerajaan Allah</w:t>
      </w:r>
      <w:r>
        <w:rPr>
          <w:lang w:val="id_ID" w:bidi="id_ID"/>
        </w:rPr>
        <w:t xml:space="preserve">, atau cara Allah peduli kepada umat-Nya sebagai raja. Terjemahkan kata kerajaan Allah dengan cara yang sama seperti yang telah Anda lakukan di bagian-bagian sebelumnya. </w:t>
      </w:r>
      <w:r>
        <w:rPr>
          <w:lang w:val="id_ID" w:bidi="id_ID"/>
        </w:rPr>
        <w:t>Kerajaan Allah</w:t>
      </w:r>
      <w:r>
        <w:rPr>
          <w:lang w:val="id_ID" w:bidi="id_ID"/>
        </w:rPr>
        <w:t xml:space="preserve"> ada di Daftar Kata Utama. </w:t>
      </w:r>
    </w:p>
    <w:p>
      <w:pPr/>
      <w:r>
        <w:rPr>
          <w:lang w:val="id_ID" w:bidi="id_ID"/>
        </w:rPr>
      </w:r>
      <w:r>
        <w:rPr>
          <w:lang w:val="id_ID" w:bidi="id_ID"/>
        </w:rPr>
        <w:t xml:space="preserve">Paulus mengatakan kepada para penatua Efesus bahwa mereka harus menjadi seperti </w:t>
      </w:r>
      <w:r>
        <w:rPr>
          <w:b/>
          <w:lang w:val="id_ID" w:bidi="id_ID"/>
        </w:rPr>
        <w:t>gembala</w:t>
      </w:r>
      <w:r>
        <w:rPr>
          <w:lang w:val="id_ID" w:bidi="id_ID"/>
        </w:rPr>
        <w:t xml:space="preserve"> dan merawat </w:t>
      </w:r>
      <w:r>
        <w:rPr>
          <w:b/>
          <w:lang w:val="id_ID" w:bidi="id_ID"/>
        </w:rPr>
        <w:t>kawanan</w:t>
      </w:r>
      <w:r>
        <w:rPr>
          <w:lang w:val="id_ID" w:bidi="id_ID"/>
        </w:rPr>
        <w:t xml:space="preserve"> domba mereka. Terjemahkan gembala dengan cara yang sama seperti yang telah Anda lakukan dalam perikop-perikop sebelumnya. </w:t>
      </w:r>
      <w:r>
        <w:rPr>
          <w:lang w:val="id_ID" w:bidi="id_ID"/>
        </w:rPr>
        <w:t>Para gembala</w:t>
      </w:r>
      <w:r>
        <w:rPr>
          <w:lang w:val="id_ID" w:bidi="id_ID"/>
        </w:rPr>
        <w:t xml:space="preserve"> terdapat di Daftar Kata Utama. Seperti gembala yang baik apa pun, mereka perlu merawat kawanan </w:t>
      </w:r>
      <w:r>
        <w:rPr>
          <w:b/>
          <w:lang w:val="id_ID" w:bidi="id_ID"/>
        </w:rPr>
        <w:t>domba</w:t>
      </w:r>
      <w:r>
        <w:rPr>
          <w:lang w:val="id_ID" w:bidi="id_ID"/>
        </w:rPr>
        <w:t xml:space="preserve"> mereka, yang merupakan kawanan domba. </w:t>
      </w:r>
      <w:r>
        <w:rPr>
          <w:b/>
          <w:lang w:val="id_ID" w:bidi="id_ID"/>
        </w:rPr>
        <w:t>Domba</w:t>
      </w:r>
      <w:r>
        <w:rPr>
          <w:lang w:val="id_ID" w:bidi="id_ID"/>
        </w:rPr>
        <w:t xml:space="preserve"> adalah hewan ternak kecil yang sering dirawat oleh para gembala, karena mereka mudah dirampas oleh predator.</w:t>
      </w:r>
    </w:p>
    <w:p>
      <w:pPr/>
      <w:r>
        <w:rPr>
          <w:lang w:val="id_ID" w:bidi="id_ID"/>
        </w:rPr>
      </w:r>
      <w:r>
        <w:rPr>
          <w:lang w:val="id_ID" w:bidi="id_ID"/>
        </w:rPr>
        <w:t xml:space="preserve">Paulus mengatakan kepada para penatua Efesus untuk menjadi gembala gereja Allah bahwa Roh Kudus telah menjadikan mereka pemimpin atas, yang dibeli Allah </w:t>
      </w:r>
      <w:r>
        <w:rPr>
          <w:b/>
          <w:lang w:val="id_ID" w:bidi="id_ID"/>
        </w:rPr>
        <w:t>dengan darah, atau kematian, dari Anak-Nya sendiri,</w:t>
      </w:r>
      <w:r>
        <w:rPr>
          <w:lang w:val="id_ID" w:bidi="id_ID"/>
        </w:rPr>
        <w:t xml:space="preserve"> Tuhan Yesus ketika Yesus mati di atas salib. Ini berarti bahwa dengan Allah mengutus Anak-Nya sendiri, Tuhan Yesus, untuk mati di atas salib, Dia membeli gereja, atau kelompok orang yang percaya kepada Yesus. Ini tidak berarti bahwa itu dijual dengan uang. Itu berarti bahwa Allah mendapatkan umat-Nya dengan darah Anak-Nya sendiri, Tuhan Yesus, yang darahnya dicurahkan ketika Tuhan Yesus mati di atas salib.</w:t>
      </w:r>
    </w:p>
    <w:p>
      <w:pPr/>
      <w:r>
        <w:rPr>
          <w:lang w:val="id_ID" w:bidi="id_ID"/>
        </w:rPr>
      </w:r>
      <w:r>
        <w:rPr>
          <w:lang w:val="id_ID" w:bidi="id_ID"/>
        </w:rPr>
        <w:t xml:space="preserve">Paulus juga memperingatkan para penatua tentang para guru palsu. Dia membandingkan jenis-jenis orang ini dengan serigala. </w:t>
      </w:r>
      <w:r>
        <w:rPr>
          <w:b/>
          <w:lang w:val="id_ID" w:bidi="id_ID"/>
        </w:rPr>
        <w:t>Serigala</w:t>
      </w:r>
      <w:r>
        <w:rPr>
          <w:lang w:val="id_ID" w:bidi="id_ID"/>
        </w:rPr>
        <w:t xml:space="preserve"> adalah hewan liar yang mirip dengan anjing besar tetapi lebih ganas. Mereka menimbang 30 sampai 45 kilogram, atau 65 sampai 100 pound, tergantung pada jenis serigala. Mereka menyerang dan memakan hewan lain, termasuk domba.</w:t>
      </w:r>
    </w:p>
    <w:p>
      <w:pPr/>
      <w:r>
        <w:rPr>
          <w:lang w:val="id_ID" w:bidi="id_ID"/>
        </w:rPr>
      </w:r>
      <w:r>
        <w:rPr>
          <w:lang w:val="id_ID" w:bidi="id_ID"/>
        </w:rPr>
        <w:t xml:space="preserve">Berhenti di sini dan tunjukkan lagi gambar seekor </w:t>
      </w:r>
      <w:r>
        <w:rPr>
          <w:lang w:val="id_ID" w:bidi="id_ID"/>
        </w:rPr>
        <w:t>serigala dan seekor domba</w:t>
      </w:r>
      <w:r>
        <w:rPr>
          <w:lang w:val="id_ID" w:bidi="id_ID"/>
        </w:rPr>
        <w:t xml:space="preserve"> untuk mendapatkan gambaran tentang ukurannya.</w:t>
      </w:r>
    </w:p>
    <w:p>
      <w:pPr/>
      <w:r>
        <w:rPr>
          <w:lang w:val="id_ID" w:bidi="id_ID"/>
        </w:rPr>
      </w:r>
      <w:r>
        <w:rPr>
          <w:lang w:val="id_ID" w:bidi="id_ID"/>
        </w:rPr>
        <w:t xml:space="preserve">"Aku meminta Allah untuk mengurus kamu melalui firman dan </w:t>
      </w:r>
      <w:r>
        <w:rPr>
          <w:b/>
          <w:lang w:val="id_ID" w:bidi="id_ID"/>
        </w:rPr>
        <w:t>firman anugerah Allah</w:t>
      </w:r>
      <w:r>
        <w:rPr>
          <w:lang w:val="id_ID" w:bidi="id_ID"/>
        </w:rPr>
        <w:t>." Ini menunjukkan bahwa Paulus mengharapkan Allah untuk menggunakan Firman, atau Kitab Suci, untuk membimbing dan mengoreksi orang-orang percaya di Efesus. Paulus tidak akan lagi hadir untuk membimbing dan mengoreksi mereka. Allah dengan murah hati memungkinkan orang-orang untuk didamaikan, atau dibawa kembali ke dalam hubungan dengan-Nya, melalui percaya kepada Tuhan Yesus.</w:t>
      </w:r>
    </w:p>
    <w:p>
      <w:pPr/>
      <w:r>
        <w:rPr>
          <w:lang w:val="id_ID" w:bidi="id_ID"/>
        </w:rPr>
      </w:r>
      <w:r>
        <w:rPr>
          <w:lang w:val="id_ID" w:bidi="id_ID"/>
        </w:rPr>
        <w:t xml:space="preserve">Paulus kemudian melanjutkan dengan mengatakan "hal yang dapat membina kamu dan memberikan </w:t>
      </w:r>
      <w:r>
        <w:rPr>
          <w:b/>
          <w:lang w:val="id_ID" w:bidi="id_ID"/>
        </w:rPr>
        <w:t>warisan</w:t>
      </w:r>
      <w:r>
        <w:rPr>
          <w:lang w:val="id_ID" w:bidi="id_ID"/>
        </w:rPr>
        <w:t xml:space="preserve"> kepadamu di antara semua orang yang </w:t>
      </w:r>
      <w:r>
        <w:rPr>
          <w:b/>
          <w:lang w:val="id_ID" w:bidi="id_ID"/>
        </w:rPr>
        <w:t>dikuduskan</w:t>
      </w:r>
      <w:r>
        <w:rPr>
          <w:lang w:val="id_ID" w:bidi="id_ID"/>
        </w:rPr>
        <w:t xml:space="preserve">." </w:t>
      </w:r>
      <w:r>
        <w:rPr>
          <w:b/>
          <w:lang w:val="id_ID" w:bidi="id_ID"/>
        </w:rPr>
        <w:t>Warisan</w:t>
      </w:r>
      <w:r>
        <w:rPr>
          <w:lang w:val="id_ID" w:bidi="id_ID"/>
        </w:rPr>
        <w:t xml:space="preserve"> secara umum merujuk pada harta benda, terutama tanah, tetapi Paulus merujuk pada berkat yang kekal. Apa yang telah Allah siapkan di surga bagi orang-orang percaya kepada Yesus yang telah dipilih dan dikhususkan oleh Allah untuk tujuan-Nya. Itu merujuk pada semua hal baik yang akan diberikan Allah kepada orang-orang percaya pada zaman yang akan datang. Itu termasuk diberikan tubuh yang sempurna. </w:t>
      </w:r>
      <w:r>
        <w:rPr>
          <w:b/>
          <w:lang w:val="id_ID" w:bidi="id_ID"/>
        </w:rPr>
        <w:t>Dikudus</w:t>
      </w:r>
      <w:r>
        <w:rPr>
          <w:lang w:val="id_ID" w:bidi="id_ID"/>
        </w:rPr>
        <w:t xml:space="preserve"> berarti memisahkan sebagai umat Allah atau menyatakan kudus.</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teks tersebut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kutipan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21:1–9</w:t>
      </w:r>
      <w:r>
        <w:rPr>
          <w:lang w:val="id_ID" w:bidi="id_ID"/>
        </w:rPr>
      </w:r>
    </w:p>
    <w:p>
      <w:pPr>
        <w:pStyle w:val="Heading3"/>
      </w:pPr>
      <w:r>
        <w:rPr>
          <w:lang w:val="id_ID" w:bidi="id_ID"/>
        </w:rPr>
        <w:t>Dengar dan Renungkan</w:t>
      </w:r>
    </w:p>
    <w:p>
      <w:pPr/>
      <w:r>
        <w:rPr>
          <w:lang w:val="id_ID" w:bidi="id_ID"/>
        </w:rPr>
      </w:r>
      <w:r>
        <w:rPr>
          <w:lang w:val="id_ID" w:bidi="id_ID"/>
        </w:rPr>
        <w:t>Dengarkan Kisah Para Rasul 21:1–9 dan simpanlah dalam hatimu. Dengarkan teks ini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diceritakan kisah ini tentang Yesus?</w:t>
      </w:r>
    </w:p>
    <w:p>
      <w:pPr>
        <w:pStyle w:val="ListBullet"/>
        <w:spacing w:line="240" w:lineRule="auto"/>
        <w:ind w:left="720"/>
      </w:pPr>
      <w:r>
        <w:rPr>
          <w:lang w:val="id_ID" w:bidi="id_ID"/>
        </w:rPr>
      </w:r>
      <w:r>
        <w:rPr>
          <w:lang w:val="id_ID" w:bidi="id_ID"/>
        </w:rPr>
        <w:t xml:space="preserve">Apa yang diceritakan kisah ini tentang manusia? </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dimengerti.</w:t>
      </w:r>
    </w:p>
    <w:p>
      <w:pPr/>
      <w:r>
        <w:rPr>
          <w:lang w:val="id_ID" w:bidi="id_ID"/>
        </w:rPr>
      </w:r>
      <w:r>
        <w:rPr>
          <w:lang w:val="id_ID" w:bidi="id_ID"/>
        </w:rPr>
        <w:t>Dalam perikop sebelumnya, kita dapat melihat Paulus sering pindah dari satu tempat ke tempat lain. Paulus mengunjungi para murid Yesus di Makedonia, Yunani, Troas di Mysia, dan Asia. Paulus terburu-buru untuk sampai ke Yerusalem pada Hari Pentakosta. Anda akan mengingat dari sebelumnya bahwa selama Hari Raya Pentakosta kehadiran Roh Kudus memenuhi orang-orang percaya kepada Yesus di Yerusalem. Keinginan Paulus untuk merayakan Pentakosta di Yerusalem adalah alasan mengapa ia pindah dari satu perahu ke perahu yang lain. Perikop ini adalah kisah tentang perjalanan kembali Paulus pada perjalanan misionaris yang ketiga. Paulus melakukan perjalanan ke Kaisarea melalui laut dan ke Yerusalem melalui darat. Ini bukan pertama kalinya Paulus melakukan perjalanan dari wilayah ini ke Kaisarea. Kaisarea adalah kota di pantai Mediterania di provinsi Yudea. Dalam perjalanan misionaris kedua Paulus, ia melakukan perjalanan melalui wilayah ini. Paulus telah melakukan perjalanan melalui rute ini sebelumnya sehingga ia sudah akrab dengan bagaimana kembali ke Yerusalem.</w:t>
      </w:r>
    </w:p>
    <w:p>
      <w:pPr/>
      <w:r>
        <w:rPr>
          <w:lang w:val="id_ID" w:bidi="id_ID"/>
        </w:rPr>
      </w:r>
      <w:r>
        <w:rPr>
          <w:lang w:val="id_ID" w:bidi="id_ID"/>
        </w:rPr>
        <w:t xml:space="preserve">Tunjukkan peta tentang </w:t>
      </w:r>
      <w:r>
        <w:rPr>
          <w:lang w:val="id_ID" w:bidi="id_ID"/>
        </w:rPr>
        <w:t>perjalanan misionaris ketiga Paulus</w:t>
      </w:r>
      <w:r>
        <w:rPr>
          <w:lang w:val="id_ID" w:bidi="id_ID"/>
        </w:rPr>
        <w:t xml:space="preserve">. Tunjukkan foto </w:t>
      </w:r>
      <w:r>
        <w:rPr>
          <w:lang w:val="id_ID" w:bidi="id_ID"/>
        </w:rPr>
        <w:t>kapal yang pernah digunakan di Laut Mediterania</w:t>
      </w:r>
      <w:r>
        <w:rPr>
          <w:lang w:val="id_ID" w:bidi="id_ID"/>
        </w:rPr>
        <w:t>.</w:t>
      </w:r>
    </w:p>
    <w:p>
      <w:pPr/>
      <w:r>
        <w:rPr>
          <w:lang w:val="id_ID" w:bidi="id_ID"/>
        </w:rPr>
      </w:r>
      <w:r>
        <w:rPr>
          <w:lang w:val="id_ID" w:bidi="id_ID"/>
        </w:rPr>
        <w:t>Diskusikan apa yang terjadi ketika seseorang dari budaya Anda melakukan perjalanan yang panjang. Apa yang mereka lakukan ketika mereka sampai ke tempat yang mereka kunjungi sebelumnya?</w:t>
      </w:r>
    </w:p>
    <w:p>
      <w:pPr/>
      <w:r>
        <w:rPr>
          <w:lang w:val="id_ID" w:bidi="id_ID"/>
        </w:rPr>
      </w:r>
      <w:r>
        <w:rPr>
          <w:lang w:val="id_ID" w:bidi="id_ID"/>
        </w:rPr>
        <w:t>Mulai dari Miletus, Paulus dan rekan-rekannya melakukan perjalanan melalui laut ke kota-kota Cos, Rhodes, dan Patara. Patara memiliki rute perdagangan kuno yang membawa gandum dari Aleksandria ke Roma. Perjalanan dari Patara ke Tirus adalah sekitar 644 kilometer. Tirus adalah salah satu kota tertua di Timur Dekat Kuno di provinsi Fenisia. Tirus adalah rute perdagangan penting yang memiliki dua pelabuhan. Sementara perahu itu berada di Tirus, Paulus dan rekan-rekannya mengunjungi para murid, para pengikut Yesus di Tirus. Paulus dan rekan-rekannya tinggal di sana selama tujuh hari. Paulus dan para pengikut Yesus berdoa dan bersekutu dengan mereka.</w:t>
      </w:r>
    </w:p>
    <w:p>
      <w:pPr/>
      <w:r>
        <w:rPr>
          <w:lang w:val="id_ID" w:bidi="id_ID"/>
        </w:rPr>
      </w:r>
      <w:r>
        <w:rPr>
          <w:lang w:val="id_ID" w:bidi="id_ID"/>
        </w:rPr>
        <w:t>Kemudian, Paulus melakukan perjalanan dari Tirus ke Ptolemais yang jaraknya sekitar 40 kilometer. Paulus juga mengunjungi orang-orang percaya di Ptolemais selama satu hari.</w:t>
      </w:r>
    </w:p>
    <w:p>
      <w:pPr/>
      <w:r>
        <w:rPr>
          <w:lang w:val="id_ID" w:bidi="id_ID"/>
        </w:rPr>
      </w:r>
      <w:r>
        <w:rPr>
          <w:lang w:val="id_ID" w:bidi="id_ID"/>
        </w:rPr>
        <w:t>Minta tim melihat peta lagi, jika diperlukan.</w:t>
      </w:r>
    </w:p>
    <w:p>
      <w:pPr/>
      <w:r>
        <w:rPr>
          <w:lang w:val="id_ID" w:bidi="id_ID"/>
        </w:rPr>
      </w:r>
      <w:r>
        <w:rPr>
          <w:lang w:val="id_ID" w:bidi="id_ID"/>
        </w:rPr>
        <w:t>Paulus melakukan perjalanan dari Ptolemais ke Kaisarea, dengan jarak 64 kilometer. Kaisarea ini berbeda dari Kaisarea Filipi tempat Yesus dan para murid pergi. Raja Herodes menamai kota itu untuk menghormati Kaisar Romawi Augustus. Ketika Paulus tiba di Kaisarea, ia pergi ke rumah Filipus. Filipus memiliki empat anak perempuan yang belum menikah yang dapat bernubuat, membagikan pesan dari Allah. Kita akan mengingat dari perikop sebelumnya bahwa Petrus pergi ke rumah Kornelius di Kaisarea.</w:t>
      </w:r>
    </w:p>
    <w:p>
      <w:pPr/>
      <w:r>
        <w:rPr>
          <w:lang w:val="id_ID" w:bidi="id_ID"/>
        </w:rPr>
      </w:r>
      <w:r>
        <w:rPr>
          <w:lang w:val="id_ID" w:bidi="id_ID"/>
        </w:rPr>
        <w:t>Melihat kembali kisah-kisah sebelumnya dalam Kisah Para Rasul, Filipus dipilih sebagai salah satu dari tujuh penolong gereja. Filipus membagikan kabar baik tentang Yesus kepada kasim Etiopia. Stefanus juga termasuk di antara ketujuh orang itu. Sebelum pertobatan Paulus, Paulus mengambil bagian dalam pembunuhan Stefanus. Ketika Paulus tiba, kita melihat Paulus berdamai dengan Filipus. Baik penganiayaan Paulus maupun kedatangan Filipus di Kaisarea, berada dalam kendali Allah. Anugerah Allah menghasilkan persahabatan di antara mantan musuh.</w:t>
      </w:r>
      <w:r>
        <w:rPr>
          <w:lang w:val="id_ID" w:bidi="id_ID"/>
        </w:rPr>
      </w:r>
    </w:p>
    <w:p>
      <w:pPr>
        <w:pStyle w:val="Heading3"/>
      </w:pPr>
      <w:r>
        <w:rPr>
          <w:lang w:val="id_ID" w:bidi="id_ID"/>
        </w:rPr>
        <w:t>Menjelaskan Adegan</w:t>
      </w:r>
    </w:p>
    <w:p>
      <w:pPr/>
      <w:r>
        <w:rPr>
          <w:lang w:val="id_ID" w:bidi="id_ID"/>
        </w:rPr>
      </w:r>
      <w:r>
        <w:rPr>
          <w:lang w:val="id_ID" w:bidi="id_ID"/>
        </w:rPr>
        <w:t>Dengarkan teks satu kali lagi dalam versi yang paling mudah dimengerti.</w:t>
      </w:r>
    </w:p>
    <w:p>
      <w:pPr/>
      <w:r>
        <w:rPr>
          <w:lang w:val="id_ID" w:bidi="id_ID"/>
        </w:rPr>
      </w:r>
      <w:r>
        <w:rPr>
          <w:lang w:val="id_ID" w:bidi="id_ID"/>
        </w:rPr>
        <w:t>Kisah ini memiliki tiga adegan.</w:t>
      </w:r>
    </w:p>
    <w:p>
      <w:pPr/>
      <w:r>
        <w:rPr>
          <w:lang w:val="id_ID" w:bidi="id_ID"/>
        </w:rPr>
      </w:r>
      <w:r>
        <w:rPr>
          <w:b/>
          <w:lang w:val="id_ID" w:bidi="id_ID"/>
        </w:rPr>
        <w:t>Adegan pertama:</w:t>
      </w:r>
      <w:r>
        <w:rPr>
          <w:lang w:val="id_ID" w:bidi="id_ID"/>
        </w:rPr>
        <w:t xml:space="preserve"> Paulus mengucapkan selamat tinggal kepada para penatua Efesus di Miletus. Paulus dan rekan-rekannya naik ke kapal dari Miletus dan kapal itu pergi dari pelabuhan ke pelabuhan dan akhirnya mereka tiba di Tirus</w:t>
      </w:r>
    </w:p>
    <w:p>
      <w:pPr/>
      <w:r>
        <w:rPr>
          <w:lang w:val="id_ID" w:bidi="id_ID"/>
        </w:rPr>
      </w:r>
      <w:r>
        <w:rPr>
          <w:b/>
          <w:lang w:val="id_ID" w:bidi="id_ID"/>
        </w:rPr>
        <w:t>Adegan kedua:</w:t>
      </w:r>
      <w:r>
        <w:rPr>
          <w:lang w:val="id_ID" w:bidi="id_ID"/>
        </w:rPr>
        <w:t xml:space="preserve"> Paulus dan rekan-rekannya mencapai pantai Tirus. Sementara kapal sedang membongkar muatannya, Paulus mengunjungi para murid (para pengikut Yesus) di Tirus. Paulus dan rekan-rekannya tinggal bersama para murid selama tujuh hari.</w:t>
      </w:r>
    </w:p>
    <w:p>
      <w:pPr/>
      <w:r>
        <w:rPr>
          <w:lang w:val="id_ID" w:bidi="id_ID"/>
        </w:rPr>
      </w:r>
      <w:r>
        <w:rPr>
          <w:b/>
          <w:lang w:val="id_ID" w:bidi="id_ID"/>
        </w:rPr>
        <w:t>Adegan ketiga:</w:t>
      </w:r>
      <w:r>
        <w:rPr>
          <w:lang w:val="id_ID" w:bidi="id_ID"/>
        </w:rPr>
        <w:t xml:space="preserve"> Adegan ini menggambarkan pelayaran Paulus dari Tirus ke Kaisarea. Dari Tirus, kapal itu tiba di Ptolemais. Paulus dan rekan-rekannya juga mengunjungi orang-orang percaya di Ptolemais. Keesokan harinya, kapal itu tiba di Kaisarea.</w:t>
      </w:r>
    </w:p>
    <w:p>
      <w:pPr/>
      <w:r>
        <w:rPr>
          <w:lang w:val="id_ID" w:bidi="id_ID"/>
        </w:rPr>
      </w:r>
      <w:r>
        <w:rPr>
          <w:lang w:val="id_ID" w:bidi="id_ID"/>
        </w:rPr>
        <w:t>Tokoh dalam kisah tersebut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Teman-teman seperjalanan Paulus termasuk Lukas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Para awak kapal</w:t>
      </w:r>
    </w:p>
    <w:p>
      <w:pPr>
        <w:pStyle w:val="ListBullet"/>
        <w:spacing w:line="240" w:lineRule="auto"/>
        <w:ind w:left="720"/>
      </w:pPr>
      <w:r>
        <w:rPr>
          <w:lang w:val="id_ID" w:bidi="id_ID"/>
        </w:rPr>
      </w:r>
      <w:r>
        <w:rPr>
          <w:lang w:val="id_ID" w:bidi="id_ID"/>
        </w:rPr>
        <w:t>Para murid di Tirus</w:t>
      </w:r>
    </w:p>
    <w:p>
      <w:pPr>
        <w:pStyle w:val="ListBullet"/>
        <w:spacing w:line="240" w:lineRule="auto"/>
        <w:ind w:left="720"/>
      </w:pPr>
      <w:r>
        <w:rPr>
          <w:lang w:val="id_ID" w:bidi="id_ID"/>
        </w:rPr>
      </w:r>
      <w:r>
        <w:rPr>
          <w:lang w:val="id_ID" w:bidi="id_ID"/>
        </w:rPr>
        <w:t>Orang-orang percaya di Ptolemais, termasuk istri dan anak-anak mereka</w:t>
      </w:r>
    </w:p>
    <w:p>
      <w:pPr>
        <w:pStyle w:val="ListBullet"/>
        <w:spacing w:line="240" w:lineRule="auto"/>
        <w:ind w:left="720"/>
      </w:pPr>
      <w:r>
        <w:rPr>
          <w:lang w:val="id_ID" w:bidi="id_ID"/>
        </w:rPr>
      </w:r>
      <w:r>
        <w:rPr>
          <w:lang w:val="id_ID" w:bidi="id_ID"/>
        </w:rPr>
        <w:t>Filipus</w:t>
      </w:r>
    </w:p>
    <w:p>
      <w:pPr>
        <w:pStyle w:val="ListBullet"/>
        <w:spacing w:line="240" w:lineRule="auto"/>
        <w:ind w:left="720"/>
      </w:pPr>
      <w:r>
        <w:rPr>
          <w:lang w:val="id_ID" w:bidi="id_ID"/>
        </w:rPr>
      </w:r>
      <w:r>
        <w:rPr>
          <w:lang w:val="id_ID" w:bidi="id_ID"/>
        </w:rPr>
        <w:t>Empat anak perempuan Filipus yang belum menikah yang bernubuat</w:t>
      </w:r>
    </w:p>
    <w:p>
      <w:pPr/>
      <w:r>
        <w:rPr>
          <w:lang w:val="id_ID" w:bidi="id_ID"/>
        </w:rPr>
      </w:r>
      <w:r>
        <w:rPr>
          <w:lang w:val="id_ID" w:bidi="id_ID"/>
        </w:rPr>
        <w:t>Dalam sesi ini, mintalah kelompok untuk membuat papan cerita, menggambar, atau menggunakan beberapa macam alat peraga (benda-benda yang dapat Anda pindah-pindahkan seperti batu, kayu, mainan anak-anak) untuk memvisualisasikan kisah dan adegan di dalamnya.</w:t>
      </w:r>
    </w:p>
    <w:p>
      <w:pPr/>
      <w:r>
        <w:rPr>
          <w:lang w:val="id_ID" w:bidi="id_ID"/>
        </w:rPr>
      </w:r>
      <w:r>
        <w:rPr>
          <w:lang w:val="id_ID" w:bidi="id_ID"/>
        </w:rPr>
        <w:t>Penting untuk diingat bahwa narasi itu terjadi ketika Paulus dan rekan-rekannya berada di atas kapal. Kapal itu berlayar dari satu pelabuhan ke yang lain. Paulus telah melakukan perjalanan ini sebelumnya selama perjalanan misionaris kedua.</w:t>
      </w:r>
    </w:p>
    <w:p>
      <w:pPr/>
      <w:r>
        <w:rPr>
          <w:lang w:val="id_ID" w:bidi="id_ID"/>
        </w:rPr>
      </w:r>
      <w:r>
        <w:rPr>
          <w:lang w:val="id_ID" w:bidi="id_ID"/>
        </w:rPr>
        <w:t>Dalam perikop sebelumnya, Paulus mengklaim bahwa Roh menuntunnya untuk pergi ke Yerusalem. Para murid (para pengikut Yesus) di Tirus, dipimpin oleh Roh, mengatakan kepada Paulus untuk tidak pergi ke Yerusalem. Tidak ada pertentangan dengan pekerjaan Roh antara Paulus dan para murid di Tirus. Kita dapat mengatakan bahwa para murid dipimpin oleh Roh. Para murid bernubuat tentang penderitaan Paulus di Yerusalem di masa depan. Oleh karena itu, dapat dimengerti mengapa para murid di Tirus mendesak Paulus untuk tidak melanjutkan menuju Yerusalem. Penting untuk diingat untuk menyebutkan tempat-tempat di mana mereka berhenti dalam perjalanan ini.</w:t>
      </w:r>
    </w:p>
    <w:p>
      <w:pPr/>
      <w:r>
        <w:rPr>
          <w:lang w:val="id_ID" w:bidi="id_ID"/>
        </w:rPr>
      </w:r>
      <w:r>
        <w:rPr>
          <w:lang w:val="id_ID" w:bidi="id_ID"/>
        </w:rPr>
        <w:t>Penting untuk diingat bahwa mereka mengunjungi Filipus dan para anak perempuannya. Sebelumnya dalam kisah ini, Filipus adalah salah satu dari tujuh orang, penolong pertama gereja, yang pergi ke Kaisarea. Ketika Paulus tiba di Kaisarea, ia pergi dan tinggal di rumah Filipus. Filipus memiliki empat anak perempuan yang belum menikah yang dapat bernubuat. Sebelum Paulus sampai ke Yerusalem, ia memiliki kebiasaan mengunjungi orang-orang percaya kepada Yesus. Paulus mengunjungi orang-orang percaya di Tirus, Ptolemais, dan di Kaisarea. Praktik ini menunjukkan karunia misionaris maupun karunia penggembalaan dari Paulus. Imannya yang tulus juga memungkinkan Paulus untuk berdamai dengan Filipus. Anugerah Allah menghasilkan persahabatan di antara mantan musuh.</w:t>
      </w:r>
      <w:r>
        <w:rPr>
          <w:lang w:val="id_ID" w:bidi="id_ID"/>
        </w:rPr>
      </w:r>
    </w:p>
    <w:p>
      <w:pPr>
        <w:pStyle w:val="Heading3"/>
      </w:pPr>
      <w:r>
        <w:rPr>
          <w:lang w:val="id_ID" w:bidi="id_ID"/>
        </w:rPr>
        <w:t>Memperagakan Bacaan</w:t>
      </w:r>
    </w:p>
    <w:p>
      <w:pPr/>
      <w:r>
        <w:rPr>
          <w:lang w:val="id_ID" w:bidi="id_ID"/>
        </w:rPr>
      </w:r>
      <w:r>
        <w:rPr>
          <w:lang w:val="id_ID" w:bidi="id_ID"/>
        </w:rPr>
        <w:t>Dengarkan teks satu kali lagi dalam versi yang paling mudah dimengerti.</w:t>
      </w:r>
    </w:p>
    <w:p>
      <w:pPr/>
      <w:r>
        <w:rPr>
          <w:lang w:val="id_ID" w:bidi="id_ID"/>
        </w:rPr>
      </w:r>
      <w:r>
        <w:rPr>
          <w:lang w:val="id_ID" w:bidi="id_ID"/>
        </w:rPr>
        <w:t>Dalam sesi ini, kelompok akan memerankan kisah tersebut.</w:t>
      </w:r>
    </w:p>
    <w:p>
      <w:pPr/>
      <w:r>
        <w:rPr>
          <w:lang w:val="id_ID" w:bidi="id_ID"/>
        </w:rPr>
      </w:r>
      <w:r>
        <w:rPr>
          <w:lang w:val="id_ID" w:bidi="id_ID"/>
        </w:rPr>
        <w:t>Kisah ini memiliki 3 adegan.</w:t>
      </w:r>
    </w:p>
    <w:p>
      <w:pPr/>
      <w:r>
        <w:rPr>
          <w:lang w:val="id_ID" w:bidi="id_ID"/>
        </w:rPr>
      </w:r>
      <w:r>
        <w:rPr>
          <w:lang w:val="id_ID" w:bidi="id_ID"/>
        </w:rPr>
        <w:t>Tokoh dalam kisah tersebut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Teman-teman seperjalanan Paulus termasuk Lukas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Para awak kapal</w:t>
      </w:r>
    </w:p>
    <w:p>
      <w:pPr>
        <w:pStyle w:val="ListBullet"/>
        <w:spacing w:line="240" w:lineRule="auto"/>
        <w:ind w:left="720"/>
      </w:pPr>
      <w:r>
        <w:rPr>
          <w:lang w:val="id_ID" w:bidi="id_ID"/>
        </w:rPr>
      </w:r>
      <w:r>
        <w:rPr>
          <w:lang w:val="id_ID" w:bidi="id_ID"/>
        </w:rPr>
        <w:t>Para murid di Tirus</w:t>
      </w:r>
    </w:p>
    <w:p>
      <w:pPr>
        <w:pStyle w:val="ListBullet"/>
        <w:spacing w:line="240" w:lineRule="auto"/>
        <w:ind w:left="720"/>
      </w:pPr>
      <w:r>
        <w:rPr>
          <w:lang w:val="id_ID" w:bidi="id_ID"/>
        </w:rPr>
      </w:r>
      <w:r>
        <w:rPr>
          <w:lang w:val="id_ID" w:bidi="id_ID"/>
        </w:rPr>
        <w:t>Orang-orang percaya di Ptolemais, termasuk istri dan anak-anak mereka</w:t>
      </w:r>
    </w:p>
    <w:p>
      <w:pPr>
        <w:pStyle w:val="ListBullet"/>
        <w:spacing w:line="240" w:lineRule="auto"/>
        <w:ind w:left="720"/>
      </w:pPr>
      <w:r>
        <w:rPr>
          <w:lang w:val="id_ID" w:bidi="id_ID"/>
        </w:rPr>
      </w:r>
      <w:r>
        <w:rPr>
          <w:lang w:val="id_ID" w:bidi="id_ID"/>
        </w:rPr>
        <w:t>Filipus</w:t>
      </w:r>
    </w:p>
    <w:p>
      <w:pPr>
        <w:pStyle w:val="ListBullet"/>
        <w:spacing w:line="240" w:lineRule="auto"/>
        <w:ind w:left="720"/>
      </w:pPr>
      <w:r>
        <w:rPr>
          <w:lang w:val="id_ID" w:bidi="id_ID"/>
        </w:rPr>
      </w:r>
      <w:r>
        <w:rPr>
          <w:lang w:val="id_ID" w:bidi="id_ID"/>
        </w:rPr>
        <w:t>Empat anak perempuan Filipus yang belum menikah yang bernubuat</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tim memerankan kisah itu untuk kedua kalinya, hentikan mereka pada bagian-bagian yang berbeda dalam kisah tersebut.</w:t>
      </w:r>
    </w:p>
    <w:p>
      <w:pPr/>
      <w:r>
        <w:rPr>
          <w:lang w:val="id_ID" w:bidi="id_ID"/>
        </w:rPr>
      </w:r>
      <w:r>
        <w:rPr>
          <w:lang w:val="id_ID" w:bidi="id_ID"/>
        </w:rPr>
        <w:t>Ketika tim memerankan kisah itu untuk pertama kalinya, perhatikan alur, jalan cerita, dan kronologi kisah tersebut. Perhatikan bagian-bagian penting atau sulit dari kisah maupun teks yang akan diperagakan dan jangan dilewatkan. Bantu tim untuk mengingat bagian-bagian dari kisah tersebut.</w:t>
      </w:r>
    </w:p>
    <w:p>
      <w:pPr/>
      <w:r>
        <w:rPr>
          <w:lang w:val="id_ID" w:bidi="id_ID"/>
        </w:rPr>
      </w:r>
      <w:r>
        <w:rPr>
          <w:lang w:val="id_ID" w:bidi="id_ID"/>
        </w:rPr>
        <w:t>Paulus dan rekan-rekannya meninggalkan Miletus dan pergi ke pelabuhan Cos, Rhodes, dan Patara. Mereka juga melakukan perjalanan dari Patara ke Tirus di Provinsi Fenisia.</w:t>
      </w:r>
    </w:p>
    <w:p>
      <w:pPr/>
      <w:r>
        <w:rPr>
          <w:lang w:val="id_ID" w:bidi="id_ID"/>
        </w:rPr>
      </w:r>
      <w:r>
        <w:rPr>
          <w:lang w:val="id_ID" w:bidi="id_ID"/>
        </w:rPr>
        <w:t>Paulus bertemu dengan orang-orang percaya di Tirus. Paulus dan rekan-rekannya tinggal di Tirus selama tujuh hari. Para murid di Tirus mendesak Paulus untuk tidak pergi ke Yerusalem. Sebelum Paulus pergi, mereka berlutut bersama orang-orang percaya dan berdoa bersama mereka. Kemudian mereka mengucapkan selamat tinggal satu sama lain.</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para aktor yang memerankan murid-murid, "Bagaimana perasaan kalian?" Anda mungkin mendengar hal-hal seperti, "Sedih karena Anda tidak ingin Paulus terluka," dan "Ragu-ragu tetapi percaya bahwa Allah akan bersama Paulus."</w:t>
      </w:r>
    </w:p>
    <w:p>
      <w:pPr>
        <w:pStyle w:val="ListBullet"/>
        <w:spacing w:line="240" w:lineRule="auto"/>
        <w:ind w:left="720"/>
      </w:pPr>
      <w:r>
        <w:rPr>
          <w:lang w:val="id_ID" w:bidi="id_ID"/>
        </w:rPr>
      </w:r>
      <w:r>
        <w:rPr>
          <w:lang w:val="id_ID" w:bidi="id_ID"/>
        </w:rPr>
        <w:t>Tanyakan juga kepada aktor yang memerankan Paulus, "Bagaimana perasaan Anda?" Anda mungkin mendengar hal-hal seperti, "Yakin karena aku tahu Roh Allah menuntun aku ke Yerusalem."</w:t>
      </w:r>
    </w:p>
    <w:p>
      <w:pPr/>
      <w:r>
        <w:rPr>
          <w:lang w:val="id_ID" w:bidi="id_ID"/>
        </w:rPr>
      </w:r>
      <w:r>
        <w:rPr>
          <w:lang w:val="id_ID" w:bidi="id_ID"/>
        </w:rPr>
        <w:t>Paulus tiba di rumah Filipus. Ketika mereka tiba, Filipus menyambut Paulus. Filipus juga memperkenalkan keempat anak perempuannya kepada Paulus dan rekan-rekannya.</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Filipus, "Bagaimana perasaan Anda?" Anda mungkin mendengar hal-hal seperti, "Senang karena aku dikunjungi oleh sesama rekan kerja di dalam Yesus," dan "Bersyukur atas anugerah Allah kepada Paulus."</w:t>
      </w:r>
    </w:p>
    <w:p>
      <w:pPr>
        <w:pStyle w:val="ListBullet"/>
        <w:spacing w:line="240" w:lineRule="auto"/>
        <w:ind w:left="720"/>
      </w:pPr>
      <w:r>
        <w:rPr>
          <w:lang w:val="id_ID" w:bidi="id_ID"/>
        </w:rPr>
      </w:r>
      <w:r>
        <w:rPr>
          <w:lang w:val="id_ID" w:bidi="id_ID"/>
        </w:rPr>
        <w:t xml:space="preserve">Lanjutkan adegannya. </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dimengerti.</w:t>
      </w:r>
    </w:p>
    <w:p>
      <w:pPr/>
      <w:r>
        <w:rPr>
          <w:lang w:val="id_ID" w:bidi="id_ID"/>
        </w:rPr>
      </w:r>
      <w:r>
        <w:rPr>
          <w:lang w:val="id_ID" w:bidi="id_ID"/>
        </w:rPr>
        <w:t xml:space="preserve">Paulus dan rekan-rekannya sedang melakukan perjalanan dari Miletus ke Kaisarea sehingga mereka dapat merayakan Pentakosta di Yerusalem. Narasinya menggambarkan perjalanan Paulus dari satu pelabuhan penting ke pelabuhan lain. Ketika mereka tiba di Tirus, Paulus dan rekan-rekannya mengunjungi para </w:t>
      </w:r>
      <w:r>
        <w:rPr>
          <w:b/>
          <w:lang w:val="id_ID" w:bidi="id_ID"/>
        </w:rPr>
        <w:t>murid</w:t>
      </w:r>
      <w:r>
        <w:rPr>
          <w:lang w:val="id_ID" w:bidi="id_ID"/>
        </w:rPr>
        <w:t xml:space="preserve">. Gunakan kata yang sama seperti yang Anda gunakan sebelumnya. Lihat Daftar Kata Utama untuk informasi lebih lanjut tentang </w:t>
      </w:r>
      <w:r>
        <w:rPr>
          <w:lang w:val="id_ID" w:bidi="id_ID"/>
        </w:rPr>
        <w:t>para murid</w:t>
      </w:r>
      <w:r>
        <w:rPr>
          <w:lang w:val="id_ID" w:bidi="id_ID"/>
        </w:rPr>
        <w:t>.</w:t>
      </w:r>
    </w:p>
    <w:p>
      <w:pPr/>
      <w:r>
        <w:rPr>
          <w:lang w:val="id_ID" w:bidi="id_ID"/>
        </w:rPr>
      </w:r>
      <w:r>
        <w:rPr>
          <w:lang w:val="id_ID" w:bidi="id_ID"/>
        </w:rPr>
        <w:t xml:space="preserve">Melalui </w:t>
      </w:r>
      <w:r>
        <w:rPr>
          <w:b/>
          <w:lang w:val="id_ID" w:bidi="id_ID"/>
        </w:rPr>
        <w:t>Roh</w:t>
      </w:r>
      <w:r>
        <w:rPr>
          <w:lang w:val="id_ID" w:bidi="id_ID"/>
        </w:rPr>
        <w:t xml:space="preserve">, para murid tidak ingin Paulus pergi ke Yerusalem. Roh di sini adalah </w:t>
      </w:r>
      <w:r>
        <w:rPr>
          <w:b/>
          <w:lang w:val="id_ID" w:bidi="id_ID"/>
        </w:rPr>
        <w:t>Roh Kudus</w:t>
      </w:r>
      <w:r>
        <w:rPr>
          <w:lang w:val="id_ID" w:bidi="id_ID"/>
        </w:rPr>
        <w:t xml:space="preserve">, Gunakan kata yang sama seperti yang Anda gunakan sebelumnya. Lihat Daftar Kata Utama untuk informasi lebih lanjut tentang </w:t>
      </w:r>
      <w:r>
        <w:rPr>
          <w:lang w:val="id_ID" w:bidi="id_ID"/>
        </w:rPr>
        <w:t>Roh Kudus</w:t>
      </w:r>
    </w:p>
    <w:p>
      <w:pPr/>
      <w:r>
        <w:rPr>
          <w:lang w:val="id_ID" w:bidi="id_ID"/>
        </w:rPr>
      </w:r>
      <w:r>
        <w:rPr>
          <w:lang w:val="id_ID" w:bidi="id_ID"/>
        </w:rPr>
        <w:t xml:space="preserve">Ketika Paulus dan para murid di Tirus berkumpul bersama, mereka berlutut di pantai dan </w:t>
      </w:r>
      <w:r>
        <w:rPr>
          <w:b/>
          <w:lang w:val="id_ID" w:bidi="id_ID"/>
        </w:rPr>
        <w:t>berdoa</w:t>
      </w:r>
      <w:r>
        <w:rPr>
          <w:lang w:val="id_ID" w:bidi="id_ID"/>
        </w:rPr>
        <w:t xml:space="preserve">. Gunakan kata seperti yang Anda gunakan sebelumnya. Lihat Daftar Kata Utama untuk informasi lebih lanjut tentang </w:t>
      </w:r>
      <w:r>
        <w:rPr>
          <w:lang w:val="id_ID" w:bidi="id_ID"/>
        </w:rPr>
        <w:t>berdoa</w:t>
      </w:r>
      <w:r>
        <w:rPr>
          <w:lang w:val="id_ID" w:bidi="id_ID"/>
        </w:rPr>
        <w:t>.</w:t>
      </w:r>
    </w:p>
    <w:p>
      <w:pPr/>
      <w:r>
        <w:rPr>
          <w:lang w:val="id_ID" w:bidi="id_ID"/>
        </w:rPr>
      </w:r>
      <w:r>
        <w:rPr>
          <w:lang w:val="id_ID" w:bidi="id_ID"/>
        </w:rPr>
        <w:t>Ketika Paulus dan rekan-rekannya tiba di Ptolemais, mereka menyapa saudara-saudara laki-laki dan perempuan di sana. Para pengikut Yesus memperlakukan satu sama lain sebagai keluarga. Penggunaan saudara dan saudari di sini tidak sama dengan saudara laki-laki dan saudari sedarah. Gunakan kata-kata seperti yang Anda gunakan sebelumnya.</w:t>
      </w:r>
    </w:p>
    <w:p>
      <w:pPr/>
      <w:r>
        <w:rPr>
          <w:lang w:val="id_ID" w:bidi="id_ID"/>
        </w:rPr>
      </w:r>
      <w:r>
        <w:rPr>
          <w:lang w:val="id_ID" w:bidi="id_ID"/>
        </w:rPr>
        <w:t xml:space="preserve">Filipus, salah satu dari ketujuh orang itu, digambarkan sebagai seorang </w:t>
      </w:r>
      <w:r>
        <w:rPr>
          <w:b/>
          <w:lang w:val="id_ID" w:bidi="id_ID"/>
        </w:rPr>
        <w:t>penginjil</w:t>
      </w:r>
      <w:r>
        <w:rPr>
          <w:lang w:val="id_ID" w:bidi="id_ID"/>
        </w:rPr>
        <w:t xml:space="preserve">. Seorang penginjil adalah seseorang yang menceritakan kabar baik tentang Yesus. Injil adalah kabar baik bahwa Yesus pernah ada di bumi ini, mati untuk dosa-dosa kita, dan dibangkitkan dari kematian. Lihat Daftar Kata Utama untuk informasi lebih lanjut tentang </w:t>
      </w:r>
      <w:r>
        <w:rPr>
          <w:lang w:val="id_ID" w:bidi="id_ID"/>
        </w:rPr>
        <w:t>penginjil</w:t>
      </w:r>
      <w:r>
        <w:rPr>
          <w:lang w:val="id_ID" w:bidi="id_ID"/>
        </w:rPr>
        <w:t>.</w:t>
      </w:r>
    </w:p>
    <w:p>
      <w:pPr/>
      <w:r>
        <w:rPr>
          <w:lang w:val="id_ID" w:bidi="id_ID"/>
        </w:rPr>
      </w:r>
      <w:r>
        <w:rPr>
          <w:lang w:val="id_ID" w:bidi="id_ID"/>
        </w:rPr>
        <w:t xml:space="preserve">Filipus memiliki empat anak perempuan yang belum menikah yang merupakan </w:t>
      </w:r>
      <w:r>
        <w:rPr>
          <w:b/>
          <w:lang w:val="id_ID" w:bidi="id_ID"/>
        </w:rPr>
        <w:t>nabiah</w:t>
      </w:r>
      <w:r>
        <w:rPr>
          <w:lang w:val="id_ID" w:bidi="id_ID"/>
        </w:rPr>
        <w:t xml:space="preserve">. Bernubuat menggambarkan kegiatan para nabi. Bernubuat berarti membawa Firman atau pesan Allah kepada orang-orang. Gunakan kata Nabi seperti yang Anda gunakan sebelumnya. Lihat Daftar Kata Utama untuk informasi lebih lanjut tentang </w:t>
      </w:r>
      <w:r>
        <w:rPr>
          <w:lang w:val="id_ID" w:bidi="id_ID"/>
        </w:rPr>
        <w:t>Nabi</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teks tersebut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kutipan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21:10–14</w:t>
      </w:r>
      <w:r>
        <w:rPr>
          <w:lang w:val="id_ID" w:bidi="id_ID"/>
        </w:rPr>
      </w:r>
    </w:p>
    <w:p>
      <w:pPr>
        <w:pStyle w:val="Heading3"/>
      </w:pPr>
      <w:r>
        <w:rPr>
          <w:lang w:val="id_ID" w:bidi="id_ID"/>
        </w:rPr>
        <w:t>Dengar dan Renungkan</w:t>
      </w:r>
    </w:p>
    <w:p>
      <w:pPr/>
      <w:r>
        <w:rPr>
          <w:lang w:val="id_ID" w:bidi="id_ID"/>
        </w:rPr>
      </w:r>
      <w:r>
        <w:rPr>
          <w:lang w:val="id_ID" w:bidi="id_ID"/>
        </w:rPr>
        <w:t>Kami berharap para penerjemah mendengarkan dalam tiga versi Alkitab yang berbeda, bukan hanya satu sumber audio.</w:t>
      </w:r>
    </w:p>
    <w:p>
      <w:pPr/>
      <w:r>
        <w:rPr>
          <w:lang w:val="id_ID" w:bidi="id_ID"/>
        </w:rPr>
      </w:r>
      <w:r>
        <w:rPr>
          <w:lang w:val="id_ID" w:bidi="id_ID"/>
        </w:rPr>
        <w:t>Dengarkan Kisah Para Rasul 21:10–14 dan simpanlah dalam hati Anda. Dengarkan teks ini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Apa yang Anda sukai dalam kisah tersebut?</w:t>
      </w:r>
    </w:p>
    <w:p>
      <w:pPr>
        <w:pStyle w:val="ListBullet"/>
        <w:spacing w:line="240" w:lineRule="auto"/>
        <w:ind w:left="720"/>
      </w:pPr>
      <w:r>
        <w:rPr>
          <w:lang w:val="id_ID" w:bidi="id_ID"/>
        </w:rPr>
      </w:r>
      <w:r>
        <w:rPr>
          <w:lang w:val="id_ID" w:bidi="id_ID"/>
        </w:rPr>
        <w:t xml:space="preserve">Bagian mana dari cerita yang masih belum jelas? </w:t>
      </w:r>
    </w:p>
    <w:p>
      <w:pPr>
        <w:pStyle w:val="ListBullet"/>
        <w:spacing w:line="240" w:lineRule="auto"/>
        <w:ind w:left="720"/>
      </w:pPr>
      <w:r>
        <w:rPr>
          <w:lang w:val="id_ID" w:bidi="id_ID"/>
        </w:rPr>
      </w:r>
      <w:r>
        <w:rPr>
          <w:lang w:val="id_ID" w:bidi="id_ID"/>
        </w:rPr>
        <w:t>Apa yang diceritakan kisah ini kepada kita tentang rasul Paulus?</w:t>
      </w:r>
    </w:p>
    <w:p>
      <w:pPr>
        <w:pStyle w:val="ListBullet"/>
        <w:spacing w:line="240" w:lineRule="auto"/>
        <w:ind w:left="720"/>
      </w:pPr>
      <w:r>
        <w:rPr>
          <w:lang w:val="id_ID" w:bidi="id_ID"/>
        </w:rPr>
      </w:r>
      <w:r>
        <w:rPr>
          <w:lang w:val="id_ID" w:bidi="id_ID"/>
        </w:rPr>
        <w:t>Apa yang diceritakan kisah ini tentang menjalankan misi?</w:t>
      </w:r>
    </w:p>
    <w:p>
      <w:pPr>
        <w:pStyle w:val="ListBullet"/>
        <w:spacing w:line="240" w:lineRule="auto"/>
        <w:ind w:left="720"/>
      </w:pPr>
      <w:r>
        <w:rPr>
          <w:lang w:val="id_ID" w:bidi="id_ID"/>
        </w:rPr>
      </w:r>
      <w:r>
        <w:rPr>
          <w:lang w:val="id_ID" w:bidi="id_ID"/>
        </w:rPr>
        <w:t>Siapakah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dimengerti.</w:t>
      </w:r>
    </w:p>
    <w:p>
      <w:pPr/>
      <w:r>
        <w:rPr>
          <w:lang w:val="id_ID" w:bidi="id_ID"/>
        </w:rPr>
      </w:r>
      <w:r>
        <w:rPr>
          <w:lang w:val="id_ID" w:bidi="id_ID"/>
        </w:rPr>
        <w:t>Dalam perikop sebelumnya, kita dapat melihat Paulus melakukan perjalanan dari Miletus ke Kaisarea. Anda akan mengingat bahwa sebelumnya, Roh Allah menyuruh Paulus untuk kembali ke Yerusalem. Ketika Paulus berada di Tirus, beberapa pengikut Yesus memperingatkannya untuk tidak pergi ke Yerusalem . Kemudian Paulus dan rekan-rekannya tiba di Kaisarea. Paulus bertemu dengan Filipus dan keempat anak perempuannya yang belum menikah, yang memiliki karunia bernubuat.</w:t>
      </w:r>
    </w:p>
    <w:p>
      <w:pPr/>
      <w:r>
        <w:rPr>
          <w:lang w:val="id_ID" w:bidi="id_ID"/>
        </w:rPr>
      </w:r>
      <w:r>
        <w:rPr>
          <w:lang w:val="id_ID" w:bidi="id_ID"/>
        </w:rPr>
        <w:t>Paulus dan rekan-rekannya kemudian tinggal selama beberapa hari di rumah Filipus Setelah Paulus berada di sana beberapa hari, seorang Nabi bernama Agabus tiba dari Yudea dan menemui Paulus. Anda akan mengingat bahwa Agabus muncul sebelumnya dalam kisah ini. Barnabas pergi ke Tarsus untuk mencari Paulus, lalu membawanya ke Antiokhia. Sementara itu, Agabus pergi ke Antiokhia dari Yerusalem untuk bernubuat tentang akan terjadinya bencana kelaparan besar pada masa pemerintahan Klaudius. Karena peristiwa-peristiwa awal dalam kisah ini, Paulus dan Agabus kemungkinan sudah saling mengenal sebagai sesama hamba Yesus.</w:t>
      </w:r>
    </w:p>
    <w:p>
      <w:pPr/>
      <w:r>
        <w:rPr>
          <w:lang w:val="id_ID" w:bidi="id_ID"/>
        </w:rPr>
      </w:r>
      <w:r>
        <w:rPr>
          <w:lang w:val="id_ID" w:bidi="id_ID"/>
        </w:rPr>
        <w:t>Dipimpin oleh Roh Kudus, Agabus memberitahukan apa yang akan terjadi kepada Paulus pada hari-hari yang akan datang. Agabus mengambil ikat pinggang Paulus dan mengikat tangan dan kakinya sendiri. Agabus berkata, "Demikianlah firman Roh Kudus." Dalam Perjanjian Lama, para nabi akan berkata, "Demikianlah firman Tuhan." Agabus berbicara dengan otoritas yang sama dari Allah seperti dipimpin oleh Roh Kudus.</w:t>
      </w:r>
    </w:p>
    <w:p>
      <w:pPr/>
      <w:r>
        <w:rPr>
          <w:lang w:val="id_ID" w:bidi="id_ID"/>
        </w:rPr>
      </w:r>
      <w:r>
        <w:rPr>
          <w:lang w:val="id_ID" w:bidi="id_ID"/>
        </w:rPr>
        <w:t>Kemudian Agabus memberikan penjelasan, "Inilah cara orang-orang Yahudi di Yerusalem akan mengikat orang yang memiliki ikat pinggang ini, dan menyerahkannya ke dalam tangan orang-orang bukan Yahudi." Apa yang dilakukan Agabus saat mengikat dirinya dengan ikat pinggang Paulus disebut "nubuat yang diperagakan." Dalam nubuat yang diperagakan, Agabus menunjukkan apa yang akan terjadi kepada Paulus. Agabus menunjukkan kepada Paulus bahwa orang-orang Yahudi akan menganiaya dia dan menyerahkan Paulus kepada orang-orang bukan Yahudi.</w:t>
      </w:r>
    </w:p>
    <w:p>
      <w:pPr/>
      <w:r>
        <w:rPr>
          <w:lang w:val="id_ID" w:bidi="id_ID"/>
        </w:rPr>
      </w:r>
      <w:r>
        <w:rPr>
          <w:lang w:val="id_ID" w:bidi="id_ID"/>
        </w:rPr>
        <w:t xml:space="preserve">Tunjukkan gambar ikat pinggang </w:t>
      </w:r>
      <w:r>
        <w:rPr>
          <w:lang w:val="id_ID" w:bidi="id_ID"/>
        </w:rPr>
        <w:t>kuno yang mirip</w:t>
      </w:r>
      <w:r>
        <w:rPr>
          <w:lang w:val="id_ID" w:bidi="id_ID"/>
        </w:rPr>
        <w:t xml:space="preserve"> dengan yang digunakan oleh orang-orang Yahudi. Tunjukkan juga gambar sebuah </w:t>
      </w:r>
      <w:r>
        <w:rPr>
          <w:lang w:val="id_ID" w:bidi="id_ID"/>
        </w:rPr>
        <w:t>penjara kuno</w:t>
      </w:r>
      <w:r>
        <w:rPr>
          <w:lang w:val="id_ID" w:bidi="id_ID"/>
        </w:rPr>
        <w:t>. Apa yang akan dipikirkan para rekan-rekan ketika mereka melihat Agabus mengikat Paulus dengan ikat pinggang?</w:t>
      </w:r>
    </w:p>
    <w:p>
      <w:pPr/>
      <w:r>
        <w:rPr>
          <w:lang w:val="id_ID" w:bidi="id_ID"/>
        </w:rPr>
      </w:r>
      <w:r>
        <w:rPr>
          <w:lang w:val="id_ID" w:bidi="id_ID"/>
        </w:rPr>
        <w:t>Diskusikan bagaimana seni peran atau drama digunakan dalam budaya Anda untuk menyampaikan pesan.</w:t>
      </w:r>
    </w:p>
    <w:p>
      <w:pPr/>
      <w:r>
        <w:rPr>
          <w:lang w:val="id_ID" w:bidi="id_ID"/>
        </w:rPr>
      </w:r>
      <w:r>
        <w:rPr>
          <w:lang w:val="id_ID" w:bidi="id_ID"/>
        </w:rPr>
        <w:t>Setelah Lukas dan rekan-rekannya mendengar nubuat Agabus tentang Paulus, semua orang di sana mendesak Paulus untuk tidak pergi ke Yerusalem. Kita ingat bahwa orang-orang percaya di Tirus juga menasihati Paulus untuk tidak pergi. Sekarang semua orang, termasuk Lukas dan rekan-rekannya, tidak ingin Paulus pergi. Mereka tidak ingin Paulus ditangkap oleh orang-orang Yahudi ketika dia pergi ke Yerusalem.</w:t>
      </w:r>
    </w:p>
    <w:p>
      <w:pPr/>
      <w:r>
        <w:rPr>
          <w:lang w:val="id_ID" w:bidi="id_ID"/>
        </w:rPr>
      </w:r>
      <w:r>
        <w:rPr>
          <w:lang w:val="id_ID" w:bidi="id_ID"/>
        </w:rPr>
        <w:t>Dipimpin oleh Roh Kudus, Paulus sudah yakin dan siap untuk pergi ke Yerusalem. Sebelumnya, Paulus berkata kepada para penatua jemaat di Efesus bahwa dia siap untuk menghadapi pemenjaraan atau kesulitan di Yerusalem. Di sini, Paulus berkata kepada semua orang di sana, "Apa yang kamu lakukan, menangis dan menghancurkan hati saya?" Paulus tetap bertekad untuk pergi ke Yerusalem. Paulus meminta mereka untuk berhenti mencoba membujuknya untuk tidak pergi. Paulus menambahkan, "Karena Aku siap tidak hanya untuk dipenjara, tetapi bahkan mati di Yerusalem demi nama Tuhan Yesus." Paulus bersedia pergi karena Roh Kudus menuntunnya. Paulus juga tahu bahwa dia memiliki tujuan yang lebih tinggi karena Paulus akan pergi ke Yerusalem demi Yesus.</w:t>
      </w:r>
    </w:p>
    <w:p>
      <w:pPr/>
      <w:r>
        <w:rPr>
          <w:lang w:val="id_ID" w:bidi="id_ID"/>
        </w:rPr>
      </w:r>
      <w:r>
        <w:rPr>
          <w:lang w:val="id_ID" w:bidi="id_ID"/>
        </w:rPr>
        <w:t>Rekan-rekan di sana tidak dapat membujuk Paulus agar berhenti pergi ke Yerusalem. Jadi mereka berkata, "Biarlah kehendak Tuhan dilakukan." Orang-orang percaya menerima apa yang akan terjadi pada Paulus, sebagai kehendak Allah.</w:t>
      </w:r>
      <w:r>
        <w:rPr>
          <w:lang w:val="id_ID" w:bidi="id_ID"/>
        </w:rPr>
      </w:r>
    </w:p>
    <w:p>
      <w:pPr>
        <w:pStyle w:val="Heading3"/>
      </w:pPr>
      <w:r>
        <w:rPr>
          <w:lang w:val="id_ID" w:bidi="id_ID"/>
        </w:rPr>
        <w:t>Menjelaskan Adegan</w:t>
      </w:r>
    </w:p>
    <w:p>
      <w:pPr/>
      <w:r>
        <w:rPr>
          <w:lang w:val="id_ID" w:bidi="id_ID"/>
        </w:rPr>
      </w:r>
      <w:r>
        <w:rPr>
          <w:lang w:val="id_ID" w:bidi="id_ID"/>
        </w:rPr>
        <w:t>Dengarkan teks satu kali lagi dalam versi yang paling mudah dimengerti.</w:t>
      </w:r>
    </w:p>
    <w:p>
      <w:pPr/>
      <w:r>
        <w:rPr>
          <w:lang w:val="id_ID" w:bidi="id_ID"/>
        </w:rPr>
      </w:r>
      <w:r>
        <w:rPr>
          <w:lang w:val="id_ID" w:bidi="id_ID"/>
        </w:rPr>
        <w:t>Kisah memiliki dua adegan.</w:t>
      </w:r>
    </w:p>
    <w:p>
      <w:pPr/>
      <w:r>
        <w:rPr>
          <w:lang w:val="id_ID" w:bidi="id_ID"/>
        </w:rPr>
      </w:r>
      <w:r>
        <w:rPr>
          <w:b/>
          <w:lang w:val="id_ID" w:bidi="id_ID"/>
        </w:rPr>
        <w:t>Adegan pertama:</w:t>
      </w:r>
      <w:r>
        <w:rPr>
          <w:lang w:val="id_ID" w:bidi="id_ID"/>
        </w:rPr>
        <w:t xml:space="preserve"> Dalam adegan pertama, Agabus datang dari Yudea dan pergi ke Kaisarea tempat Paulus dan rekan-rekannya berada. Agabus kemudian mengikat tangan dan kakinya sendiri dengan ikat pinggang Paulus. Kemudian Agabus menyampaikan nubuat tentang apa yang akan terjadi kepada Paulus di Yerusalem. Orang-orang percaya yang hadir mendesak Paulus untuk tidak pergi.</w:t>
      </w:r>
    </w:p>
    <w:p>
      <w:pPr/>
      <w:r>
        <w:rPr>
          <w:lang w:val="id_ID" w:bidi="id_ID"/>
        </w:rPr>
      </w:r>
      <w:r>
        <w:rPr>
          <w:b/>
          <w:lang w:val="id_ID" w:bidi="id_ID"/>
        </w:rPr>
        <w:t>Adegan kedua:</w:t>
      </w:r>
      <w:r>
        <w:rPr>
          <w:lang w:val="id_ID" w:bidi="id_ID"/>
        </w:rPr>
        <w:t xml:space="preserve"> Paulus menyampaikan tekadnya untuk menghadapi penjara atau bahkan kematian. Paulus bersedia melakukan hal-hal yang bahkan sulit untuk nama Tuhan Yesus. Orang-orang percaya tidak dapat menghentikan Paulus untuk melanjutkan perjalanannya ke Yerusalem. Mereka menerima apa yang menjadi kehendak Allah bagi Paulus</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rekan-rekan seperjalanan Paulus, termasuk Lukas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Agabus</w:t>
      </w:r>
    </w:p>
    <w:p>
      <w:pPr>
        <w:pStyle w:val="ListBullet"/>
        <w:spacing w:line="240" w:lineRule="auto"/>
        <w:ind w:left="720"/>
      </w:pPr>
      <w:r>
        <w:rPr>
          <w:lang w:val="id_ID" w:bidi="id_ID"/>
        </w:rPr>
      </w:r>
      <w:r>
        <w:rPr>
          <w:lang w:val="id_ID" w:bidi="id_ID"/>
        </w:rPr>
        <w:t>Filipus</w:t>
      </w:r>
    </w:p>
    <w:p>
      <w:pPr>
        <w:pStyle w:val="ListBullet"/>
        <w:spacing w:line="240" w:lineRule="auto"/>
        <w:ind w:left="720"/>
      </w:pPr>
      <w:r>
        <w:rPr>
          <w:lang w:val="id_ID" w:bidi="id_ID"/>
        </w:rPr>
      </w:r>
      <w:r>
        <w:rPr>
          <w:lang w:val="id_ID" w:bidi="id_ID"/>
        </w:rPr>
        <w:t>Orang-orang percaya lainnya di Kaisarea.</w:t>
      </w:r>
    </w:p>
    <w:p>
      <w:pPr/>
      <w:r>
        <w:rPr>
          <w:lang w:val="id_ID" w:bidi="id_ID"/>
        </w:rPr>
      </w:r>
      <w:r>
        <w:rPr>
          <w:lang w:val="id_ID" w:bidi="id_ID"/>
        </w:rPr>
        <w:t>Dalam sesi ini, mintalah kelompok untuk membuat papan cerita, menggambar, atau menggunakan beberapa macam alat peraga (benda-benda yang dapat Anda pindahkan seperti batu, kayu, mainan anak-anak) untuk memvisualisasikan kisah dan adegan di dalamnya.</w:t>
      </w:r>
    </w:p>
    <w:p>
      <w:pPr/>
      <w:r>
        <w:rPr>
          <w:lang w:val="id_ID" w:bidi="id_ID"/>
        </w:rPr>
      </w:r>
      <w:r>
        <w:rPr>
          <w:lang w:val="id_ID" w:bidi="id_ID"/>
        </w:rPr>
        <w:t>Ingatlah bahwa Paulus sedang tinggal di rumah Filipus di Kaisarea. Penting untuk diingat bahwa narasi tersebut terjadi ketika Agabus datang dan mengikat dirinya dengan ikat pinggang Paulus. Kemudian Agabus menyampaikan nubuat. Mereka yang mendengarnya mendesak Paulus untuk tidak melanjutkan perjalanannya. Ingatlah bahwa orang-orang sebelumnya telah mencoba meyakinkan Paulus untuk tidak pergi ke Yerusalem. Penting juga untuk diingat bahwa Paulus menolak untuk berhenti, tetapi menunjukkan tekadnya untuk melanjutkan perjalanan ke Yerusalem.</w:t>
      </w:r>
      <w:r>
        <w:rPr>
          <w:lang w:val="id_ID" w:bidi="id_ID"/>
        </w:rPr>
      </w:r>
    </w:p>
    <w:p>
      <w:pPr>
        <w:pStyle w:val="Heading3"/>
      </w:pPr>
      <w:r>
        <w:rPr>
          <w:lang w:val="id_ID" w:bidi="id_ID"/>
        </w:rPr>
        <w:t>Memperagakan Bacaan</w:t>
      </w:r>
    </w:p>
    <w:p>
      <w:pPr/>
      <w:r>
        <w:rPr>
          <w:lang w:val="id_ID" w:bidi="id_ID"/>
        </w:rPr>
      </w:r>
      <w:r>
        <w:rPr>
          <w:lang w:val="id_ID" w:bidi="id_ID"/>
        </w:rPr>
        <w:t>Dengarkan teks satu kali lagi dalam versi yang paling mudah dimengerti.</w:t>
      </w:r>
    </w:p>
    <w:p>
      <w:pPr/>
      <w:r>
        <w:rPr>
          <w:lang w:val="id_ID" w:bidi="id_ID"/>
        </w:rPr>
      </w:r>
      <w:r>
        <w:rPr>
          <w:lang w:val="id_ID" w:bidi="id_ID"/>
        </w:rPr>
        <w:t>Dalam sesi ini, kelompok akan memerankan kisah tersebut.</w:t>
      </w:r>
    </w:p>
    <w:p>
      <w:pPr/>
      <w:r>
        <w:rPr>
          <w:lang w:val="id_ID" w:bidi="id_ID"/>
        </w:rPr>
      </w:r>
      <w:r>
        <w:rPr>
          <w:lang w:val="id_ID" w:bidi="id_ID"/>
        </w:rPr>
        <w:t>Kisah ini memiliki 2 adegan.</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Rekan-rekan seperjalanan Paulus, termasuk Lukas</w:t>
      </w:r>
    </w:p>
    <w:p>
      <w:pPr>
        <w:pStyle w:val="ListBullet"/>
        <w:spacing w:line="240" w:lineRule="auto"/>
        <w:ind w:left="720"/>
      </w:pPr>
      <w:r>
        <w:rPr>
          <w:lang w:val="id_ID" w:bidi="id_ID"/>
        </w:rPr>
      </w:r>
      <w:r>
        <w:rPr>
          <w:lang w:val="id_ID" w:bidi="id_ID"/>
        </w:rPr>
        <w:t>Roh Kudus</w:t>
      </w:r>
    </w:p>
    <w:p>
      <w:pPr>
        <w:pStyle w:val="ListBullet"/>
        <w:spacing w:line="240" w:lineRule="auto"/>
        <w:ind w:left="720"/>
      </w:pPr>
      <w:r>
        <w:rPr>
          <w:lang w:val="id_ID" w:bidi="id_ID"/>
        </w:rPr>
      </w:r>
      <w:r>
        <w:rPr>
          <w:lang w:val="id_ID" w:bidi="id_ID"/>
        </w:rPr>
        <w:t>Agabus</w:t>
      </w:r>
    </w:p>
    <w:p>
      <w:pPr>
        <w:pStyle w:val="ListBullet"/>
        <w:spacing w:line="240" w:lineRule="auto"/>
        <w:ind w:left="720"/>
      </w:pPr>
      <w:r>
        <w:rPr>
          <w:lang w:val="id_ID" w:bidi="id_ID"/>
        </w:rPr>
      </w:r>
      <w:r>
        <w:rPr>
          <w:lang w:val="id_ID" w:bidi="id_ID"/>
        </w:rPr>
        <w:t>Filipus</w:t>
      </w:r>
    </w:p>
    <w:p>
      <w:pPr>
        <w:pStyle w:val="ListBullet"/>
        <w:spacing w:line="240" w:lineRule="auto"/>
        <w:ind w:left="720"/>
      </w:pPr>
      <w:r>
        <w:rPr>
          <w:lang w:val="id_ID" w:bidi="id_ID"/>
        </w:rPr>
      </w:r>
      <w:r>
        <w:rPr>
          <w:lang w:val="id_ID" w:bidi="id_ID"/>
        </w:rPr>
        <w:t>Orang-orang percaya lainnya di Kaisarea.</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kelompok memerankan cerita itu untuk kedua kalinya, hentikan mereka pada bagian-bagian yang berbeda dalam kisah tersebut.</w:t>
      </w:r>
    </w:p>
    <w:p>
      <w:pPr/>
      <w:r>
        <w:rPr>
          <w:lang w:val="id_ID" w:bidi="id_ID"/>
        </w:rPr>
      </w:r>
      <w:r>
        <w:rPr>
          <w:lang w:val="id_ID" w:bidi="id_ID"/>
        </w:rPr>
        <w:t>Saat tim memerankan cerita tersebut untuk pertama kalinya, perhatikan alur, jalan cerita, dan kronologi ceritanya. Perhatikan bagian-bagian penting atau sulit dari kisah maupun teks yang akan diperagakan dan jangan dilewatkan. Bantu tim untuk mengingat bagian-bagian dari kisah tersebut.</w:t>
      </w:r>
    </w:p>
    <w:p>
      <w:pPr/>
      <w:r>
        <w:rPr>
          <w:lang w:val="id_ID" w:bidi="id_ID"/>
        </w:rPr>
      </w:r>
      <w:r>
        <w:rPr>
          <w:lang w:val="id_ID" w:bidi="id_ID"/>
        </w:rPr>
        <w:t>Agabus masuk ke dalam kisah itu, kemudian dia mengikat dirinya dengan ikat pinggang Paulus. Kemudian Agabus menyampaikan nubuat.</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Agabus, "Bagaimana perasaan Anda?" Anda mungkin mendengar hal-hal seperti, "Khawatir karena apa yang dilihat Agabus dalam penglihatan itu," dan "Protektif karena Agabus tidak ingin Paulus terluka."</w:t>
      </w:r>
    </w:p>
    <w:p>
      <w:pPr/>
      <w:r>
        <w:rPr>
          <w:lang w:val="id_ID" w:bidi="id_ID"/>
        </w:rPr>
      </w:r>
      <w:r>
        <w:rPr>
          <w:lang w:val="id_ID" w:bidi="id_ID"/>
        </w:rPr>
        <w:t>Orang-orang percaya di Kaisarea khawatir tentang apa yang akan terjadi kepada Paulus. Orang-orang percaya berusaha menghentikan Paulus untuk melanjutkan perjalanannya ke Yerusalem.</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para aktor yang memerankan orang-orang percaya di Kaisarea, "Bagaimana perasaan kalian?" Anda mungkin mendengar hal-hal seperti, "Takut dan khawatir tentang apa yang mungkin dilakukan orang-orang Yahudi kepada Paulus."</w:t>
      </w:r>
    </w:p>
    <w:p>
      <w:pPr>
        <w:pStyle w:val="ListBullet"/>
        <w:spacing w:line="240" w:lineRule="auto"/>
        <w:ind w:left="720"/>
      </w:pPr>
      <w:r>
        <w:rPr>
          <w:lang w:val="id_ID" w:bidi="id_ID"/>
        </w:rPr>
      </w:r>
      <w:r>
        <w:rPr>
          <w:lang w:val="id_ID" w:bidi="id_ID"/>
        </w:rPr>
        <w:t>Tanyakan juga kepada aktor yang memerankan Paulus, "Bagaimana perasaan Anda?" Anda mungkin mendengar hal-hal seperti, "Berani dan bertekad karena saya tau saya akan pergi ke Yerusalem bagi Yesus," dan "Sedih karena bahkan rekan-rekan Paulus tidak ingin dia melanjutkan perjalanannya."</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dimengerti.</w:t>
      </w:r>
    </w:p>
    <w:p>
      <w:pPr/>
      <w:r>
        <w:rPr>
          <w:lang w:val="id_ID" w:bidi="id_ID"/>
        </w:rPr>
      </w:r>
      <w:r>
        <w:rPr>
          <w:lang w:val="id_ID" w:bidi="id_ID"/>
        </w:rPr>
        <w:t xml:space="preserve">Agabus adalah seorang </w:t>
      </w:r>
      <w:r>
        <w:rPr>
          <w:b/>
          <w:lang w:val="id_ID" w:bidi="id_ID"/>
        </w:rPr>
        <w:t>Nabi</w:t>
      </w:r>
      <w:r>
        <w:rPr>
          <w:lang w:val="id_ID" w:bidi="id_ID"/>
        </w:rPr>
        <w:t xml:space="preserve">. </w:t>
      </w:r>
      <w:r>
        <w:rPr>
          <w:b/>
          <w:lang w:val="id_ID" w:bidi="id_ID"/>
        </w:rPr>
        <w:t>Bernubuat</w:t>
      </w:r>
      <w:r>
        <w:rPr>
          <w:lang w:val="id_ID" w:bidi="id_ID"/>
        </w:rPr>
        <w:t xml:space="preserve"> menggambarkan kegiatan para nabi. Bernubuat berarti membawa Firman atau pesan Allah kepada orang-orang. Gunakan kata Nabi seperti yang Anda gunakan sebelumnya. Lihat Daftar Kata Utama untuk informasi lebih lanjut tentang </w:t>
      </w:r>
      <w:r>
        <w:rPr>
          <w:lang w:val="id_ID" w:bidi="id_ID"/>
        </w:rPr>
        <w:t>Nabi</w:t>
      </w:r>
      <w:r>
        <w:rPr>
          <w:lang w:val="id_ID" w:bidi="id_ID"/>
        </w:rPr>
        <w:t>.</w:t>
      </w:r>
    </w:p>
    <w:p>
      <w:pPr/>
      <w:r>
        <w:rPr>
          <w:lang w:val="id_ID" w:bidi="id_ID"/>
        </w:rPr>
      </w:r>
      <w:r>
        <w:rPr>
          <w:lang w:val="id_ID" w:bidi="id_ID"/>
        </w:rPr>
        <w:t xml:space="preserve">Agabus datang dari </w:t>
      </w:r>
      <w:r>
        <w:rPr>
          <w:b/>
          <w:lang w:val="id_ID" w:bidi="id_ID"/>
        </w:rPr>
        <w:t>Yudea</w:t>
      </w:r>
      <w:r>
        <w:rPr>
          <w:lang w:val="id_ID" w:bidi="id_ID"/>
        </w:rPr>
        <w:t xml:space="preserve">, suatu daerah atau provinsi di selatan Israel. Gunakan kata Yudea seperti yang Anda gunakan sebelumnya. Lihat Daftar Kata Utama untuk informasi lebih lanjut tentang </w:t>
      </w:r>
      <w:r>
        <w:rPr>
          <w:lang w:val="id_ID" w:bidi="id_ID"/>
        </w:rPr>
        <w:t>Yudea</w:t>
      </w:r>
      <w:r>
        <w:rPr>
          <w:lang w:val="id_ID" w:bidi="id_ID"/>
        </w:rPr>
        <w:t xml:space="preserve">. </w:t>
      </w:r>
    </w:p>
    <w:p>
      <w:pPr/>
      <w:r>
        <w:rPr>
          <w:lang w:val="id_ID" w:bidi="id_ID"/>
        </w:rPr>
      </w:r>
      <w:r>
        <w:rPr>
          <w:lang w:val="id_ID" w:bidi="id_ID"/>
        </w:rPr>
        <w:t xml:space="preserve">Agabus berbicara dalam kuasa </w:t>
      </w:r>
      <w:r>
        <w:rPr>
          <w:b/>
          <w:lang w:val="id_ID" w:bidi="id_ID"/>
        </w:rPr>
        <w:t>Roh Kudus</w:t>
      </w:r>
      <w:r>
        <w:rPr>
          <w:lang w:val="id_ID" w:bidi="id_ID"/>
        </w:rPr>
        <w:t xml:space="preserve">. Gunakan kata yang sama seperti yang Anda gunakan sebelumnya. Lihat Daftar Kata Utama untuk informasi lebih lanjut tentang </w:t>
      </w:r>
      <w:r>
        <w:rPr>
          <w:lang w:val="id_ID" w:bidi="id_ID"/>
        </w:rPr>
        <w:t>Roh Kudus</w:t>
      </w:r>
    </w:p>
    <w:p>
      <w:pPr/>
      <w:r>
        <w:rPr>
          <w:lang w:val="id_ID" w:bidi="id_ID"/>
        </w:rPr>
      </w:r>
      <w:r>
        <w:rPr>
          <w:lang w:val="id_ID" w:bidi="id_ID"/>
        </w:rPr>
        <w:t xml:space="preserve">Paulus akan ditangkap oleh orang-orang </w:t>
      </w:r>
      <w:r>
        <w:rPr>
          <w:b/>
          <w:lang w:val="id_ID" w:bidi="id_ID"/>
        </w:rPr>
        <w:t>Yahudi</w:t>
      </w:r>
      <w:r>
        <w:rPr>
          <w:lang w:val="id_ID" w:bidi="id_ID"/>
        </w:rPr>
        <w:t xml:space="preserve"> ketika dia pergi ke Yerusalem. Orang-orang Yahudi merujuk kepada kelompok etnis dan juga kelompok orang yang mempraktikkan agama Yudaisme. Gunakan kata ''orang-orang Yahudi'' seperti yang Anda gunakan sebelumnya. Lihat daftar kata utama untuk informasi lebih lanjut tentang orang-orang </w:t>
      </w:r>
      <w:r>
        <w:rPr>
          <w:lang w:val="id_ID" w:bidi="id_ID"/>
        </w:rPr>
        <w:t>Yahudi</w:t>
      </w:r>
      <w:r>
        <w:rPr>
          <w:lang w:val="id_ID" w:bidi="id_ID"/>
        </w:rPr>
        <w:t>.</w:t>
      </w:r>
    </w:p>
    <w:p>
      <w:pPr/>
      <w:r>
        <w:rPr>
          <w:lang w:val="id_ID" w:bidi="id_ID"/>
        </w:rPr>
      </w:r>
      <w:r>
        <w:rPr>
          <w:lang w:val="id_ID" w:bidi="id_ID"/>
        </w:rPr>
        <w:t xml:space="preserve">Orang-orang Yahudi akan menyerahkan Paulus kepada </w:t>
      </w:r>
      <w:r>
        <w:rPr>
          <w:b/>
          <w:lang w:val="id_ID" w:bidi="id_ID"/>
        </w:rPr>
        <w:t>non-Yahudi</w:t>
      </w:r>
      <w:r>
        <w:rPr>
          <w:lang w:val="id_ID" w:bidi="id_ID"/>
        </w:rPr>
        <w:t xml:space="preserve">. Orang-orang non-Yahudi mengacu pada siapa saja yang bukan Yahudi. Gunakan kata non-Yahudi seperti yang Anda gunakan sebelumnya. Lihat daftar kata utama untuk informasi lebih lanjut tentang orang-orang non </w:t>
      </w:r>
      <w:r>
        <w:rPr>
          <w:lang w:val="id_ID" w:bidi="id_ID"/>
        </w:rPr>
        <w:t>Yahudi</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teks tersebut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kutipan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21:15–26</w:t>
      </w:r>
      <w:r>
        <w:rPr>
          <w:lang w:val="id_ID" w:bidi="id_ID"/>
        </w:rPr>
      </w:r>
    </w:p>
    <w:p>
      <w:pPr>
        <w:pStyle w:val="Heading3"/>
      </w:pPr>
      <w:r>
        <w:rPr>
          <w:lang w:val="id_ID" w:bidi="id_ID"/>
        </w:rPr>
        <w:t>Dengar dan Renungkan</w:t>
      </w:r>
    </w:p>
    <w:p>
      <w:pPr/>
      <w:r>
        <w:rPr>
          <w:lang w:val="id_ID" w:bidi="id_ID"/>
        </w:rPr>
      </w:r>
      <w:r>
        <w:rPr>
          <w:lang w:val="id_ID" w:bidi="id_ID"/>
        </w:rPr>
        <w:t>Kami berharap para penerjemah mendengarkan dalam tiga versi Alkitab, bukan hanya satu sumber audio.</w:t>
      </w:r>
    </w:p>
    <w:p>
      <w:pPr/>
      <w:r>
        <w:rPr>
          <w:lang w:val="id_ID" w:bidi="id_ID"/>
        </w:rPr>
      </w:r>
      <w:r>
        <w:rPr>
          <w:lang w:val="id_ID" w:bidi="id_ID"/>
        </w:rPr>
        <w:t>Dengarkan Kisah Para Rasul 21:15–26 dan simpanlah dalam hatimu. Dengarkan teks ini tiga kali (dalam tiga terjemahan yang berbeda, jika memungkinkan). Kemudian, sebagai kelompok, diskusikan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diceritakan kisah ini tentang Yesus?</w:t>
      </w:r>
    </w:p>
    <w:p>
      <w:pPr>
        <w:pStyle w:val="ListBullet"/>
        <w:spacing w:line="240" w:lineRule="auto"/>
        <w:ind w:left="720"/>
      </w:pPr>
      <w:r>
        <w:rPr>
          <w:lang w:val="id_ID" w:bidi="id_ID"/>
        </w:rPr>
      </w:r>
      <w:r>
        <w:rPr>
          <w:lang w:val="id_ID" w:bidi="id_ID"/>
        </w:rPr>
        <w:t xml:space="preserve">Apa yang diceritakan kisah ini tentang manusia? </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dimengerti.</w:t>
      </w:r>
    </w:p>
    <w:p>
      <w:pPr/>
      <w:r>
        <w:rPr>
          <w:lang w:val="id_ID" w:bidi="id_ID"/>
        </w:rPr>
      </w:r>
      <w:r>
        <w:rPr>
          <w:lang w:val="id_ID" w:bidi="id_ID"/>
        </w:rPr>
        <w:t xml:space="preserve">Paulus dan rekan-rekannya akan memasuki Yerusalem dari Kaisarea. Kedua kota terletak di </w:t>
      </w:r>
      <w:r>
        <w:rPr>
          <w:b/>
          <w:lang w:val="id_ID" w:bidi="id_ID"/>
        </w:rPr>
        <w:t>provinsi Yudea</w:t>
      </w:r>
      <w:r>
        <w:rPr>
          <w:lang w:val="id_ID" w:bidi="id_ID"/>
        </w:rPr>
        <w:t>. Beberapa orang percaya di Kaisarea pergi bersama Paulus. Mereka tinggal di rumah Manason orang Siprus, sesama orang percaya. Nama Manason hanya muncul sekali dalam Alkitab.</w:t>
      </w:r>
    </w:p>
    <w:p>
      <w:pPr/>
      <w:r>
        <w:rPr>
          <w:lang w:val="id_ID" w:bidi="id_ID"/>
        </w:rPr>
      </w:r>
      <w:r>
        <w:rPr>
          <w:lang w:val="id_ID" w:bidi="id_ID"/>
        </w:rPr>
        <w:t>Paulus dan rekan-rekannya tiba di Yerusalem di mana mereka berencana untuk merayakan Hari Raya Pentakosta. Mereka diterima oleh sesama orang percaya di Yerusalem.</w:t>
      </w:r>
    </w:p>
    <w:p>
      <w:pPr/>
      <w:r>
        <w:rPr>
          <w:lang w:val="id_ID" w:bidi="id_ID"/>
        </w:rPr>
      </w:r>
      <w:r>
        <w:rPr>
          <w:lang w:val="id_ID" w:bidi="id_ID"/>
        </w:rPr>
        <w:t>Keesokan harinya, Paulus pergi kepada Yakobus dan para penatua, atau para pemimpin lainnya, dari gereja di Yerusalem. Kita akan mengingat bahwa selama perjalanan sebelumnya, Paulus dan Barnabas juga melaporkan tanda-tanda dan mujizat yang terjadi di antara orang-orang bukan Yahudi, mereka yang bukan orang-orang Yahudi. Yakobus dalam kisah ini adalah anak Yusuf dan Maria. Dia adalah saudara laki-laki Yesus bagi ibu yang sama, Maria. Yakobus juga adalah penulis kitab Yakobus. Yakobus dalam kisah ini berbeda dari Rasul Yakobus. Sebelumnya dalam kisah ini, kita akan mengingat bahwa Herodes membunuh Rasul Yakobus, anak Zebedeus.</w:t>
      </w:r>
    </w:p>
    <w:p>
      <w:pPr/>
      <w:r>
        <w:rPr>
          <w:lang w:val="id_ID" w:bidi="id_ID"/>
        </w:rPr>
      </w:r>
      <w:r>
        <w:rPr>
          <w:lang w:val="id_ID" w:bidi="id_ID"/>
        </w:rPr>
        <w:t xml:space="preserve">Tunjukkan peta dari </w:t>
      </w:r>
      <w:r>
        <w:rPr>
          <w:b/>
          <w:lang w:val="id_ID" w:bidi="id_ID"/>
        </w:rPr>
        <w:t>perjalanan kembali dari Miletus ke Yerusalem</w:t>
      </w:r>
      <w:r>
        <w:rPr>
          <w:lang w:val="id_ID" w:bidi="id_ID"/>
        </w:rPr>
        <w:t>.</w:t>
      </w:r>
    </w:p>
    <w:p>
      <w:pPr/>
      <w:r>
        <w:rPr>
          <w:lang w:val="id_ID" w:bidi="id_ID"/>
        </w:rPr>
      </w:r>
      <w:r>
        <w:rPr>
          <w:lang w:val="id_ID" w:bidi="id_ID"/>
        </w:rPr>
        <w:t>Berhenti dan diskusikan: Bagaimana perasaan Anda setelah kembali dari perjalanan panjang? Apa yang Anda lakukan? Siapa orang pertama yang Anda kunjungi?</w:t>
      </w:r>
    </w:p>
    <w:p>
      <w:pPr/>
      <w:r>
        <w:rPr>
          <w:lang w:val="id_ID" w:bidi="id_ID"/>
        </w:rPr>
      </w:r>
      <w:r>
        <w:rPr>
          <w:lang w:val="id_ID" w:bidi="id_ID"/>
        </w:rPr>
        <w:t>Sama seperti perjalanan sebelumnya, Paulus melaporkan peristiwa itu kepada Yakobus dan para tua-tua Yerusalem. Setelah ia menyapa Yakobus dan para tua-tua, Paulus melaporkan tentang pelayanannya. Pelayanan adalah layanan yang dilakukan Paulus untuk Allah di antara orang-orang bukan Yahudi, seperti mengajar, berkhotbah, berdoa, dan membantu orang lain. Rekan Paulus dari gereja-gereja bukan Yahudi menunjukkan bahwa pelayanan Paulus sudah efektif. Yakobus dan para tua-tua Yerusalem senang mendengar laporan Paulus dari perjalanan misionaris ketiganya. Mereka memuji Tuhan atas apa yang Ia lakukan di antara orang-orang bukan Yahudi melalui pelayanan Paulus.</w:t>
      </w:r>
    </w:p>
    <w:p>
      <w:pPr/>
      <w:r>
        <w:rPr>
          <w:lang w:val="id_ID" w:bidi="id_ID"/>
        </w:rPr>
      </w:r>
      <w:r>
        <w:rPr>
          <w:lang w:val="id_ID" w:bidi="id_ID"/>
        </w:rPr>
        <w:t>Para tua-tua memberi tahu Paulus tentang orang-orang Yahudi yang percaya. Para tua-tua mendengar bahwa orang-orang Yahudi menyebarkan desas-desus tentang ajaran Paulus. Desas-desus ini berasal dari orang Yahudi yang berpikir bahwa sangat penting untuk mengikuti hukum dengan sempurna. Kita mengingat bahwa dalam pertemuan sebelumnya dengan Paulus dan Yakobus, beberapa orang Yahudi mengeluhkan bahwa Paulus menentang sunat orang-orang percaya bukan Yahudi. Beberapa orang Yahudi juga menyebarkan desas-desus bahwa Paulus mengajar orang-orang percaya Yahudi untuk tidak menyunat anak-anak mereka sendiri. Orang-orang Yahudi juga mengatakan bahwa Paulus mengatakan kepada orang-orang baru percaya untuk tidak mengikuti kebiasaan Yahudi.</w:t>
      </w:r>
    </w:p>
    <w:p>
      <w:pPr/>
      <w:r>
        <w:rPr>
          <w:lang w:val="id_ID" w:bidi="id_ID"/>
        </w:rPr>
      </w:r>
      <w:r>
        <w:rPr>
          <w:lang w:val="id_ID" w:bidi="id_ID"/>
        </w:rPr>
        <w:t>Yakobus dan para tua-tua tahu bahwa tuduhan terhadap Paulus adalah salah. Menurut para tua-tua, orang-orang Yahudi yang menentang Paulus pasti akan menyadari bahwa ia berada di Yerusalem. Ketika orang-orang Yahudi yang menentang Paulus mendengar tentang hal ini, mereka pasti akan membahayakan kehidupan Paulus.</w:t>
      </w:r>
    </w:p>
    <w:p>
      <w:pPr/>
      <w:r>
        <w:rPr>
          <w:lang w:val="id_ID" w:bidi="id_ID"/>
        </w:rPr>
      </w:r>
      <w:r>
        <w:rPr>
          <w:lang w:val="id_ID" w:bidi="id_ID"/>
        </w:rPr>
        <w:t>Para tua-tua ingin membantu Paulus untuk menunjukkan bahwa Paulus mengikuti hukum Yahudi. Mereka menyarankan kepada Paulus untuk membawa empat orang yang berada di bawah sumpah. Keempat orang itu berada di bawah sumpah orang Nazir. Selama tiga puluh hari, orang-orang ini akan berpantang minum anggur dan minuman keras. Mereka juga akan menjauh dari kenajisan seperti berhubungan dengan orang mati. Pada akhir periode tiga puluh hari, keempat orang itu akan mempersembahkan persembahan mereka kepada Bait Suci. Selain persembahan itu, keempat orang itu juga harus memotong rambut mereka dan rambut itu dibakar dalam api korban.</w:t>
      </w:r>
    </w:p>
    <w:p>
      <w:pPr/>
      <w:r>
        <w:rPr>
          <w:lang w:val="id_ID" w:bidi="id_ID"/>
        </w:rPr>
      </w:r>
      <w:r>
        <w:rPr>
          <w:lang w:val="id_ID" w:bidi="id_ID"/>
        </w:rPr>
        <w:t>Para tua-tua mendesak Paulus untuk bergabung dengan keempat orang itu dalam ritual penyucian mereka. Mereka mendesak Paulus untuk membayar pengeluaran yang berkaitan dengan sumpah keempat orang ini. Kemudian orang-orang Yahudi akan melihat pembayaran Paulus sebagai tindakan amal. Karena Paulus berasal dari tanah-tanah orang bukan Yahudi, Paulus perlu membuat dirinya bersih. Agar Paulus bersih, ia perlu menyucikan dirinya untuk memastikan ia bersih secara seremonial. Ketika Paulus melakukan ritual penyucian, orang-orang Yahudi akan tahu bahwa Paulus menaati Hukum Musa. Perbuatan dari Paulus ini juga akan menunjukkan bahwa desas-desus terhadap Paulus itu salah. Paulus tidak mengajar orang-orang percaya Yahudi untuk berhenti mengikuti Hukum Musa.</w:t>
      </w:r>
    </w:p>
    <w:p>
      <w:pPr/>
      <w:r>
        <w:rPr>
          <w:lang w:val="id_ID" w:bidi="id_ID"/>
        </w:rPr>
      </w:r>
      <w:r>
        <w:rPr>
          <w:lang w:val="id_ID" w:bidi="id_ID"/>
        </w:rPr>
        <w:t>Berhenti dan mintalah kelompok membahas sumpah atau penyucian dalam budaya Anda. Apa yang dilakukan orang-orang dalam budaya Anda ketika mereka melakukan sumpah? Praktik apa saja dalam budaya Anda yang membuat seseorang najis? Apa yang harus Anda lakukan untuk menjadi bersih? Jika Anda tidak memiliki praktik-praktik ini dalam budaya Anda, bagaimana Anda menggambarkannya dalam bahasa Anda?</w:t>
      </w:r>
    </w:p>
    <w:p>
      <w:pPr/>
      <w:r>
        <w:rPr>
          <w:lang w:val="id_ID" w:bidi="id_ID"/>
        </w:rPr>
      </w:r>
      <w:r>
        <w:rPr>
          <w:lang w:val="id_ID" w:bidi="id_ID"/>
        </w:rPr>
        <w:t>Anda akan mengingat bahwa dalam bagian sebelumnya, para tua-tua gereja mengirim surat kepada orang-orang percaya bukan Yahudi. Dalam surat itu mereka meminta mereka untuk menjauhkan diri dari makanan yang dipersembahkan kepada berhala, dari memakan makanan dengan darah, dan dari memakan hewan yang dicekik. Orang-orang percaya bukan Yahudi juga harus menghindari kegiatan seksual yang tidak bermoral. Kita akan mengingat bahwa Yakobus dan para tua-tua juga memerintahkan hal-hal seperti itu kepada Paulus dan Barnabas ketika mereka berada di Yerusalem selama perjalanan mereka sebelumnya.</w:t>
      </w:r>
    </w:p>
    <w:p>
      <w:pPr/>
      <w:r>
        <w:rPr>
          <w:lang w:val="id_ID" w:bidi="id_ID"/>
        </w:rPr>
      </w:r>
      <w:r>
        <w:rPr>
          <w:lang w:val="id_ID" w:bidi="id_ID"/>
        </w:rPr>
        <w:t>Pada hari berikutnya, Paulus pergi bersama keempat orang itu ke Bait Suci, tempat ibadah orang Yahudi. Paulus dan keempat orang itu melakukan ritual penyucian dan mempersembahkan persembahan mereka kepada Bait Suci. Pertunjukan ritual menunjukkan bahwa Paulus mengikuti, atau menaati, Hukum Musa.</w:t>
      </w:r>
    </w:p>
    <w:p>
      <w:pPr/>
      <w:r>
        <w:rPr>
          <w:lang w:val="id_ID" w:bidi="id_ID"/>
        </w:rPr>
      </w:r>
      <w:r>
        <w:rPr>
          <w:lang w:val="id_ID" w:bidi="id_ID"/>
        </w:rPr>
        <w:t xml:space="preserve">Tunjukkan gambar </w:t>
      </w:r>
      <w:r>
        <w:rPr>
          <w:b/>
          <w:lang w:val="id_ID" w:bidi="id_ID"/>
        </w:rPr>
        <w:t>Bait Suci Herodes di Yerusalem</w:t>
      </w:r>
      <w:r>
        <w:rPr>
          <w:lang w:val="id_ID" w:bidi="id_ID"/>
        </w:rPr>
        <w:t>.</w:t>
      </w:r>
      <w:r>
        <w:rPr>
          <w:lang w:val="id_ID" w:bidi="id_ID"/>
        </w:rPr>
      </w:r>
    </w:p>
    <w:p>
      <w:pPr>
        <w:pStyle w:val="Heading3"/>
      </w:pPr>
      <w:r>
        <w:rPr>
          <w:lang w:val="id_ID" w:bidi="id_ID"/>
        </w:rPr>
        <w:t>Menjelaskan Adegan</w:t>
      </w:r>
    </w:p>
    <w:p>
      <w:pPr/>
      <w:r>
        <w:rPr>
          <w:lang w:val="id_ID" w:bidi="id_ID"/>
        </w:rPr>
      </w:r>
      <w:r>
        <w:rPr>
          <w:lang w:val="id_ID" w:bidi="id_ID"/>
        </w:rPr>
        <w:t>Dengarkan teks satu kali lagi dalam versi yang paling mudah dimengerti.</w:t>
      </w:r>
    </w:p>
    <w:p>
      <w:pPr/>
      <w:r>
        <w:rPr>
          <w:lang w:val="id_ID" w:bidi="id_ID"/>
        </w:rPr>
      </w:r>
      <w:r>
        <w:rPr>
          <w:lang w:val="id_ID" w:bidi="id_ID"/>
        </w:rPr>
        <w:t>Kisah ini terdiri dari empat adegan.</w:t>
      </w:r>
    </w:p>
    <w:p>
      <w:pPr/>
      <w:r>
        <w:rPr>
          <w:lang w:val="id_ID" w:bidi="id_ID"/>
        </w:rPr>
      </w:r>
      <w:r>
        <w:rPr>
          <w:b/>
          <w:lang w:val="id_ID" w:bidi="id_ID"/>
        </w:rPr>
        <w:t>Adegan pertama:</w:t>
      </w:r>
      <w:r>
        <w:rPr>
          <w:lang w:val="id_ID" w:bidi="id_ID"/>
        </w:rPr>
        <w:t xml:space="preserve"> Paulus dan rekan-rekannya melakukan perjalanan dari Kaisarea ke Yerusalem. Mereka bermalam di rumah Manason orang Siprus di Yerusalem. Orang-orang percaya di Yerusalem menyambut Paulus dan rekan-rekannya.</w:t>
      </w:r>
    </w:p>
    <w:p>
      <w:pPr/>
      <w:r>
        <w:rPr>
          <w:lang w:val="id_ID" w:bidi="id_ID"/>
        </w:rPr>
      </w:r>
      <w:r>
        <w:rPr>
          <w:b/>
          <w:lang w:val="id_ID" w:bidi="id_ID"/>
        </w:rPr>
        <w:t>Adegan kedua:</w:t>
      </w:r>
      <w:r>
        <w:rPr>
          <w:lang w:val="id_ID" w:bidi="id_ID"/>
        </w:rPr>
        <w:t xml:space="preserve"> Hari berikutnya, Paulus pergi kepada Yakobus dan para tua-tua gereja di Yerusalem. Paulus melaporkan kepada mereka semua pelayanan-Nya tentang pengajaran, khotbah, dan dalam membantu gereja-gereja bukan Yahudi. </w:t>
      </w:r>
    </w:p>
    <w:p>
      <w:pPr/>
      <w:r>
        <w:rPr>
          <w:lang w:val="id_ID" w:bidi="id_ID"/>
        </w:rPr>
      </w:r>
      <w:r>
        <w:rPr>
          <w:b/>
          <w:lang w:val="id_ID" w:bidi="id_ID"/>
        </w:rPr>
        <w:t>Adegan ketiga:</w:t>
      </w:r>
      <w:r>
        <w:rPr>
          <w:lang w:val="id_ID" w:bidi="id_ID"/>
        </w:rPr>
        <w:t xml:space="preserve"> Para tua-tua gereja khawatir tentang desas-desus itu. Mereka menyarankan Paulus membayar upacara penyucian untuk keempat orang itu.</w:t>
      </w:r>
    </w:p>
    <w:p>
      <w:pPr/>
      <w:r>
        <w:rPr>
          <w:lang w:val="id_ID" w:bidi="id_ID"/>
        </w:rPr>
      </w:r>
      <w:r>
        <w:rPr>
          <w:b/>
          <w:lang w:val="id_ID" w:bidi="id_ID"/>
        </w:rPr>
        <w:t>Adegan keempat:</w:t>
      </w:r>
      <w:r>
        <w:rPr>
          <w:lang w:val="id_ID" w:bidi="id_ID"/>
        </w:rPr>
        <w:t xml:space="preserve"> Paulus pergi bersama keempat orang yang berada di bawah sumpah. Mereka pergi ke Bait Suci dan melakukan ritual penyucian.</w:t>
      </w:r>
    </w:p>
    <w:p>
      <w:pPr/>
      <w:r>
        <w:rPr>
          <w:lang w:val="id_ID" w:bidi="id_ID"/>
        </w:rPr>
      </w:r>
      <w:r>
        <w:rPr>
          <w:lang w:val="id_ID" w:bidi="id_ID"/>
        </w:rPr>
        <w:t>Tokoh dalam kisah tersebut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Paulus melakukan perjalanan bersama rekan-rekannya, termasuk Lukas. </w:t>
      </w:r>
    </w:p>
    <w:p>
      <w:pPr>
        <w:pStyle w:val="ListBullet"/>
        <w:spacing w:line="240" w:lineRule="auto"/>
        <w:ind w:left="720"/>
      </w:pPr>
      <w:r>
        <w:rPr>
          <w:lang w:val="id_ID" w:bidi="id_ID"/>
        </w:rPr>
      </w:r>
      <w:r>
        <w:rPr>
          <w:lang w:val="id_ID" w:bidi="id_ID"/>
        </w:rPr>
        <w:t>Orang-orang percaya dari Kaisarea</w:t>
      </w:r>
    </w:p>
    <w:p>
      <w:pPr>
        <w:pStyle w:val="ListBullet"/>
        <w:spacing w:line="240" w:lineRule="auto"/>
        <w:ind w:left="720"/>
      </w:pPr>
      <w:r>
        <w:rPr>
          <w:lang w:val="id_ID" w:bidi="id_ID"/>
        </w:rPr>
      </w:r>
      <w:r>
        <w:rPr>
          <w:lang w:val="id_ID" w:bidi="id_ID"/>
        </w:rPr>
        <w:t>Orang-orang percaya di Yerusalem</w:t>
      </w:r>
    </w:p>
    <w:p>
      <w:pPr>
        <w:pStyle w:val="ListBullet"/>
        <w:spacing w:line="240" w:lineRule="auto"/>
        <w:ind w:left="720"/>
      </w:pPr>
      <w:r>
        <w:rPr>
          <w:lang w:val="id_ID" w:bidi="id_ID"/>
        </w:rPr>
      </w:r>
      <w:r>
        <w:rPr>
          <w:lang w:val="id_ID" w:bidi="id_ID"/>
        </w:rPr>
        <w:t>Manason orang Siprus</w:t>
      </w:r>
    </w:p>
    <w:p>
      <w:pPr>
        <w:pStyle w:val="ListBullet"/>
        <w:spacing w:line="240" w:lineRule="auto"/>
        <w:ind w:left="720"/>
      </w:pPr>
      <w:r>
        <w:rPr>
          <w:lang w:val="id_ID" w:bidi="id_ID"/>
        </w:rPr>
      </w:r>
      <w:r>
        <w:rPr>
          <w:lang w:val="id_ID" w:bidi="id_ID"/>
        </w:rPr>
        <w:t>Yakobus</w:t>
      </w:r>
    </w:p>
    <w:p>
      <w:pPr>
        <w:pStyle w:val="ListBullet"/>
        <w:spacing w:line="240" w:lineRule="auto"/>
        <w:ind w:left="720"/>
      </w:pPr>
      <w:r>
        <w:rPr>
          <w:lang w:val="id_ID" w:bidi="id_ID"/>
        </w:rPr>
      </w:r>
      <w:r>
        <w:rPr>
          <w:lang w:val="id_ID" w:bidi="id_ID"/>
        </w:rPr>
        <w:t>Para tua-tua gereja Yerusalem</w:t>
      </w:r>
    </w:p>
    <w:p>
      <w:pPr>
        <w:pStyle w:val="ListBullet"/>
        <w:spacing w:line="240" w:lineRule="auto"/>
        <w:ind w:left="720"/>
      </w:pPr>
      <w:r>
        <w:rPr>
          <w:lang w:val="id_ID" w:bidi="id_ID"/>
        </w:rPr>
      </w:r>
      <w:r>
        <w:rPr>
          <w:lang w:val="id_ID" w:bidi="id_ID"/>
        </w:rPr>
        <w:t>Keempat orang yang di bawah sumpah</w:t>
      </w:r>
    </w:p>
    <w:p>
      <w:pPr/>
      <w:r>
        <w:rPr>
          <w:lang w:val="id_ID" w:bidi="id_ID"/>
        </w:rPr>
      </w:r>
      <w:r>
        <w:rPr>
          <w:lang w:val="id_ID" w:bidi="id_ID"/>
        </w:rPr>
        <w:t>Dalam sesi ini, mintalah kelompok untuk membuat papan cerita, menggambar, atau menggunakan beberapa macam alat peraga (benda-benda yang dapat Anda pindahkan seperti batu, kayu, mainan anak-anak) untuk memvisualisasikan kisah dan adegan di dalamnya.</w:t>
      </w:r>
    </w:p>
    <w:p>
      <w:pPr/>
      <w:r>
        <w:rPr>
          <w:lang w:val="id_ID" w:bidi="id_ID"/>
        </w:rPr>
      </w:r>
      <w:r>
        <w:rPr>
          <w:lang w:val="id_ID" w:bidi="id_ID"/>
        </w:rPr>
        <w:t>Penting untuk diingat bahwa Roh Kudus menuntun Paulus untuk kembali ke Yerusalem. Ingatlah bahwa dalam bagian sebelumnya, Nabi Agabus memperingatkan bahwa Paulus akan ditangkap di Yerusalem.</w:t>
      </w:r>
    </w:p>
    <w:p>
      <w:pPr/>
      <w:r>
        <w:rPr>
          <w:lang w:val="id_ID" w:bidi="id_ID"/>
        </w:rPr>
      </w:r>
      <w:r>
        <w:rPr>
          <w:lang w:val="id_ID" w:bidi="id_ID"/>
        </w:rPr>
        <w:t xml:space="preserve">Ingatlah apa yang dilakukan Paulus dan rekan-rekannya ketika mereka tiba di Yerusalem. Ketika ia tiba di Yerusalem, Paulus tinggal di rumah Manason orang Siprus. Pada hari berikutnya, Paulus membuat laporan kepada para penatua gereja. Ingatlah tanggapan para tua-tua terhadap laporan Paulus. Para tua-tua gereja memberi tahu Paulus tentang desas-desus palsu yang diberitahu tentang dia. Mereka mengungkapkan keprihatinan tentang bagaimana orang-orang Yahudi mungkin bereaksi terhadap Paulus yang berada di Yerusalem. Ingatlah saran para tua-tua kepada Paulus untuk membantu menghentikan desas-desus. </w:t>
      </w:r>
    </w:p>
    <w:p>
      <w:pPr/>
      <w:r>
        <w:rPr>
          <w:lang w:val="id_ID" w:bidi="id_ID"/>
        </w:rPr>
      </w:r>
      <w:r>
        <w:rPr>
          <w:lang w:val="id_ID" w:bidi="id_ID"/>
        </w:rPr>
        <w:t>Penting untuk diingat bahwa sebelum kisah ini terjadi, para pemimpin gereja Yahudi mengirimi surat kepada orang-orang non-Yahudi, atau orang-orang percaya bukan Yahudi yang menyatakan hukum Yahudi apa saja yang perlu mereka ikuti. Para pemimpin gereja mengingatkan Paulus tentang apa yang ada dalam surat itu—hanya tiga aturan:</w:t>
      </w:r>
    </w:p>
    <w:p>
      <w:pPr>
        <w:pStyle w:val="ListBullet"/>
        <w:spacing w:line="240" w:lineRule="auto"/>
        <w:ind w:left="720"/>
      </w:pPr>
      <w:r>
        <w:rPr>
          <w:lang w:val="id_ID" w:bidi="id_ID"/>
        </w:rPr>
      </w:r>
      <w:r>
        <w:rPr>
          <w:lang w:val="id_ID" w:bidi="id_ID"/>
        </w:rPr>
        <w:t>Jangan makan makanan yang telah dipersembahkan kepada berhala,</w:t>
      </w:r>
    </w:p>
    <w:p>
      <w:pPr>
        <w:pStyle w:val="ListBullet"/>
        <w:spacing w:line="240" w:lineRule="auto"/>
        <w:ind w:left="720"/>
      </w:pPr>
      <w:r>
        <w:rPr>
          <w:lang w:val="id_ID" w:bidi="id_ID"/>
        </w:rPr>
      </w:r>
      <w:r>
        <w:rPr>
          <w:lang w:val="id_ID" w:bidi="id_ID"/>
        </w:rPr>
        <w:t>Jangan makan darah atau daging hewan yang dicekik, dan</w:t>
      </w:r>
    </w:p>
    <w:p>
      <w:pPr>
        <w:pStyle w:val="ListBullet"/>
        <w:spacing w:line="240" w:lineRule="auto"/>
        <w:ind w:left="720"/>
      </w:pPr>
      <w:r>
        <w:rPr>
          <w:lang w:val="id_ID" w:bidi="id_ID"/>
        </w:rPr>
      </w:r>
      <w:r>
        <w:rPr>
          <w:lang w:val="id_ID" w:bidi="id_ID"/>
        </w:rPr>
        <w:t>Jangan menjadi tidak bermoral secara seksual.</w:t>
      </w:r>
      <w:r>
        <w:rPr>
          <w:lang w:val="id_ID" w:bidi="id_ID"/>
        </w:rPr>
      </w:r>
    </w:p>
    <w:p>
      <w:pPr>
        <w:pStyle w:val="Heading3"/>
      </w:pPr>
      <w:r>
        <w:rPr>
          <w:lang w:val="id_ID" w:bidi="id_ID"/>
        </w:rPr>
        <w:t>Memperagakan Bacaan</w:t>
      </w:r>
    </w:p>
    <w:p>
      <w:pPr/>
      <w:r>
        <w:rPr>
          <w:lang w:val="id_ID" w:bidi="id_ID"/>
        </w:rPr>
      </w:r>
      <w:r>
        <w:rPr>
          <w:lang w:val="id_ID" w:bidi="id_ID"/>
        </w:rPr>
        <w:t>Dengarkan teks satu kali lagi dalam versi yang paling mudah dimengerti.</w:t>
      </w:r>
    </w:p>
    <w:p>
      <w:pPr/>
      <w:r>
        <w:rPr>
          <w:lang w:val="id_ID" w:bidi="id_ID"/>
        </w:rPr>
      </w:r>
      <w:r>
        <w:rPr>
          <w:lang w:val="id_ID" w:bidi="id_ID"/>
        </w:rPr>
        <w:t>Dalam sesi ini, kelompok akan memerankan kisah tersebut.</w:t>
      </w:r>
    </w:p>
    <w:p>
      <w:pPr/>
      <w:r>
        <w:rPr>
          <w:lang w:val="id_ID" w:bidi="id_ID"/>
        </w:rPr>
      </w:r>
      <w:r>
        <w:rPr>
          <w:lang w:val="id_ID" w:bidi="id_ID"/>
        </w:rPr>
        <w:t>Kisah ini memiliki 4 adegan.</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 xml:space="preserve">Paulus melakukan perjalanan bersama rekan-rekannya, termasuk Lukas. </w:t>
      </w:r>
    </w:p>
    <w:p>
      <w:pPr>
        <w:pStyle w:val="ListBullet"/>
        <w:spacing w:line="240" w:lineRule="auto"/>
        <w:ind w:left="720"/>
      </w:pPr>
      <w:r>
        <w:rPr>
          <w:lang w:val="id_ID" w:bidi="id_ID"/>
        </w:rPr>
      </w:r>
      <w:r>
        <w:rPr>
          <w:lang w:val="id_ID" w:bidi="id_ID"/>
        </w:rPr>
        <w:t>Orang-orang percaya dari Kaisarea</w:t>
      </w:r>
    </w:p>
    <w:p>
      <w:pPr>
        <w:pStyle w:val="ListBullet"/>
        <w:spacing w:line="240" w:lineRule="auto"/>
        <w:ind w:left="720"/>
      </w:pPr>
      <w:r>
        <w:rPr>
          <w:lang w:val="id_ID" w:bidi="id_ID"/>
        </w:rPr>
      </w:r>
      <w:r>
        <w:rPr>
          <w:lang w:val="id_ID" w:bidi="id_ID"/>
        </w:rPr>
        <w:t>Orang-orang percaya di Yerusalem</w:t>
      </w:r>
    </w:p>
    <w:p>
      <w:pPr>
        <w:pStyle w:val="ListBullet"/>
        <w:spacing w:line="240" w:lineRule="auto"/>
        <w:ind w:left="720"/>
      </w:pPr>
      <w:r>
        <w:rPr>
          <w:lang w:val="id_ID" w:bidi="id_ID"/>
        </w:rPr>
      </w:r>
      <w:r>
        <w:rPr>
          <w:lang w:val="id_ID" w:bidi="id_ID"/>
        </w:rPr>
        <w:t>Manason orang Siprus</w:t>
      </w:r>
    </w:p>
    <w:p>
      <w:pPr>
        <w:pStyle w:val="ListBullet"/>
        <w:spacing w:line="240" w:lineRule="auto"/>
        <w:ind w:left="720"/>
      </w:pPr>
      <w:r>
        <w:rPr>
          <w:lang w:val="id_ID" w:bidi="id_ID"/>
        </w:rPr>
      </w:r>
      <w:r>
        <w:rPr>
          <w:lang w:val="id_ID" w:bidi="id_ID"/>
        </w:rPr>
        <w:t>Yakobus</w:t>
      </w:r>
    </w:p>
    <w:p>
      <w:pPr>
        <w:pStyle w:val="ListBullet"/>
        <w:spacing w:line="240" w:lineRule="auto"/>
        <w:ind w:left="720"/>
      </w:pPr>
      <w:r>
        <w:rPr>
          <w:lang w:val="id_ID" w:bidi="id_ID"/>
        </w:rPr>
      </w:r>
      <w:r>
        <w:rPr>
          <w:lang w:val="id_ID" w:bidi="id_ID"/>
        </w:rPr>
        <w:t>Para tua-tua gereja di Yerusalem</w:t>
      </w:r>
    </w:p>
    <w:p>
      <w:pPr>
        <w:pStyle w:val="ListBullet"/>
        <w:spacing w:line="240" w:lineRule="auto"/>
        <w:ind w:left="720"/>
      </w:pPr>
      <w:r>
        <w:rPr>
          <w:lang w:val="id_ID" w:bidi="id_ID"/>
        </w:rPr>
      </w:r>
      <w:r>
        <w:rPr>
          <w:lang w:val="id_ID" w:bidi="id_ID"/>
        </w:rPr>
        <w:t>Keempat orang yang di bawah sumpah</w:t>
      </w:r>
    </w:p>
    <w:p>
      <w:pPr/>
      <w:r>
        <w:rPr>
          <w:lang w:val="id_ID" w:bidi="id_ID"/>
        </w:rPr>
      </w:r>
      <w:r>
        <w:rPr>
          <w:lang w:val="id_ID" w:bidi="id_ID"/>
        </w:rPr>
        <w:t>Minta kelompok untuk memerankan kisah ini dua kali. Mereka harus memerankannya dalam bahasa tujuan dari penerjemahan mereka. Pertama, minta kelompok untuk memerankan kisah itu tanpa berhenti. Pada saat kelompok memerankan kisah itu untuk kedua kalinya, hentikan mereka pada bagian-bagian yang berbeda dalam kisah tersebut.</w:t>
      </w:r>
    </w:p>
    <w:p>
      <w:pPr/>
      <w:r>
        <w:rPr>
          <w:lang w:val="id_ID" w:bidi="id_ID"/>
        </w:rPr>
      </w:r>
      <w:r>
        <w:rPr>
          <w:lang w:val="id_ID" w:bidi="id_ID"/>
        </w:rPr>
        <w:t>Ketika kelompok memerankan kisah itu untuk pertama kalinya, perhatikan alur, plot, dan kronologi kisah tersebut. Perhatikan bagian-bagian penting atau sulit dari kisah maupun teks yang akan diperagakan dan jangan dilewatkan. Bantu kelompok untuk mengingat bagian-bagian dari kisah tersebut.</w:t>
      </w:r>
    </w:p>
    <w:p>
      <w:pPr/>
      <w:r>
        <w:rPr>
          <w:lang w:val="id_ID" w:bidi="id_ID"/>
        </w:rPr>
      </w:r>
      <w:r>
        <w:rPr>
          <w:lang w:val="id_ID" w:bidi="id_ID"/>
        </w:rPr>
        <w:t>Perankan Paulus dan rekan-rekannya yang sedang bepergian meninggalkan Kaisarea dan pergi ke Yerusalem. Orang-orang percaya dari Kaisarea membawa mereka ke rumah Manason di Yerusalem tempat Paulus tinggal.</w:t>
      </w:r>
    </w:p>
    <w:p>
      <w:pPr/>
      <w:r>
        <w:rPr>
          <w:lang w:val="id_ID" w:bidi="id_ID"/>
        </w:rPr>
      </w:r>
      <w:r>
        <w:rPr>
          <w:lang w:val="id_ID" w:bidi="id_ID"/>
        </w:rPr>
        <w:t>Perankan Paulus pergi kepada Yakobus dan para tua-tua gereja Yerusalem. Paulus melaporkan kepada mereka apa yang Allah lakukan dalam kegiatan mereka di antara orang-orang non Yahudi, mereka yang bukan orang-orang Yahudi. Para tua-tua memuji Allah.</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para aktor yang memerankan tua-tua, "Bagaimana perasaan Anda?" Anda mungkin mendengar hal-hal seperti, "Berbahagia karena orang-orang bukan Yahudi datang kepada Kristus," dan "Tertarik tentang hal-hal baru yang dilakukan Allah di tempat-tempat lain."</w:t>
      </w:r>
    </w:p>
    <w:p>
      <w:pPr>
        <w:pStyle w:val="ListBullet"/>
        <w:spacing w:line="240" w:lineRule="auto"/>
        <w:ind w:left="720"/>
      </w:pPr>
      <w:r>
        <w:rPr>
          <w:lang w:val="id_ID" w:bidi="id_ID"/>
        </w:rPr>
      </w:r>
      <w:r>
        <w:rPr>
          <w:lang w:val="id_ID" w:bidi="id_ID"/>
        </w:rPr>
        <w:t>Tanyakan juga kepada aktor yang memerankan Paulus, "Bagaimana perasaan Anda?" Anda mungkin mendengar hal-hal seperti, "Bersemangat, saya dapat membagikan keajaiban dan tanda-tanda dari Allah yang saya saksikan ketika saya berada di antara gereja-gereja bukan Yahudi."</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Perankan para tua-tua yang memperingatkan Paulus tentang desas-desus. Mereka menyarankan agar Paulus bergabung dengan keempat orang itu dalam melakukan ritual penyucian mereka di Bait Suci.</w:t>
      </w:r>
    </w:p>
    <w:p>
      <w:pPr>
        <w:pStyle w:val="ListBullet"/>
        <w:spacing w:line="240" w:lineRule="auto"/>
        <w:ind w:left="720"/>
      </w:pPr>
      <w:r>
        <w:rPr>
          <w:lang w:val="id_ID" w:bidi="id_ID"/>
        </w:rPr>
      </w:r>
      <w:r>
        <w:rPr>
          <w:lang w:val="id_ID" w:bidi="id_ID"/>
        </w:rPr>
        <w:t>Hentikan tindakan tersebut.</w:t>
      </w:r>
    </w:p>
    <w:p>
      <w:pPr>
        <w:pStyle w:val="ListBullet"/>
        <w:spacing w:line="240" w:lineRule="auto"/>
        <w:ind w:left="720"/>
      </w:pPr>
      <w:r>
        <w:rPr>
          <w:lang w:val="id_ID" w:bidi="id_ID"/>
        </w:rPr>
      </w:r>
      <w:r>
        <w:rPr>
          <w:lang w:val="id_ID" w:bidi="id_ID"/>
        </w:rPr>
        <w:t>Tanyakan kepada aktor yang memerankan Yesus, "Bagaimana perasaan Anda?" Anda mungkin mendengar hal-hal seperti, "Bersedia untuk bergabung dengan keempat orang itu."</w:t>
      </w:r>
    </w:p>
    <w:p>
      <w:pPr>
        <w:pStyle w:val="ListBullet"/>
        <w:spacing w:line="240" w:lineRule="auto"/>
        <w:ind w:left="720"/>
      </w:pPr>
      <w:r>
        <w:rPr>
          <w:lang w:val="id_ID" w:bidi="id_ID"/>
        </w:rPr>
      </w:r>
      <w:r>
        <w:rPr>
          <w:lang w:val="id_ID" w:bidi="id_ID"/>
        </w:rPr>
        <w:t>Tanyakan kepada para aktor yang memerankan para tua-tua, "Bagaimana perasaan Anda?" Anda mungkin mendengar hal-hal seperti, "Cemas karena orang-orang Yahudi menuduh Paulus secara keliru," dan "Memikirkan cara bagaimana melindungi Paulus dari tuduhan itu."</w:t>
      </w:r>
    </w:p>
    <w:p>
      <w:pPr/>
      <w:r>
        <w:rPr>
          <w:lang w:val="id_ID" w:bidi="id_ID"/>
        </w:rPr>
      </w:r>
      <w:r>
        <w:rPr>
          <w:lang w:val="id_ID" w:bidi="id_ID"/>
        </w:rPr>
        <w:t>Perankan Paulus dan keempat orang itu pergi ke Bait Suci untuk memberi tahu imam tentang upacara mereka yang akan datang.</w:t>
      </w:r>
    </w:p>
    <w:p>
      <w:pPr>
        <w:pStyle w:val="ListBullet"/>
        <w:spacing w:line="240" w:lineRule="auto"/>
        <w:ind w:left="720"/>
      </w:pPr>
      <w:r>
        <w:rPr>
          <w:lang w:val="id_ID" w:bidi="id_ID"/>
        </w:rPr>
      </w:r>
      <w:r>
        <w:rPr>
          <w:lang w:val="id_ID" w:bidi="id_ID"/>
        </w:rPr>
        <w:t>Tanyakan kepada aktor yang memerankan Yesus, "Bagaimana perasaan Anda?" Anda mungkin mendengar hal-hal seperti, "Bersyukur karena dapat mengambil bagian sekali lagi dalam kegiatan Bait Suci," dan "Senang berteman dengan 4 orang ini."</w:t>
      </w:r>
    </w:p>
    <w:p>
      <w:pPr>
        <w:pStyle w:val="ListBullet"/>
        <w:spacing w:line="240" w:lineRule="auto"/>
        <w:ind w:left="720"/>
      </w:pPr>
      <w:r>
        <w:rPr>
          <w:lang w:val="id_ID" w:bidi="id_ID"/>
        </w:rPr>
      </w:r>
      <w:r>
        <w:rPr>
          <w:lang w:val="id_ID" w:bidi="id_ID"/>
        </w:rPr>
        <w:t>Tanyakan kepada para aktor yang memerankan keempat orang itu, "Bagaimana perasaan kalian?" Anda mungkin mendengar hal-hal seperti, "Merasa terhormat bersama seorang yang berkuasa bagi Allah," dan "Merasa terhormat menggenapi nazar di hadapan Allah."</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dimengerti.</w:t>
      </w:r>
    </w:p>
    <w:p>
      <w:pPr/>
      <w:r>
        <w:rPr>
          <w:lang w:val="id_ID" w:bidi="id_ID"/>
        </w:rPr>
      </w:r>
      <w:r>
        <w:rPr>
          <w:lang w:val="id_ID" w:bidi="id_ID"/>
        </w:rPr>
        <w:t xml:space="preserve">Paulus dan rekan-rekannya tiba di Yerusalem sehingga mereka dapat merayakan Hari Raya Pentakosta di sana. Narasi itu menggambarkan perjalanan Paulus melalui darat dari Kaisarea ke Yerusalem. Para </w:t>
      </w:r>
      <w:r>
        <w:rPr>
          <w:b/>
          <w:lang w:val="id_ID" w:bidi="id_ID"/>
        </w:rPr>
        <w:t>murid</w:t>
      </w:r>
      <w:r>
        <w:rPr>
          <w:lang w:val="id_ID" w:bidi="id_ID"/>
        </w:rPr>
        <w:t xml:space="preserve"> di Yerusalem menyambut mereka. Gunakan kata yang sama seperti yang Anda gunakan sebelumnya. Lihat Daftar Kata Utama untuk informasi lebih lanjut tentang </w:t>
      </w:r>
      <w:r>
        <w:rPr>
          <w:lang w:val="id_ID" w:bidi="id_ID"/>
        </w:rPr>
        <w:t>para murid</w:t>
      </w:r>
      <w:r>
        <w:rPr>
          <w:lang w:val="id_ID" w:bidi="id_ID"/>
        </w:rPr>
        <w:t>.</w:t>
      </w:r>
    </w:p>
    <w:p>
      <w:pPr/>
      <w:r>
        <w:rPr>
          <w:lang w:val="id_ID" w:bidi="id_ID"/>
        </w:rPr>
      </w:r>
      <w:r>
        <w:rPr>
          <w:lang w:val="id_ID" w:bidi="id_ID"/>
        </w:rPr>
        <w:t xml:space="preserve">Setelah itu, Paulus pergi kepada Yakobus dan para </w:t>
      </w:r>
      <w:r>
        <w:rPr>
          <w:b/>
          <w:lang w:val="id_ID" w:bidi="id_ID"/>
        </w:rPr>
        <w:t>tua-tua</w:t>
      </w:r>
      <w:r>
        <w:rPr>
          <w:lang w:val="id_ID" w:bidi="id_ID"/>
        </w:rPr>
        <w:t xml:space="preserve"> </w:t>
      </w:r>
      <w:r>
        <w:rPr>
          <w:b/>
          <w:lang w:val="id_ID" w:bidi="id_ID"/>
        </w:rPr>
        <w:t>gereja</w:t>
      </w:r>
      <w:r>
        <w:rPr>
          <w:lang w:val="id_ID" w:bidi="id_ID"/>
        </w:rPr>
        <w:t xml:space="preserve"> Yerusalem. Gunakan kata yang sama seperti yang Anda gunakan sebelumnya. Lihat daftar kata utama untuk informasi lebih lanjut tentang para </w:t>
      </w:r>
      <w:r>
        <w:rPr>
          <w:lang w:val="id_ID" w:bidi="id_ID"/>
        </w:rPr>
        <w:t>tua-tua</w:t>
      </w:r>
      <w:r>
        <w:rPr>
          <w:lang w:val="id_ID" w:bidi="id_ID"/>
        </w:rPr>
        <w:t xml:space="preserve"> dan </w:t>
      </w:r>
      <w:r>
        <w:rPr>
          <w:lang w:val="id_ID" w:bidi="id_ID"/>
        </w:rPr>
        <w:t>gereja</w:t>
      </w:r>
      <w:r>
        <w:rPr>
          <w:lang w:val="id_ID" w:bidi="id_ID"/>
        </w:rPr>
        <w:t>.</w:t>
      </w:r>
    </w:p>
    <w:p>
      <w:pPr/>
      <w:r>
        <w:rPr>
          <w:lang w:val="id_ID" w:bidi="id_ID"/>
        </w:rPr>
      </w:r>
      <w:r>
        <w:rPr>
          <w:lang w:val="id_ID" w:bidi="id_ID"/>
        </w:rPr>
        <w:t xml:space="preserve">Paulus melaporkan kepada Yakobus dan para tua-tua apa yang dilakukan Tuhan di antara orang-orang bukan </w:t>
      </w:r>
      <w:r>
        <w:rPr>
          <w:b/>
          <w:lang w:val="id_ID" w:bidi="id_ID"/>
        </w:rPr>
        <w:t>Yahudi</w:t>
      </w:r>
      <w:r>
        <w:rPr>
          <w:lang w:val="id_ID" w:bidi="id_ID"/>
        </w:rPr>
        <w:t xml:space="preserve">. Gunakan kata yang sama seperti yang Anda gunakan sebelumnya. Lihat daftar kata utama untuk informasi lebih lanjut tentang orang-orang bukan </w:t>
      </w:r>
      <w:r>
        <w:rPr>
          <w:lang w:val="id_ID" w:bidi="id_ID"/>
        </w:rPr>
        <w:t>Yahudi</w:t>
      </w:r>
      <w:r>
        <w:rPr>
          <w:lang w:val="id_ID" w:bidi="id_ID"/>
        </w:rPr>
        <w:t>.</w:t>
      </w:r>
    </w:p>
    <w:p>
      <w:pPr/>
      <w:r>
        <w:rPr>
          <w:lang w:val="id_ID" w:bidi="id_ID"/>
        </w:rPr>
      </w:r>
      <w:r>
        <w:rPr>
          <w:lang w:val="id_ID" w:bidi="id_ID"/>
        </w:rPr>
        <w:t xml:space="preserve">Para tua-tua gereja menyebutkan kepada Paulus tentang orang </w:t>
      </w:r>
      <w:r>
        <w:rPr>
          <w:b/>
          <w:lang w:val="id_ID" w:bidi="id_ID"/>
        </w:rPr>
        <w:t>Yahudi</w:t>
      </w:r>
      <w:r>
        <w:rPr>
          <w:lang w:val="id_ID" w:bidi="id_ID"/>
        </w:rPr>
        <w:t xml:space="preserve"> yang percaya. Gunakan kata yang sama seperti yang Anda gunakan sebelumnya. Lihat daftar kata utama untuk informasi lebih lanjut tentang orang-orang </w:t>
      </w:r>
      <w:r>
        <w:rPr>
          <w:lang w:val="id_ID" w:bidi="id_ID"/>
        </w:rPr>
        <w:t>Yahudi</w:t>
      </w:r>
      <w:r>
        <w:rPr>
          <w:lang w:val="id_ID" w:bidi="id_ID"/>
        </w:rPr>
        <w:t>.</w:t>
      </w:r>
    </w:p>
    <w:p>
      <w:pPr/>
      <w:r>
        <w:rPr>
          <w:lang w:val="id_ID" w:bidi="id_ID"/>
        </w:rPr>
      </w:r>
      <w:r>
        <w:rPr>
          <w:lang w:val="id_ID" w:bidi="id_ID"/>
        </w:rPr>
        <w:t xml:space="preserve">Ada orang Yahudi yang menyebarkan desas-desus bahwa Paulus melarang orang-orang percaya Yahudi untuk </w:t>
      </w:r>
      <w:r>
        <w:rPr>
          <w:b/>
          <w:lang w:val="id_ID" w:bidi="id_ID"/>
        </w:rPr>
        <w:t>menyunat</w:t>
      </w:r>
      <w:r>
        <w:rPr>
          <w:lang w:val="id_ID" w:bidi="id_ID"/>
        </w:rPr>
        <w:t xml:space="preserve"> anak-anak mereka. Gunakan kata yang sama seperti yang Anda gunakan sebelumnya. Lihat daftar kata utama untuk informasi lebih lanjut tentang kata </w:t>
      </w:r>
      <w:r>
        <w:rPr>
          <w:lang w:val="id_ID" w:bidi="id_ID"/>
        </w:rPr>
        <w:t>sunat</w:t>
      </w:r>
      <w:r>
        <w:rPr>
          <w:lang w:val="id_ID" w:bidi="id_ID"/>
        </w:rPr>
        <w:t>.</w:t>
      </w:r>
    </w:p>
    <w:p>
      <w:pPr/>
      <w:r>
        <w:rPr>
          <w:lang w:val="id_ID" w:bidi="id_ID"/>
        </w:rPr>
      </w:r>
      <w:r>
        <w:rPr>
          <w:lang w:val="id_ID" w:bidi="id_ID"/>
        </w:rPr>
        <w:t xml:space="preserve">Para tua-tua juga mendesak Paulus untuk bergabung dengan keempat orang itu untuk </w:t>
      </w:r>
      <w:r>
        <w:rPr>
          <w:b/>
          <w:lang w:val="id_ID" w:bidi="id_ID"/>
        </w:rPr>
        <w:t>menyucikan</w:t>
      </w:r>
      <w:r>
        <w:rPr>
          <w:lang w:val="id_ID" w:bidi="id_ID"/>
        </w:rPr>
        <w:t xml:space="preserve"> diri. Paulus dan keempat orang itu pergi ke Bait Suci untuk memberikan </w:t>
      </w:r>
      <w:r>
        <w:rPr>
          <w:b/>
          <w:lang w:val="id_ID" w:bidi="id_ID"/>
        </w:rPr>
        <w:t>persembahan penyucian</w:t>
      </w:r>
      <w:r>
        <w:rPr>
          <w:lang w:val="id_ID" w:bidi="id_ID"/>
        </w:rPr>
        <w:t xml:space="preserve"> mereka. Ini adalah persembahan yang diberikan ke Bait Suci setelah selesainya ritual untuk menjadi </w:t>
      </w:r>
      <w:r>
        <w:rPr>
          <w:b/>
          <w:lang w:val="id_ID" w:bidi="id_ID"/>
        </w:rPr>
        <w:t>bersih</w:t>
      </w:r>
      <w:r>
        <w:rPr>
          <w:lang w:val="id_ID" w:bidi="id_ID"/>
        </w:rPr>
        <w:t xml:space="preserve">, layak untuk melayani Allah. Gunakan kata yang sama seperti yang Anda gunakan sebelumnya dalam bagian lain. Lihat daftar kata utama untuk informasi lebih lanjut tentang kata </w:t>
      </w:r>
      <w:r>
        <w:rPr>
          <w:lang w:val="id_ID" w:bidi="id_ID"/>
        </w:rPr>
        <w:t>persembahan penyucian</w:t>
      </w:r>
      <w:r>
        <w:rPr>
          <w:lang w:val="id_ID" w:bidi="id_ID"/>
        </w:rPr>
        <w:t xml:space="preserve"> dan </w:t>
      </w:r>
      <w:r>
        <w:rPr>
          <w:lang w:val="id_ID" w:bidi="id_ID"/>
        </w:rPr>
        <w:t>bersih</w:t>
      </w:r>
      <w:r>
        <w:rPr>
          <w:lang w:val="id_ID" w:bidi="id_ID"/>
        </w:rPr>
        <w:t>.</w:t>
      </w:r>
    </w:p>
    <w:p>
      <w:pPr/>
      <w:r>
        <w:rPr>
          <w:lang w:val="id_ID" w:bidi="id_ID"/>
        </w:rPr>
      </w:r>
      <w:r>
        <w:rPr>
          <w:lang w:val="id_ID" w:bidi="id_ID"/>
        </w:rPr>
        <w:t xml:space="preserve">Paulus dan keempat orang itu pergi ke </w:t>
      </w:r>
      <w:r>
        <w:rPr>
          <w:b/>
          <w:lang w:val="id_ID" w:bidi="id_ID"/>
        </w:rPr>
        <w:t>Bait Suci</w:t>
      </w:r>
      <w:r>
        <w:rPr>
          <w:lang w:val="id_ID" w:bidi="id_ID"/>
        </w:rPr>
        <w:t xml:space="preserve">. Gunakan kata yang sama seperti yang Anda gunakan sebelumnya. Lihat daftar kata utama untuk informasi lebih lanjut tentang kata </w:t>
      </w:r>
      <w:r>
        <w:rPr>
          <w:lang w:val="id_ID" w:bidi="id_ID"/>
        </w:rPr>
        <w:t>Bait Suci</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bagian ini dalam terjemahan yang paling mudah dimengerti.</w:t>
      </w:r>
    </w:p>
    <w:p>
      <w:pPr/>
      <w:r>
        <w:rPr>
          <w:lang w:val="id_ID" w:bidi="id_ID"/>
        </w:rPr>
      </w:r>
      <w:r>
        <w:rPr>
          <w:lang w:val="id_ID" w:bidi="id_ID"/>
        </w:rPr>
        <w:t>Dalam sesi ini, ceritakan kembali teks tersebut secara berkelompok dalam bahasa Anda sendiri.</w:t>
      </w:r>
    </w:p>
    <w:p>
      <w:pPr/>
      <w:r>
        <w:rPr>
          <w:lang w:val="id_ID" w:bidi="id_ID"/>
        </w:rPr>
      </w:r>
      <w:r>
        <w:rPr>
          <w:lang w:val="id_ID" w:bidi="id_ID"/>
        </w:rPr>
        <w:t>Pertama, seluruh kelompok harus berlatih menceritakan bagian itu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bagian itu lalu berhenti sejenak. Anggota kelompok lain harus menceritakan bagian selanjutnya dari bagian itu dan berhenti sejenak. Lakukan ini sampai kelompok menceritakan kembali seluruh bagian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bagian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bagian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bagian tersebut yang disetujui oleh semua orang. Setiap anggota kelompok harus berlatih menceritakan versi terakhir dari bagian tersebut.</w:t>
      </w:r>
      <w:r>
        <w:rPr>
          <w:lang w:val="id_ID" w:bidi="id_ID"/>
        </w:rPr>
      </w:r>
      <w:r>
        <w:rPr>
          <w:lang w:val="id_ID" w:bidi="id_ID"/>
        </w:rPr>
      </w:r>
    </w:p>
    <w:p>
      <w:pPr/>
      <w:r>
        <w:rPr>
          <w:lang w:val="id_ID" w:bidi="id_ID"/>
        </w:rPr>
      </w:r>
    </w:p>
    <w:p>
      <w:pPr>
        <w:pStyle w:val="Heading2"/>
      </w:pPr>
      <w:r>
        <w:rPr>
          <w:lang w:val="id_ID" w:bidi="id_ID"/>
        </w:rPr>
        <w:t>Kisah Para Rasul 21:27–36</w:t>
      </w:r>
      <w:r>
        <w:rPr>
          <w:lang w:val="id_ID" w:bidi="id_ID"/>
        </w:rPr>
      </w:r>
    </w:p>
    <w:p>
      <w:pPr>
        <w:pStyle w:val="Heading3"/>
      </w:pPr>
      <w:r>
        <w:rPr>
          <w:lang w:val="id_ID" w:bidi="id_ID"/>
        </w:rPr>
        <w:t>Dengar dan Renungkan</w:t>
      </w:r>
    </w:p>
    <w:p>
      <w:pPr/>
      <w:r>
        <w:rPr>
          <w:lang w:val="id_ID" w:bidi="id_ID"/>
        </w:rPr>
      </w:r>
      <w:r>
        <w:rPr>
          <w:lang w:val="id_ID" w:bidi="id_ID"/>
        </w:rPr>
        <w:t>Dengarkan Kisah Para Rasul 21:27–36 dan simpanlah dalam hati Anda. Dengarkan teks ini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tidak Anda sukai atau tidak mengerti?</w:t>
      </w:r>
    </w:p>
    <w:p>
      <w:pPr>
        <w:pStyle w:val="ListBullet"/>
        <w:spacing w:line="240" w:lineRule="auto"/>
        <w:ind w:left="720"/>
      </w:pPr>
      <w:r>
        <w:rPr>
          <w:lang w:val="id_ID" w:bidi="id_ID"/>
        </w:rPr>
      </w:r>
      <w:r>
        <w:rPr>
          <w:lang w:val="id_ID" w:bidi="id_ID"/>
        </w:rPr>
        <w:t>Apa yang diceritakan kisah ini kepada kita tentang Allah dan anak-Nya Yesus?</w:t>
      </w:r>
    </w:p>
    <w:p>
      <w:pPr>
        <w:pStyle w:val="ListBullet"/>
        <w:spacing w:line="240" w:lineRule="auto"/>
        <w:ind w:left="720"/>
      </w:pPr>
      <w:r>
        <w:rPr>
          <w:lang w:val="id_ID" w:bidi="id_ID"/>
        </w:rPr>
      </w:r>
      <w:r>
        <w:rPr>
          <w:lang w:val="id_ID" w:bidi="id_ID"/>
        </w:rPr>
        <w:t>Apa yang dikisahkan cerita ini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dimengerti.</w:t>
      </w:r>
    </w:p>
    <w:p>
      <w:pPr/>
      <w:r>
        <w:rPr>
          <w:lang w:val="id_ID" w:bidi="id_ID"/>
        </w:rPr>
      </w:r>
      <w:r>
        <w:rPr>
          <w:lang w:val="id_ID" w:bidi="id_ID"/>
        </w:rPr>
        <w:t>Dalam perikop sebelumnya, Paulus dan rekan-rekannya datang ke Yerusalem. Paulus pergi kepada Yakobus dan para tua-tua Kristen dan menceritakan kepada mereka tentang kegiatan mengajar dan memberitakan Injil, atau kabar baik di negeri-negeri lain. Para tua-tua gereja mendorong Paulus untuk berpartisipasi bersama keempat orang lainnya dalam ritual pentahiran mereka.</w:t>
      </w:r>
    </w:p>
    <w:p>
      <w:pPr/>
      <w:r>
        <w:rPr>
          <w:lang w:val="id_ID" w:bidi="id_ID"/>
        </w:rPr>
      </w:r>
      <w:r>
        <w:rPr>
          <w:lang w:val="id_ID" w:bidi="id_ID"/>
        </w:rPr>
        <w:t>Dalam tradisi Yahudi, Paulus perlu menyucikan dirinya selama tujuh hari sebelum ia dapat dianggap bersih secara seremonial. Dia perlu melakukan hal ini karena dia baru saja datang dari daerah masyarakat non-Yahudi. Sebelum Paulus menyelesaikan tujuh hari penyucian, beberapa orang Yahudi dari Asia melihatnya di Bait Allah, tempat ibadah mereka. Orang-orang Yahudi dari Asia ini menimbulkan beberapa masalah bagi Paulus. Sebelumnya, Yakobus dan para tua-tua gereja memperingatkan Paulus tentang beberapa orang Yahudi yang menyebarkan desas-desus terhadap dirinya.</w:t>
      </w:r>
    </w:p>
    <w:p>
      <w:pPr/>
      <w:r>
        <w:rPr>
          <w:lang w:val="id_ID" w:bidi="id_ID"/>
        </w:rPr>
      </w:r>
      <w:r>
        <w:rPr>
          <w:lang w:val="id_ID" w:bidi="id_ID"/>
        </w:rPr>
        <w:t>Paulus mungkin pernah bertemu dengan orang-orang Yahudi dari Asia ini sebelumnya dalam perjalanan-perjalanannya. Orang-orang Yahudi ini menuduh Paulus mengajarkan ajaran sesat yang menentang umat, Hukum Musa, dan Bait Allah. Kita akan mengingat bahwa dalam Injil, orang-orang Yahudi juga menuduh Yesus berbicara menentang Bait Allah, tempat ibadah bagi orang-orang Yahudi. Sekarang, orang-orang Yahudi ini menuduh Paulus karena kesaksiannya tentang Yesus.</w:t>
      </w:r>
    </w:p>
    <w:p>
      <w:pPr/>
      <w:r>
        <w:rPr>
          <w:lang w:val="id_ID" w:bidi="id_ID"/>
        </w:rPr>
      </w:r>
      <w:r>
        <w:rPr>
          <w:lang w:val="id_ID" w:bidi="id_ID"/>
        </w:rPr>
        <w:t>Orang-orang Yahudi juga menuduh Paulus membawa seorang pria Yunani ke Bait Allah. Orang-orang Yahudi percaya bahwa kehadiran orang-orang non-Yahudi di Bait Allah, seperti orang-orang Yunani, membuat Bait Allah menjadi najis, atau tidak diterima oleh Allah. Ketika orang-orang Yahudi melihat Paulus bersama Trofimus orang Efesus di kota itu, orang-orang Yahudi mengira bahwa Paulus juga membawa Trofimus ke area Bait Allah. Orang-orang Yahudi yang berada di sana menangkap Paulus dan menyeretnya keluar dari Bait Allah. Mereka berseru agar orang-orang Yahudi lain datang membantu mereka. Mereka berseru, "Orang-orang Israel, tolong!" Kemudian mereka menutup gerbang Bait Suci dan mencoba membunuh Paulus.</w:t>
      </w:r>
    </w:p>
    <w:p>
      <w:pPr/>
      <w:r>
        <w:rPr>
          <w:lang w:val="id_ID" w:bidi="id_ID"/>
        </w:rPr>
      </w:r>
      <w:r>
        <w:rPr>
          <w:lang w:val="id_ID" w:bidi="id_ID"/>
        </w:rPr>
        <w:t xml:space="preserve">Tunjukkan gambar </w:t>
      </w:r>
      <w:r>
        <w:rPr>
          <w:lang w:val="id_ID" w:bidi="id_ID"/>
        </w:rPr>
        <w:t>Bait Allah yang dibangun oleh Herodes</w:t>
      </w:r>
      <w:r>
        <w:rPr>
          <w:lang w:val="id_ID" w:bidi="id_ID"/>
        </w:rPr>
        <w:t>.</w:t>
      </w:r>
    </w:p>
    <w:p>
      <w:pPr/>
      <w:r>
        <w:rPr>
          <w:lang w:val="id_ID" w:bidi="id_ID"/>
        </w:rPr>
      </w:r>
      <w:r>
        <w:rPr>
          <w:lang w:val="id_ID" w:bidi="id_ID"/>
        </w:rPr>
        <w:t>Berhenti dan diskusikan: Bagaimana orang-orang dalam budaya Anda bereaksi ketika seseorang dituduh melakukan sesuatu yang buruk kepada seseorang? Dalam budaya Anda, lokasi apa saja yang terlarang bagi kelompok-kelompok orang tertentu? Apa konsekuensinya jika seseorang yang seharusnya tidak berada di situ ditemukan di tempat tersebut?</w:t>
      </w:r>
    </w:p>
    <w:p>
      <w:pPr/>
      <w:r>
        <w:rPr>
          <w:lang w:val="id_ID" w:bidi="id_ID"/>
        </w:rPr>
      </w:r>
      <w:r>
        <w:rPr>
          <w:lang w:val="id_ID" w:bidi="id_ID"/>
        </w:rPr>
        <w:t>Pada zaman Paulus, pemerintah Romawi mengendalikan Yerusalem dan Bait Suci. Seseorang melaporkan kepada komandan pasukan Romawi yang ditempatkan di Yerusalem bahwa ada masalah di Bait Suci. Dalam NIV, kata untuk kepala pasukan berarti "pemimpin seribu orang." Pemimpin seperti ini memimpin enam ratus hingga seribu tentara dalam pasukan Romawi. Pemimpin ini akan memiliki enam hingga sepuluh perwira di bawahnya yang masing-masing akan memimpin sekitar 100 prajurit. Tugas komandan adalah menjaga ketertiban di kota tersebut. Komandan itu pergi ke tempat di mana Paulus berada bersama beberapa prajurit dan para perwira. Seorang perwira adalah perwira Romawi yang memimpin 100 prajurit. Ketika kerumunan orang Yahudi yang marah melihat kepala pasukan Romawi dan para prajuritnya, mereka berhenti memukul Paulus.</w:t>
      </w:r>
    </w:p>
    <w:p>
      <w:pPr/>
      <w:r>
        <w:rPr>
          <w:lang w:val="id_ID" w:bidi="id_ID"/>
        </w:rPr>
      </w:r>
      <w:r>
        <w:rPr>
          <w:lang w:val="id_ID" w:bidi="id_ID"/>
        </w:rPr>
        <w:t xml:space="preserve">Tunjukkan gambar para prajurit </w:t>
      </w:r>
      <w:r>
        <w:rPr>
          <w:b/>
          <w:lang w:val="id_ID" w:bidi="id_ID"/>
        </w:rPr>
        <w:t>Romawi</w:t>
      </w:r>
      <w:r>
        <w:rPr>
          <w:lang w:val="id_ID" w:bidi="id_ID"/>
        </w:rPr>
        <w:t>.</w:t>
      </w:r>
    </w:p>
    <w:p>
      <w:pPr/>
      <w:r>
        <w:rPr>
          <w:lang w:val="id_ID" w:bidi="id_ID"/>
        </w:rPr>
      </w:r>
      <w:r>
        <w:rPr>
          <w:lang w:val="id_ID" w:bidi="id_ID"/>
        </w:rPr>
        <w:t>Berhenti dan diskusikan: Dalam budaya Anda, apa yang terjadi ketika kerumunan terbentuk dan mereka mulai main hakim sendiri? Siapa yang memiliki otoritas di komunitas Anda untuk menegakkan keadilan? Apa yang akan dilakukan pihak berwenang jika kerumunan orang mencoba menegakkan keadilan sendiri?</w:t>
      </w:r>
    </w:p>
    <w:p>
      <w:pPr/>
      <w:r>
        <w:rPr>
          <w:lang w:val="id_ID" w:bidi="id_ID"/>
        </w:rPr>
      </w:r>
      <w:r>
        <w:rPr>
          <w:lang w:val="id_ID" w:bidi="id_ID"/>
        </w:rPr>
        <w:t>Kepala pasukan menangkap Paulus dan para prajurit membawanya. Para prajurit mengikat Paulus dengan dua rantai seperti seorang penjahat. Kepala pasukan bertanya siapa Paulus dan apa yang ia lakukan. Tetapi kerumunan orang Yahudi yang marah berteriak dengan keras. Kepala pasukan tidak dapat mengetahui kebenaran karena orang-orang Yahudi mengatakan hal-hal yang berbeda tentang Paulus kepada kepala pasukan tersebut. Jadi kepala pasukan membawa Paulus ke barak mereka, tempat di mana para prajurit tinggal. Barak ini disebut Benteng Antonia. Benteng Antonia terletak di samping Bait Allah. Kerumunan yang brutal itu menyebabkan para prajurit harus mengusung Paulus—mereka mengusungnya untuk melindunginya. Orang banyak berteriak kepada para prajurit, "Enyahkan dia," atau "Bunuh dia!"</w:t>
      </w:r>
    </w:p>
    <w:p>
      <w:pPr/>
      <w:r>
        <w:rPr>
          <w:lang w:val="id_ID" w:bidi="id_ID"/>
        </w:rPr>
      </w:r>
      <w:r>
        <w:rPr>
          <w:lang w:val="id_ID" w:bidi="id_ID"/>
        </w:rPr>
        <w:t xml:space="preserve">Tunjukkan gambar </w:t>
      </w:r>
      <w:r>
        <w:rPr>
          <w:lang w:val="id_ID" w:bidi="id_ID"/>
        </w:rPr>
        <w:t>Bait Allah di Yerusalem</w:t>
      </w:r>
      <w:r>
        <w:rPr>
          <w:lang w:val="id_ID" w:bidi="id_ID"/>
        </w:rPr>
        <w:t xml:space="preserve"> dan </w:t>
      </w:r>
      <w:r>
        <w:rPr>
          <w:lang w:val="id_ID" w:bidi="id_ID"/>
        </w:rPr>
        <w:t>Benteng Antonia</w:t>
      </w:r>
      <w:r>
        <w:rPr>
          <w:lang w:val="id_ID" w:bidi="id_ID"/>
        </w:rPr>
        <w:t>.</w:t>
      </w:r>
    </w:p>
    <w:p>
      <w:pPr/>
      <w:r>
        <w:rPr>
          <w:lang w:val="id_ID" w:bidi="id_ID"/>
        </w:rPr>
      </w:r>
      <w:r>
        <w:rPr>
          <w:lang w:val="id_ID" w:bidi="id_ID"/>
        </w:rPr>
        <w:t>Kita mengingat apa yang Paulus katakan kepada para tua-tua di Efesus sebelum kembali ke rumah. Roh Kudus mengatakan kepada Paulus bahwa belenggu dan sengsara akan datang kepadanya ketika ia sampai ke Yerusalem. Kita dapat melihat pesan Roh Kudus terjadi dalam peristiwa ini. Paulus juga dibawa ke tangga di dekat lokasi tempat Yesus diadili.</w:t>
      </w:r>
      <w:r>
        <w:rPr>
          <w:lang w:val="id_ID" w:bidi="id_ID"/>
        </w:rPr>
      </w:r>
    </w:p>
    <w:p>
      <w:pPr>
        <w:pStyle w:val="Heading3"/>
      </w:pPr>
      <w:r>
        <w:rPr>
          <w:lang w:val="id_ID" w:bidi="id_ID"/>
        </w:rPr>
        <w:t>Menjelaskan Adegan</w:t>
      </w:r>
    </w:p>
    <w:p>
      <w:pPr/>
      <w:r>
        <w:rPr>
          <w:lang w:val="id_ID" w:bidi="id_ID"/>
        </w:rPr>
      </w:r>
      <w:r>
        <w:rPr>
          <w:lang w:val="id_ID" w:bidi="id_ID"/>
        </w:rPr>
        <w:t>Dengarkan teks satu kali lagi dalam versi yang paling mudah dimengerti.</w:t>
      </w:r>
    </w:p>
    <w:p>
      <w:pPr/>
      <w:r>
        <w:rPr>
          <w:lang w:val="id_ID" w:bidi="id_ID"/>
        </w:rPr>
      </w:r>
      <w:r>
        <w:rPr>
          <w:lang w:val="id_ID" w:bidi="id_ID"/>
        </w:rPr>
        <w:t>Kisah ini memiliki tiga adegan.</w:t>
      </w:r>
    </w:p>
    <w:p>
      <w:pPr/>
      <w:r>
        <w:rPr>
          <w:lang w:val="id_ID" w:bidi="id_ID"/>
        </w:rPr>
      </w:r>
      <w:r>
        <w:rPr>
          <w:b/>
          <w:lang w:val="id_ID" w:bidi="id_ID"/>
        </w:rPr>
        <w:t>Adegan pertama:</w:t>
      </w:r>
      <w:r>
        <w:rPr>
          <w:lang w:val="id_ID" w:bidi="id_ID"/>
        </w:rPr>
        <w:t xml:space="preserve"> Ketika Paulus berada di Bait Suci, orang-orang Yahudi dari Asia menuduh Paulus mengajarkan ajaran sesat yang menentang Hukum mereka dan Bait Allah, tempat ibadah Yahudi. Orang-orang Yahudi juga menuduh Paulus membawa seorang yang bukan Yahudi (seorang non-Yahudi) ke area Bait Suci yang dilarang. Orang-orang Yahudi membawa Paulus keluar dari Bait Suci dan memukulnya.</w:t>
      </w:r>
    </w:p>
    <w:p>
      <w:pPr/>
      <w:r>
        <w:rPr>
          <w:lang w:val="id_ID" w:bidi="id_ID"/>
        </w:rPr>
      </w:r>
      <w:r>
        <w:rPr>
          <w:b/>
          <w:lang w:val="id_ID" w:bidi="id_ID"/>
        </w:rPr>
        <w:t>Adegan kedua:</w:t>
      </w:r>
      <w:r>
        <w:rPr>
          <w:lang w:val="id_ID" w:bidi="id_ID"/>
        </w:rPr>
        <w:t xml:space="preserve"> Kepala pasukan Romawi mendengar bahwa ada masalah di Yerusalem, kemungkinan kerusuhan. Kepala pasukan dan para prajuritnya pergi ke tempat di mana Paulus dikelilingi oleh orang-orang Yahudi.</w:t>
      </w:r>
    </w:p>
    <w:p>
      <w:pPr/>
      <w:r>
        <w:rPr>
          <w:lang w:val="id_ID" w:bidi="id_ID"/>
        </w:rPr>
      </w:r>
      <w:r>
        <w:rPr>
          <w:b/>
          <w:lang w:val="id_ID" w:bidi="id_ID"/>
        </w:rPr>
        <w:t>Adegan ketiga:</w:t>
      </w:r>
      <w:r>
        <w:rPr>
          <w:lang w:val="id_ID" w:bidi="id_ID"/>
        </w:rPr>
        <w:t xml:space="preserve"> Paulus ditangkap dan dibawa oleh para prajurit Romawi menjauh dari kerumunan yang mencoba membunuhnya. Mereka membawa Paulus ke barak mereka.</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Yahudi dari Asia</w:t>
      </w:r>
    </w:p>
    <w:p>
      <w:pPr>
        <w:pStyle w:val="ListBullet"/>
        <w:spacing w:line="240" w:lineRule="auto"/>
        <w:ind w:left="720"/>
      </w:pPr>
      <w:r>
        <w:rPr>
          <w:lang w:val="id_ID" w:bidi="id_ID"/>
        </w:rPr>
      </w:r>
      <w:r>
        <w:rPr>
          <w:lang w:val="id_ID" w:bidi="id_ID"/>
        </w:rPr>
        <w:t>Kerumunan orang Yahudi</w:t>
      </w:r>
    </w:p>
    <w:p>
      <w:pPr>
        <w:pStyle w:val="ListBullet"/>
        <w:spacing w:line="240" w:lineRule="auto"/>
        <w:ind w:left="720"/>
      </w:pPr>
      <w:r>
        <w:rPr>
          <w:lang w:val="id_ID" w:bidi="id_ID"/>
        </w:rPr>
      </w:r>
      <w:r>
        <w:rPr>
          <w:lang w:val="id_ID" w:bidi="id_ID"/>
        </w:rPr>
        <w:t>Kepala pasukan Romawi</w:t>
      </w:r>
    </w:p>
    <w:p>
      <w:pPr>
        <w:pStyle w:val="ListBullet"/>
        <w:spacing w:line="240" w:lineRule="auto"/>
        <w:ind w:left="720"/>
      </w:pPr>
      <w:r>
        <w:rPr>
          <w:lang w:val="id_ID" w:bidi="id_ID"/>
        </w:rPr>
      </w:r>
      <w:r>
        <w:rPr>
          <w:lang w:val="id_ID" w:bidi="id_ID"/>
        </w:rPr>
        <w:t>Para perwira dan para prajurit</w:t>
      </w:r>
    </w:p>
    <w:p>
      <w:pPr/>
      <w:r>
        <w:rPr>
          <w:lang w:val="id_ID" w:bidi="id_ID"/>
        </w:rPr>
      </w:r>
      <w:r>
        <w:rPr>
          <w:lang w:val="id_ID" w:bidi="id_ID"/>
        </w:rPr>
        <w:t>Dalam sesi ini, mintalah kelompok untuk membuat papan cerita, menggambar, atau menggunakan beberapa macam alat peraga (benda-benda yang dapat Anda pindahkan seperti batu, kayu, mainan anak-anak) untuk memvisualisasikan kisah dan adegan di dalamnya.</w:t>
      </w:r>
    </w:p>
    <w:p>
      <w:pPr/>
      <w:r>
        <w:rPr>
          <w:lang w:val="id_ID" w:bidi="id_ID"/>
        </w:rPr>
      </w:r>
      <w:r>
        <w:rPr>
          <w:lang w:val="id_ID" w:bidi="id_ID"/>
        </w:rPr>
        <w:t>Penting untuk diingat bahwa Roh Kudus menuntun Paulus untuk kembali ke Yerusalem. Paulus melanjutkan perjalanannya bahkan ketika para murid di Tirus, Nabi Agabus, dan rekan-rekannya sendiri mendesak Paulus untuk tidak pergi.</w:t>
      </w:r>
    </w:p>
    <w:p>
      <w:pPr/>
      <w:r>
        <w:rPr>
          <w:lang w:val="id_ID" w:bidi="id_ID"/>
        </w:rPr>
      </w:r>
      <w:r>
        <w:rPr>
          <w:lang w:val="id_ID" w:bidi="id_ID"/>
        </w:rPr>
        <w:t>Penting untuk diingat bahwa kisah itu terjadi ketika Paulus sedang menyelesaikan masa tujuh hari pentahirannya. Penting juga untuk diingat bahwa di sana Paulus bertemu orang-orang Yahudi dari Asia yang menentang khotbahnya tentang Injil.</w:t>
      </w:r>
    </w:p>
    <w:p>
      <w:pPr/>
      <w:r>
        <w:rPr>
          <w:lang w:val="id_ID" w:bidi="id_ID"/>
        </w:rPr>
      </w:r>
      <w:r>
        <w:rPr>
          <w:lang w:val="id_ID" w:bidi="id_ID"/>
        </w:rPr>
        <w:t>Penting untuk diingat bahwa ada orang-orang Yahudi di berbagai tempat yang berbeda yang mengenal Paulus. Orang-orang Yahudi ini menuduh Paulus mengajarkan ajaran sesat yang menentang umat, Hukum Musa, dan Bait Allah. Penting untuk diingat bahwa orang-orang berdatangan dari seluruh area Bait Allah. Orang-orang menyeret Paulus dari bagian dalam Bait Allah ke bagian luar dan menutup gerbang ke bagian dalam Bait Allah sehingga orang banyak tidak dapat merusuh di bagian kudus Bait Allah.</w:t>
      </w:r>
    </w:p>
    <w:p>
      <w:pPr/>
      <w:r>
        <w:rPr>
          <w:lang w:val="id_ID" w:bidi="id_ID"/>
        </w:rPr>
      </w:r>
      <w:r>
        <w:rPr>
          <w:lang w:val="id_ID" w:bidi="id_ID"/>
        </w:rPr>
        <w:t>Penting untuk diingat bahwa kepala pasukan Romawi dan para prajuritnya mendengar apa yang terjadi di area Bait Allah. Kepala pasukan Romawi pergi ke area Bait Allah untuk menghentikan orang-orang Yahudi yang sedang menyerang Paulus. Para prajurit membawa Paulus untuk menghentikan orang-orang Yahudi memukulnya.</w:t>
      </w:r>
      <w:r>
        <w:rPr>
          <w:lang w:val="id_ID" w:bidi="id_ID"/>
        </w:rPr>
      </w:r>
    </w:p>
    <w:p>
      <w:pPr>
        <w:pStyle w:val="Heading3"/>
      </w:pPr>
      <w:r>
        <w:rPr>
          <w:lang w:val="id_ID" w:bidi="id_ID"/>
        </w:rPr>
        <w:t>Memperagakan Bacaan</w:t>
      </w:r>
    </w:p>
    <w:p>
      <w:pPr/>
      <w:r>
        <w:rPr>
          <w:lang w:val="id_ID" w:bidi="id_ID"/>
        </w:rPr>
      </w:r>
      <w:r>
        <w:rPr>
          <w:lang w:val="id_ID" w:bidi="id_ID"/>
        </w:rPr>
        <w:t>Dengarkan teks satu kali lagi dalam versi yang paling mudah dimengerti.</w:t>
      </w:r>
    </w:p>
    <w:p>
      <w:pPr/>
      <w:r>
        <w:rPr>
          <w:lang w:val="id_ID" w:bidi="id_ID"/>
        </w:rPr>
      </w:r>
      <w:r>
        <w:rPr>
          <w:lang w:val="id_ID" w:bidi="id_ID"/>
        </w:rPr>
        <w:t>Dalam sesi ini, kelompok akan memerankan kisah tersebut.</w:t>
      </w:r>
    </w:p>
    <w:p>
      <w:pPr/>
      <w:r>
        <w:rPr>
          <w:lang w:val="id_ID" w:bidi="id_ID"/>
        </w:rPr>
      </w:r>
      <w:r>
        <w:rPr>
          <w:lang w:val="id_ID" w:bidi="id_ID"/>
        </w:rPr>
        <w:t>Kisah ini memiliki 3 adegan.</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Orang-orang Yahudi dari Asia</w:t>
      </w:r>
    </w:p>
    <w:p>
      <w:pPr>
        <w:pStyle w:val="ListBullet"/>
        <w:spacing w:line="240" w:lineRule="auto"/>
        <w:ind w:left="720"/>
      </w:pPr>
      <w:r>
        <w:rPr>
          <w:lang w:val="id_ID" w:bidi="id_ID"/>
        </w:rPr>
      </w:r>
      <w:r>
        <w:rPr>
          <w:lang w:val="id_ID" w:bidi="id_ID"/>
        </w:rPr>
        <w:t>Kerumunan orang Yahudi</w:t>
      </w:r>
    </w:p>
    <w:p>
      <w:pPr>
        <w:pStyle w:val="ListBullet"/>
        <w:spacing w:line="240" w:lineRule="auto"/>
        <w:ind w:left="720"/>
      </w:pPr>
      <w:r>
        <w:rPr>
          <w:lang w:val="id_ID" w:bidi="id_ID"/>
        </w:rPr>
      </w:r>
      <w:r>
        <w:rPr>
          <w:lang w:val="id_ID" w:bidi="id_ID"/>
        </w:rPr>
        <w:t>Kepala pasukan Romawi</w:t>
      </w:r>
    </w:p>
    <w:p>
      <w:pPr>
        <w:pStyle w:val="ListBullet"/>
        <w:spacing w:line="240" w:lineRule="auto"/>
        <w:ind w:left="720"/>
      </w:pPr>
      <w:r>
        <w:rPr>
          <w:lang w:val="id_ID" w:bidi="id_ID"/>
        </w:rPr>
      </w:r>
      <w:r>
        <w:rPr>
          <w:lang w:val="id_ID" w:bidi="id_ID"/>
        </w:rPr>
        <w:t>Para perwira dan para prajurit</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kelompok memerankan kisah itu untuk kedua kalinya, hentikan mereka pada bagian-bagian yang berbeda dalam kisah tersebut.</w:t>
      </w:r>
    </w:p>
    <w:p>
      <w:pPr/>
      <w:r>
        <w:rPr>
          <w:lang w:val="id_ID" w:bidi="id_ID"/>
        </w:rPr>
      </w:r>
      <w:r>
        <w:rPr>
          <w:lang w:val="id_ID" w:bidi="id_ID"/>
        </w:rPr>
        <w:t>Ketika kelompok memerankan kisah itu untuk pertama kalinya, perhatikan alur, plot, dan kronologi kisah tersebut. Perhatikan bagian-bagian penting atau sulit dari kisah maupun teks yang akan diperagakan dan jangan dilewatkan. Bantu tim untuk mengingat bagian-bagian dari kisah tersebut.</w:t>
      </w:r>
    </w:p>
    <w:p>
      <w:pPr/>
      <w:r>
        <w:rPr>
          <w:lang w:val="id_ID" w:bidi="id_ID"/>
        </w:rPr>
      </w:r>
      <w:r>
        <w:rPr>
          <w:lang w:val="id_ID" w:bidi="id_ID"/>
        </w:rPr>
        <w:t>Perankan Paulus ketika ia masih menyelesaikan tujuh hari pentahirannya di Bait Allah. Orang-orang Yahudi dari Asia mengenalinya di Bait Allah. Orang-orang Yahudi menuduhnya mengajarkan ajaran sesat yang menentang umat, Hukum Musa, dan Bait Allah. Orang-orang Yahudi berseru kepada "Orang-orang Israel" untuk membantu mereka. Mereka berkata, "Orang ini mengajar semua orang untuk menentang bangsa kita, Hukum Musa, dan tempat ini. Ia juga membawa orang non-Yahudi ke Bait Allah dan membuatnya najis."</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orang-orang yang berperan sebagai orang-orang Yahudi dari Asia, "Bagaimana perasaan Anda?" Anda mungkin mendengar hal-hal seperti, "Sangat marah melihat Paulus di tempat kudus," dan "Aku akan menarik perhatian semua orang Yahudi di daerah itu."</w:t>
      </w:r>
    </w:p>
    <w:p>
      <w:pPr>
        <w:pStyle w:val="ListBullet"/>
        <w:spacing w:line="240" w:lineRule="auto"/>
        <w:ind w:left="720"/>
      </w:pPr>
      <w:r>
        <w:rPr>
          <w:lang w:val="id_ID" w:bidi="id_ID"/>
        </w:rPr>
      </w:r>
      <w:r>
        <w:rPr>
          <w:lang w:val="id_ID" w:bidi="id_ID"/>
        </w:rPr>
        <w:t>Tanyakan juga kepada orang yang memerankan Paulus, "Bagaimana perasaan Anda?" Anda mungkin mendengar hal-hal seperti, "Takut, tetapi tidak heran melihat orang-orang Yahudi menentang," dan "Percaya kepada perlindungan dari Tuhan Yesus."</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Perankan orang-orang Yahudi lain yang datang untuk membantu orang-orang Yahudi dari Asia. Mereka menangkap Paulus dan membawanya ke luar gerbang Bait Allah. Kemudian mereka memukul Paulus dan mencoba membunuhnya.</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orang-orang yang memerankan orang-orang Yahudi, "Bagaimana perasaan Anda?" Anda mungkin mendengar hal-hal seperti, "Orang ini harus mati!" atau "Kami melakukan ini untuk Allah."</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Kerumunan orang Yahudi berkumpul di sekitar Paulus. Mereka membawa Paulus ke luar Bait Allah dan mereka memukulnya. Perankan kepala pasukan Romawi yang bergegas ke tempat Paulus berada. Kepala pasukan membawa para prajurit bersamanya untuk melihat apa yang terjadi. Para prajurit menghentikan kerumunan orang banyak agar tidak memukul Paulus. Kepala pasukan mencoba mendapatkan jawaban, tetapi orang banyak memberikan tanggapan yang berbeda-beda. Paulus ditangkap.</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orang yang memerankan kepala pasukan Romawi, "Bagaimana perasaan Anda?" Anda mungkin mendengar hal-hal seperti, "Saya mencoba mencari tahu apa yang terjadi," dan "Saya perlu meminta prajurit saya mengendalikan situasi itu."</w:t>
      </w:r>
    </w:p>
    <w:p>
      <w:pPr>
        <w:pStyle w:val="ListBullet"/>
        <w:spacing w:line="240" w:lineRule="auto"/>
        <w:ind w:left="720"/>
      </w:pPr>
      <w:r>
        <w:rPr>
          <w:lang w:val="id_ID" w:bidi="id_ID"/>
        </w:rPr>
      </w:r>
      <w:r>
        <w:rPr>
          <w:lang w:val="id_ID" w:bidi="id_ID"/>
        </w:rPr>
        <w:t>Tanyakan kepada orang yang memerankan Paulus, "Bagaimana perasaan Anda?" Anda mungkin mendengar hal-hal seperti, "Aku menderita karena rasa sakit, tetapi tetap percaya kepada Allah."</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Perankan para prajurit yang membawa Paulus pergi dari orang-orang Yahudi yang mencoba menyakitinya. Perankan kerumunan orang Yahudi yang berteriak, "Enyahkan dia!" Para prajurit membawa Paulus ke barak.</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orang yang memerankan prajurit, "Bagaimana perasaan Anda?" Anda mungkin mendengar hal-hal seperti, "Adalah tanggung jawab kami untuk melindungi orang asing ini."</w:t>
      </w:r>
    </w:p>
    <w:p>
      <w:pPr>
        <w:pStyle w:val="ListBullet"/>
        <w:spacing w:line="240" w:lineRule="auto"/>
        <w:ind w:left="720"/>
      </w:pPr>
      <w:r>
        <w:rPr>
          <w:lang w:val="id_ID" w:bidi="id_ID"/>
        </w:rPr>
      </w:r>
      <w:r>
        <w:rPr>
          <w:lang w:val="id_ID" w:bidi="id_ID"/>
        </w:rPr>
        <w:t>Tanyakan kepada orang yang memerankan orang-orang Yahudi, "Bagaimana perasaan Anda?" Anda mungkin mendengar hal-hal seperti, "Merasa frustrasi karena para prajurit mencoba melindungi Paulus."</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dimengerti.</w:t>
      </w:r>
    </w:p>
    <w:p>
      <w:pPr/>
      <w:r>
        <w:rPr>
          <w:lang w:val="id_ID" w:bidi="id_ID"/>
        </w:rPr>
      </w:r>
      <w:r>
        <w:rPr>
          <w:lang w:val="id_ID" w:bidi="id_ID"/>
        </w:rPr>
        <w:t xml:space="preserve">Paulus berada di </w:t>
      </w:r>
      <w:r>
        <w:rPr>
          <w:b/>
          <w:lang w:val="id_ID" w:bidi="id_ID"/>
        </w:rPr>
        <w:t>Bait Allah</w:t>
      </w:r>
      <w:r>
        <w:rPr>
          <w:lang w:val="id_ID" w:bidi="id_ID"/>
        </w:rPr>
        <w:t xml:space="preserve">, tempat ibadah orang Yahudi, ketika ia sedang menyelesaikan tujuh hari pentahirannya. Ada orang-orang </w:t>
      </w:r>
      <w:r>
        <w:rPr>
          <w:b/>
          <w:lang w:val="id_ID" w:bidi="id_ID"/>
        </w:rPr>
        <w:t>Yahudi</w:t>
      </w:r>
      <w:r>
        <w:rPr>
          <w:lang w:val="id_ID" w:bidi="id_ID"/>
        </w:rPr>
        <w:t xml:space="preserve"> dari Asia yang menuduh Paulus banyak hal. Bangsa Israel atau </w:t>
      </w:r>
      <w:r>
        <w:rPr>
          <w:b/>
          <w:lang w:val="id_ID" w:bidi="id_ID"/>
        </w:rPr>
        <w:t>orang-orang Israel</w:t>
      </w:r>
      <w:r>
        <w:rPr>
          <w:lang w:val="id_ID" w:bidi="id_ID"/>
        </w:rPr>
        <w:t xml:space="preserve"> merujuk pada orang-orang Yahudi yang tinggal di Israel. Gunakan kata yang sama seperti yang Anda gunakan sebelumnya. Lihat Daftar Kata Utama untuk informasi lebih lanjut tentang orang-orang </w:t>
      </w:r>
      <w:r>
        <w:rPr>
          <w:lang w:val="id_ID" w:bidi="id_ID"/>
        </w:rPr>
        <w:t>Yahudi</w:t>
      </w:r>
      <w:r>
        <w:rPr>
          <w:lang w:val="id_ID" w:bidi="id_ID"/>
        </w:rPr>
        <w:t xml:space="preserve">, </w:t>
      </w:r>
      <w:r>
        <w:rPr>
          <w:lang w:val="id_ID" w:bidi="id_ID"/>
        </w:rPr>
        <w:t>Israel</w:t>
      </w:r>
      <w:r>
        <w:rPr>
          <w:lang w:val="id_ID" w:bidi="id_ID"/>
        </w:rPr>
        <w:t xml:space="preserve">, dan </w:t>
      </w:r>
      <w:r>
        <w:rPr>
          <w:lang w:val="id_ID" w:bidi="id_ID"/>
        </w:rPr>
        <w:t>Bait Allah</w:t>
      </w:r>
      <w:r>
        <w:rPr>
          <w:lang w:val="id_ID" w:bidi="id_ID"/>
        </w:rPr>
        <w:t>.</w:t>
      </w:r>
    </w:p>
    <w:p>
      <w:pPr/>
      <w:r>
        <w:rPr>
          <w:lang w:val="id_ID" w:bidi="id_ID"/>
        </w:rPr>
      </w:r>
      <w:r>
        <w:rPr>
          <w:lang w:val="id_ID" w:bidi="id_ID"/>
        </w:rPr>
        <w:t xml:space="preserve">Orang-orang Yahudi menuduh Paulus mengajarkan hal-hal yang bertentangan dengan </w:t>
      </w:r>
      <w:r>
        <w:rPr>
          <w:b/>
          <w:lang w:val="id_ID" w:bidi="id_ID"/>
        </w:rPr>
        <w:t>hukum</w:t>
      </w:r>
      <w:r>
        <w:rPr>
          <w:lang w:val="id_ID" w:bidi="id_ID"/>
        </w:rPr>
        <w:t xml:space="preserve">, yang adalah Hukum Musa. Gunakan kata yang sama seperti yang Anda gunakan sebelumnya. Lihat Daftar Kata Utama untuk informasi lebih lanjut tentang </w:t>
      </w:r>
      <w:r>
        <w:rPr>
          <w:lang w:val="id_ID" w:bidi="id_ID"/>
        </w:rPr>
        <w:t>hukum</w:t>
      </w:r>
      <w:r>
        <w:rPr>
          <w:lang w:val="id_ID" w:bidi="id_ID"/>
        </w:rPr>
        <w:t>.</w:t>
      </w:r>
    </w:p>
    <w:p>
      <w:pPr/>
      <w:r>
        <w:rPr>
          <w:lang w:val="id_ID" w:bidi="id_ID"/>
        </w:rPr>
      </w:r>
      <w:r>
        <w:rPr>
          <w:lang w:val="id_ID" w:bidi="id_ID"/>
        </w:rPr>
        <w:t xml:space="preserve">Orang-orang Yahudi juga menuduh Paulus membawa seorang pria </w:t>
      </w:r>
      <w:r>
        <w:rPr>
          <w:b/>
          <w:lang w:val="id_ID" w:bidi="id_ID"/>
        </w:rPr>
        <w:t>Yunani</w:t>
      </w:r>
      <w:r>
        <w:rPr>
          <w:lang w:val="id_ID" w:bidi="id_ID"/>
        </w:rPr>
        <w:t xml:space="preserve"> ke Bait Allah. Gunakan kata yang sama seperti yang Anda gunakan sebelumnya. Lihat daftar kata utama untuk informasi lebih lanjut tentang orang-orang non </w:t>
      </w:r>
      <w:r>
        <w:rPr>
          <w:lang w:val="id_ID" w:bidi="id_ID"/>
        </w:rPr>
        <w:t>Yahudi</w:t>
      </w:r>
      <w:r>
        <w:rPr>
          <w:lang w:val="id_ID" w:bidi="id_ID"/>
        </w:rPr>
        <w:t>.</w:t>
      </w:r>
    </w:p>
    <w:p>
      <w:pPr/>
      <w:r>
        <w:rPr>
          <w:lang w:val="id_ID" w:bidi="id_ID"/>
        </w:rPr>
      </w:r>
      <w:r>
        <w:rPr>
          <w:lang w:val="id_ID" w:bidi="id_ID"/>
        </w:rPr>
        <w:t xml:space="preserve">Orang-orang Yahudi percaya bahwa ketika Paulus membawa seorang bangsa bukan Yahudi ke Bait Allah, Bait Allah itu menjadi cemar, sehingga tempat itu najis atau tidak layak untuk pelayanan kepada Allah. Orang-orang Yahudi menganggap Bait Allah sebagai tempat </w:t>
      </w:r>
      <w:r>
        <w:rPr>
          <w:b/>
          <w:lang w:val="id_ID" w:bidi="id_ID"/>
        </w:rPr>
        <w:t>kudus</w:t>
      </w:r>
      <w:r>
        <w:rPr>
          <w:lang w:val="id_ID" w:bidi="id_ID"/>
        </w:rPr>
        <w:t xml:space="preserve">. Gunakan kata yang sama seperti yang Anda gunakan sebelumnya. Lihat Daftar Kata Utama untuk informasi lebih lanjut tentang </w:t>
      </w:r>
      <w:r>
        <w:rPr>
          <w:lang w:val="id_ID" w:bidi="id_ID"/>
        </w:rPr>
        <w:t>kudus</w:t>
      </w:r>
    </w:p>
    <w:p>
      <w:pPr/>
      <w:r>
        <w:rPr>
          <w:lang w:val="id_ID" w:bidi="id_ID"/>
        </w:rPr>
      </w:r>
      <w:r>
        <w:rPr>
          <w:b/>
          <w:lang w:val="id_ID" w:bidi="id_ID"/>
        </w:rPr>
        <w:t>Kepala pasukan</w:t>
      </w:r>
      <w:r>
        <w:rPr>
          <w:lang w:val="id_ID" w:bidi="id_ID"/>
        </w:rPr>
        <w:t xml:space="preserve"> adalah petugas Romawi yang memimpin seluruh batalion prajurit yang ditempatkan di Yerusalem. Seorang kepala pasukan memimpin sekitar enam ratus sampai seribu prajurit. Dia membawahi enam hingga sepuluh perwira. Kepala pasukan pergi kepada Paulus bersama para </w:t>
      </w:r>
      <w:r>
        <w:rPr>
          <w:b/>
          <w:lang w:val="id_ID" w:bidi="id_ID"/>
        </w:rPr>
        <w:t>perwira</w:t>
      </w:r>
      <w:r>
        <w:rPr>
          <w:lang w:val="id_ID" w:bidi="id_ID"/>
        </w:rPr>
        <w:t xml:space="preserve"> dan para prajuritnya. Setiap perwira memimpin seratus prajurit. Gunakan kata yang sama seperti yang Anda gunakan sebelumnya. Lihat daftar kata utama untuk informasi lebih lanjut tentang </w:t>
      </w:r>
      <w:r>
        <w:rPr>
          <w:lang w:val="id_ID" w:bidi="id_ID"/>
        </w:rPr>
        <w:t>kepala</w:t>
      </w:r>
      <w:r>
        <w:rPr>
          <w:lang w:val="id_ID" w:bidi="id_ID"/>
        </w:rPr>
        <w:t xml:space="preserve"> pasukan dan </w:t>
      </w:r>
      <w:r>
        <w:rPr>
          <w:lang w:val="id_ID" w:bidi="id_ID"/>
        </w:rPr>
        <w:t>perwira</w:t>
      </w:r>
      <w:r>
        <w:rPr>
          <w:lang w:val="id_ID" w:bidi="id_ID"/>
        </w:rPr>
        <w:t>.</w:t>
      </w:r>
    </w:p>
    <w:p>
      <w:pPr/>
      <w:r>
        <w:rPr>
          <w:lang w:val="id_ID" w:bidi="id_ID"/>
        </w:rPr>
      </w:r>
      <w:r>
        <w:rPr>
          <w:lang w:val="id_ID" w:bidi="id_ID"/>
        </w:rPr>
        <w:t xml:space="preserve">Ketika mereka menangkap Paulus, para prajurit membawanya ke </w:t>
      </w:r>
      <w:r>
        <w:rPr>
          <w:b/>
          <w:lang w:val="id_ID" w:bidi="id_ID"/>
        </w:rPr>
        <w:t>barak</w:t>
      </w:r>
      <w:r>
        <w:rPr>
          <w:lang w:val="id_ID" w:bidi="id_ID"/>
        </w:rPr>
        <w:t xml:space="preserve"> mereka. Barak mungkin merujuk pada markas besar Romawi atau benteng di Yerusalem tempat para prajurit tinggal.</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teks tersebut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kutipan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21:37–22:21</w:t>
      </w:r>
      <w:r>
        <w:rPr>
          <w:lang w:val="id_ID" w:bidi="id_ID"/>
        </w:rPr>
      </w:r>
    </w:p>
    <w:p>
      <w:pPr>
        <w:pStyle w:val="Heading3"/>
      </w:pPr>
      <w:r>
        <w:rPr>
          <w:lang w:val="id_ID" w:bidi="id_ID"/>
        </w:rPr>
        <w:t>Dengar dan Renungkan</w:t>
      </w:r>
    </w:p>
    <w:p>
      <w:pPr/>
      <w:r>
        <w:rPr>
          <w:lang w:val="id_ID" w:bidi="id_ID"/>
        </w:rPr>
      </w:r>
      <w:r>
        <w:rPr>
          <w:lang w:val="id_ID" w:bidi="id_ID"/>
        </w:rPr>
        <w:t>Dengarkan Kisah Para Rasul 21:37–22:21 dan simpanlah dalam hati Anda. Dengarkan teks ini tiga kali (dalam tiga terjemahan yang berbeda, jika memungkinkan). Kemudian, sebagai satu tim, diskusikan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kisah ini katakan kepada kita tentang Yesus atau Allah?</w:t>
      </w:r>
    </w:p>
    <w:p>
      <w:pPr>
        <w:pStyle w:val="ListBullet"/>
        <w:spacing w:line="240" w:lineRule="auto"/>
        <w:ind w:left="720"/>
      </w:pPr>
      <w:r>
        <w:rPr>
          <w:lang w:val="id_ID" w:bidi="id_ID"/>
        </w:rPr>
      </w:r>
      <w:r>
        <w:rPr>
          <w:lang w:val="id_ID" w:bidi="id_ID"/>
        </w:rPr>
        <w:t>Apa yang kisah ini katakan kepada kita tentang orang-orang?</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dimengerti.</w:t>
      </w:r>
    </w:p>
    <w:p>
      <w:pPr/>
      <w:r>
        <w:rPr>
          <w:lang w:val="id_ID" w:bidi="id_ID"/>
        </w:rPr>
      </w:r>
      <w:r>
        <w:rPr>
          <w:lang w:val="id_ID" w:bidi="id_ID"/>
        </w:rPr>
        <w:t>Dalam perikop sebelumnya, sekelompok besar orang Yahudi yang marah menyerang Paulus dan mencoba membunuhnya. Komandan Romawi dan para prajurit bergegas ke tempat itu dan mereka membawa Paulus ke barak mereka. Ketika mereka akan masuk ke dalam barak, Paulus berbicara kepada komandan dalam bahasa Yunani. Komandan itu terkejut mendengarnya berbicara dalam bahasa Yunani. Komandan itu bertanya kepada Paulus, "Bukankah kamu orang Mesir yang baru-baru ini memimpin pemberontakan dan membawa empat ribu orang pengacau bersenjata ke padang gurun?" Kaum pengacau bersenjata merujuk pada sekelompok pemberontak, sebuah kelompok teroris yang berperang melawan orang-orang Romawi. Komandan itu tidak memahami mengapa begitu banyak orang Yahudi menyerang Paulus. Komandan itu berpikir bahwa Paulus adalah pemimpin dari kelompok teroris.</w:t>
      </w:r>
    </w:p>
    <w:p>
      <w:pPr/>
      <w:r>
        <w:rPr>
          <w:lang w:val="id_ID" w:bidi="id_ID"/>
        </w:rPr>
      </w:r>
      <w:r>
        <w:rPr>
          <w:lang w:val="id_ID" w:bidi="id_ID"/>
        </w:rPr>
        <w:t>Paulus memperkenalkan dirinya kepada komandan sebagai seorang Yahudi dari Tarsus. Tarsus adalah kota penting di provinsi Kilikia. Dengan kata lain, Paulus memberi tahu komandan bahwa ia bukan orang Mesir seperti yang dikira komandan itu. Paulus meminta izin kepada komandan untuk berbicara kepada orang-orang Yahudi. Komandan itu mengizinkannya untuk berdiri di tangga sehingga Paulus dapat berbicara kepada orang-orang. Paulus mungkin berdiri di puncak tangga yang menuju ke barak. Paulus mengisyaratkan tangannya untuk menunjukkan bahwa ia meminta orang-orang Yahudi untuk tetap diam.</w:t>
      </w:r>
    </w:p>
    <w:p>
      <w:pPr/>
      <w:r>
        <w:rPr>
          <w:lang w:val="id_ID" w:bidi="id_ID"/>
        </w:rPr>
      </w:r>
      <w:r>
        <w:rPr>
          <w:lang w:val="id_ID" w:bidi="id_ID"/>
        </w:rPr>
        <w:t>Mintalah tim untuk membahas bagaimana orang-orang dalam budaya Anda mendapatkan perhatian khalayak sehingga mereka dapat berbicara di hadapan mereka.</w:t>
      </w:r>
    </w:p>
    <w:p>
      <w:pPr/>
      <w:r>
        <w:rPr>
          <w:lang w:val="id_ID" w:bidi="id_ID"/>
        </w:rPr>
      </w:r>
      <w:r>
        <w:rPr>
          <w:lang w:val="id_ID" w:bidi="id_ID"/>
        </w:rPr>
        <w:t>Dalam perikop ini, Paulus menceritakan kepada orang-orang Yahudi tentang kisah hidupnya dan menjelaskan sudut pandangnya kepada orang-orang. Ingatlah bahwa orang-orang Yahudi dari Asia menyebarkan desas-desus bahwa Paulus berbicara menentang hukum Yahudi, orang-orang itu, dan Bait Suci, tempat ibadah bagi orang-orang Yahudi. Paulus berbicara kepada orang-orang Yahudi dalam bahasa Ibrani. "Dalam bahasa Ibrani" adalah ungkapan yang digunakan untuk menggambarkan bahasa ibu orang Yahudi, yaitu sebuah dialek yang juga disebut bahasa Aram. Paulus berbicara dalam bahasa Aram untuk menunjukkan bahwa ia adalah orang Yahudi sejati seperti orang-orang. Ketika orang-orang Yahudi mendengar Paulus berbicara dalam bahasa Aram, mereka terdiam.</w:t>
      </w:r>
    </w:p>
    <w:p>
      <w:pPr/>
      <w:r>
        <w:rPr>
          <w:lang w:val="id_ID" w:bidi="id_ID"/>
        </w:rPr>
      </w:r>
      <w:r>
        <w:rPr>
          <w:lang w:val="id_ID" w:bidi="id_ID"/>
        </w:rPr>
        <w:t xml:space="preserve">Paulus menyapa orang banyak dengan menyebut mereka "saudara-saudara dan bapak-bapak." Ini adalah cara yang hormat untuk menyapa para pria di kerumunan, dengan mengakui bahwa beberapa dari mereka lebih muda sementara yang lainnya lebih tua. </w:t>
      </w:r>
    </w:p>
    <w:p>
      <w:pPr/>
      <w:r>
        <w:rPr>
          <w:lang w:val="id_ID" w:bidi="id_ID"/>
        </w:rPr>
      </w:r>
      <w:r>
        <w:rPr>
          <w:lang w:val="id_ID" w:bidi="id_ID"/>
        </w:rPr>
        <w:t>Mintalah tim untuk membahas bentuk sapaan hormat yang digunakan dalam bahasa Anda ketika menyapa sekelompok orang.</w:t>
      </w:r>
    </w:p>
    <w:p>
      <w:pPr/>
      <w:r>
        <w:rPr>
          <w:lang w:val="id_ID" w:bidi="id_ID"/>
        </w:rPr>
      </w:r>
      <w:r>
        <w:rPr>
          <w:lang w:val="id_ID" w:bidi="id_ID"/>
        </w:rPr>
        <w:t>Kemudian Paulus menceritakan kisahnya tentang latar belakangnya. Paulus adalah orang Yahudi dari Tarsus. Paulus dididik dengan teliti di bawah pimpinan Gamaliel, yang berarti Paulus belajar di Yerusalem di bawah bimbingan Gamaliel, seorang rabi, atau guru agama, yang terkemuka di kalangan orang-orang Yahudi pada masa itu. Anda dapat mengingat bahwa sebelumnya, Lukas menyebutkan Gamaliel sebagai orang Farisi di dewan orang Yahudi yang adalah seorang guru hukum Yahudi. Dalam kisahnya, Paulus dilatih secara ketat dalam hukum Yahudi. Paulus adalah seorang yang religius seperti sebagian besar orang Yahudi yang mendengarkannya. Paulus membela dirinya dari tuduhan beberapa orang Yahudi bahwa ia berbicara menentang orang-orang Yahudi dan Bait Suci, tempat ibadah.</w:t>
      </w:r>
    </w:p>
    <w:p>
      <w:pPr/>
      <w:r>
        <w:rPr>
          <w:lang w:val="id_ID" w:bidi="id_ID"/>
        </w:rPr>
      </w:r>
      <w:r>
        <w:rPr>
          <w:lang w:val="id_ID" w:bidi="id_ID"/>
        </w:rPr>
        <w:t xml:space="preserve">Mintalah tim untuk membahas bagaimana orang-orang di komunitas Anda menyelesaikan keluhan dan perbedaan yang ada. </w:t>
      </w:r>
    </w:p>
    <w:p>
      <w:pPr/>
      <w:r>
        <w:rPr>
          <w:lang w:val="id_ID" w:bidi="id_ID"/>
        </w:rPr>
      </w:r>
      <w:r>
        <w:rPr>
          <w:lang w:val="id_ID" w:bidi="id_ID"/>
        </w:rPr>
        <w:t>Kemudian Paulus berbicara tentang perannya dalam menganiaya Jalan, para pengikut Yesus. Sebelum Paulus menjadi orang percaya kepada Yesus, ia menganiaya orang-orang percaya. Paulus memasukkan beberapa orang percaya ke penjara, dan menghukum mati beberapa orang. Kita akan mengingat bahwa dalam kisah sebelumnya, Stefanus, salah satu dari tujuh hamba, dilempari batu sampai mati oleh orang-orang Yahudi.</w:t>
      </w:r>
    </w:p>
    <w:p>
      <w:pPr/>
      <w:r>
        <w:rPr>
          <w:lang w:val="id_ID" w:bidi="id_ID"/>
        </w:rPr>
      </w:r>
      <w:r>
        <w:rPr>
          <w:lang w:val="id_ID" w:bidi="id_ID"/>
        </w:rPr>
        <w:t>Setelah kematian Stefanus, Paulus menganiaya orang-orang lain yang percaya kepada Yesus. Kita akan mengingat bahwa Paulus meminta surat dari imam besar dan dewan orang-orang Yahudi. Paulus meminta surat sehingga Paulus dapat memiliki otoritas untuk menangkap dan memenjarakan para pengikut Jalan di Damsyik. Damsyik adalah kota besar di wilayah orang-orang bukan Yahudi yang berada di utara Galilea.</w:t>
      </w:r>
    </w:p>
    <w:p>
      <w:pPr/>
      <w:r>
        <w:rPr>
          <w:lang w:val="id_ID" w:bidi="id_ID"/>
        </w:rPr>
      </w:r>
      <w:r>
        <w:rPr>
          <w:lang w:val="id_ID" w:bidi="id_ID"/>
        </w:rPr>
        <w:t>Selanjutnya Paulus menceritakan tentang pertemuannya dengan Yesus. Kita juga akan mengingat bahwa sebelumnya, Paulus melihat cahaya yang sangat terang pada siang hari saat ia sedang dalam perjalanan menuju ke Damsyik. Paulus terjatuh ke tanah karena cahaya terang. Paulus juga mendengar suara berbicara kepadanya. Suara itu berkata, "Saulus, Saulus, mengapa engkau menganiaya Aku?" Saulus adalah versi Ibrani dari nama Yunani Paulus. Paulus menjawab, "Siapakah Engkau, Tuhan?" Kemudian suara itu berkata, "Akulah Yesus dari Nazaret, yang sedang kauaniaya." Nazaret adalah kota kelahiran Yesus. Ketika Paulus menganiaya orang-orang percaya, itu seperti ia menganiaya Yesus sendiri.</w:t>
      </w:r>
    </w:p>
    <w:p>
      <w:pPr/>
      <w:r>
        <w:rPr>
          <w:lang w:val="id_ID" w:bidi="id_ID"/>
        </w:rPr>
      </w:r>
      <w:r>
        <w:rPr>
          <w:lang w:val="id_ID" w:bidi="id_ID"/>
        </w:rPr>
        <w:t xml:space="preserve">Orang-orang yang bersama Paulus melihat terang tetapi mereka tidak memahami suara itu. Paulus berkata, "Apa yang harus aku lakukan, Tuhan?" Dan Tuhan menjawab, "Bangunlah dan pergilah ke Damsyik dan di sana akan diberitahukan kepadamu segala sesuatu yang ditugaskan kepadamu." Paulus tidak dapat melihat setelah ia melihat cahaya terang. Orang-orang yang bersama Paulus memegang tangannya dan menuntunnya ke Damsyik. </w:t>
      </w:r>
    </w:p>
    <w:p>
      <w:pPr/>
      <w:r>
        <w:rPr>
          <w:lang w:val="id_ID" w:bidi="id_ID"/>
        </w:rPr>
      </w:r>
      <w:r>
        <w:rPr>
          <w:lang w:val="id_ID" w:bidi="id_ID"/>
        </w:rPr>
        <w:t>Ketika Paulus datang ke Damsyik, seorang pria bernama Ananias, seseorang yang mengabdikan diri pada hukum Yahudi, datang kepada Paulus. Kita akan mengingat bahwa Ananias juga disebutkan dalam perikop sebelumnya. Ananias berkata, "Saudara Paulus, hendaklah engkau melihat kembali." Kemudian Paulus dapat melihat lagi.</w:t>
      </w:r>
    </w:p>
    <w:p>
      <w:pPr/>
      <w:r>
        <w:rPr>
          <w:lang w:val="id_ID" w:bidi="id_ID"/>
        </w:rPr>
      </w:r>
      <w:r>
        <w:rPr>
          <w:lang w:val="id_ID" w:bidi="id_ID"/>
        </w:rPr>
        <w:t>Ananias menambahkan, "Allah nenek moyang kita telah menetapkan engkau untuk mengetahui kehendak-Nya, melihat Yang Benar, dan mendengar suara yang keluar dari mulut-Nya." Allah nenek moyang kita merujuk pada Allah yang sama yang disembah oleh orang-orang Yahudi pada generasi-generasi sebelumnya. Allah menunjuk atau memilih Paulus karena alasan khusus. Yang Benar adalah gelar yang digunakan oleh orang-orang Yahudi untuk Mesias atau Juruselamat yang Dijanjikan. Ananias mengatakan bahwa Yesus adalah Mesias. Mendengar suara dari mulut-Nya mungkin merujuk pada saat Paulus mendengar suara itu ketika ia sedang dalam perjalanan ke Damsyik.</w:t>
      </w:r>
    </w:p>
    <w:p>
      <w:pPr/>
      <w:r>
        <w:rPr>
          <w:lang w:val="id_ID" w:bidi="id_ID"/>
        </w:rPr>
      </w:r>
      <w:r>
        <w:rPr>
          <w:lang w:val="id_ID" w:bidi="id_ID"/>
        </w:rPr>
        <w:t>Ananias juga berkata kepada Paulus, "Engkau akan menceritakan kepada semua orang apa yang telah engkau lihat dan dengar mengenai kabar baik tentang Yesus." Paulus akan menyampaikan kabar baik kepada semua orang, baik orang Yahudi maupun orang-orang bukan Yahudi, atau non-Yahudi.</w:t>
      </w:r>
    </w:p>
    <w:p>
      <w:pPr/>
      <w:r>
        <w:rPr>
          <w:lang w:val="id_ID" w:bidi="id_ID"/>
        </w:rPr>
      </w:r>
      <w:r>
        <w:rPr>
          <w:lang w:val="id_ID" w:bidi="id_ID"/>
        </w:rPr>
        <w:t>Ananias memberi tahu Paulus, "Mengapa engkau menunggu?" yang berarti "Jangan menunggu lebih lama lagi!" "Berilah dirimu dibaptis, atau dibasuh dengan air untuk menunjukkan bahwa dosa-dosamu diampuni. Serukanlah nama Yesus untuk meminta bantuan kepada-Nya."</w:t>
      </w:r>
    </w:p>
    <w:p>
      <w:pPr/>
      <w:r>
        <w:rPr>
          <w:lang w:val="id_ID" w:bidi="id_ID"/>
        </w:rPr>
      </w:r>
      <w:r>
        <w:rPr>
          <w:lang w:val="id_ID" w:bidi="id_ID"/>
        </w:rPr>
        <w:t>Paulus meninggalkan Damsyik dan kembali ke Yerusalem. Sementara Paulus sedang berdoa di Bait Suci di Yerusalem, ia jatuh ke dalam keadaan tidak sadar, yang berarti Allah membuatnya melihat hal-hal yang luar biasa. Allah menyuruh Paulus untuk meninggalkan Yerusalem. Allah mengatakan bahwa orang-orang tidak akan menerima apa yang Paulus katakan tentang Yesus.</w:t>
      </w:r>
    </w:p>
    <w:p>
      <w:pPr/>
      <w:r>
        <w:rPr>
          <w:lang w:val="id_ID" w:bidi="id_ID"/>
        </w:rPr>
      </w:r>
      <w:r>
        <w:rPr>
          <w:lang w:val="id_ID" w:bidi="id_ID"/>
        </w:rPr>
        <w:t>Paulus mencoba memberi tahu Allah bahwa orang-orang yang sama yang tidak menerima dia adalah orang-orang yang sama yang tahu tentang bagaimana ia biasa menganiaya orang-orang percaya kepada Yesus. Paulus biasa pergi ke berbagai sinagoge, atau tempat doa Yahudi, dan memenjarakan orang-orang percaya. Kemudian Paulus bahkan menyetujui pembunuhan Stefanus, salah satu pengikut Yesus.</w:t>
      </w:r>
    </w:p>
    <w:p>
      <w:pPr/>
      <w:r>
        <w:rPr>
          <w:lang w:val="id_ID" w:bidi="id_ID"/>
        </w:rPr>
      </w:r>
      <w:r>
        <w:rPr>
          <w:lang w:val="id_ID" w:bidi="id_ID"/>
        </w:rPr>
        <w:t xml:space="preserve">Allah menanggapi Paulus dan berkata lagi bahwa Paulus harus pergi. Orang-orang tidak akan menerimanya. Dia perlu pergi jauh menemui orang-orang non-Yahudi, atau bangsa-bangsa lain, dan memberitakan kabar baik tentang Yesus di sana. </w:t>
      </w:r>
    </w:p>
    <w:p>
      <w:pPr/>
      <w:r>
        <w:rPr>
          <w:lang w:val="id_ID" w:bidi="id_ID"/>
        </w:rPr>
      </w:r>
      <w:r>
        <w:rPr>
          <w:lang w:val="id_ID" w:bidi="id_ID"/>
        </w:rPr>
        <w:t>Ini adalah kedua kalinya kita mendengar kisah Paulus ini dalam Kisah Para Rasul. Kita tahu dari kisah sebelumnya bahwa ketika Yesus menyuruh Paulus untuk meninggalkan Yerusalem, orang-orang Yahudi yang percaya kepada Yesus mengutus Paulus terlebih dahulu ke kota asalnya, Tarsus.</w:t>
      </w:r>
    </w:p>
    <w:p>
      <w:pPr/>
      <w:r>
        <w:rPr>
          <w:lang w:val="id_ID" w:bidi="id_ID"/>
        </w:rPr>
      </w:r>
      <w:r>
        <w:rPr>
          <w:lang w:val="id_ID" w:bidi="id_ID"/>
        </w:rPr>
        <w:t xml:space="preserve">Mintalah tim untuk mendiskusikan dalam budaya Anda hal-hal apa saja yang terjadi pada orang-orang yang membuat mereka harus meninggalkan rumah atau kota mereka? </w:t>
      </w:r>
      <w:r>
        <w:rPr>
          <w:lang w:val="id_ID" w:bidi="id_ID"/>
        </w:rPr>
      </w:r>
    </w:p>
    <w:p>
      <w:pPr>
        <w:pStyle w:val="Heading3"/>
      </w:pPr>
      <w:r>
        <w:rPr>
          <w:lang w:val="id_ID" w:bidi="id_ID"/>
        </w:rPr>
        <w:t>Menjelaskan Adegan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Dalam sesi ini, Anda akan membantu kelompok menggambarkan kisah ini. Anda akan membantu kelompok menentukan adegan, latar, dan para karakter dari kisah ini.</w:t>
      </w:r>
    </w:p>
    <w:p>
      <w:pPr/>
      <w:r>
        <w:rPr>
          <w:lang w:val="id_ID" w:bidi="id_ID"/>
        </w:rPr>
      </w:r>
      <w:r>
        <w:rPr>
          <w:lang w:val="id_ID" w:bidi="id_ID"/>
        </w:rPr>
        <w:t>Cerita ini memiliki lima adegan.</w:t>
      </w:r>
    </w:p>
    <w:p>
      <w:pPr/>
      <w:r>
        <w:rPr>
          <w:lang w:val="id_ID" w:bidi="id_ID"/>
        </w:rPr>
      </w:r>
      <w:r>
        <w:rPr>
          <w:b/>
          <w:lang w:val="id_ID" w:bidi="id_ID"/>
        </w:rPr>
        <w:t>Adegan pertama:</w:t>
      </w:r>
      <w:r>
        <w:rPr>
          <w:lang w:val="id_ID" w:bidi="id_ID"/>
        </w:rPr>
        <w:t xml:space="preserve"> Paulus meminta izin dari komandan sehingga ia dapat menjelaskan dirinya di hadapan orang banyak. Komandan Romawi mengizinkan Paulus untuk berbicara kepada orang-orang.</w:t>
      </w:r>
    </w:p>
    <w:p>
      <w:pPr/>
      <w:r>
        <w:rPr>
          <w:lang w:val="id_ID" w:bidi="id_ID"/>
        </w:rPr>
      </w:r>
      <w:r>
        <w:rPr>
          <w:b/>
          <w:lang w:val="id_ID" w:bidi="id_ID"/>
        </w:rPr>
        <w:t>Adegan kedua:</w:t>
      </w:r>
      <w:r>
        <w:rPr>
          <w:lang w:val="id_ID" w:bidi="id_ID"/>
        </w:rPr>
        <w:t xml:space="preserve"> Paulus berdiri di tangga di depan kerumunan orang Yahudi. Paulus memperkenalkan dirinya sebagai seorang Yahudi yang menjalankan hukum Musa dengan sungguh-sungguh. Paulus bahkan bekerja sama erat dengan imam besar dan dewan orang-orang Yahudi.</w:t>
      </w:r>
    </w:p>
    <w:p>
      <w:pPr/>
      <w:r>
        <w:rPr>
          <w:lang w:val="id_ID" w:bidi="id_ID"/>
        </w:rPr>
      </w:r>
      <w:r>
        <w:rPr>
          <w:b/>
          <w:lang w:val="id_ID" w:bidi="id_ID"/>
        </w:rPr>
        <w:t>Adegan ketiga:</w:t>
      </w:r>
      <w:r>
        <w:rPr>
          <w:lang w:val="id_ID" w:bidi="id_ID"/>
        </w:rPr>
        <w:t xml:space="preserve"> Paulus menceritakan kepada orang-orang Yahudi tentang pengalamannya ketika ia pergi ke Damsyik. Dalam perjalanannya, Paulus dikejutkan oleh cahaya yang sangat terang dari surga yang membuatnya buta. Paulus mendengar suara berbicara kepadanya. Suara itu berkata, "Aku adalah Yesus dari Nazaret yang sedang engkau aniaya." Kemudian Yesus menyuruh dia untuk pergi ke Damsyik untuk bertemu dengan orang tertentu di sana.</w:t>
      </w:r>
    </w:p>
    <w:p>
      <w:pPr/>
      <w:r>
        <w:rPr>
          <w:lang w:val="id_ID" w:bidi="id_ID"/>
        </w:rPr>
      </w:r>
      <w:r>
        <w:rPr>
          <w:b/>
          <w:lang w:val="id_ID" w:bidi="id_ID"/>
        </w:rPr>
        <w:t>Adegan keempat:</w:t>
      </w:r>
      <w:r>
        <w:rPr>
          <w:lang w:val="id_ID" w:bidi="id_ID"/>
        </w:rPr>
        <w:t xml:space="preserve"> Karena Paulus tidak dapat melihat, orang-orang Yahudi yang bersamanya menuntunnya ke Damsyik. Kita akan mengingat bahwa Allah berbicara kepada Ananias sebelumnya dalam kisah itu. Ananias pergi kepada Paulus dan berkata, "Saudara Saulus, terimalah penglihatanmu." Ananias juga memberi tahu Paulus bahwa Allah menunjuk Paulus untuk menjadi saksi-Nya.</w:t>
      </w:r>
    </w:p>
    <w:p>
      <w:pPr/>
      <w:r>
        <w:rPr>
          <w:lang w:val="id_ID" w:bidi="id_ID"/>
        </w:rPr>
      </w:r>
      <w:r>
        <w:rPr>
          <w:b/>
          <w:lang w:val="id_ID" w:bidi="id_ID"/>
        </w:rPr>
        <w:t>Adegan kelima:</w:t>
      </w:r>
      <w:r>
        <w:rPr>
          <w:lang w:val="id_ID" w:bidi="id_ID"/>
        </w:rPr>
        <w:t xml:space="preserve"> Paulus kembali ke Yerusalem. Sementara Paulus sedang berdoa di Bait Suci, Paulus melihat penglihatan Tuhan menyuruh dia untuk keluar dari Yerusalem dengan cepat. Allah menyuruh Paulus untuk pergi ke tempat-tempat yang jauh untuk menceritakan kepada orang-orang bukan Yahudi tentang Yesus.</w:t>
      </w:r>
    </w:p>
    <w:p>
      <w:pPr/>
      <w:r>
        <w:rPr>
          <w:lang w:val="id_ID" w:bidi="id_ID"/>
        </w:rPr>
      </w:r>
      <w:r>
        <w:rPr>
          <w:lang w:val="id_ID" w:bidi="id_ID"/>
        </w:rPr>
        <w:t>Tokoh-tokoh dalam kisah tersebut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Rekan-rekan Paulus di jalan ke Damsyik</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Kerumunan orang Yahudi</w:t>
      </w:r>
    </w:p>
    <w:p>
      <w:pPr>
        <w:pStyle w:val="ListBullet"/>
        <w:spacing w:line="240" w:lineRule="auto"/>
        <w:ind w:left="720"/>
      </w:pPr>
      <w:r>
        <w:rPr>
          <w:lang w:val="id_ID" w:bidi="id_ID"/>
        </w:rPr>
      </w:r>
      <w:r>
        <w:rPr>
          <w:lang w:val="id_ID" w:bidi="id_ID"/>
        </w:rPr>
        <w:t>Komandan Romawi</w:t>
      </w:r>
    </w:p>
    <w:p>
      <w:pPr>
        <w:pStyle w:val="ListBullet"/>
        <w:spacing w:line="240" w:lineRule="auto"/>
        <w:ind w:left="720"/>
      </w:pPr>
      <w:r>
        <w:rPr>
          <w:lang w:val="id_ID" w:bidi="id_ID"/>
        </w:rPr>
      </w:r>
      <w:r>
        <w:rPr>
          <w:lang w:val="id_ID" w:bidi="id_ID"/>
        </w:rPr>
        <w:t>Para perwira pasukan dan para prajurit</w:t>
      </w:r>
    </w:p>
    <w:p>
      <w:pPr>
        <w:pStyle w:val="ListBullet"/>
        <w:spacing w:line="240" w:lineRule="auto"/>
        <w:ind w:left="720"/>
      </w:pPr>
      <w:r>
        <w:rPr>
          <w:lang w:val="id_ID" w:bidi="id_ID"/>
        </w:rPr>
      </w:r>
      <w:r>
        <w:rPr>
          <w:lang w:val="id_ID" w:bidi="id_ID"/>
        </w:rPr>
        <w:t>Imam besar dan dewan orang Yahudi</w:t>
      </w:r>
    </w:p>
    <w:p>
      <w:pPr>
        <w:pStyle w:val="ListBullet"/>
        <w:spacing w:line="240" w:lineRule="auto"/>
        <w:ind w:left="720"/>
      </w:pPr>
      <w:r>
        <w:rPr>
          <w:lang w:val="id_ID" w:bidi="id_ID"/>
        </w:rPr>
      </w:r>
      <w:r>
        <w:rPr>
          <w:lang w:val="id_ID" w:bidi="id_ID"/>
        </w:rPr>
        <w:t>Orang-orang percaya di Damsyik</w:t>
      </w:r>
    </w:p>
    <w:p>
      <w:pPr>
        <w:pStyle w:val="ListBullet"/>
        <w:spacing w:line="240" w:lineRule="auto"/>
        <w:ind w:left="720"/>
      </w:pPr>
      <w:r>
        <w:rPr>
          <w:lang w:val="id_ID" w:bidi="id_ID"/>
        </w:rPr>
      </w:r>
      <w:r>
        <w:rPr>
          <w:lang w:val="id_ID" w:bidi="id_ID"/>
        </w:rPr>
        <w:t>Ananias</w:t>
      </w:r>
    </w:p>
    <w:p>
      <w:pPr/>
      <w:r>
        <w:rPr>
          <w:lang w:val="id_ID" w:bidi="id_ID"/>
        </w:rPr>
      </w:r>
      <w:r>
        <w:rPr>
          <w:lang w:val="id_ID" w:bidi="id_ID"/>
        </w:rPr>
        <w:t>Dalam sesi ini, mintalah kelompok untuk membuat papan cerita, menggambar, atau menggunakan alat peraga (benda-benda yang dapat dipindah-pindahkan seperti batu, ranting, mainan anak-anak) untuk memvisualisasikan kisah dan aksi di dalamnya.</w:t>
      </w:r>
    </w:p>
    <w:p>
      <w:pPr/>
      <w:r>
        <w:rPr>
          <w:lang w:val="id_ID" w:bidi="id_ID"/>
        </w:rPr>
      </w:r>
      <w:r>
        <w:rPr>
          <w:lang w:val="id_ID" w:bidi="id_ID"/>
        </w:rPr>
        <w:t>Penting untuk diingat bahwa orang-orang Yahudi dari Asia telah menuduh Paulus berbicara menentang hukum Musa, orang-orang, dan Bait Suci.</w:t>
      </w:r>
    </w:p>
    <w:p>
      <w:pPr/>
      <w:r>
        <w:rPr>
          <w:lang w:val="id_ID" w:bidi="id_ID"/>
        </w:rPr>
      </w:r>
      <w:r>
        <w:rPr>
          <w:lang w:val="id_ID" w:bidi="id_ID"/>
        </w:rPr>
        <w:t>Penting untuk diingat bahwa Paulus menghentikan komandan sebelum komandan membawa Paulus ke barak. Paulus berbicara kepada komandan dalam bahasa Yunani. Dia berbicara dalam bahasa yang sopan.</w:t>
      </w:r>
    </w:p>
    <w:p>
      <w:pPr/>
      <w:r>
        <w:rPr>
          <w:lang w:val="id_ID" w:bidi="id_ID"/>
        </w:rPr>
      </w:r>
      <w:r>
        <w:rPr>
          <w:lang w:val="id_ID" w:bidi="id_ID"/>
        </w:rPr>
        <w:t>Penting untuk diingat bahwa komandan itu berpikir bahwa Paulus adalah teroris dari Mesir. Paulus mengoreksi komandan itu dan memberitahunya dari mana asalnya.</w:t>
      </w:r>
    </w:p>
    <w:p>
      <w:pPr/>
      <w:r>
        <w:rPr>
          <w:lang w:val="id_ID" w:bidi="id_ID"/>
        </w:rPr>
      </w:r>
      <w:r>
        <w:rPr>
          <w:lang w:val="id_ID" w:bidi="id_ID"/>
        </w:rPr>
        <w:t xml:space="preserve">Penting untuk diingat bahwa komandan memberikan izin kepada Paulus. Kemudian Paulus berdiri di tangga. Kemudian ia memberikan isyarat kepada kerumunan itu. Mereka terdiam. Dia mulai berbicara dalam bahasa mereka, sebuah dialek Ibrani yang disebut bahasa Aram. </w:t>
      </w:r>
    </w:p>
    <w:p>
      <w:pPr/>
      <w:r>
        <w:rPr>
          <w:lang w:val="id_ID" w:bidi="id_ID"/>
        </w:rPr>
      </w:r>
      <w:r>
        <w:rPr>
          <w:lang w:val="id_ID" w:bidi="id_ID"/>
        </w:rPr>
        <w:t>Paulus memperkenalkan dirinya dengan menceritakan dari mana ia berasal dan siapa yang mengajarkan hukum Musa kepadanya. Paulus menjelaskan kepada orang-orang Yahudi bahwa, seperti mereka, ia juga setia untuk menaati hukum Musa. Tetapi Paulus mulai membuat para pengikut Yesus menderita. Paulus meminta surat dari imam besar untuk mendapatkan izin untuk menangkap para pengikut Yesus. Paulus mulai melakukan perjalanan ke Damsyik. Sekitar tengah hari, cahaya terang menyambar Paulus dan ia menjadi buta. Paulus terus melakukan perjalanan ke Damsyik. Rekan-rekannya membantunya melakukan perjalanan karena ia buta.</w:t>
      </w:r>
    </w:p>
    <w:p>
      <w:pPr/>
      <w:r>
        <w:rPr>
          <w:lang w:val="id_ID" w:bidi="id_ID"/>
        </w:rPr>
      </w:r>
      <w:r>
        <w:rPr>
          <w:lang w:val="id_ID" w:bidi="id_ID"/>
        </w:rPr>
        <w:t>Ketika Paulus tiba di Damsyik, seorang pria bernama Ananias datang kepadanya dan menyembuhkannya. Ananias memberi tahu Paulus bahwa Allah menunjuk Paulus untuk menyampaikan kabar baik tentang Yesus kepada semua orang, terutama orang-orang bukan Yahudi. Ananias mengajukan pertanyaan, "Apa yang sedang engkau tunggu?" Ananias tidak mengharapkan Paulus untuk menjawab pertanyaan ini. Ananias memberi tahu Paulus bahwa ia harus dibaptis segera.</w:t>
      </w:r>
    </w:p>
    <w:p>
      <w:pPr/>
      <w:r>
        <w:rPr>
          <w:lang w:val="id_ID" w:bidi="id_ID"/>
        </w:rPr>
      </w:r>
      <w:r>
        <w:rPr>
          <w:lang w:val="id_ID" w:bidi="id_ID"/>
        </w:rPr>
        <w:t>Kemudian Paulus kembali ke Yerusalem. Dia terus beribadah di Bait Suci Yahudi. Allah membuat Paulus tidak sadar dan Paulus melihat Yesus sedang berbicara kepadanya. Yesus memperingatkan Paulus untuk segera meninggalkan Yerusalem karena orang-orang tidak akan menerimanya. Paulus berada dalam bahaya.</w:t>
      </w:r>
    </w:p>
    <w:p>
      <w:pPr/>
      <w:r>
        <w:rPr>
          <w:lang w:val="id_ID" w:bidi="id_ID"/>
        </w:rPr>
      </w:r>
      <w:r>
        <w:rPr>
          <w:lang w:val="id_ID" w:bidi="id_ID"/>
        </w:rPr>
        <w:t>Paulus mengingatkan Yesus bahwa dia dahulu menganiaya para pengikut Yesus. Tetapi Yesus berkata untuk segera meninggalkan Yerusalem. Dia akan mengutus mereka kepada orang-orang bukan Yahudi yang jauh.</w:t>
      </w:r>
      <w:r>
        <w:rPr>
          <w:lang w:val="id_ID" w:bidi="id_ID"/>
        </w:rPr>
      </w:r>
    </w:p>
    <w:p>
      <w:pPr>
        <w:pStyle w:val="Heading3"/>
      </w:pPr>
      <w:r>
        <w:rPr>
          <w:lang w:val="id_ID" w:bidi="id_ID"/>
        </w:rPr>
        <w:t>Memperagakan Bacaan</w:t>
      </w:r>
    </w:p>
    <w:p>
      <w:pPr/>
      <w:r>
        <w:rPr>
          <w:lang w:val="id_ID" w:bidi="id_ID"/>
        </w:rPr>
      </w:r>
      <w:r>
        <w:rPr>
          <w:lang w:val="id_ID" w:bidi="id_ID"/>
        </w:rPr>
        <w:t>Dengarkan teks satu kali lagi dalam versi yang paling mudah dimengerti.</w:t>
      </w:r>
    </w:p>
    <w:p>
      <w:pPr/>
      <w:r>
        <w:rPr>
          <w:lang w:val="id_ID" w:bidi="id_ID"/>
        </w:rPr>
      </w:r>
      <w:r>
        <w:rPr>
          <w:lang w:val="id_ID" w:bidi="id_ID"/>
        </w:rPr>
        <w:t>Dalam sesi ini, kelompok akan memerankan kisah tersebut.</w:t>
      </w:r>
    </w:p>
    <w:p>
      <w:pPr/>
      <w:r>
        <w:rPr>
          <w:lang w:val="id_ID" w:bidi="id_ID"/>
        </w:rPr>
      </w:r>
      <w:r>
        <w:rPr>
          <w:lang w:val="id_ID" w:bidi="id_ID"/>
        </w:rPr>
        <w:t>Kisah ini memiliki 5 adegan.</w:t>
      </w:r>
    </w:p>
    <w:p>
      <w:pPr/>
      <w:r>
        <w:rPr>
          <w:lang w:val="id_ID" w:bidi="id_ID"/>
        </w:rPr>
      </w:r>
      <w:r>
        <w:rPr>
          <w:lang w:val="id_ID" w:bidi="id_ID"/>
        </w:rPr>
        <w:t>Tokoh-tokoh dalam kisah tersebut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Rekan-rekan Paulus di jalan ke Damsyik</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Kerumunan orang Yahudi</w:t>
      </w:r>
    </w:p>
    <w:p>
      <w:pPr>
        <w:pStyle w:val="ListBullet"/>
        <w:spacing w:line="240" w:lineRule="auto"/>
        <w:ind w:left="720"/>
      </w:pPr>
      <w:r>
        <w:rPr>
          <w:lang w:val="id_ID" w:bidi="id_ID"/>
        </w:rPr>
      </w:r>
      <w:r>
        <w:rPr>
          <w:lang w:val="id_ID" w:bidi="id_ID"/>
        </w:rPr>
        <w:t>Komandan Romawi</w:t>
      </w:r>
    </w:p>
    <w:p>
      <w:pPr>
        <w:pStyle w:val="ListBullet"/>
        <w:spacing w:line="240" w:lineRule="auto"/>
        <w:ind w:left="720"/>
      </w:pPr>
      <w:r>
        <w:rPr>
          <w:lang w:val="id_ID" w:bidi="id_ID"/>
        </w:rPr>
      </w:r>
      <w:r>
        <w:rPr>
          <w:lang w:val="id_ID" w:bidi="id_ID"/>
        </w:rPr>
        <w:t>Para perwira pasukan dan para prajurit</w:t>
      </w:r>
    </w:p>
    <w:p>
      <w:pPr>
        <w:pStyle w:val="ListBullet"/>
        <w:spacing w:line="240" w:lineRule="auto"/>
        <w:ind w:left="720"/>
      </w:pPr>
      <w:r>
        <w:rPr>
          <w:lang w:val="id_ID" w:bidi="id_ID"/>
        </w:rPr>
      </w:r>
      <w:r>
        <w:rPr>
          <w:lang w:val="id_ID" w:bidi="id_ID"/>
        </w:rPr>
        <w:t>Imam besar dan dewan orang Yahudi</w:t>
      </w:r>
    </w:p>
    <w:p>
      <w:pPr>
        <w:pStyle w:val="ListBullet"/>
        <w:spacing w:line="240" w:lineRule="auto"/>
        <w:ind w:left="720"/>
      </w:pPr>
      <w:r>
        <w:rPr>
          <w:lang w:val="id_ID" w:bidi="id_ID"/>
        </w:rPr>
      </w:r>
      <w:r>
        <w:rPr>
          <w:lang w:val="id_ID" w:bidi="id_ID"/>
        </w:rPr>
        <w:t>Orang-orang percaya di Damsyik</w:t>
      </w:r>
    </w:p>
    <w:p>
      <w:pPr>
        <w:pStyle w:val="ListBullet"/>
        <w:spacing w:line="240" w:lineRule="auto"/>
        <w:ind w:left="720"/>
      </w:pPr>
      <w:r>
        <w:rPr>
          <w:lang w:val="id_ID" w:bidi="id_ID"/>
        </w:rPr>
      </w:r>
      <w:r>
        <w:rPr>
          <w:lang w:val="id_ID" w:bidi="id_ID"/>
        </w:rPr>
        <w:t>Ananias</w:t>
      </w:r>
    </w:p>
    <w:p>
      <w:pPr/>
      <w:r>
        <w:rPr>
          <w:lang w:val="id_ID" w:bidi="id_ID"/>
        </w:rPr>
      </w:r>
      <w:r>
        <w:rPr>
          <w:lang w:val="id_ID" w:bidi="id_ID"/>
        </w:rPr>
        <w:t>Minta tim untuk memerankan kisah ini dua kali. Mereka harus memerankannya dalam bahasa tujuan dari penerjemahan mereka. Pertama, minta tim untuk memerankan kisah itu tanpa berhenti. Pada saat kelompok memerankan cerita itu untuk kedua kalinya, hentikan mereka pada bagian-bagian yang berbeda dalam kisah tersebut.</w:t>
      </w:r>
    </w:p>
    <w:p>
      <w:pPr/>
      <w:r>
        <w:rPr>
          <w:lang w:val="id_ID" w:bidi="id_ID"/>
        </w:rPr>
      </w:r>
      <w:r>
        <w:rPr>
          <w:lang w:val="id_ID" w:bidi="id_ID"/>
        </w:rPr>
        <w:t>Saat tim memerankan cerita tersebut untuk pertama kalinya, perhatikan alur, jalan cerita, dan kronologi ceritanya. Perhatikan bagian-bagian penting atau sulit dari kisah maupun teks yang akan diperagakan dan jangan dilewatkan. Bantu tim untuk mengingat bagian-bagian dari kisah tersebut.</w:t>
      </w:r>
    </w:p>
    <w:p>
      <w:pPr/>
      <w:r>
        <w:rPr>
          <w:lang w:val="id_ID" w:bidi="id_ID"/>
        </w:rPr>
      </w:r>
      <w:r>
        <w:rPr>
          <w:lang w:val="id_ID" w:bidi="id_ID"/>
        </w:rPr>
        <w:t>Perankan Paulus yang dibawa ke pintu masuk barak. Komandan Romawi itu ingin tahu siapa Paulus. Paulus memberi tahu komandan bahwa ia adalah orang Yahudi dari Tarsus.</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orang yang memerankan komandan Romawi, "Bagaimana perasaan Anda?" Anda mungkin mendengar hal-hal seperti, "Saya harus berhati-hati jika orang ini mungkin berbahaya," atau "Saya penasaran apa masalahnya."</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"Saya tidak khawatir karena saya tidak bersalah," atau "Saya perlu menjelaskan kepada komandan siapa saya."</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Paulus berdiri di tangga di hadapan orang-orang Yahudi. Paulus berbicara kepada orang-orang Yahudi dalam bahasa Aram, bahasa orang-orang Yahudi. Paulus memperkenalkan dirinya sebagai orang Yahudi dari Tarsus tetapi dilatih di Yerusalem oleh Gamaliel, seorang rabi yang terkenal pada zaman mereka.</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orang yang memerankan Paulus, "Bagaimana perasaan Anda?" Anda mungkin mendengar hal-hal seperti, "Saya ingin membuktikan bahwa saya tidak bersalah atas tuduhan itu," atau "Ini adalah kesempatan saya untuk menceritakan kepada mereka tentang Yesus."</w:t>
      </w:r>
    </w:p>
    <w:p>
      <w:pPr>
        <w:pStyle w:val="ListBullet"/>
        <w:spacing w:line="240" w:lineRule="auto"/>
        <w:ind w:left="720"/>
      </w:pPr>
      <w:r>
        <w:rPr>
          <w:lang w:val="id_ID" w:bidi="id_ID"/>
        </w:rPr>
      </w:r>
      <w:r>
        <w:rPr>
          <w:lang w:val="id_ID" w:bidi="id_ID"/>
        </w:rPr>
        <w:t>Tanyakan kepada para aktor yang memerankan orang-orang Yahudi yang sedang mendengarkan, "Bagaimana perasaan Anda?" Anda mungkin mendengar hal-hal seperti, "Kasihan karena orang ini diserang tetapi ia mungkin tidak bersalah," atau "Marah kepada Paulus karena ia mengajar bertentangan dengan hukum Musa dan Bait Suci."</w:t>
      </w:r>
    </w:p>
    <w:p>
      <w:pPr/>
      <w:r>
        <w:rPr>
          <w:lang w:val="id_ID" w:bidi="id_ID"/>
        </w:rPr>
      </w:r>
      <w:r>
        <w:rPr>
          <w:lang w:val="id_ID" w:bidi="id_ID"/>
        </w:rPr>
        <w:t>Paulus menceritakan kisahnya tentang perjalanannya ke Damsyik. Paulus menceritakan tentang pengalamannya ketika melihat cahaya terang dan mendengar suara. Anda akan mengingat bahwa Paulus sedang menceritakan kepada orang-orang Yahudi tentang kehidupannya yang terdahulu ketika ia menganiaya orang-orang percaya dari Jalan Tuhan. Karena cahaya tersebut, Paulus tidak dapat melihat. Suara itu berkata kepada Paulus, "Saulus, Saulus, mengapa engkau menganiaya Aku?" Paulus menjawab, "Siapakah Engkau Tuhan?" Suara itu berkata, "Akulah Yesus orang Nazaret yang kauaniaya itu."</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"Takut dan tidak berdaya."</w:t>
      </w:r>
    </w:p>
    <w:p>
      <w:pPr>
        <w:pStyle w:val="ListBullet"/>
        <w:spacing w:line="240" w:lineRule="auto"/>
        <w:ind w:left="720"/>
      </w:pPr>
      <w:r>
        <w:rPr>
          <w:lang w:val="id_ID" w:bidi="id_ID"/>
        </w:rPr>
      </w:r>
      <w:r>
        <w:rPr>
          <w:lang w:val="id_ID" w:bidi="id_ID"/>
        </w:rPr>
        <w:t>Tanyakan kepada orang yang memerankan Yesus, "Bagaimana perasaan Anda?" Anda mungkin mendengar hal-hal seperti, "Marah karena Paulus berniat menganiaya orang-orang percaya."</w:t>
      </w:r>
    </w:p>
    <w:p>
      <w:pPr>
        <w:pStyle w:val="ListBullet"/>
        <w:spacing w:line="240" w:lineRule="auto"/>
        <w:ind w:left="720"/>
      </w:pPr>
      <w:r>
        <w:rPr>
          <w:lang w:val="id_ID" w:bidi="id_ID"/>
        </w:rPr>
      </w:r>
      <w:r>
        <w:rPr>
          <w:lang w:val="id_ID" w:bidi="id_ID"/>
        </w:rPr>
        <w:t>Tanyakan kepada para aktor yang memerankan orang-orang Yahudi yang bersama Paulus, "Bagaimana perasaan Anda?" Anda mungkin mendengar hal-hal seperti, "Takut dan tidak tahu apa yang telah terjadi."</w:t>
      </w:r>
    </w:p>
    <w:p>
      <w:pPr>
        <w:pStyle w:val="ListBullet"/>
        <w:spacing w:line="240" w:lineRule="auto"/>
        <w:ind w:left="720"/>
      </w:pPr>
      <w:r>
        <w:rPr>
          <w:lang w:val="id_ID" w:bidi="id_ID"/>
        </w:rPr>
      </w:r>
      <w:r>
        <w:rPr>
          <w:lang w:val="id_ID" w:bidi="id_ID"/>
        </w:rPr>
        <w:t xml:space="preserve">Lanjutkan adegannya. </w:t>
      </w:r>
    </w:p>
    <w:p>
      <w:pPr/>
      <w:r>
        <w:rPr>
          <w:lang w:val="id_ID" w:bidi="id_ID"/>
        </w:rPr>
      </w:r>
      <w:r>
        <w:rPr>
          <w:lang w:val="id_ID" w:bidi="id_ID"/>
        </w:rPr>
        <w:t>Paulus dituntun oleh rekan-rekannya ke Damsyik. Allah mengutus Ananias kepada Paulus. Ananias berkata kepada Paulus, "Saudara Saulus, terimalah penglihatanmu." Paulus dapat melihat lagi. Ananias juga berkata kepada Paulus, "Allah nenek moyang kita telah menetapkan engkau untuk mengetahui kehendak-Nya, untuk melihat Yang Benar, dan untuk mendengar suara yang keluar dari mulut-Nya." Ananias juga berkata, "Engkau akan menjadi saksi-Nya terhadap semua orang tentang apa yang telah kaulihat dan kaudengar."</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Ananias, "Bagaimana perasaan Anda?" Anda mungkin mendengar hal-hal seperti, "Senang karena orang ini tidak akan lagi menganiaya orang-orang percaya kepada Yesus," dan "Percaya bahwa Allah memiliki rencana bagi Paulus."</w:t>
      </w:r>
    </w:p>
    <w:p>
      <w:pPr/>
      <w:r>
        <w:rPr>
          <w:lang w:val="id_ID" w:bidi="id_ID"/>
        </w:rPr>
      </w:r>
      <w:r>
        <w:rPr>
          <w:lang w:val="id_ID" w:bidi="id_ID"/>
        </w:rPr>
        <w:t>Paulus kembali ke Yerusalem. Ketika ia sedang berdoa di Bait Suci, tempat ibadah orang-orang Yahudi, Paulus mengalami suatu penglihatan (ekstase). Ekstase adalah keadaan mental di mana seseorang dapat mengalami penglihatan. Yesus berkata kepada Paulus, "Lekaslah, segeralah tinggalkan Yerusalem karena orang-orang Yahudi tidak akan menerima kesaksianmu tentang Aku." Paulus menjawab, "Tuhan, mereka sendiri tahu bahwa di setiap sinagoge, aku memenjarakan dan memukuli mereka yang percaya kepada-Mu." Yesus berkata kepada Paulus, "Pergilah, karena Aku akan mengutus engkau kepada orang-orang bukan Yahudi."</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Yesus, "Bagaimana perasaan Anda?" Anda mungkin mendengar hal-hal seperti, "Perlu mengutus Paulus kepada orang-orang bukan Yahudi."</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"Taat pada panggilan Yesus."</w:t>
      </w:r>
    </w:p>
    <w:p>
      <w:pPr>
        <w:pStyle w:val="ListBullet"/>
        <w:spacing w:line="240" w:lineRule="auto"/>
        <w:ind w:left="720"/>
      </w:pPr>
      <w:r>
        <w:rPr>
          <w:lang w:val="id_ID" w:bidi="id_ID"/>
        </w:rPr>
      </w:r>
      <w:r>
        <w:rPr>
          <w:lang w:val="id_ID" w:bidi="id_ID"/>
        </w:rPr>
        <w:t xml:space="preserve">Lanjutkan adegannya. </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dimengerti.</w:t>
      </w:r>
    </w:p>
    <w:p>
      <w:pPr/>
      <w:r>
        <w:rPr>
          <w:lang w:val="id_ID" w:bidi="id_ID"/>
        </w:rPr>
      </w:r>
      <w:r>
        <w:rPr>
          <w:lang w:val="id_ID" w:bidi="id_ID"/>
        </w:rPr>
        <w:t xml:space="preserve">Para prajurit menangkap Paulus dan membawanya ke barak, tempat tentara Romawi tinggal di Yerusalem. Paulus bertanya kepada komandan Romawi apakah ia dapat berbicara dengannya. Gunakan kata yang sama untuk </w:t>
      </w:r>
      <w:r>
        <w:rPr>
          <w:b/>
          <w:lang w:val="id_ID" w:bidi="id_ID"/>
        </w:rPr>
        <w:t>komandan</w:t>
      </w:r>
      <w:r>
        <w:rPr>
          <w:lang w:val="id_ID" w:bidi="id_ID"/>
        </w:rPr>
        <w:t xml:space="preserve"> seperti yang Anda gunakan sebelumnya. Lihat Daftar Kata Utama untuk informasi lebih lanjut tentang </w:t>
      </w:r>
      <w:r>
        <w:rPr>
          <w:lang w:val="id_ID" w:bidi="id_ID"/>
        </w:rPr>
        <w:t>komandan</w:t>
      </w:r>
      <w:r>
        <w:rPr>
          <w:lang w:val="id_ID" w:bidi="id_ID"/>
        </w:rPr>
        <w:t>.</w:t>
      </w:r>
    </w:p>
    <w:p>
      <w:pPr/>
      <w:r>
        <w:rPr>
          <w:lang w:val="id_ID" w:bidi="id_ID"/>
        </w:rPr>
      </w:r>
      <w:r>
        <w:rPr>
          <w:lang w:val="id_ID" w:bidi="id_ID"/>
        </w:rPr>
        <w:t xml:space="preserve">Komandan itu bertanya kepada Paulus apakah ia adalah orang Mesir yang membawa 4.000 teroris, atau pemberontak, ke </w:t>
      </w:r>
      <w:r>
        <w:rPr>
          <w:b/>
          <w:lang w:val="id_ID" w:bidi="id_ID"/>
        </w:rPr>
        <w:t>padang gurun</w:t>
      </w:r>
      <w:r>
        <w:rPr>
          <w:lang w:val="id_ID" w:bidi="id_ID"/>
        </w:rPr>
        <w:t xml:space="preserve">. Gunakan kata yang sama untuk padang gurun seperti yang Anda gunakan pada perikop sebelumnya, dan lihat Daftar Kata Utama untuk informasi lebih lanjut tentang </w:t>
      </w:r>
      <w:r>
        <w:rPr>
          <w:lang w:val="id_ID" w:bidi="id_ID"/>
        </w:rPr>
        <w:t>padang gurun</w:t>
      </w:r>
      <w:r>
        <w:rPr>
          <w:lang w:val="id_ID" w:bidi="id_ID"/>
        </w:rPr>
        <w:t>.</w:t>
      </w:r>
    </w:p>
    <w:p>
      <w:pPr/>
      <w:r>
        <w:rPr>
          <w:lang w:val="id_ID" w:bidi="id_ID"/>
        </w:rPr>
      </w:r>
      <w:r>
        <w:rPr>
          <w:lang w:val="id_ID" w:bidi="id_ID"/>
        </w:rPr>
        <w:t xml:space="preserve">Paulus mengatakan bahwa ia adalah orang </w:t>
      </w:r>
      <w:r>
        <w:rPr>
          <w:b/>
          <w:lang w:val="id_ID" w:bidi="id_ID"/>
        </w:rPr>
        <w:t>Yahudi</w:t>
      </w:r>
      <w:r>
        <w:rPr>
          <w:lang w:val="id_ID" w:bidi="id_ID"/>
        </w:rPr>
        <w:t xml:space="preserve"> yang mengikuti </w:t>
      </w:r>
      <w:r>
        <w:rPr>
          <w:b/>
          <w:lang w:val="id_ID" w:bidi="id_ID"/>
        </w:rPr>
        <w:t>Taurat</w:t>
      </w:r>
      <w:r>
        <w:rPr>
          <w:lang w:val="id_ID" w:bidi="id_ID"/>
        </w:rPr>
        <w:t xml:space="preserve">. Gunakan kata yang sama untuk </w:t>
      </w:r>
      <w:r>
        <w:rPr>
          <w:lang w:val="id_ID" w:bidi="id_ID"/>
        </w:rPr>
        <w:t>Yahudi</w:t>
      </w:r>
      <w:r>
        <w:rPr>
          <w:lang w:val="id_ID" w:bidi="id_ID"/>
        </w:rPr>
        <w:t xml:space="preserve"> dan </w:t>
      </w:r>
      <w:r>
        <w:rPr>
          <w:lang w:val="id_ID" w:bidi="id_ID"/>
        </w:rPr>
        <w:t>hukum</w:t>
      </w:r>
      <w:r>
        <w:rPr>
          <w:lang w:val="id_ID" w:bidi="id_ID"/>
        </w:rPr>
        <w:t xml:space="preserve"> seperti yang telah Anda gunakan pada perikop sebelumnya, dan lihat Daftar Kata Utama untuk informasi lebih lanjut tentang kata-kata ini.</w:t>
      </w:r>
    </w:p>
    <w:p>
      <w:pPr/>
      <w:r>
        <w:rPr>
          <w:lang w:val="id_ID" w:bidi="id_ID"/>
        </w:rPr>
      </w:r>
      <w:r>
        <w:rPr>
          <w:lang w:val="id_ID" w:bidi="id_ID"/>
        </w:rPr>
        <w:t xml:space="preserve">Paulus berbicara kepada orang-orang Yahudi dalam </w:t>
      </w:r>
      <w:r>
        <w:rPr>
          <w:b/>
          <w:lang w:val="id_ID" w:bidi="id_ID"/>
        </w:rPr>
        <w:t>bahasa Ibrani</w:t>
      </w:r>
      <w:r>
        <w:rPr>
          <w:lang w:val="id_ID" w:bidi="id_ID"/>
        </w:rPr>
        <w:t xml:space="preserve"> yang merupakan bahasa Aram, bahasa asli mereka.</w:t>
      </w:r>
    </w:p>
    <w:p>
      <w:pPr/>
      <w:r>
        <w:rPr>
          <w:lang w:val="id_ID" w:bidi="id_ID"/>
        </w:rPr>
      </w:r>
      <w:r>
        <w:rPr>
          <w:lang w:val="id_ID" w:bidi="id_ID"/>
        </w:rPr>
        <w:t xml:space="preserve">Paulus mengatakan bahwa </w:t>
      </w:r>
      <w:r>
        <w:rPr>
          <w:b/>
          <w:lang w:val="id_ID" w:bidi="id_ID"/>
        </w:rPr>
        <w:t xml:space="preserve">imam besar </w:t>
      </w:r>
      <w:r>
        <w:rPr>
          <w:lang w:val="id_ID" w:bidi="id_ID"/>
        </w:rPr>
        <w:t xml:space="preserve">dan </w:t>
      </w:r>
      <w:r>
        <w:rPr>
          <w:b/>
          <w:lang w:val="id_ID" w:bidi="id_ID"/>
        </w:rPr>
        <w:t>Majelis</w:t>
      </w:r>
      <w:r>
        <w:rPr>
          <w:lang w:val="id_ID" w:bidi="id_ID"/>
        </w:rPr>
        <w:t xml:space="preserve"> Yahudi, atau </w:t>
      </w:r>
      <w:r>
        <w:rPr>
          <w:b/>
          <w:lang w:val="id_ID" w:bidi="id_ID"/>
        </w:rPr>
        <w:t xml:space="preserve">sanhedrin </w:t>
      </w:r>
      <w:r>
        <w:rPr>
          <w:lang w:val="id_ID" w:bidi="id_ID"/>
        </w:rPr>
        <w:t xml:space="preserve">, tahu bahwa ia </w:t>
      </w:r>
      <w:r>
        <w:rPr>
          <w:b/>
          <w:lang w:val="id_ID" w:bidi="id_ID"/>
        </w:rPr>
        <w:t>menganiaya</w:t>
      </w:r>
      <w:r>
        <w:rPr>
          <w:lang w:val="id_ID" w:bidi="id_ID"/>
        </w:rPr>
        <w:t xml:space="preserve"> orang-orang percaya kepada Yesus pada masa awal kehidupannya. Gunakan kata-kata yang sama seperti yang Anda gunakan sebelumnya untuk </w:t>
      </w:r>
      <w:r>
        <w:rPr>
          <w:lang w:val="id_ID" w:bidi="id_ID"/>
        </w:rPr>
        <w:t>dianiaya</w:t>
      </w:r>
      <w:r>
        <w:rPr>
          <w:lang w:val="id_ID" w:bidi="id_ID"/>
        </w:rPr>
        <w:t xml:space="preserve">, </w:t>
      </w:r>
      <w:r>
        <w:rPr>
          <w:lang w:val="id_ID" w:bidi="id_ID"/>
        </w:rPr>
        <w:t>imam besar</w:t>
      </w:r>
      <w:r>
        <w:rPr>
          <w:lang w:val="id_ID" w:bidi="id_ID"/>
        </w:rPr>
        <w:t xml:space="preserve">, dan </w:t>
      </w:r>
      <w:r>
        <w:rPr>
          <w:lang w:val="id_ID" w:bidi="id_ID"/>
        </w:rPr>
        <w:t>dewan Yahudi</w:t>
      </w:r>
      <w:r>
        <w:rPr>
          <w:lang w:val="id_ID" w:bidi="id_ID"/>
        </w:rPr>
        <w:t>. Lihat Daftar Kata Utama untuk informasi lebih lanjut tentang kata-kata ini.</w:t>
      </w:r>
    </w:p>
    <w:p>
      <w:pPr/>
      <w:r>
        <w:rPr>
          <w:lang w:val="id_ID" w:bidi="id_ID"/>
        </w:rPr>
      </w:r>
      <w:r>
        <w:rPr>
          <w:lang w:val="id_ID" w:bidi="id_ID"/>
        </w:rPr>
        <w:t xml:space="preserve">Paulus menganiaya para pengikut Jalan Tuhan. </w:t>
      </w:r>
      <w:r>
        <w:rPr>
          <w:b/>
          <w:lang w:val="id_ID" w:bidi="id_ID"/>
        </w:rPr>
        <w:t>Jalan Tuhan</w:t>
      </w:r>
      <w:r>
        <w:rPr>
          <w:lang w:val="id_ID" w:bidi="id_ID"/>
        </w:rPr>
        <w:t xml:space="preserve"> merujuk pada nama yang digunakan para pengikut Yesus untuk diri mereka sendiri. Gunakan istilah yang sama untuk "Jalan Tuhan" seperti yang telah Anda gunakan di bagian sebelumnya.</w:t>
      </w:r>
    </w:p>
    <w:p>
      <w:pPr/>
      <w:r>
        <w:rPr>
          <w:lang w:val="id_ID" w:bidi="id_ID"/>
        </w:rPr>
      </w:r>
      <w:r>
        <w:rPr>
          <w:lang w:val="id_ID" w:bidi="id_ID"/>
        </w:rPr>
        <w:t xml:space="preserve">Ketika Paulus melakukan perjalanan ke Damsyik, terang bersinar dari </w:t>
      </w:r>
      <w:r>
        <w:rPr>
          <w:b/>
          <w:lang w:val="id_ID" w:bidi="id_ID"/>
        </w:rPr>
        <w:t>surga</w:t>
      </w:r>
      <w:r>
        <w:rPr>
          <w:lang w:val="id_ID" w:bidi="id_ID"/>
        </w:rPr>
        <w:t>, atau langit. Gunakan kata yang sama untuk surga, atau langit, yang telah Anda gunakan sebelumnya.</w:t>
      </w:r>
    </w:p>
    <w:p>
      <w:pPr/>
      <w:r>
        <w:rPr>
          <w:lang w:val="id_ID" w:bidi="id_ID"/>
        </w:rPr>
      </w:r>
      <w:r>
        <w:rPr>
          <w:lang w:val="id_ID" w:bidi="id_ID"/>
        </w:rPr>
        <w:t xml:space="preserve">Ketika Ananias datang kepada Paulus, Allah berkata kepada Ananias bahwa Paulus akan menjadi </w:t>
      </w:r>
      <w:r>
        <w:rPr>
          <w:b/>
          <w:lang w:val="id_ID" w:bidi="id_ID"/>
        </w:rPr>
        <w:t>saksi</w:t>
      </w:r>
      <w:r>
        <w:rPr>
          <w:lang w:val="id_ID" w:bidi="id_ID"/>
        </w:rPr>
        <w:t xml:space="preserve"> bagi Yesus. Saksi adalah seseorang yang melaporkan apa yang telah ia lihat dan dengar.</w:t>
      </w:r>
    </w:p>
    <w:p>
      <w:pPr/>
      <w:r>
        <w:rPr>
          <w:lang w:val="id_ID" w:bidi="id_ID"/>
        </w:rPr>
      </w:r>
      <w:r>
        <w:rPr>
          <w:lang w:val="id_ID" w:bidi="id_ID"/>
        </w:rPr>
        <w:t xml:space="preserve">Ananias juga menyuruh Paulus untuk bangkit dan </w:t>
      </w:r>
      <w:r>
        <w:rPr>
          <w:b/>
          <w:lang w:val="id_ID" w:bidi="id_ID"/>
        </w:rPr>
        <w:t>dibaptis</w:t>
      </w:r>
      <w:r>
        <w:rPr>
          <w:lang w:val="id_ID" w:bidi="id_ID"/>
        </w:rPr>
        <w:t xml:space="preserve"> serta membasuh </w:t>
      </w:r>
      <w:r>
        <w:rPr>
          <w:b/>
          <w:lang w:val="id_ID" w:bidi="id_ID"/>
        </w:rPr>
        <w:t>dosa-dosanya</w:t>
      </w:r>
      <w:r>
        <w:rPr>
          <w:lang w:val="id_ID" w:bidi="id_ID"/>
        </w:rPr>
        <w:t xml:space="preserve">. Gunakan kata yang sama untuk membaptis dan dosa seperti yang Anda gunakan sebelumnya. Lihat Daftar Kata Utama untuk informasi lebih lanjut tentang </w:t>
      </w:r>
      <w:r>
        <w:rPr>
          <w:lang w:val="id_ID" w:bidi="id_ID"/>
        </w:rPr>
        <w:t>baptisan</w:t>
      </w:r>
      <w:r>
        <w:rPr>
          <w:lang w:val="id_ID" w:bidi="id_ID"/>
        </w:rPr>
        <w:t xml:space="preserve"> dan </w:t>
      </w:r>
      <w:r>
        <w:rPr>
          <w:lang w:val="id_ID" w:bidi="id_ID"/>
        </w:rPr>
        <w:t>dosa</w:t>
      </w:r>
      <w:r>
        <w:rPr>
          <w:lang w:val="id_ID" w:bidi="id_ID"/>
        </w:rPr>
        <w:t>.</w:t>
      </w:r>
    </w:p>
    <w:p>
      <w:pPr/>
      <w:r>
        <w:rPr>
          <w:lang w:val="id_ID" w:bidi="id_ID"/>
        </w:rPr>
      </w:r>
      <w:r>
        <w:rPr>
          <w:lang w:val="id_ID" w:bidi="id_ID"/>
        </w:rPr>
        <w:t xml:space="preserve">Paulus kembali ke </w:t>
      </w:r>
      <w:r>
        <w:rPr>
          <w:b/>
          <w:lang w:val="id_ID" w:bidi="id_ID"/>
        </w:rPr>
        <w:t>Bait Suci</w:t>
      </w:r>
      <w:r>
        <w:rPr>
          <w:lang w:val="id_ID" w:bidi="id_ID"/>
        </w:rPr>
        <w:t xml:space="preserve">, tempat ibadah orang-orang Yahudi di Yerusalem. Gunakan kata yang sama untuk Bait Suci seperti yang Anda gunakan sebelumnya. Lihat Daftar Kata Utama untuk informasi lebih lanjut tentang </w:t>
      </w:r>
      <w:r>
        <w:rPr>
          <w:lang w:val="id_ID" w:bidi="id_ID"/>
        </w:rPr>
        <w:t>Bait Suci</w:t>
      </w:r>
      <w:r>
        <w:rPr>
          <w:lang w:val="id_ID" w:bidi="id_ID"/>
        </w:rPr>
        <w:t>.</w:t>
      </w:r>
    </w:p>
    <w:p>
      <w:pPr/>
      <w:r>
        <w:rPr>
          <w:lang w:val="id_ID" w:bidi="id_ID"/>
        </w:rPr>
      </w:r>
      <w:r>
        <w:rPr>
          <w:lang w:val="id_ID" w:bidi="id_ID"/>
        </w:rPr>
        <w:t xml:space="preserve">Ketika Paulus berada di Bait Suci Yerusalem , tempat orang Yahudi beribadah, Allah membuat Paulus mengalami </w:t>
      </w:r>
      <w:r>
        <w:rPr>
          <w:b/>
          <w:lang w:val="id_ID" w:bidi="id_ID"/>
        </w:rPr>
        <w:t>ekstase</w:t>
      </w:r>
      <w:r>
        <w:rPr>
          <w:lang w:val="id_ID" w:bidi="id_ID"/>
        </w:rPr>
        <w:t>. Ekstase digunakan untuk menggambarkan keadaan mental di mana seseorang melihat hal yang luar biasa dan tercengang, takjub dengan pemandangan itu.</w:t>
      </w:r>
    </w:p>
    <w:p>
      <w:pPr/>
      <w:r>
        <w:rPr>
          <w:lang w:val="id_ID" w:bidi="id_ID"/>
        </w:rPr>
      </w:r>
      <w:r>
        <w:rPr>
          <w:lang w:val="id_ID" w:bidi="id_ID"/>
        </w:rPr>
        <w:t xml:space="preserve">Paulus pergi dari satu </w:t>
      </w:r>
      <w:r>
        <w:rPr>
          <w:b/>
          <w:lang w:val="id_ID" w:bidi="id_ID"/>
        </w:rPr>
        <w:t>sinagoge</w:t>
      </w:r>
      <w:r>
        <w:rPr>
          <w:lang w:val="id_ID" w:bidi="id_ID"/>
        </w:rPr>
        <w:t xml:space="preserve"> ke sinagoge lain mencari para pengikut Yesus. Gunakan kata yang sama untuk sinagoge seperti yang Anda gunakan sebelumnya. Lihat Daftar Kata Utama untuk informasi lebih lanjut tentang </w:t>
      </w:r>
      <w:r>
        <w:rPr>
          <w:lang w:val="id_ID" w:bidi="id_ID"/>
        </w:rPr>
        <w:t>sinagoge</w:t>
      </w:r>
      <w:r>
        <w:rPr>
          <w:lang w:val="id_ID" w:bidi="id_ID"/>
        </w:rPr>
        <w:t>.</w:t>
      </w:r>
    </w:p>
    <w:p>
      <w:pPr/>
      <w:r>
        <w:rPr>
          <w:lang w:val="id_ID" w:bidi="id_ID"/>
        </w:rPr>
      </w:r>
      <w:r>
        <w:rPr>
          <w:lang w:val="id_ID" w:bidi="id_ID"/>
        </w:rPr>
        <w:t xml:space="preserve">Yesus berkata kepada Paulus, "Pergilah, karena Aku akan mengutus engkau jauh kepada </w:t>
      </w:r>
      <w:r>
        <w:rPr>
          <w:b/>
          <w:lang w:val="id_ID" w:bidi="id_ID"/>
        </w:rPr>
        <w:t>orang-orang bukan Yahudi</w:t>
      </w:r>
      <w:r>
        <w:rPr>
          <w:lang w:val="id_ID" w:bidi="id_ID"/>
        </w:rPr>
        <w:t xml:space="preserve">." Gunakan kata yang sama untuk orang bukan Yahudi seperti yang Anda gunakan sebelumnya. Lihat Daftar Kata Utama untuk informasi lebih lanjut tentang </w:t>
      </w:r>
      <w:r>
        <w:rPr>
          <w:lang w:val="id_ID" w:bidi="id_ID"/>
        </w:rPr>
        <w:t>orang-orang bukan Yahudi</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dari perikop ini dalam terjemahan yang paling mudah dimengerti.</w:t>
      </w:r>
    </w:p>
    <w:p>
      <w:pPr/>
      <w:r>
        <w:rPr>
          <w:lang w:val="id_ID" w:bidi="id_ID"/>
        </w:rPr>
      </w:r>
      <w:r>
        <w:rPr>
          <w:lang w:val="id_ID" w:bidi="id_ID"/>
        </w:rPr>
        <w:t>Dalam sesi ini, ceritakan kembali teks tersebut secara berkelompok dalam bahasa Anda sendiri.</w:t>
      </w:r>
    </w:p>
    <w:p>
      <w:pPr/>
      <w:r>
        <w:rPr>
          <w:lang w:val="id_ID" w:bidi="id_ID"/>
        </w:rPr>
      </w:r>
      <w:r>
        <w:rPr>
          <w:lang w:val="id_ID" w:bidi="id_ID"/>
        </w:rPr>
        <w:t>Pertama, seluruh kelompok harus berlatih menceritakan perikop itu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sejenak. Anggota kelompok lain harus menceritakan bagian selanjutnya dari perikop itu dan berhenti sejenak. Lakukan ini sampai kelompok menceritakan kembali seluruh perikop tersebut. Anggota kelompok bisa saling memperbaiki pada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perikop tersebut. </w:t>
      </w:r>
    </w:p>
    <w:p>
      <w:pPr/>
      <w:r>
        <w:rPr>
          <w:lang w:val="id_ID" w:bidi="id_ID"/>
        </w:rPr>
      </w:r>
      <w:r>
        <w:rPr>
          <w:lang w:val="id_ID" w:bidi="id_ID"/>
        </w:rPr>
        <w:t>Hentikan sebentar rekaman ini di sini.</w:t>
      </w:r>
    </w:p>
    <w:p>
      <w:pPr/>
      <w:r>
        <w:rPr>
          <w:lang w:val="id_ID" w:bidi="id_ID"/>
        </w:rPr>
      </w:r>
      <w:r>
        <w:rPr>
          <w:lang w:val="id_ID" w:bidi="id_ID"/>
        </w:rPr>
        <w:t xml:space="preserve">Selanjutnya, kelompok dapat memutuskan versi mana dari perikop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Hentikan sebentar rekaman ini di sini.</w:t>
      </w:r>
    </w:p>
    <w:p>
      <w:pPr/>
      <w:r>
        <w:rPr>
          <w:lang w:val="id_ID" w:bidi="id_ID"/>
        </w:rPr>
      </w:r>
      <w:r>
        <w:rPr>
          <w:lang w:val="id_ID" w:bidi="id_ID"/>
        </w:rPr>
        <w:t>Akhirnya, kelompok dapat menyusun versi akhir dari kutipan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22:22–29</w:t>
      </w:r>
      <w:r>
        <w:rPr>
          <w:lang w:val="id_ID" w:bidi="id_ID"/>
        </w:rPr>
      </w:r>
    </w:p>
    <w:p>
      <w:pPr>
        <w:pStyle w:val="Heading3"/>
      </w:pPr>
      <w:r>
        <w:rPr>
          <w:lang w:val="id_ID" w:bidi="id_ID"/>
        </w:rPr>
        <w:t>Dengar dan Renungkan</w:t>
      </w:r>
    </w:p>
    <w:p>
      <w:pPr/>
      <w:r>
        <w:rPr>
          <w:lang w:val="id_ID" w:bidi="id_ID"/>
        </w:rPr>
      </w:r>
      <w:r>
        <w:rPr>
          <w:lang w:val="id_ID" w:bidi="id_ID"/>
        </w:rPr>
        <w:t>Dengarkan Kisah Para Rasul 22:22–29 dan simpanlah dalam hati Anda. Dengarkan teks ini tiga kali (dalam tiga terjemahan yang berbeda, jika memungkinkan). Kemudian secara berkelompok diskusikanlah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Apakah yang tidak Anda sukai atau tidak pahami?</w:t>
      </w:r>
    </w:p>
    <w:p>
      <w:pPr>
        <w:pStyle w:val="ListBullet"/>
        <w:spacing w:line="240" w:lineRule="auto"/>
        <w:ind w:left="720"/>
      </w:pPr>
      <w:r>
        <w:rPr>
          <w:lang w:val="id_ID" w:bidi="id_ID"/>
        </w:rPr>
      </w:r>
      <w:r>
        <w:rPr>
          <w:lang w:val="id_ID" w:bidi="id_ID"/>
        </w:rPr>
        <w:t>Apa yang kisah ini sampaikan kepada kita tentang Allah atau Yesus?</w:t>
      </w:r>
    </w:p>
    <w:p>
      <w:pPr>
        <w:pStyle w:val="ListBullet"/>
        <w:spacing w:line="240" w:lineRule="auto"/>
        <w:ind w:left="720"/>
      </w:pPr>
      <w:r>
        <w:rPr>
          <w:lang w:val="id_ID" w:bidi="id_ID"/>
        </w:rPr>
      </w:r>
      <w:r>
        <w:rPr>
          <w:lang w:val="id_ID" w:bidi="id_ID"/>
        </w:rPr>
        <w:t>Apa yang cerita ini katakan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dimengerti.</w:t>
      </w:r>
    </w:p>
    <w:p>
      <w:pPr/>
      <w:r>
        <w:rPr>
          <w:lang w:val="id_ID" w:bidi="id_ID"/>
        </w:rPr>
      </w:r>
      <w:r>
        <w:rPr>
          <w:lang w:val="id_ID" w:bidi="id_ID"/>
        </w:rPr>
        <w:t>Dalam perikop sebelumnya, komandan Romawi memberi izin kepada Paulus untuk berbicara di hadapan orang-orang Yahudi. Paulus menjelaskan dirinya kepada mereka. Orang-orang Yahudi mendengarkannya sampai Paulus menyebutkan orang-orang bukan Yahudi. Adalah penyebutan tentang orang-orang bukan Yahudi yang membuat orang banyak kesal. Orang-orang Yahudi berteriak, "Enyahkan orang seperti itu dari bumi! Dia tidak boleh diizinkan untuk hidup!" Kalimat itu juga dapat berarti, "Bunuh dia!" atau "Akhiri hidupnya!"</w:t>
      </w:r>
    </w:p>
    <w:p>
      <w:pPr/>
      <w:r>
        <w:rPr>
          <w:lang w:val="id_ID" w:bidi="id_ID"/>
        </w:rPr>
      </w:r>
      <w:r>
        <w:rPr>
          <w:lang w:val="id_ID" w:bidi="id_ID"/>
        </w:rPr>
        <w:t>Orang-orang Yahudi tidak senang tentang pidato paulus Selain berteriak, orang-orang Yahudi juga melemparkan jubah mereka, yang merupakan pakaian luar mereka, dan menghambur-hamburkan debu ke udara. Tindakan ini menunjukkan bahwa kerumunan orang Yahudi tidak menyetujui pidato Paulus.</w:t>
      </w:r>
    </w:p>
    <w:p>
      <w:pPr/>
      <w:r>
        <w:rPr>
          <w:lang w:val="id_ID" w:bidi="id_ID"/>
        </w:rPr>
      </w:r>
      <w:r>
        <w:rPr>
          <w:lang w:val="id_ID" w:bidi="id_ID"/>
        </w:rPr>
        <w:t xml:space="preserve">Tunjukkan foto sebuah </w:t>
      </w:r>
      <w:r>
        <w:rPr>
          <w:lang w:val="id_ID" w:bidi="id_ID"/>
        </w:rPr>
        <w:t>jubah</w:t>
      </w:r>
      <w:r>
        <w:rPr>
          <w:lang w:val="id_ID" w:bidi="id_ID"/>
        </w:rPr>
        <w:t>.</w:t>
      </w:r>
    </w:p>
    <w:p>
      <w:pPr/>
      <w:r>
        <w:rPr>
          <w:lang w:val="id_ID" w:bidi="id_ID"/>
        </w:rPr>
      </w:r>
      <w:r>
        <w:rPr>
          <w:lang w:val="id_ID" w:bidi="id_ID"/>
        </w:rPr>
        <w:t>Berhenti dan diskusikan: Apa saja cara yang dilakukan orang-orang untuk menunjukkan kemarahan mereka dalam komunitas Anda? Jika Anda pernah melihat orang banyak yang marah, jelaskan pengalaman itu kepada tim Anda.</w:t>
      </w:r>
    </w:p>
    <w:p>
      <w:pPr/>
      <w:r>
        <w:rPr>
          <w:lang w:val="id_ID" w:bidi="id_ID"/>
        </w:rPr>
      </w:r>
      <w:r>
        <w:rPr>
          <w:lang w:val="id_ID" w:bidi="id_ID"/>
        </w:rPr>
        <w:t>Komandan Romawi, pemimpin tentara Romawi yang ditempatkan di Yerusalem, memerintahkan para prajurit untuk membawa Paulus ke barak, tempat di mana tentara Romawi tinggal di Yerusalem. Komandan Romawi tidak dapat memahami mengapa kerumunan orang Yahudi marah. Dia mengatakan bahwa Paulus harus diperiksa dengan cara di cambuk. Orang-orang Romawi biasanya mencambuk orang itu dengan cambuk kulit terlebih dahulu, kemudian membawanya kepada pemimpin sehingga ia dapat menginterogasi orang itu. Komandan Romawi ingin tahu dari Paulus apa yang benar-benar terjadi.</w:t>
      </w:r>
    </w:p>
    <w:p>
      <w:pPr/>
      <w:r>
        <w:rPr>
          <w:lang w:val="id_ID" w:bidi="id_ID"/>
        </w:rPr>
      </w:r>
      <w:r>
        <w:rPr>
          <w:lang w:val="id_ID" w:bidi="id_ID"/>
        </w:rPr>
        <w:t xml:space="preserve">Tunjukkan gambar </w:t>
      </w:r>
      <w:r>
        <w:rPr>
          <w:lang w:val="id_ID" w:bidi="id_ID"/>
        </w:rPr>
        <w:t>cambuk yang digunakan oleh prajurit Romawi</w:t>
      </w:r>
      <w:r>
        <w:rPr>
          <w:lang w:val="id_ID" w:bidi="id_ID"/>
        </w:rPr>
        <w:t>.</w:t>
      </w:r>
    </w:p>
    <w:p>
      <w:pPr/>
      <w:r>
        <w:rPr>
          <w:lang w:val="id_ID" w:bidi="id_ID"/>
        </w:rPr>
      </w:r>
      <w:r>
        <w:rPr>
          <w:lang w:val="id_ID" w:bidi="id_ID"/>
        </w:rPr>
        <w:t xml:space="preserve">Tunjukkan juga gambar di mana para </w:t>
      </w:r>
      <w:r>
        <w:rPr>
          <w:lang w:val="id_ID" w:bidi="id_ID"/>
        </w:rPr>
        <w:t>prajurit mengikat para tahanan mereka pada sebuah tonggak untuk mencambuk mereka</w:t>
      </w:r>
      <w:r>
        <w:rPr>
          <w:lang w:val="id_ID" w:bidi="id_ID"/>
        </w:rPr>
        <w:t>.</w:t>
      </w:r>
    </w:p>
    <w:p>
      <w:pPr/>
      <w:r>
        <w:rPr>
          <w:lang w:val="id_ID" w:bidi="id_ID"/>
        </w:rPr>
      </w:r>
      <w:r>
        <w:rPr>
          <w:lang w:val="id_ID" w:bidi="id_ID"/>
        </w:rPr>
        <w:t>Diskusikan bagaimana para penjahat dihukum dalam komunitas mu? Bagaimana jenis hukuman itu ditentukan? Siapa yang memiliki otoritas untuk melaksanakan hukuman itu?</w:t>
      </w:r>
    </w:p>
    <w:p>
      <w:pPr/>
      <w:r>
        <w:rPr>
          <w:lang w:val="id_ID" w:bidi="id_ID"/>
        </w:rPr>
      </w:r>
      <w:r>
        <w:rPr>
          <w:lang w:val="id_ID" w:bidi="id_ID"/>
        </w:rPr>
        <w:t>Para prajurit mengikat Paulus pada tiang dengan lengan-lengannya dirantai. Ketika para prajurit akan memukul Paulus dengan cambuk, Paulus berbicara kepada perwira, sang petugas yang bertanggung jawab atas seratus prajurit. Paulus berkata, "Jika seorang pria adalah warga negara Romawi dan tidak terbukti bersalah oleh persidangan, apakah sah bagimu untuk mencambuk dia?" Ini adalah jenis pertanyaan yang tidak diharapkan untuk dijawab karena perwira itu tahu bahwa itu tidak diizinkan. Sebagai warga negara Romawi, Paulus memiliki hak seorang Romawi, tetapi komandan Romawi tidak tahu bahwa Paulus adalah warga negara Romawi.</w:t>
      </w:r>
    </w:p>
    <w:p>
      <w:pPr/>
      <w:r>
        <w:rPr>
          <w:lang w:val="id_ID" w:bidi="id_ID"/>
        </w:rPr>
      </w:r>
      <w:r>
        <w:rPr>
          <w:lang w:val="id_ID" w:bidi="id_ID"/>
        </w:rPr>
        <w:t>Pada zaman Paulus, otoritas Romawi tidak dapat mencambuk seorang warga Romawi kecuali mereka telah mendapati warga tersebut bersalah dalam persidangan. Kita akan mengingat bahwa sebelumnya, Paulus mengeluh kepada penjaga penjara di Filipi bahwa orang banyak menyerangnya dan Silas meskipun mereka adalah warga negara Romawi. Di barak, Paulus menggunakan haknya sebagai warga negara Romawi untuk melindungi dirinya dari bahaya fisik lebih lanjut.</w:t>
      </w:r>
    </w:p>
    <w:p>
      <w:pPr/>
      <w:r>
        <w:rPr>
          <w:lang w:val="id_ID" w:bidi="id_ID"/>
        </w:rPr>
      </w:r>
      <w:r>
        <w:rPr>
          <w:lang w:val="id_ID" w:bidi="id_ID"/>
        </w:rPr>
        <w:t>Perwira itu pergi kepada komandan Romawi. Ini berarti para prajurit tidak melakukan apa pun kepada Paulus. Perwira itu pergi untuk memberi tahu komandan apa yang telah ia pelajari. Dia berbicara kepada komandan dengan hormat bertanya, "Apa yang akan Anda lakukan?" Dia tidak mengharapkan komandan untuk menjawab pertanyaan itu. Dia memberi tahu komandan bahwa Paulus adalah warga negara Romawi dan mengatakan bahwa mencambuk dia adalah ilegal. Jika komandan itu tidak menaati hukum, otoritas Romawi akan menghukumnya.</w:t>
      </w:r>
    </w:p>
    <w:p>
      <w:pPr/>
      <w:r>
        <w:rPr>
          <w:lang w:val="id_ID" w:bidi="id_ID"/>
        </w:rPr>
      </w:r>
      <w:r>
        <w:rPr>
          <w:lang w:val="id_ID" w:bidi="id_ID"/>
        </w:rPr>
        <w:t>Kepala pasukan Romawi pergi kepada Paulus dan bertanya, "Katakan kepadaku, apakah kamu seorang warga negara Romawi?" Frasa itu, "Katakan kepadaku," adalah perintah. Itu adalah bahasa yang kuat tetapi tidak kasar. Komandan itu ingin mendengar sendiri tanggapan Paulus. Ada kemungkinan bahwa warga Romawi langka di Yerusalem karena sangat jauh dari Roma. Paulus menjawab komandan itu, "Ya."</w:t>
      </w:r>
    </w:p>
    <w:p>
      <w:pPr/>
      <w:r>
        <w:rPr>
          <w:lang w:val="id_ID" w:bidi="id_ID"/>
        </w:rPr>
      </w:r>
      <w:r>
        <w:rPr>
          <w:lang w:val="id_ID" w:bidi="id_ID"/>
        </w:rPr>
        <w:t>Komandan Romawi berkata kepada Paulus, "Saya membeli kewarganegaraan ini dengan harga yang besar." Tidak semua orang dapat membeli kewarganegaraan Romawi—orang-orang biasanya harus membayar suap untuk memasukkan nama mereka pada daftar warga Romawi.</w:t>
      </w:r>
    </w:p>
    <w:p>
      <w:pPr/>
      <w:r>
        <w:rPr>
          <w:lang w:val="id_ID" w:bidi="id_ID"/>
        </w:rPr>
      </w:r>
      <w:r>
        <w:rPr>
          <w:lang w:val="id_ID" w:bidi="id_ID"/>
        </w:rPr>
        <w:t>Paulus menjawab komandan itu, "Tetapi aku warga negara sejak lahir." Paulus menjadi warga negara karena orang tuanya adalah warga negara Romawi, dan kewarganegaraannya lebih baik daripada kewarganegaraan komandan Romawi itu.</w:t>
      </w:r>
    </w:p>
    <w:p>
      <w:pPr/>
      <w:r>
        <w:rPr>
          <w:lang w:val="id_ID" w:bidi="id_ID"/>
        </w:rPr>
      </w:r>
      <w:r>
        <w:rPr>
          <w:lang w:val="id_ID" w:bidi="id_ID"/>
        </w:rPr>
        <w:t>Ketika mereka mendengar ini, para prajurit yang menginterogasi Paulus pergi karena mereka tidak dapat mencambuknya. Paulus dapat membuktikan kewarganegaraan Romawinya. Para prajurit mungkin takut, dan komandan juga takut. Orang-orang tidak diizinkan untuk merantai warga Romawi ketika mereka ditangkap. Karena adalah ilegal bagi komandan untuk merantai seorang warga Romawi, ia mungkin melepaskan rantai Paulus pada saat ini.</w:t>
      </w:r>
    </w:p>
    <w:p>
      <w:pPr/>
      <w:r>
        <w:rPr>
          <w:lang w:val="id_ID" w:bidi="id_ID"/>
        </w:rPr>
      </w:r>
      <w:r>
        <w:rPr>
          <w:lang w:val="id_ID" w:bidi="id_ID"/>
        </w:rPr>
        <w:t>Berhenti dan diskusikan: Ketika seseorang dituduh melakukan kesalahan dalam budaya Anda, bagaimana orang-orang yang memegang otoritas melindungi orang-orang ketika mereka belum terbukti bersalah? Dalam budaya Anda, apa yang paling ditakuti oleh orang-orang yang memegang otoritas?</w:t>
      </w:r>
      <w:r>
        <w:rPr>
          <w:lang w:val="id_ID" w:bidi="id_ID"/>
        </w:rPr>
      </w:r>
    </w:p>
    <w:p>
      <w:pPr>
        <w:pStyle w:val="Heading3"/>
      </w:pPr>
      <w:r>
        <w:rPr>
          <w:lang w:val="id_ID" w:bidi="id_ID"/>
        </w:rPr>
        <w:t>Menjelaskan Adegan</w:t>
      </w:r>
    </w:p>
    <w:p>
      <w:pPr/>
      <w:r>
        <w:rPr>
          <w:lang w:val="id_ID" w:bidi="id_ID"/>
        </w:rPr>
      </w:r>
      <w:r>
        <w:rPr>
          <w:lang w:val="id_ID" w:bidi="id_ID"/>
        </w:rPr>
        <w:t>Dengarkan teks satu kali lagi dalam versi yang paling mudah dimengerti.</w:t>
      </w:r>
    </w:p>
    <w:p>
      <w:pPr/>
      <w:r>
        <w:rPr>
          <w:lang w:val="id_ID" w:bidi="id_ID"/>
        </w:rPr>
      </w:r>
      <w:r>
        <w:rPr>
          <w:lang w:val="id_ID" w:bidi="id_ID"/>
        </w:rPr>
        <w:t>Kisah ini memiliki tiga adegan.</w:t>
      </w:r>
    </w:p>
    <w:p>
      <w:pPr/>
      <w:r>
        <w:rPr>
          <w:lang w:val="id_ID" w:bidi="id_ID"/>
        </w:rPr>
      </w:r>
      <w:r>
        <w:rPr>
          <w:b/>
          <w:lang w:val="id_ID" w:bidi="id_ID"/>
        </w:rPr>
        <w:t>Adegan pertama:</w:t>
      </w:r>
      <w:r>
        <w:rPr>
          <w:lang w:val="id_ID" w:bidi="id_ID"/>
        </w:rPr>
        <w:t xml:space="preserve"> Orang-orang Yahudi marah ketika Paulus berbicara tentang orang-orang bukan Yahudi. Untuk menunjukkan kemarahan mereka, mereka menanggalkan jubah mereka dan melemparkan debu ke udara.</w:t>
      </w:r>
    </w:p>
    <w:p>
      <w:pPr/>
      <w:r>
        <w:rPr>
          <w:lang w:val="id_ID" w:bidi="id_ID"/>
        </w:rPr>
      </w:r>
      <w:r>
        <w:rPr>
          <w:b/>
          <w:lang w:val="id_ID" w:bidi="id_ID"/>
        </w:rPr>
        <w:t>Adegan kedua:</w:t>
      </w:r>
      <w:r>
        <w:rPr>
          <w:lang w:val="id_ID" w:bidi="id_ID"/>
        </w:rPr>
        <w:t xml:space="preserve"> Para prajurit membawa Paulus ke dalam barak. Komandan itu memerintahkan agar para prajurit mencambuk Paulus sebelum komandan mengajukan pertanyaan kepadanya. Ketika prajurit itu akan mencambuknya, Paulus berkata kepada perwira bahwa ia adalah warga negara Romawi. Perwira itu pergi kepada komandan dan mengatakan bahwa Paulus adalah warga negara Romawi.</w:t>
      </w:r>
    </w:p>
    <w:p>
      <w:pPr/>
      <w:r>
        <w:rPr>
          <w:lang w:val="id_ID" w:bidi="id_ID"/>
        </w:rPr>
      </w:r>
      <w:r>
        <w:rPr>
          <w:b/>
          <w:lang w:val="id_ID" w:bidi="id_ID"/>
        </w:rPr>
        <w:t>Adegan ketiga:</w:t>
      </w:r>
      <w:r>
        <w:rPr>
          <w:lang w:val="id_ID" w:bidi="id_ID"/>
        </w:rPr>
        <w:t xml:space="preserve"> Komandan Romawi datang dan bertanya apakah Paulus benar-benar seorang warga negara Romawi. Paulus membuktikan kepada komandan bahwa ia lahir sebagai warga negara Romawi. Para prajurit tidak mencambuk Paulus. Komandan itu merasa takut karena ia telah membelenggu Paulus, padahal Paulus adalah seorang warga negara Romawi.</w:t>
      </w:r>
    </w:p>
    <w:p>
      <w:pPr/>
      <w:r>
        <w:rPr>
          <w:lang w:val="id_ID" w:bidi="id_ID"/>
        </w:rPr>
      </w:r>
      <w:r>
        <w:rPr>
          <w:lang w:val="id_ID" w:bidi="id_ID"/>
        </w:rPr>
        <w:t>Tokoh dalam kisah tersebut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Kerumunan orang Yahudi</w:t>
      </w:r>
    </w:p>
    <w:p>
      <w:pPr>
        <w:pStyle w:val="ListBullet"/>
        <w:spacing w:line="240" w:lineRule="auto"/>
        <w:ind w:left="720"/>
      </w:pPr>
      <w:r>
        <w:rPr>
          <w:lang w:val="id_ID" w:bidi="id_ID"/>
        </w:rPr>
      </w:r>
      <w:r>
        <w:rPr>
          <w:lang w:val="id_ID" w:bidi="id_ID"/>
        </w:rPr>
        <w:t>Kepala pasukan Romawi</w:t>
      </w:r>
    </w:p>
    <w:p>
      <w:pPr>
        <w:pStyle w:val="ListBullet"/>
        <w:spacing w:line="240" w:lineRule="auto"/>
        <w:ind w:left="720"/>
      </w:pPr>
      <w:r>
        <w:rPr>
          <w:lang w:val="id_ID" w:bidi="id_ID"/>
        </w:rPr>
      </w:r>
      <w:r>
        <w:rPr>
          <w:lang w:val="id_ID" w:bidi="id_ID"/>
        </w:rPr>
        <w:t>Perwira</w:t>
      </w:r>
    </w:p>
    <w:p>
      <w:pPr>
        <w:pStyle w:val="ListBullet"/>
        <w:spacing w:line="240" w:lineRule="auto"/>
        <w:ind w:left="720"/>
      </w:pPr>
      <w:r>
        <w:rPr>
          <w:lang w:val="id_ID" w:bidi="id_ID"/>
        </w:rPr>
      </w:r>
      <w:r>
        <w:rPr>
          <w:lang w:val="id_ID" w:bidi="id_ID"/>
        </w:rPr>
        <w:t>Para prajurit</w:t>
      </w:r>
    </w:p>
    <w:p>
      <w:pPr/>
      <w:r>
        <w:rPr>
          <w:lang w:val="id_ID" w:bidi="id_ID"/>
        </w:rPr>
      </w:r>
      <w:r>
        <w:rPr>
          <w:lang w:val="id_ID" w:bidi="id_ID"/>
        </w:rPr>
        <w:t>Dalam sesi ini, mintalah kelompok untuk membuat papan cerita, menggambar, atau menggunakan beberapa macam alat peraga (benda-benda yang dapat Anda pindah-pindahkan seperti batu, kayu, mainan anak-anak) untuk memvisualisasikan kisah dan adegan di dalamnya.</w:t>
      </w:r>
    </w:p>
    <w:p>
      <w:pPr/>
      <w:r>
        <w:rPr>
          <w:lang w:val="id_ID" w:bidi="id_ID"/>
        </w:rPr>
      </w:r>
      <w:r>
        <w:rPr>
          <w:lang w:val="id_ID" w:bidi="id_ID"/>
        </w:rPr>
        <w:t>Ingatlah bahwa Paulus mencoba menjelaskan dirinya di hadapan orang-orang, tetapi kerumunan orang Yahudi menjadi marah ketika Paulus menyebutkan bangsa-bangsa bukan Yahudi. Mereka berteriak dengan suara keras, menanggalkan jubah mereka dan melemparkan debu ke udara. Adegan itu keras dan kacau. Komandan itu mengatakan kepada para prajurit untuk membawa Paulus ke barak.</w:t>
      </w:r>
    </w:p>
    <w:p>
      <w:pPr/>
      <w:r>
        <w:rPr>
          <w:lang w:val="id_ID" w:bidi="id_ID"/>
        </w:rPr>
      </w:r>
      <w:r>
        <w:rPr>
          <w:lang w:val="id_ID" w:bidi="id_ID"/>
        </w:rPr>
        <w:t>Penting juga untuk diingat bahwa kepala pasukan Romawi dan para prajuritnya masih tidak dapat memahami mengapa orang-orang Yahudi marah. Komandan Romawi memerintahkan para prajuritnya untuk mencambuk Paulus. Dia berpikir bahwa ini akan membuat Paulus mengatakan kebenaran kepadanya tentang mengapa mereka berteriak kepada Paulus.</w:t>
      </w:r>
    </w:p>
    <w:p>
      <w:pPr/>
      <w:r>
        <w:rPr>
          <w:lang w:val="id_ID" w:bidi="id_ID"/>
        </w:rPr>
      </w:r>
      <w:r>
        <w:rPr>
          <w:lang w:val="id_ID" w:bidi="id_ID"/>
        </w:rPr>
        <w:t>Penting untuk diingat bahwa para prajurit merentangkan tangan Paulus di depannya dan mengikatnya pada tiang di atas kepalanya. Ada seorang perwira yang berdiri di samping mereka mengawasi para prajurit. Sementara para prajurit mengikat tangan Paulus pada tiang, Paulus bertanya kepada perwira yang berdiri di sana apakah sah untuk mencambuk seorang warga negara Romawi. Perwira itu menghentikan pencambukan dan pergi untuk berbicara dengan komandan itu. Dia mengatakan kepada komandan bahwa ia akan melakukan sesuatu yang ilegal dengan mencambuk Paulus.</w:t>
      </w:r>
    </w:p>
    <w:p>
      <w:pPr/>
      <w:r>
        <w:rPr>
          <w:lang w:val="id_ID" w:bidi="id_ID"/>
        </w:rPr>
      </w:r>
      <w:r>
        <w:rPr>
          <w:lang w:val="id_ID" w:bidi="id_ID"/>
        </w:rPr>
        <w:t>Kemudian, komandan pergi kepada Paulus dan berbicara kepadanya. Dia memerintahkan Paulus, "Katakan kepadaku, apakah kamu seorang warga negara Romawi?" Paulus berkata "Ya," dan komandan berkata, "Saya membayar banyak uang untuk kewarganegaraan saya." Kemudian Paulus berkata, "Tetapi aku lahir sebagai warga negara." Pernyataan inilah yang membuat para prajurit dan komandan takut. Mereka mengakui bahwa kewarganegaraan Paulus bahkan lebih baik daripada kewarganegaraan komandan itu. Komandan juga menyadari bahwa ia melakukan sesuatu yang ilegal dengan mengikat Paulus dengan rantai.</w:t>
      </w:r>
      <w:r>
        <w:rPr>
          <w:lang w:val="id_ID" w:bidi="id_ID"/>
        </w:rPr>
      </w:r>
    </w:p>
    <w:p>
      <w:pPr>
        <w:pStyle w:val="Heading3"/>
      </w:pPr>
      <w:r>
        <w:rPr>
          <w:lang w:val="id_ID" w:bidi="id_ID"/>
        </w:rPr>
        <w:t>Memperagakan Bacaan</w:t>
      </w:r>
    </w:p>
    <w:p>
      <w:pPr/>
      <w:r>
        <w:rPr>
          <w:lang w:val="id_ID" w:bidi="id_ID"/>
        </w:rPr>
      </w:r>
      <w:r>
        <w:rPr>
          <w:lang w:val="id_ID" w:bidi="id_ID"/>
        </w:rPr>
        <w:t>Dengarkan teks satu kali lagi dalam versi yang paling mudah dimengerti.</w:t>
      </w:r>
    </w:p>
    <w:p>
      <w:pPr/>
      <w:r>
        <w:rPr>
          <w:lang w:val="id_ID" w:bidi="id_ID"/>
        </w:rPr>
      </w:r>
      <w:r>
        <w:rPr>
          <w:lang w:val="id_ID" w:bidi="id_ID"/>
        </w:rPr>
        <w:t xml:space="preserve">Dalam sesi ini, tim akan memperagakan kisah tersebut. </w:t>
      </w:r>
    </w:p>
    <w:p>
      <w:pPr/>
      <w:r>
        <w:rPr>
          <w:lang w:val="id_ID" w:bidi="id_ID"/>
        </w:rPr>
      </w:r>
      <w:r>
        <w:rPr>
          <w:lang w:val="id_ID" w:bidi="id_ID"/>
        </w:rPr>
        <w:t>Kisah ini memiliki tiga adegan.</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Kerumunan orang Yahudi</w:t>
      </w:r>
    </w:p>
    <w:p>
      <w:pPr>
        <w:pStyle w:val="ListBullet"/>
        <w:spacing w:line="240" w:lineRule="auto"/>
        <w:ind w:left="720"/>
      </w:pPr>
      <w:r>
        <w:rPr>
          <w:lang w:val="id_ID" w:bidi="id_ID"/>
        </w:rPr>
      </w:r>
      <w:r>
        <w:rPr>
          <w:lang w:val="id_ID" w:bidi="id_ID"/>
        </w:rPr>
        <w:t>Kepala pasukan Romawi</w:t>
      </w:r>
    </w:p>
    <w:p>
      <w:pPr>
        <w:pStyle w:val="ListBullet"/>
        <w:spacing w:line="240" w:lineRule="auto"/>
        <w:ind w:left="720"/>
      </w:pPr>
      <w:r>
        <w:rPr>
          <w:lang w:val="id_ID" w:bidi="id_ID"/>
        </w:rPr>
      </w:r>
      <w:r>
        <w:rPr>
          <w:lang w:val="id_ID" w:bidi="id_ID"/>
        </w:rPr>
        <w:t>Perwira</w:t>
      </w:r>
    </w:p>
    <w:p>
      <w:pPr>
        <w:pStyle w:val="ListBullet"/>
        <w:spacing w:line="240" w:lineRule="auto"/>
        <w:ind w:left="720"/>
      </w:pPr>
      <w:r>
        <w:rPr>
          <w:lang w:val="id_ID" w:bidi="id_ID"/>
        </w:rPr>
      </w:r>
      <w:r>
        <w:rPr>
          <w:lang w:val="id_ID" w:bidi="id_ID"/>
        </w:rPr>
        <w:t>Para prajurit</w:t>
      </w:r>
    </w:p>
    <w:p>
      <w:pPr/>
      <w:r>
        <w:rPr>
          <w:lang w:val="id_ID" w:bidi="id_ID"/>
        </w:rPr>
      </w:r>
      <w:r>
        <w:rPr>
          <w:lang w:val="id_ID" w:bidi="id_ID"/>
        </w:rPr>
        <w:t>Minta kelompok untuk memerankan kisah ini dua kali. Mereka harus memerankannya dalam bahasa tujuan penerjemahan mereka. Pertama, minta kelompok untuk memerankan cerita itu tanpa berhenti. Pada saat kelompok memerankan kisah itu untuk kedua kalinya, hentikan mereka pada bagian-bagian yang berbeda dalam kisah tersebut.</w:t>
      </w:r>
    </w:p>
    <w:p>
      <w:pPr/>
      <w:r>
        <w:rPr>
          <w:lang w:val="id_ID" w:bidi="id_ID"/>
        </w:rPr>
      </w:r>
      <w:r>
        <w:rPr>
          <w:lang w:val="id_ID" w:bidi="id_ID"/>
        </w:rPr>
        <w:t xml:space="preserve">Ketika kelompok memerankan kisah itu untuk pertama kalinya, perhatikan alur, plot, dan kronologi kisah tersebut. Perhatikan bagian-bagian penting atau sulit dari kisah maupun bagian yang akan diperagakan dan jangan dilewatkan. Bantu kelompok untuk mengingat bagian-bagian dari kisah tersebut. </w:t>
      </w:r>
    </w:p>
    <w:p>
      <w:pPr/>
      <w:r>
        <w:rPr>
          <w:lang w:val="id_ID" w:bidi="id_ID"/>
        </w:rPr>
      </w:r>
      <w:r>
        <w:rPr>
          <w:lang w:val="id_ID" w:bidi="id_ID"/>
        </w:rPr>
        <w:t>Ketika orang-orang Yahudi mendengar ucapan Paulus, mereka marah sehingga mereka berteriak, melemparkan jubah dan debu ke udara. Mereka juga berteriak, "Enyahkan orang ini!"</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"Saya merasa sedih karena orang-orang Yahudi tidak menginginkan kesaksian saya," dan "Saya merasa terhormat untuk bersaksi tentang Yesus kepada orang banyak."</w:t>
      </w:r>
    </w:p>
    <w:p>
      <w:pPr>
        <w:pStyle w:val="ListBullet"/>
        <w:spacing w:line="240" w:lineRule="auto"/>
        <w:ind w:left="720"/>
      </w:pPr>
      <w:r>
        <w:rPr>
          <w:lang w:val="id_ID" w:bidi="id_ID"/>
        </w:rPr>
      </w:r>
      <w:r>
        <w:rPr>
          <w:lang w:val="id_ID" w:bidi="id_ID"/>
        </w:rPr>
        <w:t>Tanyakan kepada para aktor yang memerankan kerumunan orang Yahudi, "Bagaimana perasaan kalian?" Anda dapat mendengar hal-hal seperti, "Paulus ini telah melanggar Hukum Musa," dan "Para prajurit harus menghukum orang ini."</w:t>
      </w:r>
    </w:p>
    <w:p>
      <w:pPr>
        <w:pStyle w:val="ListBullet"/>
        <w:spacing w:line="240" w:lineRule="auto"/>
        <w:ind w:left="720"/>
      </w:pPr>
      <w:r>
        <w:rPr>
          <w:lang w:val="id_ID" w:bidi="id_ID"/>
        </w:rPr>
      </w:r>
      <w:r>
        <w:rPr>
          <w:lang w:val="id_ID" w:bidi="id_ID"/>
        </w:rPr>
        <w:t xml:space="preserve">Mulai kembali adegannya. </w:t>
      </w:r>
    </w:p>
    <w:p>
      <w:pPr/>
      <w:r>
        <w:rPr>
          <w:lang w:val="id_ID" w:bidi="id_ID"/>
        </w:rPr>
      </w:r>
      <w:r>
        <w:rPr>
          <w:lang w:val="id_ID" w:bidi="id_ID"/>
        </w:rPr>
        <w:t>Kepala pasukan Romawi dan para prajurit membawa Paulus ke barak mereka, tempat di mana para prajurit tinggal di Yerusalem. Komandan ingin mengetahui situasinya sehingga ia memerintahkan para prajurit untuk mencambuk Paulus. Paulus bertanya kepada perwira yang berdiri apakah diperbolehkan untuk mencambuk warga Romawi bahkan ketika mereka tidak terbukti bersalah. Perwira itu pergi kepada komandan dan mengatakan kepadanya bahwa Paulus adalah seorang warga negara Romawi.</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orang yang memerankan Paulus, "Bagaimana perasaan Anda?" Anda mungkin mendengar hal-hal seperti, "Aku adalah warga negara Romawi dan dilindungi oleh hukum Romawi," dan "Para prajurit ini tidak memiliki hak untuk mencambuk aku."</w:t>
      </w:r>
    </w:p>
    <w:p>
      <w:pPr>
        <w:pStyle w:val="ListBullet"/>
        <w:spacing w:line="240" w:lineRule="auto"/>
        <w:ind w:left="720"/>
      </w:pPr>
      <w:r>
        <w:rPr>
          <w:lang w:val="id_ID" w:bidi="id_ID"/>
        </w:rPr>
      </w:r>
      <w:r>
        <w:rPr>
          <w:lang w:val="id_ID" w:bidi="id_ID"/>
        </w:rPr>
        <w:t>Tanyakan kepada aktor yang memerankan perwira, "Bagaimana perasaan Anda?" Anda mungkin mendengar hal-hal seperti, "Apakah orang ini benar-benar seorang warga negara Romawi?" "Aku takut karena kita hampir melakukan sesuatu yang melanggar hukum !". dan "Saya perlu melaporkan ini kepada komandan saya." Perwira itu mengatakan kepada perwira bahwa ia tidak dapat mencambuk Paulus karena ia adalah seorang warga negara.</w:t>
      </w:r>
    </w:p>
    <w:p>
      <w:pPr>
        <w:pStyle w:val="ListBullet"/>
        <w:spacing w:line="240" w:lineRule="auto"/>
        <w:ind w:left="720"/>
      </w:pPr>
      <w:r>
        <w:rPr>
          <w:lang w:val="id_ID" w:bidi="id_ID"/>
        </w:rPr>
      </w:r>
      <w:r>
        <w:rPr>
          <w:lang w:val="id_ID" w:bidi="id_ID"/>
        </w:rPr>
        <w:t xml:space="preserve">Mulai kembali adegannya. </w:t>
      </w:r>
    </w:p>
    <w:p>
      <w:pPr/>
      <w:r>
        <w:rPr>
          <w:lang w:val="id_ID" w:bidi="id_ID"/>
        </w:rPr>
      </w:r>
      <w:r>
        <w:rPr>
          <w:lang w:val="id_ID" w:bidi="id_ID"/>
        </w:rPr>
        <w:t>Perankan komandan Romawi yang bertanya kepada Paulus, "Katakan kepadaku, apakah kamu seorang warga negara Romawi?"</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orang yang memerankan komandan "Bagaimana perasaan Anda?" Anda mungkin mendengar hal-hal seperti, "Yahudi ini berani untuk mengklaim bahwa ia adalah warga negara Romawi," dan "Bagaimana jika orang ini benar-benar warga negara Romawi?" Kemudian komandan berkata, "Saya membeli kewarganegaraan ini dengan membayar sejumlah uang yang sangat besar."</w:t>
      </w:r>
    </w:p>
    <w:p>
      <w:pPr>
        <w:pStyle w:val="ListBullet"/>
        <w:spacing w:line="240" w:lineRule="auto"/>
        <w:ind w:left="720"/>
      </w:pPr>
      <w:r>
        <w:rPr>
          <w:lang w:val="id_ID" w:bidi="id_ID"/>
        </w:rPr>
      </w:r>
      <w:r>
        <w:rPr>
          <w:lang w:val="id_ID" w:bidi="id_ID"/>
        </w:rPr>
        <w:t xml:space="preserve">Mulai kembali adegannya. </w:t>
      </w:r>
    </w:p>
    <w:p>
      <w:pPr/>
      <w:r>
        <w:rPr>
          <w:lang w:val="id_ID" w:bidi="id_ID"/>
        </w:rPr>
      </w:r>
      <w:r>
        <w:rPr>
          <w:lang w:val="id_ID" w:bidi="id_ID"/>
        </w:rPr>
        <w:t>Perankan Paulus mengatakan kepada kepala pasukan bahwa ia adalah warga Romawi sejak lahir.</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orang yang memerankan Paulus, "Bagaimana perasaan Anda?" Anda mungkin mendengar hal-hal seperti, "Aku hanya mengatakan kebenaran kepada komandan," dan "Komandan ini harus menyadari hukum yang melindungi warga Romawi."</w:t>
      </w:r>
    </w:p>
    <w:p>
      <w:pPr>
        <w:pStyle w:val="ListBullet"/>
        <w:spacing w:line="240" w:lineRule="auto"/>
        <w:ind w:left="720"/>
      </w:pPr>
      <w:r>
        <w:rPr>
          <w:lang w:val="id_ID" w:bidi="id_ID"/>
        </w:rPr>
      </w:r>
      <w:r>
        <w:rPr>
          <w:lang w:val="id_ID" w:bidi="id_ID"/>
        </w:rPr>
        <w:t>Tanyakan kepada orang yang memerankan kepala pasukan dan para prajurit, "Bagaimana perasaan Anda?" Anda mungkin mendengar hal-hal seperti, "Orang ini benar-benar adalah warga negara Romawi," "Aku sangat takut," dan "Kita akan mendapat masalah karena kita menangkap orang ini dalam keadaan terbelenggu padahal ia adalah warga negara." Para prajurit tidak mencambuk Paulus.</w:t>
      </w:r>
    </w:p>
    <w:p>
      <w:pPr>
        <w:pStyle w:val="ListBullet"/>
        <w:spacing w:line="240" w:lineRule="auto"/>
        <w:ind w:left="720"/>
      </w:pPr>
      <w:r>
        <w:rPr>
          <w:lang w:val="id_ID" w:bidi="id_ID"/>
        </w:rPr>
      </w:r>
      <w:r>
        <w:rPr>
          <w:lang w:val="id_ID" w:bidi="id_ID"/>
        </w:rPr>
        <w:t xml:space="preserve">Mulai kembali adegannya. </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dimengerti.</w:t>
      </w:r>
    </w:p>
    <w:p>
      <w:pPr/>
      <w:r>
        <w:rPr>
          <w:lang w:val="id_ID" w:bidi="id_ID"/>
        </w:rPr>
      </w:r>
      <w:r>
        <w:rPr>
          <w:lang w:val="id_ID" w:bidi="id_ID"/>
        </w:rPr>
        <w:t xml:space="preserve">Orang banyak mendengarkan Paulus sampai ia menceritakan kepada mereka tentang bagaimana Yesus berkata kepadanya bahwa Ia harus pergi memberitahukan kabar baik kepada orang-orang bukan Yahudi. Pada saat itu, orang banyak menjadi marah. Mereka melemparkan </w:t>
      </w:r>
      <w:r>
        <w:rPr>
          <w:b/>
          <w:lang w:val="id_ID" w:bidi="id_ID"/>
        </w:rPr>
        <w:t>jubah</w:t>
      </w:r>
      <w:r>
        <w:rPr>
          <w:lang w:val="id_ID" w:bidi="id_ID"/>
        </w:rPr>
        <w:t xml:space="preserve"> mereka ke udara. Gunakan kata yang sama untuk jubah seperti yang telah Anda lakukan sebelumnya, dan ingatlah bahwa </w:t>
      </w:r>
      <w:r>
        <w:rPr>
          <w:lang w:val="id_ID" w:bidi="id_ID"/>
        </w:rPr>
        <w:t>jubah</w:t>
      </w:r>
      <w:r>
        <w:rPr>
          <w:lang w:val="id_ID" w:bidi="id_ID"/>
        </w:rPr>
        <w:t xml:space="preserve"> ada di Daftar Kata Utama.</w:t>
      </w:r>
    </w:p>
    <w:p>
      <w:pPr/>
      <w:r>
        <w:rPr>
          <w:lang w:val="id_ID" w:bidi="id_ID"/>
        </w:rPr>
      </w:r>
      <w:r>
        <w:rPr>
          <w:b/>
          <w:lang w:val="id_ID" w:bidi="id_ID"/>
        </w:rPr>
        <w:t>Komandan</w:t>
      </w:r>
      <w:r>
        <w:rPr>
          <w:lang w:val="id_ID" w:bidi="id_ID"/>
        </w:rPr>
        <w:t xml:space="preserve"> memerintahkan Paulus untuk dibawa oleh para prajurit ke </w:t>
      </w:r>
      <w:r>
        <w:rPr>
          <w:b/>
          <w:lang w:val="id_ID" w:bidi="id_ID"/>
        </w:rPr>
        <w:t>barak</w:t>
      </w:r>
      <w:r>
        <w:rPr>
          <w:lang w:val="id_ID" w:bidi="id_ID"/>
        </w:rPr>
        <w:t xml:space="preserve">, tempat di mana para prajurit tinggal. Seorang kepala pasukan Romawi memimpin sekitar enam ratus sampai seribu prajurit. Gunakan kata-kata komandan dan barak seperti yang Anda gunakan sebelumnya. Lihat Daftar Kata Utama untuk informasi lebih lanjut tentang </w:t>
      </w:r>
      <w:r>
        <w:rPr>
          <w:lang w:val="id_ID" w:bidi="id_ID"/>
        </w:rPr>
        <w:t>komandan</w:t>
      </w:r>
      <w:r>
        <w:rPr>
          <w:lang w:val="id_ID" w:bidi="id_ID"/>
        </w:rPr>
        <w:t>.</w:t>
      </w:r>
    </w:p>
    <w:p>
      <w:pPr/>
      <w:r>
        <w:rPr>
          <w:lang w:val="id_ID" w:bidi="id_ID"/>
        </w:rPr>
      </w:r>
      <w:r>
        <w:rPr>
          <w:lang w:val="id_ID" w:bidi="id_ID"/>
        </w:rPr>
        <w:t xml:space="preserve">komandan kemudian memerintahkan para prajurit untuk mencambuk Paulus untuk diinterogasi. Paulus bertanya kepada </w:t>
      </w:r>
      <w:r>
        <w:rPr>
          <w:b/>
          <w:lang w:val="id_ID" w:bidi="id_ID"/>
        </w:rPr>
        <w:t>perwira</w:t>
      </w:r>
      <w:r>
        <w:rPr>
          <w:lang w:val="id_ID" w:bidi="id_ID"/>
        </w:rPr>
        <w:t xml:space="preserve"> apakah hukum mengizinkan mereka untuk </w:t>
      </w:r>
      <w:r>
        <w:rPr>
          <w:b/>
          <w:lang w:val="id_ID" w:bidi="id_ID"/>
        </w:rPr>
        <w:t>mencambuk</w:t>
      </w:r>
      <w:r>
        <w:rPr>
          <w:lang w:val="id_ID" w:bidi="id_ID"/>
        </w:rPr>
        <w:t xml:space="preserve"> </w:t>
      </w:r>
      <w:r>
        <w:rPr>
          <w:b/>
          <w:lang w:val="id_ID" w:bidi="id_ID"/>
        </w:rPr>
        <w:t>warga negara</w:t>
      </w:r>
      <w:r>
        <w:rPr>
          <w:lang w:val="id_ID" w:bidi="id_ID"/>
        </w:rPr>
        <w:t xml:space="preserve"> Romawi.</w:t>
      </w:r>
    </w:p>
    <w:p>
      <w:pPr/>
      <w:r>
        <w:rPr>
          <w:lang w:val="id_ID" w:bidi="id_ID"/>
        </w:rPr>
      </w:r>
      <w:r>
        <w:rPr>
          <w:lang w:val="id_ID" w:bidi="id_ID"/>
        </w:rPr>
        <w:t xml:space="preserve">Kata </w:t>
      </w:r>
      <w:r>
        <w:rPr>
          <w:b/>
          <w:lang w:val="id_ID" w:bidi="id_ID"/>
        </w:rPr>
        <w:t>flog</w:t>
      </w:r>
      <w:r>
        <w:rPr>
          <w:lang w:val="id_ID" w:bidi="id_ID"/>
        </w:rPr>
        <w:t xml:space="preserve"> berarti mencambuk seseorang dengan cambuk kulit untuk menanyainya. Paulus tidak mengajukan pertanyaan itu bukan untuk mendapatkan jawaban. Perwira itu sudah tahu bahwa mencambuk warga Romawi tidak diizinkan. Perwira itu mengatakan kepada komandan bahwa Paulus adalah warga negara Romawi. Gunakan kata perwira seperti yang Anda gunakan sebelumnya. Lihat Daftar Kata Utama untuk informasi lebih lanjut tentang </w:t>
      </w:r>
      <w:r>
        <w:rPr>
          <w:lang w:val="id_ID" w:bidi="id_ID"/>
        </w:rPr>
        <w:t>perwira</w:t>
      </w:r>
      <w:r>
        <w:rPr>
          <w:lang w:val="id_ID" w:bidi="id_ID"/>
        </w:rPr>
        <w:t>.</w:t>
      </w:r>
    </w:p>
    <w:p>
      <w:pPr/>
      <w:r>
        <w:rPr>
          <w:lang w:val="id_ID" w:bidi="id_ID"/>
        </w:rPr>
      </w:r>
      <w:r>
        <w:rPr>
          <w:lang w:val="id_ID" w:bidi="id_ID"/>
        </w:rPr>
        <w:t xml:space="preserve">Paulus mengatakan kepada perwira dan komandan bahwa ia adalah warga negara Romawi. Seorang </w:t>
      </w:r>
      <w:r>
        <w:rPr>
          <w:b/>
          <w:lang w:val="id_ID" w:bidi="id_ID"/>
        </w:rPr>
        <w:t>warga negara</w:t>
      </w:r>
      <w:r>
        <w:rPr>
          <w:lang w:val="id_ID" w:bidi="id_ID"/>
        </w:rPr>
        <w:t xml:space="preserve"> memiliki hak-hak dan hak istimewa sebagai warga negara Romawi. Paulus lahir sebagai warga negara yang berarti ayah atau orang tuanya adalah warga negara Romawi. Gunakan kata warga negara seperti yang Anda gunakan sebelumnya.</w:t>
      </w:r>
      <w:r>
        <w:rPr>
          <w:lang w:val="id_ID" w:bidi="id_ID"/>
        </w:rPr>
      </w:r>
    </w:p>
    <w:p>
      <w:pPr>
        <w:pStyle w:val="Heading3"/>
      </w:pPr>
      <w:r>
        <w:rPr>
          <w:lang w:val="id_ID" w:bidi="id_ID"/>
        </w:rPr>
        <w:t>Menyampaikan Firman Tuhan</w:t>
      </w:r>
    </w:p>
    <w:p>
      <w:pPr/>
      <w:r>
        <w:rPr>
          <w:lang w:val="id_ID" w:bidi="id_ID"/>
        </w:rPr>
      </w:r>
      <w:r>
        <w:rPr>
          <w:lang w:val="id_ID" w:bidi="id_ID"/>
        </w:rPr>
        <w:t>Dengarkan versi audio bagian ini dalam terjemahan yang paling mudah dimengerti.</w:t>
      </w:r>
    </w:p>
    <w:p>
      <w:pPr/>
      <w:r>
        <w:rPr>
          <w:lang w:val="id_ID" w:bidi="id_ID"/>
        </w:rPr>
      </w:r>
      <w:r>
        <w:rPr>
          <w:lang w:val="id_ID" w:bidi="id_ID"/>
        </w:rPr>
        <w:t>Dalam sesi ini, ceritakan kembali teks ini, secara berkelompok, dalam bahasa Anda sendiri.</w:t>
      </w:r>
    </w:p>
    <w:p>
      <w:pPr/>
      <w:r>
        <w:rPr>
          <w:lang w:val="id_ID" w:bidi="id_ID"/>
        </w:rPr>
      </w:r>
      <w:r>
        <w:rPr>
          <w:lang w:val="id_ID" w:bidi="id_ID"/>
        </w:rPr>
        <w:t>Pertama, seluruh kelompok harus berlatih menceritakan teks tersebut dalam bahasa Anda sendiri. Ingatlah untuk mengikut 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bagian itu lalu berhenti sebentar. Anggota kelompok lain harus menceritakan bagian selanjutnya dari teks itu dan berhenti sebentar. Lakukan ini sampai kelompok menceritakan kembali seluruh teks tersebut. Anggota kelompok bisa saling memperbaiki pada tahap ini. </w:t>
      </w:r>
    </w:p>
    <w:p>
      <w:pPr/>
      <w:r>
        <w:rPr>
          <w:lang w:val="id_ID" w:bidi="id_ID"/>
        </w:rPr>
      </w:r>
      <w:r>
        <w:rPr>
          <w:lang w:val="id_ID" w:bidi="id_ID"/>
        </w:rPr>
        <w:t>Hentikan sebentar rekaman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teks tersebut.</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kelompok dapat memutuskan versi teks milik siapa yang paling kalian sukai. Anda mungkin menyukai cara salah satu anggota kelompok menceritakan satu adegan, tetapi menyukai cara anggota kelompok yang lain menceritakan adegan lainnya. </w:t>
      </w:r>
    </w:p>
    <w:p>
      <w:pPr/>
      <w:r>
        <w:rPr>
          <w:lang w:val="id_ID" w:bidi="id_ID"/>
        </w:rPr>
      </w:r>
      <w:r>
        <w:rPr>
          <w:lang w:val="id_ID" w:bidi="id_ID"/>
        </w:rPr>
        <w:t xml:space="preserve">Hentikan sebentar rekaman ini di sini. </w:t>
      </w:r>
    </w:p>
    <w:p>
      <w:pPr/>
      <w:r>
        <w:rPr>
          <w:lang w:val="id_ID" w:bidi="id_ID"/>
        </w:rPr>
      </w:r>
      <w:r>
        <w:rPr>
          <w:lang w:val="id_ID" w:bidi="id_ID"/>
        </w:rPr>
        <w:t>Akhirnya, kelompok dapat menyusun versi akhir dari bagian itu yang disetujui oleh semua orang. Setiap anggota kelompok harus berlatih menceritakan versi terakhir dari bagian tersebut.</w:t>
      </w:r>
      <w:r>
        <w:rPr>
          <w:lang w:val="id_ID" w:bidi="id_ID"/>
        </w:rPr>
      </w:r>
      <w:r>
        <w:rPr>
          <w:lang w:val="id_ID" w:bidi="id_ID"/>
        </w:rPr>
      </w:r>
    </w:p>
    <w:p>
      <w:pPr/>
      <w:r>
        <w:rPr>
          <w:lang w:val="id_ID" w:bidi="id_ID"/>
        </w:rPr>
      </w:r>
    </w:p>
    <w:p>
      <w:pPr>
        <w:pStyle w:val="Heading2"/>
      </w:pPr>
      <w:r>
        <w:rPr>
          <w:lang w:val="id_ID" w:bidi="id_ID"/>
        </w:rPr>
        <w:t>Kisah Para Rasul 22:30–23:11</w:t>
      </w:r>
      <w:r>
        <w:rPr>
          <w:lang w:val="id_ID" w:bidi="id_ID"/>
        </w:rPr>
      </w:r>
    </w:p>
    <w:p>
      <w:pPr>
        <w:pStyle w:val="Heading3"/>
      </w:pPr>
      <w:r>
        <w:rPr>
          <w:lang w:val="id_ID" w:bidi="id_ID"/>
        </w:rPr>
        <w:t>Dengar dan Renungkan</w:t>
      </w:r>
    </w:p>
    <w:p>
      <w:pPr/>
      <w:r>
        <w:rPr>
          <w:lang w:val="id_ID" w:bidi="id_ID"/>
        </w:rPr>
      </w:r>
      <w:r>
        <w:rPr>
          <w:lang w:val="id_ID" w:bidi="id_ID"/>
        </w:rPr>
        <w:t>Dengarkan Kisah Para Rasul 22:30–23:11 dan simpanlah dalam hatimu. Dengarkan teks ini tiga kali (dalam tiga terjemahan yang berbeda, jika memungkinkan). Kemudian secara berkelompok diskusikanlah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Apakah yang Anda tidak sukai atau tidak pahami?</w:t>
      </w:r>
    </w:p>
    <w:p>
      <w:pPr>
        <w:pStyle w:val="ListBullet"/>
        <w:spacing w:line="240" w:lineRule="auto"/>
        <w:ind w:left="720"/>
      </w:pPr>
      <w:r>
        <w:rPr>
          <w:lang w:val="id_ID" w:bidi="id_ID"/>
        </w:rPr>
      </w:r>
      <w:r>
        <w:rPr>
          <w:lang w:val="id_ID" w:bidi="id_ID"/>
        </w:rPr>
        <w:t>Apa yang kisah ini sampaikan kepada kita tentang Allah atau Yesus?</w:t>
      </w:r>
    </w:p>
    <w:p>
      <w:pPr>
        <w:pStyle w:val="ListBullet"/>
        <w:spacing w:line="240" w:lineRule="auto"/>
        <w:ind w:left="720"/>
      </w:pPr>
      <w:r>
        <w:rPr>
          <w:lang w:val="id_ID" w:bidi="id_ID"/>
        </w:rPr>
      </w:r>
      <w:r>
        <w:rPr>
          <w:lang w:val="id_ID" w:bidi="id_ID"/>
        </w:rPr>
        <w:t>Apa yang cerita ini katakan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perikop ini satu kali dalam versi yang paling mudah dimengerti.</w:t>
      </w:r>
    </w:p>
    <w:p>
      <w:pPr/>
      <w:r>
        <w:rPr>
          <w:lang w:val="id_ID" w:bidi="id_ID"/>
        </w:rPr>
      </w:r>
      <w:r>
        <w:rPr>
          <w:lang w:val="id_ID" w:bidi="id_ID"/>
        </w:rPr>
        <w:t>Dalam perikop sebelumnya, Paulus ditangkap oleh orang-orang Romawi ketika ia memicu kerusuhan di Bait Allah. Kemudian, Paulus lolos dari hukuman cambuk ketika ia memberi tahu komandan Romawi bahwa ia adalah warga negara Romawi.</w:t>
      </w:r>
    </w:p>
    <w:p>
      <w:pPr/>
      <w:r>
        <w:rPr>
          <w:lang w:val="id_ID" w:bidi="id_ID"/>
        </w:rPr>
      </w:r>
      <w:r>
        <w:rPr>
          <w:lang w:val="id_ID" w:bidi="id_ID"/>
        </w:rPr>
        <w:t>Komandan Romawi ingin memahami apa yang dilakukan Paulus dan mengapa orang-orang Yahudi marah kepada Paulus. Keesokan harinya, komandan memerintahkan Sanhedrin, Mahkamah Agama Yahudi, untuk bertemu dengan Paulus. Anda akan mengingat dari perikop sebelumnya bahwa Mahkamah Agama tersebut terdiri dari dua kelompok yang berpengaruh yang dikenal sebagai kaum Farisi dan kaum Saduki. Mahkamah Agama Yahudi ingin menggunakan persidangan itu untuk menghukum Paulus.</w:t>
      </w:r>
    </w:p>
    <w:p>
      <w:pPr/>
      <w:r>
        <w:rPr>
          <w:lang w:val="id_ID" w:bidi="id_ID"/>
        </w:rPr>
      </w:r>
      <w:r>
        <w:rPr>
          <w:lang w:val="id_ID" w:bidi="id_ID"/>
        </w:rPr>
        <w:t>Paulus berdiri di hadapan Mahkamah Agama. Paulus menatap dengan seksama pada anggota-anggota Mahkamah Agama dan menyebut mereka saudara-saudara. Penggunaan "saudara-saudara" di sini berarti sesama orang Yahudi dan bahwa Paulus memiliki kedudukan yang sama dengan mereka. Paulus berkata, "Aku telah hidup di hadapan Allah dengan hati nurani yang murni sampai hari ini." Hati nurani adalah bagian dari seseorang yang memungkinkan dia mengetahui apa yang benar dan salah untuk dipikirkan atau dilakukan. Hati nurani seseorang membuat dia malu atau merasa bersalah jika ia telah melakukan kesalahan. Paulus bermaksud mengatakan bahwa ia telah melakukan apa yang ia pikir adalah benar.</w:t>
      </w:r>
    </w:p>
    <w:p>
      <w:pPr/>
      <w:r>
        <w:rPr>
          <w:lang w:val="id_ID" w:bidi="id_ID"/>
        </w:rPr>
      </w:r>
      <w:r>
        <w:rPr>
          <w:lang w:val="id_ID" w:bidi="id_ID"/>
        </w:rPr>
        <w:t>Imam besar bernama Ananias memerintahkan orang-orang Yahudi yang berdiri di samping Paulus untuk memukul dengan tinju atau menampar mulut Paulus. Ananias ini berbeda dari dua orang dengan nama yang sama dari kisah-kisah sebelumnya dalam Kisah Para Rasul.</w:t>
      </w:r>
    </w:p>
    <w:p>
      <w:pPr/>
      <w:r>
        <w:rPr>
          <w:lang w:val="id_ID" w:bidi="id_ID"/>
        </w:rPr>
      </w:r>
      <w:r>
        <w:rPr>
          <w:lang w:val="id_ID" w:bidi="id_ID"/>
        </w:rPr>
        <w:t>Paulus menjawab imam besar itu "Allah akan menghajar engkau, hai kamu tembok yang bercat putih!" Tembok yang bercat putih adalah dinding batu yang dicat dengan warna putih untuk menyembunyikan penampilannya yang jelek. Paulus menggunakan simbol dinding yang dilapisi cat putih untuk menggambarkan imam besar sebagai orang munafik, seseorang yang tampaknya baik di luar tetapi jahat di dalam.</w:t>
      </w:r>
    </w:p>
    <w:p>
      <w:pPr/>
      <w:r>
        <w:rPr>
          <w:lang w:val="id_ID" w:bidi="id_ID"/>
        </w:rPr>
      </w:r>
      <w:r>
        <w:rPr>
          <w:lang w:val="id_ID" w:bidi="id_ID"/>
        </w:rPr>
        <w:t>Paulus menambahkan, "Kamu duduk di sana untuk menghakimi aku sesuai dengan hukum, namun kamu melanggar hukum dengan memerintahkan agar aku dipukul!" Imam besar ingin menghukum Paulus. Namun, hukum Yahudi menyatakan bahwa seseorang tidak bersalah sampai seseorang membuktikan mereka bersalah. Imam besar seharusnya mengikuti hukum, tetapi sebaliknya ia melanggar hukum karena ia memperlakukan Paulus seperti seorang yang bersalah.</w:t>
      </w:r>
    </w:p>
    <w:p>
      <w:pPr/>
      <w:r>
        <w:rPr>
          <w:lang w:val="id_ID" w:bidi="id_ID"/>
        </w:rPr>
      </w:r>
      <w:r>
        <w:rPr>
          <w:lang w:val="id_ID" w:bidi="id_ID"/>
        </w:rPr>
        <w:t>Berhenti dan diskusikan: Siapa orang-orang di komunitas Anda yang bertugas menangani keluhan? Bagaimana mereka memastikan bahwa persidangan itu dilakukan dengan adil?</w:t>
      </w:r>
    </w:p>
    <w:p>
      <w:pPr/>
      <w:r>
        <w:rPr>
          <w:lang w:val="id_ID" w:bidi="id_ID"/>
        </w:rPr>
      </w:r>
      <w:r>
        <w:rPr>
          <w:lang w:val="id_ID" w:bidi="id_ID"/>
        </w:rPr>
        <w:t>Orang-orang Yahudi yang berdiri di dekat Paulus bertanya, "Apakah kamu berani menghina imam besar Allah?" Orang-orang Yahudi ini percaya bahwa Allah menunjuk Ananias ke posisi sebagai imam besar. Orang-orang Yahudi bermaksud bahwa jika Paulus menghina imam besar itu, Paulus juga menghina Allah yang memberikan posisi itu kepada Ananias.</w:t>
      </w:r>
    </w:p>
    <w:p>
      <w:pPr/>
      <w:r>
        <w:rPr>
          <w:lang w:val="id_ID" w:bidi="id_ID"/>
        </w:rPr>
      </w:r>
      <w:r>
        <w:rPr>
          <w:lang w:val="id_ID" w:bidi="id_ID"/>
        </w:rPr>
        <w:t>Kemudian Paulus berkata, "Saya tidak menyadari bahwa ia adalah imam besar." Lukas tidak menjelaskan mengapa Paulus tidak mengenal siapa imam besar itu.</w:t>
      </w:r>
    </w:p>
    <w:p>
      <w:pPr/>
      <w:r>
        <w:rPr>
          <w:lang w:val="id_ID" w:bidi="id_ID"/>
        </w:rPr>
      </w:r>
      <w:r>
        <w:rPr>
          <w:lang w:val="id_ID" w:bidi="id_ID"/>
        </w:rPr>
        <w:t>Paulus menggunakan ayat dari Kitab Suci sebagai pendukung, "Ada tertulis, jangan berkata jahat tentang penguasa umatmu." Frasa "itu tertulis" berarti Paulus mengutip dari kitab Keluaran, bagian dari Hukum Musa.</w:t>
      </w:r>
    </w:p>
    <w:p>
      <w:pPr/>
      <w:r>
        <w:rPr>
          <w:lang w:val="id_ID" w:bidi="id_ID"/>
        </w:rPr>
      </w:r>
      <w:r>
        <w:rPr>
          <w:lang w:val="id_ID" w:bidi="id_ID"/>
        </w:rPr>
        <w:t>Paulus ingin membuktikan bahwa dia tidak bersalah. Paulus berbicara dengan suara nyaring sehingga semua orang dapat mendengar. Ketika Paulus melihat bahwa ada orang-orang Farisi dan Saduki di Mahkamah Agama, ia berkata, "Saudara-saudara, Aku adalah orang Farisi, keturunan orang Farisi." Keturunan orang Farisi berarti ayah dan kakeknya adalah orang-orang Farisi. Kemudian Paulus berkata, "Aku berdiri di pengadilan karena harapan akan kebangkitan orang mati." Orang-orang Farisi dan Saduki berbeda pendapat mengenai banyak masalah keagamaan. Orang-orang Farisi percaya kepada kebangkitan, kepada roh-roh, dan kepada malaikat, sementara orang-orang Saduki tidak. Kedua kelompok dalam Mahkamah Agama itu berdebat karena kebangkitan. Kedua kelompok itu terpecah di antara mereka sendiri.</w:t>
      </w:r>
    </w:p>
    <w:p>
      <w:pPr/>
      <w:r>
        <w:rPr>
          <w:lang w:val="id_ID" w:bidi="id_ID"/>
        </w:rPr>
      </w:r>
      <w:r>
        <w:rPr>
          <w:lang w:val="id_ID" w:bidi="id_ID"/>
        </w:rPr>
        <w:t>Ada kegemparan besar di Mahkamah Agama atau suara keras karena orang-orang Yahudi saling berdebat. Beberapa ahli Taurat atau para pengajar Hukum Yahudi berasal dari orang-orang Farisi. Mereka berkata, "Kami tidak menemukan apa pun yang salah dengan orang ini! Bagaimana jika ternyata roh atau malaikat berbicara kepadanya?" Para pengajar hukum Taurat mendukung Paulus karena mereka juga percaya bahwa Allah dapat membangkitkan orang mati.</w:t>
      </w:r>
    </w:p>
    <w:p>
      <w:pPr/>
      <w:r>
        <w:rPr>
          <w:lang w:val="id_ID" w:bidi="id_ID"/>
        </w:rPr>
      </w:r>
      <w:r>
        <w:rPr>
          <w:lang w:val="id_ID" w:bidi="id_ID"/>
        </w:rPr>
        <w:t>Perselisihan itu menjadi sangat sengit. Ini berarti kedua kelompok itu berbicara dengan lebih marah dan lebih keras daripada sebelumnya. Komandan Romawi takut Paulus akan dikoyak-koyak. Dikoyak-koyak merujuk pada menarik sesuatu dengan begitu kuat sehingga robek menjadi dua bagian. Ini berarti komandan takut bahwa Paulus akan terluka. Komandan memerintahkan para prajurit untuk membawa Paulus kembali ke barak, tempat di mana para prajurit tinggal.</w:t>
      </w:r>
    </w:p>
    <w:p>
      <w:pPr/>
      <w:r>
        <w:rPr>
          <w:lang w:val="id_ID" w:bidi="id_ID"/>
        </w:rPr>
      </w:r>
      <w:r>
        <w:rPr>
          <w:lang w:val="id_ID" w:bidi="id_ID"/>
        </w:rPr>
        <w:t>Malam berikutnya, Yesus berdiri di dekat Paulus. Yesus berkata, "Kuatkanlah hatimu! Sebagaimana kamu telah bersaksi tentang Aku di Yerusalem, demikian pula kamu harus bersaksi tentang Aku juga di Roma." Bersaksi berarti seseorang menceritakan kepada orang lain mengenai apa yang telah ia lihat atau dengar. Yerusalem adalah ibu kota Israel, sementara Roma adalah ibu kota Kekaisaran Romawi. Yesus menguatkan Paulus bahwa meskipun ada orang Yahudi yang menentang dia, Yesus berada di sisi Paulus.</w:t>
      </w:r>
    </w:p>
    <w:p>
      <w:pPr/>
      <w:r>
        <w:rPr>
          <w:lang w:val="id_ID" w:bidi="id_ID"/>
        </w:rPr>
      </w:r>
      <w:r>
        <w:rPr>
          <w:lang w:val="id_ID" w:bidi="id_ID"/>
        </w:rPr>
        <w:t>Berhenti dan diskusikan: Bagaimana orang-orang di komunitas Anda memberi semangat atau menyemangati seseorang yang melakukan pekerjaan dengan baik?</w:t>
      </w:r>
      <w:r>
        <w:rPr>
          <w:lang w:val="id_ID" w:bidi="id_ID"/>
        </w:rPr>
      </w:r>
    </w:p>
    <w:p>
      <w:pPr>
        <w:pStyle w:val="Heading3"/>
      </w:pPr>
      <w:r>
        <w:rPr>
          <w:lang w:val="id_ID" w:bidi="id_ID"/>
        </w:rPr>
        <w:t>Menjelaskan Adegan</w:t>
      </w:r>
    </w:p>
    <w:p>
      <w:pPr/>
      <w:r>
        <w:rPr>
          <w:lang w:val="id_ID" w:bidi="id_ID"/>
        </w:rPr>
      </w:r>
      <w:r>
        <w:rPr>
          <w:lang w:val="id_ID" w:bidi="id_ID"/>
        </w:rPr>
        <w:t>Dengarkan teks itu satu kali lagi dalam versi yang paling mudah dimengerti.</w:t>
      </w:r>
    </w:p>
    <w:p>
      <w:pPr/>
      <w:r>
        <w:rPr>
          <w:lang w:val="id_ID" w:bidi="id_ID"/>
        </w:rPr>
      </w:r>
      <w:r>
        <w:rPr>
          <w:lang w:val="id_ID" w:bidi="id_ID"/>
        </w:rPr>
        <w:t>Kisah ini terdiri dari empat adegan.</w:t>
      </w:r>
    </w:p>
    <w:p>
      <w:pPr/>
      <w:r>
        <w:rPr>
          <w:lang w:val="id_ID" w:bidi="id_ID"/>
        </w:rPr>
      </w:r>
      <w:r>
        <w:rPr>
          <w:b/>
          <w:lang w:val="id_ID" w:bidi="id_ID"/>
        </w:rPr>
        <w:t>Adegan pertama:</w:t>
      </w:r>
      <w:r>
        <w:rPr>
          <w:lang w:val="id_ID" w:bidi="id_ID"/>
        </w:rPr>
        <w:t xml:space="preserve"> Paulus berdiri di hadapan Sanhedrin, Mahkamah Agama Yahudi. Paulus mulai membela diri, tetapi imam besar memerintahkan seseorang untuk menampar Paulus</w:t>
      </w:r>
    </w:p>
    <w:p>
      <w:pPr/>
      <w:r>
        <w:rPr>
          <w:lang w:val="id_ID" w:bidi="id_ID"/>
        </w:rPr>
      </w:r>
      <w:r>
        <w:rPr>
          <w:b/>
          <w:lang w:val="id_ID" w:bidi="id_ID"/>
        </w:rPr>
        <w:t>Adegan kedua:</w:t>
      </w:r>
      <w:r>
        <w:rPr>
          <w:lang w:val="id_ID" w:bidi="id_ID"/>
        </w:rPr>
        <w:t xml:space="preserve"> Paulus melanjutkan pembelaannya. Paulus mengatakan bahwa ia adalah seorang Farisi dan ia berdiri di pengadilan karena keyakinannya pada kebangkitan. Perselisihan yang sengit muncul antara orang-orang Farisi dan orang-orang Saduki.</w:t>
      </w:r>
    </w:p>
    <w:p>
      <w:pPr/>
      <w:r>
        <w:rPr>
          <w:lang w:val="id_ID" w:bidi="id_ID"/>
        </w:rPr>
      </w:r>
      <w:r>
        <w:rPr>
          <w:b/>
          <w:lang w:val="id_ID" w:bidi="id_ID"/>
        </w:rPr>
        <w:t>Adegan ketiga:</w:t>
      </w:r>
      <w:r>
        <w:rPr>
          <w:lang w:val="id_ID" w:bidi="id_ID"/>
        </w:rPr>
        <w:t xml:space="preserve"> Komandan Romawi memerintahkan para prajuritnya untuk membawa Paulus ke barak, tempat di mana para prajurit tinggal di Yerusalem.</w:t>
      </w:r>
    </w:p>
    <w:p>
      <w:pPr/>
      <w:r>
        <w:rPr>
          <w:lang w:val="id_ID" w:bidi="id_ID"/>
        </w:rPr>
      </w:r>
      <w:r>
        <w:rPr>
          <w:b/>
          <w:lang w:val="id_ID" w:bidi="id_ID"/>
        </w:rPr>
        <w:t>Adegan keempat:</w:t>
      </w:r>
      <w:r>
        <w:rPr>
          <w:lang w:val="id_ID" w:bidi="id_ID"/>
        </w:rPr>
        <w:t xml:space="preserve"> Malam berikutnya, Yesus berdiri di dekat Paulus dan menguatkan hatinya. Yesus mengatakan bahwa Paulus telah bersaksi tentang Dia di Yerusalem dan akan bersaksi juga di Roma.</w:t>
      </w:r>
    </w:p>
    <w:p>
      <w:pPr/>
      <w:r>
        <w:rPr>
          <w:lang w:val="id_ID" w:bidi="id_ID"/>
        </w:rPr>
      </w:r>
      <w:r>
        <w:rPr>
          <w:lang w:val="id_ID" w:bidi="id_ID"/>
        </w:rPr>
        <w:t>Tokoh-tokoh dalam kisah tersebut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Komandan Romawi</w:t>
      </w:r>
    </w:p>
    <w:p>
      <w:pPr>
        <w:pStyle w:val="ListBullet"/>
        <w:spacing w:line="240" w:lineRule="auto"/>
        <w:ind w:left="720"/>
      </w:pPr>
      <w:r>
        <w:rPr>
          <w:lang w:val="id_ID" w:bidi="id_ID"/>
        </w:rPr>
      </w:r>
      <w:r>
        <w:rPr>
          <w:lang w:val="id_ID" w:bidi="id_ID"/>
        </w:rPr>
        <w:t>Para prajurit</w:t>
      </w:r>
    </w:p>
    <w:p>
      <w:pPr>
        <w:pStyle w:val="ListBullet"/>
        <w:spacing w:line="240" w:lineRule="auto"/>
        <w:ind w:left="720"/>
      </w:pPr>
      <w:r>
        <w:rPr>
          <w:lang w:val="id_ID" w:bidi="id_ID"/>
        </w:rPr>
      </w:r>
      <w:r>
        <w:rPr>
          <w:lang w:val="id_ID" w:bidi="id_ID"/>
        </w:rPr>
        <w:t>Imam besar</w:t>
      </w:r>
    </w:p>
    <w:p>
      <w:pPr>
        <w:pStyle w:val="ListBullet"/>
        <w:spacing w:line="240" w:lineRule="auto"/>
        <w:ind w:left="720"/>
      </w:pPr>
      <w:r>
        <w:rPr>
          <w:lang w:val="id_ID" w:bidi="id_ID"/>
        </w:rPr>
      </w:r>
      <w:r>
        <w:rPr>
          <w:lang w:val="id_ID" w:bidi="id_ID"/>
        </w:rPr>
        <w:t>Kaum Saduki</w:t>
      </w:r>
    </w:p>
    <w:p>
      <w:pPr>
        <w:pStyle w:val="ListBullet"/>
        <w:spacing w:line="240" w:lineRule="auto"/>
        <w:ind w:left="720"/>
      </w:pPr>
      <w:r>
        <w:rPr>
          <w:lang w:val="id_ID" w:bidi="id_ID"/>
        </w:rPr>
      </w:r>
      <w:r>
        <w:rPr>
          <w:lang w:val="id_ID" w:bidi="id_ID"/>
        </w:rPr>
        <w:t>Kaum Farisi, termasuk para pengajar Hukum Yahudi</w:t>
      </w:r>
    </w:p>
    <w:p>
      <w:pPr>
        <w:pStyle w:val="ListBullet"/>
        <w:spacing w:line="240" w:lineRule="auto"/>
        <w:ind w:left="720"/>
      </w:pPr>
      <w:r>
        <w:rPr>
          <w:lang w:val="id_ID" w:bidi="id_ID"/>
        </w:rPr>
      </w:r>
      <w:r>
        <w:rPr>
          <w:lang w:val="id_ID" w:bidi="id_ID"/>
        </w:rPr>
        <w:t>Yesus</w:t>
      </w:r>
    </w:p>
    <w:p>
      <w:pPr/>
      <w:r>
        <w:rPr>
          <w:lang w:val="id_ID" w:bidi="id_ID"/>
        </w:rPr>
      </w:r>
      <w:r>
        <w:rPr>
          <w:lang w:val="id_ID" w:bidi="id_ID"/>
        </w:rPr>
        <w:t>Dalam sesi ini, mintalah kelompok untuk membuat papan cerita, menggambar, atau menggunakan beberapa macam alat peraga (benda-benda yang dapat Anda pindah-pindahkan seperti batu, kayu, mainan anak-anak) untuk memvisualisasikan kisah dan adegan di dalamnya.</w:t>
      </w:r>
    </w:p>
    <w:p>
      <w:pPr/>
      <w:r>
        <w:rPr>
          <w:lang w:val="id_ID" w:bidi="id_ID"/>
        </w:rPr>
      </w:r>
      <w:r>
        <w:rPr>
          <w:lang w:val="id_ID" w:bidi="id_ID"/>
        </w:rPr>
        <w:t>Ingatlah bahwa komandan Romawi ingin tahu mengapa kerumunan orang Yahudi marah kepada Paulus. Komandan membawa Paulus ke Mahkamah Agama, para pemimpin orang Yahudi. Para anggota Mahkamah Agama duduk dalam formasi setengah-lingkaran. Ketika Paulus berdiri, ia menatap dengan saksama kepada Sanhedrin. Paulus ingin memahami apa yang mereka pikirkan tentang dia.</w:t>
      </w:r>
    </w:p>
    <w:p>
      <w:pPr/>
      <w:r>
        <w:rPr>
          <w:lang w:val="id_ID" w:bidi="id_ID"/>
        </w:rPr>
      </w:r>
      <w:r>
        <w:rPr>
          <w:lang w:val="id_ID" w:bidi="id_ID"/>
        </w:rPr>
        <w:t>Penting untuk diingat bahwa Mahkamah Agama terdiri dari dua kelompok agama, orang-orang Farisi dan orang-orang Saduki. Orang-orang Farisi percaya kepada kebangkitan dan keberadaan malaikat dan roh, sementara orang-orang Saduki tidak. Paulus mengklaim bahwa hati nuraninya bersih dan ia tidak bersalah atas tuduhan itu.</w:t>
      </w:r>
    </w:p>
    <w:p>
      <w:pPr/>
      <w:r>
        <w:rPr>
          <w:lang w:val="id_ID" w:bidi="id_ID"/>
        </w:rPr>
      </w:r>
      <w:r>
        <w:rPr>
          <w:lang w:val="id_ID" w:bidi="id_ID"/>
        </w:rPr>
        <w:t>Imam besar memerintahkan orang-orang Yahudi yang di dekat Paulus untuk memukul mulutnya, tetapi Paulus menegur imam itu.</w:t>
      </w:r>
    </w:p>
    <w:p>
      <w:pPr/>
      <w:r>
        <w:rPr>
          <w:lang w:val="id_ID" w:bidi="id_ID"/>
        </w:rPr>
      </w:r>
      <w:r>
        <w:rPr>
          <w:lang w:val="id_ID" w:bidi="id_ID"/>
        </w:rPr>
        <w:t>Paulus tahu bahwa ada orang-orang Farisi di Mahkamah Agama. Paulus mengatakan bahwa ia adalah seorang Farisi dan diadili karena percaya akan kebangkitan. Pernyataan Paulus menyebabkan perselisihan yang sengit antara orang-orang Farisi dan orang-orang Saduki.</w:t>
      </w:r>
    </w:p>
    <w:p>
      <w:pPr/>
      <w:r>
        <w:rPr>
          <w:lang w:val="id_ID" w:bidi="id_ID"/>
        </w:rPr>
      </w:r>
      <w:r>
        <w:rPr>
          <w:lang w:val="id_ID" w:bidi="id_ID"/>
        </w:rPr>
        <w:t>Komandan Romawi memerintahkan para prajuritnya untuk membawa Paulus menjauh dari Mahkamah Agama dengan paksa. Mereka membawa Paulus ke barak mereka, tempat di mana para prajurit tinggal.</w:t>
      </w:r>
    </w:p>
    <w:p>
      <w:pPr/>
      <w:r>
        <w:rPr>
          <w:lang w:val="id_ID" w:bidi="id_ID"/>
        </w:rPr>
      </w:r>
      <w:r>
        <w:rPr>
          <w:lang w:val="id_ID" w:bidi="id_ID"/>
        </w:rPr>
        <w:t>Malam berikutnya, Yesus berdiri di samping Paulus. Yesus menguatkan hati Paulus dan mengatakan bahwa Ia akan bersaksi tentang Yesus di Yerusalem dan di Roma.</w:t>
      </w:r>
      <w:r>
        <w:rPr>
          <w:lang w:val="id_ID" w:bidi="id_ID"/>
        </w:rPr>
      </w:r>
    </w:p>
    <w:p>
      <w:pPr>
        <w:pStyle w:val="Heading3"/>
      </w:pPr>
      <w:r>
        <w:rPr>
          <w:lang w:val="id_ID" w:bidi="id_ID"/>
        </w:rPr>
        <w:t>Memperagakan Bacaan</w:t>
      </w:r>
    </w:p>
    <w:p>
      <w:pPr/>
      <w:r>
        <w:rPr>
          <w:lang w:val="id_ID" w:bidi="id_ID"/>
        </w:rPr>
      </w:r>
      <w:r>
        <w:rPr>
          <w:lang w:val="id_ID" w:bidi="id_ID"/>
        </w:rPr>
        <w:t>Dengarkan teks satu kali lagi dalam versi yang paling mudah dimengerti.</w:t>
      </w:r>
    </w:p>
    <w:p>
      <w:pPr/>
      <w:r>
        <w:rPr>
          <w:lang w:val="id_ID" w:bidi="id_ID"/>
        </w:rPr>
      </w:r>
      <w:r>
        <w:rPr>
          <w:lang w:val="id_ID" w:bidi="id_ID"/>
        </w:rPr>
        <w:t xml:space="preserve">Dalam sesi ini, tim akan memperagakan kisah tersebut. </w:t>
      </w:r>
    </w:p>
    <w:p>
      <w:pPr/>
      <w:r>
        <w:rPr>
          <w:lang w:val="id_ID" w:bidi="id_ID"/>
        </w:rPr>
      </w:r>
      <w:r>
        <w:rPr>
          <w:lang w:val="id_ID" w:bidi="id_ID"/>
        </w:rPr>
        <w:t>Kisah ini terdiri dari empat adegan.</w:t>
      </w:r>
    </w:p>
    <w:p>
      <w:pPr/>
      <w:r>
        <w:rPr>
          <w:lang w:val="id_ID" w:bidi="id_ID"/>
        </w:rPr>
      </w:r>
      <w:r>
        <w:rPr>
          <w:lang w:val="id_ID" w:bidi="id_ID"/>
        </w:rPr>
        <w:t>Tokoh-tokoh dalam kisah tersebut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Komandan Romawi</w:t>
      </w:r>
    </w:p>
    <w:p>
      <w:pPr>
        <w:pStyle w:val="ListBullet"/>
        <w:spacing w:line="240" w:lineRule="auto"/>
        <w:ind w:left="720"/>
      </w:pPr>
      <w:r>
        <w:rPr>
          <w:lang w:val="id_ID" w:bidi="id_ID"/>
        </w:rPr>
      </w:r>
      <w:r>
        <w:rPr>
          <w:lang w:val="id_ID" w:bidi="id_ID"/>
        </w:rPr>
        <w:t>Para prajurit</w:t>
      </w:r>
    </w:p>
    <w:p>
      <w:pPr>
        <w:pStyle w:val="ListBullet"/>
        <w:spacing w:line="240" w:lineRule="auto"/>
        <w:ind w:left="720"/>
      </w:pPr>
      <w:r>
        <w:rPr>
          <w:lang w:val="id_ID" w:bidi="id_ID"/>
        </w:rPr>
      </w:r>
      <w:r>
        <w:rPr>
          <w:lang w:val="id_ID" w:bidi="id_ID"/>
        </w:rPr>
        <w:t>Imam besar</w:t>
      </w:r>
    </w:p>
    <w:p>
      <w:pPr>
        <w:pStyle w:val="ListBullet"/>
        <w:spacing w:line="240" w:lineRule="auto"/>
        <w:ind w:left="720"/>
      </w:pPr>
      <w:r>
        <w:rPr>
          <w:lang w:val="id_ID" w:bidi="id_ID"/>
        </w:rPr>
      </w:r>
      <w:r>
        <w:rPr>
          <w:lang w:val="id_ID" w:bidi="id_ID"/>
        </w:rPr>
        <w:t>Kaum Saduki</w:t>
      </w:r>
    </w:p>
    <w:p>
      <w:pPr>
        <w:pStyle w:val="ListBullet"/>
        <w:spacing w:line="240" w:lineRule="auto"/>
        <w:ind w:left="720"/>
      </w:pPr>
      <w:r>
        <w:rPr>
          <w:lang w:val="id_ID" w:bidi="id_ID"/>
        </w:rPr>
      </w:r>
      <w:r>
        <w:rPr>
          <w:lang w:val="id_ID" w:bidi="id_ID"/>
        </w:rPr>
        <w:t>Orang-orang Farisi, termasuk para pengajar Hukum Yahudi.</w:t>
      </w:r>
    </w:p>
    <w:p>
      <w:pPr>
        <w:pStyle w:val="ListBullet"/>
        <w:spacing w:line="240" w:lineRule="auto"/>
        <w:ind w:left="720"/>
      </w:pPr>
      <w:r>
        <w:rPr>
          <w:lang w:val="id_ID" w:bidi="id_ID"/>
        </w:rPr>
      </w:r>
      <w:r>
        <w:rPr>
          <w:lang w:val="id_ID" w:bidi="id_ID"/>
        </w:rPr>
        <w:t>Yesus</w:t>
      </w:r>
    </w:p>
    <w:p>
      <w:pPr/>
      <w:r>
        <w:rPr>
          <w:lang w:val="id_ID" w:bidi="id_ID"/>
        </w:rPr>
      </w:r>
      <w:r>
        <w:rPr>
          <w:lang w:val="id_ID" w:bidi="id_ID"/>
        </w:rPr>
        <w:t>Minta kelompok untuk memerankan kisah ini dua kali. Mereka harus memerankannya dalam bahasa tujuan penerjemahan mereka. Pertama, minta kelompok untuk memerankan cerita itu tanpa berhenti. Pada saat kelompok memerankan kisah itu untuk kedua kalinya, hentikan mereka pada bagian-bagian yang berbeda dalam kisah tersebut.</w:t>
      </w:r>
    </w:p>
    <w:p>
      <w:pPr/>
      <w:r>
        <w:rPr>
          <w:lang w:val="id_ID" w:bidi="id_ID"/>
        </w:rPr>
      </w:r>
      <w:r>
        <w:rPr>
          <w:lang w:val="id_ID" w:bidi="id_ID"/>
        </w:rPr>
        <w:t xml:space="preserve">Ketika kelompok memerankan kisah itu untuk pertama kalinya, perhatikan alur, plot, dan kronologi kisah tersebut. Perhatikan bagian-bagian penting atau sulit dari kisah atau perikop yang akan diperagakan dan jangan dilewatkan. Bantu kelompok untuk mengingat bagian-bagian dari kisah tersebut. </w:t>
      </w:r>
    </w:p>
    <w:p>
      <w:pPr/>
      <w:r>
        <w:rPr>
          <w:lang w:val="id_ID" w:bidi="id_ID"/>
        </w:rPr>
      </w:r>
      <w:r>
        <w:rPr>
          <w:lang w:val="id_ID" w:bidi="id_ID"/>
        </w:rPr>
        <w:t>Komandan Romawi ingin mengetahui kebenaran tentang Paulus. Ia membawa Paulus ke Mahkamah Agama, para pemimpin orang Yahudi.</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orang yang memerankan komandan Romawi, "Bagaimana perasaan Anda?" Anda mungkin mendengar hal-hal seperti, "Sulit memahami agama orang-orang Yahudi," dan "Saya percaya Mahkamah Agama orang-orang Yahudi akan membantu saya menghakimi apakah Paulus benar atau tidak."</w:t>
      </w:r>
    </w:p>
    <w:p>
      <w:pPr>
        <w:pStyle w:val="ListBullet"/>
        <w:spacing w:line="240" w:lineRule="auto"/>
        <w:ind w:left="720"/>
      </w:pPr>
      <w:r>
        <w:rPr>
          <w:lang w:val="id_ID" w:bidi="id_ID"/>
        </w:rPr>
      </w:r>
      <w:r>
        <w:rPr>
          <w:lang w:val="id_ID" w:bidi="id_ID"/>
        </w:rPr>
        <w:t>Tanyakan kepada orang yang memerankan Paulus, "Bagaimana perasaan Anda?" Kamu mungkin mendengar hal-hal seperti, "Aku tidak bersalah sehingga aku tidak perlu takut," dan "Ini adalah kesempatanku untuk memberi tahu para pemimpin orang Yahudi tentang keyakinanku."</w:t>
      </w:r>
    </w:p>
    <w:p>
      <w:pPr>
        <w:pStyle w:val="ListBullet"/>
        <w:spacing w:line="240" w:lineRule="auto"/>
        <w:ind w:left="720"/>
      </w:pPr>
      <w:r>
        <w:rPr>
          <w:lang w:val="id_ID" w:bidi="id_ID"/>
        </w:rPr>
      </w:r>
      <w:r>
        <w:rPr>
          <w:lang w:val="id_ID" w:bidi="id_ID"/>
        </w:rPr>
        <w:t xml:space="preserve">Mulai kembali adegannya. </w:t>
      </w:r>
    </w:p>
    <w:p>
      <w:pPr/>
      <w:r>
        <w:rPr>
          <w:lang w:val="id_ID" w:bidi="id_ID"/>
        </w:rPr>
      </w:r>
      <w:r>
        <w:rPr>
          <w:lang w:val="id_ID" w:bidi="id_ID"/>
        </w:rPr>
        <w:t>Paulus berdiri di hadapan Mahkamah Agama dan mengatakan bahwa ia merasa seperti ia tidak melakukan kesalahan apa pun terhadap Allah. Imam besar, pemimpin Mahkamah Agama orang Yahudi, memerintahkan orang-orang di dekat Paulus untuk memukul mulutnya. Paulus menegur imam besar itu, menyebutnya sebagai tembok yang bercat putih.</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orang yang memerankan imam besar itu, "Bagaimana perasaan Anda?" Anda mungkin mendengar hal-hal seperti, "Paulus ini bangga karena mengklaim bahwa ia tidak bersalah," dan "Mahkamah Agama" harus menyatakan orang ini bersalah."</w:t>
      </w:r>
    </w:p>
    <w:p>
      <w:pPr>
        <w:pStyle w:val="ListBullet"/>
        <w:spacing w:line="240" w:lineRule="auto"/>
        <w:ind w:left="720"/>
      </w:pPr>
      <w:r>
        <w:rPr>
          <w:lang w:val="id_ID" w:bidi="id_ID"/>
        </w:rPr>
      </w:r>
      <w:r>
        <w:rPr>
          <w:lang w:val="id_ID" w:bidi="id_ID"/>
        </w:rPr>
        <w:t xml:space="preserve">Mulai kembali adegannya. </w:t>
      </w:r>
    </w:p>
    <w:p>
      <w:pPr/>
      <w:r>
        <w:rPr>
          <w:lang w:val="id_ID" w:bidi="id_ID"/>
        </w:rPr>
      </w:r>
      <w:r>
        <w:rPr>
          <w:lang w:val="id_ID" w:bidi="id_ID"/>
        </w:rPr>
        <w:t>Paulus menyadari bahwa ada dua kelompok dalam Mahkamah Agama yang terdiri dari orang-orang Farisi dan orang-orang Saduki. Paulus berkata, "Aku adalah orang Farisi, keturunan orang Farisi. Aku berdiri di persidangan karena harapan akan kebangkitan." Paulus mengatakan hal ini sehingga Mahkamah Agama akan terpecah dan berdebat di antara mereka sendiri.</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orang yang memerankan Paulus, "Bagaimana perasaan Anda?" Anda mungkin mendengar hal-hal seperti, "Mari kita lihat apa dampak pernyataan ini terhadap kelompok tersebut!" dan "Saya bertanya-tanya apakah mereka akan mulai berdebat tentang kebangkitan."</w:t>
      </w:r>
    </w:p>
    <w:p>
      <w:pPr>
        <w:pStyle w:val="ListBullet"/>
        <w:spacing w:line="240" w:lineRule="auto"/>
        <w:ind w:left="720"/>
      </w:pPr>
      <w:r>
        <w:rPr>
          <w:lang w:val="id_ID" w:bidi="id_ID"/>
        </w:rPr>
      </w:r>
      <w:r>
        <w:rPr>
          <w:lang w:val="id_ID" w:bidi="id_ID"/>
        </w:rPr>
        <w:t>Tanyakan kepada para aktor yang memerankan orang-orang Saduki, "Bagaimana perasaan Anda?" Anda mungkin mendengar hal-hal seperti, "Tidak ada kebangkitan," dan "Kami tidak dapat mengizinkan orang ini untuk dibebaskan."</w:t>
      </w:r>
    </w:p>
    <w:p>
      <w:pPr>
        <w:pStyle w:val="ListBullet"/>
        <w:spacing w:line="240" w:lineRule="auto"/>
        <w:ind w:left="720"/>
      </w:pPr>
      <w:r>
        <w:rPr>
          <w:lang w:val="id_ID" w:bidi="id_ID"/>
        </w:rPr>
      </w:r>
      <w:r>
        <w:rPr>
          <w:lang w:val="id_ID" w:bidi="id_ID"/>
        </w:rPr>
        <w:t>Tanyakan kepada para aktor yang memerankan orang-orang Farisi, "Bagaimana perasaan Anda?" Anda mungkin mendengar hal-hal seperti, "Paulus sedang menyampaikan kasus tentang kebangkitan," dan "Paulus harus dibebaskan karena ia juga adalah orang Farisi."</w:t>
      </w:r>
    </w:p>
    <w:p>
      <w:pPr>
        <w:pStyle w:val="ListBullet"/>
        <w:spacing w:line="240" w:lineRule="auto"/>
        <w:ind w:left="720"/>
      </w:pPr>
      <w:r>
        <w:rPr>
          <w:lang w:val="id_ID" w:bidi="id_ID"/>
        </w:rPr>
      </w:r>
      <w:r>
        <w:rPr>
          <w:lang w:val="id_ID" w:bidi="id_ID"/>
        </w:rPr>
        <w:t xml:space="preserve">Mulai kembali adegannya. </w:t>
      </w:r>
    </w:p>
    <w:p>
      <w:pPr/>
      <w:r>
        <w:rPr>
          <w:lang w:val="id_ID" w:bidi="id_ID"/>
        </w:rPr>
      </w:r>
      <w:r>
        <w:rPr>
          <w:lang w:val="id_ID" w:bidi="id_ID"/>
        </w:rPr>
        <w:t>Komandan Romawi melihat bahwa Mahkamah Agama sudah terpecah dan Paulus berada dalam bahaya. Komandan memerintahkan para prajurit untuk membawa Paulus pergi dari Mahkamah Agama untuk membuatnya tetap aman.</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orang yang memerankan komandan Romawi "Bagaimana perasaan Anda?" Anda mungkin mendengar hal-hal seperti, "Aku masih tidak mengerti mengapa orang-orang Yahudi berdebat satu sama lain," dan "Aku harus menjaga Paulus tetap aman."</w:t>
      </w:r>
    </w:p>
    <w:p>
      <w:pPr>
        <w:pStyle w:val="ListBullet"/>
        <w:spacing w:line="240" w:lineRule="auto"/>
        <w:ind w:left="720"/>
      </w:pPr>
      <w:r>
        <w:rPr>
          <w:lang w:val="id_ID" w:bidi="id_ID"/>
        </w:rPr>
      </w:r>
      <w:r>
        <w:rPr>
          <w:lang w:val="id_ID" w:bidi="id_ID"/>
        </w:rPr>
        <w:t>Tanyakan kepada orang yang memerankan Paulus, "Bagaimana perasaan Anda?" Anda mungkin mendengar hal-hal seperti, "Saya telah bersaksi kepada Mahkamah Agama tentang iman saya," dan "Saya hampir terluka lagi."</w:t>
      </w:r>
    </w:p>
    <w:p>
      <w:pPr>
        <w:pStyle w:val="ListBullet"/>
        <w:spacing w:line="240" w:lineRule="auto"/>
        <w:ind w:left="720"/>
      </w:pPr>
      <w:r>
        <w:rPr>
          <w:lang w:val="id_ID" w:bidi="id_ID"/>
        </w:rPr>
      </w:r>
      <w:r>
        <w:rPr>
          <w:lang w:val="id_ID" w:bidi="id_ID"/>
        </w:rPr>
        <w:t xml:space="preserve">Mulai kembali adegannya. </w:t>
      </w:r>
    </w:p>
    <w:p>
      <w:pPr/>
      <w:r>
        <w:rPr>
          <w:lang w:val="id_ID" w:bidi="id_ID"/>
        </w:rPr>
      </w:r>
      <w:r>
        <w:rPr>
          <w:lang w:val="id_ID" w:bidi="id_ID"/>
        </w:rPr>
        <w:t xml:space="preserve">Komandan Romawi memerintahkan para prajurit untuk membawa Paulus ke barak, tempat para prajurit tinggal. Pada malam berikutnya, Yesus berdiri di dekat Paulus. Yesus menguatkan hati Paulus bahwa dia akan bersaksi tentang Yesus di Roma seperti yang telah dia lakukan di Yerusalem. </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orang yang memerankan Yesus, "Bagaimana perasaan Anda?" Anda mungkin mendengar hal-hal seperti, "Paulus harus terus pergi," dan "Aku akan mengatakan kepada Paulus apa yang harus ia lakukan."</w:t>
      </w:r>
    </w:p>
    <w:p>
      <w:pPr>
        <w:pStyle w:val="ListBullet"/>
        <w:spacing w:line="240" w:lineRule="auto"/>
        <w:ind w:left="720"/>
      </w:pPr>
      <w:r>
        <w:rPr>
          <w:lang w:val="id_ID" w:bidi="id_ID"/>
        </w:rPr>
      </w:r>
      <w:r>
        <w:rPr>
          <w:lang w:val="id_ID" w:bidi="id_ID"/>
        </w:rPr>
        <w:t>Tanyakan kepada orang yang memerankan Paulus, "Bagaimana perasaan Anda?" Anda mungkin mendengar hal-hal seperti, "Aku tidak takut, karena Yesus bersama aku," dan "Aku juga akan bersaksi tentang Yesus di Roma."</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dimengerti.</w:t>
      </w:r>
    </w:p>
    <w:p>
      <w:pPr/>
      <w:r>
        <w:rPr>
          <w:lang w:val="id_ID" w:bidi="id_ID"/>
        </w:rPr>
      </w:r>
      <w:r>
        <w:rPr>
          <w:lang w:val="id_ID" w:bidi="id_ID"/>
        </w:rPr>
        <w:t xml:space="preserve">Komandan Romawi </w:t>
      </w:r>
      <w:r>
        <w:rPr>
          <w:b/>
          <w:lang w:val="id_ID" w:bidi="id_ID"/>
        </w:rPr>
        <w:t>ingin</w:t>
      </w:r>
      <w:r>
        <w:rPr>
          <w:lang w:val="id_ID" w:bidi="id_ID"/>
        </w:rPr>
        <w:t xml:space="preserve"> tahu apa yang dilakukan Paulus. Komandan memimpin enam ratus sampai seribu prajurit yang ditempatkan di Yerusalem. Gunakan kata yang sama untuk komandan yang Anda gunakan sebelumnya. Lihat Daftar Kata Utama untuk informasi lebih lanjut tentang </w:t>
      </w:r>
      <w:r>
        <w:rPr>
          <w:b/>
          <w:lang w:val="id_ID" w:bidi="id_ID"/>
        </w:rPr>
        <w:t xml:space="preserve">komandan </w:t>
      </w:r>
      <w:r>
        <w:rPr>
          <w:lang w:val="id_ID" w:bidi="id_ID"/>
        </w:rPr>
        <w:t>.</w:t>
      </w:r>
    </w:p>
    <w:p>
      <w:pPr/>
      <w:r>
        <w:rPr>
          <w:lang w:val="id_ID" w:bidi="id_ID"/>
        </w:rPr>
      </w:r>
      <w:r>
        <w:rPr>
          <w:lang w:val="id_ID" w:bidi="id_ID"/>
        </w:rPr>
        <w:t xml:space="preserve">Komandan membawa Paulus ke Mahkamah Agama orang </w:t>
      </w:r>
      <w:r>
        <w:rPr>
          <w:b/>
          <w:lang w:val="id_ID" w:bidi="id_ID"/>
        </w:rPr>
        <w:t>Yahudi</w:t>
      </w:r>
      <w:r>
        <w:rPr>
          <w:lang w:val="id_ID" w:bidi="id_ID"/>
        </w:rPr>
        <w:t xml:space="preserve">. </w:t>
      </w:r>
      <w:r>
        <w:rPr>
          <w:b/>
          <w:lang w:val="id_ID" w:bidi="id_ID"/>
        </w:rPr>
        <w:t>Sanhedrin</w:t>
      </w:r>
      <w:r>
        <w:rPr>
          <w:lang w:val="id_ID" w:bidi="id_ID"/>
        </w:rPr>
        <w:t xml:space="preserve"> atau Mahkamah Agama orang Yahudi dipimpin oleh </w:t>
      </w:r>
      <w:r>
        <w:rPr>
          <w:b/>
          <w:lang w:val="id_ID" w:bidi="id_ID"/>
        </w:rPr>
        <w:t>imam besar</w:t>
      </w:r>
      <w:r>
        <w:rPr>
          <w:lang w:val="id_ID" w:bidi="id_ID"/>
        </w:rPr>
        <w:t xml:space="preserve">. Gunakan kata-kata yang sama untuk Sanhedrin, imam besar dan orang Yahudi seperti yang Anda gunakan sebelumnya. Lihat Daftar Kata Utama untuk informasi lebih lanjut tentang </w:t>
      </w:r>
      <w:r>
        <w:rPr>
          <w:b/>
          <w:lang w:val="id_ID" w:bidi="id_ID"/>
        </w:rPr>
        <w:t>orang-orang Yahudi, Sanhedrin,</w:t>
      </w:r>
      <w:r>
        <w:rPr>
          <w:lang w:val="id_ID" w:bidi="id_ID"/>
        </w:rPr>
        <w:t xml:space="preserve"> dan </w:t>
      </w:r>
      <w:r>
        <w:rPr>
          <w:b/>
          <w:lang w:val="id_ID" w:bidi="id_ID"/>
        </w:rPr>
        <w:t>imam besar</w:t>
      </w:r>
      <w:r>
        <w:rPr>
          <w:lang w:val="id_ID" w:bidi="id_ID"/>
        </w:rPr>
        <w:t>.</w:t>
      </w:r>
    </w:p>
    <w:p>
      <w:pPr/>
      <w:r>
        <w:rPr>
          <w:lang w:val="id_ID" w:bidi="id_ID"/>
        </w:rPr>
      </w:r>
      <w:r>
        <w:rPr>
          <w:lang w:val="id_ID" w:bidi="id_ID"/>
        </w:rPr>
        <w:t xml:space="preserve">Paulus mengatakan kepada Mahkamah Agama bahwa ia hidup dengan hati nurani yang murni </w:t>
      </w:r>
      <w:r>
        <w:rPr>
          <w:b/>
          <w:lang w:val="id_ID" w:bidi="id_ID"/>
        </w:rPr>
        <w:t>sampai</w:t>
      </w:r>
      <w:r>
        <w:rPr>
          <w:lang w:val="id_ID" w:bidi="id_ID"/>
        </w:rPr>
        <w:t xml:space="preserve"> hari itu. Hati nurani adalah bagian dari seseorang yang membantunya untuk membedakan mana yang benar dan salah.</w:t>
      </w:r>
    </w:p>
    <w:p>
      <w:pPr/>
      <w:r>
        <w:rPr>
          <w:lang w:val="id_ID" w:bidi="id_ID"/>
        </w:rPr>
      </w:r>
      <w:r>
        <w:rPr>
          <w:lang w:val="id_ID" w:bidi="id_ID"/>
        </w:rPr>
        <w:t xml:space="preserve">Mahkamah Agama orang Yahudi terdiri dari dua kelompok agama: </w:t>
      </w:r>
      <w:r>
        <w:rPr>
          <w:b/>
          <w:lang w:val="id_ID" w:bidi="id_ID"/>
        </w:rPr>
        <w:t>Kaum Farisi</w:t>
      </w:r>
      <w:r>
        <w:rPr>
          <w:lang w:val="id_ID" w:bidi="id_ID"/>
        </w:rPr>
        <w:t xml:space="preserve"> dan </w:t>
      </w:r>
      <w:r>
        <w:rPr>
          <w:b/>
          <w:lang w:val="id_ID" w:bidi="id_ID"/>
        </w:rPr>
        <w:t>Kaum Saduki</w:t>
      </w:r>
      <w:r>
        <w:rPr>
          <w:lang w:val="id_ID" w:bidi="id_ID"/>
        </w:rPr>
        <w:t xml:space="preserve">. Kaum Farisi percaya kepada kebangkitan, roh, dan malaikat. Kaum Farisi menerima Hukum Musa tertulis maupun tradisi lisan. Orang-orang Saduki hanya menerima hukum tertulis. Orang-orang Saduki tidak percaya kepada kebangkitan, maupun malaikat dan roh. Kitab Suci mereka hanya Lima Kitab Musa. Gunakan kata-kata yang sama untuk Kaum Farisi dan Kaum Saduki seperti yang Anda gunakan sebelumnya. Lihat Daftar Kata Utama untuk informasi lebih lanjut tentang </w:t>
      </w:r>
      <w:r>
        <w:rPr>
          <w:b/>
          <w:lang w:val="id_ID" w:bidi="id_ID"/>
        </w:rPr>
        <w:t>Kaum Farisi</w:t>
      </w:r>
      <w:r>
        <w:rPr>
          <w:lang w:val="id_ID" w:bidi="id_ID"/>
        </w:rPr>
        <w:t xml:space="preserve"> dan </w:t>
      </w:r>
      <w:r>
        <w:rPr>
          <w:b/>
          <w:lang w:val="id_ID" w:bidi="id_ID"/>
        </w:rPr>
        <w:t>Kaum Saduki</w:t>
      </w:r>
      <w:r>
        <w:rPr>
          <w:lang w:val="id_ID" w:bidi="id_ID"/>
        </w:rPr>
        <w:t>.</w:t>
      </w:r>
    </w:p>
    <w:p>
      <w:pPr/>
      <w:r>
        <w:rPr>
          <w:lang w:val="id_ID" w:bidi="id_ID"/>
        </w:rPr>
      </w:r>
      <w:r>
        <w:rPr>
          <w:lang w:val="id_ID" w:bidi="id_ID"/>
        </w:rPr>
        <w:t xml:space="preserve">Paulus dan Kaum Farisi percaya akan </w:t>
      </w:r>
      <w:r>
        <w:rPr>
          <w:b/>
          <w:lang w:val="id_ID" w:bidi="id_ID"/>
        </w:rPr>
        <w:t>kebangkitan,</w:t>
      </w:r>
      <w:r>
        <w:rPr>
          <w:lang w:val="id_ID" w:bidi="id_ID"/>
        </w:rPr>
        <w:t xml:space="preserve"> keberadaan </w:t>
      </w:r>
      <w:r>
        <w:rPr>
          <w:b/>
          <w:lang w:val="id_ID" w:bidi="id_ID"/>
        </w:rPr>
        <w:t>malaikat,</w:t>
      </w:r>
      <w:r>
        <w:rPr>
          <w:lang w:val="id_ID" w:bidi="id_ID"/>
        </w:rPr>
        <w:t xml:space="preserve"> dan </w:t>
      </w:r>
      <w:r>
        <w:rPr>
          <w:b/>
          <w:lang w:val="id_ID" w:bidi="id_ID"/>
        </w:rPr>
        <w:t>roh</w:t>
      </w:r>
      <w:r>
        <w:rPr>
          <w:lang w:val="id_ID" w:bidi="id_ID"/>
        </w:rPr>
        <w:t xml:space="preserve">. </w:t>
      </w:r>
      <w:r>
        <w:rPr>
          <w:b/>
          <w:lang w:val="id_ID" w:bidi="id_ID"/>
        </w:rPr>
        <w:t>Roh</w:t>
      </w:r>
      <w:r>
        <w:rPr>
          <w:lang w:val="id_ID" w:bidi="id_ID"/>
        </w:rPr>
        <w:t xml:space="preserve"> umumnya merujuk pada setiap makhluk tanpa tubuh fisik. Itu termasuk malaikat, setan, dan roh-roh orang mati. Gunakan kata yang sama untuk </w:t>
      </w:r>
      <w:r>
        <w:rPr>
          <w:b/>
          <w:lang w:val="id_ID" w:bidi="id_ID"/>
        </w:rPr>
        <w:t>kebangkitan</w:t>
      </w:r>
      <w:r>
        <w:rPr>
          <w:lang w:val="id_ID" w:bidi="id_ID"/>
        </w:rPr>
        <w:t xml:space="preserve"> dan </w:t>
      </w:r>
      <w:r>
        <w:rPr>
          <w:b/>
          <w:lang w:val="id_ID" w:bidi="id_ID"/>
        </w:rPr>
        <w:t>malaikat</w:t>
      </w:r>
      <w:r>
        <w:rPr>
          <w:lang w:val="id_ID" w:bidi="id_ID"/>
        </w:rPr>
        <w:t xml:space="preserve"> seperti yang Anda gunakan sebelumnya. Lihat Daftar Kata Utama untuk informasi lebih lanjut tentang </w:t>
      </w:r>
      <w:r>
        <w:rPr>
          <w:b/>
          <w:lang w:val="id_ID" w:bidi="id_ID"/>
        </w:rPr>
        <w:t>kebangkitan,</w:t>
      </w:r>
      <w:r>
        <w:rPr>
          <w:lang w:val="id_ID" w:bidi="id_ID"/>
        </w:rPr>
        <w:t xml:space="preserve"> </w:t>
      </w:r>
      <w:r>
        <w:rPr>
          <w:b/>
          <w:lang w:val="id_ID" w:bidi="id_ID"/>
        </w:rPr>
        <w:t>malaikat</w:t>
      </w:r>
      <w:r>
        <w:rPr>
          <w:lang w:val="id_ID" w:bidi="id_ID"/>
        </w:rPr>
        <w:t xml:space="preserve">, dan </w:t>
      </w:r>
      <w:r>
        <w:rPr>
          <w:b/>
          <w:lang w:val="id_ID" w:bidi="id_ID"/>
        </w:rPr>
        <w:t>roh</w:t>
      </w:r>
      <w:r>
        <w:rPr>
          <w:lang w:val="id_ID" w:bidi="id_ID"/>
        </w:rPr>
        <w:t>.</w:t>
      </w:r>
    </w:p>
    <w:p>
      <w:pPr/>
      <w:r>
        <w:rPr>
          <w:lang w:val="id_ID" w:bidi="id_ID"/>
        </w:rPr>
      </w:r>
      <w:r>
        <w:rPr>
          <w:lang w:val="id_ID" w:bidi="id_ID"/>
        </w:rPr>
        <w:t xml:space="preserve">Yesus mengatakan kepada Paulus bahwa dia akan bersaksi tentang Yesus di </w:t>
      </w:r>
      <w:r>
        <w:rPr>
          <w:b/>
          <w:lang w:val="id_ID" w:bidi="id_ID"/>
        </w:rPr>
        <w:t>Roma</w:t>
      </w:r>
      <w:r>
        <w:rPr>
          <w:lang w:val="id_ID" w:bidi="id_ID"/>
        </w:rPr>
        <w:t xml:space="preserve"> seperti yang telah dia lakukan di </w:t>
      </w:r>
      <w:r>
        <w:rPr>
          <w:b/>
          <w:lang w:val="id_ID" w:bidi="id_ID"/>
        </w:rPr>
        <w:t>Yerusalem.</w:t>
      </w:r>
      <w:r>
        <w:rPr>
          <w:lang w:val="id_ID" w:bidi="id_ID"/>
        </w:rPr>
        <w:t xml:space="preserve"> Yerusalem adalah ibu kota Israel sementara Roma adalah ibu kota Kekaisaran Romawi.</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tersebut lalu berhenti sebentar. Anggota kelompok lain harus menceritakan bagian selanjutnya dari perikop itu dan berhenti sebentar. Lakukan ini sampai kelompok menceritakan kembali seluruh perikop tersebut. Anggota kelompok bisa saling memperbaiki pada tahap ini. </w:t>
      </w:r>
    </w:p>
    <w:p>
      <w:pPr/>
      <w:r>
        <w:rPr>
          <w:lang w:val="id_ID" w:bidi="id_ID"/>
        </w:rPr>
      </w:r>
      <w:r>
        <w:rPr>
          <w:lang w:val="id_ID" w:bidi="id_ID"/>
        </w:rPr>
        <w:t>Hentikan sebentar audio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perikop tersebut.</w:t>
      </w:r>
    </w:p>
    <w:p>
      <w:pPr/>
      <w:r>
        <w:rPr>
          <w:lang w:val="id_ID" w:bidi="id_ID"/>
        </w:rPr>
      </w:r>
      <w:r>
        <w:rPr>
          <w:lang w:val="id_ID" w:bidi="id_ID"/>
        </w:rPr>
        <w:t>Hentikan sebentar audio ini di sini.</w:t>
      </w:r>
    </w:p>
    <w:p>
      <w:pPr/>
      <w:r>
        <w:rPr>
          <w:lang w:val="id_ID" w:bidi="id_ID"/>
        </w:rPr>
      </w:r>
      <w:r>
        <w:rPr>
          <w:lang w:val="id_ID" w:bidi="id_ID"/>
        </w:rPr>
        <w:t>Selanjutnya, kelompok dapat memutuskan versi perikop milik siapa yang paling Anda sukai. Anda mungkin memutuskan bahwa Anda menyukai cara salah satu anggota kelompok menceritakan satu adegan, tetapi menyukai cara anggota kelompok lain menceritakan adegan lainnya.</w:t>
      </w:r>
    </w:p>
    <w:p>
      <w:pPr/>
      <w:r>
        <w:rPr>
          <w:lang w:val="id_ID" w:bidi="id_ID"/>
        </w:rPr>
      </w:r>
      <w:r>
        <w:rPr>
          <w:lang w:val="id_ID" w:bidi="id_ID"/>
        </w:rPr>
        <w:t>Hentikan sebentar audio ini di sini.</w:t>
      </w:r>
    </w:p>
    <w:p>
      <w:pPr/>
      <w:r>
        <w:rPr>
          <w:lang w:val="id_ID" w:bidi="id_ID"/>
        </w:rPr>
      </w:r>
      <w:r>
        <w:rPr>
          <w:lang w:val="id_ID" w:bidi="id_ID"/>
        </w:rPr>
        <w:t>Akhirnya, kelompok dapat menyusun versi akhir perikop tersebut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23:12–35</w:t>
      </w:r>
      <w:r>
        <w:rPr>
          <w:lang w:val="id_ID" w:bidi="id_ID"/>
        </w:rPr>
      </w:r>
    </w:p>
    <w:p>
      <w:pPr>
        <w:pStyle w:val="Heading3"/>
      </w:pPr>
      <w:r>
        <w:rPr>
          <w:lang w:val="id_ID" w:bidi="id_ID"/>
        </w:rPr>
        <w:t>Dengar dan Renungkan</w:t>
      </w:r>
    </w:p>
    <w:p>
      <w:pPr/>
      <w:r>
        <w:rPr>
          <w:lang w:val="id_ID" w:bidi="id_ID"/>
        </w:rPr>
      </w:r>
      <w:r>
        <w:rPr>
          <w:lang w:val="id_ID" w:bidi="id_ID"/>
        </w:rPr>
        <w:t>Dengarkan Kisah Para Rasul 23:12–35 dan simpanlah dalam hatimu. Dengarkan teks ini tiga kali (dalam tiga terjemahan yang berbeda, jika memungkinkan). Kemudian secara berkelompok diskusikanlah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kisah ini sampaikan kepada kita tentang Yesus atau Allah?</w:t>
      </w:r>
    </w:p>
    <w:p>
      <w:pPr>
        <w:pStyle w:val="ListBullet"/>
        <w:spacing w:line="240" w:lineRule="auto"/>
        <w:ind w:left="720"/>
      </w:pPr>
      <w:r>
        <w:rPr>
          <w:lang w:val="id_ID" w:bidi="id_ID"/>
        </w:rPr>
      </w:r>
      <w:r>
        <w:rPr>
          <w:lang w:val="id_ID" w:bidi="id_ID"/>
        </w:rPr>
        <w:t>Apa yang kisah ini katakan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dimengerti.</w:t>
      </w:r>
    </w:p>
    <w:p>
      <w:pPr/>
      <w:r>
        <w:rPr>
          <w:lang w:val="id_ID" w:bidi="id_ID"/>
        </w:rPr>
      </w:r>
      <w:r>
        <w:rPr>
          <w:lang w:val="id_ID" w:bidi="id_ID"/>
        </w:rPr>
        <w:t>Dalam perikop sebelumnya, komandan Romawi ingin memahami mengapa orang-orang Yahudi marah kepada Paulus dan kejahatan apa yang ia lakukan terhadap orang-orang. Tetapi persidangan itu menghasilkan perdebatan yang keras antara orang-orang Farisi dan orang-orang Saduki. Untuk memastikan keselamatan Paulus, komandan Romawi membawanya kembali ke barak.</w:t>
      </w:r>
    </w:p>
    <w:p>
      <w:pPr/>
      <w:r>
        <w:rPr>
          <w:lang w:val="id_ID" w:bidi="id_ID"/>
        </w:rPr>
      </w:r>
      <w:r>
        <w:rPr>
          <w:lang w:val="id_ID" w:bidi="id_ID"/>
        </w:rPr>
        <w:t>Pada hari berikutnya, ada kelompok yang terdiri dari lebih dari empat puluh orang Yahudi yang membuat rencana untuk membunuh Paulus. Orang-orang Yahudi membentuk persekongkolan, atau pertemuan rahasia untuk merencanakan atau melakukan sesuatu yang jahat atau ilegal. Mereka bersumpah untuk tidak makan atau minum sampai mereka menghukum mati Paulus. Orang-orang ini bersumpah, yang berarti mereka mengucapkan kutukan atas diri mereka sendiri jika mereka tidak dapat memenuhi niat mereka untuk membunuh Paulus.</w:t>
      </w:r>
    </w:p>
    <w:p>
      <w:pPr/>
      <w:r>
        <w:rPr>
          <w:lang w:val="id_ID" w:bidi="id_ID"/>
        </w:rPr>
      </w:r>
      <w:r>
        <w:rPr>
          <w:lang w:val="id_ID" w:bidi="id_ID"/>
        </w:rPr>
        <w:t>Mintalah tim untuk membahas bagaimana orang-orang dalam budaya Anda berbicara tentang nazar atau sumpah untuk mencapai sesuatu. Apa yang akan mereka dapatkan jika mereka memenuhi sumpah mereka? Apa yang akan terjadi jika mereka gagal memenuhi janji mereka?</w:t>
      </w:r>
    </w:p>
    <w:p>
      <w:pPr/>
      <w:r>
        <w:rPr>
          <w:lang w:val="id_ID" w:bidi="id_ID"/>
        </w:rPr>
      </w:r>
      <w:r>
        <w:rPr>
          <w:lang w:val="id_ID" w:bidi="id_ID"/>
        </w:rPr>
        <w:t>Orang-orang Yahudi ini pergi kepada imam besar dan para penatua, para pemimpin dewan orang Yahudi. Mereka mengatakan kepada para pemimpin agama bahwa mereka bersumpah untuk membunuh Paulus. Mereka meminta para pemimpin agama untuk meminta komandan Romawi untuk membawa Paulus ke Sanhedrin, dewan agama tinggi. Kemudian mereka akan membunuh Paulus dalam perjalanan untuk bertemu dengan dewan.</w:t>
      </w:r>
    </w:p>
    <w:p>
      <w:pPr/>
      <w:r>
        <w:rPr>
          <w:lang w:val="id_ID" w:bidi="id_ID"/>
        </w:rPr>
      </w:r>
      <w:r>
        <w:rPr>
          <w:lang w:val="id_ID" w:bidi="id_ID"/>
        </w:rPr>
        <w:t>Rencana orang-orang Yahudi adalah agar dewan meminta komandan Romawi untuk memohon kepada Paulus atau mengajukan permintaan kepada komandan agar Paulus diizinkan untuk didengar keterangannya sekali lagi. Ketika Paulus keluar dalam perjalanan ke dewan, orang-orang Yahudi berencana untuk membunuh Paulus sebelum ia tiba di tempat tujuannya. Orang-orang Yahudi ini hanya mengatakan kepada imam besar dan para penatua yang setuju dengan rencana mereka.</w:t>
      </w:r>
    </w:p>
    <w:p>
      <w:pPr/>
      <w:r>
        <w:rPr>
          <w:lang w:val="id_ID" w:bidi="id_ID"/>
        </w:rPr>
      </w:r>
      <w:r>
        <w:rPr>
          <w:lang w:val="id_ID" w:bidi="id_ID"/>
        </w:rPr>
        <w:t>Keponakan Paulus, anak dari saudara perempuannya, mendengar rencana untuk menyerang Paulus secara diam-diam.</w:t>
      </w:r>
    </w:p>
    <w:p>
      <w:pPr/>
      <w:r>
        <w:rPr>
          <w:lang w:val="id_ID" w:bidi="id_ID"/>
        </w:rPr>
      </w:r>
      <w:r>
        <w:rPr>
          <w:lang w:val="id_ID" w:bidi="id_ID"/>
        </w:rPr>
        <w:t>Keponakan Paulus pergi ke barak, tempat di mana tentara Romawi tinggal. Keponakannya memberi tahu Paulus apa yang ia dengar. Paulus memanggil seorang perwira, seorang Romawi yang memiliki seratus prajurit. Paulus berkata kepada perwira itu, "Bawa pemuda ini kepada komandan karena ia memiliki sesuatu untuk dikatakan kepadanya." Orang muda berarti bahwa keponakan Paulus kemungkinan berusia antara enam belas sampai dua puluh delapan tahun.</w:t>
      </w:r>
    </w:p>
    <w:p>
      <w:pPr/>
      <w:r>
        <w:rPr>
          <w:lang w:val="id_ID" w:bidi="id_ID"/>
        </w:rPr>
      </w:r>
      <w:r>
        <w:rPr>
          <w:lang w:val="id_ID" w:bidi="id_ID"/>
        </w:rPr>
        <w:t>Perwira itu menerima permintaan Paulus dan ia membawa keponakan Paulus kepada komandan. Komandan memegang tangan keponakan Paulus, yang berarti komandan memperlakukan pemuda itu dengan baik. Komandan membawa keponakan Paulus ke tempat di mana mereka dapat berbicara secara pribadi.</w:t>
      </w:r>
    </w:p>
    <w:p>
      <w:pPr/>
      <w:r>
        <w:rPr>
          <w:lang w:val="id_ID" w:bidi="id_ID"/>
        </w:rPr>
      </w:r>
      <w:r>
        <w:rPr>
          <w:lang w:val="id_ID" w:bidi="id_ID"/>
        </w:rPr>
        <w:t>Pemuda itu, keponakan Paulus, memberi tahu komandan tentang rencana orang-orang Yahudi. Komandan mengatakan kepada keponakan Paulus untuk tidak memberi tahu siapa pun tentang pertemuan mereka.</w:t>
      </w:r>
    </w:p>
    <w:p>
      <w:pPr/>
      <w:r>
        <w:rPr>
          <w:lang w:val="id_ID" w:bidi="id_ID"/>
        </w:rPr>
      </w:r>
      <w:r>
        <w:rPr>
          <w:lang w:val="id_ID" w:bidi="id_ID"/>
        </w:rPr>
        <w:t>Karena mengetahui bahwa nyawa Paulus dalam bahaya, komandan memanggil dua perwira pasukannya dan mengatakan kepada mereka untuk menyiapkan dua ratus prajurit, tujuh puluh penunggang kuda, dan dua ratus pembawa tombak yang akan membawa Paulus dengan selamat ke Kaisarea. Penunggang kuda adalah prajurit yang menunggang kuda. Prajurit bertombak adalah prajurit yang membawa tombak. Jam ketiga malam berarti sekitar pukul 9:00 malam. Kita akan mengingat bahwa sebelumnya, Paulus tinggal di Kaisarea sebelum datang ke Yerusalem. Kaisarea bertindak sebagai ibu kota Romawi di Israel, tempat gubernur Romawi di daerah itu berpangkalan. Komandan Romawi perlu memastikan bahwa Paulus akan tetap aman. Bagian dari pekerjaannya adalah memastikan keselamatan warga Romawi, dan ia tahu bahwa ancaman terhadap nyawa Paulus sangat berbahaya.</w:t>
      </w:r>
    </w:p>
    <w:p>
      <w:pPr/>
      <w:r>
        <w:rPr>
          <w:lang w:val="id_ID" w:bidi="id_ID"/>
        </w:rPr>
      </w:r>
      <w:r>
        <w:rPr>
          <w:lang w:val="id_ID" w:bidi="id_ID"/>
        </w:rPr>
        <w:t>Komandan juga memerintahkan kedua perwiranya untuk menyediakan kuda bagi Paulus untuk ditunggangi dan membawanya dengan selamat kepada Gubernur Felix. Gubernur adalah penguasa provinsi Yudea.</w:t>
      </w:r>
    </w:p>
    <w:p>
      <w:pPr/>
      <w:r>
        <w:rPr>
          <w:lang w:val="id_ID" w:bidi="id_ID"/>
        </w:rPr>
      </w:r>
      <w:r>
        <w:rPr>
          <w:lang w:val="id_ID" w:bidi="id_ID"/>
        </w:rPr>
        <w:t>Mintalah tim untuk membahas bagaimana orang-orang penting dilindungi dalam budaya Anda. Apa yang dilakukan orang-orang di komunitas Anda untuk memastikan bahwa kehidupan individu aman dari bahaya?</w:t>
      </w:r>
    </w:p>
    <w:p>
      <w:pPr/>
      <w:r>
        <w:rPr>
          <w:lang w:val="id_ID" w:bidi="id_ID"/>
        </w:rPr>
      </w:r>
      <w:r>
        <w:rPr>
          <w:lang w:val="id_ID" w:bidi="id_ID"/>
        </w:rPr>
        <w:t>Komandan Romawi menulis surat untuk gubernur. Nama komandan adalah Klaudius Lisias. Dia menulis kepada "Yang Mulia, Gubernur Feliks." Yang Mulia merujuk pada kehormatan yang diberikan kepada orang yang memiliki status tinggi seperti gubernur. Komandan Romawi memberi tahu gubernur dalam surat itu mengapa ia mengutus Paulus kepadanya. Para komandan Romawi diwajibkan untuk menulis surat seperti ini setiap kali mereka mentransfer seorang tahanan. Komandan Romawi diminta untuk menjelaskan apa yang telah terjadi pada Paulus. Komandan tidak yakin bahwa Paulus layak mati sehingga ia mengutus dia kepada gubernur.</w:t>
      </w:r>
    </w:p>
    <w:p>
      <w:pPr/>
      <w:r>
        <w:rPr>
          <w:lang w:val="id_ID" w:bidi="id_ID"/>
        </w:rPr>
      </w:r>
      <w:r>
        <w:rPr>
          <w:lang w:val="id_ID" w:bidi="id_ID"/>
        </w:rPr>
        <w:t>Mintalah tim untuk membahas bagaimana orang-orang yang memegang otoritas disapa dalam budaya Anda. Diskusikan juga bagaimana salam digunakan dalam menulis surat di komunitas Anda.</w:t>
      </w:r>
    </w:p>
    <w:p>
      <w:pPr/>
      <w:r>
        <w:rPr>
          <w:lang w:val="id_ID" w:bidi="id_ID"/>
        </w:rPr>
      </w:r>
      <w:r>
        <w:rPr>
          <w:lang w:val="id_ID" w:bidi="id_ID"/>
        </w:rPr>
        <w:t>Paulus dan para prajurit berangkat pada malam hari sampai mereka mencapai kota Antipatris. Pada hari berikutnya, kavaleri, para pasukan berkuda, mengantar Paulus ke Kaisarea sementara para prajurit lainnya kembali ke barak di Yerusalem. Ketika pasukan berkuda tiba di Kaisarea, mereka menyerahkan Paulus kepada gubernur. Gubernur membaca surat dari komandan. Gubernur bertanya dari mana Paulus berasal, karena ia perlu memutuskan apakah Paulus berasal dari daerah di mana ia memiliki otoritas. Kilikia adalah salah satu daerah di mana gubernur dapat memerintah, sehingga ia menahan Paulus. Gubernur mengatakan kepada Paulus bahwa ia akan mendengar kasusnya setelah para penuduhnya datang ke Kaisarea. Paulus tinggal di Praetorium di bawah penjagaan. Ini adalah istana yang telah dibangun oleh mantan penguasa Yahudi di daerah itu. Sekarang istananya adalah markas besar Romawi, atau Praetorium.</w:t>
      </w:r>
      <w:r>
        <w:rPr>
          <w:lang w:val="id_ID" w:bidi="id_ID"/>
        </w:rPr>
      </w:r>
    </w:p>
    <w:p>
      <w:pPr>
        <w:pStyle w:val="Heading3"/>
      </w:pPr>
      <w:r>
        <w:rPr>
          <w:lang w:val="id_ID" w:bidi="id_ID"/>
        </w:rPr>
        <w:t>Menjelaskan Adegan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Dalam sesi ini, Anda akan membantu kelompok memvisualisasikan kisah ini. Anda akan membantu kelompok menentukan adegan, latar, dan karakter dari kisah ini.</w:t>
      </w:r>
    </w:p>
    <w:p>
      <w:pPr/>
      <w:r>
        <w:rPr>
          <w:lang w:val="id_ID" w:bidi="id_ID"/>
        </w:rPr>
      </w:r>
      <w:r>
        <w:rPr>
          <w:lang w:val="id_ID" w:bidi="id_ID"/>
        </w:rPr>
        <w:t>Kisah ini memiliki enam adegan.</w:t>
      </w:r>
    </w:p>
    <w:p>
      <w:pPr/>
      <w:r>
        <w:rPr>
          <w:lang w:val="id_ID" w:bidi="id_ID"/>
        </w:rPr>
      </w:r>
      <w:r>
        <w:rPr>
          <w:b/>
          <w:lang w:val="id_ID" w:bidi="id_ID"/>
        </w:rPr>
        <w:t>Adegan pertama:</w:t>
      </w:r>
      <w:r>
        <w:rPr>
          <w:lang w:val="id_ID" w:bidi="id_ID"/>
        </w:rPr>
        <w:t xml:space="preserve"> Sehari setelah persidangan Paulus di hadapan Sanhedrin (dewan Yahudi), sekelompok yang terdiri dari lebih dari empat puluh orang Yahudi berencana untuk membunuh Paulus. Mereka bersumpah untuk tidak makan atau minum sampai mereka menyelesaikan rencana mereka untuk membunuh Paulus.</w:t>
      </w:r>
    </w:p>
    <w:p>
      <w:pPr/>
      <w:r>
        <w:rPr>
          <w:lang w:val="id_ID" w:bidi="id_ID"/>
        </w:rPr>
      </w:r>
      <w:r>
        <w:rPr>
          <w:b/>
          <w:lang w:val="id_ID" w:bidi="id_ID"/>
        </w:rPr>
        <w:t>Adegan kedua:</w:t>
      </w:r>
      <w:r>
        <w:rPr>
          <w:lang w:val="id_ID" w:bidi="id_ID"/>
        </w:rPr>
        <w:t xml:space="preserve"> Orang-orang Yahudi ini pergi kepada imam besar dan para penatua yang adalah pemimpin orang Yahudi. Mereka memberitahukan rencana itu kepada para penatua. Tetapi keponakan Paulus mendengar tentang rencana orang-orang Yahudi untuk membunuh Paulus.</w:t>
      </w:r>
    </w:p>
    <w:p>
      <w:pPr/>
      <w:r>
        <w:rPr>
          <w:lang w:val="id_ID" w:bidi="id_ID"/>
        </w:rPr>
      </w:r>
      <w:r>
        <w:rPr>
          <w:b/>
          <w:lang w:val="id_ID" w:bidi="id_ID"/>
        </w:rPr>
        <w:t>Adegan ketiga:</w:t>
      </w:r>
      <w:r>
        <w:rPr>
          <w:lang w:val="id_ID" w:bidi="id_ID"/>
        </w:rPr>
        <w:t xml:space="preserve"> Keponakan Paulus pergi ke barak, tempat di mana para prajurit Romawi tinggal. Pemuda itu mengatakan kepada Paulus bahwa sekelompok orang Yahudi berencana untuk membunuhnya. Paulus mengatakan kepada seorang perwira untuk membawa keponakannya kepada komandan Romawi.</w:t>
      </w:r>
    </w:p>
    <w:p>
      <w:pPr/>
      <w:r>
        <w:rPr>
          <w:lang w:val="id_ID" w:bidi="id_ID"/>
        </w:rPr>
      </w:r>
      <w:r>
        <w:rPr>
          <w:b/>
          <w:lang w:val="id_ID" w:bidi="id_ID"/>
        </w:rPr>
        <w:t>Adegan keempat:</w:t>
      </w:r>
      <w:r>
        <w:rPr>
          <w:lang w:val="id_ID" w:bidi="id_ID"/>
        </w:rPr>
        <w:t xml:space="preserve"> Keponakan Paulus memberi tahu komandan tentang persekongkolan itu.</w:t>
      </w:r>
    </w:p>
    <w:p>
      <w:pPr/>
      <w:r>
        <w:rPr>
          <w:lang w:val="id_ID" w:bidi="id_ID"/>
        </w:rPr>
      </w:r>
      <w:r>
        <w:rPr>
          <w:b/>
          <w:lang w:val="id_ID" w:bidi="id_ID"/>
        </w:rPr>
        <w:t>Adegan kelima:</w:t>
      </w:r>
      <w:r>
        <w:rPr>
          <w:lang w:val="id_ID" w:bidi="id_ID"/>
        </w:rPr>
        <w:t xml:space="preserve"> Komandan Romawi memanggil dua perwira pasukannya. Komandan memerintahkan para prajurit untuk menyediakan kuda bagi Paulus. Komandan juga menulis surat kepada gubernur.</w:t>
      </w:r>
    </w:p>
    <w:p>
      <w:pPr/>
      <w:r>
        <w:rPr>
          <w:lang w:val="id_ID" w:bidi="id_ID"/>
        </w:rPr>
      </w:r>
      <w:r>
        <w:rPr>
          <w:b/>
          <w:lang w:val="id_ID" w:bidi="id_ID"/>
        </w:rPr>
        <w:t>Adegan keenam:</w:t>
      </w:r>
      <w:r>
        <w:rPr>
          <w:lang w:val="id_ID" w:bidi="id_ID"/>
        </w:rPr>
        <w:t xml:space="preserve"> Para prajurit berangkat bersama Paulus pada malam hari sampai mereka mencapai Kaisarea pada hari berikutnya. Mereka memberikan surat komandan kepada gubernur. Mereka juga menyerahkan Paulus kepada perlindungan gubernur. Paulus tinggal di istana Herodes di bawah penjagaan.</w:t>
      </w:r>
    </w:p>
    <w:p>
      <w:pPr/>
      <w:r>
        <w:rPr>
          <w:lang w:val="id_ID" w:bidi="id_ID"/>
        </w:rPr>
      </w:r>
      <w:r>
        <w:rPr>
          <w:lang w:val="id_ID" w:bidi="id_ID"/>
        </w:rPr>
        <w:t>Tokoh dalam kisah tersebut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Lebih dari empat puluh orang Yahudi yang merencanakan untuk membunuh Paulus</w:t>
      </w:r>
    </w:p>
    <w:p>
      <w:pPr>
        <w:pStyle w:val="ListBullet"/>
        <w:spacing w:line="240" w:lineRule="auto"/>
        <w:ind w:left="720"/>
      </w:pPr>
      <w:r>
        <w:rPr>
          <w:lang w:val="id_ID" w:bidi="id_ID"/>
        </w:rPr>
      </w:r>
      <w:r>
        <w:rPr>
          <w:lang w:val="id_ID" w:bidi="id_ID"/>
        </w:rPr>
        <w:t>Imam besar dan para penatua</w:t>
      </w:r>
    </w:p>
    <w:p>
      <w:pPr>
        <w:pStyle w:val="ListBullet"/>
        <w:spacing w:line="240" w:lineRule="auto"/>
        <w:ind w:left="720"/>
      </w:pPr>
      <w:r>
        <w:rPr>
          <w:lang w:val="id_ID" w:bidi="id_ID"/>
        </w:rPr>
      </w:r>
      <w:r>
        <w:rPr>
          <w:lang w:val="id_ID" w:bidi="id_ID"/>
        </w:rPr>
        <w:t>Anak dari saudara perempuan Paulus</w:t>
      </w:r>
    </w:p>
    <w:p>
      <w:pPr>
        <w:pStyle w:val="ListBullet"/>
        <w:spacing w:line="240" w:lineRule="auto"/>
        <w:ind w:left="720"/>
      </w:pPr>
      <w:r>
        <w:rPr>
          <w:lang w:val="id_ID" w:bidi="id_ID"/>
        </w:rPr>
      </w:r>
      <w:r>
        <w:rPr>
          <w:lang w:val="id_ID" w:bidi="id_ID"/>
        </w:rPr>
        <w:t>Kepala pasukan Romawi</w:t>
      </w:r>
    </w:p>
    <w:p>
      <w:pPr>
        <w:pStyle w:val="ListBullet"/>
        <w:spacing w:line="240" w:lineRule="auto"/>
        <w:ind w:left="720"/>
      </w:pPr>
      <w:r>
        <w:rPr>
          <w:lang w:val="id_ID" w:bidi="id_ID"/>
        </w:rPr>
      </w:r>
      <w:r>
        <w:rPr>
          <w:lang w:val="id_ID" w:bidi="id_ID"/>
        </w:rPr>
        <w:t>Kedua senturion tersebut</w:t>
      </w:r>
    </w:p>
    <w:p>
      <w:pPr>
        <w:pStyle w:val="ListBullet"/>
        <w:spacing w:line="240" w:lineRule="auto"/>
        <w:ind w:left="720"/>
      </w:pPr>
      <w:r>
        <w:rPr>
          <w:lang w:val="id_ID" w:bidi="id_ID"/>
        </w:rPr>
      </w:r>
      <w:r>
        <w:rPr>
          <w:lang w:val="id_ID" w:bidi="id_ID"/>
        </w:rPr>
        <w:t>Para prajurit Romawi</w:t>
      </w:r>
    </w:p>
    <w:p>
      <w:pPr>
        <w:pStyle w:val="ListBullet"/>
        <w:spacing w:line="240" w:lineRule="auto"/>
        <w:ind w:left="720"/>
      </w:pPr>
      <w:r>
        <w:rPr>
          <w:lang w:val="id_ID" w:bidi="id_ID"/>
        </w:rPr>
      </w:r>
      <w:r>
        <w:rPr>
          <w:lang w:val="id_ID" w:bidi="id_ID"/>
        </w:rPr>
        <w:t>Feliks, gubernur Yudea</w:t>
      </w:r>
    </w:p>
    <w:p>
      <w:pPr/>
      <w:r>
        <w:rPr>
          <w:lang w:val="id_ID" w:bidi="id_ID"/>
        </w:rPr>
      </w:r>
      <w:r>
        <w:rPr>
          <w:lang w:val="id_ID" w:bidi="id_ID"/>
        </w:rPr>
        <w:t>Dalam sesi ini, mintalah kelompok untuk membuat papan cerita, menggambar, atau menggunakan beberapa macam alat peraga (benda-benda yang dapat Anda pindah-pindahkan seperti batu, kayu, mainan anak-anak) untuk memvisualisasikan kisah dan adegan di dalamnya.</w:t>
      </w:r>
    </w:p>
    <w:p>
      <w:pPr/>
      <w:r>
        <w:rPr>
          <w:lang w:val="id_ID" w:bidi="id_ID"/>
        </w:rPr>
      </w:r>
      <w:r>
        <w:rPr>
          <w:lang w:val="id_ID" w:bidi="id_ID"/>
        </w:rPr>
        <w:t>Penting untuk diingat bahwa Paulus diserang oleh kerumunan orang Yahudi di Bait Suci Yahudi. Sekarang kelompok yang terdiri dari sekitar empat puluh orang Yahudi ingin Paulus dibunuh. Orang-orang Yahudi ini bersumpah untuk tidak makan atau minum sampai mereka dapat membunuh Paulus. Mereka menimpakan kutukan pada diri mereka sendiri jika mereka tidak dapat melaksanakan rencana mereka.</w:t>
      </w:r>
    </w:p>
    <w:p>
      <w:pPr/>
      <w:r>
        <w:rPr>
          <w:lang w:val="id_ID" w:bidi="id_ID"/>
        </w:rPr>
      </w:r>
      <w:r>
        <w:rPr>
          <w:lang w:val="id_ID" w:bidi="id_ID"/>
        </w:rPr>
        <w:t>Penting untuk diingat bahwa imam besar dan beberapa anggota Sanhedrin, dewan orang Yahudi, ingin menghukum Paulus. Orang-orang Yahudi yang berencana untuk membunuh Paulus pergi kepada imam besar dan para penatua. Mereka meminta sanhedrin untuk memanggil Paulus pada hari berikutnya. Ketika orang-orang Romawi membawa Paulus ke Sanhedrin, orang-orang Yahudi akan melompat keluar dan membunuh Paulus dalam perjalanan.</w:t>
      </w:r>
    </w:p>
    <w:p>
      <w:pPr/>
      <w:r>
        <w:rPr>
          <w:lang w:val="id_ID" w:bidi="id_ID"/>
        </w:rPr>
      </w:r>
      <w:r>
        <w:rPr>
          <w:lang w:val="id_ID" w:bidi="id_ID"/>
        </w:rPr>
        <w:t>Penting untuk diingat bahwa komandan Romawi masih menahan Paulus sebagai tahanan.</w:t>
      </w:r>
    </w:p>
    <w:p>
      <w:pPr/>
      <w:r>
        <w:rPr>
          <w:lang w:val="id_ID" w:bidi="id_ID"/>
        </w:rPr>
      </w:r>
      <w:r>
        <w:rPr>
          <w:lang w:val="id_ID" w:bidi="id_ID"/>
        </w:rPr>
        <w:t>Penting untuk diingat bahwa keponakan Paulus, anak saudara perempuannya, mendengar bahwa beberapa orang Yahudi berencana untuk membunuh Paulus.</w:t>
      </w:r>
    </w:p>
    <w:p>
      <w:pPr/>
      <w:r>
        <w:rPr>
          <w:lang w:val="id_ID" w:bidi="id_ID"/>
        </w:rPr>
      </w:r>
      <w:r>
        <w:rPr>
          <w:lang w:val="id_ID" w:bidi="id_ID"/>
        </w:rPr>
        <w:t>Keponakan Paulus pergi ke barak. Keponakannya memberi tahu pamannya Paulus tentang rencana beberapa orang Yahudi untuk membunuhnya. Paulus meminta perwira untuk mengizinkan keponakannya untuk berbicara dengan komandan Romawi.</w:t>
      </w:r>
    </w:p>
    <w:p>
      <w:pPr/>
      <w:r>
        <w:rPr>
          <w:lang w:val="id_ID" w:bidi="id_ID"/>
        </w:rPr>
      </w:r>
      <w:r>
        <w:rPr>
          <w:lang w:val="id_ID" w:bidi="id_ID"/>
        </w:rPr>
        <w:t>Penting untuk diingat bahwa perwira membawa keponakan Paulus kepada komandan. Komandan menyapa keponakan Paulus dengan sopan. Dia memegang tangannya. Dia berjalan bersama keponakan ke area pribadi untuk berbicara.</w:t>
      </w:r>
    </w:p>
    <w:p>
      <w:pPr/>
      <w:r>
        <w:rPr>
          <w:lang w:val="id_ID" w:bidi="id_ID"/>
        </w:rPr>
      </w:r>
      <w:r>
        <w:rPr>
          <w:lang w:val="id_ID" w:bidi="id_ID"/>
        </w:rPr>
        <w:t>Komandan Romawi memerintahkan kedua senturionnya untuk mengumpulkan pasukan yang terdiri dari dua ratus prajurit, tujuh puluh penunggang kuda, dan dua ratus pembawa tombak. Mereka diperintahkan untuk mengantar Paulus ke Kaisarea dan membawanya kepada Feliks, Gubernur Yudea.</w:t>
      </w:r>
    </w:p>
    <w:p>
      <w:pPr/>
      <w:r>
        <w:rPr>
          <w:lang w:val="id_ID" w:bidi="id_ID"/>
        </w:rPr>
      </w:r>
      <w:r>
        <w:rPr>
          <w:lang w:val="id_ID" w:bidi="id_ID"/>
        </w:rPr>
        <w:t>Penting untuk diingat bahwa komandan yang namanya adalah Claudius Lysias mengirim surat kepada Felix, sang gubernur. Komandan menjelaskan dalam surat itu mengapa ia mengutus Paulus kepada gubernur.</w:t>
      </w:r>
    </w:p>
    <w:p>
      <w:pPr/>
      <w:r>
        <w:rPr>
          <w:lang w:val="id_ID" w:bidi="id_ID"/>
        </w:rPr>
      </w:r>
      <w:r>
        <w:rPr>
          <w:lang w:val="id_ID" w:bidi="id_ID"/>
        </w:rPr>
        <w:t>Penting untuk diingat bahwa para prajurit dan Paulus berhenti untuk bermalam di kota Antipatris. Keesokan paginya, Paulus dan pasukan berkuda melanjutkan perjalanan ke Kaisarea. Para prajurit dan pasukan bertombak kembali ke Yerusalem.</w:t>
      </w:r>
    </w:p>
    <w:p>
      <w:pPr/>
      <w:r>
        <w:rPr>
          <w:lang w:val="id_ID" w:bidi="id_ID"/>
        </w:rPr>
      </w:r>
      <w:r>
        <w:rPr>
          <w:lang w:val="id_ID" w:bidi="id_ID"/>
        </w:rPr>
        <w:t>Ketika para prajurit tiba di Kaisarea, mereka memberikan surat itu kepada gubernur. Gubernur membaca surat itu. Gubernur juga tahu bahwa Paulus berasal dari provinsi Kilikia. Paulus tinggal di istana Herodes di bawah penjagaan.</w:t>
      </w:r>
      <w:r>
        <w:rPr>
          <w:lang w:val="id_ID" w:bidi="id_ID"/>
        </w:rPr>
      </w:r>
    </w:p>
    <w:p>
      <w:pPr>
        <w:pStyle w:val="Heading3"/>
      </w:pPr>
      <w:r>
        <w:rPr>
          <w:lang w:val="id_ID" w:bidi="id_ID"/>
        </w:rPr>
        <w:t>Memperagakan Bacaan</w:t>
      </w:r>
    </w:p>
    <w:p>
      <w:pPr/>
      <w:r>
        <w:rPr>
          <w:lang w:val="id_ID" w:bidi="id_ID"/>
        </w:rPr>
      </w:r>
      <w:r>
        <w:rPr>
          <w:lang w:val="id_ID" w:bidi="id_ID"/>
        </w:rPr>
        <w:t>Dengarkan teks satu kali lagi dalam versi yang paling mudah dimengerti.</w:t>
      </w:r>
    </w:p>
    <w:p>
      <w:pPr/>
      <w:r>
        <w:rPr>
          <w:lang w:val="id_ID" w:bidi="id_ID"/>
        </w:rPr>
      </w:r>
      <w:r>
        <w:rPr>
          <w:lang w:val="id_ID" w:bidi="id_ID"/>
        </w:rPr>
        <w:t xml:space="preserve">Dalam sesi ini, tim akan memperagakan kisah tersebut. </w:t>
      </w:r>
    </w:p>
    <w:p>
      <w:pPr/>
      <w:r>
        <w:rPr>
          <w:lang w:val="id_ID" w:bidi="id_ID"/>
        </w:rPr>
      </w:r>
      <w:r>
        <w:rPr>
          <w:lang w:val="id_ID" w:bidi="id_ID"/>
        </w:rPr>
        <w:t>Kisah ini memiliki enam adegan.</w:t>
      </w:r>
    </w:p>
    <w:p>
      <w:pPr/>
      <w:r>
        <w:rPr>
          <w:lang w:val="id_ID" w:bidi="id_ID"/>
        </w:rPr>
      </w:r>
      <w:r>
        <w:rPr>
          <w:lang w:val="id_ID" w:bidi="id_ID"/>
        </w:rPr>
        <w:t>Tokoh dalam kisah tersebut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Lebih dari empat puluh orang Yahudi yang merencanakan untuk membunuh Paulus</w:t>
      </w:r>
    </w:p>
    <w:p>
      <w:pPr>
        <w:pStyle w:val="ListBullet"/>
        <w:spacing w:line="240" w:lineRule="auto"/>
        <w:ind w:left="720"/>
      </w:pPr>
      <w:r>
        <w:rPr>
          <w:lang w:val="id_ID" w:bidi="id_ID"/>
        </w:rPr>
      </w:r>
      <w:r>
        <w:rPr>
          <w:lang w:val="id_ID" w:bidi="id_ID"/>
        </w:rPr>
        <w:t>Imam besar dan para penatua</w:t>
      </w:r>
    </w:p>
    <w:p>
      <w:pPr>
        <w:pStyle w:val="ListBullet"/>
        <w:spacing w:line="240" w:lineRule="auto"/>
        <w:ind w:left="720"/>
      </w:pPr>
      <w:r>
        <w:rPr>
          <w:lang w:val="id_ID" w:bidi="id_ID"/>
        </w:rPr>
      </w:r>
      <w:r>
        <w:rPr>
          <w:lang w:val="id_ID" w:bidi="id_ID"/>
        </w:rPr>
        <w:t>Anak dari saudara perempuan Paulus</w:t>
      </w:r>
    </w:p>
    <w:p>
      <w:pPr>
        <w:pStyle w:val="ListBullet"/>
        <w:spacing w:line="240" w:lineRule="auto"/>
        <w:ind w:left="720"/>
      </w:pPr>
      <w:r>
        <w:rPr>
          <w:lang w:val="id_ID" w:bidi="id_ID"/>
        </w:rPr>
      </w:r>
      <w:r>
        <w:rPr>
          <w:lang w:val="id_ID" w:bidi="id_ID"/>
        </w:rPr>
        <w:t>Kepala pasukan Romawi</w:t>
      </w:r>
    </w:p>
    <w:p>
      <w:pPr>
        <w:pStyle w:val="ListBullet"/>
        <w:spacing w:line="240" w:lineRule="auto"/>
        <w:ind w:left="720"/>
      </w:pPr>
      <w:r>
        <w:rPr>
          <w:lang w:val="id_ID" w:bidi="id_ID"/>
        </w:rPr>
      </w:r>
      <w:r>
        <w:rPr>
          <w:lang w:val="id_ID" w:bidi="id_ID"/>
        </w:rPr>
        <w:t>Perwira</w:t>
      </w:r>
    </w:p>
    <w:p>
      <w:pPr>
        <w:pStyle w:val="ListBullet"/>
        <w:spacing w:line="240" w:lineRule="auto"/>
        <w:ind w:left="720"/>
      </w:pPr>
      <w:r>
        <w:rPr>
          <w:lang w:val="id_ID" w:bidi="id_ID"/>
        </w:rPr>
      </w:r>
      <w:r>
        <w:rPr>
          <w:lang w:val="id_ID" w:bidi="id_ID"/>
        </w:rPr>
        <w:t>Para prajurit Romawi</w:t>
      </w:r>
    </w:p>
    <w:p>
      <w:pPr>
        <w:pStyle w:val="ListBullet"/>
        <w:spacing w:line="240" w:lineRule="auto"/>
        <w:ind w:left="720"/>
      </w:pPr>
      <w:r>
        <w:rPr>
          <w:lang w:val="id_ID" w:bidi="id_ID"/>
        </w:rPr>
      </w:r>
      <w:r>
        <w:rPr>
          <w:lang w:val="id_ID" w:bidi="id_ID"/>
        </w:rPr>
        <w:t>Feliks, gubernur Yudea</w:t>
      </w:r>
    </w:p>
    <w:p>
      <w:pPr/>
      <w:r>
        <w:rPr>
          <w:lang w:val="id_ID" w:bidi="id_ID"/>
        </w:rPr>
      </w:r>
      <w:r>
        <w:rPr>
          <w:lang w:val="id_ID" w:bidi="id_ID"/>
        </w:rPr>
        <w:t>Minta kelompok untuk memerankan kisah ini dua kali. Mereka harus memerankannya dalam bahasa tujuan penerjemahan mereka. Pertama, minta kelompok untuk memerankan cerita itu tanpa berhenti. Pada saat kelompok memerankan kisah itu untuk kedua kalinya, hentikan mereka pada bagian-bagian yang berbeda dalam kisah tersebut.</w:t>
      </w:r>
    </w:p>
    <w:p>
      <w:pPr/>
      <w:r>
        <w:rPr>
          <w:lang w:val="id_ID" w:bidi="id_ID"/>
        </w:rPr>
      </w:r>
      <w:r>
        <w:rPr>
          <w:lang w:val="id_ID" w:bidi="id_ID"/>
        </w:rPr>
        <w:t xml:space="preserve">Ketika kelompok memerankan kisah itu untuk pertama kalinya, perhatikan alur, plot, dan kronologi kisah tersebut. Perhatikan bagian-bagian penting atau sulit dari kisah maupun bagian yang akan diperagakan dan jangan dilewatkan. Bantu kelompok untuk mengingat bagian-bagian dari kisah tersebut. </w:t>
      </w:r>
    </w:p>
    <w:p>
      <w:pPr/>
      <w:r>
        <w:rPr>
          <w:lang w:val="id_ID" w:bidi="id_ID"/>
        </w:rPr>
      </w:r>
      <w:r>
        <w:rPr>
          <w:lang w:val="id_ID" w:bidi="id_ID"/>
        </w:rPr>
        <w:t>Perankan orang-orang Yahudi yang terdiri dari sekitar empat puluh orang yang berencana untuk membunuh Paulus. Mereka bersumpah untuk tidak makan atau minum sampai mereka dapat membunuh Paulus.</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orang yang memerankan orang-orang Yahudi, "Bagaimana perasaan Anda?" Anda mungkin mendengar hal-hal seperti, "Kami ingin memastikan bahwa Paulus mati," atau "Imam besar dan para penatua akan membantu kami."</w:t>
      </w:r>
    </w:p>
    <w:p>
      <w:pPr/>
      <w:r>
        <w:rPr>
          <w:lang w:val="id_ID" w:bidi="id_ID"/>
        </w:rPr>
      </w:r>
      <w:r>
        <w:rPr>
          <w:lang w:val="id_ID" w:bidi="id_ID"/>
        </w:rPr>
        <w:t>Orang-orang Yahudi yang berencana untuk membunuh Paulus pergi kepada imam besar dan para penatua. Mereka memberi tahu dewan tentang rencana mereka.</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memerankan imam besar dan para penatua, "Bagaimana perasaan Anda?" Anda mungkin mendengar hal-hal seperti, "Ini adalah rencana yang baik sehingga kami dapat menyingkirkan Paulus," atau "Kami akan membuat sidang ini sehingga komandan akan mengeluarkan Paulus."</w:t>
      </w:r>
    </w:p>
    <w:p>
      <w:pPr>
        <w:pStyle w:val="ListBullet"/>
        <w:spacing w:line="240" w:lineRule="auto"/>
        <w:ind w:left="720"/>
      </w:pPr>
      <w:r>
        <w:rPr>
          <w:lang w:val="id_ID" w:bidi="id_ID"/>
        </w:rPr>
      </w:r>
      <w:r>
        <w:rPr>
          <w:lang w:val="id_ID" w:bidi="id_ID"/>
        </w:rPr>
        <w:t xml:space="preserve">Mulai kembali adegannya. </w:t>
      </w:r>
    </w:p>
    <w:p>
      <w:pPr/>
      <w:r>
        <w:rPr>
          <w:lang w:val="id_ID" w:bidi="id_ID"/>
        </w:rPr>
      </w:r>
      <w:r>
        <w:rPr>
          <w:lang w:val="id_ID" w:bidi="id_ID"/>
        </w:rPr>
        <w:t>Anak dari saudara perempuan Paulus mendengar tentang rencana orang-orang Yahudi untuk membunuh Paulus. Pemuda itu pergi ke barak dan menceritakan kepada Paulus apa yang ia dengar. Kemudian Paulus meminta perwira untuk mengutus keponakannya kepada komandan sehingga pemuda itu dapat menceritakan kisahnya.</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keponakan Paulus, "Bagaimana perasaan Anda?" Kamu mungkin mendengar hal-hal seperti, "Aku khawatir tentang keselamatan pamanku, Paulus" atau "Aku harus bergegas."</w:t>
      </w:r>
    </w:p>
    <w:p>
      <w:pPr>
        <w:pStyle w:val="ListBullet"/>
        <w:spacing w:line="240" w:lineRule="auto"/>
        <w:ind w:left="720"/>
      </w:pPr>
      <w:r>
        <w:rPr>
          <w:lang w:val="id_ID" w:bidi="id_ID"/>
        </w:rPr>
      </w:r>
      <w:r>
        <w:rPr>
          <w:lang w:val="id_ID" w:bidi="id_ID"/>
        </w:rPr>
        <w:t>Tanyakan kepada orang yang memerankan Paulus, "Bagaimana perasaan Anda?" Anda mungkin mendengar hal-hal seperti, "Saya bersyukur kepada Allah karena Ia mengizinkan keponakan saya mendengar tentang rencana itu," atau "Komandan harus tahu ini."</w:t>
      </w:r>
    </w:p>
    <w:p>
      <w:pPr>
        <w:pStyle w:val="ListBullet"/>
        <w:spacing w:line="240" w:lineRule="auto"/>
        <w:ind w:left="720"/>
      </w:pPr>
      <w:r>
        <w:rPr>
          <w:lang w:val="id_ID" w:bidi="id_ID"/>
        </w:rPr>
      </w:r>
      <w:r>
        <w:rPr>
          <w:lang w:val="id_ID" w:bidi="id_ID"/>
        </w:rPr>
        <w:t xml:space="preserve">Mulai kembali adegannya. </w:t>
      </w:r>
    </w:p>
    <w:p>
      <w:pPr/>
      <w:r>
        <w:rPr>
          <w:lang w:val="id_ID" w:bidi="id_ID"/>
        </w:rPr>
      </w:r>
      <w:r>
        <w:rPr>
          <w:lang w:val="id_ID" w:bidi="id_ID"/>
        </w:rPr>
        <w:t>Perankan perwira yang membawa keponakan Paulus kepada komandan. Keponakan Paulus memberi tahu komandan tentang persekongkolan terhadap Paulus.</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keponakan Paul, "Bagaimana perasaan Anda?" Anda mungkin mendengar hal-hal seperti, "Aku akan mengatakan kebenaran kepada komandan Romawi," dan "Komandan dapat melindungi Paulus."</w:t>
      </w:r>
    </w:p>
    <w:p>
      <w:pPr>
        <w:pStyle w:val="ListBullet"/>
        <w:spacing w:line="240" w:lineRule="auto"/>
        <w:ind w:left="720"/>
      </w:pPr>
      <w:r>
        <w:rPr>
          <w:lang w:val="id_ID" w:bidi="id_ID"/>
        </w:rPr>
      </w:r>
      <w:r>
        <w:rPr>
          <w:lang w:val="id_ID" w:bidi="id_ID"/>
        </w:rPr>
        <w:t>Tanyakan kepada orang yang memerankan komandan "Bagaimana perasaan Anda?" Anda mungkin mendengar hal-hal seperti, "Ini akan menjadi masalah yang serius," dan "Imam besar dan para penatua memiliki bagian dalam hal ini."</w:t>
      </w:r>
    </w:p>
    <w:p>
      <w:pPr>
        <w:pStyle w:val="ListBullet"/>
        <w:spacing w:line="240" w:lineRule="auto"/>
        <w:ind w:left="720"/>
      </w:pPr>
      <w:r>
        <w:rPr>
          <w:lang w:val="id_ID" w:bidi="id_ID"/>
        </w:rPr>
      </w:r>
      <w:r>
        <w:rPr>
          <w:lang w:val="id_ID" w:bidi="id_ID"/>
        </w:rPr>
        <w:t xml:space="preserve">Mulai kembali adegannya. </w:t>
      </w:r>
    </w:p>
    <w:p>
      <w:pPr/>
      <w:r>
        <w:rPr>
          <w:lang w:val="id_ID" w:bidi="id_ID"/>
        </w:rPr>
      </w:r>
      <w:r>
        <w:rPr>
          <w:lang w:val="id_ID" w:bidi="id_ID"/>
        </w:rPr>
        <w:t>Komandan Romawi memanggil dua orang perwiranya. Dia memerintahkan mereka untuk mengumpulkan pasukan besar yang terdiri dari dua ratus prajurit, dua ratus tombak, dan tujuh puluh penunggang kuda. Mereka harus mengawal Paulus dengan selamat sampai mereka mencapai Kaisarea. Mereka harus berangkat pada jam ketiga malam, atau pukul 9 malam.</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orang yang memerankan komandan "Bagaimana perasaan Anda?" Anda mungkin mendengar hal-hal seperti, "Aku bertanggung jawab untuk menjaga keselamatan Paulus, seorang warga negara Romawi," dan "Orang-orang Yahudi ini tidak akan memiliki kesempatan untuk membunuh Paulus."</w:t>
      </w:r>
    </w:p>
    <w:p>
      <w:pPr>
        <w:pStyle w:val="ListBullet"/>
        <w:spacing w:line="240" w:lineRule="auto"/>
        <w:ind w:left="720"/>
      </w:pPr>
      <w:r>
        <w:rPr>
          <w:lang w:val="id_ID" w:bidi="id_ID"/>
        </w:rPr>
      </w:r>
      <w:r>
        <w:rPr>
          <w:lang w:val="id_ID" w:bidi="id_ID"/>
        </w:rPr>
        <w:t>Tanyakan kepada orang yang memerankan para perwira dan para prajurit, "Bagaimana perasaan Anda?" Anda mungkin mendengar hal-hal seperti, "Keselamatan Paulus adalah misi kita," dan "Kita harus bergerak cepat."</w:t>
      </w:r>
    </w:p>
    <w:p>
      <w:pPr>
        <w:pStyle w:val="ListBullet"/>
        <w:spacing w:line="240" w:lineRule="auto"/>
        <w:ind w:left="720"/>
      </w:pPr>
      <w:r>
        <w:rPr>
          <w:lang w:val="id_ID" w:bidi="id_ID"/>
        </w:rPr>
      </w:r>
      <w:r>
        <w:rPr>
          <w:lang w:val="id_ID" w:bidi="id_ID"/>
        </w:rPr>
        <w:t xml:space="preserve">Mulai kembali adegannya. </w:t>
      </w:r>
    </w:p>
    <w:p>
      <w:pPr/>
      <w:r>
        <w:rPr>
          <w:lang w:val="id_ID" w:bidi="id_ID"/>
        </w:rPr>
      </w:r>
      <w:r>
        <w:rPr>
          <w:lang w:val="id_ID" w:bidi="id_ID"/>
        </w:rPr>
        <w:t>Komandan Romawi mengirim surat kepada Feliks, gubernur Yudea, yang tinggal di Kaisarea.</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orang yang memerankan komandan "Bagaimana perasaan Anda?" Anda mungkin mendengar hal-hal seperti, "Tolong jaga keselamatan Paulus, seorang warga negara Romawi," dan "Paulus tidak melakukan kejahatan yang layak mendapat kematian atau hukuman penjara."</w:t>
      </w:r>
    </w:p>
    <w:p>
      <w:pPr>
        <w:pStyle w:val="ListBullet"/>
        <w:spacing w:line="240" w:lineRule="auto"/>
        <w:ind w:left="720"/>
      </w:pPr>
      <w:r>
        <w:rPr>
          <w:lang w:val="id_ID" w:bidi="id_ID"/>
        </w:rPr>
      </w:r>
      <w:r>
        <w:rPr>
          <w:lang w:val="id_ID" w:bidi="id_ID"/>
        </w:rPr>
        <w:t xml:space="preserve">Mulai kembali adegannya. </w:t>
      </w:r>
    </w:p>
    <w:p>
      <w:pPr/>
      <w:r>
        <w:rPr>
          <w:lang w:val="id_ID" w:bidi="id_ID"/>
        </w:rPr>
      </w:r>
      <w:r>
        <w:rPr>
          <w:lang w:val="id_ID" w:bidi="id_ID"/>
        </w:rPr>
        <w:t>Para prajurit melakukan perjalanan bersama Paulus sampai mereka mencapai Antipatris. Mereka bermalam di sana. Pada hari berikutnya, kavaleri (para prajurit yang berada di atas kuda) mengantar Paulus ke Kaisarea. Kavaleri memberikan surat kepada gubernur. Mereka juga menyerahkan Paulus kepadanya. Gubernur membaca surat itu. Gubernur bertanya kepada Paulus dari mana ia berasal sehingga ia tahu apakah Paulus berasal dari daerah otoritasnya. Gubernur mengatakan kepada Paulus bahwa ia akan menunggu di sana sampai para penuduhnya datang ke sana untuk mendakwanya melakukan kesalahan. Paulus tinggal di istana lama Herodes, yang sekarang menjadi markas besar Romawi.</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Felix, sang gubernur, "Bagaimana perasaan Anda?" Anda mungkin mendengar hal-hal seperti, "Aku dapat menjaga Paulus tetap aman," dan "Aku harus menyelidiki siapa Paulus ini."</w:t>
      </w:r>
      <w:r>
        <w:rPr>
          <w:lang w:val="id_ID" w:bidi="id_ID"/>
        </w:rPr>
      </w:r>
    </w:p>
    <w:p>
      <w:pPr>
        <w:pStyle w:val="Heading3"/>
      </w:pPr>
      <w:r>
        <w:rPr>
          <w:lang w:val="id_ID" w:bidi="id_ID"/>
        </w:rPr>
        <w:t>Melengkapi yang Kurang</w:t>
      </w:r>
    </w:p>
    <w:p>
      <w:pPr/>
      <w:r>
        <w:rPr>
          <w:lang w:val="id_ID" w:bidi="id_ID"/>
        </w:rPr>
      </w:r>
      <w:r>
        <w:rPr>
          <w:lang w:val="id_ID" w:bidi="id_ID"/>
        </w:rPr>
        <w:t>MENGISI CELAH</w:t>
      </w:r>
    </w:p>
    <w:p>
      <w:pPr/>
      <w:r>
        <w:rPr>
          <w:lang w:val="id_ID" w:bidi="id_ID"/>
        </w:rPr>
      </w:r>
      <w:r>
        <w:rPr>
          <w:lang w:val="id_ID" w:bidi="id_ID"/>
        </w:rPr>
        <w:t>Kisah Para Rasul 23.12–35</w:t>
      </w:r>
    </w:p>
    <w:p>
      <w:pPr/>
      <w:r>
        <w:rPr>
          <w:lang w:val="id_ID" w:bidi="id_ID"/>
        </w:rPr>
      </w:r>
      <w:r>
        <w:rPr>
          <w:lang w:val="id_ID" w:bidi="id_ID"/>
        </w:rPr>
        <w:t>Dengarkan teks ini satu kali dalam versi yang paling mudah dimengerti.</w:t>
      </w:r>
    </w:p>
    <w:p>
      <w:pPr/>
      <w:r>
        <w:rPr>
          <w:lang w:val="id_ID" w:bidi="id_ID"/>
        </w:rPr>
      </w:r>
      <w:r>
        <w:rPr>
          <w:lang w:val="id_ID" w:bidi="id_ID"/>
        </w:rPr>
        <w:t xml:space="preserve">[Ada sekelompok orang Yahudi yang melakukan konspirasi. Mereka bersumpah untuk membunuh Paulus. Konspirasi adalah rencana rahasia oleh kelompok kecil untuk melakukan sesuatu yang berbahaya bagi seseorang. Sebuah sumpah ditambahkan pada sebuah janji supaya orang-orang tahu bahwa mereka harus menepati perjanjian mereka dan bahwa itu tidak dapat diubah.]{.tanda} Gunakan kata yang sama untuk orang </w:t>
      </w:r>
      <w:r>
        <w:rPr>
          <w:b/>
          <w:lang w:val="id_ID" w:bidi="id_ID"/>
        </w:rPr>
        <w:t>Yahudi</w:t>
      </w:r>
      <w:r>
        <w:rPr>
          <w:lang w:val="id_ID" w:bidi="id_ID"/>
        </w:rPr>
        <w:t xml:space="preserve"> seperti yang Anda gunakan sebelumnya. Lihat Daftar Kata Utama untuk informasi lebih lanjut tentang orang </w:t>
      </w:r>
      <w:r>
        <w:rPr>
          <w:b/>
          <w:lang w:val="id_ID" w:bidi="id_ID"/>
        </w:rPr>
        <w:t>Yahudi</w:t>
      </w:r>
      <w:r>
        <w:rPr>
          <w:lang w:val="id_ID" w:bidi="id_ID"/>
        </w:rPr>
        <w:t xml:space="preserve"> dan </w:t>
      </w:r>
      <w:r>
        <w:rPr>
          <w:b/>
          <w:lang w:val="id_ID" w:bidi="id_ID"/>
        </w:rPr>
        <w:t>sumpah</w:t>
      </w:r>
      <w:r>
        <w:rPr>
          <w:lang w:val="id_ID" w:bidi="id_ID"/>
        </w:rPr>
        <w:t>.</w:t>
      </w:r>
    </w:p>
    <w:p>
      <w:pPr/>
      <w:r>
        <w:rPr>
          <w:lang w:val="id_ID" w:bidi="id_ID"/>
        </w:rPr>
      </w:r>
      <w:r>
        <w:rPr>
          <w:lang w:val="id_ID" w:bidi="id_ID"/>
        </w:rPr>
        <w:t xml:space="preserve">Orang-orang Yahudi pergi kepada </w:t>
      </w:r>
      <w:r>
        <w:rPr>
          <w:b/>
          <w:lang w:val="id_ID" w:bidi="id_ID"/>
        </w:rPr>
        <w:t>imam besar</w:t>
      </w:r>
      <w:r>
        <w:rPr>
          <w:lang w:val="id_ID" w:bidi="id_ID"/>
        </w:rPr>
        <w:t xml:space="preserve"> dan para </w:t>
      </w:r>
      <w:r>
        <w:rPr>
          <w:b/>
          <w:lang w:val="id_ID" w:bidi="id_ID"/>
        </w:rPr>
        <w:t>penatua</w:t>
      </w:r>
      <w:r>
        <w:rPr>
          <w:lang w:val="id_ID" w:bidi="id_ID"/>
        </w:rPr>
        <w:t xml:space="preserve"> dewan </w:t>
      </w:r>
      <w:r>
        <w:rPr>
          <w:b/>
          <w:lang w:val="id_ID" w:bidi="id_ID"/>
        </w:rPr>
        <w:t>Yahudi, atau Sanhedrin</w:t>
      </w:r>
      <w:r>
        <w:rPr>
          <w:lang w:val="id_ID" w:bidi="id_ID"/>
        </w:rPr>
        <w:t>. Gunakan kata-kata yang sama seperti yang Anda gunakan sebelumnya untuk imam besar, para penatua, dan dewan Yahudi. Lihat Daftar Kata Utama untuk informasi lebih lanjut tentang imam besar, penatua dan Sanhedrin.</w:t>
      </w:r>
    </w:p>
    <w:p>
      <w:pPr/>
      <w:r>
        <w:rPr>
          <w:lang w:val="id_ID" w:bidi="id_ID"/>
        </w:rPr>
      </w:r>
      <w:r>
        <w:rPr>
          <w:lang w:val="id_ID" w:bidi="id_ID"/>
        </w:rPr>
        <w:t xml:space="preserve">[Keponakan Paulus mendengar tentang rencana orang-orang Yahudi. Jadi ia pergi ke </w:t>
      </w:r>
      <w:r>
        <w:rPr>
          <w:b/>
          <w:lang w:val="id_ID" w:bidi="id_ID"/>
        </w:rPr>
        <w:t>barak-barak</w:t>
      </w:r>
      <w:r>
        <w:rPr>
          <w:lang w:val="id_ID" w:bidi="id_ID"/>
        </w:rPr>
        <w:t xml:space="preserve">,]{.mark} tempat tentara Romawi tinggal di Yerusalem. Pemuda itu berbicara kepada Paulus. Paulus meminta </w:t>
      </w:r>
      <w:r>
        <w:rPr>
          <w:b/>
          <w:lang w:val="id_ID" w:bidi="id_ID"/>
        </w:rPr>
        <w:t>perwira</w:t>
      </w:r>
      <w:r>
        <w:rPr>
          <w:lang w:val="id_ID" w:bidi="id_ID"/>
        </w:rPr>
        <w:t xml:space="preserve">, seorang pemimpin seratus prajurit, untuk mengutus keponakannya kepada </w:t>
      </w:r>
      <w:r>
        <w:rPr>
          <w:b/>
          <w:lang w:val="id_ID" w:bidi="id_ID"/>
        </w:rPr>
        <w:t>komandan Romawi</w:t>
      </w:r>
      <w:r>
        <w:rPr>
          <w:lang w:val="id_ID" w:bidi="id_ID"/>
        </w:rPr>
        <w:t xml:space="preserve">, [pemimpin tentara yang ditempatkan di Yerusalem.]{.mark} Gunakan kata yang sama untuk barak, perwira, dan komandan seperti yang Anda gunakan sebelumnya. Lihat Daftar Kata Utama untuk informasi lebih lanjut mengenai </w:t>
      </w:r>
      <w:r>
        <w:rPr>
          <w:b/>
          <w:lang w:val="id_ID" w:bidi="id_ID"/>
        </w:rPr>
        <w:t>perwira</w:t>
      </w:r>
      <w:r>
        <w:rPr>
          <w:lang w:val="id_ID" w:bidi="id_ID"/>
        </w:rPr>
        <w:t xml:space="preserve"> dan </w:t>
      </w:r>
      <w:r>
        <w:rPr>
          <w:b/>
          <w:lang w:val="id_ID" w:bidi="id_ID"/>
        </w:rPr>
        <w:t>komandan</w:t>
      </w:r>
      <w:r>
        <w:rPr>
          <w:lang w:val="id_ID" w:bidi="id_ID"/>
        </w:rPr>
        <w:t>.</w:t>
      </w:r>
    </w:p>
    <w:p>
      <w:pPr/>
      <w:r>
        <w:rPr>
          <w:lang w:val="id_ID" w:bidi="id_ID"/>
        </w:rPr>
      </w:r>
      <w:r>
        <w:rPr>
          <w:lang w:val="id_ID" w:bidi="id_ID"/>
        </w:rPr>
        <w:t xml:space="preserve">[Komandan Romawi memerintahkan kedua senturion untuk mengumpulkan pasukan yang terdiri dari dua ratus prajurit, tujuh puluh </w:t>
      </w:r>
      <w:r>
        <w:rPr>
          <w:b/>
          <w:lang w:val="id_ID" w:bidi="id_ID"/>
        </w:rPr>
        <w:t>penunggang kuda</w:t>
      </w:r>
      <w:r>
        <w:rPr>
          <w:lang w:val="id_ID" w:bidi="id_ID"/>
        </w:rPr>
        <w:t xml:space="preserve">, dan dua ratus </w:t>
      </w:r>
      <w:r>
        <w:rPr>
          <w:b/>
          <w:lang w:val="id_ID" w:bidi="id_ID"/>
        </w:rPr>
        <w:t>pembawa tombak</w:t>
      </w:r>
      <w:r>
        <w:rPr>
          <w:lang w:val="id_ID" w:bidi="id_ID"/>
        </w:rPr>
        <w:t>. Sekelompok penunggang kuda kadang-kadang disebut sebagai kavaleri sementara para pembawa tombak adalah prajurit yang menggunakan tombak sebagai senjata.]{.tanda}</w:t>
      </w:r>
    </w:p>
    <w:p>
      <w:pPr/>
      <w:r>
        <w:rPr>
          <w:lang w:val="id_ID" w:bidi="id_ID"/>
        </w:rPr>
      </w:r>
      <w:r>
        <w:rPr>
          <w:lang w:val="id_ID" w:bidi="id_ID"/>
        </w:rPr>
        <w:t xml:space="preserve">[Komandan Romawi mengutus Paulus kepada Felix, </w:t>
      </w:r>
      <w:r>
        <w:rPr>
          <w:b/>
          <w:lang w:val="id_ID" w:bidi="id_ID"/>
        </w:rPr>
        <w:t>gubernur</w:t>
      </w:r>
      <w:r>
        <w:rPr>
          <w:lang w:val="id_ID" w:bidi="id_ID"/>
        </w:rPr>
        <w:t xml:space="preserve"> Romawi. Gunakan kata yang sama seperti yang digunakan sebelumnya dalam perikop lain.]{.tanda}</w:t>
      </w:r>
    </w:p>
    <w:p>
      <w:pPr/>
      <w:r>
        <w:rPr>
          <w:lang w:val="id_ID" w:bidi="id_ID"/>
        </w:rPr>
      </w:r>
      <w:r>
        <w:rPr>
          <w:lang w:val="id_ID" w:bidi="id_ID"/>
        </w:rPr>
        <w:t xml:space="preserve">Sebagai seorang tahanan, Paulus tinggal di </w:t>
      </w:r>
      <w:r>
        <w:rPr>
          <w:b/>
          <w:lang w:val="id_ID" w:bidi="id_ID"/>
        </w:rPr>
        <w:t>Praetorium</w:t>
      </w:r>
      <w:r>
        <w:rPr>
          <w:lang w:val="id_ID" w:bidi="id_ID"/>
        </w:rPr>
        <w:t xml:space="preserve"> di Kaisarea. Praetorium merujuk pada [istana yang telah dibangun oleh mantan penguasa Yahudi di daerah itu. Sekarang istananya adalah markas besar Romawi.]{.tanda}</w:t>
      </w:r>
      <w:r>
        <w:rPr>
          <w:lang w:val="id_ID" w:bidi="id_ID"/>
        </w:rPr>
      </w:r>
    </w:p>
    <w:p>
      <w:pPr>
        <w:pStyle w:val="Heading3"/>
      </w:pPr>
      <w:r>
        <w:rPr>
          <w:lang w:val="id_ID" w:bidi="id_ID"/>
        </w:rPr>
        <w:t>Menyampaikan Firman Tuhan</w:t>
      </w:r>
    </w:p>
    <w:p>
      <w:pPr/>
      <w:r>
        <w:rPr>
          <w:lang w:val="id_ID" w:bidi="id_ID"/>
        </w:rPr>
      </w:r>
      <w:r>
        <w:rPr>
          <w:lang w:val="id_ID" w:bidi="id_ID"/>
        </w:rPr>
        <w:t>Dengarkan versi audio bagian ini dalam terjemahan yang paling mudah dimengerti.</w:t>
      </w:r>
    </w:p>
    <w:p>
      <w:pPr/>
      <w:r>
        <w:rPr>
          <w:lang w:val="id_ID" w:bidi="id_ID"/>
        </w:rPr>
      </w:r>
      <w:r>
        <w:rPr>
          <w:lang w:val="id_ID" w:bidi="id_ID"/>
        </w:rPr>
        <w:t>Dalam sesi ini, ceritakan kembali teks ini, secara berkelompok, dalam bahasa Anda sendiri.</w:t>
      </w:r>
    </w:p>
    <w:p>
      <w:pPr/>
      <w:r>
        <w:rPr>
          <w:lang w:val="id_ID" w:bidi="id_ID"/>
        </w:rPr>
      </w:r>
      <w:r>
        <w:rPr>
          <w:lang w:val="id_ID" w:bidi="id_ID"/>
        </w:rPr>
        <w:t>Pertama, seluruh kelompok harus berlatih menceritakan teks tersebut dalam bahasa Anda sendiri. Ingatlah untuk mengikut 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bagian itu lalu berhenti sebentar. Anggota kelompok lain harus menceritakan bagian selanjutnya dari teks itu dan berhenti sebentar. Lakukan ini sampai kelompok menceritakan kembali seluruh teks tersebut. Anggota kelompok bisa saling memperbaiki pada tahap ini. </w:t>
      </w:r>
    </w:p>
    <w:p>
      <w:pPr/>
      <w:r>
        <w:rPr>
          <w:lang w:val="id_ID" w:bidi="id_ID"/>
        </w:rPr>
      </w:r>
      <w:r>
        <w:rPr>
          <w:lang w:val="id_ID" w:bidi="id_ID"/>
        </w:rPr>
        <w:t>Hentikan sebentar rekaman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teks tersebut.</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kelompok dapat memutuskan versi teks milik siapa yang paling kalian sukai. Anda mungkin menyukai cara salah satu anggota kelompok menceritakan satu adegan, tetapi menyukai cara anggota kelompok yang lain menceritakan adegan lainnya. </w:t>
      </w:r>
    </w:p>
    <w:p>
      <w:pPr/>
      <w:r>
        <w:rPr>
          <w:lang w:val="id_ID" w:bidi="id_ID"/>
        </w:rPr>
      </w:r>
      <w:r>
        <w:rPr>
          <w:lang w:val="id_ID" w:bidi="id_ID"/>
        </w:rPr>
        <w:t xml:space="preserve">Hentikan sebentar rekaman ini di sini. </w:t>
      </w:r>
    </w:p>
    <w:p>
      <w:pPr/>
      <w:r>
        <w:rPr>
          <w:lang w:val="id_ID" w:bidi="id_ID"/>
        </w:rPr>
      </w:r>
      <w:r>
        <w:rPr>
          <w:lang w:val="id_ID" w:bidi="id_ID"/>
        </w:rPr>
        <w:t>Akhirnya, kelompok dapat menyusun versi akhir dari bagian itu yang disetujui oleh semua orang. Setiap anggota kelompok harus berlatih menceritakan versi terakhir dari bagian tersebut.</w:t>
      </w:r>
      <w:r>
        <w:rPr>
          <w:lang w:val="id_ID" w:bidi="id_ID"/>
        </w:rPr>
      </w:r>
      <w:r>
        <w:rPr>
          <w:lang w:val="id_ID" w:bidi="id_ID"/>
        </w:rPr>
      </w:r>
    </w:p>
    <w:p>
      <w:pPr/>
      <w:r>
        <w:rPr>
          <w:lang w:val="id_ID" w:bidi="id_ID"/>
        </w:rPr>
      </w:r>
    </w:p>
    <w:p>
      <w:pPr>
        <w:pStyle w:val="Heading2"/>
      </w:pPr>
      <w:r>
        <w:rPr>
          <w:lang w:val="id_ID" w:bidi="id_ID"/>
        </w:rPr>
        <w:t>Kisah Para Rasul 24:1–9</w:t>
      </w:r>
      <w:r>
        <w:rPr>
          <w:lang w:val="id_ID" w:bidi="id_ID"/>
        </w:rPr>
      </w:r>
    </w:p>
    <w:p>
      <w:pPr>
        <w:pStyle w:val="Heading3"/>
      </w:pPr>
      <w:r>
        <w:rPr>
          <w:lang w:val="id_ID" w:bidi="id_ID"/>
        </w:rPr>
        <w:t>Dengar dan Renungkan</w:t>
      </w:r>
    </w:p>
    <w:p>
      <w:pPr/>
      <w:r>
        <w:rPr>
          <w:lang w:val="id_ID" w:bidi="id_ID"/>
        </w:rPr>
      </w:r>
      <w:r>
        <w:rPr>
          <w:lang w:val="id_ID" w:bidi="id_ID"/>
        </w:rPr>
        <w:t>Dengarkan Kisah Para Rasul 24:1–9 dan simpanlah dalam hatimu. Dengarkan teks ini tiga kali (dalam tiga terjemahan yang berbeda, jika memungkinkan). Kemudian secara berkelompok diskusikanlah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kisah ini sampaikan kepada kita tentang Yesus atau Allah?</w:t>
      </w:r>
    </w:p>
    <w:p>
      <w:pPr>
        <w:pStyle w:val="ListBullet"/>
        <w:spacing w:line="240" w:lineRule="auto"/>
        <w:ind w:left="720"/>
      </w:pPr>
      <w:r>
        <w:rPr>
          <w:lang w:val="id_ID" w:bidi="id_ID"/>
        </w:rPr>
      </w:r>
      <w:r>
        <w:rPr>
          <w:lang w:val="id_ID" w:bidi="id_ID"/>
        </w:rPr>
        <w:t>Apa yang kisah ini katakan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perikop ini satu kali dalam terjemahan yang paling mudah dimengerti.</w:t>
      </w:r>
    </w:p>
    <w:p>
      <w:pPr/>
      <w:r>
        <w:rPr>
          <w:lang w:val="id_ID" w:bidi="id_ID"/>
        </w:rPr>
      </w:r>
      <w:r>
        <w:rPr>
          <w:lang w:val="id_ID" w:bidi="id_ID"/>
        </w:rPr>
        <w:t>Dalam perikop sebelumnya, keponakan Paulus, anak saudara perempuannya, memperingatkan komandan Romawi tentang rencana sekelompok orang Yahudi untuk membunuh Paulus. Komandan Romawi mengutus Paulus ke Kaisarea bersama sekelompok besar prajurit untuk menjaganya. Paulus dibawa kepada Felix, gubernur Yudea. Komandan Romawi juga mengirim surat kepada Felix yang menjelaskan kepada gubernur tentang kasus Paulus. Dalam surat itu, komandan menyatakan bahwa Felix akan melakukan persidangan antara Paulus dan para penuduhnya.</w:t>
      </w:r>
    </w:p>
    <w:p>
      <w:pPr/>
      <w:r>
        <w:rPr>
          <w:lang w:val="id_ID" w:bidi="id_ID"/>
        </w:rPr>
      </w:r>
      <w:r>
        <w:rPr>
          <w:lang w:val="id_ID" w:bidi="id_ID"/>
        </w:rPr>
        <w:t>Lima hari kemudian, imam besar Ananias, beberapa penatua orang Yahudi, dan Tertulus, seorang juru bicara, pergi ke Kaisarea untuk menyampaikan kasus mereka kepada gubernur Felix. Imam besar adalah kepala semua imam Yahudi. Para penatua adalah kepala keluarga penting orang-orang Yahudi. Para penatua adalah bagian dari Sanhedrin, dewan orang Yahudi. Tertullus adalah juru bicara atau seorang pengacara yang berbicara atas nama imam besar dan dewan. Seorang juru bicara adalah seorang pria yang dilatih untuk berbicara dengan baik. Dia akrab dengan hukum Romawi dan pengadilan. Pekerjaannya adalah meyakinkan hakim untuk membuat keputusan. Tertullus akan menyampaikan tuduhan yang dimiliki dewan terhadap Paulus.</w:t>
      </w:r>
    </w:p>
    <w:p>
      <w:pPr/>
      <w:r>
        <w:rPr>
          <w:lang w:val="id_ID" w:bidi="id_ID"/>
        </w:rPr>
      </w:r>
      <w:r>
        <w:rPr>
          <w:lang w:val="id_ID" w:bidi="id_ID"/>
        </w:rPr>
        <w:t>Felix adalah gubernur Yudea. Dia adalah penguasa yang mengendalikan urusan Roma di Yudea. Gubernur juga mendengar kasus-kasus seperti yang dialami Paulus di Yerusalem. Kita akan mengingat bahwa komandan Romawi menjadikan Paulus ke bawah tahanan Felix. Kemudian Felix memanggil Paulus untuk datang, yang berarti gubernur mengizinkan persidangan untuk dimulai antara Paulus dan para penuduhnya.</w:t>
      </w:r>
    </w:p>
    <w:p>
      <w:pPr/>
      <w:r>
        <w:rPr>
          <w:lang w:val="id_ID" w:bidi="id_ID"/>
        </w:rPr>
      </w:r>
      <w:r>
        <w:rPr>
          <w:lang w:val="id_ID" w:bidi="id_ID"/>
        </w:rPr>
        <w:t>Tertullus menyampaikan kasusnya kepada Felix, yang berarti Tertullus mulai menuduh Paulus. Tertullus membuka pernyataannya dengan pujian kepada gubernur. Tertullus menyebut gubernur sebagai Felix yang terhormat. Tertullus mengikuti kebiasaan pada saat itu dan menyanjung Gubernur Felix. Dia ingin menunjukkan rasa hormat dan mendapatkan perkenanan dari gubernur, sehingga ia mengatakan bahwa gubernur telah membawa damai dan bantuan ke daerah Yudea. Kita tahu dari para sejarawan bahwa Gubernur Felix kejam kepada orang-orang Yahudi. Namun, Felix akan mengharapkan Tertullus untuk mengatakan hal-hal yang baik kepadanya, bahkan jika hal-hal itu tidak benar.</w:t>
      </w:r>
    </w:p>
    <w:p>
      <w:pPr/>
      <w:r>
        <w:rPr>
          <w:lang w:val="id_ID" w:bidi="id_ID"/>
        </w:rPr>
      </w:r>
      <w:r>
        <w:rPr>
          <w:lang w:val="id_ID" w:bidi="id_ID"/>
        </w:rPr>
        <w:t>Mintalah tim untuk membahas bagaimana orang-orang dalam budaya Anda menggunakan kata-kata untuk mendapatkan dukungan dari orang-orang yang berkuasa dan berpengaruh.</w:t>
      </w:r>
    </w:p>
    <w:p>
      <w:pPr/>
      <w:r>
        <w:rPr>
          <w:lang w:val="id_ID" w:bidi="id_ID"/>
        </w:rPr>
      </w:r>
      <w:r>
        <w:rPr>
          <w:lang w:val="id_ID" w:bidi="id_ID"/>
        </w:rPr>
        <w:t>Tertullus juga mengatakan bahwa Felix memiliki pandangan ke depan dan bahwa gubernur membawa reformasi kepada bangsa orang Yahudi. Reformasi dalam pemerintahan mungkin mencakup penurunan korupsi, pembangunan jalan, dan pembuatan hukum untuk damai dan ketertiban. Karena kita tidak yakin apakah Tertullus adalah orang Yahudi atau orang bukan Yahudi, berhati-hatilah untuk tidak menerjemahkan frasa tersebut sebagai "bangsa kami." Frasa "kami menerima hal ini dengan segenap syukur" berarti orang-orang Yahudi menyambut reformasi yang dilakukan Felix untuk bangsa mereka.</w:t>
      </w:r>
    </w:p>
    <w:p>
      <w:pPr/>
      <w:r>
        <w:rPr>
          <w:lang w:val="id_ID" w:bidi="id_ID"/>
        </w:rPr>
      </w:r>
      <w:r>
        <w:rPr>
          <w:lang w:val="id_ID" w:bidi="id_ID"/>
        </w:rPr>
        <w:t>Mintalah tim untuk membahas bagaimana orang-orang dalam budaya Anda menggunakan kata itu untuk kelompok orang atau suku etnis. Beberapa budaya tidak memiliki kata untuk bangsa itu.</w:t>
      </w:r>
    </w:p>
    <w:p>
      <w:pPr/>
      <w:r>
        <w:rPr>
          <w:lang w:val="id_ID" w:bidi="id_ID"/>
        </w:rPr>
      </w:r>
      <w:r>
        <w:rPr>
          <w:lang w:val="id_ID" w:bidi="id_ID"/>
        </w:rPr>
        <w:t>Tertullus mengatakan bahwa Paulus adalah seorang pembawa masalah dengan membandingkannya dengan wabah, atau penyakit yang menyebar.</w:t>
      </w:r>
    </w:p>
    <w:p>
      <w:pPr/>
      <w:r>
        <w:rPr>
          <w:lang w:val="id_ID" w:bidi="id_ID"/>
        </w:rPr>
      </w:r>
      <w:r>
        <w:rPr>
          <w:lang w:val="id_ID" w:bidi="id_ID"/>
        </w:rPr>
        <w:t>Diskusikan bagaimana orang-orang akan menggambarkan seseorang yang menjadi penyebab masalah dalam komunitas. Kata-kata apa yang akan Anda gunakan untuk menggambarkan mereka? Dengan apa yang akan Anda bandingkan dengan mereka?</w:t>
      </w:r>
    </w:p>
    <w:p>
      <w:pPr/>
      <w:r>
        <w:rPr>
          <w:lang w:val="id_ID" w:bidi="id_ID"/>
        </w:rPr>
      </w:r>
      <w:r>
        <w:rPr>
          <w:lang w:val="id_ID" w:bidi="id_ID"/>
        </w:rPr>
        <w:t>Tertullus juga menuduh Paulus karena menyebabkan kerusuhan atau pemberontakan orang-orang. Dalam hukum Romawi, hukuman mati adalah hukuman atas pemberontakan. Tertullus mungkin mengatakan hal-hal ini karena dewan Yahudi ingin Felix menghukum Paulus dengan kematian.</w:t>
      </w:r>
    </w:p>
    <w:p>
      <w:pPr/>
      <w:r>
        <w:rPr>
          <w:lang w:val="id_ID" w:bidi="id_ID"/>
        </w:rPr>
      </w:r>
      <w:r>
        <w:rPr>
          <w:lang w:val="id_ID" w:bidi="id_ID"/>
        </w:rPr>
        <w:t>Tertullus menyebut Paulus sebagai pemimpin sekte orang-orang Nasrani. Yesus tinggal di Nazaret. Orang-orang Yahudi menyebut Yesus sebagai Orang Nazaret. Pada zaman Paulus, orang-orang Yahudi menyebut orang-orang percaya kepada Yesus sebagai orang-orang Nazaret. Kata sekte berarti kelompok agama yang memiliki kepercayaan yang berbeda dari kelompok utama. Tertullus bermaksud mengatakan bahwa orang Kristen percaya kepada doktrin-doktrin palsu yang berbeda dari ajaran orang-orang Yahudi.</w:t>
      </w:r>
    </w:p>
    <w:p>
      <w:pPr/>
      <w:r>
        <w:rPr>
          <w:lang w:val="id_ID" w:bidi="id_ID"/>
        </w:rPr>
      </w:r>
      <w:r>
        <w:rPr>
          <w:lang w:val="id_ID" w:bidi="id_ID"/>
        </w:rPr>
        <w:t>Tertullus juga menuduh Paulus mencoba menodai atau membuat Bait Suci Yahudi najis. Ini adalah kejahatan yang serius bagi orang-orang Yahudi. Kita akan mengingat orang-orang Yahudi dari Asia yang menuduh Paulus membawa seorang orang bukan Yahudi ke Bait Suci mereka. Orang banyak orang Yahudi menangkap Paulus dan membawanya keluar dari area Bait Suci.</w:t>
      </w:r>
    </w:p>
    <w:p>
      <w:pPr/>
      <w:r>
        <w:rPr>
          <w:lang w:val="id_ID" w:bidi="id_ID"/>
        </w:rPr>
      </w:r>
      <w:r>
        <w:rPr>
          <w:lang w:val="id_ID" w:bidi="id_ID"/>
        </w:rPr>
        <w:t>Tertullus menambahkan, "Jika kamu memeriksanya sendiri, kamu akan dapat mengetahui darinya tentang semua yang kami tuduhkan kepadanya." Tertullus mencoba meyakinkan gubernur bahwa tuduhan-tuduhan itu benar. "Orang-orang Yahudi juga bergabung dalam tuduhan itu," yang berarti bahwa orang-orang Yahudi di pengadilan seperti para penatua bergabung dengan mengatakan bahwa tuduhan itu benar.</w:t>
      </w:r>
    </w:p>
    <w:p>
      <w:pPr/>
      <w:r>
        <w:rPr>
          <w:lang w:val="id_ID" w:bidi="id_ID"/>
        </w:rPr>
      </w:r>
      <w:r>
        <w:rPr>
          <w:lang w:val="id_ID" w:bidi="id_ID"/>
        </w:rPr>
        <w:t>Ceritakan tentang saat Anda harus meyakinkan seseorang yang memegang otoritas bahwa versi Anda tentang suatu peristiwa adalah benar. Kata-kata atau frasa apa yang Anda gunakan? Strategi apa yang Anda gunakan untuk mencoba meyakinkan mereka bahwa Anda benar?</w:t>
      </w:r>
      <w:r>
        <w:rPr>
          <w:lang w:val="id_ID" w:bidi="id_ID"/>
        </w:rPr>
      </w:r>
    </w:p>
    <w:p>
      <w:pPr>
        <w:pStyle w:val="Heading3"/>
      </w:pPr>
      <w:r>
        <w:rPr>
          <w:lang w:val="id_ID" w:bidi="id_ID"/>
        </w:rPr>
        <w:t>Menjelaskan Adegan</w:t>
      </w:r>
    </w:p>
    <w:p>
      <w:pPr/>
      <w:r>
        <w:rPr>
          <w:lang w:val="id_ID" w:bidi="id_ID"/>
        </w:rPr>
      </w:r>
      <w:r>
        <w:rPr>
          <w:lang w:val="id_ID" w:bidi="id_ID"/>
        </w:rPr>
        <w:t>Dengarkan perikop ini satu kali lagi dalam terjemahan yang paling mudah dimengerti.</w:t>
      </w:r>
    </w:p>
    <w:p>
      <w:pPr/>
      <w:r>
        <w:rPr>
          <w:lang w:val="id_ID" w:bidi="id_ID"/>
        </w:rPr>
      </w:r>
      <w:r>
        <w:rPr>
          <w:lang w:val="id_ID" w:bidi="id_ID"/>
        </w:rPr>
        <w:t>Dalam sesi ini, Anda akan membantu kelompok memvisualisasikan kisah ini. Anda akan membantu kelompok menentukan adegan, latar, dan karakter dari kisah ini.</w:t>
      </w:r>
    </w:p>
    <w:p>
      <w:pPr/>
      <w:r>
        <w:rPr>
          <w:lang w:val="id_ID" w:bidi="id_ID"/>
        </w:rPr>
      </w:r>
      <w:r>
        <w:rPr>
          <w:lang w:val="id_ID" w:bidi="id_ID"/>
        </w:rPr>
        <w:t>Kisah memiliki dua adegan.</w:t>
      </w:r>
    </w:p>
    <w:p>
      <w:pPr/>
      <w:r>
        <w:rPr>
          <w:lang w:val="id_ID" w:bidi="id_ID"/>
        </w:rPr>
      </w:r>
      <w:r>
        <w:rPr>
          <w:b/>
          <w:lang w:val="id_ID" w:bidi="id_ID"/>
        </w:rPr>
        <w:t>Adegan pertama:</w:t>
      </w:r>
      <w:r>
        <w:rPr>
          <w:lang w:val="id_ID" w:bidi="id_ID"/>
        </w:rPr>
        <w:t xml:space="preserve"> Lima hari setelah komandan mengutus Paulus bersama sekelompok besar prajurit kepada gubernur Felix, imam besar, para penatua Yahudi, dan juru bicara Tertullus tiba di Kaisarea.</w:t>
      </w:r>
    </w:p>
    <w:p>
      <w:pPr/>
      <w:r>
        <w:rPr>
          <w:lang w:val="id_ID" w:bidi="id_ID"/>
        </w:rPr>
      </w:r>
      <w:r>
        <w:rPr>
          <w:b/>
          <w:lang w:val="id_ID" w:bidi="id_ID"/>
        </w:rPr>
        <w:t>Adegan kedua:</w:t>
      </w:r>
      <w:r>
        <w:rPr>
          <w:lang w:val="id_ID" w:bidi="id_ID"/>
        </w:rPr>
        <w:t xml:space="preserve"> Peristiwa ini terjadi di pengadilan gubernur Felix. Gubernur memanggil Paulus untuk datang. Juru bicara Tertullus menuduh Paulus melakukan dugaan kejahatan yang dilakukan terhadap agama Yahudi dan hukum Romawi.</w:t>
      </w:r>
    </w:p>
    <w:p>
      <w:pPr/>
      <w:r>
        <w:rPr>
          <w:lang w:val="id_ID" w:bidi="id_ID"/>
        </w:rPr>
      </w:r>
      <w:r>
        <w:rPr>
          <w:lang w:val="id_ID" w:bidi="id_ID"/>
        </w:rPr>
        <w:t>Tokoh dalam kisah tersebut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Feliks, gubernur Yudea</w:t>
      </w:r>
    </w:p>
    <w:p>
      <w:pPr>
        <w:pStyle w:val="ListBullet"/>
        <w:spacing w:line="240" w:lineRule="auto"/>
        <w:ind w:left="720"/>
      </w:pPr>
      <w:r>
        <w:rPr>
          <w:lang w:val="id_ID" w:bidi="id_ID"/>
        </w:rPr>
      </w:r>
      <w:r>
        <w:rPr>
          <w:lang w:val="id_ID" w:bidi="id_ID"/>
        </w:rPr>
        <w:t>Ananias, imam besar</w:t>
      </w:r>
    </w:p>
    <w:p>
      <w:pPr>
        <w:pStyle w:val="ListBullet"/>
        <w:spacing w:line="240" w:lineRule="auto"/>
        <w:ind w:left="720"/>
      </w:pPr>
      <w:r>
        <w:rPr>
          <w:lang w:val="id_ID" w:bidi="id_ID"/>
        </w:rPr>
      </w:r>
      <w:r>
        <w:rPr>
          <w:lang w:val="id_ID" w:bidi="id_ID"/>
        </w:rPr>
        <w:t>Para penatua orang Yahudi</w:t>
      </w:r>
    </w:p>
    <w:p>
      <w:pPr>
        <w:pStyle w:val="ListBullet"/>
        <w:spacing w:line="240" w:lineRule="auto"/>
        <w:ind w:left="720"/>
      </w:pPr>
      <w:r>
        <w:rPr>
          <w:lang w:val="id_ID" w:bidi="id_ID"/>
        </w:rPr>
      </w:r>
      <w:r>
        <w:rPr>
          <w:lang w:val="id_ID" w:bidi="id_ID"/>
        </w:rPr>
        <w:t>Tertulus, juru bicara</w:t>
      </w:r>
    </w:p>
    <w:p>
      <w:pPr/>
      <w:r>
        <w:rPr>
          <w:lang w:val="id_ID" w:bidi="id_ID"/>
        </w:rPr>
      </w:r>
      <w:r>
        <w:rPr>
          <w:lang w:val="id_ID" w:bidi="id_ID"/>
        </w:rPr>
        <w:t>Dalam sesi ini, mintalah kelompok untuk membuat papan cerita, menggambar, atau menggunakan beberapa macam alat peraga (benda-benda yang dapat Anda pindah-pindahkan seperti batu, kayu, mainan anak-anak) untuk memvisualisasikan kisah dan adegan di dalamnya.</w:t>
      </w:r>
    </w:p>
    <w:p>
      <w:pPr/>
      <w:r>
        <w:rPr>
          <w:lang w:val="id_ID" w:bidi="id_ID"/>
        </w:rPr>
      </w:r>
      <w:r>
        <w:rPr>
          <w:lang w:val="id_ID" w:bidi="id_ID"/>
        </w:rPr>
        <w:t>Penting untuk diingat bahwa sebelum kisah ini dimulai, Paulus berdiri di hadapan imam besar Ananias dan dewan Yahudi. Dewan ingin menghukum Paulus, dan sekelompok orang Yahudi mencoba membunuh Paulus. Komandan Romawi mengutus Paulus kepada Gubernur Felix di Kaisarea. Kisah ini dimulai lima hari kemudian, ketika imam besar Ananias, para penatua Yahudi dari dewan, dan Tertullus, seorang juru bicara yang tahu hukum Romawi, tiba di Kaisarea.</w:t>
      </w:r>
    </w:p>
    <w:p>
      <w:pPr/>
      <w:r>
        <w:rPr>
          <w:lang w:val="id_ID" w:bidi="id_ID"/>
        </w:rPr>
      </w:r>
      <w:r>
        <w:rPr>
          <w:lang w:val="id_ID" w:bidi="id_ID"/>
        </w:rPr>
        <w:t>Gubernur Felix memanggil Paulus untuk muncul di persidangan itu. Paulus tiba di ruangan tempat Felix dan para penuduh Yahudi berada. Tertullus adalah juru bicara kelompok itu karena ia tahu hukum Romawi dan berbicara dengan baik. Tertullus berbicara atas nama anggota kelompok. Tertullus menyapa gubernur dengan hormat dan menyampaikan pidato singkat tentang betapa baiknya gubernur itu. Kemudian, Tertullus menuduh Paulus karena menyebabkan kerusuhan orang-orang Yahudi lain. Kejahatan pemberontakan dapat dihukum dengan kematian dalam hukum Romawi. Juru bicara menuduh Paulus sebagai pemimpin sekte Nazaret. Orang-orang Nazaret merujuk pada orang-orang percaya kepada Yesus pada zaman Paulus. Tertullus juga menuduh Paulus membuat Bait Suci najis yang merupakan kejahatan serius terhadap orang-orang Yahudi dalam agama mereka. Para penatua Yahudi yang datang bersama Tertullus dan Ananias juga bergabung dalam menuduh Paulus.</w:t>
      </w:r>
      <w:r>
        <w:rPr>
          <w:lang w:val="id_ID" w:bidi="id_ID"/>
        </w:rPr>
      </w:r>
    </w:p>
    <w:p>
      <w:pPr>
        <w:pStyle w:val="Heading3"/>
      </w:pPr>
      <w:r>
        <w:rPr>
          <w:lang w:val="id_ID" w:bidi="id_ID"/>
        </w:rPr>
        <w:t>Memperagakan Bacaan</w:t>
      </w:r>
    </w:p>
    <w:p>
      <w:pPr/>
      <w:r>
        <w:rPr>
          <w:lang w:val="id_ID" w:bidi="id_ID"/>
        </w:rPr>
      </w:r>
      <w:r>
        <w:rPr>
          <w:lang w:val="id_ID" w:bidi="id_ID"/>
        </w:rPr>
        <w:t>Dengarkan perikop ini satu kali lagi dalam terjemahan yang paling mudah dimengerti.</w:t>
      </w:r>
    </w:p>
    <w:p>
      <w:pPr/>
      <w:r>
        <w:rPr>
          <w:lang w:val="id_ID" w:bidi="id_ID"/>
        </w:rPr>
      </w:r>
      <w:r>
        <w:rPr>
          <w:lang w:val="id_ID" w:bidi="id_ID"/>
        </w:rPr>
        <w:t>Dalam sesi ini, kelompok akan memeragakan kisah tersebut.</w:t>
      </w:r>
    </w:p>
    <w:p>
      <w:pPr/>
      <w:r>
        <w:rPr>
          <w:lang w:val="id_ID" w:bidi="id_ID"/>
        </w:rPr>
      </w:r>
      <w:r>
        <w:rPr>
          <w:lang w:val="id_ID" w:bidi="id_ID"/>
        </w:rPr>
        <w:t>Kisah memiliki dua adegan.</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Feliks, gubernur Yudea</w:t>
      </w:r>
    </w:p>
    <w:p>
      <w:pPr>
        <w:pStyle w:val="ListBullet"/>
        <w:spacing w:line="240" w:lineRule="auto"/>
        <w:ind w:left="720"/>
      </w:pPr>
      <w:r>
        <w:rPr>
          <w:lang w:val="id_ID" w:bidi="id_ID"/>
        </w:rPr>
      </w:r>
      <w:r>
        <w:rPr>
          <w:lang w:val="id_ID" w:bidi="id_ID"/>
        </w:rPr>
        <w:t>Ananias, imam besar</w:t>
      </w:r>
    </w:p>
    <w:p>
      <w:pPr>
        <w:pStyle w:val="ListBullet"/>
        <w:spacing w:line="240" w:lineRule="auto"/>
        <w:ind w:left="720"/>
      </w:pPr>
      <w:r>
        <w:rPr>
          <w:lang w:val="id_ID" w:bidi="id_ID"/>
        </w:rPr>
      </w:r>
      <w:r>
        <w:rPr>
          <w:lang w:val="id_ID" w:bidi="id_ID"/>
        </w:rPr>
        <w:t>Para penatua orang Yahudi</w:t>
      </w:r>
    </w:p>
    <w:p>
      <w:pPr>
        <w:pStyle w:val="ListBullet"/>
        <w:spacing w:line="240" w:lineRule="auto"/>
        <w:ind w:left="720"/>
      </w:pPr>
      <w:r>
        <w:rPr>
          <w:lang w:val="id_ID" w:bidi="id_ID"/>
        </w:rPr>
      </w:r>
      <w:r>
        <w:rPr>
          <w:lang w:val="id_ID" w:bidi="id_ID"/>
        </w:rPr>
        <w:t>Tertulus, juru bicara</w:t>
      </w:r>
    </w:p>
    <w:p>
      <w:pPr/>
      <w:r>
        <w:rPr>
          <w:lang w:val="id_ID" w:bidi="id_ID"/>
        </w:rPr>
      </w:r>
      <w:r>
        <w:rPr>
          <w:lang w:val="id_ID" w:bidi="id_ID"/>
        </w:rPr>
        <w:t>Minta kelompok untuk memerankan kisah ini dua kali. Mereka harus memerankannya dalam bahasa tujuan penerjemahan mereka. Pertama, minta kelompok untuk memerankan cerita itu tanpa berhenti. Pada saat kelompok memerankan kisah itu untuk kedua kalinya, hentikan mereka pada bagian-bagian yang berbeda dalam kisah tersebut.</w:t>
      </w:r>
    </w:p>
    <w:p>
      <w:pPr/>
      <w:r>
        <w:rPr>
          <w:lang w:val="id_ID" w:bidi="id_ID"/>
        </w:rPr>
      </w:r>
      <w:r>
        <w:rPr>
          <w:lang w:val="id_ID" w:bidi="id_ID"/>
        </w:rPr>
        <w:t xml:space="preserve">Ketika kelompok memerankan kisah itu untuk pertama kalinya, perhatikan alur, plot, dan kronologi kisah tersebut. Perhatikan bagian-bagian penting atau sulit dari kisah maupun bagian yang akan diperagakan dan jangan dilewatkan. Bantu kelompok untuk mengingat bagian-bagian dari kisah tersebut. </w:t>
      </w:r>
    </w:p>
    <w:p>
      <w:pPr/>
      <w:r>
        <w:rPr>
          <w:lang w:val="id_ID" w:bidi="id_ID"/>
        </w:rPr>
      </w:r>
      <w:r>
        <w:rPr>
          <w:lang w:val="id_ID" w:bidi="id_ID"/>
        </w:rPr>
        <w:t>Perankan imam besar Ananias, para penatua orang Yahudi, dan Tertullus yang datang ke Kaisarea. Mereka mengejar kasus terhadap Paulus di Kaisarea.</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memerankan imam besar, para penatua, dan Tertullus, "Bagaimana perasaan Anda?" Anda mungkin mendengar hal-hal seperti, "Kami datang ke sini untuk memastikan gubernur akan menghukum Paulus," atau "Tertullus adalah juru bicara yang baik yang dapat meyakinkan gubernur."</w:t>
      </w:r>
    </w:p>
    <w:p>
      <w:pPr>
        <w:pStyle w:val="ListBullet"/>
        <w:spacing w:line="240" w:lineRule="auto"/>
        <w:ind w:left="720"/>
      </w:pPr>
      <w:r>
        <w:rPr>
          <w:lang w:val="id_ID" w:bidi="id_ID"/>
        </w:rPr>
      </w:r>
      <w:r>
        <w:rPr>
          <w:lang w:val="id_ID" w:bidi="id_ID"/>
        </w:rPr>
        <w:t xml:space="preserve">Mulai kembali adegannya. </w:t>
      </w:r>
    </w:p>
    <w:p>
      <w:pPr/>
      <w:r>
        <w:rPr>
          <w:lang w:val="id_ID" w:bidi="id_ID"/>
        </w:rPr>
      </w:r>
      <w:r>
        <w:rPr>
          <w:lang w:val="id_ID" w:bidi="id_ID"/>
        </w:rPr>
        <w:t>Perankan gubernur Felix yang menyerukan Paulus untuk muncul di pengadilan. Paulus berdiri di hadapan pengadilan untuk menghadapi tuduhan dari Tertulus, juru bicara. Perankan Tertulus dengan mengatakan hal-hal untuk menyanjung atau membuat Felix terkesan.</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memerankan gubernur Felix, "Bagaimana perasaan Anda?" Anda mungkin mendengar hal-hal seperti, "Apa hal ini yang dimiliki mereka terhadap Paulus?" atau "Komandan Romawi meminta saya untuk melindungi Paulus dari orang-orang ini," dan "Tertullus mengatakan hal-hal yang baik tentang saya." Dia pasti tahu hal-hal yang benar untuk dikatakan."</w:t>
      </w:r>
    </w:p>
    <w:p>
      <w:pPr>
        <w:pStyle w:val="ListBullet"/>
        <w:spacing w:line="240" w:lineRule="auto"/>
        <w:ind w:left="720"/>
      </w:pPr>
      <w:r>
        <w:rPr>
          <w:lang w:val="id_ID" w:bidi="id_ID"/>
        </w:rPr>
      </w:r>
      <w:r>
        <w:rPr>
          <w:lang w:val="id_ID" w:bidi="id_ID"/>
        </w:rPr>
        <w:t xml:space="preserve">Mulai kembali adegannya. </w:t>
      </w:r>
    </w:p>
    <w:p>
      <w:pPr/>
      <w:r>
        <w:rPr>
          <w:lang w:val="id_ID" w:bidi="id_ID"/>
        </w:rPr>
      </w:r>
      <w:r>
        <w:rPr>
          <w:lang w:val="id_ID" w:bidi="id_ID"/>
        </w:rPr>
        <w:t>Perankan Tertullus, juru bicara yang menuduh Paulus menyebabkan orang-orang Yahudi lain memberontak. Tertullus juga menuduh Paulus sebagai pemimpin sekte Nazaret.</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Tertullus, "Bagaimana perasaan Anda?" Anda mungkin mendengar hal-hal seperti, "Saya harus meyakinkan gubernur bahwa Paulus melakukan kejahatan terhadap hukum Romawi," atau "Saya harus membuat Felix percaya bahwa sekte Nazaret yang dipimpin Paulus adalah kelompok yang berbahaya."</w:t>
      </w:r>
    </w:p>
    <w:p>
      <w:pPr>
        <w:pStyle w:val="ListBullet"/>
        <w:spacing w:line="240" w:lineRule="auto"/>
        <w:ind w:left="720"/>
      </w:pPr>
      <w:r>
        <w:rPr>
          <w:lang w:val="id_ID" w:bidi="id_ID"/>
        </w:rPr>
      </w:r>
      <w:r>
        <w:rPr>
          <w:lang w:val="id_ID" w:bidi="id_ID"/>
        </w:rPr>
        <w:t xml:space="preserve">Mulai kembali adegannya. </w:t>
      </w:r>
    </w:p>
    <w:p>
      <w:pPr>
        <w:pStyle w:val="ListBullet"/>
        <w:spacing w:line="240" w:lineRule="auto"/>
        <w:ind w:left="720"/>
      </w:pPr>
      <w:r>
        <w:rPr>
          <w:lang w:val="id_ID" w:bidi="id_ID"/>
        </w:rPr>
      </w:r>
      <w:r>
        <w:rPr>
          <w:lang w:val="id_ID" w:bidi="id_ID"/>
        </w:rPr>
        <w:t>Tanyakan kepada orang yang memerankan Paulus, "Bagaimana perasaan Anda?" Anda mungkin mendengar hal-hal seperti, "Aku tidak perlu takut karena tuduhan ini adalah kebohongan," dan "Aku percaya bahwa Tuhan akan melindungiku."</w:t>
      </w:r>
    </w:p>
    <w:p>
      <w:pPr>
        <w:pStyle w:val="ListBullet"/>
        <w:spacing w:line="240" w:lineRule="auto"/>
        <w:ind w:left="720"/>
      </w:pPr>
      <w:r>
        <w:rPr>
          <w:lang w:val="id_ID" w:bidi="id_ID"/>
        </w:rPr>
      </w:r>
      <w:r>
        <w:rPr>
          <w:lang w:val="id_ID" w:bidi="id_ID"/>
        </w:rPr>
        <w:t xml:space="preserve">Mulai kembali adegannya. </w:t>
      </w:r>
      <w:r>
        <w:rPr>
          <w:lang w:val="id_ID" w:bidi="id_ID"/>
        </w:rPr>
      </w:r>
    </w:p>
    <w:p>
      <w:pPr>
        <w:pStyle w:val="Heading3"/>
      </w:pPr>
      <w:r>
        <w:rPr>
          <w:lang w:val="id_ID" w:bidi="id_ID"/>
        </w:rPr>
        <w:t>Melengkapi yang Kurang</w:t>
      </w:r>
    </w:p>
    <w:p>
      <w:pPr/>
      <w:r>
        <w:rPr>
          <w:lang w:val="id_ID" w:bidi="id_ID"/>
        </w:rPr>
      </w:r>
      <w:r>
        <w:rPr>
          <w:lang w:val="id_ID" w:bidi="id_ID"/>
        </w:rPr>
        <w:t>Dengarkan perikop ini satu kali dalam terjemahan yang paling mudah dimengerti.</w:t>
      </w:r>
    </w:p>
    <w:p>
      <w:pPr/>
      <w:r>
        <w:rPr>
          <w:lang w:val="id_ID" w:bidi="id_ID"/>
        </w:rPr>
      </w:r>
      <w:r>
        <w:rPr>
          <w:lang w:val="id_ID" w:bidi="id_ID"/>
        </w:rPr>
        <w:t xml:space="preserve">Setelah lima hari, Ananias sang </w:t>
      </w:r>
      <w:r>
        <w:rPr>
          <w:b/>
          <w:lang w:val="id_ID" w:bidi="id_ID"/>
        </w:rPr>
        <w:t>imam besar</w:t>
      </w:r>
      <w:r>
        <w:rPr>
          <w:lang w:val="id_ID" w:bidi="id_ID"/>
        </w:rPr>
        <w:t xml:space="preserve">, beberapa </w:t>
      </w:r>
      <w:r>
        <w:rPr>
          <w:b/>
          <w:lang w:val="id_ID" w:bidi="id_ID"/>
        </w:rPr>
        <w:t>penatua</w:t>
      </w:r>
      <w:r>
        <w:rPr>
          <w:lang w:val="id_ID" w:bidi="id_ID"/>
        </w:rPr>
        <w:t xml:space="preserve"> orang Yahudi, dan Tertulus, seorang </w:t>
      </w:r>
      <w:r>
        <w:rPr>
          <w:b/>
          <w:lang w:val="id_ID" w:bidi="id_ID"/>
        </w:rPr>
        <w:t>juru bicara</w:t>
      </w:r>
      <w:r>
        <w:rPr>
          <w:lang w:val="id_ID" w:bidi="id_ID"/>
        </w:rPr>
        <w:t xml:space="preserve">, datang kepada gubernur Felix di Kaisarea. Gunakan kata-kata yang sama untuk </w:t>
      </w:r>
      <w:r>
        <w:rPr>
          <w:lang w:val="id_ID" w:bidi="id_ID"/>
        </w:rPr>
        <w:t>imam besar</w:t>
      </w:r>
      <w:r>
        <w:rPr>
          <w:lang w:val="id_ID" w:bidi="id_ID"/>
        </w:rPr>
        <w:t xml:space="preserve"> dan para </w:t>
      </w:r>
      <w:r>
        <w:rPr>
          <w:lang w:val="id_ID" w:bidi="id_ID"/>
        </w:rPr>
        <w:t>penatua</w:t>
      </w:r>
      <w:r>
        <w:rPr>
          <w:lang w:val="id_ID" w:bidi="id_ID"/>
        </w:rPr>
        <w:t xml:space="preserve"> seperti yang Anda gunakan sebelumnya. Juru bicara itu adalah seorang pengacara yang berbicara dengan baik dan akrab dengan hukum Romawi dan prosedur di pengadilan.</w:t>
      </w:r>
    </w:p>
    <w:p>
      <w:pPr/>
      <w:r>
        <w:rPr>
          <w:lang w:val="id_ID" w:bidi="id_ID"/>
        </w:rPr>
      </w:r>
      <w:r>
        <w:rPr>
          <w:lang w:val="id_ID" w:bidi="id_ID"/>
        </w:rPr>
        <w:t xml:space="preserve">Felix adalah </w:t>
      </w:r>
      <w:r>
        <w:rPr>
          <w:b/>
          <w:lang w:val="id_ID" w:bidi="id_ID"/>
        </w:rPr>
        <w:t>gubernur</w:t>
      </w:r>
      <w:r>
        <w:rPr>
          <w:lang w:val="id_ID" w:bidi="id_ID"/>
        </w:rPr>
        <w:t xml:space="preserve"> Romawi. Gubernur bertanggung jawab atas provinsi Yudea. Gunakan kata yang sama untuk gubernur seperti yang Anda gunakan sebelumnya.</w:t>
      </w:r>
    </w:p>
    <w:p>
      <w:pPr/>
      <w:r>
        <w:rPr>
          <w:lang w:val="id_ID" w:bidi="id_ID"/>
        </w:rPr>
      </w:r>
      <w:r>
        <w:rPr>
          <w:lang w:val="id_ID" w:bidi="id_ID"/>
        </w:rPr>
        <w:t xml:space="preserve">Tertullus memuji Felix atas reformasi-reformasi yang telah ia lakukan untuk </w:t>
      </w:r>
      <w:r>
        <w:rPr>
          <w:b/>
          <w:lang w:val="id_ID" w:bidi="id_ID"/>
        </w:rPr>
        <w:t>bangsa</w:t>
      </w:r>
      <w:r>
        <w:rPr>
          <w:lang w:val="id_ID" w:bidi="id_ID"/>
        </w:rPr>
        <w:t xml:space="preserve">. Gunakan kata yang sama untuk bangsa seperti yang Anda gunakan sebelumnya. Lihat Daftar Kata Utama untuk informasi lebih lanjut tentang </w:t>
      </w:r>
      <w:r>
        <w:rPr>
          <w:lang w:val="id_ID" w:bidi="id_ID"/>
        </w:rPr>
        <w:t>bangsa</w:t>
      </w:r>
      <w:r>
        <w:rPr>
          <w:lang w:val="id_ID" w:bidi="id_ID"/>
        </w:rPr>
        <w:t>.</w:t>
      </w:r>
    </w:p>
    <w:p>
      <w:pPr/>
      <w:r>
        <w:rPr>
          <w:lang w:val="id_ID" w:bidi="id_ID"/>
        </w:rPr>
      </w:r>
      <w:r>
        <w:rPr>
          <w:lang w:val="id_ID" w:bidi="id_ID"/>
        </w:rPr>
        <w:t xml:space="preserve">Tertullus menuduh Paulus dan menyebutnya sebagai </w:t>
      </w:r>
      <w:r>
        <w:rPr>
          <w:b/>
          <w:lang w:val="id_ID" w:bidi="id_ID"/>
        </w:rPr>
        <w:t>wabah</w:t>
      </w:r>
      <w:r>
        <w:rPr>
          <w:lang w:val="id_ID" w:bidi="id_ID"/>
        </w:rPr>
        <w:t xml:space="preserve">, seperti penyakit yang menyebar cepat yang menyebabkan masalah dan kerusuhan di antara orang-orang </w:t>
      </w:r>
      <w:r>
        <w:rPr>
          <w:b/>
          <w:lang w:val="id_ID" w:bidi="id_ID"/>
        </w:rPr>
        <w:t>Yahudi</w:t>
      </w:r>
      <w:r>
        <w:rPr>
          <w:lang w:val="id_ID" w:bidi="id_ID"/>
        </w:rPr>
        <w:t xml:space="preserve">. Gunakan kata yang sama untuk orang Yahudi seperti yang Anda gunakan sebelumnya. Lihat daftar kata utama untuk informasi lebih lanjut tentang orang-orang </w:t>
      </w:r>
      <w:r>
        <w:rPr>
          <w:lang w:val="id_ID" w:bidi="id_ID"/>
        </w:rPr>
        <w:t>Yahudi</w:t>
      </w:r>
      <w:r>
        <w:rPr>
          <w:lang w:val="id_ID" w:bidi="id_ID"/>
        </w:rPr>
        <w:t>.</w:t>
      </w:r>
    </w:p>
    <w:p>
      <w:pPr/>
      <w:r>
        <w:rPr>
          <w:lang w:val="id_ID" w:bidi="id_ID"/>
        </w:rPr>
      </w:r>
      <w:r>
        <w:rPr>
          <w:lang w:val="id_ID" w:bidi="id_ID"/>
        </w:rPr>
        <w:t xml:space="preserve">Tertullus juga menuduh Paulus sebagai pemimpin sekte </w:t>
      </w:r>
      <w:r>
        <w:rPr>
          <w:b/>
          <w:lang w:val="id_ID" w:bidi="id_ID"/>
        </w:rPr>
        <w:t>Nazaret</w:t>
      </w:r>
      <w:r>
        <w:rPr>
          <w:lang w:val="id_ID" w:bidi="id_ID"/>
        </w:rPr>
        <w:t xml:space="preserve">. Sekte adalah sekelompok orang yang memiliki kepercayaan yang berbeda dari apa yang biasanya diterima sebagai kepercayaan yang benar. Yesus dibesarkan di Nazaret. Pada zaman Paulus, orang-orang Yahudi menyebut orang-orang percaya kepada Yesus sebagai orang-orang Nazaret. Lihat Daftar Kata Utama untuk informasi lebih lanjut tentang </w:t>
      </w:r>
      <w:r>
        <w:rPr>
          <w:lang w:val="id_ID" w:bidi="id_ID"/>
        </w:rPr>
        <w:t>Nazaret</w:t>
      </w:r>
      <w:r>
        <w:rPr>
          <w:lang w:val="id_ID" w:bidi="id_ID"/>
        </w:rPr>
        <w:t>.</w:t>
      </w:r>
    </w:p>
    <w:p>
      <w:pPr/>
      <w:r>
        <w:rPr>
          <w:lang w:val="id_ID" w:bidi="id_ID"/>
        </w:rPr>
      </w:r>
      <w:r>
        <w:rPr>
          <w:lang w:val="id_ID" w:bidi="id_ID"/>
        </w:rPr>
        <w:t xml:space="preserve">Dia juga menuduh Paulus karena menyebabkan </w:t>
      </w:r>
      <w:r>
        <w:rPr>
          <w:b/>
          <w:lang w:val="id_ID" w:bidi="id_ID"/>
        </w:rPr>
        <w:t>Bait Suci</w:t>
      </w:r>
      <w:r>
        <w:rPr>
          <w:lang w:val="id_ID" w:bidi="id_ID"/>
        </w:rPr>
        <w:t xml:space="preserve"> orang-orang Yahudi menjadi najis. Gunakan kata yang sama seperti yang Anda gunakan sebelumnya. Lihat Daftar Kata Utama untuk informasi lebih lanjut tentang </w:t>
      </w:r>
      <w:r>
        <w:rPr>
          <w:lang w:val="id_ID" w:bidi="id_ID"/>
        </w:rPr>
        <w:t>Bait Suci</w:t>
      </w:r>
      <w:r>
        <w:rPr>
          <w:lang w:val="id_ID" w:bidi="id_ID"/>
        </w:rPr>
        <w:t xml:space="preserve"> Yahudi.</w:t>
      </w:r>
    </w:p>
    <w:p>
      <w:pPr/>
      <w:r>
        <w:rPr>
          <w:lang w:val="id_ID" w:bidi="id_ID"/>
        </w:rPr>
      </w:r>
      <w:r>
        <w:rPr>
          <w:lang w:val="id_ID" w:bidi="id_ID"/>
        </w:rPr>
        <w:t xml:space="preserve">Tunjukkan gambar </w:t>
      </w:r>
      <w:r>
        <w:rPr>
          <w:lang w:val="id_ID" w:bidi="id_ID"/>
        </w:rPr>
        <w:t>Bait Suci Herodes</w:t>
      </w:r>
      <w:r>
        <w:rPr>
          <w:lang w:val="id_ID" w:bidi="id_ID"/>
        </w:rPr>
        <w:t>, jika tim Anda membutuhkannya.</w:t>
      </w:r>
    </w:p>
    <w:p>
      <w:pPr/>
      <w:r>
        <w:rPr>
          <w:lang w:val="id_ID" w:bidi="id_ID"/>
        </w:rPr>
      </w:r>
      <w:r>
        <w:rPr>
          <w:lang w:val="id_ID" w:bidi="id_ID"/>
        </w:rPr>
        <w:t>Beberapa manuskrip memberikan informasi lebih lanjut tentang bagaimana komandan Romawi membawa Paulus pergi dari para pemimpin Yahudi. Anda dapat menyertakan informasi ini jika terjemahan lain di daerah Anda juga menyertakannya.</w:t>
      </w:r>
      <w:r>
        <w:rPr>
          <w:lang w:val="id_ID" w:bidi="id_ID"/>
        </w:rPr>
      </w:r>
    </w:p>
    <w:p>
      <w:pPr>
        <w:pStyle w:val="Heading3"/>
      </w:pPr>
      <w:r>
        <w:rPr>
          <w:lang w:val="id_ID" w:bidi="id_ID"/>
        </w:rPr>
        <w:t>Menyampaikan Firman Tuhan</w:t>
      </w:r>
    </w:p>
    <w:p>
      <w:pPr/>
      <w:r>
        <w:rPr>
          <w:lang w:val="id_ID" w:bidi="id_ID"/>
        </w:rPr>
      </w:r>
      <w:r>
        <w:rPr>
          <w:lang w:val="id_ID" w:bidi="id_ID"/>
        </w:rPr>
        <w:t>Dengarkan versi audio bagian ini dalam terjemahan yang paling mudah dimengerti.</w:t>
      </w:r>
    </w:p>
    <w:p>
      <w:pPr/>
      <w:r>
        <w:rPr>
          <w:lang w:val="id_ID" w:bidi="id_ID"/>
        </w:rPr>
      </w:r>
      <w:r>
        <w:rPr>
          <w:lang w:val="id_ID" w:bidi="id_ID"/>
        </w:rPr>
        <w:t>Dalam sesi ini, ceritakan kembali teks ini, secara berkelompok, dalam bahasa Anda sendiri.</w:t>
      </w:r>
    </w:p>
    <w:p>
      <w:pPr/>
      <w:r>
        <w:rPr>
          <w:lang w:val="id_ID" w:bidi="id_ID"/>
        </w:rPr>
      </w:r>
      <w:r>
        <w:rPr>
          <w:lang w:val="id_ID" w:bidi="id_ID"/>
        </w:rPr>
        <w:t>Pertama, seluruh kelompok harus berlatih menceritakan teks tersebut dalam bahasa Anda sendiri. Ingatlah untuk mengikut 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bagian itu lalu berhenti sebentar. Anggota kelompok lain harus menceritakan bagian selanjutnya dari teks itu dan berhenti sebentar. Lakukan ini sampai kelompok menceritakan kembali seluruh teks tersebut. Anggota kelompok bisa saling memperbaiki pada tahap ini. </w:t>
      </w:r>
    </w:p>
    <w:p>
      <w:pPr/>
      <w:r>
        <w:rPr>
          <w:lang w:val="id_ID" w:bidi="id_ID"/>
        </w:rPr>
      </w:r>
      <w:r>
        <w:rPr>
          <w:lang w:val="id_ID" w:bidi="id_ID"/>
        </w:rPr>
        <w:t>Hentikan sebentar rekaman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teks tersebut.</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kelompok dapat memutuskan versi teks milik siapa yang paling kalian sukai. Anda mungkin menyukai cara salah satu anggota kelompok menceritakan satu adegan, tetapi menyukai cara anggota kelompok yang lain menceritakan adegan lainnya. </w:t>
      </w:r>
    </w:p>
    <w:p>
      <w:pPr/>
      <w:r>
        <w:rPr>
          <w:lang w:val="id_ID" w:bidi="id_ID"/>
        </w:rPr>
      </w:r>
      <w:r>
        <w:rPr>
          <w:lang w:val="id_ID" w:bidi="id_ID"/>
        </w:rPr>
        <w:t xml:space="preserve">Hentikan sebentar rekaman ini di sini. </w:t>
      </w:r>
    </w:p>
    <w:p>
      <w:pPr/>
      <w:r>
        <w:rPr>
          <w:lang w:val="id_ID" w:bidi="id_ID"/>
        </w:rPr>
      </w:r>
      <w:r>
        <w:rPr>
          <w:lang w:val="id_ID" w:bidi="id_ID"/>
        </w:rPr>
        <w:t>Akhirnya, kelompok dapat menyusun versi akhir dari bagian itu yang disetujui oleh semua orang. Setiap anggota kelompok harus berlatih menceritakan versi terakhir dari bagian tersebut.</w:t>
      </w:r>
      <w:r>
        <w:rPr>
          <w:lang w:val="id_ID" w:bidi="id_ID"/>
        </w:rPr>
      </w:r>
      <w:r>
        <w:rPr>
          <w:lang w:val="id_ID" w:bidi="id_ID"/>
        </w:rPr>
      </w:r>
    </w:p>
    <w:p>
      <w:pPr/>
      <w:r>
        <w:rPr>
          <w:lang w:val="id_ID" w:bidi="id_ID"/>
        </w:rPr>
      </w:r>
    </w:p>
    <w:p>
      <w:pPr>
        <w:pStyle w:val="Heading2"/>
      </w:pPr>
      <w:r>
        <w:rPr>
          <w:lang w:val="id_ID" w:bidi="id_ID"/>
        </w:rPr>
        <w:t>Kisah Para Rasul 24:10–23</w:t>
      </w:r>
      <w:r>
        <w:rPr>
          <w:lang w:val="id_ID" w:bidi="id_ID"/>
        </w:rPr>
      </w:r>
    </w:p>
    <w:p>
      <w:pPr>
        <w:pStyle w:val="Heading3"/>
      </w:pPr>
      <w:r>
        <w:rPr>
          <w:lang w:val="id_ID" w:bidi="id_ID"/>
        </w:rPr>
        <w:t>Dengar dan Renungkan</w:t>
      </w:r>
    </w:p>
    <w:p>
      <w:pPr/>
      <w:r>
        <w:rPr>
          <w:lang w:val="id_ID" w:bidi="id_ID"/>
        </w:rPr>
      </w:r>
      <w:r>
        <w:rPr>
          <w:lang w:val="id_ID" w:bidi="id_ID"/>
        </w:rPr>
        <w:t>Dengarkan Kisah Para Rasul 24:10–23 dan simpanlah dalam hatimu. Dengarkan teks ini tiga kali (dalam tiga terjemahan yang berbeda, jika memungkinkan). Kemudian secara berkelompok diskusikanlah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kisah ini katakan kepada kita tentang Yesus atau Allah?</w:t>
      </w:r>
    </w:p>
    <w:p>
      <w:pPr>
        <w:pStyle w:val="ListBullet"/>
        <w:spacing w:line="240" w:lineRule="auto"/>
        <w:ind w:left="720"/>
      </w:pPr>
      <w:r>
        <w:rPr>
          <w:lang w:val="id_ID" w:bidi="id_ID"/>
        </w:rPr>
      </w:r>
      <w:r>
        <w:rPr>
          <w:lang w:val="id_ID" w:bidi="id_ID"/>
        </w:rPr>
        <w:t>Apa yang kisah ini katakan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perikop ini satu kali dalam terjemahan yang paling mudah dimengerti.</w:t>
      </w:r>
    </w:p>
    <w:p>
      <w:pPr/>
      <w:r>
        <w:rPr>
          <w:lang w:val="id_ID" w:bidi="id_ID"/>
        </w:rPr>
      </w:r>
      <w:r>
        <w:rPr>
          <w:lang w:val="id_ID" w:bidi="id_ID"/>
        </w:rPr>
        <w:t>Dalam perikop sebelumnya, imam besar Ananias, para tua-tua orang Yahudi, dan Tertulus sang juru bicara pergi ke Kaisarea untuk melaporkan sebuah perkara terhadap Paulus di hadapan Feliks, sang gubernur.</w:t>
      </w:r>
    </w:p>
    <w:p>
      <w:pPr/>
      <w:r>
        <w:rPr>
          <w:lang w:val="id_ID" w:bidi="id_ID"/>
        </w:rPr>
      </w:r>
      <w:r>
        <w:rPr>
          <w:lang w:val="id_ID" w:bidi="id_ID"/>
        </w:rPr>
        <w:t>Setelah Tertulus menyampaikan dakwaannya, sekarang giliran Paulus untuk menanggapi pendakwanya. Feliks memberi isyarat kepada Paulus untuk berbicara. Paulus berbicara dengan hormat kepada gubernur. Paulus mengakui bahwa Feliks telah memerintah sebagai hakim di bangsa mereka selama bertahun-tahun. Sebagai gubernur, Feliks juga bertindak sebagai hakim untuk kasus-kasus penting. Paulus senang bisa menyampaikan pembelaannya. Ini berarti bahwa Paulus senang atau bersedia menanggapi dakwaan itu.</w:t>
      </w:r>
    </w:p>
    <w:p>
      <w:pPr/>
      <w:r>
        <w:rPr>
          <w:lang w:val="id_ID" w:bidi="id_ID"/>
        </w:rPr>
      </w:r>
      <w:r>
        <w:rPr>
          <w:lang w:val="id_ID" w:bidi="id_ID"/>
        </w:rPr>
        <w:t>Paulus mengatakan kepada Feliks bahwa ia baru saja tiba di Yerusalem 12 hari yang lalu. Dia datang ke Yerusalem untuk beribadah. Paulus mengatakan bahwa baik imam besar, para tua-tua, maupun pengacara tidak melihat Paulus menghasut orang banyak. Dia juga tidak berdebat dengan siapa pun baik di Bait Suci atau di sinagoge-sinagoge. Paulus ingin mengatakan kepada gubernur bahwa orang-orang Yahudi itu tidak memiliki bukti atau saksi yang bisa membuktikan bahwa ia yang memulai kerusuhan seperti yang telah dikatakan Tertulus.</w:t>
      </w:r>
    </w:p>
    <w:p>
      <w:pPr/>
      <w:r>
        <w:rPr>
          <w:lang w:val="id_ID" w:bidi="id_ID"/>
        </w:rPr>
      </w:r>
      <w:r>
        <w:rPr>
          <w:lang w:val="id_ID" w:bidi="id_ID"/>
        </w:rPr>
        <w:t>Paulus tidak menyangkal bahwa ia adalah seorang pengikut Jalan. Anda akan mengingat dari perikop-perikop sebelumnya bahwa para pengikut Yesus menyebut diri mereka Jalan. Para pemimpin Yahudi menyebut Jalan adalah sebuah sekte atau aliran sesat. Paulus menjelaskan bahwa ia menyembah Allah dan percaya kepada Hukum dan para Nabi. Hukum yang dimaksud adalah Hukum Yahudi dari Musa dan tulisan-tulisan para nabi Yahudi.</w:t>
      </w:r>
    </w:p>
    <w:p>
      <w:pPr/>
      <w:r>
        <w:rPr>
          <w:lang w:val="id_ID" w:bidi="id_ID"/>
        </w:rPr>
      </w:r>
      <w:r>
        <w:rPr>
          <w:lang w:val="id_ID" w:bidi="id_ID"/>
        </w:rPr>
        <w:t>Berhenti dan diskusikan: Apa yang dilakukan orang-orang di komunitas Anda ketika mereka mengetahui bahwa beberapa dari Anda telah beralih ke iman Kristen?</w:t>
      </w:r>
    </w:p>
    <w:p>
      <w:pPr/>
      <w:r>
        <w:rPr>
          <w:lang w:val="id_ID" w:bidi="id_ID"/>
        </w:rPr>
      </w:r>
      <w:r>
        <w:rPr>
          <w:lang w:val="id_ID" w:bidi="id_ID"/>
        </w:rPr>
        <w:t>Paulus juga memberi tahu Feliks tentang kepercayaannya akan pengharapan kepada Allah dan tentang kebangkitan. Kebangkitan adalah percaya bahwa Allah dapat menghidupkan orang mati. Akan ada suatu waktu di masa depan ketika Allah akan membangkitkan baik orang benar maupun orang tidak benar. Paulus menambahkan bahwa, bahkan para pendakwanya, seperti imam besar, juga percaya kepada kebangkitan.</w:t>
      </w:r>
    </w:p>
    <w:p>
      <w:pPr/>
      <w:r>
        <w:rPr>
          <w:lang w:val="id_ID" w:bidi="id_ID"/>
        </w:rPr>
      </w:r>
      <w:r>
        <w:rPr>
          <w:lang w:val="id_ID" w:bidi="id_ID"/>
        </w:rPr>
        <w:t>Paulus juga meyakinkan gubernur bahwa ia terus hidup dengan hati nurani yang murni di hadapan Allah dan manusia. Dia tidak melakukan kejahatan. Paulus kembali ke Yerusalem setelah pergi selama beberapa tahun. Niatnya datang ke Yerusalem adalah untuk membawa sumbangan bagi orang miskin dan persembahan ke Bait Suci. Persembahan itu mungkin terdiri dari seekor anak domba jantan atau betina, seekor domba jantan, makanan, dan persembahan lainnya.</w:t>
      </w:r>
    </w:p>
    <w:p>
      <w:pPr/>
      <w:r>
        <w:rPr>
          <w:lang w:val="id_ID" w:bidi="id_ID"/>
        </w:rPr>
      </w:r>
      <w:r>
        <w:rPr>
          <w:lang w:val="id_ID" w:bidi="id_ID"/>
        </w:rPr>
        <w:t>Sebelum ia memberikan persembahannya, Paulus melakukan ritual pentahiran. Orang-orang harus terlebih dahulu tahir secara agama sebelum mereka dapat beribadah di Bait Suci dan berdiri di hadapan Allah. Paulus mengikuti hukum Yahudi dengan cermat agar dapat beribadah di Bait Suci.</w:t>
      </w:r>
    </w:p>
    <w:p>
      <w:pPr/>
      <w:r>
        <w:rPr>
          <w:lang w:val="id_ID" w:bidi="id_ID"/>
        </w:rPr>
      </w:r>
      <w:r>
        <w:rPr>
          <w:lang w:val="id_ID" w:bidi="id_ID"/>
        </w:rPr>
        <w:t>Paulus tidak memulai kerusuhan di Yerusalem. Tetapi saat itu ada orang-orang Yahudi dari Asia di Bait Suci. Merekalah orang-orang yang mengatakan bahwa Paulus yang memulai kerusuhan di Asia. Namun, Paulus menunjukkan bahwa orang-orang Yahudi dari Asia ini tidak berada di Kaisarea untuk membawa dakwaan terhadapnya. Orang-orang Yahudi di Kaisarea—Tertulus dan imam besar—tidak pernah melihat Paulus memicu kerusuhan. Kemudian Paulus memberikan satu-satunya penjelasan yang mungkin dapat diberikan atas dakwaan imam besar tersebut. Ia mengatakan bahwa satu-satunya hal yang menyebabkan masalah adalah ketika ia berteriak kepada dewan tinggi Yahudi bahwa ia percaya kepada kebangkitan orang mati.</w:t>
      </w:r>
    </w:p>
    <w:p>
      <w:pPr/>
      <w:r>
        <w:rPr>
          <w:lang w:val="id_ID" w:bidi="id_ID"/>
        </w:rPr>
      </w:r>
      <w:r>
        <w:rPr>
          <w:lang w:val="id_ID" w:bidi="id_ID"/>
        </w:rPr>
        <w:t>Feliks sudah memiliki pengetahuan yang akurat tentang Jalan. Ini berarti Feliks telah belajar banyak tentang Jalan. Feliks menangguhkan perkara mereka, yang berarti ia menghentikan persidangan itu. Feliks berkata kepada mereka, "Saat Lisias, komandan pasukan, datang, aku akan memutuskan perkara kalian." Kita akan mengingat bahwa Lisias adalah komandan Romawi yang mengirim Paulus ke Kaisarea dari Yerusalem. Kemudian Feliks memerintahkan kepala pasukan, seorang perwira yang membawahi seratus prajurit, untuk tetap menahan Paulus. Sebagai warga negara Romawi, Feliks memberikan sedikit kebebasan kepada Paulus, sehingga teman-temannya dapat mengunjungi dia dan mengurus kebutuhannya.</w:t>
      </w:r>
    </w:p>
    <w:p>
      <w:pPr/>
      <w:r>
        <w:rPr>
          <w:lang w:val="id_ID" w:bidi="id_ID"/>
        </w:rPr>
      </w:r>
      <w:r>
        <w:rPr>
          <w:lang w:val="id_ID" w:bidi="id_ID"/>
        </w:rPr>
        <w:t>Berhenti dan diskusikan: Bagaimana para penjaga atau polisi di komunitas Anda memperlakukan para tahanan mereka?</w:t>
      </w:r>
      <w:r>
        <w:rPr>
          <w:lang w:val="id_ID" w:bidi="id_ID"/>
        </w:rPr>
      </w:r>
    </w:p>
    <w:p>
      <w:pPr>
        <w:pStyle w:val="Heading3"/>
      </w:pPr>
      <w:r>
        <w:rPr>
          <w:lang w:val="id_ID" w:bidi="id_ID"/>
        </w:rPr>
        <w:t>Menjelaskan Adegan</w:t>
      </w:r>
    </w:p>
    <w:p>
      <w:pPr/>
      <w:r>
        <w:rPr>
          <w:lang w:val="id_ID" w:bidi="id_ID"/>
        </w:rPr>
      </w:r>
      <w:r>
        <w:rPr>
          <w:lang w:val="id_ID" w:bidi="id_ID"/>
        </w:rPr>
        <w:t>Dengarkan perikop ini sekali lagi dalam versi yang paling mudah dimengerti.</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Paulus menanggapi dakwaan dari Tertulus. Dalam pembelaannya, Paulus meyakinkan gubernur bahwa bukan ia yang menyebabkan kerusuhan di Bait Suci di Yerusalem.</w:t>
      </w:r>
    </w:p>
    <w:p>
      <w:pPr/>
      <w:r>
        <w:rPr>
          <w:lang w:val="id_ID" w:bidi="id_ID"/>
        </w:rPr>
      </w:r>
      <w:r>
        <w:rPr>
          <w:b/>
          <w:lang w:val="id_ID" w:bidi="id_ID"/>
        </w:rPr>
        <w:t>Adegan kedua:</w:t>
      </w:r>
      <w:r>
        <w:rPr>
          <w:lang w:val="id_ID" w:bidi="id_ID"/>
        </w:rPr>
        <w:t xml:space="preserve"> Gubernur Feliks memerintahkan untuk menghentikan persidangan para pendakwa Paulus. Gubernur memerintahkan kepala pasukan untuk tetap menahan Paulus di Kaisarea.</w:t>
      </w:r>
    </w:p>
    <w:p>
      <w:pPr/>
      <w:r>
        <w:rPr>
          <w:lang w:val="id_ID" w:bidi="id_ID"/>
        </w:rPr>
      </w:r>
      <w:r>
        <w:rPr>
          <w:lang w:val="id_ID" w:bidi="id_ID"/>
        </w:rPr>
        <w:t>Tokoh-tokoh dalam kisah ini terdiri dari: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Feliks, gubernur Romawi</w:t>
      </w:r>
    </w:p>
    <w:p>
      <w:pPr>
        <w:pStyle w:val="ListBullet"/>
        <w:spacing w:line="240" w:lineRule="auto"/>
        <w:ind w:left="720"/>
      </w:pPr>
      <w:r>
        <w:rPr>
          <w:lang w:val="id_ID" w:bidi="id_ID"/>
        </w:rPr>
      </w:r>
      <w:r>
        <w:rPr>
          <w:lang w:val="id_ID" w:bidi="id_ID"/>
        </w:rPr>
        <w:t>Klaudius Lisias, komandan Romawi</w:t>
      </w:r>
    </w:p>
    <w:p>
      <w:pPr>
        <w:pStyle w:val="ListBullet"/>
        <w:spacing w:line="240" w:lineRule="auto"/>
        <w:ind w:left="720"/>
      </w:pPr>
      <w:r>
        <w:rPr>
          <w:lang w:val="id_ID" w:bidi="id_ID"/>
        </w:rPr>
      </w:r>
      <w:r>
        <w:rPr>
          <w:lang w:val="id_ID" w:bidi="id_ID"/>
        </w:rPr>
        <w:t>Imam besar</w:t>
      </w:r>
    </w:p>
    <w:p>
      <w:pPr>
        <w:pStyle w:val="ListBullet"/>
        <w:spacing w:line="240" w:lineRule="auto"/>
        <w:ind w:left="720"/>
      </w:pPr>
      <w:r>
        <w:rPr>
          <w:lang w:val="id_ID" w:bidi="id_ID"/>
        </w:rPr>
      </w:r>
      <w:r>
        <w:rPr>
          <w:lang w:val="id_ID" w:bidi="id_ID"/>
        </w:rPr>
        <w:t>Para tua-tua</w:t>
      </w:r>
    </w:p>
    <w:p>
      <w:pPr>
        <w:pStyle w:val="ListBullet"/>
        <w:spacing w:line="240" w:lineRule="auto"/>
        <w:ind w:left="720"/>
      </w:pPr>
      <w:r>
        <w:rPr>
          <w:lang w:val="id_ID" w:bidi="id_ID"/>
        </w:rPr>
      </w:r>
      <w:r>
        <w:rPr>
          <w:lang w:val="id_ID" w:bidi="id_ID"/>
        </w:rPr>
        <w:t>Tertulus, juru bicara</w:t>
      </w:r>
    </w:p>
    <w:p>
      <w:pPr>
        <w:pStyle w:val="ListBullet"/>
        <w:spacing w:line="240" w:lineRule="auto"/>
        <w:ind w:left="720"/>
      </w:pPr>
      <w:r>
        <w:rPr>
          <w:lang w:val="id_ID" w:bidi="id_ID"/>
        </w:rPr>
      </w:r>
      <w:r>
        <w:rPr>
          <w:lang w:val="id_ID" w:bidi="id_ID"/>
        </w:rPr>
        <w:t xml:space="preserve">Seorang kepala pasukan </w:t>
      </w:r>
    </w:p>
    <w:p>
      <w:pPr>
        <w:pStyle w:val="ListBullet"/>
        <w:spacing w:line="240" w:lineRule="auto"/>
        <w:ind w:left="720"/>
      </w:pPr>
      <w:r>
        <w:rPr>
          <w:lang w:val="id_ID" w:bidi="id_ID"/>
        </w:rPr>
      </w:r>
      <w:r>
        <w:rPr>
          <w:lang w:val="id_ID" w:bidi="id_ID"/>
        </w:rPr>
        <w:t>Orang-orang Yahudi dari Asia</w:t>
      </w:r>
    </w:p>
    <w:p>
      <w:pPr/>
      <w:r>
        <w:rPr>
          <w:lang w:val="id_ID" w:bidi="id_ID"/>
        </w:rPr>
      </w:r>
      <w:r>
        <w:rPr>
          <w:lang w:val="id_ID" w:bidi="id_ID"/>
        </w:rPr>
        <w:t>Dalam sesi ini, mintalah kelompok untuk membuat papan cerita, menggambar, atau menggunakan beberapa macam alat peraga (benda-benda yang dapat Anda pindah-pindahkan seperti batu, kayu, mainan anak-anak) untuk memvisualisasikan kisah dan adegan di dalamnya.</w:t>
      </w:r>
    </w:p>
    <w:p>
      <w:pPr/>
      <w:r>
        <w:rPr>
          <w:lang w:val="id_ID" w:bidi="id_ID"/>
        </w:rPr>
      </w:r>
      <w:r>
        <w:rPr>
          <w:lang w:val="id_ID" w:bidi="id_ID"/>
        </w:rPr>
        <w:t>Ingatlah bahwa para pendakwa dari Yerusalem yang dipimpin oleh imam besar datang ke Kaisarea untuk mengejar perkara mereka terhadap Paulus. Ingatlah bahwa Tertulus telah berbicara atas nama dewan Yahudi. Feliks mengangguk kepada Paulus. Ini berarti bahwa ia memberikan izin kepada Paulus untuk menanggapi para pendakwanya. Paulus mengatakan kepada Feliks bahwa ia tiba di Yerusalem untuk beribadah di Bait Suci. Paulus tidak menghasut orang banyak atau berdebat dengan siapa pun di Bait Suci atau di sinagoge, tempat orang-orang Yahudi berdoa dan membaca Kitab Suci bersama-sama.</w:t>
      </w:r>
    </w:p>
    <w:p>
      <w:pPr/>
      <w:r>
        <w:rPr>
          <w:lang w:val="id_ID" w:bidi="id_ID"/>
        </w:rPr>
      </w:r>
      <w:r>
        <w:rPr>
          <w:lang w:val="id_ID" w:bidi="id_ID"/>
        </w:rPr>
        <w:t>Tetapi Paulus mengakui bahwa ia adalah bagian dari Jalan itu. Tertulus telah menyiratkan bahwa "Jalan" adalah kelompok berbahaya yang menyebabkan kerusuhan di antara orang-orang Yahudi. Tetapi Paulus mengatakan bahwa ia menyembah Allah dan percaya kepada Hukum dan para Nabi. Paulus percaya kepada pengharapan di dalam Allah dan kepada kebangkitan.</w:t>
      </w:r>
    </w:p>
    <w:p>
      <w:pPr/>
      <w:r>
        <w:rPr>
          <w:lang w:val="id_ID" w:bidi="id_ID"/>
        </w:rPr>
      </w:r>
      <w:r>
        <w:rPr>
          <w:lang w:val="id_ID" w:bidi="id_ID"/>
        </w:rPr>
        <w:t>Paulus juga mengatakan kepada Feliks bahwa ia tidak bisa datang ke Yerusalem selama beberapa tahun. Paulus datang ke Yerusalem baru-baru ini untuk memberikan sumbangan kepada orang miskin dan persembahan-persembahannya. Paulus juga meyakinkan Feliks bahwa di bawah hukum Yahudi, Paulus melakukan ritual pentahiran yang diperlukan untuk beribadah di Bait Suci.</w:t>
      </w:r>
    </w:p>
    <w:p>
      <w:pPr/>
      <w:r>
        <w:rPr>
          <w:lang w:val="id_ID" w:bidi="id_ID"/>
        </w:rPr>
      </w:r>
      <w:r>
        <w:rPr>
          <w:lang w:val="id_ID" w:bidi="id_ID"/>
        </w:rPr>
        <w:t>Paulus mencoba meyakinkan gubernur bahwa orang-orang Yahudi dari Asia tidak pernah hadir di hadapan Feliks maupun dalam persidangan dengan dewan orang Yahudi di Yerusalem. Imam besar, para penatua orang Yahudi, dan Tertulus membuat dakwaan tetapi mereka sendiri tidak berada di Bait Suci ketika kerumunan orang Yahudi menyerang Paulus.</w:t>
      </w:r>
    </w:p>
    <w:p>
      <w:pPr/>
      <w:r>
        <w:rPr>
          <w:lang w:val="id_ID" w:bidi="id_ID"/>
        </w:rPr>
      </w:r>
      <w:r>
        <w:rPr>
          <w:lang w:val="id_ID" w:bidi="id_ID"/>
        </w:rPr>
        <w:t>Paulus juga mengatakan kepada Feliks tentang apa yang ia katakan selama persidangan dengan dewan Yahudi. Paulus mengatakan bahwa ia diadili karena ia percaya akan kebangkitan orang mati.</w:t>
      </w:r>
    </w:p>
    <w:p>
      <w:pPr/>
      <w:r>
        <w:rPr>
          <w:lang w:val="id_ID" w:bidi="id_ID"/>
        </w:rPr>
      </w:r>
      <w:r>
        <w:rPr>
          <w:lang w:val="id_ID" w:bidi="id_ID"/>
        </w:rPr>
        <w:t>Feliks telah belajar banyak tentang Jalan. Feliks menghentikan percakapan itu. Feliks mengatakan kepada mereka bahwa saat Lisias, komandan Romawi, datang, ia akan membuat keputusan tentang kasus itu. Ia memerintahkan kepala pasukan, seorang perwira atas seratus prajurit, untuk tetap menahan Paulus namun memberikan sedikit kebebasan kepadanya. Feliks mengizinkan teman-teman Paulus untuk mengunjunginya dan merawatnya.</w:t>
      </w:r>
      <w:r>
        <w:rPr>
          <w:lang w:val="id_ID" w:bidi="id_ID"/>
        </w:rPr>
      </w:r>
    </w:p>
    <w:p>
      <w:pPr>
        <w:pStyle w:val="Heading3"/>
      </w:pPr>
      <w:r>
        <w:rPr>
          <w:lang w:val="id_ID" w:bidi="id_ID"/>
        </w:rPr>
        <w:t>Memperagakan Bacaan</w:t>
      </w:r>
    </w:p>
    <w:p>
      <w:pPr/>
      <w:r>
        <w:rPr>
          <w:lang w:val="id_ID" w:bidi="id_ID"/>
        </w:rPr>
      </w:r>
      <w:r>
        <w:rPr>
          <w:lang w:val="id_ID" w:bidi="id_ID"/>
        </w:rPr>
        <w:t>Dengarkan perikop tersebut sekali lagi dalam versi yang paling mudah dimengerti.</w:t>
      </w:r>
    </w:p>
    <w:p>
      <w:pPr/>
      <w:r>
        <w:rPr>
          <w:lang w:val="id_ID" w:bidi="id_ID"/>
        </w:rPr>
      </w:r>
      <w:r>
        <w:rPr>
          <w:lang w:val="id_ID" w:bidi="id_ID"/>
        </w:rPr>
        <w:t>Dalam sesi ini, kelompok akan memeragakan kisah tersebut.</w:t>
      </w:r>
    </w:p>
    <w:p>
      <w:pPr/>
      <w:r>
        <w:rPr>
          <w:lang w:val="id_ID" w:bidi="id_ID"/>
        </w:rPr>
      </w:r>
      <w:r>
        <w:rPr>
          <w:lang w:val="id_ID" w:bidi="id_ID"/>
        </w:rPr>
        <w:t>Kisah ini memiliki dua adegan.</w:t>
      </w:r>
    </w:p>
    <w:p>
      <w:pPr/>
      <w:r>
        <w:rPr>
          <w:lang w:val="id_ID" w:bidi="id_ID"/>
        </w:rPr>
      </w:r>
      <w:r>
        <w:rPr>
          <w:lang w:val="id_ID" w:bidi="id_ID"/>
        </w:rPr>
        <w:t>Tokoh-tokoh dalam kisah ini terdiri dari: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Feliks, gubernur Romawi</w:t>
      </w:r>
    </w:p>
    <w:p>
      <w:pPr>
        <w:pStyle w:val="ListBullet"/>
        <w:spacing w:line="240" w:lineRule="auto"/>
        <w:ind w:left="720"/>
      </w:pPr>
      <w:r>
        <w:rPr>
          <w:lang w:val="id_ID" w:bidi="id_ID"/>
        </w:rPr>
      </w:r>
      <w:r>
        <w:rPr>
          <w:lang w:val="id_ID" w:bidi="id_ID"/>
        </w:rPr>
        <w:t>Klaudius Lisias, komandan Romawi</w:t>
      </w:r>
    </w:p>
    <w:p>
      <w:pPr>
        <w:pStyle w:val="ListBullet"/>
        <w:spacing w:line="240" w:lineRule="auto"/>
        <w:ind w:left="720"/>
      </w:pPr>
      <w:r>
        <w:rPr>
          <w:lang w:val="id_ID" w:bidi="id_ID"/>
        </w:rPr>
      </w:r>
      <w:r>
        <w:rPr>
          <w:lang w:val="id_ID" w:bidi="id_ID"/>
        </w:rPr>
        <w:t>Imam besar</w:t>
      </w:r>
    </w:p>
    <w:p>
      <w:pPr>
        <w:pStyle w:val="ListBullet"/>
        <w:spacing w:line="240" w:lineRule="auto"/>
        <w:ind w:left="720"/>
      </w:pPr>
      <w:r>
        <w:rPr>
          <w:lang w:val="id_ID" w:bidi="id_ID"/>
        </w:rPr>
      </w:r>
      <w:r>
        <w:rPr>
          <w:lang w:val="id_ID" w:bidi="id_ID"/>
        </w:rPr>
        <w:t>Para tua-tua</w:t>
      </w:r>
    </w:p>
    <w:p>
      <w:pPr>
        <w:pStyle w:val="ListBullet"/>
        <w:spacing w:line="240" w:lineRule="auto"/>
        <w:ind w:left="720"/>
      </w:pPr>
      <w:r>
        <w:rPr>
          <w:lang w:val="id_ID" w:bidi="id_ID"/>
        </w:rPr>
      </w:r>
      <w:r>
        <w:rPr>
          <w:lang w:val="id_ID" w:bidi="id_ID"/>
        </w:rPr>
        <w:t>Tertulus, juru bicara</w:t>
      </w:r>
    </w:p>
    <w:p>
      <w:pPr>
        <w:pStyle w:val="ListBullet"/>
        <w:spacing w:line="240" w:lineRule="auto"/>
        <w:ind w:left="720"/>
      </w:pPr>
      <w:r>
        <w:rPr>
          <w:lang w:val="id_ID" w:bidi="id_ID"/>
        </w:rPr>
      </w:r>
      <w:r>
        <w:rPr>
          <w:lang w:val="id_ID" w:bidi="id_ID"/>
        </w:rPr>
        <w:t xml:space="preserve">Seorang kepala pasukan </w:t>
      </w:r>
    </w:p>
    <w:p>
      <w:pPr>
        <w:pStyle w:val="ListBullet"/>
        <w:spacing w:line="240" w:lineRule="auto"/>
        <w:ind w:left="720"/>
      </w:pPr>
      <w:r>
        <w:rPr>
          <w:lang w:val="id_ID" w:bidi="id_ID"/>
        </w:rPr>
      </w:r>
      <w:r>
        <w:rPr>
          <w:lang w:val="id_ID" w:bidi="id_ID"/>
        </w:rPr>
        <w:t>Orang-orang Yahudi dari Asia</w:t>
      </w:r>
    </w:p>
    <w:p>
      <w:pPr/>
      <w:r>
        <w:rPr>
          <w:lang w:val="id_ID" w:bidi="id_ID"/>
        </w:rPr>
      </w:r>
      <w:r>
        <w:rPr>
          <w:lang w:val="id_ID" w:bidi="id_ID"/>
        </w:rPr>
        <w:t>Minta kelompok untuk memerankan kisah ini dua kali. Mereka harus memerankannya dalam bahasa tujuan penerjemahan. Pertama, minta kelompok untuk memerankan cerita itu tanpa berhenti. Pada saat kelompok memerankan kisah itu untuk kedua kalinya, hentikan mereka pada bagian-bagian yang berbeda dalam kisah tersebut.</w:t>
      </w:r>
    </w:p>
    <w:p>
      <w:pPr/>
      <w:r>
        <w:rPr>
          <w:lang w:val="id_ID" w:bidi="id_ID"/>
        </w:rPr>
      </w:r>
      <w:r>
        <w:rPr>
          <w:lang w:val="id_ID" w:bidi="id_ID"/>
        </w:rPr>
        <w:t xml:space="preserve">Ketika kelompok memerankan kisah itu untuk pertama kalinya, perhatikan alur, plot, dan kronologi kisah tersebut. Perhatikan bagian-bagian penting atau sulit dari kisah atau bagian yang akan diperagakan dan jangan dilewati. Bantu kelompok untuk mengingat bagian-bagian dari kisah tersebut. </w:t>
      </w:r>
    </w:p>
    <w:p>
      <w:pPr/>
      <w:r>
        <w:rPr>
          <w:lang w:val="id_ID" w:bidi="id_ID"/>
        </w:rPr>
      </w:r>
      <w:r>
        <w:rPr>
          <w:lang w:val="id_ID" w:bidi="id_ID"/>
        </w:rPr>
        <w:t>Gubernur Feliks memberikan izin kepada Paulus untuk menanggapi dakwaan terhadapnya.</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gubernur, "Bagaimana perasaan Anda?" Anda mungkin mendengar hal-hal seperti, "Apa yang akan dikatakan Paulus?" dan "Mengapa imam besar dan para tua-tua menentang warga ini?"</w:t>
      </w:r>
    </w:p>
    <w:p>
      <w:pPr>
        <w:pStyle w:val="ListBullet"/>
        <w:spacing w:line="240" w:lineRule="auto"/>
        <w:ind w:left="720"/>
      </w:pPr>
      <w:r>
        <w:rPr>
          <w:lang w:val="id_ID" w:bidi="id_ID"/>
        </w:rPr>
      </w:r>
      <w:r>
        <w:rPr>
          <w:lang w:val="id_ID" w:bidi="id_ID"/>
        </w:rPr>
        <w:t xml:space="preserve">Mulai kembali peragaannya. </w:t>
      </w:r>
    </w:p>
    <w:p>
      <w:pPr/>
      <w:r>
        <w:rPr>
          <w:lang w:val="id_ID" w:bidi="id_ID"/>
        </w:rPr>
      </w:r>
      <w:r>
        <w:rPr>
          <w:lang w:val="id_ID" w:bidi="id_ID"/>
        </w:rPr>
        <w:t>Paulus menanggapi dakwaan itu. Ia menjelaskan kepada Feliks bahwa para pendakwanya tidak melihatnya menghasut kerumunan orang Yahudi atau berdebat dengan siapa pun di Bait Suci atau di sinagoge.</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orang yang memerankan Paulus, "Bagaimana perasaan Anda?" Anda mungkin mendengar hal-hal seperti, "Aku akan membuktikan diriku tidak bersalah di hadapan gubernur," dan "Imam besar dan para tua-tua tidak memiliki bukti tentang dakwaan mereka."</w:t>
      </w:r>
    </w:p>
    <w:p>
      <w:pPr>
        <w:pStyle w:val="ListBullet"/>
        <w:spacing w:line="240" w:lineRule="auto"/>
        <w:ind w:left="720"/>
      </w:pPr>
      <w:r>
        <w:rPr>
          <w:lang w:val="id_ID" w:bidi="id_ID"/>
        </w:rPr>
      </w:r>
      <w:r>
        <w:rPr>
          <w:lang w:val="id_ID" w:bidi="id_ID"/>
        </w:rPr>
        <w:t xml:space="preserve">Mulai kembali peragaannya. </w:t>
      </w:r>
    </w:p>
    <w:p>
      <w:pPr/>
      <w:r>
        <w:rPr>
          <w:lang w:val="id_ID" w:bidi="id_ID"/>
        </w:rPr>
      </w:r>
      <w:r>
        <w:rPr>
          <w:lang w:val="id_ID" w:bidi="id_ID"/>
        </w:rPr>
        <w:t>Kita akan ingat bahwa Tertulus sang juru bicara mengatakan bahwa Paulus adalah pemimpin dari Jalan. Paulus mengakui bahwa ia adalah seorang pengikut Jalan. Paulus berkata kepada Feliks bahwa ia mengikuti Allah dan percaya kepada Hukum Yahudi dan para Nabi.</w:t>
      </w:r>
    </w:p>
    <w:p>
      <w:pPr/>
      <w:r>
        <w:rPr>
          <w:lang w:val="id_ID" w:bidi="id_ID"/>
        </w:rPr>
      </w:r>
      <w:r>
        <w:rPr>
          <w:lang w:val="id_ID" w:bidi="id_ID"/>
        </w:rPr>
        <w:t>Paulus mengatakan kepada Feliks bahwa ia datang ke Bait Suci di Yerusalem untuk memberikan sumbangan kepada orang miskin dan mempersembahkan persembahan-persembahannya kepada Allah. Dia juga melakukan ritual pentahiran sehingga orang Yahudi diizinkan untuk mempersembahkan persembahan di Bait Suci.</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orang yang memerankan Paulus, "Bagaimana perasaan Anda?" Anda mungkin mendengar hal-hal seperti, "Tertulus mengatakan hal-hal buruk tentang Jalan," dan "Aku tidak melanggar Hukum Yahudi manapun."</w:t>
      </w:r>
    </w:p>
    <w:p>
      <w:pPr>
        <w:pStyle w:val="ListBullet"/>
        <w:spacing w:line="240" w:lineRule="auto"/>
        <w:ind w:left="720"/>
      </w:pPr>
      <w:r>
        <w:rPr>
          <w:lang w:val="id_ID" w:bidi="id_ID"/>
        </w:rPr>
      </w:r>
      <w:r>
        <w:rPr>
          <w:lang w:val="id_ID" w:bidi="id_ID"/>
        </w:rPr>
        <w:t xml:space="preserve">Mulai kembali peragaannya. </w:t>
      </w:r>
    </w:p>
    <w:p>
      <w:pPr/>
      <w:r>
        <w:rPr>
          <w:lang w:val="id_ID" w:bidi="id_ID"/>
        </w:rPr>
      </w:r>
      <w:r>
        <w:rPr>
          <w:lang w:val="id_ID" w:bidi="id_ID"/>
        </w:rPr>
        <w:t>Paulus mengatakan kepada Feliks tentang kebangkitan orang mati. Ketika Feliks mendengar hal ini, ia menghentikan persidangan karena ia memiliki pengetahuan yang akurat tentang Jalan. Dia berkata, "Saat Komandan Lisias datang, aku akan memutuskan perkaramu."</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Feliks, "Bagaimana perasaan Anda?" Anda mungkin mendengar hal-hal seperti, "Aku pikir aku sudah cukup mendengar apa yang perlu kudengar," dan "Para pendakwa Paulus tidak memiliki cukup bukti dan saksi."</w:t>
      </w:r>
    </w:p>
    <w:p>
      <w:pPr>
        <w:pStyle w:val="ListBullet"/>
        <w:spacing w:line="240" w:lineRule="auto"/>
        <w:ind w:left="720"/>
      </w:pPr>
      <w:r>
        <w:rPr>
          <w:lang w:val="id_ID" w:bidi="id_ID"/>
        </w:rPr>
      </w:r>
      <w:r>
        <w:rPr>
          <w:lang w:val="id_ID" w:bidi="id_ID"/>
        </w:rPr>
        <w:t>Tanyakan kepada orang yang memerankan Paulus, "Bagaimana perasaan Anda?" Anda mungkin mendengar hal-hal seperti, "Aku melakukan apa yang aku bisa untuk meyakinkan gubernur bahwa aku tidak melakukan kesalahan apa pun," dan "Akhirnya aku dapat beristirahat."</w:t>
      </w:r>
    </w:p>
    <w:p>
      <w:pPr>
        <w:pStyle w:val="ListBullet"/>
        <w:spacing w:line="240" w:lineRule="auto"/>
        <w:ind w:left="720"/>
      </w:pPr>
      <w:r>
        <w:rPr>
          <w:lang w:val="id_ID" w:bidi="id_ID"/>
        </w:rPr>
      </w:r>
      <w:r>
        <w:rPr>
          <w:lang w:val="id_ID" w:bidi="id_ID"/>
        </w:rPr>
        <w:t xml:space="preserve">Mulai kembali peragaannya. </w:t>
      </w:r>
    </w:p>
    <w:p>
      <w:pPr/>
      <w:r>
        <w:rPr>
          <w:lang w:val="id_ID" w:bidi="id_ID"/>
        </w:rPr>
      </w:r>
      <w:r>
        <w:rPr>
          <w:lang w:val="id_ID" w:bidi="id_ID"/>
        </w:rPr>
        <w:t>Peragakan Feliks memerintahkan seorang penjaga untuk tetap bersama Paulus. Teman-teman Paulus dapat mengunjungi Paulus dan memenuhi kebutuhannya.</w:t>
      </w:r>
    </w:p>
    <w:p>
      <w:pPr/>
      <w:r>
        <w:rPr>
          <w:lang w:val="id_ID" w:bidi="id_ID"/>
        </w:rPr>
      </w:r>
      <w:r>
        <w:rPr>
          <w:lang w:val="id_ID" w:bidi="id_ID"/>
        </w:rPr>
        <w:t>Tanyakan kepada aktor yang memerankan Feliks, "Bagaimana perasaan Anda?" Anda mungkin mendengar hal-hal seperti, "Aku pikir Paulus tidak bersalah," dan, "Paulus aman di sini bersama aku."</w:t>
      </w:r>
      <w:r>
        <w:rPr>
          <w:lang w:val="id_ID" w:bidi="id_ID"/>
        </w:rPr>
      </w:r>
    </w:p>
    <w:p>
      <w:pPr>
        <w:pStyle w:val="Heading3"/>
      </w:pPr>
      <w:r>
        <w:rPr>
          <w:lang w:val="id_ID" w:bidi="id_ID"/>
        </w:rPr>
        <w:t>Melengkapi yang Kurang</w:t>
      </w:r>
    </w:p>
    <w:p>
      <w:pPr/>
      <w:r>
        <w:rPr>
          <w:lang w:val="id_ID" w:bidi="id_ID"/>
        </w:rPr>
      </w:r>
      <w:r>
        <w:rPr>
          <w:lang w:val="id_ID" w:bidi="id_ID"/>
        </w:rPr>
        <w:t>Dengarkan perikop ini satu kali dalam terjemahan yang paling mudah dimengerti.</w:t>
      </w:r>
    </w:p>
    <w:p>
      <w:pPr/>
      <w:r>
        <w:rPr>
          <w:lang w:val="id_ID" w:bidi="id_ID"/>
        </w:rPr>
      </w:r>
      <w:r>
        <w:rPr>
          <w:lang w:val="id_ID" w:bidi="id_ID"/>
        </w:rPr>
        <w:t xml:space="preserve">Paulus menyampaikan perkaranya kepada gubernur Feliks. Ia mengatakan bahwa setelah beberapa tahun ia telah kembali ke </w:t>
      </w:r>
      <w:r>
        <w:rPr>
          <w:b/>
          <w:lang w:val="id_ID" w:bidi="id_ID"/>
        </w:rPr>
        <w:t>Yerusalem</w:t>
      </w:r>
      <w:r>
        <w:rPr>
          <w:lang w:val="id_ID" w:bidi="id_ID"/>
        </w:rPr>
        <w:t xml:space="preserve">. Ia tidak berdebat dengan siapa pun di </w:t>
      </w:r>
      <w:r>
        <w:rPr>
          <w:b/>
          <w:lang w:val="id_ID" w:bidi="id_ID"/>
        </w:rPr>
        <w:t>Bait Suci</w:t>
      </w:r>
      <w:r>
        <w:rPr>
          <w:lang w:val="id_ID" w:bidi="id_ID"/>
        </w:rPr>
        <w:t xml:space="preserve"> atau di </w:t>
      </w:r>
      <w:r>
        <w:rPr>
          <w:b/>
          <w:lang w:val="id_ID" w:bidi="id_ID"/>
        </w:rPr>
        <w:t>sinagoge-sinagoge</w:t>
      </w:r>
      <w:r>
        <w:rPr>
          <w:lang w:val="id_ID" w:bidi="id_ID"/>
        </w:rPr>
        <w:t xml:space="preserve">. Gunakan kata-kata Yerusalem, Bait Suci, dan sinagoge seperti yang Anda gunakan sebelumnya. Lihat Daftar Kata Utama untuk informasi lebih lanjut tentang </w:t>
      </w:r>
      <w:r>
        <w:rPr>
          <w:lang w:val="id_ID" w:bidi="id_ID"/>
        </w:rPr>
        <w:t>Yerusalem</w:t>
      </w:r>
      <w:r>
        <w:rPr>
          <w:lang w:val="id_ID" w:bidi="id_ID"/>
        </w:rPr>
        <w:t xml:space="preserve">, </w:t>
      </w:r>
      <w:r>
        <w:rPr>
          <w:lang w:val="id_ID" w:bidi="id_ID"/>
        </w:rPr>
        <w:t>Bait Suci</w:t>
      </w:r>
      <w:r>
        <w:rPr>
          <w:lang w:val="id_ID" w:bidi="id_ID"/>
        </w:rPr>
        <w:t xml:space="preserve">, dan </w:t>
      </w:r>
      <w:r>
        <w:rPr>
          <w:lang w:val="id_ID" w:bidi="id_ID"/>
        </w:rPr>
        <w:t>Sinagoge</w:t>
      </w:r>
      <w:r>
        <w:rPr>
          <w:lang w:val="id_ID" w:bidi="id_ID"/>
        </w:rPr>
        <w:t>.</w:t>
      </w:r>
    </w:p>
    <w:p>
      <w:pPr/>
      <w:r>
        <w:rPr>
          <w:lang w:val="id_ID" w:bidi="id_ID"/>
        </w:rPr>
      </w:r>
      <w:r>
        <w:rPr>
          <w:lang w:val="id_ID" w:bidi="id_ID"/>
        </w:rPr>
        <w:t xml:space="preserve">Paulus mengakui bahwa ia adalah seorang "pengikut </w:t>
      </w:r>
      <w:r>
        <w:rPr>
          <w:b/>
          <w:lang w:val="id_ID" w:bidi="id_ID"/>
        </w:rPr>
        <w:t>Jalan</w:t>
      </w:r>
      <w:r>
        <w:rPr>
          <w:lang w:val="id_ID" w:bidi="id_ID"/>
        </w:rPr>
        <w:t>." Selama tahun-tahun awal, orang-orang yang percaya kepada Yesus disebut "pengikut Jalan."</w:t>
      </w:r>
    </w:p>
    <w:p>
      <w:pPr/>
      <w:r>
        <w:rPr>
          <w:lang w:val="id_ID" w:bidi="id_ID"/>
        </w:rPr>
      </w:r>
      <w:r>
        <w:rPr>
          <w:lang w:val="id_ID" w:bidi="id_ID"/>
        </w:rPr>
        <w:t xml:space="preserve">Paulus percaya kepada </w:t>
      </w:r>
      <w:r>
        <w:rPr>
          <w:b/>
          <w:lang w:val="id_ID" w:bidi="id_ID"/>
        </w:rPr>
        <w:t>Hukum</w:t>
      </w:r>
      <w:r>
        <w:rPr>
          <w:lang w:val="id_ID" w:bidi="id_ID"/>
        </w:rPr>
        <w:t xml:space="preserve"> dan para </w:t>
      </w:r>
      <w:r>
        <w:rPr>
          <w:b/>
          <w:lang w:val="id_ID" w:bidi="id_ID"/>
        </w:rPr>
        <w:t>Nabi</w:t>
      </w:r>
      <w:r>
        <w:rPr>
          <w:lang w:val="id_ID" w:bidi="id_ID"/>
        </w:rPr>
        <w:t xml:space="preserve">. Gunakan kata-kata Hukum dan Nabi seperti yang Anda gunakan sebelumnya. Lihat Daftar Kata Utama untuk informasi lebih lanjut tentang </w:t>
      </w:r>
      <w:r>
        <w:rPr>
          <w:lang w:val="id_ID" w:bidi="id_ID"/>
        </w:rPr>
        <w:t>Hukum</w:t>
      </w:r>
      <w:r>
        <w:rPr>
          <w:lang w:val="id_ID" w:bidi="id_ID"/>
        </w:rPr>
        <w:t xml:space="preserve"> dan </w:t>
      </w:r>
      <w:r>
        <w:rPr>
          <w:lang w:val="id_ID" w:bidi="id_ID"/>
        </w:rPr>
        <w:t>Nabi-nabi</w:t>
      </w:r>
      <w:r>
        <w:rPr>
          <w:lang w:val="id_ID" w:bidi="id_ID"/>
        </w:rPr>
        <w:t>.</w:t>
      </w:r>
    </w:p>
    <w:p>
      <w:pPr/>
      <w:r>
        <w:rPr>
          <w:lang w:val="id_ID" w:bidi="id_ID"/>
        </w:rPr>
      </w:r>
      <w:r>
        <w:rPr>
          <w:lang w:val="id_ID" w:bidi="id_ID"/>
        </w:rPr>
        <w:t xml:space="preserve">Paulus percaya kepada pengharapan di dalam Allah dan kepada </w:t>
      </w:r>
      <w:r>
        <w:rPr>
          <w:b/>
          <w:lang w:val="id_ID" w:bidi="id_ID"/>
        </w:rPr>
        <w:t>kebangkitan</w:t>
      </w:r>
      <w:r>
        <w:rPr>
          <w:lang w:val="id_ID" w:bidi="id_ID"/>
        </w:rPr>
        <w:t xml:space="preserve">. Gunakan kata kebangkitan seperti yang Anda gunakan sebelumnya. Lihat Daftar Kata Utama untuk informasi lebih lanjut tentang </w:t>
      </w:r>
      <w:r>
        <w:rPr>
          <w:lang w:val="id_ID" w:bidi="id_ID"/>
        </w:rPr>
        <w:t>kebangkitan</w:t>
      </w:r>
      <w:r>
        <w:rPr>
          <w:lang w:val="id_ID" w:bidi="id_ID"/>
        </w:rPr>
        <w:t>.</w:t>
      </w:r>
    </w:p>
    <w:p>
      <w:pPr/>
      <w:r>
        <w:rPr>
          <w:lang w:val="id_ID" w:bidi="id_ID"/>
        </w:rPr>
      </w:r>
      <w:r>
        <w:rPr>
          <w:lang w:val="id_ID" w:bidi="id_ID"/>
        </w:rPr>
        <w:t xml:space="preserve">Setelah beberapa tahun, Paulus pergi ke Yerusalem untuk memberikan </w:t>
      </w:r>
      <w:r>
        <w:rPr>
          <w:b/>
          <w:lang w:val="id_ID" w:bidi="id_ID"/>
        </w:rPr>
        <w:t>sumbangan</w:t>
      </w:r>
      <w:r>
        <w:rPr>
          <w:lang w:val="id_ID" w:bidi="id_ID"/>
        </w:rPr>
        <w:t xml:space="preserve"> dan </w:t>
      </w:r>
      <w:r>
        <w:rPr>
          <w:b/>
          <w:lang w:val="id_ID" w:bidi="id_ID"/>
        </w:rPr>
        <w:t>persembahannya</w:t>
      </w:r>
      <w:r>
        <w:rPr>
          <w:lang w:val="id_ID" w:bidi="id_ID"/>
        </w:rPr>
        <w:t xml:space="preserve">. Sumbangan adalah pemberian yang mereka berikan kepada orang miskin. Gunakan kata persembahan seperti yang Anda gunakan sebelumnya. Lihat Daftar Kata Utama untuk informasi lebih lanjut tentang </w:t>
      </w:r>
      <w:r>
        <w:rPr>
          <w:lang w:val="id_ID" w:bidi="id_ID"/>
        </w:rPr>
        <w:t>persembahan</w:t>
      </w:r>
      <w:r>
        <w:rPr>
          <w:lang w:val="id_ID" w:bidi="id_ID"/>
        </w:rPr>
        <w:t>.</w:t>
      </w:r>
    </w:p>
    <w:p>
      <w:pPr/>
      <w:r>
        <w:rPr>
          <w:lang w:val="id_ID" w:bidi="id_ID"/>
        </w:rPr>
      </w:r>
      <w:r>
        <w:rPr>
          <w:lang w:val="id_ID" w:bidi="id_ID"/>
        </w:rPr>
        <w:t xml:space="preserve">Paulus mengklaim bahwa orang-orang Yahudi tahu bahwa ia telah ditahirkan sebelum ia mempersembahkan persembahannya. Paulus baru saja menyelesaikan </w:t>
      </w:r>
      <w:r>
        <w:rPr>
          <w:b/>
          <w:lang w:val="id_ID" w:bidi="id_ID"/>
        </w:rPr>
        <w:t>upacara pentahirannya</w:t>
      </w:r>
      <w:r>
        <w:rPr>
          <w:lang w:val="id_ID" w:bidi="id_ID"/>
        </w:rPr>
        <w:t xml:space="preserve">, atau menjadikan dirinya tahir secara ritual, ketika mereka melihatnya. Gunakan kata yang sama untuk upacara pentahiran atau </w:t>
      </w:r>
      <w:r>
        <w:rPr>
          <w:b/>
          <w:lang w:val="id_ID" w:bidi="id_ID"/>
        </w:rPr>
        <w:t>bersih secara ritual</w:t>
      </w:r>
      <w:r>
        <w:rPr>
          <w:lang w:val="id_ID" w:bidi="id_ID"/>
        </w:rPr>
        <w:t xml:space="preserve"> atau </w:t>
      </w:r>
      <w:r>
        <w:rPr>
          <w:b/>
          <w:lang w:val="id_ID" w:bidi="id_ID"/>
        </w:rPr>
        <w:t>tahir</w:t>
      </w:r>
      <w:r>
        <w:rPr>
          <w:lang w:val="id_ID" w:bidi="id_ID"/>
        </w:rPr>
        <w:t xml:space="preserve"> yang telah Anda gunakan sebelumnya. Lihat Daftar Kata Utama untuk informasi lebih lanjut tentang </w:t>
      </w:r>
      <w:r>
        <w:rPr>
          <w:lang w:val="id_ID" w:bidi="id_ID"/>
        </w:rPr>
        <w:t>persembahan atau upacara pentahiran</w:t>
      </w:r>
      <w:r>
        <w:rPr>
          <w:lang w:val="id_ID" w:bidi="id_ID"/>
        </w:rPr>
        <w:t>.</w:t>
      </w:r>
    </w:p>
    <w:p>
      <w:pPr/>
      <w:r>
        <w:rPr>
          <w:lang w:val="id_ID" w:bidi="id_ID"/>
        </w:rPr>
      </w:r>
      <w:r>
        <w:rPr>
          <w:lang w:val="id_ID" w:bidi="id_ID"/>
        </w:rPr>
        <w:t xml:space="preserve">Paulus memberi tahu Feliks bahwa ia berdiri di hadapan </w:t>
      </w:r>
      <w:r>
        <w:rPr>
          <w:b/>
          <w:lang w:val="id_ID" w:bidi="id_ID"/>
        </w:rPr>
        <w:t>dewan</w:t>
      </w:r>
      <w:r>
        <w:rPr>
          <w:lang w:val="id_ID" w:bidi="id_ID"/>
        </w:rPr>
        <w:t xml:space="preserve"> orang Yahudi. Dewan itu juga disebut </w:t>
      </w:r>
      <w:r>
        <w:rPr>
          <w:b/>
          <w:lang w:val="id_ID" w:bidi="id_ID"/>
        </w:rPr>
        <w:t>Sanhedrin</w:t>
      </w:r>
      <w:r>
        <w:rPr>
          <w:lang w:val="id_ID" w:bidi="id_ID"/>
        </w:rPr>
        <w:t xml:space="preserve">. Gunakan kata yang sama untuk dewan seperti yang telah Anda gunakan sebelumnya. Untuk informasi lebih lanjut tentang dewan itu, lihatlah </w:t>
      </w:r>
      <w:r>
        <w:rPr>
          <w:lang w:val="id_ID" w:bidi="id_ID"/>
        </w:rPr>
        <w:t>Sanhedrin</w:t>
      </w:r>
      <w:r>
        <w:rPr>
          <w:lang w:val="id_ID" w:bidi="id_ID"/>
        </w:rPr>
        <w:t xml:space="preserve"> dalam Daftar Kata Utama.</w:t>
      </w:r>
    </w:p>
    <w:p>
      <w:pPr/>
      <w:r>
        <w:rPr>
          <w:lang w:val="id_ID" w:bidi="id_ID"/>
        </w:rPr>
      </w:r>
      <w:r>
        <w:rPr>
          <w:lang w:val="id_ID" w:bidi="id_ID"/>
        </w:rPr>
        <w:t xml:space="preserve">Feliks mengatakan kepada mereka bahwa ia akan memberikan keputusannya ketika </w:t>
      </w:r>
      <w:r>
        <w:rPr>
          <w:b/>
          <w:lang w:val="id_ID" w:bidi="id_ID"/>
        </w:rPr>
        <w:t>komandan</w:t>
      </w:r>
      <w:r>
        <w:rPr>
          <w:lang w:val="id_ID" w:bidi="id_ID"/>
        </w:rPr>
        <w:t xml:space="preserve"> datang. Feliks juga memerintahkan </w:t>
      </w:r>
      <w:r>
        <w:rPr>
          <w:b/>
          <w:lang w:val="id_ID" w:bidi="id_ID"/>
        </w:rPr>
        <w:t>kepala pasukan</w:t>
      </w:r>
      <w:r>
        <w:rPr>
          <w:lang w:val="id_ID" w:bidi="id_ID"/>
        </w:rPr>
        <w:t xml:space="preserve"> untuk menahan Paulus. Gunakan kata-kata komandan dan kepala pasukan seperti yang Anda gunakan sebelumnya. Lihat Daftar Kata Utama untuk informasi lebih lanjut tentang </w:t>
      </w:r>
      <w:r>
        <w:rPr>
          <w:lang w:val="id_ID" w:bidi="id_ID"/>
        </w:rPr>
        <w:t>komandan</w:t>
      </w:r>
      <w:r>
        <w:rPr>
          <w:lang w:val="id_ID" w:bidi="id_ID"/>
        </w:rPr>
        <w:t xml:space="preserve"> dan </w:t>
      </w:r>
      <w:r>
        <w:rPr>
          <w:lang w:val="id_ID" w:bidi="id_ID"/>
        </w:rPr>
        <w:t>kepala pasukan</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masing-masing. Ingatlah untuk mengikutsertakan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itu lalu berhenti sebentar. Anggota kelompok lain harus menceritakan bagian selanjutnya dari perikop itu dan berhenti sebentar. Lakukan ini sampai kelompok menceritakan kembali seluruh perikop tersebut. Anggota kelompok bisa saling memperbaiki pada tahap ini. </w:t>
      </w:r>
    </w:p>
    <w:p>
      <w:pPr/>
      <w:r>
        <w:rPr>
          <w:lang w:val="id_ID" w:bidi="id_ID"/>
        </w:rPr>
      </w:r>
      <w:r>
        <w:rPr>
          <w:lang w:val="id_ID" w:bidi="id_ID"/>
        </w:rPr>
        <w:t>Hentikan sebentar audio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mereka untuk membantu mereka mengingat perikop tersebut.</w:t>
      </w:r>
    </w:p>
    <w:p>
      <w:pPr/>
      <w:r>
        <w:rPr>
          <w:lang w:val="id_ID" w:bidi="id_ID"/>
        </w:rPr>
      </w:r>
      <w:r>
        <w:rPr>
          <w:lang w:val="id_ID" w:bidi="id_ID"/>
        </w:rPr>
        <w:t>Hentikan sebentar audio ini di sini.</w:t>
      </w:r>
    </w:p>
    <w:p>
      <w:pPr/>
      <w:r>
        <w:rPr>
          <w:lang w:val="id_ID" w:bidi="id_ID"/>
        </w:rPr>
      </w:r>
      <w:r>
        <w:rPr>
          <w:lang w:val="id_ID" w:bidi="id_ID"/>
        </w:rPr>
        <w:t xml:space="preserve">Selanjutnya, kelompok dapat memutuskan versi perikop milik siapa yang paling disukai. Anda mungkin menyukai cara salah satu anggota kelompok menceritakan satu adegan, tetapi menyukai cara anggota kelompok yang lain menceritakan adegan lainnya. </w:t>
      </w:r>
    </w:p>
    <w:p>
      <w:pPr/>
      <w:r>
        <w:rPr>
          <w:lang w:val="id_ID" w:bidi="id_ID"/>
        </w:rPr>
      </w:r>
      <w:r>
        <w:rPr>
          <w:lang w:val="id_ID" w:bidi="id_ID"/>
        </w:rPr>
        <w:t>Hentikan sebentar audio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24:24–27</w:t>
      </w:r>
      <w:r>
        <w:rPr>
          <w:lang w:val="id_ID" w:bidi="id_ID"/>
        </w:rPr>
      </w:r>
    </w:p>
    <w:p>
      <w:pPr>
        <w:pStyle w:val="Heading3"/>
      </w:pPr>
      <w:r>
        <w:rPr>
          <w:lang w:val="id_ID" w:bidi="id_ID"/>
        </w:rPr>
        <w:t>Dengar dan Renungkan</w:t>
      </w:r>
    </w:p>
    <w:p>
      <w:pPr/>
      <w:r>
        <w:rPr>
          <w:lang w:val="id_ID" w:bidi="id_ID"/>
        </w:rPr>
      </w:r>
      <w:r>
        <w:rPr>
          <w:lang w:val="id_ID" w:bidi="id_ID"/>
        </w:rPr>
        <w:t>Dengarkan Kisah Para Rasul 24:24–27 dan simpanlah dalam hatimu. Dengarkan perikop ini tiga kali (dalam tiga terjemahan yang berbeda, jika memungkinkan). Kemudian secara berkelompok diskusikanlah pertanyaan-pertanyaan berikut ini:</w:t>
      </w:r>
    </w:p>
    <w:p>
      <w:pPr>
        <w:pStyle w:val="ListBullet"/>
        <w:spacing w:line="240" w:lineRule="auto"/>
        <w:ind w:left="720"/>
      </w:pPr>
      <w:r>
        <w:rPr>
          <w:lang w:val="id_ID" w:bidi="id_ID"/>
        </w:rPr>
      </w:r>
      <w:r>
        <w:rPr>
          <w:lang w:val="id_ID" w:bidi="id_ID"/>
        </w:rPr>
        <w:t>Apa yang Anda sukai dari perikop ini?</w:t>
      </w:r>
    </w:p>
    <w:p>
      <w:pPr>
        <w:pStyle w:val="ListBullet"/>
        <w:spacing w:line="240" w:lineRule="auto"/>
        <w:ind w:left="720"/>
      </w:pPr>
      <w:r>
        <w:rPr>
          <w:lang w:val="id_ID" w:bidi="id_ID"/>
        </w:rPr>
      </w:r>
      <w:r>
        <w:rPr>
          <w:lang w:val="id_ID" w:bidi="id_ID"/>
        </w:rPr>
        <w:t>Apa yang tidak Anda sukai atau tidak Anda mengerti?</w:t>
      </w:r>
    </w:p>
    <w:p>
      <w:pPr>
        <w:pStyle w:val="ListBullet"/>
        <w:spacing w:line="240" w:lineRule="auto"/>
        <w:ind w:left="720"/>
      </w:pPr>
      <w:r>
        <w:rPr>
          <w:lang w:val="id_ID" w:bidi="id_ID"/>
        </w:rPr>
      </w:r>
      <w:r>
        <w:rPr>
          <w:lang w:val="id_ID" w:bidi="id_ID"/>
        </w:rPr>
        <w:t>Apa yang perikop ini sampaikan kepada kita tentang Yesus atau Allah?</w:t>
      </w:r>
    </w:p>
    <w:p>
      <w:pPr>
        <w:pStyle w:val="ListBullet"/>
        <w:spacing w:line="240" w:lineRule="auto"/>
        <w:ind w:left="720"/>
      </w:pPr>
      <w:r>
        <w:rPr>
          <w:lang w:val="id_ID" w:bidi="id_ID"/>
        </w:rPr>
      </w:r>
      <w:r>
        <w:rPr>
          <w:lang w:val="id_ID" w:bidi="id_ID"/>
        </w:rPr>
        <w:t>Apa yang perikop ini sampaikan kepada kita tentang manusia?</w:t>
      </w:r>
    </w:p>
    <w:p>
      <w:pPr>
        <w:pStyle w:val="ListBullet"/>
        <w:spacing w:line="240" w:lineRule="auto"/>
        <w:ind w:left="720"/>
      </w:pPr>
      <w:r>
        <w:rPr>
          <w:lang w:val="id_ID" w:bidi="id_ID"/>
        </w:rPr>
      </w:r>
      <w:r>
        <w:rPr>
          <w:lang w:val="id_ID" w:bidi="id_ID"/>
        </w:rPr>
        <w:t>Bagaimana perikop ini memengaruhi kehidupan sehari-hari kita?</w:t>
      </w:r>
    </w:p>
    <w:p>
      <w:pPr>
        <w:pStyle w:val="ListBullet"/>
        <w:spacing w:line="240" w:lineRule="auto"/>
        <w:ind w:left="720"/>
      </w:pPr>
      <w:r>
        <w:rPr>
          <w:lang w:val="id_ID" w:bidi="id_ID"/>
        </w:rPr>
      </w:r>
      <w:r>
        <w:rPr>
          <w:lang w:val="id_ID" w:bidi="id_ID"/>
        </w:rPr>
        <w:t>Siapakah orang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perikop ini satu kali dalam terjemahan yang paling mudah dimengerti.</w:t>
      </w:r>
    </w:p>
    <w:p>
      <w:pPr/>
      <w:r>
        <w:rPr>
          <w:lang w:val="id_ID" w:bidi="id_ID"/>
        </w:rPr>
      </w:r>
      <w:r>
        <w:rPr>
          <w:lang w:val="id_ID" w:bidi="id_ID"/>
        </w:rPr>
        <w:t>Dalam perikop sebelumnya, Feliks mengizinkan Paulus menanggapi para pendakwa, imam besar, para penatua orang Yahudi, dan Tertulus sang juru bicara.</w:t>
      </w:r>
    </w:p>
    <w:p>
      <w:pPr/>
      <w:r>
        <w:rPr>
          <w:lang w:val="id_ID" w:bidi="id_ID"/>
        </w:rPr>
      </w:r>
      <w:r>
        <w:rPr>
          <w:lang w:val="id_ID" w:bidi="id_ID"/>
        </w:rPr>
        <w:t>Setelah beberapa hari, Feliks dan istrinya Drusila mengirim utusan untuk memanggil Paulus. Kita akan mengingat Feliks mengatakan bahwa ia akan memutuskan kasus Paulus ketika Lisias sang kepala pasukan tiba. Tetapi pada saat ini, hal itu menunjukkan bahwa Feliks masih belum membuat keputusan tentang kasus Paulus. Drusila adalah seorang Yahudi. Feliks memanggil Paulus agar pasangan itu dapat mendengar apa yang akan Paulus katakan tentang imannya kepada Kristus Yesus.</w:t>
      </w:r>
    </w:p>
    <w:p>
      <w:pPr/>
      <w:r>
        <w:rPr>
          <w:lang w:val="id_ID" w:bidi="id_ID"/>
        </w:rPr>
      </w:r>
      <w:r>
        <w:rPr>
          <w:lang w:val="id_ID" w:bidi="id_ID"/>
        </w:rPr>
        <w:t>Paulus menjelaskan kepada Feliks tentang kebenaran, yang berarti melakukan apa yang benar dan memiliki hubungan yang benar dengan Allah. Orang benar memiliki karakter moral yang baik. Orang benar taat kepada Allah. Pengendalian diri adalah ketika seseorang memilih untuk tidak melakukan sesuatu yang ia yakini tidak benar untuk dilakukan. Dia tidak melakukannya meskipun ia tergoda untuk melakukannya.</w:t>
      </w:r>
    </w:p>
    <w:p>
      <w:pPr/>
      <w:r>
        <w:rPr>
          <w:lang w:val="id_ID" w:bidi="id_ID"/>
        </w:rPr>
      </w:r>
      <w:r>
        <w:rPr>
          <w:lang w:val="id_ID" w:bidi="id_ID"/>
        </w:rPr>
        <w:t>Berhenti dan diskusikan: Jelaskan apa yang dilakukan orang saleh dalam budaya Anda. Jelaskan apa yang dilakukan seseorang yang memiliki pengendalian diri dalam budaya Anda.</w:t>
      </w:r>
    </w:p>
    <w:p>
      <w:pPr/>
      <w:r>
        <w:rPr>
          <w:lang w:val="id_ID" w:bidi="id_ID"/>
        </w:rPr>
      </w:r>
      <w:r>
        <w:rPr>
          <w:lang w:val="id_ID" w:bidi="id_ID"/>
        </w:rPr>
        <w:t>"Penghakiman yang akan datang" merujuk pada saat di masa depan ketika Allah akan menghakimi semua orang sesuai dengan apa yang telah mereka lakukan dalam kehidupan mereka. Kita akan mengingat bahwa Paulus adalah seorang tahanan dan gubernur Feliks adalah hakim yang menangani kasusnya.</w:t>
      </w:r>
    </w:p>
    <w:p>
      <w:pPr/>
      <w:r>
        <w:rPr>
          <w:lang w:val="id_ID" w:bidi="id_ID"/>
        </w:rPr>
      </w:r>
      <w:r>
        <w:rPr>
          <w:lang w:val="id_ID" w:bidi="id_ID"/>
        </w:rPr>
        <w:t>Ketika Feliks mendengar hal-hal ini, ia merasa khawatir atau takut. Dia menyuruh Paulus untuk berhenti berbicara untuk saat ini. Feliks mengirim Paulus kembali ke tempatnya sebagai tahanan. Ini adalah perintah sopan bagi Paulus untuk pergi. Tampaknya Feliks tidak menyukai atau kesal dengan apa yang ia dengar dari Paulus. Dia mengatakan kepada Paulus bahwa ia akan berbicara kepadanya di lain waktu.</w:t>
      </w:r>
    </w:p>
    <w:p>
      <w:pPr/>
      <w:r>
        <w:rPr>
          <w:lang w:val="id_ID" w:bidi="id_ID"/>
        </w:rPr>
      </w:r>
      <w:r>
        <w:rPr>
          <w:lang w:val="id_ID" w:bidi="id_ID"/>
        </w:rPr>
        <w:t>Sebagai tahanannya, Feliks berharap Paulus akan menyuapnya untuk membebaskannya. Suap adalah uang yang dibayarkan kepada seorang pejabat untuk melakukan sesuatu yang ilegal. Dalam hukum Romawi, suap tidak diizinkan, tetapi beberapa pejabat Romawi seperti Feliks menerima suap. Feliks sering mengirim utusan untuk memanggil Paulus dan berbicara dengannya. Setiap kali Feliks berharap bahwa Paulus akan memberinya uang. Ada kemungkinan juga Feliks tertarik untuk mendengar tentang agama baru mengenai Yesus.</w:t>
      </w:r>
    </w:p>
    <w:p>
      <w:pPr/>
      <w:r>
        <w:rPr>
          <w:lang w:val="id_ID" w:bidi="id_ID"/>
        </w:rPr>
      </w:r>
      <w:r>
        <w:rPr>
          <w:lang w:val="id_ID" w:bidi="id_ID"/>
        </w:rPr>
        <w:t>Berhenti dan diskusikan: Bicarakan tentang suatu kejadian atau situasi di mana orang-orang memberikan suap atau membayar untuk sesuatu yang ilegal.</w:t>
      </w:r>
    </w:p>
    <w:p>
      <w:pPr/>
      <w:r>
        <w:rPr>
          <w:lang w:val="id_ID" w:bidi="id_ID"/>
        </w:rPr>
      </w:r>
      <w:r>
        <w:rPr>
          <w:lang w:val="id_ID" w:bidi="id_ID"/>
        </w:rPr>
        <w:t>Dua tahun berlalu, tetapi Paulus masih dalam tahanan di Kaisarea. Tampaknya Paulus tidak memberikan pembayaran kepada Feliks. Feliks takut kepada para pemimpin Yahudi, sehingga ia menahan Paulus di penjara. Dia ingin para pemimpin Yahudi menyukainya, meskipun ia tidak melihat alasan untuk menahan Paulus di penjara. Setelah dua tahun, kaisar Romawi memberhentikan Feliks sebagai gubernur. Perkius Festus menjadi gubernur baru setelah Feliks.</w:t>
      </w:r>
      <w:r>
        <w:rPr>
          <w:lang w:val="id_ID" w:bidi="id_ID"/>
        </w:rPr>
      </w:r>
    </w:p>
    <w:p>
      <w:pPr>
        <w:pStyle w:val="Heading3"/>
      </w:pPr>
      <w:r>
        <w:rPr>
          <w:lang w:val="id_ID" w:bidi="id_ID"/>
        </w:rPr>
        <w:t>Menjelaskan Adegan</w:t>
      </w:r>
    </w:p>
    <w:p>
      <w:pPr/>
      <w:r>
        <w:rPr>
          <w:lang w:val="id_ID" w:bidi="id_ID"/>
        </w:rPr>
      </w:r>
      <w:r>
        <w:rPr>
          <w:lang w:val="id_ID" w:bidi="id_ID"/>
        </w:rPr>
        <w:t>Dengarkan perikop ini sekali lagi dalam versi yang paling mudah dimengerti.</w:t>
      </w:r>
    </w:p>
    <w:p>
      <w:pPr/>
      <w:r>
        <w:rPr>
          <w:lang w:val="id_ID" w:bidi="id_ID"/>
        </w:rPr>
      </w:r>
      <w:r>
        <w:rPr>
          <w:lang w:val="id_ID" w:bidi="id_ID"/>
        </w:rPr>
        <w:t>Perikop ini memiliki tiga adegan.</w:t>
      </w:r>
    </w:p>
    <w:p>
      <w:pPr/>
      <w:r>
        <w:rPr>
          <w:lang w:val="id_ID" w:bidi="id_ID"/>
        </w:rPr>
      </w:r>
      <w:r>
        <w:rPr>
          <w:b/>
          <w:lang w:val="id_ID" w:bidi="id_ID"/>
        </w:rPr>
        <w:t>Adegan pertama:</w:t>
      </w:r>
      <w:r>
        <w:rPr>
          <w:lang w:val="id_ID" w:bidi="id_ID"/>
        </w:rPr>
        <w:t xml:space="preserve"> Gubernur Feliks dan istrinya, Drusila, mengirim utusan untuk memanggil Paulus. Paulus datang kepada Feliks dan Drusila. Dia berbagi tentang imannya kepada Kristus Yesus.</w:t>
      </w:r>
    </w:p>
    <w:p>
      <w:pPr/>
      <w:r>
        <w:rPr>
          <w:lang w:val="id_ID" w:bidi="id_ID"/>
        </w:rPr>
      </w:r>
      <w:r>
        <w:rPr>
          <w:b/>
          <w:lang w:val="id_ID" w:bidi="id_ID"/>
        </w:rPr>
        <w:t>Adegan kedua:</w:t>
      </w:r>
      <w:r>
        <w:rPr>
          <w:lang w:val="id_ID" w:bidi="id_ID"/>
        </w:rPr>
        <w:t xml:space="preserve"> Feliks sering memanggil Paulus untuk berbicara dengannya.</w:t>
      </w:r>
    </w:p>
    <w:p>
      <w:pPr/>
      <w:r>
        <w:rPr>
          <w:lang w:val="id_ID" w:bidi="id_ID"/>
        </w:rPr>
      </w:r>
      <w:r>
        <w:rPr>
          <w:b/>
          <w:lang w:val="id_ID" w:bidi="id_ID"/>
        </w:rPr>
        <w:t>Adegan ketiga:</w:t>
      </w:r>
      <w:r>
        <w:rPr>
          <w:lang w:val="id_ID" w:bidi="id_ID"/>
        </w:rPr>
        <w:t xml:space="preserve"> Dua tahun berlalu. Feliks mengundurkan diri sebagai gubernur. Dia digantikan oleh Perkius Festus.</w:t>
      </w:r>
    </w:p>
    <w:p>
      <w:pPr/>
      <w:r>
        <w:rPr>
          <w:lang w:val="id_ID" w:bidi="id_ID"/>
        </w:rPr>
      </w:r>
      <w:r>
        <w:rPr>
          <w:lang w:val="id_ID" w:bidi="id_ID"/>
        </w:rPr>
        <w:t>Tokoh-tokoh dalam perikop tersebut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Feliks, gubernur Romawi</w:t>
      </w:r>
    </w:p>
    <w:p>
      <w:pPr>
        <w:pStyle w:val="ListBullet"/>
        <w:spacing w:line="240" w:lineRule="auto"/>
        <w:ind w:left="720"/>
      </w:pPr>
      <w:r>
        <w:rPr>
          <w:lang w:val="id_ID" w:bidi="id_ID"/>
        </w:rPr>
      </w:r>
      <w:r>
        <w:rPr>
          <w:lang w:val="id_ID" w:bidi="id_ID"/>
        </w:rPr>
        <w:t>Drusila</w:t>
      </w:r>
    </w:p>
    <w:p>
      <w:pPr>
        <w:pStyle w:val="ListBullet"/>
        <w:spacing w:line="240" w:lineRule="auto"/>
        <w:ind w:left="720"/>
      </w:pPr>
      <w:r>
        <w:rPr>
          <w:lang w:val="id_ID" w:bidi="id_ID"/>
        </w:rPr>
      </w:r>
      <w:r>
        <w:rPr>
          <w:lang w:val="id_ID" w:bidi="id_ID"/>
        </w:rPr>
        <w:t>Perkius Festus</w:t>
      </w:r>
    </w:p>
    <w:p>
      <w:pPr/>
      <w:r>
        <w:rPr>
          <w:lang w:val="id_ID" w:bidi="id_ID"/>
        </w:rPr>
      </w:r>
      <w:r>
        <w:rPr>
          <w:lang w:val="id_ID" w:bidi="id_ID"/>
        </w:rPr>
        <w:t>Dalam sesi ini, mintalah kelompok untuk membuat papan cerita, menggambar, atau menggunakan beberapa macam alat peraga (benda-benda yang dapat Anda pindah-pindahkan seperti batu, kayu, mainan anak-anak) untuk memvisualisasikan perikop dan adegan di dalamnya.</w:t>
      </w:r>
    </w:p>
    <w:p>
      <w:pPr/>
      <w:r>
        <w:rPr>
          <w:lang w:val="id_ID" w:bidi="id_ID"/>
        </w:rPr>
      </w:r>
      <w:r>
        <w:rPr>
          <w:lang w:val="id_ID" w:bidi="id_ID"/>
        </w:rPr>
        <w:t>Anda akan mengingat Paulus mengatakan bahwa ia diadili karena percaya akan kebangkitan. Paulus juga mengakui bahwa ia adalah pengikut Yesus. Gubernur Feliks dan istrinya Drusila mengirim utusan untuk memanggil Paulus. Drusila adalah seorang perempuan Yahudi.</w:t>
      </w:r>
    </w:p>
    <w:p>
      <w:pPr/>
      <w:r>
        <w:rPr>
          <w:lang w:val="id_ID" w:bidi="id_ID"/>
        </w:rPr>
      </w:r>
      <w:r>
        <w:rPr>
          <w:lang w:val="id_ID" w:bidi="id_ID"/>
        </w:rPr>
        <w:t>Perikop ini dimulai beberapa hari setelah persidangan. Feliks dan istrinya Drusila datang ke ruangan tempat pengadilan bersidang. Kemudian Feliks mengutus seorang utusan atau hamba untuk menjemput Paulus dan membawa Paulus kepada mereka. Paulus mengatakan kepada mereka tentang imannya kepada Yesus. Dia juga membahas isu-isu seperti kebenaran, pengendalian diri, dan penghakiman yang akan datang.</w:t>
      </w:r>
    </w:p>
    <w:p>
      <w:pPr/>
      <w:r>
        <w:rPr>
          <w:lang w:val="id_ID" w:bidi="id_ID"/>
        </w:rPr>
      </w:r>
      <w:r>
        <w:rPr>
          <w:lang w:val="id_ID" w:bidi="id_ID"/>
        </w:rPr>
        <w:t>Ketika Feliks mendengar Paulus berbicara tentang kebenaran, pengendalian diri, dan penghakiman, Feliks menjadi takut. Dia memerintahkan Paulus untuk berhenti berbicara tentang isu-isu seperti itu. Gubernur tersebut akan berbicara kepadanya di lain waktu. Gubernur berpikir bahwa Paulus akan menyuapnya atau memberikan uang kepada gubernur untuk membebaskan Paulus.</w:t>
      </w:r>
    </w:p>
    <w:p>
      <w:pPr/>
      <w:r>
        <w:rPr>
          <w:lang w:val="id_ID" w:bidi="id_ID"/>
        </w:rPr>
      </w:r>
      <w:r>
        <w:rPr>
          <w:lang w:val="id_ID" w:bidi="id_ID"/>
        </w:rPr>
        <w:t>Feliks berkali-kali memanggil Paulus dan berbicara dengannya. Mungkin Feliks menunggu Paulus untuk menyuapnya.</w:t>
      </w:r>
    </w:p>
    <w:p>
      <w:pPr/>
      <w:r>
        <w:rPr>
          <w:lang w:val="id_ID" w:bidi="id_ID"/>
        </w:rPr>
      </w:r>
      <w:r>
        <w:rPr>
          <w:lang w:val="id_ID" w:bidi="id_ID"/>
        </w:rPr>
        <w:t>Setelah dua tahun, kaisar Romawi memberhentikan Feliks dan menggantikannya dengan Perkius Festus. Dia menahan Paulus di penjara untuk menyenangkan orang-orang Yahudi. Perkius Festus menjadi gubernur baru di Kaisarea.</w:t>
      </w:r>
      <w:r>
        <w:rPr>
          <w:lang w:val="id_ID" w:bidi="id_ID"/>
        </w:rPr>
      </w:r>
    </w:p>
    <w:p>
      <w:pPr>
        <w:pStyle w:val="Heading3"/>
      </w:pPr>
      <w:r>
        <w:rPr>
          <w:lang w:val="id_ID" w:bidi="id_ID"/>
        </w:rPr>
        <w:t>Memperagakan Bacaan</w:t>
      </w:r>
    </w:p>
    <w:p>
      <w:pPr/>
      <w:r>
        <w:rPr>
          <w:lang w:val="id_ID" w:bidi="id_ID"/>
        </w:rPr>
      </w:r>
      <w:r>
        <w:rPr>
          <w:lang w:val="id_ID" w:bidi="id_ID"/>
        </w:rPr>
        <w:t>Dengarkan perikop ini sekali lagi dalam versi yang paling mudah dimengerti.</w:t>
      </w:r>
    </w:p>
    <w:p>
      <w:pPr/>
      <w:r>
        <w:rPr>
          <w:lang w:val="id_ID" w:bidi="id_ID"/>
        </w:rPr>
      </w:r>
      <w:r>
        <w:rPr>
          <w:lang w:val="id_ID" w:bidi="id_ID"/>
        </w:rPr>
        <w:t>Dalam sesi ini, kelompok akan memeragakan perikop tersebut.</w:t>
      </w:r>
    </w:p>
    <w:p>
      <w:pPr/>
      <w:r>
        <w:rPr>
          <w:lang w:val="id_ID" w:bidi="id_ID"/>
        </w:rPr>
      </w:r>
      <w:r>
        <w:rPr>
          <w:lang w:val="id_ID" w:bidi="id_ID"/>
        </w:rPr>
        <w:t>Perikop ini memiliki tiga adegan.</w:t>
      </w:r>
    </w:p>
    <w:p>
      <w:pPr/>
      <w:r>
        <w:rPr>
          <w:lang w:val="id_ID" w:bidi="id_ID"/>
        </w:rPr>
      </w:r>
      <w:r>
        <w:rPr>
          <w:lang w:val="id_ID" w:bidi="id_ID"/>
        </w:rPr>
        <w:t>Karakter-karakter dalam perikop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Feliks, gubernur Romawi</w:t>
      </w:r>
    </w:p>
    <w:p>
      <w:pPr>
        <w:pStyle w:val="ListBullet"/>
        <w:spacing w:line="240" w:lineRule="auto"/>
        <w:ind w:left="720"/>
      </w:pPr>
      <w:r>
        <w:rPr>
          <w:lang w:val="id_ID" w:bidi="id_ID"/>
        </w:rPr>
      </w:r>
      <w:r>
        <w:rPr>
          <w:lang w:val="id_ID" w:bidi="id_ID"/>
        </w:rPr>
        <w:t>Drusila</w:t>
      </w:r>
    </w:p>
    <w:p>
      <w:pPr>
        <w:pStyle w:val="ListBullet"/>
        <w:spacing w:line="240" w:lineRule="auto"/>
        <w:ind w:left="720"/>
      </w:pPr>
      <w:r>
        <w:rPr>
          <w:lang w:val="id_ID" w:bidi="id_ID"/>
        </w:rPr>
      </w:r>
      <w:r>
        <w:rPr>
          <w:lang w:val="id_ID" w:bidi="id_ID"/>
        </w:rPr>
        <w:t>Perkius Festus</w:t>
      </w:r>
    </w:p>
    <w:p>
      <w:pPr/>
      <w:r>
        <w:rPr>
          <w:lang w:val="id_ID" w:bidi="id_ID"/>
        </w:rPr>
      </w:r>
      <w:r>
        <w:rPr>
          <w:lang w:val="id_ID" w:bidi="id_ID"/>
        </w:rPr>
        <w:t>Minta kelompok untuk memerankan perikop ini dua kali. Mereka harus memerankannya dalam bahasa yang mereka terjemahkan. Pertama, minta kelompok untuk memerankan perikop itu tanpa berhenti. Pada saat kelompok memerankan perikop itu untuk kedua kalinya, hentikan mereka pada bagian-bagian yang berbeda dalam perikop tersebut.</w:t>
      </w:r>
    </w:p>
    <w:p>
      <w:pPr/>
      <w:r>
        <w:rPr>
          <w:lang w:val="id_ID" w:bidi="id_ID"/>
        </w:rPr>
      </w:r>
      <w:r>
        <w:rPr>
          <w:lang w:val="id_ID" w:bidi="id_ID"/>
        </w:rPr>
        <w:t>Saat tim memerankan perikop tersebut untuk pertama kalinya, perhatikan alur, jalan cerita, dan kronologi ceritanya. Perhatikan bagian-bagian penting atau sulit dari perikop yang akan diperagakan dan jangan dilewatkan. Bantu tim untuk mengingat bagian-bagian dari perikop tersebut.</w:t>
      </w:r>
    </w:p>
    <w:p>
      <w:pPr/>
      <w:r>
        <w:rPr>
          <w:lang w:val="id_ID" w:bidi="id_ID"/>
        </w:rPr>
      </w:r>
      <w:r>
        <w:rPr>
          <w:lang w:val="id_ID" w:bidi="id_ID"/>
        </w:rPr>
        <w:t>Gubernur Feliks dan istrinya, Drusila, memanggil Paulus. Mereka ingin mendengar Paulus berbicara tentang imannya.</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gubernur, "Bagaimana perasaan Anda?" Anda mungkin mendengar hal-hal seperti, "Saya ingin tahu lebih banyak tentang sosok Yesus," dan "Apa yang diyakini oleh para pengikut Yesus?"</w:t>
      </w:r>
    </w:p>
    <w:p>
      <w:pPr>
        <w:pStyle w:val="ListBullet"/>
        <w:spacing w:line="240" w:lineRule="auto"/>
        <w:ind w:left="720"/>
      </w:pPr>
      <w:r>
        <w:rPr>
          <w:lang w:val="id_ID" w:bidi="id_ID"/>
        </w:rPr>
      </w:r>
      <w:r>
        <w:rPr>
          <w:lang w:val="id_ID" w:bidi="id_ID"/>
        </w:rPr>
        <w:t>Tanyakan kepada aktor yang memerankan Drusila, "Bagaimana perasaan Anda?" Anda mungkin mendengar hal-hal seperti, "Mengapa Paulus di penjara karena imannya?" dan "Saya ingin tahu lebih banyak tentang Yesus."</w:t>
      </w:r>
    </w:p>
    <w:p>
      <w:pPr>
        <w:pStyle w:val="ListBullet"/>
        <w:spacing w:line="240" w:lineRule="auto"/>
        <w:ind w:left="720"/>
      </w:pPr>
      <w:r>
        <w:rPr>
          <w:lang w:val="id_ID" w:bidi="id_ID"/>
        </w:rPr>
      </w:r>
      <w:r>
        <w:rPr>
          <w:lang w:val="id_ID" w:bidi="id_ID"/>
        </w:rPr>
        <w:t>Mulai kembali adegannya.</w:t>
      </w:r>
    </w:p>
    <w:p>
      <w:pPr/>
      <w:r>
        <w:rPr>
          <w:lang w:val="id_ID" w:bidi="id_ID"/>
        </w:rPr>
      </w:r>
      <w:r>
        <w:rPr>
          <w:lang w:val="id_ID" w:bidi="id_ID"/>
        </w:rPr>
        <w:t>Paulus berbagi imannya tentang Kristus Yesus. Paulus juga membahas hal-hal seperti kebenaran, pengendalian diri, dan penghakiman yang akan datang.</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"Injil adalah tentang memiliki hubungan yang benar dengan Allah," dan "Bahkan ketika Feliks tampak menghakimi saya, saya percaya bahwa penghakiman Allah pada akhir zaman lebih penting."</w:t>
      </w:r>
    </w:p>
    <w:p>
      <w:pPr>
        <w:pStyle w:val="ListBullet"/>
        <w:spacing w:line="240" w:lineRule="auto"/>
        <w:ind w:left="720"/>
      </w:pPr>
      <w:r>
        <w:rPr>
          <w:lang w:val="id_ID" w:bidi="id_ID"/>
        </w:rPr>
      </w:r>
      <w:r>
        <w:rPr>
          <w:lang w:val="id_ID" w:bidi="id_ID"/>
        </w:rPr>
        <w:t>Mulai kembali adegannya.</w:t>
      </w:r>
    </w:p>
    <w:p>
      <w:pPr/>
      <w:r>
        <w:rPr>
          <w:lang w:val="id_ID" w:bidi="id_ID"/>
        </w:rPr>
      </w:r>
      <w:r>
        <w:rPr>
          <w:lang w:val="id_ID" w:bidi="id_ID"/>
        </w:rPr>
        <w:t>Ketika Feliks mendengar Paulus berbicara tentang isu-isu ini, ia menjadi takut.</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gubernur, "Bagaimana perasaan Anda?" Anda mungkin mendengar hal-hal seperti, "Pria bernama Paulus ini lebih benar daripada aku," dan "Aku takut tentang apa yang mungkin dilakukan Allah orang Yahudi kepadaku dalam penghakiman yang akan datang."</w:t>
      </w:r>
    </w:p>
    <w:p>
      <w:pPr>
        <w:pStyle w:val="ListBullet"/>
        <w:spacing w:line="240" w:lineRule="auto"/>
        <w:ind w:left="720"/>
      </w:pPr>
      <w:r>
        <w:rPr>
          <w:lang w:val="id_ID" w:bidi="id_ID"/>
        </w:rPr>
      </w:r>
      <w:r>
        <w:rPr>
          <w:lang w:val="id_ID" w:bidi="id_ID"/>
        </w:rPr>
        <w:t>Mulai kembali adegannya.</w:t>
      </w:r>
    </w:p>
    <w:p>
      <w:pPr/>
      <w:r>
        <w:rPr>
          <w:lang w:val="id_ID" w:bidi="id_ID"/>
        </w:rPr>
      </w:r>
      <w:r>
        <w:rPr>
          <w:lang w:val="id_ID" w:bidi="id_ID"/>
        </w:rPr>
        <w:t>Feliks sering memanggil Paulus untuk berbicara dengannya. Setelah dua tahun, kaisar Romawi menggantikan Feliks dengan Perkius Festus.</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gubernur, "Bagaimana perasaan Anda?" Anda mungkin mendengar hal-hal seperti, "Paulus ini masih tidak memberikan suap," dan "Saya akan menahan Paulus di penjara supaya saya dapat menjaga persahabatan saya dengan orang-orang Yahudi."</w:t>
      </w:r>
    </w:p>
    <w:p>
      <w:pPr>
        <w:pStyle w:val="ListBullet"/>
        <w:spacing w:line="240" w:lineRule="auto"/>
        <w:ind w:left="720"/>
      </w:pPr>
      <w:r>
        <w:rPr>
          <w:lang w:val="id_ID" w:bidi="id_ID"/>
        </w:rPr>
      </w:r>
      <w:r>
        <w:rPr>
          <w:lang w:val="id_ID" w:bidi="id_ID"/>
        </w:rPr>
        <w:t>Mulai kembali adegannya.</w:t>
      </w:r>
      <w:r>
        <w:rPr>
          <w:lang w:val="id_ID" w:bidi="id_ID"/>
        </w:rPr>
      </w:r>
    </w:p>
    <w:p>
      <w:pPr>
        <w:pStyle w:val="Heading3"/>
      </w:pPr>
      <w:r>
        <w:rPr>
          <w:lang w:val="id_ID" w:bidi="id_ID"/>
        </w:rPr>
        <w:t>Melengkapi yang Kurang</w:t>
      </w:r>
    </w:p>
    <w:p>
      <w:pPr/>
      <w:r>
        <w:rPr>
          <w:lang w:val="id_ID" w:bidi="id_ID"/>
        </w:rPr>
      </w:r>
      <w:r>
        <w:rPr>
          <w:lang w:val="id_ID" w:bidi="id_ID"/>
        </w:rPr>
        <w:t>Dengarkan perikop ini satu kali dalam terjemahan yang paling mudah dimengerti.</w:t>
      </w:r>
    </w:p>
    <w:p>
      <w:pPr/>
      <w:r>
        <w:rPr>
          <w:lang w:val="id_ID" w:bidi="id_ID"/>
        </w:rPr>
      </w:r>
      <w:r>
        <w:rPr>
          <w:lang w:val="id_ID" w:bidi="id_ID"/>
        </w:rPr>
        <w:t xml:space="preserve">Setelah beberapa hari, Feliks dan istrinya Drusila menyuruh memanggil Paulus. Drusila adalah seorang perempuan </w:t>
      </w:r>
      <w:r>
        <w:rPr>
          <w:b/>
          <w:lang w:val="id_ID" w:bidi="id_ID"/>
        </w:rPr>
        <w:t>Yahudi</w:t>
      </w:r>
      <w:r>
        <w:rPr>
          <w:lang w:val="id_ID" w:bidi="id_ID"/>
        </w:rPr>
        <w:t xml:space="preserve">. Gunakan kata Yahudi seperti yang Anda gunakan sebelumnya. Lihat Daftar Kata Utama untuk informasi lebih lanjut tentang </w:t>
      </w:r>
      <w:r>
        <w:rPr>
          <w:lang w:val="id_ID" w:bidi="id_ID"/>
        </w:rPr>
        <w:t>Yahudi</w:t>
      </w:r>
      <w:r>
        <w:rPr>
          <w:lang w:val="id_ID" w:bidi="id_ID"/>
        </w:rPr>
        <w:t>.</w:t>
      </w:r>
    </w:p>
    <w:p>
      <w:pPr/>
      <w:r>
        <w:rPr>
          <w:lang w:val="id_ID" w:bidi="id_ID"/>
        </w:rPr>
      </w:r>
      <w:r>
        <w:rPr>
          <w:lang w:val="id_ID" w:bidi="id_ID"/>
        </w:rPr>
        <w:t xml:space="preserve">Paulus berbagi tentang </w:t>
      </w:r>
      <w:r>
        <w:rPr>
          <w:b/>
          <w:lang w:val="id_ID" w:bidi="id_ID"/>
        </w:rPr>
        <w:t>iman</w:t>
      </w:r>
      <w:r>
        <w:rPr>
          <w:lang w:val="id_ID" w:bidi="id_ID"/>
        </w:rPr>
        <w:t xml:space="preserve">, percaya kepada </w:t>
      </w:r>
      <w:r>
        <w:rPr>
          <w:b/>
          <w:lang w:val="id_ID" w:bidi="id_ID"/>
        </w:rPr>
        <w:t>Kristus</w:t>
      </w:r>
      <w:r>
        <w:rPr>
          <w:lang w:val="id_ID" w:bidi="id_ID"/>
        </w:rPr>
        <w:t xml:space="preserve"> Yesus. Kristus adalah kata Yunani untuk Mesias, Juruselamat yang dijanjikan. Gunakan kata yang sama untuk Kristus dan iman seperti yang Anda gunakan sebelumnya. Dia juga berbicara tentang isu-isu seperti </w:t>
      </w:r>
      <w:r>
        <w:rPr>
          <w:b/>
          <w:lang w:val="id_ID" w:bidi="id_ID"/>
        </w:rPr>
        <w:t>kebenaran</w:t>
      </w:r>
      <w:r>
        <w:rPr>
          <w:lang w:val="id_ID" w:bidi="id_ID"/>
        </w:rPr>
        <w:t xml:space="preserve">, </w:t>
      </w:r>
      <w:r>
        <w:rPr>
          <w:b/>
          <w:lang w:val="id_ID" w:bidi="id_ID"/>
        </w:rPr>
        <w:t>pengendalian diri</w:t>
      </w:r>
      <w:r>
        <w:rPr>
          <w:lang w:val="id_ID" w:bidi="id_ID"/>
        </w:rPr>
        <w:t xml:space="preserve">, dan </w:t>
      </w:r>
      <w:r>
        <w:rPr>
          <w:b/>
          <w:lang w:val="id_ID" w:bidi="id_ID"/>
        </w:rPr>
        <w:t>penghakiman</w:t>
      </w:r>
      <w:r>
        <w:rPr>
          <w:lang w:val="id_ID" w:bidi="id_ID"/>
        </w:rPr>
        <w:t xml:space="preserve"> yang akan datang. Orang benar memiliki karakter moral yang baik. Gunakan kata kebenaran seperti yang Anda gunakan sebelumnya. Lihat Daftar Kata Utama untuk informasi lebih lanjut tentang </w:t>
      </w:r>
      <w:r>
        <w:rPr>
          <w:lang w:val="id_ID" w:bidi="id_ID"/>
        </w:rPr>
        <w:t>Kristus</w:t>
      </w:r>
      <w:r>
        <w:rPr>
          <w:lang w:val="id_ID" w:bidi="id_ID"/>
        </w:rPr>
        <w:t xml:space="preserve">, </w:t>
      </w:r>
      <w:r>
        <w:rPr>
          <w:lang w:val="id_ID" w:bidi="id_ID"/>
        </w:rPr>
        <w:t>iman</w:t>
      </w:r>
      <w:r>
        <w:rPr>
          <w:lang w:val="id_ID" w:bidi="id_ID"/>
        </w:rPr>
        <w:t xml:space="preserve">, dan </w:t>
      </w:r>
      <w:r>
        <w:rPr>
          <w:lang w:val="id_ID" w:bidi="id_ID"/>
        </w:rPr>
        <w:t>kebenaran</w:t>
      </w:r>
      <w:r>
        <w:rPr>
          <w:lang w:val="id_ID" w:bidi="id_ID"/>
        </w:rPr>
        <w:t>.</w:t>
      </w:r>
    </w:p>
    <w:p>
      <w:pPr/>
      <w:r>
        <w:rPr>
          <w:lang w:val="id_ID" w:bidi="id_ID"/>
        </w:rPr>
      </w:r>
      <w:r>
        <w:rPr>
          <w:b/>
          <w:lang w:val="id_ID" w:bidi="id_ID"/>
        </w:rPr>
        <w:t>Pengendalian diri</w:t>
      </w:r>
      <w:r>
        <w:rPr>
          <w:lang w:val="id_ID" w:bidi="id_ID"/>
        </w:rPr>
        <w:t xml:space="preserve"> adalah sikap memilih untuk tidak melakukan sesuatu yang ia tergoda untuk melakukannya karena ia meyakini hal itu salah. Itu juga bisa berarti mengendalikan keinginan diri sendiri. </w:t>
      </w:r>
      <w:r>
        <w:rPr>
          <w:b/>
          <w:lang w:val="id_ID" w:bidi="id_ID"/>
        </w:rPr>
        <w:t>Penghakiman yang akan datang</w:t>
      </w:r>
      <w:r>
        <w:rPr>
          <w:lang w:val="id_ID" w:bidi="id_ID"/>
        </w:rPr>
        <w:t xml:space="preserve"> merujuk pada waktu di masa depan ketika Allah akan menghakimi semua orang sesuai dengan apa yang telah mereka lakukan dalam kehidupan mereka.</w:t>
      </w:r>
    </w:p>
    <w:p>
      <w:pPr/>
      <w:r>
        <w:rPr>
          <w:lang w:val="id_ID" w:bidi="id_ID"/>
        </w:rPr>
      </w:r>
      <w:r>
        <w:rPr>
          <w:lang w:val="id_ID" w:bidi="id_ID"/>
        </w:rPr>
        <w:t xml:space="preserve">Feliks berharap Paulus akan </w:t>
      </w:r>
      <w:r>
        <w:rPr>
          <w:b/>
          <w:lang w:val="id_ID" w:bidi="id_ID"/>
        </w:rPr>
        <w:t>menyuapnya</w:t>
      </w:r>
      <w:r>
        <w:rPr>
          <w:lang w:val="id_ID" w:bidi="id_ID"/>
        </w:rPr>
        <w:t xml:space="preserve"> agar dia dibebaskan. Suap adalah tindakan tidak jujur untuk membujuk seseorang agar bertindak demi kepentingan diri sendiri dengan memberikan hadiah atau uang.</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menyertakan hal-hal yang Anda putuskan dalam langkah-langkah sebelumnya, seperti kronologi, kata-kata, frasa, emosi, atau hal lainnya yang Anda diskusikan.</w:t>
      </w:r>
    </w:p>
    <w:p>
      <w:pPr/>
      <w:r>
        <w:rPr>
          <w:lang w:val="id_ID" w:bidi="id_ID"/>
        </w:rPr>
      </w:r>
      <w:r>
        <w:rPr>
          <w:lang w:val="id_ID" w:bidi="id_ID"/>
        </w:rPr>
        <w:t>Seorang anggota kelompok harus menyampaikan beberapa kalimat dari perikop itu lalu berhenti sebentar. Anggota kelompok lain harus menceritakan bagian selanjutnya dari perikop itu dan berhenti sebentar. Lakukan ini sampai kelompok tersebut selesai menceritakan kembali seluruh perikop. Anggota kelompok dapat saling mengoreksi pada tahap ini.</w:t>
      </w:r>
    </w:p>
    <w:p>
      <w:pPr/>
      <w:r>
        <w:rPr>
          <w:lang w:val="id_ID" w:bidi="id_ID"/>
        </w:rPr>
      </w:r>
      <w:r>
        <w:rPr>
          <w:lang w:val="id_ID" w:bidi="id_ID"/>
        </w:rPr>
        <w:t>Hentikan sebentar audio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acak, gerakan, atau papan cerita untuk membantu mereka mengingat perikop tersebut.</w:t>
      </w:r>
    </w:p>
    <w:p>
      <w:pPr/>
      <w:r>
        <w:rPr>
          <w:lang w:val="id_ID" w:bidi="id_ID"/>
        </w:rPr>
      </w:r>
      <w:r>
        <w:rPr>
          <w:lang w:val="id_ID" w:bidi="id_ID"/>
        </w:rPr>
        <w:t>Hentikan sebentar audio ini di sini.</w:t>
      </w:r>
    </w:p>
    <w:p>
      <w:pPr/>
      <w:r>
        <w:rPr>
          <w:lang w:val="id_ID" w:bidi="id_ID"/>
        </w:rPr>
      </w:r>
      <w:r>
        <w:rPr>
          <w:lang w:val="id_ID" w:bidi="id_ID"/>
        </w:rPr>
        <w:t>Selanjutnya, kelompok dapat memutuskan versi perikop milik siapa yang paling kalian sukai. Anda mungkin memutuskan bahwa Anda menyukai cara salah satu anggota kelompok menceritakan satu adegan, tetapi menyukai cara anggota kelompok yang lain menceritakan adegan lainnya.</w:t>
      </w:r>
    </w:p>
    <w:p>
      <w:pPr/>
      <w:r>
        <w:rPr>
          <w:lang w:val="id_ID" w:bidi="id_ID"/>
        </w:rPr>
      </w:r>
      <w:r>
        <w:rPr>
          <w:lang w:val="id_ID" w:bidi="id_ID"/>
        </w:rPr>
        <w:t>Hentikan sebentar audio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25:1–5</w:t>
      </w:r>
      <w:r>
        <w:rPr>
          <w:lang w:val="id_ID" w:bidi="id_ID"/>
        </w:rPr>
      </w:r>
    </w:p>
    <w:p>
      <w:pPr>
        <w:pStyle w:val="Heading3"/>
      </w:pPr>
      <w:r>
        <w:rPr>
          <w:lang w:val="id_ID" w:bidi="id_ID"/>
        </w:rPr>
        <w:t>Dengar dan Renungkan</w:t>
      </w:r>
    </w:p>
    <w:p>
      <w:pPr/>
      <w:r>
        <w:rPr>
          <w:lang w:val="id_ID" w:bidi="id_ID"/>
        </w:rPr>
      </w:r>
      <w:r>
        <w:rPr>
          <w:lang w:val="id_ID" w:bidi="id_ID"/>
        </w:rPr>
        <w:t>Dengarkan Kisah Para Rasul 25:1–5 dan simpanlah dalam hatimu. Dengarkan perikop ini tiga kali (dalam tiga terjemahan yang berbeda, jika memungkinkan). Kemudian secara berkelompok diskusikanlah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tidak Anda sukai atau tidak Anda mengerti?</w:t>
      </w:r>
    </w:p>
    <w:p>
      <w:pPr>
        <w:pStyle w:val="ListBullet"/>
        <w:spacing w:line="240" w:lineRule="auto"/>
        <w:ind w:left="720"/>
      </w:pPr>
      <w:r>
        <w:rPr>
          <w:lang w:val="id_ID" w:bidi="id_ID"/>
        </w:rPr>
      </w:r>
      <w:r>
        <w:rPr>
          <w:lang w:val="id_ID" w:bidi="id_ID"/>
        </w:rPr>
        <w:t>Apa yang kisah ini katakan kepada kita tentang Yesus atau Allah?</w:t>
      </w:r>
    </w:p>
    <w:p>
      <w:pPr>
        <w:pStyle w:val="ListBullet"/>
        <w:spacing w:line="240" w:lineRule="auto"/>
        <w:ind w:left="720"/>
      </w:pPr>
      <w:r>
        <w:rPr>
          <w:lang w:val="id_ID" w:bidi="id_ID"/>
        </w:rPr>
      </w:r>
      <w:r>
        <w:rPr>
          <w:lang w:val="id_ID" w:bidi="id_ID"/>
        </w:rPr>
        <w:t>Apa yang kisah ini katakan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perikop ini satu kali dalam versi yang paling mudah dimengerti.</w:t>
      </w:r>
    </w:p>
    <w:p>
      <w:pPr/>
      <w:r>
        <w:rPr>
          <w:lang w:val="id_ID" w:bidi="id_ID"/>
        </w:rPr>
      </w:r>
      <w:r>
        <w:rPr>
          <w:lang w:val="id_ID" w:bidi="id_ID"/>
        </w:rPr>
        <w:t>Dalam perikop sebelumnya, Paulus masih berada di penjara di Kaisarea. Felix diberhentikan dari jabatannya sebagai gubernur Yudea. Dia digantikan oleh Perkius Festus.</w:t>
      </w:r>
    </w:p>
    <w:p>
      <w:pPr/>
      <w:r>
        <w:rPr>
          <w:lang w:val="id_ID" w:bidi="id_ID"/>
        </w:rPr>
      </w:r>
      <w:r>
        <w:rPr>
          <w:lang w:val="id_ID" w:bidi="id_ID"/>
        </w:rPr>
        <w:t>Perkius Festus menjadi gubernur Yudea dari tahun 58 sampai 62 M. Baik kota Yerusalem dan Kaisarea berada di bawah wilayah kekuasaannya. Tiga hari setelah datang ke Yudea, Festus naik ke Yerusalem. Orang-orang "naik" ke sebuah kota ketika kota itu berada di tempat yang lebih tinggi daripada tempat mereka berada. Kaisarea terletak di pesisir laut. Yerusalem berada di pegunungan pada ketinggian sekitar 760 meter di atas permukaan laut. Yerusalem berada sekitar 120 kilometer dari Kaisarea. Itu adalah perjalanan yang ditempuh selama dua hingga tiga hari.</w:t>
      </w:r>
    </w:p>
    <w:p>
      <w:pPr/>
      <w:r>
        <w:rPr>
          <w:lang w:val="id_ID" w:bidi="id_ID"/>
        </w:rPr>
      </w:r>
      <w:r>
        <w:rPr>
          <w:lang w:val="id_ID" w:bidi="id_ID"/>
        </w:rPr>
        <w:t>Festus bertemu dengan para imam kepala dan pemimpin penting yang ada di antara orang-orang Yahudi. Para imam kepala memimpin urusan politik dan keagamaan orang Yahudi. Karena Feliks tidak menghukum Paulus, para imam kepala melanjutkan perkara mereka terhadap Paulus.</w:t>
      </w:r>
    </w:p>
    <w:p>
      <w:pPr/>
      <w:r>
        <w:rPr>
          <w:lang w:val="id_ID" w:bidi="id_ID"/>
        </w:rPr>
      </w:r>
      <w:r>
        <w:rPr>
          <w:lang w:val="id_ID" w:bidi="id_ID"/>
        </w:rPr>
        <w:t>Berhenti dan diskusikan: Siapa yang menjadi tokoh laki-laki terkemuka di komunitas Anda? Bagaimana cara menentukannya?</w:t>
      </w:r>
    </w:p>
    <w:p>
      <w:pPr/>
      <w:r>
        <w:rPr>
          <w:lang w:val="id_ID" w:bidi="id_ID"/>
        </w:rPr>
      </w:r>
      <w:r>
        <w:rPr>
          <w:lang w:val="id_ID" w:bidi="id_ID"/>
        </w:rPr>
        <w:t>Para pemimpin meminta bantuan kepada Festus. Bantuan ini akan merugikan Paulus. Para imam kepala meminta Festus untuk membawa Paulus ke Yerusalem untuk menghadapi persidangan di sana. Mereka berencana untuk menyergap atau menyerang Paulus ketika ia sedang dalam perjalanan dari Kaisarea ke Yerusalem. Kita akan mengingat bahwa Paulus sudah menghadapi dewan orang Yahudi. Kita juga akan mengingat bahwa ada beberapa orang Yahudi yang berencana secara diam-diam bersama para imam kepala untuk menyergap Paulus ketika ia sedang dalam perjalanan ke persidangan. Para imam kepala ingin membunuh Paulus tetapi mereka tidak memberi tahu Festus tentang rencana mereka.</w:t>
      </w:r>
    </w:p>
    <w:p>
      <w:pPr/>
      <w:r>
        <w:rPr>
          <w:lang w:val="id_ID" w:bidi="id_ID"/>
        </w:rPr>
      </w:r>
      <w:r>
        <w:rPr>
          <w:lang w:val="id_ID" w:bidi="id_ID"/>
        </w:rPr>
        <w:t>Festus mengatakan kepada para imam kepala bahwa Paulus masih ditahan di Kaisarea. Festus mengatakan kepada orang-orang Yahudi bahwa ia akan pergi ke Kaisarea dalam beberapa hari lagi. Festus mengundang beberapa orang yang memiliki otoritas untuk datang ke Kaisarea. Orang-orang yang memiliki otoritas ini adalah orang Yahudi yang mampu mewakili para pemimpin Yahudi di hadapan Festus. Festus mengatakan kepada mereka bahwa mereka harus datang ke Kaisarea jika mereka ingin mengajukan perkara kepadanya. Hal ini mungkin karena akan menyulitkan bagi Festus jika harus membawa Paulus ke sana. Bisa jadi dia harus tinggal lebih lama, padahal dia berencana untuk kembali ke Kaisarea hanya dalam beberapa hari.</w:t>
      </w:r>
    </w:p>
    <w:p>
      <w:pPr/>
      <w:r>
        <w:rPr>
          <w:lang w:val="id_ID" w:bidi="id_ID"/>
        </w:rPr>
      </w:r>
      <w:r>
        <w:rPr>
          <w:lang w:val="id_ID" w:bidi="id_ID"/>
        </w:rPr>
        <w:t>Berhenti dan diskusikan: Dalam budaya Anda, bagaimana pemimpin atau politisi baru menjalin pertemanan dengan rakyat?</w:t>
      </w:r>
      <w:r>
        <w:rPr>
          <w:lang w:val="id_ID" w:bidi="id_ID"/>
        </w:rPr>
      </w:r>
    </w:p>
    <w:p>
      <w:pPr>
        <w:pStyle w:val="Heading3"/>
      </w:pPr>
      <w:r>
        <w:rPr>
          <w:lang w:val="id_ID" w:bidi="id_ID"/>
        </w:rPr>
        <w:t>Menjelaskan Adegan</w:t>
      </w:r>
    </w:p>
    <w:p>
      <w:pPr/>
      <w:r>
        <w:rPr>
          <w:lang w:val="id_ID" w:bidi="id_ID"/>
        </w:rPr>
      </w:r>
      <w:r>
        <w:rPr>
          <w:lang w:val="id_ID" w:bidi="id_ID"/>
        </w:rPr>
        <w:t>Dengarkan perikop ini sekali lagi dalam versi yang paling mudah dimengerti.</w:t>
      </w:r>
    </w:p>
    <w:p>
      <w:pPr/>
      <w:r>
        <w:rPr>
          <w:lang w:val="id_ID" w:bidi="id_ID"/>
        </w:rPr>
      </w:r>
      <w:r>
        <w:rPr>
          <w:lang w:val="id_ID" w:bidi="id_ID"/>
        </w:rPr>
        <w:t>Kisah ini memiliki dua adegan.</w:t>
      </w:r>
    </w:p>
    <w:p>
      <w:pPr/>
      <w:r>
        <w:rPr>
          <w:lang w:val="id_ID" w:bidi="id_ID"/>
        </w:rPr>
      </w:r>
      <w:r>
        <w:rPr>
          <w:b/>
          <w:lang w:val="id_ID" w:bidi="id_ID"/>
        </w:rPr>
        <w:t>Adegan pertama:</w:t>
      </w:r>
      <w:r>
        <w:rPr>
          <w:lang w:val="id_ID" w:bidi="id_ID"/>
        </w:rPr>
        <w:t xml:space="preserve"> Perkius Festus menjadi gubernur baru Yudea.</w:t>
      </w:r>
    </w:p>
    <w:p>
      <w:pPr/>
      <w:r>
        <w:rPr>
          <w:lang w:val="id_ID" w:bidi="id_ID"/>
        </w:rPr>
      </w:r>
      <w:r>
        <w:rPr>
          <w:b/>
          <w:lang w:val="id_ID" w:bidi="id_ID"/>
        </w:rPr>
        <w:t>Adegan kedua:</w:t>
      </w:r>
      <w:r>
        <w:rPr>
          <w:lang w:val="id_ID" w:bidi="id_ID"/>
        </w:rPr>
        <w:t xml:space="preserve"> Festus pergi ke Yerusalem untuk berbicara dengan para pemimpin orang Yahudi.</w:t>
      </w:r>
    </w:p>
    <w:p>
      <w:pPr/>
      <w:r>
        <w:rPr>
          <w:lang w:val="id_ID" w:bidi="id_ID"/>
        </w:rPr>
      </w:r>
      <w:r>
        <w:rPr>
          <w:lang w:val="id_ID" w:bidi="id_ID"/>
        </w:rPr>
        <w:t>Tokoh-tokoh dalam kisah ini terdiri dari: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Perkius Festus, gubernur Romawi</w:t>
      </w:r>
    </w:p>
    <w:p>
      <w:pPr>
        <w:pStyle w:val="ListBullet"/>
        <w:spacing w:line="240" w:lineRule="auto"/>
        <w:ind w:left="720"/>
      </w:pPr>
      <w:r>
        <w:rPr>
          <w:lang w:val="id_ID" w:bidi="id_ID"/>
        </w:rPr>
      </w:r>
      <w:r>
        <w:rPr>
          <w:lang w:val="id_ID" w:bidi="id_ID"/>
        </w:rPr>
        <w:t>Para imam kepala</w:t>
      </w:r>
    </w:p>
    <w:p>
      <w:pPr>
        <w:pStyle w:val="ListBullet"/>
        <w:spacing w:line="240" w:lineRule="auto"/>
        <w:ind w:left="720"/>
      </w:pPr>
      <w:r>
        <w:rPr>
          <w:lang w:val="id_ID" w:bidi="id_ID"/>
        </w:rPr>
      </w:r>
      <w:r>
        <w:rPr>
          <w:lang w:val="id_ID" w:bidi="id_ID"/>
        </w:rPr>
        <w:t>Para pemimpin penting orang Yahudi</w:t>
      </w:r>
    </w:p>
    <w:p>
      <w:pPr/>
      <w:r>
        <w:rPr>
          <w:lang w:val="id_ID" w:bidi="id_ID"/>
        </w:rPr>
      </w:r>
      <w:r>
        <w:rPr>
          <w:lang w:val="id_ID" w:bidi="id_ID"/>
        </w:rPr>
        <w:t>Dalam sesi ini, mintalah kelompok untuk membuat papan cerita, menggambar, atau menggunakan beberapa macam alat peraga (benda-benda yang dapat Anda pindah-pindahkan seperti batu, kayu, mainan anak-anak) untuk memvisualisasikan kisah dan adegan di dalamnya.</w:t>
      </w:r>
    </w:p>
    <w:p>
      <w:pPr/>
      <w:r>
        <w:rPr>
          <w:lang w:val="id_ID" w:bidi="id_ID"/>
        </w:rPr>
      </w:r>
      <w:r>
        <w:rPr>
          <w:lang w:val="id_ID" w:bidi="id_ID"/>
        </w:rPr>
        <w:t>Setelah Feliks, Perkius Festus menjadi gubernur baru Yudea. Perkius Festus tiba di Kaisarea. Tiga hari setelah itu, dia naik ke Yerusalem. Ingatlah bahwa Yerusalem adalah perjalanan dua hingga tiga hari dari Kaisarea.</w:t>
      </w:r>
    </w:p>
    <w:p>
      <w:pPr/>
      <w:r>
        <w:rPr>
          <w:lang w:val="id_ID" w:bidi="id_ID"/>
        </w:rPr>
      </w:r>
      <w:r>
        <w:rPr>
          <w:lang w:val="id_ID" w:bidi="id_ID"/>
        </w:rPr>
        <w:t xml:space="preserve">Tunjukkan peta </w:t>
      </w:r>
      <w:r>
        <w:rPr>
          <w:b/>
          <w:lang w:val="id_ID" w:bidi="id_ID"/>
        </w:rPr>
        <w:t>Provinsi Yudea</w:t>
      </w:r>
      <w:r>
        <w:rPr>
          <w:lang w:val="id_ID" w:bidi="id_ID"/>
        </w:rPr>
        <w:t>.</w:t>
      </w:r>
    </w:p>
    <w:p>
      <w:pPr/>
      <w:r>
        <w:rPr>
          <w:lang w:val="id_ID" w:bidi="id_ID"/>
        </w:rPr>
      </w:r>
      <w:r>
        <w:rPr>
          <w:lang w:val="id_ID" w:bidi="id_ID"/>
        </w:rPr>
        <w:t>Ketika Festus datang ke Yerusalem, dia bertemu dengan para imam kepala dan pemimpin penting orang Yahudi. Orang-orang ini adalah pemimpin agama dan politik. Karena Paulus adalah tahanan Festus, para imam kepala bertanya kepada gubernur apakah dia dapat mengirim Paulus ke Yerusalem untuk menghadapi persidangan.</w:t>
      </w:r>
    </w:p>
    <w:p>
      <w:pPr/>
      <w:r>
        <w:rPr>
          <w:lang w:val="id_ID" w:bidi="id_ID"/>
        </w:rPr>
      </w:r>
      <w:r>
        <w:rPr>
          <w:lang w:val="id_ID" w:bidi="id_ID"/>
        </w:rPr>
        <w:t>Kita akan mengingat bahwa sebelumnya, beberapa orang Yahudi berencana untuk menyergap Paulus ketika dia sedang dalam perjalanan ke dewan orang Yahudi. Mereka berbicara dengan para imam kepala tentang rencana ini. Tetapi keponakan Paulus melaporkan rencana ini kepada komandan Romawi. Namun, kali ini bukan hanya sekelompok orang Yahudi, melainkan para imam terkemuka dan para pemimpin itu sendiri yang ingin menyergap Paulus dan membunuhnya dalam perjalanan.</w:t>
      </w:r>
    </w:p>
    <w:p>
      <w:pPr/>
      <w:r>
        <w:rPr>
          <w:lang w:val="id_ID" w:bidi="id_ID"/>
        </w:rPr>
      </w:r>
      <w:r>
        <w:rPr>
          <w:lang w:val="id_ID" w:bidi="id_ID"/>
        </w:rPr>
        <w:t>Festus mengizinkan orang-orang Yahudi untuk pergi ke Kaisarea jika mereka ingin mengajukan perkara terhadap Paulus.</w:t>
      </w:r>
      <w:r>
        <w:rPr>
          <w:lang w:val="id_ID" w:bidi="id_ID"/>
        </w:rPr>
      </w:r>
    </w:p>
    <w:p>
      <w:pPr>
        <w:pStyle w:val="Heading3"/>
      </w:pPr>
      <w:r>
        <w:rPr>
          <w:lang w:val="id_ID" w:bidi="id_ID"/>
        </w:rPr>
        <w:t>Memperagakan Bacaan</w:t>
      </w:r>
    </w:p>
    <w:p>
      <w:pPr/>
      <w:r>
        <w:rPr>
          <w:lang w:val="id_ID" w:bidi="id_ID"/>
        </w:rPr>
      </w:r>
      <w:r>
        <w:rPr>
          <w:lang w:val="id_ID" w:bidi="id_ID"/>
        </w:rPr>
        <w:t>Dengarkan perikop ini satu kali lagi dalam versi yang paling mudah dimengerti.</w:t>
      </w:r>
    </w:p>
    <w:p>
      <w:pPr/>
      <w:r>
        <w:rPr>
          <w:lang w:val="id_ID" w:bidi="id_ID"/>
        </w:rPr>
      </w:r>
      <w:r>
        <w:rPr>
          <w:lang w:val="id_ID" w:bidi="id_ID"/>
        </w:rPr>
        <w:t>Dalam sesi ini, kelompok akan memeragakan kisah tersebut.</w:t>
      </w:r>
    </w:p>
    <w:p>
      <w:pPr/>
      <w:r>
        <w:rPr>
          <w:lang w:val="id_ID" w:bidi="id_ID"/>
        </w:rPr>
      </w:r>
      <w:r>
        <w:rPr>
          <w:lang w:val="id_ID" w:bidi="id_ID"/>
        </w:rPr>
        <w:t>Kisah ini memiliki dua adegan.</w:t>
      </w:r>
    </w:p>
    <w:p>
      <w:pPr/>
      <w:r>
        <w:rPr>
          <w:lang w:val="id_ID" w:bidi="id_ID"/>
        </w:rPr>
      </w:r>
      <w:r>
        <w:rPr>
          <w:lang w:val="id_ID" w:bidi="id_ID"/>
        </w:rPr>
        <w:t>Tokoh-tokoh dalam kisah ini terdiri dari: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Perkius Festus, gubernur Romawi</w:t>
      </w:r>
    </w:p>
    <w:p>
      <w:pPr>
        <w:pStyle w:val="ListBullet"/>
        <w:spacing w:line="240" w:lineRule="auto"/>
        <w:ind w:left="720"/>
      </w:pPr>
      <w:r>
        <w:rPr>
          <w:lang w:val="id_ID" w:bidi="id_ID"/>
        </w:rPr>
      </w:r>
      <w:r>
        <w:rPr>
          <w:lang w:val="id_ID" w:bidi="id_ID"/>
        </w:rPr>
        <w:t>Para imam kepala</w:t>
      </w:r>
    </w:p>
    <w:p>
      <w:pPr>
        <w:pStyle w:val="ListBullet"/>
        <w:spacing w:line="240" w:lineRule="auto"/>
        <w:ind w:left="720"/>
      </w:pPr>
      <w:r>
        <w:rPr>
          <w:lang w:val="id_ID" w:bidi="id_ID"/>
        </w:rPr>
      </w:r>
      <w:r>
        <w:rPr>
          <w:lang w:val="id_ID" w:bidi="id_ID"/>
        </w:rPr>
        <w:t>Para pemimpin penting orang Yahudi</w:t>
      </w:r>
    </w:p>
    <w:p>
      <w:pPr/>
      <w:r>
        <w:rPr>
          <w:lang w:val="id_ID" w:bidi="id_ID"/>
        </w:rPr>
      </w:r>
      <w:r>
        <w:rPr>
          <w:lang w:val="id_ID" w:bidi="id_ID"/>
        </w:rPr>
        <w:t>Minta kelompok untuk memerankan kisah ini dua kali. Mereka harus memerankannya dalam bahasa tujuan penerjemahan mereka. Pertama, minta kelompok untuk memerankan kisah ini tanpa berhenti. Pada saat kelompok memerankan kisah ini untuk kedua kalinya, hentikan mereka pada bagian-bagian yang berbeda dalam kisah tersebut.</w:t>
      </w:r>
    </w:p>
    <w:p>
      <w:pPr/>
      <w:r>
        <w:rPr>
          <w:lang w:val="id_ID" w:bidi="id_ID"/>
        </w:rPr>
      </w:r>
      <w:r>
        <w:rPr>
          <w:lang w:val="id_ID" w:bidi="id_ID"/>
        </w:rPr>
        <w:t xml:space="preserve">Ketika kelompok memerankan kisah ini untuk pertama kalinya, perhatikan alur, plot, dan kronologi kisah tersebut. Perhatikan bagian-bagian penting atau sulit dari kisah ini yang akan diperagakan dan tidak dilewatkan. Bantu kelompok untuk mengingat bagian-bagian dari kisah tersebut. </w:t>
      </w:r>
    </w:p>
    <w:p>
      <w:pPr/>
      <w:r>
        <w:rPr>
          <w:lang w:val="id_ID" w:bidi="id_ID"/>
        </w:rPr>
      </w:r>
      <w:r>
        <w:rPr>
          <w:lang w:val="id_ID" w:bidi="id_ID"/>
        </w:rPr>
        <w:t>Perkius Festus menjadi gubernur baru Yudea setelah Feliks. Dia naik ke Yerusalem dan bertemu dengan para imam kepala dan orang-orang penting yang ada di antara orang-orang Yahudi.</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Perkius Festus, "Bagaimana perasaan Anda?" Anda mungkin mendengar hal-hal seperti, "Jika aku akan memerintah atas Yudea, aku perlu menjadi akrab dengan mereka karena ia akan memerintah mereka," dan "Apa yang diinginkan orang-orang ini dariku?"</w:t>
      </w:r>
    </w:p>
    <w:p>
      <w:pPr>
        <w:pStyle w:val="ListBullet"/>
        <w:spacing w:line="240" w:lineRule="auto"/>
        <w:ind w:left="720"/>
      </w:pPr>
      <w:r>
        <w:rPr>
          <w:lang w:val="id_ID" w:bidi="id_ID"/>
        </w:rPr>
      </w:r>
      <w:r>
        <w:rPr>
          <w:lang w:val="id_ID" w:bidi="id_ID"/>
        </w:rPr>
        <w:t xml:space="preserve">Mulai kembali peragaannya. </w:t>
      </w:r>
    </w:p>
    <w:p>
      <w:pPr>
        <w:pStyle w:val="ListBullet"/>
        <w:spacing w:line="240" w:lineRule="auto"/>
        <w:ind w:left="720"/>
      </w:pPr>
      <w:r>
        <w:rPr>
          <w:lang w:val="id_ID" w:bidi="id_ID"/>
        </w:rPr>
      </w:r>
      <w:r>
        <w:rPr>
          <w:lang w:val="id_ID" w:bidi="id_ID"/>
        </w:rPr>
        <w:t>Tanyakan kepada para aktor yang memerankan imam kepala dan orang-orang penting Yahudi, "Bagaimana perasaan kalian?" Anda mungkin mendengar hal-hal seperti, "Kami juga ingin akrab dengan gubernur baru ini," dan "Paulus adalah tahanan gubernur."</w:t>
      </w:r>
    </w:p>
    <w:p>
      <w:pPr>
        <w:pStyle w:val="ListBullet"/>
        <w:spacing w:line="240" w:lineRule="auto"/>
        <w:ind w:left="720"/>
      </w:pPr>
      <w:r>
        <w:rPr>
          <w:lang w:val="id_ID" w:bidi="id_ID"/>
        </w:rPr>
      </w:r>
      <w:r>
        <w:rPr>
          <w:lang w:val="id_ID" w:bidi="id_ID"/>
        </w:rPr>
        <w:t xml:space="preserve">Mulai kembali peragaannya. </w:t>
      </w:r>
    </w:p>
    <w:p>
      <w:pPr/>
      <w:r>
        <w:rPr>
          <w:lang w:val="id_ID" w:bidi="id_ID"/>
        </w:rPr>
      </w:r>
      <w:r>
        <w:rPr>
          <w:lang w:val="id_ID" w:bidi="id_ID"/>
        </w:rPr>
        <w:t>Para imam kepala dan orang-orang penting dari orang Yahudi bertanya kepada gubernur apakah ia dapat mengirim Paulus untuk menghadapi persidangan di Yerusalem.</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para aktor yang memerankan imam kepala dan orang-orang penting Yahudi, "Bagaimana perasaan kalian?" Anda mungkin mendengar hal-hal seperti, "Mungkin kami dapat meyakinkan gubernur agar mengirim Paulus ke Yerusalem," dan "Kami dapat menyergap Paulus di sepanjang jalan."</w:t>
      </w:r>
    </w:p>
    <w:p>
      <w:pPr>
        <w:pStyle w:val="ListBullet"/>
        <w:spacing w:line="240" w:lineRule="auto"/>
        <w:ind w:left="720"/>
      </w:pPr>
      <w:r>
        <w:rPr>
          <w:lang w:val="id_ID" w:bidi="id_ID"/>
        </w:rPr>
      </w:r>
      <w:r>
        <w:rPr>
          <w:lang w:val="id_ID" w:bidi="id_ID"/>
        </w:rPr>
        <w:t xml:space="preserve">Mulai kembali peragaannya. </w:t>
      </w:r>
    </w:p>
    <w:p>
      <w:pPr/>
      <w:r>
        <w:rPr>
          <w:lang w:val="id_ID" w:bidi="id_ID"/>
        </w:rPr>
      </w:r>
      <w:r>
        <w:rPr>
          <w:lang w:val="id_ID" w:bidi="id_ID"/>
        </w:rPr>
        <w:t>Festus berencana untuk kembali ke Kaisarea dalam beberapa hari. Festus memberikan perintah ringan kepada orang-orang Yahudi bahwa jika mereka ingin mengajukan perkara terhadap Paulus, mereka harus datang ke Kaisarea.</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Festus, "Bagaimana perasaan Anda?" Anda mungkin mendengar hal-hal seperti, "Aku ingin akrab dengan para pemimpin ini," dan "Siapa Paulus dan mengapa dia sangat penting?"</w:t>
      </w:r>
    </w:p>
    <w:p>
      <w:pPr>
        <w:pStyle w:val="ListBullet"/>
        <w:spacing w:line="240" w:lineRule="auto"/>
        <w:ind w:left="720"/>
      </w:pPr>
      <w:r>
        <w:rPr>
          <w:lang w:val="id_ID" w:bidi="id_ID"/>
        </w:rPr>
      </w:r>
      <w:r>
        <w:rPr>
          <w:lang w:val="id_ID" w:bidi="id_ID"/>
        </w:rPr>
        <w:t xml:space="preserve">Mulai kembali peragaannya. </w:t>
      </w:r>
      <w:r>
        <w:rPr>
          <w:lang w:val="id_ID" w:bidi="id_ID"/>
        </w:rPr>
      </w:r>
    </w:p>
    <w:p>
      <w:pPr>
        <w:pStyle w:val="Heading3"/>
      </w:pPr>
      <w:r>
        <w:rPr>
          <w:lang w:val="id_ID" w:bidi="id_ID"/>
        </w:rPr>
        <w:t>Melengkapi yang Kurang</w:t>
      </w:r>
    </w:p>
    <w:p>
      <w:pPr/>
      <w:r>
        <w:rPr>
          <w:lang w:val="id_ID" w:bidi="id_ID"/>
        </w:rPr>
      </w:r>
      <w:r>
        <w:rPr>
          <w:lang w:val="id_ID" w:bidi="id_ID"/>
        </w:rPr>
        <w:t>Dengarkan perikop ini satu kali dalam versi yang paling mudah dimengerti.</w:t>
      </w:r>
    </w:p>
    <w:p>
      <w:pPr/>
      <w:r>
        <w:rPr>
          <w:lang w:val="id_ID" w:bidi="id_ID"/>
        </w:rPr>
      </w:r>
      <w:r>
        <w:rPr>
          <w:lang w:val="id_ID" w:bidi="id_ID"/>
        </w:rPr>
        <w:t xml:space="preserve">Perkius Festus menjadi gubernur baru </w:t>
      </w:r>
      <w:r>
        <w:rPr>
          <w:b/>
          <w:lang w:val="id_ID" w:bidi="id_ID"/>
        </w:rPr>
        <w:t>Yudea</w:t>
      </w:r>
      <w:r>
        <w:rPr>
          <w:lang w:val="id_ID" w:bidi="id_ID"/>
        </w:rPr>
        <w:t xml:space="preserve">. Kaisar Romawi menunjuk seorang </w:t>
      </w:r>
      <w:r>
        <w:rPr>
          <w:b/>
          <w:lang w:val="id_ID" w:bidi="id_ID"/>
        </w:rPr>
        <w:t>gubernur</w:t>
      </w:r>
      <w:r>
        <w:rPr>
          <w:lang w:val="id_ID" w:bidi="id_ID"/>
        </w:rPr>
        <w:t xml:space="preserve"> yang akan memerintah sebuah provinsi. Dia memerintah atas </w:t>
      </w:r>
      <w:r>
        <w:rPr>
          <w:b/>
          <w:lang w:val="id_ID" w:bidi="id_ID"/>
        </w:rPr>
        <w:t>Kaisarea</w:t>
      </w:r>
      <w:r>
        <w:rPr>
          <w:lang w:val="id_ID" w:bidi="id_ID"/>
        </w:rPr>
        <w:t xml:space="preserve"> dan </w:t>
      </w:r>
      <w:r>
        <w:rPr>
          <w:b/>
          <w:lang w:val="id_ID" w:bidi="id_ID"/>
        </w:rPr>
        <w:t xml:space="preserve">Yerusalem </w:t>
      </w:r>
      <w:r>
        <w:rPr>
          <w:lang w:val="id_ID" w:bidi="id_ID"/>
        </w:rPr>
        <w:t xml:space="preserve">. Kaisarea adalah sebuah pelabuhan penting di Laut Mediterania. Itu adalah tempat istana Herodes dibangun. Gunakan kata-kata gubernur dan Yerusalem seperti yang Anda gunakan sebelumnya. Lihat Daftar Kata Utama untuk informasi lebih lanjut tentang </w:t>
      </w:r>
      <w:r>
        <w:rPr>
          <w:lang w:val="id_ID" w:bidi="id_ID"/>
        </w:rPr>
        <w:t>Yerusalem</w:t>
      </w:r>
      <w:r>
        <w:rPr>
          <w:lang w:val="id_ID" w:bidi="id_ID"/>
        </w:rPr>
        <w:t>.</w:t>
      </w:r>
    </w:p>
    <w:p>
      <w:pPr/>
      <w:r>
        <w:rPr>
          <w:lang w:val="id_ID" w:bidi="id_ID"/>
        </w:rPr>
      </w:r>
      <w:r>
        <w:rPr>
          <w:lang w:val="id_ID" w:bidi="id_ID"/>
        </w:rPr>
        <w:t xml:space="preserve">Festus bertemu dengan para </w:t>
      </w:r>
      <w:r>
        <w:rPr>
          <w:b/>
          <w:lang w:val="id_ID" w:bidi="id_ID"/>
        </w:rPr>
        <w:t>imam kepala</w:t>
      </w:r>
      <w:r>
        <w:rPr>
          <w:lang w:val="id_ID" w:bidi="id_ID"/>
        </w:rPr>
        <w:t xml:space="preserve"> dan para pemimpin penting Yerusalem. Tokoh-tokoh terkemuka merujuk pada orang-orang yang paling penting di antara orang-orang Yahudi, yaitu para pemimpin dan orang-orang lain yang memiliki status dan kuasa. Para imam kepala adalah para pemimpin agama di antara para imam di Yerusalem. Gunakan kata </w:t>
      </w:r>
      <w:r>
        <w:rPr>
          <w:b/>
          <w:lang w:val="id_ID" w:bidi="id_ID"/>
        </w:rPr>
        <w:t>imam</w:t>
      </w:r>
      <w:r>
        <w:rPr>
          <w:lang w:val="id_ID" w:bidi="id_ID"/>
        </w:rPr>
        <w:t xml:space="preserve"> seperti yang Anda gunakan sebelumnya. Lihat Daftar Kata Utama untuk informasi lebih lanjut tentang </w:t>
      </w:r>
      <w:r>
        <w:rPr>
          <w:lang w:val="id_ID" w:bidi="id_ID"/>
        </w:rPr>
        <w:t>imam</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mengikutsertakan hal-hal yang Anda putuskan dalam langkah sebelumnya, seperti kronologi, kata, frasa, emosi, atau apa pun yang telah Anda diskusikan.</w:t>
      </w:r>
    </w:p>
    <w:p>
      <w:pPr/>
      <w:r>
        <w:rPr>
          <w:lang w:val="id_ID" w:bidi="id_ID"/>
        </w:rPr>
      </w:r>
      <w:r>
        <w:rPr>
          <w:lang w:val="id_ID" w:bidi="id_ID"/>
        </w:rPr>
        <w:t xml:space="preserve">Seorang anggota kelompok harus menyampaikan beberapa kalimat dari perikop ini lalu berhenti sebentar. Anggota kelompok lain harus menceritakan bagian selanjutnya dari perikop ini dan berhenti sebentar. Lakukan ini sampai kelompok menceritakan kembali seluruh perikop. Anggota kelompok bisa saling memperbaiki pada tahap ini. </w:t>
      </w:r>
    </w:p>
    <w:p>
      <w:pPr/>
      <w:r>
        <w:rPr>
          <w:lang w:val="id_ID" w:bidi="id_ID"/>
        </w:rPr>
      </w:r>
      <w:r>
        <w:rPr>
          <w:lang w:val="id_ID" w:bidi="id_ID"/>
        </w:rPr>
        <w:t>Hentikan sebentar audio ini di sini.</w:t>
      </w:r>
    </w:p>
    <w:p>
      <w:pPr/>
      <w:r>
        <w:rPr>
          <w:lang w:val="id_ID" w:bidi="id_ID"/>
        </w:rPr>
      </w:r>
      <w:r>
        <w:rPr>
          <w:lang w:val="id_ID" w:bidi="id_ID"/>
        </w:rPr>
        <w:t>Selanjutnya, setiap anggota kelompok harus menceritakan seluruh perikop tanpa gangguan setidaknya satu kali. Seorang anggota kelompok dapat menggunakan benda acak, gerakan, atau papan cerita untuk membantu mereka mengingat perikop ini.</w:t>
      </w:r>
    </w:p>
    <w:p>
      <w:pPr/>
      <w:r>
        <w:rPr>
          <w:lang w:val="id_ID" w:bidi="id_ID"/>
        </w:rPr>
      </w:r>
      <w:r>
        <w:rPr>
          <w:lang w:val="id_ID" w:bidi="id_ID"/>
        </w:rPr>
        <w:t>Hentikan sebentar audio ini di sini.</w:t>
      </w:r>
    </w:p>
    <w:p>
      <w:pPr/>
      <w:r>
        <w:rPr>
          <w:lang w:val="id_ID" w:bidi="id_ID"/>
        </w:rPr>
      </w:r>
      <w:r>
        <w:rPr>
          <w:lang w:val="id_ID" w:bidi="id_ID"/>
        </w:rPr>
        <w:t>Selanjutnya, kelompok dapat memutuskan versi perikop milik siapa yang paling disukai. Anda mungkin memutuskan bahwa Anda menyukai cara salah satu anggota kelompok menceritakan satu adegan, tetapi menyukai cara anggota kelompok yang lain menceritakan adegan lainnya.</w:t>
      </w:r>
    </w:p>
    <w:p>
      <w:pPr/>
      <w:r>
        <w:rPr>
          <w:lang w:val="id_ID" w:bidi="id_ID"/>
        </w:rPr>
      </w:r>
      <w:r>
        <w:rPr>
          <w:lang w:val="id_ID" w:bidi="id_ID"/>
        </w:rPr>
        <w:t>Hentikan sebentar audio ini di sini.</w:t>
      </w:r>
    </w:p>
    <w:p>
      <w:pPr/>
      <w:r>
        <w:rPr>
          <w:lang w:val="id_ID" w:bidi="id_ID"/>
        </w:rPr>
      </w:r>
      <w:r>
        <w:rPr>
          <w:lang w:val="id_ID" w:bidi="id_ID"/>
        </w:rPr>
        <w:t>Akhirnya, kelompok dapat menyusun versi akhir dari perikop yang disetujui oleh semua orang. Setiap anggota kelompok harus berlatih menceritakan versi akhir dari perikop ini.</w:t>
      </w:r>
      <w:r>
        <w:rPr>
          <w:lang w:val="id_ID" w:bidi="id_ID"/>
        </w:rPr>
      </w:r>
      <w:r>
        <w:rPr>
          <w:lang w:val="id_ID" w:bidi="id_ID"/>
        </w:rPr>
      </w:r>
    </w:p>
    <w:p>
      <w:pPr/>
      <w:r>
        <w:rPr>
          <w:lang w:val="id_ID" w:bidi="id_ID"/>
        </w:rPr>
      </w:r>
    </w:p>
    <w:p>
      <w:pPr>
        <w:pStyle w:val="Heading2"/>
      </w:pPr>
      <w:r>
        <w:rPr>
          <w:lang w:val="id_ID" w:bidi="id_ID"/>
        </w:rPr>
        <w:t>Kisah Para Rasul 25:6–12</w:t>
      </w:r>
      <w:r>
        <w:rPr>
          <w:lang w:val="id_ID" w:bidi="id_ID"/>
        </w:rPr>
      </w:r>
    </w:p>
    <w:p>
      <w:pPr>
        <w:pStyle w:val="Heading3"/>
      </w:pPr>
      <w:r>
        <w:rPr>
          <w:lang w:val="id_ID" w:bidi="id_ID"/>
        </w:rPr>
        <w:t>Dengar dan Renungkan</w:t>
      </w:r>
    </w:p>
    <w:p>
      <w:pPr/>
      <w:r>
        <w:rPr>
          <w:lang w:val="id_ID" w:bidi="id_ID"/>
        </w:rPr>
      </w:r>
      <w:r>
        <w:rPr>
          <w:lang w:val="id_ID" w:bidi="id_ID"/>
        </w:rPr>
        <w:t>Dengarkan Kisah Para Rasul 25:6–12 dan simpanlah dalam hatimu. Dengarkan teks ini tiga kali (dalam tiga terjemahan yang berbeda, jika memungkinkan). Kemudian secara berkelompok diskusikanlah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kisah ini sampaikan kepada kita tentang Yesus atau Allah?</w:t>
      </w:r>
    </w:p>
    <w:p>
      <w:pPr>
        <w:pStyle w:val="ListBullet"/>
        <w:spacing w:line="240" w:lineRule="auto"/>
        <w:ind w:left="720"/>
      </w:pPr>
      <w:r>
        <w:rPr>
          <w:lang w:val="id_ID" w:bidi="id_ID"/>
        </w:rPr>
      </w:r>
      <w:r>
        <w:rPr>
          <w:lang w:val="id_ID" w:bidi="id_ID"/>
        </w:rPr>
        <w:t>Apa yang kisah ini katakan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perikop ini satu kali dalam terjemahan yang paling mudah dimengerti.</w:t>
      </w:r>
    </w:p>
    <w:p>
      <w:pPr/>
      <w:r>
        <w:rPr>
          <w:lang w:val="id_ID" w:bidi="id_ID"/>
        </w:rPr>
      </w:r>
      <w:r>
        <w:rPr>
          <w:lang w:val="id_ID" w:bidi="id_ID"/>
        </w:rPr>
        <w:t>Dalam perikop sebelumnya, Porkius Festus menggantikan Felix sebagai gubernur. Festus pergi ke Yerusalem untuk bertemu dengan para imam kepala dan orang-orang yang memimpin orang Yahudi. Festus menyuruh beberapa orang yang memiliki wewenang untuk pergi bersamanya ke Kaisarea dan mengajukan kasus terhadap Paulus.</w:t>
      </w:r>
    </w:p>
    <w:p>
      <w:pPr/>
      <w:r>
        <w:rPr>
          <w:lang w:val="id_ID" w:bidi="id_ID"/>
        </w:rPr>
      </w:r>
      <w:r>
        <w:rPr>
          <w:lang w:val="id_ID" w:bidi="id_ID"/>
        </w:rPr>
        <w:t>Festus tinggal selama sekitar delapan sampai sepuluh hari di Yerusalem. Festus pergi ke Kaisarea. Sehari setelah Festus tiba di Kaisarea, ia duduk di kursinya sebagai hakim pengadilan. Gubernur Romawi juga berfungsi sebagai hakim. Festus memerintahkan Paulus untuk menghadap kepadanya dalam persidangan itu.</w:t>
      </w:r>
    </w:p>
    <w:p>
      <w:pPr/>
      <w:r>
        <w:rPr>
          <w:lang w:val="id_ID" w:bidi="id_ID"/>
        </w:rPr>
      </w:r>
      <w:r>
        <w:rPr>
          <w:lang w:val="id_ID" w:bidi="id_ID"/>
        </w:rPr>
        <w:t>Ada orang Yahudi yang pergi ke Kaisarea dari Yerusalem. Festus mengundang beberapa orang yang memiliki wewenang untuk mengajukan kasus mereka terhadap Paulus. Orang-orang Yahudi mengajukan banyak tuduhan serius terhadap Paulus. Kejahatan serius dapat merujuk pada pelanggaran yang memerlukan hukuman yang berat. Namun, orang-orang Yahudi tidak dapat membuktikan tuduhan mereka di hadapan Festus.</w:t>
      </w:r>
    </w:p>
    <w:p>
      <w:pPr/>
      <w:r>
        <w:rPr>
          <w:lang w:val="id_ID" w:bidi="id_ID"/>
        </w:rPr>
      </w:r>
      <w:r>
        <w:rPr>
          <w:lang w:val="id_ID" w:bidi="id_ID"/>
        </w:rPr>
        <w:t>Sudah waktunya bagi Paulus untuk menanggapi para penuduhnya. Paulus berbicara kepada gubernur dengan hormat.</w:t>
      </w:r>
    </w:p>
    <w:p>
      <w:pPr/>
      <w:r>
        <w:rPr>
          <w:lang w:val="id_ID" w:bidi="id_ID"/>
        </w:rPr>
      </w:r>
      <w:r>
        <w:rPr>
          <w:lang w:val="id_ID" w:bidi="id_ID"/>
        </w:rPr>
        <w:t>Paulus terus menyatakan ketidakbersalahannya. Paulus menyampaikan pembelaannya, atau membela dirinya sementara orang-orang Yahudi menuduhnya melakukan kejahatan. Paulus tidak melanggar hukum apa pun terhadap orang-orang Yahudi, Bait Suci orang-orang Yahudi, atau hukum apa pun terhadap Kaisar. Kaisar adalah penguasa seluruh Kekaisaran Romawi. Hukum Kaisar juga merujuk pada hukum-hukum Romawi.</w:t>
      </w:r>
    </w:p>
    <w:p>
      <w:pPr/>
      <w:r>
        <w:rPr>
          <w:lang w:val="id_ID" w:bidi="id_ID"/>
        </w:rPr>
      </w:r>
      <w:r>
        <w:rPr>
          <w:lang w:val="id_ID" w:bidi="id_ID"/>
        </w:rPr>
        <w:t>Sebagai gubernur baru Yudea, Festus ingin menyenangkan orang-orang Yahudi. Festus tahu orang-orang Yahudi ingin menghukum Paulus. Tetapi Paulus dapat menanggapi tuduhan yang tidak dapat dibuktikan oleh orang-orang Yahudi. Paulus tidak melakukan kesalahan apa pun, atau ia tidak melakukan dosa apa pun terhadap hukum Yahudi atau Romawi. Jadi Festus bertanya kepada Paulus apakah ia bersedia diutus ke Yerusalem untuk menghadapi persidangan di sana. Kita akan mengingat para imam kepala dan orang-orang penting dari orang Yahudi bertanya apakah Festus dapat mengutus Paulus ke Yerusalem. Kita juga akan mengingat bahwa orang-orang Yahudi berencana untuk menyergap Paulus dalam perjalanan dari Kaisarea ke Yerusalem. Festus mungkin mengutus para penjaga untuk melindungi Paulus, tetapi gubernur tidak tahu bahwa orang-orang Yahudi berencana untuk membunuh Paulus di sepanjang jalan. Festus tidak tahu apa yang harus dilakukan dengan Paulus, sehingga ia berpikir bahwa mungkin lebih masuk akal untuk mengadilinya di tempat di mana ia seharusnya melanggar hukum—Yerusalem.</w:t>
      </w:r>
    </w:p>
    <w:p>
      <w:pPr/>
      <w:r>
        <w:rPr>
          <w:lang w:val="id_ID" w:bidi="id_ID"/>
        </w:rPr>
      </w:r>
      <w:r>
        <w:rPr>
          <w:lang w:val="id_ID" w:bidi="id_ID"/>
        </w:rPr>
        <w:t>Tetapi Paulus tahu bahwa ia tidak akan mendapatkan persidangan yang adil di Yerusalem. Paulus juga menyadari upaya orang-orang Yahudi untuk menyergap dia ketika ia masih berada di tahanan komandan Romawi. Paulus berkata kepada Festus, "Aku berdiri di hadapan pengadilan Kaisar, di mana aku harus diadili." Badan peradilan adalah pengadilan hukum. Badan peradilan itu milik Kaisar, tetapi Kaisar tidak benar-benar berada di sana. Gubernur mewakili Kaisar di provinsi itu. Paulus menggunakan haknya sebagai warga negara Romawi untuk diadili di pengadilan Romawi. Paulus menekankan bahwa ia berada di pengadilan Romawi sehingga orang-orang Yahudi tidak dapat memiliki kendali atas dirinya. Paulus juga mengatakan bahwa memang sudah semestinya Festus menghakimi kasusnya.</w:t>
      </w:r>
    </w:p>
    <w:p>
      <w:pPr/>
      <w:r>
        <w:rPr>
          <w:lang w:val="id_ID" w:bidi="id_ID"/>
        </w:rPr>
      </w:r>
      <w:r>
        <w:rPr>
          <w:lang w:val="id_ID" w:bidi="id_ID"/>
        </w:rPr>
        <w:t>Paulus juga mengulangi bahwa ia tidak melakukan kejahatan terhadap orang-orang Yahudi. Jika Paulus melakukan kejahatan apa pun yang layak mati, Paulus mengatakan bahwa ia tidak akan mencoba melarikan diri dari kematian. Ini adalah cara lain untuk mengatakan jika Festus mendapati Paulus bersalah atas kejahatan serius yang pantas dihukum mati, Paulus tidak akan mencoba melarikan diri dari Festus. Paulus akan menerima hukuman itu. Paulus menambahkan, jika orang-orang Yahudi tidak dapat membuktikan bahwa dia bersalah, maka orang-orang Yahudi tidak memiliki hak untuk membawa Paulus dari gubernur.</w:t>
      </w:r>
    </w:p>
    <w:p>
      <w:pPr/>
      <w:r>
        <w:rPr>
          <w:lang w:val="id_ID" w:bidi="id_ID"/>
        </w:rPr>
      </w:r>
      <w:r>
        <w:rPr>
          <w:lang w:val="id_ID" w:bidi="id_ID"/>
        </w:rPr>
        <w:t>Paulus berkata kepada Festus, "Aku mengajukan banding kepada Kaisar." Pernyataan ini berarti, "Aku naik banding ke Kaisar demi kepentinganku." Paulus mungkin berpikir bahwa orang-orang Yahudi akan dapat meyakinkan Festus untuk memihak mereka. Karena Paulus berpikir bahwa ia tidak dapat memenangkan kasusnya baik di Yerusalem atau di pengadilan di Kaisarea, Paulus menggunakan haknya sebagai warga negara Romawi. Paulus meminta persidangan untuk dilakukan di Roma di hadapan Kaisar. Ketika Paulus tiba di Roma, Kaisar atau wakilnya akan menghakimi kasusnya. Di pengadilan Romawi, orang yang dituduh dapat mengajukan banding untuk diadili di Roma sebelum hakim Romawi memutuskan tentang kasus itu.</w:t>
      </w:r>
    </w:p>
    <w:p>
      <w:pPr/>
      <w:r>
        <w:rPr>
          <w:lang w:val="id_ID" w:bidi="id_ID"/>
        </w:rPr>
      </w:r>
      <w:r>
        <w:rPr>
          <w:lang w:val="id_ID" w:bidi="id_ID"/>
        </w:rPr>
        <w:t>Berhenti dan diskusikan: Ketika kasus diajukan dalam budaya Anda, di mana orang-orang yang tidak bersalah mencari bantuan jika mereka tahu bahwa mereka tidak diberikan persidangan yang adil? Bagaimana seseorang mengajukan banding atas keputusan hakim atau pengadilan?</w:t>
      </w:r>
    </w:p>
    <w:p>
      <w:pPr/>
      <w:r>
        <w:rPr>
          <w:lang w:val="id_ID" w:bidi="id_ID"/>
        </w:rPr>
      </w:r>
      <w:r>
        <w:rPr>
          <w:lang w:val="id_ID" w:bidi="id_ID"/>
        </w:rPr>
        <w:t>Festus membahas kasus Paulus dengan penasihat-penasihatnya. Dewan berkonsultasi dengan para penasihat Romawinya yang paham mengenai masalah hukum. Festus ingin memastikan bahwa ia akan melakukan apa yang sah dalam hukum Romawi. Kemudian Festus berkata kepada Paulus, "Kepada Kaisar kamu telah mengajukan banding; kepada Kaisar kamu akan pergi." Deklarasi Festus menekankan nama Kaisar dua kali. Paulus telah mengajukan banding kepada Kaisar sehingga Festus diwajibkan untuk mengabulkan banding itu. Festus mengakui otoritas yang lebih tinggi dari kaisar Romawi yang akan menyelidiki dan membuat keputusan tentang kasus Paulus.</w:t>
      </w:r>
      <w:r>
        <w:rPr>
          <w:lang w:val="id_ID" w:bidi="id_ID"/>
        </w:rPr>
      </w:r>
    </w:p>
    <w:p>
      <w:pPr>
        <w:pStyle w:val="Heading3"/>
      </w:pPr>
      <w:r>
        <w:rPr>
          <w:lang w:val="id_ID" w:bidi="id_ID"/>
        </w:rPr>
        <w:t>Menjelaskan Adegan</w:t>
      </w:r>
    </w:p>
    <w:p>
      <w:pPr/>
      <w:r>
        <w:rPr>
          <w:lang w:val="id_ID" w:bidi="id_ID"/>
        </w:rPr>
      </w:r>
      <w:r>
        <w:rPr>
          <w:lang w:val="id_ID" w:bidi="id_ID"/>
        </w:rPr>
        <w:t>Dengarkan teks ini sekali lagi dalam versi yang paling mudah dimengerti.</w:t>
      </w:r>
    </w:p>
    <w:p>
      <w:pPr/>
      <w:r>
        <w:rPr>
          <w:lang w:val="id_ID" w:bidi="id_ID"/>
        </w:rPr>
      </w:r>
      <w:r>
        <w:rPr>
          <w:lang w:val="id_ID" w:bidi="id_ID"/>
        </w:rPr>
        <w:t>Kisah ini memiliki tiga adegan.</w:t>
      </w:r>
    </w:p>
    <w:p>
      <w:pPr/>
      <w:r>
        <w:rPr>
          <w:lang w:val="id_ID" w:bidi="id_ID"/>
        </w:rPr>
      </w:r>
      <w:r>
        <w:rPr>
          <w:b/>
          <w:lang w:val="id_ID" w:bidi="id_ID"/>
        </w:rPr>
        <w:t>Adegan pertama:</w:t>
      </w:r>
      <w:r>
        <w:rPr>
          <w:lang w:val="id_ID" w:bidi="id_ID"/>
        </w:rPr>
        <w:t xml:space="preserve"> Gubernur Festus duduk di kursi pengadilan di Kaisarea. Para pemimpin Yahudi menuduh Paulus melakukan berbagai kejahatan.</w:t>
      </w:r>
    </w:p>
    <w:p>
      <w:pPr/>
      <w:r>
        <w:rPr>
          <w:lang w:val="id_ID" w:bidi="id_ID"/>
        </w:rPr>
      </w:r>
      <w:r>
        <w:rPr>
          <w:b/>
          <w:lang w:val="id_ID" w:bidi="id_ID"/>
        </w:rPr>
        <w:t>Adegan kedua:</w:t>
      </w:r>
      <w:r>
        <w:rPr>
          <w:lang w:val="id_ID" w:bidi="id_ID"/>
        </w:rPr>
        <w:t xml:space="preserve"> Paulus menanggapi para penuduh dan memberikan pembelaannya.</w:t>
      </w:r>
    </w:p>
    <w:p>
      <w:pPr/>
      <w:r>
        <w:rPr>
          <w:lang w:val="id_ID" w:bidi="id_ID"/>
        </w:rPr>
      </w:r>
      <w:r>
        <w:rPr>
          <w:b/>
          <w:lang w:val="id_ID" w:bidi="id_ID"/>
        </w:rPr>
        <w:t>Adegan ketiga:</w:t>
      </w:r>
      <w:r>
        <w:rPr>
          <w:lang w:val="id_ID" w:bidi="id_ID"/>
        </w:rPr>
        <w:t xml:space="preserve"> Festus berbicara dengan dewan tentang banding Paulus kepada Kaisar.</w:t>
      </w:r>
    </w:p>
    <w:p>
      <w:pPr/>
      <w:r>
        <w:rPr>
          <w:lang w:val="id_ID" w:bidi="id_ID"/>
        </w:rPr>
      </w:r>
      <w:r>
        <w:rPr>
          <w:lang w:val="id_ID" w:bidi="id_ID"/>
        </w:rPr>
        <w:t>Tokoh dalam kisah tersebut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Porkius Festus, sang gubernur</w:t>
      </w:r>
    </w:p>
    <w:p>
      <w:pPr>
        <w:pStyle w:val="ListBullet"/>
        <w:spacing w:line="240" w:lineRule="auto"/>
        <w:ind w:left="720"/>
      </w:pPr>
      <w:r>
        <w:rPr>
          <w:lang w:val="id_ID" w:bidi="id_ID"/>
        </w:rPr>
      </w:r>
      <w:r>
        <w:rPr>
          <w:lang w:val="id_ID" w:bidi="id_ID"/>
        </w:rPr>
        <w:t>Para pemimpin Yahudi yang menuduh Paulus</w:t>
      </w:r>
    </w:p>
    <w:p>
      <w:pPr>
        <w:pStyle w:val="ListBullet"/>
        <w:spacing w:line="240" w:lineRule="auto"/>
        <w:ind w:left="720"/>
      </w:pPr>
      <w:r>
        <w:rPr>
          <w:lang w:val="id_ID" w:bidi="id_ID"/>
        </w:rPr>
      </w:r>
      <w:r>
        <w:rPr>
          <w:lang w:val="id_ID" w:bidi="id_ID"/>
        </w:rPr>
        <w:t>Dewan di Kaisarea</w:t>
      </w:r>
    </w:p>
    <w:p>
      <w:pPr/>
      <w:r>
        <w:rPr>
          <w:lang w:val="id_ID" w:bidi="id_ID"/>
        </w:rPr>
      </w:r>
      <w:r>
        <w:rPr>
          <w:lang w:val="id_ID" w:bidi="id_ID"/>
        </w:rPr>
        <w:t>Dalam sesi ini, mintalah kelompok untuk membuat papan cerita, menggambar, atau menggunakan beberapa macam alat peraga (benda-benda yang dapat Anda pindah-pindahkan seperti batu, kayu, mainan anak-anak) untuk memvisualisasikan kisah dan adegan di dalamnya.</w:t>
      </w:r>
    </w:p>
    <w:p>
      <w:pPr/>
      <w:r>
        <w:rPr>
          <w:lang w:val="id_ID" w:bidi="id_ID"/>
        </w:rPr>
      </w:r>
      <w:r>
        <w:rPr>
          <w:lang w:val="id_ID" w:bidi="id_ID"/>
        </w:rPr>
        <w:t>Anda akan ingat sebelumnya, Paulus menjalani persidangan di hadapan Felix, mantan gubernur. Di sini, Paulus menjalani persidangan di hadapan gubernur baru, Porkius Festus. Gubernur baru telah pergi ke Yerusalem untuk bertemu dengan para pemimpin Yahudi. Para pemimpin Yahudi menuduh Paulus melanggar hukum Yahudi dan Romawi.</w:t>
      </w:r>
    </w:p>
    <w:p>
      <w:pPr/>
      <w:r>
        <w:rPr>
          <w:lang w:val="id_ID" w:bidi="id_ID"/>
        </w:rPr>
      </w:r>
      <w:r>
        <w:rPr>
          <w:lang w:val="id_ID" w:bidi="id_ID"/>
        </w:rPr>
        <w:t>Cerita ini dimulai 8 sampai 10 hari kemudian. Festus kembali ke Kaisarea. Sehari setelah ia tiba di Kaisarea, para pemimpin Yahudi datang ke pengadilan. Festus duduk di kursi khusus yang diduduki seorang hakim ketika ia mendengar kasus dan memutuskan apa yang harus dilakukan.</w:t>
      </w:r>
    </w:p>
    <w:p>
      <w:pPr/>
      <w:r>
        <w:rPr>
          <w:lang w:val="id_ID" w:bidi="id_ID"/>
        </w:rPr>
      </w:r>
      <w:r>
        <w:rPr>
          <w:lang w:val="id_ID" w:bidi="id_ID"/>
        </w:rPr>
        <w:t>Paulus berbicara kepada Festus dengan hormat. Paulus membela dirinya terhadap tuduhan itu. Ketika Festus bertanya kepada Paulus apakah ia bersedia menghadapi persidangan di Yerusalem, Paulus menolak. Sebagai warga negara Romawi, Paulus memutuskan bahwa ia harus diadili hanya di pengadilan Romawi. Paulus tahu bahwa ia tidak akan aman di dewan Yahudi dan tahu tentang rencana sebelumnya untuk membunuhnya. Dia tahu bahwa peluangnya lebih baik di pengadilan Romawi. Jika Festus tidak bersedia memutuskan kasus itu, maka Paulus mungkin merasa bahwa pilihan terbaiknya adalah mengajukan banding kepada Roma.</w:t>
      </w:r>
    </w:p>
    <w:p>
      <w:pPr/>
      <w:r>
        <w:rPr>
          <w:lang w:val="id_ID" w:bidi="id_ID"/>
        </w:rPr>
      </w:r>
      <w:r>
        <w:rPr>
          <w:lang w:val="id_ID" w:bidi="id_ID"/>
        </w:rPr>
        <w:t>Setelah mendengar banding Paulus, Festus berbicara dengan dewannya. Kemudian Festus memutuskan untuk menerima banding Paulus agar kasusnya dipindahkan dari Kaisarea ke Roma. Gelar Kaisar disebutkan dua kali untuk menekankan bahwa Festus akan mengirim Paulus kepada Kaisar, kaisar Romawi sendiri, untuk menyidangkan kasus tersebut.</w:t>
      </w:r>
      <w:r>
        <w:rPr>
          <w:lang w:val="id_ID" w:bidi="id_ID"/>
        </w:rPr>
      </w:r>
    </w:p>
    <w:p>
      <w:pPr>
        <w:pStyle w:val="Heading3"/>
      </w:pPr>
      <w:r>
        <w:rPr>
          <w:lang w:val="id_ID" w:bidi="id_ID"/>
        </w:rPr>
        <w:t>Memperagakan Bacaan</w:t>
      </w:r>
    </w:p>
    <w:p>
      <w:pPr/>
      <w:r>
        <w:rPr>
          <w:lang w:val="id_ID" w:bidi="id_ID"/>
        </w:rPr>
      </w:r>
      <w:r>
        <w:rPr>
          <w:lang w:val="id_ID" w:bidi="id_ID"/>
        </w:rPr>
        <w:t>Dengarkan perikop ini satu kali lagi dalam terjemahan yang paling mudah dimengerti.</w:t>
      </w:r>
    </w:p>
    <w:p>
      <w:pPr/>
      <w:r>
        <w:rPr>
          <w:lang w:val="id_ID" w:bidi="id_ID"/>
        </w:rPr>
      </w:r>
      <w:r>
        <w:rPr>
          <w:lang w:val="id_ID" w:bidi="id_ID"/>
        </w:rPr>
        <w:t>Dalam sesi ini, kelompok akan memeragakan kisah tersebut.</w:t>
      </w:r>
    </w:p>
    <w:p>
      <w:pPr/>
      <w:r>
        <w:rPr>
          <w:lang w:val="id_ID" w:bidi="id_ID"/>
        </w:rPr>
      </w:r>
      <w:r>
        <w:rPr>
          <w:lang w:val="id_ID" w:bidi="id_ID"/>
        </w:rPr>
        <w:t>Kisah ini memiliki tiga adegan.</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Porkius Festus, sang gubernur</w:t>
      </w:r>
    </w:p>
    <w:p>
      <w:pPr>
        <w:pStyle w:val="ListBullet"/>
        <w:spacing w:line="240" w:lineRule="auto"/>
        <w:ind w:left="720"/>
      </w:pPr>
      <w:r>
        <w:rPr>
          <w:lang w:val="id_ID" w:bidi="id_ID"/>
        </w:rPr>
      </w:r>
      <w:r>
        <w:rPr>
          <w:lang w:val="id_ID" w:bidi="id_ID"/>
        </w:rPr>
        <w:t>Para pemimpin Yahudi yang menuduh Paulus</w:t>
      </w:r>
    </w:p>
    <w:p>
      <w:pPr>
        <w:pStyle w:val="ListBullet"/>
        <w:spacing w:line="240" w:lineRule="auto"/>
        <w:ind w:left="720"/>
      </w:pPr>
      <w:r>
        <w:rPr>
          <w:lang w:val="id_ID" w:bidi="id_ID"/>
        </w:rPr>
      </w:r>
      <w:r>
        <w:rPr>
          <w:lang w:val="id_ID" w:bidi="id_ID"/>
        </w:rPr>
        <w:t>Dewan di Kaisarea</w:t>
      </w:r>
    </w:p>
    <w:p>
      <w:pPr/>
      <w:r>
        <w:rPr>
          <w:lang w:val="id_ID" w:bidi="id_ID"/>
        </w:rPr>
      </w:r>
      <w:r>
        <w:rPr>
          <w:lang w:val="id_ID" w:bidi="id_ID"/>
        </w:rPr>
        <w:t>Minta kelompok untuk memerankan kisah ini dua kali. Mereka harus memerankannya dalam bahasa tujuan penerjemahan mereka. Pertama, minta kelompok untuk memerankan cerita itu tanpa berhenti. Pada saat kelompok memerankan kisah itu untuk kedua kalinya, hentikan mereka pada bagian-bagian yang berbeda dalam kisah tersebut.</w:t>
      </w:r>
    </w:p>
    <w:p>
      <w:pPr/>
      <w:r>
        <w:rPr>
          <w:lang w:val="id_ID" w:bidi="id_ID"/>
        </w:rPr>
      </w:r>
      <w:r>
        <w:rPr>
          <w:lang w:val="id_ID" w:bidi="id_ID"/>
        </w:rPr>
        <w:t xml:space="preserve">Ketika kelompok memerankan kisah itu untuk pertama kalinya, perhatikan alur, plot, dan kronologi kisah tersebut. Perhatikan bagian-bagian penting atau sulit dari kisah maupun bagian yang akan diperagakan dan jangan dilewatkan. Bantu kelompok untuk mengingat bagian-bagian dari kisah tersebut. </w:t>
      </w:r>
    </w:p>
    <w:p>
      <w:pPr/>
      <w:r>
        <w:rPr>
          <w:lang w:val="id_ID" w:bidi="id_ID"/>
        </w:rPr>
      </w:r>
      <w:r>
        <w:rPr>
          <w:lang w:val="id_ID" w:bidi="id_ID"/>
        </w:rPr>
        <w:t>Festus pergi ke Kaisarea dan duduk di kursi pengadilan. Para pemimpin Yahudi mengajukan kasus mereka terhadap Paulus.</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gubernur, "Bagaimana perasaan Anda?" Anda mungkin mendengar hal-hal seperti, "Apa tuduhan yang mereka miliki terhadap Paulus?" dan "Aku akan memberikan kesempatan kepada orang-orang Yahudi untuk menjalani persidangan."</w:t>
      </w:r>
    </w:p>
    <w:p>
      <w:pPr>
        <w:pStyle w:val="ListBullet"/>
        <w:spacing w:line="240" w:lineRule="auto"/>
        <w:ind w:left="720"/>
      </w:pPr>
      <w:r>
        <w:rPr>
          <w:lang w:val="id_ID" w:bidi="id_ID"/>
        </w:rPr>
      </w:r>
      <w:r>
        <w:rPr>
          <w:lang w:val="id_ID" w:bidi="id_ID"/>
        </w:rPr>
        <w:t xml:space="preserve">Mulai kembali adegannya. </w:t>
      </w:r>
    </w:p>
    <w:p>
      <w:pPr>
        <w:pStyle w:val="ListBullet"/>
        <w:spacing w:line="240" w:lineRule="auto"/>
        <w:ind w:left="720"/>
      </w:pPr>
      <w:r>
        <w:rPr>
          <w:lang w:val="id_ID" w:bidi="id_ID"/>
        </w:rPr>
      </w:r>
      <w:r>
        <w:rPr>
          <w:lang w:val="id_ID" w:bidi="id_ID"/>
        </w:rPr>
        <w:t>Tanyakan kepada para aktor yang memerankan pemimpin Yahudi, "Bagaimana perasaan Anda?" Anda mungkin mendengar hal-hal seperti, "Kami akan menuduh Paulus melakukan kejahatan sebanyak mungkin yang kami bisa," dan "Kami percaya gubernur akan mengecam Paulus."</w:t>
      </w:r>
    </w:p>
    <w:p>
      <w:pPr>
        <w:pStyle w:val="ListBullet"/>
        <w:spacing w:line="240" w:lineRule="auto"/>
        <w:ind w:left="720"/>
      </w:pPr>
      <w:r>
        <w:rPr>
          <w:lang w:val="id_ID" w:bidi="id_ID"/>
        </w:rPr>
      </w:r>
      <w:r>
        <w:rPr>
          <w:lang w:val="id_ID" w:bidi="id_ID"/>
        </w:rPr>
        <w:t xml:space="preserve">Mulai kembali adegannya. </w:t>
      </w:r>
    </w:p>
    <w:p>
      <w:pPr/>
      <w:r>
        <w:rPr>
          <w:lang w:val="id_ID" w:bidi="id_ID"/>
        </w:rPr>
      </w:r>
      <w:r>
        <w:rPr>
          <w:lang w:val="id_ID" w:bidi="id_ID"/>
        </w:rPr>
        <w:t>Paulus menanggapi tuduhan itu. Paulus terus memohon ketidakbersalahannya.</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orang yang memerankan Paulus, "Bagaimana perasaan Anda?" Anda mungkin mendengar hal-hal seperti, "Saya telah berada di persidangan ini sebelumnya," dan "Para penuduh ini tidak memiliki cukup bukti."</w:t>
      </w:r>
    </w:p>
    <w:p>
      <w:pPr>
        <w:pStyle w:val="ListBullet"/>
        <w:spacing w:line="240" w:lineRule="auto"/>
        <w:ind w:left="720"/>
      </w:pPr>
      <w:r>
        <w:rPr>
          <w:lang w:val="id_ID" w:bidi="id_ID"/>
        </w:rPr>
      </w:r>
      <w:r>
        <w:rPr>
          <w:lang w:val="id_ID" w:bidi="id_ID"/>
        </w:rPr>
        <w:t xml:space="preserve">Mulai kembali adegannya. </w:t>
      </w:r>
    </w:p>
    <w:p>
      <w:pPr/>
      <w:r>
        <w:rPr>
          <w:lang w:val="id_ID" w:bidi="id_ID"/>
        </w:rPr>
      </w:r>
      <w:r>
        <w:rPr>
          <w:lang w:val="id_ID" w:bidi="id_ID"/>
        </w:rPr>
        <w:t>Festus bertanya kepada Paulus apakah ia bersedia menghadapi persidangan di Yerusalem. Paulus menolak dan berpendapat bahwa ia harus diadili hanya di pengadilan Romawi.</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Festus, "Bagaimana perasaan Anda?" Anda mungkin mendengar hal-hal seperti, "Para pemimpin Yahudi tidak dapat membuktikan Paulus bersalah," dan "Mungkin akan lebih baik jika Paulus menghadapi persidangan di Yerusalem."</w:t>
      </w:r>
    </w:p>
    <w:p>
      <w:pPr>
        <w:pStyle w:val="ListBullet"/>
        <w:spacing w:line="240" w:lineRule="auto"/>
        <w:ind w:left="720"/>
      </w:pPr>
      <w:r>
        <w:rPr>
          <w:lang w:val="id_ID" w:bidi="id_ID"/>
        </w:rPr>
      </w:r>
      <w:r>
        <w:rPr>
          <w:lang w:val="id_ID" w:bidi="id_ID"/>
        </w:rPr>
        <w:t xml:space="preserve">Mulai kembali adegannya. </w:t>
      </w:r>
    </w:p>
    <w:p>
      <w:pPr>
        <w:pStyle w:val="ListBullet"/>
        <w:spacing w:line="240" w:lineRule="auto"/>
        <w:ind w:left="720"/>
      </w:pPr>
      <w:r>
        <w:rPr>
          <w:lang w:val="id_ID" w:bidi="id_ID"/>
        </w:rPr>
      </w:r>
      <w:r>
        <w:rPr>
          <w:lang w:val="id_ID" w:bidi="id_ID"/>
        </w:rPr>
        <w:t>Tanyakan kepada orang yang memerankan Paulus, "Bagaimana perasaan Anda?" Anda mungkin mendengar hal-hal seperti, "Gubernur tampaknya membantu orang-orang Yahudi," dan "Aku mungkin disergap di sepanjang jalan ke Yerusalem."</w:t>
      </w:r>
    </w:p>
    <w:p>
      <w:pPr>
        <w:pStyle w:val="ListBullet"/>
        <w:spacing w:line="240" w:lineRule="auto"/>
        <w:ind w:left="720"/>
      </w:pPr>
      <w:r>
        <w:rPr>
          <w:lang w:val="id_ID" w:bidi="id_ID"/>
        </w:rPr>
      </w:r>
      <w:r>
        <w:rPr>
          <w:lang w:val="id_ID" w:bidi="id_ID"/>
        </w:rPr>
        <w:t xml:space="preserve">Mulai kembali adegannya. </w:t>
      </w:r>
    </w:p>
    <w:p>
      <w:pPr/>
      <w:r>
        <w:rPr>
          <w:lang w:val="id_ID" w:bidi="id_ID"/>
        </w:rPr>
      </w:r>
      <w:r>
        <w:rPr>
          <w:lang w:val="id_ID" w:bidi="id_ID"/>
        </w:rPr>
        <w:t>Karena Paulus tidak ingin diutus kepada orang-orang Yahudi di Yerusalem, Paulus mengajukan banding kepada Kaisar. Festus berbicara dengan dewan di Kaisarea. Kemudian Festus berkata, "Kamu mengajukan banding kepada Kaisar, kepada Kaisar kamu akan pergi."</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orang yang memerankan Paulus, "Bagaimana perasaan Anda?" Anda mungkin mendengar hal-hal seperti, "Saya akan menggunakan hak saya sebagai warga negara Romawi," dan "Saya mungkin memiliki persidangan yang adil di hadapan Kaisar."</w:t>
      </w:r>
    </w:p>
    <w:p>
      <w:pPr>
        <w:pStyle w:val="ListBullet"/>
        <w:spacing w:line="240" w:lineRule="auto"/>
        <w:ind w:left="720"/>
      </w:pPr>
      <w:r>
        <w:rPr>
          <w:lang w:val="id_ID" w:bidi="id_ID"/>
        </w:rPr>
      </w:r>
      <w:r>
        <w:rPr>
          <w:lang w:val="id_ID" w:bidi="id_ID"/>
        </w:rPr>
        <w:t xml:space="preserve">Mulai kembali adegannya. </w:t>
      </w:r>
    </w:p>
    <w:p>
      <w:pPr>
        <w:pStyle w:val="ListBullet"/>
        <w:spacing w:line="240" w:lineRule="auto"/>
        <w:ind w:left="720"/>
      </w:pPr>
      <w:r>
        <w:rPr>
          <w:lang w:val="id_ID" w:bidi="id_ID"/>
        </w:rPr>
      </w:r>
      <w:r>
        <w:rPr>
          <w:lang w:val="id_ID" w:bidi="id_ID"/>
        </w:rPr>
        <w:t>Tanyakan kepada aktor yang memerankan Festus, "Bagaimana perasaan Anda?" Anda mungkin mendengar hal-hal seperti, "Dewan penasihat akan membimbing saya mengenai apa yang harus dilakukan," dan "Sebagai warga negara Romawi yang mengajukan banding kepada pengadilan Kaisar, saya harus mengutus Paulus kepada Kaisar di Roma."</w:t>
      </w:r>
    </w:p>
    <w:p>
      <w:pPr>
        <w:pStyle w:val="ListBullet"/>
        <w:spacing w:line="240" w:lineRule="auto"/>
        <w:ind w:left="720"/>
      </w:pPr>
      <w:r>
        <w:rPr>
          <w:lang w:val="id_ID" w:bidi="id_ID"/>
        </w:rPr>
      </w:r>
      <w:r>
        <w:rPr>
          <w:lang w:val="id_ID" w:bidi="id_ID"/>
        </w:rPr>
        <w:t xml:space="preserve">Mulai kembali adegannya. </w:t>
      </w:r>
      <w:r>
        <w:rPr>
          <w:lang w:val="id_ID" w:bidi="id_ID"/>
        </w:rPr>
      </w:r>
    </w:p>
    <w:p>
      <w:pPr>
        <w:pStyle w:val="Heading3"/>
      </w:pPr>
      <w:r>
        <w:rPr>
          <w:lang w:val="id_ID" w:bidi="id_ID"/>
        </w:rPr>
        <w:t>Melengkapi yang Kurang</w:t>
      </w:r>
    </w:p>
    <w:p>
      <w:pPr/>
      <w:r>
        <w:rPr>
          <w:lang w:val="id_ID" w:bidi="id_ID"/>
        </w:rPr>
      </w:r>
      <w:r>
        <w:rPr>
          <w:lang w:val="id_ID" w:bidi="id_ID"/>
        </w:rPr>
        <w:t>Dengarkan perikop ini satu kali dalam terjemahan yang paling mudah dimengerti.</w:t>
      </w:r>
    </w:p>
    <w:p>
      <w:pPr/>
      <w:r>
        <w:rPr>
          <w:lang w:val="id_ID" w:bidi="id_ID"/>
        </w:rPr>
      </w:r>
      <w:r>
        <w:rPr>
          <w:lang w:val="id_ID" w:bidi="id_ID"/>
        </w:rPr>
        <w:t xml:space="preserve">Para pemimpin </w:t>
      </w:r>
      <w:r>
        <w:rPr>
          <w:b/>
          <w:lang w:val="id_ID" w:bidi="id_ID"/>
        </w:rPr>
        <w:t>Yahudi</w:t>
      </w:r>
      <w:r>
        <w:rPr>
          <w:lang w:val="id_ID" w:bidi="id_ID"/>
        </w:rPr>
        <w:t xml:space="preserve"> berasal dari </w:t>
      </w:r>
      <w:r>
        <w:rPr>
          <w:b/>
          <w:lang w:val="id_ID" w:bidi="id_ID"/>
        </w:rPr>
        <w:t>Yerusalem</w:t>
      </w:r>
      <w:r>
        <w:rPr>
          <w:lang w:val="id_ID" w:bidi="id_ID"/>
        </w:rPr>
        <w:t xml:space="preserve"> dan menuduh Paulus melakukan banyak kejahatan. Gunakan kata Yahudi dan Yerusalem seperti yang Anda gunakan sebelumnya. Lihat Daftar Kata Utama untuk informasi lebih lanjut tentang </w:t>
      </w:r>
      <w:r>
        <w:rPr>
          <w:lang w:val="id_ID" w:bidi="id_ID"/>
        </w:rPr>
        <w:t>Yahudi</w:t>
      </w:r>
      <w:r>
        <w:rPr>
          <w:lang w:val="id_ID" w:bidi="id_ID"/>
        </w:rPr>
        <w:t xml:space="preserve"> dan </w:t>
      </w:r>
      <w:r>
        <w:rPr>
          <w:lang w:val="id_ID" w:bidi="id_ID"/>
        </w:rPr>
        <w:t>Yerusalem</w:t>
      </w:r>
      <w:r>
        <w:rPr>
          <w:lang w:val="id_ID" w:bidi="id_ID"/>
        </w:rPr>
        <w:t>.</w:t>
      </w:r>
    </w:p>
    <w:p>
      <w:pPr/>
      <w:r>
        <w:rPr>
          <w:lang w:val="id_ID" w:bidi="id_ID"/>
        </w:rPr>
      </w:r>
      <w:r>
        <w:rPr>
          <w:lang w:val="id_ID" w:bidi="id_ID"/>
        </w:rPr>
        <w:t xml:space="preserve">Paulus tidak melanggar </w:t>
      </w:r>
      <w:r>
        <w:rPr>
          <w:b/>
          <w:lang w:val="id_ID" w:bidi="id_ID"/>
        </w:rPr>
        <w:t>hukum</w:t>
      </w:r>
      <w:r>
        <w:rPr>
          <w:lang w:val="id_ID" w:bidi="id_ID"/>
        </w:rPr>
        <w:t xml:space="preserve"> terhadap orang-orang Yahudi, </w:t>
      </w:r>
      <w:r>
        <w:rPr>
          <w:b/>
          <w:lang w:val="id_ID" w:bidi="id_ID"/>
        </w:rPr>
        <w:t>Bait Suci</w:t>
      </w:r>
      <w:r>
        <w:rPr>
          <w:lang w:val="id_ID" w:bidi="id_ID"/>
        </w:rPr>
        <w:t xml:space="preserve">, dan </w:t>
      </w:r>
      <w:r>
        <w:rPr>
          <w:b/>
          <w:lang w:val="id_ID" w:bidi="id_ID"/>
        </w:rPr>
        <w:t>Kaisar</w:t>
      </w:r>
      <w:r>
        <w:rPr>
          <w:lang w:val="id_ID" w:bidi="id_ID"/>
        </w:rPr>
        <w:t xml:space="preserve">. Hukum Yahudi merujuk pada hukum Musa. Gunakan kata hukum, Bait Suci, dan Kaisar seperti yang Anda gunakan sebelumnya. Lihat Daftar Kata Utama untuk informasi lebih lanjut tentang kata-kata </w:t>
      </w:r>
      <w:r>
        <w:rPr>
          <w:lang w:val="id_ID" w:bidi="id_ID"/>
        </w:rPr>
        <w:t>hukum</w:t>
      </w:r>
      <w:r>
        <w:rPr>
          <w:lang w:val="id_ID" w:bidi="id_ID"/>
        </w:rPr>
        <w:t xml:space="preserve">, </w:t>
      </w:r>
      <w:r>
        <w:rPr>
          <w:lang w:val="id_ID" w:bidi="id_ID"/>
        </w:rPr>
        <w:t>Bait Suci</w:t>
      </w:r>
      <w:r>
        <w:rPr>
          <w:lang w:val="id_ID" w:bidi="id_ID"/>
        </w:rPr>
        <w:t xml:space="preserve">, dan </w:t>
      </w:r>
      <w:r>
        <w:rPr>
          <w:lang w:val="id_ID" w:bidi="id_ID"/>
        </w:rPr>
        <w:t>Kaisar</w:t>
      </w:r>
      <w:r>
        <w:rPr>
          <w:lang w:val="id_ID" w:bidi="id_ID"/>
        </w:rPr>
        <w:t>.</w:t>
      </w:r>
    </w:p>
    <w:p>
      <w:pPr/>
      <w:r>
        <w:rPr>
          <w:lang w:val="id_ID" w:bidi="id_ID"/>
        </w:rPr>
      </w:r>
      <w:r>
        <w:rPr>
          <w:lang w:val="id_ID" w:bidi="id_ID"/>
        </w:rPr>
        <w:t>Festus berbicara kepada dewan tentang kasus Paulus. Dewan di sini merujuk pada para penasihat Romawi bagi Festus di Kaisarea.</w:t>
      </w:r>
      <w:r>
        <w:rPr>
          <w:lang w:val="id_ID" w:bidi="id_ID"/>
        </w:rPr>
      </w:r>
    </w:p>
    <w:p>
      <w:pPr>
        <w:pStyle w:val="Heading3"/>
      </w:pPr>
      <w:r>
        <w:rPr>
          <w:lang w:val="id_ID" w:bidi="id_ID"/>
        </w:rPr>
        <w:t>Menyampaikan Firman Tuhan</w:t>
      </w:r>
    </w:p>
    <w:p>
      <w:pPr/>
      <w:r>
        <w:rPr>
          <w:lang w:val="id_ID" w:bidi="id_ID"/>
        </w:rPr>
      </w:r>
      <w:r>
        <w:rPr>
          <w:lang w:val="id_ID" w:bidi="id_ID"/>
        </w:rPr>
        <w:t>Dengarkan versi audio bagian ini dalam terjemahan yang paling mudah dimengerti.</w:t>
      </w:r>
    </w:p>
    <w:p>
      <w:pPr/>
      <w:r>
        <w:rPr>
          <w:lang w:val="id_ID" w:bidi="id_ID"/>
        </w:rPr>
      </w:r>
      <w:r>
        <w:rPr>
          <w:lang w:val="id_ID" w:bidi="id_ID"/>
        </w:rPr>
        <w:t>Dalam sesi ini, ceritakan kembali teks ini, secara berkelompok, dalam bahasa Anda sendiri.</w:t>
      </w:r>
    </w:p>
    <w:p>
      <w:pPr/>
      <w:r>
        <w:rPr>
          <w:lang w:val="id_ID" w:bidi="id_ID"/>
        </w:rPr>
      </w:r>
      <w:r>
        <w:rPr>
          <w:lang w:val="id_ID" w:bidi="id_ID"/>
        </w:rPr>
        <w:t>Pertama, seluruh kelompok harus berlatih menceritakan teks tersebut dalam bahasa Anda sendiri. Ingatlah untuk mengikut 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bagian itu lalu berhenti sebentar. Anggota kelompok lain harus menceritakan bagian selanjutnya dari teks itu dan berhenti sebentar. Lakukan ini sampai kelompok menceritakan kembali seluruh teks tersebut. Anggota kelompok bisa saling memperbaiki pada tahap ini. </w:t>
      </w:r>
    </w:p>
    <w:p>
      <w:pPr/>
      <w:r>
        <w:rPr>
          <w:lang w:val="id_ID" w:bidi="id_ID"/>
        </w:rPr>
      </w:r>
      <w:r>
        <w:rPr>
          <w:lang w:val="id_ID" w:bidi="id_ID"/>
        </w:rPr>
        <w:t>Hentikan sebentar rekaman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teks tersebut.</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kelompok dapat memutuskan versi teks milik siapa yang paling kalian sukai. Anda mungkin menyukai cara salah satu anggota kelompok menceritakan satu adegan, tetapi menyukai cara anggota kelompok yang lain menceritakan adegan lainnya. </w:t>
      </w:r>
    </w:p>
    <w:p>
      <w:pPr/>
      <w:r>
        <w:rPr>
          <w:lang w:val="id_ID" w:bidi="id_ID"/>
        </w:rPr>
      </w:r>
      <w:r>
        <w:rPr>
          <w:lang w:val="id_ID" w:bidi="id_ID"/>
        </w:rPr>
        <w:t xml:space="preserve">Hentikan sebentar rekaman ini di sini. </w:t>
      </w:r>
    </w:p>
    <w:p>
      <w:pPr/>
      <w:r>
        <w:rPr>
          <w:lang w:val="id_ID" w:bidi="id_ID"/>
        </w:rPr>
      </w:r>
      <w:r>
        <w:rPr>
          <w:lang w:val="id_ID" w:bidi="id_ID"/>
        </w:rPr>
        <w:t>Akhirnya, kelompok dapat menyusun versi akhir dari bagian itu yang disetujui oleh semua orang. Setiap anggota kelompok harus berlatih menceritakan versi terakhir dari bagian tersebut.</w:t>
      </w:r>
      <w:r>
        <w:rPr>
          <w:lang w:val="id_ID" w:bidi="id_ID"/>
        </w:rPr>
      </w:r>
      <w:r>
        <w:rPr>
          <w:lang w:val="id_ID" w:bidi="id_ID"/>
        </w:rPr>
      </w:r>
    </w:p>
    <w:p>
      <w:pPr/>
      <w:r>
        <w:rPr>
          <w:lang w:val="id_ID" w:bidi="id_ID"/>
        </w:rPr>
      </w:r>
    </w:p>
    <w:p>
      <w:pPr>
        <w:pStyle w:val="Heading2"/>
      </w:pPr>
      <w:r>
        <w:rPr>
          <w:lang w:val="id_ID" w:bidi="id_ID"/>
        </w:rPr>
        <w:t>Kisah Para Rasul 25:13–22</w:t>
      </w:r>
      <w:r>
        <w:rPr>
          <w:lang w:val="id_ID" w:bidi="id_ID"/>
        </w:rPr>
      </w:r>
    </w:p>
    <w:p>
      <w:pPr>
        <w:pStyle w:val="Heading3"/>
      </w:pPr>
      <w:r>
        <w:rPr>
          <w:lang w:val="id_ID" w:bidi="id_ID"/>
        </w:rPr>
        <w:t>Dengar dan Renungkan</w:t>
      </w:r>
    </w:p>
    <w:p>
      <w:pPr/>
      <w:r>
        <w:rPr>
          <w:lang w:val="id_ID" w:bidi="id_ID"/>
        </w:rPr>
      </w:r>
      <w:r>
        <w:rPr>
          <w:lang w:val="id_ID" w:bidi="id_ID"/>
        </w:rPr>
        <w:t>Dengarkan Kisah Para Rasul 25:13–22 dan simpanlah dalam hatimu. Dengarkan teks ini tiga kali (dalam tiga terjemahan yang berbeda, jika memungkinkan). Kemudian secara berkelompok diskusikanlah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kisah ini sampaikan kepada kita tentang Yesus atau Allah?</w:t>
      </w:r>
    </w:p>
    <w:p>
      <w:pPr>
        <w:pStyle w:val="ListBullet"/>
        <w:spacing w:line="240" w:lineRule="auto"/>
        <w:ind w:left="720"/>
      </w:pPr>
      <w:r>
        <w:rPr>
          <w:lang w:val="id_ID" w:bidi="id_ID"/>
        </w:rPr>
      </w:r>
      <w:r>
        <w:rPr>
          <w:lang w:val="id_ID" w:bidi="id_ID"/>
        </w:rPr>
        <w:t>Apa yang kisah ini katakan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dimengerti.</w:t>
      </w:r>
    </w:p>
    <w:p>
      <w:pPr/>
      <w:r>
        <w:rPr>
          <w:lang w:val="id_ID" w:bidi="id_ID"/>
        </w:rPr>
      </w:r>
      <w:r>
        <w:rPr>
          <w:lang w:val="id_ID" w:bidi="id_ID"/>
        </w:rPr>
        <w:t>Dalam perikop sebelumnya, sekelompok orang Yahudi terkemuka pergi ke Kaisarea. Mereka mengajukan tuduhan mereka terhadap Paulus di hadapan Porkius Festus. Sebagai gubernur, Festus juga menjabat sebagai hakim di Yudea. Paulus mengajukan banding untuk menghadap Kaisar di pengadilan di Roma.</w:t>
      </w:r>
    </w:p>
    <w:p>
      <w:pPr/>
      <w:r>
        <w:rPr>
          <w:lang w:val="id_ID" w:bidi="id_ID"/>
        </w:rPr>
      </w:r>
      <w:r>
        <w:rPr>
          <w:lang w:val="id_ID" w:bidi="id_ID"/>
        </w:rPr>
        <w:t>Raja Agripa mengunjungi Festus. Agripa adalah anak Herodes Agripa. Anda akan ingat dari bagian sebelumnya dalam Kisah Para Rasul bahwa Herodes sang ayah telah membunuh Yakobus dan memenjarakan Petrus. Agripa pergi bersama adik perempuannya Bernike untuk memberikan penghormatan kepada Festus. Agripa dan Bernike datang berkunjung untuk menyambut Festus sebagai gubernur baru Yudea. Agripa adalah penguasa orang-orang Yahudi. Agripa ingin membangun hubungan dengan Festus.</w:t>
      </w:r>
    </w:p>
    <w:p>
      <w:pPr/>
      <w:r>
        <w:rPr>
          <w:lang w:val="id_ID" w:bidi="id_ID"/>
        </w:rPr>
      </w:r>
      <w:r>
        <w:rPr>
          <w:lang w:val="id_ID" w:bidi="id_ID"/>
        </w:rPr>
        <w:t>Agripa dan Bernike tinggal di sana bersama Festus selama berhari-hari. Sementara mereka tinggal di sana, Festus menceritakan kepada mereka tentang Paulus. Gubernur sebelumnya, Felix menahan Paulus di penjara. Agripa adalah seorang Yahudi yang tahu banyak hal tentang bangsa mereka dan agama orang-orang Yahudi. Festus berbicara kepada Agripa tentang Paulus sehingga ia akan tahu bagaimana menangani kasus Paulus dengan benar.</w:t>
      </w:r>
    </w:p>
    <w:p>
      <w:pPr/>
      <w:r>
        <w:rPr>
          <w:lang w:val="id_ID" w:bidi="id_ID"/>
        </w:rPr>
      </w:r>
      <w:r>
        <w:rPr>
          <w:lang w:val="id_ID" w:bidi="id_ID"/>
        </w:rPr>
        <w:t>Berhenti dan diskusikan: Ceritakan kisah tentang saat Anda memiliki keputusan yang sangat penting untuk dibuat dan tidak tahu apa yang harus dilakukan. Kepada siapa Anda meminta nasihat dan mengapa Anda memilih untuk bertanya kepada mereka?</w:t>
      </w:r>
    </w:p>
    <w:p>
      <w:pPr/>
      <w:r>
        <w:rPr>
          <w:lang w:val="id_ID" w:bidi="id_ID"/>
        </w:rPr>
      </w:r>
      <w:r>
        <w:rPr>
          <w:lang w:val="id_ID" w:bidi="id_ID"/>
        </w:rPr>
        <w:t>Festus mengatakan kepada Agripa bahwa ketika ia pergi ke Yerusalem, para imam kepala dan penatua orang Yahudi pergi kepada Festus. Mereka menyampaikan kasus mereka terhadap Paulus. Para imam kepala meminta Festus untuk menghukum Paulus. Tetapi Festus tidak dapat memberikan keputusan karena hukum Romawi memerlukan persidangan. Para penuduh perlu mengajukan kasus mereka sebelum pihak tertuduh. Terdakwa diberikan kesempatan untuk membela dirinya dari tuduhan itu.</w:t>
      </w:r>
    </w:p>
    <w:p>
      <w:pPr/>
      <w:r>
        <w:rPr>
          <w:lang w:val="id_ID" w:bidi="id_ID"/>
        </w:rPr>
      </w:r>
      <w:r>
        <w:rPr>
          <w:lang w:val="id_ID" w:bidi="id_ID"/>
        </w:rPr>
        <w:t>Festus juga berkata kepada Agripa bahwa ketika ia tiba di Kaisarea, ia mengatur persidangan untuk orang-orang Yahudi dan Paulus. Pada hari berikutnya, Festus duduk di kursi pengadilan sebagai hakim. Festus memanggil penjaga penjara untuk membawa Paulus ke pengadilan. Ketika orang-orang Yahudi menuduh Paulus di hadapan Festus, mereka menuduh Paulus melakukan berbagai kejahatan yang tidak diharapkan Festus.</w:t>
      </w:r>
    </w:p>
    <w:p>
      <w:pPr/>
      <w:r>
        <w:rPr>
          <w:lang w:val="id_ID" w:bidi="id_ID"/>
        </w:rPr>
      </w:r>
      <w:r>
        <w:rPr>
          <w:lang w:val="id_ID" w:bidi="id_ID"/>
        </w:rPr>
        <w:t>Festus mengatakan kepada Agripa bahwa tuduhan-tuduhan mereka terhadap Paulus berkaitan dengan agama mereka, yaitu agama Kristen. Meskipun Yesus mati, Paulus percaya bahwa Yesus bangkit dari kematian. Festus merasa bingung, yang berarti ia tidak tahu bagaimana untuk menghakimi perkara tersebut. Festus perlu mendokumentasikan kasus itu untuk pengadilan Kaisar sebelum ia mengutus Paulus ke Roma, tetapi ia tidak tahu apa yang harus dikatakan. Festus bertanya kepada Paulus apakah ia bersedia menghadapi persidangan di Yerusalem. Kita akan mengingat bahwa sidang pertama Paulus di hadapan orang-orang Yahudi diadakan di Yerusalem di hadapan komandan Romawi.</w:t>
      </w:r>
    </w:p>
    <w:p>
      <w:pPr/>
      <w:r>
        <w:rPr>
          <w:lang w:val="id_ID" w:bidi="id_ID"/>
        </w:rPr>
      </w:r>
      <w:r>
        <w:rPr>
          <w:lang w:val="id_ID" w:bidi="id_ID"/>
        </w:rPr>
        <w:t>Paulus menolak untuk pergi ke Yerusalem. Sebaliknya, Paulus mengajukan banding kepada Festus bahwa ia akan menghadapi persidangan di hadapan Kaisar. Festus perlu mengatur perjalanan Paulus ke Kaisar di Roma. Agripa mengatakan dengan cara yang sopan bahwa ia juga ingin mendengar pembelaan Paulus secara langsung. Festus mengatakan bahwa Agripa dapat mendengar Paulus berbicara besok.</w:t>
      </w:r>
    </w:p>
    <w:p>
      <w:pPr/>
      <w:r>
        <w:rPr>
          <w:lang w:val="id_ID" w:bidi="id_ID"/>
        </w:rPr>
      </w:r>
      <w:r>
        <w:rPr>
          <w:lang w:val="id_ID" w:bidi="id_ID"/>
        </w:rPr>
        <w:t xml:space="preserve">Tunjukkan peta yang mencakup </w:t>
      </w:r>
      <w:r>
        <w:rPr>
          <w:lang w:val="id_ID" w:bidi="id_ID"/>
        </w:rPr>
        <w:t>Yerusalem, Kaisarea, dan Roma</w:t>
      </w:r>
      <w:r>
        <w:rPr>
          <w:lang w:val="id_ID" w:bidi="id_ID"/>
        </w:rPr>
        <w:t>, jika tim Anda perlu melihatnya.</w:t>
      </w:r>
      <w:r>
        <w:rPr>
          <w:lang w:val="id_ID" w:bidi="id_ID"/>
        </w:rPr>
      </w:r>
    </w:p>
    <w:p>
      <w:pPr>
        <w:pStyle w:val="Heading3"/>
      </w:pPr>
      <w:r>
        <w:rPr>
          <w:lang w:val="id_ID" w:bidi="id_ID"/>
        </w:rPr>
        <w:t>Menjelaskan Adegan</w:t>
      </w:r>
    </w:p>
    <w:p>
      <w:pPr/>
      <w:r>
        <w:rPr>
          <w:lang w:val="id_ID" w:bidi="id_ID"/>
        </w:rPr>
      </w:r>
      <w:r>
        <w:rPr>
          <w:lang w:val="id_ID" w:bidi="id_ID"/>
        </w:rPr>
        <w:t>Dengarkan teks ini sekali lagi dalam versi yang paling mudah dimengerti.</w:t>
      </w:r>
    </w:p>
    <w:p>
      <w:pPr/>
      <w:r>
        <w:rPr>
          <w:lang w:val="id_ID" w:bidi="id_ID"/>
        </w:rPr>
      </w:r>
      <w:r>
        <w:rPr>
          <w:lang w:val="id_ID" w:bidi="id_ID"/>
        </w:rPr>
        <w:t>Kisah memiliki dua adegan.</w:t>
      </w:r>
    </w:p>
    <w:p>
      <w:pPr/>
      <w:r>
        <w:rPr>
          <w:lang w:val="id_ID" w:bidi="id_ID"/>
        </w:rPr>
      </w:r>
      <w:r>
        <w:rPr>
          <w:b/>
          <w:lang w:val="id_ID" w:bidi="id_ID"/>
        </w:rPr>
        <w:t>Adegan pertama:</w:t>
      </w:r>
      <w:r>
        <w:rPr>
          <w:lang w:val="id_ID" w:bidi="id_ID"/>
        </w:rPr>
        <w:t xml:space="preserve"> Raja Agripa dan Bernike pergi menemui Gubernur Festus untuk memberi salam kepadanya.</w:t>
      </w:r>
    </w:p>
    <w:p>
      <w:pPr/>
      <w:r>
        <w:rPr>
          <w:lang w:val="id_ID" w:bidi="id_ID"/>
        </w:rPr>
      </w:r>
      <w:r>
        <w:rPr>
          <w:b/>
          <w:lang w:val="id_ID" w:bidi="id_ID"/>
        </w:rPr>
        <w:t>Adegan kedua:</w:t>
      </w:r>
      <w:r>
        <w:rPr>
          <w:lang w:val="id_ID" w:bidi="id_ID"/>
        </w:rPr>
        <w:t xml:space="preserve"> Festus menceritakan kepada Agripa tentang persidangan Paulus. Orang-orang Yahudi menuduh Paulus melakukan kejahatan terkait agama mereka.</w:t>
      </w:r>
    </w:p>
    <w:p>
      <w:pPr/>
      <w:r>
        <w:rPr>
          <w:lang w:val="id_ID" w:bidi="id_ID"/>
        </w:rPr>
      </w:r>
      <w:r>
        <w:rPr>
          <w:lang w:val="id_ID" w:bidi="id_ID"/>
        </w:rPr>
        <w:t>Tokoh dalam kisah tersebut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Porkius Festus, sang gubernur</w:t>
      </w:r>
    </w:p>
    <w:p>
      <w:pPr>
        <w:pStyle w:val="ListBullet"/>
        <w:spacing w:line="240" w:lineRule="auto"/>
        <w:ind w:left="720"/>
      </w:pPr>
      <w:r>
        <w:rPr>
          <w:lang w:val="id_ID" w:bidi="id_ID"/>
        </w:rPr>
      </w:r>
      <w:r>
        <w:rPr>
          <w:lang w:val="id_ID" w:bidi="id_ID"/>
        </w:rPr>
        <w:t>Raja Agripa</w:t>
      </w:r>
    </w:p>
    <w:p>
      <w:pPr>
        <w:pStyle w:val="ListBullet"/>
        <w:spacing w:line="240" w:lineRule="auto"/>
        <w:ind w:left="720"/>
      </w:pPr>
      <w:r>
        <w:rPr>
          <w:lang w:val="id_ID" w:bidi="id_ID"/>
        </w:rPr>
      </w:r>
      <w:r>
        <w:rPr>
          <w:lang w:val="id_ID" w:bidi="id_ID"/>
        </w:rPr>
        <w:t>Bernike</w:t>
      </w:r>
    </w:p>
    <w:p>
      <w:pPr>
        <w:pStyle w:val="ListBullet"/>
        <w:spacing w:line="240" w:lineRule="auto"/>
        <w:ind w:left="720"/>
      </w:pPr>
      <w:r>
        <w:rPr>
          <w:lang w:val="id_ID" w:bidi="id_ID"/>
        </w:rPr>
      </w:r>
      <w:r>
        <w:rPr>
          <w:lang w:val="id_ID" w:bidi="id_ID"/>
        </w:rPr>
        <w:t>Para imam kepala</w:t>
      </w:r>
    </w:p>
    <w:p>
      <w:pPr>
        <w:pStyle w:val="ListBullet"/>
        <w:spacing w:line="240" w:lineRule="auto"/>
        <w:ind w:left="720"/>
      </w:pPr>
      <w:r>
        <w:rPr>
          <w:lang w:val="id_ID" w:bidi="id_ID"/>
        </w:rPr>
      </w:r>
      <w:r>
        <w:rPr>
          <w:lang w:val="id_ID" w:bidi="id_ID"/>
        </w:rPr>
        <w:t>Para penatua orang Yahudi</w:t>
      </w:r>
    </w:p>
    <w:p>
      <w:pPr/>
      <w:r>
        <w:rPr>
          <w:lang w:val="id_ID" w:bidi="id_ID"/>
        </w:rPr>
      </w:r>
      <w:r>
        <w:rPr>
          <w:lang w:val="id_ID" w:bidi="id_ID"/>
        </w:rPr>
        <w:t>Dalam sesi ini, mintalah kelompok untuk membuat papan cerita, menggambar, atau menggunakan beberapa macam alat peraga (benda-benda yang dapat Anda pindah-pindahkan seperti batu, kayu, mainan anak-anak) untuk memvisualisasikan kisah dan adegan di dalamnya.</w:t>
      </w:r>
    </w:p>
    <w:p>
      <w:pPr/>
      <w:r>
        <w:rPr>
          <w:lang w:val="id_ID" w:bidi="id_ID"/>
        </w:rPr>
      </w:r>
      <w:r>
        <w:rPr>
          <w:lang w:val="id_ID" w:bidi="id_ID"/>
        </w:rPr>
        <w:t>Anda akan ingat sebelumnya, Paulus menghadap Festus, sang gubernur. Orang-orang Yahudi yang pergi ke Kaisarea menuduh Paulus melakukan banyak kejahatan yang serius. Festus bertanya kepada Paulus apakah ia bersedia menghadapi persidangan di Yerusalem. Paulus menolak. Dia mengajukan banding untuk menghadapi persidangan di pengadilan Kaisar.</w:t>
      </w:r>
    </w:p>
    <w:p>
      <w:pPr/>
      <w:r>
        <w:rPr>
          <w:lang w:val="id_ID" w:bidi="id_ID"/>
        </w:rPr>
      </w:r>
      <w:r>
        <w:rPr>
          <w:lang w:val="id_ID" w:bidi="id_ID"/>
        </w:rPr>
        <w:t>Beberapa hari setelah orang-orang Yahudi menyampaikan tuduhan mereka terhadap Paulus, Raja Agripa dan saudara perempuannya Bernike pergi kepada Festus. Mereka menyapa gubernur Yudea. Festus mengatakan kepada Agripa dan Bernike bahwa Paulus berada di penjara pada zaman mantan gubernur, Feliks.</w:t>
      </w:r>
    </w:p>
    <w:p>
      <w:pPr/>
      <w:r>
        <w:rPr>
          <w:lang w:val="id_ID" w:bidi="id_ID"/>
        </w:rPr>
      </w:r>
      <w:r>
        <w:rPr>
          <w:lang w:val="id_ID" w:bidi="id_ID"/>
        </w:rPr>
        <w:t>Festus menceritakan kepada Agripa tentang pertemuannya dengan para imam kepala dan penatua orang Yahudi di Yerusalem. Para imam kepala dan penatua meminta Festus untuk menjatuhkan hukuman kepada Paulus. Festus tidak dapat menghukum Paulus karena ada hukum Romawi yang melindungi hak warga negaranya untuk mendapatkan persidangan yang adil. Festus mengundang beberapa pemimpin mereka untuk mengajukan keluhan mereka terhadap Paulus di Kaisarea.</w:t>
      </w:r>
    </w:p>
    <w:p>
      <w:pPr/>
      <w:r>
        <w:rPr>
          <w:lang w:val="id_ID" w:bidi="id_ID"/>
        </w:rPr>
      </w:r>
      <w:r>
        <w:rPr>
          <w:lang w:val="id_ID" w:bidi="id_ID"/>
        </w:rPr>
        <w:t>Festus juga menceritakan kepada Agripa tentang persidangan orang-orang Yahudi terhadap Paulus di Kaisarea. Festus duduk di kursi pengadilan pada hari berikutnya. Dia memanggil Paulus untuk muncul di hadapan para penuduhnya. Orang-orang Yahudi mengajukan kasus mereka terhadap Paulus di hadapan gubernur.</w:t>
      </w:r>
    </w:p>
    <w:p>
      <w:pPr/>
      <w:r>
        <w:rPr>
          <w:lang w:val="id_ID" w:bidi="id_ID"/>
        </w:rPr>
      </w:r>
      <w:r>
        <w:rPr>
          <w:lang w:val="id_ID" w:bidi="id_ID"/>
        </w:rPr>
        <w:t>Festus mengetahui bahwa orang-orang Yahudi berdebat tentang masalah-masalah agama Yahudi. Paulus percaya bahwa Yesus yang dihukum mati masih hidup.</w:t>
      </w:r>
    </w:p>
    <w:p>
      <w:pPr/>
      <w:r>
        <w:rPr>
          <w:lang w:val="id_ID" w:bidi="id_ID"/>
        </w:rPr>
      </w:r>
      <w:r>
        <w:rPr>
          <w:lang w:val="id_ID" w:bidi="id_ID"/>
        </w:rPr>
        <w:t>Agripa berkata kepada Festus bahwa ia ingin mendengar Paulus di hadapan pengadilan. Festus mengatakan bahwa Agripa dapat mendengar dari Paulus pada hari berikutnya.</w:t>
      </w:r>
      <w:r>
        <w:rPr>
          <w:lang w:val="id_ID" w:bidi="id_ID"/>
        </w:rPr>
      </w:r>
    </w:p>
    <w:p>
      <w:pPr>
        <w:pStyle w:val="Heading3"/>
      </w:pPr>
      <w:r>
        <w:rPr>
          <w:lang w:val="id_ID" w:bidi="id_ID"/>
        </w:rPr>
        <w:t>Memperagakan Bacaan</w:t>
      </w:r>
    </w:p>
    <w:p>
      <w:pPr/>
      <w:r>
        <w:rPr>
          <w:lang w:val="id_ID" w:bidi="id_ID"/>
        </w:rPr>
      </w:r>
      <w:r>
        <w:rPr>
          <w:lang w:val="id_ID" w:bidi="id_ID"/>
        </w:rPr>
        <w:t>Dengarkan perikop ini satu kali lagi dalam terjemahan yang paling mudah dimengerti.</w:t>
      </w:r>
    </w:p>
    <w:p>
      <w:pPr/>
      <w:r>
        <w:rPr>
          <w:lang w:val="id_ID" w:bidi="id_ID"/>
        </w:rPr>
      </w:r>
      <w:r>
        <w:rPr>
          <w:lang w:val="id_ID" w:bidi="id_ID"/>
        </w:rPr>
        <w:t>Dalam sesi ini, kelompok akan memeragakan kisah tersebut.</w:t>
      </w:r>
    </w:p>
    <w:p>
      <w:pPr/>
      <w:r>
        <w:rPr>
          <w:lang w:val="id_ID" w:bidi="id_ID"/>
        </w:rPr>
      </w:r>
      <w:r>
        <w:rPr>
          <w:lang w:val="id_ID" w:bidi="id_ID"/>
        </w:rPr>
        <w:t>Kisah ini memiliki tiga adegan.</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Porkius Festus</w:t>
      </w:r>
    </w:p>
    <w:p>
      <w:pPr>
        <w:pStyle w:val="ListBullet"/>
        <w:spacing w:line="240" w:lineRule="auto"/>
        <w:ind w:left="720"/>
      </w:pPr>
      <w:r>
        <w:rPr>
          <w:lang w:val="id_ID" w:bidi="id_ID"/>
        </w:rPr>
      </w:r>
      <w:r>
        <w:rPr>
          <w:lang w:val="id_ID" w:bidi="id_ID"/>
        </w:rPr>
        <w:t>Raja Agripa</w:t>
      </w:r>
    </w:p>
    <w:p>
      <w:pPr>
        <w:pStyle w:val="ListBullet"/>
        <w:spacing w:line="240" w:lineRule="auto"/>
        <w:ind w:left="720"/>
      </w:pPr>
      <w:r>
        <w:rPr>
          <w:lang w:val="id_ID" w:bidi="id_ID"/>
        </w:rPr>
      </w:r>
      <w:r>
        <w:rPr>
          <w:lang w:val="id_ID" w:bidi="id_ID"/>
        </w:rPr>
        <w:t>Bernike</w:t>
      </w:r>
    </w:p>
    <w:p>
      <w:pPr>
        <w:pStyle w:val="ListBullet"/>
        <w:spacing w:line="240" w:lineRule="auto"/>
        <w:ind w:left="720"/>
      </w:pPr>
      <w:r>
        <w:rPr>
          <w:lang w:val="id_ID" w:bidi="id_ID"/>
        </w:rPr>
      </w:r>
      <w:r>
        <w:rPr>
          <w:lang w:val="id_ID" w:bidi="id_ID"/>
        </w:rPr>
        <w:t>Para imam kepala</w:t>
      </w:r>
    </w:p>
    <w:p>
      <w:pPr>
        <w:pStyle w:val="ListBullet"/>
        <w:spacing w:line="240" w:lineRule="auto"/>
        <w:ind w:left="720"/>
      </w:pPr>
      <w:r>
        <w:rPr>
          <w:lang w:val="id_ID" w:bidi="id_ID"/>
        </w:rPr>
      </w:r>
      <w:r>
        <w:rPr>
          <w:lang w:val="id_ID" w:bidi="id_ID"/>
        </w:rPr>
        <w:t>Para penatua orang Yahudi</w:t>
      </w:r>
    </w:p>
    <w:p>
      <w:pPr/>
      <w:r>
        <w:rPr>
          <w:lang w:val="id_ID" w:bidi="id_ID"/>
        </w:rPr>
      </w:r>
      <w:r>
        <w:rPr>
          <w:lang w:val="id_ID" w:bidi="id_ID"/>
        </w:rPr>
        <w:t>Minta kelompok untuk memerankan kisah ini dua kali. Mereka harus memerankannya dalam bahasa tujuan penerjemahan mereka. Pertama, minta kelompok untuk memerankan cerita itu tanpa berhenti. Pada saat kelompok memerankan kisah itu untuk kedua kalinya, hentikan mereka pada bagian-bagian yang berbeda dalam kisah tersebut.</w:t>
      </w:r>
    </w:p>
    <w:p>
      <w:pPr/>
      <w:r>
        <w:rPr>
          <w:lang w:val="id_ID" w:bidi="id_ID"/>
        </w:rPr>
      </w:r>
      <w:r>
        <w:rPr>
          <w:lang w:val="id_ID" w:bidi="id_ID"/>
        </w:rPr>
        <w:t xml:space="preserve">Ketika kelompok memerankan kisah itu untuk pertama kalinya, perhatikan alur, plot, dan kronologi kisah tersebut. Perhatikan bagian-bagian penting atau sulit dari kisah maupun bagian yang akan diperagakan dan jangan dilewatkan. Bantu kelompok untuk mengingat bagian-bagian dari kisah tersebut. </w:t>
      </w:r>
    </w:p>
    <w:p>
      <w:pPr/>
      <w:r>
        <w:rPr>
          <w:lang w:val="id_ID" w:bidi="id_ID"/>
        </w:rPr>
      </w:r>
      <w:r>
        <w:rPr>
          <w:lang w:val="id_ID" w:bidi="id_ID"/>
        </w:rPr>
        <w:t>Agripa dan Bernike pergi ke Kaisarea untuk menyapa Festus, gubernur baru. Mereka tinggal bersama gubernur selama berhari-hari.</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memerankan Agripa dan Bernike, "Bagaimana perasaan kalian?" Anda mungkin mendengar hal-hal seperti, "Kami ingin menyambut gubernur baru bagi bangsa kami," dan "Kami ingin berteman dengan gubernur baru."</w:t>
      </w:r>
    </w:p>
    <w:p>
      <w:pPr>
        <w:pStyle w:val="ListBullet"/>
        <w:spacing w:line="240" w:lineRule="auto"/>
        <w:ind w:left="720"/>
      </w:pPr>
      <w:r>
        <w:rPr>
          <w:lang w:val="id_ID" w:bidi="id_ID"/>
        </w:rPr>
      </w:r>
      <w:r>
        <w:rPr>
          <w:lang w:val="id_ID" w:bidi="id_ID"/>
        </w:rPr>
        <w:t>Tanyakan kepada aktor yang memerankan Festus, "Bagaimana perasaan Anda?" Anda mungkin mendengar hal-hal seperti, "Saya juga ingin berteman dengan para pemimpin orang-orang Yahudi," dan "Saya membutuhkan seseorang yang dapat menceritakan kepada saya tentang budaya dan agama Yahudi."</w:t>
      </w:r>
    </w:p>
    <w:p>
      <w:pPr>
        <w:pStyle w:val="ListBullet"/>
        <w:spacing w:line="240" w:lineRule="auto"/>
        <w:ind w:left="720"/>
      </w:pPr>
      <w:r>
        <w:rPr>
          <w:lang w:val="id_ID" w:bidi="id_ID"/>
        </w:rPr>
      </w:r>
      <w:r>
        <w:rPr>
          <w:lang w:val="id_ID" w:bidi="id_ID"/>
        </w:rPr>
        <w:t xml:space="preserve">Mulai kembali adegannya. </w:t>
      </w:r>
    </w:p>
    <w:p>
      <w:pPr/>
      <w:r>
        <w:rPr>
          <w:lang w:val="id_ID" w:bidi="id_ID"/>
        </w:rPr>
      </w:r>
      <w:r>
        <w:rPr>
          <w:lang w:val="id_ID" w:bidi="id_ID"/>
        </w:rPr>
        <w:t>Festus berkata kepada Agripa tentang Paulus yang ditahan Felix di penjara di Kaisarea. Ketika Festus pergi ke Yerusalem, para imam kepala dan penatua orang Yahudi meminta Festus untuk menjatuhkan hukuman kepada Paulus. Tetapi Festus tidak dapat menghukum Paulus karena ada hukum Romawi yang memberikan kesempatan kepada warga negara untuk membela diri di pengadilan.</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Festus, "Bagaimana perasaan Anda?" Anda mungkin mendengar hal-hal seperti, "Para imam kepala dan penatua orang Yahudi ingin menghukum Paulus," dan "Mungkin Agripa dapat membantu saya memahami mengapa para pemimpin Yahudi ingin menghukum Paulus."</w:t>
      </w:r>
    </w:p>
    <w:p>
      <w:pPr>
        <w:pStyle w:val="ListBullet"/>
        <w:spacing w:line="240" w:lineRule="auto"/>
        <w:ind w:left="720"/>
      </w:pPr>
      <w:r>
        <w:rPr>
          <w:lang w:val="id_ID" w:bidi="id_ID"/>
        </w:rPr>
      </w:r>
      <w:r>
        <w:rPr>
          <w:lang w:val="id_ID" w:bidi="id_ID"/>
        </w:rPr>
        <w:t xml:space="preserve">Mulai kembali adegannya. </w:t>
      </w:r>
    </w:p>
    <w:p>
      <w:pPr/>
      <w:r>
        <w:rPr>
          <w:lang w:val="id_ID" w:bidi="id_ID"/>
        </w:rPr>
      </w:r>
      <w:r>
        <w:rPr>
          <w:lang w:val="id_ID" w:bidi="id_ID"/>
        </w:rPr>
        <w:t>Festus juga menceritakan kepada Agripa tentang sidang di Kaisarea. Orang-orang Yahudi menuduh Paulus melakukan banyak kejahatan yang serius. Tetapi Festus menyadari bahwa keluhan para penuduh adalah tentang agama Yahudi mereka. Paulus percaya kepada Yesus yang mati tetapi hidup. Festus bertanya kepada Paulus apakah ia bersedia pergi ke Yerusalem untuk menghadapi persidangan di sana. Paulus menolak. Paulus mengajukan banding untuk menghadapi persidangan di hadapan pengadilan Kaisar.</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Festus, "Bagaimana perasaan Anda?" Anda mungkin mendengar hal-hal seperti, "Tuduhan-tuduhan terhadap Paulus tidak melanggar hukum Romawi," atau "Ini adalah kepercayaan aneh bahwa seseorang yang sudah mati dapat hidup kembali," atau "Mengapa Paulus menolak untuk menghadapi persidangan di Yerusalem," dan "Saya tidak mengerti mengapa Paulus mengajukan banding kepada Kaisar tentang hal ini."</w:t>
      </w:r>
    </w:p>
    <w:p>
      <w:pPr>
        <w:pStyle w:val="ListBullet"/>
        <w:spacing w:line="240" w:lineRule="auto"/>
        <w:ind w:left="720"/>
      </w:pPr>
      <w:r>
        <w:rPr>
          <w:lang w:val="id_ID" w:bidi="id_ID"/>
        </w:rPr>
      </w:r>
      <w:r>
        <w:rPr>
          <w:lang w:val="id_ID" w:bidi="id_ID"/>
        </w:rPr>
        <w:t xml:space="preserve">Mulai kembali adegannya. </w:t>
      </w:r>
    </w:p>
    <w:p>
      <w:pPr/>
      <w:r>
        <w:rPr>
          <w:lang w:val="id_ID" w:bidi="id_ID"/>
        </w:rPr>
      </w:r>
      <w:r>
        <w:rPr>
          <w:lang w:val="id_ID" w:bidi="id_ID"/>
        </w:rPr>
        <w:t>Agripa bertanya kepada Festus apakah ia dapat mendengar tentang kasus Paulus. Festus mengatakan bahwa ia dapat mendengar tentang Paulus pada hari berikutnya.</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Agripa, "Bagaimana perasaan Anda?" Anda mungkin mendengar hal-hal seperti, "Saya mendengar tentang Yesus ini yang dihukum mati di Yerusalem," dan "Mungkin saya dapat mendengar lebih banyak tentang kepercayaan Paulus akan kebangkitan."</w:t>
      </w:r>
    </w:p>
    <w:p>
      <w:pPr>
        <w:pStyle w:val="ListBullet"/>
        <w:spacing w:line="240" w:lineRule="auto"/>
        <w:ind w:left="720"/>
      </w:pPr>
      <w:r>
        <w:rPr>
          <w:lang w:val="id_ID" w:bidi="id_ID"/>
        </w:rPr>
      </w:r>
      <w:r>
        <w:rPr>
          <w:lang w:val="id_ID" w:bidi="id_ID"/>
        </w:rPr>
        <w:t>Tanyakan kepada aktor yang memerankan Festus, "Bagaimana perasaan Anda?" Anda mungkin mendengar hal-hal seperti, "Mungkin Agripa dapat membantu saya memahami kasus Paulus," dan "Saya ingin tahu apakah saya membuat keputusan yang benar karena mengizinkan Paulus untuk mengajukan banding kepada Kaisar."</w:t>
      </w:r>
      <w:r>
        <w:rPr>
          <w:lang w:val="id_ID" w:bidi="id_ID"/>
        </w:rPr>
      </w:r>
    </w:p>
    <w:p>
      <w:pPr>
        <w:pStyle w:val="Heading3"/>
      </w:pPr>
      <w:r>
        <w:rPr>
          <w:lang w:val="id_ID" w:bidi="id_ID"/>
        </w:rPr>
        <w:t>Melengkapi yang Kurang</w:t>
      </w:r>
    </w:p>
    <w:p>
      <w:pPr/>
      <w:r>
        <w:rPr>
          <w:lang w:val="id_ID" w:bidi="id_ID"/>
        </w:rPr>
      </w:r>
      <w:r>
        <w:rPr>
          <w:lang w:val="id_ID" w:bidi="id_ID"/>
        </w:rPr>
        <w:t>Dengarkan perikop ini satu kali dalam terjemahan yang paling mudah dimengerti.</w:t>
      </w:r>
    </w:p>
    <w:p>
      <w:pPr/>
      <w:r>
        <w:rPr>
          <w:lang w:val="id_ID" w:bidi="id_ID"/>
        </w:rPr>
      </w:r>
      <w:r>
        <w:rPr>
          <w:lang w:val="id_ID" w:bidi="id_ID"/>
        </w:rPr>
        <w:t xml:space="preserve">Festus berbicara kepada dewan tentang kasus Paulus. </w:t>
      </w:r>
      <w:r>
        <w:rPr>
          <w:b/>
          <w:lang w:val="id_ID" w:bidi="id_ID"/>
        </w:rPr>
        <w:t>Dewan</w:t>
      </w:r>
      <w:r>
        <w:rPr>
          <w:lang w:val="id_ID" w:bidi="id_ID"/>
        </w:rPr>
        <w:t xml:space="preserve"> di sini merujuk pada para penasihat Romawi bagi Festus di Kaisarea. Pemerintah Romawi bertanggung jawab atas Provinsi Yudea.</w:t>
      </w:r>
    </w:p>
    <w:p>
      <w:pPr/>
      <w:r>
        <w:rPr>
          <w:lang w:val="id_ID" w:bidi="id_ID"/>
        </w:rPr>
      </w:r>
      <w:r>
        <w:rPr>
          <w:lang w:val="id_ID" w:bidi="id_ID"/>
        </w:rPr>
        <w:t xml:space="preserve">Para </w:t>
      </w:r>
      <w:r>
        <w:rPr>
          <w:b/>
          <w:lang w:val="id_ID" w:bidi="id_ID"/>
        </w:rPr>
        <w:t>imam kepala</w:t>
      </w:r>
      <w:r>
        <w:rPr>
          <w:lang w:val="id_ID" w:bidi="id_ID"/>
        </w:rPr>
        <w:t xml:space="preserve"> dan </w:t>
      </w:r>
      <w:r>
        <w:rPr>
          <w:b/>
          <w:lang w:val="id_ID" w:bidi="id_ID"/>
        </w:rPr>
        <w:t>penatua</w:t>
      </w:r>
      <w:r>
        <w:rPr>
          <w:lang w:val="id_ID" w:bidi="id_ID"/>
        </w:rPr>
        <w:t xml:space="preserve"> </w:t>
      </w:r>
      <w:r>
        <w:rPr>
          <w:b/>
          <w:lang w:val="id_ID" w:bidi="id_ID"/>
        </w:rPr>
        <w:t>orang Yahudi</w:t>
      </w:r>
      <w:r>
        <w:rPr>
          <w:lang w:val="id_ID" w:bidi="id_ID"/>
        </w:rPr>
        <w:t xml:space="preserve"> datang dari </w:t>
      </w:r>
      <w:r>
        <w:rPr>
          <w:b/>
          <w:lang w:val="id_ID" w:bidi="id_ID"/>
        </w:rPr>
        <w:t>Yerusalem</w:t>
      </w:r>
      <w:r>
        <w:rPr>
          <w:lang w:val="id_ID" w:bidi="id_ID"/>
        </w:rPr>
        <w:t xml:space="preserve"> dan menuduh Paulus melakukan banyak kejahatan. Gunakan kata Yahudi, imam, penatua, dan Yerusalem seperti yang Anda gunakan sebelumnya. Lihat Daftar Kata Utama untuk informasi lebih lanjut tentang </w:t>
      </w:r>
      <w:r>
        <w:rPr>
          <w:lang w:val="id_ID" w:bidi="id_ID"/>
        </w:rPr>
        <w:t>imam</w:t>
      </w:r>
      <w:r>
        <w:rPr>
          <w:lang w:val="id_ID" w:bidi="id_ID"/>
        </w:rPr>
        <w:t xml:space="preserve">, </w:t>
      </w:r>
      <w:r>
        <w:rPr>
          <w:lang w:val="id_ID" w:bidi="id_ID"/>
        </w:rPr>
        <w:t>penatua</w:t>
      </w:r>
      <w:r>
        <w:rPr>
          <w:lang w:val="id_ID" w:bidi="id_ID"/>
        </w:rPr>
        <w:t xml:space="preserve">, </w:t>
      </w:r>
      <w:r>
        <w:rPr>
          <w:lang w:val="id_ID" w:bidi="id_ID"/>
        </w:rPr>
        <w:t>Yahudi</w:t>
      </w:r>
      <w:r>
        <w:rPr>
          <w:lang w:val="id_ID" w:bidi="id_ID"/>
        </w:rPr>
        <w:t xml:space="preserve"> dan </w:t>
      </w:r>
      <w:r>
        <w:rPr>
          <w:lang w:val="id_ID" w:bidi="id_ID"/>
        </w:rPr>
        <w:t>Yerusalem</w:t>
      </w:r>
      <w:r>
        <w:rPr>
          <w:lang w:val="id_ID" w:bidi="id_ID"/>
        </w:rPr>
        <w:t>.</w:t>
      </w:r>
    </w:p>
    <w:p>
      <w:pPr/>
      <w:r>
        <w:rPr>
          <w:lang w:val="id_ID" w:bidi="id_ID"/>
        </w:rPr>
      </w:r>
      <w:r>
        <w:rPr>
          <w:lang w:val="id_ID" w:bidi="id_ID"/>
        </w:rPr>
        <w:t xml:space="preserve">Paulus tidak melanggar </w:t>
      </w:r>
      <w:r>
        <w:rPr>
          <w:b/>
          <w:lang w:val="id_ID" w:bidi="id_ID"/>
        </w:rPr>
        <w:t>hukum</w:t>
      </w:r>
      <w:r>
        <w:rPr>
          <w:lang w:val="id_ID" w:bidi="id_ID"/>
        </w:rPr>
        <w:t xml:space="preserve"> terhadap orang-orang Yahudi dan </w:t>
      </w:r>
      <w:r>
        <w:rPr>
          <w:b/>
          <w:lang w:val="id_ID" w:bidi="id_ID"/>
        </w:rPr>
        <w:t>Kaisar</w:t>
      </w:r>
      <w:r>
        <w:rPr>
          <w:lang w:val="id_ID" w:bidi="id_ID"/>
        </w:rPr>
        <w:t xml:space="preserve">. Hukum Yahudi merujuk pada hukum Musa. Gunakan kata hukum dan Kaisar seperti yang Anda gunakan sebelumnya. Lihat Daftar Kata Utama untuk informasi lebih lanjut tentang kata-kata </w:t>
      </w:r>
      <w:r>
        <w:rPr>
          <w:lang w:val="id_ID" w:bidi="id_ID"/>
        </w:rPr>
        <w:t>hukum</w:t>
      </w:r>
      <w:r>
        <w:rPr>
          <w:lang w:val="id_ID" w:bidi="id_ID"/>
        </w:rPr>
        <w:t xml:space="preserve"> dan </w:t>
      </w:r>
      <w:r>
        <w:rPr>
          <w:lang w:val="id_ID" w:bidi="id_ID"/>
        </w:rPr>
        <w:t>Kaisar</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bagian ini dalam terjemahan yang paling mudah dimengerti.</w:t>
      </w:r>
    </w:p>
    <w:p>
      <w:pPr/>
      <w:r>
        <w:rPr>
          <w:lang w:val="id_ID" w:bidi="id_ID"/>
        </w:rPr>
      </w:r>
      <w:r>
        <w:rPr>
          <w:lang w:val="id_ID" w:bidi="id_ID"/>
        </w:rPr>
        <w:t>Dalam sesi ini, ceritakan kembali teks ini, secara berkelompok, dalam bahasa Anda sendiri.</w:t>
      </w:r>
    </w:p>
    <w:p>
      <w:pPr/>
      <w:r>
        <w:rPr>
          <w:lang w:val="id_ID" w:bidi="id_ID"/>
        </w:rPr>
      </w:r>
      <w:r>
        <w:rPr>
          <w:lang w:val="id_ID" w:bidi="id_ID"/>
        </w:rPr>
        <w:t>Pertama, seluruh kelompok harus berlatih menceritakan teks tersebut dalam bahasa Anda sendiri. Ingatlah untuk mengikut 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bagian itu lalu berhenti sebentar. Anggota kelompok lain harus menceritakan bagian selanjutnya dari teks itu dan berhenti sebentar. Lakukan ini sampai kelompok menceritakan kembali seluruh teks tersebut. Anggota kelompok bisa saling memperbaiki pada tahap ini. </w:t>
      </w:r>
    </w:p>
    <w:p>
      <w:pPr/>
      <w:r>
        <w:rPr>
          <w:lang w:val="id_ID" w:bidi="id_ID"/>
        </w:rPr>
      </w:r>
      <w:r>
        <w:rPr>
          <w:lang w:val="id_ID" w:bidi="id_ID"/>
        </w:rPr>
        <w:t>Hentikan sebentar rekaman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teks tersebut.</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kelompok dapat memutuskan versi teks milik siapa yang paling kalian sukai. Anda mungkin menyukai cara salah satu anggota kelompok menceritakan satu adegan, tetapi menyukai cara anggota kelompok yang lain menceritakan adegan lainnya. </w:t>
      </w:r>
    </w:p>
    <w:p>
      <w:pPr/>
      <w:r>
        <w:rPr>
          <w:lang w:val="id_ID" w:bidi="id_ID"/>
        </w:rPr>
      </w:r>
      <w:r>
        <w:rPr>
          <w:lang w:val="id_ID" w:bidi="id_ID"/>
        </w:rPr>
        <w:t xml:space="preserve">Hentikan sebentar rekaman ini di sini. </w:t>
      </w:r>
    </w:p>
    <w:p>
      <w:pPr/>
      <w:r>
        <w:rPr>
          <w:lang w:val="id_ID" w:bidi="id_ID"/>
        </w:rPr>
      </w:r>
      <w:r>
        <w:rPr>
          <w:lang w:val="id_ID" w:bidi="id_ID"/>
        </w:rPr>
        <w:t>Akhirnya, kelompok dapat menyusun versi akhir dari bagian itu yang disetujui oleh semua orang. Setiap anggota kelompok harus berlatih menceritakan versi terakhir dari bagian tersebut.</w:t>
      </w:r>
      <w:r>
        <w:rPr>
          <w:lang w:val="id_ID" w:bidi="id_ID"/>
        </w:rPr>
      </w:r>
      <w:r>
        <w:rPr>
          <w:lang w:val="id_ID" w:bidi="id_ID"/>
        </w:rPr>
      </w:r>
    </w:p>
    <w:p>
      <w:pPr/>
      <w:r>
        <w:rPr>
          <w:lang w:val="id_ID" w:bidi="id_ID"/>
        </w:rPr>
      </w:r>
    </w:p>
    <w:p>
      <w:pPr>
        <w:pStyle w:val="Heading2"/>
      </w:pPr>
      <w:r>
        <w:rPr>
          <w:lang w:val="id_ID" w:bidi="id_ID"/>
        </w:rPr>
        <w:t>Kisah Para Rasul 25:23–27</w:t>
      </w:r>
      <w:r>
        <w:rPr>
          <w:lang w:val="id_ID" w:bidi="id_ID"/>
        </w:rPr>
      </w:r>
    </w:p>
    <w:p>
      <w:pPr>
        <w:pStyle w:val="Heading3"/>
      </w:pPr>
      <w:r>
        <w:rPr>
          <w:lang w:val="id_ID" w:bidi="id_ID"/>
        </w:rPr>
        <w:t>Dengar dan Renungkan</w:t>
      </w:r>
    </w:p>
    <w:p>
      <w:pPr/>
      <w:r>
        <w:rPr>
          <w:lang w:val="id_ID" w:bidi="id_ID"/>
        </w:rPr>
      </w:r>
      <w:r>
        <w:rPr>
          <w:lang w:val="id_ID" w:bidi="id_ID"/>
        </w:rPr>
        <w:t>Dengarkan Kisah Para Rasul 25:23–27 dan simpanlah dalam hatimu. Dengarkan teks ini tiga kali (dalam tiga terjemahan yang berbeda, jika memungkinkan). Kemudian secara berkelompok diskusikanlah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kisah ini sampaikan kepada kita tentang Yesus atau Allah?</w:t>
      </w:r>
    </w:p>
    <w:p>
      <w:pPr>
        <w:pStyle w:val="ListBullet"/>
        <w:spacing w:line="240" w:lineRule="auto"/>
        <w:ind w:left="720"/>
      </w:pPr>
      <w:r>
        <w:rPr>
          <w:lang w:val="id_ID" w:bidi="id_ID"/>
        </w:rPr>
      </w:r>
      <w:r>
        <w:rPr>
          <w:lang w:val="id_ID" w:bidi="id_ID"/>
        </w:rPr>
        <w:t>Apa yang kisah ini katakan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perikop ini satu kali dalam terjemahan yang paling mudah dimengerti.</w:t>
      </w:r>
    </w:p>
    <w:p>
      <w:pPr/>
      <w:r>
        <w:rPr>
          <w:lang w:val="id_ID" w:bidi="id_ID"/>
        </w:rPr>
      </w:r>
      <w:r>
        <w:rPr>
          <w:lang w:val="id_ID" w:bidi="id_ID"/>
        </w:rPr>
        <w:t>Dalam perikop sebelumnya, Festus menceritakan kisah tentang Paulus kepada Agripa. Agripa ingin mendengar Paulus berbicara tentang keyakinannya.</w:t>
      </w:r>
    </w:p>
    <w:p>
      <w:pPr/>
      <w:r>
        <w:rPr>
          <w:lang w:val="id_ID" w:bidi="id_ID"/>
        </w:rPr>
      </w:r>
      <w:r>
        <w:rPr>
          <w:lang w:val="id_ID" w:bidi="id_ID"/>
        </w:rPr>
        <w:t>Keesokan harinya, Agripa dan Bernike datang menghadap Festus dengan segala kemegahan dan upacara. Kegiatan ini adalah sarana untuk menunjukkan kehormatan dan kedudukan penting raja. Raja akan mengenakan pakaian dan perhiasan yang bagus untuk menunjukkan kedudukannya yang penting. Agripa dan Bernike memasuki aula pertemuan, yaitu sebuah ruangan besar tempat banyak orang dapat berkumpul bersama. Aula pertemuan ini berbeda dengan ruang sidang. Banyak perwira tinggi militer ada di sana, termasuk orang-orang penting di kota itu. Para pejabat tinggi tersebut merujuk pada lima komandan di Kaisarea yang masing-masing memimpin lima ratus hingga seribu prajurit. Festus memanggil Paulus untuk memasuki ruang sidang. Paulus masuk ke dalam aula pertemuan.</w:t>
      </w:r>
    </w:p>
    <w:p>
      <w:pPr/>
      <w:r>
        <w:rPr>
          <w:lang w:val="id_ID" w:bidi="id_ID"/>
        </w:rPr>
      </w:r>
      <w:r>
        <w:rPr>
          <w:lang w:val="id_ID" w:bidi="id_ID"/>
        </w:rPr>
        <w:t>Berhenti dan diskusikan: Ceritakan kisah tentang acara khusus ketika ada orang-orang penting hadir. Bagaimana orang-orang dalam budaya Anda berpakaian sewaktu acara-acara khusus untuk menghormati orang-orang penting?</w:t>
      </w:r>
    </w:p>
    <w:p>
      <w:pPr/>
      <w:r>
        <w:rPr>
          <w:lang w:val="id_ID" w:bidi="id_ID"/>
        </w:rPr>
      </w:r>
      <w:r>
        <w:rPr>
          <w:lang w:val="id_ID" w:bidi="id_ID"/>
        </w:rPr>
        <w:t>Festus menghadapkan Paulus di hadapan raja Agripa, Bernike, para komandan, dan orang-orang penting di kota itu. Festus berkata, "Anda lihat orang ini," berarti semua orang di ruangan itu dapat melihat Paulus berdiri di sana. Dalam perikop sebelumnya, orang-orang Yahudi meminta Festus untuk menghukum Paulus. Sekarang Festus berbicara tentang mereka sebagai seluruh bangsa Yahudi. Seluruh bangsa Yahudi merujuk pada orang-orang Yahudi dari Yerusalem maupun Kaisarea. Orang-orang Yahudi meminta Festus untuk menghukum Paulus dengan hukuman mati.</w:t>
      </w:r>
    </w:p>
    <w:p>
      <w:pPr/>
      <w:r>
        <w:rPr>
          <w:lang w:val="id_ID" w:bidi="id_ID"/>
        </w:rPr>
      </w:r>
      <w:r>
        <w:rPr>
          <w:lang w:val="id_ID" w:bidi="id_ID"/>
        </w:rPr>
        <w:t>Sebagai hakim, Festus mendengar orang-orang Yahudi menuduh Paulus dalam persidangan. Festus juga mendengar tanggapan Paulus terhadap tuduhan itu. Setelah persidangan, Festus menyadari bahwa Paulus tidak melakukan kejahatan yang layak dihukum mati atau menuntut hukuman mati menurut hukum Romawi. Paulus mengajukan banding agar ia diadili di hadapan kaisar, atau Kaisar, di Roma. Festus memutuskan untuk mengutus Paulus ke Roma.</w:t>
      </w:r>
    </w:p>
    <w:p>
      <w:pPr/>
      <w:r>
        <w:rPr>
          <w:lang w:val="id_ID" w:bidi="id_ID"/>
        </w:rPr>
      </w:r>
      <w:r>
        <w:rPr>
          <w:lang w:val="id_ID" w:bidi="id_ID"/>
        </w:rPr>
        <w:t>Karena banding Paulus, Festus perlu mengirim Paulus ke Roma. Tetapi Festus tidak memiliki apa pun untuk ditulis kepada kaisar tentang kasus Paulus. Tuduhan-tuduhan terhadap Paulus adalah tentang agama Yahudi dan bukan tentang hukum Romawi. Festus perlu menulis sesuatu yang akan membantu kaisar memutuskan kasus Paulus. Festus menghadirkan Paulus kepada Raja Agripa karena Agripa tahu lebih banyak tentang agama Yahudi. Festus ingin Agripa mendengarkan Paulus sehingga Festus akan memiliki sesuatu untuk ditulis kepada kaisar. Akan tidak masuk akal bagi Festus untuk mengutus Paulus kepada kaisar tanpa menjelaskan dengan jelas tuduhan-tuduhan itu. Festus berpikir bahwa kaisar tidak akan memahami atau menganggap benar jika Festus mengirim Paulus kepadanya tanpa tuduhan yang jelas terhadapnya.</w:t>
      </w:r>
    </w:p>
    <w:p>
      <w:pPr/>
      <w:r>
        <w:rPr>
          <w:lang w:val="id_ID" w:bidi="id_ID"/>
        </w:rPr>
      </w:r>
      <w:r>
        <w:rPr>
          <w:lang w:val="id_ID" w:bidi="id_ID"/>
        </w:rPr>
        <w:t>Mintalah tim mendiskusikan apa yang dilakukan orang-orang dalam budaya Anda ketika mereka berdiri di hadapan para pemimpin penting di komunitas Anda.</w:t>
      </w:r>
      <w:r>
        <w:rPr>
          <w:lang w:val="id_ID" w:bidi="id_ID"/>
        </w:rPr>
      </w:r>
    </w:p>
    <w:p>
      <w:pPr>
        <w:pStyle w:val="Heading3"/>
      </w:pPr>
      <w:r>
        <w:rPr>
          <w:lang w:val="id_ID" w:bidi="id_ID"/>
        </w:rPr>
        <w:t>Menjelaskan Adegan</w:t>
      </w:r>
    </w:p>
    <w:p>
      <w:pPr/>
      <w:r>
        <w:rPr>
          <w:lang w:val="id_ID" w:bidi="id_ID"/>
        </w:rPr>
      </w:r>
      <w:r>
        <w:rPr>
          <w:lang w:val="id_ID" w:bidi="id_ID"/>
        </w:rPr>
        <w:t>Dengarkan teks ini sekali lagi dalam versi yang paling mudah dimengerti.</w:t>
      </w:r>
    </w:p>
    <w:p>
      <w:pPr/>
      <w:r>
        <w:rPr>
          <w:lang w:val="id_ID" w:bidi="id_ID"/>
        </w:rPr>
      </w:r>
      <w:r>
        <w:rPr>
          <w:lang w:val="id_ID" w:bidi="id_ID"/>
        </w:rPr>
        <w:t>Kisah memiliki dua adegan.</w:t>
      </w:r>
    </w:p>
    <w:p>
      <w:pPr/>
      <w:r>
        <w:rPr>
          <w:lang w:val="id_ID" w:bidi="id_ID"/>
        </w:rPr>
      </w:r>
      <w:r>
        <w:rPr>
          <w:b/>
          <w:lang w:val="id_ID" w:bidi="id_ID"/>
        </w:rPr>
        <w:t>Adegan pertama:</w:t>
      </w:r>
      <w:r>
        <w:rPr>
          <w:lang w:val="id_ID" w:bidi="id_ID"/>
        </w:rPr>
        <w:t xml:space="preserve"> Raja Agripa dan Bernike memasuki aula pertemuan. Festus memanggil Paulus untuk datang. Paulus masuk.</w:t>
      </w:r>
    </w:p>
    <w:p>
      <w:pPr/>
      <w:r>
        <w:rPr>
          <w:lang w:val="id_ID" w:bidi="id_ID"/>
        </w:rPr>
      </w:r>
      <w:r>
        <w:rPr>
          <w:b/>
          <w:lang w:val="id_ID" w:bidi="id_ID"/>
        </w:rPr>
        <w:t>Adegan kedua:</w:t>
      </w:r>
      <w:r>
        <w:rPr>
          <w:lang w:val="id_ID" w:bidi="id_ID"/>
        </w:rPr>
        <w:t xml:space="preserve"> Festus menjelaskan kepada Agripa dan para tamu alasan dari peristiwa itu. Paulus mengajukan banding untuk menghadapi persidangan di hadapan kaisar di Roma. Festus membutuhkan sesuatu untuk ditulis kepada kaisar mengenai kasus Paulus.</w:t>
      </w:r>
    </w:p>
    <w:p>
      <w:pPr/>
      <w:r>
        <w:rPr>
          <w:lang w:val="id_ID" w:bidi="id_ID"/>
        </w:rPr>
      </w:r>
      <w:r>
        <w:rPr>
          <w:lang w:val="id_ID" w:bidi="id_ID"/>
        </w:rPr>
        <w:t>Tokoh dalam kisah tersebut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Porkius Festus, sang gubernur</w:t>
      </w:r>
    </w:p>
    <w:p>
      <w:pPr>
        <w:pStyle w:val="ListBullet"/>
        <w:spacing w:line="240" w:lineRule="auto"/>
        <w:ind w:left="720"/>
      </w:pPr>
      <w:r>
        <w:rPr>
          <w:lang w:val="id_ID" w:bidi="id_ID"/>
        </w:rPr>
      </w:r>
      <w:r>
        <w:rPr>
          <w:lang w:val="id_ID" w:bidi="id_ID"/>
        </w:rPr>
        <w:t>Raja Agripa</w:t>
      </w:r>
    </w:p>
    <w:p>
      <w:pPr>
        <w:pStyle w:val="ListBullet"/>
        <w:spacing w:line="240" w:lineRule="auto"/>
        <w:ind w:left="720"/>
      </w:pPr>
      <w:r>
        <w:rPr>
          <w:lang w:val="id_ID" w:bidi="id_ID"/>
        </w:rPr>
      </w:r>
      <w:r>
        <w:rPr>
          <w:lang w:val="id_ID" w:bidi="id_ID"/>
        </w:rPr>
        <w:t>Bernike, saudara perempuan Agripa</w:t>
      </w:r>
    </w:p>
    <w:p>
      <w:pPr>
        <w:pStyle w:val="ListBullet"/>
        <w:spacing w:line="240" w:lineRule="auto"/>
        <w:ind w:left="720"/>
      </w:pPr>
      <w:r>
        <w:rPr>
          <w:lang w:val="id_ID" w:bidi="id_ID"/>
        </w:rPr>
      </w:r>
      <w:r>
        <w:rPr>
          <w:lang w:val="id_ID" w:bidi="id_ID"/>
        </w:rPr>
        <w:t>Para komandan militer</w:t>
      </w:r>
    </w:p>
    <w:p>
      <w:pPr>
        <w:pStyle w:val="ListBullet"/>
        <w:spacing w:line="240" w:lineRule="auto"/>
        <w:ind w:left="720"/>
      </w:pPr>
      <w:r>
        <w:rPr>
          <w:lang w:val="id_ID" w:bidi="id_ID"/>
        </w:rPr>
      </w:r>
      <w:r>
        <w:rPr>
          <w:lang w:val="id_ID" w:bidi="id_ID"/>
        </w:rPr>
        <w:t>Orang-orang penting dari kota Kaisarea</w:t>
      </w:r>
    </w:p>
    <w:p>
      <w:pPr>
        <w:pStyle w:val="ListBullet"/>
        <w:spacing w:line="240" w:lineRule="auto"/>
        <w:ind w:left="720"/>
      </w:pPr>
      <w:r>
        <w:rPr>
          <w:lang w:val="id_ID" w:bidi="id_ID"/>
        </w:rPr>
      </w:r>
      <w:r>
        <w:rPr>
          <w:lang w:val="id_ID" w:bidi="id_ID"/>
        </w:rPr>
        <w:t>Seluruh orang Yahudi.</w:t>
      </w:r>
    </w:p>
    <w:p>
      <w:pPr/>
      <w:r>
        <w:rPr>
          <w:lang w:val="id_ID" w:bidi="id_ID"/>
        </w:rPr>
      </w:r>
      <w:r>
        <w:rPr>
          <w:lang w:val="id_ID" w:bidi="id_ID"/>
        </w:rPr>
        <w:t>Dalam sesi ini, mintalah kelompok untuk membuat papan cerita, menggambar, atau menggunakan beberapa macam alat peraga (benda-benda yang dapat Anda pindah-pindahkan seperti batu, kayu, mainan anak-anak) untuk memvisualisasikan kisah dan adegan di dalamnya.</w:t>
      </w:r>
    </w:p>
    <w:p>
      <w:pPr/>
      <w:r>
        <w:rPr>
          <w:lang w:val="id_ID" w:bidi="id_ID"/>
        </w:rPr>
      </w:r>
      <w:r>
        <w:rPr>
          <w:lang w:val="id_ID" w:bidi="id_ID"/>
        </w:rPr>
        <w:t>Anda akan ingat sebelumnya, Agripa bertanya kepada Festus apakah ia bisa mendengar Paulus berbicara. Pada hari berikutnya, Festus dan Bernike memasuki aula pertemuan. Festus dan Bernike masuk dengan penuh kemegahan, memamerkan busana dan pakaian mereka yang elegan untuk menunjukkan kedudukan mereka kepada orang-orang. Para komandan militer dan orang-orang penting dari kota Kaisarea juga berada di sana.</w:t>
      </w:r>
    </w:p>
    <w:p>
      <w:pPr/>
      <w:r>
        <w:rPr>
          <w:lang w:val="id_ID" w:bidi="id_ID"/>
        </w:rPr>
      </w:r>
      <w:r>
        <w:rPr>
          <w:lang w:val="id_ID" w:bidi="id_ID"/>
        </w:rPr>
        <w:t>Festus memanggil Paulus untuk masuk. Paulus masuk. Festus menghadirkan Paulus di hadapan Agripa, Bernike, para komandan militer, dan orang-orang penting di kota itu.</w:t>
      </w:r>
    </w:p>
    <w:p>
      <w:pPr/>
      <w:r>
        <w:rPr>
          <w:lang w:val="id_ID" w:bidi="id_ID"/>
        </w:rPr>
      </w:r>
      <w:r>
        <w:rPr>
          <w:lang w:val="id_ID" w:bidi="id_ID"/>
        </w:rPr>
        <w:t>Festus menjelaskan bahwa orang-orang Yahudi memintanya untuk menjatuhkan hukuman kepada Paulus. Tetapi Festus tidak menemukan Paulus melakukan kejahatan apa pun yang pantas dihukum mati. Paulus mengajukan banding untuk diadili di pengadilan kaisar. Festus perlu menulis sesuatu kepada kaisar mengenai kasus Paulus. Melalui persidangan Paulus di hadapan Agripa, Festus akan memiliki lebih banyak informasi tentang kasus ini.</w:t>
      </w:r>
      <w:r>
        <w:rPr>
          <w:lang w:val="id_ID" w:bidi="id_ID"/>
        </w:rPr>
      </w:r>
    </w:p>
    <w:p>
      <w:pPr>
        <w:pStyle w:val="Heading3"/>
      </w:pPr>
      <w:r>
        <w:rPr>
          <w:lang w:val="id_ID" w:bidi="id_ID"/>
        </w:rPr>
        <w:t>Memperagakan Bacaan</w:t>
      </w:r>
    </w:p>
    <w:p>
      <w:pPr/>
      <w:r>
        <w:rPr>
          <w:lang w:val="id_ID" w:bidi="id_ID"/>
        </w:rPr>
      </w:r>
      <w:r>
        <w:rPr>
          <w:lang w:val="id_ID" w:bidi="id_ID"/>
        </w:rPr>
        <w:t>Dengarkan perikop ini satu kali lagi dalam terjemahan yang paling mudah dimengerti.</w:t>
      </w:r>
    </w:p>
    <w:p>
      <w:pPr/>
      <w:r>
        <w:rPr>
          <w:lang w:val="id_ID" w:bidi="id_ID"/>
        </w:rPr>
      </w:r>
      <w:r>
        <w:rPr>
          <w:lang w:val="id_ID" w:bidi="id_ID"/>
        </w:rPr>
        <w:t>Dalam sesi ini, kelompok akan memeragakan kisah tersebut.</w:t>
      </w:r>
    </w:p>
    <w:p>
      <w:pPr/>
      <w:r>
        <w:rPr>
          <w:lang w:val="id_ID" w:bidi="id_ID"/>
        </w:rPr>
      </w:r>
      <w:r>
        <w:rPr>
          <w:lang w:val="id_ID" w:bidi="id_ID"/>
        </w:rPr>
        <w:t>Kisah memiliki dua adegan.</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Porkius Festus, sang gubernur</w:t>
      </w:r>
    </w:p>
    <w:p>
      <w:pPr>
        <w:pStyle w:val="ListBullet"/>
        <w:spacing w:line="240" w:lineRule="auto"/>
        <w:ind w:left="720"/>
      </w:pPr>
      <w:r>
        <w:rPr>
          <w:lang w:val="id_ID" w:bidi="id_ID"/>
        </w:rPr>
      </w:r>
      <w:r>
        <w:rPr>
          <w:lang w:val="id_ID" w:bidi="id_ID"/>
        </w:rPr>
        <w:t>Raja Agripa</w:t>
      </w:r>
    </w:p>
    <w:p>
      <w:pPr>
        <w:pStyle w:val="ListBullet"/>
        <w:spacing w:line="240" w:lineRule="auto"/>
        <w:ind w:left="720"/>
      </w:pPr>
      <w:r>
        <w:rPr>
          <w:lang w:val="id_ID" w:bidi="id_ID"/>
        </w:rPr>
      </w:r>
      <w:r>
        <w:rPr>
          <w:lang w:val="id_ID" w:bidi="id_ID"/>
        </w:rPr>
        <w:t>Bernike, saudara perempuan Agripa</w:t>
      </w:r>
    </w:p>
    <w:p>
      <w:pPr>
        <w:pStyle w:val="ListBullet"/>
        <w:spacing w:line="240" w:lineRule="auto"/>
        <w:ind w:left="720"/>
      </w:pPr>
      <w:r>
        <w:rPr>
          <w:lang w:val="id_ID" w:bidi="id_ID"/>
        </w:rPr>
      </w:r>
      <w:r>
        <w:rPr>
          <w:lang w:val="id_ID" w:bidi="id_ID"/>
        </w:rPr>
        <w:t>Para komandan militer</w:t>
      </w:r>
    </w:p>
    <w:p>
      <w:pPr>
        <w:pStyle w:val="ListBullet"/>
        <w:spacing w:line="240" w:lineRule="auto"/>
        <w:ind w:left="720"/>
      </w:pPr>
      <w:r>
        <w:rPr>
          <w:lang w:val="id_ID" w:bidi="id_ID"/>
        </w:rPr>
      </w:r>
      <w:r>
        <w:rPr>
          <w:lang w:val="id_ID" w:bidi="id_ID"/>
        </w:rPr>
        <w:t>Orang-orang penting dari kota Kaisarea</w:t>
      </w:r>
    </w:p>
    <w:p>
      <w:pPr>
        <w:pStyle w:val="ListBullet"/>
        <w:spacing w:line="240" w:lineRule="auto"/>
        <w:ind w:left="720"/>
      </w:pPr>
      <w:r>
        <w:rPr>
          <w:lang w:val="id_ID" w:bidi="id_ID"/>
        </w:rPr>
      </w:r>
      <w:r>
        <w:rPr>
          <w:lang w:val="id_ID" w:bidi="id_ID"/>
        </w:rPr>
        <w:t>Seluruh orang Yahudi.</w:t>
      </w:r>
    </w:p>
    <w:p>
      <w:pPr/>
      <w:r>
        <w:rPr>
          <w:lang w:val="id_ID" w:bidi="id_ID"/>
        </w:rPr>
      </w:r>
      <w:r>
        <w:rPr>
          <w:lang w:val="id_ID" w:bidi="id_ID"/>
        </w:rPr>
        <w:t>Minta kelompok untuk memerankan kisah ini dua kali. Mereka harus memerankannya dalam bahasa tujuan penerjemahan mereka. Pertama, minta kelompok untuk memerankan cerita itu tanpa berhenti. Pada saat kelompok memerankan kisah itu untuk kedua kalinya, hentikan mereka pada bagian-bagian yang berbeda dalam kisah tersebut.</w:t>
      </w:r>
    </w:p>
    <w:p>
      <w:pPr/>
      <w:r>
        <w:rPr>
          <w:lang w:val="id_ID" w:bidi="id_ID"/>
        </w:rPr>
      </w:r>
      <w:r>
        <w:rPr>
          <w:lang w:val="id_ID" w:bidi="id_ID"/>
        </w:rPr>
        <w:t xml:space="preserve">Ketika kelompok memerankan kisah itu untuk pertama kalinya, perhatikan alur, plot, dan kronologi kisah tersebut. Perhatikan bagian-bagian penting atau sulit dari kisah maupun bagian yang akan diperagakan dan jangan dilewatkan. Bantu kelompok untuk mengingat bagian-bagian dari kisah tersebut. </w:t>
      </w:r>
    </w:p>
    <w:p>
      <w:pPr/>
      <w:r>
        <w:rPr>
          <w:lang w:val="id_ID" w:bidi="id_ID"/>
        </w:rPr>
      </w:r>
      <w:r>
        <w:rPr>
          <w:lang w:val="id_ID" w:bidi="id_ID"/>
        </w:rPr>
        <w:t>Festus mengizinkan Agripa mendengarkan Paulus. Pada hari berikutnya, Agripa dan Bernike memasuki aula pertemuan. Agripa dan Bernike mengenakan pakaian dan perhiasan yang elegan untuk menunjukkan status tinggi mereka dalam masyarakat Yahudi. Para komandan militer dan orang-orang penting dari kota juga berada di sana.</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memerankan Agripa dan Bernike, "Bagaimana perasaan kalian?" Anda mungkin mendengar hal-hal seperti, "Bagus sekali Festus mengizinkan kita menjadi bagian dari persidangan ini," dan "Orang-orang akan melihat bahwa kita sangat penting." Festus telah membawa orang-orang penting itu untuk menemui kita."</w:t>
      </w:r>
    </w:p>
    <w:p>
      <w:pPr>
        <w:pStyle w:val="ListBullet"/>
        <w:spacing w:line="240" w:lineRule="auto"/>
        <w:ind w:left="720"/>
      </w:pPr>
      <w:r>
        <w:rPr>
          <w:lang w:val="id_ID" w:bidi="id_ID"/>
        </w:rPr>
      </w:r>
      <w:r>
        <w:rPr>
          <w:lang w:val="id_ID" w:bidi="id_ID"/>
        </w:rPr>
        <w:t xml:space="preserve">Mulai kembali adegannya. </w:t>
      </w:r>
    </w:p>
    <w:p>
      <w:pPr/>
      <w:r>
        <w:rPr>
          <w:lang w:val="id_ID" w:bidi="id_ID"/>
        </w:rPr>
      </w:r>
      <w:r>
        <w:rPr>
          <w:lang w:val="id_ID" w:bidi="id_ID"/>
        </w:rPr>
        <w:t>Festus memanggil Paulus untuk masuk. Paulus memasuki aula pertemuan. Festus menghadirkan Paulus kepada Agripa dan tamu-tamu lainnya. Orang-orang Yahudi dari Yerusalem dan Kaisarea meminta kepada Festus agar Paulus dihukum mati. Paulus mengajukan banding untuk diadili di hadapan kaisar Romawi. Festus membutuhkan sesuatu untuk ditulis kepada kaisar mengenai kasus Paulus.</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aktor yang memerankan Festus, "Bagaimana perasaan Anda?" Anda mungkin mendengar hal-hal seperti, "Mungkin Paulus akan mengatakan informasi baru di hadapan Agripa," dan "Agripa akan membantu saya memecahkan kasus Paulus."</w:t>
      </w:r>
    </w:p>
    <w:p>
      <w:pPr>
        <w:pStyle w:val="ListBullet"/>
        <w:spacing w:line="240" w:lineRule="auto"/>
        <w:ind w:left="720"/>
      </w:pPr>
      <w:r>
        <w:rPr>
          <w:lang w:val="id_ID" w:bidi="id_ID"/>
        </w:rPr>
      </w:r>
      <w:r>
        <w:rPr>
          <w:lang w:val="id_ID" w:bidi="id_ID"/>
        </w:rPr>
        <w:t>Tanyakan kepada aktor yang memerankan Agripa, "Bagaimana perasaan Anda?" Anda mungkin mendengar hal-hal seperti, "Saya ingin mendengar apa yang Paulus katakan kepada imam-imam kepala dan tua-tua," dan "Apa yang membuat orang Yahudi ini mengubah keyakinannya?"</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"Aku akan bersaksi kepada Agripa tentang imanku kepada Yesus dan kebangkitan," dan "Aku akan membuktikan bahwa aku tidak bersalah di hadapan orang-orang ini."</w:t>
      </w:r>
      <w:r>
        <w:rPr>
          <w:lang w:val="id_ID" w:bidi="id_ID"/>
        </w:rPr>
      </w:r>
    </w:p>
    <w:p>
      <w:pPr>
        <w:pStyle w:val="Heading3"/>
      </w:pPr>
      <w:r>
        <w:rPr>
          <w:lang w:val="id_ID" w:bidi="id_ID"/>
        </w:rPr>
        <w:t>Melengkapi yang Kurang</w:t>
      </w:r>
    </w:p>
    <w:p>
      <w:pPr/>
      <w:r>
        <w:rPr>
          <w:lang w:val="id_ID" w:bidi="id_ID"/>
        </w:rPr>
      </w:r>
      <w:r>
        <w:rPr>
          <w:lang w:val="id_ID" w:bidi="id_ID"/>
        </w:rPr>
        <w:t>Dengarkan perikop ini satu kali dalam terjemahan yang paling mudah dimengerti.</w:t>
      </w:r>
    </w:p>
    <w:p>
      <w:pPr/>
      <w:r>
        <w:rPr>
          <w:lang w:val="id_ID" w:bidi="id_ID"/>
        </w:rPr>
      </w:r>
      <w:r>
        <w:rPr>
          <w:lang w:val="id_ID" w:bidi="id_ID"/>
        </w:rPr>
        <w:t xml:space="preserve">Raja Agripa, Bernike, para </w:t>
      </w:r>
      <w:r>
        <w:rPr>
          <w:b/>
          <w:lang w:val="id_ID" w:bidi="id_ID"/>
        </w:rPr>
        <w:t>komandan</w:t>
      </w:r>
      <w:r>
        <w:rPr>
          <w:lang w:val="id_ID" w:bidi="id_ID"/>
        </w:rPr>
        <w:t xml:space="preserve"> militer, dan orang-orang penting dari kota itu memasuki aula pertemuan Festus, sang gubernur. Komandan itu juga dikenal sebagai tribunus. Gunakan kata komandan seperti yang Anda gunakan sebelumnya. Lihat Daftar Kata Utama untuk informasi lebih lanjut tentang </w:t>
      </w:r>
      <w:r>
        <w:rPr>
          <w:lang w:val="id_ID" w:bidi="id_ID"/>
        </w:rPr>
        <w:t>komandan</w:t>
      </w:r>
      <w:r>
        <w:rPr>
          <w:lang w:val="id_ID" w:bidi="id_ID"/>
        </w:rPr>
        <w:t>.</w:t>
      </w:r>
    </w:p>
    <w:p>
      <w:pPr/>
      <w:r>
        <w:rPr>
          <w:lang w:val="id_ID" w:bidi="id_ID"/>
        </w:rPr>
      </w:r>
      <w:r>
        <w:rPr>
          <w:lang w:val="id_ID" w:bidi="id_ID"/>
        </w:rPr>
        <w:t xml:space="preserve">Festus memberi tahu Agripa bahwa seluruh bangsa </w:t>
      </w:r>
      <w:r>
        <w:rPr>
          <w:b/>
          <w:lang w:val="id_ID" w:bidi="id_ID"/>
        </w:rPr>
        <w:t>Yahudi</w:t>
      </w:r>
      <w:r>
        <w:rPr>
          <w:lang w:val="id_ID" w:bidi="id_ID"/>
        </w:rPr>
        <w:t xml:space="preserve"> dari </w:t>
      </w:r>
      <w:r>
        <w:rPr>
          <w:b/>
          <w:lang w:val="id_ID" w:bidi="id_ID"/>
        </w:rPr>
        <w:t xml:space="preserve">Yerusalem </w:t>
      </w:r>
      <w:r>
        <w:rPr>
          <w:lang w:val="id_ID" w:bidi="id_ID"/>
        </w:rPr>
        <w:t xml:space="preserve"> dan kota ini meminta kepadanya agar Paulus tidak boleh hidup lebih lama lagi. Gunakan kata Yahudi dan Yerusalem seperti yang Anda gunakan sebelumnya. Lihat Daftar Kata Utama untuk informasi lebih lanjut tentang </w:t>
      </w:r>
      <w:r>
        <w:rPr>
          <w:lang w:val="id_ID" w:bidi="id_ID"/>
        </w:rPr>
        <w:t>Yahudi</w:t>
      </w:r>
      <w:r>
        <w:rPr>
          <w:lang w:val="id_ID" w:bidi="id_ID"/>
        </w:rPr>
        <w:t xml:space="preserve"> dan </w:t>
      </w:r>
      <w:r>
        <w:rPr>
          <w:lang w:val="id_ID" w:bidi="id_ID"/>
        </w:rPr>
        <w:t>Yerusalem</w:t>
      </w:r>
      <w:r>
        <w:rPr>
          <w:lang w:val="id_ID" w:bidi="id_ID"/>
        </w:rPr>
        <w:t>.</w:t>
      </w:r>
    </w:p>
    <w:p>
      <w:pPr/>
      <w:r>
        <w:rPr>
          <w:lang w:val="id_ID" w:bidi="id_ID"/>
        </w:rPr>
      </w:r>
      <w:r>
        <w:rPr>
          <w:lang w:val="id_ID" w:bidi="id_ID"/>
        </w:rPr>
        <w:t xml:space="preserve">Festus menyebut kaisar </w:t>
      </w:r>
      <w:r>
        <w:rPr>
          <w:b/>
          <w:lang w:val="id_ID" w:bidi="id_ID"/>
        </w:rPr>
        <w:t>Yang Mulia</w:t>
      </w:r>
      <w:r>
        <w:rPr>
          <w:lang w:val="id_ID" w:bidi="id_ID"/>
        </w:rPr>
        <w:t xml:space="preserve"> atau </w:t>
      </w:r>
      <w:r>
        <w:rPr>
          <w:b/>
          <w:lang w:val="id_ID" w:bidi="id_ID"/>
        </w:rPr>
        <w:t>Tuanku</w:t>
      </w:r>
      <w:r>
        <w:rPr>
          <w:lang w:val="id_ID" w:bidi="id_ID"/>
        </w:rPr>
        <w:t xml:space="preserve">. Kata ini juga berarti seorang tuan atau tuan manusia. Gunakan kata tuan seperti yang Anda gunakan sebelumnya. Lihat Daftar Kata Utama untuk informasi lebih lanjut tentang </w:t>
      </w:r>
      <w:r>
        <w:rPr>
          <w:lang w:val="id_ID" w:bidi="id_ID"/>
        </w:rPr>
        <w:t>komandan</w:t>
      </w:r>
      <w:r>
        <w:rPr>
          <w:lang w:val="id_ID" w:bidi="id_ID"/>
        </w:rPr>
        <w:t>.</w:t>
      </w:r>
    </w:p>
    <w:p>
      <w:pPr/>
      <w:r>
        <w:rPr>
          <w:lang w:val="id_ID" w:bidi="id_ID"/>
        </w:rPr>
      </w:r>
      <w:r>
        <w:rPr>
          <w:lang w:val="id_ID" w:bidi="id_ID"/>
        </w:rPr>
        <w:t xml:space="preserve">Paulus mengajukan banding untuk persidangan di hadapan kaisar. Kaisar Romawi juga dikenal sebagai </w:t>
      </w:r>
      <w:r>
        <w:rPr>
          <w:b/>
          <w:lang w:val="id_ID" w:bidi="id_ID"/>
        </w:rPr>
        <w:t>Kaisar</w:t>
      </w:r>
      <w:r>
        <w:rPr>
          <w:lang w:val="id_ID" w:bidi="id_ID"/>
        </w:rPr>
        <w:t xml:space="preserve">. Gunakan kata Kaisar seperti yang Anda gunakan sebelumnya. Lihat Daftar Kata Utama untuk informasi lebih lanjut tentang </w:t>
      </w:r>
      <w:r>
        <w:rPr>
          <w:lang w:val="id_ID" w:bidi="id_ID"/>
        </w:rPr>
        <w:t>Kaisar</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bagian ini dalam terjemahan yang paling mudah dimengerti.</w:t>
      </w:r>
    </w:p>
    <w:p>
      <w:pPr/>
      <w:r>
        <w:rPr>
          <w:lang w:val="id_ID" w:bidi="id_ID"/>
        </w:rPr>
      </w:r>
      <w:r>
        <w:rPr>
          <w:lang w:val="id_ID" w:bidi="id_ID"/>
        </w:rPr>
        <w:t>Dalam sesi ini, ceritakan kembali teks ini, secara berkelompok, dalam bahasa Anda sendiri.</w:t>
      </w:r>
    </w:p>
    <w:p>
      <w:pPr/>
      <w:r>
        <w:rPr>
          <w:lang w:val="id_ID" w:bidi="id_ID"/>
        </w:rPr>
      </w:r>
      <w:r>
        <w:rPr>
          <w:lang w:val="id_ID" w:bidi="id_ID"/>
        </w:rPr>
        <w:t>Pertama, seluruh kelompok harus berlatih menceritakan teks tersebut dalam bahasa Anda sendiri. Ingatlah untuk mengikut sertakan hal-hal yang Anda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bagian itu lalu berhenti sebentar. Anggota kelompok lain harus menceritakan bagian selanjutnya dari teks itu dan berhenti sebentar. Lakukan ini sampai kelompok menceritakan kembali seluruh teks tersebut. Anggota kelompok bisa saling memperbaiki pada tahap ini. </w:t>
      </w:r>
    </w:p>
    <w:p>
      <w:pPr/>
      <w:r>
        <w:rPr>
          <w:lang w:val="id_ID" w:bidi="id_ID"/>
        </w:rPr>
      </w:r>
      <w:r>
        <w:rPr>
          <w:lang w:val="id_ID" w:bidi="id_ID"/>
        </w:rPr>
        <w:t>Hentikan sebentar rekaman ini di sini.</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teks tersebut.</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kelompok dapat memutuskan versi teks milik siapa yang paling kalian sukai. Anda mungkin menyukai cara salah satu anggota kelompok menceritakan satu adegan, tetapi menyukai cara anggota kelompok yang lain menceritakan adegan lainnya. </w:t>
      </w:r>
    </w:p>
    <w:p>
      <w:pPr/>
      <w:r>
        <w:rPr>
          <w:lang w:val="id_ID" w:bidi="id_ID"/>
        </w:rPr>
      </w:r>
      <w:r>
        <w:rPr>
          <w:lang w:val="id_ID" w:bidi="id_ID"/>
        </w:rPr>
        <w:t xml:space="preserve">Hentikan sebentar rekaman ini di sini. </w:t>
      </w:r>
    </w:p>
    <w:p>
      <w:pPr/>
      <w:r>
        <w:rPr>
          <w:lang w:val="id_ID" w:bidi="id_ID"/>
        </w:rPr>
      </w:r>
      <w:r>
        <w:rPr>
          <w:lang w:val="id_ID" w:bidi="id_ID"/>
        </w:rPr>
        <w:t>Akhirnya, kelompok dapat menyusun versi akhir dari bagian itu yang disetujui oleh semua orang. Setiap anggota kelompok harus berlatih menceritakan versi terakhir dari bagian tersebut.</w:t>
      </w:r>
      <w:r>
        <w:rPr>
          <w:lang w:val="id_ID" w:bidi="id_ID"/>
        </w:rPr>
      </w:r>
      <w:r>
        <w:rPr>
          <w:lang w:val="id_ID" w:bidi="id_ID"/>
        </w:rPr>
      </w:r>
    </w:p>
    <w:p>
      <w:pPr/>
      <w:r>
        <w:rPr>
          <w:lang w:val="id_ID" w:bidi="id_ID"/>
        </w:rPr>
      </w:r>
    </w:p>
    <w:p>
      <w:pPr>
        <w:pStyle w:val="Heading2"/>
      </w:pPr>
      <w:r>
        <w:rPr>
          <w:lang w:val="id_ID" w:bidi="id_ID"/>
        </w:rPr>
        <w:t>Kisah Para Rasul 26:1–23</w:t>
      </w:r>
      <w:r>
        <w:rPr>
          <w:lang w:val="id_ID" w:bidi="id_ID"/>
        </w:rPr>
      </w:r>
    </w:p>
    <w:p>
      <w:pPr>
        <w:pStyle w:val="Heading3"/>
      </w:pPr>
      <w:r>
        <w:rPr>
          <w:lang w:val="id_ID" w:bidi="id_ID"/>
        </w:rPr>
        <w:t>Dengar dan Renungkan</w:t>
      </w:r>
    </w:p>
    <w:p>
      <w:pPr/>
      <w:r>
        <w:rPr>
          <w:lang w:val="id_ID" w:bidi="id_ID"/>
        </w:rPr>
      </w:r>
      <w:r>
        <w:rPr>
          <w:lang w:val="id_ID" w:bidi="id_ID"/>
        </w:rPr>
        <w:t>Dengarkan Kisah Para Rasul 26:1–23 dan simpanlah dalam hatimu. Dengarkan teks ini tiga kali (dalam tiga terjemahan yang berbeda, jika memungkinkan). Kemudian sebagai satu tim diskusikanlah pertanyaan-pertanyaan berikut ini:</w:t>
      </w:r>
    </w:p>
    <w:p>
      <w:pPr>
        <w:pStyle w:val="ListBullet"/>
        <w:spacing w:line="240" w:lineRule="auto"/>
        <w:ind w:left="720"/>
      </w:pPr>
      <w:r>
        <w:rPr>
          <w:lang w:val="id_ID" w:bidi="id_ID"/>
        </w:rPr>
      </w:r>
      <w:r>
        <w:rPr>
          <w:lang w:val="id_ID" w:bidi="id_ID"/>
        </w:rPr>
        <w:t>Apa yang Anda sukai dari cerita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cerita ini katakan kepada kita tentang Yesus atau Allah?</w:t>
      </w:r>
    </w:p>
    <w:p>
      <w:pPr>
        <w:pStyle w:val="ListBullet"/>
        <w:spacing w:line="240" w:lineRule="auto"/>
        <w:ind w:left="720"/>
      </w:pPr>
      <w:r>
        <w:rPr>
          <w:lang w:val="id_ID" w:bidi="id_ID"/>
        </w:rPr>
      </w:r>
      <w:r>
        <w:rPr>
          <w:lang w:val="id_ID" w:bidi="id_ID"/>
        </w:rPr>
        <w:t>Apa yang cerita ini katakan kepada kita tentang orang-orang?</w:t>
      </w:r>
    </w:p>
    <w:p>
      <w:pPr>
        <w:pStyle w:val="ListBullet"/>
        <w:spacing w:line="240" w:lineRule="auto"/>
        <w:ind w:left="720"/>
      </w:pPr>
      <w:r>
        <w:rPr>
          <w:lang w:val="id_ID" w:bidi="id_ID"/>
        </w:rPr>
      </w:r>
      <w:r>
        <w:rPr>
          <w:lang w:val="id_ID" w:bidi="id_ID"/>
        </w:rPr>
        <w:t xml:space="preserve">Bagaimana cerita ini memengaruhi kehidupan sehari-hari kita? </w:t>
      </w:r>
    </w:p>
    <w:p>
      <w:pPr>
        <w:pStyle w:val="ListBullet"/>
        <w:spacing w:line="240" w:lineRule="auto"/>
        <w:ind w:left="720"/>
      </w:pPr>
      <w:r>
        <w:rPr>
          <w:lang w:val="id_ID" w:bidi="id_ID"/>
        </w:rPr>
      </w:r>
      <w:r>
        <w:rPr>
          <w:lang w:val="id_ID" w:bidi="id_ID"/>
        </w:rPr>
        <w:t>Siapa yang Anda kenal yang perlu mendengar cerita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dimengerti</w:t>
      </w:r>
    </w:p>
    <w:p>
      <w:pPr/>
      <w:r>
        <w:rPr>
          <w:lang w:val="id_ID" w:bidi="id_ID"/>
        </w:rPr>
      </w:r>
      <w:r>
        <w:rPr>
          <w:lang w:val="id_ID" w:bidi="id_ID"/>
        </w:rPr>
        <w:t>Dalam perikop sebelumnya, Festus bertanya kepada Agripa apa yang harus ia tulis kepada kaisar tentang Paulus. Tuduhan-tuduhan terhadap Paulus tidak jelas bagi Festus. Festus mengizinkan Paulus untuk memasuki ruang sidang. Festus menghadapkan Paulus kepada Agripa dan menjelaskan kepadanya tentang tuduhan-tuduhan orang-orang Yahudi.</w:t>
      </w:r>
    </w:p>
    <w:p>
      <w:pPr/>
      <w:r>
        <w:rPr>
          <w:lang w:val="id_ID" w:bidi="id_ID"/>
        </w:rPr>
      </w:r>
      <w:r>
        <w:rPr>
          <w:lang w:val="id_ID" w:bidi="id_ID"/>
        </w:rPr>
        <w:t>Agripa memberi izin kepada Paulus untuk berbicara kepadanya dan para tamu tentang kasusnya. Paulus menggerakkan tangannya. Ini berarti Paulus akan berbicara. Gerakan ini juga bisa berarti Paulus berterima kasih kepada Raja Agripa karena mendengarkannya. Dengan cara yang sopan, Paulus mengatakan bahwa itu adalah hal yang baik bahwa ia dapat membela diri di depan Raja Agripa, karena Agripa memahami budaya dan iman Yahudi. Paulus akan membela dirinya sendiri terhadap tuduhan orang-orang Yahudi untuk membuktikan bahwa dia tidak bersalah.</w:t>
      </w:r>
    </w:p>
    <w:p>
      <w:pPr/>
      <w:r>
        <w:rPr>
          <w:lang w:val="id_ID" w:bidi="id_ID"/>
        </w:rPr>
      </w:r>
      <w:r>
        <w:rPr>
          <w:lang w:val="id_ID" w:bidi="id_ID"/>
        </w:rPr>
        <w:t>Paulus tahu bahwa Agripa sudah akrab dengan adat istiadat dan kewajiban agama mereka. Dengan cara yang hormat, Paulus memohon agar Agripa mendengarkannya baik-baik. Paulus memulai pembelaannya dengan menceritakan cara hidupnya sebagai orang Yahudi. Paulus mengatakan bahwa ia taat kepada hukum Musa sejak masa kecilnya. Orang-orang Yahudi dari daerah asalnya dan dari Yerusalem tahu bahwa Paulus menaati hukum Allah.</w:t>
      </w:r>
    </w:p>
    <w:p>
      <w:pPr/>
      <w:r>
        <w:rPr>
          <w:lang w:val="id_ID" w:bidi="id_ID"/>
        </w:rPr>
      </w:r>
      <w:r>
        <w:rPr>
          <w:lang w:val="id_ID" w:bidi="id_ID"/>
        </w:rPr>
        <w:t>Paulus mengatakan bahwa orang-orang Yahudi tahu bahwa Paulus hidup sebagai orang Farisi. Orang-orang Farisi adalah sekte atau kelompok yang paling ketat dalam agama Yahudi. Orang-orang Yahudi ini dapat bersaksi, atau melaporkan fakta-fakta ini, jika mereka bersedia. Paulus meragukan orang-orang Yahudi akan mengatakan kebenaran. Paulus mengatakan kepada Agripa bahwa ia berada di pengadilan karena harapan orang-orang Yahudi yang Allah janjikan kepada leluhur mereka dalam Perjanjian Lama. Allah berjanji kepada leluhur Yahudi bahwa orang-orang yang mengikuti-Nya akan dibangkitkan dari kematian suatu hari nanti. Seluruh orang Israel, kedua belas suku Yahudi, percaya dan berharap ini akan terjadi. Bahkan, orang-orang Yahudi beribadah siang malam sambil menunggu dan berharap kepada Juruselamat yang dijanjikan itu. Namun, sekarang Paulus mengatakan bahwa Juruselamat yang dijanjikan itu telah datang dan membuktikan bahwa manusia dapat bangkit dari kematian. Tampaknya seperti kontradiksi bahwa orang-orang Yahudi tidak percaya apa yang ia katakan, ketika mereka telah menunggunya begitu lama.</w:t>
      </w:r>
    </w:p>
    <w:p>
      <w:pPr/>
      <w:r>
        <w:rPr>
          <w:lang w:val="id_ID" w:bidi="id_ID"/>
        </w:rPr>
      </w:r>
      <w:r>
        <w:rPr>
          <w:lang w:val="id_ID" w:bidi="id_ID"/>
        </w:rPr>
        <w:t>Paulus bertanya, "Mengapa tidak masuk akal bagimu kalau Allah dapat membangkitkan orang mati?" Paulus menggunakan pertanyaan untuk menekankan bahwa orang-orang harus percaya bahwa Allah dapat membangkitkan orang mati. Penting untuk diingat bahwa para pendengar Paulus terdiri dari dua kelompok. Kelompok pertama adalah orang-orang Yahudi termasuk Agripa, Bernike, dan para pejabat Yahudi lainnya. Orang-orang Yahudi di ruang sidang ini bisa jadi orang Saduki yang tidak percaya kepada kebangkitan. Kelompok kedua adalah Festus dan para pejabat Romawi yang juga tidak percaya kepada kebangkitan.</w:t>
      </w:r>
    </w:p>
    <w:p>
      <w:pPr/>
      <w:r>
        <w:rPr>
          <w:lang w:val="id_ID" w:bidi="id_ID"/>
        </w:rPr>
      </w:r>
      <w:r>
        <w:rPr>
          <w:lang w:val="id_ID" w:bidi="id_ID"/>
        </w:rPr>
        <w:t xml:space="preserve">Berhenti dan diskusikan: Bagaimana orang-orang dalam budaya Anda bereaksi ketika seseorang mengatakan bahwa seseorang yang sudah mati dibangkitkan kembali? </w:t>
      </w:r>
    </w:p>
    <w:p>
      <w:pPr/>
      <w:r>
        <w:rPr>
          <w:lang w:val="id_ID" w:bidi="id_ID"/>
        </w:rPr>
      </w:r>
      <w:r>
        <w:rPr>
          <w:lang w:val="id_ID" w:bidi="id_ID"/>
        </w:rPr>
        <w:t>Paulus mengatakan lagi kepada mereka tentang kehidupan masa lalunya. Sebagai orang Farisi, Paulus percaya bahwa ia melakukan hal yang benar ketika ia menentang nama Yesus. Paulus ingin membuktikan kepada orang-orang Kristen bahwa Yesus bukan Kristus. Dalam kehidupan sebelumnya sebagai orang Farisi, Paulus percaya bahwa Allah ingin dia menyakiti para pengikut Yesus. Paulus melakukan hal-hal yang menyakitkan itu terhadap para pengikut Yesus di Yerusalem. Paulus menangkap dan memasukkan banyak orang kudus, atau orang-orang pilihan Allah, ke dalam penjara. Kita akan mengingat dari perikop sebelumnya bahwa Paulus meminta surat dari para imam kepala agar memberinya izin untuk menganiaya para pengikut Yesus. Paulus juga bersama-sama orang Yahudi lainnya setuju untuk menghukum mati mereka.</w:t>
      </w:r>
    </w:p>
    <w:p>
      <w:pPr/>
      <w:r>
        <w:rPr>
          <w:lang w:val="id_ID" w:bidi="id_ID"/>
        </w:rPr>
      </w:r>
      <w:r>
        <w:rPr>
          <w:lang w:val="id_ID" w:bidi="id_ID"/>
        </w:rPr>
        <w:t>Paulus menceritakan kembali kepada Agripa kisah tentang perjalanannya ke Damaskus. Ketika mereka sedang dalam perjalanan, sebuah cahaya terang tiba-tiba memancar ke arahnya dan membuatnya buta. Dalam versi kisah ini, Paulus dan semua rekan-rekannya tersungkur karena cahaya terang itu. Tuhan Yesus juga berkata kepada Paulus, "Sulit bagi kamu untuk melawan."</w:t>
      </w:r>
    </w:p>
    <w:p>
      <w:pPr/>
      <w:r>
        <w:rPr>
          <w:lang w:val="id_ID" w:bidi="id_ID"/>
        </w:rPr>
      </w:r>
      <w:r>
        <w:rPr>
          <w:lang w:val="id_ID" w:bidi="id_ID"/>
        </w:rPr>
        <w:t>Paulus sering menghukum para pengikut Yesus yang berarti ia menghukum mereka berkali-kali. Paulus pergi untuk mengawasi mereka dari satu sinagoge ke sinagoge lainnya. Paulus sangat murka terhadap mereka. Dia mencoba membuat para pengikut Yesus mengucapkan penghujatan, kata-kata yang tidak menghormati Allah. Paulus kemudian menceritakan kembali kisah tentang bagaimana ia melakukan perjalanan ke Damaskus, untuk mengejar para pengikut Yesus. Anda akan mengingat bahwa Damaskus adalah kota tua di Siria yang berada di luar wilayah Israel. Paulus menerima otoritas dari para imam kepala untuk memburu para pengikut Yesus.</w:t>
      </w:r>
    </w:p>
    <w:p>
      <w:pPr/>
      <w:r>
        <w:rPr>
          <w:lang w:val="id_ID" w:bidi="id_ID"/>
        </w:rPr>
      </w:r>
      <w:r>
        <w:rPr>
          <w:lang w:val="id_ID" w:bidi="id_ID"/>
        </w:rPr>
        <w:t>Ketika Paulus dalam perjalanannya ke Damaskus, ia melihat cahaya terang dari surga pada siang hari. Paulus menggambarkan cahaya yang lebih terang dari matahari itu, yang bersinar ke atasnya dan rekan-rekannya. Karena cahaya terang yang menyorot mereka, Paulus dan rekan-rekannya tersungkur ke tanah. Paulus juga mendengar suara berbicara kepadanya dalam bahasa Ibrani, atau Aram. Suara itu memanggil nama Yahudi Paulus dua kali. Ini berarti suara itu menarik perhatian Paulus. Suara itu bertanya, "Mengapa engkau menganiaya Aku?" yang merujuk kepada tindakan-tindakan Paulus yang menyebabkan penderitaan bagi para pengikut Yesus. Suara itu juga berkata, "Sulit bagimu untuk melawan" Ini adalah peribahasa terkenal yang artinya bahwa manusia seharusnya tidak memberontak terhadap apa yang Allah ingin mereka lakukan atau mereka hanya akan menyakiti diri mereka sendiri.</w:t>
      </w:r>
    </w:p>
    <w:p>
      <w:pPr/>
      <w:r>
        <w:rPr>
          <w:lang w:val="id_ID" w:bidi="id_ID"/>
        </w:rPr>
      </w:r>
      <w:r>
        <w:rPr>
          <w:lang w:val="id_ID" w:bidi="id_ID"/>
        </w:rPr>
        <w:t>Berhenti dan diskusikan: Apa peribahasa favorit Anda dari budaya Anda?. Mana saja dari peribahasa ini yang memiliki makna yang serupa dengan peribahasa yang digunakan oleh Yesus dalam cerita ini?</w:t>
      </w:r>
    </w:p>
    <w:p>
      <w:pPr/>
      <w:r>
        <w:rPr>
          <w:lang w:val="id_ID" w:bidi="id_ID"/>
        </w:rPr>
      </w:r>
      <w:r>
        <w:rPr>
          <w:lang w:val="id_ID" w:bidi="id_ID"/>
        </w:rPr>
        <w:t>Paulus menanyakan siapa yang berbicara dalam suara itu. Yesus menjawab, "Aku adalah Yesus yang kamu aniaya." Banyak hal yang dilakukan Paulus untuk menyakiti para pengikut adalah tindakan yang juga ia lakukan terhadap Yesus. Yesus memerintahkan Paulus untuk berdiri. Paulus menaati Allah dan hidupnya berubah. Dia tidak akan lagi mengejar para pengikut Yesus. Yesus menjelaskan bahwa Ia menampakkan diri kepada Paulus untuk suatu tujuan. Yesus menunjuk Paulus sebagai hamba-Nya dan sebagai saksi atas hal-hal yang Paulus lihat.</w:t>
      </w:r>
    </w:p>
    <w:p>
      <w:pPr/>
      <w:r>
        <w:rPr>
          <w:lang w:val="id_ID" w:bidi="id_ID"/>
        </w:rPr>
      </w:r>
      <w:r>
        <w:rPr>
          <w:lang w:val="id_ID" w:bidi="id_ID"/>
        </w:rPr>
        <w:t>Yesus mengatakan kepada Paulus bahwa baik orang Yahudi maupun bangsa-bangsa lain, bukan Yahudi, akan mencoba membunuhnya, tetapi Yesus akan menyelamatkan Paulus dari serangan-serangan itu. Yesus mengutus Paulus kepada orang-orang Yahudi dan bangsa-bangsa lain. Sebagai hamba Yesus, Paulus akan membantu orang lain untuk membuka mata mereka. Ini adalah sebuah kiasan yang berarti orang dengan mata tertutup tidak percaya kepada Yesus. Mereka yang menerima Yesus akan berbalik dari kegelapan menjadi terang. Kegelapan dikaitkan dengan kuasa Setan. Mengikuti Allah seperti berada di dalam terang. Dengan berbalik kepada terang, seseorang akan menerima pengampunan dosa. Orang itu juga akan memiliki sebuah tempat, atau bagian, dalam warisan bersama orang-orang yang telah dikuduskan karena iman kepada Yesus. Ini berarti bahwa ketika manusia percaya kepada Yesus, mereka akan menjadi kudus dan mengikuti Allah dengan lebih dekat.</w:t>
      </w:r>
    </w:p>
    <w:p>
      <w:pPr/>
      <w:r>
        <w:rPr>
          <w:lang w:val="id_ID" w:bidi="id_ID"/>
        </w:rPr>
      </w:r>
      <w:r>
        <w:rPr>
          <w:lang w:val="id_ID" w:bidi="id_ID"/>
        </w:rPr>
        <w:t>Paulus menyapa Raja Agripa secara langsung dan mengatakan bahwa ia menaati penglihatan surgawi. Paulus berkhotbah tentang Yesus di Damaskus tempat ia menjadi pengikut Yesus, kemudian di Yerusalem, dan kemudian kepada mereka yang tinggal di wilayah Yudea, kemudian kepada bangsa-bangsa lain, orang-orang bukan Yahudi. Paulus mendesak orang-orang untuk bertobat, atau berpaling dari dosa-dosa mereka kemudian berbalik kepada Allah. Ketika manusia berbalik kepada Allah, mereka mengizinkan Allah untuk memimpin mereka dan mereka melakukan apa yang Ia inginkan. Mereka yang bertobat juga harus membuktikan bahwa mereka tidak lagi berdosa dengan melakukan hal-hal baik yang Allah minta untuk mereka lakukan.</w:t>
      </w:r>
    </w:p>
    <w:p>
      <w:pPr/>
      <w:r>
        <w:rPr>
          <w:lang w:val="id_ID" w:bidi="id_ID"/>
        </w:rPr>
      </w:r>
      <w:r>
        <w:rPr>
          <w:lang w:val="id_ID" w:bidi="id_ID"/>
        </w:rPr>
        <w:t>Paulus mengatakan bahwa ini adalah alasan orang-orang Yahudi menyerangnya di Bait Suci dan mencoba membunuhnya. Paulus taat kepada penglihatan dari Allah dan berkhotbah tentang Yesus. Paulus mengatakan bahwa Allah telah membantunya sejak saat itu sampai hari ini untuk terus menceritakan tentang kebaikan Yesus kepada orang kecil maupun besar. Ini berarti bahwa Paulus berbagi dengan semua orang tanpa memedulikan status mereka. Paulus hanya berbicara tentang perkataan para nabi dan Musa mengenai apa yang akan terjadi. Pesan mereka adalah bahwa Kristus, atau Juruselamat yang dijanjikan, harus bangkit dari kematian. Allah juga memerintahkan Paulus untuk memberitakan terang kepada orang-orang Yahudi dan bangsa-bangsa lain, juga mereka yang bukan Yahudi.</w:t>
      </w:r>
      <w:r>
        <w:rPr>
          <w:lang w:val="id_ID" w:bidi="id_ID"/>
        </w:rPr>
      </w:r>
    </w:p>
    <w:p>
      <w:pPr>
        <w:pStyle w:val="Heading3"/>
      </w:pPr>
      <w:r>
        <w:rPr>
          <w:lang w:val="id_ID" w:bidi="id_ID"/>
        </w:rPr>
        <w:t>Menjelaskan Adegan</w:t>
      </w:r>
    </w:p>
    <w:p>
      <w:pPr/>
      <w:r>
        <w:rPr>
          <w:lang w:val="id_ID" w:bidi="id_ID"/>
        </w:rPr>
      </w:r>
      <w:r>
        <w:rPr>
          <w:lang w:val="id_ID" w:bidi="id_ID"/>
        </w:rPr>
        <w:t>Dengarkan teks ini sekali lagi dalam versi yang paling mudah dimengerti.</w:t>
      </w:r>
    </w:p>
    <w:p>
      <w:pPr/>
      <w:r>
        <w:rPr>
          <w:lang w:val="id_ID" w:bidi="id_ID"/>
        </w:rPr>
      </w:r>
      <w:r>
        <w:rPr>
          <w:lang w:val="id_ID" w:bidi="id_ID"/>
        </w:rPr>
        <w:t>Cerita ini memiliki lima adegan.</w:t>
      </w:r>
    </w:p>
    <w:p>
      <w:pPr/>
      <w:r>
        <w:rPr>
          <w:lang w:val="id_ID" w:bidi="id_ID"/>
        </w:rPr>
      </w:r>
      <w:r>
        <w:rPr>
          <w:b/>
          <w:lang w:val="id_ID" w:bidi="id_ID"/>
        </w:rPr>
        <w:t>Adegan pertama:</w:t>
      </w:r>
      <w:r>
        <w:rPr>
          <w:lang w:val="id_ID" w:bidi="id_ID"/>
        </w:rPr>
        <w:t xml:space="preserve"> Raja Agripa mengizinkan Paulus untuk berbicara. Paulus menjelaskan kepada Agripa mengapa ia dituduh oleh orang-orang Yahudi.</w:t>
      </w:r>
    </w:p>
    <w:p>
      <w:pPr/>
      <w:r>
        <w:rPr>
          <w:lang w:val="id_ID" w:bidi="id_ID"/>
        </w:rPr>
      </w:r>
      <w:r>
        <w:rPr>
          <w:b/>
          <w:lang w:val="id_ID" w:bidi="id_ID"/>
        </w:rPr>
        <w:t>Adegan kedua:</w:t>
      </w:r>
      <w:r>
        <w:rPr>
          <w:lang w:val="id_ID" w:bidi="id_ID"/>
        </w:rPr>
        <w:t xml:space="preserve"> Paulus menceritakan tentang kehidupan masa lalunya sebagai orang Farisi. Paulus memasukkan para pengikut Yesus ke dalam penjara ketika ia berada di Yerusalem.</w:t>
      </w:r>
    </w:p>
    <w:p>
      <w:pPr/>
      <w:r>
        <w:rPr>
          <w:lang w:val="id_ID" w:bidi="id_ID"/>
        </w:rPr>
      </w:r>
      <w:r>
        <w:rPr>
          <w:b/>
          <w:lang w:val="id_ID" w:bidi="id_ID"/>
        </w:rPr>
        <w:t>Adegan ketiga:</w:t>
      </w:r>
      <w:r>
        <w:rPr>
          <w:lang w:val="id_ID" w:bidi="id_ID"/>
        </w:rPr>
        <w:t xml:space="preserve"> Paulus juga mengatakan kepada mereka tentang pertemuan dengan Yesus ketika ia dalam perjalanan ke Damaskus.</w:t>
      </w:r>
    </w:p>
    <w:p>
      <w:pPr/>
      <w:r>
        <w:rPr>
          <w:lang w:val="id_ID" w:bidi="id_ID"/>
        </w:rPr>
      </w:r>
      <w:r>
        <w:rPr>
          <w:b/>
          <w:lang w:val="id_ID" w:bidi="id_ID"/>
        </w:rPr>
        <w:t>Adegan keempat:</w:t>
      </w:r>
      <w:r>
        <w:rPr>
          <w:lang w:val="id_ID" w:bidi="id_ID"/>
        </w:rPr>
        <w:t xml:space="preserve"> Paulus mengatakan kepada mereka bahwa ia mulai berkhotbah tentang Yesus di Damaskus, Yerusalem, di Yudea, dan kepada orang-orang bukan Yahudi.</w:t>
      </w:r>
    </w:p>
    <w:p>
      <w:pPr/>
      <w:r>
        <w:rPr>
          <w:lang w:val="id_ID" w:bidi="id_ID"/>
        </w:rPr>
      </w:r>
      <w:r>
        <w:rPr>
          <w:b/>
          <w:lang w:val="id_ID" w:bidi="id_ID"/>
        </w:rPr>
        <w:t>Adegan kelima:</w:t>
      </w:r>
      <w:r>
        <w:rPr>
          <w:lang w:val="id_ID" w:bidi="id_ID"/>
        </w:rPr>
        <w:t xml:space="preserve"> Paulus membagikan pesan tentang Yesus kepada mereka yang mendengarkan.</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Porkius Festus, sang gubernur</w:t>
      </w:r>
    </w:p>
    <w:p>
      <w:pPr>
        <w:pStyle w:val="ListBullet"/>
        <w:spacing w:line="240" w:lineRule="auto"/>
        <w:ind w:left="720"/>
      </w:pPr>
      <w:r>
        <w:rPr>
          <w:lang w:val="id_ID" w:bidi="id_ID"/>
        </w:rPr>
      </w:r>
      <w:r>
        <w:rPr>
          <w:lang w:val="id_ID" w:bidi="id_ID"/>
        </w:rPr>
        <w:t>Raja Agripa</w:t>
      </w:r>
    </w:p>
    <w:p>
      <w:pPr>
        <w:pStyle w:val="ListBullet"/>
        <w:spacing w:line="240" w:lineRule="auto"/>
        <w:ind w:left="720"/>
      </w:pPr>
      <w:r>
        <w:rPr>
          <w:lang w:val="id_ID" w:bidi="id_ID"/>
        </w:rPr>
      </w:r>
      <w:r>
        <w:rPr>
          <w:lang w:val="id_ID" w:bidi="id_ID"/>
        </w:rPr>
        <w:t>Bernike</w:t>
      </w:r>
    </w:p>
    <w:p>
      <w:pPr>
        <w:pStyle w:val="ListBullet"/>
        <w:spacing w:line="240" w:lineRule="auto"/>
        <w:ind w:left="720"/>
      </w:pPr>
      <w:r>
        <w:rPr>
          <w:lang w:val="id_ID" w:bidi="id_ID"/>
        </w:rPr>
      </w:r>
      <w:r>
        <w:rPr>
          <w:lang w:val="id_ID" w:bidi="id_ID"/>
        </w:rPr>
        <w:t>Para komandan militer</w:t>
      </w:r>
    </w:p>
    <w:p>
      <w:pPr>
        <w:pStyle w:val="ListBullet"/>
        <w:spacing w:line="240" w:lineRule="auto"/>
        <w:ind w:left="720"/>
      </w:pPr>
      <w:r>
        <w:rPr>
          <w:lang w:val="id_ID" w:bidi="id_ID"/>
        </w:rPr>
      </w:r>
      <w:r>
        <w:rPr>
          <w:lang w:val="id_ID" w:bidi="id_ID"/>
        </w:rPr>
        <w:t>Orang-orang penting dari kota Kaisarea</w:t>
      </w:r>
    </w:p>
    <w:p>
      <w:pPr>
        <w:pStyle w:val="ListBullet"/>
        <w:spacing w:line="240" w:lineRule="auto"/>
        <w:ind w:left="720"/>
      </w:pPr>
      <w:r>
        <w:rPr>
          <w:lang w:val="id_ID" w:bidi="id_ID"/>
        </w:rPr>
      </w:r>
      <w:r>
        <w:rPr>
          <w:lang w:val="id_ID" w:bidi="id_ID"/>
        </w:rPr>
        <w:t>Para imam kepala</w:t>
      </w:r>
    </w:p>
    <w:p>
      <w:pPr>
        <w:pStyle w:val="ListBullet"/>
        <w:spacing w:line="240" w:lineRule="auto"/>
        <w:ind w:left="720"/>
      </w:pPr>
      <w:r>
        <w:rPr>
          <w:lang w:val="id_ID" w:bidi="id_ID"/>
        </w:rPr>
      </w:r>
      <w:r>
        <w:rPr>
          <w:lang w:val="id_ID" w:bidi="id_ID"/>
        </w:rPr>
        <w:t>Rekan-rekan Paulus dalam perjalanan ke Damaskus</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pengikut Yesus</w:t>
      </w:r>
    </w:p>
    <w:p>
      <w:pPr>
        <w:pStyle w:val="ListBullet"/>
        <w:spacing w:line="240" w:lineRule="auto"/>
        <w:ind w:left="720"/>
      </w:pPr>
      <w:r>
        <w:rPr>
          <w:lang w:val="id_ID" w:bidi="id_ID"/>
        </w:rPr>
      </w:r>
      <w:r>
        <w:rPr>
          <w:lang w:val="id_ID" w:bidi="id_ID"/>
        </w:rPr>
        <w:t>Orang-orang Yahudi yang menyerang Paulus di Bait Suci</w:t>
      </w:r>
    </w:p>
    <w:p>
      <w:pPr/>
      <w:r>
        <w:rPr>
          <w:lang w:val="id_ID" w:bidi="id_ID"/>
        </w:rPr>
      </w:r>
      <w:r>
        <w:rPr>
          <w:lang w:val="id_ID" w:bidi="id_ID"/>
        </w:rPr>
        <w:t>Dalam sesi ini, mintalah kelompok untuk membuat papan cerita, menggambar, atau menggunakan beberapa macam alat peraga (benda-benda yang dapat Anda pindahkan seperti batu, kayu, mainan anak-anak) untuk memvisualisasikan kisah dan adegan di dalamnya.</w:t>
      </w:r>
    </w:p>
    <w:p>
      <w:pPr/>
      <w:r>
        <w:rPr>
          <w:lang w:val="id_ID" w:bidi="id_ID"/>
        </w:rPr>
      </w:r>
      <w:r>
        <w:rPr>
          <w:lang w:val="id_ID" w:bidi="id_ID"/>
        </w:rPr>
        <w:t>Dalam perikop sebelumnya, Festus memperkenalkan Paulus kepada Agripa. Festus mengatakan kepada raja tentang tuduhan-tuduhan orang-orang Yahudi terhadap Paulus.</w:t>
      </w:r>
    </w:p>
    <w:p>
      <w:pPr/>
      <w:r>
        <w:rPr>
          <w:lang w:val="id_ID" w:bidi="id_ID"/>
        </w:rPr>
      </w:r>
      <w:r>
        <w:rPr>
          <w:lang w:val="id_ID" w:bidi="id_ID"/>
        </w:rPr>
        <w:t>Agripa mengizinkan Paulus untuk berbicara di ruang sidang. Paulus memberi isyarat untuk menunjukkan bahwa ia akan berbicara.</w:t>
      </w:r>
    </w:p>
    <w:p>
      <w:pPr/>
      <w:r>
        <w:rPr>
          <w:lang w:val="id_ID" w:bidi="id_ID"/>
        </w:rPr>
      </w:r>
      <w:r>
        <w:rPr>
          <w:lang w:val="id_ID" w:bidi="id_ID"/>
        </w:rPr>
        <w:t>Paulus mulai berbicara tentang kehidupan masa lalunya. Dia menceritakan sebuah cerita tentang sesuatu yang sudah lama terjadi.</w:t>
      </w:r>
    </w:p>
    <w:p>
      <w:pPr/>
      <w:r>
        <w:rPr>
          <w:lang w:val="id_ID" w:bidi="id_ID"/>
        </w:rPr>
      </w:r>
      <w:r>
        <w:rPr>
          <w:lang w:val="id_ID" w:bidi="id_ID"/>
        </w:rPr>
        <w:t>Berhenti dan diskusikan: Bagaimana para pencerita dalam budaya Anda menunjukkan bahwa seseorang sedang bicara tentang kehidupan masa lalu mereka?</w:t>
      </w:r>
    </w:p>
    <w:p>
      <w:pPr/>
      <w:r>
        <w:rPr>
          <w:lang w:val="id_ID" w:bidi="id_ID"/>
        </w:rPr>
      </w:r>
      <w:r>
        <w:rPr>
          <w:lang w:val="id_ID" w:bidi="id_ID"/>
        </w:rPr>
        <w:t>Paulus menceritakan kepada Agripa tentang kehidupannya sebelumnya bahwa ia adalah orang Farisi sejak masa mudanya. Paulus menentang nama Yesus Kristus. Paulus memasukkan para pengikut Yesus ke penjara. Paulus bahkan ikut memutuskan bahwa para pengikut Yesus harus dihukum mati.</w:t>
      </w:r>
    </w:p>
    <w:p>
      <w:pPr/>
      <w:r>
        <w:rPr>
          <w:lang w:val="id_ID" w:bidi="id_ID"/>
        </w:rPr>
      </w:r>
      <w:r>
        <w:rPr>
          <w:lang w:val="id_ID" w:bidi="id_ID"/>
        </w:rPr>
        <w:t>Setelah Paulus menjelaskan bahwa ia adalah seorang Farisi, ia berbicara tentang kebangkitan orang mati. Dia kemudian benar-benar terkejut bahwa orang-orang menuduhnya dan marah kepadanya karena memercayai hal yang justru mereka harapkan. Paulus menunjukkan ini dengan mengatakan, "Dan untuk harapan ini aku dituduh oleh orang-orang Yahudi, ya raja!" Paulus menyapa langsung raja di sini untuk menunjukkan betapa terkejutnya ia.</w:t>
      </w:r>
    </w:p>
    <w:p>
      <w:pPr/>
      <w:r>
        <w:rPr>
          <w:lang w:val="id_ID" w:bidi="id_ID"/>
        </w:rPr>
      </w:r>
      <w:r>
        <w:rPr>
          <w:lang w:val="id_ID" w:bidi="id_ID"/>
        </w:rPr>
        <w:t>Paulus memulai bagian ini dari cerita masa lalunya dengan "suatu hari" ia ingin mengejar para pengikut Yesus di Damaskus. Dia meminta izin dari para imam kepala untuk menangkap para pengikut itu. Tetapi ketika Paulus dan rekan-rekannya sedang dalam perjalanan ke Damaskus, ia dilanda cahaya terang. Dia juga mendengar suara Yesus berbicara kepadanya. Yesus bertanya kepada Paulus mengapa ia menganiaya-Nya. Yesus juga menunjuk Paulus untuk menjadi hamba-Nya dan saksi-Nya.</w:t>
      </w:r>
    </w:p>
    <w:p>
      <w:pPr/>
      <w:r>
        <w:rPr>
          <w:lang w:val="id_ID" w:bidi="id_ID"/>
        </w:rPr>
      </w:r>
      <w:r>
        <w:rPr>
          <w:lang w:val="id_ID" w:bidi="id_ID"/>
        </w:rPr>
        <w:t>Paulus kembali secara langsung menyapa Agripa. Setelah menerima penglihatan surgawi, Paulus memberitakan pesan Yesus di Damaskus, Yerusalem, dan di wilayah Yudea. Dia juga berkhotbah kepada bangsa-bangsa lain, mereka yang bukan orang-orang Yahudi.</w:t>
      </w:r>
    </w:p>
    <w:p>
      <w:pPr/>
      <w:r>
        <w:rPr>
          <w:lang w:val="id_ID" w:bidi="id_ID"/>
        </w:rPr>
      </w:r>
      <w:r>
        <w:rPr>
          <w:lang w:val="id_ID" w:bidi="id_ID"/>
        </w:rPr>
        <w:t>Paulus mengatakan kepada Agripa bahwa orang-orang Yahudi di Bait Suci mencoba membunuhnya karena ia percaya kepada Yesus. Paulus menceritakan bagaimana Allah menolongnya sehingga ia dapat menceritakannya kepada orang besar dan orang kecil. Paulus kemudian menyampaikan pesan Yesus kepada mereka.</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tim akan memeragakan cerita tersebut.</w:t>
      </w:r>
    </w:p>
    <w:p>
      <w:pPr/>
      <w:r>
        <w:rPr>
          <w:lang w:val="id_ID" w:bidi="id_ID"/>
        </w:rPr>
      </w:r>
      <w:r>
        <w:rPr>
          <w:lang w:val="id_ID" w:bidi="id_ID"/>
        </w:rPr>
        <w:t>Cerita ini memiliki lima adegan.</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Porkius Festus, sang gubernur</w:t>
      </w:r>
    </w:p>
    <w:p>
      <w:pPr>
        <w:pStyle w:val="ListBullet"/>
        <w:spacing w:line="240" w:lineRule="auto"/>
        <w:ind w:left="720"/>
      </w:pPr>
      <w:r>
        <w:rPr>
          <w:lang w:val="id_ID" w:bidi="id_ID"/>
        </w:rPr>
      </w:r>
      <w:r>
        <w:rPr>
          <w:lang w:val="id_ID" w:bidi="id_ID"/>
        </w:rPr>
        <w:t>Raja Agripa</w:t>
      </w:r>
    </w:p>
    <w:p>
      <w:pPr>
        <w:pStyle w:val="ListBullet"/>
        <w:spacing w:line="240" w:lineRule="auto"/>
        <w:ind w:left="720"/>
      </w:pPr>
      <w:r>
        <w:rPr>
          <w:lang w:val="id_ID" w:bidi="id_ID"/>
        </w:rPr>
      </w:r>
      <w:r>
        <w:rPr>
          <w:lang w:val="id_ID" w:bidi="id_ID"/>
        </w:rPr>
        <w:t>Bernike</w:t>
      </w:r>
    </w:p>
    <w:p>
      <w:pPr>
        <w:pStyle w:val="ListBullet"/>
        <w:spacing w:line="240" w:lineRule="auto"/>
        <w:ind w:left="720"/>
      </w:pPr>
      <w:r>
        <w:rPr>
          <w:lang w:val="id_ID" w:bidi="id_ID"/>
        </w:rPr>
      </w:r>
      <w:r>
        <w:rPr>
          <w:lang w:val="id_ID" w:bidi="id_ID"/>
        </w:rPr>
        <w:t>Para komandan militer</w:t>
      </w:r>
    </w:p>
    <w:p>
      <w:pPr>
        <w:pStyle w:val="ListBullet"/>
        <w:spacing w:line="240" w:lineRule="auto"/>
        <w:ind w:left="720"/>
      </w:pPr>
      <w:r>
        <w:rPr>
          <w:lang w:val="id_ID" w:bidi="id_ID"/>
        </w:rPr>
      </w:r>
      <w:r>
        <w:rPr>
          <w:lang w:val="id_ID" w:bidi="id_ID"/>
        </w:rPr>
        <w:t>Orang-orang penting dari kota Kaisarea</w:t>
      </w:r>
    </w:p>
    <w:p>
      <w:pPr>
        <w:pStyle w:val="ListBullet"/>
        <w:spacing w:line="240" w:lineRule="auto"/>
        <w:ind w:left="720"/>
      </w:pPr>
      <w:r>
        <w:rPr>
          <w:lang w:val="id_ID" w:bidi="id_ID"/>
        </w:rPr>
      </w:r>
      <w:r>
        <w:rPr>
          <w:lang w:val="id_ID" w:bidi="id_ID"/>
        </w:rPr>
        <w:t>Para imam kepala</w:t>
      </w:r>
    </w:p>
    <w:p>
      <w:pPr>
        <w:pStyle w:val="ListBullet"/>
        <w:spacing w:line="240" w:lineRule="auto"/>
        <w:ind w:left="720"/>
      </w:pPr>
      <w:r>
        <w:rPr>
          <w:lang w:val="id_ID" w:bidi="id_ID"/>
        </w:rPr>
      </w:r>
      <w:r>
        <w:rPr>
          <w:lang w:val="id_ID" w:bidi="id_ID"/>
        </w:rPr>
        <w:t>Rekan-rekan Paulus dalam perjalanan ke Damaskus</w:t>
      </w:r>
    </w:p>
    <w:p>
      <w:pPr>
        <w:pStyle w:val="ListBullet"/>
        <w:spacing w:line="240" w:lineRule="auto"/>
        <w:ind w:left="720"/>
      </w:pPr>
      <w:r>
        <w:rPr>
          <w:lang w:val="id_ID" w:bidi="id_ID"/>
        </w:rPr>
      </w:r>
      <w:r>
        <w:rPr>
          <w:lang w:val="id_ID" w:bidi="id_ID"/>
        </w:rPr>
        <w:t>Yesus</w:t>
      </w:r>
    </w:p>
    <w:p>
      <w:pPr>
        <w:pStyle w:val="ListBullet"/>
        <w:spacing w:line="240" w:lineRule="auto"/>
        <w:ind w:left="720"/>
      </w:pPr>
      <w:r>
        <w:rPr>
          <w:lang w:val="id_ID" w:bidi="id_ID"/>
        </w:rPr>
      </w:r>
      <w:r>
        <w:rPr>
          <w:lang w:val="id_ID" w:bidi="id_ID"/>
        </w:rPr>
        <w:t>Para pengikut Yesus</w:t>
      </w:r>
    </w:p>
    <w:p>
      <w:pPr>
        <w:pStyle w:val="ListBullet"/>
        <w:spacing w:line="240" w:lineRule="auto"/>
        <w:ind w:left="720"/>
      </w:pPr>
      <w:r>
        <w:rPr>
          <w:lang w:val="id_ID" w:bidi="id_ID"/>
        </w:rPr>
      </w:r>
      <w:r>
        <w:rPr>
          <w:lang w:val="id_ID" w:bidi="id_ID"/>
        </w:rPr>
        <w:t>Orang-orang Yahudi yang menyerang Paulus di Bait Suci</w:t>
      </w:r>
    </w:p>
    <w:p>
      <w:pPr/>
      <w:r>
        <w:rPr>
          <w:lang w:val="id_ID" w:bidi="id_ID"/>
        </w:rPr>
      </w:r>
      <w:r>
        <w:rPr>
          <w:lang w:val="id_ID" w:bidi="id_ID"/>
        </w:rPr>
        <w:t>Minta tim untuk memerankan cerita ini dua kali. Mereka harus memerankannya dalam bahasa tujuan penerjemahan mereka. Pertama, minta kelompok untuk memerankan cerita itu tanpa berhenti. Pada saat kelompok memerankan cerita itu untuk kedua kalinya, hentikan mereka pada bagian-bagian yang berbeda dalam kisah tersebut.</w:t>
      </w:r>
    </w:p>
    <w:p>
      <w:pPr/>
      <w:r>
        <w:rPr>
          <w:lang w:val="id_ID" w:bidi="id_ID"/>
        </w:rPr>
      </w:r>
      <w:r>
        <w:rPr>
          <w:lang w:val="id_ID" w:bidi="id_ID"/>
        </w:rPr>
        <w:t>Saat tim memerankan cerita tersebut untuk pertama kalinya, perhatikan alur, jalan cerita, dan kronologi ceritanya. Perhatikan bagian-bagian penting atau sulit dari cerita maupun teks yang akan diperagakan dan jangan dilewatkan. Bantu tim untuk mengingat bagian-bagian dari cerita ini.</w:t>
      </w:r>
    </w:p>
    <w:p>
      <w:pPr/>
      <w:r>
        <w:rPr>
          <w:lang w:val="id_ID" w:bidi="id_ID"/>
        </w:rPr>
      </w:r>
      <w:r>
        <w:rPr>
          <w:lang w:val="id_ID" w:bidi="id_ID"/>
        </w:rPr>
        <w:t>Agripa mengizinkan Paulus untuk berbicara. Paulus memperkenalkan dirinya sebagai orang Farisi di hadapan raja. Dia menjelaskan bahwa Paulus berada di pengadilan karena keyakinannya pada janji Allah.</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"Saya akan menyampaikan kebenaran tentang apa yang terjadi kepada raja," dan, "Saya juga akan membagikan iman saya akan Yesus kepada raja."</w:t>
      </w:r>
    </w:p>
    <w:p>
      <w:pPr>
        <w:pStyle w:val="ListBullet"/>
        <w:spacing w:line="240" w:lineRule="auto"/>
        <w:ind w:left="720"/>
      </w:pPr>
      <w:r>
        <w:rPr>
          <w:lang w:val="id_ID" w:bidi="id_ID"/>
        </w:rPr>
      </w:r>
      <w:r>
        <w:rPr>
          <w:lang w:val="id_ID" w:bidi="id_ID"/>
        </w:rPr>
        <w:t>Mulai ulang tindakannya.</w:t>
      </w:r>
    </w:p>
    <w:p>
      <w:pPr>
        <w:pStyle w:val="ListBullet"/>
        <w:spacing w:line="240" w:lineRule="auto"/>
        <w:ind w:left="720"/>
      </w:pPr>
      <w:r>
        <w:rPr>
          <w:lang w:val="id_ID" w:bidi="id_ID"/>
        </w:rPr>
      </w:r>
      <w:r>
        <w:rPr>
          <w:lang w:val="id_ID" w:bidi="id_ID"/>
        </w:rPr>
        <w:t>Tanyakan kepada aktor yang memerankan Raja Agripa, "Bagaimana perasaan Anda? "Anda mungkin mendengar hal-hal seperti, "Hal-hal baru apa yang akan dikatakan Paulus?" dan, "Mengapa dia naik banding untuk menjalani persidangan di hadapan Kaisar?"</w:t>
      </w:r>
    </w:p>
    <w:p>
      <w:pPr>
        <w:pStyle w:val="ListBullet"/>
        <w:spacing w:line="240" w:lineRule="auto"/>
        <w:ind w:left="720"/>
      </w:pPr>
      <w:r>
        <w:rPr>
          <w:lang w:val="id_ID" w:bidi="id_ID"/>
        </w:rPr>
      </w:r>
      <w:r>
        <w:rPr>
          <w:lang w:val="id_ID" w:bidi="id_ID"/>
        </w:rPr>
        <w:t>Mulai ulang tindakannya.</w:t>
      </w:r>
    </w:p>
    <w:p>
      <w:pPr/>
      <w:r>
        <w:rPr>
          <w:lang w:val="id_ID" w:bidi="id_ID"/>
        </w:rPr>
      </w:r>
      <w:r>
        <w:rPr>
          <w:lang w:val="id_ID" w:bidi="id_ID"/>
        </w:rPr>
        <w:t>Paulus menceritakan kepada Agripa tentang kehidupan masa lalunya bahwa dia adalah orang Farisi sebelum dia menerima penglihatan dari Yesus. Paulus mencoba menangkap para pengikut Yesus untuk memasukkan mereka ke penjara. Tetapi Yesus menampakkan diri kepada Paulus dalam penglihatan dan menghentikannya menangkap orang-orang yang percaya kepada Yesus. Paulus mulai berkhotbah tentang Yesus di Damaskus, Yerusalem, Yudea, dan di antara orang-orang bukan Yahudi. Dia mendesak para pendengarnya untuk bertobat dari dosa-dosa mereka dan berbalik kepada Allah.</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"Orang-orang harus menerima Yesus dan berpaling dari dosa-dosa mereka," dan "Saya akan mengatakan kepada mereka bahwa Yesus telah dibangkitkan dari kematian."</w:t>
      </w:r>
    </w:p>
    <w:p>
      <w:pPr>
        <w:pStyle w:val="ListBullet"/>
        <w:spacing w:line="240" w:lineRule="auto"/>
        <w:ind w:left="720"/>
      </w:pPr>
      <w:r>
        <w:rPr>
          <w:lang w:val="id_ID" w:bidi="id_ID"/>
        </w:rPr>
      </w:r>
      <w:r>
        <w:rPr>
          <w:lang w:val="id_ID" w:bidi="id_ID"/>
        </w:rPr>
        <w:t>Mulai ulang tindakannya.</w:t>
      </w:r>
    </w:p>
    <w:p>
      <w:pPr/>
      <w:r>
        <w:rPr>
          <w:lang w:val="id_ID" w:bidi="id_ID"/>
        </w:rPr>
      </w:r>
      <w:r>
        <w:rPr>
          <w:lang w:val="id_ID" w:bidi="id_ID"/>
        </w:rPr>
        <w:t>Paulus mengatakan kepada Agripa dan para pendengarnya bahwa orang-orang Yahudi di Bait Suci menangkap Paulus dan mencoba membunuhnya karena imannya kepada Yesus. Paulus juga bersaksi kepada para pendengar bahwa kesaksiannya didasarkan pada apa yang Musa dan para Nabi katakan tentang Yesus.</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"Saya menerangkan dengan sangat jelas kepada Agripa bahwa saya tidak melakukan kejahatan apa pun," dan "Saya bersyukur kepada Yesus karena selalu melindungi saya."</w:t>
      </w:r>
    </w:p>
    <w:p>
      <w:pPr>
        <w:pStyle w:val="ListBullet"/>
        <w:spacing w:line="240" w:lineRule="auto"/>
        <w:ind w:left="720"/>
      </w:pPr>
      <w:r>
        <w:rPr>
          <w:lang w:val="id_ID" w:bidi="id_ID"/>
        </w:rPr>
      </w:r>
      <w:r>
        <w:rPr>
          <w:lang w:val="id_ID" w:bidi="id_ID"/>
        </w:rPr>
        <w:t>Mulai ulang tindakannya</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dipahami.</w:t>
      </w:r>
    </w:p>
    <w:p>
      <w:pPr/>
      <w:r>
        <w:rPr>
          <w:lang w:val="id_ID" w:bidi="id_ID"/>
        </w:rPr>
      </w:r>
      <w:r>
        <w:rPr>
          <w:lang w:val="id_ID" w:bidi="id_ID"/>
        </w:rPr>
        <w:t xml:space="preserve">Paulus mengatakan kepada Raja Agripa tentang tuduhan-tuduhan dari </w:t>
      </w:r>
      <w:r>
        <w:rPr>
          <w:lang w:val="id_ID" w:bidi="id_ID"/>
        </w:rPr>
        <w:t>orang-orang Yahudi</w:t>
      </w:r>
      <w:r>
        <w:rPr>
          <w:lang w:val="id_ID" w:bidi="id_ID"/>
        </w:rPr>
        <w:t xml:space="preserve">. Di awal kehidupannya, Paulus menceritakan tentang kehidupannya di </w:t>
      </w:r>
      <w:r>
        <w:rPr>
          <w:lang w:val="id_ID" w:bidi="id_ID"/>
        </w:rPr>
        <w:t>Yerusalem</w:t>
      </w:r>
      <w:r>
        <w:rPr>
          <w:lang w:val="id_ID" w:bidi="id_ID"/>
        </w:rPr>
        <w:t xml:space="preserve">, </w:t>
      </w:r>
      <w:r>
        <w:rPr>
          <w:lang w:val="id_ID" w:bidi="id_ID"/>
        </w:rPr>
        <w:t>bangsanya</w:t>
      </w:r>
      <w:r>
        <w:rPr>
          <w:lang w:val="id_ID" w:bidi="id_ID"/>
        </w:rPr>
        <w:t xml:space="preserve">, dan kehidupan sebagai orang </w:t>
      </w:r>
      <w:r>
        <w:rPr>
          <w:lang w:val="id_ID" w:bidi="id_ID"/>
        </w:rPr>
        <w:t>Farisi</w:t>
      </w:r>
      <w:r>
        <w:rPr>
          <w:lang w:val="id_ID" w:bidi="id_ID"/>
        </w:rPr>
        <w:t>. Gunakan kata-kata Yahudi, Yerusalem, bangsa, dan Farisi seperti yang Anda gunakan sebelumnya. Lihat Daftar Kata Utama untuk informasi lebih lanjut tentang kata-kata ini.</w:t>
      </w:r>
    </w:p>
    <w:p>
      <w:pPr/>
      <w:r>
        <w:rPr>
          <w:lang w:val="id_ID" w:bidi="id_ID"/>
        </w:rPr>
      </w:r>
      <w:r>
        <w:rPr>
          <w:lang w:val="id_ID" w:bidi="id_ID"/>
        </w:rPr>
        <w:t xml:space="preserve">Paulus menentang nama Yesus dari </w:t>
      </w:r>
      <w:r>
        <w:rPr>
          <w:lang w:val="id_ID" w:bidi="id_ID"/>
        </w:rPr>
        <w:t xml:space="preserve">Nazaret </w:t>
      </w:r>
      <w:r>
        <w:rPr>
          <w:lang w:val="id_ID" w:bidi="id_ID"/>
        </w:rPr>
        <w:t xml:space="preserve">. Dengan izin dari para </w:t>
      </w:r>
      <w:r>
        <w:rPr>
          <w:lang w:val="id_ID" w:bidi="id_ID"/>
        </w:rPr>
        <w:t>imam kepala</w:t>
      </w:r>
      <w:r>
        <w:rPr>
          <w:lang w:val="id_ID" w:bidi="id_ID"/>
        </w:rPr>
        <w:t xml:space="preserve">, dia mengejar orang-orang </w:t>
      </w:r>
      <w:r>
        <w:rPr>
          <w:lang w:val="id_ID" w:bidi="id_ID"/>
        </w:rPr>
        <w:t>kudus</w:t>
      </w:r>
      <w:r>
        <w:rPr>
          <w:lang w:val="id_ID" w:bidi="id_ID"/>
        </w:rPr>
        <w:t xml:space="preserve">, atau </w:t>
      </w:r>
      <w:r>
        <w:rPr>
          <w:lang w:val="id_ID" w:bidi="id_ID"/>
        </w:rPr>
        <w:t>orang-orang percaya</w:t>
      </w:r>
      <w:r>
        <w:rPr>
          <w:lang w:val="id_ID" w:bidi="id_ID"/>
        </w:rPr>
        <w:t xml:space="preserve">, dan memasukkan mereka ke penjara. Nazaret adalah kota asal Yesus. Kata orang </w:t>
      </w:r>
      <w:r>
        <w:rPr>
          <w:b/>
          <w:lang w:val="id_ID" w:bidi="id_ID"/>
        </w:rPr>
        <w:t>kudus</w:t>
      </w:r>
      <w:r>
        <w:rPr>
          <w:lang w:val="id_ID" w:bidi="id_ID"/>
        </w:rPr>
        <w:t xml:space="preserve"> merujuk pada orang-orang pilihan Allah atau mereka yang mengikut Yesus. Gunakan kata-kata Nazaret, imam, orang-orang percaya, dan orang-orang kudus seperti yang Anda gunakan sebelumnya. Lihat Daftar Kata Utama untuk informasi lebih lanjut tentang kata-kata ini.</w:t>
      </w:r>
    </w:p>
    <w:p>
      <w:pPr/>
      <w:r>
        <w:rPr>
          <w:lang w:val="id_ID" w:bidi="id_ID"/>
        </w:rPr>
      </w:r>
      <w:r>
        <w:rPr>
          <w:lang w:val="id_ID" w:bidi="id_ID"/>
        </w:rPr>
        <w:t xml:space="preserve">Paulus juga mencari para pengikut Yesus di </w:t>
      </w:r>
      <w:r>
        <w:rPr>
          <w:b/>
          <w:lang w:val="id_ID" w:bidi="id_ID"/>
        </w:rPr>
        <w:t>rumah-rumah</w:t>
      </w:r>
      <w:r>
        <w:rPr>
          <w:lang w:val="id_ID" w:bidi="id_ID"/>
        </w:rPr>
        <w:t xml:space="preserve"> ibadat dan mencoba memaksa mereka untuk </w:t>
      </w:r>
      <w:r>
        <w:rPr>
          <w:b/>
          <w:lang w:val="id_ID" w:bidi="id_ID"/>
        </w:rPr>
        <w:t>menghujat</w:t>
      </w:r>
      <w:r>
        <w:rPr>
          <w:lang w:val="id_ID" w:bidi="id_ID"/>
        </w:rPr>
        <w:t xml:space="preserve"> Allah. Gunakan kata-kata sinagoge dan penghujatan seperti yang Anda gunakan sebelumnya. Penghujatan adalah mengucapkan kata-kata yang tidak menghormati Allah. Lihat Daftar Kata Utama untuk informasi lebih lanjut tentang </w:t>
      </w:r>
      <w:r>
        <w:rPr>
          <w:lang w:val="id_ID" w:bidi="id_ID"/>
        </w:rPr>
        <w:t>sinagoge</w:t>
      </w:r>
      <w:r>
        <w:rPr>
          <w:lang w:val="id_ID" w:bidi="id_ID"/>
        </w:rPr>
        <w:t xml:space="preserve"> dan </w:t>
      </w:r>
      <w:r>
        <w:rPr>
          <w:lang w:val="id_ID" w:bidi="id_ID"/>
        </w:rPr>
        <w:t>penghujatan</w:t>
      </w:r>
      <w:r>
        <w:rPr>
          <w:lang w:val="id_ID" w:bidi="id_ID"/>
        </w:rPr>
        <w:t>.</w:t>
      </w:r>
    </w:p>
    <w:p>
      <w:pPr/>
      <w:r>
        <w:rPr>
          <w:lang w:val="id_ID" w:bidi="id_ID"/>
        </w:rPr>
      </w:r>
      <w:r>
        <w:rPr>
          <w:lang w:val="id_ID" w:bidi="id_ID"/>
        </w:rPr>
        <w:t xml:space="preserve">Paulus melihat cahaya terang. Yesus memanggil Paulus dalam penglihatan dan berbicara kepadanya dalam bahasa </w:t>
      </w:r>
      <w:r>
        <w:rPr>
          <w:b/>
          <w:lang w:val="id_ID" w:bidi="id_ID"/>
        </w:rPr>
        <w:t>Ibrani</w:t>
      </w:r>
      <w:r>
        <w:rPr>
          <w:lang w:val="id_ID" w:bidi="id_ID"/>
        </w:rPr>
        <w:t xml:space="preserve">. Bahasa Ibrani atau Aram adalah bahasa asli orang-orang Yahudi. Yesus juga berkata kepada Paulus, "Sulit bagi kamu untuk melawan." </w:t>
      </w:r>
      <w:r>
        <w:rPr>
          <w:b/>
          <w:lang w:val="id_ID" w:bidi="id_ID"/>
        </w:rPr>
        <w:t>Tongkat penggiring</w:t>
      </w:r>
      <w:r>
        <w:rPr>
          <w:lang w:val="id_ID" w:bidi="id_ID"/>
        </w:rPr>
        <w:t xml:space="preserve"> adalah sebuah tongkat yang digunakan oleh pemilik lembu atau hewan lain untuk mengarahkan hewan itu. Perkataan itu berasal dari peribahasa Yunani yang mengatakan bahwa tidak boleh memberontak terhadap apa yang dikatakan dewa-dewa untuk dilakukan, karena jika mereka memberontak, mereka hanya menyakiti diri mereka sendiri.</w:t>
      </w:r>
    </w:p>
    <w:p>
      <w:pPr/>
      <w:r>
        <w:rPr>
          <w:lang w:val="id_ID" w:bidi="id_ID"/>
        </w:rPr>
      </w:r>
      <w:r>
        <w:rPr>
          <w:lang w:val="id_ID" w:bidi="id_ID"/>
        </w:rPr>
        <w:t xml:space="preserve">Paulus akan menjadi </w:t>
      </w:r>
      <w:r>
        <w:rPr>
          <w:lang w:val="id_ID" w:bidi="id_ID"/>
        </w:rPr>
        <w:t>hamba</w:t>
      </w:r>
      <w:r>
        <w:rPr>
          <w:lang w:val="id_ID" w:bidi="id_ID"/>
        </w:rPr>
        <w:t xml:space="preserve"> dan </w:t>
      </w:r>
      <w:r>
        <w:rPr>
          <w:b/>
          <w:lang w:val="id_ID" w:bidi="id_ID"/>
        </w:rPr>
        <w:t>saksi</w:t>
      </w:r>
      <w:r>
        <w:rPr>
          <w:lang w:val="id_ID" w:bidi="id_ID"/>
        </w:rPr>
        <w:t xml:space="preserve"> untuk Yesus. Paulus akan membagikan pesan itu kepada </w:t>
      </w:r>
      <w:r>
        <w:rPr>
          <w:lang w:val="id_ID" w:bidi="id_ID"/>
        </w:rPr>
        <w:t>bangsa-bangsa</w:t>
      </w:r>
      <w:r>
        <w:rPr>
          <w:lang w:val="id_ID" w:bidi="id_ID"/>
        </w:rPr>
        <w:t xml:space="preserve"> lain, mereka yang bukan Yahudi. Mereka yang ingin mengikut Yesus harus berpaling dari kuasa </w:t>
      </w:r>
      <w:r>
        <w:rPr>
          <w:lang w:val="id_ID" w:bidi="id_ID"/>
        </w:rPr>
        <w:t>Setan</w:t>
      </w:r>
      <w:r>
        <w:rPr>
          <w:lang w:val="id_ID" w:bidi="id_ID"/>
        </w:rPr>
        <w:t xml:space="preserve"> dan meminta </w:t>
      </w:r>
      <w:r>
        <w:rPr>
          <w:lang w:val="id_ID" w:bidi="id_ID"/>
        </w:rPr>
        <w:t>pengampunan</w:t>
      </w:r>
      <w:r>
        <w:rPr>
          <w:lang w:val="id_ID" w:bidi="id_ID"/>
        </w:rPr>
        <w:t xml:space="preserve"> dosa. Gunakan kata-kata ini seperti yang Anda gunakan sebelumnya. Lihat Daftar Kata Utama untuk informasi lebih lanjut tentang kata-kata ini.</w:t>
      </w:r>
    </w:p>
    <w:p>
      <w:pPr/>
      <w:r>
        <w:rPr>
          <w:lang w:val="id_ID" w:bidi="id_ID"/>
        </w:rPr>
      </w:r>
      <w:r>
        <w:rPr>
          <w:lang w:val="id_ID" w:bidi="id_ID"/>
        </w:rPr>
        <w:t xml:space="preserve">Ketika Paulus menerima </w:t>
      </w:r>
      <w:r>
        <w:rPr>
          <w:b/>
          <w:lang w:val="id_ID" w:bidi="id_ID"/>
        </w:rPr>
        <w:t>penglihatan</w:t>
      </w:r>
      <w:r>
        <w:rPr>
          <w:lang w:val="id_ID" w:bidi="id_ID"/>
        </w:rPr>
        <w:t xml:space="preserve"> surgawi, dia segera mengkhotbahkan berita </w:t>
      </w:r>
      <w:r>
        <w:rPr>
          <w:b/>
          <w:lang w:val="id_ID" w:bidi="id_ID"/>
        </w:rPr>
        <w:t>pertobatan</w:t>
      </w:r>
      <w:r>
        <w:rPr>
          <w:lang w:val="id_ID" w:bidi="id_ID"/>
        </w:rPr>
        <w:t xml:space="preserve"> di Damaskus, </w:t>
      </w:r>
      <w:r>
        <w:rPr>
          <w:b/>
          <w:lang w:val="id_ID" w:bidi="id_ID"/>
        </w:rPr>
        <w:t>Yerusalem,</w:t>
      </w:r>
      <w:r>
        <w:rPr>
          <w:lang w:val="id_ID" w:bidi="id_ID"/>
        </w:rPr>
        <w:t xml:space="preserve"> wilayah </w:t>
      </w:r>
      <w:r>
        <w:rPr>
          <w:b/>
          <w:lang w:val="id_ID" w:bidi="id_ID"/>
        </w:rPr>
        <w:t>Yudea,</w:t>
      </w:r>
      <w:r>
        <w:rPr>
          <w:lang w:val="id_ID" w:bidi="id_ID"/>
        </w:rPr>
        <w:t xml:space="preserve"> dan kepada orang-orang bukan Yahudi. Gunakan kata-kata penglihatan, pertobatan, Yerusalem, dan Yudea seperti yang Anda gunakan sebelumnya. Lihat Daftar Kata Utama untuk informasi lebih lanjut tentang kata-kata </w:t>
      </w:r>
      <w:r>
        <w:rPr>
          <w:lang w:val="id_ID" w:bidi="id_ID"/>
        </w:rPr>
        <w:t>penglihatan</w:t>
      </w:r>
      <w:r>
        <w:rPr>
          <w:lang w:val="id_ID" w:bidi="id_ID"/>
        </w:rPr>
        <w:t xml:space="preserve">, </w:t>
      </w:r>
      <w:r>
        <w:rPr>
          <w:lang w:val="id_ID" w:bidi="id_ID"/>
        </w:rPr>
        <w:t>pertobatan</w:t>
      </w:r>
      <w:r>
        <w:rPr>
          <w:lang w:val="id_ID" w:bidi="id_ID"/>
        </w:rPr>
        <w:t xml:space="preserve">, </w:t>
      </w:r>
      <w:r>
        <w:rPr>
          <w:lang w:val="id_ID" w:bidi="id_ID"/>
        </w:rPr>
        <w:t>Yerusalem</w:t>
      </w:r>
      <w:r>
        <w:rPr>
          <w:lang w:val="id_ID" w:bidi="id_ID"/>
        </w:rPr>
        <w:t xml:space="preserve">, dan </w:t>
      </w:r>
      <w:r>
        <w:rPr>
          <w:lang w:val="id_ID" w:bidi="id_ID"/>
        </w:rPr>
        <w:t>Yudea</w:t>
      </w:r>
      <w:r>
        <w:rPr>
          <w:lang w:val="id_ID" w:bidi="id_ID"/>
        </w:rPr>
        <w:t>.</w:t>
      </w:r>
    </w:p>
    <w:p>
      <w:pPr/>
      <w:r>
        <w:rPr>
          <w:lang w:val="id_ID" w:bidi="id_ID"/>
        </w:rPr>
      </w:r>
      <w:r>
        <w:rPr>
          <w:lang w:val="id_ID" w:bidi="id_ID"/>
        </w:rPr>
        <w:t xml:space="preserve">Orang-orang Yahudi di </w:t>
      </w:r>
      <w:r>
        <w:rPr>
          <w:lang w:val="id_ID" w:bidi="id_ID"/>
        </w:rPr>
        <w:t>Bait Suci</w:t>
      </w:r>
      <w:r>
        <w:rPr>
          <w:lang w:val="id_ID" w:bidi="id_ID"/>
        </w:rPr>
        <w:t xml:space="preserve"> menangkap Paulus dan mencoba membunuhnya. Paulus menaati perintah Allah untuk </w:t>
      </w:r>
      <w:r>
        <w:rPr>
          <w:b/>
          <w:lang w:val="id_ID" w:bidi="id_ID"/>
        </w:rPr>
        <w:t>bersaksi</w:t>
      </w:r>
      <w:r>
        <w:rPr>
          <w:lang w:val="id_ID" w:bidi="id_ID"/>
        </w:rPr>
        <w:t xml:space="preserve">, atau menceritakan tentang Yesus. Pesan Yesus sebagai </w:t>
      </w:r>
      <w:r>
        <w:rPr>
          <w:lang w:val="id_ID" w:bidi="id_ID"/>
        </w:rPr>
        <w:t>Mesias</w:t>
      </w:r>
      <w:r>
        <w:rPr>
          <w:lang w:val="id_ID" w:bidi="id_ID"/>
        </w:rPr>
        <w:t xml:space="preserve"> menggenapi apa yang dikatakan </w:t>
      </w:r>
      <w:r>
        <w:rPr>
          <w:b/>
          <w:lang w:val="id_ID" w:bidi="id_ID"/>
        </w:rPr>
        <w:t>Musa</w:t>
      </w:r>
      <w:r>
        <w:rPr>
          <w:lang w:val="id_ID" w:bidi="id_ID"/>
        </w:rPr>
        <w:t xml:space="preserve"> dan para </w:t>
      </w:r>
      <w:r>
        <w:rPr>
          <w:lang w:val="id_ID" w:bidi="id_ID"/>
        </w:rPr>
        <w:t>nabi</w:t>
      </w:r>
      <w:r>
        <w:rPr>
          <w:lang w:val="id_ID" w:bidi="id_ID"/>
        </w:rPr>
        <w:t>. Gunakan kata-kata Bait Suci, Mesias, Musa, dan nabi-nabi seperti yang Anda gunakan sebelumnya. Lihat Daftar Kata Utama untuk informasi lebih lanjut tentang kata-kata ini.</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teks ini, secara berkelompok, dalam bahasa Anda sendiri.</w:t>
      </w:r>
    </w:p>
    <w:p>
      <w:pPr/>
      <w:r>
        <w:rPr>
          <w:lang w:val="id_ID" w:bidi="id_ID"/>
        </w:rPr>
      </w:r>
      <w:r>
        <w:rPr>
          <w:lang w:val="id_ID" w:bidi="id_ID"/>
        </w:rPr>
        <w:t>Pertama, seluruh kelompok harus berlatih menceritakan teks tersebut dalam bahasa kalian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teks itu lalu berhenti sebentar. Anggota kelompok lain harus menceritakan bagian selanjutnya dari teks itu dan berhenti sebentar. Lakukan ini sampai kelompok menceritakan kembali seluruh teks tersebut. Anggota kelompok bisa saling memperbaiki pada tahap ini. </w:t>
      </w:r>
    </w:p>
    <w:p>
      <w:pPr/>
      <w:r>
        <w:rPr>
          <w:lang w:val="id_ID" w:bidi="id_ID"/>
        </w:rPr>
      </w:r>
      <w:r>
        <w:rPr>
          <w:lang w:val="id_ID" w:bidi="id_ID"/>
        </w:rPr>
        <w:t>Hentikan sebentar audio ini di sini.</w:t>
      </w:r>
    </w:p>
    <w:p>
      <w:pPr/>
      <w:r>
        <w:rPr>
          <w:lang w:val="id_ID" w:bidi="id_ID"/>
        </w:rPr>
      </w:r>
      <w:r>
        <w:rPr>
          <w:lang w:val="id_ID" w:bidi="id_ID"/>
        </w:rPr>
        <w:t>Selanjutnya, setiap anggota kelompok hendaknya menceritakan seluruh teks tersebut tanpa gangguan setidaknya satu kali. Seorang anggota kelompok dapat menggunakan benda apa saja, gerakan, atau papan cerita untuk membantu mereka mengingat teks tersebut.</w:t>
      </w:r>
    </w:p>
    <w:p>
      <w:pPr/>
      <w:r>
        <w:rPr>
          <w:lang w:val="id_ID" w:bidi="id_ID"/>
        </w:rPr>
      </w:r>
      <w:r>
        <w:rPr>
          <w:lang w:val="id_ID" w:bidi="id_ID"/>
        </w:rPr>
        <w:t>Hentikan sebentar audio ini di sini.</w:t>
      </w:r>
    </w:p>
    <w:p>
      <w:pPr/>
      <w:r>
        <w:rPr>
          <w:lang w:val="id_ID" w:bidi="id_ID"/>
        </w:rPr>
      </w:r>
      <w:r>
        <w:rPr>
          <w:lang w:val="id_ID" w:bidi="id_ID"/>
        </w:rPr>
        <w:t>Selanjutnya, kelompok dapat memutuskan versi teks milik siapa yang paling kalian sukai. Kalian boleh memutuskan bahwa kalian menyukai cara salah satu anggota kelompok menceritakan satu adegan, tetapi kalian menyukai cara anggota kelompok yang lain menceritakan adegan lain.</w:t>
      </w:r>
    </w:p>
    <w:p>
      <w:pPr/>
      <w:r>
        <w:rPr>
          <w:lang w:val="id_ID" w:bidi="id_ID"/>
        </w:rPr>
      </w:r>
      <w:r>
        <w:rPr>
          <w:lang w:val="id_ID" w:bidi="id_ID"/>
        </w:rPr>
        <w:t>Hentikan sebentar audio ini di sini.</w:t>
      </w:r>
    </w:p>
    <w:p>
      <w:pPr/>
      <w:r>
        <w:rPr>
          <w:lang w:val="id_ID" w:bidi="id_ID"/>
        </w:rPr>
      </w:r>
      <w:r>
        <w:rPr>
          <w:lang w:val="id_ID" w:bidi="id_ID"/>
        </w:rPr>
        <w:t>Akhirnya, kelompok dapat menyusun versi akhir dari teks itu yang disetujui semua orang. Setiap anggota kelompok harus berlatih menceritakan versi terakhir dari teks tersebut.</w:t>
      </w:r>
      <w:r>
        <w:rPr>
          <w:lang w:val="id_ID" w:bidi="id_ID"/>
        </w:rPr>
      </w:r>
      <w:r>
        <w:rPr>
          <w:lang w:val="id_ID" w:bidi="id_ID"/>
        </w:rPr>
      </w:r>
    </w:p>
    <w:p>
      <w:pPr/>
      <w:r>
        <w:rPr>
          <w:lang w:val="id_ID" w:bidi="id_ID"/>
        </w:rPr>
      </w:r>
    </w:p>
    <w:p>
      <w:pPr>
        <w:pStyle w:val="Heading2"/>
      </w:pPr>
      <w:r>
        <w:rPr>
          <w:lang w:val="id_ID" w:bidi="id_ID"/>
        </w:rPr>
        <w:t>Kisah Para Rasul 26:24–32</w:t>
      </w:r>
      <w:r>
        <w:rPr>
          <w:lang w:val="id_ID" w:bidi="id_ID"/>
        </w:rPr>
      </w:r>
    </w:p>
    <w:p>
      <w:pPr>
        <w:pStyle w:val="Heading3"/>
      </w:pPr>
      <w:r>
        <w:rPr>
          <w:lang w:val="id_ID" w:bidi="id_ID"/>
        </w:rPr>
        <w:t>Dengar dan Renungkan</w:t>
      </w:r>
    </w:p>
    <w:p>
      <w:pPr/>
      <w:r>
        <w:rPr>
          <w:lang w:val="id_ID" w:bidi="id_ID"/>
        </w:rPr>
      </w:r>
      <w:r>
        <w:rPr>
          <w:lang w:val="id_ID" w:bidi="id_ID"/>
        </w:rPr>
        <w:t>Dengarkan Kisah Para Rasul 26:24–32 dan simpanlah dalam hati Anda. Dengarkan teks ini tiga kali (dalam tiga terjemahan yang berbeda, jika memungkinkan). Kemudian sebagai satu tim bahaslah pertanyaan-pertanyaan berikut ini:</w:t>
      </w:r>
    </w:p>
    <w:p>
      <w:pPr>
        <w:pStyle w:val="ListBullet"/>
        <w:spacing w:line="240" w:lineRule="auto"/>
        <w:ind w:left="720"/>
      </w:pPr>
      <w:r>
        <w:rPr>
          <w:lang w:val="id_ID" w:bidi="id_ID"/>
        </w:rPr>
      </w:r>
      <w:r>
        <w:rPr>
          <w:lang w:val="id_ID" w:bidi="id_ID"/>
        </w:rPr>
        <w:t>Apa yang Anda sukai dari perikop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kisah ini katakan kepada kita tentang Yesus atau Allah?</w:t>
      </w:r>
    </w:p>
    <w:p>
      <w:pPr>
        <w:pStyle w:val="ListBullet"/>
        <w:spacing w:line="240" w:lineRule="auto"/>
        <w:ind w:left="720"/>
      </w:pPr>
      <w:r>
        <w:rPr>
          <w:lang w:val="id_ID" w:bidi="id_ID"/>
        </w:rPr>
      </w:r>
      <w:r>
        <w:rPr>
          <w:lang w:val="id_ID" w:bidi="id_ID"/>
        </w:rPr>
        <w:t>Apa yang kisah ini katakan kepada kita tentang orang-orang?</w:t>
      </w:r>
    </w:p>
    <w:p>
      <w:pPr>
        <w:pStyle w:val="ListBullet"/>
        <w:spacing w:line="240" w:lineRule="auto"/>
        <w:ind w:left="720"/>
      </w:pPr>
      <w:r>
        <w:rPr>
          <w:lang w:val="id_ID" w:bidi="id_ID"/>
        </w:rPr>
      </w:r>
      <w:r>
        <w:rPr>
          <w:lang w:val="id_ID" w:bidi="id_ID"/>
        </w:rPr>
        <w:t>Bagaimana perikop ini memengaruhi kehidupan sehari-hari kita?</w:t>
      </w:r>
    </w:p>
    <w:p>
      <w:pPr>
        <w:pStyle w:val="ListBullet"/>
        <w:spacing w:line="240" w:lineRule="auto"/>
        <w:ind w:left="720"/>
      </w:pPr>
      <w:r>
        <w:rPr>
          <w:lang w:val="id_ID" w:bidi="id_ID"/>
        </w:rPr>
      </w:r>
      <w:r>
        <w:rPr>
          <w:lang w:val="id_ID" w:bidi="id_ID"/>
        </w:rPr>
        <w:t>Siapa yang Anda kenal, yang perlu mendengar cerita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dipahami.</w:t>
      </w:r>
    </w:p>
    <w:p>
      <w:pPr/>
      <w:r>
        <w:rPr>
          <w:lang w:val="id_ID" w:bidi="id_ID"/>
        </w:rPr>
      </w:r>
      <w:r>
        <w:rPr>
          <w:lang w:val="id_ID" w:bidi="id_ID"/>
        </w:rPr>
        <w:t>Dalam perikop sebelumnya, Paulus menceritakan kisahnya di hadapan Raja Agripa, Gubernur Festus, dan para pendengar lainnya tentang perubahan hidupnya dari Farisi menjadi pengikut Yesus.</w:t>
      </w:r>
    </w:p>
    <w:p>
      <w:pPr/>
      <w:r>
        <w:rPr>
          <w:lang w:val="id_ID" w:bidi="id_ID"/>
        </w:rPr>
      </w:r>
      <w:r>
        <w:rPr>
          <w:lang w:val="id_ID" w:bidi="id_ID"/>
        </w:rPr>
        <w:t>Sementara Paulus sedang berbicara, Festus menyela Paulus. Festus memiliki semua hak untuk melakukannya karena sebagai gubernur, dia juga bertindak sebagai hakim pengadilan. Festus berteriak kepada Paulus, "kamu hilang akal." Frasa ini juga berarti gila atau orang itu tidak berpikir seperti orang-orang normal. Festus percaya bahwa Paulus telah belajar terlalu banyak dan ini telah mengubahnya dari orang normal menjadi orang gila. Festus menyelanya pada saat yang penting—ketika Paulus sedang berbicara tentang kebangkitan orang mati. Itu adalah topik yang tampaknya sulit dipercaya!</w:t>
      </w:r>
    </w:p>
    <w:p>
      <w:pPr/>
      <w:r>
        <w:rPr>
          <w:lang w:val="id_ID" w:bidi="id_ID"/>
        </w:rPr>
      </w:r>
      <w:r>
        <w:rPr>
          <w:lang w:val="id_ID" w:bidi="id_ID"/>
        </w:rPr>
        <w:t>Paulus terus berbicara dengan hormat kepada gubernur. "Festus yang sangat baik," Paulus berkata, "Saya tidak hilang akal," atau "Saya tidak gila." Paulus mengklaim bahwa kata-katanya adalah kebenaran, yang berarti apa yang dia katakan kepada Agripa benar-benar terjadi. Kata-kata Paulus juga rasional. Dalam bahasa aslinya, kata yang digunakan oleh Paulus berarti kebalikan dari gila yang berarti menjadi bijaksana.</w:t>
      </w:r>
    </w:p>
    <w:p>
      <w:pPr/>
      <w:r>
        <w:rPr>
          <w:lang w:val="id_ID" w:bidi="id_ID"/>
        </w:rPr>
      </w:r>
      <w:r>
        <w:rPr>
          <w:lang w:val="id_ID" w:bidi="id_ID"/>
        </w:rPr>
        <w:t>Paulus merujuk kepada Raja Agripa sebagai seseorang yang mengetahui apa yang disaksikan Paulus tentang Yesus. Agripa adalah penguasa yang ditunjuk atas provinsi Yudea, jadi dia mengetahui kisah tentang Yesus dan para pengikutnya. Frasa itu, saya dapat berbicara dengan berani atau bebas kepadanya berarti Paulus tidak perlu menjelaskan banyak hal kepada Agripa. Agripa sudah akrab dengan budaya dan agama Yahudi. Paulus menambahkan bahwa apa yang dia bersak tentang Yesus tidak dilakukan di sudut, atau itu tidak terjadi secara rahasia. Sebagai seorang penguasa politik, Agripa tahu tentang masalah antara Yesus dan orang-orang Yahudi.</w:t>
      </w:r>
    </w:p>
    <w:p>
      <w:pPr/>
      <w:r>
        <w:rPr>
          <w:lang w:val="id_ID" w:bidi="id_ID"/>
        </w:rPr>
      </w:r>
      <w:r>
        <w:rPr>
          <w:lang w:val="id_ID" w:bidi="id_ID"/>
        </w:rPr>
        <w:t>Paulus berbalik kepada Agripa yang dia kenal lebih memahami situasi itu daripada Festus. Paulus mengajukan pertanyaan kepada Agripa yang tidak dia harapkan untuk dijawab. Sebagai sesama Yahudi , Paulus bertanya kepada Agripa apakah dia percaya kepada para nabi Yahudi, yang berarti nubuat dari Perjanjian Lama yang berbicara tentang Kristus, Juruselamat yang dijanjikan. Paulus menjawab untuk Agripa berkata, "Saya tahu bahwa kamu percaya." Paulus ingin Agripa mengakui bahwa dia percaya kepada para nabi. raja Agripa tahu apa yang Paulus minta untuk dia lakukan. Paulus ingin Agripa menjadi orang Kristen. Agripa menjawab Paulus dengan pertanyaan yang tidak dia harapkan untuk dijawab. Agripa berkata kepada Paulus bahwa dia tidak dapat meyakinkan raja untuk menjadi seorang Kristen dalam waktu yang sangat singkat. Sebagai raja yang ditunjuk oleh kaisar Romawi, kecil kemungkinan Agripa akan secara terbuka menolak agama Yahudi.</w:t>
      </w:r>
    </w:p>
    <w:p>
      <w:pPr/>
      <w:r>
        <w:rPr>
          <w:lang w:val="id_ID" w:bidi="id_ID"/>
        </w:rPr>
      </w:r>
      <w:r>
        <w:rPr>
          <w:lang w:val="id_ID" w:bidi="id_ID"/>
        </w:rPr>
        <w:t>Berhenti dan diskusikan. Dalam budaya Anda, kepada siapa Anda berpaling untuk meminta bantuan menjelaskan tradisi dan kepercayaan dalam budaya Anda yang tidak dimengerti oleh orang-orang asing? Bagaimana orang-orang dalam budaya Anda terbiasa dengan tradisi ini menjelaskan praktik-praktik ini kepada orang lain?</w:t>
      </w:r>
    </w:p>
    <w:p>
      <w:pPr/>
      <w:r>
        <w:rPr>
          <w:lang w:val="id_ID" w:bidi="id_ID"/>
        </w:rPr>
      </w:r>
      <w:r>
        <w:rPr>
          <w:lang w:val="id_ID" w:bidi="id_ID"/>
        </w:rPr>
        <w:t>Menanggapi Agripa, Paulus mengatakan baik itu membutuhkan waktu yang singkat atau lama, tujuan Paulus adalah meyakinkan mereka tentang iman itu adalah sama. Paulus menyampaikan pesan ini tidak hanya kepada Agripa tetapi juga kepada Festus dan semua orang di ruang sidang. Ketika Paulus berkata "Saya berdoa kepada Allah," dia bermaksud bahwa dia berharap Allah akan melakukan sesuatu: Paulus ingin mereka menjadi orang-orang Kristen. "Kecuali rantai-rantai ini" berarti bahwa Paulus tidak ingin para pendengarnya menjadi tahanan seperti dirinya sekarang.</w:t>
      </w:r>
    </w:p>
    <w:p>
      <w:pPr/>
      <w:r>
        <w:rPr>
          <w:lang w:val="id_ID" w:bidi="id_ID"/>
        </w:rPr>
      </w:r>
      <w:r>
        <w:rPr>
          <w:lang w:val="id_ID" w:bidi="id_ID"/>
        </w:rPr>
        <w:t>Raja Agripa berdiri serta Gubenur Festus, Bernice saudara perempuan raja, dan semua orang yang duduk juga berdiri. Ketika raja berdiri, sidang berakhir. Pertemuan itu bisa berlanjut tetapi raja memutuskan untuk mengakhiri pertemuan pada saat itu. Mereka meninggalkan ruang sidang. Raja Agripa, Gubenur Festus, dan Bernice berkata satu sama lain, "Orang ini tidak melakukan apa pun untuk layak mendapat kematian atau penjara." Kita akan mengingat bahwa para imam kepala ingin Festus menghukum Paulus dengan hukuman mati.</w:t>
      </w:r>
    </w:p>
    <w:p>
      <w:pPr/>
      <w:r>
        <w:rPr>
          <w:lang w:val="id_ID" w:bidi="id_ID"/>
        </w:rPr>
      </w:r>
      <w:r>
        <w:rPr>
          <w:lang w:val="id_ID" w:bidi="id_ID"/>
        </w:rPr>
        <w:t>Agripa yang mengenal budaya Yahudi, agama, dan peristiwa-peristiwa yang terjadi tahu lebih banyak tentang kasus Paulus daripada Festus. Agripa memberikan penilaiannya bahwa Paulus bisa dibebaskan jika dia tidak mengajukan banding kepada Kaisar. Dibebaskan berarti keluar dari penjara dan dari tahanan pihak berwenang. Festus dapat membebaskan Paulus dari tuduhan terhadap orang-orang Yahudi, karena Agripa setuju bahwa Paulus tidak melakukan kesalahan apa pun. Sebagai warga negara Romawi, Paulus menggunakan haknya saat mengajukan banding kepada Kaisar. Gubernur memberikan hak kepada kaisar yang akan menghakimi kasusnya.</w:t>
      </w:r>
    </w:p>
    <w:p>
      <w:pPr/>
      <w:r>
        <w:rPr>
          <w:lang w:val="id_ID" w:bidi="id_ID"/>
        </w:rPr>
      </w:r>
      <w:r>
        <w:rPr>
          <w:lang w:val="id_ID" w:bidi="id_ID"/>
        </w:rPr>
        <w:t>Berhenti dan diskusikan. Dalam budaya Anda, jika Anda tahu seseorang yang tidak bersalah berada di penjara karena tuduhan palsu, bagaimana Anda membantu orang itu untuk dibebaskan?</w:t>
      </w:r>
      <w:r>
        <w:rPr>
          <w:lang w:val="id_ID" w:bidi="id_ID"/>
        </w:rPr>
      </w:r>
    </w:p>
    <w:p>
      <w:pPr>
        <w:pStyle w:val="Heading3"/>
      </w:pPr>
      <w:r>
        <w:rPr>
          <w:lang w:val="id_ID" w:bidi="id_ID"/>
        </w:rPr>
        <w:t>Menjelaskan Adegan</w:t>
      </w:r>
    </w:p>
    <w:p>
      <w:pPr/>
      <w:r>
        <w:rPr>
          <w:lang w:val="id_ID" w:bidi="id_ID"/>
        </w:rPr>
      </w:r>
      <w:r>
        <w:rPr>
          <w:lang w:val="id_ID" w:bidi="id_ID"/>
        </w:rPr>
        <w:t>Dengarkan teks ini sekali lagi dalam versi yang paling mudah dimengerti.</w:t>
      </w:r>
    </w:p>
    <w:p>
      <w:pPr/>
      <w:r>
        <w:rPr>
          <w:lang w:val="id_ID" w:bidi="id_ID"/>
        </w:rPr>
      </w:r>
      <w:r>
        <w:rPr>
          <w:lang w:val="id_ID" w:bidi="id_ID"/>
        </w:rPr>
        <w:t>Kisah memiliki dua adegan.</w:t>
      </w:r>
    </w:p>
    <w:p>
      <w:pPr/>
      <w:r>
        <w:rPr>
          <w:lang w:val="id_ID" w:bidi="id_ID"/>
        </w:rPr>
      </w:r>
      <w:r>
        <w:rPr>
          <w:b/>
          <w:lang w:val="id_ID" w:bidi="id_ID"/>
        </w:rPr>
        <w:t>Adegan pertama:</w:t>
      </w:r>
      <w:r>
        <w:rPr>
          <w:lang w:val="id_ID" w:bidi="id_ID"/>
        </w:rPr>
        <w:t xml:space="preserve"> Paulus berada dalam persidangan di hadapan raja Agripa, gubernur Festus, Bernike, dan para pejabat lainnya.</w:t>
      </w:r>
    </w:p>
    <w:p>
      <w:pPr/>
      <w:r>
        <w:rPr>
          <w:lang w:val="id_ID" w:bidi="id_ID"/>
        </w:rPr>
      </w:r>
      <w:r>
        <w:rPr>
          <w:b/>
          <w:lang w:val="id_ID" w:bidi="id_ID"/>
        </w:rPr>
        <w:t>Adegan kedua:</w:t>
      </w:r>
      <w:r>
        <w:rPr>
          <w:lang w:val="id_ID" w:bidi="id_ID"/>
        </w:rPr>
        <w:t xml:space="preserve"> Setelah sidang, Agripa, Festus, dan Bernice berbicara satu sama lain tentang kasus Paulus.</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Porkius Festus, sang gubernur</w:t>
      </w:r>
    </w:p>
    <w:p>
      <w:pPr>
        <w:pStyle w:val="ListBullet"/>
        <w:spacing w:line="240" w:lineRule="auto"/>
        <w:ind w:left="720"/>
      </w:pPr>
      <w:r>
        <w:rPr>
          <w:lang w:val="id_ID" w:bidi="id_ID"/>
        </w:rPr>
      </w:r>
      <w:r>
        <w:rPr>
          <w:lang w:val="id_ID" w:bidi="id_ID"/>
        </w:rPr>
        <w:t>Raja Agripa</w:t>
      </w:r>
    </w:p>
    <w:p>
      <w:pPr>
        <w:pStyle w:val="ListBullet"/>
        <w:spacing w:line="240" w:lineRule="auto"/>
        <w:ind w:left="720"/>
      </w:pPr>
      <w:r>
        <w:rPr>
          <w:lang w:val="id_ID" w:bidi="id_ID"/>
        </w:rPr>
      </w:r>
      <w:r>
        <w:rPr>
          <w:lang w:val="id_ID" w:bidi="id_ID"/>
        </w:rPr>
        <w:t>Bernike</w:t>
      </w:r>
    </w:p>
    <w:p>
      <w:pPr>
        <w:pStyle w:val="ListBullet"/>
        <w:spacing w:line="240" w:lineRule="auto"/>
        <w:ind w:left="720"/>
      </w:pPr>
      <w:r>
        <w:rPr>
          <w:lang w:val="id_ID" w:bidi="id_ID"/>
        </w:rPr>
      </w:r>
      <w:r>
        <w:rPr>
          <w:lang w:val="id_ID" w:bidi="id_ID"/>
        </w:rPr>
        <w:t>Para komandan militer</w:t>
      </w:r>
    </w:p>
    <w:p>
      <w:pPr>
        <w:pStyle w:val="ListBullet"/>
        <w:spacing w:line="240" w:lineRule="auto"/>
        <w:ind w:left="720"/>
      </w:pPr>
      <w:r>
        <w:rPr>
          <w:lang w:val="id_ID" w:bidi="id_ID"/>
        </w:rPr>
      </w:r>
      <w:r>
        <w:rPr>
          <w:lang w:val="id_ID" w:bidi="id_ID"/>
        </w:rPr>
        <w:t>Orang-orang penting dari kota Kaisarea</w:t>
      </w:r>
    </w:p>
    <w:p>
      <w:pPr/>
      <w:r>
        <w:rPr>
          <w:lang w:val="id_ID" w:bidi="id_ID"/>
        </w:rPr>
      </w:r>
      <w:r>
        <w:rPr>
          <w:lang w:val="id_ID" w:bidi="id_ID"/>
        </w:rPr>
        <w:t>Dalam sesi ini, mintalah kelompok untuk membuat papan cerita, menggambar, atau menggunakan beberapa macam alat peraga (benda-benda yang dapat Anda pindahkan seperti batu, kayu, mainan anak-anak) untuk memvisualisasikan kisah dan adegan di dalamnya.</w:t>
      </w:r>
    </w:p>
    <w:p>
      <w:pPr/>
      <w:r>
        <w:rPr>
          <w:lang w:val="id_ID" w:bidi="id_ID"/>
        </w:rPr>
      </w:r>
      <w:r>
        <w:rPr>
          <w:lang w:val="id_ID" w:bidi="id_ID"/>
        </w:rPr>
        <w:t>Dalam perikop sebelumnya, Paulus membela bahwa ia tidak bersalah di hadapan Raja Agripa, Gubernur Festus, dan semua orang yang hadir di ruang sidang.</w:t>
      </w:r>
    </w:p>
    <w:p>
      <w:pPr/>
      <w:r>
        <w:rPr>
          <w:lang w:val="id_ID" w:bidi="id_ID"/>
        </w:rPr>
      </w:r>
      <w:r>
        <w:rPr>
          <w:lang w:val="id_ID" w:bidi="id_ID"/>
        </w:rPr>
        <w:t>Sementara Paulus sedang berbicara, Festus menyela Paulus dengan suara nyaring, dan dia mengatakan bahwa Paulus sudah hilang akal, atau orang gila. Paulus mengatakan bahwa dia mengatakan kebenaran. Karena Festus hanya tahu beberapa hal tentang budaya Yahudi, Paulus berbalik kepada Agripa. Paulus mengajukan pertanyaan kepada Agripa yang tidak dia harapkan untuk dijawab. Paulus bertanya kepada Agripa apakah dia percaya kepada apa yang dikatakan para nabi. Ini adalah cara lain untuk mengatakan bahwa jika Agripa percaya kepada para nabi, dia juga harus percaya kepada Yesus.</w:t>
      </w:r>
    </w:p>
    <w:p>
      <w:pPr/>
      <w:r>
        <w:rPr>
          <w:lang w:val="id_ID" w:bidi="id_ID"/>
        </w:rPr>
      </w:r>
      <w:r>
        <w:rPr>
          <w:lang w:val="id_ID" w:bidi="id_ID"/>
        </w:rPr>
        <w:t>Agripa juga menjawab Paulus dalam bentuk pertanyaan. Agripa bertanya kepada Paulus apakah dia dapat meyakinkannya untuk menjadi orang Kristen hanya dalam waktu singkat. Agripa menolak untuk percaya pada apa yang Paulus katakan. Agripa berdiri dan sidang berakhir. Urutan berdiri adalah penting dalam budaya mereka. Raja berdiri terlebih dahulu, kemudian gubernur, kemudian Bernike, dan akhirnya yang lain. Ini menunjukkan rasa hormat kepada para pemimpin secara berurutan status tertinggi sampai yang terendah.</w:t>
      </w:r>
    </w:p>
    <w:p>
      <w:pPr/>
      <w:r>
        <w:rPr>
          <w:lang w:val="id_ID" w:bidi="id_ID"/>
        </w:rPr>
      </w:r>
      <w:r>
        <w:rPr>
          <w:lang w:val="id_ID" w:bidi="id_ID"/>
        </w:rPr>
        <w:t>Setelah mereka meninggalkan ruang persidangan, raja Agripa, gubernur Festus, dan Bernice berbicara satu sama lain. Mereka setuju bahwa Paulus tidak layak dihukum mati atau dipenjara. Agripa percaya bahwa Paulus akan dibebaskan jika dia tidak naik banding kepada Kaisar.</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kelompok akan memeragakan kisah tersebut.</w:t>
      </w:r>
    </w:p>
    <w:p>
      <w:pPr/>
      <w:r>
        <w:rPr>
          <w:lang w:val="id_ID" w:bidi="id_ID"/>
        </w:rPr>
      </w:r>
      <w:r>
        <w:rPr>
          <w:lang w:val="id_ID" w:bidi="id_ID"/>
        </w:rPr>
        <w:t>Kisah memiliki dua adegan.</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Porkius Festus, sang gubernur</w:t>
      </w:r>
    </w:p>
    <w:p>
      <w:pPr>
        <w:pStyle w:val="ListBullet"/>
        <w:spacing w:line="240" w:lineRule="auto"/>
        <w:ind w:left="720"/>
      </w:pPr>
      <w:r>
        <w:rPr>
          <w:lang w:val="id_ID" w:bidi="id_ID"/>
        </w:rPr>
      </w:r>
      <w:r>
        <w:rPr>
          <w:lang w:val="id_ID" w:bidi="id_ID"/>
        </w:rPr>
        <w:t>Raja Agripa</w:t>
      </w:r>
    </w:p>
    <w:p>
      <w:pPr>
        <w:pStyle w:val="ListBullet"/>
        <w:spacing w:line="240" w:lineRule="auto"/>
        <w:ind w:left="720"/>
      </w:pPr>
      <w:r>
        <w:rPr>
          <w:lang w:val="id_ID" w:bidi="id_ID"/>
        </w:rPr>
      </w:r>
      <w:r>
        <w:rPr>
          <w:lang w:val="id_ID" w:bidi="id_ID"/>
        </w:rPr>
        <w:t>Bernike</w:t>
      </w:r>
    </w:p>
    <w:p>
      <w:pPr>
        <w:pStyle w:val="ListBullet"/>
        <w:spacing w:line="240" w:lineRule="auto"/>
        <w:ind w:left="720"/>
      </w:pPr>
      <w:r>
        <w:rPr>
          <w:lang w:val="id_ID" w:bidi="id_ID"/>
        </w:rPr>
      </w:r>
      <w:r>
        <w:rPr>
          <w:lang w:val="id_ID" w:bidi="id_ID"/>
        </w:rPr>
        <w:t>Para komandan militer</w:t>
      </w:r>
    </w:p>
    <w:p>
      <w:pPr>
        <w:pStyle w:val="ListBullet"/>
        <w:spacing w:line="240" w:lineRule="auto"/>
        <w:ind w:left="720"/>
      </w:pPr>
      <w:r>
        <w:rPr>
          <w:lang w:val="id_ID" w:bidi="id_ID"/>
        </w:rPr>
      </w:r>
      <w:r>
        <w:rPr>
          <w:lang w:val="id_ID" w:bidi="id_ID"/>
        </w:rPr>
        <w:t>Orang-orang penting dari kota Kaisarea</w:t>
      </w:r>
    </w:p>
    <w:p>
      <w:pPr/>
      <w:r>
        <w:rPr>
          <w:lang w:val="id_ID" w:bidi="id_ID"/>
        </w:rPr>
      </w:r>
      <w:r>
        <w:rPr>
          <w:lang w:val="id_ID" w:bidi="id_ID"/>
        </w:rPr>
        <w:t>Minta tim untuk memerankan cerita ini dua kali. Mereka harus memerankannya dalam bahasa tujuan penerjemahan mereka. Pertama, minta kelompok untuk memerankan kisah itu tanpa berhenti. Pada saat kelompok memerankan kisah itu untuk kedua kalinya, hentikan mereka pada bagian-bagian yang berbeda dalam kisah tersebut.</w:t>
      </w:r>
    </w:p>
    <w:p>
      <w:pPr/>
      <w:r>
        <w:rPr>
          <w:lang w:val="id_ID" w:bidi="id_ID"/>
        </w:rPr>
      </w:r>
      <w:r>
        <w:rPr>
          <w:lang w:val="id_ID" w:bidi="id_ID"/>
        </w:rPr>
        <w:t>Ketika kelompok memerankan kisah itu untuk pertama kalinya, perhatikan alur, plot, dan kronologi kisah tersebut. Perhatikan bagian-bagian penting atau sulit dari kisah maupun teks yang akan diperagakan dan jangan dilewatkan. Bantu tim untuk mengingat bagian-bagian dari cerita ini.</w:t>
      </w:r>
    </w:p>
    <w:p>
      <w:pPr/>
      <w:r>
        <w:rPr>
          <w:lang w:val="id_ID" w:bidi="id_ID"/>
        </w:rPr>
      </w:r>
      <w:r>
        <w:rPr>
          <w:lang w:val="id_ID" w:bidi="id_ID"/>
        </w:rPr>
        <w:t>Sementara Paulus masih berbicara, Festus menyela Paulus dan dia mengatakan bahwa Paulus gila. Paulus mengatakan bahwa dia tidak gila tetapi dia mengatakan kebenaran.</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Festus, "Bagaimana perasaan Anda?" Anda mungkin mendengar hal-hal seperti, "Kata-kata Paulus tidak dapat dipercaya," dan "Saya tidak dapat lagi mengikuti diskusi itu."</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"Kata-kata saya jelas dan sederhana," dan, "Festus tidak mengerti dengan jelas karena dia bukan orang Yahudi."</w:t>
      </w:r>
    </w:p>
    <w:p>
      <w:pPr>
        <w:pStyle w:val="ListBullet"/>
        <w:spacing w:line="240" w:lineRule="auto"/>
        <w:ind w:left="720"/>
      </w:pPr>
      <w:r>
        <w:rPr>
          <w:lang w:val="id_ID" w:bidi="id_ID"/>
        </w:rPr>
      </w:r>
      <w:r>
        <w:rPr>
          <w:lang w:val="id_ID" w:bidi="id_ID"/>
        </w:rPr>
        <w:t>Mulai ulang tindakannya.</w:t>
      </w:r>
    </w:p>
    <w:p>
      <w:pPr/>
      <w:r>
        <w:rPr>
          <w:lang w:val="id_ID" w:bidi="id_ID"/>
        </w:rPr>
      </w:r>
      <w:r>
        <w:rPr>
          <w:lang w:val="id_ID" w:bidi="id_ID"/>
        </w:rPr>
        <w:t>Paulus tahu Agripa sadar dan memahami apa yang coba dia katakan. Paulus bertanya kepada Agripa apakah dia percaya kepada para nabi. Agripa menolak untuk menjadi orang Kristen.</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"Raja tahu apa yang saya bicarakan," dan "Saya ingin meyakinkan raja tentang kebenaran tentang Yesus."</w:t>
      </w:r>
    </w:p>
    <w:p>
      <w:pPr>
        <w:pStyle w:val="ListBullet"/>
        <w:spacing w:line="240" w:lineRule="auto"/>
        <w:ind w:left="720"/>
      </w:pPr>
      <w:r>
        <w:rPr>
          <w:lang w:val="id_ID" w:bidi="id_ID"/>
        </w:rPr>
      </w:r>
      <w:r>
        <w:rPr>
          <w:lang w:val="id_ID" w:bidi="id_ID"/>
        </w:rPr>
        <w:t>Tanyakan kepada aktor yang memerankan Agripa, "Bagaimana perasaan Anda?" Anda mungkin mendengar hal-hal seperti, "Paulus sedang mencoba meyakinkan saya untuk bergabung dengan agamanya," dan "Saya sekarang memahami perdebatan antara para imam kepala dan orang-orang Yahudi."</w:t>
      </w:r>
    </w:p>
    <w:p>
      <w:pPr>
        <w:pStyle w:val="ListBullet"/>
        <w:spacing w:line="240" w:lineRule="auto"/>
        <w:ind w:left="720"/>
      </w:pPr>
      <w:r>
        <w:rPr>
          <w:lang w:val="id_ID" w:bidi="id_ID"/>
        </w:rPr>
      </w:r>
      <w:r>
        <w:rPr>
          <w:lang w:val="id_ID" w:bidi="id_ID"/>
        </w:rPr>
        <w:t>Mulai ulang tindakannya.</w:t>
      </w:r>
    </w:p>
    <w:p>
      <w:pPr/>
      <w:r>
        <w:rPr>
          <w:lang w:val="id_ID" w:bidi="id_ID"/>
        </w:rPr>
      </w:r>
      <w:r>
        <w:rPr>
          <w:lang w:val="id_ID" w:bidi="id_ID"/>
        </w:rPr>
        <w:t>Paulus membuat satu pernyataan banding terakhir: "Pendek atau panjang, saya berharap kalian semua seperti saya kecuali untuk rantai-rantai ini." Persidangan tentang Paulus berakhir ketika Agripa berdiri, diikuti oleh gubernur, Bernike, dan seluruh hadirin. Agripa, Festus, dan Bernice berbicara satu sama lain tentang kasus Paulus. Mereka percaya bahwa Paulus tidak layak dihukum mati atau dipenjara. Masih Paulus harus pergi ke persidangan di Roma karena dia mengajukan banding kepada Kaisar.</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Paulus, "Bagaimana perasaan Anda?" Anda mungkin mendengar hal-hal seperti, "Saya ingin semua orang ini diselamatkan," dan "Persidangan ini menjadi kesempatan bagi saya untuk membagikan Injil kepada orang-orang penting ini."</w:t>
      </w:r>
    </w:p>
    <w:p>
      <w:pPr>
        <w:pStyle w:val="ListBullet"/>
        <w:spacing w:line="240" w:lineRule="auto"/>
        <w:ind w:left="720"/>
      </w:pPr>
      <w:r>
        <w:rPr>
          <w:lang w:val="id_ID" w:bidi="id_ID"/>
        </w:rPr>
      </w:r>
      <w:r>
        <w:rPr>
          <w:lang w:val="id_ID" w:bidi="id_ID"/>
        </w:rPr>
        <w:t>Tanyakan kepada aktor yang memerankan Raja Agripa, "Bagaimana perasaan Anda?" Anda mungkin mendengar hal-hal seperti, "Para imam kepala ingin menghukum Paulus karena dia mengubah agamanya," dan "Paulus menjadi pengikut Yesus tetapi dia tidak melakukan kejahatan."</w:t>
      </w:r>
    </w:p>
    <w:p>
      <w:pPr>
        <w:pStyle w:val="ListBullet"/>
        <w:spacing w:line="240" w:lineRule="auto"/>
        <w:ind w:left="720"/>
      </w:pPr>
      <w:r>
        <w:rPr>
          <w:lang w:val="id_ID" w:bidi="id_ID"/>
        </w:rPr>
      </w:r>
      <w:r>
        <w:rPr>
          <w:lang w:val="id_ID" w:bidi="id_ID"/>
        </w:rPr>
        <w:t>Tanyakan kepada aktor yang memerankan Festus, "Bagaimana perasaan Anda?" Anda mungkin mendengar hal-hal seperti, "Para imam kepala ingin menyakiti para pengikut Yesus karena mereka mengubah agama mereka," dan "Saya tidak dapat membebaskan Paulus karena dia mengajukan banding kepada Kaisar."</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dipahami.</w:t>
      </w:r>
    </w:p>
    <w:p>
      <w:pPr/>
      <w:r>
        <w:rPr>
          <w:lang w:val="id_ID" w:bidi="id_ID"/>
        </w:rPr>
      </w:r>
      <w:r>
        <w:rPr>
          <w:lang w:val="id_ID" w:bidi="id_ID"/>
        </w:rPr>
        <w:t xml:space="preserve"> Paulus mengatakan kepada Festus bahwa dia mengucapkan kata-kata yang benar dan </w:t>
      </w:r>
      <w:r>
        <w:rPr>
          <w:b/>
          <w:lang w:val="id_ID" w:bidi="id_ID"/>
        </w:rPr>
        <w:t>rasional</w:t>
      </w:r>
      <w:r>
        <w:rPr>
          <w:lang w:val="id_ID" w:bidi="id_ID"/>
        </w:rPr>
        <w:t>. Dalam bahasa Yunani, kata rasional adalah kebalikan dari gila atau tidak waras. Ini berarti Paulus menggunakan kata-kata yang masuk akal.</w:t>
      </w:r>
    </w:p>
    <w:p>
      <w:pPr/>
      <w:r>
        <w:rPr>
          <w:lang w:val="id_ID" w:bidi="id_ID"/>
        </w:rPr>
      </w:r>
      <w:r>
        <w:rPr>
          <w:lang w:val="id_ID" w:bidi="id_ID"/>
        </w:rPr>
        <w:t xml:space="preserve">Paulus bertanya kepada raja Agripa apakah dia percaya kepada para </w:t>
      </w:r>
      <w:r>
        <w:rPr>
          <w:b/>
          <w:lang w:val="id_ID" w:bidi="id_ID"/>
        </w:rPr>
        <w:t>nabi</w:t>
      </w:r>
      <w:r>
        <w:rPr>
          <w:lang w:val="id_ID" w:bidi="id_ID"/>
        </w:rPr>
        <w:t xml:space="preserve">. Para nabi adalah juru bicara Allah. Tulisan-tulisan para nabi ditulis dalam Perjanjian Lama. Agrippa menjawab Paulus bahwa ia tidak dapat meyakinkannya untuk menjadi seorang </w:t>
      </w:r>
      <w:r>
        <w:rPr>
          <w:b/>
          <w:lang w:val="id_ID" w:bidi="id_ID"/>
        </w:rPr>
        <w:t>Kristen</w:t>
      </w:r>
      <w:r>
        <w:rPr>
          <w:lang w:val="id_ID" w:bidi="id_ID"/>
        </w:rPr>
        <w:t xml:space="preserve">, atau pengikut Yesus, dalam waktu singkat. Gunakan kata-kata nabi dan Kristen seperti yang Anda gunakan sebelumnya. Lihat Daftar Kata Utama untuk informasi lebih lanjut tentang </w:t>
      </w:r>
      <w:r>
        <w:rPr>
          <w:lang w:val="id_ID" w:bidi="id_ID"/>
        </w:rPr>
        <w:t xml:space="preserve">Nabi </w:t>
      </w:r>
      <w:r>
        <w:rPr>
          <w:lang w:val="id_ID" w:bidi="id_ID"/>
        </w:rPr>
        <w:t xml:space="preserve"> dan </w:t>
      </w:r>
      <w:r>
        <w:rPr>
          <w:lang w:val="id_ID" w:bidi="id_ID"/>
        </w:rPr>
        <w:t xml:space="preserve">Kristen </w:t>
      </w:r>
      <w:r>
        <w:rPr>
          <w:lang w:val="id_ID" w:bidi="id_ID"/>
        </w:rPr>
        <w:t>.</w:t>
      </w:r>
    </w:p>
    <w:p>
      <w:pPr/>
      <w:r>
        <w:rPr>
          <w:lang w:val="id_ID" w:bidi="id_ID"/>
        </w:rPr>
      </w:r>
      <w:r>
        <w:rPr>
          <w:lang w:val="id_ID" w:bidi="id_ID"/>
        </w:rPr>
        <w:t xml:space="preserve">Agripa berkata kepada Festus bahwa Paulus akan dibebaskan jika dia tidak mengajukan banding kepada </w:t>
      </w:r>
      <w:r>
        <w:rPr>
          <w:b/>
          <w:lang w:val="id_ID" w:bidi="id_ID"/>
        </w:rPr>
        <w:t>Kaisar</w:t>
      </w:r>
      <w:r>
        <w:rPr>
          <w:lang w:val="id_ID" w:bidi="id_ID"/>
        </w:rPr>
        <w:t xml:space="preserve">, yang adalah kaisar Romawi. Gunakan kata Kaisar seperti yang Anda gunakan sebelumnya. Lihat Daftar Kata Utama untuk informasi lebih lanjut tentang </w:t>
      </w:r>
      <w:r>
        <w:rPr>
          <w:lang w:val="id_ID" w:bidi="id_ID"/>
        </w:rPr>
        <w:t>Kaisar</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sebentar. Anggota kelompok lain harus menceritakan bagian selanjutnya dari perikop itu dan berhenti sebentar. Lakukan ini sampai kelompok menceritakan kembali seluruh bagian tersebut. Anggota kelompok bisa saling memperbaiki pada tahap ini. </w:t>
      </w:r>
    </w:p>
    <w:p>
      <w:pPr/>
      <w:r>
        <w:rPr>
          <w:lang w:val="id_ID" w:bidi="id_ID"/>
        </w:rPr>
      </w:r>
      <w:r>
        <w:rPr>
          <w:lang w:val="id_ID" w:bidi="id_ID"/>
        </w:rPr>
        <w:t xml:space="preserve">Hentikan sejenak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bagian tersebut. </w:t>
      </w:r>
    </w:p>
    <w:p>
      <w:pPr/>
      <w:r>
        <w:rPr>
          <w:lang w:val="id_ID" w:bidi="id_ID"/>
        </w:rPr>
      </w:r>
      <w:r>
        <w:rPr>
          <w:lang w:val="id_ID" w:bidi="id_ID"/>
        </w:rPr>
        <w:t xml:space="preserve">Hentikan sejenak rekaman ini di sini. </w:t>
      </w:r>
    </w:p>
    <w:p>
      <w:pPr/>
      <w:r>
        <w:rPr>
          <w:lang w:val="id_ID" w:bidi="id_ID"/>
        </w:rPr>
      </w:r>
      <w:r>
        <w:rPr>
          <w:lang w:val="id_ID" w:bidi="id_ID"/>
        </w:rPr>
        <w:t xml:space="preserve">Selanjutnya, kelompok dapat memutuskan versi mana dari bagian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 xml:space="preserve">Hentikan sejenak rekaman ini di sini. </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27:1–8</w:t>
      </w:r>
      <w:r>
        <w:rPr>
          <w:lang w:val="id_ID" w:bidi="id_ID"/>
        </w:rPr>
      </w:r>
    </w:p>
    <w:p>
      <w:pPr>
        <w:pStyle w:val="Heading3"/>
      </w:pPr>
      <w:r>
        <w:rPr>
          <w:lang w:val="id_ID" w:bidi="id_ID"/>
        </w:rPr>
        <w:t>Dengar dan Renungkan</w:t>
      </w:r>
    </w:p>
    <w:p>
      <w:pPr/>
      <w:r>
        <w:rPr>
          <w:lang w:val="id_ID" w:bidi="id_ID"/>
        </w:rPr>
      </w:r>
      <w:r>
        <w:rPr>
          <w:lang w:val="id_ID" w:bidi="id_ID"/>
        </w:rPr>
        <w:t>Dalam tahap ini, dengarkan Kisah Para Rasul 27:1–8 dan simpanlah dalam hatimu</w:t>
      </w:r>
    </w:p>
    <w:p>
      <w:pPr/>
      <w:r>
        <w:rPr>
          <w:lang w:val="id_ID" w:bidi="id_ID"/>
        </w:rPr>
      </w:r>
      <w:r>
        <w:rPr>
          <w:lang w:val="id_ID" w:bidi="id_ID"/>
        </w:rPr>
        <w:t>Dengarkan versi audio dari Kisah Para Rasul 27:1–8 sebanyak tiga kali, dalam tiga terjemahan yang berbeda, jika memungkinkan. Kemudian, secara berkelompok, diskusikan pertanyaan-pertanyaan berikut:</w:t>
      </w:r>
    </w:p>
    <w:p>
      <w:pPr>
        <w:pStyle w:val="ListBullet"/>
        <w:spacing w:line="240" w:lineRule="auto"/>
        <w:ind w:left="720"/>
      </w:pPr>
      <w:r>
        <w:rPr>
          <w:lang w:val="id_ID" w:bidi="id_ID"/>
        </w:rPr>
      </w:r>
      <w:r>
        <w:rPr>
          <w:lang w:val="id_ID" w:bidi="id_ID"/>
        </w:rPr>
        <w:t>Apa yang Anda sukai dari perikop ini?</w:t>
      </w:r>
    </w:p>
    <w:p>
      <w:pPr>
        <w:pStyle w:val="ListBullet"/>
        <w:spacing w:line="240" w:lineRule="auto"/>
        <w:ind w:left="720"/>
      </w:pPr>
      <w:r>
        <w:rPr>
          <w:lang w:val="id_ID" w:bidi="id_ID"/>
        </w:rPr>
      </w:r>
      <w:r>
        <w:rPr>
          <w:lang w:val="id_ID" w:bidi="id_ID"/>
        </w:rPr>
        <w:t>Apa yang tidak Anda sukai atau tidak Anda pahami dari perikop ini?</w:t>
      </w:r>
    </w:p>
    <w:p>
      <w:pPr>
        <w:pStyle w:val="ListBullet"/>
        <w:spacing w:line="240" w:lineRule="auto"/>
        <w:ind w:left="720"/>
      </w:pPr>
      <w:r>
        <w:rPr>
          <w:lang w:val="id_ID" w:bidi="id_ID"/>
        </w:rPr>
      </w:r>
      <w:r>
        <w:rPr>
          <w:lang w:val="id_ID" w:bidi="id_ID"/>
        </w:rPr>
        <w:t>Apa yang perikop ini sampaikan kepada kita tentang Allah atau Yesus?</w:t>
      </w:r>
    </w:p>
    <w:p>
      <w:pPr>
        <w:pStyle w:val="ListBullet"/>
        <w:spacing w:line="240" w:lineRule="auto"/>
        <w:ind w:left="720"/>
      </w:pPr>
      <w:r>
        <w:rPr>
          <w:lang w:val="id_ID" w:bidi="id_ID"/>
        </w:rPr>
      </w:r>
      <w:r>
        <w:rPr>
          <w:lang w:val="id_ID" w:bidi="id_ID"/>
        </w:rPr>
        <w:t>Apa yang perikop ini sampaikan kepada kita tentang orang-orang?</w:t>
      </w:r>
    </w:p>
    <w:p>
      <w:pPr>
        <w:pStyle w:val="ListBullet"/>
        <w:spacing w:line="240" w:lineRule="auto"/>
        <w:ind w:left="720"/>
      </w:pPr>
      <w:r>
        <w:rPr>
          <w:lang w:val="id_ID" w:bidi="id_ID"/>
        </w:rPr>
      </w:r>
      <w:r>
        <w:rPr>
          <w:lang w:val="id_ID" w:bidi="id_ID"/>
        </w:rPr>
        <w:t>Bagaimana perikop ini memengaruhi kehidupan kita sehari-hari?</w:t>
      </w:r>
    </w:p>
    <w:p>
      <w:pPr>
        <w:pStyle w:val="ListBullet"/>
        <w:spacing w:line="240" w:lineRule="auto"/>
        <w:ind w:left="720"/>
      </w:pPr>
      <w:r>
        <w:rPr>
          <w:lang w:val="id_ID" w:bidi="id_ID"/>
        </w:rPr>
      </w:r>
      <w:r>
        <w:rPr>
          <w:lang w:val="id_ID" w:bidi="id_ID"/>
        </w:rPr>
        <w:t>Siapa yang Anda kenal yang perlu mendengar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Kisah Para Rasul 27:1–8 dalam terjemahan yang paling mudah dimengerti.</w:t>
      </w:r>
    </w:p>
    <w:p>
      <w:pPr/>
      <w:r>
        <w:rPr>
          <w:lang w:val="id_ID" w:bidi="id_ID"/>
        </w:rPr>
      </w:r>
      <w:r>
        <w:rPr>
          <w:lang w:val="id_ID" w:bidi="id_ID"/>
        </w:rPr>
        <w:t>Seperti yang Anda ingat, kisah itu diceritakan oleh Lukas. Dia sedang menulis semuanya untuk diutus kepada Teofilus, yang tidak berada di sana ketika ini terjadi. Dalam perikop sebelumnya, Paulus berada di Kaisarea, tempat Raja Agripa dan Gubernur Festus telah memutuskan untuk mengutus Paulus kepada Kaisar di Roma, Italia. Paulus adalah seorang tahanan dari otoritas Romawi. Pada saat ini dalam kisah tersebut Lukas bergembira bagi Paulus, bersama dengan Aristarkus, teman Paulus yang lain.</w:t>
      </w:r>
    </w:p>
    <w:p>
      <w:pPr/>
      <w:r>
        <w:rPr>
          <w:lang w:val="id_ID" w:bidi="id_ID"/>
        </w:rPr>
      </w:r>
      <w:r>
        <w:rPr>
          <w:lang w:val="id_ID" w:bidi="id_ID"/>
        </w:rPr>
        <w:t>Perjalanan ke Roma akan panjang, memakan waktu beberapa bulan dan memerlukan beberapa perhentian di sepanjang jalan. Anda akan mengingat dari perikop sebelumnya bahwa Kaisarea adalah kota pelabuhan di tepi Laut Mediterania sebuah Laut asian yang sangat luas dimana berada di antara Eropa, Asia, dan Afrika. Tempat itu berada di Israel tetapi adalah pusat administrasi bagi para penguasa Romawi. Kota ini dinamai untuk menghormati Kaisar, penguasa Roma dan semua tanah yang dikuasai Roma.</w:t>
      </w:r>
    </w:p>
    <w:p>
      <w:pPr/>
      <w:r>
        <w:rPr>
          <w:lang w:val="id_ID" w:bidi="id_ID"/>
        </w:rPr>
      </w:r>
      <w:r>
        <w:rPr>
          <w:lang w:val="id_ID" w:bidi="id_ID"/>
        </w:rPr>
        <w:t xml:space="preserve">Berhenti di sini dan tunjukkan kepada tim penerjemah peta dari </w:t>
      </w:r>
      <w:r>
        <w:rPr>
          <w:lang w:val="id_ID" w:bidi="id_ID"/>
        </w:rPr>
        <w:t>daerah ini</w:t>
      </w:r>
      <w:r>
        <w:rPr>
          <w:lang w:val="id_ID" w:bidi="id_ID"/>
        </w:rPr>
        <w:t>. Lihatlah peta dan temukan Kaisarea. Temukan Roma di peta. Perhatikan daerah lain yang berbatasan dengan Laut Mediterania.</w:t>
      </w:r>
    </w:p>
    <w:p>
      <w:pPr/>
      <w:r>
        <w:rPr>
          <w:lang w:val="id_ID" w:bidi="id_ID"/>
        </w:rPr>
      </w:r>
      <w:r>
        <w:rPr>
          <w:lang w:val="id_ID" w:bidi="id_ID"/>
        </w:rPr>
        <w:t>Ceritakan kisah tentang perjalanan panjang yang telah Anda buat. Bagaimana Anda memutuskan kapan dan di mana harus berhenti? Hentikan sebentar audio ini di sini.</w:t>
      </w:r>
    </w:p>
    <w:p>
      <w:pPr/>
      <w:r>
        <w:rPr>
          <w:lang w:val="id_ID" w:bidi="id_ID"/>
        </w:rPr>
      </w:r>
      <w:r>
        <w:rPr>
          <w:lang w:val="id_ID" w:bidi="id_ID"/>
        </w:rPr>
        <w:t>Karena Paulus adalah seorang tahanan dalam perjalanannya ke persidangan, para prajurit Romawi mengawalnya dalam perjalanan itu. Orang yang bertanggung jawab atas para tahanan di Kaisarea memutuskan bahwa para tahanan yang menuju ke Roma harus melakukan perjalanan dengan kapal. Dia mempercayakan Paulus dan para tahanan lainnya kepada seorang perwira bernama Julius. Julius adalah seorang perwira di Resimen Kekaisaran atau kohort. Anda akan mengingat dari perikop sebelumnya bahwa seorang perwira adalah seorang petugas yang memimpin 100 tentara. Dia adalah bagian dari unit militer yang disebut "Pasukan Kekaisaran" atau "Resimen Kekaisaran." Sebuah kohort, atau resimen, dalam tentara Romawi adalah unit yang terdiri dari enam kelompok beranggotakan 100 prajurit. Kekaisaran berarti bahwa kelompok dari prajurit melayani Kaisar Romawi, atau Kaisar. Mereka melayani Kaisar Romawi di Yudea dan Siria.</w:t>
      </w:r>
    </w:p>
    <w:p>
      <w:pPr/>
      <w:r>
        <w:rPr>
          <w:lang w:val="id_ID" w:bidi="id_ID"/>
        </w:rPr>
      </w:r>
      <w:r>
        <w:rPr>
          <w:lang w:val="id_ID" w:bidi="id_ID"/>
        </w:rPr>
        <w:t>Teman-teman Paulus, Lukas dan Aristarkus, diizinkan untuk melakukan perjalanan bersamanya, tetapi mereka bukan tahanan. Aristarkus adalah kota dari Tesalonika di provinsi Makedonia. Anda akan mengingat dari perikop sebelumnya bahwa Aristarkus telah melakukan perjalanan bersama Paulus pada acara-acara lain. Lukas dan Aristarkus mungkin diwajibkan untuk membayar biaya perjalanan mereka. Mungkin ada penumpang lain yang membayar selain para tahanan dan prajurit Romawi di atas kapal.</w:t>
      </w:r>
    </w:p>
    <w:p>
      <w:pPr/>
      <w:r>
        <w:rPr>
          <w:lang w:val="id_ID" w:bidi="id_ID"/>
        </w:rPr>
      </w:r>
      <w:r>
        <w:rPr>
          <w:lang w:val="id_ID" w:bidi="id_ID"/>
        </w:rPr>
        <w:t>Kelompok ini melakukan perjalanan dengan dua kapal yang berbeda dari bagian cerita ini. Kapal pertama dimulai dari Adramyttium, kota lain di pantai Mediterania, tetapi Paulus dan kelompok itu menaikinya di Kaisarea. Kapal pertama ini mungkin adalah kapal yang cukup luas yang dirancang untuk melakukan perjalanan dekat dengan pantai dan membuat banyak perhentian. Kapal ini hanya pergi ke sebagian perjalanan ke Roma. Kapal itu berhenti di Sidon, dan Julius baik hati kepada Paulus dan mengizinkannya meninggalkan kapal untuk mengunjungi teman-teman. Teman-teman Paulus di Sidon memenuhi kebutuhannya. Ini berarti bahwa mereka mungkin memberinya makanan dan persediaan lainnya yang mungkin ia butuhkan untuk perjalanan panjang di depan.</w:t>
      </w:r>
    </w:p>
    <w:p>
      <w:pPr/>
      <w:r>
        <w:rPr>
          <w:lang w:val="id_ID" w:bidi="id_ID"/>
        </w:rPr>
      </w:r>
      <w:r>
        <w:rPr>
          <w:lang w:val="id_ID" w:bidi="id_ID"/>
        </w:rPr>
        <w:t>Berhenti di sini dan diskusikan: Minta anggota tim penerjemah menceritakan sebuah cerita tentang melakukan perjalanan yang panjang, dan tidak membawa beberapa hal yang mereka butuhkan. Apa saja cara Anda mendapatkan hal-hal yang Anda butuhkan saat melakukan perjalanan? Hentikan sebentar audio ini di sini.</w:t>
      </w:r>
    </w:p>
    <w:p>
      <w:pPr/>
      <w:r>
        <w:rPr>
          <w:lang w:val="id_ID" w:bidi="id_ID"/>
        </w:rPr>
      </w:r>
      <w:r>
        <w:rPr>
          <w:lang w:val="id_ID" w:bidi="id_ID"/>
        </w:rPr>
        <w:t>Kemudian kapal itu meninggalkan Sidon dan berlayar di sepanjang tepi pulau Siprus. Bagian atas sebuah pulau adalah sisi di mana kapal itu paling terlindungi dari angin. Dalam hal ini, itu merujuk pada pantai tenggara dan timur dari pulau Siprus sampai ke ujung timur laut pulau tersebut. Dari sana, kapal itu melewati Kilikia dan Pamfilia, tetapi tidak berhenti di tempat-tempat itu. Kapal itu akhirnya berhenti di Myra. Mira adalah sebuah kota di provinsi Lisia. Karena kapal ini tidak akan pergi ke Italia, Julius sang perwira menemukan kapal lain di Myra yang akan membawa kelompok itu ke bagian berikutnya dari perjalanan mereka.</w:t>
      </w:r>
    </w:p>
    <w:p>
      <w:pPr/>
      <w:r>
        <w:rPr>
          <w:lang w:val="id_ID" w:bidi="id_ID"/>
        </w:rPr>
      </w:r>
      <w:r>
        <w:rPr>
          <w:lang w:val="id_ID" w:bidi="id_ID"/>
        </w:rPr>
        <w:t xml:space="preserve">Berhenti di sini dan tunjukkan kepada tim penerjemah gambar sebuah </w:t>
      </w:r>
      <w:r>
        <w:rPr>
          <w:lang w:val="id_ID" w:bidi="id_ID"/>
        </w:rPr>
        <w:t>kapal yang sedang melaut</w:t>
      </w:r>
      <w:r>
        <w:rPr>
          <w:lang w:val="id_ID" w:bidi="id_ID"/>
        </w:rPr>
        <w:t xml:space="preserve">. Tunjukkan kepada tim peta </w:t>
      </w:r>
      <w:r>
        <w:rPr>
          <w:b/>
          <w:lang w:val="id_ID" w:bidi="id_ID"/>
        </w:rPr>
        <w:t>rute yang diambil kapal dari Kaisarea ke Myra</w:t>
      </w:r>
      <w:r>
        <w:rPr>
          <w:lang w:val="id_ID" w:bidi="id_ID"/>
        </w:rPr>
        <w:t>. Hentikan sebentar audio ini di sini.</w:t>
      </w:r>
    </w:p>
    <w:p>
      <w:pPr/>
      <w:r>
        <w:rPr>
          <w:lang w:val="id_ID" w:bidi="id_ID"/>
        </w:rPr>
      </w:r>
      <w:r>
        <w:rPr>
          <w:lang w:val="id_ID" w:bidi="id_ID"/>
        </w:rPr>
        <w:t>Di Myra, Julius, pejabat Romawi yang bertanggung jawab, menempatkan Paulus dan kelompoknya di kapal yang berbeda yang telah datang dari Aleksandria, Mesir. Kapal kedua ini mungkin memiliki panjang 60 meter dan lebar 15 meter. Kapal itu bisa menampung setidaknya 276 orang di atasnya serta banyak ton biji-bijian dan kargo lainnya. Itu cukup besar untuk berlayar melintasi samudra terbuka dan sampai ke Roma. Ada armada, atau sekelompok kapal, yang dikendalikan oleh pemerintah Romawi untuk mengangkut gandum ke Roma. Kapal ini mungkin adalah kapal gandum dari armada itu.</w:t>
      </w:r>
    </w:p>
    <w:p>
      <w:pPr/>
      <w:r>
        <w:rPr>
          <w:lang w:val="id_ID" w:bidi="id_ID"/>
        </w:rPr>
      </w:r>
      <w:r>
        <w:rPr>
          <w:lang w:val="id_ID" w:bidi="id_ID"/>
        </w:rPr>
        <w:t>Kapal kedua ini berlayar dari Myra, tetapi kemajuan lambat karena angin kencang bertiup menentang jalan yang ingin mereka tuju. Saat itu beberapa hari sebelum kapal itu tiba di lepas pantai kota Cnidus. Bagian dari perjalanan ini seharusnya hanya memakan waktu dua hari, tetapi angin membuat perjalanan jauh lebih lama. Karena angin kencang, kapal itu berlayar di sepanjang Salome, titik timur pulau Kreta. Daerah ini berada di sisi bawah pulau itu. Pulau itu akan menghalangi angin yang bertiup dari barat. Ketika kapal itu melewati sisi Kreta dan berbalik ke barat, angin masih bertiup melawan mereka, sehingga mereka terus berjuang untuk melakukan perjalanan dengan cepat. Karena angin, perjalanan itu memakan waktu lebih banyak dari yang diharapkan.</w:t>
      </w:r>
    </w:p>
    <w:p>
      <w:pPr/>
      <w:r>
        <w:rPr>
          <w:lang w:val="id_ID" w:bidi="id_ID"/>
        </w:rPr>
      </w:r>
      <w:r>
        <w:rPr>
          <w:lang w:val="id_ID" w:bidi="id_ID"/>
        </w:rPr>
        <w:t>Akhirnya, kapal itu berhenti di tempat yang disebut Fair Havens, dekat kota Lasea di sisi selatan Kreta. Fair Havens berarti "Pelabuhan yang Baik," yang berarti adalah tempat yang dilindungi dari angin dan ombak laut.</w:t>
      </w:r>
    </w:p>
    <w:p>
      <w:pPr/>
      <w:r>
        <w:rPr>
          <w:lang w:val="id_ID" w:bidi="id_ID"/>
        </w:rPr>
      </w:r>
      <w:r>
        <w:rPr>
          <w:lang w:val="id_ID" w:bidi="id_ID"/>
        </w:rPr>
        <w:t xml:space="preserve">Berhenti di sini dan tunjukkan kepada tim penerjemah peta </w:t>
      </w:r>
      <w:r>
        <w:rPr>
          <w:b/>
          <w:lang w:val="id_ID" w:bidi="id_ID"/>
        </w:rPr>
        <w:t>rute kapal</w:t>
      </w:r>
      <w:r>
        <w:rPr>
          <w:lang w:val="id_ID" w:bidi="id_ID"/>
        </w:rPr>
        <w:t>.</w:t>
      </w:r>
    </w:p>
    <w:p>
      <w:pPr/>
      <w:r>
        <w:rPr>
          <w:lang w:val="id_ID" w:bidi="id_ID"/>
        </w:rPr>
      </w:r>
      <w:r>
        <w:rPr>
          <w:lang w:val="id_ID" w:bidi="id_ID"/>
        </w:rPr>
        <w:t xml:space="preserve">Berhenti di sini dan tunjukkan tim penerjemah gambar sebuah </w:t>
      </w:r>
      <w:r>
        <w:rPr>
          <w:lang w:val="id_ID" w:bidi="id_ID"/>
        </w:rPr>
        <w:t>kapal kargo Mediterania</w:t>
      </w:r>
      <w:r>
        <w:rPr>
          <w:lang w:val="id_ID" w:bidi="id_ID"/>
        </w:rPr>
        <w:t>.</w:t>
      </w:r>
      <w:r>
        <w:rPr>
          <w:lang w:val="id_ID" w:bidi="id_ID"/>
        </w:rPr>
      </w:r>
    </w:p>
    <w:p>
      <w:pPr>
        <w:pStyle w:val="Heading3"/>
      </w:pPr>
      <w:r>
        <w:rPr>
          <w:lang w:val="id_ID" w:bidi="id_ID"/>
        </w:rPr>
        <w:t>Menjelaskan Adegan</w:t>
      </w:r>
    </w:p>
    <w:p>
      <w:pPr/>
      <w:r>
        <w:rPr>
          <w:lang w:val="id_ID" w:bidi="id_ID"/>
        </w:rPr>
      </w:r>
      <w:r>
        <w:rPr>
          <w:lang w:val="id_ID" w:bidi="id_ID"/>
        </w:rPr>
        <w:t>Dengarkan versi audio dari Kisah Para Rasul 27:1–8 dalam terjemahan yang paling mudah dimengerti.</w:t>
      </w:r>
    </w:p>
    <w:p>
      <w:pPr/>
      <w:r>
        <w:rPr>
          <w:lang w:val="id_ID" w:bidi="id_ID"/>
        </w:rPr>
      </w:r>
      <w:r>
        <w:rPr>
          <w:lang w:val="id_ID" w:bidi="id_ID"/>
        </w:rPr>
        <w:t>Pada tahap ini, kelompok akan menentukan adegan, tokoh, dan latar dari perikop ini. Selanjutnya, kelompok akan memvisualisasikan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Pihak berwenang memutuskan bahwa sudah waktunya bagi Paulus dan para tahanan lainnya untuk memulai perjalanan itu ke Roma. Julius, seorang perwira Romawi, bertanggung jawab atas para tahanan. Teman-teman Paulus, Lukas dan Aristarkus, bergabung dengannya dalam perjalanan. Mereka berangkat dengan kapal yang dijadwalkan untuk membuat beberapa berhenti di sepanjang pantai.</w:t>
      </w:r>
    </w:p>
    <w:p>
      <w:pPr/>
      <w:r>
        <w:rPr>
          <w:lang w:val="id_ID" w:bidi="id_ID"/>
        </w:rPr>
      </w:r>
      <w:r>
        <w:rPr>
          <w:b/>
          <w:lang w:val="id_ID" w:bidi="id_ID"/>
        </w:rPr>
        <w:t>Dalam adegan kedua:</w:t>
      </w:r>
      <w:r>
        <w:rPr>
          <w:lang w:val="id_ID" w:bidi="id_ID"/>
        </w:rPr>
        <w:t xml:space="preserve"> Kapal itu berhenti di Sidon. Paulus diizinkan untuk meninggalkan kapal untuk mengunjungi bersama teman-teman yang tinggal di Sidon. Paulus, Lukas, dan Aristarkus kembali ke kapal. Kapal itu meninggalkan Sidon dan berlayar ke Myra.</w:t>
      </w:r>
    </w:p>
    <w:p>
      <w:pPr/>
      <w:r>
        <w:rPr>
          <w:lang w:val="id_ID" w:bidi="id_ID"/>
        </w:rPr>
      </w:r>
      <w:r>
        <w:rPr>
          <w:b/>
          <w:lang w:val="id_ID" w:bidi="id_ID"/>
        </w:rPr>
        <w:t>Dalam adegan ketiga:</w:t>
      </w:r>
      <w:r>
        <w:rPr>
          <w:lang w:val="id_ID" w:bidi="id_ID"/>
        </w:rPr>
        <w:t xml:space="preserve"> Angin kencang bertiup melawan kapal, sehingga sulit untuk melakukan perjalanan dengan cepat ke arah yang ingin mereka tuju. Kapal itu mendarat di Myra. Julius menemukan kapal yang berbeda dan lebih besar yang akan pergi ke Roma. Julius memindahkan kelompok itu ke kapal itu.</w:t>
      </w:r>
    </w:p>
    <w:p>
      <w:pPr/>
      <w:r>
        <w:rPr>
          <w:lang w:val="id_ID" w:bidi="id_ID"/>
        </w:rPr>
      </w:r>
      <w:r>
        <w:rPr>
          <w:b/>
          <w:lang w:val="id_ID" w:bidi="id_ID"/>
        </w:rPr>
        <w:t>Dalam adegan keempat:</w:t>
      </w:r>
      <w:r>
        <w:rPr>
          <w:lang w:val="id_ID" w:bidi="id_ID"/>
        </w:rPr>
        <w:t xml:space="preserve"> Kapal kedua meninggalkan Myra tetapi berlayar perlahan-lahan karena angin. Para awak kapal mengubah arah kapal untuk mencoba membuat kemajuan yang lebih baik, tetapi angin masih memperlambat mereka. Setelah beberapa hari, kapal itu tiba di Fair Havens dekat Lasea, di pulau Kreta.</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Otoritas Romawi di Kaisarea</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Lukas</w:t>
      </w:r>
    </w:p>
    <w:p>
      <w:pPr>
        <w:pStyle w:val="ListBullet"/>
        <w:spacing w:line="240" w:lineRule="auto"/>
        <w:ind w:left="720"/>
      </w:pPr>
      <w:r>
        <w:rPr>
          <w:lang w:val="id_ID" w:bidi="id_ID"/>
        </w:rPr>
      </w:r>
      <w:r>
        <w:rPr>
          <w:lang w:val="id_ID" w:bidi="id_ID"/>
        </w:rPr>
        <w:t>Beberapa tahanan lainnya</w:t>
      </w:r>
    </w:p>
    <w:p>
      <w:pPr>
        <w:pStyle w:val="ListBullet"/>
        <w:spacing w:line="240" w:lineRule="auto"/>
        <w:ind w:left="720"/>
      </w:pPr>
      <w:r>
        <w:rPr>
          <w:lang w:val="id_ID" w:bidi="id_ID"/>
        </w:rPr>
      </w:r>
      <w:r>
        <w:rPr>
          <w:lang w:val="id_ID" w:bidi="id_ID"/>
        </w:rPr>
        <w:t>Julius, seorang perwira dari Resimen Kekaisaran</w:t>
      </w:r>
    </w:p>
    <w:p>
      <w:pPr>
        <w:pStyle w:val="ListBullet"/>
        <w:spacing w:line="240" w:lineRule="auto"/>
        <w:ind w:left="720"/>
      </w:pPr>
      <w:r>
        <w:rPr>
          <w:lang w:val="id_ID" w:bidi="id_ID"/>
        </w:rPr>
      </w:r>
      <w:r>
        <w:rPr>
          <w:lang w:val="id_ID" w:bidi="id_ID"/>
        </w:rPr>
        <w:t>Aristarkus, seorang Makedonia dari Tesalonika dan seorang teman Paulus dan Lukas</w:t>
      </w:r>
    </w:p>
    <w:p>
      <w:pPr>
        <w:pStyle w:val="ListBullet"/>
        <w:spacing w:line="240" w:lineRule="auto"/>
        <w:ind w:left="720"/>
      </w:pPr>
      <w:r>
        <w:rPr>
          <w:lang w:val="id_ID" w:bidi="id_ID"/>
        </w:rPr>
      </w:r>
      <w:r>
        <w:rPr>
          <w:lang w:val="id_ID" w:bidi="id_ID"/>
        </w:rPr>
        <w:t>Kapten dan awak kapal pertama</w:t>
      </w:r>
    </w:p>
    <w:p>
      <w:pPr>
        <w:pStyle w:val="ListBullet"/>
        <w:spacing w:line="240" w:lineRule="auto"/>
        <w:ind w:left="720"/>
      </w:pPr>
      <w:r>
        <w:rPr>
          <w:lang w:val="id_ID" w:bidi="id_ID"/>
        </w:rPr>
      </w:r>
      <w:r>
        <w:rPr>
          <w:lang w:val="id_ID" w:bidi="id_ID"/>
        </w:rPr>
        <w:t>Teman-teman Paulus di Sidon</w:t>
      </w:r>
    </w:p>
    <w:p>
      <w:pPr>
        <w:pStyle w:val="ListBullet"/>
        <w:spacing w:line="240" w:lineRule="auto"/>
        <w:ind w:left="720"/>
      </w:pPr>
      <w:r>
        <w:rPr>
          <w:lang w:val="id_ID" w:bidi="id_ID"/>
        </w:rPr>
      </w:r>
      <w:r>
        <w:rPr>
          <w:lang w:val="id_ID" w:bidi="id_ID"/>
        </w:rPr>
        <w:t>Kapten dan awak kapal kedua</w:t>
      </w:r>
    </w:p>
    <w:p>
      <w:pPr>
        <w:pStyle w:val="ListBullet"/>
        <w:spacing w:line="240" w:lineRule="auto"/>
        <w:ind w:left="720"/>
      </w:pPr>
      <w:r>
        <w:rPr>
          <w:lang w:val="id_ID" w:bidi="id_ID"/>
        </w:rPr>
      </w:r>
      <w:r>
        <w:rPr>
          <w:lang w:val="id_ID" w:bidi="id_ID"/>
        </w:rPr>
        <w:t>Para prajurit Romawi lainnya</w:t>
      </w:r>
    </w:p>
    <w:p>
      <w:pPr/>
      <w:r>
        <w:rPr>
          <w:lang w:val="id_ID" w:bidi="id_ID"/>
        </w:rPr>
      </w:r>
      <w:r>
        <w:rPr>
          <w:lang w:val="id_ID" w:bidi="id_ID"/>
        </w:rPr>
        <w:t>Setelah persidangan Paulus di Kaisarea, para pejabat harus menemukan kapal untuk mengutus Paulus ke Roma. Kisah ini dimulai dengan "Ketika mereka memutuskan bahwa kami akan berlayar, atau naik ke kapal, ke Roma, Italia, pejabat Romawi Julius bertanggung jawab atas Paulus dan beberapa tahanan lainnya." Kita tidak tahu siapa yang membuat keputusan bahwa sudah waktunya untuk pergi.</w:t>
      </w:r>
    </w:p>
    <w:p>
      <w:pPr/>
      <w:r>
        <w:rPr>
          <w:lang w:val="id_ID" w:bidi="id_ID"/>
        </w:rPr>
      </w:r>
      <w:r>
        <w:rPr>
          <w:lang w:val="id_ID" w:bidi="id_ID"/>
        </w:rPr>
        <w:t>Penting untuk diingat bahwa ini adalah poin dalam cerita di mana Lukas dan Aristarkus bergabung dengan Paulus. Lukas adalah penulis, jadi Lukas mulai menunjukkan kepada kita bahwa ia berada di sana karena ia mengatakan "kami berlayar ke Roma." Anda akan mengingat bahwa Lukas sebelumnya telah melakukan perjalanan bersama Paulus pada perjalanan lain. Lukas tidak bersama dengan Paulus sejak mereka tiba di Yerusalem sebelum penangkapan Paulus. Kita tidak tahu di mana Lukas telah berada selama dua tahun terakhir.</w:t>
      </w:r>
    </w:p>
    <w:p>
      <w:pPr/>
      <w:r>
        <w:rPr>
          <w:lang w:val="id_ID" w:bidi="id_ID"/>
        </w:rPr>
      </w:r>
      <w:r>
        <w:rPr>
          <w:lang w:val="id_ID" w:bidi="id_ID"/>
        </w:rPr>
        <w:t>Penting untuk diingat bahwa kelompok itu membawa dua kapal ke Roma. Kapal pertama datang dari Adramyttium dan berhenti di Kaisarea untuk menjemput Paulus dan kelompoknya. Mereka berlayar di sepanjang pantai Laut Mediterania untuk satu malam. Keesokan harinya mereka berhenti di Sidon. Paulus dan teman-temannya keluar dari kapal untuk mengunjungi teman-teman.</w:t>
      </w:r>
    </w:p>
    <w:p>
      <w:pPr/>
      <w:r>
        <w:rPr>
          <w:lang w:val="id_ID" w:bidi="id_ID"/>
        </w:rPr>
      </w:r>
      <w:r>
        <w:rPr>
          <w:lang w:val="id_ID" w:bidi="id_ID"/>
        </w:rPr>
        <w:t>Setelah Paulus dan teman-temannya kembali ke perahu, kapal itu pergi ke Myra. Perjalanan dari Sidon ke Myra memakan waktu sekitar 10 sampai 15 hari.</w:t>
      </w:r>
    </w:p>
    <w:p>
      <w:pPr/>
      <w:r>
        <w:rPr>
          <w:lang w:val="id_ID" w:bidi="id_ID"/>
        </w:rPr>
      </w:r>
      <w:r>
        <w:rPr>
          <w:lang w:val="id_ID" w:bidi="id_ID"/>
        </w:rPr>
        <w:t xml:space="preserve">Berhenti di sini dan tunjukkan kepada tim penerjemah Anda peta </w:t>
      </w:r>
      <w:r>
        <w:rPr>
          <w:b/>
          <w:lang w:val="id_ID" w:bidi="id_ID"/>
        </w:rPr>
        <w:t>rute kapal dari Kaisarea ke Sidon ke Myra</w:t>
      </w:r>
      <w:r>
        <w:rPr>
          <w:lang w:val="id_ID" w:bidi="id_ID"/>
        </w:rPr>
        <w:t>. Hentikan sebentar audio ini di sini.</w:t>
      </w:r>
    </w:p>
    <w:p>
      <w:pPr/>
      <w:r>
        <w:rPr>
          <w:lang w:val="id_ID" w:bidi="id_ID"/>
        </w:rPr>
      </w:r>
      <w:r>
        <w:rPr>
          <w:lang w:val="id_ID" w:bidi="id_ID"/>
        </w:rPr>
        <w:t>Di Myra, Julius menemukan kapal lain, dan semua tahanan meninggalkan kapal pertama dan naik ke kapal kedua. Kapal ini mulai berlayar menuju Roma, tetapi angin mendorongnya menentangnya, dan kapal itu berlayar secara perlahan-lahan. Saat itu beberapa hari sebelum kapal itu tiba di lepas pantai kota Cnidus. Bagian dari perjalanan ini seharusnya hanya memakan waktu dua hari, tetapi angin membuat perjalanan jauh lebih lama. Karena angin kencang, kapal itu berlayar di sepanjang Salome, titik timur pulau Kreta. Daerah ini berada di sisi bawah pulau itu. Pulau itu akan menghalangi angin yang bertiup dari barat. Mereka terus berlayar di sepanjang dekat pantai dan akhirnya mendarat di Fair Havens, dekat kota Lasea di sisi selatan Kreta. Kreta adalah sebuah pulau di Laut Mediterania, sekitar 260 kilometer panjang dan lebar 64 kilometer di titik terluas.</w:t>
      </w:r>
    </w:p>
    <w:p>
      <w:pPr/>
      <w:r>
        <w:rPr>
          <w:lang w:val="id_ID" w:bidi="id_ID"/>
        </w:rPr>
      </w:r>
      <w:r>
        <w:rPr>
          <w:lang w:val="id_ID" w:bidi="id_ID"/>
        </w:rPr>
        <w:t xml:space="preserve">Berhenti di sini dan tunjukkan kepada tim penerjemah Anda peta </w:t>
      </w:r>
      <w:r>
        <w:rPr>
          <w:b/>
          <w:lang w:val="id_ID" w:bidi="id_ID"/>
        </w:rPr>
        <w:t>rute kapal dari Myra ke Fair Havens</w:t>
      </w:r>
      <w:r>
        <w:rPr>
          <w:lang w:val="id_ID" w:bidi="id_ID"/>
        </w:rPr>
        <w:t>. Hentikan sebentar audio ini di sini.</w:t>
      </w:r>
    </w:p>
    <w:p>
      <w:pPr/>
      <w:r>
        <w:rPr>
          <w:lang w:val="id_ID" w:bidi="id_ID"/>
        </w:rPr>
      </w:r>
      <w:r>
        <w:rPr>
          <w:lang w:val="id_ID" w:bidi="id_ID"/>
        </w:rPr>
        <w:t>Penting untuk berpikir tentang bagaimana para pelaut berlayar di tengah angin kencang. Kapal-kapal pada saat ini digerakkan oleh layar dan tenaga angin. Beberapa kapal dilengkapi jika perlu dengan dayung yang dioperasikan oleh para budak. Kita tidak tahu apakah kapal-kapal ini telah mendayung karena perikop itu tidak menyebutkan dayung. Kapal kargo gandum sering memiliki panjang sekitar 55 meter, lebar 14 meter, dan tinggi 13 meter. Kapal yang berpantai lebih kecil. Kapal-kapal ini bergantung terutama pada angin untuk memindahkan mereka. Jika angin bergerak ke arah yang ingin mereka tuju, maka mereka dapat melakukan perjalanan dari 7 sampai 11 kilometer per jam. Jika angin bergerak melawan mereka, para pelaut harus berlayar ke arah zigzag yang sulit dan lambat.</w:t>
      </w:r>
    </w:p>
    <w:p>
      <w:pPr/>
      <w:r>
        <w:rPr>
          <w:lang w:val="id_ID" w:bidi="id_ID"/>
        </w:rPr>
      </w:r>
      <w:r>
        <w:rPr>
          <w:lang w:val="id_ID" w:bidi="id_ID"/>
        </w:rPr>
        <w:t xml:space="preserve">Berhenti di sini dan tunjukkan kepada tim penerjemah gambar sebuah </w:t>
      </w:r>
      <w:r>
        <w:rPr>
          <w:lang w:val="id_ID" w:bidi="id_ID"/>
        </w:rPr>
        <w:t>kapal kargo Mediterania</w:t>
      </w:r>
      <w:r>
        <w:rPr>
          <w:lang w:val="id_ID" w:bidi="id_ID"/>
        </w:rPr>
        <w:t>. Hentikan sebentar audio ini di sini.</w:t>
      </w:r>
    </w:p>
    <w:p>
      <w:pPr/>
      <w:r>
        <w:rPr>
          <w:lang w:val="id_ID" w:bidi="id_ID"/>
        </w:rPr>
      </w:r>
      <w:r>
        <w:rPr>
          <w:lang w:val="id_ID" w:bidi="id_ID"/>
        </w:rPr>
        <w:t xml:space="preserve">Sekarang, kelompok hendaknya membuat papan cerita, menggambar atau menggunakan benda-benda untuk membayangkan perikop ini dan apa yang terjadi di dalamnya. </w:t>
      </w:r>
      <w:r>
        <w:rPr>
          <w:lang w:val="id_ID" w:bidi="id_ID"/>
        </w:rPr>
      </w:r>
    </w:p>
    <w:p>
      <w:pPr>
        <w:pStyle w:val="Heading3"/>
      </w:pPr>
      <w:r>
        <w:rPr>
          <w:lang w:val="id_ID" w:bidi="id_ID"/>
        </w:rPr>
        <w:t>Memperagakan Bacaan</w:t>
      </w:r>
    </w:p>
    <w:p>
      <w:pPr/>
      <w:r>
        <w:rPr>
          <w:lang w:val="id_ID" w:bidi="id_ID"/>
        </w:rPr>
      </w:r>
      <w:r>
        <w:rPr>
          <w:lang w:val="id_ID" w:bidi="id_ID"/>
        </w:rPr>
        <w:t>Dengarkan versi audio dari Kisah Para Rasul 27:1–8 dalam terjemahan yang paling mudah dimengerti.</w:t>
      </w:r>
    </w:p>
    <w:p>
      <w:pPr/>
      <w:r>
        <w:rPr>
          <w:lang w:val="id_ID" w:bidi="id_ID"/>
        </w:rPr>
      </w:r>
      <w:r>
        <w:rPr>
          <w:lang w:val="id_ID" w:bidi="id_ID"/>
        </w:rPr>
        <w:t>Dalam tahap ini, kelompok akan memeragakan perikop tersebut.</w:t>
      </w:r>
    </w:p>
    <w:p>
      <w:pPr/>
      <w:r>
        <w:rPr>
          <w:lang w:val="id_ID" w:bidi="id_ID"/>
        </w:rPr>
      </w:r>
      <w:r>
        <w:rPr>
          <w:lang w:val="id_ID" w:bidi="id_ID"/>
        </w:rPr>
        <w:t>Perikop ini memiliki empat adegan.</w:t>
      </w:r>
    </w:p>
    <w:p>
      <w:pPr/>
      <w:r>
        <w:rPr>
          <w:lang w:val="id_ID" w:bidi="id_ID"/>
        </w:rPr>
      </w:r>
      <w:r>
        <w:rPr>
          <w:lang w:val="id_ID" w:bidi="id_ID"/>
        </w:rPr>
        <w:t>Tokoh-tokoh dalam bagian ini adalah:</w:t>
      </w:r>
    </w:p>
    <w:p>
      <w:pPr>
        <w:pStyle w:val="ListBullet"/>
        <w:spacing w:line="240" w:lineRule="auto"/>
        <w:ind w:left="720"/>
      </w:pPr>
      <w:r>
        <w:rPr>
          <w:lang w:val="id_ID" w:bidi="id_ID"/>
        </w:rPr>
      </w:r>
      <w:r>
        <w:rPr>
          <w:lang w:val="id_ID" w:bidi="id_ID"/>
        </w:rPr>
        <w:t>Otoritas Romawi di Kaisarea</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Lukas, menceritakan kisah itu</w:t>
      </w:r>
    </w:p>
    <w:p>
      <w:pPr>
        <w:pStyle w:val="ListBullet"/>
        <w:spacing w:line="240" w:lineRule="auto"/>
        <w:ind w:left="720"/>
      </w:pPr>
      <w:r>
        <w:rPr>
          <w:lang w:val="id_ID" w:bidi="id_ID"/>
        </w:rPr>
      </w:r>
      <w:r>
        <w:rPr>
          <w:lang w:val="id_ID" w:bidi="id_ID"/>
        </w:rPr>
        <w:t>Beberapa tahanan lainnya</w:t>
      </w:r>
    </w:p>
    <w:p>
      <w:pPr>
        <w:pStyle w:val="ListBullet"/>
        <w:spacing w:line="240" w:lineRule="auto"/>
        <w:ind w:left="720"/>
      </w:pPr>
      <w:r>
        <w:rPr>
          <w:lang w:val="id_ID" w:bidi="id_ID"/>
        </w:rPr>
      </w:r>
      <w:r>
        <w:rPr>
          <w:lang w:val="id_ID" w:bidi="id_ID"/>
        </w:rPr>
        <w:t>Julius, seorang kapten dari Resimen Kekaisaran</w:t>
      </w:r>
    </w:p>
    <w:p>
      <w:pPr>
        <w:pStyle w:val="ListBullet"/>
        <w:spacing w:line="240" w:lineRule="auto"/>
        <w:ind w:left="720"/>
      </w:pPr>
      <w:r>
        <w:rPr>
          <w:lang w:val="id_ID" w:bidi="id_ID"/>
        </w:rPr>
      </w:r>
      <w:r>
        <w:rPr>
          <w:lang w:val="id_ID" w:bidi="id_ID"/>
        </w:rPr>
        <w:t>Aristarkus, seorang Makedonia dari Tesalonika dan seorang teman Paulus dan Lukas</w:t>
      </w:r>
    </w:p>
    <w:p>
      <w:pPr>
        <w:pStyle w:val="ListBullet"/>
        <w:spacing w:line="240" w:lineRule="auto"/>
        <w:ind w:left="720"/>
      </w:pPr>
      <w:r>
        <w:rPr>
          <w:lang w:val="id_ID" w:bidi="id_ID"/>
        </w:rPr>
      </w:r>
      <w:r>
        <w:rPr>
          <w:lang w:val="id_ID" w:bidi="id_ID"/>
        </w:rPr>
        <w:t>Kapten dan awak kapal pertama</w:t>
      </w:r>
    </w:p>
    <w:p>
      <w:pPr>
        <w:pStyle w:val="ListBullet"/>
        <w:spacing w:line="240" w:lineRule="auto"/>
        <w:ind w:left="720"/>
      </w:pPr>
      <w:r>
        <w:rPr>
          <w:lang w:val="id_ID" w:bidi="id_ID"/>
        </w:rPr>
      </w:r>
      <w:r>
        <w:rPr>
          <w:lang w:val="id_ID" w:bidi="id_ID"/>
        </w:rPr>
        <w:t>Teman-teman Paulus di Sidon</w:t>
      </w:r>
    </w:p>
    <w:p>
      <w:pPr>
        <w:pStyle w:val="ListBullet"/>
        <w:spacing w:line="240" w:lineRule="auto"/>
        <w:ind w:left="720"/>
      </w:pPr>
      <w:r>
        <w:rPr>
          <w:lang w:val="id_ID" w:bidi="id_ID"/>
        </w:rPr>
      </w:r>
      <w:r>
        <w:rPr>
          <w:lang w:val="id_ID" w:bidi="id_ID"/>
        </w:rPr>
        <w:t>Kapten dan awak kapal kedua</w:t>
      </w:r>
    </w:p>
    <w:p>
      <w:pPr>
        <w:pStyle w:val="ListBullet"/>
        <w:spacing w:line="240" w:lineRule="auto"/>
        <w:ind w:left="720"/>
      </w:pPr>
      <w:r>
        <w:rPr>
          <w:lang w:val="id_ID" w:bidi="id_ID"/>
        </w:rPr>
      </w:r>
      <w:r>
        <w:rPr>
          <w:lang w:val="id_ID" w:bidi="id_ID"/>
        </w:rPr>
        <w:t>Para prajurit Romawi lainnya</w:t>
      </w:r>
    </w:p>
    <w:p>
      <w:pPr/>
      <w:r>
        <w:rPr>
          <w:lang w:val="id_ID" w:bidi="id_ID"/>
        </w:rPr>
      </w:r>
      <w:r>
        <w:rPr>
          <w:lang w:val="id_ID" w:bidi="id_ID"/>
        </w:rPr>
        <w:t>Peragakan perikop ini dua kali secara berkelompok. Anda harus memeragakan perikop ini dalam bahasa Anda sendiri.</w:t>
      </w:r>
    </w:p>
    <w:p>
      <w:pPr/>
      <w:r>
        <w:rPr>
          <w:lang w:val="id_ID" w:bidi="id_ID"/>
        </w:rPr>
      </w:r>
      <w:r>
        <w:rPr>
          <w:lang w:val="id_ID" w:bidi="id_ID"/>
        </w:rPr>
        <w:t>Pertama, peragakan perikop ini tanpa berhenti. Perhatikan percakapan, alur, jalan cerita, dan urutan waktu dari perikop ini. Pastikan Anda tidak melewatkan peragaan bagian-bagian yang sulit atau penting dari perikop tersebut. Bantulah satu sama lain untuk mengingat bagian-bagian perikop ini.</w:t>
      </w:r>
    </w:p>
    <w:p>
      <w:pPr/>
      <w:r>
        <w:rPr>
          <w:lang w:val="id_ID" w:bidi="id_ID"/>
        </w:rPr>
      </w:r>
      <w:r>
        <w:rPr>
          <w:lang w:val="id_ID" w:bidi="id_ID"/>
        </w:rPr>
        <w:t>Hentikan sebentar rekaman ini di sini dan peragakan bagian tersebut.</w:t>
      </w:r>
    </w:p>
    <w:p>
      <w:pPr/>
      <w:r>
        <w:rPr>
          <w:lang w:val="id_ID" w:bidi="id_ID"/>
        </w:rPr>
      </w:r>
      <w:r>
        <w:rPr>
          <w:lang w:val="id_ID" w:bidi="id_ID"/>
        </w:rPr>
        <w:t>Kelompok tersebut harus memperagakan perikop ini untuk kedua kalinya. Pada bagian-bagian tertentu dalam drama, berhenti sejenak dan tanyakan pada orang yang sedang memerankan tokoh, "Apa yang Anda rasakan atau pikirkan?" Orang yang sedang memerankan karakter harus menjawab apa yang akan mereka rasakan atau pikirkan jika mereka menjadi karakter tersebut. Lalu lanjutkan dramanya.</w:t>
      </w:r>
    </w:p>
    <w:p>
      <w:pPr/>
      <w:r>
        <w:rPr>
          <w:lang w:val="id_ID" w:bidi="id_ID"/>
        </w:rPr>
      </w:r>
      <w:r>
        <w:rPr>
          <w:lang w:val="id_ID" w:bidi="id_ID"/>
        </w:rPr>
        <w:t>Hentikan sebentar audio di sini dan peragakan perikop ini untuk kedua kalinya.</w:t>
      </w:r>
    </w:p>
    <w:p>
      <w:pPr/>
      <w:r>
        <w:rPr>
          <w:lang w:val="id_ID" w:bidi="id_ID"/>
        </w:rPr>
      </w:r>
      <w:r>
        <w:rPr>
          <w:lang w:val="id_ID" w:bidi="id_ID"/>
        </w:rPr>
        <w:t>Berikut ini adalah contoh drama dan kemungkinan responsnya.</w:t>
      </w:r>
    </w:p>
    <w:p>
      <w:pPr/>
      <w:r>
        <w:rPr>
          <w:lang w:val="id_ID" w:bidi="id_ID"/>
        </w:rPr>
      </w:r>
      <w:r>
        <w:rPr>
          <w:lang w:val="id_ID" w:bidi="id_ID"/>
        </w:rPr>
        <w:t>Perankan otoritas Romawi yang memutuskan untuk mengutus Paulus dan para tahanan lainnya ke Roma. Pihak berwenang menyerahkan tanggung jawab atas para tahanan kepada Julius, sang perwira. Lukas dan Aristarkus menemani Paulus dalam perjalanan.</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Paulus, "Apa yang kamu rasakan atau pikirkan?" Orang itu mungkin menjawab hal-hal seperti, "Lega akhirnya pergi ke Roma," atau "Bersemangat untuk berdiri di hadapan Kaisar dan menceritakan kepadanya tentang Yesus," atau "Frustrasi menjadi seorang tahanan, tetapi percaya bahwa ini adalah bagian dari rencana Allah."</w:t>
      </w:r>
    </w:p>
    <w:p>
      <w:pPr>
        <w:pStyle w:val="ListBullet"/>
        <w:spacing w:line="240" w:lineRule="auto"/>
        <w:ind w:left="720"/>
      </w:pPr>
      <w:r>
        <w:rPr>
          <w:lang w:val="id_ID" w:bidi="id_ID"/>
        </w:rPr>
      </w:r>
      <w:r>
        <w:rPr>
          <w:lang w:val="id_ID" w:bidi="id_ID"/>
        </w:rPr>
        <w:t>Tanyakan kepada orang-orang yang memerankan Aristarkus dan Lukas, "Apa yang Anda rasakan atau pikirkan?" Orang itu mungkin menjawab hal-hal seperti, "Bersyukur karena melakukan perjalanan bersama Paulus lagi," atau "Berharap bahwa saya dapat melayani teman saya," atau "Bersemangat untuk melihat apa yang telah Allah siapkan bagi kita."</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 Paulus dan rekan-rekannya, para tahanan lainnya, Julius, dan para prajurit Romawi lainnya yang naik ke kapal di Kaisarea. Kapal itu meninggalkan Kaisarea. Kapal itu berhenti di pelabuhan di Sidon. Julius memberikan izin kepada Paulus untuk mengunjungi bersama teman-temannya di Sidon. Teman-teman Paulus membantu memenuhi kebutuhan Paulus untuk perjalanan itu.</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Julius, "Apa yang Anda rasakan atau pikirkan?" Orang itu mungkin menjawab hal-hal seperti, "Santai karena tahanan saya tidak menyebabkan masalah," "Menghormati Paulus. Luar biasa bagaimana teman-temannya peduli kepadanya," atau "Percaya bahwa saya akan ditaati."</w:t>
      </w:r>
    </w:p>
    <w:p>
      <w:pPr>
        <w:pStyle w:val="ListBullet"/>
        <w:spacing w:line="240" w:lineRule="auto"/>
        <w:ind w:left="720"/>
      </w:pPr>
      <w:r>
        <w:rPr>
          <w:lang w:val="id_ID" w:bidi="id_ID"/>
        </w:rPr>
      </w:r>
      <w:r>
        <w:rPr>
          <w:lang w:val="id_ID" w:bidi="id_ID"/>
        </w:rPr>
        <w:t>Tanyakan kepada orang yang memerankan Paulus, "Apa yang kamu rasakan atau pikirkan?" Orang itu mungkin menjawab hal-hal seperti, "Bersyukur karena dapat mengunjungi teman-teman saya," atau "Khawatir bahwa teman-teman saya tidak khawatir tentang saya." Saya berharap saya dapat mendorong mereka untuk menjadi kuat," atau "Senang karena Allah telah memberikan nikmat kepada saya di hadapan Julius."</w:t>
      </w:r>
    </w:p>
    <w:p>
      <w:pPr>
        <w:pStyle w:val="ListBullet"/>
        <w:spacing w:line="240" w:lineRule="auto"/>
        <w:ind w:left="720"/>
      </w:pPr>
      <w:r>
        <w:rPr>
          <w:lang w:val="id_ID" w:bidi="id_ID"/>
        </w:rPr>
      </w:r>
      <w:r>
        <w:rPr>
          <w:lang w:val="id_ID" w:bidi="id_ID"/>
        </w:rPr>
        <w:t>Tanyakan kepada orang-orang yang memerankan teman-teman Paulus di Sidon, "Apa yang Anda rasakan atau pikirkan?" Orang itu mungkin menjawab hal-hal seperti, "Senang melihat Paulus," "Khawatir karena kami dapat membantu Paulus dengan beberapa persetujuan," dan "Marah kepada otoritas Romawi."</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Perankan Paulus dan rekan-rekannya yang kembali ke kapal. Kapal itu meninggalkan pelabuhan di Sidon dan melanjutkan menuju Myra. Perankan para pelaut yang mengalami kesulitan berlayar di kapal karena angin. Kapal itu tiba di Myra. Julius menemukan kapal kargo gandum besar yang akan pergi ke Roma. Julius dan para prajurit Romawi memindahkan Paulus dan para tahanan lainnya ke kapal itu. Lukas dan Aristarkus menemani Paulus.</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 yang memerankan kapten kapal pertama, "Apa yang Anda rasakan atau pikirkan?" Orang tersebut mungkin menjawab hal-hal seperti, "Frustrasi karena perjalanan ini memakan waktu sangat lama," atau "Khawatir karena kami mungkin tertinggal dari jadwal," atau "Senang karena kami akan aman di pelabuhan."</w:t>
      </w:r>
    </w:p>
    <w:p>
      <w:pPr>
        <w:pStyle w:val="ListBullet"/>
        <w:spacing w:line="240" w:lineRule="auto"/>
        <w:ind w:left="720"/>
      </w:pPr>
      <w:r>
        <w:rPr>
          <w:lang w:val="id_ID" w:bidi="id_ID"/>
        </w:rPr>
      </w:r>
      <w:r>
        <w:rPr>
          <w:lang w:val="id_ID" w:bidi="id_ID"/>
        </w:rPr>
        <w:t>Tanyakan kepada orang yang memerankan Julius, "Apa yang Anda rasakan atau pikirkan?" Orang itu mungkin menjawab hal-hal seperti, "Frustrasi karena penundaan," atau "Khawatir." Saya berharap saya dapat menemukan kapal yang pergi sampai ke Roma," atau "Cemas. Saya berharap sisa perjalanan ini tidak terlalu lambat dan sulit."</w:t>
      </w:r>
    </w:p>
    <w:p>
      <w:pPr>
        <w:pStyle w:val="ListBullet"/>
        <w:spacing w:line="240" w:lineRule="auto"/>
        <w:ind w:left="720"/>
      </w:pPr>
      <w:r>
        <w:rPr>
          <w:lang w:val="id_ID" w:bidi="id_ID"/>
        </w:rPr>
      </w:r>
      <w:r>
        <w:rPr>
          <w:lang w:val="id_ID" w:bidi="id_ID"/>
        </w:rPr>
        <w:t>Lanjutkan dramanya.</w:t>
      </w:r>
    </w:p>
    <w:p>
      <w:pPr/>
      <w:r>
        <w:rPr>
          <w:lang w:val="id_ID" w:bidi="id_ID"/>
        </w:rPr>
      </w:r>
      <w:r>
        <w:rPr>
          <w:lang w:val="id_ID" w:bidi="id_ID"/>
        </w:rPr>
        <w:t>Kapal kargo gandum dari Aleksandria meninggalkan pelabuhan Myra tetapi berlayar perlahan-lahan karena angin. Para awak kapal mengubah arah kapal untuk mencoba membuat kemajuan yang lebih baik, tetapi angin masih memperlambat mereka. Setelah beberapa hari, kapal itu tiba di Fair Havens dekat Lasea, di pulau Kreta.</w:t>
      </w:r>
    </w:p>
    <w:p>
      <w:pPr>
        <w:pStyle w:val="ListBullet"/>
        <w:spacing w:line="240" w:lineRule="auto"/>
        <w:ind w:left="720"/>
      </w:pPr>
      <w:r>
        <w:rPr>
          <w:lang w:val="id_ID" w:bidi="id_ID"/>
        </w:rPr>
      </w:r>
      <w:r>
        <w:rPr>
          <w:lang w:val="id_ID" w:bidi="id_ID"/>
        </w:rPr>
        <w:t>Hentikan sebentar dramanya.</w:t>
      </w:r>
    </w:p>
    <w:p>
      <w:pPr>
        <w:pStyle w:val="ListBullet"/>
        <w:spacing w:line="240" w:lineRule="auto"/>
        <w:ind w:left="720"/>
      </w:pPr>
      <w:r>
        <w:rPr>
          <w:lang w:val="id_ID" w:bidi="id_ID"/>
        </w:rPr>
      </w:r>
      <w:r>
        <w:rPr>
          <w:lang w:val="id_ID" w:bidi="id_ID"/>
        </w:rPr>
        <w:t>Tanyakan kepada orang-orang yang memerankan para awak kapal kargo, "Apa yang kalian rasakan atau pikirkan?" Orang tersebut mungkin menjawab hal-hal seperti, "Kelelahan. Angin melawan kami dan kami harus bekerja sangat keras," atau "Senang akhirnya berada di tempat yang tenang di mana kami dapat beristirahat untuk sementara waktu."</w:t>
      </w:r>
    </w:p>
    <w:p>
      <w:pPr>
        <w:pStyle w:val="ListBullet"/>
        <w:spacing w:line="240" w:lineRule="auto"/>
        <w:ind w:left="720"/>
      </w:pPr>
      <w:r>
        <w:rPr>
          <w:lang w:val="id_ID" w:bidi="id_ID"/>
        </w:rPr>
      </w:r>
      <w:r>
        <w:rPr>
          <w:lang w:val="id_ID" w:bidi="id_ID"/>
        </w:rPr>
        <w:t>Tanyakan kepada orang yang memerankan kapten kapal, "Apa yang Anda rasakan atau pikirkan?" Orang itu mungkin menjawab hal-hal seperti, "Kami jauh di belakang jadwal." Para pemilik akan marah," atau "Senang bisa beristirahat sejenak dari angin, tetapi kita harus mulai bergerak lagi."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Kisah Para Rasul 27:1–8 dalam terjemahan yang paling mudah dimengerti.</w:t>
      </w:r>
    </w:p>
    <w:p>
      <w:pPr/>
      <w:r>
        <w:rPr>
          <w:lang w:val="id_ID" w:bidi="id_ID"/>
        </w:rPr>
      </w:r>
      <w:r>
        <w:rPr>
          <w:lang w:val="id_ID" w:bidi="id_ID"/>
        </w:rPr>
        <w:t>Pada tahap ini, kelompok akan membahas istilah dan kata-kata penting dalam perikop ini.</w:t>
      </w:r>
    </w:p>
    <w:p>
      <w:pPr/>
      <w:r>
        <w:rPr>
          <w:lang w:val="id_ID" w:bidi="id_ID"/>
        </w:rPr>
      </w:r>
      <w:r>
        <w:rPr>
          <w:lang w:val="id_ID" w:bidi="id_ID"/>
        </w:rPr>
        <w:t xml:space="preserve">Para pejabat pemerintah memutuskan bahwa Paulus dan para tahanan lainnya akan naik ke kapal untuk berlayar ke Roma. Mereka memberikan Paulus dan para tahanan kepada Julius. Julius adalah seorang perwira di Resimen Kekaisaran atau kohort. Sebuah </w:t>
      </w:r>
      <w:r>
        <w:rPr>
          <w:b/>
          <w:lang w:val="id_ID" w:bidi="id_ID"/>
        </w:rPr>
        <w:t>Centurion</w:t>
      </w:r>
      <w:r>
        <w:rPr>
          <w:lang w:val="id_ID" w:bidi="id_ID"/>
        </w:rPr>
        <w:t xml:space="preserve"> adalah seorang prajurit Romawi yang bertanggung jawab atas 100 tentara. Sebuah kohort, atau resimen, dalam tentara Romawi adalah unit yang terdiri dari enam kelompok beranggotakan 100 prajurit. Kekaisaran berarti bahwa kelompok dari prajurit melayani Kaisar Romawi, atau Kaisar. Mereka melayani Kekaisaran Romawi dan kaisar Romawi atau Kaisar. Gunakan kata yang sama untuk perwira dan resimen yang telah Anda gunakan pada perikop sebelumnya. Untuk informasi lebih lanjut tentang </w:t>
      </w:r>
      <w:r>
        <w:rPr>
          <w:lang w:val="id_ID" w:bidi="id_ID"/>
        </w:rPr>
        <w:t>perwira</w:t>
      </w:r>
      <w:r>
        <w:rPr>
          <w:lang w:val="id_ID" w:bidi="id_ID"/>
        </w:rPr>
        <w:t>, lihat Daftar Kata Utama.</w:t>
      </w:r>
    </w:p>
    <w:p>
      <w:pPr/>
      <w:r>
        <w:rPr>
          <w:lang w:val="id_ID" w:bidi="id_ID"/>
        </w:rPr>
      </w:r>
      <w:r>
        <w:rPr>
          <w:lang w:val="id_ID" w:bidi="id_ID"/>
        </w:rPr>
        <w:t xml:space="preserve">Mereka naik ke </w:t>
      </w:r>
      <w:r>
        <w:rPr>
          <w:b/>
          <w:lang w:val="id_ID" w:bidi="id_ID"/>
        </w:rPr>
        <w:t>kapal</w:t>
      </w:r>
      <w:r>
        <w:rPr>
          <w:lang w:val="id_ID" w:bidi="id_ID"/>
        </w:rPr>
        <w:t xml:space="preserve"> di Kaisarea. Kemudian berganti ke kapal yang lebih besar di Myra. Kapal pertama adalah </w:t>
      </w:r>
      <w:r>
        <w:rPr>
          <w:lang w:val="id_ID" w:bidi="id_ID"/>
        </w:rPr>
        <w:t>kapal yang lebih kecil yang dirancang untuk melakukan perjalanan dekat dengan pantai</w:t>
      </w:r>
      <w:r>
        <w:rPr>
          <w:lang w:val="id_ID" w:bidi="id_ID"/>
        </w:rPr>
        <w:t xml:space="preserve"> dan membuat banyak perhentian. Kapal kedua adalah sebuah </w:t>
      </w:r>
      <w:r>
        <w:rPr>
          <w:lang w:val="id_ID" w:bidi="id_ID"/>
        </w:rPr>
        <w:t>kapal kargo gandum</w:t>
      </w:r>
      <w:r>
        <w:rPr>
          <w:lang w:val="id_ID" w:bidi="id_ID"/>
        </w:rPr>
        <w:t xml:space="preserve"> dari Aleksandria, Mesir. Kapal kedua ini mungkin memiliki panjang 60 meter dan lebar 15 meter. Kapal itu bisa menampung setidaknya 276 orang di atasnya serta banyak ton biji-bijian dan kargo lainnya. Itu cukup besar untuk berlayar melintasi samudra terbuka dan sampai ke Roma. Kapal ini mungkin adalah bagian dari armada kapal yang dikendalikan oleh pemerintah Romawi untuk mengangkut gandum ke Roma.</w:t>
      </w:r>
    </w:p>
    <w:p>
      <w:pPr/>
      <w:r>
        <w:rPr>
          <w:lang w:val="id_ID" w:bidi="id_ID"/>
        </w:rPr>
      </w:r>
      <w:r>
        <w:rPr>
          <w:lang w:val="id_ID" w:bidi="id_ID"/>
        </w:rPr>
        <w:t xml:space="preserve">Berhenti di sini dan tunjukkan lagi foto-foto tim penerjemah tentang </w:t>
      </w:r>
      <w:r>
        <w:rPr>
          <w:lang w:val="id_ID" w:bidi="id_ID"/>
        </w:rPr>
        <w:t>jenis kapal yang berlayar di Laut Mediterania</w:t>
      </w:r>
      <w:r>
        <w:rPr>
          <w:lang w:val="id_ID" w:bidi="id_ID"/>
        </w:rPr>
        <w:t>. Hentikan sebentar audio ini di sini.</w:t>
      </w:r>
    </w:p>
    <w:p>
      <w:pPr/>
      <w:r>
        <w:rPr>
          <w:lang w:val="id_ID" w:bidi="id_ID"/>
        </w:rPr>
      </w:r>
      <w:r>
        <w:rPr>
          <w:lang w:val="id_ID" w:bidi="id_ID"/>
        </w:rPr>
        <w:t xml:space="preserve">Kapal-kapal melewati </w:t>
      </w:r>
      <w:r>
        <w:rPr>
          <w:b/>
          <w:lang w:val="id_ID" w:bidi="id_ID"/>
        </w:rPr>
        <w:t>pelabuhan</w:t>
      </w:r>
      <w:r>
        <w:rPr>
          <w:lang w:val="id_ID" w:bidi="id_ID"/>
        </w:rPr>
        <w:t xml:space="preserve">, tempat-tempat di mana kapal dapat memuat atau membongkar penumpang dan kargo. Pelabuhan yang terletak di daerah pantai atau tanah di samping laut. Banyak pelabuhan terletak di sebuah </w:t>
      </w:r>
      <w:r>
        <w:rPr>
          <w:b/>
          <w:lang w:val="id_ID" w:bidi="id_ID"/>
        </w:rPr>
        <w:t>pelabuhan</w:t>
      </w:r>
      <w:r>
        <w:rPr>
          <w:lang w:val="id_ID" w:bidi="id_ID"/>
        </w:rPr>
        <w:t>, bagian dari kumpulan air di sepanjang pantai yang cukup dalam untuk menjangkau sebuah kapal. Sebuah pelabuhan sering memiliki fitur pesisir, baik yang alami atau buatan manusia, yang melindungi kapal dari angin, ombak, dan arus laut yang kuat.</w:t>
      </w:r>
    </w:p>
    <w:p>
      <w:pPr/>
      <w:r>
        <w:rPr>
          <w:lang w:val="id_ID" w:bidi="id_ID"/>
        </w:rPr>
      </w:r>
      <w:r>
        <w:rPr>
          <w:lang w:val="id_ID" w:bidi="id_ID"/>
        </w:rPr>
        <w:t xml:space="preserve">Kapal pertama melewati </w:t>
      </w:r>
      <w:r>
        <w:rPr>
          <w:b/>
          <w:lang w:val="id_ID" w:bidi="id_ID"/>
        </w:rPr>
        <w:t>sisi pulau Siprus</w:t>
      </w:r>
      <w:r>
        <w:rPr>
          <w:lang w:val="id_ID" w:bidi="id_ID"/>
        </w:rPr>
        <w:t xml:space="preserve"> dan kapal kedua melewati </w:t>
      </w:r>
      <w:r>
        <w:rPr>
          <w:b/>
          <w:lang w:val="id_ID" w:bidi="id_ID"/>
        </w:rPr>
        <w:t>sisi pulau Kreta</w:t>
      </w:r>
      <w:r>
        <w:rPr>
          <w:lang w:val="id_ID" w:bidi="id_ID"/>
        </w:rPr>
        <w:t>, yang berarti bahwa kapal-kapal melewati sisi pulau yang paling terlindungi dari angin.</w:t>
      </w:r>
    </w:p>
    <w:p>
      <w:pPr/>
      <w:r>
        <w:rPr>
          <w:lang w:val="id_ID" w:bidi="id_ID"/>
        </w:rPr>
      </w:r>
      <w:r>
        <w:rPr>
          <w:lang w:val="id_ID" w:bidi="id_ID"/>
        </w:rPr>
        <w:t>Berhenti di sini dan tunjukkan kepada tim penerjemah dua peta dari</w:t>
      </w:r>
      <w:r>
        <w:rPr>
          <w:b/>
          <w:lang w:val="id_ID" w:bidi="id_ID"/>
        </w:rPr>
        <w:t xml:space="preserve"> rute yang diambil dalam perikop ini</w:t>
      </w:r>
      <w:r>
        <w:rPr>
          <w:lang w:val="id_ID" w:bidi="id_ID"/>
        </w:rPr>
        <w:t>, lagi: satu yang melewati sisi pulau Siprus dan yang lain yang melewati sisi pulau Kreta. Diskusikan sebagai sebuah tim bagaimana Anda akan menggambarkan dan menerjemahkan "sisi pulau yang terlindung dari angin."</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Seorang anggota kelompok harus menyampaikan beberapa kalimat dari perikop itu lalu berhenti sebentar. Anggota kelompok lain harus menceritakan bagian selanjutnya dari perikop itu dan berhenti sebentar. Lakukan hal ini sampai kelompok itu telah menceritakan kembali semua perikop tersebut. Dalam tahap ini anggota kelompok dapat saling mengoreksi. Hentikan sebentar audio ini di sini.</w:t>
      </w:r>
    </w:p>
    <w:p>
      <w:pPr/>
      <w:r>
        <w:rPr>
          <w:lang w:val="id_ID" w:bidi="id_ID"/>
        </w:rPr>
      </w:r>
      <w:r>
        <w:rPr>
          <w:lang w:val="id_ID" w:bidi="id_ID"/>
        </w:rPr>
        <w:t>Selanjutnya, setiap anggota kelompok harus menceritakan seluruh perikop tersebut tanpa interupsi setidaknya satu kali. Seorang anggota kelompok dapat menggunakan benda acak, gerakan, atau papan cerita mereka untuk membantu mereka mengingat perikop tersebut. Hentikan sebentar audio ini di sini.</w:t>
      </w:r>
    </w:p>
    <w:p>
      <w:pPr/>
      <w:r>
        <w:rPr>
          <w:lang w:val="id_ID" w:bidi="id_ID"/>
        </w:rPr>
      </w:r>
      <w:r>
        <w:rPr>
          <w:lang w:val="id_ID" w:bidi="id_ID"/>
        </w:rPr>
        <w:t>Selanjutnya, kelompok dapat memutuskan versi mana dari perikop tersebut yang paling disukai. Anda mungkin memutuskan bahwa Anda menyukai cara salah satu anggota kelompok menceritakan suatu adegan, tetapi menyukai cara anggota kelompok lain menceritakan adegan lainnya. Hentikan sebentar audio ini di sini.</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27:9–26</w:t>
      </w:r>
      <w:r>
        <w:rPr>
          <w:lang w:val="id_ID" w:bidi="id_ID"/>
        </w:rPr>
      </w:r>
    </w:p>
    <w:p>
      <w:pPr>
        <w:pStyle w:val="Heading3"/>
      </w:pPr>
      <w:r>
        <w:rPr>
          <w:lang w:val="id_ID" w:bidi="id_ID"/>
        </w:rPr>
        <w:t>Dengar dan Renungkan</w:t>
      </w:r>
    </w:p>
    <w:p>
      <w:pPr/>
      <w:r>
        <w:rPr>
          <w:lang w:val="id_ID" w:bidi="id_ID"/>
        </w:rPr>
      </w:r>
      <w:r>
        <w:rPr>
          <w:lang w:val="id_ID" w:bidi="id_ID"/>
        </w:rPr>
        <w:t>Dengarkan Kisah Para Rasul 27:9–26 dan simpanlah dalam hati Anda. Dengarkan teks ini tiga kali (dalam tiga terjemahan yang berbeda, jika memungkinkan). Kemudian sebagai satu tim bahaslah pertanyaan-pertanyaan berikut ini:</w:t>
      </w:r>
    </w:p>
    <w:p>
      <w:pPr>
        <w:pStyle w:val="ListBullet"/>
        <w:spacing w:line="240" w:lineRule="auto"/>
        <w:ind w:left="720"/>
      </w:pPr>
      <w:r>
        <w:rPr>
          <w:lang w:val="id_ID" w:bidi="id_ID"/>
        </w:rPr>
      </w:r>
      <w:r>
        <w:rPr>
          <w:lang w:val="id_ID" w:bidi="id_ID"/>
        </w:rPr>
        <w:t>Apa yang Anda sukai dari perikop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kisah ini katakan kepada kita tentang Yesus atau Allah?</w:t>
      </w:r>
    </w:p>
    <w:p>
      <w:pPr>
        <w:pStyle w:val="ListBullet"/>
        <w:spacing w:line="240" w:lineRule="auto"/>
        <w:ind w:left="720"/>
      </w:pPr>
      <w:r>
        <w:rPr>
          <w:lang w:val="id_ID" w:bidi="id_ID"/>
        </w:rPr>
      </w:r>
      <w:r>
        <w:rPr>
          <w:lang w:val="id_ID" w:bidi="id_ID"/>
        </w:rPr>
        <w:t>Apa yang kisah ini katakan kepada kita tentang orang-orang?</w:t>
      </w:r>
    </w:p>
    <w:p>
      <w:pPr>
        <w:pStyle w:val="ListBullet"/>
        <w:spacing w:line="240" w:lineRule="auto"/>
        <w:ind w:left="720"/>
      </w:pPr>
      <w:r>
        <w:rPr>
          <w:lang w:val="id_ID" w:bidi="id_ID"/>
        </w:rPr>
      </w:r>
      <w:r>
        <w:rPr>
          <w:lang w:val="id_ID" w:bidi="id_ID"/>
        </w:rPr>
        <w:t>Bagaimana perikop ini memengaruhi kehidupan sehari-hari kita?</w:t>
      </w:r>
    </w:p>
    <w:p>
      <w:pPr>
        <w:pStyle w:val="ListBullet"/>
        <w:spacing w:line="240" w:lineRule="auto"/>
        <w:ind w:left="720"/>
      </w:pPr>
      <w:r>
        <w:rPr>
          <w:lang w:val="id_ID" w:bidi="id_ID"/>
        </w:rPr>
      </w:r>
      <w:r>
        <w:rPr>
          <w:lang w:val="id_ID" w:bidi="id_ID"/>
        </w:rPr>
        <w:t>Siapa yang Anda kenal, yang perlu mendengar cerita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dipahami.</w:t>
      </w:r>
    </w:p>
    <w:p>
      <w:pPr/>
      <w:r>
        <w:rPr>
          <w:lang w:val="id_ID" w:bidi="id_ID"/>
        </w:rPr>
      </w:r>
      <w:r>
        <w:rPr>
          <w:lang w:val="id_ID" w:bidi="id_ID"/>
        </w:rPr>
        <w:t>Dalam perikop sebelumnya, kapal yang membawa Paulus sebagai seorang tahanan meninggalkan pelabuhan berlayar ke Roma.</w:t>
      </w:r>
    </w:p>
    <w:p>
      <w:pPr/>
      <w:r>
        <w:rPr>
          <w:lang w:val="id_ID" w:bidi="id_ID"/>
        </w:rPr>
      </w:r>
      <w:r>
        <w:rPr>
          <w:lang w:val="id_ID" w:bidi="id_ID"/>
        </w:rPr>
        <w:t>Banyak waktu telah berlalu sejak kapal yang membawa Paulus meninggalkan pelabuhan. Itu memakan waktu lebih lama dari yang diharapkan. Jarak yang telah mereka tempuh dalam satu atau dua bulan seharusnya hanya memakan waktu satu atau dua minggu. Angin tidak membantu kapal bergerak dengan cepat. Puasa, atau Hari Pendamaian, sudah berakhir. Hari Pendamaian adalah hari ibadah, doa, dan puasa Yahudi yang paling penting. Itu terjadi menjelang akhir September. Berlayar setelah waktu ini berbahaya karena badai atau angin kencang dapat menghancurkan kapal.</w:t>
      </w:r>
    </w:p>
    <w:p>
      <w:pPr/>
      <w:r>
        <w:rPr>
          <w:lang w:val="id_ID" w:bidi="id_ID"/>
        </w:rPr>
      </w:r>
      <w:r>
        <w:rPr>
          <w:lang w:val="id_ID" w:bidi="id_ID"/>
        </w:rPr>
        <w:t>Paulus dengan hormat memberi tahu orang-orang di atas kapal bahwa kapal itu mungkin dalam bahaya. Dia berkata, kapal itu mungkin akan hancur, muatannya akan hilang, dan banyak orang mungkin akan mati. Perwira tidak mendengarkan Paulus. Perwira mengikuti saran dari kapten dan pemilik kapal.</w:t>
      </w:r>
    </w:p>
    <w:p>
      <w:pPr/>
      <w:r>
        <w:rPr>
          <w:lang w:val="id_ID" w:bidi="id_ID"/>
        </w:rPr>
      </w:r>
      <w:r>
        <w:rPr>
          <w:lang w:val="id_ID" w:bidi="id_ID"/>
        </w:rPr>
        <w:t>Pelabuhan yang dimasuki kapal itu tidak aman karena posisinya terbuka. Selama musim dingin, kapal-kapal akan menghadapi badai dan angin kencang tanpa perlindungan. Ini berbahaya bagi kapal dan anak buah kapal. Mayoritas memutuskan bahwa kapal harus terus melakukan perjalanan ke kota Feniks, pelabuhan di pulau Kreta tempat perahu akan memiliki perlindungan selama bulan-bulan musim dingin. Mayoritas ini mungkin merujuk pada semua pelaut atau hampir semua orang di atas kapal.</w:t>
      </w:r>
    </w:p>
    <w:p>
      <w:pPr/>
      <w:r>
        <w:rPr>
          <w:lang w:val="id_ID" w:bidi="id_ID"/>
        </w:rPr>
      </w:r>
      <w:r>
        <w:rPr>
          <w:lang w:val="id_ID" w:bidi="id_ID"/>
        </w:rPr>
        <w:t>Berhenti di sini dan diskusikan dengan tim penerjemah: Jika Anda berlayar dengan kapal dalam budaya Anda, bagaimana Anda tahu kapan waktu yang aman untuk berlayar? Siapa yang membuat semua keputusan itu? Jika Anda tidak berlayar menggunakan perahu dalam budaya Anda, bagaimana Anda tahu kapan waktu yang aman untuk memulai perjalanan? Siapa yang membuat semua keputusan itu?</w:t>
      </w:r>
    </w:p>
    <w:p>
      <w:pPr/>
      <w:r>
        <w:rPr>
          <w:lang w:val="id_ID" w:bidi="id_ID"/>
        </w:rPr>
      </w:r>
      <w:r>
        <w:rPr>
          <w:lang w:val="id_ID" w:bidi="id_ID"/>
        </w:rPr>
        <w:t>Ketika para awak kapal mengamati bahwa angin selatan, atau angin yang bertiup dari selatan, bertiup dengan lembut, mereka terus berlayar ke Feniks. Para awak berpikir bahwa mereka memiliki jenis angin yang mereka butuhkan untuk melanjutkan perjalanan, jadi mereka menaikkan jangkar ke kapal sehingga mereka dapat berlayar lagi. Jangkar adalah benda berat yang diikatkan pada tali atau rantai sering kali dengan palang yang dapat menggali ke dalam dasar laut untuk menghalangi kapal bergerak. Kapal itu berlayar tidak terlalu jauh dari daratan. Kapal itu tetap pada jarak yang aman dari daratan sehingga tidak akan menghantam batu karang di bawahnya.</w:t>
      </w:r>
    </w:p>
    <w:p>
      <w:pPr/>
      <w:r>
        <w:rPr>
          <w:lang w:val="id_ID" w:bidi="id_ID"/>
        </w:rPr>
      </w:r>
      <w:r>
        <w:rPr>
          <w:lang w:val="id_ID" w:bidi="id_ID"/>
        </w:rPr>
        <w:t>Tidak lama setelah kapal berlayar, angin mengubah arahnya. Kapal itu menghadapi badai di laut. Badai itu memiliki angin kencang dan membuat gelombang besar. Angin kencang yang disebut angin timur laut bertiup dengan cepat dari timur laut dan memaksa kapal ke arah yang berbeda.</w:t>
      </w:r>
    </w:p>
    <w:p>
      <w:pPr/>
      <w:r>
        <w:rPr>
          <w:lang w:val="id_ID" w:bidi="id_ID"/>
        </w:rPr>
      </w:r>
      <w:r>
        <w:rPr>
          <w:lang w:val="id_ID" w:bidi="id_ID"/>
        </w:rPr>
        <w:t>Angin sangat kencang sehingga kapal tidak dapat dikemudikan melawannya. Para pelaut tidak memiliki pilihan selain membiarkan angin menggerakkan kapal dengan sendirinya. Kapal itu berlayar dengan susah payah menuju pulau kecil bernama Kauda demi keselamatan. Mereka berlayar di sepanjang sisi lindung pulau itu, sisi yang paling terlindung dari angin. Para pelaut mengalami kesulitan mengamankan sekoci kapal tersebut. Perahu penyelamat adalah perahu kecil yang dapat menampung 10 sampai 30 orang, tergantung pada ukurannya. Para pelaut menggunakan perahu penyelamat kecil ini untuk membawa orang-orang atau muatan ke dan dari kapal besar ketika kapal itu tidak dapat mendekati dermaga atau pantai. Perahu penyelamat sering diikat dengan tali di bagian belakang kapal dan kapal menariknya saat mereka berlayar untuk memberi lebih banyak ruang di atas kapal.</w:t>
      </w:r>
    </w:p>
    <w:p>
      <w:pPr/>
      <w:r>
        <w:rPr>
          <w:lang w:val="id_ID" w:bidi="id_ID"/>
        </w:rPr>
      </w:r>
      <w:r>
        <w:rPr>
          <w:lang w:val="id_ID" w:bidi="id_ID"/>
        </w:rPr>
        <w:t xml:space="preserve">Berhenti dan tunjukkan peta yang menunjukkan </w:t>
      </w:r>
      <w:r>
        <w:rPr>
          <w:lang w:val="id_ID" w:bidi="id_ID"/>
        </w:rPr>
        <w:t>Pelabuhan Indah, Feniks, dan pulau Kauda</w:t>
      </w:r>
      <w:r>
        <w:rPr>
          <w:lang w:val="id_ID" w:bidi="id_ID"/>
        </w:rPr>
        <w:t>.</w:t>
      </w:r>
    </w:p>
    <w:p>
      <w:pPr/>
      <w:r>
        <w:rPr>
          <w:lang w:val="id_ID" w:bidi="id_ID"/>
        </w:rPr>
      </w:r>
      <w:r>
        <w:rPr>
          <w:lang w:val="id_ID" w:bidi="id_ID"/>
        </w:rPr>
        <w:t>Para pelaut akhirnya berhasil mengangkat sekoci dari air ke kapal. Para pelaut juga memasang tali untuk memperkuat lambung atau badan kapal. Para pelaut mungkin menjatuhkan jerat tali di bagian depan kapal dan membiarkan air mendorongnya kembali ke bagian tengah kapal. Mereka menopang kapal itu agar tidak hancur oleh angin. Mereka juga takut kapal itu mungkin menghantam perairan dangkal atau terdorong ke beting pasir Sirtis. Beting pasir adalah banyak pasir yang berada tepat di bawah permukaan air. Jika sebuah kapal menghantam beting pasir, kapal itu akan berhenti tiba-tiba dan mungkin menyebabkan kerusakan pada kapal. Beting-beting pasir Sitris adalah tempat di dekat pantai Libya. Mereka menurunkan jangkar untuk memperlambat pergerakan kapal.</w:t>
      </w:r>
    </w:p>
    <w:p>
      <w:pPr/>
      <w:r>
        <w:rPr>
          <w:lang w:val="id_ID" w:bidi="id_ID"/>
        </w:rPr>
      </w:r>
      <w:r>
        <w:rPr>
          <w:lang w:val="id_ID" w:bidi="id_ID"/>
        </w:rPr>
        <w:t>Badai hebat menghantam kapal. Orang-orang mulai membuang muatan, atau barang-barang di dalam kotak atau peti kemas, untuk meringankan kapal. Kapal itu membawa kargo seperti harta benda penumpang dan barang yang pemiliknya berencana untuk menjual di tempat-tempat lain. Membuang kargo berarti kapal akan lebih ringan. Mereka perlu melakukan ini agar mereka dapat selamat dari badai.</w:t>
      </w:r>
    </w:p>
    <w:p>
      <w:pPr/>
      <w:r>
        <w:rPr>
          <w:lang w:val="id_ID" w:bidi="id_ID"/>
        </w:rPr>
      </w:r>
      <w:r>
        <w:rPr>
          <w:lang w:val="id_ID" w:bidi="id_ID"/>
        </w:rPr>
        <w:t>Sehari setelah mereka membuang muatannya, kapal itu masih berat. Mereka membongkar perlengkapan kapal dan melemparkannya ke laut untuk meringankan beban kapal. Takal merujuk pada peralatan yang digunakan untuk memindahkan kargo masuk dan keluar dari kapal. Mereka perlu membuang bagian-bagian yang kurang penting dari kapal sehingga kapal akan lebih ringan dan tetap terapung.</w:t>
      </w:r>
    </w:p>
    <w:p>
      <w:pPr/>
      <w:r>
        <w:rPr>
          <w:lang w:val="id_ID" w:bidi="id_ID"/>
        </w:rPr>
      </w:r>
      <w:r>
        <w:rPr>
          <w:lang w:val="id_ID" w:bidi="id_ID"/>
        </w:rPr>
        <w:t>Awan tebal yang dihasilkan badai mencegah orang-orang di dalam kapal melihat cahaya dari matahari atau bintang-bintang. Badai terus menerjang kapal dengan kuat selama berhari-hari. Orang-orang di atas kapal takut mereka tidak akan selamat dari badai dan kapal akan segera tenggelam ke laut.</w:t>
      </w:r>
    </w:p>
    <w:p>
      <w:pPr/>
      <w:r>
        <w:rPr>
          <w:lang w:val="id_ID" w:bidi="id_ID"/>
        </w:rPr>
      </w:r>
      <w:r>
        <w:rPr>
          <w:lang w:val="id_ID" w:bidi="id_ID"/>
        </w:rPr>
        <w:t>Badai itu dahsyat selama berhari-hari. Orang-orang di atas perahu tidak makan banyak—baik karena makanan itu rusak, dibuang ke laut, atau mereka terlalu sibuk dan takut untuk makan. Paulus berdiri dan berbicara kepada semua orang di atas kapal. Dia mengatakan kepada mereka bahwa para awak seharusnya mendengarkannya ketika Paulus memperingatkan mereka tentang bahaya yang mungkin mereka hadapi jika mereka berlayar dari Kreta. Paulus mengatakan jika mereka mendengarkannya, mereka akan terhindar dari bahaya dan sekarang mereka tidak akan berada dalam bahaya, serta kapal akan aman.</w:t>
      </w:r>
    </w:p>
    <w:p>
      <w:pPr/>
      <w:r>
        <w:rPr>
          <w:lang w:val="id_ID" w:bidi="id_ID"/>
        </w:rPr>
      </w:r>
      <w:r>
        <w:rPr>
          <w:lang w:val="id_ID" w:bidi="id_ID"/>
        </w:rPr>
        <w:t>Berhenti dan diskusikan: Apa yang terjadi dalam budaya Anda ketika seseorang memberikan saran, tak seorang pun yang mendengarkan mereka, tetapi kemudian mereka terbukti benar? Bagaimana tanggapan mereka? Bagaimana tanggapan orang-orang terhadap mereka?</w:t>
      </w:r>
    </w:p>
    <w:p>
      <w:pPr/>
      <w:r>
        <w:rPr>
          <w:lang w:val="id_ID" w:bidi="id_ID"/>
        </w:rPr>
      </w:r>
      <w:r>
        <w:rPr>
          <w:lang w:val="id_ID" w:bidi="id_ID"/>
        </w:rPr>
        <w:t>Paulus mengatakan bahwa seorang malaikat atau seorang utusan Allah berdiri di hadapan Paulus malam sebelumnya. Allah Paulus, yang memilikinya dan yang disembahnya, mengutus seorang malaikat untuk berbicara dengan Paulus. Malaikat itu memberikan pesan ini kepada Paulus, "Jangan takut. Anda harus berdiri di hadapan Kaisar." Kaisar adalah raja Kekaisaran Romawi. Malaikat itu meyakinkan Paulus bahwa dia akan dapat menyampaikan kasusnya dalam persidangan di hadapan Kaisar di Roma. Malaikat itu juga menambahkan bahwa Allah mengaruniakan atau menjanjikan bahwa nyawa setiap orang akan selamat.</w:t>
      </w:r>
    </w:p>
    <w:p>
      <w:pPr/>
      <w:r>
        <w:rPr>
          <w:lang w:val="id_ID" w:bidi="id_ID"/>
        </w:rPr>
      </w:r>
      <w:r>
        <w:rPr>
          <w:lang w:val="id_ID" w:bidi="id_ID"/>
        </w:rPr>
        <w:t>Berhenti dan diskusikan: Bagaimana reaksi orang-orang dalam budaya Anda ketika mereka menerima kunjungan dari seorang malaikat yang memberikan pesan dari Allah kepada mereka?</w:t>
      </w:r>
    </w:p>
    <w:p>
      <w:pPr/>
      <w:r>
        <w:rPr>
          <w:lang w:val="id_ID" w:bidi="id_ID"/>
        </w:rPr>
      </w:r>
      <w:r>
        <w:rPr>
          <w:lang w:val="id_ID" w:bidi="id_ID"/>
        </w:rPr>
        <w:t>Paulus berkata kepada orang-orang di atas kapal untuk menguatkan hati atau berbesar hati. Paulus mengatakan bahwa dia memiliki iman kepada Allah yang berarti dia percaya bahwa apa yang dikatakan malaikat itu pasti akan terjadi. Namun, Paulus mengatakan bahwa badai tersebut akan menyebabkan kapal itu hancur di sebuah pulau. Paulus mungkin telah belajar dari malaikat itu.</w:t>
      </w:r>
    </w:p>
    <w:p>
      <w:pPr/>
      <w:r>
        <w:rPr>
          <w:lang w:val="id_ID" w:bidi="id_ID"/>
        </w:rPr>
      </w:r>
      <w:r>
        <w:rPr>
          <w:lang w:val="id_ID" w:bidi="id_ID"/>
        </w:rPr>
        <w:t>Berhenti dan diskusikan: Bagaimana orang-orang dalam budaya Anda menanggapi ketika banyak orang berada dalam bahaya? Bagaimana Anda menenangkan orang-orang yang takut?</w:t>
      </w:r>
      <w:r>
        <w:rPr>
          <w:lang w:val="id_ID" w:bidi="id_ID"/>
        </w:rPr>
      </w:r>
    </w:p>
    <w:p>
      <w:pPr>
        <w:pStyle w:val="Heading3"/>
      </w:pPr>
      <w:r>
        <w:rPr>
          <w:lang w:val="id_ID" w:bidi="id_ID"/>
        </w:rPr>
        <w:t>Menjelaskan Adegan</w:t>
      </w:r>
    </w:p>
    <w:p>
      <w:pPr/>
      <w:r>
        <w:rPr>
          <w:lang w:val="id_ID" w:bidi="id_ID"/>
        </w:rPr>
      </w:r>
      <w:r>
        <w:rPr>
          <w:lang w:val="id_ID" w:bidi="id_ID"/>
        </w:rPr>
        <w:t>Dengarkan teks ini sekali lagi dalam versi yang paling mudah dimengerti.</w:t>
      </w:r>
    </w:p>
    <w:p>
      <w:pPr/>
      <w:r>
        <w:rPr>
          <w:lang w:val="id_ID" w:bidi="id_ID"/>
        </w:rPr>
      </w:r>
      <w:r>
        <w:rPr>
          <w:lang w:val="id_ID" w:bidi="id_ID"/>
        </w:rPr>
        <w:t>Cerita ini memiliki lima adegan.</w:t>
      </w:r>
    </w:p>
    <w:p>
      <w:pPr/>
      <w:r>
        <w:rPr>
          <w:lang w:val="id_ID" w:bidi="id_ID"/>
        </w:rPr>
      </w:r>
      <w:r>
        <w:rPr>
          <w:b/>
          <w:lang w:val="id_ID" w:bidi="id_ID"/>
        </w:rPr>
        <w:t>Adegan pertama:</w:t>
      </w:r>
      <w:r>
        <w:rPr>
          <w:lang w:val="id_ID" w:bidi="id_ID"/>
        </w:rPr>
        <w:t xml:space="preserve"> Kapal yang membawa Paulus sedang melakukan perjalanan ke Roma. Banyak waktu telah berlalu ketika mereka berada di laut dan Puasa, Hari Pendamaian, telah lewat.</w:t>
      </w:r>
    </w:p>
    <w:p>
      <w:pPr/>
      <w:r>
        <w:rPr>
          <w:lang w:val="id_ID" w:bidi="id_ID"/>
        </w:rPr>
      </w:r>
      <w:r>
        <w:rPr>
          <w:b/>
          <w:lang w:val="id_ID" w:bidi="id_ID"/>
        </w:rPr>
        <w:t>Adegan kedua:</w:t>
      </w:r>
      <w:r>
        <w:rPr>
          <w:lang w:val="id_ID" w:bidi="id_ID"/>
        </w:rPr>
        <w:t xml:space="preserve"> Kapal itu berangkat menuju pelabuhan di Kreta. Mereka mencoba mencapai pelabuhan di Feniks, di Kreta, untuk menghabiskan musim dingin di sana.</w:t>
      </w:r>
    </w:p>
    <w:p>
      <w:pPr/>
      <w:r>
        <w:rPr>
          <w:lang w:val="id_ID" w:bidi="id_ID"/>
        </w:rPr>
      </w:r>
      <w:r>
        <w:rPr>
          <w:b/>
          <w:lang w:val="id_ID" w:bidi="id_ID"/>
        </w:rPr>
        <w:t>Adegan ketiga:</w:t>
      </w:r>
      <w:r>
        <w:rPr>
          <w:lang w:val="id_ID" w:bidi="id_ID"/>
        </w:rPr>
        <w:t xml:space="preserve"> Angin selatan bertiup sehingga kapal meninggalkan pelabuhan agar mereka dapat terus berlayar. Badai kuat datang ketika mereka sedang melakukan perjalanan di laut. Mereka berlayar menyusuri pantai sebuah pulau kecil bernama Kauda. Ketika mereka melanjutkan, mereka menurunkan jangkar untuk memperlambat kecepatan kapal.</w:t>
      </w:r>
    </w:p>
    <w:p>
      <w:pPr/>
      <w:r>
        <w:rPr>
          <w:lang w:val="id_ID" w:bidi="id_ID"/>
        </w:rPr>
      </w:r>
      <w:r>
        <w:rPr>
          <w:b/>
          <w:lang w:val="id_ID" w:bidi="id_ID"/>
        </w:rPr>
        <w:t>Adegan keempat:</w:t>
      </w:r>
      <w:r>
        <w:rPr>
          <w:lang w:val="id_ID" w:bidi="id_ID"/>
        </w:rPr>
        <w:t xml:space="preserve"> Kapal itu masih di tengah badai. Mereka melemparkan muatan itu untuk meringankan kapal. Mereka juga membuang peralatan kapal agar kapal itu tetap terapung.</w:t>
      </w:r>
    </w:p>
    <w:p>
      <w:pPr/>
      <w:r>
        <w:rPr>
          <w:lang w:val="id_ID" w:bidi="id_ID"/>
        </w:rPr>
      </w:r>
      <w:r>
        <w:rPr>
          <w:b/>
          <w:lang w:val="id_ID" w:bidi="id_ID"/>
        </w:rPr>
        <w:t>Adegan kelima:</w:t>
      </w:r>
      <w:r>
        <w:rPr>
          <w:lang w:val="id_ID" w:bidi="id_ID"/>
        </w:rPr>
        <w:t xml:space="preserve"> Para awak tidak memiliki makanan selama berhari-hari. Paulus berdiri dan berbicara kepada semua orang. Dia mengatakan kepada mereka bahwa seorang malaikat Allah berbicara kepadanya. Malaikat itu mengatakan bahwa semua orang akan hidup. Hanya kapal yang akan dihancurkan.</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Teman-teman Paulus seperti Lukas dan Aristarkus</w:t>
      </w:r>
    </w:p>
    <w:p>
      <w:pPr>
        <w:pStyle w:val="ListBullet"/>
        <w:spacing w:line="240" w:lineRule="auto"/>
        <w:ind w:left="720"/>
      </w:pPr>
      <w:r>
        <w:rPr>
          <w:lang w:val="id_ID" w:bidi="id_ID"/>
        </w:rPr>
      </w:r>
      <w:r>
        <w:rPr>
          <w:lang w:val="id_ID" w:bidi="id_ID"/>
        </w:rPr>
        <w:t>Para pelaut</w:t>
      </w:r>
    </w:p>
    <w:p>
      <w:pPr>
        <w:pStyle w:val="ListBullet"/>
        <w:spacing w:line="240" w:lineRule="auto"/>
        <w:ind w:left="720"/>
      </w:pPr>
      <w:r>
        <w:rPr>
          <w:lang w:val="id_ID" w:bidi="id_ID"/>
        </w:rPr>
      </w:r>
      <w:r>
        <w:rPr>
          <w:lang w:val="id_ID" w:bidi="id_ID"/>
        </w:rPr>
        <w:t xml:space="preserve">Julius, perwira </w:t>
      </w:r>
    </w:p>
    <w:p>
      <w:pPr>
        <w:pStyle w:val="ListBullet"/>
        <w:spacing w:line="240" w:lineRule="auto"/>
        <w:ind w:left="720"/>
      </w:pPr>
      <w:r>
        <w:rPr>
          <w:lang w:val="id_ID" w:bidi="id_ID"/>
        </w:rPr>
      </w:r>
      <w:r>
        <w:rPr>
          <w:lang w:val="id_ID" w:bidi="id_ID"/>
        </w:rPr>
        <w:t>Para prajurit</w:t>
      </w:r>
    </w:p>
    <w:p>
      <w:pPr>
        <w:pStyle w:val="ListBullet"/>
        <w:spacing w:line="240" w:lineRule="auto"/>
        <w:ind w:left="720"/>
      </w:pPr>
      <w:r>
        <w:rPr>
          <w:lang w:val="id_ID" w:bidi="id_ID"/>
        </w:rPr>
      </w:r>
      <w:r>
        <w:rPr>
          <w:lang w:val="id_ID" w:bidi="id_ID"/>
        </w:rPr>
        <w:t>Para tahanan</w:t>
      </w:r>
    </w:p>
    <w:p>
      <w:pPr/>
      <w:r>
        <w:rPr>
          <w:lang w:val="id_ID" w:bidi="id_ID"/>
        </w:rPr>
      </w:r>
      <w:r>
        <w:rPr>
          <w:lang w:val="id_ID" w:bidi="id_ID"/>
        </w:rPr>
        <w:t>Dalam sesi ini, mintalah kelompok untuk membuat papan cerita, menggambar, atau menggunakan beberapa macam alat peraga (benda-benda yang dapat Anda pindahkan seperti batu, kayu, mainan anak-anak) untuk memvisualisasikan kisah dan adegan di dalamnya.</w:t>
      </w:r>
    </w:p>
    <w:p>
      <w:pPr/>
      <w:r>
        <w:rPr>
          <w:lang w:val="id_ID" w:bidi="id_ID"/>
        </w:rPr>
      </w:r>
      <w:r>
        <w:rPr>
          <w:lang w:val="id_ID" w:bidi="id_ID"/>
        </w:rPr>
        <w:t>Penting untuk diingat bahwa kapal itu sedang membawa Paulus ke Roma sebagai seorang tahanan.</w:t>
      </w:r>
    </w:p>
    <w:p>
      <w:pPr/>
      <w:r>
        <w:rPr>
          <w:lang w:val="id_ID" w:bidi="id_ID"/>
        </w:rPr>
      </w:r>
      <w:r>
        <w:rPr>
          <w:lang w:val="id_ID" w:bidi="id_ID"/>
        </w:rPr>
        <w:t>Banyak waktu telah berlalu sejak kapal itu pergi. Pada awal perikop ini, perahu Paulus telah berhenti di pelabuhan Indah, dekat Lasea. Paulus memberi tahu para awak kapal bahwa mereka dapat berada dalam bahaya karena angin kencang dan badai musim dingin yang biasanya dimulai pada akhir September. Tetapi perwira itu mengabaikan Paulus dan mendengarkan nakhoda dan pemilik kapal.</w:t>
      </w:r>
    </w:p>
    <w:p>
      <w:pPr/>
      <w:r>
        <w:rPr>
          <w:lang w:val="id_ID" w:bidi="id_ID"/>
        </w:rPr>
      </w:r>
      <w:r>
        <w:rPr>
          <w:lang w:val="id_ID" w:bidi="id_ID"/>
        </w:rPr>
        <w:t>Mereka membuat keputusan untuk terus melakukan perjalanan menuju Feniks, sebuah pelabuhan di Kreta. Mereka berharap untuk menghabiskan musim dingin di sana. Angin selatan mulai bertiup sehingga kapal itu meninggalkan pelabuhan. Mereka berpikir bahwa aman untuk berlayar ke Feniks. Namun tidak lama setelah bertolak, angin kencang yang disebut angin timur laut menghempaskan kapal itu ke arah yang berbeda.</w:t>
      </w:r>
    </w:p>
    <w:p>
      <w:pPr/>
      <w:r>
        <w:rPr>
          <w:lang w:val="id_ID" w:bidi="id_ID"/>
        </w:rPr>
      </w:r>
      <w:r>
        <w:rPr>
          <w:lang w:val="id_ID" w:bidi="id_ID"/>
        </w:rPr>
        <w:t>Sementara mereka sedang berlayar, badai yang hebat menyulitkan kapal itu. Mereka berlayar menyusuri sisi bawah angin Pulau Kauda, yaitu sisi yang paling terlindung dari angin. Mereka juga menarik sekoci dari air ke dalam kapal.</w:t>
      </w:r>
    </w:p>
    <w:p>
      <w:pPr/>
      <w:r>
        <w:rPr>
          <w:lang w:val="id_ID" w:bidi="id_ID"/>
        </w:rPr>
      </w:r>
      <w:r>
        <w:rPr>
          <w:lang w:val="id_ID" w:bidi="id_ID"/>
        </w:rPr>
        <w:t>Mereka terus berlayar di tengah badai. Mereka melemparkan muatan itu ke laut untuk meringankan kapal. Segera mereka juga melemparkan peralatan kapal agar kapal itu tetap terapung.</w:t>
      </w:r>
    </w:p>
    <w:p>
      <w:pPr/>
      <w:r>
        <w:rPr>
          <w:lang w:val="id_ID" w:bidi="id_ID"/>
        </w:rPr>
      </w:r>
      <w:r>
        <w:rPr>
          <w:lang w:val="id_ID" w:bidi="id_ID"/>
        </w:rPr>
        <w:t>Para awak tidak memiliki apa pun untuk dimakan selama berhari-hari. Orang-orang tidak dapat melihat matahari atau bintang-bintang karena hujan sangat deras. Orang-orang di atas kapal itu kehilangan harapan bahwa mereka akan selamat. Paulus berdiri dan dia juga mengatakan bahwa mereka seharusnya mendengarkan peringatannya. Dia mengatakan bahwa seorang malaikat Allah berbicara kepadanya malam sebelumnya. Malaikat itu berkata kepada Paulus bahwa dia tidak boleh takut. Semua orang di atas kapal itu akan selamat. Hanya kapal yang akan dihancurkan. Paulus juga menguatkan mereka. Dia mengatakan bahwa dia percaya kepada Allah untuk menyelamatkan mereka. Kemudian Paulus mengatakan bahwa mereka kemungkinan besar akan kandas di sebuah pulau. Ada kemungkinan bahwa malaikat itu memberi tahu Paulus tentang informasi ini, atau Paulus hanya berasumsi bahwa ini akan terjadi.</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tim akan memeragakan cerita tersebut.</w:t>
      </w:r>
    </w:p>
    <w:p>
      <w:pPr/>
      <w:r>
        <w:rPr>
          <w:lang w:val="id_ID" w:bidi="id_ID"/>
        </w:rPr>
      </w:r>
      <w:r>
        <w:rPr>
          <w:lang w:val="id_ID" w:bidi="id_ID"/>
        </w:rPr>
        <w:t>Kisah ini memiliki 5 adegan.</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Teman-teman Paulus seperti Lukas dan Aristarkhus</w:t>
      </w:r>
    </w:p>
    <w:p>
      <w:pPr>
        <w:pStyle w:val="ListBullet"/>
        <w:spacing w:line="240" w:lineRule="auto"/>
        <w:ind w:left="720"/>
      </w:pPr>
      <w:r>
        <w:rPr>
          <w:lang w:val="id_ID" w:bidi="id_ID"/>
        </w:rPr>
      </w:r>
      <w:r>
        <w:rPr>
          <w:lang w:val="id_ID" w:bidi="id_ID"/>
        </w:rPr>
        <w:t>Para pelaut</w:t>
      </w:r>
    </w:p>
    <w:p>
      <w:pPr>
        <w:pStyle w:val="ListBullet"/>
        <w:spacing w:line="240" w:lineRule="auto"/>
        <w:ind w:left="720"/>
      </w:pPr>
      <w:r>
        <w:rPr>
          <w:lang w:val="id_ID" w:bidi="id_ID"/>
        </w:rPr>
      </w:r>
      <w:r>
        <w:rPr>
          <w:lang w:val="id_ID" w:bidi="id_ID"/>
        </w:rPr>
        <w:t xml:space="preserve">Julius, perwira </w:t>
      </w:r>
    </w:p>
    <w:p>
      <w:pPr>
        <w:pStyle w:val="ListBullet"/>
        <w:spacing w:line="240" w:lineRule="auto"/>
        <w:ind w:left="720"/>
      </w:pPr>
      <w:r>
        <w:rPr>
          <w:lang w:val="id_ID" w:bidi="id_ID"/>
        </w:rPr>
      </w:r>
      <w:r>
        <w:rPr>
          <w:lang w:val="id_ID" w:bidi="id_ID"/>
        </w:rPr>
        <w:t>Para prajurit</w:t>
      </w:r>
    </w:p>
    <w:p>
      <w:pPr>
        <w:pStyle w:val="ListBullet"/>
        <w:spacing w:line="240" w:lineRule="auto"/>
        <w:ind w:left="720"/>
      </w:pPr>
      <w:r>
        <w:rPr>
          <w:lang w:val="id_ID" w:bidi="id_ID"/>
        </w:rPr>
      </w:r>
      <w:r>
        <w:rPr>
          <w:lang w:val="id_ID" w:bidi="id_ID"/>
        </w:rPr>
        <w:t>Para tahanan</w:t>
      </w:r>
    </w:p>
    <w:p>
      <w:pPr/>
      <w:r>
        <w:rPr>
          <w:lang w:val="id_ID" w:bidi="id_ID"/>
        </w:rPr>
      </w:r>
      <w:r>
        <w:rPr>
          <w:lang w:val="id_ID" w:bidi="id_ID"/>
        </w:rPr>
        <w:t>Minta tim untuk memerankan cerita ini dua kali. Mereka harus memerankannya dalam bahasa tujuan penerjemahan mereka. Pertama, minta kelompok untuk memerankan kisah itu tanpa berhenti. Pada saat kelompok memerankan kisah itu untuk kedua kalinya, hentikan mereka pada bagian-bagian yang berbeda dalam kisah tersebut.</w:t>
      </w:r>
    </w:p>
    <w:p>
      <w:pPr/>
      <w:r>
        <w:rPr>
          <w:lang w:val="id_ID" w:bidi="id_ID"/>
        </w:rPr>
      </w:r>
      <w:r>
        <w:rPr>
          <w:lang w:val="id_ID" w:bidi="id_ID"/>
        </w:rPr>
        <w:t>Ketika kelompok memerankan kisah itu untuk pertama kalinya, perhatikan alur, plot, dan kronologi kisah tersebut. Perhatikan bagian-bagian penting atau sulit dari kisah maupun teks yang akan diperagakan dan jangan dilewatkan. Bantu tim untuk mengingat bagian-bagian dari cerita ini.</w:t>
      </w:r>
    </w:p>
    <w:p>
      <w:pPr/>
      <w:r>
        <w:rPr>
          <w:lang w:val="id_ID" w:bidi="id_ID"/>
        </w:rPr>
      </w:r>
      <w:r>
        <w:rPr>
          <w:lang w:val="id_ID" w:bidi="id_ID"/>
        </w:rPr>
        <w:t>Kapal itu menghabiskan waktu berhari-hari di laut. Puasa, atau hari raya Yahudi yang disebut Hari Pendamaian, telah lewat, yang berarti sudah mendekati waktu dalam setahun ketika sulit untuk melakukan pelayaran. Paulus berbicara kepada orang-orang bahwa mungkin ada bahaya di depan mereka. Tetapi nakhoda dan pemilik kapal itu tidak mendengarkan Paulus.</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orang yang memerankan Paulus, "Bagaimana perasaan Anda?" Anda mungkin mendengar hal-hal seperti, "Kami telah melakukan perjalanan begitu lama dan cuaca mungkin semakin buruk," dan "Saya berharap orang-orang ini akan mendengarkan saya."</w:t>
      </w:r>
    </w:p>
    <w:p>
      <w:pPr>
        <w:pStyle w:val="ListBullet"/>
        <w:spacing w:line="240" w:lineRule="auto"/>
        <w:ind w:left="720"/>
      </w:pPr>
      <w:r>
        <w:rPr>
          <w:lang w:val="id_ID" w:bidi="id_ID"/>
        </w:rPr>
      </w:r>
      <w:r>
        <w:rPr>
          <w:lang w:val="id_ID" w:bidi="id_ID"/>
        </w:rPr>
        <w:t>Tanyakan kepada para aktor yang memerankan nakhoda dan pemilik kapal, "Bagaimana perasaan kalian?" Anda mungkin mendengar hal-hal seperti, "Mengapa tahanan ini memberi tahu kami apa yang harus kami lakukan?" dan "Kami tidak membutuhkan bantuan Paulus."</w:t>
      </w:r>
    </w:p>
    <w:p>
      <w:pPr>
        <w:pStyle w:val="ListBullet"/>
        <w:spacing w:line="240" w:lineRule="auto"/>
        <w:ind w:left="720"/>
      </w:pPr>
      <w:r>
        <w:rPr>
          <w:lang w:val="id_ID" w:bidi="id_ID"/>
        </w:rPr>
      </w:r>
      <w:r>
        <w:rPr>
          <w:lang w:val="id_ID" w:bidi="id_ID"/>
        </w:rPr>
        <w:t>Mulai ulang tindakannya.</w:t>
      </w:r>
    </w:p>
    <w:p>
      <w:pPr/>
      <w:r>
        <w:rPr>
          <w:lang w:val="id_ID" w:bidi="id_ID"/>
        </w:rPr>
      </w:r>
      <w:r>
        <w:rPr>
          <w:lang w:val="id_ID" w:bidi="id_ID"/>
        </w:rPr>
        <w:t>Angin selatan bertiup sehingga para pelaut terus berlayar. Tetapi cuaca terus berubah ketika mereka berada di laut. Angin yang disebut angin timur laut mengubah arah kapal. Kemudian badai yang kuat datang ketika mereka sedang berlayar. Para awak menarik sekoci itu ke atas. Mereka juga mengikat tali untuk memperkuat kapal. Para awak takut bahwa kapal itu akan terdampar. Mereka membuang muatan itu untuk meringankan beban kapal. Mereka juga membuang tali-temali, bagian dari kapal tersebut, agar mereka tetap terapung.</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juga kepada para aktor yang memerankan para awak kapal, "Bagaimana perasaan kalian?" Anda mungkin mendengar hal-hal seperti, "Mengapa angin dan laut melawan kami?" dan "Kita perlu membuang hal-hal yang berat."</w:t>
      </w:r>
    </w:p>
    <w:p>
      <w:pPr>
        <w:pStyle w:val="ListBullet"/>
        <w:spacing w:line="240" w:lineRule="auto"/>
        <w:ind w:left="720"/>
      </w:pPr>
      <w:r>
        <w:rPr>
          <w:lang w:val="id_ID" w:bidi="id_ID"/>
        </w:rPr>
      </w:r>
      <w:r>
        <w:rPr>
          <w:lang w:val="id_ID" w:bidi="id_ID"/>
        </w:rPr>
        <w:t>Mulai ulang tindakannya.</w:t>
      </w:r>
    </w:p>
    <w:p>
      <w:pPr/>
      <w:r>
        <w:rPr>
          <w:lang w:val="id_ID" w:bidi="id_ID"/>
        </w:rPr>
      </w:r>
      <w:r>
        <w:rPr>
          <w:lang w:val="id_ID" w:bidi="id_ID"/>
        </w:rPr>
        <w:t>Berhari-hari berlalu dan orang-orang di kapal itu tidak memiliki apa pun untuk dimakan. Para awak kehilangan harapan untuk selamat dari badai. Paulus berdiri dan mengatakan kepada para awak bahwa mereka seharusnya mendengarkan peringatannya. Paulus mengatakan bahwa seorang malaikat berbicara kepadanya dan menguatkan orang-orang. Paulus mengatakan bahwa semua orang akan diselamatkan tetapi hanya kapal yang akan dimusnahkan.</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orang yang memerankan Paulus, "Bagaimana perasaan Anda?" Anda mungkin mendengar hal-hal seperti, "Aku merasa frustrasi karena orang-orang ini tidak mendengarkan peringatanku," dan "Aku bersyukur karena Allah mengutus seorang malaikat kepadaku untuk memberi tahu aku apa yang akan terjadi." Tanyakan kepada para aktor yang memerankan orang-orang di kapal, "Dari mana Paulus mendapatkan semua pengetahuan ini?" dan, "Kami berharap apa yang Paulus katakan kepada kami adalah benar."</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dipahami.</w:t>
      </w:r>
    </w:p>
    <w:p>
      <w:pPr/>
      <w:r>
        <w:rPr>
          <w:lang w:val="id_ID" w:bidi="id_ID"/>
        </w:rPr>
      </w:r>
      <w:r>
        <w:rPr>
          <w:lang w:val="id_ID" w:bidi="id_ID"/>
        </w:rPr>
        <w:t xml:space="preserve">Berhari-hari telah berlalu sejak mereka berlayar di laut. Masa </w:t>
      </w:r>
      <w:r>
        <w:rPr>
          <w:b/>
          <w:lang w:val="id_ID" w:bidi="id_ID"/>
        </w:rPr>
        <w:t>Puasa</w:t>
      </w:r>
      <w:r>
        <w:rPr>
          <w:lang w:val="id_ID" w:bidi="id_ID"/>
        </w:rPr>
        <w:t xml:space="preserve">, atau hari ketika orang Yahudi merayakan Hari Raya Pendamaian, telah berakhir. </w:t>
      </w:r>
      <w:r>
        <w:rPr>
          <w:b/>
          <w:lang w:val="id_ID" w:bidi="id_ID"/>
        </w:rPr>
        <w:t>Hari Pendamaian</w:t>
      </w:r>
      <w:r>
        <w:rPr>
          <w:lang w:val="id_ID" w:bidi="id_ID"/>
        </w:rPr>
        <w:t xml:space="preserve"> adalah hari ibadah, doa, dan puasa yang paling penting bagi umat Yahudi. Itu terjadi menjelang akhir September. Ketika orang-orang Yahudi berpuasa, mereka menunjukkan kerendahan hati di hadapan Allah dan meminta bantuan-Nya. Gunakan kata puasa seperti yang Anda gunakan sebelumnya. Lihat Daftar Kata Utama untuk informasi lebih lanjut tentang kata-kata </w:t>
      </w:r>
      <w:r>
        <w:rPr>
          <w:lang w:val="id_ID" w:bidi="id_ID"/>
        </w:rPr>
        <w:t>puasa</w:t>
      </w:r>
      <w:r>
        <w:rPr>
          <w:lang w:val="id_ID" w:bidi="id_ID"/>
        </w:rPr>
        <w:t xml:space="preserve"> dan </w:t>
      </w:r>
      <w:r>
        <w:rPr>
          <w:b/>
          <w:lang w:val="id_ID" w:bidi="id_ID"/>
        </w:rPr>
        <w:t>Hari Pendamaian</w:t>
      </w:r>
      <w:r>
        <w:rPr>
          <w:lang w:val="id_ID" w:bidi="id_ID"/>
        </w:rPr>
        <w:t>.</w:t>
      </w:r>
    </w:p>
    <w:p>
      <w:pPr/>
      <w:r>
        <w:rPr>
          <w:lang w:val="id_ID" w:bidi="id_ID"/>
        </w:rPr>
      </w:r>
      <w:r>
        <w:rPr>
          <w:lang w:val="id_ID" w:bidi="id_ID"/>
        </w:rPr>
        <w:t xml:space="preserve">Paulus memperingatkan orang-orang bahwa mereka mungkin berada dalam bahaya. Tetapi </w:t>
      </w:r>
      <w:r>
        <w:rPr>
          <w:b/>
          <w:lang w:val="id_ID" w:bidi="id_ID"/>
        </w:rPr>
        <w:t>perwira</w:t>
      </w:r>
      <w:r>
        <w:rPr>
          <w:lang w:val="id_ID" w:bidi="id_ID"/>
        </w:rPr>
        <w:t xml:space="preserve"> itu mengabaikan Paulus dan lebih mendengarkan nakhoda serta pemilik kapal. Seorang perwira memimpin 100 prajurit. Gunakan kata perwira seperti yang Anda gunakan sebelumnya. Lihat Daftar Kata Utama untuk informasi lebih lanjut tentang </w:t>
      </w:r>
      <w:r>
        <w:rPr>
          <w:lang w:val="id_ID" w:bidi="id_ID"/>
        </w:rPr>
        <w:t>perwira</w:t>
      </w:r>
      <w:r>
        <w:rPr>
          <w:lang w:val="id_ID" w:bidi="id_ID"/>
        </w:rPr>
        <w:t>.</w:t>
      </w:r>
    </w:p>
    <w:p>
      <w:pPr/>
      <w:r>
        <w:rPr>
          <w:lang w:val="id_ID" w:bidi="id_ID"/>
        </w:rPr>
      </w:r>
      <w:r>
        <w:rPr>
          <w:lang w:val="id_ID" w:bidi="id_ID"/>
        </w:rPr>
        <w:t xml:space="preserve">Ketika mereka sedang berlayar, angin kencang yang disebut </w:t>
      </w:r>
      <w:r>
        <w:rPr>
          <w:b/>
          <w:lang w:val="id_ID" w:bidi="id_ID"/>
        </w:rPr>
        <w:t>angin timur laut</w:t>
      </w:r>
      <w:r>
        <w:rPr>
          <w:lang w:val="id_ID" w:bidi="id_ID"/>
        </w:rPr>
        <w:t xml:space="preserve"> mengubah arah kapal. Angin timur laut adalah angin kuat yang berasal dari timur laut. Angin ini berbahaya karena dapat menghancurkan kapal.</w:t>
      </w:r>
    </w:p>
    <w:p>
      <w:pPr/>
      <w:r>
        <w:rPr>
          <w:lang w:val="id_ID" w:bidi="id_ID"/>
        </w:rPr>
      </w:r>
      <w:r>
        <w:rPr>
          <w:lang w:val="id_ID" w:bidi="id_ID"/>
        </w:rPr>
        <w:t xml:space="preserve">Ketika mereka berada di tengah badai, mereka harus membuang muatan untuk meringankan kapal. Mereka juga melemparkan </w:t>
      </w:r>
      <w:r>
        <w:rPr>
          <w:b/>
          <w:lang w:val="id_ID" w:bidi="id_ID"/>
        </w:rPr>
        <w:t>peralatan kapal</w:t>
      </w:r>
      <w:r>
        <w:rPr>
          <w:lang w:val="id_ID" w:bidi="id_ID"/>
        </w:rPr>
        <w:t xml:space="preserve"> dari kapal dengan tangan mereka. Takal adalah bagian dari kapal yang digunakan untuk memindahkan barang ke dalam dan keluar dari kapal.</w:t>
      </w:r>
    </w:p>
    <w:p>
      <w:pPr/>
      <w:r>
        <w:rPr>
          <w:lang w:val="id_ID" w:bidi="id_ID"/>
        </w:rPr>
      </w:r>
      <w:r>
        <w:rPr>
          <w:lang w:val="id_ID" w:bidi="id_ID"/>
        </w:rPr>
        <w:t xml:space="preserve">Paulus berdiri. Dia mengatakan bahwa seorang </w:t>
      </w:r>
      <w:r>
        <w:rPr>
          <w:b/>
          <w:lang w:val="id_ID" w:bidi="id_ID"/>
        </w:rPr>
        <w:t>malaikat</w:t>
      </w:r>
      <w:r>
        <w:rPr>
          <w:lang w:val="id_ID" w:bidi="id_ID"/>
        </w:rPr>
        <w:t xml:space="preserve"> Allah berbicara kepadanya. Malaikat adalah utusan supranatural dari Allah. Gunakan kata malaikat seperti yang Anda gunakan sebelumnya. </w:t>
      </w:r>
      <w:r>
        <w:rPr>
          <w:b/>
          <w:lang w:val="id_ID" w:bidi="id_ID"/>
        </w:rPr>
        <w:t>Allah</w:t>
      </w:r>
      <w:r>
        <w:rPr>
          <w:lang w:val="id_ID" w:bidi="id_ID"/>
        </w:rPr>
        <w:t xml:space="preserve"> adalah Allah Pencipta yang mengutus malaikat itu kepada Paulus. Malaikat itu mengatakan kepada Paulus bahwa dia harus berdiri di hadapan </w:t>
      </w:r>
      <w:r>
        <w:rPr>
          <w:b/>
          <w:lang w:val="id_ID" w:bidi="id_ID"/>
        </w:rPr>
        <w:t>Kaisar</w:t>
      </w:r>
      <w:r>
        <w:rPr>
          <w:lang w:val="id_ID" w:bidi="id_ID"/>
        </w:rPr>
        <w:t xml:space="preserve">. Kaisar adalah raja kekaisaran Romawi. Lihat Daftar Kata Utama untuk informasi lebih lanjut tentang kata-kata </w:t>
      </w:r>
      <w:r>
        <w:rPr>
          <w:lang w:val="id_ID" w:bidi="id_ID"/>
        </w:rPr>
        <w:t>malaikat</w:t>
      </w:r>
      <w:r>
        <w:rPr>
          <w:lang w:val="id_ID" w:bidi="id_ID"/>
        </w:rPr>
        <w:t xml:space="preserve">, </w:t>
      </w:r>
      <w:r>
        <w:rPr>
          <w:lang w:val="id_ID" w:bidi="id_ID"/>
        </w:rPr>
        <w:t>Allah</w:t>
      </w:r>
      <w:r>
        <w:rPr>
          <w:lang w:val="id_ID" w:bidi="id_ID"/>
        </w:rPr>
        <w:t xml:space="preserve">, dan </w:t>
      </w:r>
      <w:r>
        <w:rPr>
          <w:lang w:val="id_ID" w:bidi="id_ID"/>
        </w:rPr>
        <w:t>Kaisar</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sebentar. Anggota kelompok lain harus menceritakan bagian selanjutnya dari perikop itu dan berhenti sebentar. Lakukan ini sampai kelompok menceritakan kembali seluruh bagian tersebut. Anggota kelompok bisa saling memperbaiki pada tahap ini. </w:t>
      </w:r>
    </w:p>
    <w:p>
      <w:pPr/>
      <w:r>
        <w:rPr>
          <w:lang w:val="id_ID" w:bidi="id_ID"/>
        </w:rPr>
      </w:r>
      <w:r>
        <w:rPr>
          <w:lang w:val="id_ID" w:bidi="id_ID"/>
        </w:rPr>
        <w:t xml:space="preserve">Hentikan sejenak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bagian tersebut. </w:t>
      </w:r>
    </w:p>
    <w:p>
      <w:pPr/>
      <w:r>
        <w:rPr>
          <w:lang w:val="id_ID" w:bidi="id_ID"/>
        </w:rPr>
      </w:r>
      <w:r>
        <w:rPr>
          <w:lang w:val="id_ID" w:bidi="id_ID"/>
        </w:rPr>
        <w:t xml:space="preserve">Hentikan sejenak rekaman ini di sini. </w:t>
      </w:r>
    </w:p>
    <w:p>
      <w:pPr/>
      <w:r>
        <w:rPr>
          <w:lang w:val="id_ID" w:bidi="id_ID"/>
        </w:rPr>
      </w:r>
      <w:r>
        <w:rPr>
          <w:lang w:val="id_ID" w:bidi="id_ID"/>
        </w:rPr>
        <w:t xml:space="preserve">Selanjutnya, kelompok dapat memutuskan versi mana dari bagian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 xml:space="preserve">Hentikan sejenak rekaman ini di sini. </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27:27–38</w:t>
      </w:r>
      <w:r>
        <w:rPr>
          <w:lang w:val="id_ID" w:bidi="id_ID"/>
        </w:rPr>
      </w:r>
    </w:p>
    <w:p>
      <w:pPr>
        <w:pStyle w:val="Heading3"/>
      </w:pPr>
      <w:r>
        <w:rPr>
          <w:lang w:val="id_ID" w:bidi="id_ID"/>
        </w:rPr>
        <w:t>Dengar dan Renungkan</w:t>
      </w:r>
    </w:p>
    <w:p>
      <w:pPr/>
      <w:r>
        <w:rPr>
          <w:lang w:val="id_ID" w:bidi="id_ID"/>
        </w:rPr>
      </w:r>
      <w:r>
        <w:rPr>
          <w:lang w:val="id_ID" w:bidi="id_ID"/>
        </w:rPr>
        <w:t>Dengarkan Kisah Para Rasul 27:27–38 dan simpanlah dalam hatimu Dengarkan teks ini tiga kali (dalam tiga terjemahan yang berbeda, jika memungkinkan). Kemudian secara berkelompok diskusikanlah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kisah ini katakan kepada kita tentang Yesus atau Allah?</w:t>
      </w:r>
    </w:p>
    <w:p>
      <w:pPr>
        <w:pStyle w:val="ListBullet"/>
        <w:spacing w:line="240" w:lineRule="auto"/>
        <w:ind w:left="720"/>
      </w:pPr>
      <w:r>
        <w:rPr>
          <w:lang w:val="id_ID" w:bidi="id_ID"/>
        </w:rPr>
      </w:r>
      <w:r>
        <w:rPr>
          <w:lang w:val="id_ID" w:bidi="id_ID"/>
        </w:rPr>
        <w:t>Apa yang kisah ini katakan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cerita ini?</w:t>
      </w:r>
      <w:r>
        <w:rPr>
          <w:lang w:val="id_ID" w:bidi="id_ID"/>
        </w:rPr>
      </w:r>
    </w:p>
    <w:p>
      <w:pPr>
        <w:pStyle w:val="Heading3"/>
      </w:pPr>
      <w:r>
        <w:rPr>
          <w:lang w:val="id_ID" w:bidi="id_ID"/>
        </w:rPr>
        <w:t>Menyiapkan Panggung</w:t>
      </w:r>
    </w:p>
    <w:p>
      <w:pPr/>
      <w:r>
        <w:rPr>
          <w:lang w:val="id_ID" w:bidi="id_ID"/>
        </w:rPr>
      </w:r>
      <w:r>
        <w:rPr>
          <w:lang w:val="id_ID" w:bidi="id_ID"/>
        </w:rPr>
        <w:t xml:space="preserve">Dengarkan teks ini satu kali dalam versi yang paling mudah dimengerti. </w:t>
      </w:r>
    </w:p>
    <w:p>
      <w:pPr/>
      <w:r>
        <w:rPr>
          <w:lang w:val="id_ID" w:bidi="id_ID"/>
        </w:rPr>
      </w:r>
      <w:r>
        <w:rPr>
          <w:lang w:val="id_ID" w:bidi="id_ID"/>
        </w:rPr>
        <w:t>Dalam bagian sebelumnya, kapal yang membawa Paulus dan perwira Romawi menghadapi badai di tengah laut.</w:t>
      </w:r>
    </w:p>
    <w:p>
      <w:pPr/>
      <w:r>
        <w:rPr>
          <w:lang w:val="id_ID" w:bidi="id_ID"/>
        </w:rPr>
      </w:r>
      <w:r>
        <w:rPr>
          <w:lang w:val="id_ID" w:bidi="id_ID"/>
        </w:rPr>
        <w:t>Lukas mengatakan kepada kita bahwa badai mengombang-ambingkan kapal itu selama empat belas hari. Badai itu mengendalikan atau mendorong kapal itu melintasi kawasan Laut Adriatik. Laut Adria pada masa itu berada di sebelah timur Italia dan membentang terus ke arah selatan hingga mencapai Afrika. Hari ini wilayah itu dikenal sebagai Laut Mediterania.</w:t>
      </w:r>
    </w:p>
    <w:p>
      <w:pPr/>
      <w:r>
        <w:rPr>
          <w:lang w:val="id_ID" w:bidi="id_ID"/>
        </w:rPr>
      </w:r>
      <w:r>
        <w:rPr>
          <w:lang w:val="id_ID" w:bidi="id_ID"/>
        </w:rPr>
        <w:t>Sekitar tengah malam pada hari keempat belas, para awak kapal merasakan bahwa mereka semakin dekat dengan daratan. Para pelaut memiliki keterampilan dan pengalaman yang membantu mereka mengetahui bahwa kapal itu semakin dekat dengan daratan. Para pelaut menggunakan metode yang disebut "mengukur kedalaman," yang membantu mereka mengetahui kedalaman air. Mereka menggunakan beban yang diikat pada tali dan menurunkannya ke laut hingga mencapai dasar laut. Mereka melakukan pengukuran kedalaman, dan hasilnya menunjukkan dua puluh depa, atau sekitar 35 meter. Mereka berlayar sedikit lebih jauh, dan pengukuran berikutnya adalah lima belas depa, atau sekitar 26 meter.</w:t>
      </w:r>
    </w:p>
    <w:p>
      <w:pPr/>
      <w:r>
        <w:rPr>
          <w:lang w:val="id_ID" w:bidi="id_ID"/>
        </w:rPr>
      </w:r>
      <w:r>
        <w:rPr>
          <w:lang w:val="id_ID" w:bidi="id_ID"/>
        </w:rPr>
        <w:t>Dua pengukuran kedalaman yang dilakukan oleh para pelaut menunjukkan bahwa laut di bawah kapal semakin dangkal. Pengukuran kedalaman ini menunjukkan bahwa mereka semakin dekat dengan pantai. Para pelaut takut bahwa kapal akan menabrak batu karang di bawah bagian-bagian laut dangkal dan membahayakan nyawa mereka. Para pelaut mencoba menghentikan kapal dengan menjatuhkan empat jangkar dari buritan, di bagian belakang kapal. Mereka menurunkan jangkar agar menancap di dasar laut dan menahan kapal itu di tempatnya. Para pelaut juga berdoa kepada dewa-dewa mereka agar siang segera tiba. Pada siang hari, para pelaut dapat melihat lokasi mereka dengan lebih baik sehingga mereka bisa menavigasikan kapal dengan aman menuju pantai.</w:t>
      </w:r>
    </w:p>
    <w:p>
      <w:pPr/>
      <w:r>
        <w:rPr>
          <w:lang w:val="id_ID" w:bidi="id_ID"/>
        </w:rPr>
      </w:r>
      <w:r>
        <w:rPr>
          <w:lang w:val="id_ID" w:bidi="id_ID"/>
        </w:rPr>
        <w:t>Para pelaut ingin melarikan diri dari kapal, jadi mereka menurunkan sekoci ke laut dari sisi kapal. Para pelaut berpura-pura bahwa mereka menurunkan lebih banyak jangkar dari haluan atau bagian depan kapal. Mereka berencana untuk melarikan diri dengan menggunakan sekoci. Mereka mungkin berpikir bahwa mereka memiliki kesempatan yang lebih baik untuk mencapai pantai dengan kapal yang lebih kecil. Tetapi Paulus memperingatkan perwira dan para prajurit bahwa jika para pelaut mencoba melarikan diri dari kapal, tidak ada seorang pun yang akan selamat. Jika para pelaut meninggalkan kapal, mereka akan membahayakan nyawa semua orang. Keterampilan para pelaut diperlukan untuk mengoperasikan kapal dalam situasi yang sulit ini. Penting untuk diingat bahwa Paulus telah memperingatkan orang-orang di kapal, termasuk pemiliknya, tentang bahaya perjalanan laut itu, tetapi mereka tidak mendengarkannya. Paulus mengatakan kepada perwira bahwa para pelaut sedang meninggalkan kapal dan para penumpangnya. Perwira itu memerintahkan para prajurit untuk memotong tali yang menahan sekoci sehingga para pelaut tidak dapat melarikan diri.</w:t>
      </w:r>
    </w:p>
    <w:p>
      <w:pPr/>
      <w:r>
        <w:rPr>
          <w:lang w:val="id_ID" w:bidi="id_ID"/>
        </w:rPr>
      </w:r>
      <w:r>
        <w:rPr>
          <w:lang w:val="id_ID" w:bidi="id_ID"/>
        </w:rPr>
        <w:t>Ketika matahari hampir terbit, Paulus membujuk orang-orang di atas kapal untuk makan. Hari itu adalah hari keempat belas ketika para pelaut berjuang agar kapal itu tetap terapung di tengah laut. Paulus mengatakan bahwa mereka terus-menerus berada dalam ketegangan, yang berarti bahwa mereka menunggu untuk melihat apakah mereka akan mati atau tidak. Saat badai berlangsung, orang-orang di kapal merasa cemas akan keselamatan mereka atau sakit karena guncangan kapal, sehingga mereka sulit untuk makan. Jadi, Paulus mendesak mereka untuk makan sehingga kekuatan mereka dapat pulih kembali. Paulus juga berkata kepada mereka bahwa tidak ada satu rambut pun yang akan hilang dari kepala mereka, sebuah ungkapan yang berarti bahwa tidak ada seorang pun yang akan mengalami bahaya. Mereka semua akan tiba dengan selamat di pantai.</w:t>
      </w:r>
    </w:p>
    <w:p>
      <w:pPr/>
      <w:r>
        <w:rPr>
          <w:lang w:val="id_ID" w:bidi="id_ID"/>
        </w:rPr>
      </w:r>
      <w:r>
        <w:rPr>
          <w:lang w:val="id_ID" w:bidi="id_ID"/>
        </w:rPr>
        <w:t>Berhenti dan diskusikan: Ceritakan tentang suatu kondisi di mana Anda sangat khawatir sehingga Anda tidak ingin makan. Apa yang akhirnya meyakinkan Anda untuk makan?</w:t>
      </w:r>
    </w:p>
    <w:p>
      <w:pPr/>
      <w:r>
        <w:rPr>
          <w:lang w:val="id_ID" w:bidi="id_ID"/>
        </w:rPr>
      </w:r>
      <w:r>
        <w:rPr>
          <w:lang w:val="id_ID" w:bidi="id_ID"/>
        </w:rPr>
        <w:t>Setelah Paulus mengatakan hal-hal ini, ia mengambil roti kemudian ia mengucap syukur kepada Allah dan memecah-mecahkannya di depan orang-orang di atas kapal. Roti adalah makanan sehari-hari bagi orang-orang. Semua orang di atas kapal merasa dikuatkan oleh kata-kata Paulus. Mereka juga makan sampai kenyang. Lukas mencatat bahwa ada 276 orang di atas kapal itu.</w:t>
      </w:r>
    </w:p>
    <w:p>
      <w:pPr/>
      <w:r>
        <w:rPr>
          <w:lang w:val="id_ID" w:bidi="id_ID"/>
        </w:rPr>
      </w:r>
      <w:r>
        <w:rPr>
          <w:lang w:val="id_ID" w:bidi="id_ID"/>
        </w:rPr>
        <w:t>Setelah orang-orang itu selesai makan, mereka melemparkan gandum ke dalam laut untuk meringankan kapal. Anda akan mengingat dari bagian sebelumnya bahwa mereka telah membuang barang-barang yang tidak berguna atau tidak penting. Muatan utama kapal ini mungkin adalah gandum yang ingin dijual oleh pemilik kapal. Dengan membuat kapal lebih ringan, kapal itu lebih ringan dan bisa terapung lebih tinggi. Para pelaut dapat mengarahkan kapal lebih dekat ke pantai sebelum kapal tersebut menyentuh dasar laut.</w:t>
      </w:r>
    </w:p>
    <w:p>
      <w:pPr/>
      <w:r>
        <w:rPr>
          <w:lang w:val="id_ID" w:bidi="id_ID"/>
        </w:rPr>
      </w:r>
      <w:r>
        <w:rPr>
          <w:lang w:val="id_ID" w:bidi="id_ID"/>
        </w:rPr>
        <w:t xml:space="preserve">Berhenti dan diskusikan: Bagaimana orang-orang dalam budaya Anda saling menguatkan satu sama lain setelah hal-hal buruk terjadi pada kalian? Apa yang Anda lakukan untuk menghibur orang-orang? </w:t>
      </w:r>
      <w:r>
        <w:rPr>
          <w:lang w:val="id_ID" w:bidi="id_ID"/>
        </w:rPr>
      </w:r>
    </w:p>
    <w:p>
      <w:pPr>
        <w:pStyle w:val="Heading3"/>
      </w:pPr>
      <w:r>
        <w:rPr>
          <w:lang w:val="id_ID" w:bidi="id_ID"/>
        </w:rPr>
        <w:t>Menjelaskan Adegan</w:t>
      </w:r>
    </w:p>
    <w:p>
      <w:pPr/>
      <w:r>
        <w:rPr>
          <w:lang w:val="id_ID" w:bidi="id_ID"/>
        </w:rPr>
      </w:r>
      <w:r>
        <w:rPr>
          <w:lang w:val="id_ID" w:bidi="id_ID"/>
        </w:rPr>
        <w:t>Dengarkan teks ini sekali lagi dalam versi yang paling mudah dimengerti.</w:t>
      </w:r>
    </w:p>
    <w:p>
      <w:pPr/>
      <w:r>
        <w:rPr>
          <w:lang w:val="id_ID" w:bidi="id_ID"/>
        </w:rPr>
      </w:r>
      <w:r>
        <w:rPr>
          <w:lang w:val="id_ID" w:bidi="id_ID"/>
        </w:rPr>
        <w:t>Kisah ini memiliki tiga adegan.</w:t>
      </w:r>
    </w:p>
    <w:p>
      <w:pPr/>
      <w:r>
        <w:rPr>
          <w:lang w:val="id_ID" w:bidi="id_ID"/>
        </w:rPr>
      </w:r>
      <w:r>
        <w:rPr>
          <w:b/>
          <w:lang w:val="id_ID" w:bidi="id_ID"/>
        </w:rPr>
        <w:t>Adegan pertama:</w:t>
      </w:r>
      <w:r>
        <w:rPr>
          <w:lang w:val="id_ID" w:bidi="id_ID"/>
        </w:rPr>
        <w:t xml:space="preserve"> Hari keempat belas telah tiba sejak badai datang kepada mereka. Para pelaut merasakan bahwa mereka semakin dekat dengan daratan. Jadi mereka melakukan pengukuran kedalaman, yaitu cara untuk mengetahui seberapa dalam air itu.</w:t>
      </w:r>
    </w:p>
    <w:p>
      <w:pPr/>
      <w:r>
        <w:rPr>
          <w:lang w:val="id_ID" w:bidi="id_ID"/>
        </w:rPr>
      </w:r>
      <w:r>
        <w:rPr>
          <w:b/>
          <w:lang w:val="id_ID" w:bidi="id_ID"/>
        </w:rPr>
        <w:t>Adegan kedua:</w:t>
      </w:r>
      <w:r>
        <w:rPr>
          <w:lang w:val="id_ID" w:bidi="id_ID"/>
        </w:rPr>
        <w:t xml:space="preserve"> Ketika para pelaut tahu bahwa mereka semakin dekat dengan daratan, para pelaut menurunkan sekoci dan mencoba melarikan diri.</w:t>
      </w:r>
    </w:p>
    <w:p>
      <w:pPr/>
      <w:r>
        <w:rPr>
          <w:lang w:val="id_ID" w:bidi="id_ID"/>
        </w:rPr>
      </w:r>
      <w:r>
        <w:rPr>
          <w:b/>
          <w:lang w:val="id_ID" w:bidi="id_ID"/>
        </w:rPr>
        <w:t>Adegan ketiga:</w:t>
      </w:r>
      <w:r>
        <w:rPr>
          <w:lang w:val="id_ID" w:bidi="id_ID"/>
        </w:rPr>
        <w:t xml:space="preserve"> Paulus membujuk orang-orang di kapal untuk makan. Dia memecahkan roti di depan mereka dan mereka semua makan bersama-sama.</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Teman-teman Paulus seperti Lukas dan Aristarkhus</w:t>
      </w:r>
    </w:p>
    <w:p>
      <w:pPr>
        <w:pStyle w:val="ListBullet"/>
        <w:spacing w:line="240" w:lineRule="auto"/>
        <w:ind w:left="720"/>
      </w:pPr>
      <w:r>
        <w:rPr>
          <w:lang w:val="id_ID" w:bidi="id_ID"/>
        </w:rPr>
      </w:r>
      <w:r>
        <w:rPr>
          <w:lang w:val="id_ID" w:bidi="id_ID"/>
        </w:rPr>
        <w:t>Para pelaut</w:t>
      </w:r>
    </w:p>
    <w:p>
      <w:pPr>
        <w:pStyle w:val="ListBullet"/>
        <w:spacing w:line="240" w:lineRule="auto"/>
        <w:ind w:left="720"/>
      </w:pPr>
      <w:r>
        <w:rPr>
          <w:lang w:val="id_ID" w:bidi="id_ID"/>
        </w:rPr>
      </w:r>
      <w:r>
        <w:rPr>
          <w:lang w:val="id_ID" w:bidi="id_ID"/>
        </w:rPr>
        <w:t>Yulius, sang perwira</w:t>
      </w:r>
    </w:p>
    <w:p>
      <w:pPr>
        <w:pStyle w:val="ListBullet"/>
        <w:spacing w:line="240" w:lineRule="auto"/>
        <w:ind w:left="720"/>
      </w:pPr>
      <w:r>
        <w:rPr>
          <w:lang w:val="id_ID" w:bidi="id_ID"/>
        </w:rPr>
      </w:r>
      <w:r>
        <w:rPr>
          <w:lang w:val="id_ID" w:bidi="id_ID"/>
        </w:rPr>
        <w:t>Para prajurit</w:t>
      </w:r>
    </w:p>
    <w:p>
      <w:pPr>
        <w:pStyle w:val="ListBullet"/>
        <w:spacing w:line="240" w:lineRule="auto"/>
        <w:ind w:left="720"/>
      </w:pPr>
      <w:r>
        <w:rPr>
          <w:lang w:val="id_ID" w:bidi="id_ID"/>
        </w:rPr>
      </w:r>
      <w:r>
        <w:rPr>
          <w:lang w:val="id_ID" w:bidi="id_ID"/>
        </w:rPr>
        <w:t>Para tahanan</w:t>
      </w:r>
    </w:p>
    <w:p>
      <w:pPr/>
      <w:r>
        <w:rPr>
          <w:lang w:val="id_ID" w:bidi="id_ID"/>
        </w:rPr>
      </w:r>
      <w:r>
        <w:rPr>
          <w:lang w:val="id_ID" w:bidi="id_ID"/>
        </w:rPr>
        <w:t>Dalam sesi ini, mintalah kelompok untuk membuat papan cerita, menggambar, atau menggunakan beberapa macam alat peraga (benda-benda yang dapat Anda pindahkan seperti batu, kayu, mainan anak-anak) untuk memvisualisasikan kisah dan adegan di dalamnya.</w:t>
      </w:r>
    </w:p>
    <w:p>
      <w:pPr/>
      <w:r>
        <w:rPr>
          <w:lang w:val="id_ID" w:bidi="id_ID"/>
        </w:rPr>
      </w:r>
      <w:r>
        <w:rPr>
          <w:lang w:val="id_ID" w:bidi="id_ID"/>
        </w:rPr>
        <w:t>Penting untuk diingat bahwa kapal itu masih di tengah badai.</w:t>
      </w:r>
    </w:p>
    <w:p>
      <w:pPr/>
      <w:r>
        <w:rPr>
          <w:lang w:val="id_ID" w:bidi="id_ID"/>
        </w:rPr>
      </w:r>
      <w:r>
        <w:rPr>
          <w:lang w:val="id_ID" w:bidi="id_ID"/>
        </w:rPr>
        <w:t>Pada malam keempat belas ketika mereka berada di tengah badai, para pelaut memperhatikan bahwa mereka semakin dekat dengan daratan. Mereka melakukan pengukuran kedalaman, atau cara untuk memeriksa kedalaman air. Mereka melakukan pengukuran kedalaman, dan hasilnya 35 meter. Kemudian mereka melakukan pengukuran lagi, dan hasilnya 26 meter.</w:t>
      </w:r>
    </w:p>
    <w:p>
      <w:pPr/>
      <w:r>
        <w:rPr>
          <w:lang w:val="id_ID" w:bidi="id_ID"/>
        </w:rPr>
      </w:r>
      <w:r>
        <w:rPr>
          <w:lang w:val="id_ID" w:bidi="id_ID"/>
        </w:rPr>
        <w:t>Para pelaut menjatuhkan empat jangkar di buritan, yang berada di bagian belakang kapal, untuk menghentikan kapal bergerak. Para pelaut ingin melarikan diri, jadi mereka menurunkan sekoci. Paulus memperingatkan perwira dan para prajurit bahwa jika para pelaut mencoba melarikan diri dari kapal, tidak ada seorang pun yang akan selamat. Perwira itu memerintahkan para prajurit untuk memotong tali yang menahan sekoci, sehingga para pelaut tidak dapat melarikan diri.</w:t>
      </w:r>
    </w:p>
    <w:p>
      <w:pPr/>
      <w:r>
        <w:rPr>
          <w:lang w:val="id_ID" w:bidi="id_ID"/>
        </w:rPr>
      </w:r>
      <w:r>
        <w:rPr>
          <w:lang w:val="id_ID" w:bidi="id_ID"/>
        </w:rPr>
        <w:t>Ketika matahari hampir terbit, Paulus membujuk orang-orang yang ada di kapal untuk makan. Mereka tidak makan karena mereka telah bekerja keras untuk tetap hidup. Sekarang mereka membutuhkan kekuatan untuk bertahan hidup. Paulus juga mengatakan bahwa "tidak ada satu rambut pun yang akan hilang dari kepala kalian." Ini adalah ungkapan yang berarti mereka semua akan selamat dari badai. Paulus memecahkan roti yang berarti ia membagi roti itu menjadi dua potong dan ia mengucap syukur kepada Allah. Orang-orang terkuatkan oleh kata-kata Paulus dan juga makan bersama dia. Setelah itu, mereka melemparkan gandum ke dalam laut untuk membuat kapal itu lebih ringan.</w:t>
      </w:r>
    </w:p>
    <w:p>
      <w:pPr/>
      <w:r>
        <w:rPr>
          <w:lang w:val="id_ID" w:bidi="id_ID"/>
        </w:rPr>
      </w:r>
      <w:r>
        <w:rPr>
          <w:lang w:val="id_ID" w:bidi="id_ID"/>
        </w:rPr>
        <w:t>Berhenti dan lakukan kegiatan ini: Minta setiap anggota tim memberikan frasa atau gambaran kata dalam bahasa Anda yang memiliki arti berbeda dari kata-kata yang diucapkan secara harfiah. Mintalah anggota tim lainnya melihat apakah mereka tahu makna sebenarnya di balik kata-kata tersebut.</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kelompok akan memeragakan kisah tersebut.</w:t>
      </w:r>
    </w:p>
    <w:p>
      <w:pPr/>
      <w:r>
        <w:rPr>
          <w:lang w:val="id_ID" w:bidi="id_ID"/>
        </w:rPr>
      </w:r>
      <w:r>
        <w:rPr>
          <w:lang w:val="id_ID" w:bidi="id_ID"/>
        </w:rPr>
        <w:t>Kisah ini memiliki tiga adegan.</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Teman-teman Paulus seperti Lukas dan Aristarkhus</w:t>
      </w:r>
    </w:p>
    <w:p>
      <w:pPr>
        <w:pStyle w:val="ListBullet"/>
        <w:spacing w:line="240" w:lineRule="auto"/>
        <w:ind w:left="720"/>
      </w:pPr>
      <w:r>
        <w:rPr>
          <w:lang w:val="id_ID" w:bidi="id_ID"/>
        </w:rPr>
      </w:r>
      <w:r>
        <w:rPr>
          <w:lang w:val="id_ID" w:bidi="id_ID"/>
        </w:rPr>
        <w:t>Para pelaut</w:t>
      </w:r>
    </w:p>
    <w:p>
      <w:pPr>
        <w:pStyle w:val="ListBullet"/>
        <w:spacing w:line="240" w:lineRule="auto"/>
        <w:ind w:left="720"/>
      </w:pPr>
      <w:r>
        <w:rPr>
          <w:lang w:val="id_ID" w:bidi="id_ID"/>
        </w:rPr>
      </w:r>
      <w:r>
        <w:rPr>
          <w:lang w:val="id_ID" w:bidi="id_ID"/>
        </w:rPr>
        <w:t>Yulius, sang perwira</w:t>
      </w:r>
    </w:p>
    <w:p>
      <w:pPr>
        <w:pStyle w:val="ListBullet"/>
        <w:spacing w:line="240" w:lineRule="auto"/>
        <w:ind w:left="720"/>
      </w:pPr>
      <w:r>
        <w:rPr>
          <w:lang w:val="id_ID" w:bidi="id_ID"/>
        </w:rPr>
      </w:r>
      <w:r>
        <w:rPr>
          <w:lang w:val="id_ID" w:bidi="id_ID"/>
        </w:rPr>
        <w:t>Para prajurit</w:t>
      </w:r>
    </w:p>
    <w:p>
      <w:pPr>
        <w:pStyle w:val="ListBullet"/>
        <w:spacing w:line="240" w:lineRule="auto"/>
        <w:ind w:left="720"/>
      </w:pPr>
      <w:r>
        <w:rPr>
          <w:lang w:val="id_ID" w:bidi="id_ID"/>
        </w:rPr>
      </w:r>
      <w:r>
        <w:rPr>
          <w:lang w:val="id_ID" w:bidi="id_ID"/>
        </w:rPr>
        <w:t>Para tahanan</w:t>
      </w:r>
    </w:p>
    <w:p>
      <w:pPr/>
      <w:r>
        <w:rPr>
          <w:lang w:val="id_ID" w:bidi="id_ID"/>
        </w:rPr>
      </w:r>
      <w:r>
        <w:rPr>
          <w:lang w:val="id_ID" w:bidi="id_ID"/>
        </w:rPr>
        <w:t>Minta tim untuk memerankan cerita ini dua kali. Mereka harus memerankannya dalam bahasa tujuan penerjemahan mereka. Pertama, minta tim untuk memerankan cerita itu tanpa berhenti. Pada saat tim memerankan cerita itu untuk kedua kalinya, hentikan mereka pada titik-titik yang berbeda dalam cerita tersebut.</w:t>
      </w:r>
    </w:p>
    <w:p>
      <w:pPr/>
      <w:r>
        <w:rPr>
          <w:lang w:val="id_ID" w:bidi="id_ID"/>
        </w:rPr>
      </w:r>
      <w:r>
        <w:rPr>
          <w:lang w:val="id_ID" w:bidi="id_ID"/>
        </w:rPr>
        <w:t>Ketika kelompok memerankan kisah itu untuk pertama kalinya, perhatikan alur, plot, dan kronologi kisah tersebut. Perhatikan bagian-bagian penting atau sulit dari kisah maupun teks yang akan diperagakan dan jangan dilewatkan. Bantu tim untuk mengingat bagian-bagian dari cerita ini.</w:t>
      </w:r>
    </w:p>
    <w:p>
      <w:pPr/>
      <w:r>
        <w:rPr>
          <w:lang w:val="id_ID" w:bidi="id_ID"/>
        </w:rPr>
      </w:r>
      <w:r>
        <w:rPr>
          <w:lang w:val="id_ID" w:bidi="id_ID"/>
        </w:rPr>
        <w:t>Pada malam keempat belas ketika badai, para pelaut merasakan bahwa mereka semakin dekat dengan daratan. Mereka melakukan pengukuran kedalaman, atau metode untuk mengetahui seberapa dalam laut. Pengukuran pertama adalah 35 meter dan pengukuran berikutnya adalah 26 meter.</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memerankan para pelaut, "Bagaimana perasaan Anda?" Anda mungkin mendengar hal-hal seperti, "Kami semakin dekat dengan daratan," dan "Mungkin kami masih bisa selamat dari badai ini."</w:t>
      </w:r>
    </w:p>
    <w:p>
      <w:pPr>
        <w:pStyle w:val="ListBullet"/>
        <w:spacing w:line="240" w:lineRule="auto"/>
        <w:ind w:left="720"/>
      </w:pPr>
      <w:r>
        <w:rPr>
          <w:lang w:val="id_ID" w:bidi="id_ID"/>
        </w:rPr>
      </w:r>
      <w:r>
        <w:rPr>
          <w:lang w:val="id_ID" w:bidi="id_ID"/>
        </w:rPr>
        <w:t>Ulangi adegannya.</w:t>
      </w:r>
    </w:p>
    <w:p>
      <w:pPr/>
      <w:r>
        <w:rPr>
          <w:lang w:val="id_ID" w:bidi="id_ID"/>
        </w:rPr>
      </w:r>
      <w:r>
        <w:rPr>
          <w:lang w:val="id_ID" w:bidi="id_ID"/>
        </w:rPr>
        <w:t>Para pelaut menurunkan empat jangkar untuk menghentikan atau memperlambat gerak kapal. Para pelaut menurunkan sekoci dan mencoba melarikan diri. Tetapi Paulus memperingatkan perwira bahwa jika para pelaut mencoba melarikan diri dari kapal, tidak ada seorang pun yang akan selamat. Perwira itu memerintahkan para prajurit untuk memotong tali sehingga para pelaut tidak dapat melarikan diri.</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para aktor yang memerankan para pelaut, "Bagaimana perasaan Anda?" Anda mungkin mendengar hal-hal seperti, "Kami akan membuat orang-orang lain berpikir bahwa kami hanya sedang menurunkan jangkar," dan "Kami akan mencoba peruntungan dengan sekoci."</w:t>
      </w:r>
    </w:p>
    <w:p>
      <w:pPr>
        <w:pStyle w:val="ListBullet"/>
        <w:spacing w:line="240" w:lineRule="auto"/>
        <w:ind w:left="720"/>
      </w:pPr>
      <w:r>
        <w:rPr>
          <w:lang w:val="id_ID" w:bidi="id_ID"/>
        </w:rPr>
      </w:r>
      <w:r>
        <w:rPr>
          <w:lang w:val="id_ID" w:bidi="id_ID"/>
        </w:rPr>
        <w:t>Tanyakan kepada orang yang memerankan Paulus, "Bagaimana perasaan Anda?" Anda mungkin mendengar hal-hal seperti, "Khawatir. Para pelaut yang tahu cara menavigasi kapal ini mencoba melarikan diri," dan "Bertekad. Kami harus tetap bersama di atas kapal."</w:t>
      </w:r>
    </w:p>
    <w:p>
      <w:pPr>
        <w:pStyle w:val="ListBullet"/>
        <w:spacing w:line="240" w:lineRule="auto"/>
        <w:ind w:left="720"/>
      </w:pPr>
      <w:r>
        <w:rPr>
          <w:lang w:val="id_ID" w:bidi="id_ID"/>
        </w:rPr>
      </w:r>
      <w:r>
        <w:rPr>
          <w:lang w:val="id_ID" w:bidi="id_ID"/>
        </w:rPr>
        <w:t>Ulangi adegannya.</w:t>
      </w:r>
    </w:p>
    <w:p>
      <w:pPr/>
      <w:r>
        <w:rPr>
          <w:lang w:val="id_ID" w:bidi="id_ID"/>
        </w:rPr>
      </w:r>
      <w:r>
        <w:rPr>
          <w:lang w:val="id_ID" w:bidi="id_ID"/>
        </w:rPr>
        <w:t>Paulus menganjurkan orang-orang di atas kapal untuk makan. Paulus mengatakan kepada mereka bahwa tidak ada satu rambut pun di kepala mereka yang akan hilang. Dia mengambil roti dan mengucap syukur kepada Allah, memecahkan dan memakannya. Orang-orang juga merasa dikuatkan, dan mereka juga mulai makan.</w:t>
      </w:r>
    </w:p>
    <w:p>
      <w:pPr>
        <w:pStyle w:val="ListBullet"/>
        <w:spacing w:line="240" w:lineRule="auto"/>
        <w:ind w:left="720"/>
      </w:pPr>
      <w:r>
        <w:rPr>
          <w:lang w:val="id_ID" w:bidi="id_ID"/>
        </w:rPr>
      </w:r>
      <w:r>
        <w:rPr>
          <w:lang w:val="id_ID" w:bidi="id_ID"/>
        </w:rPr>
        <w:t>Hentikan adegannya.</w:t>
      </w:r>
    </w:p>
    <w:p>
      <w:pPr>
        <w:pStyle w:val="ListBullet"/>
        <w:spacing w:line="240" w:lineRule="auto"/>
        <w:ind w:left="720"/>
      </w:pPr>
      <w:r>
        <w:rPr>
          <w:lang w:val="id_ID" w:bidi="id_ID"/>
        </w:rPr>
      </w:r>
      <w:r>
        <w:rPr>
          <w:lang w:val="id_ID" w:bidi="id_ID"/>
        </w:rPr>
        <w:t>Tanyakan kepada orang yang memerankan Paulus, "Bagaimana perasaan Anda?" Anda mungkin mendengar hal-hal seperti, "Para awak bisa sangat lelah dan lapar," dan "Aku harus memberikan harapan kepada mereka dan menghibur mereka."</w:t>
      </w:r>
    </w:p>
    <w:p>
      <w:pPr>
        <w:pStyle w:val="ListBullet"/>
        <w:spacing w:line="240" w:lineRule="auto"/>
        <w:ind w:left="720"/>
      </w:pPr>
      <w:r>
        <w:rPr>
          <w:lang w:val="id_ID" w:bidi="id_ID"/>
        </w:rPr>
      </w:r>
      <w:r>
        <w:rPr>
          <w:lang w:val="id_ID" w:bidi="id_ID"/>
        </w:rPr>
        <w:t>Tanyakan kepada mereka yang memerankan orang-orang di kapal, "Bagaimana perasaan kalian?" Anda mungkin mendengar hal-hal seperti, "Badai membuat kami sangat sulit untuk makan," dan "Terima kasih, Paulus atas nasihatmu."</w:t>
      </w:r>
    </w:p>
    <w:p>
      <w:pPr>
        <w:pStyle w:val="ListBullet"/>
        <w:spacing w:line="240" w:lineRule="auto"/>
        <w:ind w:left="720"/>
      </w:pPr>
      <w:r>
        <w:rPr>
          <w:lang w:val="id_ID" w:bidi="id_ID"/>
        </w:rPr>
      </w:r>
      <w:r>
        <w:rPr>
          <w:lang w:val="id_ID" w:bidi="id_ID"/>
        </w:rPr>
        <w:t>Ulangi adegannya.</w:t>
      </w:r>
    </w:p>
    <w:p>
      <w:pPr/>
      <w:r>
        <w:rPr>
          <w:lang w:val="id_ID" w:bidi="id_ID"/>
        </w:rPr>
      </w:r>
      <w:r>
        <w:rPr>
          <w:lang w:val="id_ID" w:bidi="id_ID"/>
        </w:rPr>
        <w:t>Setelah makan, mereka melemparkan gandum yang tersisa ke laut untuk meringankan kapal.</w:t>
      </w:r>
      <w:r>
        <w:rPr>
          <w:lang w:val="id_ID" w:bidi="id_ID"/>
        </w:rPr>
      </w:r>
    </w:p>
    <w:p>
      <w:pPr>
        <w:pStyle w:val="Heading3"/>
      </w:pPr>
      <w:r>
        <w:rPr>
          <w:lang w:val="id_ID" w:bidi="id_ID"/>
        </w:rPr>
        <w:t>Melengkapi yang Kurang</w:t>
      </w:r>
    </w:p>
    <w:p>
      <w:pPr/>
      <w:r>
        <w:rPr>
          <w:lang w:val="id_ID" w:bidi="id_ID"/>
        </w:rPr>
      </w:r>
      <w:r>
        <w:rPr>
          <w:lang w:val="id_ID" w:bidi="id_ID"/>
        </w:rPr>
        <w:t xml:space="preserve">Dengarkan teks ini satu kali dalam versi yang paling mudah dimengerti. </w:t>
      </w:r>
    </w:p>
    <w:p>
      <w:pPr/>
      <w:r>
        <w:rPr>
          <w:lang w:val="id_ID" w:bidi="id_ID"/>
        </w:rPr>
      </w:r>
      <w:r>
        <w:rPr>
          <w:lang w:val="id_ID" w:bidi="id_ID"/>
        </w:rPr>
        <w:t xml:space="preserve">Para pelaut merasakan bahwa kapal itu semakin dekat dengan daratan. Mereka melakukan </w:t>
      </w:r>
      <w:r>
        <w:rPr>
          <w:b/>
          <w:lang w:val="id_ID" w:bidi="id_ID"/>
        </w:rPr>
        <w:t>pengukuran kedalaman</w:t>
      </w:r>
      <w:r>
        <w:rPr>
          <w:lang w:val="id_ID" w:bidi="id_ID"/>
        </w:rPr>
        <w:t>, atau cara untuk mengetahui seberapa dalam posisi kapal berada. Mereka menjatuhkan tali dengan beban yang mereka turunkan hingga mencapai dasar laut.</w:t>
      </w:r>
    </w:p>
    <w:p>
      <w:pPr/>
      <w:r>
        <w:rPr>
          <w:lang w:val="id_ID" w:bidi="id_ID"/>
        </w:rPr>
      </w:r>
      <w:r>
        <w:rPr>
          <w:lang w:val="id_ID" w:bidi="id_ID"/>
        </w:rPr>
        <w:t xml:space="preserve">Para pelaut menurunkan jangkar karena mereka takut kapal itu mungkin menabrak batu karang di bawahnya. </w:t>
      </w:r>
      <w:r>
        <w:rPr>
          <w:b/>
          <w:lang w:val="id_ID" w:bidi="id_ID"/>
        </w:rPr>
        <w:t>Jangkar</w:t>
      </w:r>
      <w:r>
        <w:rPr>
          <w:lang w:val="id_ID" w:bidi="id_ID"/>
        </w:rPr>
        <w:t xml:space="preserve"> adalah benda berat yang diikat pada tali atau rantai, sering kali dengan palang melintang yang dapat menggali ke dasar laut untuk menghalangi kapal bergerak. Para pelaut </w:t>
      </w:r>
      <w:r>
        <w:rPr>
          <w:b/>
          <w:lang w:val="id_ID" w:bidi="id_ID"/>
        </w:rPr>
        <w:t>berdoa</w:t>
      </w:r>
      <w:r>
        <w:rPr>
          <w:lang w:val="id_ID" w:bidi="id_ID"/>
        </w:rPr>
        <w:t xml:space="preserve"> agar siang segera tiba. Para pelaut ini bukan orang-orang yang percaya kepada Yesus atau orang-orang yang takut akan Allah sehingga mereka berdoa kepada dewa-dewa mereka sendiri.</w:t>
      </w:r>
    </w:p>
    <w:p>
      <w:pPr/>
      <w:r>
        <w:rPr>
          <w:lang w:val="id_ID" w:bidi="id_ID"/>
        </w:rPr>
      </w:r>
      <w:r>
        <w:rPr>
          <w:lang w:val="id_ID" w:bidi="id_ID"/>
        </w:rPr>
        <w:t xml:space="preserve">Para pelaut mencoba melarikan diri dengan menurunkan sekoci. </w:t>
      </w:r>
      <w:r>
        <w:rPr>
          <w:b/>
          <w:lang w:val="id_ID" w:bidi="id_ID"/>
        </w:rPr>
        <w:t>Perwira</w:t>
      </w:r>
      <w:r>
        <w:rPr>
          <w:lang w:val="id_ID" w:bidi="id_ID"/>
        </w:rPr>
        <w:t xml:space="preserve"> itu menyuruh para prajurit untuk memotong tali yang menahan sekoci, sehingga para pelaut tidak dapat melarikan diri. Seorang perwira memimpin 100 prajurit. Gunakan kata-kata yang sama untuk perwira dan berdoa seperti yang telah Anda gunakan pada perikop sebelumnya. Lihat Daftar Kata Utama untuk informasi lebih lanjut tentang kata </w:t>
      </w:r>
      <w:r>
        <w:rPr>
          <w:lang w:val="id_ID" w:bidi="id_ID"/>
        </w:rPr>
        <w:t>berdoa</w:t>
      </w:r>
      <w:r>
        <w:rPr>
          <w:lang w:val="id_ID" w:bidi="id_ID"/>
        </w:rPr>
        <w:t xml:space="preserve"> dan </w:t>
      </w:r>
      <w:r>
        <w:rPr>
          <w:lang w:val="id_ID" w:bidi="id_ID"/>
        </w:rPr>
        <w:t>perwira</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pada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sebentar. Anggota kelompok lain harus menceritakan bagian selanjutnya dari perikop itu dan berhenti sebentar. Lakukan ini sampai kelompok menceritakan kembali seluruh bagian tersebut. Anggota kelompok bisa saling memperbaiki pada tahap ini. </w:t>
      </w:r>
    </w:p>
    <w:p>
      <w:pPr/>
      <w:r>
        <w:rPr>
          <w:lang w:val="id_ID" w:bidi="id_ID"/>
        </w:rPr>
      </w:r>
      <w:r>
        <w:rPr>
          <w:lang w:val="id_ID" w:bidi="id_ID"/>
        </w:rPr>
        <w:t xml:space="preserve">Hentikan sejenak rekaman ini di sini. </w:t>
      </w:r>
    </w:p>
    <w:p>
      <w:pPr/>
      <w:r>
        <w:rPr>
          <w:lang w:val="id_ID" w:bidi="id_ID"/>
        </w:rPr>
      </w:r>
      <w:r>
        <w:rPr>
          <w:lang w:val="id_ID" w:bidi="id_ID"/>
        </w:rPr>
        <w:t xml:space="preserve">Selanjutnya, setiap anggota kelompok harus menceritakan seluruh perikop tersebut tanpa gangguan setidaknya satu kali. Seorang anggota kelompok dapat menggunakan benda acak, gerakan, atau papan cerita untuk membantu mereka mengingat bagian tersebut. </w:t>
      </w:r>
    </w:p>
    <w:p>
      <w:pPr/>
      <w:r>
        <w:rPr>
          <w:lang w:val="id_ID" w:bidi="id_ID"/>
        </w:rPr>
      </w:r>
      <w:r>
        <w:rPr>
          <w:lang w:val="id_ID" w:bidi="id_ID"/>
        </w:rPr>
        <w:t xml:space="preserve">Hentikan sejenak rekaman ini di sini. </w:t>
      </w:r>
    </w:p>
    <w:p>
      <w:pPr/>
      <w:r>
        <w:rPr>
          <w:lang w:val="id_ID" w:bidi="id_ID"/>
        </w:rPr>
      </w:r>
      <w:r>
        <w:rPr>
          <w:lang w:val="id_ID" w:bidi="id_ID"/>
        </w:rPr>
        <w:t xml:space="preserve">Selanjutnya, kelompok dapat memutuskan versi mana dari bagian tersebut yang paling disukai. Anda mungkin menyukai cara salah satu anggota kelompok menceritakan satu adegan, tetapi menyukai cara anggota kelompok yang lain menceritakan adegan lainnya. </w:t>
      </w:r>
    </w:p>
    <w:p>
      <w:pPr/>
      <w:r>
        <w:rPr>
          <w:lang w:val="id_ID" w:bidi="id_ID"/>
        </w:rPr>
      </w:r>
      <w:r>
        <w:rPr>
          <w:lang w:val="id_ID" w:bidi="id_ID"/>
        </w:rPr>
        <w:t xml:space="preserve">Hentikan sejenak rekaman ini di sini. </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27:39–44</w:t>
      </w:r>
      <w:r>
        <w:rPr>
          <w:lang w:val="id_ID" w:bidi="id_ID"/>
        </w:rPr>
      </w:r>
    </w:p>
    <w:p>
      <w:pPr>
        <w:pStyle w:val="Heading3"/>
      </w:pPr>
      <w:r>
        <w:rPr>
          <w:lang w:val="id_ID" w:bidi="id_ID"/>
        </w:rPr>
        <w:t>Dengar dan Renungkan</w:t>
      </w:r>
    </w:p>
    <w:p>
      <w:pPr/>
      <w:r>
        <w:rPr>
          <w:lang w:val="id_ID" w:bidi="id_ID"/>
        </w:rPr>
      </w:r>
      <w:r>
        <w:rPr>
          <w:lang w:val="id_ID" w:bidi="id_ID"/>
        </w:rPr>
        <w:t>Dengarkan Kisah Para Rasul 27:39–44 dan simpanlah dalam hatimu. Dengarkan teks ini tiga kali (dalam tiga terjemahan yang berbeda, jika memungkinkan). Kemudian secara berkelompok diskusikan pertanyaan-pertanyaan berikut ini:</w:t>
      </w:r>
    </w:p>
    <w:p>
      <w:pPr>
        <w:pStyle w:val="ListBullet"/>
        <w:spacing w:line="240" w:lineRule="auto"/>
        <w:ind w:left="720"/>
      </w:pPr>
      <w:r>
        <w:rPr>
          <w:lang w:val="id_ID" w:bidi="id_ID"/>
        </w:rPr>
      </w:r>
      <w:r>
        <w:rPr>
          <w:lang w:val="id_ID" w:bidi="id_ID"/>
        </w:rPr>
        <w:t>Apa yang Anda sukai dari perikop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kisah ini sampaikan kepada kita tentang Yesus atau Allah?</w:t>
      </w:r>
    </w:p>
    <w:p>
      <w:pPr>
        <w:pStyle w:val="ListBullet"/>
        <w:spacing w:line="240" w:lineRule="auto"/>
        <w:ind w:left="720"/>
      </w:pPr>
      <w:r>
        <w:rPr>
          <w:lang w:val="id_ID" w:bidi="id_ID"/>
        </w:rPr>
      </w:r>
      <w:r>
        <w:rPr>
          <w:lang w:val="id_ID" w:bidi="id_ID"/>
        </w:rPr>
        <w:t>Apa yang kisah ini sampaikan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 xml:space="preserve">Dengarkan teks ini satu kali dalam versi yang paling mudah dimengerti. </w:t>
      </w:r>
    </w:p>
    <w:p>
      <w:pPr/>
      <w:r>
        <w:rPr>
          <w:lang w:val="id_ID" w:bidi="id_ID"/>
        </w:rPr>
      </w:r>
      <w:r>
        <w:rPr>
          <w:lang w:val="id_ID" w:bidi="id_ID"/>
        </w:rPr>
        <w:t>Dalam bagian sebelumnya, Paulus dan para pelaut menuju ke Roma tetapi kapal mereka menghadapi badai di laut. Mereka takut bahwa kapal itu akan hancur dan mereka akan tenggelam. Allah berjanji kepada Paulus bahwa semua orang akan selamat.</w:t>
      </w:r>
    </w:p>
    <w:p>
      <w:pPr/>
      <w:r>
        <w:rPr>
          <w:lang w:val="id_ID" w:bidi="id_ID"/>
        </w:rPr>
      </w:r>
      <w:r>
        <w:rPr>
          <w:lang w:val="id_ID" w:bidi="id_ID"/>
        </w:rPr>
        <w:t xml:space="preserve">Ketika siang hari tiba, para pelaut melihat daratan tetapi mereka tidak mengenali tempat apa itu. Mereka melihat sebuah teluk dengan pantai yang berpasir. Teluk ini diapit oleh daratan di kedua sisinya yang melindunginya dari ombak. Para pelaut melihat pantai yang berpasir dan mereka memutuskan untuk memindahkan kapal itu sedekat mungkin dengan daratan. Mereka berharap dapat membuat kapal itu menyentuh dasar di perairan dangkal. </w:t>
      </w:r>
    </w:p>
    <w:p>
      <w:pPr/>
      <w:r>
        <w:rPr>
          <w:lang w:val="id_ID" w:bidi="id_ID"/>
        </w:rPr>
      </w:r>
      <w:r>
        <w:rPr>
          <w:lang w:val="id_ID" w:bidi="id_ID"/>
        </w:rPr>
        <w:t xml:space="preserve">Tunjukkan sebuah foto </w:t>
      </w:r>
      <w:r>
        <w:rPr>
          <w:lang w:val="id_ID" w:bidi="id_ID"/>
        </w:rPr>
        <w:t>teluk</w:t>
      </w:r>
      <w:r>
        <w:rPr>
          <w:lang w:val="id_ID" w:bidi="id_ID"/>
        </w:rPr>
        <w:t xml:space="preserve">. </w:t>
      </w:r>
    </w:p>
    <w:p>
      <w:pPr/>
      <w:r>
        <w:rPr>
          <w:lang w:val="id_ID" w:bidi="id_ID"/>
        </w:rPr>
      </w:r>
      <w:r>
        <w:rPr>
          <w:lang w:val="id_ID" w:bidi="id_ID"/>
        </w:rPr>
        <w:t xml:space="preserve">Para pelaut memotong tali yang menahan jangkar dan meninggalkannya di laut. Mereka juga mengendurkan tali yang diikatkan pada kemudi. Kemudi berfungsi untuk mengatur arah jalannya kapal. Kemudi-kemudi yang digunakan di kapal kuno memiliki bentuk seperti dayung. Sebelumnya, para pelaut telah mengangkat kemudi-kemudi tersebut keluar dari air dan mengikatnya. Dengan begitu, ombak yang besar tidak dapat merusak kemudi-kemudi tersebut. Kini mereka memerlukan kemudi-kemudi itu kembali untuk mengarahkan kapal ke daratan, sehingga mereka melepas ikatan kemudi-kemudi tersebut lalu menurunkannya. Kemudi-kemudi yang digunakan pada kapal kuno berbentuk seperti dayung. </w:t>
      </w:r>
    </w:p>
    <w:p>
      <w:pPr/>
      <w:r>
        <w:rPr>
          <w:lang w:val="id_ID" w:bidi="id_ID"/>
        </w:rPr>
      </w:r>
      <w:r>
        <w:rPr>
          <w:lang w:val="id_ID" w:bidi="id_ID"/>
        </w:rPr>
        <w:t xml:space="preserve">Para pelaut juga menaikkan layar depan ke arah angin agar angin dapat menggerakkan kapal ke daratan. Ketika kapal bergerak mendekati pantai, bagian bawah kapal menghantam pasir tepat di bawah permukaan air atau di tempat dangkal di laut. Haluan atau bagian depan kapal, tertancap di tempat dangkal itu dan membuat kapal tidak bisa bergerak. Hantaman ombak menghancurkan buritan, atau bagian belakang kapal. </w:t>
      </w:r>
    </w:p>
    <w:p>
      <w:pPr/>
      <w:r>
        <w:rPr>
          <w:lang w:val="id_ID" w:bidi="id_ID"/>
        </w:rPr>
      </w:r>
      <w:r>
        <w:rPr>
          <w:lang w:val="id_ID" w:bidi="id_ID"/>
        </w:rPr>
        <w:t xml:space="preserve">Tunjukkan sebuah gambar </w:t>
      </w:r>
      <w:r>
        <w:rPr>
          <w:lang w:val="id_ID" w:bidi="id_ID"/>
        </w:rPr>
        <w:t>kapal kuno dari zaman Paulus</w:t>
      </w:r>
      <w:r>
        <w:rPr>
          <w:lang w:val="id_ID" w:bidi="id_ID"/>
        </w:rPr>
        <w:t xml:space="preserve">. Identifikasi </w:t>
      </w:r>
      <w:r>
        <w:rPr>
          <w:lang w:val="id_ID" w:bidi="id_ID"/>
        </w:rPr>
        <w:t>bagian-bagian kapal seperti jangkar, haluan, buritan, layar, dan kemudi</w:t>
      </w:r>
      <w:r>
        <w:rPr>
          <w:lang w:val="id_ID" w:bidi="id_ID"/>
        </w:rPr>
        <w:t>.</w:t>
      </w:r>
    </w:p>
    <w:p>
      <w:pPr/>
      <w:r>
        <w:rPr>
          <w:lang w:val="id_ID" w:bidi="id_ID"/>
        </w:rPr>
      </w:r>
      <w:r>
        <w:rPr>
          <w:lang w:val="id_ID" w:bidi="id_ID"/>
        </w:rPr>
        <w:t xml:space="preserve">Para prajurit berencana membunuh para tahanan untuk mencegah mereka melarikan diri. Ketika orang-orang di perahu itu melompat keluar dari perahu untuk berenang atau mengapung ke darat, akan mudah bagi para tahanan untuk melarikan diri. Pihak berwenang Romawi menghukum para prajurit yang membiarkan tahanan mereka melarikan diri. Inilah alasan mengapa para prajurit berniat membunuh para tahanan untuk menghindari hukuman. </w:t>
      </w:r>
    </w:p>
    <w:p>
      <w:pPr/>
      <w:r>
        <w:rPr>
          <w:lang w:val="id_ID" w:bidi="id_ID"/>
        </w:rPr>
      </w:r>
      <w:r>
        <w:rPr>
          <w:lang w:val="id_ID" w:bidi="id_ID"/>
        </w:rPr>
        <w:t>Yulius, sang perwira, seorang pejabat Romawi, tahu bahwa jika para prajurit membunuh para tahanan, mereka mungkin membunuh Paulus juga. Karena perwira tersebut ingin menyelamatkan Paulus, ia mencegah para prajurit membunuh para tahanan. Perwira itu memerintahkan mereka yang bisa berenang untuk berenang menuju pantai. Mereka yang tidak bisa berenang berpegangan pada papan kayu atau bahan terapung lainnya. Ombak akan mendorong orang-orang yang selamat untuk membantu mereka mencapai pantai. Semua orang sampai di pantai dengan selamat dan tidak ada yang terluka. Ini menunjukkan bahwa Allah menggenapi janji-Nya kepada Paulus bahwa kapal itu akan hilang, tetapi setiap kehidupan di atas kapal itu akan diselamatkan.</w:t>
      </w:r>
    </w:p>
    <w:p>
      <w:pPr/>
      <w:r>
        <w:rPr>
          <w:lang w:val="id_ID" w:bidi="id_ID"/>
        </w:rPr>
      </w:r>
      <w:r>
        <w:rPr>
          <w:lang w:val="id_ID" w:bidi="id_ID"/>
        </w:rPr>
        <w:t>Berhenti dan diskusikan: Jelaskan saat Anda berada dalam situasi berbahaya atau keadaan darurat. Bagaimana reaksi orang-orang yang mungkin telah memperburuk situasi tersebut? Apa yang dilakukan orang-orang untuk membantu memastikan semua orang aman?</w:t>
      </w:r>
      <w:r>
        <w:rPr>
          <w:lang w:val="id_ID" w:bidi="id_ID"/>
        </w:rPr>
      </w:r>
    </w:p>
    <w:p>
      <w:pPr>
        <w:pStyle w:val="Heading3"/>
      </w:pPr>
      <w:r>
        <w:rPr>
          <w:lang w:val="id_ID" w:bidi="id_ID"/>
        </w:rPr>
        <w:t>Menjelaskan Adegan</w:t>
      </w:r>
    </w:p>
    <w:p>
      <w:pPr/>
      <w:r>
        <w:rPr>
          <w:lang w:val="id_ID" w:bidi="id_ID"/>
        </w:rPr>
      </w:r>
      <w:r>
        <w:rPr>
          <w:lang w:val="id_ID" w:bidi="id_ID"/>
        </w:rPr>
        <w:t>Dengarkan teks satu kali lagi dalam versi yang paling mudah dimengerti.</w:t>
      </w:r>
    </w:p>
    <w:p>
      <w:pPr/>
      <w:r>
        <w:rPr>
          <w:lang w:val="id_ID" w:bidi="id_ID"/>
        </w:rPr>
      </w:r>
      <w:r>
        <w:rPr>
          <w:lang w:val="id_ID" w:bidi="id_ID"/>
        </w:rPr>
        <w:t>Kisah ini memiliki tiga adegan.</w:t>
      </w:r>
    </w:p>
    <w:p>
      <w:pPr/>
      <w:r>
        <w:rPr>
          <w:lang w:val="id_ID" w:bidi="id_ID"/>
        </w:rPr>
      </w:r>
      <w:r>
        <w:rPr>
          <w:b/>
          <w:lang w:val="id_ID" w:bidi="id_ID"/>
        </w:rPr>
        <w:t>Adegan pertama:</w:t>
      </w:r>
      <w:r>
        <w:rPr>
          <w:lang w:val="id_ID" w:bidi="id_ID"/>
        </w:rPr>
        <w:t xml:space="preserve"> Pada siang hari, Paulus dan para pelaut melihat daratan di depan mereka. Para pelaut memotong jangkar dan berlayar ke arah teluk.</w:t>
      </w:r>
    </w:p>
    <w:p>
      <w:pPr/>
      <w:r>
        <w:rPr>
          <w:lang w:val="id_ID" w:bidi="id_ID"/>
        </w:rPr>
      </w:r>
      <w:r>
        <w:rPr>
          <w:b/>
          <w:lang w:val="id_ID" w:bidi="id_ID"/>
        </w:rPr>
        <w:t>Adegan kedua:</w:t>
      </w:r>
      <w:r>
        <w:rPr>
          <w:lang w:val="id_ID" w:bidi="id_ID"/>
        </w:rPr>
        <w:t xml:space="preserve"> Ketika kapal sedang menuju ke teluk, haluan kapal menghantam bagian laut yang dangkal sehingga tidak dapat bergerak. Para prajurit berencana untuk membunuh para tahanan untuk mencegah mereka melarikan diri, tetapi perwira memerintahkan mereka yang mampu berenang untuk berenang ke daratan. Yang lain berpegangan pada papan kayu atau bahan ringan untuk mencapai daratan. </w:t>
      </w:r>
    </w:p>
    <w:p>
      <w:pPr/>
      <w:r>
        <w:rPr>
          <w:lang w:val="id_ID" w:bidi="id_ID"/>
        </w:rPr>
      </w:r>
      <w:r>
        <w:rPr>
          <w:b/>
          <w:lang w:val="id_ID" w:bidi="id_ID"/>
        </w:rPr>
        <w:t>Adegan ketiga:</w:t>
      </w:r>
      <w:r>
        <w:rPr>
          <w:lang w:val="id_ID" w:bidi="id_ID"/>
        </w:rPr>
        <w:t xml:space="preserve"> Semua orang sampai di daratan dengan selamat.</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Teman-teman Paulus seperti Lukas dan Aristarkhus</w:t>
      </w:r>
    </w:p>
    <w:p>
      <w:pPr>
        <w:pStyle w:val="ListBullet"/>
        <w:spacing w:line="240" w:lineRule="auto"/>
        <w:ind w:left="720"/>
      </w:pPr>
      <w:r>
        <w:rPr>
          <w:lang w:val="id_ID" w:bidi="id_ID"/>
        </w:rPr>
      </w:r>
      <w:r>
        <w:rPr>
          <w:lang w:val="id_ID" w:bidi="id_ID"/>
        </w:rPr>
        <w:t>Para pelaut</w:t>
      </w:r>
    </w:p>
    <w:p>
      <w:pPr>
        <w:pStyle w:val="ListBullet"/>
        <w:spacing w:line="240" w:lineRule="auto"/>
        <w:ind w:left="720"/>
      </w:pPr>
      <w:r>
        <w:rPr>
          <w:lang w:val="id_ID" w:bidi="id_ID"/>
        </w:rPr>
      </w:r>
      <w:r>
        <w:rPr>
          <w:lang w:val="id_ID" w:bidi="id_ID"/>
        </w:rPr>
        <w:t>Yulius, sang perwira</w:t>
      </w:r>
    </w:p>
    <w:p>
      <w:pPr>
        <w:pStyle w:val="ListBullet"/>
        <w:spacing w:line="240" w:lineRule="auto"/>
        <w:ind w:left="720"/>
      </w:pPr>
      <w:r>
        <w:rPr>
          <w:lang w:val="id_ID" w:bidi="id_ID"/>
        </w:rPr>
      </w:r>
      <w:r>
        <w:rPr>
          <w:lang w:val="id_ID" w:bidi="id_ID"/>
        </w:rPr>
        <w:t>Para prajurit</w:t>
      </w:r>
    </w:p>
    <w:p>
      <w:pPr>
        <w:pStyle w:val="ListBullet"/>
        <w:spacing w:line="240" w:lineRule="auto"/>
        <w:ind w:left="720"/>
      </w:pPr>
      <w:r>
        <w:rPr>
          <w:lang w:val="id_ID" w:bidi="id_ID"/>
        </w:rPr>
      </w:r>
      <w:r>
        <w:rPr>
          <w:lang w:val="id_ID" w:bidi="id_ID"/>
        </w:rPr>
        <w:t>Para tahanan</w:t>
      </w:r>
    </w:p>
    <w:p>
      <w:pPr/>
      <w:r>
        <w:rPr>
          <w:lang w:val="id_ID" w:bidi="id_ID"/>
        </w:rPr>
      </w:r>
      <w:r>
        <w:rPr>
          <w:lang w:val="id_ID" w:bidi="id_ID"/>
        </w:rPr>
        <w:t>Dalam sesi ini, mintalah kelompok untuk membuat papan cerita, menggambar, atau menggunakan beberapa macam alat peraga (benda-benda yang dapat Anda pindahkan seperti batu, kayu, mainan anak-anak) untuk memvisualisasikan kisah dan adegan di dalamnya.</w:t>
      </w:r>
    </w:p>
    <w:p>
      <w:pPr/>
      <w:r>
        <w:rPr>
          <w:lang w:val="id_ID" w:bidi="id_ID"/>
        </w:rPr>
      </w:r>
      <w:r>
        <w:rPr>
          <w:lang w:val="id_ID" w:bidi="id_ID"/>
        </w:rPr>
        <w:t>Penting untuk diingat bahwa kapal itu sedang membawa Paulus ke Roma. Namun terjadi badai yang membahayakan nyawa mereka. Dalam bagian sebelumnya, orang-orang di atas kapal telah makan beberapa makanan tepat sebelum sinar matahari muncul pada pagi hari. Sekarang mereka sudah selesai makan.</w:t>
      </w:r>
    </w:p>
    <w:p>
      <w:pPr/>
      <w:r>
        <w:rPr>
          <w:lang w:val="id_ID" w:bidi="id_ID"/>
        </w:rPr>
      </w:r>
      <w:r>
        <w:rPr>
          <w:lang w:val="id_ID" w:bidi="id_ID"/>
        </w:rPr>
        <w:t>Tepat setelah fajar, para pelaut melihat daratan tetapi mereka tidak tahu daratan apa itu. Badai itu menuntun mereka ke arah itu. Para pelaut memutuskan untuk mengarahkan kapal itu ke darat. Mereka memotong jangkar untuk melepaskan kapal dari tempatnya. Para pelaut juga mengendurkan tali yang diikat pada kemudi sehingga mereka dapat menggunakannya untuk mengemudikan kapal. Mereka juga menaikkan layar sehingga angin dapat menggerakkan kapal ke daratan.</w:t>
      </w:r>
    </w:p>
    <w:p>
      <w:pPr/>
      <w:r>
        <w:rPr>
          <w:lang w:val="id_ID" w:bidi="id_ID"/>
        </w:rPr>
      </w:r>
      <w:r>
        <w:rPr>
          <w:lang w:val="id_ID" w:bidi="id_ID"/>
        </w:rPr>
        <w:t xml:space="preserve">Tunjukkan sebuah gambar </w:t>
      </w:r>
      <w:r>
        <w:rPr>
          <w:lang w:val="id_ID" w:bidi="id_ID"/>
        </w:rPr>
        <w:t>kapal kuno</w:t>
      </w:r>
      <w:r>
        <w:rPr>
          <w:lang w:val="id_ID" w:bidi="id_ID"/>
        </w:rPr>
        <w:t>.</w:t>
      </w:r>
    </w:p>
    <w:p>
      <w:pPr/>
      <w:r>
        <w:rPr>
          <w:lang w:val="id_ID" w:bidi="id_ID"/>
        </w:rPr>
      </w:r>
      <w:r>
        <w:rPr>
          <w:lang w:val="id_ID" w:bidi="id_ID"/>
        </w:rPr>
        <w:t>Ketika kapal itu sedang bergerak maju, bagian bawah kapal membentur tempat yang dangkal di laut. Hal ini mengejutkan para pelaut. Kata "membentur" atau "menghantam" menyiratkan sebuah peristiwa yang mengejutkan. Kapal itu benar-benar tersangkut dan tidak dapat bergerak sama sekali. Ombak menghantam buritan, atau bagian belakang kapal. Bagian samping kapal mulai retak. Untuk mencegah para tahanan melarikan diri, para prajurit berencana untuk membunuh mereka. Tetapi perwira itu, seorang prajurit Romawi yang ingin menyelamatkan Paulus. Dia menghentikan para prajurit agar tidak menjalankan rencana mereka. Sebaliknya, perwira itu memerintahkan semua orang untuk berenang menuju pantai. Perwira itu juga mengatakan bahwa orang-orang yang tidak dapat berenang menggunakan papan kayu atau bahan ringan yang dapat mereka gunakan agar tetap terapung sampai mereka mencapai daratan.</w:t>
      </w:r>
    </w:p>
    <w:p>
      <w:pPr/>
      <w:r>
        <w:rPr>
          <w:lang w:val="id_ID" w:bidi="id_ID"/>
        </w:rPr>
      </w:r>
      <w:r>
        <w:rPr>
          <w:lang w:val="id_ID" w:bidi="id_ID"/>
        </w:rPr>
        <w:t>Semua orang yang berada di atas kapal itu dapat mencapai daratan dengan selamat.</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 xml:space="preserve">Dalam sesi ini, kelompok akan memeragakan kisah tersebut. </w:t>
      </w:r>
    </w:p>
    <w:p>
      <w:pPr/>
      <w:r>
        <w:rPr>
          <w:lang w:val="id_ID" w:bidi="id_ID"/>
        </w:rPr>
      </w:r>
      <w:r>
        <w:rPr>
          <w:lang w:val="id_ID" w:bidi="id_ID"/>
        </w:rPr>
        <w:t>Kisah ini memiliki 3 adegan.</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Teman-teman Paulus seperti Lukas dan Aristarkhus</w:t>
      </w:r>
    </w:p>
    <w:p>
      <w:pPr>
        <w:pStyle w:val="ListBullet"/>
        <w:spacing w:line="240" w:lineRule="auto"/>
        <w:ind w:left="720"/>
      </w:pPr>
      <w:r>
        <w:rPr>
          <w:lang w:val="id_ID" w:bidi="id_ID"/>
        </w:rPr>
      </w:r>
      <w:r>
        <w:rPr>
          <w:lang w:val="id_ID" w:bidi="id_ID"/>
        </w:rPr>
        <w:t>Para pelaut</w:t>
      </w:r>
    </w:p>
    <w:p>
      <w:pPr>
        <w:pStyle w:val="ListBullet"/>
        <w:spacing w:line="240" w:lineRule="auto"/>
        <w:ind w:left="720"/>
      </w:pPr>
      <w:r>
        <w:rPr>
          <w:lang w:val="id_ID" w:bidi="id_ID"/>
        </w:rPr>
      </w:r>
      <w:r>
        <w:rPr>
          <w:lang w:val="id_ID" w:bidi="id_ID"/>
        </w:rPr>
        <w:t>Yulius, sang perwira</w:t>
      </w:r>
    </w:p>
    <w:p>
      <w:pPr>
        <w:pStyle w:val="ListBullet"/>
        <w:spacing w:line="240" w:lineRule="auto"/>
        <w:ind w:left="720"/>
      </w:pPr>
      <w:r>
        <w:rPr>
          <w:lang w:val="id_ID" w:bidi="id_ID"/>
        </w:rPr>
      </w:r>
      <w:r>
        <w:rPr>
          <w:lang w:val="id_ID" w:bidi="id_ID"/>
        </w:rPr>
        <w:t>Para prajurit</w:t>
      </w:r>
    </w:p>
    <w:p>
      <w:pPr>
        <w:pStyle w:val="ListBullet"/>
        <w:spacing w:line="240" w:lineRule="auto"/>
        <w:ind w:left="720"/>
      </w:pPr>
      <w:r>
        <w:rPr>
          <w:lang w:val="id_ID" w:bidi="id_ID"/>
        </w:rPr>
      </w:r>
      <w:r>
        <w:rPr>
          <w:lang w:val="id_ID" w:bidi="id_ID"/>
        </w:rPr>
        <w:t>Para tahanan</w:t>
      </w:r>
    </w:p>
    <w:p>
      <w:pPr/>
      <w:r>
        <w:rPr>
          <w:lang w:val="id_ID" w:bidi="id_ID"/>
        </w:rPr>
      </w:r>
      <w:r>
        <w:rPr>
          <w:lang w:val="id_ID" w:bidi="id_ID"/>
        </w:rPr>
        <w:t>Minta kelompok untuk memerankan kisah ini dua kali. Mereka harus memerankannya dalam bahasa tujuan penerjemahan mereka. Pertama, minta kelompok untuk memerankan kisah itu tanpa berhenti. Pada saat kelompok memerankan kisah itu untuk kedua kalinya, hentikan mereka pada bagian-bagian yang berbeda dalam kisah tersebut.</w:t>
      </w:r>
    </w:p>
    <w:p>
      <w:pPr/>
      <w:r>
        <w:rPr>
          <w:lang w:val="id_ID" w:bidi="id_ID"/>
        </w:rPr>
      </w:r>
      <w:r>
        <w:rPr>
          <w:lang w:val="id_ID" w:bidi="id_ID"/>
        </w:rPr>
        <w:t xml:space="preserve">Ketika kelompok memerankan kisah itu untuk pertama kalinya, perhatikan alur, plot, dan kronologi kisah tersebut. Perhatikan bagian-bagian penting atau sulit dari kisah maupun bagian yang akan diperagakan dan jangan dilewatkan. Bantu kelompok untuk mengingat bagian-bagian dari kisah tersebut. </w:t>
      </w:r>
    </w:p>
    <w:p>
      <w:pPr/>
      <w:r>
        <w:rPr>
          <w:lang w:val="id_ID" w:bidi="id_ID"/>
        </w:rPr>
      </w:r>
      <w:r>
        <w:rPr>
          <w:lang w:val="id_ID" w:bidi="id_ID"/>
        </w:rPr>
        <w:t>Setelah berhari-hari di laut, Paulus dan para pelaut melihat daratan dan teluk yang dapat mereka tuju.</w:t>
      </w:r>
    </w:p>
    <w:p>
      <w:pPr>
        <w:pStyle w:val="ListBullet"/>
        <w:spacing w:line="240" w:lineRule="auto"/>
        <w:ind w:left="720"/>
      </w:pPr>
      <w:r>
        <w:rPr>
          <w:lang w:val="id_ID" w:bidi="id_ID"/>
        </w:rPr>
      </w:r>
      <w:r>
        <w:rPr>
          <w:lang w:val="id_ID" w:bidi="id_ID"/>
        </w:rPr>
        <w:t xml:space="preserve">Hentikan adegannya. </w:t>
      </w:r>
    </w:p>
    <w:p>
      <w:pPr>
        <w:pStyle w:val="ListBullet"/>
        <w:spacing w:line="240" w:lineRule="auto"/>
        <w:ind w:left="720"/>
      </w:pPr>
      <w:r>
        <w:rPr>
          <w:lang w:val="id_ID" w:bidi="id_ID"/>
        </w:rPr>
      </w:r>
      <w:r>
        <w:rPr>
          <w:lang w:val="id_ID" w:bidi="id_ID"/>
        </w:rPr>
        <w:t>Tanyakan kepada para aktor yang memerankan para pelaut, "Bagaimana perasaan Anda?" Anda mungkin mendengar hal-hal seperti, "Kita diselamatkan," dan, "Allah Paulus melindungi kita."</w:t>
      </w:r>
    </w:p>
    <w:p>
      <w:pPr>
        <w:pStyle w:val="ListBullet"/>
        <w:spacing w:line="240" w:lineRule="auto"/>
        <w:ind w:left="720"/>
      </w:pPr>
      <w:r>
        <w:rPr>
          <w:lang w:val="id_ID" w:bidi="id_ID"/>
        </w:rPr>
      </w:r>
      <w:r>
        <w:rPr>
          <w:lang w:val="id_ID" w:bidi="id_ID"/>
        </w:rPr>
        <w:t>Tanyakan juga kepada aktor yang memerankan Paulus, "Bagaimana perasaan Anda?" Anda mungkin mendengar hal-hal seperti, "Allah menjawab doa-doa kita," dan "Allah masih memiliki rencana untuk kita dan bagi orang-orang ini."</w:t>
      </w:r>
    </w:p>
    <w:p>
      <w:pPr>
        <w:pStyle w:val="ListBullet"/>
        <w:spacing w:line="240" w:lineRule="auto"/>
        <w:ind w:left="720"/>
      </w:pPr>
      <w:r>
        <w:rPr>
          <w:lang w:val="id_ID" w:bidi="id_ID"/>
        </w:rPr>
      </w:r>
      <w:r>
        <w:rPr>
          <w:lang w:val="id_ID" w:bidi="id_ID"/>
        </w:rPr>
        <w:t xml:space="preserve">Ulangi adegannya. </w:t>
      </w:r>
    </w:p>
    <w:p>
      <w:pPr/>
      <w:r>
        <w:rPr>
          <w:lang w:val="id_ID" w:bidi="id_ID"/>
        </w:rPr>
      </w:r>
      <w:r>
        <w:rPr>
          <w:lang w:val="id_ID" w:bidi="id_ID"/>
        </w:rPr>
        <w:t>Para pelaut memotong tali yang menahan jangkar dan berlayar ke arah pantai. Tetapi haluan kapal itu menabrak bagian dangkal di laut sehingga kapal itu tidak dapat bergerak. Para prajurit berencana untuk membunuh para tahanan sehingga mereka tidak akan melarikan diri.</w:t>
      </w:r>
    </w:p>
    <w:p>
      <w:pPr>
        <w:pStyle w:val="ListBullet"/>
        <w:spacing w:line="240" w:lineRule="auto"/>
        <w:ind w:left="720"/>
      </w:pPr>
      <w:r>
        <w:rPr>
          <w:lang w:val="id_ID" w:bidi="id_ID"/>
        </w:rPr>
      </w:r>
      <w:r>
        <w:rPr>
          <w:lang w:val="id_ID" w:bidi="id_ID"/>
        </w:rPr>
        <w:t xml:space="preserve">Hentikan adegannya. </w:t>
      </w:r>
    </w:p>
    <w:p>
      <w:pPr>
        <w:pStyle w:val="ListBullet"/>
        <w:spacing w:line="240" w:lineRule="auto"/>
        <w:ind w:left="720"/>
      </w:pPr>
      <w:r>
        <w:rPr>
          <w:lang w:val="id_ID" w:bidi="id_ID"/>
        </w:rPr>
      </w:r>
      <w:r>
        <w:rPr>
          <w:lang w:val="id_ID" w:bidi="id_ID"/>
        </w:rPr>
        <w:t>Tanyakan kepada orang yang memerankan prajurit, "Bagaimana perasaan Anda?" Anda mungkin mendengar hal-hal seperti, "Masalah lain baru saja terjadi," dan "Kita harus membunuh para tahanan sebelum mereka melarikan diri."</w:t>
      </w:r>
    </w:p>
    <w:p>
      <w:pPr>
        <w:pStyle w:val="ListBullet"/>
        <w:spacing w:line="240" w:lineRule="auto"/>
        <w:ind w:left="720"/>
      </w:pPr>
      <w:r>
        <w:rPr>
          <w:lang w:val="id_ID" w:bidi="id_ID"/>
        </w:rPr>
      </w:r>
      <w:r>
        <w:rPr>
          <w:lang w:val="id_ID" w:bidi="id_ID"/>
        </w:rPr>
        <w:t xml:space="preserve">Ulangi adegannya. </w:t>
      </w:r>
    </w:p>
    <w:p>
      <w:pPr/>
      <w:r>
        <w:rPr>
          <w:lang w:val="id_ID" w:bidi="id_ID"/>
        </w:rPr>
      </w:r>
      <w:r>
        <w:rPr>
          <w:lang w:val="id_ID" w:bidi="id_ID"/>
        </w:rPr>
        <w:t>Perwira yang ingin menyelamatkan Paulus memerintahkan para prajurit untuk tidak membunuh para tahanan. Perwira itu memerintahkan mereka yang bisa berenang untuk berenang menuju daratan. Dia juga memerintahkan mereka yang tidak bisa berenang untuk berpegangan pada papan kayu atau bahan ringan yang akan membantu mereka terapung ke arah daratan.</w:t>
      </w:r>
    </w:p>
    <w:p>
      <w:pPr>
        <w:pStyle w:val="ListBullet"/>
        <w:spacing w:line="240" w:lineRule="auto"/>
        <w:ind w:left="720"/>
      </w:pPr>
      <w:r>
        <w:rPr>
          <w:lang w:val="id_ID" w:bidi="id_ID"/>
        </w:rPr>
      </w:r>
      <w:r>
        <w:rPr>
          <w:lang w:val="id_ID" w:bidi="id_ID"/>
        </w:rPr>
        <w:t xml:space="preserve">Hentikan adegannya. </w:t>
      </w:r>
    </w:p>
    <w:p>
      <w:pPr>
        <w:pStyle w:val="ListBullet"/>
        <w:spacing w:line="240" w:lineRule="auto"/>
        <w:ind w:left="720"/>
      </w:pPr>
      <w:r>
        <w:rPr>
          <w:lang w:val="id_ID" w:bidi="id_ID"/>
        </w:rPr>
      </w:r>
      <w:r>
        <w:rPr>
          <w:lang w:val="id_ID" w:bidi="id_ID"/>
        </w:rPr>
        <w:t>Tanyakan kepada aktor yang memerankan perwira, "Bagaimana perasaan Anda?" Anda mungkin mendengar hal-hal seperti, "Paulus mungkin berada dalam bahaya jika para prajurit menyerang para tahanan," dan "Saya ingin semua orang ini sampai ke daratan dengan selamat."</w:t>
      </w:r>
    </w:p>
    <w:p>
      <w:pPr>
        <w:pStyle w:val="ListBullet"/>
        <w:spacing w:line="240" w:lineRule="auto"/>
        <w:ind w:left="720"/>
      </w:pPr>
      <w:r>
        <w:rPr>
          <w:lang w:val="id_ID" w:bidi="id_ID"/>
        </w:rPr>
      </w:r>
      <w:r>
        <w:rPr>
          <w:lang w:val="id_ID" w:bidi="id_ID"/>
        </w:rPr>
        <w:t xml:space="preserve">Tanyakan kepada para aktor yang memerankan para tahanan, "Bagaimana perasaan Anda?" Anda mungkin mendengar hal-hal seperti, "Saya pikir mereka akan membunuh kita," dan "Kita perlu berenang dengan aman agar bisa bertahan hidup." </w:t>
      </w:r>
    </w:p>
    <w:p>
      <w:pPr>
        <w:pStyle w:val="ListBullet"/>
        <w:spacing w:line="240" w:lineRule="auto"/>
        <w:ind w:left="720"/>
      </w:pPr>
      <w:r>
        <w:rPr>
          <w:lang w:val="id_ID" w:bidi="id_ID"/>
        </w:rPr>
      </w:r>
      <w:r>
        <w:rPr>
          <w:lang w:val="id_ID" w:bidi="id_ID"/>
        </w:rPr>
        <w:t xml:space="preserve">Ulangi adegannya. </w:t>
      </w:r>
    </w:p>
    <w:p>
      <w:pPr/>
      <w:r>
        <w:rPr>
          <w:lang w:val="id_ID" w:bidi="id_ID"/>
        </w:rPr>
      </w:r>
      <w:r>
        <w:rPr>
          <w:lang w:val="id_ID" w:bidi="id_ID"/>
        </w:rPr>
        <w:t xml:space="preserve">Semua orang tiba dengan selamat di darat. </w:t>
      </w:r>
      <w:r>
        <w:rPr>
          <w:lang w:val="id_ID" w:bidi="id_ID"/>
        </w:rPr>
      </w:r>
    </w:p>
    <w:p>
      <w:pPr>
        <w:pStyle w:val="Heading3"/>
      </w:pPr>
      <w:r>
        <w:rPr>
          <w:lang w:val="id_ID" w:bidi="id_ID"/>
        </w:rPr>
        <w:t>Melengkapi yang Kurang</w:t>
      </w:r>
    </w:p>
    <w:p>
      <w:pPr/>
      <w:r>
        <w:rPr>
          <w:lang w:val="id_ID" w:bidi="id_ID"/>
        </w:rPr>
      </w:r>
      <w:r>
        <w:rPr>
          <w:lang w:val="id_ID" w:bidi="id_ID"/>
        </w:rPr>
        <w:t xml:space="preserve">Dengarkan teks ini satu kali dalam versi yang paling mudah dimengerti. </w:t>
      </w:r>
    </w:p>
    <w:p>
      <w:pPr/>
      <w:r>
        <w:rPr>
          <w:lang w:val="id_ID" w:bidi="id_ID"/>
        </w:rPr>
      </w:r>
      <w:r>
        <w:rPr>
          <w:lang w:val="id_ID" w:bidi="id_ID"/>
        </w:rPr>
        <w:t xml:space="preserve">Paulus dan para pelaut melihat ada sebuah </w:t>
      </w:r>
      <w:r>
        <w:rPr>
          <w:b/>
          <w:lang w:val="id_ID" w:bidi="id_ID"/>
        </w:rPr>
        <w:t>teluk</w:t>
      </w:r>
      <w:r>
        <w:rPr>
          <w:lang w:val="id_ID" w:bidi="id_ID"/>
        </w:rPr>
        <w:t xml:space="preserve"> di depan mereka. </w:t>
      </w:r>
      <w:r>
        <w:rPr>
          <w:lang w:val="id_ID" w:bidi="id_ID"/>
        </w:rPr>
        <w:t>Teluk</w:t>
      </w:r>
      <w:r>
        <w:rPr>
          <w:lang w:val="id_ID" w:bidi="id_ID"/>
        </w:rPr>
        <w:t xml:space="preserve"> adalah tempat di mana garis pantai masuk ke dalam dari laut. Jadi daratan di kedua sisi teluk dapat melindunginya dari ombak.</w:t>
      </w:r>
    </w:p>
    <w:p>
      <w:pPr/>
      <w:r>
        <w:rPr>
          <w:lang w:val="id_ID" w:bidi="id_ID"/>
        </w:rPr>
      </w:r>
      <w:r>
        <w:rPr>
          <w:lang w:val="id_ID" w:bidi="id_ID"/>
        </w:rPr>
        <w:t xml:space="preserve">Para pelaut membuang </w:t>
      </w:r>
      <w:r>
        <w:rPr>
          <w:b/>
          <w:lang w:val="id_ID" w:bidi="id_ID"/>
        </w:rPr>
        <w:t>jangkar</w:t>
      </w:r>
      <w:r>
        <w:rPr>
          <w:lang w:val="id_ID" w:bidi="id_ID"/>
        </w:rPr>
        <w:t xml:space="preserve">. Jangkar adalah sepotong logam besar yang dilemparkan ke laut sehingga kapal akan tetap berada di satu tempat ketika berada di tengah laut. Mereka melepaskan </w:t>
      </w:r>
      <w:r>
        <w:rPr>
          <w:b/>
          <w:lang w:val="id_ID" w:bidi="id_ID"/>
        </w:rPr>
        <w:t>ikatan kemudi</w:t>
      </w:r>
      <w:r>
        <w:rPr>
          <w:lang w:val="id_ID" w:bidi="id_ID"/>
        </w:rPr>
        <w:t xml:space="preserve"> untuk menggerakkan kapal. Kemudi adalah perangkat yang digunakan untuk mengendalikan arah kapal. Mereka membentangkan </w:t>
      </w:r>
      <w:r>
        <w:rPr>
          <w:b/>
          <w:lang w:val="id_ID" w:bidi="id_ID"/>
        </w:rPr>
        <w:t>layar</w:t>
      </w:r>
      <w:r>
        <w:rPr>
          <w:lang w:val="id_ID" w:bidi="id_ID"/>
        </w:rPr>
        <w:t xml:space="preserve"> agar angin menggerakkan kapal ke arah pantai. Layar adalah selembar kain yang dibentangkan pada tiang kapal untuk menangkap angin guna menggerakkan kapal. Tetapi </w:t>
      </w:r>
      <w:r>
        <w:rPr>
          <w:b/>
          <w:lang w:val="id_ID" w:bidi="id_ID"/>
        </w:rPr>
        <w:t>haluan</w:t>
      </w:r>
      <w:r>
        <w:rPr>
          <w:lang w:val="id_ID" w:bidi="id_ID"/>
        </w:rPr>
        <w:t xml:space="preserve"> kapal menabrak bagian laut yang dangkal. Haluan adalah bagian depan kapal. </w:t>
      </w:r>
      <w:r>
        <w:rPr>
          <w:b/>
          <w:lang w:val="id_ID" w:bidi="id_ID"/>
        </w:rPr>
        <w:t>Buritan</w:t>
      </w:r>
      <w:r>
        <w:rPr>
          <w:lang w:val="id_ID" w:bidi="id_ID"/>
        </w:rPr>
        <w:t xml:space="preserve"> kapal itu hancur oleh hantaman ombak. Buritan adalah bagian belakang kapal.</w:t>
      </w:r>
    </w:p>
    <w:p>
      <w:pPr/>
      <w:r>
        <w:rPr>
          <w:lang w:val="id_ID" w:bidi="id_ID"/>
        </w:rPr>
      </w:r>
      <w:r>
        <w:rPr>
          <w:lang w:val="id_ID" w:bidi="id_ID"/>
        </w:rPr>
        <w:t xml:space="preserve">Tunjukkan sebuah gambar </w:t>
      </w:r>
      <w:r>
        <w:rPr>
          <w:lang w:val="id_ID" w:bidi="id_ID"/>
        </w:rPr>
        <w:t>kapal kuno</w:t>
      </w:r>
      <w:r>
        <w:rPr>
          <w:lang w:val="id_ID" w:bidi="id_ID"/>
        </w:rPr>
        <w:t>.</w:t>
      </w:r>
    </w:p>
    <w:p>
      <w:pPr/>
      <w:r>
        <w:rPr>
          <w:lang w:val="id_ID" w:bidi="id_ID"/>
        </w:rPr>
      </w:r>
      <w:r>
        <w:rPr>
          <w:b/>
          <w:lang w:val="id_ID" w:bidi="id_ID"/>
        </w:rPr>
        <w:t>Perwira</w:t>
      </w:r>
      <w:r>
        <w:rPr>
          <w:lang w:val="id_ID" w:bidi="id_ID"/>
        </w:rPr>
        <w:t xml:space="preserve"> itu memerintahkan orang-orang untuk berenang menuju daratan. Seorang perwira memimpin 100 prajurit. Gunakan kata perwira seperti yang Anda gunakan sebelumnya. Lihat Daftar Kata Utama untuk informasi lebih lanjut tentang </w:t>
      </w:r>
      <w:r>
        <w:rPr>
          <w:lang w:val="id_ID" w:bidi="id_ID"/>
        </w:rPr>
        <w:t>perwira</w:t>
      </w:r>
      <w:r>
        <w:rPr>
          <w:lang w:val="id_ID" w:bidi="id_ID"/>
        </w:rPr>
        <w:t xml:space="preserve">. </w:t>
      </w:r>
      <w:r>
        <w:rPr>
          <w:lang w:val="id_ID" w:bidi="id_ID"/>
        </w:rPr>
      </w:r>
    </w:p>
    <w:p>
      <w:pPr>
        <w:pStyle w:val="Heading3"/>
      </w:pPr>
      <w:r>
        <w:rPr>
          <w:lang w:val="id_ID" w:bidi="id_ID"/>
        </w:rPr>
        <w:t>Menyampaikan Firman Tuhan</w:t>
      </w:r>
    </w:p>
    <w:p>
      <w:pPr/>
      <w:r>
        <w:rPr>
          <w:lang w:val="id_ID" w:bidi="id_ID"/>
        </w:rPr>
      </w:r>
      <w:r>
        <w:rPr>
          <w:lang w:val="id_ID" w:bidi="id_ID"/>
        </w:rPr>
        <w:t>Dengarkan versi audio bagian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bagian itu lalu berhenti sebentar. Anggota kelompok lain harus menceritakan bagian selanjutnya dari perikop itu dan berhenti sebentar. Lakukan ini sampai kelompok menceritakan kembali seluruh bagian tersebut. Anggota kelompok bisa saling memperbaiki pada tahap ini. </w:t>
      </w:r>
    </w:p>
    <w:p>
      <w:pPr/>
      <w:r>
        <w:rPr>
          <w:lang w:val="id_ID" w:bidi="id_ID"/>
        </w:rPr>
      </w:r>
      <w:r>
        <w:rPr>
          <w:lang w:val="id_ID" w:bidi="id_ID"/>
        </w:rPr>
        <w:t xml:space="preserve">Hentikan sejenak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bagian tersebut. </w:t>
      </w:r>
    </w:p>
    <w:p>
      <w:pPr/>
      <w:r>
        <w:rPr>
          <w:lang w:val="id_ID" w:bidi="id_ID"/>
        </w:rPr>
      </w:r>
      <w:r>
        <w:rPr>
          <w:lang w:val="id_ID" w:bidi="id_ID"/>
        </w:rPr>
        <w:t xml:space="preserve">Hentikan sejenak rekaman ini di sini. </w:t>
      </w:r>
    </w:p>
    <w:p>
      <w:pPr/>
      <w:r>
        <w:rPr>
          <w:lang w:val="id_ID" w:bidi="id_ID"/>
        </w:rPr>
      </w:r>
      <w:r>
        <w:rPr>
          <w:lang w:val="id_ID" w:bidi="id_ID"/>
        </w:rPr>
        <w:t xml:space="preserve">Selanjutnya, kelompok dapat memutuskan versi mana dari bagian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 xml:space="preserve">Hentikan sejenak rekaman ini di sini. </w:t>
      </w:r>
    </w:p>
    <w:p>
      <w:pPr/>
      <w:r>
        <w:rPr>
          <w:lang w:val="id_ID" w:bidi="id_ID"/>
        </w:rPr>
      </w:r>
      <w:r>
        <w:rPr>
          <w:lang w:val="id_ID" w:bidi="id_ID"/>
        </w:rPr>
        <w:t>Akhirnya, kelompok dapat menyusun versi akhir dari bagian itu yang disetujui oleh semua orang. Setiap anggota kelompok harus berlatih menceritakan versi terakhir dari bagian tersebut.</w:t>
      </w:r>
      <w:r>
        <w:rPr>
          <w:lang w:val="id_ID" w:bidi="id_ID"/>
        </w:rPr>
      </w:r>
      <w:r>
        <w:rPr>
          <w:lang w:val="id_ID" w:bidi="id_ID"/>
        </w:rPr>
      </w:r>
    </w:p>
    <w:p>
      <w:pPr/>
      <w:r>
        <w:rPr>
          <w:lang w:val="id_ID" w:bidi="id_ID"/>
        </w:rPr>
      </w:r>
    </w:p>
    <w:p>
      <w:pPr>
        <w:pStyle w:val="Heading2"/>
      </w:pPr>
      <w:r>
        <w:rPr>
          <w:lang w:val="id_ID" w:bidi="id_ID"/>
        </w:rPr>
        <w:t>Kisah Para Rasul 28:1–10</w:t>
      </w:r>
      <w:r>
        <w:rPr>
          <w:lang w:val="id_ID" w:bidi="id_ID"/>
        </w:rPr>
      </w:r>
    </w:p>
    <w:p>
      <w:pPr>
        <w:pStyle w:val="Heading3"/>
      </w:pPr>
      <w:r>
        <w:rPr>
          <w:lang w:val="id_ID" w:bidi="id_ID"/>
        </w:rPr>
        <w:t>Dengar dan Renungkan</w:t>
      </w:r>
    </w:p>
    <w:p>
      <w:pPr/>
      <w:r>
        <w:rPr>
          <w:lang w:val="id_ID" w:bidi="id_ID"/>
        </w:rPr>
      </w:r>
      <w:r>
        <w:rPr>
          <w:lang w:val="id_ID" w:bidi="id_ID"/>
        </w:rPr>
        <w:t>Dengarkan Kisah Para Rasul 28:1–10 dan simpanlah dalam hati Anda. Dengarkan teks ini tiga kali (dalam tiga terjemahan yang berbeda, jika memungkinkan). Kemudian sebagai satu tim bahaslah pertanyaan-pertanyaan berikut ini:</w:t>
      </w:r>
    </w:p>
    <w:p>
      <w:pPr>
        <w:pStyle w:val="ListBullet"/>
        <w:spacing w:line="240" w:lineRule="auto"/>
        <w:ind w:left="720"/>
      </w:pPr>
      <w:r>
        <w:rPr>
          <w:lang w:val="id_ID" w:bidi="id_ID"/>
        </w:rPr>
      </w:r>
      <w:r>
        <w:rPr>
          <w:lang w:val="id_ID" w:bidi="id_ID"/>
        </w:rPr>
        <w:t>Apa yang Anda sukai dari perikop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kisah ini katakan kepada kita tentang Yesus atau Allah?</w:t>
      </w:r>
    </w:p>
    <w:p>
      <w:pPr>
        <w:pStyle w:val="ListBullet"/>
        <w:spacing w:line="240" w:lineRule="auto"/>
        <w:ind w:left="720"/>
      </w:pPr>
      <w:r>
        <w:rPr>
          <w:lang w:val="id_ID" w:bidi="id_ID"/>
        </w:rPr>
      </w:r>
      <w:r>
        <w:rPr>
          <w:lang w:val="id_ID" w:bidi="id_ID"/>
        </w:rPr>
        <w:t>Apa yang kisah ini katakan kepada kita tentang orang-orang?</w:t>
      </w:r>
    </w:p>
    <w:p>
      <w:pPr>
        <w:pStyle w:val="ListBullet"/>
        <w:spacing w:line="240" w:lineRule="auto"/>
        <w:ind w:left="720"/>
      </w:pPr>
      <w:r>
        <w:rPr>
          <w:lang w:val="id_ID" w:bidi="id_ID"/>
        </w:rPr>
      </w:r>
      <w:r>
        <w:rPr>
          <w:lang w:val="id_ID" w:bidi="id_ID"/>
        </w:rPr>
        <w:t>Bagaimana perikop ini memengaruhi kehidupan sehari-hari kita?</w:t>
      </w:r>
    </w:p>
    <w:p>
      <w:pPr>
        <w:pStyle w:val="ListBullet"/>
        <w:spacing w:line="240" w:lineRule="auto"/>
        <w:ind w:left="720"/>
      </w:pPr>
      <w:r>
        <w:rPr>
          <w:lang w:val="id_ID" w:bidi="id_ID"/>
        </w:rPr>
      </w:r>
      <w:r>
        <w:rPr>
          <w:lang w:val="id_ID" w:bidi="id_ID"/>
        </w:rPr>
        <w:t>Siapa yang Anda kenal, yang perlu mendengar cerita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dipahami.</w:t>
      </w:r>
    </w:p>
    <w:p>
      <w:pPr/>
      <w:r>
        <w:rPr>
          <w:lang w:val="id_ID" w:bidi="id_ID"/>
        </w:rPr>
      </w:r>
      <w:r>
        <w:rPr>
          <w:lang w:val="id_ID" w:bidi="id_ID"/>
        </w:rPr>
        <w:t>Dalam perikop sebelumnya, kapal yang membawa Paulus ke Roma terjebak di suatu karang atau tempat yang dangkal di laut. Orang-orang di atas kapal berenang ke arah pantai.</w:t>
      </w:r>
    </w:p>
    <w:p>
      <w:pPr/>
      <w:r>
        <w:rPr>
          <w:lang w:val="id_ID" w:bidi="id_ID"/>
        </w:rPr>
      </w:r>
      <w:r>
        <w:rPr>
          <w:lang w:val="id_ID" w:bidi="id_ID"/>
        </w:rPr>
        <w:t>Semua orang yang ada di atas kapal tiba dengan selamat di pantai. Penting untuk diingat bahwa Allah melindungi Paulus, para pelaut, para prajurit, dan para tahanan dari badai dan dari kecelakaan kapal. Mereka mengetahui bahwa pulau itu disebut Malta. Malta adalah sebuah pulau di sebelah selatan Italia di Laut Mediterania barat.</w:t>
      </w:r>
    </w:p>
    <w:p>
      <w:pPr/>
      <w:r>
        <w:rPr>
          <w:lang w:val="id_ID" w:bidi="id_ID"/>
        </w:rPr>
      </w:r>
      <w:r>
        <w:rPr>
          <w:lang w:val="id_ID" w:bidi="id_ID"/>
        </w:rPr>
        <w:t xml:space="preserve">Tunjukkan peta </w:t>
      </w:r>
      <w:r>
        <w:rPr>
          <w:b/>
          <w:lang w:val="id_ID" w:bidi="id_ID"/>
        </w:rPr>
        <w:t>perjalanan Paulus ke Roma</w:t>
      </w:r>
      <w:r>
        <w:rPr>
          <w:lang w:val="id_ID" w:bidi="id_ID"/>
        </w:rPr>
        <w:t>.</w:t>
      </w:r>
    </w:p>
    <w:p>
      <w:pPr/>
      <w:r>
        <w:rPr>
          <w:lang w:val="id_ID" w:bidi="id_ID"/>
        </w:rPr>
      </w:r>
      <w:r>
        <w:rPr>
          <w:lang w:val="id_ID" w:bidi="id_ID"/>
        </w:rPr>
        <w:t>Orang-orang setempat di Malta ramah kepada mereka. Orang-orang di Malta tidak berbahasa Yunani sebagai bahasa ibu mereka. Mereka termasuk dalam budaya yang berbeda dan berbicara dalam bahasa yang berbeda yang disebut Punik. Mereka sangat baik kepada Paulus dan rekan-rekannya. Hari itu mulai hujan dan orang-orang yang selamat merasa dingin karena mereka basah karena berenang. Itu mungkin 10 derajat Celsius. Orang-orang setempat menyiapkan api untuk mereka.</w:t>
      </w:r>
    </w:p>
    <w:p>
      <w:pPr/>
      <w:r>
        <w:rPr>
          <w:lang w:val="id_ID" w:bidi="id_ID"/>
        </w:rPr>
      </w:r>
      <w:r>
        <w:rPr>
          <w:lang w:val="id_ID" w:bidi="id_ID"/>
        </w:rPr>
        <w:t>Paulus membantu dan mengumpulkan seikat kayu. Sementara Paulus meletakkan beberapa ranting di atas api, seekor ular berbisa keluar dan menggigit tangan Paulus. Ular berbisa adalah ular beracun yang panjangnya sekitar satu atau dua meter. Mulut ular berbisa itu mencengkeram tangan Paulus dan itu tidak melepaskannya.</w:t>
      </w:r>
    </w:p>
    <w:p>
      <w:pPr/>
      <w:r>
        <w:rPr>
          <w:lang w:val="id_ID" w:bidi="id_ID"/>
        </w:rPr>
      </w:r>
      <w:r>
        <w:rPr>
          <w:lang w:val="id_ID" w:bidi="id_ID"/>
        </w:rPr>
        <w:t xml:space="preserve">Tunjukkan gambar seekor </w:t>
      </w:r>
      <w:r>
        <w:rPr>
          <w:b/>
          <w:lang w:val="id_ID" w:bidi="id_ID"/>
        </w:rPr>
        <w:t>ular berbisa</w:t>
      </w:r>
      <w:r>
        <w:rPr>
          <w:lang w:val="id_ID" w:bidi="id_ID"/>
        </w:rPr>
        <w:t>.</w:t>
      </w:r>
    </w:p>
    <w:p>
      <w:pPr/>
      <w:r>
        <w:rPr>
          <w:lang w:val="id_ID" w:bidi="id_ID"/>
        </w:rPr>
      </w:r>
      <w:r>
        <w:rPr>
          <w:lang w:val="id_ID" w:bidi="id_ID"/>
        </w:rPr>
        <w:t>Ketika orang-orang setempat melihat ular berbisa itu masih menggigit tangan Paulus, mereka berkata satu sama lain bahwa Paulus pasti adalah seorang pembunuh. Seorang pembunuh adalah seseorang yang dengan sengaja membunuh orang lain. Mereka berpikir bahwa Paulus adalah seorang pembunuh karena ular mematikan itu menggigitnya bahkan ketika ia selamat dari kecelakaan kapal. Mereka berpikir bahwa ia tidak dapat melarikan diri dari dewi yang disebut Keadilan. Ular beracun itu menggigit Paulus. Orang-orang setempat percaya bahwa dewi Keadilan menghukum orang-orang yang melakukan kesalahan.</w:t>
      </w:r>
    </w:p>
    <w:p>
      <w:pPr/>
      <w:r>
        <w:rPr>
          <w:lang w:val="id_ID" w:bidi="id_ID"/>
        </w:rPr>
      </w:r>
      <w:r>
        <w:rPr>
          <w:lang w:val="id_ID" w:bidi="id_ID"/>
        </w:rPr>
        <w:t>Berhenti dan diskusikan sebagai tim penerjemah: Ceritakan kisah tentang saat seseorang di komunitas Anda melakukan sesuatu yang salah, dan kemudian hal-hal buruk terjadi pada mereka. Bagaimana Anda menghubungkan situasi yang buruk dalam kehidupan dengan melakukan hal-hal yang salah?</w:t>
      </w:r>
    </w:p>
    <w:p>
      <w:pPr/>
      <w:r>
        <w:rPr>
          <w:lang w:val="id_ID" w:bidi="id_ID"/>
        </w:rPr>
      </w:r>
      <w:r>
        <w:rPr>
          <w:lang w:val="id_ID" w:bidi="id_ID"/>
        </w:rPr>
        <w:t>Tetapi Paulus mengebaskan ular itu ke dalam api dan ular berbisa itu lepas dari tangannya. Allah melindungi Paulus dari kematian dan dari cedera.</w:t>
      </w:r>
    </w:p>
    <w:p>
      <w:pPr/>
      <w:r>
        <w:rPr>
          <w:lang w:val="id_ID" w:bidi="id_ID"/>
        </w:rPr>
      </w:r>
      <w:r>
        <w:rPr>
          <w:lang w:val="id_ID" w:bidi="id_ID"/>
        </w:rPr>
        <w:t>Orang-orang setempat tahu bahwa ular itu beracun. Mereka menunggu Paulus mati atau lengannya membengkak. Setelah menunggu untuk waktu yang lama, para penduduk asli itu menyadari bahwa tidak ada hal buruk yang terjadi pada Paulus. Mereka berubah pikiran dan berpikir bahwa Paulus bukan seorang pembunuh tetapi seorang dewa. Karena Paulus tidak membengkak atau mati, mereka berpikir bahwa Paulus adalah dewa yang memiliki kuasa atas alam.</w:t>
      </w:r>
    </w:p>
    <w:p>
      <w:pPr/>
      <w:r>
        <w:rPr>
          <w:lang w:val="id_ID" w:bidi="id_ID"/>
        </w:rPr>
      </w:r>
      <w:r>
        <w:rPr>
          <w:lang w:val="id_ID" w:bidi="id_ID"/>
        </w:rPr>
        <w:t>Paulus dan para korban pergi ke tanah milik Publius. Publius adalah kepala atau pejabat tertinggi di pulau Malta. Publius menyambut Paulus dan rekan-rekannya ke rumahnya selama tiga hari.</w:t>
      </w:r>
    </w:p>
    <w:p>
      <w:pPr/>
      <w:r>
        <w:rPr>
          <w:lang w:val="id_ID" w:bidi="id_ID"/>
        </w:rPr>
      </w:r>
      <w:r>
        <w:rPr>
          <w:lang w:val="id_ID" w:bidi="id_ID"/>
        </w:rPr>
        <w:t>Paulus mengetahui bahwa ayah Publius sakit, menderita demam dan disentri. Kata menderita berarti ayah Publius sangat sakit. Disentri adalah infeksi usus yang menyebabkan diare, rasa sakit, dan demam. Paulus mengunjungi ayah Publius dan berdoa untuknya. Paulus meletakkan tangannya ke atas ayah Publius dan menyembuhkannya. Paulus tidak menyembuhkan ayah Publius seperti seorang dokter menyembuhkan pasiennya dengan obat-obatan. Kuasa Allah di dalam Paulus menyembuhkan ayah Publius.</w:t>
      </w:r>
    </w:p>
    <w:p>
      <w:pPr/>
      <w:r>
        <w:rPr>
          <w:lang w:val="id_ID" w:bidi="id_ID"/>
        </w:rPr>
      </w:r>
      <w:r>
        <w:rPr>
          <w:lang w:val="id_ID" w:bidi="id_ID"/>
        </w:rPr>
        <w:t>Orang-orang di pulau itu mendengar bagaimana Paulus menyembuhkan ayah Publius. Jadi orang-orang di pulau itu yang sakit juga datang kepada Paulus dan mereka disembuhkan. Mereka datang kepada Paulus selama beberapa hari atau beberapa minggu. Penting untuk diingat bahwa dalam Injil Lukas, banyak orang dengan penyakit datang kepada Yesus dan Yesus menyembuhkan mereka. Kuasa penyembuhan Allah yang sama yang ada di dalam Yesus juga ada di dalam Paulus.</w:t>
      </w:r>
    </w:p>
    <w:p>
      <w:pPr/>
      <w:r>
        <w:rPr>
          <w:lang w:val="id_ID" w:bidi="id_ID"/>
        </w:rPr>
      </w:r>
      <w:r>
        <w:rPr>
          <w:lang w:val="id_ID" w:bidi="id_ID"/>
        </w:rPr>
        <w:t>Penduduk pulau itu menghormati Paulus dan orang - orang yang bepergian bersama Paulus. Menghormati mungkin termasuk memuji mereka dan memberikan hadiah kepada mereka. Ketika mereka siap untuk berlayar lagi, orang-orang pulau itu memberikan persediaan yang dibutuhkan untuk perjalanan itu.</w:t>
      </w:r>
    </w:p>
    <w:p>
      <w:pPr/>
      <w:r>
        <w:rPr>
          <w:lang w:val="id_ID" w:bidi="id_ID"/>
        </w:rPr>
      </w:r>
      <w:r>
        <w:rPr>
          <w:lang w:val="id_ID" w:bidi="id_ID"/>
        </w:rPr>
        <w:t>Berhenti dan diskusikan: Bagaimana orang-orang dalam budaya Anda membantu penyintas bencana seperti gempa bumi, badai, kebakaran, atau pengungsi perang?</w:t>
      </w:r>
      <w:r>
        <w:rPr>
          <w:lang w:val="id_ID" w:bidi="id_ID"/>
        </w:rPr>
      </w:r>
    </w:p>
    <w:p>
      <w:pPr>
        <w:pStyle w:val="Heading3"/>
      </w:pPr>
      <w:r>
        <w:rPr>
          <w:lang w:val="id_ID" w:bidi="id_ID"/>
        </w:rPr>
        <w:t>Menjelaskan Adegan</w:t>
      </w:r>
    </w:p>
    <w:p>
      <w:pPr/>
      <w:r>
        <w:rPr>
          <w:lang w:val="id_ID" w:bidi="id_ID"/>
        </w:rPr>
      </w:r>
      <w:r>
        <w:rPr>
          <w:lang w:val="id_ID" w:bidi="id_ID"/>
        </w:rPr>
        <w:t>Dengarkan teks ini sekali lagi dalam versi yang paling mudah dimengerti.</w:t>
      </w:r>
    </w:p>
    <w:p>
      <w:pPr/>
      <w:r>
        <w:rPr>
          <w:lang w:val="id_ID" w:bidi="id_ID"/>
        </w:rPr>
      </w:r>
      <w:r>
        <w:rPr>
          <w:lang w:val="id_ID" w:bidi="id_ID"/>
        </w:rPr>
        <w:t>Cerita ini memiliki lima adegan.</w:t>
      </w:r>
    </w:p>
    <w:p>
      <w:pPr/>
      <w:r>
        <w:rPr>
          <w:lang w:val="id_ID" w:bidi="id_ID"/>
        </w:rPr>
      </w:r>
      <w:r>
        <w:rPr>
          <w:b/>
          <w:lang w:val="id_ID" w:bidi="id_ID"/>
        </w:rPr>
        <w:t>Adegan pertama:</w:t>
      </w:r>
      <w:r>
        <w:rPr>
          <w:lang w:val="id_ID" w:bidi="id_ID"/>
        </w:rPr>
        <w:t xml:space="preserve"> Paulus dan semua orang di atas kapal itu tiba dengan selamat di pantai Malta. Orang-orang asli Malta membantu mereka.</w:t>
      </w:r>
    </w:p>
    <w:p>
      <w:pPr/>
      <w:r>
        <w:rPr>
          <w:lang w:val="id_ID" w:bidi="id_ID"/>
        </w:rPr>
      </w:r>
      <w:r>
        <w:rPr>
          <w:b/>
          <w:lang w:val="id_ID" w:bidi="id_ID"/>
        </w:rPr>
        <w:t>Adegan kedua:</w:t>
      </w:r>
      <w:r>
        <w:rPr>
          <w:lang w:val="id_ID" w:bidi="id_ID"/>
        </w:rPr>
        <w:t xml:space="preserve"> Sementara Paulus sedang mengumpulkan batang kayu, seekor ular berbisa keluar dan menggigit tangannya. Tubuhnya tidak membengkak atau terluka.</w:t>
      </w:r>
    </w:p>
    <w:p>
      <w:pPr/>
      <w:r>
        <w:rPr>
          <w:lang w:val="id_ID" w:bidi="id_ID"/>
        </w:rPr>
      </w:r>
      <w:r>
        <w:rPr>
          <w:b/>
          <w:lang w:val="id_ID" w:bidi="id_ID"/>
        </w:rPr>
        <w:t>Adegan ketiga:</w:t>
      </w:r>
      <w:r>
        <w:rPr>
          <w:lang w:val="id_ID" w:bidi="id_ID"/>
        </w:rPr>
        <w:t xml:space="preserve"> Publius, pemimpin Malta menyambut mereka ke rumahnya.</w:t>
      </w:r>
    </w:p>
    <w:p>
      <w:pPr/>
      <w:r>
        <w:rPr>
          <w:lang w:val="id_ID" w:bidi="id_ID"/>
        </w:rPr>
      </w:r>
      <w:r>
        <w:rPr>
          <w:b/>
          <w:lang w:val="id_ID" w:bidi="id_ID"/>
        </w:rPr>
        <w:t>Adegan keempat:</w:t>
      </w:r>
      <w:r>
        <w:rPr>
          <w:lang w:val="id_ID" w:bidi="id_ID"/>
        </w:rPr>
        <w:t xml:space="preserve"> Paulus menyembuhkan ayah Publius. Kemudian orang-orang sakit di pulau itu juga datang dan Paulus menyembuhkan mereka.</w:t>
      </w:r>
    </w:p>
    <w:p>
      <w:pPr/>
      <w:r>
        <w:rPr>
          <w:lang w:val="id_ID" w:bidi="id_ID"/>
        </w:rPr>
      </w:r>
      <w:r>
        <w:rPr>
          <w:b/>
          <w:lang w:val="id_ID" w:bidi="id_ID"/>
        </w:rPr>
        <w:t>Adegan kelima:</w:t>
      </w:r>
      <w:r>
        <w:rPr>
          <w:lang w:val="id_ID" w:bidi="id_ID"/>
        </w:rPr>
        <w:t xml:space="preserve"> Orang-orang pulau itu sangat menghormati Paulus dan rekan-rekannya. Orang-orang memberi Paulus persediaan yang dibutuhkan untuk perjalanan mereka di laut.</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Teman-teman Paulus seperti Lukas dan Aristarkhus</w:t>
      </w:r>
    </w:p>
    <w:p>
      <w:pPr>
        <w:pStyle w:val="ListBullet"/>
        <w:spacing w:line="240" w:lineRule="auto"/>
        <w:ind w:left="720"/>
      </w:pPr>
      <w:r>
        <w:rPr>
          <w:lang w:val="id_ID" w:bidi="id_ID"/>
        </w:rPr>
      </w:r>
      <w:r>
        <w:rPr>
          <w:lang w:val="id_ID" w:bidi="id_ID"/>
        </w:rPr>
        <w:t>Para pelaut</w:t>
      </w:r>
    </w:p>
    <w:p>
      <w:pPr>
        <w:pStyle w:val="ListBullet"/>
        <w:spacing w:line="240" w:lineRule="auto"/>
        <w:ind w:left="720"/>
      </w:pPr>
      <w:r>
        <w:rPr>
          <w:lang w:val="id_ID" w:bidi="id_ID"/>
        </w:rPr>
      </w:r>
      <w:r>
        <w:rPr>
          <w:lang w:val="id_ID" w:bidi="id_ID"/>
        </w:rPr>
        <w:t xml:space="preserve">Julius, sang perwira </w:t>
      </w:r>
    </w:p>
    <w:p>
      <w:pPr>
        <w:pStyle w:val="ListBullet"/>
        <w:spacing w:line="240" w:lineRule="auto"/>
        <w:ind w:left="720"/>
      </w:pPr>
      <w:r>
        <w:rPr>
          <w:lang w:val="id_ID" w:bidi="id_ID"/>
        </w:rPr>
      </w:r>
      <w:r>
        <w:rPr>
          <w:lang w:val="id_ID" w:bidi="id_ID"/>
        </w:rPr>
        <w:t>Para prajurit</w:t>
      </w:r>
    </w:p>
    <w:p>
      <w:pPr>
        <w:pStyle w:val="ListBullet"/>
        <w:spacing w:line="240" w:lineRule="auto"/>
        <w:ind w:left="720"/>
      </w:pPr>
      <w:r>
        <w:rPr>
          <w:lang w:val="id_ID" w:bidi="id_ID"/>
        </w:rPr>
      </w:r>
      <w:r>
        <w:rPr>
          <w:lang w:val="id_ID" w:bidi="id_ID"/>
        </w:rPr>
        <w:t>Para tahanan</w:t>
      </w:r>
    </w:p>
    <w:p>
      <w:pPr>
        <w:pStyle w:val="ListBullet"/>
        <w:spacing w:line="240" w:lineRule="auto"/>
        <w:ind w:left="720"/>
      </w:pPr>
      <w:r>
        <w:rPr>
          <w:lang w:val="id_ID" w:bidi="id_ID"/>
        </w:rPr>
      </w:r>
      <w:r>
        <w:rPr>
          <w:lang w:val="id_ID" w:bidi="id_ID"/>
        </w:rPr>
        <w:t>Penduduk lokal pulau Malta</w:t>
      </w:r>
    </w:p>
    <w:p>
      <w:pPr>
        <w:pStyle w:val="ListBullet"/>
        <w:spacing w:line="240" w:lineRule="auto"/>
        <w:ind w:left="720"/>
      </w:pPr>
      <w:r>
        <w:rPr>
          <w:lang w:val="id_ID" w:bidi="id_ID"/>
        </w:rPr>
      </w:r>
      <w:r>
        <w:rPr>
          <w:lang w:val="id_ID" w:bidi="id_ID"/>
        </w:rPr>
        <w:t>Publius, sang pemimpin</w:t>
      </w:r>
    </w:p>
    <w:p>
      <w:pPr>
        <w:pStyle w:val="ListBullet"/>
        <w:spacing w:line="240" w:lineRule="auto"/>
        <w:ind w:left="720"/>
      </w:pPr>
      <w:r>
        <w:rPr>
          <w:lang w:val="id_ID" w:bidi="id_ID"/>
        </w:rPr>
      </w:r>
      <w:r>
        <w:rPr>
          <w:lang w:val="id_ID" w:bidi="id_ID"/>
        </w:rPr>
        <w:t>Ayah Publius</w:t>
      </w:r>
    </w:p>
    <w:p>
      <w:pPr>
        <w:pStyle w:val="ListBullet"/>
        <w:spacing w:line="240" w:lineRule="auto"/>
        <w:ind w:left="720"/>
      </w:pPr>
      <w:r>
        <w:rPr>
          <w:lang w:val="id_ID" w:bidi="id_ID"/>
        </w:rPr>
      </w:r>
      <w:r>
        <w:rPr>
          <w:lang w:val="id_ID" w:bidi="id_ID"/>
        </w:rPr>
        <w:t>Orang-orang yang sakit di Malta</w:t>
      </w:r>
    </w:p>
    <w:p>
      <w:pPr/>
      <w:r>
        <w:rPr>
          <w:lang w:val="id_ID" w:bidi="id_ID"/>
        </w:rPr>
      </w:r>
      <w:r>
        <w:rPr>
          <w:lang w:val="id_ID" w:bidi="id_ID"/>
        </w:rPr>
        <w:t>Dalam sesi ini, mintalah kelompok untuk membuat papan cerita, menggambar, atau menggunakan beberapa macam alat peraga (benda-benda yang dapat Anda pindahkan seperti batu, kayu, mainan anak-anak) untuk memvisualisasikan kisah dan adegan di dalamnya.</w:t>
      </w:r>
    </w:p>
    <w:p>
      <w:pPr/>
      <w:r>
        <w:rPr>
          <w:lang w:val="id_ID" w:bidi="id_ID"/>
        </w:rPr>
      </w:r>
      <w:r>
        <w:rPr>
          <w:lang w:val="id_ID" w:bidi="id_ID"/>
        </w:rPr>
        <w:t>Kisah ini dimulai segera setelah peristiwa-peristiwa kisah terakhir. Semua orang dari kapal tiba di pantai. Orang-orang lokal pulau Malta membantu menyiapkan api bagi mereka untuk menjaga mereka tetap hangat karena sedang hujan dan cuaca dingin.</w:t>
      </w:r>
    </w:p>
    <w:p>
      <w:pPr/>
      <w:r>
        <w:rPr>
          <w:lang w:val="id_ID" w:bidi="id_ID"/>
        </w:rPr>
      </w:r>
      <w:r>
        <w:rPr>
          <w:lang w:val="id_ID" w:bidi="id_ID"/>
        </w:rPr>
        <w:t>Sementara Paulus sedang mengumpulkan batang kayu untuk api, seekor ular berbisa keluar dan menggigit tangan Paulus. Orang-orang Malta melihat apa yang terjadi dan mengira lengan Paulus akan bengkak dan dia akan mati. Tetapi Allah menyelamatkan Paulus dan ia tidak terluka.</w:t>
      </w:r>
    </w:p>
    <w:p>
      <w:pPr/>
      <w:r>
        <w:rPr>
          <w:lang w:val="id_ID" w:bidi="id_ID"/>
        </w:rPr>
      </w:r>
      <w:r>
        <w:rPr>
          <w:lang w:val="id_ID" w:bidi="id_ID"/>
        </w:rPr>
        <w:t>Sekarang kisah itu bergeser ke rumah Publius. Publius, kepala pulau itu, mengundang Paulus dan rekan-rekannya. Mereka tinggal di sana selama tiga hari.</w:t>
      </w:r>
    </w:p>
    <w:p>
      <w:pPr/>
      <w:r>
        <w:rPr>
          <w:lang w:val="id_ID" w:bidi="id_ID"/>
        </w:rPr>
      </w:r>
      <w:r>
        <w:rPr>
          <w:lang w:val="id_ID" w:bidi="id_ID"/>
        </w:rPr>
        <w:t>Ayah Publius sakit karena demam dan disentri. Paulus mengunjungi ayah Publius dan menyembuhkannya. Orang-orang pulau itu mendengar tentang penyembuhan ayah Publius. Mereka akan membawa orang-orang sakit kepada Paulus dan Paulus menyembuhkan mereka semua. Paulus dan rekan-rekannya tinggal di pulau itu selama tiga bulan. Orang-orang setempat memberi Paulus dan rekan-rekannya persediaan yang dibutuhkan untuk perjalanan mereka di laut.</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tim akan memeragakan cerita tersebut.</w:t>
      </w:r>
    </w:p>
    <w:p>
      <w:pPr/>
      <w:r>
        <w:rPr>
          <w:lang w:val="id_ID" w:bidi="id_ID"/>
        </w:rPr>
      </w:r>
      <w:r>
        <w:rPr>
          <w:lang w:val="id_ID" w:bidi="id_ID"/>
        </w:rPr>
        <w:t>Cerita ini memiliki lima adegan.</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Teman-teman Paulus seperti Lukas dan Aristarkhus</w:t>
      </w:r>
    </w:p>
    <w:p>
      <w:pPr>
        <w:pStyle w:val="ListBullet"/>
        <w:spacing w:line="240" w:lineRule="auto"/>
        <w:ind w:left="720"/>
      </w:pPr>
      <w:r>
        <w:rPr>
          <w:lang w:val="id_ID" w:bidi="id_ID"/>
        </w:rPr>
      </w:r>
      <w:r>
        <w:rPr>
          <w:lang w:val="id_ID" w:bidi="id_ID"/>
        </w:rPr>
        <w:t>Para pelaut</w:t>
      </w:r>
    </w:p>
    <w:p>
      <w:pPr>
        <w:pStyle w:val="ListBullet"/>
        <w:spacing w:line="240" w:lineRule="auto"/>
        <w:ind w:left="720"/>
      </w:pPr>
      <w:r>
        <w:rPr>
          <w:lang w:val="id_ID" w:bidi="id_ID"/>
        </w:rPr>
      </w:r>
      <w:r>
        <w:rPr>
          <w:lang w:val="id_ID" w:bidi="id_ID"/>
        </w:rPr>
        <w:t xml:space="preserve">Julius, sang perwira </w:t>
      </w:r>
    </w:p>
    <w:p>
      <w:pPr>
        <w:pStyle w:val="ListBullet"/>
        <w:spacing w:line="240" w:lineRule="auto"/>
        <w:ind w:left="720"/>
      </w:pPr>
      <w:r>
        <w:rPr>
          <w:lang w:val="id_ID" w:bidi="id_ID"/>
        </w:rPr>
      </w:r>
      <w:r>
        <w:rPr>
          <w:lang w:val="id_ID" w:bidi="id_ID"/>
        </w:rPr>
        <w:t>Para prajurit</w:t>
      </w:r>
    </w:p>
    <w:p>
      <w:pPr>
        <w:pStyle w:val="ListBullet"/>
        <w:spacing w:line="240" w:lineRule="auto"/>
        <w:ind w:left="720"/>
      </w:pPr>
      <w:r>
        <w:rPr>
          <w:lang w:val="id_ID" w:bidi="id_ID"/>
        </w:rPr>
      </w:r>
      <w:r>
        <w:rPr>
          <w:lang w:val="id_ID" w:bidi="id_ID"/>
        </w:rPr>
        <w:t>Para tahanan</w:t>
      </w:r>
    </w:p>
    <w:p>
      <w:pPr>
        <w:pStyle w:val="ListBullet"/>
        <w:spacing w:line="240" w:lineRule="auto"/>
        <w:ind w:left="720"/>
      </w:pPr>
      <w:r>
        <w:rPr>
          <w:lang w:val="id_ID" w:bidi="id_ID"/>
        </w:rPr>
      </w:r>
      <w:r>
        <w:rPr>
          <w:lang w:val="id_ID" w:bidi="id_ID"/>
        </w:rPr>
        <w:t>Penduduk lokal pulau Malta</w:t>
      </w:r>
    </w:p>
    <w:p>
      <w:pPr>
        <w:pStyle w:val="ListBullet"/>
        <w:spacing w:line="240" w:lineRule="auto"/>
        <w:ind w:left="720"/>
      </w:pPr>
      <w:r>
        <w:rPr>
          <w:lang w:val="id_ID" w:bidi="id_ID"/>
        </w:rPr>
      </w:r>
      <w:r>
        <w:rPr>
          <w:lang w:val="id_ID" w:bidi="id_ID"/>
        </w:rPr>
        <w:t>Publius, sang pemimpin</w:t>
      </w:r>
    </w:p>
    <w:p>
      <w:pPr>
        <w:pStyle w:val="ListBullet"/>
        <w:spacing w:line="240" w:lineRule="auto"/>
        <w:ind w:left="720"/>
      </w:pPr>
      <w:r>
        <w:rPr>
          <w:lang w:val="id_ID" w:bidi="id_ID"/>
        </w:rPr>
      </w:r>
      <w:r>
        <w:rPr>
          <w:lang w:val="id_ID" w:bidi="id_ID"/>
        </w:rPr>
        <w:t>Ayah Publius</w:t>
      </w:r>
    </w:p>
    <w:p>
      <w:pPr>
        <w:pStyle w:val="ListBullet"/>
        <w:spacing w:line="240" w:lineRule="auto"/>
        <w:ind w:left="720"/>
      </w:pPr>
      <w:r>
        <w:rPr>
          <w:lang w:val="id_ID" w:bidi="id_ID"/>
        </w:rPr>
      </w:r>
      <w:r>
        <w:rPr>
          <w:lang w:val="id_ID" w:bidi="id_ID"/>
        </w:rPr>
        <w:t>Orang-orang yang sakit di Malta</w:t>
      </w:r>
    </w:p>
    <w:p>
      <w:pPr/>
      <w:r>
        <w:rPr>
          <w:lang w:val="id_ID" w:bidi="id_ID"/>
        </w:rPr>
      </w:r>
      <w:r>
        <w:rPr>
          <w:lang w:val="id_ID" w:bidi="id_ID"/>
        </w:rPr>
        <w:t>Minta tim untuk memerankan cerita ini dua kali. Mereka harus memerankannya dalam bahasa tujuan penerjemahan mereka. Pertama, minta kelompok untuk memerankan kisah itu tanpa berhenti. Pada saat kelompok memerankan kisah itu untuk kedua kalinya, hentikan mereka pada bagian-bagian yang berbeda dalam kisah tersebut.</w:t>
      </w:r>
    </w:p>
    <w:p>
      <w:pPr/>
      <w:r>
        <w:rPr>
          <w:lang w:val="id_ID" w:bidi="id_ID"/>
        </w:rPr>
      </w:r>
      <w:r>
        <w:rPr>
          <w:lang w:val="id_ID" w:bidi="id_ID"/>
        </w:rPr>
        <w:t>Ketika kelompok memerankan kisah itu untuk pertama kalinya, perhatikan alur, plot, dan kronologi kisah tersebut. Perhatikan bagian-bagian penting atau sulit dari kisah maupun teks yang akan diperagakan dan jangan dilewatkan. Bantu tim untuk mengingat bagian-bagian dari cerita ini.</w:t>
      </w:r>
    </w:p>
    <w:p>
      <w:pPr/>
      <w:r>
        <w:rPr>
          <w:lang w:val="id_ID" w:bidi="id_ID"/>
        </w:rPr>
      </w:r>
      <w:r>
        <w:rPr>
          <w:lang w:val="id_ID" w:bidi="id_ID"/>
        </w:rPr>
        <w:t>Paulus dan rekan-rekannya dengan selamat mencapai pantai Malta. Orang-orang setempat pulau itu membuat api bagi mereka untuk menjaga mereka tetap hangat.</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para aktor yang memerankan Paulus dan mereka yang datang dari kapal, "Bagaimana perasaan kalian?" Anda mungkin mendengar hal-hal seperti, "Allah menjaga kita aman," dan "Orang-orang di pulau itu baik kepada kami."</w:t>
      </w:r>
    </w:p>
    <w:p>
      <w:pPr>
        <w:pStyle w:val="ListBullet"/>
        <w:spacing w:line="240" w:lineRule="auto"/>
        <w:ind w:left="720"/>
      </w:pPr>
      <w:r>
        <w:rPr>
          <w:lang w:val="id_ID" w:bidi="id_ID"/>
        </w:rPr>
      </w:r>
      <w:r>
        <w:rPr>
          <w:lang w:val="id_ID" w:bidi="id_ID"/>
        </w:rPr>
        <w:t>Tanyakan kepada para aktor yang memerankan orang-orang setempat, "Bagaimana perasaan kalian?" Anda mungkin mendengar hal-hal seperti, "Orang-orang dari bangkai kapal ini membutuhkan bantuan kita," dan "Cuacanya dingin dan kita perlu menjaga mereka tetap hangat."</w:t>
      </w:r>
    </w:p>
    <w:p>
      <w:pPr>
        <w:pStyle w:val="ListBullet"/>
        <w:spacing w:line="240" w:lineRule="auto"/>
        <w:ind w:left="720"/>
      </w:pPr>
      <w:r>
        <w:rPr>
          <w:lang w:val="id_ID" w:bidi="id_ID"/>
        </w:rPr>
      </w:r>
      <w:r>
        <w:rPr>
          <w:lang w:val="id_ID" w:bidi="id_ID"/>
        </w:rPr>
        <w:t>Mulai ulang tindakannya.</w:t>
      </w:r>
    </w:p>
    <w:p>
      <w:pPr/>
      <w:r>
        <w:rPr>
          <w:lang w:val="id_ID" w:bidi="id_ID"/>
        </w:rPr>
      </w:r>
      <w:r>
        <w:rPr>
          <w:lang w:val="id_ID" w:bidi="id_ID"/>
        </w:rPr>
        <w:t>Sementara Paulus sedang mengambil batang kayu, seekor ular berbisa menggigit dan menempelkan mulutnya ke tangan Paulus. Paulus mengebaskan ular berbisa itu di depan api. Orang-orang setempat pulau itu melihat apa yang terjadi pada Paulus.</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orang yang memerankan Paulus, "Bagaimana perasaan Anda?" Anda mungkin mendengar hal-hal seperti, "Ular beludak ini menjengkelkan," dan "Bagus karena Allah melindungi aku."</w:t>
      </w:r>
    </w:p>
    <w:p>
      <w:pPr>
        <w:pStyle w:val="ListBullet"/>
        <w:spacing w:line="240" w:lineRule="auto"/>
        <w:ind w:left="720"/>
      </w:pPr>
      <w:r>
        <w:rPr>
          <w:lang w:val="id_ID" w:bidi="id_ID"/>
        </w:rPr>
      </w:r>
      <w:r>
        <w:rPr>
          <w:lang w:val="id_ID" w:bidi="id_ID"/>
        </w:rPr>
        <w:t>Tanyakan kepada para aktor yang memerankan orang-orang setempat, "Bagaimana perasaan kalian?" Anda mungkin mendengar hal-hal seperti, "Tentunya, orang ini adalah seorang pembunuh karena dewi Keadilan menggunakan ular beludak untuk menghukumnya," dan "Mari kita menunggu orang ini membengkak dan mati."</w:t>
      </w:r>
    </w:p>
    <w:p>
      <w:pPr>
        <w:pStyle w:val="ListBullet"/>
        <w:spacing w:line="240" w:lineRule="auto"/>
        <w:ind w:left="720"/>
      </w:pPr>
      <w:r>
        <w:rPr>
          <w:lang w:val="id_ID" w:bidi="id_ID"/>
        </w:rPr>
      </w:r>
      <w:r>
        <w:rPr>
          <w:lang w:val="id_ID" w:bidi="id_ID"/>
        </w:rPr>
        <w:t>Mulai ulang adegannya.</w:t>
      </w:r>
    </w:p>
    <w:p>
      <w:pPr/>
      <w:r>
        <w:rPr>
          <w:lang w:val="id_ID" w:bidi="id_ID"/>
        </w:rPr>
      </w:r>
      <w:r>
        <w:rPr>
          <w:lang w:val="id_ID" w:bidi="id_ID"/>
        </w:rPr>
        <w:t>Ketika orang-orang melihat tidak ada yang terjadi pada Paulus, orang-orang setempat berubah pikiran dan berpikir bahwa Paulus adalah dewa.</w:t>
      </w:r>
    </w:p>
    <w:p>
      <w:pPr/>
      <w:r>
        <w:rPr>
          <w:lang w:val="id_ID" w:bidi="id_ID"/>
        </w:rPr>
      </w:r>
      <w:r>
        <w:rPr>
          <w:lang w:val="id_ID" w:bidi="id_ID"/>
        </w:rPr>
        <w:t>Publius, kepala pulau itu, mengundang Paulus dan rekan-rekannya ke rumahnya. Mereka tinggal bersama Publius selama tiga hari.</w:t>
      </w:r>
    </w:p>
    <w:p>
      <w:pPr/>
      <w:r>
        <w:rPr>
          <w:lang w:val="id_ID" w:bidi="id_ID"/>
        </w:rPr>
      </w:r>
      <w:r>
        <w:rPr>
          <w:lang w:val="id_ID" w:bidi="id_ID"/>
        </w:rPr>
        <w:t>Ayah Publius sakit karena demam dan disentri, penyakit perut. Paulus mengunjungi ayah Publius dan menyembuhkannya.</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Publius, "Bagaimana perasaan Anda?" Anda mungkin mendengar hal-hal seperti, "Warga Romawi dan prajurit ini membutuhkan bantuanku," dan "Allah Paulus menyembuhkan ayahku."</w:t>
      </w:r>
    </w:p>
    <w:p>
      <w:pPr>
        <w:pStyle w:val="ListBullet"/>
        <w:spacing w:line="240" w:lineRule="auto"/>
        <w:ind w:left="720"/>
      </w:pPr>
      <w:r>
        <w:rPr>
          <w:lang w:val="id_ID" w:bidi="id_ID"/>
        </w:rPr>
      </w:r>
      <w:r>
        <w:rPr>
          <w:lang w:val="id_ID" w:bidi="id_ID"/>
        </w:rPr>
        <w:t>Tanyakan kepada orang yang memerankan Paulus, "Bagaimana perasaan Anda?" Anda mungkin mendengar hal-hal seperti, "Pemimpin tanah itu baik hati," dan "Allah membalas kebaikan Publius dengan menyembuhkan ayahnya."</w:t>
      </w:r>
    </w:p>
    <w:p>
      <w:pPr>
        <w:pStyle w:val="ListBullet"/>
        <w:spacing w:line="240" w:lineRule="auto"/>
        <w:ind w:left="720"/>
      </w:pPr>
      <w:r>
        <w:rPr>
          <w:lang w:val="id_ID" w:bidi="id_ID"/>
        </w:rPr>
      </w:r>
      <w:r>
        <w:rPr>
          <w:lang w:val="id_ID" w:bidi="id_ID"/>
        </w:rPr>
        <w:t>Mulai ulang adegannya.</w:t>
      </w:r>
    </w:p>
    <w:p>
      <w:pPr/>
      <w:r>
        <w:rPr>
          <w:lang w:val="id_ID" w:bidi="id_ID"/>
        </w:rPr>
      </w:r>
      <w:r>
        <w:rPr>
          <w:lang w:val="id_ID" w:bidi="id_ID"/>
        </w:rPr>
        <w:t>Orang-orang yang sakit datang kepada Paulus. Paulus menyembuhkan mereka.</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aktor yang memerankan orang-orang sakit yang disembuhkan, "Bagaimana perasaan Anda?" Anda mungkin mendengar hal-hal seperti, "Allah mengutus hamba-Nya untuk membantu kita," dan "Allah Paulus berkuasa."</w:t>
      </w:r>
    </w:p>
    <w:p>
      <w:pPr>
        <w:pStyle w:val="ListBullet"/>
        <w:spacing w:line="240" w:lineRule="auto"/>
        <w:ind w:left="720"/>
      </w:pPr>
      <w:r>
        <w:rPr>
          <w:lang w:val="id_ID" w:bidi="id_ID"/>
        </w:rPr>
      </w:r>
      <w:r>
        <w:rPr>
          <w:lang w:val="id_ID" w:bidi="id_ID"/>
        </w:rPr>
        <w:t>Tanyakan kepada orang yang memerankan Paulus, "Bagaimana perasaan Anda?" Anda mungkin mendengar hal-hal seperti, "Orang-orang ini membutuhkan bantuan," dan "Saya akan menggunakan setiap kesempatan untuk menjadi berkat bagi orang-orang ini."</w:t>
      </w:r>
    </w:p>
    <w:p>
      <w:pPr>
        <w:pStyle w:val="ListBullet"/>
        <w:spacing w:line="240" w:lineRule="auto"/>
        <w:ind w:left="720"/>
      </w:pPr>
      <w:r>
        <w:rPr>
          <w:lang w:val="id_ID" w:bidi="id_ID"/>
        </w:rPr>
      </w:r>
      <w:r>
        <w:rPr>
          <w:lang w:val="id_ID" w:bidi="id_ID"/>
        </w:rPr>
        <w:t>Mulai ulang adegannya.</w:t>
      </w:r>
    </w:p>
    <w:p>
      <w:pPr/>
      <w:r>
        <w:rPr>
          <w:lang w:val="id_ID" w:bidi="id_ID"/>
        </w:rPr>
      </w:r>
      <w:r>
        <w:rPr>
          <w:lang w:val="id_ID" w:bidi="id_ID"/>
        </w:rPr>
        <w:t>Orang-orang Malta sangat menghormati Paulus dan rekan-rekannya. Orang-orang memberi mereka persediaan untuk perjalanan mereka berikutnya.</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para aktor yang memerankan orang-orang Malta, "Bagaimana perasaan kalian?" Anda mungkin mendengar hal-hal seperti, "Kami menghormati Paulus dan rekan-rekannya karena mereka membantu kami," dan "Kami ingin memastikan Paulus dan rekan-rekannya memiliki persediaan yang cukup."</w:t>
      </w:r>
    </w:p>
    <w:p>
      <w:pPr>
        <w:pStyle w:val="ListBullet"/>
        <w:spacing w:line="240" w:lineRule="auto"/>
        <w:ind w:left="720"/>
      </w:pPr>
      <w:r>
        <w:rPr>
          <w:lang w:val="id_ID" w:bidi="id_ID"/>
        </w:rPr>
      </w:r>
      <w:r>
        <w:rPr>
          <w:lang w:val="id_ID" w:bidi="id_ID"/>
        </w:rPr>
        <w:t>Tanyakan kepada orang yang memerankan Paulus, "Bagaimana perasaan Anda?" Anda mungkin mendengar hal-hal seperti, "Saya berterima kasih kepada mereka atas kebaikan yang terus-menerus kepada kami," dan "Kami memiliki semua yang kami butuhkan untuk perjalanan kami berikutnya."</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dipahami.</w:t>
      </w:r>
    </w:p>
    <w:p>
      <w:pPr/>
      <w:r>
        <w:rPr>
          <w:lang w:val="id_ID" w:bidi="id_ID"/>
        </w:rPr>
      </w:r>
      <w:r>
        <w:rPr>
          <w:lang w:val="id_ID" w:bidi="id_ID"/>
        </w:rPr>
        <w:t xml:space="preserve">Sementara Paulus sedang mengumpulkan ranting-ranting, seekor </w:t>
      </w:r>
      <w:r>
        <w:rPr>
          <w:b/>
          <w:lang w:val="id_ID" w:bidi="id_ID"/>
        </w:rPr>
        <w:t>ular</w:t>
      </w:r>
      <w:r>
        <w:rPr>
          <w:lang w:val="id_ID" w:bidi="id_ID"/>
        </w:rPr>
        <w:t xml:space="preserve"> beludak keluar dan menggigit tangannya. Ular beludak adalah ular berbisa.</w:t>
      </w:r>
    </w:p>
    <w:p>
      <w:pPr/>
      <w:r>
        <w:rPr>
          <w:lang w:val="id_ID" w:bidi="id_ID"/>
        </w:rPr>
      </w:r>
      <w:r>
        <w:rPr>
          <w:lang w:val="id_ID" w:bidi="id_ID"/>
        </w:rPr>
        <w:t xml:space="preserve">Tunjukkan gambar seekor </w:t>
      </w:r>
      <w:r>
        <w:rPr>
          <w:b/>
          <w:lang w:val="id_ID" w:bidi="id_ID"/>
        </w:rPr>
        <w:t>beludak</w:t>
      </w:r>
      <w:r>
        <w:rPr>
          <w:lang w:val="id_ID" w:bidi="id_ID"/>
        </w:rPr>
        <w:t>.</w:t>
      </w:r>
    </w:p>
    <w:p>
      <w:pPr/>
      <w:r>
        <w:rPr>
          <w:lang w:val="id_ID" w:bidi="id_ID"/>
        </w:rPr>
      </w:r>
      <w:r>
        <w:rPr>
          <w:lang w:val="id_ID" w:bidi="id_ID"/>
        </w:rPr>
        <w:t xml:space="preserve">Orang-orang berpikir bahwa Paulus adalah </w:t>
      </w:r>
      <w:r>
        <w:rPr>
          <w:b/>
          <w:lang w:val="id_ID" w:bidi="id_ID"/>
        </w:rPr>
        <w:t>dewa</w:t>
      </w:r>
      <w:r>
        <w:rPr>
          <w:lang w:val="id_ID" w:bidi="id_ID"/>
        </w:rPr>
        <w:t xml:space="preserve">. Ini adalah kata untuk pagan atau dewa palsu. Lihat Daftar Kata Utama untuk informasi lebih lanjut tentang dewa pagan atau </w:t>
      </w:r>
      <w:r>
        <w:rPr>
          <w:b/>
          <w:lang w:val="id_ID" w:bidi="id_ID"/>
        </w:rPr>
        <w:t>dewa palsu</w:t>
      </w:r>
      <w:r>
        <w:rPr>
          <w:lang w:val="id_ID" w:bidi="id_ID"/>
        </w:rPr>
        <w:t>.</w:t>
      </w:r>
    </w:p>
    <w:p>
      <w:pPr/>
      <w:r>
        <w:rPr>
          <w:lang w:val="id_ID" w:bidi="id_ID"/>
        </w:rPr>
      </w:r>
      <w:r>
        <w:rPr>
          <w:lang w:val="id_ID" w:bidi="id_ID"/>
        </w:rPr>
        <w:t xml:space="preserve">Publius adalah seorang pejabat kepala. Seorang pejabat kepala adalah orang yang memerintah pulau itu. Publius mengundang Paulus dan rekan-rekannya ke rumahnya. Ayah Publius sakit karena demam dan </w:t>
      </w:r>
      <w:r>
        <w:rPr>
          <w:b/>
          <w:lang w:val="id_ID" w:bidi="id_ID"/>
        </w:rPr>
        <w:t>disentri</w:t>
      </w:r>
      <w:r>
        <w:rPr>
          <w:lang w:val="id_ID" w:bidi="id_ID"/>
        </w:rPr>
        <w:t xml:space="preserve">. Disentri adalah penyakit usus yang menyebabkan demam, diare, dan sakit perut. Paulus meletakkan tangannya ke atas ayahnya dan dia </w:t>
      </w:r>
      <w:r>
        <w:rPr>
          <w:b/>
          <w:lang w:val="id_ID" w:bidi="id_ID"/>
        </w:rPr>
        <w:t>menyembuhkan</w:t>
      </w:r>
      <w:r>
        <w:rPr>
          <w:lang w:val="id_ID" w:bidi="id_ID"/>
        </w:rPr>
        <w:t xml:space="preserve"> ayahnya itu. Paulus juga menyembuhkan orang-orang sakit di pulau itu. Gunakan kata menyembuhkan seperti yang Anda gunakan sebelumnya. Lihat Daftar Kata Utama untuk informasi lebih lanjut tentang kata </w:t>
      </w:r>
      <w:r>
        <w:rPr>
          <w:b/>
          <w:lang w:val="id_ID" w:bidi="id_ID"/>
        </w:rPr>
        <w:t>menyembuhkan</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sebentar. Anggota kelompok lain harus menceritakan bagian selanjutnya dari perikop itu dan berhenti sebentar. Lakukan ini sampai kelompok menceritakan kembali seluruh bagian tersebut. Anggota kelompok bisa saling memperbaiki pada tahap ini. </w:t>
      </w:r>
    </w:p>
    <w:p>
      <w:pPr/>
      <w:r>
        <w:rPr>
          <w:lang w:val="id_ID" w:bidi="id_ID"/>
        </w:rPr>
      </w:r>
      <w:r>
        <w:rPr>
          <w:lang w:val="id_ID" w:bidi="id_ID"/>
        </w:rPr>
        <w:t xml:space="preserve">Hentikan sejenak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bagian tersebut. </w:t>
      </w:r>
    </w:p>
    <w:p>
      <w:pPr/>
      <w:r>
        <w:rPr>
          <w:lang w:val="id_ID" w:bidi="id_ID"/>
        </w:rPr>
      </w:r>
      <w:r>
        <w:rPr>
          <w:lang w:val="id_ID" w:bidi="id_ID"/>
        </w:rPr>
        <w:t xml:space="preserve">Hentikan sejenak rekaman ini di sini. </w:t>
      </w:r>
    </w:p>
    <w:p>
      <w:pPr/>
      <w:r>
        <w:rPr>
          <w:lang w:val="id_ID" w:bidi="id_ID"/>
        </w:rPr>
      </w:r>
      <w:r>
        <w:rPr>
          <w:lang w:val="id_ID" w:bidi="id_ID"/>
        </w:rPr>
        <w:t xml:space="preserve">Selanjutnya, kelompok dapat memutuskan versi mana dari bagian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 xml:space="preserve">Hentikan sejenak rekaman ini di sini. </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28:11–16</w:t>
      </w:r>
      <w:r>
        <w:rPr>
          <w:lang w:val="id_ID" w:bidi="id_ID"/>
        </w:rPr>
      </w:r>
    </w:p>
    <w:p>
      <w:pPr>
        <w:pStyle w:val="Heading3"/>
      </w:pPr>
      <w:r>
        <w:rPr>
          <w:lang w:val="id_ID" w:bidi="id_ID"/>
        </w:rPr>
        <w:t>Dengar dan Renungkan</w:t>
      </w:r>
    </w:p>
    <w:p>
      <w:pPr/>
      <w:r>
        <w:rPr>
          <w:lang w:val="id_ID" w:bidi="id_ID"/>
        </w:rPr>
      </w:r>
      <w:r>
        <w:rPr>
          <w:lang w:val="id_ID" w:bidi="id_ID"/>
        </w:rPr>
        <w:t>Dengarkan Kisah Para Rasul 28:11–16 dan simpanlah dalam hatimu. Dengarkan teks ini tiga kali (dalam tiga terjemahan yang berbeda, jika memungkinkan). Kemudian sebagai satu tim bahaslah pertanyaan-pertanyaan berikut ini:</w:t>
      </w:r>
    </w:p>
    <w:p>
      <w:pPr>
        <w:pStyle w:val="ListBullet"/>
        <w:spacing w:line="240" w:lineRule="auto"/>
        <w:ind w:left="720"/>
      </w:pPr>
      <w:r>
        <w:rPr>
          <w:lang w:val="id_ID" w:bidi="id_ID"/>
        </w:rPr>
      </w:r>
      <w:r>
        <w:rPr>
          <w:lang w:val="id_ID" w:bidi="id_ID"/>
        </w:rPr>
        <w:t>Apa yang Anda sukai dari perikop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kisah ini katakan kepada kita tentang Yesus atau Allah?</w:t>
      </w:r>
    </w:p>
    <w:p>
      <w:pPr>
        <w:pStyle w:val="ListBullet"/>
        <w:spacing w:line="240" w:lineRule="auto"/>
        <w:ind w:left="720"/>
      </w:pPr>
      <w:r>
        <w:rPr>
          <w:lang w:val="id_ID" w:bidi="id_ID"/>
        </w:rPr>
      </w:r>
      <w:r>
        <w:rPr>
          <w:lang w:val="id_ID" w:bidi="id_ID"/>
        </w:rPr>
        <w:t>Apa yang kisah ini katakan kepada kita tentang orang-orang?</w:t>
      </w:r>
    </w:p>
    <w:p>
      <w:pPr>
        <w:pStyle w:val="ListBullet"/>
        <w:spacing w:line="240" w:lineRule="auto"/>
        <w:ind w:left="720"/>
      </w:pPr>
      <w:r>
        <w:rPr>
          <w:lang w:val="id_ID" w:bidi="id_ID"/>
        </w:rPr>
      </w:r>
      <w:r>
        <w:rPr>
          <w:lang w:val="id_ID" w:bidi="id_ID"/>
        </w:rPr>
        <w:t>Bagaimana perikop ini memengaruhi kehidupan sehari-hari kita?</w:t>
      </w:r>
    </w:p>
    <w:p>
      <w:pPr>
        <w:pStyle w:val="ListBullet"/>
        <w:spacing w:line="240" w:lineRule="auto"/>
        <w:ind w:left="720"/>
      </w:pPr>
      <w:r>
        <w:rPr>
          <w:lang w:val="id_ID" w:bidi="id_ID"/>
        </w:rPr>
      </w:r>
      <w:r>
        <w:rPr>
          <w:lang w:val="id_ID" w:bidi="id_ID"/>
        </w:rPr>
        <w:t>Siapa yang Anda kenal, yang perlu mendengar cerita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dipahami.</w:t>
      </w:r>
    </w:p>
    <w:p>
      <w:pPr/>
      <w:r>
        <w:rPr>
          <w:lang w:val="id_ID" w:bidi="id_ID"/>
        </w:rPr>
      </w:r>
      <w:r>
        <w:rPr>
          <w:lang w:val="id_ID" w:bidi="id_ID"/>
        </w:rPr>
        <w:t>Dalam perikop sebelumnya, Paulus dan rekan-rekannya disambut oleh Publius, kepala pulau Malta. Dengan anugerah Allah, Paulus menyembuhkan ayah dari Publius. Orang-orang yang sakit juga datang kepada Paulus dan disembuhkan.</w:t>
      </w:r>
    </w:p>
    <w:p>
      <w:pPr/>
      <w:r>
        <w:rPr>
          <w:lang w:val="id_ID" w:bidi="id_ID"/>
        </w:rPr>
      </w:r>
      <w:r>
        <w:rPr>
          <w:lang w:val="id_ID" w:bidi="id_ID"/>
        </w:rPr>
        <w:t>Tiga bulan setelah kapal itu tenggelam, Paulus dan rekan-rekannya, Lukas dan Aristarkus, naik ke kapal dari Malta ke Roma. Kapal itu berasal dari Aleksandria di Mesir. Kapal itu memiliki ukiran dewa-dewa kembar Kastor dan Poluks di bagian depannya. Jenis ukiran ini disebut patung haluan kapal. Beberapa orang percaya bahwa dewa-dewa ini melindungi para pelaut selama perjalanan laut mereka. Kapal itu telah berada di Malta selama musim dingin. Musim dingin itu terasa dingin dan sering disertai badai. Kapal itu tetap di Malta sampai aman untuk melakukan perjalanan.</w:t>
      </w:r>
    </w:p>
    <w:p>
      <w:pPr/>
      <w:r>
        <w:rPr>
          <w:lang w:val="id_ID" w:bidi="id_ID"/>
        </w:rPr>
      </w:r>
      <w:r>
        <w:rPr>
          <w:lang w:val="id_ID" w:bidi="id_ID"/>
        </w:rPr>
        <w:t xml:space="preserve">Berhenti dan tunjukkan gambar </w:t>
      </w:r>
      <w:r>
        <w:rPr>
          <w:b/>
          <w:lang w:val="id_ID" w:bidi="id_ID"/>
        </w:rPr>
        <w:t>sebuah patung haluan kapal</w:t>
      </w:r>
      <w:r>
        <w:rPr>
          <w:lang w:val="id_ID" w:bidi="id_ID"/>
        </w:rPr>
        <w:t>.</w:t>
      </w:r>
    </w:p>
    <w:p>
      <w:pPr/>
      <w:r>
        <w:rPr>
          <w:lang w:val="id_ID" w:bidi="id_ID"/>
        </w:rPr>
      </w:r>
      <w:r>
        <w:rPr>
          <w:lang w:val="id_ID" w:bidi="id_ID"/>
        </w:rPr>
        <w:t>Dari Malta, mereka berlayar ke utara dengan kapal ke Sirakusa di pulau Sisilia. Perjalanan ini memakan waktu sepuluh sampai dua belas jam. Kapal itu berada di sana selama tiga hari.</w:t>
      </w:r>
    </w:p>
    <w:p>
      <w:pPr/>
      <w:r>
        <w:rPr>
          <w:lang w:val="id_ID" w:bidi="id_ID"/>
        </w:rPr>
      </w:r>
      <w:r>
        <w:rPr>
          <w:lang w:val="id_ID" w:bidi="id_ID"/>
        </w:rPr>
        <w:t>Kemudian kapal itu berlayar ke Regium. Regium adalah kota pelabuhan di Italia selatan. Setelah satu hari, angin bertiup dari selatan yang membantu kapal itu melakukan perjalanan lebih cepat. Keesokan harinya, mereka tiba di Putioli. Putioli adalah kota pelabuhan di Italia. Jaraknya sekitar 210 kilometer, 130 mil, di sebelah tenggara Roma. Paulus bertemu dengan beberapa saudara, atau pengikut Yesus, di Putioli. Mereka bukan saudara secara harfiah seperti dalam keluarga. Para pengikut Yesus di Putioli mengundang Paulus dan rekan-rekannya untuk tinggal bersama mereka selama tujuh hari. Mereka mungkin berada di Putioli pada saat itu karena perwira Romawi memiliki urusan yang harus diselesaikan di sana sebelum melanjutkan ke Roma.</w:t>
      </w:r>
    </w:p>
    <w:p>
      <w:pPr/>
      <w:r>
        <w:rPr>
          <w:lang w:val="id_ID" w:bidi="id_ID"/>
        </w:rPr>
      </w:r>
      <w:r>
        <w:rPr>
          <w:lang w:val="id_ID" w:bidi="id_ID"/>
        </w:rPr>
        <w:t>Setelah itu, perwira itu membawa Paulus ke Roma. Setelah tujuh hari, Paulus, Julius sang perwira, dan rekan-rekan Paulus meninggalkan Putioli menuju Roma, yang berjarak sekitar 120 kilometer. Orang-orang yang melakukan perjalanan ke Roma akan menempuh jalur darat, baik dengan berjalan kaki maupun naik gerobak. Setelah menempuh jarak pendek, mereka seharusnya sudah sampai di jalan yang disebut Jalan Appia, sebuah jalan utama yang menuju ke Roma. Saudara-saudara, atau orang-orang percaya, yang tinggal di Roma mendengar bahwa Paulus berada di sana. Mungkin saudara-saudara dari Putioli menceritakan kepada orang lain tentang Paulus. Ketika Paulus mendekati Roma, beberapa orang percaya dari Roma bertemu dengannya di Forum Apius dan Tres Taberne dan menemani Paulus sepanjang perjalanan ke kota itu. Forum Apius, sebuah pasar, terletak 64 kilometer di sebelah selatan Roma sementara Tres Teberne sebuah kota kecil di tepi jalan, berada sekitar 49 kilometer di sebelah selatan Roma. Penting untuk diingat bahwa Paulus telah menulis surat kepada orang-orang percaya di Roma sekitar 3 tahun sebelumnya. Paulus bersyukur kepada Allah dan ia memperoleh keberanian karena kunjungan-kunjungan ini.</w:t>
      </w:r>
    </w:p>
    <w:p>
      <w:pPr/>
      <w:r>
        <w:rPr>
          <w:lang w:val="id_ID" w:bidi="id_ID"/>
        </w:rPr>
      </w:r>
      <w:r>
        <w:rPr>
          <w:lang w:val="id_ID" w:bidi="id_ID"/>
        </w:rPr>
        <w:t>Kemudian Paulus dan rekan-rekannya tiba di kota Roma. Seorang pejabat Romawi mengizinkan Paulus untuk hidup sendiri. Pemerintah Romawi menugaskan seorang prajurit untuk menjaga Paulus.</w:t>
      </w:r>
    </w:p>
    <w:p>
      <w:pPr/>
      <w:r>
        <w:rPr>
          <w:lang w:val="id_ID" w:bidi="id_ID"/>
        </w:rPr>
      </w:r>
      <w:r>
        <w:rPr>
          <w:lang w:val="id_ID" w:bidi="id_ID"/>
        </w:rPr>
        <w:t xml:space="preserve">Tunjukkan peta </w:t>
      </w:r>
      <w:r>
        <w:rPr>
          <w:lang w:val="id_ID" w:bidi="id_ID"/>
        </w:rPr>
        <w:t>Malta, Sisilia, dan kota-kota Regium, Putioli, dan Roma di Italia</w:t>
      </w:r>
      <w:r>
        <w:rPr>
          <w:lang w:val="id_ID" w:bidi="id_ID"/>
        </w:rPr>
        <w:t>.</w:t>
      </w:r>
    </w:p>
    <w:p>
      <w:pPr/>
      <w:r>
        <w:rPr>
          <w:lang w:val="id_ID" w:bidi="id_ID"/>
        </w:rPr>
      </w:r>
      <w:r>
        <w:rPr>
          <w:lang w:val="id_ID" w:bidi="id_ID"/>
        </w:rPr>
        <w:t>Berhenti dan diskusikan. Bagaimana orang-orang dalam budaya Anda menerima orang-orang percaya lainnya dari bangsa-bangsa lain?</w:t>
      </w:r>
      <w:r>
        <w:rPr>
          <w:lang w:val="id_ID" w:bidi="id_ID"/>
        </w:rPr>
      </w:r>
    </w:p>
    <w:p>
      <w:pPr>
        <w:pStyle w:val="Heading3"/>
      </w:pPr>
      <w:r>
        <w:rPr>
          <w:lang w:val="id_ID" w:bidi="id_ID"/>
        </w:rPr>
        <w:t>Menjelaskan Adegan</w:t>
      </w:r>
    </w:p>
    <w:p>
      <w:pPr/>
      <w:r>
        <w:rPr>
          <w:lang w:val="id_ID" w:bidi="id_ID"/>
        </w:rPr>
      </w:r>
      <w:r>
        <w:rPr>
          <w:lang w:val="id_ID" w:bidi="id_ID"/>
        </w:rPr>
        <w:t>Dengarkan teks ini sekali lagi dalam versi yang paling mudah dimengerti.</w:t>
      </w:r>
    </w:p>
    <w:p>
      <w:pPr/>
      <w:r>
        <w:rPr>
          <w:lang w:val="id_ID" w:bidi="id_ID"/>
        </w:rPr>
      </w:r>
      <w:r>
        <w:rPr>
          <w:lang w:val="id_ID" w:bidi="id_ID"/>
        </w:rPr>
        <w:t>Kisah ini memiliki enam adegan.</w:t>
      </w:r>
    </w:p>
    <w:p>
      <w:pPr/>
      <w:r>
        <w:rPr>
          <w:lang w:val="id_ID" w:bidi="id_ID"/>
        </w:rPr>
      </w:r>
      <w:r>
        <w:rPr>
          <w:b/>
          <w:lang w:val="id_ID" w:bidi="id_ID"/>
        </w:rPr>
        <w:t>Adegan pertama:</w:t>
      </w:r>
      <w:r>
        <w:rPr>
          <w:lang w:val="id_ID" w:bidi="id_ID"/>
        </w:rPr>
        <w:t xml:space="preserve"> Setelah tiga bulan di Malta, Paulus dan rekan-rekannya berangkat dengan kapal.</w:t>
      </w:r>
    </w:p>
    <w:p>
      <w:pPr/>
      <w:r>
        <w:rPr>
          <w:lang w:val="id_ID" w:bidi="id_ID"/>
        </w:rPr>
      </w:r>
      <w:r>
        <w:rPr>
          <w:b/>
          <w:lang w:val="id_ID" w:bidi="id_ID"/>
        </w:rPr>
        <w:t>Adegan kedua:</w:t>
      </w:r>
      <w:r>
        <w:rPr>
          <w:lang w:val="id_ID" w:bidi="id_ID"/>
        </w:rPr>
        <w:t xml:space="preserve"> Kapal itu tiba di Sirakusa di Sisilia. Mereka tinggal di sana selama tiga hari.</w:t>
      </w:r>
    </w:p>
    <w:p>
      <w:pPr/>
      <w:r>
        <w:rPr>
          <w:lang w:val="id_ID" w:bidi="id_ID"/>
        </w:rPr>
      </w:r>
      <w:r>
        <w:rPr>
          <w:b/>
          <w:lang w:val="id_ID" w:bidi="id_ID"/>
        </w:rPr>
        <w:t>Adegan ketiga:</w:t>
      </w:r>
      <w:r>
        <w:rPr>
          <w:lang w:val="id_ID" w:bidi="id_ID"/>
        </w:rPr>
        <w:t xml:space="preserve"> Kapal itu berlayar dari Sirakusa ke Regium dan kemudian ke Putioli.</w:t>
      </w:r>
    </w:p>
    <w:p>
      <w:pPr/>
      <w:r>
        <w:rPr>
          <w:lang w:val="id_ID" w:bidi="id_ID"/>
        </w:rPr>
      </w:r>
      <w:r>
        <w:rPr>
          <w:b/>
          <w:lang w:val="id_ID" w:bidi="id_ID"/>
        </w:rPr>
        <w:t>Adegan keempat:</w:t>
      </w:r>
      <w:r>
        <w:rPr>
          <w:lang w:val="id_ID" w:bidi="id_ID"/>
        </w:rPr>
        <w:t xml:space="preserve"> Kapal itu tiba di Putioli. Orang-orang percaya di Putioli mengundang mereka untuk tinggal tujuh hari.</w:t>
      </w:r>
    </w:p>
    <w:p>
      <w:pPr/>
      <w:r>
        <w:rPr>
          <w:lang w:val="id_ID" w:bidi="id_ID"/>
        </w:rPr>
      </w:r>
      <w:r>
        <w:rPr>
          <w:b/>
          <w:lang w:val="id_ID" w:bidi="id_ID"/>
        </w:rPr>
        <w:t>Adegan kelima:</w:t>
      </w:r>
      <w:r>
        <w:rPr>
          <w:lang w:val="id_ID" w:bidi="id_ID"/>
        </w:rPr>
        <w:t xml:space="preserve"> Paulus dan rekan-rekannya melakukan perjalanan melalui jalan darat dari Putioli menuju Roma. Ketika Paulus mendekati Roma, orang-orang percaya kepada Yesus dari Roma bertemu dengannya di Forum Apius dan di Tres Taberne.</w:t>
      </w:r>
    </w:p>
    <w:p>
      <w:pPr/>
      <w:r>
        <w:rPr>
          <w:lang w:val="id_ID" w:bidi="id_ID"/>
        </w:rPr>
      </w:r>
      <w:r>
        <w:rPr>
          <w:b/>
          <w:lang w:val="id_ID" w:bidi="id_ID"/>
        </w:rPr>
        <w:t>Adegan keenam:</w:t>
      </w:r>
      <w:r>
        <w:rPr>
          <w:lang w:val="id_ID" w:bidi="id_ID"/>
        </w:rPr>
        <w:t xml:space="preserve"> Paulus tiba di kota Roma. Pemerintah Romawi mengizinkan Paulus untuk tinggal sendiri bersama seorang prajurit Romawi yang menjaganya.</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Teman-teman Paulus seperti Lukas dan Aristarkus</w:t>
      </w:r>
    </w:p>
    <w:p>
      <w:pPr>
        <w:pStyle w:val="ListBullet"/>
        <w:spacing w:line="240" w:lineRule="auto"/>
        <w:ind w:left="720"/>
      </w:pPr>
      <w:r>
        <w:rPr>
          <w:lang w:val="id_ID" w:bidi="id_ID"/>
        </w:rPr>
      </w:r>
      <w:r>
        <w:rPr>
          <w:lang w:val="id_ID" w:bidi="id_ID"/>
        </w:rPr>
        <w:t>Para pelaut</w:t>
      </w:r>
    </w:p>
    <w:p>
      <w:pPr>
        <w:pStyle w:val="ListBullet"/>
        <w:spacing w:line="240" w:lineRule="auto"/>
        <w:ind w:left="720"/>
      </w:pPr>
      <w:r>
        <w:rPr>
          <w:lang w:val="id_ID" w:bidi="id_ID"/>
        </w:rPr>
      </w:r>
      <w:r>
        <w:rPr>
          <w:lang w:val="id_ID" w:bidi="id_ID"/>
        </w:rPr>
        <w:t>Julius, perwira</w:t>
      </w:r>
    </w:p>
    <w:p>
      <w:pPr>
        <w:pStyle w:val="ListBullet"/>
        <w:spacing w:line="240" w:lineRule="auto"/>
        <w:ind w:left="720"/>
      </w:pPr>
      <w:r>
        <w:rPr>
          <w:lang w:val="id_ID" w:bidi="id_ID"/>
        </w:rPr>
      </w:r>
      <w:r>
        <w:rPr>
          <w:lang w:val="id_ID" w:bidi="id_ID"/>
        </w:rPr>
        <w:t>Para prajurit</w:t>
      </w:r>
    </w:p>
    <w:p>
      <w:pPr>
        <w:pStyle w:val="ListBullet"/>
        <w:spacing w:line="240" w:lineRule="auto"/>
        <w:ind w:left="720"/>
      </w:pPr>
      <w:r>
        <w:rPr>
          <w:lang w:val="id_ID" w:bidi="id_ID"/>
        </w:rPr>
      </w:r>
      <w:r>
        <w:rPr>
          <w:lang w:val="id_ID" w:bidi="id_ID"/>
        </w:rPr>
        <w:t>Para tahanan</w:t>
      </w:r>
    </w:p>
    <w:p>
      <w:pPr>
        <w:pStyle w:val="ListBullet"/>
        <w:spacing w:line="240" w:lineRule="auto"/>
        <w:ind w:left="720"/>
      </w:pPr>
      <w:r>
        <w:rPr>
          <w:lang w:val="id_ID" w:bidi="id_ID"/>
        </w:rPr>
      </w:r>
      <w:r>
        <w:rPr>
          <w:lang w:val="id_ID" w:bidi="id_ID"/>
        </w:rPr>
        <w:t>Orang-orang percaya di Putioli</w:t>
      </w:r>
    </w:p>
    <w:p>
      <w:pPr>
        <w:pStyle w:val="ListBullet"/>
        <w:spacing w:line="240" w:lineRule="auto"/>
        <w:ind w:left="720"/>
      </w:pPr>
      <w:r>
        <w:rPr>
          <w:lang w:val="id_ID" w:bidi="id_ID"/>
        </w:rPr>
      </w:r>
      <w:r>
        <w:rPr>
          <w:lang w:val="id_ID" w:bidi="id_ID"/>
        </w:rPr>
        <w:t>Orang-orang percaya dari Roma</w:t>
      </w:r>
    </w:p>
    <w:p>
      <w:pPr>
        <w:pStyle w:val="ListBullet"/>
        <w:spacing w:line="240" w:lineRule="auto"/>
        <w:ind w:left="720"/>
      </w:pPr>
      <w:r>
        <w:rPr>
          <w:lang w:val="id_ID" w:bidi="id_ID"/>
        </w:rPr>
      </w:r>
      <w:r>
        <w:rPr>
          <w:lang w:val="id_ID" w:bidi="id_ID"/>
        </w:rPr>
        <w:t>Prajurit yang menjaga Paulus</w:t>
      </w:r>
    </w:p>
    <w:p>
      <w:pPr/>
      <w:r>
        <w:rPr>
          <w:lang w:val="id_ID" w:bidi="id_ID"/>
        </w:rPr>
      </w:r>
      <w:r>
        <w:rPr>
          <w:lang w:val="id_ID" w:bidi="id_ID"/>
        </w:rPr>
        <w:t>Dalam sesi ini, mintalah kelompok untuk membuat papan cerita, menggambar, atau menggunakan beberapa macam alat peraga (benda-benda yang dapat Anda pindahkan seperti batu, kayu, mainan anak-anak) untuk memvisualisasikan kisah dan adegan di dalamnya.</w:t>
      </w:r>
    </w:p>
    <w:p>
      <w:pPr/>
      <w:r>
        <w:rPr>
          <w:lang w:val="id_ID" w:bidi="id_ID"/>
        </w:rPr>
      </w:r>
      <w:r>
        <w:rPr>
          <w:lang w:val="id_ID" w:bidi="id_ID"/>
        </w:rPr>
        <w:t>Paulus dan rekan-rekannya naik ke kapal yang telah berlabuh di Malta selama musim dingin. Setelah tiga bulan, Paulus meninggalkan Malta dengan kapal.</w:t>
      </w:r>
    </w:p>
    <w:p>
      <w:pPr/>
      <w:r>
        <w:rPr>
          <w:lang w:val="id_ID" w:bidi="id_ID"/>
        </w:rPr>
      </w:r>
      <w:r>
        <w:rPr>
          <w:lang w:val="id_ID" w:bidi="id_ID"/>
        </w:rPr>
        <w:t>Kapal itu tiba di pelabuhan Sirakusa di Pulau Sisilia. Mereka tinggal di sana selama 3 hari. Kapal itu melanjutkan ke Regium kemudian ke Putioli.</w:t>
      </w:r>
    </w:p>
    <w:p>
      <w:pPr/>
      <w:r>
        <w:rPr>
          <w:lang w:val="id_ID" w:bidi="id_ID"/>
        </w:rPr>
      </w:r>
      <w:r>
        <w:rPr>
          <w:lang w:val="id_ID" w:bidi="id_ID"/>
        </w:rPr>
        <w:t xml:space="preserve">Kapal itu tiba di Putioli di Italia selatan. Saudara-saudara, orang-orang percaya kepada Yesus di Putioli mengundang mereka untuk tinggal selama tujuh hari. Putioli berada sekitar 210 kilometer dari Roma. Dibutuhkan waktu sekitar 5 hari untuk melakukan perjalanan dari Putioli ke Roma. Mereka melakukan perjalanan melalui jalan darat dari sana ke Roma. </w:t>
      </w:r>
    </w:p>
    <w:p>
      <w:pPr/>
      <w:r>
        <w:rPr>
          <w:lang w:val="id_ID" w:bidi="id_ID"/>
        </w:rPr>
      </w:r>
      <w:r>
        <w:rPr>
          <w:lang w:val="id_ID" w:bidi="id_ID"/>
        </w:rPr>
        <w:t>Kemudian Paulus dan rekan-rekannya tiba di distrik Roma. Orang-orang percaya kepada Yesus bertemu dengan Paulus di Forum Apius dan di Tres Taberne dan menemani mereka dalam sisa perjalanan.</w:t>
      </w:r>
    </w:p>
    <w:p>
      <w:pPr/>
      <w:r>
        <w:rPr>
          <w:lang w:val="id_ID" w:bidi="id_ID"/>
        </w:rPr>
      </w:r>
      <w:r>
        <w:rPr>
          <w:lang w:val="id_ID" w:bidi="id_ID"/>
        </w:rPr>
        <w:t>Paulus tiba di kota Roma. Otoritas Romawi mengizinkan Paulus untuk tinggal sendiri. Seorang prajurit Romawi menjaga Paulus. Kisah ini adalah bagian terakhir dari kisah dalam Kisah Para Rasul di mana Lukas menggunakan kata "kami" untuk menunjukkan bahwa ia bersama Paulus.</w:t>
      </w:r>
    </w:p>
    <w:p>
      <w:pPr/>
      <w:r>
        <w:rPr>
          <w:lang w:val="id_ID" w:bidi="id_ID"/>
        </w:rPr>
      </w:r>
      <w:r>
        <w:rPr>
          <w:lang w:val="id_ID" w:bidi="id_ID"/>
        </w:rPr>
        <w:t>Minta kelompok untuk menggambar peta di atas tanah, dan kemudian melakukan perjalanan dari tempat ke tempat sambil memerankannya. Ini akan membantu mereka mengingat perjalanan dan setiap pemberhentian di sepanjang jalan.</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tim akan memeragakan cerita tersebut.</w:t>
      </w:r>
    </w:p>
    <w:p>
      <w:pPr/>
      <w:r>
        <w:rPr>
          <w:lang w:val="id_ID" w:bidi="id_ID"/>
        </w:rPr>
      </w:r>
      <w:r>
        <w:rPr>
          <w:lang w:val="id_ID" w:bidi="id_ID"/>
        </w:rPr>
        <w:t>Kisah ini memiliki enam adegan.</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Teman-teman Paulus seperti Lukas dan Aristarkus</w:t>
      </w:r>
    </w:p>
    <w:p>
      <w:pPr>
        <w:pStyle w:val="ListBullet"/>
        <w:spacing w:line="240" w:lineRule="auto"/>
        <w:ind w:left="720"/>
      </w:pPr>
      <w:r>
        <w:rPr>
          <w:lang w:val="id_ID" w:bidi="id_ID"/>
        </w:rPr>
      </w:r>
      <w:r>
        <w:rPr>
          <w:lang w:val="id_ID" w:bidi="id_ID"/>
        </w:rPr>
        <w:t>Para pelaut</w:t>
      </w:r>
    </w:p>
    <w:p>
      <w:pPr>
        <w:pStyle w:val="ListBullet"/>
        <w:spacing w:line="240" w:lineRule="auto"/>
        <w:ind w:left="720"/>
      </w:pPr>
      <w:r>
        <w:rPr>
          <w:lang w:val="id_ID" w:bidi="id_ID"/>
        </w:rPr>
      </w:r>
      <w:r>
        <w:rPr>
          <w:lang w:val="id_ID" w:bidi="id_ID"/>
        </w:rPr>
        <w:t>Julius, perwira</w:t>
      </w:r>
    </w:p>
    <w:p>
      <w:pPr>
        <w:pStyle w:val="ListBullet"/>
        <w:spacing w:line="240" w:lineRule="auto"/>
        <w:ind w:left="720"/>
      </w:pPr>
      <w:r>
        <w:rPr>
          <w:lang w:val="id_ID" w:bidi="id_ID"/>
        </w:rPr>
      </w:r>
      <w:r>
        <w:rPr>
          <w:lang w:val="id_ID" w:bidi="id_ID"/>
        </w:rPr>
        <w:t>Para prajurit</w:t>
      </w:r>
    </w:p>
    <w:p>
      <w:pPr>
        <w:pStyle w:val="ListBullet"/>
        <w:spacing w:line="240" w:lineRule="auto"/>
        <w:ind w:left="720"/>
      </w:pPr>
      <w:r>
        <w:rPr>
          <w:lang w:val="id_ID" w:bidi="id_ID"/>
        </w:rPr>
      </w:r>
      <w:r>
        <w:rPr>
          <w:lang w:val="id_ID" w:bidi="id_ID"/>
        </w:rPr>
        <w:t>Para tahanan</w:t>
      </w:r>
    </w:p>
    <w:p>
      <w:pPr>
        <w:pStyle w:val="ListBullet"/>
        <w:spacing w:line="240" w:lineRule="auto"/>
        <w:ind w:left="720"/>
      </w:pPr>
      <w:r>
        <w:rPr>
          <w:lang w:val="id_ID" w:bidi="id_ID"/>
        </w:rPr>
      </w:r>
      <w:r>
        <w:rPr>
          <w:lang w:val="id_ID" w:bidi="id_ID"/>
        </w:rPr>
        <w:t>Orang-orang percaya di Putioli</w:t>
      </w:r>
    </w:p>
    <w:p>
      <w:pPr>
        <w:pStyle w:val="ListBullet"/>
        <w:spacing w:line="240" w:lineRule="auto"/>
        <w:ind w:left="720"/>
      </w:pPr>
      <w:r>
        <w:rPr>
          <w:lang w:val="id_ID" w:bidi="id_ID"/>
        </w:rPr>
      </w:r>
      <w:r>
        <w:rPr>
          <w:lang w:val="id_ID" w:bidi="id_ID"/>
        </w:rPr>
        <w:t>Orang-orang percaya dari Roma</w:t>
      </w:r>
    </w:p>
    <w:p>
      <w:pPr>
        <w:pStyle w:val="ListBullet"/>
        <w:spacing w:line="240" w:lineRule="auto"/>
        <w:ind w:left="720"/>
      </w:pPr>
      <w:r>
        <w:rPr>
          <w:lang w:val="id_ID" w:bidi="id_ID"/>
        </w:rPr>
      </w:r>
      <w:r>
        <w:rPr>
          <w:lang w:val="id_ID" w:bidi="id_ID"/>
        </w:rPr>
        <w:t>Prajurit yang menjaga Paulus</w:t>
      </w:r>
    </w:p>
    <w:p>
      <w:pPr/>
      <w:r>
        <w:rPr>
          <w:lang w:val="id_ID" w:bidi="id_ID"/>
        </w:rPr>
      </w:r>
      <w:r>
        <w:rPr>
          <w:lang w:val="id_ID" w:bidi="id_ID"/>
        </w:rPr>
        <w:t>Minta tim untuk memerankan cerita ini dua kali. Mereka harus memerankannya dalam bahasa tujuan penerjemahan mereka. Pertama, minta kelompok untuk memerankan kisah itu tanpa berhenti. Pada saat kelompok memerankan kisah itu untuk kedua kalinya, hentikan mereka pada bagian-bagian yang berbeda dalam kisah tersebut.</w:t>
      </w:r>
    </w:p>
    <w:p>
      <w:pPr/>
      <w:r>
        <w:rPr>
          <w:lang w:val="id_ID" w:bidi="id_ID"/>
        </w:rPr>
      </w:r>
      <w:r>
        <w:rPr>
          <w:lang w:val="id_ID" w:bidi="id_ID"/>
        </w:rPr>
        <w:t>Ketika kelompok memerankan kisah itu untuk pertama kalinya, perhatikan alur, plot, dan kronologi kisah tersebut. Perhatikan bagian-bagian penting atau sulit dari kisah maupun teks yang akan diperagakan dan jangan dilewatkan. Bantu tim untuk mengingat bagian-bagian dari cerita ini.</w:t>
      </w:r>
    </w:p>
    <w:p>
      <w:pPr/>
      <w:r>
        <w:rPr>
          <w:lang w:val="id_ID" w:bidi="id_ID"/>
        </w:rPr>
      </w:r>
      <w:r>
        <w:rPr>
          <w:lang w:val="id_ID" w:bidi="id_ID"/>
        </w:rPr>
        <w:t>Setelah tiga bulan di Malta, Paulus dan rekan-rekannya berlayar ke Roma dengan kapal dari Aleksandria.</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orang yang memerankan Paulus, "Bagaimana perasaan Anda?" Anda mungkin mendengar hal-hal seperti, "Saya menantikan untuk bertemu dengan orang-orang percaya lainnya di Roma!" dan "Akhirnya! Saya bisa pergi ke Roma."</w:t>
      </w:r>
    </w:p>
    <w:p>
      <w:pPr>
        <w:pStyle w:val="ListBullet"/>
        <w:spacing w:line="240" w:lineRule="auto"/>
        <w:ind w:left="720"/>
      </w:pPr>
      <w:r>
        <w:rPr>
          <w:lang w:val="id_ID" w:bidi="id_ID"/>
        </w:rPr>
      </w:r>
      <w:r>
        <w:rPr>
          <w:lang w:val="id_ID" w:bidi="id_ID"/>
        </w:rPr>
        <w:t>Mulai ulang tindakannya.</w:t>
      </w:r>
    </w:p>
    <w:p>
      <w:pPr/>
      <w:r>
        <w:rPr>
          <w:lang w:val="id_ID" w:bidi="id_ID"/>
        </w:rPr>
      </w:r>
      <w:r>
        <w:rPr>
          <w:lang w:val="id_ID" w:bidi="id_ID"/>
        </w:rPr>
        <w:t xml:space="preserve">Kapal itu berlayar ke Sirakusa, ke Regium, kemudian ke Putioli. Ketika kapal itu berhenti di Putioli, saudara-saudara (pengikut Yesus) bertemu dengan Paulus. Paulus dan rekan-rekannya tinggal di Putioli selama tujuh hari. </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para aktor yang memerankan para pengikut Yesus di Putioli, "Bagaimana perasaan Anda?" Anda mungkin mendengar hal-hal seperti, "Kita diberkati untuk bertemu dengan Paulus, seorang hamba Yesus," dan "Paulus mengajari kita lebih banyak tentang Yesus."</w:t>
      </w:r>
    </w:p>
    <w:p>
      <w:pPr>
        <w:pStyle w:val="ListBullet"/>
        <w:spacing w:line="240" w:lineRule="auto"/>
        <w:ind w:left="720"/>
      </w:pPr>
      <w:r>
        <w:rPr>
          <w:lang w:val="id_ID" w:bidi="id_ID"/>
        </w:rPr>
      </w:r>
      <w:r>
        <w:rPr>
          <w:lang w:val="id_ID" w:bidi="id_ID"/>
        </w:rPr>
        <w:t>Tanyakan kepada orang yang memerankan Paulus, "Bagaimana perasaan Anda?" Anda mungkin mendengar hal-hal seperti, "Ada juga pengikut Yesus di wilayah ini," dan "Merupakan suatu dorongan besar untuk bertemu dengan sesama orang percaya kepada Yesus."</w:t>
      </w:r>
    </w:p>
    <w:p>
      <w:pPr>
        <w:pStyle w:val="ListBullet"/>
        <w:spacing w:line="240" w:lineRule="auto"/>
        <w:ind w:left="720"/>
      </w:pPr>
      <w:r>
        <w:rPr>
          <w:lang w:val="id_ID" w:bidi="id_ID"/>
        </w:rPr>
      </w:r>
      <w:r>
        <w:rPr>
          <w:lang w:val="id_ID" w:bidi="id_ID"/>
        </w:rPr>
        <w:t>Mulai ulang tindakannya.</w:t>
      </w:r>
    </w:p>
    <w:p>
      <w:pPr/>
      <w:r>
        <w:rPr>
          <w:lang w:val="id_ID" w:bidi="id_ID"/>
        </w:rPr>
      </w:r>
      <w:r>
        <w:rPr>
          <w:lang w:val="id_ID" w:bidi="id_ID"/>
        </w:rPr>
        <w:t>Perwira itu membawa Paulus dan rekan-rekannya yang melakukan perjalanan ke Roma. Mereka melakukan perjalanan melalui jalan darat dari Putioli ke Roma. Orang-orang percaya dari Roma datang untuk bertemu dengan Paulus dan menemaninya dalam sisa perjalanan. Ketika Paulus sedang menuju ke Roma, orang-orang percaya bertemu dengannya di Forum Apius dan Tres Taberne. Paulus bersyukur kepada Allah karena mereka dan ia pun menjadi berani.</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para aktor yang memerankan para pengikut Yesus di Roma, "Bagaimana perasaan Anda?" Anda mungkin mendengar hal-hal seperti, "Kami ingin mendengar apa yang Paulus katakan tentang Yesus," dan "Paulus ditangkap karena imannya."</w:t>
      </w:r>
    </w:p>
    <w:p>
      <w:pPr>
        <w:pStyle w:val="ListBullet"/>
        <w:spacing w:line="240" w:lineRule="auto"/>
        <w:ind w:left="720"/>
      </w:pPr>
      <w:r>
        <w:rPr>
          <w:lang w:val="id_ID" w:bidi="id_ID"/>
        </w:rPr>
      </w:r>
      <w:r>
        <w:rPr>
          <w:lang w:val="id_ID" w:bidi="id_ID"/>
        </w:rPr>
        <w:t>Tanyakan kepada orang yang memerankan Paulus, "Bagaimana perasaan Anda?" Kamu mungkin mendengar hal-hal seperti, "Aku sangat senang bertemu dengan lebih banyak pengikut Yesus di Roma." Aku menantikan apa yang dimiliki Allah untukku di Roma," dan "Aku bersyukur kepada Allah atas orang-orang yang baik ini."</w:t>
      </w:r>
    </w:p>
    <w:p>
      <w:pPr>
        <w:pStyle w:val="ListBullet"/>
        <w:spacing w:line="240" w:lineRule="auto"/>
        <w:ind w:left="720"/>
      </w:pPr>
      <w:r>
        <w:rPr>
          <w:lang w:val="id_ID" w:bidi="id_ID"/>
        </w:rPr>
      </w:r>
      <w:r>
        <w:rPr>
          <w:lang w:val="id_ID" w:bidi="id_ID"/>
        </w:rPr>
        <w:t>Mulai ulang tindakannya.</w:t>
      </w:r>
    </w:p>
    <w:p>
      <w:pPr/>
      <w:r>
        <w:rPr>
          <w:lang w:val="id_ID" w:bidi="id_ID"/>
        </w:rPr>
      </w:r>
      <w:r>
        <w:rPr>
          <w:lang w:val="id_ID" w:bidi="id_ID"/>
        </w:rPr>
        <w:t>Mereka akhirnya mencapai kota itu. Paulus diizinkan untuk tinggal sendiri di sebuah rumah, tetapi memiliki seorang penjaga Romawi.</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dimengerti.</w:t>
      </w:r>
    </w:p>
    <w:p>
      <w:pPr/>
      <w:r>
        <w:rPr>
          <w:lang w:val="id_ID" w:bidi="id_ID"/>
        </w:rPr>
      </w:r>
      <w:r>
        <w:rPr>
          <w:lang w:val="id_ID" w:bidi="id_ID"/>
        </w:rPr>
        <w:t xml:space="preserve">Perwira, Paulus, dan rekan-rekannya naik ke kapal Aleksandria yang akan membawa mereka ke Roma. Kapal itu memiliki patung haluan </w:t>
      </w:r>
      <w:r>
        <w:rPr>
          <w:b/>
          <w:lang w:val="id_ID" w:bidi="id_ID"/>
        </w:rPr>
        <w:t>dewa-dewa</w:t>
      </w:r>
      <w:r>
        <w:rPr>
          <w:lang w:val="id_ID" w:bidi="id_ID"/>
        </w:rPr>
        <w:t xml:space="preserve"> Kastor dan Poluks. Patung haluan adalah hiasan kayu yang diukir di bagian haluan kapal. Gunakan kata dewa-dewa seperti yang Anda gunakan sebelumnya. Lihat Daftar Kata Utama untuk informasi lebih lanjut tentang </w:t>
      </w:r>
      <w:r>
        <w:rPr>
          <w:lang w:val="id_ID" w:bidi="id_ID"/>
        </w:rPr>
        <w:t>dewa-dewa</w:t>
      </w:r>
      <w:r>
        <w:rPr>
          <w:lang w:val="id_ID" w:bidi="id_ID"/>
        </w:rPr>
        <w:t>.</w:t>
      </w:r>
    </w:p>
    <w:p>
      <w:pPr/>
      <w:r>
        <w:rPr>
          <w:lang w:val="id_ID" w:bidi="id_ID"/>
        </w:rPr>
      </w:r>
      <w:r>
        <w:rPr>
          <w:lang w:val="id_ID" w:bidi="id_ID"/>
        </w:rPr>
        <w:t xml:space="preserve">Berhenti dan tunjukkan gambar </w:t>
      </w:r>
      <w:r>
        <w:rPr>
          <w:b/>
          <w:lang w:val="id_ID" w:bidi="id_ID"/>
        </w:rPr>
        <w:t>sebuah patung haluan kapal</w:t>
      </w:r>
      <w:r>
        <w:rPr>
          <w:lang w:val="id_ID" w:bidi="id_ID"/>
        </w:rPr>
        <w:t>.</w:t>
      </w:r>
    </w:p>
    <w:p>
      <w:pPr/>
      <w:r>
        <w:rPr>
          <w:lang w:val="id_ID" w:bidi="id_ID"/>
        </w:rPr>
      </w:r>
      <w:r>
        <w:rPr>
          <w:lang w:val="id_ID" w:bidi="id_ID"/>
        </w:rPr>
        <w:t xml:space="preserve">Ketika Paulus dan rekan-rekannya tiba di Putioli, para </w:t>
      </w:r>
      <w:r>
        <w:rPr>
          <w:b/>
          <w:lang w:val="id_ID" w:bidi="id_ID"/>
        </w:rPr>
        <w:t>saudara</w:t>
      </w:r>
      <w:r>
        <w:rPr>
          <w:lang w:val="id_ID" w:bidi="id_ID"/>
        </w:rPr>
        <w:t>, yang berarti orang-orang percaya kepada Yesus, mengundang mereka. Mereka tinggal di sana selama tujuh hari. Gunakan kata saudara-saudara seperti yang Anda gunakan sebelumnya.</w:t>
      </w:r>
    </w:p>
    <w:p>
      <w:pPr/>
      <w:r>
        <w:rPr>
          <w:lang w:val="id_ID" w:bidi="id_ID"/>
        </w:rPr>
      </w:r>
      <w:r>
        <w:rPr>
          <w:lang w:val="id_ID" w:bidi="id_ID"/>
        </w:rPr>
        <w:t>Kota Roma adalah ibu kota kekaisaran Romawi.</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sebentar. Anggota kelompok lain harus menceritakan bagian selanjutnya dari perikop itu dan berhenti sebentar. Lakukan ini sampai kelompok menceritakan kembali seluruh bagian tersebut. Anggota kelompok bisa saling memperbaiki pada tahap ini. </w:t>
      </w:r>
    </w:p>
    <w:p>
      <w:pPr/>
      <w:r>
        <w:rPr>
          <w:lang w:val="id_ID" w:bidi="id_ID"/>
        </w:rPr>
      </w:r>
      <w:r>
        <w:rPr>
          <w:lang w:val="id_ID" w:bidi="id_ID"/>
        </w:rPr>
        <w:t xml:space="preserve">Hentikan sejenak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bagian tersebut. </w:t>
      </w:r>
    </w:p>
    <w:p>
      <w:pPr/>
      <w:r>
        <w:rPr>
          <w:lang w:val="id_ID" w:bidi="id_ID"/>
        </w:rPr>
      </w:r>
      <w:r>
        <w:rPr>
          <w:lang w:val="id_ID" w:bidi="id_ID"/>
        </w:rPr>
        <w:t xml:space="preserve">Hentikan sejenak rekaman ini di sini. </w:t>
      </w:r>
    </w:p>
    <w:p>
      <w:pPr/>
      <w:r>
        <w:rPr>
          <w:lang w:val="id_ID" w:bidi="id_ID"/>
        </w:rPr>
      </w:r>
      <w:r>
        <w:rPr>
          <w:lang w:val="id_ID" w:bidi="id_ID"/>
        </w:rPr>
        <w:t xml:space="preserve">Selanjutnya, kelompok dapat memutuskan versi mana dari bagian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 xml:space="preserve">Hentikan sejenak rekaman ini di sini. </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p>
      <w:pPr/>
      <w:r>
        <w:rPr>
          <w:lang w:val="id_ID" w:bidi="id_ID"/>
        </w:rPr>
      </w:r>
    </w:p>
    <w:p>
      <w:pPr>
        <w:pStyle w:val="Heading2"/>
      </w:pPr>
      <w:r>
        <w:rPr>
          <w:lang w:val="id_ID" w:bidi="id_ID"/>
        </w:rPr>
        <w:t>Kisah Para Rasul 28:17–31</w:t>
      </w:r>
      <w:r>
        <w:rPr>
          <w:lang w:val="id_ID" w:bidi="id_ID"/>
        </w:rPr>
      </w:r>
    </w:p>
    <w:p>
      <w:pPr>
        <w:pStyle w:val="Heading3"/>
      </w:pPr>
      <w:r>
        <w:rPr>
          <w:lang w:val="id_ID" w:bidi="id_ID"/>
        </w:rPr>
        <w:t>Dengar dan Renungkan</w:t>
      </w:r>
    </w:p>
    <w:p>
      <w:pPr/>
      <w:r>
        <w:rPr>
          <w:lang w:val="id_ID" w:bidi="id_ID"/>
        </w:rPr>
      </w:r>
      <w:r>
        <w:rPr>
          <w:lang w:val="id_ID" w:bidi="id_ID"/>
        </w:rPr>
        <w:t>Dengarkan Kisah Para Rasul 28:17–31 dan simpanlah dalam hatimu Dengarkan teks ini tiga kali (dalam tiga terjemahan yang berbeda, jika memungkinkan). Kemudian sebagai satu tim bahaslah pertanyaan-pertanyaan berikut ini:</w:t>
      </w:r>
    </w:p>
    <w:p>
      <w:pPr>
        <w:pStyle w:val="ListBullet"/>
        <w:spacing w:line="240" w:lineRule="auto"/>
        <w:ind w:left="720"/>
      </w:pPr>
      <w:r>
        <w:rPr>
          <w:lang w:val="id_ID" w:bidi="id_ID"/>
        </w:rPr>
      </w:r>
      <w:r>
        <w:rPr>
          <w:lang w:val="id_ID" w:bidi="id_ID"/>
        </w:rPr>
        <w:t>Apa yang Anda sukai dari perikop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kisah ini katakan kepada kita tentang Yesus atau Allah?</w:t>
      </w:r>
    </w:p>
    <w:p>
      <w:pPr>
        <w:pStyle w:val="ListBullet"/>
        <w:spacing w:line="240" w:lineRule="auto"/>
        <w:ind w:left="720"/>
      </w:pPr>
      <w:r>
        <w:rPr>
          <w:lang w:val="id_ID" w:bidi="id_ID"/>
        </w:rPr>
      </w:r>
      <w:r>
        <w:rPr>
          <w:lang w:val="id_ID" w:bidi="id_ID"/>
        </w:rPr>
        <w:t>Apa yang kisah ini katakan kepada kita tentang orang-orang?</w:t>
      </w:r>
    </w:p>
    <w:p>
      <w:pPr>
        <w:pStyle w:val="ListBullet"/>
        <w:spacing w:line="240" w:lineRule="auto"/>
        <w:ind w:left="720"/>
      </w:pPr>
      <w:r>
        <w:rPr>
          <w:lang w:val="id_ID" w:bidi="id_ID"/>
        </w:rPr>
      </w:r>
      <w:r>
        <w:rPr>
          <w:lang w:val="id_ID" w:bidi="id_ID"/>
        </w:rPr>
        <w:t>Bagaimana perikop ini memengaruhi kehidupan sehari-hari kita?</w:t>
      </w:r>
    </w:p>
    <w:p>
      <w:pPr>
        <w:pStyle w:val="ListBullet"/>
        <w:spacing w:line="240" w:lineRule="auto"/>
        <w:ind w:left="720"/>
      </w:pPr>
      <w:r>
        <w:rPr>
          <w:lang w:val="id_ID" w:bidi="id_ID"/>
        </w:rPr>
      </w:r>
      <w:r>
        <w:rPr>
          <w:lang w:val="id_ID" w:bidi="id_ID"/>
        </w:rPr>
        <w:t>Siapa yang Anda kenal, yang perlu mendengar cerita ini?</w:t>
      </w:r>
      <w:r>
        <w:rPr>
          <w:lang w:val="id_ID" w:bidi="id_ID"/>
        </w:rPr>
      </w:r>
    </w:p>
    <w:p>
      <w:pPr>
        <w:pStyle w:val="Heading3"/>
      </w:pPr>
      <w:r>
        <w:rPr>
          <w:lang w:val="id_ID" w:bidi="id_ID"/>
        </w:rPr>
        <w:t>Menyiapkan Panggung</w:t>
      </w:r>
    </w:p>
    <w:p>
      <w:pPr/>
      <w:r>
        <w:rPr>
          <w:lang w:val="id_ID" w:bidi="id_ID"/>
        </w:rPr>
      </w:r>
      <w:r>
        <w:rPr>
          <w:lang w:val="id_ID" w:bidi="id_ID"/>
        </w:rPr>
        <w:t>Dengarkan teks ini satu kali dalam versi yang paling mudah dipahami.</w:t>
      </w:r>
    </w:p>
    <w:p>
      <w:pPr/>
      <w:r>
        <w:rPr>
          <w:lang w:val="id_ID" w:bidi="id_ID"/>
        </w:rPr>
      </w:r>
      <w:r>
        <w:rPr>
          <w:lang w:val="id_ID" w:bidi="id_ID"/>
        </w:rPr>
        <w:t>Dalam perikop sebelumnya, Paulus dan rekan-rekannya akhirnya tiba di Roma. Paulus diizinkan tinggal di satu tempat sendirian bersama seorang prajurit yang mengawalnya.</w:t>
      </w:r>
    </w:p>
    <w:p>
      <w:pPr/>
      <w:r>
        <w:rPr>
          <w:lang w:val="id_ID" w:bidi="id_ID"/>
        </w:rPr>
      </w:r>
      <w:r>
        <w:rPr>
          <w:lang w:val="id_ID" w:bidi="id_ID"/>
        </w:rPr>
        <w:t>Tiga hari setelah Paulus datang ke Roma, ia mengundang para pemimpin Yahudi setempat untuk bertemu dengannya. Para pemimpin tiba di tempat di mana Paulus tinggal. Paulus menyebut mereka saudara-saudara, yang berarti mereka adalah sesama orang Yahudi. Dia tidak menyiratkan bahwa mereka adalah pengikut Yesus. Paulus menjelaskan bahwa ia tidak melakukan kesalahan apa pun terhadap sesama orang Yahudi atau berbicara menentang tradisi leluhur mereka. Ketika Paulus menjadi orang Kristen, ia tidak menentang cara hidup Yahudi. Namun orang-orang Yahudi menangkap Paulus dan menyerahkannya kepada orang-orang Roma sebagai tahanan mereka.</w:t>
      </w:r>
    </w:p>
    <w:p>
      <w:pPr/>
      <w:r>
        <w:rPr>
          <w:lang w:val="id_ID" w:bidi="id_ID"/>
        </w:rPr>
      </w:r>
      <w:r>
        <w:rPr>
          <w:lang w:val="id_ID" w:bidi="id_ID"/>
        </w:rPr>
        <w:t>Berhentilah dan diskusikan: Apa saja hal-hal pertama yang Anda lakukan ketika Anda tiba di tempat baru?</w:t>
      </w:r>
    </w:p>
    <w:p>
      <w:pPr/>
      <w:r>
        <w:rPr>
          <w:lang w:val="id_ID" w:bidi="id_ID"/>
        </w:rPr>
      </w:r>
      <w:r>
        <w:rPr>
          <w:lang w:val="id_ID" w:bidi="id_ID"/>
        </w:rPr>
        <w:t>Selama persidangan, orang-orang Roma tidak dapat membuktikan bahwa Paulus melakukan kejahatan yang layak mendapat kematian. Paulus kemudian memberikan penjelasan kepada para pemimpin Yahudi tentang persidangan yang ia hadapi di hadapan gubernur Roma. Paulus mengatakan kepada para pemimpin Yahudi bahwa orang-orang Roma tidak dapat membuktikan bahwa Paulus melakukan kejahatan yang layak mendapat kematian.</w:t>
      </w:r>
    </w:p>
    <w:p>
      <w:pPr/>
      <w:r>
        <w:rPr>
          <w:lang w:val="id_ID" w:bidi="id_ID"/>
        </w:rPr>
      </w:r>
      <w:r>
        <w:rPr>
          <w:lang w:val="id_ID" w:bidi="id_ID"/>
        </w:rPr>
        <w:t>Para pejabat Roma ingin membebaskan Paulus tetapi orang-orang Yahudi keberatan. Para pemimpin Yahudi bersikeras bahwa Paulus melakukan kejahatan terhadap orang-orang Yahudi dan terhadap Allah. Karena para pemimpin Yahudi tidak ingin membebaskan Paulus, Paulus mengajukan banding kepada Kaisar karena ia tidak memiliki pilihan yang lebih baik. Paulus menggunakan haknya sebagai warga negara Roma untuk mengajukan banding ke pengadilan yang lebih tinggi guna membela ketidakbersalahannya. Paulus mengklarifikasi bahwa ia tidak memiliki tuduhan terhadap bangsanya sendiri. Paulus tidak berencana untuk menuduh orang-orang Yahudi melakukan kesalahan di hadapan orang-orang Roma.</w:t>
      </w:r>
    </w:p>
    <w:p>
      <w:pPr/>
      <w:r>
        <w:rPr>
          <w:lang w:val="id_ID" w:bidi="id_ID"/>
        </w:rPr>
      </w:r>
      <w:r>
        <w:rPr>
          <w:lang w:val="id_ID" w:bidi="id_ID"/>
        </w:rPr>
        <w:t>Paulus menjelaskan kepada para pemimpin Yahudi setempat di Roma mengapa ia ingin bertemu dengan mereka. Paulus mengatakan kepada mereka bahwa ia dirantai karena ia percaya kepada harapan Israel. Harapan Israel merujuk kepada orang yang Allah janjikan untuk menyelamatkan orang-orang Israel, Mesias.</w:t>
      </w:r>
    </w:p>
    <w:p>
      <w:pPr/>
      <w:r>
        <w:rPr>
          <w:lang w:val="id_ID" w:bidi="id_ID"/>
        </w:rPr>
      </w:r>
      <w:r>
        <w:rPr>
          <w:lang w:val="id_ID" w:bidi="id_ID"/>
        </w:rPr>
        <w:t>Para pemimpin setempat orang-orang Yahudi mengatakan kepada Paulus bahwa mereka tidak menerima surat apa pun dari Yudea tentang dia. Para pemimpin ini tidak tahu tentang masalah antara Paulus dan para pemimpin orang Yahudi di Yerusalem. Mereka mengatakan tidak ada sesama orang Yahudi yang mengatakan apa pun yang buruk terhadap Paulus. Para pemimpin Yahudi setempat suka mendengar apa yang Paulus pikirkan tentang "sekte," sekelompok orang dengan kepercayaan agama yang sedikit berbeda. Mereka mengatakan kepada Paulus bahwa ada orang-orang yang berbicara menentang sekte ini. Para pemimpin Yahudi setempat mungkin telah mendengar tentang kisah-kisah ini dari orang Yahudi yang menolak pesan Injil. Para pemimpin Yahudi setempat menyetujui tanggal untuk bertemu dengan Paulus lagi.</w:t>
      </w:r>
    </w:p>
    <w:p>
      <w:pPr/>
      <w:r>
        <w:rPr>
          <w:lang w:val="id_ID" w:bidi="id_ID"/>
        </w:rPr>
      </w:r>
      <w:r>
        <w:rPr>
          <w:lang w:val="id_ID" w:bidi="id_ID"/>
        </w:rPr>
        <w:t>Ketika tanggal pertemuan mereka tiba, para pemimpin Yahudi setempat datang ke tempat di mana Paulus tinggal. Ada lebih banyak orang daripada di pertemuan sebelumnya. Dari pagi sampai malam, ia menjelaskan kepada mereka tentang Kerajaan Allah. Kerajaan Allah berarti pemerintahan Allah sebagai raja di dalam hati umat-Nya.</w:t>
      </w:r>
    </w:p>
    <w:p>
      <w:pPr/>
      <w:r>
        <w:rPr>
          <w:lang w:val="id_ID" w:bidi="id_ID"/>
        </w:rPr>
      </w:r>
      <w:r>
        <w:rPr>
          <w:lang w:val="id_ID" w:bidi="id_ID"/>
        </w:rPr>
        <w:t>Paulus mencoba meyakinkan mereka bahwa Yesus adalah Juruselamat yang dijanjikan Allah. Dia meyakinkan orang-orang Yahudi menggunakan kata-kata dari Hukum Musa dan para Nabi. Paulus dapat meyakinkan beberapa orang Yahudi tentang kepercayaannya kepada Yesus. Orang-orang Yahudi lainnya tidak percaya kepada Paulus. Mereka berselisih paham di antara mereka sendiri. Orang-orang Yahudi yang percaya kepada Yesus berdebat dengan mereka yang tidak percaya.</w:t>
      </w:r>
    </w:p>
    <w:p>
      <w:pPr/>
      <w:r>
        <w:rPr>
          <w:lang w:val="id_ID" w:bidi="id_ID"/>
        </w:rPr>
      </w:r>
      <w:r>
        <w:rPr>
          <w:lang w:val="id_ID" w:bidi="id_ID"/>
        </w:rPr>
        <w:t>Paulus mengatakan satu hal terakhir, kemudian orang-orang Yahudi pergi. Paulus mengatakan bahwa Roh Kudus benar ketika Dia menyampaikan pesan melalui Nabi Yesaya kepada leluhur mereka. Nabi Yesaya mengatakan bahwa meskipun orang-orang mendengar kata-kata Allah, mereka tidak akan mengerti. Mereka akan melihat tetapi tidak memahami, atau menyadari. Kemudian Nabi mengatakan bahwa hati orang-orang telah menebal, atau mengeras. Hati adalah pusat pikiran, perasaan, dan kehendak manusia. Ini adalah perbandingan yang berarti orang-orang tidak bersedia percaya apa yang Allah katakan kepada mereka. Nabi melanjutkan perbandingan dengan mengatakan bahwa telinga mereka mengalami kesulitan mendengar dan mata mereka tertutup. Pesan ini bukan tentang menjadi tuli dan buta, tetapi menolak untuk mempercayai apa yang mereka dengar dan tidak menerima kebenaran. Nabi Yesaya mengatakan bahwa akan ada orang-orang yang mungkin mendengar pesan dari Allah tetapi orang-orang ini hanya akan mengabaikan pesan itu. Mungkin juga ada orang-orang yang akan melihat apa yang Allah lakukan dengan cara supranatural tetapi orang-orang ini juga akan mengabaikan bahwa Allah yang bekerja di sana.</w:t>
      </w:r>
    </w:p>
    <w:p>
      <w:pPr/>
      <w:r>
        <w:rPr>
          <w:lang w:val="id_ID" w:bidi="id_ID"/>
        </w:rPr>
      </w:r>
      <w:r>
        <w:rPr>
          <w:lang w:val="id_ID" w:bidi="id_ID"/>
        </w:rPr>
        <w:t>Berhentilah dan diskusikan: Perbandingan atau gambaran kata apa yang Anda gunakan dalam bahasa dan budaya Anda untuk membicarakan seseorang yang menolak untuk mendengarkan atau memercayai apa yang mereka lihat dan dengar?</w:t>
      </w:r>
    </w:p>
    <w:p>
      <w:pPr/>
      <w:r>
        <w:rPr>
          <w:lang w:val="id_ID" w:bidi="id_ID"/>
        </w:rPr>
      </w:r>
      <w:r>
        <w:rPr>
          <w:lang w:val="id_ID" w:bidi="id_ID"/>
        </w:rPr>
        <w:t>Jika tidak, orang-orang mungkin memahami dengan hati mereka, melihat dengan mata mereka, dan mendengar dengan telinga mereka. Orang-orang akan menyadari kebenaran dan percaya bahwa Yesus adalah Juruselamat mereka. Orang-orang akan memahami dengan hati dan berbalik, yang berarti mereka akan bertobat, atau menjauhkan diri dari dosa-dosa mereka. Mereka akan menerima kesembuhan dari Allah. Allah akan mengampuni dosa-dosa mereka dan orang-orang akan hidup dalam kebenaran di hadapan Allah.</w:t>
      </w:r>
    </w:p>
    <w:p>
      <w:pPr/>
      <w:r>
        <w:rPr>
          <w:lang w:val="id_ID" w:bidi="id_ID"/>
        </w:rPr>
      </w:r>
      <w:r>
        <w:rPr>
          <w:lang w:val="id_ID" w:bidi="id_ID"/>
        </w:rPr>
        <w:t>Ketika Paulus mengatakan "Aku ingin kalian tahu," ia mengatakan kepada para pemimpin Yahudi sesuatu yang sangat penting. Paulus mengatakan kepada para pemimpin bahwa Allah telah mengutus utusan-Nya kepada orang-orang bukan Yahudi dengan pesan keselamatan. Allah ingin menyelamatkan mereka juga. Paulus mengatakan bahwa orang-orang bukan Yahudi akan mendengarkan. Beberapa versi dari perikop ini menambahkan bahwa orang-orang Yahudi meninggalkan Paulus dan terus berdebat di antara mereka sendiri.</w:t>
      </w:r>
    </w:p>
    <w:p>
      <w:pPr/>
      <w:r>
        <w:rPr>
          <w:lang w:val="id_ID" w:bidi="id_ID"/>
        </w:rPr>
      </w:r>
      <w:r>
        <w:rPr>
          <w:lang w:val="id_ID" w:bidi="id_ID"/>
        </w:rPr>
        <w:t>Paulus tinggal di Roma selama dua tahun lagi. Dia membayar pengeluarannya sendiri. Paulus juga menyambut siapa pun yang datang untuk melihatnya, termasuk orang-orang Yahudi, orang-orang Roma, dan orang-orang Yunani. Dalam dua tahun itu, Paulus terus berkhotbah tentang Kerajaan Allah dan mengajar tentang Tuhan Yesus Kristus. Sementara Paulus berada di bawah tahanan rumah, ia terus berbicara secara terbuka tentang Kerajaan Allah, dan tidak ada seorang pun yang mencoba menghentikannya.</w:t>
      </w:r>
    </w:p>
    <w:p>
      <w:pPr/>
      <w:r>
        <w:rPr>
          <w:lang w:val="id_ID" w:bidi="id_ID"/>
        </w:rPr>
      </w:r>
      <w:r>
        <w:rPr>
          <w:lang w:val="id_ID" w:bidi="id_ID"/>
        </w:rPr>
        <w:t>Berhenti dan diskusikan: Bagaimana orang-orang dalam budaya Anda berperilaku ketika mereka tidak setuju satu sama lain?</w:t>
      </w:r>
      <w:r>
        <w:rPr>
          <w:lang w:val="id_ID" w:bidi="id_ID"/>
        </w:rPr>
      </w:r>
    </w:p>
    <w:p>
      <w:pPr>
        <w:pStyle w:val="Heading3"/>
      </w:pPr>
      <w:r>
        <w:rPr>
          <w:lang w:val="id_ID" w:bidi="id_ID"/>
        </w:rPr>
        <w:t>Menjelaskan Adegan</w:t>
      </w:r>
    </w:p>
    <w:p>
      <w:pPr/>
      <w:r>
        <w:rPr>
          <w:lang w:val="id_ID" w:bidi="id_ID"/>
        </w:rPr>
      </w:r>
      <w:r>
        <w:rPr>
          <w:lang w:val="id_ID" w:bidi="id_ID"/>
        </w:rPr>
        <w:t>Dengarkan teks ini sekali lagi dalam versi yang paling mudah dimengerti.</w:t>
      </w:r>
    </w:p>
    <w:p>
      <w:pPr/>
      <w:r>
        <w:rPr>
          <w:lang w:val="id_ID" w:bidi="id_ID"/>
        </w:rPr>
      </w:r>
      <w:r>
        <w:rPr>
          <w:lang w:val="id_ID" w:bidi="id_ID"/>
        </w:rPr>
        <w:t>Kisah ini memiliki tiga adegan.</w:t>
      </w:r>
    </w:p>
    <w:p>
      <w:pPr/>
      <w:r>
        <w:rPr>
          <w:lang w:val="id_ID" w:bidi="id_ID"/>
        </w:rPr>
      </w:r>
      <w:r>
        <w:rPr>
          <w:b/>
          <w:lang w:val="id_ID" w:bidi="id_ID"/>
        </w:rPr>
        <w:t>Adegan pertama:</w:t>
      </w:r>
      <w:r>
        <w:rPr>
          <w:lang w:val="id_ID" w:bidi="id_ID"/>
        </w:rPr>
        <w:t xml:space="preserve"> Tiga hari setelah Paulus tiba di Roma, ia mengundang orang-orang Yahudi yang berpengaruh untuk bertemu di kota itu. Paulus dan orang-orang Yahudi memutuskan untuk bertemu lagi di hari lain.</w:t>
      </w:r>
    </w:p>
    <w:p>
      <w:pPr/>
      <w:r>
        <w:rPr>
          <w:lang w:val="id_ID" w:bidi="id_ID"/>
        </w:rPr>
      </w:r>
      <w:r>
        <w:rPr>
          <w:b/>
          <w:lang w:val="id_ID" w:bidi="id_ID"/>
        </w:rPr>
        <w:t>Adegan kedua:</w:t>
      </w:r>
      <w:r>
        <w:rPr>
          <w:lang w:val="id_ID" w:bidi="id_ID"/>
        </w:rPr>
        <w:t xml:space="preserve"> Hari pertemuan yang telah mereka tentukan tiba. Semakin banyak orang Yahudi yang ingin mendengar pesan Paulus berdatangan.</w:t>
      </w:r>
    </w:p>
    <w:p>
      <w:pPr/>
      <w:r>
        <w:rPr>
          <w:lang w:val="id_ID" w:bidi="id_ID"/>
        </w:rPr>
      </w:r>
      <w:r>
        <w:rPr>
          <w:b/>
          <w:lang w:val="id_ID" w:bidi="id_ID"/>
        </w:rPr>
        <w:t>Adegan ketiga:</w:t>
      </w:r>
      <w:r>
        <w:rPr>
          <w:lang w:val="id_ID" w:bidi="id_ID"/>
        </w:rPr>
        <w:t xml:space="preserve"> Paulus tinggal di Roma selama dua tahun memberitakan Injil Kerajaan Allah kepada orang lain.</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Para pemimpin Yahudi setempat</w:t>
      </w:r>
    </w:p>
    <w:p>
      <w:pPr>
        <w:pStyle w:val="ListBullet"/>
        <w:spacing w:line="240" w:lineRule="auto"/>
        <w:ind w:left="720"/>
      </w:pPr>
      <w:r>
        <w:rPr>
          <w:lang w:val="id_ID" w:bidi="id_ID"/>
        </w:rPr>
      </w:r>
      <w:r>
        <w:rPr>
          <w:lang w:val="id_ID" w:bidi="id_ID"/>
        </w:rPr>
        <w:t>Orang-orang Yahudi lainnya yang datang kemudian</w:t>
      </w:r>
    </w:p>
    <w:p>
      <w:pPr>
        <w:pStyle w:val="ListBullet"/>
        <w:spacing w:line="240" w:lineRule="auto"/>
        <w:ind w:left="720"/>
      </w:pPr>
      <w:r>
        <w:rPr>
          <w:lang w:val="id_ID" w:bidi="id_ID"/>
        </w:rPr>
      </w:r>
      <w:r>
        <w:rPr>
          <w:lang w:val="id_ID" w:bidi="id_ID"/>
        </w:rPr>
        <w:t>Prajurit yang menjaga Paulus</w:t>
      </w:r>
    </w:p>
    <w:p>
      <w:pPr>
        <w:pStyle w:val="ListBullet"/>
        <w:spacing w:line="240" w:lineRule="auto"/>
        <w:ind w:left="720"/>
      </w:pPr>
      <w:r>
        <w:rPr>
          <w:lang w:val="id_ID" w:bidi="id_ID"/>
        </w:rPr>
      </w:r>
      <w:r>
        <w:rPr>
          <w:lang w:val="id_ID" w:bidi="id_ID"/>
        </w:rPr>
        <w:t>Orang-orang lain yang mendengarkan Paulus</w:t>
      </w:r>
    </w:p>
    <w:p>
      <w:pPr/>
      <w:r>
        <w:rPr>
          <w:lang w:val="id_ID" w:bidi="id_ID"/>
        </w:rPr>
      </w:r>
      <w:r>
        <w:rPr>
          <w:lang w:val="id_ID" w:bidi="id_ID"/>
        </w:rPr>
        <w:t>Dalam sesi ini, mintalah kelompok untuk membuat papan cerita, menggambar, atau menggunakan beberapa macam alat peraga (benda-benda yang dapat Anda pindahkan seperti batu, kayu, mainan anak-anak) untuk memvisualisasikan kisah dan adegan di dalamnya.</w:t>
      </w:r>
    </w:p>
    <w:p>
      <w:pPr/>
      <w:r>
        <w:rPr>
          <w:lang w:val="id_ID" w:bidi="id_ID"/>
        </w:rPr>
      </w:r>
      <w:r>
        <w:rPr>
          <w:lang w:val="id_ID" w:bidi="id_ID"/>
        </w:rPr>
        <w:t>Penting untuk diingat bahwa Paulus tinggal di tempat sewaan tetapi ia dijaga. Setelah Paulus tiba di Roma, ia mengundang para pemimpin Yahudi setempat untuk pertemuan. Paulus menceritakan kembali peristiwa-peristiwa tentang persidangannya di Kaisarea. Dia meringkas apa yang telah terjadi kepada para pemimpin Yahudi di Roma. Para pemimpin setempat tidak tahu tentang perselisihan antara Paulus dan para pemimpin orang Yahudi di Yerusalem. Mereka setuju untuk bertemu lagi pada hari lain.</w:t>
      </w:r>
    </w:p>
    <w:p>
      <w:pPr/>
      <w:r>
        <w:rPr>
          <w:lang w:val="id_ID" w:bidi="id_ID"/>
        </w:rPr>
      </w:r>
      <w:r>
        <w:rPr>
          <w:lang w:val="id_ID" w:bidi="id_ID"/>
        </w:rPr>
        <w:t>Ketika hari yang ditentukan tiba, para pemimpin Yahudi setempat membawa orang Yahudi lainnya untuk mendengarkan apa yang hendak dikatakan Paulus. Paulus mengajar tentang Kerajaan Allah dari pagi sampai sore. Paulus berbicara kepada mereka tentang Yesus menggunakan Hukum Musa dan para Nabi. Beberapa orang Yahudi percaya kepada pesan Injil sementara yang lain tidak.</w:t>
      </w:r>
    </w:p>
    <w:p>
      <w:pPr/>
      <w:r>
        <w:rPr>
          <w:lang w:val="id_ID" w:bidi="id_ID"/>
        </w:rPr>
      </w:r>
      <w:r>
        <w:rPr>
          <w:lang w:val="id_ID" w:bidi="id_ID"/>
        </w:rPr>
        <w:t>Sebelum meninggalkan mereka, Paulus membuat pernyataan terakhir. Paulus mengutip pesan dari Nabi Yesaya. Yesaya mengatakan bahwa telinga mereka mengalami kesulitan mendengar dan mata mereka tertutup. Telinga yang tuli dan mata buta digunakan sebagai perbandingan. Orang-orang mendengar kebenaran dan melihat pekerjaan Allah tetapi mereka menolak untuk mempercayai apa yang mereka dengar dan mengabaikan apa yang telah mereka saksikan. "Memahami dengan hati dan berbalik" juga berarti bertobat dari dosa-dosa mereka. "Penyembuhan dari Allah" merujuk kepada pengampunan dosa-dosa mereka dan orang-orang akan hidup dalam hubungan yang benar di hadapan Allah.</w:t>
      </w:r>
    </w:p>
    <w:p>
      <w:pPr/>
      <w:r>
        <w:rPr>
          <w:lang w:val="id_ID" w:bidi="id_ID"/>
        </w:rPr>
      </w:r>
      <w:r>
        <w:rPr>
          <w:lang w:val="id_ID" w:bidi="id_ID"/>
        </w:rPr>
        <w:t>Kemudian Paulus dengan sangat keras berkata, "Aku ingin kamu tahu," atau "Aku harus mengatakan kepadamu." Penting bagi orang-orang Yahudi untuk tahu bahwa Allah akan menawarkan keselamatan kepada orang-orang bukan Yahudi, dan mereka juga akan datang ke dalam Kerajaan Allah. Ini adalah bagian penting dari pesan. Orang-orang Yahudi tidak memahami atau mendengar pesan itu, tetapi orang-orang bukan Yahudi akan memahaminya.</w:t>
      </w:r>
    </w:p>
    <w:p>
      <w:pPr/>
      <w:r>
        <w:rPr>
          <w:lang w:val="id_ID" w:bidi="id_ID"/>
        </w:rPr>
      </w:r>
      <w:r>
        <w:rPr>
          <w:lang w:val="id_ID" w:bidi="id_ID"/>
        </w:rPr>
        <w:t>Paulus tinggal di Roma selama dua tahun sejak ia tiba. Dalam tahun-tahun itu, Paulus terus berkhotbah dan mengajar tentang Kerajaan Allah dan Tuhan Yesus Kristus.</w:t>
      </w:r>
      <w:r>
        <w:rPr>
          <w:lang w:val="id_ID" w:bidi="id_ID"/>
        </w:rPr>
      </w:r>
    </w:p>
    <w:p>
      <w:pPr>
        <w:pStyle w:val="Heading3"/>
      </w:pPr>
      <w:r>
        <w:rPr>
          <w:lang w:val="id_ID" w:bidi="id_ID"/>
        </w:rPr>
        <w:t>Memperagakan Bacaan</w:t>
      </w:r>
    </w:p>
    <w:p>
      <w:pPr/>
      <w:r>
        <w:rPr>
          <w:lang w:val="id_ID" w:bidi="id_ID"/>
        </w:rPr>
      </w:r>
      <w:r>
        <w:rPr>
          <w:lang w:val="id_ID" w:bidi="id_ID"/>
        </w:rPr>
        <w:t>Dengarkan teks ini sekali lagi dalam versi yang paling mudah dimengerti.</w:t>
      </w:r>
    </w:p>
    <w:p>
      <w:pPr/>
      <w:r>
        <w:rPr>
          <w:lang w:val="id_ID" w:bidi="id_ID"/>
        </w:rPr>
      </w:r>
      <w:r>
        <w:rPr>
          <w:lang w:val="id_ID" w:bidi="id_ID"/>
        </w:rPr>
        <w:t>Dalam sesi ini, kelompok akan memeragakan kisah tersebut.</w:t>
      </w:r>
    </w:p>
    <w:p>
      <w:pPr/>
      <w:r>
        <w:rPr>
          <w:lang w:val="id_ID" w:bidi="id_ID"/>
        </w:rPr>
      </w:r>
      <w:r>
        <w:rPr>
          <w:lang w:val="id_ID" w:bidi="id_ID"/>
        </w:rPr>
        <w:t>Kisah ini memiliki tiga adegan.</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Paulus</w:t>
      </w:r>
    </w:p>
    <w:p>
      <w:pPr>
        <w:pStyle w:val="ListBullet"/>
        <w:spacing w:line="240" w:lineRule="auto"/>
        <w:ind w:left="720"/>
      </w:pPr>
      <w:r>
        <w:rPr>
          <w:lang w:val="id_ID" w:bidi="id_ID"/>
        </w:rPr>
      </w:r>
      <w:r>
        <w:rPr>
          <w:lang w:val="id_ID" w:bidi="id_ID"/>
        </w:rPr>
        <w:t>Para pemimpin Yahudi setempat</w:t>
      </w:r>
    </w:p>
    <w:p>
      <w:pPr>
        <w:pStyle w:val="ListBullet"/>
        <w:spacing w:line="240" w:lineRule="auto"/>
        <w:ind w:left="720"/>
      </w:pPr>
      <w:r>
        <w:rPr>
          <w:lang w:val="id_ID" w:bidi="id_ID"/>
        </w:rPr>
      </w:r>
      <w:r>
        <w:rPr>
          <w:lang w:val="id_ID" w:bidi="id_ID"/>
        </w:rPr>
        <w:t>Orang-orang Yahudi lainnya yang datang kemudian</w:t>
      </w:r>
    </w:p>
    <w:p>
      <w:pPr>
        <w:pStyle w:val="ListBullet"/>
        <w:spacing w:line="240" w:lineRule="auto"/>
        <w:ind w:left="720"/>
      </w:pPr>
      <w:r>
        <w:rPr>
          <w:lang w:val="id_ID" w:bidi="id_ID"/>
        </w:rPr>
      </w:r>
      <w:r>
        <w:rPr>
          <w:lang w:val="id_ID" w:bidi="id_ID"/>
        </w:rPr>
        <w:t>Prajurit yang menjaga Paulus</w:t>
      </w:r>
    </w:p>
    <w:p>
      <w:pPr>
        <w:pStyle w:val="ListBullet"/>
        <w:spacing w:line="240" w:lineRule="auto"/>
        <w:ind w:left="720"/>
      </w:pPr>
      <w:r>
        <w:rPr>
          <w:lang w:val="id_ID" w:bidi="id_ID"/>
        </w:rPr>
      </w:r>
      <w:r>
        <w:rPr>
          <w:lang w:val="id_ID" w:bidi="id_ID"/>
        </w:rPr>
        <w:t>Orang-orang lain yang mendengarkan Paulus</w:t>
      </w:r>
    </w:p>
    <w:p>
      <w:pPr/>
      <w:r>
        <w:rPr>
          <w:lang w:val="id_ID" w:bidi="id_ID"/>
        </w:rPr>
      </w:r>
      <w:r>
        <w:rPr>
          <w:lang w:val="id_ID" w:bidi="id_ID"/>
        </w:rPr>
        <w:t>Minta tim untuk memerankan cerita ini dua kali. Mereka harus memerankannya dalam bahasa tujuan penerjemahan mereka. Pertama, minta kelompok untuk memerankan kisah itu tanpa berhenti. Pada saat kelompok memerankan kisah itu untuk kedua kalinya, hentikan mereka pada bagian-bagian yang berbeda dalam kisah tersebut.</w:t>
      </w:r>
    </w:p>
    <w:p>
      <w:pPr/>
      <w:r>
        <w:rPr>
          <w:lang w:val="id_ID" w:bidi="id_ID"/>
        </w:rPr>
      </w:r>
      <w:r>
        <w:rPr>
          <w:lang w:val="id_ID" w:bidi="id_ID"/>
        </w:rPr>
        <w:t>Ketika kelompok memerankan kisah itu untuk pertama kalinya, perhatikan alur, plot, dan kronologi kisah tersebut. Perhatikan bagian-bagian penting atau sulit dari kisah maupun teks yang akan diperagakan dan jangan dilewatkan. Bantu tim untuk mengingat bagian-bagian dari cerita ini.</w:t>
      </w:r>
    </w:p>
    <w:p>
      <w:pPr/>
      <w:r>
        <w:rPr>
          <w:lang w:val="id_ID" w:bidi="id_ID"/>
        </w:rPr>
      </w:r>
      <w:r>
        <w:rPr>
          <w:lang w:val="id_ID" w:bidi="id_ID"/>
        </w:rPr>
        <w:t>Tiga hari setelah Paulus tiba di Roma, ia mengundang para pemimpin Yahudi setempat untuk bertemu dengannya. Paulus menjelaskan kepada orang-orang Yahudi mengapa ia menjadi tahanan dan mengapa ia mengajukan banding kepada Kaisar.</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orang yang memerankan Paulus, "Bagaimana perasaan Anda?" Anda mungkin mendengar hal-hal seperti, "Aku ingin mengenal para pemimpin Yahudi di Roma," dan "Aku harus mengatakan kepada mereka bahwa aku bukan penjahat."</w:t>
      </w:r>
    </w:p>
    <w:p>
      <w:pPr>
        <w:pStyle w:val="ListBullet"/>
        <w:spacing w:line="240" w:lineRule="auto"/>
        <w:ind w:left="720"/>
      </w:pPr>
      <w:r>
        <w:rPr>
          <w:lang w:val="id_ID" w:bidi="id_ID"/>
        </w:rPr>
      </w:r>
      <w:r>
        <w:rPr>
          <w:lang w:val="id_ID" w:bidi="id_ID"/>
        </w:rPr>
        <w:t>Tanyakan kepada para aktor yang memerankan para pemimpin Yahudi setempat, "Bagaimana perasaan kalian?" Anda mungkin mendengar hal-hal seperti, "Kami tidak menerima laporan dari orang-orang Yahudi lainnya tentang orang ini," dan "Kami ingin mendengar apa yang orang ini katakan tentang orang-orang Kristen."</w:t>
      </w:r>
    </w:p>
    <w:p>
      <w:pPr>
        <w:pStyle w:val="ListBullet"/>
        <w:spacing w:line="240" w:lineRule="auto"/>
        <w:ind w:left="720"/>
      </w:pPr>
      <w:r>
        <w:rPr>
          <w:lang w:val="id_ID" w:bidi="id_ID"/>
        </w:rPr>
      </w:r>
      <w:r>
        <w:rPr>
          <w:lang w:val="id_ID" w:bidi="id_ID"/>
        </w:rPr>
        <w:t>Mulai ulang tindakannya.</w:t>
      </w:r>
    </w:p>
    <w:p>
      <w:pPr/>
      <w:r>
        <w:rPr>
          <w:lang w:val="id_ID" w:bidi="id_ID"/>
        </w:rPr>
      </w:r>
      <w:r>
        <w:rPr>
          <w:lang w:val="id_ID" w:bidi="id_ID"/>
        </w:rPr>
        <w:t>Para pemimpin ingin mendengar lebih banyak, maka mereka menyepakati hari lain untuk bertemu. Paulus bertemu dengan para pemimpin Yahudi setempat lagi pada tanggal yang ditetapkan. Lebih banyak orang Yahudi datang untuk mendengar pesan Paulus. Paulus berbicara tentang Kerajaan Allah dan tentang Yesus. Paulus meyakinkan beberapa orang Yahudi tetapi yang lain tidak percaya kepadanya.</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orang yang memerankan Paulus, "Bagaimana perasaan Anda?" Anda mungkin mendengar hal-hal seperti, "Allah memberikan aku kesempatan untuk membagikan pesan itu kepada sesama orang Yahudi di Roma," dan "Penuh harapan—aku mungkin dapat meyakinkan beberapa dari mereka."</w:t>
      </w:r>
    </w:p>
    <w:p>
      <w:pPr>
        <w:pStyle w:val="ListBullet"/>
        <w:spacing w:line="240" w:lineRule="auto"/>
        <w:ind w:left="720"/>
      </w:pPr>
      <w:r>
        <w:rPr>
          <w:lang w:val="id_ID" w:bidi="id_ID"/>
        </w:rPr>
      </w:r>
      <w:r>
        <w:rPr>
          <w:lang w:val="id_ID" w:bidi="id_ID"/>
        </w:rPr>
        <w:t>Tanyakan kepada para aktor yang memerankan orang-orang Yahudi yang mendengarkan pesan Paulus, "Bagaimana perasaan kalian?" Anda mungkin mendengar hal-hal seperti, "Paulus tampaknya bukan seorang penjahat," dan "Paulus memiliki pengetahuan yang luas tentang Yesus dan kitab suci."</w:t>
      </w:r>
    </w:p>
    <w:p>
      <w:pPr>
        <w:pStyle w:val="ListBullet"/>
        <w:spacing w:line="240" w:lineRule="auto"/>
        <w:ind w:left="720"/>
      </w:pPr>
      <w:r>
        <w:rPr>
          <w:lang w:val="id_ID" w:bidi="id_ID"/>
        </w:rPr>
      </w:r>
      <w:r>
        <w:rPr>
          <w:lang w:val="id_ID" w:bidi="id_ID"/>
        </w:rPr>
        <w:t>Mulai ulang tindakannya.</w:t>
      </w:r>
    </w:p>
    <w:p>
      <w:pPr/>
      <w:r>
        <w:rPr>
          <w:lang w:val="id_ID" w:bidi="id_ID"/>
        </w:rPr>
      </w:r>
      <w:r>
        <w:rPr>
          <w:lang w:val="id_ID" w:bidi="id_ID"/>
        </w:rPr>
        <w:t>Paulus mengatakan kepada mereka satu hal terakhir sebelum mereka pergi: Paulus mengatakan kepada mereka bahwa Nabi Yesaya mengatakan bahwa Allah akan membawa keselamatan kepada orang-orang bukan Yahudi.</w:t>
      </w:r>
    </w:p>
    <w:p>
      <w:pPr>
        <w:pStyle w:val="ListBullet"/>
        <w:spacing w:line="240" w:lineRule="auto"/>
        <w:ind w:left="720"/>
      </w:pPr>
      <w:r>
        <w:rPr>
          <w:lang w:val="id_ID" w:bidi="id_ID"/>
        </w:rPr>
      </w:r>
      <w:r>
        <w:rPr>
          <w:lang w:val="id_ID" w:bidi="id_ID"/>
        </w:rPr>
        <w:t>Tanyakan kepada para aktor yang memerankan orang-orang Yahudi yang mendengar Paulus berbicara, "Bagaimana perasaan kalian?" Anda mungkin mendengar hal-hal seperti, "Allah adalah Tuhan baik untuk orang-orang Yahudi maupun orang-orang bukan Yahudi," dan "Orang-orang bukan Yahudi dapat datang kepada Tuhan melalui Yesus."</w:t>
      </w:r>
    </w:p>
    <w:p>
      <w:pPr>
        <w:pStyle w:val="ListBullet"/>
        <w:spacing w:line="240" w:lineRule="auto"/>
        <w:ind w:left="720"/>
      </w:pPr>
      <w:r>
        <w:rPr>
          <w:lang w:val="id_ID" w:bidi="id_ID"/>
        </w:rPr>
      </w:r>
      <w:r>
        <w:rPr>
          <w:lang w:val="id_ID" w:bidi="id_ID"/>
        </w:rPr>
        <w:t>Mulai ulang tindakannya.</w:t>
      </w:r>
    </w:p>
    <w:p>
      <w:pPr/>
      <w:r>
        <w:rPr>
          <w:lang w:val="id_ID" w:bidi="id_ID"/>
        </w:rPr>
      </w:r>
      <w:r>
        <w:rPr>
          <w:lang w:val="id_ID" w:bidi="id_ID"/>
        </w:rPr>
        <w:t>Selama dua tahun, Paulus menyambut semua orang yang ingin bertemu dengannya. Paulus terus memberitakan tentang Kerajaan Allah dan tentang Tuhan Yesus Kristus.</w:t>
      </w:r>
    </w:p>
    <w:p>
      <w:pPr>
        <w:pStyle w:val="ListBullet"/>
        <w:spacing w:line="240" w:lineRule="auto"/>
        <w:ind w:left="720"/>
      </w:pPr>
      <w:r>
        <w:rPr>
          <w:lang w:val="id_ID" w:bidi="id_ID"/>
        </w:rPr>
      </w:r>
      <w:r>
        <w:rPr>
          <w:lang w:val="id_ID" w:bidi="id_ID"/>
        </w:rPr>
        <w:t>Hentikan peragaannya.</w:t>
      </w:r>
    </w:p>
    <w:p>
      <w:pPr>
        <w:pStyle w:val="ListBullet"/>
        <w:spacing w:line="240" w:lineRule="auto"/>
        <w:ind w:left="720"/>
      </w:pPr>
      <w:r>
        <w:rPr>
          <w:lang w:val="id_ID" w:bidi="id_ID"/>
        </w:rPr>
      </w:r>
      <w:r>
        <w:rPr>
          <w:lang w:val="id_ID" w:bidi="id_ID"/>
        </w:rPr>
        <w:t>Tanyakan kepada orang yang memerankan Paulus, "Bagaimana perasaan Anda?" Anda mungkin mendengar hal-hal seperti, "Aku akan terus berkhotbah tentang Yesus selagi aku bisa," dan "Yesus mengutus aku ke Roma sehingga lebih banyak orang akan diselamatkan."</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dipahami.</w:t>
      </w:r>
    </w:p>
    <w:p>
      <w:pPr/>
      <w:r>
        <w:rPr>
          <w:lang w:val="id_ID" w:bidi="id_ID"/>
        </w:rPr>
      </w:r>
      <w:r>
        <w:rPr>
          <w:lang w:val="id_ID" w:bidi="id_ID"/>
        </w:rPr>
        <w:t xml:space="preserve">Paulus memanggil para pemimpin setempat orang-orang </w:t>
      </w:r>
      <w:r>
        <w:rPr>
          <w:b/>
          <w:lang w:val="id_ID" w:bidi="id_ID"/>
        </w:rPr>
        <w:t>Yahudi</w:t>
      </w:r>
      <w:r>
        <w:rPr>
          <w:lang w:val="id_ID" w:bidi="id_ID"/>
        </w:rPr>
        <w:t xml:space="preserve"> di </w:t>
      </w:r>
      <w:r>
        <w:rPr>
          <w:b/>
          <w:lang w:val="id_ID" w:bidi="id_ID"/>
        </w:rPr>
        <w:t>Roma</w:t>
      </w:r>
      <w:r>
        <w:rPr>
          <w:lang w:val="id_ID" w:bidi="id_ID"/>
        </w:rPr>
        <w:t xml:space="preserve">. Paulus mengatakan kepada mereka bahwa ia adalah seorang tahanan dari </w:t>
      </w:r>
      <w:r>
        <w:rPr>
          <w:b/>
          <w:lang w:val="id_ID" w:bidi="id_ID"/>
        </w:rPr>
        <w:t>Yerusalem</w:t>
      </w:r>
      <w:r>
        <w:rPr>
          <w:lang w:val="id_ID" w:bidi="id_ID"/>
        </w:rPr>
        <w:t xml:space="preserve">. Dia menyebut mereka saudara-saudara, yang berarti mereka adalah sesama orang Yahudi. Paulus mengatakan kepada para pemimpin setempat orang-orang Yahudi bahwa ia datang ke Roma karena ia mengajukan banding kepada </w:t>
      </w:r>
      <w:r>
        <w:rPr>
          <w:b/>
          <w:lang w:val="id_ID" w:bidi="id_ID"/>
        </w:rPr>
        <w:t>Kaisar</w:t>
      </w:r>
      <w:r>
        <w:rPr>
          <w:lang w:val="id_ID" w:bidi="id_ID"/>
        </w:rPr>
        <w:t xml:space="preserve">. Roma adalah ibu kota Kekaisaran Romawi. Gunakan kata-kata Yahudi, Yerusalem, dan Kaisar seperti yang Anda gunakan sebelumnya. Lihat Daftar Kata Utama untuk informasi lebih lanjut tentang kata-kata </w:t>
      </w:r>
      <w:r>
        <w:rPr>
          <w:lang w:val="id_ID" w:bidi="id_ID"/>
        </w:rPr>
        <w:t>Yahudi</w:t>
      </w:r>
      <w:r>
        <w:rPr>
          <w:lang w:val="id_ID" w:bidi="id_ID"/>
        </w:rPr>
        <w:t xml:space="preserve">, </w:t>
      </w:r>
      <w:r>
        <w:rPr>
          <w:lang w:val="id_ID" w:bidi="id_ID"/>
        </w:rPr>
        <w:t>Yerusalem</w:t>
      </w:r>
      <w:r>
        <w:rPr>
          <w:lang w:val="id_ID" w:bidi="id_ID"/>
        </w:rPr>
        <w:t xml:space="preserve">, dan </w:t>
      </w:r>
      <w:r>
        <w:rPr>
          <w:lang w:val="id_ID" w:bidi="id_ID"/>
        </w:rPr>
        <w:t>Kaisar</w:t>
      </w:r>
      <w:r>
        <w:rPr>
          <w:lang w:val="id_ID" w:bidi="id_ID"/>
        </w:rPr>
        <w:t>.</w:t>
      </w:r>
    </w:p>
    <w:p>
      <w:pPr/>
      <w:r>
        <w:rPr>
          <w:lang w:val="id_ID" w:bidi="id_ID"/>
        </w:rPr>
      </w:r>
      <w:r>
        <w:rPr>
          <w:lang w:val="id_ID" w:bidi="id_ID"/>
        </w:rPr>
        <w:t xml:space="preserve">Paulus mengatakan kepada orang-orang Yahudi bahwa ia tidak memiliki apa-apa terhadap </w:t>
      </w:r>
      <w:r>
        <w:rPr>
          <w:b/>
          <w:lang w:val="id_ID" w:bidi="id_ID"/>
        </w:rPr>
        <w:t>bangsa</w:t>
      </w:r>
      <w:r>
        <w:rPr>
          <w:lang w:val="id_ID" w:bidi="id_ID"/>
        </w:rPr>
        <w:t xml:space="preserve">nya. Paulus menjelaskan pemenjaraannya karena ia percaya kepada harapan </w:t>
      </w:r>
      <w:r>
        <w:rPr>
          <w:b/>
          <w:lang w:val="id_ID" w:bidi="id_ID"/>
        </w:rPr>
        <w:t>Israel</w:t>
      </w:r>
      <w:r>
        <w:rPr>
          <w:lang w:val="id_ID" w:bidi="id_ID"/>
        </w:rPr>
        <w:t xml:space="preserve">. "Harapan Israel" merujuk kepada janji Allah bahwa Ia akan mengutus Mesias yang akan menyelamatkan umat-Nya dari dosa-dosa mereka. Orang-orang Yahudi di Roma mengatakan bahwa mereka tidak menerima surat tentang Paulus dari </w:t>
      </w:r>
      <w:r>
        <w:rPr>
          <w:b/>
          <w:lang w:val="id_ID" w:bidi="id_ID"/>
        </w:rPr>
        <w:t>Yudea</w:t>
      </w:r>
      <w:r>
        <w:rPr>
          <w:lang w:val="id_ID" w:bidi="id_ID"/>
        </w:rPr>
        <w:t xml:space="preserve">. Gunakan kata-kata bangsa, Israel, dan Yudea seperti yang Anda gunakan sebelumnya. Lihat Daftar Kata Utama untuk informasi lebih lanjut tentang kata-kata </w:t>
      </w:r>
      <w:r>
        <w:rPr>
          <w:lang w:val="id_ID" w:bidi="id_ID"/>
        </w:rPr>
        <w:t>bangsa</w:t>
      </w:r>
      <w:r>
        <w:rPr>
          <w:lang w:val="id_ID" w:bidi="id_ID"/>
        </w:rPr>
        <w:t xml:space="preserve">, </w:t>
      </w:r>
      <w:r>
        <w:rPr>
          <w:lang w:val="id_ID" w:bidi="id_ID"/>
        </w:rPr>
        <w:t>Israel</w:t>
      </w:r>
      <w:r>
        <w:rPr>
          <w:lang w:val="id_ID" w:bidi="id_ID"/>
        </w:rPr>
        <w:t xml:space="preserve">, dan </w:t>
      </w:r>
      <w:r>
        <w:rPr>
          <w:lang w:val="id_ID" w:bidi="id_ID"/>
        </w:rPr>
        <w:t>Yudea</w:t>
      </w:r>
      <w:r>
        <w:rPr>
          <w:lang w:val="id_ID" w:bidi="id_ID"/>
        </w:rPr>
        <w:t>.</w:t>
      </w:r>
    </w:p>
    <w:p>
      <w:pPr/>
      <w:r>
        <w:rPr>
          <w:lang w:val="id_ID" w:bidi="id_ID"/>
        </w:rPr>
      </w:r>
      <w:r>
        <w:rPr>
          <w:lang w:val="id_ID" w:bidi="id_ID"/>
        </w:rPr>
        <w:t xml:space="preserve">Banyak orang Yahudi datang untuk mendengarkan Paulus pada tanggal yang telah ditetapkan. Paulus bersaksi tentang </w:t>
      </w:r>
      <w:r>
        <w:rPr>
          <w:b/>
          <w:lang w:val="id_ID" w:bidi="id_ID"/>
        </w:rPr>
        <w:t>Kerajaan Allah</w:t>
      </w:r>
      <w:r>
        <w:rPr>
          <w:lang w:val="id_ID" w:bidi="id_ID"/>
        </w:rPr>
        <w:t xml:space="preserve"> dan meyakinkan orang-orang Yahudi tentang Yesus dari </w:t>
      </w:r>
      <w:r>
        <w:rPr>
          <w:b/>
          <w:lang w:val="id_ID" w:bidi="id_ID"/>
        </w:rPr>
        <w:t>Hukum</w:t>
      </w:r>
      <w:r>
        <w:rPr>
          <w:lang w:val="id_ID" w:bidi="id_ID"/>
        </w:rPr>
        <w:t xml:space="preserve"> dan para </w:t>
      </w:r>
      <w:r>
        <w:rPr>
          <w:b/>
          <w:lang w:val="id_ID" w:bidi="id_ID"/>
        </w:rPr>
        <w:t>Nabi</w:t>
      </w:r>
      <w:r>
        <w:rPr>
          <w:lang w:val="id_ID" w:bidi="id_ID"/>
        </w:rPr>
        <w:t xml:space="preserve">. Gunakan kata-kata Kerajaan Allah, Hukum, dan Para Nabi seperti yang Anda gunakan sebelumnya. Lihat Daftar Kata Utama untuk informasi lebih lanjut tentang kata-kata </w:t>
      </w:r>
      <w:r>
        <w:rPr>
          <w:lang w:val="id_ID" w:bidi="id_ID"/>
        </w:rPr>
        <w:t>Kerajaan Allah</w:t>
      </w:r>
      <w:r>
        <w:rPr>
          <w:lang w:val="id_ID" w:bidi="id_ID"/>
        </w:rPr>
        <w:t xml:space="preserve">, </w:t>
      </w:r>
      <w:r>
        <w:rPr>
          <w:lang w:val="id_ID" w:bidi="id_ID"/>
        </w:rPr>
        <w:t>Hukum</w:t>
      </w:r>
      <w:r>
        <w:rPr>
          <w:lang w:val="id_ID" w:bidi="id_ID"/>
        </w:rPr>
        <w:t xml:space="preserve">, dan </w:t>
      </w:r>
      <w:r>
        <w:rPr>
          <w:lang w:val="id_ID" w:bidi="id_ID"/>
        </w:rPr>
        <w:t>Nabi-nabi</w:t>
      </w:r>
      <w:r>
        <w:rPr>
          <w:lang w:val="id_ID" w:bidi="id_ID"/>
        </w:rPr>
        <w:t>.</w:t>
      </w:r>
    </w:p>
    <w:p>
      <w:pPr/>
      <w:r>
        <w:rPr>
          <w:lang w:val="id_ID" w:bidi="id_ID"/>
        </w:rPr>
      </w:r>
      <w:r>
        <w:rPr>
          <w:lang w:val="id_ID" w:bidi="id_ID"/>
        </w:rPr>
        <w:t xml:space="preserve">Sebelum orang-orang Yahudi berangkat, Paulus mengatakan kepada mereka tentang </w:t>
      </w:r>
      <w:r>
        <w:rPr>
          <w:b/>
          <w:lang w:val="id_ID" w:bidi="id_ID"/>
        </w:rPr>
        <w:t>Roh Kudus</w:t>
      </w:r>
      <w:r>
        <w:rPr>
          <w:lang w:val="id_ID" w:bidi="id_ID"/>
        </w:rPr>
        <w:t xml:space="preserve"> yang berbicara kepada Nabi Yesaya. Dia juga mengatakan kepada mereka bahwa </w:t>
      </w:r>
      <w:r>
        <w:rPr>
          <w:b/>
          <w:lang w:val="id_ID" w:bidi="id_ID"/>
        </w:rPr>
        <w:t>keselamatan</w:t>
      </w:r>
      <w:r>
        <w:rPr>
          <w:lang w:val="id_ID" w:bidi="id_ID"/>
        </w:rPr>
        <w:t xml:space="preserve"> Allah telah datang kepada orang-orang bukan </w:t>
      </w:r>
      <w:r>
        <w:rPr>
          <w:b/>
          <w:lang w:val="id_ID" w:bidi="id_ID"/>
        </w:rPr>
        <w:t>Yahudi</w:t>
      </w:r>
      <w:r>
        <w:rPr>
          <w:lang w:val="id_ID" w:bidi="id_ID"/>
        </w:rPr>
        <w:t xml:space="preserve">. Sementara Paulus tinggal di Roma, ia terus memberitakan kepada orang-orang tentang </w:t>
      </w:r>
      <w:r>
        <w:rPr>
          <w:b/>
          <w:lang w:val="id_ID" w:bidi="id_ID"/>
        </w:rPr>
        <w:t>Tuhan</w:t>
      </w:r>
      <w:r>
        <w:rPr>
          <w:lang w:val="id_ID" w:bidi="id_ID"/>
        </w:rPr>
        <w:t xml:space="preserve"> Yesus </w:t>
      </w:r>
      <w:r>
        <w:rPr>
          <w:b/>
          <w:lang w:val="id_ID" w:bidi="id_ID"/>
        </w:rPr>
        <w:t>Kristus.</w:t>
      </w:r>
      <w:r>
        <w:rPr>
          <w:lang w:val="id_ID" w:bidi="id_ID"/>
        </w:rPr>
        <w:t xml:space="preserve"> Kata Tuhan berarti tuan atau seseorang yang memiliki otoritas atas orang lain. Gunakan kata-kata </w:t>
      </w:r>
      <w:r>
        <w:rPr>
          <w:lang w:val="id_ID" w:bidi="id_ID"/>
        </w:rPr>
        <w:t>Roh Kudus</w:t>
      </w:r>
      <w:r>
        <w:rPr>
          <w:lang w:val="id_ID" w:bidi="id_ID"/>
        </w:rPr>
        <w:t xml:space="preserve">, </w:t>
      </w:r>
      <w:r>
        <w:rPr>
          <w:lang w:val="id_ID" w:bidi="id_ID"/>
        </w:rPr>
        <w:t>keselamatan</w:t>
      </w:r>
      <w:r>
        <w:rPr>
          <w:lang w:val="id_ID" w:bidi="id_ID"/>
        </w:rPr>
        <w:t xml:space="preserve">, </w:t>
      </w:r>
      <w:r>
        <w:rPr>
          <w:lang w:val="id_ID" w:bidi="id_ID"/>
        </w:rPr>
        <w:t>orang bukan Yahudi</w:t>
      </w:r>
      <w:r>
        <w:rPr>
          <w:lang w:val="id_ID" w:bidi="id_ID"/>
        </w:rPr>
        <w:t xml:space="preserve">, </w:t>
      </w:r>
      <w:r>
        <w:rPr>
          <w:lang w:val="id_ID" w:bidi="id_ID"/>
        </w:rPr>
        <w:t>Tuhan</w:t>
      </w:r>
      <w:r>
        <w:rPr>
          <w:lang w:val="id_ID" w:bidi="id_ID"/>
        </w:rPr>
        <w:t xml:space="preserve">, dan </w:t>
      </w:r>
      <w:r>
        <w:rPr>
          <w:lang w:val="id_ID" w:bidi="id_ID"/>
        </w:rPr>
        <w:t>Kristus</w:t>
      </w:r>
      <w:r>
        <w:rPr>
          <w:lang w:val="id_ID" w:bidi="id_ID"/>
        </w:rPr>
        <w:t xml:space="preserve"> seperti yang Anda gunakan sebelumnya. Lihat Daftar Kata Utama untuk informasi lebih lanjut tentang kata-kata ini.</w:t>
      </w:r>
      <w:r>
        <w:rPr>
          <w:lang w:val="id_ID" w:bidi="id_ID"/>
        </w:rPr>
      </w:r>
    </w:p>
    <w:p>
      <w:pPr>
        <w:pStyle w:val="Heading3"/>
      </w:pPr>
      <w:r>
        <w:rPr>
          <w:lang w:val="id_ID" w:bidi="id_ID"/>
        </w:rPr>
        <w:t>Menyampaikan Firman Tuhan</w:t>
      </w:r>
    </w:p>
    <w:p>
      <w:pPr/>
      <w:r>
        <w:rPr>
          <w:lang w:val="id_ID" w:bidi="id_ID"/>
        </w:rPr>
      </w:r>
      <w:r>
        <w:rPr>
          <w:lang w:val="id_ID" w:bidi="id_ID"/>
        </w:rPr>
        <w:t>Dengarkan versi audio perikop ini dalam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tersebut dalam bahasa Anda sendiri. Ingatlah untuk menyertakan hal-hal yang Anda putuskan dalam langkah-langkah sebelumnya, seperti urutan waktu, kata-kata, ungkapan, perasaan, atau apa pun yang sudah Anda diskusikan.</w:t>
      </w:r>
    </w:p>
    <w:p>
      <w:pPr/>
      <w:r>
        <w:rPr>
          <w:lang w:val="id_ID" w:bidi="id_ID"/>
        </w:rPr>
      </w:r>
      <w:r>
        <w:rPr>
          <w:lang w:val="id_ID" w:bidi="id_ID"/>
        </w:rPr>
        <w:t xml:space="preserve">Seorang anggota kelompok harus menyampaikan beberapa kalimat dari perikop itu lalu berhenti sebentar. Anggota kelompok lain harus menceritakan bagian selanjutnya dari perikop itu dan berhenti sebentar. Lakukan ini sampai kelompok menceritakan kembali seluruh bagian tersebut. Anggota kelompok bisa saling memperbaiki pada tahap ini. </w:t>
      </w:r>
    </w:p>
    <w:p>
      <w:pPr/>
      <w:r>
        <w:rPr>
          <w:lang w:val="id_ID" w:bidi="id_ID"/>
        </w:rPr>
      </w:r>
      <w:r>
        <w:rPr>
          <w:lang w:val="id_ID" w:bidi="id_ID"/>
        </w:rPr>
        <w:t xml:space="preserve">Hentikan sejenak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dapat menggunakan benda acak, gerakan, atau papan cerita untuk membantu mereka mengingat bagian tersebut. </w:t>
      </w:r>
    </w:p>
    <w:p>
      <w:pPr/>
      <w:r>
        <w:rPr>
          <w:lang w:val="id_ID" w:bidi="id_ID"/>
        </w:rPr>
      </w:r>
      <w:r>
        <w:rPr>
          <w:lang w:val="id_ID" w:bidi="id_ID"/>
        </w:rPr>
        <w:t xml:space="preserve">Hentikan sejenak rekaman ini di sini. </w:t>
      </w:r>
    </w:p>
    <w:p>
      <w:pPr/>
      <w:r>
        <w:rPr>
          <w:lang w:val="id_ID" w:bidi="id_ID"/>
        </w:rPr>
      </w:r>
      <w:r>
        <w:rPr>
          <w:lang w:val="id_ID" w:bidi="id_ID"/>
        </w:rPr>
        <w:t xml:space="preserve">Selanjutnya, kelompok dapat memutuskan versi mana dari bagian tersebut yang paling disukai. Kalian boleh memutuskan bahwa kalian menyukai cara salah satu anggota kelompok menceritakan satu adegan, tetapi kalian menyukai cara anggota kelompok yang lain menceritakan adegan lain. </w:t>
      </w:r>
    </w:p>
    <w:p>
      <w:pPr/>
      <w:r>
        <w:rPr>
          <w:lang w:val="id_ID" w:bidi="id_ID"/>
        </w:rPr>
      </w:r>
      <w:r>
        <w:rPr>
          <w:lang w:val="id_ID" w:bidi="id_ID"/>
        </w:rPr>
        <w:t xml:space="preserve">Hentikan sejenak rekaman ini di sini. </w:t>
      </w:r>
    </w:p>
    <w:p>
      <w:pPr/>
      <w:r>
        <w:rPr>
          <w:lang w:val="id_ID" w:bidi="id_ID"/>
        </w:rPr>
      </w:r>
      <w:r>
        <w:rPr>
          <w:lang w:val="id_ID" w:bidi="id_ID"/>
        </w:rPr>
        <w:t>Akhirnya, kelompok dapat menyusun versi akhir dari perikop itu yang disetujui oleh semua orang. Setiap anggota kelompok harus berlatih menceritakan versi terakhir dari perikop tersebut.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