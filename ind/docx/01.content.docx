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id_ID" w:bidi="id_ID"/>
        </w:rPr>
      </w:r>
    </w:p>
    <w:p>
      <w:pPr>
        <w:pStyle w:val="Heading2"/>
      </w:pPr>
      <w:r>
        <w:rPr>
          <w:lang w:val="id_ID" w:bidi="id_ID"/>
        </w:rPr>
        <w:t>Resource: Familiarization, Internalization, Articulation (Fia)</w:t>
      </w:r>
      <w:r>
        <w:rPr>
          <w:lang w:val="id_ID" w:bidi="id_ID"/>
        </w:rPr>
      </w:r>
    </w:p>
    <w:p>
      <w:pPr/>
      <w:r>
        <w:rPr>
          <w:lang w:val="id_ID" w:bidi="id_ID"/>
        </w:rPr>
      </w:r>
      <w:r>
        <w:rPr>
          <w:b/>
          <w:lang w:val="id_ID" w:bidi="id_ID"/>
        </w:rPr>
        <w:t>Familiarization, Internalization, Articulation (FIA) Translation Guide</w:t>
      </w:r>
      <w:r>
        <w:rPr>
          <w:lang w:val="id_ID" w:bidi="id_ID"/>
        </w:rPr>
        <w:t xml:space="preserve"> © 2025 Word Collective Released under CC BY-SA 4.0 license. </w:t>
      </w:r>
      <w:r>
        <w:rPr>
          <w:lang w:val="id_ID" w:bidi="id_ID"/>
        </w:rPr>
        <w:t>Familiarization, Internalization, Articulation (FIA) Translation Guide</w:t>
      </w:r>
      <w:r>
        <w:rPr>
          <w:lang w:val="id_ID" w:bidi="id_ID"/>
        </w:rPr>
        <w:t xml:space="preserve"> has been adapted in the following languages Tok Pisin, عربي, Français, हिंदी, Bahasa Indonesia, Português, Русский, Español, Kiswahili, 简体中文 from </w:t>
      </w:r>
      <w:r>
        <w:rPr>
          <w:lang w:val="id_ID" w:bidi="id_ID"/>
        </w:rPr>
        <w:t>Familiarization, Internalization, Articulation (FIA)</w:t>
      </w:r>
      <w:r>
        <w:rPr>
          <w:lang w:val="id_ID" w:bidi="id_ID"/>
        </w:rPr>
        <w:t xml:space="preserve"> © 2025 Word Collective Released under CC BY-SA 4.0 license by Mission Mutual</w:t>
      </w:r>
      <w:r>
        <w:rPr>
          <w:lang w:val="id_ID" w:bidi="id_ID"/>
        </w:rPr>
      </w:r>
      <w:r>
        <w:rPr>
          <w:lang w:val="id_ID" w:bidi="id_ID"/>
        </w:rPr>
      </w:r>
    </w:p>
    <w:p>
      <w:pPr>
        <w:pStyle w:val="Heading1"/>
      </w:pPr>
      <w:r>
        <w:rPr>
          <w:lang w:val="id_ID" w:bidi="id_ID"/>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GEN</w:t>
      </w:r>
      <w:r>
        <w:rPr>
          <w:lang w:val="id_ID" w:bidi="id_ID"/>
        </w:rPr>
      </w:r>
    </w:p>
    <w:p>
      <w:pPr/>
      <w:r>
        <w:rPr>
          <w:lang w:val="id_ID" w:bidi="id_ID"/>
        </w:rPr>
      </w:r>
      <w:r>
        <w:rPr>
          <w:lang w:val="id_ID" w:bidi="id_ID"/>
        </w:rPr>
        <w:t xml:space="preserve"> </w:t>
      </w:r>
      <w:r>
        <w:rPr>
          <w:lang w:val="id_ID" w:bidi="id_ID"/>
        </w:rPr>
      </w:r>
      <w:r>
        <w:rPr>
          <w:lang w:val="id_ID" w:bidi="id_ID"/>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id_ID" w:bidi="id_ID"/>
        </w:rPr>
      </w:r>
    </w:p>
    <w:p>
      <w:pPr>
        <w:pStyle w:val="Heading2"/>
      </w:pPr>
      <w:r>
        <w:rPr>
          <w:lang w:val="id_ID" w:bidi="id_ID"/>
        </w:rPr>
        <w:t>Kejadian 1:1–2:3</w:t>
      </w:r>
      <w:r>
        <w:rPr>
          <w:lang w:val="id_ID" w:bidi="id_ID"/>
        </w:rPr>
      </w:r>
    </w:p>
    <w:p>
      <w:pPr>
        <w:pStyle w:val="Heading3"/>
      </w:pPr>
      <w:r>
        <w:rPr>
          <w:lang w:val="id_ID" w:bidi="id_ID"/>
        </w:rPr>
        <w:t>Dengar dan Renungkan</w:t>
      </w:r>
    </w:p>
    <w:p>
      <w:pPr/>
      <w:r>
        <w:rPr>
          <w:lang w:val="id_ID" w:bidi="id_ID"/>
        </w:rPr>
      </w:r>
      <w:r>
        <w:rPr>
          <w:lang w:val="id_ID" w:bidi="id_ID"/>
        </w:rPr>
        <w:t>Dalam langkah ini, dengarkan kejadian 1:1–2:3 dan renungkan dalam hatimu. Dengarkan rekaman dari Kejadian 1:1–2:3 sebanyak tiga kali, jika memungkinkan, gunakan tiga terjemahan yang berbeda. Kemudian bahaslah pertanyaan-pertanyaan berikut di dalam kelompok:</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mempengaruhi kehidupan sehari-hari kami?</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dari Kejadian 1:1–2:3 dalam terjemahan yang paling mudah dimengerti.</w:t>
      </w:r>
    </w:p>
    <w:p>
      <w:pPr/>
      <w:r>
        <w:rPr>
          <w:lang w:val="id_ID" w:bidi="id_ID"/>
        </w:rPr>
      </w:r>
      <w:r>
        <w:rPr>
          <w:lang w:val="id_ID" w:bidi="id_ID"/>
        </w:rPr>
        <w:t xml:space="preserve">Ini adalah kisah tentang bagaimana Allah menciptakan dunia dari ketiadaan. Allah istimewa di antara segala ilah-ilah karena Ia berfirman hingga ciptaan menjadi ada. Allah menunjukkan otoritasnya atas ciptaanNya dengan menamai semua ciptaanNya. Kisah ini sebagian besar tentang Allah sendiri. Ciptaan Allah tidak lebih penting daripada pribadi Allah itu sendiri </w:t>
      </w:r>
    </w:p>
    <w:p>
      <w:pPr/>
      <w:r>
        <w:rPr>
          <w:lang w:val="id_ID" w:bidi="id_ID"/>
        </w:rPr>
      </w:r>
      <w:r>
        <w:rPr>
          <w:lang w:val="id_ID" w:bidi="id_ID"/>
        </w:rPr>
        <w:t>Orang percaya menggunakan kisah penciptaan ini untuk menunjukkan bahwa Allah mereka adalah Esa dan yang benar. Mereka ingin menunjukkan bahwa Allah tidak seperti dewa-dewa lain—Allah kami berkuasa dan memberikan otoritas untuk semua hal kepada dirinya.</w:t>
      </w:r>
    </w:p>
    <w:p>
      <w:pPr/>
      <w:r>
        <w:rPr>
          <w:lang w:val="id_ID" w:bidi="id_ID"/>
        </w:rPr>
      </w:r>
      <w:r>
        <w:rPr>
          <w:lang w:val="id_ID" w:bidi="id_ID"/>
        </w:rPr>
        <w:t>Kisah ini memiliki beberapa puisi di dalamnya karena ditulis dalam gaya yang sama dengan kisah-kisah penciptaan budaya di sekamir mereka. Meskipun kadang-kadang terdengar seperti puisi, itu juga adalah kisah nyata yang terjadi sejak lama, tetapi penulis tidak melihatnya terjadi. Dia belajar tentang hal-hal ini dari nenek moyangnya.</w:t>
      </w:r>
    </w:p>
    <w:p>
      <w:pPr/>
      <w:r>
        <w:rPr>
          <w:lang w:val="id_ID" w:bidi="id_ID"/>
        </w:rPr>
      </w:r>
      <w:r>
        <w:rPr>
          <w:lang w:val="id_ID" w:bidi="id_ID"/>
        </w:rPr>
        <w:t xml:space="preserve">Berhenti di sini dan bahaslah dengan kelompok penerjemah kamu: Ceritakan satu sama lain kisah dari budaya kamu tentang penciptaan dunia. Apakah orang mempercayai bahwa hal itu benar? Jika demikian, bagaimana kisah itu dimulai? Bagaimana kamu dapat menceritakan perbedaan dalam bahasamu bahwa kisah ini benar atau tidak benar? Hentikan sebentar rekaman ini di sini. </w:t>
      </w:r>
    </w:p>
    <w:p>
      <w:pPr/>
      <w:r>
        <w:rPr>
          <w:lang w:val="id_ID" w:bidi="id_ID"/>
        </w:rPr>
      </w:r>
      <w:r>
        <w:rPr>
          <w:lang w:val="id_ID" w:bidi="id_ID"/>
        </w:rPr>
        <w:t>Kata-kata pertama dalam Kejadian mengatakan, "Pada mulanya Allah menciptakan langit dan bumi." Kata-kata "langit dan bumi," saat dikatakan bersama-sama, merujuk kepada segala sesuatu di seluruh alam semesta. Kebanyakan ilmuan Alkitab percaya bahwa ini berarti bahwa tidak ada yang ada sebelum Allah menciptakan langit dan bumi. Kata dalam bahasa asli untuk "menciptakan" biasanya berarti membuat sesuatu dari yang belum pernah ada Hanya Allah yang dapat menciptakan sesuatu.</w:t>
      </w:r>
    </w:p>
    <w:p>
      <w:pPr/>
      <w:r>
        <w:rPr>
          <w:lang w:val="id_ID" w:bidi="id_ID"/>
        </w:rPr>
      </w:r>
      <w:r>
        <w:rPr>
          <w:lang w:val="id_ID" w:bidi="id_ID"/>
        </w:rPr>
        <w:t>Ketika Allah menciptakan bumi, pada mulanya itu kosong, seperti padang pasir atau padang gurun. Tidak ada yang hidup di atasnya. Tidak ada tanaman atau binatang. Itu seperti air yang dalam menutupi bumi. Roh atau nafas Allah yang melayang di atas perairan yang dalam. Allah sendiri berada di sana Dia mungkin melayang atau bergerak di atas air sebagai pelindung. Allah akan mulai menciptakan hal-hal di bumi.</w:t>
      </w:r>
    </w:p>
    <w:p>
      <w:pPr/>
      <w:r>
        <w:rPr>
          <w:lang w:val="id_ID" w:bidi="id_ID"/>
        </w:rPr>
      </w:r>
      <w:r>
        <w:rPr>
          <w:lang w:val="id_ID" w:bidi="id_ID"/>
        </w:rPr>
        <w:t>Kisah ini dengan jelas dibagi menjadi pengantar, bagian untuk setiap 6 hari penciptaan, dan kemudian bagian tentang hari yang ke-7. Hari-hari 1 dan 4, 2 dan 5, dan 3 dan 6 sesuai dengan satu sama lain.</w:t>
      </w:r>
    </w:p>
    <w:p>
      <w:pPr/>
      <w:r>
        <w:rPr>
          <w:lang w:val="id_ID" w:bidi="id_ID"/>
        </w:rPr>
      </w:r>
      <w:r>
        <w:rPr>
          <w:lang w:val="id_ID" w:bidi="id_ID"/>
        </w:rPr>
        <w:t>Pada hari 1 Allah berfirman dan terang muncul. Allah memisahkan terang dari gelap. Ini menunjukkan bahwa Allah ingin terang berada di siang hari dan gelap berada di malam hari. Allah membuat ciptaan yang teratur.</w:t>
      </w:r>
    </w:p>
    <w:p>
      <w:pPr/>
      <w:r>
        <w:rPr>
          <w:lang w:val="id_ID" w:bidi="id_ID"/>
        </w:rPr>
      </w:r>
      <w:r>
        <w:rPr>
          <w:lang w:val="id_ID" w:bidi="id_ID"/>
        </w:rPr>
        <w:t>Pada hari 2 Allah menciptakan air di langit dan air di bumi. Allah membuat pemisahan yang tertib antara langit dan lautan.</w:t>
      </w:r>
    </w:p>
    <w:p>
      <w:pPr/>
      <w:r>
        <w:rPr>
          <w:lang w:val="id_ID" w:bidi="id_ID"/>
        </w:rPr>
      </w:r>
      <w:r>
        <w:rPr>
          <w:lang w:val="id_ID" w:bidi="id_ID"/>
        </w:rPr>
        <w:t>Pada hari 3 Allah memisahkan air dari daratan. Dia menunjukkan dua tempat di mana ciptaan-Nya dapat hidup sebagian di air dan sebagian di darat. Allah juga menciptakan tumbuh-tumbuhan, atau tanaman, yang hidup di tanah kering. Allah menciptakan dua jenis tanaman. Beberapa tanaman memiliki biji di dalamnya, seperti padi. Beberapa tanaman memiliki buah yang memiliki biji dalam buah mereka. Kedua jenis tanaman ini memiliki biji untuk memungkinkan menghasilkan tanaman baru seperti tanaman induk mereka.</w:t>
      </w:r>
    </w:p>
    <w:p>
      <w:pPr/>
      <w:r>
        <w:rPr>
          <w:lang w:val="id_ID" w:bidi="id_ID"/>
        </w:rPr>
      </w:r>
      <w:r>
        <w:rPr>
          <w:lang w:val="id_ID" w:bidi="id_ID"/>
        </w:rPr>
        <w:t>Tiga hari pertama ini menunjukkan kepada kami tempat-tempat di mana ciptaan Allah hidup dan cara Allah membuat waktu yaitu siang dan malam.</w:t>
      </w:r>
    </w:p>
    <w:p>
      <w:pPr/>
      <w:r>
        <w:rPr>
          <w:lang w:val="id_ID" w:bidi="id_ID"/>
        </w:rPr>
      </w:r>
      <w:r>
        <w:rPr>
          <w:lang w:val="id_ID" w:bidi="id_ID"/>
        </w:rPr>
        <w:t>Hari ke 4 sesuai dengan hari ke 1, karena sekarang Allah menciptakan hal-hal yang memberikan terang. Allah menciptakan benda-benda penerang dan kemudian Dia mengatakan bahwa ada benda penerang yang lebih besar untuk siang hari dan benda penerang yang lebih kecil untuk malam. Allah tidak menamai terang ini, mungkin karena Ia ingin menunjukkan bahwa terang itu sendiri bukan dewa-dewa. Benda-benda penerang ini menunjukkan kepada kami bahwa waktu berdasarkan urutan yaitu melalui hari-hari, bulan, dan tahun-tahun.</w:t>
      </w:r>
    </w:p>
    <w:p>
      <w:pPr/>
      <w:r>
        <w:rPr>
          <w:lang w:val="id_ID" w:bidi="id_ID"/>
        </w:rPr>
      </w:r>
      <w:r>
        <w:rPr>
          <w:lang w:val="id_ID" w:bidi="id_ID"/>
        </w:rPr>
        <w:t xml:space="preserve">Berhenti di sini dan bahaslah di dalam kelompok: Ceritakan kisah dari budaya kamu tentang hal-hal yang disembah orang-orang dalam budaya kamu selain Allah. Hentikan sebentar rekaman ini di sini. </w:t>
      </w:r>
    </w:p>
    <w:p>
      <w:pPr/>
      <w:r>
        <w:rPr>
          <w:lang w:val="id_ID" w:bidi="id_ID"/>
        </w:rPr>
      </w:r>
      <w:r>
        <w:rPr>
          <w:lang w:val="id_ID" w:bidi="id_ID"/>
        </w:rPr>
        <w:t>Hari ke 5 sesuai dengan hari yang ke 2. Sekarang Allah memenuhi udara di " langit dan air di bumi dengan binatang-binatang. Dia memenuhi langit dengan burung dan air dengan ikan. Makhluk di air termasuk binatang-binatang besar dan binatang-binatang kecil. Allah memberkati mereka dan kemudian memberikan mereka perintah untuk memenuhi bumi.</w:t>
      </w:r>
    </w:p>
    <w:p>
      <w:pPr/>
      <w:r>
        <w:rPr>
          <w:lang w:val="id_ID" w:bidi="id_ID"/>
        </w:rPr>
      </w:r>
      <w:r>
        <w:rPr>
          <w:lang w:val="id_ID" w:bidi="id_ID"/>
        </w:rPr>
        <w:t>hari ke 6 sesuai dengan hari ke 3 Allah menciptakan dua hal pada hari yang ke-6 untuk memenuhi tanah kering. Dia menciptakan binatang-binatang yang memiliki anak seperti diri mereka sendiri. Dia menciptakan manusia yang juga akan menghasilkan manusia seperti diri mereka sendiri. Bahasa asli menunjukkan kepada kami bahwa hari yang ke-6 adalah hari yang paling penting Allah memberikan kami lebih banyak detail pada hari ini — Ia mengatakan kepada kami bahwa Ia menciptakan manusia pada hari yang ke-6. Allah mengatakan bahwa Ia menciptakan manusia dalam gambar-Nya. Manusia membawa gambar Tuhan. Itu berarti bahwa mereka seperti Allah secara fisik dan rohani. Mereka dapat berpikir dan mereka memiliki hati nurani, atau cara untuk mengetahui yang benar dari yang salah. Dalam Perjanjian Lama, kadang-kadang perwakilan dari seorang raja atau ratu disebut representasi atau gambaran Allah mengatakan bahwa manusia adalah perwakilan dari-Nya. Allah menjelaskan bahwa Ia menciptakan laki-laki dan perempuan dalam gambar-Nya. Allah juga memberkati manusia dengan cara yang sama dengan hewan-hewan dan tanaman dengan mengatakan kepada mereka untuk berkembang biak dan memenuhi bumi. Tetapi Dia memberikan tugas khusus kepada manusia untuk memerintah atas ciptaannya serta menjaganya. Allah memberikan kepada manusia dan hewan-hewan tanaman dan pohon buah-buahan sebagai makanan.</w:t>
      </w:r>
    </w:p>
    <w:p>
      <w:pPr/>
      <w:r>
        <w:rPr>
          <w:lang w:val="id_ID" w:bidi="id_ID"/>
        </w:rPr>
      </w:r>
      <w:r>
        <w:rPr>
          <w:lang w:val="id_ID" w:bidi="id_ID"/>
        </w:rPr>
        <w:t xml:space="preserve">Berhenti di sini dan bahaslah di dalam kelompok penerjemah: Bagaimana kamu akan berbicara tentang Allah yang menciptakan manusia dalam rupa dan gambar-Nya sendiri? Hentikan sebentar rekaman ini di sini. </w:t>
      </w:r>
    </w:p>
    <w:p>
      <w:pPr/>
      <w:r>
        <w:rPr>
          <w:lang w:val="id_ID" w:bidi="id_ID"/>
        </w:rPr>
      </w:r>
      <w:r>
        <w:rPr>
          <w:lang w:val="id_ID" w:bidi="id_ID"/>
        </w:rPr>
        <w:t>Pada akhir setiap hari, kecuali hari kedua, Allah mengatakan bahwa setiap hari itu baik, atau indah. Tetapi saat Allah melihat semua yang telah Ia ciptakan pada hari yang ke-6 — termasuk manusia — Dia mengatakan itu sangat amat baik!</w:t>
      </w:r>
    </w:p>
    <w:p>
      <w:pPr/>
      <w:r>
        <w:rPr>
          <w:lang w:val="id_ID" w:bidi="id_ID"/>
        </w:rPr>
      </w:r>
      <w:r>
        <w:rPr>
          <w:lang w:val="id_ID" w:bidi="id_ID"/>
        </w:rPr>
        <w:t>Pada akhir hari yang ke-6 Allah telah menyelesaikan pekerjaan penciptaan-Nya — yang termasuk segala sesuatu di langit dan bumi. Dia menjadikan kudus, atau mengkhususkan, hari yang ke-7 dan memberkatinya. Dia beristirahat, atau dia berhenti dari menciptakan pekerjaannya. Allah tidak beristirahat karena ia lelah — perhentian ini merujuk kepada dia yang telah menyelesaikan pekerjaanNya.</w:t>
      </w:r>
    </w:p>
    <w:p>
      <w:pPr/>
      <w:r>
        <w:rPr>
          <w:lang w:val="id_ID" w:bidi="id_ID"/>
        </w:rPr>
      </w:r>
      <w:r>
        <w:rPr>
          <w:lang w:val="id_ID" w:bidi="id_ID"/>
        </w:rPr>
        <w:t>Berhenti di sini dan bahaslah di dalam kelompok penerjemah: Allah membuat hari yang ke-7 "kudus," atau mengkhususkannya. Bahaslah tentang hal-hal dalam budaya kamu yang dilakukan untuk tujuan khusus. Bagaimana kamu memmembahaslah tentang hal tersebut?</w:t>
      </w:r>
      <w:r>
        <w:rPr>
          <w:lang w:val="id_ID" w:bidi="id_ID"/>
        </w:rPr>
      </w:r>
    </w:p>
    <w:p>
      <w:pPr>
        <w:pStyle w:val="Heading3"/>
      </w:pPr>
      <w:r>
        <w:rPr>
          <w:lang w:val="id_ID" w:bidi="id_ID"/>
        </w:rPr>
        <w:t>Menjelaskan Adegan</w:t>
      </w:r>
    </w:p>
    <w:p>
      <w:pPr/>
      <w:r>
        <w:rPr>
          <w:lang w:val="id_ID" w:bidi="id_ID"/>
        </w:rPr>
      </w:r>
      <w:r>
        <w:rPr>
          <w:lang w:val="id_ID" w:bidi="id_ID"/>
        </w:rPr>
        <w:t>Dengarkan rekaman dari Kejadian 1:1–2:3 dalam terjemahan yang paling mudah dimengerti.</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Perikop ini memiliki pendahuluan dan 7 adegan.</w:t>
      </w:r>
    </w:p>
    <w:p>
      <w:pPr/>
      <w:r>
        <w:rPr>
          <w:lang w:val="id_ID" w:bidi="id_ID"/>
        </w:rPr>
      </w:r>
      <w:r>
        <w:rPr>
          <w:b/>
          <w:lang w:val="id_ID" w:bidi="id_ID"/>
        </w:rPr>
        <w:t>Pendahuluan:</w:t>
      </w:r>
      <w:r>
        <w:rPr>
          <w:lang w:val="id_ID" w:bidi="id_ID"/>
        </w:rPr>
        <w:t xml:space="preserve"> Kisah ini dimulai dengan pendahuluan yang menunjukkan seperti apa bumi saat Allah pertama kali menciptakannya pada mulanya</w:t>
      </w:r>
    </w:p>
    <w:p>
      <w:pPr/>
      <w:r>
        <w:rPr>
          <w:lang w:val="id_ID" w:bidi="id_ID"/>
        </w:rPr>
      </w:r>
      <w:r>
        <w:rPr>
          <w:b/>
          <w:lang w:val="id_ID" w:bidi="id_ID"/>
        </w:rPr>
        <w:t>Dalam adegan pertama: Alla</w:t>
      </w:r>
      <w:r>
        <w:rPr>
          <w:lang w:val="id_ID" w:bidi="id_ID"/>
        </w:rPr>
        <w:t>h menciptakan terang dan memisahkannya dari gelap pada hari pertama.</w:t>
      </w:r>
    </w:p>
    <w:p>
      <w:pPr/>
      <w:r>
        <w:rPr>
          <w:lang w:val="id_ID" w:bidi="id_ID"/>
        </w:rPr>
      </w:r>
      <w:r>
        <w:rPr>
          <w:b/>
          <w:lang w:val="id_ID" w:bidi="id_ID"/>
        </w:rPr>
        <w:t>Dalam adegan kedua: Alla</w:t>
      </w:r>
      <w:r>
        <w:rPr>
          <w:lang w:val="id_ID" w:bidi="id_ID"/>
        </w:rPr>
        <w:t>h memisahkan langit dan air di bumi pada hari yang kedua.</w:t>
      </w:r>
    </w:p>
    <w:p>
      <w:pPr/>
      <w:r>
        <w:rPr>
          <w:lang w:val="id_ID" w:bidi="id_ID"/>
        </w:rPr>
      </w:r>
      <w:r>
        <w:rPr>
          <w:b/>
          <w:lang w:val="id_ID" w:bidi="id_ID"/>
        </w:rPr>
        <w:t>Dalam adegan ketigs: Alla</w:t>
      </w:r>
      <w:r>
        <w:rPr>
          <w:lang w:val="id_ID" w:bidi="id_ID"/>
        </w:rPr>
        <w:t>h memisahkan air dari daratan yang kering pada hari yang ketiga. Dia juga menciptakan semua tanaman.</w:t>
      </w:r>
    </w:p>
    <w:p>
      <w:pPr/>
      <w:r>
        <w:rPr>
          <w:lang w:val="id_ID" w:bidi="id_ID"/>
        </w:rPr>
      </w:r>
      <w:r>
        <w:rPr>
          <w:b/>
          <w:lang w:val="id_ID" w:bidi="id_ID"/>
        </w:rPr>
        <w:t>Dalam adegan keempat: Alla</w:t>
      </w:r>
      <w:r>
        <w:rPr>
          <w:lang w:val="id_ID" w:bidi="id_ID"/>
        </w:rPr>
        <w:t>h menciptakan benda-benda penerang seperti matahari, bulan, dan bintang-bintang pada hari yang keempat.</w:t>
      </w:r>
    </w:p>
    <w:p>
      <w:pPr/>
      <w:r>
        <w:rPr>
          <w:lang w:val="id_ID" w:bidi="id_ID"/>
        </w:rPr>
      </w:r>
      <w:r>
        <w:rPr>
          <w:b/>
          <w:lang w:val="id_ID" w:bidi="id_ID"/>
        </w:rPr>
        <w:t>Dalam adegan kelima: Alla</w:t>
      </w:r>
      <w:r>
        <w:rPr>
          <w:lang w:val="id_ID" w:bidi="id_ID"/>
        </w:rPr>
        <w:t>h memenuhi langit dengan burung-burung dan air dengan ikan pada hari yang kelima.</w:t>
      </w:r>
    </w:p>
    <w:p>
      <w:pPr/>
      <w:r>
        <w:rPr>
          <w:lang w:val="id_ID" w:bidi="id_ID"/>
        </w:rPr>
      </w:r>
      <w:r>
        <w:rPr>
          <w:b/>
          <w:lang w:val="id_ID" w:bidi="id_ID"/>
        </w:rPr>
        <w:t>Dalam adegan keenam: Alla</w:t>
      </w:r>
      <w:r>
        <w:rPr>
          <w:lang w:val="id_ID" w:bidi="id_ID"/>
        </w:rPr>
        <w:t>h memenuhi bumi dengan hewan-hewan serta manusia yaitu laki-laki dan perempuan yang pertama pada hari yang keenam. Dia menyelesaikan pekerjaan penciptaan-Nya pada hari yang keenam.</w:t>
      </w:r>
    </w:p>
    <w:p>
      <w:pPr/>
      <w:r>
        <w:rPr>
          <w:lang w:val="id_ID" w:bidi="id_ID"/>
        </w:rPr>
      </w:r>
      <w:r>
        <w:rPr>
          <w:b/>
          <w:lang w:val="id_ID" w:bidi="id_ID"/>
        </w:rPr>
        <w:t>Dalam adegan ketujuh: Alla</w:t>
      </w:r>
      <w:r>
        <w:rPr>
          <w:lang w:val="id_ID" w:bidi="id_ID"/>
        </w:rPr>
        <w:t>h berhenti bekerja dan membuat hari yang ketujuh sebagai hari yang spesial karena itu adalah hari dimana Dia menyelesaikan pekerjaan-Nya.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Burung-burung, ikan, binatang dan daratan</w:t>
      </w:r>
    </w:p>
    <w:p>
      <w:pPr>
        <w:pStyle w:val="ListBullet"/>
        <w:spacing w:line="240" w:lineRule="auto"/>
        <w:ind w:left="720"/>
      </w:pPr>
      <w:r>
        <w:rPr>
          <w:lang w:val="id_ID" w:bidi="id_ID"/>
        </w:rPr>
      </w:r>
      <w:r>
        <w:rPr>
          <w:lang w:val="id_ID" w:bidi="id_ID"/>
        </w:rPr>
        <w:t>Laki-laki dan perempuan</w:t>
      </w:r>
    </w:p>
    <w:p>
      <w:pPr/>
      <w:r>
        <w:rPr>
          <w:lang w:val="id_ID" w:bidi="id_ID"/>
        </w:rPr>
      </w:r>
      <w:r>
        <w:rPr>
          <w:lang w:val="id_ID" w:bidi="id_ID"/>
        </w:rPr>
        <w:t>Sebagai kelompok, perhatikan bagian-bagian dari latar bagian ini: Penting untuk diingat bahwa kisah ini dimulai dengan penjelasan tentang bumi yang kosong dan tidak berbentuk sebelum Allah mulai mengatur bumi dan mengisinya dengan makhluk hidup. Roh Allah atau nafas yang melayang-layang di atas permukaan air, menyatakan penciptaan segala sesuatu dan akan segera mulai bekerja untuk menciptakan dunia.</w:t>
      </w:r>
    </w:p>
    <w:p>
      <w:pPr/>
      <w:r>
        <w:rPr>
          <w:lang w:val="id_ID" w:bidi="id_ID"/>
        </w:rPr>
      </w:r>
      <w:r>
        <w:rPr>
          <w:lang w:val="id_ID" w:bidi="id_ID"/>
        </w:rPr>
        <w:t>Kisah ini adalah laporan tentang hal-hal yang diciptakan Allah dalam urutan yang Ia ciptakan. Laporan tentang ciptaan Allah ini menggunakan banyak pengulangan. Penulis mengatakan penciptaan setiap hari dengan cara yang sama.</w:t>
      </w:r>
    </w:p>
    <w:p>
      <w:pPr/>
      <w:r>
        <w:rPr>
          <w:lang w:val="id_ID" w:bidi="id_ID"/>
        </w:rPr>
      </w:r>
      <w:r>
        <w:rPr>
          <w:lang w:val="id_ID" w:bidi="id_ID"/>
        </w:rPr>
        <w:t xml:space="preserve">Berhenti di sini dan bahaslah di dalam kelompok penerjemah: Bagaimana kamu melaporkan daftar hal-hal yang dilakukan seseorang dalam urutan yang mereka lakukan? Jenis pengulangan atau aturan apa yang kamu gunakan untuk mengingat daftar itu? Hentikan sebentar rekaman ini di sini. </w:t>
      </w:r>
    </w:p>
    <w:p>
      <w:pPr/>
      <w:r>
        <w:rPr>
          <w:lang w:val="id_ID" w:bidi="id_ID"/>
        </w:rPr>
      </w:r>
      <w:r>
        <w:rPr>
          <w:lang w:val="id_ID" w:bidi="id_ID"/>
        </w:rPr>
        <w:t>Penting untuk diingat bahwa pada hari pertama Allah memisahkan terang dari gelap. Allah melihat bahwa terang itu baik. Kemudian Dia menamainya siang dan malam. Kemudian malam dan pagi, hari pertama.</w:t>
      </w:r>
    </w:p>
    <w:p>
      <w:pPr/>
      <w:r>
        <w:rPr>
          <w:lang w:val="id_ID" w:bidi="id_ID"/>
        </w:rPr>
      </w:r>
      <w:r>
        <w:rPr>
          <w:lang w:val="id_ID" w:bidi="id_ID"/>
        </w:rPr>
        <w:t>Kemudian pada hari yang ke-2 Allah memisahkan langit dari air. Allah menamainya langit. Kemudian malam dan pagi, hari yang ke-2.</w:t>
      </w:r>
    </w:p>
    <w:p>
      <w:pPr/>
      <w:r>
        <w:rPr>
          <w:lang w:val="id_ID" w:bidi="id_ID"/>
        </w:rPr>
      </w:r>
      <w:r>
        <w:rPr>
          <w:lang w:val="id_ID" w:bidi="id_ID"/>
        </w:rPr>
        <w:t>Kemudian pada hari yang ke-3 Allah memisahkan air dari daratan yang kering. Allah menamainya lautan dan daratan. Allah berfirman bahwa semuanya itu baik. Kemudian Allah menciptakan tumbuh-tumbuhan yang memiliki biji dan tumbuhan yang memiliki buah — di tanah yang kering. Allah berfirman bahwa semuanya itu baik. Kemudian malam dan pagi, hari yang ke-3</w:t>
      </w:r>
    </w:p>
    <w:p>
      <w:pPr/>
      <w:r>
        <w:rPr>
          <w:lang w:val="id_ID" w:bidi="id_ID"/>
        </w:rPr>
      </w:r>
      <w:r>
        <w:rPr>
          <w:lang w:val="id_ID" w:bidi="id_ID"/>
        </w:rPr>
        <w:t>Pemisahan ini menyediakan tempat yang teratur bagi manusia dan hewan-hewan untuk hidup. Tiga hari pertama ini menunjukkan kepada kita tempat-tempat di mana ciptaan Allah hidup dan cara Allah membuat waktu yaitu siang dan malam. Tiga hari berikutnya menunjukkan Allah yang memenuhi langit, air, dan bumi dengan ciptaan-Nya.</w:t>
      </w:r>
    </w:p>
    <w:p>
      <w:pPr/>
      <w:r>
        <w:rPr>
          <w:lang w:val="id_ID" w:bidi="id_ID"/>
        </w:rPr>
      </w:r>
      <w:r>
        <w:rPr>
          <w:lang w:val="id_ID" w:bidi="id_ID"/>
        </w:rPr>
        <w:t>Pada hari yang ke-4 Allah menciptakan benda-benda penerang di langit untuk menandai waktu-waktu khusus dalam setahun dan untuk menandai hari-hari, bulan, dan tahun-tahun. Dia menjelaskan penerang yang lebih besar dan yang lebih kecil dan menjelaskan kegunaan mereka. Allah melihat bahwa itu baik. Kemudian malam dan pagi, hari yang ke-4</w:t>
      </w:r>
    </w:p>
    <w:p>
      <w:pPr/>
      <w:r>
        <w:rPr>
          <w:lang w:val="id_ID" w:bidi="id_ID"/>
        </w:rPr>
      </w:r>
      <w:r>
        <w:rPr>
          <w:lang w:val="id_ID" w:bidi="id_ID"/>
        </w:rPr>
        <w:t>Pada hari yang ke-5 Allah menciptakan semua jenis makhluk hidup besar dan kecil, di dalam air. Allah juga menciptakan semua jenis burung yang terbang di udara Allah melihat bahwa itu baik. Kemudian Allah mulai memberkati ciptaan-Nya. Allah memberkati makhluk hidup yang berada di lautan dan burung-burung dan Dia memerintahkan kepada mereka untuk berkembang biak dan memenuhi bumi. Kemudian malam dan pagi, hari yang ke-5</w:t>
      </w:r>
    </w:p>
    <w:p>
      <w:pPr/>
      <w:r>
        <w:rPr>
          <w:lang w:val="id_ID" w:bidi="id_ID"/>
        </w:rPr>
      </w:r>
      <w:r>
        <w:rPr>
          <w:lang w:val="id_ID" w:bidi="id_ID"/>
        </w:rPr>
        <w:t>Penting untuk diingat bahwa Allah memberikan banyak detail tentang ciptaan-Nya pada hari yang ke 6. Dia menciptakan ternak seperti sapi dan kambing, makhluk merayap yang merayap di tanah, dan binatang-binatang buas serta hewan-hewan. Dia berfirman bahwa semuanya itu baik. Kemudian Dia menciptakan manusia menurut gambar-Nya sendiri. Allah memberkati manusia itu dan memerintahkan manusia untuk memenuhi bumi dengan manusia lainnya Allah berkata bahwa manusia memiliki otoritas dan tanggung jawab atas ciptaan-Nya dan menjaganya. Allah memberikan segala sesuatu yang dibutuhkan manusia seperti tanaman yang memiliki benih. Allah memberikan kepada hewan-hewan segala macam tanaman yang hijau untuk dimakan. Kemudian Allah berkata bahwa semuanya itu sangat baik. Kemudian malam dan pagi, hari yang ke-6</w:t>
      </w:r>
    </w:p>
    <w:p>
      <w:pPr/>
      <w:r>
        <w:rPr>
          <w:lang w:val="id_ID" w:bidi="id_ID"/>
        </w:rPr>
      </w:r>
      <w:r>
        <w:rPr>
          <w:lang w:val="id_ID" w:bidi="id_ID"/>
        </w:rPr>
        <w:t>Penting untuk diingat bahwa penjelasan tentang setiap hari diakhiri dengan ungkapan yang berarti pekerjaan pada hari itu berakhir — Malam itu dan pagi, hari yang pertama (atau mana pun) Ini berarti bahwa saat pagi tiba, hari itu berakhir.</w:t>
      </w:r>
    </w:p>
    <w:p>
      <w:pPr/>
      <w:r>
        <w:rPr>
          <w:lang w:val="id_ID" w:bidi="id_ID"/>
        </w:rPr>
      </w:r>
      <w:r>
        <w:rPr>
          <w:lang w:val="id_ID" w:bidi="id_ID"/>
        </w:rPr>
        <w:t xml:space="preserve">Hentikan adegannya: Berhenti di sini dan bahaslah dalam kelompok: Bagaimana kamu akan mengakhiri pekerjaan setiap hari dalam ceritamu? Hentikan sebentar rekaman ini di sini. </w:t>
      </w:r>
    </w:p>
    <w:p>
      <w:pPr/>
      <w:r>
        <w:rPr>
          <w:lang w:val="id_ID" w:bidi="id_ID"/>
        </w:rPr>
      </w:r>
      <w:r>
        <w:rPr>
          <w:lang w:val="id_ID" w:bidi="id_ID"/>
        </w:rPr>
        <w:t>Penting untuk diingat bahwa untuk setiap hari, kecuali hari yang ke-2, Allah mengatakan bahwa semuanya yang baik.</w:t>
      </w:r>
    </w:p>
    <w:p>
      <w:pPr/>
      <w:r>
        <w:rPr>
          <w:lang w:val="id_ID" w:bidi="id_ID"/>
        </w:rPr>
      </w:r>
      <w:r>
        <w:rPr>
          <w:lang w:val="id_ID" w:bidi="id_ID"/>
        </w:rPr>
        <w:t>Enam hari penciptaan berakhir dengan ringkasan yang berbunyi, "Penciptaan segala sesuatu — semua hal — di bumi sudah sempurna</w:t>
      </w:r>
    </w:p>
    <w:p>
      <w:pPr/>
      <w:r>
        <w:rPr>
          <w:lang w:val="id_ID" w:bidi="id_ID"/>
        </w:rPr>
      </w:r>
      <w:r>
        <w:rPr>
          <w:lang w:val="id_ID" w:bidi="id_ID"/>
        </w:rPr>
        <w:t>Penting untuk diingat bahwa Allah mengakhiri kisah penciptaan ini dengan menciptakan hari istirahat yang khusus.</w:t>
      </w:r>
    </w:p>
    <w:p>
      <w:pPr/>
      <w:r>
        <w:rPr>
          <w:lang w:val="id_ID" w:bidi="id_ID"/>
        </w:rPr>
      </w:r>
      <w:r>
        <w:rPr>
          <w:lang w:val="id_ID" w:bidi="id_ID"/>
        </w:rPr>
        <w:t>Sekarang, kelompok hendaknya membuat papan cerita, menggambar atau menggunakan barang-barang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rekaman dari Kejadian 1:1–2:3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kisah ini memiliki delapan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Burung-burung, ikan, binatang-binatang dan daratan</w:t>
      </w:r>
    </w:p>
    <w:p>
      <w:pPr>
        <w:pStyle w:val="ListBullet"/>
        <w:spacing w:line="240" w:lineRule="auto"/>
        <w:ind w:left="720"/>
      </w:pPr>
      <w:r>
        <w:rPr>
          <w:lang w:val="id_ID" w:bidi="id_ID"/>
        </w:rPr>
      </w:r>
      <w:r>
        <w:rPr>
          <w:lang w:val="id_ID" w:bidi="id_ID"/>
        </w:rPr>
        <w:t>Laki-laki dan perempuan</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bagian-bagian dari kisah itu.</w:t>
      </w:r>
    </w:p>
    <w:p>
      <w:pPr/>
      <w:r>
        <w:rPr>
          <w:lang w:val="id_ID" w:bidi="id_ID"/>
        </w:rPr>
      </w:r>
      <w:r>
        <w:rPr>
          <w:lang w:val="id_ID" w:bidi="id_ID"/>
        </w:rPr>
        <w:t>Hentikan sebentar rekaman di sini dan mulai peragakan perikop ini.</w:t>
      </w:r>
    </w:p>
    <w:p>
      <w:pPr/>
      <w:r>
        <w:rPr>
          <w:lang w:val="id_ID" w:bidi="id_ID"/>
        </w:rPr>
      </w:r>
      <w:r>
        <w:rPr>
          <w:lang w:val="id_ID" w:bidi="id_ID"/>
        </w:rPr>
        <w:t>Kelompok harus 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 xml:space="preserve">Berikut ini adalah contoh sandiwara dan tanggapan dari pemainnya. </w:t>
      </w:r>
    </w:p>
    <w:p>
      <w:pPr/>
      <w:r>
        <w:rPr>
          <w:lang w:val="id_ID" w:bidi="id_ID"/>
        </w:rPr>
      </w:r>
      <w:r>
        <w:rPr>
          <w:lang w:val="id_ID" w:bidi="id_ID"/>
        </w:rPr>
        <w:t>Pada mulanya, Allah menciptakan langit dan bumi dan segala sesuatu yang ada di dalamnya. Bumi itu kosong dan tidak berbentuk. Roh Allah melayang-layang di atas permukaan air. Kemudian Allah berfirman. Allah memerintahkan terang untuk muncul, dan hal itu terjadi. Allah melihat terang itu baik, dan Dia memisahkan terang dari gelap. Allah menyebut siang itu terang dan gelap itu malam Kemudian malam berlalu dan pagi tiba, dan itu adalah hari yang pertama.</w:t>
      </w:r>
    </w:p>
    <w:p>
      <w:pPr/>
      <w:r>
        <w:rPr>
          <w:lang w:val="id_ID" w:bidi="id_ID"/>
        </w:rPr>
      </w:r>
      <w:r>
        <w:rPr>
          <w:lang w:val="id_ID" w:bidi="id_ID"/>
        </w:rPr>
        <w:t>Hentikan sebentar sandiwaranya. Tanyakan kepada orang yang memerankan peran sebagai Allah, "Apa yang sedang kamu rasakan atau pikirkan?" kamu mungkin mendengar hal-hal seperti, "Senang mulai melihat keteraturan di dunia." Ulangi sandiwaranya.</w:t>
      </w:r>
    </w:p>
    <w:p>
      <w:pPr/>
      <w:r>
        <w:rPr>
          <w:lang w:val="id_ID" w:bidi="id_ID"/>
        </w:rPr>
      </w:r>
      <w:r>
        <w:rPr>
          <w:lang w:val="id_ID" w:bidi="id_ID"/>
        </w:rPr>
        <w:t>Kemudian Allah berfirman untuk memisahkan antara air di langit dan air di bumi. Allah menyebut cakrawala itu langit Kemudian malam berlalu dan pagi tiba, dan itu adalah hari yang kedua</w:t>
      </w:r>
    </w:p>
    <w:p>
      <w:pPr/>
      <w:r>
        <w:rPr>
          <w:lang w:val="id_ID" w:bidi="id_ID"/>
        </w:rPr>
      </w:r>
      <w:r>
        <w:rPr>
          <w:lang w:val="id_ID" w:bidi="id_ID"/>
        </w:rPr>
        <w:t>Kemudian Allah berfirman kepada air untuk berkumpul sehingga tanah yang kering dapat muncul. Allah menamai yang kering itu daratan dan yang berair itu lautan. Dan Allah melihat bahwa itu baik —hal itu menyenangkan hati-Nya. Allah berfirman jadilah tumbuh-tumbuhan yang berbiji dan tanaman yang berbuah untuk tumbuh. Benih akan menghasilkan lebih banyak tumbuh-tumbuhan seperti darimana ia berasal, Dan hal itu terjadi. Allah melihat bahwa semuanya itu baik. Kemudian malam berlalu dan pagi tiba, dan itu adalah hari yang ketiga</w:t>
      </w:r>
    </w:p>
    <w:p>
      <w:pPr/>
      <w:r>
        <w:rPr>
          <w:lang w:val="id_ID" w:bidi="id_ID"/>
        </w:rPr>
      </w:r>
      <w:r>
        <w:rPr>
          <w:lang w:val="id_ID" w:bidi="id_ID"/>
        </w:rPr>
        <w:t>Allah berfirman kepada benda-benda penerang untuk muncul di langit. Terang yang lebih besar pada waktu siang, dan terang yang lebih kecil pada waktu malam. Allah juga menciptakan bintang-bintang. Benda-benda penerang ini menunjukkan kepada kami siang dan malam, tahun-tahun dan bulan, dan waktu-waktu yang khusus dalam setahun Allah melihat bahwa semuanya tu baik. Kemudian malam berlalu dan pagi tiba, dan itu adalah hari yang keempat</w:t>
      </w:r>
    </w:p>
    <w:p>
      <w:pPr/>
      <w:r>
        <w:rPr>
          <w:lang w:val="id_ID" w:bidi="id_ID"/>
        </w:rPr>
      </w:r>
      <w:r>
        <w:rPr>
          <w:lang w:val="id_ID" w:bidi="id_ID"/>
        </w:rPr>
        <w:t>Kemudian Allah berfirman kepada ikan dan segala sesuatu yang bergerak untuk muncul di air dan burung-burung, besar dan kecil, muncul di langit. Segala sesuatu, besar dan kecil, yang berenang di dalam air, dan setiap burung juga melahirkan anak-anak yang seperti diri mereka sendiri. Allah melihat bahwa semuanya itu baik. Allah memberkati ikan dan burung-burung dan berkata, "Berkebang biaklah," yang berarti memiliki banyak anak. Kemudian malam berlalu dan pagi tiba, dan itu adalah hari yang kelima</w:t>
      </w:r>
    </w:p>
    <w:p>
      <w:pPr/>
      <w:r>
        <w:rPr>
          <w:lang w:val="id_ID" w:bidi="id_ID"/>
        </w:rPr>
      </w:r>
      <w:r>
        <w:rPr>
          <w:lang w:val="id_ID" w:bidi="id_ID"/>
        </w:rPr>
        <w:t xml:space="preserve">Kemudian Allah berfirman jadilah binatang-binatang Ini adalah semua jenis binatang-binatang — yang hidup di sekamir rumah tangga, binatang-binatang kecil dan serangga di dekat tanah, dan binatang-binatang liar. Setiap binatang juga dapat berkembang biak seperti diri mereka sendiri. Allah melihat bahwa semuanya itu baik. </w:t>
      </w:r>
    </w:p>
    <w:p>
      <w:pPr/>
      <w:r>
        <w:rPr>
          <w:lang w:val="id_ID" w:bidi="id_ID"/>
        </w:rPr>
      </w:r>
      <w:r>
        <w:rPr>
          <w:lang w:val="id_ID" w:bidi="id_ID"/>
        </w:rPr>
        <w:t xml:space="preserve">Hentikan sebentar sandiwaranya. Tanyakan kepada orang yang memerankan peran sebagai Allah, "Apa yang sedang kamu rasakan atau pikirkan?" kamu mungkin mendengar hal-hal seperti, "Saya senang menjadi seorang seniman, saya sangat bangga dengan apa yang telah saya buat, Ini sesuatu yang indah Ada satu hal yang tersisa untuk dibuat." Lanjutkan adegannya. </w:t>
      </w:r>
    </w:p>
    <w:p>
      <w:pPr/>
      <w:r>
        <w:rPr>
          <w:lang w:val="id_ID" w:bidi="id_ID"/>
        </w:rPr>
      </w:r>
      <w:r>
        <w:rPr>
          <w:lang w:val="id_ID" w:bidi="id_ID"/>
        </w:rPr>
        <w:t xml:space="preserve">Kemudian Allah berkata, "Mari kami menjadikan manusia menurut gambar dan rupa kami dan mereka akan menjadi seperti kami. Mereka akan berkuasa atas semua ikan, burung, dan binatang di bumi." Kemudian Allah menciptakan manusia — laki-laki dan perempuan — serupa seperti Dia. Allah memberkati laki-laki dan perempuan dan mengatakan kepada mereka untuk memiliki banyak anak dan memenuhi bumi. Mereka akan berkuasa atas bumi dan semua ikan-ikan, burung-burung, dan binatang di bumi. Allah memberikan kepada manusia dan kepada semua binatang yaitu semua tanaman untuk menjadi makanan mereka. Allah melihat semua yang telah Ia ciptakan, dan Dia melihat bahwa itu sangat amat </w:t>
      </w:r>
      <w:r>
        <w:rPr>
          <w:b/>
          <w:lang w:val="id_ID" w:bidi="id_ID"/>
        </w:rPr>
        <w:t>baik</w:t>
      </w:r>
      <w:r>
        <w:rPr>
          <w:lang w:val="id_ID" w:bidi="id_ID"/>
        </w:rPr>
        <w:t>! Kemudian malam berlalu dan pagi tiba, dan itu adalah hari yang keenam</w:t>
      </w:r>
    </w:p>
    <w:p>
      <w:pPr/>
      <w:r>
        <w:rPr>
          <w:lang w:val="id_ID" w:bidi="id_ID"/>
        </w:rPr>
      </w:r>
      <w:r>
        <w:rPr>
          <w:lang w:val="id_ID" w:bidi="id_ID"/>
        </w:rPr>
        <w:t xml:space="preserve">Hentikan sebentar sandiwaranya. Tanyakan kepada orang yang memerankan peran sebagai Allah, "Apa yang sedang kamu rasakan atau pikirkan?" kamu mungkin mendengar hal-hal seperti, "Ini adalah hari yang spesial! Aku telah membuat hal yang kusukai, Manusia! Mereka seperti aku!" Tanyakan kepada para aktor yang memerankan banyak orang, "Bagaimana perasaan kamu?" kamu mungkin mendengar hal-hal seperti, "Dunia ini indah! Apakah Allah menciptakan ini hanya untuk kami?" Lanjutkan adegannya. </w:t>
      </w:r>
    </w:p>
    <w:p>
      <w:pPr/>
      <w:r>
        <w:rPr>
          <w:lang w:val="id_ID" w:bidi="id_ID"/>
        </w:rPr>
      </w:r>
      <w:r>
        <w:rPr>
          <w:lang w:val="id_ID" w:bidi="id_ID"/>
        </w:rPr>
        <w:t>Allah telah menyelesaikan semua yang Ia ciptakan di langit dan bumi sebelum hari yang ketujuh dimulai. Jadi Allah berhenti bekerja dan beristirahat, atau tidak bekerja, pada hari yang ke-7. Allah memberkati hari yang ke-7 dan mengatakan bahwa itu adalah hari yang khusus yang ditetapkan bagi-Nya.</w:t>
      </w:r>
    </w:p>
    <w:p>
      <w:pPr/>
      <w:r>
        <w:rPr>
          <w:lang w:val="id_ID" w:bidi="id_ID"/>
        </w:rPr>
      </w:r>
      <w:r>
        <w:rPr>
          <w:lang w:val="id_ID" w:bidi="id_ID"/>
        </w:rPr>
        <w:t>Hentikan sebentar sandiwaranya. Tanyakan kepada orang yang memerankan peran sebagai Allah, "Apa yang sedang kamu rasakan atau pikirkan?" kamu mungkin mendengar hal-hal seperti, "Aku sangat puas dalam menciptakan semua ciptaan ini. Saya telah menyelesaikan pekerjaan ini dengan sangat amat baik."</w:t>
      </w:r>
      <w:r>
        <w:rPr>
          <w:lang w:val="id_ID" w:bidi="id_ID"/>
        </w:rPr>
      </w:r>
    </w:p>
    <w:p>
      <w:pPr>
        <w:pStyle w:val="Heading3"/>
      </w:pPr>
      <w:r>
        <w:rPr>
          <w:lang w:val="id_ID" w:bidi="id_ID"/>
        </w:rPr>
        <w:t>Melengkapi yang Kurang</w:t>
      </w:r>
    </w:p>
    <w:p>
      <w:pPr/>
      <w:r>
        <w:rPr>
          <w:lang w:val="id_ID" w:bidi="id_ID"/>
        </w:rPr>
      </w:r>
      <w:r>
        <w:rPr>
          <w:lang w:val="id_ID" w:bidi="id_ID"/>
        </w:rPr>
        <w:t>Dengarkan rekaman dari Kejadian 1:1–2:3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Pada mulanya Allah menciptakan segala sesuatu di alam semesta — Dia menciptakan </w:t>
      </w:r>
      <w:r>
        <w:rPr>
          <w:b/>
          <w:lang w:val="id_ID" w:bidi="id_ID"/>
        </w:rPr>
        <w:t>langit</w:t>
      </w:r>
      <w:r>
        <w:rPr>
          <w:lang w:val="id_ID" w:bidi="id_ID"/>
        </w:rPr>
        <w:t xml:space="preserve"> dan bumi. Di sini, surga berarti langit atau benda-benda yang berada di atas bumi.</w:t>
      </w:r>
    </w:p>
    <w:p>
      <w:pPr/>
      <w:r>
        <w:rPr>
          <w:lang w:val="id_ID" w:bidi="id_ID"/>
        </w:rPr>
      </w:r>
      <w:r>
        <w:rPr>
          <w:lang w:val="id_ID" w:bidi="id_ID"/>
        </w:rPr>
        <w:t xml:space="preserve">Berhenti di sini dan bahaslah dalam kelompok kata atau ungkapan apa yang akan kamu pakai untuk </w:t>
      </w:r>
      <w:r>
        <w:rPr>
          <w:b/>
          <w:lang w:val="id_ID" w:bidi="id_ID"/>
        </w:rPr>
        <w:t>surga</w:t>
      </w:r>
      <w:r>
        <w:rPr>
          <w:lang w:val="id_ID" w:bidi="id_ID"/>
        </w:rPr>
        <w:t xml:space="preserve">untuk mengatakan langit.” Carilah kata </w:t>
      </w:r>
      <w:r>
        <w:rPr>
          <w:lang w:val="id_ID" w:bidi="id_ID"/>
        </w:rPr>
        <w:t>surga</w:t>
      </w:r>
      <w:r>
        <w:rPr>
          <w:lang w:val="id_ID" w:bidi="id_ID"/>
        </w:rPr>
        <w:t xml:space="preserve"> di dalam Daftar Istilah Utama untuk keterangan yang lebih lanjut. Hentikan sebentar rekaman ini di sini. </w:t>
      </w:r>
    </w:p>
    <w:p>
      <w:pPr/>
      <w:r>
        <w:rPr>
          <w:lang w:val="id_ID" w:bidi="id_ID"/>
        </w:rPr>
      </w:r>
      <w:r>
        <w:rPr>
          <w:lang w:val="id_ID" w:bidi="id_ID"/>
        </w:rPr>
        <w:t>Dalam Perjanjian Lama, Allah adalah satu-satunya yang dapat melakukan tindakan untuk menciptakan sesuatu. Menciptakan sesuatu berarti membuatnya baru atau memperbarui atau memulihkan Dalam perikop ini, kata bahasa Inggris "ciptakan" dan "membuat" digunakan, tetapi keduanya memiliki arti yang sama. Kadang-kadang, Allah menggunakan bahan untuk membuat sesuatu, seperti Dia menggunakan tanah untuk membuat manusia, tetapi sering kali Dia membuat sesuatu dari ketiadaan.</w:t>
      </w:r>
    </w:p>
    <w:p>
      <w:pPr/>
      <w:r>
        <w:rPr>
          <w:lang w:val="id_ID" w:bidi="id_ID"/>
        </w:rPr>
      </w:r>
      <w:r>
        <w:rPr>
          <w:lang w:val="id_ID" w:bidi="id_ID"/>
        </w:rPr>
        <w:t>Sebelum Allah mulai menciptakan keteraturan di bumi, kamu dapat mengatakan bahwa bumi itu kosong dan tidak berbentuk, atau bahwa tanah itu adalah tanah yang tidak berbentuk. Kegelapan menutupi air yang dalam, seperti area yang luas dengan air yang tidak ada apa-apa — hanya air yang membentang sejauh yang dapat kamu lihat dan sangat dalam sehingga kamu tidak dapat menyentuh dasarnya.</w:t>
      </w:r>
    </w:p>
    <w:p>
      <w:pPr/>
      <w:r>
        <w:rPr>
          <w:lang w:val="id_ID" w:bidi="id_ID"/>
        </w:rPr>
      </w:r>
      <w:r>
        <w:rPr>
          <w:lang w:val="id_ID" w:bidi="id_ID"/>
        </w:rPr>
        <w:t xml:space="preserve">Roh Allah melayang-layang, bergerak, atau bergerak di atas air. </w:t>
      </w:r>
      <w:r>
        <w:rPr>
          <w:b/>
          <w:lang w:val="id_ID" w:bidi="id_ID"/>
        </w:rPr>
        <w:t>Roh Allah</w:t>
      </w:r>
      <w:r>
        <w:rPr>
          <w:lang w:val="id_ID" w:bidi="id_ID"/>
        </w:rPr>
        <w:t xml:space="preserve"> adalah "kuasa Allah," atau "angin dari Allah," yang seharusnya kedengaran tidak merusak. sebenarnya, Allah sendiri berada di sana</w:t>
      </w:r>
    </w:p>
    <w:p>
      <w:pPr/>
      <w:r>
        <w:rPr>
          <w:lang w:val="id_ID" w:bidi="id_ID"/>
        </w:rPr>
      </w:r>
      <w:r>
        <w:rPr>
          <w:lang w:val="id_ID" w:bidi="id_ID"/>
        </w:rPr>
        <w:t>Berhenti di sini dan bahaslah bagaimana kamu akan menerjemahkan ungkapan</w:t>
      </w:r>
      <w:r>
        <w:rPr>
          <w:b/>
          <w:lang w:val="id_ID" w:bidi="id_ID"/>
        </w:rPr>
        <w:t xml:space="preserve"> Roh Allah</w:t>
      </w:r>
      <w:r>
        <w:rPr>
          <w:lang w:val="id_ID" w:bidi="id_ID"/>
        </w:rPr>
        <w:t xml:space="preserve"> kami menggunakan ungkapan yang lebih umum Roh Allah dalam Perjanjian Lama, tetapi kamu dapat melihat </w:t>
      </w:r>
      <w:r>
        <w:rPr>
          <w:lang w:val="id_ID" w:bidi="id_ID"/>
        </w:rPr>
        <w:t>Roh Kudus</w:t>
      </w:r>
      <w:r>
        <w:rPr>
          <w:lang w:val="id_ID" w:bidi="id_ID"/>
        </w:rPr>
        <w:t xml:space="preserve">dalam kamus untuk petunjuk lebih lanjut tentang roh Allah. Hentikan sebentar rekaman ini di sini. </w:t>
      </w:r>
    </w:p>
    <w:p>
      <w:pPr/>
      <w:r>
        <w:rPr>
          <w:lang w:val="id_ID" w:bidi="id_ID"/>
        </w:rPr>
      </w:r>
      <w:r>
        <w:rPr>
          <w:lang w:val="id_ID" w:bidi="id_ID"/>
        </w:rPr>
        <w:t>Ketika Allah mulai berbicara dan menciptakan, kadang-kadang terjemahan mengatakan bahwa Allah berkata, "jadilah terang," tetapi ini benar-benar berarti bahwa Allah sendiri memerintahkan terang untuk muncul.</w:t>
      </w:r>
    </w:p>
    <w:p>
      <w:pPr/>
      <w:r>
        <w:rPr>
          <w:lang w:val="id_ID" w:bidi="id_ID"/>
        </w:rPr>
      </w:r>
      <w:r>
        <w:rPr>
          <w:lang w:val="id_ID" w:bidi="id_ID"/>
        </w:rPr>
        <w:t>Untuk setiap hari kecuali pada hari ke 2, Allah mengatakan bahwa ini "baik." Ini berarti bahwa Allah puas dengan apa yang telah Dia ciptakan. Itu tidak berarti bahwa benda atau hari itu baik atau lebih baik daripada benda lain, tetapi bahwa Allah senang dan merasa bahagia saat Dia melihatnya.</w:t>
      </w:r>
    </w:p>
    <w:p>
      <w:pPr/>
      <w:r>
        <w:rPr>
          <w:lang w:val="id_ID" w:bidi="id_ID"/>
        </w:rPr>
      </w:r>
      <w:r>
        <w:rPr>
          <w:lang w:val="id_ID" w:bidi="id_ID"/>
        </w:rPr>
        <w:t>Ini memulai daftar hari-hari penciptaan. Pada akhir setiap hari ada sebuah ungkapan yang berarti, "hari ini telah selesai" kamu dapat mengatakan bahwa hari itu telah selesai saat malam berlalu dan pagi tiba. Cara yang lebih alami untuk mengatakan ini dalam bahasamu mungkin adalah sesuatu yang sederhana seperti, "hari pertama berakhir."</w:t>
      </w:r>
    </w:p>
    <w:p>
      <w:pPr/>
      <w:r>
        <w:rPr>
          <w:lang w:val="id_ID" w:bidi="id_ID"/>
        </w:rPr>
      </w:r>
      <w:r>
        <w:rPr>
          <w:lang w:val="id_ID" w:bidi="id_ID"/>
        </w:rPr>
        <w:t xml:space="preserve">Berhenti di sini dan bahaslah dalam kelompok penerjemah: Bagaimana kamu menunjukkan dalam bahasa kamu bahwa satu langkah dalam daftar telah selesai? Hentikan sebentar rekaman ini di sini. </w:t>
      </w:r>
    </w:p>
    <w:p>
      <w:pPr/>
      <w:r>
        <w:rPr>
          <w:lang w:val="id_ID" w:bidi="id_ID"/>
        </w:rPr>
      </w:r>
      <w:r>
        <w:rPr>
          <w:lang w:val="id_ID" w:bidi="id_ID"/>
        </w:rPr>
        <w:t>Ketika Allah memisahkan air di bawah ini dan air di atas, Dia menciptakan langit. Langit ini seperti ada atap atau tenda atau mangkuk yang terbalik di atas bumi yang memisahkan air dari bumi dari air di atas langit.</w:t>
      </w:r>
    </w:p>
    <w:p>
      <w:pPr/>
      <w:r>
        <w:rPr>
          <w:lang w:val="id_ID" w:bidi="id_ID"/>
        </w:rPr>
      </w:r>
      <w:r>
        <w:rPr>
          <w:lang w:val="id_ID" w:bidi="id_ID"/>
        </w:rPr>
        <w:t xml:space="preserve">Berhenti di sini dan bahaslah dalam kelompok penerjemah: Kata apa yang akan kamu gunakan untuk gagasan tentang "ruang" atau "cakrawala" yang diciptakan Allah? Kata apa yang akan kamu gunakan untuk "langit"? Hentikan sebentar rekaman ini di sini. </w:t>
      </w:r>
    </w:p>
    <w:p>
      <w:pPr/>
      <w:r>
        <w:rPr>
          <w:lang w:val="id_ID" w:bidi="id_ID"/>
        </w:rPr>
      </w:r>
      <w:r>
        <w:rPr>
          <w:lang w:val="id_ID" w:bidi="id_ID"/>
        </w:rPr>
        <w:t>Allah membuat terang untuk menunjukkan kepada kita musim, hari, dan tahun. Musim adalah waktu-waktu khusus dalam setahun yang perlu kita ketahui. Itu mungkin adalah hari-hari perayaan, waktu panen dalam masyarakat, atau waktu apa pun dalam setahun yang penting bagi masyarakat.</w:t>
      </w:r>
    </w:p>
    <w:p>
      <w:pPr/>
      <w:r>
        <w:rPr>
          <w:lang w:val="id_ID" w:bidi="id_ID"/>
        </w:rPr>
      </w:r>
      <w:r>
        <w:rPr>
          <w:lang w:val="id_ID" w:bidi="id_ID"/>
        </w:rPr>
        <w:t>Pada hari kelima Allah memenuhi langit dan air dengan binatang-binatang yang hidup. Allah menempatkan ikan dan makhluk laut yang besar di dalam air — semua yang bergerak di dalam air. kami tidak tahu apa jenis-jenis hewan laut besar itu, jadi cobalah tetap menggambarkanya secara umum.</w:t>
      </w:r>
    </w:p>
    <w:p>
      <w:pPr/>
      <w:r>
        <w:rPr>
          <w:lang w:val="id_ID" w:bidi="id_ID"/>
        </w:rPr>
      </w:r>
      <w:r>
        <w:rPr>
          <w:lang w:val="id_ID" w:bidi="id_ID"/>
        </w:rPr>
        <w:t>Allah menempatkan semua jenis burung di udara — ini termasuk burung-burung kecil dan burung-burung besar yang memakan binatang-binatang lainnya.</w:t>
      </w:r>
    </w:p>
    <w:p>
      <w:pPr/>
      <w:r>
        <w:rPr>
          <w:lang w:val="id_ID" w:bidi="id_ID"/>
        </w:rPr>
      </w:r>
      <w:r>
        <w:rPr>
          <w:lang w:val="id_ID" w:bidi="id_ID"/>
        </w:rPr>
        <w:t>Pada hari yang keenam, Allah menempatkan tiga jenis binatang di darat:</w:t>
      </w:r>
    </w:p>
    <w:p>
      <w:pPr>
        <w:pStyle w:val="ListBullet"/>
        <w:spacing w:line="240" w:lineRule="auto"/>
        <w:ind w:left="720"/>
      </w:pPr>
      <w:r>
        <w:rPr>
          <w:lang w:val="id_ID" w:bidi="id_ID"/>
        </w:rPr>
      </w:r>
      <w:r>
        <w:rPr>
          <w:lang w:val="id_ID" w:bidi="id_ID"/>
        </w:rPr>
        <w:t xml:space="preserve"> Ternak Sapi adalah binatang peliharaan yang tinggal di sekitar rumah.</w:t>
      </w:r>
    </w:p>
    <w:p>
      <w:pPr>
        <w:pStyle w:val="ListBullet"/>
        <w:spacing w:line="240" w:lineRule="auto"/>
        <w:ind w:left="720"/>
      </w:pPr>
      <w:r>
        <w:rPr>
          <w:lang w:val="id_ID" w:bidi="id_ID"/>
        </w:rPr>
      </w:r>
      <w:r>
        <w:rPr>
          <w:lang w:val="id_ID" w:bidi="id_ID"/>
        </w:rPr>
        <w:t>Makhluk-makhluk merayap atau bergerak di tanah seperti ular, kadal, serangga, tikus, dan binatang-binatang kecil.</w:t>
      </w:r>
    </w:p>
    <w:p>
      <w:pPr>
        <w:pStyle w:val="ListBullet"/>
        <w:spacing w:line="240" w:lineRule="auto"/>
        <w:ind w:left="720"/>
      </w:pPr>
      <w:r>
        <w:rPr>
          <w:lang w:val="id_ID" w:bidi="id_ID"/>
        </w:rPr>
      </w:r>
      <w:r>
        <w:rPr>
          <w:lang w:val="id_ID" w:bidi="id_ID"/>
        </w:rPr>
        <w:t>Binatang-binatang liar adalah binatang-binatang yang hidup di alam liar — kadang-kadang mereka berbahaya.</w:t>
      </w:r>
    </w:p>
    <w:p>
      <w:pPr/>
      <w:r>
        <w:rPr>
          <w:lang w:val="id_ID" w:bidi="id_ID"/>
        </w:rPr>
      </w:r>
      <w:r>
        <w:rPr>
          <w:lang w:val="id_ID" w:bidi="id_ID"/>
        </w:rPr>
        <w:t xml:space="preserve">Sepanjang perikop ini, kata umum untuk Allah digunakan, bukan nama pribadi Allah Yahweh. Ketika Allah membuat manusia, Dia mengatakan "Mari </w:t>
      </w:r>
      <w:r>
        <w:rPr>
          <w:b/>
          <w:lang w:val="id_ID" w:bidi="id_ID"/>
        </w:rPr>
        <w:t>kita</w:t>
      </w:r>
      <w:r>
        <w:rPr>
          <w:lang w:val="id_ID" w:bidi="id_ID"/>
        </w:rPr>
        <w:t xml:space="preserve"> membuat manusia dalam gambar dan rupa k." kita tidak tahu mengapa Allah menggunakan istilah "kita" untuk menunjukkan diri-Nya Para ilmuan Alkitab memiliki beberapa gagasan. Mungkin Allah berbicara kepada para malaikat surgawi-Nya Mungkin Allah sudah merujuk kepada tritunggal dari diri-Nya sendiri, Anak-Nya Yesus, dan Roh Kudus Tetapi para pendengar-Nya yang semula tidak akan memahami hal itu. Mungkin Allah menunjukkan keagungan-Nya. Dalam Perjanjian Lama, raja-raja kadang-kadang merujuk kepada diri mereka sebagai "kita" untuk menunjukkan kehormatan dan rasa hormat. Mungkin Allah berbicara kepada diri-Nya dan berkonsultasi dengan diri-Nya tentang apa yang ingin Dia lakukan. Kebanyakan ahli Alkitab percaya bahwa Allah menunjukkan bahwa kita harus menghormati-Nya sebagai raja.</w:t>
      </w:r>
    </w:p>
    <w:p>
      <w:pPr/>
      <w:r>
        <w:rPr>
          <w:lang w:val="id_ID" w:bidi="id_ID"/>
        </w:rPr>
      </w:r>
      <w:r>
        <w:rPr>
          <w:lang w:val="id_ID" w:bidi="id_ID"/>
        </w:rPr>
        <w:t xml:space="preserve">Allah mengatakan bahwa Ia menciptakan manusia </w:t>
      </w:r>
      <w:r>
        <w:rPr>
          <w:b/>
          <w:lang w:val="id_ID" w:bidi="id_ID"/>
        </w:rPr>
        <w:t>dalam gambar-Nya</w:t>
      </w:r>
      <w:r>
        <w:rPr>
          <w:lang w:val="id_ID" w:bidi="id_ID"/>
        </w:rPr>
        <w:t>. manusia adalah perwujudan gambar Allah. Itu berarti bahwa mereka seperti Allah secara tubuh dan rohani. Mereka dapat berpikir dan mereka memiliki hati nurani, atau cara untuk mengetahui yang benar dari yang salah. Dalam Perjanjian Lama, kadang-kadang perwakilan dari seorang raja atau ratu disebut representasi atau gambaran Allah mengatakan bahwa manusia adalah perwakilan dari-Nya. Allah menjelaskan bahwa Ia menciptakan laki-laki dan perempuan dalam gambar-Nya. kami tidak tahu persis apa artinya "Allah menciptakan manusia dalam gambar-Nya," jadi pastikan untuk menjelaskan ini dalam bahasamu juga.</w:t>
      </w:r>
    </w:p>
    <w:p>
      <w:pPr/>
      <w:r>
        <w:rPr>
          <w:lang w:val="id_ID" w:bidi="id_ID"/>
        </w:rPr>
      </w:r>
      <w:r>
        <w:rPr>
          <w:lang w:val="id_ID" w:bidi="id_ID"/>
        </w:rPr>
        <w:t xml:space="preserve">Berhenti di sini dan bahas dalam kelompok kata atau ungkapan apa yang akan digunakan untuk kata </w:t>
      </w:r>
      <w:r>
        <w:rPr>
          <w:b/>
          <w:lang w:val="id_ID" w:bidi="id_ID"/>
        </w:rPr>
        <w:t>gambar Tuhan</w:t>
      </w:r>
      <w:r>
        <w:rPr>
          <w:lang w:val="id_ID" w:bidi="id_ID"/>
        </w:rPr>
        <w:t xml:space="preserve"> Carilah kata </w:t>
      </w:r>
      <w:r>
        <w:rPr>
          <w:lang w:val="id_ID" w:bidi="id_ID"/>
        </w:rPr>
        <w:t>gambar Tuhan</w:t>
      </w:r>
      <w:r>
        <w:rPr>
          <w:lang w:val="id_ID" w:bidi="id_ID"/>
        </w:rPr>
        <w:t xml:space="preserve">di Glosarium Utama untuk keterangan yang lebih lanjut. Hentikan sebentar rekaman ini di sini. </w:t>
      </w:r>
    </w:p>
    <w:p>
      <w:pPr/>
      <w:r>
        <w:rPr>
          <w:lang w:val="id_ID" w:bidi="id_ID"/>
        </w:rPr>
      </w:r>
      <w:r>
        <w:rPr>
          <w:lang w:val="id_ID" w:bidi="id_ID"/>
        </w:rPr>
        <w:t>Apakah Allah menciptakan satu laki-laki dan satu perempuan pada saat ini, atau banyak orang? Ini adalah pernyataan umum tentang Allah menciptakan manusia. Dalam perikop berikutnya kami mendengar rincian tentang laki-laki dan perempuan pertama. Di sini, kita dapat mengatakan bahwa Allah menciptakan manusia, perempuan dan laki-laki.</w:t>
      </w:r>
    </w:p>
    <w:p>
      <w:pPr/>
      <w:r>
        <w:rPr>
          <w:lang w:val="id_ID" w:bidi="id_ID"/>
        </w:rPr>
      </w:r>
      <w:r>
        <w:rPr>
          <w:lang w:val="id_ID" w:bidi="id_ID"/>
        </w:rPr>
        <w:t>Allah mengatakan kepada manusia untuk berkuasa atas bumi. Ini berarti bahwa manusia harus mengatur bumi dengan damai dan bertanggung jawab. Mereka harus memerintah dan menaklukkan bumi, dan ini berarti menggunakan kuasa untuk mengatur bumi dalam memenuhi kebutuhan mereka, seperti bertani dan mengolah tanah. Ini adalah bahasa kerajaan — Allah ingin manusia memerintah seperti raja-raja dan ratu atas bumi.</w:t>
      </w:r>
    </w:p>
    <w:p>
      <w:pPr/>
      <w:r>
        <w:rPr>
          <w:lang w:val="id_ID" w:bidi="id_ID"/>
        </w:rPr>
      </w:r>
      <w:r>
        <w:rPr>
          <w:lang w:val="id_ID" w:bidi="id_ID"/>
        </w:rPr>
        <w:t>Allah telah menyelesaikan pekerjaan-Nya — pekerjaan yang dilakukan oleh seorang pekerja atau tukang yang terampil. Allah menyelesaikan pekerjaan-Nya, tetapi Dia tidak lelah. Dia tidak butuh beristirahat karena Dia lelah. Dia telah menyelesaikan semua yang harus Dia lakukan, jadi Dia berhenti bekerja. kamu mungkin mengatakan, "Dia berhenti bekerja," atau "Dia beristirahat."</w:t>
      </w:r>
    </w:p>
    <w:p>
      <w:pPr/>
      <w:r>
        <w:rPr>
          <w:lang w:val="id_ID" w:bidi="id_ID"/>
        </w:rPr>
      </w:r>
      <w:r>
        <w:rPr>
          <w:lang w:val="id_ID" w:bidi="id_ID"/>
        </w:rPr>
        <w:t xml:space="preserve">Allah </w:t>
      </w:r>
      <w:r>
        <w:rPr>
          <w:b/>
          <w:lang w:val="id_ID" w:bidi="id_ID"/>
        </w:rPr>
        <w:t>memberkati</w:t>
      </w:r>
      <w:r>
        <w:rPr>
          <w:lang w:val="id_ID" w:bidi="id_ID"/>
        </w:rPr>
        <w:t xml:space="preserve"> hari yang ketujuh, yang berarti bahwa Dia membuatnya istimewa — Dia membuatnya baik. Allah menyebut hari ketujuh sebagai </w:t>
      </w:r>
      <w:r>
        <w:rPr>
          <w:b/>
          <w:lang w:val="id_ID" w:bidi="id_ID"/>
        </w:rPr>
        <w:t>kudus</w:t>
      </w:r>
      <w:r>
        <w:rPr>
          <w:lang w:val="id_ID" w:bidi="id_ID"/>
        </w:rPr>
        <w:t>, yang berarti ditetapkan untuk tujuan khusus. Dalam konteks ini, Dia mengkhususkannya untuk perhentian.</w:t>
      </w:r>
    </w:p>
    <w:p>
      <w:pPr/>
      <w:r>
        <w:rPr>
          <w:lang w:val="id_ID" w:bidi="id_ID"/>
        </w:rPr>
      </w:r>
      <w:r>
        <w:rPr>
          <w:lang w:val="id_ID" w:bidi="id_ID"/>
        </w:rPr>
        <w:t>Berhenti di sini dan bahaslah dalam kelompok kata atau ungkapan apa yang akan kamu pakai untuk</w:t>
      </w:r>
      <w:r>
        <w:rPr>
          <w:b/>
          <w:lang w:val="id_ID" w:bidi="id_ID"/>
        </w:rPr>
        <w:t xml:space="preserve"> memberkati</w:t>
      </w:r>
      <w:r>
        <w:rPr>
          <w:lang w:val="id_ID" w:bidi="id_ID"/>
        </w:rPr>
        <w:t xml:space="preserve"> dan</w:t>
      </w:r>
      <w:r>
        <w:rPr>
          <w:b/>
          <w:lang w:val="id_ID" w:bidi="id_ID"/>
        </w:rPr>
        <w:t xml:space="preserve"> kudus</w:t>
      </w:r>
      <w:r>
        <w:rPr>
          <w:lang w:val="id_ID" w:bidi="id_ID"/>
        </w:rPr>
        <w:t xml:space="preserve"> Carilah kata </w:t>
      </w:r>
      <w:r>
        <w:rPr>
          <w:lang w:val="id_ID" w:bidi="id_ID"/>
        </w:rPr>
        <w:t>berkat</w:t>
      </w:r>
      <w:r>
        <w:rPr>
          <w:lang w:val="id_ID" w:bidi="id_ID"/>
        </w:rPr>
        <w:t xml:space="preserve"> dan </w:t>
      </w:r>
      <w:r>
        <w:rPr>
          <w:lang w:val="id_ID" w:bidi="id_ID"/>
        </w:rPr>
        <w:t>kudus</w:t>
      </w:r>
      <w:r>
        <w:rPr>
          <w:lang w:val="id_ID" w:bidi="id_ID"/>
        </w:rPr>
        <w:t xml:space="preserve"> di Glosarium Utama untuk petunjuk lebih lagi. Hentikan sebentar rekaman ini di sini. </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itu yang paling disukai. Kamu boleh memutuskan bahwa kamu menyukai cara salah satu anggota kelompok menceritakan satu adegan, tetapi kamu menyukai cara anggota kelompok lain menceritakan adegan yang berbeda. 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2:4–25</w:t>
      </w:r>
      <w:r>
        <w:rPr>
          <w:lang w:val="id_ID" w:bidi="id_ID"/>
        </w:rPr>
      </w:r>
    </w:p>
    <w:p>
      <w:pPr>
        <w:pStyle w:val="Heading3"/>
      </w:pPr>
      <w:r>
        <w:rPr>
          <w:lang w:val="id_ID" w:bidi="id_ID"/>
        </w:rPr>
        <w:t>Dengar dan Renungkan</w:t>
      </w:r>
    </w:p>
    <w:p>
      <w:pPr/>
      <w:r>
        <w:rPr>
          <w:lang w:val="id_ID" w:bidi="id_ID"/>
        </w:rPr>
      </w:r>
      <w:r>
        <w:rPr>
          <w:lang w:val="id_ID" w:bidi="id_ID"/>
        </w:rPr>
        <w:t>Dengarkan Kejadian 2:4–25 dan renungkan dalam hatimu. Dengarkan rekaman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dari Kejadian 2:4–25 ini dalam terjemahan yang paling mudah dimengerti. </w:t>
      </w:r>
    </w:p>
    <w:p>
      <w:pPr/>
      <w:r>
        <w:rPr>
          <w:lang w:val="id_ID" w:bidi="id_ID"/>
        </w:rPr>
      </w:r>
      <w:r>
        <w:rPr>
          <w:lang w:val="id_ID" w:bidi="id_ID"/>
        </w:rPr>
        <w:t xml:space="preserve">Perikop ini adalah kisah dari beberapa bagian dari kisah penciptaan. Itu bukan penciptaan kedua. Sebaliknya, ini mengisi beberapa detail yang tidak diceritakan dalam perikop sebelumnya. Perikop sebelumnya menceritakan kisah tentang penciptaan alam semesta dan segala sesuatu yang ada di dalamnya. Perikop sebelumnya membahas tentang urutan penciptaan. Perikop sebelumnya juga berisi perintah untuk laki-laki dan perempuan yang telah diciptakan. Perikop yang sekarang memberikan rincian lebih dalam tentang bagaimana penciptaan itu terjadi. Bagian ini tidak mengulangi seluruh kisah penciptaan. Penulis tidak menuliskan kisah ilmiah tentang permulaan alam semesta. kami tidak tahu berapa lama waktu yang dibutuhkan untuk menciptakan segalanya. Dalam perikop Kejadian ini, penulis menjelaskan tentang bagaimana manusia diciptakan dan bagaimana hubungan mereka dengan Allah dimulai. Intinya adalah bagaimana hubungan Allah dengan laki-laki dan perempuan itu. </w:t>
      </w:r>
    </w:p>
    <w:p>
      <w:pPr/>
      <w:r>
        <w:rPr>
          <w:lang w:val="id_ID" w:bidi="id_ID"/>
        </w:rPr>
      </w:r>
      <w:r>
        <w:rPr>
          <w:lang w:val="id_ID" w:bidi="id_ID"/>
        </w:rPr>
        <w:t>Pendahuluan dari bagian ini mengatakan, "Ini adalah generasi surga dan bumi saat mereka diciptakan, pada hari Allah membuat bumi dan langit." Ini adalah pendahuluan yang khas dalam kitab Kejadian. Pendahuluan semacam ini biasanya memperkenalkan generasi-generasi orang, tetapi ini memperkenalkan generasi, atau sejarah bumi.</w:t>
      </w:r>
    </w:p>
    <w:p>
      <w:pPr/>
      <w:r>
        <w:rPr>
          <w:lang w:val="id_ID" w:bidi="id_ID"/>
        </w:rPr>
      </w:r>
      <w:r>
        <w:rPr>
          <w:lang w:val="id_ID" w:bidi="id_ID"/>
        </w:rPr>
        <w:t xml:space="preserve">Berhenti di sini dan bahaslah pertanyaan ini dalam kelompok: Setelah Allah menciptakan bumi, kami memiliki penjelasan tentang kondisi awalnya. Bumi dulunya kering. Hujan belum turun ke bumi. Air muncul dari tanah sebagai mata air atau menutupi tanah dengan kabut. Dan tidak ada seorang pun yang merawat tanaman dan mengolah tanah. Allah telah menciptakan pohon-pohon. Tanaman-tanaman ini akan menjadi gandum yang ditanam dan dipanen oleh orang-orang. Bayangkan seperti apa bumi pada saat itu. Jelaskan beberapa tanaman yang mungkin belum ada di bumi pada saat itu. Hentikan sebentar rekaman ini di sini. </w:t>
      </w:r>
    </w:p>
    <w:p>
      <w:pPr/>
      <w:r>
        <w:rPr>
          <w:lang w:val="id_ID" w:bidi="id_ID"/>
        </w:rPr>
      </w:r>
      <w:r>
        <w:rPr>
          <w:lang w:val="id_ID" w:bidi="id_ID"/>
        </w:rPr>
        <w:t>Kemudian Allah menciptakan manusia dengan membentuk tubuhnya dari debu. Debu adalah kotoran halus yang merupakan lapisan tanah paling atas di tanah. Allah menghembuskan nafas kehidupan ke dalam tubuh itu sehingga tubuh itu menjadi manusia yang hidup. Kisah ini tidak mengulangi rincian dari kisah sebelumnya.</w:t>
      </w:r>
    </w:p>
    <w:p>
      <w:pPr/>
      <w:r>
        <w:rPr>
          <w:lang w:val="id_ID" w:bidi="id_ID"/>
        </w:rPr>
      </w:r>
      <w:r>
        <w:rPr>
          <w:lang w:val="id_ID" w:bidi="id_ID"/>
        </w:rPr>
        <w:t xml:space="preserve">Berhenti di sini dan bahaslah pertanyaan ini dalam kelompok: Mengapa penting bahwa Allah menghembuskan nafas kehidupan ke dalam manusia? Bagaimana hal ini berbeda dari cara Allah menciptakan binatang? Hentikan sebentar rekaman ini di sini. </w:t>
      </w:r>
    </w:p>
    <w:p>
      <w:pPr/>
      <w:r>
        <w:rPr>
          <w:lang w:val="id_ID" w:bidi="id_ID"/>
        </w:rPr>
      </w:r>
      <w:r>
        <w:rPr>
          <w:lang w:val="id_ID" w:bidi="id_ID"/>
        </w:rPr>
        <w:t>kami memiliki penjelasan tentang lokasi Taman Eden dan bagaimana taman itu terbentuk. Taman itu penuh dengan pohon buah-buahan. Dari penjelasan itu, tampaknya setiap pohon memberikan macam-macam buah yang dapat dimakan oleh manusia itu. Allah menempatkan dua pohon di tengah taman: pohon kehidupan dan pohon pengetahuan tentang yang baik dan yang jahat. Kejahatan berarti manusia itu yang memutuskan untuk dirinya sendiri apa yang dapat dan tidak dapat ia lakukan. Ini membuat dia menganggap dirinya sebagai seorang allah. Dari ayat-ayat kemudian, kami tahu bahwa buah pohon-pohon ini memberikan kehidupan dan memberikan pengetahuan tentang yang baik dan yang jahat. kami tidak tahu seperti apa buah ini. Banyak budaya berpikir bahwa buah itu adalah sebuah apel, tetapi kisah ini tidak mengatakan hal ini kepada kami. kami perlu memastikan bahwa kami tidak menggambarkan buah tertentu.</w:t>
      </w:r>
    </w:p>
    <w:p>
      <w:pPr/>
      <w:r>
        <w:rPr>
          <w:lang w:val="id_ID" w:bidi="id_ID"/>
        </w:rPr>
      </w:r>
      <w:r>
        <w:rPr>
          <w:lang w:val="id_ID" w:bidi="id_ID"/>
        </w:rPr>
        <w:t xml:space="preserve">Berhenti di sini dan lihatlah beberapa gambar dari </w:t>
      </w:r>
      <w:r>
        <w:rPr>
          <w:lang w:val="id_ID" w:bidi="id_ID"/>
        </w:rPr>
        <w:t>berbagai jenis buah</w:t>
      </w:r>
      <w:r>
        <w:rPr>
          <w:lang w:val="id_ID" w:bidi="id_ID"/>
        </w:rPr>
        <w:t xml:space="preserve"> dalam kelompok. Hentikan sebentar rekaman ini di sini. </w:t>
      </w:r>
    </w:p>
    <w:p>
      <w:pPr/>
      <w:r>
        <w:rPr>
          <w:lang w:val="id_ID" w:bidi="id_ID"/>
        </w:rPr>
      </w:r>
      <w:r>
        <w:rPr>
          <w:lang w:val="id_ID" w:bidi="id_ID"/>
        </w:rPr>
        <w:t>Ada satu sungai yang terbagi ke 4 cabang. kami memiliki nama dari 4 sungai yang membentuk batas-batas taman itu. Dua dari sungai itu, Tigris dan Efrat, masih ada sampai sekarang.</w:t>
      </w:r>
    </w:p>
    <w:p>
      <w:pPr/>
      <w:r>
        <w:rPr>
          <w:lang w:val="id_ID" w:bidi="id_ID"/>
        </w:rPr>
      </w:r>
      <w:r>
        <w:rPr>
          <w:lang w:val="id_ID" w:bidi="id_ID"/>
        </w:rPr>
        <w:t xml:space="preserve">Berhenti di sini dan lihatlah peta sungai </w:t>
      </w:r>
      <w:r>
        <w:rPr>
          <w:lang w:val="id_ID" w:bidi="id_ID"/>
        </w:rPr>
        <w:t>Tigris dan Efrat termasuk daerah di mana mereka memasuki Teluk Persia</w:t>
      </w:r>
      <w:r>
        <w:rPr>
          <w:lang w:val="id_ID" w:bidi="id_ID"/>
        </w:rPr>
        <w:t xml:space="preserve">. Peta harus mencakup daerah-daerah di mana dua sungai lainnya mengalir. Peta itu harus memiliki nama-nama kuno dan nama-nama sekarang dari negara-negara Etiopia dan Asyur. Hentikan sebentar rekaman ini di sini. </w:t>
      </w:r>
    </w:p>
    <w:p>
      <w:pPr/>
      <w:r>
        <w:rPr>
          <w:lang w:val="id_ID" w:bidi="id_ID"/>
        </w:rPr>
      </w:r>
      <w:r>
        <w:rPr>
          <w:lang w:val="id_ID" w:bidi="id_ID"/>
        </w:rPr>
        <w:t>Dua sungai lainnya telah hilang. Taman ini ditempatkan di timur. Ini berarti bahwa daerah itu berada di sebelah timur Israel, atau tanah yang diberikan kepada Abraham pada masa kemudian. Beberapa orang berpikir bahwa Taman itu berada di daerah di mana Tigris dan Efrat memasuki Teluk Persia. kami tidak tahu lokasi yang sebenarnya dari Taman itu.</w:t>
      </w:r>
    </w:p>
    <w:p>
      <w:pPr/>
      <w:r>
        <w:rPr>
          <w:lang w:val="id_ID" w:bidi="id_ID"/>
        </w:rPr>
      </w:r>
      <w:r>
        <w:rPr>
          <w:lang w:val="id_ID" w:bidi="id_ID"/>
        </w:rPr>
        <w:t>Allah sangat hadir dalam kisah ini. Allah menciptakan manusia. Allah menanam taman itu. Allah menempatkan manusia itu di taman. Allah berbicara dengan manusia itu. kami melihat bahwa Allah peduli kepada manusia itu. Allah memberikan petunjuk dan peringatan yang jelas tentang apa yang boleh atau tidak boleh dilakukan manusia itu. Allah mengatakan kepada manusia itu untuk merawat taman dan untuk mengawasi taman itu. Merawat taman akan berarti bahwa manusia itu akan mengurusnya. Mengawasi sesuatu berarti melindunginya atau menjaganya. Lalu Allah mengatakan kepada manusia itu, "Kamu boleh makan buah apa pun yang kamu inginkan dari taman kecuali buah dari pohon yang memberikan pengetahuan tentang yang baik dan yang jahat. Jika kamu makan buah dari pohon itu, kamu akan mati."</w:t>
      </w:r>
    </w:p>
    <w:p>
      <w:pPr/>
      <w:r>
        <w:rPr>
          <w:lang w:val="id_ID" w:bidi="id_ID"/>
        </w:rPr>
      </w:r>
      <w:r>
        <w:rPr>
          <w:lang w:val="id_ID" w:bidi="id_ID"/>
        </w:rPr>
        <w:t>Kemudian Allah melihat bahwa manusia itu membutuhkan seorang pendamping. Allah membawa semua jenis binatang dan burung kepada manusia itu. Binatang-binatang ini bisa saja telah diciptakan, atau Allah bisa saja menciptakan beberapa hanya untuk dibawa kepada manusia. Manusia itu menamai setiap binatang yang dibawa ke hadapannya. Tidak ada satupun dari mereka yang cocok untuk menjadi pendamping bagi manusia itu. Kemudian Allah menyebabkan manusia itu tertidur, mengambil tulang rusuk dari sisinya, dan menciptakan seorang perempuan. Ketika manusia itu melihat perempuan itu, ia mulai menyanyikan sebuah puisi atau lagu. Perasaan itu menyatakan bahwa manusia itu sangat penuh sukacita saat melihatnya sehingga ia tidak dapat menahan sukacitanya. Ia bernyanyi. Lagunya memiliki 2 pernyataan yang berarti hal yang sama. Ini adalah ungkapan kesetiaan mereka akan satu sama lain.</w:t>
      </w:r>
    </w:p>
    <w:p>
      <w:pPr/>
      <w:r>
        <w:rPr>
          <w:lang w:val="id_ID" w:bidi="id_ID"/>
        </w:rPr>
      </w:r>
      <w:r>
        <w:rPr>
          <w:lang w:val="id_ID" w:bidi="id_ID"/>
        </w:rPr>
        <w:t xml:space="preserve">Berhenti di sini dan bahaslah dalam kelompok kamu mengapa penting bagi manusia itu untuk memiliki pendamping. Menurut kamu, mengapa Ia sangat bahagia saat Ia melihat perempuan itu? Kenali beberapa aspek khusus dari hubungan antara Allah dan manusia dan perempuan itu. Di mana kamu melihat Allah memelihara mereka? Hentikan sebentar rekaman ini di sini. </w:t>
      </w:r>
    </w:p>
    <w:p>
      <w:pPr/>
      <w:r>
        <w:rPr>
          <w:lang w:val="id_ID" w:bidi="id_ID"/>
        </w:rPr>
      </w:r>
      <w:r>
        <w:rPr>
          <w:lang w:val="id_ID" w:bidi="id_ID"/>
        </w:rPr>
        <w:t>Manusia itu penuh sukacita dan menyatakan bahwa manusia dan perempuan itu berkomitmen akan satu sama lain dengan sangat kuat. Ini menjelaskan mengapa seorang laki-laki meninggalkan ayahnya dan ibunya, dan keduanya menjadi satu. Ini mungkin berarti bahwa manusia itu tidak lagi setia kepada ayah dan ibunya, terutama secara emosi. Sekarang manusia dan perempuan itu setia satu sama lain lebih daripada orang lain.</w:t>
      </w:r>
    </w:p>
    <w:p>
      <w:pPr/>
      <w:r>
        <w:rPr>
          <w:lang w:val="id_ID" w:bidi="id_ID"/>
        </w:rPr>
      </w:r>
      <w:r>
        <w:rPr>
          <w:lang w:val="id_ID" w:bidi="id_ID"/>
        </w:rPr>
        <w:t xml:space="preserve">Berhenti di sini dan bahaslah pertanyaan ini dalam kelompok: Mengapa Allah menaruh pernyataan ini ke dalam kitab Suci? Dalam budaya kamu, bagaimana seorang laki-laki dan seorang perempuan menjadi satu? Berikan contoh tentang apa yang dilakukan orang saat mereka bersatu. Hentikan sebentar rekaman ini di sini. </w:t>
      </w:r>
    </w:p>
    <w:p>
      <w:pPr/>
      <w:r>
        <w:rPr>
          <w:lang w:val="id_ID" w:bidi="id_ID"/>
        </w:rPr>
      </w:r>
      <w:r>
        <w:rPr>
          <w:lang w:val="id_ID" w:bidi="id_ID"/>
        </w:rPr>
        <w:t>Kisah ini berakhir dengan pernyataan bahwa manusia dan perempuan itu telanjang tetapi tidak malu. Ini adalah satu-satunya waktu dalam Alkitab bahwa ketelanjangan tidak disebabkan oleh kemiskinan atau rasa bersalah.</w:t>
      </w:r>
    </w:p>
    <w:p>
      <w:pPr/>
      <w:r>
        <w:rPr>
          <w:lang w:val="id_ID" w:bidi="id_ID"/>
        </w:rPr>
      </w:r>
      <w:r>
        <w:rPr>
          <w:lang w:val="id_ID" w:bidi="id_ID"/>
        </w:rPr>
        <w:t>Berhenti di sini dan bahaslah pertanyaan ini dalam kelompok: Bayangkan masa saat tidak ada seorang pun yang merasa malu. Seperti apa itu?</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satu kali dalam terjemahan yang paling mudah dimengerti. </w:t>
      </w:r>
    </w:p>
    <w:p>
      <w:pPr/>
      <w:r>
        <w:rPr>
          <w:lang w:val="id_ID" w:bidi="id_ID"/>
        </w:rPr>
      </w:r>
      <w:r>
        <w:rPr>
          <w:lang w:val="id_ID" w:bidi="id_ID"/>
        </w:rPr>
        <w:t>Dalam babak ini, kamu akan membantu kelompok menbayangkan kisah ini. Kamu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yang per</w:t>
      </w:r>
      <w:r>
        <w:rPr>
          <w:lang w:val="id_ID" w:bidi="id_ID"/>
        </w:rPr>
        <w:t>tama: Bumi dan langit telah diciptakan dan tampaknya dijelaskan. Dalam pasal sebelumnya, Allah menciptakan pohon-pohon dan tumbuh-tumbuhan. Tidak ada seorang pun yang merawat tanaman dan biji-bijian, tidak ada seorang pun yang mengerjakan tanah itu. Selain itu, belum ada hujan sehingga bumi masih kering. Air berasal dari mata air di tanah atau kabut yang menutupi bumi.</w:t>
      </w:r>
    </w:p>
    <w:p>
      <w:pPr/>
      <w:r>
        <w:rPr>
          <w:lang w:val="id_ID" w:bidi="id_ID"/>
        </w:rPr>
      </w:r>
      <w:r>
        <w:rPr>
          <w:b/>
          <w:lang w:val="id_ID" w:bidi="id_ID"/>
        </w:rPr>
        <w:t>Adegan kedua:</w:t>
      </w:r>
      <w:r>
        <w:rPr>
          <w:lang w:val="id_ID" w:bidi="id_ID"/>
        </w:rPr>
        <w:t xml:space="preserve"> Kemudian Allah menciptakan manusia. Allah mengambil debu dari tanah dan membentuk tubuh seorang manusia. Debu adalah kotoran halus dari permukaan yang melayang dan berhembus saat ada angin. Ketika Allah menghembuskan nafas ke hidung manusia itu, Ia menjadi manusia yang hidup.</w:t>
      </w:r>
    </w:p>
    <w:p>
      <w:pPr/>
      <w:r>
        <w:rPr>
          <w:lang w:val="id_ID" w:bidi="id_ID"/>
        </w:rPr>
      </w:r>
      <w:r>
        <w:rPr>
          <w:b/>
          <w:lang w:val="id_ID" w:bidi="id_ID"/>
        </w:rPr>
        <w:t>Adegan yang ke</w:t>
      </w:r>
      <w:r>
        <w:rPr>
          <w:lang w:val="id_ID" w:bidi="id_ID"/>
        </w:rPr>
        <w:t>tiga: Allah menanam sebuah taman dan menempatkan manusia itu di taman itu. Kisah ini menceritakan kepada kami nama-nama dari 4 sungai di taman itu dan lokasinya. Taman itu penuh dengan pohon buah dan manusia itu dapat makan buahnya kecuali buah dari pohon pengetahuan tentang yang baik dan yang jahat. Allah berkata kepada manusia itu, "Engkau tidak boleh makan dari pohon itu atau engkau akan mati." Allah menempatkan manusia di taman untuk memelihara dan menjaga taman itu.</w:t>
      </w:r>
    </w:p>
    <w:p>
      <w:pPr/>
      <w:r>
        <w:rPr>
          <w:lang w:val="id_ID" w:bidi="id_ID"/>
        </w:rPr>
      </w:r>
      <w:r>
        <w:rPr>
          <w:b/>
          <w:lang w:val="id_ID" w:bidi="id_ID"/>
        </w:rPr>
        <w:t>Adegan keempat:</w:t>
      </w:r>
      <w:r>
        <w:rPr>
          <w:lang w:val="id_ID" w:bidi="id_ID"/>
        </w:rPr>
        <w:t xml:space="preserve"> Allah menyadari bahwa manusia itu membutuhkan seorang pendamping. Pertama Allah membawa semua binatang dan burung yang telah Ia ciptakan dan membawanya kepada manusia itu. Manusia itu menamai setiap binatang dan burung. Allah melihat bahwa tidak ada satupun dari mereka yang cocok sebagai pendamping.</w:t>
      </w:r>
    </w:p>
    <w:p>
      <w:pPr/>
      <w:r>
        <w:rPr>
          <w:lang w:val="id_ID" w:bidi="id_ID"/>
        </w:rPr>
      </w:r>
      <w:r>
        <w:rPr>
          <w:b/>
          <w:lang w:val="id_ID" w:bidi="id_ID"/>
        </w:rPr>
        <w:t>Adegan kelima:</w:t>
      </w:r>
      <w:r>
        <w:rPr>
          <w:lang w:val="id_ID" w:bidi="id_ID"/>
        </w:rPr>
        <w:t xml:space="preserve"> Allah membuat manusia itu tertidur dan mengambil tulang rusuk dari manusia itu. Allah memakai tulang rusuk ini untuk menciptakan seorang perempuan. Adegan ini berakhir dengan reaksi manusia itu kepada perempuan itu. Mereka berdua telanjang dan tidak malu.</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Manusia</w:t>
      </w:r>
    </w:p>
    <w:p>
      <w:pPr>
        <w:pStyle w:val="ListBullet"/>
        <w:spacing w:line="240" w:lineRule="auto"/>
        <w:ind w:left="720"/>
      </w:pPr>
      <w:r>
        <w:rPr>
          <w:lang w:val="id_ID" w:bidi="id_ID"/>
        </w:rPr>
      </w:r>
      <w:r>
        <w:rPr>
          <w:lang w:val="id_ID" w:bidi="id_ID"/>
        </w:rPr>
        <w:t>Si perempuan</w:t>
      </w:r>
    </w:p>
    <w:p>
      <w:pPr>
        <w:pStyle w:val="ListBullet"/>
        <w:spacing w:line="240" w:lineRule="auto"/>
        <w:ind w:left="720"/>
      </w:pPr>
      <w:r>
        <w:rPr>
          <w:lang w:val="id_ID" w:bidi="id_ID"/>
        </w:rPr>
      </w:r>
      <w:r>
        <w:rPr>
          <w:lang w:val="id_ID" w:bidi="id_ID"/>
        </w:rPr>
        <w:t>Berbagai binatang</w:t>
      </w:r>
    </w:p>
    <w:p>
      <w:pPr/>
      <w:r>
        <w:rPr>
          <w:lang w:val="id_ID" w:bidi="id_ID"/>
        </w:rPr>
      </w:r>
      <w:r>
        <w:rPr>
          <w:lang w:val="id_ID" w:bidi="id_ID"/>
        </w:rPr>
        <w:t>Dalam babak ini, kelompok diminta membuat papan cerita, menggambar, atau menggunakan alat peraga untuk membayangkan cerita beserta aksinya.</w:t>
      </w:r>
    </w:p>
    <w:p>
      <w:pPr/>
      <w:r>
        <w:rPr>
          <w:lang w:val="id_ID" w:bidi="id_ID"/>
        </w:rPr>
      </w:r>
      <w:r>
        <w:rPr>
          <w:lang w:val="id_ID" w:bidi="id_ID"/>
        </w:rPr>
        <w:t>Dalam Adegan yang pertama, bumi adalah tempat yang sunyi. Tidak ada tanaman liar atau biji-bijian yang tumbuh di bumi. Ini memberikan gambaran yang lebih lengkap tentang bagaimana bumi setelah Allah memisahkan tanah dari air pada kisah sebelumnya. Penting untuk diingat bahwa ini bukanlah ciptaan yang terpisah tetapi gambaran yang lebih lengkap tentang penciptaan dari perikop sebelumnya.</w:t>
      </w:r>
    </w:p>
    <w:p>
      <w:pPr/>
      <w:r>
        <w:rPr>
          <w:lang w:val="id_ID" w:bidi="id_ID"/>
        </w:rPr>
      </w:r>
      <w:r>
        <w:rPr>
          <w:lang w:val="id_ID" w:bidi="id_ID"/>
        </w:rPr>
        <w:t>Dalam adegan kedua, Allah mengambil debu dari tanah dan membentuk tubuh seorang manusia. Debu adalah kotoran halus dari permukaan yang melayang dan berhembus saat ada angin. Ketika Allah menghembuskan nafas ke hidung manusia itu, Ia menjadi manusia yang hidup.</w:t>
      </w:r>
    </w:p>
    <w:p>
      <w:pPr/>
      <w:r>
        <w:rPr>
          <w:lang w:val="id_ID" w:bidi="id_ID"/>
        </w:rPr>
      </w:r>
      <w:r>
        <w:rPr>
          <w:lang w:val="id_ID" w:bidi="id_ID"/>
        </w:rPr>
        <w:t>Dalam adegan ketiga, Allah menanam sebuah taman di tanah Eden. Taman ini terletak di timur. Ini berarti bahwa taman itu berada di sebelah timur Israel. Allah menempatkan manusia itu di taman. Kisah ini menceritakan kepada kami bahwa Allah menempatkan semua jenis pohon buah di taman — pohon-pohon yang indah dan menghasilkan buah yang nikmat. Pohon kehidupan dan pohon pengetahuan tentang yang baik dan yang jahat berada di tengah taman. kami tidak tahu seperti apa pohon-pohon itu atau seperti apa buah itu.</w:t>
      </w:r>
    </w:p>
    <w:p>
      <w:pPr/>
      <w:r>
        <w:rPr>
          <w:lang w:val="id_ID" w:bidi="id_ID"/>
        </w:rPr>
      </w:r>
      <w:r>
        <w:rPr>
          <w:lang w:val="id_ID" w:bidi="id_ID"/>
        </w:rPr>
        <w:t xml:space="preserve">Berhenti di sini dan lihatlah beberapa gambar dari berbagai jenis </w:t>
      </w:r>
      <w:r>
        <w:rPr>
          <w:lang w:val="id_ID" w:bidi="id_ID"/>
        </w:rPr>
        <w:t>buah</w:t>
      </w:r>
      <w:r>
        <w:rPr>
          <w:lang w:val="id_ID" w:bidi="id_ID"/>
        </w:rPr>
        <w:t xml:space="preserve"> dan </w:t>
      </w:r>
      <w:r>
        <w:rPr>
          <w:lang w:val="id_ID" w:bidi="id_ID"/>
        </w:rPr>
        <w:t>pohon</w:t>
      </w:r>
      <w:r>
        <w:rPr>
          <w:lang w:val="id_ID" w:bidi="id_ID"/>
        </w:rPr>
        <w:t xml:space="preserve"> dalam kelompok. Hentikan sebentar rekaman ini di sini.</w:t>
      </w:r>
    </w:p>
    <w:p>
      <w:pPr/>
      <w:r>
        <w:rPr>
          <w:lang w:val="id_ID" w:bidi="id_ID"/>
        </w:rPr>
      </w:r>
      <w:r>
        <w:rPr>
          <w:lang w:val="id_ID" w:bidi="id_ID"/>
        </w:rPr>
        <w:t>Perikop ini menggambarkan 4 sungai yang mengalir melalui atau di sekamir daerah itu. Dua dari sungai ini telah hilang. Sungai Tigris dan Efrat masih ada. Allah menempatkan manusia ke taman itu dan memerintahkannya untuk memeliharanya. Dalam perikop sebelumnya, manusia itu diberikan petunjuk yang lebih spesifik. Ingat bahwa perikop ini tidak mengulangi apa yang terjadi pada perikop sebelumnya. Adegan berakhir dengan Allah berkata kepada manusia itu, "Jangan makan buah dari pohon pengetahuan tentang yang baik dan yang jahat." Allah berkata, "Jika kamu makan buah itu, kamu akan mati."</w:t>
      </w:r>
    </w:p>
    <w:p>
      <w:pPr/>
      <w:r>
        <w:rPr>
          <w:lang w:val="id_ID" w:bidi="id_ID"/>
        </w:rPr>
      </w:r>
      <w:r>
        <w:rPr>
          <w:lang w:val="id_ID" w:bidi="id_ID"/>
        </w:rPr>
        <w:t xml:space="preserve">Berhenti di sini dan lihat peta sungai </w:t>
      </w:r>
      <w:r>
        <w:rPr>
          <w:lang w:val="id_ID" w:bidi="id_ID"/>
        </w:rPr>
        <w:t>Tigris dan Efrat termasuk daerah di mana mereka memasuki Teluk Persia</w:t>
      </w:r>
      <w:r>
        <w:rPr>
          <w:lang w:val="id_ID" w:bidi="id_ID"/>
        </w:rPr>
        <w:t>. Petanya akan mencakup negara-negara Asiria dan Etiopia. Hentikan sebentar rekaman ini di sini.</w:t>
      </w:r>
    </w:p>
    <w:p>
      <w:pPr/>
      <w:r>
        <w:rPr>
          <w:lang w:val="id_ID" w:bidi="id_ID"/>
        </w:rPr>
      </w:r>
      <w:r>
        <w:rPr>
          <w:lang w:val="id_ID" w:bidi="id_ID"/>
        </w:rPr>
        <w:t>Adegan 4 dimulai dengan Allah mengatakan bahwa manusia itu membutuhkan seorang pendamping. Kemudian Allah antara menciptakan beberapa binatang dan burung tertentu atau membawa binatang-binatang yang telah Ia ciptakan dan memperlihatkannya satu per satu kepada manusia itu. Manusia itu memberikan mereka nama.</w:t>
      </w:r>
    </w:p>
    <w:p>
      <w:pPr/>
      <w:r>
        <w:rPr>
          <w:lang w:val="id_ID" w:bidi="id_ID"/>
        </w:rPr>
      </w:r>
      <w:r>
        <w:rPr>
          <w:lang w:val="id_ID" w:bidi="id_ID"/>
        </w:rPr>
        <w:t xml:space="preserve">Berhenti di sini dan lihat gambar-gambar dari </w:t>
      </w:r>
      <w:r>
        <w:rPr>
          <w:lang w:val="id_ID" w:bidi="id_ID"/>
        </w:rPr>
        <w:t>berbagai jenis binatang dan burung</w:t>
      </w:r>
      <w:r>
        <w:rPr>
          <w:lang w:val="id_ID" w:bidi="id_ID"/>
        </w:rPr>
        <w:t xml:space="preserve"> dalam kelompok. Ini termasuk hewan-hewan peliharaan atau yang dijinakkan dan beberapa binatang liar. Hentikan sebentar rekaman ini di sini.</w:t>
      </w:r>
    </w:p>
    <w:p>
      <w:pPr/>
      <w:r>
        <w:rPr>
          <w:lang w:val="id_ID" w:bidi="id_ID"/>
        </w:rPr>
      </w:r>
      <w:r>
        <w:rPr>
          <w:lang w:val="id_ID" w:bidi="id_ID"/>
        </w:rPr>
        <w:t>Adegan 5 dimulai saat tidak ada satupun binatang atau burung yang terbukti dapat menjadi pendamping yang cocok. Allah menyebabkan manusia itu tertidur nyenyak dan mengambil salah satu tulang rusuknya. Kemudian Allah memakai tulang rusuk itu untuk membentuk seorang perempuan. Allah membawanya kepada manusia itu. Manusia itu kemudian membuat pernyataan puitis dengan sukacita. Adegan berakhir dengan penjelasan yang mengatakan bahwa ini adalah alasan mengapa laki-laki meninggalkan orang tuanya dan bersatu dengan istrinya sehingga mereka menjadi satu. Pernyataan terakhir mengatakan bahwa manusia dan perempuan itu telanjang tetapi tidak malu. Ini adalah inti yang paling penting dalam kisah ini.</w:t>
      </w:r>
    </w:p>
    <w:p>
      <w:pPr/>
      <w:r>
        <w:rPr>
          <w:lang w:val="id_ID" w:bidi="id_ID"/>
        </w:rPr>
      </w:r>
      <w:r>
        <w:rPr>
          <w:lang w:val="id_ID" w:bidi="id_ID"/>
        </w:rPr>
        <w:t>Berhenti di sini dan bahaslah pertanyaan ini dalam kelompok: Bagaimana kamu menunjukkan bahwa sebuah pernyataan adalah hal yang paling penting dalam sebuah kisah?</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5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Manusia</w:t>
      </w:r>
    </w:p>
    <w:p>
      <w:pPr>
        <w:pStyle w:val="ListBullet"/>
        <w:spacing w:line="240" w:lineRule="auto"/>
        <w:ind w:left="720"/>
      </w:pPr>
      <w:r>
        <w:rPr>
          <w:lang w:val="id_ID" w:bidi="id_ID"/>
        </w:rPr>
      </w:r>
      <w:r>
        <w:rPr>
          <w:lang w:val="id_ID" w:bidi="id_ID"/>
        </w:rPr>
        <w:t>Si perempuan</w:t>
      </w:r>
    </w:p>
    <w:p>
      <w:pPr>
        <w:pStyle w:val="ListBullet"/>
        <w:spacing w:line="240" w:lineRule="auto"/>
        <w:ind w:left="720"/>
      </w:pPr>
      <w:r>
        <w:rPr>
          <w:lang w:val="id_ID" w:bidi="id_ID"/>
        </w:rPr>
      </w:r>
      <w:r>
        <w:rPr>
          <w:lang w:val="id_ID" w:bidi="id_ID"/>
        </w:rPr>
        <w:t>Binatang dan burung</w:t>
      </w:r>
    </w:p>
    <w:p>
      <w:pPr/>
      <w:r>
        <w:rPr>
          <w:lang w:val="id_ID" w:bidi="id_ID"/>
        </w:rPr>
      </w:r>
      <w:r>
        <w:rPr>
          <w:lang w:val="id_ID" w:bidi="id_ID"/>
        </w:rPr>
        <w:t>Minta kelompok untuk memerankan kisah ini dua kali. Mereka harus memerankannya dalam bahasa yang mereka terjemahkan. Pertama, mintalah mereka memerankan kisah itu tanpa berhenti. Pada saat kelompok memerankan kisah itu untuk kedua kalinya, hentikan mereka pada bagian yang berbeda dalam kisah tersebut. Kamu perlu mengumpulkan beberapa benda untuk membantu memerankan kisah tersebut atau anggota kelompok dapat berpura-pura menjadi pohon, sungai, dan binatang. "Hentikan adegannya" adalah untuk kedua kalinya kelompok memerankan kisah itu.</w:t>
      </w:r>
    </w:p>
    <w:p>
      <w:pPr/>
      <w:r>
        <w:rPr>
          <w:lang w:val="id_ID" w:bidi="id_ID"/>
        </w:rPr>
      </w:r>
      <w:r>
        <w:rPr>
          <w:lang w:val="id_ID" w:bidi="id_ID"/>
        </w:rPr>
        <w:t>Ketika kelompok memerankan kisah ini untuk pertama kali, perhatikan percakapan, alur, jalannya kisah, dan urutan waktu dalam cerita.</w:t>
      </w:r>
    </w:p>
    <w:p>
      <w:pPr/>
      <w:r>
        <w:rPr>
          <w:lang w:val="id_ID" w:bidi="id_ID"/>
        </w:rPr>
      </w:r>
      <w:r>
        <w:rPr>
          <w:lang w:val="id_ID" w:bidi="id_ID"/>
        </w:rPr>
        <w:t>Ketika kisah dimulai, Allah adalah satu-satunya tokoh yang ada. Kisah ini menceritakan bahwa Allah telah menciptakan langit dan bumi. Kemudian ada gambaran mengenai bumi. Mintalah orang yang memerankan Allah untuk melihat bumi dan memerhatikan kondisinya. Tidak ada tanaman atau pohon yang telah ditanam orang untuk makanan. Tidak ada hujan. Air berasal dari mata air di tanah atau dari kabut. Orang yang memerankan Allah dapat berjalan-jalan dan memperhatikan hal-hal ini.</w:t>
      </w:r>
    </w:p>
    <w:p>
      <w:pPr/>
      <w:r>
        <w:rPr>
          <w:lang w:val="id_ID" w:bidi="id_ID"/>
        </w:rPr>
      </w:r>
      <w:r>
        <w:rPr>
          <w:lang w:val="id_ID" w:bidi="id_ID"/>
        </w:rPr>
        <w:t>Hentikan adegannya: Kamu dapat bertanya kepada Allah bagaimana perasaan-Nya tentang penciptaan pada saat ini. Kamu mungkin mendengar, "Itu baik," atau "Aku masih memiliki pekerjaan yang harus dilakukan. Ini belum selesai."</w:t>
      </w:r>
    </w:p>
    <w:p>
      <w:pPr/>
      <w:r>
        <w:rPr>
          <w:lang w:val="id_ID" w:bidi="id_ID"/>
        </w:rPr>
      </w:r>
      <w:r>
        <w:rPr>
          <w:lang w:val="id_ID" w:bidi="id_ID"/>
        </w:rPr>
        <w:t>Kemudian Allah mengambil debu dari tanah dan membentuk tubuh seorang manusia. Orang yang memerankan manusia itu harus berbaring di lantai atau tanah. Allah menghembuskan nafas ke hidung manusia itu dan manusia itu menjadi hidup. Pada bagian ini manusia itu dapat bangun dan melihat sekeliling.</w:t>
      </w:r>
    </w:p>
    <w:p>
      <w:pPr/>
      <w:r>
        <w:rPr>
          <w:lang w:val="id_ID" w:bidi="id_ID"/>
        </w:rPr>
      </w:r>
      <w:r>
        <w:rPr>
          <w:lang w:val="id_ID" w:bidi="id_ID"/>
        </w:rPr>
        <w:t>Hentikan adegannya: Tanyakan kepada Allah mengapa Ia membuat manusia itu. Kamu mungkin mendengar, "Untuk serupa dengan gambar-Ku atau untuk memiliki seseorang yang memerintah atas bumi" atau "Untuk memiliki seseorang yang memelihara bumi." Tanyakan kepada manusia itu apa yang ia lihat. Kamu mungkin mendengar, "Aku tidak dapat melihat siapa pun kecuali Allah" atau "Tidak ada apa pun di sini kecuali Allah."</w:t>
      </w:r>
    </w:p>
    <w:p>
      <w:pPr/>
      <w:r>
        <w:rPr>
          <w:lang w:val="id_ID" w:bidi="id_ID"/>
        </w:rPr>
      </w:r>
      <w:r>
        <w:rPr>
          <w:lang w:val="id_ID" w:bidi="id_ID"/>
        </w:rPr>
        <w:t>Allah membawa manusia itu ke taman yang telah dibuat Allah. Ada berbagai macam pohon dengan buah yang nikmat di taman itu. Gunakan gambar atau kursi atau bahkan cabang pohon untuk menunjukkan banyaknya pohon di sekamir taman. Allah dan manusia berjalan di taman itu. Perlu diingat bahwa pohon kehidupan dan pohon pengetahuan tentang yang baik dan yang jahat terletak di tengah taman. Gunakan sesuatu seperti benda atau dua anggota kelompok untuk mewakili kedua pohon ini. Gunakan benda atau anggota kelompok untuk menunjukkan 4 sungai. Perlu diperhatikan bahwa ada 1 sungai yang bercabang menjadi 4 sungai.</w:t>
      </w:r>
    </w:p>
    <w:p>
      <w:pPr/>
      <w:r>
        <w:rPr>
          <w:lang w:val="id_ID" w:bidi="id_ID"/>
        </w:rPr>
      </w:r>
      <w:r>
        <w:rPr>
          <w:lang w:val="id_ID" w:bidi="id_ID"/>
        </w:rPr>
        <w:t>Setelah menentukan posisi sungai dan pohon, Allah berbicara kepada manusia itu. Allah menempatkan manusia di taman untuk mengurus dan mengawasinya. Mintalah Allah memberikan petunjuk ini kepada manusia itu. Kemudian Allah mengatakan kepada manusia itu untuk tidak makan buah dari pohon pengetahuan tentang yang baik dan yang jahat. Allah mengatakan, "Jika kamu makan buah itu, kamu akan mati."</w:t>
      </w:r>
    </w:p>
    <w:p>
      <w:pPr/>
      <w:r>
        <w:rPr>
          <w:lang w:val="id_ID" w:bidi="id_ID"/>
        </w:rPr>
      </w:r>
      <w:r>
        <w:rPr>
          <w:lang w:val="id_ID" w:bidi="id_ID"/>
        </w:rPr>
        <w:t>Mintalah orang yang memerankan Allah memberikan semua petunjuk kepada manusia itu sambil manusia itu mendengarkan.</w:t>
      </w:r>
    </w:p>
    <w:p>
      <w:pPr/>
      <w:r>
        <w:rPr>
          <w:lang w:val="id_ID" w:bidi="id_ID"/>
        </w:rPr>
      </w:r>
      <w:r>
        <w:rPr>
          <w:lang w:val="id_ID" w:bidi="id_ID"/>
        </w:rPr>
        <w:t>Hentikan adegannya: Tanyakan kepada manusia itu tentang taman itu. "Apa yang kamu lihat dan apa yang kamu cium?" Kamu mungkin mendengar, "Indah, buahnya terlihat enak, aku satu-satunya yang ada di sini." Mintalah kepada manusia itu untuk mengulangi petunjuk tentang pohon pengetahuan tentang yang baik dan yang jahat. Tanyakan kepada manusia itu mengapa Allah memberikan petunjuk itu. Kamu mungkin mendengar, "Agar aku tidak makan dari pohon itu tanpa sengaja" atau "Untuk memelihara aku atau memperingatkan aku tentang bahaya" atau bahkan "Aku tidak tahu."</w:t>
      </w:r>
    </w:p>
    <w:p>
      <w:pPr/>
      <w:r>
        <w:rPr>
          <w:lang w:val="id_ID" w:bidi="id_ID"/>
        </w:rPr>
      </w:r>
      <w:r>
        <w:rPr>
          <w:lang w:val="id_ID" w:bidi="id_ID"/>
        </w:rPr>
        <w:t>Kemudian Allah mengatakan bahwa manusia itu membutuhkan seorang pendamping. Allah kemudian membawa semua binatang dan burung yang telah Ia ciptakan. Anggota kelompok lainnya dapat memerankan beberapa binatang dan burung ini. Allah membawa setiap makhluk kepada manusia itu dan manusia itu menamainya satu per satu. Manusia itu tidak menemukan pendamping yang cocok di antara binatang dan burung itu.</w:t>
      </w:r>
    </w:p>
    <w:p>
      <w:pPr/>
      <w:r>
        <w:rPr>
          <w:lang w:val="id_ID" w:bidi="id_ID"/>
        </w:rPr>
      </w:r>
      <w:r>
        <w:rPr>
          <w:lang w:val="id_ID" w:bidi="id_ID"/>
        </w:rPr>
        <w:t>Hentikan adegannya: Tanyakan kepada manusia itu, "Bagaimana perasaanmu?" Manusia itu mungkin menjawab "sendirian" atau "kesepian" atau "kecewa karena ia tidak menemukan pendamping."</w:t>
      </w:r>
    </w:p>
    <w:p>
      <w:pPr/>
      <w:r>
        <w:rPr>
          <w:lang w:val="id_ID" w:bidi="id_ID"/>
        </w:rPr>
      </w:r>
      <w:r>
        <w:rPr>
          <w:lang w:val="id_ID" w:bidi="id_ID"/>
        </w:rPr>
        <w:t>Allah membuat manusia itu tertidur nyenyak. Allah mengambil tulang rusuk dari manusia itu. Kemudian Allah menciptakan seorang perempuan. Manusia itu bangun dan Allah memperkenalkan perempuan itu kepada manusia. Manusia itu berseru.</w:t>
      </w:r>
    </w:p>
    <w:p>
      <w:pPr/>
      <w:r>
        <w:rPr>
          <w:lang w:val="id_ID" w:bidi="id_ID"/>
        </w:rPr>
      </w:r>
      <w:r>
        <w:rPr>
          <w:lang w:val="id_ID" w:bidi="id_ID"/>
        </w:rPr>
        <w:t>Hentikan adegannya: Tanyakan kepada manusia itu bagaimana perasaannya saat ia melihat perempuan itu. Kamu mungkin mendengar, "Bahagia atau senang atau sekarang aku memiliki seorang pasangan." Ia mungkin mengulangi seluruh pernyataan puitis yang dibuat manusia itu. Tanyakan kepada perempuan itu bagaimana perasaannya saat ia melihat manusia itu. Kamu mungkin mendengar, "bahagia" atau "senang." Tanyakan kepada mereka bagaimana perasaan mereka tidak menggunakan pakaian. Kamu mungkin mendengar, "Apa itu pakaian, kami tidak membutuhkan pakaian, mengapa perlu mengenakan sesuatu?"</w:t>
      </w:r>
    </w:p>
    <w:p>
      <w:pPr/>
      <w:r>
        <w:rPr>
          <w:lang w:val="id_ID" w:bidi="id_ID"/>
        </w:rPr>
      </w:r>
      <w:r>
        <w:rPr>
          <w:lang w:val="id_ID" w:bidi="id_ID"/>
        </w:rPr>
        <w:t>Pastikan bahwa Allah mengucapkan kalimat ini, “Itulah sebabnya seorang laki-laki meninggalkan ayah dan ibunya dan bersatu dengan istrinya, sehingga keduanya menjadi satu.”</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Kisah ini dimulai dengan ungkapan, "Ini adalah kisah tentang penciptaan langit dan bumi." Beberapa terjemahan mengatakan bahwa ini adalah </w:t>
      </w:r>
      <w:r>
        <w:rPr>
          <w:b/>
          <w:lang w:val="id_ID" w:bidi="id_ID"/>
        </w:rPr>
        <w:t>generasi</w:t>
      </w:r>
      <w:r>
        <w:rPr>
          <w:lang w:val="id_ID" w:bidi="id_ID"/>
        </w:rPr>
        <w:t xml:space="preserve">-generasi di langit dan bumi. Generasi-generasi di sini berarti catatan atau kisah. Kata </w:t>
      </w:r>
      <w:r>
        <w:rPr>
          <w:b/>
          <w:lang w:val="id_ID" w:bidi="id_ID"/>
        </w:rPr>
        <w:t>menciptakan</w:t>
      </w:r>
      <w:r>
        <w:rPr>
          <w:lang w:val="id_ID" w:bidi="id_ID"/>
        </w:rPr>
        <w:t xml:space="preserve"> berarti membuat sesuatu dari ketiadaan. Gunakan kata yang sama untuk menciptakan seperti yang kamu gunakan pada perikop sebelumnya. </w:t>
      </w:r>
      <w:r>
        <w:rPr>
          <w:b/>
          <w:lang w:val="id_ID" w:bidi="id_ID"/>
        </w:rPr>
        <w:t>Langit</w:t>
      </w:r>
      <w:r>
        <w:rPr>
          <w:lang w:val="id_ID" w:bidi="id_ID"/>
        </w:rPr>
        <w:t xml:space="preserve"> dapat merujuk kepada langit itu sendiri atau tempat di mana Allah tinggal. Di sini hal ini berarti langit dan benda-benda yang ada di dalamnya. Gunakan istilah yang sama untuk langit seperti yang telah kamu gunakan pada perikop sebelumnya. </w:t>
      </w:r>
      <w:r>
        <w:rPr>
          <w:lang w:val="id_ID" w:bidi="id_ID"/>
        </w:rPr>
        <w:t>Surga</w:t>
      </w:r>
      <w:r>
        <w:rPr>
          <w:lang w:val="id_ID" w:bidi="id_ID"/>
        </w:rPr>
        <w:t xml:space="preserve"> terdapat di Glosarium Utama. </w:t>
      </w:r>
    </w:p>
    <w:p>
      <w:pPr/>
      <w:r>
        <w:rPr>
          <w:lang w:val="id_ID" w:bidi="id_ID"/>
        </w:rPr>
      </w:r>
      <w:r>
        <w:rPr>
          <w:lang w:val="id_ID" w:bidi="id_ID"/>
        </w:rPr>
        <w:t xml:space="preserve">Nama Allah dalam perikop ini adalah kombinasi dari 2 nama untuk Allah—TUHAN atau Yahweh, dan </w:t>
      </w:r>
      <w:r>
        <w:rPr>
          <w:b/>
          <w:lang w:val="id_ID" w:bidi="id_ID"/>
        </w:rPr>
        <w:t>Allah. Kata ya</w:t>
      </w:r>
      <w:r>
        <w:rPr>
          <w:lang w:val="id_ID" w:bidi="id_ID"/>
        </w:rPr>
        <w:t>ng digunakan sebagai TUHAN atau Yahweh adalah nama yang tepat untuk Allah orang Yahudi. Pada tahun-tahun kemudian, orang-orang Yahudi berhenti mengucapkan nama Yahweh karena mereka percaya bahwa nama itu terlalu istimewa untuk diucapkan dengan suara Mereka menggunakan nama lain, seperti Jehova Kebanyakan terjemahan bahasa Inggris menggunakan kata TUHAN yang berarti tuan yang paling tinggi diatas segala sesuatu. Nama "Allah" berarti ilahi atau makhluk yang paling tinggi. Dalam perikop ini kedua nama digunakan bersama. Ini tidak sering terjadi. TUHAN dan Allah merujuk kepada makhluk ilahi atau makhluk yang paling tinggi. Gunakan kata yang sama untuk Allah seperti yang kamu gunakan pada perikop sebelumnya. Untuk keterangan yang lebih lanjut tentang TUHAN sebagai nama pribadi Allah— Yahweh</w:t>
      </w:r>
      <w:r>
        <w:rPr>
          <w:lang w:val="id_ID" w:bidi="id_ID"/>
        </w:rPr>
        <w:t>— lihat</w:t>
      </w:r>
      <w:r>
        <w:rPr>
          <w:lang w:val="id_ID" w:bidi="id_ID"/>
        </w:rPr>
        <w:t xml:space="preserve"> di Glosarium Utama.</w:t>
      </w:r>
    </w:p>
    <w:p>
      <w:pPr/>
      <w:r>
        <w:rPr>
          <w:lang w:val="id_ID" w:bidi="id_ID"/>
        </w:rPr>
      </w:r>
      <w:r>
        <w:rPr>
          <w:lang w:val="id_ID" w:bidi="id_ID"/>
        </w:rPr>
        <w:t xml:space="preserve">Perikop ini mengatakan bahwa Tuhan Allah belum menurunkan hujan di </w:t>
      </w:r>
      <w:r>
        <w:rPr>
          <w:b/>
          <w:lang w:val="id_ID" w:bidi="id_ID"/>
        </w:rPr>
        <w:t>bumi</w:t>
      </w:r>
      <w:r>
        <w:rPr>
          <w:lang w:val="id_ID" w:bidi="id_ID"/>
        </w:rPr>
        <w:t xml:space="preserve">. </w:t>
      </w:r>
      <w:r>
        <w:rPr>
          <w:b/>
          <w:lang w:val="id_ID" w:bidi="id_ID"/>
        </w:rPr>
        <w:t>Mata air</w:t>
      </w:r>
      <w:r>
        <w:rPr>
          <w:lang w:val="id_ID" w:bidi="id_ID"/>
        </w:rPr>
        <w:t xml:space="preserve"> muncul dari tanah untuk menyediakan air bagi bumi. Beberapa terjemahan menggunakan kata "kabut" daripada "mata air." </w:t>
      </w:r>
      <w:r>
        <w:rPr>
          <w:b/>
          <w:lang w:val="id_ID" w:bidi="id_ID"/>
        </w:rPr>
        <w:t>Kabut</w:t>
      </w:r>
      <w:r>
        <w:rPr>
          <w:lang w:val="id_ID" w:bidi="id_ID"/>
        </w:rPr>
        <w:t xml:space="preserve"> adalah kumpulan tetes air yang sangat kecil yang mengambang di udara dan dapat ditiup angin. Bumi adalah nama dari planet yang kami tinggali. Gunakan kata yang kamu miliki dalam bahasa kamu untuk planet kami.</w:t>
      </w:r>
    </w:p>
    <w:p>
      <w:pPr/>
      <w:r>
        <w:rPr>
          <w:lang w:val="id_ID" w:bidi="id_ID"/>
        </w:rPr>
      </w:r>
      <w:r>
        <w:rPr>
          <w:lang w:val="id_ID" w:bidi="id_ID"/>
        </w:rPr>
        <w:t xml:space="preserve">Tuhan Allah menciptakan </w:t>
      </w:r>
      <w:r>
        <w:rPr>
          <w:b/>
          <w:lang w:val="id_ID" w:bidi="id_ID"/>
        </w:rPr>
        <w:t>manusia</w:t>
      </w:r>
      <w:r>
        <w:rPr>
          <w:lang w:val="id_ID" w:bidi="id_ID"/>
        </w:rPr>
        <w:t xml:space="preserve"> dari </w:t>
      </w:r>
      <w:r>
        <w:rPr>
          <w:b/>
          <w:lang w:val="id_ID" w:bidi="id_ID"/>
        </w:rPr>
        <w:t>debu</w:t>
      </w:r>
      <w:r>
        <w:rPr>
          <w:lang w:val="id_ID" w:bidi="id_ID"/>
        </w:rPr>
        <w:t xml:space="preserve"> tanah. Gunakan kata yang sama untuk manusia di sini seperti yang kamu gunakan pada perikop sebelumnya. Debu adalah lapisan permukaan tanah atau kotoran. Debu itu halus dan menyebar dengan mudah. Allah </w:t>
      </w:r>
      <w:r>
        <w:rPr>
          <w:b/>
          <w:lang w:val="id_ID" w:bidi="id_ID"/>
        </w:rPr>
        <w:t>menghembuskan nafas kehidupan</w:t>
      </w:r>
      <w:r>
        <w:rPr>
          <w:lang w:val="id_ID" w:bidi="id_ID"/>
        </w:rPr>
        <w:t xml:space="preserve"> ke dalam lubang hidung manusia. Ini berarti bahwa Allah menghembuskan nafas ke hidung manusia itu. Nafas yang ditiupkan Allah ke hidung manusia itu memberikan kehidupan kepada manusia itu. Manusia itu menjadi seorang yang hidup, atau kamu bisa mengatakan bahwa manusia itu menjadi hidup.</w:t>
      </w:r>
    </w:p>
    <w:p>
      <w:pPr/>
      <w:r>
        <w:rPr>
          <w:lang w:val="id_ID" w:bidi="id_ID"/>
        </w:rPr>
      </w:r>
      <w:r>
        <w:rPr>
          <w:lang w:val="id_ID" w:bidi="id_ID"/>
        </w:rPr>
        <w:t xml:space="preserve">Tuhan Allah menanam taman di </w:t>
      </w:r>
      <w:r>
        <w:rPr>
          <w:b/>
          <w:lang w:val="id_ID" w:bidi="id_ID"/>
        </w:rPr>
        <w:t>Eden</w:t>
      </w:r>
      <w:r>
        <w:rPr>
          <w:lang w:val="id_ID" w:bidi="id_ID"/>
        </w:rPr>
        <w:t xml:space="preserve"> di sebelah timur atau di tempat di mana matahari terbit. Eden adalah nama dari daerah di mana taman itu berada. Tuhan Allah menanam banyak </w:t>
      </w:r>
      <w:r>
        <w:rPr>
          <w:b/>
          <w:lang w:val="id_ID" w:bidi="id_ID"/>
        </w:rPr>
        <w:t>pohon buah</w:t>
      </w:r>
      <w:r>
        <w:rPr>
          <w:lang w:val="id_ID" w:bidi="id_ID"/>
        </w:rPr>
        <w:t xml:space="preserve"> di taman itu dan pohon-pohon ini memberikan buah yang nikmat. Kamu perlu menggunakan kata jamak untuk </w:t>
      </w:r>
      <w:r>
        <w:rPr>
          <w:b/>
          <w:lang w:val="id_ID" w:bidi="id_ID"/>
        </w:rPr>
        <w:t>buah</w:t>
      </w:r>
      <w:r>
        <w:rPr>
          <w:lang w:val="id_ID" w:bidi="id_ID"/>
        </w:rPr>
        <w:t xml:space="preserve"> jika kamu memilikinya dalam bahasamu. Di tengah taman, Tuhan Allah menempatkan pohon </w:t>
      </w:r>
      <w:r>
        <w:rPr>
          <w:b/>
          <w:lang w:val="id_ID" w:bidi="id_ID"/>
        </w:rPr>
        <w:t>kehidupan</w:t>
      </w:r>
      <w:r>
        <w:rPr>
          <w:lang w:val="id_ID" w:bidi="id_ID"/>
        </w:rPr>
        <w:t xml:space="preserve"> dan </w:t>
      </w:r>
      <w:r>
        <w:rPr>
          <w:b/>
          <w:lang w:val="id_ID" w:bidi="id_ID"/>
        </w:rPr>
        <w:t xml:space="preserve">pohon pengetahuan tentang yang baik dan yang </w:t>
      </w:r>
      <w:r>
        <w:rPr>
          <w:lang w:val="id_ID" w:bidi="id_ID"/>
        </w:rPr>
        <w:t xml:space="preserve">jahat. Buah dari pohon kehidupan menyebabkan orang yang makan buah itu hidup selamanya. Buah dari pohon pengetahuan tentang yang baik dan yang jahat menyebabkan orang yang makan buah itu mengetahui apa yang baik dan apa yang </w:t>
      </w:r>
      <w:r>
        <w:rPr>
          <w:b/>
          <w:lang w:val="id_ID" w:bidi="id_ID"/>
        </w:rPr>
        <w:t>jahat</w:t>
      </w:r>
      <w:r>
        <w:rPr>
          <w:lang w:val="id_ID" w:bidi="id_ID"/>
        </w:rPr>
        <w:t xml:space="preserve">. Kejahatan berarti manusia itu yang memutuskan untuk dirinya sendiri apa yang dapat dan tidak dapat ia lakukan. Ini membuat dia menganggap dirinya sebagai seorang allah. Periksa Glosarium Utama untuk diskusi yang lebih lengkap tentang </w:t>
      </w:r>
      <w:r>
        <w:rPr>
          <w:lang w:val="id_ID" w:bidi="id_ID"/>
        </w:rPr>
        <w:t>kejahatan</w:t>
      </w:r>
      <w:r>
        <w:rPr>
          <w:lang w:val="id_ID" w:bidi="id_ID"/>
        </w:rPr>
        <w:t>.</w:t>
      </w:r>
    </w:p>
    <w:p>
      <w:pPr/>
      <w:r>
        <w:rPr>
          <w:lang w:val="id_ID" w:bidi="id_ID"/>
        </w:rPr>
      </w:r>
      <w:r>
        <w:rPr>
          <w:lang w:val="id_ID" w:bidi="id_ID"/>
        </w:rPr>
        <w:t>Sungai yang mengalir dari tanah Eden mengairi taman itu. Sungai ini terbagi menjadi 4 cabang. kamu akan menggunakan nama-nama sungai-sungainya. Pastikan bahwa ini tidak membentuk kata lain dalam bahasamu. Pison berkeliling di seluruh negeri Hawila. Emas di Hawila itu murni, yang berarti bahwa tidak ada yang bercampur dengan emas itu. Hawila juga memiliki resin yang berbau manis. Ini adalah zat yang disebut Bdellium yang merupakan getah gusi yang harum, transparan, dan kekuningan, getah dari pohon tertentu dan dikenal karena penggunaannya sebagai parfum. kamu tidak perlu menggunakan kata Bdellium. kamu dapat mengatakan bahwa itu adalah sejenis parfum atau getah berbau manis dari beberapa pohon di sana. Getah pohon adalah cairan yang tumbuh di pohon untuk memberikan nutrisi ke cabang dan daun bagian atas. Hawila juga memiliki batu mulia seperti Onyx. Onyx adalah batu multi-warna yang dapat dibuat menjadi halus atau diukir menjadi berbagai bentuk.</w:t>
      </w:r>
    </w:p>
    <w:p>
      <w:pPr/>
      <w:r>
        <w:rPr>
          <w:lang w:val="id_ID" w:bidi="id_ID"/>
        </w:rPr>
      </w:r>
      <w:r>
        <w:rPr>
          <w:lang w:val="id_ID" w:bidi="id_ID"/>
        </w:rPr>
        <w:t xml:space="preserve">Tunjukkan gambar dari beberapa </w:t>
      </w:r>
      <w:r>
        <w:rPr>
          <w:lang w:val="id_ID" w:bidi="id_ID"/>
        </w:rPr>
        <w:t>batu onik</w:t>
      </w:r>
      <w:r>
        <w:rPr>
          <w:lang w:val="id_ID" w:bidi="id_ID"/>
        </w:rPr>
        <w:t>.</w:t>
      </w:r>
    </w:p>
    <w:p>
      <w:pPr/>
      <w:r>
        <w:rPr>
          <w:lang w:val="id_ID" w:bidi="id_ID"/>
        </w:rPr>
      </w:r>
      <w:r>
        <w:rPr>
          <w:lang w:val="id_ID" w:bidi="id_ID"/>
        </w:rPr>
        <w:t>Cabang kedua dari sungai itu disebut Gihon. Air sungainya mengalir di seluruh tanah Kush. Kush adalah nama kuno untuk Etiopia. Cabang ketiga yang disebut Tigris mengalir di sebelah timur negeri Asyur. Assyur adalah nama lain untuk negara Asiria kuno. Ketika ini bagian utara Irak dan bagian yang berdekatan dengan Turki merupakan bagian dari tanah Asiria zaman kuno. Cabang keempat disebut Efrat. Periksa untuk melihat apakah bahasamu memiliki kata-kata untuk sungai Tigris dan Efrat. Sungai-sungai ini masih ada sampai sekarang sehingga kamu dapat menggunakan kata-kata yang sama dengan yang bahasa kamu miliki untuk sungai-sungai itu. kamu akan menggunakan nama-nama negara dan nama-nama sungai itu.</w:t>
      </w:r>
    </w:p>
    <w:p>
      <w:pPr/>
      <w:r>
        <w:rPr>
          <w:lang w:val="id_ID" w:bidi="id_ID"/>
        </w:rPr>
      </w:r>
      <w:r>
        <w:rPr>
          <w:lang w:val="id_ID" w:bidi="id_ID"/>
        </w:rPr>
        <w:t xml:space="preserve">Berhenti di sini dan tunjukkan lagi kepada kelompok penerjemah kamu </w:t>
      </w:r>
      <w:r>
        <w:rPr>
          <w:lang w:val="id_ID" w:bidi="id_ID"/>
        </w:rPr>
        <w:t>peta daerah itu dengan keempat sungai dan area alir</w:t>
      </w:r>
      <w:r>
        <w:rPr>
          <w:lang w:val="id_ID" w:bidi="id_ID"/>
        </w:rPr>
        <w:t>annya.</w:t>
      </w:r>
    </w:p>
    <w:p>
      <w:pPr/>
      <w:r>
        <w:rPr>
          <w:lang w:val="id_ID" w:bidi="id_ID"/>
        </w:rPr>
      </w:r>
      <w:r>
        <w:rPr>
          <w:lang w:val="id_ID" w:bidi="id_ID"/>
        </w:rPr>
        <w:t xml:space="preserve">Tuhan Allah menempatkan manusia di Taman Eden untuk </w:t>
      </w:r>
      <w:r>
        <w:rPr>
          <w:b/>
          <w:lang w:val="id_ID" w:bidi="id_ID"/>
        </w:rPr>
        <w:t>memelihara</w:t>
      </w:r>
      <w:r>
        <w:rPr>
          <w:lang w:val="id_ID" w:bidi="id_ID"/>
        </w:rPr>
        <w:t xml:space="preserve"> taman itu dan </w:t>
      </w:r>
      <w:r>
        <w:rPr>
          <w:b/>
          <w:lang w:val="id_ID" w:bidi="id_ID"/>
        </w:rPr>
        <w:t>mengawasinya</w:t>
      </w:r>
      <w:r>
        <w:rPr>
          <w:lang w:val="id_ID" w:bidi="id_ID"/>
        </w:rPr>
        <w:t>. Memelihara taman dapat berarti mengurus atau mengembangkan atau bertani. Ini berarti bahwa manusia itu harus mengerjakan tanah itu sehingga pohon-pohon buah itu menghasilkan dengan baik.</w:t>
      </w:r>
    </w:p>
    <w:p>
      <w:pPr/>
      <w:r>
        <w:rPr>
          <w:lang w:val="id_ID" w:bidi="id_ID"/>
        </w:rPr>
      </w:r>
      <w:r>
        <w:rPr>
          <w:lang w:val="id_ID" w:bidi="id_ID"/>
        </w:rPr>
        <w:t xml:space="preserve">Lalu Tuhan Allah memperingatkan manusia itu. Allah berkata, "Kamu dapat makan buah apa pun yang kamu inginkan di taman kecuali buah dari pohon pengetahuan tentang yang baik dan yang jahat. Jika kamu makan buahnya, kamu pasti akan mati." Buah itu tidak membuat orang itu jahat. Kejahatan berarti manusia itu memutuskan untuk dirinya sendiri apa yang ingin ia lakukan atau tidak ingin lakukan. Ini berarti bahwa Ia bertindak seolah-olah Ia adalah allah. Gunakan kata umum untuk buah. kami tidak tahu buah apa itu, jadi jangan gunakan jenis buah tertentu seperti apel. </w:t>
      </w:r>
      <w:r>
        <w:rPr>
          <w:b/>
          <w:lang w:val="id_ID" w:bidi="id_ID"/>
        </w:rPr>
        <w:t>Pasti mati</w:t>
      </w:r>
      <w:r>
        <w:rPr>
          <w:lang w:val="id_ID" w:bidi="id_ID"/>
        </w:rPr>
        <w:t xml:space="preserve"> berarti bahwa manusia itu pasti akan mati.</w:t>
      </w:r>
    </w:p>
    <w:p>
      <w:pPr/>
      <w:r>
        <w:rPr>
          <w:lang w:val="id_ID" w:bidi="id_ID"/>
        </w:rPr>
      </w:r>
      <w:r>
        <w:rPr>
          <w:lang w:val="id_ID" w:bidi="id_ID"/>
        </w:rPr>
        <w:t xml:space="preserve">Kemudian Tuhan Allah mengatakan, "Tidak baik jika manusia itu sendirian. Aku akan membuat seorang penolong yang tepat untuk dia." Dalam perikop ini penolong adalah pendamping atau rekan kerja atau pasangan, bukan seorang hamba. Penolong dan manusia itu akan bekerja bersama dan saling memuji satu sama lain. Jadi Tuhan Allah membentuk dari tanah semua binatang liar dan burung-burung di udara. Binatang-binatang ini telah diciptakan seperti yang kami lihat pada perikop sebelumnya. Gunakan kata-kata yang sama untuk binatang-binatang dan burung-burung seperti yang kamu gunakan pada perikop sebelumnya. Ini bukan penciptaan binatang-binatang yang lain. Ini memberikan rincian tambahan tentang bagaimana Allah menciptakan binatang-binatang dan burung-burung. Allah membawa binatang-binatang dan burung-burung kepada manusia dan manusia itu memberikan nama kepada satu per satu. Ada </w:t>
      </w:r>
      <w:r>
        <w:rPr>
          <w:b/>
          <w:lang w:val="id_ID" w:bidi="id_ID"/>
        </w:rPr>
        <w:t>binatang-binatang</w:t>
      </w:r>
      <w:r>
        <w:rPr>
          <w:lang w:val="id_ID" w:bidi="id_ID"/>
        </w:rPr>
        <w:t xml:space="preserve"> liar dan </w:t>
      </w:r>
      <w:r>
        <w:rPr>
          <w:b/>
          <w:lang w:val="id_ID" w:bidi="id_ID"/>
        </w:rPr>
        <w:t>ternak</w:t>
      </w:r>
      <w:r>
        <w:rPr>
          <w:lang w:val="id_ID" w:bidi="id_ID"/>
        </w:rPr>
        <w:t>. Ternak merujuk kepada binatang-binatang peliharaan yang kami gunakan dalam bertani atau kehidupan sehari-hari seperti domba, kuda, keledai, ayam, anjing dan kucing. Binatang-binatang liar adalah binatang-binatang yang tidak dijinakkan atau dipelihara seperti singa atau harimau. Gunakan kata yang umum seperti peliharaan atau ternak. Manusia itu tidak menemukan penolong yang cocok untuk dirinya sendiri di antara semua binatang ini.</w:t>
      </w:r>
    </w:p>
    <w:p>
      <w:pPr/>
      <w:r>
        <w:rPr>
          <w:lang w:val="id_ID" w:bidi="id_ID"/>
        </w:rPr>
      </w:r>
      <w:r>
        <w:rPr>
          <w:lang w:val="id_ID" w:bidi="id_ID"/>
        </w:rPr>
        <w:t>Tuhan Allah membuat manusia itu tertidur nyenyak. Ini adalah tidur yang nyenyak yang berarti tidak akan mudah bagi manusia itu untuk bangun. Allah mengambil tulang rusuk dari manusia itu. Perikop ini tidak mengatakan sisi mana. Ini berarti kamu bisa mengatakan bahwa Allah mengambil tulang rusuk dari manusia itu. Allah menciptakan seorang perempuan dari tulang rusuk itu. Gunakan kata yang sama untuk perempuan seperti yang kamu gunakan pada perikop sebelumnya. Allah menutup luka atau menyembuhkan luka di sisi manusia itu.</w:t>
      </w:r>
    </w:p>
    <w:p>
      <w:pPr/>
      <w:r>
        <w:rPr>
          <w:lang w:val="id_ID" w:bidi="id_ID"/>
        </w:rPr>
      </w:r>
      <w:r>
        <w:rPr>
          <w:lang w:val="id_ID" w:bidi="id_ID"/>
        </w:rPr>
        <w:t>Kemudian Tuhan Allah membawa perempuan itu kepada manusia itu. Ini adalah tindakan yang sama seperti saat Allah membawa binatang-binatang. Tetapi kali ini, perempuan itu adalah seorang penolong atau pendamping yang dapat diterima. Manusia itu berseru. Ini adalah ekspresi bahagia. kamu dapat memilih kata yang menunjukkan kebahagiaan atau kegembiraan. Manusia itu telah mencari pendamping dari semua binatang. Sekarang ia telah menemukannya. Ia mengatakan, "Setelah sekian lama!" atau "Akhirnya!" Manusia itu mengatakan bahwa tulang perempuan itu berasal dari tulangnya. Daging perempuan itu berasal dari daging manusia itu. Ia menamainya perempuan karena ia berasal dari seorang laki-laki. Ia menggunakan kata-kata puitis untuk mengungkapkan komentar ini. Bagaimana cara kamu mengungkapkan jenis puisi ini dalam bahasa kamu? Gunakan kata yang kamu gunakan dalam perikop sebelumnya untuk perempuan.</w:t>
      </w:r>
    </w:p>
    <w:p>
      <w:pPr/>
      <w:r>
        <w:rPr>
          <w:lang w:val="id_ID" w:bidi="id_ID"/>
        </w:rPr>
      </w:r>
      <w:r>
        <w:rPr>
          <w:lang w:val="id_ID" w:bidi="id_ID"/>
        </w:rPr>
        <w:t>Ini menjelaskan mengapa seorang laki-laki meninggalkan ayahnya dan ibunya dan bersatu dengan istrinya dan keduanya menjadi satu. Ini berarti bahwa laki-laki itu tidak terus hidup bersama orang tuanya. Ia tidak lagi terus setia kepada orang tuanya tetapi membentuk hubungan yang baru dengan istrinya dan setia kepadanya. Sebaliknya ia membawa istrinya dan tinggal bersamanya di rumah baru dan mereka menjadi bersatu bersama. Bersatu berarti bahwa mereka menjadi satu atau mereka membentuk keluarga baru bersama.</w:t>
      </w:r>
    </w:p>
    <w:p>
      <w:pPr/>
      <w:r>
        <w:rPr>
          <w:lang w:val="id_ID" w:bidi="id_ID"/>
        </w:rPr>
      </w:r>
      <w:r>
        <w:rPr>
          <w:lang w:val="id_ID" w:bidi="id_ID"/>
        </w:rPr>
        <w:t>Manusia dan perempuan itu telanjang dan tidak merasa malu. Mereka tinggal di Taman Eden dan tidak mengenakan pakaian. Mereka tidak membutuhkan pakaian apa pun. Mereka tidak merasa malu. Mereka merasa tidak perlu menyembunyikan diri atau bagian dari diri mereka dari satu sama lain atau dari Allah.</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hingga kelompok telah menceritakan kembali semua perikop itu. Anggota kelompok dapat saling memperbaiki dalam tahap ini. </w:t>
      </w:r>
    </w:p>
    <w:p>
      <w:pPr/>
      <w:r>
        <w:rPr>
          <w:lang w:val="id_ID" w:bidi="id_ID"/>
        </w:rPr>
      </w:r>
      <w:r>
        <w:rPr>
          <w:lang w:val="id_ID" w:bidi="id_ID"/>
        </w:rPr>
        <w:t xml:space="preserve">Hentikan sebentar rekaman ini di sini. </w:t>
      </w:r>
    </w:p>
    <w:p>
      <w:pPr/>
      <w:r>
        <w:rPr>
          <w:lang w:val="id_ID" w:bidi="id_ID"/>
        </w:rPr>
      </w:r>
      <w:r>
        <w:rPr>
          <w:lang w:val="id_ID" w:bidi="id_ID"/>
        </w:rPr>
        <w:t>Selanjutnya, setiap anggota kelompok hendaknya menceritakan seluruh perikop itu tanpa gangguan setidaknya satu kali. Satu anggota kelompok bisa memakai benda apa saja, gerakan, atau papan cerita untuk membantu mengingat perikop itu.</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mana dari perikop itu yang paling kamu sukai. kamu mungkin memutuskan untuk menyukai cara bercerita seorang anggota kelompok untuk suatu adegan, tetapi menyukai cara bercerita anggota kelompok lain untuk adegan lainnya. </w:t>
      </w:r>
    </w:p>
    <w:p>
      <w:pPr/>
      <w:r>
        <w:rPr>
          <w:lang w:val="id_ID" w:bidi="id_ID"/>
        </w:rPr>
      </w:r>
      <w:r>
        <w:rPr>
          <w:lang w:val="id_ID" w:bidi="id_ID"/>
        </w:rPr>
        <w:t xml:space="preserve">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3:1–24</w:t>
      </w:r>
      <w:r>
        <w:rPr>
          <w:lang w:val="id_ID" w:bidi="id_ID"/>
        </w:rPr>
      </w:r>
    </w:p>
    <w:p>
      <w:pPr>
        <w:pStyle w:val="Heading3"/>
      </w:pPr>
      <w:r>
        <w:rPr>
          <w:lang w:val="id_ID" w:bidi="id_ID"/>
        </w:rPr>
        <w:t>Dengar dan Renungkan</w:t>
      </w:r>
    </w:p>
    <w:p>
      <w:pPr/>
      <w:r>
        <w:rPr>
          <w:lang w:val="id_ID" w:bidi="id_ID"/>
        </w:rPr>
      </w:r>
      <w:r>
        <w:rPr>
          <w:lang w:val="id_ID" w:bidi="id_ID"/>
        </w:rPr>
        <w:t>Dalam langkah ini, dengarkan Kejadian 3:1–24 dan renungkan dalam hatimu. Dengarkan rekaman dari Kejadian 3:1–24 sebanyak tiga kali, dalam tiga bentuk terjemahan yang berbeda, jika memungkinkan. Kemudian dalam kelompok bahaslah pertanyaan-pertanyaan berikut:</w:t>
      </w:r>
    </w:p>
    <w:p>
      <w:pPr>
        <w:pStyle w:val="ListBullet"/>
        <w:spacing w:line="240" w:lineRule="auto"/>
        <w:ind w:left="720"/>
      </w:pPr>
      <w:r>
        <w:rPr>
          <w:lang w:val="id_ID" w:bidi="id_ID"/>
        </w:rPr>
      </w:r>
      <w:r>
        <w:rPr>
          <w:lang w:val="id_ID" w:bidi="id_ID"/>
        </w:rPr>
        <w:t>Apa yang kamu sukai dari perikop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kepada kami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Siapa yang kamu kenal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dari Kejadian 3:1–24 dalam terjemahan yang paling mudah dimengerti. </w:t>
      </w:r>
    </w:p>
    <w:p>
      <w:pPr/>
      <w:r>
        <w:rPr>
          <w:lang w:val="id_ID" w:bidi="id_ID"/>
        </w:rPr>
      </w:r>
      <w:r>
        <w:rPr>
          <w:lang w:val="id_ID" w:bidi="id_ID"/>
        </w:rPr>
        <w:t>Perikop ini terjadi setelah Allah menciptakan bumi dan segala sesuatu yang ada di dalamnya. Allah menempatkan laki-laki dan perempuan itu di taman yang indah. Allah memberitahukan kepada mereka bahwa mereka dapat makan dari pohon apa pun di taman kecuali pohon pengetahuan tentang yang baik dan yang jahat di tengah-tengah taman. Laki-laki dan perempuan itu bersama di taman, telanjang, tetapi tidak malu.</w:t>
      </w:r>
    </w:p>
    <w:p>
      <w:pPr/>
      <w:r>
        <w:rPr>
          <w:lang w:val="id_ID" w:bidi="id_ID"/>
        </w:rPr>
      </w:r>
      <w:r>
        <w:rPr>
          <w:lang w:val="id_ID" w:bidi="id_ID"/>
        </w:rPr>
        <w:t>Perikop ini menjelaskan apa yang terjadi saat laki-laki dan perempuan itu tidak mentaati Allah dan memakan dari pohon pengetahuan tentang yang baik dan yang jahat di tengah taman. Dalam perikop ini, nama pribadi Allah, TUHAN, dan istilah umum untuk Allah digunakan bersama.</w:t>
      </w:r>
    </w:p>
    <w:p>
      <w:pPr/>
      <w:r>
        <w:rPr>
          <w:lang w:val="id_ID" w:bidi="id_ID"/>
        </w:rPr>
      </w:r>
      <w:r>
        <w:rPr>
          <w:lang w:val="id_ID" w:bidi="id_ID"/>
        </w:rPr>
        <w:t>Dari semua binatang liar yang dibuat TUHAN Allah , ular adalah yang paling cerdik. Ular itu sangat cerdik dan memiliki rencana. Rencana orang yang cerdik bisa jadi rencana yang baik, atau rencana yang buruk. Perikop ini tidak mengatakan kepada kami apakah rencana ular itu buruk atau tidak. kami tidak tahu jenis ular apa ini.</w:t>
      </w:r>
    </w:p>
    <w:p>
      <w:pPr/>
      <w:r>
        <w:rPr>
          <w:lang w:val="id_ID" w:bidi="id_ID"/>
        </w:rPr>
      </w:r>
      <w:r>
        <w:rPr>
          <w:lang w:val="id_ID" w:bidi="id_ID"/>
        </w:rPr>
        <w:t xml:space="preserve">Berhenti di sini. Sebagai kelompok, lihatlah gambar </w:t>
      </w:r>
      <w:r>
        <w:rPr>
          <w:lang w:val="id_ID" w:bidi="id_ID"/>
        </w:rPr>
        <w:t>ular</w:t>
      </w:r>
      <w:r>
        <w:rPr>
          <w:lang w:val="id_ID" w:bidi="id_ID"/>
        </w:rPr>
        <w:t>bersama-sama. Hentikan sebentar rekaman ini di sini</w:t>
      </w:r>
    </w:p>
    <w:p>
      <w:pPr/>
      <w:r>
        <w:rPr>
          <w:lang w:val="id_ID" w:bidi="id_ID"/>
        </w:rPr>
      </w:r>
      <w:r>
        <w:rPr>
          <w:lang w:val="id_ID" w:bidi="id_ID"/>
        </w:rPr>
        <w:t>Perikop kemudian dalam Alkitab tampaknya menyiratkan bahwa ular itu adalah Iblis, makhluk rohani yang memimpin pemberontakan terhadap TUHAN. Perikop ini tidak mengatakan bahwa ular itu adalah Iblis, tetapi mengatakan bahwa TUHAN Allah menciptakan ular itu. Tidak ada dalam perikop ini yang mengatakan kepada kami bahwa ular itu lebih dari ular biasa.</w:t>
      </w:r>
    </w:p>
    <w:p>
      <w:pPr/>
      <w:r>
        <w:rPr>
          <w:lang w:val="id_ID" w:bidi="id_ID"/>
        </w:rPr>
      </w:r>
      <w:r>
        <w:rPr>
          <w:lang w:val="id_ID" w:bidi="id_ID"/>
        </w:rPr>
        <w:t>Ular itu mengatakan kepada perempuan itu, "Apakah benar Allah mengatakan bahwa kamu tidak boleh makan dari pohon apa pun di taman itu?" Ular mengatakan ini sebagai pertanyaan atau pernyataan yang mengejutkan dan keheranan. Ular itu menggunakan pertanyaan ini untuk membuat perempuan itu meragukan apa yang dikatakan Allah kepada mereka.</w:t>
      </w:r>
    </w:p>
    <w:p>
      <w:pPr/>
      <w:r>
        <w:rPr>
          <w:lang w:val="id_ID" w:bidi="id_ID"/>
        </w:rPr>
      </w:r>
      <w:r>
        <w:rPr>
          <w:lang w:val="id_ID" w:bidi="id_ID"/>
        </w:rPr>
        <w:t>Perempuan itu menjawab, "kami dapat makan dari semua pohon di taman ini. Tetapi Allah mengatakan, 'Kamu tidak boleh makan buah dari pohon yang ada di tengah-tengah taman. Jika kamu hanya menyentuhnya, kamu akan mati. Di sini, perempuan itu melebih-lebihkan apa yang dikatakan Allah kepada laki-laki itu. Dalam perikop sebelumnya, Allah mengatakan kepada laki-laki itu untuk tidak makan dari pohon yang ada di tengah-tengah taman, tetapi Ia tidak mengatakan kepadanya bahwa mereka akan mati jika mereka hanya menyentuh pohon itu.</w:t>
      </w:r>
    </w:p>
    <w:p>
      <w:pPr/>
      <w:r>
        <w:rPr>
          <w:lang w:val="id_ID" w:bidi="id_ID"/>
        </w:rPr>
      </w:r>
      <w:r>
        <w:rPr>
          <w:lang w:val="id_ID" w:bidi="id_ID"/>
        </w:rPr>
        <w:t>Ular itu mengatakan, "Kamu tidak akan mati! Allah tahu bahwa jika kamu makan dari pohon itu, matamu akan terbuka." Ular itu tidak mengatakan bahwa seseorang akan membuka mata laki-laki dan perempuan itu secara fisik. Ular itu mengatakan bahwa jika mereka makan buah dari pohon itu, mereka akan memiliki pengetahuan dan pemahaman yang baru.</w:t>
      </w:r>
    </w:p>
    <w:p>
      <w:pPr/>
      <w:r>
        <w:rPr>
          <w:lang w:val="id_ID" w:bidi="id_ID"/>
        </w:rPr>
      </w:r>
      <w:r>
        <w:rPr>
          <w:lang w:val="id_ID" w:bidi="id_ID"/>
        </w:rPr>
        <w:t>Ular itu melanjutkan. Ia mengatakan, "Kamu akan menjadi seperti Allah, mengetahui perbedaan yang baik dan yang jahat. ." "Baik dan jahat" mungkin merujuk kepada mengetahui semua yang perlu diketahui.</w:t>
      </w:r>
    </w:p>
    <w:p>
      <w:pPr/>
      <w:r>
        <w:rPr>
          <w:lang w:val="id_ID" w:bidi="id_ID"/>
        </w:rPr>
      </w:r>
      <w:r>
        <w:rPr>
          <w:lang w:val="id_ID" w:bidi="id_ID"/>
        </w:rPr>
        <w:t>Berhenti di sini. Bahaslah dalam kelompok: Hal-hal apa yang dilakukan orang-orang dalam budaya kamu untuk untuk memperoleh pengetahuan sebanyak mungkin. Siapa yang memberikan pengetahuan kepada manusia? Ke mana orang-orang pergi untuk mendapatkan pengetahuan? Pengetahuan seperti apa yang penting bagi orang-orang disekamirmu? Apa pendapat orang-orang dalam budaya kamu tentang seseorang yang ingin mendapatkan semua pengetahuan yang mereka bisa? Hentikan sebentar rekaman ini di sini</w:t>
      </w:r>
    </w:p>
    <w:p>
      <w:pPr/>
      <w:r>
        <w:rPr>
          <w:lang w:val="id_ID" w:bidi="id_ID"/>
        </w:rPr>
      </w:r>
      <w:r>
        <w:rPr>
          <w:lang w:val="id_ID" w:bidi="id_ID"/>
        </w:rPr>
        <w:t>Perempuan itu melihat bahwa buah itu terlihat enak dan akan membuatnya bijaksana. Perikop ini tidak memberitahu kami buah jenis apa yang ada di pohon. Perempuan itu mengambil sebagian buah itu dan memakannya. Kemudian ia memberikan buah itu kepada suaminya, yang bersama dia, dan suaminya juga memakannya. Suaminya mungkin berdiri bersama perempuan itu selama waktu ia berbicara kepada ular itu.</w:t>
      </w:r>
    </w:p>
    <w:p>
      <w:pPr/>
      <w:r>
        <w:rPr>
          <w:lang w:val="id_ID" w:bidi="id_ID"/>
        </w:rPr>
      </w:r>
      <w:r>
        <w:rPr>
          <w:lang w:val="id_ID" w:bidi="id_ID"/>
        </w:rPr>
        <w:t>Begitu laki-laki dan perempuan itu memakan buah tersebut mata mereka terbuka. Ini berarti bahwa mereka memiliki pengetahuan dan pemahaman baru. Laki-laki dan perempuan itu menyadari bahwa mereka telanjang, dan mereka merasa malu karena mereka telanjang. Ketika orang merasa malu, mereka merasa seperti mereka telah kehilangan rasa hormat atau kehormatan. Sebelum ini, laki-laki dan perempuan itu tidak pernah merasa malu karena mereka telanjang.</w:t>
      </w:r>
    </w:p>
    <w:p>
      <w:pPr/>
      <w:r>
        <w:rPr>
          <w:lang w:val="id_ID" w:bidi="id_ID"/>
        </w:rPr>
      </w:r>
      <w:r>
        <w:rPr>
          <w:lang w:val="id_ID" w:bidi="id_ID"/>
        </w:rPr>
        <w:t>Berhenti di sini dan bahaslah dalam kelompok: Bagaimana kamu menggambarkan rasa malu dalam budayamu? Apa yang membuat orang merasa malu dalam budaya kamu? Ceritakan sebuah kisah tentang sesuatu yang akan membuat seseorang merasa malu. Hentikan sebentar rekaman ini di sini</w:t>
      </w:r>
    </w:p>
    <w:p>
      <w:pPr/>
      <w:r>
        <w:rPr>
          <w:lang w:val="id_ID" w:bidi="id_ID"/>
        </w:rPr>
      </w:r>
      <w:r>
        <w:rPr>
          <w:lang w:val="id_ID" w:bidi="id_ID"/>
        </w:rPr>
        <w:t>Jadi laki-laki dan perempuan itu menjahit daun ara bersama untuk menutupi diri mereka. Mereka entah bagaimana menempelkan daun ara bersama untuk membuat penutup. Mereka mungkin mengenakan penutup ini di pinggang mereka. Pohon ara memiliki daun yang sangat besar, sehingga merupakan daun yang baik untuk melakukan ini.</w:t>
      </w:r>
    </w:p>
    <w:p>
      <w:pPr/>
      <w:r>
        <w:rPr>
          <w:lang w:val="id_ID" w:bidi="id_ID"/>
        </w:rPr>
      </w:r>
      <w:r>
        <w:rPr>
          <w:lang w:val="id_ID" w:bidi="id_ID"/>
        </w:rPr>
        <w:t xml:space="preserve">Berhenti di sini. Sebagai kelompok, lihatlah gambar </w:t>
      </w:r>
      <w:r>
        <w:rPr>
          <w:lang w:val="id_ID" w:bidi="id_ID"/>
        </w:rPr>
        <w:t>pohon ara</w:t>
      </w:r>
      <w:r>
        <w:rPr>
          <w:lang w:val="id_ID" w:bidi="id_ID"/>
        </w:rPr>
        <w:t xml:space="preserve">dan </w:t>
      </w:r>
      <w:r>
        <w:rPr>
          <w:lang w:val="id_ID" w:bidi="id_ID"/>
        </w:rPr>
        <w:t>daun pohon ara</w:t>
      </w:r>
      <w:r>
        <w:rPr>
          <w:lang w:val="id_ID" w:bidi="id_ID"/>
        </w:rPr>
        <w:t>. Hentikan sebentar rekaman ini di sini</w:t>
      </w:r>
    </w:p>
    <w:p>
      <w:pPr/>
      <w:r>
        <w:rPr>
          <w:lang w:val="id_ID" w:bidi="id_ID"/>
        </w:rPr>
      </w:r>
      <w:r>
        <w:rPr>
          <w:lang w:val="id_ID" w:bidi="id_ID"/>
        </w:rPr>
        <w:t>Ketika hari sudah dingin, mungkin sekamir waktu matahari terbenam atau malam hari, manusia dan istrinya mendengar suara TUHAN Allah datang ke taman. Sekalipun TUHAN Allah tidak berjalan dengan kaki seperti manusia, mereka bisa mendengar suara apa pun yang dibuat saat Ia datang ke arah mereka. Mereka bersembunyi dari TUHAN Allah di taman. Tetapi TUHAN Allah ingin berbicara dengan laki-laki dan perempuan itu. Ia memanggil manusia itu, "Di mana kamu berada?" TUHAN Allah mengajukan pertanyaan kepada manusia daripada memberitahunya apa yang sudah Dia tahu telah dilakukannya.</w:t>
      </w:r>
    </w:p>
    <w:p>
      <w:pPr/>
      <w:r>
        <w:rPr>
          <w:lang w:val="id_ID" w:bidi="id_ID"/>
        </w:rPr>
      </w:r>
      <w:r>
        <w:rPr>
          <w:lang w:val="id_ID" w:bidi="id_ID"/>
        </w:rPr>
        <w:t>Manusia itu menjawab, "Aku mendengar engkau di taman. Saya takut karena saya telanjang, jadi saya bersembunyi."</w:t>
      </w:r>
    </w:p>
    <w:p>
      <w:pPr/>
      <w:r>
        <w:rPr>
          <w:lang w:val="id_ID" w:bidi="id_ID"/>
        </w:rPr>
      </w:r>
      <w:r>
        <w:rPr>
          <w:lang w:val="id_ID" w:bidi="id_ID"/>
        </w:rPr>
        <w:t>TUHAN Allah berkata, "Siapa yang mengatakan kepadamu bahwa kamu telanjang? Apakah kamu makan dari pohon yang Aku katakan kepada kamu untuk tidak makan daripadanya?"</w:t>
      </w:r>
    </w:p>
    <w:p>
      <w:pPr/>
      <w:r>
        <w:rPr>
          <w:lang w:val="id_ID" w:bidi="id_ID"/>
        </w:rPr>
      </w:r>
      <w:r>
        <w:rPr>
          <w:lang w:val="id_ID" w:bidi="id_ID"/>
        </w:rPr>
        <w:t>Daripada menjawab secara langsung, manusia itu berkata, "Perempuan yang Engkau tempatkan di sisiku, dialah yang memberi buah dari pohon itu kepadaku, maka kumakan!"</w:t>
      </w:r>
    </w:p>
    <w:p>
      <w:pPr/>
      <w:r>
        <w:rPr>
          <w:lang w:val="id_ID" w:bidi="id_ID"/>
        </w:rPr>
      </w:r>
      <w:r>
        <w:rPr>
          <w:lang w:val="id_ID" w:bidi="id_ID"/>
        </w:rPr>
        <w:t>Kemudian TUHAN Allah berkata kepada perempuan itu, "Apa yang kamu lakukan?" Sekali lagi, TUHAN Allah memilih untuk mengajukan pertanyaan daripada menceritakan kepada perempuan itu apa yang ia lakukan.</w:t>
      </w:r>
    </w:p>
    <w:p>
      <w:pPr/>
      <w:r>
        <w:rPr>
          <w:lang w:val="id_ID" w:bidi="id_ID"/>
        </w:rPr>
      </w:r>
      <w:r>
        <w:rPr>
          <w:lang w:val="id_ID" w:bidi="id_ID"/>
        </w:rPr>
        <w:t>Perempuan itu berkata, "Ular itu menipu saya, atau berbohong kepada saya, dan saya makan buah itu."</w:t>
      </w:r>
    </w:p>
    <w:p>
      <w:pPr/>
      <w:r>
        <w:rPr>
          <w:lang w:val="id_ID" w:bidi="id_ID"/>
        </w:rPr>
      </w:r>
      <w:r>
        <w:rPr>
          <w:lang w:val="id_ID" w:bidi="id_ID"/>
        </w:rPr>
        <w:t>Jadi TUHAN Allah berkata kepada ular itu terlebih dahulu. TUHAN Allah tidak senang dengan ular itu, sehingga Ia mengutuk ular itu dan menghukum, atau menghakimi ular itu. TUHAN Allah berkata, "Karena engkau meLakukan ini, Aku akan mengutukmu di antara semua ternak dan semua binatang liar."</w:t>
      </w:r>
    </w:p>
    <w:p>
      <w:pPr/>
      <w:r>
        <w:rPr>
          <w:lang w:val="id_ID" w:bidi="id_ID"/>
        </w:rPr>
      </w:r>
      <w:r>
        <w:rPr>
          <w:lang w:val="id_ID" w:bidi="id_ID"/>
        </w:rPr>
        <w:t>TUHAN Allah kemudian semakin mempermalukan ular itu. Ia berkata, "Engkau akan menjalar di atas perutmu dan makan debu selama sisa hidupmu." Di sini, TUHAN Allah mungkin tidak bermaksud bahwa ular itu kehilangan kakinya atau bahwa ular itu hanya makan debu selama sisa hidupnya. Sebaliknya, ungkapan ini menekankan bahwa ular itu sekarang lebih rendah daripada semua binatang lainnya.</w:t>
      </w:r>
    </w:p>
    <w:p>
      <w:pPr/>
      <w:r>
        <w:rPr>
          <w:lang w:val="id_ID" w:bidi="id_ID"/>
        </w:rPr>
      </w:r>
      <w:r>
        <w:rPr>
          <w:lang w:val="id_ID" w:bidi="id_ID"/>
        </w:rPr>
        <w:t>Bagian selanjutnya dari bacaan ini sulit dimengerti. Ada banyak penafsiran dari bagian bacaan ini karena dalam bahasa aslinya, kata untuk keturunan dapat berarti satu keturunan atau banyak keturunan. TUHAN Allah terus berkata kepada ular itu. Ia berkata, "Aku akan mengadakan permusuhan antara kamu dan perempuan itu, dan keturunannya akan menjadi musuh juga." Keturunan di sini mungkin merujuk kepada semua anak dari ular dan perempuan itu, anak-anak mereka, dan siapa pun yang menyebut ular atau perempuan itu sebagai leluhur mereka. Di sini, TUHAN Allah mungkin bermaksud bahwa semua keturunan perempuan itu dan semua keturunan ular itu akan menjadi musuh untuk selamanya. Namun, beberapa orang berpikir bahwa TUHAN Allah mengatakan bahwa ular dan hanya satu keturunan perempuan itu, Yesus, akan menjadi musuh satu sama lain.</w:t>
      </w:r>
    </w:p>
    <w:p>
      <w:pPr/>
      <w:r>
        <w:rPr>
          <w:lang w:val="id_ID" w:bidi="id_ID"/>
        </w:rPr>
      </w:r>
      <w:r>
        <w:rPr>
          <w:lang w:val="id_ID" w:bidi="id_ID"/>
        </w:rPr>
        <w:t>Kemudian TUHAN Allah terus berkata kepada ular itu: "Ia akan meremukkan kepalamu, dan kamu akan meremukkan tumitnya." Allah mengatakan bahwa keturunan perempuan itu akan menyerang ke kepala atau mencoba melukai kepala ular itu. Ular itu akan menyerang atau mencoba untuk melukai tumit orang itu. Beberapa orang berpikir bahwa ini berbicara tentang seorang keturunan, Yesus, yang suatu hari menaklukkan Setan. Namun, kebanyakan pakar Alkitab, percaya bahwa ini adalah pernyataan umum dan penjelasan tentang bagaimana semua orang dan semua ular tidak akan saling menyukai.</w:t>
      </w:r>
    </w:p>
    <w:p>
      <w:pPr/>
      <w:r>
        <w:rPr>
          <w:lang w:val="id_ID" w:bidi="id_ID"/>
        </w:rPr>
      </w:r>
      <w:r>
        <w:rPr>
          <w:lang w:val="id_ID" w:bidi="id_ID"/>
        </w:rPr>
        <w:t>Sekarang TUHAN Allah berpaling kepada perempuan itu. TUHAN mungkin tidak mengutuk perempuan itu, tetapi memberitahukan perempuan itu tentang akibat dari apa yang telah dilakukannya. TUHAN berkata, "Aku akan membuatnya lebih menyakitkan bagi kamu untuk hamil, dan kamu akan melahirkan anak dengan sakit." Bagian selanjutnya tampak mengejutkan karena setelah semua rasa sakit itu, perempuan itu masih akan "berkeinginan, atau tertarik kepada suaminya, dan ia akan berkuasa atasnya." Beberapa orang berpikir bahwa TUHAN berkata kepada perempuan itu, "Engkau akan menginginkan suamimu sama seperti ia menginginkan engkau." Orang lain berpikir bahwa TUHAN berkata, "Engkau akan ingin mengendalikan suamimu, dan ia akan berkuasa atas kamu, atau menjadi tuanmu." Namun, dalam semua terjemahan ini, TUHAN mungkin memberitahu perempuan itu bahwa hubungannya dengan suaminya akan menjadi sulit saat mereka akan berjuang untuk mengendalikan satu sama lain daripada bekerja bersama dalam kesatuan.</w:t>
      </w:r>
    </w:p>
    <w:p>
      <w:pPr/>
      <w:r>
        <w:rPr>
          <w:lang w:val="id_ID" w:bidi="id_ID"/>
        </w:rPr>
      </w:r>
      <w:r>
        <w:rPr>
          <w:lang w:val="id_ID" w:bidi="id_ID"/>
        </w:rPr>
        <w:t xml:space="preserve">Kemudian TUHAN Allah berkata kepada Adam. Ini mungkin adalah pertama kalinya TUHAN menggunakan nama manusia itu, Adam. Nama "Adam" terdengar seperti kata untuk "manusia" dalam bahasa aslinya, Ibrani. TUHAN mungkin tidak mengutuk laki-laki itu, tetapi memberitahukan laki-laki itu tentang akibat dari apa yang telah dilakukannya. </w:t>
      </w:r>
    </w:p>
    <w:p>
      <w:pPr/>
      <w:r>
        <w:rPr>
          <w:lang w:val="id_ID" w:bidi="id_ID"/>
        </w:rPr>
      </w:r>
      <w:r>
        <w:rPr>
          <w:lang w:val="id_ID" w:bidi="id_ID"/>
        </w:rPr>
        <w:t>TUHAN berkata, "Karena engkau mendengarkan perkataan istrimu dan makan dari buah pohon, yang Aku larang engkau makan, maka terkutuklah tanah karena engkau." TUHAN sendiri mengutuk tanah. Kemudian Ia memberi tahu Adam, "Kamu harus bekerja keras sepanjang hidupmu untuk membuat tanah menumbuhkan makanan untuk kamu makan. Tanah akan menumbuhkan duri dan onak bagimu, dan engkau akan memakan tumbuh-tumbuhan yang tumbuh di tanah. Duri dan onak memiliki ujung yang tajam. Mereka sulit dibersihkan dari tanah untuk menumbuhkan makanan. TUHAN Allah memberi tahu Adam di sini bahwa mulai sekarang Adam harus menanam tanaman di ladang di tanah dan memanennya.</w:t>
      </w:r>
    </w:p>
    <w:p>
      <w:pPr/>
      <w:r>
        <w:rPr>
          <w:lang w:val="id_ID" w:bidi="id_ID"/>
        </w:rPr>
      </w:r>
      <w:r>
        <w:rPr>
          <w:lang w:val="id_ID" w:bidi="id_ID"/>
        </w:rPr>
        <w:t xml:space="preserve">Berhenti di sini. Sebagai kelompok, lihatlah gambar </w:t>
      </w:r>
      <w:r>
        <w:rPr>
          <w:lang w:val="id_ID" w:bidi="id_ID"/>
        </w:rPr>
        <w:t>duri</w:t>
      </w:r>
      <w:r>
        <w:rPr>
          <w:lang w:val="id_ID" w:bidi="id_ID"/>
        </w:rPr>
        <w:t xml:space="preserve"> dan </w:t>
      </w:r>
      <w:r>
        <w:rPr>
          <w:lang w:val="id_ID" w:bidi="id_ID"/>
        </w:rPr>
        <w:t>onak</w:t>
      </w:r>
      <w:r>
        <w:rPr>
          <w:lang w:val="id_ID" w:bidi="id_ID"/>
        </w:rPr>
        <w:t xml:space="preserve"> Hentikan sebentar rekaman ini di sini</w:t>
      </w:r>
    </w:p>
    <w:p>
      <w:pPr/>
      <w:r>
        <w:rPr>
          <w:lang w:val="id_ID" w:bidi="id_ID"/>
        </w:rPr>
      </w:r>
      <w:r>
        <w:rPr>
          <w:lang w:val="id_ID" w:bidi="id_ID"/>
        </w:rPr>
        <w:t>TUHAN Allah melanjutkan, "Engkau akan bekerja sangat keras dan harus berkeringat agar mendapatkan cukup makanan untuk dimakan. Engkau akan meLakukan ini hingga engkau kembali ke tanah, karena engkau dibuat dari tanah. Engkau berasal dari debu, maka engkau akan kembali menjadi debu. Di sini, TUHAN Allah bermaksud bahwa suatu hari manusia itu akan mati. Ketika manusia mati, tubuh mereka menjadi debu, atau tanah, lagi. TUHAN Allah juga mengingatkan Adam bahwa Ia awalnya menciptakannya dari tanah saat ia mengambil beberapa tanah untuk membentuk tubuh Adam.</w:t>
      </w:r>
    </w:p>
    <w:p>
      <w:pPr/>
      <w:r>
        <w:rPr>
          <w:lang w:val="id_ID" w:bidi="id_ID"/>
        </w:rPr>
      </w:r>
      <w:r>
        <w:rPr>
          <w:lang w:val="id_ID" w:bidi="id_ID"/>
        </w:rPr>
        <w:t>Kemudian manusia itu, Adam, menamai istrinya Hawa, karena ia akan menjadi ibu dari semua orang yang hidup. Nama "Hawa" mirip dengan kata Ibrani untuk "kehidupan." Kemudian TUHAN Allah membuat pakaian dari kulit binatang untuk Adam dan istrinya. kami tidak tahu kulit binatang apa yang digunakan Allah atau bagaimana Ia mendapatkan kulitnya. Pakaian itu mungkin seperti jubah panjang tanpa lengan.</w:t>
      </w:r>
    </w:p>
    <w:p>
      <w:pPr/>
      <w:r>
        <w:rPr>
          <w:lang w:val="id_ID" w:bidi="id_ID"/>
        </w:rPr>
      </w:r>
      <w:r>
        <w:rPr>
          <w:lang w:val="id_ID" w:bidi="id_ID"/>
        </w:rPr>
        <w:t>TUHAN Allah berbicara kepada diri-Nya sendiri. Ia menyadari bahwa manusia "sekarang seperti kami." Allah menyadari bahwa seperti diri-Nya, manusia tahu segala sesuatu tentang yang baik dan yang jahat. Sekarang Ia ingin mencegah mereka dari masalah yang lebih buruk lagi. Ia berkata kepada diriNya sendiri, "Bagaimana jika manusia mengulurkan tangan, mengambil buah dari pohon kehidupan, dan memakannya? Kemudian mereka akan hidup selamanya..." Allah tahu bahwa jika mereka makan, atau terus makan, dari pohon yang memberikan kehidupan, mereka tidak akan pernah mati. Maka TUHAN Allah mengusir laki-laki dan perempuan itu dari taman di Eden, yang berarti bahwa mereka tidak pernah dapat kembali ke taman itu. Dia mengusir Adam keluar dari taman untuk bekerja menumbuhkan makanan dari tanah yang TUHAN Allah pakai untuk menciptakan Adam.</w:t>
      </w:r>
    </w:p>
    <w:p>
      <w:pPr/>
      <w:r>
        <w:rPr>
          <w:lang w:val="id_ID" w:bidi="id_ID"/>
        </w:rPr>
      </w:r>
      <w:r>
        <w:rPr>
          <w:lang w:val="id_ID" w:bidi="id_ID"/>
        </w:rPr>
        <w:t>Setelah TUHAN Allah mengusir mereka, Ia menempatkan kerubim untuk menjaga, mungkin di pintu timur taman. kerubim adalah penjaga tempat-tempat suci. Mereka sering menjadi lambang kehadiran TUHAN. Mereka memiliki tubuh seekor singa, sayap seekor burung, dan wajah seorang manusia.</w:t>
      </w:r>
    </w:p>
    <w:p>
      <w:pPr/>
      <w:r>
        <w:rPr>
          <w:lang w:val="id_ID" w:bidi="id_ID"/>
        </w:rPr>
      </w:r>
      <w:r>
        <w:rPr>
          <w:lang w:val="id_ID" w:bidi="id_ID"/>
        </w:rPr>
        <w:t xml:space="preserve">Berhenti di sini. Sebagai kelompok, lihatlah gambar </w:t>
      </w:r>
      <w:r>
        <w:rPr>
          <w:b/>
          <w:lang w:val="id_ID" w:bidi="id_ID"/>
        </w:rPr>
        <w:t>kerub</w:t>
      </w:r>
      <w:r>
        <w:rPr>
          <w:lang w:val="id_ID" w:bidi="id_ID"/>
        </w:rPr>
        <w:t>im. Hentikan sebentar rekaman ini di sini.</w:t>
      </w:r>
    </w:p>
    <w:p>
      <w:pPr/>
      <w:r>
        <w:rPr>
          <w:lang w:val="id_ID" w:bidi="id_ID"/>
        </w:rPr>
      </w:r>
      <w:r>
        <w:rPr>
          <w:lang w:val="id_ID" w:bidi="id_ID"/>
        </w:rPr>
        <w:t>TUHAN Allah menempatkan pedang yang bernyala-nyala dan menyambar-nyambar, untuk menjaga jalan ke pohon kehidupan. Pedang itu mungkin mengambang di udara.</w:t>
      </w:r>
    </w:p>
    <w:p>
      <w:pPr/>
      <w:r>
        <w:rPr>
          <w:lang w:val="id_ID" w:bidi="id_ID"/>
        </w:rPr>
      </w:r>
      <w:r>
        <w:rPr>
          <w:lang w:val="id_ID" w:bidi="id_ID"/>
        </w:rPr>
        <w:t xml:space="preserve">Berhenti di sini. Sebagai kelompok, lihatlah gambar </w:t>
      </w:r>
      <w:r>
        <w:rPr>
          <w:lang w:val="id_ID" w:bidi="id_ID"/>
        </w:rPr>
        <w:t>pedang</w:t>
      </w:r>
      <w:r>
        <w:rPr>
          <w:lang w:val="id_ID" w:bidi="id_ID"/>
        </w:rPr>
        <w:t>.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dari Kejadian 3:1–24 dalam terjemahan yang paling mudah dimengerti. </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 Ular</w:t>
      </w:r>
      <w:r>
        <w:rPr>
          <w:lang w:val="id_ID" w:bidi="id_ID"/>
        </w:rPr>
        <w:t xml:space="preserve"> berbicara kepada perempuan itu dan menipu dia supaya memakan buah yang telah dikatakan TUHAN Allah untuk tidak dimakan. Perempuan itu memberikannya kepada laki-laki yang bersama dia, dan laki-laki itu memakan buah itu juga. Laki-laki dan perempuan itu menyadari bahwa mereka telanjang, dan mereka malu.</w:t>
      </w:r>
    </w:p>
    <w:p>
      <w:pPr/>
      <w:r>
        <w:rPr>
          <w:lang w:val="id_ID" w:bidi="id_ID"/>
        </w:rPr>
      </w:r>
      <w:r>
        <w:rPr>
          <w:b/>
          <w:lang w:val="id_ID" w:bidi="id_ID"/>
        </w:rPr>
        <w:t>Dalam adegan kedua: Pada</w:t>
      </w:r>
      <w:r>
        <w:rPr>
          <w:lang w:val="id_ID" w:bidi="id_ID"/>
        </w:rPr>
        <w:t xml:space="preserve"> sore hari, TUHAN Allah berjalan di taman. Laki-laki dan perempuan itu bersembunyi karena mereka takut. TUHAN Allah mengajukan beberapa pertanyaan kepada laki-laki itu. Laki-laki itu mengatakan bahwa perempuan itu yang memberikan buah itu kepadanya. Perempuan itu mengatakan bahwa ular itu yang menipunya.</w:t>
      </w:r>
    </w:p>
    <w:p>
      <w:pPr/>
      <w:r>
        <w:rPr>
          <w:lang w:val="id_ID" w:bidi="id_ID"/>
        </w:rPr>
      </w:r>
      <w:r>
        <w:rPr>
          <w:b/>
          <w:lang w:val="id_ID" w:bidi="id_ID"/>
        </w:rPr>
        <w:t>Dalam adegan ketiga: TUHA</w:t>
      </w:r>
      <w:r>
        <w:rPr>
          <w:lang w:val="id_ID" w:bidi="id_ID"/>
        </w:rPr>
        <w:t>N Allah mengutuk ular itu. Kemudian TUHAN Allah mengatakan kepada perempuan itu bahwa ia akan mengalami kesakitan saat ia melahirkan, dan ia akan menginginkan suaminya tetapi suaminya akan mengendalikannya. Kemudian TUHAN Allah mengatakan kepada laki-laki itu bahwa dia harus bekerja sangat keras untuk menanam makanan, dan laki-laki itu suatu hari akan mati.</w:t>
      </w:r>
    </w:p>
    <w:p>
      <w:pPr/>
      <w:r>
        <w:rPr>
          <w:lang w:val="id_ID" w:bidi="id_ID"/>
        </w:rPr>
      </w:r>
      <w:r>
        <w:rPr>
          <w:b/>
          <w:lang w:val="id_ID" w:bidi="id_ID"/>
        </w:rPr>
        <w:t>Dalam adegan keempat: Adam</w:t>
      </w:r>
      <w:r>
        <w:rPr>
          <w:lang w:val="id_ID" w:bidi="id_ID"/>
        </w:rPr>
        <w:t>, laki-laki itu, memberi nama Hawa kepada istrinya. TUHAN Allah membuat pakaian Adam dan Hawa.</w:t>
      </w:r>
    </w:p>
    <w:p>
      <w:pPr/>
      <w:r>
        <w:rPr>
          <w:lang w:val="id_ID" w:bidi="id_ID"/>
        </w:rPr>
      </w:r>
      <w:r>
        <w:rPr>
          <w:b/>
          <w:lang w:val="id_ID" w:bidi="id_ID"/>
        </w:rPr>
        <w:t>Dalam adegan kelima: TUHA</w:t>
      </w:r>
      <w:r>
        <w:rPr>
          <w:lang w:val="id_ID" w:bidi="id_ID"/>
        </w:rPr>
        <w:t>N Allah memutuskan untuk mengusir laki-laki dan perempuan itu keluar dari taman. Ia menempatkan kerubim dan pedang menyala.nyala untuk menjaga jalan menuju pohon kehidupan.</w:t>
      </w:r>
    </w:p>
    <w:p>
      <w:pPr/>
      <w:r>
        <w:rPr>
          <w:lang w:val="id_ID" w:bidi="id_ID"/>
        </w:rPr>
      </w:r>
      <w:r>
        <w:rPr>
          <w:lang w:val="id_ID" w:bidi="id_ID"/>
        </w:rPr>
        <w:t xml:space="preserve">Tokoh-tokoh dalam perikop ini adalah: </w:t>
      </w:r>
    </w:p>
    <w:p>
      <w:pPr>
        <w:pStyle w:val="ListBullet"/>
        <w:spacing w:line="240" w:lineRule="auto"/>
        <w:ind w:left="720"/>
      </w:pPr>
      <w:r>
        <w:rPr>
          <w:lang w:val="id_ID" w:bidi="id_ID"/>
        </w:rPr>
      </w:r>
      <w:r>
        <w:rPr>
          <w:lang w:val="id_ID" w:bidi="id_ID"/>
        </w:rPr>
        <w:t>Ular itu</w:t>
      </w:r>
    </w:p>
    <w:p>
      <w:pPr>
        <w:pStyle w:val="ListBullet"/>
        <w:spacing w:line="240" w:lineRule="auto"/>
        <w:ind w:left="720"/>
      </w:pPr>
      <w:r>
        <w:rPr>
          <w:lang w:val="id_ID" w:bidi="id_ID"/>
        </w:rPr>
      </w:r>
      <w:r>
        <w:rPr>
          <w:lang w:val="id_ID" w:bidi="id_ID"/>
        </w:rPr>
        <w:t>Keturunan ular</w:t>
      </w:r>
    </w:p>
    <w:p>
      <w:pPr>
        <w:pStyle w:val="ListBullet"/>
        <w:spacing w:line="240" w:lineRule="auto"/>
        <w:ind w:left="720"/>
      </w:pPr>
      <w:r>
        <w:rPr>
          <w:lang w:val="id_ID" w:bidi="id_ID"/>
        </w:rPr>
      </w:r>
      <w:r>
        <w:rPr>
          <w:lang w:val="id_ID" w:bidi="id_ID"/>
        </w:rPr>
        <w:t>Perempuan itu, bernama Hawa</w:t>
      </w:r>
    </w:p>
    <w:p>
      <w:pPr>
        <w:pStyle w:val="ListBullet"/>
        <w:spacing w:line="240" w:lineRule="auto"/>
        <w:ind w:left="720"/>
      </w:pPr>
      <w:r>
        <w:rPr>
          <w:lang w:val="id_ID" w:bidi="id_ID"/>
        </w:rPr>
      </w:r>
      <w:r>
        <w:rPr>
          <w:lang w:val="id_ID" w:bidi="id_ID"/>
        </w:rPr>
        <w:t>Keturunan perempuan</w:t>
      </w:r>
    </w:p>
    <w:p>
      <w:pPr>
        <w:pStyle w:val="ListBullet"/>
        <w:spacing w:line="240" w:lineRule="auto"/>
        <w:ind w:left="720"/>
      </w:pPr>
      <w:r>
        <w:rPr>
          <w:lang w:val="id_ID" w:bidi="id_ID"/>
        </w:rPr>
      </w:r>
      <w:r>
        <w:rPr>
          <w:lang w:val="id_ID" w:bidi="id_ID"/>
        </w:rPr>
        <w:t>Laki-laki itu, bernama Adam</w:t>
      </w:r>
    </w:p>
    <w:p>
      <w:pPr>
        <w:pStyle w:val="ListBullet"/>
        <w:spacing w:line="240" w:lineRule="auto"/>
        <w:ind w:left="720"/>
      </w:pPr>
      <w:r>
        <w:rPr>
          <w:lang w:val="id_ID" w:bidi="id_ID"/>
        </w:rPr>
      </w:r>
      <w:r>
        <w:rPr>
          <w:lang w:val="id_ID" w:bidi="id_ID"/>
        </w:rPr>
        <w:t>TUHAN Allah</w:t>
      </w:r>
    </w:p>
    <w:p>
      <w:pPr>
        <w:pStyle w:val="ListBullet"/>
        <w:spacing w:line="240" w:lineRule="auto"/>
        <w:ind w:left="720"/>
      </w:pPr>
      <w:r>
        <w:rPr>
          <w:lang w:val="id_ID" w:bidi="id_ID"/>
        </w:rPr>
      </w:r>
      <w:r>
        <w:rPr>
          <w:lang w:val="id_ID" w:bidi="id_ID"/>
        </w:rPr>
        <w:t>dan kerubim</w:t>
      </w:r>
    </w:p>
    <w:p>
      <w:pPr/>
      <w:r>
        <w:rPr>
          <w:lang w:val="id_ID" w:bidi="id_ID"/>
        </w:rPr>
      </w:r>
      <w:r>
        <w:rPr>
          <w:lang w:val="id_ID" w:bidi="id_ID"/>
        </w:rPr>
        <w:t>Sebagai kelompok, perhatikan bagian-bagian dari latar perikop ini.</w:t>
      </w:r>
    </w:p>
    <w:p>
      <w:pPr/>
      <w:r>
        <w:rPr>
          <w:lang w:val="id_ID" w:bidi="id_ID"/>
        </w:rPr>
      </w:r>
      <w:r>
        <w:rPr>
          <w:lang w:val="id_ID" w:bidi="id_ID"/>
        </w:rPr>
        <w:t>Adegan yang pertama dimulai dengan kata yang menunjukkan bahwa kisah baru dimulai.</w:t>
      </w:r>
    </w:p>
    <w:p>
      <w:pPr/>
      <w:r>
        <w:rPr>
          <w:lang w:val="id_ID" w:bidi="id_ID"/>
        </w:rPr>
      </w:r>
      <w:r>
        <w:rPr>
          <w:lang w:val="id_ID" w:bidi="id_ID"/>
        </w:rPr>
        <w:t xml:space="preserve">Berhenti di sini dan bahaslah dalam kelompok: Bagaimana kamu memulai kisah baru dalam bahasamu? Apakah kamu memiliki kata atau ungkapan yang kamu gunakan untuk memulai kisah? Hentikan sebentar rekaman ini di sini. </w:t>
      </w:r>
    </w:p>
    <w:p>
      <w:pPr/>
      <w:r>
        <w:rPr>
          <w:lang w:val="id_ID" w:bidi="id_ID"/>
        </w:rPr>
      </w:r>
      <w:r>
        <w:rPr>
          <w:lang w:val="id_ID" w:bidi="id_ID"/>
        </w:rPr>
        <w:t>Sekarang, ular adalah binatang yang paling cerdik dari semua binatang liar yang diciptakan TUHAN Allah, berbicara kepada perempuan itu. Penting untuk diingat bahwa suami perempuan itu mungkin bersamanya sementara ular itu berbicara. Ular itu berkata, "Apakah benar Allah mengatakan bahwa kamu tidak boleh makan buah pohon apa pun di taman itu?" Ular itu mengajukan pertanyaan itu seolah-olah ia terkejut. Namun, ular itu berusaha membuat perempuan itu meragukan apa yang dikatakan Allah.</w:t>
      </w:r>
    </w:p>
    <w:p>
      <w:pPr/>
      <w:r>
        <w:rPr>
          <w:lang w:val="id_ID" w:bidi="id_ID"/>
        </w:rPr>
      </w:r>
      <w:r>
        <w:rPr>
          <w:lang w:val="id_ID" w:bidi="id_ID"/>
        </w:rPr>
        <w:t xml:space="preserve">Berhenti di sini dan bahaslah dalam kelompok: Bagaimana kamu menunjukkan bahwa seseorang terkejut saat kamu menceritakan kisah dalam bahasamu? Hentikan sebentar rekaman ini di sini. </w:t>
      </w:r>
    </w:p>
    <w:p>
      <w:pPr/>
      <w:r>
        <w:rPr>
          <w:lang w:val="id_ID" w:bidi="id_ID"/>
        </w:rPr>
      </w:r>
      <w:r>
        <w:rPr>
          <w:lang w:val="id_ID" w:bidi="id_ID"/>
        </w:rPr>
        <w:t>Perempuan itu menjawab, "kami dapat makan buah pohon apa pun di taman itu." Kemudian perempuan itu membuat kontras. Ia berkata, "</w:t>
      </w:r>
      <w:r>
        <w:rPr>
          <w:b/>
          <w:lang w:val="id_ID" w:bidi="id_ID"/>
        </w:rPr>
        <w:t>Tetapi</w:t>
      </w:r>
      <w:r>
        <w:rPr>
          <w:lang w:val="id_ID" w:bidi="id_ID"/>
        </w:rPr>
        <w:t>, hanya buah pohon yang ada di tengah taman yang tidak dapat kami makan. Allah berkata kepada kami, "Kamu tidak boleh makan atau menyentuh pohon yang ada di tengah taman. Jika kamu melakukannya, kamu akan mati."</w:t>
      </w:r>
    </w:p>
    <w:p>
      <w:pPr/>
      <w:r>
        <w:rPr>
          <w:lang w:val="id_ID" w:bidi="id_ID"/>
        </w:rPr>
      </w:r>
      <w:r>
        <w:rPr>
          <w:lang w:val="id_ID" w:bidi="id_ID"/>
        </w:rPr>
        <w:t>Kemudian ular itu membuat kontras yang kuat. Ia menjawab, "Tidak! Kamu tidak akan mati! Allah mengetahui bahwa setelah kamu makan buah itu, kamu akan menjadi bijaksana. Kamu akan mengetahui segalanya, sama seperti Allah."</w:t>
      </w:r>
    </w:p>
    <w:p>
      <w:pPr/>
      <w:r>
        <w:rPr>
          <w:lang w:val="id_ID" w:bidi="id_ID"/>
        </w:rPr>
      </w:r>
      <w:r>
        <w:rPr>
          <w:lang w:val="id_ID" w:bidi="id_ID"/>
        </w:rPr>
        <w:t>Ketika ular dan perempuan berbicara, mereka menggunakan bentuk jamak "kamu." Ini berarti bahwa saat mereka mengatakan "kamu," mereka merujuk kepada perempuan dan laki-laki itu. Mereka hanya menggunakan nama umum untuk Allah, dan bukan nama pribadi Allah, Yahweh.</w:t>
      </w:r>
    </w:p>
    <w:p>
      <w:pPr/>
      <w:r>
        <w:rPr>
          <w:lang w:val="id_ID" w:bidi="id_ID"/>
        </w:rPr>
      </w:r>
      <w:r>
        <w:rPr>
          <w:lang w:val="id_ID" w:bidi="id_ID"/>
        </w:rPr>
        <w:t>Perempuan itu melihat bahwa buah pohon itu baik untuk dimakan dan indah untuk dilihat. Ia menginginkan buah itu karena akan membuat seseorang bijaksana. Jadi ia mengambil sebagian buahnya dan memakannya. Bahasa yang digunakan di sini menekankan tindakan perempuan itu untuk menunjukkan bahwa tindakannya penting.</w:t>
      </w:r>
    </w:p>
    <w:p>
      <w:pPr/>
      <w:r>
        <w:rPr>
          <w:lang w:val="id_ID" w:bidi="id_ID"/>
        </w:rPr>
      </w:r>
      <w:r>
        <w:rPr>
          <w:lang w:val="id_ID" w:bidi="id_ID"/>
        </w:rPr>
        <w:t>Berhenti di sini dan bahaslah dalam kelompok: Bagaimana kamu menekankan tindakan seseorang saat kamu menceritakan kisah dalam budayamu? Ceritakan kisah dari budaya kamu yang memiliki adegan penting di dalamnya. Perhatikan bagaimana kamu berbicara tentang tindakan itu—nada suaramu, emosi, dan kata-katamu. Hentikan sebentar rekaman ini di sini.</w:t>
      </w:r>
    </w:p>
    <w:p>
      <w:pPr/>
      <w:r>
        <w:rPr>
          <w:lang w:val="id_ID" w:bidi="id_ID"/>
        </w:rPr>
      </w:r>
      <w:r>
        <w:rPr>
          <w:lang w:val="id_ID" w:bidi="id_ID"/>
        </w:rPr>
        <w:t>Perempuan itu memberikan sebagian buah kepada suaminya, yang bersama dia, dan laki-laki itu memakannya. Penting untuk diingat bahwa di dalam bahasa aslinya tersirat bahwa laki-laki itu berdiri di dekat perempuan itu selama seluruh percakapan. Beberapa terjemahan mencakup keterangan itu. Segera laki-laki dan perempuan itu menjadi tahu, dan tiba-tiba mereka merasa malu karena mereka tidak berpakaian. Jadi mereka menempelkan daun ara bersama untuk menutupi diri mereka sendiri.</w:t>
      </w:r>
    </w:p>
    <w:p>
      <w:pPr/>
      <w:r>
        <w:rPr>
          <w:lang w:val="id_ID" w:bidi="id_ID"/>
        </w:rPr>
      </w:r>
      <w:r>
        <w:rPr>
          <w:lang w:val="id_ID" w:bidi="id_ID"/>
        </w:rPr>
        <w:t>Adegan kedua kemudian terjadi, sekamir matahari terbenam atau awal malam hari.</w:t>
      </w:r>
    </w:p>
    <w:p>
      <w:pPr/>
      <w:r>
        <w:rPr>
          <w:lang w:val="id_ID" w:bidi="id_ID"/>
        </w:rPr>
      </w:r>
      <w:r>
        <w:rPr>
          <w:lang w:val="id_ID" w:bidi="id_ID"/>
        </w:rPr>
        <w:t xml:space="preserve">Berhenti di sini dan bahaslah dalam kelompok: Kata atau ungkapan apa yang kamu gunakan untuk menggambarkan waktu yang berbeda dalam sehari? Kata atau ungkapan apa yang kamu gunakan untuk menggambarkan awal malam hari dalam bahasamu? Hentikan sebentar rekaman ini di sini. </w:t>
      </w:r>
    </w:p>
    <w:p>
      <w:pPr/>
      <w:r>
        <w:rPr>
          <w:lang w:val="id_ID" w:bidi="id_ID"/>
        </w:rPr>
      </w:r>
      <w:r>
        <w:rPr>
          <w:lang w:val="id_ID" w:bidi="id_ID"/>
        </w:rPr>
        <w:t>Kamu mungkin ingin mengatur ulang adegan dalam kisah ini. Malam itu Allah datang dan berjalan di taman. Bahasa asli tampaknya menunjukkan bahwa TUHAN Allah secara teratur datang pada waktu ini setiap hari untuk berjalan bersama mereka. Ketika mereka mendengar bunyi langkah TUHAN Allah, atau suara Allah masuk ke taman, laki-laki itu dan isterinya bersembunyi di balik pohon-pohon supaya Allah tidak melihat mereka. TUHAN Allah memanggil kepada laki-laki itu, "Kamu ada di mana?"</w:t>
      </w:r>
    </w:p>
    <w:p>
      <w:pPr/>
      <w:r>
        <w:rPr>
          <w:lang w:val="id_ID" w:bidi="id_ID"/>
        </w:rPr>
      </w:r>
      <w:r>
        <w:rPr>
          <w:lang w:val="id_ID" w:bidi="id_ID"/>
        </w:rPr>
        <w:t xml:space="preserve">Berhenti di sini dan bahaslah dalam kelompok: Bagaimana kamu memanggil seseorang saat kamu mencoba menemukannya? Hentikan sebentar rekaman ini di sini. </w:t>
      </w:r>
    </w:p>
    <w:p>
      <w:pPr/>
      <w:r>
        <w:rPr>
          <w:lang w:val="id_ID" w:bidi="id_ID"/>
        </w:rPr>
      </w:r>
      <w:r>
        <w:rPr>
          <w:lang w:val="id_ID" w:bidi="id_ID"/>
        </w:rPr>
        <w:t>Laki-laki itu menjawab bahwa dia bersembunyi saat dia mendengar TUHAN Allah di taman karena dia takut, karena dia telanjang. TUHAN Allah pertama kali bertanya kepada manusia itu, "Siapa yang mengatakan kepadamu bahwa kamu telanjang?" Ketika TUHAN Allah mengajukan pertanyaan ini, Dia bermaksud, "Bagaimana kamu tahu bahwa kamu telanjang?" Kemudian Allah bertanya kepada laki-laki itu apakah dia memakan buah dari pohon yang dilarang TUHAN Allah untuk dimakan Laki-laki itu tidak menjawab secara langsung. Laki-laki itu segera berkata, "Perempuan yang kamu berikan kepadaku, dia yang memberikan buah itu kepadaku." Allah sekarang berbicara langsung kepada perempuan itu. Dia bertanya, "Apa yang telah kamu lakukan?" yang sebenarnya berarti, "Mengapa kamu melakukan itu?" Perempuan itu mengatakan bahwa ia makan buah itu karena ular itu berbohong kepadanya.</w:t>
      </w:r>
    </w:p>
    <w:p>
      <w:pPr/>
      <w:r>
        <w:rPr>
          <w:lang w:val="id_ID" w:bidi="id_ID"/>
        </w:rPr>
      </w:r>
      <w:r>
        <w:rPr>
          <w:lang w:val="id_ID" w:bidi="id_ID"/>
        </w:rPr>
        <w:t xml:space="preserve">Dalam adegan ketiga, TUHAN Allah berkata kepada ular itu. Dia mengutuk ular itu. Ketika Allah mengutuk seseorang, ini berarti ia tidak senang dengan orang itu, sehingga Ia menghukum mereka dengan mengutuk mereka. Artinya sesuatu yang tidak menyenangkan akan terjadi pada seseorang. </w:t>
      </w:r>
    </w:p>
    <w:p>
      <w:pPr/>
      <w:r>
        <w:rPr>
          <w:lang w:val="id_ID" w:bidi="id_ID"/>
        </w:rPr>
      </w:r>
      <w:r>
        <w:rPr>
          <w:lang w:val="id_ID" w:bidi="id_ID"/>
        </w:rPr>
        <w:t xml:space="preserve">Berhenti di sini dan bahaslah dalam kelompok: Bagaimana orang mengutuk orang lain atau benda lain dalam budaya kamu? Jenis bahasa apa yang digunakan orang dalam kutukan-kutukan ini? Hentikan sebentar rekaman ini di sini. </w:t>
      </w:r>
    </w:p>
    <w:p>
      <w:pPr/>
      <w:r>
        <w:rPr>
          <w:lang w:val="id_ID" w:bidi="id_ID"/>
        </w:rPr>
      </w:r>
      <w:r>
        <w:rPr>
          <w:lang w:val="id_ID" w:bidi="id_ID"/>
        </w:rPr>
        <w:t>TUHAN Allah berkata kepada ular, perempuan, dan laki-laki. Ketika Dia berbicara kepada mereka, apa yang Dia katakan adalah dalam bentuk puisi, atau bahasa khusus.</w:t>
      </w:r>
    </w:p>
    <w:p>
      <w:pPr/>
      <w:r>
        <w:rPr>
          <w:lang w:val="id_ID" w:bidi="id_ID"/>
        </w:rPr>
      </w:r>
      <w:r>
        <w:rPr>
          <w:lang w:val="id_ID" w:bidi="id_ID"/>
        </w:rPr>
        <w:t>TUHAN Allah berkata kepada ular itu, "Karena kamu telah melakukan ini, Aku akan mengutuk kamu di antara semua binatang." Allah tidak mengutuk semua binatang di sini—Dia hanya mengutuk ular itu. Kemudian TUHAN Allah membuat ular itu sangat rendah. Dia berkata, "Kamu akan menjalar dengan perutmu dan kepalamu akan selalu di debu tanah. Aku akan membuat kamu dan perempuan itu saling membenci, dan Aku akan membuat keturunanmu dan keturunannya saling membenci. Keturunannya akan meremukkan atau menyerang kepalamu, dan kamu akan meremukkan atau menyerang tumitnya." Di sini, keturunan perempuan dan ular itu melakukan tindakan yang sama yaitu saling menyerang atau saling meremukkan. Perikop ini tampaknya hanya berbicara tentang satu keturunan yang akan meremukkan kepala ular, dan hanya satu ular yang akan menyerang tumit orang itu. Namun, dalam bahasa aslinya, keturunan mungkin benar-benar berarti banyak keturunan. Oleh karena itu, kebanyakan orang percaya bahwa ini berbicara tentang ular dan manusia secara umum.</w:t>
      </w:r>
    </w:p>
    <w:p>
      <w:pPr/>
      <w:r>
        <w:rPr>
          <w:lang w:val="id_ID" w:bidi="id_ID"/>
        </w:rPr>
      </w:r>
      <w:r>
        <w:rPr>
          <w:lang w:val="id_ID" w:bidi="id_ID"/>
        </w:rPr>
        <w:t>Kemudian TUHAN Allah berkata kepada perempuan itu, "Aku akan membuat lebih menyakitkan bagimu untuk hamil, dan engkau akan melahirkan anak dengan rasa sakit.’ Allah membuat perbedaan di sini. Dia berkata, "Meskipun demikian, kamu akan menginginkan suamimu, tetapi dia akan mengendalikanmu."</w:t>
      </w:r>
    </w:p>
    <w:p>
      <w:pPr/>
      <w:r>
        <w:rPr>
          <w:lang w:val="id_ID" w:bidi="id_ID"/>
        </w:rPr>
      </w:r>
      <w:r>
        <w:rPr>
          <w:lang w:val="id_ID" w:bidi="id_ID"/>
        </w:rPr>
        <w:t>Kemudian TUHAN Allah menggunakan nama Adam untuk pertama kalinya. Dia berkata kepada Adam, "Karena kamu mendengarkan istrimu dan makan buah dari pohon yang telah Aku perintahkan untuk tidak engkau makan, Aku akan mengutuk tanah karena engkau. Kamu akan kesulitan menanam makanan dari tanah itu sepanjang hidupmu. Tanah akan menumbuhkan duri dan onak bagimu, dan kamu akan memakan tanaman dari tanah." Dengan keringat wajahmu, kamu akan mendapat makanan untuk dimakan." Di sini, "dengan keringat wajahmu" adalah ungkapan yang berarti laki-laki akan bekerja sangat keras untuk mendapatkan makanan sehingga seluruh tubuhnya akan berkeringat deras.</w:t>
      </w:r>
    </w:p>
    <w:p>
      <w:pPr/>
      <w:r>
        <w:rPr>
          <w:lang w:val="id_ID" w:bidi="id_ID"/>
        </w:rPr>
      </w:r>
      <w:r>
        <w:rPr>
          <w:lang w:val="id_ID" w:bidi="id_ID"/>
        </w:rPr>
        <w:t xml:space="preserve">Berhenti di sini dan bahaslah dalam kelompok: Bagaimana kamu memmembahaslah tentang bekerja sangat keras? ungkapan khusus apa yang kamu gunakan untuk menggambarkan kerja keras? Hentikan sebentar rekaman ini di sini. </w:t>
      </w:r>
    </w:p>
    <w:p>
      <w:pPr/>
      <w:r>
        <w:rPr>
          <w:lang w:val="id_ID" w:bidi="id_ID"/>
        </w:rPr>
      </w:r>
      <w:r>
        <w:rPr>
          <w:lang w:val="id_ID" w:bidi="id_ID"/>
        </w:rPr>
        <w:t>TUHAN Allah mengatakan bahwa laki-laki akan bekerja keras seperti ini sampai ia kembali ke tanah tempat ia diciptakan. Ini berarti laki-laki itu akan mati. TUHAN Allah melanjutkan, "Kamu diciptakan dari debu, dan kamu akan kembali menjadi debu." Di sini, "kembali ke debu" mengacu pada kematian laki-laki tersebut. Mayat kembali menjadi debu dan tanah setelah waktu yang lama.</w:t>
      </w:r>
    </w:p>
    <w:p>
      <w:pPr/>
      <w:r>
        <w:rPr>
          <w:lang w:val="id_ID" w:bidi="id_ID"/>
        </w:rPr>
      </w:r>
      <w:r>
        <w:rPr>
          <w:lang w:val="id_ID" w:bidi="id_ID"/>
        </w:rPr>
        <w:t xml:space="preserve">Berhenti di sini dan bahaslah dalam kelompok: Bagaimana kamu memmembahaslah tentang kematian? ungkapan khusus apa yang kamu gunakan untuk menggambarkan proses kematian? Hentikan sebentar rekaman ini di sini. </w:t>
      </w:r>
    </w:p>
    <w:p>
      <w:pPr/>
      <w:r>
        <w:rPr>
          <w:lang w:val="id_ID" w:bidi="id_ID"/>
        </w:rPr>
      </w:r>
      <w:r>
        <w:rPr>
          <w:lang w:val="id_ID" w:bidi="id_ID"/>
        </w:rPr>
        <w:t>Adegan keempat merupakan istirahat dari apa yang telah terjadi. Ini memberikan keterangan latar belakang untuk kisah itu.</w:t>
      </w:r>
    </w:p>
    <w:p>
      <w:pPr/>
      <w:r>
        <w:rPr>
          <w:lang w:val="id_ID" w:bidi="id_ID"/>
        </w:rPr>
      </w:r>
      <w:r>
        <w:rPr>
          <w:lang w:val="id_ID" w:bidi="id_ID"/>
        </w:rPr>
        <w:t>Adam menamai istrinya Hawa, yang mungkin berarti "kehidupan." Hawa akan menjadi ibu dari semua orang yang hidup. Ini adalah bahasa khusus yang berarti bahwa semua orang di bumi adalah keturunan Hawa.</w:t>
      </w:r>
    </w:p>
    <w:p>
      <w:pPr/>
      <w:r>
        <w:rPr>
          <w:lang w:val="id_ID" w:bidi="id_ID"/>
        </w:rPr>
      </w:r>
      <w:r>
        <w:rPr>
          <w:lang w:val="id_ID" w:bidi="id_ID"/>
        </w:rPr>
        <w:t>Adegan 4 berakhir dengan Allah membuat pakaian untuk Adam dan Hawa dari kulit binatang. Entah Allah yang mengenakan pakaian itu ke Adam dan Hawa sendiri, atau Dia memberikan pakaian itu dan merekalah yang memakainya.</w:t>
      </w:r>
    </w:p>
    <w:p>
      <w:pPr/>
      <w:r>
        <w:rPr>
          <w:lang w:val="id_ID" w:bidi="id_ID"/>
        </w:rPr>
      </w:r>
      <w:r>
        <w:rPr>
          <w:lang w:val="id_ID" w:bidi="id_ID"/>
        </w:rPr>
        <w:t>Dalam adegan kelima, alur kisah dimulai lagi. TUHAN Allah berkata kepada diri-Nya sendiri. TUHAN Allah berkata kepada diri-Nya sendiri, "Lihat, manusia-manusia ini sekarang seperti Kita, karena mereka tahu yang baik dan yang jahat, atau, mereka tahu segalanya." Kata "lihat" berarti bahwa TUHAN Allah mengatakan sesuatu yang penting di sini. TUHAN Allah mungkin tidak berbicara kepada sekelompok dewa atau malaikat di sini. Pada saat itu, terkadang para penguasa akan menyebut diri mereka "kami" sebagai tkamu kehormatan, jadi mungkin itulah sebabnya TUHAN menggunakan "kami" di sini.</w:t>
      </w:r>
    </w:p>
    <w:p>
      <w:pPr/>
      <w:r>
        <w:rPr>
          <w:lang w:val="id_ID" w:bidi="id_ID"/>
        </w:rPr>
      </w:r>
      <w:r>
        <w:rPr>
          <w:lang w:val="id_ID" w:bidi="id_ID"/>
        </w:rPr>
        <w:t>Kemudian TUHAN Allah mengusir laki-laki dan perempuan itu pergi dari taman Eden dengan cara yang keras. Laki-laki dan perempuan itu tidak memiliki pilihan apakah akan meninggalkan taman atau tidak. TUHAN Allah mengusir Adam untuk menggerjakan tanah atau debu yang dari padanya ia diciptakan. Kita melihat tentang Adam kembali ke tanah, atau debu, dari mana dia diciptakan, beberapa kali dalam kisah ini.</w:t>
      </w:r>
    </w:p>
    <w:p>
      <w:pPr/>
      <w:r>
        <w:rPr>
          <w:lang w:val="id_ID" w:bidi="id_ID"/>
        </w:rPr>
      </w:r>
      <w:r>
        <w:rPr>
          <w:lang w:val="id_ID" w:bidi="id_ID"/>
        </w:rPr>
        <w:t>Kemudian kami melihat apa yang dilakukan TUHAN Allah untuk melindungi jalan menuju pohon kehidupan. TUHAN Allah menempatkan kerubim yang kuat di sebelah timur taman.</w:t>
      </w:r>
    </w:p>
    <w:p>
      <w:pPr/>
      <w:r>
        <w:rPr>
          <w:lang w:val="id_ID" w:bidi="id_ID"/>
        </w:rPr>
      </w:r>
      <w:r>
        <w:rPr>
          <w:lang w:val="id_ID" w:bidi="id_ID"/>
        </w:rPr>
        <w:t>Dia juga menempatkan pedang yang bernyala-nyala dan menyambar-nyambar untuk menjaga jalan ke pohon kehidupan. Kita tidak tahu apakah pedang ini adalah api yang berbentuk pedang, atau pedang yang menyala dengan api, atau pedang yang bersinar dengan cahaya terang. Pedang adalah lambang perlindungan.</w:t>
      </w:r>
    </w:p>
    <w:p>
      <w:pPr/>
      <w:r>
        <w:rPr>
          <w:lang w:val="id_ID" w:bidi="id_ID"/>
        </w:rPr>
      </w:r>
      <w:r>
        <w:rPr>
          <w:lang w:val="id_ID" w:bidi="id_ID"/>
        </w:rPr>
        <w:t>Berhenti di sini dan bahaslah dalam kelompok: Lambang perlindungan apa yang kamu miliki dalam budayamu? Ketika kamu membayangkan pedang yang mengeluarkan api, perasaan apa yang kamu rasakan? Hentikan sebentar rekaman ini di sini.</w:t>
      </w:r>
    </w:p>
    <w:p>
      <w:pPr/>
      <w:r>
        <w:rPr>
          <w:lang w:val="id_ID" w:bidi="id_ID"/>
        </w:rPr>
      </w:r>
      <w:r>
        <w:rPr>
          <w:lang w:val="id_ID" w:bidi="id_ID"/>
        </w:rPr>
        <w:t>Sekarang, kelompok hendaknya membuat papan cerita, menggambar atau menggunakan barang-barang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dari Kejadian 3:1–24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memiliki lima adegan.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Ular</w:t>
      </w:r>
    </w:p>
    <w:p>
      <w:pPr>
        <w:pStyle w:val="ListBullet"/>
        <w:spacing w:line="240" w:lineRule="auto"/>
        <w:ind w:left="720"/>
      </w:pPr>
      <w:r>
        <w:rPr>
          <w:lang w:val="id_ID" w:bidi="id_ID"/>
        </w:rPr>
      </w:r>
      <w:r>
        <w:rPr>
          <w:lang w:val="id_ID" w:bidi="id_ID"/>
        </w:rPr>
        <w:t>Keturunan ular</w:t>
      </w:r>
    </w:p>
    <w:p>
      <w:pPr>
        <w:pStyle w:val="ListBullet"/>
        <w:spacing w:line="240" w:lineRule="auto"/>
        <w:ind w:left="720"/>
      </w:pPr>
      <w:r>
        <w:rPr>
          <w:lang w:val="id_ID" w:bidi="id_ID"/>
        </w:rPr>
      </w:r>
      <w:r>
        <w:rPr>
          <w:lang w:val="id_ID" w:bidi="id_ID"/>
        </w:rPr>
        <w:t>Perempuan yang bernama Hawa</w:t>
      </w:r>
    </w:p>
    <w:p>
      <w:pPr>
        <w:pStyle w:val="ListBullet"/>
        <w:spacing w:line="240" w:lineRule="auto"/>
        <w:ind w:left="720"/>
      </w:pPr>
      <w:r>
        <w:rPr>
          <w:lang w:val="id_ID" w:bidi="id_ID"/>
        </w:rPr>
      </w:r>
      <w:r>
        <w:rPr>
          <w:lang w:val="id_ID" w:bidi="id_ID"/>
        </w:rPr>
        <w:t>Keturunan perempuan</w:t>
      </w:r>
    </w:p>
    <w:p>
      <w:pPr>
        <w:pStyle w:val="ListBullet"/>
        <w:spacing w:line="240" w:lineRule="auto"/>
        <w:ind w:left="720"/>
      </w:pPr>
      <w:r>
        <w:rPr>
          <w:lang w:val="id_ID" w:bidi="id_ID"/>
        </w:rPr>
      </w:r>
      <w:r>
        <w:rPr>
          <w:lang w:val="id_ID" w:bidi="id_ID"/>
        </w:rPr>
        <w:t>Laki-laki bernama Adam</w:t>
      </w:r>
    </w:p>
    <w:p>
      <w:pPr>
        <w:pStyle w:val="ListBullet"/>
        <w:spacing w:line="240" w:lineRule="auto"/>
        <w:ind w:left="720"/>
      </w:pPr>
      <w:r>
        <w:rPr>
          <w:lang w:val="id_ID" w:bidi="id_ID"/>
        </w:rPr>
      </w:r>
      <w:r>
        <w:rPr>
          <w:lang w:val="id_ID" w:bidi="id_ID"/>
        </w:rPr>
        <w:t>TUHAN Allah</w:t>
      </w:r>
    </w:p>
    <w:p>
      <w:pPr>
        <w:pStyle w:val="ListBullet"/>
        <w:spacing w:line="240" w:lineRule="auto"/>
        <w:ind w:left="720"/>
      </w:pPr>
      <w:r>
        <w:rPr>
          <w:lang w:val="id_ID" w:bidi="id_ID"/>
        </w:rPr>
      </w:r>
      <w:r>
        <w:rPr>
          <w:lang w:val="id_ID" w:bidi="id_ID"/>
        </w:rPr>
        <w:t>dan kerubim</w:t>
      </w:r>
    </w:p>
    <w:p>
      <w:pPr/>
      <w:r>
        <w:rPr>
          <w:lang w:val="id_ID" w:bidi="id_ID"/>
        </w:rPr>
      </w:r>
      <w:r>
        <w:rPr>
          <w:lang w:val="id_ID" w:bidi="id_ID"/>
        </w:rPr>
        <w:t>Sebagai kelompok, peragakan kisah ini dua kali. Kamu harus memperagakan perikop ini dalam bahasa Kamu.</w:t>
      </w:r>
    </w:p>
    <w:p>
      <w:pPr/>
      <w:r>
        <w:rPr>
          <w:lang w:val="id_ID" w:bidi="id_ID"/>
        </w:rPr>
      </w:r>
      <w:r>
        <w:rPr>
          <w:lang w:val="id_ID" w:bidi="id_ID"/>
        </w:rPr>
        <w:t>Pertama, peragakan kisah ini tanpa berhenti. Perhatikan percakapan, alur, jalannya kisah, dan urutan waktu dalam cerita. Pastikan kamu tidak melewatkan bagian-bagian sulit atau penting dari kisah saat memerankannya. Bantulah satu sama lain untuk mengingat semua bagian dari kisah itu.</w:t>
      </w:r>
    </w:p>
    <w:p>
      <w:pPr/>
      <w:r>
        <w:rPr>
          <w:lang w:val="id_ID" w:bidi="id_ID"/>
        </w:rPr>
      </w:r>
      <w:r>
        <w:rPr>
          <w:lang w:val="id_ID" w:bidi="id_ID"/>
        </w:rPr>
        <w:t>Hentikan sebentar rekaman ini di sini dan perankan perikop ini.</w:t>
      </w:r>
    </w:p>
    <w:p>
      <w:pPr/>
      <w:r>
        <w:rPr>
          <w:lang w:val="id_ID" w:bidi="id_ID"/>
        </w:rPr>
      </w:r>
      <w:r>
        <w:rPr>
          <w:lang w:val="id_ID" w:bidi="id_ID"/>
        </w:rPr>
        <w:t>Kelompok hendaknya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adalah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 xml:space="preserve">Berikut ini adalah contoh sandiwara dan kemungkinan jawaban. </w:t>
      </w:r>
    </w:p>
    <w:p>
      <w:pPr/>
      <w:r>
        <w:rPr>
          <w:lang w:val="id_ID" w:bidi="id_ID"/>
        </w:rPr>
      </w:r>
      <w:r>
        <w:rPr>
          <w:lang w:val="id_ID" w:bidi="id_ID"/>
        </w:rPr>
        <w:t>Ular adalah binatang yang paling cerdik dari semua binatang yang telah diciptakan TUHAN Allah. Ular itu berkata kepada perempuan itu, "Apakah benar Allah mengatakan bahwa kamu tidak boleh makan dari pohon apa pun di taman itu?"</w:t>
      </w:r>
    </w:p>
    <w:p>
      <w:pPr/>
      <w:r>
        <w:rPr>
          <w:lang w:val="id_ID" w:bidi="id_ID"/>
        </w:rPr>
      </w:r>
      <w:r>
        <w:rPr>
          <w:lang w:val="id_ID" w:bidi="id_ID"/>
        </w:rPr>
        <w:t>Perempuan itu menjawab "Itu tidak benar". Allah berkata bahwa kami boleh makan buah dari pohon apa pun di dalam taman itu Tetapi, Allah berkata bahwa kami tidak boleh makan buah dari pohon yang ada di tengah taman. Allah berkata bila kami menyentuh pohon tersebut, maka kami akan mati</w:t>
      </w:r>
    </w:p>
    <w:p>
      <w:pPr/>
      <w:r>
        <w:rPr>
          <w:lang w:val="id_ID" w:bidi="id_ID"/>
        </w:rPr>
      </w:r>
      <w:r>
        <w:rPr>
          <w:lang w:val="id_ID" w:bidi="id_ID"/>
        </w:rPr>
        <w:t>Ular itu berkata, "Itu tidak benar". Allah mengetahui bahwa jika kamu makan buah dari pohon di tengah taman, kamu akan mengetahui semua hal yang baik dan yang jahat, seperti yang Allah ketahui.</w:t>
      </w:r>
    </w:p>
    <w:p>
      <w:pPr/>
      <w:r>
        <w:rPr>
          <w:lang w:val="id_ID" w:bidi="id_ID"/>
        </w:rPr>
      </w:r>
      <w:r>
        <w:rPr>
          <w:lang w:val="id_ID" w:bidi="id_ID"/>
        </w:rPr>
        <w:t>Hentikan sebentar sandiwaranya. Tanyakan kepada orang yang memerankan ular "Apa yang kamu pikirkan atau rasakan?" Orang itu mungkin menjawab, "Saya ingin menipu perempuan itu sehingga ia makan buah itu," atau "Saya berbohong kepada perempuan itu," atau "Saya ingin melihat orang-orang menderita!" Ulangi sandiwaranya.</w:t>
      </w:r>
    </w:p>
    <w:p>
      <w:pPr/>
      <w:r>
        <w:rPr>
          <w:lang w:val="id_ID" w:bidi="id_ID"/>
        </w:rPr>
      </w:r>
      <w:r>
        <w:rPr>
          <w:lang w:val="id_ID" w:bidi="id_ID"/>
        </w:rPr>
        <w:t>Perempuan itu melihat bahwa buah itu enak untuk dimakan dan sangat bagus. Dia menginginkan buah itu karena buah itu akan membuatnya menjadi bijaksana. Jadi dia mengambil beberapa buah dan memakannya.</w:t>
      </w:r>
    </w:p>
    <w:p>
      <w:pPr/>
      <w:r>
        <w:rPr>
          <w:lang w:val="id_ID" w:bidi="id_ID"/>
        </w:rPr>
      </w:r>
      <w:r>
        <w:rPr>
          <w:lang w:val="id_ID" w:bidi="id_ID"/>
        </w:rPr>
        <w:t>Hentikan sandiwaranya. Tanyakan kepada orang yang memerankan perempuan, "Apa yang kamu pikirkan atau rasakan?" Orang itu mungkin akan menjawab hal-hal seperti, "Saya ingin menjadi bijaksana," atau "Saya memberikan apa yang saya inginkan," atau "Saya ragu bahwa apa yang Allah katakan kepada saya itu benar," atau "Saya ingin menjadi seperti Allah Ulangi sandiwaranya. Ia juga memberikan beberapa buah kepada suaminya yang bersama dia, dan suaminya itu pun memakannya. Tanyakan kepada orang yang memerankan suami perempuan itu, "Apa yang kamu pikirkan atau rasakan?" Orang itu mungkin menjawab hal-hal seperti, "Saya telah mendengar apa yang dikatakan ular itu, dan ular itu telah meyakinkan saya," atau "Saya ragu bahwa apa yang Allah katakan kepada saya adalah benar," atau, "Istriku melakukannya, jadi seharusnya baik-baik saja." Ulangi sandiwaranya.</w:t>
      </w:r>
    </w:p>
    <w:p>
      <w:pPr/>
      <w:r>
        <w:rPr>
          <w:lang w:val="id_ID" w:bidi="id_ID"/>
        </w:rPr>
      </w:r>
      <w:r>
        <w:rPr>
          <w:lang w:val="id_ID" w:bidi="id_ID"/>
        </w:rPr>
        <w:t>Laki-laki dan perempuan itu menyadari bahwa mereka telanjang. Mereka merasa malu, lalu mereka menyemat daun pohon ara dan membuat cawat.</w:t>
      </w:r>
    </w:p>
    <w:p>
      <w:pPr/>
      <w:r>
        <w:rPr>
          <w:lang w:val="id_ID" w:bidi="id_ID"/>
        </w:rPr>
      </w:r>
      <w:r>
        <w:rPr>
          <w:lang w:val="id_ID" w:bidi="id_ID"/>
        </w:rPr>
        <w:t>Hentikan sandiwaranya. Tanyakan kepada orang-orang yang memerankan laki-laki dan perempuan itu, "Apa yang kamu pikirkan atau rasakan?" Mereka mungkin menjawab hal-hal seperti, "Ini perasaan yang baru," atau "Kami merasa sangat terhina dan bersalah karena kami tidak mengenakan pakaian," atau "Kami merasa buruk, tetapi kami tidak berpikir bahwa kami bisa pergi kepada Allah untuk meminta pertolongan." Ulangi sandiwaranya.</w:t>
      </w:r>
    </w:p>
    <w:p>
      <w:pPr/>
      <w:r>
        <w:rPr>
          <w:lang w:val="id_ID" w:bidi="id_ID"/>
        </w:rPr>
      </w:r>
      <w:r>
        <w:rPr>
          <w:lang w:val="id_ID" w:bidi="id_ID"/>
        </w:rPr>
        <w:t>Pada sore hari, laki-laki dan perempuan itu mendengar TUHAN berjalan di taman, jadi mereka bersembunyi. TUHAN Allah memanggil, "Di mana kamu berada?" Laki-laki itu mengatakan kepada TUHAN bahwa ia bersembunyi karena dia malu. TUHAN bertanya, "Siapa yang mengatakan kepada kamu bahwa kamu telanjang?" Apakah kamu makan dari pohon yang Aku perintahkan kamu untuk tidak boleh dimakan?"</w:t>
      </w:r>
    </w:p>
    <w:p>
      <w:pPr/>
      <w:r>
        <w:rPr>
          <w:lang w:val="id_ID" w:bidi="id_ID"/>
        </w:rPr>
      </w:r>
      <w:r>
        <w:rPr>
          <w:lang w:val="id_ID" w:bidi="id_ID"/>
        </w:rPr>
        <w:t>Hentikan sandiwaranya. Tanya kepada orang yang memerankan Allah "Apa yang kamu pikirkan atau rasakan?" Orang itu mungkin menjawab hal-hal seperti, "Saya tahu apa yang terjadi, tetapi saya ingin orang itu menceritakan kepada saya," atau "Saya sangat sedih sekali karena orang itu tidak menaati saya." Ulangi sandiwaranya.</w:t>
      </w:r>
    </w:p>
    <w:p>
      <w:pPr/>
      <w:r>
        <w:rPr>
          <w:lang w:val="id_ID" w:bidi="id_ID"/>
        </w:rPr>
      </w:r>
      <w:r>
        <w:rPr>
          <w:lang w:val="id_ID" w:bidi="id_ID"/>
        </w:rPr>
        <w:t>Laki-laki itu menjawab, "Perempuan yang telah Engkau berikan kepadaku. Ia memberikan buah itu kepadaku, dan aku memakannya."</w:t>
      </w:r>
    </w:p>
    <w:p>
      <w:pPr/>
      <w:r>
        <w:rPr>
          <w:lang w:val="id_ID" w:bidi="id_ID"/>
        </w:rPr>
      </w:r>
      <w:r>
        <w:rPr>
          <w:lang w:val="id_ID" w:bidi="id_ID"/>
        </w:rPr>
        <w:t>TUHAN bertanya kepada perempuan itu apa yang ia lakukan.</w:t>
      </w:r>
    </w:p>
    <w:p>
      <w:pPr/>
      <w:r>
        <w:rPr>
          <w:lang w:val="id_ID" w:bidi="id_ID"/>
        </w:rPr>
      </w:r>
      <w:r>
        <w:rPr>
          <w:lang w:val="id_ID" w:bidi="id_ID"/>
        </w:rPr>
        <w:t>Perempuan itu menjawab, "Ular itu menipu saya. Itulah sebabnya saya memakannya."</w:t>
      </w:r>
    </w:p>
    <w:p>
      <w:pPr/>
      <w:r>
        <w:rPr>
          <w:lang w:val="id_ID" w:bidi="id_ID"/>
        </w:rPr>
      </w:r>
      <w:r>
        <w:rPr>
          <w:lang w:val="id_ID" w:bidi="id_ID"/>
        </w:rPr>
        <w:t>Hentikan adegannya. Tanyakan kepada orang-orang yang memerankan laki-laki dan perempuan itu, "Apa yang kamu pikirkan atau rasakan?" Mereka mungkin menjawab hal-hal seperti, "Kami merasa bersalah, jadi kami mencoba menyalahkan orang lain atas apa yang terjadi," atau "Kami sangat malu karena TUHAN mengetahui apa yang kami lakukan." Ulangi sandiwaranya.</w:t>
      </w:r>
    </w:p>
    <w:p>
      <w:pPr/>
      <w:r>
        <w:rPr>
          <w:lang w:val="id_ID" w:bidi="id_ID"/>
        </w:rPr>
      </w:r>
      <w:r>
        <w:rPr>
          <w:lang w:val="id_ID" w:bidi="id_ID"/>
        </w:rPr>
        <w:t>Kemudian TUHAN mengutuk ular itu. Kemudian TUHAN Allah mengatakan kepada perempuan itu bahwa ia akan mengalami kesakitan saat ia melahirkan dan bahwa ia akan menginginkan suaminya, tetapi dia akan mengendalikannya. Kemudian TUHAN mengatakan kepada laki-laki itu bahwa ia harus bekerja keras untuk menanam makanan, dan bahwa suatu hari ia akan menjadi debu.</w:t>
      </w:r>
    </w:p>
    <w:p>
      <w:pPr/>
      <w:r>
        <w:rPr>
          <w:lang w:val="id_ID" w:bidi="id_ID"/>
        </w:rPr>
      </w:r>
      <w:r>
        <w:rPr>
          <w:lang w:val="id_ID" w:bidi="id_ID"/>
        </w:rPr>
        <w:t>Hentikan sandiwaranya. Tanyakan kepada orang-orang yang memerankan laki-laki dan perempuan itu, "Apa yang kamu pikirkan atau rasakan?" Mereka mungkin menjawab hal-hal seperti, "Kami sangat sedih," atau "Kami sangat terpukul mengetahui semua yang akan terjadi akibat perbuatan kami," atau "Kami marah atas apa yang telah terjadi." Ulangi sandiwaranya.</w:t>
      </w:r>
    </w:p>
    <w:p>
      <w:pPr/>
      <w:r>
        <w:rPr>
          <w:lang w:val="id_ID" w:bidi="id_ID"/>
        </w:rPr>
      </w:r>
      <w:r>
        <w:rPr>
          <w:lang w:val="id_ID" w:bidi="id_ID"/>
        </w:rPr>
        <w:t>Kemudian Allah membuat pakaian untuk laki-laki dan perempuan itu, dan mengusir mereka dari taman sehingga mereka tidak akan bisa makan dari pohon kehidupan. Allah menempatkan kerubim dan pedang yang menyala-nyala di depan pintu masuk ke taman untuk melindungi jalan ke pohon kehidupan.</w:t>
      </w:r>
    </w:p>
    <w:p>
      <w:pPr/>
      <w:r>
        <w:rPr>
          <w:lang w:val="id_ID" w:bidi="id_ID"/>
        </w:rPr>
      </w:r>
      <w:r>
        <w:rPr>
          <w:lang w:val="id_ID" w:bidi="id_ID"/>
        </w:rPr>
        <w:t>Akhiri sandiwaranya. Tanya kepada orang yang memerankan Allah "Apa yang kamu pikirkan atau rasakan?" Orang itu mungkin menjawab hal-hal seperti, "Saya sangat sedih karena begitu banyak hal yang salah sekarang karena laki-laki dan perempuan itu melakukan ini," atau "Saya tidak ingin laki-laki dan perempuan itu makan dari pohon kehidupan, dan hidup seperti ini selamanya."</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dari Kejadian 3:1–24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b/>
          <w:lang w:val="id_ID" w:bidi="id_ID"/>
        </w:rPr>
        <w:t>Ular</w:t>
      </w:r>
      <w:r>
        <w:rPr>
          <w:lang w:val="id_ID" w:bidi="id_ID"/>
        </w:rPr>
        <w:t xml:space="preserve"> adalah binatang yang paling cerdik dari semua binatang yang </w:t>
      </w:r>
      <w:r>
        <w:rPr>
          <w:b/>
          <w:lang w:val="id_ID" w:bidi="id_ID"/>
        </w:rPr>
        <w:t>TUHAN</w:t>
      </w:r>
      <w:r>
        <w:rPr>
          <w:lang w:val="id_ID" w:bidi="id_ID"/>
        </w:rPr>
        <w:t xml:space="preserve"> </w:t>
      </w:r>
      <w:r>
        <w:rPr>
          <w:b/>
          <w:lang w:val="id_ID" w:bidi="id_ID"/>
        </w:rPr>
        <w:t>Allah</w:t>
      </w:r>
      <w:r>
        <w:rPr>
          <w:lang w:val="id_ID" w:bidi="id_ID"/>
        </w:rPr>
        <w:t xml:space="preserve"> ciptakan. Ular adalah binatang yang panjang dan kurus tanpa kaki.</w:t>
      </w:r>
    </w:p>
    <w:p>
      <w:pPr/>
      <w:r>
        <w:rPr>
          <w:lang w:val="id_ID" w:bidi="id_ID"/>
        </w:rPr>
      </w:r>
      <w:r>
        <w:rPr>
          <w:lang w:val="id_ID" w:bidi="id_ID"/>
        </w:rPr>
        <w:t>Nama Allah dalam perikop ini adalah gabungan dari dua nama untuk Allah: TUHAN atau Yahweh dan Elohim,</w:t>
      </w:r>
      <w:r>
        <w:rPr>
          <w:b/>
          <w:lang w:val="id_ID" w:bidi="id_ID"/>
        </w:rPr>
        <w:t xml:space="preserve"> kata yang umum</w:t>
      </w:r>
      <w:r>
        <w:rPr>
          <w:lang w:val="id_ID" w:bidi="id_ID"/>
        </w:rPr>
        <w:t xml:space="preserve"> untuk Allah. Kata yang digunakan sebagai Yahweh adalah nama yang tepat untuk Allah orang Yahudi. Pada tahun-tahun kemudian, orang-orang Yahudi berhenti mengucapkan nama Yahweh karena mereka percaya bahwa nama itu terlalu istimewa untuk diucapkan dengan suara Mereka menggunakan nama lain, seperti Yehuwa. Kebanyakan terjemahan bahasa Inggris menggunakan kata TUHAN yang berarti tuan yang paling tinggi atas segala sesuatu. Nama "Allah" berarti ilahi atau makhluk yang paling tinggi. Dalam perikop ini kedua nama digunakan bersama. Ini tidak sering terjadi. TUHAN dan Allah merujuk kepada ilahi atau makhluk yang paling tinggi. Gunakan kata yang sama untuk Elohim atau Allah yang kamu gunakan di perikop sebelumnya. Untuk keterangan yang lebih lanjut tentang </w:t>
      </w:r>
      <w:r>
        <w:rPr>
          <w:lang w:val="id_ID" w:bidi="id_ID"/>
        </w:rPr>
        <w:t>Yahweh</w:t>
      </w:r>
      <w:r>
        <w:rPr>
          <w:lang w:val="id_ID" w:bidi="id_ID"/>
        </w:rPr>
        <w:t xml:space="preserve"> sebagai nama pribadi Allah lihat di Glosarium Utama.</w:t>
      </w:r>
    </w:p>
    <w:p>
      <w:pPr/>
      <w:r>
        <w:rPr>
          <w:lang w:val="id_ID" w:bidi="id_ID"/>
        </w:rPr>
      </w:r>
      <w:r>
        <w:rPr>
          <w:lang w:val="id_ID" w:bidi="id_ID"/>
        </w:rPr>
        <w:t>Ketika ular dan perempuan berbicara bersama, mereka hanya menggunakan kata Elohim atau Allah saat mereka berbicara tentang Allah.</w:t>
      </w:r>
    </w:p>
    <w:p>
      <w:pPr/>
      <w:r>
        <w:rPr>
          <w:lang w:val="id_ID" w:bidi="id_ID"/>
        </w:rPr>
      </w:r>
      <w:r>
        <w:rPr>
          <w:lang w:val="id_ID" w:bidi="id_ID"/>
        </w:rPr>
        <w:t xml:space="preserve">Ular itu bertanya kepada perempuan itu, "Apakah benar Allah mengatakan bahwa kamu tidak boleh makan dari pohon apa pun di </w:t>
      </w:r>
      <w:r>
        <w:rPr>
          <w:b/>
          <w:lang w:val="id_ID" w:bidi="id_ID"/>
        </w:rPr>
        <w:t>taman</w:t>
      </w:r>
      <w:r>
        <w:rPr>
          <w:lang w:val="id_ID" w:bidi="id_ID"/>
        </w:rPr>
        <w:t xml:space="preserve">?" Gunakan kata yang sama untuk taman seperti yang kamu gunakan di kisah-kisah di kejadian sebelumnya. </w:t>
      </w:r>
    </w:p>
    <w:p>
      <w:pPr/>
      <w:r>
        <w:rPr>
          <w:lang w:val="id_ID" w:bidi="id_ID"/>
        </w:rPr>
      </w:r>
      <w:r>
        <w:rPr>
          <w:lang w:val="id_ID" w:bidi="id_ID"/>
        </w:rPr>
        <w:t xml:space="preserve">Perempuan itu melihat bahwa buah itu akan memberikannya </w:t>
      </w:r>
      <w:r>
        <w:rPr>
          <w:b/>
          <w:lang w:val="id_ID" w:bidi="id_ID"/>
        </w:rPr>
        <w:t>hikmat</w:t>
      </w:r>
      <w:r>
        <w:rPr>
          <w:lang w:val="id_ID" w:bidi="id_ID"/>
        </w:rPr>
        <w:t>. Dalam kisah ini, hikmat merujuk kepada wawasan atau pemahaman. Itu merujuk pada mengetahui segala sesuatu, termasuk hal-hal yang baik dan hal-hal yang jahat.</w:t>
      </w:r>
    </w:p>
    <w:p>
      <w:pPr/>
      <w:r>
        <w:rPr>
          <w:lang w:val="id_ID" w:bidi="id_ID"/>
        </w:rPr>
      </w:r>
      <w:r>
        <w:rPr>
          <w:lang w:val="id_ID" w:bidi="id_ID"/>
        </w:rPr>
        <w:t xml:space="preserve">Laki-laki dan perempuan itu menyadari bahwa mereka </w:t>
      </w:r>
      <w:r>
        <w:rPr>
          <w:b/>
          <w:lang w:val="id_ID" w:bidi="id_ID"/>
        </w:rPr>
        <w:t>telanjang</w:t>
      </w:r>
      <w:r>
        <w:rPr>
          <w:lang w:val="id_ID" w:bidi="id_ID"/>
        </w:rPr>
        <w:t>. Gunakan kata yang sama untuk telanjang seperti yang kamu gunakan dalam kisah-kisah sebelumnya. Ingatlah bahwa itu harus merupakan kata yang dapat digunakan baik untuk laki-laki maupun perempuan. Kamu dapat mengatakan bahwa mereka tidak mengenakan pakaian.</w:t>
      </w:r>
    </w:p>
    <w:p>
      <w:pPr/>
      <w:r>
        <w:rPr>
          <w:lang w:val="id_ID" w:bidi="id_ID"/>
        </w:rPr>
      </w:r>
      <w:r>
        <w:rPr>
          <w:lang w:val="id_ID" w:bidi="id_ID"/>
        </w:rPr>
        <w:t xml:space="preserve">Perempuan itu makan sebagian dari buah itu, dan memberikannya kepada suaminya, yang bersama dia. Mereka tiba-tiba merasa malu karena mereka tidak mengenakan pakaian. Mereka menyematkan daun </w:t>
      </w:r>
      <w:r>
        <w:rPr>
          <w:b/>
          <w:lang w:val="id_ID" w:bidi="id_ID"/>
        </w:rPr>
        <w:t>ara</w:t>
      </w:r>
      <w:r>
        <w:rPr>
          <w:lang w:val="id_ID" w:bidi="id_ID"/>
        </w:rPr>
        <w:t xml:space="preserve"> untuk menutupi tubuh mereka. Ini mungkin berarti bahwa mereka menemukan cara untuk menempelkan daun satu sama lain. Pohon ara adalah sejenis pohon dengan daun yang sangat besar.</w:t>
      </w:r>
    </w:p>
    <w:p>
      <w:pPr/>
      <w:r>
        <w:rPr>
          <w:lang w:val="id_ID" w:bidi="id_ID"/>
        </w:rPr>
      </w:r>
      <w:r>
        <w:rPr>
          <w:lang w:val="id_ID" w:bidi="id_ID"/>
        </w:rPr>
        <w:t xml:space="preserve">Berhenti di sini. Sebagai kelompok, lihatlah gambar </w:t>
      </w:r>
      <w:r>
        <w:rPr>
          <w:lang w:val="id_ID" w:bidi="id_ID"/>
        </w:rPr>
        <w:t>pohon ara</w:t>
      </w:r>
      <w:r>
        <w:rPr>
          <w:lang w:val="id_ID" w:bidi="id_ID"/>
        </w:rPr>
        <w:t xml:space="preserve">dan </w:t>
      </w:r>
      <w:r>
        <w:rPr>
          <w:lang w:val="id_ID" w:bidi="id_ID"/>
        </w:rPr>
        <w:t>daun ara</w:t>
      </w:r>
      <w:r>
        <w:rPr>
          <w:lang w:val="id_ID" w:bidi="id_ID"/>
        </w:rPr>
        <w:t xml:space="preserve">. Bahaslah kata atau ungkapan yang terbaik untuk menggambarkan daun pohon ara dalam bahasamu. Hentikan sebentar rekaman ini di sini. </w:t>
      </w:r>
    </w:p>
    <w:p>
      <w:pPr/>
      <w:r>
        <w:rPr>
          <w:lang w:val="id_ID" w:bidi="id_ID"/>
        </w:rPr>
      </w:r>
      <w:r>
        <w:rPr>
          <w:lang w:val="id_ID" w:bidi="id_ID"/>
        </w:rPr>
        <w:t xml:space="preserve">Kemudian TUHAN </w:t>
      </w:r>
      <w:r>
        <w:rPr>
          <w:b/>
          <w:lang w:val="id_ID" w:bidi="id_ID"/>
        </w:rPr>
        <w:t>Allah me</w:t>
      </w:r>
      <w:r>
        <w:rPr>
          <w:lang w:val="id_ID" w:bidi="id_ID"/>
        </w:rPr>
        <w:t xml:space="preserve">ngutuk ular itu. Mengutuk berarti hukuman atau penghakiman. Itu berarti bahwa sesuatu yang tidak menyenangkan akan terjadi pada seseorang. Meskipun banyak bahasa memiliki cara untuk mengucapkan mengutuk kepada seseorang atau sesuatu, pastikan bahwa kata yang kamu pilih tidak berarti seseorang telah melakukan sihir. Ketika Allah mengutuk seseorang, ini berarti ia tidak senang dengan orang itu, sehingga Ia menghukum mereka dengan mengutuk mereka. Carilah kata mengutuk di </w:t>
      </w:r>
      <w:r>
        <w:rPr>
          <w:lang w:val="id_ID" w:bidi="id_ID"/>
        </w:rPr>
        <w:t>Glosar</w:t>
      </w:r>
      <w:r>
        <w:rPr>
          <w:lang w:val="id_ID" w:bidi="id_ID"/>
        </w:rPr>
        <w:t>ium Utama untuk keterangan yang lebih lanjut, dan gunakan kata yang sama di semua perikop berikutnya.</w:t>
      </w:r>
    </w:p>
    <w:p>
      <w:pPr/>
      <w:r>
        <w:rPr>
          <w:lang w:val="id_ID" w:bidi="id_ID"/>
        </w:rPr>
      </w:r>
      <w:r>
        <w:rPr>
          <w:lang w:val="id_ID" w:bidi="id_ID"/>
        </w:rPr>
        <w:t>Berhenti di sini dan bahaslah dalam kelompok: Dalam bahasamu, bagaimana kamu menggambarkan binatang atau orang yang dikutuk? Hentikan sebentar rekaman ini di sini.</w:t>
      </w:r>
    </w:p>
    <w:p>
      <w:pPr/>
      <w:r>
        <w:rPr>
          <w:lang w:val="id_ID" w:bidi="id_ID"/>
        </w:rPr>
      </w:r>
      <w:r>
        <w:rPr>
          <w:lang w:val="id_ID" w:bidi="id_ID"/>
        </w:rPr>
        <w:t>TUHAN Allah mengatakan kepada ular itu, "Aku akan membuat kamu dan perempuan itu saling membenci, dan Aku akan membuat keturunan</w:t>
      </w:r>
      <w:r>
        <w:rPr>
          <w:b/>
          <w:lang w:val="id_ID" w:bidi="id_ID"/>
        </w:rPr>
        <w:t xml:space="preserve"> kamu mem</w:t>
      </w:r>
      <w:r>
        <w:rPr>
          <w:lang w:val="id_ID" w:bidi="id_ID"/>
        </w:rPr>
        <w:t>benci keturunannya." Keturunan dalam bahasa Ibrani, bahasa asli, dapat berarti satu atau banyak. Dalam hal ini, keturunan kemungkinan besar merujuk kepada anak-anak seseorang dan anak-anak itu. Siapa pun yang menyebut ular atau perempuan itu sebagai leluhur dialah keturunan ular atau perempuan itu.</w:t>
      </w:r>
    </w:p>
    <w:p>
      <w:pPr/>
      <w:r>
        <w:rPr>
          <w:lang w:val="id_ID" w:bidi="id_ID"/>
        </w:rPr>
      </w:r>
      <w:r>
        <w:rPr>
          <w:lang w:val="id_ID" w:bidi="id_ID"/>
        </w:rPr>
        <w:t xml:space="preserve">TUHAN Allah melanjutkan, "Keturunan perempuan itu akan </w:t>
      </w:r>
      <w:r>
        <w:rPr>
          <w:b/>
          <w:lang w:val="id_ID" w:bidi="id_ID"/>
        </w:rPr>
        <w:t>meremukka</w:t>
      </w:r>
      <w:r>
        <w:rPr>
          <w:lang w:val="id_ID" w:bidi="id_ID"/>
        </w:rPr>
        <w:t>n kepalamu, dan kamu akan meremukkan tumitnya." Dalam bahasa aslinya, meremukkan berarti memukul, menyerang, atau menyakiti sesuatu.</w:t>
      </w:r>
    </w:p>
    <w:p>
      <w:pPr/>
      <w:r>
        <w:rPr>
          <w:lang w:val="id_ID" w:bidi="id_ID"/>
        </w:rPr>
      </w:r>
      <w:r>
        <w:rPr>
          <w:lang w:val="id_ID" w:bidi="id_ID"/>
        </w:rPr>
        <w:t xml:space="preserve">Berhenti di sini dan bahaslah dalam kelompok: Bagaimana kamu menggambarkan bagian dari kisah ini saat keturunan ular dan perempuan itu saling membenci dan berusaha saling menyakiti? Hentikan sebentar rekaman ini di sini. </w:t>
      </w:r>
    </w:p>
    <w:p>
      <w:pPr/>
      <w:r>
        <w:rPr>
          <w:lang w:val="id_ID" w:bidi="id_ID"/>
        </w:rPr>
      </w:r>
      <w:r>
        <w:rPr>
          <w:lang w:val="id_ID" w:bidi="id_ID"/>
        </w:rPr>
        <w:t>Kemudian TUHAN Allah mengatakan kepada perempuan itu bahwa ia akan mengalami kesakitan saat ia melahirkan dan ia akanme</w:t>
      </w:r>
      <w:r>
        <w:rPr>
          <w:b/>
          <w:lang w:val="id_ID" w:bidi="id_ID"/>
        </w:rPr>
        <w:t>nginginkan s</w:t>
      </w:r>
      <w:r>
        <w:rPr>
          <w:lang w:val="id_ID" w:bidi="id_ID"/>
        </w:rPr>
        <w:t>uaminya, tetapi ia akan mengendalikannya. Mengendalikan diri mungkin juga menyiratkan bahwa laki-laki itu ingin menjadi seperti istrinya dan menginginkannya juga. Keinginan berarti sangat menginginkan sesuatu, sering dengan cara seksual sama seperti laki-laki dan perempuan saling menginginkan</w:t>
      </w:r>
    </w:p>
    <w:p>
      <w:pPr/>
      <w:r>
        <w:rPr>
          <w:lang w:val="id_ID" w:bidi="id_ID"/>
        </w:rPr>
      </w:r>
      <w:r>
        <w:rPr>
          <w:lang w:val="id_ID" w:bidi="id_ID"/>
        </w:rPr>
        <w:t>Berhenti di sini dan bahaslah dalam kelompok: Berdasarkan penafsiran yang berbeda dari bagian kisah ini yang telah kamu dengar, bagaimana kamu menerjemahkan bagian dari kisah ini? Hentikan sebentar rekaman ini di sini.</w:t>
      </w:r>
    </w:p>
    <w:p>
      <w:pPr/>
      <w:r>
        <w:rPr>
          <w:lang w:val="id_ID" w:bidi="id_ID"/>
        </w:rPr>
      </w:r>
      <w:r>
        <w:rPr>
          <w:lang w:val="id_ID" w:bidi="id_ID"/>
        </w:rPr>
        <w:t xml:space="preserve">Kemudian TUHAN Allah mengatakan kepada laki-laki itu, Adam, karena ia telah mendengarkan perempuan itu dan memakan buah itu, maka tanah menjadi terkutuk. Orang itu akan bekerja keras untuk menanam makanan dari tanah sepanjang hidupnya, tetapi tanah akan tumbuh </w:t>
      </w:r>
      <w:r>
        <w:rPr>
          <w:b/>
          <w:lang w:val="id_ID" w:bidi="id_ID"/>
        </w:rPr>
        <w:t>duri</w:t>
      </w:r>
      <w:r>
        <w:rPr>
          <w:lang w:val="id_ID" w:bidi="id_ID"/>
        </w:rPr>
        <w:t xml:space="preserve"> dan </w:t>
      </w:r>
      <w:r>
        <w:rPr>
          <w:b/>
          <w:lang w:val="id_ID" w:bidi="id_ID"/>
        </w:rPr>
        <w:t>semak</w:t>
      </w:r>
      <w:r>
        <w:rPr>
          <w:lang w:val="id_ID" w:bidi="id_ID"/>
        </w:rPr>
        <w:t xml:space="preserve"> duri. Duri dan semak duri adalah tanaman berduri yang sulit ditarik dari tanah.</w:t>
      </w:r>
    </w:p>
    <w:p>
      <w:pPr/>
      <w:r>
        <w:rPr>
          <w:lang w:val="id_ID" w:bidi="id_ID"/>
        </w:rPr>
      </w:r>
      <w:r>
        <w:rPr>
          <w:lang w:val="id_ID" w:bidi="id_ID"/>
        </w:rPr>
        <w:t xml:space="preserve">Berhenti di sini. Sebagai kelompok, bahaslah kata atau ungkapan apa yang menggambarkan duri dan onak dalam bahasamu. Hentikan sebentar rekaman ini di sini. </w:t>
      </w:r>
    </w:p>
    <w:p>
      <w:pPr/>
      <w:r>
        <w:rPr>
          <w:lang w:val="id_ID" w:bidi="id_ID"/>
        </w:rPr>
      </w:r>
      <w:r>
        <w:rPr>
          <w:lang w:val="id_ID" w:bidi="id_ID"/>
        </w:rPr>
        <w:t>TUHAN Allah mengatakan kepada Adam bahwa Adam akan kembal</w:t>
      </w:r>
      <w:r>
        <w:rPr>
          <w:b/>
          <w:lang w:val="id_ID" w:bidi="id_ID"/>
        </w:rPr>
        <w:t>i ke</w:t>
      </w:r>
      <w:r>
        <w:rPr>
          <w:lang w:val="id_ID" w:bidi="id_ID"/>
        </w:rPr>
        <w:t xml:space="preserve"> "debu tanah." Gunakan kata yang sama untuk debu atau tanah dalam kisah ini seperti yang kamu gunakan dalam kisah-kisah sebelumnya.</w:t>
      </w:r>
    </w:p>
    <w:p>
      <w:pPr/>
      <w:r>
        <w:rPr>
          <w:lang w:val="id_ID" w:bidi="id_ID"/>
        </w:rPr>
      </w:r>
      <w:r>
        <w:rPr>
          <w:b/>
          <w:lang w:val="id_ID" w:bidi="id_ID"/>
        </w:rPr>
        <w:t>Adam</w:t>
      </w:r>
      <w:r>
        <w:rPr>
          <w:lang w:val="id_ID" w:bidi="id_ID"/>
        </w:rPr>
        <w:t xml:space="preserve"> menamai istrinya </w:t>
      </w:r>
      <w:r>
        <w:rPr>
          <w:b/>
          <w:lang w:val="id_ID" w:bidi="id_ID"/>
        </w:rPr>
        <w:t>Hawa</w:t>
      </w:r>
      <w:r>
        <w:rPr>
          <w:lang w:val="id_ID" w:bidi="id_ID"/>
        </w:rPr>
        <w:t>, karena ia akan menjadi ibu dari semua yang hidup. Nama Hawa terdengar seperti kata untuk Nama Adam terdengar seperti kata untuk "manusia."</w:t>
      </w:r>
    </w:p>
    <w:p>
      <w:pPr/>
      <w:r>
        <w:rPr>
          <w:lang w:val="id_ID" w:bidi="id_ID"/>
        </w:rPr>
      </w:r>
      <w:r>
        <w:rPr>
          <w:lang w:val="id_ID" w:bidi="id_ID"/>
        </w:rPr>
        <w:t xml:space="preserve">TUHAN Allah membuat </w:t>
      </w:r>
      <w:r>
        <w:rPr>
          <w:b/>
          <w:lang w:val="id_ID" w:bidi="id_ID"/>
        </w:rPr>
        <w:t>pakaian</w:t>
      </w:r>
      <w:r>
        <w:rPr>
          <w:lang w:val="id_ID" w:bidi="id_ID"/>
        </w:rPr>
        <w:t xml:space="preserve"> dari kulit binatang untuk Adam dan Hawa. Ingatlah bahwa pakaian di sini merujuk kepada baju panjang atau jubah yang mungkin tidak memiliki lengan.</w:t>
      </w:r>
    </w:p>
    <w:p>
      <w:pPr/>
      <w:r>
        <w:rPr>
          <w:lang w:val="id_ID" w:bidi="id_ID"/>
        </w:rPr>
      </w:r>
      <w:r>
        <w:rPr>
          <w:lang w:val="id_ID" w:bidi="id_ID"/>
        </w:rPr>
        <w:t>Kemudian TUHAN Allah memutuskan untuk mengusir mereka</w:t>
      </w:r>
      <w:r>
        <w:rPr>
          <w:b/>
          <w:lang w:val="id_ID" w:bidi="id_ID"/>
        </w:rPr>
        <w:t xml:space="preserve"> dari Tama</w:t>
      </w:r>
      <w:r>
        <w:rPr>
          <w:lang w:val="id_ID" w:bidi="id_ID"/>
        </w:rPr>
        <w:t>n Eden sehingga mereka tidak akan makan buah</w:t>
      </w:r>
      <w:r>
        <w:rPr>
          <w:b/>
          <w:lang w:val="id_ID" w:bidi="id_ID"/>
        </w:rPr>
        <w:t xml:space="preserve"> dari pohon keh</w:t>
      </w:r>
      <w:r>
        <w:rPr>
          <w:lang w:val="id_ID" w:bidi="id_ID"/>
        </w:rPr>
        <w:t>idupan dan hidup selamanya. Gunakan ungkapan yang sama untuk pohon kehidupan dan Taman Eden seperti yang kamu gunakan dalam kisah-kisah sebelumnya.</w:t>
      </w:r>
    </w:p>
    <w:p>
      <w:pPr/>
      <w:r>
        <w:rPr>
          <w:lang w:val="id_ID" w:bidi="id_ID"/>
        </w:rPr>
      </w:r>
      <w:r>
        <w:rPr>
          <w:lang w:val="id_ID" w:bidi="id_ID"/>
        </w:rPr>
        <w:t xml:space="preserve">TUHAN Allah menempatkan </w:t>
      </w:r>
      <w:r>
        <w:rPr>
          <w:b/>
          <w:lang w:val="id_ID" w:bidi="id_ID"/>
        </w:rPr>
        <w:t>kerubim</w:t>
      </w:r>
      <w:r>
        <w:rPr>
          <w:lang w:val="id_ID" w:bidi="id_ID"/>
        </w:rPr>
        <w:t xml:space="preserve"> untuk menjaga jalan ke pohon kehidupan. Kerubim adalah makhluk gaib yang memiliki sayap. Mereka sering menjaga tempat-tempat kudus. Mereka berbeda dari malaikat, yang adalah utusan untuk Allah. Carilah kata </w:t>
      </w:r>
      <w:r>
        <w:rPr>
          <w:lang w:val="id_ID" w:bidi="id_ID"/>
        </w:rPr>
        <w:t>kerubim</w:t>
      </w:r>
      <w:r>
        <w:rPr>
          <w:lang w:val="id_ID" w:bidi="id_ID"/>
        </w:rPr>
        <w:t xml:space="preserve"> di Glosarium Utama untuk keterangan yang lebih lanjut. </w:t>
      </w:r>
    </w:p>
    <w:p>
      <w:pPr/>
      <w:r>
        <w:rPr>
          <w:lang w:val="id_ID" w:bidi="id_ID"/>
        </w:rPr>
      </w:r>
      <w:r>
        <w:rPr>
          <w:lang w:val="id_ID" w:bidi="id_ID"/>
        </w:rPr>
        <w:t xml:space="preserve">Berhenti di sini. Sebagai kelompok, lihatlah gambar </w:t>
      </w:r>
      <w:r>
        <w:rPr>
          <w:b/>
          <w:lang w:val="id_ID" w:bidi="id_ID"/>
        </w:rPr>
        <w:t>kerubim</w:t>
      </w:r>
      <w:r>
        <w:rPr>
          <w:lang w:val="id_ID" w:bidi="id_ID"/>
        </w:rPr>
        <w:t>. Bahaslah dalam kelompok, kata atau ungkapan apa yang menggambarkan kerubim. Gunakan kata yang sama untuk semua perikop berikutnya. Hentikan sebentar rekaman ini di sini.</w:t>
      </w:r>
    </w:p>
    <w:p>
      <w:pPr/>
      <w:r>
        <w:rPr>
          <w:lang w:val="id_ID" w:bidi="id_ID"/>
        </w:rPr>
      </w:r>
      <w:r>
        <w:rPr>
          <w:lang w:val="id_ID" w:bidi="id_ID"/>
        </w:rPr>
        <w:t xml:space="preserve">TUHAN Allah juga menempatkan </w:t>
      </w:r>
      <w:r>
        <w:rPr>
          <w:b/>
          <w:lang w:val="id_ID" w:bidi="id_ID"/>
        </w:rPr>
        <w:t>pedang</w:t>
      </w:r>
      <w:r>
        <w:rPr>
          <w:lang w:val="id_ID" w:bidi="id_ID"/>
        </w:rPr>
        <w:t xml:space="preserve"> yang menyala-nyala di pintu masuk taman. Pedang adalah logam yang panjang dan tajam yang digunakan sebagai senjata.</w:t>
      </w:r>
    </w:p>
    <w:p>
      <w:pPr/>
      <w:r>
        <w:rPr>
          <w:lang w:val="id_ID" w:bidi="id_ID"/>
        </w:rPr>
      </w:r>
      <w:r>
        <w:rPr>
          <w:lang w:val="id_ID" w:bidi="id_ID"/>
        </w:rPr>
        <w:t xml:space="preserve">Berhenti di sini. Sebagai kelompok, lihatlah gambar </w:t>
      </w:r>
      <w:r>
        <w:rPr>
          <w:lang w:val="id_ID" w:bidi="id_ID"/>
        </w:rPr>
        <w:t>pedang</w:t>
      </w:r>
      <w:r>
        <w:rPr>
          <w:lang w:val="id_ID" w:bidi="id_ID"/>
        </w:rPr>
        <w:t>. Hentikan sebentar rekaman ini di sini.</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 xml:space="preserve">Dalam babak ini, ceritakan kembali perikop ini, di dalam kelompok, dalam bahasamu sendiri. </w:t>
      </w:r>
    </w:p>
    <w:p>
      <w:pPr/>
      <w:r>
        <w:rPr>
          <w:lang w:val="id_ID" w:bidi="id_ID"/>
        </w:rPr>
      </w:r>
      <w:r>
        <w:rPr>
          <w:lang w:val="id_ID" w:bidi="id_ID"/>
        </w:rPr>
        <w:t>Pertama, seluruh kelompok harus berlatih menceritakan perikop itu dalam bahasamu sendiri. Ingatlah untuk menyertakan hal-hal yang telah kamu putuskan pada langkah-langkah sebelumnya, seperti urutan waktu, kata, ungkapan, perasaan, atau apa pun yang telah kamu bahas.</w:t>
      </w:r>
    </w:p>
    <w:p>
      <w:pPr/>
      <w:r>
        <w:rPr>
          <w:lang w:val="id_ID" w:bidi="id_ID"/>
        </w:rPr>
      </w:r>
      <w:r>
        <w:rPr>
          <w:lang w:val="id_ID" w:bidi="id_ID"/>
        </w:rPr>
        <w:t>Seorang anggota kelompok harus menceritakan beberapa kalimat dari perikop itu dan berhenti sebentar. Seorang anggota lain harus menceritakan bagian selanjutnya dari perikop tersebut dan berhenti sebentar. Lakukan ini hingga kelompok telah menceritakan kembali seluruh bagian perikop tersebut. Anggota kelompok dapat saling membenarkan pada langkah ini. Hentikan sebentar rekaman ini di sini.</w:t>
      </w:r>
    </w:p>
    <w:p>
      <w:pPr/>
      <w:r>
        <w:rPr>
          <w:lang w:val="id_ID" w:bidi="id_ID"/>
        </w:rPr>
      </w:r>
      <w:r>
        <w:rPr>
          <w:lang w:val="id_ID" w:bidi="id_ID"/>
        </w:rPr>
        <w:t>Selanjutnya, setiap anggota kelompok hendaknya menceritakan seluruh perikop tersebut tanpa gangguan setidaknya satu kali. Satu anggota kelompok bisa memakai benda apa saja, gerakan, atau papan cerita untuk membantu mengingat perikop itu. Hentikan sebentar rekaman ini di sini.</w:t>
      </w:r>
    </w:p>
    <w:p>
      <w:pPr/>
      <w:r>
        <w:rPr>
          <w:lang w:val="id_ID" w:bidi="id_ID"/>
        </w:rPr>
      </w:r>
      <w:r>
        <w:rPr>
          <w:lang w:val="id_ID" w:bidi="id_ID"/>
        </w:rPr>
        <w:t>Selanjutnya, kelompok dapat memutuskan versi mana dari perikop itu yang paling disukai. Kamu boleh memutuskan bahwa kamu menyukai cara salah satu anggota kelompok menceritakan satu adegan, tetapi kamu menyukai cara anggota kelompok lain menceritakan adegan yang berbeda. Hentikan sebentar rekaman ini di sini.</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4:1–16</w:t>
      </w:r>
      <w:r>
        <w:rPr>
          <w:lang w:val="id_ID" w:bidi="id_ID"/>
        </w:rPr>
      </w:r>
    </w:p>
    <w:p>
      <w:pPr>
        <w:pStyle w:val="Heading3"/>
      </w:pPr>
      <w:r>
        <w:rPr>
          <w:lang w:val="id_ID" w:bidi="id_ID"/>
        </w:rPr>
        <w:t>Dengar dan Renungkan</w:t>
      </w:r>
    </w:p>
    <w:p>
      <w:pPr/>
      <w:r>
        <w:rPr>
          <w:lang w:val="id_ID" w:bidi="id_ID"/>
        </w:rPr>
      </w:r>
      <w:r>
        <w:rPr>
          <w:lang w:val="id_ID" w:bidi="id_ID"/>
        </w:rPr>
        <w:t>Dalam tahapan berikut ini, dengarkan Kejadian 4:1–16 dan renungkan dalam hatimu. Dengarkan rekaman dari Kejadian 4:1–16 sebanyak tiga kali, dalam tiga bentuk terjemahan yang berbeda. Kemudian bahaslah pertanyaan-pertanyaan berikut di dalam kelompok:</w:t>
      </w:r>
    </w:p>
    <w:p>
      <w:pPr>
        <w:pStyle w:val="ListBullet"/>
        <w:spacing w:line="240" w:lineRule="auto"/>
        <w:ind w:left="720"/>
      </w:pPr>
      <w:r>
        <w:rPr>
          <w:lang w:val="id_ID" w:bidi="id_ID"/>
        </w:rPr>
      </w:r>
      <w:r>
        <w:rPr>
          <w:lang w:val="id_ID" w:bidi="id_ID"/>
        </w:rPr>
        <w:t>Apa yang kamu sukai dari perikop ini?</w:t>
      </w:r>
    </w:p>
    <w:p>
      <w:pPr>
        <w:pStyle w:val="ListBullet"/>
        <w:spacing w:line="240" w:lineRule="auto"/>
        <w:ind w:left="720"/>
      </w:pPr>
      <w:r>
        <w:rPr>
          <w:lang w:val="id_ID" w:bidi="id_ID"/>
        </w:rPr>
      </w:r>
      <w:r>
        <w:rPr>
          <w:lang w:val="id_ID" w:bidi="id_ID"/>
        </w:rPr>
        <w:t>Apa yang kamu tidak suka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dari Kejadian 4:1–16 ini dalam terjemahan yang paling mudah dimengerti. </w:t>
      </w:r>
    </w:p>
    <w:p>
      <w:pPr/>
      <w:r>
        <w:rPr>
          <w:lang w:val="id_ID" w:bidi="id_ID"/>
        </w:rPr>
      </w:r>
      <w:r>
        <w:rPr>
          <w:lang w:val="id_ID" w:bidi="id_ID"/>
        </w:rPr>
        <w:t xml:space="preserve">perikop ini adalah yang pertama dari dua kisah tentang anak-anak Adam dan Hawa. perikop ini menceritakan kisah anak tertua, Kain yang membunuh adeknya Abel. </w:t>
      </w:r>
    </w:p>
    <w:p>
      <w:pPr/>
      <w:r>
        <w:rPr>
          <w:lang w:val="id_ID" w:bidi="id_ID"/>
        </w:rPr>
      </w:r>
      <w:r>
        <w:rPr>
          <w:lang w:val="id_ID" w:bidi="id_ID"/>
        </w:rPr>
        <w:t>Kisah yang dimulai dengan menceritakan tentang latar belakang kelahiran dan pekerjaan Kain dan Habel. Perikop ini mengatakan bahwa Adam mengenal istrinya, Hawa. Itu berarti Adam dan Hawa berhubungan intim satu sama lain—mereka tidur bersama untuk mendapatkan anak.</w:t>
      </w:r>
    </w:p>
    <w:p>
      <w:pPr/>
      <w:r>
        <w:rPr>
          <w:lang w:val="id_ID" w:bidi="id_ID"/>
        </w:rPr>
      </w:r>
      <w:r>
        <w:rPr>
          <w:lang w:val="id_ID" w:bidi="id_ID"/>
        </w:rPr>
        <w:t xml:space="preserve">Berhenti di sini dan bahaslah dalam kelompok: Kata apa yang umum digunakan dalam bahasamu untuk mengatakan bahwa seorang suami telah berhubungan intim dengan istrinya? Istilah apa yang kamu gunakan saat berbicara tentang berhubungan intim dalam kelompok di mana laki-laki dan perempuan hadir? Hentikan sebentar rekaman ini di sini. </w:t>
      </w:r>
    </w:p>
    <w:p>
      <w:pPr/>
      <w:r>
        <w:rPr>
          <w:lang w:val="id_ID" w:bidi="id_ID"/>
        </w:rPr>
      </w:r>
      <w:r>
        <w:rPr>
          <w:lang w:val="id_ID" w:bidi="id_ID"/>
        </w:rPr>
        <w:t>Hawa hamil dan melahirkan seorang bayi bernama Kain. Hawa menyadari bahwa TUHAN telah membantunya dan ia bersyukur untuk itu, sehingga ia berkata, "Saya telah memperoleh seorang anak dengan pertolongan daripada TUHAN." Kemudian Hawa melahirkan seorang anak lagi bernama Habel.</w:t>
      </w:r>
    </w:p>
    <w:p>
      <w:pPr/>
      <w:r>
        <w:rPr>
          <w:lang w:val="id_ID" w:bidi="id_ID"/>
        </w:rPr>
      </w:r>
      <w:r>
        <w:rPr>
          <w:lang w:val="id_ID" w:bidi="id_ID"/>
        </w:rPr>
        <w:t>Kemudian, Habel menjadi seorang pengembala. Para gembala mengurus kawanan domba. Orang-orang mengolah domba untuk membuat makanan dan pakaian. Kain mengolah tanah, yang berarti ia menjadi seorang petani. Para petani bekerja untuk menanam tanaman di tanah untuk makanan.</w:t>
      </w:r>
    </w:p>
    <w:p>
      <w:pPr/>
      <w:r>
        <w:rPr>
          <w:lang w:val="id_ID" w:bidi="id_ID"/>
        </w:rPr>
      </w:r>
      <w:r>
        <w:rPr>
          <w:lang w:val="id_ID" w:bidi="id_ID"/>
        </w:rPr>
        <w:t xml:space="preserve">Berhenti di sini. Sebagai kelompok, perlihatkan gambar </w:t>
      </w:r>
      <w:r>
        <w:rPr>
          <w:lang w:val="id_ID" w:bidi="id_ID"/>
        </w:rPr>
        <w:t>kawanan domba</w:t>
      </w:r>
      <w:r>
        <w:rPr>
          <w:lang w:val="id_ID" w:bidi="id_ID"/>
        </w:rPr>
        <w:t xml:space="preserve">. Perlihatkan gambar seekor </w:t>
      </w:r>
      <w:r>
        <w:rPr>
          <w:lang w:val="id_ID" w:bidi="id_ID"/>
        </w:rPr>
        <w:t>bayi domba</w:t>
      </w:r>
      <w:r>
        <w:rPr>
          <w:lang w:val="id_ID" w:bidi="id_ID"/>
        </w:rPr>
        <w:t xml:space="preserve">. Hentikan sebentar rekaman ini di sini. </w:t>
      </w:r>
    </w:p>
    <w:p>
      <w:pPr/>
      <w:r>
        <w:rPr>
          <w:lang w:val="id_ID" w:bidi="id_ID"/>
        </w:rPr>
      </w:r>
      <w:r>
        <w:rPr>
          <w:lang w:val="id_ID" w:bidi="id_ID"/>
        </w:rPr>
        <w:t>Kisah utama dalam kisah ini dimulai setelah Kain dan Abel tumbuh dewasa, mungkin setelah tiba waktunya untuk panen tanaman yang telah mereka tanam. Kain mepersembahkan sebagian hasil dari tanahnya kepada TUHAN. Habel juga memberikan persembahan kepada TUHAN. Habel memberikan kepada TUHAN bagian yang paling gemuk dari anak domba sulung. Perikop ini tidak menjelaskan kepada kita bagaimana Kain dan Habel memberikan persembahan ini kepada Allah. Kita tahu kemudian, bahwa orang-orang membangun mezbah, yang biasanya berupa meja dari batu, untuk membakar persembahan ini.</w:t>
      </w:r>
    </w:p>
    <w:p>
      <w:pPr/>
      <w:r>
        <w:rPr>
          <w:lang w:val="id_ID" w:bidi="id_ID"/>
        </w:rPr>
      </w:r>
      <w:r>
        <w:rPr>
          <w:lang w:val="id_ID" w:bidi="id_ID"/>
        </w:rPr>
        <w:t xml:space="preserve">TUHAN senang kepada Habel dan menerima persembahannya tetapi tidak menerima persembahan Kain. Kita tidak tahu mengapa TUHAN menerima persembahan yang satu dan menolak persembahan yang lain. Kita hanya tahu bahwa selain menerima persembahan itu, TUHAN senang kepada Habel, dan TUHAN tidak senang kepada Kain. Situasi ini membuat Kain sangat marah dan mukanya muram. Dengan kata lain, wajah Kain tampak marah Kain mungkin marah dan geram </w:t>
      </w:r>
    </w:p>
    <w:p>
      <w:pPr/>
      <w:r>
        <w:rPr>
          <w:lang w:val="id_ID" w:bidi="id_ID"/>
        </w:rPr>
      </w:r>
      <w:r>
        <w:rPr>
          <w:lang w:val="id_ID" w:bidi="id_ID"/>
        </w:rPr>
        <w:t>Berhenti di sini dan bahaslah dalam kelompok: Bahaslah tentang suatu waktu saat kamu atau seseorang yang kamu kenal marah dan sedih pada saat yang bersamaan. Hal-hal apakah yang mereka lakukan? Bagaimana kamu tahu bahwa mereka marah dan sedih. Hentikan sebentar rekaman ini di sini.</w:t>
      </w:r>
    </w:p>
    <w:p>
      <w:pPr/>
      <w:r>
        <w:rPr>
          <w:lang w:val="id_ID" w:bidi="id_ID"/>
        </w:rPr>
      </w:r>
      <w:r>
        <w:rPr>
          <w:lang w:val="id_ID" w:bidi="id_ID"/>
        </w:rPr>
        <w:t>TUHAN bertanya kepada Kain, "Mengapa engkau sangat marah?" Mengapa wajahmu muram, atau sedih? Lihat, jika engkau melakukan apa yang benar, Aku akan menerimamu. Mungkin TUHAN mengatakan kepada Kain bahwa mukanya muram dan sedih. TUHAN tidak bertanya kepada Kain mengapa ia marah. TUHAN mengatakan kepada Kain bahwa Kain tidak boleh marah karena TUHAN akan menerima persembahannya jika Kain melakukan apa yang benar.</w:t>
      </w:r>
    </w:p>
    <w:p>
      <w:pPr/>
      <w:r>
        <w:rPr>
          <w:lang w:val="id_ID" w:bidi="id_ID"/>
        </w:rPr>
      </w:r>
      <w:r>
        <w:rPr>
          <w:lang w:val="id_ID" w:bidi="id_ID"/>
        </w:rPr>
        <w:t xml:space="preserve">Sekarang TUHAN mengingatkan Kain apa yang akan terjadi padanya jika Kain menolak untuk melakukan apa yang benar. Allah mengatakan, "Tetapi jika engkau menolak untuk melakukan apa yang benar, dosa sudah mengintip di depan pintu. Dosa sangat ingin mengendalikan kamu. Tetapi kamu harus mengalahkan dosa dan mengontrolnya. Dosa berarti tidak menaati TUHAN. TUHAN membandingkan dosa dengan seekor binatang buas yang terbaring di tanah, siap melompat ke atas binatang lain untuk menerkamnya. TUHAN mengatakan bahwa dosa ingin mengendalikan dan menyakiti orang sama seperti binatang buas yang ingin memakan binatang lainnya. Dengan kata lain, sering kali orang membiarkan dosa mengendalikan kehidupan mereka. TUHAN memerintahkan Kain untuk melawan dosa atau menaati TUHAN. </w:t>
      </w:r>
    </w:p>
    <w:p>
      <w:pPr/>
      <w:r>
        <w:rPr>
          <w:lang w:val="id_ID" w:bidi="id_ID"/>
        </w:rPr>
      </w:r>
      <w:r>
        <w:rPr>
          <w:lang w:val="id_ID" w:bidi="id_ID"/>
        </w:rPr>
        <w:t>Tampaknya Kain tidak mengikuti nasihat TUHAN. Suatu hari, Kain berbicara kepada saudaranya. Mungkin ia mengundang saudaranya untuk datang ke ladang bersamanya. Sementara mereka berada di ladang, jauh dari orang-orang, Kain menyerang Habel dan membunuhnya.</w:t>
      </w:r>
    </w:p>
    <w:p>
      <w:pPr/>
      <w:r>
        <w:rPr>
          <w:lang w:val="id_ID" w:bidi="id_ID"/>
        </w:rPr>
      </w:r>
      <w:r>
        <w:rPr>
          <w:lang w:val="id_ID" w:bidi="id_ID"/>
        </w:rPr>
        <w:t>Beberapa waktu kemudian, TUHAN bertanya kepada Kain, "Di mana saudaramu Habel?" Ini kedengarannya sama seperti pertanyaan yang ditanyakan TUHAN kepada Adam di taman eden saat Ia bertanya "Di mana engkau berada?"</w:t>
      </w:r>
    </w:p>
    <w:p>
      <w:pPr/>
      <w:r>
        <w:rPr>
          <w:lang w:val="id_ID" w:bidi="id_ID"/>
        </w:rPr>
      </w:r>
      <w:r>
        <w:rPr>
          <w:lang w:val="id_ID" w:bidi="id_ID"/>
        </w:rPr>
        <w:t>Kain berbohong dan menyangkal bahwa ia tahu apa yang terjadi. Ia mengatakan, "Saya tidak tahu. Apakah aku penjaga saudaraku?" Atau "Apakah saya seharusnya mengurus saudaraku?"</w:t>
      </w:r>
    </w:p>
    <w:p>
      <w:pPr/>
      <w:r>
        <w:rPr>
          <w:lang w:val="id_ID" w:bidi="id_ID"/>
        </w:rPr>
      </w:r>
      <w:r>
        <w:rPr>
          <w:lang w:val="id_ID" w:bidi="id_ID"/>
        </w:rPr>
        <w:t>TUHAN berkata "Apa yang telah kamu perbuat?" TUHAN mengajukan pertanyaan yang serupa dengan apa yang ia ajukan kepada Hawa dalam kisah sebelumnya. Ia sudah tahu apa yang terjadi. Sekarang ia mengatakan kepada Kain bahwa ia tahu. TUHAN berkata "Dengarkan! Darah saudaramu berteriak kepada-Ku dari tanah. TUHAN menggunakan bahasa khusus untuk membandingkan darah Habel dengan seseorang yang berteriak dan mengatakan kepada TUHAN bahwa Kain telah membunuhnya. Orang-orang yang mendengar kisah ini akan memahami bahwa darah, atau Habel, meminta TUHAN untuk menghukum Kain karena kesalahannya.</w:t>
      </w:r>
    </w:p>
    <w:p>
      <w:pPr/>
      <w:r>
        <w:rPr>
          <w:lang w:val="id_ID" w:bidi="id_ID"/>
        </w:rPr>
      </w:r>
      <w:r>
        <w:rPr>
          <w:lang w:val="id_ID" w:bidi="id_ID"/>
        </w:rPr>
        <w:t>Kemudian TUHAN mengutuk Kain. TUHAN mengatakan kepada Kain bahwa ia "dibuang dari tanah," yang berarti bahwa tanah tidak akan lagi menghasilkan tanaman yang baik bagi Kain. Kain tidak akan lagi menjadi seorang petani. Ini semua terjadi karena Kain membunuh Habel.</w:t>
      </w:r>
    </w:p>
    <w:p>
      <w:pPr/>
      <w:r>
        <w:rPr>
          <w:lang w:val="id_ID" w:bidi="id_ID"/>
        </w:rPr>
      </w:r>
      <w:r>
        <w:rPr>
          <w:lang w:val="id_ID" w:bidi="id_ID"/>
        </w:rPr>
        <w:t>TUHAN melanjutkan, "Tidak peduli seberapa keras engkau bekerja, tanah tidak akan memberikan tanaman yang baik kepadamu. Mulai sekarang kamu akan menjadi gelandangan dan harus mengembara di bumi." Kain tidak akan ada lagi tempat di mana pun.</w:t>
      </w:r>
    </w:p>
    <w:p>
      <w:pPr/>
      <w:r>
        <w:rPr>
          <w:lang w:val="id_ID" w:bidi="id_ID"/>
        </w:rPr>
      </w:r>
      <w:r>
        <w:rPr>
          <w:lang w:val="id_ID" w:bidi="id_ID"/>
        </w:rPr>
        <w:t xml:space="preserve">Kain menjawab kepada TUHAN "Hukumanku terlalu berat, terlalu sulit untuk ditanggung. Engkau telah membuang aku dari tanah dan aku akan tersembunyi dari hadapanmu. Ungkapan "tersembunyi dari mukamu" berarti bahwa Kain tidak akan lagi berada di hadapan TUHAN. </w:t>
      </w:r>
    </w:p>
    <w:p>
      <w:pPr/>
      <w:r>
        <w:rPr>
          <w:lang w:val="id_ID" w:bidi="id_ID"/>
        </w:rPr>
      </w:r>
      <w:r>
        <w:rPr>
          <w:lang w:val="id_ID" w:bidi="id_ID"/>
        </w:rPr>
        <w:t>Berhenti di sini untuk membahaslah dalam kelompok: Ungkapan atau kata apa yang kamu gunakan dalam bahasa kamu saat kamu berbicara tentang seseorang yang tidak lagi diizinkan di hadapan orang lain? Apa artinya ini bagi Kain bahwa ia tidak lagi berada di hadapan TUHAN Bagaimana kehidupan Kain akan berubah? Hentikan sebentar rekaman ini di sini.</w:t>
      </w:r>
    </w:p>
    <w:p>
      <w:pPr/>
      <w:r>
        <w:rPr>
          <w:lang w:val="id_ID" w:bidi="id_ID"/>
        </w:rPr>
      </w:r>
      <w:r>
        <w:rPr>
          <w:lang w:val="id_ID" w:bidi="id_ID"/>
        </w:rPr>
        <w:t>Kain melanjutkan, "Barangsiapa yang bertemu dengan aku mungkin membunuh aku." Meskipun kita hanya tahu tentang Adam, Hawa, dan Kain, ini menunjukkan bahwa pasti ada orang lain di bumi pada saat ini.</w:t>
      </w:r>
    </w:p>
    <w:p>
      <w:pPr/>
      <w:r>
        <w:rPr>
          <w:lang w:val="id_ID" w:bidi="id_ID"/>
        </w:rPr>
      </w:r>
      <w:r>
        <w:rPr>
          <w:lang w:val="id_ID" w:bidi="id_ID"/>
        </w:rPr>
        <w:t>TUHAN berkata kepada Kain. "Tidak. Aku akan menghukum orang yang membunuhmu tujuh kali lebih banyak daripada aku menghukum kamu. Dalam beberapa tradisi, ini berarti bahwa jika seseorang membunuh Kain, tujuh anggota keluarga pembunuh itu juga akan dibunuh. Namun, di sini mungkin TUHAN tidak bermaksud akan menghukum seseorang yang membunuh Kain tepat tujuh kali lebih keras daripada ia menghukum Kain. Nomor tujuh kadang-kadang berarti sesuatu yang lengkap, sehingga TUHAN mungkin berarti bahwa Ia akan menghukum siapa pun yang membunuh Kain.</w:t>
      </w:r>
    </w:p>
    <w:p>
      <w:pPr/>
      <w:r>
        <w:rPr>
          <w:lang w:val="id_ID" w:bidi="id_ID"/>
        </w:rPr>
      </w:r>
      <w:r>
        <w:rPr>
          <w:lang w:val="id_ID" w:bidi="id_ID"/>
        </w:rPr>
        <w:t>Kemudian TUHAN menaruh tanda pada Kain, sehingga tidak ada seorang pun yang akan membunuhnya. TUHAN berbelas kasihan kepada Kain meskipun Kain membunuh saudaranya. Perikop ini tidak mengatakan tanda apa yang dikenakan TUHAN pada Kain atau seperti apa tanda itu; Namun, kita tahu bahwa orang-orang pasti melihat tanda itu dan memahami bahwa tanda itu berarti menyatakan Kain kepunyaan Tuhan dan mereka tidak boleh membunuh Kain.</w:t>
      </w:r>
    </w:p>
    <w:p>
      <w:pPr/>
      <w:r>
        <w:rPr>
          <w:lang w:val="id_ID" w:bidi="id_ID"/>
        </w:rPr>
      </w:r>
      <w:r>
        <w:rPr>
          <w:lang w:val="id_ID" w:bidi="id_ID"/>
        </w:rPr>
        <w:t>Kemudian Kain pergi dari hadapan TUHAN dan mengembara di daerah yang disebut Nod, yang berada di sebelah timur Eden. Nod berarti "Negeri yang mengembara," atau "Tempat di mana orang mengembara."</w:t>
      </w:r>
    </w:p>
    <w:p>
      <w:pPr/>
      <w:r>
        <w:rPr>
          <w:lang w:val="id_ID" w:bidi="id_ID"/>
        </w:rPr>
      </w:r>
      <w:r>
        <w:rPr>
          <w:lang w:val="id_ID" w:bidi="id_ID"/>
        </w:rPr>
        <w:t xml:space="preserve">Berhenti di sini. Sebagai kelompok, lihatlah di </w:t>
      </w:r>
      <w:r>
        <w:rPr>
          <w:lang w:val="id_ID" w:bidi="id_ID"/>
        </w:rPr>
        <w:t>mana Nod dan Eden mungkin berada</w:t>
      </w:r>
      <w:r>
        <w:rPr>
          <w:lang w:val="id_ID" w:bidi="id_ID"/>
        </w:rPr>
        <w:t xml:space="preserve"> di peta.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MENJELASKAN ADEGAN</w:t>
      </w:r>
    </w:p>
    <w:p>
      <w:pPr/>
      <w:r>
        <w:rPr>
          <w:lang w:val="id_ID" w:bidi="id_ID"/>
        </w:rPr>
      </w:r>
      <w:r>
        <w:rPr>
          <w:lang w:val="id_ID" w:bidi="id_ID"/>
        </w:rPr>
        <w:t>KEJADIAN 4:1–16</w:t>
      </w:r>
    </w:p>
    <w:p>
      <w:pPr/>
      <w:r>
        <w:rPr>
          <w:lang w:val="id_ID" w:bidi="id_ID"/>
        </w:rPr>
      </w:r>
      <w:r>
        <w:rPr>
          <w:lang w:val="id_ID" w:bidi="id_ID"/>
        </w:rPr>
        <w:t xml:space="preserve">Dengarkan rekaman dari Kejadian 4:1–16 ini dalam terjemahan yang paling mudah dimengerti. </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Adam dan Hawa memiliki dua anak laki-laki, yang bernama Kain dan Habel.</w:t>
      </w:r>
    </w:p>
    <w:p>
      <w:pPr/>
      <w:r>
        <w:rPr>
          <w:lang w:val="id_ID" w:bidi="id_ID"/>
        </w:rPr>
      </w:r>
      <w:r>
        <w:rPr>
          <w:b/>
          <w:lang w:val="id_ID" w:bidi="id_ID"/>
        </w:rPr>
        <w:t>Dalam adegan kedua:</w:t>
      </w:r>
      <w:r>
        <w:rPr>
          <w:lang w:val="id_ID" w:bidi="id_ID"/>
        </w:rPr>
        <w:t xml:space="preserve"> Kain dan Habel memberikan persembahan kepada Yahweh. Yahweh menerima Habel dan persembahannya tetapi menolak Kain dan persembahannya Kain menjadi sangat sedih dan marah. Yahweh memperingatkan Kain untuk tidak berbuat dosa</w:t>
      </w:r>
    </w:p>
    <w:p>
      <w:pPr/>
      <w:r>
        <w:rPr>
          <w:lang w:val="id_ID" w:bidi="id_ID"/>
        </w:rPr>
      </w:r>
      <w:r>
        <w:rPr>
          <w:b/>
          <w:lang w:val="id_ID" w:bidi="id_ID"/>
        </w:rPr>
        <w:t>Dalam adegan ketiga</w:t>
      </w:r>
      <w:r>
        <w:rPr>
          <w:lang w:val="id_ID" w:bidi="id_ID"/>
        </w:rPr>
        <w:t xml:space="preserve"> kain mencari Habel, menyerangnya di ladang, dan membunuhnya. Ketika Yahweh bertanya kepada Kain di mana Habel, Kain berbohong dan mengatakan bahwa ia tidak tahu. Yahweh menemui Kain dan menghukum Kain.</w:t>
      </w:r>
    </w:p>
    <w:p>
      <w:pPr/>
      <w:r>
        <w:rPr>
          <w:lang w:val="id_ID" w:bidi="id_ID"/>
        </w:rPr>
      </w:r>
      <w:r>
        <w:rPr>
          <w:b/>
          <w:lang w:val="id_ID" w:bidi="id_ID"/>
        </w:rPr>
        <w:t>Dalam adegan keempat:</w:t>
      </w:r>
      <w:r>
        <w:rPr>
          <w:lang w:val="id_ID" w:bidi="id_ID"/>
        </w:rPr>
        <w:t xml:space="preserve"> Kain pergi dari hadapan Yahweh dan mengembara di dunia.</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Hawa</w:t>
      </w:r>
    </w:p>
    <w:p>
      <w:pPr>
        <w:pStyle w:val="ListBullet"/>
        <w:spacing w:line="240" w:lineRule="auto"/>
        <w:ind w:left="720"/>
      </w:pPr>
      <w:r>
        <w:rPr>
          <w:lang w:val="id_ID" w:bidi="id_ID"/>
        </w:rPr>
      </w:r>
      <w:r>
        <w:rPr>
          <w:lang w:val="id_ID" w:bidi="id_ID"/>
        </w:rPr>
        <w:t>Kain</w:t>
      </w:r>
    </w:p>
    <w:p>
      <w:pPr>
        <w:pStyle w:val="ListBullet"/>
        <w:spacing w:line="240" w:lineRule="auto"/>
        <w:ind w:left="720"/>
      </w:pPr>
      <w:r>
        <w:rPr>
          <w:lang w:val="id_ID" w:bidi="id_ID"/>
        </w:rPr>
      </w:r>
      <w:r>
        <w:rPr>
          <w:lang w:val="id_ID" w:bidi="id_ID"/>
        </w:rPr>
        <w:t>Habel</w:t>
      </w:r>
    </w:p>
    <w:p>
      <w:pPr>
        <w:pStyle w:val="ListBullet"/>
        <w:spacing w:line="240" w:lineRule="auto"/>
        <w:ind w:left="720"/>
      </w:pPr>
      <w:r>
        <w:rPr>
          <w:lang w:val="id_ID" w:bidi="id_ID"/>
        </w:rPr>
      </w:r>
      <w:r>
        <w:rPr>
          <w:lang w:val="id_ID" w:bidi="id_ID"/>
        </w:rPr>
        <w:t>dan TUHAN.</w:t>
      </w:r>
    </w:p>
    <w:p>
      <w:pPr/>
      <w:r>
        <w:rPr>
          <w:lang w:val="id_ID" w:bidi="id_ID"/>
        </w:rPr>
      </w:r>
      <w:r>
        <w:rPr>
          <w:lang w:val="id_ID" w:bidi="id_ID"/>
        </w:rPr>
        <w:t>Sebagai kelompok, perhatikan bagian-bagian dari latar perikop ini.</w:t>
      </w:r>
    </w:p>
    <w:p>
      <w:pPr/>
      <w:r>
        <w:rPr>
          <w:lang w:val="id_ID" w:bidi="id_ID"/>
        </w:rPr>
      </w:r>
      <w:r>
        <w:rPr>
          <w:b/>
          <w:lang w:val="id_ID" w:bidi="id_ID"/>
        </w:rPr>
        <w:t>Adegan yang pertama</w:t>
      </w:r>
      <w:r>
        <w:rPr>
          <w:lang w:val="id_ID" w:bidi="id_ID"/>
        </w:rPr>
        <w:t xml:space="preserve"> dimulai dengan kata yang menunjukkan bahwa perikop ini memperkenalkan latar belakang keterangan tentang tokoh-tokoh utama di dalam kisah ini. Adam dan Hawa memiliki dua anak laki-laki, bernama Kain dan Habel Kain adalah seorang petani dan Habel adalah seorang gembala</w:t>
      </w:r>
    </w:p>
    <w:p>
      <w:pPr/>
      <w:r>
        <w:rPr>
          <w:lang w:val="id_ID" w:bidi="id_ID"/>
        </w:rPr>
      </w:r>
      <w:r>
        <w:rPr>
          <w:lang w:val="id_ID" w:bidi="id_ID"/>
        </w:rPr>
        <w:t xml:space="preserve">Berhenti di sini dan bahaslah dalam kelompok: Kata atau ungkapan apa yang kamu gunakan dalam bahasa kamu untuk menunjukkan bahwa kisah memperkenalkan keterangan latar belakang? Bagaimana kamu berbicara tentang pekerjaan yang dilakukan seseorang? Hentikan sebentar rekaman ini di sini. </w:t>
      </w:r>
    </w:p>
    <w:p>
      <w:pPr/>
      <w:r>
        <w:rPr>
          <w:lang w:val="id_ID" w:bidi="id_ID"/>
        </w:rPr>
      </w:r>
      <w:r>
        <w:rPr>
          <w:b/>
          <w:lang w:val="id_ID" w:bidi="id_ID"/>
        </w:rPr>
        <w:t>Adegan yang kedua</w:t>
      </w:r>
      <w:r>
        <w:rPr>
          <w:lang w:val="id_ID" w:bidi="id_ID"/>
        </w:rPr>
        <w:t xml:space="preserve"> terjadi setelah Kain dan Habel tumbuh dan menjadi laki-laki. Suatu hari, mungkin setelah panen, Kain memberikan sebagian dari tanaman dari hasilnya kepada Yahweh, dan Habel memberikan sebagian dari lemak dari anak domba yang sulung di kawanannya. Yahweh menerima Habel dan persembahannya tetapi menolak Kain dan persembahannya Ini membuat Kain sangat marah, dan wajahnya sedih. Bahasa asli menggunakan bahasa khusus di sini untuk menunjukkan kemarahan dan kesedihan. Dikatakan bahwa hidung kain membara untuk menunjukkan bahwa ia marah. Kemudian dikatakan bahwa wajahnya menunduk atau melihat kebawah untuk mungkin menunjukkan bahwa ia sedih.</w:t>
      </w:r>
    </w:p>
    <w:p>
      <w:pPr/>
      <w:r>
        <w:rPr>
          <w:lang w:val="id_ID" w:bidi="id_ID"/>
        </w:rPr>
      </w:r>
      <w:r>
        <w:rPr>
          <w:lang w:val="id_ID" w:bidi="id_ID"/>
        </w:rPr>
        <w:t xml:space="preserve">Berhenti di sini dan bahaslah dalam kelompok: Bagaimana kamu berbicara tentang seseorang yang sangat marah dan sangat sedih pada saat yang bersamaan? Kata atau ungkapan khusus apa yang kamu gunakan? Hentikan sebentar rekaman ini di sini. </w:t>
      </w:r>
    </w:p>
    <w:p>
      <w:pPr/>
      <w:r>
        <w:rPr>
          <w:lang w:val="id_ID" w:bidi="id_ID"/>
        </w:rPr>
      </w:r>
      <w:r>
        <w:rPr>
          <w:lang w:val="id_ID" w:bidi="id_ID"/>
        </w:rPr>
        <w:t>TUHAN bertanya kepada Kain, "Mengapa engkau sangat marah? Mengapa wajahmu sedih? atau Mengapa wajahmu muram?" Ini adalah pertanyaan yang TUHAN tidak mengharapkan jawaban Sebaliknya mengatakan kepada Kain bahwa TUHAN akan mengangkat Kain, atau menerimanya, jika Kain melakukan apa yang benar.</w:t>
      </w:r>
    </w:p>
    <w:p>
      <w:pPr/>
      <w:r>
        <w:rPr>
          <w:lang w:val="id_ID" w:bidi="id_ID"/>
        </w:rPr>
      </w:r>
      <w:r>
        <w:rPr>
          <w:lang w:val="id_ID" w:bidi="id_ID"/>
        </w:rPr>
        <w:t>TUHAN melanjutkan, "Jika kamu melakukan apa yang benar, Aku akan menerimamu. Jika kamu menolak untuk melakukan apa yang benar, dosa sudah mengintip di depan pintu. Iblis ingin mengendalikan kamu, tetapi kamu harus mengalahkannya." Disini, TUHAN tidak berarti bahwa dosa adalah binatang yang secara fisik mengintip di depan pintu. Sebaliknya, TUHAN membandingkan dosa dengan sesuatu seperti binatang liar yang mengintip di depan pintu. Dosa seperti binatang yang mengintip di depan pintu, karena ingin menyerang dan mengendalikan seseorang. Pintu biasanya adalah pintu masuk ke sebuah rumah. Dalam hal ini, pintu mungkin seperti pintu masuk ke pikiran Kain atau ke dalam hatinya. Keterangan tentang TUHAN menunjukkan betapa besarnya keinginan yang berdosa untuk mengendalikan manusia, dan betapa dekatnya Kain membiarkan keinginannya yang berdosa mengendalikannya dan menyebabkan Kain berbuat dosa.</w:t>
      </w:r>
    </w:p>
    <w:p>
      <w:pPr/>
      <w:r>
        <w:rPr>
          <w:lang w:val="id_ID" w:bidi="id_ID"/>
        </w:rPr>
      </w:r>
      <w:r>
        <w:rPr>
          <w:lang w:val="id_ID" w:bidi="id_ID"/>
        </w:rPr>
        <w:t xml:space="preserve">Berhenti di sini dan bahaslah dalam kelompok: Ceritakan kisah yang membandingkan sesuatu yang tidak hidup dengan sesuatu yang hidup. Kemudian, bahaslah tentang membandingkan dosa dengan binatang liar yang mengintip di depan pintu yang menunggu untuk datang dan mengendalikan atau menyakiti kamu. Bagaimana hal ini mempengaruhi perasaan kamu tentang dosa Hentikan sebentar rekaman ini di sini. </w:t>
      </w:r>
    </w:p>
    <w:p>
      <w:pPr/>
      <w:r>
        <w:rPr>
          <w:lang w:val="id_ID" w:bidi="id_ID"/>
        </w:rPr>
      </w:r>
      <w:r>
        <w:rPr>
          <w:lang w:val="id_ID" w:bidi="id_ID"/>
        </w:rPr>
        <w:t xml:space="preserve">Sekarang bahaslah tentang bagaimana kamu akan menerjemahkan bagian dari kisah Bagaimana kamu akan berbicara tentang dosa yang mengintip di depan pintu, yang ingin mengendalikan Kain? Hentikan sebentar rekaman ini di sini. </w:t>
      </w:r>
    </w:p>
    <w:p>
      <w:pPr/>
      <w:r>
        <w:rPr>
          <w:lang w:val="id_ID" w:bidi="id_ID"/>
        </w:rPr>
      </w:r>
      <w:r>
        <w:rPr>
          <w:lang w:val="id_ID" w:bidi="id_ID"/>
        </w:rPr>
        <w:t xml:space="preserve">Dalam </w:t>
      </w:r>
      <w:r>
        <w:rPr>
          <w:b/>
          <w:lang w:val="id_ID" w:bidi="id_ID"/>
        </w:rPr>
        <w:t>adegan ketiga</w:t>
      </w:r>
      <w:r>
        <w:rPr>
          <w:lang w:val="id_ID" w:bidi="id_ID"/>
        </w:rPr>
        <w:t>, Kain mencari saudaranya. Kita tidak tahu berapa lama kemudian setelah ini TUHAN berbicara kepada Kain. Kain mungkin telah berkata kepada saudaranya, "Mari kita pergi ke ladang." Kain dan Habel pergi ke tempat di luar daerah di mana orang tinggal, mungkin ke daerah di mana orang menanam Kemudian Kain menyerang dan membunuh saudaranya Habel. Kita tidak tahu bagaimana Kain membunuh Habel.</w:t>
      </w:r>
    </w:p>
    <w:p>
      <w:pPr/>
      <w:r>
        <w:rPr>
          <w:lang w:val="id_ID" w:bidi="id_ID"/>
        </w:rPr>
      </w:r>
      <w:r>
        <w:rPr>
          <w:lang w:val="id_ID" w:bidi="id_ID"/>
        </w:rPr>
        <w:t>Beberapa waktu kemudian, TUHAN bertanya kepada Kain, "Di mana saudaramu Habel?" Di mana Habel?" Kita tidak tahu seberapa jauh kemudian ini terjadi setelah Kain membunuh Habel. Tetapi kita tahu bahwa TUHAN sudah tahu jawaban atas pertanyaan ini. Seperti dalam kisah sebelumnya tentang Adam dan Hawa, TUHAN tidak menuduh Kain melakukan kesalahan. Ia meminta Kain untuk berbicara tentang hal itu sendiri.</w:t>
      </w:r>
    </w:p>
    <w:p>
      <w:pPr/>
      <w:r>
        <w:rPr>
          <w:lang w:val="id_ID" w:bidi="id_ID"/>
        </w:rPr>
      </w:r>
      <w:r>
        <w:rPr>
          <w:lang w:val="id_ID" w:bidi="id_ID"/>
        </w:rPr>
        <w:t>Kain berbohong dan menjawab, "Saya tidak tahu. Apakah aku penjaga saudaraku?" atau "Apakah saya mengurus saudaraku?" Kain tidak mengharapkan jawaban atas pertanyaan ini; sebaliknya, ia sangat marah dan keras menyangkal bahwa ia tahu apa pun tentang Kain mengatakan bahwa ia tidak bertanggung jawab atas saudaranya.</w:t>
      </w:r>
    </w:p>
    <w:p>
      <w:pPr/>
      <w:r>
        <w:rPr>
          <w:lang w:val="id_ID" w:bidi="id_ID"/>
        </w:rPr>
      </w:r>
      <w:r>
        <w:rPr>
          <w:lang w:val="id_ID" w:bidi="id_ID"/>
        </w:rPr>
        <w:t xml:space="preserve">Berhenti sebentar di sini dan bahaslah dalam kelompok: Bagaimana kamu menyangkal sesuatu dengan cara yang sangat marah? Bahaslah tentang saat saat kamu atau orang lain menyangkal sesuatu dengan cara yang marah. Perhatikan kata dan nada suara yang kamu gunakan saat kamu berbicara. Hentikan sebentar rekaman ini di sini. </w:t>
      </w:r>
    </w:p>
    <w:p>
      <w:pPr/>
      <w:r>
        <w:rPr>
          <w:lang w:val="id_ID" w:bidi="id_ID"/>
        </w:rPr>
      </w:r>
      <w:r>
        <w:rPr>
          <w:lang w:val="id_ID" w:bidi="id_ID"/>
        </w:rPr>
        <w:t>TUHAN berkata, "Mengapa kamu telah melakukan hal yang mengerikan ini? Suara darah saudaramu berteriak kepada-Ku dari tanah." Di sini, TUHAN menggambarkan kematian Habel dengan cara yang sama seperti yang Ia menggambarkan dosa yang menunggu Kain. TUHAN tidak bermaksud bahwa darah Habel benar-benar membuat suara menangis dari tanah. Sebaliknya, TUHAN bermaksud bahwa Kain telah membunuh Habel dan darah Habel ada di tanah, sehingga saat TUHAN melihat darah Habel di tanah, seolah-olah TUHAN mendengar suara Habel</w:t>
      </w:r>
    </w:p>
    <w:p>
      <w:pPr/>
      <w:r>
        <w:rPr>
          <w:lang w:val="id_ID" w:bidi="id_ID"/>
        </w:rPr>
      </w:r>
      <w:r>
        <w:rPr>
          <w:lang w:val="id_ID" w:bidi="id_ID"/>
        </w:rPr>
        <w:t>TUHAN melanjutkan, "Jadi sekarang Aku akan mengutuk atau menghukummu, jauh dari tanah karena tanah menelan darah saudaramu." Sekali lagi TUHAN menggunakan bahasa khusus dan mengatakan bahwa tanah mempunyai mulut, seperti manusia yang mempunyai mulut dan dapat menelan ungkapan "tanah menelan darah saudaramu" berarti bahwa darah Habel jatuh ke tanah dan tanah menyerap darah Habel.</w:t>
      </w:r>
    </w:p>
    <w:p>
      <w:pPr/>
      <w:r>
        <w:rPr>
          <w:lang w:val="id_ID" w:bidi="id_ID"/>
        </w:rPr>
      </w:r>
      <w:r>
        <w:rPr>
          <w:lang w:val="id_ID" w:bidi="id_ID"/>
        </w:rPr>
        <w:t xml:space="preserve">Berhenti sebentar di sini dan bahaslah dalam kelompok: TUHAN menggambarkan dosa, darah, dan tanah seolah-olah itu bukan benda tetapi manusia. Bagaimana kamu membuat perbandingan seperti ini dalam bahasamu? Dapatkah kamu memberikan beberapa contoh? Hentikan sebentar rekaman ini di sini. </w:t>
      </w:r>
    </w:p>
    <w:p>
      <w:pPr/>
      <w:r>
        <w:rPr>
          <w:lang w:val="id_ID" w:bidi="id_ID"/>
        </w:rPr>
      </w:r>
      <w:r>
        <w:rPr>
          <w:lang w:val="id_ID" w:bidi="id_ID"/>
        </w:rPr>
        <w:t xml:space="preserve">Berhenti sebentar di sini dan bahaslah dalam kelompok: Menurut kamu mengapa TUHAN menggunakan begitu banyak keterangan saat Dia berbicara dengan Kain? Hentikan sebentar rekaman ini di sini. </w:t>
      </w:r>
    </w:p>
    <w:p>
      <w:pPr/>
      <w:r>
        <w:rPr>
          <w:lang w:val="id_ID" w:bidi="id_ID"/>
        </w:rPr>
      </w:r>
      <w:r>
        <w:rPr>
          <w:lang w:val="id_ID" w:bidi="id_ID"/>
        </w:rPr>
        <w:t>TUHAN melanjutkan, "Tanah tidak akan memberikan tanaman yang baik lagi kepadamu, tidak peduli seberapa keras engkau bekerja! Mulai sekarang kamu tidak akan memiliki rumah, dan kamu akan selalu pergi dari satu tempat ke tempat lain di seluruh dunia."</w:t>
      </w:r>
    </w:p>
    <w:p>
      <w:pPr/>
      <w:r>
        <w:rPr>
          <w:lang w:val="id_ID" w:bidi="id_ID"/>
        </w:rPr>
      </w:r>
      <w:r>
        <w:rPr>
          <w:lang w:val="id_ID" w:bidi="id_ID"/>
        </w:rPr>
        <w:t>Kain berkata, "Hukumanku terlalu berat untuk saya tanggung! Dengarkan, Engkau telah mengusir aku pergi dari tanah dan dari hadapan-Mu." Kata "dengarkan" menunjukkan bahwa Kain akan mengatakan sesuatu yang ia benar-benar ingin agar TUHAN memperhatikan.</w:t>
      </w:r>
    </w:p>
    <w:p>
      <w:pPr/>
      <w:r>
        <w:rPr>
          <w:lang w:val="id_ID" w:bidi="id_ID"/>
        </w:rPr>
      </w:r>
      <w:r>
        <w:rPr>
          <w:lang w:val="id_ID" w:bidi="id_ID"/>
        </w:rPr>
        <w:t>Kain melanjutkan, "Kamu telah membuat aku menjadi seseorang yang pergi dari satu tempat ke tempat lain tanpa rumah. Siapa pun yang menemukan aku akan membunuh aku!"</w:t>
      </w:r>
    </w:p>
    <w:p>
      <w:pPr/>
      <w:r>
        <w:rPr>
          <w:lang w:val="id_ID" w:bidi="id_ID"/>
        </w:rPr>
      </w:r>
      <w:r>
        <w:rPr>
          <w:lang w:val="id_ID" w:bidi="id_ID"/>
        </w:rPr>
        <w:t>TUHAN menjawab dengan keras. TUHAN pasti dalam rencana-Nya untuk melindungi Kain. Dia berkata, "Tidak. Aku akan menghukum orang yang membunuhmu tujuh kali lebih banyak daripada aku menghukum kamu. Dan TUHAN menaruh tanda pada Kain sehingga tidak ada seorang pun yang bertemu dengan Kain akan membunuhnya. Satu-satunya hal yang kita tahu tentang tanda ini adalah sesuatu yang dapat dilihat dan menunjukkan bahwa Kain adalah kepunyaan TUHAN .</w:t>
      </w:r>
    </w:p>
    <w:p>
      <w:pPr/>
      <w:r>
        <w:rPr>
          <w:lang w:val="id_ID" w:bidi="id_ID"/>
        </w:rPr>
      </w:r>
      <w:r>
        <w:rPr>
          <w:lang w:val="id_ID" w:bidi="id_ID"/>
        </w:rPr>
        <w:t xml:space="preserve">Kamu mungkin ingin mengatur ulang kisah dalam </w:t>
      </w:r>
      <w:r>
        <w:rPr>
          <w:b/>
          <w:lang w:val="id_ID" w:bidi="id_ID"/>
        </w:rPr>
        <w:t>adegan yang keempat</w:t>
      </w:r>
      <w:r>
        <w:rPr>
          <w:lang w:val="id_ID" w:bidi="id_ID"/>
        </w:rPr>
        <w:t xml:space="preserve"> Kain pergi ke timur Eden, dan tinggal di daerah yang disebut Nod, atau Tanah Pengembaraan. Dia pergi dari hadirat TUHAN</w:t>
      </w:r>
    </w:p>
    <w:p>
      <w:pPr/>
      <w:r>
        <w:rPr>
          <w:lang w:val="id_ID" w:bidi="id_ID"/>
        </w:rPr>
      </w:r>
      <w:r>
        <w:rPr>
          <w:lang w:val="id_ID" w:bidi="id_ID"/>
        </w:rPr>
        <w:t>Sekarang, kelompok hendaknya membuat papan cerita, menggambar atau menggunakan barang-barang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dari Kejadian 4:1–16 ini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Kisah ini memiliki empat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Hawa</w:t>
      </w:r>
    </w:p>
    <w:p>
      <w:pPr>
        <w:pStyle w:val="ListBullet"/>
        <w:spacing w:line="240" w:lineRule="auto"/>
        <w:ind w:left="720"/>
      </w:pPr>
      <w:r>
        <w:rPr>
          <w:lang w:val="id_ID" w:bidi="id_ID"/>
        </w:rPr>
      </w:r>
      <w:r>
        <w:rPr>
          <w:lang w:val="id_ID" w:bidi="id_ID"/>
        </w:rPr>
        <w:t>Kain</w:t>
      </w:r>
    </w:p>
    <w:p>
      <w:pPr>
        <w:pStyle w:val="ListBullet"/>
        <w:spacing w:line="240" w:lineRule="auto"/>
        <w:ind w:left="720"/>
      </w:pPr>
      <w:r>
        <w:rPr>
          <w:lang w:val="id_ID" w:bidi="id_ID"/>
        </w:rPr>
      </w:r>
      <w:r>
        <w:rPr>
          <w:lang w:val="id_ID" w:bidi="id_ID"/>
        </w:rPr>
        <w:t>Habel</w:t>
      </w:r>
    </w:p>
    <w:p>
      <w:pPr>
        <w:pStyle w:val="ListBullet"/>
        <w:spacing w:line="240" w:lineRule="auto"/>
        <w:ind w:left="720"/>
      </w:pPr>
      <w:r>
        <w:rPr>
          <w:lang w:val="id_ID" w:bidi="id_ID"/>
        </w:rPr>
      </w:r>
      <w:r>
        <w:rPr>
          <w:lang w:val="id_ID" w:bidi="id_ID"/>
        </w:rPr>
        <w:t>dan TUHAN</w:t>
      </w:r>
    </w:p>
    <w:p>
      <w:pPr/>
      <w:r>
        <w:rPr>
          <w:lang w:val="id_ID" w:bidi="id_ID"/>
        </w:rPr>
      </w:r>
      <w:r>
        <w:rPr>
          <w:lang w:val="id_ID" w:bidi="id_ID"/>
        </w:rPr>
        <w:t>Sebagai kelompok, peragakan kisah ini dua kali. Kamu harus memperagakan perikop ini dalam bahasamu.</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bagian-bagian dari kisah itu.</w:t>
      </w:r>
    </w:p>
    <w:p>
      <w:pPr/>
      <w:r>
        <w:rPr>
          <w:lang w:val="id_ID" w:bidi="id_ID"/>
        </w:rPr>
      </w:r>
      <w:r>
        <w:rPr>
          <w:lang w:val="id_ID" w:bidi="id_ID"/>
        </w:rPr>
        <w:t>Hentikan sebentar rekaman di sini dan mulai peragakan perikop ini.</w:t>
      </w:r>
    </w:p>
    <w:p>
      <w:pPr/>
      <w:r>
        <w:rPr>
          <w:lang w:val="id_ID" w:bidi="id_ID"/>
        </w:rPr>
      </w:r>
      <w:r>
        <w:rPr>
          <w:lang w:val="id_ID" w:bidi="id_ID"/>
        </w:rPr>
        <w:t>Kelompok harus 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 xml:space="preserve">Berikut ini adalah contoh sandiwara dan tanggapan dari pemainnya. </w:t>
      </w:r>
    </w:p>
    <w:p>
      <w:pPr/>
      <w:r>
        <w:rPr>
          <w:lang w:val="id_ID" w:bidi="id_ID"/>
        </w:rPr>
      </w:r>
      <w:r>
        <w:rPr>
          <w:lang w:val="id_ID" w:bidi="id_ID"/>
        </w:rPr>
        <w:t>Hawa melahirkan dua anak laki-laki, Kain dan Habel. Ketika mereka beranjak dewasa, Habel menjadi seorang gembala dan Kain menjadi seorang petani. Kemudian, Kain membawa beberapa tanaman yang ditanam sebagai hadiah kepada TUHAN Habel membawa kepada TUHAN bagian-bagian terbaik dari beberapa anak domba yang pertama kali lahir dari kawanan TUHAN menerima Habel dan persembahannya tetapi tidak menerima Kain dan persembahannya. Itu membuat Kain sangat marah dan sedih.</w:t>
      </w:r>
    </w:p>
    <w:p>
      <w:pPr/>
      <w:r>
        <w:rPr>
          <w:lang w:val="id_ID" w:bidi="id_ID"/>
        </w:rPr>
      </w:r>
      <w:r>
        <w:rPr>
          <w:lang w:val="id_ID" w:bidi="id_ID"/>
        </w:rPr>
        <w:t>Hentikan sebentar sandiwaranya. Tanya kepada orang yang memerankan Habel, "Apa yang kamu pikirkan atau rasakan?" Orang itu mungkin menjawab hal-hal seperti, "Saya senang karena TUHAN menerima persembahan saya," atau "Saya hanya ingin memberikan hal-hal yang terbaik kepada TUHAN atau saya sangat mencintai TUHAN Tanya kepada orang yang memerankan Kain, "Apa yang kamu pikirkan atau rasakan?" Orang itu mungkin menjawab hal-hal seperti, "Saya sangat marah karena TUHAN menolak persembahan saya," atau "Saya sedih dan tertekan karena TUHAN menolak persembahan saya," atau "Saya cemburu karena TUHAN menerima Habel tetapi menolak saya." Ulangi sandiwaranya.</w:t>
      </w:r>
    </w:p>
    <w:p>
      <w:pPr/>
      <w:r>
        <w:rPr>
          <w:lang w:val="id_ID" w:bidi="id_ID"/>
        </w:rPr>
      </w:r>
      <w:r>
        <w:rPr>
          <w:lang w:val="id_ID" w:bidi="id_ID"/>
        </w:rPr>
        <w:t xml:space="preserve">TUHAN bertanya kepada Kain, "Mengapa engkau sangat marah? Mengapa kamu terlihat sangat sedih? Jika kamu melakukan apa yang benar, kamu akan diterima. Tetapi jika kamu menolak untuk melakukan apa yang benar, berjaga-jagalah! Dosa mengintip di depan pintu. Iblis ingin mengendalikan kamu, tetapi kamu harus mengalahkannya." </w:t>
      </w:r>
    </w:p>
    <w:p>
      <w:pPr/>
      <w:r>
        <w:rPr>
          <w:lang w:val="id_ID" w:bidi="id_ID"/>
        </w:rPr>
      </w:r>
      <w:r>
        <w:rPr>
          <w:lang w:val="id_ID" w:bidi="id_ID"/>
        </w:rPr>
        <w:t>Hentikan sebentar sandiwaranya. Tanya kepada orang yang memerankan TUHAN "Apa yang kamu pikirkan atau rasakan?" Orang itu mungkin menjawab hal-hal seperti, "Saya ingin Kain melakukan hal yang benar," atau "Saya ingin memperingatkan Kain tentang dosa sehingga ia menghindarinya karena saya mengasihinya," atau "Saya peduli kepada Kain dan ingin dia mengatasi dosa," atau "Saya tahu bahwa Kain dapat memilih untuk tidak berbuat dosa Ulangi sandiwaranya.</w:t>
      </w:r>
    </w:p>
    <w:p>
      <w:pPr/>
      <w:r>
        <w:rPr>
          <w:lang w:val="id_ID" w:bidi="id_ID"/>
        </w:rPr>
      </w:r>
      <w:r>
        <w:rPr>
          <w:lang w:val="id_ID" w:bidi="id_ID"/>
        </w:rPr>
        <w:t>Suatu hari Kain mencari saudaranya. Sementara mereka berada di ladang, Kain menyerang dan membunuh Habel. Setelah itu, TUHAN bertanya kepada Kain di mana saudaranya berada, dan Kain menjawab bahwa ia tidak tahu TUHAN berkata "Apa yang telah kamu perbuat?" Dengarkan! Darah saudaramu berteriak kepada-Ku dari tanah Sekarang kamu dikutuk dan diusir dari tanah, yang menelan darah saudaramu. Tanah tidak akan memberikan tanaman yang baik kepadamu, tidak peduli seberapa keras engkau bekerja! Kamu akan menjadi seorang Pengembara di bumi.</w:t>
      </w:r>
    </w:p>
    <w:p>
      <w:pPr/>
      <w:r>
        <w:rPr>
          <w:lang w:val="id_ID" w:bidi="id_ID"/>
        </w:rPr>
      </w:r>
      <w:r>
        <w:rPr>
          <w:lang w:val="id_ID" w:bidi="id_ID"/>
        </w:rPr>
        <w:t>Hentikan sebentar sandiwaranya. Tanyalah kepada orang yang memerankan TUHAN, "Apa yang kamu pikirkan atau rasakan?" Orang itu mungkin menjawab hal-hal seperti, "Saya terkejut dengan apa yang telah dilakukan Kain," atau "Saya merasa sangat sedih dan marah, karena hukuman Kain akan sangat besar," atau "Aku sangat sedih dan marah dengan apa yang dilakukan Kain—Aku mencoba memperingatkannya, dan aku sedih karena ia tidak mengikuti peringatan saya." Ulangi sandiwaranya.</w:t>
      </w:r>
    </w:p>
    <w:p>
      <w:pPr/>
      <w:r>
        <w:rPr>
          <w:lang w:val="id_ID" w:bidi="id_ID"/>
        </w:rPr>
      </w:r>
      <w:r>
        <w:rPr>
          <w:lang w:val="id_ID" w:bidi="id_ID"/>
        </w:rPr>
        <w:t>Kain berkata, "Hukumanku terlalu besar untuk saya tanggung. Sekarang setelah Engkau membuang aku dari hadapan-Mu, dan aku adalah seorang pelarian yang mengembara, siapa pun yang menemukan aku mungkin membunuh aku."</w:t>
      </w:r>
    </w:p>
    <w:p>
      <w:pPr/>
      <w:r>
        <w:rPr>
          <w:lang w:val="id_ID" w:bidi="id_ID"/>
        </w:rPr>
      </w:r>
      <w:r>
        <w:rPr>
          <w:lang w:val="id_ID" w:bidi="id_ID"/>
        </w:rPr>
        <w:t>TUHAN berkata, "Tidak, siapa pun yang membunuh kamu akan dihukum tujuh kali lipat." Dan TUHAN menaruh tanda pada Kain untuk melindungi Kain.</w:t>
      </w:r>
    </w:p>
    <w:p>
      <w:pPr/>
      <w:r>
        <w:rPr>
          <w:lang w:val="id_ID" w:bidi="id_ID"/>
        </w:rPr>
      </w:r>
      <w:r>
        <w:rPr>
          <w:lang w:val="id_ID" w:bidi="id_ID"/>
        </w:rPr>
        <w:t>Akhiri sandiwaranya. Tanyakan kepada orang yang memerankan Kain, "Apa yang Anda pikirkan atau rasakan?" Orang itu mungkin menjawab hal-hal seperti, "Saya kewalahan oleh hukuman saya—rasanya lebih buruk daripada kematian jika mengembara tanpa rumah atau komunitas," atau "Saya takut saya mungkin mati karena hukuman saya, tetapi TUHAN berjanji untuk melindungi saya," atau "Saya kagum bahwa TUHAN akan melindungi saya bahkan setelah apa yang saya lakukan." Tanyakan kepada orang yang memerankan TUHAN, "Apa yang Anda pikirkan atau rasakan?" Orang itu mungkin menjawab hal-hal seperti, "Saya ingin bersikap baik kepada Kain meskipun ia telah melakukan hal yang mengerikan ini," atau "Saya ingin memastikan tidak ada seorang pun yang membunuh Kain."</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dari Kejadian 4:1–16 ini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Adam </w:t>
      </w:r>
      <w:r>
        <w:rPr>
          <w:b/>
          <w:lang w:val="id_ID" w:bidi="id_ID"/>
        </w:rPr>
        <w:t>mengenal</w:t>
      </w:r>
      <w:r>
        <w:rPr>
          <w:lang w:val="id_ID" w:bidi="id_ID"/>
        </w:rPr>
        <w:t xml:space="preserve"> istrinya Hawa. Mengenal seseorang berarti memiliki hubungan seksual dengan seseorang. Kata untuk hubungan seksual dalam Alkitab biasanya merujuk kepada hubungan bersetubuh antara seorang laki-laki dengan istrinya. Dalam hal ini, Adam melakukan hubungan bersetubuh dengan istrinya Hawa, ia mengandung seorang anak, dan ia melahirkan Kain. Gunakan kalimat di sini yang sesuai untuk digunakan dalam kelompok yang didalamnya mencakup laki-laki dan perempuan.</w:t>
      </w:r>
    </w:p>
    <w:p>
      <w:pPr/>
      <w:r>
        <w:rPr>
          <w:lang w:val="id_ID" w:bidi="id_ID"/>
        </w:rPr>
      </w:r>
      <w:r>
        <w:rPr>
          <w:lang w:val="id_ID" w:bidi="id_ID"/>
        </w:rPr>
        <w:t xml:space="preserve">Hawa berkata, "Dengan bantuan </w:t>
      </w:r>
      <w:r>
        <w:rPr>
          <w:b/>
          <w:lang w:val="id_ID" w:bidi="id_ID"/>
        </w:rPr>
        <w:t>TUHAN</w:t>
      </w:r>
      <w:r>
        <w:rPr>
          <w:lang w:val="id_ID" w:bidi="id_ID"/>
        </w:rPr>
        <w:t xml:space="preserve">, saya telah mendapatkan seorang anak." Perikop ini menggunakan nama pribadi Allah, TUHAN Carilah kata </w:t>
      </w:r>
      <w:r>
        <w:rPr>
          <w:lang w:val="id_ID" w:bidi="id_ID"/>
        </w:rPr>
        <w:t>TUHAN</w:t>
      </w:r>
      <w:r>
        <w:rPr>
          <w:lang w:val="id_ID" w:bidi="id_ID"/>
        </w:rPr>
        <w:t xml:space="preserve"> di Glosarium Utama dan gunakan kata yang sama di sini yang Anda gunakan pada perikop sebelumnya.</w:t>
      </w:r>
    </w:p>
    <w:p>
      <w:pPr/>
      <w:r>
        <w:rPr>
          <w:lang w:val="id_ID" w:bidi="id_ID"/>
        </w:rPr>
      </w:r>
      <w:r>
        <w:rPr>
          <w:lang w:val="id_ID" w:bidi="id_ID"/>
        </w:rPr>
        <w:t xml:space="preserve">Hawa menamai anaknya </w:t>
      </w:r>
      <w:r>
        <w:rPr>
          <w:b/>
          <w:lang w:val="id_ID" w:bidi="id_ID"/>
        </w:rPr>
        <w:t>Kain</w:t>
      </w:r>
      <w:r>
        <w:rPr>
          <w:lang w:val="id_ID" w:bidi="id_ID"/>
        </w:rPr>
        <w:t>. Nama Kain terdengar seperti kata untuk "dari" atau "mendapatkan." Kemudian, Hawa melahirkan saudara Kain dan menamainya Habel.</w:t>
      </w:r>
    </w:p>
    <w:p>
      <w:pPr/>
      <w:r>
        <w:rPr>
          <w:lang w:val="id_ID" w:bidi="id_ID"/>
        </w:rPr>
      </w:r>
      <w:r>
        <w:rPr>
          <w:lang w:val="id_ID" w:bidi="id_ID"/>
        </w:rPr>
        <w:t>Ketika tiba</w:t>
      </w:r>
      <w:r>
        <w:rPr>
          <w:b/>
          <w:lang w:val="id_ID" w:bidi="id_ID"/>
        </w:rPr>
        <w:t>waktu panen</w:t>
      </w:r>
      <w:r>
        <w:rPr>
          <w:lang w:val="id_ID" w:bidi="id_ID"/>
        </w:rPr>
        <w:t xml:space="preserve">, Kain membawa kepada TUHAN </w:t>
      </w:r>
      <w:r>
        <w:rPr>
          <w:b/>
          <w:lang w:val="id_ID" w:bidi="id_ID"/>
        </w:rPr>
        <w:t>persembahan</w:t>
      </w:r>
      <w:r>
        <w:rPr>
          <w:lang w:val="id_ID" w:bidi="id_ID"/>
        </w:rPr>
        <w:t xml:space="preserve"> dari </w:t>
      </w:r>
      <w:r>
        <w:rPr>
          <w:b/>
          <w:lang w:val="id_ID" w:bidi="id_ID"/>
        </w:rPr>
        <w:t>tanamannya</w:t>
      </w:r>
      <w:r>
        <w:rPr>
          <w:lang w:val="id_ID" w:bidi="id_ID"/>
        </w:rPr>
        <w:t xml:space="preserve">. Tanaman merujuk kepada tanaman yang ditanam oleh orang-orang untuk dimakan. Waktu panen merujuk kepada waktu ketika orang-orang mengumpulkan tanaman itu dari ladang mereka. Kata yang digunakan untuk </w:t>
      </w:r>
      <w:r>
        <w:rPr>
          <w:b/>
          <w:lang w:val="id_ID" w:bidi="id_ID"/>
        </w:rPr>
        <w:t>persembahan</w:t>
      </w:r>
      <w:r>
        <w:rPr>
          <w:lang w:val="id_ID" w:bidi="id_ID"/>
        </w:rPr>
        <w:t xml:space="preserve"> adalah pemberian yang biasanya dibawa orang-orang kepada TUHAN untuk menghormati Dia atau mengucapkan syukur kepada-Nya. Itu mungkin adalah makna persembahan dalam kisah ini.</w:t>
      </w:r>
    </w:p>
    <w:p>
      <w:pPr/>
      <w:r>
        <w:rPr>
          <w:lang w:val="id_ID" w:bidi="id_ID"/>
        </w:rPr>
      </w:r>
      <w:r>
        <w:rPr>
          <w:lang w:val="id_ID" w:bidi="id_ID"/>
        </w:rPr>
        <w:t xml:space="preserve">Berhenti di sini dan diskusikan dalam kelompok: Carilah </w:t>
      </w:r>
      <w:r>
        <w:rPr>
          <w:lang w:val="id_ID" w:bidi="id_ID"/>
        </w:rPr>
        <w:t>persembahan</w:t>
      </w:r>
      <w:r>
        <w:rPr>
          <w:lang w:val="id_ID" w:bidi="id_ID"/>
        </w:rPr>
        <w:t xml:space="preserve"> di Glosarium Utama. Kata atau kalimat apa yang dalam bahasa kamu yang akan gunakan untuk persembahan ini? Hentikan sebentar rekaman ini di sini. </w:t>
      </w:r>
    </w:p>
    <w:p>
      <w:pPr/>
      <w:r>
        <w:rPr>
          <w:lang w:val="id_ID" w:bidi="id_ID"/>
        </w:rPr>
      </w:r>
      <w:r>
        <w:rPr>
          <w:lang w:val="id_ID" w:bidi="id_ID"/>
        </w:rPr>
        <w:t>Yahweh menerima Habel dan persembahannya tetapi menolak Kain dan persembahannya Ini membuat Kain sangat sedih dan marah.</w:t>
      </w:r>
    </w:p>
    <w:p>
      <w:pPr/>
      <w:r>
        <w:rPr>
          <w:lang w:val="id_ID" w:bidi="id_ID"/>
        </w:rPr>
      </w:r>
      <w:r>
        <w:rPr>
          <w:lang w:val="id_ID" w:bidi="id_ID"/>
        </w:rPr>
        <w:t xml:space="preserve">TUHAN bertanya kepada Kain, "Mengapa engkau sangat marah? Mengapa kamu tampak begitu sedih? Kamu akan diterima jika kamu melakukan apa yang benar, tetapi jika kamu menolak untuk melakukan yang benar, maka waspadalah! </w:t>
      </w:r>
      <w:r>
        <w:rPr>
          <w:b/>
          <w:lang w:val="id_ID" w:bidi="id_ID"/>
        </w:rPr>
        <w:t>Dosa</w:t>
      </w:r>
      <w:r>
        <w:rPr>
          <w:lang w:val="id_ID" w:bidi="id_ID"/>
        </w:rPr>
        <w:t xml:space="preserve"> mengintip di depan pintu. Ini adalah pertama kalinya kata dosa muncul dalam perikop ini. Dosa mengacu kepada sebuah tindakan ketidakpatuhan kepada Tuhan. Ketika orang-orang berdosa, mereka memutuskan hubungan mereka dengan TUHAN. Pastikan bahwa kata yang kamu gunakan di sini tidak berarti bahwa seseorang telah gagal melakukan tindakan keagamaan seperti berdoa atau mengikuti suatu aturan agama. Carilah kata </w:t>
      </w:r>
      <w:r>
        <w:rPr>
          <w:lang w:val="id_ID" w:bidi="id_ID"/>
        </w:rPr>
        <w:t>dosa</w:t>
      </w:r>
      <w:r>
        <w:rPr>
          <w:lang w:val="id_ID" w:bidi="id_ID"/>
        </w:rPr>
        <w:t xml:space="preserve"> di Glosarium Utama. Gunakan kata yang sama untuk semua perikop berikutnya. </w:t>
      </w:r>
    </w:p>
    <w:p>
      <w:pPr/>
      <w:r>
        <w:rPr>
          <w:lang w:val="id_ID" w:bidi="id_ID"/>
        </w:rPr>
      </w:r>
      <w:r>
        <w:rPr>
          <w:lang w:val="id_ID" w:bidi="id_ID"/>
        </w:rPr>
        <w:t xml:space="preserve">Berhenti di sini dan diskusikan dalam kelompok: Kata atau frasa apa yang dalam bahasa Anda yang Anda gunakan untuk menggambarkan dosa? Hentikan sebentar rekaman ini di sini. </w:t>
      </w:r>
    </w:p>
    <w:p>
      <w:pPr/>
      <w:r>
        <w:rPr>
          <w:lang w:val="id_ID" w:bidi="id_ID"/>
        </w:rPr>
      </w:r>
      <w:r>
        <w:rPr>
          <w:lang w:val="id_ID" w:bidi="id_ID"/>
        </w:rPr>
        <w:t xml:space="preserve">Suatu hari Kain dan Habel berada di sebuah </w:t>
      </w:r>
      <w:r>
        <w:rPr>
          <w:b/>
          <w:lang w:val="id_ID" w:bidi="id_ID"/>
        </w:rPr>
        <w:t>ladang</w:t>
      </w:r>
      <w:r>
        <w:rPr>
          <w:lang w:val="id_ID" w:bidi="id_ID"/>
        </w:rPr>
        <w:t>. Di sini, ladang merujuk kepada ruang terbuka yang luas. Mungkin berada di tempat orang-orang menanam tanaman. Kain menyerang Habel dan membunuhnya.</w:t>
      </w:r>
    </w:p>
    <w:p>
      <w:pPr/>
      <w:r>
        <w:rPr>
          <w:lang w:val="id_ID" w:bidi="id_ID"/>
        </w:rPr>
      </w:r>
      <w:r>
        <w:rPr>
          <w:lang w:val="id_ID" w:bidi="id_ID"/>
        </w:rPr>
        <w:t>Kemudian, TUHAN bertanya kepada Kain, "Di mana saudaramu Habel?"</w:t>
      </w:r>
    </w:p>
    <w:p>
      <w:pPr/>
      <w:r>
        <w:rPr>
          <w:lang w:val="id_ID" w:bidi="id_ID"/>
        </w:rPr>
      </w:r>
      <w:r>
        <w:rPr>
          <w:lang w:val="id_ID" w:bidi="id_ID"/>
        </w:rPr>
        <w:t xml:space="preserve">Kain mengatakan bahwa ia tidak tahu. Dia bertanya, "Apakah aku penjaga </w:t>
      </w:r>
      <w:r>
        <w:rPr>
          <w:b/>
          <w:lang w:val="id_ID" w:bidi="id_ID"/>
        </w:rPr>
        <w:t>saudaraku</w:t>
      </w:r>
      <w:r>
        <w:rPr>
          <w:lang w:val="id_ID" w:bidi="id_ID"/>
        </w:rPr>
        <w:t>?" Di sini, wali merujuk kepada seseorang yang melindungi dan bertanggung jawab kepada orang lain.</w:t>
      </w:r>
    </w:p>
    <w:p>
      <w:pPr/>
      <w:r>
        <w:rPr>
          <w:lang w:val="id_ID" w:bidi="id_ID"/>
        </w:rPr>
      </w:r>
      <w:r>
        <w:rPr>
          <w:lang w:val="id_ID" w:bidi="id_ID"/>
        </w:rPr>
        <w:t xml:space="preserve">TUHAN berkata, "Mengapa kamu melakukan hal yang mengerikan ini? Ketika saya melihat darah saudaramu di tanah, itu seperti saya mendengar suaranya berseru kepada saya. Sekarang kamu </w:t>
      </w:r>
      <w:r>
        <w:rPr>
          <w:b/>
          <w:lang w:val="id_ID" w:bidi="id_ID"/>
        </w:rPr>
        <w:t>terkutuk</w:t>
      </w:r>
      <w:r>
        <w:rPr>
          <w:lang w:val="id_ID" w:bidi="id_ID"/>
        </w:rPr>
        <w:t xml:space="preserve">." Terkutuk berarti hukuman atau penghakiman. Itu berarti bahwa sesuatu yang tidak menyenangkan akan terjadi pada seseorang. Meskipun banyak bahasa memiliki cara untuk mengucapkan mengutuk kepada seseorang atau sesuatu, pastikan bahwa kata yang kamu pilih tidak berarti seseorang telah melakukan sihir. Dalam Alkitab, ketika Allah mengutuk seseorang, ini berarti Ia tidak senang dengan orang itu. Jadi, Dia menghukum mereka dengan mengutuk mereka. Carilah kata TUHAN di Glosarium Utama dan gunakan kata yang sama di sini yang Anda gunakan pada </w:t>
      </w:r>
      <w:r>
        <w:rPr>
          <w:lang w:val="id_ID" w:bidi="id_ID"/>
        </w:rPr>
        <w:t>perikop</w:t>
      </w:r>
      <w:r>
        <w:rPr>
          <w:lang w:val="id_ID" w:bidi="id_ID"/>
        </w:rPr>
        <w:t xml:space="preserve"> sebelumnya.</w:t>
      </w:r>
    </w:p>
    <w:p>
      <w:pPr/>
      <w:r>
        <w:rPr>
          <w:lang w:val="id_ID" w:bidi="id_ID"/>
        </w:rPr>
      </w:r>
      <w:r>
        <w:rPr>
          <w:lang w:val="id_ID" w:bidi="id_ID"/>
        </w:rPr>
        <w:t xml:space="preserve">TUHAN menaruh </w:t>
      </w:r>
      <w:r>
        <w:rPr>
          <w:b/>
          <w:lang w:val="id_ID" w:bidi="id_ID"/>
        </w:rPr>
        <w:t>tanda</w:t>
      </w:r>
      <w:r>
        <w:rPr>
          <w:lang w:val="id_ID" w:bidi="id_ID"/>
        </w:rPr>
        <w:t xml:space="preserve"> pada Kain untuk menunjukkan kepada orang lain bahwa Kain adalah miliknya, dan tidak ada seorang pun yang harus menyakiti atau membunuh Kain. Kita tidak tahu seperti apa tanda ini. Itu adalah tanda atau simbol yang dapat dilihat oleh orang lain.</w:t>
      </w:r>
    </w:p>
    <w:p>
      <w:pPr/>
      <w:r>
        <w:rPr>
          <w:lang w:val="id_ID" w:bidi="id_ID"/>
        </w:rPr>
      </w:r>
      <w:r>
        <w:rPr>
          <w:lang w:val="id_ID" w:bidi="id_ID"/>
        </w:rPr>
        <w:t xml:space="preserve">Berhenti di sini dan diskusikan dalam kelompok: Bagaimana Anda akan berbicara tentang tanda ini dalam terjemahan Anda? Hentikan sebentar rekaman ini di sini. </w:t>
      </w:r>
    </w:p>
    <w:p>
      <w:pPr/>
      <w:r>
        <w:rPr>
          <w:lang w:val="id_ID" w:bidi="id_ID"/>
        </w:rPr>
      </w:r>
      <w:r>
        <w:rPr>
          <w:lang w:val="id_ID" w:bidi="id_ID"/>
        </w:rPr>
        <w:t>Kain tinggal di Tanah Nod, yang berarti, "Tanah yang mengembara," atau "Tempat di mana orang-orang mengembara."</w:t>
      </w:r>
    </w:p>
    <w:p>
      <w:pPr/>
      <w:r>
        <w:rPr>
          <w:lang w:val="id_ID" w:bidi="id_ID"/>
        </w:rPr>
      </w:r>
      <w:r>
        <w:rPr>
          <w:lang w:val="id_ID" w:bidi="id_ID"/>
        </w:rPr>
        <w:t xml:space="preserve">Berhenti di sini dan diskusikan sebagai kelompok: Bagaimana Anda akan menerjemahkan gagasan tentang kata firman? Hentikan sebentar rekaman ini di sini. </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itu yang paling disukai. Kamu boleh memutuskan bahwa kamu menyukai cara salah satu anggota kelompok menceritakan satu adegan, tetapi kamu menyukai cara anggota kelompok lain menceritakan adegan yang berbeda. 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4:17–26</w:t>
      </w:r>
      <w:r>
        <w:rPr>
          <w:lang w:val="id_ID" w:bidi="id_ID"/>
        </w:rPr>
      </w:r>
    </w:p>
    <w:p>
      <w:pPr>
        <w:pStyle w:val="Heading3"/>
      </w:pPr>
      <w:r>
        <w:rPr>
          <w:lang w:val="id_ID" w:bidi="id_ID"/>
        </w:rPr>
        <w:t>Dengar dan Renungkan</w:t>
      </w:r>
    </w:p>
    <w:p>
      <w:pPr/>
      <w:r>
        <w:rPr>
          <w:lang w:val="id_ID" w:bidi="id_ID"/>
        </w:rPr>
      </w:r>
      <w:r>
        <w:rPr>
          <w:lang w:val="id_ID" w:bidi="id_ID"/>
        </w:rPr>
        <w:t>Dalam tahapan berikut, dengarkan Kejadian 4:17–26 dan renungkan dalam hatimu. Jika memungkinkan, Dengarkan rekaman dari Kejadian 4:17–26 sebanyak tiga kali, dalam tiga terjemahan yang berbeda. Kemudian bahaslah pertanyaan-pertanyaan berikut ini di dalam kelompok:</w:t>
      </w:r>
    </w:p>
    <w:p>
      <w:pPr>
        <w:pStyle w:val="ListBullet"/>
        <w:spacing w:line="240" w:lineRule="auto"/>
        <w:ind w:left="720"/>
      </w:pPr>
      <w:r>
        <w:rPr>
          <w:lang w:val="id_ID" w:bidi="id_ID"/>
        </w:rPr>
      </w:r>
      <w:r>
        <w:rPr>
          <w:lang w:val="id_ID" w:bidi="id_ID"/>
        </w:rPr>
        <w:t>Apa yang kamu sukai dari perikop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 xml:space="preserve">Dengarkan rekaman dari Kejadian 4:17–26 dalam terjemahan yang paling mudah dimengerti. </w:t>
      </w:r>
    </w:p>
    <w:p>
      <w:pPr/>
      <w:r>
        <w:rPr>
          <w:lang w:val="id_ID" w:bidi="id_ID"/>
        </w:rPr>
      </w:r>
      <w:r>
        <w:rPr>
          <w:lang w:val="id_ID" w:bidi="id_ID"/>
        </w:rPr>
        <w:t>perikop ini adalah bagian kedua tentang anak-anak Adam dan Hawa. perikop ini terjadi setelah Kain membunuh saudaranya Habel. Ini menjelaskan tentang keturunan Kain. Di sini juga menjelaskan awal segala sesuatu nya terjadi seperti kota pertama, manuasia pertama yang tinggal di tenda dan menggembalakan berbagai jenis hewan, manuasia pertama yang memainkan kecapi dan seruling, manusia pertama yang menjadi tukang besi, dan pertama kali manusia menyembah nama TUHAN.</w:t>
      </w:r>
    </w:p>
    <w:p>
      <w:pPr/>
      <w:r>
        <w:rPr>
          <w:lang w:val="id_ID" w:bidi="id_ID"/>
        </w:rPr>
      </w:r>
      <w:r>
        <w:rPr>
          <w:lang w:val="id_ID" w:bidi="id_ID"/>
        </w:rPr>
        <w:t>Kain bersetubuh dengan istrinya. Kemungkinan istri Kain adalah saudarinya. Beberapa orang berpikir bahwa ada manusia lain pada saat Adam dan Hawa ada, dan Kain mungkin mendapatkan istri dari tempat lain.</w:t>
      </w:r>
    </w:p>
    <w:p>
      <w:pPr/>
      <w:r>
        <w:rPr>
          <w:lang w:val="id_ID" w:bidi="id_ID"/>
        </w:rPr>
      </w:r>
      <w:r>
        <w:rPr>
          <w:lang w:val="id_ID" w:bidi="id_ID"/>
        </w:rPr>
        <w:t>Istri Kain mengandung dan melahirkan Henokh. Kain menemukan atau mendirikan sebuah kota. Pada masa itu, kemungkinan kota-kota tempat orang tinggal dikelilingi oleh tembok. Kain menamai kota itu menurut nama anaknya, Henokh Tidak ada seorang pun yang tahu di mana kota Henokh berada.</w:t>
      </w:r>
    </w:p>
    <w:p>
      <w:pPr/>
      <w:r>
        <w:rPr>
          <w:lang w:val="id_ID" w:bidi="id_ID"/>
        </w:rPr>
      </w:r>
      <w:r>
        <w:rPr>
          <w:lang w:val="id_ID" w:bidi="id_ID"/>
        </w:rPr>
        <w:t>Di perikop ini menjelaskan garis keturunan Kain. Henokh memiliki seorang anak bernama Irad. Irad adalah ayah Mehuyael. Mehuyael adalah ayah Metusael. Metusael adalah ayah Lamekh.</w:t>
      </w:r>
    </w:p>
    <w:p>
      <w:pPr/>
      <w:r>
        <w:rPr>
          <w:lang w:val="id_ID" w:bidi="id_ID"/>
        </w:rPr>
      </w:r>
      <w:r>
        <w:rPr>
          <w:lang w:val="id_ID" w:bidi="id_ID"/>
        </w:rPr>
        <w:t>Sekarang penulis menjelaskan kepada kami lebih banyak tentang Lamekh. Lamekh menikahi dua orang perempuan, bernama Ada dan Zila. Ini adalah pertama kalinya dalam perikop ini seorang laki-laki menikahi dua orang perempuan. Ada melahirkan Yabal. Yabal adalah leluhur orang yang memelihara ternak dan tinggal di kemah. atau ia adalah orang pertama yang meLakukan ini. Pada perikop sebelumnya, Habel memelihara domba, tetapi Yabal mungkin orang pertama yang memelihara berbagai jenis ternak dan tinggal di tenda. Ternak mungkin termasuk kambing, domba, dan sapi. Kemah ini terbuat dari kulit binatang yang ditopang oleh tiang dan terhubung ke tanah dengan pasak. Kemah mudah dibongkar dan dipindahkan dari satu tempat ke tempat lain. Yabal dan keturunannya kemungkinan berpindah bersama kawanan ternaknya sambil menggembalakan ternak mereka di padang rumput, sehingga tenda mudah digunakan saat mereka pindah.</w:t>
      </w:r>
    </w:p>
    <w:p>
      <w:pPr/>
      <w:r>
        <w:rPr>
          <w:lang w:val="id_ID" w:bidi="id_ID"/>
        </w:rPr>
      </w:r>
      <w:r>
        <w:rPr>
          <w:lang w:val="id_ID" w:bidi="id_ID"/>
        </w:rPr>
        <w:t xml:space="preserve">Berhenti di sini. Dalam kelompok, perlihatkan seperti </w:t>
      </w:r>
      <w:r>
        <w:rPr>
          <w:lang w:val="id_ID" w:bidi="id_ID"/>
        </w:rPr>
        <w:t>apa gambar kemah itu</w:t>
      </w:r>
      <w:r>
        <w:rPr>
          <w:lang w:val="id_ID" w:bidi="id_ID"/>
        </w:rPr>
        <w:t xml:space="preserve"> Hentikan sebentar rekaman ini di sini. </w:t>
      </w:r>
    </w:p>
    <w:p>
      <w:pPr/>
      <w:r>
        <w:rPr>
          <w:lang w:val="id_ID" w:bidi="id_ID"/>
        </w:rPr>
      </w:r>
      <w:r>
        <w:rPr>
          <w:lang w:val="id_ID" w:bidi="id_ID"/>
        </w:rPr>
        <w:t>Saudara Yabal bernama Yubal. Yubal adalah leluhur orang yang memainkan kecapi dan seruling. Ia kemungkinan orang pertama yang memainkan kecapi dan seruling, atau mungkin penemu kecapi dan seruling. Kecapi adalah alat musik yang terbuat dari kayu dan senar dan dimainkan dengan memetik senarnya Seruling adalah pipa panjang berongga yang dimainkan dengan meniupkan udara ke dalamnya.</w:t>
      </w:r>
    </w:p>
    <w:p>
      <w:pPr/>
      <w:r>
        <w:rPr>
          <w:lang w:val="id_ID" w:bidi="id_ID"/>
        </w:rPr>
      </w:r>
      <w:r>
        <w:rPr>
          <w:lang w:val="id_ID" w:bidi="id_ID"/>
        </w:rPr>
        <w:t xml:space="preserve">Berhenti di sini. Dalam kelompok, perlihatkan gambar </w:t>
      </w:r>
      <w:r>
        <w:rPr>
          <w:lang w:val="id_ID" w:bidi="id_ID"/>
        </w:rPr>
        <w:t>kecapi</w:t>
      </w:r>
      <w:r>
        <w:rPr>
          <w:lang w:val="id_ID" w:bidi="id_ID"/>
        </w:rPr>
        <w:t xml:space="preserve"> dan </w:t>
      </w:r>
      <w:r>
        <w:rPr>
          <w:lang w:val="id_ID" w:bidi="id_ID"/>
        </w:rPr>
        <w:t>seruling</w:t>
      </w:r>
      <w:r>
        <w:rPr>
          <w:lang w:val="id_ID" w:bidi="id_ID"/>
        </w:rPr>
        <w:t xml:space="preserve">. Alat musik apa yang serupa yang kamu mainkan dalam budayamu? Kapan kamu memainkan musik? Hentikan sebentar rekaman ini di sini. </w:t>
      </w:r>
    </w:p>
    <w:p>
      <w:pPr/>
      <w:r>
        <w:rPr>
          <w:lang w:val="id_ID" w:bidi="id_ID"/>
        </w:rPr>
      </w:r>
      <w:r>
        <w:rPr>
          <w:lang w:val="id_ID" w:bidi="id_ID"/>
        </w:rPr>
        <w:t>Istri Lamekh yang lain ialah Zila, ia memiliki seorang anak laki-laki bernama Tubal-Kain. Tubal-Kain adalah seorang yang ahli dalam membuat perkakas dari tembaga dan besi. Ia mungkin membuat alat-alat ini dengan cara menempa tembaga dan besi.</w:t>
      </w:r>
    </w:p>
    <w:p>
      <w:pPr/>
      <w:r>
        <w:rPr>
          <w:lang w:val="id_ID" w:bidi="id_ID"/>
        </w:rPr>
      </w:r>
      <w:r>
        <w:rPr>
          <w:lang w:val="id_ID" w:bidi="id_ID"/>
        </w:rPr>
        <w:t xml:space="preserve">Berhenti di sini. Dalam kelompok, perlihatkan gambar </w:t>
      </w:r>
      <w:r>
        <w:rPr>
          <w:lang w:val="id_ID" w:bidi="id_ID"/>
        </w:rPr>
        <w:t>tembaga</w:t>
      </w:r>
      <w:r>
        <w:rPr>
          <w:lang w:val="id_ID" w:bidi="id_ID"/>
        </w:rPr>
        <w:t xml:space="preserve"> dan </w:t>
      </w:r>
      <w:r>
        <w:rPr>
          <w:lang w:val="id_ID" w:bidi="id_ID"/>
        </w:rPr>
        <w:t>besi</w:t>
      </w:r>
      <w:r>
        <w:rPr>
          <w:lang w:val="id_ID" w:bidi="id_ID"/>
        </w:rPr>
        <w:t xml:space="preserve">, dan kemudian </w:t>
      </w:r>
      <w:r>
        <w:rPr>
          <w:lang w:val="id_ID" w:bidi="id_ID"/>
        </w:rPr>
        <w:t>peralatan yang terbuat dari tembaga dan besi</w:t>
      </w:r>
      <w:r>
        <w:rPr>
          <w:lang w:val="id_ID" w:bidi="id_ID"/>
        </w:rPr>
        <w:t xml:space="preserve">. Hentikan sebentar rekaman ini di sini. </w:t>
      </w:r>
    </w:p>
    <w:p>
      <w:pPr/>
      <w:r>
        <w:rPr>
          <w:lang w:val="id_ID" w:bidi="id_ID"/>
        </w:rPr>
      </w:r>
      <w:r>
        <w:rPr>
          <w:lang w:val="id_ID" w:bidi="id_ID"/>
        </w:rPr>
        <w:t>Zila juga memiliki seorang anak perempuan bernama Naama. Naama kemungkinan adalah putri Zila yang sulung.</w:t>
      </w:r>
    </w:p>
    <w:p>
      <w:pPr/>
      <w:r>
        <w:rPr>
          <w:lang w:val="id_ID" w:bidi="id_ID"/>
        </w:rPr>
      </w:r>
      <w:r>
        <w:rPr>
          <w:lang w:val="id_ID" w:bidi="id_ID"/>
        </w:rPr>
        <w:t xml:space="preserve">Berhenti di sini dan bahaslah dalam kelompok: Bicarakan tentang suami dan istri dan anak-anak mereka. Istilah apa yang kamu gunakan untuk suami, istri, saudara laki-laki, saudara perempuan, anak laki-laki, dan anak perempuan? Istilah apa yang kamu gunakan untuk putra dan putri tertua dan termuda? Hentikan sebentar rekaman ini di sini. </w:t>
      </w:r>
    </w:p>
    <w:p>
      <w:pPr/>
      <w:r>
        <w:rPr>
          <w:lang w:val="id_ID" w:bidi="id_ID"/>
        </w:rPr>
      </w:r>
      <w:r>
        <w:rPr>
          <w:lang w:val="id_ID" w:bidi="id_ID"/>
        </w:rPr>
        <w:t>Suatu hari, Lamekh berkata kepada istrinya, "Ada dan Zila, dengarkan suaraku." Ungkapan "Dengarkan suara-Ku" adalah ungkapan yang umum yang berarti "dengarkan Aku." Di sini, Lamekh membanggakan tentang kemenangannya atau betapa kuatnya dia Lamekh melakukan ini dengan membacakan atau menyanyikan lagu khusus tentang kekuatannya Lamekh melanjutkan, "Aku membunuh seseorang yang menyerang aku, aku membunuh seorang pemuda yang memukul aku. Jika seseorang yang membunuh Kain dihukum tujuh kali, seseorang yang membunuh aku akan dihukum 77 kali." Lamekh menyombongkan diri bahwa siapa pun yang membunuh Kain akan dihukum dengan berat, tetapi siapa pun yang membunuhnya akan dihukum dengan lebih berat lagi!</w:t>
      </w:r>
    </w:p>
    <w:p>
      <w:pPr/>
      <w:r>
        <w:rPr>
          <w:lang w:val="id_ID" w:bidi="id_ID"/>
        </w:rPr>
      </w:r>
      <w:r>
        <w:rPr>
          <w:lang w:val="id_ID" w:bidi="id_ID"/>
        </w:rPr>
        <w:t>Sekarang kami akan mendengarkan tentang keluarga Adam dan Hawa lainnya. Adam bersetubuh dengan istrinya dan Hawa melahirkan anak yang lain. Ini kemungkinan terjadi sebelum Lamekh lahir. Hawa sangat bahagia dan ia menamai anaknya Set. Ia mengatakan, "Allah telah memberi aku anak yang lain untuk menggantikan Habel, karena Kain membunuh Habel."</w:t>
      </w:r>
    </w:p>
    <w:p>
      <w:pPr/>
      <w:r>
        <w:rPr>
          <w:lang w:val="id_ID" w:bidi="id_ID"/>
        </w:rPr>
      </w:r>
      <w:r>
        <w:rPr>
          <w:lang w:val="id_ID" w:bidi="id_ID"/>
        </w:rPr>
        <w:t>Ketika Set dewasa, ia memiliki seorang anak bernama Enos. Bagian selanjutnya dari kitab Kejadian adalah tentang keturunan Set.</w:t>
      </w:r>
    </w:p>
    <w:p>
      <w:pPr/>
      <w:r>
        <w:rPr>
          <w:lang w:val="id_ID" w:bidi="id_ID"/>
        </w:rPr>
      </w:r>
      <w:r>
        <w:rPr>
          <w:lang w:val="id_ID" w:bidi="id_ID"/>
        </w:rPr>
        <w:t xml:space="preserve">Sekamir waktu itu, beberapa orang mulai memanggil nama TUHAN "Memanggil nama TUHAN " adalah ungkapan yang berarti menyembah atau berdoa kepada TUHAN dan memanggil Dia dengan nama-Nya. Sebagian orang merasa ini membingungkan karena perikop selanjutnya dalam Alkitab TUHAN menyebutkan nama pribadi-Nya, TUHAN kepada Musa. Mungkin orang menggunakan nama TUHAN pada awal sejarah, tetapi umat Allah mulai benar-benar menggunakan nama itu sepenuhnya setelah Allah menampakkan diri kepada Musa dan mengatakan kepadanya nama-Nya, TUHAN </w:t>
      </w:r>
    </w:p>
    <w:p>
      <w:pPr/>
      <w:r>
        <w:rPr>
          <w:lang w:val="id_ID" w:bidi="id_ID"/>
        </w:rPr>
      </w:r>
      <w:r>
        <w:rPr>
          <w:lang w:val="id_ID" w:bidi="id_ID"/>
        </w:rPr>
        <w:t xml:space="preserve">Berhenti di sini dan bahaslah dalam kelompok: Ungkapan apa saja yang kamu miliki dalam bahasamu yang merujuk kepada ibadah? Bagaimana kamu menggunakan nama Allah dalam ibadah? Mengapa penting menggunakan nama Allah saat beribadah?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 xml:space="preserve">Dengarkan rekaman dari Kejadian 4:17–26 dalam terjemahan yang paling mudah dimengerti. </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kisah ini memiliki tiga adegan.</w:t>
      </w:r>
    </w:p>
    <w:p>
      <w:pPr/>
      <w:r>
        <w:rPr>
          <w:lang w:val="id_ID" w:bidi="id_ID"/>
        </w:rPr>
      </w:r>
      <w:r>
        <w:rPr>
          <w:b/>
          <w:lang w:val="id_ID" w:bidi="id_ID"/>
        </w:rPr>
        <w:t>Dalam adegan pertama:</w:t>
      </w:r>
      <w:r>
        <w:rPr>
          <w:lang w:val="id_ID" w:bidi="id_ID"/>
        </w:rPr>
        <w:t xml:space="preserve"> menjelaskan tentang keturunan Kain.</w:t>
      </w:r>
    </w:p>
    <w:p>
      <w:pPr/>
      <w:r>
        <w:rPr>
          <w:lang w:val="id_ID" w:bidi="id_ID"/>
        </w:rPr>
      </w:r>
      <w:r>
        <w:rPr>
          <w:b/>
          <w:lang w:val="id_ID" w:bidi="id_ID"/>
        </w:rPr>
        <w:t>Dalam adegan kedua:kelua</w:t>
      </w:r>
      <w:r>
        <w:rPr>
          <w:lang w:val="id_ID" w:bidi="id_ID"/>
        </w:rPr>
        <w:t xml:space="preserve">rga Lamek digambarkan. </w:t>
      </w:r>
    </w:p>
    <w:p>
      <w:pPr/>
      <w:r>
        <w:rPr>
          <w:lang w:val="id_ID" w:bidi="id_ID"/>
        </w:rPr>
      </w:r>
      <w:r>
        <w:rPr>
          <w:b/>
          <w:lang w:val="id_ID" w:bidi="id_ID"/>
        </w:rPr>
        <w:t>Dalam adegan ketiga:</w:t>
      </w:r>
      <w:r>
        <w:rPr>
          <w:lang w:val="id_ID" w:bidi="id_ID"/>
        </w:rPr>
        <w:t xml:space="preserve"> Adam dan Hawa memiliki anak yang lain, bernama Set. Set memiliki seorang anak bernama Enos.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Kain</w:t>
      </w:r>
    </w:p>
    <w:p>
      <w:pPr>
        <w:pStyle w:val="ListBullet"/>
        <w:spacing w:line="240" w:lineRule="auto"/>
        <w:ind w:left="720"/>
      </w:pPr>
      <w:r>
        <w:rPr>
          <w:lang w:val="id_ID" w:bidi="id_ID"/>
        </w:rPr>
      </w:r>
      <w:r>
        <w:rPr>
          <w:lang w:val="id_ID" w:bidi="id_ID"/>
        </w:rPr>
        <w:t>Istri Kain</w:t>
      </w:r>
    </w:p>
    <w:p>
      <w:pPr>
        <w:pStyle w:val="ListBullet"/>
        <w:spacing w:line="240" w:lineRule="auto"/>
        <w:ind w:left="720"/>
      </w:pPr>
      <w:r>
        <w:rPr>
          <w:lang w:val="id_ID" w:bidi="id_ID"/>
        </w:rPr>
      </w:r>
      <w:r>
        <w:rPr>
          <w:lang w:val="id_ID" w:bidi="id_ID"/>
        </w:rPr>
        <w:t>Henokh, anak Kain</w:t>
      </w:r>
    </w:p>
    <w:p>
      <w:pPr>
        <w:pStyle w:val="ListBullet"/>
        <w:spacing w:line="240" w:lineRule="auto"/>
        <w:ind w:left="720"/>
      </w:pPr>
      <w:r>
        <w:rPr>
          <w:lang w:val="id_ID" w:bidi="id_ID"/>
        </w:rPr>
      </w:r>
      <w:r>
        <w:rPr>
          <w:lang w:val="id_ID" w:bidi="id_ID"/>
        </w:rPr>
        <w:t>Keturunan Kain: Irad, Mehuyael, Metusael, dan Lamekh</w:t>
      </w:r>
    </w:p>
    <w:p>
      <w:pPr>
        <w:pStyle w:val="ListBullet"/>
        <w:spacing w:line="240" w:lineRule="auto"/>
        <w:ind w:left="720"/>
      </w:pPr>
      <w:r>
        <w:rPr>
          <w:lang w:val="id_ID" w:bidi="id_ID"/>
        </w:rPr>
      </w:r>
      <w:r>
        <w:rPr>
          <w:lang w:val="id_ID" w:bidi="id_ID"/>
        </w:rPr>
        <w:t>Dua istri Lamekh, yaitu Ada dan Zila</w:t>
      </w:r>
    </w:p>
    <w:p>
      <w:pPr>
        <w:pStyle w:val="ListBullet"/>
        <w:spacing w:line="240" w:lineRule="auto"/>
        <w:ind w:left="720"/>
      </w:pPr>
      <w:r>
        <w:rPr>
          <w:lang w:val="id_ID" w:bidi="id_ID"/>
        </w:rPr>
      </w:r>
      <w:r>
        <w:rPr>
          <w:lang w:val="id_ID" w:bidi="id_ID"/>
        </w:rPr>
        <w:t>Dua anak laki-laki Ada, yaitu Yabal dan Yubal</w:t>
      </w:r>
    </w:p>
    <w:p>
      <w:pPr>
        <w:pStyle w:val="ListBullet"/>
        <w:spacing w:line="240" w:lineRule="auto"/>
        <w:ind w:left="720"/>
      </w:pPr>
      <w:r>
        <w:rPr>
          <w:lang w:val="id_ID" w:bidi="id_ID"/>
        </w:rPr>
      </w:r>
      <w:r>
        <w:rPr>
          <w:lang w:val="id_ID" w:bidi="id_ID"/>
        </w:rPr>
        <w:t>Dua anak Zila yaitu Tubal-Kain dan Naama</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Hawa</w:t>
      </w:r>
    </w:p>
    <w:p>
      <w:pPr>
        <w:pStyle w:val="ListBullet"/>
        <w:spacing w:line="240" w:lineRule="auto"/>
        <w:ind w:left="720"/>
      </w:pPr>
      <w:r>
        <w:rPr>
          <w:lang w:val="id_ID" w:bidi="id_ID"/>
        </w:rPr>
      </w:r>
      <w:r>
        <w:rPr>
          <w:lang w:val="id_ID" w:bidi="id_ID"/>
        </w:rPr>
        <w:t>Set</w:t>
      </w:r>
    </w:p>
    <w:p>
      <w:pPr>
        <w:pStyle w:val="ListBullet"/>
        <w:spacing w:line="240" w:lineRule="auto"/>
        <w:ind w:left="720"/>
      </w:pPr>
      <w:r>
        <w:rPr>
          <w:lang w:val="id_ID" w:bidi="id_ID"/>
        </w:rPr>
      </w:r>
      <w:r>
        <w:rPr>
          <w:lang w:val="id_ID" w:bidi="id_ID"/>
        </w:rPr>
        <w:t>Enos</w:t>
      </w:r>
    </w:p>
    <w:p>
      <w:pPr>
        <w:pStyle w:val="ListBullet"/>
        <w:spacing w:line="240" w:lineRule="auto"/>
        <w:ind w:left="720"/>
      </w:pPr>
      <w:r>
        <w:rPr>
          <w:lang w:val="id_ID" w:bidi="id_ID"/>
        </w:rPr>
      </w:r>
      <w:r>
        <w:rPr>
          <w:lang w:val="id_ID" w:bidi="id_ID"/>
        </w:rPr>
        <w:t>dan TUHAN</w:t>
      </w:r>
    </w:p>
    <w:p>
      <w:pPr/>
      <w:r>
        <w:rPr>
          <w:lang w:val="id_ID" w:bidi="id_ID"/>
        </w:rPr>
      </w:r>
      <w:r>
        <w:rPr>
          <w:lang w:val="id_ID" w:bidi="id_ID"/>
        </w:rPr>
        <w:t>Sebagai kelompok, perhatikan bagian-bagian dari latar perikop ini.</w:t>
      </w:r>
    </w:p>
    <w:p>
      <w:pPr/>
      <w:r>
        <w:rPr>
          <w:lang w:val="id_ID" w:bidi="id_ID"/>
        </w:rPr>
      </w:r>
      <w:r>
        <w:rPr>
          <w:lang w:val="id_ID" w:bidi="id_ID"/>
        </w:rPr>
        <w:t>Adegan yang pertama menggambarkan keturunan Kain. Ini menggambarkan anak-anak Kain dan keturunan mereka.</w:t>
      </w:r>
    </w:p>
    <w:p>
      <w:pPr/>
      <w:r>
        <w:rPr>
          <w:lang w:val="id_ID" w:bidi="id_ID"/>
        </w:rPr>
      </w:r>
      <w:r>
        <w:rPr>
          <w:lang w:val="id_ID" w:bidi="id_ID"/>
        </w:rPr>
        <w:t xml:space="preserve">Berhenti di sini dan bahaslah dalam kelompok. Mintalah beberapa orang dalam kelompok untuk menggambarkan garis keturunan keluarga mereka seperti kamu menggambarkan garis keluarga dalam budayamu. Kata-kata, ungkapan, atau istilah apa yang kamu gunakan saat kamu menggambarkan garis keturunan dan silsilah? Hentikan sebentar rekaman ini di sini. </w:t>
      </w:r>
    </w:p>
    <w:p>
      <w:pPr/>
      <w:r>
        <w:rPr>
          <w:lang w:val="id_ID" w:bidi="id_ID"/>
        </w:rPr>
      </w:r>
      <w:r>
        <w:rPr>
          <w:lang w:val="id_ID" w:bidi="id_ID"/>
        </w:rPr>
        <w:t>Adegan yang kedua menggambarkan keluarga dari salah seorang keturunan Kain, yang bernama Lamekh. Kemudian kisah itu menguraikan garis keturunan untuk memberikan kepada kami sebuah lagu yang diucapkan Lamekh kepada para istrinya. Semua yang dikatakan Lamekh ini adalah sebuah lagu atau puisi. Orang-orang akan menggunakan lagu atau puisi ini untuk memegahkan hal-hal yang telah mereka lakukan atau kemenangan mereka. Suatu hari, Lamekh berkata kepada kedua istrinya, "Ada dan Zila, dengarkanlah aku. Dengarkan aku, hai istri-istri Lamekh. Aku membunuh seorang laki-laki yang menyerang aku, aku membunuh seorang pemuda yang memukul aku. Di sini, Lamekh mengulangi perkataannya untuk menekankan apa yang ia katakan. Ketika Lamekh berbicara tentang membunuh seorang laki-laki dan seorang pemuda, ia mungkin berbicara tentang sesuatu yang telah terjadi, atau ia mungkin menggambarkan apa yang akan terjadi jika seseorang menyerang atau menyakitinya. Lamekh melanjutkan, "Jika seseorang membunuh Kain, mereka akan dihukum tujuh kali lipat" Jika seseorang membunuh aku, mereka akan dihukum 77 kali lebih berat daripada siapa pun yang membunuh Kain!" Ini adalah bagian yang paling penting dari lagu itu.</w:t>
      </w:r>
    </w:p>
    <w:p>
      <w:pPr/>
      <w:r>
        <w:rPr>
          <w:lang w:val="id_ID" w:bidi="id_ID"/>
        </w:rPr>
      </w:r>
      <w:r>
        <w:rPr>
          <w:lang w:val="id_ID" w:bidi="id_ID"/>
        </w:rPr>
        <w:t xml:space="preserve">Berhenti di sini dan bahaslah dalam kelompok. Bagaimana orang-orang dalam budaya kamu bermegah tentang kemenangan mereka? Kamu dapat menyanyikan beberapa lagu atau mendeklamasikan beberapa puisi yang digunakan orang-orang untuk bermegah. Kata atau ungkapan apa yang digunakan orang? Bagaimana kamu tahu kapan orang mengatakan atau menyanyikan bagian yang paling penting dari lagu itu? Hentikan sebentar rekaman ini di sini. </w:t>
      </w:r>
    </w:p>
    <w:p>
      <w:pPr/>
      <w:r>
        <w:rPr>
          <w:lang w:val="id_ID" w:bidi="id_ID"/>
        </w:rPr>
      </w:r>
      <w:r>
        <w:rPr>
          <w:lang w:val="id_ID" w:bidi="id_ID"/>
        </w:rPr>
        <w:t>Adegan ketiga kembali kepada Adam dan Hawa. Ini menjelaskan keturunan Adam dan Hawa. Karena adegan ketiga mungkin berlangsung selama waktu Kain hidup, bukan selama waktu Lamekh hidup, adegan ketiga menggambarkan hal-hal yang terjadi sebelum adegan kedua. Hawa melahirkan Set, dan Set memiliki seorang anak bernama Enos. Suatu waktu selama Enos masih hidup, orang-orang mulai menyembah Allah dengan nama pribadi Allah, yaitu TUHAN.</w:t>
      </w:r>
    </w:p>
    <w:p>
      <w:pPr/>
      <w:r>
        <w:rPr>
          <w:lang w:val="id_ID" w:bidi="id_ID"/>
        </w:rPr>
      </w:r>
      <w:r>
        <w:rPr>
          <w:lang w:val="id_ID" w:bidi="id_ID"/>
        </w:rPr>
        <w:t>Perikop ini adalah bagian kedua dari kisah yang dimulai dari perikop sebelumnya. Perikop sebelumnya dimulai dengan Adam dan Hawa yang memiliki anak, dan perikop ini diakhiri dengan Adam dan Hawa memiliki anak</w:t>
      </w:r>
    </w:p>
    <w:p>
      <w:pPr/>
      <w:r>
        <w:rPr>
          <w:lang w:val="id_ID" w:bidi="id_ID"/>
        </w:rPr>
      </w:r>
      <w:r>
        <w:rPr>
          <w:lang w:val="id_ID" w:bidi="id_ID"/>
        </w:rPr>
        <w:t>Sekarang, kelompok hendaknya membuat papan cerita, menggambar atau menggunakan barang-barang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 xml:space="preserve">Dengarkan rekaman dari Kejadian 4:17–26 dalam terjemahan yang paling mudah dimengerti. </w:t>
      </w:r>
    </w:p>
    <w:p>
      <w:pPr/>
      <w:r>
        <w:rPr>
          <w:lang w:val="id_ID" w:bidi="id_ID"/>
        </w:rPr>
      </w:r>
      <w:r>
        <w:rPr>
          <w:lang w:val="id_ID" w:bidi="id_ID"/>
        </w:rPr>
        <w:t>Pada langkah ini, kelompok akan memperagakan perikop ini.</w:t>
      </w:r>
    </w:p>
    <w:p>
      <w:pPr/>
      <w:r>
        <w:rPr>
          <w:lang w:val="id_ID" w:bidi="id_ID"/>
        </w:rPr>
      </w:r>
      <w:r>
        <w:rPr>
          <w:lang w:val="id_ID" w:bidi="id_ID"/>
        </w:rPr>
        <w:t xml:space="preserve">Kisah ini memiliki tiga adegan. </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Kain</w:t>
      </w:r>
    </w:p>
    <w:p>
      <w:pPr>
        <w:pStyle w:val="ListBullet"/>
        <w:spacing w:line="240" w:lineRule="auto"/>
        <w:ind w:left="720"/>
      </w:pPr>
      <w:r>
        <w:rPr>
          <w:lang w:val="id_ID" w:bidi="id_ID"/>
        </w:rPr>
      </w:r>
      <w:r>
        <w:rPr>
          <w:lang w:val="id_ID" w:bidi="id_ID"/>
        </w:rPr>
        <w:t>Istri Kain</w:t>
      </w:r>
    </w:p>
    <w:p>
      <w:pPr>
        <w:pStyle w:val="ListBullet"/>
        <w:spacing w:line="240" w:lineRule="auto"/>
        <w:ind w:left="720"/>
      </w:pPr>
      <w:r>
        <w:rPr>
          <w:lang w:val="id_ID" w:bidi="id_ID"/>
        </w:rPr>
      </w:r>
      <w:r>
        <w:rPr>
          <w:lang w:val="id_ID" w:bidi="id_ID"/>
        </w:rPr>
        <w:t>Henokh, anak Kain</w:t>
      </w:r>
    </w:p>
    <w:p>
      <w:pPr>
        <w:pStyle w:val="ListBullet"/>
        <w:spacing w:line="240" w:lineRule="auto"/>
        <w:ind w:left="720"/>
      </w:pPr>
      <w:r>
        <w:rPr>
          <w:lang w:val="id_ID" w:bidi="id_ID"/>
        </w:rPr>
      </w:r>
      <w:r>
        <w:rPr>
          <w:lang w:val="id_ID" w:bidi="id_ID"/>
        </w:rPr>
        <w:t>Keturunan Kain: Irad, Mehuyael, Metusael, dan Lamekh</w:t>
      </w:r>
    </w:p>
    <w:p>
      <w:pPr>
        <w:pStyle w:val="ListBullet"/>
        <w:spacing w:line="240" w:lineRule="auto"/>
        <w:ind w:left="720"/>
      </w:pPr>
      <w:r>
        <w:rPr>
          <w:lang w:val="id_ID" w:bidi="id_ID"/>
        </w:rPr>
      </w:r>
      <w:r>
        <w:rPr>
          <w:lang w:val="id_ID" w:bidi="id_ID"/>
        </w:rPr>
        <w:t>Dua istri Lamekh, yaitu Ada dan Zila</w:t>
      </w:r>
    </w:p>
    <w:p>
      <w:pPr>
        <w:pStyle w:val="ListBullet"/>
        <w:spacing w:line="240" w:lineRule="auto"/>
        <w:ind w:left="720"/>
      </w:pPr>
      <w:r>
        <w:rPr>
          <w:lang w:val="id_ID" w:bidi="id_ID"/>
        </w:rPr>
      </w:r>
      <w:r>
        <w:rPr>
          <w:lang w:val="id_ID" w:bidi="id_ID"/>
        </w:rPr>
        <w:t>Dua anak laki-laki Ada, yaitu Yabal dan Yubal</w:t>
      </w:r>
    </w:p>
    <w:p>
      <w:pPr>
        <w:pStyle w:val="ListBullet"/>
        <w:spacing w:line="240" w:lineRule="auto"/>
        <w:ind w:left="720"/>
      </w:pPr>
      <w:r>
        <w:rPr>
          <w:lang w:val="id_ID" w:bidi="id_ID"/>
        </w:rPr>
      </w:r>
      <w:r>
        <w:rPr>
          <w:lang w:val="id_ID" w:bidi="id_ID"/>
        </w:rPr>
        <w:t>Dua anak Zila yaitu Tubal-Kain dan Naama</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Hawa</w:t>
      </w:r>
    </w:p>
    <w:p>
      <w:pPr>
        <w:pStyle w:val="ListBullet"/>
        <w:spacing w:line="240" w:lineRule="auto"/>
        <w:ind w:left="720"/>
      </w:pPr>
      <w:r>
        <w:rPr>
          <w:lang w:val="id_ID" w:bidi="id_ID"/>
        </w:rPr>
      </w:r>
      <w:r>
        <w:rPr>
          <w:lang w:val="id_ID" w:bidi="id_ID"/>
        </w:rPr>
        <w:t>Set</w:t>
      </w:r>
    </w:p>
    <w:p>
      <w:pPr>
        <w:pStyle w:val="ListBullet"/>
        <w:spacing w:line="240" w:lineRule="auto"/>
        <w:ind w:left="720"/>
      </w:pPr>
      <w:r>
        <w:rPr>
          <w:lang w:val="id_ID" w:bidi="id_ID"/>
        </w:rPr>
      </w:r>
      <w:r>
        <w:rPr>
          <w:lang w:val="id_ID" w:bidi="id_ID"/>
        </w:rPr>
        <w:t>Enos</w:t>
      </w:r>
    </w:p>
    <w:p>
      <w:pPr>
        <w:pStyle w:val="ListBullet"/>
        <w:spacing w:line="240" w:lineRule="auto"/>
        <w:ind w:left="720"/>
      </w:pPr>
      <w:r>
        <w:rPr>
          <w:lang w:val="id_ID" w:bidi="id_ID"/>
        </w:rPr>
      </w:r>
      <w:r>
        <w:rPr>
          <w:lang w:val="id_ID" w:bidi="id_ID"/>
        </w:rPr>
        <w:t>dan TUHAN</w:t>
      </w:r>
    </w:p>
    <w:p>
      <w:pPr/>
      <w:r>
        <w:rPr>
          <w:lang w:val="id_ID" w:bidi="id_ID"/>
        </w:rPr>
      </w:r>
      <w:r>
        <w:rPr>
          <w:lang w:val="id_ID" w:bidi="id_ID"/>
        </w:rPr>
        <w:t>Sebagai kelompok, peragakan kisah ini dua kali. Kamu harus memperagakan perikop ini dalam bahasamu.</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bagian-bagian dari kisah itu.</w:t>
      </w:r>
    </w:p>
    <w:p>
      <w:pPr/>
      <w:r>
        <w:rPr>
          <w:lang w:val="id_ID" w:bidi="id_ID"/>
        </w:rPr>
      </w:r>
      <w:r>
        <w:rPr>
          <w:lang w:val="id_ID" w:bidi="id_ID"/>
        </w:rPr>
        <w:t>Hentikan sebentar rekaman di sini dan mulai peragakan perikop ini.</w:t>
      </w:r>
    </w:p>
    <w:p>
      <w:pPr/>
      <w:r>
        <w:rPr>
          <w:lang w:val="id_ID" w:bidi="id_ID"/>
        </w:rPr>
      </w:r>
      <w:r>
        <w:rPr>
          <w:lang w:val="id_ID" w:bidi="id_ID"/>
        </w:rPr>
        <w:t>Kelompok harus memperagakan kisah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 xml:space="preserve">Berikut ini adalah contoh sandiwara dan tanggapan dari pemainnya. </w:t>
      </w:r>
    </w:p>
    <w:p>
      <w:pPr/>
      <w:r>
        <w:rPr>
          <w:lang w:val="id_ID" w:bidi="id_ID"/>
        </w:rPr>
      </w:r>
      <w:r>
        <w:rPr>
          <w:lang w:val="id_ID" w:bidi="id_ID"/>
        </w:rPr>
        <w:t>Kain memiliki banyak keturunan. Suatu hari, salah seorang keturunan Kain, yang bernama Lamekh, memberi tahu istri-istrinya bahwa ia pernah membunuh seorang laki-laki yang menyerangnya, dan bahwa siapa pun yang membunuhnya akan dihukum 77 kali lipat, bukan tujuh kali lipat, seperti Kain.</w:t>
      </w:r>
    </w:p>
    <w:p>
      <w:pPr/>
      <w:r>
        <w:rPr>
          <w:lang w:val="id_ID" w:bidi="id_ID"/>
        </w:rPr>
      </w:r>
      <w:r>
        <w:rPr>
          <w:lang w:val="id_ID" w:bidi="id_ID"/>
        </w:rPr>
        <w:t>Hentikan sebentar sandiwara ini Tanyakan kepada orang yang memerankan Lamekh, "Apa yang kamu pikirkan atau rasakan?" Orang itu kemungkinan menjawab seperti ini, "Saya menyombongkan diri betapa kuatnya saya dan bagaimana orang tidak dapat menyakiti saya," atau "Saya ingin istri-istri saya berpikir bahwa saya lebih kuat daripada leluhurku, Kain," atau "Saya tidak akan ragu untuk membunuh bahkan seorang anak sekalipun yang menyakiti saya." Ulangi sandiwaranya.</w:t>
      </w:r>
    </w:p>
    <w:p>
      <w:pPr/>
      <w:r>
        <w:rPr>
          <w:lang w:val="id_ID" w:bidi="id_ID"/>
        </w:rPr>
      </w:r>
      <w:r>
        <w:rPr>
          <w:lang w:val="id_ID" w:bidi="id_ID"/>
        </w:rPr>
        <w:t>Adam dan Hawa memiliki anak yang lain. Hawa menamai anaknya Set, dan berkata, "Allah telah memberikan anak yang lain kepada saya untuk menggantikan Habel, yang telah dibunuh Kain."</w:t>
      </w:r>
    </w:p>
    <w:p>
      <w:pPr/>
      <w:r>
        <w:rPr>
          <w:lang w:val="id_ID" w:bidi="id_ID"/>
        </w:rPr>
      </w:r>
      <w:r>
        <w:rPr>
          <w:lang w:val="id_ID" w:bidi="id_ID"/>
        </w:rPr>
        <w:t>Akhiri sandiwaranya. Tanya kepada orang yang memerankan Hawa, "Apa yang kamu pikirkan atau rasakan?" Orang tersebut kemungkinan menjawab seperti ini, "Aku sedih karena Habel meninggal, tetapi senang karena memiliki anak lagi," atau "Aku tahu apa yang terjadi di antara anak-anakku, dan aku senang memiliki anak lagi."</w:t>
      </w:r>
      <w:r>
        <w:rPr>
          <w:lang w:val="id_ID" w:bidi="id_ID"/>
        </w:rPr>
      </w:r>
    </w:p>
    <w:p>
      <w:pPr>
        <w:pStyle w:val="Heading3"/>
      </w:pPr>
      <w:r>
        <w:rPr>
          <w:lang w:val="id_ID" w:bidi="id_ID"/>
        </w:rPr>
        <w:t>Melengkapi yang Kurang</w:t>
      </w:r>
    </w:p>
    <w:p>
      <w:pPr/>
      <w:r>
        <w:rPr>
          <w:lang w:val="id_ID" w:bidi="id_ID"/>
        </w:rPr>
      </w:r>
      <w:r>
        <w:rPr>
          <w:lang w:val="id_ID" w:bidi="id_ID"/>
        </w:rPr>
        <w:t xml:space="preserve">Dengarkan rekaman dari Kejadian 4:17–26 dalam terjemahan yang paling mudah dimengerti. </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Kain </w:t>
      </w:r>
      <w:r>
        <w:rPr>
          <w:b/>
          <w:lang w:val="id_ID" w:bidi="id_ID"/>
        </w:rPr>
        <w:t xml:space="preserve">bersetubuh </w:t>
      </w:r>
      <w:r>
        <w:rPr>
          <w:lang w:val="id_ID" w:bidi="id_ID"/>
        </w:rPr>
        <w:t>dengan istrinya Gunakan kata atau ungkapan yang sama yang kamu gunakan dalam kisah sebelumnya untuk hubungan seksual antara seorang laki-laki dan istrinya.</w:t>
      </w:r>
    </w:p>
    <w:p>
      <w:pPr/>
      <w:r>
        <w:rPr>
          <w:lang w:val="id_ID" w:bidi="id_ID"/>
        </w:rPr>
      </w:r>
      <w:r>
        <w:rPr>
          <w:lang w:val="id_ID" w:bidi="id_ID"/>
        </w:rPr>
        <w:t xml:space="preserve">Anak Kain, yang bernama Henokh, mempunyai seorang anak yang bernama Irad. Irad adalah ayah </w:t>
      </w:r>
      <w:r>
        <w:rPr>
          <w:b/>
          <w:lang w:val="id_ID" w:bidi="id_ID"/>
        </w:rPr>
        <w:t>Mehuyael</w:t>
      </w:r>
      <w:r>
        <w:rPr>
          <w:lang w:val="id_ID" w:bidi="id_ID"/>
        </w:rPr>
        <w:t xml:space="preserve">. Nama Mehuyael mungkin berarti "Allah membuatku hidup." Mehuyael adalah leluhur </w:t>
      </w:r>
      <w:r>
        <w:rPr>
          <w:b/>
          <w:lang w:val="id_ID" w:bidi="id_ID"/>
        </w:rPr>
        <w:t>Metusael</w:t>
      </w:r>
      <w:r>
        <w:rPr>
          <w:lang w:val="id_ID" w:bidi="id_ID"/>
        </w:rPr>
        <w:t>. Nama Metusael kemungkinan berarti "Manusia Allah." Metusael adalah leluhur Lamekh.</w:t>
      </w:r>
    </w:p>
    <w:p>
      <w:pPr/>
      <w:r>
        <w:rPr>
          <w:lang w:val="id_ID" w:bidi="id_ID"/>
        </w:rPr>
      </w:r>
      <w:r>
        <w:rPr>
          <w:lang w:val="id_ID" w:bidi="id_ID"/>
        </w:rPr>
        <w:t xml:space="preserve">Salah satu keturunan Kain, Lamekh, menikahi dua orang perempuan, Ada dan Zila. Ada memiliki seorang anak bernama </w:t>
      </w:r>
      <w:r>
        <w:rPr>
          <w:b/>
          <w:lang w:val="id_ID" w:bidi="id_ID"/>
        </w:rPr>
        <w:t>Yabal</w:t>
      </w:r>
      <w:r>
        <w:rPr>
          <w:lang w:val="id_ID" w:bidi="id_ID"/>
        </w:rPr>
        <w:t xml:space="preserve">. Nama Yabal kemungkinan berarti "Allah memimpin iring-iringan — sekelompok orang yang berjalan bersama dalam perayaan." Saudara Yabal bernama </w:t>
      </w:r>
      <w:r>
        <w:rPr>
          <w:b/>
          <w:lang w:val="id_ID" w:bidi="id_ID"/>
        </w:rPr>
        <w:t>Yubal</w:t>
      </w:r>
      <w:r>
        <w:rPr>
          <w:lang w:val="id_ID" w:bidi="id_ID"/>
        </w:rPr>
        <w:t xml:space="preserve">. Nama Yubal kemungkinan berarti "Allah membawa dalam iring-iringan (prosesi) Zila memiliki seorang anak bernama </w:t>
      </w:r>
      <w:r>
        <w:rPr>
          <w:b/>
          <w:lang w:val="id_ID" w:bidi="id_ID"/>
        </w:rPr>
        <w:t>Tubal-Kain</w:t>
      </w:r>
      <w:r>
        <w:rPr>
          <w:lang w:val="id_ID" w:bidi="id_ID"/>
        </w:rPr>
        <w:t>. Nama Tubal-Kain kemungkinan berarti "iring-iringan (prosesi)," yang merupakan sekelompok orang yang berjalan bersama dalam perayaan. Nama ketiga bersaudara itu, adalah Yabal, Yubal, dan Tubal, berirama Mereka dipenuhi dengan kegirangan, dan secara bersama-sama dapat merujuk kepada suara yang dihasilkan oleh alat musik.</w:t>
      </w:r>
    </w:p>
    <w:p>
      <w:pPr/>
      <w:r>
        <w:rPr>
          <w:lang w:val="id_ID" w:bidi="id_ID"/>
        </w:rPr>
      </w:r>
      <w:r>
        <w:rPr>
          <w:lang w:val="id_ID" w:bidi="id_ID"/>
        </w:rPr>
        <w:t xml:space="preserve">Zila juga memiliki seorang anak perempuan bernama </w:t>
      </w:r>
      <w:r>
        <w:rPr>
          <w:b/>
          <w:lang w:val="id_ID" w:bidi="id_ID"/>
        </w:rPr>
        <w:t>Naama</w:t>
      </w:r>
      <w:r>
        <w:rPr>
          <w:lang w:val="id_ID" w:bidi="id_ID"/>
        </w:rPr>
        <w:t>. Nama Naama kemungkinan berarti "menyenangkan dan indah."</w:t>
      </w:r>
    </w:p>
    <w:p>
      <w:pPr/>
      <w:r>
        <w:rPr>
          <w:lang w:val="id_ID" w:bidi="id_ID"/>
        </w:rPr>
      </w:r>
      <w:r>
        <w:rPr>
          <w:lang w:val="id_ID" w:bidi="id_ID"/>
        </w:rPr>
        <w:t xml:space="preserve">Hawa melahirkan seorang anak yang lain . Ia menamai anak itu </w:t>
      </w:r>
      <w:r>
        <w:rPr>
          <w:b/>
          <w:lang w:val="id_ID" w:bidi="id_ID"/>
        </w:rPr>
        <w:t>Set</w:t>
      </w:r>
      <w:r>
        <w:rPr>
          <w:lang w:val="id_ID" w:bidi="id_ID"/>
        </w:rPr>
        <w:t>. Nama Set kemungkinan terdengar seperti kata untuk "diberikan, atau ditugaskan untuk suatu peran."</w:t>
      </w:r>
    </w:p>
    <w:p>
      <w:pPr/>
      <w:r>
        <w:rPr>
          <w:lang w:val="id_ID" w:bidi="id_ID"/>
        </w:rPr>
      </w:r>
      <w:r>
        <w:rPr>
          <w:lang w:val="id_ID" w:bidi="id_ID"/>
        </w:rPr>
        <w:t>Hawa berkata, "</w:t>
      </w:r>
      <w:r>
        <w:rPr>
          <w:b/>
          <w:lang w:val="id_ID" w:bidi="id_ID"/>
        </w:rPr>
        <w:t>Allah</w:t>
      </w:r>
      <w:r>
        <w:rPr>
          <w:lang w:val="id_ID" w:bidi="id_ID"/>
        </w:rPr>
        <w:t xml:space="preserve"> telah memberikan aku anak lagi untuk menggantikan Habel." Kata untuk Allah di sini adalah istilah yang umum untuk Allah. Gunakan istilah yang sama untuk Allah yang telah kamu gunakan pada perikop sebelumnya, dan ingatlah bahwa </w:t>
      </w:r>
      <w:r>
        <w:rPr>
          <w:lang w:val="id_ID" w:bidi="id_ID"/>
        </w:rPr>
        <w:t>Allah</w:t>
      </w:r>
      <w:r>
        <w:rPr>
          <w:lang w:val="id_ID" w:bidi="id_ID"/>
        </w:rPr>
        <w:t xml:space="preserve"> ada di dalam Glosarium Utama</w:t>
      </w:r>
    </w:p>
    <w:p>
      <w:pPr/>
      <w:r>
        <w:rPr>
          <w:lang w:val="id_ID" w:bidi="id_ID"/>
        </w:rPr>
      </w:r>
      <w:r>
        <w:rPr>
          <w:lang w:val="id_ID" w:bidi="id_ID"/>
        </w:rPr>
        <w:t xml:space="preserve">Set memiliki seorang anak bernama </w:t>
      </w:r>
      <w:r>
        <w:rPr>
          <w:b/>
          <w:lang w:val="id_ID" w:bidi="id_ID"/>
        </w:rPr>
        <w:t>Enos</w:t>
      </w:r>
      <w:r>
        <w:rPr>
          <w:lang w:val="id_ID" w:bidi="id_ID"/>
        </w:rPr>
        <w:t>. Nama Enos berarti "laki-laki atau manusia."</w:t>
      </w:r>
    </w:p>
    <w:p>
      <w:pPr/>
      <w:r>
        <w:rPr>
          <w:lang w:val="id_ID" w:bidi="id_ID"/>
        </w:rPr>
      </w:r>
      <w:r>
        <w:rPr>
          <w:lang w:val="id_ID" w:bidi="id_ID"/>
        </w:rPr>
        <w:t xml:space="preserve">Sekamir waktu ini, orang-orang mulai </w:t>
      </w:r>
      <w:r>
        <w:rPr>
          <w:b/>
          <w:lang w:val="id_ID" w:bidi="id_ID"/>
        </w:rPr>
        <w:t>menyembah</w:t>
      </w:r>
      <w:r>
        <w:rPr>
          <w:lang w:val="id_ID" w:bidi="id_ID"/>
        </w:rPr>
        <w:t xml:space="preserve">TUHANdengan nama pribadi-Nya Yahweh Menyembah berarti menunjukkan rasa hormat dan kagum kepada Allah. Budaya dan bahasa yang berbeda memiliki kata yang berbeda untuk menyembah. Beberapa kata untuk menyembah hanya merujuk pada upacara atau ritual tertentu yang wajib dilakukan orang-orang. Tetapi ada banyak perikop di mana kata menyembah digunakan, menyembah berarti lebih dari sekadar melakukan ritual. Ini termasuk kasih, hormat, dan kagum kepada Allah Pastikan bahwa kata atau kombinasi kata yang kamu pilih untuk menyembah mencakup gagasan ini. Carilah kata </w:t>
      </w:r>
      <w:r>
        <w:rPr>
          <w:lang w:val="id_ID" w:bidi="id_ID"/>
        </w:rPr>
        <w:t>menyembah</w:t>
      </w:r>
      <w:r>
        <w:rPr>
          <w:lang w:val="id_ID" w:bidi="id_ID"/>
        </w:rPr>
        <w:t xml:space="preserve"> di Glosarium Utama untuk petunjuk lebih lanjut, dan pakai kata yang sama untuk menyembah di semua perikop kamu.</w:t>
      </w:r>
    </w:p>
    <w:p>
      <w:pPr/>
      <w:r>
        <w:rPr>
          <w:lang w:val="id_ID" w:bidi="id_ID"/>
        </w:rPr>
      </w:r>
      <w:r>
        <w:rPr>
          <w:lang w:val="id_ID" w:bidi="id_ID"/>
        </w:rPr>
        <w:t xml:space="preserve">Berhenti di sini dan bahaslah tentang menyembah dalam kelompok. Jelaskan bagaimana cara kamu menyembah dalam budayamu, dan perhatikan kata atau ungkapan apa yang kamu gunakan. Bagaimana cara kamu menyembah dalam budayamu? Kata atau ungkapan apa yang kamu gunakan saat kamu menjelaskan penyembahan? Hentikan sebentar rekaman ini di sini. </w:t>
      </w:r>
    </w:p>
    <w:p>
      <w:pPr/>
      <w:r>
        <w:rPr>
          <w:lang w:val="id_ID" w:bidi="id_ID"/>
        </w:rPr>
      </w:r>
      <w:r>
        <w:rPr>
          <w:lang w:val="id_ID" w:bidi="id_ID"/>
        </w:rPr>
        <w:t xml:space="preserve">Gunakan kata yang sama untuk TUHAN yang telah kamu pakai diperikop sebelumnya, dan ingatlah bahwa </w:t>
      </w:r>
      <w:r>
        <w:rPr>
          <w:lang w:val="id_ID" w:bidi="id_ID"/>
        </w:rPr>
        <w:t>TUHAN</w:t>
      </w:r>
      <w:r>
        <w:rPr>
          <w:lang w:val="id_ID" w:bidi="id_ID"/>
        </w:rPr>
        <w:t xml:space="preserve"> ada dalam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mengikut sertakan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Anggota yang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itu yang paling disukai. Kamu boleh memutuskan bahwa kamu menyukai cara salah satu anggota kelompok menceritakan satu adegan, tetapi kamu menyukai cara anggota kelompok lain menceritakan adegan yang berbeda. 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5:1–32</w:t>
      </w:r>
      <w:r>
        <w:rPr>
          <w:lang w:val="id_ID" w:bidi="id_ID"/>
        </w:rPr>
      </w:r>
    </w:p>
    <w:p>
      <w:pPr>
        <w:pStyle w:val="Heading3"/>
      </w:pPr>
      <w:r>
        <w:rPr>
          <w:lang w:val="id_ID" w:bidi="id_ID"/>
        </w:rPr>
        <w:t>Dengar dan Renungkan</w:t>
      </w:r>
    </w:p>
    <w:p>
      <w:pPr/>
      <w:r>
        <w:rPr>
          <w:lang w:val="id_ID" w:bidi="id_ID"/>
        </w:rPr>
      </w:r>
      <w:r>
        <w:rPr>
          <w:lang w:val="id_ID" w:bidi="id_ID"/>
        </w:rPr>
        <w:t>Dalam langkah ini, dengarkan kejadian 5:1–32 dan renungkan dalam hatimu.</w:t>
      </w:r>
    </w:p>
    <w:p>
      <w:pPr/>
      <w:r>
        <w:rPr>
          <w:lang w:val="id_ID" w:bidi="id_ID"/>
        </w:rPr>
      </w:r>
      <w:r>
        <w:rPr>
          <w:lang w:val="id_ID" w:bidi="id_ID"/>
        </w:rPr>
        <w:t>Dengarkan rekaman dari Kejadian 5:1–32 sebanyak tiga kali, dalam tiga bentuk terjemahan yang berbeda. Kemudian bahaslah pertanyaan-pertanyaan berikut di dalam kelompok:</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tidak kamu sukai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dari Kejadian 5:1–32 dalam terjemahan yang paling mudah dimengerti.</w:t>
      </w:r>
    </w:p>
    <w:p>
      <w:pPr/>
      <w:r>
        <w:rPr>
          <w:lang w:val="id_ID" w:bidi="id_ID"/>
        </w:rPr>
      </w:r>
      <w:r>
        <w:rPr>
          <w:lang w:val="id_ID" w:bidi="id_ID"/>
        </w:rPr>
        <w:t>Perikop sebelumnya menunjukkan kepada kami garis keturunan Adam dari anaknya Kain. Tetapi sekarang kita akan memulai bagian baru dari kitab Kejadian. Bagian ini menunjukkan kepada kami garis keturunan manusia yang sangat penting. Sebelum ini, kami melihat bahwa Set, anaknya Adam, mulai menggunakan nama pribadi TUHAN dan mengikuti-Nya. Garis keturunan Set adalah garis yang Allah pilih untuk diselamatkan dan menjadi umat-Nya. Allah ingin menunjukkan kepada kami kisah umat-Nya. Dia memulai dengan menunjukkan kepada kami garis keturunan dari Adam, melalui Seth, sampai kepada Nuh Ini adalah yang pertama dari dua silsilah yang paling penting dalam Kejadian. Bahasa aslinya mengatakan, "Ini adalah kitab tentang keturunan Adam." Daftar keturunan Adam ini mengikuti satu garis keturunan.</w:t>
      </w:r>
    </w:p>
    <w:p>
      <w:pPr/>
      <w:r>
        <w:rPr>
          <w:lang w:val="id_ID" w:bidi="id_ID"/>
        </w:rPr>
      </w:r>
      <w:r>
        <w:rPr>
          <w:lang w:val="id_ID" w:bidi="id_ID"/>
        </w:rPr>
        <w:t xml:space="preserve">Berhenti di sini dan bahaslah di dalam kelompok penerjemah: Dalam budaya kamu, bagaimana kamu memulai kisah tentang daftar orang-orang penting dalam sejarahmu? Ceritakan sebuah kisah yang mencantumkan garis keturunan penting yang mencakup anak-anak dan cucu-cucu. Perhatikan bagaimana kamu menceritakan kisah ini. Hentikan sebentar rekaman ini di sini. </w:t>
      </w:r>
    </w:p>
    <w:p>
      <w:pPr/>
      <w:r>
        <w:rPr>
          <w:lang w:val="id_ID" w:bidi="id_ID"/>
        </w:rPr>
      </w:r>
      <w:r>
        <w:rPr>
          <w:lang w:val="id_ID" w:bidi="id_ID"/>
        </w:rPr>
        <w:t>Perikop ini dimulai dengan ulasan pernyataan bahwa Allah menciptakan manusia menurut gambar-Nya. Allah ingin menunjukkan bahwa perbanyakan manusia adalah hasil dari berkat-Nya kepada manusia saat Dia menciptakan mereka. Dia mengatakan kepada manusia untuk bertambah banyaklah dan penuhi bumi, dan garis keturunan ini menunjukkan bahwa itu terjadi.</w:t>
      </w:r>
    </w:p>
    <w:p>
      <w:pPr/>
      <w:r>
        <w:rPr>
          <w:lang w:val="id_ID" w:bidi="id_ID"/>
        </w:rPr>
      </w:r>
      <w:r>
        <w:rPr>
          <w:lang w:val="id_ID" w:bidi="id_ID"/>
        </w:rPr>
        <w:t>Keterangan tentang setiap orang dalam daftar keturunan dari Adam hingga Nuh adalah sama. Namun, kisah Henokh sedikit berbeda. Henokh tidak mati, karena ia "berjalan bersama Allah." Henokh memiliki hubungan yang sangat dekat dengan Allah dan bergaul dengan-Nya dan mengikuti-Nya. Hanya ada dua orang yang "berjalan bersama Allah" dengan cara ini yaitu Henokh dan Nuh. Suatu hari, Henokh menghilang karena Allah membawanya ke tempat dimana Allah berada.</w:t>
      </w:r>
    </w:p>
    <w:p>
      <w:pPr/>
      <w:r>
        <w:rPr>
          <w:lang w:val="id_ID" w:bidi="id_ID"/>
        </w:rPr>
      </w:r>
      <w:r>
        <w:rPr>
          <w:lang w:val="id_ID" w:bidi="id_ID"/>
        </w:rPr>
        <w:t>Kisah Nuh juga sedikit berbeda. Ayah Nuh Lamekh menamainya Nuh, yang terdengar seperti kata untuk "kelegaan" atau "penghiburan." Lamekh membuat pernyataan tentang anaknya Nuh. Lamekh mengatakan bahwa Nuh akan membawa kelegaan dari rasa sakit dan penderitaan yang disebabkan oleh tanah karena Allah telah mengutuk tanah itu ketika manusia pertama berbuat dosa. Nuh akan membawa kelegaan dari "kerja keras kita," dan dari "pekerjaan yang harus kita lakukan dengan tangan kami." Pernyataan tentang pekerjaan ini memiliki arti yang sama—diulang untuk penekanan.</w:t>
      </w:r>
    </w:p>
    <w:p>
      <w:pPr/>
      <w:r>
        <w:rPr>
          <w:lang w:val="id_ID" w:bidi="id_ID"/>
        </w:rPr>
      </w:r>
      <w:r>
        <w:rPr>
          <w:lang w:val="id_ID" w:bidi="id_ID"/>
        </w:rPr>
        <w:t>Kemudian dari Nuh, daftar anggota keluarga bercabang melalui tiga putra Nuh. Dari ketiga anak laki-laki ini, tiga cabang utama bangsa-bangsa di dunia akan diturunkan.</w:t>
      </w:r>
      <w:r>
        <w:rPr>
          <w:lang w:val="id_ID" w:bidi="id_ID"/>
        </w:rPr>
      </w:r>
    </w:p>
    <w:p>
      <w:pPr>
        <w:pStyle w:val="Heading3"/>
      </w:pPr>
      <w:r>
        <w:rPr>
          <w:lang w:val="id_ID" w:bidi="id_ID"/>
        </w:rPr>
        <w:t>Menjelaskan Adegan</w:t>
      </w:r>
    </w:p>
    <w:p>
      <w:pPr/>
      <w:r>
        <w:rPr>
          <w:lang w:val="id_ID" w:bidi="id_ID"/>
        </w:rPr>
      </w:r>
      <w:r>
        <w:rPr>
          <w:lang w:val="id_ID" w:bidi="id_ID"/>
        </w:rPr>
        <w:t>Dengarkan rekaman dari Kejadian 5:1–32 dalam terjemahan yang paling mudah dimengerti.</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pertama</w:t>
      </w:r>
      <w:r>
        <w:rPr>
          <w:lang w:val="id_ID" w:bidi="id_ID"/>
        </w:rPr>
        <w:t xml:space="preserve"> penulis memperkenalkan daftar keturunan Adam dan mengingatkan para pendengarnya bahwa Allah menciptakan manusia menurut gambar-Nya.</w:t>
      </w:r>
    </w:p>
    <w:p>
      <w:pPr/>
      <w:r>
        <w:rPr>
          <w:lang w:val="id_ID" w:bidi="id_ID"/>
        </w:rPr>
      </w:r>
      <w:r>
        <w:rPr>
          <w:b/>
          <w:lang w:val="id_ID" w:bidi="id_ID"/>
        </w:rPr>
        <w:t>Dalam adegan kedua</w:t>
      </w:r>
      <w:r>
        <w:rPr>
          <w:lang w:val="id_ID" w:bidi="id_ID"/>
        </w:rPr>
        <w:t xml:space="preserve"> penulis mencatat 9 orang berikutnya dalam daftar keturunan, dan umur mereka.</w:t>
      </w:r>
    </w:p>
    <w:p>
      <w:pPr/>
      <w:r>
        <w:rPr>
          <w:lang w:val="id_ID" w:bidi="id_ID"/>
        </w:rPr>
      </w:r>
      <w:r>
        <w:rPr>
          <w:b/>
          <w:lang w:val="id_ID" w:bidi="id_ID"/>
        </w:rPr>
        <w:t>Dalam adegan ketiga</w:t>
      </w:r>
      <w:r>
        <w:rPr>
          <w:lang w:val="id_ID" w:bidi="id_ID"/>
        </w:rPr>
        <w:t xml:space="preserve"> penulis menceritakan kisah kelahiran Nuh, bagaimana Lamekh menamainya, dan nama ketiga putra Nuh.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Penduduk diciptakan menurut gambar Tuhan. </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Set</w:t>
      </w:r>
    </w:p>
    <w:p>
      <w:pPr>
        <w:pStyle w:val="ListBullet"/>
        <w:spacing w:line="240" w:lineRule="auto"/>
        <w:ind w:left="720"/>
      </w:pPr>
      <w:r>
        <w:rPr>
          <w:lang w:val="id_ID" w:bidi="id_ID"/>
        </w:rPr>
      </w:r>
      <w:r>
        <w:rPr>
          <w:lang w:val="id_ID" w:bidi="id_ID"/>
        </w:rPr>
        <w:t>Enos</w:t>
      </w:r>
    </w:p>
    <w:p>
      <w:pPr>
        <w:pStyle w:val="ListBullet"/>
        <w:spacing w:line="240" w:lineRule="auto"/>
        <w:ind w:left="720"/>
      </w:pPr>
      <w:r>
        <w:rPr>
          <w:lang w:val="id_ID" w:bidi="id_ID"/>
        </w:rPr>
      </w:r>
      <w:r>
        <w:rPr>
          <w:lang w:val="id_ID" w:bidi="id_ID"/>
        </w:rPr>
        <w:t>Kenan</w:t>
      </w:r>
    </w:p>
    <w:p>
      <w:pPr>
        <w:pStyle w:val="ListBullet"/>
        <w:spacing w:line="240" w:lineRule="auto"/>
        <w:ind w:left="720"/>
      </w:pPr>
      <w:r>
        <w:rPr>
          <w:lang w:val="id_ID" w:bidi="id_ID"/>
        </w:rPr>
      </w:r>
      <w:r>
        <w:rPr>
          <w:lang w:val="id_ID" w:bidi="id_ID"/>
        </w:rPr>
        <w:t>Mahalaleel</w:t>
      </w:r>
    </w:p>
    <w:p>
      <w:pPr>
        <w:pStyle w:val="ListBullet"/>
        <w:spacing w:line="240" w:lineRule="auto"/>
        <w:ind w:left="720"/>
      </w:pPr>
      <w:r>
        <w:rPr>
          <w:lang w:val="id_ID" w:bidi="id_ID"/>
        </w:rPr>
      </w:r>
      <w:r>
        <w:rPr>
          <w:lang w:val="id_ID" w:bidi="id_ID"/>
        </w:rPr>
        <w:t>Jared</w:t>
      </w:r>
    </w:p>
    <w:p>
      <w:pPr>
        <w:pStyle w:val="ListBullet"/>
        <w:spacing w:line="240" w:lineRule="auto"/>
        <w:ind w:left="720"/>
      </w:pPr>
      <w:r>
        <w:rPr>
          <w:lang w:val="id_ID" w:bidi="id_ID"/>
        </w:rPr>
      </w:r>
      <w:r>
        <w:rPr>
          <w:lang w:val="id_ID" w:bidi="id_ID"/>
        </w:rPr>
        <w:t>Henokh</w:t>
      </w:r>
    </w:p>
    <w:p>
      <w:pPr>
        <w:pStyle w:val="ListBullet"/>
        <w:spacing w:line="240" w:lineRule="auto"/>
        <w:ind w:left="720"/>
      </w:pPr>
      <w:r>
        <w:rPr>
          <w:lang w:val="id_ID" w:bidi="id_ID"/>
        </w:rPr>
      </w:r>
      <w:r>
        <w:rPr>
          <w:lang w:val="id_ID" w:bidi="id_ID"/>
        </w:rPr>
        <w:t>Metusalah</w:t>
      </w:r>
    </w:p>
    <w:p>
      <w:pPr>
        <w:pStyle w:val="ListBullet"/>
        <w:spacing w:line="240" w:lineRule="auto"/>
        <w:ind w:left="720"/>
      </w:pPr>
      <w:r>
        <w:rPr>
          <w:lang w:val="id_ID" w:bidi="id_ID"/>
        </w:rPr>
      </w:r>
      <w:r>
        <w:rPr>
          <w:lang w:val="id_ID" w:bidi="id_ID"/>
        </w:rPr>
        <w:t>Lamekh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Ham</w:t>
      </w:r>
    </w:p>
    <w:p>
      <w:pPr>
        <w:pStyle w:val="ListBullet"/>
        <w:spacing w:line="240" w:lineRule="auto"/>
        <w:ind w:left="720"/>
      </w:pPr>
      <w:r>
        <w:rPr>
          <w:lang w:val="id_ID" w:bidi="id_ID"/>
        </w:rPr>
      </w:r>
      <w:r>
        <w:rPr>
          <w:lang w:val="id_ID" w:bidi="id_ID"/>
        </w:rPr>
        <w:t>Yafet</w:t>
      </w:r>
    </w:p>
    <w:p>
      <w:pPr/>
      <w:r>
        <w:rPr>
          <w:lang w:val="id_ID" w:bidi="id_ID"/>
        </w:rPr>
      </w:r>
      <w:r>
        <w:rPr>
          <w:lang w:val="id_ID" w:bidi="id_ID"/>
        </w:rPr>
        <w:t>Sebagai kelompok, perhatikan bagian-bagian dari latar belakang perikop ini.</w:t>
      </w:r>
    </w:p>
    <w:p>
      <w:pPr/>
      <w:r>
        <w:rPr>
          <w:lang w:val="id_ID" w:bidi="id_ID"/>
        </w:rPr>
      </w:r>
      <w:r>
        <w:rPr>
          <w:lang w:val="id_ID" w:bidi="id_ID"/>
        </w:rPr>
        <w:t>Kisah ini dimulai dengan mengatakan bahwa catatan ini ditulis dalam sebuah buku—itu bukan sekadar catatan lisan dari nama-nama orang. Kemudian kisah itu memperkenalkan atau mengulas bagaimana Allah menciptakan umat manusia, atau manusia. Pendahuluan ini sangat mirip dengan penjelasan tentang Allah menciptakan manusia yang ditemukan sebelumnya dalam kitab Kejadian. Ini adalah pengantar yang penting, karena daftar berikut menunjukkan silsilah manusia dari Adam, manusia pertama, hingga Nuh, laki-laki yang menjadi asal keturunan populasi dunia saat ini. Kamu boleh menyusun ulang ayat-ayat ini dengan memberikan pengantar tentang penciptaan manusia, dan kemudian mengatakan bahwa yang berikut ini adalah catatan tertulis tentang garis keturunan manusia dari Adam.</w:t>
      </w:r>
    </w:p>
    <w:p>
      <w:pPr/>
      <w:r>
        <w:rPr>
          <w:lang w:val="id_ID" w:bidi="id_ID"/>
        </w:rPr>
      </w:r>
      <w:r>
        <w:rPr>
          <w:lang w:val="id_ID" w:bidi="id_ID"/>
        </w:rPr>
        <w:t>Penulis kitab Kejadian berbicara tentang masing-masing dari kesepuluh nama dalam daftar tersebut dengan cara yang sama. Pertama, penulis menyebutkan nama orang itu dan usianya saat putra pertamanya lahir. Kemudian, dia mengatakan jumlah tahun ia hidup setelah putra pertamanya. Kemudian dia mengatakan bahwa orang itu memiliki anak-anak lelaki dan perempuan yang lain. Kemudian dia mengatakan jumlah total tahun kehidupannya, dan kemudian, bahwa dia meninggal. Aturan ini berubah pada Henokh, karena Henokh tidak mati — Allah membawanya ke surga. Nama kesepuluh adalah Nuh, dan keterangan yang lebih lanjut juga diberikan tentang Nuh. Penting untuk diingat bahwa ketiga putra Nuh disebutkan namanya. Penulis juga menjelaskan mengapa Lamekh memberikan Nuh namanya.</w:t>
      </w:r>
    </w:p>
    <w:p>
      <w:pPr/>
      <w:r>
        <w:rPr>
          <w:lang w:val="id_ID" w:bidi="id_ID"/>
        </w:rPr>
      </w:r>
      <w:r>
        <w:rPr>
          <w:lang w:val="id_ID" w:bidi="id_ID"/>
        </w:rPr>
        <w:t>Berhenti di sini dan bahaslah di dalam kelompok penerjemah: Bagaimana kamu menyusun daftar nama seperti ini? Bagaimana kamu mengingat daftar itu? Keterangan apa yang penting untuk dimasukkan dalam daftar ini? Luangkan waktu untuk berbicara tentang bagaimana kamu akan mengingat setiap nama dalam daftar ini. Mungkin kamu dapat mengumpulkan batu, daun, atau ranting untuk mewakili setiap orang dalam daftar nama dan berlatih membuat daftar nama dan keterangan tentang setiap orang. Hentikan sebentar rekaman ini di sini.</w:t>
      </w:r>
    </w:p>
    <w:p>
      <w:pPr/>
      <w:r>
        <w:rPr>
          <w:lang w:val="id_ID" w:bidi="id_ID"/>
        </w:rPr>
      </w:r>
      <w:r>
        <w:rPr>
          <w:lang w:val="id_ID" w:bidi="id_ID"/>
        </w:rPr>
        <w:t>Sekarang, kelompok hendaknya membuat papan cerita, menggambar atau menggunakan barang-barang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rekaman dari Kejadian 5:1–32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Kisah ini memiliki 3 adegan.</w:t>
      </w:r>
    </w:p>
    <w:p>
      <w:pPr/>
      <w:r>
        <w:rPr>
          <w:lang w:val="id_ID" w:bidi="id_ID"/>
        </w:rPr>
      </w:r>
      <w:r>
        <w:rPr>
          <w:lang w:val="id_ID" w:bidi="id_ID"/>
        </w:rPr>
        <w:t xml:space="preserve">Tokoh-tokoh dalam kisah ini adalah: </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 xml:space="preserve">Penduduk bumi diciptakan menurut gambar Tuhan. </w:t>
      </w:r>
    </w:p>
    <w:p>
      <w:pPr>
        <w:pStyle w:val="ListBullet"/>
        <w:spacing w:line="240" w:lineRule="auto"/>
        <w:ind w:left="720"/>
      </w:pPr>
      <w:r>
        <w:rPr>
          <w:lang w:val="id_ID" w:bidi="id_ID"/>
        </w:rPr>
      </w:r>
      <w:r>
        <w:rPr>
          <w:lang w:val="id_ID" w:bidi="id_ID"/>
        </w:rPr>
        <w:t>Adam</w:t>
      </w:r>
    </w:p>
    <w:p>
      <w:pPr>
        <w:pStyle w:val="ListBullet"/>
        <w:spacing w:line="240" w:lineRule="auto"/>
        <w:ind w:left="720"/>
      </w:pPr>
      <w:r>
        <w:rPr>
          <w:lang w:val="id_ID" w:bidi="id_ID"/>
        </w:rPr>
      </w:r>
      <w:r>
        <w:rPr>
          <w:lang w:val="id_ID" w:bidi="id_ID"/>
        </w:rPr>
        <w:t>Set</w:t>
      </w:r>
    </w:p>
    <w:p>
      <w:pPr>
        <w:pStyle w:val="ListBullet"/>
        <w:spacing w:line="240" w:lineRule="auto"/>
        <w:ind w:left="720"/>
      </w:pPr>
      <w:r>
        <w:rPr>
          <w:lang w:val="id_ID" w:bidi="id_ID"/>
        </w:rPr>
      </w:r>
      <w:r>
        <w:rPr>
          <w:lang w:val="id_ID" w:bidi="id_ID"/>
        </w:rPr>
        <w:t>Enos</w:t>
      </w:r>
    </w:p>
    <w:p>
      <w:pPr>
        <w:pStyle w:val="ListBullet"/>
        <w:spacing w:line="240" w:lineRule="auto"/>
        <w:ind w:left="720"/>
      </w:pPr>
      <w:r>
        <w:rPr>
          <w:lang w:val="id_ID" w:bidi="id_ID"/>
        </w:rPr>
      </w:r>
      <w:r>
        <w:rPr>
          <w:lang w:val="id_ID" w:bidi="id_ID"/>
        </w:rPr>
        <w:t>Kenan</w:t>
      </w:r>
    </w:p>
    <w:p>
      <w:pPr>
        <w:pStyle w:val="ListBullet"/>
        <w:spacing w:line="240" w:lineRule="auto"/>
        <w:ind w:left="720"/>
      </w:pPr>
      <w:r>
        <w:rPr>
          <w:lang w:val="id_ID" w:bidi="id_ID"/>
        </w:rPr>
      </w:r>
      <w:r>
        <w:rPr>
          <w:lang w:val="id_ID" w:bidi="id_ID"/>
        </w:rPr>
        <w:t>Mahalaleel</w:t>
      </w:r>
    </w:p>
    <w:p>
      <w:pPr>
        <w:pStyle w:val="ListBullet"/>
        <w:spacing w:line="240" w:lineRule="auto"/>
        <w:ind w:left="720"/>
      </w:pPr>
      <w:r>
        <w:rPr>
          <w:lang w:val="id_ID" w:bidi="id_ID"/>
        </w:rPr>
      </w:r>
      <w:r>
        <w:rPr>
          <w:lang w:val="id_ID" w:bidi="id_ID"/>
        </w:rPr>
        <w:t>Yared</w:t>
      </w:r>
    </w:p>
    <w:p>
      <w:pPr>
        <w:pStyle w:val="ListBullet"/>
        <w:spacing w:line="240" w:lineRule="auto"/>
        <w:ind w:left="720"/>
      </w:pPr>
      <w:r>
        <w:rPr>
          <w:lang w:val="id_ID" w:bidi="id_ID"/>
        </w:rPr>
      </w:r>
      <w:r>
        <w:rPr>
          <w:lang w:val="id_ID" w:bidi="id_ID"/>
        </w:rPr>
        <w:t>Henokh</w:t>
      </w:r>
    </w:p>
    <w:p>
      <w:pPr>
        <w:pStyle w:val="ListBullet"/>
        <w:spacing w:line="240" w:lineRule="auto"/>
        <w:ind w:left="720"/>
      </w:pPr>
      <w:r>
        <w:rPr>
          <w:lang w:val="id_ID" w:bidi="id_ID"/>
        </w:rPr>
      </w:r>
      <w:r>
        <w:rPr>
          <w:lang w:val="id_ID" w:bidi="id_ID"/>
        </w:rPr>
        <w:t>Metusalah</w:t>
      </w:r>
    </w:p>
    <w:p>
      <w:pPr>
        <w:pStyle w:val="ListBullet"/>
        <w:spacing w:line="240" w:lineRule="auto"/>
        <w:ind w:left="720"/>
      </w:pPr>
      <w:r>
        <w:rPr>
          <w:lang w:val="id_ID" w:bidi="id_ID"/>
        </w:rPr>
      </w:r>
      <w:r>
        <w:rPr>
          <w:lang w:val="id_ID" w:bidi="id_ID"/>
        </w:rPr>
        <w:t>Lamekh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Ham</w:t>
      </w:r>
    </w:p>
    <w:p>
      <w:pPr>
        <w:pStyle w:val="ListBullet"/>
        <w:spacing w:line="240" w:lineRule="auto"/>
        <w:ind w:left="720"/>
      </w:pPr>
      <w:r>
        <w:rPr>
          <w:lang w:val="id_ID" w:bidi="id_ID"/>
        </w:rPr>
      </w:r>
      <w:r>
        <w:rPr>
          <w:lang w:val="id_ID" w:bidi="id_ID"/>
        </w:rPr>
        <w:t>Yafet</w:t>
      </w:r>
    </w:p>
    <w:p>
      <w:pPr/>
      <w:r>
        <w:rPr>
          <w:lang w:val="id_ID" w:bidi="id_ID"/>
        </w:rPr>
      </w:r>
      <w:r>
        <w:rPr>
          <w:lang w:val="id_ID" w:bidi="id_ID"/>
        </w:rPr>
        <w:t xml:space="preserve">Sebagai kelompok, peragakan kisah ini dua kali. Kamu harus memperagakan perikop ini dalam bahasamu. </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bagian-bagian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mereka rasakan atau pikirkan jika mereka adalah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 xml:space="preserve">Berikut ini adalah contoh sandiwara dan tanggapan dari pemainnya. </w:t>
      </w:r>
    </w:p>
    <w:p>
      <w:pPr/>
      <w:r>
        <w:rPr>
          <w:lang w:val="id_ID" w:bidi="id_ID"/>
        </w:rPr>
      </w:r>
      <w:r>
        <w:rPr>
          <w:lang w:val="id_ID" w:bidi="id_ID"/>
        </w:rPr>
        <w:t>Penulis buku itu mengatakan, "Ini adalah catatan tertulis dari keturunan Adam. Allah menciptakan manusia menurut gambar-Nya. Dia menciptakan laki-laki dan perempuan, dan Dia memberkati mereka. Dia menyebut mereka manusia."</w:t>
      </w:r>
    </w:p>
    <w:p>
      <w:pPr/>
      <w:r>
        <w:rPr>
          <w:lang w:val="id_ID" w:bidi="id_ID"/>
        </w:rPr>
      </w:r>
      <w:r>
        <w:rPr>
          <w:lang w:val="id_ID" w:bidi="id_ID"/>
        </w:rPr>
        <w:t>Hentikan sebentar sandiwaranya. Tanyakan kepada aktor yang memerankan laki-laki dan perempuan, "Apa yang kamu rasakan atau pikirkan?" Kamu mungkin mendengar hal-hal seperti "Saya senang menjadi berbeda dari binatang," "Saya bersyukur telah diberkati." Ulangi sandiwaranya.</w:t>
      </w:r>
    </w:p>
    <w:p>
      <w:pPr/>
      <w:r>
        <w:rPr>
          <w:lang w:val="id_ID" w:bidi="id_ID"/>
        </w:rPr>
      </w:r>
      <w:r>
        <w:rPr>
          <w:lang w:val="id_ID" w:bidi="id_ID"/>
        </w:rPr>
        <w:t>Ketika Adam berusia 130 tahun, ia menjadi ayah dari seorang anak laki-laki yang serupa dengan Adam. Dia menamainya Set. Setelah kelahiran Set, Adam hidup 800 tahun lagi dan mempunyai anak laki-laki dan anak perempuan lainnya. Adam hidup 930 tahun, dan kemudian ia meninggal.</w:t>
      </w:r>
    </w:p>
    <w:p>
      <w:pPr/>
      <w:r>
        <w:rPr>
          <w:lang w:val="id_ID" w:bidi="id_ID"/>
        </w:rPr>
      </w:r>
      <w:r>
        <w:rPr>
          <w:lang w:val="id_ID" w:bidi="id_ID"/>
        </w:rPr>
        <w:t>Hentikan adegannya. Tanyakan kepada orang yang memerankan Adam, "Bagaimana perasaanmu atau apa yang kau pikirkan?" Kamu mungkin mendengar hal-hal seperti, "Saya bersyukur karena Allah mengizinkan saya untuk hidup begitu lama setelah saya berbuat dosa," "Saya bersyukur dan bangga dengan semua anak yang saya miliki!" Ulangi sandiwaranya.</w:t>
      </w:r>
    </w:p>
    <w:p>
      <w:pPr/>
      <w:r>
        <w:rPr>
          <w:lang w:val="id_ID" w:bidi="id_ID"/>
        </w:rPr>
      </w:r>
      <w:r>
        <w:rPr>
          <w:lang w:val="id_ID" w:bidi="id_ID"/>
        </w:rPr>
        <w:t>Sekarang cobalah untuk mengatakan hal yang sama tentang Set seperti yang kamu lakukan dengan Adam, tetapi ganti nama Adam dengan nama Set dan kemudian ganti nama Set dengan Enos, dan seterusnya untuk setiap nama. Pastikan bahwa kamu mengingat berapa tahun usia setiap orang saat anak pertamanya lahir, berapa tahun lagi ia hidup, dan berapa lama setiap orang hidup bersamaan. Ulangi ini untuk Seth, Enos, Kenan, Mahalalel, dan Jared.</w:t>
      </w:r>
    </w:p>
    <w:p>
      <w:pPr/>
      <w:r>
        <w:rPr>
          <w:lang w:val="id_ID" w:bidi="id_ID"/>
        </w:rPr>
      </w:r>
      <w:r>
        <w:rPr>
          <w:lang w:val="id_ID" w:bidi="id_ID"/>
        </w:rPr>
        <w:t>Ketika Henokh berusia 65 tahun ia menjadi ayah dari Metuelah. Setelah kelahiran Metuelah, Henokh hidup dalam persekutuan yang dekat dengan Allah selama 300 tahun lagi. dia memiliki anak lelaki dan perempuan lainnya Henokh hidup 365 tahun, dan ia berjalan dalam dekat dengan Allah Kemudian suatu hari ia menghilang karena Allah membawanya. Dia tidak mati.</w:t>
      </w:r>
    </w:p>
    <w:p>
      <w:pPr/>
      <w:r>
        <w:rPr>
          <w:lang w:val="id_ID" w:bidi="id_ID"/>
        </w:rPr>
      </w:r>
      <w:r>
        <w:rPr>
          <w:lang w:val="id_ID" w:bidi="id_ID"/>
        </w:rPr>
        <w:t>Hentikan sebentar sandiwaranya. Tanyakan kepada orang yang memerankan peran sebagai Henokh, "Apa yang sedang kamu rasakan atau pikirkan?" Kamu mungkin mendengar hal-hal seperti, "Saya mengasihi Allah, saya senang pergi untuk bersama-Nya," "Saya terkejut bahwa saya tidak harus mati!" Ulangi sandiwaranya.</w:t>
      </w:r>
    </w:p>
    <w:p>
      <w:pPr/>
      <w:r>
        <w:rPr>
          <w:lang w:val="id_ID" w:bidi="id_ID"/>
        </w:rPr>
      </w:r>
      <w:r>
        <w:rPr>
          <w:lang w:val="id_ID" w:bidi="id_ID"/>
        </w:rPr>
        <w:t>Ketika Metusalah berusia 187 tahun, ia menjadi ayah dari Lamekh. Setelah kelahiran Lamekh, Metusalah hidup 782 tahun lagi, dan ia memiliki anak laki-laki dan perempuan lainnya. Metusalah hidup 969 tahun, dan kemudian ia meninggal.</w:t>
      </w:r>
    </w:p>
    <w:p>
      <w:pPr/>
      <w:r>
        <w:rPr>
          <w:lang w:val="id_ID" w:bidi="id_ID"/>
        </w:rPr>
      </w:r>
      <w:r>
        <w:rPr>
          <w:lang w:val="id_ID" w:bidi="id_ID"/>
        </w:rPr>
        <w:t>Ketika Lamekh berusia 182 tahun, ia menjadi ayah dari seorang anak laki-laki. Lamekh menamai anak laki-lakinya Nuh karena ia berkata, "Nuh akan membawa kita kelegaan dari pekerjaan kita dan jerih payah dari bertani di tanah yang telah dikutuk TUHAN." Setelah kelahiran Nuh, Lamekh hidup 595 tahun lagi, dan ia memiliki anak-laki-laki dan perempuan lainnya. Lamekh hidup 777 tahun, dan kemudian ia meninggal.</w:t>
      </w:r>
    </w:p>
    <w:p>
      <w:pPr/>
      <w:r>
        <w:rPr>
          <w:lang w:val="id_ID" w:bidi="id_ID"/>
        </w:rPr>
      </w:r>
      <w:r>
        <w:rPr>
          <w:lang w:val="id_ID" w:bidi="id_ID"/>
        </w:rPr>
        <w:t>Hentikan sebentar sandiwaranya. Tanyakan kepada aktor yang memerankan Lamekh, "Apa yang kamu rasakan atau pikirkan?" Kamu mungkin mendengar hal-hal seperti, "Saya berharap bahwa anakku Nuh akan membantu kami mendapatkan kenyamanan dan kelegaan," "Saya dapat melihat bahwa anakku Nuh adalah istimewa." Ulangi sandiwaranya.</w:t>
      </w:r>
    </w:p>
    <w:p>
      <w:pPr/>
      <w:r>
        <w:rPr>
          <w:lang w:val="id_ID" w:bidi="id_ID"/>
        </w:rPr>
      </w:r>
      <w:r>
        <w:rPr>
          <w:lang w:val="id_ID" w:bidi="id_ID"/>
        </w:rPr>
        <w:t>Ketika Nuh berusia 500 tahun, ia menjadi ayah dari Sem, Ham dan Yafet.</w:t>
      </w:r>
      <w:r>
        <w:rPr>
          <w:lang w:val="id_ID" w:bidi="id_ID"/>
        </w:rPr>
      </w:r>
    </w:p>
    <w:p>
      <w:pPr>
        <w:pStyle w:val="Heading3"/>
      </w:pPr>
      <w:r>
        <w:rPr>
          <w:lang w:val="id_ID" w:bidi="id_ID"/>
        </w:rPr>
        <w:t>Melengkapi yang Kurang</w:t>
      </w:r>
    </w:p>
    <w:p>
      <w:pPr/>
      <w:r>
        <w:rPr>
          <w:lang w:val="id_ID" w:bidi="id_ID"/>
        </w:rPr>
      </w:r>
      <w:r>
        <w:rPr>
          <w:lang w:val="id_ID" w:bidi="id_ID"/>
        </w:rPr>
        <w:t>Dengarkan rekaman dari Kejadian 5:1–32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Perikop ini dimulai dengan memberi tahu bahwa ini adalah catatan tertulis dari </w:t>
      </w:r>
      <w:r>
        <w:rPr>
          <w:b/>
          <w:lang w:val="id_ID" w:bidi="id_ID"/>
        </w:rPr>
        <w:t>generasi-generasi</w:t>
      </w:r>
      <w:r>
        <w:rPr>
          <w:lang w:val="id_ID" w:bidi="id_ID"/>
        </w:rPr>
        <w:t>atau keturunan Adam. Generasi-generasi dalam bagian ini, biasanya menunjukkan bahwa ini adalah bagian baru dari Kitab Kejadian. Setelah daftar keturunan ini, kisah besar berikutnya dalam Kitab Kejadian, kisah Nuh, akan dimulai.</w:t>
      </w:r>
    </w:p>
    <w:p>
      <w:pPr/>
      <w:r>
        <w:rPr>
          <w:lang w:val="id_ID" w:bidi="id_ID"/>
        </w:rPr>
      </w:r>
      <w:r>
        <w:rPr>
          <w:lang w:val="id_ID" w:bidi="id_ID"/>
        </w:rPr>
        <w:t xml:space="preserve">Berhentilah di sini dan bahaslah dalam kelompok kata atau ungkapan apa yang akan kamu gunakan untuk generasi-generasi. Carilah kata </w:t>
      </w:r>
      <w:r>
        <w:rPr>
          <w:lang w:val="id_ID" w:bidi="id_ID"/>
        </w:rPr>
        <w:t>generasi-generasi</w:t>
      </w:r>
      <w:r>
        <w:rPr>
          <w:lang w:val="id_ID" w:bidi="id_ID"/>
        </w:rPr>
        <w:t xml:space="preserve"> di Glosarium Utama untuk keterangan yang lebih lanjut. Hentikan sebentar rekaman ini di sini. </w:t>
      </w:r>
    </w:p>
    <w:p>
      <w:pPr/>
      <w:r>
        <w:rPr>
          <w:lang w:val="id_ID" w:bidi="id_ID"/>
        </w:rPr>
      </w:r>
      <w:r>
        <w:rPr>
          <w:b/>
          <w:lang w:val="id_ID" w:bidi="id_ID"/>
        </w:rPr>
        <w:t>Adam</w:t>
      </w:r>
      <w:r>
        <w:rPr>
          <w:lang w:val="id_ID" w:bidi="id_ID"/>
        </w:rPr>
        <w:t xml:space="preserve"> adalah nama yang tepat dari manusia pertama yang diciptakan Allah.</w:t>
      </w:r>
    </w:p>
    <w:p>
      <w:pPr/>
      <w:r>
        <w:rPr>
          <w:lang w:val="id_ID" w:bidi="id_ID"/>
        </w:rPr>
      </w:r>
      <w:r>
        <w:rPr>
          <w:lang w:val="id_ID" w:bidi="id_ID"/>
        </w:rPr>
        <w:t xml:space="preserve">Allah menciptakan manusia, atau </w:t>
      </w:r>
      <w:r>
        <w:rPr>
          <w:b/>
          <w:lang w:val="id_ID" w:bidi="id_ID"/>
        </w:rPr>
        <w:t>umat manusia</w:t>
      </w:r>
      <w:r>
        <w:rPr>
          <w:lang w:val="id_ID" w:bidi="id_ID"/>
        </w:rPr>
        <w:t>. Dia menamai mereka umat manusia, atau manusia. Umat manusia merujuk kepada laki-laki dan perempuan—itu adalah manusia pada umumnya.</w:t>
      </w:r>
    </w:p>
    <w:p>
      <w:pPr/>
      <w:r>
        <w:rPr>
          <w:lang w:val="id_ID" w:bidi="id_ID"/>
        </w:rPr>
      </w:r>
      <w:r>
        <w:rPr>
          <w:lang w:val="id_ID" w:bidi="id_ID"/>
        </w:rPr>
        <w:t xml:space="preserve">Allah menciptakan orang-orang ini </w:t>
      </w:r>
      <w:r>
        <w:rPr>
          <w:b/>
          <w:lang w:val="id_ID" w:bidi="id_ID"/>
        </w:rPr>
        <w:t>menurut gambar-Nya</w:t>
      </w:r>
      <w:r>
        <w:rPr>
          <w:lang w:val="id_ID" w:bidi="id_ID"/>
        </w:rPr>
        <w:t>. Gunakan ungkapan yang sama di sini yang kamu gunakan di perikop sebelumnya, dan ingatlah bahwa</w:t>
      </w:r>
      <w:r>
        <w:rPr>
          <w:lang w:val="id_ID" w:bidi="id_ID"/>
        </w:rPr>
        <w:t>gambar Tuhan</w:t>
      </w:r>
      <w:r>
        <w:rPr>
          <w:lang w:val="id_ID" w:bidi="id_ID"/>
        </w:rPr>
        <w:t xml:space="preserve"> terdapat di Glosarium Utama.</w:t>
      </w:r>
    </w:p>
    <w:p>
      <w:pPr/>
      <w:r>
        <w:rPr>
          <w:lang w:val="id_ID" w:bidi="id_ID"/>
        </w:rPr>
      </w:r>
      <w:r>
        <w:rPr>
          <w:lang w:val="id_ID" w:bidi="id_ID"/>
        </w:rPr>
        <w:t xml:space="preserve">Allah </w:t>
      </w:r>
      <w:r>
        <w:rPr>
          <w:b/>
          <w:lang w:val="id_ID" w:bidi="id_ID"/>
        </w:rPr>
        <w:t>memberkati</w:t>
      </w:r>
      <w:r>
        <w:rPr>
          <w:lang w:val="id_ID" w:bidi="id_ID"/>
        </w:rPr>
        <w:t xml:space="preserve"> manusia yang Ia ciptakan. Terjemahkan gagasan memberkati dengan cara yang sama seperti yang telah kamu lakukan sebelumnya. Lihat Glosarium Utama untuk keterangan yang lebih lanjut tentang</w:t>
      </w:r>
      <w:r>
        <w:rPr>
          <w:lang w:val="id_ID" w:bidi="id_ID"/>
        </w:rPr>
        <w:t>memberkati</w:t>
      </w:r>
      <w:r>
        <w:rPr>
          <w:lang w:val="id_ID" w:bidi="id_ID"/>
        </w:rPr>
        <w:t>.</w:t>
      </w:r>
    </w:p>
    <w:p>
      <w:pPr/>
      <w:r>
        <w:rPr>
          <w:lang w:val="id_ID" w:bidi="id_ID"/>
        </w:rPr>
      </w:r>
      <w:r>
        <w:rPr>
          <w:lang w:val="id_ID" w:bidi="id_ID"/>
        </w:rPr>
        <w:t xml:space="preserve">Henokh berjalan dalam </w:t>
      </w:r>
      <w:r>
        <w:rPr>
          <w:b/>
          <w:lang w:val="id_ID" w:bidi="id_ID"/>
        </w:rPr>
        <w:t>persekutuan</w:t>
      </w:r>
      <w:r>
        <w:rPr>
          <w:lang w:val="id_ID" w:bidi="id_ID"/>
        </w:rPr>
        <w:t xml:space="preserve"> yang dekat dengan Allah. Ini berarti bahwa Henokh berbicara dengan Allah dan mengikuti perintah-Nya.</w:t>
      </w:r>
    </w:p>
    <w:p>
      <w:pPr/>
      <w:r>
        <w:rPr>
          <w:lang w:val="id_ID" w:bidi="id_ID"/>
        </w:rPr>
      </w:r>
      <w:r>
        <w:rPr>
          <w:lang w:val="id_ID" w:bidi="id_ID"/>
        </w:rPr>
        <w:t xml:space="preserve">Kata umum untuk </w:t>
      </w:r>
      <w:r>
        <w:rPr>
          <w:b/>
          <w:lang w:val="id_ID" w:bidi="id_ID"/>
        </w:rPr>
        <w:t>Allah</w:t>
      </w:r>
      <w:r>
        <w:rPr>
          <w:lang w:val="id_ID" w:bidi="id_ID"/>
        </w:rPr>
        <w:t xml:space="preserve"> digunakan di seluruh perikop ini kecuali saat Lamekh berbicara. Lamekh menggunakan nama pribadi untuk Allah, </w:t>
      </w:r>
      <w:r>
        <w:rPr>
          <w:b/>
          <w:lang w:val="id_ID" w:bidi="id_ID"/>
        </w:rPr>
        <w:t>Yahweh</w:t>
      </w:r>
      <w:r>
        <w:rPr>
          <w:lang w:val="id_ID" w:bidi="id_ID"/>
        </w:rPr>
        <w:t xml:space="preserve">, saat ia mengatakan bahwa Nuh akan memberikan mereka kelegaan dari pekerjaan di tanah yang telah dikutuk oleh Yahweh. Terjemahkan Allah dan Yahweh dengan cara yang sama yang telah kamu lakukan sebelumnya. Kamu dapat melihat Glosarium Utama untuk keterangan yang lebih lanjut tentang kata-kata untuk </w:t>
      </w:r>
      <w:r>
        <w:rPr>
          <w:lang w:val="id_ID" w:bidi="id_ID"/>
        </w:rPr>
        <w:t>Allah</w:t>
      </w:r>
      <w:r>
        <w:rPr>
          <w:lang w:val="id_ID" w:bidi="id_ID"/>
        </w:rPr>
        <w:t xml:space="preserve">dan untuk </w:t>
      </w:r>
      <w:r>
        <w:rPr>
          <w:lang w:val="id_ID" w:bidi="id_ID"/>
        </w:rPr>
        <w:t>Yahweh</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mana dari perikop itu yang paling disukai. Kamu boleh memutuskan bahwa kamu menyukai cara salah satu anggota kelompok menceritakan satu adegan, tetapi kamu menyukai cara anggota kelompok lain menceritakan adegan yang berbeda. 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6:1–8</w:t>
      </w:r>
      <w:r>
        <w:rPr>
          <w:lang w:val="id_ID" w:bidi="id_ID"/>
        </w:rPr>
      </w:r>
    </w:p>
    <w:p>
      <w:pPr>
        <w:pStyle w:val="Heading3"/>
      </w:pPr>
      <w:r>
        <w:rPr>
          <w:lang w:val="id_ID" w:bidi="id_ID"/>
        </w:rPr>
        <w:t>Dengar dan Renungkan</w:t>
      </w:r>
    </w:p>
    <w:p>
      <w:pPr/>
      <w:r>
        <w:rPr>
          <w:lang w:val="id_ID" w:bidi="id_ID"/>
        </w:rPr>
      </w:r>
      <w:r>
        <w:rPr>
          <w:lang w:val="id_ID" w:bidi="id_ID"/>
        </w:rPr>
        <w:t>Dalam langkah ini, dengarkan Kejadian 6:1–8 dan renungkan dalam hatimu. Dengarkan rekaman dari Kejadian 6:1–8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6:1–8 dalam terjemahan yang paling mudah dimengerti.</w:t>
      </w:r>
    </w:p>
    <w:p>
      <w:pPr/>
      <w:r>
        <w:rPr>
          <w:lang w:val="id_ID" w:bidi="id_ID"/>
        </w:rPr>
      </w:r>
      <w:r>
        <w:rPr>
          <w:lang w:val="id_ID" w:bidi="id_ID"/>
        </w:rPr>
        <w:t>Perikop ini adalah kesimpulan dari kisah Adam dan keturunannya sebelum banjir. Kisah ini juga menunjukkan kepada kita mengapa Allah memilih untuk menghancurkan bumi dalam perikop berikutnya.</w:t>
      </w:r>
    </w:p>
    <w:p>
      <w:pPr/>
      <w:r>
        <w:rPr>
          <w:lang w:val="id_ID" w:bidi="id_ID"/>
        </w:rPr>
      </w:r>
      <w:r>
        <w:rPr>
          <w:lang w:val="id_ID" w:bidi="id_ID"/>
        </w:rPr>
        <w:t>Kita melihat dari kisah Adam dan keturunannya bahwa mereka benar-benar memiliki banyak anak dan memenuhi bumi dengan orang-orang. Kisah ini berfokus pada anak-anak perempuan. Anak-anak perempuan dari manusia sangat cantik, dan ini menyebabkan anak-anak Allah mengambil anak-anak perempuan ini sebagai istri mereka.</w:t>
      </w:r>
    </w:p>
    <w:p>
      <w:pPr/>
      <w:r>
        <w:rPr>
          <w:lang w:val="id_ID" w:bidi="id_ID"/>
        </w:rPr>
      </w:r>
      <w:r>
        <w:rPr>
          <w:lang w:val="id_ID" w:bidi="id_ID"/>
        </w:rPr>
        <w:t>Siapakah anak-anak Allah? Para ahli Alkitab tidak tahu. Ada tiga kemungkinan. Anak-anak Allah mungkin adalah malaikat yang menikahi perempuan manusia. Namun, kita tidak melihat malaikat menikah di mana pun dalam Alkitab, jadi kemungkinan ini tidak kuat. Anak-anak Allah mungkin adalah raja-raja atau pangeran-pangeran, karena gelar "anak-anak Allah" telah digunakan untuk anggota kerajaan. Anak-anak Allah mungkin adalah keturunan Set, yang garis keturunannya dicantumkan sebelum ini. Garis keturunan Set mengikuti Allah dan oleh karena itu dapat disebut "anak-anak Allah". Kita tidak yakin dengan satu pun penafsiran ini, jadi sebaiknya biarkan "anak-anak Allah" tetap tidak jelas seperti aslinya.</w:t>
      </w:r>
    </w:p>
    <w:p>
      <w:pPr/>
      <w:r>
        <w:rPr>
          <w:lang w:val="id_ID" w:bidi="id_ID"/>
        </w:rPr>
      </w:r>
      <w:r>
        <w:rPr>
          <w:lang w:val="id_ID" w:bidi="id_ID"/>
        </w:rPr>
        <w:t>Kita tidak tahu siapa anak-anak Allah, tetapi kita tahu bahwa perkawinan antara mereka dan para perempuan cantik di bumi tidak menyenangkan Allah. Kita tahu hal ini karena Allah berkata, "Roh-Ku tidak akan tinggal, atau bergaul dengan manusia untuk waktu yang lama." Kita ingat bahwa Allah menghembuskan napas-Nya, atau roh-Nya, ke dalam manusia saat Dia menciptakan mereka. Sekarang Allah mengatakan bahwa Dia tidak akan mengizinkan manusia tetap hidup dengan napas-Nya di dalam mereka untuk waktu yang lama. Dia akan mengurangi jumlah hari, atau tahun kehidupan maksimal mereka, menjadi 120 tahun. Allah akan mengurangi jumlah tahun mereka karena manusia adalah "fana," atau hanya daging dan tidak ilahi. Mereka bukan dewa-dewa, ilah-ilah Allah mengatakan bahwa manusia hanyalah manusia—mereka tidak sempurna dan mereka berdosa.</w:t>
      </w:r>
    </w:p>
    <w:p>
      <w:pPr/>
      <w:r>
        <w:rPr>
          <w:lang w:val="id_ID" w:bidi="id_ID"/>
        </w:rPr>
      </w:r>
      <w:r>
        <w:rPr>
          <w:lang w:val="id_ID" w:bidi="id_ID"/>
        </w:rPr>
        <w:t>Sekarang perikop ini menggambarkan kehidupan pada masa itu. Nefilim adalah kelompok orang lain yang tidak banyak kita ketahui. Nama Nefilim ditemukan di bagian lain di Alkitab untuk merujuk kepada orang-orang kuat atau para raksasa. Mungkin itu juga arti Nefilim di sini. Jadi sekarang kita memiliki kaum Nefilim dan anak-anak dari anak-anak Allah dan para perempuan cantik di bumi. Ada yang mengatakan bahwa Nefilim dan anak-anak Allah adalah sama, tetapi mereka mungkin adalah dua kelompok orang yang berbeda. Bagaimanapun juga, orang-orang Nefilim adalah para prajurit yang terkenal dan kuat.</w:t>
      </w:r>
    </w:p>
    <w:p>
      <w:pPr/>
      <w:r>
        <w:rPr>
          <w:lang w:val="id_ID" w:bidi="id_ID"/>
        </w:rPr>
      </w:r>
      <w:r>
        <w:rPr>
          <w:lang w:val="id_ID" w:bidi="id_ID"/>
        </w:rPr>
        <w:t>Berhenti di sini dan bahaslah sebagai kelompok penerjemah: Ceritakan kisah-kisah tentang pejuang yang terkenal dan kuat dalam budaya kalian. Apakah para pejuang ini dianggap sebagai orang-orang yang berwatak baik atau tidak? Bagaimana kamu menggambarkan mereka? Apa yang dipikirkan orang-orang tentang mereka? Hentikan sebentar rekaman ini di sini</w:t>
      </w:r>
    </w:p>
    <w:p>
      <w:pPr/>
      <w:r>
        <w:rPr>
          <w:lang w:val="id_ID" w:bidi="id_ID"/>
        </w:rPr>
      </w:r>
      <w:r>
        <w:rPr>
          <w:lang w:val="id_ID" w:bidi="id_ID"/>
        </w:rPr>
        <w:t>Karena kejahatan manusia Allah memutuskan untuk menyingkirkan, atau "melenyapkan," semua makhluk hidup di darat dan di udara. Allah menyesal menciptakan manusia—hati-Nya penuh dengan kepedihan. Dia sedih dan berduka karena telah menciptakan manusia saat Dia melihat ke mana dosa telah menuntun mereka. Allah tidak menganggap bahwa Dia telah berbuat kesalahan; sebaliknya, Dia sedih karena manusia telah berdosa atau tidak menaati Allah, dan ketidaktaatan itu telah menyebabkan mereka sangat menderita.</w:t>
      </w:r>
    </w:p>
    <w:p>
      <w:pPr/>
      <w:r>
        <w:rPr>
          <w:lang w:val="id_ID" w:bidi="id_ID"/>
        </w:rPr>
      </w:r>
      <w:r>
        <w:rPr>
          <w:lang w:val="id_ID" w:bidi="id_ID"/>
        </w:rPr>
        <w:t>Allah berkenan atau memberikan anugerah kepada Nuh. Ini berarti bahwa Allah memiliki semacam hubungan dengan Nuh, dan Nuh berusaha mengikuti dan menaati Allah. Karena hubungan ini, Allah memilih untuk menyelamatkan Nuh dan keluarganya. Allah berkenan kepada Nuh bukan karena perbuatannya yang baik—melainkan, Allah memilih Nuh karena anugerah dan belas kasihan Allah kepadanya.</w:t>
      </w:r>
    </w:p>
    <w:p>
      <w:pPr/>
      <w:r>
        <w:rPr>
          <w:lang w:val="id_ID" w:bidi="id_ID"/>
        </w:rPr>
      </w:r>
      <w:r>
        <w:rPr>
          <w:lang w:val="id_ID" w:bidi="id_ID"/>
        </w:rPr>
        <w:t>Berhenti di sini dan bahaslah sebagai kelompok penerjemah: Bagaimana kamu menggambarkan hubungan baik antara Allah dan manusia? Ketika Allah atau seseorang menunjukkan perkenanan kepada orang lain, mengapa mereka melakukannya? Hal-hal apa yang mereka lakukan untuk menunjukkan perkenanan? Hentikan sebentar rekaman ini di sini</w:t>
      </w:r>
      <w:r>
        <w:rPr>
          <w:lang w:val="id_ID" w:bidi="id_ID"/>
        </w:rPr>
      </w:r>
    </w:p>
    <w:p>
      <w:pPr>
        <w:pStyle w:val="Heading3"/>
      </w:pPr>
      <w:r>
        <w:rPr>
          <w:lang w:val="id_ID" w:bidi="id_ID"/>
        </w:rPr>
        <w:t>Menjelaskan Adegan</w:t>
      </w:r>
    </w:p>
    <w:p>
      <w:pPr/>
      <w:r>
        <w:rPr>
          <w:lang w:val="id_ID" w:bidi="id_ID"/>
        </w:rPr>
      </w:r>
      <w:r>
        <w:rPr>
          <w:lang w:val="id_ID" w:bidi="id_ID"/>
        </w:rPr>
        <w:t>Dengarkan rekaman dari Kejadian 6:1–8 dalam terjemahan yang paling mudah dimengerti.</w:t>
      </w:r>
    </w:p>
    <w:p>
      <w:pPr/>
      <w:r>
        <w:rPr>
          <w:lang w:val="id_ID" w:bidi="id_ID"/>
        </w:rPr>
      </w:r>
      <w:r>
        <w:rPr>
          <w:lang w:val="id_ID" w:bidi="id_ID"/>
        </w:rPr>
        <w:t>Pada langkah ini, kelompok akan menentukan adegan, tokoh, dan latar dari perikop ini. Selanjutnya, kelompok akan membayangkan perikop ini.</w:t>
      </w:r>
    </w:p>
    <w:p>
      <w:pPr/>
      <w:r>
        <w:rPr>
          <w:lang w:val="id_ID" w:bidi="id_ID"/>
        </w:rPr>
      </w:r>
      <w:r>
        <w:rPr>
          <w:lang w:val="id_ID" w:bidi="id_ID"/>
        </w:rPr>
        <w:t>Perikop ini memiliki tiga adegan.</w:t>
      </w:r>
    </w:p>
    <w:p>
      <w:pPr/>
      <w:r>
        <w:rPr>
          <w:lang w:val="id_ID" w:bidi="id_ID"/>
        </w:rPr>
      </w:r>
      <w:r>
        <w:rPr>
          <w:b/>
          <w:lang w:val="id_ID" w:bidi="id_ID"/>
        </w:rPr>
        <w:t>Dalam Adegan yang pertama</w:t>
      </w:r>
      <w:r>
        <w:rPr>
          <w:lang w:val="id_ID" w:bidi="id_ID"/>
        </w:rPr>
        <w:t xml:space="preserve"> anak-anak Allah menikahi perempuan, dan Allah tidak berkenan. Allah mengurangi jumlah tahun kehidupan manusia.</w:t>
      </w:r>
    </w:p>
    <w:p>
      <w:pPr/>
      <w:r>
        <w:rPr>
          <w:lang w:val="id_ID" w:bidi="id_ID"/>
        </w:rPr>
      </w:r>
      <w:r>
        <w:rPr>
          <w:b/>
          <w:lang w:val="id_ID" w:bidi="id_ID"/>
        </w:rPr>
        <w:t>Dalam adegan kedua</w:t>
      </w:r>
      <w:r>
        <w:rPr>
          <w:lang w:val="id_ID" w:bidi="id_ID"/>
        </w:rPr>
        <w:t xml:space="preserve"> penulis menggambarkan keadaan di bumi. Nefilim dan anak-anak dari anak-anak Allah dan perempuan berada di bumi. </w:t>
      </w:r>
    </w:p>
    <w:p>
      <w:pPr/>
      <w:r>
        <w:rPr>
          <w:lang w:val="id_ID" w:bidi="id_ID"/>
        </w:rPr>
      </w:r>
      <w:r>
        <w:rPr>
          <w:b/>
          <w:lang w:val="id_ID" w:bidi="id_ID"/>
        </w:rPr>
        <w:t>Dalam adegan ketiga</w:t>
      </w:r>
      <w:r>
        <w:rPr>
          <w:lang w:val="id_ID" w:bidi="id_ID"/>
        </w:rPr>
        <w:t xml:space="preserve"> Allah menyesal telah menciptakan manusia. Tetapi Allah berkenan kepada Nuh.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Anak-anak Allah</w:t>
      </w:r>
    </w:p>
    <w:p>
      <w:pPr>
        <w:pStyle w:val="ListBullet"/>
        <w:spacing w:line="240" w:lineRule="auto"/>
        <w:ind w:left="720"/>
      </w:pPr>
      <w:r>
        <w:rPr>
          <w:lang w:val="id_ID" w:bidi="id_ID"/>
        </w:rPr>
      </w:r>
      <w:r>
        <w:rPr>
          <w:lang w:val="id_ID" w:bidi="id_ID"/>
        </w:rPr>
        <w:t>Anak-anak perempuan manusia yang cantik</w:t>
      </w:r>
    </w:p>
    <w:p>
      <w:pPr>
        <w:pStyle w:val="ListBullet"/>
        <w:spacing w:line="240" w:lineRule="auto"/>
        <w:ind w:left="720"/>
      </w:pPr>
      <w:r>
        <w:rPr>
          <w:lang w:val="id_ID" w:bidi="id_ID"/>
        </w:rPr>
      </w:r>
      <w:r>
        <w:rPr>
          <w:lang w:val="id_ID" w:bidi="id_ID"/>
        </w:rPr>
        <w:t>Nefilim</w:t>
      </w:r>
    </w:p>
    <w:p>
      <w:pPr>
        <w:pStyle w:val="ListBullet"/>
        <w:spacing w:line="240" w:lineRule="auto"/>
        <w:ind w:left="720"/>
      </w:pPr>
      <w:r>
        <w:rPr>
          <w:lang w:val="id_ID" w:bidi="id_ID"/>
        </w:rPr>
      </w:r>
      <w:r>
        <w:rPr>
          <w:lang w:val="id_ID" w:bidi="id_ID"/>
        </w:rPr>
        <w:t>Anak-anak dari anak-anak Allah dan anak-anak perempuan dari manusia, yang merupakan orang-orang perkasa dan ternama</w:t>
      </w:r>
    </w:p>
    <w:p>
      <w:pPr>
        <w:pStyle w:val="ListBullet"/>
        <w:spacing w:line="240" w:lineRule="auto"/>
        <w:ind w:left="720"/>
      </w:pPr>
      <w:r>
        <w:rPr>
          <w:lang w:val="id_ID" w:bidi="id_ID"/>
        </w:rPr>
      </w:r>
      <w:r>
        <w:rPr>
          <w:lang w:val="id_ID" w:bidi="id_ID"/>
        </w:rPr>
        <w:t>Nuh</w:t>
      </w:r>
    </w:p>
    <w:p>
      <w:pPr/>
      <w:r>
        <w:rPr>
          <w:lang w:val="id_ID" w:bidi="id_ID"/>
        </w:rPr>
      </w:r>
      <w:r>
        <w:rPr>
          <w:lang w:val="id_ID" w:bidi="id_ID"/>
        </w:rPr>
        <w:t>Sebagai kelompok, perhatikan bagian-bagian dari latar belakang perikop ini.</w:t>
      </w:r>
    </w:p>
    <w:p>
      <w:pPr/>
      <w:r>
        <w:rPr>
          <w:lang w:val="id_ID" w:bidi="id_ID"/>
        </w:rPr>
      </w:r>
      <w:r>
        <w:rPr>
          <w:lang w:val="id_ID" w:bidi="id_ID"/>
        </w:rPr>
        <w:t>Kisah ini dimulai dengan penjelasan bahwa orang-orang memenuhi "permukaan bumi," atau banyak orang yang tinggal di bumi. Baik anak-anak perempuan maupun anak-anak laki-laki sedang dilahirkan bagi manusia, tetapi kisah ini berpusat kepada anak-anak perempuan yang menikahi anak-anak Allah. Itulah sebabnya hanya anak perempuan yang disebutkan di sini.</w:t>
      </w:r>
    </w:p>
    <w:p>
      <w:pPr/>
      <w:r>
        <w:rPr>
          <w:lang w:val="id_ID" w:bidi="id_ID"/>
        </w:rPr>
      </w:r>
      <w:r>
        <w:rPr>
          <w:lang w:val="id_ID" w:bidi="id_ID"/>
        </w:rPr>
        <w:t>Meskipun kita tidak tahu siapa anak-anak Allah, jelas dari perikop ini bahwa Allah tidak senang dengan pernikahan-pernikahan ini. Anak-anak Allah hanya mengambil siapa saja yang mereka inginkan sebagai istri, tanpa mengikuti kebiasaan perkawinan pada umumnya. Allah mengatakan bahwa roh-Nya, atau kehidupan yang telah Dia berikan kepada manusia, tidak akan tinggal bersama manusia selama sebelumnya. Allah mengatakan bahwa manusia hanyalah "fana," atau hanya "manusia," bukan makhluk ilahi. Jadi Allah mengurangi jumlah tahun kehidupan menjadi 120.</w:t>
      </w:r>
    </w:p>
    <w:p>
      <w:pPr/>
      <w:r>
        <w:rPr>
          <w:lang w:val="id_ID" w:bidi="id_ID"/>
        </w:rPr>
      </w:r>
      <w:r>
        <w:rPr>
          <w:lang w:val="id_ID" w:bidi="id_ID"/>
        </w:rPr>
        <w:t>Dalam adegan 2 Allah menggambarkan siapa saja yang hidup pada masa ini. Bagian ini dimulai dengan "pada masa itu." Kaum Nefilim dan anak-anak dari anak-anak Allah bisa jadi merujuk atau tidak merujuk kepada orang yang sama. Bagaimanapun juga, baik kaum Nefilim maupun keturunan dari anak-anak Allah adalah para pahlawan dan pejuang perkasa pada masa itu.</w:t>
      </w:r>
    </w:p>
    <w:p>
      <w:pPr/>
      <w:r>
        <w:rPr>
          <w:lang w:val="id_ID" w:bidi="id_ID"/>
        </w:rPr>
      </w:r>
      <w:r>
        <w:rPr>
          <w:lang w:val="id_ID" w:bidi="id_ID"/>
        </w:rPr>
        <w:t>Dalam adegan 3 Allah melihat kefasikan atau kejahatan manusia. Dengan kata lain, Dia melihat bahwa manusia melakukan hal-hal yang buruk dan menentang Dia. Selain itu, Allah melihat bahwa bahkan pikiran dan niat mereka—atau pikiran hati mereka—itu buruk. Allah membuat keputusan pada saat itu. Kamu bahkan dapat mengatakan "Allah memutuskan" sebagai pengganti "Allah mengatakan bahwa Dia akan memusnahkan umat manusia." Allah berubah pikiran dan berharap Dia tidak pernah menciptakan manusia. Allah sangat sedih.</w:t>
      </w:r>
    </w:p>
    <w:p>
      <w:pPr/>
      <w:r>
        <w:rPr>
          <w:lang w:val="id_ID" w:bidi="id_ID"/>
        </w:rPr>
      </w:r>
      <w:r>
        <w:rPr>
          <w:lang w:val="id_ID" w:bidi="id_ID"/>
        </w:rPr>
        <w:t xml:space="preserve">Berhenti di sini dan bahaslah sebagai kelompok penerjemah: Bagaimana kalian membahas dalam bahasa kalian seseorang yang sedang bersedih? Kata atau ungkapan apa yang kamu gunakan untuk menggambarkan kesedihan ini? Hentikan sebentar rekaman ini di sini. </w:t>
      </w:r>
    </w:p>
    <w:p>
      <w:pPr/>
      <w:r>
        <w:rPr>
          <w:lang w:val="id_ID" w:bidi="id_ID"/>
        </w:rPr>
      </w:r>
      <w:r>
        <w:rPr>
          <w:lang w:val="id_ID" w:bidi="id_ID"/>
        </w:rPr>
        <w:t>Sekarang, kelompok hendaknya membuat papan cerita, menggambar atau menggunakan barang-barang untuk membayangkan perikop ini dan apa yang terjadi di dalamnya.</w:t>
      </w:r>
      <w:r>
        <w:rPr>
          <w:lang w:val="id_ID" w:bidi="id_ID"/>
        </w:rPr>
      </w:r>
    </w:p>
    <w:p>
      <w:pPr>
        <w:pStyle w:val="Heading3"/>
      </w:pPr>
      <w:r>
        <w:rPr>
          <w:lang w:val="id_ID" w:bidi="id_ID"/>
        </w:rPr>
        <w:t>Memperagakan Bacaan</w:t>
      </w:r>
    </w:p>
    <w:p>
      <w:pPr/>
      <w:r>
        <w:rPr>
          <w:lang w:val="id_ID" w:bidi="id_ID"/>
        </w:rPr>
      </w:r>
      <w:r>
        <w:rPr>
          <w:lang w:val="id_ID" w:bidi="id_ID"/>
        </w:rPr>
        <w:t>Dengarkan rekaman dari Kejadian 6:1–8 dalam terjemahan yang paling mudah dimengerti.</w:t>
      </w:r>
    </w:p>
    <w:p>
      <w:pPr/>
      <w:r>
        <w:rPr>
          <w:lang w:val="id_ID" w:bidi="id_ID"/>
        </w:rPr>
      </w:r>
      <w:r>
        <w:rPr>
          <w:lang w:val="id_ID" w:bidi="id_ID"/>
        </w:rPr>
        <w:t>Pada langkah ini, kelompok akan memperagakan perikop ini.</w:t>
      </w:r>
    </w:p>
    <w:p>
      <w:pPr/>
      <w:r>
        <w:rPr>
          <w:lang w:val="id_ID" w:bidi="id_ID"/>
        </w:rPr>
      </w:r>
      <w:r>
        <w:rPr>
          <w:lang w:val="id_ID" w:bidi="id_ID"/>
        </w:rPr>
        <w:t>Kisah ini memiliki 3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Anak-anak Allah</w:t>
      </w:r>
    </w:p>
    <w:p>
      <w:pPr>
        <w:pStyle w:val="ListBullet"/>
        <w:spacing w:line="240" w:lineRule="auto"/>
        <w:ind w:left="720"/>
      </w:pPr>
      <w:r>
        <w:rPr>
          <w:lang w:val="id_ID" w:bidi="id_ID"/>
        </w:rPr>
      </w:r>
      <w:r>
        <w:rPr>
          <w:lang w:val="id_ID" w:bidi="id_ID"/>
        </w:rPr>
        <w:t>Anak-anak perempuan manusia yang cantik</w:t>
      </w:r>
    </w:p>
    <w:p>
      <w:pPr>
        <w:pStyle w:val="ListBullet"/>
        <w:spacing w:line="240" w:lineRule="auto"/>
        <w:ind w:left="720"/>
      </w:pPr>
      <w:r>
        <w:rPr>
          <w:lang w:val="id_ID" w:bidi="id_ID"/>
        </w:rPr>
      </w:r>
      <w:r>
        <w:rPr>
          <w:lang w:val="id_ID" w:bidi="id_ID"/>
        </w:rPr>
        <w:t>Nefilim</w:t>
      </w:r>
    </w:p>
    <w:p>
      <w:pPr>
        <w:pStyle w:val="ListBullet"/>
        <w:spacing w:line="240" w:lineRule="auto"/>
        <w:ind w:left="720"/>
      </w:pPr>
      <w:r>
        <w:rPr>
          <w:lang w:val="id_ID" w:bidi="id_ID"/>
        </w:rPr>
      </w:r>
      <w:r>
        <w:rPr>
          <w:lang w:val="id_ID" w:bidi="id_ID"/>
        </w:rPr>
        <w:t>Anak-anak dari anak-anak Allah dan anak-anak perempuan dari manusia, yang merupakan orang-orang perkasa dan ternama</w:t>
      </w:r>
    </w:p>
    <w:p>
      <w:pPr>
        <w:pStyle w:val="ListBullet"/>
        <w:spacing w:line="240" w:lineRule="auto"/>
        <w:ind w:left="720"/>
      </w:pPr>
      <w:r>
        <w:rPr>
          <w:lang w:val="id_ID" w:bidi="id_ID"/>
        </w:rPr>
      </w:r>
      <w:r>
        <w:rPr>
          <w:lang w:val="id_ID" w:bidi="id_ID"/>
        </w:rPr>
        <w:t>Nuh</w:t>
      </w:r>
    </w:p>
    <w:p>
      <w:pPr/>
      <w:r>
        <w:rPr>
          <w:lang w:val="id_ID" w:bidi="id_ID"/>
        </w:rPr>
      </w:r>
      <w:r>
        <w:rPr>
          <w:lang w:val="id_ID" w:bidi="id_ID"/>
        </w:rPr>
        <w:t>Sebagai kelompok, peragakan kisah ini dua kali. Kamu harus memperagakan perikop ini dalam bahasa kamu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 xml:space="preserve">Berikut ini adalah contoh sandiwara dan tanggapan dari pemainnya. </w:t>
      </w:r>
    </w:p>
    <w:p>
      <w:pPr/>
      <w:r>
        <w:rPr>
          <w:lang w:val="id_ID" w:bidi="id_ID"/>
        </w:rPr>
      </w:r>
      <w:r>
        <w:rPr>
          <w:lang w:val="id_ID" w:bidi="id_ID"/>
        </w:rPr>
        <w:t>Orang-orang bertambah banyak di bumi dan anak-anak perempuan lahir. Anak-anak Allah melihat bahwa anak-anak perempuan itu cantik. Mereka menjadikan mereka sebagai istri. Allah tidak senang. Dia berkata, "Roh-Ku tidak akan tinggal bersama mereka untuk waktu yang lama, karena mereka adalah orang-orang yang berdosa. Di masa depan, orang-orang tidak akan hidup lebih dari 120 tahun."</w:t>
      </w:r>
    </w:p>
    <w:p>
      <w:pPr/>
      <w:r>
        <w:rPr>
          <w:lang w:val="id_ID" w:bidi="id_ID"/>
        </w:rPr>
      </w:r>
      <w:r>
        <w:rPr>
          <w:lang w:val="id_ID" w:bidi="id_ID"/>
        </w:rPr>
        <w:t>Hentikan sebentar sandiwaranya. Tanyakan kepada orang yang memerankan peran sebagai Allah, "Apa yang sedang kamu rasakan atau pikirkan?" Kamu mungkin mendengar hal-hal seperti, "Sedih melihat orang-orang hidup seperti ini," "berharap saya dapat memiliki lebih banyak waktu dengan orang-orang, tetapi mereka tidak seharusnya hidup begitu lama dalam dosa mereka." Ulangi sandiwaranya.</w:t>
      </w:r>
    </w:p>
    <w:p>
      <w:pPr/>
      <w:r>
        <w:rPr>
          <w:lang w:val="id_ID" w:bidi="id_ID"/>
        </w:rPr>
      </w:r>
      <w:r>
        <w:rPr>
          <w:lang w:val="id_ID" w:bidi="id_ID"/>
        </w:rPr>
        <w:t>Pada masa itu, raksasa Nefilim tinggal di bumi. Dan anak-anak dari anak-anak Allah dan perempuan menjadi pahlawan dan pejuang yang terkenal di bumi.</w:t>
      </w:r>
    </w:p>
    <w:p>
      <w:pPr/>
      <w:r>
        <w:rPr>
          <w:lang w:val="id_ID" w:bidi="id_ID"/>
        </w:rPr>
      </w:r>
      <w:r>
        <w:rPr>
          <w:lang w:val="id_ID" w:bidi="id_ID"/>
        </w:rPr>
        <w:t>Hentikan sebentar sandiwaranya. Tanyakan kepada mereka yang memerankan orang-orang. "Apa yang kalian rasakan atau pikirkan?" Kamu mungkin mendengar hal-hal seperti, "Lihat betapa kuatnya kami!" Kami tidak butuh Allah!" Ulangi sandiwaranya.</w:t>
      </w:r>
    </w:p>
    <w:p>
      <w:pPr/>
      <w:r>
        <w:rPr>
          <w:lang w:val="id_ID" w:bidi="id_ID"/>
        </w:rPr>
      </w:r>
      <w:r>
        <w:rPr>
          <w:lang w:val="id_ID" w:bidi="id_ID"/>
        </w:rPr>
        <w:t>Allah melihat betapa jahatnya manusia Dia melihat bahwa apa yang mereka pikirkan dan rancangkan selalu merupakan kejahatan. Dia menyesal telah menciptakan mereka dan Dia sangat sedih. Allah berkata, "Aku akan benar-benar menghancurkan manusia yang telah Aku ciptakan. Aku akan menghancurkan segala sesuatu yang hidup—manusia, semua binatang di darat, dan semua burung. Aku menyesal telah membuat mereka." Tetapi Allah berkenan kepada Nuh.</w:t>
      </w:r>
    </w:p>
    <w:p>
      <w:pPr/>
      <w:r>
        <w:rPr>
          <w:lang w:val="id_ID" w:bidi="id_ID"/>
        </w:rPr>
      </w:r>
      <w:r>
        <w:rPr>
          <w:lang w:val="id_ID" w:bidi="id_ID"/>
        </w:rPr>
        <w:t>Hentikan sebentar sandiwaranya. Tanyakan kepada orang yang memerankan peran sebagai Allah, "Apa yang sedang kamu rasakan atau pikirkan?" Kamu mungkin mendengar hal-hal seperti, "Hancur hati-ku," "Aku sangat terharu bahwa paling tidak, masih ada satu orang yang mengasihi-ku."</w:t>
      </w:r>
      <w:r>
        <w:rPr>
          <w:lang w:val="id_ID" w:bidi="id_ID"/>
        </w:rPr>
      </w:r>
    </w:p>
    <w:p>
      <w:pPr>
        <w:pStyle w:val="Heading3"/>
      </w:pPr>
      <w:r>
        <w:rPr>
          <w:lang w:val="id_ID" w:bidi="id_ID"/>
        </w:rPr>
        <w:t>Melengkapi yang Kurang</w:t>
      </w:r>
    </w:p>
    <w:p>
      <w:pPr/>
      <w:r>
        <w:rPr>
          <w:lang w:val="id_ID" w:bidi="id_ID"/>
        </w:rPr>
      </w:r>
      <w:r>
        <w:rPr>
          <w:lang w:val="id_ID" w:bidi="id_ID"/>
        </w:rPr>
        <w:t>Dengarkan rekaman dari Kejadian 6:1–8 dalam terjemahan yang paling mudah dimengerti.</w:t>
      </w:r>
    </w:p>
    <w:p>
      <w:pPr/>
      <w:r>
        <w:rPr>
          <w:lang w:val="id_ID" w:bidi="id_ID"/>
        </w:rPr>
      </w:r>
      <w:r>
        <w:rPr>
          <w:lang w:val="id_ID" w:bidi="id_ID"/>
        </w:rPr>
        <w:t>Pada tahap ini, kelompok akan membahas istilah dan kata kunci dalam perikop ini.</w:t>
      </w:r>
    </w:p>
    <w:p>
      <w:pPr/>
      <w:r>
        <w:rPr>
          <w:lang w:val="id_ID" w:bidi="id_ID"/>
        </w:rPr>
      </w:r>
      <w:r>
        <w:rPr>
          <w:lang w:val="id_ID" w:bidi="id_ID"/>
        </w:rPr>
        <w:t xml:space="preserve">Seiring bertambah banyaknya manusia, </w:t>
      </w:r>
      <w:r>
        <w:rPr>
          <w:b/>
          <w:lang w:val="id_ID" w:bidi="id_ID"/>
        </w:rPr>
        <w:t>anak-anak Allah</w:t>
      </w:r>
      <w:r>
        <w:rPr>
          <w:lang w:val="id_ID" w:bidi="id_ID"/>
        </w:rPr>
        <w:t xml:space="preserve"> menikahi perempuan-perempuan manusia yang cantik. Kami tidak tahu kepada siapa "anak-anak Allah" itu merujuk. Anak-anak Allah tidak merujuk kepada anak-anak biologis dari Allah Pencipta. Ada tiga kemungkinan. Anak-anak Allah mungkin adalah malaikat yang menikahi perempuan manusia. Namun, kita tidak melihat malaikat menikah di mana pun dalam Alkitab, jadi kemungkinan ini tidak kuat. Anak-anak Allah mungkin adalah raja-raja atau pangeran-pangeran, karena gelar "anak-anak Allah" telah digunakan untuk anggota keluarga kerajaan. Anak-anak Allah mungkin adalah keturunan Set, yang garis keluarganya terdaftar tepat sebelum ini. Garis keturunan Set mengikuti Allah dan oleh karena itu dapat disebut "anak-anak Allah". Tidak ada satu pun dari penafsiran ini yang pasti, jadi sebaiknya kata "anak-anak Allah" dianggap tidak jelas seperti dalam bacaan.</w:t>
      </w:r>
    </w:p>
    <w:p>
      <w:pPr/>
      <w:r>
        <w:rPr>
          <w:lang w:val="id_ID" w:bidi="id_ID"/>
        </w:rPr>
      </w:r>
      <w:r>
        <w:rPr>
          <w:lang w:val="id_ID" w:bidi="id_ID"/>
        </w:rPr>
        <w:t xml:space="preserve">Berhentilah di sini dan bahaslah sebagai kelompok penerjemah: Bagaimana kamu berbicara tentang </w:t>
      </w:r>
      <w:r>
        <w:rPr>
          <w:b/>
          <w:lang w:val="id_ID" w:bidi="id_ID"/>
        </w:rPr>
        <w:t>anak-anak Allah</w:t>
      </w:r>
      <w:r>
        <w:rPr>
          <w:lang w:val="id_ID" w:bidi="id_ID"/>
        </w:rPr>
        <w:t xml:space="preserve"> dalam kisah ini? Hentikan sebentar rekaman ini di sini. </w:t>
      </w:r>
    </w:p>
    <w:p>
      <w:pPr/>
      <w:r>
        <w:rPr>
          <w:lang w:val="id_ID" w:bidi="id_ID"/>
        </w:rPr>
      </w:r>
      <w:r>
        <w:rPr>
          <w:lang w:val="id_ID" w:bidi="id_ID"/>
        </w:rPr>
        <w:t xml:space="preserve">Anak-anak Allah </w:t>
      </w:r>
      <w:r>
        <w:rPr>
          <w:b/>
          <w:lang w:val="id_ID" w:bidi="id_ID"/>
        </w:rPr>
        <w:t>mengambil dan menikahi</w:t>
      </w:r>
      <w:r>
        <w:rPr>
          <w:lang w:val="id_ID" w:bidi="id_ID"/>
        </w:rPr>
        <w:t xml:space="preserve"> perempuan cantik mana pun yang mereka inginkan. Jelas bahwa anak-anak Allah tidak mengikuti tata cara perkawinan yang biasa. Mereka mengambil perempuan mana pun yang mereka inginkan sebagai istri.</w:t>
      </w:r>
    </w:p>
    <w:p>
      <w:pPr/>
      <w:r>
        <w:rPr>
          <w:lang w:val="id_ID" w:bidi="id_ID"/>
        </w:rPr>
      </w:r>
      <w:r>
        <w:rPr>
          <w:lang w:val="id_ID" w:bidi="id_ID"/>
        </w:rPr>
        <w:t xml:space="preserve">Kemudian </w:t>
      </w:r>
      <w:r>
        <w:rPr>
          <w:b/>
          <w:lang w:val="id_ID" w:bidi="id_ID"/>
        </w:rPr>
        <w:t>Yahweh</w:t>
      </w:r>
      <w:r>
        <w:rPr>
          <w:lang w:val="id_ID" w:bidi="id_ID"/>
        </w:rPr>
        <w:t xml:space="preserve">, atau "Allah," berkata "Roh-Ku tidak akan tahan dengan manusia untuk waktu yang lama." Nama Allah di seluruh perikop ini adalah Yahweh. Terjemahkan Yahweh dengan cara yang sama seperti yang telah kamu lakukan di perikop-perikop sebelumnya. Lihat Glosarium Utama untuk keterangan yang lebih lanjut tentang kata </w:t>
      </w:r>
      <w:r>
        <w:rPr>
          <w:lang w:val="id_ID" w:bidi="id_ID"/>
        </w:rPr>
        <w:t>Yahweh</w:t>
      </w:r>
      <w:r>
        <w:rPr>
          <w:lang w:val="id_ID" w:bidi="id_ID"/>
        </w:rPr>
        <w:t>.</w:t>
      </w:r>
    </w:p>
    <w:p>
      <w:pPr/>
      <w:r>
        <w:rPr>
          <w:lang w:val="id_ID" w:bidi="id_ID"/>
        </w:rPr>
      </w:r>
      <w:r>
        <w:rPr>
          <w:lang w:val="id_ID" w:bidi="id_ID"/>
        </w:rPr>
        <w:t xml:space="preserve">Ketika Allah berbicara tentang "Roh-Ku," dalam konteks ini </w:t>
      </w:r>
      <w:r>
        <w:rPr>
          <w:b/>
          <w:lang w:val="id_ID" w:bidi="id_ID"/>
        </w:rPr>
        <w:t>roh</w:t>
      </w:r>
      <w:r>
        <w:rPr>
          <w:lang w:val="id_ID" w:bidi="id_ID"/>
        </w:rPr>
        <w:t xml:space="preserve"> mungkin merujuk kepada roh pemberi hidup yang Allah berikan kepada Adam saat Dia menciptakannya. Kamu dapat menerjemahkan ini sebagai "roh-Ku yang menyebabkan manusia hidup," atau "kuasa-Ku yang memberikan kehidupan." Roh sangat erat kaitannya dengan Allah sendiri sehingga kita bisa saja mengatakan "Aku tidak akan tahan dengan manusia." Terjemahkan roh dengan cara yang sama seperti yang telah kamu lakukan di perikop-perikop sebelumnya. Untuk keterangan yang lebih lanjut tentang Roh Allah, lihat </w:t>
      </w:r>
      <w:r>
        <w:rPr>
          <w:lang w:val="id_ID" w:bidi="id_ID"/>
        </w:rPr>
        <w:t>Roh Kudus</w:t>
      </w:r>
      <w:r>
        <w:rPr>
          <w:lang w:val="id_ID" w:bidi="id_ID"/>
        </w:rPr>
        <w:t xml:space="preserve"> di Glosarium Utama.</w:t>
      </w:r>
    </w:p>
    <w:p>
      <w:pPr/>
      <w:r>
        <w:rPr>
          <w:lang w:val="id_ID" w:bidi="id_ID"/>
        </w:rPr>
      </w:r>
      <w:r>
        <w:rPr>
          <w:lang w:val="id_ID" w:bidi="id_ID"/>
        </w:rPr>
        <w:t xml:space="preserve">Allah mengatakan bahwa Dia tidak akan tahan terus hidup bersama manusia karena mereka hanya </w:t>
      </w:r>
      <w:r>
        <w:rPr>
          <w:b/>
          <w:lang w:val="id_ID" w:bidi="id_ID"/>
        </w:rPr>
        <w:t>daging yang fana</w:t>
      </w:r>
      <w:r>
        <w:rPr>
          <w:lang w:val="id_ID" w:bidi="id_ID"/>
        </w:rPr>
        <w:t>. Daging yang fana hanya merujuk kepada fakta bahwa manusia tidak ilahi—mereka pada akhirnya mati dan mereka tidak menaati Allah.</w:t>
      </w:r>
    </w:p>
    <w:p>
      <w:pPr/>
      <w:r>
        <w:rPr>
          <w:lang w:val="id_ID" w:bidi="id_ID"/>
        </w:rPr>
      </w:r>
      <w:r>
        <w:rPr>
          <w:lang w:val="id_ID" w:bidi="id_ID"/>
        </w:rPr>
        <w:t xml:space="preserve">Pada masa ini, raksasa </w:t>
      </w:r>
      <w:r>
        <w:rPr>
          <w:b/>
          <w:lang w:val="id_ID" w:bidi="id_ID"/>
        </w:rPr>
        <w:t>Nefilim</w:t>
      </w:r>
      <w:r>
        <w:rPr>
          <w:lang w:val="id_ID" w:bidi="id_ID"/>
        </w:rPr>
        <w:t xml:space="preserve"> tinggal di bumi. Nefilim adalah nama umum dari sekelompok orang yang juga ditemukan di tempat lain dalam Alkitab. Namun, di sini kaum Nefilim hidup sebelum air bah, dan mereka pastilah terbunuh kemudian selama air bah tersebut. Artinya, istilah ini pasti hanyalah istilah umum bagi orang-orang yang dianggap sebagai raksasa atau pejuang yang kuat.</w:t>
      </w:r>
    </w:p>
    <w:p>
      <w:pPr/>
      <w:r>
        <w:rPr>
          <w:lang w:val="id_ID" w:bidi="id_ID"/>
        </w:rPr>
      </w:r>
      <w:r>
        <w:rPr>
          <w:lang w:val="id_ID" w:bidi="id_ID"/>
        </w:rPr>
        <w:t>Allah melihat bahwa semua yang manusia pikirkan atau lakukan adalah fasik atau jahat, Dia menyesal telah menciptakan mereka. Allah</w:t>
      </w:r>
      <w:r>
        <w:rPr>
          <w:b/>
          <w:lang w:val="id_ID" w:bidi="id_ID"/>
        </w:rPr>
        <w:t>hancur hati</w:t>
      </w:r>
      <w:r>
        <w:rPr>
          <w:lang w:val="id_ID" w:bidi="id_ID"/>
        </w:rPr>
        <w:t xml:space="preserve">-Nya, yang berarti bahwa Allah sangat sedih. Allah mengatakan bahwa Dia akan memusnahkan umat manusia </w:t>
      </w:r>
      <w:r>
        <w:rPr>
          <w:b/>
          <w:lang w:val="id_ID" w:bidi="id_ID"/>
        </w:rPr>
        <w:t>dari muka bumi</w:t>
      </w:r>
      <w:r>
        <w:rPr>
          <w:lang w:val="id_ID" w:bidi="id_ID"/>
        </w:rPr>
        <w:t>. Ini berarti bahwa Allah akan benar-benar menghancurkan manusia. Allah terus mengatakan bahwa Dia akan benar-benar menghancurkan semua makhluk hidup di bumi—binatang-binatang besar dan kecil di darat, dan semua burung.</w:t>
      </w:r>
    </w:p>
    <w:p>
      <w:pPr/>
      <w:r>
        <w:rPr>
          <w:lang w:val="id_ID" w:bidi="id_ID"/>
        </w:rPr>
      </w:r>
      <w:r>
        <w:rPr>
          <w:lang w:val="id_ID" w:bidi="id_ID"/>
        </w:rPr>
        <w:t xml:space="preserve">Namun, </w:t>
      </w:r>
      <w:r>
        <w:rPr>
          <w:b/>
          <w:lang w:val="id_ID" w:bidi="id_ID"/>
        </w:rPr>
        <w:t>Nuh berkenan kepada Allah</w:t>
      </w:r>
      <w:r>
        <w:rPr>
          <w:lang w:val="id_ID" w:bidi="id_ID"/>
        </w:rPr>
        <w:t>. Nuh menyenangkan Allah. Kami tahu dari perikop berikutnya bahwa Nuh menaati Allah dan memiliki hubungan yang baik dengan-Nya.</w:t>
      </w:r>
    </w:p>
    <w:p>
      <w:pPr/>
      <w:r>
        <w:rPr>
          <w:lang w:val="id_ID" w:bidi="id_ID"/>
        </w:rPr>
      </w:r>
      <w:r>
        <w:rPr>
          <w:lang w:val="id_ID" w:bidi="id_ID"/>
        </w:rPr>
        <w:t>Berhentilah dan bahaslah dalam kelompok bahasa kamu: Bagaimana kamu berbicara tentang saat seseorang senang dengan orang lain? Hal-hal apa yang seseorang lakukan saat mereka menyenangkan orang lain? Bagaimana kamu akan berbicara tentang bagaimana Nuh berkenan kepada Allah?</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hingga kelompok telah menceritakan kembali seluruh bagian perikop tersebut.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6:9–22</w:t>
      </w:r>
      <w:r>
        <w:rPr>
          <w:lang w:val="id_ID" w:bidi="id_ID"/>
        </w:rPr>
      </w:r>
    </w:p>
    <w:p>
      <w:pPr>
        <w:pStyle w:val="Heading3"/>
      </w:pPr>
      <w:r>
        <w:rPr>
          <w:lang w:val="id_ID" w:bidi="id_ID"/>
        </w:rPr>
        <w:t>Dengar dan Renungkan</w:t>
      </w:r>
    </w:p>
    <w:p>
      <w:pPr/>
      <w:r>
        <w:rPr>
          <w:lang w:val="id_ID" w:bidi="id_ID"/>
        </w:rPr>
      </w:r>
      <w:r>
        <w:rPr>
          <w:lang w:val="id_ID" w:bidi="id_ID"/>
        </w:rPr>
        <w:t>Dengarkan Kejadian 6:9–22 dan renungkan dalam hatimu. Dengarkan rekaman tiga kali (dalam tiga terjemahan yang berbeda, jika memungkinkan). Kemudian bahaslah pertanyaan-pertanyaan berikut ini di dalam kelompok:</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Setelah kisah bagaimana Adam dan Hawa tidak menaati Allah dan disuruh meninggalkan taman yang Allah ciptakan untuk mereka, mereka mempunyai anak-anak. Anak-anak itu mempunyai keturunan. Bumi mulai penuh dengan manusia. Orang-orang ini tidak menaati Allah. Mereka rusak jiwanya dan kejam. Ini berarti bahwa mereka tidak jujur dalam cara mereka. Rusak jiwa juga berarti bahwa sesuatu yang rusak atau busuk. Kejam berarti mereka menggunakan kekerasan. Allah melihat kerusakan orang-orang dan memutuskan untuk menghancurkan orang-orang itu. Ini semua terjadi sebelum kisah Nuh dimulai.</w:t>
      </w:r>
    </w:p>
    <w:p>
      <w:pPr/>
      <w:r>
        <w:rPr>
          <w:lang w:val="id_ID" w:bidi="id_ID"/>
        </w:rPr>
      </w:r>
      <w:r>
        <w:rPr>
          <w:lang w:val="id_ID" w:bidi="id_ID"/>
        </w:rPr>
        <w:t>Kisah Nuh adalah kisah tentang bagaimana Allah menghancurkan orang-orang dan binatang-binatang yang telah diciptakan tetapi menyelamatkan Nuh, keluarganya, dan beberapa binatang-binatang. Penulis Kejadian menceritakan bagian dari kisah Nuh lebih dari sekali. Setiap kali penulis menambahkan lebih banyak detail. Ini mirip dengan cara penulis menceritakan kisah penciptaan. Ini adalah kisah Nuh yang pertama.</w:t>
      </w:r>
    </w:p>
    <w:p>
      <w:pPr/>
      <w:r>
        <w:rPr>
          <w:lang w:val="id_ID" w:bidi="id_ID"/>
        </w:rPr>
      </w:r>
      <w:r>
        <w:rPr>
          <w:lang w:val="id_ID" w:bidi="id_ID"/>
        </w:rPr>
        <w:t>Kisah itu dimulai dengan mengatakan bahwa ini adalah generasi-generasi Nuh. ungkapan ini digunakan berkali-kali dalam Kejadian. Kisah Nuh adalah kedua kalinya ungkapan ini digunakan. Ini biasanya memulai kisah baru tentang tokoh utama. Dalam kisah ini, kami belajar tentang Nuh.</w:t>
      </w:r>
    </w:p>
    <w:p>
      <w:pPr/>
      <w:r>
        <w:rPr>
          <w:lang w:val="id_ID" w:bidi="id_ID"/>
        </w:rPr>
      </w:r>
      <w:r>
        <w:rPr>
          <w:lang w:val="id_ID" w:bidi="id_ID"/>
        </w:rPr>
        <w:t>kami tidak tahu di mana Nuh tinggal. kami akan melihat kemudian bahwa bahtera itu mendarat di sisi gunung di negara Turki saat ini. Beberapa orang berpikir bahwa Nuh tinggal di daerah antara Sungai Tigris dan Sungai Efrat.</w:t>
      </w:r>
    </w:p>
    <w:p>
      <w:pPr/>
      <w:r>
        <w:rPr>
          <w:lang w:val="id_ID" w:bidi="id_ID"/>
        </w:rPr>
      </w:r>
      <w:r>
        <w:rPr>
          <w:lang w:val="id_ID" w:bidi="id_ID"/>
        </w:rPr>
        <w:t xml:space="preserve">Tunjukkan peta daerah ini yang mencakup </w:t>
      </w:r>
      <w:r>
        <w:rPr>
          <w:lang w:val="id_ID" w:bidi="id_ID"/>
        </w:rPr>
        <w:t>daerah Turki di mana Gunung Ararat berada</w:t>
      </w:r>
      <w:r>
        <w:rPr>
          <w:lang w:val="id_ID" w:bidi="id_ID"/>
        </w:rPr>
        <w:t>. Peta itu akan mencakup sungai Tigris dan Efrat.</w:t>
      </w:r>
    </w:p>
    <w:p>
      <w:pPr/>
      <w:r>
        <w:rPr>
          <w:lang w:val="id_ID" w:bidi="id_ID"/>
        </w:rPr>
      </w:r>
      <w:r>
        <w:rPr>
          <w:lang w:val="id_ID" w:bidi="id_ID"/>
        </w:rPr>
        <w:t>Nuh adalah orang yang baik. Kisah itu mengatakan bahwa ia benar dan tidak bercela. Ini berarti bahwa Nuh memiliki hubungan yang benar dengan Allah.</w:t>
      </w:r>
    </w:p>
    <w:p>
      <w:pPr/>
      <w:r>
        <w:rPr>
          <w:lang w:val="id_ID" w:bidi="id_ID"/>
        </w:rPr>
      </w:r>
      <w:r>
        <w:rPr>
          <w:lang w:val="id_ID" w:bidi="id_ID"/>
        </w:rPr>
        <w:t>Jelaskan hubungan yang akan kamu anggap sebagai persekutuan yang dekat.</w:t>
      </w:r>
    </w:p>
    <w:p>
      <w:pPr/>
      <w:r>
        <w:rPr>
          <w:lang w:val="id_ID" w:bidi="id_ID"/>
        </w:rPr>
      </w:r>
      <w:r>
        <w:rPr>
          <w:lang w:val="id_ID" w:bidi="id_ID"/>
        </w:rPr>
        <w:t>Nuh mengikuti cara Allah. Nuh tidak sempurna. Nuh kadang-kadang tidak menaati Allah. Allah melihat bahwa Nuh adalah orang yang baik. Nuh menikah dan memiliki 3 anak dewasa bernama Sem, Ham, dan Yafet. Setiap anak juga menikah.</w:t>
      </w:r>
    </w:p>
    <w:p>
      <w:pPr/>
      <w:r>
        <w:rPr>
          <w:lang w:val="id_ID" w:bidi="id_ID"/>
        </w:rPr>
      </w:r>
      <w:r>
        <w:rPr>
          <w:lang w:val="id_ID" w:bidi="id_ID"/>
        </w:rPr>
        <w:t>Dalam perikop sebelumnya, Nuh berusia 500 tahun. Dia berusia 600 tahun saat hujan mulai turun setelah Nuh masuk ke dalam bahtera. kami tidak tahu berapa lama Nuh untuk membangun bahtera. Usia Nuh tidak disebutkan dalam kisah ini tetapi usianya disebutkan dalam kisah-kisah lain.</w:t>
      </w:r>
    </w:p>
    <w:p>
      <w:pPr/>
      <w:r>
        <w:rPr>
          <w:lang w:val="id_ID" w:bidi="id_ID"/>
        </w:rPr>
      </w:r>
      <w:r>
        <w:rPr>
          <w:lang w:val="id_ID" w:bidi="id_ID"/>
        </w:rPr>
        <w:t>Allah pergi kepada Nuh dan berkata kepada Nuh, "Aku telah memutuskan untuk menghancurkan semua makhluk hidup. Mereka semua kejam atau melakukan hal-hal yang kasar." Allah menggunakan kata rusak yang berarti sesuatu yang buruk atau busuk. Itu juga dapat berarti bahwa seseorang yang rusak adalah seseorang yang melakukan sesuatu yang buruk atau jahat .</w:t>
      </w:r>
    </w:p>
    <w:p>
      <w:pPr/>
      <w:r>
        <w:rPr>
          <w:lang w:val="id_ID" w:bidi="id_ID"/>
        </w:rPr>
      </w:r>
      <w:r>
        <w:rPr>
          <w:lang w:val="id_ID" w:bidi="id_ID"/>
        </w:rPr>
        <w:t>Bayangkan apa yang dilakukan orang lain. Apa saja hal-hal yang mungkin mereka lakukan yang menyebabkan Allah sangat marah dengan mereka? Apa yang kamu pikirkan yang dilakukan Nuh yang menyebabkan Allah melihat Nuh sebagai tidak bercela dan benar? Bagaimana Nuh berbeda dari orang-orang lainnya?</w:t>
      </w:r>
    </w:p>
    <w:p>
      <w:pPr/>
      <w:r>
        <w:rPr>
          <w:lang w:val="id_ID" w:bidi="id_ID"/>
        </w:rPr>
      </w:r>
      <w:r>
        <w:rPr>
          <w:lang w:val="id_ID" w:bidi="id_ID"/>
        </w:rPr>
        <w:t>Kemudian Allah mengatakan kepada Nuh untuk membangun bahtera. Ini bukan bahtera yang telah dilihat Nuh sebelumnya. Orang-orang pada saat ini membuat bahtera kecil dari kulit yang mereka gunakan di sepanjang tepi sungai.</w:t>
      </w:r>
    </w:p>
    <w:p>
      <w:pPr/>
      <w:r>
        <w:rPr>
          <w:lang w:val="id_ID" w:bidi="id_ID"/>
        </w:rPr>
      </w:r>
      <w:r>
        <w:rPr>
          <w:lang w:val="id_ID" w:bidi="id_ID"/>
        </w:rPr>
        <w:t xml:space="preserve">Tunjukkan gambar perahu </w:t>
      </w:r>
      <w:r>
        <w:rPr>
          <w:b/>
          <w:lang w:val="id_ID" w:bidi="id_ID"/>
        </w:rPr>
        <w:t>kecil yang terbuat dari kulit</w:t>
      </w:r>
      <w:r>
        <w:rPr>
          <w:lang w:val="id_ID" w:bidi="id_ID"/>
        </w:rPr>
        <w:t>.</w:t>
      </w:r>
    </w:p>
    <w:p>
      <w:pPr/>
      <w:r>
        <w:rPr>
          <w:lang w:val="id_ID" w:bidi="id_ID"/>
        </w:rPr>
      </w:r>
      <w:r>
        <w:rPr>
          <w:lang w:val="id_ID" w:bidi="id_ID"/>
        </w:rPr>
        <w:t>Allah mengatakan kepada Nuh jenis kayu yang akan digunakan untuk membangun bahtera. kami tidak tahu persis apa itu kayu ini tetapi kami tahu bahwa itu baik untuk membangun bahtera. Allah mengatakan kepada Nuh untuk menggunakan tar untuk membuat bahtera itu kedap air. Tar adalah zat bergetah hitam yang kami dapatkan dari pohon pinus. Menempatkan zat ini di dalam dan di luar bahtera akan membuatnya kedap air. Tidak ada air akan bocor ke dalam bahtera. Allah tidak mengatakan kepada Nuh untuk memasukkan kemudinya atau layar di dalam bahtera untuk mengarahkannya. Bahtera ini tidak akan terlihat seperti kebanyakan bahtera yang mungkin telah kamu lihat.</w:t>
      </w:r>
    </w:p>
    <w:p>
      <w:pPr/>
      <w:r>
        <w:rPr>
          <w:lang w:val="id_ID" w:bidi="id_ID"/>
        </w:rPr>
      </w:r>
      <w:r>
        <w:rPr>
          <w:lang w:val="id_ID" w:bidi="id_ID"/>
        </w:rPr>
        <w:t xml:space="preserve">Tunjukkan gambar </w:t>
      </w:r>
      <w:r>
        <w:rPr>
          <w:lang w:val="id_ID" w:bidi="id_ID"/>
        </w:rPr>
        <w:t>tar yang digunakan pada bahtera atau beberapa kayu</w:t>
      </w:r>
      <w:r>
        <w:rPr>
          <w:lang w:val="id_ID" w:bidi="id_ID"/>
        </w:rPr>
        <w:t>.</w:t>
      </w:r>
    </w:p>
    <w:p>
      <w:pPr/>
      <w:r>
        <w:rPr>
          <w:lang w:val="id_ID" w:bidi="id_ID"/>
        </w:rPr>
      </w:r>
      <w:r>
        <w:rPr>
          <w:lang w:val="id_ID" w:bidi="id_ID"/>
        </w:rPr>
        <w:t xml:space="preserve">Tunjukkan gambar </w:t>
      </w:r>
      <w:r>
        <w:rPr>
          <w:lang w:val="id_ID" w:bidi="id_ID"/>
        </w:rPr>
        <w:t>pohon pinus yang menghasilkan tar</w:t>
      </w:r>
      <w:r>
        <w:rPr>
          <w:lang w:val="id_ID" w:bidi="id_ID"/>
        </w:rPr>
        <w:t>.</w:t>
      </w:r>
    </w:p>
    <w:p>
      <w:pPr/>
      <w:r>
        <w:rPr>
          <w:lang w:val="id_ID" w:bidi="id_ID"/>
        </w:rPr>
      </w:r>
      <w:r>
        <w:rPr>
          <w:lang w:val="id_ID" w:bidi="id_ID"/>
        </w:rPr>
        <w:t>Allah mengatakan kepada Nuh bagaimana membangun bahtera. Allah mengatakan kepada Nuh untuk membuat bahtera itu memiliki panjang 150 meter, lebar 25 meter, dan tinggi 15 meter. Allah mengatakan kepada Nuh untuk membuat 3 tingkat atau 3 lantai dalam bahtera. Allah mengatakan kepada Nuh untuk membuat kandang atau sarang untuk binatang-binatang yang akan berada di dalam bahtera. Allah mengatakan kepada Nuh untuk memasang pintu di sisi. Allah juga mengatakan kepada Nuh untuk meninggalkan ruang 50 sentimeter antara sisi atas bahtera dan atap. Ruang ini ada di sekeliling di sekamir bahtera.</w:t>
      </w:r>
    </w:p>
    <w:p>
      <w:pPr/>
      <w:r>
        <w:rPr>
          <w:lang w:val="id_ID" w:bidi="id_ID"/>
        </w:rPr>
      </w:r>
      <w:r>
        <w:rPr>
          <w:lang w:val="id_ID" w:bidi="id_ID"/>
        </w:rPr>
        <w:t>Ambil beberapa potong kertas atau potongan kayu atau tongkat dan cobalah untuk membuat bahtera hanya mengikuti petunjuk yang diberikan kepada Nuh. Itu terlihat seperti sebuah kotak. Masukkan ke dalam air untuk melihat apakah itu terapung. Pastikan bahwa bagian bawah bahtera itu datar. Jangan menaruh kemudinya atau layar di dalam bahtera. kamu juga dapat mencoba untuk menggambar menggunakan hanya petunjuk ini.</w:t>
      </w:r>
    </w:p>
    <w:p>
      <w:pPr/>
      <w:r>
        <w:rPr>
          <w:lang w:val="id_ID" w:bidi="id_ID"/>
        </w:rPr>
      </w:r>
      <w:r>
        <w:rPr>
          <w:lang w:val="id_ID" w:bidi="id_ID"/>
        </w:rPr>
        <w:t>Bahaslah tentang apa itu bagi Nuh untuk mencoba membangun sesuatu yang tidak pernah ia lihat sebelumnya hanya dari petunjuk-petunjuk ini.</w:t>
      </w:r>
    </w:p>
    <w:p>
      <w:pPr/>
      <w:r>
        <w:rPr>
          <w:lang w:val="id_ID" w:bidi="id_ID"/>
        </w:rPr>
      </w:r>
      <w:r>
        <w:rPr>
          <w:lang w:val="id_ID" w:bidi="id_ID"/>
        </w:rPr>
        <w:t xml:space="preserve">Tunjukkan gambar bahtera </w:t>
      </w:r>
      <w:r>
        <w:rPr>
          <w:lang w:val="id_ID" w:bidi="id_ID"/>
        </w:rPr>
        <w:t>setelah kel</w:t>
      </w:r>
      <w:r>
        <w:rPr>
          <w:lang w:val="id_ID" w:bidi="id_ID"/>
        </w:rPr>
        <w:t>ompok telah mencoba membangun model bahtera.</w:t>
      </w:r>
    </w:p>
    <w:p>
      <w:pPr/>
      <w:r>
        <w:rPr>
          <w:lang w:val="id_ID" w:bidi="id_ID"/>
        </w:rPr>
      </w:r>
      <w:r>
        <w:rPr>
          <w:lang w:val="id_ID" w:bidi="id_ID"/>
        </w:rPr>
        <w:t xml:space="preserve">Tunjukkan gambar yang merupakan </w:t>
      </w:r>
      <w:r>
        <w:rPr>
          <w:lang w:val="id_ID" w:bidi="id_ID"/>
        </w:rPr>
        <w:t>potongan dari bahtera</w:t>
      </w:r>
      <w:r>
        <w:rPr>
          <w:lang w:val="id_ID" w:bidi="id_ID"/>
        </w:rPr>
        <w:t xml:space="preserve"> sehingga mereka dapat melihat bagaimana bagian dalamnya dibuat. Bahaslah: Bagaimana di budayamu membuat perahu-perahu kedap air sehingga tidak bocor.</w:t>
      </w:r>
    </w:p>
    <w:p>
      <w:pPr/>
      <w:r>
        <w:rPr>
          <w:lang w:val="id_ID" w:bidi="id_ID"/>
        </w:rPr>
      </w:r>
      <w:r>
        <w:rPr>
          <w:lang w:val="id_ID" w:bidi="id_ID"/>
        </w:rPr>
        <w:t>Bahtera itu akan terlihat seperti kotak yang panjang dan sempit. Bahtera yang dibangun seperti ini akan terapung. Itu cukup besar untuk memiliki ruang untuk semua binatang dan untuk delapan orang yang berada di dalam bahtera. kami tidak tahu apakah ada yang membantu Nuh membangun bahtera.</w:t>
      </w:r>
    </w:p>
    <w:p>
      <w:pPr/>
      <w:r>
        <w:rPr>
          <w:lang w:val="id_ID" w:bidi="id_ID"/>
        </w:rPr>
      </w:r>
      <w:r>
        <w:rPr>
          <w:lang w:val="id_ID" w:bidi="id_ID"/>
        </w:rPr>
        <w:t xml:space="preserve">Tunjukkan gambar kandang </w:t>
      </w:r>
      <w:r>
        <w:rPr>
          <w:lang w:val="id_ID" w:bidi="id_ID"/>
        </w:rPr>
        <w:t>yang</w:t>
      </w:r>
      <w:r>
        <w:rPr>
          <w:lang w:val="id_ID" w:bidi="id_ID"/>
        </w:rPr>
        <w:t xml:space="preserve"> akan berada di dalam bahtera yang Allah katakan kepada Nuh untuk dibangun. Tunjukkan gambar </w:t>
      </w:r>
      <w:r>
        <w:rPr>
          <w:lang w:val="id_ID" w:bidi="id_ID"/>
        </w:rPr>
        <w:t>sarang</w:t>
      </w:r>
      <w:r>
        <w:rPr>
          <w:lang w:val="id_ID" w:bidi="id_ID"/>
        </w:rPr>
        <w:t xml:space="preserve"> seperti yang ditemukan dalam kandang ayam.</w:t>
      </w:r>
    </w:p>
    <w:p>
      <w:pPr/>
      <w:r>
        <w:rPr>
          <w:lang w:val="id_ID" w:bidi="id_ID"/>
        </w:rPr>
      </w:r>
      <w:r>
        <w:rPr>
          <w:lang w:val="id_ID" w:bidi="id_ID"/>
        </w:rPr>
        <w:t>Kemudian Allah berkata kepada Nuh lagi, "Aku akan menghancurkan setiap makhluk hidup yang bernapas." Allah berkata, "Aku akan menutupi bumi dengan air sehingga segala sesuatu akan mati." Ini adalah banjir. Banyak kali, banjir terjadi dengan cepat dengan air yang mengalir ke atau melalui suatu daerah. Banjir sering terjadi setelah badai hujan yang berat. Hujan turun sangat cepat dan dengan kederasan seperti itu sehingga tidak ada waktu untuk meresap ke dalam tanah dan mengalir ke daerah yang lebih rendah. Air bergerak dengan kekuatan sedemikian rupa sehingga menghancurkan bangunan atau susunan yang menghalanginya.</w:t>
      </w:r>
    </w:p>
    <w:p>
      <w:pPr/>
      <w:r>
        <w:rPr>
          <w:lang w:val="id_ID" w:bidi="id_ID"/>
        </w:rPr>
      </w:r>
      <w:r>
        <w:rPr>
          <w:lang w:val="id_ID" w:bidi="id_ID"/>
        </w:rPr>
        <w:t xml:space="preserve">Tunjukkan gambar </w:t>
      </w:r>
      <w:r>
        <w:rPr>
          <w:lang w:val="id_ID" w:bidi="id_ID"/>
        </w:rPr>
        <w:t>daerah yang dibanjiri</w:t>
      </w:r>
      <w:r>
        <w:rPr>
          <w:lang w:val="id_ID" w:bidi="id_ID"/>
        </w:rPr>
        <w:t>. Gambar itu harus menunjukkan air yang menutupi daerah itu serta beberapa kehancuran yang disebabkan oleh air.</w:t>
      </w:r>
    </w:p>
    <w:p>
      <w:pPr/>
      <w:r>
        <w:rPr>
          <w:lang w:val="id_ID" w:bidi="id_ID"/>
        </w:rPr>
      </w:r>
      <w:r>
        <w:rPr>
          <w:lang w:val="id_ID" w:bidi="id_ID"/>
        </w:rPr>
        <w:t>Bahaslah di dalam kelompok: Apa yang kamu ketahui tentang banjir? Apa yang telah kamu alami atau apa yang diceritakan orang lain kepada kamu tentang banjir?</w:t>
      </w:r>
    </w:p>
    <w:p>
      <w:pPr/>
      <w:r>
        <w:rPr>
          <w:lang w:val="id_ID" w:bidi="id_ID"/>
        </w:rPr>
      </w:r>
      <w:r>
        <w:rPr>
          <w:lang w:val="id_ID" w:bidi="id_ID"/>
        </w:rPr>
        <w:t>Setelah gambaran mengenai kehancuran bumi, Allah membuat perbedaan dengan janji-Nya kepada Nuh. Allah berkata kepada Nuh, "Tetapi Aku akan menegaskan perjanjian-Ku dengan kamu." Perjanjian adalah janji atau perjanjian yang penting. Allah mengatakan kepada Nuh bahwa Nuh dan keluarganya akan aman dalam bahtera. Perjanjian ini adalah janji yang dibuat oleh Allah dan bergantung pada Allah. Allah tidak menuntut apa pun dari Nuh. Allah juga mengatakan kepada Nuh untuk membawa istrinya, tiga anak dan istri mereka dan masuk ke dalam bahtera. Ini menempatkan delapan orang dewasa di dalam bahtera. Allah mengatakan kepada Nuh untuk memasukkan pasangan dari setiap jenis binatang, burung, dan benda-benda merayap dalam bahtera — jantan dan betina dari masing-masing. Allah juga mengatakan kepada Nuh untuk memastikan bahwa ada cukup makanan dalam bahtera untuk semua binatang itu dan bagi keluarga Nuh.</w:t>
      </w:r>
    </w:p>
    <w:p>
      <w:pPr/>
      <w:r>
        <w:rPr>
          <w:lang w:val="id_ID" w:bidi="id_ID"/>
        </w:rPr>
      </w:r>
      <w:r>
        <w:rPr>
          <w:lang w:val="id_ID" w:bidi="id_ID"/>
        </w:rPr>
        <w:t>Bahaslah tentang beberapa jenis binatang yang akan berada di dalam bahtera. Bayangkan adegan dengan binatang-binatang yang datang ke dalam perahu. Jenis makanan apa yang akan kamu masukkan dalam bahtera. Berapa banyak makanan yang akan kamu masukkan ke dalam bahtera.</w:t>
      </w:r>
    </w:p>
    <w:p>
      <w:pPr/>
      <w:r>
        <w:rPr>
          <w:lang w:val="id_ID" w:bidi="id_ID"/>
        </w:rPr>
      </w:r>
      <w:r>
        <w:rPr>
          <w:lang w:val="id_ID" w:bidi="id_ID"/>
        </w:rPr>
        <w:t>Nuh melakukan segala sesuatu persis seperti yang Allah perintahkan.</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kamu akan membantu kelompok memeragakan kisah ini. kamu akan membantu kelompok mendefinisikan atau memerankan adegan, latar, dan tokoh dari kisah ini.</w:t>
      </w:r>
    </w:p>
    <w:p>
      <w:pPr/>
      <w:r>
        <w:rPr>
          <w:lang w:val="id_ID" w:bidi="id_ID"/>
        </w:rPr>
      </w:r>
      <w:r>
        <w:rPr>
          <w:lang w:val="id_ID" w:bidi="id_ID"/>
        </w:rPr>
        <w:t>Kisah ini memiliki 4 adegan.</w:t>
      </w:r>
    </w:p>
    <w:p>
      <w:pPr/>
      <w:r>
        <w:rPr>
          <w:lang w:val="id_ID" w:bidi="id_ID"/>
        </w:rPr>
      </w:r>
      <w:r>
        <w:rPr>
          <w:b/>
          <w:lang w:val="id_ID" w:bidi="id_ID"/>
        </w:rPr>
        <w:t>Adegan yang per</w:t>
      </w:r>
      <w:r>
        <w:rPr>
          <w:lang w:val="id_ID" w:bidi="id_ID"/>
        </w:rPr>
        <w:t>tama: Adegan ini adalah pengantar untuk kisah Nuh. kami belajar keterangan tentang tokoh Nuh dan keluarga Nuh. Tidak ada seorang pun yang berbicara dalam Adegan yang pertama.</w:t>
      </w:r>
    </w:p>
    <w:p>
      <w:pPr/>
      <w:r>
        <w:rPr>
          <w:lang w:val="id_ID" w:bidi="id_ID"/>
        </w:rPr>
      </w:r>
      <w:r>
        <w:rPr>
          <w:b/>
          <w:lang w:val="id_ID" w:bidi="id_ID"/>
        </w:rPr>
        <w:t>Adegan kedua:</w:t>
      </w:r>
      <w:r>
        <w:rPr>
          <w:lang w:val="id_ID" w:bidi="id_ID"/>
        </w:rPr>
        <w:t xml:space="preserve"> kami belajar tentang kejahatan orang-orang di bumi. Allah melihat semua yang terjadi. Allah berbicara dalam adegan kedua.</w:t>
      </w:r>
    </w:p>
    <w:p>
      <w:pPr/>
      <w:r>
        <w:rPr>
          <w:lang w:val="id_ID" w:bidi="id_ID"/>
        </w:rPr>
      </w:r>
      <w:r>
        <w:rPr>
          <w:b/>
          <w:lang w:val="id_ID" w:bidi="id_ID"/>
        </w:rPr>
        <w:t>Adegan ketiga</w:t>
      </w:r>
      <w:r>
        <w:rPr>
          <w:lang w:val="id_ID" w:bidi="id_ID"/>
        </w:rPr>
        <w:t xml:space="preserve"> Allah mengatakan kepada Nuh bahwa semua makhluk hidup akan dihancurkan. Allah mengatakan kepada Nuh untuk membangun bahtera atau bahtera yang besar. Allah memberikan petunjuk khusus tentang ukuran bahtera itu, jenis kayu yang akan digunakan untuk membangun bahtera itu, jumlah lantai dalam bahtera dan bahkan di mana memasang pintu. Nuh tidak berbicara dalam adegan ini.</w:t>
      </w:r>
    </w:p>
    <w:p>
      <w:pPr/>
      <w:r>
        <w:rPr>
          <w:lang w:val="id_ID" w:bidi="id_ID"/>
        </w:rPr>
      </w:r>
      <w:r>
        <w:rPr>
          <w:b/>
          <w:lang w:val="id_ID" w:bidi="id_ID"/>
        </w:rPr>
        <w:t>Adegan keempat:</w:t>
      </w:r>
      <w:r>
        <w:rPr>
          <w:lang w:val="id_ID" w:bidi="id_ID"/>
        </w:rPr>
        <w:t xml:space="preserve"> Allah mengingatkan Nuh mengapa Nuh membangun bahtera. Allah menegaskan kembali perjanjian dengan Nuh. Allah mengatakan kepada Nuh untuk memasukkan pasangan binatang, jantan dan betina dari setiap spesies dalam bahtera. Allah mengatakan kepada Nuh bahwa binatang-binatang ini akan datang kepada Nuh. Allah juga mengatakan kepada Nuh untuk memasukkan makanan ke dalam bahtera untuk binatang-binatang dan bagi keluarga Nuh. Nuh tidak berbicara.</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anak-anak Nuh</w:t>
      </w:r>
    </w:p>
    <w:p>
      <w:pPr>
        <w:pStyle w:val="ListBullet"/>
        <w:spacing w:line="240" w:lineRule="auto"/>
        <w:ind w:left="720"/>
      </w:pPr>
      <w:r>
        <w:rPr>
          <w:lang w:val="id_ID" w:bidi="id_ID"/>
        </w:rPr>
      </w:r>
      <w:r>
        <w:rPr>
          <w:lang w:val="id_ID" w:bidi="id_ID"/>
        </w:rPr>
        <w:t>Istri-istri dari masing-masing anak</w:t>
      </w:r>
    </w:p>
    <w:p>
      <w:pPr>
        <w:pStyle w:val="ListBullet"/>
        <w:spacing w:line="240" w:lineRule="auto"/>
        <w:ind w:left="720"/>
      </w:pPr>
      <w:r>
        <w:rPr>
          <w:lang w:val="id_ID" w:bidi="id_ID"/>
        </w:rPr>
      </w:r>
      <w:r>
        <w:rPr>
          <w:lang w:val="id_ID" w:bidi="id_ID"/>
        </w:rPr>
        <w:t>Binatang-binatang</w:t>
      </w:r>
    </w:p>
    <w:p>
      <w:pPr>
        <w:pStyle w:val="ListBullet"/>
        <w:spacing w:line="240" w:lineRule="auto"/>
        <w:ind w:left="720"/>
      </w:pPr>
      <w:r>
        <w:rPr>
          <w:lang w:val="id_ID" w:bidi="id_ID"/>
        </w:rPr>
      </w:r>
      <w:r>
        <w:rPr>
          <w:lang w:val="id_ID" w:bidi="id_ID"/>
        </w:rPr>
        <w:t>Orang-orang lain</w:t>
      </w:r>
    </w:p>
    <w:p>
      <w:pPr/>
      <w:r>
        <w:rPr>
          <w:lang w:val="id_ID" w:bidi="id_ID"/>
        </w:rPr>
      </w:r>
      <w:r>
        <w:rPr>
          <w:lang w:val="id_ID" w:bidi="id_ID"/>
        </w:rPr>
        <w:t>Dalam babak ini, kelompok diminta membuat papan cerita, menggambar, atau menggunakan alat peraga (benda-benda yang bisa dipindahkan, seperti batu, ranting, atau mainan anak-anak) untuk menggambarkan cerita beserta aksinya.</w:t>
      </w:r>
    </w:p>
    <w:p>
      <w:pPr/>
      <w:r>
        <w:rPr>
          <w:lang w:val="id_ID" w:bidi="id_ID"/>
        </w:rPr>
      </w:r>
      <w:r>
        <w:rPr>
          <w:lang w:val="id_ID" w:bidi="id_ID"/>
        </w:rPr>
        <w:t>Dalam Adegan yang pertama, Nuh diperkenalkan. Nuh adalah orang yang benar. Nuh adalah satu-satunya orang yang tidak bercela di bumi pada saat ini. Nuh tidak tanpa dosa. Nuh hidup dalam persekutuan yang dekat dengan Allah. 3 anak Nuh juga diperkenalkan dalam adegan ini. kami tidak tahu apakah mereka membantu Nuh membangun bahtera. Istri Nuh dan istri anak-anak belum disebutkan. Allah melihat semua kerusakan dengan orang-orang dan memutuskan untuk menghancurkan mereka.</w:t>
      </w:r>
    </w:p>
    <w:p>
      <w:pPr/>
      <w:r>
        <w:rPr>
          <w:lang w:val="id_ID" w:bidi="id_ID"/>
        </w:rPr>
      </w:r>
      <w:r>
        <w:rPr>
          <w:lang w:val="id_ID" w:bidi="id_ID"/>
        </w:rPr>
        <w:t>Nuh berjalan dalam persekutuan yang dekat dengan Allah. Ini berarti bahwa mereka dapat berjalan dan berbicara bersama dan menikmati hubungan satu sama lain.</w:t>
      </w:r>
    </w:p>
    <w:p>
      <w:pPr/>
      <w:r>
        <w:rPr>
          <w:lang w:val="id_ID" w:bidi="id_ID"/>
        </w:rPr>
      </w:r>
      <w:r>
        <w:rPr>
          <w:lang w:val="id_ID" w:bidi="id_ID"/>
        </w:rPr>
        <w:t>Dalam adegan kedua, Allah mengamati kerusakan dan kekejaman di bumi. Perikop itu mengulangi ungkapan ini dua kali.</w:t>
      </w:r>
    </w:p>
    <w:p>
      <w:pPr/>
      <w:r>
        <w:rPr>
          <w:lang w:val="id_ID" w:bidi="id_ID"/>
        </w:rPr>
      </w:r>
      <w:r>
        <w:rPr>
          <w:lang w:val="id_ID" w:bidi="id_ID"/>
        </w:rPr>
        <w:t>Mengapa Allah mengulangi pengamatan ini dua kali? Dalam bahasamu, bagaimana kamu menekankan sesuatu yang benar-benar penting?</w:t>
      </w:r>
    </w:p>
    <w:p>
      <w:pPr/>
      <w:r>
        <w:rPr>
          <w:lang w:val="id_ID" w:bidi="id_ID"/>
        </w:rPr>
      </w:r>
      <w:r>
        <w:rPr>
          <w:lang w:val="id_ID" w:bidi="id_ID"/>
        </w:rPr>
        <w:t>Dalam adegan ketiga, Allah berkata kepada Nuh, "Aku telah memutuskan untuk menghancurkan semua makhluk hidup di bumi karena mereka telah memenuhi bumi dengan kekejaman." Kemudian Allah mengatakan kepada Nuh untuk membangun bahtera. Allah mengatakan kepada Nuh jenis kayu yang akan digunakan. Allah mengatakan untuk membuat bahtera itu memiliki panjang 150 meter, lebar 25 meter, dan tinggi 15 meter dan menempatkan 3 lantai dalam bahtera. Allah mengatakan kepada Nuh untuk membuat bahtera itu kedap air dengan menutupinya dengan tar di dalam dan di luar. Allah mengatakan kepada Nuh untuk memasang kandang dan sarang untuk binatang-binatang untuk digunakan. Allah mengatakan kepada Nuh untuk memasang pintu di sisi. Allah mengatakan kepada Nuh untuk meninggalkan ruang 50 sentimeter di sekamir atap antara sisi bahtera dan atap.</w:t>
      </w:r>
    </w:p>
    <w:p>
      <w:pPr/>
      <w:r>
        <w:rPr>
          <w:lang w:val="id_ID" w:bidi="id_ID"/>
        </w:rPr>
      </w:r>
      <w:r>
        <w:rPr>
          <w:lang w:val="id_ID" w:bidi="id_ID"/>
        </w:rPr>
        <w:t>Dalam adegan keempat, Allah terus memberikan petunjuk kepada Nuh. Allah mengatakan kepada Nuh bahwa akan ada banjir yang akan menghancurkan setiap makhluk hidup di bumi. Kemudian Allah mengatakan kepada Nuh bahwa Nuh dan keluarganya akan aman. Ini berbeda dengan apa yang akan terjadi pada orang lain. Allah mengatakan kepada Nuh untuk memasukkan pasangan binatang, jantan dan betina, dari setiap spesies dalam bahtera. Kemudian Allah mengatakan kepada Nuh bahwa binatang-binatang ini akan datang kepada Nuh. Ini berarti bahwa Nuh dan anak-anaknya tidak harus pergi dan mencari binatang-binatang. Allah mengatakan kepada Nuh untuk memasukkan cukup makanan ke dalam bahtera untuk semua binatang dan bagi keluarga Nuh. Allah tidak mengatakan kepada Nuh berapa lama ia akan berada di dalam bahtera dengan binatang-binatang. Nuh melakukan segala sesuatu persis seperti yang Allah perintahkan.</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4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anak-anak Nuh</w:t>
      </w:r>
    </w:p>
    <w:p>
      <w:pPr>
        <w:pStyle w:val="ListBullet"/>
        <w:spacing w:line="240" w:lineRule="auto"/>
        <w:ind w:left="720"/>
      </w:pPr>
      <w:r>
        <w:rPr>
          <w:lang w:val="id_ID" w:bidi="id_ID"/>
        </w:rPr>
      </w:r>
      <w:r>
        <w:rPr>
          <w:lang w:val="id_ID" w:bidi="id_ID"/>
        </w:rPr>
        <w:t>Istri-istri dari masing-masing anak</w:t>
      </w:r>
    </w:p>
    <w:p>
      <w:pPr>
        <w:pStyle w:val="ListBullet"/>
        <w:spacing w:line="240" w:lineRule="auto"/>
        <w:ind w:left="720"/>
      </w:pPr>
      <w:r>
        <w:rPr>
          <w:lang w:val="id_ID" w:bidi="id_ID"/>
        </w:rPr>
      </w:r>
      <w:r>
        <w:rPr>
          <w:lang w:val="id_ID" w:bidi="id_ID"/>
        </w:rPr>
        <w:t>Binatang-binatang</w:t>
      </w:r>
    </w:p>
    <w:p>
      <w:pPr>
        <w:pStyle w:val="ListBullet"/>
        <w:spacing w:line="240" w:lineRule="auto"/>
        <w:ind w:left="720"/>
      </w:pPr>
      <w:r>
        <w:rPr>
          <w:lang w:val="id_ID" w:bidi="id_ID"/>
        </w:rPr>
      </w:r>
      <w:r>
        <w:rPr>
          <w:lang w:val="id_ID" w:bidi="id_ID"/>
        </w:rPr>
        <w:t>Orang-orang lain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percakapan, alur, jalannya kisah, dan urutan waktu dalam cerita.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Ketika kelompok memerankan kisah ini untuk kedua kalinya, hentikan mereka pada titik-titik tertentu. </w:t>
      </w:r>
    </w:p>
    <w:p>
      <w:pPr/>
      <w:r>
        <w:rPr>
          <w:lang w:val="id_ID" w:bidi="id_ID"/>
        </w:rPr>
      </w:r>
      <w:r>
        <w:rPr>
          <w:lang w:val="id_ID" w:bidi="id_ID"/>
        </w:rPr>
        <w:t>Pada awal Adegan yang pertama, Nuh diperkenalkan. Dalam adegan ini, kami mengenal Nuh sebagai orang yang benar. Dia adalah satu-satunya orang yang tidak bercela yang hidup di pada saat ini. Nuh berjalan dalam persekutuan yang dekat dengan Allah. Nuh memiliki 3 anak bernama Sem, Ham dan Yafet.</w:t>
      </w:r>
    </w:p>
    <w:p>
      <w:pPr/>
      <w:r>
        <w:rPr>
          <w:lang w:val="id_ID" w:bidi="id_ID"/>
        </w:rPr>
      </w:r>
      <w:r>
        <w:rPr>
          <w:lang w:val="id_ID" w:bidi="id_ID"/>
        </w:rPr>
        <w:t xml:space="preserve">Hentikan adegannya: Mintalah orang yang memerankan Nuh untuk menggambarkan hubungannya dengan Allah kamu mungkin mendengar, "Saya berbicara dengan Allah secara teratur, saya dapat mengatakan apa pun kepada Allah, rasanya nyaman dengan dekat kepada Allah. Tanya kepada ketiga anak-anak itu, "Ceritakan kepada kami tentang ayahmu. Orang macam apa dia?" Kamu mungkin mendengar, "Dia adalah laki-laki yang baik, dia jujur, dia memperlakukan kami dengan baik, orang-orang menyukai dia, dia mencoba mengikuti jalan Allah." Lanjutkan adegannya. </w:t>
      </w:r>
    </w:p>
    <w:p>
      <w:pPr/>
      <w:r>
        <w:rPr>
          <w:lang w:val="id_ID" w:bidi="id_ID"/>
        </w:rPr>
      </w:r>
      <w:r>
        <w:rPr>
          <w:lang w:val="id_ID" w:bidi="id_ID"/>
        </w:rPr>
        <w:t>Nuh tidak bercela.</w:t>
      </w:r>
    </w:p>
    <w:p>
      <w:pPr/>
      <w:r>
        <w:rPr>
          <w:lang w:val="id_ID" w:bidi="id_ID"/>
        </w:rPr>
      </w:r>
      <w:r>
        <w:rPr>
          <w:lang w:val="id_ID" w:bidi="id_ID"/>
        </w:rPr>
        <w:t xml:space="preserve">Hentikan adegan itu: Tanyakan kepada Nuh bagaimana ia menjalani kehidupan yang tidak bercela. kamu mungkin mendengar, "Saya menyembah Allah atau "Saya mencoba menaati apa yang dikatakan Allah "Saya memperlakukan orang-orang di sekamir saya dengan hormat, bukan kekerasan." Lanjutkan adegannya. </w:t>
      </w:r>
    </w:p>
    <w:p>
      <w:pPr/>
      <w:r>
        <w:rPr>
          <w:lang w:val="id_ID" w:bidi="id_ID"/>
        </w:rPr>
      </w:r>
      <w:r>
        <w:rPr>
          <w:lang w:val="id_ID" w:bidi="id_ID"/>
        </w:rPr>
        <w:t>Dalam adegan kedua, Allah melihat bahwa dunia telah menjadi rusak dan penuh dengan kekejaman.</w:t>
      </w:r>
    </w:p>
    <w:p>
      <w:pPr/>
      <w:r>
        <w:rPr>
          <w:lang w:val="id_ID" w:bidi="id_ID"/>
        </w:rPr>
      </w:r>
      <w:r>
        <w:rPr>
          <w:lang w:val="id_ID" w:bidi="id_ID"/>
        </w:rPr>
        <w:t xml:space="preserve">Hentikan adegan itu: Tanyakan kepada Allah" Apa yang kamu lihat di antara orang-orang di bumi?" kamu mungkin mendengar, "Saya melihat kekacauan," atau "Saya melihat kekerasan antara laki-laki dan antara laki-laki dan perempuan dan antara perempuan. Orang-orang tidak mengikuti cara saya." Lanjutkan adegannya. </w:t>
      </w:r>
    </w:p>
    <w:p>
      <w:pPr/>
      <w:r>
        <w:rPr>
          <w:lang w:val="id_ID" w:bidi="id_ID"/>
        </w:rPr>
      </w:r>
      <w:r>
        <w:rPr>
          <w:lang w:val="id_ID" w:bidi="id_ID"/>
        </w:rPr>
        <w:t>Kemudian di dalam adegan yang ketiga, Allah berkata kepada Nuh, "Aku memutuskan untuk menghancurkan semua makhluk hidup karena mereka telah memenuhi bumi dengan kekejaman. Aku akan menghancurkan mereka semua bersama bumi."</w:t>
      </w:r>
    </w:p>
    <w:p>
      <w:pPr/>
      <w:r>
        <w:rPr>
          <w:lang w:val="id_ID" w:bidi="id_ID"/>
        </w:rPr>
      </w:r>
      <w:r>
        <w:rPr>
          <w:lang w:val="id_ID" w:bidi="id_ID"/>
        </w:rPr>
        <w:t xml:space="preserve">Hentikan adegannya: Tanyakan kepada Allah "Bagaimana perasaanmu saat kamu membuat keputusan ini?" kamu mungkin mendengar, "Saya merasa sedih atau duka karena orang-orang berperilaku seperti ini. Saya menyesal telah menciptakan mereka." Tanyakan kepada Nuh, "Bagaimana perasaan kamu saat kamu mendengar Allah berbicara seperti ini?" kamu mungkin mendengar, "Saya merasa sedih atau kesepian," atau "Saya tidak mengerti." Lanjutkan adegannya. </w:t>
      </w:r>
    </w:p>
    <w:p>
      <w:pPr/>
      <w:r>
        <w:rPr>
          <w:lang w:val="id_ID" w:bidi="id_ID"/>
        </w:rPr>
      </w:r>
      <w:r>
        <w:rPr>
          <w:lang w:val="id_ID" w:bidi="id_ID"/>
        </w:rPr>
        <w:t>Nuh membangun bahtera sesuai dengan petunjuk yang Allah telah berikan. Bahtera itu memiliki panjang 150 meter, lebar 25 meter, dan tinggi 15 meter. Nuh membuat bahtera itu kedap air. Nuh membangun kandang untuk binatang-binatang. Nuh memasang pintu di sisi bahtera.</w:t>
      </w:r>
    </w:p>
    <w:p>
      <w:pPr/>
      <w:r>
        <w:rPr>
          <w:lang w:val="id_ID" w:bidi="id_ID"/>
        </w:rPr>
      </w:r>
      <w:r>
        <w:rPr>
          <w:lang w:val="id_ID" w:bidi="id_ID"/>
        </w:rPr>
        <w:t xml:space="preserve">Hentikan adegannya: Tanyakan kepada Nuh, "Mengapa kamu membangun bahtera ini?" kamu mungkin akan mendengar, "Karena Allah mengatakan kepada saya untuk membangunnya." Lanjutkan adegannya. </w:t>
      </w:r>
    </w:p>
    <w:p>
      <w:pPr/>
      <w:r>
        <w:rPr>
          <w:lang w:val="id_ID" w:bidi="id_ID"/>
        </w:rPr>
      </w:r>
      <w:r>
        <w:rPr>
          <w:lang w:val="id_ID" w:bidi="id_ID"/>
        </w:rPr>
        <w:t>Dalam adegan keempat, Allah berkata kepada Nuh, "Aku akan menutupi bumi dengan banjir yang akan menghancurkan segala sesuatu yang bernapas. Segala sesuatu di bumi akan mati."</w:t>
      </w:r>
    </w:p>
    <w:p>
      <w:pPr/>
      <w:r>
        <w:rPr>
          <w:lang w:val="id_ID" w:bidi="id_ID"/>
        </w:rPr>
      </w:r>
      <w:r>
        <w:rPr>
          <w:lang w:val="id_ID" w:bidi="id_ID"/>
        </w:rPr>
        <w:t xml:space="preserve">Hentikan adegannya: Tanyakan kepada Nuh, "Allah memberi tahu kamu bahwa banjir akan datang. Bagaimana perasaan kamu tentang hal itu? kamu mungkin mendengar, "Saya tidak tahu apa itu banjir." Atau, "Saya akan berada di dalam bahtera sehingga saya akan aman." Atau, "Saya khawatir mengenai teman-teman dan kerabat saya." Lanjutkan adegannya. </w:t>
      </w:r>
    </w:p>
    <w:p>
      <w:pPr/>
      <w:r>
        <w:rPr>
          <w:lang w:val="id_ID" w:bidi="id_ID"/>
        </w:rPr>
      </w:r>
      <w:r>
        <w:rPr>
          <w:lang w:val="id_ID" w:bidi="id_ID"/>
        </w:rPr>
        <w:t>Allah berkata kepada Nuh, "Aku akan menegaskan kembali perjanjian-Ku atau janji penting-Ku dengan kamu." Kemudian Allah mengatakan kepada Nuh untuk masuk ke dalam bahtera dan membawa istrinya, 3 anak dan istri dari masing-masing anaknya. Ini berarti 8 orang masuk ke dalam perahu.</w:t>
      </w:r>
    </w:p>
    <w:p>
      <w:pPr/>
      <w:r>
        <w:rPr>
          <w:lang w:val="id_ID" w:bidi="id_ID"/>
        </w:rPr>
      </w:r>
      <w:r>
        <w:rPr>
          <w:lang w:val="id_ID" w:bidi="id_ID"/>
        </w:rPr>
        <w:t xml:space="preserve">Hentikan adegannya: Tanyakan kepada istri Nuh, "Bagaimana perasaan kamu tentang meninggalkan teman-teman dan keluargamu?" kamu mungkin mendengar, "Saya khawatir tentang mereka," atau "Saya tidak ingin mereka mati." Tanyakan kepada 3 anak-anak, "Bagaimana perasaan kamu tentang banjir ini yang akan datang?" kamu mungkin mendengar, "Saya tidak takut," atau "Saya tidak mengerti mengapa ini terjadi," atau "Saya khawatir tentang teman-teman saya." Tanyakan kepada para istri anak-anak "Apa yang kamu rasakan saat kamu masuk ke dalam bahtera. kamu mungkin mendengar, "Saya khawatir tentang keluarga saya," atau "Saya tidak mengerti mengapa saya melakukan ini," atau "Saya berharap orang tua saya bersama kami." Lanjutkan adegannya. </w:t>
      </w:r>
    </w:p>
    <w:p>
      <w:pPr/>
      <w:r>
        <w:rPr>
          <w:lang w:val="id_ID" w:bidi="id_ID"/>
        </w:rPr>
      </w:r>
      <w:r>
        <w:rPr>
          <w:lang w:val="id_ID" w:bidi="id_ID"/>
        </w:rPr>
        <w:t>Allah mengatakan kepada Nuh untuk membawa pasangan dari setiap jenis binatang, jantan dan betina, dan sepasang dari setiap jenis burung, jantan dan betina, ke dalam bahtera. Allah mengatakan kepada Nuh bahwa binatang-binatang akan datang kepada Nuh. Allah juga mengatakan kepada Nuh untuk memasukkan cukup makanan untuk binatang-binatang dan bagi keluarganya ke dalam bahtera.</w:t>
      </w:r>
    </w:p>
    <w:p>
      <w:pPr/>
      <w:r>
        <w:rPr>
          <w:lang w:val="id_ID" w:bidi="id_ID"/>
        </w:rPr>
      </w:r>
      <w:r>
        <w:rPr>
          <w:lang w:val="id_ID" w:bidi="id_ID"/>
        </w:rPr>
        <w:t xml:space="preserve">Hentikan adegannya: Tanyakan kepada Nuh, "Bagaimana kamu tahu apakah kamu memiliki cukup makanan untuk semua orang?" kamu mungkin mendengar, "Saya berharap saya memiliki cukup karena saya tidak tahu berapa lama ini akan berlangsung," atau "Saya tidak tahu berapa banyak yang harus dimasukkan ke dalam bahtera. Lanjutkan adegannya. </w:t>
      </w:r>
    </w:p>
    <w:p>
      <w:pPr/>
      <w:r>
        <w:rPr>
          <w:lang w:val="id_ID" w:bidi="id_ID"/>
        </w:rPr>
      </w:r>
      <w:r>
        <w:rPr>
          <w:lang w:val="id_ID" w:bidi="id_ID"/>
        </w:rPr>
        <w:t>Nuh menaati Allah. Nuh melakukan segala sesuatu persis seperti yang Allah katakan untuk dikerjakan.</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Ini adalah kisah Nuh. Bacaan itu menggunakan kata </w:t>
      </w:r>
      <w:r>
        <w:rPr>
          <w:b/>
          <w:lang w:val="id_ID" w:bidi="id_ID"/>
        </w:rPr>
        <w:t>generasi-generasi</w:t>
      </w:r>
      <w:r>
        <w:rPr>
          <w:lang w:val="id_ID" w:bidi="id_ID"/>
        </w:rPr>
        <w:t xml:space="preserve"> dari Nuh. Dalam konteks ini, kata itu berarti bahwa ini adalah kisah Nuh atau ini adalah kisah tentang Nuh. Kata itu juga dapat berarti sejarah Nuh atau catatan tentang peristiwa yang menyangkut Nuh. </w:t>
      </w:r>
      <w:r>
        <w:rPr>
          <w:lang w:val="id_ID" w:bidi="id_ID"/>
        </w:rPr>
        <w:t>Generasi-generasi</w:t>
      </w:r>
      <w:r>
        <w:rPr>
          <w:lang w:val="id_ID" w:bidi="id_ID"/>
        </w:rPr>
        <w:t xml:space="preserve"> ada di Glosarium Utama.</w:t>
      </w:r>
    </w:p>
    <w:p>
      <w:pPr/>
      <w:r>
        <w:rPr>
          <w:lang w:val="id_ID" w:bidi="id_ID"/>
        </w:rPr>
      </w:r>
      <w:r>
        <w:rPr>
          <w:lang w:val="id_ID" w:bidi="id_ID"/>
        </w:rPr>
        <w:t xml:space="preserve">Nuh adalah orang </w:t>
      </w:r>
      <w:r>
        <w:rPr>
          <w:b/>
          <w:lang w:val="id_ID" w:bidi="id_ID"/>
        </w:rPr>
        <w:t>yang</w:t>
      </w:r>
      <w:r>
        <w:rPr>
          <w:lang w:val="id_ID" w:bidi="id_ID"/>
        </w:rPr>
        <w:t xml:space="preserve"> benar. Nuh adalah seorang yang </w:t>
      </w:r>
      <w:r>
        <w:rPr>
          <w:b/>
          <w:lang w:val="id_ID" w:bidi="id_ID"/>
        </w:rPr>
        <w:t>tidak</w:t>
      </w:r>
      <w:r>
        <w:rPr>
          <w:lang w:val="id_ID" w:bidi="id_ID"/>
        </w:rPr>
        <w:t xml:space="preserve"> bercacat/bercela. Nuh berjalan dalam </w:t>
      </w:r>
      <w:r>
        <w:rPr>
          <w:b/>
          <w:lang w:val="id_ID" w:bidi="id_ID"/>
        </w:rPr>
        <w:t>persekutuan</w:t>
      </w:r>
      <w:r>
        <w:rPr>
          <w:lang w:val="id_ID" w:bidi="id_ID"/>
        </w:rPr>
        <w:t xml:space="preserve"> yang dekat dengan Allah. Kedua kata, benar dan tidak bercela, memberi makna yang sama. Benar berarti bahwa Nuh mengikuti sesuai dengan standar moral. Tanpa cacat berarti bahwa Nuh tidak memiliki cacat apa pun. Itu tidak berarti bahwa Nuh tidak berdosa. Hanya seseorang yang benar dan tidak bercela yang dapat berjalan dalam persekutuan dengan Allah. Persekutuan menyiratkan hubungan yang baik. Ini adalah pertama kalinya kata </w:t>
      </w:r>
      <w:r>
        <w:rPr>
          <w:lang w:val="id_ID" w:bidi="id_ID"/>
        </w:rPr>
        <w:t>benar muncul</w:t>
      </w:r>
      <w:r>
        <w:rPr>
          <w:lang w:val="id_ID" w:bidi="id_ID"/>
        </w:rPr>
        <w:t xml:space="preserve"> dalam Kejadian. Glosarium Utama memiliki beberapa kegiatan yang disarankan untuk membantu menentukan cara terbaik untuk menggambarkan atau mengatakan kebenaran dalam bahasamu.</w:t>
      </w:r>
    </w:p>
    <w:p>
      <w:pPr/>
      <w:r>
        <w:rPr>
          <w:lang w:val="id_ID" w:bidi="id_ID"/>
        </w:rPr>
      </w:r>
      <w:r>
        <w:rPr>
          <w:lang w:val="id_ID" w:bidi="id_ID"/>
        </w:rPr>
        <w:t>Satu kegiatan yang mungkin membantu adalah menggunakan pot tanah liat yang rusak atau cangkir yang rusak. Hancurkan dan mintalah kelompok untuk mengembalikannya. Mereka akan melihat bahwa setelah benda itu rusak, maka tidak pernah dapat dikembalikan ke keadaan semula. Bantu kelompok untuk memahami bahwa Allah dapat mengembalikan benda itu ke bentuk aslinya yang berguna. Ini adalah kebenaran. Allah mengembalikannya ke bentuk aslinya. Kelompok itu mungkin juga menemukan bahwa ada idiom atau gambar tentang kata dalam bahasa yang mungkin membantu. Satu contoh dapat mengatakan: menjadi benar di hadapan Allah. Berikut adalah dua cara kamu mungkin menggambarkan Nuh: Salah satu cara untuk mengatakan ini adalah mengatakan Nuh adalah orang yang baik yang menaati Allah. Cara lain adalah mengatakan bahwa Nuh adalah satu-satunya orang pada saat itu yang jujur dan yang berjalan dengan Allah. Setelah kamu melakukan kegiatan yang disarankan ini, kamu mungkin menemukan cara yang lebih baik untuk mengatakan ini dalam bahasa kamu.</w:t>
      </w:r>
    </w:p>
    <w:p>
      <w:pPr/>
      <w:r>
        <w:rPr>
          <w:lang w:val="id_ID" w:bidi="id_ID"/>
        </w:rPr>
      </w:r>
      <w:r>
        <w:rPr>
          <w:lang w:val="id_ID" w:bidi="id_ID"/>
        </w:rPr>
        <w:t>Nuh memiliki 3 anak bernama Sem, Ham dan Yafet. Kisah itu tidak menceritakan apa pun kepada kami tentang anak-anak. Nama mereka akan disebutkan lagi berkali-kali dalam Firman Allah. Ketika kamu mengatakannya dalam bahasa kamu, pastikan mereka tidak memiliki makna tertentu dalam bahasa kamu.</w:t>
      </w:r>
    </w:p>
    <w:p>
      <w:pPr/>
      <w:r>
        <w:rPr>
          <w:lang w:val="id_ID" w:bidi="id_ID"/>
        </w:rPr>
      </w:r>
      <w:r>
        <w:rPr>
          <w:lang w:val="id_ID" w:bidi="id_ID"/>
        </w:rPr>
        <w:t xml:space="preserve">Allah melihat bahwa </w:t>
      </w:r>
      <w:r>
        <w:rPr>
          <w:b/>
          <w:lang w:val="id_ID" w:bidi="id_ID"/>
        </w:rPr>
        <w:t>bumi</w:t>
      </w:r>
      <w:r>
        <w:rPr>
          <w:lang w:val="id_ID" w:bidi="id_ID"/>
        </w:rPr>
        <w:t xml:space="preserve"> telah menjadi </w:t>
      </w:r>
      <w:r>
        <w:rPr>
          <w:b/>
          <w:lang w:val="id_ID" w:bidi="id_ID"/>
        </w:rPr>
        <w:t>rusak</w:t>
      </w:r>
      <w:r>
        <w:rPr>
          <w:lang w:val="id_ID" w:bidi="id_ID"/>
        </w:rPr>
        <w:t xml:space="preserve"> dan penuh dengan </w:t>
      </w:r>
      <w:r>
        <w:rPr>
          <w:b/>
          <w:lang w:val="id_ID" w:bidi="id_ID"/>
        </w:rPr>
        <w:t>kekejaman</w:t>
      </w:r>
      <w:r>
        <w:rPr>
          <w:lang w:val="id_ID" w:bidi="id_ID"/>
        </w:rPr>
        <w:t>. Bumi merujuk kepada planet kami. Gunakan kata yang sama untuk bumi yang telah kamu gunakan dalam perikop sebelumnya. Allah mengulangi pengamatan ini tentang bumi dua kali. Ketika kami mengatakan bahwa seseorang rusak, kami biasanya bermaksud bahwa orang ini melakukan hal-hal yang buruk atau hal-hal yang jahat kepada orang lain sehingga situasinya sendiri menjadi lebih baik. Misalnya, seseorang yang jahat mungkin mengambil sepotong harta dari orang lain tanpa membayar nilai harta itu. Kekerasan berarti bahwa orang-orang yang jahat ini melakukan hal-hal dengan paksaan yang menyakiti orang lain.</w:t>
      </w:r>
    </w:p>
    <w:p>
      <w:pPr/>
      <w:r>
        <w:rPr>
          <w:lang w:val="id_ID" w:bidi="id_ID"/>
        </w:rPr>
      </w:r>
      <w:r>
        <w:rPr>
          <w:lang w:val="id_ID" w:bidi="id_ID"/>
        </w:rPr>
        <w:t xml:space="preserve">Allah mengatakan kepada Nuh bahwa semua makhluk hidup di bumi akan dihancurkan. Allah berkata, "Aku akan </w:t>
      </w:r>
      <w:r>
        <w:rPr>
          <w:b/>
          <w:lang w:val="id_ID" w:bidi="id_ID"/>
        </w:rPr>
        <w:t>menghancurkan mereka</w:t>
      </w:r>
      <w:r>
        <w:rPr>
          <w:lang w:val="id_ID" w:bidi="id_ID"/>
        </w:rPr>
        <w:t>." Menghapus sesuatu berarti bahwa itu dihapus atau dihapus sehingga terlihat seperti itu tidak pernah ada. Pikirkan tentang bagaimana kamu menghapus papan hitam. Atau kamu mungkin menggambar sesuatu di tanah dan kemudian menyapu di atasnya sehingga tanah menjadi rata lagi. Inilah artinya saat kamu menghapus sesuatu.</w:t>
      </w:r>
    </w:p>
    <w:p>
      <w:pPr/>
      <w:r>
        <w:rPr>
          <w:lang w:val="id_ID" w:bidi="id_ID"/>
        </w:rPr>
      </w:r>
      <w:r>
        <w:rPr>
          <w:lang w:val="id_ID" w:bidi="id_ID"/>
        </w:rPr>
        <w:t xml:space="preserve">Allah mengatakan kepada Nuh untuk </w:t>
      </w:r>
      <w:r>
        <w:rPr>
          <w:b/>
          <w:lang w:val="id_ID" w:bidi="id_ID"/>
        </w:rPr>
        <w:t>membangun</w:t>
      </w:r>
      <w:r>
        <w:rPr>
          <w:lang w:val="id_ID" w:bidi="id_ID"/>
        </w:rPr>
        <w:t xml:space="preserve"> bahtera. Di sini kata "membangun" berarti menciptakan atau membuat. Kata yang digunakan untuk membangun perlu bekerja dengan gagasan tentang bahtera yang sangat besar. Allah mengatakan kepada Nuh untuk menggunakan jenis kayu tertentu. Namun, kata untuk kayu ini hanya digunakan dalam kisah ini. Oleh karena itu, tidak ada seorang pun yang tahu persis jenis kayu apa yang digunakan Nuh. Kayu itu adalah jenis kayu yang baik untuk membangun bahtera.</w:t>
      </w:r>
    </w:p>
    <w:p>
      <w:pPr/>
      <w:r>
        <w:rPr>
          <w:lang w:val="id_ID" w:bidi="id_ID"/>
        </w:rPr>
      </w:r>
      <w:r>
        <w:rPr>
          <w:lang w:val="id_ID" w:bidi="id_ID"/>
        </w:rPr>
        <w:t>Allah mengatakan kepada Nuh untuk membuat bahtera kedap air dengan melapisi dengan zat yang mirip dengan tar atau aspal. Ini adalah zat yang sama yang kami gunakan pada jalan. Zat ini berasal dari pohon pinus. Nuh harus melapisinya dari dalam dan luar bahtera untuk mencegahnya dari kebocoran.</w:t>
      </w:r>
    </w:p>
    <w:p>
      <w:pPr/>
      <w:r>
        <w:rPr>
          <w:lang w:val="id_ID" w:bidi="id_ID"/>
        </w:rPr>
      </w:r>
      <w:r>
        <w:rPr>
          <w:lang w:val="id_ID" w:bidi="id_ID"/>
        </w:rPr>
        <w:t xml:space="preserve">Tunjukkan gambar perahu </w:t>
      </w:r>
      <w:r>
        <w:rPr>
          <w:lang w:val="id_ID" w:bidi="id_ID"/>
        </w:rPr>
        <w:t>yang kedap air menggunakan ter dari pohon pinus</w:t>
      </w:r>
      <w:r>
        <w:rPr>
          <w:lang w:val="id_ID" w:bidi="id_ID"/>
        </w:rPr>
        <w:t>.</w:t>
      </w:r>
    </w:p>
    <w:p>
      <w:pPr/>
      <w:r>
        <w:rPr>
          <w:lang w:val="id_ID" w:bidi="id_ID"/>
        </w:rPr>
      </w:r>
      <w:r>
        <w:rPr>
          <w:lang w:val="id_ID" w:bidi="id_ID"/>
        </w:rPr>
        <w:t xml:space="preserve">Allah kemudian mengatakan kepada Nuh untuk memasang dek dan </w:t>
      </w:r>
      <w:r>
        <w:rPr>
          <w:b/>
          <w:lang w:val="id_ID" w:bidi="id_ID"/>
        </w:rPr>
        <w:t>kandang</w:t>
      </w:r>
      <w:r>
        <w:rPr>
          <w:lang w:val="id_ID" w:bidi="id_ID"/>
        </w:rPr>
        <w:t xml:space="preserve"> di seluruh bagian dalam bahtera. Kata untuk kandang juga dapat berarti sarang. Nuh akan membawa binatang ke dalam perahu. Dengan membagi daerah itu menjadi kandang atau sarang, maka setiap pasangan binatang akan memiliki tempat istirahat yang aman. Sedikit lebih jauh dalam perikop itu, Allah mengatakan kepada Nuh berapa banyak dek yang akan dimasukkan ke dalam bahtera.</w:t>
      </w:r>
    </w:p>
    <w:p>
      <w:pPr/>
      <w:r>
        <w:rPr>
          <w:lang w:val="id_ID" w:bidi="id_ID"/>
        </w:rPr>
      </w:r>
      <w:r>
        <w:rPr>
          <w:lang w:val="id_ID" w:bidi="id_ID"/>
        </w:rPr>
        <w:t xml:space="preserve">Allah mengatakan kepada Nuh dimensi bahtera. Dalam bahasa aslinya kata hasta adalah </w:t>
      </w:r>
      <w:r>
        <w:rPr>
          <w:b/>
          <w:lang w:val="id_ID" w:bidi="id_ID"/>
        </w:rPr>
        <w:t>ukuran</w:t>
      </w:r>
      <w:r>
        <w:rPr>
          <w:lang w:val="id_ID" w:bidi="id_ID"/>
        </w:rPr>
        <w:t xml:space="preserve"> yang digunakan. Hasta adalah panjang lengan bawah rata-rata seorang laki-laki dewasa. Ini adalah cara yang umum untuk mengukur banyak hal dan sering digunakan dalam Alkitab. kami dapat mengubah kata hasta ke ukuran yang umumnya kami gunakan. Beberapa orang menggunakan meter, yang lain menggunakan kaki, sementara yang lain akan menggunakan fathom atau beberapa unit ukuran lainnya. Angka-angka umumnya dibulatkan yang berarti bahwa pengukuran itu tidak sama persis. Jika kamu menggunakan meter, bahtera itu memiliki panjang 150 meter, lebar 25 meter, dan tinggi 15 meter. Ini membuat bahtera yang benar-benar besar yang akan terapung. Allah mengatakan kepada Nuh untuk meninggalkan 1/2 meter, atau 50 sentimeter, ruang terbuka di sekamir bagian atas bahtera antara sisi dan atap. Ini adalah panjang satu hasta atau kira-kira panjang lengan bawah rata-rata. Kemudian Allah mengatakan kepada Nuh untuk memasang pintu di sisi bahtera. </w:t>
      </w:r>
      <w:r>
        <w:rPr>
          <w:lang w:val="id_ID" w:bidi="id_ID"/>
        </w:rPr>
        <w:t>Hasta</w:t>
      </w:r>
      <w:r>
        <w:rPr>
          <w:lang w:val="id_ID" w:bidi="id_ID"/>
        </w:rPr>
        <w:t xml:space="preserve"> dapat ditemukan dalam Glosarium Utama.</w:t>
      </w:r>
    </w:p>
    <w:p>
      <w:pPr/>
      <w:r>
        <w:rPr>
          <w:lang w:val="id_ID" w:bidi="id_ID"/>
        </w:rPr>
      </w:r>
      <w:r>
        <w:rPr>
          <w:lang w:val="id_ID" w:bidi="id_ID"/>
        </w:rPr>
        <w:t xml:space="preserve">Allah mengulangi bahwa bumi akan dihancurkan oleh banjir. Kemudian Allah berkata, "Aku akan menegaskan </w:t>
      </w:r>
      <w:r>
        <w:rPr>
          <w:b/>
          <w:lang w:val="id_ID" w:bidi="id_ID"/>
        </w:rPr>
        <w:t>perjanjian</w:t>
      </w:r>
      <w:r>
        <w:rPr>
          <w:lang w:val="id_ID" w:bidi="id_ID"/>
        </w:rPr>
        <w:t xml:space="preserve">-Ku dengan kamu. Perjanjian adalah perjanjian khusus yang merupakan perjanjian penting antara dua orang atau kelompok orang. Setiap sisi biasanya membuat janji untuk menjaga perjanjian itu. Lihat Glosarium Utama untuk diskusi yang lebih lengkap tentang </w:t>
      </w:r>
      <w:r>
        <w:rPr>
          <w:lang w:val="id_ID" w:bidi="id_ID"/>
        </w:rPr>
        <w:t>makna</w:t>
      </w:r>
      <w:r>
        <w:rPr>
          <w:lang w:val="id_ID" w:bidi="id_ID"/>
        </w:rPr>
        <w:t xml:space="preserve"> perjanjian.</w:t>
      </w:r>
    </w:p>
    <w:p>
      <w:pPr/>
      <w:r>
        <w:rPr>
          <w:lang w:val="id_ID" w:bidi="id_ID"/>
        </w:rPr>
      </w:r>
      <w:r>
        <w:rPr>
          <w:lang w:val="id_ID" w:bidi="id_ID"/>
        </w:rPr>
        <w:t>Allah mengatakan kepada Nuh dan keluarganya untuk masuk ke dalam perahu. Binatang-binatang datang ke dalam bahtera. Nuh tidak harus pergi dan mencari binatang-binatang. Mereka datang ke bahtera. Allah mengatakan kepada Nuh untuk membawa makanan ke dalam perahu.</w:t>
      </w:r>
    </w:p>
    <w:p>
      <w:pPr/>
      <w:r>
        <w:rPr>
          <w:lang w:val="id_ID" w:bidi="id_ID"/>
        </w:rPr>
      </w:r>
      <w:r>
        <w:rPr>
          <w:lang w:val="id_ID" w:bidi="id_ID"/>
        </w:rPr>
        <w:t>Nuh melakukan persis seperti yang telah Allah perintahkan.</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 xml:space="preserve">Pertama, seluruh kelompok harus berlatih menceritakan perikop itu dalam bahasamu sendiri. Ingatlah untuk menyertakan hal-hal yang kamu putuskan dalam langkah sebelumnya, seperti urutan waktu, kata, ungkapan, perasaan, atau apa pun yang sudah kamu bahas. </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hingga kelompok telah menceritakan kembali semua perikop itu. Anggota kelompok dapat saling memperbaiki dalam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itu tanpa gangguan setidaknya satu kali. Satu anggota kelompok bisa memakai benda apa saja, gerakan, atau papan cerita untuk membantu mengingat perikop itu.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mana dari perikop itu yang paling kamu sukai. kamu mungkin memutuskan untuk menyukai cara bercerita seorang anggota kelompok untuk suatu adegan, tetapi menyukai cara bercerita anggota kelompok lain untuk adegan lainnya. </w:t>
      </w:r>
    </w:p>
    <w:p>
      <w:pPr/>
      <w:r>
        <w:rPr>
          <w:lang w:val="id_ID" w:bidi="id_ID"/>
        </w:rPr>
      </w:r>
      <w:r>
        <w:rPr>
          <w:lang w:val="id_ID" w:bidi="id_ID"/>
        </w:rPr>
        <w:t xml:space="preserve">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7:1–24</w:t>
      </w:r>
      <w:r>
        <w:rPr>
          <w:lang w:val="id_ID" w:bidi="id_ID"/>
        </w:rPr>
      </w:r>
    </w:p>
    <w:p>
      <w:pPr>
        <w:pStyle w:val="Heading3"/>
      </w:pPr>
      <w:r>
        <w:rPr>
          <w:lang w:val="id_ID" w:bidi="id_ID"/>
        </w:rPr>
        <w:t>Dengar dan Renungkan</w:t>
      </w:r>
    </w:p>
    <w:p>
      <w:pPr/>
      <w:r>
        <w:rPr>
          <w:lang w:val="id_ID" w:bidi="id_ID"/>
        </w:rPr>
      </w:r>
      <w:r>
        <w:rPr>
          <w:lang w:val="id_ID" w:bidi="id_ID"/>
        </w:rPr>
        <w:t>Dengarkan Kejadian 7:1–24 dan renungkan dalam hatimu. Dengarkan rekaman tiga kali (dalam tiga terjemahan yang berbeda, jika memungkinkan). Kemudian bahaslah pertanyaan-pertanyaan berikut ini di dalam kelompok:</w:t>
      </w:r>
    </w:p>
    <w:p>
      <w:pPr>
        <w:pStyle w:val="ListBullet"/>
        <w:spacing w:line="240" w:lineRule="auto"/>
        <w:ind w:left="720"/>
      </w:pPr>
      <w:r>
        <w:rPr>
          <w:lang w:val="id_ID" w:bidi="id_ID"/>
        </w:rPr>
      </w:r>
      <w:r>
        <w:rPr>
          <w:lang w:val="id_ID" w:bidi="id_ID"/>
        </w:rPr>
        <w:t xml:space="preserve">Apa yang kamu sukai dalam kisah ini? </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Perikop ini adalah kisah narasi tentang bagaimana Allah menghancurkan bumi dengan banjir. Nuh adalah tokoh utama di dalam perikop ini. Allah memberi tahu Nuh apa yang harus dilakukan dan mengulangi petunjuk yang diberikan dalam perikop sebelumnya. Allah menyediakan beberapa petunjuk yang detail di dalam perikop ini. Nuh mematuhi petunjuk-petunjuk Allah. Kisah ini mengulangi apa yang dilakukan Nuh saat ia menaati Allah Kemudian ada penjelasan tentang banjir yang menghancurkan bumi. Kisah ini mungkin kadang-kadang tampak membingungkan. Kisah ini mengatakan bahwa hujan akan segera turun. Kemudian kisah ini mendukung dan memberikan kami keterangan tambahan tentang mengajak orang-orang masuk ke dalam perahu dan memberitahukan bahwa hujan akan segera datang. Dan kemudian juga, kisah ini mendukung dan memberikan keterangan tambahan. Ini terulang 4 kali. Lalu kami mendapatkan penjelasan tentang banjir yang sebenarnya. Di dalam penjelasan tersebut, kisah ini terulang 4x bahwa semua makhluk hidup mati disebabkan oleh banjir kecuali mereka yang berada di dalam perahu. </w:t>
      </w:r>
    </w:p>
    <w:p>
      <w:pPr/>
      <w:r>
        <w:rPr>
          <w:lang w:val="id_ID" w:bidi="id_ID"/>
        </w:rPr>
      </w:r>
      <w:r>
        <w:rPr>
          <w:lang w:val="id_ID" w:bidi="id_ID"/>
        </w:rPr>
        <w:t>Perikop sebelumnya diakhiri dengan pernyataan bahwa Nuh melakukan semuanya sesuai dengan yang Allah perintahkan kepadanya. Ini berarti Nuh telah membangun perahu dan menyediakan segala sesuatu untuk binatang-binatang dan keluarganya. Belum ada seorangpun yang naik ke dalam perahu. Perikop berikutnya dimulai dengan ungkapan waktu atau kata yang menunjukan bahwa setelah semua pekerjaan itu dikerjakan, lalu Allah memberikan Nuh petunjuk lebih banyak lagi. Di sini kami melihat bahwa Allah memberikan Nuh petunjuk yang lebih spesifik berkenaan dengan binatang-binatang yang akan ada di dalam perahu.</w:t>
      </w:r>
    </w:p>
    <w:p>
      <w:pPr/>
      <w:r>
        <w:rPr>
          <w:lang w:val="id_ID" w:bidi="id_ID"/>
        </w:rPr>
      </w:r>
      <w:r>
        <w:rPr>
          <w:lang w:val="id_ID" w:bidi="id_ID"/>
        </w:rPr>
        <w:t>Di kisah penciptaan kedua, kami memiliki dua nama untuk Allah yang digunakan di dalam kisah ini. Di dalam kisah itu, kata Tuhan Allah digunakan bersamaan. Dalam kisah ini kami memiliki dua nama yang sama untuk Allah-Yahweh, nama pribadi untuk Allah dan kata untuk Allah. Setiap nama digunakan secara terpisah</w:t>
      </w:r>
    </w:p>
    <w:p>
      <w:pPr/>
      <w:r>
        <w:rPr>
          <w:lang w:val="id_ID" w:bidi="id_ID"/>
        </w:rPr>
      </w:r>
      <w:r>
        <w:rPr>
          <w:lang w:val="id_ID" w:bidi="id_ID"/>
        </w:rPr>
        <w:t>Allah mengatakan bahwa Nuh adalah satu-satunya orang benar yang memiliki hubungan yang benar dengan Allah di atas bumi. Ini adalah pengulangan kisah Nuh sebagai orang benar dari perikop sebelumnya.</w:t>
      </w:r>
    </w:p>
    <w:p>
      <w:pPr/>
      <w:r>
        <w:rPr>
          <w:lang w:val="id_ID" w:bidi="id_ID"/>
        </w:rPr>
      </w:r>
      <w:r>
        <w:rPr>
          <w:lang w:val="id_ID" w:bidi="id_ID"/>
        </w:rPr>
        <w:t>Di pendahuluan kisah Nuh, kami memiliki kata generasi-generasi yang berhubungan dengan kisah atau kisah Nuh. Di perikop ini, kami menemukan kata generasi lagi. Kata generasi memiliki arti yang berbeda di dalam konteks ini. Di sini kata generasi tertuju kepada orang-orang yang hidup pada saat yang sama seperti di generasi kamu atau mereka yang hidup pada saat yang sama dengan kamu. Kata ini tidak merujuk kepada nenek moyang Nuh tetapi kepada orang-orang yang hidup se-jaman.</w:t>
      </w:r>
    </w:p>
    <w:p>
      <w:pPr/>
      <w:r>
        <w:rPr>
          <w:lang w:val="id_ID" w:bidi="id_ID"/>
        </w:rPr>
      </w:r>
      <w:r>
        <w:rPr>
          <w:lang w:val="id_ID" w:bidi="id_ID"/>
        </w:rPr>
        <w:t>Allah memberitahu Nuh untuk membawa keluarganya masuk ke dalam perahu. Inilah keluarga inti Nuh: Nuh, istrinya, tiga orang anaknya, Sem, Ham, dan Yafet, dan istri-istri mereka. Semuanya ada 8 orang. Di beberapa tempat lain, kata keluarga atau rumah tangga bisa berarti sekelompok besar orang atau bahkan sebuah marga. Di dalam kisah ini, kata rumah tangga hanya berarti keluarga inti Nuh saja, 8 orang yang disebut tadi.</w:t>
      </w:r>
    </w:p>
    <w:p>
      <w:pPr/>
      <w:r>
        <w:rPr>
          <w:lang w:val="id_ID" w:bidi="id_ID"/>
        </w:rPr>
      </w:r>
      <w:r>
        <w:rPr>
          <w:lang w:val="id_ID" w:bidi="id_ID"/>
        </w:rPr>
        <w:t>Bahaslah tentang arti kata "keluarga" di dalam bahasa &amp; budaya kamu. Kata apa yang kamu gunakan untuk menggambarkan 8 orang dari keluarga inti Nuh?</w:t>
      </w:r>
    </w:p>
    <w:p>
      <w:pPr/>
      <w:r>
        <w:rPr>
          <w:lang w:val="id_ID" w:bidi="id_ID"/>
        </w:rPr>
      </w:r>
      <w:r>
        <w:rPr>
          <w:lang w:val="id_ID" w:bidi="id_ID"/>
        </w:rPr>
        <w:t>Allah memberitahukan Nuh untuk membawa binatang-binatang ke dalam perahu. Tetapi kali ini Allah memberikan penjelasan yang lebih detail tentang binatang-binatang &amp; burung-burung. Nuh harus membawa tujuh pasang dari setiap jenis binatang-binatang yang bersih dan tujuh pasang dari setiap jenis burung-burung. Ini berarti Nuh harus membawa 7 jantan &amp; 7 betina dari setiap jenis binatang yang bersih dan setiap jenis burung. Lalu untuk binatang-binatang yang lainnya, Nuh harus membawa 1 pasang atau 1 jantan dan 1 betina dari setiap jenisnya. Binatang-binatang bersih itu merujuk kepada binatang-binatang yang Allah sudah setujui untuk dimakan dan dijadikan korban atau untuk digunakan dalam ibadah kepada Allah.</w:t>
      </w:r>
    </w:p>
    <w:p>
      <w:pPr/>
      <w:r>
        <w:rPr>
          <w:lang w:val="id_ID" w:bidi="id_ID"/>
        </w:rPr>
      </w:r>
      <w:r>
        <w:rPr>
          <w:lang w:val="id_ID" w:bidi="id_ID"/>
        </w:rPr>
        <w:t>Bahaslah: Apakah budaya kamu memiliki sekelompok binatang-binatang yang boleh dimakan dan yang tidak boleh dimakan? Apakah budaya kamu menggunakan binatang-binatang dalam ibadah kepada Allah? Bagaimana kamu tahu kalo binatang tersebut boleh dimakan atau dipersembahkan? Bagaimana kamu menjelaskan apakah binatang-binatang itu boleh untuk dimakan?</w:t>
      </w:r>
    </w:p>
    <w:p>
      <w:pPr/>
      <w:r>
        <w:rPr>
          <w:lang w:val="id_ID" w:bidi="id_ID"/>
        </w:rPr>
      </w:r>
      <w:r>
        <w:rPr>
          <w:lang w:val="id_ID" w:bidi="id_ID"/>
        </w:rPr>
        <w:t>Lalu Allah memberitahukan Nuh bahwa hujan akan dimulai 7 hari lagi. Allah memberitahu Nuh berapa lama lagi tepatnya untuk Nuh menyelesaikan semua yang sudah Allah perintahkan. Sekali lagi kami melihat ungkapan, "Nuh melakukan semua yang Allah perintahkan."</w:t>
      </w:r>
    </w:p>
    <w:p>
      <w:pPr/>
      <w:r>
        <w:rPr>
          <w:lang w:val="id_ID" w:bidi="id_ID"/>
        </w:rPr>
      </w:r>
      <w:r>
        <w:rPr>
          <w:lang w:val="id_ID" w:bidi="id_ID"/>
        </w:rPr>
        <w:t>Bahaslah gagasan tentang mematuhi atau ketaatan. Bagaimana kamu tahu (menentukan) bahwa seseorang itu taat? Apa yang akan terjadi kepada orang yang tidak taat?</w:t>
      </w:r>
    </w:p>
    <w:p>
      <w:pPr/>
      <w:r>
        <w:rPr>
          <w:lang w:val="id_ID" w:bidi="id_ID"/>
        </w:rPr>
      </w:r>
      <w:r>
        <w:rPr>
          <w:lang w:val="id_ID" w:bidi="id_ID"/>
        </w:rPr>
        <w:t>Nuh berusia 600 tahun saat dia masuk ke dalam perahu Di perikop ini memberitahukan kami bahwa Nuh sudah melakukan semua yang Allah perintahkan. Kisah ini mengulangi apa yang dilakukan Nuh. Hujan mulai turun dan menutupi bumi. Kemudian, penulis mengulangi lagi bahwa Nuh berusia 600 tahun. Namun, kali ini usia yang diberikan lebih spesifik. Hujan dimulai pada tahun ke-600, bulan kedua, dan hari ke-17 di kehidupan Nuh.</w:t>
      </w:r>
    </w:p>
    <w:p>
      <w:pPr/>
      <w:r>
        <w:rPr>
          <w:lang w:val="id_ID" w:bidi="id_ID"/>
        </w:rPr>
      </w:r>
      <w:r>
        <w:rPr>
          <w:lang w:val="id_ID" w:bidi="id_ID"/>
        </w:rPr>
        <w:t>Bahaslah: Bagaimana cara orang-orangmu menghitung usia?</w:t>
      </w:r>
    </w:p>
    <w:p>
      <w:pPr/>
      <w:r>
        <w:rPr>
          <w:lang w:val="id_ID" w:bidi="id_ID"/>
        </w:rPr>
      </w:r>
      <w:r>
        <w:rPr>
          <w:lang w:val="id_ID" w:bidi="id_ID"/>
        </w:rPr>
        <w:t>Perikop ini menggunakan puisi untuk menggambarkan jenis hujan yang turun. Terjemahan yang berbeda menggunakan bentuk puitis yang berbeda untuk menggambarkan hujan. Beberapa mengatakan jendela surga terbuka dan air mengalir keluar. Yang lain mengatakan bahwa hujan turun melalui aliran sungai yang deras. Lain mengatakan bahwa gerbang air dari langit terbuka. Hujan sangat deras dan banyak sekali. Air juga keluar dari tanah. Ini juga merupakan ungkapan puitis. Terjemahan yang berbeda menggunakan ungkapan seperti pecah atau menyemprot keluar.</w:t>
      </w:r>
    </w:p>
    <w:p>
      <w:pPr/>
      <w:r>
        <w:rPr>
          <w:lang w:val="id_ID" w:bidi="id_ID"/>
        </w:rPr>
      </w:r>
      <w:r>
        <w:rPr>
          <w:lang w:val="id_ID" w:bidi="id_ID"/>
        </w:rPr>
        <w:t>Bahaslah badai hujan yang telah kamu alami. Pernahkah kamu melihat hujan yang sangat deras sehingga kamu tidak dapat melihat sesuatu apapun di depanmu? Bagaimana kamu menggambarkan hujan yang seperti itu? Apa saja kata yang kamu miliki untuk menggambarkan hujan? Dapatkah kamu menggunakan puisi atau lagu untuk menggambarkan hujan?</w:t>
      </w:r>
    </w:p>
    <w:p>
      <w:pPr/>
      <w:r>
        <w:rPr>
          <w:lang w:val="id_ID" w:bidi="id_ID"/>
        </w:rPr>
      </w:r>
      <w:r>
        <w:rPr>
          <w:lang w:val="id_ID" w:bidi="id_ID"/>
        </w:rPr>
        <w:t>Setelah mengatakan bahwa hujan telah dimulai dan hujan telah turun selama 40 hari dan 40 malam, penulis mengulang lagi siapa saja yang berada di dalam perahu itu. Nuh, istrinya, 3 anak laki-lakinya, Sem, Ham, dan Yafet dan istri-istri mereka, ditambah pasangan-pasangan binatang dan burung. Kali ini, penulis tidak menyebutkan 7 pasang binatang yang bersih. Setelah mereka semua berada di dalam perahu, Allah menutup pintu.</w:t>
      </w:r>
    </w:p>
    <w:p>
      <w:pPr/>
      <w:r>
        <w:rPr>
          <w:lang w:val="id_ID" w:bidi="id_ID"/>
        </w:rPr>
      </w:r>
      <w:r>
        <w:rPr>
          <w:lang w:val="id_ID" w:bidi="id_ID"/>
        </w:rPr>
        <w:t>Bahaslah: Menurut kamu mengapa begitu penting untuk Allah menutup pintu?</w:t>
      </w:r>
    </w:p>
    <w:p>
      <w:pPr/>
      <w:r>
        <w:rPr>
          <w:lang w:val="id_ID" w:bidi="id_ID"/>
        </w:rPr>
      </w:r>
      <w:r>
        <w:rPr>
          <w:lang w:val="id_ID" w:bidi="id_ID"/>
        </w:rPr>
        <w:t>Bagian terakhir dari kisah ini menggambarkan tentang kehancuran di bumi yang disebabkan oleh banjir. Hujan terus berlanjut, air naik dan perahu itu terapung. Mereka yang berada di dalam perahu aman. Hujan berakhir setelah 40 hari dan 40 malam, air menutupi bumi sampai kira-kira 7 meter di atas puncak gunung yang tertinggi. Tidak ada satupun yang bernapas bertahan hidup. Semua makhluk hidup di atas permukaan bumi musnah, semua binatang, semua burung, dan semua orang mati. Penulis mengulangi 4 kali bahwa segala sesuatu dan semua orang mati.</w:t>
      </w:r>
    </w:p>
    <w:p>
      <w:pPr/>
      <w:r>
        <w:rPr>
          <w:lang w:val="id_ID" w:bidi="id_ID"/>
        </w:rPr>
      </w:r>
      <w:r>
        <w:rPr>
          <w:lang w:val="id_ID" w:bidi="id_ID"/>
        </w:rPr>
        <w:t>Bahaslah: Bagaimana cara menjelaskan bahwa sesuatu itu penting di dalam bahasamu.</w:t>
      </w:r>
    </w:p>
    <w:p>
      <w:pPr/>
      <w:r>
        <w:rPr>
          <w:lang w:val="id_ID" w:bidi="id_ID"/>
        </w:rPr>
      </w:r>
      <w:r>
        <w:rPr>
          <w:lang w:val="id_ID" w:bidi="id_ID"/>
        </w:rPr>
        <w:t>Bahaslah: Menurut kamu, mengapa Allah menyebutkan bahwa air banjir itu mencapai 7 meter di atas puncak gunung yang tertinggi?</w:t>
      </w:r>
    </w:p>
    <w:p>
      <w:pPr/>
      <w:r>
        <w:rPr>
          <w:lang w:val="id_ID" w:bidi="id_ID"/>
        </w:rPr>
      </w:r>
      <w:r>
        <w:rPr>
          <w:lang w:val="id_ID" w:bidi="id_ID"/>
        </w:rPr>
        <w:t>Air banjir menutupi bumi selama 150 hari. Selama waktu ini perahu itu terapung. Hanya manusia dan binatang yang berada di dalam perahu tersebut yang selamat.</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kamu akan membantu kelompok memeragakan kisah ini. kamu akan membantu kelompok mendefinisikan atau memerankan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yang per</w:t>
      </w:r>
      <w:r>
        <w:rPr>
          <w:lang w:val="id_ID" w:bidi="id_ID"/>
        </w:rPr>
        <w:t>tama: Nuh telah melakukan semua yang telah Allah perintahkan kepadanya. Allah mengulangi perintah-perintah kepada Nuh dan menambahkan lagi. Nuh harus membawa 7 pasang binatang yang bersih, atau binatang-binatang yang bisa digunakan untuk korban ke dalam perahu, dan 7 pasang dari setiap jenis burung. Nuh harus membawa 1 pasang jenis binatang lain ke dalam perahu. Allah berkata kepada Nuh bahwa dalam 7 hari hujan akan dimulai. Nuh melakukan semua yang Allah perintahkan kepadanya.</w:t>
      </w:r>
    </w:p>
    <w:p>
      <w:pPr/>
      <w:r>
        <w:rPr>
          <w:lang w:val="id_ID" w:bidi="id_ID"/>
        </w:rPr>
      </w:r>
      <w:r>
        <w:rPr>
          <w:b/>
          <w:lang w:val="id_ID" w:bidi="id_ID"/>
        </w:rPr>
        <w:t>Adegan kedua:</w:t>
      </w:r>
      <w:r>
        <w:rPr>
          <w:lang w:val="id_ID" w:bidi="id_ID"/>
        </w:rPr>
        <w:t xml:space="preserve"> Nuh dan keluarganya, total 8 orang, masuk ke dalam perahu. Semua binatang masuk ke dalam perahu. Nuh melakukan seperti yang telah Allah perintahkan.</w:t>
      </w:r>
    </w:p>
    <w:p>
      <w:pPr/>
      <w:r>
        <w:rPr>
          <w:lang w:val="id_ID" w:bidi="id_ID"/>
        </w:rPr>
      </w:r>
      <w:r>
        <w:rPr>
          <w:b/>
          <w:lang w:val="id_ID" w:bidi="id_ID"/>
        </w:rPr>
        <w:t>Adegan yang ke</w:t>
      </w:r>
      <w:r>
        <w:rPr>
          <w:lang w:val="id_ID" w:bidi="id_ID"/>
        </w:rPr>
        <w:t>tiga: Hujan dimulai setelah 7 hari dan banjir menutupi bumi. Nuh berusia 600 tahun 2 bulan dan 17 hari saat hujan dimulai. Gambaran mengenai hujan yang turun dan keluar dari bumi adalah puisi.</w:t>
      </w:r>
    </w:p>
    <w:p>
      <w:pPr/>
      <w:r>
        <w:rPr>
          <w:lang w:val="id_ID" w:bidi="id_ID"/>
        </w:rPr>
      </w:r>
      <w:r>
        <w:rPr>
          <w:b/>
          <w:lang w:val="id_ID" w:bidi="id_ID"/>
        </w:rPr>
        <w:t>Adegan keempat:</w:t>
      </w:r>
      <w:r>
        <w:rPr>
          <w:lang w:val="id_ID" w:bidi="id_ID"/>
        </w:rPr>
        <w:t xml:space="preserve"> Adegan ini adalah pengulangan dari apa yang dilakukan Nuh. Nuh dan keluarganya, total 8 orang, masuk ke dalam perahu. Semua binatang masuk ke dalam perahu. Namun, pengulangan ini hanya menyebutkan pasangan binatang. Pembedaan dari 7 pasang binatang yang bersih tidak disebutkan. Begitu semua berada di dalam kapal, Allah menutup pintu.</w:t>
      </w:r>
    </w:p>
    <w:p>
      <w:pPr/>
      <w:r>
        <w:rPr>
          <w:lang w:val="id_ID" w:bidi="id_ID"/>
        </w:rPr>
      </w:r>
      <w:r>
        <w:rPr>
          <w:b/>
          <w:lang w:val="id_ID" w:bidi="id_ID"/>
        </w:rPr>
        <w:t>Adegan</w:t>
      </w:r>
      <w:r>
        <w:rPr>
          <w:lang w:val="id_ID" w:bidi="id_ID"/>
        </w:rPr>
        <w:t xml:space="preserve"> Seiring naiknya permukaan air, perahu itu mulai terapung. Hujan terus berlanjut sampai tempat tertinggi ditutupi dengan sekamir 7 meter di atas air. Setiap makhluk hidup di atas bumi musnah. Mereka yang berada di dalam perahu aman. Air banjir menutupi bumi selama 150 hari.</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3 anak Nuh, Sem, Ham dan Yafet.</w:t>
      </w:r>
    </w:p>
    <w:p>
      <w:pPr>
        <w:pStyle w:val="ListBullet"/>
        <w:spacing w:line="240" w:lineRule="auto"/>
        <w:ind w:left="720"/>
      </w:pPr>
      <w:r>
        <w:rPr>
          <w:lang w:val="id_ID" w:bidi="id_ID"/>
        </w:rPr>
      </w:r>
      <w:r>
        <w:rPr>
          <w:lang w:val="id_ID" w:bidi="id_ID"/>
        </w:rPr>
        <w:t>Para istri dari 3 anaknya.</w:t>
      </w:r>
    </w:p>
    <w:p>
      <w:pPr>
        <w:pStyle w:val="ListBullet"/>
        <w:spacing w:line="240" w:lineRule="auto"/>
        <w:ind w:left="720"/>
      </w:pPr>
      <w:r>
        <w:rPr>
          <w:lang w:val="id_ID" w:bidi="id_ID"/>
        </w:rPr>
      </w:r>
      <w:r>
        <w:rPr>
          <w:lang w:val="id_ID" w:bidi="id_ID"/>
        </w:rPr>
        <w:t>Binatang-binatang</w:t>
      </w:r>
    </w:p>
    <w:p>
      <w:pPr/>
      <w:r>
        <w:rPr>
          <w:lang w:val="id_ID" w:bidi="id_ID"/>
        </w:rPr>
      </w:r>
      <w:r>
        <w:rPr>
          <w:lang w:val="id_ID" w:bidi="id_ID"/>
        </w:rPr>
        <w:t xml:space="preserve">Dalam babak ini, ambillah papan kisah kelompok, gambarlah, atau gunakan beberapa macam alat peraga (benda-benda yang dapat kamu pindahkan seperti batu, batang, mainan anak-anak) untuk menggambarkan kisah dan adegan di dalamnya. </w:t>
      </w:r>
    </w:p>
    <w:p>
      <w:pPr/>
      <w:r>
        <w:rPr>
          <w:lang w:val="id_ID" w:bidi="id_ID"/>
        </w:rPr>
      </w:r>
      <w:r>
        <w:rPr>
          <w:lang w:val="id_ID" w:bidi="id_ID"/>
        </w:rPr>
        <w:t xml:space="preserve">Perikop </w:t>
      </w:r>
    </w:p>
    <w:p>
      <w:pPr/>
      <w:r>
        <w:rPr>
          <w:lang w:val="id_ID" w:bidi="id_ID"/>
        </w:rPr>
      </w:r>
      <w:r>
        <w:rPr>
          <w:lang w:val="id_ID" w:bidi="id_ID"/>
        </w:rPr>
        <w:t>Bahaslah: Bagaimana kamu menunjukkan bahwa waktu telah berlalu atau bahwa apa yang terjadi sekarang sedang terjadi setelah hal lain ini telah terjadi? Cobalah ceritakan kisah pendek tentang belajar dan kemudian mengikuti ujian atau membeli makanan dan kemudian memasaknya untuk makan malam. Perhatikan bagaimana kamu menghubungkan dua peristiwa itu.</w:t>
      </w:r>
    </w:p>
    <w:p>
      <w:pPr/>
      <w:r>
        <w:rPr>
          <w:lang w:val="id_ID" w:bidi="id_ID"/>
        </w:rPr>
      </w:r>
      <w:r>
        <w:rPr>
          <w:lang w:val="id_ID" w:bidi="id_ID"/>
        </w:rPr>
        <w:t>Perikop ini mengulangi keterangan di setiap bagiannya. Perintah-perintah tentang masuk ke dalam perahu dan hujan mulai diulangi 4 kali. Ini mungkin terdengar berulang-ulang, tetapi memasukan perulangan ini penting. kamu harus jelas bahwa ini bukan petunjuk baru. Ini bukan kisah baru atau banjir yang lain. Ini adalah petunjuk atau penjelasan yang diulang dari satu peristiwa.</w:t>
      </w:r>
    </w:p>
    <w:p>
      <w:pPr/>
      <w:r>
        <w:rPr>
          <w:lang w:val="id_ID" w:bidi="id_ID"/>
        </w:rPr>
      </w:r>
      <w:r>
        <w:rPr>
          <w:lang w:val="id_ID" w:bidi="id_ID"/>
        </w:rPr>
        <w:t>Dalam Adegan yang pertama, Allah berkata kepada Nuh untuk membawa keluarganya (total 8 orang) ke dalam perahu. Allah juga berkata kepada Nuh untuk membawa 7 pasang binatang bersih, jantan dan betina, atau binatang-binatang yang digunakan untuk korban. Allah berkata kepada Nuh bahwa hujan akan dimulai dalam 7 hari. Nuh melakukan semua yang Allah katakan.</w:t>
      </w:r>
    </w:p>
    <w:p>
      <w:pPr/>
      <w:r>
        <w:rPr>
          <w:lang w:val="id_ID" w:bidi="id_ID"/>
        </w:rPr>
      </w:r>
      <w:r>
        <w:rPr>
          <w:lang w:val="id_ID" w:bidi="id_ID"/>
        </w:rPr>
        <w:t xml:space="preserve">Tunjukkan gambar </w:t>
      </w:r>
      <w:r>
        <w:rPr>
          <w:lang w:val="id_ID" w:bidi="id_ID"/>
        </w:rPr>
        <w:t>perahu</w:t>
      </w:r>
      <w:r>
        <w:rPr>
          <w:lang w:val="id_ID" w:bidi="id_ID"/>
        </w:rPr>
        <w:t xml:space="preserve"> lagi. Tunjukkan gambar dari bagian </w:t>
      </w:r>
      <w:r>
        <w:rPr>
          <w:lang w:val="id_ID" w:bidi="id_ID"/>
        </w:rPr>
        <w:t>dalam perahu</w:t>
      </w:r>
      <w:r>
        <w:rPr>
          <w:lang w:val="id_ID" w:bidi="id_ID"/>
        </w:rPr>
        <w:t xml:space="preserve"> yang menunjukkan kios dan sarang. Tunjukkan gambar dari beberapa binatang yang dianggap sebagai binatang bersih.</w:t>
      </w:r>
    </w:p>
    <w:p>
      <w:pPr/>
      <w:r>
        <w:rPr>
          <w:lang w:val="id_ID" w:bidi="id_ID"/>
        </w:rPr>
      </w:r>
      <w:r>
        <w:rPr>
          <w:lang w:val="id_ID" w:bidi="id_ID"/>
        </w:rPr>
        <w:t>Dalam adegan kedua, kami tahu bahwa Nuh berusia 600 tahun. Nuh, istri Nuh, 3 anak Nuh, Sem, Ham dan Yafet dan istri-istri mereka semua masuk ke dalam perahu. Binatang-binatang, baik binatang-binatang yang bersih serta yang tidak disetujui untuk korban, semuanya masuk ke dalam perahu. Burung-burung juga masuk ke dalam perahu. Semuanya dilakukan seperti yang Allah perintahkan.</w:t>
      </w:r>
    </w:p>
    <w:p>
      <w:pPr/>
      <w:r>
        <w:rPr>
          <w:lang w:val="id_ID" w:bidi="id_ID"/>
        </w:rPr>
      </w:r>
      <w:r>
        <w:rPr>
          <w:lang w:val="id_ID" w:bidi="id_ID"/>
        </w:rPr>
        <w:t>Dalam Adegan 3, hujan mulai turun dan air banjir mulai menutupi bumi. Usia Nuh diberikan lagi. Dia berusia 600 tahun, 2 bulan, dan 17 hari. Pencatatan kedua tentang usianya hanyalah cara yang lebih spesifik untuk menyebutkan usianya. kamu dapat mengatakan bahwa seseorang berusia 4 tahun. Atau kamu dapat mengatakan bahwa seseorang berusia 4 1/2 tahun. Kedua pernyataan itu sama-sama benar. Daftar yang kedua lebih tepat. Gambaran mengenai hujan yang turun dan air yang keluar dari tanah adalah dalam bentuk puisi. Ini bisa berupa puisi atau lagu. Hujan turun selama 40 hari dan 40 malam.</w:t>
      </w:r>
    </w:p>
    <w:p>
      <w:pPr/>
      <w:r>
        <w:rPr>
          <w:lang w:val="id_ID" w:bidi="id_ID"/>
        </w:rPr>
      </w:r>
      <w:r>
        <w:rPr>
          <w:lang w:val="id_ID" w:bidi="id_ID"/>
        </w:rPr>
        <w:t xml:space="preserve">Tunjukkan gambar </w:t>
      </w:r>
      <w:r>
        <w:rPr>
          <w:lang w:val="id_ID" w:bidi="id_ID"/>
        </w:rPr>
        <w:t>hujan yang deras</w:t>
      </w:r>
      <w:r>
        <w:rPr>
          <w:lang w:val="id_ID" w:bidi="id_ID"/>
        </w:rPr>
        <w:t xml:space="preserve">. Tunjukkan gambar </w:t>
      </w:r>
      <w:r>
        <w:rPr>
          <w:lang w:val="id_ID" w:bidi="id_ID"/>
        </w:rPr>
        <w:t>air banjir yang naik</w:t>
      </w:r>
      <w:r>
        <w:rPr>
          <w:lang w:val="id_ID" w:bidi="id_ID"/>
        </w:rPr>
        <w:t xml:space="preserve">. Tunjukkan gambar air yang </w:t>
      </w:r>
      <w:r>
        <w:rPr>
          <w:lang w:val="id_ID" w:bidi="id_ID"/>
        </w:rPr>
        <w:t>memancar/menyemprot dari tanah</w:t>
      </w:r>
      <w:r>
        <w:rPr>
          <w:lang w:val="id_ID" w:bidi="id_ID"/>
        </w:rPr>
        <w:t>.</w:t>
      </w:r>
    </w:p>
    <w:p>
      <w:pPr/>
      <w:r>
        <w:rPr>
          <w:lang w:val="id_ID" w:bidi="id_ID"/>
        </w:rPr>
      </w:r>
      <w:r>
        <w:rPr>
          <w:lang w:val="id_ID" w:bidi="id_ID"/>
        </w:rPr>
        <w:t>Dalam adegan 4, ada pengulangan dari semua yang dilakukan Nuh. Nuh dan keluarganya masuk ke dalam perahu. Pasangan binatang dan burung masuk ke dalam perahu. Bagian dari kisah ini tidak menyebutkan 7 pasang binatang yang bersih. Ketika semua sudah berada di dalam perahu, Allah menutup pintu.</w:t>
      </w:r>
    </w:p>
    <w:p>
      <w:pPr/>
      <w:r>
        <w:rPr>
          <w:lang w:val="id_ID" w:bidi="id_ID"/>
        </w:rPr>
      </w:r>
      <w:r>
        <w:rPr>
          <w:lang w:val="id_ID" w:bidi="id_ID"/>
        </w:rPr>
        <w:t>Dalam adegan 5, hujan selama 40 hari. Air banjir naik. Perahu itu mulai terapung. Seiring air menutupi tanah dan terus naik, setiap makhluk hidup musnah. Air naik ke sekamir 7 meter di atas puncak gunung yang tertinggi. Setiap binatang, setiap burung dan setiap orang yang bernafas, mati dalam banjir. Perhatikan pengulangan dalam adegan ini. Disebutkan 4 kali bahwa semua makhluk hidup mati. Hanya manusia dan binatang yang berada di dalam perahu tersebut yang selamat. Air banjir bertahan selama 150 hari.</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5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3 anak Nuh, Sem, Ham dan Yafet.</w:t>
      </w:r>
    </w:p>
    <w:p>
      <w:pPr>
        <w:pStyle w:val="ListBullet"/>
        <w:spacing w:line="240" w:lineRule="auto"/>
        <w:ind w:left="720"/>
      </w:pPr>
      <w:r>
        <w:rPr>
          <w:lang w:val="id_ID" w:bidi="id_ID"/>
        </w:rPr>
      </w:r>
      <w:r>
        <w:rPr>
          <w:lang w:val="id_ID" w:bidi="id_ID"/>
        </w:rPr>
        <w:t>Para istri dari 3 anaknya.</w:t>
      </w:r>
    </w:p>
    <w:p>
      <w:pPr>
        <w:pStyle w:val="ListBullet"/>
        <w:spacing w:line="240" w:lineRule="auto"/>
        <w:ind w:left="720"/>
      </w:pPr>
      <w:r>
        <w:rPr>
          <w:lang w:val="id_ID" w:bidi="id_ID"/>
        </w:rPr>
      </w:r>
      <w:r>
        <w:rPr>
          <w:lang w:val="id_ID" w:bidi="id_ID"/>
        </w:rPr>
        <w:t>Binatang-binatang</w:t>
      </w:r>
    </w:p>
    <w:p>
      <w:pPr>
        <w:pStyle w:val="ListBullet"/>
        <w:spacing w:line="240" w:lineRule="auto"/>
        <w:ind w:left="720"/>
      </w:pPr>
      <w:r>
        <w:rPr>
          <w:lang w:val="id_ID" w:bidi="id_ID"/>
        </w:rPr>
      </w:r>
      <w:r>
        <w:rPr>
          <w:lang w:val="id_ID" w:bidi="id_ID"/>
        </w:rPr>
        <w:t>Orang-orang lain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percakapan, alur, jalannya kisah, dan urutan waktu dalam cerita.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Allah adalah satu-satunya yang berbicara dalam kisah ini.</w:t>
      </w:r>
    </w:p>
    <w:p>
      <w:pPr/>
      <w:r>
        <w:rPr>
          <w:lang w:val="id_ID" w:bidi="id_ID"/>
        </w:rPr>
      </w:r>
      <w:r>
        <w:rPr>
          <w:lang w:val="id_ID" w:bidi="id_ID"/>
        </w:rPr>
        <w:t>Dalam Adegan yang pertama, Allah berbicara kepada Nuh. Allah berkata kepada Nuh lagi, bahwa bumi akan dihancurkan oleh banjir. Allah berkata kepada Nuh, "Kamu adalah satu-satunya orang yang benar."</w:t>
      </w:r>
    </w:p>
    <w:p>
      <w:pPr/>
      <w:r>
        <w:rPr>
          <w:lang w:val="id_ID" w:bidi="id_ID"/>
        </w:rPr>
      </w:r>
      <w:r>
        <w:rPr>
          <w:lang w:val="id_ID" w:bidi="id_ID"/>
        </w:rPr>
        <w:t xml:space="preserve">Hentikan adegannya: Tanyakan kepada Nuh, "Bagaimana rasanya kalau Allah memanggilmu sebagai orang yang benar?" kamu mungkin mendengar, "Saya suka berbicara dengan Allah," atau "Saya suka hubungan/relasi saya dengan Allah," atau "Saya tidak yakin apa yang akan saya lakukan karena itu sangat berbeda dengan orang lain." Lanjutkan adegannya. </w:t>
      </w:r>
    </w:p>
    <w:p>
      <w:pPr/>
      <w:r>
        <w:rPr>
          <w:lang w:val="id_ID" w:bidi="id_ID"/>
        </w:rPr>
      </w:r>
      <w:r>
        <w:rPr>
          <w:lang w:val="id_ID" w:bidi="id_ID"/>
        </w:rPr>
        <w:t>Allah berkata kepada Nuh untuk membawa 7 pasang binatang yang dianggap layak sebagai korban. Nuh harus membawa 7 pasang dari setiap jenis burung ke dalam bahtera. Allah mengatakan bahwa ini adalah untuk memastikan bahwa kehidupan akan bertahan setelah banjir.</w:t>
      </w:r>
    </w:p>
    <w:p>
      <w:pPr/>
      <w:r>
        <w:rPr>
          <w:lang w:val="id_ID" w:bidi="id_ID"/>
        </w:rPr>
      </w:r>
      <w:r>
        <w:rPr>
          <w:lang w:val="id_ID" w:bidi="id_ID"/>
        </w:rPr>
        <w:t xml:space="preserve">Hentikan adegannya: Tanyakan kepada Nuh, “Ceritakan kepada kami tentang binatang yang halal.” kamu mungkin mendengar, "Ini adalah binatang yang diterima oleh Allah sebagai korban saat kami menyembah Allah," atau, "Saya tidak tahu tentang ini. Ini adalah pertama kalinya saya mendengar tentang menggunakan jenis binatang tertentu untuk korban." Lanjutkan adegannya. </w:t>
      </w:r>
    </w:p>
    <w:p>
      <w:pPr/>
      <w:r>
        <w:rPr>
          <w:lang w:val="id_ID" w:bidi="id_ID"/>
        </w:rPr>
      </w:r>
      <w:r>
        <w:rPr>
          <w:lang w:val="id_ID" w:bidi="id_ID"/>
        </w:rPr>
        <w:t>Allah berkata kepada Nuh lagi bahwa hujan akan turun dan bahwa hujan akan berlangsung selama 40 hari dan 40 malam.</w:t>
      </w:r>
    </w:p>
    <w:p>
      <w:pPr/>
      <w:r>
        <w:rPr>
          <w:lang w:val="id_ID" w:bidi="id_ID"/>
        </w:rPr>
      </w:r>
      <w:r>
        <w:rPr>
          <w:lang w:val="id_ID" w:bidi="id_ID"/>
        </w:rPr>
        <w:t>Dalam adegan kedua, Noah dan keluarganya masuk ke dalam bahtera. Mereka membawa semua binatang masuk ke dalam bahtera. Setelah 7 hari, hujan dimulai.</w:t>
      </w:r>
    </w:p>
    <w:p>
      <w:pPr/>
      <w:r>
        <w:rPr>
          <w:lang w:val="id_ID" w:bidi="id_ID"/>
        </w:rPr>
      </w:r>
      <w:r>
        <w:rPr>
          <w:lang w:val="id_ID" w:bidi="id_ID"/>
        </w:rPr>
        <w:t>Dalam adegan ketiga, Allah mulai menurunkan hujan, dan hujan turun deras sekali. Air juga keluar dari bumi.</w:t>
      </w:r>
    </w:p>
    <w:p>
      <w:pPr/>
      <w:r>
        <w:rPr>
          <w:lang w:val="id_ID" w:bidi="id_ID"/>
        </w:rPr>
      </w:r>
      <w:r>
        <w:rPr>
          <w:lang w:val="id_ID" w:bidi="id_ID"/>
        </w:rPr>
        <w:t xml:space="preserve">Hentikan adegannya: Tanyakan kepada istri dan anak-anak Nuh, "Apakah kamu pernah melihat hujan seperti ini? Bagaimana kamu akan menggambarkan hujan ini?" kamu mungkin mendengar, "Saya belum pernah melihat hujan sebelumnya," atau "Hujan sangat deras, saya tidak dapat melihat apa pun di luar sana," atau "Hujan ini benar-benar deras." Tanyakan kepada orang-orang yang tidak berada di dalam bahtera, "Apa yang kamu pikirkan tentang hujan ini?" kamu mungkin mendengar, "Saya tidak pernah melihat hujan seperti ini sebelumnya," atau "Hujan ini akan membawa kerusakan yang serius pada daerah ini," atau "Saya harus menemukan tempat yang lebih tinggi sekarang. Air naik," atau "Nuh dan keluarganya aman di dalam bahtera. Saya berharap saya telah mendengarkan lebih banyak," atau "Air ini naik sangat cepat, saya takut kami akan mati." Lanjutkan adegannya. </w:t>
      </w:r>
    </w:p>
    <w:p>
      <w:pPr/>
      <w:r>
        <w:rPr>
          <w:lang w:val="id_ID" w:bidi="id_ID"/>
        </w:rPr>
      </w:r>
      <w:r>
        <w:rPr>
          <w:lang w:val="id_ID" w:bidi="id_ID"/>
        </w:rPr>
        <w:t>Dalam adegan keempat, adegan itu tampaknya kembali dan dimulai lagi. kami mendengar bahwa Nuh dan keluarganya masuk ke dalam bahtera. Semua binatang masuk ke dalam bahtera. Begitu semua orang berada di dalam bahtera, Allah menutup pintu.</w:t>
      </w:r>
    </w:p>
    <w:p>
      <w:pPr/>
      <w:r>
        <w:rPr>
          <w:lang w:val="id_ID" w:bidi="id_ID"/>
        </w:rPr>
      </w:r>
      <w:r>
        <w:rPr>
          <w:lang w:val="id_ID" w:bidi="id_ID"/>
        </w:rPr>
        <w:t xml:space="preserve">Hentikan adegannya: Tanyakan kepada istri Nuh, "Apa yang kamu rasakan saat kamu mendengar pintu ditutup?" kamu mungkin mendengar, "Saya takut." Atau, "Saya berharap saya memiliki orang tua dan saudara laki-laki dan perempuan bersama saya di dalam bahtera ini." Atau, "Saya merasa sangat aman berada di dalam bahtera. Saya pikir kami akan aman." Tanyakan kepada para istri dari anak-anak, "Bagaimana perasaan kamu saat kamu mendengar pintu ditutup?" kamu mungkin mendengar, "Saya berharap saya memiliki orang tua dan saudara laki-laki saya di sini bersama kami." Atau, "Dengan pintu tertutup, kami tidak dapat keluar dan tidak ada orang lain yang dapat masuk." Atau, "Saya tidak mengerti apa yang terjadi." Tanyakan kepada orang lain: "Bagaimana perasaan kamu saat kamu melihat pintu ke bahtera ditutup?" kamu mungkin mendengar, "Mengapa mereka berada di dalam bahtera? Tidak ada air di sini." Atau, "Saya pikir mereka gila masuk ke dalam bahtera bersama semua binatang-binatang itu." Atau, "Saya tidak mengerti mengapa mereka membangun bahtera dan memasukan binatang-binatang kedalamnya. Lanjutkan adegannya. </w:t>
      </w:r>
    </w:p>
    <w:p>
      <w:pPr/>
      <w:r>
        <w:rPr>
          <w:lang w:val="id_ID" w:bidi="id_ID"/>
        </w:rPr>
      </w:r>
      <w:r>
        <w:rPr>
          <w:lang w:val="id_ID" w:bidi="id_ID"/>
        </w:rPr>
        <w:t>Dalam adegan kelima, kami memiliki gambaran tentang banjir. Seiring air naik, bahtera itu mulai terapung. Air menutupi hingga 7 meter di atas puncak yang tertinggi. Segala sesuatu di bumi yang dapat bernapas mati. Hanya orang-orang yang berada di dalam bahtera yang selamat. Hanya binatang-binatang dan burung-burung yang berada di dalam bahtera tersebut yang selamat. Air banjir menutupi bumi selama 150 hari.</w:t>
      </w:r>
    </w:p>
    <w:p>
      <w:pPr/>
      <w:r>
        <w:rPr>
          <w:lang w:val="id_ID" w:bidi="id_ID"/>
        </w:rPr>
      </w:r>
      <w:r>
        <w:rPr>
          <w:lang w:val="id_ID" w:bidi="id_ID"/>
        </w:rPr>
        <w:t xml:space="preserve">Hentikan adegannya: Tanyakan kepada Nuh dan anak-anaknya, "Bagaimana perasaan kamu saat kamu melihat air menutupi bagian tertinggi dan menyadari bahwa kamu adalah satu-satunya yang selamat?" kamu mungkin mendengar, "Kasihan orang-orang yang tidak masuk ke dalam bahtera," "Bahagia karena kami hidup," "Mengapa semua orang itu harus mati?" Tanyakan kepada istri dan para menantu Nuh, "Bagaimana perasaan kamu saat kamu melihat air banjir menutupi puncak yang tertinggi ?" kamu mungkin mendengar, "Saya sangat sedih. Orang tua dan saudara kandungku sekarang mati." Atau, "kami telah kehilangan segala sesuatu kecuali apa yang kami miliki di dalam bahtera ini." Atau, "Saya berharap mereka dapat bersama kami." Atau, "Saya senang kami aman." Lanjutkan adegannya. </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Perikop ini menggunakan dua nama untuk </w:t>
      </w:r>
      <w:r>
        <w:rPr>
          <w:b/>
          <w:lang w:val="id_ID" w:bidi="id_ID"/>
        </w:rPr>
        <w:t>Allah</w:t>
      </w:r>
      <w:r>
        <w:rPr>
          <w:lang w:val="id_ID" w:bidi="id_ID"/>
        </w:rPr>
        <w:t xml:space="preserve">. Nama </w:t>
      </w:r>
      <w:r>
        <w:rPr>
          <w:lang w:val="id_ID" w:bidi="id_ID"/>
        </w:rPr>
        <w:t>TUHAN</w:t>
      </w:r>
      <w:r>
        <w:rPr>
          <w:lang w:val="id_ID" w:bidi="id_ID"/>
        </w:rPr>
        <w:t xml:space="preserve"> adalah terjemahan dari nama Ibrani Allah, </w:t>
      </w:r>
      <w:r>
        <w:rPr>
          <w:b/>
          <w:lang w:val="id_ID" w:bidi="id_ID"/>
        </w:rPr>
        <w:t>Yahweh</w:t>
      </w:r>
      <w:r>
        <w:rPr>
          <w:lang w:val="id_ID" w:bidi="id_ID"/>
        </w:rPr>
        <w:t xml:space="preserve">. Gunakan kata yang sama dengan yang kamu gunakan dalam kisah penciptaan untuk </w:t>
      </w:r>
      <w:r>
        <w:rPr>
          <w:lang w:val="id_ID" w:bidi="id_ID"/>
        </w:rPr>
        <w:t>Yahweh</w:t>
      </w:r>
      <w:r>
        <w:rPr>
          <w:lang w:val="id_ID" w:bidi="id_ID"/>
        </w:rPr>
        <w:t xml:space="preserve">. Gunakan nama yang sama yang kamu gunakan untuk </w:t>
      </w:r>
      <w:r>
        <w:rPr>
          <w:lang w:val="id_ID" w:bidi="id_ID"/>
        </w:rPr>
        <w:t>Allah</w:t>
      </w:r>
      <w:r>
        <w:rPr>
          <w:lang w:val="id_ID" w:bidi="id_ID"/>
        </w:rPr>
        <w:t xml:space="preserve"> saat kamu menemukan nama, Allah, dalam kisah ini. Jika kamu ingin meninjau pilihan kamu, Glosarium Utama memiliki pembahasan tentang nama-nama ini.</w:t>
      </w:r>
    </w:p>
    <w:p>
      <w:pPr/>
      <w:r>
        <w:rPr>
          <w:lang w:val="id_ID" w:bidi="id_ID"/>
        </w:rPr>
      </w:r>
      <w:r>
        <w:rPr>
          <w:lang w:val="id_ID" w:bidi="id_ID"/>
        </w:rPr>
        <w:t xml:space="preserve">Allah mengatakan kepada Nuh untuk membawa keluarganya masuk ke dalam bahtera. </w:t>
      </w:r>
      <w:r>
        <w:rPr>
          <w:b/>
          <w:lang w:val="id_ID" w:bidi="id_ID"/>
        </w:rPr>
        <w:t>Beberapa</w:t>
      </w:r>
      <w:r>
        <w:rPr>
          <w:lang w:val="id_ID" w:bidi="id_ID"/>
        </w:rPr>
        <w:t xml:space="preserve"> terjemahan menggunakan kata rumah tangga. Ini berarti orang-orang yang tinggal di rumah Nuh. Dalam kisah ini, anggota keluarga yang naik ke dalam bahtera adalah Nuh, istri Nuh, 3 anak Nuh, Sem, Ham dan Yafet dan istri-istri mereka: total semuanya ada 8 orang. Daripada menggunakan kata yang mungkin membingungkan, kamu dapat mengatakan mereka yang masuk ke dalam bahtera bersama Nuh. Jika kamu memerlukan keterangan yang lebih lanjut,</w:t>
      </w:r>
      <w:r>
        <w:rPr>
          <w:lang w:val="id_ID" w:bidi="id_ID"/>
        </w:rPr>
        <w:t xml:space="preserve"> kata rumah </w:t>
      </w:r>
      <w:r>
        <w:rPr>
          <w:lang w:val="id_ID" w:bidi="id_ID"/>
        </w:rPr>
        <w:t>tangga terdapat di Glosarium Utama.</w:t>
      </w:r>
    </w:p>
    <w:p>
      <w:pPr/>
      <w:r>
        <w:rPr>
          <w:lang w:val="id_ID" w:bidi="id_ID"/>
        </w:rPr>
      </w:r>
      <w:r>
        <w:rPr>
          <w:lang w:val="id_ID" w:bidi="id_ID"/>
        </w:rPr>
        <w:t xml:space="preserve">Allah berkata kepada Nuh bahwa Nuh adalah orang </w:t>
      </w:r>
      <w:r>
        <w:rPr>
          <w:b/>
          <w:lang w:val="id_ID" w:bidi="id_ID"/>
        </w:rPr>
        <w:t>yang benar</w:t>
      </w:r>
      <w:r>
        <w:rPr>
          <w:lang w:val="id_ID" w:bidi="id_ID"/>
        </w:rPr>
        <w:t xml:space="preserve"> atau ia adalah orang memiliki hubungan yang benar dengan Allah. Gunakan istilah yang sama untuk </w:t>
      </w:r>
      <w:r>
        <w:rPr>
          <w:lang w:val="id_ID" w:bidi="id_ID"/>
        </w:rPr>
        <w:t>benar</w:t>
      </w:r>
      <w:r>
        <w:rPr>
          <w:lang w:val="id_ID" w:bidi="id_ID"/>
        </w:rPr>
        <w:t xml:space="preserve"> seperti yang kamu gunakan pada perikop-perikop sebelumnya. Glosarium Utama memberikan penjelasan tentang kata ini. Allah berkata bahwa Nuh adalah satu-satunya orang yang benar dalam </w:t>
      </w:r>
      <w:r>
        <w:rPr>
          <w:b/>
          <w:lang w:val="id_ID" w:bidi="id_ID"/>
        </w:rPr>
        <w:t>generasi</w:t>
      </w:r>
      <w:r>
        <w:rPr>
          <w:lang w:val="id_ID" w:bidi="id_ID"/>
        </w:rPr>
        <w:t xml:space="preserve"> ini. Di sini kata generasi berarti mereka yang hidup pada saat yang sama dengan Nuh. Kata </w:t>
      </w:r>
      <w:r>
        <w:rPr>
          <w:lang w:val="id_ID" w:bidi="id_ID"/>
        </w:rPr>
        <w:t>generasi-generasi</w:t>
      </w:r>
      <w:r>
        <w:rPr>
          <w:lang w:val="id_ID" w:bidi="id_ID"/>
        </w:rPr>
        <w:t xml:space="preserve"> terdapat di Glosarium Utama.</w:t>
      </w:r>
    </w:p>
    <w:p>
      <w:pPr/>
      <w:r>
        <w:rPr>
          <w:lang w:val="id_ID" w:bidi="id_ID"/>
        </w:rPr>
      </w:r>
      <w:r>
        <w:rPr>
          <w:lang w:val="id_ID" w:bidi="id_ID"/>
        </w:rPr>
        <w:t xml:space="preserve">Allah memberitahukan Nuh untuk membawa 7 pasang binatang yang </w:t>
      </w:r>
      <w:r>
        <w:rPr>
          <w:lang w:val="id_ID" w:bidi="id_ID"/>
        </w:rPr>
        <w:t>bersih</w:t>
      </w:r>
      <w:r>
        <w:rPr>
          <w:lang w:val="id_ID" w:bidi="id_ID"/>
        </w:rPr>
        <w:t xml:space="preserve"> di dalam bahtera. Glosarium Utama mengatakan bahwa bersih berarti binatang-binatang itu layak untuk dipersembahkan kepada Allah atau untuk dimakan. Karena Allah belum memberikan petunjuk tentang binatang yang bersih dan tidak bersih, beberapa penerjemah telah memilih untuk mendefinisikan ini sebagai binatang yang cocok untuk dipersembahkan dan untuk di makan.</w:t>
      </w:r>
    </w:p>
    <w:p>
      <w:pPr/>
      <w:r>
        <w:rPr>
          <w:lang w:val="id_ID" w:bidi="id_ID"/>
        </w:rPr>
      </w:r>
      <w:r>
        <w:rPr>
          <w:lang w:val="id_ID" w:bidi="id_ID"/>
        </w:rPr>
        <w:t>Allah mengatakan bahwa semua yang hidup akan dimusnahkan dari bumi.</w:t>
      </w:r>
    </w:p>
    <w:p>
      <w:pPr/>
      <w:r>
        <w:rPr>
          <w:lang w:val="id_ID" w:bidi="id_ID"/>
        </w:rPr>
      </w:r>
      <w:r>
        <w:rPr>
          <w:lang w:val="id_ID" w:bidi="id_ID"/>
        </w:rPr>
        <w:t>Berhenti di sini dan bahaslah bersama kelompok penerjemah: Apakah kamu memiliki cara khusus untuk mengatakan bahwa semua yang hidup akan dimusnahkan?</w:t>
      </w:r>
    </w:p>
    <w:p>
      <w:pPr/>
      <w:r>
        <w:rPr>
          <w:lang w:val="id_ID" w:bidi="id_ID"/>
        </w:rPr>
      </w:r>
      <w:r>
        <w:rPr>
          <w:lang w:val="id_ID" w:bidi="id_ID"/>
        </w:rPr>
        <w:t>Bagian berikutnya kami berhenti sebentar dan kami akan membahas tentang hujan. Bagian ini adalah puisi atau ungkapan puitis.</w:t>
      </w:r>
    </w:p>
    <w:p>
      <w:pPr/>
      <w:r>
        <w:rPr>
          <w:lang w:val="id_ID" w:bidi="id_ID"/>
        </w:rPr>
      </w:r>
      <w:r>
        <w:rPr>
          <w:lang w:val="id_ID" w:bidi="id_ID"/>
        </w:rPr>
        <w:t>Berhenti di sini dan bahaslah ini bersama kelompok penerjemah. Cara puitis apa saja di dalam bahasamu yang mungkin kamu gunakan untuk menggambarkan hujan yang turun dan air yang keluar dari bumi? Beberapa ungkapan yang telah digunakan adalah: jendela surga terbuka; hujan deras turun; pintu air surga terbuka, dan hujan turun. Di sini "surga" merujuk kepada langit. Air yang muncul dengan deras dari bumi atau air yang mengalir deras dari bumi merupakan dua contoh cara menggambarkan apa yang terjadi pada bumi. Hujan turun sangat deras dan sangat cepat sehingga orang-orang mungkin tidak dapat melihat melalui hujan itu.</w:t>
      </w:r>
    </w:p>
    <w:p>
      <w:pPr/>
      <w:r>
        <w:rPr>
          <w:lang w:val="id_ID" w:bidi="id_ID"/>
        </w:rPr>
      </w:r>
      <w:r>
        <w:rPr>
          <w:lang w:val="id_ID" w:bidi="id_ID"/>
        </w:rPr>
        <w:t xml:space="preserve">Kemudian kami memiliki penjelasan tentang banjir dan kehancuran. Ketika hujan turun dan air keluar dari bumi, bahtera itu mulai terapung. Air naik hingga puncak gunung yang paling tinggi tertutup sampai kira-kira 7 meter tingginya. Beberapa terjemahan menggunakan kata </w:t>
      </w:r>
      <w:r>
        <w:rPr>
          <w:b/>
          <w:lang w:val="id_ID" w:bidi="id_ID"/>
        </w:rPr>
        <w:t>hasta</w:t>
      </w:r>
      <w:r>
        <w:rPr>
          <w:lang w:val="id_ID" w:bidi="id_ID"/>
        </w:rPr>
        <w:t xml:space="preserve"> sebagai ukuran. Ini adalah ukuran yang umum yang di pakai saat itu. Glosarium Utama menjelaskan bahwa hasta adalah </w:t>
      </w:r>
      <w:r>
        <w:rPr>
          <w:lang w:val="id_ID" w:bidi="id_ID"/>
        </w:rPr>
        <w:t>panjang</w:t>
      </w:r>
      <w:r>
        <w:rPr>
          <w:lang w:val="id_ID" w:bidi="id_ID"/>
        </w:rPr>
        <w:t xml:space="preserve"> rata-rata lengan bawah seorang laki-laki, atau sekamir 50 sentimeter. Kamu mungkin bisa mengubah ukuran ini menjadi unit ukuran yang masuk akal bagi kamu. Beberapa akan menggunakan ukuran kaki dan yard. Yang lain akan menggunakan meter. Mungkin ada beberapa unit ukuran lain yang kamu gunakan di daerah kamu.</w:t>
      </w:r>
    </w:p>
    <w:p>
      <w:pPr/>
      <w:r>
        <w:rPr>
          <w:lang w:val="id_ID" w:bidi="id_ID"/>
        </w:rPr>
      </w:r>
      <w:r>
        <w:rPr>
          <w:lang w:val="id_ID" w:bidi="id_ID"/>
        </w:rPr>
        <w:t>Kemudian kisah itu diulangi 4 kali bahwa semua binatang dan semua orang di bumi mati. Hanya mereka yang berada di dalam bahtera yang selamat. Air banjir bertahan selama 150 hari.</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hingga kelompok telah menceritakan kembali semua perikop itu. Anggota kelompok dapat saling memperbaiki dalam tahap ini.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setiap anggota kelompok hendaknya menceritakan seluruh perikop itu tanpa gangguan setidaknya satu kali. Satu anggota kelompok bisa memakai benda apa saja, gerakan, atau papan cerita untuk membantu mengingat perikop itu. </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mana dari perikop itu yang paling kamu sukai. kamu mungkin memutuskan untuk menyukai cara bercerita seorang anggota kelompok untuk suatu adegan, tetapi menyukai cara bercerita anggota kelompok lain untuk adegan lainnya. </w:t>
      </w:r>
    </w:p>
    <w:p>
      <w:pPr/>
      <w:r>
        <w:rPr>
          <w:lang w:val="id_ID" w:bidi="id_ID"/>
        </w:rPr>
      </w:r>
      <w:r>
        <w:rPr>
          <w:lang w:val="id_ID" w:bidi="id_ID"/>
        </w:rPr>
        <w:t xml:space="preserve">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8:1–19</w:t>
      </w:r>
      <w:r>
        <w:rPr>
          <w:lang w:val="id_ID" w:bidi="id_ID"/>
        </w:rPr>
      </w:r>
    </w:p>
    <w:p>
      <w:pPr>
        <w:pStyle w:val="Heading3"/>
      </w:pPr>
      <w:r>
        <w:rPr>
          <w:lang w:val="id_ID" w:bidi="id_ID"/>
        </w:rPr>
        <w:t>Dengar dan Renungkan</w:t>
      </w:r>
    </w:p>
    <w:p>
      <w:pPr/>
      <w:r>
        <w:rPr>
          <w:lang w:val="id_ID" w:bidi="id_ID"/>
        </w:rPr>
      </w:r>
      <w:r>
        <w:rPr>
          <w:lang w:val="id_ID" w:bidi="id_ID"/>
        </w:rPr>
        <w:t>Dengarkan atau bacalah Kejadian 8:1–19 dan renungkan dalam hatimu. Dengarkan rekaman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Perikop ini adalah menjelaskan tentang bagaimana air bah yang menghancurkan bumi berakhir. Dalam perikop sebelumnya, kisah ini menceritakan kepada kita bagaimana Nuh dan keluarganya dan semua binatang masuk ke dalam bahtera Hujan muliai turun, air bah menutupi bumi dan semua yang hidup mati dalam air bah. Nuh, keluarganya, dan semua binatang yang berada di dalam bahtera tidak mati. Setelah 40 hari dan malam, hujan berhenti. Air menutupi hingga 7 meter di atas puncak yang tertinggi. Air bah menutupi bumi selama 150 hari. </w:t>
      </w:r>
    </w:p>
    <w:p>
      <w:pPr/>
      <w:r>
        <w:rPr>
          <w:lang w:val="id_ID" w:bidi="id_ID"/>
        </w:rPr>
      </w:r>
      <w:r>
        <w:rPr>
          <w:lang w:val="id_ID" w:bidi="id_ID"/>
        </w:rPr>
        <w:t>Tetapi Allah mengingat Nuh. Kata mengingat ini bukan berarti bahwa Allah telah melupakan Nuh. Kata mengingat dalam perikop ini bukan kebalikan dari melupakan. Sebaliknya kata mengingat dalam konteks ini berarti bahwa Allah bermaksud untuk menunjukkan belas kasihan kepada Nuh dan keluarganya. Pada titik di kisah ini, Nuh, keluarganya dan binatang-binatang hanya memiliki apa yang mereka miliki di dalam bahtera untuk bertahan hidup. Jika air bah tidak surut, mereka mungkin mati. Karena Allah bermaksud menunjukkan belas kasihan kepada Nuh, Allah mengirim angin untuk bertiup ke seluruh bumi. Kita tidak tahu hari yang tepat saat Allah mengirim angin. Angin membantu air menguap atau mengering. Ketika kamu menggantung pakaian pada hari yang berangin, pakaian itu lebih cepat kering</w:t>
      </w:r>
    </w:p>
    <w:p>
      <w:pPr/>
      <w:r>
        <w:rPr>
          <w:lang w:val="id_ID" w:bidi="id_ID"/>
        </w:rPr>
      </w:r>
      <w:r>
        <w:rPr>
          <w:lang w:val="id_ID" w:bidi="id_ID"/>
        </w:rPr>
        <w:t>Allah juga mengingat semua binatang dan ternak yang bersama Nuh di dalam bahtera Binatang-binatang buas adalah binatang-binatang yang tidak jinak. Singa, harimau, dan macan tutul adalah binatang buas. Binatang ternak merujuk kepada binatang-binatang domestik atau binatang-binatang yang digunakan dalam bertani. Mereka juga dianggap sebagai binatang-binatang yang bersih yang digunakan untuk korban. Mereka tidak liar. Domba, kambing, kuda, sapi, dan ayam adalah jenis binatang ternak.</w:t>
      </w:r>
    </w:p>
    <w:p>
      <w:pPr/>
      <w:r>
        <w:rPr>
          <w:lang w:val="id_ID" w:bidi="id_ID"/>
        </w:rPr>
      </w:r>
      <w:r>
        <w:rPr>
          <w:lang w:val="id_ID" w:bidi="id_ID"/>
        </w:rPr>
        <w:t>Bahaslah dalam kelompok kamu: Apa cara yang umum untuk merujuk kepada dua kelas binatang ini dalam bahasa kamu?</w:t>
      </w:r>
    </w:p>
    <w:p>
      <w:pPr/>
      <w:r>
        <w:rPr>
          <w:lang w:val="id_ID" w:bidi="id_ID"/>
        </w:rPr>
      </w:r>
      <w:r>
        <w:rPr>
          <w:lang w:val="id_ID" w:bidi="id_ID"/>
        </w:rPr>
        <w:t>Dalam perikop sebelumnya, gambaran puitis digunakan untuk menggambarkan air yang keluar dari bumi dan air yang jatuh dari langit. Dalam perikop ini, ungkapan puitis berlanjut. Karena hujan berhenti dan air yang berasal dari bumi berhenti, maka air yang berada di permukaan bumi dapat menguap lebih cepat. Allah melakukan tiga hal di sini untuk menghentikan air bah.</w:t>
      </w:r>
    </w:p>
    <w:p>
      <w:pPr>
        <w:pStyle w:val="ListBullet"/>
        <w:spacing w:line="240" w:lineRule="auto"/>
        <w:ind w:left="720"/>
      </w:pPr>
      <w:r>
        <w:rPr>
          <w:lang w:val="id_ID" w:bidi="id_ID"/>
        </w:rPr>
      </w:r>
      <w:r>
        <w:rPr>
          <w:lang w:val="id_ID" w:bidi="id_ID"/>
        </w:rPr>
        <w:t>Mengutus angin untuk membantu menguapkan air.</w:t>
      </w:r>
    </w:p>
    <w:p>
      <w:pPr>
        <w:pStyle w:val="ListBullet"/>
        <w:spacing w:line="240" w:lineRule="auto"/>
        <w:ind w:left="720"/>
      </w:pPr>
      <w:r>
        <w:rPr>
          <w:lang w:val="id_ID" w:bidi="id_ID"/>
        </w:rPr>
      </w:r>
      <w:r>
        <w:rPr>
          <w:lang w:val="id_ID" w:bidi="id_ID"/>
        </w:rPr>
        <w:t>Menghentikan air yang keluar dari bumi atau mata air dari kedalaman.</w:t>
      </w:r>
    </w:p>
    <w:p>
      <w:pPr>
        <w:pStyle w:val="ListBullet"/>
        <w:spacing w:line="240" w:lineRule="auto"/>
        <w:ind w:left="720"/>
      </w:pPr>
      <w:r>
        <w:rPr>
          <w:lang w:val="id_ID" w:bidi="id_ID"/>
        </w:rPr>
      </w:r>
      <w:r>
        <w:rPr>
          <w:lang w:val="id_ID" w:bidi="id_ID"/>
        </w:rPr>
        <w:t>Menghentikan hujan yang turun dari langit seperti air bah.</w:t>
      </w:r>
    </w:p>
    <w:p>
      <w:pPr/>
      <w:r>
        <w:rPr>
          <w:lang w:val="id_ID" w:bidi="id_ID"/>
        </w:rPr>
      </w:r>
      <w:r>
        <w:rPr>
          <w:lang w:val="id_ID" w:bidi="id_ID"/>
        </w:rPr>
        <w:t>Dengan bantuan tindakan-tindakan ini, dibutuhkan 150 hari agar air surut sehingga tanah menjadi kering. Ini bukan 150 hari yang ditambahkan pada 150 hari di perikop sebelumnya. Ketika dikatakan bahwa Allah mengingat Nuh, itu berarti bahwa Allah memulai tindakan memindahkan air segera setelah 40 hari dan 40 malam hujan berakhir. Pada titik itu, semuanya ditutupi air setinggi 7 meter. Melalui tindakan Allah, dibutuhkan 150 hari hingga air bah surut. Allah tidak mengambil semua air dari bumi. Sungai, danau, dan samudera masih memiliki airnya. Air lainnya menguap kembali ke langit. Ini meninggalkan tanah kering untuk pohon dan tanaman.</w:t>
      </w:r>
    </w:p>
    <w:p>
      <w:pPr/>
      <w:r>
        <w:rPr>
          <w:lang w:val="id_ID" w:bidi="id_ID"/>
        </w:rPr>
      </w:r>
      <w:r>
        <w:rPr>
          <w:lang w:val="id_ID" w:bidi="id_ID"/>
        </w:rPr>
        <w:t>Perikop ini menceritakan kepada kita, tentang waktu dalam dua cara. Dikatakan bahwa air itu berada di bumi selama 150 hari. Dalam perikop sebelumnya, kita belajar bahwa hujan dimulai pada hari yang ke-17 bulan kedua. Dalam perikop ini, bahtera itu berlabuh pada hari yang ke-17 bulan ke-7 yaitu 5 bulan kemudian. Membagi 150 hari dengan 30 hari juga menghasilkan 5 bulan. Nuh dan orang-orang yang berada di dalam bahtera itu terapung selama 5 bulan. Beberapa terjemahan menggunakan istilah 5 bulan dan yang lain mempertahankan istilah yang spesifik dari bulan ke-7 dan hari yang ke-17.</w:t>
      </w:r>
    </w:p>
    <w:p>
      <w:pPr/>
      <w:r>
        <w:rPr>
          <w:lang w:val="id_ID" w:bidi="id_ID"/>
        </w:rPr>
      </w:r>
      <w:r>
        <w:rPr>
          <w:lang w:val="id_ID" w:bidi="id_ID"/>
        </w:rPr>
        <w:t>Bahaslah dalam kelompok kamu: Bagaimana orang-orang kamu melaporkan waktu? Cara mengatakan panjang waktu mana yang paling masuk akal bagi mereka?</w:t>
      </w:r>
    </w:p>
    <w:p>
      <w:pPr/>
      <w:r>
        <w:rPr>
          <w:lang w:val="id_ID" w:bidi="id_ID"/>
        </w:rPr>
      </w:r>
      <w:r>
        <w:rPr>
          <w:lang w:val="id_ID" w:bidi="id_ID"/>
        </w:rPr>
        <w:t>Bahtera itu berlabuh di pegunungan Ararat. Ararat adalah gunung dengan ketinggian 17.000 kaki atau hampir 5200 meter. Gunung itu terletak di Turki. Ada barisan pegunungan dari Turki ke Iran Utara dan disebut pegunungan Ararat. Tidak ada seorang pun yang tahu persis di mana bahtera itu berlabuh.</w:t>
      </w:r>
    </w:p>
    <w:p>
      <w:pPr/>
      <w:r>
        <w:rPr>
          <w:lang w:val="id_ID" w:bidi="id_ID"/>
        </w:rPr>
      </w:r>
      <w:r>
        <w:rPr>
          <w:lang w:val="id_ID" w:bidi="id_ID"/>
        </w:rPr>
        <w:t xml:space="preserve">Tunjukkan di peta </w:t>
      </w:r>
      <w:r>
        <w:rPr>
          <w:lang w:val="id_ID" w:bidi="id_ID"/>
        </w:rPr>
        <w:t>Gunung Ararat yang mencakup barisan pegunungan</w:t>
      </w:r>
      <w:r>
        <w:rPr>
          <w:lang w:val="id_ID" w:bidi="id_ID"/>
        </w:rPr>
        <w:t>.</w:t>
      </w:r>
    </w:p>
    <w:p>
      <w:pPr/>
      <w:r>
        <w:rPr>
          <w:lang w:val="id_ID" w:bidi="id_ID"/>
        </w:rPr>
      </w:r>
      <w:r>
        <w:rPr>
          <w:lang w:val="id_ID" w:bidi="id_ID"/>
        </w:rPr>
        <w:t xml:space="preserve">Tunjukkan foto </w:t>
      </w:r>
      <w:r>
        <w:rPr>
          <w:lang w:val="id_ID" w:bidi="id_ID"/>
        </w:rPr>
        <w:t>barisan pegunungan</w:t>
      </w:r>
      <w:r>
        <w:rPr>
          <w:lang w:val="id_ID" w:bidi="id_ID"/>
        </w:rPr>
        <w:t>.</w:t>
      </w:r>
    </w:p>
    <w:p>
      <w:pPr/>
      <w:r>
        <w:rPr>
          <w:lang w:val="id_ID" w:bidi="id_ID"/>
        </w:rPr>
      </w:r>
      <w:r>
        <w:rPr>
          <w:lang w:val="id_ID" w:bidi="id_ID"/>
        </w:rPr>
        <w:t>Perikop ini mulai berbicara tentang berapa lama Nuh menunggu di dalam bahtera Pertama, setelah bahtera itu berlabuh di daratan yang kering, Nuh menunggu 2 1/2 bulan sampai ia dapat melihat puncak gunung lainnya. Kemudian Nuh menunggu 40 hari lagi dan membuka jendela. Nuh melepaskan seekor burung gagak. Burung gagak itu terbang berkeliling. Burung gagak adalah salah satu burung yang dianggap najis karena ia akan memakan binatang-binatang yang mati. Nuh juga melepaskan seekor merpati, tetapi merpati itu kembali ke bahtera</w:t>
      </w:r>
    </w:p>
    <w:p>
      <w:pPr/>
      <w:r>
        <w:rPr>
          <w:lang w:val="id_ID" w:bidi="id_ID"/>
        </w:rPr>
      </w:r>
      <w:r>
        <w:rPr>
          <w:lang w:val="id_ID" w:bidi="id_ID"/>
        </w:rPr>
        <w:t xml:space="preserve">Tunjukkan gambar seekor </w:t>
      </w:r>
      <w:r>
        <w:rPr>
          <w:lang w:val="id_ID" w:bidi="id_ID"/>
        </w:rPr>
        <w:t>burung gagak.</w:t>
      </w:r>
      <w:r>
        <w:rPr>
          <w:lang w:val="id_ID" w:bidi="id_ID"/>
        </w:rPr>
        <w:t xml:space="preserve"> Tunjukkan gambar seekor </w:t>
      </w:r>
      <w:r>
        <w:rPr>
          <w:lang w:val="id_ID" w:bidi="id_ID"/>
        </w:rPr>
        <w:t>burung merpati</w:t>
      </w:r>
      <w:r>
        <w:rPr>
          <w:lang w:val="id_ID" w:bidi="id_ID"/>
        </w:rPr>
        <w:t>.</w:t>
      </w:r>
    </w:p>
    <w:p>
      <w:pPr/>
      <w:r>
        <w:rPr>
          <w:lang w:val="id_ID" w:bidi="id_ID"/>
        </w:rPr>
      </w:r>
      <w:r>
        <w:rPr>
          <w:lang w:val="id_ID" w:bidi="id_ID"/>
        </w:rPr>
        <w:t>Merpati itu kembali ke bahtera. Nuh menyadari bahwa tanah masih ditutupi dengan air. Nuh menunggu 7 hari dan melepaskan merpati lagi. Kali ini merpati itu kembali dengan daun zaitun di paruhnya. Dengan ini Nuh memahami bahwa air bah hampir hilang dan beberapa pohon telah mulai tumbuh kembali. Nuh menunggu 7 hari lagi dan melepaskan merpati itu keluar lagi. Kali ini merpati itu tidak kembali.</w:t>
      </w:r>
    </w:p>
    <w:p>
      <w:pPr/>
      <w:r>
        <w:rPr>
          <w:lang w:val="id_ID" w:bidi="id_ID"/>
        </w:rPr>
      </w:r>
      <w:r>
        <w:rPr>
          <w:lang w:val="id_ID" w:bidi="id_ID"/>
        </w:rPr>
        <w:t xml:space="preserve">Tunjukkan gambar pohon </w:t>
      </w:r>
      <w:r>
        <w:rPr>
          <w:lang w:val="id_ID" w:bidi="id_ID"/>
        </w:rPr>
        <w:t>zaitun dan daun zaitun</w:t>
      </w:r>
      <w:r>
        <w:rPr>
          <w:lang w:val="id_ID" w:bidi="id_ID"/>
        </w:rPr>
        <w:t>.</w:t>
      </w:r>
    </w:p>
    <w:p>
      <w:pPr/>
      <w:r>
        <w:rPr>
          <w:lang w:val="id_ID" w:bidi="id_ID"/>
        </w:rPr>
      </w:r>
      <w:r>
        <w:rPr>
          <w:lang w:val="id_ID" w:bidi="id_ID"/>
        </w:rPr>
        <w:t>Sekarang Nuh sudah berusia 601 tahun. Nuh tahu bahwa bumi hampir kering. Tetapi Nuh menunggu 2 bulan lagi. Bumi dulunya kering. Nuh tidak keluar dari bahtera sampai Allah menyuruhnya untuk pergi. Allah berkata kepada Nuh, "Keluarlah dari bahtera — semua orang harus keluar." Allah mengatakan kepada Nuh untuk membebaskan semua binatang dan burung sehingga mereka dapat mulai berkembang biak dan memenuhi bumi. berkembang biak berarti bahwa binatang-binatang itu harus memiliki bayi-bayi yang kemudian akan memiliki bayi. Jadi, Nuh, istrinya, anak-anaknya, istri anak-anaknya, dan semua binatang keluar dari bahtera</w:t>
      </w:r>
    </w:p>
    <w:p>
      <w:pPr/>
      <w:r>
        <w:rPr>
          <w:lang w:val="id_ID" w:bidi="id_ID"/>
        </w:rPr>
      </w:r>
      <w:r>
        <w:rPr>
          <w:lang w:val="id_ID" w:bidi="id_ID"/>
        </w:rPr>
        <w:t>Bahaslah di dalam kelompok penerjemah: Perikop ini mencantumkan angka-angka tertentu untuk masa-masa saat Nuh menunggu, atau banjir yang terjadi. Menurut kamu, mengapa Allah memasukkan semua angka ini dalam perikop ini?</w:t>
      </w:r>
    </w:p>
    <w:p>
      <w:pPr/>
      <w:r>
        <w:rPr>
          <w:lang w:val="id_ID" w:bidi="id_ID"/>
        </w:rPr>
      </w:r>
      <w:r>
        <w:rPr>
          <w:lang w:val="id_ID" w:bidi="id_ID"/>
        </w:rPr>
        <w:t>Bahaslah dalam kelompok seperti apa kehidupan Nuh dan keluarganya selama tahun itu di dalam bahtera Bayangkan kamu telah berada di dalam bahtera selama lebih dari satu tahun. Apa yang menjadi hal pertama yang kamu lakukan setelah keluar dari bahtera?</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kamu akan membantu kelompok memeragakan kisah ini. kamu akan membantu kelompok mendefinisikan atau memerankan adegan, latar, dan tokoh dari kisah ini.</w:t>
      </w:r>
    </w:p>
    <w:p>
      <w:pPr/>
      <w:r>
        <w:rPr>
          <w:lang w:val="id_ID" w:bidi="id_ID"/>
        </w:rPr>
      </w:r>
      <w:r>
        <w:rPr>
          <w:lang w:val="id_ID" w:bidi="id_ID"/>
        </w:rPr>
        <w:t>Kisah ini memiliki 3 adegan.</w:t>
      </w:r>
    </w:p>
    <w:p>
      <w:pPr/>
      <w:r>
        <w:rPr>
          <w:lang w:val="id_ID" w:bidi="id_ID"/>
        </w:rPr>
      </w:r>
      <w:r>
        <w:rPr>
          <w:b/>
          <w:lang w:val="id_ID" w:bidi="id_ID"/>
        </w:rPr>
        <w:t>Adegan yang pertama:</w:t>
      </w:r>
      <w:r>
        <w:rPr>
          <w:lang w:val="id_ID" w:bidi="id_ID"/>
        </w:rPr>
        <w:t xml:space="preserve"> Dalam Adegan yang pertama, hujan telah berhenti tetapi bumi ditutupi dengan air banjir. Bahtera itu sedang terapung di sekitar. Air bah secara perlahan surut. Setelah 150 hari ini, bahtera itu sampai ke pegunungan Ararat.</w:t>
      </w:r>
    </w:p>
    <w:p>
      <w:pPr/>
      <w:r>
        <w:rPr>
          <w:lang w:val="id_ID" w:bidi="id_ID"/>
        </w:rPr>
      </w:r>
      <w:r>
        <w:rPr>
          <w:b/>
          <w:lang w:val="id_ID" w:bidi="id_ID"/>
        </w:rPr>
        <w:t>Adegan kedua:</w:t>
      </w:r>
      <w:r>
        <w:rPr>
          <w:lang w:val="id_ID" w:bidi="id_ID"/>
        </w:rPr>
        <w:t xml:space="preserve"> Setelah bahtera itu mendarat di satu sisi gunung, Nuh menunggu selama 40 hari. Kemudian Nuh melepaskan burung untuk melihat apakah bumi sudah kering. Ketika merpati tidak kembali, Nuh menunggu 2 bulan lagi. Bumi sudah kering. </w:t>
      </w:r>
    </w:p>
    <w:p>
      <w:pPr/>
      <w:r>
        <w:rPr>
          <w:lang w:val="id_ID" w:bidi="id_ID"/>
        </w:rPr>
      </w:r>
      <w:r>
        <w:rPr>
          <w:b/>
          <w:lang w:val="id_ID" w:bidi="id_ID"/>
        </w:rPr>
        <w:t>Adegan yang ketiga:</w:t>
      </w:r>
      <w:r>
        <w:rPr>
          <w:lang w:val="id_ID" w:bidi="id_ID"/>
        </w:rPr>
        <w:t xml:space="preserve"> Allah mengatakan kepada Nuh untuk meninggalkan bahtera Nuh menaati Allah dan seluruh keluarganya serta semua binatang keluar dari bahtera</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3 Anak-anak Nuh: Sem, Ham, dan Yafet</w:t>
      </w:r>
    </w:p>
    <w:p>
      <w:pPr>
        <w:pStyle w:val="ListBullet"/>
        <w:spacing w:line="240" w:lineRule="auto"/>
        <w:ind w:left="720"/>
      </w:pPr>
      <w:r>
        <w:rPr>
          <w:lang w:val="id_ID" w:bidi="id_ID"/>
        </w:rPr>
      </w:r>
      <w:r>
        <w:rPr>
          <w:lang w:val="id_ID" w:bidi="id_ID"/>
        </w:rPr>
        <w:t>Istri dari ketiga anak-anaknya.</w:t>
      </w:r>
    </w:p>
    <w:p>
      <w:pPr>
        <w:pStyle w:val="ListBullet"/>
        <w:spacing w:line="240" w:lineRule="auto"/>
        <w:ind w:left="720"/>
      </w:pPr>
      <w:r>
        <w:rPr>
          <w:lang w:val="id_ID" w:bidi="id_ID"/>
        </w:rPr>
      </w:r>
      <w:r>
        <w:rPr>
          <w:lang w:val="id_ID" w:bidi="id_ID"/>
        </w:rPr>
        <w:t>Binatang-binatang</w:t>
      </w:r>
    </w:p>
    <w:p>
      <w:pPr/>
      <w:r>
        <w:rPr>
          <w:lang w:val="id_ID" w:bidi="id_ID"/>
        </w:rPr>
      </w:r>
      <w:r>
        <w:rPr>
          <w:lang w:val="id_ID" w:bidi="id_ID"/>
        </w:rPr>
        <w:t>Dalam babak ini, kelompok diminta membuat papan cerita, menggambar, atau menggunakan alat peraga (benda-benda yang bisa dipindahkan, seperti batu, ranting, atau mainan anak-anak) untuk membayangkan cerita beserta aksinya.</w:t>
      </w:r>
    </w:p>
    <w:p>
      <w:pPr/>
      <w:r>
        <w:rPr>
          <w:lang w:val="id_ID" w:bidi="id_ID"/>
        </w:rPr>
      </w:r>
      <w:r>
        <w:rPr>
          <w:b/>
          <w:lang w:val="id_ID" w:bidi="id_ID"/>
        </w:rPr>
        <w:t>Adegan yang pertama</w:t>
      </w:r>
      <w:r>
        <w:rPr>
          <w:lang w:val="id_ID" w:bidi="id_ID"/>
        </w:rPr>
        <w:t>: Meskipun dunia tertutup dengan air, Allah mengingat Nuh.</w:t>
      </w:r>
    </w:p>
    <w:p>
      <w:pPr/>
      <w:r>
        <w:rPr>
          <w:lang w:val="id_ID" w:bidi="id_ID"/>
        </w:rPr>
      </w:r>
      <w:r>
        <w:rPr>
          <w:lang w:val="id_ID" w:bidi="id_ID"/>
        </w:rPr>
        <w:t>Berhentilah di sini dan bahaslah dengan kelompok kamu: Bagaimana kami akan menunjukkan perbedaan dalam bahasa kita antara air bah yang menutupi bumi dan Allah mengingat Nuh dan orang-orang yang berada di dalam bahtera</w:t>
      </w:r>
    </w:p>
    <w:p>
      <w:pPr/>
      <w:r>
        <w:rPr>
          <w:lang w:val="id_ID" w:bidi="id_ID"/>
        </w:rPr>
      </w:r>
      <w:r>
        <w:rPr>
          <w:lang w:val="id_ID" w:bidi="id_ID"/>
        </w:rPr>
        <w:t>Nuh, keluarganya, dan binatang-binatang berada di dalam bahtera itu. Hujan telah berhenti. Air itu menutupi hingga 7 meter diatas puncak tertinggi. Setiap makhluk hidup telah mati kecuali yang ada di dalam bahtera bahtera itu sedang terapung. Suatu saat setelah hujan berhenti, Allah mengirim angin untuk meniupkan bumi untuk mengeringkan air. Allah menghentikan air yang sedang keluar dari dalam bumi. Allah telah menghentikan hujan. Air mulai surut. Dibutuhkan 150 hari atau 5 bulan agar permukaan tanah terlihat. Bahtera itu datang untuk berlabuh di sebuah gunung di Pegunungan Ararat. Dibutuhkan 75 hari lagi agar puncak gunung lainnya di pegunungan terlihat.</w:t>
      </w:r>
    </w:p>
    <w:p>
      <w:pPr/>
      <w:r>
        <w:rPr>
          <w:lang w:val="id_ID" w:bidi="id_ID"/>
        </w:rPr>
      </w:r>
      <w:r>
        <w:rPr>
          <w:b/>
          <w:lang w:val="id_ID" w:bidi="id_ID"/>
        </w:rPr>
        <w:t>Adegan kedua:</w:t>
      </w:r>
      <w:r>
        <w:rPr>
          <w:lang w:val="id_ID" w:bidi="id_ID"/>
        </w:rPr>
        <w:t xml:space="preserve"> Nuh menunggu di dalam bahtera 40 hari lagi setelah puncak ini muncul. Nuh membuka jendela yang telah ia buat dalam bahtera itu. Kemudian Nuh melepaskan seekor burung gagak dan seekor merpati untuk melihat apakah semuanya tumbuh kembali. Burung gagak itu terbang di atas bumi. Merpati itu kembali ke bahtera. Merpati itu tidak dapat menemukan tempat untuk mendarat karena bumi masih tertutup oleh air. Nuh menunggu 7 hari dan melepaskan lagi seekor merpati. Kali ini merpati itu kembali dengan daun zaitun di paruhnya. Karena daun zaitun itu, Nuh menyadari bahwa air bah hampir hilang. Setelah 7 hari lagi, Nuh melepaskan seorang merpati. Kali ini merpati itu tidak kembali ke bahtera.</w:t>
      </w:r>
    </w:p>
    <w:p>
      <w:pPr/>
      <w:r>
        <w:rPr>
          <w:lang w:val="id_ID" w:bidi="id_ID"/>
        </w:rPr>
      </w:r>
      <w:r>
        <w:rPr>
          <w:b/>
          <w:lang w:val="id_ID" w:bidi="id_ID"/>
        </w:rPr>
        <w:t>Adegan yang ke</w:t>
      </w:r>
      <w:r>
        <w:rPr>
          <w:lang w:val="id_ID" w:bidi="id_ID"/>
        </w:rPr>
        <w:t>tiga: Nuh sekarang berusia 601 tahun. Nuh dapat melihat tanah kering dari jendela bahtera Nuh, keluarganya, dan binatang-binatang itu telah berada di dalam bahtera selama 10 1/2 bulan. Nuh menunggu 2 bulan lagi. Bumi akhirnya kering. Kisah tentang berakhirnya air bah ini mencakup banyak hari atau bulan dimana Nuh dan keluarganya berada di dalam bahtera</w:t>
      </w:r>
    </w:p>
    <w:p>
      <w:pPr/>
      <w:r>
        <w:rPr>
          <w:lang w:val="id_ID" w:bidi="id_ID"/>
        </w:rPr>
      </w:r>
      <w:r>
        <w:rPr>
          <w:lang w:val="id_ID" w:bidi="id_ID"/>
        </w:rPr>
        <w:t>40 hari hujan turun</w:t>
      </w:r>
    </w:p>
    <w:p>
      <w:pPr>
        <w:pStyle w:val="ListBullet"/>
        <w:spacing w:line="240" w:lineRule="auto"/>
        <w:ind w:left="720"/>
      </w:pPr>
      <w:r>
        <w:rPr>
          <w:lang w:val="id_ID" w:bidi="id_ID"/>
        </w:rPr>
      </w:r>
      <w:r>
        <w:rPr>
          <w:lang w:val="id_ID" w:bidi="id_ID"/>
        </w:rPr>
        <w:t>150 hari atau 5 bulan di dalam bahtera yang terapung dan kemudian bahtera itu berlabuh di sisi suatu gunung</w:t>
      </w:r>
    </w:p>
    <w:p>
      <w:pPr>
        <w:pStyle w:val="ListBullet"/>
        <w:spacing w:line="240" w:lineRule="auto"/>
        <w:ind w:left="720"/>
      </w:pPr>
      <w:r>
        <w:rPr>
          <w:lang w:val="id_ID" w:bidi="id_ID"/>
        </w:rPr>
      </w:r>
      <w:r>
        <w:rPr>
          <w:lang w:val="id_ID" w:bidi="id_ID"/>
        </w:rPr>
        <w:t>75 hari atau 2 1/2 bulan setelah bahtera berlabuh, Nuh dapat melihat puncak lainnya.</w:t>
      </w:r>
    </w:p>
    <w:p>
      <w:pPr>
        <w:pStyle w:val="ListBullet"/>
        <w:spacing w:line="240" w:lineRule="auto"/>
        <w:ind w:left="720"/>
      </w:pPr>
      <w:r>
        <w:rPr>
          <w:lang w:val="id_ID" w:bidi="id_ID"/>
        </w:rPr>
      </w:r>
      <w:r>
        <w:rPr>
          <w:lang w:val="id_ID" w:bidi="id_ID"/>
        </w:rPr>
        <w:t>40 hari setelah melihat puncak-puncak, Nuh dapat melihat daratan. Nuh melepaskan burung gagak dan merpati. Merpati itu kembali.</w:t>
      </w:r>
    </w:p>
    <w:p>
      <w:pPr>
        <w:pStyle w:val="ListBullet"/>
        <w:spacing w:line="240" w:lineRule="auto"/>
        <w:ind w:left="720"/>
      </w:pPr>
      <w:r>
        <w:rPr>
          <w:lang w:val="id_ID" w:bidi="id_ID"/>
        </w:rPr>
      </w:r>
      <w:r>
        <w:rPr>
          <w:lang w:val="id_ID" w:bidi="id_ID"/>
        </w:rPr>
        <w:t>7 hari kemudian, Nuh melepaskan lagi merpati dan merpati itu kembali</w:t>
      </w:r>
    </w:p>
    <w:p>
      <w:pPr>
        <w:pStyle w:val="ListBullet"/>
        <w:spacing w:line="240" w:lineRule="auto"/>
        <w:ind w:left="720"/>
      </w:pPr>
      <w:r>
        <w:rPr>
          <w:lang w:val="id_ID" w:bidi="id_ID"/>
        </w:rPr>
      </w:r>
      <w:r>
        <w:rPr>
          <w:lang w:val="id_ID" w:bidi="id_ID"/>
        </w:rPr>
        <w:t>7 hari kemudian, Nuh melepaskan lagi merpati itu dan burung itu tidak kembali.</w:t>
      </w:r>
    </w:p>
    <w:p>
      <w:pPr>
        <w:pStyle w:val="ListBullet"/>
        <w:spacing w:line="240" w:lineRule="auto"/>
        <w:ind w:left="720"/>
      </w:pPr>
      <w:r>
        <w:rPr>
          <w:lang w:val="id_ID" w:bidi="id_ID"/>
        </w:rPr>
      </w:r>
      <w:r>
        <w:rPr>
          <w:lang w:val="id_ID" w:bidi="id_ID"/>
        </w:rPr>
        <w:t>60 hari lagi atau 2 bulan, Nuh menunggu. Kemudian Allah berkata untuk meninggalkan bahtera.</w:t>
      </w:r>
    </w:p>
    <w:p>
      <w:pPr/>
      <w:r>
        <w:rPr>
          <w:lang w:val="id_ID" w:bidi="id_ID"/>
        </w:rPr>
      </w:r>
      <w:r>
        <w:rPr>
          <w:lang w:val="id_ID" w:bidi="id_ID"/>
        </w:rPr>
        <w:t>Sebanyak 379 hari atau 12 1/2 bulan.</w:t>
      </w:r>
    </w:p>
    <w:p>
      <w:pPr/>
      <w:r>
        <w:rPr>
          <w:lang w:val="id_ID" w:bidi="id_ID"/>
        </w:rPr>
      </w:r>
      <w:r>
        <w:rPr>
          <w:lang w:val="id_ID" w:bidi="id_ID"/>
        </w:rPr>
        <w:t>Bahaslah dalam kelompok: Mengapa angka-angka ini penting? Bagaimana budaya kamu menunjukkan bahwa waktu yang dihabiskan saat menunggu sesuatu adalah penting? Bagaimana kamu menerjemahkan angka-angka ini sehingga tidak ada seorang pun yang bingung dengannya?</w:t>
      </w:r>
    </w:p>
    <w:p>
      <w:pPr/>
      <w:r>
        <w:rPr>
          <w:lang w:val="id_ID" w:bidi="id_ID"/>
        </w:rPr>
      </w:r>
      <w:r>
        <w:rPr>
          <w:lang w:val="id_ID" w:bidi="id_ID"/>
        </w:rPr>
        <w:t>Saat setiap angka disebutkan, kita diberi tahu apa yang dilakukan Nuh pada saat itu. Kamu memerlukan satu kata untuk menggambarkan perikop waktu atau kata yang menghubungkan zaman. Bacaan ini menggunakan kata-kata seperti: setelah, kemudian, lagi, dll.</w:t>
      </w:r>
    </w:p>
    <w:p>
      <w:pPr/>
      <w:r>
        <w:rPr>
          <w:lang w:val="id_ID" w:bidi="id_ID"/>
        </w:rPr>
      </w:r>
      <w:r>
        <w:rPr>
          <w:lang w:val="id_ID" w:bidi="id_ID"/>
        </w:rPr>
        <w:t>Bahaslah bersama kelompok: Apa saja kata penghubung waktu yang kamu gunakan dalam bahasamu? Berlatihlah menceritakan peristiwa pendek yang memiliki perbedaan beberapa kali sehingga kamu dapat menentukan kata-kata apa yang kamu gunakan. Kamu mungkin berbicara tentang bersiap-siap untuk melakukan perjalanan. Kamu membeli tiket kamu, menunggu 4 minggu, dan kemudian mengeluarkan koper kamu. Keesokan harinya, kamu mulai memasukkan pakaian ke dalamnya. Setelah 5 menit mengepak, kamu berhenti untuk membawa beberapa pakaian lain. Kamu mengepaknya, kemudian 10 menit kemudian, kamu mendapat panggilan telepon. Menceritakan kisah dengan waktu dalam urutan seperti ini dapat membantu kamu untuk menghubungkan waktu dalam bahasa kamu secara alami.</w:t>
      </w:r>
    </w:p>
    <w:p>
      <w:pPr/>
      <w:r>
        <w:rPr>
          <w:lang w:val="id_ID" w:bidi="id_ID"/>
        </w:rPr>
      </w:r>
      <w:r>
        <w:rPr>
          <w:lang w:val="id_ID" w:bidi="id_ID"/>
        </w:rPr>
        <w:t>Setelah bumi kering, Allah berbicara kepada Nuh. Allah mengatakan kepada Nuh untuk membawa istrinya, anak-anaknya, dan istri mereka dan semua keluar dari bahtera Allah mengatakan kepada Nuh untuk membebaskan semua binatang, baik binatang-binatang liar dan binatang-binatang domestik. Setiap pasangan binatang harus dilepaskan. Allah mengatakan bahwa binatang-binatang ini harus beranak cucu dan berkembang biak. Ini berarti bahwa setiap pasangan binatang harus memiliki bayi. Bayi-bayi itu akan tumbuh dan memiliki bayi. Ini akan berlanjut sampai bumi penuh dengan binatang-binatang. Nuh melakukan apa yang Allah katakan. Nuh dan istrinya, anak-anaknya, dan istri mereka semua keluar dari bahtera Semua binatang-binatang meninggalkan bahtera. Setiap pasangan atau setiap binatang jantan dan betina meninggalkan bahtera Burung-burung keluar dari bahtera.</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3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3 anak-anak: Nuh: Sem, Ham, dan Yafet</w:t>
      </w:r>
    </w:p>
    <w:p>
      <w:pPr>
        <w:pStyle w:val="ListBullet"/>
        <w:spacing w:line="240" w:lineRule="auto"/>
        <w:ind w:left="720"/>
      </w:pPr>
      <w:r>
        <w:rPr>
          <w:lang w:val="id_ID" w:bidi="id_ID"/>
        </w:rPr>
      </w:r>
      <w:r>
        <w:rPr>
          <w:lang w:val="id_ID" w:bidi="id_ID"/>
        </w:rPr>
        <w:t>Para istri dari ketiga anak laki-laki</w:t>
      </w:r>
    </w:p>
    <w:p>
      <w:pPr>
        <w:pStyle w:val="ListBullet"/>
        <w:spacing w:line="240" w:lineRule="auto"/>
        <w:ind w:left="720"/>
      </w:pPr>
      <w:r>
        <w:rPr>
          <w:lang w:val="id_ID" w:bidi="id_ID"/>
        </w:rPr>
      </w:r>
      <w:r>
        <w:rPr>
          <w:lang w:val="id_ID" w:bidi="id_ID"/>
        </w:rPr>
        <w:t>Binatang-binatang</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percakapan, alur, jalannya kisah, dan urutan waktu dalam cerita.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Ketika kelompok memerankan kisah ini untuk kedua kalinya, hentikan mereka pada titik-titik tertentu. </w:t>
      </w:r>
    </w:p>
    <w:p>
      <w:pPr/>
      <w:r>
        <w:rPr>
          <w:lang w:val="id_ID" w:bidi="id_ID"/>
        </w:rPr>
      </w:r>
      <w:r>
        <w:rPr>
          <w:b/>
          <w:lang w:val="id_ID" w:bidi="id_ID"/>
        </w:rPr>
        <w:t>Adegan yang pertama:</w:t>
      </w:r>
      <w:r>
        <w:rPr>
          <w:lang w:val="id_ID" w:bidi="id_ID"/>
        </w:rPr>
        <w:t xml:space="preserve"> Ketika adegan dari kisah ini dimulai, kelompok perlu mengingat bahwa orang-orang dan binatang-binatang telah berada di dalam bahtera selama 40 hari dan 40 malam hujan lebat. Mereka dapat melihat keluar dari bahtera dan tidak melihat apa pun kecuali air. Mereka tahu bahwa setiap makhluk hidup telah mati. Mereka adalah satu-satunya yang hidup.</w:t>
      </w:r>
    </w:p>
    <w:p>
      <w:pPr/>
      <w:r>
        <w:rPr>
          <w:lang w:val="id_ID" w:bidi="id_ID"/>
        </w:rPr>
      </w:r>
      <w:r>
        <w:rPr>
          <w:lang w:val="id_ID" w:bidi="id_ID"/>
        </w:rPr>
        <w:t xml:space="preserve">Hentikan adegannya: Tanyakan kepada setiap orang di dalam bahtera bagaimana perasaan mereka sekarang. Saudara mungkin mendengar, "Bersyukur karena hidup," atau "Merindukan keluarga saya dan rumah saya," atau "Saya tidak tahu apa yang akan terjadi pada kami," atau "Saya sudah bosan dengan bahtera ini," atau "Saya tidak tahu apa yang akan Allah lakukan tentang ini. Saya takut akan masa depan." Lanjutkan adegannya. </w:t>
      </w:r>
    </w:p>
    <w:p>
      <w:pPr/>
      <w:r>
        <w:rPr>
          <w:lang w:val="id_ID" w:bidi="id_ID"/>
        </w:rPr>
      </w:r>
      <w:r>
        <w:rPr>
          <w:lang w:val="id_ID" w:bidi="id_ID"/>
        </w:rPr>
        <w:t>Setelah hujan berhenti, pada satu saat, Allah mengirim angin untuk membantu mengeringkan air dari daratan. Allah menghentikan air yang keluar dari tanah. Allah telah menghentikan hujan. Dibutuhkan 150 hari atau 5 bulan sejak hujan berhenti agar air cukup surut agar puncak gunung muncul. bahtera itu berlabuh di sisi suatu gunung. Dibutuhkan 75 hari lagi untuk puncak gunung lainnya muncul.</w:t>
      </w:r>
    </w:p>
    <w:p>
      <w:pPr/>
      <w:r>
        <w:rPr>
          <w:lang w:val="id_ID" w:bidi="id_ID"/>
        </w:rPr>
      </w:r>
      <w:r>
        <w:rPr>
          <w:lang w:val="id_ID" w:bidi="id_ID"/>
        </w:rPr>
        <w:t xml:space="preserve">Hentikan adegannya: Tanyakan kepada orang-orang bagaimana perasaan mereka sekarang karena bahtera itu telah berhenti terapung. Kamu mungkin mendengar, "Saya senang kami tidak terapung lagi," atau "Saya tidak tahu di mana kami berada," atau "Tidak ada yang diketahui di luar jendela," atau "Kapan kami dapat meninggalkan perahu?" atau, "Saya lelah dengan binatang-binatang ini," atau "Saya merindukan keluarga saya dan teman-teman saya," atau "Saya ingin pergi ke rumah saya. Tidak ada apa pun di luar bahtera itu," atau "Segala sesuatu dihancurkan oleh air bah. Bagaimana kami akan hidup saat kami meninggalkan bahtera ini?" Lanjutkan adegannya. </w:t>
      </w:r>
    </w:p>
    <w:p>
      <w:pPr/>
      <w:r>
        <w:rPr>
          <w:lang w:val="id_ID" w:bidi="id_ID"/>
        </w:rPr>
      </w:r>
      <w:r>
        <w:rPr>
          <w:b/>
          <w:lang w:val="id_ID" w:bidi="id_ID"/>
        </w:rPr>
        <w:t>Adegan kedua:</w:t>
      </w:r>
      <w:r>
        <w:rPr>
          <w:lang w:val="id_ID" w:bidi="id_ID"/>
        </w:rPr>
        <w:t xml:space="preserve"> Nuh menunggu 40 hari lagi setelah puncak gunung lainnya mulai muncul. Kemudian Nuh membuka jendela dan membiarkan seekor burung gagak terbang bebas. Gagak itu terbang bolak-balik tetapi tidak kembali ke bahtera Nuh juga melepas seekor merpati terbang bebas. Merpati itu kembali ke bahtera. Nuh tahu bahwa tanah masih tergenang air.</w:t>
      </w:r>
    </w:p>
    <w:p>
      <w:pPr/>
      <w:r>
        <w:rPr>
          <w:lang w:val="id_ID" w:bidi="id_ID"/>
        </w:rPr>
      </w:r>
      <w:r>
        <w:rPr>
          <w:lang w:val="id_ID" w:bidi="id_ID"/>
        </w:rPr>
        <w:t xml:space="preserve">Hentikan adegannya: Tanyakan kepada Nuh mengapa ia melepaskan burung-burung ini. Kamu mungkin mendengar, "Saya ingin melihat apakah air telah hilang. Apakah ada tanah yang kering? Untuk melihat apakah ada makanan di darat." Lanjutkan adegannya. </w:t>
      </w:r>
    </w:p>
    <w:p>
      <w:pPr/>
      <w:r>
        <w:rPr>
          <w:lang w:val="id_ID" w:bidi="id_ID"/>
        </w:rPr>
      </w:r>
      <w:r>
        <w:rPr>
          <w:lang w:val="id_ID" w:bidi="id_ID"/>
        </w:rPr>
        <w:t>Nuh menunggu 7 hari dan melepaskan lagi seekor merpati. Kali ini merpati itu kembali dengan daun zaitun di paruhnya. Nuh menunggu 7 hari dan melepaskan lagi seekor merpati. Kali ini merpati itu tidak kembali.</w:t>
      </w:r>
    </w:p>
    <w:p>
      <w:pPr/>
      <w:r>
        <w:rPr>
          <w:lang w:val="id_ID" w:bidi="id_ID"/>
        </w:rPr>
      </w:r>
      <w:r>
        <w:rPr>
          <w:lang w:val="id_ID" w:bidi="id_ID"/>
        </w:rPr>
        <w:t xml:space="preserve">Hentikan adegannya: Tanyakan kepada Nuh mengapa ia berpikir merpati itu tidak kembali. Saudara mungkin mendengar, "Saya pikir merpati telah menemukan tempat untuk mendapatkan makanan. Pasti sekarang ada sejumlah tempat dengan pohon dan tanaman. Sepertinya Allah menyebabkan hal-hal untuk tumbuh lagi. Saya pikir kami dapat segera meninggalkan bahtera itu." Lanjutkan adegannya. </w:t>
      </w:r>
    </w:p>
    <w:p>
      <w:pPr/>
      <w:r>
        <w:rPr>
          <w:lang w:val="id_ID" w:bidi="id_ID"/>
        </w:rPr>
      </w:r>
      <w:r>
        <w:rPr>
          <w:lang w:val="id_ID" w:bidi="id_ID"/>
        </w:rPr>
        <w:t>Nuh terus menunggu di dalam bahtera 2 bulan lagi berlalu. Kemudian Allah mengatakan kepada Nuh untuk keluar dari bahtera</w:t>
      </w:r>
    </w:p>
    <w:p>
      <w:pPr/>
      <w:r>
        <w:rPr>
          <w:lang w:val="id_ID" w:bidi="id_ID"/>
        </w:rPr>
      </w:r>
      <w:r>
        <w:rPr>
          <w:lang w:val="id_ID" w:bidi="id_ID"/>
        </w:rPr>
        <w:t xml:space="preserve">Hentikan adegannya: Tanyakan mengapa Nuh menunggu sampai sekarang untuk keluar dari bahtera Kamu mungkin mendengar, "Saya menunggu Allah mengatakan kepada kami kapan harus pergi. Allah mengatakan kepada kami kapan kami masuk ke dalam bahtera dan Allah menutup pintu. Allah harus mengatakan kepada kami kapan dapat keluar dari bahtera Lanjutkan adegannya. </w:t>
      </w:r>
    </w:p>
    <w:p>
      <w:pPr/>
      <w:r>
        <w:rPr>
          <w:lang w:val="id_ID" w:bidi="id_ID"/>
        </w:rPr>
      </w:r>
      <w:r>
        <w:rPr>
          <w:lang w:val="id_ID" w:bidi="id_ID"/>
        </w:rPr>
        <w:t>Allah mengatakan kepada Nuh, istrinya, anak-anaknya, dan istri anak-anaknya untuk keluar dari bahtera Jadi, mereka semua meninggalkan bahtera. Allah juga mengatakan kepada Nuh untuk membebaskan semua binatang dan burung-burung. Allah mengatakan bahwa binatang-binatang dan burung harus memiliki bayi sehingga mereka berkembang biak untuk memenuhi bumi. Nuh dan keluarganya menaati Allah. Mereka meninggalkan bahtera. Semua binatang-binatang itu meninggalkan bahtera. Semua burung-burung meninggalkan bahtera. Mereka keluar berpasangan atau jantan dan betina dari setiap jenis. Ketika mereka keluar dari bahtera itu, sudah lebih dari 1 tahun sejak mereka masuk ke dalam bahtera Mereka telah menghabiskan 12 1/2 bulan di dalam bahtera</w:t>
      </w:r>
    </w:p>
    <w:p>
      <w:pPr/>
      <w:r>
        <w:rPr>
          <w:lang w:val="id_ID" w:bidi="id_ID"/>
        </w:rPr>
      </w:r>
      <w:r>
        <w:rPr>
          <w:lang w:val="id_ID" w:bidi="id_ID"/>
        </w:rPr>
        <w:t>Hentikan adegannya: Tanyakan tentang Nuh dan keluarganya bagaimana perasaan mereka sekarang. Kamu mungkin mendengar, "Saya sangat senang kakiku menginjak tanah lagi. Di mana kami berada? Tidak ada yang dikenal bagi saya. Syukurlah kepada Allah kami sekarang aman. Saya senang Allah telah merawat kami. Saya senang saya tidak harus bersama binatang-binatang lagi. Rasanya aneh menjadi satu-satunya orang di sini. Saya senang saya hidup tetapi saya merindukan keluarga saya. Ini tidak terlihat seperti kampung halaman. Saya tidak yakin bagaimana hidup di sini." Tanyakan kepada Allah bagaimana perasaan Dia. Kamu mungkin mendengar, "Aku senang karena keluarga Nuh akan memulai kembali keluarga manusia di bumi. Saya berharap keluarga ini melakukan pekerjaan yang lebih baik daripada orang-orang sebelum mereka. "Saya berharap mereka mengikuti saya."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Kata </w:t>
      </w:r>
      <w:r>
        <w:rPr>
          <w:b/>
          <w:lang w:val="id_ID" w:bidi="id_ID"/>
        </w:rPr>
        <w:t>mengingat</w:t>
      </w:r>
      <w:r>
        <w:rPr>
          <w:lang w:val="id_ID" w:bidi="id_ID"/>
        </w:rPr>
        <w:t xml:space="preserve"> dalam konteks ini artinya bahwa Allah berencana untuk menunjukkan belas kasihan kepada Nuh. Kamu juga dapat mengatakan bahwa Allah berpikir tentang Nuh atau mempertimbangkan situasi Nuh atau bahwa Allah mengalihkan perhatian-Nya kepada Nuh dan situasinya. Kata mengingat tidak berarti bahwa Allah telah melupakan Nuh dan sekarang memikirkan Nuh lagi.</w:t>
      </w:r>
    </w:p>
    <w:p>
      <w:pPr/>
      <w:r>
        <w:rPr>
          <w:lang w:val="id_ID" w:bidi="id_ID"/>
        </w:rPr>
      </w:r>
      <w:r>
        <w:rPr>
          <w:lang w:val="id_ID" w:bidi="id_ID"/>
        </w:rPr>
        <w:t xml:space="preserve">Allah melakukan tiga hal tentang air bah. Allah mengirim angin yang bertiup ke seluruh bumi. Allah menghentikan hujan yang turun dari langit dan menghentikan air yang keluar dari bumi. Di sini penjelasan puitis yang sama untuk hujan dan air yang berasal dari bumi yang juga digunakan pada perikop sebelumnya. Beberapa terjemahan menggunakan kata langit sementara yang lain menggunakan angkasa. Ini merujuk kepada air yang jatuh dari atas. Gunakan kata yang sama untuk </w:t>
      </w:r>
      <w:r>
        <w:rPr>
          <w:b/>
          <w:lang w:val="id_ID" w:bidi="id_ID"/>
        </w:rPr>
        <w:t>bumi</w:t>
      </w:r>
      <w:r>
        <w:rPr>
          <w:lang w:val="id_ID" w:bidi="id_ID"/>
        </w:rPr>
        <w:t xml:space="preserve"> yang telah saudara gunakan di perikop lainnya.</w:t>
      </w:r>
    </w:p>
    <w:p>
      <w:pPr/>
      <w:r>
        <w:rPr>
          <w:lang w:val="id_ID" w:bidi="id_ID"/>
        </w:rPr>
      </w:r>
      <w:r>
        <w:rPr>
          <w:lang w:val="id_ID" w:bidi="id_ID"/>
        </w:rPr>
        <w:t xml:space="preserve">Nuh melepaskan dua jenis burung yang berbeda. </w:t>
      </w:r>
      <w:r>
        <w:rPr>
          <w:b/>
          <w:lang w:val="id_ID" w:bidi="id_ID"/>
        </w:rPr>
        <w:t>Burung gagak</w:t>
      </w:r>
      <w:r>
        <w:rPr>
          <w:lang w:val="id_ID" w:bidi="id_ID"/>
        </w:rPr>
        <w:t xml:space="preserve"> adalah burung yang memakan bangkai binatang atau daging seekor binatang yang sudah mati. Burung gagak itu bisa saja hidup dari binatang-binatang mati yang terapung. </w:t>
      </w:r>
      <w:r>
        <w:rPr>
          <w:b/>
          <w:lang w:val="id_ID" w:bidi="id_ID"/>
        </w:rPr>
        <w:t>Burung merpati</w:t>
      </w:r>
      <w:r>
        <w:rPr>
          <w:lang w:val="id_ID" w:bidi="id_ID"/>
        </w:rPr>
        <w:t xml:space="preserve"> akan memakan biji dan benda-benda kecil yang merayap di tanah. Merpati itu tidak menemukan tempat untuk mendarat atau makan pada saat pertama kali keluar. Kemudian saat keluar lagi, ia menemukan daun hijau </w:t>
      </w:r>
      <w:r>
        <w:rPr>
          <w:b/>
          <w:lang w:val="id_ID" w:bidi="id_ID"/>
        </w:rPr>
        <w:t>zaitun</w:t>
      </w:r>
      <w:r>
        <w:rPr>
          <w:lang w:val="id_ID" w:bidi="id_ID"/>
        </w:rPr>
        <w:t xml:space="preserve"> yang segar. Pohon zaitun tumbuh di semua negara sekitar Laut Mediterania. Jika budaya kamu tidak memiliki pohon zaitun, kamu bisa mengatakan bahwa merpati itu menemukan daun hijau yang segar.</w:t>
      </w:r>
    </w:p>
    <w:p>
      <w:pPr/>
      <w:r>
        <w:rPr>
          <w:lang w:val="id_ID" w:bidi="id_ID"/>
        </w:rPr>
      </w:r>
      <w:r>
        <w:rPr>
          <w:lang w:val="id_ID" w:bidi="id_ID"/>
        </w:rPr>
        <w:t xml:space="preserve">Tunjukkan gambar </w:t>
      </w:r>
      <w:r>
        <w:rPr>
          <w:lang w:val="id_ID" w:bidi="id_ID"/>
        </w:rPr>
        <w:t>burung merpati</w:t>
      </w:r>
      <w:r>
        <w:rPr>
          <w:lang w:val="id_ID" w:bidi="id_ID"/>
        </w:rPr>
        <w:t xml:space="preserve">, </w:t>
      </w:r>
      <w:r>
        <w:rPr>
          <w:lang w:val="id_ID" w:bidi="id_ID"/>
        </w:rPr>
        <w:t>burung gagak</w:t>
      </w:r>
      <w:r>
        <w:rPr>
          <w:lang w:val="id_ID" w:bidi="id_ID"/>
        </w:rPr>
        <w:t xml:space="preserve">, dan </w:t>
      </w:r>
      <w:r>
        <w:rPr>
          <w:lang w:val="id_ID" w:bidi="id_ID"/>
        </w:rPr>
        <w:t>daun zaitun</w:t>
      </w:r>
      <w:r>
        <w:rPr>
          <w:lang w:val="id_ID" w:bidi="id_ID"/>
        </w:rPr>
        <w:t>.</w:t>
      </w:r>
    </w:p>
    <w:p>
      <w:pPr/>
      <w:r>
        <w:rPr>
          <w:lang w:val="id_ID" w:bidi="id_ID"/>
        </w:rPr>
      </w:r>
      <w:r>
        <w:rPr>
          <w:lang w:val="id_ID" w:bidi="id_ID"/>
        </w:rPr>
        <w:t>Keluarga Nuh dan semua binatang keluar dari bahtera Binatang-binatang itu keluar dari bahtera secara berpasangan. Ini berarti bahwa jantan dan betina dari setiap jenis binatang keluar bersama-sama.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di dalam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hingga kelompok telah menceritakan kembali semua perikop itu. Anggota kelompok dapat saling memperbaiki dalam tahap ini. </w:t>
      </w:r>
    </w:p>
    <w:p>
      <w:pPr/>
      <w:r>
        <w:rPr>
          <w:lang w:val="id_ID" w:bidi="id_ID"/>
        </w:rPr>
      </w:r>
      <w:r>
        <w:rPr>
          <w:lang w:val="id_ID" w:bidi="id_ID"/>
        </w:rPr>
        <w:t xml:space="preserve">Hentikan sebentar rekaman ini di sini. </w:t>
      </w:r>
    </w:p>
    <w:p>
      <w:pPr/>
      <w:r>
        <w:rPr>
          <w:lang w:val="id_ID" w:bidi="id_ID"/>
        </w:rPr>
      </w:r>
      <w:r>
        <w:rPr>
          <w:lang w:val="id_ID" w:bidi="id_ID"/>
        </w:rPr>
        <w:t>Selanjutnya, setiap anggota kelompok hendaknya menceritakan seluruh perikop itu tanpa gangguan setidaknya satu kali. Satu anggota kelompok bisa memakai benda apa saja, gerakan, atau papan cerita untuk membantu mengingat perikop itu.</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mana dari perikop itu yang paling kamu sukai. kamu mungkin memutuskan untuk menyukai cara bercerita seorang anggota kelompok untuk suatu adegan, tetapi menyukai cara bercerita anggota kelompok lain untuk adegan lainnya. </w:t>
      </w:r>
    </w:p>
    <w:p>
      <w:pPr/>
      <w:r>
        <w:rPr>
          <w:lang w:val="id_ID" w:bidi="id_ID"/>
        </w:rPr>
      </w:r>
      <w:r>
        <w:rPr>
          <w:lang w:val="id_ID" w:bidi="id_ID"/>
        </w:rPr>
        <w:t xml:space="preserve">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8:20–9:17</w:t>
      </w:r>
      <w:r>
        <w:rPr>
          <w:lang w:val="id_ID" w:bidi="id_ID"/>
        </w:rPr>
      </w:r>
    </w:p>
    <w:p>
      <w:pPr>
        <w:pStyle w:val="Heading3"/>
      </w:pPr>
      <w:r>
        <w:rPr>
          <w:lang w:val="id_ID" w:bidi="id_ID"/>
        </w:rPr>
        <w:t>Dengar dan Renungkan</w:t>
      </w:r>
    </w:p>
    <w:p>
      <w:pPr/>
      <w:r>
        <w:rPr>
          <w:lang w:val="id_ID" w:bidi="id_ID"/>
        </w:rPr>
      </w:r>
      <w:r>
        <w:rPr>
          <w:lang w:val="id_ID" w:bidi="id_ID"/>
        </w:rPr>
        <w:t>Dengarkan Kejadian 8:20–9:17 dan renungkan dalam hatimu. Dengarkan rekaman tiga kali (dalam tiga terjemahan yang berbeda, jika memungkinkan). Kemudian bahaslah pertanyaan-pertanyaan berikut ini di dalam kelompok:</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yang kamu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Perikop ini adalah kisah narasi tentang apa yang terjadi dengan Nuh dan keluarganya setelah mereka keluar dari bahtera. Banjir itu sudah berakhir. Mereka telah berada di bahtera selama 12 1/2 bulan. Allah telah mengatakan kepada mereka untuk keluar dari bahtera dan juga membawa semua binatang keluar dari bahtera. Nuh menaati Allah dan meninggalkan bahtera.</w:t>
      </w:r>
    </w:p>
    <w:p>
      <w:pPr/>
      <w:r>
        <w:rPr>
          <w:lang w:val="id_ID" w:bidi="id_ID"/>
        </w:rPr>
      </w:r>
      <w:r>
        <w:rPr>
          <w:lang w:val="id_ID" w:bidi="id_ID"/>
        </w:rPr>
        <w:t>Kemudian Nuh mendirikan mezbah dan menyembah Allah. Nuh keluar dari bahtera. Kemudian ia mendirikan mezbah untuk menyembah Allah. Hal pertama yang dilakukan Nuh saat ia keluar dari bahtera adalah menyembah Allah.</w:t>
      </w:r>
    </w:p>
    <w:p>
      <w:pPr/>
      <w:r>
        <w:rPr>
          <w:lang w:val="id_ID" w:bidi="id_ID"/>
        </w:rPr>
      </w:r>
      <w:r>
        <w:rPr>
          <w:lang w:val="id_ID" w:bidi="id_ID"/>
        </w:rPr>
        <w:t>Ini adalah pertama kalinya mezbah disebutkan. Mezbah biasanya didirikan memakai batu dan berfungsi sebagai tempat untuk membakar binatang yang dipersembahkan sebagai korban bakaran. Binatang dapat dibunuh di atas mezbah atau di tempat lain dan kemudian ditempatkan di atas mezbah untuk dibakar. Membunuh dan membakar binatang adalah cara orang-orang menyembah dan menghormati Allah.</w:t>
      </w:r>
    </w:p>
    <w:p>
      <w:pPr/>
      <w:r>
        <w:rPr>
          <w:lang w:val="id_ID" w:bidi="id_ID"/>
        </w:rPr>
      </w:r>
      <w:r>
        <w:rPr>
          <w:lang w:val="id_ID" w:bidi="id_ID"/>
        </w:rPr>
        <w:t>Tunjukkan gambar sebuah mezbah dengan satu</w:t>
      </w:r>
      <w:r>
        <w:rPr>
          <w:lang w:val="id_ID" w:bidi="id_ID"/>
        </w:rPr>
        <w:t>korban yang sedang dibakar di atasnya</w:t>
      </w:r>
      <w:r>
        <w:rPr>
          <w:lang w:val="id_ID" w:bidi="id_ID"/>
        </w:rPr>
        <w:t>.</w:t>
      </w:r>
    </w:p>
    <w:p>
      <w:pPr/>
      <w:r>
        <w:rPr>
          <w:lang w:val="id_ID" w:bidi="id_ID"/>
        </w:rPr>
      </w:r>
      <w:r>
        <w:rPr>
          <w:lang w:val="id_ID" w:bidi="id_ID"/>
        </w:rPr>
        <w:t>Diskusikanlah secara berkelompok: Mengapa Nuh menyembah Allah pada saat ini? Bagaimana cara menyembah Allah di budaya kamu? Ceritakan tentang suatu waktu saat komunitas kamu menyembah dan menghormati dewa atau berhala mereka. Apa yang mereka lakukan?</w:t>
      </w:r>
    </w:p>
    <w:p>
      <w:pPr/>
      <w:r>
        <w:rPr>
          <w:lang w:val="id_ID" w:bidi="id_ID"/>
        </w:rPr>
      </w:r>
      <w:r>
        <w:rPr>
          <w:lang w:val="id_ID" w:bidi="id_ID"/>
        </w:rPr>
        <w:t>Nuh mempersembahkan korbannya sebagai suatu korban bakaran. Ini berarti bahwa seluruh binatang itu dibakar. Nuh dan keluarganya tidak menyimpan sebagian dari binatang itu untuk dimakan. Nuh menggunakan beberapa binatang dan burung yang dianggap tahir. Ini berarti bahwa mereka adalah binatang yang layak untuk digunakan sebagai korban persembahan atau ibadah. Kata tersebut dalam bentuk jamak sehingga kami tahu bahwa dia menggunakan beberapa jenis binatang tetapi kami tidak tahu berapa banyak. Ini berarti bahwa Nuh mempersembahkan korban dalam jumlah yang besar kepada Allah. Bau harum dari korban bakaran itu adalah aroma atau bau yang menyenangkan kepada Allah. Allah berkenan saat Dia mencium bau korban bakaran.</w:t>
      </w:r>
    </w:p>
    <w:p>
      <w:pPr/>
      <w:r>
        <w:rPr>
          <w:lang w:val="id_ID" w:bidi="id_ID"/>
        </w:rPr>
      </w:r>
      <w:r>
        <w:rPr>
          <w:lang w:val="id_ID" w:bidi="id_ID"/>
        </w:rPr>
        <w:t>Baik nama umum bagi Allah sebagai pribadi Ilahi dan nama pribadi Allah, yaitu Yahweh, digunakan dalam perikop ini. Kedua nama itu tidak digunakan bersamaan seperti yang terdapat dalam kisah penciptaan. Dua kali pertama Allah disebutkan dalam perikop ini, Dia disebut Yahweh.</w:t>
      </w:r>
    </w:p>
    <w:p>
      <w:pPr/>
      <w:r>
        <w:rPr>
          <w:lang w:val="id_ID" w:bidi="id_ID"/>
        </w:rPr>
      </w:r>
      <w:r>
        <w:rPr>
          <w:lang w:val="id_ID" w:bidi="id_ID"/>
        </w:rPr>
        <w:t>Setelah Allah mencium aroma yang menyenangkan dari korban bakaran, Allah berkata sesuatu kepada diri-Nya sendiri. Ini berarti bahwa Allah berfikir dalam diri-Nya dan membuat keputusan. Allah tidak berbicara kepada orang lain pada saat itu. Allah membuat suatu janji saat Dia berbicara kepada diri-Nya sendiri. Allah berkata, "Aku tidak akan pernah lagi mengutuk tanah karena manusia." Allah mengatakan dengan sangat tegas bahwa Dia tidak akan pernah lagi memperlakukan bumi dengan kejam atau menghukumnya seperti yang Dia lakukan melalui peristiwa air bah.</w:t>
      </w:r>
    </w:p>
    <w:p>
      <w:pPr/>
      <w:r>
        <w:rPr>
          <w:lang w:val="id_ID" w:bidi="id_ID"/>
        </w:rPr>
      </w:r>
      <w:r>
        <w:rPr>
          <w:lang w:val="id_ID" w:bidi="id_ID"/>
        </w:rPr>
        <w:t>Diskusikanlah secara berkelompok: Bicarakan tentang bagaimana orang-orang dalam komunitas kamu menghukum atau memperlakukan dengan kasar seseorang yang telah melakukan kesalahan.</w:t>
      </w:r>
    </w:p>
    <w:p>
      <w:pPr/>
      <w:r>
        <w:rPr>
          <w:lang w:val="id_ID" w:bidi="id_ID"/>
        </w:rPr>
      </w:r>
      <w:r>
        <w:rPr>
          <w:lang w:val="id_ID" w:bidi="id_ID"/>
        </w:rPr>
        <w:t>Allah mengatakan bahwa manusia hanya memikirkan kejahatan belaka sejak masa kecil mereka. Dengan kata lain, manusia melakukan hal-hal yang menentang Allah dan melawan apa yang benar dan baik. Namun, Allah menunjukkan belas kasihan-Nya kepada manusia. Allah berjanji bahwa Dia tidak akan pernah lagi menghancurkan semua makhluk yang hidup. Dia mengatakan bahwa irama kehidupan yang normal dan alam akan terus berlanjut. Allah menunjukkan kesungguhannya melalui puisi. Dia berbicara tentang irama yang terjadi di alam dengan menggunakan pasangan kata yang berlawanan arti — waktu menabur dan menuai, dingin dan panas, musim panas dan musim dingin, siang dan malam. Semua hal ini adalah Allah yang sedang berbicara kepada diri-Nya sendiri.</w:t>
      </w:r>
    </w:p>
    <w:p>
      <w:pPr/>
      <w:r>
        <w:rPr>
          <w:lang w:val="id_ID" w:bidi="id_ID"/>
        </w:rPr>
      </w:r>
      <w:r>
        <w:rPr>
          <w:lang w:val="id_ID" w:bidi="id_ID"/>
        </w:rPr>
        <w:t>Diskusikanlah secara kelompok: Bagaimana budaya kalian membicarakan tentang irama alam yang terus berlanjut selamanya? Misalnya, jika kamu tidak memiliki musim panas dan musim dingin, mungkin kamu memiliki musim hujan dan musim kemarau.</w:t>
      </w:r>
    </w:p>
    <w:p>
      <w:pPr/>
      <w:r>
        <w:rPr>
          <w:lang w:val="id_ID" w:bidi="id_ID"/>
        </w:rPr>
      </w:r>
      <w:r>
        <w:rPr>
          <w:lang w:val="id_ID" w:bidi="id_ID"/>
        </w:rPr>
        <w:t>Kemudian Allah memberkati Nuh dan anak-anaknya dengan berjanji bahwa Dia akan melakukan hal-hal yang baik bagi mereka. Allah mengatakan kepada Nuh dan anak-anaknya untuk beranakcucu dan bertambah banyak dan memenuhi bumi. Allah mengulangi perintah yang diberikan-Nya kepada Adam dan Hawa. Nuh dan anak-anaknya harus memiliki keturunan dan mereka itu akan memiliki keturunan lagi. Mereka harus tersebar di seluruh bumi sehingga ada manusia di mana-mana.</w:t>
      </w:r>
    </w:p>
    <w:p>
      <w:pPr/>
      <w:r>
        <w:rPr>
          <w:lang w:val="id_ID" w:bidi="id_ID"/>
        </w:rPr>
      </w:r>
      <w:r>
        <w:rPr>
          <w:lang w:val="id_ID" w:bidi="id_ID"/>
        </w:rPr>
        <w:t>Diskusikanlah secara berkelompok: Menurut kamu, mengapa Allah mengatakan kepada mereka untuk memenuhi bumi?</w:t>
      </w:r>
    </w:p>
    <w:p>
      <w:pPr/>
      <w:r>
        <w:rPr>
          <w:lang w:val="id_ID" w:bidi="id_ID"/>
        </w:rPr>
      </w:r>
      <w:r>
        <w:rPr>
          <w:lang w:val="id_ID" w:bidi="id_ID"/>
        </w:rPr>
        <w:t>Allah mengatakan kepada Nuh dan anak-anaknya bahwa mereka akan berkuasa atas semua ikan, binatang-binatang, dan burung-burung. Allah mengatakan bahwa makhluk-makhluk ini akan takut kepada Nuh dan anak-anaknya. Binatang-binatang akan takut bahwa manusia akan menyakiti mereka. Allah mengatakan kepada Nuh dan anak-anaknya bahwa binatang-binatang dan burung-burung ini sekarang menjadi makanan bagi mereka, sama seperti gandum dan sayuran telah menjadi makanan mereka. Namun, Allah mengatakan kepada Nuh dan anak-anaknya untuk tidak makan daging apa pun yang masih ada darahnya. Mereka harus mengeluarkan darah dari binatang-binatang itu karena darah sangat penting untuk kehidupan.</w:t>
      </w:r>
    </w:p>
    <w:p>
      <w:pPr/>
      <w:r>
        <w:rPr>
          <w:lang w:val="id_ID" w:bidi="id_ID"/>
        </w:rPr>
      </w:r>
      <w:r>
        <w:rPr>
          <w:lang w:val="id_ID" w:bidi="id_ID"/>
        </w:rPr>
        <w:t>Kemudian Allah memberikan petunjuk selanjutnya tentang darah. Allah mengatakan bahwa Dia menuntut darah orang yang membunuh saudaranya, artinya siapapun. Ini berarti bahwa jika seseorang membunuh orang lain, mereka yang membunuh juga harus mati. Binatang-binatang yang membunuh seseorang juga harus mati. Allah mengingatkan Nuh dan keluarganya melalui puisi bahwa manusia tidak boleh saling membunuh karena manusia diciptakan menurut gambar Allah, seperti yang Dia katakan dalam kisah tentang penciptaan. Kemudian Allah mengulangi perintah untuk beranakcucu dan bertambah banyak dan memenuhi bumi dengan manusia.</w:t>
      </w:r>
    </w:p>
    <w:p>
      <w:pPr/>
      <w:r>
        <w:rPr>
          <w:lang w:val="id_ID" w:bidi="id_ID"/>
        </w:rPr>
      </w:r>
      <w:r>
        <w:rPr>
          <w:lang w:val="id_ID" w:bidi="id_ID"/>
        </w:rPr>
        <w:t>Bahaslah dalam kelompok: Mengapa Allah menggunakan puisi untuk menjelaskan bahwa kita diciptakan menurut gambar Allah? Bagaimana puisi atau lagu digunakan di budaya kamu untuk menekankan sesuatu yang penting?</w:t>
      </w:r>
    </w:p>
    <w:p>
      <w:pPr/>
      <w:r>
        <w:rPr>
          <w:lang w:val="id_ID" w:bidi="id_ID"/>
        </w:rPr>
      </w:r>
      <w:r>
        <w:rPr>
          <w:lang w:val="id_ID" w:bidi="id_ID"/>
        </w:rPr>
        <w:t>Kemudian Allah menegaskan perjanjian, atau kesepakatan kudus, yang Dia buat dengan Nuh dan keturunannya. Bahkan bagi binatang-binatangpun perjanjian ini berlaku. Allah berkata, "Aku tidak akan pernah lagi menghancurkan bumi dengan air bah." Kemudian Allah menjanjikan sebuah tanda. Tanda adalah indikasi bahwa sesuatu benar atau akan terjadi. Allah menempatkan pelangi di awan. Pelangi adalah tanda perjanjian yang dibuat Allah. Allah berkata, "Ketika saya melihat pelangi di awan, Saya akan mengingat perjanjian ini." Ini tidak berarti bahwa Allah akan melupakan janji yang telah Dia buat. Ini berarti bahwa Allah akan tetap setia dan menepati janji-Nya. Allah menyatakan lagi bahwa perjanjian itu adalah antara Allah dan manusia dan juga antara Allah dan binatang-binatang. Perjanjian atau janji untuk tidak menghancurkan bumi lagi dengan air bah adalah kekal atau untuk selamanya.</w:t>
      </w:r>
    </w:p>
    <w:p>
      <w:pPr/>
      <w:r>
        <w:rPr>
          <w:lang w:val="id_ID" w:bidi="id_ID"/>
        </w:rPr>
      </w:r>
      <w:r>
        <w:rPr>
          <w:lang w:val="id_ID" w:bidi="id_ID"/>
        </w:rPr>
        <w:t xml:space="preserve">Tunjukkan gambar </w:t>
      </w:r>
      <w:r>
        <w:rPr>
          <w:lang w:val="id_ID" w:bidi="id_ID"/>
        </w:rPr>
        <w:t>pelangi</w:t>
      </w:r>
      <w:r>
        <w:rPr>
          <w:lang w:val="id_ID" w:bidi="id_ID"/>
        </w:rPr>
        <w:t>.</w:t>
      </w:r>
    </w:p>
    <w:p>
      <w:pPr/>
      <w:r>
        <w:rPr>
          <w:lang w:val="id_ID" w:bidi="id_ID"/>
        </w:rPr>
      </w:r>
      <w:r>
        <w:rPr>
          <w:lang w:val="id_ID" w:bidi="id_ID"/>
        </w:rPr>
        <w:t>Diskusikanlah secara berkelompok: Ketika melihat pelangi, apa yang dipercaya atau dipikirkan orang-orang di komunitas kamu? Apa yang diajarkan kepada kalian sewaktu kecil tentang pelangi? Mengapa melihat pelangi setelah hujan penting untuk iman?</w:t>
      </w:r>
    </w:p>
    <w:p>
      <w:pPr/>
      <w:r>
        <w:rPr>
          <w:lang w:val="id_ID" w:bidi="id_ID"/>
        </w:rPr>
      </w:r>
      <w:r>
        <w:rPr>
          <w:lang w:val="id_ID" w:bidi="id_ID"/>
        </w:rPr>
        <w:t>Allah mengulanginya kembali bahwa pelangi adalah tanda perjanjian. Allah berkata, "Aku meneguhkan perjanjian ini dengan semua makhluk di bumi."</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kamu akan membantu kelompok memeragakan kisah ini. Kamu akan membantu kelompok mendefinisikan atau memerankan adegan, waktu dan tempat peristiwa, dan tokoh-tokoh dari kisah ini.</w:t>
      </w:r>
    </w:p>
    <w:p>
      <w:pPr/>
      <w:r>
        <w:rPr>
          <w:lang w:val="id_ID" w:bidi="id_ID"/>
        </w:rPr>
      </w:r>
      <w:r>
        <w:rPr>
          <w:lang w:val="id_ID" w:bidi="id_ID"/>
        </w:rPr>
        <w:t>Kisah ini ada 4 adegan.</w:t>
      </w:r>
    </w:p>
    <w:p>
      <w:pPr/>
      <w:r>
        <w:rPr>
          <w:lang w:val="id_ID" w:bidi="id_ID"/>
        </w:rPr>
      </w:r>
      <w:r>
        <w:rPr>
          <w:b/>
          <w:lang w:val="id_ID" w:bidi="id_ID"/>
        </w:rPr>
        <w:t>Adegan yang per</w:t>
      </w:r>
      <w:r>
        <w:rPr>
          <w:lang w:val="id_ID" w:bidi="id_ID"/>
        </w:rPr>
        <w:t>tama: Segera setelah ia keluar dari bahtera itu, Nuh membangun sebuah mezbah dan mempersembahkan binatang-binatang sebagai suatu tindakan penyembahan kepada Allah.</w:t>
      </w:r>
    </w:p>
    <w:p>
      <w:pPr/>
      <w:r>
        <w:rPr>
          <w:lang w:val="id_ID" w:bidi="id_ID"/>
        </w:rPr>
      </w:r>
      <w:r>
        <w:rPr>
          <w:b/>
          <w:lang w:val="id_ID" w:bidi="id_ID"/>
        </w:rPr>
        <w:t>Adegan kedua:</w:t>
      </w:r>
      <w:r>
        <w:rPr>
          <w:lang w:val="id_ID" w:bidi="id_ID"/>
        </w:rPr>
        <w:t xml:space="preserve"> Allah mencium bau dari binatang-binatang yang dibakar dan Dia senang. Allah menetapkan bahwa Dia tidak akan pernah lagi menghancurkan bumi dengan air bah.</w:t>
      </w:r>
    </w:p>
    <w:p>
      <w:pPr/>
      <w:r>
        <w:rPr>
          <w:lang w:val="id_ID" w:bidi="id_ID"/>
        </w:rPr>
      </w:r>
      <w:r>
        <w:rPr>
          <w:b/>
          <w:lang w:val="id_ID" w:bidi="id_ID"/>
        </w:rPr>
        <w:t>Adegan yang ke</w:t>
      </w:r>
      <w:r>
        <w:rPr>
          <w:lang w:val="id_ID" w:bidi="id_ID"/>
        </w:rPr>
        <w:t>tiga: Allah memberkati Nuh dan keluarganya dan mengatakan kepada mereka untuk beranakcucu dan bertambah banyak. Allah juga memberikan kepada mereka semua binatang, ikan, dan burung sebagai makanan. Allah memperingatkan mereka untuk tidak makan daging yang masih ada darahnya dan tidak membunuh manusia lain. Allah mengingatkan mereka bahwa mereka diciptakan menurut gambar Allah. Allah mengatakan lagi kepada mereka untuk beranakcucu dan bertambah banyak.</w:t>
      </w:r>
    </w:p>
    <w:p>
      <w:pPr/>
      <w:r>
        <w:rPr>
          <w:lang w:val="id_ID" w:bidi="id_ID"/>
        </w:rPr>
      </w:r>
      <w:r>
        <w:rPr>
          <w:b/>
          <w:lang w:val="id_ID" w:bidi="id_ID"/>
        </w:rPr>
        <w:t>Adegan keempat:</w:t>
      </w:r>
      <w:r>
        <w:rPr>
          <w:lang w:val="id_ID" w:bidi="id_ID"/>
        </w:rPr>
        <w:t xml:space="preserve"> Allah mengulangi janji-Nya bahwa Dia tidak akan pernah lagi menghancurkan bumi dengan air bah. Allah berjanji untuk menempatkan pelangi di awan sebagai tanda dari janji ini. Allah berkata, "Ketika Aku melihat pelangi ini, Aku akan mengingat janji-Ku untuk tidak menghancurkan bumi dengan air bah."</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Anak-anak 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Para istri dari anak-anak Nuh.</w:t>
      </w:r>
    </w:p>
    <w:p>
      <w:pPr>
        <w:pStyle w:val="ListBullet"/>
        <w:spacing w:line="240" w:lineRule="auto"/>
        <w:ind w:left="720"/>
      </w:pPr>
      <w:r>
        <w:rPr>
          <w:lang w:val="id_ID" w:bidi="id_ID"/>
        </w:rPr>
      </w:r>
      <w:r>
        <w:rPr>
          <w:lang w:val="id_ID" w:bidi="id_ID"/>
        </w:rPr>
        <w:t>Binatang-binatang</w:t>
      </w:r>
    </w:p>
    <w:p>
      <w:pPr/>
      <w:r>
        <w:rPr>
          <w:lang w:val="id_ID" w:bidi="id_ID"/>
        </w:rPr>
      </w:r>
      <w:r>
        <w:rPr>
          <w:lang w:val="id_ID" w:bidi="id_ID"/>
        </w:rPr>
        <w:t>Pada sesi ini, mintalah kelompok membuat papan cerita, menggambar, atau menggunakan beberapa macam alat peraga (benda yang dapat dipindahkan, seperti batu, ranting, atau mainan anak-anak) untuk memvisualisasikan cerita dan adegan di dalamnya.</w:t>
      </w:r>
    </w:p>
    <w:p>
      <w:pPr/>
      <w:r>
        <w:rPr>
          <w:lang w:val="id_ID" w:bidi="id_ID"/>
        </w:rPr>
      </w:r>
      <w:r>
        <w:rPr>
          <w:lang w:val="id_ID" w:bidi="id_ID"/>
        </w:rPr>
        <w:t>Dalam Adegan yang pertama, Nuh mendirikan mezbah dan mempersembahkan binatang-binatang dan burung-burung sebagai suatu korban bakaran. Ini adalah hal pertama yang dilakukan Nuh saat ia keluar dari bahtera Pastikan bahwa kamu menghubungkan adegan ini dengan peristiwa Nuh keluar dari bahtera</w:t>
      </w:r>
    </w:p>
    <w:p>
      <w:pPr/>
      <w:r>
        <w:rPr>
          <w:lang w:val="id_ID" w:bidi="id_ID"/>
        </w:rPr>
      </w:r>
      <w:r>
        <w:rPr>
          <w:lang w:val="id_ID" w:bidi="id_ID"/>
        </w:rPr>
        <w:t xml:space="preserve">Bahaslah bagaimana kamu menunjukkan bahwa sesuatu yang terjadi adalah hal berikutnya dalam bahasa kamu. Mengapa penting untuk menunjukkan bahwa hal pertama yang Nuh lakukan setelah keluar dari bahtera adalah menyembah Allah? </w:t>
      </w:r>
    </w:p>
    <w:p>
      <w:pPr/>
      <w:r>
        <w:rPr>
          <w:lang w:val="id_ID" w:bidi="id_ID"/>
        </w:rPr>
      </w:r>
      <w:r>
        <w:rPr>
          <w:lang w:val="id_ID" w:bidi="id_ID"/>
        </w:rPr>
        <w:t>Nuh menggunakan batu yang ada di dekat bahtera Mezbah berfungsi sebagai tempat untuk membakar binatang-binatang dan burung-burung. Kata binatang-binatang adalah bentuk jamak. kami tidak tahu berapa banyak binatang-binatang yang dikorbankan Nuh, tetapi kemungkinan ia mengorbankan lebih dari satu. Binatang-binatang itu berasal dari 7 pasang (jantan dan betina) dari binatang-binatang yang halal atau binatang-binatang yang dinyatakan layak untuk digunakan dalam ibadah kepada Allah. Ini adalah binatang-binatang seperti domba, kambing, banteng, atau burung-burung seperti merpati. Keluarga Nuh tidak disebutkan dalam adegan ini. Mereka mungkin berada di dekat tempat itu dan berpartisipasi dalam ibadah. Ini adalah korban bakaran yang berarti bahwa seluruh binatang itu akan dibakar sehingga hanya tersisa abu.</w:t>
      </w:r>
    </w:p>
    <w:p>
      <w:pPr/>
      <w:r>
        <w:rPr>
          <w:lang w:val="id_ID" w:bidi="id_ID"/>
        </w:rPr>
      </w:r>
      <w:r>
        <w:rPr>
          <w:lang w:val="id_ID" w:bidi="id_ID"/>
        </w:rPr>
        <w:t xml:space="preserve">Tunjukkan gambar mezbah dengan </w:t>
      </w:r>
      <w:r>
        <w:rPr>
          <w:lang w:val="id_ID" w:bidi="id_ID"/>
        </w:rPr>
        <w:t>seekor binatang yang sedang dibakar di atasnya</w:t>
      </w:r>
      <w:r>
        <w:rPr>
          <w:lang w:val="id_ID" w:bidi="id_ID"/>
        </w:rPr>
        <w:t>.</w:t>
      </w:r>
    </w:p>
    <w:p>
      <w:pPr/>
      <w:r>
        <w:rPr>
          <w:lang w:val="id_ID" w:bidi="id_ID"/>
        </w:rPr>
      </w:r>
      <w:r>
        <w:rPr>
          <w:lang w:val="id_ID" w:bidi="id_ID"/>
        </w:rPr>
        <w:t>Dalam adegan kedua, Allah sementara berbicara kepada diri-Nya sendiri atau berbicara dalam hati-Nya. Allah mencium aroma dari korban bakaran dan Dia senang. Allah mulai berbicara kepada diri-Nya dan membuat janji. Allah mengatakan bahwa manusia adalah kejahatan sejak masa kecil mereka. Meskipun demikian, Allah berkata, "Aku tidak akan pernah lagi mengutuk tanah." Allah berkata, "Aku tidak akan pernah lagi memusnahkan segala makhluk yang hidup." Allah memakai puisi untuk mengatakan bahwa janji ini berlaku selama bumi ada. Puisi itu terdiri dari pasangan kata-kata yang berlawanan arti: menabur dan menuai, dingin dan panas, musim panas dan musim dingin, siang dan malam.</w:t>
      </w:r>
    </w:p>
    <w:p>
      <w:pPr/>
      <w:r>
        <w:rPr>
          <w:lang w:val="id_ID" w:bidi="id_ID"/>
        </w:rPr>
      </w:r>
      <w:r>
        <w:rPr>
          <w:lang w:val="id_ID" w:bidi="id_ID"/>
        </w:rPr>
        <w:t>Dalam adegan ketiga, Allah datang kepada Nuh dan mulai berbicara dengan Nuh. Allah memberkati Nuh dan anak-anaknya dan mengatakan kepada mereka untuk beranakcucu dan bertambah banyak dan memenuhi bumi. Ini adalah perintah yang sama yang diberikan Allah kepada Adam dan Hawa di taman. Allah mengatakan kepada Nuh dan anak-anaknya bahwa mereka sekarang berkuasa atas semua binatang, ikan, dan burung. Allah juga mengatakan bahwa makhluk-makhluk ini akan takut kepada Nuh dan anak-anaknya dan bahkan akan sangat ketakutan kepada mereka. Allah mengatakan kepada Nuh dan anak-anaknya bahwa mereka sekarang dapat memakan segala binatang halal, tetapi sebelumnya mereka harus mengeluarkan darah dari daging. Allah secara khusus mengatakan bahwa mereka tidak boleh makan apa pun yang masih mengandung darah. Kemudian Allah mengatakan kepada mereka bahwa mereka dilarang membunuh manusia lain. Allah mengatakan bahwa jika seseorang membunuh orang lain, orang yang membunuh orang itu juga harus mati. Dan jika seekor binatang membunuh seorang manusia, binatang itu harus mati. Allah mengulangi perintah untuk beranakcucu dan bertambah banyak. Allah mengingatkan keluarga Nuh bahwa Allah menciptakan mereka menurut gambar Allah. Allah memakai puisi untuk mengungkapkan ini. Ini adalah kata yang sama yang digunakan Allah saat penciptaan Adam.</w:t>
      </w:r>
    </w:p>
    <w:p>
      <w:pPr/>
      <w:r>
        <w:rPr>
          <w:lang w:val="id_ID" w:bidi="id_ID"/>
        </w:rPr>
      </w:r>
      <w:r>
        <w:rPr>
          <w:lang w:val="id_ID" w:bidi="id_ID"/>
        </w:rPr>
        <w:t>Dalam adegan keempat, Allah meneguhkan perjanjian atau janji setia yang telah dibuat Allah untuk tidak memusnahkan bumi lagi dengan air bah. Allah membuat perjanjian ini tidak hanya dengan Nuh dan anak-anaknya, tetapi juga dengan semua binatang. Dalam perjanjian Allah ini, terhitung segala makhluk yang hidup di bumi. Allah berjanji untuk menempatkan pelangi di awan sebagai tanda dari perjanjian ini. Ketika Allah melihat pelangi, Dia akan mengingat perjanjian itu. Allah mengatakan kepada mereka bahwa pelangi adalah tanda perjanjian ini dan Allah meneguhkannya bagi semua makhluk hidup di bumi. Allah mengulangi janji ini 3 kali.</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4 adegan.</w:t>
      </w:r>
    </w:p>
    <w:p>
      <w:pPr/>
      <w:r>
        <w:rPr>
          <w:lang w:val="id_ID" w:bidi="id_ID"/>
        </w:rPr>
      </w:r>
      <w:r>
        <w:rPr>
          <w:lang w:val="id_ID" w:bidi="id_ID"/>
        </w:rPr>
        <w:t>Tokoh dalam kisah ini meliputi:</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Anak-anak Nuh</w:t>
      </w:r>
    </w:p>
    <w:p>
      <w:pPr>
        <w:pStyle w:val="ListBullet"/>
        <w:spacing w:line="240" w:lineRule="auto"/>
        <w:ind w:left="720"/>
      </w:pPr>
      <w:r>
        <w:rPr>
          <w:lang w:val="id_ID" w:bidi="id_ID"/>
        </w:rPr>
      </w:r>
      <w:r>
        <w:rPr>
          <w:lang w:val="id_ID" w:bidi="id_ID"/>
        </w:rPr>
        <w:t>Istri Nuh</w:t>
      </w:r>
    </w:p>
    <w:p>
      <w:pPr>
        <w:pStyle w:val="ListBullet"/>
        <w:spacing w:line="240" w:lineRule="auto"/>
        <w:ind w:left="720"/>
      </w:pPr>
      <w:r>
        <w:rPr>
          <w:lang w:val="id_ID" w:bidi="id_ID"/>
        </w:rPr>
      </w:r>
      <w:r>
        <w:rPr>
          <w:lang w:val="id_ID" w:bidi="id_ID"/>
        </w:rPr>
        <w:t>Para istri dari anak-anak Nuh.</w:t>
      </w:r>
    </w:p>
    <w:p>
      <w:pPr>
        <w:pStyle w:val="ListBullet"/>
        <w:spacing w:line="240" w:lineRule="auto"/>
        <w:ind w:left="720"/>
      </w:pPr>
      <w:r>
        <w:rPr>
          <w:lang w:val="id_ID" w:bidi="id_ID"/>
        </w:rPr>
      </w:r>
      <w:r>
        <w:rPr>
          <w:lang w:val="id_ID" w:bidi="id_ID"/>
        </w:rPr>
        <w:t>Binatang-binatang</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Saat tim memeragakan kisah itu untuk pertama kalinya, perhatikan dialog, alur, jalannya kisah, dan kronologi kisahnya.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Ketika kelompok memerankan kisah ini untuk kedua kalinya, hentikan mereka pada titik-titik tertentu. </w:t>
      </w:r>
    </w:p>
    <w:p>
      <w:pPr/>
      <w:r>
        <w:rPr>
          <w:lang w:val="id_ID" w:bidi="id_ID"/>
        </w:rPr>
      </w:r>
      <w:r>
        <w:rPr>
          <w:lang w:val="id_ID" w:bidi="id_ID"/>
        </w:rPr>
        <w:t>Dalam Adegan yang pertama, Nuh dan keluarganya telah meninggalkan bahtera seperti yang Allah perintahkan. Semua binatang telah meninggalkan bahtera. Kemudian Nuh membangun mezbah dan menyembah Allah. Nuh mengambil beberapa binatang dan burung-burung yang tahir atau beberapa binatang dan burung-burung yang layak untuk digunakan sebagai korban kepada Allah dan mempersembahkan ini sebagai korban bakaran. Ini berarti bahwa seluruh binatang itu dibakar sehingga hanya tersisa abu. Adegan itu tidak menyebutkan keluarga Nuh, tetapi mereka biasanya hadir.</w:t>
      </w:r>
    </w:p>
    <w:p>
      <w:pPr/>
      <w:r>
        <w:rPr>
          <w:lang w:val="id_ID" w:bidi="id_ID"/>
        </w:rPr>
      </w:r>
      <w:r>
        <w:rPr>
          <w:lang w:val="id_ID" w:bidi="id_ID"/>
        </w:rPr>
        <w:t xml:space="preserve">Hentikan adegan: Tanyakan kepada Nuh, "Mengapa engkau berhenti saat ini juga untuk menyembah Allah?" Saudara mungkin mendengar, "Saya ingin menyembah Allah karena Ia telah membawa kami dengan aman melalui banjir ini." Atau, "Saya bersyukur atas apa yang telah Allah lakukan dan ingin bersyukur kepada Allah." Atau, "Beginilah cara saya menyembah Allah dan saya ingin menyembah sekarang juga." Atau "Saya ingin bersyukur kepada Allah karena menyelamatkan saya dan keluarga saya." Tanyakan kepada anggota keluarga lainnya mengapa mereka berpartisipasi. Kamu mungkin mendengar, "Allah menyelamatkan kami. Kami harus menyembah-Nya." Atau, "Saya hanya membantu ayah saya." Mulai kembali adegannya. </w:t>
      </w:r>
    </w:p>
    <w:p>
      <w:pPr/>
      <w:r>
        <w:rPr>
          <w:lang w:val="id_ID" w:bidi="id_ID"/>
        </w:rPr>
      </w:r>
      <w:r>
        <w:rPr>
          <w:lang w:val="id_ID" w:bidi="id_ID"/>
        </w:rPr>
        <w:t>Dalam adegan kedua hanya Allah sebagai satu-satunya tokoh. Allah mencium aroma dari korban bakaran dan Dia senang. Kemudian Allah mulai berbicara, tetapi kepada diri-Nya sendiri. Allah membuat janji bahwa Dia tidak akan pernah lagi mengutuk bumi karena manusia. Allah mengatakan bahwa sejak mereka masih anak-anak, manusia hanya memikirkan kejahatan. Meskipun manusia seperti ini, Allah berjanji bahwa Dia tidak akan pernah lagi memusnahkan semua makhluk yang hidup. Kemudian Allah menggunakan bentuk puisi untuk menekankan janji ini.</w:t>
      </w:r>
    </w:p>
    <w:p>
      <w:pPr/>
      <w:r>
        <w:rPr>
          <w:lang w:val="id_ID" w:bidi="id_ID"/>
        </w:rPr>
      </w:r>
      <w:r>
        <w:rPr>
          <w:lang w:val="id_ID" w:bidi="id_ID"/>
        </w:rPr>
        <w:t>Hentikan adegannya: Tanyakan kepada Allah, Bagaimana perasaan kamu sekarang?" Kamu mungkin mendengar "Saya senang dengan Nuh dan keluarganya," atau "Saya ingin memiliki hubungan dengan keturunan Nuh," atau "Saya memiliki rencana lain untuk berurusan dengan kejahatan di dunia," mulai kembali adegannya.</w:t>
      </w:r>
    </w:p>
    <w:p>
      <w:pPr/>
      <w:r>
        <w:rPr>
          <w:lang w:val="id_ID" w:bidi="id_ID"/>
        </w:rPr>
      </w:r>
      <w:r>
        <w:rPr>
          <w:lang w:val="id_ID" w:bidi="id_ID"/>
        </w:rPr>
        <w:t>Dalam adegan ketiga, Allah berbicara kepada Nuh dan anak-anak Nuh. Allah mengatakan kepada mereka untuk beranakcucu dan bertambah banyak dan memenuhi bumi.</w:t>
      </w:r>
    </w:p>
    <w:p>
      <w:pPr/>
      <w:r>
        <w:rPr>
          <w:lang w:val="id_ID" w:bidi="id_ID"/>
        </w:rPr>
      </w:r>
      <w:r>
        <w:rPr>
          <w:lang w:val="id_ID" w:bidi="id_ID"/>
        </w:rPr>
        <w:t xml:space="preserve">Hentikanlah adegannya: Tanyakan kepada ketiga anak itu, "Apa yang kamu mengerti dari apa yang baru saja dikatakan Allah? Apa yang harus kamu lakukan?" Kamu mungkin mendengar, "Itu berarti bahwa kami harus memiliki banyak anak," atau, "itu berarti bahwa kami harus tinggal di daerah yang terpisah satu sama lain sehingga kami mulai menghuni tempat-tempat itu." Tanyakan kepada Nuh, "Apakah kamu tahu kapan Allah menggunakan perintah yang sama ini sebelumnya?" Kamu mungkin mendengar, "Allah mengatakan ini kepada Adam dan Hawa," atau "Saya tidak tahu Allah pernah mengatakan ini sebelumnya." Mulai kembali adegannya. </w:t>
      </w:r>
    </w:p>
    <w:p>
      <w:pPr/>
      <w:r>
        <w:rPr>
          <w:lang w:val="id_ID" w:bidi="id_ID"/>
        </w:rPr>
      </w:r>
      <w:r>
        <w:rPr>
          <w:lang w:val="id_ID" w:bidi="id_ID"/>
        </w:rPr>
        <w:t>Allah mengatakan kepada Nuh dan anak-anaknya bahwa semua ikan, binatang, dan burung-burung sekarang berada di bawah kekuasaan mereka. Makhluk-makhluk ini akan bereaksi dengan ketakutan dan kengerian saat mereka melihat manusia. Allah mengatakan kepada Nuh dan ketiga anaknya bahwa binatang-binatang, ikan, dan burung-burung menjadi makanan bagi mereka seperti gandum dan sayuran telah menjadi makanan bagi mereka di masa lalu. Tetapi Allah juga mengatakan kepada mereka bahwa semua daging harus dikeluarkan darahnya sebelum dimakan. Kemudian Allah memberikan mereka peringatan. Allah mengatakan bahwa tidak ada seorang pun yang boleh membunuh manusia lain. Jika ada yang membunuh manusia lain, orang itu juga harus mati. Allah mengatakan ini berlaku untuk setiap binatang yang mungkin membunuh seseorang serta orang lain yang mungkin membunuh seseorang. Allah mengingatkan mereka bahwa manusia diciptakan menurut gambar Allah. Kemudian Allah mengulangi petunjuk untuk beranakcucu dan bertambah banyak.</w:t>
      </w:r>
    </w:p>
    <w:p>
      <w:pPr/>
      <w:r>
        <w:rPr>
          <w:lang w:val="id_ID" w:bidi="id_ID"/>
        </w:rPr>
      </w:r>
      <w:r>
        <w:rPr>
          <w:lang w:val="id_ID" w:bidi="id_ID"/>
        </w:rPr>
        <w:t xml:space="preserve">Hentikan adegannya: Tanyakan kepada Nuh dan anak-anaknya mengapa mereka harus mengeluarkan darah dari daging sebelum memakannya. Kamu mungkin mendengar, "Saya tidak tahu," atau "Darah mengandung kehidupan. Kita tidak dapat memakannya." Tanyakan kepada Nuh, "Bagaimana perasaan kamu menjadi tuan atas semua binatang?" Kamu mungkin mendengar, "Baik dari Allah untuk memberikan tanggung jawab ini kepada kita," atau, "Saya menyesal binatang takut kepada kita sekarang. Saya tidak akan memperlakukan mereka dengan buruk," atau "Ini akan menjadi tanggung jawab yang besar." Tanyakan kepada anak-anak Nuh apa yang mereka pikirkan tentang hukuman saat membunuh orang lain. Kamu mungkin mendengar, "Ini tampaknya adil. Kita tidak boleh membunuh siapa pun. Orang yang membunuh orang lain harus dihukum." Tanyakan kepada mereka semua, "Apa yang kamu pikirkan tentang diciptakan menurut gambar Allah?" Anda mungkin akan mendengar, "Saya tidak mengerti apa artinya itu," atau "Allah pasti sangat menyayangi kita," atau "Ini berarti kita perlu bertindak sebagaimana yang Allah inginkan kita bertindak." Mulai kembali adegannya. </w:t>
      </w:r>
    </w:p>
    <w:p>
      <w:pPr/>
      <w:r>
        <w:rPr>
          <w:lang w:val="id_ID" w:bidi="id_ID"/>
        </w:rPr>
      </w:r>
      <w:r>
        <w:rPr>
          <w:lang w:val="id_ID" w:bidi="id_ID"/>
        </w:rPr>
        <w:t>Dalam adegan keempat, Allah masih berbicara dengan Nuh dan anak-anaknya. Allah menegaskan janji yang Ia buat kepada diri-Nya sebelumnya. Sekarang Nuh dan anak-anaknya mendengar janji tersebut. Ini adalah suatu perjanjian atau suatu ikatan yang suci. Allah mengatakan bahwa perjanjian ini adalah dengan semua manusia dan semua binatang dan burung yang berada di dalam bahtera. Allah berjanji bahwa Dia tidak akan pernah lagi memusnahkan bumi dengan air bah. Kemudian Allah memberikan mereka suatu tanda dari perjanjian ini. Allah menempatkan sebuah pelangi di awan. Allah mengatakan kepada mereka bahwa ketika Dia melihat pelangi Dia akan mengingat perjanjian-Nya untuk tidak memusnahkan bumi dengan air bah. Allah mengatakan kepada Nuh bahwa pelangi adalah tanda dari perjanjian ini. Allah mengulangi ini 3 kali.</w:t>
      </w:r>
    </w:p>
    <w:p>
      <w:pPr/>
      <w:r>
        <w:rPr>
          <w:lang w:val="id_ID" w:bidi="id_ID"/>
        </w:rPr>
      </w:r>
      <w:r>
        <w:rPr>
          <w:lang w:val="id_ID" w:bidi="id_ID"/>
        </w:rPr>
        <w:t xml:space="preserve">Hentikan adegan: Tanyakan kepada Nuh dan anak-anaknya bagaimana perasaan mereka ketika mereka mendengar janji ini. Anda mungkin akan mendengar, "Saya sangat senang. Banjir ini adalah hal yang mengerikan," atau "kita dapat mempercayai Allah untuk menepati janji-Nya," atau "Saya senang Allah memberikan kita tanda sehingga kita tidak akan lupa dan Allah tidak akan melupakan janji ini." Mulai kembali adegannya. </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Nuh membangun sebuah mezbah </w:t>
      </w:r>
      <w:r>
        <w:rPr>
          <w:b/>
          <w:lang w:val="id_ID" w:bidi="id_ID"/>
        </w:rPr>
        <w:t>bagi</w:t>
      </w:r>
      <w:r>
        <w:rPr>
          <w:lang w:val="id_ID" w:bidi="id_ID"/>
        </w:rPr>
        <w:t xml:space="preserve"> Allah. </w:t>
      </w:r>
      <w:r>
        <w:rPr>
          <w:lang w:val="id_ID" w:bidi="id_ID"/>
        </w:rPr>
        <w:t>Mezbah</w:t>
      </w:r>
      <w:r>
        <w:rPr>
          <w:lang w:val="id_ID" w:bidi="id_ID"/>
        </w:rPr>
        <w:t xml:space="preserve"> dibahas dalam Glosarium Utama. Orang-orang biasanya membuatnya dari batu. Orang-orang membunuh binatang-binatang di mezbah dan membakarnya sebagai korban kepada Allah. Ini cara untuk menyembah Allah. Ini pertama kalinya mezbah digunakan dalam kitab suci. Nuh membakar binatang-binatang di mezbah untuk mengungkapkan syukur dan kehormatan kepada Allah.</w:t>
      </w:r>
    </w:p>
    <w:p>
      <w:pPr/>
      <w:r>
        <w:rPr>
          <w:lang w:val="id_ID" w:bidi="id_ID"/>
        </w:rPr>
      </w:r>
      <w:r>
        <w:rPr>
          <w:lang w:val="id_ID" w:bidi="id_ID"/>
        </w:rPr>
        <w:t xml:space="preserve">Tunjukkan gambar sebuah mezbah yang </w:t>
      </w:r>
      <w:r>
        <w:rPr>
          <w:lang w:val="id_ID" w:bidi="id_ID"/>
        </w:rPr>
        <w:t>terbuat dari batu dengan seekor binatang yang sedang dibakar di atasnya</w:t>
      </w:r>
      <w:r>
        <w:rPr>
          <w:lang w:val="id_ID" w:bidi="id_ID"/>
        </w:rPr>
        <w:t>. Diskusikan dalam kelompok bagaimana kamu akan mendiskripsikan sebuah mezbah. Anda dapat menyebutnya sebagai meja batu tempat seekor binatang dapat dikorbankan dan dibakar.</w:t>
      </w:r>
    </w:p>
    <w:p>
      <w:pPr/>
      <w:r>
        <w:rPr>
          <w:lang w:val="id_ID" w:bidi="id_ID"/>
        </w:rPr>
      </w:r>
      <w:r>
        <w:rPr>
          <w:b/>
          <w:lang w:val="id_ID" w:bidi="id_ID"/>
        </w:rPr>
        <w:t>Yahweh</w:t>
      </w:r>
      <w:r>
        <w:rPr>
          <w:lang w:val="id_ID" w:bidi="id_ID"/>
        </w:rPr>
        <w:t xml:space="preserve"> digunakan sebagai nama untuk Allah saat Allah disebutkan pada dua kesempatan pertama dalam perikop ini. Glosarium Utama membahas </w:t>
      </w:r>
      <w:r>
        <w:rPr>
          <w:lang w:val="id_ID" w:bidi="id_ID"/>
        </w:rPr>
        <w:t>Yahweh</w:t>
      </w:r>
      <w:r>
        <w:rPr>
          <w:lang w:val="id_ID" w:bidi="id_ID"/>
        </w:rPr>
        <w:t xml:space="preserve">. Gunakan nama yang sama untuk Yahweh yang telah kamu gunakan di perikop sebelumnya. Nuh mengambil beberapa binatang dan burung-burung yang </w:t>
      </w:r>
      <w:r>
        <w:rPr>
          <w:b/>
          <w:lang w:val="id_ID" w:bidi="id_ID"/>
        </w:rPr>
        <w:t>tahir</w:t>
      </w:r>
      <w:r>
        <w:rPr>
          <w:lang w:val="id_ID" w:bidi="id_ID"/>
        </w:rPr>
        <w:t xml:space="preserve"> dari binatang-binatang yang telah berada di bahtera dan mempersembahkannya dalam ibadah ini. Binatang-binatang yang tahir adalah binatang-binatang yang dianggap layak sebagai korban dan makanan. Lihat Glosarium Utama untuk definisi istilah </w:t>
      </w:r>
      <w:r>
        <w:rPr>
          <w:lang w:val="id_ID" w:bidi="id_ID"/>
        </w:rPr>
        <w:t>tahir</w:t>
      </w:r>
      <w:r>
        <w:rPr>
          <w:lang w:val="id_ID" w:bidi="id_ID"/>
        </w:rPr>
        <w:t xml:space="preserve">. Allah telah menyuruh Nuh untuk membawa 7 pasang binatang-binatang ini, sepasang jantan dan betina, ke dalam bahtera. Kita tidak tahu berapa banyak binatang dan burung yang digunakan Nuh dalam korban tersebut, tetapi jumlahnya lebih dari satu. Binatang-binatang dan burung-burung ini dipersembahkan sebagai </w:t>
      </w:r>
      <w:r>
        <w:rPr>
          <w:b/>
          <w:lang w:val="id_ID" w:bidi="id_ID"/>
        </w:rPr>
        <w:t>korban bakaran</w:t>
      </w:r>
      <w:r>
        <w:rPr>
          <w:lang w:val="id_ID" w:bidi="id_ID"/>
        </w:rPr>
        <w:t xml:space="preserve">. Ini berarti bahwa seluruh binatang itu dibakar sehingga satu-satunya yang tersisa adalah abu. Nuh dan keluarganya tidak menyimpan sebagian dari binatang itu untuk dimakan. Dengan digunakannya beberapa ekor binatang, ini merupakan persembahan korban yang besar. Lihat Glosarium Utama untuk definisi istilah </w:t>
      </w:r>
      <w:r>
        <w:rPr>
          <w:lang w:val="id_ID" w:bidi="id_ID"/>
        </w:rPr>
        <w:t>persembahan bakaran</w:t>
      </w:r>
      <w:r>
        <w:rPr>
          <w:lang w:val="id_ID" w:bidi="id_ID"/>
        </w:rPr>
        <w:t>.</w:t>
      </w:r>
    </w:p>
    <w:p>
      <w:pPr/>
      <w:r>
        <w:rPr>
          <w:lang w:val="id_ID" w:bidi="id_ID"/>
        </w:rPr>
      </w:r>
      <w:r>
        <w:rPr>
          <w:lang w:val="id_ID" w:bidi="id_ID"/>
        </w:rPr>
        <w:t>Allah mulai berbicara kepada diri-Nya sendiri. Allah tidak berbicara kepada Nuh atau orang lain. Beberapa terjemahan mengatakan bahwa Allah berbicara dalam hati-Nya. Orang-orang mengira bahwa hati adalah pusat pikiran dan kehendak.</w:t>
      </w:r>
    </w:p>
    <w:p>
      <w:pPr/>
      <w:r>
        <w:rPr>
          <w:lang w:val="id_ID" w:bidi="id_ID"/>
        </w:rPr>
      </w:r>
      <w:r>
        <w:rPr>
          <w:lang w:val="id_ID" w:bidi="id_ID"/>
        </w:rPr>
        <w:t>Diskusikan sebagai kelompok cara terbaik untuk mengatakan bahwa Allah berbicara kepada diri-Nya sendiri.</w:t>
      </w:r>
    </w:p>
    <w:p>
      <w:pPr/>
      <w:r>
        <w:rPr>
          <w:lang w:val="id_ID" w:bidi="id_ID"/>
        </w:rPr>
      </w:r>
      <w:r>
        <w:rPr>
          <w:lang w:val="id_ID" w:bidi="id_ID"/>
        </w:rPr>
        <w:t xml:space="preserve">Saat Allah berbicara, Allah berkata, "Saya tidak akan pernah lagi </w:t>
      </w:r>
      <w:r>
        <w:rPr>
          <w:b/>
          <w:lang w:val="id_ID" w:bidi="id_ID"/>
        </w:rPr>
        <w:t>mengutuk</w:t>
      </w:r>
      <w:r>
        <w:rPr>
          <w:lang w:val="id_ID" w:bidi="id_ID"/>
        </w:rPr>
        <w:t xml:space="preserve">tanah." Definis istilah </w:t>
      </w:r>
      <w:r>
        <w:rPr>
          <w:lang w:val="id_ID" w:bidi="id_ID"/>
        </w:rPr>
        <w:t>kutukan</w:t>
      </w:r>
      <w:r>
        <w:rPr>
          <w:lang w:val="id_ID" w:bidi="id_ID"/>
        </w:rPr>
        <w:t xml:space="preserve">dibahas dalam Glosarium Utama. Artinya, menyatakan penghakiman atau hukuman kepada seseorang atau sesuatu. Anda menggunakan kata ini dalam kisah di mana Adam dan Hawa tidak menaati Allah. Anda menggunakan kata yang sama untuk kutukan dalam perikop ini. Allah mengatakan bahwa semua yang dilakukan orang condong kepada </w:t>
      </w:r>
      <w:r>
        <w:rPr>
          <w:b/>
          <w:lang w:val="id_ID" w:bidi="id_ID"/>
        </w:rPr>
        <w:t>kejahatan</w:t>
      </w:r>
      <w:r>
        <w:rPr>
          <w:lang w:val="id_ID" w:bidi="id_ID"/>
        </w:rPr>
        <w:t xml:space="preserve"> sejak mereka masih kecil. Definisi kata </w:t>
      </w:r>
      <w:r>
        <w:rPr>
          <w:lang w:val="id_ID" w:bidi="id_ID"/>
        </w:rPr>
        <w:t>kejahatan</w:t>
      </w:r>
      <w:r>
        <w:rPr>
          <w:lang w:val="id_ID" w:bidi="id_ID"/>
        </w:rPr>
        <w:t xml:space="preserve"> terdapat di Glosarium Utama. Artinya, bahwa orang-orang melakukan hal-hal buruk atau hal-hal menentang Allah. Allah membuat janji bahwa selama bumi ada, Dia tidak akan pernah lagi memusnahkan semua makhluk yang hidup. Allah menggunakan puisi dan membuat empat pernyataan yang mengandung kata-kata yang berlawanan arti untuk menggambarkan berapa lama ini akan terjadi. Allah berkata selama bumi ada, akan ada</w:t>
      </w:r>
    </w:p>
    <w:p>
      <w:pPr>
        <w:pStyle w:val="ListBullet"/>
        <w:spacing w:line="240" w:lineRule="auto"/>
        <w:ind w:left="720"/>
      </w:pPr>
      <w:r>
        <w:rPr>
          <w:lang w:val="id_ID" w:bidi="id_ID"/>
        </w:rPr>
      </w:r>
      <w:r>
        <w:rPr>
          <w:lang w:val="id_ID" w:bidi="id_ID"/>
        </w:rPr>
        <w:t>Menanam dan menuai</w:t>
      </w:r>
    </w:p>
    <w:p>
      <w:pPr>
        <w:pStyle w:val="ListBullet"/>
        <w:spacing w:line="240" w:lineRule="auto"/>
        <w:ind w:left="720"/>
      </w:pPr>
      <w:r>
        <w:rPr>
          <w:lang w:val="id_ID" w:bidi="id_ID"/>
        </w:rPr>
      </w:r>
      <w:r>
        <w:rPr>
          <w:lang w:val="id_ID" w:bidi="id_ID"/>
        </w:rPr>
        <w:t>Dingin dan panas</w:t>
      </w:r>
    </w:p>
    <w:p>
      <w:pPr>
        <w:pStyle w:val="ListBullet"/>
        <w:spacing w:line="240" w:lineRule="auto"/>
        <w:ind w:left="720"/>
      </w:pPr>
      <w:r>
        <w:rPr>
          <w:lang w:val="id_ID" w:bidi="id_ID"/>
        </w:rPr>
      </w:r>
      <w:r>
        <w:rPr>
          <w:lang w:val="id_ID" w:bidi="id_ID"/>
        </w:rPr>
        <w:t>Musim panas dan musim dingin</w:t>
      </w:r>
    </w:p>
    <w:p>
      <w:pPr>
        <w:pStyle w:val="ListBullet"/>
        <w:spacing w:line="240" w:lineRule="auto"/>
        <w:ind w:left="720"/>
      </w:pPr>
      <w:r>
        <w:rPr>
          <w:lang w:val="id_ID" w:bidi="id_ID"/>
        </w:rPr>
      </w:r>
      <w:r>
        <w:rPr>
          <w:lang w:val="id_ID" w:bidi="id_ID"/>
        </w:rPr>
        <w:t>Siang dan malam</w:t>
      </w:r>
    </w:p>
    <w:p>
      <w:pPr/>
      <w:r>
        <w:rPr>
          <w:lang w:val="id_ID" w:bidi="id_ID"/>
        </w:rPr>
      </w:r>
      <w:r>
        <w:rPr>
          <w:lang w:val="id_ID" w:bidi="id_ID"/>
        </w:rPr>
        <w:t>Ada tempat-tempat yang tidak memiliki perbedaan musim yang jelas, atau yang suhunya tetap hangat atau panas sepanjang tahun. Pasangan kata lain yang mungkin menunjukkan gagasan yang sama adalah dengan membahas tentang musim hujan dan musim kemarau atau tentang waktu ketika daun jatuh dan waktu ketika daun tumbuh.</w:t>
      </w:r>
    </w:p>
    <w:p>
      <w:pPr/>
      <w:r>
        <w:rPr>
          <w:lang w:val="id_ID" w:bidi="id_ID"/>
        </w:rPr>
      </w:r>
      <w:r>
        <w:rPr>
          <w:lang w:val="id_ID" w:bidi="id_ID"/>
        </w:rPr>
        <w:t>Diskusikan secara berkelompok cara terbaik untuk menyampaikan daftar 4 pernyataan yang terdiri dari pasangan kata yang berlawanan arti ini sehingga banyak orang memahami bahwa Allah membuat janji yang kekal.</w:t>
      </w:r>
    </w:p>
    <w:p>
      <w:pPr/>
      <w:r>
        <w:rPr>
          <w:lang w:val="id_ID" w:bidi="id_ID"/>
        </w:rPr>
      </w:r>
      <w:r>
        <w:rPr>
          <w:lang w:val="id_ID" w:bidi="id_ID"/>
        </w:rPr>
        <w:t xml:space="preserve">Setelah Allah berbicara pada diri-Nya sendiri atau dalam hati-Nya, Dia kemudian berbicara kepada Nuh dan anak-anaknya. Allah mengatakan kepada mereka untuk </w:t>
      </w:r>
      <w:r>
        <w:rPr>
          <w:b/>
          <w:lang w:val="id_ID" w:bidi="id_ID"/>
        </w:rPr>
        <w:t>beranakcucu</w:t>
      </w:r>
      <w:r>
        <w:rPr>
          <w:lang w:val="id_ID" w:bidi="id_ID"/>
        </w:rPr>
        <w:t xml:space="preserve"> dan </w:t>
      </w:r>
      <w:r>
        <w:rPr>
          <w:b/>
          <w:lang w:val="id_ID" w:bidi="id_ID"/>
        </w:rPr>
        <w:t>bertambah banyak</w:t>
      </w:r>
      <w:r>
        <w:rPr>
          <w:lang w:val="id_ID" w:bidi="id_ID"/>
        </w:rPr>
        <w:t xml:space="preserve"> dan </w:t>
      </w:r>
      <w:r>
        <w:rPr>
          <w:b/>
          <w:lang w:val="id_ID" w:bidi="id_ID"/>
        </w:rPr>
        <w:t>memenuhi bumi</w:t>
      </w:r>
      <w:r>
        <w:rPr>
          <w:lang w:val="id_ID" w:bidi="id_ID"/>
        </w:rPr>
        <w:t>. Ini adalah perintah yang sama yang diberikan Allah kepada Adam dan Hawa di taman. Beranakcucu berarti memiliki anak-anak. Bertambah banyak berarti bahwa anak-anak itu akan tumbuh dewasa dan memiliki anak. Memenuhi bumi berarti bahwa mereka akan menyebar ke mana-mana sehingga orang-orang tinggal di setiap bagian bumi.</w:t>
      </w:r>
    </w:p>
    <w:p>
      <w:pPr/>
      <w:r>
        <w:rPr>
          <w:lang w:val="id_ID" w:bidi="id_ID"/>
        </w:rPr>
      </w:r>
      <w:r>
        <w:rPr>
          <w:lang w:val="id_ID" w:bidi="id_ID"/>
        </w:rPr>
        <w:t xml:space="preserve">Sekarang Allah memberikan Nuh dan keluarganya binatang-binatang, ikan, dan burung-burung untuk dimakan. Allah juga memberikan mereka sebuah perintah. Allah mengatakan bahwa Nuh dan anak-anaknya harus menguras </w:t>
      </w:r>
      <w:r>
        <w:rPr>
          <w:b/>
          <w:lang w:val="id_ID" w:bidi="id_ID"/>
        </w:rPr>
        <w:t>darah kehidupan</w:t>
      </w:r>
      <w:r>
        <w:rPr>
          <w:lang w:val="id_ID" w:bidi="id_ID"/>
        </w:rPr>
        <w:t xml:space="preserve"> dari daging sebelum memakannya. Orang-orang percaya bahwa selama darah masih berada di dalam binatang, maka binatang itu hidup. Mereka percaya bahwa darah memberikan kehidupan. Memastikan bahwa darah telah dialirkan dari daging tersebut sama dengan memastikan bahwa binatang itu benar-benar telah mati.</w:t>
      </w:r>
    </w:p>
    <w:p>
      <w:pPr/>
      <w:r>
        <w:rPr>
          <w:lang w:val="id_ID" w:bidi="id_ID"/>
        </w:rPr>
      </w:r>
      <w:r>
        <w:rPr>
          <w:lang w:val="id_ID" w:bidi="id_ID"/>
        </w:rPr>
        <w:t xml:space="preserve">Kemudian Allah mengatakan kepada Nuh dan anak-anaknya bahwa kehidupan manusia itu berharga. Siapa pun yang membunuh manusia lain juga harus dibunuh. Allah berkata, Aku menuntut nyawa dari setiap orang yang membunuh sesamanya. Ini berarti bahwa orang itu harus mati karena ia tidak dapat hidup tanpa darah. Beberapa terjemahan menggunakan kata saudara laki-laki. Ini tidak hanya berarti saudara kandungmu, tetapi juga sesama manusia. Allah mengatakan bahwa jika seekor binatang buas membunuh seorang manusia, binatang itu harus mati. Kemudian Allah menjelaskan bahwa manusia diciptakan </w:t>
      </w:r>
      <w:r>
        <w:rPr>
          <w:b/>
          <w:lang w:val="id_ID" w:bidi="id_ID"/>
        </w:rPr>
        <w:t>menurut gambar Allah</w:t>
      </w:r>
      <w:r>
        <w:rPr>
          <w:lang w:val="id_ID" w:bidi="id_ID"/>
        </w:rPr>
        <w:t>. Bahasa yang sama ini digunakan dalam kisah penciptaan. Gunakan pilihan kata yang sama seperti yang Anda gunakan dalam kisah itu. Allah mengatakan lagi kepada mereka untuk beranakcucu dan bertambah banyak dan memenuhi bumi.</w:t>
      </w:r>
    </w:p>
    <w:p>
      <w:pPr/>
      <w:r>
        <w:rPr>
          <w:lang w:val="id_ID" w:bidi="id_ID"/>
        </w:rPr>
      </w:r>
      <w:r>
        <w:rPr>
          <w:lang w:val="id_ID" w:bidi="id_ID"/>
        </w:rPr>
        <w:t>Allah kemudian mengucapkan sebuah puisi yang berbunyi, "Siapa pun atau binatang apa pun yang membunuh seorang manusia harus mati. Karena Allah menciptakan manusia menurut gambar-Nya." Allah mengatakan bahwa manusia itu istimewa. Dia menggunakan puisi untuk menunjukkan bahwa ini penting.</w:t>
      </w:r>
    </w:p>
    <w:p>
      <w:pPr/>
      <w:r>
        <w:rPr>
          <w:lang w:val="id_ID" w:bidi="id_ID"/>
        </w:rPr>
      </w:r>
      <w:r>
        <w:rPr>
          <w:lang w:val="id_ID" w:bidi="id_ID"/>
        </w:rPr>
        <w:t>Diskusikan secara berkelompok cara terbaik untuk menyampaikan puisi ini sehingga kaummu akan memahami bahwa manusia itu penting.</w:t>
      </w:r>
    </w:p>
    <w:p>
      <w:pPr/>
      <w:r>
        <w:rPr>
          <w:lang w:val="id_ID" w:bidi="id_ID"/>
        </w:rPr>
      </w:r>
      <w:r>
        <w:rPr>
          <w:lang w:val="id_ID" w:bidi="id_ID"/>
        </w:rPr>
        <w:t xml:space="preserve">Kemudian Allah berbicara lagi kepada Nuh dan anak-anaknya. Allah meneguhkan perjanjian-Nya dengan mereka, yaitu </w:t>
      </w:r>
      <w:r>
        <w:rPr>
          <w:b/>
          <w:lang w:val="id_ID" w:bidi="id_ID"/>
        </w:rPr>
        <w:t>perjanjian</w:t>
      </w:r>
      <w:r>
        <w:rPr>
          <w:lang w:val="id_ID" w:bidi="id_ID"/>
        </w:rPr>
        <w:t xml:space="preserve"> yang telah Allah buat ketika Allah berbicara kepada diri-Nya sendiri. </w:t>
      </w:r>
      <w:r>
        <w:rPr>
          <w:lang w:val="id_ID" w:bidi="id_ID"/>
        </w:rPr>
        <w:t>Perjanjian</w:t>
      </w:r>
      <w:r>
        <w:rPr>
          <w:lang w:val="id_ID" w:bidi="id_ID"/>
        </w:rPr>
        <w:t xml:space="preserve"> dijelaskan dalam Glosarium Utama. Ini adalah perjanjian abadi antara dua pihak. Di sini perjanjiannya adalah antara Allah dan manusia. Allah menyertakan binatang-binatang dan burung-burung—setiap makhluk hidup— ke dalam perjanjian tersebut. Allah berjanji bahwa tidak akan pernah ada lagi air bah yang akan memusnahkan bumi.</w:t>
      </w:r>
    </w:p>
    <w:p>
      <w:pPr/>
      <w:r>
        <w:rPr>
          <w:lang w:val="id_ID" w:bidi="id_ID"/>
        </w:rPr>
      </w:r>
      <w:r>
        <w:rPr>
          <w:lang w:val="id_ID" w:bidi="id_ID"/>
        </w:rPr>
        <w:t xml:space="preserve">Allah kemudian mengatakan bahwa akan ada sebuah </w:t>
      </w:r>
      <w:r>
        <w:rPr>
          <w:b/>
          <w:lang w:val="id_ID" w:bidi="id_ID"/>
        </w:rPr>
        <w:t>tanda</w:t>
      </w:r>
      <w:r>
        <w:rPr>
          <w:lang w:val="id_ID" w:bidi="id_ID"/>
        </w:rPr>
        <w:t xml:space="preserve"> bagi perjanjian tersebut. Definisi kata </w:t>
      </w:r>
      <w:r>
        <w:rPr>
          <w:lang w:val="id_ID" w:bidi="id_ID"/>
        </w:rPr>
        <w:t xml:space="preserve"> tanda</w:t>
      </w:r>
      <w:r>
        <w:rPr>
          <w:lang w:val="id_ID" w:bidi="id_ID"/>
        </w:rPr>
        <w:t xml:space="preserve"> ada dalam Glosarium Utama. Sebuah tanda adalah isyarat bahwa sesuatu itu benar adanya. Di sini Allah berjanji untuk menaruh pelangi di awan. Pelangi itu adalah tanda dari perjanjian tersebut.</w:t>
      </w:r>
    </w:p>
    <w:p>
      <w:pPr/>
      <w:r>
        <w:rPr>
          <w:lang w:val="id_ID" w:bidi="id_ID"/>
        </w:rPr>
      </w:r>
      <w:r>
        <w:rPr>
          <w:lang w:val="id_ID" w:bidi="id_ID"/>
        </w:rPr>
        <w:t xml:space="preserve">Tunjukkan gambar sebuah </w:t>
      </w:r>
      <w:r>
        <w:rPr>
          <w:lang w:val="id_ID" w:bidi="id_ID"/>
        </w:rPr>
        <w:t>pelangi</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ini, sebagai satu kelompok, dalam bahasamu sendiri.</w:t>
      </w:r>
    </w:p>
    <w:p>
      <w:pPr/>
      <w:r>
        <w:rPr>
          <w:lang w:val="id_ID" w:bidi="id_ID"/>
        </w:rPr>
      </w:r>
      <w:r>
        <w:rPr>
          <w:lang w:val="id_ID" w:bidi="id_ID"/>
        </w:rPr>
        <w:t>Pertama, seluruh kelompok harus berlatih menceritakan perikop itu dalam bahasamu sendiri. Ingatlah untuk memasukkan hal-hal yang kamu putuskan dalam langkah sebelumnya, seperti urutan waktu, kata, ungkapan, emosi,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hingga kelompok telah menceritakan kembali semua perikop itu. Anggota kelompok dapat saling memperbaiki dalam tahap ini. </w:t>
      </w:r>
    </w:p>
    <w:p>
      <w:pPr/>
      <w:r>
        <w:rPr>
          <w:lang w:val="id_ID" w:bidi="id_ID"/>
        </w:rPr>
      </w:r>
      <w:r>
        <w:rPr>
          <w:lang w:val="id_ID" w:bidi="id_ID"/>
        </w:rPr>
        <w:t xml:space="preserve">Hentikan sebentar rekaman ini di sini. </w:t>
      </w:r>
    </w:p>
    <w:p>
      <w:pPr/>
      <w:r>
        <w:rPr>
          <w:lang w:val="id_ID" w:bidi="id_ID"/>
        </w:rPr>
      </w:r>
      <w:r>
        <w:rPr>
          <w:lang w:val="id_ID" w:bidi="id_ID"/>
        </w:rPr>
        <w:t>Selanjutnya, setiap anggota kelompok hendaknya menceritakan seluruh perikop itu tanpa gangguan setidaknya satu kali. Satu anggota kelompok bisa memakai benda apa saja, gerakan, atau papan cerita untuk membantu mengingat perikop itu.</w:t>
      </w:r>
    </w:p>
    <w:p>
      <w:pPr/>
      <w:r>
        <w:rPr>
          <w:lang w:val="id_ID" w:bidi="id_ID"/>
        </w:rPr>
      </w:r>
      <w:r>
        <w:rPr>
          <w:lang w:val="id_ID" w:bidi="id_ID"/>
        </w:rPr>
        <w:t xml:space="preserve">Hentikan sebentar rekaman ini di sini. </w:t>
      </w:r>
    </w:p>
    <w:p>
      <w:pPr/>
      <w:r>
        <w:rPr>
          <w:lang w:val="id_ID" w:bidi="id_ID"/>
        </w:rPr>
      </w:r>
      <w:r>
        <w:rPr>
          <w:lang w:val="id_ID" w:bidi="id_ID"/>
        </w:rPr>
        <w:t xml:space="preserve">Selanjutnya, kelompok dapat memutuskan versi mana dari perikop itu yang paling kamu sukai. kamu mungkin memutuskan untuk menyukai cara bercerita seorang anggota kelompok untuk suatu adegan, tetapi menyukai cara bercerita anggota kelompok lain untuk adegan lainnya. </w:t>
      </w:r>
    </w:p>
    <w:p>
      <w:pPr/>
      <w:r>
        <w:rPr>
          <w:lang w:val="id_ID" w:bidi="id_ID"/>
        </w:rPr>
      </w:r>
      <w:r>
        <w:rPr>
          <w:lang w:val="id_ID" w:bidi="id_ID"/>
        </w:rPr>
        <w:t xml:space="preserve">Hentikan sebentar rekaman ini di sini. </w:t>
      </w:r>
    </w:p>
    <w:p>
      <w:pPr/>
      <w:r>
        <w:rPr>
          <w:lang w:val="id_ID" w:bidi="id_ID"/>
        </w:rPr>
      </w:r>
      <w:r>
        <w:rPr>
          <w:lang w:val="id_ID" w:bidi="id_ID"/>
        </w:rPr>
        <w:t xml:space="preserve">Akhirnya, kelompok dapat menyusun versi akhir dari perikop itu yang disetujui oleh semua anggota kelompok.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9:18–29</w:t>
      </w:r>
      <w:r>
        <w:rPr>
          <w:lang w:val="id_ID" w:bidi="id_ID"/>
        </w:rPr>
      </w:r>
    </w:p>
    <w:p>
      <w:pPr>
        <w:pStyle w:val="Heading3"/>
      </w:pPr>
      <w:r>
        <w:rPr>
          <w:lang w:val="id_ID" w:bidi="id_ID"/>
        </w:rPr>
        <w:t>Dengar dan Renungkan</w:t>
      </w:r>
    </w:p>
    <w:p>
      <w:pPr/>
      <w:r>
        <w:rPr>
          <w:lang w:val="id_ID" w:bidi="id_ID"/>
        </w:rPr>
      </w:r>
      <w:r>
        <w:rPr>
          <w:lang w:val="id_ID" w:bidi="id_ID"/>
        </w:rPr>
        <w:t>Dengarkan Kejadian 9:18–29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Dalam perikop terakhir, kita melihat bahwa hal pertama yang dilakukan Nuh adalah menyembah Allah melalui persembahan korban. Kemudian Allah membuat perjanjian baru atau kesepakatan dengan Nuh. Allah berjanji bahwa bumi tidak akan pernah lagi dihancurkan oleh air bah. Pelangi itu adalah tanda dari perjanjian tersebut.</w:t>
      </w:r>
    </w:p>
    <w:p>
      <w:pPr/>
      <w:r>
        <w:rPr>
          <w:lang w:val="id_ID" w:bidi="id_ID"/>
        </w:rPr>
      </w:r>
      <w:r>
        <w:rPr>
          <w:lang w:val="id_ID" w:bidi="id_ID"/>
        </w:rPr>
        <w:t>Perikop ini adalah kisah naratif tentang apa yang terjadi pada Nuh dan keluarganya setelah mereka keluar dari bahtera. Nuh menanam tanaman dan putra-putranya mulai memiliki anak. Ketika air bah berakhir, Nuh dan keluarganya adalah satu-satunya orang yang ada di bumi. Nuh memiliki 3 anak bernama Sem, Ham, dan Yafet. Setiap anak laki-laki sudah menikah. Semua orang di bumi adalah keturunan dari salah satu dari ketiga putra ini.</w:t>
      </w:r>
    </w:p>
    <w:p>
      <w:pPr/>
      <w:r>
        <w:rPr>
          <w:lang w:val="id_ID" w:bidi="id_ID"/>
        </w:rPr>
      </w:r>
      <w:r>
        <w:rPr>
          <w:lang w:val="id_ID" w:bidi="id_ID"/>
        </w:rPr>
        <w:t>Setelah Nuh menyembah Allah, Nuh mulai menggarap tanah tersebut. Nuh menanam kebun anggur. Beberapa orang percaya bahwa Nuh adalah orang pertama yang menanam kebun anggur. Kebun anggur adalah kebun dengan tanaman merambat yang menghasilkan buah anggur yang dapat dimakan atau ditekan, diperas, untuk dijadikan jus untuk diminum. Jika sari buah dibiarkan selama beberapa waktu hingga berfermentasi, maka sari buah tersebut akan menjadi anggur, atau minuman yang mengandung alkohol. Dibutuhkan waktu bagi tanaman anggur untuk tumbuh dan menghasilkan buah anggur. Dibutuhkan waktu bagi jus anggur untuk berfermentasi dan minuman anggur. Oleh karena itu, beberapa waktu telah berlalu sejak Nuh meninggalkan bahtera tersebut.</w:t>
      </w:r>
    </w:p>
    <w:p>
      <w:pPr/>
      <w:r>
        <w:rPr>
          <w:lang w:val="id_ID" w:bidi="id_ID"/>
        </w:rPr>
      </w:r>
      <w:r>
        <w:rPr>
          <w:lang w:val="id_ID" w:bidi="id_ID"/>
        </w:rPr>
        <w:t xml:space="preserve">Tunjukkan gambar </w:t>
      </w:r>
      <w:r>
        <w:rPr>
          <w:lang w:val="id_ID" w:bidi="id_ID"/>
        </w:rPr>
        <w:t>pohon anggur</w:t>
      </w:r>
      <w:r>
        <w:rPr>
          <w:lang w:val="id_ID" w:bidi="id_ID"/>
        </w:rPr>
        <w:t>.</w:t>
      </w:r>
    </w:p>
    <w:p>
      <w:pPr/>
      <w:r>
        <w:rPr>
          <w:lang w:val="id_ID" w:bidi="id_ID"/>
        </w:rPr>
      </w:r>
      <w:r>
        <w:rPr>
          <w:lang w:val="id_ID" w:bidi="id_ID"/>
        </w:rPr>
        <w:t xml:space="preserve">Tunjukkan foto jarak dekat </w:t>
      </w:r>
      <w:r>
        <w:rPr>
          <w:lang w:val="id_ID" w:bidi="id_ID"/>
        </w:rPr>
        <w:t>anggur</w:t>
      </w:r>
      <w:r>
        <w:rPr>
          <w:lang w:val="id_ID" w:bidi="id_ID"/>
        </w:rPr>
        <w:t>.</w:t>
      </w:r>
    </w:p>
    <w:p>
      <w:pPr/>
      <w:r>
        <w:rPr>
          <w:lang w:val="id_ID" w:bidi="id_ID"/>
        </w:rPr>
      </w:r>
      <w:r>
        <w:rPr>
          <w:lang w:val="id_ID" w:bidi="id_ID"/>
        </w:rPr>
        <w:t xml:space="preserve">Tunjukkan gambar </w:t>
      </w:r>
      <w:r>
        <w:rPr>
          <w:b/>
          <w:lang w:val="id_ID" w:bidi="id_ID"/>
        </w:rPr>
        <w:t>jus anggur atau minuman anggur</w:t>
      </w:r>
      <w:r>
        <w:rPr>
          <w:lang w:val="id_ID" w:bidi="id_ID"/>
        </w:rPr>
        <w:t>.</w:t>
      </w:r>
    </w:p>
    <w:p>
      <w:pPr/>
      <w:r>
        <w:rPr>
          <w:lang w:val="id_ID" w:bidi="id_ID"/>
        </w:rPr>
      </w:r>
      <w:r>
        <w:rPr>
          <w:lang w:val="id_ID" w:bidi="id_ID"/>
        </w:rPr>
        <w:t>Nuh meminum sebagian anggur yang dibuatnya lalu menjadi mabuk. Mabuk berarti setelah meminum cukup alkohol, Anda tidak lagi memegang kendali atas segala sesuatu yang Anda lakukan dan katakan. Dalam hal ini, Nuh menanggalkan pakaiannya dan berbaring tanpa penutup apa pun lalu tidur di dalam tendanya. Nuh mungkin sedang berbaring telentang.</w:t>
      </w:r>
    </w:p>
    <w:p>
      <w:pPr/>
      <w:r>
        <w:rPr>
          <w:lang w:val="id_ID" w:bidi="id_ID"/>
        </w:rPr>
      </w:r>
      <w:r>
        <w:rPr>
          <w:lang w:val="id_ID" w:bidi="id_ID"/>
        </w:rPr>
        <w:t xml:space="preserve">Tunjukkan gambar </w:t>
      </w:r>
      <w:r>
        <w:rPr>
          <w:lang w:val="id_ID" w:bidi="id_ID"/>
        </w:rPr>
        <w:t>tenda yang terbuat dari kulit hewan atau kain</w:t>
      </w:r>
      <w:r>
        <w:rPr>
          <w:lang w:val="id_ID" w:bidi="id_ID"/>
        </w:rPr>
        <w:t xml:space="preserve"> seperti yang digunakan oleh orang Badui.</w:t>
      </w:r>
    </w:p>
    <w:p>
      <w:pPr/>
      <w:r>
        <w:rPr>
          <w:lang w:val="id_ID" w:bidi="id_ID"/>
        </w:rPr>
      </w:r>
      <w:r>
        <w:rPr>
          <w:lang w:val="id_ID" w:bidi="id_ID"/>
        </w:rPr>
        <w:t>Ham adalah anak bungsu Nuh. Ham adalah ayah dari seorang anak bernama Kanaan. Ham masuk ke dalam kemah dan melihat Nuh terbaring di sana tanpa penutup, dengan tubuh dan alat kelaminnya terbuka sehingga dapat dilihat oleh siapa saja. Dalam banyak budaya, sangat memalukan telanjang di depan orang lain Ham melihat ini. Ham tidak menutupi ayahnya, melainkan pergi dan memberi tahu saudara-saudaranya tentang apa yang ia lihat. Demikianlah, Ham membeberkan aib Nuh kepada saudara-saudaranya. Sem dan Yafet mendengar bahwa ayah mereka telanjang atau tidak berpakaian. Kemudian mereka mengambil sehelai pakaian atau jubah dan meletakkannya di atas bahu mereka. Ini berarti masing-masing memegang satu sisi pakaian tersebut. Mereka berjalan mundur ke dalam tenda dan meletakkan jubah itu di atas ayah mereka sehingga dia tertutupi. Mereka tidak melihat ketelanjangan ayah mereka. Mereka tidak pernah memandang ke ayah mereka. Mereka memalingkan muka sepanjang waktu. Nuh tertidur sangat nyenyak karena pengaruh anggur itu sehingga dia tidak terbangun oleh semua kejadian di dalam tendanya.</w:t>
      </w:r>
    </w:p>
    <w:p>
      <w:pPr/>
      <w:r>
        <w:rPr>
          <w:lang w:val="id_ID" w:bidi="id_ID"/>
        </w:rPr>
      </w:r>
      <w:r>
        <w:rPr>
          <w:lang w:val="id_ID" w:bidi="id_ID"/>
        </w:rPr>
        <w:t>Diskusikan dalam kelompok: Bagaimana anak laki-laki dalam budaya Anda memperlakukan ayah mereka dalam kondisi seperti itu?</w:t>
      </w:r>
    </w:p>
    <w:p>
      <w:pPr/>
      <w:r>
        <w:rPr>
          <w:lang w:val="id_ID" w:bidi="id_ID"/>
        </w:rPr>
      </w:r>
      <w:r>
        <w:rPr>
          <w:lang w:val="id_ID" w:bidi="id_ID"/>
        </w:rPr>
        <w:t>Kemudian Nuh terbangun dari tidur nyenyaknya yang disebabkan oleh anggur tersebut. Dia tidak lagi mabuk atau kehilangan kendali atas akal sehatnya. Nuh mengetahui apa yang telah dilihat dan dilakukan oleh Ham, anaknya. Kemudian Nuh mengutuk Kanaan yang merupakan anak Ham—dengan kata lain Nuh menjatuhkan hukuman atau penghakiman atas Kanaan. Kutukan itu diucapkan seperti puisi.</w:t>
      </w:r>
    </w:p>
    <w:p>
      <w:pPr/>
      <w:r>
        <w:rPr>
          <w:lang w:val="id_ID" w:bidi="id_ID"/>
        </w:rPr>
      </w:r>
      <w:r>
        <w:rPr>
          <w:lang w:val="id_ID" w:bidi="id_ID"/>
        </w:rPr>
        <w:t>Nuh mengatakan bahwa Kanaan akan menjadi hamba bagi saudara-saudaranya. Tetapi cara Nuh mengatakan hal ini berarti bahwa Kanaan akan menjadi hamba yang paling rendah. Dia bahkan akan menjadi hamba dari hamba-hamba lainnya. Tidak ada yang tahu mengapa Nuh tidak menyukai apa yang dilakukan Ham. Tidak ada yang tahu pasti mengapa Nuh memilih untuk memberi kutukan kepada anak Ham, Kanaan, daripada memberi kutukan kepada Ham sendiri.</w:t>
      </w:r>
    </w:p>
    <w:p>
      <w:pPr/>
      <w:r>
        <w:rPr>
          <w:lang w:val="id_ID" w:bidi="id_ID"/>
        </w:rPr>
      </w:r>
      <w:r>
        <w:rPr>
          <w:lang w:val="id_ID" w:bidi="id_ID"/>
        </w:rPr>
        <w:t>Diskusikan dalam kelompok: Bagaimana seorang ayah dalam budaya Anda bereaksi terhadap anaknya jika ia bereaksi seperti Ham dalam kisah ini?</w:t>
      </w:r>
    </w:p>
    <w:p>
      <w:pPr/>
      <w:r>
        <w:rPr>
          <w:lang w:val="id_ID" w:bidi="id_ID"/>
        </w:rPr>
      </w:r>
      <w:r>
        <w:rPr>
          <w:lang w:val="id_ID" w:bidi="id_ID"/>
        </w:rPr>
        <w:t>Kemudian Nuh mengucapkan berkat atas 2 putranya yang lain, Sem dan Yafet. Berkat berarti Nuh memohon agar sesuatu yang baik datang kepada mereka masing-masing. Berkat-berkat tersebut diucapkan seperti puisi. Berkat-berkat tersebut berbeda. Bagi Sem, Nuh berkata, "Terpujilah TUHAN, yang adalah Allah Sem. Pastikan Anda menggunakan nama yang sama untuk TUHAN dan Allah yang telah Anda gunakan di perikop lainnya. Kemudian Nuh memohon kepada Allah untuk memperluas wilayah Yafet. Nuh meminta agar Yafet berbagi kemakmuran dengan Sem. Akhirnya Nuh meminta agar Kanaan, anak Ham, menjadi hamba Yafet.</w:t>
      </w:r>
    </w:p>
    <w:p>
      <w:pPr/>
      <w:r>
        <w:rPr>
          <w:lang w:val="id_ID" w:bidi="id_ID"/>
        </w:rPr>
      </w:r>
      <w:r>
        <w:rPr>
          <w:lang w:val="id_ID" w:bidi="id_ID"/>
        </w:rPr>
        <w:t>Diskusikan dalam kelompok: Bagaimana bahasa Anda mengungkapkan pernyataan penting seperti kutukan atau berkat? Apakah Anda menggunakan puisi atau lagu? Bagaimana orang-orang tahu bahwa ini penting?</w:t>
      </w:r>
    </w:p>
    <w:p>
      <w:pPr/>
      <w:r>
        <w:rPr>
          <w:lang w:val="id_ID" w:bidi="id_ID"/>
        </w:rPr>
      </w:r>
      <w:r>
        <w:rPr>
          <w:lang w:val="id_ID" w:bidi="id_ID"/>
        </w:rPr>
        <w:t>Perikop ini diakhiri dengan memberi tahu kita bahwa Nuh hidup selama 350 tahun lagi dan meninggal pada usia 950 tahun.</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memerankan kisah ini. Anda akan membantu kelompok menentukan adegan, latar, dan karakter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Setelah pernyataan pengantar tentang Nuh dan putra-putranya, Nuh menanam tanaman anggur, membuat anggur, meminum anggur tersebut hingga mabuk, dan tertidur dengan tubuh telanjang. Anaknya, Ham, melihatnya dan memberi tahu yang lain. Sem dan Yafet menyelimuti ayah mereka tanpa melihatnya.</w:t>
      </w:r>
    </w:p>
    <w:p>
      <w:pPr/>
      <w:r>
        <w:rPr>
          <w:lang w:val="id_ID" w:bidi="id_ID"/>
        </w:rPr>
      </w:r>
      <w:r>
        <w:rPr>
          <w:b/>
          <w:lang w:val="id_ID" w:bidi="id_ID"/>
        </w:rPr>
        <w:t>Adegan kedua:</w:t>
      </w:r>
      <w:r>
        <w:rPr>
          <w:lang w:val="id_ID" w:bidi="id_ID"/>
        </w:rPr>
        <w:t xml:space="preserve"> Nuh mengetahui apa yang telah dilakukan Ham dan mengutuk Kanaan, anak Ham. Nuh mengucapkan berkat bagi Sem dan Yafet. Kisah ini berakhir dengan pernyataan tentang usia Nuh saat kematiannya.</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Ham</w:t>
      </w:r>
    </w:p>
    <w:p>
      <w:pPr>
        <w:pStyle w:val="ListBullet"/>
        <w:spacing w:line="240" w:lineRule="auto"/>
        <w:ind w:left="720"/>
      </w:pPr>
      <w:r>
        <w:rPr>
          <w:lang w:val="id_ID" w:bidi="id_ID"/>
        </w:rPr>
      </w:r>
      <w:r>
        <w:rPr>
          <w:lang w:val="id_ID" w:bidi="id_ID"/>
        </w:rPr>
        <w:t>Yafet</w:t>
      </w:r>
    </w:p>
    <w:p>
      <w:pPr>
        <w:pStyle w:val="ListBullet"/>
        <w:spacing w:line="240" w:lineRule="auto"/>
        <w:ind w:left="720"/>
      </w:pPr>
      <w:r>
        <w:rPr>
          <w:lang w:val="id_ID" w:bidi="id_ID"/>
        </w:rPr>
      </w:r>
      <w:r>
        <w:rPr>
          <w:lang w:val="id_ID" w:bidi="id_ID"/>
        </w:rPr>
        <w:t xml:space="preserve">Kanaan disebut sebagai anak Ham. </w:t>
      </w:r>
    </w:p>
    <w:p>
      <w:pPr/>
      <w:r>
        <w:rPr>
          <w:lang w:val="id_ID" w:bidi="id_ID"/>
        </w:rPr>
      </w:r>
      <w:r>
        <w:rPr>
          <w:lang w:val="id_ID" w:bidi="id_ID"/>
        </w:rPr>
        <w:t>Dalam sesi ini, mintalah kelompok membuat papan cerita, menggambar, atau menggunakan semacam alat peraga (benda-benda yang dapat Anda pindahkan seperti batu, ranting, mainan anak-anak) untuk memvisualisasikan kisah dan adegan di dalamnya.</w:t>
      </w:r>
    </w:p>
    <w:p>
      <w:pPr/>
      <w:r>
        <w:rPr>
          <w:lang w:val="id_ID" w:bidi="id_ID"/>
        </w:rPr>
      </w:r>
      <w:r>
        <w:rPr>
          <w:lang w:val="id_ID" w:bidi="id_ID"/>
        </w:rPr>
        <w:t>Ketiga putra Nuh adalah leluhur dari seluruh umat manusia. Kanaan secara khusus disebut sebagai anak Ham.</w:t>
      </w:r>
    </w:p>
    <w:p>
      <w:pPr/>
      <w:r>
        <w:rPr>
          <w:lang w:val="id_ID" w:bidi="id_ID"/>
        </w:rPr>
      </w:r>
      <w:r>
        <w:rPr>
          <w:lang w:val="id_ID" w:bidi="id_ID"/>
        </w:rPr>
        <w:t>Nuh mulai mengolah ladang. Ini berarti bahwa dia harus menggunakan bajak atau cangkul untuk mengolah tanah sehingga sesuatu dapat ditanam. Kita tidak tahu di mana Nuh menanam kebun anggurnya. Bahtera itu mendarat di wilayah pegunungan Ararat di wilayah yang sekarang merupakan Turki. Kita tidak tahu apakah Nuh tetap tinggal di daerah itu atau pergi ke tempat lain. Dibutuhkan waktu untuk membuat minuman anggur:</w:t>
      </w:r>
    </w:p>
    <w:p>
      <w:pPr>
        <w:pStyle w:val="ListBullet"/>
        <w:spacing w:line="240" w:lineRule="auto"/>
        <w:ind w:left="720"/>
      </w:pPr>
      <w:r>
        <w:rPr>
          <w:lang w:val="id_ID" w:bidi="id_ID"/>
        </w:rPr>
      </w:r>
      <w:r>
        <w:rPr>
          <w:lang w:val="id_ID" w:bidi="id_ID"/>
        </w:rPr>
        <w:t>Tanamlah tanaman anggur yang masih sangat kecil.</w:t>
      </w:r>
    </w:p>
    <w:p>
      <w:pPr>
        <w:pStyle w:val="ListBullet"/>
        <w:spacing w:line="240" w:lineRule="auto"/>
        <w:ind w:left="720"/>
      </w:pPr>
      <w:r>
        <w:rPr>
          <w:lang w:val="id_ID" w:bidi="id_ID"/>
        </w:rPr>
      </w:r>
      <w:r>
        <w:rPr>
          <w:lang w:val="id_ID" w:bidi="id_ID"/>
        </w:rPr>
        <w:t>Tanaman anggur ini harus tumbuh menjadi tanaman dewasa yang menghasilkan buah anggur.</w:t>
      </w:r>
    </w:p>
    <w:p>
      <w:pPr>
        <w:pStyle w:val="ListBullet"/>
        <w:spacing w:line="240" w:lineRule="auto"/>
        <w:ind w:left="720"/>
      </w:pPr>
      <w:r>
        <w:rPr>
          <w:lang w:val="id_ID" w:bidi="id_ID"/>
        </w:rPr>
      </w:r>
      <w:r>
        <w:rPr>
          <w:lang w:val="id_ID" w:bidi="id_ID"/>
        </w:rPr>
        <w:t>Dibutuhkan satu musim agar buah anggur tersebut matang sehingga siap untuk digunakan.</w:t>
      </w:r>
    </w:p>
    <w:p>
      <w:pPr>
        <w:pStyle w:val="ListBullet"/>
        <w:spacing w:line="240" w:lineRule="auto"/>
        <w:ind w:left="720"/>
      </w:pPr>
      <w:r>
        <w:rPr>
          <w:lang w:val="id_ID" w:bidi="id_ID"/>
        </w:rPr>
      </w:r>
      <w:r>
        <w:rPr>
          <w:lang w:val="id_ID" w:bidi="id_ID"/>
        </w:rPr>
        <w:t>Anggur tersebut harus dipanen dan dimakan atau dibuat menjadi jus.</w:t>
      </w:r>
    </w:p>
    <w:p>
      <w:pPr>
        <w:pStyle w:val="ListBullet"/>
        <w:spacing w:line="240" w:lineRule="auto"/>
        <w:ind w:left="720"/>
      </w:pPr>
      <w:r>
        <w:rPr>
          <w:lang w:val="id_ID" w:bidi="id_ID"/>
        </w:rPr>
      </w:r>
      <w:r>
        <w:rPr>
          <w:lang w:val="id_ID" w:bidi="id_ID"/>
        </w:rPr>
        <w:t>Buah anggur diperas untuk mengeluarkan sarinya</w:t>
      </w:r>
    </w:p>
    <w:p>
      <w:pPr>
        <w:pStyle w:val="ListBullet"/>
        <w:spacing w:line="240" w:lineRule="auto"/>
        <w:ind w:left="720"/>
      </w:pPr>
      <w:r>
        <w:rPr>
          <w:lang w:val="id_ID" w:bidi="id_ID"/>
        </w:rPr>
      </w:r>
      <w:r>
        <w:rPr>
          <w:lang w:val="id_ID" w:bidi="id_ID"/>
        </w:rPr>
        <w:t>Jus tersebut kemudian didiamkan di tempat yang terlindung atau di dalam stoples selama jangka waktu tertentu.</w:t>
      </w:r>
    </w:p>
    <w:p>
      <w:pPr>
        <w:pStyle w:val="ListBullet"/>
        <w:spacing w:line="240" w:lineRule="auto"/>
        <w:ind w:left="720"/>
      </w:pPr>
      <w:r>
        <w:rPr>
          <w:lang w:val="id_ID" w:bidi="id_ID"/>
        </w:rPr>
      </w:r>
      <w:r>
        <w:rPr>
          <w:lang w:val="id_ID" w:bidi="id_ID"/>
        </w:rPr>
        <w:t>Jus tersebut akan berfermentasi atau menghasilkan alkohol.</w:t>
      </w:r>
    </w:p>
    <w:p>
      <w:pPr>
        <w:pStyle w:val="ListBullet"/>
        <w:spacing w:line="240" w:lineRule="auto"/>
        <w:ind w:left="720"/>
      </w:pPr>
      <w:r>
        <w:rPr>
          <w:lang w:val="id_ID" w:bidi="id_ID"/>
        </w:rPr>
      </w:r>
      <w:r>
        <w:rPr>
          <w:lang w:val="id_ID" w:bidi="id_ID"/>
        </w:rPr>
        <w:t>Dibutuhkan waktu beberapa bulan agar anggur tersebut siap untuk diminum.</w:t>
      </w:r>
    </w:p>
    <w:p>
      <w:pPr/>
      <w:r>
        <w:rPr>
          <w:lang w:val="id_ID" w:bidi="id_ID"/>
        </w:rPr>
      </w:r>
      <w:r>
        <w:rPr>
          <w:lang w:val="id_ID" w:bidi="id_ID"/>
        </w:rPr>
        <w:t>Berhenti dan diskusikan proses pembuatan anggur ini dalam bahasa Anda. Perhatikan kosakata yang Anda gunakan untuk setiap bagian dari proses. Dalam banyak bahasa, kata-katanya saling berkaitan atau berasal dari kata dasar yang sama.</w:t>
      </w:r>
    </w:p>
    <w:p>
      <w:pPr/>
      <w:r>
        <w:rPr>
          <w:lang w:val="id_ID" w:bidi="id_ID"/>
        </w:rPr>
      </w:r>
      <w:r>
        <w:rPr>
          <w:lang w:val="id_ID" w:bidi="id_ID"/>
        </w:rPr>
        <w:t>Karena proses ini, kita tahu bahwa beberapa waktu telah berlalu sejak Nuh dan keluarganya meninggalkan bahtera tersebut.</w:t>
      </w:r>
    </w:p>
    <w:p>
      <w:pPr/>
      <w:r>
        <w:rPr>
          <w:lang w:val="id_ID" w:bidi="id_ID"/>
        </w:rPr>
      </w:r>
      <w:r>
        <w:rPr>
          <w:lang w:val="id_ID" w:bidi="id_ID"/>
        </w:rPr>
        <w:t>Nuh meminum sebagian dari anggur itu lalu menjadi mabuk. Mabuk berarti Anda tidak lagi memegang kendali atas pikiran dan tindakan Anda. Nuh menanggalkan pakaiannya dan berbaring telentang di dalam tendanya. Dia dalam keadaan mabuk berat. Ini berarti dia tertidur sangat lelap sehingga dia tidak mendengar putra-putranya masuk dan tidak merasakan selimut yang diletakkan di atasnya.</w:t>
      </w:r>
    </w:p>
    <w:p>
      <w:pPr/>
      <w:r>
        <w:rPr>
          <w:lang w:val="id_ID" w:bidi="id_ID"/>
        </w:rPr>
      </w:r>
      <w:r>
        <w:rPr>
          <w:lang w:val="id_ID" w:bidi="id_ID"/>
        </w:rPr>
        <w:t>Kedua bersaudara itu, Sem dan Yafet, mengambil sehelai jubah dan membentangkannya di antara mereka, lalu berjalan mundur ke dalam tenda. Ini mungkin berupa selembar kain besar yang dililitkan orang ke tubuh mereka. Sem dan Yafet tidak melihat Nuh. Mereka terus menatap ke arah luar tenda. Mereka berjalan mundur ke dalam tenda dan membentangkan jubah atau kain itu di atas Nuh. Rasa malu Nuh kini telah tertutupi. Nuh tidak bangun saat hal ini terjadi.</w:t>
      </w:r>
    </w:p>
    <w:p>
      <w:pPr/>
      <w:r>
        <w:rPr>
          <w:lang w:val="id_ID" w:bidi="id_ID"/>
        </w:rPr>
      </w:r>
      <w:r>
        <w:rPr>
          <w:lang w:val="id_ID" w:bidi="id_ID"/>
        </w:rPr>
        <w:t>Ketika Nuh terbangun, seseorang pasti telah memberitahunya apa yang telah dilakukan Ham. Nuh mengucapkan kutukan atas anak Ham, yang bernama Kanaan. Dalam kutukan tersebut, Nuh mengatakan bahwa Kanaan akan menjadi hamba yang paling rendah di antara semua hamba. Kanaan akan menjadi hamba dari hamba-hamba lainnya.</w:t>
      </w:r>
    </w:p>
    <w:p>
      <w:pPr/>
      <w:r>
        <w:rPr>
          <w:lang w:val="id_ID" w:bidi="id_ID"/>
        </w:rPr>
      </w:r>
      <w:r>
        <w:rPr>
          <w:lang w:val="id_ID" w:bidi="id_ID"/>
        </w:rPr>
        <w:t>Kemudian Nuh memuji Allah Sem dan memberkati Yafet. Dia menggunakan puisi untuk melakukan itu. Nuh mengulangi bahwa Kanaan akan menjadi hamba bagi Sem maupun Yafet.</w:t>
      </w:r>
    </w:p>
    <w:p>
      <w:pPr/>
      <w:r>
        <w:rPr>
          <w:lang w:val="id_ID" w:bidi="id_ID"/>
        </w:rPr>
      </w:r>
      <w:r>
        <w:rPr>
          <w:lang w:val="id_ID" w:bidi="id_ID"/>
        </w:rPr>
        <w:t>Perikop ini diakhiri dengan memberi tahu kita bahwa Nuh hidup selama 350 tahun lagi dan ketika dia meninggal, dia berusia 950 tahun.</w:t>
      </w:r>
      <w:r>
        <w:rPr>
          <w:lang w:val="id_ID" w:bidi="id_ID"/>
        </w:rPr>
      </w:r>
    </w:p>
    <w:p>
      <w:pPr>
        <w:pStyle w:val="Heading3"/>
      </w:pPr>
      <w:r>
        <w:rPr>
          <w:lang w:val="id_ID" w:bidi="id_ID"/>
        </w:rPr>
        <w:t>Memperagakan Bacaan</w:t>
      </w:r>
    </w:p>
    <w:p>
      <w:pPr/>
      <w:r>
        <w:rPr>
          <w:lang w:val="id_ID" w:bidi="id_ID"/>
        </w:rPr>
      </w:r>
      <w:r>
        <w:rPr>
          <w:lang w:val="id_ID" w:bidi="id_ID"/>
        </w:rPr>
        <w:t>Dengarkan rekaman itu sekali lagi dalam terjemahan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2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Ham</w:t>
      </w:r>
    </w:p>
    <w:p>
      <w:pPr>
        <w:pStyle w:val="ListBullet"/>
        <w:spacing w:line="240" w:lineRule="auto"/>
        <w:ind w:left="720"/>
      </w:pPr>
      <w:r>
        <w:rPr>
          <w:lang w:val="id_ID" w:bidi="id_ID"/>
        </w:rPr>
      </w:r>
      <w:r>
        <w:rPr>
          <w:lang w:val="id_ID" w:bidi="id_ID"/>
        </w:rPr>
        <w:t>Yafet</w:t>
      </w:r>
    </w:p>
    <w:p>
      <w:pPr>
        <w:pStyle w:val="ListBullet"/>
        <w:spacing w:line="240" w:lineRule="auto"/>
        <w:ind w:left="720"/>
      </w:pPr>
      <w:r>
        <w:rPr>
          <w:lang w:val="id_ID" w:bidi="id_ID"/>
        </w:rPr>
      </w:r>
      <w:r>
        <w:rPr>
          <w:lang w:val="id_ID" w:bidi="id_ID"/>
        </w:rPr>
        <w:t>Kanaan disebut sebagai anak Ham.</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tim memerankan kisah ini untuk kedua kali, hentikan mereka pada titik tertentu. Anda akan mendengar "hentikan adegannya" diikuti oleh beberapa pertanyaan dengan saran tentang apa yang mungkin Anda dengar sebagai jawabannya. Anda kemudian akan diminta untuk memulai kembali tindakan tersebut. </w:t>
      </w:r>
    </w:p>
    <w:p>
      <w:pPr/>
      <w:r>
        <w:rPr>
          <w:lang w:val="id_ID" w:bidi="id_ID"/>
        </w:rPr>
      </w:r>
      <w:r>
        <w:rPr>
          <w:lang w:val="id_ID" w:bidi="id_ID"/>
        </w:rPr>
        <w:t>Kisah ini dimulai dengan penjelasan bahwa ketiga putra Nuh adalah nenek moyang semua orang.</w:t>
      </w:r>
    </w:p>
    <w:p>
      <w:pPr/>
      <w:r>
        <w:rPr>
          <w:lang w:val="id_ID" w:bidi="id_ID"/>
        </w:rPr>
      </w:r>
      <w:r>
        <w:rPr>
          <w:lang w:val="id_ID" w:bidi="id_ID"/>
        </w:rPr>
        <w:t>Dalam adegan 1, ceritanya dimulai dengan Nuh menjadi seorang petani. Nuh harus mengolah tanah agar tanaman dapat tumbuh. Dia akan menggunakan bajak atau cangkul untuk mengolah tanah. Nuh menanam kebun anggur. Ini disebut kebun anggur. Awalnya tanaman-tanaman tersebut berukuran sangat kecil. Nuh harus terus mengolah tanah, mencabuti rumput liar, dan memastikan tanaman mendapatkan air. Setelah beberapa waktu, tanaman tersebut akan tumbuh cukup besar untuk menghasilkan anggur. Buah anggur dapat dipanen dan dimakan atau dapat diperas untuk mengeluarkan sarinya. Jus tersebut dapat langsung diminum, atau jus tersebut dapat dibiarkan berfermentasi dan menghasilkan alkohol. Begitu sari buahnya menghasilkan alkohol, sari buah tersebut menjadi anggur. Anggur tersebut akan didiamkan selama beberapa waktu untuk proses pematangan sebelum diminum.</w:t>
      </w:r>
    </w:p>
    <w:p>
      <w:pPr/>
      <w:r>
        <w:rPr>
          <w:lang w:val="id_ID" w:bidi="id_ID"/>
        </w:rPr>
      </w:r>
      <w:r>
        <w:rPr>
          <w:lang w:val="id_ID" w:bidi="id_ID"/>
        </w:rPr>
        <w:t>Hentikan adegannya: Tanya Nuh, "Mengapa engkau membuat anggur?" Anda mungkin mendengar, "Saya suka rasa anggur yang enak." Atau, "Anggur itu enak diminum bersama makanan." Atau, "Saya tidak menyadari bahwa jus akan berfermentasi dan menghasilkan alkohol." Mulai kembali adegannya.</w:t>
      </w:r>
    </w:p>
    <w:p>
      <w:pPr/>
      <w:r>
        <w:rPr>
          <w:lang w:val="id_ID" w:bidi="id_ID"/>
        </w:rPr>
      </w:r>
      <w:r>
        <w:rPr>
          <w:lang w:val="id_ID" w:bidi="id_ID"/>
        </w:rPr>
        <w:t>Nuh meminum anggur itu lalu menjadi mabuk. Dia cukup mabuk sehingga dia melepas pakaiannya dan berbaring di tendanya. Dia tidak tertutup atau terbuka.</w:t>
      </w:r>
    </w:p>
    <w:p>
      <w:pPr/>
      <w:r>
        <w:rPr>
          <w:lang w:val="id_ID" w:bidi="id_ID"/>
        </w:rPr>
      </w:r>
      <w:r>
        <w:rPr>
          <w:lang w:val="id_ID" w:bidi="id_ID"/>
        </w:rPr>
        <w:t>Hentikan adegannya: Tanya Nuh, "Pernahkah Anda semabuk ini sebelumnya?" Anda mungkin akan mendengar, "Ya, sering," atau "Tidak pernah!" Tanyakan kepada masing-masing anak laki-laki tersebut, "Pernahkah kalian melihat ayah kalian mabuk sebelumnya?" Anda mungkin akan mendengar, "Tidak pernah" atau "Sering". Tanyakan kepada setiap anak, "Bagaimana rasanya melihat ayah Anda dalam kondisi seperti ini?" Anda mungkin mendengar, "Saya malu," atau "Saya ikut malu untuknya," atau "Saya khawatir." "Saya belum pernah melihatnya seperti ini sebelumnya." Mulai kembali adegannya.</w:t>
      </w:r>
    </w:p>
    <w:p>
      <w:pPr/>
      <w:r>
        <w:rPr>
          <w:lang w:val="id_ID" w:bidi="id_ID"/>
        </w:rPr>
      </w:r>
      <w:r>
        <w:rPr>
          <w:lang w:val="id_ID" w:bidi="id_ID"/>
        </w:rPr>
        <w:t>Nuh sedang tidur nyenyak atau dalam keadaan mabuk berat. Nuh tidak mendengar satu pun putranya masuk.</w:t>
      </w:r>
    </w:p>
    <w:p>
      <w:pPr/>
      <w:r>
        <w:rPr>
          <w:lang w:val="id_ID" w:bidi="id_ID"/>
        </w:rPr>
      </w:r>
      <w:r>
        <w:rPr>
          <w:lang w:val="id_ID" w:bidi="id_ID"/>
        </w:rPr>
        <w:t>Ham masuk ke dalam kemah dan melihat ayahnya terbaring di sana tertidur tanpa pakaian Ham melihat aib Nuh. Ham tidak menutupi Nuh. Sebaliknya, Ham keluar dari kemah, menemui saudara-saudaranya, dan menceritakan kepada mereka apa yang telah dilihatnya.</w:t>
      </w:r>
    </w:p>
    <w:p>
      <w:pPr/>
      <w:r>
        <w:rPr>
          <w:lang w:val="id_ID" w:bidi="id_ID"/>
        </w:rPr>
      </w:r>
      <w:r>
        <w:rPr>
          <w:lang w:val="id_ID" w:bidi="id_ID"/>
        </w:rPr>
        <w:t>Hentikan adegannya: Tanyakan pada Ham, "Apa yang Anda pikirkan saat melihat ayah Anda?" Anda mungkin mendengar, "Saya tercengang." "Saya tidak pernah melihatnya seperti itu sebelumnya." atau "Saya pikir itu lucu." Saya ingin berbagi lelucon tersebut." Tanyakan kepada Sem dan Yafet, "Apa yang kalian pikirkan saat mendengar tentang ayah kalian?" Anda mungkin mendengar, "Saya terkejut," atau "Saya merasa malu untuknya," atau "Dia adalah ayah saya, saya harus membantunya." Mulai kembali adegannya.</w:t>
      </w:r>
    </w:p>
    <w:p>
      <w:pPr/>
      <w:r>
        <w:rPr>
          <w:lang w:val="id_ID" w:bidi="id_ID"/>
        </w:rPr>
      </w:r>
      <w:r>
        <w:rPr>
          <w:lang w:val="id_ID" w:bidi="id_ID"/>
        </w:rPr>
        <w:t>Sem dan Yafet mengambil sehelai kain atau jubah, membentangkannya dan berjalan mundur ke dalam kemah. Mata mereka terus menatap ke arah luar. Mereka tidak pernah memandang ke ayah mereka. Ketika mereka cukup dekat, mereka menjatuhkan jubah itu sehingga menutupi Nuh. Mereka meninggalkan tenda tanpa pernah melihat Nuh telanjang.</w:t>
      </w:r>
    </w:p>
    <w:p>
      <w:pPr/>
      <w:r>
        <w:rPr>
          <w:lang w:val="id_ID" w:bidi="id_ID"/>
        </w:rPr>
      </w:r>
      <w:r>
        <w:rPr>
          <w:lang w:val="id_ID" w:bidi="id_ID"/>
        </w:rPr>
        <w:t>Hentikan adegannya: Tanya Sem dan Yafet mengapa mereka tidak melihat ke arah mana mereka berjalan. Anda mungkin mendengar, "Saya ingin menunjukkan rasa hormat kepada ayah saya," atau "Saya tidak ingin melihat ketelanjangan ayah saya," atau, "Memalukan melihat ayah saya seperti itu." Saya ingin menutupi dia." Mulai kembali adegannya.</w:t>
      </w:r>
    </w:p>
    <w:p>
      <w:pPr/>
      <w:r>
        <w:rPr>
          <w:lang w:val="id_ID" w:bidi="id_ID"/>
        </w:rPr>
      </w:r>
      <w:r>
        <w:rPr>
          <w:lang w:val="id_ID" w:bidi="id_ID"/>
        </w:rPr>
        <w:t>Dalam adegan 2, Nuh terbangun dan menyadari apa yang telah dilakukan Ham. Nuh menjatuhkan kutukan atas Kanaan anak Ham. Kemudian Nuh mengucapkan berkat bagi Sem dan Yafet. Kutukan dan berkat tersebut adalah ungkapan puitis.</w:t>
      </w:r>
    </w:p>
    <w:p>
      <w:pPr/>
      <w:r>
        <w:rPr>
          <w:lang w:val="id_ID" w:bidi="id_ID"/>
        </w:rPr>
      </w:r>
      <w:r>
        <w:rPr>
          <w:lang w:val="id_ID" w:bidi="id_ID"/>
        </w:rPr>
        <w:t>Kutukan itu untuk Kanaan yang merupakan anak Ham. Nuh memberi tahu Kanaan bahwa ia akan menjadi hamba dari hamba-hamba lainnya.</w:t>
      </w:r>
    </w:p>
    <w:p>
      <w:pPr/>
      <w:r>
        <w:rPr>
          <w:lang w:val="id_ID" w:bidi="id_ID"/>
        </w:rPr>
      </w:r>
      <w:r>
        <w:rPr>
          <w:lang w:val="id_ID" w:bidi="id_ID"/>
        </w:rPr>
        <w:t>Hentikan adegannya: Tanya Kanaan, "Bagaimana perasaanmu menerima kutukan atas sesuatu yang dilakukan ayahmu?" Anda mungkin mendengar, "Saya tidak mengerti. Bukan saya yang melakukannya, melainkan ayah saya." Mulai kembali adegannya.</w:t>
      </w:r>
    </w:p>
    <w:p>
      <w:pPr/>
      <w:r>
        <w:rPr>
          <w:lang w:val="id_ID" w:bidi="id_ID"/>
        </w:rPr>
      </w:r>
      <w:r>
        <w:rPr>
          <w:lang w:val="id_ID" w:bidi="id_ID"/>
        </w:rPr>
        <w:t>Kemudian Nuh memberkati Sem dengan secara khusus meminta agar Kanaan menjadi hambanya. Nuh memberkati Yafet dengan meminta agar wilayahnya diperluas. Ia juga meminta agar Sem dan Yafet menjadi makmur. Nuh mengulangi bahwa Kanaan akan menjadi hamba mereka.</w:t>
      </w:r>
    </w:p>
    <w:p>
      <w:pPr/>
      <w:r>
        <w:rPr>
          <w:lang w:val="id_ID" w:bidi="id_ID"/>
        </w:rPr>
      </w:r>
      <w:r>
        <w:rPr>
          <w:lang w:val="id_ID" w:bidi="id_ID"/>
        </w:rPr>
        <w:t>Hentikan adegannya: Tanya Sem lalu Yafet, "Bagaimana perasaan kalian tentang berkat ini?" Anda mungkin mendengar, "Bersyukur bahwa ayah saya ingin saya menjadi makmur," atau "Saya tidak begitu mengerti mengapa Kanaan dikutuk," atau "Ham salah dalam apa yang dia lakukan sehingga berkat dan kutukan ini adalah hal yang baik."</w:t>
      </w:r>
    </w:p>
    <w:p>
      <w:pPr/>
      <w:r>
        <w:rPr>
          <w:lang w:val="id_ID" w:bidi="id_ID"/>
        </w:rPr>
      </w:r>
      <w:r>
        <w:rPr>
          <w:lang w:val="id_ID" w:bidi="id_ID"/>
        </w:rPr>
        <w:t>Kisah ini diakhiri dengan pernyataan tentang usia Nuh saat ia meninggal.</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Putra-putra Nuh, yaitu Sem, Ham dan Yafet adalah </w:t>
      </w:r>
      <w:r>
        <w:rPr>
          <w:b/>
          <w:lang w:val="id_ID" w:bidi="id_ID"/>
        </w:rPr>
        <w:t>leluhur</w:t>
      </w:r>
      <w:r>
        <w:rPr>
          <w:lang w:val="id_ID" w:bidi="id_ID"/>
        </w:rPr>
        <w:t xml:space="preserve"> dari semua orang di bumi. Cara lain untuk mengatakan hal ini adalah bahwa semua orang di bumi adalah keturunan Nuh dan putra-putranya.</w:t>
      </w:r>
    </w:p>
    <w:p>
      <w:pPr/>
      <w:r>
        <w:rPr>
          <w:lang w:val="id_ID" w:bidi="id_ID"/>
        </w:rPr>
      </w:r>
      <w:r>
        <w:rPr>
          <w:lang w:val="id_ID" w:bidi="id_ID"/>
        </w:rPr>
        <w:t xml:space="preserve">Setelah air bah, Nuh menjadi seorang petani. Anda juga bisa mengatakan bahwa ia mulai mengolah tanah atau Nuh menjadi seorang penggarap tanah. Ini berarti Nuh mengolah tanah menggunakan bajak atau cangkul sehingga ia bisa menanam tanaman yang akan tumbuh. Nuh menanam </w:t>
      </w:r>
      <w:r>
        <w:rPr>
          <w:b/>
          <w:lang w:val="id_ID" w:bidi="id_ID"/>
        </w:rPr>
        <w:t>kebun anggur</w:t>
      </w:r>
      <w:r>
        <w:rPr>
          <w:lang w:val="id_ID" w:bidi="id_ID"/>
        </w:rPr>
        <w:t>.</w:t>
      </w:r>
    </w:p>
    <w:p>
      <w:pPr/>
      <w:r>
        <w:rPr>
          <w:lang w:val="id_ID" w:bidi="id_ID"/>
        </w:rPr>
      </w:r>
      <w:r>
        <w:rPr>
          <w:lang w:val="id_ID" w:bidi="id_ID"/>
        </w:rPr>
        <w:t xml:space="preserve">Tunjukkan gambar </w:t>
      </w:r>
      <w:r>
        <w:rPr>
          <w:lang w:val="id_ID" w:bidi="id_ID"/>
        </w:rPr>
        <w:t>kebun anggur</w:t>
      </w:r>
      <w:r>
        <w:rPr>
          <w:lang w:val="id_ID" w:bidi="id_ID"/>
        </w:rPr>
        <w:t>.</w:t>
      </w:r>
    </w:p>
    <w:p>
      <w:pPr/>
      <w:r>
        <w:rPr>
          <w:lang w:val="id_ID" w:bidi="id_ID"/>
        </w:rPr>
      </w:r>
      <w:r>
        <w:rPr>
          <w:lang w:val="id_ID" w:bidi="id_ID"/>
        </w:rPr>
        <w:t xml:space="preserve">Kebun anggur adalah kebun dengan tanaman anggur. Tanaman anggur menghasilkan buah anggur yang dapat dimakan sebagai buah atau diperas untuk dijadikan jus yang dapat Anda minum. Jika jus dibiarkan selama beberapa waktu, jus tersebut mulai berfermentasi atau menghasilkan alkohol. Meminum jus anggur yang difermentasi yang disebut </w:t>
      </w:r>
      <w:r>
        <w:rPr>
          <w:b/>
          <w:lang w:val="id_ID" w:bidi="id_ID"/>
        </w:rPr>
        <w:t>wine</w:t>
      </w:r>
      <w:r>
        <w:rPr>
          <w:lang w:val="id_ID" w:bidi="id_ID"/>
        </w:rPr>
        <w:t xml:space="preserve"> dapat membuat Anda mabuk. Mabuk berarti Anda memiliki begitu banyak alkohol di dalam tubuh sehingga Anda tidak dapat berpikir atau bertindak dengan benar. Anda kehilangan kendali atas tubuh dan pikiran Anda. Nuh tampaknya minum anggur cukup banyak sehingga ia tertidur atau jatuh pingsan karena mabuk. Anggur terbuat dari sari buah. Minuman ini tidak mengandung gandum atau biji-bijian lain yang juga dapat berfermentasi dan menghasilkan alkohol. Pastikan istilah untuk wine tidak mencakup gandum atau bahan-bahan fermentasi lainnya.</w:t>
      </w:r>
    </w:p>
    <w:p>
      <w:pPr/>
      <w:r>
        <w:rPr>
          <w:lang w:val="id_ID" w:bidi="id_ID"/>
        </w:rPr>
      </w:r>
      <w:r>
        <w:rPr>
          <w:lang w:val="id_ID" w:bidi="id_ID"/>
        </w:rPr>
        <w:t>Nuh sangat mabuk sehingga dia menanggalkan pakaiannya dan berbaring tanpa busana. Dia telanjang di dalam tendanya. Dia mungkin berbaring telentang sehingga alat kelaminnya terlihat. Ini memalukan. Banyak terjemahan menggunakan istilah ketelanjangan atau sesuatu yang memberi tahu kita bahwa aurat Nuh terbuka, namun itu merupakan cara penyampaian yang sopan.</w:t>
      </w:r>
    </w:p>
    <w:p>
      <w:pPr/>
      <w:r>
        <w:rPr>
          <w:lang w:val="id_ID" w:bidi="id_ID"/>
        </w:rPr>
      </w:r>
      <w:r>
        <w:rPr>
          <w:lang w:val="id_ID" w:bidi="id_ID"/>
        </w:rPr>
        <w:t xml:space="preserve">Sem dan Yafet mengambil sehelai </w:t>
      </w:r>
      <w:r>
        <w:rPr>
          <w:b/>
          <w:lang w:val="id_ID" w:bidi="id_ID"/>
        </w:rPr>
        <w:t>pakaian</w:t>
      </w:r>
      <w:r>
        <w:rPr>
          <w:lang w:val="id_ID" w:bidi="id_ID"/>
        </w:rPr>
        <w:t xml:space="preserve"> dan menggunakannya untuk menutupi Nuh. Pakaian tersebut dapat berupa jubah atau selembar kain besar yang dikenakan sebagai pakaian luar. Ini dapat digunakan sebagai penutup pada malam hari.</w:t>
      </w:r>
    </w:p>
    <w:p>
      <w:pPr/>
      <w:r>
        <w:rPr>
          <w:lang w:val="id_ID" w:bidi="id_ID"/>
        </w:rPr>
      </w:r>
      <w:r>
        <w:rPr>
          <w:lang w:val="id_ID" w:bidi="id_ID"/>
        </w:rPr>
        <w:t xml:space="preserve">Putra-putra Nuh selalu disebutkan sebagai Sem, Ham, dan Yafet. Ini menyiratkan bahwa Ham adalah anak tengah. Namun, dalam bagian ini, secara khusus disebutkan bahwa Ham adalah anak bungsu. Terjemahan tersebut harus diperjelas bahwa Ham adalah anak bungsu. Ketika Nuh mendengar bahwa Ham memberi tahu saudara-saudaranya bahwa dia telanjang, dia mengutuk Kanaan, anak Ham. Definis istilah </w:t>
      </w:r>
      <w:r>
        <w:rPr>
          <w:lang w:val="id_ID" w:bidi="id_ID"/>
        </w:rPr>
        <w:t>kutukan</w:t>
      </w:r>
      <w:r>
        <w:rPr>
          <w:lang w:val="id_ID" w:bidi="id_ID"/>
        </w:rPr>
        <w:t>dibahas dalam Glosarium Utama. Ini adalah pertama kalinya seorang manusia mengutuk seseorang. Di sini Nuh meminta Allah untuk menghukum Kanaan. Anda harus menggunakan kata yang sama dengan yang Anda gunakan saat Allah mengutuk tanah dalam kisah Kejatuhan manusia.</w:t>
      </w:r>
    </w:p>
    <w:p>
      <w:pPr/>
      <w:r>
        <w:rPr>
          <w:lang w:val="id_ID" w:bidi="id_ID"/>
        </w:rPr>
      </w:r>
      <w:r>
        <w:rPr>
          <w:lang w:val="id_ID" w:bidi="id_ID"/>
        </w:rPr>
        <w:t xml:space="preserve">Dalam kutukan terhadap Kanaan, Nuh mengatakan bahwa Kanaan akan menjadi hamba yang paling rendah. Kanaan akan menjadi </w:t>
      </w:r>
      <w:r>
        <w:rPr>
          <w:b/>
          <w:lang w:val="id_ID" w:bidi="id_ID"/>
        </w:rPr>
        <w:t>hamba</w:t>
      </w:r>
      <w:r>
        <w:rPr>
          <w:lang w:val="id_ID" w:bidi="id_ID"/>
        </w:rPr>
        <w:t xml:space="preserve"> dari hamba-hamba lainnya. Kanaan akan menjadi hamba dari saudara-saudaranya. Glosarium Utama memiliki pembahasan tentang kata </w:t>
      </w:r>
      <w:r>
        <w:rPr>
          <w:lang w:val="id_ID" w:bidi="id_ID"/>
        </w:rPr>
        <w:t>&lt;2&gt;hamba&lt;/2&gt;</w:t>
      </w:r>
      <w:r>
        <w:rPr>
          <w:lang w:val="id_ID" w:bidi="id_ID"/>
        </w:rPr>
        <w:t>.</w:t>
      </w:r>
    </w:p>
    <w:p>
      <w:pPr/>
      <w:r>
        <w:rPr>
          <w:lang w:val="id_ID" w:bidi="id_ID"/>
        </w:rPr>
      </w:r>
      <w:r>
        <w:rPr>
          <w:lang w:val="id_ID" w:bidi="id_ID"/>
        </w:rPr>
        <w:t xml:space="preserve">Setelah mengutuk Kanaan, Nuh </w:t>
      </w:r>
      <w:r>
        <w:rPr>
          <w:b/>
          <w:lang w:val="id_ID" w:bidi="id_ID"/>
        </w:rPr>
        <w:t>memberkati</w:t>
      </w:r>
      <w:r>
        <w:rPr>
          <w:lang w:val="id_ID" w:bidi="id_ID"/>
        </w:rPr>
        <w:t xml:space="preserve"> Sem dan Yafet. Kata </w:t>
      </w:r>
      <w:r>
        <w:rPr>
          <w:lang w:val="id_ID" w:bidi="id_ID"/>
        </w:rPr>
        <w:t>memberkati</w:t>
      </w:r>
      <w:r>
        <w:rPr>
          <w:lang w:val="id_ID" w:bidi="id_ID"/>
        </w:rPr>
        <w:t xml:space="preserve"> dibahas dalam Glosarium Utama. Gunakan kata yang sama untuk memberkati yang Anda gunakan dalam kisah Kejadian.</w:t>
      </w:r>
    </w:p>
    <w:p>
      <w:pPr/>
      <w:r>
        <w:rPr>
          <w:lang w:val="id_ID" w:bidi="id_ID"/>
        </w:rPr>
      </w:r>
      <w:r>
        <w:rPr>
          <w:lang w:val="id_ID" w:bidi="id_ID"/>
        </w:rPr>
        <w:t xml:space="preserve">Dalam berkat tersebut, Nuh menggunakan dua nama untuk Allah. </w:t>
      </w:r>
      <w:r>
        <w:rPr>
          <w:b/>
          <w:lang w:val="id_ID" w:bidi="id_ID"/>
        </w:rPr>
        <w:t>Tuhan</w:t>
      </w:r>
      <w:r>
        <w:rPr>
          <w:lang w:val="id_ID" w:bidi="id_ID"/>
        </w:rPr>
        <w:t xml:space="preserve"> merujuk kepada nama </w:t>
      </w:r>
      <w:r>
        <w:rPr>
          <w:b/>
          <w:lang w:val="id_ID" w:bidi="id_ID"/>
        </w:rPr>
        <w:t>TUHAN</w:t>
      </w:r>
      <w:r>
        <w:rPr>
          <w:lang w:val="id_ID" w:bidi="id_ID"/>
        </w:rPr>
        <w:t xml:space="preserve">. Gunakan nama yang sama untuk [TUHAN] yang telah Anda gunakan dalam kisah-kisah sebelumnya. Jika Anda perlu meninjau nama ini, Glosarium Utama memiliki pembahasan tentang </w:t>
      </w:r>
      <w:r>
        <w:rPr>
          <w:lang w:val="id_ID" w:bidi="id_ID"/>
        </w:rPr>
        <w:t>Tuhan</w:t>
      </w:r>
      <w:r>
        <w:rPr>
          <w:lang w:val="id_ID" w:bidi="id_ID"/>
        </w:rPr>
        <w:t xml:space="preserve">. </w:t>
      </w:r>
      <w:r>
        <w:rPr>
          <w:b/>
          <w:lang w:val="id_ID" w:bidi="id_ID"/>
        </w:rPr>
        <w:t>Allah</w:t>
      </w:r>
      <w:r>
        <w:rPr>
          <w:lang w:val="id_ID" w:bidi="id_ID"/>
        </w:rPr>
        <w:t xml:space="preserve"> adalah nama lain yang digunakan dalam pemberkatan tersebut. Gunakan nama yang sama untuk Allah yang telah Anda gunakan dalam kisah-kisah sebelumnya.</w:t>
      </w:r>
    </w:p>
    <w:p>
      <w:pPr/>
      <w:r>
        <w:rPr>
          <w:lang w:val="id_ID" w:bidi="id_ID"/>
        </w:rPr>
      </w:r>
      <w:r>
        <w:rPr>
          <w:lang w:val="id_ID" w:bidi="id_ID"/>
        </w:rPr>
        <w:t xml:space="preserve">Nuh memohon kepada Allah untuk </w:t>
      </w:r>
      <w:r>
        <w:rPr>
          <w:b/>
          <w:lang w:val="id_ID" w:bidi="id_ID"/>
        </w:rPr>
        <w:t>memperluas wilayah</w:t>
      </w:r>
      <w:r>
        <w:rPr>
          <w:lang w:val="id_ID" w:bidi="id_ID"/>
        </w:rPr>
        <w:t>Yafet. Ini berarti memperluas wilayah atau memberi keluarganya lebih banyak tempat Nuh meminta Allah untuk memberikan kemakmuran kepada Sem dan Yafet.</w:t>
      </w:r>
    </w:p>
    <w:p>
      <w:pPr/>
      <w:r>
        <w:rPr>
          <w:lang w:val="id_ID" w:bidi="id_ID"/>
        </w:rPr>
      </w:r>
      <w:r>
        <w:rPr>
          <w:lang w:val="id_ID" w:bidi="id_ID"/>
        </w:rPr>
        <w:t>Kisah ini berakhir dengan memberi tahu kita bahwa Nuh hidup selama 350 tahun lagi setelah air bah. Nuh hidup selama 950 tahun.</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sesi ini, ceritakan kembali perikop tersebut, di dalam kelompok, dengan bahasa Anda sendiri.</w:t>
      </w:r>
    </w:p>
    <w:p>
      <w:pPr/>
      <w:r>
        <w:rPr>
          <w:lang w:val="id_ID" w:bidi="id_ID"/>
        </w:rPr>
      </w:r>
      <w:r>
        <w:rPr>
          <w:lang w:val="id_ID" w:bidi="id_ID"/>
        </w:rPr>
        <w:t>Pertama, seluruh kelompok harus berlatih menceritakan perikop itu dalam bahasa Anda sendiri. Ingatlah untuk menyertakan hal-hal yang Anda putuskan dalam langkah sebelumnya, seperti urutan waktu, kata, ungkapan, perasaan, atau apa pun yang sudah Anda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10:1–32</w:t>
      </w:r>
      <w:r>
        <w:rPr>
          <w:lang w:val="id_ID" w:bidi="id_ID"/>
        </w:rPr>
      </w:r>
    </w:p>
    <w:p>
      <w:pPr>
        <w:pStyle w:val="Heading3"/>
      </w:pPr>
      <w:r>
        <w:rPr>
          <w:lang w:val="id_ID" w:bidi="id_ID"/>
        </w:rPr>
        <w:t>Dengar dan Renungkan</w:t>
      </w:r>
    </w:p>
    <w:p>
      <w:pPr/>
      <w:r>
        <w:rPr>
          <w:lang w:val="id_ID" w:bidi="id_ID"/>
        </w:rPr>
      </w:r>
      <w:r>
        <w:rPr>
          <w:lang w:val="id_ID" w:bidi="id_ID"/>
        </w:rPr>
        <w:t>Dengarkan Kejadian 10:1–32 dan simpan dalam hatimu. Dengarlah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ceritakan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Perikop ini adalah bagian terakhir dari kisah Nuh. Ketika banjir surut dan keluarga Nuh keluar dari perahu itu, setiap anak Nuh memiliki anak. Ini adalah penggenapan berkat yang diberikan Allah kepada Nuh dan anak-anaknya ketika Allah mengatakan kepada mereka untuk beranak cucu dan memenuhi bumi. Ketika setiap anak menjadi bapa bagi bangsa atau suku, mereka pindah ke berbagai tempat dan mulai melaksanakan apa yang Allah perintahkan kepada mereka untuk dilakukan—memenuhi bumi. Perikop ini memberikan daftar anak-anak lelaki yang diperanakkan Sem, Ham, dan Yafet dan kemudian memberikan nama anak-anak mereka yang mulai mendiami bumi setelah air bah. Terkadang ini disebut sebagai generasi-generasi Nuh dan anak-anaknya atau silsilah Nuh dan anak-anaknya. Anak-anak perempuan tidak disebutkan namanya. Perikop ini memberitahukan kepada kita bahwa masing-masing keturunan anak-anak lelaki ini menjadi suatu bangsa, suatu tempat dengan wilayah dan pemerintahan tertentu. Ini adalah daftar nama-nama beserta penjelasan naratif tentang beberapa keturunannya.</w:t>
      </w:r>
    </w:p>
    <w:p>
      <w:pPr/>
      <w:r>
        <w:rPr>
          <w:lang w:val="id_ID" w:bidi="id_ID"/>
        </w:rPr>
      </w:r>
      <w:r>
        <w:rPr>
          <w:lang w:val="id_ID" w:bidi="id_ID"/>
        </w:rPr>
        <w:t>Diskusikan dalam kelompok: Bagaimana budaya Anda bercerita tentang leluhur atau keturunan? Pikirkan tentang keluarga atau suku Anda sendiri. Bagaimana Anda menggambarkan awal mula suku atau keluarga anda kepada orang lain?</w:t>
      </w:r>
    </w:p>
    <w:p>
      <w:pPr/>
      <w:r>
        <w:rPr>
          <w:lang w:val="id_ID" w:bidi="id_ID"/>
        </w:rPr>
      </w:r>
      <w:r>
        <w:rPr>
          <w:lang w:val="id_ID" w:bidi="id_ID"/>
        </w:rPr>
        <w:t>Anak-anak Nuh adalah Sem, Ham, dan Yafet. Mereka selalu tercantum dalam urutan ini. Perikop sebelumnya memberitahukan kepada kita bahwa Ham sebenarnya adalah anak bungsu. Perikop ini tidak mencantumkan anak-anak laki-laki dalam urutan yang biasa. Setelah kalimat pengantar yang mencantumkan semuanya dalam urutan yang biasa, perikop ini dimulai dengan generasi-generasi Yafet dan keluarganya. Kemudian kita mendengar daftar silsilah Ham dan keluarganya. Terakhir, kita mendengar daftar keluarga Sem, saudara tertua.</w:t>
      </w:r>
    </w:p>
    <w:p>
      <w:pPr/>
      <w:r>
        <w:rPr>
          <w:lang w:val="id_ID" w:bidi="id_ID"/>
        </w:rPr>
      </w:r>
      <w:r>
        <w:rPr>
          <w:lang w:val="id_ID" w:bidi="id_ID"/>
        </w:rPr>
        <w:t>Pertama kita mendengar daftar anak-anak Yafet dan kemudian keturunan dari kedua anak tersebut. Setiap nama sebenarnya adalah nama sebuah bangsa yang penduduknya tumbuh dan tinggal di dekat laut. Beberapa dari mereka tampaknya berlayar ke negeri-negeri lain. Beberapa nama disebutkan lagi dalam kisah-kisah selanjutnya dalam Alkitab. Banyak dari kelompok ini menetap di wilayah-wilayah sekitar ujung timur Laut Mediterania atau di pulau-pulau bagian timur dari laut tersebut.</w:t>
      </w:r>
    </w:p>
    <w:p>
      <w:pPr/>
      <w:r>
        <w:rPr>
          <w:lang w:val="id_ID" w:bidi="id_ID"/>
        </w:rPr>
      </w:r>
      <w:r>
        <w:rPr>
          <w:lang w:val="id_ID" w:bidi="id_ID"/>
        </w:rPr>
        <w:t xml:space="preserve">Tunjukkan peta </w:t>
      </w:r>
      <w:r>
        <w:rPr>
          <w:lang w:val="id_ID" w:bidi="id_ID"/>
        </w:rPr>
        <w:t>ujung timur Laut Mediterania dan Asia Kecil termasuk pulau-pulaunya</w:t>
      </w:r>
      <w:r>
        <w:rPr>
          <w:lang w:val="id_ID" w:bidi="id_ID"/>
        </w:rPr>
        <w:t>.</w:t>
      </w:r>
    </w:p>
    <w:p>
      <w:pPr/>
      <w:r>
        <w:rPr>
          <w:lang w:val="id_ID" w:bidi="id_ID"/>
        </w:rPr>
      </w:r>
      <w:r>
        <w:rPr>
          <w:lang w:val="id_ID" w:bidi="id_ID"/>
        </w:rPr>
        <w:t>Berhenti di sini dan diskusikan: Bagaimana budayamu menggambarkan asal usul sukumu? Bagaimana gambaran asal usul itu mirip atau berbeda dari perikop ini?</w:t>
      </w:r>
    </w:p>
    <w:p>
      <w:pPr/>
      <w:r>
        <w:rPr>
          <w:lang w:val="id_ID" w:bidi="id_ID"/>
        </w:rPr>
      </w:r>
      <w:r>
        <w:rPr>
          <w:lang w:val="id_ID" w:bidi="id_ID"/>
        </w:rPr>
        <w:t>Selanjutnya kita mendengar tentang keturunan Ham. Ham selalu disebutkan sebagai anak tengah, tetapi kita tahu dari perikop sebelumnya bahwa Ham sebenarnya adalah anak bungsu. Ham memiliki 4 anak laki-laki dan Kanaan, yang dikutuk dalam perikop sebelumnya, adalah salah satu anak laki-laki yang disebutkan. Kita mendengar tentang beberapa keturunan dari beberapa anak-anak Ham. Terkadang kita mendengar lebih banyak detail tentang dimana keturunan-keturunan ini tinggal atau kisah-kisah tentang orang-orang tertentu. Salah satu keturunan Kush adalah Nimrod. Nimrod adalah seorang pemburu hebat yang membangun banyak kota terkenal dan memerintah atas banyak wilayah. Banyak keturunan Kanaan pergi untuk tinggal di Timur Tengah tempat Israel terletak saat ini. Kita akan melihat banyak dari kelompok-kelompok orang atau suku-suku ini dalam perikop-perikop selanjutnya dalam Alkitab.</w:t>
      </w:r>
    </w:p>
    <w:p>
      <w:pPr/>
      <w:r>
        <w:rPr>
          <w:lang w:val="id_ID" w:bidi="id_ID"/>
        </w:rPr>
      </w:r>
      <w:r>
        <w:rPr>
          <w:lang w:val="id_ID" w:bidi="id_ID"/>
        </w:rPr>
        <w:t xml:space="preserve">Tunjukkan peta </w:t>
      </w:r>
      <w:r>
        <w:rPr>
          <w:lang w:val="id_ID" w:bidi="id_ID"/>
        </w:rPr>
        <w:t>Timur Tengah</w:t>
      </w:r>
      <w:r>
        <w:rPr>
          <w:lang w:val="id_ID" w:bidi="id_ID"/>
        </w:rPr>
        <w:t>.</w:t>
      </w:r>
    </w:p>
    <w:p>
      <w:pPr/>
      <w:r>
        <w:rPr>
          <w:lang w:val="id_ID" w:bidi="id_ID"/>
        </w:rPr>
      </w:r>
      <w:r>
        <w:rPr>
          <w:lang w:val="id_ID" w:bidi="id_ID"/>
        </w:rPr>
        <w:t>Berhenti di sini dan diskusikan: Apakah budayamu memiliki pahlawan zaman dahulu? Bagaimana mereka digambarkan? Bagaimana kita tahu bahwa Nimrod adalah pahlawan besar bagi orang-orang yang mencatat kisah ini?</w:t>
      </w:r>
    </w:p>
    <w:p>
      <w:pPr/>
      <w:r>
        <w:rPr>
          <w:lang w:val="id_ID" w:bidi="id_ID"/>
        </w:rPr>
      </w:r>
      <w:r>
        <w:rPr>
          <w:lang w:val="id_ID" w:bidi="id_ID"/>
        </w:rPr>
        <w:t>Sem, yang merupakan anak tertua, muncul terakhir dalam daftar ini. Sem memiliki 5 anak laki-laki tapi kita hanya mendengar tentang dua dari keturunan mereka. Perikop ini secara khusus berfokus pada Eber. Ini dimulai dengan mengatakan bahwa Sem adalah leluhur Eber. Kemudian perikop ini mendaftarkan generasi-generasi antara Sem dan Eber. Lalu perikop ini mendaftarkan keturunan Eber. Ini menunjukkan bahwa Eber adalah keturunan penting dari Nuh dan Sem.</w:t>
      </w:r>
    </w:p>
    <w:p>
      <w:pPr/>
      <w:r>
        <w:rPr>
          <w:lang w:val="id_ID" w:bidi="id_ID"/>
        </w:rPr>
      </w:r>
      <w:r>
        <w:rPr>
          <w:lang w:val="id_ID" w:bidi="id_ID"/>
        </w:rPr>
        <w:t xml:space="preserve">Tunjukkan peta </w:t>
      </w:r>
      <w:r>
        <w:rPr>
          <w:lang w:val="id_ID" w:bidi="id_ID"/>
        </w:rPr>
        <w:t>Timur Tengah termasuk Iran dan Turki</w:t>
      </w:r>
      <w:r>
        <w:rPr>
          <w:lang w:val="id_ID" w:bidi="id_ID"/>
        </w:rPr>
        <w:t>.</w:t>
      </w:r>
    </w:p>
    <w:p>
      <w:pPr/>
      <w:r>
        <w:rPr>
          <w:lang w:val="id_ID" w:bidi="id_ID"/>
        </w:rPr>
      </w:r>
      <w:r>
        <w:rPr>
          <w:lang w:val="id_ID" w:bidi="id_ID"/>
        </w:rPr>
        <w:t>Beberapa nama diulang. Misalnya, Hawila adalah keturunan Sem. Ham juga memiliki keturunan bernama Hawila. Ini adalah bangsa-bangsa berbeda yang tinggal di daerah yang berbeda-beda.</w:t>
      </w:r>
    </w:p>
    <w:p>
      <w:pPr/>
      <w:r>
        <w:rPr>
          <w:lang w:val="id_ID" w:bidi="id_ID"/>
        </w:rPr>
      </w:r>
      <w:r>
        <w:rPr>
          <w:lang w:val="id_ID" w:bidi="id_ID"/>
        </w:rPr>
        <w:t>Perikop ini berakhir dengan pernyataan bahwa semua orang adalah keturunan Nuh dan 3 anaknya. Ini terjadi setelah air bah.</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memerankan kisah ini. Anda akan membantu kelompok menetapkan adegan, latar, dan tokoh-tokoh dalam kisah tersebut.</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Keturunan-keturunan Yafet didaftarkan.</w:t>
      </w:r>
    </w:p>
    <w:p>
      <w:pPr/>
      <w:r>
        <w:rPr>
          <w:lang w:val="id_ID" w:bidi="id_ID"/>
        </w:rPr>
      </w:r>
      <w:r>
        <w:rPr>
          <w:b/>
          <w:lang w:val="id_ID" w:bidi="id_ID"/>
        </w:rPr>
        <w:t>Adegan kedua:</w:t>
      </w:r>
      <w:r>
        <w:rPr>
          <w:lang w:val="id_ID" w:bidi="id_ID"/>
        </w:rPr>
        <w:t xml:space="preserve"> Keturunan Ham didaftarkan. Kita mendengar kisah Nimrod, salah satu keturunan dari Ham.</w:t>
      </w:r>
    </w:p>
    <w:p>
      <w:pPr/>
      <w:r>
        <w:rPr>
          <w:lang w:val="id_ID" w:bidi="id_ID"/>
        </w:rPr>
      </w:r>
      <w:r>
        <w:rPr>
          <w:b/>
          <w:lang w:val="id_ID" w:bidi="id_ID"/>
        </w:rPr>
        <w:t>Adegan ketiga:</w:t>
      </w:r>
      <w:r>
        <w:rPr>
          <w:lang w:val="id_ID" w:bidi="id_ID"/>
        </w:rPr>
        <w:t xml:space="preserve"> Keturunan Sem didaftarkan.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Ham</w:t>
      </w:r>
    </w:p>
    <w:p>
      <w:pPr>
        <w:pStyle w:val="ListBullet"/>
        <w:spacing w:line="240" w:lineRule="auto"/>
        <w:ind w:left="720"/>
      </w:pPr>
      <w:r>
        <w:rPr>
          <w:lang w:val="id_ID" w:bidi="id_ID"/>
        </w:rPr>
      </w:r>
      <w:r>
        <w:rPr>
          <w:lang w:val="id_ID" w:bidi="id_ID"/>
        </w:rPr>
        <w:t>Yafet</w:t>
      </w:r>
    </w:p>
    <w:p>
      <w:pPr>
        <w:pStyle w:val="ListBullet"/>
        <w:spacing w:line="240" w:lineRule="auto"/>
        <w:ind w:left="720"/>
      </w:pPr>
      <w:r>
        <w:rPr>
          <w:lang w:val="id_ID" w:bidi="id_ID"/>
        </w:rPr>
      </w:r>
      <w:r>
        <w:rPr>
          <w:lang w:val="id_ID" w:bidi="id_ID"/>
        </w:rPr>
        <w:t>Keturunan mereka termasuk Nimrod</w:t>
      </w:r>
    </w:p>
    <w:p>
      <w:pPr/>
      <w:r>
        <w:rPr>
          <w:lang w:val="id_ID" w:bidi="id_ID"/>
        </w:rPr>
      </w:r>
      <w:r>
        <w:rPr>
          <w:lang w:val="id_ID" w:bidi="id_ID"/>
        </w:rPr>
        <w:t>Dalam sesi ini, mintalah kelompok membuat papan cerita, menggambar, atau menggunakan semacam alat peraga (benda-benda yang dapat Anda pindahkan seperti batu, ranting, mainan anak-anak) untuk menggambarkan kisah dan adegan di dalamnya.</w:t>
      </w:r>
    </w:p>
    <w:p>
      <w:pPr/>
      <w:r>
        <w:rPr>
          <w:lang w:val="id_ID" w:bidi="id_ID"/>
        </w:rPr>
      </w:r>
      <w:r>
        <w:rPr>
          <w:lang w:val="id_ID" w:bidi="id_ID"/>
        </w:rPr>
        <w:t>Siapkan peta yang sudah disertakan dengan naskah sebelumnya. Ketika tim mengerjakan perikop ini, mintalah mereka menunjukkan pergerakan dari wilayah Pegunungan Ararat ke berbagai daerah di sekitar Laut Mediterania.</w:t>
      </w:r>
    </w:p>
    <w:p>
      <w:pPr/>
      <w:r>
        <w:rPr>
          <w:lang w:val="id_ID" w:bidi="id_ID"/>
        </w:rPr>
      </w:r>
      <w:r>
        <w:rPr>
          <w:lang w:val="id_ID" w:bidi="id_ID"/>
        </w:rPr>
        <w:t>Perikop ini dimulai dengan pengantar singkat yang mengatakan bahwa ini adalah kisah tentang keturunan Nuh dan 3 anaknya.</w:t>
      </w:r>
    </w:p>
    <w:p>
      <w:pPr/>
      <w:r>
        <w:rPr>
          <w:lang w:val="id_ID" w:bidi="id_ID"/>
        </w:rPr>
      </w:r>
      <w:r>
        <w:rPr>
          <w:lang w:val="id_ID" w:bidi="id_ID"/>
        </w:rPr>
        <w:t>Dalam adegan pertama, Yafet memiliki 7 putra. Para anak perempuan tidak disebutkan. Gomer adalah anak pertama Yafet. Gomer memiliki 3 anak laki-laki. Yawan adalah anak keempat Yafet. Yawan memiliki 4 anak laki-laki. Para anak lelaki ini tinggal di dekat laut dan menjadi pelaut. Ini berarti bahwa mereka dapat melakukan perjalanan dengan kapal dari satu daerah ke daerah lain. Keturunan-keturunan dari anak laki-laki lainnya tidak disebutkan.</w:t>
      </w:r>
    </w:p>
    <w:p>
      <w:pPr/>
      <w:r>
        <w:rPr>
          <w:lang w:val="id_ID" w:bidi="id_ID"/>
        </w:rPr>
      </w:r>
      <w:r>
        <w:rPr>
          <w:lang w:val="id_ID" w:bidi="id_ID"/>
        </w:rPr>
        <w:t>Dalam adegan kedua, keturunan Ham didaftarkan. Perikop itu lebih banyak mencantumkan keturunan-keturunan Ham daripada yang lain. Ham memiliki 4 anak laki-laki. Kush, yang tertua, pergi ke Afrika Timur atau daerah antara Ethiopia dan Mesir. Anak-anak lelaki Kush didaftarkan. Ini membawa keturunan Ham hingga generasi ketiga. Seorang keturunan dari Kush bernama Nimrod. Kita tidak tahu kapan Nimrod lahir dan kita juga tidak tahu siapa ayahnya. Nimrod adalah seorang pahlawan bagi masyarakat. Dia disebut sebagai pemburu terhebat di dunia. Orang-orang suka membandingkan orang lain dengan Nimrod. Nimrod membangun sejumlah kota besar di daerah Babilonia dan Asyria.</w:t>
      </w:r>
    </w:p>
    <w:p>
      <w:pPr/>
      <w:r>
        <w:rPr>
          <w:lang w:val="id_ID" w:bidi="id_ID"/>
        </w:rPr>
      </w:r>
      <w:r>
        <w:rPr>
          <w:lang w:val="id_ID" w:bidi="id_ID"/>
        </w:rPr>
        <w:t>Berhenti dan diskusikan dalam kelompok: Ketika Anda memiliki seorang leluhur yang terkenal dalam budaya Anda, bagaimana Anda menceritakan kisahnya?</w:t>
      </w:r>
    </w:p>
    <w:p>
      <w:pPr/>
      <w:r>
        <w:rPr>
          <w:lang w:val="id_ID" w:bidi="id_ID"/>
        </w:rPr>
      </w:r>
      <w:r>
        <w:rPr>
          <w:lang w:val="id_ID" w:bidi="id_ID"/>
        </w:rPr>
        <w:t>Anak kedua Ham, Misraim menjadi leluhur orang Filistin, seorang pelaut yang tinggal di sekitar Laut Mediterania. Misraim adalah kata lain untuk Mesir.</w:t>
      </w:r>
    </w:p>
    <w:p>
      <w:pPr/>
      <w:r>
        <w:rPr>
          <w:lang w:val="id_ID" w:bidi="id_ID"/>
        </w:rPr>
      </w:r>
      <w:r>
        <w:rPr>
          <w:lang w:val="id_ID" w:bidi="id_ID"/>
        </w:rPr>
        <w:t>Kanaan, yang dikutuk oleh Nuh, adalah anak Ham yang termuda atau terakhir yang disebutkan. Anak-anak lelaki Kanaan menjadi leluhur dari banyak kelompok orang yang tinggal di sisi timur Laut Mediterania. Banyak dari mereka mendirikan suku-suku di wilayah yang kemudian menjadi Israel. Anak-anak perempuan Ham tidak didaftarkan. Keturunan dari anak laki-laki lainnya tidak dicantumkan.</w:t>
      </w:r>
    </w:p>
    <w:p>
      <w:pPr/>
      <w:r>
        <w:rPr>
          <w:lang w:val="id_ID" w:bidi="id_ID"/>
        </w:rPr>
      </w:r>
      <w:r>
        <w:rPr>
          <w:lang w:val="id_ID" w:bidi="id_ID"/>
        </w:rPr>
        <w:t>Dalam adegan ketiga, anak-anak lelaki Sem didaftarkan. Sem adalah anak yang tertua, tetapi didaftarkan terakhir dalam perikop ini. Sem memiliki 5 anak laki-laki. Perikop tersebut mencatat keturunan Sem sampai generasi keenam.</w:t>
      </w:r>
    </w:p>
    <w:p>
      <w:pPr>
        <w:pStyle w:val="ListBullet"/>
        <w:spacing w:line="240" w:lineRule="auto"/>
        <w:ind w:left="720"/>
      </w:pPr>
      <w:r>
        <w:rPr>
          <w:lang w:val="id_ID" w:bidi="id_ID"/>
        </w:rPr>
      </w:r>
      <w:r>
        <w:rPr>
          <w:lang w:val="id_ID" w:bidi="id_ID"/>
        </w:rPr>
        <w:t>Sem adalah ayah dari Arpakhsad.</w:t>
      </w:r>
    </w:p>
    <w:p>
      <w:pPr>
        <w:pStyle w:val="ListBullet"/>
        <w:spacing w:line="240" w:lineRule="auto"/>
        <w:ind w:left="720"/>
      </w:pPr>
      <w:r>
        <w:rPr>
          <w:lang w:val="id_ID" w:bidi="id_ID"/>
        </w:rPr>
      </w:r>
      <w:r>
        <w:rPr>
          <w:lang w:val="id_ID" w:bidi="id_ID"/>
        </w:rPr>
        <w:t>Arpakhsad adalah ayah dari Selah</w:t>
      </w:r>
    </w:p>
    <w:p>
      <w:pPr>
        <w:pStyle w:val="ListBullet"/>
        <w:spacing w:line="240" w:lineRule="auto"/>
        <w:ind w:left="720"/>
      </w:pPr>
      <w:r>
        <w:rPr>
          <w:lang w:val="id_ID" w:bidi="id_ID"/>
        </w:rPr>
      </w:r>
      <w:r>
        <w:rPr>
          <w:lang w:val="id_ID" w:bidi="id_ID"/>
        </w:rPr>
        <w:t>Selah adalah ayah dari Eber</w:t>
      </w:r>
    </w:p>
    <w:p>
      <w:pPr>
        <w:pStyle w:val="ListBullet"/>
        <w:spacing w:line="240" w:lineRule="auto"/>
        <w:ind w:left="720"/>
      </w:pPr>
      <w:r>
        <w:rPr>
          <w:lang w:val="id_ID" w:bidi="id_ID"/>
        </w:rPr>
      </w:r>
      <w:r>
        <w:rPr>
          <w:lang w:val="id_ID" w:bidi="id_ID"/>
        </w:rPr>
        <w:t>Eber adalah ayah dari Peleg dan Yoktan.</w:t>
      </w:r>
    </w:p>
    <w:p>
      <w:pPr>
        <w:pStyle w:val="ListBullet"/>
        <w:spacing w:line="240" w:lineRule="auto"/>
        <w:ind w:left="720"/>
      </w:pPr>
      <w:r>
        <w:rPr>
          <w:lang w:val="id_ID" w:bidi="id_ID"/>
        </w:rPr>
      </w:r>
      <w:r>
        <w:rPr>
          <w:lang w:val="id_ID" w:bidi="id_ID"/>
        </w:rPr>
        <w:t>Yoktan adalah leluhur dari 13 suku. Kita tidak tahu apakah ini adalah anak-anak lelaki atau keturunan Yoktan setelahnya.</w:t>
      </w:r>
    </w:p>
    <w:p>
      <w:pPr/>
      <w:r>
        <w:rPr>
          <w:lang w:val="id_ID" w:bidi="id_ID"/>
        </w:rPr>
      </w:r>
      <w:r>
        <w:rPr>
          <w:lang w:val="id_ID" w:bidi="id_ID"/>
        </w:rPr>
        <w:t>Diskusikan dalam kelompok: Menurut Anda, mengapa Sem didaftarkan terakhir? Mengapa perikop itu memberikan kepada kita begitu banyak keturunan Sem—sampai generasi ke-6? Bagaimana keluargamu bercerita tentang leluhurmu?</w:t>
      </w:r>
    </w:p>
    <w:p>
      <w:pPr/>
      <w:r>
        <w:rPr>
          <w:lang w:val="id_ID" w:bidi="id_ID"/>
        </w:rPr>
      </w:r>
      <w:r>
        <w:rPr>
          <w:lang w:val="id_ID" w:bidi="id_ID"/>
        </w:rPr>
        <w:t>Anak-anak perempuan Sem tidak didaftarkan. Keturunan dari anak laki-laki lainnya tidak dicantumkan.</w:t>
      </w:r>
    </w:p>
    <w:p>
      <w:pPr/>
      <w:r>
        <w:rPr>
          <w:lang w:val="id_ID" w:bidi="id_ID"/>
        </w:rPr>
      </w:r>
      <w:r>
        <w:rPr>
          <w:lang w:val="id_ID" w:bidi="id_ID"/>
        </w:rPr>
        <w:t>Perikop itu berakhir dengan mengulangi bahwa Nuh dan ketiga anaknya adalah leluhur dari semua orang. Semua orang yang hidup adalah keturunan salah satu dari ketiga anak laki-laki ini.</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Nuh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Ham</w:t>
      </w:r>
    </w:p>
    <w:p>
      <w:pPr>
        <w:pStyle w:val="ListBullet"/>
        <w:spacing w:line="240" w:lineRule="auto"/>
        <w:ind w:left="720"/>
      </w:pPr>
      <w:r>
        <w:rPr>
          <w:lang w:val="id_ID" w:bidi="id_ID"/>
        </w:rPr>
      </w:r>
      <w:r>
        <w:rPr>
          <w:lang w:val="id_ID" w:bidi="id_ID"/>
        </w:rPr>
        <w:t>Yafet</w:t>
      </w:r>
    </w:p>
    <w:p>
      <w:pPr>
        <w:pStyle w:val="ListBullet"/>
        <w:spacing w:line="240" w:lineRule="auto"/>
        <w:ind w:left="720"/>
      </w:pPr>
      <w:r>
        <w:rPr>
          <w:lang w:val="id_ID" w:bidi="id_ID"/>
        </w:rPr>
      </w:r>
      <w:r>
        <w:rPr>
          <w:lang w:val="id_ID" w:bidi="id_ID"/>
        </w:rPr>
        <w:t>Keturunan dari ketiga anak laki-laki. Nimrod adalah salah satu dari keturunan itu.</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bagian-bagian dari kisah tersebut.</w:t>
      </w:r>
    </w:p>
    <w:p>
      <w:pPr/>
      <w:r>
        <w:rPr>
          <w:lang w:val="id_ID" w:bidi="id_ID"/>
        </w:rPr>
      </w:r>
      <w:r>
        <w:rPr>
          <w:lang w:val="id_ID" w:bidi="id_ID"/>
        </w:rPr>
        <w:t>Kisah ini dimulai dengan pernyataan pengantar yang memberitahukan kita bahwa Nuh dan 3 anaknya adalah leluhur dari semua orang yang hidup di bumi saat ini.</w:t>
      </w:r>
    </w:p>
    <w:p>
      <w:pPr/>
      <w:r>
        <w:rPr>
          <w:lang w:val="id_ID" w:bidi="id_ID"/>
        </w:rPr>
      </w:r>
      <w:r>
        <w:rPr>
          <w:lang w:val="id_ID" w:bidi="id_ID"/>
        </w:rPr>
        <w:t>Adegan pertama berfokus pada Yafet. Yafet biasanya didaftarkan terakhir. Meskipun demikian, ia adalah anak tengah. Di sini terdapat daftar keturunan Yafet. Yafet memiliki 7 anak laki-laki. Anak-anak perempuannya tidak disebutkan. Salah satu anak Yafet bernama Gomer. Gomer memiliki 3 anak laki-laki. Anak lainnya bernama Yawan. Yawan memiliki 4 anak laki-laki. Anak-anak Yawan tinggal di dekat laut dan menjadi bangsa-bangsa pelaut. Ini berarti bahwa mereka berlayar atau pindah dari satu tempat ke tempat lain di sekitar laut.</w:t>
      </w:r>
    </w:p>
    <w:p>
      <w:pPr/>
      <w:r>
        <w:rPr>
          <w:lang w:val="id_ID" w:bidi="id_ID"/>
        </w:rPr>
      </w:r>
      <w:r>
        <w:rPr>
          <w:lang w:val="id_ID" w:bidi="id_ID"/>
        </w:rPr>
        <w:t>Hentikan adegannya: Tanyakan kepada Yafet, "Bagaimana perasaanmu tentang keturunanmu yang pergi melaut dengan kapal?" Anda mungkin mendengar, "Tidak masalah, saya selamat lebih dari setahun di dalam kapal," atau "Itu mengganggu saya, tapi saya harus percaya kepada Allah," atau "Saya tidak tahu mengapa ada yang ingin berada di dalam kapal." Mulai kembali adegannya.</w:t>
      </w:r>
    </w:p>
    <w:p>
      <w:pPr/>
      <w:r>
        <w:rPr>
          <w:lang w:val="id_ID" w:bidi="id_ID"/>
        </w:rPr>
      </w:r>
      <w:r>
        <w:rPr>
          <w:lang w:val="id_ID" w:bidi="id_ID"/>
        </w:rPr>
        <w:t>Adegan kedua berfokus pada Ham. Ham adalah anak bungsu. Ham memiliki 4 anak laki-laki. Anak sulungnya, Kush, pergi ke Afrika Timur. Dia tinggal di daerah antara Ethiopia dan Mesir.</w:t>
      </w:r>
    </w:p>
    <w:p>
      <w:pPr/>
      <w:r>
        <w:rPr>
          <w:lang w:val="id_ID" w:bidi="id_ID"/>
        </w:rPr>
      </w:r>
      <w:r>
        <w:rPr>
          <w:lang w:val="id_ID" w:bidi="id_ID"/>
        </w:rPr>
        <w:t>Hentikan adegannya: Tanyakan kepada Kush, "Mengapa anda pergi tinggal begitu jauh?" Anda mungkin mendengar, "Saya ingin bebas dari yang lain," atau "Saya ingin melihat seperti apa daerah lain," atau "Ini tampaknya seperti petualangan bagi saya." Mulai kembali adegannya.</w:t>
      </w:r>
    </w:p>
    <w:p>
      <w:pPr/>
      <w:r>
        <w:rPr>
          <w:lang w:val="id_ID" w:bidi="id_ID"/>
        </w:rPr>
      </w:r>
      <w:r>
        <w:rPr>
          <w:lang w:val="id_ID" w:bidi="id_ID"/>
        </w:rPr>
        <w:t>Salah satu keturunan Kush bernama Nimrod. Nimrod adalah seorang prajurit yang hebat dan menjadi pahlawan bagi orang-orang. Orang-orang akan membandingkan orang lain dengan Nimrod. Mereka akan berkata, ia seperti Nimrod, pemburu terhebat di dunia. Nimrod membangun banyak kota di daerah Irak dan Iran.</w:t>
      </w:r>
    </w:p>
    <w:p>
      <w:pPr/>
      <w:r>
        <w:rPr>
          <w:lang w:val="id_ID" w:bidi="id_ID"/>
        </w:rPr>
      </w:r>
      <w:r>
        <w:rPr>
          <w:lang w:val="id_ID" w:bidi="id_ID"/>
        </w:rPr>
        <w:t>Hentikan adegannya: Tanyakan kepada Ham, "Bagaimana rasanya memiliki keturunan seperti Nimrod?" Anda mungkin mendengar, "Itu membuat saya merasa bangga," atau "Saya senang ia melakukannya dengan sangat baik." Mulai kembali adegannya.</w:t>
      </w:r>
    </w:p>
    <w:p>
      <w:pPr/>
      <w:r>
        <w:rPr>
          <w:lang w:val="id_ID" w:bidi="id_ID"/>
        </w:rPr>
      </w:r>
      <w:r>
        <w:rPr>
          <w:lang w:val="id_ID" w:bidi="id_ID"/>
        </w:rPr>
        <w:t>Anak kedua Kush bernama Misraim, yang merupakan nama lain untuk Mesir. Dia menjadi leluhur dari orang-orang Mesir.</w:t>
      </w:r>
    </w:p>
    <w:p>
      <w:pPr/>
      <w:r>
        <w:rPr>
          <w:lang w:val="id_ID" w:bidi="id_ID"/>
        </w:rPr>
      </w:r>
      <w:r>
        <w:rPr>
          <w:lang w:val="id_ID" w:bidi="id_ID"/>
        </w:rPr>
        <w:t>Setelah mencantumkan beberapa keturunan Ham lainnya, kisah itu beralih ke Kanaan. Kanaan dicatat sebagai anak termuda Ham. Nuh mengutuk Kanaan setelah Ham melihat ketelanjangan Nuh di tenda.</w:t>
      </w:r>
    </w:p>
    <w:p>
      <w:pPr/>
      <w:r>
        <w:rPr>
          <w:lang w:val="id_ID" w:bidi="id_ID"/>
        </w:rPr>
      </w:r>
      <w:r>
        <w:rPr>
          <w:lang w:val="id_ID" w:bidi="id_ID"/>
        </w:rPr>
        <w:t>Hentikan adegannya: Tanyakan kepada Kanaan, "Bagaimana rasanya hidup di bawah kutukan seperti ini?" Anda mungkin mendengar, "Saya tidak mengerti mengapa saya yang dikutuk padahal ayah saya yang melihat Nuh." Atau, "Tidak apa-apa. Hidup baik-baik saja," atau, "Saya mencoba melupakan hal itu dan membesarkan keluarga saya dengan cara yang terbaik." Mulai kembali adegannya.</w:t>
      </w:r>
    </w:p>
    <w:p>
      <w:pPr/>
      <w:r>
        <w:rPr>
          <w:lang w:val="id_ID" w:bidi="id_ID"/>
        </w:rPr>
      </w:r>
      <w:r>
        <w:rPr>
          <w:lang w:val="id_ID" w:bidi="id_ID"/>
        </w:rPr>
        <w:t>Kanaan memiliki keturunan terbanyak yang terdaftar. Banyak dari suku atau klan yang mapan ini menetap di daerah yang kemudian menjadi Israel. Mereka menyebar hingga memenuhi wilayah antara Sungai Yordan dan Laut Mediterania. Mereka menyebar dari Libanon di utara ke Mesir di selatan.</w:t>
      </w:r>
    </w:p>
    <w:p>
      <w:pPr/>
      <w:r>
        <w:rPr>
          <w:lang w:val="id_ID" w:bidi="id_ID"/>
        </w:rPr>
      </w:r>
      <w:r>
        <w:rPr>
          <w:lang w:val="id_ID" w:bidi="id_ID"/>
        </w:rPr>
        <w:t>Adegan ketiga berkaitan dengan keturunan-keturunan Sem. Sem adalah anak tertua. Sem memiliki 5 anak laki-laki. Perikop ini membahas Arpakhsad yang merupakan anak ketiga dan mencantumkan keturunannya selama beberapa generasi. Kita belajar bahwa di zaman seorang keturunan yang bernama Peleg, orang-orang di dunia dibagi menjadi beberapa kelompok bahasa yang berbeda. Keturunan Sem pergi ke Semenanjung Arab dan ke beberapa wilayah di Irak untuk tinggal.</w:t>
      </w:r>
    </w:p>
    <w:p>
      <w:pPr/>
      <w:r>
        <w:rPr>
          <w:lang w:val="id_ID" w:bidi="id_ID"/>
        </w:rPr>
      </w:r>
      <w:r>
        <w:rPr>
          <w:lang w:val="id_ID" w:bidi="id_ID"/>
        </w:rPr>
        <w:t>Hentikan adegannya: Tanyakan kepada Sem, "Mengapa Anda berada di daftar terakhir?" Anda mungkin mendengar, "Mungkin terakhir tetapi tidak kalah penting!" atau "Saya ditempatkan terakhir supaya orang lebih mengingat keturunan saya," atau "Tidak masalah di mana pun kami ditempatkan. Semuanya penting." Mulai kembali adegannya.</w:t>
      </w:r>
    </w:p>
    <w:p>
      <w:pPr/>
      <w:r>
        <w:rPr>
          <w:lang w:val="id_ID" w:bidi="id_ID"/>
        </w:rPr>
      </w:r>
      <w:r>
        <w:rPr>
          <w:lang w:val="id_ID" w:bidi="id_ID"/>
        </w:rPr>
        <w:t>Kisah itu diakhiri dengan pengulangan pernyataan bahwa semua orang adalah keturunan dari Nuh dan ketiga anaknya: Sem, Ham, dan Yafet.</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Kalimat pertama dalam perikop ini menceritakan kepada kita bahwa ini adalah </w:t>
      </w:r>
      <w:r>
        <w:rPr>
          <w:b/>
          <w:lang w:val="id_ID" w:bidi="id_ID"/>
        </w:rPr>
        <w:t>generasi-generasi</w:t>
      </w:r>
      <w:r>
        <w:rPr>
          <w:lang w:val="id_ID" w:bidi="id_ID"/>
        </w:rPr>
        <w:t xml:space="preserve"> dari Nuh dan anak-anaknya. Anda telah memiliki kata ini sejak generasi-generasi sebelumnya. Di sini bisa berarti bahwa ini adalah tentang Nuh dan anak-anaknya atau kisah tentang Nuh dan anak-anaknya. Ini adalah daftar keturunan dari setiap anak. Terkadang kita menggunakan kata silsilah untuk menggambarkan daftar keturunan. Glosarium Utama memiliki pembahasan tentang kata </w:t>
      </w:r>
      <w:r>
        <w:rPr>
          <w:lang w:val="id_ID" w:bidi="id_ID"/>
        </w:rPr>
        <w:t>generasi-generasi</w:t>
      </w:r>
      <w:r>
        <w:rPr>
          <w:lang w:val="id_ID" w:bidi="id_ID"/>
        </w:rPr>
        <w:t>.</w:t>
      </w:r>
    </w:p>
    <w:p>
      <w:pPr/>
      <w:r>
        <w:rPr>
          <w:lang w:val="id_ID" w:bidi="id_ID"/>
        </w:rPr>
      </w:r>
      <w:r>
        <w:rPr>
          <w:lang w:val="id_ID" w:bidi="id_ID"/>
        </w:rPr>
        <w:t>Anak-anak lelaki ini tidak disebutkan berdasarkan urutan kelahiran. Biasanya anak-anak Nuh disebut sebagai Sem, Ham, dan Yafet. Dalam perikop ini, keturunan Yafet terdaftar terlebih dahulu. Yafet sebenarnya adalah anak tengah Nuh. Ketika Anda menyebutkan nama-nama keturunan ini, pastikan mereka tidak memiliki makna tertentu dalam bahasa Anda sendiri.</w:t>
      </w:r>
    </w:p>
    <w:p>
      <w:pPr/>
      <w:r>
        <w:rPr>
          <w:lang w:val="id_ID" w:bidi="id_ID"/>
        </w:rPr>
      </w:r>
      <w:r>
        <w:rPr>
          <w:lang w:val="id_ID" w:bidi="id_ID"/>
        </w:rPr>
        <w:t xml:space="preserve">Keturunan Yawan tinggal dekat pesisir pantai atau laut. Satu kata yang mungkin dapat digunakan adalah </w:t>
      </w:r>
      <w:r>
        <w:rPr>
          <w:b/>
          <w:lang w:val="id_ID" w:bidi="id_ID"/>
        </w:rPr>
        <w:t>berlayar</w:t>
      </w:r>
      <w:r>
        <w:rPr>
          <w:lang w:val="id_ID" w:bidi="id_ID"/>
        </w:rPr>
        <w:t xml:space="preserve">, yang berarti mereka pergi ke laut dalam perahu dan bepergian dengan perahu. Kata lainnya adalah maritim yang juga berarti bahwa mereka berlayar atau menggunakan kapal-kapal. Ini adalah orang-orang yang menetap di pesisir pantai dan di pulau-pulau Laut Mediterania. Setiap kelompok orang diidentifikasi berdasarkan </w:t>
      </w:r>
      <w:r>
        <w:rPr>
          <w:b/>
          <w:lang w:val="id_ID" w:bidi="id_ID"/>
        </w:rPr>
        <w:t>keluarganya</w:t>
      </w:r>
      <w:r>
        <w:rPr>
          <w:lang w:val="id_ID" w:bidi="id_ID"/>
        </w:rPr>
        <w:t xml:space="preserve"> atau </w:t>
      </w:r>
      <w:r>
        <w:rPr>
          <w:b/>
          <w:lang w:val="id_ID" w:bidi="id_ID"/>
        </w:rPr>
        <w:t>klannya</w:t>
      </w:r>
      <w:r>
        <w:rPr>
          <w:lang w:val="id_ID" w:bidi="id_ID"/>
        </w:rPr>
        <w:t xml:space="preserve">. Ini dapat berarti kelompok bahasa atau kelompok sosial dan keluarga mereka. Kelompok keluarga atau klan menjadi </w:t>
      </w:r>
      <w:r>
        <w:rPr>
          <w:b/>
          <w:lang w:val="id_ID" w:bidi="id_ID"/>
        </w:rPr>
        <w:t>bangsa-bangsa</w:t>
      </w:r>
      <w:r>
        <w:rPr>
          <w:lang w:val="id_ID" w:bidi="id_ID"/>
        </w:rPr>
        <w:t xml:space="preserve"> dengan wilayah dan pemerintahan mereka sendiri. Kata </w:t>
      </w:r>
      <w:r>
        <w:rPr>
          <w:lang w:val="id_ID" w:bidi="id_ID"/>
        </w:rPr>
        <w:t>bangsa</w:t>
      </w:r>
      <w:r>
        <w:rPr>
          <w:lang w:val="id_ID" w:bidi="id_ID"/>
        </w:rPr>
        <w:t xml:space="preserve"> dibahas dalam Glosarium Utama.</w:t>
      </w:r>
    </w:p>
    <w:p>
      <w:pPr/>
      <w:r>
        <w:rPr>
          <w:lang w:val="id_ID" w:bidi="id_ID"/>
        </w:rPr>
      </w:r>
      <w:r>
        <w:rPr>
          <w:lang w:val="id_ID" w:bidi="id_ID"/>
        </w:rPr>
        <w:t>Ham biasanya disebutkan di urutan tengah para anak lelaki. Namun, kita belajar dalam kisah terakhir bahwa Ham sebenarnya adalah anak bungsu. Keturunan Ham menetap di Mesir, Irak, Libanon, Suriah, dan Israel. Nama-nama keturunan ini akan muncul berulang kali. Mereka perlu diterjemahkan secara konsisten. Jika perikop lain telah diterjemahkan, pastikan bahwa Anda menggunakan nama-nama yang sama untuk kelompok-kelompok orang ini.</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bagian ini, ceritakan kembali perikop tersebut, di dalam kelompok, dengan bahasa Anda sendiri.</w:t>
      </w:r>
    </w:p>
    <w:p>
      <w:pPr/>
      <w:r>
        <w:rPr>
          <w:lang w:val="id_ID" w:bidi="id_ID"/>
        </w:rPr>
      </w:r>
      <w:r>
        <w:rPr>
          <w:lang w:val="id_ID" w:bidi="id_ID"/>
        </w:rPr>
        <w:t>Pertama, seluruh kelompok harus berlatih menceritakan perikop itu dalam bahasa Anda sendiri. Ingatlah untuk menyertakan hal-hal yang Anda putuskan dalam langkah sebelumnya, seperti urutan waktu, kata, ungkapan, perasaan, atau apa pun yang sudah Anda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Selanjutnya, kelompok dapat memutuskan versi mana dari perikop tersebut yang paling disukai. Anda bisa memutuskan untuk menyukai cara bercerita seorang anggota kelompok untuk suatu adegan, tetapi menyukai cara anggota kelompok lain menceritakan adegan lainnya.</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11:1–9</w:t>
      </w:r>
      <w:r>
        <w:rPr>
          <w:lang w:val="id_ID" w:bidi="id_ID"/>
        </w:rPr>
      </w:r>
    </w:p>
    <w:p>
      <w:pPr>
        <w:pStyle w:val="Heading3"/>
      </w:pPr>
      <w:r>
        <w:rPr>
          <w:lang w:val="id_ID" w:bidi="id_ID"/>
        </w:rPr>
        <w:t>Dengar dan Renungkan</w:t>
      </w:r>
    </w:p>
    <w:p>
      <w:pPr/>
      <w:r>
        <w:rPr>
          <w:lang w:val="id_ID" w:bidi="id_ID"/>
        </w:rPr>
      </w:r>
      <w:r>
        <w:rPr>
          <w:lang w:val="id_ID" w:bidi="id_ID"/>
        </w:rPr>
        <w:t>Dengarkan Kejadian 11:1–9 dan renungkanlah di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Bagaimanakah kisah ini mempengaruhi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Kisah sebelumnya menceritakan tentang bagaimana Allah menghukum semua manusia karena dosa-dosa mereka. Tetapi Allah menyelamatkan Nuh dan memulai generasi baru umat manusia melalui keluarganya. Allah memerintahkan Nuh untuk beranak cucu dan bertambah banyak serta memenuhi bumi. Bertahun-tahun kemudian, jumlah manusia meningkat lagi, dan manusia tersebar di seluruh bumi. Kisah ini adalah tentang bagaimana orang-orang memutuskan untuk tinggal di satu tempat. Tetapi Allah akan mencerai beraikan manusia sehingga mereka akan tinggal di berbagai belahan bumi. </w:t>
      </w:r>
    </w:p>
    <w:p>
      <w:pPr/>
      <w:r>
        <w:rPr>
          <w:lang w:val="id_ID" w:bidi="id_ID"/>
        </w:rPr>
      </w:r>
      <w:r>
        <w:rPr>
          <w:lang w:val="id_ID" w:bidi="id_ID"/>
        </w:rPr>
        <w:t>Pada saat itu, orang-orang berbicara satu bahasa. Bersama-sama, mereka juga berpindah dari satu tempat ke tempat lain. Ketika mereka melakukan perjalanan ke timur, mereka menemukan sebuah dataran di tanah yang disebut Sinear Dataran adalah tanah yang medannya datar, dan biasanya penuh dengan rumput dan beberapa pohon.</w:t>
      </w:r>
    </w:p>
    <w:p>
      <w:pPr/>
      <w:r>
        <w:rPr>
          <w:lang w:val="id_ID" w:bidi="id_ID"/>
        </w:rPr>
      </w:r>
      <w:r>
        <w:rPr>
          <w:lang w:val="id_ID" w:bidi="id_ID"/>
        </w:rPr>
        <w:t xml:space="preserve">Berhenti dan tunjukkan </w:t>
      </w:r>
      <w:r>
        <w:rPr>
          <w:lang w:val="id_ID" w:bidi="id_ID"/>
        </w:rPr>
        <w:t>dataran dari wilayah Sinear</w:t>
      </w:r>
      <w:r>
        <w:rPr>
          <w:lang w:val="id_ID" w:bidi="id_ID"/>
        </w:rPr>
        <w:t>.</w:t>
      </w:r>
    </w:p>
    <w:p>
      <w:pPr/>
      <w:r>
        <w:rPr>
          <w:lang w:val="id_ID" w:bidi="id_ID"/>
        </w:rPr>
      </w:r>
      <w:r>
        <w:rPr>
          <w:lang w:val="id_ID" w:bidi="id_ID"/>
        </w:rPr>
        <w:t>Tanah Sinear adalah wilayah tanah yang luas di mana kota-kota tua seperti Babilon, Akkad, dan Erekh.</w:t>
      </w:r>
    </w:p>
    <w:p>
      <w:pPr/>
      <w:r>
        <w:rPr>
          <w:lang w:val="id_ID" w:bidi="id_ID"/>
        </w:rPr>
      </w:r>
      <w:r>
        <w:rPr>
          <w:lang w:val="id_ID" w:bidi="id_ID"/>
        </w:rPr>
        <w:t xml:space="preserve">Berhenti dan tunjukkan peta </w:t>
      </w:r>
      <w:r>
        <w:rPr>
          <w:lang w:val="id_ID" w:bidi="id_ID"/>
        </w:rPr>
        <w:t>Sinear wilayah yang menunjukkan Babilon, Akkad, dan Erekh</w:t>
      </w:r>
      <w:r>
        <w:rPr>
          <w:lang w:val="id_ID" w:bidi="id_ID"/>
        </w:rPr>
        <w:t>.</w:t>
      </w:r>
    </w:p>
    <w:p>
      <w:pPr/>
      <w:r>
        <w:rPr>
          <w:lang w:val="id_ID" w:bidi="id_ID"/>
        </w:rPr>
      </w:r>
      <w:r>
        <w:rPr>
          <w:lang w:val="id_ID" w:bidi="id_ID"/>
        </w:rPr>
        <w:t>Di Sinearlah orang-orang tinggal bersama.</w:t>
      </w:r>
    </w:p>
    <w:p>
      <w:pPr/>
      <w:r>
        <w:rPr>
          <w:lang w:val="id_ID" w:bidi="id_ID"/>
        </w:rPr>
      </w:r>
      <w:r>
        <w:rPr>
          <w:lang w:val="id_ID" w:bidi="id_ID"/>
        </w:rPr>
        <w:t>Ketika mereka mulai tinggal di sana, orang-orang memutuskan untuk membuat batu bata. Batu bata adalah balok-balok yang terbuat dari tanah liat yang dipanaskan dan menjadi keras. Mereka juga menggunakan aspal, zat yang digunakan untuk membuat batu bata itu menempel. Batu bata dan aspal digunakan untuk membangun dinding atau bangunan-bangunan. Namun, orang-orang Israel menggunakan batu dan mortar untuk konstruksi.</w:t>
      </w:r>
    </w:p>
    <w:p>
      <w:pPr/>
      <w:r>
        <w:rPr>
          <w:lang w:val="id_ID" w:bidi="id_ID"/>
        </w:rPr>
      </w:r>
      <w:r>
        <w:rPr>
          <w:lang w:val="id_ID" w:bidi="id_ID"/>
        </w:rPr>
        <w:t xml:space="preserve">Berhenti dan tunjukkan gambar </w:t>
      </w:r>
      <w:r>
        <w:rPr>
          <w:lang w:val="id_ID" w:bidi="id_ID"/>
        </w:rPr>
        <w:t>batu bata dan aspal</w:t>
      </w:r>
      <w:r>
        <w:rPr>
          <w:lang w:val="id_ID" w:bidi="id_ID"/>
        </w:rPr>
        <w:t>. Jika kamu tidak menggunakan batu bata dan aspal untuk konstruksi atau jika tidak ada batu bata dan aspal dalam budaya kamu, pikirkan bahan kontruksi yang biasa digunakan selain dari batu bata dan aspal.</w:t>
      </w:r>
    </w:p>
    <w:p>
      <w:pPr/>
      <w:r>
        <w:rPr>
          <w:lang w:val="id_ID" w:bidi="id_ID"/>
        </w:rPr>
      </w:r>
      <w:r>
        <w:rPr>
          <w:lang w:val="id_ID" w:bidi="id_ID"/>
        </w:rPr>
        <w:t>Kemudian orang-orang memutuskan untuk membangun sebuah kota dan sebuah menara yang mencapai langit. Di sini, "mencapai surga" berarti bahwa mereka berencana membangun menara yang sangat tinggi sehingga harus mencapai langit.</w:t>
      </w:r>
    </w:p>
    <w:p>
      <w:pPr/>
      <w:r>
        <w:rPr>
          <w:lang w:val="id_ID" w:bidi="id_ID"/>
        </w:rPr>
      </w:r>
      <w:r>
        <w:rPr>
          <w:lang w:val="id_ID" w:bidi="id_ID"/>
        </w:rPr>
        <w:t xml:space="preserve">Berhenti dan tunjukkan gambar </w:t>
      </w:r>
      <w:r>
        <w:rPr>
          <w:lang w:val="id_ID" w:bidi="id_ID"/>
        </w:rPr>
        <w:t>kota dan menara Babel</w:t>
      </w:r>
      <w:r>
        <w:rPr>
          <w:lang w:val="id_ID" w:bidi="id_ID"/>
        </w:rPr>
        <w:t>.</w:t>
      </w:r>
    </w:p>
    <w:p>
      <w:pPr/>
      <w:r>
        <w:rPr>
          <w:lang w:val="id_ID" w:bidi="id_ID"/>
        </w:rPr>
      </w:r>
      <w:r>
        <w:rPr>
          <w:lang w:val="id_ID" w:bidi="id_ID"/>
        </w:rPr>
        <w:t>Manusia berpikir bahwa dengan membangun kota dan menara, mereka dapat membuat nama bagi diri mereka sendiri. Di sini, frasa "membuat nama bagi diri mereka sendiri" berarti bahwa orang-orang ingin menjadi terkenal dan menunjukkan bahwa mereka memiliki kekuatan yang besar. Kota dan menara akan berfungsi sebagai simbol bahwa orang-orang dapat melakukan hal-hal yang besar.</w:t>
      </w:r>
    </w:p>
    <w:p>
      <w:pPr/>
      <w:r>
        <w:rPr>
          <w:lang w:val="id_ID" w:bidi="id_ID"/>
        </w:rPr>
      </w:r>
      <w:r>
        <w:rPr>
          <w:lang w:val="id_ID" w:bidi="id_ID"/>
        </w:rPr>
        <w:t>Berhenti dan diskusikan pertanyaan-pertanyaan berikut: Apa saja benda atau struktur yang melambangkan kebesaran dalam budaya Anda? Ketika seseorang ingin orang lain menghormatinya, bagaimana hal ini biasanya dinyatakan dalam budaya Anda? Menjawab pertanyaan ini dapat membantu Anda memutuskan bagaimana menerjemahkan frasa, "Mari kita membuat nama bagi diri kita sendiri."</w:t>
      </w:r>
    </w:p>
    <w:p>
      <w:pPr/>
      <w:r>
        <w:rPr>
          <w:lang w:val="id_ID" w:bidi="id_ID"/>
        </w:rPr>
      </w:r>
      <w:r>
        <w:rPr>
          <w:lang w:val="id_ID" w:bidi="id_ID"/>
        </w:rPr>
        <w:t xml:space="preserve">Mereka ingin menjadi bangsa yang besar. Mereka ingin tinggal bersama dan tetap berkuasa serta memiliki kekuatan. Tetapi Allah mengatakan kepada manusia dari awal bahwa mereka harus berkembang biak dan memenuhi bumi. Namun, mereka ingin tidak taat kepada Allah dengan cara tetap tinggal bersama. </w:t>
      </w:r>
    </w:p>
    <w:p>
      <w:pPr/>
      <w:r>
        <w:rPr>
          <w:lang w:val="id_ID" w:bidi="id_ID"/>
        </w:rPr>
      </w:r>
      <w:r>
        <w:rPr>
          <w:lang w:val="id_ID" w:bidi="id_ID"/>
        </w:rPr>
        <w:t>Jadi, Allah turun dari surga, ke bumi dimana tempat manusia tinggal. Kata untuk Allah yang digunakan dalam kisah ini adalah TUHAN nama pribadi Allah. Allah telah melihat kota dan menara yang dibangun oleh anak-anak manusia. Di sini, frasa "anak-anak manusia" merujuk kepada orang-orang yang sama yang membangun kota dan menara. tersebut. Allah mungkin telah kembali ke surga setelah melihat apa yang telah dibangun orang-orang. Di surga, Allah mungkin telah berpikir tentang apa yang akan Allah lakukan terhadap orang-orang. Kemudian, Allah mengatakan langsung bahwa banyak hal yang memungkinkan dicapai manusia karena mereka berbicara satu bahasa. Ucapan langsung merujuk kepada ucapan yang melaporkan kata-kata yang sebenarnya dari seorang pembicara. Kemudian Allah berkata, "Mari kita turun dan mengacau balaukan bahasa orang-orang tersebut. Kemudian mereka tidak akan dapat saling memahami satu dengan yang lain". Di sini, Allah berbicara kepada diri-Nya sendiri, atau Dia berbicara kepada dewan malaikat atau makhluk roh di surga bersama Allah.</w:t>
      </w:r>
    </w:p>
    <w:p>
      <w:pPr/>
      <w:r>
        <w:rPr>
          <w:lang w:val="id_ID" w:bidi="id_ID"/>
        </w:rPr>
      </w:r>
      <w:r>
        <w:rPr>
          <w:lang w:val="id_ID" w:bidi="id_ID"/>
        </w:rPr>
        <w:t xml:space="preserve">Akibatnya, orang-orang tidak dapat lagi saling memahami. Karena hal itu, mereka tidak dapat melanjutkan pembangunan kota dan menara. tersebut. Jadi mereka meninggalkan pembangunan kota dan menara itu. Dan bukannya tinggal di satu tempat, Allah mencerai-beraikan manusia di seluruh muka bumi. kata-Kata sederhananya berarti bahwa Allah mencerai-beraikan orang-orang itu ke seluruh dunia. Tempat itu kemudian disebut Babel. Dalam Ibrani, Babel berarti kekacauan. Nama lain untuk Babel adalah Babilon. </w:t>
      </w:r>
    </w:p>
    <w:p>
      <w:pPr/>
      <w:r>
        <w:rPr>
          <w:lang w:val="id_ID" w:bidi="id_ID"/>
        </w:rPr>
      </w:r>
      <w:r>
        <w:rPr>
          <w:lang w:val="id_ID" w:bidi="id_ID"/>
        </w:rPr>
        <w:t xml:space="preserve">Berhenti dan tunjukkan lagi peta wilayah </w:t>
      </w:r>
      <w:r>
        <w:rPr>
          <w:lang w:val="id_ID" w:bidi="id_ID"/>
        </w:rPr>
        <w:t>Sinear yang menunjukkan Babilon, Akkad, dan Erekh</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 xml:space="preserve">Dalam sesi ini, Anda akan membantu kelompok memperagakan kisah ini. Anda akan membantu kelompok memperagakan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Seluruh bumi berbicara dalam satu logat dan bahasa yang sama. Bergerak ke timur, orang-orang menemukan sebuah dataran di tanah Sinear. Mereka memutuskan untuk menetap di sana.</w:t>
      </w:r>
    </w:p>
    <w:p>
      <w:pPr/>
      <w:r>
        <w:rPr>
          <w:lang w:val="id_ID" w:bidi="id_ID"/>
        </w:rPr>
      </w:r>
      <w:r>
        <w:rPr>
          <w:b/>
          <w:lang w:val="id_ID" w:bidi="id_ID"/>
        </w:rPr>
        <w:t>Adegan kedua:</w:t>
      </w:r>
      <w:r>
        <w:rPr>
          <w:lang w:val="id_ID" w:bidi="id_ID"/>
        </w:rPr>
        <w:t xml:space="preserve"> Ketika mereka menetap, mereka memutuskan untuk membuat batu bata daripada menggunakan batu. Mereka juga membuat aspal sebagai pengganti mortar. Kemudian, mereka berencana membuat nama bagi diri mereka sendiri dengan membangun sebuah kota dan sebuah menara yang mencapai langit. Mereka berpikir bahwa dengan membangun sebuah kota dan sebuah menara yang mencapai langit, mereka dapat hidup bersama dan menghindari tinggal di tempat-tempat lain.</w:t>
      </w:r>
    </w:p>
    <w:p>
      <w:pPr/>
      <w:r>
        <w:rPr>
          <w:lang w:val="id_ID" w:bidi="id_ID"/>
        </w:rPr>
      </w:r>
      <w:r>
        <w:rPr>
          <w:b/>
          <w:lang w:val="id_ID" w:bidi="id_ID"/>
        </w:rPr>
        <w:t>Adegan ketiga:</w:t>
      </w:r>
      <w:r>
        <w:rPr>
          <w:lang w:val="id_ID" w:bidi="id_ID"/>
        </w:rPr>
        <w:t xml:space="preserve"> Allah turun dari surga untuk melihat apa yang telah dibangun oleh manusia. Allah melihat potensi yang besar dari manusia karena mereka berbicara bahasa yang sama. Jadi Allah memutuskan untuk mengacaukan bahasa orang-orang tersebut sehingga mereka akan berbicara bahasa yang berbeda.</w:t>
      </w:r>
    </w:p>
    <w:p>
      <w:pPr/>
      <w:r>
        <w:rPr>
          <w:lang w:val="id_ID" w:bidi="id_ID"/>
        </w:rPr>
      </w:r>
      <w:r>
        <w:rPr>
          <w:b/>
          <w:lang w:val="id_ID" w:bidi="id_ID"/>
        </w:rPr>
        <w:t>Adegan keempat:</w:t>
      </w:r>
      <w:r>
        <w:rPr>
          <w:lang w:val="id_ID" w:bidi="id_ID"/>
        </w:rPr>
        <w:t xml:space="preserve"> Allah mengacaukan bahasa orang-orang tersebut. Akibatnya, orang-orang tidak dapat lagi saling memahami. Mereka berhenti membangun kota dan menara, dan mereka pergi serta tinggal di tempat-tempat yang berbeda. Dengan cara ini, Allah mencerai-beraikan orang-orang ke seluruh dunia. Tempat itu disebut Babel karena di sanalah Allah mengacaukan bahasa orang-orang itu.</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Anak-anak manusia</w:t>
      </w:r>
    </w:p>
    <w:p>
      <w:pPr/>
      <w:r>
        <w:rPr>
          <w:lang w:val="id_ID" w:bidi="id_ID"/>
        </w:rPr>
      </w:r>
      <w:r>
        <w:rPr>
          <w:lang w:val="id_ID" w:bidi="id_ID"/>
        </w:rPr>
        <w:t>Dalam babak ini, kelompok diminta membuat papan cerita, menggambar, atau menggunakan alat peraga untuk membayangkan cerita beserta aksinya.</w:t>
      </w:r>
    </w:p>
    <w:p>
      <w:pPr/>
      <w:r>
        <w:rPr>
          <w:lang w:val="id_ID" w:bidi="id_ID"/>
        </w:rPr>
      </w:r>
      <w:r>
        <w:rPr>
          <w:lang w:val="id_ID" w:bidi="id_ID"/>
        </w:rPr>
        <w:t>Dalam adegan pertama, dimana orang-orang sedang berbicara dalam bahasa yang sama. Tidak jelas bahasa apa yang sebenarnya digunakan orang-orang itu. Tetapi mereka dapat saling memahami satu dengan yang lain. Orang-orang juga bergerak ke timur. Mereka mencari tempat di mana mereka dapat tinggal. Orang-orang mungkin berjalan kaki ketika mereka melakukan perjalanan.</w:t>
      </w:r>
    </w:p>
    <w:p>
      <w:pPr/>
      <w:r>
        <w:rPr>
          <w:lang w:val="id_ID" w:bidi="id_ID"/>
        </w:rPr>
      </w:r>
      <w:r>
        <w:rPr>
          <w:lang w:val="id_ID" w:bidi="id_ID"/>
        </w:rPr>
        <w:t>Ketika mereka melakukan perjalanan, mereka menemukan sebuah dataran di tanah Sinear. Mereka melihat bahwa dataran di tanah Sinear adalah tempat yang baik untuk ditinggali. Jadi orang-orang berhenti melakukan perjalanan dan memutuskan untuk mendirikan perkemahan mereka di tempat itu.</w:t>
      </w:r>
    </w:p>
    <w:p>
      <w:pPr/>
      <w:r>
        <w:rPr>
          <w:lang w:val="id_ID" w:bidi="id_ID"/>
        </w:rPr>
      </w:r>
      <w:r>
        <w:rPr>
          <w:lang w:val="id_ID" w:bidi="id_ID"/>
        </w:rPr>
        <w:t xml:space="preserve">Berhenti dan tunjukkan </w:t>
      </w:r>
      <w:r>
        <w:rPr>
          <w:lang w:val="id_ID" w:bidi="id_ID"/>
        </w:rPr>
        <w:t>dataran dari wilayah Sinear</w:t>
      </w:r>
      <w:r>
        <w:rPr>
          <w:lang w:val="id_ID" w:bidi="id_ID"/>
        </w:rPr>
        <w:t>.</w:t>
      </w:r>
    </w:p>
    <w:p>
      <w:pPr/>
      <w:r>
        <w:rPr>
          <w:lang w:val="id_ID" w:bidi="id_ID"/>
        </w:rPr>
      </w:r>
      <w:r>
        <w:rPr>
          <w:lang w:val="id_ID" w:bidi="id_ID"/>
        </w:rPr>
        <w:t>Dalam adegan kedua, orang-orang berbicara satu sama lain tentang bagaimana mereka dapat mulai tinggal di sana. Orang-orang memutuskan untuk membuat batu bata. Dalam proses ini, orang-orang mencari lumpur atau tanah liat, dan mereka membentuknya menjadi balok-balok dalam bentuk persegi panjang. Setelah membentuk, mereka memanaskannya di atas api sehingga mereka akan mengeras dan menjadi batu bata. Mereka juga memakai aspal untuk membuat batu bata itu menempel.</w:t>
      </w:r>
    </w:p>
    <w:p>
      <w:pPr/>
      <w:r>
        <w:rPr>
          <w:lang w:val="id_ID" w:bidi="id_ID"/>
        </w:rPr>
      </w:r>
      <w:r>
        <w:rPr>
          <w:lang w:val="id_ID" w:bidi="id_ID"/>
        </w:rPr>
        <w:t xml:space="preserve">Berhenti dan tunjukkan gambar </w:t>
      </w:r>
      <w:r>
        <w:rPr>
          <w:lang w:val="id_ID" w:bidi="id_ID"/>
        </w:rPr>
        <w:t>batu bata dan aspal</w:t>
      </w:r>
      <w:r>
        <w:rPr>
          <w:lang w:val="id_ID" w:bidi="id_ID"/>
        </w:rPr>
        <w:t xml:space="preserve">. Jika kamu tidak menggunakan batu bata dan aspal untuk konstruksi atau jika tidak ada batu bata dan aspal dalam budaya kamu, gunakan atau gambarlah benda-benda dalam budaya kamu yang paling mendekati batu bata dan aspal. </w:t>
      </w:r>
    </w:p>
    <w:p>
      <w:pPr/>
      <w:r>
        <w:rPr>
          <w:lang w:val="id_ID" w:bidi="id_ID"/>
        </w:rPr>
      </w:r>
      <w:r>
        <w:rPr>
          <w:lang w:val="id_ID" w:bidi="id_ID"/>
        </w:rPr>
        <w:t xml:space="preserve">Kemudian orang-orang memutuskan untuk membangun sebuah kota dan sebuah menara yang mencapai surga. </w:t>
      </w:r>
    </w:p>
    <w:p>
      <w:pPr/>
      <w:r>
        <w:rPr>
          <w:lang w:val="id_ID" w:bidi="id_ID"/>
        </w:rPr>
      </w:r>
      <w:r>
        <w:rPr>
          <w:lang w:val="id_ID" w:bidi="id_ID"/>
        </w:rPr>
        <w:t xml:space="preserve">Berhenti dan tunjukkan gambar </w:t>
      </w:r>
      <w:r>
        <w:rPr>
          <w:lang w:val="id_ID" w:bidi="id_ID"/>
        </w:rPr>
        <w:t>kota dan menara Babel</w:t>
      </w:r>
      <w:r>
        <w:rPr>
          <w:lang w:val="id_ID" w:bidi="id_ID"/>
        </w:rPr>
        <w:t>.</w:t>
      </w:r>
    </w:p>
    <w:p>
      <w:pPr/>
      <w:r>
        <w:rPr>
          <w:lang w:val="id_ID" w:bidi="id_ID"/>
        </w:rPr>
      </w:r>
      <w:r>
        <w:rPr>
          <w:lang w:val="id_ID" w:bidi="id_ID"/>
        </w:rPr>
        <w:t>Dalam adegan ketiga, Allah turun dari surga. Dia pergi untuk melihat apa yang sedang dibangun orang-orang itu. Penting untuk dicatat bahwa kota dan menara belum selesai. Namun, Allah mungkin telah pergi mengelilingi kota dan melihat menara ketika orang-orang membangunnya. Allah mungkin telah kembali ke surga setelah ini. Kemudian, dalam ucapan langsung, Allah mengungkapkan pikiran-Nya tentang apa yang Dia telah lihat. Ucapannya diperkenalkan oleh kata, "Lihatlah." Dalam bahasa Ibrani, kata ini digunakan untuk mengambil perhatian pendengar sehingga dia akan mendengarkan dengan hati-hati apa yang akan dikatakan.</w:t>
      </w:r>
    </w:p>
    <w:p>
      <w:pPr/>
      <w:r>
        <w:rPr>
          <w:lang w:val="id_ID" w:bidi="id_ID"/>
        </w:rPr>
      </w:r>
      <w:r>
        <w:rPr>
          <w:lang w:val="id_ID" w:bidi="id_ID"/>
        </w:rPr>
        <w:t>Berhenti di sini dan diskusikan sebagai tim penerjemah: Dalam budaya Anda, kata atau kata-kata apa yang Anda gunakan untuk mempersiapkan pendengar Anda untuk pernyataan yang sangat penting?</w:t>
      </w:r>
    </w:p>
    <w:p>
      <w:pPr/>
      <w:r>
        <w:rPr>
          <w:lang w:val="id_ID" w:bidi="id_ID"/>
        </w:rPr>
      </w:r>
      <w:r>
        <w:rPr>
          <w:lang w:val="id_ID" w:bidi="id_ID"/>
        </w:rPr>
        <w:t>Kemudian Allah mengatakan bahwa manusia akan tidak taat kepada-Nya karena mereka berbicara dalam bahasa yang sama. Jadi Allah berkata, "Mari kita turun dan mengacaukan bahasa mereka." Di sini, Allah berbicara kepada diri-Nya sendiri atau Dia berbicara kepada dewan malaikat atau makhluk roh di surga bersama Allah.</w:t>
      </w:r>
    </w:p>
    <w:p>
      <w:pPr/>
      <w:r>
        <w:rPr>
          <w:lang w:val="id_ID" w:bidi="id_ID"/>
        </w:rPr>
      </w:r>
      <w:r>
        <w:rPr>
          <w:lang w:val="id_ID" w:bidi="id_ID"/>
        </w:rPr>
        <w:t xml:space="preserve">Dalam adegan keempat, Allah mengacaukan bahasa orang-orang tersebut. Orang-orang tiba-tiba salah paham satu sama lain ketika mereka berbicara. Karena orang-orang tidak dapat lagi saling memahami, orang-orang mungkin menjadi kesal. Akibatnya, mereka meninggalkan pembangunan kota dan menara yang belum selesai. Kemudian, mereka meninggalkan tempat itu untuk tinggal di daerah-daerah lain. Dengan cara ini, Allah mencerai-beraikan orang-orang ke seluruh dunia. Tempat di mana Allah mengacaukan bahasa manusia disebut Babel. Dalam Ibrani, Babel berarti kekacauan </w:t>
      </w:r>
    </w:p>
    <w:p>
      <w:pPr/>
      <w:r>
        <w:rPr>
          <w:lang w:val="id_ID" w:bidi="id_ID"/>
        </w:rPr>
      </w:r>
      <w:r>
        <w:rPr>
          <w:lang w:val="id_ID" w:bidi="id_ID"/>
        </w:rPr>
        <w:t xml:space="preserve">Berhenti dan tunjukkan lagi peta wilayah </w:t>
      </w:r>
      <w:r>
        <w:rPr>
          <w:lang w:val="id_ID" w:bidi="id_ID"/>
        </w:rPr>
        <w:t>Sinear yang menunjukkan Babilon, Akad, dan Erekh</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menderamakan kisah tersebut.</w:t>
      </w:r>
    </w:p>
    <w:p>
      <w:pPr/>
      <w:r>
        <w:rPr>
          <w:lang w:val="id_ID" w:bidi="id_ID"/>
        </w:rPr>
      </w:r>
      <w:r>
        <w:rPr>
          <w:lang w:val="id_ID" w:bidi="id_ID"/>
        </w:rPr>
        <w:t>Kisah ini memiliki empat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Anak-anak manusia</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bagian-bagian penting atau sulit dari cerita atau kutipan yang harus diperankan dan tidak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Pada adegan yang pertama, mintalah para aktor untuk memerankan orang - orang yang sedang membahas sesuatu dengan menggunakan bahasa yang sama. Pastikan bahwa sebagian mereka ada yang sedang berbicara, mereka juga sedang berjalan dan sedang mencari tempat di mana mereka dapat tinggal. Ketika mereka melihat dataran Shinear, mintalah orang-orang mendirikan perkemahan mereka di sana. Ketika orang-orang tiba di sana, pastikan mereka bersemangat untuk melihat rumah baru mereka.</w:t>
      </w:r>
    </w:p>
    <w:p>
      <w:pPr/>
      <w:r>
        <w:rPr>
          <w:lang w:val="id_ID" w:bidi="id_ID"/>
        </w:rPr>
      </w:r>
      <w:r>
        <w:rPr>
          <w:lang w:val="id_ID" w:bidi="id_ID"/>
        </w:rPr>
        <w:t>Hentikan adegannya: Tanyakan kepada para aktor yang berperan sebagai orang-orang, ”apa yang anda rasakan? Kamu mungkin mendengar hal-hal seperti, "Kami bersemangat untuk melihat rumah baru kami!" atau "Akhirnya, kita dapat mulai membangun kehidupan kita!" Mulai kembali adegannya.</w:t>
      </w:r>
    </w:p>
    <w:p>
      <w:pPr/>
      <w:r>
        <w:rPr>
          <w:lang w:val="id_ID" w:bidi="id_ID"/>
        </w:rPr>
      </w:r>
      <w:r>
        <w:rPr>
          <w:lang w:val="id_ID" w:bidi="id_ID"/>
        </w:rPr>
        <w:t>Untuk adegan 2, orang-orang sedang membahas di antara mereka sendiri tentang bagaimana membuat batu bata sehingga mereka dapat membangun kota dan menara. Mintalah seorang dalam tim berkata, "Mari kita membuat batu bata dan mengeraskannya dengan api." Kemudian mintalah orang-orang mencari lumpur atau tanah liat dan mintalah mereka membuat batu bata. Kemudian, mintalah orang yang lainnya berkata, "Ayo, mari kita membangun kota besar untuk diri kita sendiri dengan menara yang mencapai ke langit." Kemudian, mintalah orang lainnya berkata, "Ini akan membuat kita terkenal dan menjaga kita supaya tidak tersebar ke seluruh dunia." Pastikan untuk menampilkan bahwa orang-orang tersebut bersemangat atas gagasan-gagasan mereka.</w:t>
      </w:r>
    </w:p>
    <w:p>
      <w:pPr/>
      <w:r>
        <w:rPr>
          <w:lang w:val="id_ID" w:bidi="id_ID"/>
        </w:rPr>
      </w:r>
      <w:r>
        <w:rPr>
          <w:lang w:val="id_ID" w:bidi="id_ID"/>
        </w:rPr>
        <w:t>Hentikan adegannya: Tanyakan kepada para aktor yang memerankan orang-orang, ”Bagaimana perasaan Anda?” Kamu mungkin mendengar hal-hal seperti, "Saya sangat bersemangat dengan rencana ini!" atau "Kota dan menara pasti akan membuat kita besar, mungkin bahkan lebih besar daripada Allah!" atau "Saya yakin orang-orang akan mengingat kita karena prestasi besar ini." Mulai kembali adegannya.</w:t>
      </w:r>
    </w:p>
    <w:p>
      <w:pPr/>
      <w:r>
        <w:rPr>
          <w:lang w:val="id_ID" w:bidi="id_ID"/>
        </w:rPr>
      </w:r>
      <w:r>
        <w:rPr>
          <w:lang w:val="id_ID" w:bidi="id_ID"/>
        </w:rPr>
        <w:t>Untuk adegan 3, mintalah seorang yang berperan sebagai Allah turun dari tempat yang maha tinggi. Ketika Allah turun ke bumi, Dia melihat di sekitar kota dan menara. Setelah melihat apa yang sedang dibangun manusia Allah kembali ke surga. Di surga, Allah mengatakan bahwa jika orang-orang ini akan berhasil, mereka akan melakukan hal ini lagi. Mintalah aktor yang berperan sebagai Allah menggunakan ucapan langsung Allah ketika Dia mengucapkan pikirannya tentang orang-orang tersebut.</w:t>
      </w:r>
    </w:p>
    <w:p>
      <w:pPr/>
      <w:r>
        <w:rPr>
          <w:lang w:val="id_ID" w:bidi="id_ID"/>
        </w:rPr>
      </w:r>
      <w:r>
        <w:rPr>
          <w:lang w:val="id_ID" w:bidi="id_ID"/>
        </w:rPr>
        <w:t xml:space="preserve">Hentikan adegannya: Tanyakan kepada aktor yang memerankan Allah ”Bagaimana perasaan Anda?” Kamu mungkin mendengar hal-hal seperti, "Saya kecewa karena orang-orang ini tidak menaati perintah saya, "Kecuali saya menghentikan ini sekarang, orang-orang ini akan terus melakukan hal-hal seperti ini di masa depan." Ulang adegannya. Penting untuk diingat bahwa ketika Allah berkata, "mari </w:t>
      </w:r>
      <w:r>
        <w:rPr>
          <w:b/>
          <w:lang w:val="id_ID" w:bidi="id_ID"/>
        </w:rPr>
        <w:t>kita</w:t>
      </w:r>
      <w:r>
        <w:rPr>
          <w:lang w:val="id_ID" w:bidi="id_ID"/>
        </w:rPr>
        <w:t xml:space="preserve"> turun," Allah mungkin berbicara dengan dirinya sendiri. Dalam hal ini, aktor yang berperan sebagai Allah dapat mengucapkan pikirannya dengan suara keras. Sekali lagi, pastikan untuk menggunakan ucapan langsung Allah. Allah mungkin juga berbicara kepada dewan malaikat atau makhluk roh surgawi-Nya di surga bersama Allah. Tim juga dapat memperagakan ini. Dalam hal ini kelompok tersebut dapat memerankan Allah sedang berbicara kepada kelompok yang mewakili malaikat-malaikat dan roh-roh.</w:t>
      </w:r>
    </w:p>
    <w:p>
      <w:pPr/>
      <w:r>
        <w:rPr>
          <w:lang w:val="id_ID" w:bidi="id_ID"/>
        </w:rPr>
      </w:r>
      <w:r>
        <w:rPr>
          <w:lang w:val="id_ID" w:bidi="id_ID"/>
        </w:rPr>
        <w:t>Untuk adegan 4, Allah turun lagi dari surga dan mengacaukan orang-orang itu. Kemudian orang-orang itu tiba-tiba menjadi tidak dapat saling mengerti satu dengan yang lain. Pastikan untuk menampilkan kekecawan orang-orang itu karena mereka tidak dapat saling memahami. Pastikan juga untuk menampilkan bagaimana mereka akan meninggalkan pembangunan kota dan menara yang belum selesai karena putus asanya mereka. Ketika orang-orang itu berangkat untuk pergi ke tempat-tempat yang berbeda, mintalah Allah melakukan sesuatu yang menunjukkan bahwa Dialah yang menyerakkan orang-orang itu ke seluruh dunia.</w:t>
      </w:r>
    </w:p>
    <w:p>
      <w:pPr/>
      <w:r>
        <w:rPr>
          <w:lang w:val="id_ID" w:bidi="id_ID"/>
        </w:rPr>
      </w:r>
      <w:r>
        <w:rPr>
          <w:lang w:val="id_ID" w:bidi="id_ID"/>
        </w:rPr>
        <w:t>Hentikan adegannya: Tanyakan kepada aktor yang memerankan Allah ”Bagaimana perasaan Anda?” Kamu mungkin mendengar hal-hal seperti, "terseraknya mereka sesuai dengan tujuan ilahi, atau "terseraknya mereka memenuhi perintahku yang seharusnya menghasilkan berkat-berkat bagi mereka."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Bertahun-tahun setelah zaman Nuh, jumlah manusia bertambah dan mulai memenuhi bumi. Pada saat ini, orang-orang itu berbicara dalam bahasa yang sama dan menggunakan kata-kata yang sama. Mereka melakukan perjalanan ke timur sampai mereka melihat dataran tanah yang disebut Sinear. Orang-orang itu memutuskan untuk tinggal di daerah itu.</w:t>
      </w:r>
    </w:p>
    <w:p>
      <w:pPr/>
      <w:r>
        <w:rPr>
          <w:lang w:val="id_ID" w:bidi="id_ID"/>
        </w:rPr>
      </w:r>
      <w:r>
        <w:rPr>
          <w:lang w:val="id_ID" w:bidi="id_ID"/>
        </w:rPr>
        <w:t xml:space="preserve">Kemudian orang-orang itu memutuskan untuk membuat </w:t>
      </w:r>
      <w:r>
        <w:rPr>
          <w:b/>
          <w:lang w:val="id_ID" w:bidi="id_ID"/>
        </w:rPr>
        <w:t>batu bata</w:t>
      </w:r>
      <w:r>
        <w:rPr>
          <w:lang w:val="id_ID" w:bidi="id_ID"/>
        </w:rPr>
        <w:t xml:space="preserve">. Dengan menggunakan batu bata dan aspal yang mereka miliki, mereka memutuskan untuk membangun sebuah kota dan sebuah menara yang mencapai surga. </w:t>
      </w:r>
      <w:r>
        <w:rPr>
          <w:b/>
          <w:lang w:val="id_ID" w:bidi="id_ID"/>
        </w:rPr>
        <w:t>Surga</w:t>
      </w:r>
      <w:r>
        <w:rPr>
          <w:lang w:val="id_ID" w:bidi="id_ID"/>
        </w:rPr>
        <w:t xml:space="preserve"> dapat mengacu pada langit, atau pada tempat di mana Allah dan para malaikat-Nya tinggal, tergantung pada konteksnya. Dalam kisah ini, surga itu kemungkinan merujuk kepada langit, karena tidak ada struktur yang dapat mencapai surga tempat dimana Allah berdiam. Untuk petunjuk lebih lagi, Anda dapat mencari kata </w:t>
      </w:r>
      <w:r>
        <w:rPr>
          <w:lang w:val="id_ID" w:bidi="id_ID"/>
        </w:rPr>
        <w:t>Surga</w:t>
      </w:r>
      <w:r>
        <w:rPr>
          <w:lang w:val="id_ID" w:bidi="id_ID"/>
        </w:rPr>
        <w:t xml:space="preserve"> di dalam Glosarium Utama. Orang-orang itu mengatakan bahwa dengan membangun kota dan menara, mereka dapat </w:t>
      </w:r>
      <w:r>
        <w:rPr>
          <w:b/>
          <w:lang w:val="id_ID" w:bidi="id_ID"/>
        </w:rPr>
        <w:t>membuat nama untuk diri mereka sendiri</w:t>
      </w:r>
      <w:r>
        <w:rPr>
          <w:lang w:val="id_ID" w:bidi="id_ID"/>
        </w:rPr>
        <w:t>. "Membuat nama untuk diri sendiri" adalah ungkapan yang berarti meningkatkan kehormatan atau reputasi seseorang. Di dalam Al-Kitab, Allah-lah yang membuat nama untuk seseorang atau untuk dirinya sendiri. Itu adalah tindakan yang hanya dikaitkan dengan Allah. Dengan membuat nama bagi diri mereka sendiri, manusia pada saat itu berpikir bahwa mereka tidak mau taat kepada perintah Allah dan tinggal di satu tempat.</w:t>
      </w:r>
    </w:p>
    <w:p>
      <w:pPr/>
      <w:r>
        <w:rPr>
          <w:lang w:val="id_ID" w:bidi="id_ID"/>
        </w:rPr>
      </w:r>
      <w:r>
        <w:rPr>
          <w:b/>
          <w:lang w:val="id_ID" w:bidi="id_ID"/>
        </w:rPr>
        <w:t>Allah</w:t>
      </w:r>
      <w:r>
        <w:rPr>
          <w:lang w:val="id_ID" w:bidi="id_ID"/>
        </w:rPr>
        <w:t xml:space="preserve"> turun untuk melihat apa yang sedang dibangun manusia itu. Istilah Ibrani untuk Allah dalam konteks ini merujuk kepada nama pribadi Allah, </w:t>
      </w:r>
      <w:r>
        <w:rPr>
          <w:b/>
          <w:lang w:val="id_ID" w:bidi="id_ID"/>
        </w:rPr>
        <w:t>TUHAN</w:t>
      </w:r>
      <w:r>
        <w:rPr>
          <w:lang w:val="id_ID" w:bidi="id_ID"/>
        </w:rPr>
        <w:t xml:space="preserve">. Untuk informasi lebih lanjut, Anda dapat mengacu kepada Glosarium Utama tentang </w:t>
      </w:r>
      <w:r>
        <w:rPr>
          <w:lang w:val="id_ID" w:bidi="id_ID"/>
        </w:rPr>
        <w:t>TUHAN</w:t>
      </w:r>
      <w:r>
        <w:rPr>
          <w:lang w:val="id_ID" w:bidi="id_ID"/>
        </w:rPr>
        <w:t>. Setelah melihat apa yang sedang dibangun manusia, Allah kembali ke surga. Kemudian, Allah berbicara tentang apa yang harus Dia lakukan dengan orang-orang itu. Dalam memperkenalkan ucapan-Nya, Allah berkata, "</w:t>
      </w:r>
      <w:r>
        <w:rPr>
          <w:b/>
          <w:lang w:val="id_ID" w:bidi="id_ID"/>
        </w:rPr>
        <w:t>Lihatlah</w:t>
      </w:r>
      <w:r>
        <w:rPr>
          <w:lang w:val="id_ID" w:bidi="id_ID"/>
        </w:rPr>
        <w:t>!" Kata "lihatlah" adalah ungkapan yang biasanya diucapkan sebelum pernyataan yang sangat penting. Itu juga diterjemahkan sebagai "Lihat!" Itu memiliki dampak memperlambat arus bicara untuk mempersiapkan pembaca atau pendengar untuk menerima pernyataan penting.</w:t>
      </w:r>
    </w:p>
    <w:p>
      <w:pPr/>
      <w:r>
        <w:rPr>
          <w:lang w:val="id_ID" w:bidi="id_ID"/>
        </w:rPr>
      </w:r>
      <w:r>
        <w:rPr>
          <w:lang w:val="id_ID" w:bidi="id_ID"/>
        </w:rPr>
        <w:t>Allah mengatakan bahwa orang-orang itu akan terus memberontak kepadaNya jika Dia tidak menghentikan orang-orang itu sekarang. Jadi Allah memutuskan untuk mengacaukan bahasa orang-orang tersebut. Dalam berbicara tentang rencana-Nya, Allah mungkin berbicara kepada diri-Nya sendiri, atau kepada dewan malaikat atau makhluk roh-Nya di surga bersama Allah.</w:t>
      </w:r>
    </w:p>
    <w:p>
      <w:pPr/>
      <w:r>
        <w:rPr>
          <w:lang w:val="id_ID" w:bidi="id_ID"/>
        </w:rPr>
      </w:r>
      <w:r>
        <w:rPr>
          <w:lang w:val="id_ID" w:bidi="id_ID"/>
        </w:rPr>
        <w:t xml:space="preserve">Allah mengacaukan bahasa-bahasa orang-orang tersebut. Akibatnya, orang-orang tidak dapat lagi saling memahami. Akibatnya, mereka meninggalkan pembangunan kota dan menara yang belum selesai. Mereka juga meninggalkan tempat itu dan pergi untuk hidup di tempat-tempat yang berbeda. Tempat di mana Allah mengacaukan bahasa mereka disebut </w:t>
      </w:r>
      <w:r>
        <w:rPr>
          <w:b/>
          <w:lang w:val="id_ID" w:bidi="id_ID"/>
        </w:rPr>
        <w:t>Babel</w:t>
      </w:r>
      <w:r>
        <w:rPr>
          <w:lang w:val="id_ID" w:bidi="id_ID"/>
        </w:rPr>
        <w:t xml:space="preserve">. Dalam bahasa Ibrani, Babel berarti kekacauan. Dengan cara ini, Allah menyerakkan orang-orang itu di </w:t>
      </w:r>
      <w:r>
        <w:rPr>
          <w:b/>
          <w:lang w:val="id_ID" w:bidi="id_ID"/>
        </w:rPr>
        <w:t>seluruh permukaan bumi</w:t>
      </w:r>
      <w:r>
        <w:rPr>
          <w:lang w:val="id_ID" w:bidi="id_ID"/>
        </w:rPr>
        <w:t>. Frasa, wajah seluruh bumi adalah ungkapan yang berarti "di seluruh dunia." Dalam kisah ini, itu berarti Allah menyerakkan orang-orang itu sehingga mereka akan hidup di berbagai belahan dunia.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11:10–26</w:t>
      </w:r>
      <w:r>
        <w:rPr>
          <w:lang w:val="id_ID" w:bidi="id_ID"/>
        </w:rPr>
      </w:r>
    </w:p>
    <w:p>
      <w:pPr>
        <w:pStyle w:val="Heading3"/>
      </w:pPr>
      <w:r>
        <w:rPr>
          <w:lang w:val="id_ID" w:bidi="id_ID"/>
        </w:rPr>
        <w:t>Dengar dan Renungkan</w:t>
      </w:r>
    </w:p>
    <w:p>
      <w:pPr/>
      <w:r>
        <w:rPr>
          <w:lang w:val="id_ID" w:bidi="id_ID"/>
        </w:rPr>
      </w:r>
      <w:r>
        <w:rPr>
          <w:lang w:val="id_ID" w:bidi="id_ID"/>
        </w:rPr>
        <w:t>Dengarkan Kejadian 11:10–26 dan simpan dalam hatimu. Dengarkanlah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dari Kejadian 11:10–26 dan terjemahkan agar mudah dimengerti.</w:t>
      </w:r>
    </w:p>
    <w:p>
      <w:pPr/>
      <w:r>
        <w:rPr>
          <w:lang w:val="id_ID" w:bidi="id_ID"/>
        </w:rPr>
      </w:r>
      <w:r>
        <w:rPr>
          <w:lang w:val="id_ID" w:bidi="id_ID"/>
        </w:rPr>
        <w:t xml:space="preserve">Hentikan rekaman di sini. </w:t>
      </w:r>
    </w:p>
    <w:p>
      <w:pPr/>
      <w:r>
        <w:rPr>
          <w:lang w:val="id_ID" w:bidi="id_ID"/>
        </w:rPr>
      </w:r>
      <w:r>
        <w:rPr>
          <w:lang w:val="id_ID" w:bidi="id_ID"/>
        </w:rPr>
        <w:t>Silsilah, atau sejarah keluarga ini adalah tentang keturunan Sem, anak Nuh. Ingatlah bahwa setelah banjir yang besar, semua orang mati kecuali Nuh dan keluarganya. Setelah Nuh dan keluarganya selamat, Allah memulai generasi baru umat manusia melalui keluarga Nuh. Kisah-kisah sebelumnya menceritakan bagaimana keluarga Nuh bertambah banyak seiring berjalannya waktu. Orang-orang berusaha untuk tinggal di satu tempat dan tidak menaati Allah Tetapi Allah mencegah hal itu dan menyebarkan orang-orang. Akibatnya, orang-orang tinggal di berbagai belahan dunia. Perikop ini melanjutkan kisah Nuh dan keluarganya. Ini adalah tentang anak Nuh, Sem, dan keturunan Sem. Sem penting karena Abram adalah keturunan Sem. Abram menjadi leluhur penting dari kelompok orang-orang pilihan Allah.</w:t>
      </w:r>
    </w:p>
    <w:p>
      <w:pPr/>
      <w:r>
        <w:rPr>
          <w:lang w:val="id_ID" w:bidi="id_ID"/>
        </w:rPr>
      </w:r>
      <w:r>
        <w:rPr>
          <w:lang w:val="id_ID" w:bidi="id_ID"/>
        </w:rPr>
        <w:t>Silsilah yang ada sekarang ini dimulai dengan pengantar, "Ini adalah generasi-generasi Sem." Pengantar ini menandakan awal dari bagian baru. Hal itu ditemukan di beberapa bagian dalam kitab Kejadian, serta dalam Perjanjian Lama. Kata Ibrani untuk "generasi-generasi" adalah istilah yang biasanya merujuk kepada kisah atau catatan silsilah seseorang. Banyak terjemahan mengatakan "silsilah" di sini. Catatan ini menunjukkan keluarga mana yang menjadi asal seseorang Informasi ini penting karena status sosial, hak, dan kewajiban seseorang tergantung pada silsilah, atau sejarah keluarganya.</w:t>
      </w:r>
    </w:p>
    <w:p>
      <w:pPr/>
      <w:r>
        <w:rPr>
          <w:lang w:val="id_ID" w:bidi="id_ID"/>
        </w:rPr>
      </w:r>
      <w:r>
        <w:rPr>
          <w:lang w:val="id_ID" w:bidi="id_ID"/>
        </w:rPr>
        <w:t xml:space="preserve">Berhenti di sini dan diskusikan pertanyaan-pertanyaan ini dalam kelompok: Dalam budaya anda seberapa penting bagi seseorang untuk mengetahui silsilah keluarganya? Bagaimana dalam budaya anda mencatat atau menelusuri silsilah seseorang? Kata atau frasa apa yang kamu gunakan untuk merujuk kepada rekaman ini? Bagaimana Anda menerjemahkan dalam bahasa Anda ide tentang silsilah, yang merupakan sejarah leluhur dari sebuah keluarga, bangsa, atau seseorang? Hentikan rekaman di sini. </w:t>
      </w:r>
    </w:p>
    <w:p>
      <w:pPr/>
      <w:r>
        <w:rPr>
          <w:lang w:val="id_ID" w:bidi="id_ID"/>
        </w:rPr>
      </w:r>
      <w:r>
        <w:rPr>
          <w:lang w:val="id_ID" w:bidi="id_ID"/>
        </w:rPr>
        <w:t>Setelah pernyataan pengantar, daftar keturunan Sem dimulai. Ketika Sem berusia 100 tahun, Sem menjadi ayah dari Arpakhsad Ingatlah bahwa keturunan Sem telah disebutkan dalam kisah sebelumnya. Ada empat perbedaan utama antara silsilah sebelumnya dan silsilah sekarang. Pertama, silsilah sebelumnya adalah tentang ayah Sem, Nuh, dan keturunan Nuh. Silsilah ini adalah tentang Sem dan keturunan Sem. Kedua, silsilah sebelumnya mencantumkan nama para ayah dan semua anak mereka. Silsilah yang sekarang hanya mencantumkan ayah dan putra sulung mereka Ketiga, silsilah sebelumnya tidak menyebutkan usia orang-orang tersebut. Silsilah yang sekarang menyebutkan usia orang-orang tersebut. Keempat, silsilah sebelumnya hanya mencantumkan keturunan Sem hingga generasi keempat. Silsilah ini mencantumkan keturunan Sem hingga generasi kesembilan.</w:t>
      </w:r>
    </w:p>
    <w:p>
      <w:pPr/>
      <w:r>
        <w:rPr>
          <w:lang w:val="id_ID" w:bidi="id_ID"/>
        </w:rPr>
      </w:r>
      <w:r>
        <w:rPr>
          <w:lang w:val="id_ID" w:bidi="id_ID"/>
        </w:rPr>
        <w:t>Dua tahun setelah air bah, Sem menjadi ayah dari Arpakhsad. Ini berarti bahwa Sem segera memulai keluarganya setelah air bah itu surut dan mengering Setelah air bah, Allah memerintahkan Nuh dan keluarganya untuk memiliki anak dan memenuhi bumi. Sem segera mulai menaati perintah Allah. Juga, ini adalah terakhir kalinya pencerita berbicara tentang air bah dalam buku ini.</w:t>
      </w:r>
    </w:p>
    <w:p>
      <w:pPr/>
      <w:r>
        <w:rPr>
          <w:lang w:val="id_ID" w:bidi="id_ID"/>
        </w:rPr>
      </w:r>
      <w:r>
        <w:rPr>
          <w:lang w:val="id_ID" w:bidi="id_ID"/>
        </w:rPr>
        <w:t>Selain Arpakhsad, Sem memiliki anak laki-laki dan perempuan lainnya. Sem hidup 500 tahun lagi, dan kemudian Sem meninggal. Sebelum air bah, manusia hidup selama ratusan tahun sampai Allah memutuskan untuk mengurangi umur manusia karena dosa-dosa mereka. Sem hidup lebih lama daripada orang lain dalam silsilah Sem. Silsilah dalam banyak teks asli mencakup sekitar 300 tahun. Jika tanggal-tanggal ini benar, itu berarti Sem masih hidup ketika Terah menjadi ayah Abram.</w:t>
      </w:r>
    </w:p>
    <w:p>
      <w:pPr/>
      <w:r>
        <w:rPr>
          <w:lang w:val="id_ID" w:bidi="id_ID"/>
        </w:rPr>
      </w:r>
      <w:r>
        <w:rPr>
          <w:lang w:val="id_ID" w:bidi="id_ID"/>
        </w:rPr>
        <w:t xml:space="preserve">Berhenti di sini dan bersama berkelompok melihat pohon silsilah Sem yang berakhir dengan Terah dan ketiga putranya. Hentikan rekaman di sini. </w:t>
      </w:r>
    </w:p>
    <w:p>
      <w:pPr/>
      <w:r>
        <w:rPr>
          <w:lang w:val="id_ID" w:bidi="id_ID"/>
        </w:rPr>
      </w:r>
      <w:r>
        <w:rPr>
          <w:lang w:val="id_ID" w:bidi="id_ID"/>
        </w:rPr>
        <w:t>Tiga anak laki-laki Terah berada dalam daftar ini: Abram, Nahor, dan Haran. Ini mengakhiri silsilah Sem.</w:t>
      </w:r>
      <w:r>
        <w:rPr>
          <w:lang w:val="id_ID" w:bidi="id_ID"/>
        </w:rPr>
      </w:r>
    </w:p>
    <w:p>
      <w:pPr>
        <w:pStyle w:val="Heading3"/>
      </w:pPr>
      <w:r>
        <w:rPr>
          <w:lang w:val="id_ID" w:bidi="id_ID"/>
        </w:rPr>
        <w:t>Menjelaskan Adegan</w:t>
      </w:r>
    </w:p>
    <w:p>
      <w:pPr/>
      <w:r>
        <w:rPr>
          <w:lang w:val="id_ID" w:bidi="id_ID"/>
        </w:rPr>
      </w:r>
      <w:r>
        <w:rPr>
          <w:lang w:val="id_ID" w:bidi="id_ID"/>
        </w:rPr>
        <w:t>Dengarkan rekaman dari Kejadian 11:10–26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9 adegan.</w:t>
      </w:r>
    </w:p>
    <w:p>
      <w:pPr/>
      <w:r>
        <w:rPr>
          <w:lang w:val="id_ID" w:bidi="id_ID"/>
        </w:rPr>
      </w:r>
      <w:r>
        <w:rPr>
          <w:b/>
          <w:lang w:val="id_ID" w:bidi="id_ID"/>
        </w:rPr>
        <w:t>Dalam adegan pertama:</w:t>
      </w:r>
      <w:r>
        <w:rPr>
          <w:lang w:val="id_ID" w:bidi="id_ID"/>
        </w:rPr>
        <w:t xml:space="preserve"> pada usia 100 tahun, Sem menjadi ayah dari Arpakhsad Sem hidup 500 tahun lagi, memiliki banyak anak laki-laki dan perempuan lainnya, dan kemudian Sem meninggal.</w:t>
      </w:r>
    </w:p>
    <w:p>
      <w:pPr/>
      <w:r>
        <w:rPr>
          <w:lang w:val="id_ID" w:bidi="id_ID"/>
        </w:rPr>
      </w:r>
      <w:r>
        <w:rPr>
          <w:b/>
          <w:lang w:val="id_ID" w:bidi="id_ID"/>
        </w:rPr>
        <w:t>Dalam adegan kedua:</w:t>
      </w:r>
      <w:r>
        <w:rPr>
          <w:lang w:val="id_ID" w:bidi="id_ID"/>
        </w:rPr>
        <w:t xml:space="preserve"> Pada usia 35 tahun, Arpakhsad menjadi ayah dari Selah. Arpakhsad hidup 403 tahun lagi, memiliki banyak anak laki-laki dan perempuan lainnya, dan kemudian Arpakhsad meninggal.</w:t>
      </w:r>
    </w:p>
    <w:p>
      <w:pPr/>
      <w:r>
        <w:rPr>
          <w:lang w:val="id_ID" w:bidi="id_ID"/>
        </w:rPr>
      </w:r>
      <w:r>
        <w:rPr>
          <w:b/>
          <w:lang w:val="id_ID" w:bidi="id_ID"/>
        </w:rPr>
        <w:t>Dalam adegan ketiga:</w:t>
      </w:r>
      <w:r>
        <w:rPr>
          <w:lang w:val="id_ID" w:bidi="id_ID"/>
        </w:rPr>
        <w:t xml:space="preserve"> Pada usia 30 tahun, Selah menjadi ayah dari Eber. Selah hidup 403 tahun lagi, memiliki banyak anak laki-laki dan perempuan lainnya, dan kemudian Selah meninggal.</w:t>
      </w:r>
    </w:p>
    <w:p>
      <w:pPr/>
      <w:r>
        <w:rPr>
          <w:lang w:val="id_ID" w:bidi="id_ID"/>
        </w:rPr>
      </w:r>
      <w:r>
        <w:rPr>
          <w:b/>
          <w:lang w:val="id_ID" w:bidi="id_ID"/>
        </w:rPr>
        <w:t>Dalam adegan keempat:</w:t>
      </w:r>
      <w:r>
        <w:rPr>
          <w:lang w:val="id_ID" w:bidi="id_ID"/>
        </w:rPr>
        <w:t xml:space="preserve"> pada usia 34 tahun, Eber menjadi ayah dari Peleg. Eber hidup 430 tahun lagi, memiliki banyak anak laki-laki dan perempuan lainnya, dan kemudian Eber meninggal.</w:t>
      </w:r>
    </w:p>
    <w:p>
      <w:pPr/>
      <w:r>
        <w:rPr>
          <w:lang w:val="id_ID" w:bidi="id_ID"/>
        </w:rPr>
      </w:r>
      <w:r>
        <w:rPr>
          <w:b/>
          <w:lang w:val="id_ID" w:bidi="id_ID"/>
        </w:rPr>
        <w:t>Dalam adegan kelima:</w:t>
      </w:r>
      <w:r>
        <w:rPr>
          <w:lang w:val="id_ID" w:bidi="id_ID"/>
        </w:rPr>
        <w:t xml:space="preserve"> Pada usia 30 tahun, Peleg menjadi ayah dari Rehu. Peleg hidup 209 tahun lagi, memiliki banyak anak laki-laki dan perempuan lainnya, dan kemudian Peleg meninggal.</w:t>
      </w:r>
    </w:p>
    <w:p>
      <w:pPr/>
      <w:r>
        <w:rPr>
          <w:lang w:val="id_ID" w:bidi="id_ID"/>
        </w:rPr>
      </w:r>
      <w:r>
        <w:rPr>
          <w:b/>
          <w:lang w:val="id_ID" w:bidi="id_ID"/>
        </w:rPr>
        <w:t>Dalam adegan keenam:</w:t>
      </w:r>
      <w:r>
        <w:rPr>
          <w:lang w:val="id_ID" w:bidi="id_ID"/>
        </w:rPr>
        <w:t xml:space="preserve"> Pada usia 32 tahun, Rehu menjadi ayah dari Serug. Rehu hidup 207 tahun lagi, memiliki banyak anak laki-laki dan perempuan lainnya, dan kemudian Rehu meninggal.</w:t>
      </w:r>
    </w:p>
    <w:p>
      <w:pPr/>
      <w:r>
        <w:rPr>
          <w:lang w:val="id_ID" w:bidi="id_ID"/>
        </w:rPr>
      </w:r>
      <w:r>
        <w:rPr>
          <w:b/>
          <w:lang w:val="id_ID" w:bidi="id_ID"/>
        </w:rPr>
        <w:t>Dalam adegan yang ketujuh:</w:t>
      </w:r>
      <w:r>
        <w:rPr>
          <w:lang w:val="id_ID" w:bidi="id_ID"/>
        </w:rPr>
        <w:t xml:space="preserve"> Pada usia 30 tahun, Serug menjadi ayah dari Nahor. Serug hidup 200 tahun lagi, memiliki banyak anak laki-laki dan perempuan lainnya, dan kemudian Serug meninggal.</w:t>
      </w:r>
    </w:p>
    <w:p>
      <w:pPr/>
      <w:r>
        <w:rPr>
          <w:lang w:val="id_ID" w:bidi="id_ID"/>
        </w:rPr>
      </w:r>
      <w:r>
        <w:rPr>
          <w:b/>
          <w:lang w:val="id_ID" w:bidi="id_ID"/>
        </w:rPr>
        <w:t>Dalam adegan kedelapan:</w:t>
      </w:r>
      <w:r>
        <w:rPr>
          <w:lang w:val="id_ID" w:bidi="id_ID"/>
        </w:rPr>
        <w:t xml:space="preserve"> Pada usia 29 tahun, Nahor menjadi ayah dari Terah. Nahor hidup 119 tahun lagi, memiliki banyak anak laki-laki dan perempuan lainnya, dan kemudian Nahor meninggal.</w:t>
      </w:r>
    </w:p>
    <w:p>
      <w:pPr/>
      <w:r>
        <w:rPr>
          <w:lang w:val="id_ID" w:bidi="id_ID"/>
        </w:rPr>
      </w:r>
      <w:r>
        <w:rPr>
          <w:b/>
          <w:lang w:val="id_ID" w:bidi="id_ID"/>
        </w:rPr>
        <w:t>Dalam adegan kesembilan:</w:t>
      </w:r>
      <w:r>
        <w:rPr>
          <w:lang w:val="id_ID" w:bidi="id_ID"/>
        </w:rPr>
        <w:t xml:space="preserve"> Pada usia 70 tahun, Terah menjadi ayah dari Abram, Nahor, dan Haran.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Arpakhsad</w:t>
      </w:r>
    </w:p>
    <w:p>
      <w:pPr>
        <w:pStyle w:val="ListBullet"/>
        <w:spacing w:line="240" w:lineRule="auto"/>
        <w:ind w:left="720"/>
      </w:pPr>
      <w:r>
        <w:rPr>
          <w:lang w:val="id_ID" w:bidi="id_ID"/>
        </w:rPr>
      </w:r>
      <w:r>
        <w:rPr>
          <w:lang w:val="id_ID" w:bidi="id_ID"/>
        </w:rPr>
        <w:t>Syela</w:t>
      </w:r>
    </w:p>
    <w:p>
      <w:pPr>
        <w:pStyle w:val="ListBullet"/>
        <w:spacing w:line="240" w:lineRule="auto"/>
        <w:ind w:left="720"/>
      </w:pPr>
      <w:r>
        <w:rPr>
          <w:lang w:val="id_ID" w:bidi="id_ID"/>
        </w:rPr>
      </w:r>
      <w:r>
        <w:rPr>
          <w:lang w:val="id_ID" w:bidi="id_ID"/>
        </w:rPr>
        <w:t>Eber</w:t>
      </w:r>
    </w:p>
    <w:p>
      <w:pPr>
        <w:pStyle w:val="ListBullet"/>
        <w:spacing w:line="240" w:lineRule="auto"/>
        <w:ind w:left="720"/>
      </w:pPr>
      <w:r>
        <w:rPr>
          <w:lang w:val="id_ID" w:bidi="id_ID"/>
        </w:rPr>
      </w:r>
      <w:r>
        <w:rPr>
          <w:lang w:val="id_ID" w:bidi="id_ID"/>
        </w:rPr>
        <w:t>Peleg</w:t>
      </w:r>
    </w:p>
    <w:p>
      <w:pPr>
        <w:pStyle w:val="ListBullet"/>
        <w:spacing w:line="240" w:lineRule="auto"/>
        <w:ind w:left="720"/>
      </w:pPr>
      <w:r>
        <w:rPr>
          <w:lang w:val="id_ID" w:bidi="id_ID"/>
        </w:rPr>
      </w:r>
      <w:r>
        <w:rPr>
          <w:lang w:val="id_ID" w:bidi="id_ID"/>
        </w:rPr>
        <w:t>Rehu</w:t>
      </w:r>
    </w:p>
    <w:p>
      <w:pPr>
        <w:pStyle w:val="ListBullet"/>
        <w:spacing w:line="240" w:lineRule="auto"/>
        <w:ind w:left="720"/>
      </w:pPr>
      <w:r>
        <w:rPr>
          <w:lang w:val="id_ID" w:bidi="id_ID"/>
        </w:rPr>
      </w:r>
      <w:r>
        <w:rPr>
          <w:lang w:val="id_ID" w:bidi="id_ID"/>
        </w:rPr>
        <w:t>Serug</w:t>
      </w:r>
    </w:p>
    <w:p>
      <w:pPr>
        <w:pStyle w:val="ListBullet"/>
        <w:spacing w:line="240" w:lineRule="auto"/>
        <w:ind w:left="720"/>
      </w:pPr>
      <w:r>
        <w:rPr>
          <w:lang w:val="id_ID" w:bidi="id_ID"/>
        </w:rPr>
      </w:r>
      <w:r>
        <w:rPr>
          <w:lang w:val="id_ID" w:bidi="id_ID"/>
        </w:rPr>
        <w:t>Nahor</w:t>
      </w:r>
    </w:p>
    <w:p>
      <w:pPr>
        <w:pStyle w:val="ListBullet"/>
        <w:spacing w:line="240" w:lineRule="auto"/>
        <w:ind w:left="720"/>
      </w:pPr>
      <w:r>
        <w:rPr>
          <w:lang w:val="id_ID" w:bidi="id_ID"/>
        </w:rPr>
      </w:r>
      <w:r>
        <w:rPr>
          <w:lang w:val="id_ID" w:bidi="id_ID"/>
        </w:rPr>
        <w:t>Terah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Nahor</w:t>
      </w:r>
    </w:p>
    <w:p>
      <w:pPr>
        <w:pStyle w:val="ListBullet"/>
        <w:spacing w:line="240" w:lineRule="auto"/>
        <w:ind w:left="720"/>
      </w:pPr>
      <w:r>
        <w:rPr>
          <w:lang w:val="id_ID" w:bidi="id_ID"/>
        </w:rPr>
      </w:r>
      <w:r>
        <w:rPr>
          <w:lang w:val="id_ID" w:bidi="id_ID"/>
        </w:rPr>
        <w:t>Haran</w:t>
      </w:r>
    </w:p>
    <w:p>
      <w:pPr/>
      <w:r>
        <w:rPr>
          <w:lang w:val="id_ID" w:bidi="id_ID"/>
        </w:rPr>
      </w:r>
      <w:r>
        <w:rPr>
          <w:lang w:val="id_ID" w:bidi="id_ID"/>
        </w:rPr>
        <w:t>Secara berkelompok, perhatikan bagian-bagian dari latar belakang perikop ini.</w:t>
      </w:r>
    </w:p>
    <w:p>
      <w:pPr/>
      <w:r>
        <w:rPr>
          <w:lang w:val="id_ID" w:bidi="id_ID"/>
        </w:rPr>
      </w:r>
      <w:r>
        <w:rPr>
          <w:lang w:val="id_ID" w:bidi="id_ID"/>
        </w:rPr>
        <w:t>Dalam adegan pertama: Pada usia 100 tahun, Sem telah terlihat seperti seorang pria tua. Namun, Sem harus memiliki sesuatu yang dapat mewakili bayi Arpakhsad. Sem hidup selama 500 tahun lagi kemudian meninggal. Anak-anak Sem menguburkannya dan berkabung baginya.</w:t>
      </w:r>
    </w:p>
    <w:p>
      <w:pPr/>
      <w:r>
        <w:rPr>
          <w:lang w:val="id_ID" w:bidi="id_ID"/>
        </w:rPr>
      </w:r>
      <w:r>
        <w:rPr>
          <w:lang w:val="id_ID" w:bidi="id_ID"/>
        </w:rPr>
        <w:t>Dalam adegan kedua: Pada usia 35 tahun, Arpakhsad telah terlihat seperti seorang pria paruh baya. Arpakhsad seharusnya memiliki sesuatu yang dapat mewakili bayi Selah. Arpakhsad hidup selama 403 tahun lagi kemudian meninggal. Anak-anak Arpakhsad menguburkannya dan berkabung baginya.</w:t>
      </w:r>
    </w:p>
    <w:p>
      <w:pPr/>
      <w:r>
        <w:rPr>
          <w:lang w:val="id_ID" w:bidi="id_ID"/>
        </w:rPr>
      </w:r>
      <w:r>
        <w:rPr>
          <w:lang w:val="id_ID" w:bidi="id_ID"/>
        </w:rPr>
        <w:t>Dalam adegan kedua: Pada usia 35 tahun, Selah telah terlihat seperti seorang pria paruh baya. Selah seharusnya memiliki sesuatu yang dapat mewakili bayi Eber. Selah hidup selama 403 tahun lagi kemudian meninggal. Anak-anak Selah menguburkannya dan berkabung baginya.</w:t>
      </w:r>
    </w:p>
    <w:p>
      <w:pPr/>
      <w:r>
        <w:rPr>
          <w:lang w:val="id_ID" w:bidi="id_ID"/>
        </w:rPr>
      </w:r>
      <w:r>
        <w:rPr>
          <w:lang w:val="id_ID" w:bidi="id_ID"/>
        </w:rPr>
        <w:t>Dalam adegan kedua: Pada usia 34 tahun, Eber telah terlihat seperti seorang pria paruh baya. Eber seharusnya memiliki sesuatu yang dapat mewakili bayi Peleg. Eber hidup selama 430 tahun lagi kemudian meninggal. Anak-anak Eber menguburkannya dan berkabung baginya.</w:t>
      </w:r>
    </w:p>
    <w:p>
      <w:pPr/>
      <w:r>
        <w:rPr>
          <w:lang w:val="id_ID" w:bidi="id_ID"/>
        </w:rPr>
      </w:r>
      <w:r>
        <w:rPr>
          <w:lang w:val="id_ID" w:bidi="id_ID"/>
        </w:rPr>
        <w:t>Dalam adegan kedua: Pada usia 30 tahun, Peleg telah terlihat seperti seorang pria paruh baya. Peleg seharusnya memiliki sesuatu yang dapat mewakili bayi Rehu Peleg hidup selama 209 tahun lagi kemudian meninggal. Anak-anak Peleg menguburkannya dan berkabung baginya.</w:t>
      </w:r>
    </w:p>
    <w:p>
      <w:pPr/>
      <w:r>
        <w:rPr>
          <w:lang w:val="id_ID" w:bidi="id_ID"/>
        </w:rPr>
      </w:r>
      <w:r>
        <w:rPr>
          <w:lang w:val="id_ID" w:bidi="id_ID"/>
        </w:rPr>
        <w:t>Dalam adegan kedua: Pada usia 32 tahun, Rehu telah terlihat seperti seorang pria paruh baya. Rehu seharusnya memiliki sesuatu yang dapat mewakili bayi Serug. Rehu hidup selama 207 tahun lagi kemudian meninggal. Anak-anak Rehu menguburkannya dan berkabung baginya.</w:t>
      </w:r>
    </w:p>
    <w:p>
      <w:pPr/>
      <w:r>
        <w:rPr>
          <w:lang w:val="id_ID" w:bidi="id_ID"/>
        </w:rPr>
      </w:r>
      <w:r>
        <w:rPr>
          <w:lang w:val="id_ID" w:bidi="id_ID"/>
        </w:rPr>
        <w:t>Dalam adegan kedua: Pada usia 30 tahun, Serug telah terlihat seperti seorang pria paruh baya. Serug seharusnya memiliki sesuatu yang dapat mewakili bayi Nahor Serug hidup selama 200 tahun lagi kemudian meninggal. Anak-anak Serug menguburkannya dan berkabung baginya.</w:t>
      </w:r>
    </w:p>
    <w:p>
      <w:pPr/>
      <w:r>
        <w:rPr>
          <w:lang w:val="id_ID" w:bidi="id_ID"/>
        </w:rPr>
      </w:r>
      <w:r>
        <w:rPr>
          <w:lang w:val="id_ID" w:bidi="id_ID"/>
        </w:rPr>
        <w:t>Dalam adegan delapan: Pada usia 29 tahun, Nahor telah terlihat seperti seorang pria paruh baya. Nahor seharusnya memiliki sesuatu yang dapat mewakili bayi Terah Nahor hidup selama 119 tahun lagi kemudian meninggal. Anak-anak Nahor menguburkannya dan berkabung baginya.</w:t>
      </w:r>
    </w:p>
    <w:p>
      <w:pPr/>
      <w:r>
        <w:rPr>
          <w:lang w:val="id_ID" w:bidi="id_ID"/>
        </w:rPr>
      </w:r>
      <w:r>
        <w:rPr>
          <w:lang w:val="id_ID" w:bidi="id_ID"/>
        </w:rPr>
        <w:t>Dalam adegan kesembilan: Pada usia 70 tahun, Terah telah terlihat seperti seorang pria tua. Terah seharusnya berada di dekat anak-anaknya Abram, Nahor, dan Haran.</w:t>
      </w:r>
    </w:p>
    <w:p>
      <w:pPr/>
      <w:r>
        <w:rPr>
          <w:lang w:val="id_ID" w:bidi="id_ID"/>
        </w:rPr>
      </w:r>
      <w:r>
        <w:rPr>
          <w:lang w:val="id_ID" w:bidi="id_ID"/>
        </w:rPr>
        <w:t xml:space="preserve">Sekarang, kelompok harus membuat papan cerita, atau menggunakan benda-benda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rekaman dari Kejadian 11:10–26 dalam terjemahan yang paling mudah dimengerti.</w:t>
      </w:r>
    </w:p>
    <w:p>
      <w:pPr/>
      <w:r>
        <w:rPr>
          <w:lang w:val="id_ID" w:bidi="id_ID"/>
        </w:rPr>
      </w:r>
      <w:r>
        <w:rPr>
          <w:lang w:val="id_ID" w:bidi="id_ID"/>
        </w:rPr>
        <w:t xml:space="preserve">Hentikan sebentar rekaman ini di sini. </w:t>
      </w:r>
    </w:p>
    <w:p>
      <w:pPr/>
      <w:r>
        <w:rPr>
          <w:lang w:val="id_ID" w:bidi="id_ID"/>
        </w:rPr>
      </w:r>
      <w:r>
        <w:rPr>
          <w:lang w:val="id_ID" w:bidi="id_ID"/>
        </w:rPr>
        <w:t>Pada langkah ini, kelompok akan memeragakan perikop ini.</w:t>
      </w:r>
    </w:p>
    <w:p>
      <w:pPr/>
      <w:r>
        <w:rPr>
          <w:lang w:val="id_ID" w:bidi="id_ID"/>
        </w:rPr>
      </w:r>
      <w:r>
        <w:rPr>
          <w:lang w:val="id_ID" w:bidi="id_ID"/>
        </w:rPr>
        <w:t>Perikop ini memiliki 9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Sem</w:t>
      </w:r>
    </w:p>
    <w:p>
      <w:pPr>
        <w:pStyle w:val="ListBullet"/>
        <w:spacing w:line="240" w:lineRule="auto"/>
        <w:ind w:left="720"/>
      </w:pPr>
      <w:r>
        <w:rPr>
          <w:lang w:val="id_ID" w:bidi="id_ID"/>
        </w:rPr>
      </w:r>
      <w:r>
        <w:rPr>
          <w:lang w:val="id_ID" w:bidi="id_ID"/>
        </w:rPr>
        <w:t>Arpakhsad</w:t>
      </w:r>
    </w:p>
    <w:p>
      <w:pPr>
        <w:pStyle w:val="ListBullet"/>
        <w:spacing w:line="240" w:lineRule="auto"/>
        <w:ind w:left="720"/>
      </w:pPr>
      <w:r>
        <w:rPr>
          <w:lang w:val="id_ID" w:bidi="id_ID"/>
        </w:rPr>
      </w:r>
      <w:r>
        <w:rPr>
          <w:lang w:val="id_ID" w:bidi="id_ID"/>
        </w:rPr>
        <w:t>Syela</w:t>
      </w:r>
    </w:p>
    <w:p>
      <w:pPr>
        <w:pStyle w:val="ListBullet"/>
        <w:spacing w:line="240" w:lineRule="auto"/>
        <w:ind w:left="720"/>
      </w:pPr>
      <w:r>
        <w:rPr>
          <w:lang w:val="id_ID" w:bidi="id_ID"/>
        </w:rPr>
      </w:r>
      <w:r>
        <w:rPr>
          <w:lang w:val="id_ID" w:bidi="id_ID"/>
        </w:rPr>
        <w:t>Eber</w:t>
      </w:r>
    </w:p>
    <w:p>
      <w:pPr>
        <w:pStyle w:val="ListBullet"/>
        <w:spacing w:line="240" w:lineRule="auto"/>
        <w:ind w:left="720"/>
      </w:pPr>
      <w:r>
        <w:rPr>
          <w:lang w:val="id_ID" w:bidi="id_ID"/>
        </w:rPr>
      </w:r>
      <w:r>
        <w:rPr>
          <w:lang w:val="id_ID" w:bidi="id_ID"/>
        </w:rPr>
        <w:t>Peleg</w:t>
      </w:r>
    </w:p>
    <w:p>
      <w:pPr>
        <w:pStyle w:val="ListBullet"/>
        <w:spacing w:line="240" w:lineRule="auto"/>
        <w:ind w:left="720"/>
      </w:pPr>
      <w:r>
        <w:rPr>
          <w:lang w:val="id_ID" w:bidi="id_ID"/>
        </w:rPr>
      </w:r>
      <w:r>
        <w:rPr>
          <w:lang w:val="id_ID" w:bidi="id_ID"/>
        </w:rPr>
        <w:t>Rehu</w:t>
      </w:r>
    </w:p>
    <w:p>
      <w:pPr>
        <w:pStyle w:val="ListBullet"/>
        <w:spacing w:line="240" w:lineRule="auto"/>
        <w:ind w:left="720"/>
      </w:pPr>
      <w:r>
        <w:rPr>
          <w:lang w:val="id_ID" w:bidi="id_ID"/>
        </w:rPr>
      </w:r>
      <w:r>
        <w:rPr>
          <w:lang w:val="id_ID" w:bidi="id_ID"/>
        </w:rPr>
        <w:t>Serug</w:t>
      </w:r>
    </w:p>
    <w:p>
      <w:pPr>
        <w:pStyle w:val="ListBullet"/>
        <w:spacing w:line="240" w:lineRule="auto"/>
        <w:ind w:left="720"/>
      </w:pPr>
      <w:r>
        <w:rPr>
          <w:lang w:val="id_ID" w:bidi="id_ID"/>
        </w:rPr>
      </w:r>
      <w:r>
        <w:rPr>
          <w:lang w:val="id_ID" w:bidi="id_ID"/>
        </w:rPr>
        <w:t>Nahor</w:t>
      </w:r>
    </w:p>
    <w:p>
      <w:pPr>
        <w:pStyle w:val="ListBullet"/>
        <w:spacing w:line="240" w:lineRule="auto"/>
        <w:ind w:left="720"/>
      </w:pPr>
      <w:r>
        <w:rPr>
          <w:lang w:val="id_ID" w:bidi="id_ID"/>
        </w:rPr>
      </w:r>
      <w:r>
        <w:rPr>
          <w:lang w:val="id_ID" w:bidi="id_ID"/>
        </w:rPr>
        <w:t>Terah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Nahor</w:t>
      </w:r>
    </w:p>
    <w:p>
      <w:pPr>
        <w:pStyle w:val="ListBullet"/>
        <w:spacing w:line="240" w:lineRule="auto"/>
        <w:ind w:left="720"/>
      </w:pPr>
      <w:r>
        <w:rPr>
          <w:lang w:val="id_ID" w:bidi="id_ID"/>
        </w:rPr>
      </w:r>
      <w:r>
        <w:rPr>
          <w:lang w:val="id_ID" w:bidi="id_ID"/>
        </w:rPr>
        <w:t>Haran</w:t>
      </w:r>
    </w:p>
    <w:p>
      <w:pPr/>
      <w:r>
        <w:rPr>
          <w:lang w:val="id_ID" w:bidi="id_ID"/>
        </w:rPr>
      </w:r>
      <w:r>
        <w:rPr>
          <w:lang w:val="id_ID" w:bidi="id_ID"/>
        </w:rPr>
        <w:t>Sebagai kelompok, peragakan perikop ini dua kali. Anda harus memeragakan perikop ini dalam bahasa Anda.</w:t>
      </w:r>
    </w:p>
    <w:p>
      <w:pPr/>
      <w:r>
        <w:rPr>
          <w:lang w:val="id_ID" w:bidi="id_ID"/>
        </w:rPr>
      </w:r>
      <w:r>
        <w:rPr>
          <w:lang w:val="id_ID" w:bidi="id_ID"/>
        </w:rPr>
        <w:t>Pertama, peragakan perikop ini tanpa berhenti. Perhatikan dialog, aliran cerita, alur cerita, dan urutan waktu dari perikop ini. Pastikan Anda tidak melewatkan untuk memerankan bagian-bagian yang sulit atau penting dari bagian teks ini. Bantulah satu sama lain untuk mengingat setiap bagian dari teks. Jeda audio ini di sini dan peragakanlah bagian tersebut.</w:t>
      </w:r>
    </w:p>
    <w:p>
      <w:pPr/>
      <w:r>
        <w:rPr>
          <w:lang w:val="id_ID" w:bidi="id_ID"/>
        </w:rPr>
      </w:r>
      <w:r>
        <w:rPr>
          <w:lang w:val="id_ID" w:bidi="id_ID"/>
        </w:rPr>
        <w:t>Kelompok harus memeragakan cerita ini kedua kalinya. Pada bagian-bagian tertentu dalam peragaan, berhenti sejenak dan tanyakan pada orang yang sedang memerankan tokoh, "Apa yang Anda rasakan atau pikirkan?" Orang yang memerankan tokoh harus menjawab apa yang kira-kira mereka rasakan atau pikirkan jika mereka menjadi tokoh tersebut. Lalu lanjutkan drama ini. 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Anda dapat memerankan setiap adegan dalam dua bagian. Pada bagian pertama, ayah akan menyebutkan usianya, memuji Allah, dan menamai anak sulungnya Pada bagian kedua, anak-anak laki-laki dan perempuan orang itu akan menceritakan usia ayah mereka ketika ayah mereka meninggal. Kemudian anak-anak laki-laki dan perempuan akan menguburkan dan berkabung ayah mereka.</w:t>
      </w:r>
    </w:p>
    <w:p>
      <w:pPr/>
      <w:r>
        <w:rPr>
          <w:lang w:val="id_ID" w:bidi="id_ID"/>
        </w:rPr>
      </w:r>
      <w:r>
        <w:rPr>
          <w:lang w:val="id_ID" w:bidi="id_ID"/>
        </w:rPr>
        <w:t>Sebagai contoh, untuk adegan pertama, mintalah Sem menggendong bayi Arpakhsad dan berkata, "Aku berusia 100 tahun, dan memuji Allah untuk anak ini! Nama anak ini akan menjadi Arpakhsad."</w:t>
      </w:r>
    </w:p>
    <w:p>
      <w:pPr/>
      <w:r>
        <w:rPr>
          <w:lang w:val="id_ID" w:bidi="id_ID"/>
        </w:rPr>
      </w:r>
      <w:r>
        <w:rPr>
          <w:lang w:val="id_ID" w:bidi="id_ID"/>
        </w:rPr>
        <w:t>Hentikan sejenak peragaan. Tanyakan kepada orang yang memerankan Sem, "Apa yang sedang kamu rasakan atau pikirkan?" Orang tersebut mungkin menjawab hal-hal seperti:</w:t>
      </w:r>
    </w:p>
    <w:p>
      <w:pPr>
        <w:pStyle w:val="ListBullet"/>
        <w:spacing w:line="240" w:lineRule="auto"/>
        <w:ind w:left="720"/>
      </w:pPr>
      <w:r>
        <w:rPr>
          <w:lang w:val="id_ID" w:bidi="id_ID"/>
        </w:rPr>
      </w:r>
      <w:r>
        <w:rPr>
          <w:lang w:val="id_ID" w:bidi="id_ID"/>
        </w:rPr>
        <w:t>Aku senang karena bersama anak ini, kita telah mulai menaati perintah Allah untuk berlipat ganda; atau</w:t>
      </w:r>
    </w:p>
    <w:p>
      <w:pPr>
        <w:pStyle w:val="ListBullet"/>
        <w:spacing w:line="240" w:lineRule="auto"/>
        <w:ind w:left="720"/>
      </w:pPr>
      <w:r>
        <w:rPr>
          <w:lang w:val="id_ID" w:bidi="id_ID"/>
        </w:rPr>
      </w:r>
      <w:r>
        <w:rPr>
          <w:lang w:val="id_ID" w:bidi="id_ID"/>
        </w:rPr>
        <w:t>Dengan anak ini, kita memulai generasi baru umat manusia.</w:t>
      </w:r>
    </w:p>
    <w:p>
      <w:pPr/>
      <w:r>
        <w:rPr>
          <w:lang w:val="id_ID" w:bidi="id_ID"/>
        </w:rPr>
      </w:r>
      <w:r>
        <w:rPr>
          <w:lang w:val="id_ID" w:bidi="id_ID"/>
        </w:rPr>
        <w:t>Lanjutkan dramanya.</w:t>
      </w:r>
    </w:p>
    <w:p>
      <w:pPr/>
      <w:r>
        <w:rPr>
          <w:lang w:val="id_ID" w:bidi="id_ID"/>
        </w:rPr>
      </w:r>
      <w:r>
        <w:rPr>
          <w:lang w:val="id_ID" w:bidi="id_ID"/>
        </w:rPr>
        <w:t>Kemudian, mintalah anak-anak Sem berkata, "Ayah kita Sem telah meninggal dengan damai pada usia 600 tahun." Kemudian tunjukkan bagaimana anak-anak Sem menguburkan dan meratapi Sem.</w:t>
      </w:r>
    </w:p>
    <w:p>
      <w:pPr/>
      <w:r>
        <w:rPr>
          <w:lang w:val="id_ID" w:bidi="id_ID"/>
        </w:rPr>
      </w:r>
      <w:r>
        <w:rPr>
          <w:lang w:val="id_ID" w:bidi="id_ID"/>
        </w:rPr>
        <w:t>Ulangi urutan dua bagian yang sama sampai adegan delapan ketika Nahor menamai Terah dan ketika Nahor meninggal.</w:t>
      </w:r>
    </w:p>
    <w:p>
      <w:pPr/>
      <w:r>
        <w:rPr>
          <w:lang w:val="id_ID" w:bidi="id_ID"/>
        </w:rPr>
      </w:r>
      <w:r>
        <w:rPr>
          <w:lang w:val="id_ID" w:bidi="id_ID"/>
        </w:rPr>
        <w:t>Dalam adegan kesembilan, mintalah Terah dan ketiga anaknya melakukan kegiatan bersama. Mereka dapat makan atau berdoa bersama.</w:t>
      </w:r>
    </w:p>
    <w:p>
      <w:pPr/>
      <w:r>
        <w:rPr>
          <w:lang w:val="id_ID" w:bidi="id_ID"/>
        </w:rPr>
      </w:r>
      <w:r>
        <w:rPr>
          <w:lang w:val="id_ID" w:bidi="id_ID"/>
        </w:rPr>
        <w:t>Hentikan sejenak peragaan. Tanyakan kepada orang yang memerankan Terah, "Apa yang sedang kamu rasakan atau pikirkan?" Orang tersebut mungkin menjawab hal-hal seperti:</w:t>
      </w:r>
    </w:p>
    <w:p>
      <w:pPr>
        <w:pStyle w:val="ListBullet"/>
        <w:spacing w:line="240" w:lineRule="auto"/>
        <w:ind w:left="720"/>
      </w:pPr>
      <w:r>
        <w:rPr>
          <w:lang w:val="id_ID" w:bidi="id_ID"/>
        </w:rPr>
      </w:r>
      <w:r>
        <w:rPr>
          <w:lang w:val="id_ID" w:bidi="id_ID"/>
        </w:rPr>
        <w:t>Allah benar-benar memberkati saya dengan tiga anak laki-laki ini; atau</w:t>
      </w:r>
    </w:p>
    <w:p>
      <w:pPr>
        <w:pStyle w:val="ListBullet"/>
        <w:spacing w:line="240" w:lineRule="auto"/>
        <w:ind w:left="720"/>
      </w:pPr>
      <w:r>
        <w:rPr>
          <w:lang w:val="id_ID" w:bidi="id_ID"/>
        </w:rPr>
      </w:r>
      <w:r>
        <w:rPr>
          <w:lang w:val="id_ID" w:bidi="id_ID"/>
        </w:rPr>
        <w:t>Saya merasa bahwa Allah memiliki tujuan yang besar bagi anak-anak laki-laki saya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Kisah-kisah sebelumnya menceritakan bagaimana orang-orang bertambah banyak dan tercerai untuk tinggal di tempat yang berbeda setelah air bah. Perikop ini menunjukkan silsilah Sem yang berakhir pada generasi kesembilan, pada kelahiran anak-anak Terah, Abram, Nahor, dan Haran.</w:t>
      </w:r>
    </w:p>
    <w:p>
      <w:pPr/>
      <w:r>
        <w:rPr>
          <w:lang w:val="id_ID" w:bidi="id_ID"/>
        </w:rPr>
      </w:r>
      <w:r>
        <w:rPr>
          <w:lang w:val="id_ID" w:bidi="id_ID"/>
        </w:rPr>
        <w:t xml:space="preserve">Silsilah dimulai dengan pengantar, "Ini adalah </w:t>
      </w:r>
      <w:r>
        <w:rPr>
          <w:b/>
          <w:lang w:val="id_ID" w:bidi="id_ID"/>
        </w:rPr>
        <w:t>generasi</w:t>
      </w:r>
      <w:r>
        <w:rPr>
          <w:lang w:val="id_ID" w:bidi="id_ID"/>
        </w:rPr>
        <w:t xml:space="preserve">-generasi Sem." Kata Ibrani untuk "generasi-generasi" adalah istilah yang biasanya merujuk kepada kisah atau catatan silsilah seseorang. Itu juga sering diterjemahkan sebagai </w:t>
      </w:r>
      <w:r>
        <w:rPr>
          <w:b/>
          <w:lang w:val="id_ID" w:bidi="id_ID"/>
        </w:rPr>
        <w:t>silsilah</w:t>
      </w:r>
      <w:r>
        <w:rPr>
          <w:lang w:val="id_ID" w:bidi="id_ID"/>
        </w:rPr>
        <w:t>. Dalam kitab Kejadian, kata ini memiliki dua fungsi utama. Pertama, berfungsi untuk menandakan bagian atau kisah baru; itu digunakan tiga belas kali dalam kitab Kejadian. Kedua, ini berfungsi untuk menunjukkan dari keluarga mana seseorang berasal. Informasi ini penting karena status sosial, hak, dan kewajiban seseorang didasarkan pada garis keturunannya. Dalam konteks saat ini, silsilah ini berfungsi untuk memperkenalkan asal usul leluhur Abram. Abram akan menjadi tokoh penting berikutnya.</w:t>
      </w:r>
    </w:p>
    <w:p>
      <w:pPr/>
      <w:r>
        <w:rPr>
          <w:lang w:val="id_ID" w:bidi="id_ID"/>
        </w:rPr>
      </w:r>
      <w:r>
        <w:rPr>
          <w:lang w:val="id_ID" w:bidi="id_ID"/>
        </w:rPr>
        <w:t xml:space="preserve">Karena ini adalah keenam kalinya kata ini muncul, pastikan untuk menggunakan kata yang sama untuk generasi-generasi yang telah Anda gunakan dalam silsilah sebelumnya. Anda dapat merujuk ke Daftar Kata Utama untuk informasi lebih lanjut tentang </w:t>
      </w:r>
      <w:r>
        <w:rPr>
          <w:lang w:val="id_ID" w:bidi="id_ID"/>
        </w:rPr>
        <w:t>generasi-generasi</w:t>
      </w:r>
      <w:r>
        <w:rPr>
          <w:lang w:val="id_ID" w:bidi="id_ID"/>
        </w:rPr>
        <w:t xml:space="preserve"> atau </w:t>
      </w:r>
      <w:r>
        <w:rPr>
          <w:lang w:val="id_ID" w:bidi="id_ID"/>
        </w:rPr>
        <w:t>silsilah</w:t>
      </w:r>
      <w:r>
        <w:rPr>
          <w:lang w:val="id_ID" w:bidi="id_ID"/>
        </w:rPr>
        <w:t>.</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sesi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11:27–32</w:t>
      </w:r>
      <w:r>
        <w:rPr>
          <w:lang w:val="id_ID" w:bidi="id_ID"/>
        </w:rPr>
      </w:r>
    </w:p>
    <w:p>
      <w:pPr>
        <w:pStyle w:val="Heading3"/>
      </w:pPr>
      <w:r>
        <w:rPr>
          <w:lang w:val="id_ID" w:bidi="id_ID"/>
        </w:rPr>
        <w:t>Dengar dan Renungkan</w:t>
      </w:r>
    </w:p>
    <w:p>
      <w:pPr/>
      <w:r>
        <w:rPr>
          <w:lang w:val="id_ID" w:bidi="id_ID"/>
        </w:rPr>
      </w:r>
      <w:r>
        <w:rPr>
          <w:lang w:val="id_ID" w:bidi="id_ID"/>
        </w:rPr>
        <w:t xml:space="preserve"> Dengarkan Kejadian 11:27–32 dan renungkanlah di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Kisah ini adalah tentang keluarga Terah. Ingatlah bahwa kisah sebelumnya adalah tentang silsilah Sem. Generasi terakhir yang disebutkan dalam silsilah Sem's adalah Terah. Perikop ini melanjutkan kisah yang dimulai dengan Terah dan keluarganya. Ini menceritakan lebih banyak tentang anak-anak Terah's dan istri-istri yang telah dinikahi Ini juga berbicara tentang di mana mereka tinggal, dan pada usia berapa Terah meninggal. </w:t>
      </w:r>
    </w:p>
    <w:p>
      <w:pPr/>
      <w:r>
        <w:rPr>
          <w:lang w:val="id_ID" w:bidi="id_ID"/>
        </w:rPr>
      </w:r>
      <w:r>
        <w:rPr>
          <w:lang w:val="id_ID" w:bidi="id_ID"/>
        </w:rPr>
        <w:t>Kisah ini dimulai dengan perkenalan, "sekarang ini adalah generasi-generasi terah." Kata "sekarang" menandakan bagian baru, tetapi bukan sepenuhnya bagian baru. Ini karena kata Ibrani untuk kata "sekarang" menunjukkan bahwa kisah ini masih terhubung dengan kisah sebelumnya. Juga, seperti dalam kisah sebelumnya, kata untuk "generasi-generasi" merujuk pada silsilah seseorang. Ini berarti bahwa kisah ini juga adalah jenis silsilah Silsilah ini berbicara tentang keluarga Terah's keturunannya. Penting untuk diingat bahwa, pada saat itu, keturunan seseorang itu penting. Keturunan seseorang menentukan status sosial, hak, dan kewajibannya.</w:t>
      </w:r>
    </w:p>
    <w:p>
      <w:pPr/>
      <w:r>
        <w:rPr>
          <w:lang w:val="id_ID" w:bidi="id_ID"/>
        </w:rPr>
      </w:r>
      <w:r>
        <w:rPr>
          <w:lang w:val="id_ID" w:bidi="id_ID"/>
        </w:rPr>
        <w:t>Anak-anak Terah adalah Abram, Nahor, dan Haran. Di antara anak-anaknya, hanya Haran yang memiliki anak sendiri. Anak-anaknya adalah Lot, Milka, dan Iska. Tetapi Haran meninggal lebih awal daripada ayahnya, Terah. Dia meninggal di tanah Ur, orang Kasdim tempat ia lahir. Orang-orang Kasdim merujuk kepada orang-orang Babel, jadi Ur adalah nama tempat untuk sebuah wilayah di Babel.</w:t>
      </w:r>
    </w:p>
    <w:p>
      <w:pPr/>
      <w:r>
        <w:rPr>
          <w:lang w:val="id_ID" w:bidi="id_ID"/>
        </w:rPr>
      </w:r>
      <w:r>
        <w:rPr>
          <w:lang w:val="id_ID" w:bidi="id_ID"/>
        </w:rPr>
        <w:t xml:space="preserve">Berhenti dan tunjukkan peta yang menunjukkan </w:t>
      </w:r>
      <w:r>
        <w:rPr>
          <w:lang w:val="id_ID" w:bidi="id_ID"/>
        </w:rPr>
        <w:t>kota Ur di dalam provinsi Babel</w:t>
      </w:r>
      <w:r>
        <w:rPr>
          <w:lang w:val="id_ID" w:bidi="id_ID"/>
        </w:rPr>
        <w:t>.</w:t>
      </w:r>
    </w:p>
    <w:p>
      <w:pPr/>
      <w:r>
        <w:rPr>
          <w:lang w:val="id_ID" w:bidi="id_ID"/>
        </w:rPr>
      </w:r>
      <w:r>
        <w:rPr>
          <w:lang w:val="id_ID" w:bidi="id_ID"/>
        </w:rPr>
        <w:t>Penting untuk diingat bahwa Babel, nama tempat lain untuk Babel, adalah tempat di mana orang-orang telah berencana untuk membangun sebuah kota dan sebuah menara. Allah mencegah orang-orang untuk menyelesaikan proyek bangunan ini dan menyerakkan mereka ke seluruh bumi. Terah dan keluarganya mungkin tinggal di Babel setelah Allah mencerai-BERAI orang-orang. Ini mungkin menjelaskan mengapa tanah Babel, atau tanah Ur orang Kasdim, dikatakan sebagai tanah tempat Haran lahir.</w:t>
      </w:r>
    </w:p>
    <w:p>
      <w:pPr/>
      <w:r>
        <w:rPr>
          <w:lang w:val="id_ID" w:bidi="id_ID"/>
        </w:rPr>
      </w:r>
      <w:r>
        <w:rPr>
          <w:lang w:val="id_ID" w:bidi="id_ID"/>
        </w:rPr>
        <w:t>Istri Haran's tidak disebutkan, tetapi istri-istri Abram dan Nahor's disebutkan. Nahor menikahi salah satu anak perempuan Haran's, Milka. Nahor dan Milka, oleh karena itu adalah kerabat darah. Dalam budaya mereka, pernikahan antara kerabat dekat adalah hal yang umum, kadang-kadang bahkan lebih baik. Ini adalah salah satu cara keluarga mempertahankan hubungan yang kuat dan melestarikan keturunan mereka. Sementara itu, Abram menikahi Sarai. Kisah kemudian mengungkapkan bahwa Sarai adalah saudara perempuan tiri Abram. Ini berarti Abram dan Sarai memiliki ayah yang sama, Terah, tetapi memiliki ibu yang berbeda.</w:t>
      </w:r>
    </w:p>
    <w:p>
      <w:pPr/>
      <w:r>
        <w:rPr>
          <w:lang w:val="id_ID" w:bidi="id_ID"/>
        </w:rPr>
      </w:r>
      <w:r>
        <w:rPr>
          <w:lang w:val="id_ID" w:bidi="id_ID"/>
        </w:rPr>
        <w:t>Berhenti dan diskusikan pertanyaan-pertanyaan berikut:</w:t>
      </w:r>
    </w:p>
    <w:p>
      <w:pPr/>
      <w:r>
        <w:rPr>
          <w:lang w:val="id_ID" w:bidi="id_ID"/>
        </w:rPr>
      </w:r>
      <w:r>
        <w:rPr>
          <w:lang w:val="id_ID" w:bidi="id_ID"/>
        </w:rPr>
        <w:t>Abram dan Sarai tidak memiliki anak karena Sarai itu mandul. Kemandulan merujuk pada ketidakmampuan seorang perempuan untuk mengandung seorang anak. Kemandulan Sarai's disebutkan di sini karena Abram dan Sarai akan menjadi tokoh utama dalam kisah-kisah berikutnya. Kemandulan Sarai's akan menjadi informasi penting dalam kisah-kisah berikutnya.</w:t>
      </w:r>
    </w:p>
    <w:p>
      <w:pPr/>
      <w:r>
        <w:rPr>
          <w:lang w:val="id_ID" w:bidi="id_ID"/>
        </w:rPr>
      </w:r>
      <w:r>
        <w:rPr>
          <w:lang w:val="id_ID" w:bidi="id_ID"/>
        </w:rPr>
        <w:t>Kemudian Terah meninggalkan tanah Ur orang Kasdim untuk pergi ke tanah Kanaan. Kanaan adalah tanah yang dinamai menurut cucu Nuh, Kanaan. Terah membawa Abram dan Sarai, serta cucunya, Lot. Pada titik ini, tidak jelas apa yang terjadi pada Nahor dan Milka, dan anak perempuan Haran's yang lain, Tetapi Terah, Abram, Sarai, dan Lot melakukan perjalanan ke Kanaan. Namun, sebelum mencapai Kanaan, mereka berhenti di tempat yang disebut Haran.</w:t>
      </w:r>
    </w:p>
    <w:p>
      <w:pPr/>
      <w:r>
        <w:rPr>
          <w:lang w:val="id_ID" w:bidi="id_ID"/>
        </w:rPr>
      </w:r>
      <w:r>
        <w:rPr>
          <w:lang w:val="id_ID" w:bidi="id_ID"/>
        </w:rPr>
        <w:t xml:space="preserve">Berhenti dan tunjukkan peta yang menunjukkan </w:t>
      </w:r>
      <w:r>
        <w:rPr>
          <w:lang w:val="id_ID" w:bidi="id_ID"/>
        </w:rPr>
        <w:t>rute dari Ur ke Kanaan, dengan Haran di tengah</w:t>
      </w:r>
      <w:r>
        <w:rPr>
          <w:lang w:val="id_ID" w:bidi="id_ID"/>
        </w:rPr>
        <w:t>.</w:t>
      </w:r>
    </w:p>
    <w:p>
      <w:pPr/>
      <w:r>
        <w:rPr>
          <w:lang w:val="id_ID" w:bidi="id_ID"/>
        </w:rPr>
      </w:r>
      <w:r>
        <w:rPr>
          <w:lang w:val="id_ID" w:bidi="id_ID"/>
        </w:rPr>
        <w:t xml:space="preserve">Tempat ini tidak terkait dengan anak Terah's, Haran, karena tempat ini dieja secara berbeda dalam bahasa Itu berada di Haran di mana Terah, Abram, Sarai, dan Lot akan tinggal untuk beberapa waktu. Itu juga adalah tempat di mana Terah akan mati. Dia meninggal pada usia 205 </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 xml:space="preserve">Dalam sesi ini, Anda akan membantu kelompok memvisualisasikan kisah ini. Anda akan membantu kelompok menggambarkan adegan, latar, dan karakter dalam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Terah dan ketiga anaknya bersama di Ur orang Kasdim. Haran bersama anak-anaknya Lot, Milka, dan Iska.</w:t>
      </w:r>
    </w:p>
    <w:p>
      <w:pPr/>
      <w:r>
        <w:rPr>
          <w:lang w:val="id_ID" w:bidi="id_ID"/>
        </w:rPr>
      </w:r>
      <w:r>
        <w:rPr>
          <w:b/>
          <w:lang w:val="id_ID" w:bidi="id_ID"/>
        </w:rPr>
        <w:t>Adegan kedua:</w:t>
      </w:r>
      <w:r>
        <w:rPr>
          <w:lang w:val="id_ID" w:bidi="id_ID"/>
        </w:rPr>
        <w:t xml:space="preserve"> Haran mati dan dikubur di Ur orang Kasdim.</w:t>
      </w:r>
    </w:p>
    <w:p>
      <w:pPr/>
      <w:r>
        <w:rPr>
          <w:lang w:val="id_ID" w:bidi="id_ID"/>
        </w:rPr>
      </w:r>
      <w:r>
        <w:rPr>
          <w:b/>
          <w:lang w:val="id_ID" w:bidi="id_ID"/>
        </w:rPr>
        <w:t>Adegan ketiga:</w:t>
      </w:r>
      <w:r>
        <w:rPr>
          <w:lang w:val="id_ID" w:bidi="id_ID"/>
        </w:rPr>
        <w:t xml:space="preserve"> Nahor menikahi anak perempuan Haran's Milka. Abram menikahi Sarai. Abram dan Sarai tidak memiliki anak.</w:t>
      </w:r>
    </w:p>
    <w:p>
      <w:pPr/>
      <w:r>
        <w:rPr>
          <w:lang w:val="id_ID" w:bidi="id_ID"/>
        </w:rPr>
      </w:r>
      <w:r>
        <w:rPr>
          <w:b/>
          <w:lang w:val="id_ID" w:bidi="id_ID"/>
        </w:rPr>
        <w:t>Adegan keempat:</w:t>
      </w:r>
      <w:r>
        <w:rPr>
          <w:lang w:val="id_ID" w:bidi="id_ID"/>
        </w:rPr>
        <w:t xml:space="preserve"> Terah, bersama dengan Abram, Sarai, dan Lot memulai perjalanan mereka dari Ur orang Kasdim ke tanah Kanaan. Setelah tiba di Haran, mereka menghentikan perjalanan dan tinggal di sana.</w:t>
      </w:r>
    </w:p>
    <w:p>
      <w:pPr/>
      <w:r>
        <w:rPr>
          <w:lang w:val="id_ID" w:bidi="id_ID"/>
        </w:rPr>
      </w:r>
      <w:r>
        <w:rPr>
          <w:b/>
          <w:lang w:val="id_ID" w:bidi="id_ID"/>
        </w:rPr>
        <w:t>Adegan kelima:</w:t>
      </w:r>
      <w:r>
        <w:rPr>
          <w:lang w:val="id_ID" w:bidi="id_ID"/>
        </w:rPr>
        <w:t xml:space="preserve"> Terah meninggal di Haran pada usia 205 tahun.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Terah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Nahor</w:t>
      </w:r>
    </w:p>
    <w:p>
      <w:pPr>
        <w:pStyle w:val="ListBullet"/>
        <w:spacing w:line="240" w:lineRule="auto"/>
        <w:ind w:left="720"/>
      </w:pPr>
      <w:r>
        <w:rPr>
          <w:lang w:val="id_ID" w:bidi="id_ID"/>
        </w:rPr>
      </w:r>
      <w:r>
        <w:rPr>
          <w:lang w:val="id_ID" w:bidi="id_ID"/>
        </w:rPr>
        <w:t>Haran</w:t>
      </w:r>
    </w:p>
    <w:p>
      <w:pPr>
        <w:pStyle w:val="ListBullet"/>
        <w:spacing w:line="240" w:lineRule="auto"/>
        <w:ind w:left="720"/>
      </w:pPr>
      <w:r>
        <w:rPr>
          <w:lang w:val="id_ID" w:bidi="id_ID"/>
        </w:rPr>
      </w:r>
      <w:r>
        <w:rPr>
          <w:lang w:val="id_ID" w:bidi="id_ID"/>
        </w:rPr>
        <w:t>Milkah</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LoT</w:t>
      </w:r>
    </w:p>
    <w:p>
      <w:pPr/>
      <w:r>
        <w:rPr>
          <w:lang w:val="id_ID" w:bidi="id_ID"/>
        </w:rPr>
      </w:r>
      <w:r>
        <w:rPr>
          <w:lang w:val="id_ID" w:bidi="id_ID"/>
        </w:rPr>
        <w:t>Dalam babak ini, kelompok diminta membuat papan cerita, menggambar, atau menggunakan alat peraga untuk membayangkan cerita beserta aksinya.</w:t>
      </w:r>
    </w:p>
    <w:p>
      <w:pPr/>
      <w:r>
        <w:rPr>
          <w:lang w:val="id_ID" w:bidi="id_ID"/>
        </w:rPr>
      </w:r>
      <w:r>
        <w:rPr>
          <w:lang w:val="id_ID" w:bidi="id_ID"/>
        </w:rPr>
        <w:t>Ingatlah bahwa kisah ini mengikuti "generasi" atau "silsilah Sem." Terah adalah generasi terakhir dalam silsilah Sem. Kisah ini dibuka dengan kata Ibrani yang menunjukkan bahwa ini adalah bagian baru, tetapi bagian baru ini terhubung dengan kisah sebelumnya.</w:t>
      </w:r>
    </w:p>
    <w:p>
      <w:pPr/>
      <w:r>
        <w:rPr>
          <w:lang w:val="id_ID" w:bidi="id_ID"/>
        </w:rPr>
      </w:r>
      <w:r>
        <w:rPr>
          <w:lang w:val="id_ID" w:bidi="id_ID"/>
        </w:rPr>
        <w:t xml:space="preserve">Dalam adegan pertama, Terah dan anak-anaknya, serta cucu-cucunya dari Haran terlihat tinggal bersama di Ur orang </w:t>
      </w:r>
    </w:p>
    <w:p>
      <w:pPr/>
      <w:r>
        <w:rPr>
          <w:lang w:val="id_ID" w:bidi="id_ID"/>
        </w:rPr>
      </w:r>
      <w:r>
        <w:rPr>
          <w:lang w:val="id_ID" w:bidi="id_ID"/>
        </w:rPr>
        <w:t xml:space="preserve">Berhenti dan tunjukkan peta yang menunjukkan </w:t>
      </w:r>
      <w:r>
        <w:rPr>
          <w:lang w:val="id_ID" w:bidi="id_ID"/>
        </w:rPr>
        <w:t>kota Ur di dalam provinsi Babel</w:t>
      </w:r>
      <w:r>
        <w:rPr>
          <w:lang w:val="id_ID" w:bidi="id_ID"/>
        </w:rPr>
        <w:t>.</w:t>
      </w:r>
    </w:p>
    <w:p>
      <w:pPr/>
      <w:r>
        <w:rPr>
          <w:lang w:val="id_ID" w:bidi="id_ID"/>
        </w:rPr>
      </w:r>
      <w:r>
        <w:rPr>
          <w:lang w:val="id_ID" w:bidi="id_ID"/>
        </w:rPr>
        <w:t xml:space="preserve">Anda dapat menggunakan benda dan memberi label bersama dengan nama-nama tempat untuk menunjukkan di mana benda itu tinggal. Pilihan lain adalah menulis nama tempat itu di tanah. Pilihan lain adalah meminta salah satu karakter membuat improvisasi ucapan di mana ia menyebutkan bahwa dirinya berada di Ur orang </w:t>
      </w:r>
    </w:p>
    <w:p>
      <w:pPr/>
      <w:r>
        <w:rPr>
          <w:lang w:val="id_ID" w:bidi="id_ID"/>
        </w:rPr>
      </w:r>
      <w:r>
        <w:rPr>
          <w:lang w:val="id_ID" w:bidi="id_ID"/>
        </w:rPr>
        <w:t xml:space="preserve"> Salah satu karakter mungkin menyebutkan bahwa Haran meninggal di Ur orang Kasdim tempat ia lahir.</w:t>
      </w:r>
    </w:p>
    <w:p>
      <w:pPr/>
      <w:r>
        <w:rPr>
          <w:lang w:val="id_ID" w:bidi="id_ID"/>
        </w:rPr>
      </w:r>
      <w:r>
        <w:rPr>
          <w:lang w:val="id_ID" w:bidi="id_ID"/>
        </w:rPr>
        <w:t>Dalam adegan ketiga, Nahor dan Milka, serta Abram dan Sarai, harus digambarkan sebagai suami dan istri. Penting untuk menunjukkan dalam adegan ini bahwa Sarai itu mandul.</w:t>
      </w:r>
    </w:p>
    <w:p>
      <w:pPr/>
      <w:r>
        <w:rPr>
          <w:lang w:val="id_ID" w:bidi="id_ID"/>
        </w:rPr>
      </w:r>
      <w:r>
        <w:rPr>
          <w:lang w:val="id_ID" w:bidi="id_ID"/>
        </w:rPr>
        <w:t>Dalam adegan keempat, Terah, bersama dengan Abram, Sarai, dan Lot harus dilihat saat bersiap untuk perjalanan yang panjang. Terah dapat digambarkan menjelaskan kepada kelompok ke mana mereka pergi.</w:t>
      </w:r>
    </w:p>
    <w:p>
      <w:pPr/>
      <w:r>
        <w:rPr>
          <w:lang w:val="id_ID" w:bidi="id_ID"/>
        </w:rPr>
      </w:r>
      <w:r>
        <w:rPr>
          <w:lang w:val="id_ID" w:bidi="id_ID"/>
        </w:rPr>
        <w:t xml:space="preserve">Berhenti dan tunjukkan peta yang menunjukkan </w:t>
      </w:r>
      <w:r>
        <w:rPr>
          <w:lang w:val="id_ID" w:bidi="id_ID"/>
        </w:rPr>
        <w:t>rute dari Ur ke Kanaan, dengan Haran di tengah</w:t>
      </w:r>
      <w:r>
        <w:rPr>
          <w:lang w:val="id_ID" w:bidi="id_ID"/>
        </w:rPr>
        <w:t>.</w:t>
      </w:r>
    </w:p>
    <w:p>
      <w:pPr/>
      <w:r>
        <w:rPr>
          <w:lang w:val="id_ID" w:bidi="id_ID"/>
        </w:rPr>
      </w:r>
      <w:r>
        <w:rPr>
          <w:lang w:val="id_ID" w:bidi="id_ID"/>
        </w:rPr>
        <w:t>Kemudian, mereka mungkin ditunjukkan berhenti di Haran. Terah dapat dilihat memerintahkan kelompok untuk menghentikan perjalanan dan berkemah di sana.</w:t>
      </w:r>
    </w:p>
    <w:p>
      <w:pPr/>
      <w:r>
        <w:rPr>
          <w:lang w:val="id_ID" w:bidi="id_ID"/>
        </w:rPr>
      </w:r>
      <w:r>
        <w:rPr>
          <w:lang w:val="id_ID" w:bidi="id_ID"/>
        </w:rPr>
        <w:t>Dalam adegan kelima, Abram, Sarai, dan Lot mungkin terlihat berkabung atas kematian Abram mungkin membuat improvisasi pidato di sini yang menyebutkan usia Terah.</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lima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Terah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Nahor</w:t>
      </w:r>
    </w:p>
    <w:p>
      <w:pPr>
        <w:pStyle w:val="ListBullet"/>
        <w:spacing w:line="240" w:lineRule="auto"/>
        <w:ind w:left="720"/>
      </w:pPr>
      <w:r>
        <w:rPr>
          <w:lang w:val="id_ID" w:bidi="id_ID"/>
        </w:rPr>
      </w:r>
      <w:r>
        <w:rPr>
          <w:lang w:val="id_ID" w:bidi="id_ID"/>
        </w:rPr>
        <w:t>Haran</w:t>
      </w:r>
    </w:p>
    <w:p>
      <w:pPr>
        <w:pStyle w:val="ListBullet"/>
        <w:spacing w:line="240" w:lineRule="auto"/>
        <w:ind w:left="720"/>
      </w:pPr>
      <w:r>
        <w:rPr>
          <w:lang w:val="id_ID" w:bidi="id_ID"/>
        </w:rPr>
      </w:r>
      <w:r>
        <w:rPr>
          <w:lang w:val="id_ID" w:bidi="id_ID"/>
        </w:rPr>
        <w:t>Milkah</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LoT</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bagian-bagian dari kisah tersebut.</w:t>
      </w:r>
    </w:p>
    <w:p>
      <w:pPr/>
      <w:r>
        <w:rPr>
          <w:lang w:val="id_ID" w:bidi="id_ID"/>
        </w:rPr>
      </w:r>
      <w:r>
        <w:rPr>
          <w:lang w:val="id_ID" w:bidi="id_ID"/>
        </w:rPr>
        <w:t>Penting untuk mengingat bahwa satu atau tiga adegan terjadi di Ur orang Kasdim. Kelahiran anak-anak Haran, kematian Haran, dan pernikahan antara Nahor dan Milka, serta Abram dan Sarai semua terjadi di Ur orang Kasdim. Jadi, ketika memerankan satu atau tiga adegan, pastikan bahwa jelas bahwa adegan itu terjadi di Ur orang Kasdim.</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pertama, minta semua karakter muncul di satu rumah. Mereka tinggal di Ur orang Kasdim. Mereka melakukan kegiatan bersama, mungkin berbagi makanan, kegiatan umum yang dilakukan seluruh keluarga bersama selama waktu itu.</w:t>
      </w:r>
    </w:p>
    <w:p>
      <w:pPr/>
      <w:r>
        <w:rPr>
          <w:lang w:val="id_ID" w:bidi="id_ID"/>
        </w:rPr>
      </w:r>
      <w:r>
        <w:rPr>
          <w:lang w:val="id_ID" w:bidi="id_ID"/>
        </w:rPr>
        <w:t>Dalam adegan kedua, untuk menunjukkan bahwa Haran telah meninggal, Haran mungkin berbaring di tanah, bersama ayahnya Terah, saudara-saudaranya, dan anak-anaknya berdiri di sekitarnya dan berkabung atas kematiannya.</w:t>
      </w:r>
    </w:p>
    <w:p>
      <w:pPr/>
      <w:r>
        <w:rPr>
          <w:lang w:val="id_ID" w:bidi="id_ID"/>
        </w:rPr>
      </w:r>
      <w:r>
        <w:rPr>
          <w:lang w:val="id_ID" w:bidi="id_ID"/>
        </w:rPr>
        <w:t>Dalam adegan ketiga, Nahor dan Milka harus dilihat sebagai suami dan istri. Abram dan Sarai juga, harus dilihat sebagai suami dan istri. Untuk menunjukkan bahwa Abram dan Sarai tidak memiliki anak, Nahor dan Milka mungkin dikelilingi oleh anak-anak mereka, sementara Sarai menonton dari kejauhan.</w:t>
      </w:r>
    </w:p>
    <w:p>
      <w:pPr/>
      <w:r>
        <w:rPr>
          <w:lang w:val="id_ID" w:bidi="id_ID"/>
        </w:rPr>
      </w:r>
      <w:r>
        <w:rPr>
          <w:lang w:val="id_ID" w:bidi="id_ID"/>
        </w:rPr>
        <w:t>Hentikan adegannya: Tanyakan kepada para aktor yang memerankan peran Abram dan Sarai, "Bagaimana perasaan kalian?" Anda mungkin mendengar hal-hal seperti, "Kami sedih karena kami tidak memiliki anak kami sendiri," atau "Mungkin, Allah tidak memiliki rencana yang besar untuk kami." Mulai kembali adegannya.</w:t>
      </w:r>
    </w:p>
    <w:p>
      <w:pPr/>
      <w:r>
        <w:rPr>
          <w:lang w:val="id_ID" w:bidi="id_ID"/>
        </w:rPr>
      </w:r>
      <w:r>
        <w:rPr>
          <w:lang w:val="id_ID" w:bidi="id_ID"/>
        </w:rPr>
        <w:t>Adegan keempat harus menunjukkan dua tempat. Yang pertama berada di Ur adalah orang Kasdim di mana Terah, Abram, Sarai, dan Lot sedang bersiap untuk perjalanan itu. Kemudian, dalam perjalanan mereka, mereka berhenti di Haran dan memutuskan untuk tinggal di sana.</w:t>
      </w:r>
    </w:p>
    <w:p>
      <w:pPr/>
      <w:r>
        <w:rPr>
          <w:lang w:val="id_ID" w:bidi="id_ID"/>
        </w:rPr>
      </w:r>
      <w:r>
        <w:rPr>
          <w:lang w:val="id_ID" w:bidi="id_ID"/>
        </w:rPr>
        <w:t>Dalam adegan kelima, Terah meninggal pada usia tua di Haran. Abram, Sarai, dan Lot berkabung atas kematian Terah.</w:t>
      </w:r>
    </w:p>
    <w:p>
      <w:pPr/>
      <w:r>
        <w:rPr>
          <w:lang w:val="id_ID" w:bidi="id_ID"/>
        </w:rPr>
      </w:r>
      <w:r>
        <w:rPr>
          <w:lang w:val="id_ID" w:bidi="id_ID"/>
        </w:rPr>
        <w:t>Hentikan adegannya: Tanyakan kepada para aktor yang memerankan peran Abram dan Sarai, "Bagaimana perasaan kalian?" Anda mungkin mendengar hal-hal seperti, "Kami tidak tahu apa yang harus dilakukan dan ke mana harus pergi sekarang," atau "Saya bertanya-tanya apa yang Allah ingin kita lakukan."</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Kisah ini adalah tentang keluarga Terah, keturunan generasi kesembilan Sem. Ini menceritakan tentang bagaimana keluarganya tumbuh dengan menikah dan memiliki anak. Kisah ini berakhir dalam kematian Terah setelah ia dan anaknya, Abram, istri Abram, Sarai, dan cucunya, Lot telah pindah dari Ur orang Kasdim ke tanah </w:t>
      </w:r>
      <w:r>
        <w:rPr>
          <w:b/>
          <w:lang w:val="id_ID" w:bidi="id_ID"/>
        </w:rPr>
        <w:t>Kanaan</w:t>
      </w:r>
      <w:r>
        <w:rPr>
          <w:lang w:val="id_ID" w:bidi="id_ID"/>
        </w:rPr>
        <w:t xml:space="preserve">. Kanaan adalah tanah yang dinamai menurut cucu Nuh, Kanaan. Tanah ini akan penting dalam kisah-kisah kemudian karena ini akan menjadi tanah yang Allah akan berjanji untuk diberikan kepada keturunan Itu akan dianggap sebagai tanah yang dijanjikan sampai kitab Ulangan, dan kemudian, tanah yang akan disebut orang Israel sebagai tanah kelahiran mereka. </w:t>
      </w:r>
    </w:p>
    <w:p>
      <w:pPr/>
      <w:r>
        <w:rPr>
          <w:lang w:val="id_ID" w:bidi="id_ID"/>
        </w:rPr>
      </w:r>
      <w:r>
        <w:rPr>
          <w:lang w:val="id_ID" w:bidi="id_ID"/>
        </w:rPr>
        <w:t>Tunjukkan lagi peta rute dari Ur ke Kanaan, dengan Haran di tengah.</w:t>
      </w:r>
    </w:p>
    <w:p>
      <w:pPr/>
      <w:r>
        <w:rPr>
          <w:lang w:val="id_ID" w:bidi="id_ID"/>
        </w:rPr>
      </w:r>
      <w:r>
        <w:rPr>
          <w:lang w:val="id_ID" w:bidi="id_ID"/>
        </w:rPr>
        <w:t xml:space="preserve">Kisah ini dimulai dengan perkenalan, "sekarang ini adalah </w:t>
      </w:r>
      <w:r>
        <w:rPr>
          <w:b/>
          <w:lang w:val="id_ID" w:bidi="id_ID"/>
        </w:rPr>
        <w:t>generasi</w:t>
      </w:r>
      <w:r>
        <w:rPr>
          <w:lang w:val="id_ID" w:bidi="id_ID"/>
        </w:rPr>
        <w:t xml:space="preserve">-generasi terah." Kata Ibrani untuk 'keturunan" merujuk pada kisah atau catatan leluhur seseorang. Itu juga diterjemahkan sebagai silsilah atau sejarah. Itu adalah kata penting dalam Kejadian yang muncul tiga belas kali. Keturunan seseorang penting karena itu adalah dasar dari status sosial, hak, dan kewajiban seseorang. Dalam kisah ini, silsilah ini berbicara tentang keluarga Terah dan bagaimana mereka pindah dari Ur orang Kasdim ke tanah Kanaan. Karena ini adalah ketujuh kalinya kata ini muncul, pastikan untuk menggunakan kata yang sama untuk generasi-generasi yang telah Anda gunakan dalam silsilah sebelumnya. Anda dapat merujuk kepada Glosarium Utama untuk informasi lebih lanjut tentang </w:t>
      </w:r>
      <w:r>
        <w:rPr>
          <w:lang w:val="id_ID" w:bidi="id_ID"/>
        </w:rPr>
        <w:t>silsilah</w:t>
      </w:r>
      <w:r>
        <w:rPr>
          <w:lang w:val="id_ID" w:bidi="id_ID"/>
        </w:rPr>
        <w:t xml:space="preserve"> dan </w:t>
      </w:r>
      <w:r>
        <w:rPr>
          <w:lang w:val="id_ID" w:bidi="id_ID"/>
        </w:rPr>
        <w:t>keturunan</w:t>
      </w:r>
      <w:r>
        <w:rPr>
          <w:lang w:val="id_ID" w:bidi="id_ID"/>
        </w:rPr>
        <w:t>.</w:t>
      </w:r>
    </w:p>
    <w:p>
      <w:pPr/>
      <w:r>
        <w:rPr>
          <w:lang w:val="id_ID" w:bidi="id_ID"/>
        </w:rPr>
      </w:r>
      <w:r>
        <w:rPr>
          <w:lang w:val="id_ID" w:bidi="id_ID"/>
        </w:rPr>
        <w:t xml:space="preserve">Terah memiliki tiga anak laki-laki: Abram, Nahor, dan Haran. Haran memiliki anak-anaknya sendiri. Nahor menikahi anak perempuan Haran, Milka, dan Abram menikahi Namun Abram dan Sarai tidak memiliki anak. Ini karena Sarai itu </w:t>
      </w:r>
      <w:r>
        <w:rPr>
          <w:b/>
          <w:lang w:val="id_ID" w:bidi="id_ID"/>
        </w:rPr>
        <w:t>mandul</w:t>
      </w:r>
      <w:r>
        <w:rPr>
          <w:lang w:val="id_ID" w:bidi="id_ID"/>
        </w:rPr>
        <w:t>. Kemandulan merujuk pada ketidakmampuan seorang perempuan untuk mengandung seorang anak. Karena Allah memerintahkan manusia untuk berkembang biak dan memenuhi bumi, melahirkan anak dianggap sebagai berkat besar yang memenuhi kehendak Allah. Di sisi lain, ketidakmampuan untuk melahirkan anak dianggap sebagai aib yang besar. Orang-orang berpikir bahwa perempuan yang tidak dapat memiliki anak dikutuk oleh Allah. Jadi, orang-orang sering memperlakukan mereka dengan ejekan dan penghinaan. Tetapi kemandulan Sarai yang disebutkan di sini hanya karena Abram dan Sarai akan menjadi tokoh utama dalam kisah-kisah berikutnya. Kemandulan Sarai's akan menjadi informasi penting dalam kisah-kisah berikutnya.</w:t>
      </w:r>
    </w:p>
    <w:p>
      <w:pPr/>
      <w:r>
        <w:rPr>
          <w:lang w:val="id_ID" w:bidi="id_ID"/>
        </w:rPr>
      </w:r>
      <w:r>
        <w:rPr>
          <w:lang w:val="id_ID" w:bidi="id_ID"/>
        </w:rPr>
        <w:t>Terah meninggalkan Ur orang Kasdim untuk melakukan perjalanan ke tanah Kanaan Dia membawa Abram, Sarai, dan Lot. Tetapi sebelum berhasil ke Kanaan, mereka berhenti di Haran dan memutuskan untuk tinggal di sana. Terah meninggal di Haran pada usia 205.</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12:1–9</w:t>
      </w:r>
      <w:r>
        <w:rPr>
          <w:lang w:val="id_ID" w:bidi="id_ID"/>
        </w:rPr>
      </w:r>
    </w:p>
    <w:p>
      <w:pPr>
        <w:pStyle w:val="Heading3"/>
      </w:pPr>
      <w:r>
        <w:rPr>
          <w:lang w:val="id_ID" w:bidi="id_ID"/>
        </w:rPr>
        <w:t>Dengar dan Renungkan</w:t>
      </w:r>
    </w:p>
    <w:p>
      <w:pPr/>
      <w:r>
        <w:rPr>
          <w:lang w:val="id_ID" w:bidi="id_ID"/>
        </w:rPr>
      </w:r>
      <w:r>
        <w:rPr>
          <w:lang w:val="id_ID" w:bidi="id_ID"/>
        </w:rPr>
        <w:t>Dengarkan Kejadian 12:1–9 dan renungkan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kamu tidak suka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Kisah ini adalah tentang panggilan dan janji Allah kepada Abram, dan perjalanan Abram dari Haran ke Kanaan. Kisah ini dimulai dengan kata "sekarang" yang menunjukkan bahwa ini adalah kisah baru. Tetapi kata Ibrani untuk "sekarang" menunjukkan bahwa kisah baru ini masih terkait dengan kisah sebelumnya. Dalam kisah sebelumnya, Terah, ayah Abram, membawa Abram, istrinya Sarai, dan Lot untuk melakukan perjalanan dari Ur orang Kasdim ke tanah Kanaan. Tetapi sebelum sampai di Kanaan, mereka berhenti di Haran dan tinggal di sana. Kisah sebelumnya juga menyebutkan bahwa Terah meninggal di Haran, tetapi hanya untuk menunjukkan bahwa dia tidak akan lagi memainkan peran penting dalam kisah-kisah berikutnya. Meskipun Terah akhirnya meninggal, kisah ini dimulai dengan Abram yang masih tinggal bersama ayahnya di Haran.</w:t>
      </w:r>
    </w:p>
    <w:p>
      <w:pPr/>
      <w:r>
        <w:rPr>
          <w:lang w:val="id_ID" w:bidi="id_ID"/>
        </w:rPr>
      </w:r>
      <w:r>
        <w:rPr>
          <w:lang w:val="id_ID" w:bidi="id_ID"/>
        </w:rPr>
        <w:t xml:space="preserve">Berhenti dan perlihatkan gambar </w:t>
      </w:r>
      <w:r>
        <w:rPr>
          <w:lang w:val="id_ID" w:bidi="id_ID"/>
        </w:rPr>
        <w:t>lanskap Haran</w:t>
      </w:r>
      <w:r>
        <w:rPr>
          <w:lang w:val="id_ID" w:bidi="id_ID"/>
        </w:rPr>
        <w:t>.</w:t>
      </w:r>
    </w:p>
    <w:p>
      <w:pPr/>
      <w:r>
        <w:rPr>
          <w:lang w:val="id_ID" w:bidi="id_ID"/>
        </w:rPr>
      </w:r>
      <w:r>
        <w:rPr>
          <w:lang w:val="id_ID" w:bidi="id_ID"/>
        </w:rPr>
        <w:t>Pada awal kisah, Allah memerintahkan Abram untuk meninggalkan negerinya. Negara seseorang merujuk pada tanah tempat dia dilahirkan, dan tanah tempat dia menghabiskan sebagian besar hidupnya. Ini juga merupakan tempat seseorang bekerja untuk memenuhi kebutuhan keluarganya. Allah juga memerintahkan Abram untuk meninggalkan kerabatnya. Pada saat itu, keluarga dan kerabat cenderung tinggal berdekatan. Inilah cara mereka saling melindungi dan melestarikan garis keturunan keluarga mereka. Kemudian Allah juga berfirman kepada Abram untuk meninggalkan "rumah ayahnya." Sebuah rumah tangga biasanya terdiri dari seorang ayah, ibu, anak-anak mereka, dan para pelayan. Pemimpin rumah tangga adalah laki-laki tertua dalam keluarga itu. Anak-anak, bahkan ketika mereka sudah menikah, seringkali tetap tinggal bersama atau dekat dengan ayah mereka, karena inilah yang memberikan hak kepada mereka untuk memperoleh warisan. Dengan meninggalkan negerinya, Abram meninggalkan mata pencahariannya. Dengan meninggalkan kerabatnya, tidak ada seorang pun yang dapat melindunginya dari bahaya apa pun. Dengan meninggalkan rumah tangga ayahnya, ia meninggalkan klaim apa pun atas warisan. Dengan kata lain, Allah menyuruh Abram untuk meninggalkan setiap sumber keamanannya. Sebaliknya, Allah ingin Abram percaya kepada-Nya ketika Ia menuntunnya pada janji-Nya.</w:t>
      </w:r>
    </w:p>
    <w:p>
      <w:pPr/>
      <w:r>
        <w:rPr>
          <w:lang w:val="id_ID" w:bidi="id_ID"/>
        </w:rPr>
      </w:r>
      <w:r>
        <w:rPr>
          <w:lang w:val="id_ID" w:bidi="id_ID"/>
        </w:rPr>
        <w:t>Kemudian, dengan berbicara langsung, Allah menjanjikan beberapa hal kepada Abram. Ucapan langsung merujuk kepada ucapan yang melaporkan kata-kata yang sebenarnya dari seorang pembicara. Dalam hal ini, itu merujuk pada kata-kata janji Allah yang sebenarnya kepada Abram. Pertama, Allah berjanji bahwa Allah akan membuat Abram menjadi bangsa yang besar. Ini berarti bahwa Allah akan membuat Abram menghasilkan banyak keturunan, memiliki tanah, dan menjadi bangsa yang penting dan kuat. Kedua, Allah akan memberkati Abram dan keturunannya. Gagasan tentang berkat sangat penting dalam janji-janji ini. Berkat adalah ketika seseorang memberikan kebaikan kepada orang lain. Dalam kisah ini, artinya Allah akan melindungi Abram, memberinya kesuksesan, dan memberinya kekayaan yang besar. Ketiga, Allah akan membuat nama Abram besar. Ini berarti bahwa Allah akan memberikan kehormatan yang besar kepada Abram sehingga semua orang di dunia akan tahu tentang kepercayaannya kepada Allah. Pada gilirannya, Allah mengharapkan Abram menjadi berkat bagi orang lain. Keempat, Allah akan menentukan bagaimana Ia akan memperlakukan bangsa-bangsa lain tergantung pada bagaimana mereka akan memperlakukan Abram. Orang-orang yang memberkati Abram, Allah juga akan memberkati. Orang-orang yang berbuat jahat kepada Abram, akan dikutuk oleh Allah. Di sini, gagasan kutukan Allah berarti bahwa Allah akan menyebabkan bencana terjadi pada orang itu. Akhirnya, Allah berjanji bahwa keluarga-keluarga di dunia akan diberkati melalui Abram. Akan terungkap kemudian bahwa janji-janji ini tidak hanya untuk Abram, tetapi juga untuk keturunannya.</w:t>
      </w:r>
    </w:p>
    <w:p>
      <w:pPr/>
      <w:r>
        <w:rPr>
          <w:lang w:val="id_ID" w:bidi="id_ID"/>
        </w:rPr>
      </w:r>
      <w:r>
        <w:rPr>
          <w:lang w:val="id_ID" w:bidi="id_ID"/>
        </w:rPr>
        <w:t>Berhenti dan diskusikan pertanyaan-pertanyaan berikut:</w:t>
      </w:r>
    </w:p>
    <w:p>
      <w:pPr/>
      <w:r>
        <w:rPr>
          <w:lang w:val="id_ID" w:bidi="id_ID"/>
        </w:rPr>
      </w:r>
      <w:r>
        <w:rPr>
          <w:lang w:val="id_ID" w:bidi="id_ID"/>
        </w:rPr>
        <w:t>Abram menaati Allah. Pada usia 75, Abram meninggalkan Haran bersama istrinya, Sarai, keponakannya, Lot, dan semua orang dan harta benda yang mereka miliki di Haran. Mereka meninggalkan Haran untuk pergi ke tanah Kanaan. Kanaan adalah tanah yang dinamai menurut cucu Nuh, Kanaan. Harta yang mereka bawa bersama mereka kemungkinan termasuk ternak seperti domba dan sapi. Orang-orang yang mereka miliki tidak merujuk kepada anak-anak mereka karena Sarai itu mandul, yang berarti dia tidak memiliki anak. Kemungkinan besar, itu merujuk pada para hamba. Seorang hamba adalah seseorang yang tinggal di rumah tangga yang sama dengan tuannya untuk melayani kebutuhan keluarga tuannya. Tidak jelas berapa lama perjalanan itu, tetapi mereka tiba di Kanaan setelah beberapa waktu.</w:t>
      </w:r>
    </w:p>
    <w:p>
      <w:pPr/>
      <w:r>
        <w:rPr>
          <w:lang w:val="id_ID" w:bidi="id_ID"/>
        </w:rPr>
      </w:r>
      <w:r>
        <w:rPr>
          <w:lang w:val="id_ID" w:bidi="id_ID"/>
        </w:rPr>
        <w:t>Abram melakukan perjalanan melalui tanah Kanaan. Dia mencapai lokasi pohon besar Moreh di Sikhem. Pohon besar Moreh adalah tempat yang terkenal. Di bawah pohon ini para imam Kanaan mengajar orang-orang Kanaan tentang penyembahan kepada dewa-dewa mereka. Oleh karena itu, tempat itu adalah tempat kudus bagi orang Kanaan. Menurut kisah itu, pohon suci ini terletak di kota yang disebut Sikhem. Pada saat itu, orang Kanaan tinggal di sana.</w:t>
      </w:r>
    </w:p>
    <w:p>
      <w:pPr/>
      <w:r>
        <w:rPr>
          <w:lang w:val="id_ID" w:bidi="id_ID"/>
        </w:rPr>
      </w:r>
      <w:r>
        <w:rPr>
          <w:lang w:val="id_ID" w:bidi="id_ID"/>
        </w:rPr>
        <w:t xml:space="preserve">Berhenti dan perlihatkan gambar </w:t>
      </w:r>
      <w:r>
        <w:rPr>
          <w:lang w:val="id_ID" w:bidi="id_ID"/>
        </w:rPr>
        <w:t>pohon besar Moreh</w:t>
      </w:r>
      <w:r>
        <w:rPr>
          <w:lang w:val="id_ID" w:bidi="id_ID"/>
        </w:rPr>
        <w:t xml:space="preserve">. Perlihatkan juga gambar </w:t>
      </w:r>
      <w:r>
        <w:rPr>
          <w:lang w:val="id_ID" w:bidi="id_ID"/>
        </w:rPr>
        <w:t>kota Sikhem</w:t>
      </w:r>
      <w:r>
        <w:rPr>
          <w:lang w:val="id_ID" w:bidi="id_ID"/>
        </w:rPr>
        <w:t>.</w:t>
      </w:r>
    </w:p>
    <w:p>
      <w:pPr/>
      <w:r>
        <w:rPr>
          <w:lang w:val="id_ID" w:bidi="id_ID"/>
        </w:rPr>
      </w:r>
      <w:r>
        <w:rPr>
          <w:lang w:val="id_ID" w:bidi="id_ID"/>
        </w:rPr>
        <w:t>Kemudian, Allah menampakkan diri kepada Abram di tempat itu. Tidak jelas dalam bentuk apa Allah menampakkan diri kepada Abram, tetapi yang pasti adalah bahwa Allah mengucapkan janji lain kepada Abram. Allah mengatakan bahwa Ia akan memberikan "tanah ini" kepada keturunan Abram. Di sini, "keturunan" berarti keturunan Abram, dan "tanah ini" merujuk pada tanah Kanaan. Ini berarti bahwa Allah akan memberikan tanah Kanaan untuk keturunan Abram untuk dimiliki dan ditinggali. Setelah menerima janji ini, Abram membangun mezbah untuk Allah. Mezbah terbuat dari batu-batu yang digunakan untuk ritual pengorbanan.</w:t>
      </w:r>
    </w:p>
    <w:p>
      <w:pPr/>
      <w:r>
        <w:rPr>
          <w:lang w:val="id_ID" w:bidi="id_ID"/>
        </w:rPr>
      </w:r>
      <w:r>
        <w:rPr>
          <w:lang w:val="id_ID" w:bidi="id_ID"/>
        </w:rPr>
        <w:t xml:space="preserve">Berhenti dan perlihatkan gambar mezbah yang </w:t>
      </w:r>
      <w:r>
        <w:rPr>
          <w:lang w:val="id_ID" w:bidi="id_ID"/>
        </w:rPr>
        <w:t>terbuat dari tumpukan batu dengan seseorang yang mempersembahkan korban binatang di atasnya</w:t>
      </w:r>
      <w:r>
        <w:rPr>
          <w:lang w:val="id_ID" w:bidi="id_ID"/>
        </w:rPr>
        <w:t>.</w:t>
      </w:r>
    </w:p>
    <w:p>
      <w:pPr/>
      <w:r>
        <w:rPr>
          <w:lang w:val="id_ID" w:bidi="id_ID"/>
        </w:rPr>
      </w:r>
      <w:r>
        <w:rPr>
          <w:lang w:val="id_ID" w:bidi="id_ID"/>
        </w:rPr>
        <w:t>Meskipun tidak disebutkan, Abram kemungkinan telah mempersembahkan korban kepada Allah sebagai tanggapan atas janji Allah. Dengan melakukan ini, Abram menandai Sikhem sebagai wilayah Allah. Inilah sebabnya dalam kisah-kisah kemudian, Sikhem akan menjadi tempat di mana peristiwa-peristiwa penting akan terjadi dalam kehidupan keturunan Abram.</w:t>
      </w:r>
    </w:p>
    <w:p>
      <w:pPr/>
      <w:r>
        <w:rPr>
          <w:lang w:val="id_ID" w:bidi="id_ID"/>
        </w:rPr>
      </w:r>
      <w:r>
        <w:rPr>
          <w:lang w:val="id_ID" w:bidi="id_ID"/>
        </w:rPr>
        <w:t>Abram tidak tetap berada di Sikhem. Ia melanjutkan perjalanannya dan mendirikan kemah di daerah pegunungan dengan Betel di barat dan Ai di timur.</w:t>
      </w:r>
    </w:p>
    <w:p>
      <w:pPr/>
      <w:r>
        <w:rPr>
          <w:lang w:val="id_ID" w:bidi="id_ID"/>
        </w:rPr>
      </w:r>
      <w:r>
        <w:rPr>
          <w:lang w:val="id_ID" w:bidi="id_ID"/>
        </w:rPr>
        <w:t xml:space="preserve">Berhenti dan tunjukkan gambar </w:t>
      </w:r>
      <w:r>
        <w:rPr>
          <w:lang w:val="id_ID" w:bidi="id_ID"/>
        </w:rPr>
        <w:t>daerah perbukitan</w:t>
      </w:r>
      <w:r>
        <w:rPr>
          <w:lang w:val="id_ID" w:bidi="id_ID"/>
        </w:rPr>
        <w:t xml:space="preserve">dan sebuah peta yang menunjukkan </w:t>
      </w:r>
      <w:r>
        <w:rPr>
          <w:lang w:val="id_ID" w:bidi="id_ID"/>
        </w:rPr>
        <w:t>letaknya antara Betel dan Ai</w:t>
      </w:r>
      <w:r>
        <w:rPr>
          <w:lang w:val="id_ID" w:bidi="id_ID"/>
        </w:rPr>
        <w:t>.</w:t>
      </w:r>
    </w:p>
    <w:p>
      <w:pPr/>
      <w:r>
        <w:rPr>
          <w:lang w:val="id_ID" w:bidi="id_ID"/>
        </w:rPr>
      </w:r>
      <w:r>
        <w:rPr>
          <w:lang w:val="id_ID" w:bidi="id_ID"/>
        </w:rPr>
        <w:t>Kemah adalah tempat perteduhan yang terbuat dari kain tenunan atau kulit binatang yang didukung oleh tiang kayu. Oleh karena itu itu adalah tempat perteduhan yang bisa dipindah-pindah dan bersifat sementara. Ini berarti bahwa Abram tidak tinggal di sana untuk waktu yang lama.</w:t>
      </w:r>
    </w:p>
    <w:p>
      <w:pPr/>
      <w:r>
        <w:rPr>
          <w:lang w:val="id_ID" w:bidi="id_ID"/>
        </w:rPr>
      </w:r>
      <w:r>
        <w:rPr>
          <w:lang w:val="id_ID" w:bidi="id_ID"/>
        </w:rPr>
        <w:t xml:space="preserve">Berhenti dan perlihatkan gambar </w:t>
      </w:r>
      <w:r>
        <w:rPr>
          <w:lang w:val="id_ID" w:bidi="id_ID"/>
        </w:rPr>
        <w:t>sebuah tenda dengan para pemukim manusia di dalamnya</w:t>
      </w:r>
      <w:r>
        <w:rPr>
          <w:lang w:val="id_ID" w:bidi="id_ID"/>
        </w:rPr>
        <w:t>.</w:t>
      </w:r>
    </w:p>
    <w:p>
      <w:pPr/>
      <w:r>
        <w:rPr>
          <w:lang w:val="id_ID" w:bidi="id_ID"/>
        </w:rPr>
      </w:r>
      <w:r>
        <w:rPr>
          <w:lang w:val="id_ID" w:bidi="id_ID"/>
        </w:rPr>
        <w:t xml:space="preserve">Di negara pegunungan itu, Abram kembali membangun mezbah untuk Allah. Dia juga memanggil nama Allah. Ini berarti bahwa Abram menyembah Allah di tempat itu. Ingatlah juga bahwa nama Allah yang digunakan dalam kisah ini adalah Yahweh, nama pribadi untuk Allah. </w:t>
      </w:r>
    </w:p>
    <w:p>
      <w:pPr/>
      <w:r>
        <w:rPr>
          <w:lang w:val="id_ID" w:bidi="id_ID"/>
        </w:rPr>
      </w:r>
      <w:r>
        <w:rPr>
          <w:lang w:val="id_ID" w:bidi="id_ID"/>
        </w:rPr>
        <w:t>Kemudian, setelah beberapa waktu, Abram melanjutkan perjalanannya menuju Negeb. Bahasa Ibrani untuk Negeb berarti tanah kering, yang merujuk pada wilayah padang pasir di bagian selatan Kanaan. Wilayah ini sebagian besar kering karena tidak ada banyak hujan di bagian tanah ini. Oleh karena itu, mata pencaharian seperti bertani dan beternak hampir mustahil dilakukan.</w:t>
      </w:r>
    </w:p>
    <w:p>
      <w:pPr/>
      <w:r>
        <w:rPr>
          <w:lang w:val="id_ID" w:bidi="id_ID"/>
        </w:rPr>
      </w:r>
      <w:r>
        <w:rPr>
          <w:lang w:val="id_ID" w:bidi="id_ID"/>
        </w:rPr>
        <w:t xml:space="preserve">Berhenti dan perlihatkan gambar </w:t>
      </w:r>
      <w:r>
        <w:rPr>
          <w:lang w:val="id_ID" w:bidi="id_ID"/>
        </w:rPr>
        <w:t>padang pasir Negeb</w:t>
      </w:r>
      <w:r>
        <w:rPr>
          <w:lang w:val="id_ID" w:bidi="id_ID"/>
        </w:rPr>
        <w:t>.</w:t>
      </w:r>
    </w:p>
    <w:p>
      <w:pPr/>
      <w:r>
        <w:rPr>
          <w:lang w:val="id_ID" w:bidi="id_ID"/>
        </w:rPr>
      </w:r>
      <w:r>
        <w:rPr>
          <w:lang w:val="id_ID" w:bidi="id_ID"/>
        </w:rPr>
        <w:t>Arah perjalanan Abram adalah dari Utara ke Selatan, melewati tiga tempat: Sikhem, negara pegunungan antara Betel dan Ai, dan Negeb. Dengan demikian, Abram benar-benar melihat tanah yang telah Allah firmankan akan ditunjukkan kepadanya.</w:t>
      </w:r>
    </w:p>
    <w:p>
      <w:pPr/>
      <w:r>
        <w:rPr>
          <w:lang w:val="id_ID" w:bidi="id_ID"/>
        </w:rPr>
      </w:r>
      <w:r>
        <w:rPr>
          <w:lang w:val="id_ID" w:bidi="id_ID"/>
        </w:rPr>
        <w:t xml:space="preserve">Berhenti dan tunjukkan </w:t>
      </w:r>
      <w:r>
        <w:rPr>
          <w:lang w:val="id_ID" w:bidi="id_ID"/>
        </w:rPr>
        <w:t>rute yang diambil oleh Abram, Sarai, dan Lot, mulai dari Haran, kemudian ke Sikhem, lalu ke daerah pegunungan antara Betel dan Ai, dan kemudian ke Negeb</w:t>
      </w:r>
      <w:r>
        <w:rPr>
          <w:lang w:val="id_ID" w:bidi="id_ID"/>
        </w:rPr>
        <w:t>.</w:t>
      </w:r>
      <w:r>
        <w:rPr>
          <w:lang w:val="id_ID" w:bidi="id_ID"/>
        </w:rPr>
      </w:r>
    </w:p>
    <w:p>
      <w:pPr>
        <w:pStyle w:val="Heading3"/>
      </w:pPr>
      <w:r>
        <w:rPr>
          <w:lang w:val="id_ID" w:bidi="id_ID"/>
        </w:rPr>
        <w:t>Menjelaskan Adegan</w:t>
      </w:r>
    </w:p>
    <w:p>
      <w:pPr/>
      <w:r>
        <w:rPr>
          <w:lang w:val="id_ID" w:bidi="id_ID"/>
        </w:rPr>
      </w:r>
      <w:r>
        <w:rPr>
          <w:lang w:val="id_ID" w:bidi="id_ID"/>
        </w:rPr>
        <w:t>Dengarkan teksnya sekali lagi dalam versi yang paling mudah dimengerti.</w:t>
      </w:r>
    </w:p>
    <w:p>
      <w:pPr/>
      <w:r>
        <w:rPr>
          <w:lang w:val="id_ID" w:bidi="id_ID"/>
        </w:rPr>
      </w:r>
      <w:r>
        <w:rPr>
          <w:lang w:val="id_ID" w:bidi="id_ID"/>
        </w:rPr>
        <w:t xml:space="preserve">Dalam sesi ini, Anda akan membantu kelompok memvisualisasikan kisah ini. Anda akan membantu kelompok menggambarkan adegan, latar, dan karakter dalam kisah ini. </w:t>
      </w:r>
    </w:p>
    <w:p>
      <w:pPr/>
      <w:r>
        <w:rPr>
          <w:lang w:val="id_ID" w:bidi="id_ID"/>
        </w:rPr>
      </w:r>
      <w:r>
        <w:rPr>
          <w:lang w:val="id_ID" w:bidi="id_ID"/>
        </w:rPr>
        <w:t xml:space="preserve">Kisah ini memiliki lima adegan. </w:t>
      </w:r>
    </w:p>
    <w:p>
      <w:pPr/>
      <w:r>
        <w:rPr>
          <w:lang w:val="id_ID" w:bidi="id_ID"/>
        </w:rPr>
      </w:r>
      <w:r>
        <w:rPr>
          <w:b/>
          <w:lang w:val="id_ID" w:bidi="id_ID"/>
        </w:rPr>
        <w:t>Adegan pertama:</w:t>
      </w:r>
      <w:r>
        <w:rPr>
          <w:lang w:val="id_ID" w:bidi="id_ID"/>
        </w:rPr>
        <w:t xml:space="preserve"> Allah mengatakan kepada Abram untuk meninggalkan tanah airnya, keluarganya, dan rumah tangga ayahnya. Kemudian, dengan berbicara langsung, Allah memberikan beberapa janji berkat kepada Abram.</w:t>
      </w:r>
    </w:p>
    <w:p>
      <w:pPr/>
      <w:r>
        <w:rPr>
          <w:lang w:val="id_ID" w:bidi="id_ID"/>
        </w:rPr>
      </w:r>
      <w:r>
        <w:rPr>
          <w:b/>
          <w:lang w:val="id_ID" w:bidi="id_ID"/>
        </w:rPr>
        <w:t>Adegan kedua:</w:t>
      </w:r>
      <w:r>
        <w:rPr>
          <w:lang w:val="id_ID" w:bidi="id_ID"/>
        </w:rPr>
        <w:t xml:space="preserve"> Pada usia 75, Abram meninggalkan Haran bersama istrinya, Sarai, dan keponakannya, Lot Mereka melakukan perjalanan ke Kanaan dan tiba di sana. Mereka berpergian dengan membawa semua harta benda dan semua orang yang mereka miliki.</w:t>
      </w:r>
    </w:p>
    <w:p>
      <w:pPr/>
      <w:r>
        <w:rPr>
          <w:lang w:val="id_ID" w:bidi="id_ID"/>
        </w:rPr>
      </w:r>
      <w:r>
        <w:rPr>
          <w:b/>
          <w:lang w:val="id_ID" w:bidi="id_ID"/>
        </w:rPr>
        <w:t>Adegan ketiga:</w:t>
      </w:r>
      <w:r>
        <w:rPr>
          <w:lang w:val="id_ID" w:bidi="id_ID"/>
        </w:rPr>
        <w:t xml:space="preserve"> Ketika mereka tiba di Kanaan, mereka terus melakukan perjalanan ke selatan. Mereka berhenti di sebuah kota yang disebut Sikhem. Allah menampakkan diri kepada Abram dan mengatakan bahwa Allah akan memberikan tanah itu kepada keturunannya. Abram membangun mezbah untuk Allah.</w:t>
      </w:r>
    </w:p>
    <w:p>
      <w:pPr/>
      <w:r>
        <w:rPr>
          <w:lang w:val="id_ID" w:bidi="id_ID"/>
        </w:rPr>
      </w:r>
      <w:r>
        <w:rPr>
          <w:b/>
          <w:lang w:val="id_ID" w:bidi="id_ID"/>
        </w:rPr>
        <w:t>Adegan keempat:</w:t>
      </w:r>
      <w:r>
        <w:rPr>
          <w:lang w:val="id_ID" w:bidi="id_ID"/>
        </w:rPr>
        <w:t xml:space="preserve"> Abram melanjutkan perjalanannya dan mendirikan kemah di daerah pegunungan antara Betel dan Ai. Di sana, Abram juga membangun mezbah, dan menyembah Allah.</w:t>
      </w:r>
    </w:p>
    <w:p>
      <w:pPr/>
      <w:r>
        <w:rPr>
          <w:lang w:val="id_ID" w:bidi="id_ID"/>
        </w:rPr>
      </w:r>
      <w:r>
        <w:rPr>
          <w:b/>
          <w:lang w:val="id_ID" w:bidi="id_ID"/>
        </w:rPr>
        <w:t>Adegan kelima:</w:t>
      </w:r>
      <w:r>
        <w:rPr>
          <w:lang w:val="id_ID" w:bidi="id_ID"/>
        </w:rPr>
        <w:t xml:space="preserve"> Abram melanjutkan perjalanannya menuju Negeb.</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 xml:space="preserve">Hamba-hamba Abram </w:t>
      </w:r>
    </w:p>
    <w:p>
      <w:pPr>
        <w:pStyle w:val="ListBullet"/>
        <w:spacing w:line="240" w:lineRule="auto"/>
        <w:ind w:left="720"/>
      </w:pPr>
      <w:r>
        <w:rPr>
          <w:lang w:val="id_ID" w:bidi="id_ID"/>
        </w:rPr>
      </w:r>
      <w:r>
        <w:rPr>
          <w:lang w:val="id_ID" w:bidi="id_ID"/>
        </w:rPr>
        <w:t>Orang orang Kanaan</w:t>
      </w:r>
    </w:p>
    <w:p>
      <w:pPr/>
      <w:r>
        <w:rPr>
          <w:lang w:val="id_ID" w:bidi="id_ID"/>
        </w:rPr>
      </w:r>
      <w:r>
        <w:rPr>
          <w:lang w:val="id_ID" w:bidi="id_ID"/>
        </w:rPr>
        <w:t>Dalam babak ini, kelompok diminta membuat papan cerita, menggambar, atau menggunakan alat peraga untuk membayangkan cerita beserta aksinya.</w:t>
      </w:r>
    </w:p>
    <w:p>
      <w:pPr/>
      <w:r>
        <w:rPr>
          <w:lang w:val="id_ID" w:bidi="id_ID"/>
        </w:rPr>
      </w:r>
      <w:r>
        <w:rPr>
          <w:lang w:val="id_ID" w:bidi="id_ID"/>
        </w:rPr>
        <w:t>Dalam adegan pertama, tidak jelas bagaimana Allah berbicara kepada Abram. Juga tidak jelas di mana Abram berada dan apa yang ia lakukan pada saat Allah berbicara kepadanya. Yang lebih pasti adalah bahwa Abram masih berada di Haran bersama ayahnya, Terah.</w:t>
      </w:r>
    </w:p>
    <w:p>
      <w:pPr/>
      <w:r>
        <w:rPr>
          <w:lang w:val="id_ID" w:bidi="id_ID"/>
        </w:rPr>
      </w:r>
      <w:r>
        <w:rPr>
          <w:lang w:val="id_ID" w:bidi="id_ID"/>
        </w:rPr>
        <w:t xml:space="preserve">Berhenti dan perlihatkan gambar </w:t>
      </w:r>
      <w:r>
        <w:rPr>
          <w:lang w:val="id_ID" w:bidi="id_ID"/>
        </w:rPr>
        <w:t>daerah Haran</w:t>
      </w:r>
      <w:r>
        <w:rPr>
          <w:lang w:val="id_ID" w:bidi="id_ID"/>
        </w:rPr>
        <w:t>.</w:t>
      </w:r>
    </w:p>
    <w:p>
      <w:pPr/>
      <w:r>
        <w:rPr>
          <w:lang w:val="id_ID" w:bidi="id_ID"/>
        </w:rPr>
      </w:r>
      <w:r>
        <w:rPr>
          <w:lang w:val="id_ID" w:bidi="id_ID"/>
        </w:rPr>
        <w:t>Ketika Allah berbicara kepada Abram, Abram kemungkinan berada di kemahnya, melihat dan mendengar Allah dalam penglihatan. Ini juga cara Allah akan berbicara kepada Abram di kemudian hari ketika Allah berbicara lagi tentang janji-Nya. Ketika Allah berbicara kepada Abram, Ia mengatakan bahwa Abram harus meninggalkan tiga tempat. Tempat-tempat ini disebutkan mulai dari yang terbesar sampai yang terkecil. Pertama, Allah mengatakan bahwa Abram perlu meninggalkan negerinya. Ini adalah tanah terbesar dari ketiganya. Selanjutnya, Allah mengatakan bahwa Abram perlu meninggalkan kerabatnya. Ini merujuk pada wilayah tanah tempat semua orang yang terkait dengan keluarga mereka tinggal. Ingatlah bahwa keluarga-keluarga cenderung tinggal bersama selama waktu itu. Akhirnya, Allah mengatakan bahwa Abram perlu meninggalkan rumah tangga ayahnya. Ini merujuk kepada bagian tanah tempat ayah dan saudara-saudaranya tinggal. Ini adalah tanah terkecil dari ketiganya.</w:t>
      </w:r>
    </w:p>
    <w:p>
      <w:pPr/>
      <w:r>
        <w:rPr>
          <w:lang w:val="id_ID" w:bidi="id_ID"/>
        </w:rPr>
      </w:r>
      <w:r>
        <w:rPr>
          <w:lang w:val="id_ID" w:bidi="id_ID"/>
        </w:rPr>
        <w:t>Panggilan Allah agar Abram pergi berkaitan dengan janji berkat dari Allah. Kata Ibrani yang mengawali janji Allah menunjukkan bahwa jika Abram menaati Allah, berkat yang dijanjikan Allah akan digenapi. Allah mengatakan bahwa Ia akan membuat Abram menjadi bangsa yang besar, dan Ia akan memberkati Abram. Allah juga mengatakan bahwa Ia akan membuat nama Abram besar, dan kemudian Abram akan menjadi berkat bagi orang lain. Allah juga mengatakan bahwa Allah akan memberkati orang-orang yang akan memberkati Abram, dan Allah akan mengutuk orang-orang yang akan menyakiti Abram. Kemudian Allah akan memberkati bangsa-bangsa melalui Abram. Setiap janji juga terhubung dengan kata Ibrani yang sama. Ini berarti bahwa ketika Allah mengucapkan janji-janji ini, Ia mengatakannya dalam satu ucapan. Abram dapat digambarkan takjub ketika ia mendengar janji-janji Allah.</w:t>
      </w:r>
    </w:p>
    <w:p>
      <w:pPr/>
      <w:r>
        <w:rPr>
          <w:lang w:val="id_ID" w:bidi="id_ID"/>
        </w:rPr>
      </w:r>
      <w:r>
        <w:rPr>
          <w:lang w:val="id_ID" w:bidi="id_ID"/>
        </w:rPr>
        <w:t>Adegan dua sampai lima akan menunjukkan Abram sedang bepergian. Penting untuk menunjukkan bahwa Sarai dan Lot bersama Abram ketika ia melakukan perjalanan, meskipun mereka tidak disebutkan. Penting juga untuk menunjukkan di mana mereka berada pada setiap adegan.</w:t>
      </w:r>
    </w:p>
    <w:p>
      <w:pPr/>
      <w:r>
        <w:rPr>
          <w:lang w:val="id_ID" w:bidi="id_ID"/>
        </w:rPr>
      </w:r>
      <w:r>
        <w:rPr>
          <w:lang w:val="id_ID" w:bidi="id_ID"/>
        </w:rPr>
        <w:t>Dalam adegan kedua, Abram terlihat lebih tua pada usia 75 tahun. Abram melakukan perjalanan ke Kanaan dan tiba di sana bersama Sarai dan Lot. Mereka akan melakukan perjalanan dengan semua harta benda mereka, kemungkinan bersama domba dan sapi, serta hamba-hamba.</w:t>
      </w:r>
    </w:p>
    <w:p>
      <w:pPr/>
      <w:r>
        <w:rPr>
          <w:lang w:val="id_ID" w:bidi="id_ID"/>
        </w:rPr>
      </w:r>
      <w:r>
        <w:rPr>
          <w:lang w:val="id_ID" w:bidi="id_ID"/>
        </w:rPr>
        <w:t>Dalam adegan ketiga, Abram melanjutkan perjalanannya dan melihat orang-orang Kanaan di seluruh tempat itu. Kemudian, ia tiba di pohon besar Moreh di Sikhem.</w:t>
      </w:r>
    </w:p>
    <w:p>
      <w:pPr/>
      <w:r>
        <w:rPr>
          <w:lang w:val="id_ID" w:bidi="id_ID"/>
        </w:rPr>
      </w:r>
      <w:r>
        <w:rPr>
          <w:lang w:val="id_ID" w:bidi="id_ID"/>
        </w:rPr>
        <w:t xml:space="preserve">Berhenti dan perlihatkan gambar </w:t>
      </w:r>
      <w:r>
        <w:rPr>
          <w:lang w:val="id_ID" w:bidi="id_ID"/>
        </w:rPr>
        <w:t>pohon besar Moreh</w:t>
      </w:r>
      <w:r>
        <w:rPr>
          <w:lang w:val="id_ID" w:bidi="id_ID"/>
        </w:rPr>
        <w:t xml:space="preserve">. </w:t>
      </w:r>
    </w:p>
    <w:p>
      <w:pPr/>
      <w:r>
        <w:rPr>
          <w:lang w:val="id_ID" w:bidi="id_ID"/>
        </w:rPr>
      </w:r>
      <w:r>
        <w:rPr>
          <w:lang w:val="id_ID" w:bidi="id_ID"/>
        </w:rPr>
        <w:t>Allah menampakkan diri kepada Abram dan berjanji bahwa Ia akan memberikan tanah Kanaan kepada keturunan Abram. Di sini, Allah kemungkinan telah menampakkan diri sebagai seorang manusia, dan Abram akan mengenalinya sebagai Allah. Setelah ini, Abram akan mengumpulkan batu dan akan membangun mezbah untuk Allah.</w:t>
      </w:r>
    </w:p>
    <w:p>
      <w:pPr/>
      <w:r>
        <w:rPr>
          <w:lang w:val="id_ID" w:bidi="id_ID"/>
        </w:rPr>
      </w:r>
      <w:r>
        <w:rPr>
          <w:lang w:val="id_ID" w:bidi="id_ID"/>
        </w:rPr>
        <w:t xml:space="preserve">Berhenti dan perlihatkan gambar mezbah yang </w:t>
      </w:r>
      <w:r>
        <w:rPr>
          <w:lang w:val="id_ID" w:bidi="id_ID"/>
        </w:rPr>
        <w:t>terbuat dari tumpukan batu dengan seseorang yang mempersembahkan korban binatang di atasnya</w:t>
      </w:r>
      <w:r>
        <w:rPr>
          <w:lang w:val="id_ID" w:bidi="id_ID"/>
        </w:rPr>
        <w:t>.</w:t>
      </w:r>
    </w:p>
    <w:p>
      <w:pPr/>
      <w:r>
        <w:rPr>
          <w:lang w:val="id_ID" w:bidi="id_ID"/>
        </w:rPr>
      </w:r>
      <w:r>
        <w:rPr>
          <w:lang w:val="id_ID" w:bidi="id_ID"/>
        </w:rPr>
        <w:t>Dalam adegan keempat, setelah beberapa waktu, Abram akan melakukan perjalanan lagi dan akan tiba di daerah pegunungan antara Betel dan Ai. Betel harus terletak di sisi barat, dan Ai di timur tempat Abram berkemah.</w:t>
      </w:r>
    </w:p>
    <w:p>
      <w:pPr/>
      <w:r>
        <w:rPr>
          <w:lang w:val="id_ID" w:bidi="id_ID"/>
        </w:rPr>
      </w:r>
      <w:r>
        <w:rPr>
          <w:lang w:val="id_ID" w:bidi="id_ID"/>
        </w:rPr>
        <w:t xml:space="preserve">Berhenti dan perlihatkan gambar </w:t>
      </w:r>
      <w:r>
        <w:rPr>
          <w:lang w:val="id_ID" w:bidi="id_ID"/>
        </w:rPr>
        <w:t>daerah pegunungan</w:t>
      </w:r>
      <w:r>
        <w:rPr>
          <w:lang w:val="id_ID" w:bidi="id_ID"/>
        </w:rPr>
        <w:t xml:space="preserve">, dan peta yang memperlihatkan di mana lokasi </w:t>
      </w:r>
      <w:r>
        <w:rPr>
          <w:lang w:val="id_ID" w:bidi="id_ID"/>
        </w:rPr>
        <w:t>antara Betel dan Ai</w:t>
      </w:r>
      <w:r>
        <w:rPr>
          <w:lang w:val="id_ID" w:bidi="id_ID"/>
        </w:rPr>
        <w:t>. Penting untuk menunjukkan bahwa tempat itu memiliki beberapa bukit. Abram akan mendirikan kemah di salah satu bukit.</w:t>
      </w:r>
    </w:p>
    <w:p>
      <w:pPr/>
      <w:r>
        <w:rPr>
          <w:lang w:val="id_ID" w:bidi="id_ID"/>
        </w:rPr>
      </w:r>
      <w:r>
        <w:rPr>
          <w:lang w:val="id_ID" w:bidi="id_ID"/>
        </w:rPr>
        <w:t xml:space="preserve">Berhenti dan perlihatkan gambar kemah dengan </w:t>
      </w:r>
      <w:r>
        <w:rPr>
          <w:lang w:val="id_ID" w:bidi="id_ID"/>
        </w:rPr>
        <w:t>orang-orang yang ada di dalamnya</w:t>
      </w:r>
      <w:r>
        <w:rPr>
          <w:lang w:val="id_ID" w:bidi="id_ID"/>
        </w:rPr>
        <w:t>. Abram juga akan mengumpulkan batu dan akan membangun mezbah untuk Allah dan akan menyembah Allah di tempat itu.</w:t>
      </w:r>
    </w:p>
    <w:p>
      <w:pPr/>
      <w:r>
        <w:rPr>
          <w:lang w:val="id_ID" w:bidi="id_ID"/>
        </w:rPr>
      </w:r>
      <w:r>
        <w:rPr>
          <w:lang w:val="id_ID" w:bidi="id_ID"/>
        </w:rPr>
        <w:t>Dalam adegan kelima, setelah beberapa waktu, Abram akan terlihat melakukan perjalanan lagi ke Negeb. Negeb harus dipandang sebagai kawasan padang pasir.</w:t>
      </w:r>
    </w:p>
    <w:p>
      <w:pPr/>
      <w:r>
        <w:rPr>
          <w:lang w:val="id_ID" w:bidi="id_ID"/>
        </w:rPr>
      </w:r>
      <w:r>
        <w:rPr>
          <w:lang w:val="id_ID" w:bidi="id_ID"/>
        </w:rPr>
        <w:t xml:space="preserve">Berhenti dan perlihatkan gambar </w:t>
      </w:r>
      <w:r>
        <w:rPr>
          <w:lang w:val="id_ID" w:bidi="id_ID"/>
        </w:rPr>
        <w:t>padang pasir Negeb</w:t>
      </w:r>
      <w:r>
        <w:rPr>
          <w:lang w:val="id_ID" w:bidi="id_ID"/>
        </w:rPr>
        <w:t>.</w:t>
      </w:r>
    </w:p>
    <w:p>
      <w:pPr/>
      <w:r>
        <w:rPr>
          <w:lang w:val="id_ID" w:bidi="id_ID"/>
        </w:rPr>
      </w:r>
      <w:r>
        <w:rPr>
          <w:lang w:val="id_ID" w:bidi="id_ID"/>
        </w:rPr>
        <w:t xml:space="preserve">Berhenti dan perlihatkan </w:t>
      </w:r>
      <w:r>
        <w:rPr>
          <w:lang w:val="id_ID" w:bidi="id_ID"/>
        </w:rPr>
        <w:t>rute yang diambil oleh Abram, Sarai, dan Lot, mulai dari Haran, kemudian ke Sikhem, lalu ke daerah pegunungan antara Betel dan Ai, dan kemudian ke Negeb</w:t>
      </w:r>
      <w:r>
        <w:rPr>
          <w:lang w:val="id_ID" w:bidi="id_ID"/>
        </w:rPr>
        <w:t>.</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lima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 xml:space="preserve">Hamba-hamba Abram </w:t>
      </w:r>
    </w:p>
    <w:p>
      <w:pPr>
        <w:pStyle w:val="ListBullet"/>
        <w:spacing w:line="240" w:lineRule="auto"/>
        <w:ind w:left="720"/>
      </w:pPr>
      <w:r>
        <w:rPr>
          <w:lang w:val="id_ID" w:bidi="id_ID"/>
        </w:rPr>
      </w:r>
      <w:r>
        <w:rPr>
          <w:lang w:val="id_ID" w:bidi="id_ID"/>
        </w:rPr>
        <w:t>Orang Kanaan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bagian-bagian dari kisah tersebut.</w:t>
      </w:r>
    </w:p>
    <w:p>
      <w:pPr/>
      <w:r>
        <w:rPr>
          <w:lang w:val="id_ID" w:bidi="id_ID"/>
        </w:rPr>
      </w:r>
      <w:r>
        <w:rPr>
          <w:lang w:val="id_ID" w:bidi="id_ID"/>
        </w:rPr>
        <w:t>Tidak jelas berapa banyak waktu yang berlalu sebelum satu adegan berpindah ke adegan berikutnya. Pastikan untuk menunjukkan bahwa perpindahan dari satu adegan ke adegan lain tidak terjadi secara langsung. Ada jumlah waktu yang tidak ditentukan sebelum setiap adegan.</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pertama, Abram dapat digambarkan di dalam tendanya. Orang yang berperan sebagai Allah mungkin memanggilnya keluar untuk memberikan instruksi dan janji-janji kepada Abram. Allah menginstruksikan Abram untuk meninggalkan negerinya, kerabat, dan rumah tangga ayahnya, dan pergi ke tempat yang akan ditunjukkan Allah kepadanya. Kemudian, Allah mengatakan bahwa Dia akan membuat Abram menjadi bangsa yang besar. Allah juga berjanji untuk memberkati Abram dan membuat namanya besar. Kemudian, Allah mengatakan bahwa Dia akan memberkati mereka yang akan memberkati Abram, dan mengutuk mereka yang akan menyakiti Abram. Dan melalui Abram, Allah akan memberkati bangsa-bangsa di dunia. Pastikan untuk menggunakan dialog langsung saat memerankan Allah yang memberikan janji-Nya kepada Abram.</w:t>
      </w:r>
    </w:p>
    <w:p>
      <w:pPr/>
      <w:r>
        <w:rPr>
          <w:lang w:val="id_ID" w:bidi="id_ID"/>
        </w:rPr>
      </w:r>
      <w:r>
        <w:rPr>
          <w:lang w:val="id_ID" w:bidi="id_ID"/>
        </w:rPr>
        <w:t>Hentikan adegannya: Tanyakan kepada aktor yang memerankan Allah, "Bagaimana perasaanmu?" Anda mungkin mendengar hal-hal seperti, "Aku memiliki tujuan yang besar bagi Abram dan keluarganya" atau "Aku berkenan kepada Abram." Jadi, Aku akan memberkati dia dan mencapai tujuanku melalui dia dan keluarganya." Pada saat yang sama, tanyakan kepada aktor yang memerankan Abram, "Bagaimana perasaanmu?" Anda kemungkinan mendengar hal-hal seperti "Itu tidak mudah, tetapi saya percaya bahwa Allah akan memelihara kita, dan Dia akan menggenapi janji-Nya" atau "Allah pasti memiliki tujuan, jadi saya akan menaati-Nya." Tanyakan kepada yang memerankan Sarai, "Bagaimana perasaanmu?" Anda mungkin mendengar hal-hal seperti, "Saya tidak sepenuhnya mengerti apa yang dilakukan Abram, tetapi saya akan mengikuti suami saya," atau "Saya sedih meninggalkan keluarga saya, tetapi Abram sangat bersemangat, jadi pasti ada sesuatu yang indah dari Allah!" Mulai kembali adegannya.</w:t>
      </w:r>
    </w:p>
    <w:p>
      <w:pPr/>
      <w:r>
        <w:rPr>
          <w:lang w:val="id_ID" w:bidi="id_ID"/>
        </w:rPr>
      </w:r>
      <w:r>
        <w:rPr>
          <w:lang w:val="id_ID" w:bidi="id_ID"/>
        </w:rPr>
        <w:t>Adegan dua sampai lima akan menunjukkan Abram sedang bepergian. Penting untuk menunjukkan bahwa Sarai dan Lot bersama Abram ketika ia melakukan perjalanan, meskipun mereka tidak disebutkan. Penting juga untuk menunjukkan di mana mereka berada pada setiap adegan.</w:t>
      </w:r>
    </w:p>
    <w:p>
      <w:pPr/>
      <w:r>
        <w:rPr>
          <w:lang w:val="id_ID" w:bidi="id_ID"/>
        </w:rPr>
      </w:r>
      <w:r>
        <w:rPr>
          <w:lang w:val="id_ID" w:bidi="id_ID"/>
        </w:rPr>
        <w:t>Dalam adegan kedua, mintalah para aktor yang memerankan Abram, Sarai, dan Lot melakukan perjalanan dari satu tempat ke tempat lain, mewakili perjalanan dari Haran ke Kanaan. Mereka harus membawa beberapa barang yang menggambarkan harta benda milik mereka, dan beberapa orang berperan sebagai pelayan mereka. Pastikan untuk menunjukkan bahwa mereka telah tiba di Kanaan.</w:t>
      </w:r>
    </w:p>
    <w:p>
      <w:pPr/>
      <w:r>
        <w:rPr>
          <w:lang w:val="id_ID" w:bidi="id_ID"/>
        </w:rPr>
      </w:r>
      <w:r>
        <w:rPr>
          <w:lang w:val="id_ID" w:bidi="id_ID"/>
        </w:rPr>
        <w:t>Dalam adegan ketiga, Abram dan kelompoknya harus terus melakukan perjalanan sampai mereka mencapai pohon besar Moreh di Sikhem. Beberapa orang mungkin berperan sebagai orang Kanaan yang lewat di dekat mereka saat mereka dalam perjalanan, atau Abram mungkin mengatakan sesuatu seperti, "Ini pasti orang-orang Kanaan" saat mereka berjalan melintas. Mereka akan tiba di Sikhem. Allah akan menampakkan diri lagi dan menjanjikan tanah itu kepada keturunan Abram. Abram kemudian akan mengumpulkan beberapa batu yang akan ia susun untuk membangun mezbah.</w:t>
      </w:r>
    </w:p>
    <w:p>
      <w:pPr/>
      <w:r>
        <w:rPr>
          <w:lang w:val="id_ID" w:bidi="id_ID"/>
        </w:rPr>
      </w:r>
      <w:r>
        <w:rPr>
          <w:lang w:val="id_ID" w:bidi="id_ID"/>
        </w:rPr>
        <w:t>Hentikan adegannya: Tanyakan kepada aktor yang memerankan Abram, "Bagaimana perasaanmu?" Kamu kemungkinan mendengar hal-hal seperti "Jika Allah menjanjikan tanah ini kepada keturunanku, itu berarti Allah akan memberikan putra kita sendiri meskipun istriku mandul!" atau "Pujilah Allah atas janji yang luar biasa ini!" Mulai kembali adegannya.</w:t>
      </w:r>
    </w:p>
    <w:p>
      <w:pPr/>
      <w:r>
        <w:rPr>
          <w:lang w:val="id_ID" w:bidi="id_ID"/>
        </w:rPr>
      </w:r>
      <w:r>
        <w:rPr>
          <w:lang w:val="id_ID" w:bidi="id_ID"/>
        </w:rPr>
        <w:t>Dalam adegan keempat, Abram dan kelompoknya akan terus melakukan perjalanan ke selatan sampai mereka mencapai daerah pegunungan antara Betel dan Ai. Pastikan untuk menandai Betel di barat, dan Ai di timur. Di sana, Abram akan mendirikan kemah dan tinggal untuk sementara waktu. Di sana, ia juga akan membangun mezbah dan menyembah Allah.</w:t>
      </w:r>
    </w:p>
    <w:p>
      <w:pPr/>
      <w:r>
        <w:rPr>
          <w:lang w:val="id_ID" w:bidi="id_ID"/>
        </w:rPr>
      </w:r>
      <w:r>
        <w:rPr>
          <w:lang w:val="id_ID" w:bidi="id_ID"/>
        </w:rPr>
        <w:t>Hentikan adegannya: Tanyakan kepada aktor yang memerankan Abram, "Bagaimana perasaanmu?" Anda mungkin mendengar hal-hal seperti, "Saya akan menyembah Allah karena janji-Nya!" atau "Allah benar-benar layak mendapatkan penyembahan kita!" Mulai kembali adegannya.</w:t>
      </w:r>
    </w:p>
    <w:p>
      <w:pPr/>
      <w:r>
        <w:rPr>
          <w:lang w:val="id_ID" w:bidi="id_ID"/>
        </w:rPr>
      </w:r>
      <w:r>
        <w:rPr>
          <w:lang w:val="id_ID" w:bidi="id_ID"/>
        </w:rPr>
        <w:t>Dalam adegan kelima, Abram dan kelompoknya melakukan perjalanan ke Negeb. Pastikan untuk menunjukkan Negeb sebagai wilayah padang pasir. Abram dan kelompoknya mungkin mengatakan sesuatu untuk menggambarkan panas di tempat itu.</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Kisah ini adalah tentang panggilan dan janji Allah kepada Abram, dan perjalanan Abram dari Haran ke Kanaan. Pada saat itu, Abram masih tinggal bersama ayahnya, Terah di Haran. Abram menaati Allah dan meninggalkan Haran untuk melakukan perjalanan ke </w:t>
      </w:r>
      <w:r>
        <w:rPr>
          <w:b/>
          <w:lang w:val="id_ID" w:bidi="id_ID"/>
        </w:rPr>
        <w:t>Kanaan</w:t>
      </w:r>
      <w:r>
        <w:rPr>
          <w:lang w:val="id_ID" w:bidi="id_ID"/>
        </w:rPr>
        <w:t xml:space="preserve">. Kanaan adalah tanah yang dinamai menurut cucu Nuh, Kanaan. Tanah ini penting karena ini adalah tanah yang dijanjikan Allah untuk diberikan kepada keturunan Abram. Itu akan dianggap sebagai tanah yang dijanjikan sampai kitab Ulangan, dan kemudian, tanah yang akan disebut orang Israel sebagai tanah kelahiran mereka. Anda dapat merujuk kepada Glosarium Utama untuk informasi lebih lanjut tentang </w:t>
      </w:r>
      <w:r>
        <w:rPr>
          <w:lang w:val="id_ID" w:bidi="id_ID"/>
        </w:rPr>
        <w:t>Kanaan</w:t>
      </w:r>
      <w:r>
        <w:rPr>
          <w:lang w:val="id_ID" w:bidi="id_ID"/>
        </w:rPr>
        <w:t>.</w:t>
      </w:r>
    </w:p>
    <w:p>
      <w:pPr/>
      <w:r>
        <w:rPr>
          <w:lang w:val="id_ID" w:bidi="id_ID"/>
        </w:rPr>
      </w:r>
      <w:r>
        <w:rPr>
          <w:lang w:val="id_ID" w:bidi="id_ID"/>
        </w:rPr>
        <w:t xml:space="preserve">Pertama, Allah memanggil Abram untuk meninggalkan </w:t>
      </w:r>
      <w:r>
        <w:rPr>
          <w:b/>
          <w:lang w:val="id_ID" w:bidi="id_ID"/>
        </w:rPr>
        <w:t>bangsanya</w:t>
      </w:r>
      <w:r>
        <w:rPr>
          <w:lang w:val="id_ID" w:bidi="id_ID"/>
        </w:rPr>
        <w:t xml:space="preserve">. Kata bangsa merujuk pada tempat atau wilayah yang diperintah oleh sekelompok orang. Anda dapat merujuk kepada Glosarium Utama untuk informasi lebih lanjut tentang </w:t>
      </w:r>
      <w:r>
        <w:rPr>
          <w:lang w:val="id_ID" w:bidi="id_ID"/>
        </w:rPr>
        <w:t>bangsa</w:t>
      </w:r>
      <w:r>
        <w:rPr>
          <w:lang w:val="id_ID" w:bidi="id_ID"/>
        </w:rPr>
        <w:t xml:space="preserve">. Kemudian Allah mengatakan bahwa Abram harus meninggalkan kerabatnya, dan rumah tangga ayahnya. Dengan melakukan ini, Abram akan meninggalkan segala sesuatu yang dapat menjamin keamanannya. Namun, Allah berjanji bahwa Ia akan </w:t>
      </w:r>
      <w:r>
        <w:rPr>
          <w:b/>
          <w:lang w:val="id_ID" w:bidi="id_ID"/>
        </w:rPr>
        <w:t>memberkati</w:t>
      </w:r>
      <w:r>
        <w:rPr>
          <w:lang w:val="id_ID" w:bidi="id_ID"/>
        </w:rPr>
        <w:t xml:space="preserve"> Abram. Berkat adalah ketika seseorang memberikan kebaikan kepada orang lain. Dalam Alkitab, Allah adalah sumber semua berkat. Ketika Allah memberkati seseorang, itu berarti bahwa ia senang dengan orang itu. Oleh karena itu, ia berjanji dan memberikan anak-anak, kesuksesan, perlindungan, bahkan kekayaan kepada orang itu. Dalam kisah ini, janji berkat Allah termasuk memberikan keturunan Abram yang akan menjadi bangsa yang besar. Hal itu juga mencakup pemberian kehormatan besar kepada Abram. Barangsiapa memberkati Abram, Allah juga akan memberkatinya. Akibatnya, Abram akan menjadi berkat bagi orang lain, dan keluarga-keluarga di dunia akan diberkati melalui dia. Berkat Allah juga mencakup perlindungan bagi Abram sehingga mereka yang akan menyakiti Abram, akan </w:t>
      </w:r>
      <w:r>
        <w:rPr>
          <w:b/>
          <w:lang w:val="id_ID" w:bidi="id_ID"/>
        </w:rPr>
        <w:t>dikutuk</w:t>
      </w:r>
      <w:r>
        <w:rPr>
          <w:lang w:val="id_ID" w:bidi="id_ID"/>
        </w:rPr>
        <w:t xml:space="preserve"> oleh Allah. Kutukan adalah ketika seseorang berharap sesuatu yang tidak menyenangkan terjadi pada orang lain. Dalam Alkitab, ketika Allah mengutuk seseorang, ini berarti Ia tidak senang dengan orang itu. Jadi, Dia menghukum mereka dengan mengutuk mereka. Kutukan Allah dapat mencakup ketidakmampuan untuk memiliki anak, penyakit, kerugian militer, dan penawanan. Untuk informasi lebih lanjut tentang kata-kata </w:t>
      </w:r>
      <w:r>
        <w:rPr>
          <w:lang w:val="id_ID" w:bidi="id_ID"/>
        </w:rPr>
        <w:t>memberkati</w:t>
      </w:r>
      <w:r>
        <w:rPr>
          <w:lang w:val="id_ID" w:bidi="id_ID"/>
        </w:rPr>
        <w:t xml:space="preserve"> dan </w:t>
      </w:r>
      <w:r>
        <w:rPr>
          <w:lang w:val="id_ID" w:bidi="id_ID"/>
        </w:rPr>
        <w:t>kutukan</w:t>
      </w:r>
      <w:r>
        <w:rPr>
          <w:lang w:val="id_ID" w:bidi="id_ID"/>
        </w:rPr>
        <w:t>, Anda dapat merujuk pada Glosarium Utama.</w:t>
      </w:r>
    </w:p>
    <w:p>
      <w:pPr/>
      <w:r>
        <w:rPr>
          <w:lang w:val="id_ID" w:bidi="id_ID"/>
        </w:rPr>
      </w:r>
      <w:r>
        <w:rPr>
          <w:lang w:val="id_ID" w:bidi="id_ID"/>
        </w:rPr>
        <w:t xml:space="preserve">Ketika mereka tiba di Kanaan, mereka melihat orang-orang Kanaan yang tinggal di tanah itu. Mereka terus berjalan ke selatan sampai mereka mencapai </w:t>
      </w:r>
      <w:r>
        <w:rPr>
          <w:b/>
          <w:lang w:val="id_ID" w:bidi="id_ID"/>
        </w:rPr>
        <w:t>Pohon Besar Moreh</w:t>
      </w:r>
      <w:r>
        <w:rPr>
          <w:lang w:val="id_ID" w:bidi="id_ID"/>
        </w:rPr>
        <w:t>. Pohon besar Moreh adalah situs pengajaran dan ibadah yang terkenal. Itu adalah tempat di mana para imam Kanaan mengajar sesama orang Kanaan tentang penyembahan kepada dewa-dewa mereka. Mereka juga menyembah dewa-dewa mereka di tempat itu. Oleh karena itu, pohon Moreh yang agung adalah tempat kudus bagi orang-orang Kanaan. Di sinilah Allah akan menampakkan diri lagi kepada Abram.</w:t>
      </w:r>
    </w:p>
    <w:p>
      <w:pPr/>
      <w:r>
        <w:rPr>
          <w:lang w:val="id_ID" w:bidi="id_ID"/>
        </w:rPr>
      </w:r>
      <w:r>
        <w:rPr>
          <w:lang w:val="id_ID" w:bidi="id_ID"/>
        </w:rPr>
        <w:t xml:space="preserve">Berhenti di sini dan perlihatkan lagi gambar </w:t>
      </w:r>
      <w:r>
        <w:rPr>
          <w:lang w:val="id_ID" w:bidi="id_ID"/>
        </w:rPr>
        <w:t>Pohon Besar Moreh</w:t>
      </w:r>
      <w:r>
        <w:rPr>
          <w:lang w:val="id_ID" w:bidi="id_ID"/>
        </w:rPr>
        <w:t>.</w:t>
      </w:r>
    </w:p>
    <w:p>
      <w:pPr/>
      <w:r>
        <w:rPr>
          <w:lang w:val="id_ID" w:bidi="id_ID"/>
        </w:rPr>
      </w:r>
      <w:r>
        <w:rPr>
          <w:lang w:val="id_ID" w:bidi="id_ID"/>
        </w:rPr>
        <w:t xml:space="preserve">Ketika Allah menampakkan diri, Allah berjanji bahwa </w:t>
      </w:r>
      <w:r>
        <w:rPr>
          <w:b/>
          <w:lang w:val="id_ID" w:bidi="id_ID"/>
        </w:rPr>
        <w:t>keturunan</w:t>
      </w:r>
      <w:r>
        <w:rPr>
          <w:lang w:val="id_ID" w:bidi="id_ID"/>
        </w:rPr>
        <w:t xml:space="preserve"> Abram akan memiliki dan tinggal di tanah Kanaan. Di sini, keturunan berarti anak cucu. Abram membangun mezbah untuk </w:t>
      </w:r>
      <w:r>
        <w:rPr>
          <w:b/>
          <w:lang w:val="id_ID" w:bidi="id_ID"/>
        </w:rPr>
        <w:t>Allah</w:t>
      </w:r>
      <w:r>
        <w:rPr>
          <w:lang w:val="id_ID" w:bidi="id_ID"/>
        </w:rPr>
        <w:t xml:space="preserve"> di tempat itu. Mezbah terbuat dari batu yang disatukan sehingga benda atau binatang dapat ditempatkan di atasnya. Itu digunakan untuk pengorbanan ritual. Untuk informasi lebih lanjut tentang kata </w:t>
      </w:r>
      <w:r>
        <w:rPr>
          <w:lang w:val="id_ID" w:bidi="id_ID"/>
        </w:rPr>
        <w:t>mezbah</w:t>
      </w:r>
      <w:r>
        <w:rPr>
          <w:lang w:val="id_ID" w:bidi="id_ID"/>
        </w:rPr>
        <w:t>, anda dapat merujuk pada Glosarium Utama.</w:t>
      </w:r>
    </w:p>
    <w:p>
      <w:pPr/>
      <w:r>
        <w:rPr>
          <w:lang w:val="id_ID" w:bidi="id_ID"/>
        </w:rPr>
      </w:r>
      <w:r>
        <w:rPr>
          <w:lang w:val="id_ID" w:bidi="id_ID"/>
        </w:rPr>
        <w:t xml:space="preserve">Berhenti di sini dan perlihatkan gambar </w:t>
      </w:r>
      <w:r>
        <w:rPr>
          <w:lang w:val="id_ID" w:bidi="id_ID"/>
        </w:rPr>
        <w:t>mezbah</w:t>
      </w:r>
      <w:r>
        <w:rPr>
          <w:lang w:val="id_ID" w:bidi="id_ID"/>
        </w:rPr>
        <w:t xml:space="preserve"> lagi.</w:t>
      </w:r>
    </w:p>
    <w:p>
      <w:pPr/>
      <w:r>
        <w:rPr>
          <w:lang w:val="id_ID" w:bidi="id_ID"/>
        </w:rPr>
      </w:r>
      <w:r>
        <w:rPr>
          <w:lang w:val="id_ID" w:bidi="id_ID"/>
        </w:rPr>
        <w:t xml:space="preserve">Setelah beberapa waktu, Abram melanjutkan perjalanannya. Dia mendirikan </w:t>
      </w:r>
      <w:r>
        <w:rPr>
          <w:b/>
          <w:lang w:val="id_ID" w:bidi="id_ID"/>
        </w:rPr>
        <w:t>kemah</w:t>
      </w:r>
      <w:r>
        <w:rPr>
          <w:lang w:val="id_ID" w:bidi="id_ID"/>
        </w:rPr>
        <w:t xml:space="preserve"> di daerah pegunungan antara Betel yang berada di barat, dan Ai yang berada di timur. Kemah adalah tempat perteduhan sementara yang terbuat dari kain tenunan atau kulit binatang. Mendirikan tenda merupakan suatu proses saat seseorang menggunakan tiang kayu untuk menopang kain agar tenda tersebut berdiri dan memungkinkan beberapa orang untuk tinggal di dalamnya. Di daerah pegunungan itu, Abram juga membangun mezbah dan </w:t>
      </w:r>
      <w:r>
        <w:rPr>
          <w:b/>
          <w:lang w:val="id_ID" w:bidi="id_ID"/>
        </w:rPr>
        <w:t>memanggil nama Allah</w:t>
      </w:r>
      <w:r>
        <w:rPr>
          <w:lang w:val="id_ID" w:bidi="id_ID"/>
        </w:rPr>
        <w:t xml:space="preserve">. Memanggil nama Allah adalah cara lain untuk mengatakan "ibadah." Ini berarti bahwa Abram menyembah Allah di tempat itu. Ingatlah juga bahwa nama Allah yang digunakan dalam kisah ini adalah </w:t>
      </w:r>
      <w:r>
        <w:rPr>
          <w:b/>
          <w:lang w:val="id_ID" w:bidi="id_ID"/>
        </w:rPr>
        <w:t>Yahweh</w:t>
      </w:r>
      <w:r>
        <w:rPr>
          <w:lang w:val="id_ID" w:bidi="id_ID"/>
        </w:rPr>
        <w:t xml:space="preserve">, nama pribadi untuk Allah. Tim Anda harus menerjemahkan nama ini dengan cara yang sama seperti yang Anda lakukan dalam kisah lain dan ingat bahwa </w:t>
      </w:r>
      <w:r>
        <w:rPr>
          <w:lang w:val="id_ID" w:bidi="id_ID"/>
        </w:rPr>
        <w:t>Yahweh</w:t>
      </w:r>
      <w:r>
        <w:rPr>
          <w:lang w:val="id_ID" w:bidi="id_ID"/>
        </w:rPr>
        <w:t xml:space="preserve"> ada dalam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12:10–20</w:t>
      </w:r>
      <w:r>
        <w:rPr>
          <w:lang w:val="id_ID" w:bidi="id_ID"/>
        </w:rPr>
      </w:r>
    </w:p>
    <w:p>
      <w:pPr>
        <w:pStyle w:val="Heading3"/>
      </w:pPr>
      <w:r>
        <w:rPr>
          <w:lang w:val="id_ID" w:bidi="id_ID"/>
        </w:rPr>
        <w:t>Dengar dan Renungkan</w:t>
      </w:r>
    </w:p>
    <w:p>
      <w:pPr/>
      <w:r>
        <w:rPr>
          <w:lang w:val="id_ID" w:bidi="id_ID"/>
        </w:rPr>
      </w:r>
      <w:r>
        <w:rPr>
          <w:lang w:val="id_ID" w:bidi="id_ID"/>
        </w:rPr>
        <w:t>Dengarkan Kejadian 12:10–20 dan renungkanlah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diceritakan kisah ini tentang Yesus?</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Kisah ini adalah tentang perjalanan Abram ke Mesir. Kisah sebelumnya menceritakan bagaimana Tuhan memanggil Abram keluar dari Haran untuk pergi ke Kanaan. Selain memanggil Abram, Tuhan juga berjanji untuk memberkati Abram dan keturunannya. Abram menaati Tuhan dan pergi ke Kanaan. Dia membawa bersamanya Sarai, Lot, semua harta benda dan hamba-hamba yang mereka miliki. Mereka melakukan perjalanan melewati daerah di bagian selatan Kanaan, ke wilayah padang pasir yang disebut Negeb. Dalam kisah ini, Abram melakukan perjalanan ke Mesir. Ini terjadi karena ada kelaparan di tanah Kanaan. Meskipun orang-orang ini tidak disebutkan, Abram akan melakukan perjalanan bersama keluarganya, termasuk Sarai, Lot, hamba-hamba mereka, dan semua harta benda mereka.</w:t>
      </w:r>
    </w:p>
    <w:p>
      <w:pPr/>
      <w:r>
        <w:rPr>
          <w:lang w:val="id_ID" w:bidi="id_ID"/>
        </w:rPr>
      </w:r>
      <w:r>
        <w:rPr>
          <w:lang w:val="id_ID" w:bidi="id_ID"/>
        </w:rPr>
        <w:t>Kisah itu dibuka dengan "sekarang" yang menunjukkan bahwa ini adalah kisah baru. Selanjutnya diikuti dengan informasi penting yang akan mengatur kisah ini. Dikatakan bahwa "terjadi kelaparan di negeri itu." Kelaparan adalah situasi ketika tidak cukupnya persediaan makanan untuk semua orang untuk waktu yang lama. Akibatnya, orang-orang menjadi sakit dan bahkan mati karena kelaparan. Tanah yang disebutkan di sini merujuk pada tanah Kanaan. Dikatakan bahwa karena kelaparan yang sangat parah, dan tidak ada yang bisa dimakan di Kanaan, Abram pergi ke Mesir untuk tinggal di sana selama sementara waktu. Mesir adalah negara di sebelah selatan Kanaan.</w:t>
      </w:r>
    </w:p>
    <w:p>
      <w:pPr/>
      <w:r>
        <w:rPr>
          <w:lang w:val="id_ID" w:bidi="id_ID"/>
        </w:rPr>
      </w:r>
      <w:r>
        <w:rPr>
          <w:lang w:val="id_ID" w:bidi="id_ID"/>
        </w:rPr>
        <w:t xml:space="preserve">Berhenti dan tunjukkan </w:t>
      </w:r>
      <w:r>
        <w:rPr>
          <w:lang w:val="id_ID" w:bidi="id_ID"/>
        </w:rPr>
        <w:t>rute dari Kanaan ke Mesir</w:t>
      </w:r>
      <w:r>
        <w:rPr>
          <w:lang w:val="id_ID" w:bidi="id_ID"/>
        </w:rPr>
        <w:t>. Tanah di Mesir subur karena dialiri sungai. Sungai itu menyediakan cukup air bagi tanah di sana sehingga orang dapat bercocok tanam, bertani, dan menggembalakan ternak.</w:t>
      </w:r>
    </w:p>
    <w:p>
      <w:pPr/>
      <w:r>
        <w:rPr>
          <w:lang w:val="id_ID" w:bidi="id_ID"/>
        </w:rPr>
      </w:r>
      <w:r>
        <w:rPr>
          <w:lang w:val="id_ID" w:bidi="id_ID"/>
        </w:rPr>
        <w:t>Sebelum Abram dan keluarganya tiba di Mesir, Abram berbicara kepada Sarai, istrinya. Saat itu Abram berkata bahwa ia tahu Sarai adalah perempuan yang cantik. Di sini, yang dimaksud Abram adalah ia tahu bahwa orang-orang Mesir akan tertarik pada Sarai. Abram juga bilang jika orang-orang Mesir menyadari bahwa Sarai yang cantik adalah istrinya, maka orang-orang Mesir akan membunuhnya, tetapi akan membiarkan Sarai hidup. Tidak jelas mengapa Abram berpikir hal ini mungkin akan terjadi pada dirinya. Tetapi yang jelas dia benar-benar mengkhawatirkan nyawanya. Jadi, Abram berkata kepada Sarai bahwa dia harus memberitahu orang-orang Mesir bahwa dia hanyalah saudara perempuan Abram. Nanti akan terungkap bahwa Sarai memang benar adalah adik perempuan Abram karena ia berusia 10 tahun lebih muda daripada Abram. Mereka memiliki ayah yang sama, yaitu Terah, tetapi beda ibu. Tetapi di sini, Abram ingin orang-orang Mesir percaya bahwa Sarai bukan istrinya, dan bahwa Sarai hanyalah saudara perempuannya. Abram percaya bahwa jika orang-orang Mesir menyadari bahwa ia adalah saudara Sarai, mereka akan ingin membuat Sarai bahagia. Jadi orang-orang Mesir akan memperlakukannya dengan baik dan membiarkannya hidup dengan damai di Mesir.</w:t>
      </w:r>
    </w:p>
    <w:p>
      <w:pPr/>
      <w:r>
        <w:rPr>
          <w:lang w:val="id_ID" w:bidi="id_ID"/>
        </w:rPr>
      </w:r>
      <w:r>
        <w:rPr>
          <w:lang w:val="id_ID" w:bidi="id_ID"/>
        </w:rPr>
        <w:t>Setelah beberapa waktu, Abram dan keluarganya tiba di Mesir. Ketika Abram datang ke Mesir, orang-orang Mesir melihat bahwa Sarai adalah perempuan yang sangat cantik. Seperti yang dikatakan Abram, orang-orang Mesir sangat tertarik pada Sarai. Para pejabat Firaun juga melihat Sarai. Firaun bukan nama, tapi gelar yang mengacu kepada raja Mesir. "Para pejabat Firaun" atau "para pangeran Firaun" mengacu kepada para pemimpin yang melayani di bawah Firaun. Para pejabat Firaun memuji-muji Sarai di hadapan Firaun. Pujian adalah kata penting di seluruh Alkitab. Itu berarti menghormati seseorang dengan menyanjungnya. Dalam kisah ini, para pejabat Firaun melapor kepada Firaun tentang kecantikan Sarai. Jadi, Firaun memerintahkan para pejabatnya untuk membawa Sarai kepadanya. Rumah Firaun adalah tempat tinggal Firaun dan keluarganya.</w:t>
      </w:r>
    </w:p>
    <w:p>
      <w:pPr/>
      <w:r>
        <w:rPr>
          <w:lang w:val="id_ID" w:bidi="id_ID"/>
        </w:rPr>
      </w:r>
      <w:r>
        <w:rPr>
          <w:lang w:val="id_ID" w:bidi="id_ID"/>
        </w:rPr>
        <w:t xml:space="preserve">Berhenti dan tunjukkan gambar </w:t>
      </w:r>
      <w:r>
        <w:rPr>
          <w:lang w:val="id_ID" w:bidi="id_ID"/>
        </w:rPr>
        <w:t>istana seorang Firaun dari zaman dulu</w:t>
      </w:r>
      <w:r>
        <w:rPr>
          <w:lang w:val="id_ID" w:bidi="id_ID"/>
        </w:rPr>
        <w:t>.</w:t>
      </w:r>
    </w:p>
    <w:p>
      <w:pPr/>
      <w:r>
        <w:rPr>
          <w:lang w:val="id_ID" w:bidi="id_ID"/>
        </w:rPr>
      </w:r>
      <w:r>
        <w:rPr>
          <w:lang w:val="id_ID" w:bidi="id_ID"/>
        </w:rPr>
        <w:t>Ini berarti, setelah mendengar laporan tentang Sarai yang cantik, Firaun ingin mengambil Sarai untuk menjadi istrinya. Jadi, para pejabat Firaun membawa Sarai ke rumah Firaun, dan Firaun menikahi Sarai. Karena Firaun berpikir Abram adalah saudara Sarai, maka ia memperlakukan Abram dengan baik untuk membuat hati Sarai senang. Akibatnya, Abram menerima domba, lembu, keledai jantan, unta, dan juga hamba laki-laki dan perempuan.</w:t>
      </w:r>
    </w:p>
    <w:p>
      <w:pPr/>
      <w:r>
        <w:rPr>
          <w:lang w:val="id_ID" w:bidi="id_ID"/>
        </w:rPr>
      </w:r>
      <w:r>
        <w:rPr>
          <w:lang w:val="id_ID" w:bidi="id_ID"/>
        </w:rPr>
        <w:t xml:space="preserve">Berhenti dan tunjukkan gambar seekor </w:t>
      </w:r>
      <w:r>
        <w:rPr>
          <w:lang w:val="id_ID" w:bidi="id_ID"/>
        </w:rPr>
        <w:t>domba, sapi, keledai jantan, dan unta</w:t>
      </w:r>
      <w:r>
        <w:rPr>
          <w:lang w:val="id_ID" w:bidi="id_ID"/>
        </w:rPr>
        <w:t>. Seorang hamba adalah seseorang yang tinggal di rumah tangga yang sama dengan tuannya untuk melayani kebutuhan keluarga tuannya. Seorang hamba bisa laki-laki atau perempuan.</w:t>
      </w:r>
    </w:p>
    <w:p>
      <w:pPr/>
      <w:r>
        <w:rPr>
          <w:lang w:val="id_ID" w:bidi="id_ID"/>
        </w:rPr>
      </w:r>
      <w:r>
        <w:rPr>
          <w:lang w:val="id_ID" w:bidi="id_ID"/>
        </w:rPr>
        <w:t>Tetapi Tuhan menghukum Firaun dan rumah tangganya dengan tulah karena Sarai, istri Abram. Tulah adalah istilah umum yang dapat merujuk kepada penyakit atau bencana. Dalam adegan ini, tidak jelas tulah apa yang ditimpakan kepada Firaun dan keluarganya. Yang pasti Tuhan menghukum Firaun karena telah mengambil istri Abram. Pada bagian ini, ingatlah bahwa dalam kisah sebelumnya, Tuhan berjanji bahwa Dia akan menghukum orang-orang yang menyakiti Abram dengan kutukan. Di sini, Tuhan mengutuk Firaun dengan tulah untuk menghukum dia dan rumah tangganya karena mengambil istri Abram. Sarai sudah menjadi bagian dari rumah tangga Firaun pada saat ini, tetapi kisah itu menunjukkan bahwa Sarai tidak termasuk orang-orang yang tertimpa tulah. Meskipun tidak disebutkan, Sarai mungkin yang memberi tahu Firaun untuk bertanya kepada Abram agar menjelaskan mengapa tulah ini menimpa mereka. Akhirnya, Firaun memanggil Abram. Artinya, Firaun memerintahkan orang-orangnya untuk membawa Abram kepadanya. Jadi Abram datang kepada Firaun. Firaun mungkin meminta Abram untuk menjelaskan mengenai tulah itu. Abram mungkin menjawab dengan akhirnya mengakui kepada Firaun bahwa Sarai adalah istrinya, dan Tuhan menghukum Firaun dan rumah tangganya karena dia telah mengambil istri Abram. Firaun lalu bertanya kepada Abram, "Apa yang telah kamu lakukan kepadaku? Mengapa kamu tidak bilang kepada saya bahwa ia adalah istrimu? Mengapa kamu bilang, 'Ia adalah saudaraku,' sehingga aku mengambilnya sebagai istriku?" Pertanyaan-pertanyaan ini adalah pertanyaan yang tidak memerlukan jawaban. Pertanyaan retoris adalah pertanyaan yang diajukan untuk menyampaikan suatu poin daripada untuk mendapatkan jawaban. Firaun menggunakan pertanyaan-pertanyaan ini untuk menunjukkan bahwa ia sangat kesal karena Abram menipunya. Dalam hal ini, yang dimaksud oleh Firaun adalah, "Kamu tidak seharusnya melakukan ini kepadaku." Kamu seharusnya tidak bilang kepada saya bahwa ia adalah saudaramu. Kamu seharusnya bilang kepada saya bahwa ia adalah istrimu."</w:t>
      </w:r>
    </w:p>
    <w:p>
      <w:pPr/>
      <w:r>
        <w:rPr>
          <w:lang w:val="id_ID" w:bidi="id_ID"/>
        </w:rPr>
      </w:r>
      <w:r>
        <w:rPr>
          <w:lang w:val="id_ID" w:bidi="id_ID"/>
        </w:rPr>
        <w:t>Berhenti dan diskusikan pertanyaan-pertanyaan berikut:</w:t>
      </w:r>
    </w:p>
    <w:p>
      <w:pPr/>
      <w:r>
        <w:rPr>
          <w:lang w:val="id_ID" w:bidi="id_ID"/>
        </w:rPr>
      </w:r>
      <w:r>
        <w:rPr>
          <w:lang w:val="id_ID" w:bidi="id_ID"/>
        </w:rPr>
        <w:t>Firaun mengakhiri perkataannya dengan pernyataan, "Sekarang, ini istrimu; bawa dia, dan pergilah." Cara Firaun mengakhiri perkataannya menunjukkan bahwa ia sangat kesal karena Abram telah menipunya. Karena itu, Firaun mengembalikan Sarai kepada Abram, ini menyatakan bahwa Sarai ada di dekat mereka, ketika Firaun berbicara kepada Abram. Setelah mengatakan ini, Firaun memutuskan bahwa Abram dan keluarganya harus meninggalkan Mesir. Firaun juga memerintahkan orang-orangnya untuk memastikan bahwa Abram dan keluarganya meninggalkan Mesir.</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 xml:space="preserve">Dalam sesi ini, Anda akan membantu kelompok memvisualisasikan kisah ini. Anda akan membantu kelompok menggambarkan adegan, latar, dan karakter dalam kisah ini. </w:t>
      </w:r>
    </w:p>
    <w:p>
      <w:pPr/>
      <w:r>
        <w:rPr>
          <w:lang w:val="id_ID" w:bidi="id_ID"/>
        </w:rPr>
      </w:r>
      <w:r>
        <w:rPr>
          <w:lang w:val="id_ID" w:bidi="id_ID"/>
        </w:rPr>
        <w:t>Kisah ini memiliki empat adegan.</w:t>
      </w:r>
    </w:p>
    <w:p>
      <w:pPr/>
      <w:r>
        <w:rPr>
          <w:lang w:val="id_ID" w:bidi="id_ID"/>
        </w:rPr>
      </w:r>
      <w:r>
        <w:rPr>
          <w:b/>
          <w:lang w:val="id_ID" w:bidi="id_ID"/>
        </w:rPr>
        <w:t>Adegan pertama:</w:t>
      </w:r>
      <w:r>
        <w:rPr>
          <w:lang w:val="id_ID" w:bidi="id_ID"/>
        </w:rPr>
        <w:t xml:space="preserve"> Abram pergi dari Kanaan ke Mesir.</w:t>
      </w:r>
    </w:p>
    <w:p>
      <w:pPr/>
      <w:r>
        <w:rPr>
          <w:lang w:val="id_ID" w:bidi="id_ID"/>
        </w:rPr>
      </w:r>
      <w:r>
        <w:rPr>
          <w:b/>
          <w:lang w:val="id_ID" w:bidi="id_ID"/>
        </w:rPr>
        <w:t>Adegan kedua:</w:t>
      </w:r>
      <w:r>
        <w:rPr>
          <w:lang w:val="id_ID" w:bidi="id_ID"/>
        </w:rPr>
        <w:t xml:space="preserve"> Ketika Abram akan memasuki Mesir, dia bilang ke Sarai untuk menipu orang-orang Mesir tentang hubungan mereka yang sebenarnya. Abram takut bahwa karena Sarai cantik, orang-orang Mesir mungkin akan berencana membunuhnya jika mereka tahu bahwa Sarai adalah istrinya. Jadi, Abram katakan kepada Sarai bahwa dia harus kasih tahu kepada orang-orang Mesir bahwa dia hanya saudara perempuan Abram. Abram mengatakan ini supaya orang-orang Mesir tidak membunuhnya dan membiarkannya hidup dengan damai di Mesir.</w:t>
      </w:r>
    </w:p>
    <w:p>
      <w:pPr/>
      <w:r>
        <w:rPr>
          <w:lang w:val="id_ID" w:bidi="id_ID"/>
        </w:rPr>
      </w:r>
      <w:r>
        <w:rPr>
          <w:b/>
          <w:lang w:val="id_ID" w:bidi="id_ID"/>
        </w:rPr>
        <w:t>Adegan ketiga:</w:t>
      </w:r>
      <w:r>
        <w:rPr>
          <w:lang w:val="id_ID" w:bidi="id_ID"/>
        </w:rPr>
        <w:t xml:space="preserve"> Ketika Abram memasuki Mesir, orang-orang Mesir melihat bahwa Sarai sangat cantik. Para pejabat Firaun juga melihat kecantikan Sarai. Mereka memujinya di hadapan Firaun dan membawa Sarai ke rumah Firaun untuk menjadi istri Firaun. Karena Firaun berpikir bahwa Sarai adalah saudara perempuan Abram, maka ia memberi hadiah ternak dan hamba kepada Abram.</w:t>
      </w:r>
    </w:p>
    <w:p>
      <w:pPr/>
      <w:r>
        <w:rPr>
          <w:lang w:val="id_ID" w:bidi="id_ID"/>
        </w:rPr>
      </w:r>
      <w:r>
        <w:rPr>
          <w:b/>
          <w:lang w:val="id_ID" w:bidi="id_ID"/>
        </w:rPr>
        <w:t>Adegan keempat:</w:t>
      </w:r>
      <w:r>
        <w:rPr>
          <w:lang w:val="id_ID" w:bidi="id_ID"/>
        </w:rPr>
        <w:t xml:space="preserve"> Tuhan menghukum Firaun dan rumah tangganya dengan tulah yang dahsyat. Ini karena Firaun telah mengambil istri Abram, Sarai. Ketika Firaun menyadari ini, ia memerintahkan orang-orangnya untuk membawa Abram kepadanya. Ketika Abram datang kepada Firaun, Firaun menyampaikan pertanyaan yang tidak memerlukan jawaban yang menunjukkan ia sangat kesal karena Abram telah menipunya. Firaun memutuskan untuk mengembalikan Sarai kepada Abram dan menyuruh mereka meninggalkan Mesir.</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Orang-orang Mesir</w:t>
      </w:r>
    </w:p>
    <w:p>
      <w:pPr>
        <w:pStyle w:val="ListBullet"/>
        <w:spacing w:line="240" w:lineRule="auto"/>
        <w:ind w:left="720"/>
      </w:pPr>
      <w:r>
        <w:rPr>
          <w:lang w:val="id_ID" w:bidi="id_ID"/>
        </w:rPr>
      </w:r>
      <w:r>
        <w:rPr>
          <w:lang w:val="id_ID" w:bidi="id_ID"/>
        </w:rPr>
        <w:t>Firaun</w:t>
      </w:r>
    </w:p>
    <w:p>
      <w:pPr>
        <w:pStyle w:val="ListBullet"/>
        <w:spacing w:line="240" w:lineRule="auto"/>
        <w:ind w:left="720"/>
      </w:pPr>
      <w:r>
        <w:rPr>
          <w:lang w:val="id_ID" w:bidi="id_ID"/>
        </w:rPr>
      </w:r>
      <w:r>
        <w:rPr>
          <w:lang w:val="id_ID" w:bidi="id_ID"/>
        </w:rPr>
        <w:t>Pejabat Firaun</w:t>
      </w:r>
    </w:p>
    <w:p>
      <w:pPr>
        <w:pStyle w:val="ListBullet"/>
        <w:spacing w:line="240" w:lineRule="auto"/>
        <w:ind w:left="720"/>
      </w:pPr>
      <w:r>
        <w:rPr>
          <w:lang w:val="id_ID" w:bidi="id_ID"/>
        </w:rPr>
      </w:r>
      <w:r>
        <w:rPr>
          <w:lang w:val="id_ID" w:bidi="id_ID"/>
        </w:rPr>
        <w:t>Orang-orang Firaun</w:t>
      </w:r>
    </w:p>
    <w:p>
      <w:pPr>
        <w:pStyle w:val="ListBullet"/>
        <w:spacing w:line="240" w:lineRule="auto"/>
        <w:ind w:left="720"/>
      </w:pPr>
      <w:r>
        <w:rPr>
          <w:lang w:val="id_ID" w:bidi="id_ID"/>
        </w:rPr>
      </w:r>
      <w:r>
        <w:rPr>
          <w:lang w:val="id_ID" w:bidi="id_ID"/>
        </w:rPr>
        <w:t>Hamba-hamba Abram yang baru</w:t>
      </w:r>
    </w:p>
    <w:p>
      <w:pPr/>
      <w:r>
        <w:rPr>
          <w:lang w:val="id_ID" w:bidi="id_ID"/>
        </w:rPr>
      </w:r>
      <w:r>
        <w:rPr>
          <w:lang w:val="id_ID" w:bidi="id_ID"/>
        </w:rPr>
        <w:t>Dalam sesi ini, kelompok diminta membuat papan cerita, menggambar, atau menggunakan alat peraga untuk membayangkan cerita beserta aksinya.</w:t>
      </w:r>
    </w:p>
    <w:p>
      <w:pPr/>
      <w:r>
        <w:rPr>
          <w:lang w:val="id_ID" w:bidi="id_ID"/>
        </w:rPr>
      </w:r>
      <w:r>
        <w:rPr>
          <w:lang w:val="id_ID" w:bidi="id_ID"/>
        </w:rPr>
        <w:t>Penting untuk diingat bahwa meskipun tidak disebutkan dalam kisah itu, Abram melakukan perjalanan ke Mesir bersama keluarganya. Keluarganya termasuk Sarai, Lot, hamba-hamba yang mereka dapatkan di Haran, dan semua hartanya yang mungkin termasuk ternak seperti domba, sapi, dan sapi jantan. Abram dan Sarai sudah tua. Abram berusia 75 tahun ketika ia meninggalkan Haran untuk pergi ke Kanaan. Sarai, seperti yang akan diketahui nanti, 10 tahun lebih muda dari Abram.</w:t>
      </w:r>
    </w:p>
    <w:p>
      <w:pPr/>
      <w:r>
        <w:rPr>
          <w:lang w:val="id_ID" w:bidi="id_ID"/>
        </w:rPr>
      </w:r>
      <w:r>
        <w:rPr>
          <w:lang w:val="id_ID" w:bidi="id_ID"/>
        </w:rPr>
        <w:t>Dalam adegan pertama, Abram dan keluarganya akan melakukan perjalanan ke selatan dari Kanaan ke Mesir.</w:t>
      </w:r>
    </w:p>
    <w:p>
      <w:pPr/>
      <w:r>
        <w:rPr>
          <w:lang w:val="id_ID" w:bidi="id_ID"/>
        </w:rPr>
      </w:r>
      <w:r>
        <w:rPr>
          <w:lang w:val="id_ID" w:bidi="id_ID"/>
        </w:rPr>
        <w:t xml:space="preserve">Berhenti dan tunjukkan peta </w:t>
      </w:r>
      <w:r>
        <w:rPr>
          <w:lang w:val="id_ID" w:bidi="id_ID"/>
        </w:rPr>
        <w:t>rute dari Kanaan ke Mesir</w:t>
      </w:r>
      <w:r>
        <w:rPr>
          <w:lang w:val="id_ID" w:bidi="id_ID"/>
        </w:rPr>
        <w:t>.</w:t>
      </w:r>
    </w:p>
    <w:p>
      <w:pPr/>
      <w:r>
        <w:rPr>
          <w:lang w:val="id_ID" w:bidi="id_ID"/>
        </w:rPr>
      </w:r>
      <w:r>
        <w:rPr>
          <w:lang w:val="id_ID" w:bidi="id_ID"/>
        </w:rPr>
        <w:t>Dalam adegan kedua, ketika Abram dan keluarganya akan memasuki Mesir, Abram akan berbicara kepada Sarai. Dalam bahasa Ibrani, ucapan Abram dimulai dengan ungkapan yang biasanya digunakan untuk mengawali pesan yang penting. Efeknya adalah untuk menarik perhatian si pendengar supaya menyimak dengan baik.</w:t>
      </w:r>
    </w:p>
    <w:p>
      <w:pPr/>
      <w:r>
        <w:rPr>
          <w:lang w:val="id_ID" w:bidi="id_ID"/>
        </w:rPr>
      </w:r>
      <w:r>
        <w:rPr>
          <w:lang w:val="id_ID" w:bidi="id_ID"/>
        </w:rPr>
        <w:t>Berhenti dan diskusikan pertanyaan ini: Bagaimana seseorang dalam budaya Anda biasanya memulai pidato jika ia ingin orang lain mendengarnya dengan baik? Dengan membahas ini, akan membantu Anda memutuskan cara terbaik untuk menerjemahkan kata Ibrani tersebut.</w:t>
      </w:r>
    </w:p>
    <w:p>
      <w:pPr/>
      <w:r>
        <w:rPr>
          <w:lang w:val="id_ID" w:bidi="id_ID"/>
        </w:rPr>
      </w:r>
      <w:r>
        <w:rPr>
          <w:lang w:val="id_ID" w:bidi="id_ID"/>
        </w:rPr>
        <w:t>Ketika Abram berbicara tentang kecantikan Sarai, Abram mungkin bisa ditampilkan seperti mengagumi Sarai.</w:t>
      </w:r>
    </w:p>
    <w:p>
      <w:pPr/>
      <w:r>
        <w:rPr>
          <w:lang w:val="id_ID" w:bidi="id_ID"/>
        </w:rPr>
      </w:r>
      <w:r>
        <w:rPr>
          <w:lang w:val="id_ID" w:bidi="id_ID"/>
        </w:rPr>
        <w:t>Mungkin akan membantu untuk membahas bagaimana seorang suami menunjukkan kekaguman kepada istrinya dalam budaya Anda.</w:t>
      </w:r>
    </w:p>
    <w:p>
      <w:pPr/>
      <w:r>
        <w:rPr>
          <w:lang w:val="id_ID" w:bidi="id_ID"/>
        </w:rPr>
      </w:r>
      <w:r>
        <w:rPr>
          <w:lang w:val="id_ID" w:bidi="id_ID"/>
        </w:rPr>
        <w:t>Kemudian ekspresi dan nada suara Abram akan berubah ketika dia memberikan petunjuk kepada Sarai tentang menipu orang-orang Mesir. Karena takut mati, Abram menyuruh Sarai untuk katakan kepada orang-orang Mesir bahwa dia saudara perempuan Abram, sehingga orang-orang Mesir tidak akan membunuhnya dan memperlakukannya dengan baik demi Sarai. Sarai akan mendengarkan secara diam-diam ketika Abram berbicara.</w:t>
      </w:r>
    </w:p>
    <w:p>
      <w:pPr/>
      <w:r>
        <w:rPr>
          <w:lang w:val="id_ID" w:bidi="id_ID"/>
        </w:rPr>
      </w:r>
      <w:r>
        <w:rPr>
          <w:lang w:val="id_ID" w:bidi="id_ID"/>
        </w:rPr>
        <w:t>Dalam adegan ketiga, Abram dan keluarganya memasuki Mesir. Ketika mereka berjalan di sekitar Mesir, orang-orang Mesir mengagumi kecantikan Sarai. Para pejabat Firaun, yang juga di sana, akan melihat kecantikan Sarai. Penting untuk menunjukkan bahwa orang-orang Mesir dan para pejabat Firaun menunjukkan ekspresinya ketika mereka mengagumi kecantikan Sarai. Selanjutnya, para pejabat Firaun akan melapor kepada Firaun tentang kecantikan Sarai dan kedatangannya di Mesir. Lalu, Firaun akan memerintahkan para pejabatnya untuk membawa Sarai ke rumahnya supaya ia dapat menjadikan Sarai istrinya.</w:t>
      </w:r>
    </w:p>
    <w:p>
      <w:pPr/>
      <w:r>
        <w:rPr>
          <w:lang w:val="id_ID" w:bidi="id_ID"/>
        </w:rPr>
      </w:r>
      <w:r>
        <w:rPr>
          <w:lang w:val="id_ID" w:bidi="id_ID"/>
        </w:rPr>
        <w:t xml:space="preserve">Berhenti dan tunjukkan gambar </w:t>
      </w:r>
      <w:r>
        <w:rPr>
          <w:lang w:val="id_ID" w:bidi="id_ID"/>
        </w:rPr>
        <w:t>istana Firaun dari zaman purbakala</w:t>
      </w:r>
      <w:r>
        <w:rPr>
          <w:lang w:val="id_ID" w:bidi="id_ID"/>
        </w:rPr>
        <w:t>.</w:t>
      </w:r>
    </w:p>
    <w:p>
      <w:pPr/>
      <w:r>
        <w:rPr>
          <w:lang w:val="id_ID" w:bidi="id_ID"/>
        </w:rPr>
      </w:r>
      <w:r>
        <w:rPr>
          <w:lang w:val="id_ID" w:bidi="id_ID"/>
        </w:rPr>
        <w:t>Saat bertemu dengan Sarai, Firaun mungkin telah bertanya kepadanya bagaimana hubungannya dengan Abram. Dan Sarai mungkin menjawab Firaun bahwa dia hanyalah saudara perempuan Abram. Karena berpikir Sarai belum menikah, Firaun menjadikan Sarai istrinya. Selanjutnya, Firaun akan memberikan hadiah ternak dan hamba kepada Abram sebagai penghormatan untuk istri barunya.</w:t>
      </w:r>
    </w:p>
    <w:p>
      <w:pPr/>
      <w:r>
        <w:rPr>
          <w:lang w:val="id_ID" w:bidi="id_ID"/>
        </w:rPr>
      </w:r>
      <w:r>
        <w:rPr>
          <w:lang w:val="id_ID" w:bidi="id_ID"/>
        </w:rPr>
        <w:t xml:space="preserve">Berhenti dan tunjukkan gambar seekor </w:t>
      </w:r>
      <w:r>
        <w:rPr>
          <w:lang w:val="id_ID" w:bidi="id_ID"/>
        </w:rPr>
        <w:t>domba, sapi jantan, keledai jantan, dan unta</w:t>
      </w:r>
      <w:r>
        <w:rPr>
          <w:lang w:val="id_ID" w:bidi="id_ID"/>
        </w:rPr>
        <w:t>. Jika Anda tidak memiliki beberapa atau semua binatang ini dalam budaya Anda, maka akan membantu bila mendiskusikan binatang-binatang lain yang dapat digunakan dalam adegan ini.</w:t>
      </w:r>
    </w:p>
    <w:p>
      <w:pPr/>
      <w:r>
        <w:rPr>
          <w:lang w:val="id_ID" w:bidi="id_ID"/>
        </w:rPr>
      </w:r>
      <w:r>
        <w:rPr>
          <w:lang w:val="id_ID" w:bidi="id_ID"/>
        </w:rPr>
        <w:t>Abram diam sepanjang adegan ini.</w:t>
      </w:r>
    </w:p>
    <w:p>
      <w:pPr/>
      <w:r>
        <w:rPr>
          <w:lang w:val="id_ID" w:bidi="id_ID"/>
        </w:rPr>
      </w:r>
      <w:r>
        <w:rPr>
          <w:lang w:val="id_ID" w:bidi="id_ID"/>
        </w:rPr>
        <w:t>Dalam adegan keempat, Tuhan akan menghajar Firaun dan rumah tangganya dengan tulah yang dahsyat. Tuhan tidak berbicara di sini, tetapi Dia mungkin terlihat berbicara atau melakukan gerakan yang akan membuat Firaun dan rumah tangganya tiba-tiba jatuh sakit. Meskipun Sarai sudah menjadi bagian dari rumah tangga Firaun pada saat ini, Sarai mungkin tidak terkena tulah. Jadi, Sarai mungkin terlihat berbicara kepada Firaun agar meminta Abram menjelaskan tentang hukuman Tuhan ini. Jadi Firaun memerintahkan orang-orangnya untuk membawa Abram kepadanya. Ketika Abram datang, Abram dapat digambarkan sedang menjelaskan yang sebenarnya kepada Firaun. Ketika Firaun menyadari tentang kebenaran itu, Firaun mengajukan kepada Abram pertanyaan retorik atau pertanyaan yang tidak mengharapkan jawaban. Penting untuk menunjukkan bahwa Firaun sangat kesal ketika ia berbicara kepada Abram. Kemudian, Firaun memutuskan untuk mengembalikan Sarai kepada Abram dan memerintahkan mereka untuk meninggalkan Mesir. Firaun juga memerintahkan orang-orangnya untuk memastikan bahwa Abram segera meninggalkan Mesir bersama keluarga dan semua harta bendanya.</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kelompok akan memeragakan kisah tersebut.</w:t>
      </w:r>
    </w:p>
    <w:p>
      <w:pPr/>
      <w:r>
        <w:rPr>
          <w:lang w:val="id_ID" w:bidi="id_ID"/>
        </w:rPr>
      </w:r>
      <w:r>
        <w:rPr>
          <w:lang w:val="id_ID" w:bidi="id_ID"/>
        </w:rPr>
        <w:t>Kisah ini memiliki empat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Orang-orang Mesir</w:t>
      </w:r>
    </w:p>
    <w:p>
      <w:pPr>
        <w:pStyle w:val="ListBullet"/>
        <w:spacing w:line="240" w:lineRule="auto"/>
        <w:ind w:left="720"/>
      </w:pPr>
      <w:r>
        <w:rPr>
          <w:lang w:val="id_ID" w:bidi="id_ID"/>
        </w:rPr>
      </w:r>
      <w:r>
        <w:rPr>
          <w:lang w:val="id_ID" w:bidi="id_ID"/>
        </w:rPr>
        <w:t>Firaun</w:t>
      </w:r>
    </w:p>
    <w:p>
      <w:pPr>
        <w:pStyle w:val="ListBullet"/>
        <w:spacing w:line="240" w:lineRule="auto"/>
        <w:ind w:left="720"/>
      </w:pPr>
      <w:r>
        <w:rPr>
          <w:lang w:val="id_ID" w:bidi="id_ID"/>
        </w:rPr>
      </w:r>
      <w:r>
        <w:rPr>
          <w:lang w:val="id_ID" w:bidi="id_ID"/>
        </w:rPr>
        <w:t>Pejabat Firaun</w:t>
      </w:r>
    </w:p>
    <w:p>
      <w:pPr>
        <w:pStyle w:val="ListBullet"/>
        <w:spacing w:line="240" w:lineRule="auto"/>
        <w:ind w:left="720"/>
      </w:pPr>
      <w:r>
        <w:rPr>
          <w:lang w:val="id_ID" w:bidi="id_ID"/>
        </w:rPr>
      </w:r>
      <w:r>
        <w:rPr>
          <w:lang w:val="id_ID" w:bidi="id_ID"/>
        </w:rPr>
        <w:t>Orang-orang Firaun</w:t>
      </w:r>
    </w:p>
    <w:p>
      <w:pPr>
        <w:pStyle w:val="ListBullet"/>
        <w:spacing w:line="240" w:lineRule="auto"/>
        <w:ind w:left="720"/>
      </w:pPr>
      <w:r>
        <w:rPr>
          <w:lang w:val="id_ID" w:bidi="id_ID"/>
        </w:rPr>
      </w:r>
      <w:r>
        <w:rPr>
          <w:lang w:val="id_ID" w:bidi="id_ID"/>
        </w:rPr>
        <w:t>Hamba-hamba Abram yang baru</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bagian-bagian dari kisah tersebut.</w:t>
      </w:r>
    </w:p>
    <w:p>
      <w:pPr/>
      <w:r>
        <w:rPr>
          <w:lang w:val="id_ID" w:bidi="id_ID"/>
        </w:rPr>
      </w:r>
      <w:r>
        <w:rPr>
          <w:lang w:val="id_ID" w:bidi="id_ID"/>
        </w:rPr>
        <w:t xml:space="preserve">Penting untuk diingat bahwa meskipun tidak disebutkan dalam kisah itu, Abram melakukan perjalanan ke Mesir bersama keluarganya. Keluarganya termasuk Sarai, Lot, hamba-hamba yang mereka dapatkan di Haran, dan semua hartanya yang mungkin termasuk ternak seperti domba, sapi, dan lembu jantan. Abram dan Sarai sudah tua. </w:t>
      </w:r>
    </w:p>
    <w:p>
      <w:pPr/>
      <w:r>
        <w:rPr>
          <w:lang w:val="id_ID" w:bidi="id_ID"/>
        </w:rPr>
      </w:r>
      <w:r>
        <w:rPr>
          <w:lang w:val="id_ID" w:bidi="id_ID"/>
        </w:rPr>
        <w:t xml:space="preserve">Saat kelompok memerankan kisah ini untuk kedua kalinya, hentikan mereka pada bagian-bagian tertentu. </w:t>
      </w:r>
    </w:p>
    <w:p>
      <w:pPr/>
      <w:r>
        <w:rPr>
          <w:lang w:val="id_ID" w:bidi="id_ID"/>
        </w:rPr>
      </w:r>
      <w:r>
        <w:rPr>
          <w:lang w:val="id_ID" w:bidi="id_ID"/>
        </w:rPr>
        <w:t>Dalam adegan pertama, mintalah tim menunjukkan bahwa Abram dan keluarganya sedang melakukan perjalanan ke Mesir dengan semua harta benda dan hamba-hamba mereka. Ketika Abram dan keluarganya berjalan menuju Mesir:</w:t>
      </w:r>
    </w:p>
    <w:p>
      <w:pPr/>
      <w:r>
        <w:rPr>
          <w:lang w:val="id_ID" w:bidi="id_ID"/>
        </w:rPr>
      </w:r>
      <w:r>
        <w:rPr>
          <w:lang w:val="id_ID" w:bidi="id_ID"/>
        </w:rPr>
        <w:t>Hentikan adegannya. Tanyakan kepada orang yang memerankan Abram, "Bagaimana perasaanmu?" Anda mungkin mendengar hal-hal seperti, "Saya khawatir akan keluargaku karena kami belum makan, dan kami tidak punya apa-apa untuk dimakan" atau "Saya berharap kami dapat menemukan perlindungan di Mesir." Mulai kembali adegannya.</w:t>
      </w:r>
    </w:p>
    <w:p>
      <w:pPr/>
      <w:r>
        <w:rPr>
          <w:lang w:val="id_ID" w:bidi="id_ID"/>
        </w:rPr>
      </w:r>
      <w:r>
        <w:rPr>
          <w:lang w:val="id_ID" w:bidi="id_ID"/>
        </w:rPr>
        <w:t>Dalam adegan kedua, sebelum mereka tiba di Mesir, Abram akan berbicara kepada Sarai. Pastikan untuk menggunakan ucapan langsung ketika Abram berbicara kepada Sarai. Juga ingatlah ekspresi Abram yang berubah ketika ia berbicara tentang kecantikan Sarai, dan ketika ia memberikan petunjuk kepada Sarai karena dia takut mati. Ketika Abram dan keluarganya semakin dekat ke Mesir, Abram berbicara kepada istrinya, Sarai.</w:t>
      </w:r>
    </w:p>
    <w:p>
      <w:pPr/>
      <w:r>
        <w:rPr>
          <w:lang w:val="id_ID" w:bidi="id_ID"/>
        </w:rPr>
      </w:r>
      <w:r>
        <w:rPr>
          <w:lang w:val="id_ID" w:bidi="id_ID"/>
        </w:rPr>
        <w:t>Hentikan adegannya. Tanyakan kepada orang yang memerankan Abram, "Bagaimana perasaanmu?" Anda mungkin mendengar hal-hal seperti, "Saya diberkati dengan istri yang cantik, tetapi saya juga khawatir karena orang-orang Mesir mungkin membunuh saya jika mereka tahu bahwa Sarai adalah istri saya" atau "Saya mungkin berada dalam bahaya ketika orang-orang Mesir melihat saya berjalan bersama istri saya yang cantik." Mulai kembali adegannya.</w:t>
      </w:r>
    </w:p>
    <w:p>
      <w:pPr/>
      <w:r>
        <w:rPr>
          <w:lang w:val="id_ID" w:bidi="id_ID"/>
        </w:rPr>
      </w:r>
      <w:r>
        <w:rPr>
          <w:lang w:val="id_ID" w:bidi="id_ID"/>
        </w:rPr>
        <w:t>Dalam adegan ketiga, Abram dan keluarganya akan tiba di Mesir. Ketika mereka berjalan di sekitar Mesir, orang-orang Mesir dan para pejabat Firaun akan memperhatikan kecantikan Sarai. Para pejabat Firaun akan melapor kepada Firaun tentang kecantikan Sarai, dan Firaun akan memerintahkan mereka untuk membawa Sarai kepadanya. Ketika para pejabat Firaun membawa Sarai kepada Firaun,</w:t>
      </w:r>
    </w:p>
    <w:p>
      <w:pPr/>
      <w:r>
        <w:rPr>
          <w:lang w:val="id_ID" w:bidi="id_ID"/>
        </w:rPr>
      </w:r>
      <w:r>
        <w:rPr>
          <w:lang w:val="id_ID" w:bidi="id_ID"/>
        </w:rPr>
        <w:t>Hentikan adegannya. Tanyakan kepada yang memerankan Sarai, "Bagaimana perasaanmu?" Anda mungkin mendengar hal-hal seperti, "Saya harus mengatakan kepada Firaun bahwa saya hanyalah saudara perempuan Abram." Jika tidak, Firaun mungkin membunuhnya" atau "Saya khawatir akan suami saya, Abram." Saya harus meminta kepada Firaun untuk memperlakukan Abram dengan baik demi saya." Mulai kembali adegannya.</w:t>
      </w:r>
    </w:p>
    <w:p>
      <w:pPr/>
      <w:r>
        <w:rPr>
          <w:lang w:val="id_ID" w:bidi="id_ID"/>
        </w:rPr>
      </w:r>
      <w:r>
        <w:rPr>
          <w:lang w:val="id_ID" w:bidi="id_ID"/>
        </w:rPr>
        <w:t>Lalu Firaun akan menjadikan Sarai sebagai istrinya dan akan memberikan hadiah-hadiah kepada Abram. Jika binatang-binatang yang akan dihadiahkan tidak ada untuk adegan ini, Anda dapat menggunakan benda apa pun yang dapat mewakili binatang-binatang tersebut. Ketika ini terjadi, Abram juga, akan diam.</w:t>
      </w:r>
    </w:p>
    <w:p>
      <w:pPr/>
      <w:r>
        <w:rPr>
          <w:lang w:val="id_ID" w:bidi="id_ID"/>
        </w:rPr>
      </w:r>
      <w:r>
        <w:rPr>
          <w:lang w:val="id_ID" w:bidi="id_ID"/>
        </w:rPr>
        <w:t>Dalam adegan keempat, Tuhan akan menghukum Firaun dan rumah tangganya, kecuali Sarai, dengan tulah yang dahsyat. Sarai bilang kepada Firaun agar bertanya kepada Abram untuk menjelaskan tentang hukuman Tuhan ini. Kemudian, Firaun akan memerintahkan orang-orangnya untuk membawa Abram. Ketika Abram tiba, Firaun akan memintanya untuk menjelaskan tentang hukuman Tuhan dan Abram akan mengatakan yang sebenarnya kepada Firaun bahwa Sarai adalah istrinya.</w:t>
      </w:r>
    </w:p>
    <w:p>
      <w:pPr/>
      <w:r>
        <w:rPr>
          <w:lang w:val="id_ID" w:bidi="id_ID"/>
        </w:rPr>
      </w:r>
      <w:r>
        <w:rPr>
          <w:lang w:val="id_ID" w:bidi="id_ID"/>
        </w:rPr>
        <w:t>Hentikan adegannya. Tanyakan kepada yang memerankan Firaun, "Bagaimana perasaanmu?" Anda mungkin mendengar hal-hal seperti, "Saya marah karena Abram menipu saya setelah saya memperlakukan dia dengan baik" atau "Tuhan Abram menghukum saya karena saya mengambil istri Abram." Saya harus mengembalikan Sarai kepadanya dan meminta mereka untuk pergi." Mulai kembali adegannya.</w:t>
      </w:r>
    </w:p>
    <w:p>
      <w:pPr/>
      <w:r>
        <w:rPr>
          <w:lang w:val="id_ID" w:bidi="id_ID"/>
        </w:rPr>
      </w:r>
      <w:r>
        <w:rPr>
          <w:lang w:val="id_ID" w:bidi="id_ID"/>
        </w:rPr>
        <w:t>Pada bagian ini, Firaun akan mengajukan pertanyaan yang tidak perlu dijawab kepada Abram. Pastikan untuk menggunakan pertanyaan yang memerlukan jawaban dari Firaun dan perintahnya ketika berbicara dengan Abram. Pastikan juga untuk menunjukkan bahwa Firaun sangat kesal karena Abram telah menipunya. Kemudian, ia akan mengembalikan Sarai dan memerintahkan mereka untuk meninggalkan Mesir. Firaun juga akan memerintahkan orang-orangnya untuk memastikan bahwa keluarga Abram segera meninggalkan Mesir.</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Kisah ini adalah tentang perjalanan Abram dari Kanaan ke Mesir dan kehidupan mereka di Mesir. Kisah ini dimulai dengan informasi bahwa ada </w:t>
      </w:r>
      <w:r>
        <w:rPr>
          <w:b/>
          <w:lang w:val="id_ID" w:bidi="id_ID"/>
        </w:rPr>
        <w:t>kelaparan</w:t>
      </w:r>
      <w:r>
        <w:rPr>
          <w:lang w:val="id_ID" w:bidi="id_ID"/>
        </w:rPr>
        <w:t xml:space="preserve"> yang parah di Kanaan. Kelaparan terjadi ketika tidak cukupnya persediaan makanan untuk semua orang untuk waktu yang lama. Akibatnya, orang-orang menjadi sakit dan bahkan mati karena kelaparan. Karena kelaparan yang parah ini, Abram memutuskan untuk membawa keluarganya untuk turun ke </w:t>
      </w:r>
      <w:r>
        <w:rPr>
          <w:b/>
          <w:lang w:val="id_ID" w:bidi="id_ID"/>
        </w:rPr>
        <w:t>Mesir</w:t>
      </w:r>
      <w:r>
        <w:rPr>
          <w:lang w:val="id_ID" w:bidi="id_ID"/>
        </w:rPr>
        <w:t>. Mesir adalah negara di sebelah selatan Kanaan. Sepanjang kitab Kejadian, Mesir akan menjadi tempat berlindung bagi tokoh-tokoh utama setiap kali mereka berada dalam bahaya. Tetapi setelah kitab Kejadian, Mesir akan memiliki reputasi yang berbeda karena akan menjadi tempat di mana keturunan Abram akan menjadi budak. Mesir akan menjadi lambang tawanan dan perbudakan. Tetapi dalam kisah ini, Mesir adalah tempat perlindungan. Abram berpikir mereka mungkin akan mendapat makanan di Mesir karena tanahnya yang subur. Inilah sebabnya mengapa ia memutuskan untuk pergi ke Mesir.</w:t>
      </w:r>
    </w:p>
    <w:p>
      <w:pPr/>
      <w:r>
        <w:rPr>
          <w:lang w:val="id_ID" w:bidi="id_ID"/>
        </w:rPr>
      </w:r>
      <w:r>
        <w:rPr>
          <w:lang w:val="id_ID" w:bidi="id_ID"/>
        </w:rPr>
        <w:t xml:space="preserve">Ketika mereka mendekati Mesir, Abram berbicara kepada Sarai, istrinya. Abram bilang bahwa Sarai adalah perempuan yang </w:t>
      </w:r>
      <w:r>
        <w:rPr>
          <w:b/>
          <w:lang w:val="id_ID" w:bidi="id_ID"/>
        </w:rPr>
        <w:t>cantik</w:t>
      </w:r>
      <w:r>
        <w:rPr>
          <w:lang w:val="id_ID" w:bidi="id_ID"/>
        </w:rPr>
        <w:t>. Kata "cantik" berarti bahwa orang itu memiliki penampilan yang menarik. Ini juga dapat digunakan untuk menggambarkan seseorang yang memiliki sifat yang baik. Karena takut mati, Abram memperingatkan bahwa orang-orang Mesir akan membunuhnya dan membiarkan Sarai hidup jika mereka tahu bahwa Sarai adalah istrinya. Jadi, Abram bilang kepada Sarai untuk menipu orang-orang Mesir dan mengatakan bahwa dia hanyalah saudara perempuan Abram. Dengan cara ini, Abram berharap orang-orang Mesir akan memperlakukannya dengan baik dan membiarkannya hidup dengan damai di Mesir.</w:t>
      </w:r>
    </w:p>
    <w:p>
      <w:pPr/>
      <w:r>
        <w:rPr>
          <w:lang w:val="id_ID" w:bidi="id_ID"/>
        </w:rPr>
      </w:r>
      <w:r>
        <w:rPr>
          <w:lang w:val="id_ID" w:bidi="id_ID"/>
        </w:rPr>
        <w:t xml:space="preserve">Ketika mereka tiba di Mesir, orang-orang Mesir dan para pejabat </w:t>
      </w:r>
      <w:r>
        <w:rPr>
          <w:b/>
          <w:lang w:val="id_ID" w:bidi="id_ID"/>
        </w:rPr>
        <w:t>Firaun</w:t>
      </w:r>
      <w:r>
        <w:rPr>
          <w:lang w:val="id_ID" w:bidi="id_ID"/>
        </w:rPr>
        <w:t xml:space="preserve"> melihat bahwa Sarai sangat cantik. Firaun merujuk pada raja Mesir, dan para pejabat Firaun, atau para pangeran merujuk pada para pemimpin yang melayani di bawah Firaun. Anda dapat merujuk pada Glosarium Utama untuk informasi lebih lanjut tentang kata </w:t>
      </w:r>
      <w:r>
        <w:rPr>
          <w:lang w:val="id_ID" w:bidi="id_ID"/>
        </w:rPr>
        <w:t>Firaun</w:t>
      </w:r>
      <w:r>
        <w:rPr>
          <w:lang w:val="id_ID" w:bidi="id_ID"/>
        </w:rPr>
        <w:t xml:space="preserve">. Para pejabat Firaun </w:t>
      </w:r>
      <w:r>
        <w:rPr>
          <w:b/>
          <w:lang w:val="id_ID" w:bidi="id_ID"/>
        </w:rPr>
        <w:t>memuji</w:t>
      </w:r>
      <w:r>
        <w:rPr>
          <w:lang w:val="id_ID" w:bidi="id_ID"/>
        </w:rPr>
        <w:t xml:space="preserve"> Sarai di hadapan Firaun dan membawanya kepada Firaun. Pujian adalah tindakan menghormati seseorang dengan menyampaikan hal-hal yang baik tentang dia. Ini dapat dilakukan hanya menggunakan kata-kata, atau dapat disertai dengan lagu atau tindakan. Dalam Alkitab, Tuhanlah yang menerima dan yang paling layak mendapatkan pujian yang tertinggi. Firaun menjadikan Sarai sebagai istrinya. Lalu, karena Firaun berpikir bahwa Sarai adalah saudara perempuan Abram, maka Firaun memberikan hadiah ternak dan hamba kepada Abram.</w:t>
      </w:r>
    </w:p>
    <w:p>
      <w:pPr/>
      <w:r>
        <w:rPr>
          <w:lang w:val="id_ID" w:bidi="id_ID"/>
        </w:rPr>
      </w:r>
      <w:r>
        <w:rPr>
          <w:lang w:val="id_ID" w:bidi="id_ID"/>
        </w:rPr>
        <w:t xml:space="preserve">Tetapi Tuhan akan menghukum Firaun dan rumah tangganya dengan </w:t>
      </w:r>
      <w:r>
        <w:rPr>
          <w:b/>
          <w:lang w:val="id_ID" w:bidi="id_ID"/>
        </w:rPr>
        <w:t>tulah</w:t>
      </w:r>
      <w:r>
        <w:rPr>
          <w:lang w:val="id_ID" w:bidi="id_ID"/>
        </w:rPr>
        <w:t xml:space="preserve"> karena telah mengambil istri Abram. Wabah dapat merujuk pada penyakit atau bencana apa pun. Dalam Alkitab, hal itu sering kali terjadi akibat penghakiman atau hukuman Tuhan. Jika merujuk pada suatu penyakit, biasanya sifatnya menular, dan sering mengakibatkan kematian. Dalam kisah ini, tidak disebutkan apa jenis wabah yang Tuhan buat. Yang pasti adalah Firaun dan keluarganya menderita karena tulah itu. Kemudian Firaun memanggil Abram. Setelah menyadari mengapa Tuhan menghukum mereka, Firaun mengajukan pertanyaan-pertanyaan yang tidak memerlukan jawaban kepada Abram untuk menunjukkan bahwa ia sangat kesal karena Abram telah menipunya. Setelah ini, Firaun memutuskan untuk mengembalikan Sarai dan menyuruh Abram dan keluarganya meninggalkan Mesir.</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sesi ini, ceritakan kembali perikop tersebut, di dalam kelompok, dengan bahasa kalian sendiri.</w:t>
      </w:r>
    </w:p>
    <w:p>
      <w:pPr/>
      <w:r>
        <w:rPr>
          <w:lang w:val="id_ID" w:bidi="id_ID"/>
        </w:rPr>
      </w:r>
      <w:r>
        <w:rPr>
          <w:lang w:val="id_ID" w:bidi="id_ID"/>
        </w:rPr>
        <w:t>Pertama, seluruh kelompok harus berlatih menceritakan perikop itu dalam bahasa kalian sendiri. Ingatlah untuk menyertakan hal-hal yang Anda putuskan pada langkah sebelumnya, misalnya urutan waktu, kata, ungkapan kata, perasaan, atau apa pun yang sudah dibahas.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Hentikan sebentar rekaman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13:1–18</w:t>
      </w:r>
      <w:r>
        <w:rPr>
          <w:lang w:val="id_ID" w:bidi="id_ID"/>
        </w:rPr>
      </w:r>
    </w:p>
    <w:p>
      <w:pPr>
        <w:pStyle w:val="Heading3"/>
      </w:pPr>
      <w:r>
        <w:rPr>
          <w:lang w:val="id_ID" w:bidi="id_ID"/>
        </w:rPr>
        <w:t>Dengar dan Renungkan</w:t>
      </w:r>
    </w:p>
    <w:p>
      <w:pPr/>
      <w:r>
        <w:rPr>
          <w:lang w:val="id_ID" w:bidi="id_ID"/>
        </w:rPr>
      </w:r>
      <w:r>
        <w:rPr>
          <w:lang w:val="id_ID" w:bidi="id_ID"/>
        </w:rPr>
        <w:t>Dengarkan Kejadian 13:1–8 dan renungkan dalam hati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Kisah-kisah sebelumnya adalah tentang janji berkat Tuhan kepada Abram dan keturunannya. Allah juga berjanji bahwa mereka akan memiliki tanah Kanaan . Tetapi karena kelaparan di Kanaan, Abram dan keluarganya tinggal di Mesir selama beberapa waktu. Setelah beberapa waktu, mereka kembali ke Kanaan. Abram kembali lebih kaya dari sebelumnya.</w:t>
      </w:r>
    </w:p>
    <w:p>
      <w:pPr/>
      <w:r>
        <w:rPr>
          <w:lang w:val="id_ID" w:bidi="id_ID"/>
        </w:rPr>
      </w:r>
      <w:r>
        <w:rPr>
          <w:lang w:val="id_ID" w:bidi="id_ID"/>
        </w:rPr>
        <w:t>Kisah ini lanjutan dari kisah sebelumnya. Setelah Abram dan keluarganya meninggalkan Mesir, mereka kembali ke padang pasir Negeb di tanah Kanaan.</w:t>
      </w:r>
    </w:p>
    <w:p>
      <w:pPr/>
      <w:r>
        <w:rPr>
          <w:lang w:val="id_ID" w:bidi="id_ID"/>
        </w:rPr>
      </w:r>
      <w:r>
        <w:rPr>
          <w:lang w:val="id_ID" w:bidi="id_ID"/>
        </w:rPr>
        <w:t xml:space="preserve">Berhenti dan perlihatkan gambar </w:t>
      </w:r>
      <w:r>
        <w:rPr>
          <w:lang w:val="id_ID" w:bidi="id_ID"/>
        </w:rPr>
        <w:t>padang pasir Negeb</w:t>
      </w:r>
      <w:r>
        <w:rPr>
          <w:lang w:val="id_ID" w:bidi="id_ID"/>
        </w:rPr>
        <w:t>.</w:t>
      </w:r>
    </w:p>
    <w:p>
      <w:pPr/>
      <w:r>
        <w:rPr>
          <w:lang w:val="id_ID" w:bidi="id_ID"/>
        </w:rPr>
      </w:r>
      <w:r>
        <w:rPr>
          <w:lang w:val="id_ID" w:bidi="id_ID"/>
        </w:rPr>
        <w:t>Perjalanan mereka digambarkan sebagai "pergi medaki" kareana Negeb, yang adalah tanah yang kering dan panas di selatan Kanaan adalah negeri yang berbukit Ketika Abram kembali, ia sangat kaya dengan ternak, perak, dan emas.</w:t>
      </w:r>
    </w:p>
    <w:p>
      <w:pPr/>
      <w:r>
        <w:rPr>
          <w:lang w:val="id_ID" w:bidi="id_ID"/>
        </w:rPr>
      </w:r>
      <w:r>
        <w:rPr>
          <w:lang w:val="id_ID" w:bidi="id_ID"/>
        </w:rPr>
        <w:t>Dari Negeb, Abram pergi dari "tempat ke tempat sampai ia tiba di Betel." Ini berarti Abram berhenti dan berkemah di satu tempat, dan kemudian pindah ke tempat lain setelah beberapa waktu. Tujuan terakhirnya adalah di daerah perbukitan antara Betel dan Ai.</w:t>
      </w:r>
    </w:p>
    <w:p>
      <w:pPr/>
      <w:r>
        <w:rPr>
          <w:lang w:val="id_ID" w:bidi="id_ID"/>
        </w:rPr>
      </w:r>
      <w:r>
        <w:rPr>
          <w:lang w:val="id_ID" w:bidi="id_ID"/>
        </w:rPr>
        <w:t xml:space="preserve">Berhenti dan tunjukkan gambar </w:t>
      </w:r>
      <w:r>
        <w:rPr>
          <w:lang w:val="id_ID" w:bidi="id_ID"/>
        </w:rPr>
        <w:t>daerah perbukitan</w:t>
      </w:r>
      <w:r>
        <w:rPr>
          <w:lang w:val="id_ID" w:bidi="id_ID"/>
        </w:rPr>
        <w:t xml:space="preserve"> dan sebuah peta yang menunjukkan di mana letaknya </w:t>
      </w:r>
      <w:r>
        <w:rPr>
          <w:lang w:val="id_ID" w:bidi="id_ID"/>
        </w:rPr>
        <w:t>di antara Betel dan Ai</w:t>
      </w:r>
      <w:r>
        <w:rPr>
          <w:lang w:val="id_ID" w:bidi="id_ID"/>
        </w:rPr>
        <w:t>.</w:t>
      </w:r>
    </w:p>
    <w:p>
      <w:pPr/>
      <w:r>
        <w:rPr>
          <w:lang w:val="id_ID" w:bidi="id_ID"/>
        </w:rPr>
      </w:r>
      <w:r>
        <w:rPr>
          <w:lang w:val="id_ID" w:bidi="id_ID"/>
        </w:rPr>
        <w:t>Ingatlah bahwa Abram pernah berkemah di sana dan membangun mezbah di sana sebelumnya.</w:t>
      </w:r>
    </w:p>
    <w:p>
      <w:pPr/>
      <w:r>
        <w:rPr>
          <w:lang w:val="id_ID" w:bidi="id_ID"/>
        </w:rPr>
      </w:r>
      <w:r>
        <w:rPr>
          <w:lang w:val="id_ID" w:bidi="id_ID"/>
        </w:rPr>
        <w:t xml:space="preserve">Berhenti dan perlihatkan gambar mezbah yang </w:t>
      </w:r>
      <w:r>
        <w:rPr>
          <w:lang w:val="id_ID" w:bidi="id_ID"/>
        </w:rPr>
        <w:t>terbuat dari tumpukan batu dengan seseorang yang mempersembahkan korban binatang di atasnya</w:t>
      </w:r>
      <w:r>
        <w:rPr>
          <w:lang w:val="id_ID" w:bidi="id_ID"/>
        </w:rPr>
        <w:t>.</w:t>
      </w:r>
    </w:p>
    <w:p>
      <w:pPr/>
      <w:r>
        <w:rPr>
          <w:lang w:val="id_ID" w:bidi="id_ID"/>
        </w:rPr>
      </w:r>
      <w:r>
        <w:rPr>
          <w:lang w:val="id_ID" w:bidi="id_ID"/>
        </w:rPr>
        <w:t xml:space="preserve">Abram menyembah Allah di tempat itu. Ingatlah juga bahwa nama Allah yang digunakan dalam kisah ini adalah Yahweh, nama pribadi untuk Allah. </w:t>
      </w:r>
    </w:p>
    <w:p>
      <w:pPr/>
      <w:r>
        <w:rPr>
          <w:lang w:val="id_ID" w:bidi="id_ID"/>
        </w:rPr>
      </w:r>
      <w:r>
        <w:rPr>
          <w:lang w:val="id_ID" w:bidi="id_ID"/>
        </w:rPr>
        <w:t>Sepanjang perjalanan Abram, keponakannya Lot bersamanya. Lot memiliki kawanan domba dan kambing, serta kawanan sapi, dan tenda-tendanya sendiri. Tenda-tenda yang disebutkan di sini tidak hanya merujuk pada tempat penampungan sementara di mana orang-orang tinggal. Dalam konteks ini, tenda-tenda itu merujuk pada orang-orang yang melakukan perjalanan bersama Lot. Ini termasuk istrinya dan para hambanya. Abram dan Lot memiliki banyak ternak. Orang Kanaan dan orang-orang Feris juga tinggal di daerah itu dan memiliki ternak mereka sendiri. Ada begitu banyak ternak sehingga lahan itu tidak dapat menyediakan cukup makanan bagi semuanya. Karena hal ini, para penggembala Abram dan Lot, atau orang-orang yang menjaga ternak tersebut mulai bertengkar.</w:t>
      </w:r>
    </w:p>
    <w:p>
      <w:pPr/>
      <w:r>
        <w:rPr>
          <w:lang w:val="id_ID" w:bidi="id_ID"/>
        </w:rPr>
      </w:r>
      <w:r>
        <w:rPr>
          <w:lang w:val="id_ID" w:bidi="id_ID"/>
        </w:rPr>
        <w:t>Abram berbicara kepada Lot dan mengatakan kepadanya bahwa mereka dan para gembala mereka tidak seharusnya bertengkar. Hal ini karena mereka adalah sanak saudara, atau kerabat dekat. Ingatlah bahwa Lot adalah anak dari saudara laki-laki Abram, Haran. Kemudian, Abram bertanya kepada Lot, "Bukankah seluruh negeri ini ada di depanmu?" Dia tidak benar-benar mengajukan pertanyaan. Dia ingin berkata kepada Lot, "Lihat, seluruh negeri ini ada di hadapanmu!" Abram menyuruh Lot untuk memilih pergi ke arah mana sehingga mereka dapat tinggal berjauhan dan ternak mereka akan memiliki cukup makanan. Jika Lot memilih pergi ke kiri, Abram akan pergi ke kanan. Jika Lot memilih pergi ke kanan, Abram akan pergi ke kiri.</w:t>
      </w:r>
    </w:p>
    <w:p>
      <w:pPr/>
      <w:r>
        <w:rPr>
          <w:lang w:val="id_ID" w:bidi="id_ID"/>
        </w:rPr>
      </w:r>
      <w:r>
        <w:rPr>
          <w:lang w:val="id_ID" w:bidi="id_ID"/>
        </w:rPr>
        <w:t>Berhenti di sini dan diskusikan dalam kelompok: Bagaimana Anda menyelesaikan konflik seperti ini dalam budaya Anda?</w:t>
      </w:r>
    </w:p>
    <w:p>
      <w:pPr/>
      <w:r>
        <w:rPr>
          <w:lang w:val="id_ID" w:bidi="id_ID"/>
        </w:rPr>
      </w:r>
      <w:r>
        <w:rPr>
          <w:lang w:val="id_ID" w:bidi="id_ID"/>
        </w:rPr>
        <w:t>Jadi Lot melayangkan pandangannya atau melihat sekelilingnya dan melihat seluruh Lembah Sungai Yordan ke arah Zoar. Ini berarti Abram dan Lot harus berdiri di tempat yang tinggi di mana mereka dapat melihat seluruh Lembah Yordan. Lembah Yordan ini adalah tempat mengalirnya sungai Yordan. Karena sungai inilah Lot menyadari bahwa ada persediaan air yang besar di tempat itu. Itu seperti taman Allah, yang merujuk pada taman Eden yang Allah tanam saat Dia menciptakan manusia. Taman itu memiliki sungainya sendiri, dan itu adalah tempat di mana Allah menempatkan laki-laki dan perempuan setelah menciptakan mereka. Lembah Yordan juga seperti Mesir. Mesir juga memiliki sungai sendiri, Sungai Nil, yang membuatnya menjadi tanah yang subur. Inilah sebabnya, ketika ada kelaparan di Kanaan, Abram dan keluarganya pergi ke Mesir. Lembah itu juga berada di arah Zoar. Zoar adalah kota di daerah selatan Laut Mati, tempat Sungai Yordan terhubung. Itu berada di dekat kota-kota Sodom dan Gomora. Dalam kisah selanjutnya, Allah akan menghancurkan kedua kota ini karena dosa-dosa besar orang-orang yang tinggal di sana.</w:t>
      </w:r>
    </w:p>
    <w:p>
      <w:pPr/>
      <w:r>
        <w:rPr>
          <w:lang w:val="id_ID" w:bidi="id_ID"/>
        </w:rPr>
      </w:r>
      <w:r>
        <w:rPr>
          <w:lang w:val="id_ID" w:bidi="id_ID"/>
        </w:rPr>
        <w:t xml:space="preserve">Berhenti dan tunjukkan peta </w:t>
      </w:r>
      <w:r>
        <w:rPr>
          <w:lang w:val="id_ID" w:bidi="id_ID"/>
        </w:rPr>
        <w:t>Lembah Yordan, yang mencakup Laut Mati, Sodom, Gomora, dan Zoar</w:t>
      </w:r>
      <w:r>
        <w:rPr>
          <w:lang w:val="id_ID" w:bidi="id_ID"/>
        </w:rPr>
        <w:t>.</w:t>
      </w:r>
    </w:p>
    <w:p>
      <w:pPr/>
      <w:r>
        <w:rPr>
          <w:lang w:val="id_ID" w:bidi="id_ID"/>
        </w:rPr>
      </w:r>
      <w:r>
        <w:rPr>
          <w:lang w:val="id_ID" w:bidi="id_ID"/>
        </w:rPr>
        <w:t>Jadi, Lot memutuskan di mana ia akan tinggal. Ia melakukan perjalanan ke timur dan memindahkan kemahnya di dekat kota Sodom. Kemah adalah tempat berlindung yang terbuat dari kain tenunan atau kulit binatang yang didukung oleh tiang kayu. Itu adalah tempat perteduhan yang dapat dipindah-pindah dan bersifat sementara.</w:t>
      </w:r>
    </w:p>
    <w:p>
      <w:pPr/>
      <w:r>
        <w:rPr>
          <w:lang w:val="id_ID" w:bidi="id_ID"/>
        </w:rPr>
      </w:r>
      <w:r>
        <w:rPr>
          <w:lang w:val="id_ID" w:bidi="id_ID"/>
        </w:rPr>
        <w:t xml:space="preserve">Berhenti dan perlihatkan gambar </w:t>
      </w:r>
      <w:r>
        <w:rPr>
          <w:lang w:val="id_ID" w:bidi="id_ID"/>
        </w:rPr>
        <w:t>tenda dengan orang-orang di dalamnya</w:t>
      </w:r>
      <w:r>
        <w:rPr>
          <w:lang w:val="id_ID" w:bidi="id_ID"/>
        </w:rPr>
        <w:t>.</w:t>
      </w:r>
    </w:p>
    <w:p>
      <w:pPr/>
      <w:r>
        <w:rPr>
          <w:lang w:val="id_ID" w:bidi="id_ID"/>
        </w:rPr>
      </w:r>
      <w:r>
        <w:rPr>
          <w:lang w:val="id_ID" w:bidi="id_ID"/>
        </w:rPr>
        <w:t>Sementara itu, Abram memutuskan untuk tinggal di Kanaan. Jadi, Abram dan Lot berpisah satu sama lain.</w:t>
      </w:r>
    </w:p>
    <w:p>
      <w:pPr/>
      <w:r>
        <w:rPr>
          <w:lang w:val="id_ID" w:bidi="id_ID"/>
        </w:rPr>
      </w:r>
      <w:r>
        <w:rPr>
          <w:lang w:val="id_ID" w:bidi="id_ID"/>
        </w:rPr>
        <w:t xml:space="preserve"> Orang-orang yang tinggal di Sodom, tidak mengikuti Allah. Tidak jelas dalam hal apa orang-orang di Sodom dianggap "jahat" dan berdosa besar." Yang jelas adalah bahwa ini disebutkan untuk menunjukkan bahwa Lot memilih tinggal di dekat tempat yang akan dihancurkan Allah nantinya karena dosa-dosanya. Ini akan menjadi informasi penting untuk cerita-cerita selanjutnya. Sementara itu, Abram memilih untuk tinggal di tanah yang dijanjikan Allah.</w:t>
      </w:r>
    </w:p>
    <w:p>
      <w:pPr/>
      <w:r>
        <w:rPr>
          <w:lang w:val="id_ID" w:bidi="id_ID"/>
        </w:rPr>
      </w:r>
      <w:r>
        <w:rPr>
          <w:lang w:val="id_ID" w:bidi="id_ID"/>
        </w:rPr>
        <w:t>Setelah Lot berpisah dari Abram, Allah mengatakan kepada Abram untuk melihat ke utara, selatan, timur, dan barat. Ini berarti Abram pastilah berdiri di tempat yang tinggi yang memungkinkannya untuk melihat tanah yang luas di sekitarnya. Allah berkata bahwa semua tanah yang dilihat Abram, akan Ia berikan kepada Abram dan keturunannya selamanya. Di sini, "keturunan" merujuk pada keturunan Abram, dan "selamanya" berarti bahwa Abram dan keturunannya akan memiliki tanah itu untuk waktu yang sangat lama. Allah juga berkata bahwa Ia akan membuat keturunan Abram menjadi "Seperti debu di bumi sehingga jika ada yang dapat menghitung debu itu, maka keturunanmu dapat dihitung." Ini berarti Allah akan membuat keturunan Abram menjadi begitu banyak sehingga tidak mungkin untuk menghitungnya.</w:t>
      </w:r>
    </w:p>
    <w:p>
      <w:pPr/>
      <w:r>
        <w:rPr>
          <w:lang w:val="id_ID" w:bidi="id_ID"/>
        </w:rPr>
      </w:r>
      <w:r>
        <w:rPr>
          <w:lang w:val="id_ID" w:bidi="id_ID"/>
        </w:rPr>
        <w:t>Dengan mengatakan ini kepada Abram, Allah menegaskan kembali janji-Nya sebelumnya kepada Abram. Tetapi yang penting untuk diperhatikan di sini adalah bahwa Allah memberikan lebih banyak detail tentang janji-Nya kepada Abram sebelumnya. Pada awalnya, janji Allah hanya merujuk pada "tanah ini." Di sini, Allah berkata bahwa tanah yang dijanjikan akan mencakup semua tanah yang dilihat Abram. Juga, pada awalnya, Allah menjanjikan tanah itu kepada keturunan Abram. Di sini, Allah berkata bahwa Ia akan memberikan tanah itu tidak hanya kepada keturunan Abram, tetapi juga kepada Abram sendiri. Akhirnya, Allah mengatakan sesuatu di sini yang tidak Ia sebutkan sebelumnya. Dalam janji ini, Allah berfirman bahwa Abram dan keturunannya akan memiliki tanah tersebut "selamanya."</w:t>
      </w:r>
    </w:p>
    <w:p>
      <w:pPr/>
      <w:r>
        <w:rPr>
          <w:lang w:val="id_ID" w:bidi="id_ID"/>
        </w:rPr>
      </w:r>
      <w:r>
        <w:rPr>
          <w:lang w:val="id_ID" w:bidi="id_ID"/>
        </w:rPr>
        <w:t>Lalu Allah berfirman kepada Abram, "Bangunlah, jelajahilah negeri itu menurut panjang dan lebarnya, sebab Aku akan memberikannya kepadamu." Kata Ibrani untuk "Bangunlah" tidak menunjukkan bahwa Abram sedang duduk atau berbaring. Sebaliknya, itu adalah kata yang umum digunakan untuk mengawali perintah yang penting dan mendesak. Itu berarti orang tersebut harus mendengarkan dengan saksama dan segera mematuhi perintah tersebut. Perintah Tuhan untuk "berjalan menyusuri panjang dan lebar negeri itu" adalah praktik yang umum pada zaman Abram. Berjalan mengelilingi seluruh area tanah melambangkan bahwa seseorang kini memiliki tanah tersebut.</w:t>
      </w:r>
    </w:p>
    <w:p>
      <w:pPr/>
      <w:r>
        <w:rPr>
          <w:lang w:val="id_ID" w:bidi="id_ID"/>
        </w:rPr>
      </w:r>
      <w:r>
        <w:rPr>
          <w:lang w:val="id_ID" w:bidi="id_ID"/>
        </w:rPr>
        <w:t>Berhenti dan diskusikan pertanyaan berikut: Apa praktik umum dalam budaya Anda yang menunjukkan bahwa seseorang kini memiliki tanah?</w:t>
      </w:r>
    </w:p>
    <w:p>
      <w:pPr/>
      <w:r>
        <w:rPr>
          <w:lang w:val="id_ID" w:bidi="id_ID"/>
        </w:rPr>
      </w:r>
      <w:r>
        <w:rPr>
          <w:lang w:val="id_ID" w:bidi="id_ID"/>
        </w:rPr>
        <w:t>Jadi, Abram "memindahkan kemahnya" dan tinggal di dekat "pohon-pohon besar" atau "pohon-pohon tarbantin" di Mamre yang ada di Hebron. Cerita selanjutnya akan memperkenalkan karakter bernama Mamre. Ada kemungkinan tempat ini dinamai menurut namanya. Kisah di kemudian hari akan mengungkapkan bahwa Mamre menjadi nama lain untuk Hebron.</w:t>
      </w:r>
    </w:p>
    <w:p>
      <w:pPr/>
      <w:r>
        <w:rPr>
          <w:lang w:val="id_ID" w:bidi="id_ID"/>
        </w:rPr>
      </w:r>
      <w:r>
        <w:rPr>
          <w:lang w:val="id_ID" w:bidi="id_ID"/>
        </w:rPr>
        <w:t xml:space="preserve">Berhenti dan tunjukkan gambar </w:t>
      </w:r>
      <w:r>
        <w:rPr>
          <w:lang w:val="id_ID" w:bidi="id_ID"/>
        </w:rPr>
        <w:t>pohon-pohon besar di Mamre</w:t>
      </w:r>
      <w:r>
        <w:rPr>
          <w:lang w:val="id_ID" w:bidi="id_ID"/>
        </w:rPr>
        <w:t xml:space="preserve">. Tunjukkan juga </w:t>
      </w:r>
      <w:r>
        <w:rPr>
          <w:lang w:val="id_ID" w:bidi="id_ID"/>
        </w:rPr>
        <w:t>di mana lokasi Hebron</w:t>
      </w:r>
      <w:r>
        <w:rPr>
          <w:lang w:val="id_ID" w:bidi="id_ID"/>
        </w:rPr>
        <w:t xml:space="preserve"> pada peta.</w:t>
      </w:r>
    </w:p>
    <w:p>
      <w:pPr/>
      <w:r>
        <w:rPr>
          <w:lang w:val="id_ID" w:bidi="id_ID"/>
        </w:rPr>
      </w:r>
      <w:r>
        <w:rPr>
          <w:lang w:val="id_ID" w:bidi="id_ID"/>
        </w:rPr>
        <w:t>Di sana Abram mendirikan sebuah mezbah bagi Allah. Ini berarti Abram menyembah Allah di tempat itu.</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Anda akan membantu kelompok mendefinisikan adegan, latar, dan karakter dari cerita tersebut.</w:t>
      </w:r>
    </w:p>
    <w:p>
      <w:pPr/>
      <w:r>
        <w:rPr>
          <w:lang w:val="id_ID" w:bidi="id_ID"/>
        </w:rPr>
      </w:r>
      <w:r>
        <w:rPr>
          <w:lang w:val="id_ID" w:bidi="id_ID"/>
        </w:rPr>
        <w:t>Kisah ini memiliki tujuh adegan.</w:t>
      </w:r>
    </w:p>
    <w:p>
      <w:pPr/>
      <w:r>
        <w:rPr>
          <w:lang w:val="id_ID" w:bidi="id_ID"/>
        </w:rPr>
      </w:r>
      <w:r>
        <w:rPr>
          <w:b/>
          <w:lang w:val="id_ID" w:bidi="id_ID"/>
        </w:rPr>
        <w:t>&lt;1&gt;Adegan pertama:</w:t>
      </w:r>
      <w:r>
        <w:rPr>
          <w:lang w:val="id_ID" w:bidi="id_ID"/>
        </w:rPr>
        <w:t>&lt;/1&gt; Abram pergi dari Mesir ke padang pasir Negeb. Dia melakukan perjalanan bersama istrinya, keponakannya, Lot, istri Lot, pelayan mereka, dan hewan-hewan. Abram keluar dari Mesir kaya raya dengan ternak, perak, dan emas.</w:t>
      </w:r>
    </w:p>
    <w:p>
      <w:pPr/>
      <w:r>
        <w:rPr>
          <w:lang w:val="id_ID" w:bidi="id_ID"/>
        </w:rPr>
      </w:r>
      <w:r>
        <w:rPr>
          <w:b/>
          <w:lang w:val="id_ID" w:bidi="id_ID"/>
        </w:rPr>
        <w:t>Adegan kedua:</w:t>
      </w:r>
      <w:r>
        <w:rPr>
          <w:lang w:val="id_ID" w:bidi="id_ID"/>
        </w:rPr>
        <w:t xml:space="preserve"> Ketika Abram dan rumah tangganya sampai di Negeb, mereka terus melakukan perjalanan dari satu tempat ke tempat lain. Mereka akhirnya sampai di Betel dan tinggal di perbukitan di antara Betel dan Ai. Di sana, Abram menyembah Allah di mezbah yang dia bangun sebelumnya.</w:t>
      </w:r>
    </w:p>
    <w:p>
      <w:pPr/>
      <w:r>
        <w:rPr>
          <w:lang w:val="id_ID" w:bidi="id_ID"/>
        </w:rPr>
      </w:r>
      <w:r>
        <w:rPr>
          <w:b/>
          <w:lang w:val="id_ID" w:bidi="id_ID"/>
        </w:rPr>
        <w:t>Adegan ketiga:</w:t>
      </w:r>
      <w:r>
        <w:rPr>
          <w:lang w:val="id_ID" w:bidi="id_ID"/>
        </w:rPr>
        <w:t xml:space="preserve"> Lot memiliki kawanan ternak kecil, kawanan ternak besar, dan pelayannya sendiri. Karena Abram dan Lot tinggal bersama di area yang sama, ternak mereka tidak mendapatkan cukup makanan. Akibatnya, terjadilah pertengkaran antara para penggembala Abram dan para penggembala Lot. Selain itu, orang Kanaan dan orang Feris juga tinggal bersama mereka di negeri itu pada waktu itu.</w:t>
      </w:r>
    </w:p>
    <w:p>
      <w:pPr/>
      <w:r>
        <w:rPr>
          <w:lang w:val="id_ID" w:bidi="id_ID"/>
        </w:rPr>
      </w:r>
      <w:r>
        <w:rPr>
          <w:b/>
          <w:lang w:val="id_ID" w:bidi="id_ID"/>
        </w:rPr>
        <w:t>Adegan keempat:</w:t>
      </w:r>
      <w:r>
        <w:rPr>
          <w:lang w:val="id_ID" w:bidi="id_ID"/>
        </w:rPr>
        <w:t xml:space="preserve"> Abram berbicara kepada Lot. Abram berkata bahwa mereka dan para penggembala mereka tidak seharusnya bertengkar. Untuk menghindari konflik di antara mereka, Abram menyuruh Lot untuk melihat sekeliling dan memilih tempat tinggalnya. Lot melayangkan pandangannya dan melihat bahwa seluruh Lembah Yordan adalah tanah yang subur dan dialiri air dengan baik. Lot memilih seluruh Lembah Yordan.</w:t>
      </w:r>
    </w:p>
    <w:p>
      <w:pPr/>
      <w:r>
        <w:rPr>
          <w:lang w:val="id_ID" w:bidi="id_ID"/>
        </w:rPr>
      </w:r>
      <w:r>
        <w:rPr>
          <w:b/>
          <w:lang w:val="id_ID" w:bidi="id_ID"/>
        </w:rPr>
        <w:t>Adegan kelima:</w:t>
      </w:r>
      <w:r>
        <w:rPr>
          <w:lang w:val="id_ID" w:bidi="id_ID"/>
        </w:rPr>
        <w:t xml:space="preserve"> Abram dan Lot berpisah. Abram tinggal di Kanaan, sementara Lot melakukan perjalanan ke timur bersama keluarganya, para pelayan, dan ternaknya. Dia tinggal di kota-kota dekat Sodom. Orang-orang yang tinggal di Sodom adalah orang-orang jahat dan melakukan dosa terhadap Allah.</w:t>
      </w:r>
    </w:p>
    <w:p>
      <w:pPr/>
      <w:r>
        <w:rPr>
          <w:lang w:val="id_ID" w:bidi="id_ID"/>
        </w:rPr>
      </w:r>
      <w:r>
        <w:rPr>
          <w:b/>
          <w:lang w:val="id_ID" w:bidi="id_ID"/>
        </w:rPr>
        <w:t>&lt;1&gt;Adegan keenam:&lt;/1&gt;</w:t>
      </w:r>
      <w:r>
        <w:rPr>
          <w:lang w:val="id_ID" w:bidi="id_ID"/>
        </w:rPr>
        <w:t xml:space="preserve"> Allah berkata kepada Abram dan menyuruhnya untuk melihat sekeliling dari tempat dia berdiri. Allah berjanji bahwa semua tanah yang Abram lihat, akan Dia berikan kepada Abram dan keturunannya untuk selama-lamanya. Allah juga berjanji bahwa keturunan Abram akan sebanyak debu di bumi. Kemudian Allah menyuruh Abram untuk berjalan melalui seluruh negeri itu karena Allah akan memberikannya kepadanya.</w:t>
      </w:r>
    </w:p>
    <w:p>
      <w:pPr/>
      <w:r>
        <w:rPr>
          <w:lang w:val="id_ID" w:bidi="id_ID"/>
        </w:rPr>
      </w:r>
      <w:r>
        <w:rPr>
          <w:b/>
          <w:lang w:val="id_ID" w:bidi="id_ID"/>
        </w:rPr>
        <w:t>Adegan Ketujuh:</w:t>
      </w:r>
      <w:r>
        <w:rPr>
          <w:lang w:val="id_ID" w:bidi="id_ID"/>
        </w:rPr>
        <w:t xml:space="preserve"> Abram memasang kemahnya dan menetap di dekat pohon-pohon besar Mamre di Hebron. Di sana Abram mendirikan sebuah mezbah bagi Allah.</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Para pelayan Abram</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Istri Lot</w:t>
      </w:r>
    </w:p>
    <w:p>
      <w:pPr>
        <w:pStyle w:val="ListBullet"/>
        <w:spacing w:line="240" w:lineRule="auto"/>
        <w:ind w:left="720"/>
      </w:pPr>
      <w:r>
        <w:rPr>
          <w:lang w:val="id_ID" w:bidi="id_ID"/>
        </w:rPr>
      </w:r>
      <w:r>
        <w:rPr>
          <w:lang w:val="id_ID" w:bidi="id_ID"/>
        </w:rPr>
        <w:t>Para pelayan Lot</w:t>
      </w:r>
    </w:p>
    <w:p>
      <w:pPr>
        <w:pStyle w:val="ListBullet"/>
        <w:spacing w:line="240" w:lineRule="auto"/>
        <w:ind w:left="720"/>
      </w:pPr>
      <w:r>
        <w:rPr>
          <w:lang w:val="id_ID" w:bidi="id_ID"/>
        </w:rPr>
      </w:r>
      <w:r>
        <w:rPr>
          <w:lang w:val="id_ID" w:bidi="id_ID"/>
        </w:rPr>
        <w:t>Orang Kanaan</w:t>
      </w:r>
    </w:p>
    <w:p>
      <w:pPr>
        <w:pStyle w:val="ListBullet"/>
        <w:spacing w:line="240" w:lineRule="auto"/>
        <w:ind w:left="720"/>
      </w:pPr>
      <w:r>
        <w:rPr>
          <w:lang w:val="id_ID" w:bidi="id_ID"/>
        </w:rPr>
      </w:r>
      <w:r>
        <w:rPr>
          <w:lang w:val="id_ID" w:bidi="id_ID"/>
        </w:rPr>
        <w:t>Orang Feris</w:t>
      </w:r>
    </w:p>
    <w:p>
      <w:pPr/>
      <w:r>
        <w:rPr>
          <w:lang w:val="id_ID" w:bidi="id_ID"/>
        </w:rPr>
      </w:r>
      <w:r>
        <w:rPr>
          <w:lang w:val="id_ID" w:bidi="id_ID"/>
        </w:rPr>
        <w:t>Dalam babak ini, kelompok diminta membuat papan cerita, menggambar, atau menggunakan alat peraga untuk membayangkan cerita beserta aksinya.</w:t>
      </w:r>
    </w:p>
    <w:p>
      <w:pPr/>
      <w:r>
        <w:rPr>
          <w:lang w:val="id_ID" w:bidi="id_ID"/>
        </w:rPr>
      </w:r>
      <w:r>
        <w:rPr>
          <w:lang w:val="id_ID" w:bidi="id_ID"/>
        </w:rPr>
        <w:t>Dalam adegan pertama, Abram dan keluarganya melakukan perjalanan dari Mesir ke padang pasir Negeb.</w:t>
      </w:r>
    </w:p>
    <w:p>
      <w:pPr/>
      <w:r>
        <w:rPr>
          <w:lang w:val="id_ID" w:bidi="id_ID"/>
        </w:rPr>
      </w:r>
      <w:r>
        <w:rPr>
          <w:lang w:val="id_ID" w:bidi="id_ID"/>
        </w:rPr>
        <w:t xml:space="preserve">Berhenti dan perlihatkan gambar </w:t>
      </w:r>
      <w:r>
        <w:rPr>
          <w:lang w:val="id_ID" w:bidi="id_ID"/>
        </w:rPr>
        <w:t>padang pasir Negeb</w:t>
      </w:r>
      <w:r>
        <w:rPr>
          <w:lang w:val="id_ID" w:bidi="id_ID"/>
        </w:rPr>
        <w:t>.</w:t>
      </w:r>
    </w:p>
    <w:p>
      <w:pPr/>
      <w:r>
        <w:rPr>
          <w:lang w:val="id_ID" w:bidi="id_ID"/>
        </w:rPr>
      </w:r>
      <w:r>
        <w:rPr>
          <w:lang w:val="id_ID" w:bidi="id_ID"/>
        </w:rPr>
        <w:t>Dia melakukan perjalanan bersama istrinya, para pelayan, Lot, istri Lot, dan para pelayan Lot dan semua harta benda mereka. Mereka kemungkinan besar melakukan perjalanan dengan berjalan kaki. Jika kawanan domba dan kawanan sapi tidak tersedia untuk adegan ini, Anda dapat menggunakan objek apa pun yang dapat mewakili hewan-hewan tersebut. Pastikan juga untuk menunjukkan perak dan emas milik Abram. Jika benda-benda ini tidak tersedia untuk adegan ini, Anda dapat menggunakan objek apa pun yang dapat mewakili perak dan emas. Perjalanan ini bermula dari dataran menuju ke tempat yang lebih tinggi.</w:t>
      </w:r>
    </w:p>
    <w:p>
      <w:pPr/>
      <w:r>
        <w:rPr>
          <w:lang w:val="id_ID" w:bidi="id_ID"/>
        </w:rPr>
      </w:r>
      <w:r>
        <w:rPr>
          <w:lang w:val="id_ID" w:bidi="id_ID"/>
        </w:rPr>
        <w:t>Dalam adegan kedua, Abram dan rombongannya berkemah dari satu tempat ke tempat lain hingga mereka mencapai daerah perbukitan di antara Betel dan Ai.</w:t>
      </w:r>
    </w:p>
    <w:p>
      <w:pPr/>
      <w:r>
        <w:rPr>
          <w:lang w:val="id_ID" w:bidi="id_ID"/>
        </w:rPr>
      </w:r>
      <w:r>
        <w:rPr>
          <w:lang w:val="id_ID" w:bidi="id_ID"/>
        </w:rPr>
        <w:t xml:space="preserve">Berhenti dan tunjukkan gambar </w:t>
      </w:r>
      <w:r>
        <w:rPr>
          <w:lang w:val="id_ID" w:bidi="id_ID"/>
        </w:rPr>
        <w:t>daerah perbukitan</w:t>
      </w:r>
      <w:r>
        <w:rPr>
          <w:lang w:val="id_ID" w:bidi="id_ID"/>
        </w:rPr>
        <w:t xml:space="preserve">dan sebuah peta yang menunjukkan </w:t>
      </w:r>
      <w:r>
        <w:rPr>
          <w:lang w:val="id_ID" w:bidi="id_ID"/>
        </w:rPr>
        <w:t>letaknya antara Betel dan Ai</w:t>
      </w:r>
      <w:r>
        <w:rPr>
          <w:lang w:val="id_ID" w:bidi="id_ID"/>
        </w:rPr>
        <w:t>.</w:t>
      </w:r>
    </w:p>
    <w:p>
      <w:pPr/>
      <w:r>
        <w:rPr>
          <w:lang w:val="id_ID" w:bidi="id_ID"/>
        </w:rPr>
      </w:r>
      <w:r>
        <w:rPr>
          <w:lang w:val="id_ID" w:bidi="id_ID"/>
        </w:rPr>
        <w:t>Tidak jelas berapa lama mereka tinggal saat berpindah dari satu tempat ke tempat lainnya. Kemungkinan besar, perpindahan mereka dari satu tempat ke tempat lain tidak terjadi secara instan. Adegan ini berakhir dengan Abram menyembah Allah di altar yang dia bangun sebelumnya.</w:t>
      </w:r>
    </w:p>
    <w:p>
      <w:pPr/>
      <w:r>
        <w:rPr>
          <w:lang w:val="id_ID" w:bidi="id_ID"/>
        </w:rPr>
      </w:r>
      <w:r>
        <w:rPr>
          <w:lang w:val="id_ID" w:bidi="id_ID"/>
        </w:rPr>
        <w:t xml:space="preserve">Berhenti dan perlihatkan gambar mezbah yang </w:t>
      </w:r>
      <w:r>
        <w:rPr>
          <w:lang w:val="id_ID" w:bidi="id_ID"/>
        </w:rPr>
        <w:t>terbuat dari tumpukan batu dengan seseorang yang mempersembahkan korban binatang di atasnya</w:t>
      </w:r>
      <w:r>
        <w:rPr>
          <w:lang w:val="id_ID" w:bidi="id_ID"/>
        </w:rPr>
        <w:t>.</w:t>
      </w:r>
    </w:p>
    <w:p>
      <w:pPr/>
      <w:r>
        <w:rPr>
          <w:lang w:val="id_ID" w:bidi="id_ID"/>
        </w:rPr>
      </w:r>
      <w:r>
        <w:rPr>
          <w:lang w:val="id_ID" w:bidi="id_ID"/>
        </w:rPr>
        <w:t>Dalam adegan ketiga, akan ada perubahan fokus. Latar tempat tersebut kini dipenuhi oleh orang-orang dan hewan. Ada para gembala Abram dan Lot. Kemudian ada orang Kanaan dan orang Feris. Lalu semua hewan mereka ada di sana. Pada suatu saat para gembala Abram dan Lot akan bertengkar. Tetapi pertarungan mereka akhirnya akan berakhir.</w:t>
      </w:r>
    </w:p>
    <w:p>
      <w:pPr/>
      <w:r>
        <w:rPr>
          <w:lang w:val="id_ID" w:bidi="id_ID"/>
        </w:rPr>
      </w:r>
      <w:r>
        <w:rPr>
          <w:lang w:val="id_ID" w:bidi="id_ID"/>
        </w:rPr>
        <w:t>Sebagai hasil dari adegan sebelumnya, Abram akan berbicara langsung kepada Lot di adegan keempat. Mereka berdua berdiri di tempat yang tinggi di mana mereka bisa melihat dataran di sekeliling mereka. Lalu Lot melihat ke sekeliling negeri itu. Dia melihat Lembah Yordan dan merasa bersemangat untuk pergi ke sana.</w:t>
      </w:r>
    </w:p>
    <w:p>
      <w:pPr/>
      <w:r>
        <w:rPr>
          <w:lang w:val="id_ID" w:bidi="id_ID"/>
        </w:rPr>
      </w:r>
      <w:r>
        <w:rPr>
          <w:lang w:val="id_ID" w:bidi="id_ID"/>
        </w:rPr>
        <w:t>Dalam adegan kelima, Lot berpamitan kepada Abram. Dia melakukan perjalanan ke timur, bersama dengan istrinya, para pelayan, dan hewan-hewan. Kemudian, ia akan mendirikan perkemahan di kota-kota dekat Sodom.</w:t>
      </w:r>
    </w:p>
    <w:p>
      <w:pPr/>
      <w:r>
        <w:rPr>
          <w:lang w:val="id_ID" w:bidi="id_ID"/>
        </w:rPr>
      </w:r>
      <w:r>
        <w:rPr>
          <w:lang w:val="id_ID" w:bidi="id_ID"/>
        </w:rPr>
        <w:t xml:space="preserve">Berhenti dan tunjukkan peta </w:t>
      </w:r>
      <w:r>
        <w:rPr>
          <w:lang w:val="id_ID" w:bidi="id_ID"/>
        </w:rPr>
        <w:t>Lembah Yordan, yang mencakup Laut Mati, Sodom, Gomora, dan Zoar</w:t>
      </w:r>
      <w:r>
        <w:rPr>
          <w:lang w:val="id_ID" w:bidi="id_ID"/>
        </w:rPr>
        <w:t xml:space="preserve">. Anda juga dapat menunjukkan gambar sebuah </w:t>
      </w:r>
      <w:r>
        <w:rPr>
          <w:lang w:val="id_ID" w:bidi="id_ID"/>
        </w:rPr>
        <w:t>tenda</w:t>
      </w:r>
      <w:r>
        <w:rPr>
          <w:lang w:val="id_ID" w:bidi="id_ID"/>
        </w:rPr>
        <w:t>.</w:t>
      </w:r>
    </w:p>
    <w:p>
      <w:pPr/>
      <w:r>
        <w:rPr>
          <w:lang w:val="id_ID" w:bidi="id_ID"/>
        </w:rPr>
      </w:r>
      <w:r>
        <w:rPr>
          <w:lang w:val="id_ID" w:bidi="id_ID"/>
        </w:rPr>
        <w:t>Adegan ini berakhir dengan Abram mendirikan perkemahan di suatu tempat di Kanaan .</w:t>
      </w:r>
    </w:p>
    <w:p>
      <w:pPr/>
      <w:r>
        <w:rPr>
          <w:lang w:val="id_ID" w:bidi="id_ID"/>
        </w:rPr>
      </w:r>
      <w:r>
        <w:rPr>
          <w:lang w:val="id_ID" w:bidi="id_ID"/>
        </w:rPr>
        <w:t>Dalam adegan keenam, Abram berdiri di dataran yang tinggi Allah berbicara langsung kepada Abram dan menyuruhnya untuk melihat ke sekeliling negeri itu ke segala arah. Saat Abram melihat sekeliling, Allah berjanji bahwa segala sesuatu yang ia lihat, Allah akan memberikannya kepadanya dan keturunannya. Selain itu, Allah berfirman bahwa keturunan Abram akan menjadi sangat banyak, seperti debu di tanah. Anda juga bisa mencoba pergi ke luar di mana terdapat pasir. Kemudian Anda bisa mencoba menghitung pasir. Allah juga akan memerintahkan Abram untuk berjalan ke seluruh negeri itu karena Allah akan memberikan seluruh negeri itu kepadanya dan keturunannya. Adegan ini berakhir dengan Abram berjalan menyusuri negeri itu sebagaimana yang diperintahkan Allah. Kenyataannya, lahan itu sangat luas. Mungkin Abram membutuhkan waktu berhari-hari untuk menyelesaikan perjalanan ini. Untuk tujuan mewujudkan adegan ini, Anda cukup berjalan di sekitar area kecil dan menunjukkan batas-batas yang dapat mewakili tanah Kanaan yang luas.</w:t>
      </w:r>
    </w:p>
    <w:p>
      <w:pPr/>
      <w:r>
        <w:rPr>
          <w:lang w:val="id_ID" w:bidi="id_ID"/>
        </w:rPr>
      </w:r>
      <w:r>
        <w:rPr>
          <w:lang w:val="id_ID" w:bidi="id_ID"/>
        </w:rPr>
        <w:t>Dalam adegan ketujuh, Abram akan membawa seluruh rumah tangganya ke dekat pohon-pohon besar Mamre di Hebron.</w:t>
      </w:r>
    </w:p>
    <w:p>
      <w:pPr/>
      <w:r>
        <w:rPr>
          <w:lang w:val="id_ID" w:bidi="id_ID"/>
        </w:rPr>
      </w:r>
      <w:r>
        <w:rPr>
          <w:lang w:val="id_ID" w:bidi="id_ID"/>
        </w:rPr>
        <w:t xml:space="preserve">Berhenti dan tunjukkan gambar </w:t>
      </w:r>
      <w:r>
        <w:rPr>
          <w:lang w:val="id_ID" w:bidi="id_ID"/>
        </w:rPr>
        <w:t>pohon-pohon di Mamre</w:t>
      </w:r>
      <w:r>
        <w:rPr>
          <w:lang w:val="id_ID" w:bidi="id_ID"/>
        </w:rPr>
        <w:t xml:space="preserve">. Tunjukkan juga </w:t>
      </w:r>
      <w:r>
        <w:rPr>
          <w:lang w:val="id_ID" w:bidi="id_ID"/>
        </w:rPr>
        <w:t>di mana lokasi Hebron</w:t>
      </w:r>
      <w:r>
        <w:rPr>
          <w:lang w:val="id_ID" w:bidi="id_ID"/>
        </w:rPr>
        <w:t xml:space="preserve"> pada peta. Di sana, Abram akan mendirikan perkemahan dan membangun mezbah untuk Allah. Ada kemungkinan bahwa Abram juga menyembah Allah di tempat itu.</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tujuh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Para pelayan Abram</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Istri Lot</w:t>
      </w:r>
    </w:p>
    <w:p>
      <w:pPr>
        <w:pStyle w:val="ListBullet"/>
        <w:spacing w:line="240" w:lineRule="auto"/>
        <w:ind w:left="720"/>
      </w:pPr>
      <w:r>
        <w:rPr>
          <w:lang w:val="id_ID" w:bidi="id_ID"/>
        </w:rPr>
      </w:r>
      <w:r>
        <w:rPr>
          <w:lang w:val="id_ID" w:bidi="id_ID"/>
        </w:rPr>
        <w:t>Para pelayan Lot</w:t>
      </w:r>
    </w:p>
    <w:p>
      <w:pPr>
        <w:pStyle w:val="ListBullet"/>
        <w:spacing w:line="240" w:lineRule="auto"/>
        <w:ind w:left="720"/>
      </w:pPr>
      <w:r>
        <w:rPr>
          <w:lang w:val="id_ID" w:bidi="id_ID"/>
        </w:rPr>
      </w:r>
      <w:r>
        <w:rPr>
          <w:lang w:val="id_ID" w:bidi="id_ID"/>
        </w:rPr>
        <w:t>Orang Kanaan</w:t>
      </w:r>
    </w:p>
    <w:p>
      <w:pPr>
        <w:pStyle w:val="ListBullet"/>
        <w:spacing w:line="240" w:lineRule="auto"/>
        <w:ind w:left="720"/>
      </w:pPr>
      <w:r>
        <w:rPr>
          <w:lang w:val="id_ID" w:bidi="id_ID"/>
        </w:rPr>
      </w:r>
      <w:r>
        <w:rPr>
          <w:lang w:val="id_ID" w:bidi="id_ID"/>
        </w:rPr>
        <w:t>Orang Feris</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satu, Abram rumah tangganya sedang melakukan perjalanan. Rumah tangganya mencakup istrinya, para pelayan, Lot, istri Lot, dan semua pelayan mereka. Abram memiliki banyak perak dan emas.</w:t>
      </w:r>
    </w:p>
    <w:p>
      <w:pPr/>
      <w:r>
        <w:rPr>
          <w:lang w:val="id_ID" w:bidi="id_ID"/>
        </w:rPr>
      </w:r>
      <w:r>
        <w:rPr>
          <w:lang w:val="id_ID" w:bidi="id_ID"/>
        </w:rPr>
        <w:t>Hentikan adegannya: Tanyakan kepada aktor yang memerankan Abram, "Bagaimana perasaanmu?" Kamu mungkin mendengar hal-hal seperti, "Aku senang kita keluar dari Mesir dengan selamat" atau "Aku bersyukur kepada Allah karena Dia telah memberkatiku dengan begitu banyak ternak, perak, dan emas." Mulai kembali adegannya.</w:t>
      </w:r>
    </w:p>
    <w:p>
      <w:pPr/>
      <w:r>
        <w:rPr>
          <w:lang w:val="id_ID" w:bidi="id_ID"/>
        </w:rPr>
      </w:r>
      <w:r>
        <w:rPr>
          <w:lang w:val="id_ID" w:bidi="id_ID"/>
        </w:rPr>
        <w:t>Dalam adegan kedua, Abram dan rumah tangganya tiba di Negeb. Di sana, mereka akan mendirikan tenda. Setelah beberapa lama, mereka akan pindah ke tempat lain, dan kemudian nanti, ke tempat lain. Pastikan untuk menunjukkan bahwa perpindahan dari satu tempat ke tempat lain tidak terjadi seketika. Adegan berakhir saat mereka mendirikan perkemahan di daerah perbukitan antara Betel dan Ai. Mereka seharusnya sudah tidak asing dengan tempat itu karena mereka sudah pernah berkemah di sana sebelumnya. Abram akan menyembah Allah di mezbah yang pernah dia buat di sana sebelumnya.</w:t>
      </w:r>
    </w:p>
    <w:p>
      <w:pPr/>
      <w:r>
        <w:rPr>
          <w:lang w:val="id_ID" w:bidi="id_ID"/>
        </w:rPr>
      </w:r>
      <w:r>
        <w:rPr>
          <w:lang w:val="id_ID" w:bidi="id_ID"/>
        </w:rPr>
        <w:t>Hentikan adegannya: Tanyakan kepada aktor yang memerankan Abram, "Bagaimana perasaanmu?" Anda mungkin mendengar hal-hal seperti, "Saya menyembah Allah karena kami selamat dari kelaparan di sini, dan ancaman di Mesir" atau "Saya ingin menyembah Allah karena telah menjaga kami tetap aman dalam perjalanan kembali." Mulai kembali adegannya.</w:t>
      </w:r>
    </w:p>
    <w:p>
      <w:pPr/>
      <w:r>
        <w:rPr>
          <w:lang w:val="id_ID" w:bidi="id_ID"/>
        </w:rPr>
      </w:r>
      <w:r>
        <w:rPr>
          <w:lang w:val="id_ID" w:bidi="id_ID"/>
        </w:rPr>
        <w:t>Dalam adegan ketiga, para gembala Abram dan Lot bertengkar mengenai tempat kawanan domba dan ternak mereka akan makan. Beberapa orang Kanaan dan orang Feris juga ada di sana beserta ternak mereka.</w:t>
      </w:r>
    </w:p>
    <w:p>
      <w:pPr/>
      <w:r>
        <w:rPr>
          <w:lang w:val="id_ID" w:bidi="id_ID"/>
        </w:rPr>
      </w:r>
      <w:r>
        <w:rPr>
          <w:lang w:val="id_ID" w:bidi="id_ID"/>
        </w:rPr>
        <w:t>Hentikan adegannya: Tanyakan kepada aktor yang memerankan para gembala Abram, "Bagaimana perasaan kalian?" Anda mungkin mendengar hal-hal seperti, "Tidak ada cukup makanan untuk semua ternak kita di sini." Anda juga dapat bertanya kepada para penggembala Lot, "Bagaimana perasaan Anda?" Anda mungkin mendengar hal-hal seperti, "Kecuali tuan-tuan kita memilih untuk tinggal berjauhan satu sama lain, hewan-hewan tidak akan bertahan hidup, apalagi dengan orang Kanaan dan orang Feris beserta ternak mereka yang juga merumput di sini." Mulai kembali adegannya.</w:t>
      </w:r>
    </w:p>
    <w:p>
      <w:pPr/>
      <w:r>
        <w:rPr>
          <w:lang w:val="id_ID" w:bidi="id_ID"/>
        </w:rPr>
      </w:r>
      <w:r>
        <w:rPr>
          <w:lang w:val="id_ID" w:bidi="id_ID"/>
        </w:rPr>
        <w:t>Dalam adegan empat, Abram berbicara langsung kepada Lot. Mereka berdua berada di tempat yang tinggi. Lot melihat Lembah Yordan. Dia merasa gembira setelah melihat bahwa lembah itu adalah lahan yang memiliki banyak air.</w:t>
      </w:r>
    </w:p>
    <w:p>
      <w:pPr/>
      <w:r>
        <w:rPr>
          <w:lang w:val="id_ID" w:bidi="id_ID"/>
        </w:rPr>
      </w:r>
      <w:r>
        <w:rPr>
          <w:lang w:val="id_ID" w:bidi="id_ID"/>
        </w:rPr>
        <w:t>Hentikan adegannya: Tanyakan kepada aktor yang memerankan Lot, "Bagaimana perasaanmu?" Anda mungkin mendengar hal-hal seperti, "Seluruh Lembah Yordan seperti taman Allah atau seperti Mesir karena memiliki sungai sendiri, Sungai Yordan!" atau "Saya mendengar bahwa orang-orang yang tinggal di Sodom adalah orang-orang jahat dan berdosa besar terhadap Tuhan. Saya berharap kita akan aman." Mulai kembali adegannya.</w:t>
      </w:r>
    </w:p>
    <w:p>
      <w:pPr/>
      <w:r>
        <w:rPr>
          <w:lang w:val="id_ID" w:bidi="id_ID"/>
        </w:rPr>
      </w:r>
      <w:r>
        <w:rPr>
          <w:lang w:val="id_ID" w:bidi="id_ID"/>
        </w:rPr>
        <w:t>Dalam adegan lima, Abram dan Lot berpisah satu sama lain. Abram tinggal di Kanaan. Tetapi Lot melakukan perjalanan ke timur bersama rumah tangganya yang mencakup istrinya, ternaknya, dan para pelayannya. Dia mendirikan kemahnya di dekat Sodom.</w:t>
      </w:r>
    </w:p>
    <w:p>
      <w:pPr/>
      <w:r>
        <w:rPr>
          <w:lang w:val="id_ID" w:bidi="id_ID"/>
        </w:rPr>
      </w:r>
      <w:r>
        <w:rPr>
          <w:lang w:val="id_ID" w:bidi="id_ID"/>
        </w:rPr>
        <w:t>Di adegan keenam, Abram berdiri di tempat tinggi. Allah berbicara kepada Abram secara langsung. Allah menyuruh Abram untuk melihat sekeliling dari tempat ia berdiri. Abram akan melihat ke utara, selatan, timur, dan barat. Kemudian Allah berfirman bahwa segala sesuatu yang Abram lihat akan Dia berikan kepada Abram. Allah juga menyuruh Abram untuk berjalan mengelilingi negeri itu karena Dia akan memberikannya kepadanya. Abram berjalan mengelilingi negeri itu.</w:t>
      </w:r>
    </w:p>
    <w:p>
      <w:pPr/>
      <w:r>
        <w:rPr>
          <w:lang w:val="id_ID" w:bidi="id_ID"/>
        </w:rPr>
      </w:r>
      <w:r>
        <w:rPr>
          <w:lang w:val="id_ID" w:bidi="id_ID"/>
        </w:rPr>
        <w:t>Hentikan adegannya: Tanyakan kepada aktor yang memerankan Abram, "Bagaimana perasaan Anda?" Anda mungkin mendengar hal-hal seperti, "Saya senang karena Allah akan memberi saya tanah yang luas ini!" atau "Saya senang karena Allah akan memberikan saya keturunan!" Mulai kembali adegannya.</w:t>
      </w:r>
    </w:p>
    <w:p>
      <w:pPr/>
      <w:r>
        <w:rPr>
          <w:lang w:val="id_ID" w:bidi="id_ID"/>
        </w:rPr>
      </w:r>
      <w:r>
        <w:rPr>
          <w:lang w:val="id_ID" w:bidi="id_ID"/>
        </w:rPr>
        <w:t>Dalam adegan ketujuh, Abram akan mendirikan kemahnya di dekat pohon-pohon besar Mamre di Hebron. Penting untuk diingat bahwa istri Abram, Sarai, serta para pelayan dan hewan-hewan mereka, ikut bersamanya. Abram juga membangun sebuah mezbah bagi Allah. Abram mungkin telah menyembah Allah di mezbah itu.</w:t>
      </w:r>
    </w:p>
    <w:p>
      <w:pPr/>
      <w:r>
        <w:rPr>
          <w:lang w:val="id_ID" w:bidi="id_ID"/>
        </w:rPr>
      </w:r>
      <w:r>
        <w:rPr>
          <w:lang w:val="id_ID" w:bidi="id_ID"/>
        </w:rPr>
        <w:t>Hentikan adegannya: Tanyakan kepada aktor yang memerankan Abram, "Bagaimana perasaan Anda?" Anda mungkin mendengar hal-hal seperti, "Saya akan menyembah Allah karena janji-Nya kepada saya dan keturunan saya" atau "Allah akan memenuhi janji-Nya." Jadi, saya akan menyembah-Nya.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Ketika Abram dan rumah tangganya tiba di padang pasir Negeb, mereka terus bepergian dari satu tempat ke tempat lain hingga mereka sampai di Betel. Menggunakan mezbah yang dia bangun sebelumnya, Abram </w:t>
      </w:r>
      <w:r>
        <w:rPr>
          <w:b/>
          <w:lang w:val="id_ID" w:bidi="id_ID"/>
        </w:rPr>
        <w:t>memanggil nama Allah</w:t>
      </w:r>
      <w:r>
        <w:rPr>
          <w:lang w:val="id_ID" w:bidi="id_ID"/>
        </w:rPr>
        <w:t xml:space="preserve">. Memanggil nama Allah adalah cara lain untuk mengatakan "ibadah." Ini berarti bahwa Abram menyembah Allah di tempat itu. Ingatlah juga bahwa nama Allah yang digunakan dalam kisah ini adalah </w:t>
      </w:r>
      <w:r>
        <w:rPr>
          <w:b/>
          <w:lang w:val="id_ID" w:bidi="id_ID"/>
        </w:rPr>
        <w:t>Yahweh</w:t>
      </w:r>
      <w:r>
        <w:rPr>
          <w:lang w:val="id_ID" w:bidi="id_ID"/>
        </w:rPr>
        <w:t xml:space="preserve">, nama pribadi untuk Allah. Tim Anda harus menerjemahkan nama ini dengan cara yang sama seperti yang Anda lakukan dalam kisah-kisah lain dan ingat bahwa </w:t>
      </w:r>
      <w:r>
        <w:rPr>
          <w:lang w:val="id_ID" w:bidi="id_ID"/>
        </w:rPr>
        <w:t>Tuhan</w:t>
      </w:r>
      <w:r>
        <w:rPr>
          <w:lang w:val="id_ID" w:bidi="id_ID"/>
        </w:rPr>
        <w:t xml:space="preserve"> terdapat dalam Glosarium Utama.</w:t>
      </w:r>
    </w:p>
    <w:p>
      <w:pPr/>
      <w:r>
        <w:rPr>
          <w:lang w:val="id_ID" w:bidi="id_ID"/>
        </w:rPr>
      </w:r>
      <w:r>
        <w:rPr>
          <w:lang w:val="id_ID" w:bidi="id_ID"/>
        </w:rPr>
        <w:t>Abram dan Lot memiliki banyak ternak, dan &lt;1&gt;gembala-</w:t>
      </w:r>
      <w:r>
        <w:rPr>
          <w:b/>
          <w:lang w:val="id_ID" w:bidi="id_ID"/>
        </w:rPr>
        <w:t>gembala&lt;/1&gt;</w:t>
      </w:r>
      <w:r>
        <w:rPr>
          <w:lang w:val="id_ID" w:bidi="id_ID"/>
        </w:rPr>
        <w:t xml:space="preserve"> mereka bertengkar memperebutkan tempat makan bagi hewan-hewan mereka. Penggembala adalah orang yang memelihara hewan ternak seperti domba, sapi, dan kambing. Tugasnya termasuk memberi makan hewan-hewan dan memastikan bahwa mereka aman. Dalam kisah ini, mereka merujuk pada pelayan-pelayan Abram dan Lot yang juga bertugas sebagai penggembala. Orang Kanaan dan orang Feris juga tinggal di sana pada waktu itu. Mereka juga memiliki hewan untuk diberi makan.</w:t>
      </w:r>
    </w:p>
    <w:p>
      <w:pPr/>
      <w:r>
        <w:rPr>
          <w:lang w:val="id_ID" w:bidi="id_ID"/>
        </w:rPr>
      </w:r>
      <w:r>
        <w:rPr>
          <w:lang w:val="id_ID" w:bidi="id_ID"/>
        </w:rPr>
        <w:t xml:space="preserve">Abram memberi tahu Lot bahwa mereka tidak seharusnya bertengkar karena mereka adalah </w:t>
      </w:r>
      <w:r>
        <w:rPr>
          <w:b/>
          <w:lang w:val="id_ID" w:bidi="id_ID"/>
        </w:rPr>
        <w:t>kerabat</w:t>
      </w:r>
      <w:r>
        <w:rPr>
          <w:lang w:val="id_ID" w:bidi="id_ID"/>
        </w:rPr>
        <w:t>. Dalam bahasa Ibrani, kata untuk kerabat adalah kata yang sama untuk saudara. Itu juga dapat diterjemahkan sebagai kerabat. Tetapi Lot bukan saudara laki-laki Abram. Lot adalah keponakan Abram, karena Lot adalah anak dari saudara laki-laki Abram, Haran. Oleh karena itu, dalam konteks ini, kerabat laki-laki bukan berarti "saudara laki-laki", melainkan kerabat dekat.</w:t>
      </w:r>
    </w:p>
    <w:p>
      <w:pPr/>
      <w:r>
        <w:rPr>
          <w:lang w:val="id_ID" w:bidi="id_ID"/>
        </w:rPr>
      </w:r>
      <w:r>
        <w:rPr>
          <w:lang w:val="id_ID" w:bidi="id_ID"/>
        </w:rPr>
        <w:t xml:space="preserve">Kemudian, Abram meminta Lot untuk memilih di mana ia harus tinggal. Lot melayangkan pandangannya dan melihat bahwa seluruh Lembah Yordan adalah tanah dengan banyak air. Lembah Yordan ini adalah lembah yang membentang ke arah Zoar, kota lain di dekat kota Sodom dan Gomora. Tempat ini memiliki sungai sendiri yang disebut Sungai Yordan. Jadi Lot memilih seluruh Lembah Yordan karena itu seperti &lt;1&gt;taman </w:t>
      </w:r>
      <w:r>
        <w:rPr>
          <w:b/>
          <w:lang w:val="id_ID" w:bidi="id_ID"/>
        </w:rPr>
        <w:t>Allah,&lt;/1&gt;</w:t>
      </w:r>
      <w:r>
        <w:rPr>
          <w:lang w:val="id_ID" w:bidi="id_ID"/>
        </w:rPr>
        <w:t xml:space="preserve"> dan </w:t>
      </w:r>
      <w:r>
        <w:rPr>
          <w:b/>
          <w:lang w:val="id_ID" w:bidi="id_ID"/>
        </w:rPr>
        <w:t>&lt;2&gt;Mesir&lt;/2&gt;</w:t>
      </w:r>
      <w:r>
        <w:rPr>
          <w:lang w:val="id_ID" w:bidi="id_ID"/>
        </w:rPr>
        <w:t>. Taman Allah merujuk pada Taman Eden yang Allah ciptakan saat Dia menciptakan laki-laki dan perempuan. Taman itu memiliki sungai sendiri yang mengalir darinya. Mesir adalah negara di sebelah selatan Kanaan. Tempat ini memiliki sungai sendiri yang disebut Sungai Nil.</w:t>
      </w:r>
    </w:p>
    <w:p>
      <w:pPr/>
      <w:r>
        <w:rPr>
          <w:lang w:val="id_ID" w:bidi="id_ID"/>
        </w:rPr>
      </w:r>
      <w:r>
        <w:rPr>
          <w:lang w:val="id_ID" w:bidi="id_ID"/>
        </w:rPr>
        <w:t xml:space="preserve">Abram dan Lot menempuh jalan mereka masing-masing. Abram tinggal di Kanaan. Lot melakukan perjalanan ke timur bersama dengan keluarganya, para pelayannya, dan hewan-hewannya. Dia </w:t>
      </w:r>
      <w:r>
        <w:rPr>
          <w:b/>
          <w:lang w:val="id_ID" w:bidi="id_ID"/>
        </w:rPr>
        <w:t>mendirikan kemahnya</w:t>
      </w:r>
      <w:r>
        <w:rPr>
          <w:lang w:val="id_ID" w:bidi="id_ID"/>
        </w:rPr>
        <w:t xml:space="preserve"> di kota-kota dekat </w:t>
      </w:r>
      <w:r>
        <w:rPr>
          <w:b/>
          <w:lang w:val="id_ID" w:bidi="id_ID"/>
        </w:rPr>
        <w:t>Sodom</w:t>
      </w:r>
      <w:r>
        <w:rPr>
          <w:lang w:val="id_ID" w:bidi="id_ID"/>
        </w:rPr>
        <w:t xml:space="preserve">. Sebuah </w:t>
      </w:r>
      <w:r>
        <w:rPr>
          <w:b/>
          <w:lang w:val="id_ID" w:bidi="id_ID"/>
        </w:rPr>
        <w:t>kemah</w:t>
      </w:r>
      <w:r>
        <w:rPr>
          <w:lang w:val="id_ID" w:bidi="id_ID"/>
        </w:rPr>
        <w:t xml:space="preserve"> adalah tempat perteduhan sementara yang terbuat dari kain tenun atau kulit binatang. Mendirikan tenda merupakan suatu proses saat seseorang menggunakan tiang kayu untuk menopang kain agar tenda tersebut berdiri dan memungkinkan beberapa orang untuk tinggal di dalamnya. Pastikan untuk menerjemahkan kata untuk tenda dengan cara yang sama seperti Anda menerjemahkan kata ini sebelumnya. Sodom adalah sebuah kota di dekat Laut Mati. Orang-orang Sodom itu jahat dan merupakan </w:t>
      </w:r>
      <w:r>
        <w:rPr>
          <w:b/>
          <w:lang w:val="id_ID" w:bidi="id_ID"/>
        </w:rPr>
        <w:t>pendosa</w:t>
      </w:r>
      <w:r>
        <w:rPr>
          <w:lang w:val="id_ID" w:bidi="id_ID"/>
        </w:rPr>
        <w:t xml:space="preserve"> besar. Tim Anda harus menerjemahkan </w:t>
      </w:r>
      <w:r>
        <w:rPr>
          <w:b/>
          <w:lang w:val="id_ID" w:bidi="id_ID"/>
        </w:rPr>
        <w:t>dosa</w:t>
      </w:r>
      <w:r>
        <w:rPr>
          <w:lang w:val="id_ID" w:bidi="id_ID"/>
        </w:rPr>
        <w:t xml:space="preserve"> dengan cara yang sama seperti yang Anda lakukan dalam kisah-kisah lain dan ingat bahwa </w:t>
      </w:r>
      <w:r>
        <w:rPr>
          <w:lang w:val="id_ID" w:bidi="id_ID"/>
        </w:rPr>
        <w:t>dosa</w:t>
      </w:r>
      <w:r>
        <w:rPr>
          <w:lang w:val="id_ID" w:bidi="id_ID"/>
        </w:rPr>
        <w:t xml:space="preserve"> terdapat dalam Glosarium Utama. Dalam kisah selanjutnya, Allah akan menghancurkan kedua kota ini karena dosa-dosa besar orang-orang yang tinggal di sana.</w:t>
      </w:r>
    </w:p>
    <w:p>
      <w:pPr/>
      <w:r>
        <w:rPr>
          <w:lang w:val="id_ID" w:bidi="id_ID"/>
        </w:rPr>
      </w:r>
      <w:r>
        <w:rPr>
          <w:lang w:val="id_ID" w:bidi="id_ID"/>
        </w:rPr>
        <w:t xml:space="preserve">Setelah Abram dan Lot berpisah, Allah berfirman kepada Abram dan menyuruhnya untuk "layangkanlah pandanganmu." Di sini, Allah menyuruh Abram untuk melihat ke segala arah dari tempat dia berdiri. Segala sesuatu yang Abram lihat, Allah akan memberikannya kepada Abram dan </w:t>
      </w:r>
      <w:r>
        <w:rPr>
          <w:b/>
          <w:lang w:val="id_ID" w:bidi="id_ID"/>
        </w:rPr>
        <w:t>keturunannya</w:t>
      </w:r>
      <w:r>
        <w:rPr>
          <w:lang w:val="id_ID" w:bidi="id_ID"/>
        </w:rPr>
        <w:t>. Kata untuk keturunan secara harfiah berarti biji. Itu adalah kata yang digunakan untuk merujuk kepada keturunan. Pastikan untuk menerjemahkan kata untuk keturunan dengan cara yang sama seperti Anda menerjemahkan kata ini sebelumnya.</w:t>
      </w:r>
    </w:p>
    <w:p>
      <w:pPr/>
      <w:r>
        <w:rPr>
          <w:lang w:val="id_ID" w:bidi="id_ID"/>
        </w:rPr>
      </w:r>
      <w:r>
        <w:rPr>
          <w:lang w:val="id_ID" w:bidi="id_ID"/>
        </w:rPr>
        <w:t xml:space="preserve">Kemudian Abram pergi ke Hebron dan mendirikan kemahnya di dekat pohon-pohon besar di </w:t>
      </w:r>
      <w:r>
        <w:rPr>
          <w:b/>
          <w:lang w:val="id_ID" w:bidi="id_ID"/>
        </w:rPr>
        <w:t>Mamre</w:t>
      </w:r>
      <w:r>
        <w:rPr>
          <w:lang w:val="id_ID" w:bidi="id_ID"/>
        </w:rPr>
        <w:t xml:space="preserve">. Mamre adalah nama tempat lain untuk Hebron. Abram bersama istrinya, pelayan-pelayannya, dan hewan-hewannya. Di sana, Abram membangun sebuah </w:t>
      </w:r>
      <w:r>
        <w:rPr>
          <w:b/>
          <w:lang w:val="id_ID" w:bidi="id_ID"/>
        </w:rPr>
        <w:t>mezbah</w:t>
      </w:r>
      <w:r>
        <w:rPr>
          <w:lang w:val="id_ID" w:bidi="id_ID"/>
        </w:rPr>
        <w:t xml:space="preserve"> bagi Allah. Ingatlah untuk menerjemahkan kata mezbah dengan cara yang sama seperti Anda telah menerjemahkan kata ini dalam kisah-kisah sebelumnya. Kata </w:t>
      </w:r>
      <w:r>
        <w:rPr>
          <w:lang w:val="id_ID" w:bidi="id_ID"/>
        </w:rPr>
        <w:t>mezbah</w:t>
      </w:r>
      <w:r>
        <w:rPr>
          <w:lang w:val="id_ID" w:bidi="id_ID"/>
        </w:rPr>
        <w:t xml:space="preserve"> juga dapat ditemukan di Glosarium Utama. Abram mungkin telah menyembah Allah di tempat itu.</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14:1–16</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14:1–16 dan simpanlah dalam hatimu. Dengarkan versi audio dari Kejadian 14:1–16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14:1–16 dalam terjemahan yang paling mudah dimengerti.</w:t>
      </w:r>
    </w:p>
    <w:p>
      <w:pPr/>
      <w:r>
        <w:rPr>
          <w:lang w:val="id_ID" w:bidi="id_ID"/>
        </w:rPr>
      </w:r>
      <w:r>
        <w:rPr>
          <w:lang w:val="id_ID" w:bidi="id_ID"/>
        </w:rPr>
        <w:t>Kisah ini terjadi setelah Abram dan Lot, keponakan Abram, berpisah. Dalam kisah sebelumnya, Lot memutuskan untuk tinggal di kota Sodom dan Abram memutuskan untuk tinggal di dekat pohon-pohon di Mamre. Abram tinggal di dekat sekelompok pohon milik Mamre, di mana Allah menyuruh dia untuk tinggal. Tetapi dalam kisah ini Abram terseret ke dalam konflik di sekitarnya karena Lot.</w:t>
      </w:r>
    </w:p>
    <w:p>
      <w:pPr/>
      <w:r>
        <w:rPr>
          <w:lang w:val="id_ID" w:bidi="id_ID"/>
        </w:rPr>
      </w:r>
      <w:r>
        <w:rPr>
          <w:lang w:val="id_ID" w:bidi="id_ID"/>
        </w:rPr>
        <w:t>Kisah ini dan kisah berikutnya adalah dua bagian dari satu kisah panjang, dan kisah ini memberikan latar belakang untuk bagian paling penting dari kisah ini yang terjadi pada perikop berikutnya, atau bagian berikutnya dari kisah ini.</w:t>
      </w:r>
    </w:p>
    <w:p>
      <w:pPr/>
      <w:r>
        <w:rPr>
          <w:lang w:val="id_ID" w:bidi="id_ID"/>
        </w:rPr>
      </w:r>
      <w:r>
        <w:rPr>
          <w:lang w:val="id_ID" w:bidi="id_ID"/>
        </w:rPr>
        <w:t>Kisah ini berbeda dari semua kisah Abram lainnya, karena ini adalah satu-satunya kisah tentang Abram yang bertempur. Kisah ini menunjukkan bahwa Abram adalah seorang pemimpin yang baik. Ini juga adalah salah satu dari sedikit kisah tentang Abram di mana Allah tidak berbicara.</w:t>
      </w:r>
    </w:p>
    <w:p>
      <w:pPr/>
      <w:r>
        <w:rPr>
          <w:lang w:val="id_ID" w:bidi="id_ID"/>
        </w:rPr>
      </w:r>
      <w:r>
        <w:rPr>
          <w:lang w:val="id_ID" w:bidi="id_ID"/>
        </w:rPr>
        <w:t>Raja Kedorlaomer dari Elam, raja Amrafel dari Shinar yang juga disebut Babilonia, raja Ariokh dari Ellasar, dan raja Tidal dari Goyim adalah raja-raja yang menaklukkan. Raja-raja penakluk ini berasal dari daerah yang sama di utara tempat Abram dulu tinggal, daerah yang disebut Mesopotamia. Raja-raja ini memerintah atas wilayah yang luas, dan Raja Kedorlaomer adalah pemimpin mereka.</w:t>
      </w:r>
    </w:p>
    <w:p>
      <w:pPr/>
      <w:r>
        <w:rPr>
          <w:lang w:val="id_ID" w:bidi="id_ID"/>
        </w:rPr>
      </w:r>
      <w:r>
        <w:rPr>
          <w:lang w:val="id_ID" w:bidi="id_ID"/>
        </w:rPr>
        <w:t xml:space="preserve">Berhenti di sini dan lihatlah peta dari </w:t>
      </w:r>
      <w:r>
        <w:rPr>
          <w:lang w:val="id_ID" w:bidi="id_ID"/>
        </w:rPr>
        <w:t>wilayah yang mungkin dikuasai raja-raja ini</w:t>
      </w:r>
      <w:r>
        <w:rPr>
          <w:lang w:val="id_ID" w:bidi="id_ID"/>
        </w:rPr>
        <w:t xml:space="preserve"> sebagai satu kelompok. Hentikan sebentar rekaman ini di sini. </w:t>
      </w:r>
    </w:p>
    <w:p>
      <w:pPr/>
      <w:r>
        <w:rPr>
          <w:lang w:val="id_ID" w:bidi="id_ID"/>
        </w:rPr>
      </w:r>
      <w:r>
        <w:rPr>
          <w:lang w:val="id_ID" w:bidi="id_ID"/>
        </w:rPr>
        <w:t>Raja Bera dari Sodom, Raja Birsya dari Gomora, Raja Syinab dari Adma, Raja Syemeber dari Zeboim, dan Raja dari Bela, adalah raja-raja pemberontak. Raja-raja pemberontak mengendalikan kota-kota dan daerah yang lebih kecil di selatan raja-raja penakluk. Raja Kedorlaomer dari Elam memerintah atas para raja yang memberontak selama 12 tahun. Selama tahun-tahun itu, para raja yang memberontak mungkin membayar upeti kepada Raja Kedorlaomer, yang merupakan pembayaran rutin yang dilakukan oleh seorang raja kepada raja lain yang memiliki kendali atas kota itu. Raja-raja pemberontak itu memberontak pada tahun ketiga belas. Mereka mungkin telah menjadi bagian dari pemberontakan yang lebih luas terhadap kendali Mesopotamia atas wilayah mereka.</w:t>
      </w:r>
    </w:p>
    <w:p>
      <w:pPr/>
      <w:r>
        <w:rPr>
          <w:lang w:val="id_ID" w:bidi="id_ID"/>
        </w:rPr>
      </w:r>
      <w:r>
        <w:rPr>
          <w:lang w:val="id_ID" w:bidi="id_ID"/>
        </w:rPr>
        <w:t xml:space="preserve">Berhenti di sini dan lihatlah peta </w:t>
      </w:r>
      <w:r>
        <w:rPr>
          <w:lang w:val="id_ID" w:bidi="id_ID"/>
        </w:rPr>
        <w:t>kota-kota yang dikendalikan raja-raja selatan</w:t>
      </w:r>
      <w:r>
        <w:rPr>
          <w:lang w:val="id_ID" w:bidi="id_ID"/>
        </w:rPr>
        <w:t xml:space="preserve"> sebagai satu kelompok. Hentikan sebentar rekaman ini di sini. </w:t>
      </w:r>
    </w:p>
    <w:p>
      <w:pPr/>
      <w:r>
        <w:rPr>
          <w:lang w:val="id_ID" w:bidi="id_ID"/>
        </w:rPr>
      </w:r>
      <w:r>
        <w:rPr>
          <w:lang w:val="id_ID" w:bidi="id_ID"/>
        </w:rPr>
        <w:t>Pada tahun ke-14, raja-raja yang menaklukkan dari utara mulai mengalahkan raja-raja lain di selatan. Raja-raja yang menaklukkan mengalahkan orang-orang Refaim di Asyterot-Karnaim, orang Zuzim di Ham, orang Emim di Syawe-Kiryataim, dan orang Hori di daerah pegunungan Seir, sampai ke El-Paran di tepi padang pasir . Kemudian raja-raja penakluk itu berbalik dan datang ke En Mispat, dan menaklukkan seluruh tanah orang Amalek dan orang Amori yang tinggal di Hazezon Tamar.</w:t>
      </w:r>
    </w:p>
    <w:p>
      <w:pPr/>
      <w:r>
        <w:rPr>
          <w:lang w:val="id_ID" w:bidi="id_ID"/>
        </w:rPr>
      </w:r>
      <w:r>
        <w:rPr>
          <w:lang w:val="id_ID" w:bidi="id_ID"/>
        </w:rPr>
        <w:t xml:space="preserve">Berhenti di sini dan lihatlah peta </w:t>
      </w:r>
      <w:r>
        <w:rPr>
          <w:lang w:val="id_ID" w:bidi="id_ID"/>
        </w:rPr>
        <w:t>semua kota dan wilayah yang ditaklukkan oleh para raja penakluk</w:t>
      </w:r>
      <w:r>
        <w:rPr>
          <w:lang w:val="id_ID" w:bidi="id_ID"/>
        </w:rPr>
        <w:t xml:space="preserve"> sebagai satu kelompok. Hentikan sebentar rekaman ini di sini. </w:t>
      </w:r>
    </w:p>
    <w:p>
      <w:pPr/>
      <w:r>
        <w:rPr>
          <w:lang w:val="id_ID" w:bidi="id_ID"/>
        </w:rPr>
      </w:r>
      <w:r>
        <w:rPr>
          <w:lang w:val="id_ID" w:bidi="id_ID"/>
        </w:rPr>
        <w:t>Raja-raja pemberontak bersiap untuk pertempuran di Lembah Sidim. Di sini, kisah tersebut mengulangi nama-nama semua raja penakluk, dan menyatakan bahwa empat raja, yang adalah raja-raja penakluk, berperang melawan lima raja, yang adalah raja-raja pemberontak.</w:t>
      </w:r>
    </w:p>
    <w:p>
      <w:pPr/>
      <w:r>
        <w:rPr>
          <w:lang w:val="id_ID" w:bidi="id_ID"/>
        </w:rPr>
      </w:r>
      <w:r>
        <w:rPr>
          <w:lang w:val="id_ID" w:bidi="id_ID"/>
        </w:rPr>
        <w:t>Lembah Sidim kemudian berganti nama menjadi Lembah Laut Mati, atau Lembah Laut Asin. Lembah Sidim mungkin adalah lembah yang kemudian menjadi bagian dari danau di dekatnya.</w:t>
      </w:r>
    </w:p>
    <w:p>
      <w:pPr/>
      <w:r>
        <w:rPr>
          <w:lang w:val="id_ID" w:bidi="id_ID"/>
        </w:rPr>
      </w:r>
      <w:r>
        <w:rPr>
          <w:lang w:val="id_ID" w:bidi="id_ID"/>
        </w:rPr>
        <w:t>Lembah itu penuh dengan lubang-lubang aspal. Bitumen, atau tar, adalah zat lengket yang digunakan para tukang bangunan untuk menyatukan batu bata di bangunan atau dinding. Ketika raja-raja Sodom dan Gomora melarikan diri setelah raja-raja penakluk dari utara mengalahkan mereka, beberapa orang mereka jatuh ke dalam lubang-lubang. Orang-orang itu mungkin mati ketika mereka jatuh ke dalam lubang-lubang, atau mereka mungkin sengaja bersembunyi di lubang-lubang.</w:t>
      </w:r>
    </w:p>
    <w:p>
      <w:pPr/>
      <w:r>
        <w:rPr>
          <w:lang w:val="id_ID" w:bidi="id_ID"/>
        </w:rPr>
      </w:r>
      <w:r>
        <w:rPr>
          <w:lang w:val="id_ID" w:bidi="id_ID"/>
        </w:rPr>
        <w:t xml:space="preserve">Berhenti di sini dan lihatlah gambar </w:t>
      </w:r>
      <w:r>
        <w:rPr>
          <w:lang w:val="id_ID" w:bidi="id_ID"/>
        </w:rPr>
        <w:t>tar atau lubang tar</w:t>
      </w:r>
      <w:r>
        <w:rPr>
          <w:lang w:val="id_ID" w:bidi="id_ID"/>
        </w:rPr>
        <w:t xml:space="preserve"> sebagai satu kelompok. Jika bahasa Anda tidak memiliki kata untuk tar, diskusikan cara lain untuk menggambarkan lubang-lubang tempat orang-orang tersebut jatuh. Hentikan sebentar rekaman ini di sini. </w:t>
      </w:r>
    </w:p>
    <w:p>
      <w:pPr/>
      <w:r>
        <w:rPr>
          <w:lang w:val="id_ID" w:bidi="id_ID"/>
        </w:rPr>
      </w:r>
      <w:r>
        <w:rPr>
          <w:lang w:val="id_ID" w:bidi="id_ID"/>
        </w:rPr>
        <w:t>Seorang pria lolos dari pertempuran. Orang yang lolos mungkin adalah salah satu orang Lot, atau ia mungkin adalah seorang prajurit yang berjuang untuk salah satu raja pemberontak.</w:t>
      </w:r>
    </w:p>
    <w:p>
      <w:pPr/>
      <w:r>
        <w:rPr>
          <w:lang w:val="id_ID" w:bidi="id_ID"/>
        </w:rPr>
      </w:r>
      <w:r>
        <w:rPr>
          <w:lang w:val="id_ID" w:bidi="id_ID"/>
        </w:rPr>
        <w:t>Orang itu mengatakan kepada Abram orang Ibrani apa yang telah terjadi. Dia mengatakan kepada Abram bahwa Lot telah ditangkap dari kota Sodom, tempat Lot tinggal. Ini adalah pertama kalinya kata "Ibrani" digunakan dalam Alkitab. Di sini, kata tersebut mungkin digunakan untuk menggambarkan kaum tempat Abram berasal dan menunjukkan bahwa ia berbeda dari orang-orang di sekelilingnya.</w:t>
      </w:r>
    </w:p>
    <w:p>
      <w:pPr/>
      <w:r>
        <w:rPr>
          <w:lang w:val="id_ID" w:bidi="id_ID"/>
        </w:rPr>
      </w:r>
      <w:r>
        <w:rPr>
          <w:lang w:val="id_ID" w:bidi="id_ID"/>
        </w:rPr>
        <w:t>Abram tinggal di dekat pohon-pohon ek besar milik Mamre, orang Amori. Mamre dan kerabatnya, Eskol dan Aner, adalah sekutu Abram. Mamre dan kerabat-kerabatnya mungkin bergabung dengan Abram untuk mengalahkan raja-raja penakluk, karena mereka menerima upah atas pekerjaan mereka dalam kisah berikutnya.</w:t>
      </w:r>
    </w:p>
    <w:p>
      <w:pPr/>
      <w:r>
        <w:rPr>
          <w:lang w:val="id_ID" w:bidi="id_ID"/>
        </w:rPr>
      </w:r>
      <w:r>
        <w:rPr>
          <w:lang w:val="id_ID" w:bidi="id_ID"/>
        </w:rPr>
        <w:t xml:space="preserve">Berhenti di sini dan lihatlah </w:t>
      </w:r>
      <w:r>
        <w:rPr>
          <w:lang w:val="id_ID" w:bidi="id_ID"/>
        </w:rPr>
        <w:t>di mana Abram tinggal</w:t>
      </w:r>
      <w:r>
        <w:rPr>
          <w:lang w:val="id_ID" w:bidi="id_ID"/>
        </w:rPr>
        <w:t xml:space="preserve"> pada peta secara berkelompok. Hentikan sebentar rekaman ini di sini. </w:t>
      </w:r>
    </w:p>
    <w:p>
      <w:pPr/>
      <w:r>
        <w:rPr>
          <w:lang w:val="id_ID" w:bidi="id_ID"/>
        </w:rPr>
      </w:r>
      <w:r>
        <w:rPr>
          <w:lang w:val="id_ID" w:bidi="id_ID"/>
        </w:rPr>
        <w:t>Abram mengumpulkan 318 orang yang terlatih dari rumah tangganya. Orang-orang ini adalah budak atau hamba yang dilatih untuk berperang. Mereka mengejar raja-raja penakluk ke utara, sampai Dan. Abram membagi orang-orangnya dan mengalahkan raja-raja penakluk di Dan, dan kemudian mengejar mereka lebih jauh ke utara, sampai Hoba. Kemudian Abram kembali bersama Lot, harta benda Lot, semua harta benda yang diambil raja-raja penakluk, dan semua perempuan serta tawanan lainnya yang diambil raja-raja penakluk ketika mereka menaklukkan Sodom dan Gomora.</w:t>
      </w:r>
    </w:p>
    <w:p>
      <w:pPr/>
      <w:r>
        <w:rPr>
          <w:lang w:val="id_ID" w:bidi="id_ID"/>
        </w:rPr>
      </w:r>
      <w:r>
        <w:rPr>
          <w:lang w:val="id_ID" w:bidi="id_ID"/>
        </w:rPr>
        <w:t>Berhenti di sini dan bahaslah dalam kelompok. Ceritakan kisah tentang pertempuran besar atau perang yang pernah diikuti oleh bangsamu. Siapa yang berjuang melawan siapa? Hal-hal apa saja yang terjadi selama pertempuran? Orang-orang seperti apa saja yang bekerja sama selama perang?</w:t>
      </w:r>
    </w:p>
    <w:p>
      <w:pPr/>
      <w:r>
        <w:rPr>
          <w:lang w:val="id_ID" w:bidi="id_ID"/>
        </w:rPr>
      </w:r>
      <w:r>
        <w:rPr>
          <w:lang w:val="id_ID" w:bidi="id_ID"/>
        </w:rPr>
        <w:t>Berhenti di sini dan lacak perjalanan Abram serta orang-orangnya ke Dan, lalu ke Hoba, dan perjalanan pulangnya di peta.</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14:1–16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Seperti yang mungkin Anda ingat, Abram awalnya tinggal di daerah yang disebut Mesopotamia sebelum Allah menyuruhnya untuk pindah. Suatu waktu ketika Abram sedang menetap kembali, sekelompok empat raja di Mesopotamia bergabung bersama dan menaklukkan kota-kota di dekatnya. Raja yang paling penting adalah Kedorlaomer, raja Elam. Raja-raja lainnya adalah Tidal raja Goyim, Amrafel raja Sinear (atau Babilonia), dan Ariokh raja Ellasar. Raja-raja penakluk ini bahkan menaklukkan kota-kota di dekat Abram, seperti Sodom dan Gomora. Raja-raja penakluk memerintah selama 12 tahun, tetapi tahun setelah itu lima raja di selatan raja-raja penakluk memberontak. Raja-raja pemberontak ini bergabung bersama di Lembah Sidim (yang kemudian disebut Lembah Laut Mati). Kelima raja pemberontak itu adalah Raja Bera dari Sodom, Raja Birsya dari Gomora, Raja Syinab dari Adma, Raja Syemeber dari Zeboim, dan raja Bela (atau Zoar).</w:t>
      </w:r>
    </w:p>
    <w:p>
      <w:pPr/>
      <w:r>
        <w:rPr>
          <w:lang w:val="id_ID" w:bidi="id_ID"/>
        </w:rPr>
      </w:r>
      <w:r>
        <w:rPr>
          <w:b/>
          <w:lang w:val="id_ID" w:bidi="id_ID"/>
        </w:rPr>
        <w:t>Dalam adegan kedua:</w:t>
      </w:r>
      <w:r>
        <w:rPr>
          <w:lang w:val="id_ID" w:bidi="id_ID"/>
        </w:rPr>
        <w:t xml:space="preserve"> Tahun ketika raja-raja pemberontak memberontak, Raja Kedorlaomer dan sekutu-sekutunya, raja-raja penakluk lainnya, mengalahkan orang Refaim di Asyterot-Karnaim, orang Zuzim di Ham, orang Emim di Syawe-Kiryataim, dan orang Hori di daerah pegunungan Seir, sampai ke El-Paran, di dekat padang pasir.</w:t>
      </w:r>
    </w:p>
    <w:p>
      <w:pPr/>
      <w:r>
        <w:rPr>
          <w:lang w:val="id_ID" w:bidi="id_ID"/>
        </w:rPr>
      </w:r>
      <w:r>
        <w:rPr>
          <w:lang w:val="id_ID" w:bidi="id_ID"/>
        </w:rPr>
        <w:t>Kemudian raja-raja penakluk kembali dan menaklukkan wilayah orang Amalek dan orang Amori yang tinggal di Hazezon Tamar.</w:t>
      </w:r>
    </w:p>
    <w:p>
      <w:pPr/>
      <w:r>
        <w:rPr>
          <w:lang w:val="id_ID" w:bidi="id_ID"/>
        </w:rPr>
      </w:r>
      <w:r>
        <w:rPr>
          <w:b/>
          <w:lang w:val="id_ID" w:bidi="id_ID"/>
        </w:rPr>
        <w:t>Dalam adegan ketiga:</w:t>
      </w:r>
      <w:r>
        <w:rPr>
          <w:lang w:val="id_ID" w:bidi="id_ID"/>
        </w:rPr>
        <w:t xml:space="preserve"> Kemudian raja-raja pemberontak Sodom, Gomora, Adma, Zeboim, dan Bela (atau Zoar) bersiap untuk pertempuran di Lembah Sidim. Itu adalah empat raja penakluk melawan lima raja pemberontak. Lembah Sidim penuh dengan lubang-lubang aspal (atau tar), jadi ketika raja-raja pemberontak Sodom dan Gomora melarikan diri, beberapa jatuh ke dalam lubang-lubang tersebut. Selebihnya melarikan diri ke perbukitan.</w:t>
      </w:r>
    </w:p>
    <w:p>
      <w:pPr/>
      <w:r>
        <w:rPr>
          <w:lang w:val="id_ID" w:bidi="id_ID"/>
        </w:rPr>
      </w:r>
      <w:r>
        <w:rPr>
          <w:lang w:val="id_ID" w:bidi="id_ID"/>
        </w:rPr>
        <w:t>Keempat raja penakluk itu kemudian menjarah Sodom dan Gomora. Mereka mengambil semua harta dan makanan dari kota-kota. Mereka juga menangkap Lot, keponakan Abram yang tinggal di Sodom. Mereka mengambil Lot dan semua harta miliknya.</w:t>
      </w:r>
    </w:p>
    <w:p>
      <w:pPr/>
      <w:r>
        <w:rPr>
          <w:lang w:val="id_ID" w:bidi="id_ID"/>
        </w:rPr>
      </w:r>
      <w:r>
        <w:rPr>
          <w:b/>
          <w:lang w:val="id_ID" w:bidi="id_ID"/>
        </w:rPr>
        <w:t>Dalam adegan keempat:</w:t>
      </w:r>
      <w:r>
        <w:rPr>
          <w:lang w:val="id_ID" w:bidi="id_ID"/>
        </w:rPr>
        <w:t xml:space="preserve"> Salah satu orang Lot lolos dari pertempuran. Dia memberitahu Abram, orang Ibrani itu, tentang apa yang telah terjadi. Abram tinggal di dekat pohon-pohon ek Mamre, orang Amori. Mamre dan kerabatnya, Eskol dan Aner, adalah sekutu Abram.</w:t>
      </w:r>
    </w:p>
    <w:p>
      <w:pPr/>
      <w:r>
        <w:rPr>
          <w:lang w:val="id_ID" w:bidi="id_ID"/>
        </w:rPr>
      </w:r>
      <w:r>
        <w:rPr>
          <w:lang w:val="id_ID" w:bidi="id_ID"/>
        </w:rPr>
        <w:t>Ketika Abram mendengar bahwa kerabatnya Lot telah ditangkap, ia mengumpulkan 318 orang yang terlatih di rumah tangganya dan mengejar raja-raja penakluk ke utara hingga Dan. Abram membagi orang-orangnya pada malam hari, mengalahkan raja-raja penakluk, dan mengejar mereka ke utara sampai ke Hobah (yang berada di utara Damaskus). Kemudian Abram kembali dengan semua harta benda yang diambil oleh raja-raja penakluk, termasuk Lot dan semua harta benda Lot, serta perempuan-perempuan dan tawanan lainnya.</w:t>
      </w:r>
    </w:p>
    <w:p>
      <w:pPr/>
      <w:r>
        <w:rPr>
          <w:lang w:val="id_ID" w:bidi="id_ID"/>
        </w:rPr>
      </w:r>
      <w:r>
        <w:rPr>
          <w:lang w:val="id_ID" w:bidi="id_ID"/>
        </w:rPr>
        <w:t>Tokoh-tokoh dalam perikop ini adalah:</w:t>
      </w:r>
    </w:p>
    <w:p>
      <w:pPr/>
      <w:r>
        <w:rPr>
          <w:lang w:val="id_ID" w:bidi="id_ID"/>
        </w:rPr>
      </w:r>
      <w:r>
        <w:rPr>
          <w:lang w:val="id_ID" w:bidi="id_ID"/>
        </w:rPr>
        <w:t>Empat raja penakluk:</w:t>
      </w:r>
    </w:p>
    <w:p>
      <w:pPr>
        <w:pStyle w:val="ListBullet"/>
        <w:spacing w:line="240" w:lineRule="auto"/>
        <w:ind w:left="720"/>
      </w:pPr>
      <w:r>
        <w:rPr>
          <w:lang w:val="id_ID" w:bidi="id_ID"/>
        </w:rPr>
      </w:r>
      <w:r>
        <w:rPr>
          <w:lang w:val="id_ID" w:bidi="id_ID"/>
        </w:rPr>
        <w:t>raja Amrafel dari Sinear (atau Babel)</w:t>
      </w:r>
    </w:p>
    <w:p>
      <w:pPr>
        <w:pStyle w:val="ListBullet"/>
        <w:spacing w:line="240" w:lineRule="auto"/>
        <w:ind w:left="720"/>
      </w:pPr>
      <w:r>
        <w:rPr>
          <w:lang w:val="id_ID" w:bidi="id_ID"/>
        </w:rPr>
      </w:r>
      <w:r>
        <w:rPr>
          <w:lang w:val="id_ID" w:bidi="id_ID"/>
        </w:rPr>
        <w:t>raja Ariokh dari Elasar</w:t>
      </w:r>
    </w:p>
    <w:p>
      <w:pPr>
        <w:pStyle w:val="ListBullet"/>
        <w:spacing w:line="240" w:lineRule="auto"/>
        <w:ind w:left="720"/>
      </w:pPr>
      <w:r>
        <w:rPr>
          <w:lang w:val="id_ID" w:bidi="id_ID"/>
        </w:rPr>
      </w:r>
      <w:r>
        <w:rPr>
          <w:lang w:val="id_ID" w:bidi="id_ID"/>
        </w:rPr>
        <w:t>raja Kedorlaomer dari Elam</w:t>
      </w:r>
    </w:p>
    <w:p>
      <w:pPr>
        <w:pStyle w:val="ListBullet"/>
        <w:spacing w:line="240" w:lineRule="auto"/>
        <w:ind w:left="720"/>
      </w:pPr>
      <w:r>
        <w:rPr>
          <w:lang w:val="id_ID" w:bidi="id_ID"/>
        </w:rPr>
      </w:r>
      <w:r>
        <w:rPr>
          <w:lang w:val="id_ID" w:bidi="id_ID"/>
        </w:rPr>
        <w:t>raja Tideal dari Goyim</w:t>
      </w:r>
    </w:p>
    <w:p>
      <w:pPr/>
      <w:r>
        <w:rPr>
          <w:lang w:val="id_ID" w:bidi="id_ID"/>
        </w:rPr>
      </w:r>
      <w:r>
        <w:rPr>
          <w:lang w:val="id_ID" w:bidi="id_ID"/>
        </w:rPr>
        <w:t>Lima raja pemberontak:</w:t>
      </w:r>
    </w:p>
    <w:p>
      <w:pPr>
        <w:pStyle w:val="ListBullet"/>
        <w:spacing w:line="240" w:lineRule="auto"/>
        <w:ind w:left="720"/>
      </w:pPr>
      <w:r>
        <w:rPr>
          <w:lang w:val="id_ID" w:bidi="id_ID"/>
        </w:rPr>
      </w:r>
      <w:r>
        <w:rPr>
          <w:lang w:val="id_ID" w:bidi="id_ID"/>
        </w:rPr>
        <w:t>raja Bera dari Sodom</w:t>
      </w:r>
    </w:p>
    <w:p>
      <w:pPr>
        <w:pStyle w:val="ListBullet"/>
        <w:spacing w:line="240" w:lineRule="auto"/>
        <w:ind w:left="720"/>
      </w:pPr>
      <w:r>
        <w:rPr>
          <w:lang w:val="id_ID" w:bidi="id_ID"/>
        </w:rPr>
      </w:r>
      <w:r>
        <w:rPr>
          <w:lang w:val="id_ID" w:bidi="id_ID"/>
        </w:rPr>
        <w:t>raja Birsa dari Gomora</w:t>
      </w:r>
    </w:p>
    <w:p>
      <w:pPr>
        <w:pStyle w:val="ListBullet"/>
        <w:spacing w:line="240" w:lineRule="auto"/>
        <w:ind w:left="720"/>
      </w:pPr>
      <w:r>
        <w:rPr>
          <w:lang w:val="id_ID" w:bidi="id_ID"/>
        </w:rPr>
      </w:r>
      <w:r>
        <w:rPr>
          <w:lang w:val="id_ID" w:bidi="id_ID"/>
        </w:rPr>
        <w:t>raja Syinab dari Adma</w:t>
      </w:r>
    </w:p>
    <w:p>
      <w:pPr>
        <w:pStyle w:val="ListBullet"/>
        <w:spacing w:line="240" w:lineRule="auto"/>
        <w:ind w:left="720"/>
      </w:pPr>
      <w:r>
        <w:rPr>
          <w:lang w:val="id_ID" w:bidi="id_ID"/>
        </w:rPr>
      </w:r>
      <w:r>
        <w:rPr>
          <w:lang w:val="id_ID" w:bidi="id_ID"/>
        </w:rPr>
        <w:t>raja Syemeber dari Zeboim</w:t>
      </w:r>
    </w:p>
    <w:p>
      <w:pPr>
        <w:pStyle w:val="ListBullet"/>
        <w:spacing w:line="240" w:lineRule="auto"/>
        <w:ind w:left="720"/>
      </w:pPr>
      <w:r>
        <w:rPr>
          <w:lang w:val="id_ID" w:bidi="id_ID"/>
        </w:rPr>
      </w:r>
      <w:r>
        <w:rPr>
          <w:lang w:val="id_ID" w:bidi="id_ID"/>
        </w:rPr>
        <w:t>raja Bela (atau Zoar)</w:t>
      </w:r>
    </w:p>
    <w:p>
      <w:pPr/>
      <w:r>
        <w:rPr>
          <w:lang w:val="id_ID" w:bidi="id_ID"/>
        </w:rPr>
      </w:r>
      <w:r>
        <w:rPr>
          <w:lang w:val="id_ID" w:bidi="id_ID"/>
        </w:rPr>
        <w:t>Tokoh-tokoh lain dalam kisah ini meliputi:</w:t>
      </w:r>
    </w:p>
    <w:p>
      <w:pPr>
        <w:pStyle w:val="ListBullet"/>
        <w:spacing w:line="240" w:lineRule="auto"/>
        <w:ind w:left="720"/>
      </w:pPr>
      <w:r>
        <w:rPr>
          <w:lang w:val="id_ID" w:bidi="id_ID"/>
        </w:rPr>
      </w:r>
      <w:r>
        <w:rPr>
          <w:lang w:val="id_ID" w:bidi="id_ID"/>
        </w:rPr>
        <w:t>Lot, keponakan Abram</w:t>
      </w:r>
    </w:p>
    <w:p>
      <w:pPr>
        <w:pStyle w:val="ListBullet"/>
        <w:spacing w:line="240" w:lineRule="auto"/>
        <w:ind w:left="720"/>
      </w:pPr>
      <w:r>
        <w:rPr>
          <w:lang w:val="id_ID" w:bidi="id_ID"/>
        </w:rPr>
      </w:r>
      <w:r>
        <w:rPr>
          <w:lang w:val="id_ID" w:bidi="id_ID"/>
        </w:rPr>
        <w:t>Seorang pria yang lolos dari pertempuran</w:t>
      </w:r>
    </w:p>
    <w:p>
      <w:pPr>
        <w:pStyle w:val="ListBullet"/>
        <w:spacing w:line="240" w:lineRule="auto"/>
        <w:ind w:left="720"/>
      </w:pPr>
      <w:r>
        <w:rPr>
          <w:lang w:val="id_ID" w:bidi="id_ID"/>
        </w:rPr>
      </w:r>
      <w:r>
        <w:rPr>
          <w:lang w:val="id_ID" w:bidi="id_ID"/>
        </w:rPr>
        <w:t xml:space="preserve">Abram orang Ibrani </w:t>
      </w:r>
    </w:p>
    <w:p>
      <w:pPr>
        <w:pStyle w:val="ListBullet"/>
        <w:spacing w:line="240" w:lineRule="auto"/>
        <w:ind w:left="720"/>
      </w:pPr>
      <w:r>
        <w:rPr>
          <w:lang w:val="id_ID" w:bidi="id_ID"/>
        </w:rPr>
      </w:r>
      <w:r>
        <w:rPr>
          <w:lang w:val="id_ID" w:bidi="id_ID"/>
        </w:rPr>
        <w:t>318 orang yang terlatih dari rumah tangga Abram</w:t>
      </w:r>
    </w:p>
    <w:p>
      <w:pPr>
        <w:pStyle w:val="ListBullet"/>
        <w:spacing w:line="240" w:lineRule="auto"/>
        <w:ind w:left="720"/>
      </w:pPr>
      <w:r>
        <w:rPr>
          <w:lang w:val="id_ID" w:bidi="id_ID"/>
        </w:rPr>
      </w:r>
      <w:r>
        <w:rPr>
          <w:lang w:val="id_ID" w:bidi="id_ID"/>
        </w:rPr>
        <w:t>Mamre, orang Amori, sekutu Abram</w:t>
      </w:r>
    </w:p>
    <w:p>
      <w:pPr>
        <w:pStyle w:val="ListBullet"/>
        <w:spacing w:line="240" w:lineRule="auto"/>
        <w:ind w:left="720"/>
      </w:pPr>
      <w:r>
        <w:rPr>
          <w:lang w:val="id_ID" w:bidi="id_ID"/>
        </w:rPr>
      </w:r>
      <w:r>
        <w:rPr>
          <w:lang w:val="id_ID" w:bidi="id_ID"/>
        </w:rPr>
        <w:t>dan kerabat-kerabat Mamre, yaitu Eskol dan Aner, yang juga merupakan sekutu-sekutu Abram</w:t>
      </w:r>
    </w:p>
    <w:p>
      <w:pPr/>
      <w:r>
        <w:rPr>
          <w:lang w:val="id_ID" w:bidi="id_ID"/>
        </w:rPr>
      </w:r>
      <w:r>
        <w:rPr>
          <w:lang w:val="id_ID" w:bidi="id_ID"/>
        </w:rPr>
        <w:t>Secara berkelompok, perhatikan bagian-bagian dari latar belakang perikop ini.</w:t>
      </w:r>
    </w:p>
    <w:p>
      <w:pPr/>
      <w:r>
        <w:rPr>
          <w:lang w:val="id_ID" w:bidi="id_ID"/>
        </w:rPr>
      </w:r>
      <w:r>
        <w:rPr>
          <w:lang w:val="id_ID" w:bidi="id_ID"/>
        </w:rPr>
        <w:t>Kisah ini dimulai pada saat yang sama dengan akhir kisah sebelumnya. Pada akhir kisah sebelumnya, Abram pindah untuk tinggal di dekat sekelompok pohon ek milik Mamre. Sekitar waktu itu, ketika kisah ini dimulai, perang pecah di daerah itu.</w:t>
      </w:r>
    </w:p>
    <w:p>
      <w:pPr/>
      <w:r>
        <w:rPr>
          <w:lang w:val="id_ID" w:bidi="id_ID"/>
        </w:rPr>
      </w:r>
      <w:r>
        <w:rPr>
          <w:lang w:val="id_ID" w:bidi="id_ID"/>
        </w:rPr>
        <w:t>Perang pecah antara lima raja penakluk dan lima raja pemberontak. Di sini, kisah itu menceritakan kepada kita sejarah perang. Kedorlaomer dari Elam adalah raja yang berkuasa yang memerintah atas banyak kota dan raja-raja mereka, termasuk lima raja pemberontak di selatan, dekat tempat Abram tinggal, Raja Bera dari Sodom, Raja Birsa dari Gomora, Raja Syinab dari Adma, Raja Syemeber dari Zeboim, dan raja Bela (atau Zoar). Sekutu raja Kedorlaomer dari Elam di utara, raja-raja penakluk itu, adalah raja Amrafel dari Sinear, raja Ariokh dari Elasar, dan raja Tideal dari Goyim.</w:t>
      </w:r>
    </w:p>
    <w:p>
      <w:pPr/>
      <w:r>
        <w:rPr>
          <w:lang w:val="id_ID" w:bidi="id_ID"/>
        </w:rPr>
      </w:r>
      <w:r>
        <w:rPr>
          <w:lang w:val="id_ID" w:bidi="id_ID"/>
        </w:rPr>
        <w:t xml:space="preserve">Berhenti di sini dan lihatlah peta area ini bersama-sama sebagai satu kelompok. Tunjukkan </w:t>
      </w:r>
      <w:r>
        <w:rPr>
          <w:b/>
          <w:lang w:val="id_ID" w:bidi="id_ID"/>
        </w:rPr>
        <w:t>wilayah atau kota setiap raja</w:t>
      </w:r>
      <w:r>
        <w:rPr>
          <w:lang w:val="id_ID" w:bidi="id_ID"/>
        </w:rPr>
        <w:t xml:space="preserve"> pada peta. Hentikan sejenak audio ini di sini.</w:t>
      </w:r>
    </w:p>
    <w:p>
      <w:pPr/>
      <w:r>
        <w:rPr>
          <w:lang w:val="id_ID" w:bidi="id_ID"/>
        </w:rPr>
      </w:r>
      <w:r>
        <w:rPr>
          <w:lang w:val="id_ID" w:bidi="id_ID"/>
        </w:rPr>
        <w:t>Kisah itu tidak mencantumkan nama raja dalam urutan khusus, tetapi Raja Kedorlaomer adalah raja yang paling penting di antara sekutu-sekutunya.</w:t>
      </w:r>
    </w:p>
    <w:p>
      <w:pPr/>
      <w:r>
        <w:rPr>
          <w:lang w:val="id_ID" w:bidi="id_ID"/>
        </w:rPr>
      </w:r>
      <w:r>
        <w:rPr>
          <w:lang w:val="id_ID" w:bidi="id_ID"/>
        </w:rPr>
        <w:t>Berhenti di sini dan diskusikan pertanyaan ini dalam kelompok: Bagaimana Anda menunjukkan siapa yang paling penting dalam daftar nama dalam budaya Anda? Hentikan sejenak audio ini di sini.</w:t>
      </w:r>
    </w:p>
    <w:p>
      <w:pPr/>
      <w:r>
        <w:rPr>
          <w:lang w:val="id_ID" w:bidi="id_ID"/>
        </w:rPr>
      </w:r>
      <w:r>
        <w:rPr>
          <w:lang w:val="id_ID" w:bidi="id_ID"/>
        </w:rPr>
        <w:t>raja Kedorlaomer memerintah atas raja-raja pemberontak selama 12 tahun, dan setahun setelah itu, tahun ketiga belas, mereka memberontak dan perang pecah.</w:t>
      </w:r>
    </w:p>
    <w:p>
      <w:pPr/>
      <w:r>
        <w:rPr>
          <w:lang w:val="id_ID" w:bidi="id_ID"/>
        </w:rPr>
      </w:r>
      <w:r>
        <w:rPr>
          <w:lang w:val="id_ID" w:bidi="id_ID"/>
        </w:rPr>
        <w:t>Adegan dua terjadi pada tahun setelah raja-raja pemberontak memberontak, yaitu tahun keempat belas. Ini adalah tahun ketika Abram mungkin pindah untuk tinggal di dekat pohon-pohon ek milik Mamre. raja Kedorlaomer dan sekutu-sekutunya, raja-raja penakluk, mengalahkan dan menaklukkan orang Refaim di Asyterot-Karnaim, orang Zuzim di Ham, orang Emim di Syawe-Kiryataim, dan orang Hori di negeri perbukitan Seir, sampai ke El-Paran di tepi padang pasir.</w:t>
      </w:r>
    </w:p>
    <w:p>
      <w:pPr/>
      <w:r>
        <w:rPr>
          <w:lang w:val="id_ID" w:bidi="id_ID"/>
        </w:rPr>
      </w:r>
      <w:r>
        <w:rPr>
          <w:lang w:val="id_ID" w:bidi="id_ID"/>
        </w:rPr>
        <w:t>Kemudian raja-raja penakluk kembali dan datang ke En Mispat, dan menaklukkan semua wilayah orang Amalek dan orang Amori yang tinggal di Hazezon Tamar. Kemudian mereka datang ke Lembah Sidim.</w:t>
      </w:r>
    </w:p>
    <w:p>
      <w:pPr/>
      <w:r>
        <w:rPr>
          <w:lang w:val="id_ID" w:bidi="id_ID"/>
        </w:rPr>
      </w:r>
      <w:r>
        <w:rPr>
          <w:lang w:val="id_ID" w:bidi="id_ID"/>
        </w:rPr>
        <w:t xml:space="preserve">Berhenti di sini dan lihatlah peta area ini bersama-sama sebagai satu kelompok. Telusuri </w:t>
      </w:r>
      <w:r>
        <w:rPr>
          <w:b/>
          <w:lang w:val="id_ID" w:bidi="id_ID"/>
        </w:rPr>
        <w:t>jalur raja Kedorlaomer dan sekutu-sekutunya</w:t>
      </w:r>
      <w:r>
        <w:rPr>
          <w:lang w:val="id_ID" w:bidi="id_ID"/>
        </w:rPr>
        <w:t xml:space="preserve"> saat mereka menaklukkan bagian-bagian daerah ini. Hentikan sejenak audio ini di sini.</w:t>
      </w:r>
    </w:p>
    <w:p>
      <w:pPr/>
      <w:r>
        <w:rPr>
          <w:lang w:val="id_ID" w:bidi="id_ID"/>
        </w:rPr>
      </w:r>
      <w:r>
        <w:rPr>
          <w:lang w:val="id_ID" w:bidi="id_ID"/>
        </w:rPr>
        <w:t>Dalam adegan ketiga, raja-raja pemberontak Sodom, Gomora, Adma, Zeboim, dan Bela bersiap untuk pertempuran di Lembah Sidim.</w:t>
      </w:r>
    </w:p>
    <w:p>
      <w:pPr/>
      <w:r>
        <w:rPr>
          <w:lang w:val="id_ID" w:bidi="id_ID"/>
        </w:rPr>
      </w:r>
      <w:r>
        <w:rPr>
          <w:lang w:val="id_ID" w:bidi="id_ID"/>
        </w:rPr>
        <w:t xml:space="preserve">Berhenti di sini dan lihatlah peta area ini bersama-sama sebagai satu kelompok. Tunjukkan &lt;1&gt;Lembah </w:t>
      </w:r>
      <w:r>
        <w:rPr>
          <w:b/>
          <w:lang w:val="id_ID" w:bidi="id_ID"/>
        </w:rPr>
        <w:t>Sidim&lt;/1&gt;</w:t>
      </w:r>
      <w:r>
        <w:rPr>
          <w:lang w:val="id_ID" w:bidi="id_ID"/>
        </w:rPr>
        <w:t xml:space="preserve"> pada peta. Hentikan sejenak audio ini di sini.</w:t>
      </w:r>
    </w:p>
    <w:p>
      <w:pPr/>
      <w:r>
        <w:rPr>
          <w:lang w:val="id_ID" w:bidi="id_ID"/>
        </w:rPr>
      </w:r>
      <w:r>
        <w:rPr>
          <w:lang w:val="id_ID" w:bidi="id_ID"/>
        </w:rPr>
        <w:t>Kisah tersebut berulang untuk memberi tahu kita bahwa pertempuran besar akan segera digambarkan.</w:t>
      </w:r>
    </w:p>
    <w:p>
      <w:pPr/>
      <w:r>
        <w:rPr>
          <w:lang w:val="id_ID" w:bidi="id_ID"/>
        </w:rPr>
      </w:r>
      <w:r>
        <w:rPr>
          <w:lang w:val="id_ID" w:bidi="id_ID"/>
        </w:rPr>
        <w:t>Berhenti di sini dan diskusikan pertanyaan ini dalam kelompok: Bagaimana bahasa dan budaya Anda menggambarkan pertempuran besar dalam cerita? Hentikan sejenak audio ini di sini.</w:t>
      </w:r>
    </w:p>
    <w:p>
      <w:pPr/>
      <w:r>
        <w:rPr>
          <w:lang w:val="id_ID" w:bidi="id_ID"/>
        </w:rPr>
      </w:r>
      <w:r>
        <w:rPr>
          <w:lang w:val="id_ID" w:bidi="id_ID"/>
        </w:rPr>
        <w:t>Bayangkan pertempuran itu. Lembah Sidim dipenuhi dengan lubang-lubang tar. Ketika raja-raja pemberontak melarikan diri, beberapa orang jatuh ke dalam lubang-lubang tar sementara yang lain melarikan diri ke perbukitan.</w:t>
      </w:r>
    </w:p>
    <w:p>
      <w:pPr/>
      <w:r>
        <w:rPr>
          <w:lang w:val="id_ID" w:bidi="id_ID"/>
        </w:rPr>
      </w:r>
      <w:r>
        <w:rPr>
          <w:lang w:val="id_ID" w:bidi="id_ID"/>
        </w:rPr>
        <w:t xml:space="preserve">Berhenti di sini dan lihatlah gambar tentang bagaimana rupa </w:t>
      </w:r>
      <w:r>
        <w:rPr>
          <w:b/>
          <w:lang w:val="id_ID" w:bidi="id_ID"/>
        </w:rPr>
        <w:t>lubang tar</w:t>
      </w:r>
      <w:r>
        <w:rPr>
          <w:lang w:val="id_ID" w:bidi="id_ID"/>
        </w:rPr>
        <w:t xml:space="preserve"> tersebut secara berkelompok. Tunjukkan kota-kota Sodom dan Gomora pada peta. Hentikan sejenak audio ini di sini.</w:t>
      </w:r>
    </w:p>
    <w:p>
      <w:pPr/>
      <w:r>
        <w:rPr>
          <w:lang w:val="id_ID" w:bidi="id_ID"/>
        </w:rPr>
      </w:r>
      <w:r>
        <w:rPr>
          <w:lang w:val="id_ID" w:bidi="id_ID"/>
        </w:rPr>
        <w:t>Raja-raja penakluk itu menjarah Sodom dan Gomora. Mereka mengambil harta dan makanan. Mereka juga menangkap Lot, keponakan Abram yang tinggal di Sodom, dan membawa Lot serta semua harta miliknya bersama mereka.</w:t>
      </w:r>
    </w:p>
    <w:p>
      <w:pPr/>
      <w:r>
        <w:rPr>
          <w:lang w:val="id_ID" w:bidi="id_ID"/>
        </w:rPr>
      </w:r>
      <w:r>
        <w:rPr>
          <w:lang w:val="id_ID" w:bidi="id_ID"/>
        </w:rPr>
        <w:t>Dalam adegan keempat, salah satu orang Lot lolos dan memberitahu Abram orang Ibrani tentang apa yang terjadi. Abram tinggal di dekat pohon-pohon ek Mamre. Mamre, dan kerabatnya, Eskol dan Aner, adalah sekutu Abram.</w:t>
      </w:r>
    </w:p>
    <w:p>
      <w:pPr/>
      <w:r>
        <w:rPr>
          <w:lang w:val="id_ID" w:bidi="id_ID"/>
        </w:rPr>
      </w:r>
      <w:r>
        <w:rPr>
          <w:lang w:val="id_ID" w:bidi="id_ID"/>
        </w:rPr>
        <w:t xml:space="preserve">Berhenti di sini dan, secara kelompok, lihatlah </w:t>
      </w:r>
      <w:r>
        <w:rPr>
          <w:b/>
          <w:lang w:val="id_ID" w:bidi="id_ID"/>
        </w:rPr>
        <w:t>di mana Abram, Mamre, Eskol, dan Aner tinggal</w:t>
      </w:r>
      <w:r>
        <w:rPr>
          <w:lang w:val="id_ID" w:bidi="id_ID"/>
        </w:rPr>
        <w:t xml:space="preserve"> pada peta. Hentikan sejenak audio ini di sini.</w:t>
      </w:r>
    </w:p>
    <w:p>
      <w:pPr/>
      <w:r>
        <w:rPr>
          <w:lang w:val="id_ID" w:bidi="id_ID"/>
        </w:rPr>
      </w:r>
      <w:r>
        <w:rPr>
          <w:lang w:val="id_ID" w:bidi="id_ID"/>
        </w:rPr>
        <w:t>Abram mengumpulkan 318 orang yang terlatih dari rumah tangganya dan mengejar raja-raja penakluk ke Dan di utara. Dia membagi orang-orangnya dan menyerang pada malam hari, mengalahkan raja-raja penakluk. Mereka mengejar raja-raja penakluk sampai Hoba, yang berada di utara Damaskus. Kemudian Abram kembali bersama Lot, harta benda Lot, semua harta benda yang diambil oleh raja-raja penakluk, dan semua tawanan serta perempuan.</w:t>
      </w:r>
    </w:p>
    <w:p>
      <w:pPr/>
      <w:r>
        <w:rPr>
          <w:lang w:val="id_ID" w:bidi="id_ID"/>
        </w:rPr>
      </w:r>
      <w:r>
        <w:rPr>
          <w:lang w:val="id_ID" w:bidi="id_ID"/>
        </w:rPr>
        <w:t xml:space="preserve">Berhenti di sini dan lacak </w:t>
      </w:r>
      <w:r>
        <w:rPr>
          <w:b/>
          <w:lang w:val="id_ID" w:bidi="id_ID"/>
        </w:rPr>
        <w:t>perjalanan Abram ke utara ke Dan, lalu ke Hoba, dan kemudian kembali</w:t>
      </w:r>
      <w:r>
        <w:rPr>
          <w:lang w:val="id_ID" w:bidi="id_ID"/>
        </w:rPr>
        <w:t xml:space="preserve"> secara berkelompok. Hentikan sejenak audio ini di sini.</w:t>
      </w:r>
    </w:p>
    <w:p>
      <w:pPr/>
      <w:r>
        <w:rPr>
          <w:lang w:val="id_ID" w:bidi="id_ID"/>
        </w:rPr>
      </w:r>
      <w:r>
        <w:rPr>
          <w:lang w:val="id_ID" w:bidi="id_ID"/>
        </w:rPr>
        <w:t xml:space="preserve">Sekarang, kelompok harus membuat papan cerita, atau menggunakan benda-benda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14:1–16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Nats ini memiliki empat adegan.</w:t>
      </w:r>
    </w:p>
    <w:p>
      <w:pPr/>
      <w:r>
        <w:rPr>
          <w:lang w:val="id_ID" w:bidi="id_ID"/>
        </w:rPr>
      </w:r>
      <w:r>
        <w:rPr>
          <w:lang w:val="id_ID" w:bidi="id_ID"/>
        </w:rPr>
        <w:t>Tokoh-tokoh dalam perikop ini adalah:</w:t>
      </w:r>
    </w:p>
    <w:p>
      <w:pPr/>
      <w:r>
        <w:rPr>
          <w:lang w:val="id_ID" w:bidi="id_ID"/>
        </w:rPr>
      </w:r>
      <w:r>
        <w:rPr>
          <w:lang w:val="id_ID" w:bidi="id_ID"/>
        </w:rPr>
        <w:t>Empat raja penakluk:</w:t>
      </w:r>
    </w:p>
    <w:p>
      <w:pPr>
        <w:pStyle w:val="ListBullet"/>
        <w:spacing w:line="240" w:lineRule="auto"/>
        <w:ind w:left="720"/>
      </w:pPr>
      <w:r>
        <w:rPr>
          <w:lang w:val="id_ID" w:bidi="id_ID"/>
        </w:rPr>
      </w:r>
      <w:r>
        <w:rPr>
          <w:lang w:val="id_ID" w:bidi="id_ID"/>
        </w:rPr>
        <w:t>raja Amrafel dari Sinear (atau Babel)</w:t>
      </w:r>
    </w:p>
    <w:p>
      <w:pPr>
        <w:pStyle w:val="ListBullet"/>
        <w:spacing w:line="240" w:lineRule="auto"/>
        <w:ind w:left="720"/>
      </w:pPr>
      <w:r>
        <w:rPr>
          <w:lang w:val="id_ID" w:bidi="id_ID"/>
        </w:rPr>
      </w:r>
      <w:r>
        <w:rPr>
          <w:lang w:val="id_ID" w:bidi="id_ID"/>
        </w:rPr>
        <w:t>Raja Ariokh dari Elasar</w:t>
      </w:r>
    </w:p>
    <w:p>
      <w:pPr>
        <w:pStyle w:val="ListBullet"/>
        <w:spacing w:line="240" w:lineRule="auto"/>
        <w:ind w:left="720"/>
      </w:pPr>
      <w:r>
        <w:rPr>
          <w:lang w:val="id_ID" w:bidi="id_ID"/>
        </w:rPr>
      </w:r>
      <w:r>
        <w:rPr>
          <w:lang w:val="id_ID" w:bidi="id_ID"/>
        </w:rPr>
        <w:t>Raja Kedorlaomer dari Elam</w:t>
      </w:r>
    </w:p>
    <w:p>
      <w:pPr>
        <w:pStyle w:val="ListBullet"/>
        <w:spacing w:line="240" w:lineRule="auto"/>
        <w:ind w:left="720"/>
      </w:pPr>
      <w:r>
        <w:rPr>
          <w:lang w:val="id_ID" w:bidi="id_ID"/>
        </w:rPr>
      </w:r>
      <w:r>
        <w:rPr>
          <w:lang w:val="id_ID" w:bidi="id_ID"/>
        </w:rPr>
        <w:t>Raja Tideal dari Goyim</w:t>
      </w:r>
    </w:p>
    <w:p>
      <w:pPr/>
      <w:r>
        <w:rPr>
          <w:lang w:val="id_ID" w:bidi="id_ID"/>
        </w:rPr>
      </w:r>
      <w:r>
        <w:rPr>
          <w:lang w:val="id_ID" w:bidi="id_ID"/>
        </w:rPr>
        <w:t>Lima raja pemberontak:</w:t>
      </w:r>
    </w:p>
    <w:p>
      <w:pPr>
        <w:pStyle w:val="ListBullet"/>
        <w:spacing w:line="240" w:lineRule="auto"/>
        <w:ind w:left="720"/>
      </w:pPr>
      <w:r>
        <w:rPr>
          <w:lang w:val="id_ID" w:bidi="id_ID"/>
        </w:rPr>
      </w:r>
      <w:r>
        <w:rPr>
          <w:lang w:val="id_ID" w:bidi="id_ID"/>
        </w:rPr>
        <w:t>raja Bera dari Sodom</w:t>
      </w:r>
    </w:p>
    <w:p>
      <w:pPr>
        <w:pStyle w:val="ListBullet"/>
        <w:spacing w:line="240" w:lineRule="auto"/>
        <w:ind w:left="720"/>
      </w:pPr>
      <w:r>
        <w:rPr>
          <w:lang w:val="id_ID" w:bidi="id_ID"/>
        </w:rPr>
      </w:r>
      <w:r>
        <w:rPr>
          <w:lang w:val="id_ID" w:bidi="id_ID"/>
        </w:rPr>
        <w:t>raja Birsa dari Gomora</w:t>
      </w:r>
    </w:p>
    <w:p>
      <w:pPr>
        <w:pStyle w:val="ListBullet"/>
        <w:spacing w:line="240" w:lineRule="auto"/>
        <w:ind w:left="720"/>
      </w:pPr>
      <w:r>
        <w:rPr>
          <w:lang w:val="id_ID" w:bidi="id_ID"/>
        </w:rPr>
      </w:r>
      <w:r>
        <w:rPr>
          <w:lang w:val="id_ID" w:bidi="id_ID"/>
        </w:rPr>
        <w:t>raja Syinab dari Adma</w:t>
      </w:r>
    </w:p>
    <w:p>
      <w:pPr>
        <w:pStyle w:val="ListBullet"/>
        <w:spacing w:line="240" w:lineRule="auto"/>
        <w:ind w:left="720"/>
      </w:pPr>
      <w:r>
        <w:rPr>
          <w:lang w:val="id_ID" w:bidi="id_ID"/>
        </w:rPr>
      </w:r>
      <w:r>
        <w:rPr>
          <w:lang w:val="id_ID" w:bidi="id_ID"/>
        </w:rPr>
        <w:t>raja Syemeber dari Zeboim</w:t>
      </w:r>
    </w:p>
    <w:p>
      <w:pPr>
        <w:pStyle w:val="ListBullet"/>
        <w:spacing w:line="240" w:lineRule="auto"/>
        <w:ind w:left="720"/>
      </w:pPr>
      <w:r>
        <w:rPr>
          <w:lang w:val="id_ID" w:bidi="id_ID"/>
        </w:rPr>
      </w:r>
      <w:r>
        <w:rPr>
          <w:lang w:val="id_ID" w:bidi="id_ID"/>
        </w:rPr>
        <w:t>raja Bela (atau Zoar)</w:t>
      </w:r>
    </w:p>
    <w:p>
      <w:pPr/>
      <w:r>
        <w:rPr>
          <w:lang w:val="id_ID" w:bidi="id_ID"/>
        </w:rPr>
      </w:r>
      <w:r>
        <w:rPr>
          <w:lang w:val="id_ID" w:bidi="id_ID"/>
        </w:rPr>
        <w:t>Tokoh-tokoh lain dalam kisah ini meliputi:</w:t>
      </w:r>
    </w:p>
    <w:p>
      <w:pPr>
        <w:pStyle w:val="ListBullet"/>
        <w:spacing w:line="240" w:lineRule="auto"/>
        <w:ind w:left="720"/>
      </w:pPr>
      <w:r>
        <w:rPr>
          <w:lang w:val="id_ID" w:bidi="id_ID"/>
        </w:rPr>
      </w:r>
      <w:r>
        <w:rPr>
          <w:lang w:val="id_ID" w:bidi="id_ID"/>
        </w:rPr>
        <w:t>Lot, keponakan Abram</w:t>
      </w:r>
    </w:p>
    <w:p>
      <w:pPr>
        <w:pStyle w:val="ListBullet"/>
        <w:spacing w:line="240" w:lineRule="auto"/>
        <w:ind w:left="720"/>
      </w:pPr>
      <w:r>
        <w:rPr>
          <w:lang w:val="id_ID" w:bidi="id_ID"/>
        </w:rPr>
      </w:r>
      <w:r>
        <w:rPr>
          <w:lang w:val="id_ID" w:bidi="id_ID"/>
        </w:rPr>
        <w:t>Seorang pria yang lolos dari pertempuran</w:t>
      </w:r>
    </w:p>
    <w:p>
      <w:pPr>
        <w:pStyle w:val="ListBullet"/>
        <w:spacing w:line="240" w:lineRule="auto"/>
        <w:ind w:left="720"/>
      </w:pPr>
      <w:r>
        <w:rPr>
          <w:lang w:val="id_ID" w:bidi="id_ID"/>
        </w:rPr>
      </w:r>
      <w:r>
        <w:rPr>
          <w:lang w:val="id_ID" w:bidi="id_ID"/>
        </w:rPr>
        <w:t xml:space="preserve">Abram orang Ibrani </w:t>
      </w:r>
    </w:p>
    <w:p>
      <w:pPr>
        <w:pStyle w:val="ListBullet"/>
        <w:spacing w:line="240" w:lineRule="auto"/>
        <w:ind w:left="720"/>
      </w:pPr>
      <w:r>
        <w:rPr>
          <w:lang w:val="id_ID" w:bidi="id_ID"/>
        </w:rPr>
      </w:r>
      <w:r>
        <w:rPr>
          <w:lang w:val="id_ID" w:bidi="id_ID"/>
        </w:rPr>
        <w:t>318 orang yang terlatih dari rumah tangga Abram</w:t>
      </w:r>
    </w:p>
    <w:p>
      <w:pPr>
        <w:pStyle w:val="ListBullet"/>
        <w:spacing w:line="240" w:lineRule="auto"/>
        <w:ind w:left="720"/>
      </w:pPr>
      <w:r>
        <w:rPr>
          <w:lang w:val="id_ID" w:bidi="id_ID"/>
        </w:rPr>
      </w:r>
      <w:r>
        <w:rPr>
          <w:lang w:val="id_ID" w:bidi="id_ID"/>
        </w:rPr>
        <w:t>Mamre, orang Amori, sekutu Abram</w:t>
      </w:r>
    </w:p>
    <w:p>
      <w:pPr>
        <w:pStyle w:val="ListBullet"/>
        <w:spacing w:line="240" w:lineRule="auto"/>
        <w:ind w:left="720"/>
      </w:pPr>
      <w:r>
        <w:rPr>
          <w:lang w:val="id_ID" w:bidi="id_ID"/>
        </w:rPr>
      </w:r>
      <w:r>
        <w:rPr>
          <w:lang w:val="id_ID" w:bidi="id_ID"/>
        </w:rPr>
        <w:t>Kerabat-kerabat Mamre, yaitu Eskol dan Aner, yang juga merupakan sekutu-sekutu Abram</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memeragakan cerita ini kedua kalinya. Pada bagian-bagian tertentu dalam peragaan, berhenti sejenak dan tanyakan pada orang yang sedang memerankan tokoh, "Apa yang Anda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raja Kedorlaomer dari Elam memerintah atas lima raja pemberontak, raja Bera dari Sodom, raja Birsa dari Gomora, raja Syinab dari Adma, raja Syemeber dari Zeboim, dan raja Bela (atau Zoar) selama 12 tahun. Kelima raja itu memberontak pada tahun ketiga belas.</w:t>
      </w:r>
    </w:p>
    <w:p>
      <w:pPr/>
      <w:r>
        <w:rPr>
          <w:lang w:val="id_ID" w:bidi="id_ID"/>
        </w:rPr>
      </w:r>
      <w:r>
        <w:rPr>
          <w:lang w:val="id_ID" w:bidi="id_ID"/>
        </w:rPr>
        <w:t>Pada tahun yang ke-14, raja Kedorlaomer dan sekutu-sekutunya, raja Amrafel dari Sinear (atau Babel), raja Ariokh dari Elasar, dan raja Tideal dari Goyim, mengalahkan orang Refaim di Asyterot-Karnaim, orang Zuzim di Ham, orang Emim di Syawe-Kiryataim, dan orang Hori di daerah pegunungan Seir, sampai ke El-Paran di tepi padang pasir.</w:t>
      </w:r>
    </w:p>
    <w:p>
      <w:pPr/>
      <w:r>
        <w:rPr>
          <w:lang w:val="id_ID" w:bidi="id_ID"/>
        </w:rPr>
      </w:r>
      <w:r>
        <w:rPr>
          <w:lang w:val="id_ID" w:bidi="id_ID"/>
        </w:rPr>
        <w:t>Kemudian raja-raja penakluk kembali dan pergi ke En Mispat (kemudian disebut Kades), dan menaklukkan semua wilayah orang Amalek dan orang Amori yang tinggal di Hazezon Tamar.</w:t>
      </w:r>
    </w:p>
    <w:p>
      <w:pPr/>
      <w:r>
        <w:rPr>
          <w:lang w:val="id_ID" w:bidi="id_ID"/>
        </w:rPr>
      </w:r>
      <w:r>
        <w:rPr>
          <w:lang w:val="id_ID" w:bidi="id_ID"/>
        </w:rPr>
        <w:t>Raja-raja pemberontak bersiap untuk pertempuran di Lembah Sidim. Ada lubang-lubang tar di Lembah Sidim. Ketika raja-raja pemberontak Sodom dan Gomora melarikan diri, beberapa orang jatuh ke dalam lubang-lubang aspal. Selebihnya melarikan diri ke perbukitan.</w:t>
      </w:r>
    </w:p>
    <w:p>
      <w:pPr/>
      <w:r>
        <w:rPr>
          <w:lang w:val="id_ID" w:bidi="id_ID"/>
        </w:rPr>
      </w:r>
      <w:r>
        <w:rPr>
          <w:lang w:val="id_ID" w:bidi="id_ID"/>
        </w:rPr>
        <w:t>Hentikan sejenak dramanya: Tanyakan kepada orang yang memerankan raja-raja pemberontak, "Apa yang kamu rasakan atau pikirkan?" Orang itu mungkin menjawab hal-hal seperti, "Kami dipermalukan karena kekalahan kami," "Kami telah kalah telak," atau "Kami telah kehilangan segalanya." Ulangi sandiwaranya.</w:t>
      </w:r>
    </w:p>
    <w:p>
      <w:pPr/>
      <w:r>
        <w:rPr>
          <w:lang w:val="id_ID" w:bidi="id_ID"/>
        </w:rPr>
      </w:r>
      <w:r>
        <w:rPr>
          <w:lang w:val="id_ID" w:bidi="id_ID"/>
        </w:rPr>
        <w:t>Raja-raja penakluk menjarah kota-kota Sodom dan Gomora dan mengambil semua harta dan makanan dari kota-kota itu. Mereka juga menangkap Lot, keponakan Abram, dan membawanya serta semua yang ia miliki bersama mereka.</w:t>
      </w:r>
    </w:p>
    <w:p>
      <w:pPr/>
      <w:r>
        <w:rPr>
          <w:lang w:val="id_ID" w:bidi="id_ID"/>
        </w:rPr>
      </w:r>
      <w:r>
        <w:rPr>
          <w:lang w:val="id_ID" w:bidi="id_ID"/>
        </w:rPr>
        <w:t>Salah satu orang Lot lolos dan memberitahukan apa yang terjadi kepada Abram, orang Ibrani itu. Abram tinggal di dekat pohon-pohon besar Mamre, orang Amori. Mamre dan kerabatnya, Eskol dan Aner, adalah sekutu Abram.</w:t>
      </w:r>
    </w:p>
    <w:p>
      <w:pPr/>
      <w:r>
        <w:rPr>
          <w:lang w:val="id_ID" w:bidi="id_ID"/>
        </w:rPr>
      </w:r>
      <w:r>
        <w:rPr>
          <w:lang w:val="id_ID" w:bidi="id_ID"/>
        </w:rPr>
        <w:t>Hentikan sejenak dramanya: Tanyakan kepada orang yang memerankan Abram, "Apa yang sedang kamu rasakan atau pikirkan?" Orang itu mungkin menjawab hal-hal seperti, "Aku marah karena raja-raja telah menangkap Lot," atau "Aku merasa seperti raja-raja penakluk itu adalah musuh-musuhku karena mereka menangkap kerabatku." Mulai kembali adegannya.</w:t>
      </w:r>
    </w:p>
    <w:p>
      <w:pPr/>
      <w:r>
        <w:rPr>
          <w:lang w:val="id_ID" w:bidi="id_ID"/>
        </w:rPr>
      </w:r>
      <w:r>
        <w:rPr>
          <w:lang w:val="id_ID" w:bidi="id_ID"/>
        </w:rPr>
        <w:t>Abram mengumpulkan 318 orang yang terlatih dari rumah tangganya. Dia mengikuti raja-raja ke Dan. Dia membagi orang-orangnya dan menyerang pada malam hari, dan kemudian mengejar tentara yang melarikan diri ke Hoba, utara Damaskus.</w:t>
      </w:r>
    </w:p>
    <w:p>
      <w:pPr/>
      <w:r>
        <w:rPr>
          <w:lang w:val="id_ID" w:bidi="id_ID"/>
        </w:rPr>
      </w:r>
      <w:r>
        <w:rPr>
          <w:lang w:val="id_ID" w:bidi="id_ID"/>
        </w:rPr>
        <w:t>Hentikan sejenak peragaan. Tanyakan kepada yang memerankan orang-orang percaya di Tesalonika, "Apa yang sedang kamu rasakan atau pikirkan?" Orang itu mungkin menjawab hal-hal seperti, "Kami terkejut bahwa orang ini dapat mengalahkan kami setelah begitu banyak raja lainnya tidak bisa," atau "Kami dipermalukan karena kekalahan kami." Mulai kembali adegannya.</w:t>
      </w:r>
    </w:p>
    <w:p>
      <w:pPr/>
      <w:r>
        <w:rPr>
          <w:lang w:val="id_ID" w:bidi="id_ID"/>
        </w:rPr>
      </w:r>
      <w:r>
        <w:rPr>
          <w:lang w:val="id_ID" w:bidi="id_ID"/>
        </w:rPr>
        <w:t>Abram kembali bersama Lot, harta benda Lot, semua harta benda yang diambil raja-raja penakluk, dan semua perempuan serta tawanan lainnya.</w:t>
      </w:r>
    </w:p>
    <w:p>
      <w:pPr/>
      <w:r>
        <w:rPr>
          <w:lang w:val="id_ID" w:bidi="id_ID"/>
        </w:rPr>
      </w:r>
      <w:r>
        <w:rPr>
          <w:lang w:val="id_ID" w:bidi="id_ID"/>
        </w:rPr>
        <w:t>Akhiri sandiwaranya. Tanyakan kepada orang yang memerankan Abram, "Apa yang sedang Anda rasakan atau pikirkan?" Orang itu mungkin menjawab hal-hal seperti, "Saya kagum dengan kemenangan kami," "Saya senang karena selamat dari pertempuran," "Saya merasa seperti Allah melindungi saya dan kerabat saya," atau "Saya merasa seperti Allah menepati janji-Nya sebelumnya untuk memberikan kutukan kepada mereka yang memberikan kutukan kepada saya."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14:1–16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Ketika Amrafel adalah </w:t>
      </w:r>
      <w:r>
        <w:rPr>
          <w:b/>
          <w:lang w:val="id_ID" w:bidi="id_ID"/>
        </w:rPr>
        <w:t>raja</w:t>
      </w:r>
      <w:r>
        <w:rPr>
          <w:lang w:val="id_ID" w:bidi="id_ID"/>
        </w:rPr>
        <w:t xml:space="preserve"> Sinear, atau Babel, Ariokh adalah raja Elasar, Kedorlaomer adalah raja Elam, dan Tideal adalah raja Goyim, keempat raja penakluk ini berperang melawan lima raja pemberontak, raja Bera dari Sodom, raja Birsya dari Gomora, raja Syinab dari Adma, raja Syemeber dari Zeboim, dan raja Bela, atau Zoar. Seorang raja adalah seseorang yang memerintah atas kota atau wilayah. Seorang raja biasanya memerintah seumur hidup dan mewariskan otoritasnya kepada salah satu putranya.</w:t>
      </w:r>
    </w:p>
    <w:p>
      <w:pPr/>
      <w:r>
        <w:rPr>
          <w:lang w:val="id_ID" w:bidi="id_ID"/>
        </w:rPr>
      </w:r>
      <w:r>
        <w:rPr>
          <w:lang w:val="id_ID" w:bidi="id_ID"/>
        </w:rPr>
        <w:t xml:space="preserve">Berhenti di sini dan bahas dalam kelompok kata atau frasa apa yang akan Anda gunakan untuk </w:t>
      </w:r>
      <w:r>
        <w:rPr>
          <w:b/>
          <w:lang w:val="id_ID" w:bidi="id_ID"/>
        </w:rPr>
        <w:t>raja</w:t>
      </w:r>
      <w:r>
        <w:rPr>
          <w:lang w:val="id_ID" w:bidi="id_ID"/>
        </w:rPr>
        <w:t xml:space="preserve">. Carilah </w:t>
      </w:r>
      <w:r>
        <w:rPr>
          <w:lang w:val="id_ID" w:bidi="id_ID"/>
        </w:rPr>
        <w:t xml:space="preserve">raja </w:t>
      </w:r>
      <w:r>
        <w:rPr>
          <w:lang w:val="id_ID" w:bidi="id_ID"/>
        </w:rPr>
        <w:t xml:space="preserve">di Glosarium Utama untuk informasi lebih lanjut. Hentikan sebentar rekaman ini di sini. </w:t>
      </w:r>
    </w:p>
    <w:p>
      <w:pPr/>
      <w:r>
        <w:rPr>
          <w:lang w:val="id_ID" w:bidi="id_ID"/>
        </w:rPr>
      </w:r>
      <w:r>
        <w:rPr>
          <w:b/>
          <w:lang w:val="id_ID" w:bidi="id_ID"/>
        </w:rPr>
        <w:t>Goyim</w:t>
      </w:r>
      <w:r>
        <w:rPr>
          <w:lang w:val="id_ID" w:bidi="id_ID"/>
        </w:rPr>
        <w:t xml:space="preserve"> berarti "bangsa-bangsa," jadi "Raja Goyim" mungkin adalah gelar kehormatan yang berarti raja bangsa-bangsa. </w:t>
      </w:r>
      <w:r>
        <w:rPr>
          <w:b/>
          <w:lang w:val="id_ID" w:bidi="id_ID"/>
        </w:rPr>
        <w:t>Bera</w:t>
      </w:r>
      <w:r>
        <w:rPr>
          <w:lang w:val="id_ID" w:bidi="id_ID"/>
        </w:rPr>
        <w:t xml:space="preserve"> berarti "menjadi jahat" atau "dengan kejahatan." &lt;3&gt;</w:t>
      </w:r>
      <w:r>
        <w:rPr>
          <w:b/>
          <w:lang w:val="id_ID" w:bidi="id_ID"/>
        </w:rPr>
        <w:t>Birsha</w:t>
      </w:r>
      <w:r>
        <w:rPr>
          <w:lang w:val="id_ID" w:bidi="id_ID"/>
        </w:rPr>
        <w:t>&lt;/3&gt; mungkin berarti "dengan kejahatan." Makna nama-nama ini mungkin menunjukkan kepada kita bahwa raja-raja ini jahat.</w:t>
      </w:r>
    </w:p>
    <w:p>
      <w:pPr/>
      <w:r>
        <w:rPr>
          <w:lang w:val="id_ID" w:bidi="id_ID"/>
        </w:rPr>
      </w:r>
      <w:r>
        <w:rPr>
          <w:lang w:val="id_ID" w:bidi="id_ID"/>
        </w:rPr>
        <w:t xml:space="preserve">Berhenti di sini dan diskusikan dalam kelompok: Ketika menceritakan kisah, bagaimana Anda memberi tahu para pendengar bahwa tokoh-tokoh itu adalah orang-orang jahat? Hentikan sebentar rekaman ini di sini. </w:t>
      </w:r>
    </w:p>
    <w:p>
      <w:pPr/>
      <w:r>
        <w:rPr>
          <w:lang w:val="id_ID" w:bidi="id_ID"/>
        </w:rPr>
      </w:r>
      <w:r>
        <w:rPr>
          <w:lang w:val="id_ID" w:bidi="id_ID"/>
        </w:rPr>
        <w:t>Raja Kedorlaomer dari Elam telah memerintah kelompok kedua raja-raja selama 12 tahun. Tahun berikutnya, mereka memberontak. Setahun setelah itu, Raja Kedorlaomer dan para sekutunya mengalahkan orang Refaim di Asyterot-Karnaim, orang Zuzim di Ham, orang Emim di Syawe-Kiryataim, dan orang Hori di daerah pegunungan Seir, sampai ke El-Paran di tepi padang pasir. Kemudian raja-raja penakluk kembali dan pergi ke En Mispat, dan menaklukkan semua tanah orang Amalek serta orang Amori yang tinggal di Hazezon Tamar.</w:t>
      </w:r>
    </w:p>
    <w:p>
      <w:pPr/>
      <w:r>
        <w:rPr>
          <w:lang w:val="id_ID" w:bidi="id_ID"/>
        </w:rPr>
      </w:r>
      <w:r>
        <w:rPr>
          <w:lang w:val="id_ID" w:bidi="id_ID"/>
        </w:rPr>
        <w:t>Raja-raja pemberontak bersiap untuk pertempuran di Lembah Sidim, yang kemudian dikenal sebagai Lembah Laut Mati atau Lembah Laut Asin. Mereka berperang melawan raja-raja penakluk—raja Kedorlaomer dari Elam, raja Tideal dari Goyim, raja Amrafel dari Sinear, dan raja Ariokh dari Elasar—empat raja melawan lima.</w:t>
      </w:r>
    </w:p>
    <w:p>
      <w:pPr/>
      <w:r>
        <w:rPr>
          <w:lang w:val="id_ID" w:bidi="id_ID"/>
        </w:rPr>
      </w:r>
      <w:r>
        <w:rPr>
          <w:lang w:val="id_ID" w:bidi="id_ID"/>
        </w:rPr>
        <w:t xml:space="preserve">Lembah itu penuh dengan lubang </w:t>
      </w:r>
      <w:r>
        <w:rPr>
          <w:b/>
          <w:lang w:val="id_ID" w:bidi="id_ID"/>
        </w:rPr>
        <w:t>aspal</w:t>
      </w:r>
      <w:r>
        <w:rPr>
          <w:lang w:val="id_ID" w:bidi="id_ID"/>
        </w:rPr>
        <w:t xml:space="preserve"> atau </w:t>
      </w:r>
      <w:r>
        <w:rPr>
          <w:b/>
          <w:lang w:val="id_ID" w:bidi="id_ID"/>
        </w:rPr>
        <w:t>ter</w:t>
      </w:r>
      <w:r>
        <w:rPr>
          <w:lang w:val="id_ID" w:bidi="id_ID"/>
        </w:rPr>
        <w:t>. Aspal adalah zat lengket yang digunakan untuk membangun dinding atau bangunan. Gunakan kata yang sama untuk aspal yang Anda gunakan dalam cerita-cerita sebelumnya. Ketika raja-raja Sodom dan Gomora dikalahkan dan melarikan diri, beberapa orang jatuh ke dalam lubang-lubang aspal. Selebihnya melarikan diri ke perbukitan.</w:t>
      </w:r>
    </w:p>
    <w:p>
      <w:pPr/>
      <w:r>
        <w:rPr>
          <w:lang w:val="id_ID" w:bidi="id_ID"/>
        </w:rPr>
      </w:r>
      <w:r>
        <w:rPr>
          <w:lang w:val="id_ID" w:bidi="id_ID"/>
        </w:rPr>
        <w:t>Raja-raja penakluk itu menjarah kota-kota Sodom dan Gomora. Mereka mengambil harta dan persediaan makanan dari kota-kota. Mereka juga menangkap Lot, keponakan Abram yang tinggal di Sodom. Mereka mengambil semua harta Lot bersama mereka.</w:t>
      </w:r>
    </w:p>
    <w:p>
      <w:pPr/>
      <w:r>
        <w:rPr>
          <w:lang w:val="id_ID" w:bidi="id_ID"/>
        </w:rPr>
      </w:r>
      <w:r>
        <w:rPr>
          <w:lang w:val="id_ID" w:bidi="id_ID"/>
        </w:rPr>
        <w:t xml:space="preserve">Seorang pria melarikan diri dan menceritakan kepada Abram, orang </w:t>
      </w:r>
      <w:r>
        <w:rPr>
          <w:b/>
          <w:lang w:val="id_ID" w:bidi="id_ID"/>
        </w:rPr>
        <w:t>Ibrani</w:t>
      </w:r>
      <w:r>
        <w:rPr>
          <w:lang w:val="id_ID" w:bidi="id_ID"/>
        </w:rPr>
        <w:t xml:space="preserve"> itu, apa yang telah terjadi. Ini adalah pertama kalinya kata Ibrani digunakan dalam kisah-kisah ini. Di sini, ini mungkin digunakan untuk menggambarkan etnis Abram dan memastikan kita tahu bahwa ia berbeda dari kelompok-kelompok etnis di sekitarnya. Pastikan untuk menggunakan kata yang sama untuk bahasa Ibrani di sini seperti yang Anda lakukan nanti, dan ingatlah bahwa kata </w:t>
      </w:r>
      <w:r>
        <w:rPr>
          <w:lang w:val="id_ID" w:bidi="id_ID"/>
        </w:rPr>
        <w:t>Ibrani</w:t>
      </w:r>
      <w:r>
        <w:rPr>
          <w:lang w:val="id_ID" w:bidi="id_ID"/>
        </w:rPr>
        <w:t xml:space="preserve"> terdapat di Glosarium Utama.</w:t>
      </w:r>
    </w:p>
    <w:p>
      <w:pPr/>
      <w:r>
        <w:rPr>
          <w:lang w:val="id_ID" w:bidi="id_ID"/>
        </w:rPr>
      </w:r>
      <w:r>
        <w:rPr>
          <w:lang w:val="id_ID" w:bidi="id_ID"/>
        </w:rPr>
        <w:t xml:space="preserve">Abram tinggal di dekat </w:t>
      </w:r>
      <w:r>
        <w:rPr>
          <w:b/>
          <w:lang w:val="id_ID" w:bidi="id_ID"/>
        </w:rPr>
        <w:t>pohon</w:t>
      </w:r>
      <w:r>
        <w:rPr>
          <w:lang w:val="id_ID" w:bidi="id_ID"/>
        </w:rPr>
        <w:t>-pohon ek Mamre. Oak adalah jenis pohon besar.</w:t>
      </w:r>
    </w:p>
    <w:p>
      <w:pPr/>
      <w:r>
        <w:rPr>
          <w:lang w:val="id_ID" w:bidi="id_ID"/>
        </w:rPr>
      </w:r>
      <w:r>
        <w:rPr>
          <w:lang w:val="id_ID" w:bidi="id_ID"/>
        </w:rPr>
        <w:t xml:space="preserve">Berhenti di sini dan tunjukkan kepada tim gambar </w:t>
      </w:r>
      <w:r>
        <w:rPr>
          <w:lang w:val="id_ID" w:bidi="id_ID"/>
        </w:rPr>
        <w:t>pohon ek</w:t>
      </w:r>
      <w:r>
        <w:rPr>
          <w:lang w:val="id_ID" w:bidi="id_ID"/>
        </w:rPr>
        <w:t xml:space="preserve">. Jika Anda tidak memiliki kata untuk jenis pohon ini dalam bahasa Anda, Anda mungkin ingin menerjemahkannya sebagai pohon "agung" atau "besar". Hentikan sebentar rekaman ini di sini. </w:t>
      </w:r>
    </w:p>
    <w:p>
      <w:pPr/>
      <w:r>
        <w:rPr>
          <w:lang w:val="id_ID" w:bidi="id_ID"/>
        </w:rPr>
      </w:r>
      <w:r>
        <w:rPr>
          <w:lang w:val="id_ID" w:bidi="id_ID"/>
        </w:rPr>
        <w:t xml:space="preserve">Mamre dan kerabatnya, Eskol dan Aner, adalah </w:t>
      </w:r>
      <w:r>
        <w:rPr>
          <w:b/>
          <w:lang w:val="id_ID" w:bidi="id_ID"/>
        </w:rPr>
        <w:t>sekutu</w:t>
      </w:r>
      <w:r>
        <w:rPr>
          <w:lang w:val="id_ID" w:bidi="id_ID"/>
        </w:rPr>
        <w:t xml:space="preserve"> Abram. Sekutu merujuk pada orang-orang yang telah berjanji untuk saling membantu memerangi musuh-musuh mereka.</w:t>
      </w:r>
    </w:p>
    <w:p>
      <w:pPr/>
      <w:r>
        <w:rPr>
          <w:lang w:val="id_ID" w:bidi="id_ID"/>
        </w:rPr>
      </w:r>
      <w:r>
        <w:rPr>
          <w:lang w:val="id_ID" w:bidi="id_ID"/>
        </w:rPr>
        <w:t xml:space="preserve">Abram mengumpulkan 318 </w:t>
      </w:r>
      <w:r>
        <w:rPr>
          <w:b/>
          <w:lang w:val="id_ID" w:bidi="id_ID"/>
        </w:rPr>
        <w:t>orang yang terlatih</w:t>
      </w:r>
      <w:r>
        <w:rPr>
          <w:lang w:val="id_ID" w:bidi="id_ID"/>
        </w:rPr>
        <w:t xml:space="preserve"> di </w:t>
      </w:r>
      <w:r>
        <w:rPr>
          <w:b/>
          <w:lang w:val="id_ID" w:bidi="id_ID"/>
        </w:rPr>
        <w:t>rumah tangga</w:t>
      </w:r>
      <w:r>
        <w:rPr>
          <w:lang w:val="id_ID" w:bidi="id_ID"/>
        </w:rPr>
        <w:t xml:space="preserve">nya dan mengejar raja-raja penakluk ke Dan. Kata yang digunakan untuk orang-orang yang terlatih di sini merujuk kepada orang-orang yang mungkin adalah hamba yang dipercaya, yang memiliki pelatihan militer. rumah tangga merujuk pada semua orang yang tinggal di perkemahan Abram. Itu tidak hanya merujuk pada rumah Abram. </w:t>
      </w:r>
      <w:r>
        <w:rPr>
          <w:lang w:val="id_ID" w:bidi="id_ID"/>
        </w:rPr>
        <w:t>rumah tangga</w:t>
      </w:r>
      <w:r>
        <w:rPr>
          <w:lang w:val="id_ID" w:bidi="id_ID"/>
        </w:rPr>
        <w:t xml:space="preserve"> terdapat di Glosarium Utama.</w:t>
      </w:r>
    </w:p>
    <w:p>
      <w:pPr/>
      <w:r>
        <w:rPr>
          <w:lang w:val="id_ID" w:bidi="id_ID"/>
        </w:rPr>
      </w:r>
      <w:r>
        <w:rPr>
          <w:lang w:val="id_ID" w:bidi="id_ID"/>
        </w:rPr>
        <w:t>Abram membagi orang-orangnya menjadi kelompok-kelompok dan menyerang pada malam hari. Ketika raja-raja melarikan diri, ia mengejar mereka ke Hoba, utara Damaskus. Abram kembali bersama Lot, harta benda Lot, semua harta benda yang diambil raja-raja, bersama dengan tawanan dan perempuan lainnya.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14:17–24</w:t>
      </w:r>
      <w:r>
        <w:rPr>
          <w:lang w:val="id_ID" w:bidi="id_ID"/>
        </w:rPr>
      </w:r>
    </w:p>
    <w:p>
      <w:pPr>
        <w:pStyle w:val="Heading3"/>
      </w:pPr>
      <w:r>
        <w:rPr>
          <w:lang w:val="id_ID" w:bidi="id_ID"/>
        </w:rPr>
        <w:t>Dengar dan Renungkan</w:t>
      </w:r>
    </w:p>
    <w:p>
      <w:pPr/>
      <w:r>
        <w:rPr>
          <w:lang w:val="id_ID" w:bidi="id_ID"/>
        </w:rPr>
      </w:r>
      <w:r>
        <w:rPr>
          <w:lang w:val="id_ID" w:bidi="id_ID"/>
        </w:rPr>
        <w:t>Dengarkan Kejadian 14:17–24 dan renungkan di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14:17–24 dalam terjemahan yang paling mudah dimengerti.</w:t>
      </w:r>
    </w:p>
    <w:p>
      <w:pPr/>
      <w:r>
        <w:rPr>
          <w:lang w:val="id_ID" w:bidi="id_ID"/>
        </w:rPr>
      </w:r>
      <w:r>
        <w:rPr>
          <w:lang w:val="id_ID" w:bidi="id_ID"/>
        </w:rPr>
        <w:t>Kisah ini terjadi tepat setelah Abram menyelamatkan Lot dari raja-raja penakluk dalam kisah sebelumnya. Dalam kisah ini, Abram bertemu dengan dua raja yang berbeda dan memiliki dua interaksi yang berbeda dengan mereka.</w:t>
      </w:r>
    </w:p>
    <w:p>
      <w:pPr/>
      <w:r>
        <w:rPr>
          <w:lang w:val="id_ID" w:bidi="id_ID"/>
        </w:rPr>
      </w:r>
      <w:r>
        <w:rPr>
          <w:lang w:val="id_ID" w:bidi="id_ID"/>
        </w:rPr>
        <w:t>Abram mengalahkan raja-raja penakluk. Dia membawa kembali semua tawanan dan harta benda yang diambil oleh raja-raja penakluk dari Sodom dan Gomora. Ketika kisah ini dimulai, Abram sudah kembali ke tempat ia tinggal, atau ia masih dalam perjalanan kembali ke tempat ia tinggal.</w:t>
      </w:r>
    </w:p>
    <w:p>
      <w:pPr/>
      <w:r>
        <w:rPr>
          <w:lang w:val="id_ID" w:bidi="id_ID"/>
        </w:rPr>
      </w:r>
      <w:r>
        <w:rPr>
          <w:lang w:val="id_ID" w:bidi="id_ID"/>
        </w:rPr>
        <w:t>Abram dan Raja Sodom bertemu di Lembah Syawe, yang kemudian disebut Lembah Raja. raja Sodom mungkin melakukan perjalanan ke utara dari Sodom untuk bertemu dengan Abram.</w:t>
      </w:r>
    </w:p>
    <w:p>
      <w:pPr/>
      <w:r>
        <w:rPr>
          <w:lang w:val="id_ID" w:bidi="id_ID"/>
        </w:rPr>
      </w:r>
      <w:r>
        <w:rPr>
          <w:lang w:val="id_ID" w:bidi="id_ID"/>
        </w:rPr>
        <w:t xml:space="preserve">Berhenti di sini dan lihatlah peta </w:t>
      </w:r>
      <w:r>
        <w:rPr>
          <w:lang w:val="id_ID" w:bidi="id_ID"/>
        </w:rPr>
        <w:t>Lembah Syawe</w:t>
      </w:r>
      <w:r>
        <w:rPr>
          <w:lang w:val="id_ID" w:bidi="id_ID"/>
        </w:rPr>
        <w:t xml:space="preserve"> secara berkelompok. Telusuri perjalanan raja Sodom ke lembah. Hentikan sebentar rekaman ini di sini. </w:t>
      </w:r>
    </w:p>
    <w:p>
      <w:pPr/>
      <w:r>
        <w:rPr>
          <w:lang w:val="id_ID" w:bidi="id_ID"/>
        </w:rPr>
      </w:r>
      <w:r>
        <w:rPr>
          <w:lang w:val="id_ID" w:bidi="id_ID"/>
        </w:rPr>
        <w:t>Lembah Syawe berada di dekat kota Salem. Melkisedek, raja Salem, bertemu dengan Abram dan raja Sodom di lembah. Salem mungkin adalah nama lama untuk kota Yerusalem, yang kemudian akan menjadi ibu kota agama bagi orang-orang Yahudi, yang adalah keturunan Abram.</w:t>
      </w:r>
    </w:p>
    <w:p>
      <w:pPr/>
      <w:r>
        <w:rPr>
          <w:lang w:val="id_ID" w:bidi="id_ID"/>
        </w:rPr>
      </w:r>
      <w:r>
        <w:rPr>
          <w:lang w:val="id_ID" w:bidi="id_ID"/>
        </w:rPr>
        <w:t xml:space="preserve">Berhenti di sini dan, secara berkelompok lihatlah </w:t>
      </w:r>
      <w:r>
        <w:rPr>
          <w:lang w:val="id_ID" w:bidi="id_ID"/>
        </w:rPr>
        <w:t>kota Salem</w:t>
      </w:r>
      <w:r>
        <w:rPr>
          <w:lang w:val="id_ID" w:bidi="id_ID"/>
        </w:rPr>
        <w:t xml:space="preserve"> pada peta. Hentikan sebentar rekaman ini di sini. </w:t>
      </w:r>
    </w:p>
    <w:p>
      <w:pPr/>
      <w:r>
        <w:rPr>
          <w:lang w:val="id_ID" w:bidi="id_ID"/>
        </w:rPr>
      </w:r>
      <w:r>
        <w:rPr>
          <w:lang w:val="id_ID" w:bidi="id_ID"/>
        </w:rPr>
        <w:t>Melkisedek adalah seorang imam. Ini adalah pertama kalinya seorang imam disebutkan dalam kisah-kisah ini. Para imam menghubungkan manusia dengan Allah dan menuntun orang-orang dalam menyembah Allah.</w:t>
      </w:r>
    </w:p>
    <w:p>
      <w:pPr/>
      <w:r>
        <w:rPr>
          <w:lang w:val="id_ID" w:bidi="id_ID"/>
        </w:rPr>
      </w:r>
      <w:r>
        <w:rPr>
          <w:lang w:val="id_ID" w:bidi="id_ID"/>
        </w:rPr>
        <w:t>Melkisedek membawa roti dan anggur kepada Abram. Kata yang digunakan kisah itu untuk "roti" merujuk pada makanan secara umum. Melkisedek mungkin membawa cukup makanan dan anggur untuk semua prajurit Abram. Dia mungkin menggunakan makanan dan anggur itu untuk makan malam bersama Abram untuk merayakan kemenangan Abram.</w:t>
      </w:r>
    </w:p>
    <w:p>
      <w:pPr/>
      <w:r>
        <w:rPr>
          <w:lang w:val="id_ID" w:bidi="id_ID"/>
        </w:rPr>
      </w:r>
      <w:r>
        <w:rPr>
          <w:lang w:val="id_ID" w:bidi="id_ID"/>
        </w:rPr>
        <w:t>Kemudian, Melkisedek memberkati Abram. Ini adalah satu-satunya berkat dari seorang imam dalam kisah-kisah dalam Kejadian. Melkisedek menggunakan puisi pendek untuk memberikan berkatnya kepada Abram.</w:t>
      </w:r>
    </w:p>
    <w:p>
      <w:pPr/>
      <w:r>
        <w:rPr>
          <w:lang w:val="id_ID" w:bidi="id_ID"/>
        </w:rPr>
      </w:r>
      <w:r>
        <w:rPr>
          <w:lang w:val="id_ID" w:bidi="id_ID"/>
        </w:rPr>
        <w:t>Melkisedek berkata, "Semoga Allah yang Mahatinggi, pencipta surga dan bumi, memberkati Abram." Melkisedek mungkin menggunakan Allah yang Mahatinggi untuk merujuk kepada dewa setempat, atau ia mungkin menggunakan Allah yang Mahatinggi untuk merujuk kepada Allah Abram. Kemudian dalam kisah itu, Abram juga menggunakan nama Allah yang Mahatinggi ketika ia berbicara tentang Allahnya sendiri.</w:t>
      </w:r>
    </w:p>
    <w:p>
      <w:pPr/>
      <w:r>
        <w:rPr>
          <w:lang w:val="id_ID" w:bidi="id_ID"/>
        </w:rPr>
      </w:r>
      <w:r>
        <w:rPr>
          <w:lang w:val="id_ID" w:bidi="id_ID"/>
        </w:rPr>
        <w:t>Melkisedek menggambarkan Allah yang Mahatinggi sebagai "Pencipta surga dan bumi." "Surga dan bumi" adalah frasa yang berarti, "segala sesuatu di alam semesta—segala sesuatu di mana-mana." Beberapa orang berpendapat bahwa Melkisedek mengatakan "Pemilik surga dan bumi," bukan "Pencipta surga dan bumi." Namun, ia mungkin mengatakan "Pencipta."</w:t>
      </w:r>
    </w:p>
    <w:p>
      <w:pPr/>
      <w:r>
        <w:rPr>
          <w:lang w:val="id_ID" w:bidi="id_ID"/>
        </w:rPr>
      </w:r>
      <w:r>
        <w:rPr>
          <w:lang w:val="id_ID" w:bidi="id_ID"/>
        </w:rPr>
        <w:t>Melkisedek melanjutkan, "Semoga Allah Yang Mahatinggi, yang menyerahkan musuh-musuhmu kepadamu, diberkati." Di sini, Melkisedek menggunakan kata "diberkati" dengan cara yang berbeda. Dia memuji Allah dengan mengakui hal-hal baik yang telah dilakukan Allah untuk Abram. Melkisedek berbicara tentang Allah yang menyerahkan, atau memberikan, musuh-musuh Abram kepada Abram untuk dikalahkan.</w:t>
      </w:r>
    </w:p>
    <w:p>
      <w:pPr/>
      <w:r>
        <w:rPr>
          <w:lang w:val="id_ID" w:bidi="id_ID"/>
        </w:rPr>
      </w:r>
      <w:r>
        <w:rPr>
          <w:lang w:val="id_ID" w:bidi="id_ID"/>
        </w:rPr>
        <w:t xml:space="preserve">Berhenti di sini dan diskusikan pertanyaan ini secara berkelompok: Bagaimana orang-orang memberikan berkat dalam budaya Anda? Bagaimana orang-orang memberikan berkat secara formal dalam budaya Anda? Hentikan sebentar rekaman ini di sini. </w:t>
      </w:r>
    </w:p>
    <w:p>
      <w:pPr/>
      <w:r>
        <w:rPr>
          <w:lang w:val="id_ID" w:bidi="id_ID"/>
        </w:rPr>
      </w:r>
      <w:r>
        <w:rPr>
          <w:lang w:val="id_ID" w:bidi="id_ID"/>
        </w:rPr>
        <w:t>Setelah berkat Melkisedek itu, Abram memberikan kepada Melkisedek sepersepuluh dari semua harta benda yang ia selamatkan dan bawa kembali dari raja-raja penakluk. Ini bukan pajak, tetapi mungkin bagian dari pembagian harta benda yang diselamatkan Abram dari raja-raja penakluk.</w:t>
      </w:r>
    </w:p>
    <w:p>
      <w:pPr/>
      <w:r>
        <w:rPr>
          <w:lang w:val="id_ID" w:bidi="id_ID"/>
        </w:rPr>
      </w:r>
      <w:r>
        <w:rPr>
          <w:lang w:val="id_ID" w:bidi="id_ID"/>
        </w:rPr>
        <w:t xml:space="preserve">Berhenti di sini dan diskusikan pertanyaan ini secara berkelompok: Apa yang dilakukan orang-orang dalam budaya Anda untuk bersyukur dan menghormati Allah? Apakah mereka memberikan sesuatu kepada para imam? Jika demikian, mengapa mereka memberikan sesuatu? Menurut Anda, mengapa Abram memberikan sepersepuluh kepada Melkisedek? Hentikan sebentar rekaman ini di sini. </w:t>
      </w:r>
    </w:p>
    <w:p>
      <w:pPr/>
      <w:r>
        <w:rPr>
          <w:lang w:val="id_ID" w:bidi="id_ID"/>
        </w:rPr>
      </w:r>
      <w:r>
        <w:rPr>
          <w:lang w:val="id_ID" w:bidi="id_ID"/>
        </w:rPr>
        <w:t>Kemudian raja Sodom berbicara. Dia berkata kepada Abram, "Berikanlah kepadaku orang-orang yang engkau selamatkan dari raja-raja penakluk, dan ambil semua harta benda itu untukmu sendiri." Di sini, raja Sodom tidak meminta lebih dari bagian yang adil, dan ia tidak menawarkan kepada Abram lebih dari bagian yang adil bagi Abram.</w:t>
      </w:r>
    </w:p>
    <w:p>
      <w:pPr/>
      <w:r>
        <w:rPr>
          <w:lang w:val="id_ID" w:bidi="id_ID"/>
        </w:rPr>
      </w:r>
      <w:r>
        <w:rPr>
          <w:lang w:val="id_ID" w:bidi="id_ID"/>
        </w:rPr>
        <w:t>Tetapi Abram sangat menolak apa yang dikatakan raja Sodom. Abram menjawab, "Tidak, aku mengangkat tanganku dan bersumpah kepada TUHAN, Allah yang Mahatinggi, pencipta surga dan bumi, bahwa aku tidak akan mengambil bahkan sehelai tali atau sehelai tali sandal dari-Mu, sehingga Engkau tidak akan dapat mengatakan bahwa Engkau membuat aku kaya." Di sini, Abram menggunakan nama yang sama untuk Allah yang digunakan Melkisedek, "Allah yang Mahatinggi," serta nama Allah yang biasanya digunakan Abram, nama pribadi Allah.</w:t>
      </w:r>
    </w:p>
    <w:p>
      <w:pPr/>
      <w:r>
        <w:rPr>
          <w:lang w:val="id_ID" w:bidi="id_ID"/>
        </w:rPr>
      </w:r>
      <w:r>
        <w:rPr>
          <w:lang w:val="id_ID" w:bidi="id_ID"/>
        </w:rPr>
        <w:t>Ketika Abram mengatakan bahwa ia mengangkat tangannya dan bersumpah, ini berarti ia membuat gerakan untuk secara terbuka menunjukkan bahwa ia membuat janji yang sungguh-sungguh.</w:t>
      </w:r>
    </w:p>
    <w:p>
      <w:pPr/>
      <w:r>
        <w:rPr>
          <w:lang w:val="id_ID" w:bidi="id_ID"/>
        </w:rPr>
      </w:r>
      <w:r>
        <w:rPr>
          <w:lang w:val="id_ID" w:bidi="id_ID"/>
        </w:rPr>
        <w:t xml:space="preserve">Berhenti di sini dan diskusikan secara berkelompok jika Anda memiliki gerak tubuh atau ungkapan yang serupa dalam bahasa Anda. Hentikan sebentar rekaman ini di sini. </w:t>
      </w:r>
    </w:p>
    <w:p>
      <w:pPr/>
      <w:r>
        <w:rPr>
          <w:lang w:val="id_ID" w:bidi="id_ID"/>
        </w:rPr>
      </w:r>
      <w:r>
        <w:rPr>
          <w:lang w:val="id_ID" w:bidi="id_ID"/>
        </w:rPr>
        <w:t>Ketika Abram mengatakan bahwa ia tidak akan menerima bahkan "sehelai tali atau tali sandal," ia menggunakan frasa yang berarti ia tidak akan menerima apa pun dari raja Sodom, bahkan jika nilainya sekecil sehelai benang atau bagian kecil dari sandal.</w:t>
      </w:r>
    </w:p>
    <w:p>
      <w:pPr/>
      <w:r>
        <w:rPr>
          <w:lang w:val="id_ID" w:bidi="id_ID"/>
        </w:rPr>
      </w:r>
      <w:r>
        <w:rPr>
          <w:lang w:val="id_ID" w:bidi="id_ID"/>
        </w:rPr>
        <w:t xml:space="preserve">Berhenti di sini dan lihatlah gambar sebuah </w:t>
      </w:r>
      <w:r>
        <w:rPr>
          <w:lang w:val="id_ID" w:bidi="id_ID"/>
        </w:rPr>
        <w:t>sandal</w:t>
      </w:r>
      <w:r>
        <w:rPr>
          <w:lang w:val="id_ID" w:bidi="id_ID"/>
        </w:rPr>
        <w:t xml:space="preserve"> bersama-sama. Diskusikan secara berkelompok jika Anda memiliki ungkapan yang serupa dalam bahasa Anda. Hentikan sebentar rekaman ini di sini. </w:t>
      </w:r>
    </w:p>
    <w:p>
      <w:pPr/>
      <w:r>
        <w:rPr>
          <w:lang w:val="id_ID" w:bidi="id_ID"/>
        </w:rPr>
      </w:r>
      <w:r>
        <w:rPr>
          <w:lang w:val="id_ID" w:bidi="id_ID"/>
        </w:rPr>
        <w:t>Abram melanjutkan, "Aku hanya akan menerima makanan yang telah dimakan oleh orang-orangku dari harta benda yang kami selamatkan. Tetapi biarlah sekutu saya—Aner, Eskol, dan Mamre—mendapatkan bagian mereka atas harta benda itu."</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14:17–24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Perikop ini memiliki tiga adegan.</w:t>
      </w:r>
    </w:p>
    <w:p>
      <w:pPr/>
      <w:r>
        <w:rPr>
          <w:lang w:val="id_ID" w:bidi="id_ID"/>
        </w:rPr>
      </w:r>
      <w:r>
        <w:rPr>
          <w:b/>
          <w:lang w:val="id_ID" w:bidi="id_ID"/>
        </w:rPr>
        <w:t>Adegan pertama:</w:t>
      </w:r>
      <w:r>
        <w:rPr>
          <w:lang w:val="id_ID" w:bidi="id_ID"/>
        </w:rPr>
        <w:t xml:space="preserve"> Setelah Abram kembali dari mengalahkan raja-raja penakluk, Raja Sodom bertemu dengannya di Lembah Syawe, yang kemudian disebut Lembah Raja.</w:t>
      </w:r>
    </w:p>
    <w:p>
      <w:pPr/>
      <w:r>
        <w:rPr>
          <w:lang w:val="id_ID" w:bidi="id_ID"/>
        </w:rPr>
      </w:r>
      <w:r>
        <w:rPr>
          <w:b/>
          <w:lang w:val="id_ID" w:bidi="id_ID"/>
        </w:rPr>
        <w:t>Adegan kedua:</w:t>
      </w:r>
      <w:r>
        <w:rPr>
          <w:lang w:val="id_ID" w:bidi="id_ID"/>
        </w:rPr>
        <w:t xml:space="preserve"> Kemudian raja Melkisedek datang dan membawa roti dan anggur. Melkisedek adalah raja Salem dan seorang imam yang melayani Allah yang Mahatinggi. Melkisedek memberkati Abram. Dia berkata, "Semoga Allah yang Mahatinggi, pencipta surga dan bumi, memberkati Abram. Aku memuji Allah Yang Mahatinggi, yang menyerahkan musuh-musuhmu kepadamu."</w:t>
      </w:r>
    </w:p>
    <w:p>
      <w:pPr/>
      <w:r>
        <w:rPr>
          <w:lang w:val="id_ID" w:bidi="id_ID"/>
        </w:rPr>
      </w:r>
      <w:r>
        <w:rPr>
          <w:lang w:val="id_ID" w:bidi="id_ID"/>
        </w:rPr>
        <w:t>Dan Abram memberikan kepada raja Melkisedek sepersepuluh dari semua harta benda yang telah diselamatkan Abram.</w:t>
      </w:r>
    </w:p>
    <w:p>
      <w:pPr/>
      <w:r>
        <w:rPr>
          <w:lang w:val="id_ID" w:bidi="id_ID"/>
        </w:rPr>
      </w:r>
      <w:r>
        <w:rPr>
          <w:b/>
          <w:lang w:val="id_ID" w:bidi="id_ID"/>
        </w:rPr>
        <w:t>Adegan ketiga:</w:t>
      </w:r>
      <w:r>
        <w:rPr>
          <w:lang w:val="id_ID" w:bidi="id_ID"/>
        </w:rPr>
        <w:t xml:space="preserve"> Kemudian raja Sodom berkata kepada Abram, "Berikanlah kepadaku semua tawanan yang engkau selamatkan, dan simpan semua harta benda itu untukmu sendiri."</w:t>
      </w:r>
    </w:p>
    <w:p>
      <w:pPr/>
      <w:r>
        <w:rPr>
          <w:lang w:val="id_ID" w:bidi="id_ID"/>
        </w:rPr>
      </w:r>
      <w:r>
        <w:rPr>
          <w:lang w:val="id_ID" w:bidi="id_ID"/>
        </w:rPr>
        <w:t>Tetapi Abram menjawab, "Tidak! Aku bersumpah demi TUHAN, Allah yang Mahatinggi, aku tidak akan menerima bahkan sehelai benang atau sebagian sandal darimu. Kalau begitu kamu tidak akan dapat mengatakan bahwa kamu membuat saya kaya. Tetapi aku hanya akan menerima apa yang telah dimakan oleh orang-orang mudaku dari harta benda itu, dan aku meminta agar engkau memberikan bagian yang adil kepada sekutuku, Aner, Eskol, dan Mamre."</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raja Melkisedek dari Salem</w:t>
      </w:r>
    </w:p>
    <w:p>
      <w:pPr>
        <w:pStyle w:val="ListBullet"/>
        <w:spacing w:line="240" w:lineRule="auto"/>
        <w:ind w:left="720"/>
      </w:pPr>
      <w:r>
        <w:rPr>
          <w:lang w:val="id_ID" w:bidi="id_ID"/>
        </w:rPr>
      </w:r>
      <w:r>
        <w:rPr>
          <w:lang w:val="id_ID" w:bidi="id_ID"/>
        </w:rPr>
        <w:t>raja Sodom</w:t>
      </w:r>
    </w:p>
    <w:p>
      <w:pPr>
        <w:pStyle w:val="ListBullet"/>
        <w:spacing w:line="240" w:lineRule="auto"/>
        <w:ind w:left="720"/>
      </w:pPr>
      <w:r>
        <w:rPr>
          <w:lang w:val="id_ID" w:bidi="id_ID"/>
        </w:rPr>
      </w:r>
      <w:r>
        <w:rPr>
          <w:lang w:val="id_ID" w:bidi="id_ID"/>
        </w:rPr>
        <w:t>Orang-orang muda Abram</w:t>
      </w:r>
    </w:p>
    <w:p>
      <w:pPr>
        <w:pStyle w:val="ListBullet"/>
        <w:spacing w:line="240" w:lineRule="auto"/>
        <w:ind w:left="720"/>
      </w:pPr>
      <w:r>
        <w:rPr>
          <w:lang w:val="id_ID" w:bidi="id_ID"/>
        </w:rPr>
      </w:r>
      <w:r>
        <w:rPr>
          <w:lang w:val="id_ID" w:bidi="id_ID"/>
        </w:rPr>
        <w:t>Para tawanan yang diselamatkan Abram</w:t>
      </w:r>
    </w:p>
    <w:p>
      <w:pPr>
        <w:pStyle w:val="ListBullet"/>
        <w:spacing w:line="240" w:lineRule="auto"/>
        <w:ind w:left="720"/>
      </w:pPr>
      <w:r>
        <w:rPr>
          <w:lang w:val="id_ID" w:bidi="id_ID"/>
        </w:rPr>
      </w:r>
      <w:r>
        <w:rPr>
          <w:lang w:val="id_ID" w:bidi="id_ID"/>
        </w:rPr>
        <w:t>Sekutu Abram, Aner, Eskol, dan Mamre</w:t>
      </w:r>
    </w:p>
    <w:p>
      <w:pPr/>
      <w:r>
        <w:rPr>
          <w:lang w:val="id_ID" w:bidi="id_ID"/>
        </w:rPr>
      </w:r>
      <w:r>
        <w:rPr>
          <w:lang w:val="id_ID" w:bidi="id_ID"/>
        </w:rPr>
        <w:t>Secara berkelompok, perhatikan bagian-bagian dari latar belakang perikop ini.</w:t>
      </w:r>
    </w:p>
    <w:p>
      <w:pPr/>
      <w:r>
        <w:rPr>
          <w:lang w:val="id_ID" w:bidi="id_ID"/>
        </w:rPr>
      </w:r>
      <w:r>
        <w:rPr>
          <w:lang w:val="id_ID" w:bidi="id_ID"/>
        </w:rPr>
        <w:t>Dalam adegan pertama, Abram kembali setelah mengalahkan raja-raja penakluk dari kisah terakhir. Raja Sodom bertemu dengan Abram di Lembah Syawe, yang kemudian disebut Lembah Raja-raja.</w:t>
      </w:r>
    </w:p>
    <w:p>
      <w:pPr/>
      <w:r>
        <w:rPr>
          <w:lang w:val="id_ID" w:bidi="id_ID"/>
        </w:rPr>
      </w:r>
      <w:r>
        <w:rPr>
          <w:lang w:val="id_ID" w:bidi="id_ID"/>
        </w:rPr>
        <w:t xml:space="preserve">Berhenti di sini dan lihatlah gambar/peta </w:t>
      </w:r>
      <w:r>
        <w:rPr>
          <w:lang w:val="id_ID" w:bidi="id_ID"/>
        </w:rPr>
        <w:t>Lembah Syawe</w:t>
      </w:r>
      <w:r>
        <w:rPr>
          <w:lang w:val="id_ID" w:bidi="id_ID"/>
        </w:rPr>
        <w:t xml:space="preserve"> secara berkelompok. Hentikan sebentar rekaman ini di sini. </w:t>
      </w:r>
    </w:p>
    <w:p>
      <w:pPr/>
      <w:r>
        <w:rPr>
          <w:lang w:val="id_ID" w:bidi="id_ID"/>
        </w:rPr>
      </w:r>
      <w:r>
        <w:rPr>
          <w:lang w:val="id_ID" w:bidi="id_ID"/>
        </w:rPr>
        <w:t>Dalam adegan kedua, Melkisedek, raja kota Salem dan seorang imam Allah Mahatinggi, datang untuk bertemu dengan Abram. Dia membawa makanan dan anggur.</w:t>
      </w:r>
    </w:p>
    <w:p>
      <w:pPr/>
      <w:r>
        <w:rPr>
          <w:lang w:val="id_ID" w:bidi="id_ID"/>
        </w:rPr>
      </w:r>
      <w:r>
        <w:rPr>
          <w:lang w:val="id_ID" w:bidi="id_ID"/>
        </w:rPr>
        <w:t xml:space="preserve">Berhenti di sini dan lihatlah </w:t>
      </w:r>
      <w:r>
        <w:rPr>
          <w:lang w:val="id_ID" w:bidi="id_ID"/>
        </w:rPr>
        <w:t>kota Salem</w:t>
      </w:r>
      <w:r>
        <w:rPr>
          <w:lang w:val="id_ID" w:bidi="id_ID"/>
        </w:rPr>
        <w:t xml:space="preserve"> pada peta secara berkelompok. Hentikan sebentar rekaman ini di sini. </w:t>
      </w:r>
    </w:p>
    <w:p>
      <w:pPr/>
      <w:r>
        <w:rPr>
          <w:lang w:val="id_ID" w:bidi="id_ID"/>
        </w:rPr>
      </w:r>
      <w:r>
        <w:rPr>
          <w:lang w:val="id_ID" w:bidi="id_ID"/>
        </w:rPr>
        <w:t>Melkisedek memberkati Abram dengan berkata, "Semoga Allah yang Mahatinggi, pencipta surga dan bumi, memberkati Abram." Dan semoga orang-orang memberikan pujian kepada Allah dan mengatakan bahwa Dia besar, karena Dia telah membantu kamu untuk mengalahkan musuh-musuhmu."</w:t>
      </w:r>
    </w:p>
    <w:p>
      <w:pPr/>
      <w:r>
        <w:rPr>
          <w:lang w:val="id_ID" w:bidi="id_ID"/>
        </w:rPr>
      </w:r>
      <w:r>
        <w:rPr>
          <w:lang w:val="id_ID" w:bidi="id_ID"/>
        </w:rPr>
        <w:t>Abram memberikan kepada Melkisedek sepersepuluh dari semua harta benda yang diselamatkan dan dibawa kembali oleh Abram.</w:t>
      </w:r>
    </w:p>
    <w:p>
      <w:pPr/>
      <w:r>
        <w:rPr>
          <w:lang w:val="id_ID" w:bidi="id_ID"/>
        </w:rPr>
      </w:r>
      <w:r>
        <w:rPr>
          <w:lang w:val="id_ID" w:bidi="id_ID"/>
        </w:rPr>
        <w:t xml:space="preserve">Anda mungkin ingin memvisualisasikan ini dengan menggunakan sepuluh barang untuk mewakili semua harta benda yang dibawa Abram. Tunjukkan Abram memberikan salah satu barang itu kepada Melkisedek. Hentikan sebentar rekaman ini di sini. </w:t>
      </w:r>
    </w:p>
    <w:p>
      <w:pPr/>
      <w:r>
        <w:rPr>
          <w:lang w:val="id_ID" w:bidi="id_ID"/>
        </w:rPr>
      </w:r>
      <w:r>
        <w:rPr>
          <w:lang w:val="id_ID" w:bidi="id_ID"/>
        </w:rPr>
        <w:t>Dalam adegan tiga, memvisualisasikan dialog antara Abram dan raja Sodom. Raja Sodom berkata kepada Abram, "Biarlah orang-orang dari kotaku kembali kepadaku, tetapi kamu dapat menyimpan harta benda yang kamu bawa kembali untuk dirimu sendiri."</w:t>
      </w:r>
    </w:p>
    <w:p>
      <w:pPr/>
      <w:r>
        <w:rPr>
          <w:lang w:val="id_ID" w:bidi="id_ID"/>
        </w:rPr>
      </w:r>
      <w:r>
        <w:rPr>
          <w:lang w:val="id_ID" w:bidi="id_ID"/>
        </w:rPr>
        <w:t>Tetapi Abram menjawab, "Aku bersumpah, aku tidak akan menerima bahkan sehelai benang atau sepotong tali sandal darimu, karena nanti engkau mungkin berkata, 'Aku telah membuat Abram kaya.' "Aku tidak akan menerima apa pun kecuali apa yang telah dimakan oleh orang-orang mudaku dari harta benda yang kami bawa kembali, dan aku meminta agar Anda memberikan bagian yang adil dari harta benda itu kepada sekutu-sekutuku, yakni Mamre, Eskol, dan Aner."</w:t>
      </w:r>
    </w:p>
    <w:p>
      <w:pPr/>
      <w:r>
        <w:rPr>
          <w:lang w:val="id_ID" w:bidi="id_ID"/>
        </w:rPr>
      </w:r>
      <w:r>
        <w:rPr>
          <w:lang w:val="id_ID" w:bidi="id_ID"/>
        </w:rPr>
        <w:t xml:space="preserve">Berhenti di sini dan lihatlah gambar </w:t>
      </w:r>
      <w:r>
        <w:rPr>
          <w:lang w:val="id_ID" w:bidi="id_ID"/>
        </w:rPr>
        <w:t>bagian sandal yang dirujuk Abram di sini</w:t>
      </w:r>
      <w:r>
        <w:rPr>
          <w:lang w:val="id_ID" w:bidi="id_ID"/>
        </w:rPr>
        <w:t xml:space="preserve"> sebagai satu kelompok. Hentikan sebentar rekaman ini di sini. </w:t>
      </w:r>
    </w:p>
    <w:p>
      <w:pPr/>
      <w:r>
        <w:rPr>
          <w:lang w:val="id_ID" w:bidi="id_ID"/>
        </w:rPr>
      </w:r>
      <w:r>
        <w:rPr>
          <w:lang w:val="id_ID" w:bidi="id_ID"/>
        </w:rPr>
        <w:t xml:space="preserve">Sekarang, kelompok bisa membuat papan cerita, menggambar atau menggunakan barang-barang untuk memperagakan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14:17–24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Raja Melkisedek dari Salem</w:t>
      </w:r>
    </w:p>
    <w:p>
      <w:pPr>
        <w:pStyle w:val="ListBullet"/>
        <w:spacing w:line="240" w:lineRule="auto"/>
        <w:ind w:left="720"/>
      </w:pPr>
      <w:r>
        <w:rPr>
          <w:lang w:val="id_ID" w:bidi="id_ID"/>
        </w:rPr>
      </w:r>
      <w:r>
        <w:rPr>
          <w:lang w:val="id_ID" w:bidi="id_ID"/>
        </w:rPr>
        <w:t>Raja Sodom</w:t>
      </w:r>
    </w:p>
    <w:p>
      <w:pPr>
        <w:pStyle w:val="ListBullet"/>
        <w:spacing w:line="240" w:lineRule="auto"/>
        <w:ind w:left="720"/>
      </w:pPr>
      <w:r>
        <w:rPr>
          <w:lang w:val="id_ID" w:bidi="id_ID"/>
        </w:rPr>
      </w:r>
      <w:r>
        <w:rPr>
          <w:lang w:val="id_ID" w:bidi="id_ID"/>
        </w:rPr>
        <w:t>Orang-orang muda Abram</w:t>
      </w:r>
    </w:p>
    <w:p>
      <w:pPr>
        <w:pStyle w:val="ListBullet"/>
        <w:spacing w:line="240" w:lineRule="auto"/>
        <w:ind w:left="720"/>
      </w:pPr>
      <w:r>
        <w:rPr>
          <w:lang w:val="id_ID" w:bidi="id_ID"/>
        </w:rPr>
      </w:r>
      <w:r>
        <w:rPr>
          <w:lang w:val="id_ID" w:bidi="id_ID"/>
        </w:rPr>
        <w:t>Para tawanan yang diselamatkan Abram</w:t>
      </w:r>
    </w:p>
    <w:p>
      <w:pPr>
        <w:pStyle w:val="ListBullet"/>
        <w:spacing w:line="240" w:lineRule="auto"/>
        <w:ind w:left="720"/>
      </w:pPr>
      <w:r>
        <w:rPr>
          <w:lang w:val="id_ID" w:bidi="id_ID"/>
        </w:rPr>
      </w:r>
      <w:r>
        <w:rPr>
          <w:lang w:val="id_ID" w:bidi="id_ID"/>
        </w:rPr>
        <w:t>Sekutu Abram, Aner, Eskol, dan Mamre</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Abram kembali setelah mengalahkan raja-raja penakluk. Raja Sodom bertemu dengannya di Lembah Syawe, yang kemudian disebut Lembah Raja.</w:t>
      </w:r>
    </w:p>
    <w:p>
      <w:pPr/>
      <w:r>
        <w:rPr>
          <w:lang w:val="id_ID" w:bidi="id_ID"/>
        </w:rPr>
      </w:r>
      <w:r>
        <w:rPr>
          <w:lang w:val="id_ID" w:bidi="id_ID"/>
        </w:rPr>
        <w:t>Hentikan adegannya: Tanyakan kepada aktor yang memerankan raja Sodom, "Apa yang Anda rasakan atau pikirkan?" Kamu mungkin mendengar hal-hal seperti, "Aku sangat senang Abram mengalahkan raja-raja penakluk itu sampai-sampai aku melakukan perjalanan ke sini untuk menemuinya," atau "Aku merasa terhina karena Abram mengalahkan musuh-musuhku ketika aku tidak bisa." Mulai kembali adegannya.</w:t>
      </w:r>
    </w:p>
    <w:p>
      <w:pPr/>
      <w:r>
        <w:rPr>
          <w:lang w:val="id_ID" w:bidi="id_ID"/>
        </w:rPr>
      </w:r>
      <w:r>
        <w:rPr>
          <w:lang w:val="id_ID" w:bidi="id_ID"/>
        </w:rPr>
        <w:t>Raja Salem dan imam Allah yang Mahatinggi, Melkisedek, datang ke lembah. Dia membawa makanan dan anggur. Dia memberkati Abram seraya berkata, "Semoga Allah Yang Mahatinggi, Pencipta surga dan bumi, memberkati Abram." Segala pujian bagi Allah Yang Mahatinggi, yang menyerahkan musuh-musuhmu kepadamu untuk dikalahkan."</w:t>
      </w:r>
    </w:p>
    <w:p>
      <w:pPr/>
      <w:r>
        <w:rPr>
          <w:lang w:val="id_ID" w:bidi="id_ID"/>
        </w:rPr>
      </w:r>
      <w:r>
        <w:rPr>
          <w:lang w:val="id_ID" w:bidi="id_ID"/>
        </w:rPr>
        <w:t>Hentikan adegannya: Tanyakan kepada aktor yang memerankan Melkisedek, "Apa yang kamu rasakan atau pikirkan?" Anda mungkin mendengar hal-hal seperti, "Aku tahu bahwa aku seharusnya memberkati Abram," atau "Aku tahu Allah bersama Abram," atau "Aku bersyukur Allah menggunakan Abram untuk mengalahkan raja-raja penakluk." Mulai kembali adegannya.</w:t>
      </w:r>
    </w:p>
    <w:p>
      <w:pPr/>
      <w:r>
        <w:rPr>
          <w:lang w:val="id_ID" w:bidi="id_ID"/>
        </w:rPr>
      </w:r>
      <w:r>
        <w:rPr>
          <w:lang w:val="id_ID" w:bidi="id_ID"/>
        </w:rPr>
        <w:t>Abram memberikan kepada raja Melkisedek sepersepuluh dari semua harta yang ia bawa kembali.</w:t>
      </w:r>
    </w:p>
    <w:p>
      <w:pPr/>
      <w:r>
        <w:rPr>
          <w:lang w:val="id_ID" w:bidi="id_ID"/>
        </w:rPr>
      </w:r>
      <w:r>
        <w:rPr>
          <w:lang w:val="id_ID" w:bidi="id_ID"/>
        </w:rPr>
        <w:t>Hentikan adegannya: Tanyakan kepada aktor yang memerankan Abram, "Apa yang kamu rasakan atau pikirkan?" Anda mungkin mendengar hal-hal seperti, "Aku bersyukur Melkisedek memberkati aku," atau "Aku ingin menunjukkan rasa hormat kepada Melkisedek." Mulai kembali adegannya.</w:t>
      </w:r>
    </w:p>
    <w:p>
      <w:pPr/>
      <w:r>
        <w:rPr>
          <w:lang w:val="id_ID" w:bidi="id_ID"/>
        </w:rPr>
      </w:r>
      <w:r>
        <w:rPr>
          <w:lang w:val="id_ID" w:bidi="id_ID"/>
        </w:rPr>
        <w:t>Raja Sodom berkata kepada Abram, "Berikanlah kepadaku tawanan yang engkau bawa kembali dan ambil semua harta benda itu untukmu sendiri."</w:t>
      </w:r>
    </w:p>
    <w:p>
      <w:pPr/>
      <w:r>
        <w:rPr>
          <w:lang w:val="id_ID" w:bidi="id_ID"/>
        </w:rPr>
      </w:r>
      <w:r>
        <w:rPr>
          <w:lang w:val="id_ID" w:bidi="id_ID"/>
        </w:rPr>
        <w:t>Hentikan adegannya: Tanyakan kepada aktor yang memerankan raja Sodom, "Bagaimana perasaan Anda?" Anda mungkin mendengar hal-hal seperti, "Aku ingin memberi upah kepada Abram karena mengalahkan musuh-musuhku," atau "Aku ingin membagi harta benda yang diselamatkan Abram secara adil." Mulai kembali adegannya.</w:t>
      </w:r>
    </w:p>
    <w:p>
      <w:pPr/>
      <w:r>
        <w:rPr>
          <w:lang w:val="id_ID" w:bidi="id_ID"/>
        </w:rPr>
      </w:r>
      <w:r>
        <w:rPr>
          <w:lang w:val="id_ID" w:bidi="id_ID"/>
        </w:rPr>
        <w:t>Tetapi Abram menjawab, "Tidak, aku bersumpah bahwa aku tidak akan mengambil sehelai benang atau tali sandal pun darimu, sehingga engkau tidak dapat mengatakan bahwa engkau telah membuat aku kaya." Aku hanya akan menerima apa yang dimakan oleh orang-orang mudaku, dan aku meminta agar kamu memberikan bagian yang adil dari harta benda itu kepada sekutu-sekutuku, Mamre, Aner, dan Eskol."</w:t>
      </w:r>
    </w:p>
    <w:p>
      <w:pPr/>
      <w:r>
        <w:rPr>
          <w:lang w:val="id_ID" w:bidi="id_ID"/>
        </w:rPr>
      </w:r>
      <w:r>
        <w:rPr>
          <w:lang w:val="id_ID" w:bidi="id_ID"/>
        </w:rPr>
        <w:t>Selesaikan tindakan tersebut. Tanyakan kepada aktor yang memerankan Abram, "Apa yang sedang kamu rasakan atau pikirkan?" Anda mungkin mendengar hal-hal seperti, "Aku yakin bahwa Allah akan memberkati aku, dan aku tidak membutuhkan apa pun dari raja Sodom," "Aku tidak menginginkan apa pun untuk diriku sendiri, tetapi aku ingin memastikan bahwa aku merawat orang-orangku dan sekutu-sekutuku," atau "Aku tidak ingin berutang kepada raja."</w:t>
      </w:r>
    </w:p>
    <w:p>
      <w:pPr/>
      <w:r>
        <w:rPr>
          <w:lang w:val="id_ID" w:bidi="id_ID"/>
        </w:rPr>
      </w:r>
      <w:r>
        <w:rPr>
          <w:lang w:val="id_ID" w:bidi="id_ID"/>
        </w:rPr>
        <w:t>Tanyakan kepada aktor yang memerankan raja Sodom, "Apa yang Anda rasakan atau pikirkan?" Anda mungkin mendengar hal-hal seperti, "Heran juga Abram tidak mengambil lebih banyak untuk dirinya sendiri."</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Setelah Abram kembali dari mengalahkan </w:t>
      </w:r>
      <w:r>
        <w:rPr>
          <w:b/>
          <w:lang w:val="id_ID" w:bidi="id_ID"/>
        </w:rPr>
        <w:t>raja-raja</w:t>
      </w:r>
      <w:r>
        <w:rPr>
          <w:lang w:val="id_ID" w:bidi="id_ID"/>
        </w:rPr>
        <w:t xml:space="preserve"> penakluk, Raja Sodom menemui Abram di Lembah Syawe, yang kemudian disebut Lembah Raja. Seorang raja adalah seseorang yang memerintah atas kota atau wilayah. Seorang raja biasanya memerintah seumur hidup dan mewariskan otoritasnya kepada salah satu putranya. Gunakan kata yang sama untuk raja seperti yang Anda gunakan dalam kisah terakhir.</w:t>
      </w:r>
    </w:p>
    <w:p>
      <w:pPr/>
      <w:r>
        <w:rPr>
          <w:lang w:val="id_ID" w:bidi="id_ID"/>
        </w:rPr>
      </w:r>
      <w:r>
        <w:rPr>
          <w:lang w:val="id_ID" w:bidi="id_ID"/>
        </w:rPr>
        <w:t xml:space="preserve">Kemudian </w:t>
      </w:r>
      <w:r>
        <w:rPr>
          <w:b/>
          <w:lang w:val="id_ID" w:bidi="id_ID"/>
        </w:rPr>
        <w:t>Melkisedek</w:t>
      </w:r>
      <w:r>
        <w:rPr>
          <w:lang w:val="id_ID" w:bidi="id_ID"/>
        </w:rPr>
        <w:t xml:space="preserve">, </w:t>
      </w:r>
      <w:r>
        <w:rPr>
          <w:b/>
          <w:lang w:val="id_ID" w:bidi="id_ID"/>
        </w:rPr>
        <w:t>raja Salem</w:t>
      </w:r>
      <w:r>
        <w:rPr>
          <w:lang w:val="id_ID" w:bidi="id_ID"/>
        </w:rPr>
        <w:t xml:space="preserve"> datang. </w:t>
      </w:r>
      <w:r>
        <w:rPr>
          <w:b/>
          <w:lang w:val="id_ID" w:bidi="id_ID"/>
        </w:rPr>
        <w:t>Salem</w:t>
      </w:r>
      <w:r>
        <w:rPr>
          <w:lang w:val="id_ID" w:bidi="id_ID"/>
        </w:rPr>
        <w:t xml:space="preserve"> berarti "damai." Salem kemudian akan menjadi kota Yerusalem, yang adalah ibu kota agama bagi keturunan Abram.</w:t>
      </w:r>
    </w:p>
    <w:p>
      <w:pPr/>
      <w:r>
        <w:rPr>
          <w:lang w:val="id_ID" w:bidi="id_ID"/>
        </w:rPr>
      </w:r>
      <w:r>
        <w:rPr>
          <w:lang w:val="id_ID" w:bidi="id_ID"/>
        </w:rPr>
        <w:t xml:space="preserve">Raja Melkisedek membawa </w:t>
      </w:r>
      <w:r>
        <w:rPr>
          <w:b/>
          <w:lang w:val="id_ID" w:bidi="id_ID"/>
        </w:rPr>
        <w:t>roti</w:t>
      </w:r>
      <w:r>
        <w:rPr>
          <w:lang w:val="id_ID" w:bidi="id_ID"/>
        </w:rPr>
        <w:t xml:space="preserve"> dan </w:t>
      </w:r>
      <w:r>
        <w:rPr>
          <w:b/>
          <w:lang w:val="id_ID" w:bidi="id_ID"/>
        </w:rPr>
        <w:t>anggur</w:t>
      </w:r>
      <w:r>
        <w:rPr>
          <w:lang w:val="id_ID" w:bidi="id_ID"/>
        </w:rPr>
        <w:t xml:space="preserve"> kepada Abram. Di sini, kata untuk roti merujuk pada makanan secara umum. Anggur adalah jus anggur yang difermentasi.</w:t>
      </w:r>
    </w:p>
    <w:p>
      <w:pPr/>
      <w:r>
        <w:rPr>
          <w:lang w:val="id_ID" w:bidi="id_ID"/>
        </w:rPr>
      </w:r>
      <w:r>
        <w:rPr>
          <w:lang w:val="id_ID" w:bidi="id_ID"/>
        </w:rPr>
        <w:t xml:space="preserve">Melkisedek adalah seorang </w:t>
      </w:r>
      <w:r>
        <w:rPr>
          <w:b/>
          <w:lang w:val="id_ID" w:bidi="id_ID"/>
        </w:rPr>
        <w:t>imam</w:t>
      </w:r>
      <w:r>
        <w:rPr>
          <w:lang w:val="id_ID" w:bidi="id_ID"/>
        </w:rPr>
        <w:t xml:space="preserve"> </w:t>
      </w:r>
      <w:r>
        <w:rPr>
          <w:b/>
          <w:lang w:val="id_ID" w:bidi="id_ID"/>
        </w:rPr>
        <w:t>Allah Yang Mahatinggi</w:t>
      </w:r>
      <w:r>
        <w:rPr>
          <w:lang w:val="id_ID" w:bidi="id_ID"/>
        </w:rPr>
        <w:t>. Ini adalah pertama kalinya kata imam digunakan dalam kisah-kisah ini. Para imam menghubungkan manusia dengan Allah dengan memberikan persembahan kepada Allah bagi manusia, mengajar orang-orang tentang Allah, dan mengurus tempat-tempat yang didedikasikan kepada Allah mereka. Kemudian, para imam Yahudi adalah wakil Allah kepada umat-Nya dan wakil umat-Nya kepada Allah.</w:t>
      </w:r>
    </w:p>
    <w:p>
      <w:pPr/>
      <w:r>
        <w:rPr>
          <w:lang w:val="id_ID" w:bidi="id_ID"/>
        </w:rPr>
      </w:r>
      <w:r>
        <w:rPr>
          <w:lang w:val="id_ID" w:bidi="id_ID"/>
        </w:rPr>
        <w:t xml:space="preserve">Berhenti di sini dan diskusikan kata untuk imam dengan tim Anda. Apakah Anda memiliki imam dalam agama Anda? Anda mungkin ingin menghindari penggunaan istilah untuk imam yang memiliki arti berbeda dari apa yang dilakukan oleh para imam Yahudi. Sebagai tim, diskusikan kata atau frasa deskriptif apa yang paling tepat bagi para imam. Carilah </w:t>
      </w:r>
      <w:r>
        <w:rPr>
          <w:lang w:val="id_ID" w:bidi="id_ID"/>
        </w:rPr>
        <w:t>imam</w:t>
      </w:r>
      <w:r>
        <w:rPr>
          <w:lang w:val="id_ID" w:bidi="id_ID"/>
        </w:rPr>
        <w:t xml:space="preserve"> di dalam glosarium, dan gunakan kata yang sama dalam kisah-kisah berikutnya.</w:t>
      </w:r>
    </w:p>
    <w:p>
      <w:pPr/>
      <w:r>
        <w:rPr>
          <w:lang w:val="id_ID" w:bidi="id_ID"/>
        </w:rPr>
      </w:r>
      <w:r>
        <w:rPr>
          <w:lang w:val="id_ID" w:bidi="id_ID"/>
        </w:rPr>
        <w:t xml:space="preserve">Kisah itu mengatakan Melkisedek adalah seorang imam </w:t>
      </w:r>
      <w:r>
        <w:rPr>
          <w:b/>
          <w:lang w:val="id_ID" w:bidi="id_ID"/>
        </w:rPr>
        <w:t>El Elyon</w:t>
      </w:r>
      <w:r>
        <w:rPr>
          <w:lang w:val="id_ID" w:bidi="id_ID"/>
        </w:rPr>
        <w:t>. El Elyon berarti "Allah yang berada di atas semua yang lain" atau "Allah yang adalah yang terbesar."</w:t>
      </w:r>
    </w:p>
    <w:p>
      <w:pPr/>
      <w:r>
        <w:rPr>
          <w:lang w:val="id_ID" w:bidi="id_ID"/>
        </w:rPr>
      </w:r>
      <w:r>
        <w:rPr>
          <w:lang w:val="id_ID" w:bidi="id_ID"/>
        </w:rPr>
        <w:t xml:space="preserve">Melkisedek </w:t>
      </w:r>
      <w:r>
        <w:rPr>
          <w:b/>
          <w:lang w:val="id_ID" w:bidi="id_ID"/>
        </w:rPr>
        <w:t>memberkati</w:t>
      </w:r>
      <w:r>
        <w:rPr>
          <w:lang w:val="id_ID" w:bidi="id_ID"/>
        </w:rPr>
        <w:t xml:space="preserve"> Abram. Diberkati merujuk pada ketika Allah membantu, melakukan kebaikan, atau memperkenankan seseorang atau sesuatu. Cobalah untuk menghindari menggunakan kata yang terkait dengan keberuntungan atau permainan peluang. Ketika banyak orang memberkati sesuatu, biasanya berarti mereka bersyukur atasnya dan menyisihkannya menjadi sesuatu yang istimewa. Carilah </w:t>
      </w:r>
      <w:r>
        <w:rPr>
          <w:lang w:val="id_ID" w:bidi="id_ID"/>
        </w:rPr>
        <w:t xml:space="preserve">memberkati </w:t>
      </w:r>
      <w:r>
        <w:rPr>
          <w:lang w:val="id_ID" w:bidi="id_ID"/>
        </w:rPr>
        <w:t>dalam glosarium, dan gunakan kata yang sama untuk memberkati seperti yang Anda gunakan dalam kisah-kisah sebelumnya.</w:t>
      </w:r>
    </w:p>
    <w:p>
      <w:pPr/>
      <w:r>
        <w:rPr>
          <w:lang w:val="id_ID" w:bidi="id_ID"/>
        </w:rPr>
      </w:r>
      <w:r>
        <w:rPr>
          <w:lang w:val="id_ID" w:bidi="id_ID"/>
        </w:rPr>
        <w:t xml:space="preserve">Melkisedek berkata: "Semoga Allah yang Mahatinggi, pencipta surga dan bumi, memberkati Abram." Terpujilah Allah Yang Mahatinggi, yang menyerahkan musuh-musuhmu kepadamu." Kedua kalinya Melkisedek menggunakan kata </w:t>
      </w:r>
      <w:r>
        <w:rPr>
          <w:b/>
          <w:lang w:val="id_ID" w:bidi="id_ID"/>
        </w:rPr>
        <w:t>terpujilah</w:t>
      </w:r>
      <w:r>
        <w:rPr>
          <w:lang w:val="id_ID" w:bidi="id_ID"/>
        </w:rPr>
        <w:t xml:space="preserve"> di sini, itu merujuk pada memuji Allah. Melkisedek mengakui berkat-berkat Allah di sini. Anda mungkin ingin menggunakan kata yang berbeda untuk "diberkati" di sini, atau menggunakan kata "terpuji".</w:t>
      </w:r>
    </w:p>
    <w:p>
      <w:pPr/>
      <w:r>
        <w:rPr>
          <w:lang w:val="id_ID" w:bidi="id_ID"/>
        </w:rPr>
      </w:r>
      <w:r>
        <w:rPr>
          <w:lang w:val="id_ID" w:bidi="id_ID"/>
        </w:rPr>
        <w:t>Kemudian Abram memberikan kepada Melkisedek sepersepuluh dari semua harta yang ia bawa kembali.</w:t>
      </w:r>
    </w:p>
    <w:p>
      <w:pPr/>
      <w:r>
        <w:rPr>
          <w:lang w:val="id_ID" w:bidi="id_ID"/>
        </w:rPr>
      </w:r>
      <w:r>
        <w:rPr>
          <w:lang w:val="id_ID" w:bidi="id_ID"/>
        </w:rPr>
        <w:t>Ketika Abram telah melakukan ini, raja Sodom berkata kepada Abram, "Biarlah orang-orang dari kotaku kembali kepadaku, tetapi kamu dapat menyimpan harta benda yang kamu bawa kembali untuk dirimu sendiri."</w:t>
      </w:r>
    </w:p>
    <w:p>
      <w:pPr/>
      <w:r>
        <w:rPr>
          <w:lang w:val="id_ID" w:bidi="id_ID"/>
        </w:rPr>
      </w:r>
      <w:r>
        <w:rPr>
          <w:lang w:val="id_ID" w:bidi="id_ID"/>
        </w:rPr>
        <w:t xml:space="preserve">Tetapi Abram menjawab, "Tidak! Aku bersumpah dengan tangan terangkat kepada </w:t>
      </w:r>
      <w:r>
        <w:rPr>
          <w:b/>
          <w:lang w:val="id_ID" w:bidi="id_ID"/>
        </w:rPr>
        <w:t>Allah</w:t>
      </w:r>
      <w:r>
        <w:rPr>
          <w:lang w:val="id_ID" w:bidi="id_ID"/>
        </w:rPr>
        <w:t xml:space="preserve">, Allah yang Mahatinggi, bahwa aku tidak akan menyimpan bahkan sehelai benang atau bagian sandal dari apa yang menjadi milikmu." Di sini, Abram menggunakan nama </w:t>
      </w:r>
      <w:r>
        <w:rPr>
          <w:b/>
          <w:lang w:val="id_ID" w:bidi="id_ID"/>
        </w:rPr>
        <w:t>TUHAN</w:t>
      </w:r>
      <w:r>
        <w:rPr>
          <w:lang w:val="id_ID" w:bidi="id_ID"/>
        </w:rPr>
        <w:t xml:space="preserve">, nama pribadi Allah, untuk Allah. Carilah </w:t>
      </w:r>
      <w:r>
        <w:rPr>
          <w:lang w:val="id_ID" w:bidi="id_ID"/>
        </w:rPr>
        <w:t>TUHAN</w:t>
      </w:r>
      <w:r>
        <w:rPr>
          <w:lang w:val="id_ID" w:bidi="id_ID"/>
        </w:rPr>
        <w:t xml:space="preserve"> dalam glosarium dan gunakan nama yang sama untuk TUHAN seperti yang Anda gunakan dalam kisah-kisah lainnya.</w:t>
      </w:r>
    </w:p>
    <w:p>
      <w:pPr/>
      <w:r>
        <w:rPr>
          <w:lang w:val="id_ID" w:bidi="id_ID"/>
        </w:rPr>
      </w:r>
      <w:r>
        <w:rPr>
          <w:lang w:val="id_ID" w:bidi="id_ID"/>
        </w:rPr>
        <w:t>Abram kemudian menggunakan nama El Elyon, Allah yang Mahatinggi, nama yang sama untuk Allah yang baru saja digunakan Melkisedek. Gunakan kata yang sama di sini seperti yang Anda gunakan sebelumnya dalam kisah tersebut.</w:t>
      </w:r>
    </w:p>
    <w:p>
      <w:pPr/>
      <w:r>
        <w:rPr>
          <w:lang w:val="id_ID" w:bidi="id_ID"/>
        </w:rPr>
      </w:r>
      <w:r>
        <w:rPr>
          <w:lang w:val="id_ID" w:bidi="id_ID"/>
        </w:rPr>
        <w:t>Abram melanjutkan, "Aku tidak ingin kamu berkata, 'Aku telah membuat Abram kaya.' Aku hanya akan menerima apa yang telah dimakan oleh orang-orang mudaku, dan aku meminta agar engkau memberikan bagian yang adil dari harta benda itu kepada orang-orang yang pergi bersamaku, yaitu Aner, Eskol, dan Mamre."</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15:1–21</w:t>
      </w:r>
      <w:r>
        <w:rPr>
          <w:lang w:val="id_ID" w:bidi="id_ID"/>
        </w:rPr>
      </w:r>
    </w:p>
    <w:p>
      <w:pPr>
        <w:pStyle w:val="Heading3"/>
      </w:pPr>
      <w:r>
        <w:rPr>
          <w:lang w:val="id_ID" w:bidi="id_ID"/>
        </w:rPr>
        <w:t>Dengar dan Renungkan</w:t>
      </w:r>
    </w:p>
    <w:p>
      <w:pPr/>
      <w:r>
        <w:rPr>
          <w:lang w:val="id_ID" w:bidi="id_ID"/>
        </w:rPr>
      </w:r>
      <w:r>
        <w:rPr>
          <w:lang w:val="id_ID" w:bidi="id_ID"/>
        </w:rPr>
        <w:t>Dalam langkah ini, dengarkan Kejadian 15:1–21 dan simpanlah dalam hatimu. Sebisa mungkin dengarkan versi rekaman dari Kejadian 15:1–21 sebanyak tiga kali, dalam tiga terjemahan yang berbeda.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tidak Anda sukai atau tidak Anda pahami dari kutipan ini?</w:t>
      </w:r>
    </w:p>
    <w:p>
      <w:pPr>
        <w:pStyle w:val="ListBullet"/>
        <w:spacing w:line="240" w:lineRule="auto"/>
        <w:ind w:left="720"/>
      </w:pPr>
      <w:r>
        <w:rPr>
          <w:lang w:val="id_ID" w:bidi="id_ID"/>
        </w:rPr>
      </w:r>
      <w:r>
        <w:rPr>
          <w:lang w:val="id_ID" w:bidi="id_ID"/>
        </w:rPr>
        <w:t>Apa yang diceritakan perikop ini kepada kita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15:1–21 dalam terjemahan yang paling mudah dimengerti.</w:t>
      </w:r>
    </w:p>
    <w:p>
      <w:pPr/>
      <w:r>
        <w:rPr>
          <w:lang w:val="id_ID" w:bidi="id_ID"/>
        </w:rPr>
      </w:r>
      <w:r>
        <w:rPr>
          <w:lang w:val="id_ID" w:bidi="id_ID"/>
        </w:rPr>
        <w:t>Kisah ini terjadi setelah Abram mengalahkan raja-raja penakluk dan bertemu dengan Raja Sodom dan Raja Melkizedek. Kisah ini menggunakan nama pribadi untuk Allah, yaitu Yahweh, di sebagian besar bagian kisahnya. Dalam kisah ini, TUHAN memberikan dua janji kepada Abram. TUHAN berjanji bahwa Abram akan memiliki banyak keturunan, dan TUHAN berjanji bahwa keturunan Abram akan mendapatkan tanah milik mereka sendiri. TUHAN memperdalam hubungan-Nya dengan Abram dan membuat perjanjian, janji yang kuat, dengan Abram. Janji-janji dan perjanjian ini penting baik bagi Abram maupun bagi keturunan Abram di kemudian hari, yaitu bangsa Yahudi.</w:t>
      </w:r>
    </w:p>
    <w:p>
      <w:pPr/>
      <w:r>
        <w:rPr>
          <w:lang w:val="id_ID" w:bidi="id_ID"/>
        </w:rPr>
      </w:r>
      <w:r>
        <w:rPr>
          <w:lang w:val="id_ID" w:bidi="id_ID"/>
        </w:rPr>
        <w:t>Kisah ini dimulai beberapa waktu setelah Abram bertemu dengan Raja Sodom dan Raja Melkizedek. TUHAN berbicara kepada Abram dalam sebuah penglihatan. Penglihatan adalah pengalaman supranatural di mana TUHAN berbicara kepada manusia. Nabi-nabi sering memiliki penglihatan. Meskipun kisah ini tidak mengatakan bahwa Abram tertidur selama penglihatan ini, penglihatan ini mungkin terjadi pada malam hari.</w:t>
      </w:r>
    </w:p>
    <w:p>
      <w:pPr/>
      <w:r>
        <w:rPr>
          <w:lang w:val="id_ID" w:bidi="id_ID"/>
        </w:rPr>
      </w:r>
      <w:r>
        <w:rPr>
          <w:lang w:val="id_ID" w:bidi="id_ID"/>
        </w:rPr>
        <w:t>TUHAN memulai, "Jangan takut! Aku adalah perisai bagimu, dan upahmu akan menjadi besar." Di sini, Tuhan mengatakan kepada Abram bahwa Tuhan akan melindungi Abram.</w:t>
      </w:r>
    </w:p>
    <w:p>
      <w:pPr/>
      <w:r>
        <w:rPr>
          <w:lang w:val="id_ID" w:bidi="id_ID"/>
        </w:rPr>
      </w:r>
      <w:r>
        <w:rPr>
          <w:lang w:val="id_ID" w:bidi="id_ID"/>
        </w:rPr>
        <w:t xml:space="preserve">Berhenti di sini dan lihatlah gambar </w:t>
      </w:r>
      <w:r>
        <w:rPr>
          <w:b/>
          <w:lang w:val="id_ID" w:bidi="id_ID"/>
        </w:rPr>
        <w:t>perisai</w:t>
      </w:r>
      <w:r>
        <w:rPr>
          <w:lang w:val="id_ID" w:bidi="id_ID"/>
        </w:rPr>
        <w:t xml:space="preserve"> secara berkelompok. Jelaskan bahwa perisai digunakan untuk melindungi seseorang dari senjata pada masa pertempuran. Hentikan sebentar rekaman ini di sini. </w:t>
      </w:r>
    </w:p>
    <w:p>
      <w:pPr/>
      <w:r>
        <w:rPr>
          <w:lang w:val="id_ID" w:bidi="id_ID"/>
        </w:rPr>
      </w:r>
      <w:r>
        <w:rPr>
          <w:lang w:val="id_ID" w:bidi="id_ID"/>
        </w:rPr>
        <w:t>Ada kemungkinan Tuhan justru berkata, "Jangan takut Abram! Aku adalah seorang dermawan, atau penolong, bagimu—Aku akan memberikan pertolongan kepadamu—dan upahmu akan menjadi besar."</w:t>
      </w:r>
    </w:p>
    <w:p>
      <w:pPr/>
      <w:r>
        <w:rPr>
          <w:lang w:val="id_ID" w:bidi="id_ID"/>
        </w:rPr>
      </w:r>
      <w:r>
        <w:rPr>
          <w:lang w:val="id_ID" w:bidi="id_ID"/>
        </w:rPr>
        <w:t>Ini adalah pertama kalinya TUHAN dan Abram berbicara bersama. Sebelum ini, TUHAN berbicara dan Abram hanya mendengarkan. Namun, di sini, Abram menjawab, "Allah yang Mahabesar, apa gunanya upah-Mu bagiku karena aku tidak memiliki anak? Engkau tidak memberikan anak kepadaku, dan hambaku Eliezer dari Damaskus akan menjadi ahli warisku." Pada zaman Abram, pasangan yang tidak mempunyai anak kadang-kadang mengadopsi seorang anak, yang kadang-kadang adalah seorang hamba untuk melayani mereka dan mewarisi kekayaan mereka ketika mereka meninggal. Ada kemungkinan bahwa Abram merujuk kepada praktik ini ketika ia menyebutkan Eliezer. Di sini, Abram tidak bersikap tidak hormat dengan berbicara kepada Allah.</w:t>
      </w:r>
    </w:p>
    <w:p>
      <w:pPr/>
      <w:r>
        <w:rPr>
          <w:lang w:val="id_ID" w:bidi="id_ID"/>
        </w:rPr>
      </w:r>
      <w:r>
        <w:rPr>
          <w:lang w:val="id_ID" w:bidi="id_ID"/>
        </w:rPr>
        <w:t>Abram melanjutkan, "Engkau tidak memberikan keturunan kepadaku, jadi salah satu hambaku akan menjadi ahli warisku." Abram mengulangi perkataannya di sini untuk penekanan.</w:t>
      </w:r>
    </w:p>
    <w:p>
      <w:pPr/>
      <w:r>
        <w:rPr>
          <w:lang w:val="id_ID" w:bidi="id_ID"/>
        </w:rPr>
      </w:r>
      <w:r>
        <w:rPr>
          <w:lang w:val="id_ID" w:bidi="id_ID"/>
        </w:rPr>
        <w:t>Firman TUHAN datang kepada Abram. "Firman TUHAN datang kepadanya" adalah frasa yang kemudian digunakan oleh keturunan Abram, penulis Yahudi, untuk menunjukkan bahwa TUHAN telah mengkhususkan seseorang sebagai seorang Nabi. Ada frasa serupa yang digunakan di sini ketika TUHAN berbicara kepada Abram.</w:t>
      </w:r>
    </w:p>
    <w:p>
      <w:pPr/>
      <w:r>
        <w:rPr>
          <w:lang w:val="id_ID" w:bidi="id_ID"/>
        </w:rPr>
      </w:r>
      <w:r>
        <w:rPr>
          <w:lang w:val="id_ID" w:bidi="id_ID"/>
        </w:rPr>
        <w:t>TUHAN menjawab, "Orang ini tidak akan menjadi ahli warismu. Engkau akan memiliki seorang anak laki-laki dari tubuhmu sendiri, dan dia akan menjadi ahli warismu." Di sini, Allah menggunakan frasa "dari darah dagingmu sendiri" untuk menjelaskan bahwa Dia merujuk kepada seorang ahli waris yang akan datang dari tubuh Abram sendiri dan tidak akan menjadi anak adopsi.</w:t>
      </w:r>
    </w:p>
    <w:p>
      <w:pPr/>
      <w:r>
        <w:rPr>
          <w:lang w:val="id_ID" w:bidi="id_ID"/>
        </w:rPr>
      </w:r>
      <w:r>
        <w:rPr>
          <w:lang w:val="id_ID" w:bidi="id_ID"/>
        </w:rPr>
        <w:t xml:space="preserve">Berhenti di sini dan diskusikan pertanyaan ini dalam kelompok: Apa yang kamu pikirkan tentang janji Allah ini bahwa Abram akan memiliki seorang anak? Dalam budaya Anda, siapa atau apa yang bertanggung jawab terhadap bisa atau tidaknya seseorang memiliki bayi? Hentikan sebentar rekaman ini di sini. </w:t>
      </w:r>
    </w:p>
    <w:p>
      <w:pPr/>
      <w:r>
        <w:rPr>
          <w:lang w:val="id_ID" w:bidi="id_ID"/>
        </w:rPr>
      </w:r>
      <w:r>
        <w:rPr>
          <w:lang w:val="id_ID" w:bidi="id_ID"/>
        </w:rPr>
        <w:t>Kemudian TUHAN membawa Abram keluar. Tuhan berkata, "Lihatlah bintang-bintang di langit, dan hitunglah jika kamu bisa. Keturunanmu akan seperti bintang-bintang di langit."</w:t>
      </w:r>
    </w:p>
    <w:p>
      <w:pPr/>
      <w:r>
        <w:rPr>
          <w:lang w:val="id_ID" w:bidi="id_ID"/>
        </w:rPr>
      </w:r>
      <w:r>
        <w:rPr>
          <w:lang w:val="id_ID" w:bidi="id_ID"/>
        </w:rPr>
        <w:t xml:space="preserve">Berhenti di sini. Jika kamu bisa, pergilah ke luar pada malam hari bersama-sama dan lihatlah bintang-bintang. Cobalah menghitung semua bintang di langit. Apakah itu mungkin? Bagaimana perasaan Anda ketika Anda mencoba menghitung bintang-bintang? Apa yang hal itu katakan kepadamu tentang janji Allah kepada Abram? Hentikan sebentar rekaman ini di sini. </w:t>
      </w:r>
    </w:p>
    <w:p>
      <w:pPr/>
      <w:r>
        <w:rPr>
          <w:lang w:val="id_ID" w:bidi="id_ID"/>
        </w:rPr>
      </w:r>
      <w:r>
        <w:rPr>
          <w:lang w:val="id_ID" w:bidi="id_ID"/>
        </w:rPr>
        <w:t>Abram percaya kepada janji TUHAN kepadanya, dan karenanya TUHAN menganggap Abram sebagai orang yang benar. Gagasan Perjanjian Lama tentang kebenaran didasarkan pada hubungan antara TUHAN dan manusia, atau antara sesama manusia. Kebenaran mengacu pada kekudusan, sikap yang benar, dan tidak adanya rasa bersalah. Di sini, Tuhan menganggap Abram benar karena hubungan yang benar-benar baik antara TUHAN dan Abram.</w:t>
      </w:r>
    </w:p>
    <w:p>
      <w:pPr/>
      <w:r>
        <w:rPr>
          <w:lang w:val="id_ID" w:bidi="id_ID"/>
        </w:rPr>
      </w:r>
      <w:r>
        <w:rPr>
          <w:lang w:val="id_ID" w:bidi="id_ID"/>
        </w:rPr>
        <w:t xml:space="preserve">Berhenti di sini dan diskusikan dalam kelompok. Jelaskan seseorang yang menurut kamu memiliki hubungan yang baik dengan Allah—orang-orang yang tidak bersalah dan hidup dengan cara yang kudus atau baik. Apa yang mereka lakukan? Bagaimana orang-orang memperlakukan mereka? Kata-kata apa yang Anda gunakan untuk menggambarkan orang-orang seperti ini? Hentikan sebentar rekaman ini di sini. </w:t>
      </w:r>
    </w:p>
    <w:p>
      <w:pPr/>
      <w:r>
        <w:rPr>
          <w:lang w:val="id_ID" w:bidi="id_ID"/>
        </w:rPr>
      </w:r>
      <w:r>
        <w:rPr>
          <w:lang w:val="id_ID" w:bidi="id_ID"/>
        </w:rPr>
        <w:t>Janji berikutnya yang diberikan kepada Abram dimulai dengan kata yang menunjukkan bahwa hal itu memulai adegan yang berbeda. Janji berikutnya mungkin terjadi pada hari yang berbeda. TUHAN berkata, "Aku adalah TUHAN, yang membawa kamu dari Ur, orang Kaldea untuk memberikan tanah ini kepadamu sebagai harta milik." Di sini, TUHAN merujuk pada negeri—Ur—dan bangsa—orang-orang Kaldea—tempat asal Abram semula. TUHAN mengingatkan Abram tentang apa yang telah Dia lakukan baginya.</w:t>
      </w:r>
    </w:p>
    <w:p>
      <w:pPr/>
      <w:r>
        <w:rPr>
          <w:lang w:val="id_ID" w:bidi="id_ID"/>
        </w:rPr>
      </w:r>
      <w:r>
        <w:rPr>
          <w:lang w:val="id_ID" w:bidi="id_ID"/>
        </w:rPr>
        <w:t>Abram menjawab, "Bagaimana aku tahu dengan pasti bahwa aku akan memiliki tanah ini?"</w:t>
      </w:r>
    </w:p>
    <w:p>
      <w:pPr/>
      <w:r>
        <w:rPr>
          <w:lang w:val="id_ID" w:bidi="id_ID"/>
        </w:rPr>
      </w:r>
      <w:r>
        <w:rPr>
          <w:lang w:val="id_ID" w:bidi="id_ID"/>
        </w:rPr>
        <w:t>TUHAN berkata, "Bawakan kepadaku seekor sapi muda, seekor kambing betina, dan seekor domba jantan, semuanya berusia tiga tahun. Juga bawakan kepadaku seekor burung perkutut dan seekor burung merpati muda."</w:t>
      </w:r>
    </w:p>
    <w:p>
      <w:pPr/>
      <w:r>
        <w:rPr>
          <w:lang w:val="id_ID" w:bidi="id_ID"/>
        </w:rPr>
      </w:r>
      <w:r>
        <w:rPr>
          <w:lang w:val="id_ID" w:bidi="id_ID"/>
        </w:rPr>
        <w:t xml:space="preserve">Berhenti di sini dan lihatlah gambar-gambar </w:t>
      </w:r>
      <w:r>
        <w:rPr>
          <w:lang w:val="id_ID" w:bidi="id_ID"/>
        </w:rPr>
        <w:t>sapi dara berusia tiga tahun (yang merupakan sapi betina muda), kambing betina berusia tiga tahun, dan domba jantan berusia tiga tahun (yang merupakan domba jantan)</w:t>
      </w:r>
      <w:r>
        <w:rPr>
          <w:lang w:val="id_ID" w:bidi="id_ID"/>
        </w:rPr>
        <w:t xml:space="preserve"> sebagai satu kelompok. Lihat juga gambar seekor </w:t>
      </w:r>
      <w:r>
        <w:rPr>
          <w:lang w:val="id_ID" w:bidi="id_ID"/>
        </w:rPr>
        <w:t>burung perkutut dan seekor merpati muda</w:t>
      </w:r>
      <w:r>
        <w:rPr>
          <w:lang w:val="id_ID" w:bidi="id_ID"/>
        </w:rPr>
        <w:t xml:space="preserve"> (keduanya adalah jenis burung) dalam kelompok. Kata atau frasa apa yang Anda miliki untuk menggambarkan hewan-hewan ini dalam bahasa Anda? Hentikan sebentar rekaman ini di sini. </w:t>
      </w:r>
    </w:p>
    <w:p>
      <w:pPr/>
      <w:r>
        <w:rPr>
          <w:lang w:val="id_ID" w:bidi="id_ID"/>
        </w:rPr>
      </w:r>
      <w:r>
        <w:rPr>
          <w:lang w:val="id_ID" w:bidi="id_ID"/>
        </w:rPr>
        <w:t>Abram membunuh binatang-binatang itu. Dia membelah sapi betina, kambing betina, dan domba jantan itu menjadi dua secara memanjang. Dia tidak memotong burung-burung itu menjadi dua. Dia mengatur bagian-bagian hewan dan burung tersebut dalam dua baris yang saling berhadapan. Ini mungkin adalah jenis ritual yang digunakan orang-orang dalam budaya di sekitar Abram untuk membuat perjanjian satu sama lain. Perjanjian adalah kesepakatan permanen yang dibuat antara dua orang atau kelompok yang menetapkan damai atau persahabatan. Kedua orang setuju untuk setia pada kesepakatan ini dan tetap berada dalam hubungan yang baik satu sama lain. Kedua belah pihak bersumpah untuk setia pada perjanjian itu dalam perayaan ritual atau korban. Perjanjian lebih dalam daripada kontrak hukum karena perjanjian memerlukan loyalitas dan kasih yang penuh pengorbanan oleh kedua belah pihak.</w:t>
      </w:r>
    </w:p>
    <w:p>
      <w:pPr/>
      <w:r>
        <w:rPr>
          <w:lang w:val="id_ID" w:bidi="id_ID"/>
        </w:rPr>
      </w:r>
      <w:r>
        <w:rPr>
          <w:lang w:val="id_ID" w:bidi="id_ID"/>
        </w:rPr>
        <w:t>Setiap kali burung pemangsa datang untuk memakan binatang-binatang yang mati, Abram mengusir mereka pergi.</w:t>
      </w:r>
    </w:p>
    <w:p>
      <w:pPr/>
      <w:r>
        <w:rPr>
          <w:lang w:val="id_ID" w:bidi="id_ID"/>
        </w:rPr>
      </w:r>
      <w:r>
        <w:rPr>
          <w:lang w:val="id_ID" w:bidi="id_ID"/>
        </w:rPr>
        <w:t xml:space="preserve">Berhenti di sini dan lihatlah gambar-gambar </w:t>
      </w:r>
      <w:r>
        <w:rPr>
          <w:lang w:val="id_ID" w:bidi="id_ID"/>
        </w:rPr>
        <w:t>burung pemangsa</w:t>
      </w:r>
      <w:r>
        <w:rPr>
          <w:lang w:val="id_ID" w:bidi="id_ID"/>
        </w:rPr>
        <w:t xml:space="preserve"> sebagai satu kelompok. Apa pendapat Anda tentang permintaan Allah kepada Abram ini untuk memotong binatang-binatang ini dan menyejajarkannya? Hentikan sebentar rekaman ini di sini. </w:t>
      </w:r>
    </w:p>
    <w:p>
      <w:pPr/>
      <w:r>
        <w:rPr>
          <w:lang w:val="id_ID" w:bidi="id_ID"/>
        </w:rPr>
      </w:r>
      <w:r>
        <w:rPr>
          <w:lang w:val="id_ID" w:bidi="id_ID"/>
        </w:rPr>
        <w:t>Ketika matahari terbenam, Tuhan menyebabkan Abram tertidur lelap. Abram merasa ketakutan karena rasa takut yang aneh dan luar biasa. Ini adalah satu-satunya waktu dalam kisah-kisah tentang Abram ketika Abram merasa takut saat ia berbicara dengan Tuhan.</w:t>
      </w:r>
    </w:p>
    <w:p>
      <w:pPr/>
      <w:r>
        <w:rPr>
          <w:lang w:val="id_ID" w:bidi="id_ID"/>
        </w:rPr>
      </w:r>
      <w:r>
        <w:rPr>
          <w:lang w:val="id_ID" w:bidi="id_ID"/>
        </w:rPr>
        <w:t xml:space="preserve">Berhenti di sini. Sebagai satu kelompok, ceritakan kisah-kisah saat orang-orang merasa sangat takut. Perhatikan kata-kata dan frasa yang digunakan orang untuk menggambarkan ketakutan mereka. Hentikan sebentar rekaman ini di sini. </w:t>
      </w:r>
    </w:p>
    <w:p>
      <w:pPr/>
      <w:r>
        <w:rPr>
          <w:lang w:val="id_ID" w:bidi="id_ID"/>
        </w:rPr>
      </w:r>
      <w:r>
        <w:rPr>
          <w:lang w:val="id_ID" w:bidi="id_ID"/>
        </w:rPr>
        <w:t>Tuhan berkata, "Ketahuilah dengan pasti bahwa keturunanmu akan menjadi orang asing di negeri yang bukan milik mereka. Mereka akan ditindas sebagai budak di sana selama empat ratus tahun. Tetapi Aku akan menghukum negeri yang membuat mereka menjadi budak, dan keturunanmu akan pergi dengan kekayaan yang besar.</w:t>
      </w:r>
    </w:p>
    <w:p>
      <w:pPr/>
      <w:r>
        <w:rPr>
          <w:lang w:val="id_ID" w:bidi="id_ID"/>
        </w:rPr>
      </w:r>
      <w:r>
        <w:rPr>
          <w:lang w:val="id_ID" w:bidi="id_ID"/>
        </w:rPr>
        <w:t xml:space="preserve">Berhenti di sini dan diskusikan dalam kelompok: Apa yang kamu pikirkan tentang Allah mengatakan kepada Abram hal-hal yang akan terjadi 400 tahun di masa depan? Hentikan sebentar rekaman ini di sini. </w:t>
      </w:r>
    </w:p>
    <w:p>
      <w:pPr/>
      <w:r>
        <w:rPr>
          <w:lang w:val="id_ID" w:bidi="id_ID"/>
        </w:rPr>
      </w:r>
      <w:r>
        <w:rPr>
          <w:lang w:val="id_ID" w:bidi="id_ID"/>
        </w:rPr>
        <w:t>TUHAN melanjutkan, "Tetapi kamu, Abram, akan pergi kepada leluhurmu dengan damai dan dikuburkan pada usia tua yang baik." "Pergi kepada leluhur" adalah pepatah yang berarti "meninggal dunia." "Dikuburkan pada masa tua yang sejahtera" berarti Abram akan mati setelah ia hidup untuk waktu yang lama.</w:t>
      </w:r>
    </w:p>
    <w:p>
      <w:pPr/>
      <w:r>
        <w:rPr>
          <w:lang w:val="id_ID" w:bidi="id_ID"/>
        </w:rPr>
      </w:r>
      <w:r>
        <w:rPr>
          <w:lang w:val="id_ID" w:bidi="id_ID"/>
        </w:rPr>
        <w:t xml:space="preserve">Berhenti di sini dan diskusikan dalam kelompok: Frasa serupa apa yang ada dalam bahasa Anda? Dalam budaya Anda, bagaimana Anda berbicara tentang hal-hal yang akan terjadi pada cucu cicit Anda? Hentikan sebentar rekaman ini di sini. </w:t>
      </w:r>
    </w:p>
    <w:p>
      <w:pPr/>
      <w:r>
        <w:rPr>
          <w:lang w:val="id_ID" w:bidi="id_ID"/>
        </w:rPr>
      </w:r>
      <w:r>
        <w:rPr>
          <w:lang w:val="id_ID" w:bidi="id_ID"/>
        </w:rPr>
        <w:t>Akhirnya, TUHAN berkata, "Setelah empat generasi, keturunanmu akan kembali ke sini ke tanah ini." Dosa orang Amori belum cukup besar bagi mereka untuk dihukum." Di sini, ketika TUHAN mengatakan "dosa orang Amori belum cukup besar," Dia bermaksud bahwa orang Amori belum melakukan begitu banyak dosa sehingga Tuhan harus menghukum mereka. Ketika TUHAN merujuk kepada orang Amori di sini, Dia mungkin merujuk kepada semua orang yang tinggal di tanah yang akan Dia berikan kepada keturunan Abram, bukan hanya satu kelompok orang. "Empat generasi" mungkin merujuk pada sekitar empat ratus tahun.</w:t>
      </w:r>
    </w:p>
    <w:p>
      <w:pPr/>
      <w:r>
        <w:rPr>
          <w:lang w:val="id_ID" w:bidi="id_ID"/>
        </w:rPr>
      </w:r>
      <w:r>
        <w:rPr>
          <w:lang w:val="id_ID" w:bidi="id_ID"/>
        </w:rPr>
        <w:t xml:space="preserve">Berhenti di sini dan diskusikan dalam kelompok: Apa yang kalian pikirkan tentang rencana Allah untuk orang-orang yang saat ini tinggal di tanah itu? Hentikan sebentar rekaman ini di sini. </w:t>
      </w:r>
    </w:p>
    <w:p>
      <w:pPr/>
      <w:r>
        <w:rPr>
          <w:lang w:val="id_ID" w:bidi="id_ID"/>
        </w:rPr>
      </w:r>
      <w:r>
        <w:rPr>
          <w:lang w:val="id_ID" w:bidi="id_ID"/>
        </w:rPr>
        <w:t>Setelah matahari terbenam dan hari menjadi gelap, Abram melihat sebuah perapian yang berasap dan obor yang menyala lewat di antara potongan-potongan tubuh binatang-binatang yang mati itu. Api sering menjadi simbol kehadiran TUHAN. Ini menunjukkan bahwa Tuhan sendiri lewat di antara belahan-belahan tubuh binatang itu. Dalam kisah ini, Tuhan adalah satu-satunya yang melewati belahan tubuh binatang-binatang tersebut. Wadah-wadah perapian adalah wadah tanah liat kecil dengan bara panas di dalamnya. Alat-alat itu digunakan untuk memanggang roti. Obor adalah batang kayu yang dibakar yang digunakan untuk penerangan.</w:t>
      </w:r>
    </w:p>
    <w:p>
      <w:pPr/>
      <w:r>
        <w:rPr>
          <w:lang w:val="id_ID" w:bidi="id_ID"/>
        </w:rPr>
      </w:r>
      <w:r>
        <w:rPr>
          <w:lang w:val="id_ID" w:bidi="id_ID"/>
        </w:rPr>
        <w:t xml:space="preserve">Berhenti di sini dan lihatlah gambar sebuah </w:t>
      </w:r>
      <w:r>
        <w:rPr>
          <w:b/>
          <w:lang w:val="id_ID" w:bidi="id_ID"/>
        </w:rPr>
        <w:t>obor</w:t>
      </w:r>
      <w:r>
        <w:rPr>
          <w:lang w:val="id_ID" w:bidi="id_ID"/>
        </w:rPr>
        <w:t xml:space="preserve"> dan </w:t>
      </w:r>
      <w:r>
        <w:rPr>
          <w:b/>
          <w:lang w:val="id_ID" w:bidi="id_ID"/>
        </w:rPr>
        <w:t>wadah api</w:t>
      </w:r>
      <w:r>
        <w:rPr>
          <w:lang w:val="id_ID" w:bidi="id_ID"/>
        </w:rPr>
        <w:t xml:space="preserve"> sebagai satu kelompok. Hentikan sebentar rekaman ini di sini. </w:t>
      </w:r>
    </w:p>
    <w:p>
      <w:pPr/>
      <w:r>
        <w:rPr>
          <w:lang w:val="id_ID" w:bidi="id_ID"/>
        </w:rPr>
      </w:r>
      <w:r>
        <w:rPr>
          <w:lang w:val="id_ID" w:bidi="id_ID"/>
        </w:rPr>
        <w:t>Dalam perjanjian semacam ini, orang akan berjalan di tengah binatang-binatang yang dipotong-potong untuk menunjukkan bahwa jika mereka melanggar janji mereka, mereka akan menjadi seperti binatang-binatang itu. Biasanya, kedua kelompok orang yang membuat perjanjian akan berjalan di antara binatang-binatang itu. Di sini, hanya kehadiran Tuhan, dalam bentuk perapian dan obor, yang berjalan di antara barisan binatang-binatang itu. Ini menunjukkan bahwa perjanjian ini tidak biasa. TUHAN mengambil tanggung jawab penuh untuk menjaga perjanjian itu.</w:t>
      </w:r>
    </w:p>
    <w:p>
      <w:pPr/>
      <w:r>
        <w:rPr>
          <w:lang w:val="id_ID" w:bidi="id_ID"/>
        </w:rPr>
      </w:r>
      <w:r>
        <w:rPr>
          <w:lang w:val="id_ID" w:bidi="id_ID"/>
        </w:rPr>
        <w:t xml:space="preserve">Berhenti di sini dan diskusikan ritual-ritual tersebut sebagai satu kelompok. Bagaimana Anda menunjukkan bahwa Anda telah menciptakan perjanjian atau kontrak dalam budaya Anda? Jenis ritual apa yang Anda lakukan untuk menunjukkan bahwa Anda telah membuat perjanjian? Hentikan sebentar rekaman ini di sini. </w:t>
      </w:r>
    </w:p>
    <w:p>
      <w:pPr/>
      <w:r>
        <w:rPr>
          <w:lang w:val="id_ID" w:bidi="id_ID"/>
        </w:rPr>
      </w:r>
      <w:r>
        <w:rPr>
          <w:lang w:val="id_ID" w:bidi="id_ID"/>
        </w:rPr>
        <w:t>TUHAN membuat perjanjian dengan Abram pada hari itu dan berkata, "Aku memberikan tanah ini kepada keturunanmu dari perbatasan Mesir sampai ke Sungai Efrat. Aku memberikan kepada mereka tanah tempat orang Keni, orang Kenas, orang Kadmon, orang Het, orang Feris, orang Refaim, orang Amori, orang Kanaan, orang Girgasi, dan orang Yebus tinggal."</w:t>
      </w:r>
    </w:p>
    <w:p>
      <w:pPr/>
      <w:r>
        <w:rPr>
          <w:lang w:val="id_ID" w:bidi="id_ID"/>
        </w:rPr>
      </w:r>
      <w:r>
        <w:rPr>
          <w:lang w:val="id_ID" w:bidi="id_ID"/>
        </w:rPr>
        <w:t xml:space="preserve">Berhenti di sini dan lihatlah peta </w:t>
      </w:r>
      <w:r>
        <w:rPr>
          <w:lang w:val="id_ID" w:bidi="id_ID"/>
        </w:rPr>
        <w:t>daerah yang mungkin ditinggali oleh kelompok-kelompok orang ini</w:t>
      </w:r>
      <w:r>
        <w:rPr>
          <w:lang w:val="id_ID" w:bidi="id_ID"/>
        </w:rPr>
        <w:t xml:space="preserve"> sebagai satu kelompok.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15:1–21 dalam terjemahan yang paling mudah dimengerti.</w:t>
      </w:r>
    </w:p>
    <w:p>
      <w:pPr/>
      <w:r>
        <w:rPr>
          <w:lang w:val="id_ID" w:bidi="id_ID"/>
        </w:rPr>
      </w:r>
      <w:r>
        <w:rPr>
          <w:lang w:val="id_ID" w:bidi="id_ID"/>
        </w:rPr>
        <w:t>Pada langkah ini, kelompok akan mendefinisikan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TUHAN berbicara kepada Abram dan mengatakan kepadanya bahwa TUHAN akan memberi penghargaan dan melindungi Abram. Abram bertanya kepada TUHAN apa gunanya berkat TUHAN karena Abram tidak memiliki anak dan seorang hamba akan menjadi ahli waris Abram. TUHAN menjawab bahwa Abram akan memiliki anak-anak sendiri.</w:t>
      </w:r>
    </w:p>
    <w:p>
      <w:pPr/>
      <w:r>
        <w:rPr>
          <w:lang w:val="id_ID" w:bidi="id_ID"/>
        </w:rPr>
      </w:r>
      <w:r>
        <w:rPr>
          <w:b/>
          <w:lang w:val="id_ID" w:bidi="id_ID"/>
        </w:rPr>
        <w:t>Dalam adegan kedua:</w:t>
      </w:r>
      <w:r>
        <w:rPr>
          <w:lang w:val="id_ID" w:bidi="id_ID"/>
        </w:rPr>
        <w:t xml:space="preserve"> TUHAN membawa Abram ke luar dan menyuruhnya melihat ke langit. TUHAN mengatakan kepada Abram bahwa Abram akan memiliki keturunan sebanyak bintang-bintang di langit. Abram percaya kepada TUHAN.</w:t>
      </w:r>
    </w:p>
    <w:p>
      <w:pPr/>
      <w:r>
        <w:rPr>
          <w:lang w:val="id_ID" w:bidi="id_ID"/>
        </w:rPr>
      </w:r>
      <w:r>
        <w:rPr>
          <w:b/>
          <w:lang w:val="id_ID" w:bidi="id_ID"/>
        </w:rPr>
        <w:t>Dalam adegan ketiga:</w:t>
      </w:r>
      <w:r>
        <w:rPr>
          <w:lang w:val="id_ID" w:bidi="id_ID"/>
        </w:rPr>
        <w:t xml:space="preserve"> Keesokan harinya, TUHAN berjanji untuk memberikan tanah kepada Abram. Abram bertanya bagaimana ia dapat tahu dengan pasti bahwa TUHAN akan memberikan tanah kepadanya. TUHAN mengatakan kepada Abram untuk membawa binatang-binatang tertentu. Abram membawa binatang-binatang itu kepada TUHAN dan membelah binatang-binatang tersebut menjadi dua.</w:t>
      </w:r>
    </w:p>
    <w:p>
      <w:pPr/>
      <w:r>
        <w:rPr>
          <w:lang w:val="id_ID" w:bidi="id_ID"/>
        </w:rPr>
      </w:r>
      <w:r>
        <w:rPr>
          <w:b/>
          <w:lang w:val="id_ID" w:bidi="id_ID"/>
        </w:rPr>
        <w:t>Dalam adegan keempat:</w:t>
      </w:r>
      <w:r>
        <w:rPr>
          <w:lang w:val="id_ID" w:bidi="id_ID"/>
        </w:rPr>
        <w:t xml:space="preserve"> Saat matahari terbenam, Abram jatuh ke dalam keadaan tidak sadar. TUHAN memberitahu Abram tentang keturunan Abram.</w:t>
      </w:r>
    </w:p>
    <w:p>
      <w:pPr/>
      <w:r>
        <w:rPr>
          <w:lang w:val="id_ID" w:bidi="id_ID"/>
        </w:rPr>
      </w:r>
      <w:r>
        <w:rPr>
          <w:b/>
          <w:lang w:val="id_ID" w:bidi="id_ID"/>
        </w:rPr>
        <w:t>Dalam adegan kelima:</w:t>
      </w:r>
      <w:r>
        <w:rPr>
          <w:lang w:val="id_ID" w:bidi="id_ID"/>
        </w:rPr>
        <w:t xml:space="preserve"> TUHAN membuat perjanjian dengan Abram. Setelah matahari terbenam dan hari menjadi gelap, sebuah perapian dan obor lewat di antara dua baris binatang yang dipotong itu. TUHAN berkata, "Kepada keturunanmu Aku memberikan tanah ini, dari sungai Mesir sampai ke sungai besar Efrat. Aku memberikan kepadamu tanah orang Keni, orang Kenas, orang Kadmon, orang Het, orang Feris, orang Refaim, orang Amori, orang Kanaan, orang Girgasi, dan orang Yebus."</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Eliezer dari Damaskus (yang disebutkan)</w:t>
      </w:r>
    </w:p>
    <w:p>
      <w:pPr/>
      <w:r>
        <w:rPr>
          <w:lang w:val="id_ID" w:bidi="id_ID"/>
        </w:rPr>
      </w:r>
      <w:r>
        <w:rPr>
          <w:lang w:val="id_ID" w:bidi="id_ID"/>
        </w:rPr>
        <w:t>Secara berkelompok, perhatikan bagian-bagian dari latar belakang perikop ini.</w:t>
      </w:r>
    </w:p>
    <w:p>
      <w:pPr/>
      <w:r>
        <w:rPr>
          <w:lang w:val="id_ID" w:bidi="id_ID"/>
        </w:rPr>
      </w:r>
      <w:r>
        <w:rPr>
          <w:lang w:val="id_ID" w:bidi="id_ID"/>
        </w:rPr>
        <w:t>Dalam adegan pertama, memvisualisasikan dialog antara Tuhan dan Abram. Kisah ini kemungkinan dimulai pada malam hari. Abram kemungkinan berada di sebuah tenda.</w:t>
      </w:r>
    </w:p>
    <w:p>
      <w:pPr/>
      <w:r>
        <w:rPr>
          <w:lang w:val="id_ID" w:bidi="id_ID"/>
        </w:rPr>
      </w:r>
      <w:r>
        <w:rPr>
          <w:lang w:val="id_ID" w:bidi="id_ID"/>
        </w:rPr>
        <w:t xml:space="preserve">Berhenti di sini dan lihatlah gambar sebuah </w:t>
      </w:r>
      <w:r>
        <w:rPr>
          <w:lang w:val="id_ID" w:bidi="id_ID"/>
        </w:rPr>
        <w:t>tenda</w:t>
      </w:r>
      <w:r>
        <w:rPr>
          <w:lang w:val="id_ID" w:bidi="id_ID"/>
        </w:rPr>
        <w:t xml:space="preserve"> sebagai satu kelompok. Hentikan sebentar rekaman ini di sini. </w:t>
      </w:r>
    </w:p>
    <w:p>
      <w:pPr/>
      <w:r>
        <w:rPr>
          <w:lang w:val="id_ID" w:bidi="id_ID"/>
        </w:rPr>
      </w:r>
      <w:r>
        <w:rPr>
          <w:lang w:val="id_ID" w:bidi="id_ID"/>
        </w:rPr>
        <w:t>TUHAN berkata kepada Abram, "Jangan takut. Aku akan melindungimu seperti perisai, dan Aku akan memberikan upah yang besar kepadamu."</w:t>
      </w:r>
    </w:p>
    <w:p>
      <w:pPr/>
      <w:r>
        <w:rPr>
          <w:lang w:val="id_ID" w:bidi="id_ID"/>
        </w:rPr>
      </w:r>
      <w:r>
        <w:rPr>
          <w:lang w:val="id_ID" w:bidi="id_ID"/>
        </w:rPr>
        <w:t xml:space="preserve">Berhenti di sini dan lihatlah gambar </w:t>
      </w:r>
      <w:r>
        <w:rPr>
          <w:b/>
          <w:lang w:val="id_ID" w:bidi="id_ID"/>
        </w:rPr>
        <w:t>perisai</w:t>
      </w:r>
      <w:r>
        <w:rPr>
          <w:lang w:val="id_ID" w:bidi="id_ID"/>
        </w:rPr>
        <w:t xml:space="preserve"> secara berkelompok. Diskusikan pertanyaan ini secara berkelompok: Simbol perlindungan apa saja yang Anda miliki, seperti perisai yang menjadi simbol perlindungan bagi Abram? Hentikan sebentar rekaman ini di sini. </w:t>
      </w:r>
    </w:p>
    <w:p>
      <w:pPr/>
      <w:r>
        <w:rPr>
          <w:lang w:val="id_ID" w:bidi="id_ID"/>
        </w:rPr>
      </w:r>
      <w:r>
        <w:rPr>
          <w:lang w:val="id_ID" w:bidi="id_ID"/>
        </w:rPr>
        <w:t>Dalam adegan kedua, pastikan untuk memvisualisasikan latar dan gerakan dari adegan itu. TUHAN membawa Abram keluar. Ini malam hari. TUHAN berkata kepada Abram, "Lihatlah bintang-bintang. Dapatkah kau menghitungnya?" TUHAN tidak mengharapkan jawaban atas pertanyaan ini. Dia menunjukkan kepada Abram bahwa Abram akan memiliki banyak keturunan.</w:t>
      </w:r>
    </w:p>
    <w:p>
      <w:pPr/>
      <w:r>
        <w:rPr>
          <w:lang w:val="id_ID" w:bidi="id_ID"/>
        </w:rPr>
      </w:r>
      <w:r>
        <w:rPr>
          <w:lang w:val="id_ID" w:bidi="id_ID"/>
        </w:rPr>
        <w:t>TUHAN terus berbicara kepada Abram. Dia berkata, "Keturunanmu akan seperti bintang-bintang di langit." Abram percaya kepada TUHAN, dan karenanya TUHAN menganggap Abram sebagai orang yang benar. Penting untuk diingat bahwa TUHAN mengatakan Abram berada dalam hubungan yang baik dengan TUHAN karena Abram percaya kepada Allah.</w:t>
      </w:r>
    </w:p>
    <w:p>
      <w:pPr/>
      <w:r>
        <w:rPr>
          <w:lang w:val="id_ID" w:bidi="id_ID"/>
        </w:rPr>
      </w:r>
      <w:r>
        <w:rPr>
          <w:lang w:val="id_ID" w:bidi="id_ID"/>
        </w:rPr>
        <w:t>Dalam adegan ketiga, bayangkan dialog antara TUHAN dan Abram. Adegan ini dimulai dengan kata yang digunakan untuk memulai adegan baru, sehingga kemungkinan terjadi pada hari yang berbeda dari adegan-adegan sebelumnya. Kami tidak tahu jam berapa hal itu terjadi. TUHAN berkata kepada Abram, "Aku adalah TUHAN, yang membawa kamu keluar dari Ur-Kasdim untuk memberikan tanah ini kepadamu sebagai milik pusakamu."</w:t>
      </w:r>
    </w:p>
    <w:p>
      <w:pPr/>
      <w:r>
        <w:rPr>
          <w:lang w:val="id_ID" w:bidi="id_ID"/>
        </w:rPr>
      </w:r>
      <w:r>
        <w:rPr>
          <w:lang w:val="id_ID" w:bidi="id_ID"/>
        </w:rPr>
        <w:t xml:space="preserve">Berhenti di sini dan, sebagai satu kelompok, lihatlah </w:t>
      </w:r>
      <w:r>
        <w:rPr>
          <w:lang w:val="id_ID" w:bidi="id_ID"/>
        </w:rPr>
        <w:t>di mana letak Ur dan tanah orang-orang Kasdim</w:t>
      </w:r>
      <w:r>
        <w:rPr>
          <w:lang w:val="id_ID" w:bidi="id_ID"/>
        </w:rPr>
        <w:t xml:space="preserve"> pada peta. Hentikan sebentar rekaman ini di sini. </w:t>
      </w:r>
    </w:p>
    <w:p>
      <w:pPr/>
      <w:r>
        <w:rPr>
          <w:lang w:val="id_ID" w:bidi="id_ID"/>
        </w:rPr>
      </w:r>
      <w:r>
        <w:rPr>
          <w:lang w:val="id_ID" w:bidi="id_ID"/>
        </w:rPr>
        <w:t>Abram meminta TUHAN untuk memberikan kepadanya tanda, atau bukti, bahwa TUHAN akan memberikan tanah ini kepada Abram dan keturunannya.</w:t>
      </w:r>
    </w:p>
    <w:p>
      <w:pPr/>
      <w:r>
        <w:rPr>
          <w:lang w:val="id_ID" w:bidi="id_ID"/>
        </w:rPr>
      </w:r>
      <w:r>
        <w:rPr>
          <w:lang w:val="id_ID" w:bidi="id_ID"/>
        </w:rPr>
        <w:t>TUHAN mengatakan kepada Abram, "Bawakan kepadaku seekor sapi, seekor kambing, dan seekor domba jantan, semuanya berusia tiga tahun, bersama seekor merpati dan burung perkutut."</w:t>
      </w:r>
    </w:p>
    <w:p>
      <w:pPr/>
      <w:r>
        <w:rPr>
          <w:lang w:val="id_ID" w:bidi="id_ID"/>
        </w:rPr>
      </w:r>
      <w:r>
        <w:rPr>
          <w:lang w:val="id_ID" w:bidi="id_ID"/>
        </w:rPr>
        <w:t xml:space="preserve">Berhenti di sini dan, sebagai satu kelompok, lihatlah gambar </w:t>
      </w:r>
      <w:r>
        <w:rPr>
          <w:lang w:val="id_ID" w:bidi="id_ID"/>
        </w:rPr>
        <w:t>seekor sapi muda, kambing betina, domba jantan, merpati, dan burung perkutut</w:t>
      </w:r>
      <w:r>
        <w:rPr>
          <w:lang w:val="id_ID" w:bidi="id_ID"/>
        </w:rPr>
        <w:t xml:space="preserve"> Hentikan sebentar rekaman ini di sini. </w:t>
      </w:r>
    </w:p>
    <w:p>
      <w:pPr/>
      <w:r>
        <w:rPr>
          <w:lang w:val="id_ID" w:bidi="id_ID"/>
        </w:rPr>
      </w:r>
      <w:r>
        <w:rPr>
          <w:lang w:val="id_ID" w:bidi="id_ID"/>
        </w:rPr>
        <w:t>Pastikan untuk memvisualisasikan apa yang dilakukan Abram dengan binatang-binatang itu. Dia membunuh binatang-binatang itu. Dia memotong sapi, kambing, dan domba jantan itu menjadi dua dari belakang ke depan. Dia tidak memotong burung merpati dan perkutut. Abram mengatur potongan-potongan binatang itu dalam dua baris, saling berhadapan. Darah mereka terkumpul di tengah binatang-binatang itu. Abram menghalangi burung-burung pemangsa agar tidak memakan binatang-binatang itu.</w:t>
      </w:r>
    </w:p>
    <w:p>
      <w:pPr/>
      <w:r>
        <w:rPr>
          <w:lang w:val="id_ID" w:bidi="id_ID"/>
        </w:rPr>
      </w:r>
      <w:r>
        <w:rPr>
          <w:lang w:val="id_ID" w:bidi="id_ID"/>
        </w:rPr>
        <w:t>Adegan keempat terjadi saat matahari sedang terbenam. Abram tertidur lelap. TUHAN berbicara kepada Abram. Pastikan untuk menggambarkan apa yang dikatakan Tuhan. TUHAN berkata, "Ketahuilah ini dengan pasti. Keturunanmu akan menghabiskan empat ratus tahun sebagai orang asing di tanah yang bukan milik mereka. Mereka akan menjadi budak dan akan dianiaya, tetapi Aku akan menghukum negeri yang menganiaya mereka."</w:t>
      </w:r>
    </w:p>
    <w:p>
      <w:pPr/>
      <w:r>
        <w:rPr>
          <w:lang w:val="id_ID" w:bidi="id_ID"/>
        </w:rPr>
      </w:r>
      <w:r>
        <w:rPr>
          <w:lang w:val="id_ID" w:bidi="id_ID"/>
        </w:rPr>
        <w:t>TUHAN kemudian berbicara tentang Abram. Anda mungkin ingin mengatur ulang apa yang dikatakan TUHAN untuk kejelasan. Tuhan berfirman, "Engkau, Abram, akan hidup sampai usia tua sebelum engkau mati dan dikuburkan dengan damai."</w:t>
      </w:r>
    </w:p>
    <w:p>
      <w:pPr/>
      <w:r>
        <w:rPr>
          <w:lang w:val="id_ID" w:bidi="id_ID"/>
        </w:rPr>
      </w:r>
      <w:r>
        <w:rPr>
          <w:lang w:val="id_ID" w:bidi="id_ID"/>
        </w:rPr>
        <w:t>Kemudian TUHAN mengatakan kepada Abram bahwa karena dosa orang-orang yang saat ini tinggal di tanah itu belum mencapai batas penuhnya, keturunan Abram akan kembali ke tanah itu setelah empat generasi.</w:t>
      </w:r>
    </w:p>
    <w:p>
      <w:pPr/>
      <w:r>
        <w:rPr>
          <w:lang w:val="id_ID" w:bidi="id_ID"/>
        </w:rPr>
      </w:r>
      <w:r>
        <w:rPr>
          <w:lang w:val="id_ID" w:bidi="id_ID"/>
        </w:rPr>
        <w:t>Adegan kelima terjadi setelah matahari terbenam. Kegelapan yang pekat datang, dan Abram pun dicekam ketakutan. Sebuah wadah api dan obor muncul dan mengapung di antara dua baris potongan binatang-binatang itu.</w:t>
      </w:r>
    </w:p>
    <w:p>
      <w:pPr/>
      <w:r>
        <w:rPr>
          <w:lang w:val="id_ID" w:bidi="id_ID"/>
        </w:rPr>
      </w:r>
      <w:r>
        <w:rPr>
          <w:lang w:val="id_ID" w:bidi="id_ID"/>
        </w:rPr>
        <w:t xml:space="preserve">Berhenti di sini dan, sebagai satu kelompok, lihatlah gambar </w:t>
      </w:r>
      <w:r>
        <w:rPr>
          <w:b/>
          <w:lang w:val="id_ID" w:bidi="id_ID"/>
        </w:rPr>
        <w:t>wadah api</w:t>
      </w:r>
      <w:r>
        <w:rPr>
          <w:lang w:val="id_ID" w:bidi="id_ID"/>
        </w:rPr>
        <w:t xml:space="preserve"> dan </w:t>
      </w:r>
      <w:r>
        <w:rPr>
          <w:b/>
          <w:lang w:val="id_ID" w:bidi="id_ID"/>
        </w:rPr>
        <w:t>obor</w:t>
      </w:r>
      <w:r>
        <w:rPr>
          <w:lang w:val="id_ID" w:bidi="id_ID"/>
        </w:rPr>
        <w:t xml:space="preserve">. Hentikan sebentar rekaman ini di sini. </w:t>
      </w:r>
    </w:p>
    <w:p>
      <w:pPr/>
      <w:r>
        <w:rPr>
          <w:lang w:val="id_ID" w:bidi="id_ID"/>
        </w:rPr>
      </w:r>
      <w:r>
        <w:rPr>
          <w:lang w:val="id_ID" w:bidi="id_ID"/>
        </w:rPr>
        <w:t>TUHAN membuat perjanjian dengan Abram. TUHAN berkata, "Aku memberikan tanah ini kepada keturunanmu. Kuberikan kepada mereka tanah itu, mulai dari sungai di Mesir sampai ke sungai besar Efrat. Aku akan memberikan kepada mereka tanah orang Keni, orang Kenas, orang Kadmon, orang Het, orang Feris, orang Refaim, orang Amori, orang Kanaan, orang Girgasi, dan orang Yebus."</w:t>
      </w:r>
    </w:p>
    <w:p>
      <w:pPr/>
      <w:r>
        <w:rPr>
          <w:lang w:val="id_ID" w:bidi="id_ID"/>
        </w:rPr>
      </w:r>
      <w:r>
        <w:rPr>
          <w:lang w:val="id_ID" w:bidi="id_ID"/>
        </w:rPr>
        <w:t xml:space="preserve">Berhenti di sini dan, sebagai satu kelompok, lihatlah peta </w:t>
      </w:r>
      <w:r>
        <w:rPr>
          <w:lang w:val="id_ID" w:bidi="id_ID"/>
        </w:rPr>
        <w:t>tanah antara sungai di Mesir dan Sungai Efrat</w:t>
      </w:r>
      <w:r>
        <w:rPr>
          <w:lang w:val="id_ID" w:bidi="id_ID"/>
        </w:rPr>
        <w:t xml:space="preserve">. Tunjukkan kepada tim di mana tanah orang Keni, orang Kenas, orang Kadmon, orang Het, orang Feris, orang Refaim, orang Amori, orang Kanaan, orang Girgasi, dan orang Yebus mungkin berada di dalam peta. Hentikan sebentar rekaman ini di sini. </w:t>
      </w:r>
    </w:p>
    <w:p>
      <w:pPr/>
      <w:r>
        <w:rPr>
          <w:lang w:val="id_ID" w:bidi="id_ID"/>
        </w:rPr>
      </w:r>
      <w:r>
        <w:rPr>
          <w:lang w:val="id_ID" w:bidi="id_ID"/>
        </w:rPr>
        <w:t xml:space="preserve">Sekarang, kelompok bisa membuat papan cerita, menggambar atau menggunakan barang-barang untuk memperagakan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15:1–21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TUHAN</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Eliezer dari Damaskus (yang disebutkan)</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TUHAN berbicara kepada Abram. Ia berkata, "Jangan takut, Abram. Aku akan melindungimu bagaikan perisai, dan memberimu imbalan."</w:t>
      </w:r>
    </w:p>
    <w:p>
      <w:pPr/>
      <w:r>
        <w:rPr>
          <w:lang w:val="id_ID" w:bidi="id_ID"/>
        </w:rPr>
      </w:r>
      <w:r>
        <w:rPr>
          <w:lang w:val="id_ID" w:bidi="id_ID"/>
        </w:rPr>
        <w:t>Hentikan sejenak peragaan. Tanyakan kepada orang yang memerankan TUHAN, "Apa yang sedang kamu rasakan atau pikirkan?" Orang itu mungkin menjawab hal-hal seperti, "Dalam kisah sebelumnya, Abram tidak mengambil satu pun harta benda yang ditawarkan raja Sodom kepadanya. Aku senang dengan Abram dan ingin dia terus setia kepadaku." Mulai kembali adegannya.</w:t>
      </w:r>
    </w:p>
    <w:p>
      <w:pPr/>
      <w:r>
        <w:rPr>
          <w:lang w:val="id_ID" w:bidi="id_ID"/>
        </w:rPr>
      </w:r>
      <w:r>
        <w:rPr>
          <w:lang w:val="id_ID" w:bidi="id_ID"/>
        </w:rPr>
        <w:t>Abram menjawab, "TUHAN, Apa gunanya apa yang Engkau berikan kepadaku sedangkan aku tidak memiliki anak? Hamba saya, Eliezer dari Damaskus, akan menjadi ahli waris saya."</w:t>
      </w:r>
    </w:p>
    <w:p>
      <w:pPr/>
      <w:r>
        <w:rPr>
          <w:lang w:val="id_ID" w:bidi="id_ID"/>
        </w:rPr>
      </w:r>
      <w:r>
        <w:rPr>
          <w:lang w:val="id_ID" w:bidi="id_ID"/>
        </w:rPr>
        <w:t>Hentikan sejenak peragaan. Tanyakan kepada orang yang memerankan Abram, "Apa yang sedang kamu rasakan atau pikirkan?" Orang itu mungkin menjawab hal-hal seperti, "Saya sangat kesal karena saya tidak memiliki anak untuk mewarisi kekayaan saya," "Saya frustrasi," atau "Saya tidak mengerti apa gunanya berkat Allah jika saya tidak memiliki anak untuk mewariskannya." Mulai kembali adegannya.</w:t>
      </w:r>
    </w:p>
    <w:p>
      <w:pPr/>
      <w:r>
        <w:rPr>
          <w:lang w:val="id_ID" w:bidi="id_ID"/>
        </w:rPr>
      </w:r>
      <w:r>
        <w:rPr>
          <w:lang w:val="id_ID" w:bidi="id_ID"/>
        </w:rPr>
        <w:t>TUHAN menjawab, "Eliezer tidak akan mewarisi kekayaanmu. Kamu sendiri akan memiliki seorang anak, dan dia akan menjadi ahli warismu."</w:t>
      </w:r>
    </w:p>
    <w:p>
      <w:pPr/>
      <w:r>
        <w:rPr>
          <w:lang w:val="id_ID" w:bidi="id_ID"/>
        </w:rPr>
      </w:r>
      <w:r>
        <w:rPr>
          <w:lang w:val="id_ID" w:bidi="id_ID"/>
        </w:rPr>
        <w:t>Kemudian TUHAN membawa Abram keluar. Dia berkata, "Lihatlah bintang-bintang di langit. Dapatkah kamu menghitungnya? Keturunanmu akan seperti bintang-bintang di langit."</w:t>
      </w:r>
    </w:p>
    <w:p>
      <w:pPr/>
      <w:r>
        <w:rPr>
          <w:lang w:val="id_ID" w:bidi="id_ID"/>
        </w:rPr>
      </w:r>
      <w:r>
        <w:rPr>
          <w:lang w:val="id_ID" w:bidi="id_ID"/>
        </w:rPr>
        <w:t>Hentikan sejenak peragaan. Tanyakan kepada orang yang memerankan Abram, "Apa yang sedang kamu rasakan atau pikirkan?" Orang itu mungkin menjawab hal-hal seperti, "Saya merasa tenang dengan apa yang dikatakan TUHAN," atau "Saya tidak dapat menghitung bintang-bintang, jadi saya takjub bahwa keturunan saya akan menjadi sangat banyak." Mulai kembali adegannya.</w:t>
      </w:r>
    </w:p>
    <w:p>
      <w:pPr/>
      <w:r>
        <w:rPr>
          <w:lang w:val="id_ID" w:bidi="id_ID"/>
        </w:rPr>
      </w:r>
      <w:r>
        <w:rPr>
          <w:lang w:val="id_ID" w:bidi="id_ID"/>
        </w:rPr>
        <w:t>Abram percaya kepada janji TUHAN. TUHAN senang dan menganggap tanggapan iman Abram sebagai bukti loyalitas yang sejati.</w:t>
      </w:r>
    </w:p>
    <w:p>
      <w:pPr/>
      <w:r>
        <w:rPr>
          <w:lang w:val="id_ID" w:bidi="id_ID"/>
        </w:rPr>
      </w:r>
      <w:r>
        <w:rPr>
          <w:lang w:val="id_ID" w:bidi="id_ID"/>
        </w:rPr>
        <w:t>Hentikan sejenak peragaan. Tanyakan kepada orang yang memerankan Abram, "Apa yang sedang kamu rasakan atau pikirkan?" Orang itu mungkin menjawab hal-hal seperti, "Saya tidak tahu bagaimana saya akan memiliki anak, tetapi saya percaya bahwa Allah akan melakukan apa yang Dia katakan," atau "Saya memiliki keyakinan penuh bahwa Allah akan melakukan apa yang Dia katakan." Tanyakan kepada orang yang memerankan TUHAN, "Bagaimana perasaan Anda?" Orang itu mungkin menjawab hal-hal seperti, "Karena Abram percaya kepada-Ku, Aku menganggap kita memiliki hubungan yang baik," atau "Aku dengan murah hati menganggap Abram benar." Mulai kembali adegannya.</w:t>
      </w:r>
    </w:p>
    <w:p>
      <w:pPr/>
      <w:r>
        <w:rPr>
          <w:lang w:val="id_ID" w:bidi="id_ID"/>
        </w:rPr>
      </w:r>
      <w:r>
        <w:rPr>
          <w:lang w:val="id_ID" w:bidi="id_ID"/>
        </w:rPr>
        <w:t>TUHAN berkata kepada Abram, "Aku adalah Allah, yang membawa kamu keluar dari tanah Ur orang-orang Kaldea untuk memberikan kamu tanah ini untuk kamu miliki."</w:t>
      </w:r>
    </w:p>
    <w:p>
      <w:pPr/>
      <w:r>
        <w:rPr>
          <w:lang w:val="id_ID" w:bidi="id_ID"/>
        </w:rPr>
      </w:r>
      <w:r>
        <w:rPr>
          <w:lang w:val="id_ID" w:bidi="id_ID"/>
        </w:rPr>
        <w:t>Abram berkata, "Bagaimana aku tahu dengan pasti bahwa aku akan memiliki tanah ini?"</w:t>
      </w:r>
    </w:p>
    <w:p>
      <w:pPr/>
      <w:r>
        <w:rPr>
          <w:lang w:val="id_ID" w:bidi="id_ID"/>
        </w:rPr>
      </w:r>
      <w:r>
        <w:rPr>
          <w:lang w:val="id_ID" w:bidi="id_ID"/>
        </w:rPr>
        <w:t>Hentikan sejenak peragaan. Tanyakan kepada orang yang memerankan Abram, "Apa yang sedang kamu rasakan atau pikirkan?" Orang itu mungkin menjawab hal-hal seperti, "Saya tidak yakin," atau "Saya tahu ini adalah janji yang kuat dari Allah, tetapi normal dalam budaya saya untuk meminta tanda," atau "Saya percaya kepada Allah, tetapi saya ingin bukti." Mulai kembali adegannya.</w:t>
      </w:r>
    </w:p>
    <w:p>
      <w:pPr/>
      <w:r>
        <w:rPr>
          <w:lang w:val="id_ID" w:bidi="id_ID"/>
        </w:rPr>
      </w:r>
      <w:r>
        <w:rPr>
          <w:lang w:val="id_ID" w:bidi="id_ID"/>
        </w:rPr>
        <w:t>TUHAN menjawab, "Bawakan aku seekor sapi muda, seekor kambing betina, dan seekor domba jantan. Semua binatang itu harus berusia tiga tahun. Juga bawakan seekor burung perkutut dan seekor burung merpati."</w:t>
      </w:r>
    </w:p>
    <w:p>
      <w:pPr/>
      <w:r>
        <w:rPr>
          <w:lang w:val="id_ID" w:bidi="id_ID"/>
        </w:rPr>
      </w:r>
      <w:r>
        <w:rPr>
          <w:lang w:val="id_ID" w:bidi="id_ID"/>
        </w:rPr>
        <w:t>Abram membawa seekor sapi betina, seekor kambing betina, seekor domba jantan, seekor burung perkutut, dan seekor burung merpati. Dia membelah sapi betina, kambing betina, dan domba jantan itu menjadi dua bagian, lalu menyusun potongan-potongan tersebut dalam dua baris yang saling berhadapan. Dia tidak membelah burung-burung itu menjadi dua. Burung-burung pemangsa datang untuk memakan binatang-binatang itu, tetapi Abram mengusir mereka.</w:t>
      </w:r>
    </w:p>
    <w:p>
      <w:pPr/>
      <w:r>
        <w:rPr>
          <w:lang w:val="id_ID" w:bidi="id_ID"/>
        </w:rPr>
      </w:r>
      <w:r>
        <w:rPr>
          <w:lang w:val="id_ID" w:bidi="id_ID"/>
        </w:rPr>
        <w:t>Ketika matahari terbenam, Abram tertidur lelap. Kegelapan yang pekat dan kengerian menyelimuti dirinya.</w:t>
      </w:r>
    </w:p>
    <w:p>
      <w:pPr/>
      <w:r>
        <w:rPr>
          <w:lang w:val="id_ID" w:bidi="id_ID"/>
        </w:rPr>
      </w:r>
      <w:r>
        <w:rPr>
          <w:lang w:val="id_ID" w:bidi="id_ID"/>
        </w:rPr>
        <w:t>Hentikan sejenak peragaan. Tanyakan kepada orang yang memerankan Abram, "Apa yang sedang kamu rasakan atau pikirkan?" Orang itu mungkin menjawab hal-hal seperti, "Saya ketakutan," "Saya tahu Allah sedang datang, dan saya tidak tahu apa yang akan terjadi," atau "Saya tahu bahwa saya telah menyiapkan ritual, tetapi saya tidak tahu apa yang akan terjadi selanjutnya." Mulai kembali adegannya.</w:t>
      </w:r>
    </w:p>
    <w:p>
      <w:pPr/>
      <w:r>
        <w:rPr>
          <w:lang w:val="id_ID" w:bidi="id_ID"/>
        </w:rPr>
      </w:r>
      <w:r>
        <w:rPr>
          <w:lang w:val="id_ID" w:bidi="id_ID"/>
        </w:rPr>
        <w:t>TUHAN berbicara kepada Abram, dan berkata, "Keturunanmu akan hidup sebagai orang asing di tanah yang bukan milik mereka selama empat ratus tahun." Mereka akan menjadi budak dan akan dianiaya, tetapi Aku akan menghukum bangsa yang memperbudak mereka, dan mereka akan meninggalkannya dengan kekayaan yang besar. Namun, kamu akan mati dalam damai dan dikuburkan pada masa tua yang sejahtera. Keturunanmu akan kembali ke sini setelah empat generasi, karena dosa orang-orang yang tinggal di sini belum mencapai ukuran penuh."</w:t>
      </w:r>
    </w:p>
    <w:p>
      <w:pPr/>
      <w:r>
        <w:rPr>
          <w:lang w:val="id_ID" w:bidi="id_ID"/>
        </w:rPr>
      </w:r>
      <w:r>
        <w:rPr>
          <w:lang w:val="id_ID" w:bidi="id_ID"/>
        </w:rPr>
        <w:t>Hentikan sejenak peragaan. Tanyakan kepada orang yang memerankan Abram, "Apa yang sedang kamu rasakan atau pikirkan?" Orang itu mungkin menjawab hal-hal seperti, "Aku senang mendengar bahwa aku akan mati dalam damai pada usia tua," "Aku kagum mendengar tentang keturunanku," atau "Aku teringat bahwa aku juga seorang asing di tanah yang bukan milikku sendiri, jadi aku menantikan ketika keturunanku akan memiliki tanah ini sebagai tempat tinggal." Mulai kembali adegannya.</w:t>
      </w:r>
    </w:p>
    <w:p>
      <w:pPr/>
      <w:r>
        <w:rPr>
          <w:lang w:val="id_ID" w:bidi="id_ID"/>
        </w:rPr>
      </w:r>
      <w:r>
        <w:rPr>
          <w:lang w:val="id_ID" w:bidi="id_ID"/>
        </w:rPr>
        <w:t>Matahari terbenam dan hari sudah gelap. Sebuah perapian yang menyala dan obor melintas di antara potongan-potongan binatang itu. Pada hari itu TUHAN membuat perjanjian dengan Abram. Dia berkata, "Aku memberikan tanah ini kepada keturunanmu, dari sungai Mesir sampai ke sungai besar Efrat." Aku memberikan kepada keturunanmu tanah orang Keni, orang Kenas, orang Kadmon, orang Het, orang Feris, orang Refaim, orang Amori, orang Kanaan, orang Girgasi, dan orang Yebus."</w:t>
      </w:r>
    </w:p>
    <w:p>
      <w:pPr/>
      <w:r>
        <w:rPr>
          <w:lang w:val="id_ID" w:bidi="id_ID"/>
        </w:rPr>
      </w:r>
      <w:r>
        <w:rPr>
          <w:lang w:val="id_ID" w:bidi="id_ID"/>
        </w:rPr>
        <w:t>Hentikan sejenak peragaan. Tanyakan kepada orang yang memerankan TUHAN, "Apa yang sedang kamu rasakan atau pikirkan?" Orang itu mungkin menjawab hal-hal seperti, "Saya ingin Abram memahami bahwa saya pasti akan memenuhi janji-janji saya kepadanya," atau "Saya telah mengucapkan janji setia yang akan saya tepati."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15:1–21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Kemudian, Allah datang kepada Abram dalam sebuah &lt;1&gt;penglihatan&lt;/1&gt;</w:t>
      </w:r>
      <w:r>
        <w:rPr>
          <w:b/>
          <w:lang w:val="id_ID" w:bidi="id_ID"/>
        </w:rPr>
        <w:t>.</w:t>
      </w:r>
      <w:r>
        <w:rPr>
          <w:lang w:val="id_ID" w:bidi="id_ID"/>
        </w:rPr>
        <w:t xml:space="preserve"> Penglihatan merujuk pada pengalaman supranatural. Hal tersebut merujuk pada saat Allah memberikan wahyu ilahi kepada seseorang ketika mereka sedang terjaga. Mimpi adalah apa yang Allah perlihatkan kepada manusia ketika mereka sedang tidur. Jika bahasa Anda hanya memiliki satu kata untuk penglihatan dan mimpi, Anda mungkin ingin berspekulasi apakah orang itu terbangun atau tertidur ketika mereka menerima pesan dari Allah.</w:t>
      </w:r>
    </w:p>
    <w:p>
      <w:pPr/>
      <w:r>
        <w:rPr>
          <w:lang w:val="id_ID" w:bidi="id_ID"/>
        </w:rPr>
      </w:r>
      <w:r>
        <w:rPr>
          <w:lang w:val="id_ID" w:bidi="id_ID"/>
        </w:rPr>
        <w:t xml:space="preserve">Berhenti di sini dan diskusikan kata untuk penglihatan secara berkelompok. Secara berkelompok, diskusikan kata atau frasa deskriptif apa yang terbaik untuk penglihatan. Carilah kata </w:t>
      </w:r>
      <w:r>
        <w:rPr>
          <w:lang w:val="id_ID" w:bidi="id_ID"/>
        </w:rPr>
        <w:t>penglihatan</w:t>
      </w:r>
      <w:r>
        <w:rPr>
          <w:lang w:val="id_ID" w:bidi="id_ID"/>
        </w:rPr>
        <w:t xml:space="preserve"> di Daftar Kata Utama, dan gunakan kata yang sama pada kisah berikutnya. Hentikan sebentar rekaman ini di sini. </w:t>
      </w:r>
    </w:p>
    <w:p>
      <w:pPr/>
      <w:r>
        <w:rPr>
          <w:lang w:val="id_ID" w:bidi="id_ID"/>
        </w:rPr>
      </w:r>
      <w:r>
        <w:rPr>
          <w:lang w:val="id_ID" w:bidi="id_ID"/>
        </w:rPr>
        <w:t>Allah berkata, "Jangan takut. Aku adalah perisaimu, dan Aku akan memberikan upah yang besar kepadamu."</w:t>
      </w:r>
    </w:p>
    <w:p>
      <w:pPr/>
      <w:r>
        <w:rPr>
          <w:lang w:val="id_ID" w:bidi="id_ID"/>
        </w:rPr>
      </w:r>
      <w:r>
        <w:rPr>
          <w:lang w:val="id_ID" w:bidi="id_ID"/>
        </w:rPr>
        <w:t xml:space="preserve">Abram menjawab, "TUHAN ALLAH, Allah Yang Besar, apa gunanya berkat-Mu karena aku tidak memiliki anak?" Di sini, Abram menggunakan nama untuk Allah, </w:t>
      </w:r>
      <w:r>
        <w:rPr>
          <w:b/>
          <w:lang w:val="id_ID" w:bidi="id_ID"/>
        </w:rPr>
        <w:t>Adonay,</w:t>
      </w:r>
      <w:r>
        <w:rPr>
          <w:lang w:val="id_ID" w:bidi="id_ID"/>
        </w:rPr>
        <w:t xml:space="preserve"> yang berarti "tuan." Dia juga menggunakan nama pribadi Allah, </w:t>
      </w:r>
      <w:r>
        <w:rPr>
          <w:b/>
          <w:lang w:val="id_ID" w:bidi="id_ID"/>
        </w:rPr>
        <w:t>TUHAN</w:t>
      </w:r>
      <w:r>
        <w:rPr>
          <w:lang w:val="id_ID" w:bidi="id_ID"/>
        </w:rPr>
        <w:t xml:space="preserve">. Kombinasi nama untuk Allah ini langka dalam Kejadian, tetapi kemudian umum digunakan oleh para nabi dari keturunan Abram. Carilah kata </w:t>
      </w:r>
      <w:r>
        <w:rPr>
          <w:lang w:val="id_ID" w:bidi="id_ID"/>
        </w:rPr>
        <w:t>TUHAN</w:t>
      </w:r>
      <w:r>
        <w:rPr>
          <w:lang w:val="id_ID" w:bidi="id_ID"/>
        </w:rPr>
        <w:t xml:space="preserve"> dalam glosarium dan gunakan kata yang sama yang telah kamu gunakan pada cerita-cerita sebelumnya.</w:t>
      </w:r>
    </w:p>
    <w:p>
      <w:pPr/>
      <w:r>
        <w:rPr>
          <w:lang w:val="id_ID" w:bidi="id_ID"/>
        </w:rPr>
      </w:r>
      <w:r>
        <w:rPr>
          <w:lang w:val="id_ID" w:bidi="id_ID"/>
        </w:rPr>
        <w:t xml:space="preserve">Abram melanjutkan, "Kamu tidak memberikan anak kepadaku, jadi hambaku, Eliezer dari Damaskus, akan menjadi </w:t>
      </w:r>
      <w:r>
        <w:rPr>
          <w:b/>
          <w:lang w:val="id_ID" w:bidi="id_ID"/>
        </w:rPr>
        <w:t>ahli warisku</w:t>
      </w:r>
      <w:r>
        <w:rPr>
          <w:lang w:val="id_ID" w:bidi="id_ID"/>
        </w:rPr>
        <w:t>." Seorang ahli waris mewarisi harta atau kekayaan setelah seseorang meninggal.</w:t>
      </w:r>
    </w:p>
    <w:p>
      <w:pPr/>
      <w:r>
        <w:rPr>
          <w:lang w:val="id_ID" w:bidi="id_ID"/>
        </w:rPr>
      </w:r>
      <w:r>
        <w:rPr>
          <w:lang w:val="id_ID" w:bidi="id_ID"/>
        </w:rPr>
        <w:t>Allah menjawab, "Orang itu tidak akan menjadi ahli warismu." Kamu akan memiliki seorang anak sendiri, dan dia akan menjadi ahli waris mu."</w:t>
      </w:r>
    </w:p>
    <w:p>
      <w:pPr/>
      <w:r>
        <w:rPr>
          <w:lang w:val="id_ID" w:bidi="id_ID"/>
        </w:rPr>
      </w:r>
      <w:r>
        <w:rPr>
          <w:lang w:val="id_ID" w:bidi="id_ID"/>
        </w:rPr>
        <w:t xml:space="preserve">Kemudian Allah membawa Abram keluar. Allah berkata, "Lihatlah bintang-bintang di langit." Dapatkah kamu menghitungnya? </w:t>
      </w:r>
      <w:r>
        <w:rPr>
          <w:b/>
          <w:lang w:val="id_ID" w:bidi="id_ID"/>
        </w:rPr>
        <w:t>Keturunanmu</w:t>
      </w:r>
      <w:r>
        <w:rPr>
          <w:lang w:val="id_ID" w:bidi="id_ID"/>
        </w:rPr>
        <w:t xml:space="preserve"> akan menjadi bintang-bintang." Keturunan merujuk kepada anak-anak Abram, anak-anak mereka, dan semua orang yang akan datang dari Abram dan menganggapnya sebagai leluhur. Keturunan Abram kemudian akan dikenal sebagai orang-orang Yahudi.</w:t>
      </w:r>
    </w:p>
    <w:p>
      <w:pPr/>
      <w:r>
        <w:rPr>
          <w:lang w:val="id_ID" w:bidi="id_ID"/>
        </w:rPr>
      </w:r>
      <w:r>
        <w:rPr>
          <w:lang w:val="id_ID" w:bidi="id_ID"/>
        </w:rPr>
        <w:t xml:space="preserve">Abram </w:t>
      </w:r>
      <w:r>
        <w:rPr>
          <w:b/>
          <w:lang w:val="id_ID" w:bidi="id_ID"/>
        </w:rPr>
        <w:t>percaya</w:t>
      </w:r>
      <w:r>
        <w:rPr>
          <w:lang w:val="id_ID" w:bidi="id_ID"/>
        </w:rPr>
        <w:t xml:space="preserve"> kepada Allah. Di sini, kata "percaya" berarti bahwa Abram percaya kepada Allah dan memiliki keyakinan bahwa Allah akan memenuhi janji-janji yang dibuat Allah. Ini adalah pertama kalinya kata untuk percaya digunakan dalam kisah-kisah ini.</w:t>
      </w:r>
    </w:p>
    <w:p>
      <w:pPr/>
      <w:r>
        <w:rPr>
          <w:lang w:val="id_ID" w:bidi="id_ID"/>
        </w:rPr>
      </w:r>
      <w:r>
        <w:rPr>
          <w:lang w:val="id_ID" w:bidi="id_ID"/>
        </w:rPr>
        <w:t xml:space="preserve">Berhenti di sini dan diskusikan kata "percaya" sebagai sebuah kelompok. Kata atau frasa deskriptif apa yang paling cocok untuk kata "percaya"? Carilah kata </w:t>
      </w:r>
      <w:r>
        <w:rPr>
          <w:lang w:val="id_ID" w:bidi="id_ID"/>
        </w:rPr>
        <w:t>percaya</w:t>
      </w:r>
      <w:r>
        <w:rPr>
          <w:lang w:val="id_ID" w:bidi="id_ID"/>
        </w:rPr>
        <w:t xml:space="preserve"> pada Daftar Kata Utama, dan gunakan kata yang sama dalam kisah-kisah berikutnya. Hentikan sebentar rekaman ini di sini. </w:t>
      </w:r>
    </w:p>
    <w:p>
      <w:pPr/>
      <w:r>
        <w:rPr>
          <w:lang w:val="id_ID" w:bidi="id_ID"/>
        </w:rPr>
      </w:r>
      <w:r>
        <w:rPr>
          <w:lang w:val="id_ID" w:bidi="id_ID"/>
        </w:rPr>
        <w:t xml:space="preserve">Dan karenanya Allah menganggap Abram sebagai orang </w:t>
      </w:r>
      <w:r>
        <w:rPr>
          <w:b/>
          <w:lang w:val="id_ID" w:bidi="id_ID"/>
        </w:rPr>
        <w:t>yang benar</w:t>
      </w:r>
      <w:r>
        <w:rPr>
          <w:lang w:val="id_ID" w:bidi="id_ID"/>
        </w:rPr>
        <w:t>.</w:t>
      </w:r>
    </w:p>
    <w:p>
      <w:pPr/>
      <w:r>
        <w:rPr>
          <w:lang w:val="id_ID" w:bidi="id_ID"/>
        </w:rPr>
      </w:r>
      <w:r>
        <w:rPr>
          <w:lang w:val="id_ID" w:bidi="id_ID"/>
        </w:rPr>
        <w:t xml:space="preserve">Gagasan Perjanjian Lama tentang kebenaran didasarkan pada hubungan antara Allah dan manusia, atau di antara sesama manusia. Kebenaran mengacu pada kekudusan, sikap yang benar, dan tidak adanya rasa bersalah. Carilah istilah dalam daftar istilah dan gunakan kata yang sama untuk </w:t>
      </w:r>
      <w:r>
        <w:rPr>
          <w:lang w:val="id_ID" w:bidi="id_ID"/>
        </w:rPr>
        <w:t>kebenaran</w:t>
      </w:r>
      <w:r>
        <w:rPr>
          <w:lang w:val="id_ID" w:bidi="id_ID"/>
        </w:rPr>
        <w:t xml:space="preserve"> dalam semua kisah berikutnya. Anda harus menggambarkan konsep-konsep kebenaran dengan cara yang sama sepanjang terjemahan Anda. Misalnya, saudara dapat menggambarkan kebenaran sebagai hubungan yang benar dengan Allah. Saudara juga dapat menjelaskannya dalam terminologi hukum sebagai tanpa kesalahan/tidak bersalah. Cara lain untuk menggambarkan konsep ini adalah:</w:t>
      </w:r>
    </w:p>
    <w:p>
      <w:pPr>
        <w:pStyle w:val="ListBullet"/>
        <w:spacing w:line="240" w:lineRule="auto"/>
        <w:ind w:left="720"/>
      </w:pPr>
      <w:r>
        <w:rPr>
          <w:lang w:val="id_ID" w:bidi="id_ID"/>
        </w:rPr>
      </w:r>
      <w:r>
        <w:rPr>
          <w:lang w:val="id_ID" w:bidi="id_ID"/>
        </w:rPr>
        <w:t>benar di hadapan Allah</w:t>
      </w:r>
    </w:p>
    <w:p>
      <w:pPr>
        <w:pStyle w:val="ListBullet"/>
        <w:spacing w:line="240" w:lineRule="auto"/>
        <w:ind w:left="720"/>
      </w:pPr>
      <w:r>
        <w:rPr>
          <w:lang w:val="id_ID" w:bidi="id_ID"/>
        </w:rPr>
      </w:r>
      <w:r>
        <w:rPr>
          <w:lang w:val="id_ID" w:bidi="id_ID"/>
        </w:rPr>
        <w:t>memiliki sikap yang benar dengan Allah</w:t>
      </w:r>
    </w:p>
    <w:p>
      <w:pPr>
        <w:pStyle w:val="ListBullet"/>
        <w:spacing w:line="240" w:lineRule="auto"/>
        <w:ind w:left="720"/>
      </w:pPr>
      <w:r>
        <w:rPr>
          <w:lang w:val="id_ID" w:bidi="id_ID"/>
        </w:rPr>
      </w:r>
      <w:r>
        <w:rPr>
          <w:lang w:val="id_ID" w:bidi="id_ID"/>
        </w:rPr>
        <w:t>diterima oleh Allah</w:t>
      </w:r>
    </w:p>
    <w:p>
      <w:pPr/>
      <w:r>
        <w:rPr>
          <w:lang w:val="id_ID" w:bidi="id_ID"/>
        </w:rPr>
      </w:r>
      <w:r>
        <w:rPr>
          <w:lang w:val="id_ID" w:bidi="id_ID"/>
        </w:rPr>
        <w:t>Ingatlah bahwa di dalam Alkitab orang tidak akan pernah bisa menjadi benar dengan usahanya sendiri, atau dengan melakukan cukup banyak hal yang baik. Istilah atau frasa Anda untuk kebenaran tidak boleh didasarkan pada melakukan pekerjaan yang baik.</w:t>
      </w:r>
    </w:p>
    <w:p>
      <w:pPr/>
      <w:r>
        <w:rPr>
          <w:lang w:val="id_ID" w:bidi="id_ID"/>
        </w:rPr>
      </w:r>
      <w:r>
        <w:rPr>
          <w:lang w:val="id_ID" w:bidi="id_ID"/>
        </w:rPr>
        <w:t>Karena istilah utama ini begitu penting, luangkan waktu untuk menerjemahkan kata ini. Anda mungkin menemukan semacam analogi yang sesuai dalam budaya Anda. Misalnya, Anda dapat menggunakan analogi dari sesuatu yang rusak dan oleh karena itu tidak dapat digunakan. Setelah benda itu rusak, maka tidak tidak ada cara untuk memperbaikinya sehingga menjadi utuh dengan sempurna seperti semula. Mungkin ini bisa berupa periuk tanah liat, labu, sebuah busur dan anak panah, atau sesuatu seperti itu. Mungkin bisa berupa panah yang bengkok, yang tidak dapat lagi mengenai sasaran.</w:t>
      </w:r>
    </w:p>
    <w:p>
      <w:pPr/>
      <w:r>
        <w:rPr>
          <w:lang w:val="id_ID" w:bidi="id_ID"/>
        </w:rPr>
      </w:r>
      <w:r>
        <w:rPr>
          <w:lang w:val="id_ID" w:bidi="id_ID"/>
        </w:rPr>
        <w:t>Kebenaran adalah konsep bahwa Allah memulihkan hal-hal yang tidak dapat dipulihkan oleh manusia itu sendiri. Dia tidak hanya memperbaiki barang itu, tetapi membuatnya berguna kembali untuk tujuannya, seolah-olah barang itu tidak pernah rusak.</w:t>
      </w:r>
    </w:p>
    <w:p>
      <w:pPr/>
      <w:r>
        <w:rPr>
          <w:lang w:val="id_ID" w:bidi="id_ID"/>
        </w:rPr>
      </w:r>
      <w:r>
        <w:rPr>
          <w:lang w:val="id_ID" w:bidi="id_ID"/>
        </w:rPr>
        <w:t xml:space="preserve">Berhenti di sini dan lakukan kegiatan berikut. Anda meminta kelompok untuk "menunjukkan" kebenaran kepada Anda secara berpasangan dengan memerankannya tanpa menggunakan kata apa pun. Kelompok dapat membahas apa yang mereka lihat dan menentukan apakah tindakan itu menunjukkan konsep itu dengan tepat. Jika demikian, Anda dapat menggunakan tindakan-tindakan tersebut untuk membantu Anda menemukan cara yang tepat untuk menjelaskan kebenaran. Carilah </w:t>
      </w:r>
      <w:r>
        <w:rPr>
          <w:lang w:val="id_ID" w:bidi="id_ID"/>
        </w:rPr>
        <w:t>kebenaran</w:t>
      </w:r>
      <w:r>
        <w:rPr>
          <w:lang w:val="id_ID" w:bidi="id_ID"/>
        </w:rPr>
        <w:t xml:space="preserve"> dalam Daftar Kata Utama.</w:t>
      </w:r>
    </w:p>
    <w:p>
      <w:pPr/>
      <w:r>
        <w:rPr>
          <w:lang w:val="id_ID" w:bidi="id_ID"/>
        </w:rPr>
      </w:r>
      <w:r>
        <w:rPr>
          <w:lang w:val="id_ID" w:bidi="id_ID"/>
        </w:rPr>
        <w:t>Abram bertanya, "Bagaimana aku dapat tahu dengan pasti bahwa aku akan memiliki tanah ini sebagai harta milik?"</w:t>
      </w:r>
    </w:p>
    <w:p>
      <w:pPr/>
      <w:r>
        <w:rPr>
          <w:lang w:val="id_ID" w:bidi="id_ID"/>
        </w:rPr>
      </w:r>
      <w:r>
        <w:rPr>
          <w:lang w:val="id_ID" w:bidi="id_ID"/>
        </w:rPr>
        <w:t xml:space="preserve">Allah berkata kepada Abram, "Bawakan aku seekor </w:t>
      </w:r>
      <w:r>
        <w:rPr>
          <w:b/>
          <w:lang w:val="id_ID" w:bidi="id_ID"/>
        </w:rPr>
        <w:t>sapi muda</w:t>
      </w:r>
      <w:r>
        <w:rPr>
          <w:lang w:val="id_ID" w:bidi="id_ID"/>
        </w:rPr>
        <w:t xml:space="preserve">, seekor kambing betina, dan seekor </w:t>
      </w:r>
      <w:r>
        <w:rPr>
          <w:b/>
          <w:lang w:val="id_ID" w:bidi="id_ID"/>
        </w:rPr>
        <w:t>domba jantan,</w:t>
      </w:r>
      <w:r>
        <w:rPr>
          <w:lang w:val="id_ID" w:bidi="id_ID"/>
        </w:rPr>
        <w:t xml:space="preserve"> masing-masing berusia tiga tahun." Juga bawakan kepada saya seekor </w:t>
      </w:r>
      <w:r>
        <w:rPr>
          <w:b/>
          <w:lang w:val="id_ID" w:bidi="id_ID"/>
        </w:rPr>
        <w:t>burung merpati muda</w:t>
      </w:r>
      <w:r>
        <w:rPr>
          <w:lang w:val="id_ID" w:bidi="id_ID"/>
        </w:rPr>
        <w:t xml:space="preserve"> dan seekor </w:t>
      </w:r>
      <w:r>
        <w:rPr>
          <w:b/>
          <w:lang w:val="id_ID" w:bidi="id_ID"/>
        </w:rPr>
        <w:t>burung perkutut</w:t>
      </w:r>
      <w:r>
        <w:rPr>
          <w:lang w:val="id_ID" w:bidi="id_ID"/>
        </w:rPr>
        <w:t>." Sapi darah adalah sapi betina muda yang belum pernah mempunyai anak. Domba jantan adalah domba jantan yang dapat menghasilkan keturunan. Seekor merpati dan seekor perkutut adalah dua jenis burung.</w:t>
      </w:r>
    </w:p>
    <w:p>
      <w:pPr/>
      <w:r>
        <w:rPr>
          <w:lang w:val="id_ID" w:bidi="id_ID"/>
        </w:rPr>
      </w:r>
      <w:r>
        <w:rPr>
          <w:lang w:val="id_ID" w:bidi="id_ID"/>
        </w:rPr>
        <w:t xml:space="preserve">Berhenti di sini dan lihat gambar-gambar </w:t>
      </w:r>
      <w:r>
        <w:rPr>
          <w:lang w:val="id_ID" w:bidi="id_ID"/>
        </w:rPr>
        <w:t>seekor sapi muda, kambing betina, domba jantan, merpati, dan perkutut</w:t>
      </w:r>
      <w:r>
        <w:rPr>
          <w:lang w:val="id_ID" w:bidi="id_ID"/>
        </w:rPr>
        <w:t xml:space="preserve"> sebagai satu kelompok.</w:t>
      </w:r>
    </w:p>
    <w:p>
      <w:pPr/>
      <w:r>
        <w:rPr>
          <w:lang w:val="id_ID" w:bidi="id_ID"/>
        </w:rPr>
      </w:r>
      <w:r>
        <w:rPr>
          <w:lang w:val="id_ID" w:bidi="id_ID"/>
        </w:rPr>
        <w:t xml:space="preserve">Berhenti dan diskusikan dalam kelompok: Apakah Anda memiliki kata-kata tertentu untuk binatang-binatang ini dalam bahasa Anda? Hentikan sebentar rekaman ini di sini. </w:t>
      </w:r>
    </w:p>
    <w:p>
      <w:pPr/>
      <w:r>
        <w:rPr>
          <w:lang w:val="id_ID" w:bidi="id_ID"/>
        </w:rPr>
      </w:r>
      <w:r>
        <w:rPr>
          <w:lang w:val="id_ID" w:bidi="id_ID"/>
        </w:rPr>
        <w:t xml:space="preserve">Abram membawa binatang-binatang itu kepada Allah. Abram memotong sapi betina, kambing betina, dan domba jantan itu menjadi dua. Dia tidak memotong burung dara dan merpati menjadi dua. Dia mengatur belahan-belahan hewan tersebut dalam dua baris yang saling berhadapan. </w:t>
      </w:r>
      <w:r>
        <w:rPr>
          <w:b/>
          <w:lang w:val="id_ID" w:bidi="id_ID"/>
        </w:rPr>
        <w:t>Burung-burung pemangsa</w:t>
      </w:r>
      <w:r>
        <w:rPr>
          <w:lang w:val="id_ID" w:bidi="id_ID"/>
        </w:rPr>
        <w:t xml:space="preserve"> turun untuk memakan binatang-binatang yang mati, tetapi Abram mengusir mereka pergi. Burung pemangsa merujuk pada burung yang memakan binatang mati.</w:t>
      </w:r>
    </w:p>
    <w:p>
      <w:pPr/>
      <w:r>
        <w:rPr>
          <w:lang w:val="id_ID" w:bidi="id_ID"/>
        </w:rPr>
      </w:r>
      <w:r>
        <w:rPr>
          <w:lang w:val="id_ID" w:bidi="id_ID"/>
        </w:rPr>
        <w:t xml:space="preserve">Berhenti di sini dan tunjukkan gambar kelompok </w:t>
      </w:r>
      <w:r>
        <w:rPr>
          <w:lang w:val="id_ID" w:bidi="id_ID"/>
        </w:rPr>
        <w:t>burung pemangsa</w:t>
      </w:r>
      <w:r>
        <w:rPr>
          <w:lang w:val="id_ID" w:bidi="id_ID"/>
        </w:rPr>
        <w:t xml:space="preserve">. Diskusikan dalam kelompok: Apakah Anda memiliki kata-kata untuk burung sejenis dalam bahasa Anda? Hentikan sebentar rekaman ini di sini. </w:t>
      </w:r>
    </w:p>
    <w:p>
      <w:pPr/>
      <w:r>
        <w:rPr>
          <w:lang w:val="id_ID" w:bidi="id_ID"/>
        </w:rPr>
      </w:r>
      <w:r>
        <w:rPr>
          <w:lang w:val="id_ID" w:bidi="id_ID"/>
        </w:rPr>
        <w:t xml:space="preserve">Ketika matahari terbenam, Allah membuat Abram </w:t>
      </w:r>
      <w:r>
        <w:rPr>
          <w:b/>
          <w:lang w:val="id_ID" w:bidi="id_ID"/>
        </w:rPr>
        <w:t>tertidur lelap</w:t>
      </w:r>
      <w:r>
        <w:rPr>
          <w:lang w:val="id_ID" w:bidi="id_ID"/>
        </w:rPr>
        <w:t>. Di sini, tidur nyenyak merujuk pada sesuatu seperti kondisi tidak sadarkan diri.</w:t>
      </w:r>
    </w:p>
    <w:p>
      <w:pPr/>
      <w:r>
        <w:rPr>
          <w:lang w:val="id_ID" w:bidi="id_ID"/>
        </w:rPr>
      </w:r>
      <w:r>
        <w:rPr>
          <w:lang w:val="id_ID" w:bidi="id_ID"/>
        </w:rPr>
        <w:t xml:space="preserve">Kegelapan yang pekat dan kengerian meliputi Abram. Allah berkata kepada Abram, "Ketahuilah dengan pasti bahwa selama empat ratus tahun keturunanmu akan menjadi orang asing di negeri yang bukan milik mereka." Mereka akan diperlakukan dengan buruk sebagai budak. Tetapi Aku akan menghukum negeri yang memperlakukan mereka dengan buruk, dan setelah itu mereka akan pergi dengan kekayaan yang besar. Tetapi kamu, Abram, akan mati dalam </w:t>
      </w:r>
      <w:r>
        <w:rPr>
          <w:b/>
          <w:lang w:val="id_ID" w:bidi="id_ID"/>
        </w:rPr>
        <w:t>damai sejahtera</w:t>
      </w:r>
      <w:r>
        <w:rPr>
          <w:lang w:val="id_ID" w:bidi="id_ID"/>
        </w:rPr>
        <w:t>, dan dikuburkan setelah menjalani kehidupan yang panjang." Ini adalah pertama kalinya kata ini, "shalom," yang berarti damai, digunakan dalam kisah-kisah ini. Kata damai ini berarti tidak adanya konflik dan kelimpahan, atau kelengkapan, kehidupan.</w:t>
      </w:r>
    </w:p>
    <w:p>
      <w:pPr/>
      <w:r>
        <w:rPr>
          <w:lang w:val="id_ID" w:bidi="id_ID"/>
        </w:rPr>
      </w:r>
      <w:r>
        <w:rPr>
          <w:lang w:val="id_ID" w:bidi="id_ID"/>
        </w:rPr>
        <w:t xml:space="preserve">Berhenti di sini dan carilah istilah </w:t>
      </w:r>
      <w:r>
        <w:rPr>
          <w:lang w:val="id_ID" w:bidi="id_ID"/>
        </w:rPr>
        <w:t xml:space="preserve">damai </w:t>
      </w:r>
      <w:r>
        <w:rPr>
          <w:lang w:val="id_ID" w:bidi="id_ID"/>
        </w:rPr>
        <w:t xml:space="preserve"> dalam Daftar Kata Utama. Hentikan sebentar rekaman ini di sini. </w:t>
      </w:r>
    </w:p>
    <w:p>
      <w:pPr/>
      <w:r>
        <w:rPr>
          <w:lang w:val="id_ID" w:bidi="id_ID"/>
        </w:rPr>
      </w:r>
      <w:r>
        <w:rPr>
          <w:lang w:val="id_ID" w:bidi="id_ID"/>
        </w:rPr>
        <w:t xml:space="preserve">Allah berkata, "Pada </w:t>
      </w:r>
      <w:r>
        <w:rPr>
          <w:b/>
          <w:lang w:val="id_ID" w:bidi="id_ID"/>
        </w:rPr>
        <w:t>generasi</w:t>
      </w:r>
      <w:r>
        <w:rPr>
          <w:lang w:val="id_ID" w:bidi="id_ID"/>
        </w:rPr>
        <w:t xml:space="preserve"> keempat, keturunanmu akan kembali ke tanah ini." Belum genap takaran </w:t>
      </w:r>
      <w:r>
        <w:rPr>
          <w:b/>
          <w:lang w:val="id_ID" w:bidi="id_ID"/>
        </w:rPr>
        <w:t>dosa</w:t>
      </w:r>
      <w:r>
        <w:rPr>
          <w:lang w:val="id_ID" w:bidi="id_ID"/>
        </w:rPr>
        <w:t xml:space="preserve"> orang Amori itu." Kata untuk generasi tidak merujuk kepada jumlah tahun yang tetap tetapi kepada rentang hidup yang panjang. Di sini, empat generasi mungkin merujuk kepada periode waktu sekitar empat ratus tahun.</w:t>
      </w:r>
    </w:p>
    <w:p>
      <w:pPr/>
      <w:r>
        <w:rPr>
          <w:lang w:val="id_ID" w:bidi="id_ID"/>
        </w:rPr>
      </w:r>
      <w:r>
        <w:rPr>
          <w:lang w:val="id_ID" w:bidi="id_ID"/>
        </w:rPr>
        <w:t xml:space="preserve">Dosa mengacu kepada sebuah tindakan ketidakpatuhan kepada Tuhan. Pastikan bahwa kata yang kamu gunakan di sini tidak berarti bahwa seseorang telah gagal melakukan tindakan keagamaan seperti berdoa atau mengikuti suatu aturan agama. Di sini, dosa adalah kata umum yang tidak merujuk kepada dosa tertentu. Carilah </w:t>
      </w:r>
      <w:r>
        <w:rPr>
          <w:lang w:val="id_ID" w:bidi="id_ID"/>
        </w:rPr>
        <w:t>dosa</w:t>
      </w:r>
      <w:r>
        <w:rPr>
          <w:lang w:val="id_ID" w:bidi="id_ID"/>
        </w:rPr>
        <w:t xml:space="preserve"> dalam Daftar Kata Utama dan gunakan kata yang sama dalam kisah ini seperti yang Anda gunakan dalam kisah-kisah sebelumnya.</w:t>
      </w:r>
    </w:p>
    <w:p>
      <w:pPr/>
      <w:r>
        <w:rPr>
          <w:lang w:val="id_ID" w:bidi="id_ID"/>
        </w:rPr>
      </w:r>
      <w:r>
        <w:rPr>
          <w:lang w:val="id_ID" w:bidi="id_ID"/>
        </w:rPr>
        <w:t xml:space="preserve">Ketika matahari terbenam dan hari menjadi gelap, sebuah </w:t>
      </w:r>
      <w:r>
        <w:rPr>
          <w:b/>
          <w:lang w:val="id_ID" w:bidi="id_ID"/>
        </w:rPr>
        <w:t>perapian</w:t>
      </w:r>
      <w:r>
        <w:rPr>
          <w:lang w:val="id_ID" w:bidi="id_ID"/>
        </w:rPr>
        <w:t xml:space="preserve"> yang berasap dan </w:t>
      </w:r>
      <w:r>
        <w:rPr>
          <w:b/>
          <w:lang w:val="id_ID" w:bidi="id_ID"/>
        </w:rPr>
        <w:t>obor</w:t>
      </w:r>
      <w:r>
        <w:rPr>
          <w:lang w:val="id_ID" w:bidi="id_ID"/>
        </w:rPr>
        <w:t xml:space="preserve"> yang menyala muncul dan lewat di antara potongan-potongan binatang itu. Wadah perapian adalah wadah-wadah tanah liat kecil berisi bara panas yang digunakan untuk memanggang roti. Obor adalah batang kayu yang dibakar yang digunakan untuk penerangan.</w:t>
      </w:r>
    </w:p>
    <w:p>
      <w:pPr/>
      <w:r>
        <w:rPr>
          <w:lang w:val="id_ID" w:bidi="id_ID"/>
        </w:rPr>
      </w:r>
      <w:r>
        <w:rPr>
          <w:lang w:val="id_ID" w:bidi="id_ID"/>
        </w:rPr>
        <w:t xml:space="preserve">Berhenti di sini dan diskusikan dalam kelompok jika Anda memiliki benda yang serupa dalam bahasa Anda. Hentikan sebentar rekaman ini di sini. </w:t>
      </w:r>
    </w:p>
    <w:p>
      <w:pPr/>
      <w:r>
        <w:rPr>
          <w:lang w:val="id_ID" w:bidi="id_ID"/>
        </w:rPr>
      </w:r>
      <w:r>
        <w:rPr>
          <w:lang w:val="id_ID" w:bidi="id_ID"/>
        </w:rPr>
        <w:t xml:space="preserve">Kemudian, pada hari itu, Allah membuat </w:t>
      </w:r>
      <w:r>
        <w:rPr>
          <w:b/>
          <w:lang w:val="id_ID" w:bidi="id_ID"/>
        </w:rPr>
        <w:t>perjanjian</w:t>
      </w:r>
      <w:r>
        <w:rPr>
          <w:lang w:val="id_ID" w:bidi="id_ID"/>
        </w:rPr>
        <w:t xml:space="preserve"> dengan Abram. Perjanjian adalah kesepakatan permanen yang dibuat antara dua orang atau kelompok yang menetapkan damai atau persahabatan. Kedua orang setuju untuk setia pada kesepakatan ini dan tetap berada dalam hubungan yang baik satu sama lain. Kedua belah pihak bersumpah untuk setia pada perjanjian dalam perayaan ritual atau korban.</w:t>
      </w:r>
    </w:p>
    <w:p>
      <w:pPr/>
      <w:r>
        <w:rPr>
          <w:lang w:val="id_ID" w:bidi="id_ID"/>
        </w:rPr>
      </w:r>
      <w:r>
        <w:rPr>
          <w:lang w:val="id_ID" w:bidi="id_ID"/>
        </w:rPr>
        <w:t>Perjanjian lebih dalam daripada kontrak hukum karena perjanjian memerlukan loyalitas dan kasih yang penuh pengorbanan dari kedua belah pihak. Mungkin itulah sebabnya perjanjian sering menggunakan istilah kekerabatan seperti "ayah" dan "anak." Jenis perjanjian tertentu melibatkan makan hidangan keluarga bersama untuk memeteraikan janji di antara mereka. Di Timur Dekat kuno, hanya orang-orang Yahudi dari Israel yang masuk ke dalam perjanjian dengan Allah. Allah membuat perjanjian dengan umat-Nya untuk menjanjikan kasih dan kesetiaan-Nya kepada mereka sehingga mereka juga akan menunjukkan kasih dan kesetiaan kepada Allah. Perjanjian Allah dengan umat-Nya menunjukkan bahwa mereka berbeda dari orang lain karena hubungan mereka dengan Allah.</w:t>
      </w:r>
    </w:p>
    <w:p>
      <w:pPr/>
      <w:r>
        <w:rPr>
          <w:lang w:val="id_ID" w:bidi="id_ID"/>
        </w:rPr>
      </w:r>
      <w:r>
        <w:rPr>
          <w:lang w:val="id_ID" w:bidi="id_ID"/>
        </w:rPr>
        <w:t xml:space="preserve">Berhenti di sini dan carilah </w:t>
      </w:r>
      <w:r>
        <w:rPr>
          <w:lang w:val="id_ID" w:bidi="id_ID"/>
        </w:rPr>
        <w:t>perjanjian</w:t>
      </w:r>
      <w:r>
        <w:rPr>
          <w:lang w:val="id_ID" w:bidi="id_ID"/>
        </w:rPr>
        <w:t xml:space="preserve"> dalam Daftar Kata Utama.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16:1–16</w:t>
      </w:r>
      <w:r>
        <w:rPr>
          <w:lang w:val="id_ID" w:bidi="id_ID"/>
        </w:rPr>
      </w:r>
    </w:p>
    <w:p>
      <w:pPr>
        <w:pStyle w:val="Heading3"/>
      </w:pPr>
      <w:r>
        <w:rPr>
          <w:lang w:val="id_ID" w:bidi="id_ID"/>
        </w:rPr>
        <w:t>Dengar dan Renungkan</w:t>
      </w:r>
    </w:p>
    <w:p>
      <w:pPr/>
      <w:r>
        <w:rPr>
          <w:lang w:val="id_ID" w:bidi="id_ID"/>
        </w:rPr>
      </w:r>
      <w:r>
        <w:rPr>
          <w:lang w:val="id_ID" w:bidi="id_ID"/>
        </w:rPr>
        <w:t>Dengarkan Kejadian 16:1–16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16:1–16 dalam terjemahan yang paling mudah dimengerti.</w:t>
      </w:r>
    </w:p>
    <w:p>
      <w:pPr/>
      <w:r>
        <w:rPr>
          <w:lang w:val="id_ID" w:bidi="id_ID"/>
        </w:rPr>
      </w:r>
      <w:r>
        <w:rPr>
          <w:lang w:val="id_ID" w:bidi="id_ID"/>
        </w:rPr>
        <w:t>Kisah ini terjadi setelah Allah membuat perjanjian-Nya dengan Abram. Kisah ini menggambarkan kelahiran anak tertua Abram, Ismael, ketika Sarai mencoba memiliki anak melalui budaknya, Hagar.</w:t>
      </w:r>
    </w:p>
    <w:p>
      <w:pPr/>
      <w:r>
        <w:rPr>
          <w:lang w:val="id_ID" w:bidi="id_ID"/>
        </w:rPr>
      </w:r>
      <w:r>
        <w:rPr>
          <w:lang w:val="id_ID" w:bidi="id_ID"/>
        </w:rPr>
        <w:t>Adapun Sarai, istri Abram itu, tidak melahirkan anak bagi Abram. Dalam budaya Sarai, mungkin dianggap sebagai aib bagi seorang istri karena tidak memiliki anak.</w:t>
      </w:r>
    </w:p>
    <w:p>
      <w:pPr/>
      <w:r>
        <w:rPr>
          <w:lang w:val="id_ID" w:bidi="id_ID"/>
        </w:rPr>
      </w:r>
      <w:r>
        <w:rPr>
          <w:lang w:val="id_ID" w:bidi="id_ID"/>
        </w:rPr>
        <w:t xml:space="preserve">Berhenti di sini dan diskusikan dalam kelompok: Apa yang dipikirkan budaya Anda tentang perempuan yang belum memiliki anak? Hentikan sebentar rekaman ini di sini. </w:t>
      </w:r>
    </w:p>
    <w:p>
      <w:pPr/>
      <w:r>
        <w:rPr>
          <w:lang w:val="id_ID" w:bidi="id_ID"/>
        </w:rPr>
      </w:r>
      <w:r>
        <w:rPr>
          <w:lang w:val="id_ID" w:bidi="id_ID"/>
        </w:rPr>
        <w:t>Tetapi Sarai memiliki seorang budak Mesir bernama Hagar, yang adalah milik Sarai. Hagar mungkin telah menjadi bagian dari mas kawin Sarai, atau ia mungkin telah diberikan kepada Sarai di Mesir. Hagar adalah seorang hamba pribadi Sarai.</w:t>
      </w:r>
    </w:p>
    <w:p>
      <w:pPr/>
      <w:r>
        <w:rPr>
          <w:lang w:val="id_ID" w:bidi="id_ID"/>
        </w:rPr>
      </w:r>
      <w:r>
        <w:rPr>
          <w:lang w:val="id_ID" w:bidi="id_ID"/>
        </w:rPr>
        <w:t>Jadi Sarai berkata kepada Abram, "Dengarkan, Allah telah mencegah saya untuk memiliki anak-anak. Pergilah kepada budak saya. "Mungkin saya dapat membina keluarga bersamanya." "Pergilah kepada budak saya" berarti melakukan hubungan seksual dengan budak tersebut. Dalam budaya Sarai, merupakan kebiasaan umum bagi seorang istri yang tidak memiliki anak untuk memberikan seorang budak kepada suaminya sebagai istri kedua agar dapat memiliki anak melalui budak tersebut. Setiap anak yang dilahirkan oleh budak tersebut akan dianggap sebagai anak dari istri pertama. Setiap anak yang dilahirkan budak itu akan mewarisi segalanya setelah sang suami meninggal, tetapi jika istri pertama melahirkan anaknya sendiri di kemudian hari, anak istri pertama itulah yang akan menjadi ahli waris.</w:t>
      </w:r>
    </w:p>
    <w:p>
      <w:pPr/>
      <w:r>
        <w:rPr>
          <w:lang w:val="id_ID" w:bidi="id_ID"/>
        </w:rPr>
      </w:r>
      <w:r>
        <w:rPr>
          <w:lang w:val="id_ID" w:bidi="id_ID"/>
        </w:rPr>
        <w:t xml:space="preserve">Berhenti di sini dan diskusikan dalam kelompok: Apa yang dipikirkan budaya Anda tentang memiliki anak bersama hamba dari istri Anda? Menurut Anda, apa yang dirasakan Allah tentang ini? Hentikan sebentar rekaman ini di sini. </w:t>
      </w:r>
    </w:p>
    <w:p>
      <w:pPr/>
      <w:r>
        <w:rPr>
          <w:lang w:val="id_ID" w:bidi="id_ID"/>
        </w:rPr>
      </w:r>
      <w:r>
        <w:rPr>
          <w:lang w:val="id_ID" w:bidi="id_ID"/>
        </w:rPr>
        <w:t>Abram setuju dengan apa yang dikatakan Sarai. Jadi setelah mereka tinggal di tanah Kanaan selama sepuluh tahun, Sarai mengambil budak Mesirnya, Hagar, dan memberikan Hagar kepada Abram sebagai istri lainnya. Semua bahasa yang digunakan kisah ini hampir persis sama dengan bahasa dalam Kejadian 3, ketika Hawa mengambil buah yang telah diperintahkan Allah untuk tidak dimakan dan memberikannya kepada suaminya, Adam.</w:t>
      </w:r>
    </w:p>
    <w:p>
      <w:pPr/>
      <w:r>
        <w:rPr>
          <w:lang w:val="id_ID" w:bidi="id_ID"/>
        </w:rPr>
      </w:r>
      <w:r>
        <w:rPr>
          <w:lang w:val="id_ID" w:bidi="id_ID"/>
        </w:rPr>
        <w:t>Anda mungkin ingin menggunakan kata dan frasa yang sama di sini seperti yang Anda gunakan dalam cerita sebelumnya.</w:t>
      </w:r>
    </w:p>
    <w:p>
      <w:pPr/>
      <w:r>
        <w:rPr>
          <w:lang w:val="id_ID" w:bidi="id_ID"/>
        </w:rPr>
      </w:r>
      <w:r>
        <w:rPr>
          <w:lang w:val="id_ID" w:bidi="id_ID"/>
        </w:rPr>
        <w:t>Meskipun kisah ini menggunakan kata yang sama untuk "istri" bagi Sarai dan Hagar, Hagar masih dianggap sebagai budak dan tidak memiliki hak sebagai istri sepenuhnya.</w:t>
      </w:r>
    </w:p>
    <w:p>
      <w:pPr/>
      <w:r>
        <w:rPr>
          <w:lang w:val="id_ID" w:bidi="id_ID"/>
        </w:rPr>
      </w:r>
      <w:r>
        <w:rPr>
          <w:lang w:val="id_ID" w:bidi="id_ID"/>
        </w:rPr>
        <w:t xml:space="preserve">Berhenti di sini dan diskusikan dalam kelompok: Apakah Anda memiliki kata atau frasa dalam bahasa Anda untuk istri kedua tanpa hak sebagai istri dengan hak penuh? Hentikan sebentar rekaman ini di sini. </w:t>
      </w:r>
    </w:p>
    <w:p>
      <w:pPr/>
      <w:r>
        <w:rPr>
          <w:lang w:val="id_ID" w:bidi="id_ID"/>
        </w:rPr>
      </w:r>
      <w:r>
        <w:rPr>
          <w:lang w:val="id_ID" w:bidi="id_ID"/>
        </w:rPr>
        <w:t>Abram pergi kepada Hagar, dan Hagar hamil. Di sini, "pergi kepada" adalah frasa lain yang berarti melakukan hubungan seksual dengan seseorang.</w:t>
      </w:r>
    </w:p>
    <w:p>
      <w:pPr/>
      <w:r>
        <w:rPr>
          <w:lang w:val="id_ID" w:bidi="id_ID"/>
        </w:rPr>
      </w:r>
      <w:r>
        <w:rPr>
          <w:lang w:val="id_ID" w:bidi="id_ID"/>
        </w:rPr>
        <w:t>Ketika Hagar menyadari bahwa ia sedang hamil, ia memandang Sarai dengan penuh penghinaan. Ini berarti bahwa Hagar mulai melihat dan memperlakukan Sarai dengan rasa hormat yang kurang—ia mulai memandang rendah Sarai, dan Sarai menjadi tidak berarti di matanya. Menurut kebiasaan pada saat itu, jika seorang budak yang adalah istri kedua seorang pria bertindak seolah-olah ia sama dengan istri pertama, istri pertama masih memiliki hak untuk memperlakukan istri kedua sebagai seorang budak.</w:t>
      </w:r>
    </w:p>
    <w:p>
      <w:pPr/>
      <w:r>
        <w:rPr>
          <w:lang w:val="id_ID" w:bidi="id_ID"/>
        </w:rPr>
      </w:r>
      <w:r>
        <w:rPr>
          <w:lang w:val="id_ID" w:bidi="id_ID"/>
        </w:rPr>
        <w:t>Kemudian Sarai berkata kepada Abram, "Kamu bertanggung jawab atas kesalahan yang sedang aku derita!" Aku tahu aku memberikan budakku ke dalam pelukanmu, tetapi ketika ia tahu bahwa ia sedang hamil, ia memandang aku dengan penuh penghinaan." "Ke pangkuanmu" merujuk pada Sarai memberikan Hagar kepada Abram sebagai seorang istri. Pernyataan ini menyiratkan bahwa Sarai memberikan Hagar kepada Abram sehingga Hagar akan hamil.</w:t>
      </w:r>
    </w:p>
    <w:p>
      <w:pPr/>
      <w:r>
        <w:rPr>
          <w:lang w:val="id_ID" w:bidi="id_ID"/>
        </w:rPr>
      </w:r>
      <w:r>
        <w:rPr>
          <w:lang w:val="id_ID" w:bidi="id_ID"/>
        </w:rPr>
        <w:t>Sarai mengakhiri, "Biarlah Allah menjadi hakim antara aku dan engkau!" "Biarlah Allah menjadi hakim antara aku dan kamu" adalah frasa yang biasa digunakan orang untuk meminta Allah memutuskan siapa yang benar dalam sebuah perdebatan.</w:t>
      </w:r>
    </w:p>
    <w:p>
      <w:pPr/>
      <w:r>
        <w:rPr>
          <w:lang w:val="id_ID" w:bidi="id_ID"/>
        </w:rPr>
      </w:r>
      <w:r>
        <w:rPr>
          <w:lang w:val="id_ID" w:bidi="id_ID"/>
        </w:rPr>
        <w:t>Abram menjawab, "Dengarkan, budakmu berada di tanganmu." Lakukan apa pun yang kamu mau dengannya." "Di tanganmu" berarti "dalam otoritasmu." Itu merujuk pada Sarai yang masih memiliki kuasa atas Hagar.</w:t>
      </w:r>
    </w:p>
    <w:p>
      <w:pPr/>
      <w:r>
        <w:rPr>
          <w:lang w:val="id_ID" w:bidi="id_ID"/>
        </w:rPr>
      </w:r>
      <w:r>
        <w:rPr>
          <w:lang w:val="id_ID" w:bidi="id_ID"/>
        </w:rPr>
        <w:t>Kemudian Sarai menganiaya Hagar, dan Hagar melarikan diri.</w:t>
      </w:r>
    </w:p>
    <w:p>
      <w:pPr/>
      <w:r>
        <w:rPr>
          <w:lang w:val="id_ID" w:bidi="id_ID"/>
        </w:rPr>
      </w:r>
      <w:r>
        <w:rPr>
          <w:lang w:val="id_ID" w:bidi="id_ID"/>
        </w:rPr>
        <w:t xml:space="preserve">Berhenti di sini dan diskusikan dalam kelompok: Menurut Anda, mengapa Sarai bertindak dengan cara ini? Apa yang kamu pikirkan tentang perilaku Sarai? Hentikan sebentar rekaman ini di sini. </w:t>
      </w:r>
    </w:p>
    <w:p>
      <w:pPr/>
      <w:r>
        <w:rPr>
          <w:lang w:val="id_ID" w:bidi="id_ID"/>
        </w:rPr>
      </w:r>
      <w:r>
        <w:rPr>
          <w:lang w:val="id_ID" w:bidi="id_ID"/>
        </w:rPr>
        <w:t>Malaikat Allah menemukan Hagar di padang pasir, di dekat sebuah mata air di samping jalan menuju Syur. Ini adalah pertama kalinya kata "malaikat" muncul dalam kisah-kisah ini. Malaikat merupakan Makhluk spiritual supranatural yang merupakan utusan dari Allah. Namun, dalam kisah ini, kata "malaikat" digabungkan dengan kata "Tuhan", yang merupakan nama pribadi Allah. Frasa "malaikat Allah" ini mungkin merujuk pada kehadiran Allah yang muncul dalam bentuk seorang pria.</w:t>
      </w:r>
    </w:p>
    <w:p>
      <w:pPr/>
      <w:r>
        <w:rPr>
          <w:lang w:val="id_ID" w:bidi="id_ID"/>
        </w:rPr>
      </w:r>
      <w:r>
        <w:rPr>
          <w:lang w:val="id_ID" w:bidi="id_ID"/>
        </w:rPr>
        <w:t>Malaikat Allah berkata, "Hagar, budak Sarai, dari mana kamu datang dan ke mana kamu pergi?"</w:t>
      </w:r>
    </w:p>
    <w:p>
      <w:pPr/>
      <w:r>
        <w:rPr>
          <w:lang w:val="id_ID" w:bidi="id_ID"/>
        </w:rPr>
      </w:r>
      <w:r>
        <w:rPr>
          <w:lang w:val="id_ID" w:bidi="id_ID"/>
        </w:rPr>
        <w:t>Hagar menjawab, "Aku melarikan diri dari nyonyaku, Sarai."</w:t>
      </w:r>
    </w:p>
    <w:p>
      <w:pPr/>
      <w:r>
        <w:rPr>
          <w:lang w:val="id_ID" w:bidi="id_ID"/>
        </w:rPr>
      </w:r>
      <w:r>
        <w:rPr>
          <w:lang w:val="id_ID" w:bidi="id_ID"/>
        </w:rPr>
        <w:t>Malaikat Allah memerintahkan Hagar, "Kembalilah kepada nyonyamu dan tunduklah di bawah kekuasaannya." Frasa "berada di bawah tangannya" berarti menjadi budak Sarai dan menerima apa pun yang dilakukan Sarai.</w:t>
      </w:r>
    </w:p>
    <w:p>
      <w:pPr/>
      <w:r>
        <w:rPr>
          <w:lang w:val="id_ID" w:bidi="id_ID"/>
        </w:rPr>
      </w:r>
      <w:r>
        <w:rPr>
          <w:lang w:val="id_ID" w:bidi="id_ID"/>
        </w:rPr>
        <w:t>Malaikat itu juga berkata kepada Hagar, "Aku akan memberikan kepadamu begitu banyak keturunan yang tidak dapat kamu hitung." Ini adalah janji yang sama yang dibuat Allah kepada Abram. Di sini, Allah menepati janji-Nya kepada Abram, meskipun Hagar bukan istri pertama Abram. Hagar adalah satu-satunya perempuan dalam Kejadian yang dijanjikan keturunan oleh Allah.</w:t>
      </w:r>
    </w:p>
    <w:p>
      <w:pPr/>
      <w:r>
        <w:rPr>
          <w:lang w:val="id_ID" w:bidi="id_ID"/>
        </w:rPr>
      </w:r>
      <w:r>
        <w:rPr>
          <w:lang w:val="id_ID" w:bidi="id_ID"/>
        </w:rPr>
        <w:t>Malaikat Allah berkata, "Dengarkan, kamu hamil dan akan memiliki seorang anak." Kamu harus menamainya Ismael, yang berarti Allah mendengar, karena Allah telah mendengar penderitaanmu. Anakmu akan menjadi seperti keledai liar." Keledai liar hidup di padang pasir. Tidak seperti keledai yang digunakan oleh orang-orang, keledai ini sering kali bebas, belum dijinakkan, dan keras kepala.</w:t>
      </w:r>
    </w:p>
    <w:p>
      <w:pPr/>
      <w:r>
        <w:rPr>
          <w:lang w:val="id_ID" w:bidi="id_ID"/>
        </w:rPr>
      </w:r>
      <w:r>
        <w:rPr>
          <w:lang w:val="id_ID" w:bidi="id_ID"/>
        </w:rPr>
        <w:t xml:space="preserve">Secara berkelompok, lihatlah gambar seekor </w:t>
      </w:r>
      <w:r>
        <w:rPr>
          <w:b/>
          <w:lang w:val="id_ID" w:bidi="id_ID"/>
        </w:rPr>
        <w:t>keledai liar</w:t>
      </w:r>
      <w:r>
        <w:rPr>
          <w:lang w:val="id_ID" w:bidi="id_ID"/>
        </w:rPr>
        <w:t xml:space="preserve">. Diskusikan dalam kelompok: Apa yang kamu pikirkan tentang pernyataan bahwa Ismael akan seperti keledai liar? Apa pendapat Anda tentang Allah yang meramalkan kepribadian seseorang? Hentikan sebentar rekaman ini di sini. </w:t>
      </w:r>
    </w:p>
    <w:p>
      <w:pPr/>
      <w:r>
        <w:rPr>
          <w:lang w:val="id_ID" w:bidi="id_ID"/>
        </w:rPr>
      </w:r>
      <w:r>
        <w:rPr>
          <w:lang w:val="id_ID" w:bidi="id_ID"/>
        </w:rPr>
        <w:t>Malaikat itu melanjutkan, "Tangannya akan melawan semua orang, dan tangan semua orang akan melawannya." Ia akan hidup dalam permusuhan dengan semua saudaranya." Ungkapan "tangan seseorang melawan" orang lain adalah sebuah pepatah yang berarti mereka akan berkelahi dan saling bermusuhan.</w:t>
      </w:r>
    </w:p>
    <w:p>
      <w:pPr/>
      <w:r>
        <w:rPr>
          <w:lang w:val="id_ID" w:bidi="id_ID"/>
        </w:rPr>
      </w:r>
      <w:r>
        <w:rPr>
          <w:lang w:val="id_ID" w:bidi="id_ID"/>
        </w:rPr>
        <w:t>Hagar memberikan Allah, yang berbicara kepadanya, nama El Roi, yang berarti "Allah yang melihat," atau "Allah yang melihat saya." Hagar adalah satu-satunya orang dalam Perjanjian Lama yang memberikan nama kepada Allah.</w:t>
      </w:r>
    </w:p>
    <w:p>
      <w:pPr/>
      <w:r>
        <w:rPr>
          <w:lang w:val="id_ID" w:bidi="id_ID"/>
        </w:rPr>
      </w:r>
      <w:r>
        <w:rPr>
          <w:lang w:val="id_ID" w:bidi="id_ID"/>
        </w:rPr>
        <w:t>Hagar berpikir, "Apakah aku benar-benar telah melihat punggung Dia yang melihat aku?" Kata-kata asli yang digunakan dalam kisah ini sulit untuk dimengerti. Mungkin bunyinya adalah "Apakah saya benar-benar telah melihat dia yang melihat saya?" atau "Sekarang aku telah melihat Dia yang melihat aku!" atau "Apakah aku benar-benar melihat Allah dan hidup?"</w:t>
      </w:r>
    </w:p>
    <w:p>
      <w:pPr/>
      <w:r>
        <w:rPr>
          <w:lang w:val="id_ID" w:bidi="id_ID"/>
        </w:rPr>
      </w:r>
      <w:r>
        <w:rPr>
          <w:lang w:val="id_ID" w:bidi="id_ID"/>
        </w:rPr>
        <w:t>Itulah sebabnya mata air di dekat Hagar itu dinamai Beer Lahai Roi, yang berarti "sumur Allah yang hidup yang melihat." Mata air itu berada antara Kadesh dan Bered.</w:t>
      </w:r>
    </w:p>
    <w:p>
      <w:pPr/>
      <w:r>
        <w:rPr>
          <w:lang w:val="id_ID" w:bidi="id_ID"/>
        </w:rPr>
      </w:r>
      <w:r>
        <w:rPr>
          <w:lang w:val="id_ID" w:bidi="id_ID"/>
        </w:rPr>
        <w:t xml:space="preserve">Berhenti di sini dan, secara berkelompok, lihatlah </w:t>
      </w:r>
      <w:r>
        <w:rPr>
          <w:lang w:val="id_ID" w:bidi="id_ID"/>
        </w:rPr>
        <w:t>di mana mata air, Kades, dan Bered mungkin berada</w:t>
      </w:r>
      <w:r>
        <w:rPr>
          <w:lang w:val="id_ID" w:bidi="id_ID"/>
        </w:rPr>
        <w:t xml:space="preserve"> pada peta. Hentikan sebentar rekaman ini di sini. </w:t>
      </w:r>
    </w:p>
    <w:p>
      <w:pPr/>
      <w:r>
        <w:rPr>
          <w:lang w:val="id_ID" w:bidi="id_ID"/>
        </w:rPr>
      </w:r>
      <w:r>
        <w:rPr>
          <w:lang w:val="id_ID" w:bidi="id_ID"/>
        </w:rPr>
        <w:t>Jadi Hagar melahirkan seorang anak untuk Abram, dan Abram menamai anak yang dilahirkan Hagar itu Ismael. Tindakan Abram menamai Ismael menunjukkan bahwa Ismael sepenuhnya dianggap sebagai anak Abram. Hal itu juga menunjukkan bahwa Abram mendengarkan dan menghormati apa yang dikatakan Hagar kepadanya tentang apa yang terjadi ketika ia melarikan diri. Abram menaati Allah dengan menamai anak Hagar Ismael. Abram berusia 86 tahun ketika Hagar melahirkan Ismael baginya.</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16:1–16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Adegan pertama:</w:t>
      </w:r>
      <w:r>
        <w:rPr>
          <w:lang w:val="id_ID" w:bidi="id_ID"/>
        </w:rPr>
        <w:t xml:space="preserve"> Sarai, istri Abram, belum mempunyai anak baginya. Tetapi ia memiliki seorang budak Mesir bernama Hagar. Jadi Sarai memberikan hambanya Hagar kepada Abram supaya ia bisa memperoleh anak melalui dia. Tetapi Hagar mulai memperlakukan Sarai dengan buruk. Sarai menganiaya Hagar, dan Hagar melarikan diri.</w:t>
      </w:r>
    </w:p>
    <w:p>
      <w:pPr/>
      <w:r>
        <w:rPr>
          <w:lang w:val="id_ID" w:bidi="id_ID"/>
        </w:rPr>
      </w:r>
      <w:r>
        <w:rPr>
          <w:b/>
          <w:lang w:val="id_ID" w:bidi="id_ID"/>
        </w:rPr>
        <w:t>Adegan kedua:</w:t>
      </w:r>
      <w:r>
        <w:rPr>
          <w:lang w:val="id_ID" w:bidi="id_ID"/>
        </w:rPr>
        <w:t xml:space="preserve"> Malaikat Tuhan datang kepada Hagar di dekat sebuah mata air di padang pasir, di jalan yang menuju ke Syur. Tuhan mendengar penderitaan Hagar, dan Dia menjanjikan Hagar seorang anak yang akan seperti keledai liar.</w:t>
      </w:r>
    </w:p>
    <w:p>
      <w:pPr/>
      <w:r>
        <w:rPr>
          <w:lang w:val="id_ID" w:bidi="id_ID"/>
        </w:rPr>
      </w:r>
      <w:r>
        <w:rPr>
          <w:b/>
          <w:lang w:val="id_ID" w:bidi="id_ID"/>
        </w:rPr>
        <w:t>Adegan ketiga:</w:t>
      </w:r>
      <w:r>
        <w:rPr>
          <w:lang w:val="id_ID" w:bidi="id_ID"/>
        </w:rPr>
        <w:t xml:space="preserve"> Jadi Hagar memberikan nama kepada Tuhan, "Allah yang melihat aku," karena ia berpikir, "Apakah aku benar-benar melihat Dia yang telah melihat aku?" Itulah sebabnya sumur yang berada di dekatnya itu kemudian disebut Beer Lahai Roi, yang berarti "sumur Dia Yang Hidup, yang melihat aku."</w:t>
      </w:r>
    </w:p>
    <w:p>
      <w:pPr/>
      <w:r>
        <w:rPr>
          <w:lang w:val="id_ID" w:bidi="id_ID"/>
        </w:rPr>
      </w:r>
      <w:r>
        <w:rPr>
          <w:b/>
          <w:lang w:val="id_ID" w:bidi="id_ID"/>
        </w:rPr>
        <w:t>Adegan keempat:</w:t>
      </w:r>
      <w:r>
        <w:rPr>
          <w:lang w:val="id_ID" w:bidi="id_ID"/>
        </w:rPr>
        <w:t xml:space="preserve"> Jadi Hagar melahirkan seorang anak untuk Abram, dan Abram menamainya Ismael. Abram berusia 86 tahun ketika Ismael lahir.</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Hagar</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Ismael (yang disebutkan)</w:t>
      </w:r>
    </w:p>
    <w:p>
      <w:pPr/>
      <w:r>
        <w:rPr>
          <w:lang w:val="id_ID" w:bidi="id_ID"/>
        </w:rPr>
      </w:r>
      <w:r>
        <w:rPr>
          <w:lang w:val="id_ID" w:bidi="id_ID"/>
        </w:rPr>
        <w:t>Secara berkelompok, perhatikan bagian-bagian dari latar belakang bagian.</w:t>
      </w:r>
    </w:p>
    <w:p>
      <w:pPr/>
      <w:r>
        <w:rPr>
          <w:lang w:val="id_ID" w:bidi="id_ID"/>
        </w:rPr>
      </w:r>
      <w:r>
        <w:rPr>
          <w:lang w:val="id_ID" w:bidi="id_ID"/>
        </w:rPr>
        <w:t>Memvisualisasikan bagaimana adegan pertama membangun cerita tersebut. Kamu mungkin ingin mengatur ulang adegan pertama. Sekitar 10 tahun setelah Allah membuat perjanjian dengan Abram, Sarai berbicara terus terang kepada Abram suatu hari. Jadi Sarai berkata kepada Abram, "Dengarkan." Ini adalah kata yang berarti bahwa apa yang akan dikatakan Sarai berikutnya itu penting.</w:t>
      </w:r>
    </w:p>
    <w:p>
      <w:pPr/>
      <w:r>
        <w:rPr>
          <w:lang w:val="id_ID" w:bidi="id_ID"/>
        </w:rPr>
      </w:r>
      <w:r>
        <w:rPr>
          <w:lang w:val="id_ID" w:bidi="id_ID"/>
        </w:rPr>
        <w:t xml:space="preserve">Diskusikan dalam kelompok: Dalam budaya Anda, bagaimana Anda memberi tahu seseorang bahwa apa yang akan Anda katakan sangat penting bagi Anda dan Anda ingin mereka memperhatikan? Hentikan sebentar rekaman ini di sini. </w:t>
      </w:r>
    </w:p>
    <w:p>
      <w:pPr/>
      <w:r>
        <w:rPr>
          <w:lang w:val="id_ID" w:bidi="id_ID"/>
        </w:rPr>
      </w:r>
      <w:r>
        <w:rPr>
          <w:lang w:val="id_ID" w:bidi="id_ID"/>
        </w:rPr>
        <w:t>Ia berkata, "Aku tidak tahu janji apa yang menurutmu telah Allah berikan kepadamu, tetapi Dia telah mencegah aku untuk memberimu satu pun anak!" Tidurlah bersama budakku Hagar. "Mungkin saya dapat membina keluarga bersamanya." Dan Abram setuju dengan rencana Sarai.</w:t>
      </w:r>
    </w:p>
    <w:p>
      <w:pPr/>
      <w:r>
        <w:rPr>
          <w:lang w:val="id_ID" w:bidi="id_ID"/>
        </w:rPr>
      </w:r>
      <w:r>
        <w:rPr>
          <w:lang w:val="id_ID" w:bidi="id_ID"/>
        </w:rPr>
        <w:t>Dalam adegan kedua, visualisasikan interaksi antara tiga karakter yang berbeda: Sarai, Abram, dan Hagar. Sarai memberikan Abram budaknya Hagar sebagai istri lainnya. Abram tidur dengan Hagar, dan Hagar hamil. Ketika Hagar menyadari bahwa ia sedang hamil, ia melihat Sarai dengan penghinaan, atau kebencian. Sarai berkata kepada Abram, "Ini semua adalah kesalahanmu!" Aku tahu aku memberikan Hagar kepadamu, tetapi biarlah Tuhan menjadi hakim siapa yang benar, engkau atau aku!"</w:t>
      </w:r>
    </w:p>
    <w:p>
      <w:pPr/>
      <w:r>
        <w:rPr>
          <w:lang w:val="id_ID" w:bidi="id_ID"/>
        </w:rPr>
      </w:r>
      <w:r>
        <w:rPr>
          <w:lang w:val="id_ID" w:bidi="id_ID"/>
        </w:rPr>
        <w:t>Abram menjawab, "Dengarkan, Hagar adalah budakmu. Lakukan apa pun yang kamu mau kepadanya."</w:t>
      </w:r>
    </w:p>
    <w:p>
      <w:pPr/>
      <w:r>
        <w:rPr>
          <w:lang w:val="id_ID" w:bidi="id_ID"/>
        </w:rPr>
      </w:r>
      <w:r>
        <w:rPr>
          <w:lang w:val="id_ID" w:bidi="id_ID"/>
        </w:rPr>
        <w:t>Jadi Sarai memperlakukan Hagar dengan kasar, dan Hagar melarikan diri.</w:t>
      </w:r>
    </w:p>
    <w:p>
      <w:pPr/>
      <w:r>
        <w:rPr>
          <w:lang w:val="id_ID" w:bidi="id_ID"/>
        </w:rPr>
      </w:r>
      <w:r>
        <w:rPr>
          <w:lang w:val="id_ID" w:bidi="id_ID"/>
        </w:rPr>
        <w:t>Adegan ketiga terjadi di padang gurun, di jalan menuju Syur, di dekat sebuah mata air. Mata air adalah sumber air tawar di atas tanah. Mata air ini mungkin berada di dekat Mesir.</w:t>
      </w:r>
    </w:p>
    <w:p>
      <w:pPr/>
      <w:r>
        <w:rPr>
          <w:lang w:val="id_ID" w:bidi="id_ID"/>
        </w:rPr>
      </w:r>
      <w:r>
        <w:rPr>
          <w:lang w:val="id_ID" w:bidi="id_ID"/>
        </w:rPr>
        <w:t xml:space="preserve">Berhenti di sini dan, secara berkelompok, lihatlah </w:t>
      </w:r>
      <w:r>
        <w:rPr>
          <w:lang w:val="id_ID" w:bidi="id_ID"/>
        </w:rPr>
        <w:t>lokasi yang mungkin menjadi jalan menuju Syur dan mata air tersebut</w:t>
      </w:r>
      <w:r>
        <w:rPr>
          <w:lang w:val="id_ID" w:bidi="id_ID"/>
        </w:rPr>
        <w:t xml:space="preserve"> pada peta. Hentikan sebentar rekaman ini di sini. </w:t>
      </w:r>
    </w:p>
    <w:p>
      <w:pPr/>
      <w:r>
        <w:rPr>
          <w:lang w:val="id_ID" w:bidi="id_ID"/>
        </w:rPr>
      </w:r>
      <w:r>
        <w:rPr>
          <w:lang w:val="id_ID" w:bidi="id_ID"/>
        </w:rPr>
        <w:t>Malaikat Allah menemukan Hagar dan berkata, "Hagar, budak Sarai, dari mana kamu datang dan ke mana kamu pergi?"</w:t>
      </w:r>
    </w:p>
    <w:p>
      <w:pPr/>
      <w:r>
        <w:rPr>
          <w:lang w:val="id_ID" w:bidi="id_ID"/>
        </w:rPr>
      </w:r>
      <w:r>
        <w:rPr>
          <w:lang w:val="id_ID" w:bidi="id_ID"/>
        </w:rPr>
        <w:t>Hagar menjawab, "Aku melarikan diri dari nyonyaku, Sarai."</w:t>
      </w:r>
    </w:p>
    <w:p>
      <w:pPr/>
      <w:r>
        <w:rPr>
          <w:lang w:val="id_ID" w:bidi="id_ID"/>
        </w:rPr>
      </w:r>
      <w:r>
        <w:rPr>
          <w:lang w:val="id_ID" w:bidi="id_ID"/>
        </w:rPr>
        <w:t>Ketika malaikat Allah berbicara kepada Hagar, kisah itu mengulangi "malaikat Allah berkata" tiga kali. Ini menunjukkan bahwa malaikat Allah mengatakan tiga hal yang berbeda kepada Hagar. Malaikat Allah pertama-tama menyuruh Hagar untuk kembali kepada Sarai, kemudian malaikat itu menjanjikan banyak keturunan kepada Hagar, dan akhirnya malaikat Allah memberitahu Hagar akan seperti apa anaknya nanti.</w:t>
      </w:r>
    </w:p>
    <w:p>
      <w:pPr/>
      <w:r>
        <w:rPr>
          <w:lang w:val="id_ID" w:bidi="id_ID"/>
        </w:rPr>
      </w:r>
      <w:r>
        <w:rPr>
          <w:lang w:val="id_ID" w:bidi="id_ID"/>
        </w:rPr>
        <w:t>Malaikat itu berkata, "Kembalilah kepada nyonyamu, dan tunduklah kepadanya."</w:t>
      </w:r>
    </w:p>
    <w:p>
      <w:pPr/>
      <w:r>
        <w:rPr>
          <w:lang w:val="id_ID" w:bidi="id_ID"/>
        </w:rPr>
      </w:r>
      <w:r>
        <w:rPr>
          <w:lang w:val="id_ID" w:bidi="id_ID"/>
        </w:rPr>
        <w:t>Malaikat itu berkata, "Aku akan memberikan kepadamu lebih banyak keturunan daripada yang dapat kamu hitung."</w:t>
      </w:r>
    </w:p>
    <w:p>
      <w:pPr/>
      <w:r>
        <w:rPr>
          <w:lang w:val="id_ID" w:bidi="id_ID"/>
        </w:rPr>
      </w:r>
      <w:r>
        <w:rPr>
          <w:lang w:val="id_ID" w:bidi="id_ID"/>
        </w:rPr>
        <w:t>Malaikat itu berkata, "Kamu hamil, dan akan melahirkan seorang anak. Kamu harus menamainya Ismael, yang berarti 'Allah mendengar,' karena Allah telah mendengar penderitaanmu. Anakmu akan menjadi seperti keledai liar." Dia akan bermusuhan dengan semua orang, dan semua orang akan memusuhinya. Dia akan hidup dalam konflik dengan kerabatnya." Hal terakhir yang dikatakan malaikat Allah ini adalah ayat puisi.</w:t>
      </w:r>
    </w:p>
    <w:p>
      <w:pPr/>
      <w:r>
        <w:rPr>
          <w:lang w:val="id_ID" w:bidi="id_ID"/>
        </w:rPr>
      </w:r>
      <w:r>
        <w:rPr>
          <w:lang w:val="id_ID" w:bidi="id_ID"/>
        </w:rPr>
        <w:t xml:space="preserve">Berhenti di sini dan lihatlah gambar seekor </w:t>
      </w:r>
      <w:r>
        <w:rPr>
          <w:b/>
          <w:lang w:val="id_ID" w:bidi="id_ID"/>
        </w:rPr>
        <w:t>keledai liar</w:t>
      </w:r>
      <w:r>
        <w:rPr>
          <w:lang w:val="id_ID" w:bidi="id_ID"/>
        </w:rPr>
        <w:t xml:space="preserve"> sebagai satu kelompok. Diskusikan dalam kelompok: Bentuk-bentuk puisi apa saja yang dimiliki komunitas Anda? Bagaimana Anda menyajikan apa yang dikatakan malaikat itu dalam bentuk puitis? Hentikan sebentar rekaman ini di sini. </w:t>
      </w:r>
    </w:p>
    <w:p>
      <w:pPr/>
      <w:r>
        <w:rPr>
          <w:lang w:val="id_ID" w:bidi="id_ID"/>
        </w:rPr>
      </w:r>
      <w:r>
        <w:rPr>
          <w:lang w:val="id_ID" w:bidi="id_ID"/>
        </w:rPr>
        <w:t>Memvisualisasikan tanggapan Hagar dalam adegan keempat. Hagar memberikan nama kepada Allah, "Allah yang melihat aku," karena ia berkata kepada dirinya sendiri, "Aku telah melihat Allah yang telah melihat aku!" Itulah sebabnya mata air itu kemudian dinamai Beer Lahai Roi yang berarti "sumur Allah yang hidup yang melihat." Letaknya di antara Kadesh dan Bered.</w:t>
      </w:r>
    </w:p>
    <w:p>
      <w:pPr/>
      <w:r>
        <w:rPr>
          <w:lang w:val="id_ID" w:bidi="id_ID"/>
        </w:rPr>
      </w:r>
      <w:r>
        <w:rPr>
          <w:lang w:val="id_ID" w:bidi="id_ID"/>
        </w:rPr>
        <w:t xml:space="preserve">Tunjukkan kepada tim </w:t>
      </w:r>
      <w:r>
        <w:rPr>
          <w:lang w:val="id_ID" w:bidi="id_ID"/>
        </w:rPr>
        <w:t>di mana pegas ini mungkin berada</w:t>
      </w:r>
      <w:r>
        <w:rPr>
          <w:lang w:val="id_ID" w:bidi="id_ID"/>
        </w:rPr>
        <w:t xml:space="preserve"> pada peta.</w:t>
      </w:r>
    </w:p>
    <w:p>
      <w:pPr/>
      <w:r>
        <w:rPr>
          <w:lang w:val="id_ID" w:bidi="id_ID"/>
        </w:rPr>
      </w:r>
      <w:r>
        <w:rPr>
          <w:lang w:val="id_ID" w:bidi="id_ID"/>
        </w:rPr>
        <w:t>Visualisasikan kesimpulan dalam adegan kelima. Hagar kembali, dan memiliki seorang anak bagi Abram. Abram menamai anak laki-laki itu Ismael. Abram memiliki Ismael ketika ia berusia 86 tahun.</w:t>
      </w:r>
    </w:p>
    <w:p>
      <w:pPr/>
      <w:r>
        <w:rPr>
          <w:lang w:val="id_ID" w:bidi="id_ID"/>
        </w:rPr>
      </w:r>
      <w:r>
        <w:rPr>
          <w:lang w:val="id_ID" w:bidi="id_ID"/>
        </w:rPr>
        <w:t xml:space="preserve">Sekarang, kelompok harus membuat papan cerita, atau menggunakan benda-benda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16:1–16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Nats ini memiliki empat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Sarai</w:t>
      </w:r>
    </w:p>
    <w:p>
      <w:pPr>
        <w:pStyle w:val="ListBullet"/>
        <w:spacing w:line="240" w:lineRule="auto"/>
        <w:ind w:left="720"/>
      </w:pPr>
      <w:r>
        <w:rPr>
          <w:lang w:val="id_ID" w:bidi="id_ID"/>
        </w:rPr>
      </w:r>
      <w:r>
        <w:rPr>
          <w:lang w:val="id_ID" w:bidi="id_ID"/>
        </w:rPr>
        <w:t>Abram</w:t>
      </w:r>
    </w:p>
    <w:p>
      <w:pPr>
        <w:pStyle w:val="ListBullet"/>
        <w:spacing w:line="240" w:lineRule="auto"/>
        <w:ind w:left="720"/>
      </w:pPr>
      <w:r>
        <w:rPr>
          <w:lang w:val="id_ID" w:bidi="id_ID"/>
        </w:rPr>
      </w:r>
      <w:r>
        <w:rPr>
          <w:lang w:val="id_ID" w:bidi="id_ID"/>
        </w:rPr>
        <w:t>Hagar</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Ismael (yang disebutkan)</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Sarai, istri Abram, belum melahirkan anak bagi Abram. Tetapi Sarai memiliki seorang budak Mesir bernama Hagar. Jadi Sarai berkata kepada Abram, "Dengarkan, Allah telah mencegah saya untuk memiliki anak-anak. Pergilah kepada hamba saya. Mungkin saya dapat membina keluarga melalui dia."</w:t>
      </w:r>
    </w:p>
    <w:p>
      <w:pPr/>
      <w:r>
        <w:rPr>
          <w:lang w:val="id_ID" w:bidi="id_ID"/>
        </w:rPr>
      </w:r>
      <w:r>
        <w:rPr>
          <w:lang w:val="id_ID" w:bidi="id_ID"/>
        </w:rPr>
        <w:t>Hentikan adegannya: Tanyakan kepada aktor yang memerankan Sarai, "Apa yang sedang Anda rasakan atau pikirkan?" Anda mungkin mendengar hal-hal seperti, "Saya malu karena saya belum memiliki anak," atau "Saya merasa tidak memiliki pilihan lain selain memberikan hamba saya kepada Abram," atau "Mungkin inilah yang dimaksudkan Allah ketika Dia berfirman bahwa Dia akan memberikan banyak keturunan kepada Abram," atau "Saya putus asa." Mulai kembali adegannya.</w:t>
      </w:r>
    </w:p>
    <w:p>
      <w:pPr/>
      <w:r>
        <w:rPr>
          <w:lang w:val="id_ID" w:bidi="id_ID"/>
        </w:rPr>
      </w:r>
      <w:r>
        <w:rPr>
          <w:lang w:val="id_ID" w:bidi="id_ID"/>
        </w:rPr>
        <w:t>Abram setuju dengan rencana Sarai. Jadi Sarai memberikan budak Mesirnya, Hagar, kepada Abram sebagai istri lainnya. Abram pergi kepada Hagar, dan ia hamil. Tetapi ketika Hagar melihat ia hamil, ia mulai memandang rendah Sarai.</w:t>
      </w:r>
    </w:p>
    <w:p>
      <w:pPr/>
      <w:r>
        <w:rPr>
          <w:lang w:val="id_ID" w:bidi="id_ID"/>
        </w:rPr>
      </w:r>
      <w:r>
        <w:rPr>
          <w:lang w:val="id_ID" w:bidi="id_ID"/>
        </w:rPr>
        <w:t>Hentikan adegannya: Tanyakan kepada aktor yang memerankan Sarai, "Apa yang sedang Anda rasakan atau pikirkan?" Anda mungkin mendengar hal-hal seperti, "Saya marah karena cara Hagar memperlakukan saya," atau "Saya merasa terhina karena cara Hagar memperlakukan saya." Tanyakan kepada aktor yang memerankan Hagar, "Apa yang kamu rasakan atau pikirkan?" Anda mungkin mendengar hal-hal seperti, "Saya bangga hamil," atau "Sarai tampaknya kurang penting bagi saya sekarang karena saya hamil dan ia tidak," atau "Saya marah kepada Sarai." Mulai kembali adegannya.</w:t>
      </w:r>
    </w:p>
    <w:p>
      <w:pPr/>
      <w:r>
        <w:rPr>
          <w:lang w:val="id_ID" w:bidi="id_ID"/>
        </w:rPr>
      </w:r>
      <w:r>
        <w:rPr>
          <w:lang w:val="id_ID" w:bidi="id_ID"/>
        </w:rPr>
        <w:t>Sarai berkata kepada Abram, "Ini semua adalah kesalahanmu!" Aku memberikan Hagar kepadamu, tetapi sekarang karena ia hamil, ia menganggap rendah aku! "Semoga Allah menghakimi siapa yang bersalah—engkau atau aku!"</w:t>
      </w:r>
    </w:p>
    <w:p>
      <w:pPr/>
      <w:r>
        <w:rPr>
          <w:lang w:val="id_ID" w:bidi="id_ID"/>
        </w:rPr>
      </w:r>
      <w:r>
        <w:rPr>
          <w:lang w:val="id_ID" w:bidi="id_ID"/>
        </w:rPr>
        <w:t>Abram menjawab, "Dengarkan, ia adalah budakmu." Lakukan apa pun yang kamu mau dengannya."</w:t>
      </w:r>
    </w:p>
    <w:p>
      <w:pPr/>
      <w:r>
        <w:rPr>
          <w:lang w:val="id_ID" w:bidi="id_ID"/>
        </w:rPr>
      </w:r>
      <w:r>
        <w:rPr>
          <w:lang w:val="id_ID" w:bidi="id_ID"/>
        </w:rPr>
        <w:t>Hentikan adegannya: Tanyakan kepada aktris yang memerankan Sarai, "Apa yang sedang Anda rasakan atau pikirkan?" Anda mungkin mendengar hal-hal seperti, "Saya marah karena Abram, kepala rumah tangga, belum memperbaiki ini," atau "Saya merasa terancam oleh Hagar," atau "Saya masih tetap majikan Hagar meskipun ia hamil, jadi saya marah karena ia memperlakukan saya secara merendahkan." Tanyakan kepada aktor yang memerankan Abram, "Apa yang sedang kamu rasakan atau pikirkan?" Anda mungkin mendengar hal-hal seperti, "Saya hanya ingin ada ketenangan di rumah saya," atau "Saya tidak ingin bertanggung jawab atas hal ini." Mulai kembali adegannya.</w:t>
      </w:r>
    </w:p>
    <w:p>
      <w:pPr/>
      <w:r>
        <w:rPr>
          <w:lang w:val="id_ID" w:bidi="id_ID"/>
        </w:rPr>
      </w:r>
      <w:r>
        <w:rPr>
          <w:lang w:val="id_ID" w:bidi="id_ID"/>
        </w:rPr>
        <w:t>Sarai mulai memperlakukan Hagar dengan kasar, sehingga Hagar melarikan diri.</w:t>
      </w:r>
    </w:p>
    <w:p>
      <w:pPr/>
      <w:r>
        <w:rPr>
          <w:lang w:val="id_ID" w:bidi="id_ID"/>
        </w:rPr>
      </w:r>
      <w:r>
        <w:rPr>
          <w:lang w:val="id_ID" w:bidi="id_ID"/>
        </w:rPr>
        <w:t>Malaikat Allah datang kepada Hagar di sebuah mata air. Malaikat itu berkata, "Hagar, budak Sarai, dari mana kamu datang dan ke mana kamu pergi?"</w:t>
      </w:r>
    </w:p>
    <w:p>
      <w:pPr/>
      <w:r>
        <w:rPr>
          <w:lang w:val="id_ID" w:bidi="id_ID"/>
        </w:rPr>
      </w:r>
      <w:r>
        <w:rPr>
          <w:lang w:val="id_ID" w:bidi="id_ID"/>
        </w:rPr>
        <w:t>Hentikan adegannya: Tanyakan kepada aktor yang memerankan malaikat Allah, "Apa yang sedang Anda rasakan atau pikirkan?" Anda mungkin mendengar hal-hal seperti, "Saya akan menceritakan sesuatu yang penting kepada Hagar," atau "Saya mencari Hagar dengan alasan tertentu." Mulai kembali adegannya.</w:t>
      </w:r>
    </w:p>
    <w:p>
      <w:pPr/>
      <w:r>
        <w:rPr>
          <w:lang w:val="id_ID" w:bidi="id_ID"/>
        </w:rPr>
      </w:r>
      <w:r>
        <w:rPr>
          <w:lang w:val="id_ID" w:bidi="id_ID"/>
        </w:rPr>
        <w:t>Hagar menjawab, "Aku melarikan diri dari nyonyaku, Sarai."</w:t>
      </w:r>
    </w:p>
    <w:p>
      <w:pPr/>
      <w:r>
        <w:rPr>
          <w:lang w:val="id_ID" w:bidi="id_ID"/>
        </w:rPr>
      </w:r>
      <w:r>
        <w:rPr>
          <w:lang w:val="id_ID" w:bidi="id_ID"/>
        </w:rPr>
        <w:t>Malaikat itu berkata, "Kembalilah kepada nyonya Anda, dan jadilah budaknya."</w:t>
      </w:r>
    </w:p>
    <w:p>
      <w:pPr/>
      <w:r>
        <w:rPr>
          <w:lang w:val="id_ID" w:bidi="id_ID"/>
        </w:rPr>
      </w:r>
      <w:r>
        <w:rPr>
          <w:lang w:val="id_ID" w:bidi="id_ID"/>
        </w:rPr>
        <w:t>Hentikan adegannya: Tanyakan kepada aktor yang memerankan Hagar, "Apa yang sedang Anda rasakan atau pikirkan?" Anda mungkin mendengar hal-hal seperti, "Aku takut akan apa yang akan terjadi jika aku kembali kepada Sarai," atau "Aku kagum karena malaikat Allah tahu namaku dan tahu siapa aku." Mulai kembali adegannya.</w:t>
      </w:r>
    </w:p>
    <w:p>
      <w:pPr/>
      <w:r>
        <w:rPr>
          <w:lang w:val="id_ID" w:bidi="id_ID"/>
        </w:rPr>
      </w:r>
      <w:r>
        <w:rPr>
          <w:lang w:val="id_ID" w:bidi="id_ID"/>
        </w:rPr>
        <w:t>Kemudian malaikat itu berkata, "Aku akan memberikan kepadamu lebih banyak keturunan daripada yang dapat kamu hitung."</w:t>
      </w:r>
    </w:p>
    <w:p>
      <w:pPr/>
      <w:r>
        <w:rPr>
          <w:lang w:val="id_ID" w:bidi="id_ID"/>
        </w:rPr>
      </w:r>
      <w:r>
        <w:rPr>
          <w:lang w:val="id_ID" w:bidi="id_ID"/>
        </w:rPr>
        <w:t>Akhirnya malaikat itu berkata, "Kamu hamil dan akan melahirkan seorang anak. Engkau harus menamainya Ismael, yang berarti 'Allah mendengar,' karena Allah telah mendengar penderitaanmu. Anak laki-lakimu akan seperti binatang yang bebas dan liar. Dia akan memusuhi semua orang, dan semua orang akan memusuhinya. Dia akan hidup dalam konflik dengan kerabatnya."</w:t>
      </w:r>
    </w:p>
    <w:p>
      <w:pPr/>
      <w:r>
        <w:rPr>
          <w:lang w:val="id_ID" w:bidi="id_ID"/>
        </w:rPr>
      </w:r>
      <w:r>
        <w:rPr>
          <w:lang w:val="id_ID" w:bidi="id_ID"/>
        </w:rPr>
        <w:t>Hagar menamai Allah El Roi, yang berarti "Allah yang melihat saya." Ia berkata kepada dirinya sendiri, "Saya telah melihat Allah yang melihat saya."</w:t>
      </w:r>
    </w:p>
    <w:p>
      <w:pPr/>
      <w:r>
        <w:rPr>
          <w:lang w:val="id_ID" w:bidi="id_ID"/>
        </w:rPr>
      </w:r>
      <w:r>
        <w:rPr>
          <w:lang w:val="id_ID" w:bidi="id_ID"/>
        </w:rPr>
        <w:t>Selesaikan tindakan tersebut. Tanyakan kepada aktor yang memerankan Hagar, "Apa yang kamu rasakan atau pikirkan?" Anda mungkin mendengar hal-hal seperti, "Saya tidak percaya bahwa saya hidup setelah melihat Allah," atau "Saya terharu, karena Allah telah berbicara kepada saya," atau "Saya kagum bahwa Allah memperhatikan saya."</w:t>
      </w:r>
      <w:r>
        <w:rPr>
          <w:lang w:val="id_ID" w:bidi="id_ID"/>
        </w:rPr>
      </w:r>
    </w:p>
    <w:p>
      <w:pPr>
        <w:pStyle w:val="Heading3"/>
      </w:pPr>
      <w:r>
        <w:rPr>
          <w:lang w:val="id_ID" w:bidi="id_ID"/>
        </w:rPr>
        <w:t>Melengkapi yang Kurang</w:t>
      </w:r>
    </w:p>
    <w:p>
      <w:pPr/>
      <w:r>
        <w:rPr>
          <w:lang w:val="id_ID" w:bidi="id_ID"/>
        </w:rPr>
      </w:r>
      <w:r>
        <w:rPr>
          <w:lang w:val="id_ID" w:bidi="id_ID"/>
        </w:rPr>
        <w:t>Dengarkan teks ini satu kali dalam versi yang paling mudah dipahami.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Nama pribadi untuk Allah, </w:t>
      </w:r>
      <w:r>
        <w:rPr>
          <w:b/>
          <w:lang w:val="id_ID" w:bidi="id_ID"/>
        </w:rPr>
        <w:t>Tuhan</w:t>
      </w:r>
      <w:r>
        <w:rPr>
          <w:lang w:val="id_ID" w:bidi="id_ID"/>
        </w:rPr>
        <w:t xml:space="preserve">, digunakan di sebagian besar perikop ini. Gunakan nama yang sama untuk TUHAN seperti yang Anda gunakan pada perikop sebelumnya, dan lihat Daftar Kata Utama untuk informasi lebih lanjut tentang </w:t>
      </w:r>
      <w:r>
        <w:rPr>
          <w:lang w:val="id_ID" w:bidi="id_ID"/>
        </w:rPr>
        <w:t>TUHAN</w:t>
      </w:r>
      <w:r>
        <w:rPr>
          <w:lang w:val="id_ID" w:bidi="id_ID"/>
        </w:rPr>
        <w:t>.</w:t>
      </w:r>
    </w:p>
    <w:p>
      <w:pPr/>
      <w:r>
        <w:rPr>
          <w:lang w:val="id_ID" w:bidi="id_ID"/>
        </w:rPr>
      </w:r>
      <w:r>
        <w:rPr>
          <w:lang w:val="id_ID" w:bidi="id_ID"/>
        </w:rPr>
        <w:t xml:space="preserve">Sarai, istri Abram, belum melahirkan anak untuk Abram. Tetapi ia memiliki seorang </w:t>
      </w:r>
      <w:r>
        <w:rPr>
          <w:b/>
          <w:lang w:val="id_ID" w:bidi="id_ID"/>
        </w:rPr>
        <w:t>budak</w:t>
      </w:r>
      <w:r>
        <w:rPr>
          <w:lang w:val="id_ID" w:bidi="id_ID"/>
        </w:rPr>
        <w:t xml:space="preserve"> Mesir bernama Hagar. Budak adalah orang yang dimiliki oleh orang lain. Kata yang digunakan untuk budak di sini merujuk pada hamba pribadi seseorang. Carilah kata untuk </w:t>
      </w:r>
      <w:r>
        <w:rPr>
          <w:lang w:val="id_ID" w:bidi="id_ID"/>
        </w:rPr>
        <w:t>budak</w:t>
      </w:r>
      <w:r>
        <w:rPr>
          <w:lang w:val="id_ID" w:bidi="id_ID"/>
        </w:rPr>
        <w:t xml:space="preserve"> dalam glosarium dan gunakan kata yang sama di sini seperti yang Anda gunakan pada kisah-kisah sebelumnya.</w:t>
      </w:r>
    </w:p>
    <w:p>
      <w:pPr/>
      <w:r>
        <w:rPr>
          <w:lang w:val="id_ID" w:bidi="id_ID"/>
        </w:rPr>
      </w:r>
      <w:r>
        <w:rPr>
          <w:lang w:val="id_ID" w:bidi="id_ID"/>
        </w:rPr>
        <w:t xml:space="preserve">Ketika Hagar melihat bahwa ia sedang hamil, ia mulai memandang rendah nyonyanya. Jadi Sarai berkata kepada Abram, "Ini semua adalah kesalahanmu!" Aku tahu aku memberikan budakku </w:t>
      </w:r>
      <w:r>
        <w:rPr>
          <w:b/>
          <w:lang w:val="id_ID" w:bidi="id_ID"/>
        </w:rPr>
        <w:t>ke dalam pelukanmu</w:t>
      </w:r>
      <w:r>
        <w:rPr>
          <w:lang w:val="id_ID" w:bidi="id_ID"/>
        </w:rPr>
        <w:t xml:space="preserve">." Frasa yang digunakan Sarai di sini, </w:t>
      </w:r>
      <w:r>
        <w:rPr>
          <w:b/>
          <w:lang w:val="id_ID" w:bidi="id_ID"/>
        </w:rPr>
        <w:t>ke pelukanmu,</w:t>
      </w:r>
      <w:r>
        <w:rPr>
          <w:lang w:val="id_ID" w:bidi="id_ID"/>
        </w:rPr>
        <w:t xml:space="preserve"> merujuk pada fakta bahwa Sarai memberikan Hagar kepada Abram khusus agar Abram membuat Hagar hamil.</w:t>
      </w:r>
    </w:p>
    <w:p>
      <w:pPr/>
      <w:r>
        <w:rPr>
          <w:lang w:val="id_ID" w:bidi="id_ID"/>
        </w:rPr>
      </w:r>
      <w:r>
        <w:rPr>
          <w:lang w:val="id_ID" w:bidi="id_ID"/>
        </w:rPr>
        <w:t xml:space="preserve">Ketika Sarai mulai menganiaya Hagar, Hagar melarikan diri. </w:t>
      </w:r>
      <w:r>
        <w:rPr>
          <w:b/>
          <w:lang w:val="id_ID" w:bidi="id_ID"/>
        </w:rPr>
        <w:t>Malaikat Tuhan</w:t>
      </w:r>
      <w:r>
        <w:rPr>
          <w:lang w:val="id_ID" w:bidi="id_ID"/>
        </w:rPr>
        <w:t xml:space="preserve"> datang kepada Hagar di samping sebuah mata air di padang gurun di jalan menuju Syur. Seorang malaikat adalah makhluk supernatural yang merupakan utusan dari Allah. Malaikat menampakkan diri kepada manusia dalam bentuk manusia, dan mereka sering datang dengan pesan tertentu atau untuk melakukan tugas tertentu. Namun, di sini, malaikat Tuhan memiliki makna yang berbeda. Kata malaikat dikombinasikan dengan nama pribadi Allah, Tuhan. Malaikat Tuhan, atau malaikat Tuhan, mungkin merujuk kepada kehadiran Allah yang muncul dalam bentuk manusia. Itu mungkin merujuk kepada seorang malaikat yang mewakili Allah.</w:t>
      </w:r>
    </w:p>
    <w:p>
      <w:pPr/>
      <w:r>
        <w:rPr>
          <w:lang w:val="id_ID" w:bidi="id_ID"/>
        </w:rPr>
      </w:r>
      <w:r>
        <w:rPr>
          <w:lang w:val="id_ID" w:bidi="id_ID"/>
        </w:rPr>
        <w:t xml:space="preserve">Berhenti di sini dan carilah </w:t>
      </w:r>
      <w:r>
        <w:rPr>
          <w:lang w:val="id_ID" w:bidi="id_ID"/>
        </w:rPr>
        <w:t>malaikat Tuhan</w:t>
      </w:r>
      <w:r>
        <w:rPr>
          <w:lang w:val="id_ID" w:bidi="id_ID"/>
        </w:rPr>
        <w:t xml:space="preserve"> dalam Glosarium Utama dan gunakan kata atau frasa yang sama untuk malaikat Tuhan dalam semua kisahmu berikutnya. Hentikan sebentar rekaman ini di sini. </w:t>
      </w:r>
    </w:p>
    <w:p>
      <w:pPr/>
      <w:r>
        <w:rPr>
          <w:lang w:val="id_ID" w:bidi="id_ID"/>
        </w:rPr>
      </w:r>
      <w:r>
        <w:rPr>
          <w:lang w:val="id_ID" w:bidi="id_ID"/>
        </w:rPr>
        <w:t xml:space="preserve">Malaikat itu berkata, "Aku akan memberikan kepadamu lebih banyak </w:t>
      </w:r>
      <w:r>
        <w:rPr>
          <w:b/>
          <w:lang w:val="id_ID" w:bidi="id_ID"/>
        </w:rPr>
        <w:t>keturunan</w:t>
      </w:r>
      <w:r>
        <w:rPr>
          <w:lang w:val="id_ID" w:bidi="id_ID"/>
        </w:rPr>
        <w:t xml:space="preserve"> daripada yang dapat kamu hitung." Keturunan merujuk pada anak-anak Hagar, anak-anak mereka, dan semua orang yang akan datang dari Hagar dan menganggapnya sebagai leluhur.</w:t>
      </w:r>
    </w:p>
    <w:p>
      <w:pPr/>
      <w:r>
        <w:rPr>
          <w:lang w:val="id_ID" w:bidi="id_ID"/>
        </w:rPr>
      </w:r>
      <w:r>
        <w:rPr>
          <w:lang w:val="id_ID" w:bidi="id_ID"/>
        </w:rPr>
        <w:t xml:space="preserve">Kemudian Hagar memberikan nama kepada Allah, </w:t>
      </w:r>
      <w:r>
        <w:rPr>
          <w:b/>
          <w:lang w:val="id_ID" w:bidi="id_ID"/>
        </w:rPr>
        <w:t>El Roi</w:t>
      </w:r>
      <w:r>
        <w:rPr>
          <w:lang w:val="id_ID" w:bidi="id_ID"/>
        </w:rPr>
        <w:t>. El Roi berarti "Allah melihat" atau "Allah yang melihat saya."</w:t>
      </w:r>
    </w:p>
    <w:p>
      <w:pPr/>
      <w:r>
        <w:rPr>
          <w:lang w:val="id_ID" w:bidi="id_ID"/>
        </w:rPr>
      </w:r>
      <w:r>
        <w:rPr>
          <w:lang w:val="id_ID" w:bidi="id_ID"/>
        </w:rPr>
        <w:t xml:space="preserve">Berhenti di sini dan diskusikan dalam kelompok: Bagaimana Anda akan menyebutkan nama-nama Allah, seperti yang ini? Carilah </w:t>
      </w:r>
      <w:r>
        <w:rPr>
          <w:lang w:val="id_ID" w:bidi="id_ID"/>
        </w:rPr>
        <w:t>El Roi</w:t>
      </w:r>
      <w:r>
        <w:rPr>
          <w:lang w:val="id_ID" w:bidi="id_ID"/>
        </w:rPr>
        <w:t xml:space="preserve"> dalam Glosarium Utama. Hentikan sebentar rekaman ini di sini. </w:t>
      </w:r>
    </w:p>
    <w:p>
      <w:pPr/>
      <w:r>
        <w:rPr>
          <w:lang w:val="id_ID" w:bidi="id_ID"/>
        </w:rPr>
      </w:r>
      <w:r>
        <w:rPr>
          <w:lang w:val="id_ID" w:bidi="id_ID"/>
        </w:rPr>
        <w:t>Hagar berkata, "Aku telah melihat Allah yang melihat aku." Itulah sebabnya sumur tempat Hagar berada itu kemudian disebut Beer Lahai Roi. Beer Lahai Roi berarti "sumur Allah yang hidup yang melihat saya." Tempat itu kemudian dapat ditemukan di antara Kadesh dan Bered.</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17:1–27</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17:1–27 dan simpanlah dalam hatimu. Dengarkan versi audio dari Kejadian 17:1–27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17:1–27 dalam terjemahan yang paling mudah dimengerti.</w:t>
      </w:r>
    </w:p>
    <w:p>
      <w:pPr/>
      <w:r>
        <w:rPr>
          <w:lang w:val="id_ID" w:bidi="id_ID"/>
        </w:rPr>
      </w:r>
      <w:r>
        <w:rPr>
          <w:lang w:val="id_ID" w:bidi="id_ID"/>
        </w:rPr>
        <w:t>Kisah ini menggambarkan perjanjian Allah dengan Abram. Itu menambahkan detail pada perjanjian yang dibuat Allah dengan Abram dalam kisah-kisah sebelumnya. Di sini, Allah menggambarkan bagian-Nya, bagian Abram, dan bagian Sarai dalam perjanjian. Allah memberikan Abram dan Sarai nama-nama baru dan memberitahu Abram apa yang harus dilakukan sebagai tanda perjanjian di antara mereka.</w:t>
      </w:r>
    </w:p>
    <w:p>
      <w:pPr/>
      <w:r>
        <w:rPr>
          <w:lang w:val="id_ID" w:bidi="id_ID"/>
        </w:rPr>
      </w:r>
      <w:r>
        <w:rPr>
          <w:lang w:val="id_ID" w:bidi="id_ID"/>
        </w:rPr>
        <w:t>Tiga belas tahun setelah kelahiran Ismael dalam perikop sebelumnya, TUHAN menampakkan diri kepada Abram ketika Abram berusia 99 tahun. Allah berkata, "Aku adalah El-Shaddai, Allah Yang Mahakuasa. Berjalanlah di hadapan-Ku dan jadilah tidak bercela." Frasa "berjalan di hadapanku" berarti hidup dengan cara tertentu dan mengabdikan diri kepada seseorang. Orang-orang biasanya menggunakan frasa itu untuk menggambarkan hamba yang setia kepada raja mereka. Allah ingin Abraham setia kepada-Nya.</w:t>
      </w:r>
    </w:p>
    <w:p>
      <w:pPr/>
      <w:r>
        <w:rPr>
          <w:lang w:val="id_ID" w:bidi="id_ID"/>
        </w:rPr>
      </w:r>
      <w:r>
        <w:rPr>
          <w:lang w:val="id_ID" w:bidi="id_ID"/>
        </w:rPr>
        <w:t xml:space="preserve">Berhenti di sini dan diskusikan frasa ini dalam kelompok. Ceritakan kisah tentang seseorang yang Anda kenal yang adalah hamba yang setia kepada tuan, majikan, atau raja mereka. Bagaimana Anda menggambarkan pelayanan yang setia kepada seorang raja atau tuan? Hentikan sebentar rekaman ini di sini. </w:t>
      </w:r>
    </w:p>
    <w:p>
      <w:pPr/>
      <w:r>
        <w:rPr>
          <w:lang w:val="id_ID" w:bidi="id_ID"/>
        </w:rPr>
      </w:r>
      <w:r>
        <w:rPr>
          <w:lang w:val="id_ID" w:bidi="id_ID"/>
        </w:rPr>
        <w:t>Allah melanjutkan, "Aku akan menegaskan perjanjian-Ku denganmu dan akan memberikan banyak keturunan kepadamu." Di sini, Allah menegaskan perjanjian yang Dia buat dengan Abram dalam kisah-kisah sebelumnya. Perjanjian adalah kesepakatan permanen yang dibuat antara dua orang atau kelompok yang menetapkan damai atau persahabatan. Kedua orang setuju untuk setia pada kesepakatan ini dan tetap berada dalam hubungan yang baik satu sama lain. Kedua belah pihak bersumpah untuk setia pada perjanjian itu dalam perayaan ritual atau korban. Perjanjian lebih dalam daripada kontrak hukum karena perjanjian memerlukan loyalitas dan kasih yang penuh pengorbanan oleh kedua belah pihak.</w:t>
      </w:r>
    </w:p>
    <w:p>
      <w:pPr/>
      <w:r>
        <w:rPr>
          <w:lang w:val="id_ID" w:bidi="id_ID"/>
        </w:rPr>
      </w:r>
      <w:r>
        <w:rPr>
          <w:lang w:val="id_ID" w:bidi="id_ID"/>
        </w:rPr>
        <w:t xml:space="preserve">Berhenti di sini dan diskusikan dalam kelompok: Menurut Anda, mengapa Allah berbicara tentang perjanjian lagi? Hentikan sebentar rekaman ini di sini. </w:t>
      </w:r>
    </w:p>
    <w:p>
      <w:pPr/>
      <w:r>
        <w:rPr>
          <w:lang w:val="id_ID" w:bidi="id_ID"/>
        </w:rPr>
      </w:r>
      <w:r>
        <w:rPr>
          <w:lang w:val="id_ID" w:bidi="id_ID"/>
        </w:rPr>
        <w:t>Abram jatuh tersungkur. Orang-orang sering bereaksi dengan cara ini ketika Allah menampakkan diri kepada mereka. Gerak ini menunjukkan rasa hormat dan ketundukan kepada Allah.</w:t>
      </w:r>
    </w:p>
    <w:p>
      <w:pPr/>
      <w:r>
        <w:rPr>
          <w:lang w:val="id_ID" w:bidi="id_ID"/>
        </w:rPr>
      </w:r>
      <w:r>
        <w:rPr>
          <w:lang w:val="id_ID" w:bidi="id_ID"/>
        </w:rPr>
        <w:t xml:space="preserve">Berhenti di sini dan diskusikan dalam kelompok: Bagaimana Anda menunjukkan rasa hormat dalam budaya Anda? Apakah Anda memiliki gerakan yang menunjukkan rasa hormat? Dalam budaya Anda, apa artinya ketika seseorang jatuh tersungkur di depan orang lain? Hentikan sebentar rekaman ini di sini. </w:t>
      </w:r>
    </w:p>
    <w:p>
      <w:pPr/>
      <w:r>
        <w:rPr>
          <w:lang w:val="id_ID" w:bidi="id_ID"/>
        </w:rPr>
      </w:r>
      <w:r>
        <w:rPr>
          <w:lang w:val="id_ID" w:bidi="id_ID"/>
        </w:rPr>
        <w:t>Allah berkata kepada Abram, "Dengarkan. Dari pihak saya, inilah perjanjian saya dengan Anda. Aku akan menjadikan kamu bapa dari banyak bangsa! Aku akan mengubah namamu dari Abram menjadi Abraham, karena Aku telah menjadikanmu bapak dari banyak bangsa." Dalam budaya Abram, seseorang yang mengubah nama mereka menunjukkan bahwa telah ada perubahan penting dalam kehidupan mereka. Nama "Abram" mungkin berarti "sang bapa dimuliakan" atau "bapa yang mulia." Nama Abraham mungkin berarti "bapa dari banyak orang."</w:t>
      </w:r>
    </w:p>
    <w:p>
      <w:pPr/>
      <w:r>
        <w:rPr>
          <w:lang w:val="id_ID" w:bidi="id_ID"/>
        </w:rPr>
      </w:r>
      <w:r>
        <w:rPr>
          <w:lang w:val="id_ID" w:bidi="id_ID"/>
        </w:rPr>
        <w:t>Allah melanjutkan, "Aku akan membuat engkau beranak cucu sangat banyak, keturunanmu akan Kubuat menjadi bangsa-bangsa, dan dari padamu akan berasal raja-raja." "Beranak cucu" berarti seseorang akan memiliki banyak anak dan keturunan.</w:t>
      </w:r>
    </w:p>
    <w:p>
      <w:pPr/>
      <w:r>
        <w:rPr>
          <w:lang w:val="id_ID" w:bidi="id_ID"/>
        </w:rPr>
      </w:r>
      <w:r>
        <w:rPr>
          <w:lang w:val="id_ID" w:bidi="id_ID"/>
        </w:rPr>
        <w:t>Allah melanjutkan, "Dan Aku akan memelihara perjanjian-Ku antara Aku dan engkau dan keturunanmu di seluruh generasi keturunanmu. Perjanjian itu akan bertahan selamanya. Aku akan menjadi Allahmu dan Allah keturunanmu, yang datang setelah engkau. Dan Aku akan memberikan kepadamu dan keturunan setelah kamu tanah tempat kamu saat ini tinggal sebagai orang asing, seluruh tanah Kanaan. Kamu dan keturunanmu akan memiliki tanah itu selamanya, dan Aku akan menjadi Allah mereka."</w:t>
      </w:r>
    </w:p>
    <w:p>
      <w:pPr/>
      <w:r>
        <w:rPr>
          <w:lang w:val="id_ID" w:bidi="id_ID"/>
        </w:rPr>
      </w:r>
      <w:r>
        <w:rPr>
          <w:lang w:val="id_ID" w:bidi="id_ID"/>
        </w:rPr>
        <w:t xml:space="preserve">Berhenti di sini dan lihatlah peta </w:t>
      </w:r>
      <w:r>
        <w:rPr>
          <w:lang w:val="id_ID" w:bidi="id_ID"/>
        </w:rPr>
        <w:t>daerah Kanaan</w:t>
      </w:r>
      <w:r>
        <w:rPr>
          <w:lang w:val="id_ID" w:bidi="id_ID"/>
        </w:rPr>
        <w:t xml:space="preserve"> dalam kelompok. Hentikan sebentar rekaman ini di sini. </w:t>
      </w:r>
    </w:p>
    <w:p>
      <w:pPr/>
      <w:r>
        <w:rPr>
          <w:lang w:val="id_ID" w:bidi="id_ID"/>
        </w:rPr>
      </w:r>
      <w:r>
        <w:rPr>
          <w:lang w:val="id_ID" w:bidi="id_ID"/>
        </w:rPr>
        <w:t>Kemudian Allah berkata kepada Abraham, "Dari pihakmu, kamu harus memegang semua persyaratan perjanjian-Ku. Engkau dan keturunanmu harus melakukan ini sepanjang generasi-generasi keturunanmu. Ini adalah perjanjian-Ku dengan kamu dan keturunanmu, perjanjian yang harus kamu taati. Setiap laki-laki di antara kamu harus disunat." "Sunat" berarti memotong kulit khatan di ujung penis seorang pria. Banyak dari orang-orang yang tinggal di sekitar Abraham mempraktikkan sunat, meskipun leluhur Abraham mungkin tidak mempraktikkannya. Dalam budaya di sekitar Abraham, sunat kadang-kadang adalah bagian dari ritual yang akan dilakukan laki-laki sebelum mereka menikah atau yang akan dilakukan orang asing untuk memasuki keluarga. Namun, di antara keturunan Abraham, sunat menjadi tanda penting dari perjanjian antara Allah dan umat-Nya.</w:t>
      </w:r>
    </w:p>
    <w:p>
      <w:pPr/>
      <w:r>
        <w:rPr>
          <w:lang w:val="id_ID" w:bidi="id_ID"/>
        </w:rPr>
      </w:r>
      <w:r>
        <w:rPr>
          <w:lang w:val="id_ID" w:bidi="id_ID"/>
        </w:rPr>
        <w:t xml:space="preserve">Berhenti di sini dan diskusikan dalam kelompok: Apakah Anda mempraktikkan sunat dalam budaya Anda? Jika Anda melakukannya, apakah sunat memiliki makna khusus? Hentikan sebentar rekaman ini di sini. </w:t>
      </w:r>
    </w:p>
    <w:p>
      <w:pPr/>
      <w:r>
        <w:rPr>
          <w:lang w:val="id_ID" w:bidi="id_ID"/>
        </w:rPr>
      </w:r>
      <w:r>
        <w:rPr>
          <w:lang w:val="id_ID" w:bidi="id_ID"/>
        </w:rPr>
        <w:t>Allah terus berbicara tentang pentingnya sunat. Allah berkata, "Kamu harus disunat sebagai tanda perjanjian antara Aku dan engkau. Setiap anak laki-laki yang lahir dalam rumah tangga Abraham atau dibeli sebagai budak harus disunat." Frasa "lahir dalam rumah tanggamu" mungkin merujuk pada budak dan hamba yang lahir dari orang-orang yang telah melayani Abraham dan keluarganya.</w:t>
      </w:r>
    </w:p>
    <w:p>
      <w:pPr/>
      <w:r>
        <w:rPr>
          <w:lang w:val="id_ID" w:bidi="id_ID"/>
        </w:rPr>
      </w:r>
      <w:r>
        <w:rPr>
          <w:lang w:val="id_ID" w:bidi="id_ID"/>
        </w:rPr>
        <w:t>Allah melanjutkan, "Tubuhmu akan menunjukkan tanda perjanjian-Ku, yang akan bertahan selamanya." Di sini, tanda pada tubuh mereka menunjukkan bahwa mereka percaya kepada Allah, bahwa mereka ingin menaati Allah, dan bahwa mereka semua adalah bagian dari kelompok orang yang sama.</w:t>
      </w:r>
    </w:p>
    <w:p>
      <w:pPr/>
      <w:r>
        <w:rPr>
          <w:lang w:val="id_ID" w:bidi="id_ID"/>
        </w:rPr>
      </w:r>
      <w:r>
        <w:rPr>
          <w:lang w:val="id_ID" w:bidi="id_ID"/>
        </w:rPr>
        <w:t xml:space="preserve">Berhenti di sini dan diskusikan dalam kelompok: Dalam budaya Anda, apa saja cara untuk menandai seseorang untuk menunjukkan bahwa mereka memiliki hubungan khusus dengan Allah atau dengan orang lain? Hentikan sebentar rekaman ini di sini. </w:t>
      </w:r>
    </w:p>
    <w:p>
      <w:pPr/>
      <w:r>
        <w:rPr>
          <w:lang w:val="id_ID" w:bidi="id_ID"/>
        </w:rPr>
      </w:r>
      <w:r>
        <w:rPr>
          <w:lang w:val="id_ID" w:bidi="id_ID"/>
        </w:rPr>
        <w:t>Allah melanjutkan, "Setiap pria yang tidak disunat akan disingkirkan dari bangsanya karena melanggar perjanjian." Frasa "terputus dari bangsanya" berarti bahwa siapa pun yang tidak disunat akan dikucilkan dari keluarga dan komunitas mereka. Frasa "melanggar perjanjian" berarti tidak memenuhi syarat-syarat perjanjian yang diberikan oleh Allah—atau tidak disunat.</w:t>
      </w:r>
    </w:p>
    <w:p>
      <w:pPr/>
      <w:r>
        <w:rPr>
          <w:lang w:val="id_ID" w:bidi="id_ID"/>
        </w:rPr>
      </w:r>
      <w:r>
        <w:rPr>
          <w:lang w:val="id_ID" w:bidi="id_ID"/>
        </w:rPr>
        <w:t xml:space="preserve">Berhenti di sini dan diskusikan dalam kelompok: Bagaimana Anda membuat perjanjian dalam budaya Anda? Bahasa macam apakah yang Anda gunakan? Apa saja ritual yang kamu miliki yang menunjukkan bahwa suatu perjanjian telah dibuat? Hentikan sebentar rekaman ini di sini. </w:t>
      </w:r>
    </w:p>
    <w:p>
      <w:pPr/>
      <w:r>
        <w:rPr>
          <w:lang w:val="id_ID" w:bidi="id_ID"/>
        </w:rPr>
      </w:r>
      <w:r>
        <w:rPr>
          <w:lang w:val="id_ID" w:bidi="id_ID"/>
        </w:rPr>
        <w:t>Allah juga berkata kepada Abraham, "Mengenai Sarai istrimu, janganlah engkau memanggilnya lagi Sarai." Namanya akan menjadi Sara. Aku akan memberkati dia dan memberikan kamu seorang anak melalui dia. Aku akan memberkati dia sehingga ia akan menjadi ibu dari bangsa-bangsa. Raja-raja dari berbagai bangsa akan ada di antara keturunannya." Nama "Sara" adalah cara lain untuk mengatakan nama "Sarai." Orang-orang Kanaan tempat Sara dan Abraham tinggal menggunakan nama "Sara" sebagai pengganti "Sarai." Kedua nama itu berarti "putri, atau bangsawan."</w:t>
      </w:r>
    </w:p>
    <w:p>
      <w:pPr/>
      <w:r>
        <w:rPr>
          <w:lang w:val="id_ID" w:bidi="id_ID"/>
        </w:rPr>
      </w:r>
      <w:r>
        <w:rPr>
          <w:lang w:val="id_ID" w:bidi="id_ID"/>
        </w:rPr>
        <w:t>Abraham jatuh tersungkur dengan muka ke tanah. Ia tertawa dan berkata kepada dirinya sendiri, "Apakah seorang anak akan lahir dari seseorang yang berusia 100 tahun? Apakah Sara akan memiliki seorang anak pada usia 90 tahun?" Abraham mengajukan pertanyaan-pertanyaan ini kepada dirinya sendiri, tetapi dia tidak mengharapkan jawaban. Ia terkejut!</w:t>
      </w:r>
    </w:p>
    <w:p>
      <w:pPr/>
      <w:r>
        <w:rPr>
          <w:lang w:val="id_ID" w:bidi="id_ID"/>
        </w:rPr>
      </w:r>
      <w:r>
        <w:rPr>
          <w:lang w:val="id_ID" w:bidi="id_ID"/>
        </w:rPr>
        <w:t xml:space="preserve">Berhenti di sini dan diskusikan dalam kelompok: Mengapa Abraham mengajukan pertanyaan-pertanyaan ini? Bagaimana orang-orang dalam komunitas Anda akan bereaksi jika seseorang mengatakan kepada mereka bahwa mereka akan memiliki anak pada usia 100 tahun? Hentikan sebentar rekaman ini di sini. </w:t>
      </w:r>
    </w:p>
    <w:p>
      <w:pPr/>
      <w:r>
        <w:rPr>
          <w:lang w:val="id_ID" w:bidi="id_ID"/>
        </w:rPr>
      </w:r>
      <w:r>
        <w:rPr>
          <w:lang w:val="id_ID" w:bidi="id_ID"/>
        </w:rPr>
        <w:t>Dan Abraham berkata kepada Allah, "Jika saja Ismael boleh hidup di hadapan-Mu!" Di sini, Abraham meminta Allah untuk memilih Ismael sebagai ahli waris dari berkat khusus yang dijanjikan Allah. Abraham tidak percaya bahwa ia akan mendapatkan anak lain untuk menjadi ahli warisnya, jadi ia memberikan saran kepada Allah tentang bagaimana ia bisa mendapatkan ahli waris lain. "Hidup di hadapanmu" berarti "menerima berkat dan perkenanan khusus."</w:t>
      </w:r>
    </w:p>
    <w:p>
      <w:pPr/>
      <w:r>
        <w:rPr>
          <w:lang w:val="id_ID" w:bidi="id_ID"/>
        </w:rPr>
      </w:r>
      <w:r>
        <w:rPr>
          <w:lang w:val="id_ID" w:bidi="id_ID"/>
        </w:rPr>
        <w:t>Kemudian Allah berkata, "Tidak, istrimu Sara akan memberikan seorang anak laki-laki kepadamu, dan kamu akan menamainya Ishak. Aku akan menegaskan perjanjian-Ku dengan dia dan keturunannya sebagai perjanjian yang bertahan selamanya." Nama "Ishak" berarti "ia tertawa."</w:t>
      </w:r>
    </w:p>
    <w:p>
      <w:pPr/>
      <w:r>
        <w:rPr>
          <w:lang w:val="id_ID" w:bidi="id_ID"/>
        </w:rPr>
      </w:r>
      <w:r>
        <w:rPr>
          <w:lang w:val="id_ID" w:bidi="id_ID"/>
        </w:rPr>
        <w:t>Allah melanjutkan, "Ketika menyangkut Ismael, Aku telah mendengarmu. Aku pasti akan memberkati dia. Aku akan membuatnya beranak cucu sangat banyak dan akan memberinya banyak keturunan. Ia akan menjadi bapa dari dua belas raja, dan Aku akan menjadikannya bangsa yang besar. Tetapi Aku akan menegaskan perjanjian-Ku dengan Ishak, yang akan lahir bagimu dan Sara pada saat ini tahun depan." Allah memberkati Ismael meskipun ia tidak akan menjadi bagian dari perjanjian yang diteruskan Allah kepada Ishak, anak Sara. Ketika Allah selesai berbicara, Dia meninggalkan Abraham.</w:t>
      </w:r>
    </w:p>
    <w:p>
      <w:pPr/>
      <w:r>
        <w:rPr>
          <w:lang w:val="id_ID" w:bidi="id_ID"/>
        </w:rPr>
      </w:r>
      <w:r>
        <w:rPr>
          <w:lang w:val="id_ID" w:bidi="id_ID"/>
        </w:rPr>
        <w:t>Pada hari yang sama, Abraham mengambil anaknya Ismael dan semua yang lahir di rumahnya atau dibeli dengan uangnya, setiap pria di rumah Abraham, dan menyunat mereka seperti yang telah Allah perintahkan kepadanya. Abraham berusia 99 tahun ketika ia disunat. Anak Abraham Ismael berusia 13 tahun. Abraham dan anaknya Ismael keduanya disunat pada hari itu. Dan semua laki-laki di rumah Abraham, termasuk yang lahir di rumahnya dan mereka yang dibeli dengan uang dari orang asing, disunat bersama Abraham. Di sini kisah itu mengulangi petunjuk yang diberikan Allah kepada Abraham untuk menjelaskan bahwa Abraham melakukan semua yang Allah perintahkan kepadanya.</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17:1–27 dalam terjemahan yang paling mudah dimengerti.</w:t>
      </w:r>
    </w:p>
    <w:p>
      <w:pPr/>
      <w:r>
        <w:rPr>
          <w:lang w:val="id_ID" w:bidi="id_ID"/>
        </w:rPr>
      </w:r>
      <w:r>
        <w:rPr>
          <w:lang w:val="id_ID" w:bidi="id_ID"/>
        </w:rPr>
        <w:t>Pada langkah ini, kelompok akan mendefinisikan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Bertahun-tahun kemudian TUHAN menampakkan diri kepada Abram lagi. Allah berkata, "Aku adalah Allah yang Mahakuasa. Hiduplah tanpa cela dan setia di hadapan-Ku. Kemudian Aku akan membuat perjanjian antara Aku dan engkau, dan Aku akan memberikan banyak keturunan kepadamu."</w:t>
      </w:r>
    </w:p>
    <w:p>
      <w:pPr/>
      <w:r>
        <w:rPr>
          <w:lang w:val="id_ID" w:bidi="id_ID"/>
        </w:rPr>
      </w:r>
      <w:r>
        <w:rPr>
          <w:b/>
          <w:lang w:val="id_ID" w:bidi="id_ID"/>
        </w:rPr>
        <w:t>Dalam adegan kedua:</w:t>
      </w:r>
      <w:r>
        <w:rPr>
          <w:lang w:val="id_ID" w:bidi="id_ID"/>
        </w:rPr>
        <w:t xml:space="preserve"> Abram sujud menghadap ke bawah. Allah menggambarkan bagian-Nya dalam perjanjian dengan Abram. Allah mengatakan kepada Abram bahwa Allah akan memberinya banyak keturunan dan akan selalu menjadi Allah dari keturunan Abram. Allah mengubah nama Abram menjadi Abraham.</w:t>
      </w:r>
    </w:p>
    <w:p>
      <w:pPr/>
      <w:r>
        <w:rPr>
          <w:lang w:val="id_ID" w:bidi="id_ID"/>
        </w:rPr>
      </w:r>
      <w:r>
        <w:rPr>
          <w:b/>
          <w:lang w:val="id_ID" w:bidi="id_ID"/>
        </w:rPr>
        <w:t>Dalam adegan ketiga:</w:t>
      </w:r>
      <w:r>
        <w:rPr>
          <w:lang w:val="id_ID" w:bidi="id_ID"/>
        </w:rPr>
        <w:t xml:space="preserve"> Allah menggambarkan bagian Abraham dari perjanjian dengan Allah. Allah menyuruh Abraham untuk menyunat semua laki-laki dalam rumah tangganya sebagai tanda perjanjian.</w:t>
      </w:r>
    </w:p>
    <w:p>
      <w:pPr/>
      <w:r>
        <w:rPr>
          <w:lang w:val="id_ID" w:bidi="id_ID"/>
        </w:rPr>
      </w:r>
      <w:r>
        <w:rPr>
          <w:b/>
          <w:lang w:val="id_ID" w:bidi="id_ID"/>
        </w:rPr>
        <w:t>Dalam adegan keempat:</w:t>
      </w:r>
      <w:r>
        <w:rPr>
          <w:lang w:val="id_ID" w:bidi="id_ID"/>
        </w:rPr>
        <w:t xml:space="preserve"> Allah mengatakan kepada Abraham bahwa Sarai akan memiliki seorang anak laki-laki. Allah mengubah nama Sarai menjadi Sara. Abraham sujud ke tanah dan tertawa dalam hati, karena ia bertanya-tanya bagaimana ia dan Sara dapat memiliki bayi ketika mereka sudah tua. Abraham bertanya kepada Allah apakah Ismael dapat hidup di bawah berkat khusus Allah. Allah menjawab bahwa Sara akan memiliki seorang anak laki-laki, dan mereka harus menamai anak itu "Ishak." Dan Ishak akan hidup di bawah perjanjian. Kemudian Allah meninggalkan Abraham.</w:t>
      </w:r>
    </w:p>
    <w:p>
      <w:pPr/>
      <w:r>
        <w:rPr>
          <w:lang w:val="id_ID" w:bidi="id_ID"/>
        </w:rPr>
      </w:r>
      <w:r>
        <w:rPr>
          <w:b/>
          <w:lang w:val="id_ID" w:bidi="id_ID"/>
        </w:rPr>
        <w:t>Dalam adegan kelima:</w:t>
      </w:r>
      <w:r>
        <w:rPr>
          <w:lang w:val="id_ID" w:bidi="id_ID"/>
        </w:rPr>
        <w:t xml:space="preserve"> Pada hari itu, Abraham mengambil anaknya Ismael dan setiap pria dalam rumah tangganya, apakah mereka telah lahir ke dalam rumah tangganya atau dibeli, dan menyunat mereka.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Abram, yang berganti nama menjadi Abraham</w:t>
      </w:r>
    </w:p>
    <w:p>
      <w:pPr>
        <w:pStyle w:val="ListBullet"/>
        <w:spacing w:line="240" w:lineRule="auto"/>
        <w:ind w:left="720"/>
      </w:pPr>
      <w:r>
        <w:rPr>
          <w:lang w:val="id_ID" w:bidi="id_ID"/>
        </w:rPr>
      </w:r>
      <w:r>
        <w:rPr>
          <w:lang w:val="id_ID" w:bidi="id_ID"/>
        </w:rPr>
        <w:t>Sarai, yang berganti nama menjadi Sara, disebutkan</w:t>
      </w:r>
    </w:p>
    <w:p>
      <w:pPr>
        <w:pStyle w:val="ListBullet"/>
        <w:spacing w:line="240" w:lineRule="auto"/>
        <w:ind w:left="720"/>
      </w:pPr>
      <w:r>
        <w:rPr>
          <w:lang w:val="id_ID" w:bidi="id_ID"/>
        </w:rPr>
      </w:r>
      <w:r>
        <w:rPr>
          <w:lang w:val="id_ID" w:bidi="id_ID"/>
        </w:rPr>
        <w:t>Ishak disebutkan</w:t>
      </w:r>
    </w:p>
    <w:p>
      <w:pPr>
        <w:pStyle w:val="ListBullet"/>
        <w:spacing w:line="240" w:lineRule="auto"/>
        <w:ind w:left="720"/>
      </w:pPr>
      <w:r>
        <w:rPr>
          <w:lang w:val="id_ID" w:bidi="id_ID"/>
        </w:rPr>
      </w:r>
      <w:r>
        <w:rPr>
          <w:lang w:val="id_ID" w:bidi="id_ID"/>
        </w:rPr>
        <w:t>Ismael disebutkan</w:t>
      </w:r>
    </w:p>
    <w:p>
      <w:pPr>
        <w:pStyle w:val="ListBullet"/>
        <w:spacing w:line="240" w:lineRule="auto"/>
        <w:ind w:left="720"/>
      </w:pPr>
      <w:r>
        <w:rPr>
          <w:lang w:val="id_ID" w:bidi="id_ID"/>
        </w:rPr>
      </w:r>
      <w:r>
        <w:rPr>
          <w:lang w:val="id_ID" w:bidi="id_ID"/>
        </w:rPr>
        <w:t>dan semua orang yang lahir dalam rumah tangga Abraham atau dibeli dari orang asing disebutkan</w:t>
      </w:r>
    </w:p>
    <w:p>
      <w:pPr/>
      <w:r>
        <w:rPr>
          <w:lang w:val="id_ID" w:bidi="id_ID"/>
        </w:rPr>
      </w:r>
      <w:r>
        <w:rPr>
          <w:lang w:val="id_ID" w:bidi="id_ID"/>
        </w:rPr>
        <w:t>Secara berkelompok, perhatikan bagian-bagian dari latar belakang perikop ini.</w:t>
      </w:r>
    </w:p>
    <w:p>
      <w:pPr/>
      <w:r>
        <w:rPr>
          <w:lang w:val="id_ID" w:bidi="id_ID"/>
        </w:rPr>
      </w:r>
      <w:r>
        <w:rPr>
          <w:lang w:val="id_ID" w:bidi="id_ID"/>
        </w:rPr>
        <w:t>Adegan pertama membangun kisah. Ketika Abram berusia 99 tahun, TUHAN menampakkan diri kepadanya. Ini adalah satu-satunya waktu dalam perikop ini ketika nama pribadi TUHAN digunakan. Kamu mungkin ingin mengatur ulang apa yang dikatakan Allah di sini. Allah berkata, "Aku adalah Allah yang Mahakuasa. Aku akan menegaskan perjanjian-Ku antara Aku dan engkau, dan memberikan banyak keturunan kepadamu, jika engkau melayani Aku dengan setia dan menjalani kehidupan yang tidak bercela."</w:t>
      </w:r>
    </w:p>
    <w:p>
      <w:pPr/>
      <w:r>
        <w:rPr>
          <w:lang w:val="id_ID" w:bidi="id_ID"/>
        </w:rPr>
      </w:r>
      <w:r>
        <w:rPr>
          <w:lang w:val="id_ID" w:bidi="id_ID"/>
        </w:rPr>
        <w:t>Dalam adegan kedua, ketiga, dan keempat Allah menggambarkan bagian-Nya dalam perjanjian, bagian Abram, dan bagian Sarai. Dalam adegan-adegan ini, Allah sering mengulangi diri-Nya atau mengatakan hal-hal yang serupa dengan cara yang berbeda. Ini menekankan bahwa apa yang Ia katakan penting. Karena perjanjian ini memiliki persyaratan penting di dalamnya, pengulangan ini juga memastikan apa yang dikatakan Allah jelas kepada Abram.</w:t>
      </w:r>
    </w:p>
    <w:p>
      <w:pPr/>
      <w:r>
        <w:rPr>
          <w:lang w:val="id_ID" w:bidi="id_ID"/>
        </w:rPr>
      </w:r>
      <w:r>
        <w:rPr>
          <w:lang w:val="id_ID" w:bidi="id_ID"/>
        </w:rPr>
        <w:t>Dalam adegan kedua, Abram sujud menghadap ke tanah. Pastikan untuk menggambarkan apa yang dikatakan Allah kepada Abram. Allah mulai berbicara dengan menggunakan kata yang berarti bahwa apa yang Dia katakan berikutnya adalah penting. Allah berkata, "Dengarkan." Kemudian Allah mengubah nama Abram menjadi Abraham, yang berarti "bapa dari banyak bangsa." Allah melanjutkan untuk mengatakan bahwa Allah akan memberikan banyak keturunan kepada Abraham. Keturunan-keturunan itu akan menjadi banyak bangsa, atau kelompok orang. Kelompok-kelompok orang ini akan memiliki raja untuk memerintah mereka. Allah mengatakan bahwa perjanjian akan bertahan selamanya. Allah berkata, "Ini adalah perjanjian. Aku akan selalu menjadi Allahmu, dan Allah keturunanmu yang datang setelah engkau. "Aku akan memberikan seluruh tanah Kanaan, tempat dimana kau tinggal sekarang sebagai orang asing, kepadamu dan keturunanmu untuk dimiliki selamanya, dan Aku akan menjadi Allah mereka."</w:t>
      </w:r>
    </w:p>
    <w:p>
      <w:pPr/>
      <w:r>
        <w:rPr>
          <w:lang w:val="id_ID" w:bidi="id_ID"/>
        </w:rPr>
      </w:r>
      <w:r>
        <w:rPr>
          <w:lang w:val="id_ID" w:bidi="id_ID"/>
        </w:rPr>
        <w:t xml:space="preserve">Berhenti di sini dan lihatlah peta </w:t>
      </w:r>
      <w:r>
        <w:rPr>
          <w:lang w:val="id_ID" w:bidi="id_ID"/>
        </w:rPr>
        <w:t>daerah Kanaan</w:t>
      </w:r>
      <w:r>
        <w:rPr>
          <w:lang w:val="id_ID" w:bidi="id_ID"/>
        </w:rPr>
        <w:t xml:space="preserve"> dalam kelompok. Hentikan sebentar rekaman ini di sini. </w:t>
      </w:r>
    </w:p>
    <w:p>
      <w:pPr/>
      <w:r>
        <w:rPr>
          <w:lang w:val="id_ID" w:bidi="id_ID"/>
        </w:rPr>
      </w:r>
      <w:r>
        <w:rPr>
          <w:lang w:val="id_ID" w:bidi="id_ID"/>
        </w:rPr>
        <w:t>Dalam adegan ketiga, visualisasikanlah apa yang terus dikatakan Allah kepada Abraham. Allah sekarang mengatakan kepada Abraham apa yang perlu ia lakukan untuk menunjukkan bahwa ia ingin menjadi bagian dari perjanjian. Allah mengatakan bahwa setiap laki-laki harus disunat sebagai tanda perjanjian antara Allah dan umat-Nya. Allah memberikan mereka aturan: "Melalui semua generasi yang akan datang, setiap anak laki-laki harus disunat delapan hari setelah ia lahir, termasuk yang lahir dalam rumah tanggamu dan yang kamu beli dari orang asing, yang bukan keturunanmu. " Semua orang harus disunat. Tubuhmu akan memiliki tanda perjanjian-Ku, yang akan bertahan selamanya." Allah mengulangi diri-Nya sendiri. Kemudian Allah mengatakan apa yang akan terjadi jika umat-Nya tidak mengikuti aturan-aturan ini: "Setiap laki-laki yang tidak disunat yang belum disunat dalam tubuhnya akan dilenyapkan dari antara umat-Nya." Dia akan dikeluarkan dari bangsanya. Ia telah melanggar perjanjian-Ku."</w:t>
      </w:r>
    </w:p>
    <w:p>
      <w:pPr/>
      <w:r>
        <w:rPr>
          <w:lang w:val="id_ID" w:bidi="id_ID"/>
        </w:rPr>
      </w:r>
      <w:r>
        <w:rPr>
          <w:lang w:val="id_ID" w:bidi="id_ID"/>
        </w:rPr>
        <w:t>Dalam adegan keempat, visualisasikanlah percakapan antara Allah dan Abraham. Allah berkata kepada Abraham, "Mengenai Sarai, istrimu, engkau tidak akan lagi memanggilnya Sarai. Namanya akan menjadi Sara. Aku akan memberkati dia dan pasti memberikan kamu seorang anak melalui dia. Aku akan sangat memberkati dia dan ia akan menjadi ibu dari banyak bangsa. Raja-raja berbagai bangsa, raja-raja berbagai kaum, akan ada di antara keturunannya."</w:t>
      </w:r>
    </w:p>
    <w:p>
      <w:pPr/>
      <w:r>
        <w:rPr>
          <w:lang w:val="id_ID" w:bidi="id_ID"/>
        </w:rPr>
      </w:r>
      <w:r>
        <w:rPr>
          <w:lang w:val="id_ID" w:bidi="id_ID"/>
        </w:rPr>
        <w:t>Abraham sujud dengan wajah ke tanah, tetapi ia tertawa dalam hati karena tidak percaya. Ia berpikir, "Apakah seorang anak akan lahir dari seseorang yang berusia 100 tahun?" Apakah Sara akan memiliki seorang bayi pada usia 90 tahun?" Abraham mengajukan pertanyaan-pertanyaan ini kepada dirinya sendiri, tetapi tidak mengharapkan jawaban. Ia mengasumsikan bahwa tidak mungkin ia dan Sara untuk memiliki seorang anak pada usia mereka.</w:t>
      </w:r>
    </w:p>
    <w:p>
      <w:pPr/>
      <w:r>
        <w:rPr>
          <w:lang w:val="id_ID" w:bidi="id_ID"/>
        </w:rPr>
      </w:r>
      <w:r>
        <w:rPr>
          <w:lang w:val="id_ID" w:bidi="id_ID"/>
        </w:rPr>
        <w:t>Jadi Abraham bertanya kepada Allah, "Bolehkah Ismael hidup di bawah berkat khusus-Mu?"</w:t>
      </w:r>
    </w:p>
    <w:p>
      <w:pPr/>
      <w:r>
        <w:rPr>
          <w:lang w:val="id_ID" w:bidi="id_ID"/>
        </w:rPr>
      </w:r>
      <w:r>
        <w:rPr>
          <w:lang w:val="id_ID" w:bidi="id_ID"/>
        </w:rPr>
        <w:t>Tetapi Allah menjawab, "Tidak, Sara istrimu akan melahirkan seorang anak laki-laki untukmu." Kamu akan menamainya Ishak. Aku akan menegaskan perjanjian-Ku dengan dia dan keturunannya sebagai perjanjian yang akan bertahan selamanya." Allah memberkati Ismael juga, tetapi Dia menjelaskan bahwa Ismael bukan bagian dari perjanjian khusus ini. Meskipun ia bukan bagian dari perjanjian, Allah akan memberkati Ismael dengan banyak keturunan, 12 pemimpin dalam keluarganya, dan akan menjadikannya bangsa yang besar.</w:t>
      </w:r>
    </w:p>
    <w:p>
      <w:pPr/>
      <w:r>
        <w:rPr>
          <w:lang w:val="id_ID" w:bidi="id_ID"/>
        </w:rPr>
      </w:r>
      <w:r>
        <w:rPr>
          <w:lang w:val="id_ID" w:bidi="id_ID"/>
        </w:rPr>
        <w:t>Dalam adegan kelima, visualisasikanlah apa yang dilakukan Abraham pada hari yang sama ketika Allah berbicara kepadanya. Adegan kelima juga mengulangi informasi yang sama dengan cara yang berbeda untuk menekankan apa yang terjadi. Abraham mengambil anaknya, Ismael, dan setiap laki-laki dalam rumah tangganya, apakah lahir dalam rumah tangga Abraham atau dibeli dari orang asing, dan menyunat mereka, seperti yang dikatakan Allah kepadanya. Abraham berusia 99 tahun ketika ia disunat, dan Ismael berusia 13 tahun. Baik Abraham maupun Ismael disunat pada hari itu, bersama dengan semua laki-laki lain dalam rumah tangga, baik yang lahir dalam rumah tangga maupun yang dibeli sebagai pelayan, seperti yang dikatakan Allah kepada mereka. Menarik untuk dicatat bahwa Ismael disunat, meskipun perjanjian tidak akan diteruskan melalui dia. Semua orang disunat bersama Abraham karena mereka adalah bagian dari rumah tangga Abraham.</w:t>
      </w:r>
    </w:p>
    <w:p>
      <w:pPr/>
      <w:r>
        <w:rPr>
          <w:lang w:val="id_ID" w:bidi="id_ID"/>
        </w:rPr>
      </w:r>
      <w:r>
        <w:rPr>
          <w:lang w:val="id_ID" w:bidi="id_ID"/>
        </w:rPr>
        <w:t xml:space="preserve">Sekarang, kelompok harus membuat papan cerita, atau menggunakan benda-benda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17:1–27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Abram, yang berganti nama menjadi Abraham</w:t>
      </w:r>
    </w:p>
    <w:p>
      <w:pPr>
        <w:pStyle w:val="ListBullet"/>
        <w:spacing w:line="240" w:lineRule="auto"/>
        <w:ind w:left="720"/>
      </w:pPr>
      <w:r>
        <w:rPr>
          <w:lang w:val="id_ID" w:bidi="id_ID"/>
        </w:rPr>
      </w:r>
      <w:r>
        <w:rPr>
          <w:lang w:val="id_ID" w:bidi="id_ID"/>
        </w:rPr>
        <w:t>Sarai, yang berganti nama menjadi Sara, disebutkan</w:t>
      </w:r>
    </w:p>
    <w:p>
      <w:pPr>
        <w:pStyle w:val="ListBullet"/>
        <w:spacing w:line="240" w:lineRule="auto"/>
        <w:ind w:left="720"/>
      </w:pPr>
      <w:r>
        <w:rPr>
          <w:lang w:val="id_ID" w:bidi="id_ID"/>
        </w:rPr>
      </w:r>
      <w:r>
        <w:rPr>
          <w:lang w:val="id_ID" w:bidi="id_ID"/>
        </w:rPr>
        <w:t>Ishak disebutkan</w:t>
      </w:r>
    </w:p>
    <w:p>
      <w:pPr>
        <w:pStyle w:val="ListBullet"/>
        <w:spacing w:line="240" w:lineRule="auto"/>
        <w:ind w:left="720"/>
      </w:pPr>
      <w:r>
        <w:rPr>
          <w:lang w:val="id_ID" w:bidi="id_ID"/>
        </w:rPr>
      </w:r>
      <w:r>
        <w:rPr>
          <w:lang w:val="id_ID" w:bidi="id_ID"/>
        </w:rPr>
        <w:t>Ismael disebutkan</w:t>
      </w:r>
    </w:p>
    <w:p>
      <w:pPr>
        <w:pStyle w:val="ListBullet"/>
        <w:spacing w:line="240" w:lineRule="auto"/>
        <w:ind w:left="720"/>
      </w:pPr>
      <w:r>
        <w:rPr>
          <w:lang w:val="id_ID" w:bidi="id_ID"/>
        </w:rPr>
      </w:r>
      <w:r>
        <w:rPr>
          <w:lang w:val="id_ID" w:bidi="id_ID"/>
        </w:rPr>
        <w:t>dan semua orang yang lahir dalam rumah tangga Abraham atau dibeli dari orang asing disebutkan</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Ketika Abram berusia 99 tahun, Tuhan menampakkan diri kepadanya. Allah berkata, "Aku adalah Allah yang Mahakuasa. Layanilah Aku dengan setia dan hiduplah dengan tidak bercela, sehingga Aku akan membuat perjanjian dengan engkau, dan Aku akan memberikan keturunan yang tak terhitung jumlahnya kepadamu."</w:t>
      </w:r>
    </w:p>
    <w:p>
      <w:pPr/>
      <w:r>
        <w:rPr>
          <w:lang w:val="id_ID" w:bidi="id_ID"/>
        </w:rPr>
      </w:r>
      <w:r>
        <w:rPr>
          <w:lang w:val="id_ID" w:bidi="id_ID"/>
        </w:rPr>
        <w:t>Abram sujud dengan wajahnya ke tanah.</w:t>
      </w:r>
    </w:p>
    <w:p>
      <w:pPr/>
      <w:r>
        <w:rPr>
          <w:lang w:val="id_ID" w:bidi="id_ID"/>
        </w:rPr>
      </w:r>
      <w:r>
        <w:rPr>
          <w:lang w:val="id_ID" w:bidi="id_ID"/>
        </w:rPr>
        <w:t>Hentikan sejenak peragaan. Tanyakan kepada orang yang memerankan Abram, "Apa yang sedang kamu rasakan atau pikirkan?" Orang itu mungkin menjawab seperti ini, "Aku ingin menunjukkan rasa hormat kepada Allah," atau "Aku tahu sesuatu yang penting akan datang," atau "Aku merasa sangat terpana karena Allah telah menampakkan diri kepadaku dan memberikan janji lagi kepadaku." Ulangi sandiwaranya.</w:t>
      </w:r>
    </w:p>
    <w:p>
      <w:pPr/>
      <w:r>
        <w:rPr>
          <w:lang w:val="id_ID" w:bidi="id_ID"/>
        </w:rPr>
      </w:r>
      <w:r>
        <w:rPr>
          <w:lang w:val="id_ID" w:bidi="id_ID"/>
        </w:rPr>
        <w:t>Allah berkata kepada Abram, "Dari pihak-Ku, ini adalah perjanjian-Ku denganmu." Kamu akan menjadi bapa bagi banyak orang. Kamu tidak akan lagi dinamai Abram. Kamu akan dinamai Abraham, karena Aku telah menjadikanmu bapa dari banyak orang. Aku akan memberikan banyak keturunan kepadamu. Aku akan membuat bangsa-bangsa darimu, dan raja-raja akan datang darimu. Aku akan menetapkan perjanjian-Ku sebagai perjanjian yang bertahan selamanya antara Aku dan engkau dan keturunanmu setelah engkau untuk semua generasi yang akan datang. Aku akan menjadi Allahmu, dan Allah keturunanmu setelah engkau. Aku akan memberikan seluruh tanah Kanaan, tempat yang kaudiami sebagai orang asing, kepadamu dan keturunanmu untuk dimiliki, dan Aku akan menjadi Allah mereka."</w:t>
      </w:r>
    </w:p>
    <w:p>
      <w:pPr/>
      <w:r>
        <w:rPr>
          <w:lang w:val="id_ID" w:bidi="id_ID"/>
        </w:rPr>
      </w:r>
      <w:r>
        <w:rPr>
          <w:lang w:val="id_ID" w:bidi="id_ID"/>
        </w:rPr>
        <w:t>Hentikan sejenak peragaan. Tanyakan kepada orang yang memerankan Tuhan, "Apa yang sedang kamu rasakan atau pikirkan?" Orang itu mungkin menjawab seperti ini, "Saya berencana untuk sangat memberkati Abraham," atau "Saya tahu Abraham tidak memiliki rumah permanen sekarang, dan ingin berjanji bahwa ia dan keturunannya akan memilikinya di tanah ini," atau "Perjanjian ini adalah gagasan saya, dan saya berencana untuk menepati janji-janji saya kepada Abraham," atau "Saya ingin berjanji kepada Abraham bahwa saya akan menjadi Allahnya selamanya," atau "Saya tahu perjanjian ini serius, dan akan bertahan selamanya." Ulangi sandiwaranya.</w:t>
      </w:r>
    </w:p>
    <w:p>
      <w:pPr/>
      <w:r>
        <w:rPr>
          <w:lang w:val="id_ID" w:bidi="id_ID"/>
        </w:rPr>
      </w:r>
      <w:r>
        <w:rPr>
          <w:lang w:val="id_ID" w:bidi="id_ID"/>
        </w:rPr>
        <w:t>Kemudian Allah berkata kepada Abraham, "Kamu harus memegang perjanjian-Ku, kamu dan keturunanmu setelah kamu melalui semua generasi yang akan datang." Ini adalah perjanjian-Ku dengan kamu dan keturunanmu setelah kamu, perjanjian yang harus kamu tepati. Setiap laki-laki di antara kamu harus disunat. Kamu harus disunat, dan itu akan menjadi tanda perjanjian antara kamu dan Aku. Untuk semua generasi yang akan datang, setiap anak laki-laki di antara kamu yang berusia delapan hari harus disunat, termasuk yang lahir dalam rumah tanggamu atau dibeli dari orang asing yang bukan keturunanmu. Baik mereka yang lahir dalam rumah tanggamu maupun yang dibeli dengan uangmu, mereka harus disunat. Perjanjian-Ku dalam tubuhmu akan menjadi perjanjian yang kekal. Setiap laki-laki yang tidak disunat dalam tubuhnya akan disingkirkan dari bangsanya karena ia telah melanggar perjanjian-Ku."</w:t>
      </w:r>
    </w:p>
    <w:p>
      <w:pPr/>
      <w:r>
        <w:rPr>
          <w:lang w:val="id_ID" w:bidi="id_ID"/>
        </w:rPr>
      </w:r>
      <w:r>
        <w:rPr>
          <w:lang w:val="id_ID" w:bidi="id_ID"/>
        </w:rPr>
        <w:t>Hentikan sejenak peragaan. Tanyakan kepada orang yang memerankan Abraham, "Apa yang kamu rasakan atau pikirkan?" Orang itu mungkin menjawab seperti ini, "Saya telah mendengar tentang ritual ini dan memahami bahwa itu akan menjadi tanda akan perjanjian antara Allah dengan saya," atau "Saya memahami bahwa ritual ini akan menjadi tanda bagi saya dan keturunan saya bahwa kami memiliki perjanjian dengan Allah," atau "Saya merasa sangat terharu oleh keseriusan perjanjian ini." Ulangi sandiwaranya.</w:t>
      </w:r>
    </w:p>
    <w:p>
      <w:pPr/>
      <w:r>
        <w:rPr>
          <w:lang w:val="id_ID" w:bidi="id_ID"/>
        </w:rPr>
      </w:r>
      <w:r>
        <w:rPr>
          <w:lang w:val="id_ID" w:bidi="id_ID"/>
        </w:rPr>
        <w:t>Allah juga berkata kepada Abraham, "Ketika menyangkut Sarai, istrimu, kamu tidak boleh memanggilnya Sarai lagi." Namanya akan menjadi Sara. Aku akan memberkati dia dan memberikan kamu seorang anak laki-laki melalui dia. Aku akan memberkati dia sehingga ia akan menjadi ibu dari banyak orang. Raja-raja akan datang darinya.</w:t>
      </w:r>
    </w:p>
    <w:p>
      <w:pPr/>
      <w:r>
        <w:rPr>
          <w:lang w:val="id_ID" w:bidi="id_ID"/>
        </w:rPr>
      </w:r>
      <w:r>
        <w:rPr>
          <w:lang w:val="id_ID" w:bidi="id_ID"/>
        </w:rPr>
        <w:t>Abraham sujud dengan wajahnya ke tanah. Ia tertawa dan berkata kepada dirinya sendiri, "Apakah seorang anak laki-laki akan lahir dari seseorang yang berusia 100 tahun?" Apakah Sara akan memiliki seorang anak pada usia 90 tahun?" Dan Abraham berkata kepada Allah, "Aku berharap Engkau dapat memberkati Ismael dan mengizinkannya untuk menjadi ahli warisku."</w:t>
      </w:r>
    </w:p>
    <w:p>
      <w:pPr/>
      <w:r>
        <w:rPr>
          <w:lang w:val="id_ID" w:bidi="id_ID"/>
        </w:rPr>
      </w:r>
      <w:r>
        <w:rPr>
          <w:lang w:val="id_ID" w:bidi="id_ID"/>
        </w:rPr>
        <w:t>Hentikan sejenak peragaan. Tanyakan kepada orang yang memerankan Abraham, "Apa yang kamu rasakan atau pikirkan?" Orang itu mungkin menjawab seperti ini, "Aku tertawa karena tidak percaya, karena terdengar sangat tidak mungkin bahwa seorang anak akan lahir bagi orang-orang yang sangat tua," atau "Aku ingin meminta agar Ismael menerima berkat yang diberikan Allah kepada aku" atau "Mungkin Allah bermaksud bahwa Ismael akan menerima janji-janji ini." Ulangi sandiwaranya.</w:t>
      </w:r>
    </w:p>
    <w:p>
      <w:pPr/>
      <w:r>
        <w:rPr>
          <w:lang w:val="id_ID" w:bidi="id_ID"/>
        </w:rPr>
      </w:r>
      <w:r>
        <w:rPr>
          <w:lang w:val="id_ID" w:bidi="id_ID"/>
        </w:rPr>
        <w:t>Tetapi Allah menjawab, "Tidak, Sara, istrimu, akan melahirkan seorang anak laki-laki untukmu." Kamu akan menamainya Ishak, dan Aku akan menegaskan perjanjian-Ku dengan dia dan keturunannya sebagai perjanjian yang bertahan selamanya. Aku akan memberkati Ismael juga, seperti yang kamu minta. Aku akan memberinya banyak keturunan. Ia akan menjadi bapa dari 12 raja, dan Aku akan membuatnya menjadi bangsa yang besar. Tetapi perjanjian-Ku akan Kuteguhkan dengan Ishak, yang akan dilahirkan Sarah bagimu sekitar waktu ini tahun depan." Ketika Allah selesai berbicara, Dia meninggalkan Abraham.</w:t>
      </w:r>
    </w:p>
    <w:p>
      <w:pPr/>
      <w:r>
        <w:rPr>
          <w:lang w:val="id_ID" w:bidi="id_ID"/>
        </w:rPr>
      </w:r>
      <w:r>
        <w:rPr>
          <w:lang w:val="id_ID" w:bidi="id_ID"/>
        </w:rPr>
        <w:t>Hentikan sejenak peragaan. Tanyakan kepada orang yang memerankan Tuhan, "Apa yang sedang kamu rasakan atau pikirkan?" Kamu mungkin mendengar hal-hal seperti, "Aku ingin memastikan Abraham memahami perjanjian-Ku," atau "Aku tahu Abraham tertawa, tetapi Aku akan melakukan apa yang Aku janjikan," atau "Rencanaku adalah memberikan Abraham dan Sara seorang anak laki-laki, meskipun mereka sudah tua." Tanyakan kepada orang yang memerankan Abraham, "Apa yang kamu rasakan atau pikirkan?" Kamu mungkin mendengar hal-hal seperti, "Aku senang karena Ismael juga menemukan perkenanan di hadapan Allah," atau "Aku senang karena Sara akan memiliki seorang anak laki-laki!" Ulangi sandiwaranya.</w:t>
      </w:r>
    </w:p>
    <w:p>
      <w:pPr/>
      <w:r>
        <w:rPr>
          <w:lang w:val="id_ID" w:bidi="id_ID"/>
        </w:rPr>
      </w:r>
      <w:r>
        <w:rPr>
          <w:lang w:val="id_ID" w:bidi="id_ID"/>
        </w:rPr>
        <w:t>Pada hari itu, Abraham mengambil anak laki-lakinya Ismael dan semua laki-laki yang tinggal di rumah tangganya, baik yang lahir dalam rumah tangganya maupun yang dibeli dari orang asing, dan mereka semua disunat. Abraham disunat ketika ia berusia 99 tahun. Ismael disunat ketika ia berusia 13 tahun. Semua orang disunat bersama-sama dengan Abraham.</w:t>
      </w:r>
    </w:p>
    <w:p>
      <w:pPr/>
      <w:r>
        <w:rPr>
          <w:lang w:val="id_ID" w:bidi="id_ID"/>
        </w:rPr>
      </w:r>
      <w:r>
        <w:rPr>
          <w:lang w:val="id_ID" w:bidi="id_ID"/>
        </w:rPr>
        <w:t>Akhiri sandiwaranya. Tanyakan kepada orang yang memerankan Abraham, "Apa yang kamu rasakan atau pikirkan?" Orang itu mungkin menjawab seperti ini, "Aku percaya Allah akan melakukan apa yang telah Dia katakan," atau "Seluruh rumah tanggaku memiliki tanda permanen dari perjanjian Allah dengan aku dalam tubuhku," atau "Aku sangat ingin memenuhi bagianku dalam perjanjian itu," atau "Aku ingin memastikan bahwa aku telah melakukan seperti yang telah dikatakan Allah sesegera mungkin."</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17:1–27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Ketika Abram berusia 99 tahun, TUHAN </w:t>
      </w:r>
      <w:r>
        <w:rPr>
          <w:b/>
          <w:lang w:val="id_ID" w:bidi="id_ID"/>
        </w:rPr>
        <w:t>menampakkan diri</w:t>
      </w:r>
      <w:r>
        <w:rPr>
          <w:lang w:val="id_ID" w:bidi="id_ID"/>
        </w:rPr>
        <w:t xml:space="preserve"> lagi kepadanya. Menampakkan diri berarti bahwa Allah menunjukkan dan mengungkapkan diri-Nya kepada Abram. Kisah itu menggunakan kata yang sama di sini yang digunakan ketika Allah menampakkan diri kepada Abram dalam kisah sebelumnya dan menyuruhnya untuk meninggalkan keluarganya dan rumahnya.</w:t>
      </w:r>
    </w:p>
    <w:p>
      <w:pPr/>
      <w:r>
        <w:rPr>
          <w:lang w:val="id_ID" w:bidi="id_ID"/>
        </w:rPr>
      </w:r>
      <w:r>
        <w:rPr>
          <w:b/>
          <w:lang w:val="id_ID" w:bidi="id_ID"/>
        </w:rPr>
        <w:t>TUHAN</w:t>
      </w:r>
      <w:r>
        <w:rPr>
          <w:lang w:val="id_ID" w:bidi="id_ID"/>
        </w:rPr>
        <w:t xml:space="preserve"> berkata, "Aku adalah </w:t>
      </w:r>
      <w:r>
        <w:rPr>
          <w:b/>
          <w:lang w:val="id_ID" w:bidi="id_ID"/>
        </w:rPr>
        <w:t>El-Shaddai</w:t>
      </w:r>
      <w:r>
        <w:rPr>
          <w:lang w:val="id_ID" w:bidi="id_ID"/>
        </w:rPr>
        <w:t xml:space="preserve">." Kami mendengar dua nama untuk Allah di sini. Nama pertama untuk Allah yang kita dengar adalah TUHAN. TUHAN adalah nama pribadi untuk Allah. Itu hanya digunakan di sini dalam kisah ini. Carilah </w:t>
      </w:r>
      <w:r>
        <w:rPr>
          <w:lang w:val="id_ID" w:bidi="id_ID"/>
        </w:rPr>
        <w:t>TUHAN</w:t>
      </w:r>
      <w:r>
        <w:rPr>
          <w:lang w:val="id_ID" w:bidi="id_ID"/>
        </w:rPr>
        <w:t xml:space="preserve"> dalam Glosarium Utama dan gunakan kata yang sama di sini seperti yang Anda gunakan dalam kisah-kisah sebelumnya.</w:t>
      </w:r>
    </w:p>
    <w:p>
      <w:pPr/>
      <w:r>
        <w:rPr>
          <w:lang w:val="id_ID" w:bidi="id_ID"/>
        </w:rPr>
      </w:r>
      <w:r>
        <w:rPr>
          <w:lang w:val="id_ID" w:bidi="id_ID"/>
        </w:rPr>
        <w:t>Nama kedua untuk Allah yang kita dengar adalah El-Shaddai. El-Shaddai adalah nama untuk Allah yang mungkin berarti "Allah yang Mahakuasa." Ini adalah pertama kalinya nama untuk Allah digunakan dalam Perjanjian Lama.</w:t>
      </w:r>
    </w:p>
    <w:p>
      <w:pPr/>
      <w:r>
        <w:rPr>
          <w:lang w:val="id_ID" w:bidi="id_ID"/>
        </w:rPr>
      </w:r>
      <w:r>
        <w:rPr>
          <w:lang w:val="id_ID" w:bidi="id_ID"/>
        </w:rPr>
        <w:t xml:space="preserve">Berhenti di sini dan diskusikan frasa apa yang akan Anda gunakan untuk nama Allah El-Shaddai. Carilah </w:t>
      </w:r>
      <w:r>
        <w:rPr>
          <w:lang w:val="id_ID" w:bidi="id_ID"/>
        </w:rPr>
        <w:t>El-Shaddai</w:t>
      </w:r>
      <w:r>
        <w:rPr>
          <w:lang w:val="id_ID" w:bidi="id_ID"/>
        </w:rPr>
        <w:t xml:space="preserve"> dalam Glosarium Utama. Hentikan sebentar rekaman ini di sini. </w:t>
      </w:r>
    </w:p>
    <w:p>
      <w:pPr/>
      <w:r>
        <w:rPr>
          <w:lang w:val="id_ID" w:bidi="id_ID"/>
        </w:rPr>
      </w:r>
      <w:r>
        <w:rPr>
          <w:b/>
          <w:lang w:val="id_ID" w:bidi="id_ID"/>
        </w:rPr>
        <w:t>Tidak bercela</w:t>
      </w:r>
      <w:r>
        <w:rPr>
          <w:lang w:val="id_ID" w:bidi="id_ID"/>
        </w:rPr>
        <w:t xml:space="preserve"> merujuk pada sesuatu yang sempurna, lengkap, dan tidak memiliki kesalahan.</w:t>
      </w:r>
    </w:p>
    <w:p>
      <w:pPr/>
      <w:r>
        <w:rPr>
          <w:lang w:val="id_ID" w:bidi="id_ID"/>
        </w:rPr>
      </w:r>
      <w:r>
        <w:rPr>
          <w:lang w:val="id_ID" w:bidi="id_ID"/>
        </w:rPr>
        <w:t>Berhenti di sini dan diskusikan kata apa yang akan Anda gunakan untuk kata tak bercela. Pastikan Anda menggunakan kata yang sama dengan yang digunakan pada bagian sebelumnya.</w:t>
      </w:r>
    </w:p>
    <w:p>
      <w:pPr/>
      <w:r>
        <w:rPr>
          <w:lang w:val="id_ID" w:bidi="id_ID"/>
        </w:rPr>
      </w:r>
      <w:r>
        <w:rPr>
          <w:b/>
          <w:lang w:val="id_ID" w:bidi="id_ID"/>
        </w:rPr>
        <w:t>Allah</w:t>
      </w:r>
      <w:r>
        <w:rPr>
          <w:lang w:val="id_ID" w:bidi="id_ID"/>
        </w:rPr>
        <w:t xml:space="preserve"> terus berbicara. Di sini, kisah itu menggunakan </w:t>
      </w:r>
      <w:r>
        <w:rPr>
          <w:b/>
          <w:lang w:val="id_ID" w:bidi="id_ID"/>
        </w:rPr>
        <w:t>Elohim</w:t>
      </w:r>
      <w:r>
        <w:rPr>
          <w:lang w:val="id_ID" w:bidi="id_ID"/>
        </w:rPr>
        <w:t xml:space="preserve"> untuk Allah, yang merupakan kata yang umum digunakan untuk Allah dalam Perjanjian Lama. Carilah </w:t>
      </w:r>
      <w:r>
        <w:rPr>
          <w:lang w:val="id_ID" w:bidi="id_ID"/>
        </w:rPr>
        <w:t>Elohim</w:t>
      </w:r>
      <w:r>
        <w:rPr>
          <w:lang w:val="id_ID" w:bidi="id_ID"/>
        </w:rPr>
        <w:t xml:space="preserve"> atau </w:t>
      </w:r>
      <w:r>
        <w:rPr>
          <w:lang w:val="id_ID" w:bidi="id_ID"/>
        </w:rPr>
        <w:t>Allah</w:t>
      </w:r>
      <w:r>
        <w:rPr>
          <w:lang w:val="id_ID" w:bidi="id_ID"/>
        </w:rPr>
        <w:t xml:space="preserve"> dalam Glosarium Utama dan gunakan kata yang sama di sini yang Anda gunakan dalam kisah-kisah sebelumnya.</w:t>
      </w:r>
    </w:p>
    <w:p>
      <w:pPr/>
      <w:r>
        <w:rPr>
          <w:lang w:val="id_ID" w:bidi="id_ID"/>
        </w:rPr>
      </w:r>
      <w:r>
        <w:rPr>
          <w:lang w:val="id_ID" w:bidi="id_ID"/>
        </w:rPr>
        <w:t xml:space="preserve">Allah berkata, "Aku akan membuat </w:t>
      </w:r>
      <w:r>
        <w:rPr>
          <w:b/>
          <w:lang w:val="id_ID" w:bidi="id_ID"/>
        </w:rPr>
        <w:t>perjanjian</w:t>
      </w:r>
      <w:r>
        <w:rPr>
          <w:lang w:val="id_ID" w:bidi="id_ID"/>
        </w:rPr>
        <w:t xml:space="preserve"> antara Aku dan kamu dan memberikan </w:t>
      </w:r>
      <w:r>
        <w:rPr>
          <w:b/>
          <w:lang w:val="id_ID" w:bidi="id_ID"/>
        </w:rPr>
        <w:t>keturunan</w:t>
      </w:r>
      <w:r>
        <w:rPr>
          <w:lang w:val="id_ID" w:bidi="id_ID"/>
        </w:rPr>
        <w:t xml:space="preserve"> yang tak terhitung jumlahnya kepadamu." Perjanjian adalah kesepakatan permanen yang dibuat antara dua orang atau kelompok orang yang menciptakan damai atau persahabatan. Kedua orang setuju untuk setia pada kesepakatan ini dan tetap berada dalam hubungan yang baik satu sama lain. Kedua belah pihak bersumpah untuk setia pada perjanjian itu dalam perayaan ritual atau korban. Perjanjian lebih dalam daripada kontrak hukum karena perjanjian memerlukan loyalitas dan kasih yang penuh pengorbanan dari kedua belah pihak. Mungkin itulah sebabnya perjanjian sering menggunakan istilah hubungan seperti ayah dan anak. Perjanjian ini juga adalah janji yang sungguh-sungguh. Carilah </w:t>
      </w:r>
      <w:r>
        <w:rPr>
          <w:lang w:val="id_ID" w:bidi="id_ID"/>
        </w:rPr>
        <w:t>perjanjian</w:t>
      </w:r>
      <w:r>
        <w:rPr>
          <w:lang w:val="id_ID" w:bidi="id_ID"/>
        </w:rPr>
        <w:t xml:space="preserve"> dalam Glosarium Utama dan gunakan kata yang sama seperti yang Anda gunakan dalam kisah-kisah sebelumnya.</w:t>
      </w:r>
    </w:p>
    <w:p>
      <w:pPr/>
      <w:r>
        <w:rPr>
          <w:lang w:val="id_ID" w:bidi="id_ID"/>
        </w:rPr>
      </w:r>
      <w:r>
        <w:rPr>
          <w:b/>
          <w:lang w:val="id_ID" w:bidi="id_ID"/>
        </w:rPr>
        <w:t>Keturunan</w:t>
      </w:r>
      <w:r>
        <w:rPr>
          <w:lang w:val="id_ID" w:bidi="id_ID"/>
        </w:rPr>
        <w:t xml:space="preserve"> merujuk pada anak-anak Abram, anak-anak mereka, dan sebagainya. Itu merujuk pada semua orang di masa depan yang menganggap Abram sebagai leluhur mereka.</w:t>
      </w:r>
    </w:p>
    <w:p>
      <w:pPr/>
      <w:r>
        <w:rPr>
          <w:lang w:val="id_ID" w:bidi="id_ID"/>
        </w:rPr>
      </w:r>
      <w:r>
        <w:rPr>
          <w:lang w:val="id_ID" w:bidi="id_ID"/>
        </w:rPr>
        <w:t xml:space="preserve">Abram sujud menghadap ke bawah. Allah berkata, "Ini adalah perjanjian-Ku dengan kamu." Kamu akan menjadi bapa bagi banyak orang. Namamu tidak akan lagi menjadi </w:t>
      </w:r>
      <w:r>
        <w:rPr>
          <w:b/>
          <w:lang w:val="id_ID" w:bidi="id_ID"/>
        </w:rPr>
        <w:t>Abram</w:t>
      </w:r>
      <w:r>
        <w:rPr>
          <w:lang w:val="id_ID" w:bidi="id_ID"/>
        </w:rPr>
        <w:t xml:space="preserve">. Kamu akan disebut </w:t>
      </w:r>
      <w:r>
        <w:rPr>
          <w:b/>
          <w:lang w:val="id_ID" w:bidi="id_ID"/>
        </w:rPr>
        <w:t>Abraham</w:t>
      </w:r>
      <w:r>
        <w:rPr>
          <w:lang w:val="id_ID" w:bidi="id_ID"/>
        </w:rPr>
        <w:t>." Nama Abram mungkin berarti "sang ayah memiliki kedudukan tinggi" atau "sang ayah berada di posisi tinggi." Abraham mungkin berarti "bapa dari banyak orang."</w:t>
      </w:r>
    </w:p>
    <w:p>
      <w:pPr/>
      <w:r>
        <w:rPr>
          <w:lang w:val="id_ID" w:bidi="id_ID"/>
        </w:rPr>
      </w:r>
      <w:r>
        <w:rPr>
          <w:lang w:val="id_ID" w:bidi="id_ID"/>
        </w:rPr>
        <w:t xml:space="preserve">Allah melanjutkan, "Aku akan membuat engkau sangat </w:t>
      </w:r>
      <w:r>
        <w:rPr>
          <w:b/>
          <w:lang w:val="id_ID" w:bidi="id_ID"/>
        </w:rPr>
        <w:t>beranak cucu</w:t>
      </w:r>
      <w:r>
        <w:rPr>
          <w:lang w:val="id_ID" w:bidi="id_ID"/>
        </w:rPr>
        <w:t>." Beranak cucu berarti bahwa Abraham akan memiliki banyak keturunan.</w:t>
      </w:r>
    </w:p>
    <w:p>
      <w:pPr/>
      <w:r>
        <w:rPr>
          <w:lang w:val="id_ID" w:bidi="id_ID"/>
        </w:rPr>
      </w:r>
      <w:r>
        <w:rPr>
          <w:lang w:val="id_ID" w:bidi="id_ID"/>
        </w:rPr>
        <w:t xml:space="preserve">Allah melanjutkan, "Keturunanmu akan menjadi banyak </w:t>
      </w:r>
      <w:r>
        <w:rPr>
          <w:b/>
          <w:lang w:val="id_ID" w:bidi="id_ID"/>
        </w:rPr>
        <w:t>bangsa-bangsa</w:t>
      </w:r>
      <w:r>
        <w:rPr>
          <w:lang w:val="id_ID" w:bidi="id_ID"/>
        </w:rPr>
        <w:t xml:space="preserve">, dan </w:t>
      </w:r>
      <w:r>
        <w:rPr>
          <w:b/>
          <w:lang w:val="id_ID" w:bidi="id_ID"/>
        </w:rPr>
        <w:t>raja-raja</w:t>
      </w:r>
      <w:r>
        <w:rPr>
          <w:lang w:val="id_ID" w:bidi="id_ID"/>
        </w:rPr>
        <w:t xml:space="preserve"> akan berada di antara mereka!" Di sini, "bangsa-bangsa" merujuk pada banyak kelompok orang yang tinggal bersama serta memiliki bahasa dan pemerintahan yang sama. Itu berarti kelompok etnis yang berbeda, dan bukan negara yang berbeda. Carilah </w:t>
      </w:r>
      <w:r>
        <w:rPr>
          <w:lang w:val="id_ID" w:bidi="id_ID"/>
        </w:rPr>
        <w:t>bangsa</w:t>
      </w:r>
      <w:r>
        <w:rPr>
          <w:lang w:val="id_ID" w:bidi="id_ID"/>
        </w:rPr>
        <w:t xml:space="preserve"> dalam Glosarium Utama dan gunakan kata yang sama yang telah Anda gunakan dalam kisah-kisah sebelumnya.</w:t>
      </w:r>
    </w:p>
    <w:p>
      <w:pPr/>
      <w:r>
        <w:rPr>
          <w:lang w:val="id_ID" w:bidi="id_ID"/>
        </w:rPr>
      </w:r>
      <w:r>
        <w:rPr>
          <w:lang w:val="id_ID" w:bidi="id_ID"/>
        </w:rPr>
        <w:t xml:space="preserve">Seorang </w:t>
      </w:r>
      <w:r>
        <w:rPr>
          <w:b/>
          <w:lang w:val="id_ID" w:bidi="id_ID"/>
        </w:rPr>
        <w:t>raja</w:t>
      </w:r>
      <w:r>
        <w:rPr>
          <w:lang w:val="id_ID" w:bidi="id_ID"/>
        </w:rPr>
        <w:t xml:space="preserve"> adalah seseorang yang memerintah atas kota atau wilayah. Seorang raja biasanya memerintah seumur hidup dan mewariskan otoritasnya kepada salah satu putranya. Carilah </w:t>
      </w:r>
      <w:r>
        <w:rPr>
          <w:lang w:val="id_ID" w:bidi="id_ID"/>
        </w:rPr>
        <w:t>raja</w:t>
      </w:r>
      <w:r>
        <w:rPr>
          <w:lang w:val="id_ID" w:bidi="id_ID"/>
        </w:rPr>
        <w:t xml:space="preserve"> dalam Glosarium Utama dan gunakan kata yang sama yang telah Anda gunakan dalam kisah-kisah sebelumnya.</w:t>
      </w:r>
    </w:p>
    <w:p>
      <w:pPr/>
      <w:r>
        <w:rPr>
          <w:lang w:val="id_ID" w:bidi="id_ID"/>
        </w:rPr>
      </w:r>
      <w:r>
        <w:rPr>
          <w:lang w:val="id_ID" w:bidi="id_ID"/>
        </w:rPr>
        <w:t xml:space="preserve">"Aku akan melanjutkan perjanjian-Ku dengan keturunanmu, sepanjang </w:t>
      </w:r>
      <w:r>
        <w:rPr>
          <w:b/>
          <w:lang w:val="id_ID" w:bidi="id_ID"/>
        </w:rPr>
        <w:t>generasi</w:t>
      </w:r>
      <w:r>
        <w:rPr>
          <w:lang w:val="id_ID" w:bidi="id_ID"/>
        </w:rPr>
        <w:t xml:space="preserve"> keturunanmu." Sebuah "generasi" merujuk pada rata-rata masa hidup seseorang, yang sering dianggap selama 70–100 tahun. generasi-generasi kadang-kadang diterjemahkan sebagai silsilah. Di sini, Allah merujuk pada semua keturunan yang akan datang setelah Abraham. Carilah </w:t>
      </w:r>
      <w:r>
        <w:rPr>
          <w:lang w:val="id_ID" w:bidi="id_ID"/>
        </w:rPr>
        <w:t>generasi</w:t>
      </w:r>
      <w:r>
        <w:rPr>
          <w:lang w:val="id_ID" w:bidi="id_ID"/>
        </w:rPr>
        <w:t xml:space="preserve"> dalam Glosarium Utama dan gunakan kata yang sama yang telah Anda gunakan dalam kisah-kisah sebelumnya.</w:t>
      </w:r>
    </w:p>
    <w:p>
      <w:pPr/>
      <w:r>
        <w:rPr>
          <w:lang w:val="id_ID" w:bidi="id_ID"/>
        </w:rPr>
      </w:r>
      <w:r>
        <w:rPr>
          <w:lang w:val="id_ID" w:bidi="id_ID"/>
        </w:rPr>
        <w:t xml:space="preserve">Allah terus menggambarkan perjanjian antara Allah dan keturunan Abraham. Allah berkata, "Setiap laki-laki di antara kamu harus </w:t>
      </w:r>
      <w:r>
        <w:rPr>
          <w:b/>
          <w:lang w:val="id_ID" w:bidi="id_ID"/>
        </w:rPr>
        <w:t>disunat</w:t>
      </w:r>
      <w:r>
        <w:rPr>
          <w:lang w:val="id_ID" w:bidi="id_ID"/>
        </w:rPr>
        <w:t xml:space="preserve">." Ini adalah pertama kalinya kata sunat digunakan dalam kisah-kisah ini. Disunat merujuk pada pemotongan kulup atau kulit di ujung penis seorang anak laki-laki. Banyak dari orang-orang yang tinggal di sekitar Abraham mempraktikkan sunat, sering sebagai bagian dari ritual sebelum menikah. Di antara orang Yahudi, yang adalah keturunan Abraham, sunat adalah tanda fisik dan permanen yang penting dari </w:t>
      </w:r>
      <w:r>
        <w:rPr>
          <w:b/>
          <w:lang w:val="id_ID" w:bidi="id_ID"/>
        </w:rPr>
        <w:t>perjanjian</w:t>
      </w:r>
      <w:r>
        <w:rPr>
          <w:lang w:val="id_ID" w:bidi="id_ID"/>
        </w:rPr>
        <w:t xml:space="preserve"> antara Allah dan umat-Nya. Sunat adalah tanda bahwa anak laki-laki itu adalah bagian dari umat pilihan Allah dan bahwa janji-janji dan perjanjian Allah berlaku baginya.</w:t>
      </w:r>
    </w:p>
    <w:p>
      <w:pPr/>
      <w:r>
        <w:rPr>
          <w:lang w:val="id_ID" w:bidi="id_ID"/>
        </w:rPr>
      </w:r>
      <w:r>
        <w:rPr>
          <w:lang w:val="id_ID" w:bidi="id_ID"/>
        </w:rPr>
        <w:t xml:space="preserve">Carilah </w:t>
      </w:r>
      <w:r>
        <w:rPr>
          <w:lang w:val="id_ID" w:bidi="id_ID"/>
        </w:rPr>
        <w:t>sunat</w:t>
      </w:r>
      <w:r>
        <w:rPr>
          <w:lang w:val="id_ID" w:bidi="id_ID"/>
        </w:rPr>
        <w:t xml:space="preserve"> dalam glosarium dan gunakan kata yang sama dalam semua kisah berikutnya.</w:t>
      </w:r>
    </w:p>
    <w:p>
      <w:pPr/>
      <w:r>
        <w:rPr>
          <w:lang w:val="id_ID" w:bidi="id_ID"/>
        </w:rPr>
      </w:r>
      <w:r>
        <w:rPr>
          <w:lang w:val="id_ID" w:bidi="id_ID"/>
        </w:rPr>
        <w:t xml:space="preserve">Berhenti di sini dan diskusikan dalam kelompok: kata apa yang akan Anda gunakan untuk sunat? Hentikan sebentar rekaman ini di sini. </w:t>
      </w:r>
    </w:p>
    <w:p>
      <w:pPr/>
      <w:r>
        <w:rPr>
          <w:lang w:val="id_ID" w:bidi="id_ID"/>
        </w:rPr>
      </w:r>
      <w:r>
        <w:rPr>
          <w:lang w:val="id_ID" w:bidi="id_ID"/>
        </w:rPr>
        <w:t xml:space="preserve">Allah melanjutkan, "Kamu harus disunat, dan itu akan menjadi </w:t>
      </w:r>
      <w:r>
        <w:rPr>
          <w:b/>
          <w:lang w:val="id_ID" w:bidi="id_ID"/>
        </w:rPr>
        <w:t>tanda</w:t>
      </w:r>
      <w:r>
        <w:rPr>
          <w:lang w:val="id_ID" w:bidi="id_ID"/>
        </w:rPr>
        <w:t xml:space="preserve"> perjanjian antara Aku dan engkau." Tanda adalah satu sinyal atau indikasi bahwa sesuatu benar atau akan terjadi. Di sini, tanda itu merujuk pada pengingat yang dapat kamu lihat. Tanda ini menunjukkan bahwa Abraham dan keturunannya memiliki hubungan dengan Allah dan bahwa mereka percaya kepada Allah. Ini adalah tanda permanen bahwa seseorang adalah milik umat yang dengannya Allah menjalin hubungan.</w:t>
      </w:r>
    </w:p>
    <w:p>
      <w:pPr/>
      <w:r>
        <w:rPr>
          <w:lang w:val="id_ID" w:bidi="id_ID"/>
        </w:rPr>
      </w:r>
      <w:r>
        <w:rPr>
          <w:lang w:val="id_ID" w:bidi="id_ID"/>
        </w:rPr>
        <w:t xml:space="preserve">Carilah </w:t>
      </w:r>
      <w:r>
        <w:rPr>
          <w:lang w:val="id_ID" w:bidi="id_ID"/>
        </w:rPr>
        <w:t>tanda</w:t>
      </w:r>
      <w:r>
        <w:rPr>
          <w:lang w:val="id_ID" w:bidi="id_ID"/>
        </w:rPr>
        <w:t xml:space="preserve"> dalam Glosarium Utama dan gunakan kata yang sama di sini seperti yang telah Anda gunakan dalam cerita-cerita sebelumnya.</w:t>
      </w:r>
    </w:p>
    <w:p>
      <w:pPr/>
      <w:r>
        <w:rPr>
          <w:lang w:val="id_ID" w:bidi="id_ID"/>
        </w:rPr>
      </w:r>
      <w:r>
        <w:rPr>
          <w:lang w:val="id_ID" w:bidi="id_ID"/>
        </w:rPr>
        <w:t xml:space="preserve">Allah melanjutkan, "Sepanjang semua generasi yang akan datang, setiap laki-laki yang berusia delapan hari harus disunat." Itu termasuk mereka yang lahir di </w:t>
      </w:r>
      <w:r>
        <w:rPr>
          <w:b/>
          <w:lang w:val="id_ID" w:bidi="id_ID"/>
        </w:rPr>
        <w:t>rumah tangga</w:t>
      </w:r>
      <w:r>
        <w:rPr>
          <w:lang w:val="id_ID" w:bidi="id_ID"/>
        </w:rPr>
        <w:t xml:space="preserve">mu." "Rumah tangga" merujuk pada semua orang yang tinggal di rumah tangga Abraham, termasuk pelayan, budak, dan anggota keluarga lainnya. Carilah </w:t>
      </w:r>
      <w:r>
        <w:rPr>
          <w:lang w:val="id_ID" w:bidi="id_ID"/>
        </w:rPr>
        <w:t>rumah tangga</w:t>
      </w:r>
      <w:r>
        <w:rPr>
          <w:lang w:val="id_ID" w:bidi="id_ID"/>
        </w:rPr>
        <w:t xml:space="preserve"> dalam Glosarium Utama dan gunakan kata yang sama yang telah Anda gunakan dalam bagian sebelumnya.</w:t>
      </w:r>
    </w:p>
    <w:p>
      <w:pPr/>
      <w:r>
        <w:rPr>
          <w:lang w:val="id_ID" w:bidi="id_ID"/>
        </w:rPr>
      </w:r>
      <w:r>
        <w:rPr>
          <w:lang w:val="id_ID" w:bidi="id_ID"/>
        </w:rPr>
        <w:t xml:space="preserve">Allah juga berkata kepada Abraham, "Mengenai </w:t>
      </w:r>
      <w:r>
        <w:rPr>
          <w:b/>
          <w:lang w:val="id_ID" w:bidi="id_ID"/>
        </w:rPr>
        <w:t>Sarai</w:t>
      </w:r>
      <w:r>
        <w:rPr>
          <w:lang w:val="id_ID" w:bidi="id_ID"/>
        </w:rPr>
        <w:t xml:space="preserve">, istrimu, engkau tidak boleh lagi memanggilnya Sarai. Namanya akan menjadi </w:t>
      </w:r>
      <w:r>
        <w:rPr>
          <w:b/>
          <w:lang w:val="id_ID" w:bidi="id_ID"/>
        </w:rPr>
        <w:t>Sara</w:t>
      </w:r>
      <w:r>
        <w:rPr>
          <w:lang w:val="id_ID" w:bidi="id_ID"/>
        </w:rPr>
        <w:t>." Baik Sarai maupun Sara mungkin berarti "putri atau bangsawan."</w:t>
      </w:r>
    </w:p>
    <w:p>
      <w:pPr/>
      <w:r>
        <w:rPr>
          <w:lang w:val="id_ID" w:bidi="id_ID"/>
        </w:rPr>
      </w:r>
      <w:r>
        <w:rPr>
          <w:lang w:val="id_ID" w:bidi="id_ID"/>
        </w:rPr>
        <w:t xml:space="preserve">Allah melanjutkan, "Aku akan </w:t>
      </w:r>
      <w:r>
        <w:rPr>
          <w:b/>
          <w:lang w:val="id_ID" w:bidi="id_ID"/>
        </w:rPr>
        <w:t>memberkati</w:t>
      </w:r>
      <w:r>
        <w:rPr>
          <w:lang w:val="id_ID" w:bidi="id_ID"/>
        </w:rPr>
        <w:t xml:space="preserve"> dia dan memberikan kamu seorang anak laki-laki melalui dia." Aku akan memberkati dia sehingga ia akan menjadi ibu dari bangsa-bangsa." Memberkati merujuk pada saat Allah membantu, berbuat baik, atau mengaruniai seseorang atau sesuatu. Cobalah untuk menghindari menggunakan kata yang terkait dengan keberuntungan atau permainan peluang. Ketika orang-orang memberkati sesuatu, biasanya berarti bahwa mereka mengkhususkannya untuk sesuatu yang istimewa. Bangsa-bangsa di sini merujuk pada kelompok orang. Carilah </w:t>
      </w:r>
      <w:r>
        <w:rPr>
          <w:lang w:val="id_ID" w:bidi="id_ID"/>
        </w:rPr>
        <w:t>memberkati</w:t>
      </w:r>
      <w:r>
        <w:rPr>
          <w:lang w:val="id_ID" w:bidi="id_ID"/>
        </w:rPr>
        <w:t xml:space="preserve"> dan </w:t>
      </w:r>
      <w:r>
        <w:rPr>
          <w:lang w:val="id_ID" w:bidi="id_ID"/>
        </w:rPr>
        <w:t>bangsa</w:t>
      </w:r>
      <w:r>
        <w:rPr>
          <w:lang w:val="id_ID" w:bidi="id_ID"/>
        </w:rPr>
        <w:t xml:space="preserve"> dalam Glosarium Utama dan gunakan kata-kata yang sama di sini seperti yang Anda gunakan dalam kisah-kisah sebelumnya.</w:t>
      </w:r>
    </w:p>
    <w:p>
      <w:pPr/>
      <w:r>
        <w:rPr>
          <w:lang w:val="id_ID" w:bidi="id_ID"/>
        </w:rPr>
      </w:r>
      <w:r>
        <w:rPr>
          <w:lang w:val="id_ID" w:bidi="id_ID"/>
        </w:rPr>
        <w:t>Allah melanjutkan, "</w:t>
      </w:r>
      <w:r>
        <w:rPr>
          <w:b/>
          <w:lang w:val="id_ID" w:bidi="id_ID"/>
        </w:rPr>
        <w:t>Raja-raja</w:t>
      </w:r>
      <w:r>
        <w:rPr>
          <w:lang w:val="id_ID" w:bidi="id_ID"/>
        </w:rPr>
        <w:t xml:space="preserve"> atas bangsa-bangsa, atau suku-suku bangsa, akan datang dari Sara." Di sini, bangsa merujuk pada wilayah geografis dan belum tentu kelompok etnis tertentu.</w:t>
      </w:r>
    </w:p>
    <w:p>
      <w:pPr/>
      <w:r>
        <w:rPr>
          <w:lang w:val="id_ID" w:bidi="id_ID"/>
        </w:rPr>
      </w:r>
      <w:r>
        <w:rPr>
          <w:lang w:val="id_ID" w:bidi="id_ID"/>
        </w:rPr>
        <w:t xml:space="preserve">Kemudian Allah berkata, "Aku akan memberikan seorang anak laki-laki kepadamu, dan kamu akan memanggilnya </w:t>
      </w:r>
      <w:r>
        <w:rPr>
          <w:b/>
          <w:lang w:val="id_ID" w:bidi="id_ID"/>
        </w:rPr>
        <w:t>Ishak</w:t>
      </w:r>
      <w:r>
        <w:rPr>
          <w:lang w:val="id_ID" w:bidi="id_ID"/>
        </w:rPr>
        <w:t>." "Ishak" berarti "ia tertawa."</w:t>
      </w:r>
    </w:p>
    <w:p>
      <w:pPr/>
      <w:r>
        <w:rPr>
          <w:lang w:val="id_ID" w:bidi="id_ID"/>
        </w:rPr>
      </w:r>
      <w:r>
        <w:rPr>
          <w:lang w:val="id_ID" w:bidi="id_ID"/>
        </w:rPr>
        <w:t xml:space="preserve">Allah mengatakan bahwa Ismael akan menjadi bapa dari 12 </w:t>
      </w:r>
      <w:r>
        <w:rPr>
          <w:b/>
          <w:lang w:val="id_ID" w:bidi="id_ID"/>
        </w:rPr>
        <w:t>pangeran</w:t>
      </w:r>
      <w:r>
        <w:rPr>
          <w:lang w:val="id_ID" w:bidi="id_ID"/>
        </w:rPr>
        <w:t>." "Pangeran" merujuk pada seorang penguasa sebuah suku, tetapi seorang pangeran berbeda dari seorang raja. Seringkali, banyak pangeran melayani raja yang sama.</w:t>
      </w:r>
    </w:p>
    <w:p>
      <w:pPr/>
      <w:r>
        <w:rPr>
          <w:lang w:val="id_ID" w:bidi="id_ID"/>
        </w:rPr>
      </w:r>
      <w:r>
        <w:rPr>
          <w:lang w:val="id_ID" w:bidi="id_ID"/>
        </w:rPr>
        <w:t>Allah melanjutkan, "Aku akan membuatnya menjadi bangsa yang besar, atau kelompok orang. Tetapi Aku akan menetapkan perjanjian-Ku dengan Ishak, yang akan dilahirkan Sara bagimu pada waktu seperti ini tahun depan." Dan ketika Ia selesai berbicara dengan Abraham, Allah meninggalkan Abraham. Dan Abraham melakukan apa yang Allah perintahkan kepadanya untuk dilakukan.</w:t>
      </w:r>
    </w:p>
    <w:p>
      <w:pPr/>
      <w:r>
        <w:rPr>
          <w:lang w:val="id_ID" w:bidi="id_ID"/>
        </w:rPr>
      </w:r>
      <w:r>
        <w:rPr>
          <w:lang w:val="id_ID" w:bidi="id_ID"/>
        </w:rPr>
        <w:t>Setiap laki-laki dalam rumah tangga Abraham disunat. Ini mencakup semua anggota keluarga laki-laki dan budak milik Abraham. Beberapa budaknya lahir dari orang tua yang adalah budak Abraham dan oleh karena itu juga merupakan budak Abraham. Abraham juga kemungkinan telah membeli budak dari orang asing untuk menambah anggota rumah tangganya.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18:1–15</w:t>
      </w:r>
      <w:r>
        <w:rPr>
          <w:lang w:val="id_ID" w:bidi="id_ID"/>
        </w:rPr>
      </w:r>
    </w:p>
    <w:p>
      <w:pPr>
        <w:pStyle w:val="Heading3"/>
      </w:pPr>
      <w:r>
        <w:rPr>
          <w:lang w:val="id_ID" w:bidi="id_ID"/>
        </w:rPr>
        <w:t>Dengar dan Renungkan</w:t>
      </w:r>
    </w:p>
    <w:p>
      <w:pPr/>
      <w:r>
        <w:rPr>
          <w:lang w:val="id_ID" w:bidi="id_ID"/>
        </w:rPr>
      </w:r>
      <w:r>
        <w:rPr>
          <w:lang w:val="id_ID" w:bidi="id_ID"/>
        </w:rPr>
        <w:t>Dengarkan Kejadian 18:1–15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dalam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diceritakan kisah ini tentang Allah?</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18:1–15 dalam terjemahan yang paling mudah dimengerti.</w:t>
      </w:r>
    </w:p>
    <w:p>
      <w:pPr/>
      <w:r>
        <w:rPr>
          <w:lang w:val="id_ID" w:bidi="id_ID"/>
        </w:rPr>
      </w:r>
      <w:r>
        <w:rPr>
          <w:lang w:val="id_ID" w:bidi="id_ID"/>
        </w:rPr>
        <w:t>Kisah ini terjadi beberapa waktu setelah Tuhan menegaskan dan menggambarkan perjanjian-Nya dengan Abraham. Ini adalah yang pertama dalam serangkaian empat kisah tentang Abraham dan Lot. Dalam kisah ini, Abraham menyambut tiga pengunjung yang sedang dalam perjalanan ke Sodom, yang merupakan tempat Lot tinggal. Abraham bertindak sebagai tuan rumah yang baik. Salah satu pengunjung itu adalah Tuhan, dan Ia mengatakan kepada Abraham dan Sara bahwa Ia akan kembali pada tahun depan untuk memberikan mereka seorang anak laki-laki.</w:t>
      </w:r>
    </w:p>
    <w:p>
      <w:pPr/>
      <w:r>
        <w:rPr>
          <w:lang w:val="id_ID" w:bidi="id_ID"/>
        </w:rPr>
      </w:r>
      <w:r>
        <w:rPr>
          <w:lang w:val="id_ID" w:bidi="id_ID"/>
        </w:rPr>
        <w:t>Tuhan menampakkan diri kepada Abraham di dekat pohon-pohon besar milik Mamre. Abraham dan semua orang dalam rumah tangganya tinggal di tenda-tenda di dekat pohon-pohon besar Mamre.</w:t>
      </w:r>
    </w:p>
    <w:p>
      <w:pPr/>
      <w:r>
        <w:rPr>
          <w:lang w:val="id_ID" w:bidi="id_ID"/>
        </w:rPr>
      </w:r>
      <w:r>
        <w:rPr>
          <w:lang w:val="id_ID" w:bidi="id_ID"/>
        </w:rPr>
        <w:t xml:space="preserve">Berhenti di sini dan lihatlah </w:t>
      </w:r>
      <w:r>
        <w:rPr>
          <w:lang w:val="id_ID" w:bidi="id_ID"/>
        </w:rPr>
        <w:t>Mamre</w:t>
      </w:r>
      <w:r>
        <w:rPr>
          <w:lang w:val="id_ID" w:bidi="id_ID"/>
        </w:rPr>
        <w:t xml:space="preserve"> pada peta secara berkelompok.</w:t>
      </w:r>
    </w:p>
    <w:p>
      <w:pPr/>
      <w:r>
        <w:rPr>
          <w:lang w:val="id_ID" w:bidi="id_ID"/>
        </w:rPr>
      </w:r>
      <w:r>
        <w:rPr>
          <w:lang w:val="id_ID" w:bidi="id_ID"/>
        </w:rPr>
        <w:t xml:space="preserve">Berhentilah di sini dan lihatlah gambar </w:t>
      </w:r>
      <w:r>
        <w:rPr>
          <w:lang w:val="id_ID" w:bidi="id_ID"/>
        </w:rPr>
        <w:t>seperti apa kemungkinan rupa tenda-tenda Abraham</w:t>
      </w:r>
      <w:r>
        <w:rPr>
          <w:lang w:val="id_ID" w:bidi="id_ID"/>
        </w:rPr>
        <w:t xml:space="preserve"> secara berkelompok. Hentikan sebentar rekaman ini di sini. </w:t>
      </w:r>
    </w:p>
    <w:p>
      <w:pPr/>
      <w:r>
        <w:rPr>
          <w:lang w:val="id_ID" w:bidi="id_ID"/>
        </w:rPr>
      </w:r>
      <w:r>
        <w:rPr>
          <w:lang w:val="id_ID" w:bidi="id_ID"/>
        </w:rPr>
        <w:t>Suatu hari Abraham sedang duduk di pintu masuk kemahnya saat hari sedang panas-panasnya. Kejadian ini mungkin terjadi pada awal sore hari, dan Abraham mungkin sedang beristirahat di bawah pepohonan di luar tendanya.</w:t>
      </w:r>
    </w:p>
    <w:p>
      <w:pPr/>
      <w:r>
        <w:rPr>
          <w:lang w:val="id_ID" w:bidi="id_ID"/>
        </w:rPr>
      </w:r>
      <w:r>
        <w:rPr>
          <w:lang w:val="id_ID" w:bidi="id_ID"/>
        </w:rPr>
        <w:t>Abraham melihat ke atas dan tiba-tiba memperhatikan tiga pria yang berdiri di dekatnya. Kisah itu tidak memberikan kita penjelasan tentang ketiga pria tersebut, tetapi menjelang akhir kisah disebutkan bahwa Tuhan berbicara kepada Abraham. Ketiga orang itu mungkin adalah Tuhan dan dua dari utusan-Nya, tetapi beberapa orang mengatakan bahwa ketiga orang itu adalah utusan Tuhan. Sepanjang kisah, Abraham kadang-kadang berbicara kepada ketiga pria itu dan kadang-kadang hanya berbicara kepada pemimpin mereka.</w:t>
      </w:r>
    </w:p>
    <w:p>
      <w:pPr/>
      <w:r>
        <w:rPr>
          <w:lang w:val="id_ID" w:bidi="id_ID"/>
        </w:rPr>
      </w:r>
      <w:r>
        <w:rPr>
          <w:lang w:val="id_ID" w:bidi="id_ID"/>
        </w:rPr>
        <w:t>Abraham berlari untuk bertemu dengan mereka. Ia menyambut mereka dengan membungkuk rendah ke tanah. Dalam budaya Abraham, membungkuk rendah ke tanah merupakan ungkapan rasa hormat dan penyambutan. Abraham berkata, "Tuan, jika Tuan menganggap hamba layak, tolong jangan melewati hamba, hambamu." "Jika engkau menganggap aku layak" dan "jangan melewatiku, hamba-Mu" keduanya adalah frasa yang sangat sopan. Abraham menunjukkan rasa hormat kepada ketiga orang ini dan berbicara kepada mereka seolah-olah mereka adalah orang-orang penting, meskipun ia tidak tahu siapa mereka.</w:t>
      </w:r>
    </w:p>
    <w:p>
      <w:pPr/>
      <w:r>
        <w:rPr>
          <w:lang w:val="id_ID" w:bidi="id_ID"/>
        </w:rPr>
      </w:r>
      <w:r>
        <w:rPr>
          <w:lang w:val="id_ID" w:bidi="id_ID"/>
        </w:rPr>
        <w:t xml:space="preserve">Berhenti di sini dan diskusikan dalam kelompok: Bagaimana Anda menyapa pengunjung ketika mereka datang ke rumah Anda? Bagaimana Anda menunjukkan rasa hormat kepada pengunjung? Frasa, salam, atau gerakan apa yang Anda gunakan ketika Anda dengan hormat menyambut orang-orang penting ke rumah Anda? Hentikan sebentar rekaman ini di sini. </w:t>
      </w:r>
    </w:p>
    <w:p>
      <w:pPr/>
      <w:r>
        <w:rPr>
          <w:lang w:val="id_ID" w:bidi="id_ID"/>
        </w:rPr>
      </w:r>
      <w:r>
        <w:rPr>
          <w:lang w:val="id_ID" w:bidi="id_ID"/>
        </w:rPr>
        <w:t>Abraham melanjutkan, "Silakan beristirahat di bawah naungan pohon ini, dan aku akan menyuruh seseorang membawa sedikit air agar kalian semua bisa mencuci kaki." Dalam budaya Abraham, orang-orang mencuci kaki mereka sebelum masuk ke rumah seseorang. Para pengunjung mungkin mengenakan sandal, dan jalan yang mereka lalui mungkin panas dan berdebu. "Sedikit air" adalah frasa rendah hati yang digunakan Abraham untuk dengan sopan mengatakan kepada para pengunjungnya bahwa tidak akan merepotkan baginya untuk membawakan mereka air.</w:t>
      </w:r>
    </w:p>
    <w:p>
      <w:pPr/>
      <w:r>
        <w:rPr>
          <w:lang w:val="id_ID" w:bidi="id_ID"/>
        </w:rPr>
      </w:r>
      <w:r>
        <w:rPr>
          <w:lang w:val="id_ID" w:bidi="id_ID"/>
        </w:rPr>
        <w:t>Abraham melanjutkan, "Dan karena Tuan-tuan telah menghormati aku, hamba Tuan-tuan ini, dengan kunjungan ini, aku juga akan membawakan sedikit roti sehingga Tuan-tuan dapat menyegarkan diri sebelum melanjutkan perjalanan." "Sedikit roti" adalah frasa sopan lain yang digunakan Abraham untuk mengatakan kepada para pengunjungnya bahwa tidak akan merepotkan untuk memberi mereka makan. Semua orang mungkin tahu bahwa Abraham akan membawa banyak makanan untuk para pengunjungnya.</w:t>
      </w:r>
    </w:p>
    <w:p>
      <w:pPr/>
      <w:r>
        <w:rPr>
          <w:lang w:val="id_ID" w:bidi="id_ID"/>
        </w:rPr>
      </w:r>
      <w:r>
        <w:rPr>
          <w:lang w:val="id_ID" w:bidi="id_ID"/>
        </w:rPr>
        <w:t>Di sini, Abraham bertindak seperti tuan rumah yang baik. Dalam budaya Abraham, menjadi tuan rumah yang baik dan menunjukkan rasa hormat kepada orang asing sangat penting. Tuan rumah bertanggung jawab untuk merawat tamu mereka dan menjaga agar tamu mereka tetap aman. Abraham bertindak seperti tuan rumah yang baik dengan menyapa orang-orang itu dengan hormat, mengundang mereka untuk beristirahat, memberi mereka air untuk membasuh kaki, dan menyajikan makanan kepada mereka.</w:t>
      </w:r>
    </w:p>
    <w:p>
      <w:pPr/>
      <w:r>
        <w:rPr>
          <w:lang w:val="id_ID" w:bidi="id_ID"/>
        </w:rPr>
      </w:r>
      <w:r>
        <w:rPr>
          <w:lang w:val="id_ID" w:bidi="id_ID"/>
        </w:rPr>
        <w:t xml:space="preserve">Berhenti di sini dan diskusikan dalam kelompok: Bagaimana Anda menunjukkan sikap ramah dalam budaya Anda? Bagaimana Anda memperlakukan tamu? Hentikan sebentar rekaman ini di sini. </w:t>
      </w:r>
    </w:p>
    <w:p>
      <w:pPr/>
      <w:r>
        <w:rPr>
          <w:lang w:val="id_ID" w:bidi="id_ID"/>
        </w:rPr>
      </w:r>
      <w:r>
        <w:rPr>
          <w:lang w:val="id_ID" w:bidi="id_ID"/>
        </w:rPr>
        <w:t>Ketiga orang itu setuju, "Itu baik-baik saja. Lakukan saja seperti yang Anda katakan."</w:t>
      </w:r>
    </w:p>
    <w:p>
      <w:pPr/>
      <w:r>
        <w:rPr>
          <w:lang w:val="id_ID" w:bidi="id_ID"/>
        </w:rPr>
      </w:r>
      <w:r>
        <w:rPr>
          <w:lang w:val="id_ID" w:bidi="id_ID"/>
        </w:rPr>
        <w:t>Jadi Abraham bergegas kembali ke dalam kemah untuk menemui Sara. Ia berkata, "Cepat, ambil tiga sukat tepung terbaikmu dan ulenan untuk membuat roti." "Sukat" merujuk pada tiga takaran besar tepung. Salah satu ukuran tepung ini mungkin sekitar 8 liter, 8 kilogram, atau 2 galon tepung. Ini membuat roti dalam jumlah yang sangat besar. Untuk membuat roti, orang-orang akan mencampur tepung dan air dengan tangan mereka sampai menjadi adonan. Mereka akan menguleni adonannya, yang merujuk pada mendorong dan menarik adonan untuk memastikan tepung dan air tercampur rata. Orang-orang kemudian akan memanggang adonan di atas batu-batu panas untuk membuat roti bundar yang pipih. Ini adalah jenis roti khusus yang dapat dibuat dengan cepat untuk para pengunjung.</w:t>
      </w:r>
    </w:p>
    <w:p>
      <w:pPr/>
      <w:r>
        <w:rPr>
          <w:lang w:val="id_ID" w:bidi="id_ID"/>
        </w:rPr>
      </w:r>
      <w:r>
        <w:rPr>
          <w:lang w:val="id_ID" w:bidi="id_ID"/>
        </w:rPr>
        <w:t xml:space="preserve">Berhentilah di sini dan lihatlah gambar </w:t>
      </w:r>
      <w:r>
        <w:rPr>
          <w:lang w:val="id_ID" w:bidi="id_ID"/>
        </w:rPr>
        <w:t>roti tersebut</w:t>
      </w:r>
      <w:r>
        <w:rPr>
          <w:lang w:val="id_ID" w:bidi="id_ID"/>
        </w:rPr>
        <w:t xml:space="preserve"> secara berkelompok. Hentikan sebentar rekaman ini di sini. </w:t>
      </w:r>
    </w:p>
    <w:p>
      <w:pPr/>
      <w:r>
        <w:rPr>
          <w:lang w:val="id_ID" w:bidi="id_ID"/>
        </w:rPr>
      </w:r>
      <w:r>
        <w:rPr>
          <w:lang w:val="id_ID" w:bidi="id_ID"/>
        </w:rPr>
        <w:t>Kemudian Abraham berlari menemui kawanan sapinya dan memilih seekor anak sapi, yaitu sapi muda, yang terlihat empuk, atau gemuk, dan enak untuk dimakan. Ia memberikannya kepada seorang hamba yang bergegas menyiapkannya untuk dimakan.</w:t>
      </w:r>
    </w:p>
    <w:p>
      <w:pPr/>
      <w:r>
        <w:rPr>
          <w:lang w:val="id_ID" w:bidi="id_ID"/>
        </w:rPr>
      </w:r>
      <w:r>
        <w:rPr>
          <w:lang w:val="id_ID" w:bidi="id_ID"/>
        </w:rPr>
        <w:t>Abraham membawa yogurt, susu, dan anak sapi yang dimasak kepada ketiga orang itu dan menyajikan makanan itu kepada ketiga pengunjung tersebut. Seekor anak sapi menghasilkan daging yang baik dan merupakan hewan yang berharga. Yogurt dan susu dianggap sebagai makanan yang baik dan istimewa. Yogurt merujuk pada susu yang telah menjadi kental dan asam. Susu yang disajikan Abraham mungkin berasal dari seekor sapi.</w:t>
      </w:r>
    </w:p>
    <w:p>
      <w:pPr/>
      <w:r>
        <w:rPr>
          <w:lang w:val="id_ID" w:bidi="id_ID"/>
        </w:rPr>
      </w:r>
      <w:r>
        <w:rPr>
          <w:lang w:val="id_ID" w:bidi="id_ID"/>
        </w:rPr>
        <w:t xml:space="preserve">Berhenti di sini dan lihatlah gambar </w:t>
      </w:r>
      <w:r>
        <w:rPr>
          <w:lang w:val="id_ID" w:bidi="id_ID"/>
        </w:rPr>
        <w:t>bayi sapi atau anak sapi</w:t>
      </w:r>
      <w:r>
        <w:rPr>
          <w:lang w:val="id_ID" w:bidi="id_ID"/>
        </w:rPr>
        <w:t xml:space="preserve">, </w:t>
      </w:r>
      <w:r>
        <w:rPr>
          <w:lang w:val="id_ID" w:bidi="id_ID"/>
        </w:rPr>
        <w:t>yogurt</w:t>
      </w:r>
      <w:r>
        <w:rPr>
          <w:lang w:val="id_ID" w:bidi="id_ID"/>
        </w:rPr>
        <w:t xml:space="preserve">, dan </w:t>
      </w:r>
      <w:r>
        <w:rPr>
          <w:lang w:val="id_ID" w:bidi="id_ID"/>
        </w:rPr>
        <w:t>susu</w:t>
      </w:r>
      <w:r>
        <w:rPr>
          <w:lang w:val="id_ID" w:bidi="id_ID"/>
        </w:rPr>
        <w:t xml:space="preserve">. Diskusikan dalam kelompok: Jenis makanan khusus apa yang Anda buat untuk pengunjung? Hentikan sebentar rekaman ini di sini. </w:t>
      </w:r>
    </w:p>
    <w:p>
      <w:pPr/>
      <w:r>
        <w:rPr>
          <w:lang w:val="id_ID" w:bidi="id_ID"/>
        </w:rPr>
      </w:r>
      <w:r>
        <w:rPr>
          <w:lang w:val="id_ID" w:bidi="id_ID"/>
        </w:rPr>
        <w:t>Sementara orang-orang itu makan, Abraham berdiri di dekat mereka di bawah naungan pepohonan untuk memastikan para tamunya mendapatkan semua yang mereka butuhkan. Sudah menjadi kebiasaan bagi tuan rumah untuk melakukan hal ini. Orang-orang itu bertanya kepada Abraham, "Di mana Sara, istrimu?"</w:t>
      </w:r>
    </w:p>
    <w:p>
      <w:pPr/>
      <w:r>
        <w:rPr>
          <w:lang w:val="id_ID" w:bidi="id_ID"/>
        </w:rPr>
      </w:r>
      <w:r>
        <w:rPr>
          <w:lang w:val="id_ID" w:bidi="id_ID"/>
        </w:rPr>
        <w:t>Abraham menjawab, "Ia berada di sana, di kemah."</w:t>
      </w:r>
    </w:p>
    <w:p>
      <w:pPr/>
      <w:r>
        <w:rPr>
          <w:lang w:val="id_ID" w:bidi="id_ID"/>
        </w:rPr>
      </w:r>
      <w:r>
        <w:rPr>
          <w:lang w:val="id_ID" w:bidi="id_ID"/>
        </w:rPr>
        <w:t>Salah satu dari orang-orang itu, yang adalah Tuhan, berkata, "Dengarkan, aku pasti akan kembali kepadamu sekitar waktu seperti ini tahun depan, dan istrimu, Sarah, akan memiliki seorang anak laki-laki!"</w:t>
      </w:r>
    </w:p>
    <w:p>
      <w:pPr/>
      <w:r>
        <w:rPr>
          <w:lang w:val="id_ID" w:bidi="id_ID"/>
        </w:rPr>
      </w:r>
      <w:r>
        <w:rPr>
          <w:lang w:val="id_ID" w:bidi="id_ID"/>
        </w:rPr>
        <w:t>Saat itu, Sara sedang mendengarkan di belakang pintu masuk tenda. Abraham dan Sara sudah sangat tua, dan Sara sudah berhenti haid, yang berarti ia telah melewati masa di mana perempuan dapat memiliki anak.</w:t>
      </w:r>
    </w:p>
    <w:p>
      <w:pPr/>
      <w:r>
        <w:rPr>
          <w:lang w:val="id_ID" w:bidi="id_ID"/>
        </w:rPr>
      </w:r>
      <w:r>
        <w:rPr>
          <w:lang w:val="id_ID" w:bidi="id_ID"/>
        </w:rPr>
        <w:t>Jadi Sara tertawa dalam hati dan berkata, "Bagaimana mungkin seorang perempuan tua yang sudah layu seperti saya merasakan kesenangan tidur dengan suami saya dan memiliki seorang bayi?" Terutama karena tuan saya, suami saya, sangat tua?" Di sini, Sara menggunakan kata yang sopan dan formal untuk merujuk pada Abraham.</w:t>
      </w:r>
    </w:p>
    <w:p>
      <w:pPr/>
      <w:r>
        <w:rPr>
          <w:lang w:val="id_ID" w:bidi="id_ID"/>
        </w:rPr>
      </w:r>
      <w:r>
        <w:rPr>
          <w:lang w:val="id_ID" w:bidi="id_ID"/>
        </w:rPr>
        <w:t>Kemudian orang yang adalah Tuhan itu berkata kepada Abraham, "Mengapa Sara tertawa?" Orang yang adalah Tuhan tahu bahwa Sara telah tertawa, meskipun orang-orang itu mungkin tidak dapat mendengarnya tertawa.</w:t>
      </w:r>
    </w:p>
    <w:p>
      <w:pPr/>
      <w:r>
        <w:rPr>
          <w:lang w:val="id_ID" w:bidi="id_ID"/>
        </w:rPr>
      </w:r>
      <w:r>
        <w:rPr>
          <w:lang w:val="id_ID" w:bidi="id_ID"/>
        </w:rPr>
        <w:t>Pria yang adalah Tuhan berkata, "Mengapa Sara berkata, 'Dapatkah seorang perempuan tua seperti saya melahirkan anak?' Apakah ada yang terlalu sulit bagi-Ku, Allah? Aku akan kembali sekitar waktu ini tahun depan, dan Sara akan memiliki seorang anak laki-laki."</w:t>
      </w:r>
    </w:p>
    <w:p>
      <w:pPr/>
      <w:r>
        <w:rPr>
          <w:lang w:val="id_ID" w:bidi="id_ID"/>
        </w:rPr>
      </w:r>
      <w:r>
        <w:rPr>
          <w:lang w:val="id_ID" w:bidi="id_ID"/>
        </w:rPr>
        <w:t>Sara takut, jadi ia berbohong dan berkata, "Aku tidak tertawa."</w:t>
      </w:r>
    </w:p>
    <w:p>
      <w:pPr/>
      <w:r>
        <w:rPr>
          <w:lang w:val="id_ID" w:bidi="id_ID"/>
        </w:rPr>
      </w:r>
      <w:r>
        <w:rPr>
          <w:lang w:val="id_ID" w:bidi="id_ID"/>
        </w:rPr>
        <w:t>Tetapi Tuhan menjawab, "Ya, kamu memang tertawa."</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18:1–15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Perikop ini memiliki tiga adegan.</w:t>
      </w:r>
    </w:p>
    <w:p>
      <w:pPr/>
      <w:r>
        <w:rPr>
          <w:lang w:val="id_ID" w:bidi="id_ID"/>
        </w:rPr>
      </w:r>
      <w:r>
        <w:rPr>
          <w:b/>
          <w:lang w:val="id_ID" w:bidi="id_ID"/>
        </w:rPr>
        <w:t>Adegan pertama:</w:t>
      </w:r>
      <w:r>
        <w:rPr>
          <w:lang w:val="id_ID" w:bidi="id_ID"/>
        </w:rPr>
        <w:t xml:space="preserve"> Tuhan menampakkan diri kepada Abraham di dekat pohon-pohon besar milik Mamre. Abraham melihat tiga orang di dekat tendanya. Ia menyapa mereka dengan hormat, dan mengundang mereka untuk beristirahat dan makan. Orang-orang itu setuju.</w:t>
      </w:r>
    </w:p>
    <w:p>
      <w:pPr/>
      <w:r>
        <w:rPr>
          <w:lang w:val="id_ID" w:bidi="id_ID"/>
        </w:rPr>
      </w:r>
      <w:r>
        <w:rPr>
          <w:b/>
          <w:lang w:val="id_ID" w:bidi="id_ID"/>
        </w:rPr>
        <w:t>Adegan kedua:</w:t>
      </w:r>
      <w:r>
        <w:rPr>
          <w:lang w:val="id_ID" w:bidi="id_ID"/>
        </w:rPr>
        <w:t xml:space="preserve"> Jadi Abraham berjalan dengan cepat kembali ke dalam kemah kepada Sara dan berkata, "Cepat! Ambil tiga porsi besar tepung terbaikmu dan buat roti!" Kemudian ia lari ke kawanan sapinya dan memilih seekor sapi muda yang empuk dan bagus lalu memberikannya kepada hambanya, yang dengan cepat menyembelih dan memasak sapi itu. Ketika makanan itu siap, Abraham mengambil yoghurt, susu, dan daging, lalu menyajikannya kepada orang-orang itu. Ketika mereka makan, Abraham melayani mereka di bawah naungan pepohonan.</w:t>
      </w:r>
    </w:p>
    <w:p>
      <w:pPr/>
      <w:r>
        <w:rPr>
          <w:lang w:val="id_ID" w:bidi="id_ID"/>
        </w:rPr>
      </w:r>
      <w:r>
        <w:rPr>
          <w:b/>
          <w:lang w:val="id_ID" w:bidi="id_ID"/>
        </w:rPr>
        <w:t>Adegan ketiga:</w:t>
      </w:r>
      <w:r>
        <w:rPr>
          <w:lang w:val="id_ID" w:bidi="id_ID"/>
        </w:rPr>
        <w:t xml:space="preserve"> Orang-orang itu bertanya, "Di mana Sara, istrimu?"</w:t>
      </w:r>
    </w:p>
    <w:p>
      <w:pPr/>
      <w:r>
        <w:rPr>
          <w:lang w:val="id_ID" w:bidi="id_ID"/>
        </w:rPr>
      </w:r>
      <w:r>
        <w:rPr>
          <w:lang w:val="id_ID" w:bidi="id_ID"/>
        </w:rPr>
        <w:t>Abraham menjawab, "Ia berada di dalam tenda."</w:t>
      </w:r>
    </w:p>
    <w:p>
      <w:pPr/>
      <w:r>
        <w:rPr>
          <w:lang w:val="id_ID" w:bidi="id_ID"/>
        </w:rPr>
      </w:r>
      <w:r>
        <w:rPr>
          <w:lang w:val="id_ID" w:bidi="id_ID"/>
        </w:rPr>
        <w:t>Salah satu dari orang-orang itu berkata, "Saya akan kembali sekitar waktu ini tahun depan dan Sara, istrimu, akan memiliki seorang anak laki-laki!"</w:t>
      </w:r>
    </w:p>
    <w:p>
      <w:pPr/>
      <w:r>
        <w:rPr>
          <w:lang w:val="id_ID" w:bidi="id_ID"/>
        </w:rPr>
      </w:r>
      <w:r>
        <w:rPr>
          <w:lang w:val="id_ID" w:bidi="id_ID"/>
        </w:rPr>
        <w:t>Sara sedang mendengarkan mereka dari dalam tenda. Sara dan Abraham sudah sangat tua, dan Sara telah melewati masa untuk dapat memiliki anak. Ia tertawa dan berkata kepada dirinya sendiri, "Apakah seorang perempuan yang tua dan layu seperti saya akan mendapatkan kegembiraan memiliki bayi, terutama ketika suami saya juga sudah sangat tua?"</w:t>
      </w:r>
    </w:p>
    <w:p>
      <w:pPr/>
      <w:r>
        <w:rPr>
          <w:lang w:val="id_ID" w:bidi="id_ID"/>
        </w:rPr>
      </w:r>
      <w:r>
        <w:rPr>
          <w:lang w:val="id_ID" w:bidi="id_ID"/>
        </w:rPr>
        <w:t>Kemudian Tuhan berkata kepada Abraham, "Mengapa Sara tertawa?" Mengapa ia berkata, 'Dapatkah seorang perempuan tua seperti saya memiliki bayi'? Apakah ada yang terlalu sulit bagi Allah? Aku akan kembali pada waktu yang sama tahun depan, dan Sara akan memiliki seorang anak laki-laki!"</w:t>
      </w:r>
    </w:p>
    <w:p>
      <w:pPr/>
      <w:r>
        <w:rPr>
          <w:lang w:val="id_ID" w:bidi="id_ID"/>
        </w:rPr>
      </w:r>
      <w:r>
        <w:rPr>
          <w:lang w:val="id_ID" w:bidi="id_ID"/>
        </w:rPr>
        <w:t>Sara takut, jadi ia berkata, "Aku tidak tertawa."</w:t>
      </w:r>
    </w:p>
    <w:p>
      <w:pPr/>
      <w:r>
        <w:rPr>
          <w:lang w:val="id_ID" w:bidi="id_ID"/>
        </w:rPr>
      </w:r>
      <w:r>
        <w:rPr>
          <w:lang w:val="id_ID" w:bidi="id_ID"/>
        </w:rPr>
        <w:t>Tetapi Tuhan berkata, "Tidak, kamu memang tertawa."</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Sara</w:t>
      </w:r>
    </w:p>
    <w:p>
      <w:pPr>
        <w:pStyle w:val="ListBullet"/>
        <w:spacing w:line="240" w:lineRule="auto"/>
        <w:ind w:left="720"/>
      </w:pPr>
      <w:r>
        <w:rPr>
          <w:lang w:val="id_ID" w:bidi="id_ID"/>
        </w:rPr>
      </w:r>
      <w:r>
        <w:rPr>
          <w:lang w:val="id_ID" w:bidi="id_ID"/>
        </w:rPr>
        <w:t>dan tiga pengunjung itu, salah satunya adalah Allah</w:t>
      </w:r>
    </w:p>
    <w:p>
      <w:pPr/>
      <w:r>
        <w:rPr>
          <w:lang w:val="id_ID" w:bidi="id_ID"/>
        </w:rPr>
      </w:r>
      <w:r>
        <w:rPr>
          <w:lang w:val="id_ID" w:bidi="id_ID"/>
        </w:rPr>
        <w:t>Secara berkelompok, perhatikan bagian-bagian dari latar belakang perikop ini.</w:t>
      </w:r>
    </w:p>
    <w:p>
      <w:pPr/>
      <w:r>
        <w:rPr>
          <w:lang w:val="id_ID" w:bidi="id_ID"/>
        </w:rPr>
      </w:r>
      <w:r>
        <w:rPr>
          <w:lang w:val="id_ID" w:bidi="id_ID"/>
        </w:rPr>
        <w:t>Memvisualisasikan pengaturan dan gerakan dalam adegan pertama. Suatu hari, Abraham duduk di dekat pintu masuk kemahnya di dekat pepohonan Mamre ketika Allah menampakkan diri kepadanya. Mungkin cuacanya panas, dan Abraham sedang beristirahat.</w:t>
      </w:r>
    </w:p>
    <w:p>
      <w:pPr/>
      <w:r>
        <w:rPr>
          <w:lang w:val="id_ID" w:bidi="id_ID"/>
        </w:rPr>
      </w:r>
      <w:r>
        <w:rPr>
          <w:lang w:val="id_ID" w:bidi="id_ID"/>
        </w:rPr>
        <w:t xml:space="preserve">Berhenti di sini dan, secara berkelompok, lihatlah gambar </w:t>
      </w:r>
      <w:r>
        <w:rPr>
          <w:lang w:val="id_ID" w:bidi="id_ID"/>
        </w:rPr>
        <w:t>seperti apa kemungkinan rupa kemah Abraham</w:t>
      </w:r>
      <w:r>
        <w:rPr>
          <w:lang w:val="id_ID" w:bidi="id_ID"/>
        </w:rPr>
        <w:t xml:space="preserve">. Lihatlah gambar tentang </w:t>
      </w:r>
      <w:r>
        <w:rPr>
          <w:lang w:val="id_ID" w:bidi="id_ID"/>
        </w:rPr>
        <w:t>perkiraan bentuk pintu masuk ke kemah Abraham</w:t>
      </w:r>
      <w:r>
        <w:rPr>
          <w:lang w:val="id_ID" w:bidi="id_ID"/>
        </w:rPr>
        <w:t xml:space="preserve">. Lihatlah </w:t>
      </w:r>
      <w:r>
        <w:rPr>
          <w:lang w:val="id_ID" w:bidi="id_ID"/>
        </w:rPr>
        <w:t>Mamre</w:t>
      </w:r>
      <w:r>
        <w:rPr>
          <w:lang w:val="id_ID" w:bidi="id_ID"/>
        </w:rPr>
        <w:t xml:space="preserve"> di peta. Lihatlah gambar tentang </w:t>
      </w:r>
      <w:r>
        <w:rPr>
          <w:lang w:val="id_ID" w:bidi="id_ID"/>
        </w:rPr>
        <w:t>seperti apa pohon-pohon besar di Mamre</w:t>
      </w:r>
      <w:r>
        <w:rPr>
          <w:lang w:val="id_ID" w:bidi="id_ID"/>
        </w:rPr>
        <w:t xml:space="preserve">. Hentikan sebentar rekaman ini di sini. </w:t>
      </w:r>
    </w:p>
    <w:p>
      <w:pPr/>
      <w:r>
        <w:rPr>
          <w:lang w:val="id_ID" w:bidi="id_ID"/>
        </w:rPr>
      </w:r>
      <w:r>
        <w:rPr>
          <w:lang w:val="id_ID" w:bidi="id_ID"/>
        </w:rPr>
        <w:t>Kisah itu memberi tahu kita bahwa Tuhan menampakkan diri kepada Abraham pada awal kisah, tetapi Abraham mungkin tidak tahu bahwa Allah telah menampakkan diri kepadanya sampai adegan ketiga, ketika Tuhan berbicara kepada Abraham dan Sara.</w:t>
      </w:r>
    </w:p>
    <w:p>
      <w:pPr/>
      <w:r>
        <w:rPr>
          <w:lang w:val="id_ID" w:bidi="id_ID"/>
        </w:rPr>
      </w:r>
      <w:r>
        <w:rPr>
          <w:lang w:val="id_ID" w:bidi="id_ID"/>
        </w:rPr>
        <w:t>Abraham melihat ke atas dan tiba-tiba memperhatikan tiga orang yang berdiri di dekatnya. Ketika ia melihat orang-orang itu, Abraham dengan cepat berlari untuk bertemu dengan mereka. Ia menyambut mereka dengan membungkuk rendah ke tanah. Abraham berkata kepada salah satu dari orang-orang itu, mungkin yang ia anggap sebagai pemimpin, "Tuan, jika Tuan menganggap hamba layak, janganlah melewati hamba-Mu." Ia kemudian berkata kepada ketiga pria itu, "Silakan beristirahat di bawah naungan pohon ini dan aku akan menyuruh seseorang membawa sedikit air agar kalian semua bisa membasuh kaki." Dan karena engkau telah menghormati hamba dengan kunjungan ini, izinkan hamba juga membawakan sedikit roti untuk menyegarkan engkau sebelum melanjutkan perjalanan."</w:t>
      </w:r>
    </w:p>
    <w:p>
      <w:pPr/>
      <w:r>
        <w:rPr>
          <w:lang w:val="id_ID" w:bidi="id_ID"/>
        </w:rPr>
      </w:r>
      <w:r>
        <w:rPr>
          <w:lang w:val="id_ID" w:bidi="id_ID"/>
        </w:rPr>
        <w:t>Orang-orang itu menjawab, "Terima kasih. Lakukan apa yang telah engkau katakan."</w:t>
      </w:r>
    </w:p>
    <w:p>
      <w:pPr/>
      <w:r>
        <w:rPr>
          <w:lang w:val="id_ID" w:bidi="id_ID"/>
        </w:rPr>
      </w:r>
      <w:r>
        <w:rPr>
          <w:lang w:val="id_ID" w:bidi="id_ID"/>
        </w:rPr>
        <w:t>Memvisualisasikan gerakan Abraham ke adegan kedua. Abraham bergegas ke dalam kemah menemui Sara dan berkata, "Cepat!" Ambil tiga takaran tepung terbaikmu dan buatlah roti."</w:t>
      </w:r>
    </w:p>
    <w:p>
      <w:pPr/>
      <w:r>
        <w:rPr>
          <w:lang w:val="id_ID" w:bidi="id_ID"/>
        </w:rPr>
      </w:r>
      <w:r>
        <w:rPr>
          <w:lang w:val="id_ID" w:bidi="id_ID"/>
        </w:rPr>
        <w:t>Kemudian Abraham lari ke kawanan sapinya dan memilih seekor sapi muda yang dagingnya tampak empuk dan berkualitas baik. Ia memberikan sapi itu kepada seorang hamba yang dengan cepat menyiapkannya. Begitu sapi muda itu dimasak, Abraham menyajikan daging sapi bersama dengan yogurt dan susu kepada para pengunjungnya. Kemudian Abraham berdiri di dekatnya untuk melayani orang-orang itu jika mereka membutuhkan sesuatu.</w:t>
      </w:r>
    </w:p>
    <w:p>
      <w:pPr/>
      <w:r>
        <w:rPr>
          <w:lang w:val="id_ID" w:bidi="id_ID"/>
        </w:rPr>
      </w:r>
      <w:r>
        <w:rPr>
          <w:lang w:val="id_ID" w:bidi="id_ID"/>
        </w:rPr>
        <w:t xml:space="preserve">Berhenti di sini. Tunjukkan gambar seekor </w:t>
      </w:r>
      <w:r>
        <w:rPr>
          <w:lang w:val="id_ID" w:bidi="id_ID"/>
        </w:rPr>
        <w:t>sapi muda</w:t>
      </w:r>
      <w:r>
        <w:rPr>
          <w:lang w:val="id_ID" w:bidi="id_ID"/>
        </w:rPr>
        <w:t xml:space="preserve">, </w:t>
      </w:r>
      <w:r>
        <w:rPr>
          <w:lang w:val="id_ID" w:bidi="id_ID"/>
        </w:rPr>
        <w:t>yogurt</w:t>
      </w:r>
      <w:r>
        <w:rPr>
          <w:lang w:val="id_ID" w:bidi="id_ID"/>
        </w:rPr>
        <w:t xml:space="preserve">, dan </w:t>
      </w:r>
      <w:r>
        <w:rPr>
          <w:lang w:val="id_ID" w:bidi="id_ID"/>
        </w:rPr>
        <w:t>susu</w:t>
      </w:r>
      <w:r>
        <w:rPr>
          <w:lang w:val="id_ID" w:bidi="id_ID"/>
        </w:rPr>
        <w:t xml:space="preserve"> kepada kelompok.</w:t>
      </w:r>
    </w:p>
    <w:p>
      <w:pPr/>
      <w:r>
        <w:rPr>
          <w:lang w:val="id_ID" w:bidi="id_ID"/>
        </w:rPr>
      </w:r>
      <w:r>
        <w:rPr>
          <w:lang w:val="id_ID" w:bidi="id_ID"/>
        </w:rPr>
        <w:t>Memvisualisasikan percakapan dalam adegan ketiga. Perhatikan posisi karakter dan aliran percakapan. Dalam adegan ini, ketiga orang itu mungkin masih makan di bawah naungan pepohonan. Abraham berdiri di dekatnya jika mereka membutuhkan sesuatu. Sara berdiri di dalam tenda, di belakang pintu masuk tenda. Ia dapat mendengar percakapan mereka, tetapi orang-orang itu mungkin tidak dapat melihatnya. Penting untuk diingat bahwa dalam budaya itu, mungkin tidak tepat bagi perempuan untuk makan bersama laki-laki. Itulah sebabnya Sara tetap berada di tenda.</w:t>
      </w:r>
    </w:p>
    <w:p>
      <w:pPr/>
      <w:r>
        <w:rPr>
          <w:lang w:val="id_ID" w:bidi="id_ID"/>
        </w:rPr>
      </w:r>
      <w:r>
        <w:rPr>
          <w:lang w:val="id_ID" w:bidi="id_ID"/>
        </w:rPr>
        <w:t xml:space="preserve">Berhenti di sini dan diskusikan dalam kelompok: Jika ini adalah budaya Anda, apa yang akan dilakukan para perempuan selama makan bersama para tamu? Di mana para perempuan itu berada? Bagaimana kisah ini berbeda dari budaya Anda? Hentikan sebentar rekaman ini di sini. </w:t>
      </w:r>
    </w:p>
    <w:p>
      <w:pPr/>
      <w:r>
        <w:rPr>
          <w:lang w:val="id_ID" w:bidi="id_ID"/>
        </w:rPr>
      </w:r>
      <w:r>
        <w:rPr>
          <w:lang w:val="id_ID" w:bidi="id_ID"/>
        </w:rPr>
        <w:t>Perhatikan bagaimana kisah itu menamai tiga pengunjung selama percakapan mereka dengan Abraham. Pertama, kisah itu mengatakan ketiga orang itu berbicara, kemudian dikatakan salah satu dari orang-orang itu berbicara, dan akhirnya kisah itu mengungkapkan bahwa salah satu dari orang-orang itu adalah Tuhan dan Tuhan berbicara.</w:t>
      </w:r>
    </w:p>
    <w:p>
      <w:pPr/>
      <w:r>
        <w:rPr>
          <w:lang w:val="id_ID" w:bidi="id_ID"/>
        </w:rPr>
      </w:r>
      <w:r>
        <w:rPr>
          <w:lang w:val="id_ID" w:bidi="id_ID"/>
        </w:rPr>
        <w:t>Ketiga orang itu bertanya kepada Abraham, "Di mana Sara, istrimu?"</w:t>
      </w:r>
    </w:p>
    <w:p>
      <w:pPr/>
      <w:r>
        <w:rPr>
          <w:lang w:val="id_ID" w:bidi="id_ID"/>
        </w:rPr>
      </w:r>
      <w:r>
        <w:rPr>
          <w:lang w:val="id_ID" w:bidi="id_ID"/>
        </w:rPr>
        <w:t>Abraham menjawab, "Ia berada di sana, di tenda."</w:t>
      </w:r>
    </w:p>
    <w:p>
      <w:pPr/>
      <w:r>
        <w:rPr>
          <w:lang w:val="id_ID" w:bidi="id_ID"/>
        </w:rPr>
      </w:r>
      <w:r>
        <w:rPr>
          <w:lang w:val="id_ID" w:bidi="id_ID"/>
        </w:rPr>
        <w:t>Salah satu dari orang-orang itu berbicara. Ia memulai dengan kata yang berarti bahwa apa yang akan ia katakan mengejutkan dan penting. Orang itu berkata, "Dengarkan, aku akan kembali kepadamu sekitar waktu yang sama tahun depan, dan istrimu Sara akan memiliki seorang anak laki-laki!"</w:t>
      </w:r>
    </w:p>
    <w:p>
      <w:pPr/>
      <w:r>
        <w:rPr>
          <w:lang w:val="id_ID" w:bidi="id_ID"/>
        </w:rPr>
      </w:r>
      <w:r>
        <w:rPr>
          <w:lang w:val="id_ID" w:bidi="id_ID"/>
        </w:rPr>
        <w:t>Sekarang, Sara telah mendengarkan seluruh percakapan di balik pintu tenda. Sara telah lama melewati usia para perempuan untuk dapat memiliki anak, jadi ia mulai tertawa dalam hati dan berpikir, "Aku tua dan layu, jadi bagaimana aku dapat mengalami sukacita karena memiliki anak, terutama karena suamiku juga tua?" Sara tidak mengharapkan jawaban atas pertanyaan ini. Ia mengasumsikan bahwa jawaban atas pertanyaan ini adalah bahwa ia tidak dapat memiliki anak.</w:t>
      </w:r>
    </w:p>
    <w:p>
      <w:pPr/>
      <w:r>
        <w:rPr>
          <w:lang w:val="id_ID" w:bidi="id_ID"/>
        </w:rPr>
      </w:r>
      <w:r>
        <w:rPr>
          <w:lang w:val="id_ID" w:bidi="id_ID"/>
        </w:rPr>
        <w:t>Sekarang kisah itu mengidentifikasi satu orang yang berbicara sebagai Tuhan. Kemudian Tuhan berkata kepada Abraham, "Mengapa Sara tertawa?" Mengapa ia berkata, 'Dapatkah seorang perempuan tua seperti saya memiliki bayi?' Apakah ada yang mustahil bagiku, Tuhan?" Cara Tuhan mengajukan pertanyaan-pertanyaan ini menunjukkan bahwa Ia tidak mengharapkan tanggapan dari Abraham. Ia mengatakan bahwa tidak ada yang mustahil bagi Tuhan.</w:t>
      </w:r>
    </w:p>
    <w:p>
      <w:pPr/>
      <w:r>
        <w:rPr>
          <w:lang w:val="id_ID" w:bidi="id_ID"/>
        </w:rPr>
      </w:r>
      <w:r>
        <w:rPr>
          <w:lang w:val="id_ID" w:bidi="id_ID"/>
        </w:rPr>
        <w:t>Tuhan melanjutkan, "Aku akan kembali sekitar waktu yang sama tahun depan, seperti yang Aku katakan kepadamu, dan Sara akan memiliki seorang anak laki-laki." Di sini, Tuhan mengulangi diri-Nya untuk penekanan.</w:t>
      </w:r>
    </w:p>
    <w:p>
      <w:pPr/>
      <w:r>
        <w:rPr>
          <w:lang w:val="id_ID" w:bidi="id_ID"/>
        </w:rPr>
      </w:r>
      <w:r>
        <w:rPr>
          <w:lang w:val="id_ID" w:bidi="id_ID"/>
        </w:rPr>
        <w:t xml:space="preserve">Berhenti di sini dan diskusikan dalam kelompok. Kisah-kisah tentang Abraham banyak mengulangi informasi. Sering kali Tuhan mengatakan hal yang sama beberapa kali, tetapi dengan cara yang berbeda. Dalam kisah-kisah Anda, bagaimana Anda menunjukkan penekanan atau membantu orang mengingat informasi? Apakah Anda mengulangi informasi? Hentikan sebentar rekaman ini di sini. </w:t>
      </w:r>
    </w:p>
    <w:p>
      <w:pPr/>
      <w:r>
        <w:rPr>
          <w:lang w:val="id_ID" w:bidi="id_ID"/>
        </w:rPr>
      </w:r>
      <w:r>
        <w:rPr>
          <w:lang w:val="id_ID" w:bidi="id_ID"/>
        </w:rPr>
        <w:t>Sara sangat takut sehingga ia menyangkalnya dan berkata, "Aku tidak tertawa."</w:t>
      </w:r>
    </w:p>
    <w:p>
      <w:pPr/>
      <w:r>
        <w:rPr>
          <w:lang w:val="id_ID" w:bidi="id_ID"/>
        </w:rPr>
      </w:r>
      <w:r>
        <w:rPr>
          <w:lang w:val="id_ID" w:bidi="id_ID"/>
        </w:rPr>
        <w:t>Tetapi Tuhan berkata, "Itu tidak benar." Kamu memang tertawa." Di sini, Tuhan membantah apa yang dikatakan Sara dan mengatakan kepadanya bahwa itu tidak benar. Anda harus menggunakan frasa atau kata-kata apa pun yang Anda gunakan dalam bahasa Anda ketika seseorang menyanggah orang lain.</w:t>
      </w:r>
    </w:p>
    <w:p>
      <w:pPr/>
      <w:r>
        <w:rPr>
          <w:lang w:val="id_ID" w:bidi="id_ID"/>
        </w:rPr>
      </w:r>
      <w:r>
        <w:rPr>
          <w:lang w:val="id_ID" w:bidi="id_ID"/>
        </w:rPr>
        <w:t xml:space="preserve">Sekarang, kelompok harus membuat papan cerita, atau menggunakan benda-benda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18:1–15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tiga adegan.</w:t>
      </w:r>
    </w:p>
    <w:p>
      <w:pPr/>
      <w:r>
        <w:rPr>
          <w:lang w:val="id_ID" w:bidi="id_ID"/>
        </w:rPr>
      </w:r>
      <w:r>
        <w:rPr>
          <w:lang w:val="id_ID" w:bidi="id_ID"/>
        </w:rPr>
        <w:t>Tokoh-tokoh dalam cerita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Sara</w:t>
      </w:r>
    </w:p>
    <w:p>
      <w:pPr>
        <w:pStyle w:val="ListBullet"/>
        <w:spacing w:line="240" w:lineRule="auto"/>
        <w:ind w:left="720"/>
      </w:pPr>
      <w:r>
        <w:rPr>
          <w:lang w:val="id_ID" w:bidi="id_ID"/>
        </w:rPr>
      </w:r>
      <w:r>
        <w:rPr>
          <w:lang w:val="id_ID" w:bidi="id_ID"/>
        </w:rPr>
        <w:t>dan tiga pengunjung, salah satunya adalah Allah</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Abraham tinggal di dekat pohon-pohon Mamre. Suatu hari, ketika ia duduk di dekat pintu masuk salah satu tendanya, Abraham melihat ke atas dan tiba-tiba melihat tiga orang muncul di depannya. Ia berlari kepada mereka, dan berkata kepada pemimpin itu, "Tuan, jika Anda berkenan, silakan berhenti dan beristirahat di sini sejenak." Beristirahatlah di bawah naungan pohon ini. Aku akan meminta air dibawakan untuk membasuh kakimu. Dan karena Anda menghormati saya, hamba Anda ini, dengan kunjungan, izinkan saya menyiapkan makanan untuk menyegarkan Anda sebelum Anda melanjutkan perjalanan."</w:t>
      </w:r>
    </w:p>
    <w:p>
      <w:pPr/>
      <w:r>
        <w:rPr>
          <w:lang w:val="id_ID" w:bidi="id_ID"/>
        </w:rPr>
      </w:r>
      <w:r>
        <w:rPr>
          <w:lang w:val="id_ID" w:bidi="id_ID"/>
        </w:rPr>
        <w:t>Hentikan adegannya: Tanyakan kepada aktor yang memerankan Abraham, "Apa yang sedang Anda rasakan atau pikirkan?" Anda mungkin mendengar hal-hal seperti, "Saya ingin menjadi tuan rumah yang baik," atau "Saya terkejut melihat ketiga orang ini," atau "Saya merasa berkewajiban untuk menyambut orang-orang ini dengan baik." Mulai kembali adegannya.</w:t>
      </w:r>
    </w:p>
    <w:p>
      <w:pPr/>
      <w:r>
        <w:rPr>
          <w:lang w:val="id_ID" w:bidi="id_ID"/>
        </w:rPr>
      </w:r>
      <w:r>
        <w:rPr>
          <w:lang w:val="id_ID" w:bidi="id_ID"/>
        </w:rPr>
        <w:t>Orang-orang itu berkata, "Baiklah, mari kita lakukan apa yang telah Anda katakan."</w:t>
      </w:r>
    </w:p>
    <w:p>
      <w:pPr/>
      <w:r>
        <w:rPr>
          <w:lang w:val="id_ID" w:bidi="id_ID"/>
        </w:rPr>
      </w:r>
      <w:r>
        <w:rPr>
          <w:lang w:val="id_ID" w:bidi="id_ID"/>
        </w:rPr>
        <w:t>Jadi Abraham bergegas ke tempat Sara berada di dalam kemah. Ia berkata, "Cepat! Ambil tiga porsi besar tepung terbaikmu dan buatlah roti." Kemudian Abraham berlari menemui kawanan sapinya dan memilih seekor anak sapi yang dagingnya empuk dan enak untuk dimakan. Ia memberikan anak sapi itu kepada seorang hamba untuk dimasak. Kemudian ia menyajikan yogurt, susu, dan anak sapi yang dimasak kepada ketiga orang itu. Sementara mereka makan, Abraham melayani mereka di bawah naungan pepohonan.</w:t>
      </w:r>
    </w:p>
    <w:p>
      <w:pPr/>
      <w:r>
        <w:rPr>
          <w:lang w:val="id_ID" w:bidi="id_ID"/>
        </w:rPr>
      </w:r>
      <w:r>
        <w:rPr>
          <w:lang w:val="id_ID" w:bidi="id_ID"/>
        </w:rPr>
        <w:t>Hentikan adegannya: Tanyakan kepada aktor yang memerankan Abraham, "Apa yang sedang Anda rasakan atau pikirkan?" Anda mungkin mendengar hal-hal seperti, "Saya bergegas untuk menjadi tuan rumah yang baik," atau "Saya menyiapkan makanan lebih banyak daripada yang dapat kita makan untuk memastikan saya menyambut pengunjung saya dengan baik," atau "Saya ingin bersikap murah hati kepada tamu saya." Tanyakan kepada aktor yang memerankan Sara, "Apa yang sedang Anda rasakan atau pikirkan?" Kamu mungkin mendengar hal-hal seperti, "Aku ingin tahu siapa orang-orang ini dan apa yang terjadi, jadi aku mendengarkan percakapan mereka," atau "Aku penasaran." Mulai kembali adegannya.</w:t>
      </w:r>
    </w:p>
    <w:p>
      <w:pPr/>
      <w:r>
        <w:rPr>
          <w:lang w:val="id_ID" w:bidi="id_ID"/>
        </w:rPr>
      </w:r>
      <w:r>
        <w:rPr>
          <w:lang w:val="id_ID" w:bidi="id_ID"/>
        </w:rPr>
        <w:t>Ketiga orang itu bertanya kepada Abraham, "Di mana Sara, istrimu?"</w:t>
      </w:r>
    </w:p>
    <w:p>
      <w:pPr/>
      <w:r>
        <w:rPr>
          <w:lang w:val="id_ID" w:bidi="id_ID"/>
        </w:rPr>
      </w:r>
      <w:r>
        <w:rPr>
          <w:lang w:val="id_ID" w:bidi="id_ID"/>
        </w:rPr>
        <w:t>Abraham menjawab, "Ia berada di dalam tenda."</w:t>
      </w:r>
    </w:p>
    <w:p>
      <w:pPr/>
      <w:r>
        <w:rPr>
          <w:lang w:val="id_ID" w:bidi="id_ID"/>
        </w:rPr>
      </w:r>
      <w:r>
        <w:rPr>
          <w:lang w:val="id_ID" w:bidi="id_ID"/>
        </w:rPr>
        <w:t>Salah satu dari orang-orang itu berkata, "Saya akan kembali sekitar waktu yang sama tahun depan, dan Sara akan memiliki seorang bayi."</w:t>
      </w:r>
    </w:p>
    <w:p>
      <w:pPr/>
      <w:r>
        <w:rPr>
          <w:lang w:val="id_ID" w:bidi="id_ID"/>
        </w:rPr>
      </w:r>
      <w:r>
        <w:rPr>
          <w:lang w:val="id_ID" w:bidi="id_ID"/>
        </w:rPr>
        <w:t>Sara sedang mendengarkan dari dalam tenda. Sara dan Abraham sangat tua, dan Sara tidak dapat lagi memiliki anak. Jadi Sara tertawa dan berkata kepada dirinya sendiri, "Bagaimana mungkin seorang perempuan yang sudah tua renta seperti aku bisa merasakan kenikmatan memiliki anak, apalagi suamiku juga sudah sangat tua?"</w:t>
      </w:r>
    </w:p>
    <w:p>
      <w:pPr/>
      <w:r>
        <w:rPr>
          <w:lang w:val="id_ID" w:bidi="id_ID"/>
        </w:rPr>
      </w:r>
      <w:r>
        <w:rPr>
          <w:lang w:val="id_ID" w:bidi="id_ID"/>
        </w:rPr>
        <w:t>Hentikan adegannya: Tanyakan kepada aktris yang memerankan Sara, "Apa yang sedang Anda rasakan atau pikirkan?" Anda mungkin mendengar hal-hal seperti, "Saya tertawa karena tidak percaya, karena saya tidak dapat membayangkan memiliki anak ketika saya sangat tua," atau "Ini terdengar mustahil bagi saya," atau "Saya tua dan lelah, dan saya tahu tubuh saya tidak dapat memiliki anak lagi, jadi saya tidak percaya Allah akan memberikan anak kepada saya." Mulai kembali adegannya.</w:t>
      </w:r>
    </w:p>
    <w:p>
      <w:pPr/>
      <w:r>
        <w:rPr>
          <w:lang w:val="id_ID" w:bidi="id_ID"/>
        </w:rPr>
      </w:r>
      <w:r>
        <w:rPr>
          <w:lang w:val="id_ID" w:bidi="id_ID"/>
        </w:rPr>
        <w:t>Kemudian Tuhan berkata kepada Abraham, "Mengapa Sara tertawa?" Mengapa ia bertanya, 'Dapatkah seorang perempuan tua seperti saya memiliki bayi'? Apakah ada yang terlalu sulit bagi Allah? Aku akan kembali sekitar waktu ini tahun depan, dan Sara akan memiliki seorang anak laki-laki."</w:t>
      </w:r>
    </w:p>
    <w:p>
      <w:pPr/>
      <w:r>
        <w:rPr>
          <w:lang w:val="id_ID" w:bidi="id_ID"/>
        </w:rPr>
      </w:r>
      <w:r>
        <w:rPr>
          <w:lang w:val="id_ID" w:bidi="id_ID"/>
        </w:rPr>
        <w:t>Hentikan adegannya: Tanyakan kepada aktor yang memerankan Tuhan, yang merupakan salah satu dari ketiga orang itu, "Apa yang sedang Anda rasakan atau pikirkan?" Kamu mungkin mendengar hal-hal seperti, "Saya tersinggung karena Sara tidak percaya kepada saya," atau "Saya kesal karena Sara berpikir akan terlalu sulit bagi saya untuk memberinya bayi." Mulai kembali adegannya.</w:t>
      </w:r>
    </w:p>
    <w:p>
      <w:pPr/>
      <w:r>
        <w:rPr>
          <w:lang w:val="id_ID" w:bidi="id_ID"/>
        </w:rPr>
      </w:r>
      <w:r>
        <w:rPr>
          <w:lang w:val="id_ID" w:bidi="id_ID"/>
        </w:rPr>
        <w:t>Sara takut, jadi ia berkata, "Aku tidak tertawa."</w:t>
      </w:r>
    </w:p>
    <w:p>
      <w:pPr/>
      <w:r>
        <w:rPr>
          <w:lang w:val="id_ID" w:bidi="id_ID"/>
        </w:rPr>
      </w:r>
      <w:r>
        <w:rPr>
          <w:lang w:val="id_ID" w:bidi="id_ID"/>
        </w:rPr>
        <w:t>Tetapi Tuhan berkata, "Tidak, kamu memang tertawa."</w:t>
      </w:r>
    </w:p>
    <w:p>
      <w:pPr/>
      <w:r>
        <w:rPr>
          <w:lang w:val="id_ID" w:bidi="id_ID"/>
        </w:rPr>
      </w:r>
      <w:r>
        <w:rPr>
          <w:lang w:val="id_ID" w:bidi="id_ID"/>
        </w:rPr>
        <w:t>Selesaikan aksinya. Tanyakan kepada aktor yang memerankan Sara, "Apa yang sedang Anda rasakan atau pikirkan?" Kamu mungkin mendengar hal-hal seperti, "Saya baru saja menyadari bahwa saya berbicara kepada Allah, dan saya takut," atau "Saya takut karena saya tidak menyadari bahwa Allah dapat mendengar saya." Tanyakan kepada aktor yang memerankan Tuhan, "Apa yang sedang Anda rasakan atau pikirkan?" Anda mungkin mendengar hal-hal seperti, "Saya ingin Sara tahu bahwa saya dapat mendengarnya," atau "Saya ingin Sara tahu bahwa saya tahu ia tertawa."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b/>
          <w:lang w:val="id_ID" w:bidi="id_ID"/>
        </w:rPr>
        <w:t>Tuhan</w:t>
      </w:r>
      <w:r>
        <w:rPr>
          <w:lang w:val="id_ID" w:bidi="id_ID"/>
        </w:rPr>
        <w:t xml:space="preserve">, Allah, menampakkan diri kepada Abraham sementara Abraham berada di dekat pohon-pohon besar milik Mamre. Kisah ini menggunakan nama pribadi Allah, Tuhan. Carilah </w:t>
      </w:r>
      <w:r>
        <w:rPr>
          <w:lang w:val="id_ID" w:bidi="id_ID"/>
        </w:rPr>
        <w:t>Tuhan</w:t>
      </w:r>
      <w:r>
        <w:rPr>
          <w:lang w:val="id_ID" w:bidi="id_ID"/>
        </w:rPr>
        <w:t xml:space="preserve"> dalam glosarium dan gunakan kata yang sama untuk Tuhan yang Anda gunakan dalam kisah-kisah sebelumnya.</w:t>
      </w:r>
    </w:p>
    <w:p>
      <w:pPr/>
      <w:r>
        <w:rPr>
          <w:lang w:val="id_ID" w:bidi="id_ID"/>
        </w:rPr>
      </w:r>
      <w:r>
        <w:rPr>
          <w:lang w:val="id_ID" w:bidi="id_ID"/>
        </w:rPr>
        <w:t>Suatu hari, Abraham sedang duduk di luar pintu masuk tendanya ketika ia melihat ke atas dan tiba-tiba melihat tiga orang yang berdiri di dekatnya. Abraham berlari untuk bertemu dengan mereka. Ia membungkuk rendah ke tanah dan mulai, "</w:t>
      </w:r>
      <w:r>
        <w:rPr>
          <w:b/>
          <w:lang w:val="id_ID" w:bidi="id_ID"/>
        </w:rPr>
        <w:t>Tuan</w:t>
      </w:r>
      <w:r>
        <w:rPr>
          <w:lang w:val="id_ID" w:bidi="id_ID"/>
        </w:rPr>
        <w:t>." Kata yang digunakan Abraham di sini terkadang merujuk pada Tuhan, tetapi bisa juga menjadi istilah penghormatan yang digunakan untuk manusia. Di sini, Abraham mungkin tidak tahu bahwa ia sedang berbicara kepada Tuhan dan bermaksud untuk mengatakan "tuan."</w:t>
      </w:r>
    </w:p>
    <w:p>
      <w:pPr/>
      <w:r>
        <w:rPr>
          <w:lang w:val="id_ID" w:bidi="id_ID"/>
        </w:rPr>
      </w:r>
      <w:r>
        <w:rPr>
          <w:lang w:val="id_ID" w:bidi="id_ID"/>
        </w:rPr>
        <w:t>Abraham mengundang orang-orang itu untuk beristirahat dan makan bersamanya. Orang-orang itu setuju.</w:t>
      </w:r>
    </w:p>
    <w:p>
      <w:pPr/>
      <w:r>
        <w:rPr>
          <w:lang w:val="id_ID" w:bidi="id_ID"/>
        </w:rPr>
      </w:r>
      <w:r>
        <w:rPr>
          <w:lang w:val="id_ID" w:bidi="id_ID"/>
        </w:rPr>
        <w:t xml:space="preserve">Kemudian Abraham bergegas ke dalam kemah menemui Sara dan berkata, "Cepat! Ambil tiga </w:t>
      </w:r>
      <w:r>
        <w:rPr>
          <w:b/>
          <w:lang w:val="id_ID" w:bidi="id_ID"/>
        </w:rPr>
        <w:t>sukat</w:t>
      </w:r>
      <w:r>
        <w:rPr>
          <w:lang w:val="id_ID" w:bidi="id_ID"/>
        </w:rPr>
        <w:t xml:space="preserve"> tepung terbaikmu, </w:t>
      </w:r>
      <w:r>
        <w:rPr>
          <w:b/>
          <w:lang w:val="id_ID" w:bidi="id_ID"/>
        </w:rPr>
        <w:t>ulenilah</w:t>
      </w:r>
      <w:r>
        <w:rPr>
          <w:lang w:val="id_ID" w:bidi="id_ID"/>
        </w:rPr>
        <w:t>, dan buatlah roti." "Sukat" merujuk pada porsi besar tepung. Ukurannya mungkin sekitar 8 liter, 8 kilo, atau 2 galon. "Menguleni" tepung berarti menekan dan menarik campuran tepung dan air sampai tepung tersebut menjadi adonan yang dapat dibentuk menjadi roti.</w:t>
      </w:r>
    </w:p>
    <w:p>
      <w:pPr/>
      <w:r>
        <w:rPr>
          <w:lang w:val="id_ID" w:bidi="id_ID"/>
        </w:rPr>
      </w:r>
      <w:r>
        <w:rPr>
          <w:lang w:val="id_ID" w:bidi="id_ID"/>
        </w:rPr>
        <w:t xml:space="preserve">Kemudian Abraham berlari ke kawanan sapinya dan memilih seekor anak </w:t>
      </w:r>
      <w:r>
        <w:rPr>
          <w:b/>
          <w:lang w:val="id_ID" w:bidi="id_ID"/>
        </w:rPr>
        <w:t>sapi</w:t>
      </w:r>
      <w:r>
        <w:rPr>
          <w:lang w:val="id_ID" w:bidi="id_ID"/>
        </w:rPr>
        <w:t xml:space="preserve"> yang muda dan baik, lalu memberikannya kepada seorang hamba untuk segera menyiapkannya. Anak sapi adalah bayi sapi.</w:t>
      </w:r>
    </w:p>
    <w:p>
      <w:pPr/>
      <w:r>
        <w:rPr>
          <w:lang w:val="id_ID" w:bidi="id_ID"/>
        </w:rPr>
      </w:r>
      <w:r>
        <w:rPr>
          <w:lang w:val="id_ID" w:bidi="id_ID"/>
        </w:rPr>
        <w:t xml:space="preserve">Ketika makanan itu siap, Abraham menyajikan daging panggang, </w:t>
      </w:r>
      <w:r>
        <w:rPr>
          <w:b/>
          <w:lang w:val="id_ID" w:bidi="id_ID"/>
        </w:rPr>
        <w:t>yogurt</w:t>
      </w:r>
      <w:r>
        <w:rPr>
          <w:lang w:val="id_ID" w:bidi="id_ID"/>
        </w:rPr>
        <w:t>, dan susu kepada orang-orang itu. Yogurt merujuk pada susu yang telah menjadi kental dan asam.</w:t>
      </w:r>
    </w:p>
    <w:p>
      <w:pPr/>
      <w:r>
        <w:rPr>
          <w:lang w:val="id_ID" w:bidi="id_ID"/>
        </w:rPr>
      </w:r>
      <w:r>
        <w:rPr>
          <w:lang w:val="id_ID" w:bidi="id_ID"/>
        </w:rPr>
        <w:t>Ketika orang-orang itu makan, Abraham melayani mereka di bawah naungan pepohonan.</w:t>
      </w:r>
    </w:p>
    <w:p>
      <w:pPr/>
      <w:r>
        <w:rPr>
          <w:lang w:val="id_ID" w:bidi="id_ID"/>
        </w:rPr>
      </w:r>
      <w:r>
        <w:rPr>
          <w:lang w:val="id_ID" w:bidi="id_ID"/>
        </w:rPr>
        <w:t xml:space="preserve">Ketika pengunjung itu berbicara dengan Abraham, salah satu pengunjung itu mengatakan bahwa Sara akan memiliki seorang anak laki-laki pada tahun depan. Sara, yang sedang mendengarkan di dalam tenda, tertawa diam-diam kepada dirinya sendiri dan berkata, "Bagaimana mungkin seorang perempuan yang sudah layu seperti saya merasakan kesenangan seperti itu, terutama ketika </w:t>
      </w:r>
      <w:r>
        <w:rPr>
          <w:b/>
          <w:lang w:val="id_ID" w:bidi="id_ID"/>
        </w:rPr>
        <w:t>tuan saya, suami saya</w:t>
      </w:r>
      <w:r>
        <w:rPr>
          <w:lang w:val="id_ID" w:bidi="id_ID"/>
        </w:rPr>
        <w:t>, juga sangat tua?" Dalam kisah itu, Sara menggunakan bentuk hormat dari kata suami untuk merujuk pada Abraham.</w:t>
      </w:r>
    </w:p>
    <w:p>
      <w:pPr/>
      <w:r>
        <w:rPr>
          <w:lang w:val="id_ID" w:bidi="id_ID"/>
        </w:rPr>
      </w:r>
      <w:r>
        <w:rPr>
          <w:lang w:val="id_ID" w:bidi="id_ID"/>
        </w:rPr>
        <w:t>Kemudian Tuhan bertanya kepada Abraham mengapa Sara tertawa. Sara takut, jadi ia mengatakan bahwa ia tidak tertawa. Tetapi Tuhan berkata, "Tidak, kamu memang tertawa."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18:16–33</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18:16–33 dan simpanlah dalam hatimu. Dengarkan versi audio dari Kejadian 18:16–33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18:16–33 dalam terjemahan yang paling mudah dimengerti.</w:t>
      </w:r>
    </w:p>
    <w:p>
      <w:pPr/>
      <w:r>
        <w:rPr>
          <w:lang w:val="id_ID" w:bidi="id_ID"/>
        </w:rPr>
      </w:r>
      <w:r>
        <w:rPr>
          <w:lang w:val="id_ID" w:bidi="id_ID"/>
        </w:rPr>
        <w:t>Kisah ini terjadi tepat setelah kisah terakhir. Ini adalah yang kedua dalam serangkaian empat kisah tentang Abraham dan Lot. Meskipun Lot tidak muncul dalam perikop ini, orang-orang itu sedang dalam perjalanan ke Sodom, kota tempat Lot tinggal. Sebagian besar kisah ini adalah percakapan antara Allah dan Abraham. Dalam kisah ini, Abraham meminta Allah untuk tidak membinasakan orang yang tidak bersalah bersama dengan orang yang bersalah. Abraham ingin tahu apakah ia dapat percaya kepada Allah untuk menjadi seorang hakim yang baik dan adil.</w:t>
      </w:r>
    </w:p>
    <w:p>
      <w:pPr/>
      <w:r>
        <w:rPr>
          <w:lang w:val="id_ID" w:bidi="id_ID"/>
        </w:rPr>
      </w:r>
      <w:r>
        <w:rPr>
          <w:lang w:val="id_ID" w:bidi="id_ID"/>
        </w:rPr>
        <w:t>Ketiga orang yang telah mengunjungi Abraham bangun untuk pergi segera setelah makan bersama Abraham. Abraham berjalan bersama orang-orang itu. Sudah umum dalam budaya Abraham untuk berjalan bersama tamu selama beberapa saat ketika mereka pergi untuk menunjukkan rasa hormat dan penghargaan atas kunjungan mereka.</w:t>
      </w:r>
    </w:p>
    <w:p>
      <w:pPr/>
      <w:r>
        <w:rPr>
          <w:lang w:val="id_ID" w:bidi="id_ID"/>
        </w:rPr>
      </w:r>
      <w:r>
        <w:rPr>
          <w:lang w:val="id_ID" w:bidi="id_ID"/>
        </w:rPr>
        <w:t xml:space="preserve">Berhenti di sini dan diskusikan sebagai kelompok: Bagaimana kamu mengucapkan selamat tinggal kepada tamu yang dihormati dalam budayamu? Hentikan sebentar rekaman ini di sini. </w:t>
      </w:r>
    </w:p>
    <w:p>
      <w:pPr/>
      <w:r>
        <w:rPr>
          <w:lang w:val="id_ID" w:bidi="id_ID"/>
        </w:rPr>
      </w:r>
      <w:r>
        <w:rPr>
          <w:lang w:val="id_ID" w:bidi="id_ID"/>
        </w:rPr>
        <w:t>Mereka melihat ke bawah ke arah kota Sodom. Ketika mereka melihat ke bawah ke arah Sodom, orang-orang ini mungkin berada di tempat yang tinggi atau tebing di bukit di luar daerah pepohonan Mamre, tempat Abraham tinggal.</w:t>
      </w:r>
    </w:p>
    <w:p>
      <w:pPr/>
      <w:r>
        <w:rPr>
          <w:lang w:val="id_ID" w:bidi="id_ID"/>
        </w:rPr>
      </w:r>
      <w:r>
        <w:rPr>
          <w:lang w:val="id_ID" w:bidi="id_ID"/>
        </w:rPr>
        <w:t xml:space="preserve">Berhenti di sini dan lihatlah peta dari </w:t>
      </w:r>
      <w:r>
        <w:rPr>
          <w:lang w:val="id_ID" w:bidi="id_ID"/>
        </w:rPr>
        <w:t>pohon-pohon besar Mamre</w:t>
      </w:r>
      <w:r>
        <w:rPr>
          <w:lang w:val="id_ID" w:bidi="id_ID"/>
        </w:rPr>
        <w:t xml:space="preserve">. Lihatlah peta dari </w:t>
      </w:r>
      <w:r>
        <w:rPr>
          <w:lang w:val="id_ID" w:bidi="id_ID"/>
        </w:rPr>
        <w:t>kota-kota Sodom dan Gomora</w:t>
      </w:r>
      <w:r>
        <w:rPr>
          <w:lang w:val="id_ID" w:bidi="id_ID"/>
        </w:rPr>
        <w:t xml:space="preserve">. Hentikan sebentar rekaman ini di sini. </w:t>
      </w:r>
    </w:p>
    <w:p>
      <w:pPr/>
      <w:r>
        <w:rPr>
          <w:lang w:val="id_ID" w:bidi="id_ID"/>
        </w:rPr>
      </w:r>
      <w:r>
        <w:rPr>
          <w:lang w:val="id_ID" w:bidi="id_ID"/>
        </w:rPr>
        <w:t>Kemudian salah satu dari orang-orang itu, yang adalah TUHAN, berpikir dalam hatinya sendiri, "Haruskah aku menyembunyikan rencanaku dari Abraham? Keturunan Abraham akan menjadi bangsa yang besar dan berkuasa, dan semua bangsa di bumi akan diberkati melalui Abraham. Ini akan terjadi karena Aku telah memilihnya untuk memerintahkan anak-anak dan keluarga mereka untuk tetap menjaga jalan TUHAN, jalan-Ku, dengan melakukan apa yang benar dan adil." Frasa "untuk menjaga jalan TUHAN" berarti menaati Allah dan hidup seperti yang diinginkan Allah. Cara untuk tetap mengikuti jalan TUHAN adalah melakukan hal-hal yang benar dan adil, atau memiliki hubungan yang baik dengan TUHAN yang membuat kamu melakukan apa yang baik, benar, dan adil.</w:t>
      </w:r>
    </w:p>
    <w:p>
      <w:pPr/>
      <w:r>
        <w:rPr>
          <w:lang w:val="id_ID" w:bidi="id_ID"/>
        </w:rPr>
      </w:r>
      <w:r>
        <w:rPr>
          <w:lang w:val="id_ID" w:bidi="id_ID"/>
        </w:rPr>
        <w:t>TUHAN terus berpikir dalam hati-Nya, "Kemudian Aku akan melakukan semua yang Aku janjikan untuk Abraham." Di sini, TUHAN berpikir dalam hati-Nya, baik secara bersuara maupun secara diam-diam. TUHAN ingin mengungkapkan hal-hal tentang bagaimana Dia bertindak di dunia kepada Abraham, karena keturunan Abraham akan menjadi bangsa yang penting.</w:t>
      </w:r>
    </w:p>
    <w:p>
      <w:pPr/>
      <w:r>
        <w:rPr>
          <w:lang w:val="id_ID" w:bidi="id_ID"/>
        </w:rPr>
      </w:r>
      <w:r>
        <w:rPr>
          <w:lang w:val="id_ID" w:bidi="id_ID"/>
        </w:rPr>
        <w:t>Lalu TUHAN berfirman kepada Abraham, "Aku telah mendengar tangisan yang besar dari Sodom dan Gomora, karena dosa mereka sangatlah banyak Aku akan turun untuk mengetahui apakah tindakan mereka seburuk tangisan yang aku dengar. Jika tidak, Aku akan tahu." Di sini, "tangisan yang keras" dapat merujuk pada tangisan seseorang karena mereka ditindas oleh perlakuan yang kasar atau kepada orang-orang yang berseru kepada TUHAN untuk menghukum orang yang berdosa.</w:t>
      </w:r>
    </w:p>
    <w:p>
      <w:pPr/>
      <w:r>
        <w:rPr>
          <w:lang w:val="id_ID" w:bidi="id_ID"/>
        </w:rPr>
      </w:r>
      <w:r>
        <w:rPr>
          <w:lang w:val="id_ID" w:bidi="id_ID"/>
        </w:rPr>
        <w:t>Lalu kedua orang lainnya berangkat dan pergi ke arah Sodom, tetapi Abraham tetap berdiri di hadapan TUHAN. Di sini, perikop itu menggunakan frasa "Abraham tetap berdiri di hadapan TUHAN." Ini kadang-kadang merujuk pada ketika para nabi, utusan TUHAN, berdiri di hadapan TUHAN dan meminta sesuatu dari TUHAN atas nama orang lain. Abraham berdiri di hadapan TUHAN untuk membela orang lain.</w:t>
      </w:r>
    </w:p>
    <w:p>
      <w:pPr/>
      <w:r>
        <w:rPr>
          <w:lang w:val="id_ID" w:bidi="id_ID"/>
        </w:rPr>
      </w:r>
      <w:r>
        <w:rPr>
          <w:lang w:val="id_ID" w:bidi="id_ID"/>
        </w:rPr>
        <w:t>Abraham mendekati TUHAN. Dia berkata, "Apakah kamu benar-benar akan membinasakan orang-orang yang benar bersama orang-orang jahat?" Di sini, Abraham mungkin berarti "baik" atau "tidak bersalah" ketika ia berbicara tentang orang yang benar. "Fasik" adalah kebalikan dari kebenaran. Itu merujuk pada seseorang yang tidak berada dalam hubungan yang benar dengan TUHAN dan terus-menerus tidak menaati TUHAN. Di sini, Abraham mungkin berarti "jahat" atau "bersalah."</w:t>
      </w:r>
    </w:p>
    <w:p>
      <w:pPr/>
      <w:r>
        <w:rPr>
          <w:lang w:val="id_ID" w:bidi="id_ID"/>
        </w:rPr>
      </w:r>
      <w:r>
        <w:rPr>
          <w:lang w:val="id_ID" w:bidi="id_ID"/>
        </w:rPr>
        <w:t>Kemudian Abraham bertanya kepada TUHAN apakah TUHAN akan menghancurkan kota itu jika ada 50 orang benar di kota itu. Abraham berkata, "Mustahil bagi-Mu untuk melakukan hal seperti itu, membunuh orang benar bersama dengan orang fasik, memperlakukan mereka berdua secara sama!" Ketika Abraham berkata "jauh dari-Mu," Abraham dengan keras menolak gagasan bahwa TUHAN akan membunuh orang yang benar.</w:t>
      </w:r>
    </w:p>
    <w:p>
      <w:pPr/>
      <w:r>
        <w:rPr>
          <w:lang w:val="id_ID" w:bidi="id_ID"/>
        </w:rPr>
      </w:r>
      <w:r>
        <w:rPr>
          <w:lang w:val="id_ID" w:bidi="id_ID"/>
        </w:rPr>
        <w:t>Abraham melanjutkan, "Kiranya itu jauh dari-Mu! Tidakkah Engkau, hakim seluruh bumi, akan melakukan apa yang benar?" TUHAN adalah "hakim di seluruh bumi"—Dia memiliki kuasa untuk memutuskan siapa yang telah melakukan yang benar atau salah, dan hukuman atau penghargaan apa yang layak diterima setiap orang.</w:t>
      </w:r>
    </w:p>
    <w:p>
      <w:pPr/>
      <w:r>
        <w:rPr>
          <w:lang w:val="id_ID" w:bidi="id_ID"/>
        </w:rPr>
      </w:r>
      <w:r>
        <w:rPr>
          <w:lang w:val="id_ID" w:bidi="id_ID"/>
        </w:rPr>
        <w:t>Dan TUHAN menjawab, "Jika Aku menemukan 50 orang benar di Sodom, Aku akan menyelamatkan seluruh tempat karena mereka."</w:t>
      </w:r>
    </w:p>
    <w:p>
      <w:pPr/>
      <w:r>
        <w:rPr>
          <w:lang w:val="id_ID" w:bidi="id_ID"/>
        </w:rPr>
      </w:r>
      <w:r>
        <w:rPr>
          <w:lang w:val="id_ID" w:bidi="id_ID"/>
        </w:rPr>
        <w:t>Kemudian Abraham bertanya, "Sekarang aku sudah mulai berbicara kepada TUHAN, atau Tuan, dengan berani, meskipun aku tidak lain hanyalah debu dan abu, izinkan aku berbicara lebih jauh. Bagaimana jika ternyata orang benar di kota itu kurang lima orang dari lima puluh? Apakah kamu akan menghancurkan seluruh kota karena lima orang hilang?" Di sini, Abraham menggunakan sapaan yang sopan untuk menyampaikan permintaan ini. Abraham berbicara kepada TUHAN seperti ia berbicara kepada raja-raja atau orang-orang penting. Abraham menggunakan gelar "Tuhan," atau "Tuan," untuk TUHAN. Di sini, dan sepanjang sisa percakapannya dengan TUHAN, Abraham menggunakan bahasa yang sangat sopan dan hormat.</w:t>
      </w:r>
    </w:p>
    <w:p>
      <w:pPr/>
      <w:r>
        <w:rPr>
          <w:lang w:val="id_ID" w:bidi="id_ID"/>
        </w:rPr>
      </w:r>
      <w:r>
        <w:rPr>
          <w:lang w:val="id_ID" w:bidi="id_ID"/>
        </w:rPr>
        <w:t>Berhenti di sini dan diskusikan dalam kelompok: Bagaimana kamu berbicara dengan hormat kepada orang yang memiliki otoritas? Bagaimana kamu membuat permintaan yang sopan dan penuh hormat dalam bahasamu? Jeda audio ini di sini.</w:t>
      </w:r>
    </w:p>
    <w:p>
      <w:pPr/>
      <w:r>
        <w:rPr>
          <w:lang w:val="id_ID" w:bidi="id_ID"/>
        </w:rPr>
      </w:r>
      <w:r>
        <w:rPr>
          <w:lang w:val="id_ID" w:bidi="id_ID"/>
        </w:rPr>
        <w:t>Abraham menyebut dirinya "debu dan abu." Abraham mengakui bahwa ia hanya seorang manusia. Dia tidak sepenting TUHAN.</w:t>
      </w:r>
    </w:p>
    <w:p>
      <w:pPr/>
      <w:r>
        <w:rPr>
          <w:lang w:val="id_ID" w:bidi="id_ID"/>
        </w:rPr>
      </w:r>
      <w:r>
        <w:rPr>
          <w:lang w:val="id_ID" w:bidi="id_ID"/>
        </w:rPr>
        <w:t>Berhenti di sini dan diskusikan dalam kelompok: Frasa apa yang serupa dengan "debu dan abu" yang kamu miliki dalam bahasamu untuk menunjukkan kerendahan hati seperti ini? Jeda audio ini di sini.</w:t>
      </w:r>
    </w:p>
    <w:p>
      <w:pPr/>
      <w:r>
        <w:rPr>
          <w:lang w:val="id_ID" w:bidi="id_ID"/>
        </w:rPr>
      </w:r>
      <w:r>
        <w:rPr>
          <w:lang w:val="id_ID" w:bidi="id_ID"/>
        </w:rPr>
        <w:t>Kemudian Abraham bertanya kepada TUHAN tiga kali apakah Dia akan menghancurkan kota itu jika sejumlah orang benar tinggal di sana. Setiap kali, jumlah orang yang ditanyakan Abraham berkurang. Setiap kali, TUHAN mengatakan bahwa Dia tidak akan Pada akhirnya, TUHAN mengatakan bahwa Dia tidak akan menghancurkan kota itu jika Dia menemukan 10 orang benar di kota itu. Perikop itu tidak menjelaskan mengapa Abraham berhenti pada jumlah sepuluh orang.</w:t>
      </w:r>
    </w:p>
    <w:p>
      <w:pPr/>
      <w:r>
        <w:rPr>
          <w:lang w:val="id_ID" w:bidi="id_ID"/>
        </w:rPr>
      </w:r>
      <w:r>
        <w:rPr>
          <w:lang w:val="id_ID" w:bidi="id_ID"/>
        </w:rPr>
        <w:t>Di sini, TUHAN menunjukkan kepada Abraham bahwa Dia lebih memedulikan beberapa orang benar daripada banyak orang jahat.</w:t>
      </w:r>
    </w:p>
    <w:p>
      <w:pPr/>
      <w:r>
        <w:rPr>
          <w:lang w:val="id_ID" w:bidi="id_ID"/>
        </w:rPr>
      </w:r>
      <w:r>
        <w:rPr>
          <w:lang w:val="id_ID" w:bidi="id_ID"/>
        </w:rPr>
        <w:t>Dalam kisah ini, TUHAN mengatakan kepada Abraham lagi bahwa TUHAN akan memberkati keturunan Abraham dan semua bangsa akan diberkati melalui keturunan Abraham. Kemudian, dalam kisah ini, Abraham juga menjadi berkat bagi bangsa-bangsa lain dengan meminta TUHAN untuk tidak menghancurkan mereka.</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18:16–33 dalam terjemahan yang paling mudah dimengerti.</w:t>
      </w:r>
    </w:p>
    <w:p>
      <w:pPr/>
      <w:r>
        <w:rPr>
          <w:lang w:val="id_ID" w:bidi="id_ID"/>
        </w:rPr>
      </w:r>
      <w:r>
        <w:rPr>
          <w:lang w:val="id_ID" w:bidi="id_ID"/>
        </w:rPr>
        <w:t>Pada langkah ini, kelompok akan mendefinis adegan, tokoh, dan latar belakang dari perikop ini. Selanjutnya, kelompok akan membayangkan perikop ini.</w:t>
      </w:r>
    </w:p>
    <w:p>
      <w:pPr/>
      <w:r>
        <w:rPr>
          <w:lang w:val="id_ID" w:bidi="id_ID"/>
        </w:rPr>
      </w:r>
      <w:r>
        <w:rPr>
          <w:lang w:val="id_ID" w:bidi="id_ID"/>
        </w:rPr>
        <w:t>Perikop ini memiliki dua adegan.</w:t>
      </w:r>
    </w:p>
    <w:p>
      <w:pPr/>
      <w:r>
        <w:rPr>
          <w:lang w:val="id_ID" w:bidi="id_ID"/>
        </w:rPr>
      </w:r>
      <w:r>
        <w:rPr>
          <w:b/>
          <w:lang w:val="id_ID" w:bidi="id_ID"/>
        </w:rPr>
        <w:t>Dalam adegan pertama:</w:t>
      </w:r>
      <w:r>
        <w:rPr>
          <w:lang w:val="id_ID" w:bidi="id_ID"/>
        </w:rPr>
        <w:t xml:space="preserve"> Orang-orang itu beranjak dari tempat makan mereka dan berjalan ke arah Sodom. Abraham berjalan bersama mereka untuk melepas kepergian mereka. Allah bertanya-tanya dalam hati-Nya apakah Dia harus mengatakan kepada Abraham apa yang akan Dia lakukan berikutnya.</w:t>
      </w:r>
    </w:p>
    <w:p>
      <w:pPr/>
      <w:r>
        <w:rPr>
          <w:lang w:val="id_ID" w:bidi="id_ID"/>
        </w:rPr>
      </w:r>
      <w:r>
        <w:rPr>
          <w:b/>
          <w:lang w:val="id_ID" w:bidi="id_ID"/>
        </w:rPr>
        <w:t>Dalam adegan kedua:</w:t>
      </w:r>
      <w:r>
        <w:rPr>
          <w:lang w:val="id_ID" w:bidi="id_ID"/>
        </w:rPr>
        <w:t xml:space="preserve"> Kemudian dua orang lainnya berangkat dan menuju ke arah Sodom. Tetapi Allah tinggal bersama Abraham.</w:t>
      </w:r>
    </w:p>
    <w:p>
      <w:pPr/>
      <w:r>
        <w:rPr>
          <w:lang w:val="id_ID" w:bidi="id_ID"/>
        </w:rPr>
      </w:r>
      <w:r>
        <w:rPr>
          <w:lang w:val="id_ID" w:bidi="id_ID"/>
        </w:rPr>
        <w:t>Abraham mendekati TUHAN. Abraham bertanya kepada TUHAN apakah TUHAN benar-benar akan menghancurkan orang-orang benar bersama orang-orang jahat. Abraham bertanya apakah TUHAN akan menghancurkan Sodom jika ada 50 orang benar di Sodom, jika ada 45 orang benar, jika ada 40 orang benar, jika ada 30 orang benar, jika ada 20 orang benar, dan jika ada 10 orang benar. TUHAN menjawab setiap kali bahwa Dia tidak akan menghancurkan kota itu.</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 atau TUHAN</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dua pengunjung lainnya</w:t>
      </w:r>
    </w:p>
    <w:p>
      <w:pPr>
        <w:pStyle w:val="ListBullet"/>
        <w:spacing w:line="240" w:lineRule="auto"/>
        <w:ind w:left="720"/>
      </w:pPr>
      <w:r>
        <w:rPr>
          <w:lang w:val="id_ID" w:bidi="id_ID"/>
        </w:rPr>
      </w:r>
      <w:r>
        <w:rPr>
          <w:lang w:val="id_ID" w:bidi="id_ID"/>
        </w:rPr>
        <w:t>orang-orang di kota yang menangis</w:t>
      </w:r>
    </w:p>
    <w:p>
      <w:pPr/>
      <w:r>
        <w:rPr>
          <w:lang w:val="id_ID" w:bidi="id_ID"/>
        </w:rPr>
      </w:r>
      <w:r>
        <w:rPr>
          <w:lang w:val="id_ID" w:bidi="id_ID"/>
        </w:rPr>
        <w:t>Sebagai kelompok, perhatikan bagian-bagian dari latar belakang bagian ini:</w:t>
      </w:r>
    </w:p>
    <w:p>
      <w:pPr/>
      <w:r>
        <w:rPr>
          <w:lang w:val="id_ID" w:bidi="id_ID"/>
        </w:rPr>
      </w:r>
      <w:r>
        <w:rPr>
          <w:lang w:val="id_ID" w:bidi="id_ID"/>
        </w:rPr>
        <w:t>Kamu mungkin ingin mengubah urutan peristiwa di awal adegan pertama. Setelah mereka menyelesaikan makanan mereka dengan Abraham di dekat pohon-pohon Mamre, ketiga orang itu bangun dan pergi. Abraham berjalan bersama mereka untuk mengucapkan selamat tinggal kepada mereka. Pada titik tinggi tertentu di perbukitan, mereka semua berdiri dan memandang ke dalam lembah ke arah kota Sodom.</w:t>
      </w:r>
    </w:p>
    <w:p>
      <w:pPr/>
      <w:r>
        <w:rPr>
          <w:lang w:val="id_ID" w:bidi="id_ID"/>
        </w:rPr>
      </w:r>
      <w:r>
        <w:rPr>
          <w:lang w:val="id_ID" w:bidi="id_ID"/>
        </w:rPr>
        <w:t xml:space="preserve">Berhentilah di sini dan gunakan peta untuk menunjukkan kepada tim </w:t>
      </w:r>
      <w:r>
        <w:rPr>
          <w:lang w:val="id_ID" w:bidi="id_ID"/>
        </w:rPr>
        <w:t>pohon-pohon besar Mamre, kota Sodom, dan tempat di mana Abraham dan orang-orang itu mungkin berhenti sejenak untuk melihat ke bawah ke arah Sodom</w:t>
      </w:r>
      <w:r>
        <w:rPr>
          <w:lang w:val="id_ID" w:bidi="id_ID"/>
        </w:rPr>
        <w:t>. Jeda audio ini di sini.</w:t>
      </w:r>
    </w:p>
    <w:p>
      <w:pPr/>
      <w:r>
        <w:rPr>
          <w:lang w:val="id_ID" w:bidi="id_ID"/>
        </w:rPr>
      </w:r>
      <w:r>
        <w:rPr>
          <w:lang w:val="id_ID" w:bidi="id_ID"/>
        </w:rPr>
        <w:t>Kemudian TUHAN bertanya kepada diri-Nya sendiri, "Haruskah Aku menyembunyikan rencana-Ku dari Abraham?" Ini adalah pertanyaan yang jawabannya tidak diharapkan oleh TUHAN. TUHAN berbicara kepada diri-Nya sendiri di sini. Kita tidak tahu apakah TUHAN berbicara dengan suara nyaring atau hanya memikirkan ini.</w:t>
      </w:r>
    </w:p>
    <w:p>
      <w:pPr/>
      <w:r>
        <w:rPr>
          <w:lang w:val="id_ID" w:bidi="id_ID"/>
        </w:rPr>
      </w:r>
      <w:r>
        <w:rPr>
          <w:lang w:val="id_ID" w:bidi="id_ID"/>
        </w:rPr>
        <w:t>TUHAN melanjutkan, "Abraham akan menjadi leluhur dari bangsa yang besar dan berkuasa, dan semua bangsa di bumi akan diberkati melalui dia." Cara TUHAN mengatakan kalimat ini menunjukkan bahwa apa yang Dia katakan pasti akan terjadi. Karena Abraham akan menjadi leluhur yang penting dari bangsa yang besar, TUHAN ingin mengungkapkan rencana-Nya kepada Abraham.</w:t>
      </w:r>
    </w:p>
    <w:p>
      <w:pPr/>
      <w:r>
        <w:rPr>
          <w:lang w:val="id_ID" w:bidi="id_ID"/>
        </w:rPr>
      </w:r>
      <w:r>
        <w:rPr>
          <w:lang w:val="id_ID" w:bidi="id_ID"/>
        </w:rPr>
        <w:t>TUHAN terus menjelaskan mengapa Abraham akan menjadi leluhur dari bangsa yang besar. TUHAN telah memilih Abraham untuk peran penting ini. Sebagai leluhur dari bangsa yang besar, TUHAN akan mengajar anak-anak dan keluarga mereka bagaimana hidup seperti yang diinginkan TUHAN.</w:t>
      </w:r>
    </w:p>
    <w:p>
      <w:pPr/>
      <w:r>
        <w:rPr>
          <w:lang w:val="id_ID" w:bidi="id_ID"/>
        </w:rPr>
      </w:r>
      <w:r>
        <w:rPr>
          <w:lang w:val="id_ID" w:bidi="id_ID"/>
        </w:rPr>
        <w:t>TUHAN sekarang berbicara langsung kepada Abraham. TUHAN berkata, "Aku telah mendengar seruan terhadap Sodom dan Gomora, karena mereka melakukan hal-hal yang sangat berdosa." Aku akan turun untuk melihat apakah tindakan mereka seburuk apa yang telah aku dengar. Jika tidak, Aku akan tahu."</w:t>
      </w:r>
    </w:p>
    <w:p>
      <w:pPr/>
      <w:r>
        <w:rPr>
          <w:lang w:val="id_ID" w:bidi="id_ID"/>
        </w:rPr>
      </w:r>
      <w:r>
        <w:rPr>
          <w:lang w:val="id_ID" w:bidi="id_ID"/>
        </w:rPr>
        <w:t xml:space="preserve">Berhenti di sini. Secara berkelompok, lihatlah </w:t>
      </w:r>
      <w:r>
        <w:rPr>
          <w:lang w:val="id_ID" w:bidi="id_ID"/>
        </w:rPr>
        <w:t>kota-kota Sodom dan Gomora</w:t>
      </w:r>
      <w:r>
        <w:rPr>
          <w:lang w:val="id_ID" w:bidi="id_ID"/>
        </w:rPr>
        <w:t xml:space="preserve"> pada peta. Jeda audio ini di sini.</w:t>
      </w:r>
    </w:p>
    <w:p>
      <w:pPr/>
      <w:r>
        <w:rPr>
          <w:lang w:val="id_ID" w:bidi="id_ID"/>
        </w:rPr>
      </w:r>
      <w:r>
        <w:rPr>
          <w:lang w:val="id_ID" w:bidi="id_ID"/>
        </w:rPr>
        <w:t>Dua orang lainnya berangkat dan mulai melakukan perjalanan ke arah Sodom. Tetapi Abraham tetap berdiri di hadapan Allah. Dia ingin meminta kebaikan dari TUHAN bagi orang-orang benar di Sodom.</w:t>
      </w:r>
    </w:p>
    <w:p>
      <w:pPr/>
      <w:r>
        <w:rPr>
          <w:lang w:val="id_ID" w:bidi="id_ID"/>
        </w:rPr>
      </w:r>
      <w:r>
        <w:rPr>
          <w:lang w:val="id_ID" w:bidi="id_ID"/>
        </w:rPr>
        <w:t>Bayangkan percakapan dalam adegan kedua. Abraham menghampiri TUHAN. Abraham berkata, "Apakah Engkau benar-benar akan menghancurkan orang yang tidak bersalah bersama dengan orang yang bersalah?" Kata-kata yang digunakan dalam bagian tersebut yaitu bersalah dan tidak bersalah merujuk kepada manusia Abraham bertanya apakah TUHAN benar-benar akan menghancurkan orang-orang yang tidak bersalah bersama orang-orang yang bersalah. Abraham tidak mengharapkan jawaban atas pertanyaan ini. Sebaliknya, Abraham mencoba mengatakan bahwa akan salah untuk menghancurkan orang-orang yang tidak bersalah bersama dengan orang-orang yang bersalah.</w:t>
      </w:r>
    </w:p>
    <w:p>
      <w:pPr/>
      <w:r>
        <w:rPr>
          <w:lang w:val="id_ID" w:bidi="id_ID"/>
        </w:rPr>
      </w:r>
      <w:r>
        <w:rPr>
          <w:lang w:val="id_ID" w:bidi="id_ID"/>
        </w:rPr>
        <w:t>Abraham melanjutkan, "Bagaimana jika ada 50 orang yang tidak bersalah di kota?" Di sini, dan di sepanjang sisa pertanyaan-pertanyaannya, Abraham membayangkan situasi yang mungkin ada atau mungkin tidak ada. Mungkin ada mungkin juga tidak ada orang-orang yang tidak bersalah di kota itu.</w:t>
      </w:r>
    </w:p>
    <w:p>
      <w:pPr/>
      <w:r>
        <w:rPr>
          <w:lang w:val="id_ID" w:bidi="id_ID"/>
        </w:rPr>
      </w:r>
      <w:r>
        <w:rPr>
          <w:lang w:val="id_ID" w:bidi="id_ID"/>
        </w:rPr>
        <w:t>Abraham melanjutkan, "Apakah Engkau benar-benar akan menghancurkan kota itu dan tidak mengampuninya demi menyelamatkan 50 orang yang tidak bersalah di dalamnya?" Tidak terpikirkan bagi-Mu untuk melakukan hal seperti itu, menghancurkan orang yang tidak bersalah bersama dengan orang yang bersalah, membunuh orang yang tidak bersalah maupun yang bersalah. Itu tidak terpikirkan! Tidakkah Engkau, hakim seluruh bumi, akan melakukan apa yang adil?" Di sini, Abraham mengulangi perkataannya untuk menekankan argumennya. Abraham mengatakan kepada TUHAN apa yang ia ketahui tentang siapa TUHAN itu dan bagaimana TUHAN bertindak. Abraham mencoba meyakinkan TUHAN untuk tidak menghancurkan baik orang yang tidak bersalah maupun yang bersalah dengan mengatakan bahwa itu bukan sesuatu yang akan dilakukan TUHAN.</w:t>
      </w:r>
    </w:p>
    <w:p>
      <w:pPr/>
      <w:r>
        <w:rPr>
          <w:lang w:val="id_ID" w:bidi="id_ID"/>
        </w:rPr>
      </w:r>
      <w:r>
        <w:rPr>
          <w:lang w:val="id_ID" w:bidi="id_ID"/>
        </w:rPr>
        <w:t>Berhenti di sini dan diskusikan dalam kelompok: Ceritakan tentang saat kamu mencoba meyakinkan seseorang bahwa kamu tahu mereka tidak akan pernah melakukan sesuatu yang salah. Bagaimana kamu mengatakan itu? Kata-kata atau frasa apa yang kamu gunakan untuk menunjukkan bahwa kamu tidak percaya seseorang akan melakukan sesuatu yang salah? Jeda audio ini di sini.</w:t>
      </w:r>
    </w:p>
    <w:p>
      <w:pPr/>
      <w:r>
        <w:rPr>
          <w:lang w:val="id_ID" w:bidi="id_ID"/>
        </w:rPr>
      </w:r>
      <w:r>
        <w:rPr>
          <w:lang w:val="id_ID" w:bidi="id_ID"/>
        </w:rPr>
        <w:t>Dan TUHAN berkata, "Jika Aku menemukan 50 orang yang tidak bersalah di Sodom, Aku akan menyelamatkan seluruh kota untuk mereka."</w:t>
      </w:r>
    </w:p>
    <w:p>
      <w:pPr/>
      <w:r>
        <w:rPr>
          <w:lang w:val="id_ID" w:bidi="id_ID"/>
        </w:rPr>
      </w:r>
      <w:r>
        <w:rPr>
          <w:lang w:val="id_ID" w:bidi="id_ID"/>
        </w:rPr>
        <w:t>Abraham berbicara lagi, dan berkata, "Tuan, izinkan aku untuk terus berbicara kepada-Mu, meskipun aku hanya seorang manusia. Bagaimana jika bukan 50 orang benar, hanya ada 45? Apakah Engkau akan menghancurkan seluruh kota karena kurang lima orang?" Di sini, Abraham berbicara dengan rendah hati dan dengan hormat. Abraham mengatakan bahwa ia tahu TUHAN jauh lebih besar daripada dia.</w:t>
      </w:r>
    </w:p>
    <w:p>
      <w:pPr/>
      <w:r>
        <w:rPr>
          <w:lang w:val="id_ID" w:bidi="id_ID"/>
        </w:rPr>
      </w:r>
      <w:r>
        <w:rPr>
          <w:lang w:val="id_ID" w:bidi="id_ID"/>
        </w:rPr>
        <w:t>Dalam bagian berikutnya dari kisah itu, Abraham berbicara dengan TUHAN. Abraham bertanya "Tuhan," atau "Tuan," apakah Dia akan menghancurkan kota itu jika Dia menemukan orang-orang yang tidak bersalah di kota itu. Setiap kali Abraham bertanya kepada TUHAN, ia mengurangi jumlah yang ia tanyakan kepada TUHAN. Dua kali pertama, Abraham menurunkan jumlah itu sebanyak lima orang. Tiga kali terakhir, Abraham menurunkan jumlah itu sebanyak 10 orang. Setiap kali, TUHAN menjawab bahwa Dia tidak akan menghancurkan kota jika Dia menemukan sejumlah orang yang tidak bersalah di kota itu.</w:t>
      </w:r>
    </w:p>
    <w:p>
      <w:pPr/>
      <w:r>
        <w:rPr>
          <w:lang w:val="id_ID" w:bidi="id_ID"/>
        </w:rPr>
      </w:r>
      <w:r>
        <w:rPr>
          <w:lang w:val="id_ID" w:bidi="id_ID"/>
        </w:rPr>
        <w:t>Akhirnya, Abraham berkata, "Tuan, tolong jangan marah kepadaku jika aku berbicara satu kali lagi." Bagaimana jika hanya ada 10 orang yang tidak bersalah?" Ini adalah bagian paling penting dari bagian ini. Ini adalah jumlah orang paling sedikit yang ditanyakan oleh Abraham.</w:t>
      </w:r>
    </w:p>
    <w:p>
      <w:pPr/>
      <w:r>
        <w:rPr>
          <w:lang w:val="id_ID" w:bidi="id_ID"/>
        </w:rPr>
      </w:r>
      <w:r>
        <w:rPr>
          <w:lang w:val="id_ID" w:bidi="id_ID"/>
        </w:rPr>
        <w:t>Berhenti di sini. Diskusikan dalam kelompok: Ceritakan kisah dari budayamu yang memiliki banyak aksi. Ketika kamu sampai ke bagian yang paling penting dari kisah itu, perhatikan bagaimana kamu menceritakan bagian kisah itu. Frasa apa yang kamu gunakan? Bagaimana nada suaramu? Bagaimana kamu menunjukkan bahwa itu adalah bagian paling penting dari kisah itu? Jeda audio ini di sini.</w:t>
      </w:r>
    </w:p>
    <w:p>
      <w:pPr/>
      <w:r>
        <w:rPr>
          <w:lang w:val="id_ID" w:bidi="id_ID"/>
        </w:rPr>
      </w:r>
      <w:r>
        <w:rPr>
          <w:lang w:val="id_ID" w:bidi="id_ID"/>
        </w:rPr>
        <w:t>Dan TUHAN menjawab, "Maka Aku tidak akan menghancurkan kota itu karena 10 orang itu."</w:t>
      </w:r>
    </w:p>
    <w:p>
      <w:pPr/>
      <w:r>
        <w:rPr>
          <w:lang w:val="id_ID" w:bidi="id_ID"/>
        </w:rPr>
      </w:r>
      <w:r>
        <w:rPr>
          <w:lang w:val="id_ID" w:bidi="id_ID"/>
        </w:rPr>
        <w:t>Bayangkan akhir kisah itu. Ketika TUHAN selesai berbicara dengan Abraham, Dia melanjutkan perjalanan-Nya. Abraham kembali pulang ke tendanya.</w:t>
      </w:r>
    </w:p>
    <w:p>
      <w:pPr/>
      <w:r>
        <w:rPr>
          <w:lang w:val="id_ID" w:bidi="id_ID"/>
        </w:rPr>
      </w:r>
      <w:r>
        <w:rPr>
          <w:lang w:val="id_ID" w:bidi="id_ID"/>
        </w:rPr>
        <w:t xml:space="preserve">Sekarang, kelompok harus membuat papan cerita, menggambar atau menggunakan benda-benda untuk menggambarkan perikop ini dan aksi di dalamnya.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18:16–33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dua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Allah, atau TUHAN</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dan dua pengunjung lainnya</w:t>
      </w:r>
    </w:p>
    <w:p>
      <w:pPr>
        <w:pStyle w:val="ListBullet"/>
        <w:spacing w:line="240" w:lineRule="auto"/>
        <w:ind w:left="720"/>
      </w:pPr>
      <w:r>
        <w:rPr>
          <w:lang w:val="id_ID" w:bidi="id_ID"/>
        </w:rPr>
      </w:r>
      <w:r>
        <w:rPr>
          <w:lang w:val="id_ID" w:bidi="id_ID"/>
        </w:rPr>
        <w:t>orang-orang di kota yang menangis</w:t>
      </w:r>
    </w:p>
    <w:p>
      <w:pPr/>
      <w:r>
        <w:rPr>
          <w:lang w:val="id_ID" w:bidi="id_ID"/>
        </w:rPr>
      </w:r>
      <w:r>
        <w:rPr>
          <w:lang w:val="id_ID" w:bidi="id_ID"/>
        </w:rPr>
        <w:t>Sebagai kelompok, peragakan perikop ini dua kali. Kamu harus memeragakan bagian ini dalam bahasamu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Ketiga orang itu beranjak setelah makan bersama Abraham dan mulai melakukan perjalanan ke arah Sodom. Abraham berjalan bersama mereka untuk mengucapkan selamat tinggal. TUHAN berkata kepada diri-Nya sendiri, "Haruskah Aku menyembunyikan rencana-Ku dari Abraham?" Abraham pasti akan memiliki banyak keturunan yang akan menjadi bangsa yang kuat, dan semua bangsa di bumi akan diberkati melalui Abraham. Aku telah memilih Abraham supaya ia akan mengajar anak-anak dan keluarga mereka untuk hidup seperti yang Aku inginkan, dengan melakukan apa yang benar dan adil. Kemudian Aku akan melakukan apa yang telah Aku janjikan bagi Abraham.</w:t>
      </w:r>
    </w:p>
    <w:p>
      <w:pPr/>
      <w:r>
        <w:rPr>
          <w:lang w:val="id_ID" w:bidi="id_ID"/>
        </w:rPr>
      </w:r>
      <w:r>
        <w:rPr>
          <w:lang w:val="id_ID" w:bidi="id_ID"/>
        </w:rPr>
        <w:t>Lalu TUHAN berfirman kepada Abraham, "Aku telah mendengar tangisan yang hebat dari kota-kota Sodom dan Gomora, karena mereka melakukan begitu banyak kejahatan." Aku akan melihat apakah tindakan mereka adalah kejahatan seperti yang telah aku dengar. Jika tidak, aku ingin tahu." Kemudian kedua orang lainnya berbalik dan terus melakukan perjalanan ke arah Sodom, tetapi TUHAN tetap bersama Abraham.</w:t>
      </w:r>
    </w:p>
    <w:p>
      <w:pPr/>
      <w:r>
        <w:rPr>
          <w:lang w:val="id_ID" w:bidi="id_ID"/>
        </w:rPr>
      </w:r>
      <w:r>
        <w:rPr>
          <w:lang w:val="id_ID" w:bidi="id_ID"/>
        </w:rPr>
        <w:t>Hentikan dramanya. Tanyakan kepada orang yang memerankan Tuhan, "Apa yang sedang kamu rasakan atau pikirkan?" Orang itu mungkin menjawab hal-hal seperti, "Aku ingin memberi tahu Abraham apa yang akan Aku lakukan," atau "Aku telah memilih Abraham untuk menjalin hubungan dengan-Ku, jadi Aku bersikap terbuka dan jujur tentang apa yang sedang Aku lakukan," atau "Aku ingin tahu apakah Aku dapat memercayakan rencana-Ku kepada Abraham," atau "Aku mengundang Abraham untuk bercakap-cakap dengan-Ku." Ulangi sandiwaranya.</w:t>
      </w:r>
    </w:p>
    <w:p>
      <w:pPr/>
      <w:r>
        <w:rPr>
          <w:lang w:val="id_ID" w:bidi="id_ID"/>
        </w:rPr>
      </w:r>
      <w:r>
        <w:rPr>
          <w:lang w:val="id_ID" w:bidi="id_ID"/>
        </w:rPr>
        <w:t>Abraham mendekati TUHAN. Dia berkata, "Tuan, akankah Engkau menghancurkan baik orang-orang yang tidak bersalah maupun yang bersalah?" Bagaimana jika ada 50 orang yang tidak bersalah di sana? Apakah kamu masih akan menghancurkan kota-kota itu dan tidak mengampuninya karena orang-orang yang tidak bersalah? Tentunya Engkau tidak akan melakukan hal seperti itu, menghancurkan orang yang tidak bersalah bersama dengan orang yang bersalah. Kemudian kamu akan memperlakukan orang-orang yang tidak bersalah dan orang-orang yang bersalah dengan cara yang sama. Tentunya kamu tidak akan melakukan itu! Bukankah hakim seluruh bumi seharusnya melakukan apa yang benar?"</w:t>
      </w:r>
    </w:p>
    <w:p>
      <w:pPr/>
      <w:r>
        <w:rPr>
          <w:lang w:val="id_ID" w:bidi="id_ID"/>
        </w:rPr>
      </w:r>
      <w:r>
        <w:rPr>
          <w:lang w:val="id_ID" w:bidi="id_ID"/>
        </w:rPr>
        <w:t>Hentikan dramanya. Tanyakan kepada orang yang memerankan Abraham, "Apa yang kamu rasakan atau pikirkan?" Orang itu mungkin menjawab hal-hal seperti, "Aku mendekati Allah dengan rendah hati," atau "Aku takut bahwa Allah akan menghancurkan baik yang tidak bersalah maupun yang bersalah, yang bukan itu yang dilakukan seorang hakim yang baik," atau "Aku mengenal Allah, jadi aku ingin memohon belas kasihan bagi orang-orang Sodom dan Gomora," atau "Aku takut keponakanku, Lot, yang tinggal di Sodom, akan dihancurkan," atau "Aku ingin tahu aku dapat mempercayai penghakiman Allah." Ulangi sandiwaranya.</w:t>
      </w:r>
    </w:p>
    <w:p>
      <w:pPr/>
      <w:r>
        <w:rPr>
          <w:lang w:val="id_ID" w:bidi="id_ID"/>
        </w:rPr>
      </w:r>
      <w:r>
        <w:rPr>
          <w:lang w:val="id_ID" w:bidi="id_ID"/>
        </w:rPr>
        <w:t>TUHAN menjawab, "Jika Aku menemukan 50 orang benar di Sodom, Aku tidak akan menghancurkan kota itu demi mereka."</w:t>
      </w:r>
    </w:p>
    <w:p>
      <w:pPr/>
      <w:r>
        <w:rPr>
          <w:lang w:val="id_ID" w:bidi="id_ID"/>
        </w:rPr>
      </w:r>
      <w:r>
        <w:rPr>
          <w:lang w:val="id_ID" w:bidi="id_ID"/>
        </w:rPr>
        <w:t>Kemudian Abraham berkata, "Karena aku telah mulai berbicara, izinkan aku berbicara lebih banyak, meskipun aku hanya manusia." Bayangkan hanya ada 45 orang benar dan bukan 50. Apakah Engkau akan menghancurkan seluruh kota karena kurang lima orang benar?"</w:t>
      </w:r>
    </w:p>
    <w:p>
      <w:pPr/>
      <w:r>
        <w:rPr>
          <w:lang w:val="id_ID" w:bidi="id_ID"/>
        </w:rPr>
      </w:r>
      <w:r>
        <w:rPr>
          <w:lang w:val="id_ID" w:bidi="id_ID"/>
        </w:rPr>
        <w:t>TUHAN menjawab, "Aku tidak akan menghancurkan kota itu jika Aku menemukan 45 orang yang tidak bersalah di sana."</w:t>
      </w:r>
    </w:p>
    <w:p>
      <w:pPr/>
      <w:r>
        <w:rPr>
          <w:lang w:val="id_ID" w:bidi="id_ID"/>
        </w:rPr>
      </w:r>
      <w:r>
        <w:rPr>
          <w:lang w:val="id_ID" w:bidi="id_ID"/>
        </w:rPr>
        <w:t>Abraham berkata, "Bagaimana jika hanya 40 yang ditemukan di sana?"</w:t>
      </w:r>
    </w:p>
    <w:p>
      <w:pPr/>
      <w:r>
        <w:rPr>
          <w:lang w:val="id_ID" w:bidi="id_ID"/>
        </w:rPr>
      </w:r>
      <w:r>
        <w:rPr>
          <w:lang w:val="id_ID" w:bidi="id_ID"/>
        </w:rPr>
        <w:t>TUHAN menjawab, "Aku tidak akan menghancurkan kota jika Aku menemukan 40 orang yang tidak bersalah di sana."</w:t>
      </w:r>
    </w:p>
    <w:p>
      <w:pPr/>
      <w:r>
        <w:rPr>
          <w:lang w:val="id_ID" w:bidi="id_ID"/>
        </w:rPr>
      </w:r>
      <w:r>
        <w:rPr>
          <w:lang w:val="id_ID" w:bidi="id_ID"/>
        </w:rPr>
        <w:t>Abraham memohon, "Tuan, tolong jangan marah, dan izinkan aku berbicara." Bagaimana jika engkau hanya menemukan 30 orang yang tidak bersalah?"</w:t>
      </w:r>
    </w:p>
    <w:p>
      <w:pPr/>
      <w:r>
        <w:rPr>
          <w:lang w:val="id_ID" w:bidi="id_ID"/>
        </w:rPr>
      </w:r>
      <w:r>
        <w:rPr>
          <w:lang w:val="id_ID" w:bidi="id_ID"/>
        </w:rPr>
        <w:t>TUHAN menjawab, "Aku tidak akan menghancurkan kota itu jika Aku menemukan 30 orang yang tidak bersalah di sana."</w:t>
      </w:r>
    </w:p>
    <w:p>
      <w:pPr/>
      <w:r>
        <w:rPr>
          <w:lang w:val="id_ID" w:bidi="id_ID"/>
        </w:rPr>
      </w:r>
      <w:r>
        <w:rPr>
          <w:lang w:val="id_ID" w:bidi="id_ID"/>
        </w:rPr>
        <w:t>Abraham berkata, "Karena aku telah berani berbicara kepada Tuhan, Tuan, izinkan aku melanjutkan." Bagaimana jika hanya ada 20 orang tidak bersalah di sana?"</w:t>
      </w:r>
    </w:p>
    <w:p>
      <w:pPr/>
      <w:r>
        <w:rPr>
          <w:lang w:val="id_ID" w:bidi="id_ID"/>
        </w:rPr>
      </w:r>
      <w:r>
        <w:rPr>
          <w:lang w:val="id_ID" w:bidi="id_ID"/>
        </w:rPr>
        <w:t>TUHAN menjawab, "Aku tidak akan menghancurkan kota itu bila Aku menemukan 20 orang tidak bersalah di sana."</w:t>
      </w:r>
    </w:p>
    <w:p>
      <w:pPr/>
      <w:r>
        <w:rPr>
          <w:lang w:val="id_ID" w:bidi="id_ID"/>
        </w:rPr>
      </w:r>
      <w:r>
        <w:rPr>
          <w:lang w:val="id_ID" w:bidi="id_ID"/>
        </w:rPr>
        <w:t>Akhirnya, Abraham berkata, "Tuan, tolong jangan marah jika aku berbicara satu kali lagi." Bagaimana jika hanya ada 10 orang yang tidak bersalah?"</w:t>
      </w:r>
    </w:p>
    <w:p>
      <w:pPr/>
      <w:r>
        <w:rPr>
          <w:lang w:val="id_ID" w:bidi="id_ID"/>
        </w:rPr>
      </w:r>
      <w:r>
        <w:rPr>
          <w:lang w:val="id_ID" w:bidi="id_ID"/>
        </w:rPr>
        <w:t>TUHAN menjawab, "Kemudian Aku tidak akan menghancurkannya demi 10 orang itu."</w:t>
      </w:r>
    </w:p>
    <w:p>
      <w:pPr/>
      <w:r>
        <w:rPr>
          <w:lang w:val="id_ID" w:bidi="id_ID"/>
        </w:rPr>
      </w:r>
      <w:r>
        <w:rPr>
          <w:lang w:val="id_ID" w:bidi="id_ID"/>
        </w:rPr>
        <w:t>Akhiri sandiwaranya. Tanyakan kepada orang yang memerankan Tuhan, "Apa yang sedang kamu rasakan atau pikirkan?" Orang itu mungkin menjawab hal-hal seperti, "Aku ingin Abraham berbicara dengan-Ku," atau "Aku tidak akan menghancurkan baik orang-orang yang tidak bersalah maupun orang-orang yang bersalah." Tanyakan kepada orang yang memerankan Abraham, "Apa yang kamu rasakan atau pikirkan?" Orang itu mungkin menjawab hal-hal seperti, "Aku lega bahwa Allah tidak marah dengan permintaanku," atau "Aku lega bahwa Allah tidak akan menghancurkan yang tidak bersalah dan yang bersalah bersama-sama," atau "Aku berharap ada cukup banyak orang yang tidak bersalah di Sodom sehingga Allah tidak akan menghancurkan kota itu," atau "Aku kagum bahwa Allah mengizinkan aku berbicara dengan-Nya tentang rencana-Nya."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18:16–33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Orang-orang itu beranjak setelah makan dan melihat ke arah Sodom. Ketika mereka berangkat, Abraham pergi bersama mereka untuk mengantarkan kepergian mereka.</w:t>
      </w:r>
    </w:p>
    <w:p>
      <w:pPr/>
      <w:r>
        <w:rPr>
          <w:lang w:val="id_ID" w:bidi="id_ID"/>
        </w:rPr>
      </w:r>
      <w:r>
        <w:rPr>
          <w:b/>
          <w:lang w:val="id_ID" w:bidi="id_ID"/>
        </w:rPr>
        <w:t>Allah</w:t>
      </w:r>
      <w:r>
        <w:rPr>
          <w:lang w:val="id_ID" w:bidi="id_ID"/>
        </w:rPr>
        <w:t xml:space="preserve"> berfirman. Di sini, kisah itu menggunakan nama pribadi Allah, </w:t>
      </w:r>
      <w:r>
        <w:rPr>
          <w:b/>
          <w:lang w:val="id_ID" w:bidi="id_ID"/>
        </w:rPr>
        <w:t>TUHAN</w:t>
      </w:r>
      <w:r>
        <w:rPr>
          <w:lang w:val="id_ID" w:bidi="id_ID"/>
        </w:rPr>
        <w:t xml:space="preserve">. Namun, ketika Abraham berbicara dengan Allah, ia menggunakan gelar </w:t>
      </w:r>
      <w:r>
        <w:rPr>
          <w:b/>
          <w:lang w:val="id_ID" w:bidi="id_ID"/>
        </w:rPr>
        <w:t>Adonai</w:t>
      </w:r>
      <w:r>
        <w:rPr>
          <w:lang w:val="id_ID" w:bidi="id_ID"/>
        </w:rPr>
        <w:t>, nama lain untuk Allah. Adonai adalah gelar yang berarti Tuhan, tuan, atau bapak. Namun, Abraham kemungkinan besar tahu pada saat ini bahwa ia berbicara kepada Allah.</w:t>
      </w:r>
    </w:p>
    <w:p>
      <w:pPr/>
      <w:r>
        <w:rPr>
          <w:lang w:val="id_ID" w:bidi="id_ID"/>
        </w:rPr>
      </w:r>
      <w:r>
        <w:rPr>
          <w:lang w:val="id_ID" w:bidi="id_ID"/>
        </w:rPr>
        <w:t xml:space="preserve">Carilah </w:t>
      </w:r>
      <w:r>
        <w:rPr>
          <w:lang w:val="id_ID" w:bidi="id_ID"/>
        </w:rPr>
        <w:t>TUHAN</w:t>
      </w:r>
      <w:r>
        <w:rPr>
          <w:lang w:val="id_ID" w:bidi="id_ID"/>
        </w:rPr>
        <w:t xml:space="preserve"> dan </w:t>
      </w:r>
      <w:r>
        <w:rPr>
          <w:lang w:val="id_ID" w:bidi="id_ID"/>
        </w:rPr>
        <w:t>Adonai</w:t>
      </w:r>
      <w:r>
        <w:rPr>
          <w:lang w:val="id_ID" w:bidi="id_ID"/>
        </w:rPr>
        <w:t xml:space="preserve">, atau </w:t>
      </w:r>
      <w:r>
        <w:rPr>
          <w:lang w:val="id_ID" w:bidi="id_ID"/>
        </w:rPr>
        <w:t>Tuhan</w:t>
      </w:r>
      <w:r>
        <w:rPr>
          <w:lang w:val="id_ID" w:bidi="id_ID"/>
        </w:rPr>
        <w:t xml:space="preserve">, dalam Glosarium Utama dan terjemahkan kata-kata itu dengan cara yang sama seperti yang kamu terjemahkan dalam kisah-kisah sebelumnya. Hentikan sebentar rekaman ini di sini. </w:t>
      </w:r>
    </w:p>
    <w:p>
      <w:pPr/>
      <w:r>
        <w:rPr>
          <w:lang w:val="id_ID" w:bidi="id_ID"/>
        </w:rPr>
      </w:r>
      <w:r>
        <w:rPr>
          <w:lang w:val="id_ID" w:bidi="id_ID"/>
        </w:rPr>
        <w:t xml:space="preserve">TUHAN bertanya, "Haruskah Aku menyembunyikan rencana-Ku dari Abraham? Bagaimanapun, keturunan Abraham akan menjadi </w:t>
      </w:r>
      <w:r>
        <w:rPr>
          <w:b/>
          <w:lang w:val="id_ID" w:bidi="id_ID"/>
        </w:rPr>
        <w:t>bangsa</w:t>
      </w:r>
      <w:r>
        <w:rPr>
          <w:lang w:val="id_ID" w:bidi="id_ID"/>
        </w:rPr>
        <w:t xml:space="preserve"> yang besar dan perkasa, dan semua bangsa di bumi akan </w:t>
      </w:r>
      <w:r>
        <w:rPr>
          <w:b/>
          <w:lang w:val="id_ID" w:bidi="id_ID"/>
        </w:rPr>
        <w:t>diberkati</w:t>
      </w:r>
      <w:r>
        <w:rPr>
          <w:lang w:val="id_ID" w:bidi="id_ID"/>
        </w:rPr>
        <w:t xml:space="preserve"> melalui Abraham. Bangsa di sini berarti sekelompok orang yang memiliki wilayah dan pemerintahan tertentu. Diberkati merujuk pada ketika Allah membantu, melakukan kebaikan, atau memperkenankan seseorang atau sesuatu. Carilah </w:t>
      </w:r>
      <w:r>
        <w:rPr>
          <w:lang w:val="id_ID" w:bidi="id_ID"/>
        </w:rPr>
        <w:t>bangsa</w:t>
      </w:r>
      <w:r>
        <w:rPr>
          <w:lang w:val="id_ID" w:bidi="id_ID"/>
        </w:rPr>
        <w:t xml:space="preserve"> dan </w:t>
      </w:r>
      <w:r>
        <w:rPr>
          <w:lang w:val="id_ID" w:bidi="id_ID"/>
        </w:rPr>
        <w:t>diberkati</w:t>
      </w:r>
      <w:r>
        <w:rPr>
          <w:lang w:val="id_ID" w:bidi="id_ID"/>
        </w:rPr>
        <w:t xml:space="preserve"> dalam Glosarium Utama dan gunakan kata-kata yang sama yang telah kamu gunakan dalam perikop sebelumnya.</w:t>
      </w:r>
    </w:p>
    <w:p>
      <w:pPr/>
      <w:r>
        <w:rPr>
          <w:lang w:val="id_ID" w:bidi="id_ID"/>
        </w:rPr>
      </w:r>
      <w:r>
        <w:rPr>
          <w:lang w:val="id_ID" w:bidi="id_ID"/>
        </w:rPr>
        <w:t xml:space="preserve">TUHAN melanjutkan, "Aku telah memilih Abraham supaya ia akan mengajar anak-anak dan keluarganya untuk hidup seperti yang Aku inginkan, dengan melakukan apa yang </w:t>
      </w:r>
      <w:r>
        <w:rPr>
          <w:b/>
          <w:lang w:val="id_ID" w:bidi="id_ID"/>
        </w:rPr>
        <w:t>benar</w:t>
      </w:r>
      <w:r>
        <w:rPr>
          <w:lang w:val="id_ID" w:bidi="id_ID"/>
        </w:rPr>
        <w:t xml:space="preserve"> dan </w:t>
      </w:r>
      <w:r>
        <w:rPr>
          <w:b/>
          <w:lang w:val="id_ID" w:bidi="id_ID"/>
        </w:rPr>
        <w:t>adil</w:t>
      </w:r>
      <w:r>
        <w:rPr>
          <w:lang w:val="id_ID" w:bidi="id_ID"/>
        </w:rPr>
        <w:t>. Kemudian Aku akan melakukan apa yang telah Aku janjikan bagi Abraham. Gagasan Perjanjian Lama tentang kebenaran didasarkan pada hubungan antara Allah dan manusia, atau di antara sesama manusia. Kebenaran merujuk pada kekudusan, kedudukan yang benar, atau tidak bersalah. Kamu harus menggambarkan konsep kebenaran dan pembenaran dengan cara yang sama sepanjang terjemahanmu. Misalnya, kamu dapat menggambarkan "kebenaran" sebagai "hubungan yang benar dengan Tuhan." Kamu juga dapat menggambarkannya dalam terminologi hukum, seperti "tidak bercela/tidak bersalah." Cara lain untuk menggambarkan konsep ini adalah:</w:t>
      </w:r>
    </w:p>
    <w:p>
      <w:pPr>
        <w:pStyle w:val="ListBullet"/>
        <w:spacing w:line="240" w:lineRule="auto"/>
        <w:ind w:left="720"/>
      </w:pPr>
      <w:r>
        <w:rPr>
          <w:lang w:val="id_ID" w:bidi="id_ID"/>
        </w:rPr>
      </w:r>
      <w:r>
        <w:rPr>
          <w:lang w:val="id_ID" w:bidi="id_ID"/>
        </w:rPr>
        <w:t>benar di hadapan Allah</w:t>
      </w:r>
    </w:p>
    <w:p>
      <w:pPr>
        <w:pStyle w:val="ListBullet"/>
        <w:spacing w:line="240" w:lineRule="auto"/>
        <w:ind w:left="720"/>
      </w:pPr>
      <w:r>
        <w:rPr>
          <w:lang w:val="id_ID" w:bidi="id_ID"/>
        </w:rPr>
      </w:r>
      <w:r>
        <w:rPr>
          <w:lang w:val="id_ID" w:bidi="id_ID"/>
        </w:rPr>
        <w:t>memiliki sikap yang benar dengan Allah</w:t>
      </w:r>
    </w:p>
    <w:p>
      <w:pPr>
        <w:pStyle w:val="ListBullet"/>
        <w:spacing w:line="240" w:lineRule="auto"/>
        <w:ind w:left="720"/>
      </w:pPr>
      <w:r>
        <w:rPr>
          <w:lang w:val="id_ID" w:bidi="id_ID"/>
        </w:rPr>
      </w:r>
      <w:r>
        <w:rPr>
          <w:lang w:val="id_ID" w:bidi="id_ID"/>
        </w:rPr>
        <w:t>diterima oleh Allah</w:t>
      </w:r>
    </w:p>
    <w:p>
      <w:pPr/>
      <w:r>
        <w:rPr>
          <w:lang w:val="id_ID" w:bidi="id_ID"/>
        </w:rPr>
      </w:r>
      <w:r>
        <w:rPr>
          <w:lang w:val="id_ID" w:bidi="id_ID"/>
        </w:rPr>
        <w:t>Pendengarmu mungkin juga memiliki kiasan yang menggambarkan konsep kebenaran, seperti "memiliki hati yang lurus, hidup jujur, tidak bercela/tidak bersalah, berjalan di jalan Allah," atau hal-hal seperti itu. Pertimbangkan hal-hal ini saat kamu menentukan pilihan kata yang sesuai untuk kisahmu. Ingatlah bahwa di dalam Alkitab orang tidak akan pernah bisa menjadi benar dengan usahanya sendiri, atau dengan melakukan cukup banyak hal yang baik. Istilah atau frasamu untuk kebenaran tidak boleh didasarkan pada melakukan pekerjaan yang baik.</w:t>
      </w:r>
    </w:p>
    <w:p>
      <w:pPr/>
      <w:r>
        <w:rPr>
          <w:lang w:val="id_ID" w:bidi="id_ID"/>
        </w:rPr>
      </w:r>
      <w:r>
        <w:rPr>
          <w:lang w:val="id_ID" w:bidi="id_ID"/>
        </w:rPr>
        <w:t>Berhenti di sini dan diskusikan kata apa dalam bahasamu yang akan kamu gunakan untuk kebenaran.</w:t>
      </w:r>
    </w:p>
    <w:p>
      <w:pPr/>
      <w:r>
        <w:rPr>
          <w:lang w:val="id_ID" w:bidi="id_ID"/>
        </w:rPr>
      </w:r>
      <w:r>
        <w:rPr>
          <w:lang w:val="id_ID" w:bidi="id_ID"/>
        </w:rPr>
        <w:t xml:space="preserve">Carilah istilah </w:t>
      </w:r>
      <w:r>
        <w:rPr>
          <w:lang w:val="id_ID" w:bidi="id_ID"/>
        </w:rPr>
        <w:t>kebenaran</w:t>
      </w:r>
      <w:r>
        <w:rPr>
          <w:lang w:val="id_ID" w:bidi="id_ID"/>
        </w:rPr>
        <w:t xml:space="preserve"> dalam Glosarium Utama dan gunakan kata yang sama di sini seperti yang telah kamu gunakan dalam kisah-kisah sebelumnya.</w:t>
      </w:r>
    </w:p>
    <w:p>
      <w:pPr/>
      <w:r>
        <w:rPr>
          <w:lang w:val="id_ID" w:bidi="id_ID"/>
        </w:rPr>
      </w:r>
      <w:r>
        <w:rPr>
          <w:b/>
          <w:lang w:val="id_ID" w:bidi="id_ID"/>
        </w:rPr>
        <w:t>Keadilan</w:t>
      </w:r>
      <w:r>
        <w:rPr>
          <w:lang w:val="id_ID" w:bidi="id_ID"/>
        </w:rPr>
        <w:t xml:space="preserve"> merujuk pada pembuatan keputusan hukum yang adil atau keputusan yang adil dan baik secara umum.</w:t>
      </w:r>
    </w:p>
    <w:p>
      <w:pPr/>
      <w:r>
        <w:rPr>
          <w:lang w:val="id_ID" w:bidi="id_ID"/>
        </w:rPr>
      </w:r>
      <w:r>
        <w:rPr>
          <w:lang w:val="id_ID" w:bidi="id_ID"/>
        </w:rPr>
        <w:t xml:space="preserve">Lalu Allah berfirman kepada Abraham, "Aku telah mendengar tangisan yang besar dari Sodom dan Gomora, karena </w:t>
      </w:r>
      <w:r>
        <w:rPr>
          <w:b/>
          <w:lang w:val="id_ID" w:bidi="id_ID"/>
        </w:rPr>
        <w:t>dosa</w:t>
      </w:r>
      <w:r>
        <w:rPr>
          <w:lang w:val="id_ID" w:bidi="id_ID"/>
        </w:rPr>
        <w:t xml:space="preserve"> mereka sangatlah banyak." Dosa mengacu kepada sebuah tindakan ketidakpatuhan kepada Tuhan. Pastikan bahwa kata yang kamu gunakan di sini tidak berarti bahwa seseorang telah gagal melakukan tindakan keagamaan seperti berdoa atau mengikuti suatu aturan agama. Carilah </w:t>
      </w:r>
      <w:r>
        <w:rPr>
          <w:lang w:val="id_ID" w:bidi="id_ID"/>
        </w:rPr>
        <w:t>dosa</w:t>
      </w:r>
      <w:r>
        <w:rPr>
          <w:lang w:val="id_ID" w:bidi="id_ID"/>
        </w:rPr>
        <w:t xml:space="preserve"> dalam Glosarium Utama dan gunakan kata yang sama di sini seperti yang kamu gunakan dalam kisah-kisah sebelumnya.</w:t>
      </w:r>
    </w:p>
    <w:p>
      <w:pPr/>
      <w:r>
        <w:rPr>
          <w:lang w:val="id_ID" w:bidi="id_ID"/>
        </w:rPr>
      </w:r>
      <w:r>
        <w:rPr>
          <w:lang w:val="id_ID" w:bidi="id_ID"/>
        </w:rPr>
        <w:t xml:space="preserve">Allah melanjutkan, "Aku sekarang akan melihat apakah tindakan mereka sama </w:t>
      </w:r>
      <w:r>
        <w:rPr>
          <w:b/>
          <w:lang w:val="id_ID" w:bidi="id_ID"/>
        </w:rPr>
        <w:t>jahatnya</w:t>
      </w:r>
      <w:r>
        <w:rPr>
          <w:lang w:val="id_ID" w:bidi="id_ID"/>
        </w:rPr>
        <w:t xml:space="preserve"> dengan yang telah Aku dengar. Jika tidak, Aku ingin tahu." Kejahatan merujuk pada sesuatu yang sangat jahat atau berdosa. Itu adalah kebalikan dari benar. Kedua kata itu merujuk pada jenis-jenis orang dalam perikop ini. Gunakan kata-kata yang sama untuk "benar" dan "jahat" di seluruh kisah ini. </w:t>
      </w:r>
      <w:r>
        <w:rPr>
          <w:lang w:val="id_ID" w:bidi="id_ID"/>
        </w:rPr>
        <w:t>Kejahatan</w:t>
      </w:r>
      <w:r>
        <w:rPr>
          <w:lang w:val="id_ID" w:bidi="id_ID"/>
        </w:rPr>
        <w:t xml:space="preserve"> terdapat dalam Glosarium Utama.</w:t>
      </w:r>
    </w:p>
    <w:p>
      <w:pPr/>
      <w:r>
        <w:rPr>
          <w:lang w:val="id_ID" w:bidi="id_ID"/>
        </w:rPr>
      </w:r>
      <w:r>
        <w:rPr>
          <w:lang w:val="id_ID" w:bidi="id_ID"/>
        </w:rPr>
        <w:t xml:space="preserve">Abraham melanjutkan, "Bukankah </w:t>
      </w:r>
      <w:r>
        <w:rPr>
          <w:b/>
          <w:lang w:val="id_ID" w:bidi="id_ID"/>
        </w:rPr>
        <w:t>hakim</w:t>
      </w:r>
      <w:r>
        <w:rPr>
          <w:lang w:val="id_ID" w:bidi="id_ID"/>
        </w:rPr>
        <w:t xml:space="preserve"> seluruh bumi seharusnya melakukan apa yang benar?" Seorang hakim memutuskan siapa yang tidak bersalah atau bersalah dan hukuman apa yang layak diterima oleh orang-orang yang bersalah.</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19:1–29</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19:1–29 dan simpanlah dalam hatimu. Dengarkan versi audio dari Kejadian 19:1–29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19:1–29 dalam terjemahan yang paling mudah dimengerti.</w:t>
      </w:r>
    </w:p>
    <w:p>
      <w:pPr/>
      <w:r>
        <w:rPr>
          <w:lang w:val="id_ID" w:bidi="id_ID"/>
        </w:rPr>
      </w:r>
      <w:r>
        <w:rPr>
          <w:lang w:val="id_ID" w:bidi="id_ID"/>
        </w:rPr>
        <w:t>Ini adalah kisah ketiga dalam serangkaian empat kisah tentang Abraham dan Lot. Dalam kisah-kisah sebelumnya, tiga orang mengunjungi dan makan bersama Abraham. Kemudian salah satu dari orang-orang itu, yang adalah Tuhan, atau Allah, berbicara dengan Abraham tentang rencananya untuk menghancurkan Sodom dan Gomora. Sementara Tuhan berbicara dengan Abraham, kedua pria lainnya melanjutkan perjalanan ke Sodom. Kisah ini menggambarkan apa yang terjadi ketika kedua orang itu mencapai Sodom. Tuhan menghancurkan Sodom dan Gomora, tetapi menyelamatkan Lot dan keluarga Lot demi Abraham.</w:t>
      </w:r>
    </w:p>
    <w:p>
      <w:pPr/>
      <w:r>
        <w:rPr>
          <w:lang w:val="id_ID" w:bidi="id_ID"/>
        </w:rPr>
      </w:r>
      <w:r>
        <w:rPr>
          <w:lang w:val="id_ID" w:bidi="id_ID"/>
        </w:rPr>
        <w:t>Kedua pria itu tiba di Sodom pada malam hari. Mereka kemungkinan tiba di Sodom pada malam di hari yang sama saat mereka makan bersama Abraham. Kisah ini menyebut kedua pria itu "dua pria" atau "dua malaikat." Seorang malaikat adalah makhluk supernatural yang merupakan utusan dari Allah. Malaikat sering menampakkan diri kepada manusia dalam bentuk manusia. Mereka sering datang dengan pesan tertentu untuk manusia atau untuk melakukan tugas tertentu.</w:t>
      </w:r>
    </w:p>
    <w:p>
      <w:pPr/>
      <w:r>
        <w:rPr>
          <w:lang w:val="id_ID" w:bidi="id_ID"/>
        </w:rPr>
      </w:r>
      <w:r>
        <w:rPr>
          <w:lang w:val="id_ID" w:bidi="id_ID"/>
        </w:rPr>
        <w:t xml:space="preserve">Berhenti di sini dan diskusikan secara berkelompok: Bagaimana Anda menggambarkan makhluk spiritual yang serupa dalam budaya Anda? Jika ada makhluk-makhluk spiritual seperti ini dalam budaya Anda, apa yang dilakukan makhjluk-makhluk tersebut? Hentikan sebentar rekaman ini di sini. </w:t>
      </w:r>
    </w:p>
    <w:p>
      <w:pPr/>
      <w:r>
        <w:rPr>
          <w:lang w:val="id_ID" w:bidi="id_ID"/>
        </w:rPr>
      </w:r>
      <w:r>
        <w:rPr>
          <w:lang w:val="id_ID" w:bidi="id_ID"/>
        </w:rPr>
        <w:t>Lot sedang duduk di dekat pintu masuk kota Sodom. Sebuah tembok mungkin mengelilingi Sodom untuk melindunginya, sehingga pintu masuk ke Sodom kemungkinan adalah gerbang di tembok itu. Dalam budaya tersebut, orang-orang menggunakan daerah di sekitar gerbang kota sebagai tempat pertemuan. Para pemimpin masyarakat bertemu di dekat gerbang kota untuk membahas hal-hal penting, berbisnis, dan menegakkan keadilan. Meskipun Lot adalah orang luar, ia adalah orang penting di kota itu. Lot adalah satu-satunya pemimpin masyarakat yang menyapa kedua pria itu.</w:t>
      </w:r>
    </w:p>
    <w:p>
      <w:pPr/>
      <w:r>
        <w:rPr>
          <w:lang w:val="id_ID" w:bidi="id_ID"/>
        </w:rPr>
      </w:r>
      <w:r>
        <w:rPr>
          <w:lang w:val="id_ID" w:bidi="id_ID"/>
        </w:rPr>
        <w:t xml:space="preserve">Berhenti di sini. Secara berkelompok, lihatlah gambar </w:t>
      </w:r>
      <w:r>
        <w:rPr>
          <w:b/>
          <w:lang w:val="id_ID" w:bidi="id_ID"/>
        </w:rPr>
        <w:t>gerbang kota</w:t>
      </w:r>
      <w:r>
        <w:rPr>
          <w:lang w:val="id_ID" w:bidi="id_ID"/>
        </w:rPr>
        <w:t>.</w:t>
      </w:r>
    </w:p>
    <w:p>
      <w:pPr/>
      <w:r>
        <w:rPr>
          <w:lang w:val="id_ID" w:bidi="id_ID"/>
        </w:rPr>
      </w:r>
      <w:r>
        <w:rPr>
          <w:lang w:val="id_ID" w:bidi="id_ID"/>
        </w:rPr>
        <w:t xml:space="preserve">Berhenti di sini dan diskusikan secara berkelompok: Apa sebutan untuk tempat pertemuan yang serupa dalam budaya Anda? Jelaskan tempat-tempat pertemuan ini. Hentikan sebentar rekaman ini di sini. </w:t>
      </w:r>
    </w:p>
    <w:p>
      <w:pPr/>
      <w:r>
        <w:rPr>
          <w:lang w:val="id_ID" w:bidi="id_ID"/>
        </w:rPr>
      </w:r>
      <w:r>
        <w:rPr>
          <w:lang w:val="id_ID" w:bidi="id_ID"/>
        </w:rPr>
        <w:t>Ketika Lot melihat malaikat-malaikat itu, ia berdiri untuk menyongsong mereka. Lot menyambut kedua malaikat itu dan sujud dengan wajahnya ke tanah. Gerakan ini adalah salam yang menunjukkan rasa hormat yang besar. Biasanya, pengunjung menunjukkan rasa hormat seperti ini kepada tuan rumah mereka. Lot menunjukkan rasa hormat yang lebih besar dari biasanya kepada orang-orang ini karena ia adalah tuan rumah dan mereka adalah para tamu.</w:t>
      </w:r>
    </w:p>
    <w:p>
      <w:pPr/>
      <w:r>
        <w:rPr>
          <w:lang w:val="id_ID" w:bidi="id_ID"/>
        </w:rPr>
      </w:r>
      <w:r>
        <w:rPr>
          <w:lang w:val="id_ID" w:bidi="id_ID"/>
        </w:rPr>
        <w:t xml:space="preserve">Berhenti di sini dan diskusikan secara berkelompok: Gerakan atau sikap apa saja yang menunjukkan rasa hormat dalam budaya Anda? Hentikan sebentar rekaman ini di sini. </w:t>
      </w:r>
    </w:p>
    <w:p>
      <w:pPr/>
      <w:r>
        <w:rPr>
          <w:lang w:val="id_ID" w:bidi="id_ID"/>
        </w:rPr>
      </w:r>
      <w:r>
        <w:rPr>
          <w:lang w:val="id_ID" w:bidi="id_ID"/>
        </w:rPr>
        <w:t>Lot berkata, "Tuan-tuanku, silakan datang ke rumah hamba kalian." Di sini, Lot berbicara dengan sangat sopan dan penuh hormat dengan mengatakan "tuan-tuan yang terhormat," atau "tuan-tuanku," dan menyebut dirinya hamba para malaikat. Lot kemungkinan belum menyadari pada saat ini bahwa orang-orang itu adalah malaikat.</w:t>
      </w:r>
    </w:p>
    <w:p>
      <w:pPr/>
      <w:r>
        <w:rPr>
          <w:lang w:val="id_ID" w:bidi="id_ID"/>
        </w:rPr>
      </w:r>
      <w:r>
        <w:rPr>
          <w:lang w:val="id_ID" w:bidi="id_ID"/>
        </w:rPr>
        <w:t>Lot melanjutkan, "Basuh kakimu dan bermalamlah." Kemudian Anda dapat bangun pagi-pagi dan melanjutkan perjalanan." Dalam budaya Lot, menawarkan air kepada para tamu untuk membasuh kaki mereka adalah hal yang sopan. Para malaikat itu kemungkinan mengenakan alas kaki dan telah melakukan perjalanan di jalan yang berdebu.</w:t>
      </w:r>
    </w:p>
    <w:p>
      <w:pPr/>
      <w:r>
        <w:rPr>
          <w:lang w:val="id_ID" w:bidi="id_ID"/>
        </w:rPr>
      </w:r>
      <w:r>
        <w:rPr>
          <w:lang w:val="id_ID" w:bidi="id_ID"/>
        </w:rPr>
        <w:t>Kedua malaikat itu menjawab, "Tidak, kami akan bermalam di sini saja, di alun-alun kota." Dalam budaya itu, menolak undangan pada saat pertama kalinya seseorang mengundang Anda ke rumah mereka adalah hal yang sopan. Alun-alun kota, tempat para malaikat mengatakan bahwa mereka akan bermalam, merujuk pada ruang terbuka yang luas yang mungkin telah digunakan untuk pertemuan, di dekat gerbang kota tempat Lot duduk.</w:t>
      </w:r>
    </w:p>
    <w:p>
      <w:pPr/>
      <w:r>
        <w:rPr>
          <w:lang w:val="id_ID" w:bidi="id_ID"/>
        </w:rPr>
      </w:r>
      <w:r>
        <w:rPr>
          <w:lang w:val="id_ID" w:bidi="id_ID"/>
        </w:rPr>
        <w:t>Tetapi karena Lot sangat bersikeras, maka akhirnya kedua malaikat itu pergi bersama Lot ke rumahnya. Lot menyiapkan makanan untuk mereka. Lot kemungkinan menyuruh para pelayan untuk menyiapkan makanan. Makanan itu termasuk roti yang dibuat tanpa ragi. Roti yang dibuat tanpa ragi kemungkinan adalah roti datar yang dapat dibuat dengan cepat untuk tamu yang datang tiba-tiba. Roti ini berbeda dari roti yang dibuat Sara untuk para tamu ini ketika mereka berada di rumahnya. Roti ini datar, keras, dan renyah. Di sini, Lot memperlakukan kedua malaikat itu sebagai tamu yang terhormat.</w:t>
      </w:r>
    </w:p>
    <w:p>
      <w:pPr/>
      <w:r>
        <w:rPr>
          <w:lang w:val="id_ID" w:bidi="id_ID"/>
        </w:rPr>
      </w:r>
      <w:r>
        <w:rPr>
          <w:lang w:val="id_ID" w:bidi="id_ID"/>
        </w:rPr>
        <w:t xml:space="preserve">Berhenti di sini dan tunjukkan foto roti datar </w:t>
      </w:r>
      <w:r>
        <w:rPr>
          <w:b/>
          <w:lang w:val="id_ID" w:bidi="id_ID"/>
        </w:rPr>
        <w:t>yang keras yang dibuat</w:t>
      </w:r>
      <w:r>
        <w:rPr>
          <w:lang w:val="id_ID" w:bidi="id_ID"/>
        </w:rPr>
        <w:t xml:space="preserve"> Lot untuk para tamunya. Diskusikan secara berkelompok: Bagaimana Anda menghormati tamu dalam budaya Anda? Hentikan sebentar rekaman ini di sini. </w:t>
      </w:r>
    </w:p>
    <w:p>
      <w:pPr/>
      <w:r>
        <w:rPr>
          <w:lang w:val="id_ID" w:bidi="id_ID"/>
        </w:rPr>
      </w:r>
      <w:r>
        <w:rPr>
          <w:lang w:val="id_ID" w:bidi="id_ID"/>
        </w:rPr>
        <w:t>Sebelum Lot dan kedua malaikat itu tidur pada malam hari, semua pria Sodom, mulai dari yang muda hingga yang tua, datang dari seluruh kota dan mengelilingi rumah Lot. Kerumunan pria itu berteriak kepada Lot, "Di mana para lelaki yang tinggal bersamamu malam ini? Bawa mereka keluar kepada kami, sehingga kami dapat mengenal mereka!" Frasa "supaya kami dapat mengenal mereka" berarti "sehingga kami dapat melakukan hubungan seksual dengan mereka."</w:t>
      </w:r>
    </w:p>
    <w:p>
      <w:pPr/>
      <w:r>
        <w:rPr>
          <w:lang w:val="id_ID" w:bidi="id_ID"/>
        </w:rPr>
      </w:r>
      <w:r>
        <w:rPr>
          <w:lang w:val="id_ID" w:bidi="id_ID"/>
        </w:rPr>
        <w:t xml:space="preserve">Berhenti di sini dan diskusikan dalam kelompok: Bagaimana Anda membicarakan tentang orang-orang yang melakukan hubungan seksual satu sama lain? Frasa-frasa apa yang digunakan ketika Anda berbicara tentang hubungan seksual dalam kelompok besar dengan laki-laki dan perempuan? Hentikan sebentar rekaman ini di sini. </w:t>
      </w:r>
    </w:p>
    <w:p>
      <w:pPr/>
      <w:r>
        <w:rPr>
          <w:lang w:val="id_ID" w:bidi="id_ID"/>
        </w:rPr>
      </w:r>
      <w:r>
        <w:rPr>
          <w:lang w:val="id_ID" w:bidi="id_ID"/>
        </w:rPr>
        <w:t>Lot keluar untuk berbicara dengan para lelaki Sodom. Dia menutup pintu rumahnya di belakangnya. Lot berkata, "Tolong, teman-temanku, jangan melakukan hal yang mengerikan seperti itu." Dengarlah, aku memiliki dua anak perempuan yang belum pernah bersama seorang pria." Ini berarti bahwa anak-anak perempuan Lot tidak pernah melakukan hubungan seksual dengan laki-laki.</w:t>
      </w:r>
    </w:p>
    <w:p>
      <w:pPr/>
      <w:r>
        <w:rPr>
          <w:lang w:val="id_ID" w:bidi="id_ID"/>
        </w:rPr>
      </w:r>
      <w:r>
        <w:rPr>
          <w:lang w:val="id_ID" w:bidi="id_ID"/>
        </w:rPr>
        <w:t>Lot melanjutkan, "Izinkan aku membawa kedua anak perempuanku keluar kepada kalian, dan kalian dapat melakukan apa pun yang kalian inginkan dengan mereka." Tetapi tolong, jangan ganggu orang-orang ini. Mereka adalah tamu-tamu saya dan berada di bawah perlindungan atap saya." Frasa "di bawah perlindungan atapku" berarti bahwa orang-orang itu berada di bawah perlindungan Lot. Dalam budaya Lot, seorang tuan rumah bertanggung jawab untuk menjaga agar tamunya tetap aman.</w:t>
      </w:r>
    </w:p>
    <w:p>
      <w:pPr/>
      <w:r>
        <w:rPr>
          <w:lang w:val="id_ID" w:bidi="id_ID"/>
        </w:rPr>
      </w:r>
      <w:r>
        <w:rPr>
          <w:lang w:val="id_ID" w:bidi="id_ID"/>
        </w:rPr>
        <w:t>Tetapi orang-orang Sodom itu berteriak, "Minggir!" Orang ini, Lot, datang ke kota sebagai orang luar, dan sekarang ia bertindak seperti hakim kami! Lot, kami akan memperlakukanmu jauh lebih buruk daripada orang-orang lain itu!" Dan mereka mendesak Lot dengan keras dan maju mendekati Lot untuk mendobrak pintu rumahnya.</w:t>
      </w:r>
    </w:p>
    <w:p>
      <w:pPr/>
      <w:r>
        <w:rPr>
          <w:lang w:val="id_ID" w:bidi="id_ID"/>
        </w:rPr>
      </w:r>
      <w:r>
        <w:rPr>
          <w:lang w:val="id_ID" w:bidi="id_ID"/>
        </w:rPr>
        <w:t>Tetapi kedua malaikat yang tinggal bersama Lot mengulurkan tangan, menarik Lot kembali ke dalam rumah, dan menutup pintu. Kemudian mereka tiba-tiba membutakan semua orang Sodom yang berada di pintu, baik laki-laki muda maupun laki-laki tua, sehingga orang-orang itu kelelahan mencari pintu tersebut. Malaikat itu mungkin telah membutakan orang-orang itu dengan kilatan cahaya yang terang, atau mereka mungkin membuat orang-orang itu sangat kebingungan sehingga mereka tidak bisa menemukan pintu rumah Lot.</w:t>
      </w:r>
    </w:p>
    <w:p>
      <w:pPr/>
      <w:r>
        <w:rPr>
          <w:lang w:val="id_ID" w:bidi="id_ID"/>
        </w:rPr>
      </w:r>
      <w:r>
        <w:rPr>
          <w:lang w:val="id_ID" w:bidi="id_ID"/>
        </w:rPr>
        <w:t>Kemudian kedua malaikat itu memperingatkan Lot. Mereka mengatakan kepada Lot untuk mengumpulkan semua orang dalam keluarga dan rumah tangganya dan membawa mereka keluar dari kota. Mereka berkata, "Kami akan menghancurkan kota ini, karena keluhan terhadap kota ini begitu berat sehingga Allah telah mengutus kami untuk menghancurkannya." "Tangisan" terhadap kota itu adalah suara yang dibuat seseorang jika mereka ditindas atau dalam keadaan tertekan atau sangat, sangat sedih.</w:t>
      </w:r>
    </w:p>
    <w:p>
      <w:pPr/>
      <w:r>
        <w:rPr>
          <w:lang w:val="id_ID" w:bidi="id_ID"/>
        </w:rPr>
      </w:r>
      <w:r>
        <w:rPr>
          <w:lang w:val="id_ID" w:bidi="id_ID"/>
        </w:rPr>
        <w:t>Jadi Lot bergegas untuk mengatakan kepada laki-laki yang akan menikahi anak-anak perempuannya, "Cepat! Tinggalkan kota! Allah akan menghancurkannya." Tetapi para pemuda itu berpikir Lot sedang bercanda—mereka berpikir Lot sedang menipu mereka.</w:t>
      </w:r>
    </w:p>
    <w:p>
      <w:pPr/>
      <w:r>
        <w:rPr>
          <w:lang w:val="id_ID" w:bidi="id_ID"/>
        </w:rPr>
      </w:r>
      <w:r>
        <w:rPr>
          <w:lang w:val="id_ID" w:bidi="id_ID"/>
        </w:rPr>
        <w:t>Tepat sebelum matahari mulai terbit, para malaikat berkata kepada Lot, "Cepat! Bawalah istri dan kedua anak perempuanmu yang berada di sini, atau kamu akan dihancurkan ketika kota ini dihukum." Tetapi Lot ragu-ragu. Jadi para malaikat memegang tangan Lot, serta tangan istri dan kedua anak perempuannya. Para malaikat itu membawa mereka dengan selamat keluar dari kota, karena Allah telah berbelas kasihan kepada Lot.</w:t>
      </w:r>
    </w:p>
    <w:p>
      <w:pPr/>
      <w:r>
        <w:rPr>
          <w:lang w:val="id_ID" w:bidi="id_ID"/>
        </w:rPr>
      </w:r>
      <w:r>
        <w:rPr>
          <w:lang w:val="id_ID" w:bidi="id_ID"/>
        </w:rPr>
        <w:t>Ketika para malaikat membawa mereka keluar dari kota, salah satu malaikat berkata, "Larilah demi nyawa kalian! Jangan melihat ke belakang atau berhenti di mana pun di lembah. Larilah menyelamatkan diri ke perbukitan supaya kamu tidak binasa."</w:t>
      </w:r>
    </w:p>
    <w:p>
      <w:pPr/>
      <w:r>
        <w:rPr>
          <w:lang w:val="id_ID" w:bidi="id_ID"/>
        </w:rPr>
      </w:r>
      <w:r>
        <w:rPr>
          <w:lang w:val="id_ID" w:bidi="id_ID"/>
        </w:rPr>
        <w:t xml:space="preserve">Berhenti di sini dan, dalam kelompok, perhatikan pada peta letak </w:t>
      </w:r>
      <w:r>
        <w:rPr>
          <w:lang w:val="id_ID" w:bidi="id_ID"/>
        </w:rPr>
        <w:t>Sodom dan bukit-bukit di mana malaikat menyuruh Lot untuk melarikan diri.</w:t>
      </w:r>
      <w:r>
        <w:rPr>
          <w:lang w:val="id_ID" w:bidi="id_ID"/>
        </w:rPr>
        <w:t xml:space="preserve"> Hentikan sebentar rekaman ini di sini. </w:t>
      </w:r>
    </w:p>
    <w:p>
      <w:pPr/>
      <w:r>
        <w:rPr>
          <w:lang w:val="id_ID" w:bidi="id_ID"/>
        </w:rPr>
      </w:r>
      <w:r>
        <w:rPr>
          <w:lang w:val="id_ID" w:bidi="id_ID"/>
        </w:rPr>
        <w:t>Lot bertanya apakah para malaikat dapat membiarkannya pergi dia ke sebuah desa kecil di dekat situ. Salah satu malaikat berkata, "Baiklah, aku juga akan mengabulkan permintaanmu." Aku tidak akan menghancurkan desa kecil itu. Cepat! Larilah ke sana, karena Aku tidak dapat melakukan apa pun sampai kamu sampai di sana." Itulah sebabnya desa itu kemudian dikenal sebagai Zoar, yang berarti "tempat kecil."</w:t>
      </w:r>
    </w:p>
    <w:p>
      <w:pPr/>
      <w:r>
        <w:rPr>
          <w:lang w:val="id_ID" w:bidi="id_ID"/>
        </w:rPr>
      </w:r>
      <w:r>
        <w:rPr>
          <w:lang w:val="id_ID" w:bidi="id_ID"/>
        </w:rPr>
        <w:t xml:space="preserve">Berhenti di sini dan, secara berkelompok, lihatlah </w:t>
      </w:r>
      <w:r>
        <w:rPr>
          <w:lang w:val="id_ID" w:bidi="id_ID"/>
        </w:rPr>
        <w:t>Zoar</w:t>
      </w:r>
      <w:r>
        <w:rPr>
          <w:lang w:val="id_ID" w:bidi="id_ID"/>
        </w:rPr>
        <w:t xml:space="preserve"> pada peta. Hentikan sebentar rekaman ini di sini. </w:t>
      </w:r>
    </w:p>
    <w:p>
      <w:pPr/>
      <w:r>
        <w:rPr>
          <w:lang w:val="id_ID" w:bidi="id_ID"/>
        </w:rPr>
      </w:r>
      <w:r>
        <w:rPr>
          <w:lang w:val="id_ID" w:bidi="id_ID"/>
        </w:rPr>
        <w:t>Lot mencapai desa Zoar ketika matahari terbit dan hari mulai terang. Kemudian Tuhan menurunkan hujan belerang yang menyala dari langit ke atas Sodom dan Gomora. Belerang adalah batu kuning berbau menyengat yang mudah terbakar dan menghasilkan api yang sulit dipadamkan. Tuhan membuat belerang dan api yang menyala-nyala itu jatuh dari langit.</w:t>
      </w:r>
    </w:p>
    <w:p>
      <w:pPr/>
      <w:r>
        <w:rPr>
          <w:lang w:val="id_ID" w:bidi="id_ID"/>
        </w:rPr>
      </w:r>
      <w:r>
        <w:rPr>
          <w:lang w:val="id_ID" w:bidi="id_ID"/>
        </w:rPr>
        <w:t xml:space="preserve">Berhenti di sini. Secara berkelompok, lihatlah gambar </w:t>
      </w:r>
      <w:r>
        <w:rPr>
          <w:lang w:val="id_ID" w:bidi="id_ID"/>
        </w:rPr>
        <w:t>belerang</w:t>
      </w:r>
      <w:r>
        <w:rPr>
          <w:lang w:val="id_ID" w:bidi="id_ID"/>
        </w:rPr>
        <w:t xml:space="preserve">. Hentikan sebentar rekaman ini di sini. </w:t>
      </w:r>
    </w:p>
    <w:p>
      <w:pPr/>
      <w:r>
        <w:rPr>
          <w:lang w:val="id_ID" w:bidi="id_ID"/>
        </w:rPr>
      </w:r>
      <w:r>
        <w:rPr>
          <w:lang w:val="id_ID" w:bidi="id_ID"/>
        </w:rPr>
        <w:t>Jadi Tuhan sama sekali memusnahkan Sodom dan Gomora, bersama dengan kota-kota dan desa-desa lain di lembah yang sama. Allah memusnahkan semua orang yang tinggal di kota-kota dan desa-desa dan setiap tanaman yang tumbuh di lembah.</w:t>
      </w:r>
    </w:p>
    <w:p>
      <w:pPr/>
      <w:r>
        <w:rPr>
          <w:lang w:val="id_ID" w:bidi="id_ID"/>
        </w:rPr>
      </w:r>
      <w:r>
        <w:rPr>
          <w:lang w:val="id_ID" w:bidi="id_ID"/>
        </w:rPr>
        <w:t xml:space="preserve">Berhenti di sini dan, secara berkelompok, lihatlah </w:t>
      </w:r>
      <w:r>
        <w:rPr>
          <w:lang w:val="id_ID" w:bidi="id_ID"/>
        </w:rPr>
        <w:t>Sodom, Gomora, dan daerah lembah</w:t>
      </w:r>
      <w:r>
        <w:rPr>
          <w:lang w:val="id_ID" w:bidi="id_ID"/>
        </w:rPr>
        <w:t xml:space="preserve"> pada peta. Hentikan sebentar rekaman ini di sini. </w:t>
      </w:r>
    </w:p>
    <w:p>
      <w:pPr/>
      <w:r>
        <w:rPr>
          <w:lang w:val="id_ID" w:bidi="id_ID"/>
        </w:rPr>
      </w:r>
      <w:r>
        <w:rPr>
          <w:lang w:val="id_ID" w:bidi="id_ID"/>
        </w:rPr>
        <w:t>Tetapi istri Lot melihat ke belakang kepada Sodom ketika Lot dan keluarganya melarikan diri. Ia berubah menjadi tiang garam.</w:t>
      </w:r>
    </w:p>
    <w:p>
      <w:pPr/>
      <w:r>
        <w:rPr>
          <w:lang w:val="id_ID" w:bidi="id_ID"/>
        </w:rPr>
      </w:r>
      <w:r>
        <w:rPr>
          <w:lang w:val="id_ID" w:bidi="id_ID"/>
        </w:rPr>
        <w:t>Abraham bangun pagi-pagi pada pagi itu dan bergegas ke tempat di mana ia telah berdiri dan berbicara dengan Tuhan.</w:t>
      </w:r>
    </w:p>
    <w:p>
      <w:pPr/>
      <w:r>
        <w:rPr>
          <w:lang w:val="id_ID" w:bidi="id_ID"/>
        </w:rPr>
      </w:r>
      <w:r>
        <w:rPr>
          <w:lang w:val="id_ID" w:bidi="id_ID"/>
        </w:rPr>
        <w:t xml:space="preserve">Berhenti di sini dan, secara berkelompok, lihatlah pada peta </w:t>
      </w:r>
      <w:r>
        <w:rPr>
          <w:lang w:val="id_ID" w:bidi="id_ID"/>
        </w:rPr>
        <w:t>letak tempat di bukit yang dituju Abraham dengan bergegas.</w:t>
      </w:r>
      <w:r>
        <w:rPr>
          <w:lang w:val="id_ID" w:bidi="id_ID"/>
        </w:rPr>
        <w:t xml:space="preserve"> Hentikan sebentar rekaman ini di sini. </w:t>
      </w:r>
    </w:p>
    <w:p>
      <w:pPr/>
      <w:r>
        <w:rPr>
          <w:lang w:val="id_ID" w:bidi="id_ID"/>
        </w:rPr>
      </w:r>
      <w:r>
        <w:rPr>
          <w:lang w:val="id_ID" w:bidi="id_ID"/>
        </w:rPr>
        <w:t>Abraham melihat ke seberang lembah ke arah Sodom dan Gomora. Dia menyaksikan ketika tiang-tiang asap naik dari kota-kota seperti asap dari tungku pembakaran. Di sini, "tungku pembakaran" merujuk pada tungku yang digunakan untuk membuat tembikar. Tungku-tungku ini menciptakan api besar dengan banyak asap.</w:t>
      </w:r>
    </w:p>
    <w:p>
      <w:pPr/>
      <w:r>
        <w:rPr>
          <w:lang w:val="id_ID" w:bidi="id_ID"/>
        </w:rPr>
      </w:r>
      <w:r>
        <w:rPr>
          <w:lang w:val="id_ID" w:bidi="id_ID"/>
        </w:rPr>
        <w:t xml:space="preserve">Berhenti di sini. Secara berkelompok, lihatlah gambar </w:t>
      </w:r>
      <w:r>
        <w:rPr>
          <w:lang w:val="id_ID" w:bidi="id_ID"/>
        </w:rPr>
        <w:t>seperti apa rupa tungku tersebut</w:t>
      </w:r>
      <w:r>
        <w:rPr>
          <w:lang w:val="id_ID" w:bidi="id_ID"/>
        </w:rPr>
        <w:t xml:space="preserve">. Hentikan sebentar rekaman ini di sini. </w:t>
      </w:r>
    </w:p>
    <w:p>
      <w:pPr/>
      <w:r>
        <w:rPr>
          <w:lang w:val="id_ID" w:bidi="id_ID"/>
        </w:rPr>
      </w:r>
      <w:r>
        <w:rPr>
          <w:lang w:val="id_ID" w:bidi="id_ID"/>
        </w:rPr>
        <w:t>Ketika Tuhan menghancurkan Sodom dan Gomora, Dia ingat apa yang telah diminta Abraham dan menjaga Lot tetap aman. Allah menyelamatkan Lot dari bencana yang melanda tempat tinggal Lot.</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19:1–29 dalam terjemahan yang paling mudah dimengerti.</w:t>
      </w:r>
    </w:p>
    <w:p>
      <w:pPr/>
      <w:r>
        <w:rPr>
          <w:lang w:val="id_ID" w:bidi="id_ID"/>
        </w:rPr>
      </w:r>
      <w:r>
        <w:rPr>
          <w:lang w:val="id_ID" w:bidi="id_ID"/>
        </w:rPr>
        <w:t>Pada langkah ini, kelompok akan menentukan adegan, tokoh, dan latar belakang dari perikop ini. Selanjutnya, kelompok akan membayangkan perikop ini.</w:t>
      </w:r>
    </w:p>
    <w:p>
      <w:pPr/>
      <w:r>
        <w:rPr>
          <w:lang w:val="id_ID" w:bidi="id_ID"/>
        </w:rPr>
      </w:r>
      <w:r>
        <w:rPr>
          <w:lang w:val="id_ID" w:bidi="id_ID"/>
        </w:rPr>
        <w:t>Perikop ini memiliki enam adegan.</w:t>
      </w:r>
    </w:p>
    <w:p>
      <w:pPr/>
      <w:r>
        <w:rPr>
          <w:lang w:val="id_ID" w:bidi="id_ID"/>
        </w:rPr>
      </w:r>
      <w:r>
        <w:rPr>
          <w:b/>
          <w:lang w:val="id_ID" w:bidi="id_ID"/>
        </w:rPr>
        <w:t>Dalam adegan pertama:</w:t>
      </w:r>
      <w:r>
        <w:rPr>
          <w:lang w:val="id_ID" w:bidi="id_ID"/>
        </w:rPr>
        <w:t xml:space="preserve"> Malam itu, kedua malaikat itu tiba di Sodom. Lot menyambut mereka dan membawa mereka ke rumahnya.</w:t>
      </w:r>
    </w:p>
    <w:p>
      <w:pPr/>
      <w:r>
        <w:rPr>
          <w:lang w:val="id_ID" w:bidi="id_ID"/>
        </w:rPr>
      </w:r>
      <w:r>
        <w:rPr>
          <w:b/>
          <w:lang w:val="id_ID" w:bidi="id_ID"/>
        </w:rPr>
        <w:t>Dalam adegan kedua:</w:t>
      </w:r>
      <w:r>
        <w:rPr>
          <w:lang w:val="id_ID" w:bidi="id_ID"/>
        </w:rPr>
        <w:t xml:space="preserve"> Tetapi sebelum mereka mau tidur malam itu, semua laki-laki Sodom, baik yang muda maupun yang tua, datang dari seluruh penjuru kota dan mengepung rumah itu. Mereka menuntut agar Lot memberikan mereka kedua malaikat itu, tetapi Lot menolak. Malaikat-malaikat itu menyelamatkan Lot dari penduduk kota tersebut.</w:t>
      </w:r>
    </w:p>
    <w:p>
      <w:pPr/>
      <w:r>
        <w:rPr>
          <w:lang w:val="id_ID" w:bidi="id_ID"/>
        </w:rPr>
      </w:r>
      <w:r>
        <w:rPr>
          <w:b/>
          <w:lang w:val="id_ID" w:bidi="id_ID"/>
        </w:rPr>
        <w:t>Dalam adegan ketiga:</w:t>
      </w:r>
      <w:r>
        <w:rPr>
          <w:lang w:val="id_ID" w:bidi="id_ID"/>
        </w:rPr>
        <w:t xml:space="preserve"> Malaikat-malaikat itu menyuruh Lot untuk mengumpulkan keluarganya dan meninggalkan Sodom karena mereka akan memusnahkan Sodom. Lot mencoba meyakinkan calon suami anak perempuannya untuk ikut bersama mereka, tetapi mereka menolak.</w:t>
      </w:r>
    </w:p>
    <w:p>
      <w:pPr/>
      <w:r>
        <w:rPr>
          <w:lang w:val="id_ID" w:bidi="id_ID"/>
        </w:rPr>
      </w:r>
      <w:r>
        <w:rPr>
          <w:b/>
          <w:lang w:val="id_ID" w:bidi="id_ID"/>
        </w:rPr>
        <w:t>Dalam adegan keempat:</w:t>
      </w:r>
      <w:r>
        <w:rPr>
          <w:lang w:val="id_ID" w:bidi="id_ID"/>
        </w:rPr>
        <w:t xml:space="preserve"> Ketika matahari terbit pada pagi hari, Lot ragu-ragu untuk meninggalkan kota, jadi para malaikat memegang tangan Lot, istrinya, dan anak-anak perempuannya dan membawa mereka keluar dari kota. Mereka mengatakan kepada Lot untuk melarikan diri ke perbukitan, tetapi Lot bertanya apakah para malaikat dapat mengizinkan keluarganya pergi ke sebuah desa kecil di dekat situ, dan para malaikat itu setuju.</w:t>
      </w:r>
    </w:p>
    <w:p>
      <w:pPr/>
      <w:r>
        <w:rPr>
          <w:lang w:val="id_ID" w:bidi="id_ID"/>
        </w:rPr>
      </w:r>
      <w:r>
        <w:rPr>
          <w:b/>
          <w:lang w:val="id_ID" w:bidi="id_ID"/>
        </w:rPr>
        <w:t>Dalam adegan kelima:</w:t>
      </w:r>
      <w:r>
        <w:rPr>
          <w:lang w:val="id_ID" w:bidi="id_ID"/>
        </w:rPr>
        <w:t xml:space="preserve"> Lot mencapai desa tersebut tepat saat matahari terbit dan langit menjadi terang. Kemudian TUHAN menurunkan hujan api dari langit ke atas Sodom dan Gomora. Dia memusnahkan kota-kota itu sama sekali, bersama dengan kota-kota dan desa-desa lain di lembah, menewaskan semua manusia dan mematikan seluruh tanaman. Tetapi istri Lot melihat ke belakang ketika ia mengikuti Lot, dan ia berubah menjadi tumpukan atau patung garam.</w:t>
      </w:r>
    </w:p>
    <w:p>
      <w:pPr/>
      <w:r>
        <w:rPr>
          <w:lang w:val="id_ID" w:bidi="id_ID"/>
        </w:rPr>
      </w:r>
      <w:r>
        <w:rPr>
          <w:b/>
          <w:lang w:val="id_ID" w:bidi="id_ID"/>
        </w:rPr>
        <w:t>Dalam adegan keenam:</w:t>
      </w:r>
      <w:r>
        <w:rPr>
          <w:lang w:val="id_ID" w:bidi="id_ID"/>
        </w:rPr>
        <w:t xml:space="preserve"> Abraham bangun pagi-pagi dan bergegas ke tempat di mana ia telah berdiri bersama TUHAN. Dia memandang ke seberang lembah ke arah Sodom dan Gomora. Dia menyaksikan ketika tiang-tiang asap naik dari kota-kota seperti asap dari tungku pembakaran. Tetapi TUHAN telah mendengarkan permintaan Abraham dan menjaga agar Lot aman. TUHAN menjauhkan Lot dari bencana yang menghancurkan kota-kota itu di lembah.</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Dua malaikat</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Para lelaki muda dan tua di kota Sodom</w:t>
      </w:r>
    </w:p>
    <w:p>
      <w:pPr>
        <w:pStyle w:val="ListBullet"/>
        <w:spacing w:line="240" w:lineRule="auto"/>
        <w:ind w:left="720"/>
      </w:pPr>
      <w:r>
        <w:rPr>
          <w:lang w:val="id_ID" w:bidi="id_ID"/>
        </w:rPr>
      </w:r>
      <w:r>
        <w:rPr>
          <w:lang w:val="id_ID" w:bidi="id_ID"/>
        </w:rPr>
        <w:t>Dua anak perempuan Lot</w:t>
      </w:r>
    </w:p>
    <w:p>
      <w:pPr>
        <w:pStyle w:val="ListBullet"/>
        <w:spacing w:line="240" w:lineRule="auto"/>
        <w:ind w:left="720"/>
      </w:pPr>
      <w:r>
        <w:rPr>
          <w:lang w:val="id_ID" w:bidi="id_ID"/>
        </w:rPr>
      </w:r>
      <w:r>
        <w:rPr>
          <w:lang w:val="id_ID" w:bidi="id_ID"/>
        </w:rPr>
        <w:t>Para calon menantu Lot.</w:t>
      </w:r>
    </w:p>
    <w:p>
      <w:pPr>
        <w:pStyle w:val="ListBullet"/>
        <w:spacing w:line="240" w:lineRule="auto"/>
        <w:ind w:left="720"/>
      </w:pPr>
      <w:r>
        <w:rPr>
          <w:lang w:val="id_ID" w:bidi="id_ID"/>
        </w:rPr>
      </w:r>
      <w:r>
        <w:rPr>
          <w:lang w:val="id_ID" w:bidi="id_ID"/>
        </w:rPr>
        <w:t>Istri Lot</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Yahweh</w:t>
      </w:r>
    </w:p>
    <w:p>
      <w:pPr/>
      <w:r>
        <w:rPr>
          <w:lang w:val="id_ID" w:bidi="id_ID"/>
        </w:rPr>
      </w:r>
      <w:r>
        <w:rPr>
          <w:lang w:val="id_ID" w:bidi="id_ID"/>
        </w:rPr>
        <w:t>Secara berkelompok, perhatikan bagian-bagian dari latar belakang perikop ini.</w:t>
      </w:r>
    </w:p>
    <w:p>
      <w:pPr/>
      <w:r>
        <w:rPr>
          <w:lang w:val="id_ID" w:bidi="id_ID"/>
        </w:rPr>
      </w:r>
      <w:r>
        <w:rPr>
          <w:lang w:val="id_ID" w:bidi="id_ID"/>
        </w:rPr>
        <w:t>Perhatikan kronologi dalam kisah ini. Kedua malaikat itu memasuki kota pada malam di hari yang sama ketika mereka makan bersama Abraham. Malam itu, kedua malaikat itu makan malam bersama Lot. Orang-orang Sodom mengepung rumah Lot kemudian pada malam yang sama. Malaikat-malaikat itu mendesak Lot untuk pergi tepat sebelum matahari mulai terbit keesokan harinya. Lot dan kedua anak perempuannya memasuki Zoar ketika matahari terbit, dan Allah memusnahkan Sodom dan Gomora. Sementara itu, pada pagi yang sama, Abraham bergegas untuk melihat ke arah Sodom dan Gomora dan melihat asap.</w:t>
      </w:r>
    </w:p>
    <w:p>
      <w:pPr/>
      <w:r>
        <w:rPr>
          <w:lang w:val="id_ID" w:bidi="id_ID"/>
        </w:rPr>
      </w:r>
      <w:r>
        <w:rPr>
          <w:lang w:val="id_ID" w:bidi="id_ID"/>
        </w:rPr>
        <w:t>Bayangkan tindakan dalam adegan pertama. Kedua malaikat itu tiba di Sodom pada malam hari. Lot sedang duduk di gerbang kota. Ketika Lot melihat mereka, ia berdiri untuk bertemu dengan mereka. Tidak ada orang lain yang berdiri untuk menyambut mereka. Lot sujud dengan wajahnya ke tanah, dan berkata, "Tuan-tuan, datanglah ke rumahku untuk membasuh kaki kalian dan bermalamlah sebagai tamu-tamuku." Kalian dapat melanjutkan perjalanan besok pagi." Di sini, Lot bersikap sangat sopan dan ramah.</w:t>
      </w:r>
    </w:p>
    <w:p>
      <w:pPr/>
      <w:r>
        <w:rPr>
          <w:lang w:val="id_ID" w:bidi="id_ID"/>
        </w:rPr>
      </w:r>
      <w:r>
        <w:rPr>
          <w:lang w:val="id_ID" w:bidi="id_ID"/>
        </w:rPr>
        <w:t>Para malaikat itu menjawab, "Oh tidak, kami akan bermalam di alun-alun kota saja." Tetapi karena Lot bersikeras, akhirnya mereka pergi ke rumahnya bersamanya. Lot membuat hidangan bagi mereka, atau memerintahkan para pelayan untuk membuat hidangan termasuk roti yang dibuat tanpa ragi, dan mereka makan bersama-sama.</w:t>
      </w:r>
    </w:p>
    <w:p>
      <w:pPr/>
      <w:r>
        <w:rPr>
          <w:lang w:val="id_ID" w:bidi="id_ID"/>
        </w:rPr>
      </w:r>
      <w:r>
        <w:rPr>
          <w:lang w:val="id_ID" w:bidi="id_ID"/>
        </w:rPr>
        <w:t>Bayangkan percakapan antara Lot dan orang-orang Sodom dalam adegan kedua. Sebelum kedua malaikat itu dan Lot mau tidur, semua laki-laki Sodom, baik yang muda maupun yang tua, mengelilingi rumah Lot. Dengan menyebutkan bahwa para pria itu termasuk yang muda maupun yang tua, kisah itu menekankan berapa banyak pria dari seluruh Sodom datang ke rumah Lot.</w:t>
      </w:r>
    </w:p>
    <w:p>
      <w:pPr/>
      <w:r>
        <w:rPr>
          <w:lang w:val="id_ID" w:bidi="id_ID"/>
        </w:rPr>
      </w:r>
      <w:r>
        <w:rPr>
          <w:lang w:val="id_ID" w:bidi="id_ID"/>
        </w:rPr>
        <w:t>Orang-orang itu berteriak kepada Lot, "Di mana para lelaki yang datang untuk bermalam bersamamu?" Bawalah mereka keluar kepada kami supaya kami dapat bersetubuh dengan mereka."</w:t>
      </w:r>
    </w:p>
    <w:p>
      <w:pPr/>
      <w:r>
        <w:rPr>
          <w:lang w:val="id_ID" w:bidi="id_ID"/>
        </w:rPr>
      </w:r>
      <w:r>
        <w:rPr>
          <w:lang w:val="id_ID" w:bidi="id_ID"/>
        </w:rPr>
        <w:t>Lot keluar untuk berbicara dengan orang-orang itu, sambil menutup pintu di belakangnya. Ia berkata, "Teman-teman, atau saudara-saudara, tolong jangan melakukan hal yang mengerikan seperti itu." Lot menyapa orang-orang itu sebagai teman, dengan harapan untuk menenangkan mereka. Kemudian Lot melanjutkan berkata, "Begini, aku memiliki dua anak perempuan yang belum pernah bersetubuh dengan laki-laki." Biarlah aku membawa mereka kepadamu, dan kalian dapat melakukan apa pun yang kalian inginkan dengan mereka. Tetapi tolong jangan ganggu orang-orang ini, karena mereka adalah tamu-tamuku dan berada di bawah perlindunganku."</w:t>
      </w:r>
    </w:p>
    <w:p>
      <w:pPr/>
      <w:r>
        <w:rPr>
          <w:lang w:val="id_ID" w:bidi="id_ID"/>
        </w:rPr>
      </w:r>
      <w:r>
        <w:rPr>
          <w:lang w:val="id_ID" w:bidi="id_ID"/>
        </w:rPr>
        <w:t>Anda mungkin ingin menjelaskan kepada siapa orang-orang itu berbicara ketika mereka berteriak kepada Lot. Orang-orang itu berteriak kepada Lot, "Minggir!" Kemudian mereka berkata satu sama lain, "Orang ini, Lot, datang ke kota sebagai orang asing, dan sekarang ia menghakimi kami." Kemudian orang-orang itu berteriak kepada Lot lagi, "Kami akan memperlakukan kau jauh lebih buruk daripada orang-orang yang berada di rumahmu!" Kemudian mereka menerjang ke arah Lot untuk mendobrak pintu rumahnya.</w:t>
      </w:r>
    </w:p>
    <w:p>
      <w:pPr/>
      <w:r>
        <w:rPr>
          <w:lang w:val="id_ID" w:bidi="id_ID"/>
        </w:rPr>
      </w:r>
      <w:r>
        <w:rPr>
          <w:lang w:val="id_ID" w:bidi="id_ID"/>
        </w:rPr>
        <w:t>Tetapi para malaikat itu membuka pintu, menarik Lot masuk, dan menutup kembali pintu di belakang mereka. Kemudian mereka membuat orang-orang Sodom itu buta sehingga tidak dapat menemukan pintu itu. Orang-orang itu kelelahan mencoba menemukan pintu tersebut lalu menyerah.</w:t>
      </w:r>
    </w:p>
    <w:p>
      <w:pPr/>
      <w:r>
        <w:rPr>
          <w:lang w:val="id_ID" w:bidi="id_ID"/>
        </w:rPr>
      </w:r>
      <w:r>
        <w:rPr>
          <w:lang w:val="id_ID" w:bidi="id_ID"/>
        </w:rPr>
        <w:t>Bayangkan gerakan dalam adegan ketiga Sementara orang-orang Sodom sedang mencari pintu ke rumah Lot, para malaikat berkata kepada Lot, "TUHAN telah mendengar banyak hal yang mengerikan tentang orang-orang Sodom dan Dia telah mengutus kami ke sini untuk memusnahkan kota itu." Bawa keluargamu dan pergilah. "Bawalah setiap kerabat yang kamu miliki di kota ini, serta para laki-laki yang akan dinikahi anak-anak perempuanmu."</w:t>
      </w:r>
    </w:p>
    <w:p>
      <w:pPr/>
      <w:r>
        <w:rPr>
          <w:lang w:val="id_ID" w:bidi="id_ID"/>
        </w:rPr>
      </w:r>
      <w:r>
        <w:rPr>
          <w:lang w:val="id_ID" w:bidi="id_ID"/>
        </w:rPr>
        <w:t>Jadi Lot bergegas kepada para pemuda yang akan menikahi anak-anak perempuannya. Ia berkata, "Cepat, keluar dari kota ini, karena TUHAN akan memusnahkan kota ini!" Tapi para pemuda itu berpikir dia sedang bercanda.</w:t>
      </w:r>
    </w:p>
    <w:p>
      <w:pPr/>
      <w:r>
        <w:rPr>
          <w:lang w:val="id_ID" w:bidi="id_ID"/>
        </w:rPr>
      </w:r>
      <w:r>
        <w:rPr>
          <w:lang w:val="id_ID" w:bidi="id_ID"/>
        </w:rPr>
        <w:t>Bayangkan gerakan dalam adegan empat Tepat sebelum matahari mulai terbit, para malaikat mendesak Lot untuk bergegas. Mereka berkata, "Bawa istrimu dan kedua putrimu. Keluar dari kota ini sekarang juga, atau kau akan ikut tewas bersama dengan pemusnahan kota ini!" Ketika Lot masih ragu-ragu, para malaikat itu memegang tangannya serta tangan istri dan kedua putrinya, lalu membawa mereka keluar dari kota dengan aman. Kemudian salah seorang malaikat itu memerintahkan, "Selamatkan diri kalian!" Jangan melihat ke belakang atau berhenti di mana pun sepanjang lembah! Larilah ke perbukitan atau kalian akan dibinasakan!"</w:t>
      </w:r>
    </w:p>
    <w:p>
      <w:pPr/>
      <w:r>
        <w:rPr>
          <w:lang w:val="id_ID" w:bidi="id_ID"/>
        </w:rPr>
      </w:r>
      <w:r>
        <w:rPr>
          <w:lang w:val="id_ID" w:bidi="id_ID"/>
        </w:rPr>
        <w:t>Tetapi Lot menjawab, "Oh tidak, tuan! Kamu sudah sangat baik kepadaku dan menyelamatkan hidupku. Tetapi aku tidak bisa pergi ke perbukitan. Kehancuran kota-kota itu akan menyusulku di sana, dan aku akan segera mati. Lihat, ada desa kecil di dekat sini. Tolong biarkan aku pergi ke sana saja. Lihat betapa kecilnya desa itu? Maka hidupku akan terselamatkan." Lot mencoba untuk bernegosiasi dengan malaikat-malaikat itu agar dia tidak harus lari terlalu jauh. Kami tidak tahu mengapa Lot tidak mau melarikan diri sejauh perbukitan itu.</w:t>
      </w:r>
    </w:p>
    <w:p>
      <w:pPr/>
      <w:r>
        <w:rPr>
          <w:lang w:val="id_ID" w:bidi="id_ID"/>
        </w:rPr>
      </w:r>
      <w:r>
        <w:rPr>
          <w:lang w:val="id_ID" w:bidi="id_ID"/>
        </w:rPr>
        <w:t xml:space="preserve">Berhenti di sini. Secara berkelompok, lihatlah pada peta letak </w:t>
      </w:r>
      <w:r>
        <w:rPr>
          <w:lang w:val="id_ID" w:bidi="id_ID"/>
        </w:rPr>
        <w:t>Sodom, Gomora, Zoar, perbukitan tempat malaikat menyuruh Lot melarikan diri, dan area lembah.</w:t>
      </w:r>
      <w:r>
        <w:rPr>
          <w:lang w:val="id_ID" w:bidi="id_ID"/>
        </w:rPr>
        <w:t xml:space="preserve"> Hentikan sebentar rekaman ini di sini. </w:t>
      </w:r>
    </w:p>
    <w:p>
      <w:pPr/>
      <w:r>
        <w:rPr>
          <w:lang w:val="id_ID" w:bidi="id_ID"/>
        </w:rPr>
      </w:r>
      <w:r>
        <w:rPr>
          <w:lang w:val="id_ID" w:bidi="id_ID"/>
        </w:rPr>
        <w:t>Malaikat itu berkata, "Baiklah, aku akan mengabulkan permintaanmu. Aku tidak akan memusnahkan desa kecil itu. Tetapi cepatlah dan selamatkan diri ke sana, karena Aku tidak bisa melakukan apa-apa sampai kalian tiba di sana." Itulah sebabnya desa kecil itu kemudian dipanggil Zoar, yang artinya "tempat kecil."</w:t>
      </w:r>
    </w:p>
    <w:p>
      <w:pPr/>
      <w:r>
        <w:rPr>
          <w:lang w:val="id_ID" w:bidi="id_ID"/>
        </w:rPr>
      </w:r>
      <w:r>
        <w:rPr>
          <w:lang w:val="id_ID" w:bidi="id_ID"/>
        </w:rPr>
        <w:t xml:space="preserve">Berhenti di sini. Diskusikan secara berkelompok: Bagaimana Anda menamai kota dalam budaya anda? Hentikan sebentar rekaman ini di sini. </w:t>
      </w:r>
    </w:p>
    <w:p>
      <w:pPr/>
      <w:r>
        <w:rPr>
          <w:lang w:val="id_ID" w:bidi="id_ID"/>
        </w:rPr>
      </w:r>
      <w:r>
        <w:rPr>
          <w:lang w:val="id_ID" w:bidi="id_ID"/>
        </w:rPr>
        <w:t>Adegan lima adalah puncak dari cerita, atau bagian terpenting dari cerita tersebut. Anda mungkin ingin mengubah urutan informasi dalam adegan ini agar lebih jelas. Ketika mereka melarikan diri, istri Lot melihat ke belakang ke Sodom. Dia pun berubah menjadi tiang garam. Ini mungkin berarti bahwa ia berubah menjadi formasi batu tegak yang terbuat dari garam, mungkin seperti patung seseorang yang terbuat dari garam. Lot sampai di desa Zoar saat matahari terbit. Kemudian Allah menurunkan hujan belerang dan api ke atas Sodom dan Gomora, sehingga memusnahkan Sodom, Gomora, serta kota-kota dan desa-desa lain di lembah tersebut secara total. Semua orang dan tanaman binasa.</w:t>
      </w:r>
    </w:p>
    <w:p>
      <w:pPr/>
      <w:r>
        <w:rPr>
          <w:lang w:val="id_ID" w:bidi="id_ID"/>
        </w:rPr>
      </w:r>
      <w:r>
        <w:rPr>
          <w:lang w:val="id_ID" w:bidi="id_ID"/>
        </w:rPr>
        <w:t>Dalam adegan keenam, ceritanya kembali ke Abraham, yang masih tinggal di dekat pepohonan Mamre. Pagi-pagi sekali hari itu, Abraham bangun dan bergegas ke tempat tinggi di perbukitan tempat dia berbicara dengan Allah tentang Sodom. Abraham melihat ke bawah ke arah Sodom dan Gomora dan melihat tiang-tiang asap yang membubung. Penulis membandingkan tiang-tiang asap tersebut dengan tiang-tiang asap yang muncul dari sebuah tungku pembakaran</w:t>
      </w:r>
    </w:p>
    <w:p>
      <w:pPr/>
      <w:r>
        <w:rPr>
          <w:lang w:val="id_ID" w:bidi="id_ID"/>
        </w:rPr>
      </w:r>
      <w:r>
        <w:rPr>
          <w:lang w:val="id_ID" w:bidi="id_ID"/>
        </w:rPr>
        <w:t>Tetapi Allah mendengarkan apa yang diminta Abraham kepada-Nya dan menjaga Lot tetap aman.</w:t>
      </w:r>
    </w:p>
    <w:p>
      <w:pPr/>
      <w:r>
        <w:rPr>
          <w:lang w:val="id_ID" w:bidi="id_ID"/>
        </w:rPr>
      </w:r>
      <w:r>
        <w:rPr>
          <w:lang w:val="id_ID" w:bidi="id_ID"/>
        </w:rPr>
        <w:t>Sekarang, kelompok harus membuat papan cerita, menggambar, atau menggunakan benda-benda untuk memvisualisasikan perikop dan tindakan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19:1–29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enam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Dua malaikat</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Para lelaki muda dan tua di kota Sodom</w:t>
      </w:r>
    </w:p>
    <w:p>
      <w:pPr>
        <w:pStyle w:val="ListBullet"/>
        <w:spacing w:line="240" w:lineRule="auto"/>
        <w:ind w:left="720"/>
      </w:pPr>
      <w:r>
        <w:rPr>
          <w:lang w:val="id_ID" w:bidi="id_ID"/>
        </w:rPr>
      </w:r>
      <w:r>
        <w:rPr>
          <w:lang w:val="id_ID" w:bidi="id_ID"/>
        </w:rPr>
        <w:t>Dua anak perempuan Lot</w:t>
      </w:r>
    </w:p>
    <w:p>
      <w:pPr>
        <w:pStyle w:val="ListBullet"/>
        <w:spacing w:line="240" w:lineRule="auto"/>
        <w:ind w:left="720"/>
      </w:pPr>
      <w:r>
        <w:rPr>
          <w:lang w:val="id_ID" w:bidi="id_ID"/>
        </w:rPr>
      </w:r>
      <w:r>
        <w:rPr>
          <w:lang w:val="id_ID" w:bidi="id_ID"/>
        </w:rPr>
        <w:t>Para calon menantu Lot.</w:t>
      </w:r>
    </w:p>
    <w:p>
      <w:pPr>
        <w:pStyle w:val="ListBullet"/>
        <w:spacing w:line="240" w:lineRule="auto"/>
        <w:ind w:left="720"/>
      </w:pPr>
      <w:r>
        <w:rPr>
          <w:lang w:val="id_ID" w:bidi="id_ID"/>
        </w:rPr>
      </w:r>
      <w:r>
        <w:rPr>
          <w:lang w:val="id_ID" w:bidi="id_ID"/>
        </w:rPr>
        <w:t>Istri Lot</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Yahweh</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Malam itu, para malaikat tiba di pintu masuk kota Sodom. Lot sedang duduk di pintu masuk kota, dan ketika ia melihat orang-orang itu, ia bangun untuk menyapa mereka. Dia sujud dengan mukanya ke tanah dan berkata, "Tuan-tuan, silakan datang ke rumah saya." Basuhlah kakimu, bermalamlah. Kemudian Anda dapat bangun pagi-pagi sekali dan melanjutkan perjalanan Anda."</w:t>
      </w:r>
    </w:p>
    <w:p>
      <w:pPr/>
      <w:r>
        <w:rPr>
          <w:lang w:val="id_ID" w:bidi="id_ID"/>
        </w:rPr>
      </w:r>
      <w:r>
        <w:rPr>
          <w:lang w:val="id_ID" w:bidi="id_ID"/>
        </w:rPr>
        <w:t xml:space="preserve">Para malaikat menjawab, "Tidak, kami akan bermalam di alun-alun kota saja, atau area terbuka di kota." </w:t>
      </w:r>
    </w:p>
    <w:p>
      <w:pPr/>
      <w:r>
        <w:rPr>
          <w:lang w:val="id_ID" w:bidi="id_ID"/>
        </w:rPr>
      </w:r>
      <w:r>
        <w:rPr>
          <w:lang w:val="id_ID" w:bidi="id_ID"/>
        </w:rPr>
        <w:t>Tetapi Lot bersikeras agar mereka tinggal bersamanya, dan mereka akhirnya setuju.</w:t>
      </w:r>
    </w:p>
    <w:p>
      <w:pPr/>
      <w:r>
        <w:rPr>
          <w:lang w:val="id_ID" w:bidi="id_ID"/>
        </w:rPr>
      </w:r>
      <w:r>
        <w:rPr>
          <w:lang w:val="id_ID" w:bidi="id_ID"/>
        </w:rPr>
        <w:t>Hentikan sejenak peragaan. Tanyakan kepada orang yang memerankan Lot, "Apa yang sedang Anda rasakan atau pikirkan?" Orang itu mungkin menjawab hal-hal seperti, "Saya khawatir orang-orang ini tidak akan aman untuk bermalam di alun-alun kota," atau "Saya tidak menyadari bahwa orang-orang ini adalah malaikat, tetapi saya bertekad untuk menjadi tuan rumah yang baik dan saya menyadari bahwa mereka adalah orang-orang penting." Ulangi sandiwaranya.</w:t>
      </w:r>
    </w:p>
    <w:p>
      <w:pPr/>
      <w:r>
        <w:rPr>
          <w:lang w:val="id_ID" w:bidi="id_ID"/>
        </w:rPr>
      </w:r>
      <w:r>
        <w:rPr>
          <w:lang w:val="id_ID" w:bidi="id_ID"/>
        </w:rPr>
        <w:t>Lot menyajikan perjamuan bagi para malaikat itu, termasuk roti yang dibuat tanpa ragi. Tetapi sebelum mereka mau tidur malam itu, semua laki-laki Sodom, termasuk yang tua dan yang muda, mengepung rumah Lot. Mereka berteriak kepada Lot, "Di mana kedua orang yang bermalam di rumahmu? Bawalah mereka keluar supaya kami dapat bersetubuh dengan mereka!" Lot keluar dari rumahnya untuk berbicara kepada kerumunan orang, lalu menutup pintu di belakangnya. Lot berkata, "Teman-teman, tolong jangan melakukan hal yang mengerikan seperti itu." Dengar, aku memiliki dua anak perempuan yang belum pernah tidur dengan laki-laki. Aku akan membawa mereka keluar dan kalian dapat melakukan apa pun yang kalian inginkan dengan mereka, tetapi jangan ganggu kedua orang itu. Mereka adalah tamu-tamu saya, dan berada di bawah perlindungan saya."</w:t>
      </w:r>
    </w:p>
    <w:p>
      <w:pPr/>
      <w:r>
        <w:rPr>
          <w:lang w:val="id_ID" w:bidi="id_ID"/>
        </w:rPr>
      </w:r>
      <w:r>
        <w:rPr>
          <w:lang w:val="id_ID" w:bidi="id_ID"/>
        </w:rPr>
        <w:t>Hentikan sejenak peragaan. Tanyakan kepada orang yang memerankan Lot, "Apa yang sedang Anda rasakan atau pikirkan?" Orang itu mungkin menjawab hal-hal seperti, "Saya sangat ingin melindungi tamu-tamu saya," atau "Saya akan melakukan apa pun untuk melindungi tamu-tamu saya karena saya tahu mereka penting, bahkan jika itu berarti melakukan sesuatu yang buruk dan mengorbankan anak-anak perempuanku." Ulangi sandiwaranya.</w:t>
      </w:r>
    </w:p>
    <w:p>
      <w:pPr/>
      <w:r>
        <w:rPr>
          <w:lang w:val="id_ID" w:bidi="id_ID"/>
        </w:rPr>
      </w:r>
      <w:r>
        <w:rPr>
          <w:lang w:val="id_ID" w:bidi="id_ID"/>
        </w:rPr>
        <w:t>Tetapi orang-orang itu berteriak kepada Lot, "Minggirlah! Anda telah datang ke sini sebagai orang asing, tetapi sekarang Anda ingin menghakimi kami! Kami akan memperlakukan kamu lebih buruk daripada orang-orang itu." Kemudian mereka mulai mendesak Lot dan maju ke arah pintu rumah Lot untuk mendobraknya.</w:t>
      </w:r>
    </w:p>
    <w:p>
      <w:pPr/>
      <w:r>
        <w:rPr>
          <w:lang w:val="id_ID" w:bidi="id_ID"/>
        </w:rPr>
      </w:r>
      <w:r>
        <w:rPr>
          <w:lang w:val="id_ID" w:bidi="id_ID"/>
        </w:rPr>
        <w:t>Hentikan sejenak peragaan. Tanyakan kepada orang-orang yang memerankan kerumunan pria-pria itu itu, "Apa yang sedang kamu rasakan atau pikirkan?" Orang-orang itu mungkin menjawab hal-hal seperti, "Kami sangat marah dan tersinggung karena Lot tidak memberikan apa yang kami inginkan," atau "Kami siap untuk melukai Lot dan para tamunya." Tanyakan kepada orang yang memerankan Lot, "Apa yang sedang Anda rasakan atau pikirkan?" Orang itu mungkin menjawab hal-hal seperti, "Saya sangat takut dengan apa yang mungkin dilakukan orang-orang ini kepada saya dan tamu-tamu saya," atau "Saya sangat takut dengan apa yang mungkin dilakukan orang-orang ini—itulah sebabnya saya menawarkan anak-anak perempuanku kepada mereka," atau "Saya sangat ingin melindungi tamu-tamu saya karena mereka berada di bawah perlindungan saya." Ulangi sandiwaranya.</w:t>
      </w:r>
    </w:p>
    <w:p>
      <w:pPr/>
      <w:r>
        <w:rPr>
          <w:lang w:val="id_ID" w:bidi="id_ID"/>
        </w:rPr>
      </w:r>
      <w:r>
        <w:rPr>
          <w:lang w:val="id_ID" w:bidi="id_ID"/>
        </w:rPr>
        <w:t>Kedua malaikat itu membuka pintu, menarik Lot masuk, dan menutup pintu kembali. Malaikat-malaikat membuat orang-orang Sodom itu buta sehingga mereka tidak dapat menemukan pintu rumah. Mereka menjadi lelah mencari pintu rumah tersebut. Kemudian para malaikat bertanya kepada Lot, "Apakah Anda memiliki kerabat lain di kota ini? Menantu laki-laki, anak laki-laki, anak perempuan atau siapa pun yang lain? Keluarkan mereka dari sini! Teriakan mengenai kota ini sangat hebat sehingga Allah telah mendengarnya dan telah mengutus kami untuk menghancurkan kota ini."</w:t>
      </w:r>
    </w:p>
    <w:p>
      <w:pPr/>
      <w:r>
        <w:rPr>
          <w:lang w:val="id_ID" w:bidi="id_ID"/>
        </w:rPr>
      </w:r>
      <w:r>
        <w:rPr>
          <w:lang w:val="id_ID" w:bidi="id_ID"/>
        </w:rPr>
        <w:t>Jadi Lot pergi kepada tunangan anak-anak perempuannya dan berkata, "Keluarlah dari kota ini, karena Allah akan menghancurkannya!" Tapi para pemuda itu berpikir dia sedang bercanda.</w:t>
      </w:r>
    </w:p>
    <w:p>
      <w:pPr/>
      <w:r>
        <w:rPr>
          <w:lang w:val="id_ID" w:bidi="id_ID"/>
        </w:rPr>
      </w:r>
      <w:r>
        <w:rPr>
          <w:lang w:val="id_ID" w:bidi="id_ID"/>
        </w:rPr>
        <w:t>Tepat sebelum matahari terbit, malaikat-malaikat itu mendesak Lot untuk melarikan diri. Mereka berkata, "Cepat! Bawalah istri dan kedua anak perempuanmu dan larilah, atau kamu akan dimusnahkan bersama kota itu." Lot ragu-ragu. Malaikat-malaikat itu memegang tangan Lot, istrinya, dan kedua putrinya, dan mereka membawa keluarga Lot keluar dari kota dengan aman. Salah satu malaikat berkata, "Larilah demi nyawa kalian! Jangan melihat ke belakang atau berhenti di mana pun sepanjang lembah ini! Larilah ke perbukitan atau kau akan dimusnahkan!"</w:t>
      </w:r>
    </w:p>
    <w:p>
      <w:pPr/>
      <w:r>
        <w:rPr>
          <w:lang w:val="id_ID" w:bidi="id_ID"/>
        </w:rPr>
      </w:r>
      <w:r>
        <w:rPr>
          <w:lang w:val="id_ID" w:bidi="id_ID"/>
        </w:rPr>
        <w:t>Tetapi Lot berkata, "Oh tidak, tuan-tuan, saya memohon! Kamu sudah sangat baik kepadaku dengan menyelamatkan hidupku. Tetapi saya tidak dapat lari ke pegunungan, takutnya pemusnahan ini akan menyusul saya dan saya akan mati. Lihat, ada sebuah desa kecil di dekat sini. Saya mohon, biarkan saya pergi ke sana—lihat betapa kecilnya desa itu? Demikian hidup saya akan diselamatkan."</w:t>
      </w:r>
    </w:p>
    <w:p>
      <w:pPr/>
      <w:r>
        <w:rPr>
          <w:lang w:val="id_ID" w:bidi="id_ID"/>
        </w:rPr>
      </w:r>
      <w:r>
        <w:rPr>
          <w:lang w:val="id_ID" w:bidi="id_ID"/>
        </w:rPr>
        <w:t>Hentikan sejenak peragaan. Tanyakan kepada orang yang memerankan Lot, "Apa yang sedang Anda rasakan atau pikirkan?" Orang itu mungkin menjawab hal-hal seperti, "Saya tidak ingin meninggalkan rumah saya," atau "Saya sangat kewalahan," atau "Saya tidak yakin apakah saya harus mengikuti kedua orang ini—tampaknya tidak ada orang lain yang berpikir bahwa kota itu akan dihancurkan," atau "Saya tidak ingin meninggalkan segala sesuatu di kota itu," atau "Sepertinya saya tidak akan berhasil sampai pada bukit-bukit itu tepat pada waktunya." Ulangi sandiwaranya.</w:t>
      </w:r>
    </w:p>
    <w:p>
      <w:pPr/>
      <w:r>
        <w:rPr>
          <w:lang w:val="id_ID" w:bidi="id_ID"/>
        </w:rPr>
      </w:r>
      <w:r>
        <w:rPr>
          <w:lang w:val="id_ID" w:bidi="id_ID"/>
        </w:rPr>
        <w:t>Malaikat itu menjawab, "Baiklah, aku akan mengabulkan permintaanmu." Saya tidak akan memusnahkan desa kecil itu. Tetapi, pergilah cepat! Aku tidak dapat melakukan apa pun sampai kamu sampai di sana." Itulah sebabnya desa kecil itu kemudian disebut Zoar, yang berarti "tempat kecil."</w:t>
      </w:r>
    </w:p>
    <w:p>
      <w:pPr/>
      <w:r>
        <w:rPr>
          <w:lang w:val="id_ID" w:bidi="id_ID"/>
        </w:rPr>
      </w:r>
      <w:r>
        <w:rPr>
          <w:lang w:val="id_ID" w:bidi="id_ID"/>
        </w:rPr>
        <w:t>Lot mencapai Zoar tepat ketika matahari mulai terbit. Tetapi istri Lot melihat ke belakang ketika mereka melarikan diri, dan ia berubah menjadi tiang atau patung garam.</w:t>
      </w:r>
    </w:p>
    <w:p>
      <w:pPr/>
      <w:r>
        <w:rPr>
          <w:lang w:val="id_ID" w:bidi="id_ID"/>
        </w:rPr>
      </w:r>
      <w:r>
        <w:rPr>
          <w:lang w:val="id_ID" w:bidi="id_ID"/>
        </w:rPr>
        <w:t>Hentikan sejenak peragaan. Tanyakan kepada orang yang memerankan istri Lot, "Apa yang sedang kamu rasakan atau pikirkan?" Orang tersebut mungkin menjawab hal-hal seperti, "Saya tidak ingin meninggalkan segalanya," atau "Saya ingin kembali ke rumah saya." Ulangi sandiwaranya.</w:t>
      </w:r>
    </w:p>
    <w:p>
      <w:pPr/>
      <w:r>
        <w:rPr>
          <w:lang w:val="id_ID" w:bidi="id_ID"/>
        </w:rPr>
      </w:r>
      <w:r>
        <w:rPr>
          <w:lang w:val="id_ID" w:bidi="id_ID"/>
        </w:rPr>
        <w:t>Kemudian Allah membuat api dan belerang yang menyala jatuh ke atas Sodom dan Gomora seperti hujan. Dia memusnahkan sama sekali kota-kota itu dan semua kota lainnya di lembah itu, menewaskan semua orang dan mematikan seluruh tumbuh-tumbuhan.</w:t>
      </w:r>
    </w:p>
    <w:p>
      <w:pPr/>
      <w:r>
        <w:rPr>
          <w:lang w:val="id_ID" w:bidi="id_ID"/>
        </w:rPr>
      </w:r>
      <w:r>
        <w:rPr>
          <w:lang w:val="id_ID" w:bidi="id_ID"/>
        </w:rPr>
        <w:t>Pagi-pagi sekali hari itu, Abraham bangun dan bergegas pergi ke tempat yang tinggi di perbukitan. Dia melihat ke arah Sodom dan Gomora, dan melihat tiang-tiang asap yang membubung dari kedua kota itu seperti asap dari tungku pembakaran.</w:t>
      </w:r>
    </w:p>
    <w:p>
      <w:pPr/>
      <w:r>
        <w:rPr>
          <w:lang w:val="id_ID" w:bidi="id_ID"/>
        </w:rPr>
      </w:r>
      <w:r>
        <w:rPr>
          <w:lang w:val="id_ID" w:bidi="id_ID"/>
        </w:rPr>
        <w:t>Hentikan sejenak peragaan. Tanyakan kepada orang yang memerankan Abraham, "Apa yang kamu rasakan atau pikirkan?" Orang itu mungkin menjawab hal-hal seperti, "Saya takut keponakan saya Lot dan keluarganya telah binasa," atau "Saya sangat sedih melihat Sodom dan Gomora hancur," atau "Saya mengingat percakapan saya dengan Allah. "Saya menyadari bahwa tidak ada bahkan 10 orang benar pun di Sodom." Ulangi sandiwaranya.</w:t>
      </w:r>
    </w:p>
    <w:p>
      <w:pPr/>
      <w:r>
        <w:rPr>
          <w:lang w:val="id_ID" w:bidi="id_ID"/>
        </w:rPr>
      </w:r>
      <w:r>
        <w:rPr>
          <w:lang w:val="id_ID" w:bidi="id_ID"/>
        </w:rPr>
        <w:t>Tetapi Allah mendengarkan permintaan Abraham dan menjaga Lot tetap aman, membawanya keluar dari bencana yang melanda kota-kota di lembah itu.</w:t>
      </w:r>
    </w:p>
    <w:p>
      <w:pPr/>
      <w:r>
        <w:rPr>
          <w:lang w:val="id_ID" w:bidi="id_ID"/>
        </w:rPr>
      </w:r>
      <w:r>
        <w:rPr>
          <w:lang w:val="id_ID" w:bidi="id_ID"/>
        </w:rPr>
        <w:t>Akhiri sandiwaranya. Tanyakan kepada orang yang memerankan Tuhan, "Apa yang sedang kamu rasakan atau pikirkan?" Orang itu mungkin menjawab hal-hal seperti, "Aku memastikan aku menyelamatkan Lot karena hubunganku dengan Abraham," atau "Aku sedih karena harus memusnahkan Sodom dan Gomora."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19:1–29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Sebagian besar kisah ini menggunakan nama pribadi untuk Allah, </w:t>
      </w:r>
      <w:r>
        <w:rPr>
          <w:b/>
          <w:lang w:val="id_ID" w:bidi="id_ID"/>
        </w:rPr>
        <w:t>Tuhan</w:t>
      </w:r>
      <w:r>
        <w:rPr>
          <w:lang w:val="id_ID" w:bidi="id_ID"/>
        </w:rPr>
        <w:t xml:space="preserve">. Gunakan kata yang sama untuk Tuhan yang telah Anda gunakan dalam kisah-kisah sebelumnya dan lihat Glosarium Utama untuk informasi lebih lanjut tentang </w:t>
      </w:r>
      <w:r>
        <w:rPr>
          <w:lang w:val="id_ID" w:bidi="id_ID"/>
        </w:rPr>
        <w:t>Tuhan</w:t>
      </w:r>
      <w:r>
        <w:rPr>
          <w:lang w:val="id_ID" w:bidi="id_ID"/>
        </w:rPr>
        <w:t>.</w:t>
      </w:r>
    </w:p>
    <w:p>
      <w:pPr/>
      <w:r>
        <w:rPr>
          <w:lang w:val="id_ID" w:bidi="id_ID"/>
        </w:rPr>
      </w:r>
      <w:r>
        <w:rPr>
          <w:lang w:val="id_ID" w:bidi="id_ID"/>
        </w:rPr>
        <w:t xml:space="preserve">Kedua </w:t>
      </w:r>
      <w:r>
        <w:rPr>
          <w:b/>
          <w:lang w:val="id_ID" w:bidi="id_ID"/>
        </w:rPr>
        <w:t>malaikat</w:t>
      </w:r>
      <w:r>
        <w:rPr>
          <w:lang w:val="id_ID" w:bidi="id_ID"/>
        </w:rPr>
        <w:t xml:space="preserve"> itu sampai di pintu masuk Sodom. Seorang malaikat adalah makhluk spiritual supernatural yang merupakan utusan dari Allah. Malaikat sering menampakkan diri kepada manusia dalam wujud manusia dan mereka sering datang dengan pesan khusus untuk manusia atau untuk melakukan tugas tertentu. Beberapa terjemahan menyebutkan "laki-laki" atau "para utusan" sebagai pengganti "malaikat" dalam kisah ini, meskipun kata "malaikat" digunakan untuk menggambarkan orang-orang ini dalam bahasa aslinya. Jika Anda menggunakan malaikat, carilah </w:t>
      </w:r>
      <w:r>
        <w:rPr>
          <w:lang w:val="id_ID" w:bidi="id_ID"/>
        </w:rPr>
        <w:t>malaikat</w:t>
      </w:r>
      <w:r>
        <w:rPr>
          <w:lang w:val="id_ID" w:bidi="id_ID"/>
        </w:rPr>
        <w:t xml:space="preserve"> dalam Glosarium Utama dan terjemahkan kata itu dengan cara yang sama di sini seperti yang Anda lakukan dalam kisah-kisah sebelumnya.</w:t>
      </w:r>
    </w:p>
    <w:p>
      <w:pPr/>
      <w:r>
        <w:rPr>
          <w:lang w:val="id_ID" w:bidi="id_ID"/>
        </w:rPr>
      </w:r>
      <w:r>
        <w:rPr>
          <w:lang w:val="id_ID" w:bidi="id_ID"/>
        </w:rPr>
        <w:t>Lot sedang duduk di pintu masuk kota itu. Ketika ia melihat malaikat-malaikat itu, ia bangun dan menyapa mereka. Lot sujud dengan wajah sampai ke tanah dan berkata, "</w:t>
      </w:r>
      <w:r>
        <w:rPr>
          <w:b/>
          <w:lang w:val="id_ID" w:bidi="id_ID"/>
        </w:rPr>
        <w:t>Tuan-tuanku</w:t>
      </w:r>
      <w:r>
        <w:rPr>
          <w:lang w:val="id_ID" w:bidi="id_ID"/>
        </w:rPr>
        <w:t xml:space="preserve">, silakan datang ke rumah saya. Basuhlah kaki Tuan-tuan dan beristirahatlah di rumahku, lalu Tuan-tuan dapat melanjutkan perjalanan besok pagi-pagi benar." Di sini, </w:t>
      </w:r>
      <w:r>
        <w:rPr>
          <w:b/>
          <w:lang w:val="id_ID" w:bidi="id_ID"/>
        </w:rPr>
        <w:t>tuan-tuan sekalian</w:t>
      </w:r>
      <w:r>
        <w:rPr>
          <w:lang w:val="id_ID" w:bidi="id_ID"/>
        </w:rPr>
        <w:t xml:space="preserve"> atau </w:t>
      </w:r>
      <w:r>
        <w:rPr>
          <w:b/>
          <w:lang w:val="id_ID" w:bidi="id_ID"/>
        </w:rPr>
        <w:t>tuan-tuan</w:t>
      </w:r>
      <w:r>
        <w:rPr>
          <w:lang w:val="id_ID" w:bidi="id_ID"/>
        </w:rPr>
        <w:t xml:space="preserve"> adalah cara sopan untuk menyapa seseorang dengan status sosial yang tinggi. Lihat kata </w:t>
      </w:r>
      <w:r>
        <w:rPr>
          <w:lang w:val="id_ID" w:bidi="id_ID"/>
        </w:rPr>
        <w:t>tuan</w:t>
      </w:r>
      <w:r>
        <w:rPr>
          <w:lang w:val="id_ID" w:bidi="id_ID"/>
        </w:rPr>
        <w:t xml:space="preserve"> dalam Glosarium Utama untuk informasi lebih lanjut, dan terjemahkan kata ini dengan cara yang sama seperti yang telah Anda lakukan dalam kisah-kisah sebelumnya.</w:t>
      </w:r>
    </w:p>
    <w:p>
      <w:pPr/>
      <w:r>
        <w:rPr>
          <w:lang w:val="id_ID" w:bidi="id_ID"/>
        </w:rPr>
      </w:r>
      <w:r>
        <w:rPr>
          <w:lang w:val="id_ID" w:bidi="id_ID"/>
        </w:rPr>
        <w:t>Malaikat itu mengatakan kepada Lot, "</w:t>
      </w:r>
      <w:r>
        <w:rPr>
          <w:b/>
          <w:lang w:val="id_ID" w:bidi="id_ID"/>
        </w:rPr>
        <w:t>Jeritan penderitaan</w:t>
      </w:r>
      <w:r>
        <w:rPr>
          <w:lang w:val="id_ID" w:bidi="id_ID"/>
        </w:rPr>
        <w:t>terhadap tempat ini begitu besar sehingga telah sampai kepada Allah, dan Dia telah mengirim kami untuk menghancurkan kota itu." Kata "jeritan penderitaan" di sini adalah kata yang sama yang digunakan dalam kisah sebelumnya. Ini merujuk pada jeritan yang diserukan seseorang ketika mereka dalam keadaan tertindas.</w:t>
      </w:r>
    </w:p>
    <w:p>
      <w:pPr/>
      <w:r>
        <w:rPr>
          <w:lang w:val="id_ID" w:bidi="id_ID"/>
        </w:rPr>
      </w:r>
      <w:r>
        <w:rPr>
          <w:lang w:val="id_ID" w:bidi="id_ID"/>
        </w:rPr>
        <w:t>Jadi Lot bergegas keluar untuk memberitahu para lelaki yang akan menikahi anak-anak perempuannya, "Cepat, tinggalkan kota!" Tuhan akan memusnahkannya." Tetapi para pemuda itu berpikir bahwa ia sedang bercanda.</w:t>
      </w:r>
    </w:p>
    <w:p>
      <w:pPr/>
      <w:r>
        <w:rPr>
          <w:lang w:val="id_ID" w:bidi="id_ID"/>
        </w:rPr>
      </w:r>
      <w:r>
        <w:rPr>
          <w:lang w:val="id_ID" w:bidi="id_ID"/>
        </w:rPr>
        <w:t>Berhenti di sini dan diskusikan secara berkelompok: Kata apa yang Anda gunakan untuk laki-laki muda yang dijodohkan dengan anak-anak perempuan Anda? Hentikan sejenak audio ini di sini.</w:t>
      </w:r>
    </w:p>
    <w:p>
      <w:pPr/>
      <w:r>
        <w:rPr>
          <w:lang w:val="id_ID" w:bidi="id_ID"/>
        </w:rPr>
      </w:r>
      <w:r>
        <w:rPr>
          <w:lang w:val="id_ID" w:bidi="id_ID"/>
        </w:rPr>
        <w:t xml:space="preserve">Malaikat itu mendesak Lot untuk segera pergi, dan ketika Lot masih ragu-ragu, para malaikat memegang tangannya serta tangan istri dan kedua anak perempuannya, lalu membawa mereka dengan cepat keluar kota dengan selamat, karena Allah </w:t>
      </w:r>
      <w:r>
        <w:rPr>
          <w:b/>
          <w:lang w:val="id_ID" w:bidi="id_ID"/>
        </w:rPr>
        <w:t>berbelaskasihan</w:t>
      </w:r>
      <w:r>
        <w:rPr>
          <w:lang w:val="id_ID" w:bidi="id_ID"/>
        </w:rPr>
        <w:t xml:space="preserve">. Ketika seseorang menunjukkan belas kasihan, itu berarti mereka peduli dengan kesejahteraan orang lain. Carilah </w:t>
      </w:r>
      <w:r>
        <w:rPr>
          <w:lang w:val="id_ID" w:bidi="id_ID"/>
        </w:rPr>
        <w:t>belas kasihan</w:t>
      </w:r>
      <w:r>
        <w:rPr>
          <w:lang w:val="id_ID" w:bidi="id_ID"/>
        </w:rPr>
        <w:t xml:space="preserve"> dalam Glosarium Utama dan terjemahkan dengan cara yang sama seperti yang telah Anda lakukan di bagian sebelumnya.</w:t>
      </w:r>
    </w:p>
    <w:p>
      <w:pPr/>
      <w:r>
        <w:rPr>
          <w:lang w:val="id_ID" w:bidi="id_ID"/>
        </w:rPr>
      </w:r>
      <w:r>
        <w:rPr>
          <w:lang w:val="id_ID" w:bidi="id_ID"/>
        </w:rPr>
        <w:t xml:space="preserve">Jadi ketika </w:t>
      </w:r>
      <w:r>
        <w:rPr>
          <w:b/>
          <w:lang w:val="id_ID" w:bidi="id_ID"/>
        </w:rPr>
        <w:t>Allah</w:t>
      </w:r>
      <w:r>
        <w:rPr>
          <w:lang w:val="id_ID" w:bidi="id_ID"/>
        </w:rPr>
        <w:t xml:space="preserve"> menghancurkan kota-kota di lembah, Dia mengingat Abraham dan menyelamatkan Lot dari kota-kota yang akan Dia hancurkan. Pada akhir kisah itu, kisah itu menggunakan nama </w:t>
      </w:r>
      <w:r>
        <w:rPr>
          <w:b/>
          <w:lang w:val="id_ID" w:bidi="id_ID"/>
        </w:rPr>
        <w:t>Elohim</w:t>
      </w:r>
      <w:r>
        <w:rPr>
          <w:lang w:val="id_ID" w:bidi="id_ID"/>
        </w:rPr>
        <w:t xml:space="preserve"> untuk Allah, yang merupakan kata yang umum untuk allah. Kelanjutan kisah tersebut menggunakan nama pribadi Allah, yaitu</w:t>
      </w:r>
      <w:r>
        <w:rPr>
          <w:b/>
          <w:lang w:val="id_ID" w:bidi="id_ID"/>
        </w:rPr>
        <w:t>Yahweh</w:t>
      </w:r>
      <w:r>
        <w:rPr>
          <w:lang w:val="id_ID" w:bidi="id_ID"/>
        </w:rPr>
        <w:t xml:space="preserve">. Carilah istilah </w:t>
      </w:r>
      <w:r>
        <w:rPr>
          <w:lang w:val="id_ID" w:bidi="id_ID"/>
        </w:rPr>
        <w:t>TUHAN</w:t>
      </w:r>
      <w:r>
        <w:rPr>
          <w:lang w:val="id_ID" w:bidi="id_ID"/>
        </w:rPr>
        <w:t xml:space="preserve"> dan </w:t>
      </w:r>
      <w:r>
        <w:rPr>
          <w:lang w:val="id_ID" w:bidi="id_ID"/>
        </w:rPr>
        <w:t>Elohim</w:t>
      </w:r>
      <w:r>
        <w:rPr>
          <w:lang w:val="id_ID" w:bidi="id_ID"/>
        </w:rPr>
        <w:t xml:space="preserve">, atau </w:t>
      </w:r>
      <w:r>
        <w:rPr>
          <w:lang w:val="id_ID" w:bidi="id_ID"/>
        </w:rPr>
        <w:t>Allah</w:t>
      </w:r>
      <w:r>
        <w:rPr>
          <w:lang w:val="id_ID" w:bidi="id_ID"/>
        </w:rPr>
        <w:t>, dalam Glosarium Utama dan gunakan kata-kata yang sama di sini seperti yang Anda gunakan pada kisah-kisah sebelumnya.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Seorang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Anda mungkin merasa bahwa Anda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19:30–38</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19:30–38 dan simpanlah dalam hati kalian. Dengarkan versi audio Kejadian 19:30–38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19:30–38 dalam terjemahan yang paling mudah dimengerti.</w:t>
      </w:r>
    </w:p>
    <w:p>
      <w:pPr/>
      <w:r>
        <w:rPr>
          <w:lang w:val="id_ID" w:bidi="id_ID"/>
        </w:rPr>
      </w:r>
      <w:r>
        <w:rPr>
          <w:lang w:val="id_ID" w:bidi="id_ID"/>
        </w:rPr>
        <w:t>Ini adalah kisah keempat dalam serangkaian empat kisah yang terhubung tentang Abraham dan Lot. Kisah ini menggambarkan apa yang terjadi pada Lot dan anak-anak perempuannya setelah Allah menghancurkan Sodom dan Gomora.</w:t>
      </w:r>
    </w:p>
    <w:p>
      <w:pPr/>
      <w:r>
        <w:rPr>
          <w:lang w:val="id_ID" w:bidi="id_ID"/>
        </w:rPr>
      </w:r>
      <w:r>
        <w:rPr>
          <w:lang w:val="id_ID" w:bidi="id_ID"/>
        </w:rPr>
        <w:t>Kemudian, setelah Allah menghancurkan Sodom dan Gomora, Lot dan kedua anak perempuannya meninggalkan Zoar dan pergi untuk tinggal di perbukitan karena Lot takut untuk tinggal di Zoar. Lot mungkin takut karena ia berpikir bahwa Allah mungkin menghancurkan Zoar seperti Ia menghancurkan Sodom dan Gomora. Ia mungkin telah pergi untuk tinggal di bukit karena para malaikat awalnya menyuruhnya untuk pergi ke bukit. Lot tinggal di sebuah gua bersama dua putrinya. Ini sangat berbeda dari tinggal di desa bersama orang lain.</w:t>
      </w:r>
    </w:p>
    <w:p>
      <w:pPr/>
      <w:r>
        <w:rPr>
          <w:lang w:val="id_ID" w:bidi="id_ID"/>
        </w:rPr>
      </w:r>
      <w:r>
        <w:rPr>
          <w:lang w:val="id_ID" w:bidi="id_ID"/>
        </w:rPr>
        <w:t xml:space="preserve">Berhenti di sini. Sebagai kelompok, lihatlah Zoar dan perbukitan tempat tinggal Lot dan anak-anak perempuannya pada peta. Secara berkelompok, lihatlah foto tentang </w:t>
      </w:r>
      <w:r>
        <w:rPr>
          <w:b/>
          <w:lang w:val="id_ID" w:bidi="id_ID"/>
        </w:rPr>
        <w:t>seperti apa kemungkinan rupa gua-gua di daerah itu</w:t>
      </w:r>
      <w:r>
        <w:rPr>
          <w:lang w:val="id_ID" w:bidi="id_ID"/>
        </w:rPr>
        <w:t xml:space="preserve">. Hentikan sebentar rekaman ini di sini. </w:t>
      </w:r>
    </w:p>
    <w:p>
      <w:pPr/>
      <w:r>
        <w:rPr>
          <w:lang w:val="id_ID" w:bidi="id_ID"/>
        </w:rPr>
      </w:r>
      <w:r>
        <w:rPr>
          <w:lang w:val="id_ID" w:bidi="id_ID"/>
        </w:rPr>
        <w:t>Suatu hari anak perempuan yang lebih tua, yang adalah anak perempuan sulung, berkata kepada anak perempuan yang lebih muda, "Ayah kami tua, dan tidak ada seorang pria di bumi untuk datang kepada kami, seperti yang dilakukan orang-orang di mana-mana." Frasa "di bumi" mungkin hanya merujuk pada "di daerah itu." Anak-anak perempuan itu baru saja berada di Zoar, dan tentu tahu bahwa masih ada laki-laki lain. Frasa "datang kepada kami" berarti tidur dengan seorang pria untuk mendapatkan keturunan.</w:t>
      </w:r>
    </w:p>
    <w:p>
      <w:pPr/>
      <w:r>
        <w:rPr>
          <w:lang w:val="id_ID" w:bidi="id_ID"/>
        </w:rPr>
      </w:r>
      <w:r>
        <w:rPr>
          <w:lang w:val="id_ID" w:bidi="id_ID"/>
        </w:rPr>
        <w:t>Anak perempuan yang lebih tua menyarankan agar mereka membuat ayah mereka mabuk dengan anggur malam itu. Kemudian mereka dapat "berbaring dengannya," atau melakukan hubungan seksual dengannya untuk memiliki anak. Mungkin penting bagi anak-anak perempuan tersebut untuk memiliki anak agar keluarga mereka dapat terus berlanjut.</w:t>
      </w:r>
    </w:p>
    <w:p>
      <w:pPr/>
      <w:r>
        <w:rPr>
          <w:lang w:val="id_ID" w:bidi="id_ID"/>
        </w:rPr>
      </w:r>
      <w:r>
        <w:rPr>
          <w:lang w:val="id_ID" w:bidi="id_ID"/>
        </w:rPr>
        <w:t xml:space="preserve">Berhenti di sini. Diskusikan dalam kelompok: Bagaimana Anda secara tepat berbicara tentang melakukan hubungan seksual dengan seseorang dalam bahasa Anda? Hentikan sebentar rekaman ini di sini. </w:t>
      </w:r>
    </w:p>
    <w:p>
      <w:pPr/>
      <w:r>
        <w:rPr>
          <w:lang w:val="id_ID" w:bidi="id_ID"/>
        </w:rPr>
      </w:r>
      <w:r>
        <w:rPr>
          <w:lang w:val="id_ID" w:bidi="id_ID"/>
        </w:rPr>
        <w:t>Jadi malam itu mereka membuat ayah mereka minum anggur, dan anak perempuan yang lebih tua pergi dan berbaring dengan ayahnya. Lot tidak tahu kapan perempuan itu berbaring dengannya atau kapan permpuan itu bangun.</w:t>
      </w:r>
    </w:p>
    <w:p>
      <w:pPr/>
      <w:r>
        <w:rPr>
          <w:lang w:val="id_ID" w:bidi="id_ID"/>
        </w:rPr>
      </w:r>
      <w:r>
        <w:rPr>
          <w:lang w:val="id_ID" w:bidi="id_ID"/>
        </w:rPr>
        <w:t>Malam berikutnya anak perempuan yang lebih tua berkata kepada anak perempuan yang lebih muda, "Tadi malam aku tidur dengan ayah kita." Mari kita buat dia mabuk lagi malam ini, dan kamu masuklah dan berbaring dengannya supaya kita dapat menyambung keturunan melalui ayah kita." Jadi mereka membuat ayah mereka minum anggur pada malam itu juga, lalu anak perempuan yang lebih muda masuk dan berbaring dengan ayahnya. Dan lagi, ia tidak tahu kapan perempuan itu berbaring dengannya atau kapan perempuan itu bangun.</w:t>
      </w:r>
    </w:p>
    <w:p>
      <w:pPr/>
      <w:r>
        <w:rPr>
          <w:lang w:val="id_ID" w:bidi="id_ID"/>
        </w:rPr>
      </w:r>
      <w:r>
        <w:rPr>
          <w:lang w:val="id_ID" w:bidi="id_ID"/>
        </w:rPr>
        <w:t xml:space="preserve">Berhenti di sini. Diskusikan dalam kelompok: Seberapa penting untuk melanjutkan garis keluarga dalam budaya Anda? Apa yang terjadi jika seseorang tidak memiliki anak? Bagaimana orang-orang memperlakukan mereka? Bagaimana perasaan orang-orang ketika mereka tidak memiliki anak? Hentikan sebentar rekaman ini di sini. </w:t>
      </w:r>
    </w:p>
    <w:p>
      <w:pPr/>
      <w:r>
        <w:rPr>
          <w:lang w:val="id_ID" w:bidi="id_ID"/>
        </w:rPr>
      </w:r>
      <w:r>
        <w:rPr>
          <w:lang w:val="id_ID" w:bidi="id_ID"/>
        </w:rPr>
        <w:t>Akibatnya, kedua anak perempuan Lot hamil oleh ayah mereka. Anak perempuan yang lebih tua memiliki seorang anak laki-laki, dan ia menamainya Moab. Moab mungkin berarti "dari ayahku," atau "anak dari ayahku." Moab menjadi ayah, atau leluhur, dari kelompok orang atau bangsa yang disebut Moab.</w:t>
      </w:r>
    </w:p>
    <w:p>
      <w:pPr/>
      <w:r>
        <w:rPr>
          <w:lang w:val="id_ID" w:bidi="id_ID"/>
        </w:rPr>
      </w:r>
      <w:r>
        <w:rPr>
          <w:lang w:val="id_ID" w:bidi="id_ID"/>
        </w:rPr>
        <w:t>Anak perempuan yang lebih muda juga memiliki seorang anak laki-laki, dan ia menamainya Ben Ammi. Ben Ammi mungkin berarti "anak dari kerabat saya." Ben Ammi menjadi ayah, atau leluhur, dari kelompok orang atau bangsa yang disebut Amon. Bangsa-bangsa yang berbeda ini akan menjadi tetangga dari keturunan Abraham.</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19:30–38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Setelah Lot dan kedua anak perempuannya melarikan diri dari Sodom, mereka meninggalkan Zoar untuk tinggal di perbukitan karena Lot takut untuk tinggal di Zoar. Lot dan kedua anak perempuannya pergi untuk tinggal di sebuah gua.</w:t>
      </w:r>
    </w:p>
    <w:p>
      <w:pPr/>
      <w:r>
        <w:rPr>
          <w:lang w:val="id_ID" w:bidi="id_ID"/>
        </w:rPr>
      </w:r>
      <w:r>
        <w:rPr>
          <w:b/>
          <w:lang w:val="id_ID" w:bidi="id_ID"/>
        </w:rPr>
        <w:t>Dalam adegan kedua:</w:t>
      </w:r>
      <w:r>
        <w:rPr>
          <w:lang w:val="id_ID" w:bidi="id_ID"/>
        </w:rPr>
        <w:t xml:space="preserve"> Suatu hari, anak-anak perempuan Lot memutuskan untuk melanjutkan keluarga mereka melalui Lot.</w:t>
      </w:r>
    </w:p>
    <w:p>
      <w:pPr/>
      <w:r>
        <w:rPr>
          <w:lang w:val="id_ID" w:bidi="id_ID"/>
        </w:rPr>
      </w:r>
      <w:r>
        <w:rPr>
          <w:lang w:val="id_ID" w:bidi="id_ID"/>
        </w:rPr>
        <w:t>Malam itu mereka membuat Lot mabuk. Anak perempuan sulung itu pergi dan tidur dengan ayahnya.</w:t>
      </w:r>
    </w:p>
    <w:p>
      <w:pPr/>
      <w:r>
        <w:rPr>
          <w:lang w:val="id_ID" w:bidi="id_ID"/>
        </w:rPr>
      </w:r>
      <w:r>
        <w:rPr>
          <w:b/>
          <w:lang w:val="id_ID" w:bidi="id_ID"/>
        </w:rPr>
        <w:t>Dalam adegan ketiga:</w:t>
      </w:r>
      <w:r>
        <w:rPr>
          <w:lang w:val="id_ID" w:bidi="id_ID"/>
        </w:rPr>
        <w:t xml:space="preserve"> Keesokan harinya mereka membuat Lot mabuk lagi. Malam itu anak perempuan yang lebih muda pergi dan tidur dengan ayahnya, sama seperti yang dilakukan kakak perempuannya pada malam sebelumnya.</w:t>
      </w:r>
    </w:p>
    <w:p>
      <w:pPr/>
      <w:r>
        <w:rPr>
          <w:lang w:val="id_ID" w:bidi="id_ID"/>
        </w:rPr>
      </w:r>
      <w:r>
        <w:rPr>
          <w:b/>
          <w:lang w:val="id_ID" w:bidi="id_ID"/>
        </w:rPr>
        <w:t>Dalam adegan keempat:</w:t>
      </w:r>
      <w:r>
        <w:rPr>
          <w:lang w:val="id_ID" w:bidi="id_ID"/>
        </w:rPr>
        <w:t xml:space="preserve"> Jadi kedua anak perempuan Lot hamil oleh ayah mereka. Anak perempuan yang lebih tua memiliki seorang anak laki-laki, dan ia menamainya Moab. Moab adalah leluhur dari orang-orang yang disebut orang Moab. Anak perempuan yang lebih muda memiliki seorang anak laki-laki, dan ia menamainya Ben Ammi. Ben Ammi adalah leluhur dari orang-orang yang disebut orang Amon.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Anak perempuan Lot yang lebih tua</w:t>
      </w:r>
    </w:p>
    <w:p>
      <w:pPr>
        <w:pStyle w:val="ListBullet"/>
        <w:spacing w:line="240" w:lineRule="auto"/>
        <w:ind w:left="720"/>
      </w:pPr>
      <w:r>
        <w:rPr>
          <w:lang w:val="id_ID" w:bidi="id_ID"/>
        </w:rPr>
      </w:r>
      <w:r>
        <w:rPr>
          <w:lang w:val="id_ID" w:bidi="id_ID"/>
        </w:rPr>
        <w:t>Anak perempuan Lot yang lebih muda</w:t>
      </w:r>
    </w:p>
    <w:p>
      <w:pPr>
        <w:pStyle w:val="ListBullet"/>
        <w:spacing w:line="240" w:lineRule="auto"/>
        <w:ind w:left="720"/>
      </w:pPr>
      <w:r>
        <w:rPr>
          <w:lang w:val="id_ID" w:bidi="id_ID"/>
        </w:rPr>
      </w:r>
      <w:r>
        <w:rPr>
          <w:lang w:val="id_ID" w:bidi="id_ID"/>
        </w:rPr>
        <w:t>Moab</w:t>
      </w:r>
    </w:p>
    <w:p>
      <w:pPr>
        <w:pStyle w:val="ListBullet"/>
        <w:spacing w:line="240" w:lineRule="auto"/>
        <w:ind w:left="720"/>
      </w:pPr>
      <w:r>
        <w:rPr>
          <w:lang w:val="id_ID" w:bidi="id_ID"/>
        </w:rPr>
      </w:r>
      <w:r>
        <w:rPr>
          <w:lang w:val="id_ID" w:bidi="id_ID"/>
        </w:rPr>
        <w:t>Ben Ammi</w:t>
      </w:r>
    </w:p>
    <w:p>
      <w:pPr>
        <w:pStyle w:val="ListBullet"/>
        <w:spacing w:line="240" w:lineRule="auto"/>
        <w:ind w:left="720"/>
      </w:pPr>
      <w:r>
        <w:rPr>
          <w:lang w:val="id_ID" w:bidi="id_ID"/>
        </w:rPr>
      </w:r>
      <w:r>
        <w:rPr>
          <w:lang w:val="id_ID" w:bidi="id_ID"/>
        </w:rPr>
        <w:t>dan keturunan Moab dan Ben Ammi</w:t>
      </w:r>
    </w:p>
    <w:p>
      <w:pPr/>
      <w:r>
        <w:rPr>
          <w:lang w:val="id_ID" w:bidi="id_ID"/>
        </w:rPr>
      </w:r>
      <w:r>
        <w:rPr>
          <w:lang w:val="id_ID" w:bidi="id_ID"/>
        </w:rPr>
        <w:t>Secara berkelompok, perhatikan bagian-bagian dari latar belakang bagian ini:</w:t>
      </w:r>
    </w:p>
    <w:p>
      <w:pPr/>
      <w:r>
        <w:rPr>
          <w:lang w:val="id_ID" w:bidi="id_ID"/>
        </w:rPr>
      </w:r>
      <w:r>
        <w:rPr>
          <w:lang w:val="id_ID" w:bidi="id_ID"/>
        </w:rPr>
        <w:t>Memvisualisasikan gerakan dalam adegan pertama. Perikop ini dimulai dengan kata yang menunjukkan bahwa sebuah cerita baru dimulai dalam perikop ini. Lot dan kedua anak perempuannya meninggalkan Zoar dan pergi tinggal di perbukitan karena Lot takut untuk tinggal di Zoar. Mereka tinggal di sebuah gua. Kata yang digunakan perikop untuk "hidup" di sini menunjukkan bahwa mereka telah tinggal di gua untuk waktu yang lama.</w:t>
      </w:r>
    </w:p>
    <w:p>
      <w:pPr/>
      <w:r>
        <w:rPr>
          <w:lang w:val="id_ID" w:bidi="id_ID"/>
        </w:rPr>
      </w:r>
      <w:r>
        <w:rPr>
          <w:lang w:val="id_ID" w:bidi="id_ID"/>
        </w:rPr>
        <w:t xml:space="preserve">Berhenti di sini. Secara berkelompok, lihatlah </w:t>
      </w:r>
      <w:r>
        <w:rPr>
          <w:lang w:val="id_ID" w:bidi="id_ID"/>
        </w:rPr>
        <w:t>Zoar dan bukit-bukit di dekatnya</w:t>
      </w:r>
      <w:r>
        <w:rPr>
          <w:lang w:val="id_ID" w:bidi="id_ID"/>
        </w:rPr>
        <w:t xml:space="preserve"> pada peta. Hentikan sebentar rekaman ini di sini. </w:t>
      </w:r>
    </w:p>
    <w:p>
      <w:pPr/>
      <w:r>
        <w:rPr>
          <w:lang w:val="id_ID" w:bidi="id_ID"/>
        </w:rPr>
      </w:r>
      <w:r>
        <w:rPr>
          <w:lang w:val="id_ID" w:bidi="id_ID"/>
        </w:rPr>
        <w:t>Dalam adegan kedua, visualisasikan aliran percakapan dan tindakan antara anak perempuan yang lebih tua dan yang lebih muda. Suatu hari, anak perempuan yang lebih tua berbicara kepada anak perempuan yang lebih muda. Di sini, frasa "suatu hari" menunjukkan bahwa tindakan baru akan dimulai dalam kisah itu.</w:t>
      </w:r>
    </w:p>
    <w:p>
      <w:pPr/>
      <w:r>
        <w:rPr>
          <w:lang w:val="id_ID" w:bidi="id_ID"/>
        </w:rPr>
      </w:r>
      <w:r>
        <w:rPr>
          <w:lang w:val="id_ID" w:bidi="id_ID"/>
        </w:rPr>
        <w:t xml:space="preserve">Berhenti di sini. Diskusikan dalam kelompok: Bagaimana Anda menunjukkan bahwa tindakan baru akan dimulai dalam kisah-kisah dalam budaya Anda? Cobalah saling menceritakan kisah dari budaya Anda dengan banyak tindakan. Perhatikan kata-kata yang Anda gunakan ketika Anda memperkenalkan tindakan baru dalam kisah itu. Hentikan sebentar rekaman ini di sini. </w:t>
      </w:r>
    </w:p>
    <w:p>
      <w:pPr/>
      <w:r>
        <w:rPr>
          <w:lang w:val="id_ID" w:bidi="id_ID"/>
        </w:rPr>
      </w:r>
      <w:r>
        <w:rPr>
          <w:lang w:val="id_ID" w:bidi="id_ID"/>
        </w:rPr>
        <w:t>Anak perempuan yang lebih tua berkata kepada anak perempuan yang lebih muda, "Ayah kita sudah tua dan tidak ada laki-laki di daerah ini yang akan tidur dengan kita, sebagaimana kebiasaan orang di mana-mana." Mari kita buat ayah kita mabuk karena anggur malam ini dan kemudian tidur dengannya sehingga keluarga kita terus melalui ayah kita."</w:t>
      </w:r>
    </w:p>
    <w:p>
      <w:pPr/>
      <w:r>
        <w:rPr>
          <w:lang w:val="id_ID" w:bidi="id_ID"/>
        </w:rPr>
      </w:r>
      <w:r>
        <w:rPr>
          <w:lang w:val="id_ID" w:bidi="id_ID"/>
        </w:rPr>
        <w:t>Jadi malam itu, mereka membuat Lot mabuk dengan anggur. Anak perempuan yang lebih tua pergi dan tidur dengan Lot, dan Lot tidak memperhatikan ketika ia berbaring bersamanya dan ketika ia bangun. Dengan menggambarkan bahwa Lot tidak memperhatikan ketika putrinya berbaring dan ketika ia bangun, kisah itu menekankan bahwa Lot tidak tahu apa yang dilakukan putrinya.</w:t>
      </w:r>
    </w:p>
    <w:p>
      <w:pPr/>
      <w:r>
        <w:rPr>
          <w:lang w:val="id_ID" w:bidi="id_ID"/>
        </w:rPr>
      </w:r>
      <w:r>
        <w:rPr>
          <w:lang w:val="id_ID" w:bidi="id_ID"/>
        </w:rPr>
        <w:t>Adegan ketiga terjadi keesokan harinya. Anak perempuan yang lebih tua berkata kepada anak perempuan yang lebih muda, "Tadi malam aku tidur bersama ayah kita." Malam ini, mari kita buat dia mabuk karena anggur lagi, dan kemudian Anda pergi dan tidur dengannya. Dengan cara itu kami akan menyambung keturunan melalui ayah kami." Dalam perikop ini, ada banyak pengulangan ketika anak-anak perempuan itu saling berbicara dan melakukan hal yang sama dengan ayah mereka.</w:t>
      </w:r>
    </w:p>
    <w:p>
      <w:pPr/>
      <w:r>
        <w:rPr>
          <w:lang w:val="id_ID" w:bidi="id_ID"/>
        </w:rPr>
      </w:r>
      <w:r>
        <w:rPr>
          <w:lang w:val="id_ID" w:bidi="id_ID"/>
        </w:rPr>
        <w:t>Jadi malam itu, mereka membuat Lot mabuk anggur lagi, dan anak perempuan yang lebih muda masuk dan tidur dengannya. Sama seperti sebelumnya, Lot tidak memperhatikan ketika perempuan itu berbaring atau ketika perempuan itu bangun.</w:t>
      </w:r>
    </w:p>
    <w:p>
      <w:pPr/>
      <w:r>
        <w:rPr>
          <w:lang w:val="id_ID" w:bidi="id_ID"/>
        </w:rPr>
      </w:r>
      <w:r>
        <w:rPr>
          <w:lang w:val="id_ID" w:bidi="id_ID"/>
        </w:rPr>
        <w:t>Memvisualisasikan adegan keempat. Akibatnya, kedua anak perempuan itu hamil oleh ayah mereka sendiri. Ketika anak perempuan yang lebih tua melahirkan anak laki-lakinya, ia menamainya Moab, yang berarti "dari ayahku." Moab menjadi leluhur dari orang-orang Moab saat ini.</w:t>
      </w:r>
    </w:p>
    <w:p>
      <w:pPr/>
      <w:r>
        <w:rPr>
          <w:lang w:val="id_ID" w:bidi="id_ID"/>
        </w:rPr>
      </w:r>
      <w:r>
        <w:rPr>
          <w:lang w:val="id_ID" w:bidi="id_ID"/>
        </w:rPr>
        <w:t>Ketika anak perempuan yang lebih muda melahirkan seorang anak laki-laki, ia menamainya Ben Ammi, yang berarti "anak dari kerabat saya." Perikop itu mengatakan bahwa Ben Ammi menjadi leluhur dari orang Amon "hari ini." "Hari ini" merujuk pada waktu ketika perikop itu ditulis.</w:t>
      </w:r>
    </w:p>
    <w:p>
      <w:pPr/>
      <w:r>
        <w:rPr>
          <w:lang w:val="id_ID" w:bidi="id_ID"/>
        </w:rPr>
      </w:r>
      <w:r>
        <w:rPr>
          <w:lang w:val="id_ID" w:bidi="id_ID"/>
        </w:rPr>
        <w:t xml:space="preserve">Sekarang, kelompok harus membuat papan cerita, atau menggunakan benda-benda untuk memperagakan perikop ini dan tindakan-tindakan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19:30–38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LoT</w:t>
      </w:r>
    </w:p>
    <w:p>
      <w:pPr>
        <w:pStyle w:val="ListBullet"/>
        <w:spacing w:line="240" w:lineRule="auto"/>
        <w:ind w:left="720"/>
      </w:pPr>
      <w:r>
        <w:rPr>
          <w:lang w:val="id_ID" w:bidi="id_ID"/>
        </w:rPr>
      </w:r>
      <w:r>
        <w:rPr>
          <w:lang w:val="id_ID" w:bidi="id_ID"/>
        </w:rPr>
        <w:t>Anak perempuan Lot yang lebih tua</w:t>
      </w:r>
    </w:p>
    <w:p>
      <w:pPr>
        <w:pStyle w:val="ListBullet"/>
        <w:spacing w:line="240" w:lineRule="auto"/>
        <w:ind w:left="720"/>
      </w:pPr>
      <w:r>
        <w:rPr>
          <w:lang w:val="id_ID" w:bidi="id_ID"/>
        </w:rPr>
      </w:r>
      <w:r>
        <w:rPr>
          <w:lang w:val="id_ID" w:bidi="id_ID"/>
        </w:rPr>
        <w:t>Anak perempuan Lot yang lebih muda</w:t>
      </w:r>
    </w:p>
    <w:p>
      <w:pPr>
        <w:pStyle w:val="ListBullet"/>
        <w:spacing w:line="240" w:lineRule="auto"/>
        <w:ind w:left="720"/>
      </w:pPr>
      <w:r>
        <w:rPr>
          <w:lang w:val="id_ID" w:bidi="id_ID"/>
        </w:rPr>
      </w:r>
      <w:r>
        <w:rPr>
          <w:lang w:val="id_ID" w:bidi="id_ID"/>
        </w:rPr>
        <w:t>Moab</w:t>
      </w:r>
    </w:p>
    <w:p>
      <w:pPr>
        <w:pStyle w:val="ListBullet"/>
        <w:spacing w:line="240" w:lineRule="auto"/>
        <w:ind w:left="720"/>
      </w:pPr>
      <w:r>
        <w:rPr>
          <w:lang w:val="id_ID" w:bidi="id_ID"/>
        </w:rPr>
      </w:r>
      <w:r>
        <w:rPr>
          <w:lang w:val="id_ID" w:bidi="id_ID"/>
        </w:rPr>
        <w:t>Ben Ammi</w:t>
      </w:r>
    </w:p>
    <w:p>
      <w:pPr>
        <w:pStyle w:val="ListBullet"/>
        <w:spacing w:line="240" w:lineRule="auto"/>
        <w:ind w:left="720"/>
      </w:pPr>
      <w:r>
        <w:rPr>
          <w:lang w:val="id_ID" w:bidi="id_ID"/>
        </w:rPr>
      </w:r>
      <w:r>
        <w:rPr>
          <w:lang w:val="id_ID" w:bidi="id_ID"/>
        </w:rPr>
        <w:t>dan keturunan Moab dan Ben Ammi</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Lot dan kedua anak perempuannya meninggalkan Zoar untuk tinggal di gua di perbukitan karena Lot takut untuk tinggal di Zoar.</w:t>
      </w:r>
    </w:p>
    <w:p>
      <w:pPr/>
      <w:r>
        <w:rPr>
          <w:lang w:val="id_ID" w:bidi="id_ID"/>
        </w:rPr>
      </w:r>
      <w:r>
        <w:rPr>
          <w:lang w:val="id_ID" w:bidi="id_ID"/>
        </w:rPr>
        <w:t>Hentikan sejenak peragaan. Tanyakan kepada orang yang memerankan Lot, "Apa yang sedang Anda rasakan atau pikirkan?" Orang itu mungkin menjawab hal-hal seperti, "Saya takut saya tidak akan aman di Zoar," atau "Saya merindukan kehidupan lama saya," atau "Saya takut pada orang-orang di Zoar dan apa yang mungkin mereka lakukan kepada saya atau bagaimana perasaan mereka terhadap saya." Tanyakan kepada orang-orang yang memerankan anak-anak perempuan Lot, "Apa yang kamu rasakan atau pikirkan?" Mereka mungkin menjawab hal-hal seperti, "Kami sangat kesepian," atau "Kami merindukan ibu kami dan orang-orang yang akan kami nikahi yang terbunuh di Sodom," atau "Kami merindukan kehidupan lama kami," atau "Kami marah karena ayah kami membuat kami tinggal di bukit jauh dari semua orang." Ulangi sandiwaranya.</w:t>
      </w:r>
    </w:p>
    <w:p>
      <w:pPr/>
      <w:r>
        <w:rPr>
          <w:lang w:val="id_ID" w:bidi="id_ID"/>
        </w:rPr>
      </w:r>
      <w:r>
        <w:rPr>
          <w:lang w:val="id_ID" w:bidi="id_ID"/>
        </w:rPr>
        <w:t>Suatu hari, anak perempuan Lot yang lebih tua berkata kepada anak perempuan Lot yang lebih muda, "Ayah kami tua." Tidak ada satu pun laki-laki di daerah itu yang mau tidur dengan kami, sebagaimana semua orang tidur dengan satu sama lain di seluruh dunia. Mari kita buat ayah kita mabuk karena anggur, dan tidur dengannya, sehingga kita dapat melanjutkan keluarga kita melalui dia."</w:t>
      </w:r>
    </w:p>
    <w:p>
      <w:pPr/>
      <w:r>
        <w:rPr>
          <w:lang w:val="id_ID" w:bidi="id_ID"/>
        </w:rPr>
      </w:r>
      <w:r>
        <w:rPr>
          <w:lang w:val="id_ID" w:bidi="id_ID"/>
        </w:rPr>
        <w:t>Hentikan sejenak peragaan. Tanyakan kepada orang yang memerankan anak perempuan yang lebih tua, "Apa yang kamu rasakan atau pikirkan?" Orang itu mungkin menjawab hal-hal seperti, "Saya sangat ingin memastikan kelangsungan keluarga kami dan kami memiliki keturunan," atau "Saya telah kehilangan segalanya, dan saya ingin anak," atau "Saya frustrasi karena tidak ada seorang pun di daerah itu yang akan tidur bersama kami sehingga kami dapat memiliki anak," atau "Saya takut jika kami tidak tidur bersama Lot sekarang dia akan menjadi terlalu tua untuk memiliki anak dan kami akan kehilangan satu-satunya kesempatan kami untuk memiliki anak." Ulangi sandiwaranya.</w:t>
      </w:r>
    </w:p>
    <w:p>
      <w:pPr/>
      <w:r>
        <w:rPr>
          <w:lang w:val="id_ID" w:bidi="id_ID"/>
        </w:rPr>
      </w:r>
      <w:r>
        <w:rPr>
          <w:lang w:val="id_ID" w:bidi="id_ID"/>
        </w:rPr>
        <w:t>Malam itu mereka memberikan anggur kepada Lot. Dan anak perempuan tertua pergi dan tidur dengan Lot. Lot tidak menyadari saat ia berbaring atau saat ia bangun.</w:t>
      </w:r>
    </w:p>
    <w:p>
      <w:pPr/>
      <w:r>
        <w:rPr>
          <w:lang w:val="id_ID" w:bidi="id_ID"/>
        </w:rPr>
      </w:r>
      <w:r>
        <w:rPr>
          <w:lang w:val="id_ID" w:bidi="id_ID"/>
        </w:rPr>
        <w:t>Keesokan harinya, anak perempuan tertua berkata kepada anak perempuan yang lebih muda, "Tadi malam saya tidur bersama ayah kami." Mari kita buat dia minum anggur malam ini juga. Dan kemudian kamu pergi dan tidur dengannya, sehingga kita dapat melanjutkan keluarga kita melalui dia." Jadi mereka membuat Lot minum anggur malam itu juga. Kemudian anak perempuan yang lebih muda pergi dan tidur dengan Lot, dan ia tidak tahu ketika ia berbaring atau ketika ia bangun.</w:t>
      </w:r>
    </w:p>
    <w:p>
      <w:pPr/>
      <w:r>
        <w:rPr>
          <w:lang w:val="id_ID" w:bidi="id_ID"/>
        </w:rPr>
      </w:r>
      <w:r>
        <w:rPr>
          <w:lang w:val="id_ID" w:bidi="id_ID"/>
        </w:rPr>
        <w:t>Hentikan sejenak peragaan. Tanyakan kepada orang yang memerankan anak perempuan yang lebih muda, "Apa yang kamu rasakan atau pikirkan?" Orang itu mungkin menjawab hal-hal seperti, "Saya melakukan apa yang diperintahkan saudara perempuan saya," atau "Saya juga sangat ingin memiliki keluarga dan memiliki keturunan." Ulangi sandiwaranya.</w:t>
      </w:r>
    </w:p>
    <w:p>
      <w:pPr/>
      <w:r>
        <w:rPr>
          <w:lang w:val="id_ID" w:bidi="id_ID"/>
        </w:rPr>
      </w:r>
      <w:r>
        <w:rPr>
          <w:lang w:val="id_ID" w:bidi="id_ID"/>
        </w:rPr>
        <w:t>Anak-anak perempuan Lot memiliki anak laki-laki, dan anak-anak laki-laki itu memiliki banyak anak yang tinggal di perbukitan. Akhiri sandiwaranya.</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19:30–38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Lot dan kedua anak perempuannya pergi untuk tinggal di perbukitan karena Lot takut untuk tinggal di Zoar. Mereka tinggal di sebuah </w:t>
      </w:r>
      <w:r>
        <w:rPr>
          <w:b/>
          <w:lang w:val="id_ID" w:bidi="id_ID"/>
        </w:rPr>
        <w:t>gua</w:t>
      </w:r>
      <w:r>
        <w:rPr>
          <w:lang w:val="id_ID" w:bidi="id_ID"/>
        </w:rPr>
        <w:t>. Gua adalah tempat berongga di dalam bukit berbatu yang sering ditemukan di perbukitan. Itu tidak dibuat oleh manusia.</w:t>
      </w:r>
    </w:p>
    <w:p>
      <w:pPr/>
      <w:r>
        <w:rPr>
          <w:lang w:val="id_ID" w:bidi="id_ID"/>
        </w:rPr>
      </w:r>
      <w:r>
        <w:rPr>
          <w:lang w:val="id_ID" w:bidi="id_ID"/>
        </w:rPr>
        <w:t xml:space="preserve">Suatu hari, anak perempuan yang lebih tua berkata kepada anak perempuan yang lebih muda, "Ayah kita sudah tua, dan tidak ada laki-laki di daerah ini untuk tidur dengan kita seperti yang dilakukan semua orang." Mari kita buat ayah kita minum </w:t>
      </w:r>
      <w:r>
        <w:rPr>
          <w:b/>
          <w:lang w:val="id_ID" w:bidi="id_ID"/>
        </w:rPr>
        <w:t>anggur</w:t>
      </w:r>
      <w:r>
        <w:rPr>
          <w:lang w:val="id_ID" w:bidi="id_ID"/>
        </w:rPr>
        <w:t>, dan kita akan tidur dengannya sehingga kita dapat menyambung keturunan kita melalui ayah kita." Anggur adalah minuman beralkohol yang terbuat dari buah anggur. Kemudian mereka dapat "berbaring dengannya," atau melakukan hubungan seksual dengannya untuk memiliki anak.</w:t>
      </w:r>
    </w:p>
    <w:p>
      <w:pPr/>
      <w:r>
        <w:rPr>
          <w:lang w:val="id_ID" w:bidi="id_ID"/>
        </w:rPr>
      </w:r>
      <w:r>
        <w:rPr>
          <w:lang w:val="id_ID" w:bidi="id_ID"/>
        </w:rPr>
        <w:t>Berhenti di sini dan diskusikan dalam kelompok: Bagaimana Anda akan berbicara tentang melakukan hubungan seksual dengan seseorang dengan cara yang tepat? Hentikan sejenak audio ini di sini.</w:t>
      </w:r>
    </w:p>
    <w:p>
      <w:pPr/>
      <w:r>
        <w:rPr>
          <w:lang w:val="id_ID" w:bidi="id_ID"/>
        </w:rPr>
      </w:r>
      <w:r>
        <w:rPr>
          <w:lang w:val="id_ID" w:bidi="id_ID"/>
        </w:rPr>
        <w:t xml:space="preserve">Kedua anak perempuan itu dihamili oleh ayah mereka. Anak perempuan tertua memiliki seorang anak laki-laki dan menamainya </w:t>
      </w:r>
      <w:r>
        <w:rPr>
          <w:b/>
          <w:lang w:val="id_ID" w:bidi="id_ID"/>
        </w:rPr>
        <w:t>Moab</w:t>
      </w:r>
      <w:r>
        <w:rPr>
          <w:lang w:val="id_ID" w:bidi="id_ID"/>
        </w:rPr>
        <w:t>. Moab berarti "dari ayahku" atau "anak dari ayahku." Ia menjadi leluhur dari orang Moab.</w:t>
      </w:r>
    </w:p>
    <w:p>
      <w:pPr/>
      <w:r>
        <w:rPr>
          <w:lang w:val="id_ID" w:bidi="id_ID"/>
        </w:rPr>
      </w:r>
      <w:r>
        <w:rPr>
          <w:lang w:val="id_ID" w:bidi="id_ID"/>
        </w:rPr>
        <w:t xml:space="preserve">Anak perempuan yang lebih muda memiliki seorang anak laki-laki dan menamainya </w:t>
      </w:r>
      <w:r>
        <w:rPr>
          <w:b/>
          <w:lang w:val="id_ID" w:bidi="id_ID"/>
        </w:rPr>
        <w:t>Ben Ammi</w:t>
      </w:r>
      <w:r>
        <w:rPr>
          <w:lang w:val="id_ID" w:bidi="id_ID"/>
        </w:rPr>
        <w:t>. Ben Ammi berarti "anak dari kerabat saya." Ia menjadi leluhur dari orang Amon.</w:t>
      </w:r>
    </w:p>
    <w:p>
      <w:pPr/>
      <w:r>
        <w:rPr>
          <w:lang w:val="id_ID" w:bidi="id_ID"/>
        </w:rPr>
      </w:r>
      <w:r>
        <w:rPr>
          <w:lang w:val="id_ID" w:bidi="id_ID"/>
        </w:rPr>
        <w:t>Perikop itu mengatakan bahwa anak-anak itu menjadi leluhur dari orang Moab dan orang Amon "hari ini." "Hari ini" merujuk pada waktu ketika perikop itu ditulis. Itu berarti bahwa ketika kisah ini ditulis, orang Moab dan orang Amon masih tinggal di tanah itu.</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20:1–18</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20:1–18 dan simpanlah dalam hati kalian. Dengarkan versi audio dari Kejadian 20:1–18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20:1–18 dalam terjemahan yang paling mudah dimengerti.</w:t>
      </w:r>
    </w:p>
    <w:p>
      <w:pPr/>
      <w:r>
        <w:rPr>
          <w:lang w:val="id_ID" w:bidi="id_ID"/>
        </w:rPr>
      </w:r>
      <w:r>
        <w:rPr>
          <w:lang w:val="id_ID" w:bidi="id_ID"/>
        </w:rPr>
        <w:t>Perikop ini memiliki tema yang serupa dengan perikop sebelumnya tentang Lot. Dalam perikop ini, laki-laki menggunakan perempuan untuk melindungi diri mereka sendiri. Dalam perikop sebelumnya, Lot menawarkan anak-anak perempuannya kepada laki-laki dari Sodom, dan dalam perikop ini Abraham berbohong tentang Sara untuk melindungi dirinya sendiri. Juga dalam kedua perikop itu, Allah melindungi orang-orang yang tidak bersalah. Dalam perikop sebelumnya, Allah melindungi Lot dan keluarganya ketika Allah menghancurkan Sodom, dan dalam perikop ini Allah melindungi Raja Abimelekh.</w:t>
      </w:r>
    </w:p>
    <w:p>
      <w:pPr/>
      <w:r>
        <w:rPr>
          <w:lang w:val="id_ID" w:bidi="id_ID"/>
        </w:rPr>
      </w:r>
      <w:r>
        <w:rPr>
          <w:lang w:val="id_ID" w:bidi="id_ID"/>
        </w:rPr>
        <w:t>Dalam perikop ini kata umum untuk Allah digunakan sampai bagian paling akhir perikop ini. Abraham pergi dan melakukan perjalanan menuju daerah padang pasir Negeb dan tinggal di antara Kadesh dan Syur untuk sementara waktu. Abraham mungkin pergi dari tempat ia tinggal di dekat Mamre. Kemudian ia sementara tinggal di Gerar.</w:t>
      </w:r>
    </w:p>
    <w:p>
      <w:pPr/>
      <w:r>
        <w:rPr>
          <w:lang w:val="id_ID" w:bidi="id_ID"/>
        </w:rPr>
      </w:r>
      <w:r>
        <w:rPr>
          <w:lang w:val="id_ID" w:bidi="id_ID"/>
        </w:rPr>
        <w:t xml:space="preserve">Berhenti di sini. Sebagai kelompok, lihatlah padang pasir </w:t>
      </w:r>
      <w:r>
        <w:rPr>
          <w:lang w:val="id_ID" w:bidi="id_ID"/>
        </w:rPr>
        <w:t>Negeb, Kadesh, Syur, dan Gerar</w:t>
      </w:r>
      <w:r>
        <w:rPr>
          <w:lang w:val="id_ID" w:bidi="id_ID"/>
        </w:rPr>
        <w:t xml:space="preserve"> pada peta. Hentikan sebentar rekaman ini di sini. </w:t>
      </w:r>
    </w:p>
    <w:p>
      <w:pPr/>
      <w:r>
        <w:rPr>
          <w:lang w:val="id_ID" w:bidi="id_ID"/>
        </w:rPr>
      </w:r>
      <w:r>
        <w:rPr>
          <w:lang w:val="id_ID" w:bidi="id_ID"/>
        </w:rPr>
        <w:t>Sementara ia tinggal di Gerar, Abraham memperkenalkan istrinya Sara kepada orang-orang dengan mengatakan, "Ia adalah saudara perempuanku." Jadi Raja Abimelekh dari Gerar memanggil Sara. Abimelekh mungkin ingin Sara untuk menjadi salah satu istrinya. Dalam budaya itu, itu adalah tanda kekayaan dan kekuatan untuk memiliki banyak istri dan anak.</w:t>
      </w:r>
    </w:p>
    <w:p>
      <w:pPr/>
      <w:r>
        <w:rPr>
          <w:lang w:val="id_ID" w:bidi="id_ID"/>
        </w:rPr>
      </w:r>
      <w:r>
        <w:rPr>
          <w:lang w:val="id_ID" w:bidi="id_ID"/>
        </w:rPr>
        <w:t>Tetapi suatu malam Allah menampakkan diri kepada Abimelekh dalam mimpi. Allah berkata, "Engkau akan mati, karena perempuan yang telah kauambil sudah menikah!" Dalam budaya itu, orang-orang mungkin berpikir bahwa siapa pun yang mengambil istri orang lain harus dihukum dengan kematian.</w:t>
      </w:r>
    </w:p>
    <w:p>
      <w:pPr/>
      <w:r>
        <w:rPr>
          <w:lang w:val="id_ID" w:bidi="id_ID"/>
        </w:rPr>
      </w:r>
      <w:r>
        <w:rPr>
          <w:lang w:val="id_ID" w:bidi="id_ID"/>
        </w:rPr>
        <w:t>Tetapi Abimelekh belum menghampiri Sara. Ini berarti bahwa Abimelekh belum melakukan hubungan seksual dengan Sara.</w:t>
      </w:r>
    </w:p>
    <w:p>
      <w:pPr/>
      <w:r>
        <w:rPr>
          <w:lang w:val="id_ID" w:bidi="id_ID"/>
        </w:rPr>
      </w:r>
      <w:r>
        <w:rPr>
          <w:lang w:val="id_ID" w:bidi="id_ID"/>
        </w:rPr>
        <w:t>Jadi Abimelekh berkata, "Tuhan, atau Tuan, akankah kamu menghancurkan bangsa yang tidak bersalah? Bukankah Abraham berkata, 'Ia adalah saudara perempuanku'? Dan Sara sendiri mengatakan kepada saya bahwa Abraham adalah saudara laki-lakinya. Saya telah melakukan ini dengan sepenuh hati dan tangan yang bersih." Abimelekh menggunakan kata tuan untuk memanggil Allah dengan cara yang hormat. Frasa "hati yang lengkap" berarti memiliki hati nurani yang baik dan bertindak dengan motif yang baik. Frasa "tangan yang bersih" berarti bahwa Abimelekh bertindak tanpa melakukan kesalahan apa pun.</w:t>
      </w:r>
    </w:p>
    <w:p>
      <w:pPr/>
      <w:r>
        <w:rPr>
          <w:lang w:val="id_ID" w:bidi="id_ID"/>
        </w:rPr>
      </w:r>
      <w:r>
        <w:rPr>
          <w:lang w:val="id_ID" w:bidi="id_ID"/>
        </w:rPr>
        <w:t xml:space="preserve">Berhenti di sini dan diskusikan pertanyaan ini dalam kelompok: Bicarakan tentang waktu ketika seseorang mencoba menjelaskan bahwa motivasi mereka baik, bahkan ketika sesuatu yang buruk terjadi pada akhirnya. Kata-kata apa yang Anda gunakan untuk menggambarkan memiliki hati nurani yang baik atau motivasi yang baik? Hentikan sebentar rekaman ini di sini. </w:t>
      </w:r>
    </w:p>
    <w:p>
      <w:pPr/>
      <w:r>
        <w:rPr>
          <w:lang w:val="id_ID" w:bidi="id_ID"/>
        </w:rPr>
      </w:r>
      <w:r>
        <w:rPr>
          <w:lang w:val="id_ID" w:bidi="id_ID"/>
        </w:rPr>
        <w:t>Tetapi Allah sudah tahu bahwa Abimelekh tidak bersalah. Bahkan, Allah sendiri mencegah Abimelekh untuk melakukan sesuatu yang salah atau kejahatan dengan tidak mengizinkan Abimelekh untuk menyentuh Sara, atau melakukan hubungan seksual dengan Sara. Jadi Allah menjawab dalam mimpi itu, "Ya, Aku tahu bahwa Anda telah melakukan ini dengan hati nurani yang baik. Aku mencegahmu dari berdosa terhadap aku, dan tidak membiarkan kamu menyentuhnya." Frasa "berdosa terhadap Allah" berarti menyinggung Allah dengan melakukan sesuatu yang salah atau kejahatan. "Menyentuhnya" merujuk pada melakukan hubungan seksual dengan Sara.</w:t>
      </w:r>
    </w:p>
    <w:p>
      <w:pPr/>
      <w:r>
        <w:rPr>
          <w:lang w:val="id_ID" w:bidi="id_ID"/>
        </w:rPr>
      </w:r>
      <w:r>
        <w:rPr>
          <w:lang w:val="id_ID" w:bidi="id_ID"/>
        </w:rPr>
        <w:t>Allah melanjutkan, "Kembalikan istri Abraham kepadanya, karena ia adalah seorang nabi." Ini adalah pertama kalinya kata "nabi" telah digunakan dalam kisah-kisah ini. Para nabi adalah utusan Allah. Mereka mengatakan kepada orang-orang apa yang harus Allah katakan. Tetapi di sini Allah menggunakan kata nabi untuk merujuk pada hubungan dekat Abraham dengan Allah. Allah menyuruh Abimelekh untuk menyuruh Abraham berbicara kepada Allah untuk Abimelek.</w:t>
      </w:r>
    </w:p>
    <w:p>
      <w:pPr/>
      <w:r>
        <w:rPr>
          <w:lang w:val="id_ID" w:bidi="id_ID"/>
        </w:rPr>
      </w:r>
      <w:r>
        <w:rPr>
          <w:lang w:val="id_ID" w:bidi="id_ID"/>
        </w:rPr>
        <w:t xml:space="preserve">Berhenti di sini dan diskusikan pertanyaan ini dalam kelompok: Apa yang Anda sebut nabi dalam budaya Anda, dan apa yang mereka lakukan? Hentikan sebentar rekaman ini di sini. </w:t>
      </w:r>
    </w:p>
    <w:p>
      <w:pPr/>
      <w:r>
        <w:rPr>
          <w:lang w:val="id_ID" w:bidi="id_ID"/>
        </w:rPr>
      </w:r>
      <w:r>
        <w:rPr>
          <w:lang w:val="id_ID" w:bidi="id_ID"/>
        </w:rPr>
        <w:t>Allah melanjutkan, "Abraham akan berdoa untukmu, dan Anda akan hidup. Tetapi jika kamu tidak mengembalikan Sara, kamu dan semua bangsamu pasti akan mati."</w:t>
      </w:r>
    </w:p>
    <w:p>
      <w:pPr/>
      <w:r>
        <w:rPr>
          <w:lang w:val="id_ID" w:bidi="id_ID"/>
        </w:rPr>
      </w:r>
      <w:r>
        <w:rPr>
          <w:lang w:val="id_ID" w:bidi="id_ID"/>
        </w:rPr>
        <w:t>Jadi keesokan paginya Abimelekh dengan cepat mengumpulkan semua pejabatnya dan mengatakan kepada mereka apa yang telah terjadi. Mereka ketakutan.</w:t>
      </w:r>
    </w:p>
    <w:p>
      <w:pPr/>
      <w:r>
        <w:rPr>
          <w:lang w:val="id_ID" w:bidi="id_ID"/>
        </w:rPr>
      </w:r>
      <w:r>
        <w:rPr>
          <w:lang w:val="id_ID" w:bidi="id_ID"/>
        </w:rPr>
        <w:t>Kemudian Abimelekh memanggil Abraham. Ia bertanya kepada Abraham, "Apa yang telah anda lakukan kepada kami? Kesalahan apa yang telah saya lakukan yang layak mendapat perlakuan seperti ini, membuat saya dan bangsa saya bersalah karena dosa besar? Tidak ada seorang pun yang boleh melakukan apa yang telah anda lakukan kepada saya! Sekarang katakan kepada saya, mengapa kamu melakukan ini?"</w:t>
      </w:r>
    </w:p>
    <w:p>
      <w:pPr/>
      <w:r>
        <w:rPr>
          <w:lang w:val="id_ID" w:bidi="id_ID"/>
        </w:rPr>
      </w:r>
      <w:r>
        <w:rPr>
          <w:lang w:val="id_ID" w:bidi="id_ID"/>
        </w:rPr>
        <w:t>Abraham menjelaskan mengapa ia mengatakan kepada Abimelekh bahwa Sara adalah saudara perempuannya. Abraham menyadari bahwa tidak ada seorang pun di Gerar yang takut kepada Allah. "Takut akan Allah" berarti menghormati dan memuliakan Allah. Abraham takut bahwa orang-orang akan mengambil Sara dengan paksa dan membunuh Abraham untuk mendapatkannya. Juga, Sara benar-benar adalah saudara perempuan tiri Abraham. Mereka memiliki ayah yang sama tetapi ibu yang berbeda.</w:t>
      </w:r>
    </w:p>
    <w:p>
      <w:pPr/>
      <w:r>
        <w:rPr>
          <w:lang w:val="id_ID" w:bidi="id_ID"/>
        </w:rPr>
      </w:r>
      <w:r>
        <w:rPr>
          <w:lang w:val="id_ID" w:bidi="id_ID"/>
        </w:rPr>
        <w:t>Allah meminta Abraham untuk pindah dari daerah ayahnya dan mengembara dari tempat ke tempat. Karena itu, Abraham meminta Sara untuk mengatakan kepada semua orang di tempat-tempat baru bahwa ia adalah saudara perempuannya sehingga kehidupan Abraham akan aman di setiap tempat baru.</w:t>
      </w:r>
    </w:p>
    <w:p>
      <w:pPr/>
      <w:r>
        <w:rPr>
          <w:lang w:val="id_ID" w:bidi="id_ID"/>
        </w:rPr>
      </w:r>
      <w:r>
        <w:rPr>
          <w:lang w:val="id_ID" w:bidi="id_ID"/>
        </w:rPr>
        <w:t>Kemudian Abimelekh mengambil beberapa domba, sapi, dan hamba laki-laki dan perempuannya, dan memberikannya kepada Abraham. Semua ini sangat berharga dan merupakan tanda kekayaan yang besar. Di sini, Abimelekh mungkin telah mengikuti kebiasaan setempat tentang apa yang harus dilakukan jika anda tanpa menyadari mengambil istri orang lain.</w:t>
      </w:r>
    </w:p>
    <w:p>
      <w:pPr/>
      <w:r>
        <w:rPr>
          <w:lang w:val="id_ID" w:bidi="id_ID"/>
        </w:rPr>
      </w:r>
      <w:r>
        <w:rPr>
          <w:lang w:val="id_ID" w:bidi="id_ID"/>
        </w:rPr>
        <w:t>Abimelekh juga mengembalikan Sara kepada Abraham. Kemudian Abimelekh berkata kepada Abraham, "Dengarkan, lihatlah tanahku dan tinggallah di mana pun kamu mau."</w:t>
      </w:r>
    </w:p>
    <w:p>
      <w:pPr/>
      <w:r>
        <w:rPr>
          <w:lang w:val="id_ID" w:bidi="id_ID"/>
        </w:rPr>
      </w:r>
      <w:r>
        <w:rPr>
          <w:lang w:val="id_ID" w:bidi="id_ID"/>
        </w:rPr>
        <w:t>Kemudian Abimelekh berkata kepada Sara, "Dengarkan, aku memberikan 'saudaramu' 1.000 keping perak. Ini adalah untuk menutupi pelanggaran terhadap anda sehingga semua orang akan tahu bahwa anda belum melakukan kesalahan apa pun." Frasa "untuk menutupi pelanggaran terhadapmu" berarti bahwa Abimelekh ingin memberikan Abraham hadiah untuk menunjukkan bahwa Abimelekh belum melakukan hubungan seksual dengan Sara. Atau mungkin pembayaran Abimelekh kepada Abraham karena mengambil Sara dari Abraham.</w:t>
      </w:r>
    </w:p>
    <w:p>
      <w:pPr/>
      <w:r>
        <w:rPr>
          <w:lang w:val="id_ID" w:bidi="id_ID"/>
        </w:rPr>
      </w:r>
      <w:r>
        <w:rPr>
          <w:lang w:val="id_ID" w:bidi="id_ID"/>
        </w:rPr>
        <w:t xml:space="preserve">Berhenti di sini dan diskusikan pertanyaan ini dalam kelompok: Apa yang terjadi dalam budaya Anda ketika seorang pria mengambil istri pria lain? Hentikan sebentar rekaman ini di sini. </w:t>
      </w:r>
    </w:p>
    <w:p>
      <w:pPr/>
      <w:r>
        <w:rPr>
          <w:lang w:val="id_ID" w:bidi="id_ID"/>
        </w:rPr>
      </w:r>
      <w:r>
        <w:rPr>
          <w:lang w:val="id_ID" w:bidi="id_ID"/>
        </w:rPr>
        <w:t>TUHAN telah mencegah istri Abimelekh dan hamba-hamba perempuannya untuk tidak memiliki anak karena istri Abraham, Sara. Jadi Abraham berdoa kepada Allah, dan Allah menyembuhkan Abimelekh, istrinya, dan semua budak perempuannya sehingga mereka dapat memiliki anak lagi.</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20:1–18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Kemudian, Abraham pindah ke selatan. Sementara ia tinggal di Gerar sebagai orang asing, ia memperkenalkan Sara sebagai saudara perempuannya, jadi Raja Abimelekh memanggil Sara dan membawanya ke tempat ia tinggal.</w:t>
      </w:r>
    </w:p>
    <w:p>
      <w:pPr/>
      <w:r>
        <w:rPr>
          <w:lang w:val="id_ID" w:bidi="id_ID"/>
        </w:rPr>
      </w:r>
      <w:r>
        <w:rPr>
          <w:b/>
          <w:lang w:val="id_ID" w:bidi="id_ID"/>
        </w:rPr>
        <w:t>Dalam adegan kedua:</w:t>
      </w:r>
      <w:r>
        <w:rPr>
          <w:lang w:val="id_ID" w:bidi="id_ID"/>
        </w:rPr>
        <w:t xml:space="preserve"> Allah menampakkan diri kepada Abimelekh dalam mimpi dan mengatakan kepadanya bahwa Sarah sudah menikah. Abimelekh mengatakan bahwa ia tidak bersalah, dan Allah mengatakan kepada Abimelekh untuk mengembalikan Sarah kepada Abraham.</w:t>
      </w:r>
    </w:p>
    <w:p>
      <w:pPr/>
      <w:r>
        <w:rPr>
          <w:lang w:val="id_ID" w:bidi="id_ID"/>
        </w:rPr>
      </w:r>
      <w:r>
        <w:rPr>
          <w:b/>
          <w:lang w:val="id_ID" w:bidi="id_ID"/>
        </w:rPr>
        <w:t>Dalam adegan ketiga:</w:t>
      </w:r>
      <w:r>
        <w:rPr>
          <w:lang w:val="id_ID" w:bidi="id_ID"/>
        </w:rPr>
        <w:t xml:space="preserve"> Keesokan paginya, Abimelekh memanggil dan berbicara dengan Abraham. Abimelekh marah karena Abraham telah berbohong kepadanya. Abraham menjelaskan mengapa ia mengatakan kepada Abimelekh bahwa Sarah adalah saudara perempuannya.</w:t>
      </w:r>
    </w:p>
    <w:p>
      <w:pPr/>
      <w:r>
        <w:rPr>
          <w:lang w:val="id_ID" w:bidi="id_ID"/>
        </w:rPr>
      </w:r>
      <w:r>
        <w:rPr>
          <w:b/>
          <w:lang w:val="id_ID" w:bidi="id_ID"/>
        </w:rPr>
        <w:t>Dalam adegan keempat:</w:t>
      </w:r>
      <w:r>
        <w:rPr>
          <w:lang w:val="id_ID" w:bidi="id_ID"/>
        </w:rPr>
        <w:t xml:space="preserve"> Kemudian Abimelekh mengambil beberapa domba, sapi, dan budak laki-laki dan perempuannya dan memberikannya kepada Abraham. Abimelekh juga memberikan Sara kembali kepada Abraham.</w:t>
      </w:r>
    </w:p>
    <w:p>
      <w:pPr/>
      <w:r>
        <w:rPr>
          <w:lang w:val="id_ID" w:bidi="id_ID"/>
        </w:rPr>
      </w:r>
      <w:r>
        <w:rPr>
          <w:b/>
          <w:lang w:val="id_ID" w:bidi="id_ID"/>
        </w:rPr>
        <w:t>Dalam adegan kelima:</w:t>
      </w:r>
      <w:r>
        <w:rPr>
          <w:lang w:val="id_ID" w:bidi="id_ID"/>
        </w:rPr>
        <w:t xml:space="preserve"> Karena apa yang telah terjadi pada Sarah, Allah telah membuatnya sehingga Raja Abimelekh dan rumah tangganya tidak dapat memiliki anak. Tetapi Abraham berdoa kepada Allah, dan Allah menyembuhkan Abimelekh dan rumah tangganya.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Sara</w:t>
      </w:r>
    </w:p>
    <w:p>
      <w:pPr>
        <w:pStyle w:val="ListBullet"/>
        <w:spacing w:line="240" w:lineRule="auto"/>
        <w:ind w:left="720"/>
      </w:pPr>
      <w:r>
        <w:rPr>
          <w:lang w:val="id_ID" w:bidi="id_ID"/>
        </w:rPr>
      </w:r>
      <w:r>
        <w:rPr>
          <w:lang w:val="id_ID" w:bidi="id_ID"/>
        </w:rPr>
        <w:t>Raja Abimelekh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Para pejabat Abimelekh</w:t>
      </w:r>
    </w:p>
    <w:p>
      <w:pPr>
        <w:pStyle w:val="ListBullet"/>
        <w:spacing w:line="240" w:lineRule="auto"/>
        <w:ind w:left="720"/>
      </w:pPr>
      <w:r>
        <w:rPr>
          <w:lang w:val="id_ID" w:bidi="id_ID"/>
        </w:rPr>
      </w:r>
      <w:r>
        <w:rPr>
          <w:lang w:val="id_ID" w:bidi="id_ID"/>
        </w:rPr>
        <w:t>dan rumah tangga Abimelekh, termasuk istrinya dan budak perempuannya</w:t>
      </w:r>
    </w:p>
    <w:p>
      <w:pPr/>
      <w:r>
        <w:rPr>
          <w:lang w:val="id_ID" w:bidi="id_ID"/>
        </w:rPr>
      </w:r>
      <w:r>
        <w:rPr>
          <w:lang w:val="id_ID" w:bidi="id_ID"/>
        </w:rPr>
        <w:t>Secara berkelompok, perhatikan bagian-bagian dari latar belakang perikop ini.</w:t>
      </w:r>
    </w:p>
    <w:p>
      <w:pPr/>
      <w:r>
        <w:rPr>
          <w:lang w:val="id_ID" w:bidi="id_ID"/>
        </w:rPr>
      </w:r>
      <w:r>
        <w:rPr>
          <w:lang w:val="id_ID" w:bidi="id_ID"/>
        </w:rPr>
        <w:t>Bayangkan gerakan dalam adegan pertama. Abraham melakukan perjalanan menuju Negeb. Ia tinggal di antara Kadesh dan Syur. Kemudian ia tinggal di Gerar untuk sementara waktu. Abraham memiliki rumah tangga yang besar dan kawanan ternak yang banyak. Rumah tangga Abraham tinggal di tenda-tenda.</w:t>
      </w:r>
    </w:p>
    <w:p>
      <w:pPr/>
      <w:r>
        <w:rPr>
          <w:lang w:val="id_ID" w:bidi="id_ID"/>
        </w:rPr>
      </w:r>
      <w:r>
        <w:rPr>
          <w:lang w:val="id_ID" w:bidi="id_ID"/>
        </w:rPr>
        <w:t xml:space="preserve">Berhenti di sini. Secara berkelompok, lihatlah </w:t>
      </w:r>
      <w:r>
        <w:rPr>
          <w:lang w:val="id_ID" w:bidi="id_ID"/>
        </w:rPr>
        <w:t>Negeb, Kadesh, Syur, dan Gerar</w:t>
      </w:r>
      <w:r>
        <w:rPr>
          <w:lang w:val="id_ID" w:bidi="id_ID"/>
        </w:rPr>
        <w:t xml:space="preserve"> pada peta. Hentikan sebentar rekaman ini di sini. </w:t>
      </w:r>
    </w:p>
    <w:p>
      <w:pPr/>
      <w:r>
        <w:rPr>
          <w:lang w:val="id_ID" w:bidi="id_ID"/>
        </w:rPr>
      </w:r>
      <w:r>
        <w:rPr>
          <w:lang w:val="id_ID" w:bidi="id_ID"/>
        </w:rPr>
        <w:t>Sementara ia tinggal di Gerar, Abraham mengatakan kepada orang-orang bahwa istrinya Sarah adalah saudara perempuannya. Jadi Raja Abimelekh dari Gerar memanggil Sarah dan menyuruhnya dibawa ke istananya, tetapi ia belum melakukan hubungan seksual dengannya. Kita tahu kemudian dalam kisah ini bahwa Abraham menjelaskan bahwa ia memiliki dua alasan untuk mengatakan bahwa Sarah adalah saudara perempuannya. Ia takut bahwa orang-orang, seperti Raja Abimelekh, akan membunuhnya untuk mengambil Sarah sebagai istri mereka. Selain itu, Sarah benar-benar adalah saudara tirinya. Abraham dan Sarah memiliki ayah yang sama.</w:t>
      </w:r>
    </w:p>
    <w:p>
      <w:pPr/>
      <w:r>
        <w:rPr>
          <w:lang w:val="id_ID" w:bidi="id_ID"/>
        </w:rPr>
      </w:r>
      <w:r>
        <w:rPr>
          <w:lang w:val="id_ID" w:bidi="id_ID"/>
        </w:rPr>
        <w:t>Dalam adegan kedua, bayangkan percakapan antara Raja Abimelekh dan Allah. Percakapan ini terjadi dalam mimpi. Malam itu Allah datang kepada Abimelekh dalam mimpi ketika ia sedang tidur dan berfirman kepadanya, "Engkau pasti mati, karena perempuan yang telah kauambil itu sudah bersuami!"</w:t>
      </w:r>
    </w:p>
    <w:p>
      <w:pPr/>
      <w:r>
        <w:rPr>
          <w:lang w:val="id_ID" w:bidi="id_ID"/>
        </w:rPr>
      </w:r>
      <w:r>
        <w:rPr>
          <w:lang w:val="id_ID" w:bidi="id_ID"/>
        </w:rPr>
        <w:t>Tetapi Abimelekh belum tidur dengan Sara, jadi ia berkata, "Tuhan, atau Tuan, akankah kamu menghancurkan orang-orang yang tidak bersalah? Bukankah Abraham berkata, 'Ia adalah saudara perempuanku'? Sarah sendiri berkata, 'Ya, dia adalah saudaraku.'" Di sini, Abimelekh mengajukan pertanyaan yang tidak ia harapkan jawaban. Ia mengajukan pertanyaan-pertanyaan ini untuk menekankan apa yang telah dikatakan Abraham dan Sarah. Abimelekh sedang berkata, "Tolong jangan binasakan aku, aku tidak bersalah! Abraham mengatakan kepada saya bahwa Sarah hanyalah saudara perempuannya, dan bahkan Sarah pun setuju!" Abimelekh menunjukkan keterkejutan dan heran karena ia tidak tahu bahwa Sara adalah istri Abraham.</w:t>
      </w:r>
    </w:p>
    <w:p>
      <w:pPr/>
      <w:r>
        <w:rPr>
          <w:lang w:val="id_ID" w:bidi="id_ID"/>
        </w:rPr>
      </w:r>
      <w:r>
        <w:rPr>
          <w:lang w:val="id_ID" w:bidi="id_ID"/>
        </w:rPr>
        <w:t>Abimelekh melanjutkan, "Aku telah melakukan ini dengan motif yang baik dan tanpa bersalah."</w:t>
      </w:r>
    </w:p>
    <w:p>
      <w:pPr/>
      <w:r>
        <w:rPr>
          <w:lang w:val="id_ID" w:bidi="id_ID"/>
        </w:rPr>
      </w:r>
      <w:r>
        <w:rPr>
          <w:lang w:val="id_ID" w:bidi="id_ID"/>
        </w:rPr>
        <w:t>Masih dalam mimpi itu, Allah menjawab, "Ya, Aku tahu kamu melakukan ini dengan motif yang baik dan dengan tulus. Itulah sebabnya Aku mencegahmu berbuat dosa terhadap-Ku, dan mengapa Aku tidak membiarkan kamu menyentuhnya. Sekarang berikan dia kembali kepada suaminya, Abraham, dan ia akan berdoa untukmu, karena ia adalah seorang nabi. Maka kamu akan selamat. Tetapi jika kamu tidak mengembalikannya kepadanya, kamu dan semua bangsamu pasti akan mati."</w:t>
      </w:r>
    </w:p>
    <w:p>
      <w:pPr/>
      <w:r>
        <w:rPr>
          <w:lang w:val="id_ID" w:bidi="id_ID"/>
        </w:rPr>
      </w:r>
      <w:r>
        <w:rPr>
          <w:lang w:val="id_ID" w:bidi="id_ID"/>
        </w:rPr>
        <w:t>Adegan ketiga terjadi keesokan paginya. Abimelekh bangun pagi-pagi dan segera memanggil semua pejabatnya untuk berkumpul. Ketika ia mengatakan kepada mereka apa yang terjadi, para pejabatnya ketakutan. Kemudian Abimelekh memanggil Abraham. Para pejabat mungkin tetap tinggal sementara Abimelekh berbicara dengan Abraham. Permintaan maaf dan diskusi publik Abimelekh dengan Abraham kontras dengan rahasia Abraham. Bayangkan percakapan antara Abimelekh dan Abraham. Abimelekh bertanya kepada Abraham, "Apa yang telah Anda lakukan kepada kami?" Kesalahan apa yang telah saya perbuat sehingga layak mendapat perlakuan seperti ini, membuat saya dan bangsa saya bersalah karena dosa besar ini? Tidak ada seorang pun yang boleh melakukan apa yang telah Anda lakukan!" Abimelekh mengajukan pertanyaan-pertanyaan ini tanpa mengharapkan jawaban. Kemudian Abimelekh mengajukan pertanyaan kepada Abraham yang memang ia inginkan jawabannya. "Mengapa kamu melakukan itu?"</w:t>
      </w:r>
    </w:p>
    <w:p>
      <w:pPr/>
      <w:r>
        <w:rPr>
          <w:lang w:val="id_ID" w:bidi="id_ID"/>
        </w:rPr>
      </w:r>
      <w:r>
        <w:rPr>
          <w:lang w:val="id_ID" w:bidi="id_ID"/>
        </w:rPr>
        <w:t>Abraham menjawab, "Saya pikir, 'Orang-orang di tempat ini tidak menghormati Allah. Mereka akan menginginkan istri saya dan akan membunuh saya untuk mendapatkannya.' Dan ia benar-benar adalah saudara perempuanku, karena kami berdua memiliki ayah yang sama, tetapi ibu yang berbeda. Saya menikahinya. Ketika Allah memanggil saya meninggalkan rumah leluhur saya dan melakukan perjalanan dari satu tempat ke tempat lain, saya meminta dia melakukan satu hal bagi saya dan memberi tahu orang-orang bahwa saya adalah saudara laki-lakinya ke mana pun kami pergi."</w:t>
      </w:r>
    </w:p>
    <w:p>
      <w:pPr/>
      <w:r>
        <w:rPr>
          <w:lang w:val="id_ID" w:bidi="id_ID"/>
        </w:rPr>
      </w:r>
      <w:r>
        <w:rPr>
          <w:lang w:val="id_ID" w:bidi="id_ID"/>
        </w:rPr>
        <w:t>Dalam adegan keempat, bayangkan tanggapan Abimelekh. Abimelekh memberikan domba, sapi, dan budak laki-laki dan perempuan kepada Abraham.</w:t>
      </w:r>
    </w:p>
    <w:p>
      <w:pPr/>
      <w:r>
        <w:rPr>
          <w:lang w:val="id_ID" w:bidi="id_ID"/>
        </w:rPr>
      </w:r>
      <w:r>
        <w:rPr>
          <w:lang w:val="id_ID" w:bidi="id_ID"/>
        </w:rPr>
        <w:t xml:space="preserve">Tunjukkan kepada tim gambar </w:t>
      </w:r>
      <w:r>
        <w:rPr>
          <w:lang w:val="id_ID" w:bidi="id_ID"/>
        </w:rPr>
        <w:t>domba</w:t>
      </w:r>
      <w:r>
        <w:rPr>
          <w:lang w:val="id_ID" w:bidi="id_ID"/>
        </w:rPr>
        <w:t xml:space="preserve"> dan </w:t>
      </w:r>
      <w:r>
        <w:rPr>
          <w:b/>
          <w:lang w:val="id_ID" w:bidi="id_ID"/>
        </w:rPr>
        <w:t>sapi</w:t>
      </w:r>
      <w:r>
        <w:rPr>
          <w:lang w:val="id_ID" w:bidi="id_ID"/>
        </w:rPr>
        <w:t xml:space="preserve">. Hentikan sebentar rekaman ini di sini. </w:t>
      </w:r>
    </w:p>
    <w:p>
      <w:pPr/>
      <w:r>
        <w:rPr>
          <w:lang w:val="id_ID" w:bidi="id_ID"/>
        </w:rPr>
      </w:r>
      <w:r>
        <w:rPr>
          <w:lang w:val="id_ID" w:bidi="id_ID"/>
        </w:rPr>
        <w:t>Kemudian Abimelekh berkata kepada Abraham, "Dengarkan, lihatlah tanahku dan tinggallah di mana pun kamu mau."</w:t>
      </w:r>
    </w:p>
    <w:p>
      <w:pPr/>
      <w:r>
        <w:rPr>
          <w:lang w:val="id_ID" w:bidi="id_ID"/>
        </w:rPr>
      </w:r>
      <w:r>
        <w:rPr>
          <w:lang w:val="id_ID" w:bidi="id_ID"/>
        </w:rPr>
        <w:t>Kemudian Abimelekh berkata kepada Sara, "Dengarkan, aku memberikan 1.000 keping perak kepada saudaramu. Ini membuktikan bahwa Anda tidak bersalah di hadapan semua rakyat Anda di sini. Tidak ada seorang pun yang boleh mencurigai Anda karena melakukan kesalahan apa pun." Di sini, Abimelekh memulai dengan kata "Dengarkan!" itu menekankan bahwa ia akan mengatakan sesuatu yang penting.</w:t>
      </w:r>
    </w:p>
    <w:p>
      <w:pPr/>
      <w:r>
        <w:rPr>
          <w:lang w:val="id_ID" w:bidi="id_ID"/>
        </w:rPr>
      </w:r>
      <w:r>
        <w:rPr>
          <w:lang w:val="id_ID" w:bidi="id_ID"/>
        </w:rPr>
        <w:t>Anda mungkin ingin mengatur ulang urutan adegan lima untuk membuatnya lebih jelas. Karena apa yang terjadi pada Sarah, istri Abraham, TUHAN telah membuat tidak mungkin bagi perempuan dalam rumah tangga Abimelekh untuk memiliki anak. Jadi Abraham berdoa untuk Abimelekh, dan Allah menyembuhkan Abimelekh, istri Abimelekh, dan budak perempuan Abimelekh sehingga mereka dapat memiliki anak.</w:t>
      </w:r>
    </w:p>
    <w:p>
      <w:pPr/>
      <w:r>
        <w:rPr>
          <w:lang w:val="id_ID" w:bidi="id_ID"/>
        </w:rPr>
      </w:r>
      <w:r>
        <w:rPr>
          <w:lang w:val="id_ID" w:bidi="id_ID"/>
        </w:rPr>
        <w:t>Sekarang, kelompok harus membuat papan cerita, menggambar, atau menggunakan benda-benda untuk menggambarkan perikop ini dan tindakan yang ada di dalamnya.</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20:1–18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Sara</w:t>
      </w:r>
    </w:p>
    <w:p>
      <w:pPr>
        <w:pStyle w:val="ListBullet"/>
        <w:spacing w:line="240" w:lineRule="auto"/>
        <w:ind w:left="720"/>
      </w:pPr>
      <w:r>
        <w:rPr>
          <w:lang w:val="id_ID" w:bidi="id_ID"/>
        </w:rPr>
      </w:r>
      <w:r>
        <w:rPr>
          <w:lang w:val="id_ID" w:bidi="id_ID"/>
        </w:rPr>
        <w:t>Raja Abimelekh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Para pejabat Abimelekh</w:t>
      </w:r>
    </w:p>
    <w:p>
      <w:pPr>
        <w:pStyle w:val="ListBullet"/>
        <w:spacing w:line="240" w:lineRule="auto"/>
        <w:ind w:left="720"/>
      </w:pPr>
      <w:r>
        <w:rPr>
          <w:lang w:val="id_ID" w:bidi="id_ID"/>
        </w:rPr>
      </w:r>
      <w:r>
        <w:rPr>
          <w:lang w:val="id_ID" w:bidi="id_ID"/>
        </w:rPr>
        <w:t>dan rumah tangga Abimelekh, termasuk istri dan budak-budak perempuannya</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kalian tidak lupa memerankan bagian sulit atau penting dalam cerita.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Kemudian, Abraham pindah dari tempat ia tinggal. Ia pindah ke arah daerah Negeb dan tinggal di antara Kadesh dan Syur. Untuk sementara waktu ia tinggal di Gerar, dan sementara ia tinggal di sana ia mengatakan kepada orang-orang bahwa istrinya Sara adalah saudara perempuannya. Jadi Raja Abimelekh dari Gerar memanggil Sara dan membawanya.</w:t>
      </w:r>
    </w:p>
    <w:p>
      <w:pPr/>
      <w:r>
        <w:rPr>
          <w:lang w:val="id_ID" w:bidi="id_ID"/>
        </w:rPr>
      </w:r>
      <w:r>
        <w:rPr>
          <w:lang w:val="id_ID" w:bidi="id_ID"/>
        </w:rPr>
        <w:t>Tetapi Allah datang kepada Abimelekh dalam mimpi suatu malam. Allah berkata, "Engkau akan mati, karena perempuan yang telah kau ambil sudah menikah."</w:t>
      </w:r>
    </w:p>
    <w:p>
      <w:pPr/>
      <w:r>
        <w:rPr>
          <w:lang w:val="id_ID" w:bidi="id_ID"/>
        </w:rPr>
      </w:r>
      <w:r>
        <w:rPr>
          <w:lang w:val="id_ID" w:bidi="id_ID"/>
        </w:rPr>
        <w:t>Sekarang Abimelekh belum tidur dengan Sara, jadi ia menjawab, "Tuhan, atau Tuan, akankah kamu menghancurkan bangsa yang belum melakukan kesalahan apa pun? Bukankah Abraham mengatakan kepada saya bahwa ia adalah saudara perempuannya, dan bukankah Sara juga mengatakan Abraham adalah saudara laki-lakinya? Aku telah melakukan ini dengan polos dan dengan hati nurani yang baik."</w:t>
      </w:r>
    </w:p>
    <w:p>
      <w:pPr/>
      <w:r>
        <w:rPr>
          <w:lang w:val="id_ID" w:bidi="id_ID"/>
        </w:rPr>
      </w:r>
      <w:r>
        <w:rPr>
          <w:lang w:val="id_ID" w:bidi="id_ID"/>
        </w:rPr>
        <w:t>Hentikan sejenak peragaan. Tanyakan kepada orang yang memerankan Abimelek, "Apa yang sedang kamu rasakan atau pikirkan?" Orang itu mungkin menjawab seperti ini, "Aku takut dan terkejut!" atau "Saya memohon kepada Allah untuk tidak membunuh saya dan bangsa saya karena saya secara tidak sengaja mengambil seorang perempuan yang sudah menikah." Ulangi sandiwaranya.</w:t>
      </w:r>
    </w:p>
    <w:p>
      <w:pPr/>
      <w:r>
        <w:rPr>
          <w:lang w:val="id_ID" w:bidi="id_ID"/>
        </w:rPr>
      </w:r>
      <w:r>
        <w:rPr>
          <w:lang w:val="id_ID" w:bidi="id_ID"/>
        </w:rPr>
        <w:t>Kemudian Allah berkata kepada Abimelekh dalam mimpi itu, "Ya, Aku tahu kamu melakukan ini dengan polos dan dengan hati nurani yang baik, jadi Aku mencegahmu menyinggung perasaan-Ku. Itulah sebabnya Aku tidak membiarkan kamu menyentuhnya. Sekarang kembalikan istri Abraham, karena ia adalah seorang nabi. Ia akan berdoa untukmu, dan kamu akan hidup. Tetapi jika kamu tidak mengembalikannya, kamu dan bangsamu akan mati."</w:t>
      </w:r>
    </w:p>
    <w:p>
      <w:pPr/>
      <w:r>
        <w:rPr>
          <w:lang w:val="id_ID" w:bidi="id_ID"/>
        </w:rPr>
      </w:r>
      <w:r>
        <w:rPr>
          <w:lang w:val="id_ID" w:bidi="id_ID"/>
        </w:rPr>
        <w:t>Hentikan sejenak peragaan. Tanyakan kepada orang yang memerankan Allah, "Apa yang sedang kamu rasakan atau pikirkan?" Orang itu mungkin menjawab seperti ini, "Aku ingin memberikan Abimelekh kesempatan untuk melakukan apa yang benar," atau "Aku ingin memperingatkan Abimelekh untuk tidak tidur dengan Sara dan mengembalikannya kepada Abraham." Ulangi sandiwaranya.</w:t>
      </w:r>
    </w:p>
    <w:p>
      <w:pPr/>
      <w:r>
        <w:rPr>
          <w:lang w:val="id_ID" w:bidi="id_ID"/>
        </w:rPr>
      </w:r>
      <w:r>
        <w:rPr>
          <w:lang w:val="id_ID" w:bidi="id_ID"/>
        </w:rPr>
        <w:t>Abimelekh bangun pagi-pagi keesokan harinya dan memanggil semua pejabatnya. Ketika ia mengatakan kepada mereka apa yang telah terjadi, mereka ketakutan. Kemudian Abimelekh memanggil Abraham. Ia berkata kepada Abraham, "Apa yang telah Anda lakukan kepada kami?" Kesalahan apa yang telah Aku lakukan kepadamu sehingga kamu membuat aku dan bangsaku melakukan hal yang mengerikan? Kamu telah melakukan hal-hal yang seharusnya tidak pernah dilakukan kepada saya Sekarang katakan kepada saya, mengapa kamu melakukan ini?"</w:t>
      </w:r>
    </w:p>
    <w:p>
      <w:pPr/>
      <w:r>
        <w:rPr>
          <w:lang w:val="id_ID" w:bidi="id_ID"/>
        </w:rPr>
      </w:r>
      <w:r>
        <w:rPr>
          <w:lang w:val="id_ID" w:bidi="id_ID"/>
        </w:rPr>
        <w:t>Hentikan sejenak peragaan. Tanyakan kepada orang yang memerankan Abimelek, "Apa yang sedang kamu rasakan atau pikirkan?" Orang itu mungkin menjawab hal-hal seperti, "Saya takut," atau "Saya sangat marah karena Abraham telah menempatkan saya dalam situasi ini," atau "Saya tidak ingin melakukan apa pun secara rahasia, dan saya ingin memastikan saya memperbaiki masalah ini di depan umum." Ulangi sandiwaranya.</w:t>
      </w:r>
    </w:p>
    <w:p>
      <w:pPr/>
      <w:r>
        <w:rPr>
          <w:lang w:val="id_ID" w:bidi="id_ID"/>
        </w:rPr>
      </w:r>
      <w:r>
        <w:rPr>
          <w:lang w:val="id_ID" w:bidi="id_ID"/>
        </w:rPr>
        <w:t>Abraham menjawab, "Saya mengatakan kepada diri saya sendiri bahwa tidak ada takut akan Allah di sini dan bahwa orang-orang akan menginginkan istri saya dan membunuh saya untuk mendapatkannya. Dan ia benar-benar adalah saudara perempuanku. Kami memiliki ayah yang sama tetapi ibu yang berbeda, dan dia menjadi istri saya. Ketika Allah menyuruhku untuk meninggalkan rumah ayahku dan melakukan perjalanan dari satu tempat ke tempat lain, aku meminta Sara untuk menunjukkan kesetiaannya kepadaku dengan mengatakan kepada orang-orang bahwa aku adalah saudara laki-lakinya."</w:t>
      </w:r>
    </w:p>
    <w:p>
      <w:pPr/>
      <w:r>
        <w:rPr>
          <w:lang w:val="id_ID" w:bidi="id_ID"/>
        </w:rPr>
      </w:r>
      <w:r>
        <w:rPr>
          <w:lang w:val="id_ID" w:bidi="id_ID"/>
        </w:rPr>
        <w:t>Hentikan sejenak peragaan. Tanyakan kepada orang yang memerankan Abraham, "Apa yang kamu rasakan atau pikirkan?" Orang itu mungkin menjawab seperti ini, "Saya mencoba mencari alasan," atau "Saya mencoba menjelaskan apa yang terjadi," atau "Saya takut akan apa yang akan dilakukan Abimelekh berikutnya." Ulangi sandiwaranya.</w:t>
      </w:r>
    </w:p>
    <w:p>
      <w:pPr/>
      <w:r>
        <w:rPr>
          <w:lang w:val="id_ID" w:bidi="id_ID"/>
        </w:rPr>
      </w:r>
      <w:r>
        <w:rPr>
          <w:lang w:val="id_ID" w:bidi="id_ID"/>
        </w:rPr>
        <w:t>Kemudian Abimelekh memberikan Abraham beberapa domba, kambing, sapi, dan hamba laki-laki dan perempuan. Ia juga mengembalikan Sara kepada Abraham. Kemudian Abimelekh berkata, "Lihatlah tanahku dan pilih tempat mana pun di mana kamu ingin tinggal." Dan Abimelekh berkata kepada Sara, "Lihat, aku memberikan 1.000 keping perak untuk menunjukkan kepada semua orang yang bersama kamu bahwa kamu belum melakukan kesalahan apa pun."</w:t>
      </w:r>
    </w:p>
    <w:p>
      <w:pPr/>
      <w:r>
        <w:rPr>
          <w:lang w:val="id_ID" w:bidi="id_ID"/>
        </w:rPr>
      </w:r>
      <w:r>
        <w:rPr>
          <w:lang w:val="id_ID" w:bidi="id_ID"/>
        </w:rPr>
        <w:t>Akhiri sandiwaranya. Tanyakan kepada orang yang memerankan Abimelek, "Apa yang sedang kamu rasakan atau pikirkan?" Orang itu mungkin menjawab seperti ini, "Aku ingin memastikan Sarah tidak merasa malu atau terhina," atau "Inilah yang harus aku lakukan untuk menebus kesalahan karena telah mengambil Sarah, seorang wanita yang sudah menikah."</w:t>
      </w:r>
    </w:p>
    <w:p>
      <w:pPr/>
      <w:r>
        <w:rPr>
          <w:lang w:val="id_ID" w:bidi="id_ID"/>
        </w:rPr>
      </w:r>
      <w:r>
        <w:rPr>
          <w:lang w:val="id_ID" w:bidi="id_ID"/>
        </w:rPr>
        <w:t>Tuhan telah mencegah semua perempuan dalam rumah tangga Abimelekh untuk tidak memiliki anak karena Sara, istri Abraham. Jadi Abraham berdoa kepada Allah, dan Allah menyembuhkan Abimelek, istrinya, dan budak perempuannya sehingga mereka dapat memiliki anak lagi.</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20:1–18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Kata umum untuk </w:t>
      </w:r>
      <w:r>
        <w:rPr>
          <w:b/>
          <w:lang w:val="id_ID" w:bidi="id_ID"/>
        </w:rPr>
        <w:t>Allah</w:t>
      </w:r>
      <w:r>
        <w:rPr>
          <w:lang w:val="id_ID" w:bidi="id_ID"/>
        </w:rPr>
        <w:t xml:space="preserve">, </w:t>
      </w:r>
      <w:r>
        <w:rPr>
          <w:b/>
          <w:lang w:val="id_ID" w:bidi="id_ID"/>
        </w:rPr>
        <w:t>Elohim</w:t>
      </w:r>
      <w:r>
        <w:rPr>
          <w:lang w:val="id_ID" w:bidi="id_ID"/>
        </w:rPr>
        <w:t xml:space="preserve">, digunakan di seluruh perikop ini sampai akhir. Gunakan kata yang sama yang telah Anda gunakan dalam kisah-kisah sebelumnya untuk Allah, dan ingatlah bahwa </w:t>
      </w:r>
      <w:r>
        <w:rPr>
          <w:lang w:val="id_ID" w:bidi="id_ID"/>
        </w:rPr>
        <w:t>Allah</w:t>
      </w:r>
      <w:r>
        <w:rPr>
          <w:lang w:val="id_ID" w:bidi="id_ID"/>
        </w:rPr>
        <w:t xml:space="preserve"> ada dalam Glosarium Utama.</w:t>
      </w:r>
    </w:p>
    <w:p>
      <w:pPr/>
      <w:r>
        <w:rPr>
          <w:lang w:val="id_ID" w:bidi="id_ID"/>
        </w:rPr>
      </w:r>
      <w:r>
        <w:rPr>
          <w:lang w:val="id_ID" w:bidi="id_ID"/>
        </w:rPr>
        <w:t xml:space="preserve">Kemudian, Abraham pindah ke selatan menuju Negeb. Ia tinggal untuk sementara waktu antara Syur dan Kadesh. Kemudian ia tinggal di Gerar untuk beberapa waktu. Sementara ia tinggal di sana, Abraham memperkenalkan istrinya, Sara, dengan mengatakan kepada orang-orang bahwa ia adalah saudara perempuannya. Jadi </w:t>
      </w:r>
      <w:r>
        <w:rPr>
          <w:b/>
          <w:lang w:val="id_ID" w:bidi="id_ID"/>
        </w:rPr>
        <w:t>Raja</w:t>
      </w:r>
      <w:r>
        <w:rPr>
          <w:lang w:val="id_ID" w:bidi="id_ID"/>
        </w:rPr>
        <w:t xml:space="preserve"> Abimelekh memanggil Sara dan membawanya. Seorang raja adalah seseorang yang memerintah atas kota atau wilayah. Gunakan kata yang sama untuk raja seperti yang Anda gunakan dalam kisah-kisah sebelumnya. </w:t>
      </w:r>
      <w:r>
        <w:rPr>
          <w:lang w:val="id_ID" w:bidi="id_ID"/>
        </w:rPr>
        <w:t>Raja</w:t>
      </w:r>
      <w:r>
        <w:rPr>
          <w:lang w:val="id_ID" w:bidi="id_ID"/>
        </w:rPr>
        <w:t xml:space="preserve"> berada dalam Glosarium Utama.</w:t>
      </w:r>
    </w:p>
    <w:p>
      <w:pPr/>
      <w:r>
        <w:rPr>
          <w:lang w:val="id_ID" w:bidi="id_ID"/>
        </w:rPr>
      </w:r>
      <w:r>
        <w:rPr>
          <w:lang w:val="id_ID" w:bidi="id_ID"/>
        </w:rPr>
        <w:t xml:space="preserve">Suatu malam, Allah datang kepada Abimelekh dalam </w:t>
      </w:r>
      <w:r>
        <w:rPr>
          <w:b/>
          <w:lang w:val="id_ID" w:bidi="id_ID"/>
        </w:rPr>
        <w:t>mimpi</w:t>
      </w:r>
      <w:r>
        <w:rPr>
          <w:lang w:val="id_ID" w:bidi="id_ID"/>
        </w:rPr>
        <w:t xml:space="preserve">. Allah berkata, "Engkau akan mati, karena perempuan yang telah kau ambil sudah menikah." Mimpi biasanya terjadi ketika seseorang sedang tertidur. Untuk informasi lebih lanjut tentang mimpi, carilah </w:t>
      </w:r>
      <w:r>
        <w:rPr>
          <w:lang w:val="id_ID" w:bidi="id_ID"/>
        </w:rPr>
        <w:t>mimpi</w:t>
      </w:r>
      <w:r>
        <w:rPr>
          <w:lang w:val="id_ID" w:bidi="id_ID"/>
        </w:rPr>
        <w:t xml:space="preserve"> dalam Glosarium Utama.</w:t>
      </w:r>
    </w:p>
    <w:p>
      <w:pPr/>
      <w:r>
        <w:rPr>
          <w:lang w:val="id_ID" w:bidi="id_ID"/>
        </w:rPr>
      </w:r>
      <w:r>
        <w:rPr>
          <w:lang w:val="id_ID" w:bidi="id_ID"/>
        </w:rPr>
        <w:t>Abimelekh belum tidur dengan Sara, jadi ia menjawab, "</w:t>
      </w:r>
      <w:r>
        <w:rPr>
          <w:b/>
          <w:lang w:val="id_ID" w:bidi="id_ID"/>
        </w:rPr>
        <w:t>Adonai</w:t>
      </w:r>
      <w:r>
        <w:rPr>
          <w:lang w:val="id_ID" w:bidi="id_ID"/>
        </w:rPr>
        <w:t xml:space="preserve">, </w:t>
      </w:r>
      <w:r>
        <w:rPr>
          <w:b/>
          <w:lang w:val="id_ID" w:bidi="id_ID"/>
        </w:rPr>
        <w:t>Tuhan</w:t>
      </w:r>
      <w:r>
        <w:rPr>
          <w:lang w:val="id_ID" w:bidi="id_ID"/>
        </w:rPr>
        <w:t xml:space="preserve">, atau </w:t>
      </w:r>
      <w:r>
        <w:rPr>
          <w:b/>
          <w:lang w:val="id_ID" w:bidi="id_ID"/>
        </w:rPr>
        <w:t>Tuan</w:t>
      </w:r>
      <w:r>
        <w:rPr>
          <w:lang w:val="id_ID" w:bidi="id_ID"/>
        </w:rPr>
        <w:t xml:space="preserve">, akankah kamu menghancurkan </w:t>
      </w:r>
      <w:r>
        <w:rPr>
          <w:b/>
          <w:lang w:val="id_ID" w:bidi="id_ID"/>
        </w:rPr>
        <w:t>bangsa</w:t>
      </w:r>
      <w:r>
        <w:rPr>
          <w:lang w:val="id_ID" w:bidi="id_ID"/>
        </w:rPr>
        <w:t xml:space="preserve"> yang tidak bersalah?" Di sini, Abimelekh menggunakan kata Adonai untuk merujuk pada Allah. Adonai adalah istilah rasa hormat yang berarti tuan. Carilah </w:t>
      </w:r>
      <w:r>
        <w:rPr>
          <w:lang w:val="id_ID" w:bidi="id_ID"/>
        </w:rPr>
        <w:t>Adonai</w:t>
      </w:r>
      <w:r>
        <w:rPr>
          <w:lang w:val="id_ID" w:bidi="id_ID"/>
        </w:rPr>
        <w:t xml:space="preserve"> atau </w:t>
      </w:r>
      <w:r>
        <w:rPr>
          <w:lang w:val="id_ID" w:bidi="id_ID"/>
        </w:rPr>
        <w:t>Tuhan</w:t>
      </w:r>
      <w:r>
        <w:rPr>
          <w:lang w:val="id_ID" w:bidi="id_ID"/>
        </w:rPr>
        <w:t xml:space="preserve"> dalam Glosarium Utama dan gunakan kata yang sama di sini yang Anda gunakan dalam kisah-kisah sebelumnya.</w:t>
      </w:r>
    </w:p>
    <w:p>
      <w:pPr/>
      <w:r>
        <w:rPr>
          <w:lang w:val="id_ID" w:bidi="id_ID"/>
        </w:rPr>
      </w:r>
      <w:r>
        <w:rPr>
          <w:b/>
          <w:lang w:val="id_ID" w:bidi="id_ID"/>
        </w:rPr>
        <w:t>Bangsa</w:t>
      </w:r>
      <w:r>
        <w:rPr>
          <w:lang w:val="id_ID" w:bidi="id_ID"/>
        </w:rPr>
        <w:t xml:space="preserve"> merujuk kepada sekelompok orang yang memiliki wilayah dan pemerintahan tertentu. Untuk informasi lebih lanjut tentang bangsa, carilah kata </w:t>
      </w:r>
      <w:r>
        <w:rPr>
          <w:lang w:val="id_ID" w:bidi="id_ID"/>
        </w:rPr>
        <w:t>bangsa</w:t>
      </w:r>
      <w:r>
        <w:rPr>
          <w:lang w:val="id_ID" w:bidi="id_ID"/>
        </w:rPr>
        <w:t xml:space="preserve"> dalam Glosarium Utama.</w:t>
      </w:r>
    </w:p>
    <w:p>
      <w:pPr/>
      <w:r>
        <w:rPr>
          <w:lang w:val="id_ID" w:bidi="id_ID"/>
        </w:rPr>
      </w:r>
      <w:r>
        <w:rPr>
          <w:lang w:val="id_ID" w:bidi="id_ID"/>
        </w:rPr>
        <w:t xml:space="preserve">Allah menjawab, "Aku tahu kamu telah melakukan ini dengan hati nurani yang baik dan dengan cara yang polos. Aku mencegahmu dari </w:t>
      </w:r>
      <w:r>
        <w:rPr>
          <w:b/>
          <w:lang w:val="id_ID" w:bidi="id_ID"/>
        </w:rPr>
        <w:t>berdosa</w:t>
      </w:r>
      <w:r>
        <w:rPr>
          <w:lang w:val="id_ID" w:bidi="id_ID"/>
        </w:rPr>
        <w:t xml:space="preserve"> terhadap aku, dan tidak membiarkan kamu menyentuhnya." Dosa mengacu kepada sebuah tindakan ketidakpatuhan kepada Tuhan. Carilah </w:t>
      </w:r>
      <w:r>
        <w:rPr>
          <w:lang w:val="id_ID" w:bidi="id_ID"/>
        </w:rPr>
        <w:t>dosa</w:t>
      </w:r>
      <w:r>
        <w:rPr>
          <w:lang w:val="id_ID" w:bidi="id_ID"/>
        </w:rPr>
        <w:t xml:space="preserve"> dalam Glosarium Utama dan gunakan kata yang sama di sini yang anda gunakan dalam kisah-kisah sebelumnya.</w:t>
      </w:r>
    </w:p>
    <w:p>
      <w:pPr/>
      <w:r>
        <w:rPr>
          <w:lang w:val="id_ID" w:bidi="id_ID"/>
        </w:rPr>
      </w:r>
      <w:r>
        <w:rPr>
          <w:lang w:val="id_ID" w:bidi="id_ID"/>
        </w:rPr>
        <w:t xml:space="preserve">Allah melanjutkan, "Kembalikan istri Abraham kepadanya, karena ia adalah seorang </w:t>
      </w:r>
      <w:r>
        <w:rPr>
          <w:b/>
          <w:lang w:val="id_ID" w:bidi="id_ID"/>
        </w:rPr>
        <w:t>nabi</w:t>
      </w:r>
      <w:r>
        <w:rPr>
          <w:lang w:val="id_ID" w:bidi="id_ID"/>
        </w:rPr>
        <w:t>." Seorang nabi merujuk pada seseorang yang menerima panggilan dan pesan dari Allah, mengambil pesan Allah kepada orang-orang, dan tahu bahwa pekerjaannya yang paling penting adalah untuk membawa pesan Allah kepada orang-orang. Di sini, nabi merujuk pada seseorang yang memiliki hubungan dekat dengan Allah dan berbicara dengan Allah.</w:t>
      </w:r>
    </w:p>
    <w:p>
      <w:pPr/>
      <w:r>
        <w:rPr>
          <w:lang w:val="id_ID" w:bidi="id_ID"/>
        </w:rPr>
      </w:r>
      <w:r>
        <w:rPr>
          <w:lang w:val="id_ID" w:bidi="id_ID"/>
        </w:rPr>
        <w:t xml:space="preserve">Berhenti di sini dan diskusikan dalam kelompok: Kata apa yang akan Anda gunakan untuk nabi? Untuk informasi lebih lanjut tentang kata nabi, carilah </w:t>
      </w:r>
      <w:r>
        <w:rPr>
          <w:lang w:val="id_ID" w:bidi="id_ID"/>
        </w:rPr>
        <w:t>nabi</w:t>
      </w:r>
      <w:r>
        <w:rPr>
          <w:lang w:val="id_ID" w:bidi="id_ID"/>
        </w:rPr>
        <w:t xml:space="preserve"> dalam Glosarium Utama. Hentikan sebentar rekaman ini di sini. </w:t>
      </w:r>
    </w:p>
    <w:p>
      <w:pPr/>
      <w:r>
        <w:rPr>
          <w:lang w:val="id_ID" w:bidi="id_ID"/>
        </w:rPr>
      </w:r>
      <w:r>
        <w:rPr>
          <w:lang w:val="id_ID" w:bidi="id_ID"/>
        </w:rPr>
        <w:t xml:space="preserve">Allah melanjutkan, "Abraham akan </w:t>
      </w:r>
      <w:r>
        <w:rPr>
          <w:b/>
          <w:lang w:val="id_ID" w:bidi="id_ID"/>
        </w:rPr>
        <w:t>berdoa</w:t>
      </w:r>
      <w:r>
        <w:rPr>
          <w:lang w:val="id_ID" w:bidi="id_ID"/>
        </w:rPr>
        <w:t xml:space="preserve"> untukmu, dan kamu akan hidup. Tetapi jika kamu tidak mengembalikan Sara, kamu dan bangsamu pasti akan mati." Di sini, kata "berdoa" berarti membuat permintaan mendesak kepada Allah untuk orang lain. Untuk informasi lebih lanjut tentang kata "berdoa," carilah </w:t>
      </w:r>
      <w:r>
        <w:rPr>
          <w:lang w:val="id_ID" w:bidi="id_ID"/>
        </w:rPr>
        <w:t>berdoa</w:t>
      </w:r>
      <w:r>
        <w:rPr>
          <w:lang w:val="id_ID" w:bidi="id_ID"/>
        </w:rPr>
        <w:t xml:space="preserve"> dalam Glosarium Utama.</w:t>
      </w:r>
    </w:p>
    <w:p>
      <w:pPr/>
      <w:r>
        <w:rPr>
          <w:lang w:val="id_ID" w:bidi="id_ID"/>
        </w:rPr>
      </w:r>
      <w:r>
        <w:rPr>
          <w:lang w:val="id_ID" w:bidi="id_ID"/>
        </w:rPr>
        <w:t xml:space="preserve">Abraham menjelaskan kebohongannya. Ia berkata, "Pasti tidak ada </w:t>
      </w:r>
      <w:r>
        <w:rPr>
          <w:b/>
          <w:lang w:val="id_ID" w:bidi="id_ID"/>
        </w:rPr>
        <w:t>takut akan Tuhan</w:t>
      </w:r>
      <w:r>
        <w:rPr>
          <w:lang w:val="id_ID" w:bidi="id_ID"/>
        </w:rPr>
        <w:t xml:space="preserve"> di tempat ini. Mereka akan membunuh saya untuk mengambil istri saya." Takut akan Tuhan berarti memiliki penghormatan, kehormatan, dan rasa hormat kepada Allah. Ini menunjukkan rasa hormat yang kudus atau ketakutan akan hukuman. Ketakutan dapat dinyatakan sebagai ketaatan positif yang disebabkan oleh rasa hormat kepada Allah atau ketaatan negatif yang disebabkan oleh ancaman hukuman dari Allah. Takut akan Tuhan adalah bagian penting dari iman kepada Allah.</w:t>
      </w:r>
    </w:p>
    <w:p>
      <w:pPr/>
      <w:r>
        <w:rPr>
          <w:lang w:val="id_ID" w:bidi="id_ID"/>
        </w:rPr>
      </w:r>
      <w:r>
        <w:rPr>
          <w:lang w:val="id_ID" w:bidi="id_ID"/>
        </w:rPr>
        <w:t xml:space="preserve">Berhenti di sini dan diskusikan dalam kelompok. Bagaimana Anda akan berbicara tentang "takut akan Tuhan"? Untuk informasi lebih lanjut tentang frasa "takut akan Tuhan," carilah </w:t>
      </w:r>
      <w:r>
        <w:rPr>
          <w:lang w:val="id_ID" w:bidi="id_ID"/>
        </w:rPr>
        <w:t>takut akan Tuhan</w:t>
      </w:r>
      <w:r>
        <w:rPr>
          <w:lang w:val="id_ID" w:bidi="id_ID"/>
        </w:rPr>
        <w:t xml:space="preserve"> dalam Glosarium Utama. Hentikan sebentar rekaman ini di sini. </w:t>
      </w:r>
    </w:p>
    <w:p>
      <w:pPr/>
      <w:r>
        <w:rPr>
          <w:lang w:val="id_ID" w:bidi="id_ID"/>
        </w:rPr>
      </w:r>
      <w:r>
        <w:rPr>
          <w:lang w:val="id_ID" w:bidi="id_ID"/>
        </w:rPr>
        <w:t xml:space="preserve">Abraham melanjutkan, "Selain itu, ia benar-benar adalah saudara perempuanku. Kami memiliki ayah yang sama tetapi ibu yang berbeda, dan aku menikahinya. Ketika Allah menyuruh saya melakukan perjalanan dari tempat ke tempat, jauh dari </w:t>
      </w:r>
      <w:r>
        <w:rPr>
          <w:b/>
          <w:lang w:val="id_ID" w:bidi="id_ID"/>
        </w:rPr>
        <w:t>rumah tangga</w:t>
      </w:r>
      <w:r>
        <w:rPr>
          <w:lang w:val="id_ID" w:bidi="id_ID"/>
        </w:rPr>
        <w:t xml:space="preserve">, ayahku, saya berkata kepada Sara, 'Ini adalah bagaimana Anda dapat menunjukkan </w:t>
      </w:r>
      <w:r>
        <w:rPr>
          <w:b/>
          <w:lang w:val="id_ID" w:bidi="id_ID"/>
        </w:rPr>
        <w:t>kasihmu</w:t>
      </w:r>
      <w:r>
        <w:rPr>
          <w:lang w:val="id_ID" w:bidi="id_ID"/>
        </w:rPr>
        <w:t xml:space="preserve"> kepada saya. Ke mana pun kita pergi, katakan, 'Dia adalah saudaraku.'" Rumah tangga merujuk pada semua orang yang tinggal dengan ayah Abraham, termasuk anggota keluarga, pelayan, dan budak. Untuk informasi lebih lanjut tentang kata rumah tangga, carilah </w:t>
      </w:r>
      <w:r>
        <w:rPr>
          <w:lang w:val="id_ID" w:bidi="id_ID"/>
        </w:rPr>
        <w:t>rumah tangga</w:t>
      </w:r>
      <w:r>
        <w:rPr>
          <w:lang w:val="id_ID" w:bidi="id_ID"/>
        </w:rPr>
        <w:t xml:space="preserve"> dalam Glosarium Utama dan terjemahkannya dengan cara yang sama seperti yang telah Anda lakukan pada bagian sebelumnya. Di sini, "kasih" berarti loyalitas atau kebaikan.</w:t>
      </w:r>
    </w:p>
    <w:p>
      <w:pPr/>
      <w:r>
        <w:rPr>
          <w:lang w:val="id_ID" w:bidi="id_ID"/>
        </w:rPr>
      </w:r>
      <w:r>
        <w:rPr>
          <w:lang w:val="id_ID" w:bidi="id_ID"/>
        </w:rPr>
        <w:t xml:space="preserve">Abimelekh memberikan Abraham banyak hadiah. Abimelekh memberikan </w:t>
      </w:r>
      <w:r>
        <w:rPr>
          <w:b/>
          <w:lang w:val="id_ID" w:bidi="id_ID"/>
        </w:rPr>
        <w:t>domba</w:t>
      </w:r>
      <w:r>
        <w:rPr>
          <w:lang w:val="id_ID" w:bidi="id_ID"/>
        </w:rPr>
        <w:t xml:space="preserve"> kepada Abraham, yang mencakup domba dan kambing.</w:t>
      </w:r>
    </w:p>
    <w:p>
      <w:pPr/>
      <w:r>
        <w:rPr>
          <w:lang w:val="id_ID" w:bidi="id_ID"/>
        </w:rPr>
      </w:r>
      <w:r>
        <w:rPr>
          <w:lang w:val="id_ID" w:bidi="id_ID"/>
        </w:rPr>
        <w:t xml:space="preserve">Kemudian Abraham berdoa kepada Allah, dan Allah </w:t>
      </w:r>
      <w:r>
        <w:rPr>
          <w:b/>
          <w:lang w:val="id_ID" w:bidi="id_ID"/>
        </w:rPr>
        <w:t>menyembuhkan</w:t>
      </w:r>
      <w:r>
        <w:rPr>
          <w:lang w:val="id_ID" w:bidi="id_ID"/>
        </w:rPr>
        <w:t xml:space="preserve"> Abimelek, istrinya, dan hamba perempuannya sehingga mereka dapat memiliki anak. Di sini, "menyembuhkan" berarti mengembalikan seseorang atau sesuatu ke keadaan yang baik.</w:t>
      </w:r>
    </w:p>
    <w:p>
      <w:pPr/>
      <w:r>
        <w:rPr>
          <w:lang w:val="id_ID" w:bidi="id_ID"/>
        </w:rPr>
      </w:r>
      <w:r>
        <w:rPr>
          <w:b/>
          <w:lang w:val="id_ID" w:bidi="id_ID"/>
        </w:rPr>
        <w:t>Allah</w:t>
      </w:r>
      <w:r>
        <w:rPr>
          <w:lang w:val="id_ID" w:bidi="id_ID"/>
        </w:rPr>
        <w:t xml:space="preserve"> telah mencegah mereka untuk memiliki anak karena apa yang terjadi dengan istri Abraham, Sara. Bagian terakhir dari kisah ini menggunakan nama pribadi </w:t>
      </w:r>
      <w:r>
        <w:rPr>
          <w:b/>
          <w:lang w:val="id_ID" w:bidi="id_ID"/>
        </w:rPr>
        <w:t>Tuhan</w:t>
      </w:r>
      <w:r>
        <w:rPr>
          <w:lang w:val="id_ID" w:bidi="id_ID"/>
        </w:rPr>
        <w:t xml:space="preserve"> untuk Allah. Untuk informasi lebih lanjut tentang kata Tuhan, carilah </w:t>
      </w:r>
      <w:r>
        <w:rPr>
          <w:lang w:val="id_ID" w:bidi="id_ID"/>
        </w:rPr>
        <w:t>Tuhan</w:t>
      </w:r>
      <w:r>
        <w:rPr>
          <w:lang w:val="id_ID" w:bidi="id_ID"/>
        </w:rPr>
        <w:t xml:space="preserve"> dalam Glosarium Utama. Gunakan kata yang sama untuk Tuhan seperti yang Anda gunakan dalam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21:1–21</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21:1–21 dan simpanlah dalam hatimu. Dengarkan versi audio dari Kejadian 21:1–21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21:1–21 dalam terjemahan yang paling mudah dimengerti.</w:t>
      </w:r>
    </w:p>
    <w:p>
      <w:pPr/>
      <w:r>
        <w:rPr>
          <w:lang w:val="id_ID" w:bidi="id_ID"/>
        </w:rPr>
      </w:r>
      <w:r>
        <w:rPr>
          <w:lang w:val="id_ID" w:bidi="id_ID"/>
        </w:rPr>
        <w:t>Dalam kisah ini, Allah menepati janji yang Dia buat kepada Sarah dan Abraham dan memberkati Sarah dengan seorang anak laki-laki. Kisah ini juga menggambarkan apa yang terjadi pada anak sulung Abraham, Ismael, dan Hagar, budak yang melahirkan Ismael. Kisah ini menggunakan kata umum untuk Allah, kecuali untuk awal kisah ketika TUHAN mengunjungi Sarah dan melakukan baginya apa yang telah Dia janjikan.</w:t>
      </w:r>
    </w:p>
    <w:p>
      <w:pPr/>
      <w:r>
        <w:rPr>
          <w:lang w:val="id_ID" w:bidi="id_ID"/>
        </w:rPr>
      </w:r>
      <w:r>
        <w:rPr>
          <w:lang w:val="id_ID" w:bidi="id_ID"/>
        </w:rPr>
        <w:t>TUHAN mengunjungi Sarah tepat seperti yang telah dijanjikan-Nya. Ketika Allah mengunjungi seseorang, biasanya berarti bahwa sesuatu yang istimewa akan terjadi. Ketika Allah mengunjungi perempuan tanpa anak, itu biasanya berarti bahwa Allah akan memberikan mereka hadiah seorang anak. Di sini, berarti bahwa Allah memberkati Sarah dengan anak yang telah Dia janjikan kepadanya.</w:t>
      </w:r>
    </w:p>
    <w:p>
      <w:pPr/>
      <w:r>
        <w:rPr>
          <w:lang w:val="id_ID" w:bidi="id_ID"/>
        </w:rPr>
      </w:r>
      <w:r>
        <w:rPr>
          <w:lang w:val="id_ID" w:bidi="id_ID"/>
        </w:rPr>
        <w:t>Dan TUHAN melakukan bagi Sarah apa yang telah Dia janjikan. Sarah hamil dan melahirkan seorang anak bagi Abraham ketika Abraham sudah tua. Sarah melahirkan tepat pada waktu yang Allah janjikan, ketika ketiga pengunjung itu mendatangi Abraham dan Sarah serta mengatakan bahwa Sarah akan memiliki seorang bayi. Abraham menamai anak yang diberikan Sarah kepadanya Ishak.</w:t>
      </w:r>
    </w:p>
    <w:p>
      <w:pPr/>
      <w:r>
        <w:rPr>
          <w:lang w:val="id_ID" w:bidi="id_ID"/>
        </w:rPr>
      </w:r>
      <w:r>
        <w:rPr>
          <w:lang w:val="id_ID" w:bidi="id_ID"/>
        </w:rPr>
        <w:t>Abraham menyunat Ishak ketika Ishak berusia delapan hari, seperti yang telah Allah perintahkan kepadanya. Ingatlah bahwa sunat adalah kebiasaan memotong kulit berlebih di ujung penis seorang anak laki-laki. Hal ini menggenapi bagian dari perjanjian yang telah dibuat Allah dengan Abraham. Abraham berusia 100 tahun ketika Ishak lahir.</w:t>
      </w:r>
    </w:p>
    <w:p>
      <w:pPr/>
      <w:r>
        <w:rPr>
          <w:lang w:val="id_ID" w:bidi="id_ID"/>
        </w:rPr>
      </w:r>
      <w:r>
        <w:rPr>
          <w:lang w:val="id_ID" w:bidi="id_ID"/>
        </w:rPr>
        <w:t>Dan Sarah berkata, "Allah telah memberiku tawa." Semua orang yang mendengar tentang hal ini akan tertawa bersamaku." Tawa merujuk pada perikop sebelumnya, ketika Allah mengatakan kepada Sarah bahwa Dia akan memberinya seorang anak. Ketika Sarah mendengar Allah, ia tertawa karena tidak percaya, maka Allah menyuruh Abraham untuk menamai bayi itu Ishak. Tetapi sekarang Sarah tertawa dengan sukacita.</w:t>
      </w:r>
    </w:p>
    <w:p>
      <w:pPr/>
      <w:r>
        <w:rPr>
          <w:lang w:val="id_ID" w:bidi="id_ID"/>
        </w:rPr>
      </w:r>
      <w:r>
        <w:rPr>
          <w:lang w:val="id_ID" w:bidi="id_ID"/>
        </w:rPr>
        <w:t>Sarah melanjutkan, "Siapa yang akan mengira untuk mengatakan kepada Abraham bahwa aku akan menyusui seorang anak?" Tetapi aku telah melahirkan seorang anak untuk Abraham ketika ia sudah tua." Sarah akan "menyusui" seorang anak, atau memberikan ASI-nya kepada Ishak. Ini berarti bahwa Sarah akan menjadi orang yang melahirkan bayi itu.</w:t>
      </w:r>
    </w:p>
    <w:p>
      <w:pPr/>
      <w:r>
        <w:rPr>
          <w:lang w:val="id_ID" w:bidi="id_ID"/>
        </w:rPr>
      </w:r>
      <w:r>
        <w:rPr>
          <w:lang w:val="id_ID" w:bidi="id_ID"/>
        </w:rPr>
        <w:t>Setelah beberapa waktu, Sarah tidak lagi menyusui Ishak. Ini berarti bahwa Ishak berusia sekitar tiga tahun. Pada hari itu, Abraham menyiapkan pesta yang besar. Dalam budaya Abraham, orang-orang mengadakan pesta untuk merayakan setiap tahap kehidupan. Di sini, Abraham mengadakan pesta yang besar untuk merayakan pertumbuhan Ishak.</w:t>
      </w:r>
    </w:p>
    <w:p>
      <w:pPr/>
      <w:r>
        <w:rPr>
          <w:lang w:val="id_ID" w:bidi="id_ID"/>
        </w:rPr>
      </w:r>
      <w:r>
        <w:rPr>
          <w:lang w:val="id_ID" w:bidi="id_ID"/>
        </w:rPr>
        <w:t xml:space="preserve">Berhenti di sini dan diskusikan pertanyaan ini dalam kelompok: Perayaan apa saja yang ada dalam budaya kalian untuk menunjukkan setiap tahap kehidupan? Hentikan sebentar rekaman ini di sini. </w:t>
      </w:r>
    </w:p>
    <w:p>
      <w:pPr/>
      <w:r>
        <w:rPr>
          <w:lang w:val="id_ID" w:bidi="id_ID"/>
        </w:rPr>
      </w:r>
      <w:r>
        <w:rPr>
          <w:lang w:val="id_ID" w:bidi="id_ID"/>
        </w:rPr>
        <w:t>Tetapi Sarah melihat Ismael, anak budak Mesir Sarah, Hagar, mengejek Ishak. Dalam perikop sebelumnya, Sarah memberikan Hagar kepada Abraham sebagai istri kedua, dan Ismael adalah anak Abraham. Jadi Sarah berbalik kepada Abraham dan menuntut, "Singkirkan budak itu dan anaknya!" Anak budak itu tidak boleh berbagi warisan dengan anakku, Ishak." Meskipun ia memiliki seorang anak dengan Abraham, Hagar masih seorang budak dan tidak memiliki hak sebagai istri sah. Itu berarti bahwa Ismael, anak Hagar, tidak memiliki status setinggi Ishak, anak Sarah. Dalam budaya itu, karena Abraham telah menerima Ismael sebagai anaknya, Ismael dapat mewarisi bagian dari semua yang dimiliki Abraham setelah Abraham meninggal. Di sini, Sarah menuntut agar Abraham menyuruh Ismael dan Hagar pergi sehingga Ismael tidak mewarisi apa pun dari Abraham.</w:t>
      </w:r>
    </w:p>
    <w:p>
      <w:pPr/>
      <w:r>
        <w:rPr>
          <w:lang w:val="id_ID" w:bidi="id_ID"/>
        </w:rPr>
      </w:r>
      <w:r>
        <w:rPr>
          <w:lang w:val="id_ID" w:bidi="id_ID"/>
        </w:rPr>
        <w:t xml:space="preserve">Berhenti di sini dan diskusikan dalam kelompok: Dalam budayamu, siapa yang mewarisi harta benda seseorang ketika mereka meninggal? Anak-anak mana yang mewarisi lebih banyak daripada yang lain? Hentikan sebentar rekaman ini di sini. </w:t>
      </w:r>
    </w:p>
    <w:p>
      <w:pPr/>
      <w:r>
        <w:rPr>
          <w:lang w:val="id_ID" w:bidi="id_ID"/>
        </w:rPr>
      </w:r>
      <w:r>
        <w:rPr>
          <w:lang w:val="id_ID" w:bidi="id_ID"/>
        </w:rPr>
        <w:t>Permintaan Sarah sangat mengecewakan Abraham, karena Ismael juga adalah anaknya. Tetapi Allah mengatakan kepada Abraham, "Janganlah bersusah hati atas anak itu dan budakmu." Lakukan apa pun yang dikatakan Sarah kepadamu, karena Ishak akan menjadi anak yang melaluinya Aku memberikan banyak keturunan kepadamu. Tetapi Aku juga akan memberikan banyak anak kepada anak budak perempuan Hagar. Keturunan Ismael juga akan menjadi bangsa, atau kelompok orang yang besar, karena ia juga adalah anakmu."</w:t>
      </w:r>
    </w:p>
    <w:p>
      <w:pPr/>
      <w:r>
        <w:rPr>
          <w:lang w:val="id_ID" w:bidi="id_ID"/>
        </w:rPr>
      </w:r>
      <w:r>
        <w:rPr>
          <w:lang w:val="id_ID" w:bidi="id_ID"/>
        </w:rPr>
        <w:t>Pagi-pagi benar keesokan harinya Abraham bangun dan menyiapkan makanan serta wadah air. Ia meletakkan makanan dan wadah air di bahu Hagar, memberikan anak Ismael kepadanya, dan menyuruhnya pergi. Wadah air mungkin adalah wadah yang terbuat dari kulit kering yang digunakan untuk membawa air.</w:t>
      </w:r>
    </w:p>
    <w:p>
      <w:pPr/>
      <w:r>
        <w:rPr>
          <w:lang w:val="id_ID" w:bidi="id_ID"/>
        </w:rPr>
      </w:r>
      <w:r>
        <w:rPr>
          <w:lang w:val="id_ID" w:bidi="id_ID"/>
        </w:rPr>
        <w:t xml:space="preserve">Berhenti di sini dan lihatlah gambar yang menunjukkan </w:t>
      </w:r>
      <w:r>
        <w:rPr>
          <w:lang w:val="id_ID" w:bidi="id_ID"/>
        </w:rPr>
        <w:t>seperti apa kemungkinan rupa wadah air ini dahulu</w:t>
      </w:r>
      <w:r>
        <w:rPr>
          <w:lang w:val="id_ID" w:bidi="id_ID"/>
        </w:rPr>
        <w:t xml:space="preserve">. Hentikan sebentar rekaman ini di sini. </w:t>
      </w:r>
    </w:p>
    <w:p>
      <w:pPr/>
      <w:r>
        <w:rPr>
          <w:lang w:val="id_ID" w:bidi="id_ID"/>
        </w:rPr>
      </w:r>
      <w:r>
        <w:rPr>
          <w:lang w:val="id_ID" w:bidi="id_ID"/>
        </w:rPr>
        <w:t>Hagar pergi dan mengembara di sekitar padang pasir Bersyeba. Ia tidak tahu ke mana harus pergi dan melakukan perjalanan tanpa tujuan.</w:t>
      </w:r>
    </w:p>
    <w:p>
      <w:pPr/>
      <w:r>
        <w:rPr>
          <w:lang w:val="id_ID" w:bidi="id_ID"/>
        </w:rPr>
      </w:r>
      <w:r>
        <w:rPr>
          <w:lang w:val="id_ID" w:bidi="id_ID"/>
        </w:rPr>
        <w:t xml:space="preserve">Berhenti di sini. Secara berkelompok, lihatlah peta </w:t>
      </w:r>
      <w:r>
        <w:rPr>
          <w:lang w:val="id_ID" w:bidi="id_ID"/>
        </w:rPr>
        <w:t>daerah Bersyeba tempat Hagar mungkin mengembara di sekitarnya</w:t>
      </w:r>
      <w:r>
        <w:rPr>
          <w:lang w:val="id_ID" w:bidi="id_ID"/>
        </w:rPr>
        <w:t xml:space="preserve">. Hentikan sebentar rekaman ini di sini. </w:t>
      </w:r>
    </w:p>
    <w:p>
      <w:pPr/>
      <w:r>
        <w:rPr>
          <w:lang w:val="id_ID" w:bidi="id_ID"/>
        </w:rPr>
      </w:r>
      <w:r>
        <w:rPr>
          <w:lang w:val="id_ID" w:bidi="id_ID"/>
        </w:rPr>
        <w:t>Ketika semua air sudah habis, Hagar meninggalkan Ismael di bawah semak dan duduk sejauh seseorang dapat melepaskan tembakan anak panah. Frasa "sejauh seseorang dapat menembakkan anak panah" berarti Hagar duduk sekitar 100 meter atau 90 meter jauhnya.</w:t>
      </w:r>
    </w:p>
    <w:p>
      <w:pPr/>
      <w:r>
        <w:rPr>
          <w:lang w:val="id_ID" w:bidi="id_ID"/>
        </w:rPr>
      </w:r>
      <w:r>
        <w:rPr>
          <w:lang w:val="id_ID" w:bidi="id_ID"/>
        </w:rPr>
        <w:t xml:space="preserve">Berhenti di sini dan diskusikan dalam kelompok: Ceritakan tentang saat ketika kamu harus menggambarkan seberapa jauh satu hal berada dari hal yang lain. Jenis kata dan frasa apa yang kamu gunakan? Hentikan sebentar rekaman ini di sini. </w:t>
      </w:r>
    </w:p>
    <w:p>
      <w:pPr/>
      <w:r>
        <w:rPr>
          <w:lang w:val="id_ID" w:bidi="id_ID"/>
        </w:rPr>
      </w:r>
      <w:r>
        <w:rPr>
          <w:lang w:val="id_ID" w:bidi="id_ID"/>
        </w:rPr>
        <w:t xml:space="preserve">Berhenti di sini. Secara berkelompok, lihatlah gambar </w:t>
      </w:r>
      <w:r>
        <w:rPr>
          <w:lang w:val="id_ID" w:bidi="id_ID"/>
        </w:rPr>
        <w:t>busur dan anak panah</w:t>
      </w:r>
      <w:r>
        <w:rPr>
          <w:lang w:val="id_ID" w:bidi="id_ID"/>
        </w:rPr>
        <w:t xml:space="preserve">. Hentikan sebentar rekaman ini di sini. </w:t>
      </w:r>
    </w:p>
    <w:p>
      <w:pPr/>
      <w:r>
        <w:rPr>
          <w:lang w:val="id_ID" w:bidi="id_ID"/>
        </w:rPr>
      </w:r>
      <w:r>
        <w:rPr>
          <w:lang w:val="id_ID" w:bidi="id_ID"/>
        </w:rPr>
        <w:t>Hagar berkata dalam hati, "Aku tidak dapat menyaksikan anakku mati." Ketika ia duduk di sana, ia mulai menangis.</w:t>
      </w:r>
    </w:p>
    <w:p>
      <w:pPr/>
      <w:r>
        <w:rPr>
          <w:lang w:val="id_ID" w:bidi="id_ID"/>
        </w:rPr>
      </w:r>
      <w:r>
        <w:rPr>
          <w:lang w:val="id_ID" w:bidi="id_ID"/>
        </w:rPr>
        <w:t>Allah mendengar tangisan Ismael. Malaikat Allah memanggil kepada Hagar. "Malaikat Allah" sering merujuk pada Allah sendiri yang berbicara dalam bentuk seorang pria. Di sini, "malaikat Allah" berarti bahwa Allah sendiri berbicara kepada Hagar. Tetapi Allah berbicara dari surga, yang adalah tempat Allah dan para malaikat-Nya tinggal.</w:t>
      </w:r>
    </w:p>
    <w:p>
      <w:pPr/>
      <w:r>
        <w:rPr>
          <w:lang w:val="id_ID" w:bidi="id_ID"/>
        </w:rPr>
      </w:r>
      <w:r>
        <w:rPr>
          <w:lang w:val="id_ID" w:bidi="id_ID"/>
        </w:rPr>
        <w:t>Allah berkata, "Hagar, apakah ada yang salah? Jangan takut! Aku, Allah, telah mendengar anak itu menangis ketika ia berbaring di sana. Bangunlah dan hiburlah dia, karena Aku akan membuat bangsa, atau kelompok orang yang besar, dari keturunannya."</w:t>
      </w:r>
    </w:p>
    <w:p>
      <w:pPr/>
      <w:r>
        <w:rPr>
          <w:lang w:val="id_ID" w:bidi="id_ID"/>
        </w:rPr>
      </w:r>
      <w:r>
        <w:rPr>
          <w:lang w:val="id_ID" w:bidi="id_ID"/>
        </w:rPr>
        <w:t>Kemudian Allah membuka mata Hagar. Dengan kata lain, Allah membuat Hagar memperhatikan sesuatu yang tidak ia perhatikan sebelumnya. Hagar melihat sumur yang penuh dengan air di dekatnya, jadi ia dengan cepat mengisi wadah airnya dan memberikan Ismael minuman air. Sumur itu mungkin adalah lubang yang dalam di tanah. Orang-orang menurunkan wadah ke dalam sumur untuk mengambil air dari sana.</w:t>
      </w:r>
    </w:p>
    <w:p>
      <w:pPr/>
      <w:r>
        <w:rPr>
          <w:lang w:val="id_ID" w:bidi="id_ID"/>
        </w:rPr>
      </w:r>
      <w:r>
        <w:rPr>
          <w:lang w:val="id_ID" w:bidi="id_ID"/>
        </w:rPr>
        <w:t xml:space="preserve">Berhenti di sini. Secara berkelompok, lihatlah gambar sebuah </w:t>
      </w:r>
      <w:r>
        <w:rPr>
          <w:lang w:val="id_ID" w:bidi="id_ID"/>
        </w:rPr>
        <w:t>sumur</w:t>
      </w:r>
      <w:r>
        <w:rPr>
          <w:lang w:val="id_ID" w:bidi="id_ID"/>
        </w:rPr>
        <w:t xml:space="preserve">. Hentikan sebentar rekaman ini di sini. </w:t>
      </w:r>
    </w:p>
    <w:p>
      <w:pPr/>
      <w:r>
        <w:rPr>
          <w:lang w:val="id_ID" w:bidi="id_ID"/>
        </w:rPr>
      </w:r>
      <w:r>
        <w:rPr>
          <w:lang w:val="id_ID" w:bidi="id_ID"/>
        </w:rPr>
        <w:t>Ketika Ismael tumbuh di padang gurun, Allah bersama Ismael. Ini berarti bahwa Allah membantu, melindungi, dan memberkati Ismael. Ismael menjadi seorang pemanah yang terampil. Para pemanah menggunakan busur dan anak panah untuk berburu atau bertarung.</w:t>
      </w:r>
    </w:p>
    <w:p>
      <w:pPr/>
      <w:r>
        <w:rPr>
          <w:lang w:val="id_ID" w:bidi="id_ID"/>
        </w:rPr>
      </w:r>
      <w:r>
        <w:rPr>
          <w:lang w:val="id_ID" w:bidi="id_ID"/>
        </w:rPr>
        <w:t>Ismael tinggal di padang pasir Paran, dan ibunya mengatur agar dia menikahi seorang perempuan dari negara Mesir. Dalam budaya Hagar, orang tua mengatur pernikahan anak mereka.</w:t>
      </w:r>
    </w:p>
    <w:p>
      <w:pPr/>
      <w:r>
        <w:rPr>
          <w:lang w:val="id_ID" w:bidi="id_ID"/>
        </w:rPr>
      </w:r>
      <w:r>
        <w:rPr>
          <w:lang w:val="id_ID" w:bidi="id_ID"/>
        </w:rPr>
        <w:t xml:space="preserve">Berhenti di sini. Secara berkelompok, lihatlah </w:t>
      </w:r>
      <w:r>
        <w:rPr>
          <w:lang w:val="id_ID" w:bidi="id_ID"/>
        </w:rPr>
        <w:t>Paran dan Mesir</w:t>
      </w:r>
      <w:r>
        <w:rPr>
          <w:lang w:val="id_ID" w:bidi="id_ID"/>
        </w:rPr>
        <w:t xml:space="preserve"> pada peta.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21:1–21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 xml:space="preserve">Kisah ini memiliki lima adegan. </w:t>
      </w:r>
    </w:p>
    <w:p>
      <w:pPr/>
      <w:r>
        <w:rPr>
          <w:lang w:val="id_ID" w:bidi="id_ID"/>
        </w:rPr>
      </w:r>
      <w:r>
        <w:rPr>
          <w:b/>
          <w:lang w:val="id_ID" w:bidi="id_ID"/>
        </w:rPr>
        <w:t>Dalam adegan pertama:</w:t>
      </w:r>
      <w:r>
        <w:rPr>
          <w:lang w:val="id_ID" w:bidi="id_ID"/>
        </w:rPr>
        <w:t xml:space="preserve"> TUHAN memberkati Sara, seperti yang telah Dia janjikan. Sara hamil dan melahirkan seorang anak laki-laki bernama Ishak bagi Abraham ketika Abraham sudah tua. Sara mengatakan bahwa Allah telah memberinya tawa, dan semua orang akan tertawa karena sukacita bersamanya.</w:t>
      </w:r>
    </w:p>
    <w:p>
      <w:pPr/>
      <w:r>
        <w:rPr>
          <w:lang w:val="id_ID" w:bidi="id_ID"/>
        </w:rPr>
      </w:r>
      <w:r>
        <w:rPr>
          <w:b/>
          <w:lang w:val="id_ID" w:bidi="id_ID"/>
        </w:rPr>
        <w:t>Dalam adegan kedua:</w:t>
      </w:r>
      <w:r>
        <w:rPr>
          <w:lang w:val="id_ID" w:bidi="id_ID"/>
        </w:rPr>
        <w:t xml:space="preserve"> Ketika Ishak sudah cukup besar untuk mulai makan, Abraham mengadakan pesta besar untuk merayakannya. Tetapi Sara melihat Ismael, anak yang dilahirkan budak Hagar bagi Abraham, mengolok-olok Ishak. Jadi Sara menyuruh Abraham untuk menyingkirkan Ismael.</w:t>
      </w:r>
    </w:p>
    <w:p>
      <w:pPr/>
      <w:r>
        <w:rPr>
          <w:lang w:val="id_ID" w:bidi="id_ID"/>
        </w:rPr>
      </w:r>
      <w:r>
        <w:rPr>
          <w:lang w:val="id_ID" w:bidi="id_ID"/>
        </w:rPr>
        <w:t>Abraham sangat kecewa karena Ismael adalah anaknya. Tetapi Allah menyuruh Abraham untuk tidak kecewa, dan untuk melakukan apa yang dikatakan Sara karena Ishak akan memiliki berkat khusus Allah.</w:t>
      </w:r>
    </w:p>
    <w:p>
      <w:pPr/>
      <w:r>
        <w:rPr>
          <w:lang w:val="id_ID" w:bidi="id_ID"/>
        </w:rPr>
      </w:r>
      <w:r>
        <w:rPr>
          <w:b/>
          <w:lang w:val="id_ID" w:bidi="id_ID"/>
        </w:rPr>
        <w:t>Dalam adegan ketiga:</w:t>
      </w:r>
      <w:r>
        <w:rPr>
          <w:lang w:val="id_ID" w:bidi="id_ID"/>
        </w:rPr>
        <w:t xml:space="preserve"> Jadi Abraham bangun pagi-pagi keesokan harinya dan memberikan makanan kepada Hagar, wadah yang penuh air, dan menyuruh Hagar pergi.</w:t>
      </w:r>
    </w:p>
    <w:p>
      <w:pPr/>
      <w:r>
        <w:rPr>
          <w:lang w:val="id_ID" w:bidi="id_ID"/>
        </w:rPr>
      </w:r>
      <w:r>
        <w:rPr>
          <w:lang w:val="id_ID" w:bidi="id_ID"/>
        </w:rPr>
        <w:t>Hagar pergi dan mengembara tanpa tujuan di sekitar padang pasir Bersyeba. Ketika semua airnya sudah habis, ia meletakkan Ismael di bawah semak dan duduk menjauh darinya. Ia berkata dalam hati, "Aku menolak untuk menyaksikan anakku mati." Ketika Hagar duduk di sana, ia mulai menangis.</w:t>
      </w:r>
    </w:p>
    <w:p>
      <w:pPr/>
      <w:r>
        <w:rPr>
          <w:lang w:val="id_ID" w:bidi="id_ID"/>
        </w:rPr>
      </w:r>
      <w:r>
        <w:rPr>
          <w:b/>
          <w:lang w:val="id_ID" w:bidi="id_ID"/>
        </w:rPr>
        <w:t>Dalam adegan keempat:</w:t>
      </w:r>
      <w:r>
        <w:rPr>
          <w:lang w:val="id_ID" w:bidi="id_ID"/>
        </w:rPr>
        <w:t xml:space="preserve"> Kemudian, Allah mendengar Ismael menangis. Malaikat Allah memanggil kepada Hagar dari surga dan berkata, "Hagar, apakah ada yang salah?" Aku mendengar anak itu menangis saat ia berbaring di sana. Jangan takut. Berdirilah, pergilah dan bantulah anak itu berdiri dan hiburlah dia. Aku akan membuat keturunannya menjadi bangsa yang besar." Kemudian Allah menunjukkan sebuah sumur air kepada Hagar. Hagar pergi ke sumur, dengan cepat mengisi wadah airnya, dan memberikan minuman kepada Ismael.</w:t>
      </w:r>
    </w:p>
    <w:p>
      <w:pPr/>
      <w:r>
        <w:rPr>
          <w:lang w:val="id_ID" w:bidi="id_ID"/>
        </w:rPr>
      </w:r>
      <w:r>
        <w:rPr>
          <w:b/>
          <w:lang w:val="id_ID" w:bidi="id_ID"/>
        </w:rPr>
        <w:t>Dalam adegan kelima:</w:t>
      </w:r>
      <w:r>
        <w:rPr>
          <w:lang w:val="id_ID" w:bidi="id_ID"/>
        </w:rPr>
        <w:t xml:space="preserve"> Ketika Ismael tumbuh di padang pasir, Allah bersama dia dan membantunya. Ismael menjadi seorang pemanah yang terampil yang tinggal di padang pasir Paran. Hagar mengatur agar dia menikahi seseorang dari negaranya sendiri, Mesir.</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Sara</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Allah, atau malaikat Allah yang berbicara dari surga</w:t>
      </w:r>
    </w:p>
    <w:p>
      <w:pPr>
        <w:pStyle w:val="ListBullet"/>
        <w:spacing w:line="240" w:lineRule="auto"/>
        <w:ind w:left="720"/>
      </w:pPr>
      <w:r>
        <w:rPr>
          <w:lang w:val="id_ID" w:bidi="id_ID"/>
        </w:rPr>
      </w:r>
      <w:r>
        <w:rPr>
          <w:lang w:val="id_ID" w:bidi="id_ID"/>
        </w:rPr>
        <w:t>Hagar</w:t>
      </w:r>
    </w:p>
    <w:p>
      <w:pPr>
        <w:pStyle w:val="ListBullet"/>
        <w:spacing w:line="240" w:lineRule="auto"/>
        <w:ind w:left="720"/>
      </w:pPr>
      <w:r>
        <w:rPr>
          <w:lang w:val="id_ID" w:bidi="id_ID"/>
        </w:rPr>
      </w:r>
      <w:r>
        <w:rPr>
          <w:lang w:val="id_ID" w:bidi="id_ID"/>
        </w:rPr>
        <w:t>dan Ismael</w:t>
      </w:r>
    </w:p>
    <w:p>
      <w:pPr/>
      <w:r>
        <w:rPr>
          <w:lang w:val="id_ID" w:bidi="id_ID"/>
        </w:rPr>
      </w:r>
      <w:r>
        <w:rPr>
          <w:lang w:val="id_ID" w:bidi="id_ID"/>
        </w:rPr>
        <w:t>Secara berkelompok, perhatikan bagian-bagian dari latar belakang perikop ini.</w:t>
      </w:r>
    </w:p>
    <w:p>
      <w:pPr/>
      <w:r>
        <w:rPr>
          <w:lang w:val="id_ID" w:bidi="id_ID"/>
        </w:rPr>
      </w:r>
      <w:r>
        <w:rPr>
          <w:lang w:val="id_ID" w:bidi="id_ID"/>
        </w:rPr>
        <w:t>Tim mungkin ingin mengurutkan informasi dalam adegan satu. Pertama, Allah berjanji bahwa Sara akan memiliki seorang anak laki-laki pada waktu tertentu. Allah mengunjungi Sarah dan melakukan baginya apa yang telah Dia janjikan. Ketika Abraham berusia 100 tahun, pada saat Allah mengatakan bahwa itu akan terjadi, Sarah hamil dan melahirkan seorang anak laki-laki bagi Abraham.</w:t>
      </w:r>
    </w:p>
    <w:p>
      <w:pPr/>
      <w:r>
        <w:rPr>
          <w:lang w:val="id_ID" w:bidi="id_ID"/>
        </w:rPr>
      </w:r>
      <w:r>
        <w:rPr>
          <w:lang w:val="id_ID" w:bidi="id_ID"/>
        </w:rPr>
        <w:t>Di sini, perikop tersebut berulang dengan mengatakan hal yang sama dalam beberapa cara yang berbeda. Penulis ingin menekankan bahwa Allah melakukan apa yang telah Dia janjikan untuk Dia lakukan. Perikop itu mengulangi dirinya sendiri dengan berkata: Allah telah mengatakan bahwa Sarah akan memiliki seorang anak laki-laki. Ketika Abraham berusia 100 tahun, Allah mengunjungi Sara seperti yang telah Dia janjikan, dan Allah melakukan persis apa yang telah Dia janjikan. Sara hamil pada waktu yang telah Allah tentukan, dan Sara melahirkan seorang anak laki-laki bagi Abraham ketika ia sudah tua.</w:t>
      </w:r>
    </w:p>
    <w:p>
      <w:pPr/>
      <w:r>
        <w:rPr>
          <w:lang w:val="id_ID" w:bidi="id_ID"/>
        </w:rPr>
      </w:r>
      <w:r>
        <w:rPr>
          <w:lang w:val="id_ID" w:bidi="id_ID"/>
        </w:rPr>
        <w:t>Abraham menamai bayi itu Ishak. Sekali lagi, perikop itu mengulang untuk menekankan bahwa Sara melahirkan Ishak. Perikop itu berkata: menamai bayi yang dilahirkan Sara itu Ishak.</w:t>
      </w:r>
    </w:p>
    <w:p>
      <w:pPr/>
      <w:r>
        <w:rPr>
          <w:lang w:val="id_ID" w:bidi="id_ID"/>
        </w:rPr>
      </w:r>
      <w:r>
        <w:rPr>
          <w:lang w:val="id_ID" w:bidi="id_ID"/>
        </w:rPr>
        <w:t xml:space="preserve">Berhenti di sini dan diskusikan pertanyaan ini dalam kelompok: Bagaimana kamu menunjukkan penekanan ketika kamu menceritakan kisah dalam bahasamu? Bagaimana kamu menunjukkan bahwa informasi tertentu adalah penting? Bagaimana kamu menyampaikan informasi sedemikian rupa sehingga orang mengingatnya? Ceritakan sejarah penting dari budayamu dan perhatikan bagaimana kamu menekankan informasi tertentu sehingga orang-orang akan mengingatnya. Hentikan sebentar rekaman ini di sini. </w:t>
      </w:r>
    </w:p>
    <w:p>
      <w:pPr/>
      <w:r>
        <w:rPr>
          <w:lang w:val="id_ID" w:bidi="id_ID"/>
        </w:rPr>
      </w:r>
      <w:r>
        <w:rPr>
          <w:lang w:val="id_ID" w:bidi="id_ID"/>
        </w:rPr>
        <w:t>Abraham menyunat Ishak ketika ia berusia delapan hari, seperti yang telah Allah perintahkan kepada Abraham.</w:t>
      </w:r>
    </w:p>
    <w:p>
      <w:pPr/>
      <w:r>
        <w:rPr>
          <w:lang w:val="id_ID" w:bidi="id_ID"/>
        </w:rPr>
      </w:r>
      <w:r>
        <w:rPr>
          <w:lang w:val="id_ID" w:bidi="id_ID"/>
        </w:rPr>
        <w:t>Sarah berkata, "Allah telah membuat aku tertawa dengan sukacita." Semua orang yang mendengar aku telah melahirkan akan tertawa karena sukacita bersamaku." Di sini, Sarah berbicara dalam puisi untuk menunjukkan bahwa ia memberikan pujian dan syukur kepada Allah. Puisi adalah cara berbicara khusus yang dianggap indah oleh orang-orang. Sarah ingin menunjukkan bahwa kelahiran Ishak itu indah dan penting.</w:t>
      </w:r>
    </w:p>
    <w:p>
      <w:pPr/>
      <w:r>
        <w:rPr>
          <w:lang w:val="id_ID" w:bidi="id_ID"/>
        </w:rPr>
      </w:r>
      <w:r>
        <w:rPr>
          <w:lang w:val="id_ID" w:bidi="id_ID"/>
        </w:rPr>
        <w:t>Kemudian Sarah menambahkan, "Siapa yang akan mengatakan kepada Abraham bahwa aku akan memiliki anak?" Ini adalah pertanyaan yang tidak Sarah harapkan jawabannya. Sarah mengatakan sungguh luar biasa bahwa ia telah melahirkan seorang anak laki-laki. Sarah mengakhiri dengan menjawab pertanyaannya sendiri, "Tetapi aku telah melahirkan seorang anak laki-laki bagi Abraham ketika ia sudah tua!"</w:t>
      </w:r>
    </w:p>
    <w:p>
      <w:pPr/>
      <w:r>
        <w:rPr>
          <w:lang w:val="id_ID" w:bidi="id_ID"/>
        </w:rPr>
      </w:r>
      <w:r>
        <w:rPr>
          <w:lang w:val="id_ID" w:bidi="id_ID"/>
        </w:rPr>
        <w:t>Adegan kedua terjadi bertahun-tahun kemudian. Itu mungkin terjadi sekitar tiga tahun kemudian. Ishak sudah cukup besar untuk makan. Pada hari itu, Abraham merayakannya dengan pesta besar. Tetapi Sarah memperhatikan Ismael mengolok-olok anaknya, Ishak. Ismael adalah anak Abraham dan Hagar, budak Mesir Sarah.</w:t>
      </w:r>
    </w:p>
    <w:p>
      <w:pPr/>
      <w:r>
        <w:rPr>
          <w:lang w:val="id_ID" w:bidi="id_ID"/>
        </w:rPr>
      </w:r>
      <w:r>
        <w:rPr>
          <w:lang w:val="id_ID" w:bidi="id_ID"/>
        </w:rPr>
        <w:t>Jadi Sarah berpaling kepada Abraham dan berkata, "Suruhlah pergi budak itu dan anak laki-lakinya!" Aku tidak ingin dia mewarisi apa pun. Itu semua harus diberikan kepada anakku, Ishak."</w:t>
      </w:r>
    </w:p>
    <w:p>
      <w:pPr/>
      <w:r>
        <w:rPr>
          <w:lang w:val="id_ID" w:bidi="id_ID"/>
        </w:rPr>
      </w:r>
      <w:r>
        <w:rPr>
          <w:lang w:val="id_ID" w:bidi="id_ID"/>
        </w:rPr>
        <w:t>Permintaan Sarah membuat Abraham merasa sangat sedih karena itu berarti menyuruh pergi anaknya sendiri. Tetapi Allah berkata kepada Abraham, "Jangan merasa sedih tentang anak itu dan budakmu." Lakukan apa pun yang dikatakan Sarah kepadamu. Melalui Ishaklah kamu akan memiliki keturunan yang Aku janjikan. Tetapi Aku juga akan memberikan banyak keturunan kepada anak Hagar karena dia adalah anakmu juga."</w:t>
      </w:r>
    </w:p>
    <w:p>
      <w:pPr/>
      <w:r>
        <w:rPr>
          <w:lang w:val="id_ID" w:bidi="id_ID"/>
        </w:rPr>
      </w:r>
      <w:r>
        <w:rPr>
          <w:lang w:val="id_ID" w:bidi="id_ID"/>
        </w:rPr>
        <w:t>Bayangkan aksi dalam adegan ketiga. Abraham bangun pagi-pagi keesokan harinya dan menyiapkan makanan dan wadah air.</w:t>
      </w:r>
    </w:p>
    <w:p>
      <w:pPr/>
      <w:r>
        <w:rPr>
          <w:lang w:val="id_ID" w:bidi="id_ID"/>
        </w:rPr>
      </w:r>
      <w:r>
        <w:rPr>
          <w:lang w:val="id_ID" w:bidi="id_ID"/>
        </w:rPr>
        <w:t>Abraham meletakkan makanan dan air di bahu Hagar dan memberikan Ismael kepadanya. Kemudian ia menyuruhnya pergi. Hagar mengembara tanpa tujuan melalui padang pasir dekat Bersyeba.</w:t>
      </w:r>
    </w:p>
    <w:p>
      <w:pPr/>
      <w:r>
        <w:rPr>
          <w:lang w:val="id_ID" w:bidi="id_ID"/>
        </w:rPr>
      </w:r>
      <w:r>
        <w:rPr>
          <w:lang w:val="id_ID" w:bidi="id_ID"/>
        </w:rPr>
        <w:t xml:space="preserve">Berhenti di sini. Secara berkelompok, lihatlah </w:t>
      </w:r>
      <w:r>
        <w:rPr>
          <w:lang w:val="id_ID" w:bidi="id_ID"/>
        </w:rPr>
        <w:t>Bersyeba</w:t>
      </w:r>
      <w:r>
        <w:rPr>
          <w:lang w:val="id_ID" w:bidi="id_ID"/>
        </w:rPr>
        <w:t xml:space="preserve"> di peta. Hentikan sebentar rekaman ini di sini. </w:t>
      </w:r>
    </w:p>
    <w:p>
      <w:pPr/>
      <w:r>
        <w:rPr>
          <w:lang w:val="id_ID" w:bidi="id_ID"/>
        </w:rPr>
      </w:r>
      <w:r>
        <w:rPr>
          <w:lang w:val="id_ID" w:bidi="id_ID"/>
        </w:rPr>
        <w:t>Beberapa waktu kemudian, ketika air habis, Hagar meletakkan anaknya di bawah semak dan duduk tidak jauh dari sana. Ia berpikir, "aku tidak ingin menyaksikan anakku mati." Dan kemudian ia mulai menangis.</w:t>
      </w:r>
    </w:p>
    <w:p>
      <w:pPr/>
      <w:r>
        <w:rPr>
          <w:lang w:val="id_ID" w:bidi="id_ID"/>
        </w:rPr>
      </w:r>
      <w:r>
        <w:rPr>
          <w:lang w:val="id_ID" w:bidi="id_ID"/>
        </w:rPr>
        <w:t>Bayangkan percakapan antara Allah dan Hagar dalam adegan keempat. Allah mendengar Ismael menangis. Malaikat Allah memanggil kepada Hagar dari surga dan bertanya, "Hagar, apakah ada yang salah?" Malaikat Allah mungkin tidak mengharapkan jawaban atas pertanyaan ini.</w:t>
      </w:r>
    </w:p>
    <w:p>
      <w:pPr/>
      <w:r>
        <w:rPr>
          <w:lang w:val="id_ID" w:bidi="id_ID"/>
        </w:rPr>
      </w:r>
      <w:r>
        <w:rPr>
          <w:lang w:val="id_ID" w:bidi="id_ID"/>
        </w:rPr>
        <w:t>Malaikat itu, atau Allah, melanjutkan, "Jangan takut bahwa anakmu akan mati." Aku mendengar anak itu menangis. Bangunlah sekarang, pergilah kepadanya dan hiburlah dia. Aku akan membuatnya menjadi leluhur dari bangsa yang besar."</w:t>
      </w:r>
    </w:p>
    <w:p>
      <w:pPr/>
      <w:r>
        <w:rPr>
          <w:lang w:val="id_ID" w:bidi="id_ID"/>
        </w:rPr>
      </w:r>
      <w:r>
        <w:rPr>
          <w:lang w:val="id_ID" w:bidi="id_ID"/>
        </w:rPr>
        <w:t>Kisah itu menggunakan bahasa khusus untuk mengatakan bahwa Allah menunjukkan kepada Hagar bahwa ada sumur air di dekat mereka. Kisah itu berkata, "Allah membuka matanya." Hagar pergi ke sumur dan mengisi wadah airnya, dan memberi anak itu minum air. Sumur itu mungkin adalah lubang yang dalam di tanah. Orang-orang menurunkan wadah ke dalam sumur untuk mengambil air dari sana.</w:t>
      </w:r>
    </w:p>
    <w:p>
      <w:pPr/>
      <w:r>
        <w:rPr>
          <w:lang w:val="id_ID" w:bidi="id_ID"/>
        </w:rPr>
      </w:r>
      <w:r>
        <w:rPr>
          <w:lang w:val="id_ID" w:bidi="id_ID"/>
        </w:rPr>
        <w:t>Bayangkan adegan kelima. Seiring berlalunya waktu, Ismael tumbuh dan Allah melindunginya. Ismael menjadi seorang pemanah ahli, dan tinggal di padang pasir yang disebut Paran. Para pemanah menggunakan busur dan anak panah untuk berburu atau bertarung.</w:t>
      </w:r>
    </w:p>
    <w:p>
      <w:pPr/>
      <w:r>
        <w:rPr>
          <w:lang w:val="id_ID" w:bidi="id_ID"/>
        </w:rPr>
      </w:r>
      <w:r>
        <w:rPr>
          <w:lang w:val="id_ID" w:bidi="id_ID"/>
        </w:rPr>
        <w:t>Sementara ia tinggal di Paran, Hagar memilih seorang istri untuk Ismael dari Mesir.</w:t>
      </w:r>
    </w:p>
    <w:p>
      <w:pPr/>
      <w:r>
        <w:rPr>
          <w:lang w:val="id_ID" w:bidi="id_ID"/>
        </w:rPr>
      </w:r>
      <w:r>
        <w:rPr>
          <w:lang w:val="id_ID" w:bidi="id_ID"/>
        </w:rPr>
        <w:t xml:space="preserve">Berhenti di sini. Secara berkelompok, lihatlah </w:t>
      </w:r>
      <w:r>
        <w:rPr>
          <w:lang w:val="id_ID" w:bidi="id_ID"/>
        </w:rPr>
        <w:t>Paran dan Mesir</w:t>
      </w:r>
      <w:r>
        <w:rPr>
          <w:lang w:val="id_ID" w:bidi="id_ID"/>
        </w:rPr>
        <w:t xml:space="preserve"> pada peta. Hentikan sebentar rekaman ini di sini. </w:t>
      </w:r>
    </w:p>
    <w:p>
      <w:pPr/>
      <w:r>
        <w:rPr>
          <w:lang w:val="id_ID" w:bidi="id_ID"/>
        </w:rPr>
      </w:r>
      <w:r>
        <w:rPr>
          <w:lang w:val="id_ID" w:bidi="id_ID"/>
        </w:rPr>
        <w:t xml:space="preserve">Sekarang, kelompok bisa membuat papan cerita, menggambar atau menggunakan barang-barang untuk memperagakan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21:1–21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 xml:space="preserve">Kisah ini memiliki lima adegan. </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Sara</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Allah, dan malaikat Allah</w:t>
      </w:r>
    </w:p>
    <w:p>
      <w:pPr>
        <w:pStyle w:val="ListBullet"/>
        <w:spacing w:line="240" w:lineRule="auto"/>
        <w:ind w:left="720"/>
      </w:pPr>
      <w:r>
        <w:rPr>
          <w:lang w:val="id_ID" w:bidi="id_ID"/>
        </w:rPr>
      </w:r>
      <w:r>
        <w:rPr>
          <w:lang w:val="id_ID" w:bidi="id_ID"/>
        </w:rPr>
        <w:t>Hagar</w:t>
      </w:r>
    </w:p>
    <w:p>
      <w:pPr>
        <w:pStyle w:val="ListBullet"/>
        <w:spacing w:line="240" w:lineRule="auto"/>
        <w:ind w:left="720"/>
      </w:pPr>
      <w:r>
        <w:rPr>
          <w:lang w:val="id_ID" w:bidi="id_ID"/>
        </w:rPr>
      </w:r>
      <w:r>
        <w:rPr>
          <w:lang w:val="id_ID" w:bidi="id_ID"/>
        </w:rPr>
        <w:t>dan Ismael</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Ketika Abraham berusia 100 tahun, TUHAN menepati janji-Nya kepada Sarah. Sarah hamil dan melahirkan seorang anak laki-laki bagi Abraham seperti yang dijanjikan Allah. Abraham menamai bayi itu Ishak. Ketika Ishak berusia delapan hari, Abraham menyunat Ishak seperti yang Allah perintahkan kepadanya.</w:t>
      </w:r>
    </w:p>
    <w:p>
      <w:pPr/>
      <w:r>
        <w:rPr>
          <w:lang w:val="id_ID" w:bidi="id_ID"/>
        </w:rPr>
      </w:r>
      <w:r>
        <w:rPr>
          <w:lang w:val="id_ID" w:bidi="id_ID"/>
        </w:rPr>
        <w:t>Hentikan sejenak peragaan. Tanyakan kepada orang yang memerankan Abraham, "Apa yang kamu rasakan atau pikirkan?" Orang itu mungkin menjawab hal-hal seperti, "Aku sangat, sangat senang akhirnya memiliki seorang anak laki-laki setelah menunggu begitu lama," atau "Aku kagum bahwa Aku memiliki anak laki-laki ketika aku sangat tua," atau "Aku ingin memastikan aku menepati bagian dari perjanjian dengan Allah dengan menyunat anakku, terutama karena Allah menepati janji-Nya dan memberiku seorang anak laki-laki dengan Sarah." Ulangi sandiwaranya.</w:t>
      </w:r>
    </w:p>
    <w:p>
      <w:pPr/>
      <w:r>
        <w:rPr>
          <w:lang w:val="id_ID" w:bidi="id_ID"/>
        </w:rPr>
      </w:r>
      <w:r>
        <w:rPr>
          <w:lang w:val="id_ID" w:bidi="id_ID"/>
        </w:rPr>
        <w:t>Sarah berkata, "Allah telah memberi aku sukacita dan tawa, dan semua orang yang mendengar tentang hal ini akan tertawa bersama aku." Tidak ada seorang pun yang akan meramalkan bahwa aku akan melahirkan anak bagi Abraham. Tetapi sekarang Aku telah memberikan Abraham seorang anak laki-laki, meskipun ia adalah seorang tua."</w:t>
      </w:r>
    </w:p>
    <w:p>
      <w:pPr/>
      <w:r>
        <w:rPr>
          <w:lang w:val="id_ID" w:bidi="id_ID"/>
        </w:rPr>
      </w:r>
      <w:r>
        <w:rPr>
          <w:lang w:val="id_ID" w:bidi="id_ID"/>
        </w:rPr>
        <w:t>Hentikan sejenak peragaan. Tanyakan kepada orang yang memerankan Sarah, "Apa yang sedang kamu rasakan atau pikirkan?" Orang itu mungkin menjawab hal-hal seperti, "Aku tertawa dengan sukacita karena Allah telah menepati janji-Nya, atau "Aku membagikan sukacitaku karena telah memiliki seorang bayi, kepada semua orang". Ulangi sandiwaranya.</w:t>
      </w:r>
    </w:p>
    <w:p>
      <w:pPr/>
      <w:r>
        <w:rPr>
          <w:lang w:val="id_ID" w:bidi="id_ID"/>
        </w:rPr>
      </w:r>
      <w:r>
        <w:rPr>
          <w:lang w:val="id_ID" w:bidi="id_ID"/>
        </w:rPr>
        <w:t>Kemudian, ketika Ishak sudah cukup besar untuk makan, Abraham mengadakan pesta besar untuk merayakannya. Tetapi Sarah melihat Ismael, anak yang dilahirkan budak Mesir Hagar bagi Abraham, mengejek Ishak. Jadi Sarah berpaling kepada Abraham dan berkata, "Suruhlah pergi budak itu dan anaknya! Aku tidak ingin dia mendapatkan bagian apa pun dari kekayaanmu ketika kamu mati. Itu semua harus diberikan kepada anakku Ishak."</w:t>
      </w:r>
    </w:p>
    <w:p>
      <w:pPr/>
      <w:r>
        <w:rPr>
          <w:lang w:val="id_ID" w:bidi="id_ID"/>
        </w:rPr>
      </w:r>
      <w:r>
        <w:rPr>
          <w:lang w:val="id_ID" w:bidi="id_ID"/>
        </w:rPr>
        <w:t>Hentikan sejenak peragaan. Tanyakan kepada orang yang memerankan Sarah, "Apa yang sedang kamu rasakan atau pikirkan?" Orang itu mungkin menjawab hal-hal seperti, "aku cemburu kepada Hagar dan Ismael," atau "aku merasa terancam oleh Hagar dan Ismael," atau "aku merasa terancam oleh Hagar dan Ismael," atau "aku bertekad bahwa hanya anakku yang mendapatkan harta Abraham setelah ia meninggal." Ulangi sandiwaranya.</w:t>
      </w:r>
    </w:p>
    <w:p>
      <w:pPr/>
      <w:r>
        <w:rPr>
          <w:lang w:val="id_ID" w:bidi="id_ID"/>
        </w:rPr>
      </w:r>
      <w:r>
        <w:rPr>
          <w:lang w:val="id_ID" w:bidi="id_ID"/>
        </w:rPr>
        <w:t>Ini sangat mengecewakan Abraham, karena Ismael juga adalah anaknya. Tetapi Allah berkata kepada Abraham, "Jangan terlalu kecewa karena menyuruh pergi anak itu dan budakmu. Lakukan apa yang diminta Sarah, karena melalui Ishaklah engkau akan memiliki keturunan yang Aku janjikan. Aku akan membuat anak Hagar menjadi leluhur suatu bangsa, karena ia adalah anakmu juga."</w:t>
      </w:r>
    </w:p>
    <w:p>
      <w:pPr/>
      <w:r>
        <w:rPr>
          <w:lang w:val="id_ID" w:bidi="id_ID"/>
        </w:rPr>
      </w:r>
      <w:r>
        <w:rPr>
          <w:lang w:val="id_ID" w:bidi="id_ID"/>
        </w:rPr>
        <w:t>Jadi Abraham bangun pagi-pagi keesokan harinya. Ia menyiapkan makanan dan wadah air untuk Hagar, meletakkannya di bahunya, memberinya Ismael, dan menyuruhnya pergi.</w:t>
      </w:r>
    </w:p>
    <w:p>
      <w:pPr/>
      <w:r>
        <w:rPr>
          <w:lang w:val="id_ID" w:bidi="id_ID"/>
        </w:rPr>
      </w:r>
      <w:r>
        <w:rPr>
          <w:lang w:val="id_ID" w:bidi="id_ID"/>
        </w:rPr>
        <w:t>Hentikan sejenak peragaan. Tanyakan kepada orang yang memerankan Abraham, "Apa yang kamu rasakan atau pikirkan?" Orang itu mungkin menjawab hal-hal seperti, "Aku sangat kecewa karena menyuruh pergi Hagar dan Ismael, karena Aku mungkin tidak akan melihat Ismael lagi," atau "Aku takut Ismael akan berada dalam bahaya," atau "Aku tidak ingin menyuruh anakku pergi," atau "Aku memberikan anakku kepada Hagar untuk dijaga." Ulangi sandiwaranya.</w:t>
      </w:r>
    </w:p>
    <w:p>
      <w:pPr/>
      <w:r>
        <w:rPr>
          <w:lang w:val="id_ID" w:bidi="id_ID"/>
        </w:rPr>
      </w:r>
      <w:r>
        <w:rPr>
          <w:lang w:val="id_ID" w:bidi="id_ID"/>
        </w:rPr>
        <w:t>Hagar mengembara di padang pasir. Ketika ia kehabisan air, ia menempatkan Ismael di bawah naungan semak dan duduk di kejauhan, karena ia berpikir dalam hati, "Aku tidak ingin menyaksikan anak itu mati." Hagar mulai menangis.</w:t>
      </w:r>
    </w:p>
    <w:p>
      <w:pPr/>
      <w:r>
        <w:rPr>
          <w:lang w:val="id_ID" w:bidi="id_ID"/>
        </w:rPr>
      </w:r>
      <w:r>
        <w:rPr>
          <w:lang w:val="id_ID" w:bidi="id_ID"/>
        </w:rPr>
        <w:t>Hentikan sejenak peragaan. Tanyakan kepada orang yang memerankan Hagar, "Apa yang sedang kamu rasakan atau pikirkan?" Orang itu mungkin menjawab hal-hal seperti, "Aku diliputi duka cita," atau "Aku tidak tahan menyaksikan anakku mati, itu terlalu menyakitkan." Ulangi sandiwaranya.</w:t>
      </w:r>
    </w:p>
    <w:p>
      <w:pPr/>
      <w:r>
        <w:rPr>
          <w:lang w:val="id_ID" w:bidi="id_ID"/>
        </w:rPr>
      </w:r>
      <w:r>
        <w:rPr>
          <w:lang w:val="id_ID" w:bidi="id_ID"/>
        </w:rPr>
        <w:t>Allah mendengar anak itu menangis. Malaikat Allah memanggil Hagar dari surga, "Hagar, apakah yang terjadi padamu? "Jangan takut. Aku sudah mendengar anak itu menangis saat ia berbaring di sana. Pergilah bantu anak itu bangun, dan hiburlah dia. Aku akan membuatnya menjadi leluhur dari bangsa yang besar." Kemudian Allah membantu Hagar memperhatikan sumur air di dekatnya. Jadi Hagar pergi dan mengisi wadahnya dengan air, dan memberi anak itu minum.</w:t>
      </w:r>
    </w:p>
    <w:p>
      <w:pPr/>
      <w:r>
        <w:rPr>
          <w:lang w:val="id_ID" w:bidi="id_ID"/>
        </w:rPr>
      </w:r>
      <w:r>
        <w:rPr>
          <w:lang w:val="id_ID" w:bidi="id_ID"/>
        </w:rPr>
        <w:t>Tanyakan kepada orang yang memerankan Hagar, "Apa yang kamu rasakan atau pikirkan?" Orang itu mungkin menjawab hal-hal seperti, "Aku bersyukur bahwa Allah mendengar anakku dan menyelamatkan nyawa anakku," atau "Aku kagum bahwa Allah mendengarku lagi, seperti yang Dia lakukan terakhir kali aku mengembara di padang pasir," atau "Aku tidak takut lagi bahwa anakku akan mati." Akhiri sandiwaranya.</w:t>
      </w:r>
    </w:p>
    <w:p>
      <w:pPr/>
      <w:r>
        <w:rPr>
          <w:lang w:val="id_ID" w:bidi="id_ID"/>
        </w:rPr>
      </w:r>
      <w:r>
        <w:rPr>
          <w:lang w:val="id_ID" w:bidi="id_ID"/>
        </w:rPr>
        <w:t>Allah bersama Ismael. Ismael tumbuh dan menjadi seorang pemanah. Hagar menemukan seorang istri untuk Ismael dari Mesir.</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21:1–21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b/>
          <w:lang w:val="id_ID" w:bidi="id_ID"/>
        </w:rPr>
        <w:t>TUHAN</w:t>
      </w:r>
      <w:r>
        <w:rPr>
          <w:lang w:val="id_ID" w:bidi="id_ID"/>
        </w:rPr>
        <w:t xml:space="preserve"> mengunjungi Sara seperti yang telah Dia janjikan-Nya, dan TUHAN melakukan persis apa yang telah Dia janjikan bagi Sara. Di sini, kisah itu menggunakan TUHAN, nama pribadi Allah. Ini adalah satu-satunya waktu dalam kisah ini ketika nama ini digunakan untuk Allah. Rujukan lainnya kepada Allah menggunakan istilah umum untuk Allah. Carilah </w:t>
      </w:r>
      <w:r>
        <w:rPr>
          <w:lang w:val="id_ID" w:bidi="id_ID"/>
        </w:rPr>
        <w:t>TUHAN</w:t>
      </w:r>
      <w:r>
        <w:rPr>
          <w:lang w:val="id_ID" w:bidi="id_ID"/>
        </w:rPr>
        <w:t xml:space="preserve"> dan </w:t>
      </w:r>
      <w:r>
        <w:rPr>
          <w:lang w:val="id_ID" w:bidi="id_ID"/>
        </w:rPr>
        <w:t>Allah</w:t>
      </w:r>
      <w:r>
        <w:rPr>
          <w:lang w:val="id_ID" w:bidi="id_ID"/>
        </w:rPr>
        <w:t xml:space="preserve"> dalam Glosarium Utama untuk informasi lebih lanjut. Gunakan kata-kata yang sama untuk TUHAN dan Allah seperti yang kamu gunakan dalam perikop sebelumnya.</w:t>
      </w:r>
    </w:p>
    <w:p>
      <w:pPr/>
      <w:r>
        <w:rPr>
          <w:lang w:val="id_ID" w:bidi="id_ID"/>
        </w:rPr>
      </w:r>
      <w:r>
        <w:rPr>
          <w:lang w:val="id_ID" w:bidi="id_ID"/>
        </w:rPr>
        <w:t xml:space="preserve">Sara hamil dan melahirkan seorang anak bagi Abraham ketika Abraham sudah tua. Ia melahirkan tepat pada waktu yang Allah katakan akan terjadi. Abraham menamai bayi itu </w:t>
      </w:r>
      <w:r>
        <w:rPr>
          <w:b/>
          <w:lang w:val="id_ID" w:bidi="id_ID"/>
        </w:rPr>
        <w:t>Ishak</w:t>
      </w:r>
      <w:r>
        <w:rPr>
          <w:lang w:val="id_ID" w:bidi="id_ID"/>
        </w:rPr>
        <w:t>. Ishak berarti "ia tertawa."</w:t>
      </w:r>
    </w:p>
    <w:p>
      <w:pPr/>
      <w:r>
        <w:rPr>
          <w:lang w:val="id_ID" w:bidi="id_ID"/>
        </w:rPr>
      </w:r>
      <w:r>
        <w:rPr>
          <w:lang w:val="id_ID" w:bidi="id_ID"/>
        </w:rPr>
        <w:t xml:space="preserve">Sama seperti yang telah Allah perintahkan kepadanya, Abraham </w:t>
      </w:r>
      <w:r>
        <w:rPr>
          <w:b/>
          <w:lang w:val="id_ID" w:bidi="id_ID"/>
        </w:rPr>
        <w:t>menyunat</w:t>
      </w:r>
      <w:r>
        <w:rPr>
          <w:lang w:val="id_ID" w:bidi="id_ID"/>
        </w:rPr>
        <w:t xml:space="preserve"> Ishak ketika ia berusia delapan hari. Gunakan kata yang sama untuk sunat yang kamu lakukan dalam perikop sebelumnya, dan ingatlah bahwa </w:t>
      </w:r>
      <w:r>
        <w:rPr>
          <w:lang w:val="id_ID" w:bidi="id_ID"/>
        </w:rPr>
        <w:t>sunat</w:t>
      </w:r>
      <w:r>
        <w:rPr>
          <w:lang w:val="id_ID" w:bidi="id_ID"/>
        </w:rPr>
        <w:t xml:space="preserve"> terdapat dalam Glosarium Utama.</w:t>
      </w:r>
    </w:p>
    <w:p>
      <w:pPr/>
      <w:r>
        <w:rPr>
          <w:lang w:val="id_ID" w:bidi="id_ID"/>
        </w:rPr>
      </w:r>
      <w:r>
        <w:rPr>
          <w:lang w:val="id_ID" w:bidi="id_ID"/>
        </w:rPr>
        <w:t xml:space="preserve">Ishak tumbuh. Ketika ia </w:t>
      </w:r>
      <w:r>
        <w:rPr>
          <w:b/>
          <w:lang w:val="id_ID" w:bidi="id_ID"/>
        </w:rPr>
        <w:t>disapih</w:t>
      </w:r>
      <w:r>
        <w:rPr>
          <w:lang w:val="id_ID" w:bidi="id_ID"/>
        </w:rPr>
        <w:t>, Abraham mengadakan pesta besar untuk merayakannya. "Disapih" berarti bahwa Ishak berhenti minum susu Sara dan mulai makan makanan padat.</w:t>
      </w:r>
    </w:p>
    <w:p>
      <w:pPr/>
      <w:r>
        <w:rPr>
          <w:lang w:val="id_ID" w:bidi="id_ID"/>
        </w:rPr>
      </w:r>
      <w:r>
        <w:rPr>
          <w:lang w:val="id_ID" w:bidi="id_ID"/>
        </w:rPr>
        <w:t xml:space="preserve">Tetapi Sara melihat Ismael, anak Hagar, mengolok-olok Ishak. Jadi Sara berkata kepada Abraham, "Suruhlah pergi budak ini dan anaknya, karena anak budak ini tidak akan menjadi ahli </w:t>
      </w:r>
      <w:r>
        <w:rPr>
          <w:b/>
          <w:lang w:val="id_ID" w:bidi="id_ID"/>
        </w:rPr>
        <w:t>waris</w:t>
      </w:r>
      <w:r>
        <w:rPr>
          <w:lang w:val="id_ID" w:bidi="id_ID"/>
        </w:rPr>
        <w:t xml:space="preserve"> bersama anakku Ishak." Seorang ahli waris adalah seorang anak yang menerima </w:t>
      </w:r>
      <w:r>
        <w:rPr>
          <w:b/>
          <w:lang w:val="id_ID" w:bidi="id_ID"/>
        </w:rPr>
        <w:t>warisan</w:t>
      </w:r>
      <w:r>
        <w:rPr>
          <w:lang w:val="id_ID" w:bidi="id_ID"/>
        </w:rPr>
        <w:t>, bagian dari harta ayah mereka, setelah ayah mereka meninggal.</w:t>
      </w:r>
    </w:p>
    <w:p>
      <w:pPr/>
      <w:r>
        <w:rPr>
          <w:lang w:val="id_ID" w:bidi="id_ID"/>
        </w:rPr>
      </w:r>
      <w:r>
        <w:rPr>
          <w:lang w:val="id_ID" w:bidi="id_ID"/>
        </w:rPr>
        <w:t xml:space="preserve">Ini mengecewakan Abraham karena Ismael adalah anaknya. Tetapi Allah berkata kepada Abraham, "Jangan kecewa karena anak itu dan budakmu." Lakukan apa pun yang diperintahkan Sara kepadamu, karena Aku akan memberikan </w:t>
      </w:r>
      <w:r>
        <w:rPr>
          <w:b/>
          <w:lang w:val="id_ID" w:bidi="id_ID"/>
        </w:rPr>
        <w:t>keturunan</w:t>
      </w:r>
      <w:r>
        <w:rPr>
          <w:lang w:val="id_ID" w:bidi="id_ID"/>
        </w:rPr>
        <w:t xml:space="preserve"> yang Aku janjikan melalui Ishak." Keturunan merujuk pada anak-anak Ishak, anak-anak mereka, dan semua orang yang akan menganggap Ishak sebagai leluhur mereka.</w:t>
      </w:r>
    </w:p>
    <w:p>
      <w:pPr/>
      <w:r>
        <w:rPr>
          <w:lang w:val="id_ID" w:bidi="id_ID"/>
        </w:rPr>
      </w:r>
      <w:r>
        <w:rPr>
          <w:lang w:val="id_ID" w:bidi="id_ID"/>
        </w:rPr>
        <w:t xml:space="preserve">Allah melanjutkan, "Dan Aku juga akan memberikan banyak keturunan kepada anak budakmu yang akan membuat </w:t>
      </w:r>
      <w:r>
        <w:rPr>
          <w:b/>
          <w:lang w:val="id_ID" w:bidi="id_ID"/>
        </w:rPr>
        <w:t>bangsa</w:t>
      </w:r>
      <w:r>
        <w:rPr>
          <w:lang w:val="id_ID" w:bidi="id_ID"/>
        </w:rPr>
        <w:t xml:space="preserve"> yang besar, karena ia adalah anakmu juga." "Bangsa" merujuk pada sekelompok orang dengan bahasa dan pemerintahan yang sama. Lihat kata </w:t>
      </w:r>
      <w:r>
        <w:rPr>
          <w:lang w:val="id_ID" w:bidi="id_ID"/>
        </w:rPr>
        <w:t>bangsa</w:t>
      </w:r>
      <w:r>
        <w:rPr>
          <w:lang w:val="id_ID" w:bidi="id_ID"/>
        </w:rPr>
        <w:t xml:space="preserve"> di Glosarium Utama untuk informasi lebih lanjut. Gunakan kata yang sama untuk bangsa seperti yang kamu gunakan dalam perikop sebelumnya.</w:t>
      </w:r>
    </w:p>
    <w:p>
      <w:pPr/>
      <w:r>
        <w:rPr>
          <w:lang w:val="id_ID" w:bidi="id_ID"/>
        </w:rPr>
      </w:r>
      <w:r>
        <w:rPr>
          <w:lang w:val="id_ID" w:bidi="id_ID"/>
        </w:rPr>
        <w:t>Jadi Abraham bangun pagi-pagi keesokan harinya. Ia menyiapkan makanan dan air, memberikannya kepada Hagar, dan menyuruhnya pergi. Hagar mengembara di padang pasir. Ketika ia kehabisan air, Hagar meletakkan anaknya di bawah semak dan mulai menangis.</w:t>
      </w:r>
    </w:p>
    <w:p>
      <w:pPr/>
      <w:r>
        <w:rPr>
          <w:lang w:val="id_ID" w:bidi="id_ID"/>
        </w:rPr>
      </w:r>
      <w:r>
        <w:rPr>
          <w:lang w:val="id_ID" w:bidi="id_ID"/>
        </w:rPr>
        <w:t xml:space="preserve">Allah mendengar anak itu menangis, dan </w:t>
      </w:r>
      <w:r>
        <w:rPr>
          <w:b/>
          <w:lang w:val="id_ID" w:bidi="id_ID"/>
        </w:rPr>
        <w:t>malaikat Allah</w:t>
      </w:r>
      <w:r>
        <w:rPr>
          <w:lang w:val="id_ID" w:bidi="id_ID"/>
        </w:rPr>
        <w:t xml:space="preserve"> memanggil kepada Hagar dari </w:t>
      </w:r>
      <w:r>
        <w:rPr>
          <w:b/>
          <w:lang w:val="id_ID" w:bidi="id_ID"/>
        </w:rPr>
        <w:t>surga</w:t>
      </w:r>
      <w:r>
        <w:rPr>
          <w:lang w:val="id_ID" w:bidi="id_ID"/>
        </w:rPr>
        <w:t xml:space="preserve">. Di tempat-tempat lain malaikat ini disebut malaikat TUHAN, malaikat Allah, dan itu merujuk pada hal yang sama. </w:t>
      </w:r>
      <w:r>
        <w:rPr>
          <w:b/>
          <w:lang w:val="id_ID" w:bidi="id_ID"/>
        </w:rPr>
        <w:t>Malaikat Allah</w:t>
      </w:r>
      <w:r>
        <w:rPr>
          <w:lang w:val="id_ID" w:bidi="id_ID"/>
        </w:rPr>
        <w:t xml:space="preserve"> atau </w:t>
      </w:r>
      <w:r>
        <w:rPr>
          <w:b/>
          <w:lang w:val="id_ID" w:bidi="id_ID"/>
        </w:rPr>
        <w:t>malaikat TUHAN</w:t>
      </w:r>
      <w:r>
        <w:rPr>
          <w:lang w:val="id_ID" w:bidi="id_ID"/>
        </w:rPr>
        <w:t xml:space="preserve"> sering merujuk pada Allah yang menampakkan diri kepada seseorang dalam bentuk manusia. Di sini, mungkin merujuk pada Allah sendiri yang berbicara kepada Hagar. Surga adalah tempat di mana Allah dan para malaikat-Nya tinggal. Carilah ke </w:t>
      </w:r>
      <w:r>
        <w:rPr>
          <w:lang w:val="id_ID" w:bidi="id_ID"/>
        </w:rPr>
        <w:t>surga</w:t>
      </w:r>
      <w:r>
        <w:rPr>
          <w:lang w:val="id_ID" w:bidi="id_ID"/>
        </w:rPr>
        <w:t xml:space="preserve"> dan </w:t>
      </w:r>
      <w:r>
        <w:rPr>
          <w:lang w:val="id_ID" w:bidi="id_ID"/>
        </w:rPr>
        <w:t>malaikat Tuhan</w:t>
      </w:r>
      <w:r>
        <w:rPr>
          <w:lang w:val="id_ID" w:bidi="id_ID"/>
        </w:rPr>
        <w:t xml:space="preserve"> atau </w:t>
      </w:r>
      <w:r>
        <w:rPr>
          <w:lang w:val="id_ID" w:bidi="id_ID"/>
        </w:rPr>
        <w:t>malaikat TUHAN</w:t>
      </w:r>
      <w:r>
        <w:rPr>
          <w:lang w:val="id_ID" w:bidi="id_ID"/>
        </w:rPr>
        <w:t xml:space="preserve"> dalam Glosarium Utama untuk informasi lebih lanjut. Gunakan kata-kata yang sama untuk surga dan malaikat TUHAN seperti yang kamu gunakan dalam perikop sebelumnya. Kamu dapat memilih untuk mengganti nama </w:t>
      </w:r>
      <w:r>
        <w:rPr>
          <w:b/>
          <w:lang w:val="id_ID" w:bidi="id_ID"/>
        </w:rPr>
        <w:t>TUHAN</w:t>
      </w:r>
      <w:r>
        <w:rPr>
          <w:lang w:val="id_ID" w:bidi="id_ID"/>
        </w:rPr>
        <w:t xml:space="preserve"> untuk kata umum untuk </w:t>
      </w:r>
      <w:r>
        <w:rPr>
          <w:b/>
          <w:lang w:val="id_ID" w:bidi="id_ID"/>
        </w:rPr>
        <w:t>Allah</w:t>
      </w:r>
      <w:r>
        <w:rPr>
          <w:lang w:val="id_ID" w:bidi="id_ID"/>
        </w:rPr>
        <w:t xml:space="preserve"> dalam perikop ini.</w:t>
      </w:r>
    </w:p>
    <w:p>
      <w:pPr/>
      <w:r>
        <w:rPr>
          <w:lang w:val="id_ID" w:bidi="id_ID"/>
        </w:rPr>
      </w:r>
      <w:r>
        <w:rPr>
          <w:lang w:val="id_ID" w:bidi="id_ID"/>
        </w:rPr>
        <w:t xml:space="preserve">Hagar mengisi wadah airnya dengan air dan memberi anak itu minum. Dan Allah melindungi Ismael ketika ia tumbuh. Ismael tinggal di padang pasir dan menjadi seorang </w:t>
      </w:r>
      <w:r>
        <w:rPr>
          <w:b/>
          <w:lang w:val="id_ID" w:bidi="id_ID"/>
        </w:rPr>
        <w:t>pemanah</w:t>
      </w:r>
      <w:r>
        <w:rPr>
          <w:lang w:val="id_ID" w:bidi="id_ID"/>
        </w:rPr>
        <w:t xml:space="preserve"> ahli. "Pemanah" merujuk pada seseorang yang dapat menembakkan busur dan anak panah untuk berburu atau bertarung.</w:t>
      </w:r>
    </w:p>
    <w:p>
      <w:pPr/>
      <w:r>
        <w:rPr>
          <w:lang w:val="id_ID" w:bidi="id_ID"/>
        </w:rPr>
      </w:r>
      <w:r>
        <w:rPr>
          <w:lang w:val="id_ID" w:bidi="id_ID"/>
        </w:rPr>
        <w:t>Ismael tinggal di padang pasir Paran, dan Hagar memilih seorang istri baginya dari Mesir.</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21:22–34</w:t>
      </w:r>
      <w:r>
        <w:rPr>
          <w:lang w:val="id_ID" w:bidi="id_ID"/>
        </w:rPr>
      </w:r>
    </w:p>
    <w:p>
      <w:pPr>
        <w:pStyle w:val="Heading3"/>
      </w:pPr>
      <w:r>
        <w:rPr>
          <w:lang w:val="id_ID" w:bidi="id_ID"/>
        </w:rPr>
        <w:t>Dengar dan Renungkan</w:t>
      </w:r>
    </w:p>
    <w:p>
      <w:pPr/>
      <w:r>
        <w:rPr>
          <w:lang w:val="id_ID" w:bidi="id_ID"/>
        </w:rPr>
      </w:r>
      <w:r>
        <w:rPr>
          <w:lang w:val="id_ID" w:bidi="id_ID"/>
        </w:rPr>
        <w:t>Pada langkah ini, dengarkan Kejadian 21:22–34 dan simpanlah dalam hatimu. Dengarkan versi audio dari Kejadian 21:22–34 sebanyak tiga kali, dalam tiga terjemahan yang berbeda, jika memungkinkan. Kemudian, dalam kelompok, bahas pertanyaan-pertanyaan berikut:</w:t>
      </w:r>
    </w:p>
    <w:p>
      <w:pPr>
        <w:pStyle w:val="ListBullet"/>
        <w:spacing w:line="240" w:lineRule="auto"/>
        <w:ind w:left="720"/>
      </w:pPr>
      <w:r>
        <w:rPr>
          <w:lang w:val="id_ID" w:bidi="id_ID"/>
        </w:rPr>
      </w:r>
      <w:r>
        <w:rPr>
          <w:lang w:val="id_ID" w:bidi="id_ID"/>
        </w:rPr>
        <w:t>Apa yang Anda sukai dalam bagian ini?</w:t>
      </w:r>
    </w:p>
    <w:p>
      <w:pPr>
        <w:pStyle w:val="ListBullet"/>
        <w:spacing w:line="240" w:lineRule="auto"/>
        <w:ind w:left="720"/>
      </w:pPr>
      <w:r>
        <w:rPr>
          <w:lang w:val="id_ID" w:bidi="id_ID"/>
        </w:rPr>
      </w:r>
      <w:r>
        <w:rPr>
          <w:lang w:val="id_ID" w:bidi="id_ID"/>
        </w:rPr>
        <w:t>Apa yang kamu tidak sukai atau tidak mengerti dari perikop ini?</w:t>
      </w:r>
    </w:p>
    <w:p>
      <w:pPr>
        <w:pStyle w:val="ListBullet"/>
        <w:spacing w:line="240" w:lineRule="auto"/>
        <w:ind w:left="720"/>
      </w:pPr>
      <w:r>
        <w:rPr>
          <w:lang w:val="id_ID" w:bidi="id_ID"/>
        </w:rPr>
      </w:r>
      <w:r>
        <w:rPr>
          <w:lang w:val="id_ID" w:bidi="id_ID"/>
        </w:rPr>
        <w:t>Apa yang diceritakan perikop ini kepada kami tentang Allah?</w:t>
      </w:r>
    </w:p>
    <w:p>
      <w:pPr>
        <w:pStyle w:val="ListBullet"/>
        <w:spacing w:line="240" w:lineRule="auto"/>
        <w:ind w:left="720"/>
      </w:pPr>
      <w:r>
        <w:rPr>
          <w:lang w:val="id_ID" w:bidi="id_ID"/>
        </w:rPr>
      </w:r>
      <w:r>
        <w:rPr>
          <w:lang w:val="id_ID" w:bidi="id_ID"/>
        </w:rPr>
        <w:t>Apa yang diceritakan perikop ini tentang manusia?</w:t>
      </w:r>
    </w:p>
    <w:p>
      <w:pPr>
        <w:pStyle w:val="ListBullet"/>
        <w:spacing w:line="240" w:lineRule="auto"/>
        <w:ind w:left="720"/>
      </w:pPr>
      <w:r>
        <w:rPr>
          <w:lang w:val="id_ID" w:bidi="id_ID"/>
        </w:rPr>
      </w:r>
      <w:r>
        <w:rPr>
          <w:lang w:val="id_ID" w:bidi="id_ID"/>
        </w:rPr>
        <w:t>Bagaimana perikop ini mempengaruhi kehidupan sehari-hari kita?</w:t>
      </w:r>
    </w:p>
    <w:p>
      <w:pPr>
        <w:pStyle w:val="ListBullet"/>
        <w:spacing w:line="240" w:lineRule="auto"/>
        <w:ind w:left="720"/>
      </w:pPr>
      <w:r>
        <w:rPr>
          <w:lang w:val="id_ID" w:bidi="id_ID"/>
        </w:rPr>
      </w:r>
      <w:r>
        <w:rPr>
          <w:lang w:val="id_ID" w:bidi="id_ID"/>
        </w:rPr>
        <w:t>Adakah di antara kenalan Anda yang perlu mendengar tentang perikop ini?</w:t>
      </w:r>
      <w:r>
        <w:rPr>
          <w:lang w:val="id_ID" w:bidi="id_ID"/>
        </w:rPr>
      </w:r>
    </w:p>
    <w:p>
      <w:pPr>
        <w:pStyle w:val="Heading3"/>
      </w:pPr>
      <w:r>
        <w:rPr>
          <w:lang w:val="id_ID" w:bidi="id_ID"/>
        </w:rPr>
        <w:t>Menyiapkan Panggung</w:t>
      </w:r>
    </w:p>
    <w:p>
      <w:pPr/>
      <w:r>
        <w:rPr>
          <w:lang w:val="id_ID" w:bidi="id_ID"/>
        </w:rPr>
      </w:r>
      <w:r>
        <w:rPr>
          <w:lang w:val="id_ID" w:bidi="id_ID"/>
        </w:rPr>
        <w:t>Dengarkan versi audio dari Kejadian 21:22–34 dalam terjemahan yang paling mudah dimengerti.</w:t>
      </w:r>
    </w:p>
    <w:p>
      <w:pPr/>
      <w:r>
        <w:rPr>
          <w:lang w:val="id_ID" w:bidi="id_ID"/>
        </w:rPr>
      </w:r>
      <w:r>
        <w:rPr>
          <w:lang w:val="id_ID" w:bidi="id_ID"/>
        </w:rPr>
        <w:t>Dalam kisah ini Abraham membuat perjanjian damai dengan Abimelekh, raja Gerar, daerah di mana Abraham tinggal. Dalam kisah sebelumnya, Abraham berbohong kepada Abimelekh dan mengatakan Sarah adalah saudara perempuannya, bukan istrinya. Abimelekh mengambil Sarah, sehingga Allah menampakkan diri kepada Abimelekh dan mencegahnya dan mereka yang di rumahnya agar tidak memiliki anak sampai Abraham berdoa baginya. Dalam kisah ini, Abimelekh membuat perjanjian damai dengan Abraham, dan Abraham hidup dalam damai di tanah Abimelekh. Ini adalah salah satu cara agar Allah mulai menepati janji-Nya untuk memberikan tanah kepada Abraham.</w:t>
      </w:r>
    </w:p>
    <w:p>
      <w:pPr/>
      <w:r>
        <w:rPr>
          <w:lang w:val="id_ID" w:bidi="id_ID"/>
        </w:rPr>
      </w:r>
      <w:r>
        <w:rPr>
          <w:lang w:val="id_ID" w:bidi="id_ID"/>
        </w:rPr>
        <w:t>Suatu hari raja Gerar, Abimelekh, dan komandan tentara Abimelekh, Pikol, mengunjungi Abraham. Pikol mungkin telah melakukan perjalanan bersama Abimelekh sebagai pengawal Abimelekh, atau ia mungkin telah menjadi saksi resmi dari perjanjian antara Abraham dan Abimelekh.</w:t>
      </w:r>
    </w:p>
    <w:p>
      <w:pPr/>
      <w:r>
        <w:rPr>
          <w:lang w:val="id_ID" w:bidi="id_ID"/>
        </w:rPr>
      </w:r>
      <w:r>
        <w:rPr>
          <w:lang w:val="id_ID" w:bidi="id_ID"/>
        </w:rPr>
        <w:t>Abimelekh berkata kepada Abraham, "Allah bersama kamu dalam semua yang kamu lakukan." Frasa "Allah menyertai engkau" merujuk pada Allah yang membantu, melindungi, dan memberkati Abraham.</w:t>
      </w:r>
    </w:p>
    <w:p>
      <w:pPr/>
      <w:r>
        <w:rPr>
          <w:lang w:val="id_ID" w:bidi="id_ID"/>
        </w:rPr>
      </w:r>
      <w:r>
        <w:rPr>
          <w:lang w:val="id_ID" w:bidi="id_ID"/>
        </w:rPr>
        <w:t xml:space="preserve">Berhenti di sini dan diskusikan pertanyaan ini dalam kelompok: Bagaimana kalian menggambarkan berkat dalam budaya kalian? Dalam budayamu, apa yang menurut orang-orang terjadi pada seseorang ketika Allah memberkati mereka atau bersama mereka? Hentikan sebentar rekaman ini di sini. </w:t>
      </w:r>
    </w:p>
    <w:p>
      <w:pPr/>
      <w:r>
        <w:rPr>
          <w:lang w:val="id_ID" w:bidi="id_ID"/>
        </w:rPr>
      </w:r>
      <w:r>
        <w:rPr>
          <w:lang w:val="id_ID" w:bidi="id_ID"/>
        </w:rPr>
        <w:t>Abimelekh melanjutkan, "Aku ingin kamu berjanji kepadaku, di depan Allah, bahwa kamu tidak akan pernah melanggar perjanjian dengan aku, anak-anakku, atau keturunanku yang mana pun." Frasa "di depan Allah" berarti bahwa Abimelekh ingin Abraham membuat janji di hadapan Allah. Jika Abraham tidak menepati bagian dari janji itu, Allah akan menghukum Abraham.</w:t>
      </w:r>
    </w:p>
    <w:p>
      <w:pPr/>
      <w:r>
        <w:rPr>
          <w:lang w:val="id_ID" w:bidi="id_ID"/>
        </w:rPr>
      </w:r>
      <w:r>
        <w:rPr>
          <w:lang w:val="id_ID" w:bidi="id_ID"/>
        </w:rPr>
        <w:t>Abimelekh mengakhiri perkataannya, "Aku telah setia kepadamu, jadi bersumpahlah kepadaku bahwa kamu akan setia kepadaku dan negara ini tempat kamu sekarang tinggal sebagai orang asing." Abimelekh tampaknya memiliki lebih banyak kuasa daripada Abraham karena Abimelekh adalah seorang raja. Namun, apa yang dikatakan Abimelekh menunjukkan bahwa Abimelekh melihat bahwa Abraham memiliki kuasa karena Allah bersamanya.</w:t>
      </w:r>
    </w:p>
    <w:p>
      <w:pPr/>
      <w:r>
        <w:rPr>
          <w:lang w:val="id_ID" w:bidi="id_ID"/>
        </w:rPr>
      </w:r>
      <w:r>
        <w:rPr>
          <w:lang w:val="id_ID" w:bidi="id_ID"/>
        </w:rPr>
        <w:t>Abraham menjawab, "Ya, aku bersumpah!" Sumpah merupakan janji-janji penting di antara orang-orang. Orang-orang berkewajiban untuk menepati sumpah yang mereka ucapkan.</w:t>
      </w:r>
    </w:p>
    <w:p>
      <w:pPr/>
      <w:r>
        <w:rPr>
          <w:lang w:val="id_ID" w:bidi="id_ID"/>
        </w:rPr>
      </w:r>
      <w:r>
        <w:rPr>
          <w:lang w:val="id_ID" w:bidi="id_ID"/>
        </w:rPr>
        <w:t>Kemudian Abraham mengeluh kepada Abimelekh tentang sumur air yang telah diambil secara paksa oleh hamba-hamba Abimelekh dari hamba-hamba Abraham. Para pelayan Abimelekh telah mengambil sumur itu beberapa waktu sebelumnya. Abimelekh menjawab, "Ini adalah pertama kalinya aku mendengar tentang ini." Aku tidak tahu siapa yang bertanggung jawab untuk ini. Kamu tidak pernah mengeluh tentang hal ini sebelumnya."</w:t>
      </w:r>
    </w:p>
    <w:p>
      <w:pPr/>
      <w:r>
        <w:rPr>
          <w:lang w:val="id_ID" w:bidi="id_ID"/>
        </w:rPr>
      </w:r>
      <w:r>
        <w:rPr>
          <w:lang w:val="id_ID" w:bidi="id_ID"/>
        </w:rPr>
        <w:t>Kemudian Abraham memberikan Abimelekh beberapa domba dan sapi, dan mereka membuat perjanjian bersama-sama. Hadiah-hadiah Abraham kepada Abimelekh, domba dan sapi, mungkin menunjukkan bahwa mereka telah membuat perjanjian bersama-sama. Ini adalah hadiah persahabatan antara Abraham dan Abimelekh. Perjanjian adalah kesepakatan permanen yang dibuat antara dua orang atau kelompok yang menetapkan damai atau persahabatan. Kedua orang setuju untuk setia pada kesepakatan ini dan tetap berada dalam hubungan yang baik satu sama lain. Perjanjian lebih dalam daripada kontrak hukum karena perjanjian memerlukan loyalitas dari kedua belah pihak. Perjanjian ini menunjukkan perjanjian persahabatan antara Abimelekh dan Abraham.</w:t>
      </w:r>
    </w:p>
    <w:p>
      <w:pPr/>
      <w:r>
        <w:rPr>
          <w:lang w:val="id_ID" w:bidi="id_ID"/>
        </w:rPr>
      </w:r>
      <w:r>
        <w:rPr>
          <w:lang w:val="id_ID" w:bidi="id_ID"/>
        </w:rPr>
        <w:t xml:space="preserve">Berhenti di sini dan diskusikan pertanyaan ini dalam kelompok: Bagaimana dan kapan orang-orang membuat perjanjian yang serupa dalam budayamu? Ceritakan kisah tentang waktu ketika seseorang membuat perjanjian atau kesepakatan seperti yang dibuat Abraham dan Abimelekh. Hentikan sebentar rekaman ini di sini. </w:t>
      </w:r>
    </w:p>
    <w:p>
      <w:pPr/>
      <w:r>
        <w:rPr>
          <w:lang w:val="id_ID" w:bidi="id_ID"/>
        </w:rPr>
      </w:r>
      <w:r>
        <w:rPr>
          <w:lang w:val="id_ID" w:bidi="id_ID"/>
        </w:rPr>
        <w:t>Tetapi Abraham juga mengambil tujuh anak domba betina lainnya, yaitu domba betina muda, dan menempatkan mereka secara terpisah. Abimelekh bertanya, "Mengapa kamu memisahkan ketujuh ini dari yang lain?"</w:t>
      </w:r>
    </w:p>
    <w:p>
      <w:pPr/>
      <w:r>
        <w:rPr>
          <w:lang w:val="id_ID" w:bidi="id_ID"/>
        </w:rPr>
      </w:r>
      <w:r>
        <w:rPr>
          <w:lang w:val="id_ID" w:bidi="id_ID"/>
        </w:rPr>
        <w:t>Abraham menjawab, "Tolong terima tujuh anak domba ini sebagai tanda bahwa kamu mengakui akulah yang menggali sumur ini." Dengan menerima anak-anak domba itu, Abimelekh menunjukkan kepada semua orang di sekitar mereka bahwa ia setuju bahwa Abraham memiliki sumur itu.</w:t>
      </w:r>
    </w:p>
    <w:p>
      <w:pPr/>
      <w:r>
        <w:rPr>
          <w:lang w:val="id_ID" w:bidi="id_ID"/>
        </w:rPr>
      </w:r>
      <w:r>
        <w:rPr>
          <w:lang w:val="id_ID" w:bidi="id_ID"/>
        </w:rPr>
        <w:t>Kemudian Abraham menamai daerah itu Bersyeba, yang berarti "sumur sumpah" atau "sumur tujuh." Ini dapat merujuk pada sumpah yang mereka ucapkan di sana atau dapat merujuk pada tujuh anak domba yang diberikan Abraham sebagai hadiah. Sebuah "sumpah" ditambahkan ke janji sehingga orang-orang tahu mereka harus menepati perjanjian mereka dan itu tidak dapat diubah. Orang yang mengucapkan sumpah meminta Allah untuk menghukum mereka jika mereka tidak menepati janji.</w:t>
      </w:r>
    </w:p>
    <w:p>
      <w:pPr/>
      <w:r>
        <w:rPr>
          <w:lang w:val="id_ID" w:bidi="id_ID"/>
        </w:rPr>
      </w:r>
      <w:r>
        <w:rPr>
          <w:lang w:val="id_ID" w:bidi="id_ID"/>
        </w:rPr>
        <w:t xml:space="preserve">Berhenti di sini. Secara berkelompok, lihatlah </w:t>
      </w:r>
      <w:r>
        <w:rPr>
          <w:lang w:val="id_ID" w:bidi="id_ID"/>
        </w:rPr>
        <w:t>daerah di mana Bersyeba dan sumur tersebut mungkin berada</w:t>
      </w:r>
      <w:r>
        <w:rPr>
          <w:lang w:val="id_ID" w:bidi="id_ID"/>
        </w:rPr>
        <w:t xml:space="preserve"> pada peta. Hentikan sebentar rekaman ini di sini. </w:t>
      </w:r>
    </w:p>
    <w:p>
      <w:pPr/>
      <w:r>
        <w:rPr>
          <w:lang w:val="id_ID" w:bidi="id_ID"/>
        </w:rPr>
      </w:r>
      <w:r>
        <w:rPr>
          <w:lang w:val="id_ID" w:bidi="id_ID"/>
        </w:rPr>
        <w:t>Setelah mereka membuat perjanjian, Abimelekh dan Pikol kembali ke rumah mereka, tanah orang-orang Filistin. Abraham menanam pohon tamariska di Bersyeba, dan menyembah TUHAN, Allah yang Kekal yang tinggal selamanya, di sana. Abraham mungkin menanam pohon itu untuk mengingatkannya bagaimana Allah telah memberkatinya dan menunjukkan bahwa ia telah menyembah Allah di sana. Abraham tidak menyembah pohon itu.</w:t>
      </w:r>
    </w:p>
    <w:p>
      <w:pPr/>
      <w:r>
        <w:rPr>
          <w:lang w:val="id_ID" w:bidi="id_ID"/>
        </w:rPr>
      </w:r>
      <w:r>
        <w:rPr>
          <w:lang w:val="id_ID" w:bidi="id_ID"/>
        </w:rPr>
        <w:t xml:space="preserve">Berhenti di sini: Secara berkelompok, lihatlah gambar </w:t>
      </w:r>
      <w:r>
        <w:rPr>
          <w:lang w:val="id_ID" w:bidi="id_ID"/>
        </w:rPr>
        <w:t>pohon tamariska</w:t>
      </w:r>
      <w:r>
        <w:rPr>
          <w:lang w:val="id_ID" w:bidi="id_ID"/>
        </w:rPr>
        <w:t xml:space="preserve">. Hentikan sebentar rekaman ini di sini. </w:t>
      </w:r>
    </w:p>
    <w:p>
      <w:pPr/>
      <w:r>
        <w:rPr>
          <w:lang w:val="id_ID" w:bidi="id_ID"/>
        </w:rPr>
      </w:r>
      <w:r>
        <w:rPr>
          <w:lang w:val="id_ID" w:bidi="id_ID"/>
        </w:rPr>
        <w:t xml:space="preserve">Berhenti di sini dan diskusikan pertanyaan ini dalam kelompok: Hal-hal apa yang kalian atau orang-orang dalam komunitas kalian lakukan ketika kalian ingin mengingatkan diri sendiri tentang bagaimana Allah telah memberkati kalian? Hentikan sebentar rekaman ini di sini. </w:t>
      </w:r>
    </w:p>
    <w:p>
      <w:pPr/>
      <w:r>
        <w:rPr>
          <w:lang w:val="id_ID" w:bidi="id_ID"/>
        </w:rPr>
      </w:r>
      <w:r>
        <w:rPr>
          <w:lang w:val="id_ID" w:bidi="id_ID"/>
        </w:rPr>
        <w:t>Abraham tinggal sebagai orang asing di tanah orang Filistin untuk waktu yang lama. Ini adalah pertama kalinya perikop-perikop ini menyebut tanah tempat Abraham tinggal sebagai tanah orang Filistin.</w:t>
      </w:r>
    </w:p>
    <w:p>
      <w:pPr/>
      <w:r>
        <w:rPr>
          <w:lang w:val="id_ID" w:bidi="id_ID"/>
        </w:rPr>
      </w:r>
      <w:r>
        <w:rPr>
          <w:lang w:val="id_ID" w:bidi="id_ID"/>
        </w:rPr>
        <w:t xml:space="preserve">Berhenti di sini. Secara berkelompok, lihatlah </w:t>
      </w:r>
      <w:r>
        <w:rPr>
          <w:lang w:val="id_ID" w:bidi="id_ID"/>
        </w:rPr>
        <w:t>daerah tempat orang-orang Filistin tinggal</w:t>
      </w:r>
      <w:r>
        <w:rPr>
          <w:lang w:val="id_ID" w:bidi="id_ID"/>
        </w:rPr>
        <w:t xml:space="preserve"> pada peta, termasuk Bersyeba. Hentikan sebentar rekaman ini di sini. </w:t>
      </w:r>
      <w:r>
        <w:rPr>
          <w:lang w:val="id_ID" w:bidi="id_ID"/>
        </w:rPr>
      </w:r>
    </w:p>
    <w:p>
      <w:pPr>
        <w:pStyle w:val="Heading3"/>
      </w:pPr>
      <w:r>
        <w:rPr>
          <w:lang w:val="id_ID" w:bidi="id_ID"/>
        </w:rPr>
        <w:t>Menjelaskan Adegan</w:t>
      </w:r>
    </w:p>
    <w:p>
      <w:pPr/>
      <w:r>
        <w:rPr>
          <w:lang w:val="id_ID" w:bidi="id_ID"/>
        </w:rPr>
      </w:r>
      <w:r>
        <w:rPr>
          <w:lang w:val="id_ID" w:bidi="id_ID"/>
        </w:rPr>
        <w:t>Dengarkan versi audio dari Kejadian 21:22–34 dalam terjemahan yang paling mudah dimengerti.</w:t>
      </w:r>
    </w:p>
    <w:p>
      <w:pPr/>
      <w:r>
        <w:rPr>
          <w:lang w:val="id_ID" w:bidi="id_ID"/>
        </w:rPr>
      </w:r>
      <w:r>
        <w:rPr>
          <w:lang w:val="id_ID" w:bidi="id_ID"/>
        </w:rPr>
        <w:t>Pada langkah ini, kelompok akan mendefinis adegan, tokoh, dan latar belakang dari perikop ini. Selanjutnya, kelompok akan memperagakan perikop ini.</w:t>
      </w:r>
    </w:p>
    <w:p>
      <w:pPr/>
      <w:r>
        <w:rPr>
          <w:lang w:val="id_ID" w:bidi="id_ID"/>
        </w:rPr>
      </w:r>
      <w:r>
        <w:rPr>
          <w:lang w:val="id_ID" w:bidi="id_ID"/>
        </w:rPr>
        <w:t>Perikop ini memiliki empat adegan.</w:t>
      </w:r>
    </w:p>
    <w:p>
      <w:pPr/>
      <w:r>
        <w:rPr>
          <w:lang w:val="id_ID" w:bidi="id_ID"/>
        </w:rPr>
      </w:r>
      <w:r>
        <w:rPr>
          <w:b/>
          <w:lang w:val="id_ID" w:bidi="id_ID"/>
        </w:rPr>
        <w:t>Dalam adegan pertama:</w:t>
      </w:r>
      <w:r>
        <w:rPr>
          <w:lang w:val="id_ID" w:bidi="id_ID"/>
        </w:rPr>
        <w:t xml:space="preserve"> Sekitar waktu itu Abimelekh dan komandan tentaranya, Pikol, mengunjungi Abraham. Abimelekh berkata, "Allah jelas bersama kamu, membantu kamu dalam semua yang kamu lakukan." Bersumpahlah kepadaku demi nama Allah bahwa kamu tidak akan berbohong kepadaku, anak-anakku, atau keturunanku mana pun. Aku telah bersikap baik kepadamu, jadi bersumpahlah bahwa kamu akan bersikap baik kepadaku dan kepada negeri ini tempat kamu tinggal sebagai orang asing."</w:t>
      </w:r>
    </w:p>
    <w:p>
      <w:pPr/>
      <w:r>
        <w:rPr>
          <w:lang w:val="id_ID" w:bidi="id_ID"/>
        </w:rPr>
      </w:r>
      <w:r>
        <w:rPr>
          <w:lang w:val="id_ID" w:bidi="id_ID"/>
        </w:rPr>
        <w:t>Abraham menjawab, "Ya, aku bersumpah!"</w:t>
      </w:r>
    </w:p>
    <w:p>
      <w:pPr/>
      <w:r>
        <w:rPr>
          <w:lang w:val="id_ID" w:bidi="id_ID"/>
        </w:rPr>
      </w:r>
      <w:r>
        <w:rPr>
          <w:b/>
          <w:lang w:val="id_ID" w:bidi="id_ID"/>
        </w:rPr>
        <w:t>Dalam adegan kedua:</w:t>
      </w:r>
      <w:r>
        <w:rPr>
          <w:lang w:val="id_ID" w:bidi="id_ID"/>
        </w:rPr>
        <w:t xml:space="preserve"> Kemudian Abraham mengeluh kepada Abimelekh tentang sumur air yang telah diambil oleh hamba-hamba Abimelekh dari hamba-hamba Abraham dengan paksa.</w:t>
      </w:r>
    </w:p>
    <w:p>
      <w:pPr/>
      <w:r>
        <w:rPr>
          <w:lang w:val="id_ID" w:bidi="id_ID"/>
        </w:rPr>
      </w:r>
      <w:r>
        <w:rPr>
          <w:lang w:val="id_ID" w:bidi="id_ID"/>
        </w:rPr>
        <w:t>Abimelekh berkata, "aku tidak tahu siapa yang melakukan itu. Kamu tidak memberitahuku tentang hal itu, dan ini pertama kali aku mendengarnya"</w:t>
      </w:r>
    </w:p>
    <w:p>
      <w:pPr/>
      <w:r>
        <w:rPr>
          <w:lang w:val="id_ID" w:bidi="id_ID"/>
        </w:rPr>
      </w:r>
      <w:r>
        <w:rPr>
          <w:b/>
          <w:lang w:val="id_ID" w:bidi="id_ID"/>
        </w:rPr>
        <w:t>Dalam adegan ketiga:</w:t>
      </w:r>
      <w:r>
        <w:rPr>
          <w:lang w:val="id_ID" w:bidi="id_ID"/>
        </w:rPr>
        <w:t xml:space="preserve"> Jadi Abraham memberikan beberapa domba dan sapi kepada Abimelekh dan mereka membuat perjanjian. Tetapi Abraham mengambil tujuh domba betina muda dan memisahkan mereka. Abimelekh bertanya, "Mengapa kamu memisahkan tujuh domba betina yang muda ini dari yang lain?"</w:t>
      </w:r>
    </w:p>
    <w:p>
      <w:pPr/>
      <w:r>
        <w:rPr>
          <w:lang w:val="id_ID" w:bidi="id_ID"/>
        </w:rPr>
      </w:r>
      <w:r>
        <w:rPr>
          <w:lang w:val="id_ID" w:bidi="id_ID"/>
        </w:rPr>
        <w:t>Abraham menjawab, "Tolong terima tujuh domba ini sebagai tanda persetujuanmu bahwa aku menggali sumur ini." Kemudian Abraham menamai tempat itu Bersyeba, karena mereka membuat sumpah di sana.</w:t>
      </w:r>
    </w:p>
    <w:p>
      <w:pPr/>
      <w:r>
        <w:rPr>
          <w:lang w:val="id_ID" w:bidi="id_ID"/>
        </w:rPr>
      </w:r>
      <w:r>
        <w:rPr>
          <w:b/>
          <w:lang w:val="id_ID" w:bidi="id_ID"/>
        </w:rPr>
        <w:t>Dalam adegan keempat:</w:t>
      </w:r>
      <w:r>
        <w:rPr>
          <w:lang w:val="id_ID" w:bidi="id_ID"/>
        </w:rPr>
        <w:t xml:space="preserve"> Setelah mereka membuat perjanjian di Bersyeba, Abimelekh berangkat bersama Pikol, komandan tentaranya, dan mereka kembali ke rumah ke tanah tempat orang-orang Filistin tinggal.</w:t>
      </w:r>
    </w:p>
    <w:p>
      <w:pPr/>
      <w:r>
        <w:rPr>
          <w:lang w:val="id_ID" w:bidi="id_ID"/>
        </w:rPr>
      </w:r>
      <w:r>
        <w:rPr>
          <w:lang w:val="id_ID" w:bidi="id_ID"/>
        </w:rPr>
        <w:t>Kemudian Abraham menanam pohon tamariska di Bersyeba, dan ia menyembah Tuhan, Allah yang Kekal, di sana. Dan Abraham tinggal sebagai orang asing di negeri orang-orang Filistin untuk waktu yang lama.</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Abimelekh</w:t>
      </w:r>
    </w:p>
    <w:p>
      <w:pPr>
        <w:pStyle w:val="ListBullet"/>
        <w:spacing w:line="240" w:lineRule="auto"/>
        <w:ind w:left="720"/>
      </w:pPr>
      <w:r>
        <w:rPr>
          <w:lang w:val="id_ID" w:bidi="id_ID"/>
        </w:rPr>
      </w:r>
      <w:r>
        <w:rPr>
          <w:lang w:val="id_ID" w:bidi="id_ID"/>
        </w:rPr>
        <w:t>dan Pikol</w:t>
      </w:r>
    </w:p>
    <w:p>
      <w:pPr/>
      <w:r>
        <w:rPr>
          <w:lang w:val="id_ID" w:bidi="id_ID"/>
        </w:rPr>
      </w:r>
      <w:r>
        <w:rPr>
          <w:lang w:val="id_ID" w:bidi="id_ID"/>
        </w:rPr>
        <w:t>Secara berkelompok, perhatikan bagian-bagian dari latar belakang perikop ini.</w:t>
      </w:r>
    </w:p>
    <w:p>
      <w:pPr/>
      <w:r>
        <w:rPr>
          <w:lang w:val="id_ID" w:bidi="id_ID"/>
        </w:rPr>
      </w:r>
      <w:r>
        <w:rPr>
          <w:lang w:val="id_ID" w:bidi="id_ID"/>
        </w:rPr>
        <w:t>Bayangkan gerakan dan percakapan dalam adegan pertama. Adegan pertama dimulai dengan kata yang berarti "sekitar waktu itu" atau "segera setelah itu." Kisah ini terjadi tak lama setelah Abraham menyuruh Hagar dan Ismael pergi. Abimelekh dan komandan para pejuangnya, Pikol, mengunjungi Abraham.</w:t>
      </w:r>
    </w:p>
    <w:p>
      <w:pPr/>
      <w:r>
        <w:rPr>
          <w:lang w:val="id_ID" w:bidi="id_ID"/>
        </w:rPr>
      </w:r>
      <w:r>
        <w:rPr>
          <w:lang w:val="id_ID" w:bidi="id_ID"/>
        </w:rPr>
        <w:t>Abimelekh berkata kepada Abraham, "Aku telah memperhatikan bahwa Allah bersamamu dalam segala hal yang engkau lakukan." Aku ingin kamu bersumpah kepadaku di hadapan Allah bahwa kamu tidak akan pernah melanggar perjanjian denganku, anak-anakku, atau keturunanku yang mana pun. Aku telah bersikap baik kepadamu, jadi bersikap baiklah kepadaku dan orang-orang di negeri ini tempat kamu sekarang tinggal sebagai orang asing." Di sini Abimelekh menggunakan bahasa yang menunjukkan bahwa ia dengan sopan meminta sesuatu kepada Abraham.</w:t>
      </w:r>
    </w:p>
    <w:p>
      <w:pPr/>
      <w:r>
        <w:rPr>
          <w:lang w:val="id_ID" w:bidi="id_ID"/>
        </w:rPr>
      </w:r>
      <w:r>
        <w:rPr>
          <w:lang w:val="id_ID" w:bidi="id_ID"/>
        </w:rPr>
        <w:t>Abraham menjawab, "Aku berjanji."</w:t>
      </w:r>
    </w:p>
    <w:p>
      <w:pPr/>
      <w:r>
        <w:rPr>
          <w:lang w:val="id_ID" w:bidi="id_ID"/>
        </w:rPr>
      </w:r>
      <w:r>
        <w:rPr>
          <w:lang w:val="id_ID" w:bidi="id_ID"/>
        </w:rPr>
        <w:t>Dalam adegan kedua, kamu mungkin ingin mengubah urutan tindakan dalam adegan ini menjadi urutan kejadiannya. Beberapa waktu sebelum kunjungan Abimelekh, para hamba Abimelekh secara paksa mengambil salah satu sumur air Abraham dari para hamba Abraham. Setelah Abraham membuat janji dengan Abimelekh, ia mengeluh tentang sumur air kepada Abimelekh.</w:t>
      </w:r>
    </w:p>
    <w:p>
      <w:pPr/>
      <w:r>
        <w:rPr>
          <w:lang w:val="id_ID" w:bidi="id_ID"/>
        </w:rPr>
      </w:r>
      <w:r>
        <w:rPr>
          <w:lang w:val="id_ID" w:bidi="id_ID"/>
        </w:rPr>
        <w:t>Tetapi Abimelekh menjawab, "Aku tidak tahu siapa yang mengambil alih sumurmu." Mengapa kamu tidak mengatakan sesuatu sebelumnya? Ini adalah pertama kalinya aku mendengar tentang ini."</w:t>
      </w:r>
    </w:p>
    <w:p>
      <w:pPr/>
      <w:r>
        <w:rPr>
          <w:lang w:val="id_ID" w:bidi="id_ID"/>
        </w:rPr>
      </w:r>
      <w:r>
        <w:rPr>
          <w:lang w:val="id_ID" w:bidi="id_ID"/>
        </w:rPr>
        <w:t>Bayangkan aksi dalam adegan ketiga. Abraham memberikan Abimelekh beberapa domba dan sapi, dan kedua orang itu membuat perjanjian bersama-sama. Tetapi Abraham mengambil tujuh domba betina muda dan mengesampingkannya.</w:t>
      </w:r>
    </w:p>
    <w:p>
      <w:pPr/>
      <w:r>
        <w:rPr>
          <w:lang w:val="id_ID" w:bidi="id_ID"/>
        </w:rPr>
      </w:r>
      <w:r>
        <w:rPr>
          <w:lang w:val="id_ID" w:bidi="id_ID"/>
        </w:rPr>
        <w:t xml:space="preserve">Berhenti di sini. Secara berkelompok, lihatlah gambar </w:t>
      </w:r>
      <w:r>
        <w:rPr>
          <w:lang w:val="id_ID" w:bidi="id_ID"/>
        </w:rPr>
        <w:t>domba</w:t>
      </w:r>
      <w:r>
        <w:rPr>
          <w:lang w:val="id_ID" w:bidi="id_ID"/>
        </w:rPr>
        <w:t xml:space="preserve">, </w:t>
      </w:r>
      <w:r>
        <w:rPr>
          <w:b/>
          <w:lang w:val="id_ID" w:bidi="id_ID"/>
        </w:rPr>
        <w:t>sapi</w:t>
      </w:r>
      <w:r>
        <w:rPr>
          <w:lang w:val="id_ID" w:bidi="id_ID"/>
        </w:rPr>
        <w:t xml:space="preserve">, dan </w:t>
      </w:r>
      <w:r>
        <w:rPr>
          <w:lang w:val="id_ID" w:bidi="id_ID"/>
        </w:rPr>
        <w:t>domba betina muda</w:t>
      </w:r>
      <w:r>
        <w:rPr>
          <w:lang w:val="id_ID" w:bidi="id_ID"/>
        </w:rPr>
        <w:t xml:space="preserve">. Hentikan sebentar rekaman ini di sini. </w:t>
      </w:r>
    </w:p>
    <w:p>
      <w:pPr/>
      <w:r>
        <w:rPr>
          <w:lang w:val="id_ID" w:bidi="id_ID"/>
        </w:rPr>
      </w:r>
      <w:r>
        <w:rPr>
          <w:lang w:val="id_ID" w:bidi="id_ID"/>
        </w:rPr>
        <w:t>Abimelekh bertanya, "Mengapa kamu meletakkan tujuh domba betina muda ini ke samping?"</w:t>
      </w:r>
    </w:p>
    <w:p>
      <w:pPr/>
      <w:r>
        <w:rPr>
          <w:lang w:val="id_ID" w:bidi="id_ID"/>
        </w:rPr>
      </w:r>
      <w:r>
        <w:rPr>
          <w:lang w:val="id_ID" w:bidi="id_ID"/>
        </w:rPr>
        <w:t>Abraham menjawab, "Terima tujuh domba betina muda ini dariku sebagai bukti bagi semua orang bahwa sumur air ini adalah milikku." Abimelekh setuju dan menerima anak-anak domba itu.</w:t>
      </w:r>
    </w:p>
    <w:p>
      <w:pPr/>
      <w:r>
        <w:rPr>
          <w:lang w:val="id_ID" w:bidi="id_ID"/>
        </w:rPr>
      </w:r>
      <w:r>
        <w:rPr>
          <w:lang w:val="id_ID" w:bidi="id_ID"/>
        </w:rPr>
        <w:t>Bayangkan tindakan dalam adegan keempat. Abimelekh dan Pikol kembali ke daerah di mana orang-orang yang disebut orang Filistin tinggal.</w:t>
      </w:r>
    </w:p>
    <w:p>
      <w:pPr/>
      <w:r>
        <w:rPr>
          <w:lang w:val="id_ID" w:bidi="id_ID"/>
        </w:rPr>
      </w:r>
      <w:r>
        <w:rPr>
          <w:lang w:val="id_ID" w:bidi="id_ID"/>
        </w:rPr>
        <w:t>Abraham menamai daerah itu Bersyeba, yang berarti "sumur sumpah," karena Abraham dan Abimelekh bersumpah di sana.</w:t>
      </w:r>
    </w:p>
    <w:p>
      <w:pPr/>
      <w:r>
        <w:rPr>
          <w:lang w:val="id_ID" w:bidi="id_ID"/>
        </w:rPr>
      </w:r>
      <w:r>
        <w:rPr>
          <w:lang w:val="id_ID" w:bidi="id_ID"/>
        </w:rPr>
        <w:t xml:space="preserve">Berhenti di sini. Secara berkelompok, lihatlah </w:t>
      </w:r>
      <w:r>
        <w:rPr>
          <w:lang w:val="id_ID" w:bidi="id_ID"/>
        </w:rPr>
        <w:t>di mana daerah Bersyeba mungkin berada</w:t>
      </w:r>
      <w:r>
        <w:rPr>
          <w:lang w:val="id_ID" w:bidi="id_ID"/>
        </w:rPr>
        <w:t xml:space="preserve"> pada peta. Hentikan sebentar rekaman ini di sini. </w:t>
      </w:r>
    </w:p>
    <w:p>
      <w:pPr/>
      <w:r>
        <w:rPr>
          <w:lang w:val="id_ID" w:bidi="id_ID"/>
        </w:rPr>
      </w:r>
      <w:r>
        <w:rPr>
          <w:lang w:val="id_ID" w:bidi="id_ID"/>
        </w:rPr>
        <w:t>Abraham menanam pohon tamariska dan memanggil nama TUHAN, Allah yang hidup selamanya. Perikop ini menggunakan bahasa khusus untuk berbicara tentang Abraham menyembah Allah. Jika seseorang memanggil nama seseorang, mereka percaya bahwa orang itu memiliki kuasa dan otoritas.</w:t>
      </w:r>
    </w:p>
    <w:p>
      <w:pPr/>
      <w:r>
        <w:rPr>
          <w:lang w:val="id_ID" w:bidi="id_ID"/>
        </w:rPr>
      </w:r>
      <w:r>
        <w:rPr>
          <w:lang w:val="id_ID" w:bidi="id_ID"/>
        </w:rPr>
        <w:t xml:space="preserve">Berhenti di sini. Secara berkelompok, lihatlah gambar pohon </w:t>
      </w:r>
      <w:r>
        <w:rPr>
          <w:lang w:val="id_ID" w:bidi="id_ID"/>
        </w:rPr>
        <w:t>tamariska</w:t>
      </w:r>
      <w:r>
        <w:rPr>
          <w:lang w:val="id_ID" w:bidi="id_ID"/>
        </w:rPr>
        <w:t xml:space="preserve">. Hentikan sebentar rekaman ini di sini. </w:t>
      </w:r>
    </w:p>
    <w:p>
      <w:pPr/>
      <w:r>
        <w:rPr>
          <w:lang w:val="id_ID" w:bidi="id_ID"/>
        </w:rPr>
      </w:r>
      <w:r>
        <w:rPr>
          <w:lang w:val="id_ID" w:bidi="id_ID"/>
        </w:rPr>
        <w:t>Dan Abraham tinggal sebagai orang asing di daerah orang-orang yang disebut orang Filistin selama bertahun-tahun lagi.</w:t>
      </w:r>
    </w:p>
    <w:p>
      <w:pPr/>
      <w:r>
        <w:rPr>
          <w:lang w:val="id_ID" w:bidi="id_ID"/>
        </w:rPr>
      </w:r>
      <w:r>
        <w:rPr>
          <w:lang w:val="id_ID" w:bidi="id_ID"/>
        </w:rPr>
        <w:t xml:space="preserve">Berhenti di sini. Secara berkelompok, lihatlah </w:t>
      </w:r>
      <w:r>
        <w:rPr>
          <w:lang w:val="id_ID" w:bidi="id_ID"/>
        </w:rPr>
        <w:t>daerah tempat orang-orang yang disebut orang Filistin tinggal</w:t>
      </w:r>
      <w:r>
        <w:rPr>
          <w:lang w:val="id_ID" w:bidi="id_ID"/>
        </w:rPr>
        <w:t xml:space="preserve"> pada peta. Ini termasuk Bersyeba. Hentikan sebentar rekaman ini di sini. </w:t>
      </w:r>
    </w:p>
    <w:p>
      <w:pPr/>
      <w:r>
        <w:rPr>
          <w:lang w:val="id_ID" w:bidi="id_ID"/>
        </w:rPr>
      </w:r>
      <w:r>
        <w:rPr>
          <w:lang w:val="id_ID" w:bidi="id_ID"/>
        </w:rPr>
        <w:t xml:space="preserve">Sekarang, kelompok bisa membuat papan cerita, menggambar atau menggunakan barang-barang untuk memperagakan perikop ini dan tindakan yang ada di dalam cerita. </w:t>
      </w:r>
      <w:r>
        <w:rPr>
          <w:lang w:val="id_ID" w:bidi="id_ID"/>
        </w:rPr>
      </w:r>
    </w:p>
    <w:p>
      <w:pPr>
        <w:pStyle w:val="Heading3"/>
      </w:pPr>
      <w:r>
        <w:rPr>
          <w:lang w:val="id_ID" w:bidi="id_ID"/>
        </w:rPr>
        <w:t>Memperagakan Bacaan</w:t>
      </w:r>
    </w:p>
    <w:p>
      <w:pPr/>
      <w:r>
        <w:rPr>
          <w:lang w:val="id_ID" w:bidi="id_ID"/>
        </w:rPr>
      </w:r>
      <w:r>
        <w:rPr>
          <w:lang w:val="id_ID" w:bidi="id_ID"/>
        </w:rPr>
        <w:t>Dengarkan versi audio dari Kejadian 21:22–34 dalam terjemahan yang paling mudah dimengerti.</w:t>
      </w:r>
    </w:p>
    <w:p>
      <w:pPr/>
      <w:r>
        <w:rPr>
          <w:lang w:val="id_ID" w:bidi="id_ID"/>
        </w:rPr>
      </w:r>
      <w:r>
        <w:rPr>
          <w:lang w:val="id_ID" w:bidi="id_ID"/>
        </w:rPr>
        <w:t>Pada langkah ini, kelompok akan memeragakan perikop ini.</w:t>
      </w:r>
    </w:p>
    <w:p>
      <w:pPr/>
      <w:r>
        <w:rPr>
          <w:lang w:val="id_ID" w:bidi="id_ID"/>
        </w:rPr>
      </w:r>
      <w:r>
        <w:rPr>
          <w:lang w:val="id_ID" w:bidi="id_ID"/>
        </w:rPr>
        <w:t>Perikop ini memiliki empat adegan.</w:t>
      </w:r>
    </w:p>
    <w:p>
      <w:pPr/>
      <w:r>
        <w:rPr>
          <w:lang w:val="id_ID" w:bidi="id_ID"/>
        </w:rPr>
      </w:r>
      <w:r>
        <w:rPr>
          <w:lang w:val="id_ID" w:bidi="id_ID"/>
        </w:rPr>
        <w:t>Tokoh-tokoh dalam perikop ini adalah:</w:t>
      </w:r>
    </w:p>
    <w:p>
      <w:pPr>
        <w:pStyle w:val="ListBullet"/>
        <w:spacing w:line="240" w:lineRule="auto"/>
        <w:ind w:left="720"/>
      </w:pPr>
      <w:r>
        <w:rPr>
          <w:lang w:val="id_ID" w:bidi="id_ID"/>
        </w:rPr>
      </w:r>
      <w:r>
        <w:rPr>
          <w:lang w:val="id_ID" w:bidi="id_ID"/>
        </w:rPr>
        <w:t>Abraham</w:t>
      </w:r>
    </w:p>
    <w:p>
      <w:pPr>
        <w:pStyle w:val="ListBullet"/>
        <w:spacing w:line="240" w:lineRule="auto"/>
        <w:ind w:left="720"/>
      </w:pPr>
      <w:r>
        <w:rPr>
          <w:lang w:val="id_ID" w:bidi="id_ID"/>
        </w:rPr>
      </w:r>
      <w:r>
        <w:rPr>
          <w:lang w:val="id_ID" w:bidi="id_ID"/>
        </w:rPr>
        <w:t>Abimelekh</w:t>
      </w:r>
    </w:p>
    <w:p>
      <w:pPr>
        <w:pStyle w:val="ListBullet"/>
        <w:spacing w:line="240" w:lineRule="auto"/>
        <w:ind w:left="720"/>
      </w:pPr>
      <w:r>
        <w:rPr>
          <w:lang w:val="id_ID" w:bidi="id_ID"/>
        </w:rPr>
      </w:r>
      <w:r>
        <w:rPr>
          <w:lang w:val="id_ID" w:bidi="id_ID"/>
        </w:rPr>
        <w:t>dan Pikol</w:t>
      </w:r>
    </w:p>
    <w:p>
      <w:pPr/>
      <w:r>
        <w:rPr>
          <w:lang w:val="id_ID" w:bidi="id_ID"/>
        </w:rPr>
      </w:r>
      <w:r>
        <w:rPr>
          <w:lang w:val="id_ID" w:bidi="id_ID"/>
        </w:rPr>
        <w:t>Sebagai kelompok, peragakan perikop ini dua kali. Anda harus memeragakan bagian ini dalam bahasa Anda sendiri.</w:t>
      </w:r>
    </w:p>
    <w:p>
      <w:pPr/>
      <w:r>
        <w:rPr>
          <w:lang w:val="id_ID" w:bidi="id_ID"/>
        </w:rPr>
      </w:r>
      <w:r>
        <w:rPr>
          <w:lang w:val="id_ID" w:bidi="id_ID"/>
        </w:rPr>
        <w:t>Pertama, peragakan kisah ini tanpa berhenti. Perhatikan percakapan, alur, jalannya kisah, dan urutan waktu dalam cerita. Pastikan agar saat memerankan kisah tidak ada bagian sulit atau penting yang terlewatkan. Bantulah satu sama lain untuk mengingat setiap bagian dari kisah itu.</w:t>
      </w:r>
    </w:p>
    <w:p>
      <w:pPr/>
      <w:r>
        <w:rPr>
          <w:lang w:val="id_ID" w:bidi="id_ID"/>
        </w:rPr>
      </w:r>
      <w:r>
        <w:rPr>
          <w:lang w:val="id_ID" w:bidi="id_ID"/>
        </w:rPr>
        <w:t>Hentikan sebentar rekaman ini di sini dan mulai peragakan perikop ini.</w:t>
      </w:r>
    </w:p>
    <w:p>
      <w:pPr/>
      <w:r>
        <w:rPr>
          <w:lang w:val="id_ID" w:bidi="id_ID"/>
        </w:rPr>
      </w:r>
      <w:r>
        <w:rPr>
          <w:lang w:val="id_ID" w:bidi="id_ID"/>
        </w:rPr>
        <w:t>Kelompok harus memperagakan perikop ini untuk kedua kalinya. Pada bagian-bagian tertentu dalam sandiwara, berhenti sebentar dan tanyakan pada orang yang sedang memerankan tokoh, "Apa yang kamu rasakan atau pikirkan?" Orang yang memerankan tokoh harus menjawab apa yang kira-kira mereka rasakan atau pikirkan jika mereka menjadi tokoh tersebut. Kemudian mulai ulang sandiwaranya.</w:t>
      </w:r>
    </w:p>
    <w:p>
      <w:pPr/>
      <w:r>
        <w:rPr>
          <w:lang w:val="id_ID" w:bidi="id_ID"/>
        </w:rPr>
      </w:r>
      <w:r>
        <w:rPr>
          <w:lang w:val="id_ID" w:bidi="id_ID"/>
        </w:rPr>
        <w:t>Hentikan sebentar rekaman ini di sini dan peragakan perikop ini untuk kedua kalinya.</w:t>
      </w:r>
    </w:p>
    <w:p>
      <w:pPr/>
      <w:r>
        <w:rPr>
          <w:lang w:val="id_ID" w:bidi="id_ID"/>
        </w:rPr>
      </w:r>
      <w:r>
        <w:rPr>
          <w:lang w:val="id_ID" w:bidi="id_ID"/>
        </w:rPr>
        <w:t>Berikut ini adalah contoh dari drama dan kemungkinan tanggapan.</w:t>
      </w:r>
    </w:p>
    <w:p>
      <w:pPr/>
      <w:r>
        <w:rPr>
          <w:lang w:val="id_ID" w:bidi="id_ID"/>
        </w:rPr>
      </w:r>
      <w:r>
        <w:rPr>
          <w:lang w:val="id_ID" w:bidi="id_ID"/>
        </w:rPr>
        <w:t>Suatu hari Abimelekh mengunjungi Abraham bersama Pikol, komandan tentara Abimelekh. Abimelekh berkata kepada Abraham, "Allah jelas bersama kamu, membantu kamu dalam semua yang kamu lakukan." Bersumpahlah kepadaku demi nama Allah bahwa kamu tidak akan pernah berbohong kepadaku, anak-anakku, atau keturunanku mana pun. Aku telah setia kepadamu, jadi bersumpahlah kepadaku bahwa kamu akan setia kepadaku dan kepada negeri ini, tempat kamu tinggal sebagai orang asing."</w:t>
      </w:r>
    </w:p>
    <w:p>
      <w:pPr/>
      <w:r>
        <w:rPr>
          <w:lang w:val="id_ID" w:bidi="id_ID"/>
        </w:rPr>
      </w:r>
      <w:r>
        <w:rPr>
          <w:lang w:val="id_ID" w:bidi="id_ID"/>
        </w:rPr>
        <w:t>Hentikan sejenak peragaan. Tanyakan kepada orang yang memerankan Abimelek, "Apa yang sedang kamu rasakan atau pikirkan?" Orang itu mungkin menjawab seperti ini, "aku ingin memastikan bahwa Abraham tidak berbohong kepadaku lagi, seperti yang ia lakukan ketika ia mengatakan Sarah adalah saudara perempuannya," atau "aku dapat melihat bahwa Allah bersama Abraham, jadi aku ingin memastikan Abraham dan aku memiliki aliansi," atau "aku telah setia kepada Abraham, jadi aku pikir Abraham harus berjanji untuk setia kepadaku." Ulangi sandiwaranya.</w:t>
      </w:r>
    </w:p>
    <w:p>
      <w:pPr/>
      <w:r>
        <w:rPr>
          <w:lang w:val="id_ID" w:bidi="id_ID"/>
        </w:rPr>
      </w:r>
      <w:r>
        <w:rPr>
          <w:lang w:val="id_ID" w:bidi="id_ID"/>
        </w:rPr>
        <w:t>Abraham menjawab, "Ya, aku akan bersumpah untuk melakukan itu!" Kemudian Abraham mengeluh kepada Abimelekh tentang sebuah sumur yang telah diambil secara paksa oleh hamba-hamba Abimelekh dari hamba-hamba Abraham.</w:t>
      </w:r>
    </w:p>
    <w:p>
      <w:pPr/>
      <w:r>
        <w:rPr>
          <w:lang w:val="id_ID" w:bidi="id_ID"/>
        </w:rPr>
      </w:r>
      <w:r>
        <w:rPr>
          <w:lang w:val="id_ID" w:bidi="id_ID"/>
        </w:rPr>
        <w:t>Abimelekh berkata, "Ini adalah pertama kalinya aku mendengar tentang ini." Aku tidak tahu siapa yang melakukan itu. "Kamu tidak pernah mengeluh tentang hal ini sebelumnya."</w:t>
      </w:r>
    </w:p>
    <w:p>
      <w:pPr/>
      <w:r>
        <w:rPr>
          <w:lang w:val="id_ID" w:bidi="id_ID"/>
        </w:rPr>
      </w:r>
      <w:r>
        <w:rPr>
          <w:lang w:val="id_ID" w:bidi="id_ID"/>
        </w:rPr>
        <w:t>Abraham kemudian memberikan Abimelekh beberapa domba dan sapi, dan mereka membuat perjanjian. Abraham menyisihkan tujuh anak domba betina. Abimelekh bertanya mengapa Abraham mengesampingkan tujuh anak domba itu. Abraham menjawab, "Tolong terima tujuh anak domba ini sebagai tanda bahwa kamu setuju bahwa aku menggali sumur ini."</w:t>
      </w:r>
    </w:p>
    <w:p>
      <w:pPr/>
      <w:r>
        <w:rPr>
          <w:lang w:val="id_ID" w:bidi="id_ID"/>
        </w:rPr>
      </w:r>
      <w:r>
        <w:rPr>
          <w:lang w:val="id_ID" w:bidi="id_ID"/>
        </w:rPr>
        <w:t>Hentikan sejenak peragaan. Tanyakan kepada orang yang memerankan Abraham, "Apa yang Anda rasakan atau pikirkan?" Orang itu mungkin menjawab seperti ini, "aku ingin memastikan tidak ada kesalahpahaman di antara kita," atau "aku ingin menetapkan perjanjian ini di antara kita," atau "aku ingin menunjukkan bahwa aku mendedikasikan diri kepada perjanjian ini melalui hadiah-hadiah yang aku berikan." Ulangi sandiwaranya.</w:t>
      </w:r>
    </w:p>
    <w:p>
      <w:pPr/>
      <w:r>
        <w:rPr>
          <w:lang w:val="id_ID" w:bidi="id_ID"/>
        </w:rPr>
      </w:r>
      <w:r>
        <w:rPr>
          <w:lang w:val="id_ID" w:bidi="id_ID"/>
        </w:rPr>
        <w:t>Kemudian Abraham menamai tempat itu Bersyeba, yang berarti "sumur sumpah."</w:t>
      </w:r>
    </w:p>
    <w:p>
      <w:pPr/>
      <w:r>
        <w:rPr>
          <w:lang w:val="id_ID" w:bidi="id_ID"/>
        </w:rPr>
      </w:r>
      <w:r>
        <w:rPr>
          <w:lang w:val="id_ID" w:bidi="id_ID"/>
        </w:rPr>
        <w:t>Setelah mereka membuat perjanjian mereka di Bersyeba, Abimelekh pergi bersama Pikol dan kembali ke rumah. Kemudian Abraham menanam pohon di Bersyeba, dan ia menyembah TUHAN, Allah yang Kekal.</w:t>
      </w:r>
    </w:p>
    <w:p>
      <w:pPr/>
      <w:r>
        <w:rPr>
          <w:lang w:val="id_ID" w:bidi="id_ID"/>
        </w:rPr>
      </w:r>
      <w:r>
        <w:rPr>
          <w:lang w:val="id_ID" w:bidi="id_ID"/>
        </w:rPr>
        <w:t>Akhiri sandiwaranya. Tanyakan kepada orang yang memerankan Abraham, "Apa yang Anda rasakan atau pikirkan?" Orang itu mungkin menjawab seperti ini, "Aku bersyukur bahwa Allah telah memberikan aku tempat untuk hidup dalam damai dengan orang-orang di sekitar aku."</w:t>
      </w:r>
      <w:r>
        <w:rPr>
          <w:lang w:val="id_ID" w:bidi="id_ID"/>
        </w:rPr>
      </w:r>
    </w:p>
    <w:p>
      <w:pPr>
        <w:pStyle w:val="Heading3"/>
      </w:pPr>
      <w:r>
        <w:rPr>
          <w:lang w:val="id_ID" w:bidi="id_ID"/>
        </w:rPr>
        <w:t>Melengkapi yang Kurang</w:t>
      </w:r>
    </w:p>
    <w:p>
      <w:pPr/>
      <w:r>
        <w:rPr>
          <w:lang w:val="id_ID" w:bidi="id_ID"/>
        </w:rPr>
      </w:r>
      <w:r>
        <w:rPr>
          <w:lang w:val="id_ID" w:bidi="id_ID"/>
        </w:rPr>
        <w:t>Dengarkan versi audio dari Kejadian 21:22–34 dalam terjemahan yang paling mudah dimengerti.</w:t>
      </w:r>
    </w:p>
    <w:p>
      <w:pPr/>
      <w:r>
        <w:rPr>
          <w:lang w:val="id_ID" w:bidi="id_ID"/>
        </w:rPr>
      </w:r>
      <w:r>
        <w:rPr>
          <w:lang w:val="id_ID" w:bidi="id_ID"/>
        </w:rPr>
        <w:t xml:space="preserve">Pada langkah ini, kelompok akan membahas istilah-istilah dan kata-kata kunci dalam perikop ini. </w:t>
      </w:r>
    </w:p>
    <w:p>
      <w:pPr/>
      <w:r>
        <w:rPr>
          <w:lang w:val="id_ID" w:bidi="id_ID"/>
        </w:rPr>
      </w:r>
      <w:r>
        <w:rPr>
          <w:lang w:val="id_ID" w:bidi="id_ID"/>
        </w:rPr>
        <w:t xml:space="preserve">Suatu hari Abimelekh dan komandan </w:t>
      </w:r>
      <w:r>
        <w:rPr>
          <w:b/>
          <w:lang w:val="id_ID" w:bidi="id_ID"/>
        </w:rPr>
        <w:t>tentaranya</w:t>
      </w:r>
      <w:r>
        <w:rPr>
          <w:lang w:val="id_ID" w:bidi="id_ID"/>
        </w:rPr>
        <w:t xml:space="preserve"> Pikol mengunjungi Abraham. Tentara merujuk pada sekelompok laki-laki yang berjuang untuk Abimelek.</w:t>
      </w:r>
    </w:p>
    <w:p>
      <w:pPr/>
      <w:r>
        <w:rPr>
          <w:lang w:val="id_ID" w:bidi="id_ID"/>
        </w:rPr>
      </w:r>
      <w:r>
        <w:rPr>
          <w:lang w:val="id_ID" w:bidi="id_ID"/>
        </w:rPr>
        <w:t>Abimelekh berkata kepada Abraham, "</w:t>
      </w:r>
      <w:r>
        <w:rPr>
          <w:b/>
          <w:lang w:val="id_ID" w:bidi="id_ID"/>
        </w:rPr>
        <w:t>Allah</w:t>
      </w:r>
      <w:r>
        <w:rPr>
          <w:lang w:val="id_ID" w:bidi="id_ID"/>
        </w:rPr>
        <w:t xml:space="preserve"> jelas menyertaimu, membantumu dalam segala hal yang kamu lakukan." Di sini Abimelekh menggunakan nama </w:t>
      </w:r>
      <w:r>
        <w:rPr>
          <w:b/>
          <w:lang w:val="id_ID" w:bidi="id_ID"/>
        </w:rPr>
        <w:t>Elohim</w:t>
      </w:r>
      <w:r>
        <w:rPr>
          <w:lang w:val="id_ID" w:bidi="id_ID"/>
        </w:rPr>
        <w:t xml:space="preserve"> untuk merujuk kepada Allah. Ini adalah nama umum untuk Allah. Carilah </w:t>
      </w:r>
      <w:r>
        <w:rPr>
          <w:lang w:val="id_ID" w:bidi="id_ID"/>
        </w:rPr>
        <w:t>Allah</w:t>
      </w:r>
      <w:r>
        <w:rPr>
          <w:lang w:val="id_ID" w:bidi="id_ID"/>
        </w:rPr>
        <w:t xml:space="preserve"> atau </w:t>
      </w:r>
      <w:r>
        <w:rPr>
          <w:lang w:val="id_ID" w:bidi="id_ID"/>
        </w:rPr>
        <w:t>Tuhan</w:t>
      </w:r>
      <w:r>
        <w:rPr>
          <w:lang w:val="id_ID" w:bidi="id_ID"/>
        </w:rPr>
        <w:t xml:space="preserve"> dalam Glosarium Utama dan gunakan kata yang sama di sini seperti yang kamu gunakan dalam kisah-kisah sebelumnya.</w:t>
      </w:r>
    </w:p>
    <w:p>
      <w:pPr/>
      <w:r>
        <w:rPr>
          <w:lang w:val="id_ID" w:bidi="id_ID"/>
        </w:rPr>
      </w:r>
      <w:r>
        <w:rPr>
          <w:lang w:val="id_ID" w:bidi="id_ID"/>
        </w:rPr>
        <w:t xml:space="preserve">Abimelekh melanjutkan, "Bersumpahlah kepadaku bahwa kamu tidak akan </w:t>
      </w:r>
      <w:r>
        <w:rPr>
          <w:b/>
          <w:lang w:val="id_ID" w:bidi="id_ID"/>
        </w:rPr>
        <w:t>menipu</w:t>
      </w:r>
      <w:r>
        <w:rPr>
          <w:lang w:val="id_ID" w:bidi="id_ID"/>
        </w:rPr>
        <w:t xml:space="preserve"> aku, anak-anakku, atau </w:t>
      </w:r>
      <w:r>
        <w:rPr>
          <w:b/>
          <w:lang w:val="id_ID" w:bidi="id_ID"/>
        </w:rPr>
        <w:t>keturunanku</w:t>
      </w:r>
      <w:r>
        <w:rPr>
          <w:lang w:val="id_ID" w:bidi="id_ID"/>
        </w:rPr>
        <w:t xml:space="preserve"> mana pun." Kata untuk "menipu" yang digunakan Abimelekh di sini merujuk pada seseorang yang berbohong atau melanggar perjanjian dengan orang lain. "Keturunan" merujuk pada semua anak Abimelekh dan anak-anak mereka dan siapa pun yang menganggap Abimelekh sebagai leluhur mereka.</w:t>
      </w:r>
    </w:p>
    <w:p>
      <w:pPr/>
      <w:r>
        <w:rPr>
          <w:lang w:val="id_ID" w:bidi="id_ID"/>
        </w:rPr>
      </w:r>
      <w:r>
        <w:rPr>
          <w:lang w:val="id_ID" w:bidi="id_ID"/>
        </w:rPr>
        <w:t xml:space="preserve">Abimelekh melanjutkan, "Aku telah </w:t>
      </w:r>
      <w:r>
        <w:rPr>
          <w:b/>
          <w:lang w:val="id_ID" w:bidi="id_ID"/>
        </w:rPr>
        <w:t>setia</w:t>
      </w:r>
      <w:r>
        <w:rPr>
          <w:lang w:val="id_ID" w:bidi="id_ID"/>
        </w:rPr>
        <w:t xml:space="preserve"> kepadamu, jadi bersumpahlah bahwa kamu akan setia kepadaku dan kepada negara ini tempat kamu sekarang tinggal sebagai orang asing." Di sini, kata setia dapat berarti "setia," "baik," atau "taat."</w:t>
      </w:r>
    </w:p>
    <w:p>
      <w:pPr/>
      <w:r>
        <w:rPr>
          <w:lang w:val="id_ID" w:bidi="id_ID"/>
        </w:rPr>
      </w:r>
      <w:r>
        <w:rPr>
          <w:lang w:val="id_ID" w:bidi="id_ID"/>
        </w:rPr>
        <w:t>Abraham menjawab, "Ya, aku berjanji untuk melakukan itu!" Kemudian Abraham mengeluh kepada Abimelekh tentang sumur air yang telah diambil secara paksa oleh hamba-hamba Abimelekh dari hamba-hamba Abraham.</w:t>
      </w:r>
    </w:p>
    <w:p>
      <w:pPr/>
      <w:r>
        <w:rPr>
          <w:lang w:val="id_ID" w:bidi="id_ID"/>
        </w:rPr>
      </w:r>
      <w:r>
        <w:rPr>
          <w:lang w:val="id_ID" w:bidi="id_ID"/>
        </w:rPr>
        <w:t xml:space="preserve">Abraham memberikan beberapa domba dan sapi kepada Abimelek, dan mereka membuat </w:t>
      </w:r>
      <w:r>
        <w:rPr>
          <w:b/>
          <w:lang w:val="id_ID" w:bidi="id_ID"/>
        </w:rPr>
        <w:t>perjanjian</w:t>
      </w:r>
      <w:r>
        <w:rPr>
          <w:lang w:val="id_ID" w:bidi="id_ID"/>
        </w:rPr>
        <w:t xml:space="preserve">. Perjanjian adalah kesepakatan permanen yang dibuat antara dua orang atau kelompok yang menetapkan damai atau persahabatan. Kedua orang setuju untuk setia pada kesepakatan ini dan tetap berada dalam hubungan yang baik satu sama lain. Perjanjian lebih dalam daripada kontrak hukum karena perjanjian memerlukan loyalitas dari kedua belah pihak. Perjanjian ini adalah perjanjian damai antara Abraham dan Abimelek. Carilah </w:t>
      </w:r>
      <w:r>
        <w:rPr>
          <w:lang w:val="id_ID" w:bidi="id_ID"/>
        </w:rPr>
        <w:t>perjanjian</w:t>
      </w:r>
      <w:r>
        <w:rPr>
          <w:lang w:val="id_ID" w:bidi="id_ID"/>
        </w:rPr>
        <w:t xml:space="preserve"> dalam Glosarium Utama dan gunakan kata yang sama di sini seperti yang kamu lakukan dalam kisah-kisah sebelumnya.</w:t>
      </w:r>
    </w:p>
    <w:p>
      <w:pPr/>
      <w:r>
        <w:rPr>
          <w:lang w:val="id_ID" w:bidi="id_ID"/>
        </w:rPr>
      </w:r>
      <w:r>
        <w:rPr>
          <w:lang w:val="id_ID" w:bidi="id_ID"/>
        </w:rPr>
        <w:t xml:space="preserve">Kemudian Abraham menamai tempat itu </w:t>
      </w:r>
      <w:r>
        <w:rPr>
          <w:b/>
          <w:lang w:val="id_ID" w:bidi="id_ID"/>
        </w:rPr>
        <w:t>Bersyeba</w:t>
      </w:r>
      <w:r>
        <w:rPr>
          <w:lang w:val="id_ID" w:bidi="id_ID"/>
        </w:rPr>
        <w:t xml:space="preserve">. Bersyeba berarti "sumur </w:t>
      </w:r>
      <w:r>
        <w:rPr>
          <w:b/>
          <w:lang w:val="id_ID" w:bidi="id_ID"/>
        </w:rPr>
        <w:t>sumpah</w:t>
      </w:r>
      <w:r>
        <w:rPr>
          <w:lang w:val="id_ID" w:bidi="id_ID"/>
        </w:rPr>
        <w:t xml:space="preserve">" atau "sumur ketujuh itu." Sebuah sumpah ditambahkan pada sebuah janji supaya orang-orang tahu bahwa mereka harus menepati perjanjian mereka dan itu tidak bisa diubah. Orang yang mengucapkan sumpah meminta Allah untuk menghukum mereka jika mereka tidak menepati janji. Gunakan kata yang sama untuk sumpah seperti yang telah kamu gunakan pada perikop sebelumnya dan ingatlah bahwa </w:t>
      </w:r>
      <w:r>
        <w:rPr>
          <w:lang w:val="id_ID" w:bidi="id_ID"/>
        </w:rPr>
        <w:t>sumpah</w:t>
      </w:r>
      <w:r>
        <w:rPr>
          <w:lang w:val="id_ID" w:bidi="id_ID"/>
        </w:rPr>
        <w:t xml:space="preserve"> terdapat dalam Glosarium Utama.</w:t>
      </w:r>
    </w:p>
    <w:p>
      <w:pPr/>
      <w:r>
        <w:rPr>
          <w:lang w:val="id_ID" w:bidi="id_ID"/>
        </w:rPr>
      </w:r>
      <w:r>
        <w:rPr>
          <w:lang w:val="id_ID" w:bidi="id_ID"/>
        </w:rPr>
        <w:t xml:space="preserve">Dan Abraham menyembah </w:t>
      </w:r>
      <w:r>
        <w:rPr>
          <w:b/>
          <w:lang w:val="id_ID" w:bidi="id_ID"/>
        </w:rPr>
        <w:t>TUHAN</w:t>
      </w:r>
      <w:r>
        <w:rPr>
          <w:lang w:val="id_ID" w:bidi="id_ID"/>
        </w:rPr>
        <w:t xml:space="preserve">, </w:t>
      </w:r>
      <w:r>
        <w:rPr>
          <w:b/>
          <w:lang w:val="id_ID" w:bidi="id_ID"/>
        </w:rPr>
        <w:t>Allah</w:t>
      </w:r>
      <w:r>
        <w:rPr>
          <w:lang w:val="id_ID" w:bidi="id_ID"/>
        </w:rPr>
        <w:t xml:space="preserve"> yang Kekal. Kata untuk Allah di sini adalah nama pribadi Allah, TUHAN. Allah yang kekal adalah nama untuk Allah yang berarti bahwa Allah telah ada selamanya dan akan terus ada selamanya. Carilah </w:t>
      </w:r>
      <w:r>
        <w:rPr>
          <w:lang w:val="id_ID" w:bidi="id_ID"/>
        </w:rPr>
        <w:t>TUHAN</w:t>
      </w:r>
      <w:r>
        <w:rPr>
          <w:lang w:val="id_ID" w:bidi="id_ID"/>
        </w:rPr>
        <w:t xml:space="preserve"> dalam Glosarium Utama dan gunakan kata yang sama di sini seperti yang kamu gunakan pada kisah-kisah sebelumnya. Kamu boleh mengatakan bahwa Abraham berseru kepada nama TUHAN, tetapi jika kamu mengatakan bahwa Abraham </w:t>
      </w:r>
      <w:r>
        <w:rPr>
          <w:b/>
          <w:lang w:val="id_ID" w:bidi="id_ID"/>
        </w:rPr>
        <w:t>menyembah</w:t>
      </w:r>
      <w:r>
        <w:rPr>
          <w:lang w:val="id_ID" w:bidi="id_ID"/>
        </w:rPr>
        <w:t xml:space="preserve"> TUHAN sebagai gantinya, pastikan kamu menggunakan kata yang sama untuk menyembah yang sudah kamu gunakan dalam bagian-bagian sebelumnya, dan lihat Glosarium Utama untuk informasi lebih lanjut tentang </w:t>
      </w:r>
      <w:r>
        <w:rPr>
          <w:lang w:val="id_ID" w:bidi="id_ID"/>
        </w:rPr>
        <w:t>penyembahan</w:t>
      </w:r>
      <w:r>
        <w:rPr>
          <w:lang w:val="id_ID" w:bidi="id_ID"/>
        </w:rPr>
        <w:t>.</w:t>
      </w:r>
    </w:p>
    <w:p>
      <w:pPr/>
      <w:r>
        <w:rPr>
          <w:lang w:val="id_ID" w:bidi="id_ID"/>
        </w:rPr>
      </w:r>
      <w:r>
        <w:rPr>
          <w:lang w:val="id_ID" w:bidi="id_ID"/>
        </w:rPr>
        <w:t>Kemudian Abraham hidup sebagai orang asing di negara itu untuk waktu yang lama.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menceritakan kembali seluruh perikop itu. Anggota kelompok dapat saling membenarkan pada langkah ini. Hentikan sebentar rekaman ini di sini. </w:t>
      </w:r>
    </w:p>
    <w:p>
      <w:pPr/>
      <w:r>
        <w:rPr>
          <w:lang w:val="id_ID" w:bidi="id_ID"/>
        </w:rPr>
      </w:r>
      <w:r>
        <w:rPr>
          <w:lang w:val="id_ID" w:bidi="id_ID"/>
        </w:rPr>
        <w:t xml:space="preserve">Selanjutnya, setiap anggota kelompok hendaknya menceritakan seluruh perikop tersebut tanpa gangguan setidaknya satu kali. Satu anggota kelompok bisa memakai benda apa saja, gerakan, atau papan cerita untuk membantu mengingat perikop itu. Hentikan sebentar rekaman ini di sini. </w:t>
      </w:r>
    </w:p>
    <w:p>
      <w:pPr/>
      <w:r>
        <w:rPr>
          <w:lang w:val="id_ID" w:bidi="id_ID"/>
        </w:rPr>
      </w:r>
      <w:r>
        <w:rPr>
          <w:lang w:val="id_ID" w:bidi="id_ID"/>
        </w:rPr>
        <w:t xml:space="preserve">Selanjutnya, kelompok dapat memutuskan versi perikop mana yang paling disukai. Kamu mungkin merasa bahwa kamu menyukai cara salah satu anggota kelompok menceritakan suatu adegan, tetapi menyukai cara anggota kelompok lain menceritakan adegan lainnya. Hentikan sebentar rekaman ini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29:1–14</w:t>
      </w:r>
      <w:r>
        <w:rPr>
          <w:lang w:val="id_ID" w:bidi="id_ID"/>
        </w:rPr>
      </w:r>
    </w:p>
    <w:p>
      <w:pPr>
        <w:pStyle w:val="Heading3"/>
      </w:pPr>
      <w:r>
        <w:rPr>
          <w:lang w:val="id_ID" w:bidi="id_ID"/>
        </w:rPr>
        <w:t>Dengar dan Renungkan</w:t>
      </w:r>
    </w:p>
    <w:p>
      <w:pPr/>
      <w:r>
        <w:rPr>
          <w:lang w:val="id_ID" w:bidi="id_ID"/>
        </w:rPr>
      </w:r>
      <w:r>
        <w:rPr>
          <w:lang w:val="id_ID" w:bidi="id_ID"/>
        </w:rPr>
        <w:t>Dengarkan Kejadian 29:1–14 dan simpanlah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29:1–14</w:t>
      </w:r>
    </w:p>
    <w:p>
      <w:pPr/>
      <w:r>
        <w:rPr>
          <w:lang w:val="id_ID" w:bidi="id_ID"/>
        </w:rPr>
      </w:r>
      <w:r>
        <w:rPr>
          <w:lang w:val="id_ID" w:bidi="id_ID"/>
        </w:rPr>
        <w:t>Dengarkan teks sebanyak satu kali dalam versi yang paling mudah dimengerti.</w:t>
      </w:r>
    </w:p>
    <w:p>
      <w:pPr/>
      <w:r>
        <w:rPr>
          <w:lang w:val="id_ID" w:bidi="id_ID"/>
        </w:rPr>
      </w:r>
      <w:r>
        <w:rPr>
          <w:lang w:val="id_ID" w:bidi="id_ID"/>
        </w:rPr>
        <w:t>Yakub melanjutkan perjalanannya ke Haran. Perikop ini dimulai dengan kedatangan Yakub. Yakub telah melakukan perjalanan setidaknya satu bulan dan mungkin lebih lama. Jaraknya lebih dari 500 mil atau 885 KM antara Bersyeba tempat Ishak tinggal ke Haran. Kisah ini adalah kisah naratif tentang kedatangan Yakub di Haran.</w:t>
      </w:r>
    </w:p>
    <w:p>
      <w:pPr/>
      <w:r>
        <w:rPr>
          <w:lang w:val="id_ID" w:bidi="id_ID"/>
        </w:rPr>
      </w:r>
      <w:r>
        <w:rPr>
          <w:lang w:val="id_ID" w:bidi="id_ID"/>
        </w:rPr>
        <w:t>Perikop ini dimulai dengan kata waktu yang mengatakan bahwa setelah mendedikasikan batu peringatan di Betel dan bersumpah, Yakub bergegas menuju Haran. Yakub tidak menunda sepanjang rute itu. Yakub tiba di tanah timur. Ini adalah tanah yang berada di timur atau sebelah timur laut Israel. Dari Israel, itu berada di arah matahari terbit.</w:t>
      </w:r>
    </w:p>
    <w:p>
      <w:pPr/>
      <w:r>
        <w:rPr>
          <w:lang w:val="id_ID" w:bidi="id_ID"/>
        </w:rPr>
      </w:r>
      <w:r>
        <w:rPr>
          <w:lang w:val="id_ID" w:bidi="id_ID"/>
        </w:rPr>
        <w:t>Ketika Yakub tiba di Haran, Yakub tidak tahu di mana ia berada. Yakub melihat sebuah sumur dengan 3 kawanan domba di sekitar sumur itu. Saat itu masih pagi. Domba-domba ini telah dibawa lebih awal untuk diberi minum. Memberi air kepada domba berarti menimba air dari sumber seperti sumur dan meletakkannya di tempat yang dapat diminum domba. Domba-domba tidak dapat mengakses air kecuali seseorang melakukan itu untuk mereka.</w:t>
      </w:r>
    </w:p>
    <w:p>
      <w:pPr/>
      <w:r>
        <w:rPr>
          <w:lang w:val="id_ID" w:bidi="id_ID"/>
        </w:rPr>
      </w:r>
      <w:r>
        <w:rPr>
          <w:lang w:val="id_ID" w:bidi="id_ID"/>
        </w:rPr>
        <w:t>Berhenti dan diskusikan: Jelaskan proses untuk menyediakan air bagi kawanan domba.</w:t>
      </w:r>
    </w:p>
    <w:p>
      <w:pPr/>
      <w:r>
        <w:rPr>
          <w:lang w:val="id_ID" w:bidi="id_ID"/>
        </w:rPr>
      </w:r>
      <w:r>
        <w:rPr>
          <w:lang w:val="id_ID" w:bidi="id_ID"/>
        </w:rPr>
        <w:t>Setiap kawanan domba memiliki seorang gembala. Gembala itu akan memisahkan kawanan dombanya dari kawanan yang lainnya.</w:t>
      </w:r>
    </w:p>
    <w:p>
      <w:pPr/>
      <w:r>
        <w:rPr>
          <w:lang w:val="id_ID" w:bidi="id_ID"/>
        </w:rPr>
      </w:r>
      <w:r>
        <w:rPr>
          <w:lang w:val="id_ID" w:bidi="id_ID"/>
        </w:rPr>
        <w:t>Perikop itu mengatakan bahwa sudah menjadi kebiasaan di tempat itu untuk menunggu sampai semua kawanan berkumpul sebelum memberikan minum kepada binatang-binatang itu. Ini akan membantu untuk memastikan bahwa setiap kawanan memiliki air dan tidak ada gembala yang mengambil air lebih dari yang diizinkan. Para gembala menutupi sumur itu dengan batu kilangan besar. Batu ini mencegah benda-benda jatuh ke dalam sumur. Batu itu juga cukup besar dan cukup berat sehingga seorang gembala saja tidak dapat memindahkannya sendirian. Dibutuhkan beberapa gembala untuk memindahkan batu itu sehingga air dapat diambil dari sumur itu. Setelah memberikan air kepada semua binatang itu, para gembala akan meletakkan batu itu kembali di atas lubang sumur itu.</w:t>
      </w:r>
    </w:p>
    <w:p>
      <w:pPr/>
      <w:r>
        <w:rPr>
          <w:lang w:val="id_ID" w:bidi="id_ID"/>
        </w:rPr>
      </w:r>
      <w:r>
        <w:rPr>
          <w:lang w:val="id_ID" w:bidi="id_ID"/>
        </w:rPr>
        <w:t>Tunjukkan gambar sumur yang ditutupi dengan batu besar yang datar. Tunjukkan gambar kawanan domba dengan seorang gembala.</w:t>
      </w:r>
    </w:p>
    <w:p>
      <w:pPr/>
      <w:r>
        <w:rPr>
          <w:lang w:val="id_ID" w:bidi="id_ID"/>
        </w:rPr>
      </w:r>
      <w:r>
        <w:rPr>
          <w:lang w:val="id_ID" w:bidi="id_ID"/>
        </w:rPr>
        <w:t>Yakub mendekati kawanan dan para gembala dan menyapa mereka dengan menyebut mereka saudara-saudara. Mereka bukan saudara-saudara Yakub. Ini adalah salam yang sopan di antara orang yang tidak dikenal.</w:t>
      </w:r>
    </w:p>
    <w:p>
      <w:pPr/>
      <w:r>
        <w:rPr>
          <w:lang w:val="id_ID" w:bidi="id_ID"/>
        </w:rPr>
      </w:r>
      <w:r>
        <w:rPr>
          <w:lang w:val="id_ID" w:bidi="id_ID"/>
        </w:rPr>
        <w:t>Berhenti dan diskusikan: ceritakan kisah tentang seorang pria yang pergi ke tempat baru yang belum pernah ia kunjungi sebelumnya. Dia melihat beberapa orang yang belum pernah dia temui di sana. Bagaimana orang ini dengan sopan menyapa orang-orang yang lain itu?</w:t>
      </w:r>
    </w:p>
    <w:p>
      <w:pPr/>
      <w:r>
        <w:rPr>
          <w:lang w:val="id_ID" w:bidi="id_ID"/>
        </w:rPr>
      </w:r>
      <w:r>
        <w:rPr>
          <w:lang w:val="id_ID" w:bidi="id_ID"/>
        </w:rPr>
        <w:t>Yakub bertanya kepada para gembala dari mana mereka berasal. Yakub tidak tahu nama daerah ini. Yakub tidak tahu di mana ia berada pada saat ini dalam perjalanannya. Para gembala mengatakan kepada Yakub bahwa disini adalah Haran Yakub kemudian bertanya kepada para gembala apakah mereka mengenal Laban, anak Nahor. Dalam konteks ini, kata anak berarti keturunan. Laban adalah cucu laki-laki Nahor. Nahor adalah saudara Abraham. Laban adalah saudara laki-laki dari Ribka, ibu Yakub.</w:t>
      </w:r>
    </w:p>
    <w:p>
      <w:pPr/>
      <w:r>
        <w:rPr>
          <w:lang w:val="id_ID" w:bidi="id_ID"/>
        </w:rPr>
      </w:r>
      <w:r>
        <w:rPr>
          <w:lang w:val="id_ID" w:bidi="id_ID"/>
        </w:rPr>
        <w:t>Yakub mulai berbicara dengan para gembala tentang waktu untuk memberikan domba-domba itu air. Yakub ingin tahu mengapa mereka mengumpulkan domba-domba itu pagi-pagi sekali. Terang benderang adalah kiasan yang berarti bahwa hari masih pagi. Matahari belum akan terbenam selama beberapa jam ke depan. Yakub berpikir bahwa mereka masih memiliki beberapa jam bagi domba-domba untuk merumput atau makan sebelum dibawa masuk untuk minum dan beristirahat di malam hari. Para gembala tidak menjawab pertanyaan Yakub terkait waktu. Para gembala menjelaskan bahwa semua kawanan domba harus dibawa ke sumur sebelum batu itu dapat disingkirkan dan domba-domba itu diberi minum.</w:t>
      </w:r>
    </w:p>
    <w:p>
      <w:pPr/>
      <w:r>
        <w:rPr>
          <w:lang w:val="id_ID" w:bidi="id_ID"/>
        </w:rPr>
      </w:r>
      <w:r>
        <w:rPr>
          <w:lang w:val="id_ID" w:bidi="id_ID"/>
        </w:rPr>
        <w:t>Sementara Yakub sedang berbicara dengan para gembala, seorang perempuan muda muncul dengan kawanan domba. Ia adalah Rahel, seorang anak perempuan dari Laban. Rahel sedang bekerja sebagai seorang gembala. Biasanya seorang anak perempuan akan merawat kawanan ternak hanya jika tidak ada anak laki-laki. Laban memiliki anak-anak laki-laki. Kami tidak tahu mengapa Rahel melakukan pekerjaan ini. Bekerja sebagai gembala akan membuat Rahel berisiko diserang karena ia adalah seorang anak perempuan.</w:t>
      </w:r>
    </w:p>
    <w:p>
      <w:pPr/>
      <w:r>
        <w:rPr>
          <w:lang w:val="id_ID" w:bidi="id_ID"/>
        </w:rPr>
      </w:r>
      <w:r>
        <w:rPr>
          <w:lang w:val="id_ID" w:bidi="id_ID"/>
        </w:rPr>
        <w:t>Berhenti dan diskusikan: Apa saja peran anak perempuan dalam budaya Anda? Pekerjaan apa yang biasanya ditugaskan untuk seorang perempuan muda yang belum menikah bagi keluarga?</w:t>
      </w:r>
    </w:p>
    <w:p>
      <w:pPr/>
      <w:r>
        <w:rPr>
          <w:lang w:val="id_ID" w:bidi="id_ID"/>
        </w:rPr>
      </w:r>
      <w:r>
        <w:rPr>
          <w:lang w:val="id_ID" w:bidi="id_ID"/>
        </w:rPr>
        <w:t>Yakub memahami bahwa Rahel adalah sepupunya. Rahel adalah anak perempuan dari Laban. Laban adalah saudara laki-laki Ribka. Rahel adalah saudara sepupu Yakub dari pihak ibunya. Yakub pergi ke sumur dan menyingkirkan batu yang menutupi bagian atas sumur. Ini memerlukan kekuatan yang besar. Biasanya dibutuhkan beberapa gembala untuk memindahkan batu ini. Yakub memberikan air kepada kawanan untuk Rahel. Kemudian Yakub mencium Rahel. Ciuman salam yang normal adalah mencium seseorang pada setiap pipi. Yakub mulai menangis dengan sukacita. Ini adalah cara yang normal untuk mengungkapkan sukacita dalam budaya Yakub.</w:t>
      </w:r>
    </w:p>
    <w:p>
      <w:pPr/>
      <w:r>
        <w:rPr>
          <w:lang w:val="id_ID" w:bidi="id_ID"/>
        </w:rPr>
      </w:r>
      <w:r>
        <w:rPr>
          <w:lang w:val="id_ID" w:bidi="id_ID"/>
        </w:rPr>
        <w:t>Berhenti dan diskusikan: Apa cara yang normal untuk menyapa seorang pengunjung dalam budaya Anda? Ceritakan kisah tentang seorang pengunjung yang datang ke desa Anda. Bagaimana orang-orang menyapa orang ini? Emosi apa yang ia tunjukkan?</w:t>
      </w:r>
    </w:p>
    <w:p>
      <w:pPr/>
      <w:r>
        <w:rPr>
          <w:lang w:val="id_ID" w:bidi="id_ID"/>
        </w:rPr>
      </w:r>
      <w:r>
        <w:rPr>
          <w:lang w:val="id_ID" w:bidi="id_ID"/>
        </w:rPr>
        <w:t>Yakub mengatakan kepada Rahel bahwa Yakub adalah anak Ribka, bibinya. Rahel meninggalkan kawanan domba di sumur dan berlari untuk memberi tahu ayahnya Laban bahwa Yakub telah tiba.</w:t>
      </w:r>
    </w:p>
    <w:p>
      <w:pPr/>
      <w:r>
        <w:rPr>
          <w:lang w:val="id_ID" w:bidi="id_ID"/>
        </w:rPr>
      </w:r>
      <w:r>
        <w:rPr>
          <w:lang w:val="id_ID" w:bidi="id_ID"/>
        </w:rPr>
        <w:t>Laban segera bangun dan berlari keluar untuk bertemu dengan Yakub. Laban menyapa Yakub dengan ciuman di pipi dan memeluk Yakub. Laban kemudian membawa Yakub ke rumah Laban. Yakub memberi tahu Laban mengapa Yakub telah datang ke Haran. Kemudian Laban berkata, "Kamu adalah daging dan darahku." Ini berarti Laban menerima bahwa Yakub adalah keponakan Laban, anak laki-laki Ribka, saudara perempuan Laban. Yakub tinggal bersama Laban selama satu bulan.</w:t>
      </w:r>
    </w:p>
    <w:p>
      <w:pPr/>
      <w:r>
        <w:rPr>
          <w:lang w:val="id_ID" w:bidi="id_ID"/>
        </w:rPr>
      </w:r>
      <w:r>
        <w:rPr>
          <w:lang w:val="id_ID" w:bidi="id_ID"/>
        </w:rPr>
        <w:t>Berhenti dan diskusikan dalam kelompok: Ceritakan kisah tentang seorang kerabat yang tidak dikenal yang datang untuk berkunjung. Bagaimana orang-orang menyapa orang ini? Apa yang dilakukan keluarga untuk membuat kerabat ini merasa diterima? Kata-kata apa yang Anda katakan yang menunjukkan bahwa orang ini benar-benar adalah anggota keluarga?</w:t>
      </w:r>
      <w:r>
        <w:rPr>
          <w:lang w:val="id_ID" w:bidi="id_ID"/>
        </w:rPr>
      </w:r>
    </w:p>
    <w:p>
      <w:pPr>
        <w:pStyle w:val="Heading3"/>
      </w:pPr>
      <w:r>
        <w:rPr>
          <w:lang w:val="id_ID" w:bidi="id_ID"/>
        </w:rPr>
        <w:t>Menjelaskan Adegan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sesi ini, Anda akan membantu kelompok memvisualisasikan kisah ini. Kamu akan membantu kelompok mendefinisikan atau memerankan adegan, waktu dan tempat peristiwa, dan tokoh-tokoh dari kisah ini.</w:t>
      </w:r>
    </w:p>
    <w:p>
      <w:pPr/>
      <w:r>
        <w:rPr>
          <w:lang w:val="id_ID" w:bidi="id_ID"/>
        </w:rPr>
      </w:r>
      <w:r>
        <w:rPr>
          <w:lang w:val="id_ID" w:bidi="id_ID"/>
        </w:rPr>
        <w:t>Kisah ini ada 4 adegan.</w:t>
      </w:r>
    </w:p>
    <w:p>
      <w:pPr/>
      <w:r>
        <w:rPr>
          <w:lang w:val="id_ID" w:bidi="id_ID"/>
        </w:rPr>
      </w:r>
      <w:r>
        <w:rPr>
          <w:b/>
          <w:lang w:val="id_ID" w:bidi="id_ID"/>
        </w:rPr>
        <w:t>Adegan pertama:</w:t>
      </w:r>
      <w:r>
        <w:rPr>
          <w:lang w:val="id_ID" w:bidi="id_ID"/>
        </w:rPr>
        <w:t xml:space="preserve"> Yakub melanjutkan perjalanannya ke Haran.</w:t>
      </w:r>
    </w:p>
    <w:p>
      <w:pPr/>
      <w:r>
        <w:rPr>
          <w:lang w:val="id_ID" w:bidi="id_ID"/>
        </w:rPr>
      </w:r>
      <w:r>
        <w:rPr>
          <w:b/>
          <w:lang w:val="id_ID" w:bidi="id_ID"/>
        </w:rPr>
        <w:t>Adegan kedua:</w:t>
      </w:r>
      <w:r>
        <w:rPr>
          <w:lang w:val="id_ID" w:bidi="id_ID"/>
        </w:rPr>
        <w:t xml:space="preserve"> Yakub melihat sumur dengan kawanan domba di sekitarnya. Yakub menyapa para gembala dan menemukan bahwa ini adalah Haran. Para gembala mengenal Laban.</w:t>
      </w:r>
    </w:p>
    <w:p>
      <w:pPr/>
      <w:r>
        <w:rPr>
          <w:lang w:val="id_ID" w:bidi="id_ID"/>
        </w:rPr>
      </w:r>
      <w:r>
        <w:rPr>
          <w:b/>
          <w:lang w:val="id_ID" w:bidi="id_ID"/>
        </w:rPr>
        <w:t>Adegan ketiga:</w:t>
      </w:r>
      <w:r>
        <w:rPr>
          <w:lang w:val="id_ID" w:bidi="id_ID"/>
        </w:rPr>
        <w:t xml:space="preserve"> Rahel tiba dengan kawanan domba. Yakub mengatakan kepadanya bahwa ia adalah Yakub, sepupunya. Rahel pergi ke Laban.</w:t>
      </w:r>
    </w:p>
    <w:p>
      <w:pPr/>
      <w:r>
        <w:rPr>
          <w:lang w:val="id_ID" w:bidi="id_ID"/>
        </w:rPr>
      </w:r>
      <w:r>
        <w:rPr>
          <w:b/>
          <w:lang w:val="id_ID" w:bidi="id_ID"/>
        </w:rPr>
        <w:t>Adegan keempat:</w:t>
      </w:r>
      <w:r>
        <w:rPr>
          <w:lang w:val="id_ID" w:bidi="id_ID"/>
        </w:rPr>
        <w:t xml:space="preserve"> Laban keluar untuk menyapa Yakub dan membawa Yakub ke rumahnya. Yakub tinggal di sana selama satu bulan.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Para gembala.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Laban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Perikop ini memiliki sejumlah salam antara Yakub dan orang-orang asing. Penting untuk mencatat perbedaan antara salam tersebut.</w:t>
      </w:r>
    </w:p>
    <w:p>
      <w:pPr>
        <w:pStyle w:val="ListBullet"/>
        <w:spacing w:line="240" w:lineRule="auto"/>
        <w:ind w:left="720"/>
      </w:pPr>
      <w:r>
        <w:rPr>
          <w:lang w:val="id_ID" w:bidi="id_ID"/>
        </w:rPr>
      </w:r>
      <w:r>
        <w:rPr>
          <w:lang w:val="id_ID" w:bidi="id_ID"/>
        </w:rPr>
        <w:t>Yakub bertemu dengan para gembala lainnya dan menyebut mereka saudara-saudara.</w:t>
      </w:r>
    </w:p>
    <w:p>
      <w:pPr>
        <w:pStyle w:val="ListBullet"/>
        <w:spacing w:line="240" w:lineRule="auto"/>
        <w:ind w:left="720"/>
      </w:pPr>
      <w:r>
        <w:rPr>
          <w:lang w:val="id_ID" w:bidi="id_ID"/>
        </w:rPr>
      </w:r>
      <w:r>
        <w:rPr>
          <w:lang w:val="id_ID" w:bidi="id_ID"/>
        </w:rPr>
        <w:t>Yakub bertemu dengan Rahel, sepupunya, dan mencium Rahel di tiap pipi dan menangis dengan sukacita.</w:t>
      </w:r>
    </w:p>
    <w:p>
      <w:pPr>
        <w:pStyle w:val="ListBullet"/>
        <w:spacing w:line="240" w:lineRule="auto"/>
        <w:ind w:left="720"/>
      </w:pPr>
      <w:r>
        <w:rPr>
          <w:lang w:val="id_ID" w:bidi="id_ID"/>
        </w:rPr>
      </w:r>
      <w:r>
        <w:rPr>
          <w:lang w:val="id_ID" w:bidi="id_ID"/>
        </w:rPr>
        <w:t>Yakub bertemu dengan Laban, pamannya. Laban mencium Yakub dan memeluk Yakub dan membawa Yakub ke rumahnya Berhenti dan diskusikan dalam kelompok: Salam itu serupa tetapi berbeda. Bagaimana setiap salam menjelaskan sebuah hubungan? Dalam budaya Anda, bagaimana Anda akan menyapa setiap orang ini?</w:t>
      </w:r>
    </w:p>
    <w:p>
      <w:pPr/>
      <w:r>
        <w:rPr>
          <w:lang w:val="id_ID" w:bidi="id_ID"/>
        </w:rPr>
      </w:r>
      <w:r>
        <w:rPr>
          <w:lang w:val="id_ID" w:bidi="id_ID"/>
        </w:rPr>
        <w:t>Dalam adegan satu, Yakub menyelesaikan nazarnya di Betel dan melakukan perjalanan ke Haran. Dibutuhkan sekitar satu bulan untuk membuat perjalanan ini. Perikop ini dimulai dengan kata waktu yang menunjukkan bahwa melakukan perjalanan adalah hal berikutnya yang dilakukan Yakub setelah ia menyelesaikan nazarnya di Betel.</w:t>
      </w:r>
    </w:p>
    <w:p>
      <w:pPr/>
      <w:r>
        <w:rPr>
          <w:lang w:val="id_ID" w:bidi="id_ID"/>
        </w:rPr>
      </w:r>
      <w:r>
        <w:rPr>
          <w:lang w:val="id_ID" w:bidi="id_ID"/>
        </w:rPr>
        <w:t>Tunjukkan peta dan tinjau rute Yakub.</w:t>
      </w:r>
    </w:p>
    <w:p>
      <w:pPr/>
      <w:r>
        <w:rPr>
          <w:lang w:val="id_ID" w:bidi="id_ID"/>
        </w:rPr>
      </w:r>
      <w:r>
        <w:rPr>
          <w:lang w:val="id_ID" w:bidi="id_ID"/>
        </w:rPr>
        <w:t>Berhenti dan diskusikan: Ceritakan kisah dengan urutan peristiwa. Perhatikan kata-kata yang Anda gunakan untuk menceritakan apa yang terjadi berikutnya.</w:t>
      </w:r>
    </w:p>
    <w:p>
      <w:pPr/>
      <w:r>
        <w:rPr>
          <w:lang w:val="id_ID" w:bidi="id_ID"/>
        </w:rPr>
      </w:r>
      <w:r>
        <w:rPr>
          <w:lang w:val="id_ID" w:bidi="id_ID"/>
        </w:rPr>
        <w:t>Dalam adegan kedua, Yakub tiba di Haran. Yakub telah melakukan perjalanan selama sekitar sebulan. Yakub melihat sumur di kejauhan. Lubang sumur ditutupi dengan batu besar yang berat. Meskipun matahari masih tinggi di langit, tiga kawanan domba telah datang ke sumur untuk diberi minum. Yakub menyapa para gembala. Yakub bertanya kepada para gembala dari mana mereka berasal. Para gembala mengatakan bahwa mereka dari Haran. Yakub kemudian bertanya apakah mereka mengenal seorang pria bernama Laban. Para gembala memang mengenal Laban. Yakub bertanya bagaimana keadaan Laban. Sementara Yakub berbicara dengan para gembala, mereka melihat Rahel, anak perempuan Laban, yang datang ke arah sumur bersama sekawanan domba. Kemudian Yakub bertanya mengapa mereka membiarkan domba-domba menunggu air di waktu masih siang. Yakub adalah seorang gembala juga. Yakub mengetahui kebiasaannya adalah menjaga domba makan rumput sepanjang hari dan memberi mereka minum pada sore hari menjelang matahari terbenam.</w:t>
      </w:r>
    </w:p>
    <w:p>
      <w:pPr/>
      <w:r>
        <w:rPr>
          <w:lang w:val="id_ID" w:bidi="id_ID"/>
        </w:rPr>
      </w:r>
      <w:r>
        <w:rPr>
          <w:lang w:val="id_ID" w:bidi="id_ID"/>
        </w:rPr>
        <w:t>Perikop ini adalah tentang memberi minum kawanan domba. Semua orang akan memahami bahwa itu mencakup semua tindakan ini:</w:t>
      </w:r>
    </w:p>
    <w:p>
      <w:pPr>
        <w:pStyle w:val="ListBullet"/>
        <w:spacing w:line="240" w:lineRule="auto"/>
        <w:ind w:left="720"/>
      </w:pPr>
      <w:r>
        <w:rPr>
          <w:lang w:val="id_ID" w:bidi="id_ID"/>
        </w:rPr>
      </w:r>
      <w:r>
        <w:rPr>
          <w:lang w:val="id_ID" w:bidi="id_ID"/>
        </w:rPr>
        <w:t>Membawa kawanan domba ke sumur atau sumber air.</w:t>
      </w:r>
    </w:p>
    <w:p>
      <w:pPr>
        <w:pStyle w:val="ListBullet"/>
        <w:spacing w:line="240" w:lineRule="auto"/>
        <w:ind w:left="720"/>
      </w:pPr>
      <w:r>
        <w:rPr>
          <w:lang w:val="id_ID" w:bidi="id_ID"/>
        </w:rPr>
      </w:r>
      <w:r>
        <w:rPr>
          <w:lang w:val="id_ID" w:bidi="id_ID"/>
        </w:rPr>
        <w:t>Memindahkan batu dari lubang sumur.</w:t>
      </w:r>
    </w:p>
    <w:p>
      <w:pPr>
        <w:pStyle w:val="ListBullet"/>
        <w:spacing w:line="240" w:lineRule="auto"/>
        <w:ind w:left="720"/>
      </w:pPr>
      <w:r>
        <w:rPr>
          <w:lang w:val="id_ID" w:bidi="id_ID"/>
        </w:rPr>
      </w:r>
      <w:r>
        <w:rPr>
          <w:lang w:val="id_ID" w:bidi="id_ID"/>
        </w:rPr>
        <w:t>Menimba air dari sumur.</w:t>
      </w:r>
    </w:p>
    <w:p>
      <w:pPr>
        <w:pStyle w:val="ListBullet"/>
        <w:spacing w:line="240" w:lineRule="auto"/>
        <w:ind w:left="720"/>
      </w:pPr>
      <w:r>
        <w:rPr>
          <w:lang w:val="id_ID" w:bidi="id_ID"/>
        </w:rPr>
      </w:r>
      <w:r>
        <w:rPr>
          <w:lang w:val="id_ID" w:bidi="id_ID"/>
        </w:rPr>
        <w:t>Memasukkannya ke dalam wadah untuk diminum domba.</w:t>
      </w:r>
    </w:p>
    <w:p>
      <w:pPr>
        <w:pStyle w:val="ListBullet"/>
        <w:spacing w:line="240" w:lineRule="auto"/>
        <w:ind w:left="720"/>
      </w:pPr>
      <w:r>
        <w:rPr>
          <w:lang w:val="id_ID" w:bidi="id_ID"/>
        </w:rPr>
      </w:r>
      <w:r>
        <w:rPr>
          <w:lang w:val="id_ID" w:bidi="id_ID"/>
        </w:rPr>
        <w:t>Memungkinkan domba untuk minum air.</w:t>
      </w:r>
    </w:p>
    <w:p>
      <w:pPr>
        <w:pStyle w:val="ListBullet"/>
        <w:spacing w:line="240" w:lineRule="auto"/>
        <w:ind w:left="720"/>
      </w:pPr>
      <w:r>
        <w:rPr>
          <w:lang w:val="id_ID" w:bidi="id_ID"/>
        </w:rPr>
      </w:r>
      <w:r>
        <w:rPr>
          <w:lang w:val="id_ID" w:bidi="id_ID"/>
        </w:rPr>
        <w:t>Mengganti batu yang menutupi mulut sumur.</w:t>
      </w:r>
    </w:p>
    <w:p>
      <w:pPr/>
      <w:r>
        <w:rPr>
          <w:lang w:val="id_ID" w:bidi="id_ID"/>
        </w:rPr>
      </w:r>
      <w:r>
        <w:rPr>
          <w:lang w:val="id_ID" w:bidi="id_ID"/>
        </w:rPr>
        <w:t>Berhenti dan diskusikan; kata kerja apa yang perlu Anda gunakan agar orang-orang memahami cara memberi minum domba?</w:t>
      </w:r>
    </w:p>
    <w:p>
      <w:pPr/>
      <w:r>
        <w:rPr>
          <w:lang w:val="id_ID" w:bidi="id_ID"/>
        </w:rPr>
      </w:r>
      <w:r>
        <w:rPr>
          <w:lang w:val="id_ID" w:bidi="id_ID"/>
        </w:rPr>
        <w:t>Dalam adegan tiga Rahel tiba dengan kawanan domba. Rahel adalah salah satu anak perempuan Laban. Ini berarti bahwa Rahel adalah sepupu Yakub. Karena Rahel adalah sepupunya dan kawanan domba adalah milik ayahnya, Laban, Yakub pergi ke sumur dan memindahkan batu itu. Dibutuhkan kekuatan yang luar biasa untuk memindahkan batu itu seorang diri. Biasanya para gembala bekerja bersama untuk memindahkan batu itu. Di sini, Yakub memindahkannya sendirian. Adatnya adalah menunggu sampai semua kawanan domba berada di sumur dan kemudian memberi minum semua kawanan domba pada saat yang sama. Yakub tidak mengikuti kebiasaan itu. Yakub memberi minum kawanan domba yang dimiliki Laban. Kemudian Yakub menyapa Rahel dengan ciuman di pipi dan menangis dengan sukacita. Yakub menjelaskan bahwa ia adalah sepupu Rahel. Rahel meninggalkan domba di sumur dan berlari ke rumah untuk memberi tahu ayahnya Laban bahwa Yakub telah datang. Kita tidak tahu jarak antara sumur dan rumah Laban.</w:t>
      </w:r>
    </w:p>
    <w:p>
      <w:pPr/>
      <w:r>
        <w:rPr>
          <w:lang w:val="id_ID" w:bidi="id_ID"/>
        </w:rPr>
      </w:r>
      <w:r>
        <w:rPr>
          <w:lang w:val="id_ID" w:bidi="id_ID"/>
        </w:rPr>
        <w:t>Dalam adegan empat, Laban berlari ke sumur dan menyapa Yakub dengan memeluk dan mencium Yakub di pipinya. Kemudian Laban membawa Yakub ke rumahnya. Yakub menjelaskan kepada Laban mengapa ia telah datang ke Haran. Laban menyatakan bahwa Yakub benar-benar adalah anggota keluarga. Yakub tetap bersama Laban selama satu bulan.</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Gembala-gembala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Laban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mendengar hal-hal seperti tanggapan yang berbeda. Mulai kembali adegannya.</w:t>
      </w:r>
    </w:p>
    <w:p>
      <w:pPr/>
      <w:r>
        <w:rPr>
          <w:lang w:val="id_ID" w:bidi="id_ID"/>
        </w:rPr>
      </w:r>
      <w:r>
        <w:rPr>
          <w:lang w:val="id_ID" w:bidi="id_ID"/>
        </w:rPr>
        <w:t>Dalam adegan pertama, Yakub melanjutkan perjalanannya dari Betel menuju Haran. Yakub telah melakukan perjalanan selama sekitar sebulan.</w:t>
      </w:r>
    </w:p>
    <w:p>
      <w:pPr/>
      <w:r>
        <w:rPr>
          <w:lang w:val="id_ID" w:bidi="id_ID"/>
        </w:rPr>
      </w:r>
      <w:r>
        <w:rPr>
          <w:lang w:val="id_ID" w:bidi="id_ID"/>
        </w:rPr>
        <w:t>Hentikan adegannya: Tanyakan kepada Yakub, "Bagaimana perjalanan ini?" Anda mungkin mendengar, "Sangat panjang. Aku sangat kelelahan dan siap untuk berada di Haran," atau "Sangat luar biasa! Aku telah melihat hal-hal menakjubkan dalam perjalanan," atau "Sangat baik, tetapi aku merindukan orang tuaku." Mulai kembali adegannya.</w:t>
      </w:r>
    </w:p>
    <w:p>
      <w:pPr/>
      <w:r>
        <w:rPr>
          <w:lang w:val="id_ID" w:bidi="id_ID"/>
        </w:rPr>
      </w:r>
      <w:r>
        <w:rPr>
          <w:lang w:val="id_ID" w:bidi="id_ID"/>
        </w:rPr>
        <w:t xml:space="preserve">Dalam adegan kedua, Yakub melihat sebuah sumur dan mendekatinya. Ada para gembala dengan 3 kawanan domba dekat sumur itu. Matahari masih tinggi di langit tetapi mereka telah datang ke sumur untuk memberi minum domba-domba itu. Yakub mendekati gembala-gembala dan menyapa mereka dengan sopan. Yakub bertanya dari mana asal gembala-gembala itu. Mereka membalas bahwa mereka dari Haran. Yakub mengetahui bahwa mereka kenal Laban. Mereka semua melihat seorang wanita muda mendekat. Gembala-gembala berkata bahwa wanita itu adalah Rahel, anak perempuan Laban. Yakub bertanya kepada gembala-gembala mengapa mereka berada di sumur di waktu yang lebih awal. </w:t>
      </w:r>
    </w:p>
    <w:p>
      <w:pPr/>
      <w:r>
        <w:rPr>
          <w:lang w:val="id_ID" w:bidi="id_ID"/>
        </w:rPr>
      </w:r>
      <w:r>
        <w:rPr>
          <w:lang w:val="id_ID" w:bidi="id_ID"/>
        </w:rPr>
        <w:t>Hentikan adegannya: Tanyakan kepada Yakub, "Bagaimana perasaan Anda sekarang?" Anda mungkin mendengar, "Saya sangat lega dan senang akhirnya berada di Haran. Saya sangat senang mengetahui bahwa pamanku Laban ada di sini dan dalam keadaan baik," atau "Saya tidak mengerti mengapa mereka memberi minum domba-domba di kala hari masih siang, tetapi saya senang berada di sini. Saya senang saya telah menemukan keluarga ibu saya." Mulai kembali adegannya.</w:t>
      </w:r>
    </w:p>
    <w:p>
      <w:pPr/>
      <w:r>
        <w:rPr>
          <w:lang w:val="id_ID" w:bidi="id_ID"/>
        </w:rPr>
      </w:r>
      <w:r>
        <w:rPr>
          <w:lang w:val="id_ID" w:bidi="id_ID"/>
        </w:rPr>
        <w:t>Dalam adegan ketiga, Rahel tiba di sumur bersama kawanan domba. Yakub mengangkat batu dari sumur dan memberi minum kawanan domba Rahel. Kemudian Yakub menyapa Rahel dengan ciuman di pipi. Yakub mulai menangis dengan sukacita. Ketika Rahel mengetahui bahwa orang ini adalah sepupunya Yakub, ia berlari pulang untuk memberi tahu Laban.</w:t>
      </w:r>
    </w:p>
    <w:p>
      <w:pPr/>
      <w:r>
        <w:rPr>
          <w:lang w:val="id_ID" w:bidi="id_ID"/>
        </w:rPr>
      </w:r>
      <w:r>
        <w:rPr>
          <w:lang w:val="id_ID" w:bidi="id_ID"/>
        </w:rPr>
        <w:t>Hentikan adegannya: Tanyakan kepada Yakub, "Mengapa anda menangis?" Kamu mungkin mendengar, "Saya sangat bahagia. Saya telah menemukan keluarga ibu saya. Rahel cantik. Rahel akan menjadi istri yang luar biasa bagi saya." Tanyakan kepada Rahel, "Bagaimana perasaan Anda sekarang?" Anda mungkin mendengar, "Saya senang bertemu dengan sepupu saya. Saya bertanya-tanya mengapa ia telah datang ke Haran. Dia benar-benar kuat. Dia sendiri yang memindahkan batu itu." Tanyakan kepada Laban, "Bagaimana perasaan Anda ketika Rahel memberi tahu Anda bahwa Yakub telah tiba di Haran?" Anda mungkin mendengar, "Saya senang keponakan saya ada di sini. Dia adalah anak laki-laki dari saudara perempuan saya. Ribka Saya senang bertemu dengannya. Dia dipersilahkan untuk mengunjungi saya." Mulai kembali adegannya.</w:t>
      </w:r>
    </w:p>
    <w:p>
      <w:pPr/>
      <w:r>
        <w:rPr>
          <w:lang w:val="id_ID" w:bidi="id_ID"/>
        </w:rPr>
      </w:r>
      <w:r>
        <w:rPr>
          <w:lang w:val="id_ID" w:bidi="id_ID"/>
        </w:rPr>
        <w:t>Dalam adegan keempat, Laban berlari ke sumur dan menyapa Yakub dengan ciuman di pipi dan memeluk Yakub. Laban kemudian membawa Yakub ke rumahnya. Yakub menceritakan kisahnya kepada Laban. Ketika ia selesai menceritakan kisah itu, Laban berseru, "Kamu benar-benar adalah darah dagingku sendiri." Ini adalah ungkapan yang berarti, "kamu benar-benar berhubungan dengan saya" atau "kamu benar-benar adalah anak laki-laki dari saudara perempuan saya."</w:t>
      </w:r>
    </w:p>
    <w:p>
      <w:pPr/>
      <w:r>
        <w:rPr>
          <w:lang w:val="id_ID" w:bidi="id_ID"/>
        </w:rPr>
      </w:r>
      <w:r>
        <w:rPr>
          <w:lang w:val="id_ID" w:bidi="id_ID"/>
        </w:rPr>
        <w:t>Hentikan adegannya: Tanyakan kepada Laban, "Mengapa kamu sangat senang Yakub ada bersama kamu?" Anda mungkin mendengar, "Yakub adalah anak saudara perempuan saya. Saya belum melihatnya lagi sejak ia pergi lebih dari 40 tahun yang lalu. Sungguh luar biasa bersama anaknya di sini untuk menceritakan tentangnya kepada saya." Tanya Yakub, "Bagaimana rasanya mendapatkan sambutan seperti itu dari pamanmu?" Anda mungkin mendengar, "Ini luar biasa. Dia berbuat sangat baik kepadaku. Dia membuatku merasa sangat diterima seolah dia benar-benar menginginkanku di sini. Aku bahagia aku dapat memilih seorang istri di sini."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Mulailah perikop ini dengan kata atau frasa yang menunjukkan bahwa Yakub melanjutkan perjalanannya setelah menyelesaikan nazar di Betel.</w:t>
      </w:r>
    </w:p>
    <w:p>
      <w:pPr/>
      <w:r>
        <w:rPr>
          <w:lang w:val="id_ID" w:bidi="id_ID"/>
        </w:rPr>
      </w:r>
      <w:r>
        <w:rPr>
          <w:lang w:val="id_ID" w:bidi="id_ID"/>
        </w:rPr>
        <w:t xml:space="preserve">Sebuah </w:t>
      </w:r>
      <w:r>
        <w:rPr>
          <w:b/>
          <w:lang w:val="id_ID" w:bidi="id_ID"/>
        </w:rPr>
        <w:t>batu</w:t>
      </w:r>
      <w:r>
        <w:rPr>
          <w:lang w:val="id_ID" w:bidi="id_ID"/>
        </w:rPr>
        <w:t xml:space="preserve"> yang berat </w:t>
      </w:r>
      <w:r>
        <w:rPr>
          <w:b/>
          <w:lang w:val="id_ID" w:bidi="id_ID"/>
        </w:rPr>
        <w:t>menutupi</w:t>
      </w:r>
      <w:r>
        <w:rPr>
          <w:lang w:val="id_ID" w:bidi="id_ID"/>
        </w:rPr>
        <w:t xml:space="preserve"> mulut sumur. Mulut sumur adalah lubang di bagian atas sumur. Batu itu akan menjadi batu datar besar yang menutupi mulut atau lubang sumur. Batu ini memiliki beberapa fungsi. Ini melindungi sumur dan air dari benda-benda yang jatuh ke dalam sumur dan membuatnya kotor. Hal tersebut mencegah orang-orang jatuh ke dalam secara tidak sengaja. Karena batu itu sangat besar dan berat, biasanya dibutuhkan beberapa orang untuk menggerakannya. Oleh karena itu, semua gembala berkumpul bersama kawanan domba mereka sebelum memindahkan batu itu. Ini memastikan bahwa setiap kawanan domba menerima jumlah air yang cukup.</w:t>
      </w:r>
    </w:p>
    <w:p>
      <w:pPr/>
      <w:r>
        <w:rPr>
          <w:lang w:val="id_ID" w:bidi="id_ID"/>
        </w:rPr>
      </w:r>
      <w:r>
        <w:rPr>
          <w:lang w:val="id_ID" w:bidi="id_ID"/>
        </w:rPr>
        <w:t>Tunjukkan foto sumur.</w:t>
      </w:r>
    </w:p>
    <w:p>
      <w:pPr/>
      <w:r>
        <w:rPr>
          <w:lang w:val="id_ID" w:bidi="id_ID"/>
        </w:rPr>
      </w:r>
      <w:r>
        <w:rPr>
          <w:lang w:val="id_ID" w:bidi="id_ID"/>
        </w:rPr>
        <w:t xml:space="preserve">Mereka </w:t>
      </w:r>
      <w:r>
        <w:rPr>
          <w:b/>
          <w:lang w:val="id_ID" w:bidi="id_ID"/>
        </w:rPr>
        <w:t>memberi minum</w:t>
      </w:r>
      <w:r>
        <w:rPr>
          <w:lang w:val="id_ID" w:bidi="id_ID"/>
        </w:rPr>
        <w:t xml:space="preserve"> kawanan ternak tersebut. Memberi minum kawanan ternak adalah frasa yang mencakup sejumlah tindakan. Jika Anda tidak memiliki satu kata yang akan dimengerti semua orang, Anda mungkin harus menjelaskan proses ini.</w:t>
      </w:r>
    </w:p>
    <w:p>
      <w:pPr/>
      <w:r>
        <w:rPr>
          <w:lang w:val="id_ID" w:bidi="id_ID"/>
        </w:rPr>
      </w:r>
      <w:r>
        <w:rPr>
          <w:lang w:val="id_ID" w:bidi="id_ID"/>
        </w:rPr>
        <w:t xml:space="preserve">Yakub menyapa para gembala sebagai </w:t>
      </w:r>
      <w:r>
        <w:rPr>
          <w:b/>
          <w:lang w:val="id_ID" w:bidi="id_ID"/>
        </w:rPr>
        <w:t>saudara-saudara.</w:t>
      </w:r>
      <w:r>
        <w:rPr>
          <w:lang w:val="id_ID" w:bidi="id_ID"/>
        </w:rPr>
        <w:t xml:space="preserve"> Saudara-saudara adalah bentuk salam yang sopan. Yakub bisa mengatakan teman-teman. Orang-orang ini adalah orang asing. Menggunakan istilah-istilah ini dianggap sopan kepada orang asing.</w:t>
      </w:r>
    </w:p>
    <w:p>
      <w:pPr/>
      <w:r>
        <w:rPr>
          <w:lang w:val="id_ID" w:bidi="id_ID"/>
        </w:rPr>
      </w:r>
      <w:r>
        <w:rPr>
          <w:lang w:val="id_ID" w:bidi="id_ID"/>
        </w:rPr>
        <w:t xml:space="preserve">Laban adalah </w:t>
      </w:r>
      <w:r>
        <w:rPr>
          <w:b/>
          <w:lang w:val="id_ID" w:bidi="id_ID"/>
        </w:rPr>
        <w:t>anak</w:t>
      </w:r>
      <w:r>
        <w:rPr>
          <w:lang w:val="id_ID" w:bidi="id_ID"/>
        </w:rPr>
        <w:t xml:space="preserve"> Nahor. Di sini kata anak berarti keturunan Nahor. Nahor adalah saudara Abraham. Laban adalah cucu Nahor. Anda dapat menggunakan istilah cucu laki-laki.</w:t>
      </w:r>
    </w:p>
    <w:p>
      <w:pPr/>
      <w:r>
        <w:rPr>
          <w:lang w:val="id_ID" w:bidi="id_ID"/>
        </w:rPr>
      </w:r>
      <w:r>
        <w:rPr>
          <w:lang w:val="id_ID" w:bidi="id_ID"/>
        </w:rPr>
        <w:t xml:space="preserve">Saat itu </w:t>
      </w:r>
      <w:r>
        <w:rPr>
          <w:b/>
          <w:lang w:val="id_ID" w:bidi="id_ID"/>
        </w:rPr>
        <w:t>siang bolong</w:t>
      </w:r>
      <w:r>
        <w:rPr>
          <w:lang w:val="id_ID" w:bidi="id_ID"/>
        </w:rPr>
        <w:t>. Ini adalah kiasan yang berarti bahwa matahari masih tinggi di langit. Ini bisa kapan saja dari siang sampai sore hari. Yakub bertanya-tanya mengapa para gembala telah membawa domba-domba untuk diberi minum padahal masih ada banyak waktu untuk makan rumput. Kebiasaannya adalah memberi minum domba menjelang matahari terbenam, tetapi dengan cahaya yang cukup untuk membawa semua orang pulang sebelum hari menjadi gelap.</w:t>
      </w:r>
    </w:p>
    <w:p>
      <w:pPr/>
      <w:r>
        <w:rPr>
          <w:lang w:val="id_ID" w:bidi="id_ID"/>
        </w:rPr>
      </w:r>
      <w:r>
        <w:rPr>
          <w:lang w:val="id_ID" w:bidi="id_ID"/>
        </w:rPr>
        <w:t>Rahel adalah sepupu Yakub. Rahel adalah anak perempuan Laban yang adalah saudara laki-laki Ribka. Gunakan kata-kata kekerabatan yang sesuai dalam menggambarkan Rahel. Gunakan istilah kekerabatan yang sesuai untuk semua hubungan. Misalnya, Ribka adalah bibi dari pihak ayah Rahel, sementara Laban adalah paman dari pihak ibu Yakub. Lihat silsilah keluarga yang digunakan dalam perikop terakhir jika perlu untuk memahami hubungan keluarga.</w:t>
      </w:r>
    </w:p>
    <w:p>
      <w:pPr/>
      <w:r>
        <w:rPr>
          <w:lang w:val="id_ID" w:bidi="id_ID"/>
        </w:rPr>
      </w:r>
      <w:r>
        <w:rPr>
          <w:lang w:val="id_ID" w:bidi="id_ID"/>
        </w:rPr>
        <w:t>Yakub menyapa Rahel dengan ciuman di pipi. Ini adalah salam yang wajar di antara kerabat, bahkan bagi mereka yang tidak saling kenal.</w:t>
      </w:r>
    </w:p>
    <w:p>
      <w:pPr/>
      <w:r>
        <w:rPr>
          <w:lang w:val="id_ID" w:bidi="id_ID"/>
        </w:rPr>
      </w:r>
      <w:r>
        <w:rPr>
          <w:lang w:val="id_ID" w:bidi="id_ID"/>
        </w:rPr>
        <w:t>Yakub menangis. Ini adalah air mata sukacita. Sudah normal bagi seorang pria pada masa itu untuk menangis atau meneteskan air mata sukacita.</w:t>
      </w:r>
    </w:p>
    <w:p>
      <w:pPr/>
      <w:r>
        <w:rPr>
          <w:lang w:val="id_ID" w:bidi="id_ID"/>
        </w:rPr>
      </w:r>
      <w:r>
        <w:rPr>
          <w:lang w:val="id_ID" w:bidi="id_ID"/>
        </w:rPr>
        <w:t>Laban berlari untuk bertemu dengan Yakub. Laban merangkul atau memeluk Yakub. Ini berarti bahwa Laban merangkul Yakub. Laban mencium Yakub pada pipinya. Ini adalah salam yang wajar untuk kerabat, bahkan bagi yang belum dikenal sekalipun. Kata-kata tindakan ini: berlari, memeluk, mencium, menunjukkan betapa bersemangat Laban untuk menyambut Yakub sebagai pengunjung.</w:t>
      </w:r>
    </w:p>
    <w:p>
      <w:pPr/>
      <w:r>
        <w:rPr>
          <w:lang w:val="id_ID" w:bidi="id_ID"/>
        </w:rPr>
      </w:r>
      <w:r>
        <w:rPr>
          <w:lang w:val="id_ID" w:bidi="id_ID"/>
        </w:rPr>
        <w:t xml:space="preserve">Laban berkata kepada Yakub, "Kamu adalah </w:t>
      </w:r>
      <w:r>
        <w:rPr>
          <w:b/>
          <w:lang w:val="id_ID" w:bidi="id_ID"/>
        </w:rPr>
        <w:t>daging dan darah</w:t>
      </w:r>
      <w:r>
        <w:rPr>
          <w:lang w:val="id_ID" w:bidi="id_ID"/>
        </w:rPr>
        <w:t xml:space="preserve"> saya." Cara lain untuk mengatakan ini adalah, "Kamu adalah darah dagingku." Ini adalah kiasan yang mengatakan hal yang sama. Laban mengatakan bahwa Yakub adalah bagian dari keluarga Laban. Mereka memiliki darah yang sama. Mereka memiliki leluhur yang sama. Laban menerima Yakub ke dalam keluarga Laban.</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29:15–30</w:t>
      </w:r>
      <w:r>
        <w:rPr>
          <w:lang w:val="id_ID" w:bidi="id_ID"/>
        </w:rPr>
      </w:r>
    </w:p>
    <w:p>
      <w:pPr>
        <w:pStyle w:val="Heading3"/>
      </w:pPr>
      <w:r>
        <w:rPr>
          <w:lang w:val="id_ID" w:bidi="id_ID"/>
        </w:rPr>
        <w:t>Dengar dan Renungkan</w:t>
      </w:r>
    </w:p>
    <w:p>
      <w:pPr/>
      <w:r>
        <w:rPr>
          <w:lang w:val="id_ID" w:bidi="id_ID"/>
        </w:rPr>
      </w:r>
      <w:r>
        <w:rPr>
          <w:lang w:val="id_ID" w:bidi="id_ID"/>
        </w:rPr>
        <w:t>Dengarkan Kejadian 29:15–30 dan simpanlah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rekaman satu kali dalam terjemahan yang paling mudah dimengerti.</w:t>
      </w:r>
    </w:p>
    <w:p>
      <w:pPr/>
      <w:r>
        <w:rPr>
          <w:lang w:val="id_ID" w:bidi="id_ID"/>
        </w:rPr>
      </w:r>
      <w:r>
        <w:rPr>
          <w:lang w:val="id_ID" w:bidi="id_ID"/>
        </w:rPr>
        <w:t>Setelah Yakub tiba di Haran, Yakub pergi tinggal bersama pamannya, Laban. Laban adalah saudara laki-laki dari Ribka ibu Yakub. Yakub tinggal bersama Laban sekitar sebulan. Kemudian Yakub meminta untuk menikahi Rahel. Ini adalah kisah narasi tentang Yakub dan siapa yang dinikahi Yakub dan bagaimana pernikahan itu terjadi.</w:t>
      </w:r>
    </w:p>
    <w:p>
      <w:pPr/>
      <w:r>
        <w:rPr>
          <w:lang w:val="id_ID" w:bidi="id_ID"/>
        </w:rPr>
      </w:r>
      <w:r>
        <w:rPr>
          <w:lang w:val="id_ID" w:bidi="id_ID"/>
        </w:rPr>
        <w:t>Rupanya Yakub mulai bekerja untuk Laban beberapa waktu setelah Yakub tiba di Haran. Laban belum membayar uang kepada Yakub untuk pekerjaan ini. Kita tidak tahu pekerjaan apa yang mungkin telah dilakukan Yakub untuk Laban selama bulan ini. Pada akhir bulan, Laban berkata kepada Yakub, "Kamu adalah kerabatku, atau sanak saudaraku. Haruskah Anda bekerja tanpa gaji?"</w:t>
      </w:r>
    </w:p>
    <w:p>
      <w:pPr/>
      <w:r>
        <w:rPr>
          <w:lang w:val="id_ID" w:bidi="id_ID"/>
        </w:rPr>
      </w:r>
      <w:r>
        <w:rPr>
          <w:lang w:val="id_ID" w:bidi="id_ID"/>
        </w:rPr>
        <w:t>Berhenti dan diskusikan: Ceritakan kisah tentang seorang kerabat yang datang dari jauh dan tinggal untuk waktu yang lama bersama kerabat. Apa saja harapan untuk kerabat ini? Haruskah dia bekerja? Haruskah ia menerima bayaran untuk pekerjaannya? Hal-hal apa saja yang akan dilakukan kerabat itu ketika tinggal bersama keluarga?</w:t>
      </w:r>
    </w:p>
    <w:p>
      <w:pPr/>
      <w:r>
        <w:rPr>
          <w:lang w:val="id_ID" w:bidi="id_ID"/>
        </w:rPr>
      </w:r>
      <w:r>
        <w:rPr>
          <w:lang w:val="id_ID" w:bidi="id_ID"/>
        </w:rPr>
        <w:t>Laban bertanya kepada Yakub apa yang diinginkan Yakub untuk upah atau gaji. Laban mengatakan bahwa tidak baik bagi Yakub untuk bekerja tanpa upah. Laban harus membayar Yakub sesuatu untuk pekerjaan yang dilakukan Yakub. Laban memberikan Yakub kesempatan untuk mengatakan apa yang diinginkan Yakub sebagai gaji.</w:t>
      </w:r>
    </w:p>
    <w:p>
      <w:pPr/>
      <w:r>
        <w:rPr>
          <w:lang w:val="id_ID" w:bidi="id_ID"/>
        </w:rPr>
      </w:r>
      <w:r>
        <w:rPr>
          <w:lang w:val="id_ID" w:bidi="id_ID"/>
        </w:rPr>
        <w:t>Berhenti dan diskusikan: Apa yang akan Anda minta sebagai upah?</w:t>
      </w:r>
    </w:p>
    <w:p>
      <w:pPr/>
      <w:r>
        <w:rPr>
          <w:lang w:val="id_ID" w:bidi="id_ID"/>
        </w:rPr>
      </w:r>
      <w:r>
        <w:rPr>
          <w:lang w:val="id_ID" w:bidi="id_ID"/>
        </w:rPr>
        <w:t>Kemudian perikop itu memperkenalkan anak-anak perempuan Laban. Lea adalah anak perempuan yang tertua Perikop itu hanya memberikan penjelasan tentang mata Lea. Mata Leah tampak kusam atau tidak menarik. Mata Lea memberikan ekspresi yang sayu kepada Lea. Perikop itu menggambarkan Rahel cantik untuk dilihat. Rahel memiliki wajah indah dan sosok yang indah. Yakub jatuh cinta kepada Rahel. Yakub berkata kepada Laban, "Saya akan bekerja untukmu selama 7 tahun jika saya dapat menikahi Rahel." Laban setuju dengan kesepakatan ini. Yakub mulai bekerja untuk Laban. 7 tahun berlalu dengan cepat bagi Yakub. Kasih Yakub kepada Rahel sangat kuat sehingga 7 tahun tersebut tampak seperti beberapa hari.</w:t>
      </w:r>
    </w:p>
    <w:p>
      <w:pPr/>
      <w:r>
        <w:rPr>
          <w:lang w:val="id_ID" w:bidi="id_ID"/>
        </w:rPr>
      </w:r>
      <w:r>
        <w:rPr>
          <w:lang w:val="id_ID" w:bidi="id_ID"/>
        </w:rPr>
        <w:t>Yakub setuju untuk bekerja selama 7 tahun untuk memiliki Rahel sebagai istrinya. Harga pengantin perempuan adalah jumlah uang atau barang, seperti hewan, yang dibayar suami kepada keluarga pengantin perempuan. Tujuh tahun adalah harga pengantin perempuan yang lebih tinggi dari biasanya. Berdasarkan harga rata-rata pengantin perempuan dan upah seorang pegembala, Yakub harus bekerja 3 atau 4 tahun untuk Rahel. Yakub setuju untuk bekerja lebih lama. Dalam beberapa budaya, pengantin pria membayar harga yang telah disepakati kepada keluarga pengantin wanita. Dalam beberapa budaya, keluarga pengantin perempuan memberikan harga yang telah disepakati kepada pengantin pria. Beberapa budaya tidak melakukan keduanya. Harga itu dapat berupa uang atau hewan atau tanah atau kombinasi dari hal-hal ini.</w:t>
      </w:r>
    </w:p>
    <w:p>
      <w:pPr/>
      <w:r>
        <w:rPr>
          <w:lang w:val="id_ID" w:bidi="id_ID"/>
        </w:rPr>
      </w:r>
      <w:r>
        <w:rPr>
          <w:lang w:val="id_ID" w:bidi="id_ID"/>
        </w:rPr>
        <w:t>Berhenti dan diskusikan: Dalam budaya Anda, jelaskan kebiasaan pernikahan. Siapa yang Anda izinkan untuk menikah? Siapa yang memilih suami untuk seorang anak perempuan? Negosiasi apa saja yang diperlukan sebelum pasangan itu dapat menikah?</w:t>
      </w:r>
    </w:p>
    <w:p>
      <w:pPr/>
      <w:r>
        <w:rPr>
          <w:lang w:val="id_ID" w:bidi="id_ID"/>
        </w:rPr>
      </w:r>
      <w:r>
        <w:rPr>
          <w:lang w:val="id_ID" w:bidi="id_ID"/>
        </w:rPr>
        <w:t>Diskusikan: Jelaskan seorang perempuan yang cantik. Bicarakan tentang seorang perempuan yang tidak cantik. Bagaimana kamu menggambarkan dia?</w:t>
      </w:r>
    </w:p>
    <w:p>
      <w:pPr/>
      <w:r>
        <w:rPr>
          <w:lang w:val="id_ID" w:bidi="id_ID"/>
        </w:rPr>
      </w:r>
      <w:r>
        <w:rPr>
          <w:lang w:val="id_ID" w:bidi="id_ID"/>
        </w:rPr>
        <w:t>Pada akhir 7 tahun, Yakub menuntut istrinya. Yakub berkata kepada Laban, "Berikan saya istriku sehingga saya dapat menikahinya." Yakub dan Rahel sudah menikah secara hukum menurut budaya. Pada saat Laban setuju dengan pernikahan itu, Yakub dan Rahel menikah atau terikat bersama sebagai suami dan istri. Namun, Yakub belum tidur dengan Rahel. Pernikahan itu sebenarnya dimulai di dalam pikiran kebanyakan orang ketika pasangan itu tidur bersama. Kemudian Yakub dan Rahel akan dapat hidup bersama sebagai suami dan istri. Keluarga itu memutuskan kapan pasangan itu dapat mulai tidur bersama dan biasanya merayakan kesempatan ini dengan pesta pernikahan. Sampai saat itu, pengantin perempuan itu tetap perawan dan tinggal bersama keluarganya.</w:t>
      </w:r>
    </w:p>
    <w:p>
      <w:pPr/>
      <w:r>
        <w:rPr>
          <w:lang w:val="id_ID" w:bidi="id_ID"/>
        </w:rPr>
      </w:r>
      <w:r>
        <w:rPr>
          <w:lang w:val="id_ID" w:bidi="id_ID"/>
        </w:rPr>
        <w:t>Berhenti dan diskusikan: Jelaskan waktu pertunangan dalam budaya Anda. Kata-kata apa yang digunakan laki-laki dan perempuan itu ketika berbicara tentang satu sama lain? Dalam kisah ini, Yakub menyebut Rahel sebagai istrinya meskipun mereka belum tidur bersama. Bagaimana budaya Anda mirip atau berbeda dari budaya Yakub dan Rahel?</w:t>
      </w:r>
    </w:p>
    <w:p>
      <w:pPr/>
      <w:r>
        <w:rPr>
          <w:lang w:val="id_ID" w:bidi="id_ID"/>
        </w:rPr>
      </w:r>
      <w:r>
        <w:rPr>
          <w:lang w:val="id_ID" w:bidi="id_ID"/>
        </w:rPr>
        <w:t>Laban mengatur perjamuan pernikahan. Laban mengundang semua orang di lingkungan—yaitu semua orang yang tinggal di dekat Laban. Laban menyiapkan perjamuan pernikahan. Perjamuan itu akan mencakup anggur untuk diminum.</w:t>
      </w:r>
    </w:p>
    <w:p>
      <w:pPr/>
      <w:r>
        <w:rPr>
          <w:lang w:val="id_ID" w:bidi="id_ID"/>
        </w:rPr>
      </w:r>
      <w:r>
        <w:rPr>
          <w:lang w:val="id_ID" w:bidi="id_ID"/>
        </w:rPr>
        <w:t>Berhenti dan diskusikan: jelaskan pernikahan dalam budaya Anda. Bagaimana kisah pernikahan Anda berbeda dari kisah pernikahan ini? Siapa yang menyiapkan perjamuan itu? Ke mana pengantin perempuan itu pergi? Apa saja peran orang tua pengantin perempuan? Apa peran orang tua pengantin laki-laki?</w:t>
      </w:r>
    </w:p>
    <w:p>
      <w:pPr/>
      <w:r>
        <w:rPr>
          <w:lang w:val="id_ID" w:bidi="id_ID"/>
        </w:rPr>
      </w:r>
      <w:r>
        <w:rPr>
          <w:lang w:val="id_ID" w:bidi="id_ID"/>
        </w:rPr>
        <w:t>Pada hari pesta pernikahan ketika hari sudah gelap, Laban membawa Lea kepada Yakub di tenda tempat Yakub berada dan Yakub tidur bersama Lea. Pengantin perempuan biasanya akan mengenakan tudung yang tebal selama perayaan perjamuan. Yakub tidak mungkin melihat wajah Lea selama pesta pernikahan. Laban juga memberikan Lea seorang hamba bernama Zilpa sebagai seorang pelayan wanita. Memberikan seorang hamba kepada anak perempuannya pada saat pernikahannya adalah praktik yang umum pada saat itu. Pada pagi hari, Yakub bangun dan menemukan bahwa Lea tidur disebelahnya. Yakub sangat marah. Yakub berkata kepada Laban, "Apa yang telah kamu lakukan? Saya bekerja selama 7 tahun untuk Rahel. Mengapa Anda telah menipu saya?"</w:t>
      </w:r>
    </w:p>
    <w:p>
      <w:pPr/>
      <w:r>
        <w:rPr>
          <w:lang w:val="id_ID" w:bidi="id_ID"/>
        </w:rPr>
      </w:r>
      <w:r>
        <w:rPr>
          <w:lang w:val="id_ID" w:bidi="id_ID"/>
        </w:rPr>
        <w:t>Berhenti dan diskusikan: Apa yang akan terjadi dalam budaya Anda jika ayah pengantin perempuan menipu pengantin laki-laki seperti Laban menipu Yakub?</w:t>
      </w:r>
    </w:p>
    <w:p>
      <w:pPr/>
      <w:r>
        <w:rPr>
          <w:lang w:val="id_ID" w:bidi="id_ID"/>
        </w:rPr>
      </w:r>
      <w:r>
        <w:rPr>
          <w:lang w:val="id_ID" w:bidi="id_ID"/>
        </w:rPr>
        <w:t>Diskusikan: Bagaimana Yakub dapat tidur dengan perempuan yang salah? Mengapa Yakub tidak mengenali bahwa pengantin perempuan itu bukan Rahel?</w:t>
      </w:r>
    </w:p>
    <w:p>
      <w:pPr/>
      <w:r>
        <w:rPr>
          <w:lang w:val="id_ID" w:bidi="id_ID"/>
        </w:rPr>
      </w:r>
      <w:r>
        <w:rPr>
          <w:lang w:val="id_ID" w:bidi="id_ID"/>
        </w:rPr>
        <w:t>Laban mengatakan kepada Yakub bahwa kebiasaan di daerah itu adalah menikahi gadis tertua terlebih dahulu. Lea adalah anak perempuan yang tertua Laban membuat saran. Yakub harus menyelesaikan minggu pernikahan perayaan bersama Lea. Kemudian pada akhir 7 hari, Laban akan mengizinkan Yakub untuk mengambil Rahel sebagai istri juga. Tetapi Yakub harus setuju untuk bekerja 7 tahun lagi untuk Rahel.</w:t>
      </w:r>
    </w:p>
    <w:p>
      <w:pPr/>
      <w:r>
        <w:rPr>
          <w:lang w:val="id_ID" w:bidi="id_ID"/>
        </w:rPr>
      </w:r>
      <w:r>
        <w:rPr>
          <w:lang w:val="id_ID" w:bidi="id_ID"/>
        </w:rPr>
        <w:t>Berhenti dan diskusikan: Yakub sedang bernegosiasi untuk istri pilihannya ketika ia kesal dan marah. Bagaimana emosi memengaruhi pertimbangan Anda dalam mengambil keputusan tentang kehidupan Anda?</w:t>
      </w:r>
    </w:p>
    <w:p>
      <w:pPr/>
      <w:r>
        <w:rPr>
          <w:lang w:val="id_ID" w:bidi="id_ID"/>
        </w:rPr>
      </w:r>
      <w:r>
        <w:rPr>
          <w:lang w:val="id_ID" w:bidi="id_ID"/>
        </w:rPr>
        <w:t>Diskusikan: Dalam budaya Anda, jelaskan aturan tentang anak perempuan mana yang menikah terlebih dahulu. Apa yang terjadi dalam keluarga jika aturan-aturan ini tidak diikuti?</w:t>
      </w:r>
    </w:p>
    <w:p>
      <w:pPr/>
      <w:r>
        <w:rPr>
          <w:lang w:val="id_ID" w:bidi="id_ID"/>
        </w:rPr>
      </w:r>
      <w:r>
        <w:rPr>
          <w:lang w:val="id_ID" w:bidi="id_ID"/>
        </w:rPr>
        <w:t>Yakub setuju untuk bekerja 7 tahun lagi. Pada akhir minggu pernikahan dengan Lea, Yakub mengadakan pernikahan dengan Rahel. Ini berarti bahwa Yakub mengambil Rahel sebagai istrinya dan tidur dengan Rahel. Laban memberikan Rahel seorang hamba bernama Bilha untuk menjadi hamba Rahel. Yakub mengasihi Rahel lebih daripada Yakub mengasihi Lea. Yakub tinggal 7 tahun lagi bersama Laban dan Yakub bekerja untuk Laban sebagai pembayaran untuk Rahel menjadi istri Yakub.</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meminta untuk menikahi Rahel. Yakub setuju untuk bekerja selama 7 tahun untuk Laban untuk menikahi Rahel.</w:t>
      </w:r>
    </w:p>
    <w:p>
      <w:pPr/>
      <w:r>
        <w:rPr>
          <w:lang w:val="id_ID" w:bidi="id_ID"/>
        </w:rPr>
      </w:r>
      <w:r>
        <w:rPr>
          <w:b/>
          <w:lang w:val="id_ID" w:bidi="id_ID"/>
        </w:rPr>
        <w:t>Adegan kedua:</w:t>
      </w:r>
      <w:r>
        <w:rPr>
          <w:lang w:val="id_ID" w:bidi="id_ID"/>
        </w:rPr>
        <w:t xml:space="preserve"> Laban menipu Yakub dan memberikan Lea sebagai pengantin perempuan. Yakub setuju untuk bekerja 7 tahun lagi untuk menikahi Rahel.</w:t>
      </w:r>
    </w:p>
    <w:p>
      <w:pPr/>
      <w:r>
        <w:rPr>
          <w:lang w:val="id_ID" w:bidi="id_ID"/>
        </w:rPr>
      </w:r>
      <w:r>
        <w:rPr>
          <w:b/>
          <w:lang w:val="id_ID" w:bidi="id_ID"/>
        </w:rPr>
        <w:t>Adegan ketiga:</w:t>
      </w:r>
      <w:r>
        <w:rPr>
          <w:lang w:val="id_ID" w:bidi="id_ID"/>
        </w:rPr>
        <w:t xml:space="preserve"> Seminggu setelah Yakub menikahi Lea, Yakub mengambil Rahel sebagai istrinya juga.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Zilpa, hamba Lea</w:t>
      </w:r>
    </w:p>
    <w:p>
      <w:pPr>
        <w:pStyle w:val="ListBullet"/>
        <w:spacing w:line="240" w:lineRule="auto"/>
        <w:ind w:left="720"/>
      </w:pPr>
      <w:r>
        <w:rPr>
          <w:lang w:val="id_ID" w:bidi="id_ID"/>
        </w:rPr>
      </w:r>
      <w:r>
        <w:rPr>
          <w:lang w:val="id_ID" w:bidi="id_ID"/>
        </w:rPr>
        <w:t>Bilha, hamba Rahel</w:t>
      </w:r>
    </w:p>
    <w:p>
      <w:pPr>
        <w:pStyle w:val="ListBullet"/>
        <w:spacing w:line="240" w:lineRule="auto"/>
        <w:ind w:left="720"/>
      </w:pPr>
      <w:r>
        <w:rPr>
          <w:lang w:val="id_ID" w:bidi="id_ID"/>
        </w:rPr>
      </w:r>
      <w:r>
        <w:rPr>
          <w:lang w:val="id_ID" w:bidi="id_ID"/>
        </w:rPr>
        <w:t>Tamu-tamu pesta pernikahan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Yakub tinggal bersama Laban di Haran selama satu bulan. Yakub mulai bekerja untuk Laban selama bulan itu. Laban menawarkan untuk membayar upah Yakub atas pekerjaannya</w:t>
      </w:r>
    </w:p>
    <w:p>
      <w:pPr/>
      <w:r>
        <w:rPr>
          <w:lang w:val="id_ID" w:bidi="id_ID"/>
        </w:rPr>
      </w:r>
      <w:r>
        <w:rPr>
          <w:lang w:val="id_ID" w:bidi="id_ID"/>
        </w:rPr>
        <w:t xml:space="preserve">Kemudian perikop itu memperkenalkan anak-anak perempuan Laban. Perikop ini menggunakan kata </w:t>
      </w:r>
      <w:r>
        <w:rPr>
          <w:b/>
          <w:lang w:val="id_ID" w:bidi="id_ID"/>
        </w:rPr>
        <w:t>sekarang</w:t>
      </w:r>
      <w:r>
        <w:rPr>
          <w:lang w:val="id_ID" w:bidi="id_ID"/>
        </w:rPr>
        <w:t xml:space="preserve"> sebagai kata pertama dari pengantar ini. </w:t>
      </w:r>
      <w:r>
        <w:rPr>
          <w:b/>
          <w:lang w:val="id_ID" w:bidi="id_ID"/>
        </w:rPr>
        <w:t>Sekarang</w:t>
      </w:r>
      <w:r>
        <w:rPr>
          <w:lang w:val="id_ID" w:bidi="id_ID"/>
        </w:rPr>
        <w:t xml:space="preserve"> biasanya adalah keterangan waktu yang menunjukkan waktu. Dalam perikop ini, </w:t>
      </w:r>
      <w:r>
        <w:rPr>
          <w:b/>
          <w:lang w:val="id_ID" w:bidi="id_ID"/>
        </w:rPr>
        <w:t>sekarang</w:t>
      </w:r>
      <w:r>
        <w:rPr>
          <w:lang w:val="id_ID" w:bidi="id_ID"/>
        </w:rPr>
        <w:t xml:space="preserve"> adalah kata yang memperkenalkan perubahan dalam topik.</w:t>
      </w:r>
    </w:p>
    <w:p>
      <w:pPr/>
      <w:r>
        <w:rPr>
          <w:lang w:val="id_ID" w:bidi="id_ID"/>
        </w:rPr>
      </w:r>
      <w:r>
        <w:rPr>
          <w:lang w:val="id_ID" w:bidi="id_ID"/>
        </w:rPr>
        <w:t>Berhenti dan diskusikan: Ceritakan kisah pendek yang mengubah subjek atau memperkenalkan subjek baru di tengah cerita. Kata-kata apa yang Anda gunakan saat ingin memperkenalkan perubahan topik pembicaraan?</w:t>
      </w:r>
    </w:p>
    <w:p>
      <w:pPr/>
      <w:r>
        <w:rPr>
          <w:lang w:val="id_ID" w:bidi="id_ID"/>
        </w:rPr>
      </w:r>
      <w:r>
        <w:rPr>
          <w:lang w:val="id_ID" w:bidi="id_ID"/>
        </w:rPr>
        <w:t>Informasi tentang anak-anak perempuan Laban dapat muncul sebelum Laban bertanya kepada Yakub apa yang diinginkan Yakub sebagai upahnya. Informasi ini diperlukan untuk memahami mengapa Yakub meminta upah dengan cara ini.</w:t>
      </w:r>
    </w:p>
    <w:p>
      <w:pPr/>
      <w:r>
        <w:rPr>
          <w:lang w:val="id_ID" w:bidi="id_ID"/>
        </w:rPr>
      </w:r>
      <w:r>
        <w:rPr>
          <w:lang w:val="id_ID" w:bidi="id_ID"/>
        </w:rPr>
        <w:t>Laban memiliki 2 anak perempuan. Lea adalah anak perempuan yang lebih tua. Lea tidak cantik. Mata Lea membosankan. Rahel adalah anak perempuan yang lebih muda. Rahel memiliki wajah dan sosok yang indah. Yakub meminta untuk menikahi Rahel. Yakub menawarkan untuk bekerja untuk Laban selama 7 tahun jika Laban mengizinkan Yakub untuk menikahi Rahel. Laban setuju dengan proposal ini. Yakub bekerja selama 7 tahun. 7 tahun adalah harga pengantin perempuan yang tinggi. Biasanya seorang gembala akan bekerja 3 atau 4 tahun untuk seorang istri. Yakub membayar lebih banyak daripada kebanyakan orang untuk istrinya. Karena Yakub mengasihi Rahel, waktu berlalu dengan cepat.</w:t>
      </w:r>
    </w:p>
    <w:p>
      <w:pPr/>
      <w:r>
        <w:rPr>
          <w:lang w:val="id_ID" w:bidi="id_ID"/>
        </w:rPr>
      </w:r>
      <w:r>
        <w:rPr>
          <w:lang w:val="id_ID" w:bidi="id_ID"/>
        </w:rPr>
        <w:t>Dalam adegan kedua, Yakub pergi ke Laban dan mengatakan bahwa 7 tahun sudah berakhir. Yakub meminta istrinya. Yakub ingin tidur dengan istrinya. Yakub tidak menyebutkan namanya. Meskipun Yakub dan Rahel telah terikat secara hukum bersama sejak Laban menyetujui pernikahan itu, pernikahan itu dimulai ketika pasangan itu tidur bersama. Laban setuju dan menyiapkan perjamuan pernikahan. Laban mengundang semua orang yang tinggal di dekatnya untuk datang ke perayaan pernikahan.</w:t>
      </w:r>
    </w:p>
    <w:p>
      <w:pPr/>
      <w:r>
        <w:rPr>
          <w:lang w:val="id_ID" w:bidi="id_ID"/>
        </w:rPr>
      </w:r>
      <w:r>
        <w:rPr>
          <w:lang w:val="id_ID" w:bidi="id_ID"/>
        </w:rPr>
        <w:t>Perjamuan pernikahan akan menjadi pesta yang megah. Akan ada banyak makanan dan anggur yang disajikan. Orang-orang akan merayakan selama beberapa jam. Perayaan tersebut biasanya akan berlangsung hampir seharian. Pengantin perempuan biasanya akan mengenakan tudung yang tebal selama perayaan publik. Yakub tidak akan dapat melihat wajah pengantin perempuan. Oleh karena itu, setelah gelap, ketika Yakub pergi ke kemah untuk menerima pengantin perempuannya, ia mungkin penuh dengan makanan dan anggur yang baik. Yakub mengharapkan Rahel tiba.</w:t>
      </w:r>
    </w:p>
    <w:p>
      <w:pPr/>
      <w:r>
        <w:rPr>
          <w:lang w:val="id_ID" w:bidi="id_ID"/>
        </w:rPr>
      </w:r>
      <w:r>
        <w:rPr>
          <w:lang w:val="id_ID" w:bidi="id_ID"/>
        </w:rPr>
        <w:t>Hari sudah gelap ketika Laban membawa Lea, anak perempuan yang lebih tua, ke dalam kemah untuk tidur dengan Yakub. Laban telah mengubah pengantin perempuan tanpa memberi tahu Yakub. Yakub berpikir bahwa ia menikahi Rahel atau akan tidur dengan Rahel. Lea tidak pernah disebutkan sebagai pengantin perempuan untuk Yakub. Yakub tidak menyadari bahwa pengantin perempuan telah ditukar. Yakub tidur dengan Lea. Di pagi hari, Yakub bangun dan menemukan bahwa Laban telah menipunya. Laban memberikan Lea kepada Yakub sebagai istri pengganti Rahel. Yakub pergi ke Laban dan menuntut jawaban. Yakub menuntut, "Mengapa engkau melakukan ini kepadaku?" Laban menjelaskan bahwa kebiasaan di Haran adalah anak perempuan yang lebih tua harus menikah terlebih dahulu. Bahkan, melewatkan anak perempuan yang lebih tua akan menyebabkan anak perempuan yang lebih tua dipermalukan. Laban meminta Yakub untuk menyelesaikan minggu pernikahan bersama Lea. Kemudian jika Yakub akan bekerja 7 tahun lagi, Laban akan memberikan Rahel kepada Yakub sebagai istri juga.</w:t>
      </w:r>
    </w:p>
    <w:p>
      <w:pPr/>
      <w:r>
        <w:rPr>
          <w:lang w:val="id_ID" w:bidi="id_ID"/>
        </w:rPr>
      </w:r>
      <w:r>
        <w:rPr>
          <w:lang w:val="id_ID" w:bidi="id_ID"/>
        </w:rPr>
        <w:t>Dalam adegan empat, Yakub setuju dengan proposal ini. Setelah menghabiskan satu minggu bersama Lea, Yakub menikahi Rahel. Yakub mengasihi Rahel lebih daripada Yakub mengasihi Lea. Perikop ini tidak menyebutkan pesta pernikahan lain untuk Rahel.</w:t>
      </w:r>
    </w:p>
    <w:p>
      <w:pPr/>
      <w:r>
        <w:rPr>
          <w:lang w:val="id_ID" w:bidi="id_ID"/>
        </w:rPr>
      </w:r>
      <w:r>
        <w:rPr>
          <w:lang w:val="id_ID" w:bidi="id_ID"/>
        </w:rPr>
        <w:t>Berhenti dan diskusikan: Tidur dengan istrinya adalah cara yang sopan untuk mengatakan bahwa Yakub melakukan hubungan seksual dengan istrinya. Bicarakan tentang pernikahan dalam budaya Anda. Bagaimana Anda dengan sopan menggambarkan apa yang telah terjadi antara suami dan istri saat mereka tidur bersama?</w:t>
      </w:r>
    </w:p>
    <w:p>
      <w:pPr/>
      <w:r>
        <w:rPr>
          <w:lang w:val="id_ID" w:bidi="id_ID"/>
        </w:rPr>
      </w:r>
      <w:r>
        <w:rPr>
          <w:lang w:val="id_ID" w:bidi="id_ID"/>
        </w:rPr>
        <w:t>Laban memberikan setiap anak perempuan seorang hamba. Hamba Lea bernama Zilpa. Hamba Rahel bernama Bilha. Dengan memberikan setiap anak perempuan seorang hamba, Laban membantu anak perempuan itu untuk mendirikan rumah tangganya sendiri. Adalah normal bagi seorang ayah untuk memberikan seorang hamba kepada anak perempuannya ketika ia menikah. Penyebutan hadiah seorang hamba untuk setiap anak perempuan adalah cara untuk memperlambat aksi dan menimbulkan ketegangan dalam kisah tersebut.</w:t>
      </w:r>
    </w:p>
    <w:p>
      <w:pPr/>
      <w:r>
        <w:rPr>
          <w:lang w:val="id_ID" w:bidi="id_ID"/>
        </w:rPr>
      </w:r>
      <w:r>
        <w:rPr>
          <w:lang w:val="id_ID" w:bidi="id_ID"/>
        </w:rPr>
        <w:t>Berhenti dan diskusikan: Mengapa hamba dari masing-masing anak perempuan tersebut diberi nama? Mengapa penulis menyebutkan hamba dan namanya dalam perikop ini? Menurut Anda, apa yang mungkin akan terjadi dalam cerita ini?</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Zilpa, hamba Lea</w:t>
      </w:r>
    </w:p>
    <w:p>
      <w:pPr>
        <w:pStyle w:val="ListBullet"/>
        <w:spacing w:line="240" w:lineRule="auto"/>
        <w:ind w:left="720"/>
      </w:pPr>
      <w:r>
        <w:rPr>
          <w:lang w:val="id_ID" w:bidi="id_ID"/>
        </w:rPr>
      </w:r>
      <w:r>
        <w:rPr>
          <w:lang w:val="id_ID" w:bidi="id_ID"/>
        </w:rPr>
        <w:t>Bilha, hamba Rahel</w:t>
      </w:r>
    </w:p>
    <w:p>
      <w:pPr>
        <w:pStyle w:val="ListBullet"/>
        <w:spacing w:line="240" w:lineRule="auto"/>
        <w:ind w:left="720"/>
      </w:pPr>
      <w:r>
        <w:rPr>
          <w:lang w:val="id_ID" w:bidi="id_ID"/>
        </w:rPr>
      </w:r>
      <w:r>
        <w:rPr>
          <w:lang w:val="id_ID" w:bidi="id_ID"/>
        </w:rPr>
        <w:t>Tamu-tamu pesta pernikahan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mendengar hal-hal seperti tanggapan yang berbeda. Mulai kembali adegannya.</w:t>
      </w:r>
    </w:p>
    <w:p>
      <w:pPr/>
      <w:r>
        <w:rPr>
          <w:lang w:val="id_ID" w:bidi="id_ID"/>
        </w:rPr>
      </w:r>
      <w:r>
        <w:rPr>
          <w:lang w:val="id_ID" w:bidi="id_ID"/>
        </w:rPr>
        <w:t>Dalam adegan satu, Yakub tinggal bersama Laban sekitar sebulan. Yakub mulai bekerja untuk Laban. Laban tidak membayar Yakub untuk pekerjaan ini. Pada akhir bulan, Laban memanggil Yakub dan berkata, "Engkau harus menerima upah untuk pekerjaanmu." Anda tidak boleh bekerja secara gratis sebagai kerabat saya. Berapa banyak yang Anda inginkan?"</w:t>
      </w:r>
    </w:p>
    <w:p>
      <w:pPr/>
      <w:r>
        <w:rPr>
          <w:lang w:val="id_ID" w:bidi="id_ID"/>
        </w:rPr>
      </w:r>
      <w:r>
        <w:rPr>
          <w:lang w:val="id_ID" w:bidi="id_ID"/>
        </w:rPr>
        <w:t>Hentikan adegannya: Tanyakan kepada Yakub, "Bagaimana perasaanmu ketika Laban menawarkan untuk membayar kamu atas pekerjaanmu?" Anda mungkin mendengar, "Itu tidak penting. Saya tidak keberatan dengan pekerjaan untuk makanan dan tempat tinggal." Atau, "Saya sangat senang dia bertanya kepada saya. Sekarang saya dapat meminta Rahel untuk menjadi istri saya." Mulai kembali adegannya.</w:t>
      </w:r>
    </w:p>
    <w:p>
      <w:pPr/>
      <w:r>
        <w:rPr>
          <w:lang w:val="id_ID" w:bidi="id_ID"/>
        </w:rPr>
      </w:r>
      <w:r>
        <w:rPr>
          <w:lang w:val="id_ID" w:bidi="id_ID"/>
        </w:rPr>
        <w:t>Laban memiliki 2 anak perempuan. Lea adalah anak perempuan yang tertua Lea tidak cantik tetapi orang-orang memperhatikan mata Lea. Rahel adalah anak perempuan yang paling muda. Rahel cantik. Yakub berkata kepada Laban, "Saya ingin menikahi Rahel." Yakub menawarkan untuk bekerja untuk Laban selama 7 tahun demi mendapatkan Rahel sebagai istrinya.</w:t>
      </w:r>
    </w:p>
    <w:p>
      <w:pPr/>
      <w:r>
        <w:rPr>
          <w:lang w:val="id_ID" w:bidi="id_ID"/>
        </w:rPr>
      </w:r>
      <w:r>
        <w:rPr>
          <w:lang w:val="id_ID" w:bidi="id_ID"/>
        </w:rPr>
        <w:t>Hentikan adegannya: Tanyakan kepada Lea, "Bagaimana perasaan Anda ketika Anda mendengar bahwa Rahel akan menikah sebelum Anda menikah?" Kamu mungkin mendengar, "Saya tidak terkejut. Dia cantik." Atau, "Saya berharap Yakub melihat saya. Saya tidak cantik, tetapi saya akan menjadi istri yang baik." Tanyakan kepada Rahel, "Bagaimana perasaanmu akan menikah dengan Yakub?" Anda mungkin mendengar, "Aku sangat bersemangat. Yakub tampan dan sangat kuat. Apakah Anda melihat bagaimana Yakub memindahkan batu di sumur agar domba-domba-ku dapat memiliki air? Saya senang menikah dengan seseorang seperti sepupu saya Yakub." Mulai kembali adegannya.</w:t>
      </w:r>
    </w:p>
    <w:p>
      <w:pPr/>
      <w:r>
        <w:rPr>
          <w:lang w:val="id_ID" w:bidi="id_ID"/>
        </w:rPr>
      </w:r>
      <w:r>
        <w:rPr>
          <w:lang w:val="id_ID" w:bidi="id_ID"/>
        </w:rPr>
        <w:t>Laban setuju bahwa Rahel dapat menikahi Yakub. Laban berkata, "Aku lebih suka dia menikah denganmu daripada dengan orang lain." Yakub bekerja selama 7 tahun. Bagi Yakub, waktu tampaknya berlalu dengan cepat. Kasih Yakub kepada Rahel sangat kuat.</w:t>
      </w:r>
    </w:p>
    <w:p>
      <w:pPr/>
      <w:r>
        <w:rPr>
          <w:lang w:val="id_ID" w:bidi="id_ID"/>
        </w:rPr>
      </w:r>
      <w:r>
        <w:rPr>
          <w:lang w:val="id_ID" w:bidi="id_ID"/>
        </w:rPr>
        <w:t>Hentikan adegannya: Tanyakan kepada Yakub, "Bagaimana perasaanmu selama 7 tahun ini?" Anda mungkin mendengar, "Tahun-tahun telah berlalu. Rahel sangat cantik sehingga waktu yang dibutuhkan sangat sepadan untuk menikahinya." Atau, "Saya tidak keberatan sama sekali. Rahel layak semua upaya ini." Mulai kembali adegannya.</w:t>
      </w:r>
    </w:p>
    <w:p>
      <w:pPr/>
      <w:r>
        <w:rPr>
          <w:lang w:val="id_ID" w:bidi="id_ID"/>
        </w:rPr>
      </w:r>
      <w:r>
        <w:rPr>
          <w:lang w:val="id_ID" w:bidi="id_ID"/>
        </w:rPr>
        <w:t>Dalam Adegan 2, Yakub pergi kepada Laban dan berkata, "Saya ingin menikahi istri saya." Yakub berkata, "Saya telah memenuhi perjanjian saya. Laban setuju dengan pernikahan itu. Laban mengundang semua tetangga atau semua orang yang tinggal di daerah itu. Laban menyiapkan perjamuan pernikahan. Perjamuan pernikahan akan mencakup makanan dan anggur yang baik. Ketika hari sudah gelap, Laban membawa pengantin perempuan ke kemah dan memberikannya kepada Yakub. Namun, Lea, saudara perempuan yang lebih tua, adalah pengantin perempuan. Laban memberikan hadiah pernikahan kepada Lea—seorang hamba bernama Zilpa sebagai hamba khusus Lea. Yakub tidak tahu bahwa Laban telah mengubah pengantin perempuan. Yakub berpikir bahwa pengantin perempuan itu adalah Rahel. Yakub tidur dengan pengantin perempuannya. Pada pagi hari, Yakub melihat bahwa Lea tidur disebelahnya. Yakub telah tidur dengan Lea.</w:t>
      </w:r>
    </w:p>
    <w:p>
      <w:pPr/>
      <w:r>
        <w:rPr>
          <w:lang w:val="id_ID" w:bidi="id_ID"/>
        </w:rPr>
      </w:r>
      <w:r>
        <w:rPr>
          <w:lang w:val="id_ID" w:bidi="id_ID"/>
        </w:rPr>
        <w:t>Hentikan adegannya: Tanyakan kepada Yakub, "Bagaimana perasaan Anda sekarang?" Anda mungkin mendengar, "Aku sangat marah sehingga tidak dapat berpikir dengan benar! Beraninya Laban menipu saya seperti ini? Saya bekerja selama 7 tahun untuk Rahel. Ini salah." Tanyakan kepada Lea, "Bagaimana perasaan Anda sekarang?" Anda mungkin mendengar, "Saya merasa ini baik bagi saya karena merupakan hak saya untuk menikah terlebih dahulu. Sekarang saya memiliki seorang suami. Saya tidak memiliki rasa malu." Atau, "Saya menyesal karena Yakub marah dan kecewa, tetapi saya seharusnya menikah terlebih dahulu." Tanyakan kepada Rahel, "Bagaimana perasaan Anda sekarang?" Anda mungkin mendengar, "Saya sangat marah kepada ayah saya dan saudara perempuan saya. Saya seharusnya menjadi istri Yakub. Yakub telah bekerja untuk saya. Adalah hak saya untuk menjadi pengantin perempuan. Mengapa ayah saya memperlakukan saya seperti ini?" Tanyakan kepada Laban, "Bagaimana perasaan Anda sekarang?" Anda mungkin mendengar, "Saya bahagia. Putri sulung saya sudah menikah dan mungkin Yakub akan bekerja untuk Rahel juga. Yakub marah tetapi ia akan mengatasinya. Lea adalah gadis yang baik dan akan menjadi istri yang baik." Mulai kembali adegannya.</w:t>
      </w:r>
    </w:p>
    <w:p>
      <w:pPr/>
      <w:r>
        <w:rPr>
          <w:lang w:val="id_ID" w:bidi="id_ID"/>
        </w:rPr>
      </w:r>
      <w:r>
        <w:rPr>
          <w:lang w:val="id_ID" w:bidi="id_ID"/>
        </w:rPr>
        <w:t>Yakub pergi ke Laban dan menuntut penjelasan mengapa Laban telah menipu Yakub seperti ini. Laban menjelaskan bahwa merupakan kebiasaan bagi anak perempuan yang lebih tua untuk menikah terlebih dahulu. Laban meminta Yakub untuk menyelesaikan minggu pernikahan bersama Lea. Kemudian Laban berjanji untuk memberikan Rahel kepada Yakub sebagai istri juga. Namun, Yakub harus bekerja 7 tahun lagi untuk Rahel. Yakub setuju untuk bekerja 7 tahun lagi.</w:t>
      </w:r>
    </w:p>
    <w:p>
      <w:pPr/>
      <w:r>
        <w:rPr>
          <w:lang w:val="id_ID" w:bidi="id_ID"/>
        </w:rPr>
      </w:r>
      <w:r>
        <w:rPr>
          <w:lang w:val="id_ID" w:bidi="id_ID"/>
        </w:rPr>
        <w:t>Dalam Adegan tiga, setelah menghabiskan minggu pernikahan bersama Lea, Yakub juga mengambil Rahel sebagai istri. Laban memberikan hadiah pernikahan kepada Rahel—seorang hamba bernama Bilha sebagai hamba khusus Rahel. Yakub tidur dengan Rahel. Yakub mengasihi Rahel lebih daripada Lea.</w:t>
      </w:r>
    </w:p>
    <w:p>
      <w:pPr/>
      <w:r>
        <w:rPr>
          <w:lang w:val="id_ID" w:bidi="id_ID"/>
        </w:rPr>
      </w:r>
      <w:r>
        <w:rPr>
          <w:lang w:val="id_ID" w:bidi="id_ID"/>
        </w:rPr>
        <w:t>Hentikan adegannya: Tanyakan kepada Yakub, "Bagaimana perasaan Anda sekarang?" Anda mungkin mendengar, "Saya masih sangat marah. Laban tidak seharusnya menipu saya seperti ini. Rahel adalah istri yang ingin saya nikahi. Saya akan bekerja 7 tahun untuk Rahel. Rahel layak melakukan pekerjaan tambahan. Rahel cantik. Tanyakan kepada Lea, "Bagaimana perasaan Anda sekarang?" Anda mungkin mendengar, "Saya bahagia. Saya memiliki seorang suami. Saya adalah istri pertama." Tanyakan kepada Rahel, "Bagaimana perasaan Anda sekarang?" Anda mungkin mendengar, "Saya senang menikah dengan Yakub. Tetapi saya harus menjadi istri pertama, bukan Lea. Yakub mengasihi saya."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Yakub telah bersama Laban selama sekitar satu bulan. Beberapa terjemahan memilih untuk meletakkan informasi ini di awal perikop ini. Terjemahan lain memilih untuk memasukkannya di akhir perikop sebelumnya. Anda dapat memilih di mana untuk meletakkan informasi ini.</w:t>
      </w:r>
    </w:p>
    <w:p>
      <w:pPr/>
      <w:r>
        <w:rPr>
          <w:lang w:val="id_ID" w:bidi="id_ID"/>
        </w:rPr>
      </w:r>
      <w:r>
        <w:rPr>
          <w:lang w:val="id_ID" w:bidi="id_ID"/>
        </w:rPr>
        <w:t xml:space="preserve">Laban mulai berbicara tentang membayar Yakub atas pekerjaan yang telah dilakukan Yakub. Laban berbicara tentang </w:t>
      </w:r>
      <w:r>
        <w:rPr>
          <w:b/>
          <w:lang w:val="id_ID" w:bidi="id_ID"/>
        </w:rPr>
        <w:t>gaji</w:t>
      </w:r>
      <w:r>
        <w:rPr>
          <w:lang w:val="id_ID" w:bidi="id_ID"/>
        </w:rPr>
        <w:t xml:space="preserve"> atau </w:t>
      </w:r>
      <w:r>
        <w:rPr>
          <w:b/>
          <w:lang w:val="id_ID" w:bidi="id_ID"/>
        </w:rPr>
        <w:t>upah</w:t>
      </w:r>
      <w:r>
        <w:rPr>
          <w:lang w:val="id_ID" w:bidi="id_ID"/>
        </w:rPr>
        <w:t>. Upah atau gaji adalah uang yang dibayarkan ketika seseorang melakukan pekerjaan untuk orang lain. Laban mengajukan pertanyaan kepada Yakub, tetapi ini adalah jenis pertanyaan yang tidak memerlukan jawaban. Anda dapat menyatakan ini tanpa pertanyaan. "Anda adalah kerabat saya. Anda harus dibayar untuk pekerjaan Anda." Atau Anda dapat mengajukan pertanyaan sebagai pertanyaan yang tidak memerlukan jawaban.</w:t>
      </w:r>
    </w:p>
    <w:p>
      <w:pPr/>
      <w:r>
        <w:rPr>
          <w:lang w:val="id_ID" w:bidi="id_ID"/>
        </w:rPr>
      </w:r>
      <w:r>
        <w:rPr>
          <w:lang w:val="id_ID" w:bidi="id_ID"/>
        </w:rPr>
        <w:t xml:space="preserve">Perikop itu menggunakan kata </w:t>
      </w:r>
      <w:r>
        <w:rPr>
          <w:b/>
          <w:lang w:val="id_ID" w:bidi="id_ID"/>
        </w:rPr>
        <w:t>kerabat</w:t>
      </w:r>
      <w:r>
        <w:rPr>
          <w:lang w:val="id_ID" w:bidi="id_ID"/>
        </w:rPr>
        <w:t xml:space="preserve"> atau </w:t>
      </w:r>
      <w:r>
        <w:rPr>
          <w:b/>
          <w:lang w:val="id_ID" w:bidi="id_ID"/>
        </w:rPr>
        <w:t>sanak saudara</w:t>
      </w:r>
      <w:r>
        <w:rPr>
          <w:lang w:val="id_ID" w:bidi="id_ID"/>
        </w:rPr>
        <w:t>. Yakub adalah keponakan Laban, anak dari saudara perempuan Laban. Seorang kerabat atau sanak saudara adalah seseorang yang memiliki leluhur yang sama dengan Anda. Dengan demikian, Anda memiliki sejarah keluarga yang sama. Dalam hal ini, Laban adalah saudara laki-laki dari ibu Yakub. Kakek Yakub adalah ayah Laban. Laban adalah paman Yakub. Mereka memiliki hubungan keluarga</w:t>
      </w:r>
    </w:p>
    <w:p>
      <w:pPr/>
      <w:r>
        <w:rPr>
          <w:lang w:val="id_ID" w:bidi="id_ID"/>
        </w:rPr>
      </w:r>
      <w:r>
        <w:rPr>
          <w:lang w:val="id_ID" w:bidi="id_ID"/>
        </w:rPr>
        <w:t>Lea adalah anak perempuan yang lebih tua. Satu-satunya penjelasan tentang Lea merujuk pada mata Lea. Makna dari kata yang digunakan untuk menggambarkan mata Lea tidak jelas. Banyak orang berpikir bahwa penjelasan tentang Lea adalah bahwa Lea tidak cantik tetapi memiliki mata yang baik atau mata yang indah. Beberapa berpikir bahwa penjelasan tersebut adalah bahwa mata Lea lemah atau kusam atau tidak berkilau. Terlepas dari itu, semua orang memperhatikan mata Lea. Orang-orang berbicara tentang mata Lea, tetapi berbicara tentang betapa cantiknya Rahel. Rahel digambarkan sebagai cantik baik di wajah maupun sosok.</w:t>
      </w:r>
    </w:p>
    <w:p>
      <w:pPr/>
      <w:r>
        <w:rPr>
          <w:lang w:val="id_ID" w:bidi="id_ID"/>
        </w:rPr>
      </w:r>
      <w:r>
        <w:rPr>
          <w:lang w:val="id_ID" w:bidi="id_ID"/>
        </w:rPr>
        <w:t>Laban menyiapkan perjamuan itu dan mengundang para tetangga. Laban mengundang semua orang yang tinggal di dekatnya atau cukup dekat untuk disebut tetangga.</w:t>
      </w:r>
    </w:p>
    <w:p>
      <w:pPr/>
      <w:r>
        <w:rPr>
          <w:lang w:val="id_ID" w:bidi="id_ID"/>
        </w:rPr>
      </w:r>
      <w:r>
        <w:rPr>
          <w:lang w:val="id_ID" w:bidi="id_ID"/>
        </w:rPr>
        <w:t xml:space="preserve">Laban berkata bahwa merupakan </w:t>
      </w:r>
      <w:r>
        <w:rPr>
          <w:b/>
          <w:lang w:val="id_ID" w:bidi="id_ID"/>
        </w:rPr>
        <w:t>kebiasaan</w:t>
      </w:r>
      <w:r>
        <w:rPr>
          <w:lang w:val="id_ID" w:bidi="id_ID"/>
        </w:rPr>
        <w:t xml:space="preserve"> bagi anak perempuan yang lebih tua untuk menikah terlebih dahulu. Kebiasaan berarti praktik yang biasa. Atau ini yang selalu kita lakukan di sini. Karena itu adalah adat kebiasaan, Laban tidak dapat mengizinkan anak perempuan yang lebih muda menikah terlebih dahulu. Ini akan mendatangkan rasa malu bagi anak sulung perempuannya.</w:t>
      </w:r>
    </w:p>
    <w:p>
      <w:pPr/>
      <w:r>
        <w:rPr>
          <w:lang w:val="id_ID" w:bidi="id_ID"/>
        </w:rPr>
      </w:r>
      <w:r>
        <w:rPr>
          <w:lang w:val="id_ID" w:bidi="id_ID"/>
        </w:rPr>
        <w:t xml:space="preserve">Laban meminta Yakub untuk menyelesaikan </w:t>
      </w:r>
      <w:r>
        <w:rPr>
          <w:b/>
          <w:lang w:val="id_ID" w:bidi="id_ID"/>
        </w:rPr>
        <w:t>minggu pernikahan</w:t>
      </w:r>
      <w:r>
        <w:rPr>
          <w:lang w:val="id_ID" w:bidi="id_ID"/>
        </w:rPr>
        <w:t xml:space="preserve"> bersama Lea. Minggu pernikahan akan menjadi serangkaian pesta dan perayaan yang akan berlangsung selama 7 hari. Pengantin perempuan akan menerima tamu selama minggu itu. Selain itu, pengantin perempuan dan mempelai laki-laki akan menghabiskan banyak waktu bersama selama minggu itu. Mempelai laki-laki tidak akan pergi untuk melakukan pekerjaan biasa.</w:t>
      </w:r>
    </w:p>
    <w:p>
      <w:pPr/>
      <w:r>
        <w:rPr>
          <w:lang w:val="id_ID" w:bidi="id_ID"/>
        </w:rPr>
      </w:r>
      <w:r>
        <w:rPr>
          <w:lang w:val="id_ID" w:bidi="id_ID"/>
        </w:rPr>
        <w:t xml:space="preserve">Laban menyarankan agar Yakub bekerja 7 tahun lagi untuk Rahel. Namun, Laban akan mengizinkan Yakub untuk memulai pernikahan dengan Rahel segera setelah Yakub menyelesaikan minggu pernikahan bersama Lea. Yakub setuju dengan pengaturan ini. Setelah 7 hari, Yakub juga mengambil Rahel sebagai pengantin perempuan. </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29:31–30:24</w:t>
      </w:r>
      <w:r>
        <w:rPr>
          <w:lang w:val="id_ID" w:bidi="id_ID"/>
        </w:rPr>
      </w:r>
    </w:p>
    <w:p>
      <w:pPr>
        <w:pStyle w:val="Heading3"/>
      </w:pPr>
      <w:r>
        <w:rPr>
          <w:lang w:val="id_ID" w:bidi="id_ID"/>
        </w:rPr>
        <w:t>Dengar dan Renungkan</w:t>
      </w:r>
    </w:p>
    <w:p>
      <w:pPr/>
      <w:r>
        <w:rPr>
          <w:lang w:val="id_ID" w:bidi="id_ID"/>
        </w:rPr>
      </w:r>
      <w:r>
        <w:rPr>
          <w:lang w:val="id_ID" w:bidi="id_ID"/>
        </w:rPr>
        <w:t>Dengarkan Kejadian 29:31–30:24 dan simpanlah itu di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29:31–30:24</w:t>
      </w:r>
    </w:p>
    <w:p>
      <w:pPr/>
      <w:r>
        <w:rPr>
          <w:lang w:val="id_ID" w:bidi="id_ID"/>
        </w:rPr>
      </w:r>
      <w:r>
        <w:rPr>
          <w:lang w:val="id_ID" w:bidi="id_ID"/>
        </w:rPr>
        <w:t>Dengarkan teks sebanyak satu kali dalam versi yang paling mudah dimengerti.</w:t>
      </w:r>
    </w:p>
    <w:p>
      <w:pPr/>
      <w:r>
        <w:rPr>
          <w:lang w:val="id_ID" w:bidi="id_ID"/>
        </w:rPr>
      </w:r>
      <w:r>
        <w:rPr>
          <w:lang w:val="id_ID" w:bidi="id_ID"/>
        </w:rPr>
        <w:t>Setelah Laban menipu Yakub dengan menukar pengantin perempuan dan memberikan Lea kepada Yakub sebagai istrinya, Yakub menikahi baik Lea maupun Rahel. Kemudian Yakub menjalani 7 tahun kerja yang kedua bagi Laban sebagai mas kawin untuk Rahel. Ini adalah kisah naratif tentang beberapa tahun pertama pernikahan dan kelahiran anak-anak.</w:t>
      </w:r>
    </w:p>
    <w:p>
      <w:pPr/>
      <w:r>
        <w:rPr>
          <w:lang w:val="id_ID" w:bidi="id_ID"/>
        </w:rPr>
      </w:r>
      <w:r>
        <w:rPr>
          <w:lang w:val="id_ID" w:bidi="id_ID"/>
        </w:rPr>
        <w:t>TUHAN melihat apa yang telah terjadi pada keluarga Yakub. TUHAN melihat bahwa Yakub tidak mengasihi Lea. TUHAN turun tangan dan mengaruniakan anak-anak kepada Lea. TUHAN membuka kandungan Lea atau mengizinkan Lea mengandung seorang anak atau menjadi hamil. Membuka kandungan agar seorang wanita dapat mengandung anak merupakan ungkapan kiasan. Ini berarti bahwa TUHAN mengaruniakan seorang anak kepada Lea, tetapi tidak mengaruniakan seorang anak kepada Rahel. TUHAN tidak membuka kandungan Rahel. Rahel tidak dapat memiliki anak. Lea hamil atau mengandung dan melahirkan seorang anak laki-laki. Lea menamai anak laki-laki ini Ruben. Lea berkata, "TUHAN telah melihat kesengsaraanku." Sekarang suamiku akan mengasihi aku." Nama Ruben terdengar seperti kata yang berarti "Dia telah melihat kesengsaraanku."</w:t>
      </w:r>
    </w:p>
    <w:p>
      <w:pPr/>
      <w:r>
        <w:rPr>
          <w:lang w:val="id_ID" w:bidi="id_ID"/>
        </w:rPr>
      </w:r>
      <w:r>
        <w:rPr>
          <w:lang w:val="id_ID" w:bidi="id_ID"/>
        </w:rPr>
        <w:t>Berhenti dan diskusikan: Setiap anggota tim menceritakan kisah tentang seseorang yang hamil dan melahirkan seorang anak. Perhatikan istilah-istilah yang sopan yang digunakan untuk menggambarkan apa yang sedang terjadi.</w:t>
      </w:r>
    </w:p>
    <w:p>
      <w:pPr/>
      <w:r>
        <w:rPr>
          <w:lang w:val="id_ID" w:bidi="id_ID"/>
        </w:rPr>
      </w:r>
      <w:r>
        <w:rPr>
          <w:lang w:val="id_ID" w:bidi="id_ID"/>
        </w:rPr>
        <w:t>Berhenti dan diskusikan: Jelaskan proses pemberian nama bayi dalam budaya Anda. Bagaimana nama itu ditentukan? Siapa yang menentukan namanya? Kapan nama itu diberikan? Seberapa penting arti dari sebuah nama?</w:t>
      </w:r>
    </w:p>
    <w:p>
      <w:pPr/>
      <w:r>
        <w:rPr>
          <w:lang w:val="id_ID" w:bidi="id_ID"/>
        </w:rPr>
      </w:r>
      <w:r>
        <w:rPr>
          <w:lang w:val="id_ID" w:bidi="id_ID"/>
        </w:rPr>
        <w:t>Lea terus memiliki anak. Anak kedua diberi nama Simeon yang terdengar seperti kata yang berarti "Dia yang mendengar". Anak ketiga diberi nama Lewi, karena namanya terdengar seperti kata yang berarti "memiliki kasih sayang". Anak keempat diberi nama Yehuda yang terdengar seperti kata yang berarti pujian. Setiap nama terdengar seperti sebuah kata yang memiliki makna dalam bahasa yang digunakan Lea. Setelah memiliki 4 anak laki-laki, Lea tidak lagi melahirkan anak. Dalam menamai 3 anaknya, Lea memberikan penghormatan kepada Allah. Lea berkata, TUHAN telah memperhatikan kesengsaraanku, TUHAN telah mendengar bahwa aku tidak dikasihi dan untuk anak yang keempat, Lea berkata, Sekarang aku akan memuji TUHAN".</w:t>
      </w:r>
    </w:p>
    <w:p>
      <w:pPr/>
      <w:r>
        <w:rPr>
          <w:lang w:val="id_ID" w:bidi="id_ID"/>
        </w:rPr>
      </w:r>
      <w:r>
        <w:rPr>
          <w:lang w:val="id_ID" w:bidi="id_ID"/>
        </w:rPr>
        <w:t xml:space="preserve"> Selama waktu itu, Rahel belum memiliki seorang anak. Rahel menjadi iri kepada Lea. Rahel memohon kepada Yakub untuk memberinya seorang anak. Yakub menjadi sangat marah kepada Rahel. Yakub berkata, "Apakah aku Allah?" Allah-lah yang menghalangimu untuk memiliki anak." Rahel memiliki solusi. Rahel meminta Yakub untuk mengambil hamba Rahel, Bilha, sebagai istri. Kemudian setiap anak yang dilahirkan Bilha akan menjadi anak-anak Rahel.</w:t>
      </w:r>
    </w:p>
    <w:p>
      <w:pPr/>
      <w:r>
        <w:rPr>
          <w:lang w:val="id_ID" w:bidi="id_ID"/>
        </w:rPr>
      </w:r>
      <w:r>
        <w:rPr>
          <w:lang w:val="id_ID" w:bidi="id_ID"/>
        </w:rPr>
        <w:t>Ini adalah praktik yang umum pada waktu itu. Seorang istri akan memberikan pelayannya kepada suaminya supaya pelayan itu dapat melahirkan anak bagi sang istri. Hamba itu memiliki anak tersebut, tetapi semua orang mengatakan bahwa istri yang mandul itu adalah ibunya. Istri itu mengakui anak itu sebagai anaknya. Sara melakukan hal ini dengan Hagar ketika Sara tidak dapat memiliki seorang anak.</w:t>
      </w:r>
    </w:p>
    <w:p>
      <w:pPr/>
      <w:r>
        <w:rPr>
          <w:lang w:val="id_ID" w:bidi="id_ID"/>
        </w:rPr>
      </w:r>
      <w:r>
        <w:rPr>
          <w:lang w:val="id_ID" w:bidi="id_ID"/>
        </w:rPr>
        <w:t>Berhenti dan diskusikan: Apa yang terjadi dalam budaya Anda ketika seorang wanita tidak dapat memiliki anak? Apa saja cara yang dapat dilakukan seorang wanita untuk memiliki anak sendiri jika ia tidak dapat mengandung anak?</w:t>
      </w:r>
    </w:p>
    <w:p>
      <w:pPr/>
      <w:r>
        <w:rPr>
          <w:lang w:val="id_ID" w:bidi="id_ID"/>
        </w:rPr>
      </w:r>
      <w:r>
        <w:rPr>
          <w:lang w:val="id_ID" w:bidi="id_ID"/>
        </w:rPr>
        <w:t>Bilha memiliki anak-anak laki-laki dan Rahel menamai anak-anak itu. Anak pertama bernama Dan yang terdengar seperti kata yang berarti dibenarkan. Dinyatakan tidak bersalah adalah kata yang berarti bahwa seseorang kini telah dibersihkan dari kritik, kesalahan, rasa bersalah, atau kecurigaan. Rahel berkata bahwa Allah telah membenarkan atau menghakimi dia dan menyatakan bahwa ia tidak bersalah karena tidak mempunyai anak sendiri. Rahel menamai anak kedua Bilha Naftali. Naftali terdengar seperti kata yang berarti perjuangan.</w:t>
      </w:r>
    </w:p>
    <w:p>
      <w:pPr/>
      <w:r>
        <w:rPr>
          <w:lang w:val="id_ID" w:bidi="id_ID"/>
        </w:rPr>
      </w:r>
      <w:r>
        <w:rPr>
          <w:lang w:val="id_ID" w:bidi="id_ID"/>
        </w:rPr>
        <w:t>Lea menyadari bahwa Rahel sekarang mempunyai anak laki-laki melalui hamba Rahel yang bernama Bilha, sementara Lea telah berhenti memiliki anak. Lea meminta Yakub untuk mengambil hamba Lea, Zilpa, sebagai istri dan memiliki anak bersama Zilpa. Setiap anak yang lahir dari Zilpa akan menjadi anak-anak Lea. Yakub mengambil Zilpa sebagai istri dan segera Zilpa melahirkan seorang anak laki-laki. Lea menamai anak ini Gad yang terdengar seperti kata yang berarti nasib baik. Kemudian Zilpa memiliki anak laki-laki lain dan Lea menamai anak ini Asyer yang terdengar seperti kata yang berarti upah.</w:t>
      </w:r>
    </w:p>
    <w:p>
      <w:pPr/>
      <w:r>
        <w:rPr>
          <w:lang w:val="id_ID" w:bidi="id_ID"/>
        </w:rPr>
      </w:r>
      <w:r>
        <w:rPr>
          <w:lang w:val="id_ID" w:bidi="id_ID"/>
        </w:rPr>
        <w:t>Berhenti dan diskusikan: Bilha dan Zilpa tidak memiliki pilihan tentang menjadi istri Yakub. Bagi Rahel dan Lea, mereka tidak memiliki pilihan mengenai hal memiliki anak. Dalam budaya Anda, apa yang terjadi pada perempuan seperti Bilha dan Zilpa?</w:t>
      </w:r>
    </w:p>
    <w:p>
      <w:pPr/>
      <w:r>
        <w:rPr>
          <w:lang w:val="id_ID" w:bidi="id_ID"/>
        </w:rPr>
      </w:r>
      <w:r>
        <w:rPr>
          <w:lang w:val="id_ID" w:bidi="id_ID"/>
        </w:rPr>
        <w:t>Semua perempuan berhenti mempunyai anak untuk sementara waktu. Suatu hari Ruben, anak tertua Lea, menemukan sebuah tanaman di ladang. Tanaman ini disebut buah dudaim atau bunga cinta. Orang-orang menggunakan buah dudaim atau bunga cinta untuk meningkatkan kesuburan atau kemampuan untuk mengandung anak. Buah buah dudaim adalah umbi-umbian dari keluarga kentang. Buah tersebut adalah buah beri kuning kecil yang ukurannya kira-kira sebesar tomat kecil dan orang-orang dapat memakan buah ini. Orang-orang percaya bahwa memakan buah ini akan membuat seorang wanita menjadi subur atau dapat hamil. Buah dudaim biasanya tidak ditemukan di daerah Harran. Ruben mengumpulkan buah dudaim itu dan membawanya kepada Lea. Rahel melihat Ruben membawa buah dudaim itu dan meminta Lea untuk memberikan sebagian kepadanya. Lea dan Rahel berselisih dan kemudian Rahel menawarkan agar Yakub tidur dengan Lea jika Lea mau memberikan buah dudaim kepada Rahel.</w:t>
      </w:r>
    </w:p>
    <w:p>
      <w:pPr/>
      <w:r>
        <w:rPr>
          <w:lang w:val="id_ID" w:bidi="id_ID"/>
        </w:rPr>
      </w:r>
      <w:r>
        <w:rPr>
          <w:lang w:val="id_ID" w:bidi="id_ID"/>
        </w:rPr>
        <w:t>Berhenti dan diskusikan: Apa yang dilakukan para perempuan dalam budaya Anda ketika mereka kesulitan untuk hamil atau memiliki anak? Apa yang dipercayai orang-orang tentang praktik-praktik tersebut?</w:t>
      </w:r>
    </w:p>
    <w:p>
      <w:pPr/>
      <w:r>
        <w:rPr>
          <w:lang w:val="id_ID" w:bidi="id_ID"/>
        </w:rPr>
      </w:r>
      <w:r>
        <w:rPr>
          <w:lang w:val="id_ID" w:bidi="id_ID"/>
        </w:rPr>
        <w:t>Tunjukkan gambar buah dudaim.</w:t>
      </w:r>
    </w:p>
    <w:p>
      <w:pPr/>
      <w:r>
        <w:rPr>
          <w:lang w:val="id_ID" w:bidi="id_ID"/>
        </w:rPr>
      </w:r>
      <w:r>
        <w:rPr>
          <w:lang w:val="id_ID" w:bidi="id_ID"/>
        </w:rPr>
        <w:t>Menjelang malam, Lea menemui Yakub ketika Yakub kembali dari ladang. Lea memberi tahu Yakub bahwa Yakub akan tidur dengan Lea malam itu. Lea berkata, "Aku telah membelimu dengan buah dudaim yang ditemukan anakku." Yakub pergi ke kemah Lea dan tidur bersama Lea. Allah mengizinkan Lea mengandung atau menjadi hamil lagi. Lea melahirkan anak laki-laki yang kelima dan menamainya Isakhar, karena namanya terdengar seperti kata yang berarti upah. Kemudian Lea memiliki anak laki-laki yang keenam. Lea menamai anak ini Zebulon yang terdengar seperti kata yang berarti kehormatan. Kemudian, Lea juga memiliki seorang anak perempuan. Lea menamai anak perempuannya, Dina.</w:t>
      </w:r>
    </w:p>
    <w:p>
      <w:pPr/>
      <w:r>
        <w:rPr>
          <w:lang w:val="id_ID" w:bidi="id_ID"/>
        </w:rPr>
      </w:r>
      <w:r>
        <w:rPr>
          <w:lang w:val="id_ID" w:bidi="id_ID"/>
        </w:rPr>
        <w:t>Akhirnya setelah kelahiran semua anak ini, Allah mengingat Rahel. Allah membuka kandungan Rahel dan Rahel mengandung dan melahirkan seorang anak laki-laki. Rahel menamai anaknya Yusuf. Yusuf terdengar seperti kata yang berarti semoga Allah menambahkan lebih banyak anak. Rahel sedang meminta kepada Allah untuk memberinya seorang anak laki-laki lagi. Yusuf adalah anak kesebelas Yakub. Pada akhir perikop ini Yakub memiliki 11 anak laki-laki dan seorang anak perempuan.</w:t>
      </w:r>
    </w:p>
    <w:p>
      <w:pPr/>
      <w:r>
        <w:rPr>
          <w:lang w:val="id_ID" w:bidi="id_ID"/>
        </w:rPr>
      </w:r>
      <w:r>
        <w:rPr>
          <w:lang w:val="id_ID" w:bidi="id_ID"/>
        </w:rPr>
        <w:t>Berhenti dan diskusikan: Mintalah orang-orang yang mewakili Lea, Rahel, Zilpa, dan Bilha berdiri. Setiap kali seorang anak lahir, mintalah anak itu bergabung dengan ibunya. Zilpa harus berdiri di samping Lea. Bilha harus berdiri di samping Rahel. Jika jumlah anggota kelompok tidak cukup banyak, gunakan batu, tongkat, atau mainan untuk mewakili anak-anak tersebut.</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Anda akan membantu kelompok mendefinisikan adegan, latar, dan karakter dari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TUHAN membantu Lea dan Lea memiliki 4 anak laki-laki.</w:t>
      </w:r>
    </w:p>
    <w:p>
      <w:pPr/>
      <w:r>
        <w:rPr>
          <w:lang w:val="id_ID" w:bidi="id_ID"/>
        </w:rPr>
      </w:r>
      <w:r>
        <w:rPr>
          <w:b/>
          <w:lang w:val="id_ID" w:bidi="id_ID"/>
        </w:rPr>
        <w:t>Adegan kedua:</w:t>
      </w:r>
      <w:r>
        <w:rPr>
          <w:lang w:val="id_ID" w:bidi="id_ID"/>
        </w:rPr>
        <w:t xml:space="preserve"> Rahel tidak memiliki anak. Rahel memberikan hambanya Bilha kepada Yakub sebagai istri. Bilha memiliki 2 anak laki-laki yang menjadi anak-anak Rahel.</w:t>
      </w:r>
    </w:p>
    <w:p>
      <w:pPr/>
      <w:r>
        <w:rPr>
          <w:lang w:val="id_ID" w:bidi="id_ID"/>
        </w:rPr>
      </w:r>
      <w:r>
        <w:rPr>
          <w:b/>
          <w:lang w:val="id_ID" w:bidi="id_ID"/>
        </w:rPr>
        <w:t>Adegan ketiga:</w:t>
      </w:r>
      <w:r>
        <w:rPr>
          <w:lang w:val="id_ID" w:bidi="id_ID"/>
        </w:rPr>
        <w:t xml:space="preserve"> Lea telah berhenti memiliki anak. Lea memberikan hamba perempuannya Zilpa kepada Yakub sebagai istri dan Zilpa memiliki 2 anak laki-laki. Anak-anak ini menjadi anak-anak Lea.</w:t>
      </w:r>
    </w:p>
    <w:p>
      <w:pPr/>
      <w:r>
        <w:rPr>
          <w:lang w:val="id_ID" w:bidi="id_ID"/>
        </w:rPr>
      </w:r>
      <w:r>
        <w:rPr>
          <w:b/>
          <w:lang w:val="id_ID" w:bidi="id_ID"/>
        </w:rPr>
        <w:t>Adegan keempat:</w:t>
      </w:r>
      <w:r>
        <w:rPr>
          <w:lang w:val="id_ID" w:bidi="id_ID"/>
        </w:rPr>
        <w:t xml:space="preserve"> Ruben menemukan buah dudaim atau bunga cinta. Lea dan Rahel bertengkar karena Yakub. Lea setuju untuk memberikan beberapa buah Dudaim itu kepada Rahel dan Rahel setuju bahwa Yakub dapat tidur dengan Lea.</w:t>
      </w:r>
    </w:p>
    <w:p>
      <w:pPr/>
      <w:r>
        <w:rPr>
          <w:lang w:val="id_ID" w:bidi="id_ID"/>
        </w:rPr>
      </w:r>
      <w:r>
        <w:rPr>
          <w:b/>
          <w:lang w:val="id_ID" w:bidi="id_ID"/>
        </w:rPr>
        <w:t>Adegan kelima:</w:t>
      </w:r>
      <w:r>
        <w:rPr>
          <w:lang w:val="id_ID" w:bidi="id_ID"/>
        </w:rPr>
        <w:t xml:space="preserve"> Lea memberi tahu Yakub bahwa Yakub harus tidur dengan Lea. Lea memiliki 2 anak laki-laki lagi dan seorang anak perempuan.</w:t>
      </w:r>
    </w:p>
    <w:p>
      <w:pPr/>
      <w:r>
        <w:rPr>
          <w:lang w:val="id_ID" w:bidi="id_ID"/>
        </w:rPr>
      </w:r>
      <w:r>
        <w:rPr>
          <w:b/>
          <w:lang w:val="id_ID" w:bidi="id_ID"/>
        </w:rPr>
        <w:t>Adegan keenam:</w:t>
      </w:r>
      <w:r>
        <w:rPr>
          <w:lang w:val="id_ID" w:bidi="id_ID"/>
        </w:rPr>
        <w:t xml:space="preserve"> Allah mengingat Rahel. Rahel memiliki seorang anak.</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TUHAN/Allah</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Zilpa</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Ruben, anak tertua Lea</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Dan</w:t>
      </w:r>
    </w:p>
    <w:p>
      <w:pPr>
        <w:pStyle w:val="ListBullet"/>
        <w:spacing w:line="240" w:lineRule="auto"/>
        <w:ind w:left="720"/>
      </w:pPr>
      <w:r>
        <w:rPr>
          <w:lang w:val="id_ID" w:bidi="id_ID"/>
        </w:rPr>
      </w:r>
      <w:r>
        <w:rPr>
          <w:lang w:val="id_ID" w:bidi="id_ID"/>
        </w:rPr>
        <w:t>Naftali</w:t>
      </w:r>
    </w:p>
    <w:p>
      <w:pPr>
        <w:pStyle w:val="ListBullet"/>
        <w:spacing w:line="240" w:lineRule="auto"/>
        <w:ind w:left="720"/>
      </w:pPr>
      <w:r>
        <w:rPr>
          <w:lang w:val="id_ID" w:bidi="id_ID"/>
        </w:rPr>
      </w:r>
      <w:r>
        <w:rPr>
          <w:lang w:val="id_ID" w:bidi="id_ID"/>
        </w:rPr>
        <w:t>Gad</w:t>
      </w:r>
    </w:p>
    <w:p>
      <w:pPr>
        <w:pStyle w:val="ListBullet"/>
        <w:spacing w:line="240" w:lineRule="auto"/>
        <w:ind w:left="720"/>
      </w:pPr>
      <w:r>
        <w:rPr>
          <w:lang w:val="id_ID" w:bidi="id_ID"/>
        </w:rPr>
      </w:r>
      <w:r>
        <w:rPr>
          <w:lang w:val="id_ID" w:bidi="id_ID"/>
        </w:rPr>
        <w:t>Asyer</w:t>
      </w:r>
    </w:p>
    <w:p>
      <w:pPr>
        <w:pStyle w:val="ListBullet"/>
        <w:spacing w:line="240" w:lineRule="auto"/>
        <w:ind w:left="720"/>
      </w:pPr>
      <w:r>
        <w:rPr>
          <w:lang w:val="id_ID" w:bidi="id_ID"/>
        </w:rPr>
      </w:r>
      <w:r>
        <w:rPr>
          <w:lang w:val="id_ID" w:bidi="id_ID"/>
        </w:rPr>
        <w:t>Isakhar</w:t>
      </w:r>
    </w:p>
    <w:p>
      <w:pPr>
        <w:pStyle w:val="ListBullet"/>
        <w:spacing w:line="240" w:lineRule="auto"/>
        <w:ind w:left="720"/>
      </w:pPr>
      <w:r>
        <w:rPr>
          <w:lang w:val="id_ID" w:bidi="id_ID"/>
        </w:rPr>
      </w:r>
      <w:r>
        <w:rPr>
          <w:lang w:val="id_ID" w:bidi="id_ID"/>
        </w:rPr>
        <w:t>Zebulon</w:t>
      </w:r>
    </w:p>
    <w:p>
      <w:pPr>
        <w:pStyle w:val="ListBullet"/>
        <w:spacing w:line="240" w:lineRule="auto"/>
        <w:ind w:left="720"/>
      </w:pPr>
      <w:r>
        <w:rPr>
          <w:lang w:val="id_ID" w:bidi="id_ID"/>
        </w:rPr>
      </w:r>
      <w:r>
        <w:rPr>
          <w:lang w:val="id_ID" w:bidi="id_ID"/>
        </w:rPr>
        <w:t>Dina</w:t>
      </w:r>
    </w:p>
    <w:p>
      <w:pPr>
        <w:pStyle w:val="ListBullet"/>
        <w:spacing w:line="240" w:lineRule="auto"/>
        <w:ind w:left="720"/>
      </w:pPr>
      <w:r>
        <w:rPr>
          <w:lang w:val="id_ID" w:bidi="id_ID"/>
        </w:rPr>
      </w:r>
      <w:r>
        <w:rPr>
          <w:lang w:val="id_ID" w:bidi="id_ID"/>
        </w:rPr>
        <w:t>Yusuf</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Yakub telah menikahi baik Lea maupun Rahel. Yakub mengasihi Rahel. Yakub tidak mengasihi Lea. TUHAN melihat bahwa Yakub tidak mengasihi Lea. TUHAN mengizinkan Lea untuk memiliki seorang anak. Lea memiliki seorang anak laki-laki dan menamainya Reuben. Tak lama kemudian, Lea mempunyai 3 anak laki-laki lagi. Selama waktu ini, Rahel tidak memiliki seorang anak.</w:t>
      </w:r>
    </w:p>
    <w:p>
      <w:pPr/>
      <w:r>
        <w:rPr>
          <w:lang w:val="id_ID" w:bidi="id_ID"/>
        </w:rPr>
      </w:r>
      <w:r>
        <w:rPr>
          <w:lang w:val="id_ID" w:bidi="id_ID"/>
        </w:rPr>
        <w:t>Dalam adegan kedua, Rahel menjadi iri kepada Lea karena Lea memiliki anak-anak laki-laki sedangkan Rahel belum mempunyai seorang anak. Rahel memohon kepada Yakub. Rahel berkata, "Berikan saya anak atau saya akan mati." Yakub menjadi sangat marah kepada Rahel. Yakub tahu bahwa Yakub tidak mengendalikan proses memiliki anak—Allah-lah yang mengendalikan kapan seorang wanita hamil. Yakub berkata, "Aku bukan Allah." Rahel meminta Yakub untuk mengambil Bilha, hamba Rahel, sebagai istri. Setiap anak yang dimiliki Bilha akan menjadi anak Rahel. Yakub setuju. Bilha memiliki dua anak laki-laki. Rahel mengambil anak-anak itu sebagai anak-anaknya. Rahel menamai anak-anak itu.</w:t>
      </w:r>
    </w:p>
    <w:p>
      <w:pPr/>
      <w:r>
        <w:rPr>
          <w:lang w:val="id_ID" w:bidi="id_ID"/>
        </w:rPr>
      </w:r>
      <w:r>
        <w:rPr>
          <w:lang w:val="id_ID" w:bidi="id_ID"/>
        </w:rPr>
        <w:t>Dalam adegan ketiga, Lea menyadari bahwa ia tidak akan memiliki anak lagi. Rahel memperoleh anak melalui hambanya Bilha. Lea memutuskan untuk menggunakan hambanya Zilpa dengan cara yang sama. Lea meminta Yakub untuk menikahi Zilpa. Zilpa memiliki 2 anak laki-laki. Lea menamai kedua anak laki-laki ini. Ini adalah anak-anak Lea.</w:t>
      </w:r>
    </w:p>
    <w:p>
      <w:pPr/>
      <w:r>
        <w:rPr>
          <w:lang w:val="id_ID" w:bidi="id_ID"/>
        </w:rPr>
      </w:r>
      <w:r>
        <w:rPr>
          <w:lang w:val="id_ID" w:bidi="id_ID"/>
        </w:rPr>
        <w:t>Dalam adegan keempat, Ruben, anak laki-laki tertua Lea, sudah cukup besar untuk pergi ke ladang. Ruben menemukan beberapa buah dudaim, atau bunga cinta, dan mengumpulkan beberapa buah untuk dibawa kepada Lea. Ini terjadi pada musim panen gandum, yaitu pada akhir musim semi. Rahel melihat Ruben bersama buah dudaim itu. Rahel meminta sebagian dari buah dudaim itu kepada Lea. Lea bertengkar dengan Rahel. Kemudian Rahel menawarkan untuk membiarkan Yakub tidur dengan Lea, asalkan Lea memberikan Rahel beberapa buah dudaim. Lea setuju.</w:t>
      </w:r>
    </w:p>
    <w:p>
      <w:pPr/>
      <w:r>
        <w:rPr>
          <w:lang w:val="id_ID" w:bidi="id_ID"/>
        </w:rPr>
      </w:r>
      <w:r>
        <w:rPr>
          <w:lang w:val="id_ID" w:bidi="id_ID"/>
        </w:rPr>
        <w:t>Dalam adegan kelima, ketika Yakub kembali dari ladang, Lea memberi tahu Yakub bahwa malam itu Yakub akan tidur dengan Lea. Lea berkata, "Aku telah membelimu dengan buah dudaim yang ditemukan Ruben untukku." Lea memiliki 2 anak laki-laki lagi dan seorang anak perempuan.</w:t>
      </w:r>
    </w:p>
    <w:p>
      <w:pPr/>
      <w:r>
        <w:rPr>
          <w:lang w:val="id_ID" w:bidi="id_ID"/>
        </w:rPr>
      </w:r>
      <w:r>
        <w:rPr>
          <w:lang w:val="id_ID" w:bidi="id_ID"/>
        </w:rPr>
        <w:t>Dalam adegan keenam, Allah mengingat Rahel. Allah mengizinkan Rahel hamil. Rahel memiliki seorang anak.</w:t>
      </w:r>
    </w:p>
    <w:p>
      <w:pPr/>
      <w:r>
        <w:rPr>
          <w:lang w:val="id_ID" w:bidi="id_ID"/>
        </w:rPr>
      </w:r>
      <w:r>
        <w:rPr>
          <w:lang w:val="id_ID" w:bidi="id_ID"/>
        </w:rPr>
        <w:t>Penting untuk mengetahui urutan kelahiran anak-anak tersebut.</w:t>
      </w:r>
    </w:p>
    <w:p>
      <w:pPr/>
      <w:r>
        <w:rPr>
          <w:lang w:val="id_ID" w:bidi="id_ID"/>
        </w:rPr>
      </w:r>
      <w:r>
        <w:rPr>
          <w:lang w:val="id_ID" w:bidi="id_ID"/>
        </w:rPr>
        <w:t>Pertama Lea melahirkan Ruben, Simeon, Lewi, dan Yehuda. Kemudian hamba Rahel, Bilha, memiliki Dan dan Naftali. Kemudian hamba Lea, Zilpa, melahirkan Gad dan Asyer. Kemudian Lea kembali melahirkan Isakhar, Zebulon, dan Dina. Dan akhirnya, Rahel memiliki Yusuf.</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TUHAN/Allah</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Zilpa</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Ruben, anak tertua Lea</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Dan</w:t>
      </w:r>
    </w:p>
    <w:p>
      <w:pPr>
        <w:pStyle w:val="ListBullet"/>
        <w:spacing w:line="240" w:lineRule="auto"/>
        <w:ind w:left="720"/>
      </w:pPr>
      <w:r>
        <w:rPr>
          <w:lang w:val="id_ID" w:bidi="id_ID"/>
        </w:rPr>
      </w:r>
      <w:r>
        <w:rPr>
          <w:lang w:val="id_ID" w:bidi="id_ID"/>
        </w:rPr>
        <w:t>Naftali</w:t>
      </w:r>
    </w:p>
    <w:p>
      <w:pPr>
        <w:pStyle w:val="ListBullet"/>
        <w:spacing w:line="240" w:lineRule="auto"/>
        <w:ind w:left="720"/>
      </w:pPr>
      <w:r>
        <w:rPr>
          <w:lang w:val="id_ID" w:bidi="id_ID"/>
        </w:rPr>
      </w:r>
      <w:r>
        <w:rPr>
          <w:lang w:val="id_ID" w:bidi="id_ID"/>
        </w:rPr>
        <w:t>Gad</w:t>
      </w:r>
    </w:p>
    <w:p>
      <w:pPr>
        <w:pStyle w:val="ListBullet"/>
        <w:spacing w:line="240" w:lineRule="auto"/>
        <w:ind w:left="720"/>
      </w:pPr>
      <w:r>
        <w:rPr>
          <w:lang w:val="id_ID" w:bidi="id_ID"/>
        </w:rPr>
      </w:r>
      <w:r>
        <w:rPr>
          <w:lang w:val="id_ID" w:bidi="id_ID"/>
        </w:rPr>
        <w:t>Asyer</w:t>
      </w:r>
    </w:p>
    <w:p>
      <w:pPr>
        <w:pStyle w:val="ListBullet"/>
        <w:spacing w:line="240" w:lineRule="auto"/>
        <w:ind w:left="720"/>
      </w:pPr>
      <w:r>
        <w:rPr>
          <w:lang w:val="id_ID" w:bidi="id_ID"/>
        </w:rPr>
      </w:r>
      <w:r>
        <w:rPr>
          <w:lang w:val="id_ID" w:bidi="id_ID"/>
        </w:rPr>
        <w:t>Isakhar</w:t>
      </w:r>
    </w:p>
    <w:p>
      <w:pPr>
        <w:pStyle w:val="ListBullet"/>
        <w:spacing w:line="240" w:lineRule="auto"/>
        <w:ind w:left="720"/>
      </w:pPr>
      <w:r>
        <w:rPr>
          <w:lang w:val="id_ID" w:bidi="id_ID"/>
        </w:rPr>
      </w:r>
      <w:r>
        <w:rPr>
          <w:lang w:val="id_ID" w:bidi="id_ID"/>
        </w:rPr>
        <w:t>Zebulon</w:t>
      </w:r>
    </w:p>
    <w:p>
      <w:pPr>
        <w:pStyle w:val="ListBullet"/>
        <w:spacing w:line="240" w:lineRule="auto"/>
        <w:ind w:left="720"/>
      </w:pPr>
      <w:r>
        <w:rPr>
          <w:lang w:val="id_ID" w:bidi="id_ID"/>
        </w:rPr>
      </w:r>
      <w:r>
        <w:rPr>
          <w:lang w:val="id_ID" w:bidi="id_ID"/>
        </w:rPr>
        <w:t>Dina</w:t>
      </w:r>
    </w:p>
    <w:p>
      <w:pPr>
        <w:pStyle w:val="ListBullet"/>
        <w:spacing w:line="240" w:lineRule="auto"/>
        <w:ind w:left="720"/>
      </w:pPr>
      <w:r>
        <w:rPr>
          <w:lang w:val="id_ID" w:bidi="id_ID"/>
        </w:rPr>
      </w:r>
      <w:r>
        <w:rPr>
          <w:lang w:val="id_ID" w:bidi="id_ID"/>
        </w:rPr>
        <w:t>Yusuf</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akan mendengar tanggapan yang berbeda-beda. Mulai kembali adegannya.</w:t>
      </w:r>
    </w:p>
    <w:p>
      <w:pPr/>
      <w:r>
        <w:rPr>
          <w:lang w:val="id_ID" w:bidi="id_ID"/>
        </w:rPr>
      </w:r>
      <w:r>
        <w:rPr>
          <w:lang w:val="id_ID" w:bidi="id_ID"/>
        </w:rPr>
        <w:t xml:space="preserve">Dalam adegan pertama, Yakub telah menikahi Lea dan Rahel. TUHAN melihat bahwa Yakub tidak mengasihi Lea. TUHAN membuka kandungan Lea. Lea melahirkan 4 anak laki-laki, berturut-turut. Lea menamai setiap anak laki-laki. Nama itu terdengar seperti sebuah kata dalam bahasa mereka yang memiliki makna tertentu. Nama Ruben terdengar seperti kata "Allah telah melihat kesengsaraanku." Simeon terdengar seperti "orang yang mendengar." Levi terdengar seperti "memiliki kasih sayang terhadap seseorang." Yehuda terdengar seperti "pujian." Setelah memiliki 4 anak laki-laki, Lea tidak lagi melahirkan anak. </w:t>
      </w:r>
    </w:p>
    <w:p>
      <w:pPr/>
      <w:r>
        <w:rPr>
          <w:lang w:val="id_ID" w:bidi="id_ID"/>
        </w:rPr>
      </w:r>
      <w:r>
        <w:rPr>
          <w:lang w:val="id_ID" w:bidi="id_ID"/>
        </w:rPr>
        <w:t>Hentikan adegannya: Tanyakan kepada Yakub, "Bagaimana perasaan Anda tentang Lea sekarang karena ia telah memberikan 4 anak laki-laki kepada Anda?" Anda mungkin mendengar ungkapan, "Dia telah melakukannya dengan baik." Mereka adalah anak-anak yang baik. Aku bersyukur, tetapi aku tidak mencintainya. Aku mencintai Rahel." Tanyakan kepada Lea, "Bagaimana perasaan Anda sekarang setelah Anda memiliki 4 anak laki-laki?" Anda mungkin mendengar ungkapan, "Aku mengasihi putra-putraku." Aku bersyukur bahwa Allah telah memberikan mereka kepadaku. "Aku tahu Yakub tidak mengasihiku, tetapi Yakub mengasihi anak-anak laki-lakiku." Tanyakan kepada Rahel, "Bagaimana perasaanmu sekarang?" Anda mungkin akan mendengar, "Aku sangat marah." Mengapa Lea memiliki anak dan bukan aku? Itu tidak adil. Aku ingin menjadi seorang ibu!" Mulai kembali adegannya.</w:t>
      </w:r>
    </w:p>
    <w:p>
      <w:pPr/>
      <w:r>
        <w:rPr>
          <w:lang w:val="id_ID" w:bidi="id_ID"/>
        </w:rPr>
      </w:r>
      <w:r>
        <w:rPr>
          <w:lang w:val="id_ID" w:bidi="id_ID"/>
        </w:rPr>
        <w:t>Dalam Adegan kedua, Rahel tidak dapat mengandung dan memiliki anak. Rahel menjadi iri kepada Lea. Rahel mengatakan kepada Yakub untuk mengambil Bilha, hamba Rahel, sebagai istri. Setiap anak yang dilahirkan Bilha akan menjadi anak Rahel. Bilha memiliki 2 anak laki-laki. Rahel menamai anak-anak itu dan menyatakan bahwa mereka adalah anak-anaknya.</w:t>
      </w:r>
    </w:p>
    <w:p>
      <w:pPr/>
      <w:r>
        <w:rPr>
          <w:lang w:val="id_ID" w:bidi="id_ID"/>
        </w:rPr>
      </w:r>
      <w:r>
        <w:rPr>
          <w:lang w:val="id_ID" w:bidi="id_ID"/>
        </w:rPr>
        <w:t>Hentikan adegannya: Tanyakan kepada Bilha, "Bagaimana perasaan Anda tentang menikah dengan Yakub dan memiliki anak-anak untuk Rahel?" Anda mungkin mendengar, "Aku mengasihi Rahel dan aku senang melakukan hal ini untuknya." Semua orang tahu bahwa mereka adalah anak-anakku." Atau, "Aku tidak punya pilihan." Mulai kembali adegannya.</w:t>
      </w:r>
    </w:p>
    <w:p>
      <w:pPr/>
      <w:r>
        <w:rPr>
          <w:lang w:val="id_ID" w:bidi="id_ID"/>
        </w:rPr>
      </w:r>
      <w:r>
        <w:rPr>
          <w:lang w:val="id_ID" w:bidi="id_ID"/>
        </w:rPr>
        <w:t>Dalam Adegan ketiga, Lea telah berhenti melahirkan anak. Lea memberi tahu Yakub untuk menikahi Zilpa, hamba Lea. Lea mengatakan bahwa anak-anak itu akan menjadi anak-anak Lea. Zilpa memiliki 2 anak laki-laki. Lea menamai anak-anak itu dan mengakui mereka sebagai anak-anak Lea.</w:t>
      </w:r>
    </w:p>
    <w:p>
      <w:pPr/>
      <w:r>
        <w:rPr>
          <w:lang w:val="id_ID" w:bidi="id_ID"/>
        </w:rPr>
      </w:r>
      <w:r>
        <w:rPr>
          <w:lang w:val="id_ID" w:bidi="id_ID"/>
        </w:rPr>
        <w:t>Hentikan adegannya: Tanyakan kepada Zilpa, "Bagaimana perasaan Anda tentang memiliki anak untuk Lea?" Anda mungkin mendengar, "Aku senang membantu Lea." Dia adalah majikan perempuanku dan dia baik kepadaku. Aku ingin dia menjadi yang pertama di mata Yakub." Atau, "Aku tidak punya pilihan." Mulai kembali adegannya.</w:t>
      </w:r>
    </w:p>
    <w:p>
      <w:pPr/>
      <w:r>
        <w:rPr>
          <w:lang w:val="id_ID" w:bidi="id_ID"/>
        </w:rPr>
      </w:r>
      <w:r>
        <w:rPr>
          <w:lang w:val="id_ID" w:bidi="id_ID"/>
        </w:rPr>
        <w:t>Dalam adegan keempat, selama panen gandum, Ruben, anak tertua Lea menemukan beberapa buah dudaim, atau bunga cinta. Ruben memanen buah dudaim itu dan membawanya kepada Lea. Rahel memohon kepada Lea, "Berikan aku beberapa buah dudaim." Lea menjadi marah. Lea menuduh Rahel telah merebut suami Lea dan sekarang ingin mengambil buah dudaim yang ditemukan Ruben. Rahel menawarkan untuk membiarkan Yakub tidur dengan Lea malam itu asalkan Lea memberikan beberapa buah dudaim kepada Rahel.</w:t>
      </w:r>
    </w:p>
    <w:p>
      <w:pPr/>
      <w:r>
        <w:rPr>
          <w:lang w:val="id_ID" w:bidi="id_ID"/>
        </w:rPr>
      </w:r>
      <w:r>
        <w:rPr>
          <w:lang w:val="id_ID" w:bidi="id_ID"/>
        </w:rPr>
        <w:t>Hentikan adegannya: Tanyakan kepada Rahel, "Mengapa Anda menginginkan buah dudaim ini?" Anda mungkin mendengar, "Aku ingin memiliki seorang anak." Mungkin buah dudaim ini akan membuatku subur. Aku harus mempertahankan kasih Yakub kepadaku." Tanyakan kepada Lea, "Mengapa Anda sangat marah kepada Rahel?" Anda mungkin mendengar, "Dia memiliki semua yang dia butuhkan. Dia memiliki cinta Yakub. Dia memiliki 2 anak laki-laki dari pelayannya. "Dia tidak membutuhkan buah dudaimku." Mulai kembali adegannya.</w:t>
      </w:r>
    </w:p>
    <w:p>
      <w:pPr/>
      <w:r>
        <w:rPr>
          <w:lang w:val="id_ID" w:bidi="id_ID"/>
        </w:rPr>
      </w:r>
      <w:r>
        <w:rPr>
          <w:lang w:val="id_ID" w:bidi="id_ID"/>
        </w:rPr>
        <w:t>Dalam adegan 5 ketika Yakub kembali dari ladang, Lea bertemu dengan Yakub dan memberi tahu Yakub bahwa ia harus tidur dengannya malam itu. Yakub tidur dengan Lea. Lea memiliki 2 anak laki-laki lagi dan seorang anak perempuan.</w:t>
      </w:r>
    </w:p>
    <w:p>
      <w:pPr/>
      <w:r>
        <w:rPr>
          <w:lang w:val="id_ID" w:bidi="id_ID"/>
        </w:rPr>
      </w:r>
      <w:r>
        <w:rPr>
          <w:lang w:val="id_ID" w:bidi="id_ID"/>
        </w:rPr>
        <w:t>Dalam adegan 6, Allah mengingat Rahel dan Rahel hamil dan memiliki seorang anak laki-laki. Namanya adalah Yusuf. Yusuf adalah anak Yakub yang kesebelas. Rahel sedang meminta kepada Allah untuk memberinya seorang anak laki-laki lagi.</w:t>
      </w:r>
    </w:p>
    <w:p>
      <w:pPr/>
      <w:r>
        <w:rPr>
          <w:lang w:val="id_ID" w:bidi="id_ID"/>
        </w:rPr>
      </w:r>
      <w:r>
        <w:rPr>
          <w:lang w:val="id_ID" w:bidi="id_ID"/>
        </w:rPr>
        <w:t>Hentikan adegannya: Tanyakan kepada Rahel, "Mengapa engkau meminta anak lain kepada Allah tepat ketika anak ini lahir?" Bukankah satu anak laki-laki sudah cukup untukmu?" Anda mungkin mendengar, "Aku harus memiliki lebih banyak anak laki-laki." Lea memiliki 6 anak laki-laki dan seorang anak perempuan ditambah 2 anak laki-laki dari Zilpa. Aku hanya memiliki anak laki-laki ini dan dua dari Bilha. Aku harus memiliki lebih banyak anak laki-laki agar Yakub terus mengasihiku." Tanyakan kepada Yakub, "Bagaimana perasaan Anda sekarang setelah Rahel memiliki seorang anak laki-laki?" Anda mungkin mendengar, "Aku sangat senang untuknya." Dia adalah anak laki-laki yang baik. Dia akan menjadi anak laki-laki yang baik. Allah telah memberkati aku dengan 11 anak laki-laki. Aku berharap para perempuan itu akan berhenti bertengkar sekarang." Tanyakan kepada Lea, "Bagaimana perasaan Anda sekarang setelah Rahel memiliki seorang anak?" Anda mungkin akan mendengar, "Aku senang untuknya." Mungkin sekarang dia tidak akan terlalu cemburu. Aku memiliki 6 anak laki-laki dan seorang anak perempuan, ditambah 2 anak laki-lakiku dari Zilpa. Aku tidak iri kepada Rahel. Allah telah baik kepadaku."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Nama-nama anak-anak Yakub menjadi nama-nama dari 12 suku Israel di masa depan. Nama-nama ini akan disebutkan dalam bagian-bagian kitab suci selanjutnya. Saat Anda menyebutkan nama-nama tersebut, pastikan nama-nama itu tidak memiliki makna khusus dalam budaya Anda. Nama-nama tersebut harus mudah diucapkan dalam bahasa Anda. Nama masing-masing anak laki-lakinya mempunyai makna tertentu. Nama itu terdengar seperti sebuah kata dalam bahasa yang memiliki makna tertentu.</w:t>
      </w:r>
    </w:p>
    <w:p>
      <w:pPr/>
      <w:r>
        <w:rPr>
          <w:lang w:val="id_ID" w:bidi="id_ID"/>
        </w:rPr>
      </w:r>
      <w:r>
        <w:rPr>
          <w:lang w:val="id_ID" w:bidi="id_ID"/>
        </w:rPr>
        <w:t>Dalam kisah ini Lea menamai anak-anaknya dan Rahel menamai anak-anaknya. Yakub tampaknya tidak ikut terlibat dalam pemberian nama anak itu.</w:t>
      </w:r>
    </w:p>
    <w:p>
      <w:pPr/>
      <w:r>
        <w:rPr>
          <w:lang w:val="id_ID" w:bidi="id_ID"/>
        </w:rPr>
      </w:r>
      <w:r>
        <w:rPr>
          <w:lang w:val="id_ID" w:bidi="id_ID"/>
        </w:rPr>
        <w:t xml:space="preserve">Lea berbicara tentang </w:t>
      </w:r>
      <w:r>
        <w:rPr>
          <w:b/>
          <w:lang w:val="id_ID" w:bidi="id_ID"/>
        </w:rPr>
        <w:t>TUHAN</w:t>
      </w:r>
      <w:r>
        <w:rPr>
          <w:lang w:val="id_ID" w:bidi="id_ID"/>
        </w:rPr>
        <w:t>. TUHAN telah mendengar doa-doa Lea. TUHAN telah memperhatikan kesengsaraan Lea. Gunakan kata yang sama untuk TUHAN seperti yang telah Anda gunakan pada terjemahan sebelumnya. TUHAN dibahas dalam Glosarium Utama.</w:t>
      </w:r>
    </w:p>
    <w:p>
      <w:pPr/>
      <w:r>
        <w:rPr>
          <w:lang w:val="id_ID" w:bidi="id_ID"/>
        </w:rPr>
      </w:r>
      <w:r>
        <w:rPr>
          <w:lang w:val="id_ID" w:bidi="id_ID"/>
        </w:rPr>
        <w:t xml:space="preserve">Perikop ini berbicara tentang </w:t>
      </w:r>
      <w:r>
        <w:rPr>
          <w:b/>
          <w:lang w:val="id_ID" w:bidi="id_ID"/>
        </w:rPr>
        <w:t>rahim</w:t>
      </w:r>
      <w:r>
        <w:rPr>
          <w:lang w:val="id_ID" w:bidi="id_ID"/>
        </w:rPr>
        <w:t xml:space="preserve"> seorang wanita, </w:t>
      </w:r>
      <w:r>
        <w:rPr>
          <w:b/>
          <w:lang w:val="id_ID" w:bidi="id_ID"/>
        </w:rPr>
        <w:t>mengandung</w:t>
      </w:r>
      <w:r>
        <w:rPr>
          <w:lang w:val="id_ID" w:bidi="id_ID"/>
        </w:rPr>
        <w:t xml:space="preserve"> seorang anak, </w:t>
      </w:r>
      <w:r>
        <w:rPr>
          <w:b/>
          <w:lang w:val="id_ID" w:bidi="id_ID"/>
        </w:rPr>
        <w:t>hamil</w:t>
      </w:r>
      <w:r>
        <w:rPr>
          <w:lang w:val="id_ID" w:bidi="id_ID"/>
        </w:rPr>
        <w:t xml:space="preserve">, </w:t>
      </w:r>
      <w:r>
        <w:rPr>
          <w:b/>
          <w:lang w:val="id_ID" w:bidi="id_ID"/>
        </w:rPr>
        <w:t>mengandung</w:t>
      </w:r>
      <w:r>
        <w:rPr>
          <w:lang w:val="id_ID" w:bidi="id_ID"/>
        </w:rPr>
        <w:t xml:space="preserve"> seorang anak, </w:t>
      </w:r>
      <w:r>
        <w:rPr>
          <w:b/>
          <w:lang w:val="id_ID" w:bidi="id_ID"/>
        </w:rPr>
        <w:t>melahirkan</w:t>
      </w:r>
      <w:r>
        <w:rPr>
          <w:lang w:val="id_ID" w:bidi="id_ID"/>
        </w:rPr>
        <w:t xml:space="preserve"> seorang anak. Salah satu cara bagian ini berbicara tentang memiliki anak adalah dengan menyebut anak itu sebagai buah kandungan. Rahim adalah tempat di dalam tubuh wanita tempat anak yang belum lahir hidup. Anda sudah menceritakan kisah-kisah tentang perempuan yang mempunyai anak. Pilihlah kata-kata yang menggambarkan proses ini yang pantas digunakan di depan umum serta dalam kelompok yang melibatkan laki-laki dan perempuan.</w:t>
      </w:r>
    </w:p>
    <w:p>
      <w:pPr/>
      <w:r>
        <w:rPr>
          <w:lang w:val="id_ID" w:bidi="id_ID"/>
        </w:rPr>
      </w:r>
      <w:r>
        <w:rPr>
          <w:lang w:val="id_ID" w:bidi="id_ID"/>
        </w:rPr>
        <w:t xml:space="preserve">Yakub bertanya, "Apakah aku </w:t>
      </w:r>
      <w:r>
        <w:rPr>
          <w:b/>
          <w:lang w:val="id_ID" w:bidi="id_ID"/>
        </w:rPr>
        <w:t>Allah</w:t>
      </w:r>
      <w:r>
        <w:rPr>
          <w:lang w:val="id_ID" w:bidi="id_ID"/>
        </w:rPr>
        <w:t xml:space="preserve">?" Gunakan nama yang sama untuk Allah seperti yang telah Anda gunakan dalam perikop lainnya. Nama Allah digunakan beberapa kali lagi dalam perikop ini. Allah dibahas dalam Glosarium Utama. </w:t>
      </w:r>
    </w:p>
    <w:p>
      <w:pPr/>
      <w:r>
        <w:rPr>
          <w:lang w:val="id_ID" w:bidi="id_ID"/>
        </w:rPr>
      </w:r>
      <w:r>
        <w:rPr>
          <w:lang w:val="id_ID" w:bidi="id_ID"/>
        </w:rPr>
        <w:t xml:space="preserve">Ruben menemukan beberapa buah dudaim yang tumbuh selama panen gandum. </w:t>
      </w:r>
      <w:r>
        <w:rPr>
          <w:b/>
          <w:lang w:val="id_ID" w:bidi="id_ID"/>
        </w:rPr>
        <w:t>Buah Dudaim</w:t>
      </w:r>
      <w:r>
        <w:rPr>
          <w:lang w:val="id_ID" w:bidi="id_ID"/>
        </w:rPr>
        <w:t xml:space="preserve"> kadang-kadang disebut sebagai bunga kasih. Buahnya berupa buah beri kuning yang ukurannya kira-kira sebesar tomat kecil. Perempuan yang ingin memiliki anak akan memakan buah dudaim. Mereka percaya bahwa buah dudaim dapat meningkatkan kesuburan seorang wanita. Kadang-kadang buah itu disebut apel cinta. Rahel tampaknya menganggap bahwa buah dudaim itu akan membuat Rahel dapat memiliki seorang anak. Bagaimanapun, perikop tersebut jelas. Buah dudaim itu tidak ada hubungannya dengan Rahel yang memperoleh seorang anak. Allah mengingat keadaan Rahel dan Allah menjawab doa-doanya Allah mengizinkan Rahel untuk mengandung dan melahirkan seorang anak laki-laki. Rahel menyadari hal ini ketika Rahel berkata, "Allah telah menghapus aibku." Rahel meminta kepada TUHAN untuk memberinya seorang anak laki-laki lagi.</w:t>
      </w:r>
    </w:p>
    <w:p>
      <w:pPr/>
      <w:r>
        <w:rPr>
          <w:lang w:val="id_ID" w:bidi="id_ID"/>
        </w:rPr>
      </w:r>
      <w:r>
        <w:rPr>
          <w:lang w:val="id_ID" w:bidi="id_ID"/>
        </w:rPr>
        <w:t>Perlihatkan lagi gambar buah dudaim.</w:t>
      </w:r>
    </w:p>
    <w:p>
      <w:pPr/>
      <w:r>
        <w:rPr>
          <w:lang w:val="id_ID" w:bidi="id_ID"/>
        </w:rPr>
      </w:r>
      <w:r>
        <w:rPr>
          <w:lang w:val="id_ID" w:bidi="id_ID"/>
        </w:rPr>
        <w:t>Yakub menikahi Bilha dan memiliki 2 anak laki-laki bersama Bilha. Kedua anak laki-laki ini menjadi anak-anak Rahel. Yakub menikahi Zilpa dan memiliki 2 anak laki-laki bersama Zilpa. 2 anak laki-laki ini menjadi anak-anak Lea. Kedua pelayan itu menikah dengan Yakub. Kedua wanita ini adalah istri. Yakub memiliki total 4 istri: Lea, Rahel, Bilha dan Zilpa.</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30:25–43</w:t>
      </w:r>
      <w:r>
        <w:rPr>
          <w:lang w:val="id_ID" w:bidi="id_ID"/>
        </w:rPr>
      </w:r>
    </w:p>
    <w:p>
      <w:pPr>
        <w:pStyle w:val="Heading3"/>
      </w:pPr>
      <w:r>
        <w:rPr>
          <w:lang w:val="id_ID" w:bidi="id_ID"/>
        </w:rPr>
        <w:t>Dengar dan Renungkan</w:t>
      </w:r>
    </w:p>
    <w:p>
      <w:pPr/>
      <w:r>
        <w:rPr>
          <w:lang w:val="id_ID" w:bidi="id_ID"/>
        </w:rPr>
      </w:r>
      <w:r>
        <w:rPr>
          <w:lang w:val="id_ID" w:bidi="id_ID"/>
        </w:rPr>
        <w:t>Dengarkan Kejadian 30:25–43 dan simpanlah di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30:25–43</w:t>
      </w:r>
    </w:p>
    <w:p>
      <w:pPr/>
      <w:r>
        <w:rPr>
          <w:lang w:val="id_ID" w:bidi="id_ID"/>
        </w:rPr>
      </w:r>
      <w:r>
        <w:rPr>
          <w:lang w:val="id_ID" w:bidi="id_ID"/>
        </w:rPr>
        <w:t>Dengarkan teks sebanyak satu kali dalam versi yang paling mudah dimengerti.</w:t>
      </w:r>
    </w:p>
    <w:p>
      <w:pPr/>
      <w:r>
        <w:rPr>
          <w:lang w:val="id_ID" w:bidi="id_ID"/>
        </w:rPr>
      </w:r>
      <w:r>
        <w:rPr>
          <w:lang w:val="id_ID" w:bidi="id_ID"/>
        </w:rPr>
        <w:t>Perikop ini melanjutkan kisah tentang Yakub dan keluarganya. Yakub telah bekerja untuk Laban, ayah Rahel selama 14 tahun. Yakub bekerja selama 7 tahun dan kemudian menikahi Lea dan Rahel, anak-anak perempuan Laban. Karena Laban menipu Yakub dan memberikan Lea kepada Yakub sebagai istri terlebih dahulu, Yakub harus bekerja selama 7 tahun lagi untuk membayar mas kawin tambahan bagi Rahel. Sekarang Yakub memiliki 4 orang istri (Lea, Rahel, dan hamba-hamba mereka yaitu Zilpa dan Bilha) serta 11 anak laki-laki dan seorang anak perempuan. Ini adalah kisah tentang apa yang terjadi setelah Rahel melahirkan Yusuf. Yusuf adalah anak Yakub yang kesebelas.</w:t>
      </w:r>
    </w:p>
    <w:p>
      <w:pPr/>
      <w:r>
        <w:rPr>
          <w:lang w:val="id_ID" w:bidi="id_ID"/>
        </w:rPr>
      </w:r>
      <w:r>
        <w:rPr>
          <w:lang w:val="id_ID" w:bidi="id_ID"/>
        </w:rPr>
        <w:t>Selama 14 tahun bekerja untuk Laban, Yakub telah merawat kawanan domba Laban. Yakub memutuskan bahwa sudah waktunya untuk meninggalkan Haran dan kembali ke rumah. Yakub menemui Laban dan meminta untuk dibebaskan dari bekerja untuk Laban. Yakub ingin kembali ke negerinya sendiri. Ini berarti Yakub ingin kembali ke Bersyeba dan tanah di sekitarnya. Ini adalah tanah yang diberikan Allah kepada Abraham dan Ishak. Allah juga mengatakan kepada Yakub di Betel bahwa tanah ini akan menjadi milik Yakub. Di Betel, Allah telah berkata kepada Yakub, "Suatu hari, Aku akan membawa kamu kembali ke tanah ini."</w:t>
      </w:r>
    </w:p>
    <w:p>
      <w:pPr/>
      <w:r>
        <w:rPr>
          <w:lang w:val="id_ID" w:bidi="id_ID"/>
        </w:rPr>
      </w:r>
      <w:r>
        <w:rPr>
          <w:lang w:val="id_ID" w:bidi="id_ID"/>
        </w:rPr>
        <w:t>Berhenti dan diskusikan: Bicarakan tentang seseorang yang telah jauh dari keluarganya selama beberapa tahun. Bagaimana perasaan orang itu tentang rumahnya sendiri, tempat di mana orang tua dan anggota keluarganya tinggal?</w:t>
      </w:r>
    </w:p>
    <w:p>
      <w:pPr/>
      <w:r>
        <w:rPr>
          <w:lang w:val="id_ID" w:bidi="id_ID"/>
        </w:rPr>
      </w:r>
      <w:r>
        <w:rPr>
          <w:lang w:val="id_ID" w:bidi="id_ID"/>
        </w:rPr>
        <w:t>Laban mengakui bahwa ia telah menjadi kaya karena pekerjaan Yakub. Orang-orang menjadi kaya ketika mereka memiliki kawanan domba dan kambing dalam jumlah yang besar. Sebelum Yakub mulai bekerja untuk Laban, Laban hanya memiliki beberapa kawanan domba dan kambing. Yakub telah bekerja dengan kawanan domba dan kekayaan Laban telah sangat bertambah. TUHAN mengungkapkan kepada Laban bahwa kekayaan itu telah berasal dari pekerjaan Yakub. Perikop ini tidak dengan jelas menyatakan bagaimana TUHAN telah mengungkapkan ini kepada Laban. Beberapa penerjemah mengatakan bahwa Laban menemukan bahwa Yakub membuat Laban kaya melalui perdukunan. Orang-orang mempelajari fakta melalui ramalan ketika mereka membaca tanda-tanda tertentu pada benda sehari-hari untuk menemukan maknanya. Terjemahan lainnya mengatakan bahwa TUHAN telah mengungkapkan kebenaran ini kepada Laban.</w:t>
      </w:r>
    </w:p>
    <w:p>
      <w:pPr/>
      <w:r>
        <w:rPr>
          <w:lang w:val="id_ID" w:bidi="id_ID"/>
        </w:rPr>
      </w:r>
      <w:r>
        <w:rPr>
          <w:lang w:val="id_ID" w:bidi="id_ID"/>
        </w:rPr>
        <w:t>Yakub juga tahu bahwa TUHAN telah memberkati Laban dan meningkatkan kekayaan Laban melalui pekerjaan Yakub yang baik. Namun, Yakub ingin menafkahi keluarga Yakub sendiri saat ini.</w:t>
      </w:r>
    </w:p>
    <w:p>
      <w:pPr/>
      <w:r>
        <w:rPr>
          <w:lang w:val="id_ID" w:bidi="id_ID"/>
        </w:rPr>
      </w:r>
      <w:r>
        <w:rPr>
          <w:lang w:val="id_ID" w:bidi="id_ID"/>
        </w:rPr>
        <w:t>Laban berbicara dengan sopan kepada Yakub. Laban berkata, , "Jika aku telah mendapat perkenanan di matamu" atau "Jika engkau benar-benar temanku." Ini bukan cara yang normal bagi Laban untuk berbicara kepada Yakub. Laban memiliki domba dan kambing. Dengan berbicara seperti ini, Laban menyanjung Yakub. Yakub harus menggunakan bahasa semacam ini untuk berbicara dengan Laban. Laban menipu Yakub ketika Laban memberikan Lea kepada Yakub sebagai pengantin Yakub. Dengan berbicara dengan cara ini, Laban mulai menipu Yakub lagi.</w:t>
      </w:r>
    </w:p>
    <w:p>
      <w:pPr/>
      <w:r>
        <w:rPr>
          <w:lang w:val="id_ID" w:bidi="id_ID"/>
        </w:rPr>
      </w:r>
      <w:r>
        <w:rPr>
          <w:lang w:val="id_ID" w:bidi="id_ID"/>
        </w:rPr>
        <w:t>Berhenti dan diskusikan: ceritakan kisah tentang seseorang yang mencoba meyakinkan orang lain untuk melakukan sesuatu. Perhatikan jenis kata atau frasa yang baik yang digunakan orang pertama.</w:t>
      </w:r>
    </w:p>
    <w:p>
      <w:pPr/>
      <w:r>
        <w:rPr>
          <w:lang w:val="id_ID" w:bidi="id_ID"/>
        </w:rPr>
      </w:r>
      <w:r>
        <w:rPr>
          <w:lang w:val="id_ID" w:bidi="id_ID"/>
        </w:rPr>
        <w:t>Laban menawarkan untuk membayar Yakub beberapa upah sehingga Yakub akan terus bekerja untuk Laban. Yakub menyarankan rencana yang berbeda. Yakub ingin kawanan domba dan kambing untuk keluarganya sendiri. Hewan-hewan ini akan menjadi milik Yakub, bukan Laban. Kebanyakan domba pada saat ini berwarna putih. Kebanyakan kambing pada saat ini berwarna gelap. Yakub menyarankan bahwa ia mengambil semua domba dan kambing dengan lebih dari satu warna pada mereka dan semua domba berwarna gelap. Ini bisa jadi sekitar 10 hewan dari setiap seratus hewan yang dimiliki Laban. Kawanan domba Laban akan berisi semua binatang dengan warna yang normal—putih untuk domba dan gelap untuk kambing. Semua hewan Laban akan berwarna polos. Ini akan membuat mudah untuk melihat kawanan domba setiap saat dan melihat di mana seekor binatang berada. Laban dapat melihat kawanan domba Yakub dan melihat apakah Yakub mencuri hewan apa pun. Yakub mengusulkan untuk memisahkan hewan-hewan itu, pada hari itu Yakub membawa kawanan domba-dombanya. Yakub berjanji untuk terus menjaga kawanan domba Laban juga. Laban setuju dengan rencana itu. Tetapi pada hari itu juga, Laban memisahkan semua binatang berwarna-warni dan domba berwarna gelap dan mengirim mereka bersama anak-anak Laban ke suatu tempat 3 hari berjalan kaki dari tempat Yakub bekerja. Laban hanya menyisakan hewan-hewan yang berwarna polos untuk dirawat oleh Yakub.</w:t>
      </w:r>
    </w:p>
    <w:p>
      <w:pPr/>
      <w:r>
        <w:rPr>
          <w:lang w:val="id_ID" w:bidi="id_ID"/>
        </w:rPr>
      </w:r>
      <w:r>
        <w:rPr>
          <w:lang w:val="id_ID" w:bidi="id_ID"/>
        </w:rPr>
        <w:t>Tunjukkan gambar domba putih. Tunjukkan gambar seekor domba hitam. Tunjukkan gambar seekor kambing dengan hanya satu warna. Tunjukkan gambar seekor kambing berwarna-warni. Tunjukkan gambar seekor domba berwarna-warni.</w:t>
      </w:r>
    </w:p>
    <w:p>
      <w:pPr/>
      <w:r>
        <w:rPr>
          <w:lang w:val="id_ID" w:bidi="id_ID"/>
        </w:rPr>
      </w:r>
      <w:r>
        <w:rPr>
          <w:lang w:val="id_ID" w:bidi="id_ID"/>
        </w:rPr>
        <w:t>Berhenti dan diskusikan: Ceritakan kisah tentang seseorang dalam budaya Anda yang menipu seperti yang telah dilakukan Laban.</w:t>
      </w:r>
    </w:p>
    <w:p>
      <w:pPr/>
      <w:r>
        <w:rPr>
          <w:lang w:val="id_ID" w:bidi="id_ID"/>
        </w:rPr>
      </w:r>
      <w:r>
        <w:rPr>
          <w:lang w:val="id_ID" w:bidi="id_ID"/>
        </w:rPr>
        <w:t>Yakub mengawasi kawanan domba Laban. Semua domba berwarna putih dan semua kambing berwarna gelap. Yakub telah bekerja sebagai gembala sepanjang hidupnya. Yakub tahu kapan domba dan kambing akan siap untuk kawin. Yakub tidak akan tahu dasar ilmiah untuk mengawinkan hewan-hewan itu sehingga warna-warna polos menjadi berwarna-warni. Yakub mengambil cabang-cabang dari 3 jenis pohon yang berbeda dan mengupas kulit kayu itu sehingga garis-garis putih muncul di cabang. Pohon-pohon ini adalah pohon poplar, almond, dan pohon planar. Ketiga pohon ini memiliki kayu putih di bawah kulit. Yakub meletakkan dahan-dahan ini di palung-palung air di mana binatang-binatang akan melihat dahan-dahan itu ketika binatang-binatang itu datang untuk minum air di sumur.</w:t>
      </w:r>
    </w:p>
    <w:p>
      <w:pPr/>
      <w:r>
        <w:rPr>
          <w:lang w:val="id_ID" w:bidi="id_ID"/>
        </w:rPr>
      </w:r>
      <w:r>
        <w:rPr>
          <w:lang w:val="id_ID" w:bidi="id_ID"/>
        </w:rPr>
        <w:t>Tunjukkan gambar cabang dari pohon almond, pohon planar, dan pohon poplar. Ini harus memiliki potongan-potongan yang dikupas sehingga ada garis-garis putih di cabang-cabang.</w:t>
      </w:r>
    </w:p>
    <w:p>
      <w:pPr/>
      <w:r>
        <w:rPr>
          <w:lang w:val="id_ID" w:bidi="id_ID"/>
        </w:rPr>
      </w:r>
      <w:r>
        <w:rPr>
          <w:lang w:val="id_ID" w:bidi="id_ID"/>
        </w:rPr>
        <w:t>Berhenti dan diskusikan: bicarakan tentang bagaimana para gembala atau petani di daerah Anda mengembangbiakkan hewan mereka. Perhatikan kata-kata apa yang digunakan untuk saat betina sedang berahi atau selama periode kehamilan ketika kawin dengan hewan jantan. Bagaimana para petani memastikan bahwa para betina berpasangan dengan pejantan yang sesuai?</w:t>
      </w:r>
    </w:p>
    <w:p>
      <w:pPr/>
      <w:r>
        <w:rPr>
          <w:lang w:val="id_ID" w:bidi="id_ID"/>
        </w:rPr>
      </w:r>
      <w:r>
        <w:rPr>
          <w:lang w:val="id_ID" w:bidi="id_ID"/>
        </w:rPr>
        <w:t>Selama masa subur untuk betina, hewan-hewan itu akan kawin ketika mereka berada di sumur untuk minum. Yakub memastikan bahwa hewan-hewan dapat melihat cabang-cabang pohon selama waktu kawin. Para betina melahirkan hewan yang berbintik-bintik atau bergaris. Setiap kali hewan yang berbintik atau bergaris lahir, Yakub memisahkannya dari hewan-hewan berwarna polos. Yakub memastikan bahwa hewan-hewan berbintik atau bergaris dikawinkan dengan hewan-hewan berwarna polos, akan menghasilkan lebih banyak hewan berbintik-bintik. Yakub memastikan bahwa jantan-jantan yang kuat dikawinkan dengan betina-betina yang kuat. Selama waktu kawin, Yakub memastikan bahwa cabang-cabang pohon berada di depan hewan-hewan yang kuat. Yakub tidak menempatkan cabang-cabang pohon di depan hewan-hewan yang lemah itu. Dengan cara ini, Yakub dengan cepat meningkatkan jumlah kambing berwarna-warni yang kuat dan domba berwarna gelap. Kawanan domba Yakub tumbuh jumlahnya dengan cepat. Yakub menjadi sangat kaya dengan banyak kawanan domba, kambing, unta, dan keledai. Yakub juga memiliki banyak hamba baik laki-laki maupun perempuan.</w:t>
      </w:r>
    </w:p>
    <w:p>
      <w:pPr/>
      <w:r>
        <w:rPr>
          <w:lang w:val="id_ID" w:bidi="id_ID"/>
        </w:rPr>
      </w:r>
      <w:r>
        <w:rPr>
          <w:lang w:val="id_ID" w:bidi="id_ID"/>
        </w:rPr>
        <w:t>Berhenti dan diskusikan: Menurut Anda, bagaimana perasaan Laban dan anak-anak Laban ketika mereka melihat kekayaan Yakub bertambah? Apa yang akan dilakukan seorang pria dalam budaya Anda jika ia melihat menantunya menjadi sangat kaya?</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ingin membawa keluarganya dan kembali ke negeri asalnya. Laban menawarkan untuk membayar upah Yakub untuk tinggal dan terus bekerja dengan kawanan domba. Yakub membuat kesepakatan dengan Laban.</w:t>
      </w:r>
    </w:p>
    <w:p>
      <w:pPr/>
      <w:r>
        <w:rPr>
          <w:lang w:val="id_ID" w:bidi="id_ID"/>
        </w:rPr>
      </w:r>
      <w:r>
        <w:rPr>
          <w:b/>
          <w:lang w:val="id_ID" w:bidi="id_ID"/>
        </w:rPr>
        <w:t>Adegan kedua:</w:t>
      </w:r>
      <w:r>
        <w:rPr>
          <w:lang w:val="id_ID" w:bidi="id_ID"/>
        </w:rPr>
        <w:t xml:space="preserve"> Laban membawa hewan-hewan yang seharusnya menjadi milik Yakub dan memindahkannya ke tempat lain 3 hari berjalan kaki. Laban mengutus anak-anaknya ke sana untuk menjaga kawanan domba itu.</w:t>
      </w:r>
    </w:p>
    <w:p>
      <w:pPr/>
      <w:r>
        <w:rPr>
          <w:lang w:val="id_ID" w:bidi="id_ID"/>
        </w:rPr>
      </w:r>
      <w:r>
        <w:rPr>
          <w:b/>
          <w:lang w:val="id_ID" w:bidi="id_ID"/>
        </w:rPr>
        <w:t>Adegan ketiga:</w:t>
      </w:r>
      <w:r>
        <w:rPr>
          <w:lang w:val="id_ID" w:bidi="id_ID"/>
        </w:rPr>
        <w:t xml:space="preserve"> Yakub bekerja dengan kawanan domba untuk mendapatkan domba dan kambing berwarna-warni. Kekayaan Yakub meningkat dengan cepat.</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Anak-anak Laban</w:t>
      </w:r>
    </w:p>
    <w:p>
      <w:pPr>
        <w:pStyle w:val="ListBullet"/>
        <w:spacing w:line="240" w:lineRule="auto"/>
        <w:ind w:left="720"/>
      </w:pPr>
      <w:r>
        <w:rPr>
          <w:lang w:val="id_ID" w:bidi="id_ID"/>
        </w:rPr>
      </w:r>
      <w:r>
        <w:rPr>
          <w:lang w:val="id_ID" w:bidi="id_ID"/>
        </w:rPr>
        <w:t>Rahel disebutkan.</w:t>
      </w:r>
    </w:p>
    <w:p>
      <w:pPr>
        <w:pStyle w:val="ListBullet"/>
        <w:spacing w:line="240" w:lineRule="auto"/>
        <w:ind w:left="720"/>
      </w:pPr>
      <w:r>
        <w:rPr>
          <w:lang w:val="id_ID" w:bidi="id_ID"/>
        </w:rPr>
      </w:r>
      <w:r>
        <w:rPr>
          <w:lang w:val="id_ID" w:bidi="id_ID"/>
        </w:rPr>
        <w:t>Istri-istri serta anak-anak Yakub disebutkan.</w:t>
      </w:r>
    </w:p>
    <w:p>
      <w:pPr>
        <w:pStyle w:val="ListBullet"/>
        <w:spacing w:line="240" w:lineRule="auto"/>
        <w:ind w:left="720"/>
      </w:pPr>
      <w:r>
        <w:rPr>
          <w:lang w:val="id_ID" w:bidi="id_ID"/>
        </w:rPr>
      </w:r>
      <w:r>
        <w:rPr>
          <w:lang w:val="id_ID" w:bidi="id_ID"/>
        </w:rPr>
        <w:t>Hamba laki-laki dan perempuan disebutkan.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setelah Rahel memiliki seorang anak bernama Yusuf, Yakub meminta Laban untuk membebaskannya sehingga Yakub dapat membawa keluarganya kembali ke negeri asalnya. Yakub berkata, "Saya telah mendapatkan istri-istri dan anak-anak melalui pekerjaan yang telah saya lakukan untukmu selama 14 tahun." Laban berbicara tentang seberapa baik Yakub telah bekerja dan membantu Laban menjadi kaya. Laban berkata, "TUHAN telah memberkati saya karena kamu." Atau Laban berkata, "Saya telah belajar melalui perdukunan bagaimana TUHAN telah memberkati saya." Laban menawarkan untuk membayar upah kepada Yakub. Yakub tidak ingin upah. Laban tidak menjawab permintaan Yakub untuk kebebasan untuk pergi bersama istri dan anak-anak Yakub. Laban tampaknya merasa bahwa jika Laban membayar upah kepada Yakub, Yakub akan tetap bersama Laban. Laban menggunakan bahasa yang menyanjung yang biasanya tidak akan digunakan oleh seorang mertua ketika berbicara dengan seorang menantu laki-laki. Laban berkata, "Jika engkau mengizinkan saya mengatakan demikian," atau "Jika engkau berkenan," atau "Jika aku telah menemukan kasih di matamu." Ini bukan cara yang normal bagi seorang ayah mertua untuk berbicara dengan seorang menantu laki-laki. Laban mencoba menyanjung Yakub. Anda mungkin memiliki kiasan ucapan yang menggambarkan ini. Laban tidak ingin Yakub meninggalkan Haran. Dengan berbicara dengan cara ini, Laban menyanjung Yakub dan mencoba meyakinkan Yakub untuk tetap tinggal di Haran.</w:t>
      </w:r>
    </w:p>
    <w:p>
      <w:pPr/>
      <w:r>
        <w:rPr>
          <w:lang w:val="id_ID" w:bidi="id_ID"/>
        </w:rPr>
      </w:r>
      <w:r>
        <w:rPr>
          <w:lang w:val="id_ID" w:bidi="id_ID"/>
        </w:rPr>
        <w:t>Yakub tidak menerima upah atau gaji. Yakub ingin kawanan domba dan kambingnya sendiri. Yakub ingin membangun atau meningkatkan kekayaannya sendiri melalui kawanan domba dan ternak Yakub mengusulkan bahwa Laban memberikan semua binatang yang memiliki lebih dari satu warna atau bukan warna yang biasa kepada Yakub. Dengan cara ini, Laban hanya dapat melihat kawanan domba dan melihat apakah Yakub telah mengambil seekor binatang yang seharusnya tidak dimiliki Yakub. Yakub meminta untuk memisahkan hewan-hewan itu pada hari itu.</w:t>
      </w:r>
    </w:p>
    <w:p>
      <w:pPr/>
      <w:r>
        <w:rPr>
          <w:lang w:val="id_ID" w:bidi="id_ID"/>
        </w:rPr>
      </w:r>
      <w:r>
        <w:rPr>
          <w:lang w:val="id_ID" w:bidi="id_ID"/>
        </w:rPr>
        <w:t>Dalam adegan kedua, Laban setuju untuk memberikan hewan-hewan berwarna-warni dan domba berwarna gelap kepada Yakub. Tetapi Laban segera pergi dan membawa hewan-hewan ini dari kawanan domba-domba dan mengirim mereka bersama anak-anaknya ke tempat lain 3 hari berjalan kaki. Laban memelihara domba putih dan kambing dengan satu warna di Haran. Laban memberikan kawanan domba ini kepada Yakub untuk dirawat. Dengan cara ini, Laban menipu Yakub lagi. Laban tampaknya berpikir bahwa Yakub tidak akan dapat menggunakan hewan-hewan berwarna padat ini untuk membangun kawanan ternak untuk keluarga Yakub.</w:t>
      </w:r>
    </w:p>
    <w:p>
      <w:pPr/>
      <w:r>
        <w:rPr>
          <w:lang w:val="id_ID" w:bidi="id_ID"/>
        </w:rPr>
      </w:r>
      <w:r>
        <w:rPr>
          <w:lang w:val="id_ID" w:bidi="id_ID"/>
        </w:rPr>
        <w:t>Dalam adegan ketiga, Yakub mulai mengawasi kawanan domba Laban. Anak-anak Laban pergi bersama kawanan domba lainnya. Anak-anak Laban tidak melihat apa yang dilakukan Yakub dengan domba dan kambing selama musim kawin. Yakub tahu kapan musim kawin untuk domba dan kambing. Yakub mengambil cabang dari 3 jenis pohon yang berbeda: pohon poplar, almond, dan pohon planar. Yakub mengupas kulit kayu dari cabang untuk memperlihatkan garis-garis putih di cabang. Ketika hewan-hewan datang untuk minum air di sumur, Yakub meletakkan salah satu cabang di palung-palung air di mana hewan-hewan kuat sedang minum dan kawin. Hewan-hewan yang kawin di depan cabang-cabang melahirkan hewan-hewan muda yang bergaris atau berbintik-bintik. Mereka berwarna-warni. Yakub memisahkan hewan-hewan yang berwarna-warni dari hewan-hewan yang memiliki satu warna. Yakub juga menyuruh hewan-hewan yang sedang kawin menghadap ke salah satu dari hewan-hewan Laban yang bergaris-garis atau berwarna hitam. Dengan cara ini, Yakub menumbuhkan kawanan domba dan kambing-kambingnya sendiri. Kawanan domba Laban tidak meningkat jumlahnya. Yakub membiarkan hewan-hewan yang lemah kawin tanpa melihat cabang-cabang pohon. Yakub memelihara hewan-hewan yang lemah untuk menghasilkan keturunan yang bergaris-garis atau berbintik-bintik dan Yakub memasukkannya ke dalam kawanan domba-dombanya sendiri. Yakub tumbuh sangat kaya dengan banyak kawanan domba dan kambing. Yakub juga memiliki keledai dan unta. Yakub memiliki banyak hamba laki-laki dan perempuan yang bekerja untuknya.</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Anak-anak Laban</w:t>
      </w:r>
    </w:p>
    <w:p>
      <w:pPr>
        <w:pStyle w:val="ListBullet"/>
        <w:spacing w:line="240" w:lineRule="auto"/>
        <w:ind w:left="720"/>
      </w:pPr>
      <w:r>
        <w:rPr>
          <w:lang w:val="id_ID" w:bidi="id_ID"/>
        </w:rPr>
      </w:r>
      <w:r>
        <w:rPr>
          <w:lang w:val="id_ID" w:bidi="id_ID"/>
        </w:rPr>
        <w:t>Rahel disebutkan.</w:t>
      </w:r>
    </w:p>
    <w:p>
      <w:pPr>
        <w:pStyle w:val="ListBullet"/>
        <w:spacing w:line="240" w:lineRule="auto"/>
        <w:ind w:left="720"/>
      </w:pPr>
      <w:r>
        <w:rPr>
          <w:lang w:val="id_ID" w:bidi="id_ID"/>
        </w:rPr>
      </w:r>
      <w:r>
        <w:rPr>
          <w:lang w:val="id_ID" w:bidi="id_ID"/>
        </w:rPr>
        <w:t>Istri-istri serta anak-anak Yakub disebutkan.</w:t>
      </w:r>
    </w:p>
    <w:p>
      <w:pPr>
        <w:pStyle w:val="ListBullet"/>
        <w:spacing w:line="240" w:lineRule="auto"/>
        <w:ind w:left="720"/>
      </w:pPr>
      <w:r>
        <w:rPr>
          <w:lang w:val="id_ID" w:bidi="id_ID"/>
        </w:rPr>
      </w:r>
      <w:r>
        <w:rPr>
          <w:lang w:val="id_ID" w:bidi="id_ID"/>
        </w:rPr>
        <w:t>Hamba laki-laki dan perempuan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memainkan salah satu peran tersebut, "Bagaimana perasaan Anda?" Anda mungkin mendengar tanggapan yang berbeda. Mulai kembali adegannya.</w:t>
      </w:r>
    </w:p>
    <w:p>
      <w:pPr/>
      <w:r>
        <w:rPr>
          <w:lang w:val="id_ID" w:bidi="id_ID"/>
        </w:rPr>
      </w:r>
      <w:r>
        <w:rPr>
          <w:lang w:val="id_ID" w:bidi="id_ID"/>
        </w:rPr>
        <w:t>Dalam adegan pertama, setelah Rahel melahirkan Yusuf, Yakub mendekati Laban untuk meminta kebebasan untuk istri-istri dan anak-anak Yakub. Yakub ingin kembali ke Bersyeba. Yakub mengingatkan Laban betapa keras Yakub telah bekerja untuk Laban.</w:t>
      </w:r>
    </w:p>
    <w:p>
      <w:pPr/>
      <w:r>
        <w:rPr>
          <w:lang w:val="id_ID" w:bidi="id_ID"/>
        </w:rPr>
      </w:r>
      <w:r>
        <w:rPr>
          <w:lang w:val="id_ID" w:bidi="id_ID"/>
        </w:rPr>
        <w:t>Hentikan adegannya: Tanyakan kepada Laban, "Bagaimana perasaan Anda sekarang? Apakah Anda ingin Yakub kembali ke Bersyeba?" Anda mungkin mendengar, "Saya ingin Yakub tinggal di sini dan bekerja untuk saya. Yakub telah membuat saya kaya." Atau, "Saya tidak ingin melihat anak-anak perempuan dan cucu-cucu saya pergi dari sini." Saya tidak akan pernah melihat mereka lagi." Tanyakan kepada Yakub, "Mengapa Anda ingin kembali ke Bersyeba?" Anda mungkin mendengar, "Saya telah pergi selama 14 tahun. Itu cukup panjang. Saya perlu kembali untuk melihat ayah dan ibu saya. Itu adalah tanah yang diberikan Allah kepada kakek dan ayah saya. Itu milik saya. Saya perlu mandiri dari Laban." Mulai kembali adegannya.</w:t>
      </w:r>
    </w:p>
    <w:p>
      <w:pPr/>
      <w:r>
        <w:rPr>
          <w:lang w:val="id_ID" w:bidi="id_ID"/>
        </w:rPr>
      </w:r>
      <w:r>
        <w:rPr>
          <w:lang w:val="id_ID" w:bidi="id_ID"/>
        </w:rPr>
        <w:t>Laban setuju bahwa Yakub telah bekerja keras. Laban berkata, "Saya telah menjadi kaya karenamu Tuhan telah memberkati saya atau saya telah belajar melalui perdukunan bahwa Tuhan telah memberkati saya." Laban menawarkan untuk membayar Yakub gaji atau upah. Laban berkata, "Katakan kepadaku berapa banyak yang kamu mau?" Yakub tidak menginginkan gaji. Yakub ingin membangun kawanan hewan-hewannya sendiri. Laban kembali menawarkan untuk membayar gaji kepada Yakub.</w:t>
      </w:r>
    </w:p>
    <w:p>
      <w:pPr/>
      <w:r>
        <w:rPr>
          <w:lang w:val="id_ID" w:bidi="id_ID"/>
        </w:rPr>
      </w:r>
      <w:r>
        <w:rPr>
          <w:lang w:val="id_ID" w:bidi="id_ID"/>
        </w:rPr>
        <w:t>Hentikan adegannya: Tanyakan kepada Laban, "Mengapa Anda ingin membayar gaji kepada Yakub?" Anda mungkin mendengar, "Dengan gaji, saya dapat mempertahankannya di sini. Dia tidak akan menjadi kaya dengan gaji." Tanyakan kepada Yakub, "Mengapa Anda tidak menerima gaji dari Laban?" Anda mungkin mendengar, "Satu-satunya cara untuk memiliki kemerdekaan dan membangun kekayaan adalah memiliki kawanan ternak dan kawanan domba sendiri. Saya ingin membawa kawanan ternak saya pulang bersama saya." Mulai kembali adegannya.</w:t>
      </w:r>
    </w:p>
    <w:p>
      <w:pPr/>
      <w:r>
        <w:rPr>
          <w:lang w:val="id_ID" w:bidi="id_ID"/>
        </w:rPr>
      </w:r>
      <w:r>
        <w:rPr>
          <w:lang w:val="id_ID" w:bidi="id_ID"/>
        </w:rPr>
        <w:t>Yakub memiliki rencana. Yakub menyarankan bahwa Laban mengizinkan Yakub memiliki semua domba berwarna hitam atau gelap dan semua kambing berbintik-bintik. Ini adalah sekitar 1 dari 10 hewan. Yakub akan mendapatkan 10 hewan dari 100 untuk memulai kawanan ternaknya sendiri. Yakub mengatakan bahwa dengan hanya menempatkan domba berwarna gelap dan kambing yang berbintik-bintik atau berwarna-warni bersama Yakub, Laban dapat melihat kapan saja jika Yakub memiliki hewan milik Laban. Yakub ingin memisahkan kawanan domba pada hari itu juga.</w:t>
      </w:r>
    </w:p>
    <w:p>
      <w:pPr/>
      <w:r>
        <w:rPr>
          <w:lang w:val="id_ID" w:bidi="id_ID"/>
        </w:rPr>
      </w:r>
      <w:r>
        <w:rPr>
          <w:lang w:val="id_ID" w:bidi="id_ID"/>
        </w:rPr>
        <w:t>Hentikan adegannya: Tanyakan kepada Yakub, "Mengapa Anda ingin memisahkan kawanan domba hari ini?" Anda mungkin mendengar, "Saya perlu melakukan ini dengan cepat atau Laban akan menemukan cara untuk menipu saya." Mulai kembali adegannya.</w:t>
      </w:r>
    </w:p>
    <w:p>
      <w:pPr/>
      <w:r>
        <w:rPr>
          <w:lang w:val="id_ID" w:bidi="id_ID"/>
        </w:rPr>
      </w:r>
      <w:r>
        <w:rPr>
          <w:lang w:val="id_ID" w:bidi="id_ID"/>
        </w:rPr>
        <w:t>Dalam adegan kedua, Laban setuju dengan usul Yakub. Tetapi Laban langsung pergi dan mengambil semua domba berwarna hitam atau gelap dan semua kambing berbintik-bintik dan memisahkan mereka dari hewan lainnya. Laban segera mengutus hewan-hewan ini pergi dan mengutus kedua anak laki-laki Laban untuk merawat kawanan domba ini. Mereka pergi 3 hari berjalan kaki dari Haran. Laban memberikan sisa kawanan domba kepada Yakub untuk dirawat. Yakub masih bekerja untuk Laban. Yakub tidak memiliki hewan-hewan miliknya sendiri.</w:t>
      </w:r>
    </w:p>
    <w:p>
      <w:pPr/>
      <w:r>
        <w:rPr>
          <w:lang w:val="id_ID" w:bidi="id_ID"/>
        </w:rPr>
      </w:r>
      <w:r>
        <w:rPr>
          <w:lang w:val="id_ID" w:bidi="id_ID"/>
        </w:rPr>
        <w:t>Hentikan adegannya: Tanyakan kepada Yakub, "Bagaimana perasaan Anda sekarang?" Anda mungkin mendengar, "Saya marah kepada Laban karena menipu saya lagi." Atau, "Saya tahu Laban akan menipu saya. Saya memiliki rencana untuk mengatasi hal ini." Atau, "Ini adalah alasan mengapa saya perlu pergi. Saya tidak pernah dapat percaya kepada Laban lagi." Tanyakan kepada Laban, "Mengapa Anda menipu Yakub?" Anda mungkin mendengar, "Saya tidak ingin Yakub pergi. Pekerjaan-Nya telah membuat saya kaya melebihi impian saya. Saya ingin Yakub tetap berada di Haran bersama anak-anak perempuan dan cucu-cucu saya." Mulai kembali adegannya.</w:t>
      </w:r>
    </w:p>
    <w:p>
      <w:pPr/>
      <w:r>
        <w:rPr>
          <w:lang w:val="id_ID" w:bidi="id_ID"/>
        </w:rPr>
      </w:r>
      <w:r>
        <w:rPr>
          <w:lang w:val="id_ID" w:bidi="id_ID"/>
        </w:rPr>
        <w:t>Dalam adegan ketiga, Yakub mengambil cabang-cabang dari 3 pohon yang berbeda. Ini adalah pohon planar, pohon poplar, dan pohon almond. Yakub mengupas kulit kayu itu dari cabang-cabang sehingga garis-garis putih terlihat. Yakub tahu kapan waktunya bagi hewan-hewan untuk kawin. Yakub meletakkan cabang-cabang ini di palung-palung air di depan hewan-hewan selama musim kawin dan hewan-hewan kawin sambil melihat cabang-cabang ini. Kemudian para betina melahirkan hewan yang bergaris atau bercorak, atau bertutul, atau berbintik-bintik. Yakub memisahkan hewan-hewan yang bergaris-garis, berbintik-bintik dan bertotol dari kawanan tersebut. Ini menjadi hewan-hewan Yakub. Yakub juga memperhatikan hewan-hewan mana yang kuat Jika hewan-hewan lemah, Yakub tidak meletakkan cabang-cabang di depan mereka. Dengan cara ini, Yakub membangun kawanan domba dan kambing yang kuat yang semuanya berwarna-warni. Yakub menjadi sangat kaya. Kekayaan Laban tidak meningkat selama waktu ini. Yakub memiliki banyak kawanan domba dan kambing. Yakub memiliki banyak hamba laki-laki dan perempuan. Yakub juga memiliki banyak keledai dan unta.</w:t>
      </w:r>
    </w:p>
    <w:p>
      <w:pPr/>
      <w:r>
        <w:rPr>
          <w:lang w:val="id_ID" w:bidi="id_ID"/>
        </w:rPr>
      </w:r>
      <w:r>
        <w:rPr>
          <w:lang w:val="id_ID" w:bidi="id_ID"/>
        </w:rPr>
        <w:t>Hentikan adegannya: Tanya Laban, "Apa yang kamu rasakan tentang Yakub sekarang?" Anda mungkin mendengar, "Dia telah menang. Saya tidak tahu bagaimana ia melakukannya, tetapi ia memiliki kawanan ternak yang besar dan telah menjadi sangat kaya. Saya seharusnya tidak pernah setuju dengan tawaran ini. Saya yakin dia akan pergi sekarang." Tanyakan kepada anak-anak Laban, "Bagaimana perasaan Anda tentang Yakub sekarang?" Anda mungkin mendengar, "Entah bagaimana Yakub telah menipu kita. Bagaimana Yakub sekarang sangat kaya? Yakub pasti telah mencuri dari ayah kita, Laban. Kita harus menghukumnya."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Laban belajar melalui </w:t>
      </w:r>
      <w:r>
        <w:rPr>
          <w:b/>
          <w:lang w:val="id_ID" w:bidi="id_ID"/>
        </w:rPr>
        <w:t>perdukunan</w:t>
      </w:r>
      <w:r>
        <w:rPr>
          <w:lang w:val="id_ID" w:bidi="id_ID"/>
        </w:rPr>
        <w:t xml:space="preserve"> bahwa </w:t>
      </w:r>
      <w:r>
        <w:rPr>
          <w:b/>
          <w:lang w:val="id_ID" w:bidi="id_ID"/>
        </w:rPr>
        <w:t>Tuhan</w:t>
      </w:r>
      <w:r>
        <w:rPr>
          <w:lang w:val="id_ID" w:bidi="id_ID"/>
        </w:rPr>
        <w:t xml:space="preserve"> telah menyebabkan Laban menjadi kaya melalui pekerjaan Yakub. Ini berarti bahwa Laban telah membaca tanda-tanda atau bahwa Tuhan telah mengungkapkan ini kepada Laban. Orang-orang belajar fakta dengan perdukunan ketika mereka membaca tanda-tanda tertentu pada benda sehari-hari untuk menemukan apa yang mereka maksudkan. </w:t>
      </w:r>
      <w:r>
        <w:rPr>
          <w:lang w:val="id_ID" w:bidi="id_ID"/>
        </w:rPr>
        <w:t>Perdukunan</w:t>
      </w:r>
      <w:r>
        <w:rPr>
          <w:lang w:val="id_ID" w:bidi="id_ID"/>
        </w:rPr>
        <w:t xml:space="preserve"> dibahas dalam Glosarium Utama. Perdukunan bukan sihir. Tuhan adalah nama untuk Allah dalam perikop ini. Gunakan kata yang sama yang telah Anda gunakan pada perikop lainnya untuk Tuhan. </w:t>
      </w:r>
      <w:r>
        <w:rPr>
          <w:lang w:val="id_ID" w:bidi="id_ID"/>
        </w:rPr>
        <w:t>Tuhan</w:t>
      </w:r>
      <w:r>
        <w:rPr>
          <w:lang w:val="id_ID" w:bidi="id_ID"/>
        </w:rPr>
        <w:t xml:space="preserve"> dibahas dalam Glosarium Utama.</w:t>
      </w:r>
    </w:p>
    <w:p>
      <w:pPr/>
      <w:r>
        <w:rPr>
          <w:lang w:val="id_ID" w:bidi="id_ID"/>
        </w:rPr>
      </w:r>
      <w:r>
        <w:rPr>
          <w:lang w:val="id_ID" w:bidi="id_ID"/>
        </w:rPr>
        <w:t xml:space="preserve">Yakub mengatakan bahwa Tuhan telah memberkati Laban melalui semua pekerjaan </w:t>
      </w:r>
      <w:r>
        <w:rPr>
          <w:b/>
          <w:lang w:val="id_ID" w:bidi="id_ID"/>
        </w:rPr>
        <w:t>Yakub</w:t>
      </w:r>
      <w:r>
        <w:rPr>
          <w:lang w:val="id_ID" w:bidi="id_ID"/>
        </w:rPr>
        <w:t xml:space="preserve">. Gunakan kata yang sama untuk Tuhan yang telah Anda gunakan pada perikop lainnya. </w:t>
      </w:r>
      <w:r>
        <w:rPr>
          <w:lang w:val="id_ID" w:bidi="id_ID"/>
        </w:rPr>
        <w:t>Tuhan</w:t>
      </w:r>
      <w:r>
        <w:rPr>
          <w:lang w:val="id_ID" w:bidi="id_ID"/>
        </w:rPr>
        <w:t xml:space="preserve"> dibahas dalam Glosarium Utama. Gunakan kata yang sama untuk memberkati seperti yang telah Anda gunakan pada perikop sebelumnya. </w:t>
      </w:r>
      <w:r>
        <w:rPr>
          <w:lang w:val="id_ID" w:bidi="id_ID"/>
        </w:rPr>
        <w:t>Memberkati</w:t>
      </w:r>
      <w:r>
        <w:rPr>
          <w:lang w:val="id_ID" w:bidi="id_ID"/>
        </w:rPr>
        <w:t xml:space="preserve"> dibahas dalam Glosarium Utama. </w:t>
      </w:r>
    </w:p>
    <w:p>
      <w:pPr/>
      <w:r>
        <w:rPr>
          <w:lang w:val="id_ID" w:bidi="id_ID"/>
        </w:rPr>
      </w:r>
      <w:r>
        <w:rPr>
          <w:lang w:val="id_ID" w:bidi="id_ID"/>
        </w:rPr>
        <w:t xml:space="preserve">Laban menawarkan untuk membayar Yakub upah atau </w:t>
      </w:r>
      <w:r>
        <w:rPr>
          <w:b/>
          <w:lang w:val="id_ID" w:bidi="id_ID"/>
        </w:rPr>
        <w:t>gaji</w:t>
      </w:r>
      <w:r>
        <w:rPr>
          <w:lang w:val="id_ID" w:bidi="id_ID"/>
        </w:rPr>
        <w:t>. Upah adalah uang atau barang yang diberikan kepada seseorang untuk layanan atau pekerjaan yang telah dilakukan orang itu. Ini dapat berupa pembayaran satu kali atau pembayaran biasa.</w:t>
      </w:r>
    </w:p>
    <w:p>
      <w:pPr/>
      <w:r>
        <w:rPr>
          <w:lang w:val="id_ID" w:bidi="id_ID"/>
        </w:rPr>
      </w:r>
      <w:r>
        <w:rPr>
          <w:lang w:val="id_ID" w:bidi="id_ID"/>
        </w:rPr>
        <w:t>Domba pada saat kisah ini biasanya berwarna putih. Kambing biasanya berwarna hitam. Hewan-hewan itu biasanya hanya memiliki satu warna. Biasanya kawanan domba mungkin memiliki satu hewan dari 10 yang berbeda atau berwarna-warni. Yakub meminta untuk memiliki 1 hewan dari 10 untuk Yakub. Ini akan menyisihkan 9 dari 10 untuk Laban. Seekor domba hitam akan menonjol dalam kawanan domba putih. Seekor kambing berwarna-warni akan menonjol di antara kawanan kambing hitam. Yakub memudahkan untuk menentukan apakah ada yang mencuri seekor hewan.</w:t>
      </w:r>
    </w:p>
    <w:p>
      <w:pPr/>
      <w:r>
        <w:rPr>
          <w:lang w:val="id_ID" w:bidi="id_ID"/>
        </w:rPr>
      </w:r>
      <w:r>
        <w:rPr>
          <w:lang w:val="id_ID" w:bidi="id_ID"/>
        </w:rPr>
        <w:t>Yakub menggunakan tiga jenis pohon yang berbeda sebagai bagian dari rencananya untuk mendapatkan hewan berwarna-warni. Pohon-pohon ini adalah pohon poplar, pohon almond, dan pohon planar. Pohon-pohon ini mungkin tidak ada di daerah Anda. Poin penting adalah bahwa, ketika cabang-cabang ini dikupas, area yang terbuka berwarna putih. Yakub percaya bahwa menunjukkan cabang-cabang ini kepada hewan-hewan yang kawin menyebabkan hewan-hewan itu menghasilkan hewan-hewan muda yang memiliki garis atau warna yang berbeda pada tubuh mereka. Salah satu cara untuk menjelaskan ini adalah dengan mengatakan bahwa Yakub menggunakan "cabang-cabang dari tiga jenis pohon yang memiliki kayu putih." Yakub mengupas kulit kayu itu sehingga beberapa kayu putih terbuka.</w:t>
      </w:r>
    </w:p>
    <w:p>
      <w:pPr/>
      <w:r>
        <w:rPr>
          <w:lang w:val="id_ID" w:bidi="id_ID"/>
        </w:rPr>
      </w:r>
      <w:r>
        <w:rPr>
          <w:lang w:val="id_ID" w:bidi="id_ID"/>
        </w:rPr>
        <w:t>Yakub menjadi sangat kaya. Kekayaan Laban tidak meningkat selama waktu ini. Kisah ini menceritakan kepada kita bagaimana Yakub meningkatkan kawanan domba dan kambing. Yakub juga mendapatkan unta dan keledai. Yakub juga memperoleh banyak hamba laki-laki dan perempuan.</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31:1–21</w:t>
      </w:r>
      <w:r>
        <w:rPr>
          <w:lang w:val="id_ID" w:bidi="id_ID"/>
        </w:rPr>
      </w:r>
    </w:p>
    <w:p>
      <w:pPr>
        <w:pStyle w:val="Heading3"/>
      </w:pPr>
      <w:r>
        <w:rPr>
          <w:lang w:val="id_ID" w:bidi="id_ID"/>
        </w:rPr>
        <w:t>Dengar dan Renungkan</w:t>
      </w:r>
    </w:p>
    <w:p>
      <w:pPr/>
      <w:r>
        <w:rPr>
          <w:lang w:val="id_ID" w:bidi="id_ID"/>
        </w:rPr>
      </w:r>
      <w:r>
        <w:rPr>
          <w:lang w:val="id_ID" w:bidi="id_ID"/>
        </w:rPr>
        <w:t>Dengarlah Kejadian 31:1–21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31:1–21</w:t>
      </w:r>
    </w:p>
    <w:p>
      <w:pPr/>
      <w:r>
        <w:rPr>
          <w:lang w:val="id_ID" w:bidi="id_ID"/>
        </w:rPr>
      </w:r>
      <w:r>
        <w:rPr>
          <w:lang w:val="id_ID" w:bidi="id_ID"/>
        </w:rPr>
        <w:t>Dengarkan teks sebanyak satu kali dalam versi yang paling mudah dimengerti.</w:t>
      </w:r>
    </w:p>
    <w:p>
      <w:pPr/>
      <w:r>
        <w:rPr>
          <w:lang w:val="id_ID" w:bidi="id_ID"/>
        </w:rPr>
      </w:r>
      <w:r>
        <w:rPr>
          <w:lang w:val="id_ID" w:bidi="id_ID"/>
        </w:rPr>
        <w:t>Perikop ini adalah penjelasan naratif tentang apa yang terjadi antara Yakub dan Laban setelah Yakub bekerja untuk Laban selama beberapa tahun dan menjadi kaya. Yakub bekerja 14 tahun untuk membayar harga pengantin perempuan untuk Rahel dan Lea. Sekarang, Yakub telah bekerja untuk mendapatkan uang untuk keluarga Yakub. Pada bagian sebelumnya, Yakub membuat perjanjian dengan Laban bahwa Yakub akan mengambil semua domba berwarna gelap dan semua domba serta kambing berwarna-warni sebagai pembayaran atas pekerjaan yang dilakukan Yakub untuk Laban. Hewan-hewan berwarna-warni itu berkembang biak sehingga Yakub menjadi sangat kaya dengan jumlah kawanan domba dan kambing yang berwarna-warni.</w:t>
      </w:r>
    </w:p>
    <w:p>
      <w:pPr/>
      <w:r>
        <w:rPr>
          <w:lang w:val="id_ID" w:bidi="id_ID"/>
        </w:rPr>
      </w:r>
      <w:r>
        <w:rPr>
          <w:lang w:val="id_ID" w:bidi="id_ID"/>
        </w:rPr>
        <w:t>Anak-anak Laban memperhatikan bagaimana Yakub telah menjadi kaya. Anak-anak Laban mulai mengeluh tentang Yakub. Anak-anak Laban mulai mengatakan bahwa Yakub telah mencuri kawanan dari Laban. Yakub belajar bahwa anak-anak Laban memikirkan hal-hal ini. Yakub juga memperhatikan perubahan dalam sikap Laban terhadap Yakub. Berhenti dan diskusikan: Ceritakan kisah seorang pria yang menjadi kaya sementara orang-orang di sekitar tidak. Bagaimana perasaan orang-orang setempat tentang orang ini? Apa saja beberapa hal yang mungkin mereka katakan tentang orang ini? Apa yang menjadi sikap mereka terhadap orang ini?</w:t>
      </w:r>
    </w:p>
    <w:p>
      <w:pPr/>
      <w:r>
        <w:rPr>
          <w:lang w:val="id_ID" w:bidi="id_ID"/>
        </w:rPr>
      </w:r>
      <w:r>
        <w:rPr>
          <w:lang w:val="id_ID" w:bidi="id_ID"/>
        </w:rPr>
        <w:t>Kemudian Tuhan berkata kepada Yakub, "Kembalilah ke tanah ayah dan kakekmu dan Aku akan bersama kamu." Yakub memanggil Rahel dan Lea untuk keluar ke padang atau jauh dari orang lain yang mungkin mendengar. Yakub menjelaskan bagaimana sikap Laban telah berubah terhadap Yakub. Yakub mengingatkan Rahel dan Lea tentang betapa keras Yakub telah bekerja untuk Laban. Menurut penjelasan Yakub, Laban telah mengubah perjanjian untuk upah Yakub 10 kali. Suatu kali Laban mengatakan bahwa Yakub akan memiliki semua binatang berbintik-bintik. Tetapi ketika semua binatang muda yang lahir berbintik, maka Laban mengatakan Yakub akan memiliki yang bergaris itu. Kemudian semua binatang muda yang lahir garis-garis. Laban telah mencoba menipu Yakub berkali-kali. Setiap kali Allah telah melindungi kekayaan Yakub. Allah tidak mengizinkan Laban untuk menyakiti Yakub dengan cara apa pun.</w:t>
      </w:r>
    </w:p>
    <w:p>
      <w:pPr/>
      <w:r>
        <w:rPr>
          <w:lang w:val="id_ID" w:bidi="id_ID"/>
        </w:rPr>
      </w:r>
      <w:r>
        <w:rPr>
          <w:lang w:val="id_ID" w:bidi="id_ID"/>
        </w:rPr>
        <w:t>Yakub mengatakan kepada Rahel dan Lea tentang mimpi yang telah dialami Yakub. Dalam mimpi ini, Yakub melihat bahwa kambing yang kawin dengan kambing betina Yakub semuanya berbintik-bintik atau bergaris. Malaikat Allah berada di sana dalam mimpi itu dan berbicara kepada Yakub. Malaikat Allah menjelaskan bahwa Allah telah menyebabkan jantan yang berbintik-bintik dan bergaris-garis itu kawin dengan binatang-binatang betina Yakub. Malaikat Allah mengingatkan Yakub bahwa ia melihat apa yang dilakukan Laban. Allah mengatakan kepada Yakub bahwa ia adalah Allah yang menampakan diri kepada Yakub beberapa tahun yang lalu di Betel. Kamu akan ingat bahwa Betel adalah tempat di mana Anda mengurapi batu peringatan dan membuat sumpah Anda. Bersiap-siap dan pergi dari sini dan kembali ke tanah tempat Anda lahir." Berhenti dan diskusikan: Mintalah anggota tim berbicara tentang mimpi yang telah mereka alami. Kata-kata apa yang mereka gunakan untuk menggambarkan mimpi itu? Apakah ada perbedaan dalam kata-kata yang digunakan untuk menggambarkan mimpi peringatan atau memberikan instruksi?</w:t>
      </w:r>
    </w:p>
    <w:p>
      <w:pPr/>
      <w:r>
        <w:rPr>
          <w:lang w:val="id_ID" w:bidi="id_ID"/>
        </w:rPr>
      </w:r>
      <w:r>
        <w:rPr>
          <w:lang w:val="id_ID" w:bidi="id_ID"/>
        </w:rPr>
        <w:t>Dalam perikop ini Malaikat Allah berbicara seolah-olah malaikat ini adalah Allah sendiri. Malaikat ini adalah perwakilan Allah dan diutus oleh Allah untuk berurusan dengan seseorang sebagai juru bicara pribadi Allah. Kadang-kadang malaikat ini berbicara pada orang pertama seolah-olah Allah sendiri sedang berbicara. Malaikat itu bukan Allah, tetapi mewakili Allah.</w:t>
      </w:r>
    </w:p>
    <w:p>
      <w:pPr/>
      <w:r>
        <w:rPr>
          <w:lang w:val="id_ID" w:bidi="id_ID"/>
        </w:rPr>
      </w:r>
      <w:r>
        <w:rPr>
          <w:lang w:val="id_ID" w:bidi="id_ID"/>
        </w:rPr>
        <w:t>Rahel dan Lea setuju untuk pergi ke tanah kelahiran Yakub bersama Yakub. Rahel dan Lea menjelaskan bahwa Laban tidak akan memberikan warisan apa pun untuk mereka dan anak-anak mereka. Biasanya seorang ayah akan memisahkan bagian dari harga pengantin perempuan dan menyimpannya untuk dimiliki anak perempuan jika suami itu meninggal atau menceraikannya. Tampaknya Laban tidak melakukan ini untuk Rahel dan Lea. Jika Yakub mati, para perempuan tidak akan memiliki apa pun. Rahel dan Lea mengatakan bahwa mereka diperlakukan sebagai perempuan asing daripada sebagai anak perempuan Laban. Satu-satunya kekayaan yang akan dimiliki Rahel dan Lea adalah kekayaan yang telah diperoleh Yakub dengan bekerja untuk Laban. Karena ini, Rahel dan Lea bersedia pergi bersama Yakub. Berhenti dan diskusikan: Bagaimana ayah menyediakan anak-anak perempuan yang menikah dalam budaya Anda? Apa saja praktik yang biasa dengan harga pengantin perempuan?</w:t>
      </w:r>
    </w:p>
    <w:p>
      <w:pPr/>
      <w:r>
        <w:rPr>
          <w:lang w:val="id_ID" w:bidi="id_ID"/>
        </w:rPr>
      </w:r>
      <w:r>
        <w:rPr>
          <w:lang w:val="id_ID" w:bidi="id_ID"/>
        </w:rPr>
        <w:t>Setelah Rahel dan Lea setuju untuk pergi bersama Yakub, Yakub bertindak dengan cepat. Laban pergi di tempat lain karena itu adalah waktu untuk memotong domba atau memotong wol dari domba. Peristiwa ini terjadi setiap tahun dan penting untuk kesejahteraan domba. Pemotongan biasanya terjadi pada musim semi sebelum waktu untuk anak domba lahir. Jika kawanan itu besar, maka pemotongan akan memakan waktu beberapa hari. Setelah pemotongan selesai, biasanya akan ada perayaan atau pesta besar untuk semua pekerja. Yakub tahu bahwa Laban akan pergi selama beberapa hari. Yakub memiliki beberapa hari untuk bersiap-siap dan meninggalkan Harran. Tunjukkan gambar domba yang berat dengan wol sebelum mencukur. Tunjukkan gambar pemotongan yang terjadi. Tunjukkan gambar seekor domba setelah dicukur.</w:t>
      </w:r>
    </w:p>
    <w:p>
      <w:pPr/>
      <w:r>
        <w:rPr>
          <w:lang w:val="id_ID" w:bidi="id_ID"/>
        </w:rPr>
      </w:r>
      <w:r>
        <w:rPr>
          <w:lang w:val="id_ID" w:bidi="id_ID"/>
        </w:rPr>
        <w:t>Yakub menempatkan Rahel, Lea, Zilpa dan Bilha serta semua anak, 11 anak laki-laki dan seorang anak perempuan, pada unta. Yakub mengendarai semua ternak di depannya. Ini berarti bahwa Yakub mengutus kawanan sapi dan kawanan terlebih dahulu. Yakub mengemas semua yang telah ia dapatkan ketika ia berada di Paddan-aram. Paddan-aram adalah nama wilayah di sekitar Harran. Setelah menyiapkan semua hal ini, Yakub bersiap ke tanah Kanaan. Ayah Yakub, Ishak, tinggal di Kanaan. Bersyeba berada di bagian selatan Kanaan. Sebelum pergi, Rahel mencuri dewa-dewa rumah tangga Laban dan membawanya bersamanya. Yakub tidak tahu bahwa Rahel telah mengambil dewa-dewa rumah tangga atau berhala-berhala milik Laban. Berhala-berhala ini dibuat oleh tangan manusia dan mungkin mewakili leluhur. Mereka cukup kecil untuk bersembunyi di dalam bantal pelana Rahel. Tunjukkan gambar beberapa dewa rumah tangga kecil.</w:t>
      </w:r>
    </w:p>
    <w:p>
      <w:pPr/>
      <w:r>
        <w:rPr>
          <w:lang w:val="id_ID" w:bidi="id_ID"/>
        </w:rPr>
      </w:r>
      <w:r>
        <w:rPr>
          <w:lang w:val="id_ID" w:bidi="id_ID"/>
        </w:rPr>
        <w:t>Yakub berangkat secara diam-diam. Ini berarti bahwa Yakub memperdaya atau menipu Laban. Laban tidak tahu bahwa Yakub hendak pergi. Yakub tidak mengatakan kepada Laban bahwa Yakub mengambil keluarga dan hartanya dan kembali ke Kanaan. Yakub menyeberangi Sungai Efrat dan menuju ke arah pegunungan Gilead.</w:t>
      </w:r>
    </w:p>
    <w:p>
      <w:pPr/>
      <w:r>
        <w:rPr>
          <w:lang w:val="id_ID" w:bidi="id_ID"/>
        </w:rPr>
      </w:r>
      <w:r>
        <w:rPr>
          <w:lang w:val="id_ID" w:bidi="id_ID"/>
        </w:rPr>
        <w:t>Tunjukkan peta yang mencakup Haran hingga Bersyeba.</w:t>
      </w:r>
    </w:p>
    <w:p>
      <w:pPr/>
      <w:r>
        <w:rPr>
          <w:lang w:val="id_ID" w:bidi="id_ID"/>
        </w:rPr>
      </w:r>
      <w:r>
        <w:rPr>
          <w:lang w:val="id_ID" w:bidi="id_ID"/>
        </w:rPr>
        <w:t>Berhenti dan diskusikan secara berkelompok: Apa yang menjadi reaksi dan tindakan seorang ayah atau anggota keluarga dalam budaya Anda jika seseorang pergi secara diam-diam seperti yang telah dilakukan Yakub?</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Kamu akan membantu kelompok mendefinisikan atau memerankan adegan, waktu dan tempat peristiwa, dan tokoh-tokoh dari kisah ini.</w:t>
      </w:r>
    </w:p>
    <w:p>
      <w:pPr/>
      <w:r>
        <w:rPr>
          <w:lang w:val="id_ID" w:bidi="id_ID"/>
        </w:rPr>
      </w:r>
      <w:r>
        <w:rPr>
          <w:lang w:val="id_ID" w:bidi="id_ID"/>
        </w:rPr>
        <w:t>Kisah ini ada 4 adegan.</w:t>
      </w:r>
    </w:p>
    <w:p>
      <w:pPr/>
      <w:r>
        <w:rPr>
          <w:lang w:val="id_ID" w:bidi="id_ID"/>
        </w:rPr>
      </w:r>
      <w:r>
        <w:rPr>
          <w:b/>
          <w:lang w:val="id_ID" w:bidi="id_ID"/>
        </w:rPr>
        <w:t>Adegan pertama:</w:t>
      </w:r>
      <w:r>
        <w:rPr>
          <w:lang w:val="id_ID" w:bidi="id_ID"/>
        </w:rPr>
        <w:t xml:space="preserve"> Yakub mendengar bahwa anak-anak Laban mengeluh tentang kekayaan Yakub. Yakub juga memperhatikan perubahan dalam sikap Laban terhadap Yakub.</w:t>
      </w:r>
    </w:p>
    <w:p>
      <w:pPr/>
      <w:r>
        <w:rPr>
          <w:lang w:val="id_ID" w:bidi="id_ID"/>
        </w:rPr>
      </w:r>
      <w:r>
        <w:rPr>
          <w:b/>
          <w:lang w:val="id_ID" w:bidi="id_ID"/>
        </w:rPr>
        <w:t>Adegan kedua:</w:t>
      </w:r>
      <w:r>
        <w:rPr>
          <w:lang w:val="id_ID" w:bidi="id_ID"/>
        </w:rPr>
        <w:t xml:space="preserve"> Tuhan mengatakan kepada Yakub untuk kembali ke tanah ayah dan kakek Yakub.</w:t>
      </w:r>
    </w:p>
    <w:p>
      <w:pPr/>
      <w:r>
        <w:rPr>
          <w:lang w:val="id_ID" w:bidi="id_ID"/>
        </w:rPr>
      </w:r>
      <w:r>
        <w:rPr>
          <w:b/>
          <w:lang w:val="id_ID" w:bidi="id_ID"/>
        </w:rPr>
        <w:t>Adegan ketiga:</w:t>
      </w:r>
      <w:r>
        <w:rPr>
          <w:lang w:val="id_ID" w:bidi="id_ID"/>
        </w:rPr>
        <w:t xml:space="preserve"> Yakub memanggil Rahel dan Lea untuk keluar ke padang. Yakub menjelaskan apa yang telah terjadi dengan Laban dan anak-anak Laban. Yakub menggambarkan mimpi di mana Allah mengatakan kepada Yakub untuk kembali ke Kanaan. Rahel dan Lea menjelaskan bahwa Laban tidak memperlakukan mereka sebagai anak perempuan, tetapi sebagai orang asing. Rahel dan Lea setuju untuk pergi ke Kanaan bersama Yakub.</w:t>
      </w:r>
    </w:p>
    <w:p>
      <w:pPr/>
      <w:r>
        <w:rPr>
          <w:lang w:val="id_ID" w:bidi="id_ID"/>
        </w:rPr>
      </w:r>
      <w:r>
        <w:rPr>
          <w:b/>
          <w:lang w:val="id_ID" w:bidi="id_ID"/>
        </w:rPr>
        <w:t>Adegan keempat:</w:t>
      </w:r>
      <w:r>
        <w:rPr>
          <w:lang w:val="id_ID" w:bidi="id_ID"/>
        </w:rPr>
        <w:t xml:space="preserve"> Yakub menyiapkan semuanya dan berangkat sementara Laban sedang memotong domba. Laban tidak tahu bahwa Yakub telah meninggalkan Harran.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Anak-anak Laban</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Anak-Anak Yakub disebutkan.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Yakub mendengar bahwa anak-anak Laban mengeluh tentang kekayaan Yakub. Kita tidak tahu bagaimana Yakub mendengar informasi ini. Anak-anak Laban mengatakan bahwa Yakub telah mencuri dari Laban. Yakub juga memperhatikan bahwa sikap Laban terhadap Yakub telah berubah.</w:t>
      </w:r>
    </w:p>
    <w:p>
      <w:pPr/>
      <w:r>
        <w:rPr>
          <w:lang w:val="id_ID" w:bidi="id_ID"/>
        </w:rPr>
      </w:r>
      <w:r>
        <w:rPr>
          <w:lang w:val="id_ID" w:bidi="id_ID"/>
        </w:rPr>
        <w:t>Dalam adegan kedua, Tuhan mengatakan kepada Yakub untuk kembali ke tanah kakek dan ayah Yakub. Tuhan mengatakan kepada Yakub, "Aku akan bersama kamu."</w:t>
      </w:r>
    </w:p>
    <w:p>
      <w:pPr/>
      <w:r>
        <w:rPr>
          <w:lang w:val="id_ID" w:bidi="id_ID"/>
        </w:rPr>
      </w:r>
      <w:r>
        <w:rPr>
          <w:lang w:val="id_ID" w:bidi="id_ID"/>
        </w:rPr>
        <w:t>Dalam adegan ketiga, Yakub memanggil Rahel dan Lea untuk keluar ke padang tempat Yakub sedang mengawasi domba. Tidak ada seorang pun yang dapat mendengar mereka berbicara ketika mereka berada di padang. Yakub menjelaskan kepada mereka bagaimana sikap Laban telah mulai berubah terhadap Yakub. Yakub menjelaskan bagaimana Laban telah mengubah perjanjian mengenai upah Yakub berkali-kali. Yakub mengatakan kepada Rahel dan Lea bagaimana Allah telah melindungi Yakub dari Laban.</w:t>
      </w:r>
    </w:p>
    <w:p>
      <w:pPr/>
      <w:r>
        <w:rPr>
          <w:lang w:val="id_ID" w:bidi="id_ID"/>
        </w:rPr>
      </w:r>
      <w:r>
        <w:rPr>
          <w:lang w:val="id_ID" w:bidi="id_ID"/>
        </w:rPr>
        <w:t xml:space="preserve">Perikop itu menggunakan nama Rahel dan Lea beberapa kali. Biasanya yang tertua disebutkan terlebih dahulu. Namun, di sini setiap kali, Rahel disebutkan terlebih dahulu. Rahel adalah anak perempuan yang lebih muda dan anak perempuan kedua yang akan menikah. Yakub mengasihi Rahel. </w:t>
      </w:r>
    </w:p>
    <w:p>
      <w:pPr/>
      <w:r>
        <w:rPr>
          <w:lang w:val="id_ID" w:bidi="id_ID"/>
        </w:rPr>
      </w:r>
      <w:r>
        <w:rPr>
          <w:lang w:val="id_ID" w:bidi="id_ID"/>
        </w:rPr>
        <w:t>Kemudian Yakub mengatakan kepada Rahel dan Lea tentang mimpi yang telah dialami Yakub di masa lalu. Yakub menggambarkan mimpi ini kepada Rahel dan Lea. Dalam mimpi ini, malaikat Allah menampakkan diri kepada Yakub. Malaikat Allah menjelaskan bagaimana Allah telah melindungi Yakub dan menyebabkan jumlah binatang yang berbintik-bintik, bergaris-garis, dan bercak-bercak meningkat. Malaikat Allah mengatakan kepada Yakub, "Aku adalah Allah yang menampakkan diri kepadamu di Betel."</w:t>
      </w:r>
    </w:p>
    <w:p>
      <w:pPr/>
      <w:r>
        <w:rPr>
          <w:lang w:val="id_ID" w:bidi="id_ID"/>
        </w:rPr>
      </w:r>
      <w:r>
        <w:rPr>
          <w:lang w:val="id_ID" w:bidi="id_ID"/>
        </w:rPr>
        <w:t>Berhenti dan diskusikan: Tinjau mimpi</w:t>
      </w:r>
    </w:p>
    <w:p>
      <w:pPr/>
      <w:r>
        <w:rPr>
          <w:lang w:val="id_ID" w:bidi="id_ID"/>
        </w:rPr>
      </w:r>
      <w:r>
        <w:rPr>
          <w:lang w:val="id_ID" w:bidi="id_ID"/>
        </w:rPr>
        <w:t>Betel adalah tempat di mana Yakub melihat tangga yang membentang antara bumi dan surga. Yakub mengurapi batu di Betel dan membuat sumpah kepada Allah di sana. Malaikat Allah mengatakan kepada Yakub untuk bersiap-siap dan meninggalkan Harran dan kembali ke Kanaan.</w:t>
      </w:r>
    </w:p>
    <w:p>
      <w:pPr/>
      <w:r>
        <w:rPr>
          <w:lang w:val="id_ID" w:bidi="id_ID"/>
        </w:rPr>
      </w:r>
      <w:r>
        <w:rPr>
          <w:lang w:val="id_ID" w:bidi="id_ID"/>
        </w:rPr>
        <w:t>Kemudian Rahel dan Lea menjelaskan kepada Yakub bagaimana Laban telah memperlakukan mereka sebagai perempuan asing dan bukan sebagai anak perempuan. Laban telah menghabiskan uang yang telah diperoleh Yakub untuk Laban. Laban seharusnya menyisihkan sebagian uang ini sehingga kesejahteraan Rahel dan Lea akan terjamin jika Yakub meninggal atau menceraikan mereka. Laban tidak melakukan ini. Rahel dan Lea tidak akan memiliki warisan dari Laban. Oleh karena itu, Rahel dan Lea akan pergi bersama Yakub.</w:t>
      </w:r>
    </w:p>
    <w:p>
      <w:pPr/>
      <w:r>
        <w:rPr>
          <w:lang w:val="id_ID" w:bidi="id_ID"/>
        </w:rPr>
      </w:r>
      <w:r>
        <w:rPr>
          <w:lang w:val="id_ID" w:bidi="id_ID"/>
        </w:rPr>
        <w:t>Dalam adegan 4, Yakub menyiapkan semuanya dengan cepat dan meninggalkan Harran sementara Laban sedang mencukur domba. Yakub melakukan hal-hal dalam urutan ini:</w:t>
      </w:r>
    </w:p>
    <w:p>
      <w:pPr>
        <w:pStyle w:val="ListBullet"/>
        <w:spacing w:line="240" w:lineRule="auto"/>
        <w:ind w:left="720"/>
      </w:pPr>
      <w:r>
        <w:rPr>
          <w:lang w:val="id_ID" w:bidi="id_ID"/>
        </w:rPr>
      </w:r>
      <w:r>
        <w:rPr>
          <w:lang w:val="id_ID" w:bidi="id_ID"/>
        </w:rPr>
        <w:t>Laban sedang memotong domba.</w:t>
      </w:r>
    </w:p>
    <w:p>
      <w:pPr>
        <w:pStyle w:val="ListBullet"/>
        <w:spacing w:line="240" w:lineRule="auto"/>
        <w:ind w:left="720"/>
      </w:pPr>
      <w:r>
        <w:rPr>
          <w:lang w:val="id_ID" w:bidi="id_ID"/>
        </w:rPr>
      </w:r>
      <w:r>
        <w:rPr>
          <w:lang w:val="id_ID" w:bidi="id_ID"/>
        </w:rPr>
        <w:t>Yakub memutuskan untuk meninggalkan Harran.</w:t>
      </w:r>
    </w:p>
    <w:p>
      <w:pPr>
        <w:pStyle w:val="ListBullet"/>
        <w:spacing w:line="240" w:lineRule="auto"/>
        <w:ind w:left="720"/>
      </w:pPr>
      <w:r>
        <w:rPr>
          <w:lang w:val="id_ID" w:bidi="id_ID"/>
        </w:rPr>
      </w:r>
      <w:r>
        <w:rPr>
          <w:lang w:val="id_ID" w:bidi="id_ID"/>
        </w:rPr>
        <w:t>Yakub tidak mengatakan kepada Laban bahwa Yakub dan keluarganya meninggalkan Harran.</w:t>
      </w:r>
    </w:p>
    <w:p>
      <w:pPr>
        <w:pStyle w:val="ListBullet"/>
        <w:spacing w:line="240" w:lineRule="auto"/>
        <w:ind w:left="720"/>
      </w:pPr>
      <w:r>
        <w:rPr>
          <w:lang w:val="id_ID" w:bidi="id_ID"/>
        </w:rPr>
      </w:r>
      <w:r>
        <w:rPr>
          <w:lang w:val="id_ID" w:bidi="id_ID"/>
        </w:rPr>
        <w:t>Yakub mengemas semua yang telah ia dapatkan di Paddan-aram, wilayah di sekitar Harran.</w:t>
      </w:r>
    </w:p>
    <w:p>
      <w:pPr>
        <w:pStyle w:val="ListBullet"/>
        <w:spacing w:line="240" w:lineRule="auto"/>
        <w:ind w:left="720"/>
      </w:pPr>
      <w:r>
        <w:rPr>
          <w:lang w:val="id_ID" w:bidi="id_ID"/>
        </w:rPr>
      </w:r>
      <w:r>
        <w:rPr>
          <w:lang w:val="id_ID" w:bidi="id_ID"/>
        </w:rPr>
        <w:t>Rahel mencuri dewa-dewa rumah tangga Laban.</w:t>
      </w:r>
    </w:p>
    <w:p>
      <w:pPr>
        <w:pStyle w:val="ListBullet"/>
        <w:spacing w:line="240" w:lineRule="auto"/>
        <w:ind w:left="720"/>
      </w:pPr>
      <w:r>
        <w:rPr>
          <w:lang w:val="id_ID" w:bidi="id_ID"/>
        </w:rPr>
      </w:r>
      <w:r>
        <w:rPr>
          <w:lang w:val="id_ID" w:bidi="id_ID"/>
        </w:rPr>
        <w:t>Yakub mengutus kawanan sapi dan kawanan sapi ke depan.</w:t>
      </w:r>
    </w:p>
    <w:p>
      <w:pPr>
        <w:pStyle w:val="ListBullet"/>
        <w:spacing w:line="240" w:lineRule="auto"/>
        <w:ind w:left="720"/>
      </w:pPr>
      <w:r>
        <w:rPr>
          <w:lang w:val="id_ID" w:bidi="id_ID"/>
        </w:rPr>
      </w:r>
      <w:r>
        <w:rPr>
          <w:lang w:val="id_ID" w:bidi="id_ID"/>
        </w:rPr>
        <w:t>Yakub menempatkan Rahel, Lea, Zilpa, dan Bilha serta 11 anak laki-laki dan seorang anak perempuan di atas unta-unta.</w:t>
      </w:r>
    </w:p>
    <w:p>
      <w:pPr>
        <w:pStyle w:val="ListBullet"/>
        <w:spacing w:line="240" w:lineRule="auto"/>
        <w:ind w:left="720"/>
      </w:pPr>
      <w:r>
        <w:rPr>
          <w:lang w:val="id_ID" w:bidi="id_ID"/>
        </w:rPr>
      </w:r>
      <w:r>
        <w:rPr>
          <w:lang w:val="id_ID" w:bidi="id_ID"/>
        </w:rPr>
        <w:t>Yakub bersama keluarganya berangkat dari Harran dan menuju ke arah Kanaan.</w:t>
      </w:r>
    </w:p>
    <w:p>
      <w:pPr>
        <w:pStyle w:val="ListBullet"/>
        <w:spacing w:line="240" w:lineRule="auto"/>
        <w:ind w:left="720"/>
      </w:pPr>
      <w:r>
        <w:rPr>
          <w:lang w:val="id_ID" w:bidi="id_ID"/>
        </w:rPr>
      </w:r>
      <w:r>
        <w:rPr>
          <w:lang w:val="id_ID" w:bidi="id_ID"/>
        </w:rPr>
        <w:t>Yakub menyeberangi Sungai Efrat dan pergi ke arah negara bukit Gilead.</w:t>
      </w:r>
    </w:p>
    <w:p>
      <w:pPr/>
      <w:r>
        <w:rPr>
          <w:lang w:val="id_ID" w:bidi="id_ID"/>
        </w:rPr>
      </w:r>
      <w:r>
        <w:rPr>
          <w:lang w:val="id_ID" w:bidi="id_ID"/>
        </w:rPr>
        <w:t>Dengan meninggalkan Harran dengan cara ini, Yakub menipu Laban. Yakub mengambil semua hartanya, semua yang dimiliki Yakub, dan pergi. Laban tidak tahu bahwa Yakub telah mengambil keluarga dan hartanya termasuk semua binatang dan meninggalkan Harran.</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babak ini, kelompok akan memeragakan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Anak-anak Laban</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Anak-Anak Yakub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mendengar hal-hal seperti tanggapan yang berbeda. Mulai kembali adegannya.</w:t>
      </w:r>
    </w:p>
    <w:p>
      <w:pPr/>
      <w:r>
        <w:rPr>
          <w:lang w:val="id_ID" w:bidi="id_ID"/>
        </w:rPr>
      </w:r>
      <w:r>
        <w:rPr>
          <w:lang w:val="id_ID" w:bidi="id_ID"/>
        </w:rPr>
        <w:t>Dalam adegan pertama, anak-anak Laban mengeluh tentang Yakub. Mereka mengatakan bahwa Yakub telah menjadi kaya karena Yakub mencuri dari Laban. Satu-satunya alasan Yakub memiliki kekayaan adalah karena Yakub mengambil apa yang menjadi milik Laban. Yakub mendengar atau mengetahui apa yang dikatakan anak-anak Laban. Kemudian Yakub memperhatikan bahwa sikap Laban terhadap Yakub sedang berubah.</w:t>
      </w:r>
    </w:p>
    <w:p>
      <w:pPr/>
      <w:r>
        <w:rPr>
          <w:lang w:val="id_ID" w:bidi="id_ID"/>
        </w:rPr>
      </w:r>
      <w:r>
        <w:rPr>
          <w:lang w:val="id_ID" w:bidi="id_ID"/>
        </w:rPr>
        <w:t>Hentikan adegannya; Tanyakan kepada anak-anak laki-laki, "Mengapa kalian mengatakan bahwa Yakub mencuri dari ayahmu?" Anda mungkin mendenger, "Tidak ada cara lain Yakub dapat menjadi sangat kaya. Semua yang kami miliki adalah milik ayah kami. Yakub telah menipu ayah kita." Tanjakan kepada Yakub, "Bagaimana perasaan Anda ketika Anda mendengar tuduhan mereka?" Kamu mungkin mendengar, "Saya merasa sedih bahwa mereka salah memahami apa yang telah terjadi." Mereka tidak tahu bagaimana Laban telah mencoba menipu saya. Mereka mengasihi ayah mereka, dan itu adalah hal yang benar." Mulai kembali adegannya.</w:t>
      </w:r>
    </w:p>
    <w:p>
      <w:pPr/>
      <w:r>
        <w:rPr>
          <w:lang w:val="id_ID" w:bidi="id_ID"/>
        </w:rPr>
      </w:r>
      <w:r>
        <w:rPr>
          <w:lang w:val="id_ID" w:bidi="id_ID"/>
        </w:rPr>
        <w:t>Dalam adegan kedua, Tuhan mengatakan kepada Yakub untuk kembali ke tanah kakek dan ayah Yakub.</w:t>
      </w:r>
    </w:p>
    <w:p>
      <w:pPr/>
      <w:r>
        <w:rPr>
          <w:lang w:val="id_ID" w:bidi="id_ID"/>
        </w:rPr>
      </w:r>
      <w:r>
        <w:rPr>
          <w:lang w:val="id_ID" w:bidi="id_ID"/>
        </w:rPr>
        <w:t>Hentikan adegannya: Tanyakan kepada Yakub, "Bagaimana perasaan Anda ketika Anda mendengar Allah mengatakan kepada Anda untuk pulang?" Kamu mungkin mendengar, "Saya sangat bahagia. Saya ingin pulang. Saya sudah pergi cukup lama. Saya ingin melihat ayah saya lagi. Saya senang Allah tidak lupa bahwa saya berada di sini di Harran." Mulai kembali adegannya.</w:t>
      </w:r>
    </w:p>
    <w:p>
      <w:pPr/>
      <w:r>
        <w:rPr>
          <w:lang w:val="id_ID" w:bidi="id_ID"/>
        </w:rPr>
      </w:r>
      <w:r>
        <w:rPr>
          <w:lang w:val="id_ID" w:bidi="id_ID"/>
        </w:rPr>
        <w:t>Dalam adegan 3, Yakub memanggil Rahel dan Lea untuk keluar ke padang tempat Yakub sedang mengawasi domba. Yakub mulai menjelaskan kepada Rahel dan Lea bagaimana Laban telah mencoba menipu Yakub dengan mengubah ketentuan upah Yakub sebanyak 10 kali. Yakub menjelaskan bahwa Allah telah melindungi Yakub. Allah telah menyebabkan binatang-binatang itu menghasilkan binatang-binatang muda persis seperti yang dikatakan Laban boleh dimiliki Yakub. Jika Laban mengatakan binatang-binatang untuk Yakub akan bergaris-garis, maka kawanan itu menghasilkan keturunan yang bergaris-garis. Allah menyebabkan ini terjadi.</w:t>
      </w:r>
    </w:p>
    <w:p>
      <w:pPr/>
      <w:r>
        <w:rPr>
          <w:lang w:val="id_ID" w:bidi="id_ID"/>
        </w:rPr>
      </w:r>
      <w:r>
        <w:rPr>
          <w:lang w:val="id_ID" w:bidi="id_ID"/>
        </w:rPr>
        <w:t>Hentikan adegannya: Tanyakan kepada Yakub, "Bagaimana perasaanmu harus menjelaskan kepada anak-anak perempuan Laban tentang bagaimana Laban telah mencoba menipumu?" Kamu mungkin mendengar, "Saya menyesal harus mengatakan kepada mereka, tetapi dengan perubahan sikap Laban dan anak-anak laki-laki menuduh saya, mereka harus tahu." Sulit untuk memberitahu mereka pria seperti apa ayah mereka." Tanyakan kepada Rahel dan Lea, "Bagaimana perasaan kalian saat mendengar apa yang dikatakan Yakub kepada kalian tentang ayah dan saudara-saudara kalian?" Kamu mungkin mendengar, "Saya tidak terkejut. Ayah selalu seperti ini. Ia telah menipu kita juga." Mulai kembali adegannya.</w:t>
      </w:r>
    </w:p>
    <w:p>
      <w:pPr/>
      <w:r>
        <w:rPr>
          <w:lang w:val="id_ID" w:bidi="id_ID"/>
        </w:rPr>
      </w:r>
      <w:r>
        <w:rPr>
          <w:lang w:val="id_ID" w:bidi="id_ID"/>
        </w:rPr>
        <w:t>Kemudian Yakub menceritakan kepada Rahel dan Lea tentang mimpi di mana malaikat Allah datang kepada Yakub dan berbicara dengan Yakub. Malaikat itu memberi tahu Yakub bahwa Allah adalah sosok yang menyebabkan kambing dan domba hanya menghasilkan keturunan yang bergaris-garis, berbintik-bintik, atau bercak-bercak. Malaikat itu berkata, "Akulah Allah yang berbicara kepadamu di Betel, tempat di mana engkau mengurapi tugu batu dan mengucapkan sumpahmu kepada-Ku." Bersiap-siaplah, tinggalkan negara ini, dan kembalilah ke tempat Anda lahir."</w:t>
      </w:r>
    </w:p>
    <w:p>
      <w:pPr/>
      <w:r>
        <w:rPr>
          <w:lang w:val="id_ID" w:bidi="id_ID"/>
        </w:rPr>
      </w:r>
      <w:r>
        <w:rPr>
          <w:lang w:val="id_ID" w:bidi="id_ID"/>
        </w:rPr>
        <w:t>Hentikan adegannya: Tanyakan kepada Yakub, "Bagaimana perasaanmu ketika kamu menyadari bahwa malaikat Allah berbicara kepadamu?" Kamu mungkin mendengar, "Saya sangat bahagia." Saya pikir Allah telah lupa bahwa saya berada di sini. Saya sangat senang mengetahui bahwa Allah adalah sosok yang telah membuat saya kaya. Saya senang bahwa Allah ingin saya pulang sekarang." Mulai kembali adegannya.</w:t>
      </w:r>
    </w:p>
    <w:p>
      <w:pPr/>
      <w:r>
        <w:rPr>
          <w:lang w:val="id_ID" w:bidi="id_ID"/>
        </w:rPr>
      </w:r>
      <w:r>
        <w:rPr>
          <w:lang w:val="id_ID" w:bidi="id_ID"/>
        </w:rPr>
        <w:t>Setelah Yakub menjelaskan hal-hal ini, Rahel dan Lea mulai berbicara. Mereka menjelaskan kepada Yakub bagaimana Laban juga memperlakukan mereka dengan buruk. Laban tidak menyisihkan sebagian uang dari mas kawin tersebut agar kesejahteraan mereka terjamin. Mereka tidak akan menerima warisan apa pun dari Laban. Laban memperlakukan mereka sebagai perempuan asing dan bukannya sebagai anak perempuan. Kemudian Rahel dan Lea mengatakan kepada Yakub, "Silakan dan lakukan apa yang telah dikatakan Allah kepadamu."</w:t>
      </w:r>
    </w:p>
    <w:p>
      <w:pPr/>
      <w:r>
        <w:rPr>
          <w:lang w:val="id_ID" w:bidi="id_ID"/>
        </w:rPr>
      </w:r>
      <w:r>
        <w:rPr>
          <w:lang w:val="id_ID" w:bidi="id_ID"/>
        </w:rPr>
        <w:t>Dalam Adegan keempat, Yakub tahu bahwa Laban sedang pergi untuk mencukur domba-domba itu. Akan memakan waktu beberapa hari sampai hal ini selesai. Sementara Laban pergi, Yakub mempersiapkan untuk pergi. Yakub mengumpulkan semua hartanya. Sementara ini terjadi, Rahel mencuri berhala-berhala keluarga Laban. Yakub menyuruh kawanan ternak dan kawanan dombanya pergi lebih dulu. Yakub menyiapkan unta-unta itu dan menaikkan Rahel, Lea, Zilpa, dan Bilha ke atas unta-unta tersebut bersama 11 anak laki-laki dan seorang anak perempuan. Kemudian Yakub meninggalkan Harran tanpa mengatakan kepada Laban bahwa mereka pergi. Yakub dan keluarganya menyeberangi Sungai Efrat dan menuju ke arah negara bukit Gilead.</w:t>
      </w:r>
    </w:p>
    <w:p>
      <w:pPr/>
      <w:r>
        <w:rPr>
          <w:lang w:val="id_ID" w:bidi="id_ID"/>
        </w:rPr>
      </w:r>
      <w:r>
        <w:rPr>
          <w:lang w:val="id_ID" w:bidi="id_ID"/>
        </w:rPr>
        <w:t>Hentikan adegannya: Tanyakan kepada Yakub, "Mengapa kamu pergi tanpa mengatakan kepada Laban?" Kamu mungkin mendengar, "Saya pikir Laban akan mencoba menghentikan saya pergi" atau "Laban akan mencoba menahan beberapa hewan saya." Laban mungkin mencoba mempertahankan beberapa keluarga saya. Kita perlu melarikan diri sementara Laban sedang pergi." Tanyakan kepada Rahel, "Mengapa kamu mengambil berhala-berhala keluarga ayahmu?" Anda mungkin mendengar, "Saya ingin kita aman dan dilindungi. Saya tahu Yakub percaya kepada Allah, tetapi saya membutuhkan berhala-berhala keluarga kita bersama saya juga. "Yakub akan marah jika ia menemukan apa yang telah saya lakukan."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Perikop ini berbicara tentang musim kawin untuk domba dan kambing. Gunakan terminologi yang sama yang Anda gunakan dalam perikop sebelumnya untuk menggambarkan proses ini. Dalam perikop ini Yakub mengakui bahwa Allah-lah yang membuat domba dan kambing menghasilkan belang-belang atau berbintik-bintik atau terlihat muda.</w:t>
      </w:r>
    </w:p>
    <w:p>
      <w:pPr/>
      <w:r>
        <w:rPr>
          <w:lang w:val="id_ID" w:bidi="id_ID"/>
        </w:rPr>
      </w:r>
      <w:r>
        <w:rPr>
          <w:lang w:val="id_ID" w:bidi="id_ID"/>
        </w:rPr>
        <w:t>Rahel dan Lea mengatakan kepada Yakub bahwa Laban memperlakukan mereka sebagai perempuan asing dan bukan sebagai anak perempuan. Seorang perempuan asing tidak akan memiliki hak warisan. Seorang ayah seharusnya menyisihkan bagian dari uang yang dibayar untuk pengantin perempuan sebagai harga pengantin perempuan dan menyimpannya untuk dimiliki anak perempuan di masa depan. Laban tidak melakukan ini. Laban telah menghabiskan semua uang itu.</w:t>
      </w:r>
    </w:p>
    <w:p>
      <w:pPr/>
      <w:r>
        <w:rPr>
          <w:lang w:val="id_ID" w:bidi="id_ID"/>
        </w:rPr>
      </w:r>
      <w:r>
        <w:rPr>
          <w:lang w:val="id_ID" w:bidi="id_ID"/>
        </w:rPr>
        <w:t xml:space="preserve">Malaikat Tuhan menampakkan diri kepada Yakub dalam </w:t>
      </w:r>
      <w:r>
        <w:rPr>
          <w:b/>
          <w:lang w:val="id_ID" w:bidi="id_ID"/>
        </w:rPr>
        <w:t>mimpi</w:t>
      </w:r>
      <w:r>
        <w:rPr>
          <w:lang w:val="id_ID" w:bidi="id_ID"/>
        </w:rPr>
        <w:t xml:space="preserve">. Karena ini adalah mimpi, Yakub sedang tertidur ketika itu terjadi. Gunakan kata yang sama untuk mimpi yang telah Anda gunakan sebelumnya. Istilah </w:t>
      </w:r>
      <w:r>
        <w:rPr>
          <w:lang w:val="id_ID" w:bidi="id_ID"/>
        </w:rPr>
        <w:t>malaikat Tuhan</w:t>
      </w:r>
      <w:r>
        <w:rPr>
          <w:lang w:val="id_ID" w:bidi="id_ID"/>
        </w:rPr>
        <w:t xml:space="preserve"> dijelaskan dalam Glosarium Utama. Kadang-kadang malaikat ini dirujuk sebagai malaikat Allah. Malaikat ini adalah makhluk surgawi yang diutus oleh Allah untuk berurusan dengan laki-laki sebagai agen pribadi dan juru bicara-Nya. Dalam banyak perikop malaikat Allah hampir diidentifikasi dengan Allah. Malaikat Allah kadang-kadang berbicara tidak hanya dalam nama Allah, tetapi sebagai Allah dalam orang pertama yang tunggal. Malaikat Allah menampakkan diri kepada Abraham ketika Abraham siap untuk mengorbankan Ishak. Gunakan kata-kata yang sama yang Anda gunakan dalam perikop itu.</w:t>
      </w:r>
    </w:p>
    <w:p>
      <w:pPr/>
      <w:r>
        <w:rPr>
          <w:lang w:val="id_ID" w:bidi="id_ID"/>
        </w:rPr>
      </w:r>
      <w:r>
        <w:rPr>
          <w:lang w:val="id_ID" w:bidi="id_ID"/>
        </w:rPr>
        <w:t>Malaikat Allah mengingatkan Yakub tentang Betel, batu yang berdiri dan sumpah Yakub. Gunakan kata-kata yang sama untuk menggambarkan peristiwa ini yang Anda gunakan dengan perikop ini ketika Anda menerjemahkannya.</w:t>
      </w:r>
    </w:p>
    <w:p>
      <w:pPr/>
      <w:r>
        <w:rPr>
          <w:lang w:val="id_ID" w:bidi="id_ID"/>
        </w:rPr>
      </w:r>
      <w:r>
        <w:rPr>
          <w:lang w:val="id_ID" w:bidi="id_ID"/>
        </w:rPr>
        <w:t xml:space="preserve">Perikop itu merujuk pada Allah sebagai </w:t>
      </w:r>
      <w:r>
        <w:rPr>
          <w:b/>
          <w:lang w:val="id_ID" w:bidi="id_ID"/>
        </w:rPr>
        <w:t>Tuhan</w:t>
      </w:r>
      <w:r>
        <w:rPr>
          <w:lang w:val="id_ID" w:bidi="id_ID"/>
        </w:rPr>
        <w:t xml:space="preserve"> dan sebagai </w:t>
      </w:r>
      <w:r>
        <w:rPr>
          <w:b/>
          <w:lang w:val="id_ID" w:bidi="id_ID"/>
        </w:rPr>
        <w:t>Allah</w:t>
      </w:r>
      <w:r>
        <w:rPr>
          <w:lang w:val="id_ID" w:bidi="id_ID"/>
        </w:rPr>
        <w:t>. Gunakan nama yang sama seperti yang Anda miliki pada perikop lainnya.</w:t>
      </w:r>
    </w:p>
    <w:p>
      <w:pPr/>
      <w:r>
        <w:rPr>
          <w:lang w:val="id_ID" w:bidi="id_ID"/>
        </w:rPr>
      </w:r>
      <w:r>
        <w:rPr>
          <w:lang w:val="id_ID" w:bidi="id_ID"/>
        </w:rPr>
        <w:t xml:space="preserve">Rahel mencuri dewa-dewa rumah tangga atau </w:t>
      </w:r>
      <w:r>
        <w:rPr>
          <w:b/>
          <w:lang w:val="id_ID" w:bidi="id_ID"/>
        </w:rPr>
        <w:t>dewa-dewa</w:t>
      </w:r>
      <w:r>
        <w:rPr>
          <w:lang w:val="id_ID" w:bidi="id_ID"/>
        </w:rPr>
        <w:t xml:space="preserve"> ayahnya. </w:t>
      </w:r>
      <w:r>
        <w:rPr>
          <w:lang w:val="id_ID" w:bidi="id_ID"/>
        </w:rPr>
        <w:t>Berhala-berhala</w:t>
      </w:r>
      <w:r>
        <w:rPr>
          <w:lang w:val="id_ID" w:bidi="id_ID"/>
        </w:rPr>
        <w:t xml:space="preserve"> dibahas dalam Glosarium Utama. Berhala adalah gambar yang dibuat oleh tangan manusia dan kemudian disembah sebagai dewa. Dewa-dewa rumah tangga adalah sosok kecil yang mungkin terlihat seperti manusia dan mungkin mewakili leluhur. Dalam kisah ini, mereka cukup kecil untuk bersembunyi di dalam bantal Rahel yang sedang duduk di atasnya Rahel.</w:t>
      </w:r>
    </w:p>
    <w:p>
      <w:pPr/>
      <w:r>
        <w:rPr>
          <w:lang w:val="id_ID" w:bidi="id_ID"/>
        </w:rPr>
      </w:r>
      <w:r>
        <w:rPr>
          <w:lang w:val="id_ID" w:bidi="id_ID"/>
        </w:rPr>
        <w:t>Perikop ini menggunakan beberapa nama untuk merujuk pada tempat yang sama. Tanah kakek dan ayahmu, tanah kelahiran Anda, tanah Kanaan, semuanya merujuk pada tempat yang sama. Ini adalah tanah yang dijanjikan Allah kepada Abraham, Ishak dan kemudian Yakub. Ketika Yakub bermimpi tentang tangga di Betel, Allah menegaskan dengan Yakub bahwa Yakub harus mewarisi tanah ini.</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31:22–35</w:t>
      </w:r>
      <w:r>
        <w:rPr>
          <w:lang w:val="id_ID" w:bidi="id_ID"/>
        </w:rPr>
      </w:r>
    </w:p>
    <w:p>
      <w:pPr>
        <w:pStyle w:val="Heading3"/>
      </w:pPr>
      <w:r>
        <w:rPr>
          <w:lang w:val="id_ID" w:bidi="id_ID"/>
        </w:rPr>
        <w:t>Dengar dan Renungkan</w:t>
      </w:r>
    </w:p>
    <w:p>
      <w:pPr/>
      <w:r>
        <w:rPr>
          <w:lang w:val="id_ID" w:bidi="id_ID"/>
        </w:rPr>
      </w:r>
      <w:r>
        <w:rPr>
          <w:lang w:val="id_ID" w:bidi="id_ID"/>
        </w:rPr>
        <w:t>Dengarlah Kejadian 31:22–35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31:22–35</w:t>
      </w:r>
    </w:p>
    <w:p>
      <w:pPr/>
      <w:r>
        <w:rPr>
          <w:lang w:val="id_ID" w:bidi="id_ID"/>
        </w:rPr>
      </w:r>
      <w:r>
        <w:rPr>
          <w:lang w:val="id_ID" w:bidi="id_ID"/>
        </w:rPr>
        <w:t>Dengarkan teks sebanyak satu kali dalam versi yang paling mudah dimengerti.</w:t>
      </w:r>
    </w:p>
    <w:p>
      <w:pPr/>
      <w:r>
        <w:rPr>
          <w:lang w:val="id_ID" w:bidi="id_ID"/>
        </w:rPr>
      </w:r>
      <w:r>
        <w:rPr>
          <w:lang w:val="id_ID" w:bidi="id_ID"/>
        </w:rPr>
        <w:t>Ini adalah kisah naratif tentang perjalanan Yakub kembali ke Kanaan dan ayahnya, Ishak. Dalam perikop sebelumnya, Yakub belajar bahwa anak-anak Laban berpikir Yakub mencuri dari ayah mereka, Laban. Sikap Laban telah berubah terhadap Yakub. Yakub memutuskan sudah waktunya untuk pulang. Selain itu, Allah berbicara kepada Yakub dalam mimpi mengatakan kepada Yakub untuk kembali kepada ayahnya, Ishak. Yakub secara diam-diam mengemas semuanya dan pergi tanpa memberitahu Laban. Yakub membawa semua hewan ternaknya, semua harta bendanya, dan seluruh keluarganya—istri-istri dan anak-anaknya—lalu meninggalkan Haran untuk kembali ke Kanaan dan ayahnya, Ishak.</w:t>
      </w:r>
    </w:p>
    <w:p>
      <w:pPr/>
      <w:r>
        <w:rPr>
          <w:lang w:val="id_ID" w:bidi="id_ID"/>
        </w:rPr>
      </w:r>
      <w:r>
        <w:rPr>
          <w:lang w:val="id_ID" w:bidi="id_ID"/>
        </w:rPr>
        <w:t>Laban sedang berada cukup jauh dari rumah untuk mencukur domba ketika Yakub pergi. Tiga hari setelah Yakub pergi, seseorang mengatakan kepada Laban bahwa Yakub pergi. Yakub melakukan perjalanan dengan kawanan domba dan hewan ternak serta istri-istri dan anak-anak Yakub. Segera setelah Laban mengetahui bahwa Yakub telah pergi, Laban mengumpulkan sekelompok kerabat dan berangkat untuk melakukan pengejaran yang sengit. Pengejaran yang sengit berarti Laban melakukan perjalanan secepat yang Laban dan kerabatnya dapat lakukan. Namun, mereka membutuhkan 7 hari untuk mengejar Yakub. Ini berarti bahwa Yakub telah melakukan perjalanan selama 10 hari dan Laban dapat menempuh jarak yang sama dalam 7 hari. Laban tidak memiliki kawanan atau perempuan dan anak-anak bersamanya untuk memperlambatnya. Yakub telah mencapai pegunungan Gilead. Ini adalah bagian paling utara dari Gilead. Tempat ini sekitar 350 mil atau 560 Kilometer dari Harran.</w:t>
      </w:r>
    </w:p>
    <w:p>
      <w:pPr/>
      <w:r>
        <w:rPr>
          <w:lang w:val="id_ID" w:bidi="id_ID"/>
        </w:rPr>
      </w:r>
      <w:r>
        <w:rPr>
          <w:lang w:val="id_ID" w:bidi="id_ID"/>
        </w:rPr>
        <w:t>Tunjukkan peta Kanaan dari Bersyeba sampai Harran. Tandai di mana daerah perbukitan Gilead berada.</w:t>
      </w:r>
    </w:p>
    <w:p>
      <w:pPr/>
      <w:r>
        <w:rPr>
          <w:lang w:val="id_ID" w:bidi="id_ID"/>
        </w:rPr>
      </w:r>
      <w:r>
        <w:rPr>
          <w:lang w:val="id_ID" w:bidi="id_ID"/>
        </w:rPr>
        <w:t>Berhenti dan diskusikan: Yakub melakukan perjalanan sekitar 50 KM per hari. Dengan binatang-binatang dan anak-anak, ini adalah langkah yang cepat. Menurut Anda, mengapa Yakub melakukan perjalanan begitu cepat?</w:t>
      </w:r>
    </w:p>
    <w:p>
      <w:pPr/>
      <w:r>
        <w:rPr>
          <w:lang w:val="id_ID" w:bidi="id_ID"/>
        </w:rPr>
      </w:r>
      <w:r>
        <w:rPr>
          <w:lang w:val="id_ID" w:bidi="id_ID"/>
        </w:rPr>
        <w:t>Sebelum Laban mencapai Yakub, Laban bermimpi. Allah menampakkan diri kepada Laban dalam mimpi dan berkata, "Tinggalkan Yakub sendirian." Karena ini adalah mimpi, itu terjadi pada malam hari. Laban mengejar Yakub dan membuat perkemahan di dekat perkemahan Yakub. Kemudian Laban pergi kepada Yakub dan mulai menyerang Yakub secara verbal. Kata-kata yang digunakan menunjukkan bahwa Laban sangat marah dan berteriak kepada Yakub. Laban berbicara kepada Yakub dengan menggunakan serangkaian pertanyaan yang tidak memerlukan jawaban. Laban tidak meminta informasi. Laban mengungkapkan kemarahannya. Laban menuduh Yakub menyelinap pergi, menyeret Rahel dan Lea pergi seperti tahanan perang, dan pergi secara diam-diam. Laban meyakinkan Yakub bahwa Laban akan memberikan Yakub pesta perpisahan dengan musik dan tarian.</w:t>
      </w:r>
    </w:p>
    <w:p>
      <w:pPr/>
      <w:r>
        <w:rPr>
          <w:lang w:val="id_ID" w:bidi="id_ID"/>
        </w:rPr>
      </w:r>
      <w:r>
        <w:rPr>
          <w:lang w:val="id_ID" w:bidi="id_ID"/>
        </w:rPr>
        <w:t>Berhenti dan diskusikan: Ceritakan kisah seorang ayah mengejar anak-anaknya yang telah melarikan diri dari rumah. Apa saja reaksi ayah ketika ia mengejar anak-anak? Bagaimana ayah itu berbicara kepada anak-anaknya? Dengarkan dengan seksama bagaimana ayah mengungkapkan kemarahannya kepada anak-anaknya.</w:t>
      </w:r>
    </w:p>
    <w:p>
      <w:pPr/>
      <w:r>
        <w:rPr>
          <w:lang w:val="id_ID" w:bidi="id_ID"/>
        </w:rPr>
      </w:r>
      <w:r>
        <w:rPr>
          <w:lang w:val="id_ID" w:bidi="id_ID"/>
        </w:rPr>
        <w:t>Laban secara khusus menyebutkan menggunakan alat tamburin dan kecapi. Ini adalah dua alat yang umum digunakan untuk musik. Teborin adalah semacam gendang tangan kecil. Seekor kecapi akan memiliki senar yang akan ditarik atau dipukul. Ini adalah alat musik yang umum pada saat itu dan digunakan dalam situasi yang meriah.</w:t>
      </w:r>
    </w:p>
    <w:p>
      <w:pPr/>
      <w:r>
        <w:rPr>
          <w:lang w:val="id_ID" w:bidi="id_ID"/>
        </w:rPr>
      </w:r>
      <w:r>
        <w:rPr>
          <w:lang w:val="id_ID" w:bidi="id_ID"/>
        </w:rPr>
        <w:t>Berhenti dan tunjukkan gambar tamborin dan kecapi. Tamborin adalah jenis gendang tangan dan tidak memiliki cincin logam yang dimiliki tamborin hari ini.</w:t>
      </w:r>
    </w:p>
    <w:p>
      <w:pPr/>
      <w:r>
        <w:rPr>
          <w:lang w:val="id_ID" w:bidi="id_ID"/>
        </w:rPr>
      </w:r>
      <w:r>
        <w:rPr>
          <w:lang w:val="id_ID" w:bidi="id_ID"/>
        </w:rPr>
        <w:t>Laban mengatakan kepada Yakub bahwa Laban dapat menghancurkan Yakub. Laban mengatakan ini dengan cara yang berarti, "Saya dapat melakukan ini, tetapi saya tidak akan." Kemudian, Laban mengatakan kepada Yakub tentang mimpi di mana Allah menampakkan diri kepada Laban dan berkata kepada Laban, "Tinggalkan Yakub sendirian." Laban berkata, "Allah ayahmu berbicara kepada saya." Ini menyiratkan bahwa Laban tidak tahu atau menyembah Allah seperti Ishak dan Yakub. Mimpi ini mungkin menjelaskan mengapa Laban Laban mengatakan bahwa ia memahami keinginan Yakub untuk kembali kepada Ishak. Kemudian Laban menuduh Yakub mencuri dewa-dewa rumah tangga Laban.</w:t>
      </w:r>
    </w:p>
    <w:p>
      <w:pPr/>
      <w:r>
        <w:rPr>
          <w:lang w:val="id_ID" w:bidi="id_ID"/>
        </w:rPr>
      </w:r>
      <w:r>
        <w:rPr>
          <w:lang w:val="id_ID" w:bidi="id_ID"/>
        </w:rPr>
        <w:t>Tunjukkan gambar beberapa dewa rumah tangga.</w:t>
      </w:r>
    </w:p>
    <w:p>
      <w:pPr/>
      <w:r>
        <w:rPr>
          <w:lang w:val="id_ID" w:bidi="id_ID"/>
        </w:rPr>
      </w:r>
      <w:r>
        <w:rPr>
          <w:lang w:val="id_ID" w:bidi="id_ID"/>
        </w:rPr>
        <w:t>Yakub menjelaskan bahwa ia takut bahwa Laban Kemudian Yakub berkata, "Saya tidak mencuri apa pun." Carilah dewa-dewa. Jika seseorang memilikinya orang itu harus mati. Jika kamu menemukan apa pun dari kamu, saya akan memberikannya kembali kepada kamu." Yakub tidak tahu bahwa Rahel telah mencuri dewa-dewa rumah tangga Laban. Yakub ingin kerabat itu menjadi saksi selama pencarian perkemahan. Yakub merujuk pada mereka sebagai "kerabat kita."</w:t>
      </w:r>
    </w:p>
    <w:p>
      <w:pPr/>
      <w:r>
        <w:rPr>
          <w:lang w:val="id_ID" w:bidi="id_ID"/>
        </w:rPr>
      </w:r>
      <w:r>
        <w:rPr>
          <w:lang w:val="id_ID" w:bidi="id_ID"/>
        </w:rPr>
        <w:t>Laban kemudian memulai pencarian perkemahan Yakub. Laban mencari kemah Yakub. Kemudian Laban mencari kemah Lea, Zilpa dan Bilha. Akhirnya, Laban pergi ke kemah Rahel. Rahel berada di kemahnya. Rahel telah memasukkan dewa-dewa rumah tangga dalam bantal Rahel yang digunakan untuk pelana untanya. Rahel sedang duduk di atas bantal pelana untanya.</w:t>
      </w:r>
    </w:p>
    <w:p>
      <w:pPr/>
      <w:r>
        <w:rPr>
          <w:lang w:val="id_ID" w:bidi="id_ID"/>
        </w:rPr>
      </w:r>
      <w:r>
        <w:rPr>
          <w:lang w:val="id_ID" w:bidi="id_ID"/>
        </w:rPr>
        <w:t>Tunjukkan gambar seorang perempuan yang duduk di atas unta. Anda harus memiliki bantal yang ditunjukkan dalam gambar itu.</w:t>
      </w:r>
    </w:p>
    <w:p>
      <w:pPr/>
      <w:r>
        <w:rPr>
          <w:lang w:val="id_ID" w:bidi="id_ID"/>
        </w:rPr>
      </w:r>
      <w:r>
        <w:rPr>
          <w:lang w:val="id_ID" w:bidi="id_ID"/>
        </w:rPr>
        <w:t>Tunjukkan gambar perkemahan tenda.</w:t>
      </w:r>
    </w:p>
    <w:p>
      <w:pPr/>
      <w:r>
        <w:rPr>
          <w:lang w:val="id_ID" w:bidi="id_ID"/>
        </w:rPr>
      </w:r>
      <w:r>
        <w:rPr>
          <w:lang w:val="id_ID" w:bidi="id_ID"/>
        </w:rPr>
        <w:t>Rahel tidak bangun ketika Laban datang ke kemah. Biasanya seorang anak perempuan akan berdiri untuk menunjukkan rasa Rahel menggunakan bentuk alamat yang sangat sopan dalam berbicara kepada ayahnya. Rahel berkata, "Tuanku atau tuan." Kata tuan tidak sama dengan kata TUHAN yang berarti Tuhan. Ini adalah istilah rasa hormat yang digunakan untuk berbicara dengan laki-laki yang lebih tua. Rahel berkata, "Saya tidak dapat bangun karena ini adalah waktu periode bulanan saya." Di dunia kuno, darah menstruasi dianggap sebagai hal yang sangat buruk. Orang-orang percaya bahwa setan atau roh jahat tinggal dalam darah menstruasi. Dengan duduk di atas dewa-dewa rumah tangga, Rahel membuat mereka najis. Laban tidak membuat Rahel bangun. Laban tidak memeriksa bantal yang duduk di atas Rahel. Laban terus mencari kemah dan perkemahan, tetapi Laban tidak menemukan dewa-dewa rumah tangganya.</w:t>
      </w:r>
    </w:p>
    <w:p>
      <w:pPr/>
      <w:r>
        <w:rPr>
          <w:lang w:val="id_ID" w:bidi="id_ID"/>
        </w:rPr>
      </w:r>
      <w:r>
        <w:rPr>
          <w:lang w:val="id_ID" w:bidi="id_ID"/>
        </w:rPr>
        <w:t>Berhenti dan diskusikan: Bicarakan tentang seorang perempuan yang mengalami periode menstruasi bulanannya. Kata-kata apa yang Anda gunakan untuk menggambarkan peristiwa ini? Bagaimana orang-orang dalam budaya Anda berbicara tentang ini dengan sopan dalam kelompok campuran? Bagaimana Anda mengatakan kepada nenek atau kakek Anda tentang apa yang terjadi pada Rahel?</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Laban belajar bahwa Yakub telah melarikan diri mengambil semua harta dan keluarganya. Laban mengumpulkan kerabatnya dan pergi setelah Yakub. Dalam perjalanan, Laban memiliki mimpi di mana Allah mengatakan kepada Laban untuk tidak menyakiti Yakub.</w:t>
      </w:r>
    </w:p>
    <w:p>
      <w:pPr/>
      <w:r>
        <w:rPr>
          <w:lang w:val="id_ID" w:bidi="id_ID"/>
        </w:rPr>
      </w:r>
      <w:r>
        <w:rPr>
          <w:b/>
          <w:lang w:val="id_ID" w:bidi="id_ID"/>
        </w:rPr>
        <w:t>Adegan kedua:</w:t>
      </w:r>
      <w:r>
        <w:rPr>
          <w:lang w:val="id_ID" w:bidi="id_ID"/>
        </w:rPr>
        <w:t xml:space="preserve"> Laban mengejar Yakub. Laban datang kepada Yakub dan menjadi sangat marah, membuat segala macam tuduhan. Laban menuduh Yakub telah mencuri dewa-dewa keluarga. Yakub menyangkal telah mencuri apa pun dan mengatakan kepada Laban untuk mencari perkemahan untuk apa pun yang mungkin milik Laban.</w:t>
      </w:r>
    </w:p>
    <w:p>
      <w:pPr/>
      <w:r>
        <w:rPr>
          <w:lang w:val="id_ID" w:bidi="id_ID"/>
        </w:rPr>
      </w:r>
      <w:r>
        <w:rPr>
          <w:b/>
          <w:lang w:val="id_ID" w:bidi="id_ID"/>
        </w:rPr>
        <w:t>Adegan ketiga:</w:t>
      </w:r>
      <w:r>
        <w:rPr>
          <w:lang w:val="id_ID" w:bidi="id_ID"/>
        </w:rPr>
        <w:t xml:space="preserve"> Laban mencari kemah dan datang ke kemah Rahel. Rahel telah menyembunyikan dewa-dewa rumah tangga dalam bantal untanya. Rahel sedang duduk di atas bantal dan mengatakan kepada Laban bahwa itu adalah waktu bulanannya, yang berarti ia tidak dapat berdiri. Laban tidak menemukan dewa-dewa, itu.</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Utusan yang mengatakan kepada Laban tentang Yakub</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Zilpa</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Kerabat Laban</w:t>
      </w:r>
    </w:p>
    <w:p>
      <w:pPr>
        <w:pStyle w:val="ListBullet"/>
        <w:spacing w:line="240" w:lineRule="auto"/>
        <w:ind w:left="720"/>
      </w:pPr>
      <w:r>
        <w:rPr>
          <w:lang w:val="id_ID" w:bidi="id_ID"/>
        </w:rPr>
      </w:r>
      <w:r>
        <w:rPr>
          <w:lang w:val="id_ID" w:bidi="id_ID"/>
        </w:rPr>
        <w:t>Anak-anak dan hamba-hamba Yakub disebutkan.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tiga hari setelah Yakub meninggalkan Harran, seseorang mengatakan kepada Laban bahwa Yakub telah pergi membawa semua keluarga dan hartanya bersamanya. Laban berada di tempat yang jauh dari Harran yang bekerja dengan pemotongan domba. Segera, Laban mengumpulkan sekelompok kerabat dan mengikuti Yakub dalam pengejaran yang panas. Ini berarti bahwa Laban melakukan perjalanan secepat ia bisa pergi. Yakub dan keluarganya melakukan perjalanan sekitar 560 kilometer, atau 350 mil, dalam 10 hari. Itu sekitar 50 kilometer per hari. Dengan semua binatang dan anak-anak, ini akan menjadi langkah yang sangat cepat. Laban melakukan perjalanan lebih cepat karena Laban menangkap Yakub setelah 7 hari. Laban melakukan perjalanan sekitar 80 kilometer per hari. Malam sebelum Laban mencapai Yakub, Laban bermimpi. Allah menampakkan diri kepada Laban dalam mimpi itu dan mengatakan kepada Laban untuk tidak menyakiti Yakub.</w:t>
      </w:r>
    </w:p>
    <w:p>
      <w:pPr/>
      <w:r>
        <w:rPr>
          <w:lang w:val="id_ID" w:bidi="id_ID"/>
        </w:rPr>
      </w:r>
      <w:r>
        <w:rPr>
          <w:lang w:val="id_ID" w:bidi="id_ID"/>
        </w:rPr>
        <w:t>Dalam adegan kedua, Laban pergi ke kemah Yakub dan mulai menyerang Yakub secara verbal. Kata-kata yang digunakan membuat tampaknya bahwa Laban berteriak kepada Yakub. Laban mengajukan pertanyaan yang tidak memerlukan jawaban. Laban hanya mengungkapkan kemarahan dan frustrasi Laban dengan menggunakan bentuk ucapan ini. Laban membuat sejumlah tuduhan. Beberapa tuduhan itu salah. Laban meyakinkan Yakub bahwa jika Yakub mengatakan bahwa ia pergi, Laban akan memberikan pesta perayaan dengan nyanyian dan tarian. Laban mengatakan kepada Yakub tentang mimpi di mana Allah mengatakan kepada Laban untuk tidak menyakiti Yakub. Laban berkata, "Saya dapat menghancurkan kamu, tetapi Allah ayahmu menampakkan diri kepada saya dan mengatakan kepada saya untuk tidak menyakiti kamu." Akhirnya, Laban selesai berteriak dan mengatakan Kemudian Laban bertanya mengapa Yakub telah mencuri</w:t>
      </w:r>
    </w:p>
    <w:p>
      <w:pPr/>
      <w:r>
        <w:rPr>
          <w:lang w:val="id_ID" w:bidi="id_ID"/>
        </w:rPr>
      </w:r>
      <w:r>
        <w:rPr>
          <w:lang w:val="id_ID" w:bidi="id_ID"/>
        </w:rPr>
        <w:t>Yakub menjawab dengan memberikan penjelasan mengapa Yakub pergi secara diam-diam membawa keluarga dan binatang-binatang bersamanya. Yakub takut bahwa Laban tidak akan mengizinkan para perempuan meninggalkan Harran. Yakub menyangkal mencuri dewa-dewa keluarga. Yakub mengatakan kepada Laban untuk mencari perkemahan dan menyimpan apa pun yang ditemukan Laban yang milik Laban. Yakub ingin kerabat itu menjadi saksi tentang pencarian itu. Kerabat ini akan melihat apakah Laban menemukan apa pun yang milik Laban. Yakub merujuk pada kerabat ini sebagai kerabat kita, yang berarti bahwa mereka adalah kerabat Yakub juga. Yakub bahkan mengatakan bahwa orang yang mencuri dewa-dewa harus dibunuh. Yakub tidak tahu bahwa Rahel mencuri dewa-dewa keluarga Laban.</w:t>
      </w:r>
    </w:p>
    <w:p>
      <w:pPr/>
      <w:r>
        <w:rPr>
          <w:lang w:val="id_ID" w:bidi="id_ID"/>
        </w:rPr>
      </w:r>
      <w:r>
        <w:rPr>
          <w:lang w:val="id_ID" w:bidi="id_ID"/>
        </w:rPr>
        <w:t>Dalam Adegan ketiga, Laban mulai mencari tenda. Laban memulai dengan kemah Yakub dan kemudian pindah ke kemah Lea. Kemudian Laban mencari kemah Zilpa dan Bilha. Laban tidak menemukan apa pun di kemah mana pun. Laban merasakan atau mengintai semua yang ada di kemah. Akhirnya, Laban pergi ke kemah Rahel untuk mencari. Rahel berada di kemah. Rahel telah mengambil dewa-dewa keluarga dan memasukkannya ke dalam bantal pelana untanya. Rahel sedang duduk di atas bantal ini. Rahel berbicara dengan sangat sopan kepada Laban berkata, "Tuanku" atau "Tuan." Rahel tidak berdiri ketika Laban memasuki kemah. Rahel berkata, "Saya tidak dapat berdiri karena saya mengalami menstruasi bulanan saya." Laban tidak membuat Rahel berdiri atau pindah. Laban tidak mencari di mana Rahel duduk. Laban melalui semua yang lain di kemah. Laban tidak menemukan apa pun yang miliknya. Laban tidak menemukan dewa-dewa rumah tangga.</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Utusan yang memberitahu Laban tentang Yakub</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Zilpa</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Kerabat Laban</w:t>
      </w:r>
    </w:p>
    <w:p>
      <w:pPr>
        <w:pStyle w:val="ListBullet"/>
        <w:spacing w:line="240" w:lineRule="auto"/>
        <w:ind w:left="720"/>
      </w:pPr>
      <w:r>
        <w:rPr>
          <w:lang w:val="id_ID" w:bidi="id_ID"/>
        </w:rPr>
      </w:r>
      <w:r>
        <w:rPr>
          <w:lang w:val="id_ID" w:bidi="id_ID"/>
        </w:rPr>
        <w:t>Anak-anak dan hamba-hamba Yakub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mendengar hal-hal seperti tanggapan yang berbeda. Mulai kembali adegannya.</w:t>
      </w:r>
    </w:p>
    <w:p>
      <w:pPr/>
      <w:r>
        <w:rPr>
          <w:lang w:val="id_ID" w:bidi="id_ID"/>
        </w:rPr>
      </w:r>
      <w:r>
        <w:rPr>
          <w:lang w:val="id_ID" w:bidi="id_ID"/>
        </w:rPr>
        <w:t xml:space="preserve">Dalam adegan pertama, 3 hari setelah Yakub meninggalkan Harran, seseorang mengatakan kepada Laban bahwa Yakub telah pergi membawa istri-istri, anak-anak, dan binatang-binatang Yakub bersamanya. Laban mengumpulkan beberapa kerabatnya dan berangkat mengikuti Yakub. Mereka melaju dengan cepat mencoba menangkap Yakub. Dibutuhkan 7 hari untuk menangkap Yakub. Malam sebelum Laban menangkap Yakub, Laban bermimpi. Allah berkata kepada Laban dalam mimpi itu, "Jangan menyakiti Yakub." </w:t>
      </w:r>
    </w:p>
    <w:p>
      <w:pPr/>
      <w:r>
        <w:rPr>
          <w:lang w:val="id_ID" w:bidi="id_ID"/>
        </w:rPr>
      </w:r>
      <w:r>
        <w:rPr>
          <w:lang w:val="id_ID" w:bidi="id_ID"/>
        </w:rPr>
        <w:t>Hentikan adegannya: Tanyakan kepada Laban, "Mengapa kamu mencoba menangkap Yakub?" Anda mungkin mendengar, "Beraninya Yakub pergi secara rahasia seperti ini!" Yakub telah mengambil anak-anak perempuan dan cucu-cucu saya jauh dari saya! Yakub harus membayar untuk ini. Binatang-binatang itu adalah milik saya Yakub adalah seorang pencuri!" Mulai kembali adegannya.</w:t>
      </w:r>
    </w:p>
    <w:p>
      <w:pPr/>
      <w:r>
        <w:rPr>
          <w:lang w:val="id_ID" w:bidi="id_ID"/>
        </w:rPr>
      </w:r>
      <w:r>
        <w:rPr>
          <w:lang w:val="id_ID" w:bidi="id_ID"/>
        </w:rPr>
        <w:t>Dalam adegan kedua, Laban mengejar Yakub. Laban mendirikan perkemahan di dekat perkemahan Yakub. Laban pergi kepada Yakub dan mulai mengajukan serangkaian pertanyaan yang tidak memerlukan jawaban. Laban berkata, "Apa yang kamu maksud dengan mencuri seperti ini?" Beraninya kamu menyeret anak-anak perempuanku pergi seperti tawanan perang?" Laban meyakinkan Yakub bahwa Laban akan mengadakan pesta perayaan dengan musik dan tarian sebelum Yakub meninggalkan Harran. Laban memberi tahu Yakub tentang mimpi yang dialami Laban pada malam sebelumnya. Laban berkata, "Allah ayahmu menampakkan diri kepada saya dan mengatakan kepada saya untuk meninggalkan Yakub sendirian." Laban mengakhiri dengan berkata kepada Yakub, "Aku mengerti mengapa kamu ingin pergi kepada ayahmu, tetapi mengapa kamu harus mencuri dewa-dewa rumah tanggaku?"</w:t>
      </w:r>
    </w:p>
    <w:p>
      <w:pPr/>
      <w:r>
        <w:rPr>
          <w:lang w:val="id_ID" w:bidi="id_ID"/>
        </w:rPr>
      </w:r>
      <w:r>
        <w:rPr>
          <w:lang w:val="id_ID" w:bidi="id_ID"/>
        </w:rPr>
        <w:t>Hentikan adegannya: Tanyakan kepada Yakub, "Bagaimana perasaanmu ketika kamu mendengarkan Laban menuduh kamu seperti ini?" Kamu mungkin mendengar, "Ia marah." Amarahnya akan segera reda dan semuanya akan baik-baik saja. Ia mengatakan bahwa ia akan mengadakan pesta bagi kami sebelum kami pergi, tetapi saya tidak percaya kepadanya. Dia selalu mencoba mengelabui dan menipu saya." Tanyakan kepada Rahel dan Lea, "Bagaimana perasaan kamu ketika mendengar ayahmu berbicara kepada Yakub seperti ini?" Kamu mungkin mendengar, "Ayah marah." Tetapi Ayah tidak memperlakukan kita seperti yang seharusnya seorang ayah. Saya tidak percaya kepadanya ketika ia mengatakan bahwa ia akan mengadakan pesta bagi kami. Pesta tersebut memerlukan uang. Ayah tidak akan mengeluarkan uang untuk kami." Mulai kembali adegannya.</w:t>
      </w:r>
    </w:p>
    <w:p>
      <w:pPr/>
      <w:r>
        <w:rPr>
          <w:lang w:val="id_ID" w:bidi="id_ID"/>
        </w:rPr>
      </w:r>
      <w:r>
        <w:rPr>
          <w:lang w:val="id_ID" w:bidi="id_ID"/>
        </w:rPr>
        <w:t>Yakub menunggu Laban selesai berbicara. Kemudian Yakub menjelaskan bahwa ia takut Laban tidak akan mengizinkan Rahel dan Lea meninggalkan Harran. Yakub takut bahwa Laban akan mengambil Rahel dan Lea secara paksa. Kemudian Yakub menyangkal memiliki dewa-dewa rumah tangga. Yakub bersikeras agar Laban menggeledah perkemahan itu. Yakub ingin para kerabat menjadi saksi atas apa pun yang ditemukan di perkemahan. Yakub mengingatkan Laban bahwa kerabat ini juga adalah kerabat Yakub. Yakub bahkan mengatakan bahwa jika seseorang telah mencuri dewa-dewa, orang itu harus mati. Yakub tidak tahu bahwa Rahel telah mencuri dewa-dewa, itu.</w:t>
      </w:r>
    </w:p>
    <w:p>
      <w:pPr/>
      <w:r>
        <w:rPr>
          <w:lang w:val="id_ID" w:bidi="id_ID"/>
        </w:rPr>
      </w:r>
      <w:r>
        <w:rPr>
          <w:lang w:val="id_ID" w:bidi="id_ID"/>
        </w:rPr>
        <w:t>Hentikan adegannya: Tanyakan kepada Laban, "Bagaimana perasaanmu ketika kamu mendengar Yakub mengatakan bahwa ia takut kamu akan mengambil anak-anak perempuanmu secara paksa?" Kamu mungkin mendengar, "Saya tidak akan pernah melakukan hal seperti itu." Yakub seperti anak laki-laki bagi saya. Anak-anak perempuanku adalah milik Yakub sekarang. Saya tidak dapat membawa mereka kembali." Tanyakan kepada kerabat, "Bagaimana perasaan Anda menjadi saksi atas hal ini?" Kamu mungkin mendengar "Saya tidak suka menjadi bagian dari perselisihan ini." Saya pikir Laban telah berperilaku dengan tidak semestinya. Yakub memiliki hak untuk kembali kepada ayahnya." Tanyakan kepada Rahel, "Bagaimana perasaan Anda ketika Anda mendengar Yakub mengatakan bahwa orang yang mencuri dewa-dewa harus mati?" Kamu mungkin mendengar, "Saya tidak takut. Ayahku tidak akan menemukannya. Tidak ada seorang pun yang akan tahu bahwa saya memilikinya." Mulai kembali adegannya.</w:t>
      </w:r>
    </w:p>
    <w:p>
      <w:pPr/>
      <w:r>
        <w:rPr>
          <w:lang w:val="id_ID" w:bidi="id_ID"/>
        </w:rPr>
      </w:r>
      <w:r>
        <w:rPr>
          <w:lang w:val="id_ID" w:bidi="id_ID"/>
        </w:rPr>
        <w:t>Dalam adegan ketiga, Laban mulai menggeledah perkemahan. Laban mulai mencari di kemah Yakub. Kemudian Laban pergi ke kemah Lea, kemah Zilpa, dan kemah Bilha. Laban merasakan semuanya tetapi tidak menemukan dewa-dewa, itu. Kemudian Laban pergi ke kemah Rahel. Rachel berada di dalam kemah, duduk di atas bantal yang merupakan bagian dari pelana unta. Rahel tidak bangun. Rahel berbicara dengan sopan kepada Laban dan berkata, "Saya tidak dapat berdiri karena saya sedang datang bulan." Laban mencari kemah tetapi tidak menyentuh Rahel atau bantal tempat Rahel duduk. Laban tidak menemukan dewa-dewa, itu.</w:t>
      </w:r>
    </w:p>
    <w:p>
      <w:pPr/>
      <w:r>
        <w:rPr>
          <w:lang w:val="id_ID" w:bidi="id_ID"/>
        </w:rPr>
      </w:r>
      <w:r>
        <w:rPr>
          <w:lang w:val="id_ID" w:bidi="id_ID"/>
        </w:rPr>
        <w:t>Hentikan adegannya: Tanyakan kepada Rahel, "Bagaimana perasaanmu ketika kamu berbohong kepada ayahmu?" Kamu mungkin mendengar, "Saya harus berbohong, tetapi saya tidak keberatan." Saya membutuhkan dewa-dewa ini bersama saya. Saya tahu Yakub menyembah Allah, tetapi saya membutuhkan dewa-dewa keluarga kita juga." Tanyakan kepada Laban, "Sekarang setelah kamu mencari ke mana-mana, bagaimana perasaanmu tentang Yakub dan dewa-dewa rumah tangga?" Anda mungkin mendengar, "Saya tidak mengerti hal itu." Ia harus menyembunyikannya di suatu tempat. Seseorang membawa mereka ketika Yakub meninggalkan Harran. Yakub telah menipu saya." Tanyakan kepada Yakub, "Bagaimana perasaanmu sekarang bahwa Laban tidak menemukan dewa-dewa, itu?" Kamu mungkin mendengar, "Tentu saja ia tidak menemukan mereka." Saya menyembah Allah. Saya tidak membutuhkan berhala. Keluarga ini menyembah Allah."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Butuh waktu 3 hari sampai berita bahwa Yakub telah pergi sampai ke telinga Laban. Seseorang mengatakan kepada Laban bahwa Yakub telah pergi.</w:t>
      </w:r>
    </w:p>
    <w:p>
      <w:pPr/>
      <w:r>
        <w:rPr>
          <w:lang w:val="id_ID" w:bidi="id_ID"/>
        </w:rPr>
      </w:r>
      <w:r>
        <w:rPr>
          <w:lang w:val="id_ID" w:bidi="id_ID"/>
        </w:rPr>
        <w:t>Laban mengumpulkan beberapa kerabatnya dan bersama-sama, mereka berangkat mengikuti Yakub. Kata-kata yang digunakan untuk menggambarkan perjalanan ini menunjukkan bahwa Laban dan kerabatnya melakukan perjalanan secepat mungkin. Mereka mengejar atau memburu Yakub, berusaha untuk menangkapnya.</w:t>
      </w:r>
    </w:p>
    <w:p>
      <w:pPr/>
      <w:r>
        <w:rPr>
          <w:lang w:val="id_ID" w:bidi="id_ID"/>
        </w:rPr>
      </w:r>
      <w:r>
        <w:rPr>
          <w:lang w:val="id_ID" w:bidi="id_ID"/>
        </w:rPr>
        <w:t xml:space="preserve">Sebelum Laban menyusul Yakub, Laban mendapat sebuah </w:t>
      </w:r>
      <w:r>
        <w:rPr>
          <w:b/>
          <w:lang w:val="id_ID" w:bidi="id_ID"/>
        </w:rPr>
        <w:t>mimpi</w:t>
      </w:r>
      <w:r>
        <w:rPr>
          <w:lang w:val="id_ID" w:bidi="id_ID"/>
        </w:rPr>
        <w:t xml:space="preserve">. Ini terjadi pada malam hari. Gunakan kata yang sama untuk mimpi seperti yang telah Anda gunakan pada perikop sebelumnya. </w:t>
      </w:r>
      <w:r>
        <w:rPr>
          <w:b/>
          <w:lang w:val="id_ID" w:bidi="id_ID"/>
        </w:rPr>
        <w:t>Allah</w:t>
      </w:r>
      <w:r>
        <w:rPr>
          <w:lang w:val="id_ID" w:bidi="id_ID"/>
        </w:rPr>
        <w:t xml:space="preserve"> menampakkan diri kepada Laban dalam mimpi itu. Ketika Laban menceritakan kepada Yakub tentang mimpi itu, Laban berkata, "Allah ayahmu menampakkan diri kepada saya." Gunakan kata yang sama untuk Allah seperti yang telah Anda gunakan dalam perikop lainnya. Ayah dalam mimpi ini berarti ayah Yakub, Ishak.</w:t>
      </w:r>
    </w:p>
    <w:p>
      <w:pPr/>
      <w:r>
        <w:rPr>
          <w:lang w:val="id_ID" w:bidi="id_ID"/>
        </w:rPr>
      </w:r>
      <w:r>
        <w:rPr>
          <w:lang w:val="id_ID" w:bidi="id_ID"/>
        </w:rPr>
        <w:t>Ketika Laban bertemu Yakub, Laban mulai mengajukan serangkaian pertanyaan. Laban berkata, "Apa yang telah kamu perbuat?" Ini adalah jenis pertanyaan yang tidak memerlukan jawaban. Laban mengajukan serangkaian pertanyaan semacam ini. Laban tidak meminta informasi. Laban tidak menyangka Yakub akan menjawab. Laban sedang mengungkapkan kemarahannya. Jika bahasa Anda tidak menggunakan pertanyaan dengan cara ini, Anda dapat membuat setiap pertanyaan sebagai pernyataan positif seperti "Kamu seharusnya tidak melakukan ini." Dengan mengajukan pertanyaan dengan cara ini, Laban mengungkapkan kemarahan. Kata-kata yang digunakan terdengar seolah-olah Laban bahkan berteriak kepada Yakub. Selama waktu mengungkapkan kemarahan ini, Laban bahkan membuat tuduhan palsu. Laban menuduh Yakub melakukan hal-hal yang tidak dilakukan Yakub. Yakub tidak menjawab tuduhan atau pertanyaan apa pun ini.</w:t>
      </w:r>
    </w:p>
    <w:p>
      <w:pPr/>
      <w:r>
        <w:rPr>
          <w:lang w:val="id_ID" w:bidi="id_ID"/>
        </w:rPr>
      </w:r>
      <w:r>
        <w:rPr>
          <w:lang w:val="id_ID" w:bidi="id_ID"/>
        </w:rPr>
        <w:t>Laban berbicara tentang mengadakan pesta perayaan dengan musik dan tarian. Laban merujuk pada dua alat musik: tamburin dan kecapi. Tamborin adalah jenis gendang tangan kecil. Harpa tersebut berukuran kecil, dipegang di tangan dan memiliki senar untuk dipetik atau ditarik. Jika tidak ada seorang pun yang mengetahui alat musik ini, Anda mungkin perlu mengatakan bahwa akan ada alat musik untuk menemani nyanyian dan tarian.</w:t>
      </w:r>
    </w:p>
    <w:p>
      <w:pPr/>
      <w:r>
        <w:rPr>
          <w:lang w:val="id_ID" w:bidi="id_ID"/>
        </w:rPr>
      </w:r>
      <w:r>
        <w:rPr>
          <w:lang w:val="id_ID" w:bidi="id_ID"/>
        </w:rPr>
        <w:t>Tunjukkan lagi gambar tamborin dan kecapi.</w:t>
      </w:r>
    </w:p>
    <w:p>
      <w:pPr/>
      <w:r>
        <w:rPr>
          <w:lang w:val="id_ID" w:bidi="id_ID"/>
        </w:rPr>
      </w:r>
      <w:r>
        <w:rPr>
          <w:lang w:val="id_ID" w:bidi="id_ID"/>
        </w:rPr>
        <w:t xml:space="preserve">Ketika Laban selesai berbicara, Yakub tidak menjawab tuduhan itu. Yakub memberikan penjelasan sederhana untuk meninggalkan Harran secara diam-diam. Yakub menyangkal memiliki dewa-dewa rumah tangga. Gunakan kata-kata yang sama untuk menggambarkan </w:t>
      </w:r>
      <w:r>
        <w:rPr>
          <w:b/>
          <w:lang w:val="id_ID" w:bidi="id_ID"/>
        </w:rPr>
        <w:t>dewa-dewa rumah tangga</w:t>
      </w:r>
      <w:r>
        <w:rPr>
          <w:lang w:val="id_ID" w:bidi="id_ID"/>
        </w:rPr>
        <w:t xml:space="preserve"> yang Anda gunakan dalam perikop sebelumnya. Kata </w:t>
      </w:r>
      <w:r>
        <w:rPr>
          <w:b/>
          <w:lang w:val="id_ID" w:bidi="id_ID"/>
        </w:rPr>
        <w:t>berhala</w:t>
      </w:r>
      <w:r>
        <w:rPr>
          <w:lang w:val="id_ID" w:bidi="id_ID"/>
        </w:rPr>
        <w:t>-berhala dibahas dalam Glosarium Utama.</w:t>
      </w:r>
    </w:p>
    <w:p>
      <w:pPr/>
      <w:r>
        <w:rPr>
          <w:lang w:val="id_ID" w:bidi="id_ID"/>
        </w:rPr>
      </w:r>
      <w:r>
        <w:rPr>
          <w:lang w:val="id_ID" w:bidi="id_ID"/>
        </w:rPr>
        <w:t>Ketika Laban pergi untuk memeriksa tenda-tenda, Yakub ingin para kerabat bertindak sebagai saksi. Yakub merujuk kepada orang-orang ini sebagai "kerabat kita." Kerabat itu terkait dengan Yakub juga.</w:t>
      </w:r>
    </w:p>
    <w:p>
      <w:pPr/>
      <w:r>
        <w:rPr>
          <w:lang w:val="id_ID" w:bidi="id_ID"/>
        </w:rPr>
      </w:r>
      <w:r>
        <w:rPr>
          <w:lang w:val="id_ID" w:bidi="id_ID"/>
        </w:rPr>
        <w:t xml:space="preserve">Rahel sedang duduk di atas bantal dalam tendanya. Ketika Rahel berbicara kepada Laban, Rahel berkata, "Tuanku atau tuanku." Di sini kata tuan adalah istilah rasa hormat yang akan digunakan seorang anak perempuan untuk berbicara kepada ayahnya atau seseorang yang akan digunakan ketika berbicara kepada orang yang lebih tua. Kata ini tidak merujuk kepada Tuhan. </w:t>
      </w:r>
    </w:p>
    <w:p>
      <w:pPr/>
      <w:r>
        <w:rPr>
          <w:lang w:val="id_ID" w:bidi="id_ID"/>
        </w:rPr>
      </w:r>
      <w:r>
        <w:rPr>
          <w:lang w:val="id_ID" w:bidi="id_ID"/>
        </w:rPr>
        <w:t>Rahel meminta maaf karena tidak berdiri. Rahel berkata, "Itu adalah cara perempuan bersama saya." Rahel mengatakan bahwa ia mengalami menstruasi bulanan. Laban tidak akan menyentuh Rahel maupun bantal tempat Rahel duduk selama masa haid Rahel. Orang-orang berpikir setan tinggal dalam darah menstruasi. Gunakan bentuk berbicara yang sopan tentang periode bulanan perempuan itu.</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31:36–55</w:t>
      </w:r>
      <w:r>
        <w:rPr>
          <w:lang w:val="id_ID" w:bidi="id_ID"/>
        </w:rPr>
      </w:r>
    </w:p>
    <w:p>
      <w:pPr>
        <w:pStyle w:val="Heading3"/>
      </w:pPr>
      <w:r>
        <w:rPr>
          <w:lang w:val="id_ID" w:bidi="id_ID"/>
        </w:rPr>
        <w:t>Dengar dan Renungkan</w:t>
      </w:r>
    </w:p>
    <w:p>
      <w:pPr/>
      <w:r>
        <w:rPr>
          <w:lang w:val="id_ID" w:bidi="id_ID"/>
        </w:rPr>
      </w:r>
      <w:r>
        <w:rPr>
          <w:lang w:val="id_ID" w:bidi="id_ID"/>
        </w:rPr>
        <w:t>Dengarkan Kejadian 31:36–55 dan simpan dalam hati Anda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Anda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31:36–55</w:t>
      </w:r>
    </w:p>
    <w:p>
      <w:pPr/>
      <w:r>
        <w:rPr>
          <w:lang w:val="id_ID" w:bidi="id_ID"/>
        </w:rPr>
      </w:r>
      <w:r>
        <w:rPr>
          <w:lang w:val="id_ID" w:bidi="id_ID"/>
        </w:rPr>
        <w:t>Dengarkan teks sebanyak satu kali dalam versi yang paling mudah dimengerti.</w:t>
      </w:r>
    </w:p>
    <w:p>
      <w:pPr/>
      <w:r>
        <w:rPr>
          <w:lang w:val="id_ID" w:bidi="id_ID"/>
        </w:rPr>
      </w:r>
      <w:r>
        <w:rPr>
          <w:lang w:val="id_ID" w:bidi="id_ID"/>
        </w:rPr>
        <w:t>Perikop ini adalah penjelasan naratif yang melanjutkan pertemuan antara Yakub dan Laban di daerah perbukitan Gilead setelah Laban berhasil menyusul Yakub Laban sangat marah kepada Yakub sehingga tampaknya ia berteriak dengan marah saat berhasil menyusul Yakub. Yakub menjawab Laban dengan kemarahan. Yakub juga mengajukan beberapa pertanyaan retoris. Yakub bertanya, "Apa kesalahan saya sampai membuat Anda tersinggung?" Yakub sebenarnya dapat mengungkapkan hal ini secara positif dengan mengatakan, "Saya tidak melakukan kesalahan apa pun yang membuat Anda tersinggung." Pertanyaan-pertanyaan ini adalah cara Yakub untuk mengungkapkan kemarahannya.</w:t>
      </w:r>
    </w:p>
    <w:p>
      <w:pPr/>
      <w:r>
        <w:rPr>
          <w:lang w:val="id_ID" w:bidi="id_ID"/>
        </w:rPr>
      </w:r>
      <w:r>
        <w:rPr>
          <w:lang w:val="id_ID" w:bidi="id_ID"/>
        </w:rPr>
        <w:t>Berhenti dan diskusikan: Ceritakan kisah tentang sebuah perselisihan antara dua pria. Perhatikan cara berbicara masing-masing pria tersebut. Bagaimana masing-masing pria tersebut mengungkapkan kemarahannya? Kata-kata apa saja yang ia gunakan?</w:t>
      </w:r>
    </w:p>
    <w:p>
      <w:pPr/>
      <w:r>
        <w:rPr>
          <w:lang w:val="id_ID" w:bidi="id_ID"/>
        </w:rPr>
      </w:r>
      <w:r>
        <w:rPr>
          <w:lang w:val="id_ID" w:bidi="id_ID"/>
        </w:rPr>
        <w:t>Tunjukkan peta perjalanan antara Harran dan Bersyeba. Ini untuk mengingatkan tim tentang lokasi di mana Yakub dan Laban bertemu.</w:t>
      </w:r>
    </w:p>
    <w:p>
      <w:pPr/>
      <w:r>
        <w:rPr>
          <w:lang w:val="id_ID" w:bidi="id_ID"/>
        </w:rPr>
      </w:r>
      <w:r>
        <w:rPr>
          <w:lang w:val="id_ID" w:bidi="id_ID"/>
        </w:rPr>
        <w:t>Yakub mengingatkan Laban bahwa ia telah bekerja untuk Laban selama 20 tahun. Yakub bekerja selama 14 tahun untuk mendapatkan Rahel dan Lea sebagai istrinya. Setelah itu Yakub bekerja selama 6 tahun untuk mendapatkan upah dalam bentuk kawanan domba dan kambing. Yakub menjelaskan bagaiman ia merawat kawanan ternak milik Laban. Yakub berkata bahwa tak seekor pun kambing betina mengalami keguguran. Mengalami keguguran berarti sang induk kehilangan bayinya sebelum waktu bagi bayi itu untuk lahir. Kata ini merujuk pada kegagalan kehamilan apa pun, baik pada manusia maupun hewan.</w:t>
      </w:r>
    </w:p>
    <w:p>
      <w:pPr/>
      <w:r>
        <w:rPr>
          <w:lang w:val="id_ID" w:bidi="id_ID"/>
        </w:rPr>
      </w:r>
      <w:r>
        <w:rPr>
          <w:lang w:val="id_ID" w:bidi="id_ID"/>
        </w:rPr>
        <w:t>Berhenti dan diskusikan: Bagaimana cara Anda membicarakan tentang kehilangan bayi yang lahir sebelum waktunya?</w:t>
      </w:r>
    </w:p>
    <w:p>
      <w:pPr/>
      <w:r>
        <w:rPr>
          <w:lang w:val="id_ID" w:bidi="id_ID"/>
        </w:rPr>
      </w:r>
      <w:r>
        <w:rPr>
          <w:lang w:val="id_ID" w:bidi="id_ID"/>
        </w:rPr>
        <w:t>Yakub menjelaskan apa yang telah ia lakukan bagi Laban, yang merupakan pekerjaan umum bagi seorang gembala pada masa itu. Seorang gembala diwajibkan untuk membayar dari upahnya jika ada seekor domba yang dimangsa oleh binatang buas. Tugas seorang gembala adalah melindungi kawanan ternak dari binatang buas. Seorang gembala hanya boleh memakan domba atau kambing yang mati dengan sendirinya. Para gembala tidak diperbolehkan untuk membunuh domba atau kambing untuk dijadikan makanan. Seorang gembala bertanggungjawab atas segala kerugian dari kawanan ternak, bahkan untuk hewan-hewan yang dicuri. Yakub berkata kepada Laban bahwa ia telah mengikuti peraturan-peraturan tersebut dan tidak pernah meminta Laban untuk membayar ganti rugi.</w:t>
      </w:r>
    </w:p>
    <w:p>
      <w:pPr/>
      <w:r>
        <w:rPr>
          <w:lang w:val="id_ID" w:bidi="id_ID"/>
        </w:rPr>
      </w:r>
      <w:r>
        <w:rPr>
          <w:lang w:val="id_ID" w:bidi="id_ID"/>
        </w:rPr>
        <w:t>Yakub terus berbicara dan caranya ia berbicara menunjukkan bahwa Yakub masih sangat marah. Yakub bekerja saat panas terik di siang hari maupun pada malam hari saat cuacanya dingin. Di daerah padang gurun, suhu udara biasanya berubah sangat drastis antara siang dan malam. Di sebagian besar tempat, udara terasa lebih panas pada siang hari ketika matahari bersinar dan lebih dingin pada malam hari setelah panasnya matahari menghilang.</w:t>
      </w:r>
    </w:p>
    <w:p>
      <w:pPr/>
      <w:r>
        <w:rPr>
          <w:lang w:val="id_ID" w:bidi="id_ID"/>
        </w:rPr>
      </w:r>
      <w:r>
        <w:rPr>
          <w:lang w:val="id_ID" w:bidi="id_ID"/>
        </w:rPr>
        <w:t>Yakub mengingatkan Laban bahwa ia telah bekerja untuk Laban selama 20 tahun. Yakub berkata bahwa Laban telah mengubah upah atau apa yang telah Laban setujui untuk diberikan kepada Yakub sebanyak 10 kali selama tahun-tahun ini. Lalu Yakub berkata bahwa Allahlah yang telah menjaga dan melindungi Yakub. Yakub menyebutkan Allah tiga kali, tetapi ia berbicara tentang Allah yang sama. Kemudian Yakub berkata bahwa Allah telah menampakkan diri kepada Laban pada malam sebelum pertemuan ini dan telah memperingatkan Laban untuk tidak mencelakai Yakub.</w:t>
      </w:r>
    </w:p>
    <w:p>
      <w:pPr/>
      <w:r>
        <w:rPr>
          <w:lang w:val="id_ID" w:bidi="id_ID"/>
        </w:rPr>
      </w:r>
      <w:r>
        <w:rPr>
          <w:lang w:val="id_ID" w:bidi="id_ID"/>
        </w:rPr>
        <w:t>Laban mulai berbicara lagi, tetapi nada suaranya bebeda. Laban mengklaim bahwa segala sesuatu yang dimiliki Yakub masih merupakan milik Laban. Laban sedang membuat klaim palsu. Yakub berhak mendapatkan kawanan ternak karena pekerjaannya dan berhak menerima upah yang sudah disetujui Laban untuk dibayarkan. Lalu Laban sekali lagi mengajukan pertanyaan retoris. Tampaknya, Laban sedang mencari kompromi atau cara untuk mengakhiri perselisihan tersebut. Laban mengusulkan sebuah perjanjian. Suatu perjanjian merupakan kesepakatan antara dua orang yang menetapkan damai atau persahabatan. Kedua orang tersebut berjanji untuk setia pada perjanjian itu dan tetap berhubungan baik satu sama lain. Kedua belah pihak mempersembahkan korban atau melakukan perayaan ritual untuk meneguhkan perjanjian tersebut.</w:t>
      </w:r>
    </w:p>
    <w:p>
      <w:pPr/>
      <w:r>
        <w:rPr>
          <w:lang w:val="id_ID" w:bidi="id_ID"/>
        </w:rPr>
      </w:r>
      <w:r>
        <w:rPr>
          <w:lang w:val="id_ID" w:bidi="id_ID"/>
        </w:rPr>
        <w:t>Yakub ampaknya setuju dengan Laban karena Yakub mendirikan sebuah batu sebagai tugu peringatan. Yakub juga memberi tahu kerabat-kerabatnya untuk mengumpulkan batu-batu dan menyusunnya menjadi sebuah tumpukan. Ini merupakan dua hal yang berbeda. Terdapat tugu peringatan dan tumpukan batu tersebut. Setelah membuat tumpukan batu, Yakub dan Laban duduk untuk memakan hidangan perjanjian. Laban menamai tumpukan batu itu Yegar-Sahaduta dalam bahasanya, yaitu bahasa Aram. Yakub menamai timbunan tersebut Galeed dalam bahasa Ibrani. Dalam kedua bahasa nama untuk tumpukan batu itu berarti tumpukan saksi. Kemudian mereka memberikan tumpukan batu itu nama yang lain. Nama yang baru, Mizpa, berarti menara penjaga. Laban memohon kepada TUHAN untuk menjaga baik Laban maupun Yakub untuk memastikan bahwa keduanya memegang teguh perjanjian itu, bahkan ketika mereka tidak saling melihat. Laban juga memberi tahu Yakub bahwa Allah akan melihat apabila Yakub memperlakukan istri-istrinya dengan buruk. Laban menyatakan bahwa Allah adalah saksi dari perjanjian itu.</w:t>
      </w:r>
    </w:p>
    <w:p>
      <w:pPr/>
      <w:r>
        <w:rPr>
          <w:lang w:val="id_ID" w:bidi="id_ID"/>
        </w:rPr>
      </w:r>
      <w:r>
        <w:rPr>
          <w:lang w:val="id_ID" w:bidi="id_ID"/>
        </w:rPr>
        <w:t>Kemudian Laban menyatakan tumpukan batu tersebut sebagai garis batas antara Laban dan Yakub. Laban menyatakan bahwa dialah yang mendirikan tugu dan tumpukan batu tersebut. Yakublah yang melakukan hal ini. Laban tidak akan pernah melewati garis batas tersebut untuk mencelakai Yakub. Yakub tidak akan pernah melewati garis batas tersebut untuk mencelakai Laban. Laban mengatakan bahwa tumpukan batu dan tugu itu akan menjadi saksi atas perjanjian dan sumpah yang telah dibuat oleh Laban dan Yakub. Kemudian Laban memohon Allah untuk menjadi hakim antara dirinya dan Yakub. Laban memohon kepada Allah Abraham, kakek Yakub, dan kepada Allah Nahor, kakek Laban. Laban juga berseru kepada Allah Abraham dan leluhur Nahor, yaitu Terah, ayah dari Abraham dan Nahor. Laban ingin supaya Allah menjadi hakim antara mereka. Nahor adalah saudara Abraham. Laban menyembah lebih dari satu Allah. Laban menganggap bahwa Allah Abraham dan Allah Nahor adalah dewa-dewa yang berbeda. Berhenti dan diskusikan: Tinjau kembali silsilah keluarga yang menunjukkan keturunan Tera. Anda dapat melakukan ini dengan meminta anggota tim menunjukkan keturunan tersebut atau dengan menggunakan batu atau ranting untuk merepresentasikan keturunan tersebut.</w:t>
      </w:r>
    </w:p>
    <w:p>
      <w:pPr/>
      <w:r>
        <w:rPr>
          <w:lang w:val="id_ID" w:bidi="id_ID"/>
        </w:rPr>
      </w:r>
      <w:r>
        <w:rPr>
          <w:lang w:val="id_ID" w:bidi="id_ID"/>
        </w:rPr>
        <w:t>Yakub bersumpah di hadapan Allah Ishak yang dahsyat untuk menghormati garis batas tersebut. Hal ini juga dapat dinyatakan bahwa Yakub bersumpah di hadapan Allah Ishak, sosok yang membangkitkan rasa gentar dan takut. Sumpah itu mirip seperti janji atau nazar, tetapi sifatnya lebih kuat. Sebuah sumpah tidak dapat diubah. Orang yang mengucapkan sumpah meminta Allah untuk menghukumnya jika ia melanggar sumpah tersebut. Yakub hanya mengucapkan sumpah di hadapan Allah Ishak. Yakub tidak menyebutkan Allah Nahor saat mengucapkan sumpah. Setelah mengucapkan sumpah, Yakub mempersembahkan korban dan kemudian mengundang semua orang ke jamuan perjanjian. Ini merupakan pertama kali kata korban digunakan di kitab Kejadian. Dalam sebuah persembahan korban, hewan tersebut disembelih secara ritual. Persembahan korban berbeda dari korban bakaran. Pada korban bakaran, seluruh bagian hewan itu dibakar. Sebuah korban membakar sebagian dari hewan itu dan sisa hewan tersebut digunakan untuk makan. Yakub menyajikan sebagian daging hewan yang telah disembelih sebagai korban persembahan untuk hidangan jamuan perjanjian. Setelah mereka memakan hidangan, mereka tetap tinggal di gunung sepanjang malam.</w:t>
      </w:r>
    </w:p>
    <w:p>
      <w:pPr/>
      <w:r>
        <w:rPr>
          <w:lang w:val="id_ID" w:bidi="id_ID"/>
        </w:rPr>
      </w:r>
      <w:r>
        <w:rPr>
          <w:lang w:val="id_ID" w:bidi="id_ID"/>
        </w:rPr>
        <w:t>Keesokan harinya, Laban mencium dan memberkati anak-anak perempuannya, Rahel dan Lea serta semua cucunya. Kemudian Laban pulang ke rumah.</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menanggapi tuduhan-tuduhan Laban. Yakub benar-benar marah dan mengekspresikan kemarahannya saat ia menjawab Laban.</w:t>
      </w:r>
    </w:p>
    <w:p>
      <w:pPr/>
      <w:r>
        <w:rPr>
          <w:lang w:val="id_ID" w:bidi="id_ID"/>
        </w:rPr>
      </w:r>
      <w:r>
        <w:rPr>
          <w:b/>
          <w:lang w:val="id_ID" w:bidi="id_ID"/>
        </w:rPr>
        <w:t>Adegan kedua:</w:t>
      </w:r>
      <w:r>
        <w:rPr>
          <w:lang w:val="id_ID" w:bidi="id_ID"/>
        </w:rPr>
        <w:t xml:space="preserve"> Laban mengusulkan sebuah perjanjian. Yakub setuju. Yakub mendirikan sebuah tugu dan tumpukan batu Mereka makan hidangan untuk meneguhkan perjanjian tersebut. Laban dan Yakub lanjut membuat janji-janji satu sama lain dan merayakannya dengan makan bersama untuk kedua kalinya.</w:t>
      </w:r>
    </w:p>
    <w:p>
      <w:pPr/>
      <w:r>
        <w:rPr>
          <w:lang w:val="id_ID" w:bidi="id_ID"/>
        </w:rPr>
      </w:r>
      <w:r>
        <w:rPr>
          <w:b/>
          <w:lang w:val="id_ID" w:bidi="id_ID"/>
        </w:rPr>
        <w:t>Adegan ketiga:</w:t>
      </w:r>
      <w:r>
        <w:rPr>
          <w:lang w:val="id_ID" w:bidi="id_ID"/>
        </w:rPr>
        <w:t xml:space="preserve"> Laban memberkati anak-anak perempuan dan cucu-cucunya lalu kembali ke Harran.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Para kerabat Laban dan Yakub.</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Istri-istri serta anak-anak Yakub disebutkan.</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pertemuan antara Laban dan Yakub di derah perbukitan Gilead berlanjut. Laban menyampaikan tuduhannya di perikop terakhir. Sekarang Yakub menjawab Laban. Yakub sangat marah. Kata-kata yang dipakai Yakub membuatnya seolah-olah Yakub sedang membentak Laban. Yakub mengajukan serangkaian pertanyaan, tetapi ia tidak mengharapkan jawaban atas pertanyaan-pertanyaan tersebut. Pertanyaan-pertanyaan ini dapat disampaikan sebagai pernyataan positif jika hal itu lebih cocok dalam bahasa tersebut. Misalnya, Yakub berkata, "Apa kesalahan saya sehingga kamu mengejar saya seperti seorang penjahat?" Anda dapat membalikkan pertanyaan itu menjadi sebuah pernyataan seperti, Yakub bertkata, "Saya tidak melakukan kesalahan sehingga kamu mengejar saya seperti seorang penjahat." Yakub menceritakan kepada Laban bagaimana ia telah bekerja secara jujur selama 20 tahun untuk Laban. Yakub bekerja selama 14 tahun untuk membayar Rahel dan Lea. Kemudian Yakub bekerja selama 6 tahun untuk mendapatkan kawanan domba dan kambing. Yakub melakukan pekerjaan biasa seorang gembala pada masa ini. Laban mengubah perjanjian upah sebanyak 10 kali. Tetapi Allah menyertai Yakub dan melindunginya dan Yakub berhasil.</w:t>
      </w:r>
    </w:p>
    <w:p>
      <w:pPr/>
      <w:r>
        <w:rPr>
          <w:lang w:val="id_ID" w:bidi="id_ID"/>
        </w:rPr>
      </w:r>
      <w:r>
        <w:rPr>
          <w:lang w:val="id_ID" w:bidi="id_ID"/>
        </w:rPr>
        <w:t>Dalam adegan dua, Laban mulai berbicara dan berbohong lagi dengan mengatakan bahwa segala yang dimiliki Yakub miliknya. Yakub memperoleh segala miliknya dari upah yang disepakati dan dibayarkan oleh Laban. Setelah membuat pernyataan palsu ini, tampaknya Laban ingin berdamai dengan Yakub. Laban mengusulkan suatu perjanjian antara dirinya dan Yakub. Yakub setuju. Yakub mendirikan sebuah tugu batu sebagai tugu peringatan. Orang akan melihat tugu ini dan tahu bahwa sesuatu yang khusus telah terjadi di tempat itu. Yakub juga menyuruh saudara-saudaranya membawa batu-batu dan membuat tumpukan batu dekat tugu tersebut. Setelah itu, Laban dan Yakub makan hidangan khusus bersama untuk merayakan atau meresmikan perjanjian ini. Setelah makan, Yakub dan Laban memberi nama tempat itu. Laban menamakan tempat itu dalam bahasa Aram. Yakub menamakan tempat itu dalam bahasa Ibrani. Arti kata dalam masing-masing bahasa tersebut adalah 'tumpukan kesaksian'. Kemudian Laban menambahkan bahwa tumpukan batu ini dijadikan menara pengawas atau Mizpa untuk mengawasi dan memastikan bahwa baik Laban maupun Yakub tidak melanggar perjanjian tersebut. Laban meminta TUHAN untuk mengawasi mereka berdua guna memastikan bahwa masing-masing menepati perjanjian itu. Laban berkata bahwa Allah akan mejadi saksi bagi mereka dalam menepati perjanjian tersebut.</w:t>
      </w:r>
    </w:p>
    <w:p>
      <w:pPr/>
      <w:r>
        <w:rPr>
          <w:lang w:val="id_ID" w:bidi="id_ID"/>
        </w:rPr>
      </w:r>
      <w:r>
        <w:rPr>
          <w:lang w:val="id_ID" w:bidi="id_ID"/>
        </w:rPr>
        <w:t>Lalu Laban menawarkan perjanjian dalam bentuk yang berbeda. Ini lebih seperti sebuah perjanjian perdamaian. Laban ingin tumpukan batu itu menjadi pembatas antara dirinya dan Yakub. Baik Laban maupun Yakub tidak boleh melewati tumpukan batu itu dan masuk ke wilayah masing-masing dengan niat berbuat jahat seorang kepada yang lain. Ini merupakan kesepakatan untuk menjaga perdamaian di antara sesama dan lebih bersifat traktat daripada perjanjian. Laban memohon kepada Allah untuk menjadi hakim antara dirinya dan Yakub. Laban percaya kepada banyak dewa. Laban menyebutkan Allah Abraham dan Allah Nahor. Abraham dan Nahor adalah saudara kandung, tetapi Laban sepertinya mengira bahwa mereka menyembah ilah-ilah yang berbeda. Abraham merupakan kakek dari Yakub dan Nahor adalah kakek Laban. Laban adalah paman Yakub.</w:t>
      </w:r>
    </w:p>
    <w:p>
      <w:pPr/>
      <w:r>
        <w:rPr>
          <w:lang w:val="id_ID" w:bidi="id_ID"/>
        </w:rPr>
      </w:r>
      <w:r>
        <w:rPr>
          <w:lang w:val="id_ID" w:bidi="id_ID"/>
        </w:rPr>
        <w:t xml:space="preserve">Yakub bersumpah untuk mematuhi garis pembatas atau perjanjian damai tersebut dengan Laban. Yakub hanya menggunakan nama Allah yang disegani oleh Ishak saat ia bersumpah. </w:t>
      </w:r>
      <w:r>
        <w:rPr>
          <w:b/>
          <w:lang w:val="id_ID" w:bidi="id_ID"/>
        </w:rPr>
        <w:t>Yang Disegani</w:t>
      </w:r>
      <w:r>
        <w:rPr>
          <w:lang w:val="id_ID" w:bidi="id_ID"/>
        </w:rPr>
        <w:t xml:space="preserve"> adalah nama bagi Allah yang digunakan pada perikop ini. Yakub bersumpah atas nama Yang </w:t>
      </w:r>
      <w:r>
        <w:rPr>
          <w:b/>
          <w:lang w:val="id_ID" w:bidi="id_ID"/>
        </w:rPr>
        <w:t>Disegani oleh Ishak</w:t>
      </w:r>
      <w:r>
        <w:rPr>
          <w:lang w:val="id_ID" w:bidi="id_ID"/>
        </w:rPr>
        <w:t xml:space="preserve"> atau dalam nama Allah Ishak yang disegani. Yakub hanya menyembah Allah saja dan tidak menyembah banyak dewa-dewa.</w:t>
      </w:r>
    </w:p>
    <w:p>
      <w:pPr/>
      <w:r>
        <w:rPr>
          <w:lang w:val="id_ID" w:bidi="id_ID"/>
        </w:rPr>
      </w:r>
      <w:r>
        <w:rPr>
          <w:lang w:val="id_ID" w:bidi="id_ID"/>
        </w:rPr>
        <w:t>Setelah selesai dengan sumpah-sumpah ini, Yakub mempersembahkan korban. Yakub menyembelih seekor hewan secara ritual dan sebagiannya dipersembahkan kepada Allah sebagai tanda ucapan syukur atas perdamaian yang ada di antara Yakub dan Laban. Setelah itu Yakub memasak sisa hewan itu dan menyajikannya kepada semua kerabat yang telah berkumpul di tempat itu. Ini adalah sebuah pesta perjanjian yang dirayakan oleh semua orang. Mereka tinggal di atas gunung sepanjang malam.</w:t>
      </w:r>
    </w:p>
    <w:p>
      <w:pPr/>
      <w:r>
        <w:rPr>
          <w:lang w:val="id_ID" w:bidi="id_ID"/>
        </w:rPr>
      </w:r>
      <w:r>
        <w:rPr>
          <w:lang w:val="id_ID" w:bidi="id_ID"/>
        </w:rPr>
        <w:t>Dalam adegan tiga, Laban bangun pagi-pagi hari berikutnya. Laban pergi menemui anak-anak perempuannya, Rahel dan Lea, lalu mencium mereka. Laban mengumpulkan semua cucu-cucunya dan mencium mereka masing-masing. Setelah itu, Laban berangkat untuk kembali ke Harran.</w:t>
      </w:r>
    </w:p>
    <w:p>
      <w:pPr/>
      <w:r>
        <w:rPr>
          <w:lang w:val="id_ID" w:bidi="id_ID"/>
        </w:rPr>
      </w:r>
      <w:r>
        <w:rPr>
          <w:lang w:val="id_ID" w:bidi="id_ID"/>
        </w:rPr>
        <w:t xml:space="preserve">Karena perikop ini ada dua perjamuan perjanjian, sebaiknya kita perhatikan urutan kejadiannya. </w:t>
      </w:r>
    </w:p>
    <w:p>
      <w:pPr>
        <w:pStyle w:val="ListBullet"/>
        <w:spacing w:line="240" w:lineRule="auto"/>
        <w:ind w:left="720"/>
      </w:pPr>
      <w:r>
        <w:rPr>
          <w:lang w:val="id_ID" w:bidi="id_ID"/>
        </w:rPr>
      </w:r>
      <w:r>
        <w:rPr>
          <w:lang w:val="id_ID" w:bidi="id_ID"/>
        </w:rPr>
        <w:t>Yakub mendirikan tugu peringatan serta tumpukan batu-batu.</w:t>
      </w:r>
    </w:p>
    <w:p>
      <w:pPr>
        <w:pStyle w:val="ListBullet"/>
        <w:spacing w:line="240" w:lineRule="auto"/>
        <w:ind w:left="720"/>
      </w:pPr>
      <w:r>
        <w:rPr>
          <w:lang w:val="id_ID" w:bidi="id_ID"/>
        </w:rPr>
      </w:r>
      <w:r>
        <w:rPr>
          <w:lang w:val="id_ID" w:bidi="id_ID"/>
        </w:rPr>
        <w:t>Yakub dan Laban makan bersama sebagai bagian dari perjanjian.</w:t>
      </w:r>
    </w:p>
    <w:p>
      <w:pPr>
        <w:pStyle w:val="ListBullet"/>
        <w:spacing w:line="240" w:lineRule="auto"/>
        <w:ind w:left="720"/>
      </w:pPr>
      <w:r>
        <w:rPr>
          <w:lang w:val="id_ID" w:bidi="id_ID"/>
        </w:rPr>
      </w:r>
      <w:r>
        <w:rPr>
          <w:lang w:val="id_ID" w:bidi="id_ID"/>
        </w:rPr>
        <w:t>Laban menyarankan dibuatnya sebuah perjanjian kedua atau kesepakatan perdamaian. Tumpukan batu itu juga akan menjadi pembatas antara Laban dan Yakub. Yakub setuju.</w:t>
      </w:r>
    </w:p>
    <w:p>
      <w:pPr>
        <w:pStyle w:val="ListBullet"/>
        <w:spacing w:line="240" w:lineRule="auto"/>
        <w:ind w:left="720"/>
      </w:pPr>
      <w:r>
        <w:rPr>
          <w:lang w:val="id_ID" w:bidi="id_ID"/>
        </w:rPr>
      </w:r>
      <w:r>
        <w:rPr>
          <w:lang w:val="id_ID" w:bidi="id_ID"/>
        </w:rPr>
        <w:t>Laban bersumpah demi nama Allah Abraham dan nama Allah Nahor. Yakub bersumpah dalam nama Allah yang disegani Ishak.</w:t>
      </w:r>
    </w:p>
    <w:p>
      <w:pPr>
        <w:pStyle w:val="ListBullet"/>
        <w:spacing w:line="240" w:lineRule="auto"/>
        <w:ind w:left="720"/>
      </w:pPr>
      <w:r>
        <w:rPr>
          <w:lang w:val="id_ID" w:bidi="id_ID"/>
        </w:rPr>
      </w:r>
      <w:r>
        <w:rPr>
          <w:lang w:val="id_ID" w:bidi="id_ID"/>
        </w:rPr>
        <w:t>Yakub mempersembahkan korban syukur kepada Allah.</w:t>
      </w:r>
    </w:p>
    <w:p>
      <w:pPr>
        <w:pStyle w:val="ListBullet"/>
        <w:spacing w:line="240" w:lineRule="auto"/>
        <w:ind w:left="720"/>
      </w:pPr>
      <w:r>
        <w:rPr>
          <w:lang w:val="id_ID" w:bidi="id_ID"/>
        </w:rPr>
      </w:r>
      <w:r>
        <w:rPr>
          <w:lang w:val="id_ID" w:bidi="id_ID"/>
        </w:rPr>
        <w:t>Mereka makan jamuan perjanjian yang kedua dan semua kerabat ikut mengambil bagian.</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Laban</w:t>
      </w:r>
    </w:p>
    <w:p>
      <w:pPr>
        <w:pStyle w:val="ListBullet"/>
        <w:spacing w:line="240" w:lineRule="auto"/>
        <w:ind w:left="720"/>
      </w:pPr>
      <w:r>
        <w:rPr>
          <w:lang w:val="id_ID" w:bidi="id_ID"/>
        </w:rPr>
      </w:r>
      <w:r>
        <w:rPr>
          <w:lang w:val="id_ID" w:bidi="id_ID"/>
        </w:rPr>
        <w:t>Para kerabat Laban dan Yakub.</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Istri-istri serta anak-anak Yakub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akan mendengar tanggapan yang berbeda-beda. Mulai kembali adegannya.</w:t>
      </w:r>
    </w:p>
    <w:p>
      <w:pPr/>
      <w:r>
        <w:rPr>
          <w:lang w:val="id_ID" w:bidi="id_ID"/>
        </w:rPr>
      </w:r>
      <w:r>
        <w:rPr>
          <w:lang w:val="id_ID" w:bidi="id_ID"/>
        </w:rPr>
        <w:t>Di adegan pertama, Yakub menanggapi tuduhan-tuduhan dari Laban. Yakub marah. Yakub menuntut agar Laban menunjukkan bukti kesalahan Yakub. Yakub menceritakan bagaimana ia telah bekerja pada Laban sebagai gembala selama 20 tahun. Yakub bekerja selama 14 tahun untuk membayar Rahel dan Lea. Yakub bekerja selama 6 tahun untuk medapatkan kawanan domba dan kambing sebagai upah pekerjaannya. Laban mengubah syarat-syarat pengupahan Yakub hingga 10 kali, tetapi Yakub berkata bahwa Allah melindungi Yakub dari Laban.</w:t>
      </w:r>
    </w:p>
    <w:p>
      <w:pPr/>
      <w:r>
        <w:rPr>
          <w:lang w:val="id_ID" w:bidi="id_ID"/>
        </w:rPr>
      </w:r>
      <w:r>
        <w:rPr>
          <w:lang w:val="id_ID" w:bidi="id_ID"/>
        </w:rPr>
        <w:t>Hentikan adegannya: Tanyakan Laban, "Bagaimana perasaan Anda saat mendengarkan Yakub?" Anda mungkin mendengar, "Yakub salah. Saya sudah bersikap adil. Saya telah membayar Yakub apa yang layak diterimanya. Atau, "Ini adalah hewan-hewan dan anak-anak saya. Terlepas dari apapun yang Yakub katakan, ia tidak berhak mengambil mereka dari saya." Tanya Yakub, "Bagaimana perasaan Anda sekarang setelah memberi tahu Laban apa yang telah Anda lakukan?" Anda mungkin mendengar, "Rasanya lega mengatakan semuanya itu --- bisa memberi tahunya bagaimana ia telah berbuat salah kepada saya." Atau, "Saya tidak suka berbicara seperti ini kepada paman saya, tetapi ia tidak mau mendengarkan saya." Atau, "Ia telah mencoba untuk menipu saya. Ia perlu tahu bahwa saya tidak akan membiarkan itu terjadi lagi. Mulai kembali adegannya.</w:t>
      </w:r>
    </w:p>
    <w:p>
      <w:pPr/>
      <w:r>
        <w:rPr>
          <w:lang w:val="id_ID" w:bidi="id_ID"/>
        </w:rPr>
      </w:r>
      <w:r>
        <w:rPr>
          <w:lang w:val="id_ID" w:bidi="id_ID"/>
        </w:rPr>
        <w:t>Di adegan dua, Laban membuat klaim palsu lainnya mengenai anak-anak perempuan serta cucu-cucunya. Kemudian Laban mengusulkan sebuah perjanjian antara dirinya dan Yakub. Yakub setuju. Yakub mendirikan sebuah batu sebagai tugu peringatan. Lalu Yakub meminta kerabat-kerabatnya membawakan batu-batu dan meletakannya dalam suatu tumpukan. Setelah itu, Laban dan Yakub duduk bersama untuk menyantap hidangan perjanjian.</w:t>
      </w:r>
    </w:p>
    <w:p>
      <w:pPr/>
      <w:r>
        <w:rPr>
          <w:lang w:val="id_ID" w:bidi="id_ID"/>
        </w:rPr>
      </w:r>
      <w:r>
        <w:rPr>
          <w:lang w:val="id_ID" w:bidi="id_ID"/>
        </w:rPr>
        <w:t>Hentikan adegannya: Tanya Laban, "Mengapa Anda masih tetap mengklaim bahwa semua hewan-hewan serta anak-anak tersebut milik Anda?" Anda mungkin mendengar, "Mereka memang milik saya. Yakub tidak berhak untuk mengambil mereka dari saya. Tetapi, saya harus hidup dalam damai dengan suami dari anak-anak perempuan saya dan dengan ayah dari cucu-cucu saya, maka saya akan melupakan hal ini." Tanya Yakub, "Bagaimana perasaan Anda saat menyantap hidangan perjanjian ini bersama Laban?" Anda mungkin mendengar, "Saya ingin ada damai di antara kita dan saya ingin pulang. Saya tidak percaya sama Laban, tetapi saya akan menjalani hal ini bersamanya seakan-akan saya percaya kepadanya. Mungkin, dengan cara ini, kami dapat melangkah maju dalam damai untuk saat ini dan saya dapat memastikan kita memulai perjalanan dengan aman. Mulai kembali adegannya.</w:t>
      </w:r>
    </w:p>
    <w:p>
      <w:pPr/>
      <w:r>
        <w:rPr>
          <w:lang w:val="id_ID" w:bidi="id_ID"/>
        </w:rPr>
      </w:r>
      <w:r>
        <w:rPr>
          <w:lang w:val="id_ID" w:bidi="id_ID"/>
        </w:rPr>
        <w:t>Setelah menyantap hidangan perjanjian, Laban dan Yakub memberikan nama yang sama dalam bahasa Aram dan bahasa Ibrani untuk tumpukan batu peringatan itu. Nama itu berarti tumpukan batu kesaksian. Kemudian Laban meminta TUHAN menjaga dirinya dan Laban saat mereka berjauhan satu sama lain. Karena itu, tumpukan batu tersebut juga disebut Mizpa yang berarti menara pengawas.</w:t>
      </w:r>
    </w:p>
    <w:p>
      <w:pPr/>
      <w:r>
        <w:rPr>
          <w:lang w:val="id_ID" w:bidi="id_ID"/>
        </w:rPr>
      </w:r>
      <w:r>
        <w:rPr>
          <w:lang w:val="id_ID" w:bidi="id_ID"/>
        </w:rPr>
        <w:t>Hentikan adegennya: Tanya Yakub, "Bagaimana perasaan Anda tentang gagasan menara pengawas tersebut?" Anda mungkin mendengar, "Menurut saya itu hal yang baik. Saya tidak percaya kepada Laban, jadi meminta Allah untuk mengawasi kami berdua adalah ide yang sangat baik. Saya tidak akan memperlakukan istri-istri maupun anak-anak saya dengan buruk, jadi itu bukan masalah bagi saya. Mulai kembali adegannya.</w:t>
      </w:r>
    </w:p>
    <w:p>
      <w:pPr/>
      <w:r>
        <w:rPr>
          <w:lang w:val="id_ID" w:bidi="id_ID"/>
        </w:rPr>
      </w:r>
      <w:r>
        <w:rPr>
          <w:lang w:val="id_ID" w:bidi="id_ID"/>
        </w:rPr>
        <w:t xml:space="preserve">Laban ada usul yang lain. Laban ingin Yakub sepakat bahwa tumpukan batu tersebut juga akan berfungsi sebagai batas antara Laban dan Yakub. Laban ingin Yakub sepakat bahwa baik Yakub maupun Laban tidak akan melewati tumpukan batu tersebut dan masuk dalam wilayah satu sama lain untuk berbuat jahat. Yakub setuju. Kesepakatan ini disebut perjanjian juga, tetapi lebih serupa sebuah perjanjian perdamaian. Laban memohon kepada Allah Abraham dan Allah Nahor untuk menjadi hakim antara dirinya dan Yakub. Yakub hanya bersumpah demi Allah Ishak. Yakub menggunakan istilah </w:t>
      </w:r>
      <w:r>
        <w:rPr>
          <w:b/>
          <w:lang w:val="id_ID" w:bidi="id_ID"/>
        </w:rPr>
        <w:t>Yang Disegani Ishak</w:t>
      </w:r>
      <w:r>
        <w:rPr>
          <w:lang w:val="id_ID" w:bidi="id_ID"/>
        </w:rPr>
        <w:t xml:space="preserve"> sebagai nama untuk Allah. Kemudian Yakub mempersembahkan korban untuk bersyukur kepada Allah dan semua orang duduk untuk menyantap hidangan perjanjian.</w:t>
      </w:r>
    </w:p>
    <w:p>
      <w:pPr/>
      <w:r>
        <w:rPr>
          <w:lang w:val="id_ID" w:bidi="id_ID"/>
        </w:rPr>
      </w:r>
      <w:r>
        <w:rPr>
          <w:lang w:val="id_ID" w:bidi="id_ID"/>
        </w:rPr>
        <w:t>Hentikan adegannya: Tanya Laban, "Bagaimana perasaan Anda sekarang setelah membuat perjanjian perdamaian ini dengan Yakub?" Anda mungkin mendengar, "Saya senang dengan hal ini. Saya ingin anak-anak perempuan dan cucu-cucu saya ada bersama saya. Saya tidak sudi kehilangan hewan-hewan itu. Tetapi setidaknya dengan cara ini, saya bisa pastikan bahwa Yakub tidak akan menyerang saya dan anak-anak saya dan mengambil lebih banyak. Tanya Yakub, "Bagaimana perasaan Anda sekarang setelah Anda membuat perjanjian perdamaian ini dengan Laban?" Anda mungkin mendegar, "Saya senang. Sekarang saya bisa melanjutkan hidup dalam damai. Laban tidak akan terus mengejar saya lagi dan mencoba merebut kawanan ternak serta anak-anak saya dari saya. Saya lebih suka berdamai dengannya." Mulai kembali adegannya.</w:t>
      </w:r>
    </w:p>
    <w:p>
      <w:pPr/>
      <w:r>
        <w:rPr>
          <w:lang w:val="id_ID" w:bidi="id_ID"/>
        </w:rPr>
      </w:r>
      <w:r>
        <w:rPr>
          <w:lang w:val="id_ID" w:bidi="id_ID"/>
        </w:rPr>
        <w:t>Di adegan 3 setelah perjamuan selesai, hari berikutnya, Laban memutuskan untuk kembali ke Harran. Laban mencium anak-anak perempuannya dan memberkati mereka. Laban mencium cucu-cucunya dan memberkati mereka. Kemudian Laban berangkat ke Harran.</w:t>
      </w:r>
    </w:p>
    <w:p>
      <w:pPr/>
      <w:r>
        <w:rPr>
          <w:lang w:val="id_ID" w:bidi="id_ID"/>
        </w:rPr>
      </w:r>
      <w:r>
        <w:rPr>
          <w:lang w:val="id_ID" w:bidi="id_ID"/>
        </w:rPr>
        <w:t>Hentikan adegannya: Tanya Rahel dan Lea, "Bagaimana perasaan Anda sekarang setelah Anda melihat ayah Anda berangkat dan kembali ke Haraan?" Anda mungkin mendengar, "Di satu sisi itu membuat saya sedih karena ada kemungkinan besar saya tidak akan melihatnya lagi. Tetapi ia tidak bersikap baik pada kita. Ia tidak mengasihi kita seperti layaknya seorang ayah. Saya senang ikut bersama Yakub menuju kehidupan yang baru."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Perikop itu memberi tahu kita bahwa Yakub marah Kata-kata yang digunakan membuatnya terdengar seolah-olah Yakub sedang berteriak Yakub bertanya, apa pelanggaran saya atau apa kejahatan saya? Apa dosa saya? Dosa di sini tidak merujuk pada hal ketidaktaatan kepada Allah; sebaliknya, Yakub bertanya kepada Laban untuk memberi tahunya bagaimana atau dengan cara apa Yakub telah menyinggung perasaaan Laban. Apa yang telah dilakukan Yakub hingga bersalah kepada Laban atau merugikan Laban? Yakub tidak mengharapkan jawaban atas pertanyaan-pertanyaan tersebut. Kemudian Yakub mulai merinci semua pekerjaan yang telah ia lakukan untuk Laban selama 20 tahun.</w:t>
      </w:r>
    </w:p>
    <w:p>
      <w:pPr/>
      <w:r>
        <w:rPr>
          <w:lang w:val="id_ID" w:bidi="id_ID"/>
        </w:rPr>
      </w:r>
      <w:r>
        <w:rPr>
          <w:lang w:val="id_ID" w:bidi="id_ID"/>
        </w:rPr>
        <w:t>Berhenti dan diskusikan: Ceritakan sebuah kisah tentang dua pria yang sedang berselisih. Salah seorang menuduh bahwa pria yang lain tersebut telah bersalah. Bagaimana jawaban orang kedua?</w:t>
      </w:r>
    </w:p>
    <w:p>
      <w:pPr/>
      <w:r>
        <w:rPr>
          <w:lang w:val="id_ID" w:bidi="id_ID"/>
        </w:rPr>
      </w:r>
      <w:r>
        <w:rPr>
          <w:lang w:val="id_ID" w:bidi="id_ID"/>
        </w:rPr>
        <w:t>Yakub berbicara tentang para kerabat yang bersama mereka. Meraka adalah para kerabat yang mengadakan perjalanan dengan Laban. Laban adalah paman Yakub. Oleh karena itu, mereka ini adalah kerabat Yakub juga</w:t>
      </w:r>
    </w:p>
    <w:p>
      <w:pPr/>
      <w:r>
        <w:rPr>
          <w:lang w:val="id_ID" w:bidi="id_ID"/>
        </w:rPr>
      </w:r>
      <w:r>
        <w:rPr>
          <w:lang w:val="id_ID" w:bidi="id_ID"/>
        </w:rPr>
        <w:t xml:space="preserve">Laban berkata bahwa hewan-hewan yang telah diambil Yakub adalah miliknya. Yakub mengatakan bahwa hewan-hewan tersebut adalah miliknya karena ia telah bekerja selama 6 tahun untuk mendapatkannya. Hewan-hewan tersebut adalah upah bagi Yakub yang telah menggembalakan seluruh kawanan ternak milik Laban. Laban mengubah kesepakatan atau upah sebanyak 10 kali. Pada perikop sebelumnya ada contoh-contoh di mana Laban mengubah upahnya Yakub. Yakub menyebut Allah tiga kali. Yakub menyampaikan kepada Laban bagaimana Allah telah melindungi dan menolongnya. Yakub berkata Allah dari ayah saya yang berarti Allah dari Ishak. Kemudian Yakub mengatakan Allah Abraham. Abraham adalah kakek Yakub. Kemudian Yakub megatakan </w:t>
      </w:r>
      <w:r>
        <w:rPr>
          <w:b/>
          <w:lang w:val="id_ID" w:bidi="id_ID"/>
        </w:rPr>
        <w:t>Yang Disegani Ishak</w:t>
      </w:r>
      <w:r>
        <w:rPr>
          <w:lang w:val="id_ID" w:bidi="id_ID"/>
        </w:rPr>
        <w:t>. Ini merupakan gelar unuk Allah yang hanya muncul dalam perikop ini, Artinya bahwa Ishak merasa takut atau kagum akan Allah. Dengan menyebutkan gelar-gelar yang berbeda-beda ini untuk Allah, Yakub merujuk pada satu Allah. Yakub menyembah satu Allah, Allah yang sama yang disembah Ishak dan Abraham.</w:t>
      </w:r>
    </w:p>
    <w:p>
      <w:pPr/>
      <w:r>
        <w:rPr>
          <w:lang w:val="id_ID" w:bidi="id_ID"/>
        </w:rPr>
      </w:r>
      <w:r>
        <w:rPr>
          <w:lang w:val="id_ID" w:bidi="id_ID"/>
        </w:rPr>
        <w:t xml:space="preserve">Laban mengusulkan sebuah solusi untuk masalah tersebut. Laban mengusulkan agar mereka membuat </w:t>
      </w:r>
      <w:r>
        <w:rPr>
          <w:b/>
          <w:lang w:val="id_ID" w:bidi="id_ID"/>
        </w:rPr>
        <w:t>perjanjian</w:t>
      </w:r>
      <w:r>
        <w:rPr>
          <w:lang w:val="id_ID" w:bidi="id_ID"/>
        </w:rPr>
        <w:t xml:space="preserve">. Suatu perjanjian merupakan kesepakatan antara dua orang yang menetapkan damai atau persahabatan. Kedua orang tersebut berjanji untuk setia pada perjanjian itu dan tetap berhubungan baik satu sama lain. Kedua belah pihak melakukan korban atau perayaan ritual untuk meneguhkan perjanjian tersebut. Gunakanlah kata yang sama untuk perjanjian yang telah digunakan pada perikop-perikop sebelumnya. </w:t>
      </w:r>
      <w:r>
        <w:rPr>
          <w:lang w:val="id_ID" w:bidi="id_ID"/>
        </w:rPr>
        <w:t>Perjanjian</w:t>
      </w:r>
      <w:r>
        <w:rPr>
          <w:lang w:val="id_ID" w:bidi="id_ID"/>
        </w:rPr>
        <w:t xml:space="preserve"> dibahas dalam Glosarium Utama.</w:t>
      </w:r>
    </w:p>
    <w:p>
      <w:pPr/>
      <w:r>
        <w:rPr>
          <w:lang w:val="id_ID" w:bidi="id_ID"/>
        </w:rPr>
      </w:r>
      <w:r>
        <w:rPr>
          <w:lang w:val="id_ID" w:bidi="id_ID"/>
        </w:rPr>
        <w:t>Yakub setuju dengan perjanjian itu. Yakub mendirikan batu sebagai tugu peringatan. Kemudian Yakub menyuruh para anggota keluarga mengumpulkan batu-batu dan membuat tumpukan batu. Keduanya merupakan dua hal yang berbeda. Tugu serta tumpukan batu berdekatan satu sama lain. Laban dan Yakub makan hidangan perjanjian bersama-sama. Ritual makan hidangan bersama ini membantu meneguhkan perjanjian tersebut.</w:t>
      </w:r>
    </w:p>
    <w:p>
      <w:pPr/>
      <w:r>
        <w:rPr>
          <w:lang w:val="id_ID" w:bidi="id_ID"/>
        </w:rPr>
      </w:r>
      <w:r>
        <w:rPr>
          <w:lang w:val="id_ID" w:bidi="id_ID"/>
        </w:rPr>
        <w:t xml:space="preserve">Laban menamakan tumpukan batu itu dalam bahasanya, yaitu bahasa Aram. Yakub juga menamai tumpukan batu tersebut dalam bahasa Ibrani. Kedua nama tersebut memiliki arti yang sama, yaitu "tumpukan saksi". Lalu Laban berkata, "Semoga </w:t>
      </w:r>
      <w:r>
        <w:rPr>
          <w:b/>
          <w:lang w:val="id_ID" w:bidi="id_ID"/>
        </w:rPr>
        <w:t>Tuhan</w:t>
      </w:r>
      <w:r>
        <w:rPr>
          <w:lang w:val="id_ID" w:bidi="id_ID"/>
        </w:rPr>
        <w:t xml:space="preserve"> menjaga antara kita selama kita terpisah satu sama lain." Karena pernyataan itu, mereka juga menamai tumpukan batu atau tempat di mana mereka berada Mizpa, yang berarti menara pengawas. Sebuah menara pengawas merupakan struktur bangunan yang tinggi di mana seseorang biasanya berdiri untuk mengawasi apakah ada orang asing atau musuh sedang mendekat.</w:t>
      </w:r>
    </w:p>
    <w:p>
      <w:pPr/>
      <w:r>
        <w:rPr>
          <w:lang w:val="id_ID" w:bidi="id_ID"/>
        </w:rPr>
      </w:r>
      <w:r>
        <w:rPr>
          <w:lang w:val="id_ID" w:bidi="id_ID"/>
        </w:rPr>
        <w:t xml:space="preserve">Laban berdusta dan berkata bahwa ialah yang mendirikan tugu serta membuat tumpukan batu tersebut. Lalu Laban mengusulkan sebuah perjanjian yang lain. Perjanjian ini seperti traktat antara dua orang untuk menjaga kedamaian. Laban mengusulkan untuk menggunakan tumpukan batu tersebut sebagai garis batas. Biak Laban maupun Yakub tidak akan melewati garis ini untuk menyerang satu sama lain. Yakub setuju dan bersumpah untuk menghormati </w:t>
      </w:r>
      <w:r>
        <w:rPr>
          <w:b/>
          <w:lang w:val="id_ID" w:bidi="id_ID"/>
        </w:rPr>
        <w:t>perjanjian</w:t>
      </w:r>
      <w:r>
        <w:rPr>
          <w:lang w:val="id_ID" w:bidi="id_ID"/>
        </w:rPr>
        <w:t xml:space="preserve"> ini. Sumpah lebih kuat daripada nazar atau janji. Dengan menjadikannya sebuah sumpah, perjanjian itu tidak dapat dilanggar. Gunakanlah kata yang sama untuk perjanjian yang digunakan pada perikop-perikop sebelumnya. </w:t>
      </w:r>
      <w:r>
        <w:rPr>
          <w:lang w:val="id_ID" w:bidi="id_ID"/>
        </w:rPr>
        <w:t>Sumpah</w:t>
      </w:r>
      <w:r>
        <w:rPr>
          <w:lang w:val="id_ID" w:bidi="id_ID"/>
        </w:rPr>
        <w:t xml:space="preserve"> dibahas dalam Glosarium Utama.</w:t>
      </w:r>
    </w:p>
    <w:p>
      <w:pPr/>
      <w:r>
        <w:rPr>
          <w:lang w:val="id_ID" w:bidi="id_ID"/>
        </w:rPr>
      </w:r>
      <w:r>
        <w:rPr>
          <w:lang w:val="id_ID" w:bidi="id_ID"/>
        </w:rPr>
        <w:t xml:space="preserve">Laba berseru kepada </w:t>
      </w:r>
      <w:r>
        <w:rPr>
          <w:b/>
          <w:lang w:val="id_ID" w:bidi="id_ID"/>
        </w:rPr>
        <w:t>Allah</w:t>
      </w:r>
      <w:r>
        <w:rPr>
          <w:lang w:val="id_ID" w:bidi="id_ID"/>
        </w:rPr>
        <w:t xml:space="preserve"> leluhur mereka, Allah Abrahan dan Allah Nahor untuk menjadi hakim antara Laban dan Yakub. Laban menyembah lebih dari satu dewa. Dengan menggunakan nama-nama tersebut dengan cara ini, Laban menyeru kepada dua tuhan yang berbeda. Saat Yakub mengangkat sumpah, ia hanya menggunakan nama Allah Ishak. Allah Ishak dan Allah Abraham adalah Allah yang sama. Yakub menggunakan nama, </w:t>
      </w:r>
      <w:r>
        <w:rPr>
          <w:b/>
          <w:lang w:val="id_ID" w:bidi="id_ID"/>
        </w:rPr>
        <w:t>Yang Disegani Ishak</w:t>
      </w:r>
      <w:r>
        <w:rPr>
          <w:lang w:val="id_ID" w:bidi="id_ID"/>
        </w:rPr>
        <w:t xml:space="preserve"> atau Allah Ishak yang dahsyat, Ini merupakan nama untuk Allah yang hanya ditemukan di sini. Yakub merasa takjub atau segan kepada Allah Ishak. Yakub menghormati Allah Ishak.</w:t>
      </w:r>
    </w:p>
    <w:p>
      <w:pPr/>
      <w:r>
        <w:rPr>
          <w:lang w:val="id_ID" w:bidi="id_ID"/>
        </w:rPr>
      </w:r>
      <w:r>
        <w:rPr>
          <w:lang w:val="id_ID" w:bidi="id_ID"/>
        </w:rPr>
        <w:t xml:space="preserve">Setelah membuat perjanjian atau traktat kedua ini dengan Laban, Yakub membawa </w:t>
      </w:r>
      <w:r>
        <w:rPr>
          <w:b/>
          <w:lang w:val="id_ID" w:bidi="id_ID"/>
        </w:rPr>
        <w:t>korban</w:t>
      </w:r>
      <w:r>
        <w:rPr>
          <w:lang w:val="id_ID" w:bidi="id_ID"/>
        </w:rPr>
        <w:t xml:space="preserve"> kepada Allah. Ini pertama kali kata korban digunakan. Sebuah korban merupakan sesuatu yang dipersembahkan kepada Allah untuk berterima kasih kepada Allah atau untuk memohon pengampunan dosa. </w:t>
      </w:r>
      <w:r>
        <w:rPr>
          <w:lang w:val="id_ID" w:bidi="id_ID"/>
        </w:rPr>
        <w:t>Lihat Glosarium</w:t>
      </w:r>
      <w:r>
        <w:rPr>
          <w:lang w:val="id_ID" w:bidi="id_ID"/>
        </w:rPr>
        <w:t xml:space="preserve"> Utama untuk definisi istilah korban Yakub membawa korban untuk bersyukur kepada Allah. Yakub harus menyembelih seekor hewan secara ritual. Beberapa bagian dari hewan itu harus dibakar sebagai korban persembahan bagi Allah. Yakub menggunakan sisa dari hewan tersebut untuk perjamuan perjanjian yang dimakan oleh semua orang.</w:t>
      </w:r>
    </w:p>
    <w:p>
      <w:pPr/>
      <w:r>
        <w:rPr>
          <w:lang w:val="id_ID" w:bidi="id_ID"/>
        </w:rPr>
      </w:r>
      <w:r>
        <w:rPr>
          <w:lang w:val="id_ID" w:bidi="id_ID"/>
        </w:rPr>
        <w:t xml:space="preserve">Sebelum berangkat pagi-pagi, ia mencium lalu memberkati </w:t>
      </w:r>
      <w:r>
        <w:rPr>
          <w:b/>
          <w:lang w:val="id_ID" w:bidi="id_ID"/>
        </w:rPr>
        <w:t>anak-anak</w:t>
      </w:r>
      <w:r>
        <w:rPr>
          <w:lang w:val="id_ID" w:bidi="id_ID"/>
        </w:rPr>
        <w:t xml:space="preserve"> perempuan dan cucu-cucunya. </w:t>
      </w:r>
      <w:r>
        <w:rPr>
          <w:lang w:val="id_ID" w:bidi="id_ID"/>
        </w:rPr>
        <w:t>Lihat</w:t>
      </w:r>
      <w:r>
        <w:rPr>
          <w:lang w:val="id_ID" w:bidi="id_ID"/>
        </w:rPr>
        <w:t xml:space="preserve"> Glosarium Utama untuk definisi istilah memberkati. Gunakanlah kata yang sama yang telah Anda gunakan pada perikop sebelumnya.</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32:1–21</w:t>
      </w:r>
      <w:r>
        <w:rPr>
          <w:lang w:val="id_ID" w:bidi="id_ID"/>
        </w:rPr>
      </w:r>
    </w:p>
    <w:p>
      <w:pPr>
        <w:pStyle w:val="Heading3"/>
      </w:pPr>
      <w:r>
        <w:rPr>
          <w:lang w:val="id_ID" w:bidi="id_ID"/>
        </w:rPr>
        <w:t>Dengar dan Renungkan</w:t>
      </w:r>
    </w:p>
    <w:p>
      <w:pPr/>
      <w:r>
        <w:rPr>
          <w:lang w:val="id_ID" w:bidi="id_ID"/>
        </w:rPr>
      </w:r>
      <w:r>
        <w:rPr>
          <w:lang w:val="id_ID" w:bidi="id_ID"/>
        </w:rPr>
        <w:t>Dengarkan Kejadian 32:1–21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32:1–21</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perikop sebelumnya, setelah membuat 2 perjanjian dengan Yakub, Laban kembali ke Harran. Sekarang, Yakub telah memulai sisa perjalanannya kembali ke Kanaan atau Bersyeba tempat Ishak tinggal. Ini adalah deskripsi naratif dari perjalanan tersebut.</w:t>
      </w:r>
    </w:p>
    <w:p>
      <w:pPr/>
      <w:r>
        <w:rPr>
          <w:lang w:val="id_ID" w:bidi="id_ID"/>
        </w:rPr>
      </w:r>
      <w:r>
        <w:rPr>
          <w:lang w:val="id_ID" w:bidi="id_ID"/>
        </w:rPr>
        <w:t>Ketika Yakub berangkat, ia bertemu dengan malaikat-malaikat Allah. Malaikat biasanya bertindak sebagai utusan Allah, tetapi tidak ada indikasi di sini bahwa malaikat-malaikat tersebut menyampaikan pesan kepada Yakub. Kata untuk malaikat berbentuk jamak. Ada cukup banyak malaikat untuk membentuk sebuah perkemahan seperti perkemahan tentara. Yakub menyatakan bahwa tempat di mana ia melihat malaikat-malaikat itu adalah perkemahan Allah. Yakub menamai tempat itu Mahanaim. Saat Yakub meninggalkan Bersyeba untuk pergi ke Harran, Yakub melihat malaikat-malaikat naik dan turun di sebuah tangga. Ketika Yakub kembali, ia melihat lagi malaikat-malaikat yang diutus Allah. Jadi, baik pada awal, maupun akhir perjalanan Yakub terdapat malaikat-malaikat.</w:t>
      </w:r>
    </w:p>
    <w:p>
      <w:pPr/>
      <w:r>
        <w:rPr>
          <w:lang w:val="id_ID" w:bidi="id_ID"/>
        </w:rPr>
      </w:r>
      <w:r>
        <w:rPr>
          <w:lang w:val="id_ID" w:bidi="id_ID"/>
        </w:rPr>
        <w:t>Berhenti dan diskusikan: Ceritakan kisah-kisah tentang berbagai jenis orang atau kelompok saat mereka melakukan perjalanan dan mendirikan kemah untuk bermalam. Kata apa yang digunakan untuk 'perkemahan' dalam setiap cerita tersebut?</w:t>
      </w:r>
    </w:p>
    <w:p>
      <w:pPr/>
      <w:r>
        <w:rPr>
          <w:lang w:val="id_ID" w:bidi="id_ID"/>
        </w:rPr>
      </w:r>
      <w:r>
        <w:rPr>
          <w:lang w:val="id_ID" w:bidi="id_ID"/>
        </w:rPr>
        <w:t>Sudah 20 tahun sejak Yakub meninggalkan rumah dan pergi ke Harran untuk melarikan diri dari saudara kembarnya, Esau. Esau telah menjual hak kesulungannya kepada Yakub demi semangkuk sup. Yakub telah menipu Ishak, ayah mereka, agar memberikan berkat untuk Esau, anak sulung itu, kepada Yakub. Yakub telah mencuri berkat Esau. Esau sangat marah sehingga ia mengancam akan membunuh Yakub. Ribka, ibu mereka, menyuruh Yakub untuk pergi ke Laban di Harran. Yakub telah pergi selama 20 tahun.</w:t>
      </w:r>
    </w:p>
    <w:p>
      <w:pPr/>
      <w:r>
        <w:rPr>
          <w:lang w:val="id_ID" w:bidi="id_ID"/>
        </w:rPr>
      </w:r>
      <w:r>
        <w:rPr>
          <w:lang w:val="id_ID" w:bidi="id_ID"/>
        </w:rPr>
        <w:t>Sekarang Yakub kembali. Yakub tidak tahu bagaimana perasaan Esau terhadapnya setelah 20 tahun. Yakub mengetahui bahwa Esau telah pindah ke wilayah Seir di tanah Edom. Wilayah ini agak jauh dari Bersyeba.</w:t>
      </w:r>
    </w:p>
    <w:p>
      <w:pPr/>
      <w:r>
        <w:rPr>
          <w:lang w:val="id_ID" w:bidi="id_ID"/>
        </w:rPr>
      </w:r>
      <w:r>
        <w:rPr>
          <w:lang w:val="id_ID" w:bidi="id_ID"/>
        </w:rPr>
        <w:t>Berhenti dan tunjukkan peta tanah Israel termasuk tanah Edom. Seir harus ditandai pada peta maupun tempat-tempat lain yang ada sepanjang perjalanan Yakub.</w:t>
      </w:r>
    </w:p>
    <w:p>
      <w:pPr/>
      <w:r>
        <w:rPr>
          <w:lang w:val="id_ID" w:bidi="id_ID"/>
        </w:rPr>
      </w:r>
      <w:r>
        <w:rPr>
          <w:lang w:val="id_ID" w:bidi="id_ID"/>
        </w:rPr>
        <w:t>Kita tidak tahu mengapa Esau pindah begitu jauh dari Ishak. Esau menikah dengan 2 perempuan Het dan Ishak serta Ribka tidak menyukai istri-istri Esau. Setelah Yakub meninggalkan Bersyeba, Esau menikah dengan seorang anak perempuan dari Ismael. Kisah tersebut tidak memberi tahu kita apa yang dipikirkan Ishak dan Ribka tentang istri ini.</w:t>
      </w:r>
    </w:p>
    <w:p>
      <w:pPr/>
      <w:r>
        <w:rPr>
          <w:lang w:val="id_ID" w:bidi="id_ID"/>
        </w:rPr>
      </w:r>
      <w:r>
        <w:rPr>
          <w:lang w:val="id_ID" w:bidi="id_ID"/>
        </w:rPr>
        <w:t>Yakub mengirim utusan ke Esau dengan pesan dari Yakub. Yakub menyebut dirinya sebagai hamba Esau. Dengan menggunakan kata hamba , Yakub mencoba menghormati Esau. Yakub memberi tahu Esau bahwa Yakub selama ini bersama Laban sejak Yakub meninggalkan Bersyeba. Sekarang Yakub memiliki banyak hewan dan hamba. Yakub berharap Esau akan bersikap ramah. Para utusan pergi ke Esau kemudian kembali untuk menyampaikan kepada Yakub bahwa Esau dalam perjalanan untuk bertemu dengan Yakub. Esau sudah mulai berjalan menuju Yakub. Esau membawa pasukan yang terdiri dari 400 orang yang sedang bepergian bersama Esau. Ketika Yakub mendengar berita ini, ia sangat ketakutan. Yakub memutuskan untuk membagi seluruh harta miliknya menjadi 2 kelompok. Dengan cara ini, jika Esau menyerang perkemahan yang satunya, perkemahan yang lain dapat lolos. Yakub kemungkinan akan kehilangan setengah dari hartanya, tetapi tidak semuanya.</w:t>
      </w:r>
    </w:p>
    <w:p>
      <w:pPr/>
      <w:r>
        <w:rPr>
          <w:lang w:val="id_ID" w:bidi="id_ID"/>
        </w:rPr>
      </w:r>
      <w:r>
        <w:rPr>
          <w:lang w:val="id_ID" w:bidi="id_ID"/>
        </w:rPr>
        <w:t>Berhenti dan diskusikan: Ceritakan kisah tentang seorang pria yang telah menipu seorang kerabat untuk mendapatkan sesuatu yang penting dan kemudian meninggalkan wilayah tersebut. Orang itu kembali setelah lama pergi. Apa yang akan dilakukan oleh pria tersebut untuk memastikan sambutan yang baik dari keluarganya? Bagaimana pria yang ditipu akan menyambut orang yang kembali? Apa yang akan dirasakan oleh masing-masing orang?</w:t>
      </w:r>
    </w:p>
    <w:p>
      <w:pPr/>
      <w:r>
        <w:rPr>
          <w:lang w:val="id_ID" w:bidi="id_ID"/>
        </w:rPr>
      </w:r>
      <w:r>
        <w:rPr>
          <w:lang w:val="id_ID" w:bidi="id_ID"/>
        </w:rPr>
        <w:t>Setelah membagikan semua miliknya menjadi dua perkemahan, Yakub mulai berdoa Yakub berdoa kepada Allah Abraham dan Allah Ishak. Yakub menyebut Allah dengan nama TUHAN. Semua nama ini merujuk pada Allah yang sama. Yakub mengingatkan Allah bahwa Allah telah menyuruhnya untuk pulang. Allah telah berjanji untuk memperlakukan Yakub dengan baik. Yakub mengingatkan Allah tentang berkat-berkat yang telah Allah berikan kepada Yakub. Salah satu berkat yang Allah berikan kepada Yakub adalah dengan berkata bahwa Yakub akan memiliki keturunan tak terhitung banyaknya—seperti pasir di tepi laut. Yakub memohon Allah untuk melindungi Yakub agar tidak diserang oleh Esau. Yakub mengingatkan Allah akan janji-janji yang telah Allah buat kepada Yakub tentang keturunan Yakub di masa depan.</w:t>
      </w:r>
    </w:p>
    <w:p>
      <w:pPr/>
      <w:r>
        <w:rPr>
          <w:lang w:val="id_ID" w:bidi="id_ID"/>
        </w:rPr>
      </w:r>
      <w:r>
        <w:rPr>
          <w:lang w:val="id_ID" w:bidi="id_ID"/>
        </w:rPr>
        <w:t>Berhenti dan diskusikan: Dengarkan lagi doa Yakub. Apa yang akan dikatakan seseorang di desa Anda dalam doa jika orang itu merasa takut sama seperti Yakub merasa takut? Bagaimana doa ini berbeda dari doa yang diucapkan Yakub?</w:t>
      </w:r>
    </w:p>
    <w:p>
      <w:pPr/>
      <w:r>
        <w:rPr>
          <w:lang w:val="id_ID" w:bidi="id_ID"/>
        </w:rPr>
      </w:r>
      <w:r>
        <w:rPr>
          <w:lang w:val="id_ID" w:bidi="id_ID"/>
        </w:rPr>
        <w:t>Yakub tinggal di tempat ia berada sepanjang malam. Keesokan paginya, Yakub memutuskan untuk mengirimkan beberapa pemberian kepada Esau.</w:t>
      </w:r>
    </w:p>
    <w:p>
      <w:pPr/>
      <w:r>
        <w:rPr>
          <w:lang w:val="id_ID" w:bidi="id_ID"/>
        </w:rPr>
      </w:r>
      <w:r>
        <w:rPr>
          <w:lang w:val="id_ID" w:bidi="id_ID"/>
        </w:rPr>
        <w:t>Yakub memilih kambing, domba, unta, sapi dan keledai. Di setiap kelompok hewan Yakub memilih hewan betina dan jantan agar hewan-hewan tersebut dapat berkembang biak. Yakub membagi hewan-hewan ini menjadi beberapa kawanan dan menugaskan hamba-hamba untuk menyertai setiap kawanan. Yakub melepaskan setiap kawanan hewan itu menuju ke arah Esau. Yakub menyuruh hamba-hambanya menjaga supaya kawanan-kawanan hewan itu tetap terpisah dengan memberi jarak di antara kawanan tersebut.</w:t>
      </w:r>
    </w:p>
    <w:p>
      <w:pPr/>
      <w:r>
        <w:rPr>
          <w:lang w:val="id_ID" w:bidi="id_ID"/>
        </w:rPr>
      </w:r>
      <w:r>
        <w:rPr>
          <w:lang w:val="id_ID" w:bidi="id_ID"/>
        </w:rPr>
        <w:t>Tunjukkan gambar dari setiap jenis hewan yang Yakub kirim sebagai pemberian. Tunjukkan jenis jantan dan betina: Domba, kambing, unta, sapi betina, sapi jantan, keledai .</w:t>
      </w:r>
    </w:p>
    <w:p>
      <w:pPr/>
      <w:r>
        <w:rPr>
          <w:lang w:val="id_ID" w:bidi="id_ID"/>
        </w:rPr>
      </w:r>
      <w:r>
        <w:rPr>
          <w:lang w:val="id_ID" w:bidi="id_ID"/>
        </w:rPr>
        <w:t>Yakub memberikan instruksi kepada setiap kelompok hamba. Ketika para hamba bertemu Esau, mereka harus memberi tahu Esau bahwa hewan-hewan tersebut milik Yakub. Yakub mengirimkan hewan-hewan ini sebagai pemberian kepada tuannya, Esau. Yakub menyuruh para hamba untuk menyampaikan bahwa Yakub adalah hamba Esau. Yakub berusaha menunjukkan bahwa ia memiliki status yang lebih rendah daripada Esau. Yakub wajib patuh pada Esau. Yakub menunjukkan rasa hormat dan penghargaan kepada Esau. Dengan memberikan hadiah-hadiah tersebut, Yakub berusaha meredakan kemarahan Esau.</w:t>
      </w:r>
    </w:p>
    <w:p>
      <w:pPr/>
      <w:r>
        <w:rPr>
          <w:lang w:val="id_ID" w:bidi="id_ID"/>
        </w:rPr>
      </w:r>
      <w:r>
        <w:rPr>
          <w:lang w:val="id_ID" w:bidi="id_ID"/>
        </w:rPr>
        <w:t>Berhenti dan diskusikan: Bicara tentang seseorang yang telah menipu orang lain. Dalam budaya Anda, apa yang akan dilakukan orang tersebut untuk berdamai dengan orang lain yang telah ditipunya? Hal-hal apa saja yang akan dikatakan orang tersebut? Hal-hal apa saja yang akan dilakukan orang itu?</w:t>
      </w:r>
    </w:p>
    <w:p>
      <w:pPr/>
      <w:r>
        <w:rPr>
          <w:lang w:val="id_ID" w:bidi="id_ID"/>
        </w:rPr>
      </w:r>
      <w:r>
        <w:rPr>
          <w:lang w:val="id_ID" w:bidi="id_ID"/>
        </w:rPr>
        <w:t>Para hamba disuruh memberi tahu Esau bahwa hewan-hewan tersebut adalah pemberian dari Yakub. Mereka disuruh menyampaikan bahwa Yakub sedang dalam perjalanan untuk bertemu dengan Esau. Setiap kelompok hamba diberikan rangkaian instruksi yang sama. Yakub berusaha menenangkan Esau atau memuaskan hati Esau dengan cara yang akan mencegah Esau menyerang Yakub. Yakub berharap bahwa hadiah-hadiah itu akan membuat Esau bersikap ramah terhadap Yakub. Setelah mengirimkan hadiah-hadiah tersebut, Yakub tetap tinggal di tempat ia berkemah pada malam itu.</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Kamu akan membantu kelompok menentukan adegan, latar, dan tokoh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Laban telah berangkat untuk kembali ke negeri asalnya dan malaikat-malaikat Allah datang mengunjungi Yakub. Yakub melanjutkan perjalanannya menuju Bersyeba.</w:t>
      </w:r>
    </w:p>
    <w:p>
      <w:pPr/>
      <w:r>
        <w:rPr>
          <w:lang w:val="id_ID" w:bidi="id_ID"/>
        </w:rPr>
      </w:r>
      <w:r>
        <w:rPr>
          <w:b/>
          <w:lang w:val="id_ID" w:bidi="id_ID"/>
        </w:rPr>
        <w:t>Adegan kedua:</w:t>
      </w:r>
      <w:r>
        <w:rPr>
          <w:lang w:val="id_ID" w:bidi="id_ID"/>
        </w:rPr>
        <w:t xml:space="preserve"> Yakub menyuruh utusan kepada Esau untuk memberi tahu Esau bahwa Yakub akan datang.</w:t>
      </w:r>
    </w:p>
    <w:p>
      <w:pPr/>
      <w:r>
        <w:rPr>
          <w:lang w:val="id_ID" w:bidi="id_ID"/>
        </w:rPr>
      </w:r>
      <w:r>
        <w:rPr>
          <w:b/>
          <w:lang w:val="id_ID" w:bidi="id_ID"/>
        </w:rPr>
        <w:t>Adegan ketiga:</w:t>
      </w:r>
      <w:r>
        <w:rPr>
          <w:lang w:val="id_ID" w:bidi="id_ID"/>
        </w:rPr>
        <w:t xml:space="preserve"> Para utusan kembali dan menyampaikan kepada Yakub bahwa Esau sedang menyusul dengan pasukan sebanyak 400 orang. Yakub membagikan perkemahannya menjadi dua perkemahan.</w:t>
      </w:r>
    </w:p>
    <w:p>
      <w:pPr/>
      <w:r>
        <w:rPr>
          <w:lang w:val="id_ID" w:bidi="id_ID"/>
        </w:rPr>
      </w:r>
      <w:r>
        <w:rPr>
          <w:b/>
          <w:lang w:val="id_ID" w:bidi="id_ID"/>
        </w:rPr>
        <w:t>Adegan keempat:</w:t>
      </w:r>
      <w:r>
        <w:rPr>
          <w:lang w:val="id_ID" w:bidi="id_ID"/>
        </w:rPr>
        <w:t xml:space="preserve"> Yakub berdoa.</w:t>
      </w:r>
    </w:p>
    <w:p>
      <w:pPr/>
      <w:r>
        <w:rPr>
          <w:lang w:val="id_ID" w:bidi="id_ID"/>
        </w:rPr>
      </w:r>
      <w:r>
        <w:rPr>
          <w:b/>
          <w:lang w:val="id_ID" w:bidi="id_ID"/>
        </w:rPr>
        <w:t>Adegan kelima:</w:t>
      </w:r>
      <w:r>
        <w:rPr>
          <w:lang w:val="id_ID" w:bidi="id_ID"/>
        </w:rPr>
        <w:t xml:space="preserve"> Yakub memutuskan untuk mengirimkan pemberian kepada Esau. Yakub mengirimkan pemberian tersebut dengan petunjuk khusus untuk diikuti oleh para hambanya. Yakub berharap bahwa pemberian tersebut akan meredakan amarah Esau.</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Malaikat Allah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Esau dan pasukannya yang terdiri dari 400 orang.</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satu, Laban telah berangkat untuk kembali ke Harran. Yakub memulai perjalanannya menuju Bersyeba. Malaikat Allah datang untuk bertemu dengan Yakub. Yakub menyatakan bahwa tempat ini adalah perkemahan Allah. Yakub menamai tempat itu Mahanaim.</w:t>
      </w:r>
    </w:p>
    <w:p>
      <w:pPr/>
      <w:r>
        <w:rPr>
          <w:lang w:val="id_ID" w:bidi="id_ID"/>
        </w:rPr>
      </w:r>
      <w:r>
        <w:rPr>
          <w:lang w:val="id_ID" w:bidi="id_ID"/>
        </w:rPr>
        <w:t>Dalam adegan dua, Yakub mengetahui bahwa Esau tinggal di wilayah Seir yang ada di Edom. Ini berada di pegunungan dan lebih jauh ke selatan daripada Bersyeba. Yakub memutuskan untuk menyuruh utusan memberi tahu Esau bahwa ia sedang dalam perjalanan. Yakub mengirimkan salam bersahabat yang seharusnya membuat Esau merasa bahwa Yakub menginginkan hubungan yang baik dengan Esau. Yakub menggunakan kata-kata seperti "salam dengan kerendahan hati" dan "hambamu Yakub". Yakub memberi tahu Esau apa yang telah dilakukannya selama 20 tahun di Haran bersama paman mereka, Laban. Yakub berharap Esau akan bersikap ramah kepada Yakub.</w:t>
      </w:r>
    </w:p>
    <w:p>
      <w:pPr/>
      <w:r>
        <w:rPr>
          <w:lang w:val="id_ID" w:bidi="id_ID"/>
        </w:rPr>
      </w:r>
      <w:r>
        <w:rPr>
          <w:lang w:val="id_ID" w:bidi="id_ID"/>
        </w:rPr>
        <w:t>Dalam adegan tiga, para utusan kembali setelah mengunjungi Esau. Para utusan memberi tahu Yakub bahwa Esau datang untuk menemuinya dan sudah dalam perjalanan. Esau membawa pasukan yang terdiri dari 400 orang bersamanya. Kabar ini membuat Yakub ketakutan. Yakub membagi segala yang Yakub miliki menjadi 2 kelompok. Yakub berpikir bahwa dengan melakukan ini, ia akan dapat menyelamatkan setengah dari harta miliknya jika Esau menyerang.</w:t>
      </w:r>
    </w:p>
    <w:p>
      <w:pPr/>
      <w:r>
        <w:rPr>
          <w:lang w:val="id_ID" w:bidi="id_ID"/>
        </w:rPr>
      </w:r>
      <w:r>
        <w:rPr>
          <w:lang w:val="id_ID" w:bidi="id_ID"/>
        </w:rPr>
        <w:t>Dalam adegan empat, Yakub berdoa. Yakub mengingatkan Allah bahwa Allah telah menyuruh Yakub untuk kembali ke rumah. Yakub mengingatkan Allah akan janji-Nya untuk memperlakukannya dengan baik. Yakub mengingat kembali berkat-berkat yang telah Allah berikan kepada Yakub yang tidak layak. Yakub meminta Allah untuk menyelamatkan Yakub dari Esau. Yakub kembali mengingatkan Allah tentang janji-janji yang telah Allah buat kepada Yakub. Kemudian Yakub tinggal di sana semalaman.</w:t>
      </w:r>
    </w:p>
    <w:p>
      <w:pPr/>
      <w:r>
        <w:rPr>
          <w:lang w:val="id_ID" w:bidi="id_ID"/>
        </w:rPr>
      </w:r>
      <w:r>
        <w:rPr>
          <w:lang w:val="id_ID" w:bidi="id_ID"/>
        </w:rPr>
        <w:t>Dalam adegan lima, Yakub memilih hewan-hewan untuk dikirim sebagai hadiah kepada Esau. Yakub memisahkan hewan-hewan ini menjadi beberapa kawanan dan menugaskan para pelayan untuk setiap kawanan. Yakub menyuruh para pelayan untuk menjaga jarak di antara masing-masing kawanan. Ketika para pelayan bertemu dengan Esau, mereka harus mengatakan bahwa kawanan ternak itu milik Yakub yang mengirimkannya sebagai hadiah untuk Esau. Para hamba disuruh menyampaikan bahwa Yakub adalah hamba Esau dan bahwa Esau adalah tuan Yakub. Dengan menggunakan bahasa seperti ini, Yakub mencoba untuk menghormati Esau. Yakub mencoba meredakan amarah apa pun yang mungkin masih disimpan Esau terhadap dirinya. Yakub berharap Esau akan bersikap ramah kepadanya. Yakub menyuruh kumpulan kawanan ternak tersebut pergi lebih dulu sementara Yakub tetap di perkemahan satu malam lagi.</w:t>
      </w:r>
    </w:p>
    <w:p>
      <w:pPr/>
      <w:r>
        <w:rPr>
          <w:lang w:val="id_ID" w:bidi="id_ID"/>
        </w:rPr>
      </w:r>
      <w:r>
        <w:rPr>
          <w:lang w:val="id_ID" w:bidi="id_ID"/>
        </w:rPr>
        <w:t>Yakub tidak mengirimkan jumlah yang sama untuk setiap jenis hewan tersebut. Yakub mengirim 5 kawanan yang berbeda:</w:t>
      </w:r>
    </w:p>
    <w:p>
      <w:pPr>
        <w:pStyle w:val="ListBullet"/>
        <w:spacing w:line="240" w:lineRule="auto"/>
        <w:ind w:left="720"/>
      </w:pPr>
      <w:r>
        <w:rPr>
          <w:lang w:val="id_ID" w:bidi="id_ID"/>
        </w:rPr>
      </w:r>
      <w:r>
        <w:rPr>
          <w:lang w:val="id_ID" w:bidi="id_ID"/>
        </w:rPr>
        <w:t>200 ekor kambing betina dan 20 ekor kambing jantan.</w:t>
      </w:r>
    </w:p>
    <w:p>
      <w:pPr>
        <w:pStyle w:val="ListBullet"/>
        <w:spacing w:line="240" w:lineRule="auto"/>
        <w:ind w:left="720"/>
      </w:pPr>
      <w:r>
        <w:rPr>
          <w:lang w:val="id_ID" w:bidi="id_ID"/>
        </w:rPr>
      </w:r>
      <w:r>
        <w:rPr>
          <w:lang w:val="id_ID" w:bidi="id_ID"/>
        </w:rPr>
        <w:t>200 ekor domba betina dan 20 ekor domba jantan.</w:t>
      </w:r>
    </w:p>
    <w:p>
      <w:pPr>
        <w:pStyle w:val="ListBullet"/>
        <w:spacing w:line="240" w:lineRule="auto"/>
        <w:ind w:left="720"/>
      </w:pPr>
      <w:r>
        <w:rPr>
          <w:lang w:val="id_ID" w:bidi="id_ID"/>
        </w:rPr>
      </w:r>
      <w:r>
        <w:rPr>
          <w:lang w:val="id_ID" w:bidi="id_ID"/>
        </w:rPr>
        <w:t>30 ekor unta betina bersama anak-anaknya.</w:t>
      </w:r>
    </w:p>
    <w:p>
      <w:pPr>
        <w:pStyle w:val="ListBullet"/>
        <w:spacing w:line="240" w:lineRule="auto"/>
        <w:ind w:left="720"/>
      </w:pPr>
      <w:r>
        <w:rPr>
          <w:lang w:val="id_ID" w:bidi="id_ID"/>
        </w:rPr>
      </w:r>
      <w:r>
        <w:rPr>
          <w:lang w:val="id_ID" w:bidi="id_ID"/>
        </w:rPr>
        <w:t>40 ekor sapi betina dan 10 ekor sapi jantan.</w:t>
      </w:r>
    </w:p>
    <w:p>
      <w:pPr>
        <w:pStyle w:val="ListBullet"/>
        <w:spacing w:line="240" w:lineRule="auto"/>
        <w:ind w:left="720"/>
      </w:pPr>
      <w:r>
        <w:rPr>
          <w:lang w:val="id_ID" w:bidi="id_ID"/>
        </w:rPr>
      </w:r>
      <w:r>
        <w:rPr>
          <w:lang w:val="id_ID" w:bidi="id_ID"/>
        </w:rPr>
        <w:t>20 ekor keledai betina dan 10 ekor keledai jantan.</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5 adegan.</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Malaikat-malaikat Allah.</w:t>
      </w:r>
    </w:p>
    <w:p>
      <w:pPr>
        <w:pStyle w:val="ListBullet"/>
        <w:spacing w:line="240" w:lineRule="auto"/>
        <w:ind w:left="720"/>
      </w:pPr>
      <w:r>
        <w:rPr>
          <w:lang w:val="id_ID" w:bidi="id_ID"/>
        </w:rPr>
      </w:r>
      <w:r>
        <w:rPr>
          <w:lang w:val="id_ID" w:bidi="id_ID"/>
        </w:rPr>
        <w:t>Allah</w:t>
      </w:r>
    </w:p>
    <w:p>
      <w:pPr>
        <w:pStyle w:val="ListBullet"/>
        <w:spacing w:line="240" w:lineRule="auto"/>
        <w:ind w:left="720"/>
      </w:pPr>
      <w:r>
        <w:rPr>
          <w:lang w:val="id_ID" w:bidi="id_ID"/>
        </w:rPr>
      </w:r>
      <w:r>
        <w:rPr>
          <w:lang w:val="id_ID" w:bidi="id_ID"/>
        </w:rPr>
        <w:t>Para hamba</w:t>
      </w:r>
    </w:p>
    <w:p>
      <w:pPr>
        <w:pStyle w:val="ListBullet"/>
        <w:spacing w:line="240" w:lineRule="auto"/>
        <w:ind w:left="720"/>
      </w:pPr>
      <w:r>
        <w:rPr>
          <w:lang w:val="id_ID" w:bidi="id_ID"/>
        </w:rPr>
      </w:r>
      <w:r>
        <w:rPr>
          <w:lang w:val="id_ID" w:bidi="id_ID"/>
        </w:rPr>
        <w:t>Esau dan pasukannya yang terdiri dari 400 orang.</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akan mendengar tanggapan yang berbeda-beda. Mulai kembali adegannya.</w:t>
      </w:r>
    </w:p>
    <w:p>
      <w:pPr/>
      <w:r>
        <w:rPr>
          <w:lang w:val="id_ID" w:bidi="id_ID"/>
        </w:rPr>
      </w:r>
      <w:r>
        <w:rPr>
          <w:lang w:val="id_ID" w:bidi="id_ID"/>
        </w:rPr>
        <w:t>Dalam adegan satu, Laban telah berangkat untuk kembali ke Harran. Yakub memulai perjalanannya kembali ke Bersyeba. Malaikat Allah datang untuk bertemu dengan Yakub. Ketika Yakub melihat malaikat-malaikat ini, ia menyatakan bahwa ini adalah perkemahan Allah. Yakub menamai tempat itu Mahanaim.</w:t>
      </w:r>
    </w:p>
    <w:p>
      <w:pPr/>
      <w:r>
        <w:rPr>
          <w:lang w:val="id_ID" w:bidi="id_ID"/>
        </w:rPr>
      </w:r>
      <w:r>
        <w:rPr>
          <w:lang w:val="id_ID" w:bidi="id_ID"/>
        </w:rPr>
        <w:t>Dalam adegan kedua, Yakub mengirim utusan terlebih dahulu kepada Esau, kakak kembar Yakub. Yakub memberi tahu para utusan untuk menyampaikan bahwa Yakub akan datang. Yakub menggunakan bahasa yang menunjukkan rasa hormat kepada Esau dan membuat Esau merasa bersahabat terhadap Yakub. Yakub memberi tahu Esau apa yang telah Yakub lakukan selama 20 tahun terakhir.</w:t>
      </w:r>
    </w:p>
    <w:p>
      <w:pPr/>
      <w:r>
        <w:rPr>
          <w:lang w:val="id_ID" w:bidi="id_ID"/>
        </w:rPr>
      </w:r>
      <w:r>
        <w:rPr>
          <w:lang w:val="id_ID" w:bidi="id_ID"/>
        </w:rPr>
        <w:t>Hentikan adegannya: Tanya Yakub, "Bagaimana perasaanmu bertemu kembali dengan Esau?" Anda mungkin mendengar, "Saya menantikan untuk bertemu dengan saudara laki-laki saya setelah sekian lama." Atau, "Saya takut. Saya tidak tahu bagaimana perasaan Esau sekarang. Esau ingin membunuh saya ketika saya meninggalkan rumah." Tanya Esau, "Bagaimana perasaanmu ketika para utusan memberi tahu bahwa Yakub akan pulang?" Anda mungkin mendengar, "Saya senang bisa bertemu lagi dengannya. Sudah lama sekali. Saya tidak membencinya lagi, tetapi saya tidak tahu apakah kami bisa damai bersama. Saya tidak tahu apakah saya bisa memercayainya." Mulai kembali adegannya.</w:t>
      </w:r>
    </w:p>
    <w:p>
      <w:pPr/>
      <w:r>
        <w:rPr>
          <w:lang w:val="id_ID" w:bidi="id_ID"/>
        </w:rPr>
      </w:r>
      <w:r>
        <w:rPr>
          <w:lang w:val="id_ID" w:bidi="id_ID"/>
        </w:rPr>
        <w:t>Dalam adegan tiga, para utusan kembali dan menyampaikan kepada Yakub bahwa Esau sedang dalam perjalanan untuk bertemu dengan Yakub. Esau membawa pasukan yang terdiri dari 400 orang yang bepergian bersamanya. Saat Yakub mendengar kabar ini, ia sangat ketakutan. Yakub mengambil segala miliknya dan memasukkannya ke dalam 2 perkemahan. Yakub berpikir bahwa jika Esau menyerang, kemungkinan salah satu perkemahan akan lolos dan ia tidak akan kehilangan segalanya.</w:t>
      </w:r>
    </w:p>
    <w:p>
      <w:pPr/>
      <w:r>
        <w:rPr>
          <w:lang w:val="id_ID" w:bidi="id_ID"/>
        </w:rPr>
      </w:r>
      <w:r>
        <w:rPr>
          <w:lang w:val="id_ID" w:bidi="id_ID"/>
        </w:rPr>
        <w:t>Hentikan adegannya: Tanyakan kepada Yakub, "Mengapa kamu takut?" Anda mungkin mendengar, "Esau ingin membunuh saya 20 tahun yang lalu." Mungkin Esau masih ingin membunuh saya. Mengapa Esau membawa pasukan seperti itu?" Mulai kembali adegannya.</w:t>
      </w:r>
    </w:p>
    <w:p>
      <w:pPr/>
      <w:r>
        <w:rPr>
          <w:lang w:val="id_ID" w:bidi="id_ID"/>
        </w:rPr>
      </w:r>
      <w:r>
        <w:rPr>
          <w:lang w:val="id_ID" w:bidi="id_ID"/>
        </w:rPr>
        <w:t>Dalam adegan empat, Yakub berdoa. Yakub menggunakan kedua nama untuk Allah—Allah dan TUHAN. Yakub berkata kepada Allah, "Engkau menyuruh saya untuk kembali ke rumah." Anda berjanji untuk memperlakukan saya dengan baik." Yakub mengingatkan Allah betapa tidak layak dirinya untuk menerima berkat-berkat Allah. Yakub sadar bahwa segala yang dimilikinya saat ini berasal dari Allah. Kemudian Yakub memohon kepada Allah, "Selamatkan saya dari saudara saya, Esau." Yakub mengingatkan Allah bahwa Allah telah menjanjikan keturunan yang tak terhitung banyaknya kepada Yakub. Lalu Yakub tetap berada di tempat itu sepanjang malam.</w:t>
      </w:r>
    </w:p>
    <w:p>
      <w:pPr/>
      <w:r>
        <w:rPr>
          <w:lang w:val="id_ID" w:bidi="id_ID"/>
        </w:rPr>
      </w:r>
      <w:r>
        <w:rPr>
          <w:lang w:val="id_ID" w:bidi="id_ID"/>
        </w:rPr>
        <w:t>Hentikan adegannya: Tanya Yakub, "Bagaimana perasaan Anda sekarang setelah Anda sudah berdoa?" Anda mungkin mendengar, "Saya merasa damai. Saya merasa bahwa Allah telah mendengar saya. Saya merasa bahwa Allah akan membereskan situasi ini. Saya tidak lagi khawatir." Mulai kembali adegannya.</w:t>
      </w:r>
    </w:p>
    <w:p>
      <w:pPr/>
      <w:r>
        <w:rPr>
          <w:lang w:val="id_ID" w:bidi="id_ID"/>
        </w:rPr>
      </w:r>
      <w:r>
        <w:rPr>
          <w:lang w:val="id_ID" w:bidi="id_ID"/>
        </w:rPr>
        <w:t>Dalam adegan lima, Yakub memutuskan untuk mengirimkan beberapa pemberian kepada Esau. Yakub mengambil beberapa dari setiap jenis hewan yang dimilikinya lalu membaginya ke dalam beberapa kawanan. Kemudian Yakub memilih beberapa hamba untuk pergi bersama kawanan hewan itu. Yakub menyuruh para pelayan untuk menjaga jarak di antara masing-masing kawanan. Mereka harus pergi mendahului Yakub. Ketika kawanan itu sampai ke Esau, para hamba disuruh menyampaikan kepada Esau bahwa hewan-hewan tersebut merupakan pemberian dari Yakub, hamba Esau, dan diberikan kepada tuan Yakub, yaitu Esau. Dengan menggunakan bahasa seperti ini, Yakub mencoba menenangkan Esau atau meredakan sisa-sisa kemarahan yang mungkin masih dirasakan Esau. Yakub juga berusaha menghormati Esau. Setiap kelompok hamba membawa pesan yang sama untuk disampaikan kepada Esau. Yakub mengirim semua kawanan hewan pemberian itu terlebih dahulu. Yakub tinggal di perkemahan semalam lagi.</w:t>
      </w:r>
    </w:p>
    <w:p>
      <w:pPr/>
      <w:r>
        <w:rPr>
          <w:lang w:val="id_ID" w:bidi="id_ID"/>
        </w:rPr>
      </w:r>
      <w:r>
        <w:rPr>
          <w:lang w:val="id_ID" w:bidi="id_ID"/>
        </w:rPr>
        <w:t>Hentikan adegannya: Tanya Yakub, "Bagaimana perasaan Anda sekarang setelah hadiah-hadiah itu telah dikirim terlebih dahulu?" Anda mungkin mendengar, "Menurut saya, ini adalah ide yang baik." Esau akan menyambut baik sanjungan saya—cara saya memakai kata-kata sopan dan memanggilnya tuan. Saya telah melakukan segalanya sesuai kemampuan saya untuk mewujudkan damai. Sekarang semuanya terserah kepada Esau." Tanyakan kepada para hamba, "Bagaimana perasaan kalian berjalan terlebih dahulu bersama kawanan hewan dan membawa pesan ini?" Anda mungkin mendengar, "Maaf, tetapi saya harus patuh kepada tuan saya. Esau memiliki pasukan sebanyak 400 orang. Dia mungkin tidak menerima hadiah atau pesan kita." Mulai kembali adegannya.</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b/>
          <w:lang w:val="id_ID" w:bidi="id_ID"/>
        </w:rPr>
        <w:t>Malaikat-malaikat</w:t>
      </w:r>
      <w:r>
        <w:rPr>
          <w:lang w:val="id_ID" w:bidi="id_ID"/>
        </w:rPr>
        <w:t xml:space="preserve"> Allah datang untuk menemui Yakub. Kata untuk malaikat adalah bentuk jamak. Malaikat merupakan makhluk spiritual supranatural yang biasanya membawa pesan dari Allah. Nmaun, di sini para malaikat tidak memberikan pesan kepada Yakub. Gunakanlah kata yang sama untuk malaikat yang digunakan sebelumnya. Malaikat dibahas dalam Glosarium Utama.</w:t>
      </w:r>
    </w:p>
    <w:p>
      <w:pPr/>
      <w:r>
        <w:rPr>
          <w:lang w:val="id_ID" w:bidi="id_ID"/>
        </w:rPr>
      </w:r>
      <w:r>
        <w:rPr>
          <w:lang w:val="id_ID" w:bidi="id_ID"/>
        </w:rPr>
        <w:t xml:space="preserve">Yakub berkata bahwa ada cukup malaikat untuk menjadi </w:t>
      </w:r>
      <w:r>
        <w:rPr>
          <w:b/>
          <w:lang w:val="id_ID" w:bidi="id_ID"/>
        </w:rPr>
        <w:t>perkemahan</w:t>
      </w:r>
      <w:r>
        <w:rPr>
          <w:lang w:val="id_ID" w:bidi="id_ID"/>
        </w:rPr>
        <w:t xml:space="preserve"> Allah. Di sini kata kamp bermakna seperti kamp militer. Yakub melihat malaikat-malaikat ini sebagai tentara Allah.</w:t>
      </w:r>
    </w:p>
    <w:p>
      <w:pPr/>
      <w:r>
        <w:rPr>
          <w:lang w:val="id_ID" w:bidi="id_ID"/>
        </w:rPr>
      </w:r>
      <w:r>
        <w:rPr>
          <w:lang w:val="id_ID" w:bidi="id_ID"/>
        </w:rPr>
        <w:t>Rumah tangga Yakub menempati dua perkemahan besar. Ini bukanlah kamp militer. Perkemahan ini merupakan tempat di mana seseorang atau sekelompok orang akan berhenti untuk waktu yang singkat. Keluarga Yakub biasanya mendirikan perkemahan setiap malam ketika mereka melakukan perjalanan.</w:t>
      </w:r>
    </w:p>
    <w:p>
      <w:pPr/>
      <w:r>
        <w:rPr>
          <w:lang w:val="id_ID" w:bidi="id_ID"/>
        </w:rPr>
      </w:r>
      <w:r>
        <w:rPr>
          <w:lang w:val="id_ID" w:bidi="id_ID"/>
        </w:rPr>
        <w:t xml:space="preserve">Yakub mengetahui bahwa Esau tinggal di wilayah </w:t>
      </w:r>
      <w:r>
        <w:rPr>
          <w:b/>
          <w:lang w:val="id_ID" w:bidi="id_ID"/>
        </w:rPr>
        <w:t>Seir</w:t>
      </w:r>
      <w:r>
        <w:rPr>
          <w:lang w:val="id_ID" w:bidi="id_ID"/>
        </w:rPr>
        <w:t xml:space="preserve"> di tanah </w:t>
      </w:r>
      <w:r>
        <w:rPr>
          <w:b/>
          <w:lang w:val="id_ID" w:bidi="id_ID"/>
        </w:rPr>
        <w:t>Edom</w:t>
      </w:r>
      <w:r>
        <w:rPr>
          <w:lang w:val="id_ID" w:bidi="id_ID"/>
        </w:rPr>
        <w:t>. Nama-nama tempat ini akan digunakan berulang kali dalam kitab suci. Lihatlah peta untuk mengetahui letak wilayah ini.</w:t>
      </w:r>
    </w:p>
    <w:p>
      <w:pPr/>
      <w:r>
        <w:rPr>
          <w:lang w:val="id_ID" w:bidi="id_ID"/>
        </w:rPr>
      </w:r>
      <w:r>
        <w:rPr>
          <w:lang w:val="id_ID" w:bidi="id_ID"/>
        </w:rPr>
        <w:t>Tunjukkan peta Israel dengan wilayah Edom dan Seir yang ditandai.</w:t>
      </w:r>
    </w:p>
    <w:p>
      <w:pPr/>
      <w:r>
        <w:rPr>
          <w:lang w:val="id_ID" w:bidi="id_ID"/>
        </w:rPr>
      </w:r>
      <w:r>
        <w:rPr>
          <w:lang w:val="id_ID" w:bidi="id_ID"/>
        </w:rPr>
        <w:t xml:space="preserve">Yakub berdoa. Dalam doa tersebut Yakub menggunakan baik kata </w:t>
      </w:r>
      <w:r>
        <w:rPr>
          <w:b/>
          <w:lang w:val="id_ID" w:bidi="id_ID"/>
        </w:rPr>
        <w:t>Allah</w:t>
      </w:r>
      <w:r>
        <w:rPr>
          <w:lang w:val="id_ID" w:bidi="id_ID"/>
        </w:rPr>
        <w:t xml:space="preserve"> maupun </w:t>
      </w:r>
      <w:r>
        <w:rPr>
          <w:b/>
          <w:lang w:val="id_ID" w:bidi="id_ID"/>
        </w:rPr>
        <w:t>TUHAN</w:t>
      </w:r>
      <w:r>
        <w:rPr>
          <w:lang w:val="id_ID" w:bidi="id_ID"/>
        </w:rPr>
        <w:t xml:space="preserve"> saat Yakub berbicara kepada Allah. Gunakanlah kata-kata untuk Allah dan TUHAN yang Anda gunakan pada perikop-perikop lainnya. TUHAN dan Allah keduanya dibahas dalam Glosarium Utama. Dalam doa tersebut, Yakub berkata, Allah kakekku Abraham dan Allah ayahku Ishak. Nama-nama ini merujuk pada Allah yang sama yang menjadi tujuan sembah dan doa Yakub saat ini.</w:t>
      </w:r>
    </w:p>
    <w:p>
      <w:pPr/>
      <w:r>
        <w:rPr>
          <w:lang w:val="id_ID" w:bidi="id_ID"/>
        </w:rPr>
      </w:r>
      <w:r>
        <w:rPr>
          <w:lang w:val="id_ID" w:bidi="id_ID"/>
        </w:rPr>
        <w:t xml:space="preserve">Yakub menyebut dirinya sendiri sebagai </w:t>
      </w:r>
      <w:r>
        <w:rPr>
          <w:b/>
          <w:lang w:val="id_ID" w:bidi="id_ID"/>
        </w:rPr>
        <w:t xml:space="preserve">hamba </w:t>
      </w:r>
      <w:r>
        <w:rPr>
          <w:lang w:val="id_ID" w:bidi="id_ID"/>
        </w:rPr>
        <w:t>Esau. Yakub menyebut dirinya sendiri sebagai hamba Allah. Yakub memiliki sejumlah hamba. Hamba dibahas dalam Glosarium Utama. Dalam setiap kasus, kata 'hamba ' berarti bahwa orang tersebut akan taat dan melayani tuannya. Gunakanlah kata yang sama untuk 'hamba' seperti yang digunakan sebelumnya.</w:t>
      </w:r>
    </w:p>
    <w:p>
      <w:pPr/>
      <w:r>
        <w:rPr>
          <w:lang w:val="id_ID" w:bidi="id_ID"/>
        </w:rPr>
      </w:r>
      <w:r>
        <w:rPr>
          <w:lang w:val="id_ID" w:bidi="id_ID"/>
        </w:rPr>
        <w:t xml:space="preserve">Dengan mengirimkan hadiah kepada Esau, Yakub mencoba untuk </w:t>
      </w:r>
      <w:r>
        <w:rPr>
          <w:b/>
          <w:lang w:val="id_ID" w:bidi="id_ID"/>
        </w:rPr>
        <w:t>meredakan amarah</w:t>
      </w:r>
      <w:r>
        <w:rPr>
          <w:lang w:val="id_ID" w:bidi="id_ID"/>
        </w:rPr>
        <w:t xml:space="preserve"> Esau. 'Appease' berarti menenangkan atau memuaskan seseorang dengan memberikan apa yang dibutuhkan. Dengan mengirimkan hadiah, Yakub berharap bahwa amarah Esau akan reda dan Yakub dan Esau dapat bertemu dalam damai.</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32:22–32</w:t>
      </w:r>
      <w:r>
        <w:rPr>
          <w:lang w:val="id_ID" w:bidi="id_ID"/>
        </w:rPr>
      </w:r>
    </w:p>
    <w:p>
      <w:pPr>
        <w:pStyle w:val="Heading3"/>
      </w:pPr>
      <w:r>
        <w:rPr>
          <w:lang w:val="id_ID" w:bidi="id_ID"/>
        </w:rPr>
        <w:t>Dengar dan Renungkan</w:t>
      </w:r>
    </w:p>
    <w:p>
      <w:pPr/>
      <w:r>
        <w:rPr>
          <w:lang w:val="id_ID" w:bidi="id_ID"/>
        </w:rPr>
      </w:r>
      <w:r>
        <w:rPr>
          <w:lang w:val="id_ID" w:bidi="id_ID"/>
        </w:rPr>
        <w:t>Dengarkan Kejadian 32:22–32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32:22–32</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perikop sebelumnya, Yakub belajar bahwa Esau sedang dalam perjalanan untuk bertemu dengan Yakub. Esau membawa tentara 400 orang. Yakub mengirimi Esau kawanan binatang sebagai hadiah. Perikop ini adalah penjelasan narasi tentang apa yang terjadi ketika Yakub mempersiapkan untuk bertemu dengan Esau ketika Esau tiba.</w:t>
      </w:r>
    </w:p>
    <w:p>
      <w:pPr/>
      <w:r>
        <w:rPr>
          <w:lang w:val="id_ID" w:bidi="id_ID"/>
        </w:rPr>
      </w:r>
      <w:r>
        <w:rPr>
          <w:lang w:val="id_ID" w:bidi="id_ID"/>
        </w:rPr>
        <w:t>Yakub mengirim kawanan binatang sebagai hadiah untuk Esau. Yakub kemudian menginap di perkemahan. Pada malam hari, Yakub bangun. Yakub mengambil 4 perempuan: Lea dan hamba Lea Zilpa, Rahel dan hamba Rahel Bilha dan membawa mereka menyeberangi penyebrangan Sungai Yabok. Yakub juga membawa 11 anak laki-lakinya ke seberang sungai. Mereka semua sekarang berada di sisi selatan sungai. Sungai Yabok berada di negeri Yordan. Sungai Yabok memiliki tempat-tempat di mana air dangkal membuatnya mudah untuk menyeberangi sungai. Ini disebut tempat penyeberangan dangkal. Yakub berkemah di samping tempat penyeberangan dangkal di Sungai Yabok. Setelah membawa perempuan dan anak-anak menyeberangi Yabok ke perkemahan baru, Yakub juga menyerahkan semua yang dimiliki Yakub—semua hartanya. Semua orang dan semuanya berada di seberang sungai kecuali Yakub. Kisah itu tidak memberi tahu kita mengapa Yakub membawa semua orang menyeberangi sungai pada malam hari. Lebih berbahaya untuk menyeberangi pada malam hari. Ada dua penafsiran tentang dimana Yakub berada pada malam hari. Satu penafsiran mengatakan bahwa Yakub tetap berada di perkemahan asli di sisi utara sungai. Penafsiran lain mengatakan bahwa Yakub berada di sisi sungai yang sama dengan keluarganya tetapi tidak di perkemahan bersama mereka.</w:t>
      </w:r>
    </w:p>
    <w:p>
      <w:pPr/>
      <w:r>
        <w:rPr>
          <w:lang w:val="id_ID" w:bidi="id_ID"/>
        </w:rPr>
      </w:r>
      <w:r>
        <w:rPr>
          <w:lang w:val="id_ID" w:bidi="id_ID"/>
        </w:rPr>
        <w:t>Tunjukkan peta perjalanan Yakub dengan Sungai Yabok ditandai pada peta.</w:t>
      </w:r>
    </w:p>
    <w:p>
      <w:pPr/>
      <w:r>
        <w:rPr>
          <w:lang w:val="id_ID" w:bidi="id_ID"/>
        </w:rPr>
      </w:r>
      <w:r>
        <w:rPr>
          <w:lang w:val="id_ID" w:bidi="id_ID"/>
        </w:rPr>
        <w:t>Tunjukkan gambar orang-orang yang berjalan melintasi bagian dangkal sungai.</w:t>
      </w:r>
    </w:p>
    <w:p>
      <w:pPr/>
      <w:r>
        <w:rPr>
          <w:lang w:val="id_ID" w:bidi="id_ID"/>
        </w:rPr>
      </w:r>
      <w:r>
        <w:rPr>
          <w:lang w:val="id_ID" w:bidi="id_ID"/>
        </w:rPr>
        <w:t>Diskusikan dalam kelompok: Bayangkan bahwa seseorang pulang seperti Yakub yang pergi setelah mencuri berkat Esau. Anggota keluarga pergi keluar untuk bertemu dengan orang dan keluarganya. Bagaimana perasaan orang yang pulang ke rumah? Tindakan apa yang mungkin diambil orang itu untuk mempersiapkan diri untuk bertemu disambutan pesta?</w:t>
      </w:r>
    </w:p>
    <w:p>
      <w:pPr/>
      <w:r>
        <w:rPr>
          <w:lang w:val="id_ID" w:bidi="id_ID"/>
        </w:rPr>
      </w:r>
      <w:r>
        <w:rPr>
          <w:lang w:val="id_ID" w:bidi="id_ID"/>
        </w:rPr>
        <w:t>Yakub sendirian di perkemahan. Itu masih malam hari. Seorang pria datang dan mulai bergulat dengan Yakub. Gulat adalah perjuangan tangan-ke-tangan dengan seorang lawan dalam upaya untuk melemparkan lawan ke tanah. Tidak ada orang yang menyerang atau memukul yang lain. Yakub tidak mengenal orang ini. Orang itu tidak mengidentifikasi dirinya sendiri dan tidak berbicara kepada Yakub.</w:t>
      </w:r>
    </w:p>
    <w:p>
      <w:pPr/>
      <w:r>
        <w:rPr>
          <w:lang w:val="id_ID" w:bidi="id_ID"/>
        </w:rPr>
      </w:r>
      <w:r>
        <w:rPr>
          <w:lang w:val="id_ID" w:bidi="id_ID"/>
        </w:rPr>
        <w:t>Tunjukkan video pendek 2 pria atau anak laki-laki bergulat. Berhenti dan diskusikan: jelaskan apa yang dilakukan kedua anak laki-laki dalam video? Apa yang kamu sebut jenis kegiatan ini dalam budayamu?</w:t>
      </w:r>
    </w:p>
    <w:p>
      <w:pPr/>
      <w:r>
        <w:rPr>
          <w:lang w:val="id_ID" w:bidi="id_ID"/>
        </w:rPr>
      </w:r>
      <w:r>
        <w:rPr>
          <w:lang w:val="id_ID" w:bidi="id_ID"/>
        </w:rPr>
        <w:t>Yakub dan orang itu bergulat atau berjuang sampai fajar. Fajar adalah waktu ketika cahaya mulai muncul di langit. Kata lain untuk pagi hari adalah fajar. Matahari belum terbit. Dengan sedikit cahaya, orang-orang dapat mulai melihat hal-hal yang lebih jelas.</w:t>
      </w:r>
    </w:p>
    <w:p>
      <w:pPr/>
      <w:r>
        <w:rPr>
          <w:lang w:val="id_ID" w:bidi="id_ID"/>
        </w:rPr>
      </w:r>
      <w:r>
        <w:rPr>
          <w:lang w:val="id_ID" w:bidi="id_ID"/>
        </w:rPr>
        <w:t>Orang itu menyadari bahwa ia tidak dapat melemparkan Yakub ke tanah. Orang itu tidak dapat memenangkan pertempuran atau perjuangan. Pada waktu fajar, orang itu menyentuh pinggul Yakub dan menarik paha keluar dari soketnya. Ini berarti bahwa orang itu mencederai pinggul Yakub. Setelah pinggul terkilir, seseorang tidak dapat berjalan secara normal. Karena pinggul Yakub terkilir, Yakub berjalan dengan pincang.</w:t>
      </w:r>
    </w:p>
    <w:p>
      <w:pPr/>
      <w:r>
        <w:rPr>
          <w:lang w:val="id_ID" w:bidi="id_ID"/>
        </w:rPr>
      </w:r>
      <w:r>
        <w:rPr>
          <w:lang w:val="id_ID" w:bidi="id_ID"/>
        </w:rPr>
        <w:t>Ketika Yakub dan orang itu mulai bergulat atau berjuang bersama-sama, Yakub tidak tahu siapa orang itu. Yakub akhirnya menyadari bahwa orang ini adalah seseorang yang istimewa.</w:t>
      </w:r>
    </w:p>
    <w:p>
      <w:pPr/>
      <w:r>
        <w:rPr>
          <w:lang w:val="id_ID" w:bidi="id_ID"/>
        </w:rPr>
      </w:r>
      <w:r>
        <w:rPr>
          <w:lang w:val="id_ID" w:bidi="id_ID"/>
        </w:rPr>
        <w:t>Setelah mencederai pinggul Yakub, orang itu berbicara untuk pertama kalinya. Orang itu berkata, "Biarkan aku pergi karena hari mulai siang." Itu akan segera menjadi cukup terang untuk melihat orang-orang dengan jelas. Ini berarti bahwa Yakub harus berhenti memegang orang itu dan berhenti mencoba melemparkan orang itu ke tanah. Yakub menolak untuk membiarkan orang itu pergi. Yakub menuntut agar orang itu memberkati Yakub sebelum Yakub melepaskan orang itu atau berhenti memegang orang itu.</w:t>
      </w:r>
    </w:p>
    <w:p>
      <w:pPr/>
      <w:r>
        <w:rPr>
          <w:lang w:val="id_ID" w:bidi="id_ID"/>
        </w:rPr>
      </w:r>
      <w:r>
        <w:rPr>
          <w:lang w:val="id_ID" w:bidi="id_ID"/>
        </w:rPr>
        <w:t>Orang itu bertanya kepada Yakub, "Apa namamu?" Orang itu sudah tahu nama Yakub. Dengan menjawab Yakub memberitahu orang itu tentang karakter Yakub. Yakub berkata, "Namaku adalah Yakub." Nama Yakub berarti penipu atau pendusta. Orang itu mengatakan kepada Yakub bahwa Yakub akan disebut Israel. Orang itu mengatakan kepada Yakub, "Kamu telah berjuang dengan Allah dan dengan manusia dan kamu tidak menyerah." Ketika Allah mengubah nama seorang pria, itu biasanya berarti bahwa ada perubahan dalam karakter orang itu. Yakub bukan lagi penipu tetapi orang yang telah berjuang dengan Allah dan dengan manusia dan tidak menyerah. Dalam perikop sebelumnya, Allah mengubah nama Abram menjadi Abraham dan nama Sarai menjadi Sarah.</w:t>
      </w:r>
    </w:p>
    <w:p>
      <w:pPr/>
      <w:r>
        <w:rPr>
          <w:lang w:val="id_ID" w:bidi="id_ID"/>
        </w:rPr>
      </w:r>
      <w:r>
        <w:rPr>
          <w:lang w:val="id_ID" w:bidi="id_ID"/>
        </w:rPr>
        <w:t>Berhenti dan diskusikan: Kapan dan mengapa seseorang akan mengubah nama seseorang dalam budayamu?</w:t>
      </w:r>
    </w:p>
    <w:p>
      <w:pPr/>
      <w:r>
        <w:rPr>
          <w:lang w:val="id_ID" w:bidi="id_ID"/>
        </w:rPr>
      </w:r>
      <w:r>
        <w:rPr>
          <w:lang w:val="id_ID" w:bidi="id_ID"/>
        </w:rPr>
        <w:t>Yakub bertanya kepada orang itu siapa namanya. Orang itu bertanya kepada Yakub, "Mengapa kamu ingin tahu namaku?" Ketika Yakub bertanya nama orang itu, itu berarti bahwa Yakub masih tidak tahu siapa orang ini. Kemudian orang itu memberkati Yakub dan pergi. Yakub akhirnya menyadari bahwa Yakub telah bersama Allah. Yakub telah bertemu langsung dengan Allah.</w:t>
      </w:r>
    </w:p>
    <w:p>
      <w:pPr/>
      <w:r>
        <w:rPr>
          <w:lang w:val="id_ID" w:bidi="id_ID"/>
        </w:rPr>
      </w:r>
      <w:r>
        <w:rPr>
          <w:lang w:val="id_ID" w:bidi="id_ID"/>
        </w:rPr>
        <w:t>Yakub menamai tempat di mana pertemuan ini terjadi Peniel. Peniel berarti Wajah Allah. Yakub berkata, "aku telah melihat wajah Allah dan aku telah bertahan." Pada waktu Yakub meninggalkan Peniel, matahari sedang terbit. Yakub pincang karena cedera di pinggul Yakub.</w:t>
      </w:r>
    </w:p>
    <w:p>
      <w:pPr/>
      <w:r>
        <w:rPr>
          <w:lang w:val="id_ID" w:bidi="id_ID"/>
        </w:rPr>
      </w:r>
      <w:r>
        <w:rPr>
          <w:lang w:val="id_ID" w:bidi="id_ID"/>
        </w:rPr>
        <w:t>Berhenti dan diskusikan: Biasanya jenis cedera ini akan sangat menyakitkan. Itu juga akan sulit untuk berjalan. Yakub tidak mengeluh tentang rasa sakit. Dia pincang ketika ia berjalan. Bagaimana budayamu memperlakukan seseorang yang pincang setelah cedera kaki atau pinggulnya?</w:t>
      </w:r>
    </w:p>
    <w:p>
      <w:pPr/>
      <w:r>
        <w:rPr>
          <w:lang w:val="id_ID" w:bidi="id_ID"/>
        </w:rPr>
      </w:r>
      <w:r>
        <w:rPr>
          <w:lang w:val="id_ID" w:bidi="id_ID"/>
        </w:rPr>
        <w:t>Kemudian penulis menyela kisah untuk memberikan penjelasan tentang bagaimana peristiwa ini memengaruhi orang-orang kemudian. Karena Allah mencederai pinggul Yakub, keturunan Yakub tidak makan daging dari pinggul binatang apa pun. Teks itu merujuk pada keturunan Yakub sebagai anak-anak Israel atau orang Israel. Israel adalah nama baru Yakub. Daripada mengatakan keturunan Yakub, mereka mulai merujuk pada keturunan ini sebagai anak-anak Israel atau keturunan Israel. Mulai sekarang dalam kitab suci, mereka akan disebut keturunan Israel. Nama baru Yakub Israel adalah sama dengan nama negara Israel.</w:t>
      </w:r>
      <w:r>
        <w:rPr>
          <w:lang w:val="id_ID" w:bidi="id_ID"/>
        </w:rPr>
      </w:r>
    </w:p>
    <w:p>
      <w:pPr>
        <w:pStyle w:val="Heading3"/>
      </w:pPr>
      <w:r>
        <w:rPr>
          <w:lang w:val="id_ID" w:bidi="id_ID"/>
        </w:rPr>
        <w:t>Menjelaskan Adegan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Anda akan membantu kelompok memvisualisasikan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mengirim keluarga dan hartanya melintasi Sungai Yabok.</w:t>
      </w:r>
    </w:p>
    <w:p>
      <w:pPr/>
      <w:r>
        <w:rPr>
          <w:lang w:val="id_ID" w:bidi="id_ID"/>
        </w:rPr>
      </w:r>
      <w:r>
        <w:rPr>
          <w:b/>
          <w:lang w:val="id_ID" w:bidi="id_ID"/>
        </w:rPr>
        <w:t>Adegan kedua:</w:t>
      </w:r>
      <w:r>
        <w:rPr>
          <w:lang w:val="id_ID" w:bidi="id_ID"/>
        </w:rPr>
        <w:t xml:space="preserve"> Yakub bergulat dengan seorang pria.</w:t>
      </w:r>
    </w:p>
    <w:p>
      <w:pPr/>
      <w:r>
        <w:rPr>
          <w:lang w:val="id_ID" w:bidi="id_ID"/>
        </w:rPr>
      </w:r>
      <w:r>
        <w:rPr>
          <w:b/>
          <w:lang w:val="id_ID" w:bidi="id_ID"/>
        </w:rPr>
        <w:t>Adegan ketiga:</w:t>
      </w:r>
      <w:r>
        <w:rPr>
          <w:lang w:val="id_ID" w:bidi="id_ID"/>
        </w:rPr>
        <w:t xml:space="preserve"> Yakub menamai tempat ini Peniel</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Orang</w:t>
      </w:r>
    </w:p>
    <w:p>
      <w:pPr>
        <w:pStyle w:val="ListBullet"/>
        <w:spacing w:line="240" w:lineRule="auto"/>
        <w:ind w:left="720"/>
      </w:pPr>
      <w:r>
        <w:rPr>
          <w:lang w:val="id_ID" w:bidi="id_ID"/>
        </w:rPr>
      </w:r>
      <w:r>
        <w:rPr>
          <w:lang w:val="id_ID" w:bidi="id_ID"/>
        </w:rPr>
        <w:t>2 istri Yakub, 2 istri hamba tersebut, dan anak-anak disebutkan. Teks itu secara khusus menyebutkan 11 anak laki-laki. Anak perempuan tidak disebutkan nama dalam kisah ini, tetapi ia berada di sana.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itu adalah malam setelah Yakub telah mengirim hadiah-hadiah kepada Esau. Yakub dan keluarganya pergi tidur. Kemudian beberapa waktu pada malam hari, Yakub bangun dan mengambil dua istrinya, Rahel dan Lea, dua istri pelayannya, Zilpa dan Bilha dan semua anaknya dan memindahkan mereka melintasi Sungai Yabok dari sisi utara ke sisi selatan sungai. Yakub berkemah di dekat tempat penyeberangan sungai. Setelah memindahkan keluarganya, Yakub kemudian mengirim semua hartanya melintasi penyeberangan sungai. Kita tidak tahu di mana Yakub menghabiskan malam. Kisah itu tidak jelas. Yakub dapat tetap berada di sisi utara sungai. Atau Yakub dapat menyeberangi sungai ke sisi selatan tetapi pergi ke tempat yang terpisah dari keluarganya. Sisi mana pun sungai Yakub berada, Yakub sendirian pada malam hari.</w:t>
      </w:r>
    </w:p>
    <w:p>
      <w:pPr/>
      <w:r>
        <w:rPr>
          <w:lang w:val="id_ID" w:bidi="id_ID"/>
        </w:rPr>
      </w:r>
      <w:r>
        <w:rPr>
          <w:lang w:val="id_ID" w:bidi="id_ID"/>
        </w:rPr>
        <w:t>Kita tidak tahu mengapa Yakub memilih untuk menyeberangi penyeberangan sungai pada malam hari. Karena itu gelap, menyeberangi penyeberangan sungai lebih berbahaya bagi orang-orang dan untuk binatang. Mereka tidak dapat melihat batu di sungai atau batu-batu di bagian bawah. Seseorang lebih mungkin tergelincir dan jatuh selama penyeberangan malam. Rupanya, semua orang berhasil menyeberang tanpa cedera.</w:t>
      </w:r>
    </w:p>
    <w:p>
      <w:pPr/>
      <w:r>
        <w:rPr>
          <w:lang w:val="id_ID" w:bidi="id_ID"/>
        </w:rPr>
      </w:r>
      <w:r>
        <w:rPr>
          <w:lang w:val="id_ID" w:bidi="id_ID"/>
        </w:rPr>
        <w:t>Dalam adegan kedua dalam beberapa terjemahan Alkitab, tidak jelas siapa yang melakukan tindakan mana. Inilah yang terjadi: seorang pria datang dan mulai bergulat dengan Yakub. Perikop itu tidak memberikan penjelasan tentang orang ini. Dia hanya muncul dan mulai bergulat dengan Yakub. Yakub tampaknya tidak takut oleh orang itu atau oleh penampilan orang itu. Yakub tidak bertanya kepada orang itu mengapa ia ingin bergulat dengan Yakub. Baik Yakub maupun orang itu tidak ada yang berbicara ketika mereka bergulat.</w:t>
      </w:r>
    </w:p>
    <w:p>
      <w:pPr/>
      <w:r>
        <w:rPr>
          <w:lang w:val="id_ID" w:bidi="id_ID"/>
        </w:rPr>
      </w:r>
      <w:r>
        <w:rPr>
          <w:lang w:val="id_ID" w:bidi="id_ID"/>
        </w:rPr>
        <w:t>Mereka bergulat sepanjang sisa malam. Ketika siang hari mulai muncul, orang itu melihat bahwa ia tidak dapat memenangkan pertandingan gulat, dan ia menyentuh pinggul Yakub dan sendinya terkilir. Gunakan kata-kata yang kuat untuk menggambarkan tindakan ini: putar pinggul keluar dari sendi atau tarik pinggul keluar dari sendi. Orang itu berkata kepada Yakub, "Biarkan aku pergi." Bahkan dengan pinggulnya yang keluar dari sendi, Yakub tidak melepaskan orang itu. Yakub menuntut berkat sebelum membiarkan orang itu pergi. Pada titik itu, orang itu berkata kepada Yakub, "Apa namamu?" Orang itu bertanya kepada Yakub pertanyaan ini dengan cara yang membuat jelas bahwa orang itu berada dalam posisi yang lebih tinggi daripada Yakub. Yakub mengatakan kepada orang itu bahwa ia bernama Yakub. Orang itu kemudian mengatakan kepada Yakub bahwa dari waktu itu Yakub akan dikenal sebagai Israel. Orang itu berkata kepada Yakub, "Kamu telah berjuang dengan Allah dan dengan manusia dan telah menang." Yakub berkata, "Tolong katakan kepadaku namamu." Yakub berbicara dengan sopan karena Yakub menyadari bahwa orang itu memiliki status yang lebih tinggi daripada Yakub. Orang itu tidak memberitahu Yakub namanya. Orang itu memberkati Yakub.</w:t>
      </w:r>
    </w:p>
    <w:p>
      <w:pPr/>
      <w:r>
        <w:rPr>
          <w:lang w:val="id_ID" w:bidi="id_ID"/>
        </w:rPr>
      </w:r>
      <w:r>
        <w:rPr>
          <w:lang w:val="id_ID" w:bidi="id_ID"/>
        </w:rPr>
        <w:t>Dalam adegan ketiga, Yakub menamai tempat ini Peniel. Yakub berkata, "aku telah melihat wajah Allah dan hidupku telah selamat." Yakub pincang karena cedera di pinggulnya. Ketika matahari mulai terbit, Yakub meninggalkan Peniel dan mulai pergi ke arah tempat Esau berasal.</w:t>
      </w:r>
    </w:p>
    <w:p>
      <w:pPr/>
      <w:r>
        <w:rPr>
          <w:lang w:val="id_ID" w:bidi="id_ID"/>
        </w:rPr>
      </w:r>
      <w:r>
        <w:rPr>
          <w:lang w:val="id_ID" w:bidi="id_ID"/>
        </w:rPr>
        <w:t>Perikop itu berakhir dengan penjelasan mengapa keturunan Yakub menolak untuk makan daging dari sendi pinggul binatang apa pun. Penolakan ini adalah cara untuk mengingat ketika Yakub bergulat dengan orang itu dan orang itu mencederai pinggul Yakub.</w:t>
      </w:r>
    </w:p>
    <w:p>
      <w:pPr/>
      <w:r>
        <w:rPr>
          <w:lang w:val="id_ID" w:bidi="id_ID"/>
        </w:rPr>
      </w:r>
      <w:r>
        <w:rPr>
          <w:lang w:val="id_ID" w:bidi="id_ID"/>
        </w:rPr>
        <w:t>Berhenti dan diskusikan: Ceritakan kisah dari masa lalu yang menjelaskan salah satu kebiasaanmu yang kamu ikuti hari ini. Perhatikan bagaimana kamu mengakhiri kisah.</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Orang</w:t>
      </w:r>
    </w:p>
    <w:p>
      <w:pPr>
        <w:pStyle w:val="ListBullet"/>
        <w:spacing w:line="240" w:lineRule="auto"/>
        <w:ind w:left="720"/>
      </w:pPr>
      <w:r>
        <w:rPr>
          <w:lang w:val="id_ID" w:bidi="id_ID"/>
        </w:rPr>
      </w:r>
      <w:r>
        <w:rPr>
          <w:lang w:val="id_ID" w:bidi="id_ID"/>
        </w:rPr>
        <w:t>2 istri Yakub, 2 istri hamba dan anak-anak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mendengar hal-hal seperti tanggapan yang berbeda. Mulai ulang tindakan tersebut.</w:t>
      </w:r>
    </w:p>
    <w:p>
      <w:pPr/>
      <w:r>
        <w:rPr>
          <w:lang w:val="id_ID" w:bidi="id_ID"/>
        </w:rPr>
      </w:r>
      <w:r>
        <w:rPr>
          <w:lang w:val="id_ID" w:bidi="id_ID"/>
        </w:rPr>
        <w:t>Dalam adegan pertama, setelah tidur, Yakub bangun pada malam hari dan memindahkan istri-istrinya dan anak-anaknya melintasi Sungai Yabok. Dia juga mengirim semua hartanya melintasi sungai. Yakub sendirian di perkemahannya.</w:t>
      </w:r>
    </w:p>
    <w:p>
      <w:pPr/>
      <w:r>
        <w:rPr>
          <w:lang w:val="id_ID" w:bidi="id_ID"/>
        </w:rPr>
      </w:r>
      <w:r>
        <w:rPr>
          <w:lang w:val="id_ID" w:bidi="id_ID"/>
        </w:rPr>
        <w:t>Hentikan adegannya: Tanyakan kepada Rahel dan Lea, "Bagaimana perasaan kalian tentang menyeberangi sungai pada malam hari dan membiarkan Yakub tetap berada di sisi Kamu mungkin mendengar, "aku tidak mengerti mengapa kita harus melakukan ini pada malam hari." Mengapa kita harus membangunkan anak-anak dan memindahkan mereka pada malam hari? Aku tidak tahu mengapa Yakub tidak bersama kita. Ini membuat saya benar-benar tidak nyaman dan agak takut akan besok. Apakah Yakub akan melarikan diri dari Esau?" Mulai ulang tindakan tersebut.</w:t>
      </w:r>
    </w:p>
    <w:p>
      <w:pPr/>
      <w:r>
        <w:rPr>
          <w:lang w:val="id_ID" w:bidi="id_ID"/>
        </w:rPr>
      </w:r>
      <w:r>
        <w:rPr>
          <w:lang w:val="id_ID" w:bidi="id_ID"/>
        </w:rPr>
        <w:t>Dalam adegan kedua, seorang pria datang dan mulai bergulat dengan Yakub.</w:t>
      </w:r>
    </w:p>
    <w:p>
      <w:pPr/>
      <w:r>
        <w:rPr>
          <w:lang w:val="id_ID" w:bidi="id_ID"/>
        </w:rPr>
      </w:r>
      <w:r>
        <w:rPr>
          <w:lang w:val="id_ID" w:bidi="id_ID"/>
        </w:rPr>
        <w:t>Hentikan adegannya: Tanyakan kepada Yakub, "Bagaimana perasaan Anda tentang orang ini? Siapa orang ini?" Kamu mungkin mendengar, "aku tidak tahu siapa orang ini." "Saya tidak pernah melihatnya sebelumnya. Tetapi dia ingin bergulat jadi aku akan bergulat. Aku tidak akan membiarkan dia memenangkan pertandingan ini. Aku akan menunjukkan kepadanya betapa kuatnya aku." Mulai ulang tindakan tersebut.</w:t>
      </w:r>
    </w:p>
    <w:p>
      <w:pPr/>
      <w:r>
        <w:rPr>
          <w:lang w:val="id_ID" w:bidi="id_ID"/>
        </w:rPr>
      </w:r>
      <w:r>
        <w:rPr>
          <w:lang w:val="id_ID" w:bidi="id_ID"/>
        </w:rPr>
        <w:t>Yakub dan orang itu bergulat sepanjang sisa malam sampai fajar mulai terbit. Orang itu melihat bahwa ia tidak dapat menang sehingga ia membuat pinggul Yakub terkilir. Kemudian orang itu mengatakan kepada Yakub, "Biarkan aku pergi karena fajar mulai menyingsing." Yakub, bahkan dengan sendi-sendi terkilir, menolak untuk melepaskan orang itu sampai orang itu memberkati Yakub.</w:t>
      </w:r>
    </w:p>
    <w:p>
      <w:pPr/>
      <w:r>
        <w:rPr>
          <w:lang w:val="id_ID" w:bidi="id_ID"/>
        </w:rPr>
      </w:r>
      <w:r>
        <w:rPr>
          <w:lang w:val="id_ID" w:bidi="id_ID"/>
        </w:rPr>
        <w:t>Hentikan adegannya: Tanyakan kepada Yakub, "Bagaimana perasaan Anda tentang pertandingan gulat ini sekarang?" Kamu mungkin mendengar, "aku hebat dalam hal ini." Lihat dia tidak dapat menang. Dia telah mencederai pinggulku dan dia masih tidak dapat menang. Pinggulku sakit, tetapi aku merasa senang tentang apa yang aku dapat lakukan malam ini." Tanyakan kepada Yakub, "Mengapa kamu ingin berkat?" Kamu mungkin mendengar, "Esau datang dengan pasukan." Aku memerlukan berkat untuk mengatakan kepada saya bahwa semuanya akan baik-baik saja. Aku tidak tahu bagaimana perasaan Esau tentang aku sekarang. Aku telah mencoba mengirim hadiah dan berbicara dengan cara yang sama, tetapi aku tidak tahu apakah Esau memegang dendam terhadap aku. Aku memerlukan lebih banyak berkat untuk memastikan itu berjalan dengan baik." Mulai ulang tindakan tersebut.</w:t>
      </w:r>
    </w:p>
    <w:p>
      <w:pPr/>
      <w:r>
        <w:rPr>
          <w:lang w:val="id_ID" w:bidi="id_ID"/>
        </w:rPr>
      </w:r>
      <w:r>
        <w:rPr>
          <w:lang w:val="id_ID" w:bidi="id_ID"/>
        </w:rPr>
        <w:t>Yakub meminta berkat tetapi orang itu mengubah nama Yakub menjadi Israel.</w:t>
      </w:r>
    </w:p>
    <w:p>
      <w:pPr/>
      <w:r>
        <w:rPr>
          <w:lang w:val="id_ID" w:bidi="id_ID"/>
        </w:rPr>
      </w:r>
      <w:r>
        <w:rPr>
          <w:lang w:val="id_ID" w:bidi="id_ID"/>
        </w:rPr>
        <w:t>Hentikan adegannya: Tanyakan kepada Yakub, "Bagaimana perasaan Anda tentang perubahan nama ini?" Kamu mungkin mendengar, "Itu berarti bahwa aku telah bersama Allah malam ini." Saya telah melihat Allah. Saya telah bergulat dengan Allah. Saya masih hidup. Ini luar biasa! Saya merasa benar-benar baik sekarang. Tidak ada yang buruk akan terjadi. Allah bersama saya. Allah berada di sini dan berbicara kepadaku dan aku masih hidup." Mulai ulang tindakan tersebut.</w:t>
      </w:r>
    </w:p>
    <w:p>
      <w:pPr/>
      <w:r>
        <w:rPr>
          <w:lang w:val="id_ID" w:bidi="id_ID"/>
        </w:rPr>
      </w:r>
      <w:r>
        <w:rPr>
          <w:lang w:val="id_ID" w:bidi="id_ID"/>
        </w:rPr>
        <w:t>Yakub bertanya kepada orang itu namanya. Orang itu tidak menjawab Yakub. Orang itu memberkati Yakub dan pergi.</w:t>
      </w:r>
    </w:p>
    <w:p>
      <w:pPr/>
      <w:r>
        <w:rPr>
          <w:lang w:val="id_ID" w:bidi="id_ID"/>
        </w:rPr>
      </w:r>
      <w:r>
        <w:rPr>
          <w:lang w:val="id_ID" w:bidi="id_ID"/>
        </w:rPr>
        <w:t xml:space="preserve">Dalam adegan ketiga, Setelah orang itu pergi, Yakub mengubah nama tempat itu. Yakub menamainya Peniel karena Yakub telah melihat wajah Allah dan hidup. Kata </w:t>
      </w:r>
      <w:r>
        <w:rPr>
          <w:b/>
          <w:lang w:val="id_ID" w:bidi="id_ID"/>
        </w:rPr>
        <w:t>Peniel</w:t>
      </w:r>
      <w:r>
        <w:rPr>
          <w:lang w:val="id_ID" w:bidi="id_ID"/>
        </w:rPr>
        <w:t xml:space="preserve"> berarti </w:t>
      </w:r>
      <w:r>
        <w:rPr>
          <w:b/>
          <w:lang w:val="id_ID" w:bidi="id_ID"/>
        </w:rPr>
        <w:t>wajah Allah</w:t>
      </w:r>
      <w:r>
        <w:rPr>
          <w:lang w:val="id_ID" w:bidi="id_ID"/>
        </w:rPr>
        <w:t>. Matahari terbit sehingga Yakub meninggalkan tempat itu Yakub sedang pincang.</w:t>
      </w:r>
    </w:p>
    <w:p>
      <w:pPr/>
      <w:r>
        <w:rPr>
          <w:lang w:val="id_ID" w:bidi="id_ID"/>
        </w:rPr>
      </w:r>
      <w:r>
        <w:rPr>
          <w:lang w:val="id_ID" w:bidi="id_ID"/>
        </w:rPr>
        <w:t>Hentikan adegannya: Tanyakan kepada Yakub, "Bagaimana perasaan Anda pagi ini?" Kamu mungkin mendengar, "aku tidak tidur sepanjang malam." Saya bergulat dengan orang itu. Kaki saya sakit. Saya tidak dapat berjalan secara normal. Saya pincang. Tetapi saya bersama Allah tadi malam dan saya sangat siap untuk hari ini. Saya tahu Allah bersama saya." Tanyakan kepada Rahel dan Lea, "Bagaimana perasaan Anda ketika Anda melihat Yakub datang?" Kamu mungkin mendengar, "aku sangat lega melihat Yakub." Saya tidak tahu apa yang terjadi tadi malam. Mengapa Yakub pincang? Apa yang telah dilakukan Yakub kepada dirinya sendiri? Saya berharap Yakub baik-baik saja. Apa yang akan terjadi jika Esau menyerang dan Yakub terluka. Saya agak takut pagi ini." Mulai ulang tindakan tersebut.</w:t>
      </w:r>
    </w:p>
    <w:p>
      <w:pPr/>
      <w:r>
        <w:rPr>
          <w:lang w:val="id_ID" w:bidi="id_ID"/>
        </w:rPr>
      </w:r>
      <w:r>
        <w:rPr>
          <w:lang w:val="id_ID" w:bidi="id_ID"/>
        </w:rPr>
        <w:t>Penulis kemudian menjelaskan bahwa keturunan Yakub, orang-orang atau anak-anak Israel, menolak untuk makan daging dari sendi pinggul binatang apa pun karena apa yang terjadi pada malam ketika Yakub bergulat dengan orang itu.</w:t>
      </w:r>
      <w:r>
        <w:rPr>
          <w:lang w:val="id_ID" w:bidi="id_ID"/>
        </w:rPr>
      </w:r>
    </w:p>
    <w:p>
      <w:pPr>
        <w:pStyle w:val="Heading3"/>
      </w:pPr>
      <w:r>
        <w:rPr>
          <w:lang w:val="id_ID" w:bidi="id_ID"/>
        </w:rPr>
        <w:t>Melengkapi yang Kurang</w:t>
      </w:r>
    </w:p>
    <w:p>
      <w:pPr/>
      <w:r>
        <w:rPr>
          <w:lang w:val="id_ID" w:bidi="id_ID"/>
        </w:rPr>
      </w:r>
      <w:r>
        <w:rPr>
          <w:lang w:val="id_ID" w:bidi="id_ID"/>
        </w:rPr>
        <w:t>Dengarkan rekaman satu kali dalam terjemahan yang paling mudah dimengerti.</w:t>
      </w:r>
    </w:p>
    <w:p>
      <w:pPr/>
      <w:r>
        <w:rPr>
          <w:lang w:val="id_ID" w:bidi="id_ID"/>
        </w:rPr>
      </w:r>
      <w:r>
        <w:rPr>
          <w:lang w:val="id_ID" w:bidi="id_ID"/>
        </w:rPr>
        <w:t xml:space="preserve">Yakub </w:t>
      </w:r>
      <w:r>
        <w:rPr>
          <w:b/>
          <w:lang w:val="id_ID" w:bidi="id_ID"/>
        </w:rPr>
        <w:t>bergulat</w:t>
      </w:r>
      <w:r>
        <w:rPr>
          <w:lang w:val="id_ID" w:bidi="id_ID"/>
        </w:rPr>
        <w:t xml:space="preserve"> sepanjang malam dengan seorang Gulat adalah perjuangan antara dua orang. Setiap orang mencoba melemparkan orang lain ke tanah. Tidak ada orang yang menyerang orang lain. Jika gulat bukan olahraga atau tidak dikenal dalam budaya, adalah mungkin untuk mengatakan bahwa Yakub berjuang dengan seorang pria pada malam hari. Cara lain untuk menggambarkan gulat adalah mengatakan bahwa kedua orang itu masing-masing mencoba melemparkan orang lain ke tanah. Kedua orang itu berjuang seperti ini sepanjang malam.</w:t>
      </w:r>
    </w:p>
    <w:p>
      <w:pPr/>
      <w:r>
        <w:rPr>
          <w:lang w:val="id_ID" w:bidi="id_ID"/>
        </w:rPr>
      </w:r>
      <w:r>
        <w:rPr>
          <w:lang w:val="id_ID" w:bidi="id_ID"/>
        </w:rPr>
        <w:t>Orang itu mencederai pinggul Yakub. Ini berarti bahwa tulang kaki ditarik keluar dari tulang pinggul sehingga sendi tidak lagi bekerja seperti yang seharusnya. Yakub berjalan dengan pincang setelah terkilir ini. Pincang berarti bahwa Yakub tidak dapat berjalan secara normal.</w:t>
      </w:r>
    </w:p>
    <w:p>
      <w:pPr/>
      <w:r>
        <w:rPr>
          <w:lang w:val="id_ID" w:bidi="id_ID"/>
        </w:rPr>
      </w:r>
      <w:r>
        <w:rPr>
          <w:lang w:val="id_ID" w:bidi="id_ID"/>
        </w:rPr>
        <w:t xml:space="preserve">Orang itu </w:t>
      </w:r>
      <w:r>
        <w:rPr>
          <w:b/>
          <w:lang w:val="id_ID" w:bidi="id_ID"/>
        </w:rPr>
        <w:t>memberkati</w:t>
      </w:r>
      <w:r>
        <w:rPr>
          <w:lang w:val="id_ID" w:bidi="id_ID"/>
        </w:rPr>
        <w:t xml:space="preserve"> Yakub. Gunakan kata yang sama untuk memberkati seperti yang telah Anda gunakan pada perikop sebelumnya. </w:t>
      </w:r>
      <w:r>
        <w:rPr>
          <w:lang w:val="id_ID" w:bidi="id_ID"/>
        </w:rPr>
        <w:t>Memberkati</w:t>
      </w:r>
      <w:r>
        <w:rPr>
          <w:lang w:val="id_ID" w:bidi="id_ID"/>
        </w:rPr>
        <w:t xml:space="preserve"> dibahas dalam Glosarium Utama. </w:t>
      </w:r>
    </w:p>
    <w:p>
      <w:pPr/>
      <w:r>
        <w:rPr>
          <w:lang w:val="id_ID" w:bidi="id_ID"/>
        </w:rPr>
      </w:r>
      <w:r>
        <w:rPr>
          <w:lang w:val="id_ID" w:bidi="id_ID"/>
        </w:rPr>
        <w:t xml:space="preserve">Nama Yakub diubah menjadi </w:t>
      </w:r>
      <w:r>
        <w:rPr>
          <w:b/>
          <w:lang w:val="id_ID" w:bidi="id_ID"/>
        </w:rPr>
        <w:t>Israel</w:t>
      </w:r>
      <w:r>
        <w:rPr>
          <w:lang w:val="id_ID" w:bidi="id_ID"/>
        </w:rPr>
        <w:t xml:space="preserve">. Lihat diskusi </w:t>
      </w:r>
      <w:r>
        <w:rPr>
          <w:lang w:val="id_ID" w:bidi="id_ID"/>
        </w:rPr>
        <w:t>Israel</w:t>
      </w:r>
      <w:r>
        <w:rPr>
          <w:lang w:val="id_ID" w:bidi="id_ID"/>
        </w:rPr>
        <w:t xml:space="preserve"> dalam Glosarium Utama.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Hentikan sebentar rekaman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33:1–20</w:t>
      </w:r>
      <w:r>
        <w:rPr>
          <w:lang w:val="id_ID" w:bidi="id_ID"/>
        </w:rPr>
      </w:r>
    </w:p>
    <w:p>
      <w:pPr>
        <w:pStyle w:val="Heading3"/>
      </w:pPr>
      <w:r>
        <w:rPr>
          <w:lang w:val="id_ID" w:bidi="id_ID"/>
        </w:rPr>
        <w:t>Dengar dan Renungkan</w:t>
      </w:r>
    </w:p>
    <w:p>
      <w:pPr/>
      <w:r>
        <w:rPr>
          <w:lang w:val="id_ID" w:bidi="id_ID"/>
        </w:rPr>
      </w:r>
      <w:r>
        <w:rPr>
          <w:lang w:val="id_ID" w:bidi="id_ID"/>
        </w:rPr>
        <w:t>Dengarkan Kejadian 33:1–20 dan simpanlah dalam hatimu. 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Apa yang kamu sukai dari kisah ini?</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33:1–20</w:t>
      </w:r>
    </w:p>
    <w:p>
      <w:pPr/>
      <w:r>
        <w:rPr>
          <w:lang w:val="id_ID" w:bidi="id_ID"/>
        </w:rPr>
      </w:r>
      <w:r>
        <w:rPr>
          <w:lang w:val="id_ID" w:bidi="id_ID"/>
        </w:rPr>
        <w:t>Dengarkan teks sebanyak satu kali dalam versi yang paling mudah dimengerti.</w:t>
      </w:r>
    </w:p>
    <w:p>
      <w:pPr/>
      <w:r>
        <w:rPr>
          <w:lang w:val="id_ID" w:bidi="id_ID"/>
        </w:rPr>
      </w:r>
      <w:r>
        <w:rPr>
          <w:lang w:val="id_ID" w:bidi="id_ID"/>
        </w:rPr>
        <w:t>Setelah bergulat sepanjang malam, Yakub meninggalkan Peniel, tempat di mana ia bergulat dengan orang itu, dan bergabung dengan keluarganya. Matahari sedang terbit. Yakub melihat ke atas dan melihat Esau datang dengan 400 orang tentara. Esau adalah saudara kembar Yakub. Esau telah menjual hak sulungnya kepada Yakub. Yakub mencuri berkat Esau sebagai anak tertua. Karena Esau mengancam untuk membunuh Yakub, Yakub pergi ke Haran. Mereka tidak saling melihat selama 20 tahun. Sekarang Esau mendekati Yakub. Perikop ini adalah kisah narasi tentang pertemuan Yakub dengan Esau.</w:t>
      </w:r>
    </w:p>
    <w:p>
      <w:pPr/>
      <w:r>
        <w:rPr>
          <w:lang w:val="id_ID" w:bidi="id_ID"/>
        </w:rPr>
      </w:r>
      <w:r>
        <w:rPr>
          <w:lang w:val="id_ID" w:bidi="id_ID"/>
        </w:rPr>
        <w:t>Yakub mengatur istri-istri dan anak-anak itu sebelum Esau tiba. Yakub menempatkan Bilha bersama 2 anaknya dan Zilpa dengan 2 anaknya di depan. Kemudian Yakub menempatkan Lea bersama 6 anak laki-laki dan perempuan di belakang Zilpa dan Bilha. Kemudian di bagian belakang, Yakub menempatkan Rahel dan anaknya. Yakub mengatur keluarga sesuai dengan pentingnya mereka bagi Yakub. Yakub menempatkan Rahel dan anaknya sebagai yang terakhir yang akan diberikan kepada Esau. Yakub pergi di depan istri-istri dan anak-anak itu. Ini adalah pertama kalinya kita melihat Yakub mengambil posisi terdepan. Ketika Yakub mendekati Esau, Yakub menunduk ke tanah 7 kali. untuk menunjukkan rasa hormat kepada Esau. Ini berarti bahwa Yakub meletakkan wajahnya ke tanah. Membungkuk 7 kali adalah salah satu cara untuk meningkatkan kehormatan yang ditunjukkan kepada orang yang mendekat. Esau berlari kepada Yakub dan memeluk dan mencium Yakub di pipi. Baik Yakub dan Esau menangis.</w:t>
      </w:r>
    </w:p>
    <w:p>
      <w:pPr/>
      <w:r>
        <w:rPr>
          <w:lang w:val="id_ID" w:bidi="id_ID"/>
        </w:rPr>
      </w:r>
      <w:r>
        <w:rPr>
          <w:lang w:val="id_ID" w:bidi="id_ID"/>
        </w:rPr>
        <w:t>Berhenti dan diskusikan: Ceritakan kisah tentang seseorang yang telah pergi dalam waktu yang lama dan kembali ke rumah. Bagaimana keluarga di rumah menerima orang ini? Apa perilaku orang yang kembali ke rumah?</w:t>
      </w:r>
    </w:p>
    <w:p>
      <w:pPr/>
      <w:r>
        <w:rPr>
          <w:lang w:val="id_ID" w:bidi="id_ID"/>
        </w:rPr>
      </w:r>
      <w:r>
        <w:rPr>
          <w:lang w:val="id_ID" w:bidi="id_ID"/>
        </w:rPr>
        <w:t>Esau dan pasukannya yang berjumlah 400 orang telah datang dari Seir. Yakub telah datang dari Harran. Mereka bertemu di Sungai Yabok.</w:t>
      </w:r>
    </w:p>
    <w:p>
      <w:pPr/>
      <w:r>
        <w:rPr>
          <w:lang w:val="id_ID" w:bidi="id_ID"/>
        </w:rPr>
      </w:r>
      <w:r>
        <w:rPr>
          <w:lang w:val="id_ID" w:bidi="id_ID"/>
        </w:rPr>
        <w:t>Tunjukkan peta yang ditandai Harran, Seir, Sungai Yabok dan Bersyeba.</w:t>
      </w:r>
    </w:p>
    <w:p>
      <w:pPr/>
      <w:r>
        <w:rPr>
          <w:lang w:val="id_ID" w:bidi="id_ID"/>
        </w:rPr>
      </w:r>
      <w:r>
        <w:rPr>
          <w:lang w:val="id_ID" w:bidi="id_ID"/>
        </w:rPr>
        <w:t>Esau melihat ke atas dan memperhatikan perempuan dan anak-anak di belakang Yakub. Esau bertanya siapa orang-orang ini. Yakub memperkenalkan keluarganya dengan berkata, "Ini adalah anak-anak yang telah diberikan Allah kepada saya." Setiap perempuan dengan anak-anaknya datang ke depan dan membungkuk kepada Esau. Zilpa dan Bilha berjalan bersama diikuti oleh Lea dan akhirnya Rahel.</w:t>
      </w:r>
    </w:p>
    <w:p>
      <w:pPr/>
      <w:r>
        <w:rPr>
          <w:lang w:val="id_ID" w:bidi="id_ID"/>
        </w:rPr>
      </w:r>
      <w:r>
        <w:rPr>
          <w:lang w:val="id_ID" w:bidi="id_ID"/>
        </w:rPr>
        <w:t>Esau bertanya tentang kawanan binatang kecil dan kawanan binatang besar yang telah ditemui Esau dalam perjalanan. Yakub menjelaskan bahwa ini adalah hadiah dari Yakub kepada Esau. Yakub ingin persahabatan Esau. Yakub berbicara dengan cara yang sangat memuji kepada Esau. Yakub mengatakan bahwa melihat wajah Esau seperti melihat wajah Allah. Cara lain untuk mengatakan ini adalah berkata, "Bertemu denganmu seperti bertemu dengan Allah" atau "Melihat kamu seperti melihat Allah." Pada awalnya Esau melakukan hal yang dapat diterima secara budaya dan menolak hadiah itu, tetapi Yakub terus bersikeras dan akhirnya Esau menerima hadiah kawanan dan kawanan binatang yang telah dikirim Yakub.</w:t>
      </w:r>
    </w:p>
    <w:p>
      <w:pPr/>
      <w:r>
        <w:rPr>
          <w:lang w:val="id_ID" w:bidi="id_ID"/>
        </w:rPr>
      </w:r>
      <w:r>
        <w:rPr>
          <w:lang w:val="id_ID" w:bidi="id_ID"/>
        </w:rPr>
        <w:t>Berhenti dan diskusikan: Ceritakan kisah tentang seorang pria yang telah bertentangan terhadap sesuatu dengan orang lain. Ketika mereka bertemu, orang pertama menggunakan bahasa yang sangat menyanjung kepada orang lain. Orang pertama tidak berkata, "Saya menyesal atas apa yang saya lakukan." Tetapi orang itu terus mengatakan hal-hal yang sangat menyanjung kepada orang kedua. Perhatikan bahasa yang digunakan. Bagaimana orang kedua bereaksi terhadap jenis kata-kata yang menyanjung ini? Bicarakan tentang mengapa orang pertama menggunakan kata-kata yang menyanjung ini kepada orang kedua.</w:t>
      </w:r>
    </w:p>
    <w:p>
      <w:pPr/>
      <w:r>
        <w:rPr>
          <w:lang w:val="id_ID" w:bidi="id_ID"/>
        </w:rPr>
      </w:r>
      <w:r>
        <w:rPr>
          <w:lang w:val="id_ID" w:bidi="id_ID"/>
        </w:rPr>
        <w:t>Esau mengundang Yakub untuk datang ke Seir bersama Esau. Esau meminta Yakub untuk melakukan perjalanan hari itu bersama Esau. Yakub berbicara lagi dengan cara yang sangat memuji kepada Esau. Ketika Yakub dan Esau berbicara bersama-sama, Esau menyebut Yakub saudaranya sementara Yakub menyebut dirinya hamba Esau. Yakub menggunakan istilah seperti hamba atau memanggil Esau, tuanku atau majikan, setiap kali Yakub berbicara kepada Esau. Yakub mengatakan bahwa binatang-binatang dan anak-anak itu perlu berjalan perlahan. Yakub bersikeras bahwa Esau kembali ke rumah dan Yakub akan mengikutinya dengan langkah yang lambat. Yakub berjanji untuk pergi kepada Esau di Seir.</w:t>
      </w:r>
    </w:p>
    <w:p>
      <w:pPr/>
      <w:r>
        <w:rPr>
          <w:lang w:val="id_ID" w:bidi="id_ID"/>
        </w:rPr>
      </w:r>
      <w:r>
        <w:rPr>
          <w:lang w:val="id_ID" w:bidi="id_ID"/>
        </w:rPr>
        <w:t>Esau menerima bahwa Yakub perlu mengikutinya dengan langkah yang lebih lambat. Esau menawarkan untuk meninggalkan beberapa tentara bersama Yakub untuk perlindungan dan untuk membimbing Yakub ke Seir. Yakub terus berbicara dengan cara yang sangat memuji Esau, "tuanku." Mengatakan "Tuanku" atau "Majikan" dengan cara ini adalah menunjukkan rasa hormat dan mengatakan bahwa Esau harus menerima kehormatan dan rasa hormat ini dari Yakub. Yakub menolak tawaran orang-orang itu untuk menemani Yakub dan keluarganya.</w:t>
      </w:r>
    </w:p>
    <w:p>
      <w:pPr/>
      <w:r>
        <w:rPr>
          <w:lang w:val="id_ID" w:bidi="id_ID"/>
        </w:rPr>
      </w:r>
      <w:r>
        <w:rPr>
          <w:lang w:val="id_ID" w:bidi="id_ID"/>
        </w:rPr>
        <w:t>Esau pergi pada hari yang sama untuk kembali ke Seir. Esau membawa tentara 400 orang kembali bersamanya ke Seir. Perikop itu tidak mengatakan bahwa Yakub dan Esau makan bersama.</w:t>
      </w:r>
    </w:p>
    <w:p>
      <w:pPr/>
      <w:r>
        <w:rPr>
          <w:lang w:val="id_ID" w:bidi="id_ID"/>
        </w:rPr>
      </w:r>
      <w:r>
        <w:rPr>
          <w:lang w:val="id_ID" w:bidi="id_ID"/>
        </w:rPr>
        <w:t>Berhenti dan diskusikan: Apakah Anda berpikir Yakub percaya kepada Esau? Apa yang Anda lihat dalam kisah ini yang menunjukkan ketidakpercayaan? Apa yang Anda lihat yang menunjukkan kepercayaan?</w:t>
      </w:r>
    </w:p>
    <w:p>
      <w:pPr/>
      <w:r>
        <w:rPr>
          <w:lang w:val="id_ID" w:bidi="id_ID"/>
        </w:rPr>
      </w:r>
      <w:r>
        <w:rPr>
          <w:lang w:val="id_ID" w:bidi="id_ID"/>
        </w:rPr>
        <w:t>Yakub tidak pergi ke Seir. Yakub pergi ke tempat yang disebut Sukot. Ini terletak di Lembah Yordan di dekat tempat Sungai Yabok memasuki Sungai Yordan. Nama Sukot berarti tempat berlindung. Sementara di Sukot, Yakub membangun rumah dan membuat tempat berlindung untuk binatang-binatang itu. Yakub tetap berada di sana selama beberapa waktu dan kemudian menyeberangi Sungai Yordan.</w:t>
      </w:r>
    </w:p>
    <w:p>
      <w:pPr/>
      <w:r>
        <w:rPr>
          <w:lang w:val="id_ID" w:bidi="id_ID"/>
        </w:rPr>
      </w:r>
      <w:r>
        <w:rPr>
          <w:lang w:val="id_ID" w:bidi="id_ID"/>
        </w:rPr>
        <w:t>Tunjukkan peta dengan Peniel dan Sukot yang ditandai.</w:t>
      </w:r>
    </w:p>
    <w:p>
      <w:pPr/>
      <w:r>
        <w:rPr>
          <w:lang w:val="id_ID" w:bidi="id_ID"/>
        </w:rPr>
      </w:r>
      <w:r>
        <w:rPr>
          <w:lang w:val="id_ID" w:bidi="id_ID"/>
        </w:rPr>
        <w:t>Yakub tiba di Sikhem di tanah Kanaan. Sikhem terletak di pegunungan di utara Yerusalem. Perhentian pertama Abraham di Kanaan berada di Sikhem. Sikhem adalah tempat Allah berbicara kepada Abraham dan berkata, "Aku akan memberikan tanah ini kepada keturunanmu." Abraham membangun mezbah di sana dan mendedikasikannya kepada Allah. Yakub datang ke Sikhem dan mendirikan perkemahan di luar kota. Yakub membeli sebidang tanah dari keluarga seorang pria bernama Hamor yang adalah ayah dari seorang pria bernama Sikhem. Yakub membayar 100 keping perak untuk sebidang tanah ini. Tidak ada seorang pun yang tahu nilai tepat dari perak itu.</w:t>
      </w:r>
    </w:p>
    <w:p>
      <w:pPr/>
      <w:r>
        <w:rPr>
          <w:lang w:val="id_ID" w:bidi="id_ID"/>
        </w:rPr>
      </w:r>
      <w:r>
        <w:rPr>
          <w:lang w:val="id_ID" w:bidi="id_ID"/>
        </w:rPr>
        <w:t>Tunjukkan peta lagi. Itu harus ditandai lokasi Sikhem. Perhatikan bahwa Sikhem berada di seberang dari Sukot dan utara Bersyeba.</w:t>
      </w:r>
    </w:p>
    <w:p>
      <w:pPr/>
      <w:r>
        <w:rPr>
          <w:lang w:val="id_ID" w:bidi="id_ID"/>
        </w:rPr>
      </w:r>
      <w:r>
        <w:rPr>
          <w:lang w:val="id_ID" w:bidi="id_ID"/>
        </w:rPr>
        <w:t>Yakub membangun mezbah di sebidang tanah yang telah dibeli Yakub. Yakub menamai mezbah ini El-Elohe-Israel yang berarti Allah adalah Allah Israel. Nama Yakub berubah menjadi Israel ketika Yakub bergulat dengan orang itu sepanjang malam di Peniel di samping Sungai Yabok.</w:t>
      </w:r>
    </w:p>
    <w:p>
      <w:pPr/>
      <w:r>
        <w:rPr>
          <w:lang w:val="id_ID" w:bidi="id_ID"/>
        </w:rPr>
      </w:r>
      <w:r>
        <w:rPr>
          <w:lang w:val="id_ID" w:bidi="id_ID"/>
        </w:rPr>
        <w:t>Tunjukkan peta lagi dengan Peniel yang ditandai serta Sikhem di mana Yakub sekarang berada.</w:t>
      </w:r>
      <w:r>
        <w:rPr>
          <w:lang w:val="id_ID" w:bidi="id_ID"/>
        </w:rPr>
      </w:r>
    </w:p>
    <w:p>
      <w:pPr>
        <w:pStyle w:val="Heading3"/>
      </w:pPr>
      <w:r>
        <w:rPr>
          <w:lang w:val="id_ID" w:bidi="id_ID"/>
        </w:rPr>
        <w:t>Menjelaskan Adegan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sesi ini, Anda akan membantu kelompok memvisualisasikan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dan Esau bertemu. Esau mengundang Yakub untuk datang ke Seir. Yakub berjanji untuk datang. Esau menerima hadiah dari Yakub dan pergi.</w:t>
      </w:r>
    </w:p>
    <w:p>
      <w:pPr/>
      <w:r>
        <w:rPr>
          <w:lang w:val="id_ID" w:bidi="id_ID"/>
        </w:rPr>
      </w:r>
      <w:r>
        <w:rPr>
          <w:b/>
          <w:lang w:val="id_ID" w:bidi="id_ID"/>
        </w:rPr>
        <w:t>Adegan kedua:</w:t>
      </w:r>
      <w:r>
        <w:rPr>
          <w:lang w:val="id_ID" w:bidi="id_ID"/>
        </w:rPr>
        <w:t xml:space="preserve"> Yakub pergi ke Sukot dan tinggal selama beberapa waktu.</w:t>
      </w:r>
    </w:p>
    <w:p>
      <w:pPr/>
      <w:r>
        <w:rPr>
          <w:lang w:val="id_ID" w:bidi="id_ID"/>
        </w:rPr>
      </w:r>
      <w:r>
        <w:rPr>
          <w:b/>
          <w:lang w:val="id_ID" w:bidi="id_ID"/>
        </w:rPr>
        <w:t>Adegan ketiga:</w:t>
      </w:r>
      <w:r>
        <w:rPr>
          <w:lang w:val="id_ID" w:bidi="id_ID"/>
        </w:rPr>
        <w:t xml:space="preserve"> Yakub pindah ke Sikhem, membeli tanah dan membangun mezbah.</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Zilpa</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Anak-anak Yakub</w:t>
      </w:r>
    </w:p>
    <w:p>
      <w:pPr>
        <w:pStyle w:val="ListBullet"/>
        <w:spacing w:line="240" w:lineRule="auto"/>
        <w:ind w:left="720"/>
      </w:pPr>
      <w:r>
        <w:rPr>
          <w:lang w:val="id_ID" w:bidi="id_ID"/>
        </w:rPr>
      </w:r>
      <w:r>
        <w:rPr>
          <w:lang w:val="id_ID" w:bidi="id_ID"/>
        </w:rPr>
        <w:t>Esau</w:t>
      </w:r>
    </w:p>
    <w:p>
      <w:pPr>
        <w:pStyle w:val="ListBullet"/>
        <w:spacing w:line="240" w:lineRule="auto"/>
        <w:ind w:left="720"/>
      </w:pPr>
      <w:r>
        <w:rPr>
          <w:lang w:val="id_ID" w:bidi="id_ID"/>
        </w:rPr>
      </w:r>
      <w:r>
        <w:rPr>
          <w:lang w:val="id_ID" w:bidi="id_ID"/>
        </w:rPr>
        <w:t>Tentara Esau yang terdiri dari 400 orang</w:t>
      </w:r>
    </w:p>
    <w:p>
      <w:pPr>
        <w:pStyle w:val="ListBullet"/>
        <w:spacing w:line="240" w:lineRule="auto"/>
        <w:ind w:left="720"/>
      </w:pPr>
      <w:r>
        <w:rPr>
          <w:lang w:val="id_ID" w:bidi="id_ID"/>
        </w:rPr>
      </w:r>
      <w:r>
        <w:rPr>
          <w:lang w:val="id_ID" w:bidi="id_ID"/>
        </w:rPr>
        <w:t>Keluarga Hamor</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1, malam gulat berakhir Yakub pincang karena cedera di pinggulnya. Matahari telah terbit. Yakub melihat ke atas dan melihat bahwa Esau dengan tentara 400 orang mendekat. Yakub menempatkan dua istri pelayannya, Zilpa dan Bilha di depan dan setiap perempuan memiliki 2 anak laki-laki bersamanya. Kemudian Yakub menempatkan Lea bersama 6 anak laki-laki dan anak perempuannya. Akhirnya, di belakang yang lain, Yakub menempatkan Rahel bersama anaknya. Kemudian Yakub pergi ke depan ke arah Esau. Yakub berhenti untuk membungkuk dengan wajahnya ke tanah 7 kali ketika Yakub mendekati Esau. Setelah ketujuh kalinya bagi Yakub untuk membungkuk dengan wajahnya ke tanah, Esau berlari untuk bertemu dengan Yakub. Esau memeluk Yakub atau Esau memeluk Yakub di bagian lehernya. Esau mencium Yakub. Kedua orang itu mulai menangis karena sukacita. Yakub dan Esau tidak saling melihat selama 20 tahun. Ketika Yakub pergi ke Harran, Esau sangat marah sehingga Esau ingin membunuh Yakub.</w:t>
      </w:r>
    </w:p>
    <w:p>
      <w:pPr/>
      <w:r>
        <w:rPr>
          <w:lang w:val="id_ID" w:bidi="id_ID"/>
        </w:rPr>
      </w:r>
      <w:r>
        <w:rPr>
          <w:lang w:val="id_ID" w:bidi="id_ID"/>
        </w:rPr>
        <w:t>Pertama Esau melihat perempuan dan anak-anak itu dan bertanya kepada Yakub siapa orang-orang ini. Yakub menjelaskan bahwa mereka adalah istri-istri dan anak-anaknya. Setiap perempuan melangkah ke depan untuk membungkuk di hadapan Esau. Zilpa dan Bilha berjalan bersama. Setiap perempuan memiliki 2 anak laki-lakinya bersamanya. Kemudian Lea maju ke depan untuk bersujud. Lea memiliki 6 anak laki-laki dan seorang anak perempuan. Kemudian Rahel bersama anaknya maju ke depan.</w:t>
      </w:r>
    </w:p>
    <w:p>
      <w:pPr/>
      <w:r>
        <w:rPr>
          <w:lang w:val="id_ID" w:bidi="id_ID"/>
        </w:rPr>
      </w:r>
      <w:r>
        <w:rPr>
          <w:lang w:val="id_ID" w:bidi="id_ID"/>
        </w:rPr>
        <w:t>Kemudian Esau bertanya tentang kawanan binatang kecil dan kawanan binatang besar yang telah ia lihat dalam perjalanan. Yakub menjelaskan bahwa mereka adalah hadiah. Yakub menggunakan bahasa yang sangat memuji ketika berbicara kepada Esau. Yakub menyebut Esau, "tuanku" atau "majikan" dan mengatakan frasa yang menyanjung lainnya seperti, "Melihat wajahmu seperti melihat wajah Allah." Yakub meminta Esau untuk menerima hadiah-hadiah itu. Pada awalnya Esau menolak tetapi Yakub terus bersikeras dan akhirnya Esau menerima hadiah-hadiah itu. Orang-orang dalam budaya itu biasanya menolak hadiah beberapa kali pertama mereka ditawarkan.</w:t>
      </w:r>
    </w:p>
    <w:p>
      <w:pPr/>
      <w:r>
        <w:rPr>
          <w:lang w:val="id_ID" w:bidi="id_ID"/>
        </w:rPr>
      </w:r>
      <w:r>
        <w:rPr>
          <w:lang w:val="id_ID" w:bidi="id_ID"/>
        </w:rPr>
        <w:t>Esau mengundang Yakub untuk datang ke Seir bersama Esau. Yakub mengatakan bahwa ia akan datang tetapi harus melakukan perjalanan lebih lambat daripada Esau. Yakub menjelaskan bahwa perjalanan itu harus lambat karena anak-anak dan binatang-binatang muda. Esau menerima penjelasan ini.</w:t>
      </w:r>
    </w:p>
    <w:p>
      <w:pPr/>
      <w:r>
        <w:rPr>
          <w:lang w:val="id_ID" w:bidi="id_ID"/>
        </w:rPr>
      </w:r>
      <w:r>
        <w:rPr>
          <w:lang w:val="id_ID" w:bidi="id_ID"/>
        </w:rPr>
        <w:t>Esau menawarkan untuk meninggalkan beberapa orang dari tentara untuk melindungi Yakub dan melayani sebagai panduan. Yakub kembali menolak. Akhirnya Esau mengambil pasukannya dan berangkat untuk kembali ke Seir. Esau pergi pada hari yang sama ia tiba.</w:t>
      </w:r>
    </w:p>
    <w:p>
      <w:pPr/>
      <w:r>
        <w:rPr>
          <w:lang w:val="id_ID" w:bidi="id_ID"/>
        </w:rPr>
      </w:r>
      <w:r>
        <w:rPr>
          <w:lang w:val="id_ID" w:bidi="id_ID"/>
        </w:rPr>
        <w:t>Dalam adegan kedua, Esau pergi ke Seir tetapi Yakub pergi ke Sukot yang merupakan arah yang sama sekali berbeda. Yakub telah berjanji untuk mengikuti Esau, tetapi Yakub berbalik ke barat dan turun ke lembah Yordan di dekat tempat Sungai Yabok memasuki Sungai Yordan. Yakub membangun dirinya sebuah rumah di sana. Yakub membuat tempat berlindung untuk binatang-binatang itu. Tempat di mana Yakub tinggal bernama Sukot yang berarti perlindungan.</w:t>
      </w:r>
    </w:p>
    <w:p>
      <w:pPr/>
      <w:r>
        <w:rPr>
          <w:lang w:val="id_ID" w:bidi="id_ID"/>
        </w:rPr>
      </w:r>
      <w:r>
        <w:rPr>
          <w:lang w:val="id_ID" w:bidi="id_ID"/>
        </w:rPr>
        <w:t>Tunjukkan peta dengan Peniel dan Sukot yang ditandai.</w:t>
      </w:r>
    </w:p>
    <w:p>
      <w:pPr/>
      <w:r>
        <w:rPr>
          <w:lang w:val="id_ID" w:bidi="id_ID"/>
        </w:rPr>
      </w:r>
      <w:r>
        <w:rPr>
          <w:lang w:val="id_ID" w:bidi="id_ID"/>
        </w:rPr>
        <w:t>Dalam adegan ketiga, Yakub meninggalkan Sukot dan menyeberangi Sungai Yordan. Yakub melakukan perjalanan ke barat ke pegunungan dan datang ke tempat yang bernama Sikhem. Sikhem adalah tempat Abraham membuat perhentian pertama dalam perjalanan ke Kanaan. Abraham membangun mezbah di sana dan menyembah Allah. Ketika Yakub tiba di Sikhem, Yakub mendirikan perkemahan di luar kota. Yakub membeli sebidang tanah dari seorang pria bernama Hamor yang adalah ayah dari seorang pria bernama Sikhem. Yakub membayar 100 keping perak untuk tanah ini. Yakub membangun mezbah dan menamai mezbah "El-Elohe-Israel." Nama ini berarti Allah, Allah Israel. Nama Yakub yang lain adalah Israel.</w:t>
      </w:r>
    </w:p>
    <w:p>
      <w:pPr/>
      <w:r>
        <w:rPr>
          <w:lang w:val="id_ID" w:bidi="id_ID"/>
        </w:rPr>
      </w:r>
      <w:r>
        <w:rPr>
          <w:lang w:val="id_ID" w:bidi="id_ID"/>
        </w:rPr>
        <w:t>Tunjukkan peta dengan perjalanan Yakub yang ditandai yang mencakup Peniel, Sukot dan Sikhem. Peta ini harus menunjukkan seluruh daerah dari Harran ke Bersyeba dan termasuk Seir.</w:t>
      </w:r>
    </w:p>
    <w:p>
      <w:pPr/>
      <w:r>
        <w:rPr>
          <w:lang w:val="id_ID" w:bidi="id_ID"/>
        </w:rPr>
      </w:r>
      <w:r>
        <w:rPr>
          <w:lang w:val="id_ID" w:bidi="id_ID"/>
        </w:rPr>
        <w:t>Tunjukkan foto sebuah mezbah.</w:t>
      </w:r>
      <w:r>
        <w:rPr>
          <w:lang w:val="id_ID" w:bidi="id_ID"/>
        </w:rPr>
      </w:r>
    </w:p>
    <w:p>
      <w:pPr>
        <w:pStyle w:val="Heading3"/>
      </w:pPr>
      <w:r>
        <w:rPr>
          <w:lang w:val="id_ID" w:bidi="id_ID"/>
        </w:rPr>
        <w:t>Memperagakan Bacaan</w:t>
      </w:r>
    </w:p>
    <w:p>
      <w:pPr/>
      <w:r>
        <w:rPr>
          <w:lang w:val="id_ID" w:bidi="id_ID"/>
        </w:rPr>
      </w:r>
      <w:r>
        <w:rPr>
          <w:lang w:val="id_ID" w:bidi="id_ID"/>
        </w:rPr>
        <w:t>Dengarkan rekaman satu kali lagi dalam terjemahan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Zilpa</w:t>
      </w:r>
    </w:p>
    <w:p>
      <w:pPr>
        <w:pStyle w:val="ListBullet"/>
        <w:spacing w:line="240" w:lineRule="auto"/>
        <w:ind w:left="720"/>
      </w:pPr>
      <w:r>
        <w:rPr>
          <w:lang w:val="id_ID" w:bidi="id_ID"/>
        </w:rPr>
      </w:r>
      <w:r>
        <w:rPr>
          <w:lang w:val="id_ID" w:bidi="id_ID"/>
        </w:rPr>
        <w:t>Lea</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Anak-anak Yakub</w:t>
      </w:r>
    </w:p>
    <w:p>
      <w:pPr>
        <w:pStyle w:val="ListBullet"/>
        <w:spacing w:line="240" w:lineRule="auto"/>
        <w:ind w:left="720"/>
      </w:pPr>
      <w:r>
        <w:rPr>
          <w:lang w:val="id_ID" w:bidi="id_ID"/>
        </w:rPr>
      </w:r>
      <w:r>
        <w:rPr>
          <w:lang w:val="id_ID" w:bidi="id_ID"/>
        </w:rPr>
        <w:t>Esau</w:t>
      </w:r>
    </w:p>
    <w:p>
      <w:pPr>
        <w:pStyle w:val="ListBullet"/>
        <w:spacing w:line="240" w:lineRule="auto"/>
        <w:ind w:left="720"/>
      </w:pPr>
      <w:r>
        <w:rPr>
          <w:lang w:val="id_ID" w:bidi="id_ID"/>
        </w:rPr>
      </w:r>
      <w:r>
        <w:rPr>
          <w:lang w:val="id_ID" w:bidi="id_ID"/>
        </w:rPr>
        <w:t>Tentara Esau yang terdiri dari 400 orang</w:t>
      </w:r>
    </w:p>
    <w:p>
      <w:pPr>
        <w:pStyle w:val="ListBullet"/>
        <w:spacing w:line="240" w:lineRule="auto"/>
        <w:ind w:left="720"/>
      </w:pPr>
      <w:r>
        <w:rPr>
          <w:lang w:val="id_ID" w:bidi="id_ID"/>
        </w:rPr>
      </w:r>
      <w:r>
        <w:rPr>
          <w:lang w:val="id_ID" w:bidi="id_ID"/>
        </w:rPr>
        <w:t>Keluarga Hamor</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akan mendengar tanggapan yang berbeda-beda. Mulai ulang tindakan tersebut.</w:t>
      </w:r>
    </w:p>
    <w:p>
      <w:pPr/>
      <w:r>
        <w:rPr>
          <w:lang w:val="id_ID" w:bidi="id_ID"/>
        </w:rPr>
      </w:r>
      <w:r>
        <w:rPr>
          <w:lang w:val="id_ID" w:bidi="id_ID"/>
        </w:rPr>
        <w:t>Dalam adegan pertama, Yakub melihat Esau mendekat. Yakub mengatur keluarganya untuk bertemu dengan Esau. Bilha dan Zilpa berada di depan dengan anak-anak laki-laki mereka. Lea bersama anak-anak laki-laki dan perempuan adalah berikutnya. Kemudian Rahel bersama anaknya. Yakub berjalan dengan pincang setelah malam bergulat. Yakub pergi untuk bertemu dengan Esau membungkuk menghadap ke tanah 7 kali.</w:t>
      </w:r>
    </w:p>
    <w:p>
      <w:pPr/>
      <w:r>
        <w:rPr>
          <w:lang w:val="id_ID" w:bidi="id_ID"/>
        </w:rPr>
      </w:r>
      <w:r>
        <w:rPr>
          <w:lang w:val="id_ID" w:bidi="id_ID"/>
        </w:rPr>
        <w:t>Hentikan adegannya: Tanyakan kepada Yakub, "Mengapa kamu membungkuk kepada Esau seperti ini?" Anda mungkin mendengar, "Dia adalah saudara laki-lakiku yang lebih tua yang tidak saya lihat selama 20 tahun." Saya ingin menunjukkan rasa hormat saya." Atau, "Saya perlu menyanjung saudara laki-laki saya." Dia ingin membunuh saya karena saya mengambil berkatnya. Saya berharap untuk membuat dia melupakan ini." Atau, "Saya tidak tahu apa yang dipikirkan Esau sekarang. Saya berharap dia tidak akan kasar terhadap saya." Mulai ulang tindakan tersebut.</w:t>
      </w:r>
    </w:p>
    <w:p>
      <w:pPr/>
      <w:r>
        <w:rPr>
          <w:lang w:val="id_ID" w:bidi="id_ID"/>
        </w:rPr>
      </w:r>
      <w:r>
        <w:rPr>
          <w:lang w:val="id_ID" w:bidi="id_ID"/>
        </w:rPr>
        <w:t>Setelah Yakub menunduk 7 kali, Esau berlari ke depan dan melemparkan lengannya di sekitar leher Yakub dan mencium Yakub. Kedua orang itu mulai menangis.</w:t>
      </w:r>
    </w:p>
    <w:p>
      <w:pPr/>
      <w:r>
        <w:rPr>
          <w:lang w:val="id_ID" w:bidi="id_ID"/>
        </w:rPr>
      </w:r>
      <w:r>
        <w:rPr>
          <w:lang w:val="id_ID" w:bidi="id_ID"/>
        </w:rPr>
        <w:t>Hentikan adegannya: Tanyakan kepada Esau, "Mengapa kamu menangis?" Anda mungkin mendengar, "Saya senang melihat saudara laki-laki saya lagi." Itu sudah 20 tahun. Kami berpisah dalam kemarahan. Saya tidak marah sekarang karena saya baik-baik saja. Saya memiliki banyak kekayaan. Yakub tidak benar-benar menyakiti saya ketika Yakub mengambil berkatku." Tanyakan kepada Yakub, "Mengapa Anda menangis?" Anda mungkin mendengar, "Saya sangat lega bahwa Esau tidak menyerang saya." Saya tidak tahu bagaimana dia akan menerima saya. Saya senang melihat saudara laki-laki saya. Meskipun kita berbeda, saya telah merindukannya." Mulai ulang tindakan tersebut.</w:t>
      </w:r>
    </w:p>
    <w:p>
      <w:pPr/>
      <w:r>
        <w:rPr>
          <w:lang w:val="id_ID" w:bidi="id_ID"/>
        </w:rPr>
      </w:r>
      <w:r>
        <w:rPr>
          <w:lang w:val="id_ID" w:bidi="id_ID"/>
        </w:rPr>
        <w:t>Esau memperhatikan perempuan dan anak-anak itu dan bertanya siapa mereka. Yakub mengatakan bahwa mereka adalah keluarganya dan meminta mereka masing-masing maju ke depan. Bilha dan Zilpa datang ke depan bersama anak-anak laki-laki mereka dan membungkuk. Lea datang ke depan bersama anak-anaknya dan membungkuk. Rahel datang ke depan bersama anak lakinya dan membungkuk.</w:t>
      </w:r>
    </w:p>
    <w:p>
      <w:pPr/>
      <w:r>
        <w:rPr>
          <w:lang w:val="id_ID" w:bidi="id_ID"/>
        </w:rPr>
      </w:r>
      <w:r>
        <w:rPr>
          <w:lang w:val="id_ID" w:bidi="id_ID"/>
        </w:rPr>
        <w:t>Hentikan adegannya: Tanyakan kepada setiap perempuan, "Apa yang kamu rasakan sekarang?" Anda mungkin mendengar, "Saya takut ketika saya melihat tentara tetapi Esau tampaknya seperti orang yang baik." Itu baik untuk bertemu dengan seseorang dari keluarga Yakub. Esau ramah kepada kita. Saya senang karena dengan Yakub yang pincang, ia tidak dapat melindungi kita jika Esau menyerang." Mulai ulang tindakan tersebut.</w:t>
      </w:r>
    </w:p>
    <w:p>
      <w:pPr/>
      <w:r>
        <w:rPr>
          <w:lang w:val="id_ID" w:bidi="id_ID"/>
        </w:rPr>
      </w:r>
      <w:r>
        <w:rPr>
          <w:lang w:val="id_ID" w:bidi="id_ID"/>
        </w:rPr>
        <w:t>Esau bertanya tentang kawanan dan kumpulan binatang yang ia temui dalam perjalanan. Yakub mengatakan ini adalah hadiah untuk Esau. Yakub menggunakan bahasa yang sangat memuji ketika berbicara kepada Esau. Yakub menggunakan kata-kata seperti "Tuanku" atau "Majikan" atau "Hamba-Mu." Yakub mengatakan bahwa melihat wajah Esau seperti melihat wajah Allah. Esau akhirnya menerima hadiah-hadiah itu.</w:t>
      </w:r>
    </w:p>
    <w:p>
      <w:pPr/>
      <w:r>
        <w:rPr>
          <w:lang w:val="id_ID" w:bidi="id_ID"/>
        </w:rPr>
      </w:r>
      <w:r>
        <w:rPr>
          <w:lang w:val="id_ID" w:bidi="id_ID"/>
        </w:rPr>
        <w:t>Hentikan adegannya: Tanyakan kepada Yakub, "Mengapa Anda berbicara kepada Esau seperti ini?" Anda mungkin mendengar, "Saya perlu memastikan bahwa saudara laki-laki saya berpikir saya melihatnya sebagai atasan saya." Saya perlu memastikan bahwa dia tidak marah dan menyerang kita. Saya ingin dia pergi dalam damai dari sini." Tanyakan kepada Esau, "Apa yang kamu rasakan tentang Yakub sekarang?" Anda mungkin mendengar, "Waktu berpisah ini telah baik bagi Yakub." Dia melihat saya sebagaimana seharusnya ia melihat saya sekarang. Saya adalah yang tertua dan saya harus dihormati." Mulai ulang tindakan tersebut.</w:t>
      </w:r>
    </w:p>
    <w:p>
      <w:pPr/>
      <w:r>
        <w:rPr>
          <w:lang w:val="id_ID" w:bidi="id_ID"/>
        </w:rPr>
      </w:r>
      <w:r>
        <w:rPr>
          <w:lang w:val="id_ID" w:bidi="id_ID"/>
        </w:rPr>
        <w:t>Esau mengundang Yakub untuk melakukan perjalanan bersama Esau kembali ke Seir. Yakub menolak tetapi berjanji untuk datang kemudian. Esau pergi pada hari yang sama untuk kembali ke Seir.</w:t>
      </w:r>
    </w:p>
    <w:p>
      <w:pPr/>
      <w:r>
        <w:rPr>
          <w:lang w:val="id_ID" w:bidi="id_ID"/>
        </w:rPr>
      </w:r>
      <w:r>
        <w:rPr>
          <w:lang w:val="id_ID" w:bidi="id_ID"/>
        </w:rPr>
        <w:t>Hentikan adegannya: Tanyakan kepada Yakub, "Mengapa Anda tidak pergi bersama Esau?" Anda mungkin mendengar, "Esau tampaknya ramah tetapi saya tidak percaya kepadanya." Saya harus melindungi keluarga saya dan itu berarti saya menjauh darinya." Tanyakan kepada Esau, "Bagaimana perasaan Anda tentang Yakub sekarang?" Anda mungkin mendengar, "Saya berharap Yakub datang bersama saya." Tetapi saya akan melihatnya kemudian. Dia akan melihat bahwa saya telah berhasil dengan baik." Atau, "Saya tidak tahu mengapa dia tidak menyiapkan makanan untuk saya." Atau, "Lebih baik saya pergi sekarang karena jika saya tinggal kita mungkin bertengkar lagi." Mulai ulang tindakan tersebut.</w:t>
      </w:r>
    </w:p>
    <w:p>
      <w:pPr/>
      <w:r>
        <w:rPr>
          <w:lang w:val="id_ID" w:bidi="id_ID"/>
        </w:rPr>
      </w:r>
      <w:r>
        <w:rPr>
          <w:lang w:val="id_ID" w:bidi="id_ID"/>
        </w:rPr>
        <w:t>Dalam adegan 2, Yakub pergi ke Sukot dan tetap tinggal selama beberapa waktu. Yakub membangun dirinya sendiri rumah dan beberapa tempat berlindung untuk binatang-binatang itu.</w:t>
      </w:r>
    </w:p>
    <w:p>
      <w:pPr/>
      <w:r>
        <w:rPr>
          <w:lang w:val="id_ID" w:bidi="id_ID"/>
        </w:rPr>
      </w:r>
      <w:r>
        <w:rPr>
          <w:lang w:val="id_ID" w:bidi="id_ID"/>
        </w:rPr>
        <w:t>Dalam adegan 3 Yakub pergi ke Sikhem. Yakub membeli sebidang tanah untuk 100 keping perak dari seorang pria bernama Hamor yang adalah ayah dari seorang pria bernama Sikhem. Yakub membangun mezbah di tanahnya. Yakub menamai mezbah ini "El-Elohe-Israel" yang berarti Allah, Allah Israel.</w:t>
      </w:r>
    </w:p>
    <w:p>
      <w:pPr/>
      <w:r>
        <w:rPr>
          <w:lang w:val="id_ID" w:bidi="id_ID"/>
        </w:rPr>
      </w:r>
      <w:r>
        <w:rPr>
          <w:lang w:val="id_ID" w:bidi="id_ID"/>
        </w:rPr>
        <w:t>Hentikan adegannya: Tanyakan kepada Yakub, "Bagaimana rasanya berada di sini di mana kakekmu Abraham berhenti dalam perjalanannya?" Anda mungkin mendengar, "Saya ingin berada di sini selama beberapa waktu." Itu membuat saya merasa dekat dengan kakek saya. Saya ingin menyembah Allah di sini. Allah telah memberikan saya tanah ini. Sekarang saya memiliki sebidang tanah itu sehingga tidak ada seorang pun yang dapat menyuruh saya pergi. Allah hadir di sini." Mulai ulang tindakan tersebut.</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Ketika Yakub mendekati Esau, Yakub berhenti 7 kali dan membungkuk ke tanah. Ini berarti bahwa Yakub berhenti, berlutut ke tanah dengan kedua lutut dan kemudian meletakkan dahinya ke tanah. Ini bukan hanya menundukkan kepala atau membungkuk dari pinggang. Yakub melakukan ini 7 kali untuk sangat meningkatkan kehormatan yang diberikan Yakub kepada Esau.</w:t>
      </w:r>
    </w:p>
    <w:p>
      <w:pPr/>
      <w:r>
        <w:rPr>
          <w:lang w:val="id_ID" w:bidi="id_ID"/>
        </w:rPr>
      </w:r>
      <w:r>
        <w:rPr>
          <w:lang w:val="id_ID" w:bidi="id_ID"/>
        </w:rPr>
        <w:t>Tunjukkan gambar orang itu menundukkan wajahnya ke tanah.</w:t>
      </w:r>
    </w:p>
    <w:p>
      <w:pPr/>
      <w:r>
        <w:rPr>
          <w:lang w:val="id_ID" w:bidi="id_ID"/>
        </w:rPr>
      </w:r>
      <w:r>
        <w:rPr>
          <w:lang w:val="id_ID" w:bidi="id_ID"/>
        </w:rPr>
        <w:t>Esau melemparkan lengannya di sekitar leher Yakub dan memeluknya. Esau mencium Yakub di pipi Yakub. Kedua orang itu menangis karena kebahagiaan atau menangis karena sukacita. Ini adalah cara yang tepat untuk menunjukkan emosi antara dua orang dalam budaya itu.</w:t>
      </w:r>
    </w:p>
    <w:p>
      <w:pPr/>
      <w:r>
        <w:rPr>
          <w:lang w:val="id_ID" w:bidi="id_ID"/>
        </w:rPr>
      </w:r>
      <w:r>
        <w:rPr>
          <w:lang w:val="id_ID" w:bidi="id_ID"/>
        </w:rPr>
        <w:t xml:space="preserve">Yakub menggunakan bahasa yang sangat memuji ketika berbicara kepada Esau. Setiap kali Yakub berbicara kepada Esau, Yakub memulai dengan memanggil Esau dengan gelar yang menunjukkan bahwa Esau lebih hebat daripada Yakub. Yakub menggunakan gelar seperti Majikan atau Tuanku. Dia meminta Esau untuk menerima hadiahnya, atau </w:t>
      </w:r>
      <w:r>
        <w:rPr>
          <w:b/>
          <w:lang w:val="id_ID" w:bidi="id_ID"/>
        </w:rPr>
        <w:t>berkatnya.</w:t>
      </w:r>
      <w:r>
        <w:rPr>
          <w:lang w:val="id_ID" w:bidi="id_ID"/>
        </w:rPr>
        <w:t xml:space="preserve"> Ingatlah bahwa </w:t>
      </w:r>
      <w:r>
        <w:rPr>
          <w:b/>
          <w:lang w:val="id_ID" w:bidi="id_ID"/>
        </w:rPr>
        <w:t>memberkati</w:t>
      </w:r>
      <w:r>
        <w:rPr>
          <w:lang w:val="id_ID" w:bidi="id_ID"/>
        </w:rPr>
        <w:t xml:space="preserve"> terdapat dalam Glosarium Utama. Gelar ini biasanya digunakan oleh seorang hamba yang berbicara kepada tuannya. Yakub merujuk pada senyum ramah Esau dan mengatakan itu seperti melihat wajah Allah. Dengan menggunakan kata-kata seperti ini, Yakub mencoba membuat Esau merasa senang tentang Yakub.</w:t>
      </w:r>
    </w:p>
    <w:p>
      <w:pPr/>
      <w:r>
        <w:rPr>
          <w:lang w:val="id_ID" w:bidi="id_ID"/>
        </w:rPr>
      </w:r>
      <w:r>
        <w:rPr>
          <w:lang w:val="id_ID" w:bidi="id_ID"/>
        </w:rPr>
        <w:t>Esau pergi untuk kembali ke Seir pada hari yang sama ia tiba. Yakub berjanji untuk mengikutinya kemudian. Namun, Yakub tidak mengikuti Esau.</w:t>
      </w:r>
    </w:p>
    <w:p>
      <w:pPr/>
      <w:r>
        <w:rPr>
          <w:lang w:val="id_ID" w:bidi="id_ID"/>
        </w:rPr>
      </w:r>
      <w:r>
        <w:rPr>
          <w:lang w:val="id_ID" w:bidi="id_ID"/>
        </w:rPr>
        <w:t>Yakub berbalik ke barat dan pergi ke tempat di sisi timur Sungai Yordan. Ini adalah tempat Yabok mengalir ke Yordan. Yakub tinggal di sana selama beberapa waktu. Yakub membangun rumah bagi dirinya sendiri dan beberapa tempat berlindung untuk binatang-binatang itu. Pondok itu akan terbuat dari cabang-cabang atau ranting dari pepohonan. Tempat perteduhan itu bersifat sementara tetapi akan memberikan tempat perteduhan dari matahari dan tempat berlindung dari hujan. Karena tempat-tempat penampungan ini, nama tempat itu adalah Sukot yang berarti tempat penampungan dalam bahasa Ibrani.</w:t>
      </w:r>
    </w:p>
    <w:p>
      <w:pPr/>
      <w:r>
        <w:rPr>
          <w:lang w:val="id_ID" w:bidi="id_ID"/>
        </w:rPr>
      </w:r>
      <w:r>
        <w:rPr>
          <w:lang w:val="id_ID" w:bidi="id_ID"/>
        </w:rPr>
        <w:t>Tunjukkan peta yang menandai tempat Sukot.</w:t>
      </w:r>
    </w:p>
    <w:p>
      <w:pPr/>
      <w:r>
        <w:rPr>
          <w:lang w:val="id_ID" w:bidi="id_ID"/>
        </w:rPr>
      </w:r>
      <w:r>
        <w:rPr>
          <w:lang w:val="id_ID" w:bidi="id_ID"/>
        </w:rPr>
        <w:t>Kemudian Yakub memutuskan untuk menyeberangi Sungai Yordan dan pergi ke pegunungan ke sebuah tempat yang bernama Sikhem. Ini adalah tempat yang sama di mana Abraham berhenti dalam perjalanannya ke Kanaan. Yakub membuat perkemahan di luar kota. Gunakan kata yang sama untuk perkemahan yang telah Anda gunakan dalam kisah-kisah sebelumnya.</w:t>
      </w:r>
    </w:p>
    <w:p>
      <w:pPr/>
      <w:r>
        <w:rPr>
          <w:lang w:val="id_ID" w:bidi="id_ID"/>
        </w:rPr>
      </w:r>
      <w:r>
        <w:rPr>
          <w:lang w:val="id_ID" w:bidi="id_ID"/>
        </w:rPr>
        <w:t>Tunjukkan peta yang menandai tempat Sikhem.</w:t>
      </w:r>
    </w:p>
    <w:p>
      <w:pPr/>
      <w:r>
        <w:rPr>
          <w:lang w:val="id_ID" w:bidi="id_ID"/>
        </w:rPr>
      </w:r>
      <w:r>
        <w:rPr>
          <w:lang w:val="id_ID" w:bidi="id_ID"/>
        </w:rPr>
        <w:t>Yakub membeli sebidang tanah dengan 100 keping perak. Tidak ada seorang pun yang tahu nilai tepat dari perak ini. Yakub membeli tanah itu dari seorang pria bernama Hamor yang adalah ayah dari seorang pria bernama Sikhem. Anak itu bernama Sikhem. Kota itu bernama Sikhem. Kata itu adalah kata yang sama.</w:t>
      </w:r>
    </w:p>
    <w:p>
      <w:pPr/>
      <w:r>
        <w:rPr>
          <w:lang w:val="id_ID" w:bidi="id_ID"/>
        </w:rPr>
      </w:r>
      <w:r>
        <w:rPr>
          <w:lang w:val="id_ID" w:bidi="id_ID"/>
        </w:rPr>
        <w:t xml:space="preserve">Yakub membangun </w:t>
      </w:r>
      <w:r>
        <w:rPr>
          <w:b/>
          <w:lang w:val="id_ID" w:bidi="id_ID"/>
        </w:rPr>
        <w:t>mezbah</w:t>
      </w:r>
      <w:r>
        <w:rPr>
          <w:lang w:val="id_ID" w:bidi="id_ID"/>
        </w:rPr>
        <w:t>. Mezbah adalah struktur atau peron yang biasanya dibangun dari batu di mana seekor binatang akan dibunuh secara ritual dan ditawarkan kepada Allah sebagai korban. Kata mezbah dibahas dalam Glosarium Utama. Gunakan kata yang sama yang telah Anda gunakan dalam perikop sebelumnya untuk mezbah.</w:t>
      </w:r>
    </w:p>
    <w:p>
      <w:pPr/>
      <w:r>
        <w:rPr>
          <w:lang w:val="id_ID" w:bidi="id_ID"/>
        </w:rPr>
      </w:r>
      <w:r>
        <w:rPr>
          <w:lang w:val="id_ID" w:bidi="id_ID"/>
        </w:rPr>
        <w:t>Tunjukkan foto sebuah mezbah.</w:t>
      </w:r>
    </w:p>
    <w:p>
      <w:pPr/>
      <w:r>
        <w:rPr>
          <w:lang w:val="id_ID" w:bidi="id_ID"/>
        </w:rPr>
      </w:r>
      <w:r>
        <w:rPr>
          <w:lang w:val="id_ID" w:bidi="id_ID"/>
        </w:rPr>
        <w:t xml:space="preserve">Yakub memberikan nama kepada mezbah itu: El-Elohe-Israel. Ini berarti, </w:t>
      </w:r>
      <w:r>
        <w:rPr>
          <w:b/>
          <w:lang w:val="id_ID" w:bidi="id_ID"/>
        </w:rPr>
        <w:t>Allah</w:t>
      </w:r>
      <w:r>
        <w:rPr>
          <w:lang w:val="id_ID" w:bidi="id_ID"/>
        </w:rPr>
        <w:t xml:space="preserve">, Allah Israel. Allah adalah kata yang sama yang telah Anda gunakan sebelumnya untuk Allah. Allah dibahas dalam Glosarium Utama. </w:t>
      </w:r>
      <w:r>
        <w:rPr>
          <w:b/>
          <w:lang w:val="id_ID" w:bidi="id_ID"/>
        </w:rPr>
        <w:t>Israel</w:t>
      </w:r>
      <w:r>
        <w:rPr>
          <w:lang w:val="id_ID" w:bidi="id_ID"/>
        </w:rPr>
        <w:t xml:space="preserve"> adalah nama negara Israel. Itu juga adalah nama yang diberikan kepada Yakub ketika namanya berubah setelah bergulat sepanjang malam. Di sini kata Israel merujuk pada Yakub bukan negara Israel.</w:t>
      </w:r>
    </w:p>
    <w:p>
      <w:pPr/>
      <w:r>
        <w:rPr>
          <w:lang w:val="id_ID" w:bidi="id_ID"/>
        </w:rPr>
      </w:r>
      <w:r>
        <w:rPr>
          <w:b/>
          <w:lang w:val="id_ID" w:bidi="id_ID"/>
        </w:rPr>
        <w:t>Permintaan media:</w:t>
      </w:r>
    </w:p>
    <w:p>
      <w:pPr/>
      <w:r>
        <w:rPr>
          <w:lang w:val="id_ID" w:bidi="id_ID"/>
        </w:rPr>
      </w:r>
      <w:r>
        <w:rPr>
          <w:lang w:val="id_ID" w:bidi="id_ID"/>
        </w:rPr>
        <w:t>Peta yang menunjukkan perjalanan Yakub dari Harran ke Bersyeba. Peta itu harus ditandai dengan Sungai Yabok, Peniel, Seir, Sukot dan Sikhem serta Harran dan Bersyeba. Ini bisa menjadi peta yang sama yang digunakan dalam perikop 48. Setiap perikop dalam perjalanan Yakub memerlukan peta. Peta yang sama dapat digunakan untuk perjalanan dengan semua tempat yang ditandai asalkan peta tidak terlalu padat sehingga sulit untuk membedakan tempat-tempat tersebut. Ini akan lebih mudah daripada menyiapkan peta yang berbeda. Peta ini akan berfungsi untuk P39, 40, 41, 45, 46a, 46b, 47, 48, 49, 50, 51, 52, 53, 54</w:t>
      </w:r>
    </w:p>
    <w:p>
      <w:pPr/>
      <w:r>
        <w:rPr>
          <w:lang w:val="id_ID" w:bidi="id_ID"/>
        </w:rPr>
      </w:r>
      <w:r>
        <w:rPr>
          <w:lang w:val="id_ID" w:bidi="id_ID"/>
        </w:rPr>
        <w:t>Gambar seseorang menunduk menghadap ke tanah.</w:t>
      </w:r>
    </w:p>
    <w:p>
      <w:pPr/>
      <w:r>
        <w:rPr>
          <w:lang w:val="id_ID" w:bidi="id_ID"/>
        </w:rPr>
      </w:r>
      <w:r>
        <w:rPr>
          <w:lang w:val="id_ID" w:bidi="id_ID"/>
        </w:rPr>
        <w:t>gambar mezbah</w:t>
      </w:r>
    </w:p>
    <w:p>
      <w:pPr/>
      <w:r>
        <w:rPr>
          <w:lang w:val="id_ID" w:bidi="id_ID"/>
        </w:rPr>
      </w:r>
      <w:r>
        <w:rPr>
          <w:b/>
          <w:lang w:val="id_ID" w:bidi="id_ID"/>
        </w:rPr>
        <w:t>Penambahan atau Pembaruan Glosari:</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Hentikan sebentar rekaman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34:1–17</w:t>
      </w:r>
      <w:r>
        <w:rPr>
          <w:lang w:val="id_ID" w:bidi="id_ID"/>
        </w:rPr>
      </w:r>
    </w:p>
    <w:p>
      <w:pPr>
        <w:pStyle w:val="Heading3"/>
      </w:pPr>
      <w:r>
        <w:rPr>
          <w:lang w:val="id_ID" w:bidi="id_ID"/>
        </w:rPr>
        <w:t>Dengar dan Renungkan</w:t>
      </w:r>
    </w:p>
    <w:p>
      <w:pPr/>
      <w:r>
        <w:rPr>
          <w:lang w:val="id_ID" w:bidi="id_ID"/>
        </w:rPr>
      </w:r>
      <w:r>
        <w:rPr>
          <w:lang w:val="id_ID" w:bidi="id_ID"/>
        </w:rPr>
        <w:t>Dengarlah Kejadian 31:22–35 dan simpanlah dalam hatimu.</w:t>
      </w:r>
    </w:p>
    <w:p>
      <w:pPr/>
      <w:r>
        <w:rPr>
          <w:lang w:val="id_ID" w:bidi="id_ID"/>
        </w:rPr>
      </w:r>
      <w:r>
        <w:rPr>
          <w:lang w:val="id_ID" w:bidi="id_ID"/>
        </w:rPr>
        <w:t>Dua kisah bagian ini memiliki banyak detail tentang kekerasan seksual, yang mungkin sulit untuk didengar jika Anda atau seseorang yang Anda kenal telah mengalami kekerasan seksual atau pemerkosaan.</w:t>
      </w:r>
    </w:p>
    <w:p>
      <w:pPr/>
      <w:r>
        <w:rPr>
          <w:lang w:val="id_ID" w:bidi="id_ID"/>
        </w:rPr>
      </w:r>
      <w:r>
        <w:rPr>
          <w:lang w:val="id_ID" w:bidi="id_ID"/>
        </w:rPr>
        <w:t xml:space="preserve">Sebelum Anda melakukan diskusi kelompok tentang perikop ini, berhenti dan putuskan dalam kelompok bagaimana Anda lebih suka membicarakannya. Dalam budaya Anda, apa cara terbaik untuk berbicara tentang hal-hal ini? Apakah ada baiknya dibagi menjadi beberapa kelompok laki-laki dan perempuan untuk percakapan ini? Apakah Anda ingin bekerja dengan cara yang berbeda daripada yang Anda lakukan di bagian lain? Hentikan sebentar rekaman di sini. </w:t>
      </w:r>
    </w:p>
    <w:p>
      <w:pPr/>
      <w:r>
        <w:rPr>
          <w:lang w:val="id_ID" w:bidi="id_ID"/>
        </w:rPr>
      </w:r>
      <w:r>
        <w:rPr>
          <w:lang w:val="id_ID" w:bidi="id_ID"/>
        </w:rPr>
        <w:t>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 xml:space="preserve">Apa yang kamu sukai dari kisah ini? Hentikan sebentar rekaman di sini. </w:t>
      </w:r>
    </w:p>
    <w:p>
      <w:pPr>
        <w:pStyle w:val="ListBullet"/>
        <w:spacing w:line="240" w:lineRule="auto"/>
        <w:ind w:left="720"/>
      </w:pPr>
      <w:r>
        <w:rPr>
          <w:lang w:val="id_ID" w:bidi="id_ID"/>
        </w:rPr>
      </w:r>
      <w:r>
        <w:rPr>
          <w:lang w:val="id_ID" w:bidi="id_ID"/>
        </w:rPr>
        <w:t xml:space="preserve">Apa yang Anda tidak suka atau tidak mengerti? Hentikan sebentar rekaman di sini. </w:t>
      </w:r>
    </w:p>
    <w:p>
      <w:pPr>
        <w:pStyle w:val="ListBullet"/>
        <w:spacing w:line="240" w:lineRule="auto"/>
        <w:ind w:left="720"/>
      </w:pPr>
      <w:r>
        <w:rPr>
          <w:lang w:val="id_ID" w:bidi="id_ID"/>
        </w:rPr>
      </w:r>
      <w:r>
        <w:rPr>
          <w:lang w:val="id_ID" w:bidi="id_ID"/>
        </w:rPr>
        <w:t xml:space="preserve">Apa yang diajarkan cerita ini mengenai Tuhan? Hentikan sebentar rekaman di sini. </w:t>
      </w:r>
    </w:p>
    <w:p>
      <w:pPr>
        <w:pStyle w:val="ListBullet"/>
        <w:spacing w:line="240" w:lineRule="auto"/>
        <w:ind w:left="720"/>
      </w:pPr>
      <w:r>
        <w:rPr>
          <w:lang w:val="id_ID" w:bidi="id_ID"/>
        </w:rPr>
      </w:r>
      <w:r>
        <w:rPr>
          <w:lang w:val="id_ID" w:bidi="id_ID"/>
        </w:rPr>
        <w:t xml:space="preserve">Apa yang diceritakan kisah ini tentang manusia? Hentikan sebentar rekaman di sini. </w:t>
      </w:r>
    </w:p>
    <w:p>
      <w:pPr>
        <w:pStyle w:val="ListBullet"/>
        <w:spacing w:line="240" w:lineRule="auto"/>
        <w:ind w:left="720"/>
      </w:pPr>
      <w:r>
        <w:rPr>
          <w:lang w:val="id_ID" w:bidi="id_ID"/>
        </w:rPr>
      </w:r>
      <w:r>
        <w:rPr>
          <w:lang w:val="id_ID" w:bidi="id_ID"/>
        </w:rPr>
        <w:t xml:space="preserve">Bagaimana kisah ini memengaruhi kehidupan sehari-hari kita? Hentikan sebentar rekaman di sini. </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34:1–17</w:t>
      </w:r>
    </w:p>
    <w:p>
      <w:pPr/>
      <w:r>
        <w:rPr>
          <w:lang w:val="id_ID" w:bidi="id_ID"/>
        </w:rPr>
      </w:r>
      <w:r>
        <w:rPr>
          <w:lang w:val="id_ID" w:bidi="id_ID"/>
        </w:rPr>
        <w:t>Dengarkan teks sebanyak satu kali dalam versi yang paling mudah dimengerti.</w:t>
      </w:r>
    </w:p>
    <w:p>
      <w:pPr/>
      <w:r>
        <w:rPr>
          <w:lang w:val="id_ID" w:bidi="id_ID"/>
        </w:rPr>
      </w:r>
      <w:r>
        <w:rPr>
          <w:lang w:val="id_ID" w:bidi="id_ID"/>
        </w:rPr>
        <w:t>Dua kisah bagian ini memiliki banyak detail tentang kekerasan seksual, yang mungkin sulit untuk didengar jika Anda atau seseorang yang Anda kenal telah mengalami kekerasan seksual atau pemerkosaan.</w:t>
      </w:r>
    </w:p>
    <w:p>
      <w:pPr/>
      <w:r>
        <w:rPr>
          <w:lang w:val="id_ID" w:bidi="id_ID"/>
        </w:rPr>
      </w:r>
      <w:r>
        <w:rPr>
          <w:lang w:val="id_ID" w:bidi="id_ID"/>
        </w:rPr>
        <w:t xml:space="preserve">Sebelum Anda melakukan diskusi kelompok tentang perikop ini, berhenti dan putuskan dalam kelompok bagaimana Anda lebih suka membicarakannya. Dalam budaya Anda, apa cara terbaik untuk berbicara tentang hal-hal ini? Apakah ada baiknya dibagi menjadi beberapa kelompok laki-laki dan perempuan untuk percakapan ini? Apakah Anda ingin bekerja dengan cara yang berbeda dari yang Anda lakukan di bagian lain? Hentikan sebentar rekaman di sini. </w:t>
      </w:r>
    </w:p>
    <w:p>
      <w:pPr/>
      <w:r>
        <w:rPr>
          <w:lang w:val="id_ID" w:bidi="id_ID"/>
        </w:rPr>
      </w:r>
      <w:r>
        <w:rPr>
          <w:lang w:val="id_ID" w:bidi="id_ID"/>
        </w:rPr>
        <w:t>Perikop ini adalah kisah naratif tentang suatu peristiwa dengan Dina yang adalah anak perempuan Yakub dan Lea. Yakub tinggal di sebidang tanah di dekat kota Sikhem yang dibeli Yakub dari Hamor, orang Hewi. Orang Hewi adalah keturunan Kanaan, anak Ham, anak Nuh. Nuh mengutuk Kanaan. Keturunan Kanaan telah berkembang menjadi kelompok-kelompok besar yang tinggal di berbagai daerah dari tanah yang diberikan Allah kepada Abraham. Orang-orang Hewi menduduki daerah sekitar kota Sikhem Waktu telah lama berlalu sejak Yakub dan Esau berpisah dan Dina sudah cukup dewasa untuk menikah. Anak-anak Yakub sudah cukup dewasa untuk bekerja di ladang bersama binatang-binatang. Dalam kisah ini, Sikhem adalah nama seorang pemuda, anak Hamor dan juga nama dari kota itu. Tunjukkan peta yang memiliki tanda kota Sikhem di atasnya.</w:t>
      </w:r>
    </w:p>
    <w:p>
      <w:pPr/>
      <w:r>
        <w:rPr>
          <w:lang w:val="id_ID" w:bidi="id_ID"/>
        </w:rPr>
      </w:r>
      <w:r>
        <w:rPr>
          <w:lang w:val="id_ID" w:bidi="id_ID"/>
        </w:rPr>
        <w:t>Biasanya para ibu tidak disebutkan didalam silsilah keturunan seseorang. Dalam kisah ini, kita tahu bahwa Lea adalah ibu Dina. Dina tampaknya memiliki kebebasan untuk meninggalkan rumah dan pergi mengunjungi rumah-rumah lain. Dina pergi untuk mengunjungi beberapa perempuan muda yang tinggal di daerah itu. Sikhem, anak Hamor, orang Hewi tampaknya menjadi seorang pemuda yang penting dan dihormati di kota tersebut sebagai seorang pemimpin. Sikhem disebut sebagai seorang pangeran meskipun ayahnya Hamor bukan seorang raja. Hamor tampaknya adalah seorang pemimpin di kota itu. Sikhem melihat Dina, menarik Dina dan memaksa Dina untuk tidur dengannya dengan cara yang kasar berlawanan dengan keinginan Dina. Sikhem belum menikahi Dina. Tindakan seksual yang kasar ini disebut pemerkosaan. Setelah Sikhem memaksa Dina untuk tidur bersama atau berhubungan seksual dengan Sikhem, Sikhem jatuh cinta kepada Dina. Sikhem mencoba mengucapkan kata-kata yang lembut atau kata-kata yang penuh kasih kepada Dina supaya Dina akan menerima Sikhem sebagai seorang suami. Sikhem ingin menikahi Dina dan menyuruh ayahnya untuk mendapatkan Dina sebagai istri baginya.</w:t>
      </w:r>
    </w:p>
    <w:p>
      <w:pPr/>
      <w:r>
        <w:rPr>
          <w:lang w:val="id_ID" w:bidi="id_ID"/>
        </w:rPr>
      </w:r>
      <w:r>
        <w:rPr>
          <w:lang w:val="id_ID" w:bidi="id_ID"/>
        </w:rPr>
        <w:t xml:space="preserve">Berhenti dan diskusikan: Ceritakan kisah tentang seseorang dalam budaya Anda yang diperkosa. Kata-kata apa yang Anda gunakan untuk menggambarkan apa yang terjadi? Ketika Anda menceritakan kisah ini dalam kelompok campuran, apakah Anda menggunakan kata-kata yang sama? Apa yang dilakukan ayah dari gadis itu? Apa yang dilakukan saudara-saudara laki-laki itu? Apa yang terjadi pada orang yang melakukan ini? Apa yang terjadi pada anak perempuan itu? </w:t>
      </w:r>
    </w:p>
    <w:p>
      <w:pPr/>
      <w:r>
        <w:rPr>
          <w:lang w:val="id_ID" w:bidi="id_ID"/>
        </w:rPr>
      </w:r>
      <w:r>
        <w:rPr>
          <w:lang w:val="id_ID" w:bidi="id_ID"/>
        </w:rPr>
        <w:t>Yakub mengetahui apa yang terjadi pada Dina, tetapi tidak bertindak sampai anak-anaknya datang dari ladang tempat mereka bekerja dengan ternak atau kawanan binatang. Anak-anak yang adalah saudara-saudara laki-laki Dina mendengar apa yang telah terjadi dan segera pulang setelah mereka mendengarnya. Anak-anak Yakub terkejut dan sangat marah bahwa Sikhem telah melakukan pelanggaran terhadap saudara perempuan mereka, Dina. Teks itu menggunakan kata-kata yang kuat untuk menggambarkan reaksi saudara-saudara laki-laki Dina, tetapi tidak mencatat reaksi apa pun dari Yakub.</w:t>
      </w:r>
    </w:p>
    <w:p>
      <w:pPr/>
      <w:r>
        <w:rPr>
          <w:lang w:val="id_ID" w:bidi="id_ID"/>
        </w:rPr>
      </w:r>
      <w:r>
        <w:rPr>
          <w:lang w:val="id_ID" w:bidi="id_ID"/>
        </w:rPr>
        <w:t>Ceritakan kisah tentang seseorang yang diperkosa dalam budaya Anda. Apa yang dilakukan para laki-laki dari keluarga perempuan itu? Bagaimana mereka bertindak? Kata-kata apa yang digunakan untuk menggambarkan perasaan mereka?</w:t>
      </w:r>
    </w:p>
    <w:p>
      <w:pPr/>
      <w:r>
        <w:rPr>
          <w:lang w:val="id_ID" w:bidi="id_ID"/>
        </w:rPr>
      </w:r>
      <w:r>
        <w:rPr>
          <w:lang w:val="id_ID" w:bidi="id_ID"/>
        </w:rPr>
        <w:t>Kisah itu mengulangi frasa bahwa Sikhem telah menajiskan Dina beberapa kali. Najis berarti membuat sesuatu menjadi najis sehingga tidak dapat diterima oleh Allah. Dengan memaksa Dina untuk tidur bersamanya, Sikhem menajiskan Dina atau membuat Dina ternoda.</w:t>
      </w:r>
    </w:p>
    <w:p>
      <w:pPr/>
      <w:r>
        <w:rPr>
          <w:lang w:val="id_ID" w:bidi="id_ID"/>
        </w:rPr>
      </w:r>
      <w:r>
        <w:rPr>
          <w:lang w:val="id_ID" w:bidi="id_ID"/>
        </w:rPr>
        <w:t>Pertama Yakub mendengar bahwa Sikhem telah menajiskan anak perempuannya. Yakub tidak melakukan apa pun.</w:t>
      </w:r>
    </w:p>
    <w:p>
      <w:pPr/>
      <w:r>
        <w:rPr>
          <w:lang w:val="id_ID" w:bidi="id_ID"/>
        </w:rPr>
      </w:r>
      <w:r>
        <w:rPr>
          <w:lang w:val="id_ID" w:bidi="id_ID"/>
        </w:rPr>
        <w:t>Hamor, ayah Sikhem, datang untuk berbicara kepada Yakub dan anak-anak Yakub. Hamor mencoba membuat kesepakatan dengan Yakub. Hamor menyarankan bahwa Yakub mengizinkan Sikhem menikahi Dina. Selain itu, Hamor menyarankan bahwa anak-anak Yakub menikahi anak-anak perempuan Hamor dan bahwa anak-anak laki-laki Hamor menikahi anak-anak perempuan Yakub. Ini disebut pernikahan campuran yang berarti bahwa orang-orang dari satu budaya atau suku menikahi seseorang dari budaya atau suku lain. Dengan cara ini, Yakub dan keluarganya akan diterima di daerah itu, mereka akan saling bertukar dan semua akan baik-baik. Usulan pernikahan campuran ini bertentangan dengan keinginan Abraham dan Ishak. Abraham telah mencari seorang pengantin perempuan untuk Ishak ke Harran untuk menghindari pernikahan dengan orang Kanaan. Ishak mengutus Yakub ke Harran untuk menemukan seorang pengantin perempuan sehingga tidak menikahi orang Kanaan. Ishak dan Ribka membenci istri-istri Esau karena mereka adalah orang Kanaan. Abraham dan Ishak keduanya ingin mencegah perempuan asing seperti orang Kanaan keluar dari keluarga mereka.</w:t>
      </w:r>
    </w:p>
    <w:p>
      <w:pPr/>
      <w:r>
        <w:rPr>
          <w:lang w:val="id_ID" w:bidi="id_ID"/>
        </w:rPr>
      </w:r>
      <w:r>
        <w:rPr>
          <w:lang w:val="id_ID" w:bidi="id_ID"/>
        </w:rPr>
        <w:t>Sikhem juga berbicara kepada Yakub dan anak-anak Yakub. Sikhem sangat ingin menikahi Dina sehingga Sikhem memohon kepada saudara-saudaranya untuk menyetujui pernikahan itu. Sikhem menawarkan untuk membayar harga pengantin sebesar apa pun yang diminta Yakub. Harga pengantin perempuan adalah jumlah uang yang dibayarkan seorang pria kepada keluarga gadis itu untuk menikahi gadis itu. Yakub telah membayar harga seorang pengantin perempuan 7 tahun pekerjaan untuk Lea dan 7 tahun pekerjaan untuk Rahel.</w:t>
      </w:r>
    </w:p>
    <w:p>
      <w:pPr/>
      <w:r>
        <w:rPr>
          <w:lang w:val="id_ID" w:bidi="id_ID"/>
        </w:rPr>
      </w:r>
      <w:r>
        <w:rPr>
          <w:lang w:val="id_ID" w:bidi="id_ID"/>
        </w:rPr>
        <w:t>Anak-anak Yakub menjawab kepada Sikhem dan Hamor dengan cara tipu muslihat. Anak-anak Yakub marah karena Sikhem telah menajiskan atau menghina saudara perempuan mereka. Anak-anak Yakub menuntut bahwa Sikhem dan semua orang dari kota Sikhem disunat. Sunat adalah memotong kulit atau kulit lepas dari ujung alat kelamin seorang anak laki-laki. Biasanya ini dilakukan 8 hari setelah seorang anak laki-laki lahir. Prosedur ini sangat menyakitkan bagi seorang anak laki-laki yang lebih besar atau seorang laki-laki dewasa dan akan menyebabkan orang itu sangat sakit sehingga dia tidak dapat bertarung selama beberapa hari. Banyak budaya kuno menyunat para laki-laki sebagai persiapan pernikahan. Orang-orang di kota itu tahu bahwa sunat adalah hal yang normal dan menyetujui permintaan itu. Allah memilih sunat sebagai tanda perjanjian atau janji antara Allah dan Abraham. Allah telah mengatakan kepada Abraham untuk menyunat dirinya dan semua laki-laki di rumahnya. Semua keturunan Abraham akan disunat. Didalam kisah ini, anak-anak laki-laki Yakub menuntut agar Sikhem dan semua laki-laki dari kota itu disunat. Ini bukan tanda dari perjanjian itu. Orang-orang Sikhem tidak berencana untuk melepaskan berhala-berhala mereka dan menyembah Allah. Dalam menyarankan sunat seperti ini, anak-anak laki-laki Yakub berencana agar orang-orang itu tidak dapat berperang selama beberapa hari. Saran mereka adalah penipuan karena mereka tidak punya niat menikahi anak-anak perempuan Hamor atau mengizinkan Sikhem menikahi Dina.</w:t>
      </w:r>
    </w:p>
    <w:p>
      <w:pPr/>
      <w:r>
        <w:rPr>
          <w:lang w:val="id_ID" w:bidi="id_ID"/>
        </w:rPr>
      </w:r>
      <w:r>
        <w:rPr>
          <w:lang w:val="id_ID" w:bidi="id_ID"/>
        </w:rPr>
        <w:t>Anak-anak laki-laki itu berjanji bahwa mereka akan menikah campuran dan menjadi satu. Anak-anak laki-laki itu berjanji bahwa Sikhem akan dapat menikahi Dina. Mereka membuat janji itu untuk meyakinkan Sikhem dan Hamor bahwa semua laki-laki di kota itu setuju untuk di sunat. Anak-anak laki-laki itu tidak punya niat menepati janji ini.</w:t>
      </w:r>
    </w:p>
    <w:p>
      <w:pPr/>
      <w:r>
        <w:rPr>
          <w:lang w:val="id_ID" w:bidi="id_ID"/>
        </w:rPr>
      </w:r>
      <w:r>
        <w:rPr>
          <w:lang w:val="id_ID" w:bidi="id_ID"/>
        </w:rPr>
        <w:t>Berhenti dan diskusikan: Saudara-saudara itu berbuat curang. Kapan kecurangan pantas untuk di terima di budaya anda ? Ceritakan beberapa kisah tentang seseorang yang telah berbuat curang atau membuat janji dan tidak bermaksud untuk ditepati. Apa yang terjadi dalam situasi itu?</w:t>
      </w:r>
      <w:r>
        <w:rPr>
          <w:lang w:val="id_ID" w:bidi="id_ID"/>
        </w:rPr>
      </w:r>
    </w:p>
    <w:p>
      <w:pPr>
        <w:pStyle w:val="Heading3"/>
      </w:pPr>
      <w:r>
        <w:rPr>
          <w:lang w:val="id_ID" w:bidi="id_ID"/>
        </w:rPr>
        <w:t>Menjelaskan Adegan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sesi ini, Anda akan membantu kelompok memvisualisasikan kisah ini. Kamu akan membantu kelompok mendefinisikan atau memerankan adegan, waktu dan tempat peristiwa, dan tokoh-tokoh dari kisah ini.</w:t>
      </w:r>
    </w:p>
    <w:p>
      <w:pPr/>
      <w:r>
        <w:rPr>
          <w:lang w:val="id_ID" w:bidi="id_ID"/>
        </w:rPr>
      </w:r>
      <w:r>
        <w:rPr>
          <w:lang w:val="id_ID" w:bidi="id_ID"/>
        </w:rPr>
        <w:t>Kisah ini ada 4 adegan.</w:t>
      </w:r>
    </w:p>
    <w:p>
      <w:pPr/>
      <w:r>
        <w:rPr>
          <w:lang w:val="id_ID" w:bidi="id_ID"/>
        </w:rPr>
      </w:r>
      <w:r>
        <w:rPr>
          <w:b/>
          <w:lang w:val="id_ID" w:bidi="id_ID"/>
        </w:rPr>
        <w:t>Adegan pertama:</w:t>
      </w:r>
      <w:r>
        <w:rPr>
          <w:lang w:val="id_ID" w:bidi="id_ID"/>
        </w:rPr>
        <w:t xml:space="preserve"> Sikhem mengambil Dina dengan paksa dan kemudian ingin menikahi Dina.</w:t>
      </w:r>
    </w:p>
    <w:p>
      <w:pPr/>
      <w:r>
        <w:rPr>
          <w:lang w:val="id_ID" w:bidi="id_ID"/>
        </w:rPr>
      </w:r>
      <w:r>
        <w:rPr>
          <w:b/>
          <w:lang w:val="id_ID" w:bidi="id_ID"/>
        </w:rPr>
        <w:t>Adegan kedua:</w:t>
      </w:r>
      <w:r>
        <w:rPr>
          <w:lang w:val="id_ID" w:bidi="id_ID"/>
        </w:rPr>
        <w:t xml:space="preserve"> Yakub dan anak-anaknya belajar tentang apa yang telah terjadi pada Dina</w:t>
      </w:r>
    </w:p>
    <w:p>
      <w:pPr/>
      <w:r>
        <w:rPr>
          <w:lang w:val="id_ID" w:bidi="id_ID"/>
        </w:rPr>
      </w:r>
      <w:r>
        <w:rPr>
          <w:b/>
          <w:lang w:val="id_ID" w:bidi="id_ID"/>
        </w:rPr>
        <w:t>Adegan ketiga:</w:t>
      </w:r>
      <w:r>
        <w:rPr>
          <w:lang w:val="id_ID" w:bidi="id_ID"/>
        </w:rPr>
        <w:t xml:space="preserve"> Hamor meminta Yakub untuk mengizinkan Sikhem menikahi Dina dan kemudian mengusulkan pernikahan campuran untuk semua anak mereka.</w:t>
      </w:r>
    </w:p>
    <w:p>
      <w:pPr/>
      <w:r>
        <w:rPr>
          <w:lang w:val="id_ID" w:bidi="id_ID"/>
        </w:rPr>
      </w:r>
      <w:r>
        <w:rPr>
          <w:b/>
          <w:lang w:val="id_ID" w:bidi="id_ID"/>
        </w:rPr>
        <w:t>Adegan keempat:</w:t>
      </w:r>
      <w:r>
        <w:rPr>
          <w:lang w:val="id_ID" w:bidi="id_ID"/>
        </w:rPr>
        <w:t xml:space="preserve"> Sikhem memohon untuk menikahi Dina. Saudara-saudara itu menjawab dengan curang dan mengatakan kepada Sikhem bahwa semua laki-laki itu harus disunat.</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Dina</w:t>
      </w:r>
    </w:p>
    <w:p>
      <w:pPr>
        <w:pStyle w:val="ListBullet"/>
        <w:spacing w:line="240" w:lineRule="auto"/>
        <w:ind w:left="720"/>
      </w:pPr>
      <w:r>
        <w:rPr>
          <w:lang w:val="id_ID" w:bidi="id_ID"/>
        </w:rPr>
      </w:r>
      <w:r>
        <w:rPr>
          <w:lang w:val="id_ID" w:bidi="id_ID"/>
        </w:rPr>
        <w:t>Sikhem</w:t>
      </w:r>
    </w:p>
    <w:p>
      <w:pPr>
        <w:pStyle w:val="ListBullet"/>
        <w:spacing w:line="240" w:lineRule="auto"/>
        <w:ind w:left="720"/>
      </w:pPr>
      <w:r>
        <w:rPr>
          <w:lang w:val="id_ID" w:bidi="id_ID"/>
        </w:rPr>
      </w:r>
      <w:r>
        <w:rPr>
          <w:lang w:val="id_ID" w:bidi="id_ID"/>
        </w:rPr>
        <w:t>Hamor</w:t>
      </w:r>
    </w:p>
    <w:p>
      <w:pPr>
        <w:pStyle w:val="ListBullet"/>
        <w:spacing w:line="240" w:lineRule="auto"/>
        <w:ind w:left="720"/>
      </w:pPr>
      <w:r>
        <w:rPr>
          <w:lang w:val="id_ID" w:bidi="id_ID"/>
        </w:rPr>
      </w:r>
      <w:r>
        <w:rPr>
          <w:lang w:val="id_ID" w:bidi="id_ID"/>
        </w:rPr>
        <w:t>Anak-anak Yakub</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Ingatlah bahwa kisah ini kasar dan mungkin sulit bagi orang-orang yang telah mengalami kekerasan seksual atau pemerkosaan. Ingatlah juga kisah ini adalah yang pertama dalam kisah yang terdiri dari dua bagian.</w:t>
      </w:r>
    </w:p>
    <w:p>
      <w:pPr/>
      <w:r>
        <w:rPr>
          <w:lang w:val="id_ID" w:bidi="id_ID"/>
        </w:rPr>
      </w:r>
      <w:r>
        <w:rPr>
          <w:lang w:val="id_ID" w:bidi="id_ID"/>
        </w:rPr>
        <w:t>Kisah ini terjadi di kota Sikhem. Sikhem, anak Hamor adalah salah satu tokoh utama dalam kisah itu. Nama kota itu dan nama pemuda itu sama. Kebanyakan terjemahan tampaknya menghindari kebingungan dengan merujuk kepada Sikhem sebagai kota tanpa menyebutkan namanya.</w:t>
      </w:r>
    </w:p>
    <w:p>
      <w:pPr/>
      <w:r>
        <w:rPr>
          <w:lang w:val="id_ID" w:bidi="id_ID"/>
        </w:rPr>
      </w:r>
      <w:r>
        <w:rPr>
          <w:lang w:val="id_ID" w:bidi="id_ID"/>
        </w:rPr>
        <w:t>Dalam adegan 1, Dina mengunjungi beberapa perempuan muda di daerah itu. Sikhem melihat Dina, menyerang Dina dan tidur bersama Dina dengan paksa atau memaksa Dina untuk melakukan hubungan seksual dengan Sikhem. Ini disebut pemerkosaan. Kita kemudian belajar bahwa Sikhem menyimpan Dina di rumahnya. Sikhem tidak mengizinkan Dina kembali kepada keluarganya. Sikhem jatuh cinta kepada Dina dan ingin menikahi Dina. Sikhem mencoba memenangkan cinta Dina dengan berbicara dengan cara yang penuh kasih sayang kepada Dina.</w:t>
      </w:r>
    </w:p>
    <w:p>
      <w:pPr/>
      <w:r>
        <w:rPr>
          <w:lang w:val="id_ID" w:bidi="id_ID"/>
        </w:rPr>
      </w:r>
      <w:r>
        <w:rPr>
          <w:lang w:val="id_ID" w:bidi="id_ID"/>
        </w:rPr>
        <w:t>Dalam adegan 2, Yakub mengetahui bahwa Dina telah najis tetapi tidak melakukan apa pun sampai anak-anaknya kembali ke rumah dari padang. Hamor, ayah Sikhem bersama Sikhem datang untuk mengunjungi Yakub untuk membahas situasi itu. Saudara-saudara itu mendengar apa yang telah terjadi pada Dina dan kembali ke rumah sementara Hamor berbicara kepada Yakub. Hamor mengunjungi Yakub dan saudara-saudaranya yang kembali ke rumah terjadi pada saat yang sama. Saudara-saudara itu marah. Kisah itu mengatakan bahwa Sikhem telah melakukan hal yang menghina terhadap Dina, sesuatu yang seharusnya tidak pernah dilakukan. Pengulangan tentang rasa malu dan kenajisan Dina ini menunjukkan seberapa serius keluarga Yakub menanggapi tindakan perkosaan ini terhadap Dina.</w:t>
      </w:r>
    </w:p>
    <w:p>
      <w:pPr/>
      <w:r>
        <w:rPr>
          <w:lang w:val="id_ID" w:bidi="id_ID"/>
        </w:rPr>
      </w:r>
      <w:r>
        <w:rPr>
          <w:lang w:val="id_ID" w:bidi="id_ID"/>
        </w:rPr>
        <w:t>Dalam adegan 3, Hamor berbicara kepada Yakub dan anak-anak Yakub. Hamor mengatakan kepada mereka bahwa Sikhem benar-benar mencintai Dina dan ingin menikahi Dina. Hamor mengusulkan bahwa keluarga-keluarga itu menikah bersama sehingga Yakub dapat tetap berada di daerah itu. Kisah itu tampaknya menunjukkan bahwa anak-anak perempuan itu tidak akan memiliki pilihan tentang siapa yang mereka nikahi. Para ayah akan memberikan mereka sebagai pengantin perempuan kepada laki-laki dari kelompok lain.</w:t>
      </w:r>
    </w:p>
    <w:p>
      <w:pPr/>
      <w:r>
        <w:rPr>
          <w:lang w:val="id_ID" w:bidi="id_ID"/>
        </w:rPr>
      </w:r>
      <w:r>
        <w:rPr>
          <w:lang w:val="id_ID" w:bidi="id_ID"/>
        </w:rPr>
        <w:t>Dalam adegan 4, Sikhem berbicara kepada Yakub dan anak-anak Yakub. Sikhem datang untuk bertemu Yakub bersama Hamor tetapi tidak berbicara sampai sekarang. Sikhem menawarkan untuk membayar harga berapa pun yang mereka inginkan sehingga Sikhem dapat menikahi Dina. Karena Sikhem telah menajiskan Dina, saudara-saudara itu menjawab dengan curang. Mereka mengatakan kepada Sikhem bahwa Sikhem dan semua laki-laki dari kota itu harus disunat sebelum adanya pernikahan. Sunat ini tidak membuat Sikhem dan orang Hewi menjadi bagian dari janji perjanjian yang dibuat kepada Abraham. Mereka tidak memutuskan untuk menyembah Allah dan berpaling dari penyembahan berhala mereka. Anak-anak itu dengan curang berjanji bahwa jika semua laki-laki di kota itu disunat, anak-anak Yakub akan setuju untuk menikah campur dengan mereka. Sikhem akan diizinkan menikahi Dina. Kemudian mereka memberikan skenario yang berlawanan—jika orang-orang itu tidak setuju untuk disunat, mereka akan mengambil Dina kembali.</w:t>
      </w:r>
      <w:r>
        <w:rPr>
          <w:lang w:val="id_ID" w:bidi="id_ID"/>
        </w:rPr>
      </w:r>
    </w:p>
    <w:p>
      <w:pPr>
        <w:pStyle w:val="Heading3"/>
      </w:pPr>
      <w:r>
        <w:rPr>
          <w:lang w:val="id_ID" w:bidi="id_ID"/>
        </w:rPr>
        <w:t>Memperagakan Bacaan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Kisah dalam perikop ini sangat keras/brutal, sehingga kelompok tidak akan mendramatisasi perikop ini dalam langkah ini. Kelompok ini akan mengingat kisah itu dan membahas apa yang mungkin dirasakan setiap tokoh.</w:t>
      </w:r>
    </w:p>
    <w:p>
      <w:pPr/>
      <w:r>
        <w:rPr>
          <w:lang w:val="id_ID" w:bidi="id_ID"/>
        </w:rPr>
      </w:r>
      <w:r>
        <w:rPr>
          <w:lang w:val="id_ID" w:bidi="id_ID"/>
        </w:rPr>
        <w:t>Kisah ini ada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Dina</w:t>
      </w:r>
    </w:p>
    <w:p>
      <w:pPr>
        <w:pStyle w:val="ListBullet"/>
        <w:spacing w:line="240" w:lineRule="auto"/>
        <w:ind w:left="720"/>
      </w:pPr>
      <w:r>
        <w:rPr>
          <w:lang w:val="id_ID" w:bidi="id_ID"/>
        </w:rPr>
      </w:r>
      <w:r>
        <w:rPr>
          <w:lang w:val="id_ID" w:bidi="id_ID"/>
        </w:rPr>
        <w:t>Sikhem</w:t>
      </w:r>
    </w:p>
    <w:p>
      <w:pPr>
        <w:pStyle w:val="ListBullet"/>
        <w:spacing w:line="240" w:lineRule="auto"/>
        <w:ind w:left="720"/>
      </w:pPr>
      <w:r>
        <w:rPr>
          <w:lang w:val="id_ID" w:bidi="id_ID"/>
        </w:rPr>
      </w:r>
      <w:r>
        <w:rPr>
          <w:lang w:val="id_ID" w:bidi="id_ID"/>
        </w:rPr>
        <w:t>Hamor</w:t>
      </w:r>
    </w:p>
    <w:p>
      <w:pPr>
        <w:pStyle w:val="ListBullet"/>
        <w:spacing w:line="240" w:lineRule="auto"/>
        <w:ind w:left="720"/>
      </w:pPr>
      <w:r>
        <w:rPr>
          <w:lang w:val="id_ID" w:bidi="id_ID"/>
        </w:rPr>
      </w:r>
      <w:r>
        <w:rPr>
          <w:lang w:val="id_ID" w:bidi="id_ID"/>
        </w:rPr>
        <w:t>Anak-anak Yakub</w:t>
      </w:r>
    </w:p>
    <w:p>
      <w:pPr/>
      <w:r>
        <w:rPr>
          <w:lang w:val="id_ID" w:bidi="id_ID"/>
        </w:rPr>
      </w:r>
      <w:r>
        <w:rPr>
          <w:lang w:val="id_ID" w:bidi="id_ID"/>
        </w:rPr>
        <w:t xml:space="preserve">Dalam adegan 1, Dina, anak perempuan Lea, pergi untuk mengunjungi beberapa perempuan muda di daerah itu. Sikhem, anak Hamor melihat Dina, menyerang Dina dan memaksa Dina untuk tidur dengannya. Kemudian Sikhem jatuh cinta kepada Dina dan ingin menikahi Dina. </w:t>
      </w:r>
      <w:r>
        <w:rPr>
          <w:b/>
          <w:lang w:val="id_ID" w:bidi="id_ID"/>
        </w:rPr>
        <w:t>Hentikan adegannya:</w:t>
      </w:r>
      <w:r>
        <w:rPr>
          <w:lang w:val="id_ID" w:bidi="id_ID"/>
        </w:rPr>
        <w:t xml:space="preserve"> Tanyakan kepada Sikhem, "Apakah kamu pikir kamu dapat berbicara kepada Dina untuk menikahimu?" Kamu mungkin mendengar, "Tentu saja aku bisa." Aku adalah seorang pangeran di daerah ini. Keluargaku. sangat kuat. Setiap perempuan akan senang memiliki aku sebagai seorang suami." Tanyakan kepada Dina, "Apa yang kamu pikirkan tentang Sikhem? Kamu mungkin mendengar, "Dia menyerang aku dan mengambil aku dengan paksa." Dia menajiskan aku! Aku tidak akan pernah menerima untuk dijadikan istrinya." Mulai ulang tindakan tersebut.</w:t>
      </w:r>
    </w:p>
    <w:p>
      <w:pPr/>
      <w:r>
        <w:rPr>
          <w:lang w:val="id_ID" w:bidi="id_ID"/>
        </w:rPr>
      </w:r>
      <w:r>
        <w:rPr>
          <w:lang w:val="id_ID" w:bidi="id_ID"/>
        </w:rPr>
        <w:t xml:space="preserve">Dalam adegan 2, Yakub belajar bahwa Sikhem telah menajiskan Dina tetapi tidak melakukan apa pun. Hamor datang untuk membahas masalah itu dengan Yakub. Anak-anak Yakub mendengar apa yang telah terjadi dan kembali ke rumah. Mereka terkejut dan marah bahwa hal seperti itu telah terjadi. </w:t>
      </w:r>
      <w:r>
        <w:rPr>
          <w:b/>
          <w:lang w:val="id_ID" w:bidi="id_ID"/>
        </w:rPr>
        <w:t>Hentikan adegannya:</w:t>
      </w:r>
      <w:r>
        <w:rPr>
          <w:lang w:val="id_ID" w:bidi="id_ID"/>
        </w:rPr>
        <w:t xml:space="preserve"> Tanyakan kepada Yakub, "Mengapa kamu tidak melakukan apa pun untuk anak perempuanmu?" Kamu mungkin mendengar, "Aku perlu menunggu sampai anak-anakku datang." Aku hanya satu orang. Mereka mungkin membunuh aku jika aku pergi dan menuntut anakku kembali atau jika aku mencoba menghukum Sikhem sendirian." Tanyakan kepada Hamor, "Mengapa kamu mencoba membahas ini dengan Yakub?" Kamu mungkin mendengar, "Anakku bertindak dengan bodoh tetapi ia benar-benar mencintai gadis itu." Kita para ayah harus menemukan cara untuk tetap damai atas hal ini. Aku tahu anakku melakukan kesalahan, tetapi aku tidak ingin dia dihukum atau apa pun yang buruk terjadi padanya. Selain itu, Yakub benar-benar kaya dan banyak kawanan ternaknya. Akan baik menyimpan kekayaan itu di sini untuk orang-orang di kota ini." Mulai ulang tindakan tersebut.</w:t>
      </w:r>
    </w:p>
    <w:p>
      <w:pPr/>
      <w:r>
        <w:rPr>
          <w:lang w:val="id_ID" w:bidi="id_ID"/>
        </w:rPr>
      </w:r>
      <w:r>
        <w:rPr>
          <w:lang w:val="id_ID" w:bidi="id_ID"/>
        </w:rPr>
        <w:t xml:space="preserve">Dalam adegan 3, Hamor mulai berbicara dengan Yakub dan anak-anaknya. Hamor mengatakan kepada mereka bahwa Sikhem benar-benar mencintai Dina. Kemudian Hamor mengusulkan bahwa para ayah memberikan anak-anak perempuan mereka kepada anak-anak laki-laki dari keluarganya untuk pernikahan. Dengan pernikahan campur, mereka akan memiliki kedamaian dan Yakub dapat tinggal di daerah itu. </w:t>
      </w:r>
      <w:r>
        <w:rPr>
          <w:b/>
          <w:lang w:val="id_ID" w:bidi="id_ID"/>
        </w:rPr>
        <w:t>Hentikan adegannya:</w:t>
      </w:r>
      <w:r>
        <w:rPr>
          <w:lang w:val="id_ID" w:bidi="id_ID"/>
        </w:rPr>
        <w:t xml:space="preserve"> Tanyakan kepada Yakub, "Apa yang kamu pikirkan tentang pernikahan campuran seperti ini?" Saudara mungkin mendengar, "Aku menolaknya." Kita tidak dapat menikahi anak-anak perempuan orang-orang asing ini. Kakekku Abraham dan ayahku Ishak tidak akan mengizinkan ini. Aku tidak yakin apa yang akan kita lakukan, tetapi Aku tidak akan mengizinkan pernikahan ini terjadi." Mulai ulang tindakan tersebut.</w:t>
      </w:r>
    </w:p>
    <w:p>
      <w:pPr/>
      <w:r>
        <w:rPr>
          <w:lang w:val="id_ID" w:bidi="id_ID"/>
        </w:rPr>
      </w:r>
      <w:r>
        <w:rPr>
          <w:lang w:val="id_ID" w:bidi="id_ID"/>
        </w:rPr>
        <w:t xml:space="preserve">Dalam adegan 4, Sikhem meminta Yakub dan saudara-saudaranya untuk membiarkannya menikahi Dina. Sikhem berjanji untuk membayar harga pengantin sebesar apa pun yang mungkin diminta oleh saudara-saudara itu. Karena Sikhem telah menajiskan, Dina, saudara-saudara itu menjawab dengan curang. Mereka menuntut bahwa semua laki-laki dewasa di kota itu disunat sebelum pernikahan apa pun dapat terjadi. </w:t>
      </w:r>
      <w:r>
        <w:rPr>
          <w:b/>
          <w:lang w:val="id_ID" w:bidi="id_ID"/>
        </w:rPr>
        <w:t>Hentikan adegannya:</w:t>
      </w:r>
      <w:r>
        <w:rPr>
          <w:lang w:val="id_ID" w:bidi="id_ID"/>
        </w:rPr>
        <w:t xml:space="preserve"> Tanyakan kepada saudara-saudara itu, "Mengapa kamu menuntut mereka untuk disunat? Apakah kamu benar-benar akan memberikan saudara perempuanmu untuk dinikahi Sikhem? Kamu mungkin mendengar, "Kami tidak akan pernah mengizinkan Sikhem menikahi Dina." Kami memiliki rencana. Kita akan membalas dendam ketika semua laki-laki itu disunat dan kesakitan." Tanyakan kepada Sikhem, "Apa yang kamu pikirkan tentang proposal sunat ini? Kamu mungkin mendengar "Itu harga kecil yang harus dibayar untuk mendapatkan Dina sebagai istri Saya pikir mereka akan menuntut banyak uang atau binatang. Ini tidak lain hanyalah beberapa hari rasa sakit."</w:t>
      </w:r>
    </w:p>
    <w:p>
      <w:pPr/>
      <w:r>
        <w:rPr>
          <w:lang w:val="id_ID" w:bidi="id_ID"/>
        </w:rPr>
      </w:r>
      <w:r>
        <w:rPr>
          <w:lang w:val="id_ID" w:bidi="id_ID"/>
        </w:rPr>
        <w:t>Berhenti di sini dan diskusikan dalam kelompok bagaimana kisah ini membuat Anda merasa dan berpikir. Apakah Anda memerlukan waktu untuk berpikir atau berbicara tentang kisah ini dengan seseorang dalam tim Anda atau orang lain? Apa yang dapat Anda lakukan untuk menjaga diri sendiri ketika Anda berpikir tentang kisah seperti ini?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Yakub hidup di tanah yang dibeli Yakub di luar kota Sikhem. Anak Hamor orang Hewi bernama Sikhem. Kata-kata itu sama. Kamu perlu menghindari kekeliruan antara kota itu Dalam perikop ini kebanyakan terjemahan merujuk kepada orang yang bernama Sikhem. Kebanyakan terjemahan hanya merujuk kepada kota itu sebagai kota tanpa menyebutkan namanya.</w:t>
      </w:r>
    </w:p>
    <w:p>
      <w:pPr/>
      <w:r>
        <w:rPr>
          <w:lang w:val="id_ID" w:bidi="id_ID"/>
        </w:rPr>
      </w:r>
      <w:r>
        <w:rPr>
          <w:lang w:val="id_ID" w:bidi="id_ID"/>
        </w:rPr>
        <w:t>Lihat peta dengan Sikhem yang ditandai.</w:t>
      </w:r>
    </w:p>
    <w:p>
      <w:pPr/>
      <w:r>
        <w:rPr>
          <w:lang w:val="id_ID" w:bidi="id_ID"/>
        </w:rPr>
      </w:r>
      <w:r>
        <w:rPr>
          <w:lang w:val="id_ID" w:bidi="id_ID"/>
        </w:rPr>
        <w:t xml:space="preserve">Sikhem digambarkan sebagai seorang </w:t>
      </w:r>
      <w:r>
        <w:rPr>
          <w:b/>
          <w:lang w:val="id_ID" w:bidi="id_ID"/>
        </w:rPr>
        <w:t>pangeran</w:t>
      </w:r>
      <w:r>
        <w:rPr>
          <w:lang w:val="id_ID" w:bidi="id_ID"/>
        </w:rPr>
        <w:t xml:space="preserve"> di antara orang Hewi. Seorang pangeran adalah seorang yang penting. Seorang pangeran biasanya adalah anak seorang raja. Hamor, ayah Sikhem tidak pernah disebut seorang raja. Sikhem melihat Dina yang sedang mengunjungi beberapa wanita di daerah itu. Sikhem </w:t>
      </w:r>
      <w:r>
        <w:rPr>
          <w:b/>
          <w:lang w:val="id_ID" w:bidi="id_ID"/>
        </w:rPr>
        <w:t>memperkosa</w:t>
      </w:r>
      <w:r>
        <w:rPr>
          <w:lang w:val="id_ID" w:bidi="id_ID"/>
        </w:rPr>
        <w:t xml:space="preserve"> Dina. Pemerkosaan adalah kata yang kejam. Itu berarti bahwa seorang laki-laki mengambil seorang perempuan dan tidur bersamanya dengan paksa atau melawan keinginannya. Temukan cara yang diterima secara sosial untuk menggambarkan apa yang terjadi pada Dina.</w:t>
      </w:r>
    </w:p>
    <w:p>
      <w:pPr/>
      <w:r>
        <w:rPr>
          <w:lang w:val="id_ID" w:bidi="id_ID"/>
        </w:rPr>
      </w:r>
      <w:r>
        <w:rPr>
          <w:lang w:val="id_ID" w:bidi="id_ID"/>
        </w:rPr>
        <w:t xml:space="preserve">Dina </w:t>
      </w:r>
      <w:r>
        <w:rPr>
          <w:b/>
          <w:lang w:val="id_ID" w:bidi="id_ID"/>
        </w:rPr>
        <w:t>dinajiskan</w:t>
      </w:r>
      <w:r>
        <w:rPr>
          <w:lang w:val="id_ID" w:bidi="id_ID"/>
        </w:rPr>
        <w:t>. Menajiskan sesuatu berarti membuatnya kotor atau tidak dapat diterima oleh Allah. Dina sekarang dianggap secara ritual tidak bersih atau tidak dapat diterima secara sosial. Dina tidak murni. Kamu dapat mengatakan Dina telah dipermalukan atau dicemarkan. Selain itu, Dina akan merasa dipermalukan. Diambil secara paksa dengan cara ini dan diketahui orang lain bahwa itu terjadi akan menyebabkan Dina merasa malu selama sisa hidupnya.</w:t>
      </w:r>
    </w:p>
    <w:p>
      <w:pPr/>
      <w:r>
        <w:rPr>
          <w:lang w:val="id_ID" w:bidi="id_ID"/>
        </w:rPr>
      </w:r>
      <w:r>
        <w:rPr>
          <w:lang w:val="id_ID" w:bidi="id_ID"/>
        </w:rPr>
        <w:t>Saudara-saudara Dina terkejut dan marah ketika mereka mendengar apa yang telah terjadi. Ini adalah kata-kata yang kuat yang menunjukkan emosi yang benar-benar kuat. Mereka penuh dengan kesedihan dan mereka dibakar dengan kemarahan. Ini adalah gambar kata yang menggambarkan kemarahan mereka. Kamu memerlukan kata-kata yang kuat untuk menggambarkan perasaan mereka.</w:t>
      </w:r>
    </w:p>
    <w:p>
      <w:pPr/>
      <w:r>
        <w:rPr>
          <w:lang w:val="id_ID" w:bidi="id_ID"/>
        </w:rPr>
      </w:r>
      <w:r>
        <w:rPr>
          <w:lang w:val="id_ID" w:bidi="id_ID"/>
        </w:rPr>
        <w:t>Berhenti dan diskusikan: Bicarakan tentang situasi di mana seorang perempuan diserang oleh orang asing. Bagaimana para laki-laki keluarganya bereaksi? Dengarkan kata-kata yang digunakan. Apakah itu gambar kata? Apa kata kerja atau gambar yang digunakan adalah untuk menggambarkan perasaan kemarahan yang kuat.</w:t>
      </w:r>
    </w:p>
    <w:p>
      <w:pPr/>
      <w:r>
        <w:rPr>
          <w:lang w:val="id_ID" w:bidi="id_ID"/>
        </w:rPr>
      </w:r>
      <w:r>
        <w:rPr>
          <w:lang w:val="id_ID" w:bidi="id_ID"/>
        </w:rPr>
        <w:t>Hamor mengusulkan pernikahan campuran. Anak-anak perempuan dari setiap sisi akan diberikan kepada laki-laki dari sisi lain sebagai pengantin perempuan. Anak-anak perempuan itu tidak memiliki pilihan dalam hal itu. Dengan cara ini, keluarga-keluarga itu akan dicampur dan akhirnya keluarga Yakub akan diterima ke dalam budaya orang Hewi.</w:t>
      </w:r>
    </w:p>
    <w:p>
      <w:pPr/>
      <w:r>
        <w:rPr>
          <w:lang w:val="id_ID" w:bidi="id_ID"/>
        </w:rPr>
      </w:r>
      <w:r>
        <w:rPr>
          <w:lang w:val="id_ID" w:bidi="id_ID"/>
        </w:rPr>
        <w:t>Saudara-saudara itu berbicara dengan curang kepada Sikhem ketika mereka menuntut bahwa semua laki-laki itu disunat. Curang berarti bahwa mereka berbicara dengan satu cara tetapi berarti sesuatu yang lain. Mereka tampaknya menunjukkan kepada Sikhem bahwa ia akan diizinkan untuk menikahi Dina. Saudara-saudara itu tidak bermaksud mengizinkan Sikhem menikahi Dina. Untuk membuat Sikhem dan Hamor setuju dengan sunat, saudara-saudara itu mengatakan bahwa mereka akan dipermalukan atau dicemarkan jika Dina menikahi seorang pria yang tidak disunat. Dina akan dipermalukan atau dicemarkan, begitu juga semua keluarga Dina.</w:t>
      </w:r>
    </w:p>
    <w:p>
      <w:pPr/>
      <w:r>
        <w:rPr>
          <w:lang w:val="id_ID" w:bidi="id_ID"/>
        </w:rPr>
      </w:r>
      <w:r>
        <w:rPr>
          <w:lang w:val="id_ID" w:bidi="id_ID"/>
        </w:rPr>
        <w:t xml:space="preserve">Yakub dan anak-anak tersebut sudah disunat sewaktu </w:t>
      </w:r>
      <w:r>
        <w:rPr>
          <w:b/>
          <w:lang w:val="id_ID" w:bidi="id_ID"/>
        </w:rPr>
        <w:t>bayi</w:t>
      </w:r>
      <w:r>
        <w:rPr>
          <w:lang w:val="id_ID" w:bidi="id_ID"/>
        </w:rPr>
        <w:t xml:space="preserve"> yang baru lahir sesuai dengan petunjuk yang diberikan Allah kepada Abraham ketika Allah membuat perjanjian dengan Abraham. </w:t>
      </w:r>
      <w:r>
        <w:rPr>
          <w:b/>
          <w:lang w:val="id_ID" w:bidi="id_ID"/>
        </w:rPr>
        <w:t>Sunat</w:t>
      </w:r>
      <w:r>
        <w:rPr>
          <w:lang w:val="id_ID" w:bidi="id_ID"/>
        </w:rPr>
        <w:t xml:space="preserve"> dibahas dalam Glosarium Utama. Di sini saudara-saudara itu menuntut bahwa Sikhem dan semua laki-laki di kota itu disunat.</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Anda putuskan dalam langkah sebelumnya, seperti urutan waktu, kata, ungkapan, perasaan, atau apa pun yang sudah dibahas.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Hentikan sebentar rekaman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Hentikan sebentar rekaman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Hentikan sebentar rekaman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34:18–31</w:t>
      </w:r>
      <w:r>
        <w:rPr>
          <w:lang w:val="id_ID" w:bidi="id_ID"/>
        </w:rPr>
      </w:r>
    </w:p>
    <w:p>
      <w:pPr>
        <w:pStyle w:val="Heading3"/>
      </w:pPr>
      <w:r>
        <w:rPr>
          <w:lang w:val="id_ID" w:bidi="id_ID"/>
        </w:rPr>
        <w:t>Dengar dan Renungkan</w:t>
      </w:r>
    </w:p>
    <w:p>
      <w:pPr/>
      <w:r>
        <w:rPr>
          <w:lang w:val="id_ID" w:bidi="id_ID"/>
        </w:rPr>
      </w:r>
      <w:r>
        <w:rPr>
          <w:lang w:val="id_ID" w:bidi="id_ID"/>
        </w:rPr>
        <w:t>Dengarkan Kejadian 34:18–31 dan simpanlah dalam hatimu.</w:t>
      </w:r>
    </w:p>
    <w:p>
      <w:pPr/>
      <w:r>
        <w:rPr>
          <w:lang w:val="id_ID" w:bidi="id_ID"/>
        </w:rPr>
      </w:r>
      <w:r>
        <w:rPr>
          <w:lang w:val="id_ID" w:bidi="id_ID"/>
        </w:rPr>
        <w:t>Kisah kedua di bagian ini memiliki detail tentang kekerasan seksual, yang mungkin sulit untuk didengar jika Anda atau seseorang yang Anda kenal telah mengalami kekerasan seksual atau pemerkosaan.</w:t>
      </w:r>
    </w:p>
    <w:p>
      <w:pPr/>
      <w:r>
        <w:rPr>
          <w:lang w:val="id_ID" w:bidi="id_ID"/>
        </w:rPr>
      </w:r>
      <w:r>
        <w:rPr>
          <w:lang w:val="id_ID" w:bidi="id_ID"/>
        </w:rPr>
        <w:t xml:space="preserve">Sebelum Anda melakukan diskusi kelompok tentang perikop ini, berhenti dan putuskan dalam kelompok bagaimana Anda lebih suka membicarakannya. Dalam budaya Anda, apa cara terbaik untuk berbicara tentang hal-hal ini? Apakah ada baiknya dibagi menjadi beberapa kelompok laki-laki dan perempuan untuk percakapan ini? Apakah Anda ingin bekerja dengan cara yang berbeda daripada yang Anda lakukan di bagian lain? Hentikan sebentar rekaman di sini. </w:t>
      </w:r>
    </w:p>
    <w:p>
      <w:pPr/>
      <w:r>
        <w:rPr>
          <w:lang w:val="id_ID" w:bidi="id_ID"/>
        </w:rPr>
      </w:r>
      <w:r>
        <w:rPr>
          <w:lang w:val="id_ID" w:bidi="id_ID"/>
        </w:rPr>
        <w:t>Dengarlah teks tiga kali (dalam tiga terjemahan yang berbeda, jika memungkinkan). Kemudian secara berkelompok bahaslah pertanyaan-pertanyaan berikut ini:</w:t>
      </w:r>
    </w:p>
    <w:p>
      <w:pPr>
        <w:pStyle w:val="ListBullet"/>
        <w:spacing w:line="240" w:lineRule="auto"/>
        <w:ind w:left="720"/>
      </w:pPr>
      <w:r>
        <w:rPr>
          <w:lang w:val="id_ID" w:bidi="id_ID"/>
        </w:rPr>
      </w:r>
      <w:r>
        <w:rPr>
          <w:lang w:val="id_ID" w:bidi="id_ID"/>
        </w:rPr>
        <w:t xml:space="preserve">Apa yang kamu sukai dari kisah ini? Hentikan sebentar rekaman di sini. </w:t>
      </w:r>
    </w:p>
    <w:p>
      <w:pPr>
        <w:pStyle w:val="ListBullet"/>
        <w:spacing w:line="240" w:lineRule="auto"/>
        <w:ind w:left="720"/>
      </w:pPr>
      <w:r>
        <w:rPr>
          <w:lang w:val="id_ID" w:bidi="id_ID"/>
        </w:rPr>
      </w:r>
      <w:r>
        <w:rPr>
          <w:lang w:val="id_ID" w:bidi="id_ID"/>
        </w:rPr>
        <w:t xml:space="preserve">Apa yang Anda tidak suka atau tidak mengerti? Hentikan sebentar rekaman di sini. </w:t>
      </w:r>
    </w:p>
    <w:p>
      <w:pPr>
        <w:pStyle w:val="ListBullet"/>
        <w:spacing w:line="240" w:lineRule="auto"/>
        <w:ind w:left="720"/>
      </w:pPr>
      <w:r>
        <w:rPr>
          <w:lang w:val="id_ID" w:bidi="id_ID"/>
        </w:rPr>
      </w:r>
      <w:r>
        <w:rPr>
          <w:lang w:val="id_ID" w:bidi="id_ID"/>
        </w:rPr>
        <w:t xml:space="preserve">Apa yang diajarkan cerita ini mengenai Tuhan? Hentikan sebentar rekaman di sini. </w:t>
      </w:r>
    </w:p>
    <w:p>
      <w:pPr>
        <w:pStyle w:val="ListBullet"/>
        <w:spacing w:line="240" w:lineRule="auto"/>
        <w:ind w:left="720"/>
      </w:pPr>
      <w:r>
        <w:rPr>
          <w:lang w:val="id_ID" w:bidi="id_ID"/>
        </w:rPr>
      </w:r>
      <w:r>
        <w:rPr>
          <w:lang w:val="id_ID" w:bidi="id_ID"/>
        </w:rPr>
        <w:t xml:space="preserve">Apa yang diceritakan kisah ini tentang manusia? Hentikan sebentar rekaman di sini. </w:t>
      </w:r>
    </w:p>
    <w:p>
      <w:pPr>
        <w:pStyle w:val="ListBullet"/>
        <w:spacing w:line="240" w:lineRule="auto"/>
        <w:ind w:left="720"/>
      </w:pPr>
      <w:r>
        <w:rPr>
          <w:lang w:val="id_ID" w:bidi="id_ID"/>
        </w:rPr>
      </w:r>
      <w:r>
        <w:rPr>
          <w:lang w:val="id_ID" w:bidi="id_ID"/>
        </w:rPr>
        <w:t xml:space="preserve">Bagaimana kisah ini memengaruhi kehidupan sehari-hari kita? Hentikan sebentar rekaman di sini. </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Ingatlah bahwa bagian dari kedua kisah ini juga memiliki detail tentang kekerasan seksual, yang mungkin sulit untuk didengar jika kamu atau seseorang yang kamu kenal telah mengalami kekerasan seksual atau pemerkosaan.</w:t>
      </w:r>
    </w:p>
    <w:p>
      <w:pPr/>
      <w:r>
        <w:rPr>
          <w:lang w:val="id_ID" w:bidi="id_ID"/>
        </w:rPr>
      </w:r>
      <w:r>
        <w:rPr>
          <w:lang w:val="id_ID" w:bidi="id_ID"/>
        </w:rPr>
        <w:t>Perikop ini melanjutkan kisah naratif tentang suatu peristiwa tentang Dina, yang adalah anak perempuan Yakub dan Lea. Yakub tinggal di sebidang tanah di dekat kota Sikhem yang dibeli Yakub dari Hamor, orang Hewi. Yakub dan anak-anak laki-laki tinggal di sebidang tanah yang dibeli Yakub. Perikop ini berbicara tentang saudara-saudara Dina. Beberapa saudara laki-lakinya berasal dari ibu Dina, Lea, dan saudara-saudara yang lain berasal dari ibu yang berbeda.</w:t>
      </w:r>
    </w:p>
    <w:p>
      <w:pPr/>
      <w:r>
        <w:rPr>
          <w:lang w:val="id_ID" w:bidi="id_ID"/>
        </w:rPr>
      </w:r>
      <w:r>
        <w:rPr>
          <w:lang w:val="id_ID" w:bidi="id_ID"/>
        </w:rPr>
        <w:t xml:space="preserve">Tunjukkan peta yang memiliki </w:t>
      </w:r>
      <w:r>
        <w:rPr>
          <w:lang w:val="id_ID" w:bidi="id_ID"/>
        </w:rPr>
        <w:t>tanda kota Sikhem</w:t>
      </w:r>
      <w:r>
        <w:rPr>
          <w:lang w:val="id_ID" w:bidi="id_ID"/>
        </w:rPr>
        <w:t>.</w:t>
      </w:r>
    </w:p>
    <w:p>
      <w:pPr/>
      <w:r>
        <w:rPr>
          <w:lang w:val="id_ID" w:bidi="id_ID"/>
        </w:rPr>
      </w:r>
      <w:r>
        <w:rPr>
          <w:lang w:val="id_ID" w:bidi="id_ID"/>
        </w:rPr>
        <w:t>Berhenti dan diskusikan: Ceritakan kembali peristiwa-peristiwa dari bagian sebelumnya.</w:t>
      </w:r>
    </w:p>
    <w:p>
      <w:pPr/>
      <w:r>
        <w:rPr>
          <w:lang w:val="id_ID" w:bidi="id_ID"/>
        </w:rPr>
      </w:r>
      <w:r>
        <w:rPr>
          <w:lang w:val="id_ID" w:bidi="id_ID"/>
        </w:rPr>
        <w:t>Berhenti dan diskusikan: Ceritakan tentang sebuah keluarga yang memiliki beberapa ibu tetapi satu ayah. Kata-kata apa yang kamu gunakan untuk menggambarkan semua saudara kandung dari satu ibu? Kata-kata apa yang Anda gunakan untuk menggambarkan saudara kandung dari ibu lain?</w:t>
      </w:r>
    </w:p>
    <w:p>
      <w:pPr/>
      <w:r>
        <w:rPr>
          <w:lang w:val="id_ID" w:bidi="id_ID"/>
        </w:rPr>
      </w:r>
      <w:r>
        <w:rPr>
          <w:lang w:val="id_ID" w:bidi="id_ID"/>
        </w:rPr>
        <w:t>Dalam perikop sebelumnya, Sikhem memperkosa Dina ketika ia keluar untuk mengunjungi beberapa perempuan muda di daerah itu. Anak-anak Yakub yang adalah saudara-saudara Dina sangat marah. Sikhem memutuskan bahwa ia mencintai Dina dan ingin menikahi Dina. Ayah Sikhem, Hamor, menyarankan agar mereka menikah antara keluarga Yakub dan orang-orang di kota itu. Saudara-saudara itu menuntut bahwa setiap laki-laki di kota itu disunat untuk menikahi siapa pun dari keluarga Yakub. Saudara-saudara itu berbuat curang. Saudara-saudara itu tidak bermaksud mengizinkan Dina menikahi Sikhem.</w:t>
      </w:r>
    </w:p>
    <w:p>
      <w:pPr/>
      <w:r>
        <w:rPr>
          <w:lang w:val="id_ID" w:bidi="id_ID"/>
        </w:rPr>
      </w:r>
      <w:r>
        <w:rPr>
          <w:lang w:val="id_ID" w:bidi="id_ID"/>
        </w:rPr>
        <w:t>Berhenti dan diskusikan: Ceritakan kisah tentang seorang perempuan yang diserang dan diperkosa. Apa yang terjadi pada orang yang melakukan ini kepadanya? Apa yang merupakan tanggapan dari keluarga perempuan itu?</w:t>
      </w:r>
    </w:p>
    <w:p>
      <w:pPr/>
      <w:r>
        <w:rPr>
          <w:lang w:val="id_ID" w:bidi="id_ID"/>
        </w:rPr>
      </w:r>
      <w:r>
        <w:rPr>
          <w:lang w:val="id_ID" w:bidi="id_ID"/>
        </w:rPr>
        <w:t>Sikhem sangat ingin menikahi Dina. Sikhem kembali ke kota dan meyakinkan semua laki-laki supaya setuju untuk disunat. Sikhem berbicara kepada para pemimpin di gerbang kota. Gerbang kota adalah tempat dimana berlangsungnya bisnis serta diskusi penting dengan para pemimpin. Banyak kota memiliki tembok tinggi yang dibangun di sekitar mereka untuk perlindungan selama serangan. Dalam tembok adalah gerbang besar di mana orang-orang memasuki kota itu. Ada tempat yang terlindung di dalam gerbang, di mana para pemimpin kota duduk dan membahas hal-hal penting.</w:t>
      </w:r>
    </w:p>
    <w:p>
      <w:pPr/>
      <w:r>
        <w:rPr>
          <w:lang w:val="id_ID" w:bidi="id_ID"/>
        </w:rPr>
      </w:r>
      <w:r>
        <w:rPr>
          <w:lang w:val="id_ID" w:bidi="id_ID"/>
        </w:rPr>
        <w:t xml:space="preserve">Tunjukkan gambar gerbang </w:t>
      </w:r>
      <w:r>
        <w:rPr>
          <w:b/>
          <w:lang w:val="id_ID" w:bidi="id_ID"/>
        </w:rPr>
        <w:t>kota kuno</w:t>
      </w:r>
      <w:r>
        <w:rPr>
          <w:lang w:val="id_ID" w:bidi="id_ID"/>
        </w:rPr>
        <w:t>.</w:t>
      </w:r>
    </w:p>
    <w:p>
      <w:pPr/>
      <w:r>
        <w:rPr>
          <w:lang w:val="id_ID" w:bidi="id_ID"/>
        </w:rPr>
      </w:r>
      <w:r>
        <w:rPr>
          <w:lang w:val="id_ID" w:bidi="id_ID"/>
        </w:rPr>
        <w:t>Sikhem memberitahukan kepada orang-orang di kota itu bahwa nantinya semua yang dimiliki Yakub akan menjadi milik mereka melalui pernikahan campuran dengan keluarga Yakub. Sikhem tidak menyebutkan kepada orang-orang itu bahwa Sikhem ingin menikahi Dina. Sikhem tidak mengatakan kepada orang-orang itu bahwa sunat semua orang adalah harga yang harus di bayar sehingga Sikhem dapat menikahi Dina. Sikhem seolah-olah membuatnya bahwa sunat adalah harga bagi orang-orang itu untuk menikah campur dengan keluarga Yakub. Dengan cara ini Sikhem juga curang. Semua laki-laki dewasa setuju dengan saran Sikhem dan menjalani sunat. Mereka setuju karena mereka memikirkan keuntungan ekonomi.</w:t>
      </w:r>
    </w:p>
    <w:p>
      <w:pPr/>
      <w:r>
        <w:rPr>
          <w:lang w:val="id_ID" w:bidi="id_ID"/>
        </w:rPr>
      </w:r>
      <w:r>
        <w:rPr>
          <w:lang w:val="id_ID" w:bidi="id_ID"/>
        </w:rPr>
        <w:t>Rasa sakit yang terburuk terjadi pada sekitar 3 hari setelah sunat. Orang-orang itu tidak akan dapat bertarung. Saat itulah dua anak Yakub, Simeon dan Lewi, menyerang dan membunuh setiap laki-laki di kota itu. Kedua anak laki-laki ini adalah saudara-saudara kandung Dina—mereka juga adalah anak-anak Lea. Mereka juga mengambil Dina dari rumah Sikhem. Sikhem telah menyimpan Dina di rumahnya sejak saat ia memperkosanya. Kemudian anak-anak Yakub yang lainnya datang dan mengambil semua kawanan dan sapi itu. Mereka mengambil semua kekayaan dan menjarah semua yang mereka dapat temukan. Penjarahan adalah mengambil semua yang berharga yang di lakukan oleh prajurit ketika mereka memenangkan pertempuran. Di sini, saudara-saudara itu telah memenangkan pertempuran dengan kota itu sehingga mereka membawa semua yang berharga bersama mereka. Mereka juga mengambil istri-istri dan anak-anak itu sebagai tawanan. Hamor dan Sikhem telah berencana untuk mengambil kekayaan Yakub. Sekarang Yakub memiliki semua kekayaan di seluruh kota.</w:t>
      </w:r>
    </w:p>
    <w:p>
      <w:pPr/>
      <w:r>
        <w:rPr>
          <w:lang w:val="id_ID" w:bidi="id_ID"/>
        </w:rPr>
      </w:r>
      <w:r>
        <w:rPr>
          <w:lang w:val="id_ID" w:bidi="id_ID"/>
        </w:rPr>
        <w:t>Ketika Yakub belajar apa yang telah terjadi, Yakub marah dengan Simeon dan Lewi. Yakub berkata, "Sekarang aku berbau busuk di antara semua orang di tanah itu." Busuk atau berbau tidak enak adalah kiasan yang berarti bahwa semua orang akan membenci Yakub dan mencoba menyingkirkannya dari daerah itu. Yakub berpikir bahwa semua orang di sekitar daerah ini akan menbalas dendam dan menghancurkan atau membunuh keluarga Yakub. Yakub tampaknya lebih peduli dengan reputasinya daripada apa yang terjadi pada putrinya, Dina.</w:t>
      </w:r>
    </w:p>
    <w:p>
      <w:pPr/>
      <w:r>
        <w:rPr>
          <w:lang w:val="id_ID" w:bidi="id_ID"/>
        </w:rPr>
      </w:r>
      <w:r>
        <w:rPr>
          <w:lang w:val="id_ID" w:bidi="id_ID"/>
        </w:rPr>
        <w:t>Simeon dan Lewi menjawab, "Mengapa kita harus membiarkannya memperlakukan saudara perempuan kita seperti seorang pelacur?"</w:t>
      </w:r>
    </w:p>
    <w:p>
      <w:pPr/>
      <w:r>
        <w:rPr>
          <w:lang w:val="id_ID" w:bidi="id_ID"/>
        </w:rPr>
      </w:r>
      <w:r>
        <w:rPr>
          <w:lang w:val="id_ID" w:bidi="id_ID"/>
        </w:rPr>
        <w:t>Seorang pelacur adalah seorang perempuan yang menjual jasa seksual untuk uang dan biasanya memiliki reputasi yang buruk. Pertanyaan terakhir ini adalah pertanyaan yang tidak memerlukan jawaban dan dapat dinyatakan dengan cara yang positif, seperti, "Kami tidak dapat membiarkannya dia memperlakukan saudara perempuan kami seperti seorang pelacur." Simeon dan Lewi mengatakan ini dengan cara yang marah kepada Yakub. Kata-kata itu menunjukkan kemarahan dan bukan kesopanan sebagai seorang anak laki-laki biasanya berbicara kepada seorang ayah.</w:t>
      </w:r>
    </w:p>
    <w:p>
      <w:pPr/>
      <w:r>
        <w:rPr>
          <w:lang w:val="id_ID" w:bidi="id_ID"/>
        </w:rPr>
      </w:r>
      <w:r>
        <w:rPr>
          <w:lang w:val="id_ID" w:bidi="id_ID"/>
        </w:rPr>
        <w:t>Berhenti dan diskusikan: Kapan dan mengapa orang balas dendam? Hal-hal apa yang mereka lakukan untuk balas dendam?</w:t>
      </w:r>
      <w:r>
        <w:rPr>
          <w:lang w:val="id_ID" w:bidi="id_ID"/>
        </w:rPr>
      </w:r>
    </w:p>
    <w:p>
      <w:pPr>
        <w:pStyle w:val="Heading3"/>
      </w:pPr>
      <w:r>
        <w:rPr>
          <w:lang w:val="id_ID" w:bidi="id_ID"/>
        </w:rPr>
        <w:t>Menjelaskan Adegan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sesi ini, Anda akan membantu kelompok memvisualisasikan kisah ini. Kamu akan membantu kelompok mendefinisikan atau memerankan adegan, waktu dan tempat peristiwa, dan tokoh-tokoh dari kisah ini.</w:t>
      </w:r>
    </w:p>
    <w:p>
      <w:pPr/>
      <w:r>
        <w:rPr>
          <w:lang w:val="id_ID" w:bidi="id_ID"/>
        </w:rPr>
      </w:r>
      <w:r>
        <w:rPr>
          <w:lang w:val="id_ID" w:bidi="id_ID"/>
        </w:rPr>
        <w:t>Kisah ini ada 4 adegan.</w:t>
      </w:r>
    </w:p>
    <w:p>
      <w:pPr/>
      <w:r>
        <w:rPr>
          <w:lang w:val="id_ID" w:bidi="id_ID"/>
        </w:rPr>
      </w:r>
      <w:r>
        <w:rPr>
          <w:b/>
          <w:lang w:val="id_ID" w:bidi="id_ID"/>
        </w:rPr>
        <w:t>Adegan pertama:</w:t>
      </w:r>
      <w:r>
        <w:rPr>
          <w:lang w:val="id_ID" w:bidi="id_ID"/>
        </w:rPr>
        <w:t xml:space="preserve"> Sikhem menyampaikan ide tentang sunat dan pernikahan campuran kepada para pemimpin kota di gerbang kota. Sikhem hanya berbicara tentang keuntungan ekonomi untuk orang-orang Sikhem.</w:t>
      </w:r>
    </w:p>
    <w:p>
      <w:pPr/>
      <w:r>
        <w:rPr>
          <w:lang w:val="id_ID" w:bidi="id_ID"/>
        </w:rPr>
      </w:r>
      <w:r>
        <w:rPr>
          <w:b/>
          <w:lang w:val="id_ID" w:bidi="id_ID"/>
        </w:rPr>
        <w:t>Adegan kedua:</w:t>
      </w:r>
      <w:r>
        <w:rPr>
          <w:lang w:val="id_ID" w:bidi="id_ID"/>
        </w:rPr>
        <w:t xml:space="preserve"> Orang-orang Sikhem disunat dan pada hari ketiga ketika mereka merasa paling sakit, Simeon dan Lewi menyerang dan membunuh semua orang itu.</w:t>
      </w:r>
    </w:p>
    <w:p>
      <w:pPr/>
      <w:r>
        <w:rPr>
          <w:lang w:val="id_ID" w:bidi="id_ID"/>
        </w:rPr>
      </w:r>
      <w:r>
        <w:rPr>
          <w:b/>
          <w:lang w:val="id_ID" w:bidi="id_ID"/>
        </w:rPr>
        <w:t>Adegan ketiga:</w:t>
      </w:r>
      <w:r>
        <w:rPr>
          <w:lang w:val="id_ID" w:bidi="id_ID"/>
        </w:rPr>
        <w:t xml:space="preserve"> Anak-anak yang lain tiba dan menjarah kota itu. Mereka mengambil semua perempuan dan anak-anak sebagai tawanan.</w:t>
      </w:r>
    </w:p>
    <w:p>
      <w:pPr/>
      <w:r>
        <w:rPr>
          <w:lang w:val="id_ID" w:bidi="id_ID"/>
        </w:rPr>
      </w:r>
      <w:r>
        <w:rPr>
          <w:b/>
          <w:lang w:val="id_ID" w:bidi="id_ID"/>
        </w:rPr>
        <w:t>Adegan keempat:</w:t>
      </w:r>
      <w:r>
        <w:rPr>
          <w:lang w:val="id_ID" w:bidi="id_ID"/>
        </w:rPr>
        <w:t xml:space="preserve"> Yakub mengatakan kepada Simeon dan Lewi bahwa mereka telah menghancurkan keluarga.</w:t>
      </w:r>
    </w:p>
    <w:p>
      <w:pPr/>
      <w:r>
        <w:rPr>
          <w:lang w:val="id_ID" w:bidi="id_ID"/>
        </w:rPr>
      </w:r>
      <w:r>
        <w:rPr>
          <w:lang w:val="id_ID" w:bidi="id_ID"/>
        </w:rPr>
        <w:t>Tokoh-tokoh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Dina</w:t>
      </w:r>
    </w:p>
    <w:p>
      <w:pPr>
        <w:pStyle w:val="ListBullet"/>
        <w:spacing w:line="240" w:lineRule="auto"/>
        <w:ind w:left="720"/>
      </w:pPr>
      <w:r>
        <w:rPr>
          <w:lang w:val="id_ID" w:bidi="id_ID"/>
        </w:rPr>
      </w:r>
      <w:r>
        <w:rPr>
          <w:lang w:val="id_ID" w:bidi="id_ID"/>
        </w:rPr>
        <w:t>Sikhem</w:t>
      </w:r>
    </w:p>
    <w:p>
      <w:pPr>
        <w:pStyle w:val="ListBullet"/>
        <w:spacing w:line="240" w:lineRule="auto"/>
        <w:ind w:left="720"/>
      </w:pPr>
      <w:r>
        <w:rPr>
          <w:lang w:val="id_ID" w:bidi="id_ID"/>
        </w:rPr>
      </w:r>
      <w:r>
        <w:rPr>
          <w:lang w:val="id_ID" w:bidi="id_ID"/>
        </w:rPr>
        <w:t>Hamor</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Anak-anak Yakub yang lainnya.</w:t>
      </w:r>
    </w:p>
    <w:p>
      <w:pPr>
        <w:pStyle w:val="ListBullet"/>
        <w:spacing w:line="240" w:lineRule="auto"/>
        <w:ind w:left="720"/>
      </w:pPr>
      <w:r>
        <w:rPr>
          <w:lang w:val="id_ID" w:bidi="id_ID"/>
        </w:rPr>
      </w:r>
      <w:r>
        <w:rPr>
          <w:lang w:val="id_ID" w:bidi="id_ID"/>
        </w:rPr>
        <w:t>Orang-orang Sikhem</w:t>
      </w:r>
    </w:p>
    <w:p>
      <w:pPr>
        <w:pStyle w:val="ListBullet"/>
        <w:spacing w:line="240" w:lineRule="auto"/>
        <w:ind w:left="720"/>
      </w:pPr>
      <w:r>
        <w:rPr>
          <w:lang w:val="id_ID" w:bidi="id_ID"/>
        </w:rPr>
      </w:r>
      <w:r>
        <w:rPr>
          <w:lang w:val="id_ID" w:bidi="id_ID"/>
        </w:rPr>
        <w:t>Perempuan dan anak-anak Sikhem</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Ingatlah bahwa kisah ini kasar dan mungkin sulit bagi orang-orang yang telah mengalami kekerasan seksual atau pemerkosaan. Ingatlah juga kisah ini adalah yang kedua dalam kisah yang terdiri dari dua bagian.</w:t>
      </w:r>
    </w:p>
    <w:p>
      <w:pPr/>
      <w:r>
        <w:rPr>
          <w:lang w:val="id_ID" w:bidi="id_ID"/>
        </w:rPr>
      </w:r>
      <w:r>
        <w:rPr>
          <w:lang w:val="id_ID" w:bidi="id_ID"/>
        </w:rPr>
        <w:t>Kisah ini terjadi di kota Sikhem. Sikhem, anak Hamor, adalah salah satu tokoh utama dalam kisah itu. Nama kota itu dan nama pemuda itu sama. Kebanyakan terjemahan tampaknya menghindari kebingungan dengan merujuk kepada Sikhem sebagai "kota" tanpa menyebutkan namanya.</w:t>
      </w:r>
    </w:p>
    <w:p>
      <w:pPr/>
      <w:r>
        <w:rPr>
          <w:lang w:val="id_ID" w:bidi="id_ID"/>
        </w:rPr>
      </w:r>
      <w:r>
        <w:rPr>
          <w:lang w:val="id_ID" w:bidi="id_ID"/>
        </w:rPr>
        <w:t>Dalam perikop sebelumnya, Sikhem memperkosa Dina. Kata yang digunakan adalah Sikhem "menajiskan" Dina. Dalam budaya itu, ini adalah hal yang sangat memalukan. Saudara-saudara laki-laki Dina sangat marah.</w:t>
      </w:r>
    </w:p>
    <w:p>
      <w:pPr/>
      <w:r>
        <w:rPr>
          <w:lang w:val="id_ID" w:bidi="id_ID"/>
        </w:rPr>
      </w:r>
      <w:r>
        <w:rPr>
          <w:lang w:val="id_ID" w:bidi="id_ID"/>
        </w:rPr>
        <w:t>Pertama Yakub mendengar bahwa Sikhem telah menajiskan anak perempuannya. Yakub tidak melakukan apa pun.</w:t>
      </w:r>
    </w:p>
    <w:p>
      <w:pPr/>
      <w:r>
        <w:rPr>
          <w:lang w:val="id_ID" w:bidi="id_ID"/>
        </w:rPr>
      </w:r>
      <w:r>
        <w:rPr>
          <w:lang w:val="id_ID" w:bidi="id_ID"/>
        </w:rPr>
        <w:t>Kemudian karena Sikhem telah menajiskan saudara perempuan mereka, Dina, saudara-saudara itu menjawab dengan curang.</w:t>
      </w:r>
    </w:p>
    <w:p>
      <w:pPr/>
      <w:r>
        <w:rPr>
          <w:lang w:val="id_ID" w:bidi="id_ID"/>
        </w:rPr>
      </w:r>
      <w:r>
        <w:rPr>
          <w:lang w:val="id_ID" w:bidi="id_ID"/>
        </w:rPr>
        <w:t>Kemudian karena Dina telah dinajiskan, saudara-saudara itu menjarah kota itu setelah membunuh semua orang itu.</w:t>
      </w:r>
    </w:p>
    <w:p>
      <w:pPr/>
      <w:r>
        <w:rPr>
          <w:lang w:val="id_ID" w:bidi="id_ID"/>
        </w:rPr>
      </w:r>
      <w:r>
        <w:rPr>
          <w:lang w:val="id_ID" w:bidi="id_ID"/>
        </w:rPr>
        <w:t>Perikop ini melanjutkan kisah Dina. Hamor dan Sikhem sudah berbicara dengan Yakub dan anak-anak Yakub. Anak-anak itu tampaknya menerima ide tentang pernikahan antara kedua kelompok itu. Anak-anak itu telah menuntut bahwa semua laki-laki itu disunat sebelum pernikahan apa pun terjadi.</w:t>
      </w:r>
    </w:p>
    <w:p>
      <w:pPr/>
      <w:r>
        <w:rPr>
          <w:lang w:val="id_ID" w:bidi="id_ID"/>
        </w:rPr>
      </w:r>
      <w:r>
        <w:rPr>
          <w:lang w:val="id_ID" w:bidi="id_ID"/>
        </w:rPr>
        <w:t>Dalam adegan 1, Sikhem dan Hamor setuju dengan proposal bahwa semua laki-laki itu disunat. Sikhem dan Hamor pergi ke gerbang kota untuk bertemu dengan para pemimpin kota itu. Sikhem dan Hamor menyampaikan ide tentang sunat dan pernikahan campuran murni dari istilah ekonomi. Jika orang-orang setuju untuk disunat, mereka akhirnya akan memiliki kekayaan Yakub melalui pernikahan campur. Yakub dan keluarganya akan diserap ke dalam budaya setempat. Sikhem tidak menyebutkan bahwa ia ingin menikahi Dina.</w:t>
      </w:r>
    </w:p>
    <w:p>
      <w:pPr/>
      <w:r>
        <w:rPr>
          <w:lang w:val="id_ID" w:bidi="id_ID"/>
        </w:rPr>
      </w:r>
      <w:r>
        <w:rPr>
          <w:lang w:val="id_ID" w:bidi="id_ID"/>
        </w:rPr>
        <w:t>Dalam adegan 2, para pemimpin kota setuju dengan proposal itu dan setiap laki-laki di kota itu disunat. Hari ketiga setelah sunat adalah hari ketika orang-orang itu paling sakit dan mungkin mengalami demam. Pada hari itu, Simeon dan Lewi, saudara-saudara kandung Dina, menggunakan pedang menyerang kota itu. Mereka membunuh semua laki-laki dewasa di kota itu. Ini adalah adegan yang brutal. Orang-orang dari kota itu tidak akan dapat membela diri mereka sendiri. Kedua saudara laki-laki itu mengambil Dina yang disimpan di rumah Sikhem dan kembali kepada Yakub.</w:t>
      </w:r>
    </w:p>
    <w:p>
      <w:pPr/>
      <w:r>
        <w:rPr>
          <w:lang w:val="id_ID" w:bidi="id_ID"/>
        </w:rPr>
      </w:r>
      <w:r>
        <w:rPr>
          <w:lang w:val="id_ID" w:bidi="id_ID"/>
        </w:rPr>
        <w:t>Dalam adegan 3, setelah Simeon dan Lewi telah membunuh semua orang itu, anak-anak Yakub yang tersisa datang ke kota itu. Anak-anak yang lain melihat bahwa semua laki-laki itu mati. Anak-anak itu menjarah kota itu. Mereka mengambil semua yang berharga termasuk semua binatang di padang dan kemudian mengambil perempuan dan anak-anak sebagai tawanan. Mereka melakukan ini karena Dina telah dinajiskan di kota itu.</w:t>
      </w:r>
    </w:p>
    <w:p>
      <w:pPr/>
      <w:r>
        <w:rPr>
          <w:lang w:val="id_ID" w:bidi="id_ID"/>
        </w:rPr>
      </w:r>
      <w:r>
        <w:rPr>
          <w:lang w:val="id_ID" w:bidi="id_ID"/>
        </w:rPr>
        <w:t>Dalam adegan 4, Yakub marah dengan Simeon dan Lewi. Yakub berkata kepada Simeon dan Lewi, "Kamu telah menghancurkan aku!" Yakub mengatakan bahwa anak-anak itu telah membuat Yakub menjadi bau yang tidak enak bagi orang-orang di sekitar mereka. Ini adalah gambaran kata yang berarti bahwa semua kota di dekatnya dan orang-orang akan membenci Yakub. Yakub takut bahwa musuh-musuh mereka akan mendengar dan menyerang Yakub dan membunuh semua orang. Yakub kuatir untuk seluruh keluarganya. Simeon dan Lewi mengatakan bahwa mereka tidak akan mengizinkan saudara perempuan mereka diperlakukan sebagai seorang pelacur. Ketika Simeon dan Lewi berbicara, mereka menjawab Yakub dengan cara yang tidak sopan.</w:t>
      </w:r>
      <w:r>
        <w:rPr>
          <w:lang w:val="id_ID" w:bidi="id_ID"/>
        </w:rPr>
      </w:r>
    </w:p>
    <w:p>
      <w:pPr>
        <w:pStyle w:val="Heading3"/>
      </w:pPr>
      <w:r>
        <w:rPr>
          <w:lang w:val="id_ID" w:bidi="id_ID"/>
        </w:rPr>
        <w:t>Memperagakan Bacaan</w:t>
      </w:r>
    </w:p>
    <w:p>
      <w:pPr/>
      <w:r>
        <w:rPr>
          <w:lang w:val="id_ID" w:bidi="id_ID"/>
        </w:rPr>
      </w:r>
      <w:r>
        <w:rPr>
          <w:lang w:val="id_ID" w:bidi="id_ID"/>
        </w:rPr>
        <w:t>Dengarkan teks sebanyak satu kali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Dina</w:t>
      </w:r>
    </w:p>
    <w:p>
      <w:pPr>
        <w:pStyle w:val="ListBullet"/>
        <w:spacing w:line="240" w:lineRule="auto"/>
        <w:ind w:left="720"/>
      </w:pPr>
      <w:r>
        <w:rPr>
          <w:lang w:val="id_ID" w:bidi="id_ID"/>
        </w:rPr>
      </w:r>
      <w:r>
        <w:rPr>
          <w:lang w:val="id_ID" w:bidi="id_ID"/>
        </w:rPr>
        <w:t>Sikhem</w:t>
      </w:r>
    </w:p>
    <w:p>
      <w:pPr>
        <w:pStyle w:val="ListBullet"/>
        <w:spacing w:line="240" w:lineRule="auto"/>
        <w:ind w:left="720"/>
      </w:pPr>
      <w:r>
        <w:rPr>
          <w:lang w:val="id_ID" w:bidi="id_ID"/>
        </w:rPr>
      </w:r>
      <w:r>
        <w:rPr>
          <w:lang w:val="id_ID" w:bidi="id_ID"/>
        </w:rPr>
        <w:t>Hamor</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Anak-anak Yakub yang lainnya.</w:t>
      </w:r>
    </w:p>
    <w:p>
      <w:pPr>
        <w:pStyle w:val="ListBullet"/>
        <w:spacing w:line="240" w:lineRule="auto"/>
        <w:ind w:left="720"/>
      </w:pPr>
      <w:r>
        <w:rPr>
          <w:lang w:val="id_ID" w:bidi="id_ID"/>
        </w:rPr>
      </w:r>
      <w:r>
        <w:rPr>
          <w:lang w:val="id_ID" w:bidi="id_ID"/>
        </w:rPr>
        <w:t>Orang-orang Sikhem</w:t>
      </w:r>
    </w:p>
    <w:p>
      <w:pPr>
        <w:pStyle w:val="ListBullet"/>
        <w:spacing w:line="240" w:lineRule="auto"/>
        <w:ind w:left="720"/>
      </w:pPr>
      <w:r>
        <w:rPr>
          <w:lang w:val="id_ID" w:bidi="id_ID"/>
        </w:rPr>
      </w:r>
      <w:r>
        <w:rPr>
          <w:lang w:val="id_ID" w:bidi="id_ID"/>
        </w:rPr>
        <w:t>Perempuan dan anak-anak Sikhem</w:t>
      </w:r>
    </w:p>
    <w:p>
      <w:pPr/>
      <w:r>
        <w:rPr>
          <w:lang w:val="id_ID" w:bidi="id_ID"/>
        </w:rPr>
      </w:r>
      <w:r>
        <w:rPr>
          <w:lang w:val="id_ID" w:bidi="id_ID"/>
        </w:rPr>
        <w:t xml:space="preserve">Minta kelompok untuk memerankan kisah ini dua kali. Mereka harus memerankannya dalam bahasa yang mereka terjemahkan. Pertama, mintalah mereka memerankan kisah itu tanpa berhenti. </w:t>
      </w:r>
    </w:p>
    <w:p>
      <w:pPr/>
      <w:r>
        <w:rPr>
          <w:lang w:val="id_ID" w:bidi="id_ID"/>
        </w:rPr>
      </w:r>
      <w:r>
        <w:rPr>
          <w:lang w:val="id_ID" w:bidi="id_ID"/>
        </w:rPr>
        <w:t>Ingatlah bahwa kisah ini mencakup banyak detail tentang kekerasan seksual. Tolong sensitif ketika Anda memilih anggota tim penerjemah Anda untuk memerankan tokoh yang berbeda dalam kisah ini. Jika Anda atau seseorang yang Anda kenal telah mengalami kekerasan seksual atau pemerkosaan, Anda mungkin ingin mengamati tim tersebut sementara mereka memerankan perikop itu dan bukannya menjadi salah satu tokohnya sendiri.</w:t>
      </w:r>
    </w:p>
    <w:p>
      <w:pPr/>
      <w:r>
        <w:rPr>
          <w:lang w:val="id_ID" w:bidi="id_ID"/>
        </w:rPr>
      </w:r>
      <w:r>
        <w:rPr>
          <w:lang w:val="id_ID" w:bidi="id_ID"/>
        </w:rPr>
        <w:t>Pada saat kelompok memerankan kisah itu untuk kedua kali, hentikan mereka pada bagian-bagian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 xml:space="preserve">Saat kelompok memerankan kisah ini untuk kedua kalinya, hentikan mereka pada bagian-bagian tertentu. </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 xml:space="preserve">Tanyakan kepada aktor yang memerankan salah satu peran, "Bagaimana perasaan Anda?" Anda mungkin mendengar tanggapan-tanggapan yang berbeda. </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Sebelum memulai adegan untuk perikop ini, tinjau secara singkat apa yang terjadi pada perikop sebelumnya. Perikop sebelumnya berakhir dengan proposal bahwa setiap laki-laki disunat sehingga pernikahan campuran dapat terjadi. Perikop ini dimulai dengan Sikhem dan Hamor menyetujui gagasan sunat sehingga semua orang dapat menikah campur-campur.</w:t>
      </w:r>
    </w:p>
    <w:p>
      <w:pPr/>
      <w:r>
        <w:rPr>
          <w:lang w:val="id_ID" w:bidi="id_ID"/>
        </w:rPr>
      </w:r>
      <w:r>
        <w:rPr>
          <w:lang w:val="id_ID" w:bidi="id_ID"/>
        </w:rPr>
        <w:t>Dalam adegan 1, Sikhem dan Hamor pergi ke gerbang kota dan berbicara dengan para pemimpin kota itu. Mereka menyampaikan gagasan tentang pernikahan campuran murni dari istilah ekonomi. Mereka berjanji kepada orang-orang itu bahwa mereka akan dapat memperoleh kekayaan Yakub dengan pernikahan campur seperti ini. Mereka tidak mengatakan kepada para pemimpin kota bahwa Sikhem ingin menikahi Dina.</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Sikhem, "Mengapa Anda tidak mengatakan kepada orang-orang bahwa Anda ingin menikahi Dina dan sunat adalah syaratnya?" Anda mungkin mendengar, "Mereka tidak akan setuju jika saya mengatakan kepada mereka itu. Saya harus meyakinkan mereka bahwa ini baik untuk ekonomi mereka. Saya harus meyakinkan mereka bahwa ini adalah cara untuk mendapatkan kekayaan Yakub bagi kita dan menjadi lebih kaya."</w:t>
      </w:r>
    </w:p>
    <w:p>
      <w:pPr>
        <w:pStyle w:val="ListBullet"/>
        <w:spacing w:line="240" w:lineRule="auto"/>
        <w:ind w:left="720"/>
      </w:pPr>
      <w:r>
        <w:rPr>
          <w:lang w:val="id_ID" w:bidi="id_ID"/>
        </w:rPr>
      </w:r>
      <w:r>
        <w:rPr>
          <w:lang w:val="id_ID" w:bidi="id_ID"/>
        </w:rPr>
        <w:t>Tanyakan kepada Hamor, "Mengapa Anda mendukung anak Anda seperti ini? Anda mungkin mendengar, "Anakku punya masalah-masalah dan kekurangan-kekurangan tapi saya mengasihinya. Dia ingin menikahi Dina. Saya akan melakukan semua yang saya bisa untuk memastikan dia mendapatkan apa yang dia inginkan. Saya ingin menghindari lebih banyak masalah."</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Dalam adegan 2, para pemimpin kota setuju dengan proposal itu dan setiap pria di kota itu disunat. Simeon dan Lewi yang adalah saudara kandung Dina menunggu sampai hari ketiga setelah sunat. Ini adalah ketika orang-orang yang disunat berada dalam keadaan paling sakit, atau tidak berdaya atau tidak bisa berperang. Mereka mungkin mengalami demam. Simeon dan Lewi pergi dengan pedang dan menyerang orang-orang itu, membunuh setiap laki-laki dewasa di kota itu. Ini adalah adegan yang brutal. Mereka pergi ke rumah Sikhem dan mengambil Dina dari rumah itu dan membawanya kembali ke perkemahan mereka.</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Simeon dan Lewi, "Bagaimana perasaan Anda sekarang bahwa Anda telah membalas dendam?" Anda mungkin mendengar, "Rasanya senang. Mereka menajiskan saudara perempuan kita. Orang-orang dari kota itu tidak melakukan apa pun untuk menghentikan Sikhem atau membantu Dina. Mereka ingin mengambil perempuan-perempuan kita untuk diri mereka sendiri. Mereka layak mati."</w:t>
      </w:r>
    </w:p>
    <w:p>
      <w:pPr>
        <w:pStyle w:val="ListBullet"/>
        <w:spacing w:line="240" w:lineRule="auto"/>
        <w:ind w:left="720"/>
      </w:pPr>
      <w:r>
        <w:rPr>
          <w:lang w:val="id_ID" w:bidi="id_ID"/>
        </w:rPr>
      </w:r>
      <w:r>
        <w:rPr>
          <w:lang w:val="id_ID" w:bidi="id_ID"/>
        </w:rPr>
        <w:t>Tanyakan kepada Dina, "Bagaimana perasaan Anda sekarang?" Kamu mungkin mendengar, "Aku sangat senang bahwa saudara-saudaraku menyelamatkan aku. Saya takut saya akan di sana selamanya. Saya merasa sangat kotor. Akan butuh waktu yang lama sebelum saya kembali normal lagi. Senang mengetahui saudara-saudaraku mencintai saya dan ingin saya pulang."</w:t>
      </w:r>
    </w:p>
    <w:p>
      <w:pPr>
        <w:pStyle w:val="ListBullet"/>
        <w:spacing w:line="240" w:lineRule="auto"/>
        <w:ind w:left="720"/>
      </w:pPr>
      <w:r>
        <w:rPr>
          <w:lang w:val="id_ID" w:bidi="id_ID"/>
        </w:rPr>
      </w:r>
      <w:r>
        <w:rPr>
          <w:lang w:val="id_ID" w:bidi="id_ID"/>
        </w:rPr>
        <w:t>Mulai ulang tindakan tersebut.</w:t>
      </w:r>
    </w:p>
    <w:p>
      <w:pPr/>
      <w:r>
        <w:rPr>
          <w:lang w:val="id_ID" w:bidi="id_ID"/>
        </w:rPr>
      </w:r>
      <w:r>
        <w:rPr>
          <w:lang w:val="id_ID" w:bidi="id_ID"/>
        </w:rPr>
        <w:t>Dalam adegan 3, anak-anak Yakub yang tersisa pergi ke kota itu. Anak-anak itu belajar apa yang telah dilakukan Simeon dan Lewi. Anak-anak itu menemukan bahwa semua laki-laki di kota itu meninggal. Anak-anak yang lain kemudian mengambil semuanya dari kota. Mereka mengambil semua binatang itu. Mereka mengambil semua yang bernilai dari rumah-rumah. Dan kemudian mereka mengambil semua perempuan dan anak-anak sebagai tawanan.</w:t>
      </w:r>
    </w:p>
    <w:p>
      <w:pPr/>
      <w:r>
        <w:rPr>
          <w:lang w:val="id_ID" w:bidi="id_ID"/>
        </w:rPr>
      </w:r>
      <w:r>
        <w:rPr>
          <w:lang w:val="id_ID" w:bidi="id_ID"/>
        </w:rPr>
        <w:t>Dalam adegan 4, Yakub mengatakan kepada Simeon dan Lewi, "Kamu telah menghancurkan saya! Saya sekarang seperti bau yang tidak enak bagi semua orang di daerah ini." Yakub takut bahwa orang lain akan bergabung untuk datang dan menyerang Yakub dan keluarganya. Yakub takut seluruh keluarga akan dibunuh. Saudara-saudara itu menjawab dengan berkata, "Kami tidak dapat membiarkannya memperlakukan saudara perempuan kami sebagai seorang pelacur."</w:t>
      </w:r>
    </w:p>
    <w:p>
      <w:pPr>
        <w:pStyle w:val="ListBullet"/>
        <w:spacing w:line="240" w:lineRule="auto"/>
        <w:ind w:left="720"/>
      </w:pPr>
      <w:r>
        <w:rPr>
          <w:lang w:val="id_ID" w:bidi="id_ID"/>
        </w:rPr>
      </w:r>
      <w:r>
        <w:rPr>
          <w:lang w:val="id_ID" w:bidi="id_ID"/>
        </w:rPr>
        <w:t xml:space="preserve">Hentikan adegannya. </w:t>
      </w:r>
    </w:p>
    <w:p>
      <w:pPr>
        <w:pStyle w:val="ListBullet"/>
        <w:spacing w:line="240" w:lineRule="auto"/>
        <w:ind w:left="720"/>
      </w:pPr>
      <w:r>
        <w:rPr>
          <w:lang w:val="id_ID" w:bidi="id_ID"/>
        </w:rPr>
      </w:r>
      <w:r>
        <w:rPr>
          <w:lang w:val="id_ID" w:bidi="id_ID"/>
        </w:rPr>
        <w:t>Tanyakan kepada saudara-saudaranya, "Bagaimana perasaan Anda tentang ayahmu sekarang?" Anda mungkin mendengar, "Saya tidak mengerti bagaimana dia bisa seperti ini. Kami harus menyelamatkan dan membalas dendam untuk saudara perempuan kami. Sepertinya dia tidak peduli dengannya."</w:t>
      </w:r>
    </w:p>
    <w:p>
      <w:pPr>
        <w:pStyle w:val="ListBullet"/>
        <w:spacing w:line="240" w:lineRule="auto"/>
        <w:ind w:left="720"/>
      </w:pPr>
      <w:r>
        <w:rPr>
          <w:lang w:val="id_ID" w:bidi="id_ID"/>
        </w:rPr>
      </w:r>
      <w:r>
        <w:rPr>
          <w:lang w:val="id_ID" w:bidi="id_ID"/>
        </w:rPr>
        <w:t>Tanyakan kepada Yakub, "Bagaimana perasaan Anda sekarang?" Kamu mungkin mendengar, "Aku benar-benar takut atas kehidupan seluruh keluargaku. Saya tahu mereka memperlakukan dan menajiskan Dina, tetapi saya harus memikirkan seluruh keluarga."</w:t>
      </w:r>
    </w:p>
    <w:p>
      <w:pPr/>
      <w:r>
        <w:rPr>
          <w:lang w:val="id_ID" w:bidi="id_ID"/>
        </w:rPr>
      </w:r>
      <w:r>
        <w:rPr>
          <w:lang w:val="id_ID" w:bidi="id_ID"/>
        </w:rPr>
        <w:t>Berhenti di sini dan diskusikan dalam kelompok bagaimana kisah ini membuat Anda merasa dan berpikir. Apakah Anda memerlukan waktu untuk berpikir atau berbicara tentang kisah ini dengan seseorang dalam tim Anda atau orang lain? Apa yang dapat Anda lakukan untuk menjaga diri sendiri ketika Anda berpikir tentang kisah seperti ini?</w:t>
      </w:r>
      <w:r>
        <w:rPr>
          <w:lang w:val="id_ID" w:bidi="id_ID"/>
        </w:rPr>
      </w:r>
    </w:p>
    <w:p>
      <w:pPr>
        <w:pStyle w:val="Heading3"/>
      </w:pPr>
      <w:r>
        <w:rPr>
          <w:lang w:val="id_ID" w:bidi="id_ID"/>
        </w:rPr>
        <w:t>Melengkapi yang Kurang</w:t>
      </w:r>
    </w:p>
    <w:p>
      <w:pPr/>
      <w:r>
        <w:rPr>
          <w:lang w:val="id_ID" w:bidi="id_ID"/>
        </w:rPr>
      </w:r>
      <w:r>
        <w:rPr>
          <w:lang w:val="id_ID" w:bidi="id_ID"/>
        </w:rPr>
        <w:t>Dengarkan teks sebanyak satu kali dalam versi yang paling mudah dimengerti.</w:t>
      </w:r>
    </w:p>
    <w:p>
      <w:pPr/>
      <w:r>
        <w:rPr>
          <w:lang w:val="id_ID" w:bidi="id_ID"/>
        </w:rPr>
      </w:r>
      <w:r>
        <w:rPr>
          <w:lang w:val="id_ID" w:bidi="id_ID"/>
        </w:rPr>
        <w:t>Yakub hidup di tanah yang dibeli Yakub di luar kota Sikhem. Anak Hamor orang Hewi bernama Sikhem. Kata-kata itu sama. Dalam perikop ini kebanyakan terjemahan merujuk kepada Sikhem sebagai kota tanpa menggunakan nama dan kemudian merujuk kepada orang yang bernama Sikhem. Orang Hewi adalah keturunan Kanaan anak Ham. Nuh mengutuk Kanaan, anak Ham. Orang Hewi adalah satu suku keturunan dari Kanaan yang tinggal di daerah di sekitar Sikhem. Lihat peta dengan Sikhem yang ditandai.</w:t>
      </w:r>
    </w:p>
    <w:p>
      <w:pPr/>
      <w:r>
        <w:rPr>
          <w:lang w:val="id_ID" w:bidi="id_ID"/>
        </w:rPr>
      </w:r>
      <w:r>
        <w:rPr>
          <w:lang w:val="id_ID" w:bidi="id_ID"/>
        </w:rPr>
        <w:t xml:space="preserve">Dina </w:t>
      </w:r>
      <w:r>
        <w:rPr>
          <w:b/>
          <w:lang w:val="id_ID" w:bidi="id_ID"/>
        </w:rPr>
        <w:t>dinajiskan.</w:t>
      </w:r>
      <w:r>
        <w:rPr>
          <w:lang w:val="id_ID" w:bidi="id_ID"/>
        </w:rPr>
        <w:t xml:space="preserve"> Menajiskan sesuatu berarti membuatnya kotor atau tidak dapat diterima oleh Allah. Dina sekarang dianggap secara ritual tidak bersih atau tidak dapat diterima secara sosial. Dina tidak murni. Kamu dapat mengatakan Dina telah dipermalukan atau dicemarkan. Gunakan ungkapan yang sama untuk menggambarkan bagaimana Dina dinajiskan yang kamu gunakan dalam bagian sebelumnya.</w:t>
      </w:r>
    </w:p>
    <w:p>
      <w:pPr/>
      <w:r>
        <w:rPr>
          <w:lang w:val="id_ID" w:bidi="id_ID"/>
        </w:rPr>
      </w:r>
      <w:r>
        <w:rPr>
          <w:lang w:val="id_ID" w:bidi="id_ID"/>
        </w:rPr>
        <w:t>Hamor dan Sikhem bertemu dengan orang-orang di gerbang kota. Semua orang yang keluar dari gerbang kota adalah kiasan yang berarti semua orang dewasa. Gerbang kota pada zaman kuno adalah tempat dimana orang-orang bertemu untuk membahas bisnis penting.</w:t>
      </w:r>
    </w:p>
    <w:p>
      <w:pPr/>
      <w:r>
        <w:rPr>
          <w:lang w:val="id_ID" w:bidi="id_ID"/>
        </w:rPr>
      </w:r>
      <w:r>
        <w:rPr>
          <w:lang w:val="id_ID" w:bidi="id_ID"/>
        </w:rPr>
        <w:t>Lihat gambar gerbang kota.</w:t>
      </w:r>
    </w:p>
    <w:p>
      <w:pPr/>
      <w:r>
        <w:rPr>
          <w:lang w:val="id_ID" w:bidi="id_ID"/>
        </w:rPr>
      </w:r>
      <w:r>
        <w:rPr>
          <w:lang w:val="id_ID" w:bidi="id_ID"/>
        </w:rPr>
        <w:t xml:space="preserve">Gunakan kata yang sama untuk </w:t>
      </w:r>
      <w:r>
        <w:rPr>
          <w:b/>
          <w:lang w:val="id_ID" w:bidi="id_ID"/>
        </w:rPr>
        <w:t>sunat</w:t>
      </w:r>
      <w:r>
        <w:rPr>
          <w:lang w:val="id_ID" w:bidi="id_ID"/>
        </w:rPr>
        <w:t xml:space="preserve"> seperti yang Anda gunakan pada perikop sebelumnya. </w:t>
      </w:r>
    </w:p>
    <w:p>
      <w:pPr/>
      <w:r>
        <w:rPr>
          <w:lang w:val="id_ID" w:bidi="id_ID"/>
        </w:rPr>
      </w:r>
      <w:r>
        <w:rPr>
          <w:lang w:val="id_ID" w:bidi="id_ID"/>
        </w:rPr>
        <w:t>Lea adalah ibu Dina. Lea juga adalah ibu Simeon dan Lewi. Simeon dan Lewi adalah saudara-saudara kandung Dina. Dina memiliki 6 saudara kandung yang merupakan anak-anak Lea. Dina memiliki 5 saudara tiri atau saudara laki-laki dari ibu yang berbeda tetapi ayah yang sama.</w:t>
      </w:r>
    </w:p>
    <w:p>
      <w:pPr/>
      <w:r>
        <w:rPr>
          <w:lang w:val="id_ID" w:bidi="id_ID"/>
        </w:rPr>
      </w:r>
      <w:r>
        <w:rPr>
          <w:lang w:val="id_ID" w:bidi="id_ID"/>
        </w:rPr>
        <w:t xml:space="preserve">Simeon dan Lewi menggunakan </w:t>
      </w:r>
      <w:r>
        <w:rPr>
          <w:b/>
          <w:lang w:val="id_ID" w:bidi="id_ID"/>
        </w:rPr>
        <w:t>pedang</w:t>
      </w:r>
      <w:r>
        <w:rPr>
          <w:lang w:val="id_ID" w:bidi="id_ID"/>
        </w:rPr>
        <w:t>. Pedang itu memiliki ujung dan kemungkinan besar bermata dua atau memiliki tepi yang tajam di setiap sisi. Itu dikenakan dalam selubung atau sarung yang menggantung dari pinggang. Anak-</w:t>
      </w:r>
      <w:r>
        <w:rPr>
          <w:b/>
          <w:lang w:val="id_ID" w:bidi="id_ID"/>
        </w:rPr>
        <w:t>anak</w:t>
      </w:r>
      <w:r>
        <w:rPr>
          <w:lang w:val="id_ID" w:bidi="id_ID"/>
        </w:rPr>
        <w:t xml:space="preserve"> Yakub menjarah kota itu. Ini berarti bahwa mereka mengambil apapun dan semua yang berharga. Kata lain adalah </w:t>
      </w:r>
      <w:r>
        <w:rPr>
          <w:b/>
          <w:lang w:val="id_ID" w:bidi="id_ID"/>
        </w:rPr>
        <w:t>penjarahan</w:t>
      </w:r>
      <w:r>
        <w:rPr>
          <w:lang w:val="id_ID" w:bidi="id_ID"/>
        </w:rPr>
        <w:t>. Menjarah sesuatu berarti mengambil apa pun yang berharga. Penjarahan biasanya merujuk pada mengambil hal-hal yang berharga selama situasi perang. Baik penjarahan dan perampasan adalah tindakan kekerasan.</w:t>
      </w:r>
    </w:p>
    <w:p>
      <w:pPr/>
      <w:r>
        <w:rPr>
          <w:lang w:val="id_ID" w:bidi="id_ID"/>
        </w:rPr>
      </w:r>
      <w:r>
        <w:rPr>
          <w:lang w:val="id_ID" w:bidi="id_ID"/>
        </w:rPr>
        <w:t xml:space="preserve">Yakub mengatakan bahwa Simeon dan Lewi telah menyebabkan Yakub menjadi bau yang </w:t>
      </w:r>
      <w:r>
        <w:rPr>
          <w:b/>
          <w:lang w:val="id_ID" w:bidi="id_ID"/>
        </w:rPr>
        <w:t>berbahaya di antara</w:t>
      </w:r>
      <w:r>
        <w:rPr>
          <w:lang w:val="id_ID" w:bidi="id_ID"/>
        </w:rPr>
        <w:t xml:space="preserve"> orang-orang di daerah itu. Kata lain adalah </w:t>
      </w:r>
      <w:r>
        <w:rPr>
          <w:b/>
          <w:lang w:val="id_ID" w:bidi="id_ID"/>
        </w:rPr>
        <w:t>busuk</w:t>
      </w:r>
      <w:r>
        <w:rPr>
          <w:lang w:val="id_ID" w:bidi="id_ID"/>
        </w:rPr>
        <w:t>. Yakub berkata, "Kamu telah membuat aku busuk." Untuk mencium bau tidak enak, memiliki bau berbahaya atau berbau busuk itu semua merupakan gambaran kata. Yakub mengatakan bahwa sekarang ia memiliki reputasi yang buruk di antara orang-orang itu.</w:t>
      </w:r>
    </w:p>
    <w:p>
      <w:pPr/>
      <w:r>
        <w:rPr>
          <w:lang w:val="id_ID" w:bidi="id_ID"/>
        </w:rPr>
      </w:r>
      <w:r>
        <w:rPr>
          <w:lang w:val="id_ID" w:bidi="id_ID"/>
        </w:rPr>
        <w:t>Berhenti dan diskusikan: Ceritakan kisah pendek di mana seseorang bertindak dengan cara yang curang kepada orang lain. Bagaimana kamu menggambarkan orang ini dalam kisahmu? Apakah kamu menggunakan gambar kata, atau apakah kamu mengatakan reputasi yang buruk?</w:t>
      </w:r>
    </w:p>
    <w:p>
      <w:pPr/>
      <w:r>
        <w:rPr>
          <w:lang w:val="id_ID" w:bidi="id_ID"/>
        </w:rPr>
      </w:r>
      <w:r>
        <w:rPr>
          <w:lang w:val="id_ID" w:bidi="id_ID"/>
        </w:rPr>
        <w:t xml:space="preserve">Saudara-saudara itu menjawab Yakub dengan mengajukan pertanyaan yang tidak memerlukan jawaban. Jenis pertanyaan ini dapat dinyatakan dengan cara yang positif. </w:t>
      </w:r>
      <w:r>
        <w:rPr>
          <w:b/>
          <w:lang w:val="id_ID" w:bidi="id_ID"/>
        </w:rPr>
        <w:t>Mereka</w:t>
      </w:r>
      <w:r>
        <w:rPr>
          <w:lang w:val="id_ID" w:bidi="id_ID"/>
        </w:rPr>
        <w:t xml:space="preserve"> mengatakan bahwa Sikhem memperlakukan Dina seperti seorang pelacur. Seorang pelacur adalah seorang perempuan yang menerima uang untuk tindakan seksual. Seorang pelacur biasanya memiliki reputasi yang buruk didalam budayanya.</w:t>
      </w:r>
      <w:r>
        <w:rPr>
          <w:lang w:val="id_ID" w:bidi="id_ID"/>
        </w:rPr>
      </w:r>
    </w:p>
    <w:p>
      <w:pPr>
        <w:pStyle w:val="Heading3"/>
      </w:pPr>
      <w:r>
        <w:rPr>
          <w:lang w:val="id_ID" w:bidi="id_ID"/>
        </w:rPr>
        <w:t>Menyampaikan Firman Tuhan</w:t>
      </w:r>
    </w:p>
    <w:p>
      <w:pPr/>
      <w:r>
        <w:rPr>
          <w:lang w:val="id_ID" w:bidi="id_ID"/>
        </w:rPr>
      </w:r>
      <w:r>
        <w:rPr>
          <w:lang w:val="id_ID" w:bidi="id_ID"/>
        </w:rPr>
        <w:t>Dengarkan rekaman dari perikop ini dalam terjemahan yang paling mudah dimengerti.</w:t>
      </w:r>
    </w:p>
    <w:p>
      <w:pPr/>
      <w:r>
        <w:rPr>
          <w:lang w:val="id_ID" w:bidi="id_ID"/>
        </w:rPr>
      </w:r>
      <w:r>
        <w:rPr>
          <w:lang w:val="id_ID" w:bidi="id_ID"/>
        </w:rPr>
        <w:t>Dalam babak ini, ceritakan kembali perikop tersebut, di dalam kelompok, dalam bahasa kalian sendiri.</w:t>
      </w:r>
    </w:p>
    <w:p>
      <w:pPr/>
      <w:r>
        <w:rPr>
          <w:lang w:val="id_ID" w:bidi="id_ID"/>
        </w:rPr>
      </w:r>
      <w:r>
        <w:rPr>
          <w:lang w:val="id_ID" w:bidi="id_ID"/>
        </w:rPr>
        <w:t>Pertama, seluruh kelompok harus berlatih menceritakan perikop itu dalam bahasa kalian sendiri. Ingatlah untuk menyertakan hal-hal yang kamu putuskan dalam langkah sebelumnya, seperti urutan waktu, kata, ungkapan, perasaan, atau apa pun yang sudah kamu bahas.</w:t>
      </w:r>
    </w:p>
    <w:p>
      <w:pPr/>
      <w:r>
        <w:rPr>
          <w:lang w:val="id_ID" w:bidi="id_ID"/>
        </w:rPr>
      </w:r>
      <w:r>
        <w:rPr>
          <w:lang w:val="id_ID" w:bidi="id_ID"/>
        </w:rPr>
        <w:t xml:space="preserve">Seorang anggota kelompok harus menceritakan beberapa kalimat dari perikop itu dan berhenti sebentar. Seorang anggota lain harus menceritakan bagian selanjutnya dari perikop tersebut dan berhenti sebentar. Lakukan ini sampai kelompok itu telah menceritakan kembali semua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gangguan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perikop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orang. Setiap anggota kelompok harus berlatih menceritakan versi terakhir dari perikop ini. </w:t>
      </w:r>
      <w:r>
        <w:rPr>
          <w:lang w:val="id_ID" w:bidi="id_ID"/>
        </w:rPr>
      </w:r>
      <w:r>
        <w:rPr>
          <w:lang w:val="id_ID" w:bidi="id_ID"/>
        </w:rPr>
      </w:r>
    </w:p>
    <w:p>
      <w:pPr/>
      <w:r>
        <w:rPr>
          <w:lang w:val="id_ID" w:bidi="id_ID"/>
        </w:rPr>
      </w:r>
    </w:p>
    <w:p>
      <w:pPr>
        <w:pStyle w:val="Heading2"/>
      </w:pPr>
      <w:r>
        <w:rPr>
          <w:lang w:val="id_ID" w:bidi="id_ID"/>
        </w:rPr>
        <w:t>Kejadian 35:1–15</w:t>
      </w:r>
      <w:r>
        <w:rPr>
          <w:lang w:val="id_ID" w:bidi="id_ID"/>
        </w:rPr>
      </w:r>
    </w:p>
    <w:p>
      <w:pPr>
        <w:pStyle w:val="Heading3"/>
      </w:pPr>
      <w:r>
        <w:rPr>
          <w:lang w:val="id_ID" w:bidi="id_ID"/>
        </w:rPr>
        <w:t>Dengar dan Renungkan</w:t>
      </w:r>
    </w:p>
    <w:p>
      <w:pPr/>
      <w:r>
        <w:rPr>
          <w:lang w:val="id_ID" w:bidi="id_ID"/>
        </w:rPr>
      </w:r>
      <w:r>
        <w:rPr>
          <w:lang w:val="id_ID" w:bidi="id_ID"/>
        </w:rPr>
        <w:t>Dengarkan Kejadian 35:1–15 dan renungkan dalam hati anda. Dengarkan teks tiga kali (dalam tiga terjemahan yang berbeda, jika memungkinkan). Kemudian secara berkelompok diskusikan pertanyaan-pertanyaan di bawah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Allah?</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35:1–15</w:t>
      </w:r>
    </w:p>
    <w:p>
      <w:pPr/>
      <w:r>
        <w:rPr>
          <w:lang w:val="id_ID" w:bidi="id_ID"/>
        </w:rPr>
      </w:r>
      <w:r>
        <w:rPr>
          <w:lang w:val="id_ID" w:bidi="id_ID"/>
        </w:rPr>
        <w:t>Dengarkan teks sebanyak satu kali dalam versi yang paling mudah dimengerti.</w:t>
      </w:r>
    </w:p>
    <w:p>
      <w:pPr/>
      <w:r>
        <w:rPr>
          <w:lang w:val="id_ID" w:bidi="id_ID"/>
        </w:rPr>
      </w:r>
      <w:r>
        <w:rPr>
          <w:lang w:val="id_ID" w:bidi="id_ID"/>
        </w:rPr>
        <w:t>Saat perikop ini dimulai, Yakub dan keluarganya masih tinggal di Sikhem. Rumah tangga Yakub sekarang jauh lebih besar karena semua perempuan dan anak-anak yang ditawan dari kota itu tinggal bersama Yakub. Ini adalah kisah yang menceritakan tentang bagaimana Allah memindahkan Yakub dari Sikhem ke Betel, tempat Yakub berhenti dalam perjalanannya menuju Harran. Bertahun-tahun sebelumnya, Yakub pergi ke Harran untuk tinggal bersama saudara laki-laki ibunya, Ribka. Dalam perjalanan, Yakub berhenti di Betel. Betel adalah tempat dimana Yakub bermimpi tentang tangga yang menuju ke surga dan Allah menegaskan kembali perjanjian yang telah dibuat Allah dengan Abraham dan Ishak. Betel adalah tempat dimana Allah memberitahu Yakub bahwa tanah itu akan menjadi milik Yakub dan keturunannya. Allah berfirman kepada Yakub bahwa semua keluarga di bumi akan diberkati melalui keturunan Yakub.</w:t>
      </w:r>
    </w:p>
    <w:p>
      <w:pPr/>
      <w:r>
        <w:rPr>
          <w:lang w:val="id_ID" w:bidi="id_ID"/>
        </w:rPr>
      </w:r>
      <w:r>
        <w:rPr>
          <w:lang w:val="id_ID" w:bidi="id_ID"/>
        </w:rPr>
        <w:t>Kemudian, Allah berbicara kepada Yakub dan menyuruh Yakub untuk pergi ke Betel. Betel terletak sekitar 30 kilometer atau 20 mil di selatan Sikhem tetapi berada di ketinggian sekitar 300 meter atau 1000 kaki lebih tinggi. Perintah "naik" juga dapat merujuk pada melakukan perjalanan ziarah ke tempat kudus atau tempat ibadah meskipun tempat tersebut tidak berada di ketinggian yang lebih tinggi. Ziarah adalah suatu perjalanan khusus ke tempat ibadah. Tunjukkan peta yang memiliki tanda Sikem dan Betel.</w:t>
      </w:r>
    </w:p>
    <w:p>
      <w:pPr/>
      <w:r>
        <w:rPr>
          <w:lang w:val="id_ID" w:bidi="id_ID"/>
        </w:rPr>
      </w:r>
      <w:r>
        <w:rPr>
          <w:lang w:val="id_ID" w:bidi="id_ID"/>
        </w:rPr>
        <w:t>Allah menyuruh Yakub untuk pindah ke Betel dan menetap di sana. Itu berarti bahwa Allah ingin Yakub tinggal di Betel untuk beberapa waktu. Allah memerintahkan Yakub untuk membangun sebuah mezbah bagi Allah di Betel. Allah mengatakan kepada Yakub bahwa Allah adalah Allah yang sama yang menampakkan diri kepada Yakub ketika Yakub berhenti di Betel dalam perjalanan ke Harran.</w:t>
      </w:r>
    </w:p>
    <w:p>
      <w:pPr/>
      <w:r>
        <w:rPr>
          <w:lang w:val="id_ID" w:bidi="id_ID"/>
        </w:rPr>
      </w:r>
      <w:r>
        <w:rPr>
          <w:lang w:val="id_ID" w:bidi="id_ID"/>
        </w:rPr>
        <w:t>Tunjukkan gambar sebuah mezbah.</w:t>
      </w:r>
    </w:p>
    <w:p>
      <w:pPr/>
      <w:r>
        <w:rPr>
          <w:lang w:val="id_ID" w:bidi="id_ID"/>
        </w:rPr>
      </w:r>
      <w:r>
        <w:rPr>
          <w:lang w:val="id_ID" w:bidi="id_ID"/>
        </w:rPr>
        <w:t>Sebelum meninggalkan Sikhem, Yakub menyuruh semua orang di rumah tangganya untuk menyingkirkan semua berhala yang mereka dapatkan dari tempat lain. Rumah tangga berarti setiap orang yang tinggal bersama Yakub termasuk keluarga dan para pelayan. Semua perempuan dan anak-anak Sikhem yang menyembah berhala kini tinggal bersama Yakub sebagai tawanan. Perikop sebelumnya mengatakan bahwa Yakub meninggalkan Haran dengan banyak pelayan. Bahkan Rahel pun membawa serta berhala-berhala keluarga bersamanya. Semua orang membawa berhala dan anting-anting mereka kepada Yakub dan Yakub menguburnya di bawah pohon. Kita tidak tahu persis jenis pohon apa ini. Beberapa terjemahan mengatakan sebuah pohon ek. Kita tidak tahu mengapa Yakub mengambil anting-anting mereka. Sebagian orang berpendapat bahwa anting-anting ini bukanlah perhiasan melainkan jimat atau guna-guna.</w:t>
      </w:r>
    </w:p>
    <w:p>
      <w:pPr/>
      <w:r>
        <w:rPr>
          <w:lang w:val="id_ID" w:bidi="id_ID"/>
        </w:rPr>
      </w:r>
      <w:r>
        <w:rPr>
          <w:lang w:val="id_ID" w:bidi="id_ID"/>
        </w:rPr>
        <w:t>Tunjukkan sebuah gambar dewa-dewa rumah tangga — benda-benda kecil yang mungkin mewakili manusia atau leluhur.</w:t>
      </w:r>
    </w:p>
    <w:p>
      <w:pPr/>
      <w:r>
        <w:rPr>
          <w:lang w:val="id_ID" w:bidi="id_ID"/>
        </w:rPr>
      </w:r>
      <w:r>
        <w:rPr>
          <w:lang w:val="id_ID" w:bidi="id_ID"/>
        </w:rPr>
        <w:t>Yakub menyuruh semua orang di rumah tangga untuk mentahirkan diri. Pentahiran biasanya berkaitan dengan mandi atau mencuci dan mengganti pakaian untuk menghilangkan apa pun yang najis. Rumah tangga Yakub melakukan ini sebelum meninggalkan Sikhem. Artinya, mereka tidak tiba di Betel dengan pakaian yang bersih tetapi berangkat melakukan perjalanan ini setelah mandi dan mengenakan pakaian bersih sebelum memulai perjalanan. Dengan menyucikan diri dan menyingkirkan dewa-dewa asing, orang-orang bersiap untuk menyembah Allah. Benda-benda lain ini akan mengganggu ibadah mereka kepada Allah.</w:t>
      </w:r>
    </w:p>
    <w:p>
      <w:pPr/>
      <w:r>
        <w:rPr>
          <w:lang w:val="id_ID" w:bidi="id_ID"/>
        </w:rPr>
      </w:r>
      <w:r>
        <w:rPr>
          <w:lang w:val="id_ID" w:bidi="id_ID"/>
        </w:rPr>
        <w:t>Berhenti dan diskusikan: Jelaskan apa yang dilakukan orang-orang dalam budaya Anda untuk mempersiapkan diri sebelum beribadah?</w:t>
      </w:r>
    </w:p>
    <w:p>
      <w:pPr/>
      <w:r>
        <w:rPr>
          <w:lang w:val="id_ID" w:bidi="id_ID"/>
        </w:rPr>
      </w:r>
      <w:r>
        <w:rPr>
          <w:lang w:val="id_ID" w:bidi="id_ID"/>
        </w:rPr>
        <w:t>Ketika Yakub dan rumah tangganya termasuk semua hewan ternaknya melakukan perjalanan ke Betel, ketakutan dari Allah menyebar ke seluruh penduduk di kota-kota sekitarnya. Ini adalah suatu gambaran kata yang berarti bahwa Allah menyebabkan orang-orang sangat ketakutan ketika Yakub mendekat. Tidak seorang pun menyerang Yakub atau harta miliknya. Yakub dapat pindah ke Betel dalam damai. Yakub khawatir bahwa penduduk setempat akan menyerang Yakub dan keluarganya setelah Simeon dan Lewi membunuh semua orang Sikhem. Allah menunjukkan kepada Yakub bahwa Allah akan melindungi rumah tangga Yakub.</w:t>
      </w:r>
    </w:p>
    <w:p>
      <w:pPr/>
      <w:r>
        <w:rPr>
          <w:lang w:val="id_ID" w:bidi="id_ID"/>
        </w:rPr>
      </w:r>
      <w:r>
        <w:rPr>
          <w:lang w:val="id_ID" w:bidi="id_ID"/>
        </w:rPr>
        <w:t>Yakub tiba di Luz yang merupakan nama lama kota Betel. Ketika Yakub tiba di Betel, Yakub membangun sebuah mezbah dan menamainya El-Betel yang berarti Allah dari Betel. Betel berarti rumah Allah. Jadi, nama baru itu berarti Allah dari rumah Allah. Yakub ingat bahwa Allah telah menampakkan diri kepada Yakub di tempat ini ketika Yakub melarikan diri dari Esau dan pergi ke Haran.</w:t>
      </w:r>
    </w:p>
    <w:p>
      <w:pPr/>
      <w:r>
        <w:rPr>
          <w:lang w:val="id_ID" w:bidi="id_ID"/>
        </w:rPr>
      </w:r>
      <w:r>
        <w:rPr>
          <w:lang w:val="id_ID" w:bidi="id_ID"/>
        </w:rPr>
        <w:t>Tak lama setelah itu, Debora, pengasuh Ribka, meninggal dunia. Ketika Ribka meninggalkan Haran untuk menikahi Ishak, Ribka membawa serta pengasuhnya atau perempuan yang telah merawat Ribka ketika masih kecil. Namanya tidak disebutkan dalam perikop itu. Dalam perikop ini, kita mengetahui bahwa namanya adalah Debora. Debora dikubur di bawah pohon ek di lembah dekat Betel. Pohon itu diberi nama pohon ek yang menangis. Perikop tersebut tidak memberi tahu kita apa pun tentang Ribka, ibu Yakub.</w:t>
      </w:r>
    </w:p>
    <w:p>
      <w:pPr/>
      <w:r>
        <w:rPr>
          <w:lang w:val="id_ID" w:bidi="id_ID"/>
        </w:rPr>
      </w:r>
      <w:r>
        <w:rPr>
          <w:lang w:val="id_ID" w:bidi="id_ID"/>
        </w:rPr>
        <w:t>Perikop ini merujuk pada Padan-Aram, nama daerah di sekitar Haran. Ketika Yakub sampai di Betel, Yakub telah tiba dari Padan-Aram. Perjalanan sejak Yakub meninggalkan Padan-Aram dan pamannya Laban, telah memakan waktu bertahun-tahun. Akhirnya, perjalanan panjang Yakub berakhir. Allah menampakkan diri lagi kepada Yakub di Betel dan memberkati Yakub. Firman Allah adalah suatu bentuk puisi. Anda bisa mengungkapkannya dalam bentuk puisi atau tetap berupa narasi. Allah mengganti nama Yakub. Allah berkata, "Namamu adalah Yakub, tetapi kamu tidak akan dipanggil Yakub lagi. Mulai sekarang, namamu adalah Israel." Ini adalah nama yang sama yang diberikan kepada Yakub oleh pria yang bergulat dengan Yakub di Peniel. Ketika Allah mengubah nama seseorang, biasanya itu berarti bahwa sesuatu yang penting telah terjadi. Nama Yakub berarti penipu. Allah mengatakan bahwa Yakub bukan lagi seorang penipu. Nama baru tersebut menandakan adanya perubahan dalam karakter atau takdir orang tersebut. Israel juga akan menjadi nama orang dan bangsa yang berasal dari keturunan Yakub.</w:t>
      </w:r>
    </w:p>
    <w:p>
      <w:pPr/>
      <w:r>
        <w:rPr>
          <w:lang w:val="id_ID" w:bidi="id_ID"/>
        </w:rPr>
      </w:r>
      <w:r>
        <w:rPr>
          <w:lang w:val="id_ID" w:bidi="id_ID"/>
        </w:rPr>
        <w:t>Tunjukkan peta perjalanan panjang Yakub, selama beberapa tahun, dari Padan-Aram ke Betel.</w:t>
      </w:r>
    </w:p>
    <w:p>
      <w:pPr/>
      <w:r>
        <w:rPr>
          <w:lang w:val="id_ID" w:bidi="id_ID"/>
        </w:rPr>
      </w:r>
      <w:r>
        <w:rPr>
          <w:lang w:val="id_ID" w:bidi="id_ID"/>
        </w:rPr>
        <w:t>Kemudian Allah berfirman, "Akulah El-Shaddai, Allah yang Mahakuasa." Ini adalah nama lain untuk Allah. El adalah nama untuk Allah. Shadai adalah kata yang berarti mahakuasa. Menggabungkan kedua kata tersebut menghasilkan arti Allah Yang Mahakuasa. Allah menggunakan nama ini ketika memberikan janji berkat kepada Abraham, Ishak dan Yakub.</w:t>
      </w:r>
    </w:p>
    <w:p>
      <w:pPr/>
      <w:r>
        <w:rPr>
          <w:lang w:val="id_ID" w:bidi="id_ID"/>
        </w:rPr>
      </w:r>
      <w:r>
        <w:rPr>
          <w:lang w:val="id_ID" w:bidi="id_ID"/>
        </w:rPr>
        <w:t>Allah berfirman kepada Yakub untuk beranak cucu dan bertambah banyak. Ini adalah ungkapan puitis yang telah digunakan Allah sejak berbicara dengan Adam dan Hawa. Dalam konteks ini, pernyataan ini merupakan berkat, bukan perintah. Yakub sudah memiliki banyak anak. Anak-anak Yakub akan memiliki lebih banyak anak lagi. Kemudian Allah melanjutkan berkat-Nya kepada Yakub. Allah memberitahu Yakub bahwa keturunan Yakub akan menjadi bangsa yang besar. Bahkan akan ada raja-raja di antara keturunannya. Allah juga mengatakan kepada Yakub bahwa tanah yang diberikan Allah kepada Abraham dan Ishak sekarang menjadi milik Yakub. Kemudian Allah meninggalkan tempat itu.</w:t>
      </w:r>
    </w:p>
    <w:p>
      <w:pPr/>
      <w:r>
        <w:rPr>
          <w:lang w:val="id_ID" w:bidi="id_ID"/>
        </w:rPr>
      </w:r>
      <w:r>
        <w:rPr>
          <w:lang w:val="id_ID" w:bidi="id_ID"/>
        </w:rPr>
        <w:t>Yakub mendirikan sebuah tugu batu untuk menandai tempat di mana Allah telah berbicara kepada Yakub. Yakub juga mendirikan sebuah tugu batu dan menuangkan minyak zaitun di atasnya ketika Allah pertama kali berbicara kepada Yakub bertahun-tahun sebelumnya. Kali ini, Yakub menuangkan anggur ke atas tugu sebagai persembahan kepada Allah. Kemudian Yakub menggunakan minyak zaitun untuk mengurapi tiang itu. Mengurapi, atau menuangkan minyak zaitun ke atas tugu dimaksudkan untuk menunjukkan bahwa sesuatu itu kudus atau dikhususkan untuk Allah. Yakub menamai tempat ini Betel yang berarti rumah Allah. Yakub menggunakan nama ini karena Allah berbicara kepada Yakub di tempat ini.</w:t>
      </w:r>
    </w:p>
    <w:p>
      <w:pPr/>
      <w:r>
        <w:rPr>
          <w:lang w:val="id_ID" w:bidi="id_ID"/>
        </w:rPr>
      </w:r>
      <w:r>
        <w:rPr>
          <w:lang w:val="id_ID" w:bidi="id_ID"/>
        </w:rPr>
        <w:t>Berhenti dan diskusikan: Bagaimana budaya Anda mengenang suatu tempat yang istimewa?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Allah berkata kepada Yakub untuk meninggalkan Sikhem dan pergi ke Betel.</w:t>
      </w:r>
    </w:p>
    <w:p>
      <w:pPr/>
      <w:r>
        <w:rPr>
          <w:lang w:val="id_ID" w:bidi="id_ID"/>
        </w:rPr>
      </w:r>
      <w:r>
        <w:rPr>
          <w:b/>
          <w:lang w:val="id_ID" w:bidi="id_ID"/>
        </w:rPr>
        <w:t>Adegan kedua:</w:t>
      </w:r>
      <w:r>
        <w:rPr>
          <w:lang w:val="id_ID" w:bidi="id_ID"/>
        </w:rPr>
        <w:t xml:space="preserve"> Yakub berkata kepada semua orang di rumah tangganya untuk mentahirkan diri mereka sebelum pergi ke Betel. Yakub juga meminta agar mereka menyerahkan semua dewa-dewa asing dan anting-anting.</w:t>
      </w:r>
    </w:p>
    <w:p>
      <w:pPr/>
      <w:r>
        <w:rPr>
          <w:lang w:val="id_ID" w:bidi="id_ID"/>
        </w:rPr>
      </w:r>
      <w:r>
        <w:rPr>
          <w:b/>
          <w:lang w:val="id_ID" w:bidi="id_ID"/>
        </w:rPr>
        <w:t>Adegan ketiga:</w:t>
      </w:r>
      <w:r>
        <w:rPr>
          <w:lang w:val="id_ID" w:bidi="id_ID"/>
        </w:rPr>
        <w:t xml:space="preserve"> Yakub dan keluarganya tiba di Betel. Yakub membangun sebuah mezbah.</w:t>
      </w:r>
    </w:p>
    <w:p>
      <w:pPr/>
      <w:r>
        <w:rPr>
          <w:lang w:val="id_ID" w:bidi="id_ID"/>
        </w:rPr>
      </w:r>
      <w:r>
        <w:rPr>
          <w:b/>
          <w:lang w:val="id_ID" w:bidi="id_ID"/>
        </w:rPr>
        <w:t>Adegan keempat:</w:t>
      </w:r>
      <w:r>
        <w:rPr>
          <w:lang w:val="id_ID" w:bidi="id_ID"/>
        </w:rPr>
        <w:t xml:space="preserve"> Debora, pengasuh Ribka, meninggal.</w:t>
      </w:r>
    </w:p>
    <w:p>
      <w:pPr/>
      <w:r>
        <w:rPr>
          <w:lang w:val="id_ID" w:bidi="id_ID"/>
        </w:rPr>
      </w:r>
      <w:r>
        <w:rPr>
          <w:b/>
          <w:lang w:val="id_ID" w:bidi="id_ID"/>
        </w:rPr>
        <w:t>Adegan kelima:</w:t>
      </w:r>
      <w:r>
        <w:rPr>
          <w:lang w:val="id_ID" w:bidi="id_ID"/>
        </w:rPr>
        <w:t xml:space="preserve"> Allah menampakkan diri kepada Yakub, memberkati Yakub dan mengganti namanya. Nama baru Yakub adalah Israel.</w:t>
      </w:r>
    </w:p>
    <w:p>
      <w:pPr/>
      <w:r>
        <w:rPr>
          <w:lang w:val="id_ID" w:bidi="id_ID"/>
        </w:rPr>
      </w:r>
      <w:r>
        <w:rPr>
          <w:b/>
          <w:lang w:val="id_ID" w:bidi="id_ID"/>
        </w:rPr>
        <w:t>Adegan keenam:</w:t>
      </w:r>
      <w:r>
        <w:rPr>
          <w:lang w:val="id_ID" w:bidi="id_ID"/>
        </w:rPr>
        <w:t xml:space="preserve"> Yakub mendirikan dan mengurapi tugu batu.</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Rumah tangga Yakub</w:t>
      </w:r>
    </w:p>
    <w:p>
      <w:pPr>
        <w:pStyle w:val="ListBullet"/>
        <w:spacing w:line="240" w:lineRule="auto"/>
        <w:ind w:left="720"/>
      </w:pPr>
      <w:r>
        <w:rPr>
          <w:lang w:val="id_ID" w:bidi="id_ID"/>
        </w:rPr>
      </w:r>
      <w:r>
        <w:rPr>
          <w:lang w:val="id_ID" w:bidi="id_ID"/>
        </w:rPr>
        <w:t>Orang-orang di kota-kota tetangga</w:t>
      </w:r>
    </w:p>
    <w:p>
      <w:pPr>
        <w:pStyle w:val="ListBullet"/>
        <w:spacing w:line="240" w:lineRule="auto"/>
        <w:ind w:left="720"/>
      </w:pPr>
      <w:r>
        <w:rPr>
          <w:lang w:val="id_ID" w:bidi="id_ID"/>
        </w:rPr>
      </w:r>
      <w:r>
        <w:rPr>
          <w:lang w:val="id_ID" w:bidi="id_ID"/>
        </w:rPr>
        <w:t>Debora, pengasuh Ribka</w:t>
      </w:r>
    </w:p>
    <w:p>
      <w:pPr/>
      <w:r>
        <w:rPr>
          <w:lang w:val="id_ID" w:bidi="id_ID"/>
        </w:rPr>
      </w:r>
      <w:r>
        <w:rPr>
          <w:lang w:val="id_ID" w:bidi="id_ID"/>
        </w:rPr>
        <w:t>Dalam sesi ini, mintalah kelompok membuat papan cerita, menggambar, atau menggunakan semacam alat peraga (benda-benda yang dapat Anda pindahkan seperti batu, ranting, mainan anak-anak) untuk memvisualisasikan kisah dan adegan di dalamnya.</w:t>
      </w:r>
    </w:p>
    <w:p>
      <w:pPr/>
      <w:r>
        <w:rPr>
          <w:lang w:val="id_ID" w:bidi="id_ID"/>
        </w:rPr>
      </w:r>
      <w:r>
        <w:rPr>
          <w:lang w:val="id_ID" w:bidi="id_ID"/>
        </w:rPr>
        <w:t>Dalam adegan 1, Yakub masih tinggal di Sikhem. Allah menyuruh Yakub untuk meninggalkan tempat itu dan pergi ke Betel dan menetap di sana. Allah menyuruh Yakub untuk membuat sebuah mezbah bagi Allah di sana. Mezbah ini untuk menyembah Allah. Allah memperkenalkan diri-Nya kepada Yakub sebagai Allah yang menampakkan diri kepada Yakub ketika Yakub melarikan diri dari Esau.</w:t>
      </w:r>
    </w:p>
    <w:p>
      <w:pPr/>
      <w:r>
        <w:rPr>
          <w:lang w:val="id_ID" w:bidi="id_ID"/>
        </w:rPr>
      </w:r>
      <w:r>
        <w:rPr>
          <w:lang w:val="id_ID" w:bidi="id_ID"/>
        </w:rPr>
        <w:t>Dalam adegan 2, Yakub memberitahu semua orang di rumah tangganya untuk bersiap-siap pindah ke Betel. Ini akan seperti ziarah atau perjalanan khusus ke tempat kudus. Orang-orang di rumah tangga Yakub termasuk anggota keluarga, para pelayan, dan semua perempuan serta anak-anak yang diambil dari Sikhem. Yakub menjelaskan bahwa mereka akan pergi ke tempat di mana Yakub bertemu Allah sebelum pergi ke Haran. Yakub memberitahu mereka bahwa Allah selalu bersama Yakub ke mana pun Yakub pergi. Orang-orang harus menyingkirkan semua simbol penyembahan berhala —berhala, ilah-ilah asing, apa pun yang menjauhkan mereka dari penyembahan Allah. Mereka harus mentahirkan diri, yang berarti bahwa mereka harus mencuci atau mandi. Hal ini secara simbolis akan membuat mereka suci atau tidak ternoda oleh apa pun yang tidak kudus karena mandi itu menghilangkan semua yang kotor. Mereka harus mengenakan pakaian yang bersih. Mereka harus melakukan ini sebelum meninggalkan Sikhem, yang berarti mereka tidak akan bersih secara fisik ketika mereka tiba di Betel. Yang mereka lakukan adalah membersihkan atau menyingkirkan segala sesuatu yang menjauhkan mereka dari penyembahan Allah. Dengan melakukan ini sebelum keberangkatan, seluruh perjalanan sejauh 30 kilometer menjadi seperti ziarah atau perjalanan ke tempat kudus. Orang-orang memberikan berhala-berhala dan anting-anting mereka kepada Yakub. Anting-anting ini mungkin merupakan jimat khusus atau benda-benda yang digunakan dalam penyembahan berhala. Yakub mengubur benda-benda ini di bawah pohon besar. Saat mereka memulai perjalanan, kota-kota disekitarnya merasa takut dan tidak melakukan apa pun untuk menghentikan Yakub pergi bersama rumah tangganya yang besar dan banyak hewan ternak.</w:t>
      </w:r>
    </w:p>
    <w:p>
      <w:pPr/>
      <w:r>
        <w:rPr>
          <w:lang w:val="id_ID" w:bidi="id_ID"/>
        </w:rPr>
      </w:r>
      <w:r>
        <w:rPr>
          <w:lang w:val="id_ID" w:bidi="id_ID"/>
        </w:rPr>
        <w:t>Dalam adegan 3, setelah beberapa hari perjalanan, Yakub dan rumah tangganya tiba di Betel. Yakub membangun sebuah mezbah di sana untuk mengenang bahwa Allah telah menampakkan diri kepada Yakub ketika Yakub melarikan diri dari Esau dahulu kala.</w:t>
      </w:r>
    </w:p>
    <w:p>
      <w:pPr/>
      <w:r>
        <w:rPr>
          <w:lang w:val="id_ID" w:bidi="id_ID"/>
        </w:rPr>
      </w:r>
      <w:r>
        <w:rPr>
          <w:lang w:val="id_ID" w:bidi="id_ID"/>
        </w:rPr>
        <w:t>Adegan 4 adalah informasi tambahan. Kita tidak tahu kapan ini terjadi, tetapi penulis menganggap ini adalah informasi penting yang perlu kita ketahui. Dalam adegan 4, Debora meninggal. Debora adalah perempuan yang merawat Ribka, ibu Yakub, ketika Ribka masih kecil. Debora datang bersama Ribka ketika Ribka datang untuk menikahi Ishak. Seseorang dari rumah tangga Yakub menguburkan Debora di bawah pohon besar di luar Betel.</w:t>
      </w:r>
    </w:p>
    <w:p>
      <w:pPr/>
      <w:r>
        <w:rPr>
          <w:lang w:val="id_ID" w:bidi="id_ID"/>
        </w:rPr>
      </w:r>
      <w:r>
        <w:rPr>
          <w:lang w:val="id_ID" w:bidi="id_ID"/>
        </w:rPr>
        <w:t>Dalam adegan 5, perikop itu mengatakan bahwa Yakub telah kembali dari Paddan-aram. Padan-aram adalah nama negara di sekitar Haran. Di sinilah Yakub pergi dan tinggal selama 20 tahun bersama pamannya Laban. Yakub menikahi istri-istrinya di sana dan memiliki anak-anak di sana. Yakub telah menempuh perjalanan pulang selama bertahun-tahun. Ketika Yakub tiba di Betel, Yakub kembali ke tempat di mana Yakub bertemu Allah ketika Yakub memulai perjalanan ini lebih dari 20 tahun yang lalu. Perikop tersebut menyatakan bahwa perjalanan Yakub telah berakhir. Yakub telah kembali ke rumah. Allah menampakkan diri kepada Yakub di Betel. Allah memberkati Yakub. Allah berbicara dalam kalimat-kalimat pendek yang puitis. Allah mengubah nama Yakub menjadi Israel. Allah menggunakan ungkapan yang sama seperti yang Allah gunakan kepada Adam dan Hawa dan dengan Nuh. Allah berfirman, "Beranakcuculah dan bertambah banyaklah." Ini adalah gambaran verbal di mana Allah menyuruh Yakub untuk memiliki banyak anak yang akan memiliki banyak anak lagi. Kedengarannya seperti perintah, tetapi sebenarnya adalah sebuah berkat. Allah berjanji bahwa keturunan Yakub akan menjadi bangsa yang besar dan bahkan akan memiliki raja-raja di antara keturunan mereka. Bangsa-bangsa lain juga akan terbentuk. Allah berjanji bahwa tanah yang diberikan Allah kepada Abraham dan Ishak sekarang akan menjadi milik Yakub dan keturunan Yakub. Setelah berbicara kepada Yakub, Allah meninggalkan tempat itu. Ini berarti bahwa Allah meninggalkan Yakub, tetapi perikop tersebut tidak memberi tahu kita bagaimana Allah meninggalkannya.</w:t>
      </w:r>
    </w:p>
    <w:p>
      <w:pPr/>
      <w:r>
        <w:rPr>
          <w:lang w:val="id_ID" w:bidi="id_ID"/>
        </w:rPr>
      </w:r>
      <w:r>
        <w:rPr>
          <w:lang w:val="id_ID" w:bidi="id_ID"/>
        </w:rPr>
        <w:t>Dalam adegan 6, Yakub mendirikan tugu batu untuk menandai tempat ini. Yakub ingin mengingat dengan tepat di mana Allah telah berbicara kepadanya. Yakub menuangkan anggur ke atas tugu sebagai persembahan kepada Allah. Kemudian Yakub menuangkan minyak zaitun ke atas tugu itu sebagai cara mengurapi tugu itu atau mengkhususkan tugu itu sebagai sesuatu yang kudus dan dipersembahkan kepada Allah. Yakub menamai tempat itu Betel. Ini adalah kedua kalinya Yakub menamai tempat ini Betel. Betel berarti rumah Allah. Teks tersebut mengulangi 3 kali bahwa Allah berbicara kepada Yakub di Betel. Pengulangan kejadian ini adalah cara untuk menekankan betapa pentingnya peristiwa itu bagi Yakub.</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 xml:space="preserve">Allah. </w:t>
      </w:r>
    </w:p>
    <w:p>
      <w:pPr>
        <w:pStyle w:val="ListBullet"/>
        <w:spacing w:line="240" w:lineRule="auto"/>
        <w:ind w:left="720"/>
      </w:pPr>
      <w:r>
        <w:rPr>
          <w:lang w:val="id_ID" w:bidi="id_ID"/>
        </w:rPr>
      </w:r>
      <w:r>
        <w:rPr>
          <w:lang w:val="id_ID" w:bidi="id_ID"/>
        </w:rPr>
        <w:t>Rumah tangga Yakub</w:t>
      </w:r>
    </w:p>
    <w:p>
      <w:pPr>
        <w:pStyle w:val="ListBullet"/>
        <w:spacing w:line="240" w:lineRule="auto"/>
        <w:ind w:left="720"/>
      </w:pPr>
      <w:r>
        <w:rPr>
          <w:lang w:val="id_ID" w:bidi="id_ID"/>
        </w:rPr>
      </w:r>
      <w:r>
        <w:rPr>
          <w:lang w:val="id_ID" w:bidi="id_ID"/>
        </w:rPr>
        <w:t>Orang-orang di kota-kota tetangga</w:t>
      </w:r>
    </w:p>
    <w:p>
      <w:pPr>
        <w:pStyle w:val="ListBullet"/>
        <w:spacing w:line="240" w:lineRule="auto"/>
        <w:ind w:left="720"/>
      </w:pPr>
      <w:r>
        <w:rPr>
          <w:lang w:val="id_ID" w:bidi="id_ID"/>
        </w:rPr>
      </w:r>
      <w:r>
        <w:rPr>
          <w:lang w:val="id_ID" w:bidi="id_ID"/>
        </w:rPr>
        <w:t>Debora, pengasuh Ribka</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salah satu peran, "Bagaimana perasaan Anda?" Anda mungkin akan mendengar tanggapan yang berbeda-beda. Ulangi adegannya.</w:t>
      </w:r>
    </w:p>
    <w:p>
      <w:pPr/>
      <w:r>
        <w:rPr>
          <w:lang w:val="id_ID" w:bidi="id_ID"/>
        </w:rPr>
      </w:r>
      <w:r>
        <w:rPr>
          <w:lang w:val="id_ID" w:bidi="id_ID"/>
        </w:rPr>
        <w:t>Dalam adegan 1, Allah mengatakan kepada Yakub untuk pindah ke Betel dan membangun mezbah kepada Allah yang menampakkan diri kepada Yakub ketika Yakub melarikan diri dari Esau.</w:t>
      </w:r>
    </w:p>
    <w:p>
      <w:pPr/>
      <w:r>
        <w:rPr>
          <w:lang w:val="id_ID" w:bidi="id_ID"/>
        </w:rPr>
      </w:r>
      <w:r>
        <w:rPr>
          <w:lang w:val="id_ID" w:bidi="id_ID"/>
        </w:rPr>
        <w:t>Hentikan adegannya: Tanyakan kepada Yakub, "Bagaimana perasaan Anda tentang kembali ke Betel?" Anda mungkin mendengar, "Saya bersemangat pergi ke Betel. Saya ingat bertemu Allah di sana bertahun-tahun yang lalu dalam perjalanan ke Haran. "Rasanya senang untuk menyembah Allah di sana lagi."</w:t>
      </w:r>
    </w:p>
    <w:p>
      <w:pPr/>
      <w:r>
        <w:rPr>
          <w:lang w:val="id_ID" w:bidi="id_ID"/>
        </w:rPr>
      </w:r>
      <w:r>
        <w:rPr>
          <w:lang w:val="id_ID" w:bidi="id_ID"/>
        </w:rPr>
        <w:t>Dalam adegan 2, Yakub mengatakan kepada semua orang di rumah tangganya untuk bersiap. Ini berarti mereka harus menyingkirkan semua berhala atau dewa-dewa asing. Mereka harus mentahirkan diri mereka dengan mencuci atau mandi. Mereka harus mengenakan pakaian yang bersih. Yakub berkata kepada mereka bahwa mereka akan pergi ke Betel supaya Yakub dapat membangun mezbah bagi Allah. Yakub mengatakan bahwa Allahlah yang menjawab doa Yakub ketika Yakub berada dalam kesusahan. Allah telah bersama Yakub ke mana pun Yakub telah pergi.</w:t>
      </w:r>
    </w:p>
    <w:p>
      <w:pPr/>
      <w:r>
        <w:rPr>
          <w:lang w:val="id_ID" w:bidi="id_ID"/>
        </w:rPr>
      </w:r>
      <w:r>
        <w:rPr>
          <w:lang w:val="id_ID" w:bidi="id_ID"/>
        </w:rPr>
        <w:t>Hentikan adegan: Tanyakan kepada orang-orang bagaimana perasaan mereka tentang menyingkirkan berhala mereka. Anda mungkin mendengar, "Saya tidak mengerti mengapa saya tidak dapat membawa Allah saya bersama saya." Atau, "Allah Yakub berkuasa. Menurut saya, kita harus menyembah Allah Yakub." Atau, "Saya takut. Saya selalu membawa dewa-dewa rumah tangga saya bersama saya." Ulangi adegannya.</w:t>
      </w:r>
    </w:p>
    <w:p>
      <w:pPr/>
      <w:r>
        <w:rPr>
          <w:lang w:val="id_ID" w:bidi="id_ID"/>
        </w:rPr>
      </w:r>
      <w:r>
        <w:rPr>
          <w:lang w:val="id_ID" w:bidi="id_ID"/>
        </w:rPr>
        <w:t>Orang-orang memberikan semua berhala-berhala dan anting-anting mereka kepada Yakub. Yakub mengubur benda-benda ini di bawah pohon. Kemudian mereka semua pergi ke Betel. Allah menyebabkan orang-orang di kota-kota sekitarnya menjadi takut kepada Yakub. Tidak ada seorang pun yang menyerang Yakub dan keluarganya ketika mereka melakukan perjalanan ke Betel.</w:t>
      </w:r>
    </w:p>
    <w:p>
      <w:pPr/>
      <w:r>
        <w:rPr>
          <w:lang w:val="id_ID" w:bidi="id_ID"/>
        </w:rPr>
      </w:r>
      <w:r>
        <w:rPr>
          <w:lang w:val="id_ID" w:bidi="id_ID"/>
        </w:rPr>
        <w:t>Dalam adegan 3, Yakub dan rumah tangganya tiba di Luz, kota di sebelah Betel. Yakub membangun mezbah dan menamai tempat itu El-Betel, yang berarti Allah, rumah Allah. Tempat ini adalah tempat Allah menampakkan diri kepada Yakub ketika Yakub melarikan diri dari Esau.</w:t>
      </w:r>
    </w:p>
    <w:p>
      <w:pPr/>
      <w:r>
        <w:rPr>
          <w:lang w:val="id_ID" w:bidi="id_ID"/>
        </w:rPr>
      </w:r>
      <w:r>
        <w:rPr>
          <w:lang w:val="id_ID" w:bidi="id_ID"/>
        </w:rPr>
        <w:t>Hentikan adegannya: Tanyakan kepada Yakub, "Bagaimana perasaan Anda sekarang?" Anda mungkin mendengar, "Saya bersemangat berada di sini lagi. Allah berbicara kepada saya di sini dan menjanjikan banyak hal kepada saya. Adalah baik untuk mengingat janji-janji itu." Tanyakan kepada anak-anak Yakub, "Bagaimana perasaan Anda berada di tempat ini?" Anda mungkin mendengar, "Saya senang melihat tempat ini. Bapa mengatakan kepada kita bagaimana Allah menampakkan diri kepadanya di sini." Ulangi adegannya.</w:t>
      </w:r>
    </w:p>
    <w:p>
      <w:pPr/>
      <w:r>
        <w:rPr>
          <w:lang w:val="id_ID" w:bidi="id_ID"/>
        </w:rPr>
      </w:r>
      <w:r>
        <w:rPr>
          <w:lang w:val="id_ID" w:bidi="id_ID"/>
        </w:rPr>
        <w:t>Adegan 4, Debora, pengasuh Ribka, perempuan yang merawat Ribka sewaktu kecil, mati dan dikuburkan di dekat Betel. Debora bepergian bersama Ribka ketika Ribka datang untuk menikahi Ishak.</w:t>
      </w:r>
    </w:p>
    <w:p>
      <w:pPr/>
      <w:r>
        <w:rPr>
          <w:lang w:val="id_ID" w:bidi="id_ID"/>
        </w:rPr>
      </w:r>
      <w:r>
        <w:rPr>
          <w:lang w:val="id_ID" w:bidi="id_ID"/>
        </w:rPr>
        <w:t>Hentikan adegannya: Tanyakan kepada Yakub, "Bagaimana perasaan Anda tentang kematian Debora?" Anda mungkin mendengar, "Saya sedih. Debora selalu bersama ibuku. Ia merawat Esau dan saya dengan baik. Ia dikasihi oleh seluruh keluarga. Kita akan merindukannya." Ulangi adegannya.</w:t>
      </w:r>
    </w:p>
    <w:p>
      <w:pPr/>
      <w:r>
        <w:rPr>
          <w:lang w:val="id_ID" w:bidi="id_ID"/>
        </w:rPr>
      </w:r>
      <w:r>
        <w:rPr>
          <w:lang w:val="id_ID" w:bidi="id_ID"/>
        </w:rPr>
        <w:t>Dalam adegan 5, Allah berbicara kepada Yakub. Allah memberkati Yakub. Allah berkata kepada Yakub, "Namamu bukan lagi Yakub. Namamu adalah Israel."</w:t>
      </w:r>
    </w:p>
    <w:p>
      <w:pPr/>
      <w:r>
        <w:rPr>
          <w:lang w:val="id_ID" w:bidi="id_ID"/>
        </w:rPr>
      </w:r>
      <w:r>
        <w:rPr>
          <w:lang w:val="id_ID" w:bidi="id_ID"/>
        </w:rPr>
        <w:t>Hentikan adegannya: Tanyakan kepada Yakub, "Bagaimana rasanya mendengar Allah mengatakan kepada Anda nama Anda sekarang adalah Israel? Kamu tidak akan lagi disebut Yakub yang berarti penipu." Anda mungkin mendengar, "Aku merasa sangat terhormat bahwa Allah berkenan berbicara kepadaku." Saya tahu bahwa orang yang bergulat dengan saya sepanjang malam di Peniel mengatakan kepada saya bahwa nama saya diubah menjadi Israel. Tetapi Allah mengatakannya seperti ini membuatnya nyata. Saya senang saya tidak akan dikenal sebagai penipu lagi." Ulangi adegannya.</w:t>
      </w:r>
    </w:p>
    <w:p>
      <w:pPr/>
      <w:r>
        <w:rPr>
          <w:lang w:val="id_ID" w:bidi="id_ID"/>
        </w:rPr>
      </w:r>
      <w:r>
        <w:rPr>
          <w:lang w:val="id_ID" w:bidi="id_ID"/>
        </w:rPr>
        <w:t>Allah berkata, "Aku El-Shaddai—Allah Mahakuasa." Kemudian Allah mengatakan kepada Yakub supaya (untuk) ia memiliki anak-anak yang nantinya akan memiliki (anak-anak) keturunan lagi. Allah berkata, "Keturunanmu akan menjadi bangsa yang besar dengan raja-raja di antara keturunanmu. Aku akan memberikan kepadamu tanah ini yang Aku berikan kepada Abraham dan Ishak. Tanah ini adalah untuk kamu dan keturunanmu." Kemudian Allah meninggalkan tempat itu.</w:t>
      </w:r>
    </w:p>
    <w:p>
      <w:pPr/>
      <w:r>
        <w:rPr>
          <w:lang w:val="id_ID" w:bidi="id_ID"/>
        </w:rPr>
      </w:r>
      <w:r>
        <w:rPr>
          <w:lang w:val="id_ID" w:bidi="id_ID"/>
        </w:rPr>
        <w:t>Hentikan adegannya: Tanyakan kepada Yakub, "Bagaimana perasaan Anda sekarang?" Anda mungkin mendengar, "Allah adalah Allah yang luar biasa!" Allah telah mengatakan lagi kepada saya apa yang dikatakan-Nya sebelumnya kepada saya. Tanah ini untuk saya dan keturunan saya. Saya hampir tidak dapat memahami semuanya. Hal ini membuat saya merasa sangat rendah hati." Ulangi adegannya.</w:t>
      </w:r>
    </w:p>
    <w:p>
      <w:pPr/>
      <w:r>
        <w:rPr>
          <w:lang w:val="id_ID" w:bidi="id_ID"/>
        </w:rPr>
      </w:r>
      <w:r>
        <w:rPr>
          <w:lang w:val="id_ID" w:bidi="id_ID"/>
        </w:rPr>
        <w:t>Dalam adegan 6, Yakub mendirikan tiang batu sebagai peringatan bagi Yakub tentang apa yang terjadi di sana. Yakub menuangkan anggur di atas tiang sebagai persembahan. Yakub menuangkan minyak zaitun di atas tiang untuk mengurapi tiang itu. Ini berarti bahwa Yakub mengkhususkan tiang ini dan menetapkannya sebagai milik Allah. Yakub menamai lagi tempat itu Betel yang berarti Rumah Allah.</w:t>
      </w:r>
    </w:p>
    <w:p>
      <w:pPr/>
      <w:r>
        <w:rPr>
          <w:lang w:val="id_ID" w:bidi="id_ID"/>
        </w:rPr>
      </w:r>
      <w:r>
        <w:rPr>
          <w:lang w:val="id_ID" w:bidi="id_ID"/>
        </w:rPr>
        <w:t>Hentikan adegannya: Tanyakan kepada Yakub, "Mengapa kamu mendirikan sebuah tiang dan mengurapinya?" Anda mungkin mendengar, "Saya ingin mengingat apa yang dikatakan Allah di sini. Saya ingin anak-anak dan cucu-cucu saya mengingatnya. Tanah ini untuk mereka semua. Mereka akan menjadi bangsa yang besar. Saya ingin mereka mengingat apa yang dijanjikan Allah di sini."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Allah menyuruh Yakub untuk naik ke Betel dan membangun </w:t>
      </w:r>
      <w:r>
        <w:rPr>
          <w:b/>
          <w:lang w:val="id_ID" w:bidi="id_ID"/>
        </w:rPr>
        <w:t>mezbah</w:t>
      </w:r>
      <w:r>
        <w:rPr>
          <w:lang w:val="id_ID" w:bidi="id_ID"/>
        </w:rPr>
        <w:t xml:space="preserve"> di sana. </w:t>
      </w:r>
      <w:r>
        <w:rPr>
          <w:lang w:val="id_ID" w:bidi="id_ID"/>
        </w:rPr>
        <w:t>Mezbah</w:t>
      </w:r>
      <w:r>
        <w:rPr>
          <w:lang w:val="id_ID" w:bidi="id_ID"/>
        </w:rPr>
        <w:t xml:space="preserve"> dibahas dalam Glosarium Utama. Gunakan kata yang sama untuk Betel seperti yang Anda gunakan pada perikop sebelumnya. Gunakan kata yang sama untuk mezbah seperti yang Anda gunakan pada perikop sebelumnya. Ungkapan </w:t>
      </w:r>
      <w:r>
        <w:rPr>
          <w:b/>
          <w:lang w:val="id_ID" w:bidi="id_ID"/>
        </w:rPr>
        <w:t>naik</w:t>
      </w:r>
      <w:r>
        <w:rPr>
          <w:lang w:val="id_ID" w:bidi="id_ID"/>
        </w:rPr>
        <w:t xml:space="preserve"> dalam konteks ini dapat berarti bahwa Betel berada di tempat yang lebih tinggi daripada Sikhem. Ungkapan ini juga bisa digunakan saat pergi ke tempat ibadah. Orang-orang akan mengatakan </w:t>
      </w:r>
      <w:r>
        <w:rPr>
          <w:b/>
          <w:lang w:val="id_ID" w:bidi="id_ID"/>
        </w:rPr>
        <w:t>naiklah</w:t>
      </w:r>
      <w:r>
        <w:rPr>
          <w:lang w:val="id_ID" w:bidi="id_ID"/>
        </w:rPr>
        <w:t xml:space="preserve"> ke suatu tempat meskipun ketinggian tempat itu tidak lebih tinggi.</w:t>
      </w:r>
    </w:p>
    <w:p>
      <w:pPr/>
      <w:r>
        <w:rPr>
          <w:lang w:val="id_ID" w:bidi="id_ID"/>
        </w:rPr>
      </w:r>
      <w:r>
        <w:rPr>
          <w:lang w:val="id_ID" w:bidi="id_ID"/>
        </w:rPr>
        <w:t>Berhenti dan diskusikan: Bicarakan tentang pergi ke tempat tertentu untuk beribadah atau merayakan sesuatu. Bagaimana Anda menggambarkan proses perginya?</w:t>
      </w:r>
    </w:p>
    <w:p>
      <w:pPr/>
      <w:r>
        <w:rPr>
          <w:lang w:val="id_ID" w:bidi="id_ID"/>
        </w:rPr>
      </w:r>
      <w:r>
        <w:rPr>
          <w:lang w:val="id_ID" w:bidi="id_ID"/>
        </w:rPr>
        <w:t xml:space="preserve">Yakub menyuruh semua orang di rumah tangganya untuk bersiap-siap. </w:t>
      </w:r>
      <w:r>
        <w:rPr>
          <w:b/>
          <w:lang w:val="id_ID" w:bidi="id_ID"/>
        </w:rPr>
        <w:t>Rumah tangga</w:t>
      </w:r>
      <w:r>
        <w:rPr>
          <w:lang w:val="id_ID" w:bidi="id_ID"/>
        </w:rPr>
        <w:t xml:space="preserve"> merujuk pada setiap orang yang tinggal dengan Yakub. Ini termasuk istri-istri dan anak-anak Yakub. Ini juga termasuk para pelayan Yakub dan semua perempuan serta anak-anak yang ditawan dari Sikhem. </w:t>
      </w:r>
      <w:r>
        <w:rPr>
          <w:lang w:val="id_ID" w:bidi="id_ID"/>
        </w:rPr>
        <w:t>Rumah tangga</w:t>
      </w:r>
      <w:r>
        <w:rPr>
          <w:lang w:val="id_ID" w:bidi="id_ID"/>
        </w:rPr>
        <w:t xml:space="preserve"> dibahas dalam Glosarium Utama</w:t>
      </w:r>
    </w:p>
    <w:p>
      <w:pPr/>
      <w:r>
        <w:rPr>
          <w:lang w:val="id_ID" w:bidi="id_ID"/>
        </w:rPr>
      </w:r>
      <w:r>
        <w:rPr>
          <w:lang w:val="id_ID" w:bidi="id_ID"/>
        </w:rPr>
        <w:t xml:space="preserve">Yakub menyuruh mereka untuk menyingkirkan semua </w:t>
      </w:r>
      <w:r>
        <w:rPr>
          <w:b/>
          <w:lang w:val="id_ID" w:bidi="id_ID"/>
        </w:rPr>
        <w:t>berhala</w:t>
      </w:r>
      <w:r>
        <w:rPr>
          <w:lang w:val="id_ID" w:bidi="id_ID"/>
        </w:rPr>
        <w:t xml:space="preserve"> atau ilah-ilah asing yang ada di antara mereka dan mentahirkan diri mereka dan mengenakan pakaian yang bersih. Berhala atau ilah-ilah asing adalah segala sesuatu yang dibuat oleh manusia tetapi digunakan sebagai suatu obyek penyembahan. Ini akan termasuk dewa-dewa rumah tangga keluarga yang diambil Rahel dari Laban. </w:t>
      </w:r>
      <w:r>
        <w:rPr>
          <w:lang w:val="id_ID" w:bidi="id_ID"/>
        </w:rPr>
        <w:t>Berhala-berhala</w:t>
      </w:r>
      <w:r>
        <w:rPr>
          <w:lang w:val="id_ID" w:bidi="id_ID"/>
        </w:rPr>
        <w:t xml:space="preserve"> dibahas dalam Glosarium Utama. </w:t>
      </w:r>
      <w:r>
        <w:rPr>
          <w:b/>
          <w:lang w:val="id_ID" w:bidi="id_ID"/>
        </w:rPr>
        <w:t>Mentahirkan</w:t>
      </w:r>
      <w:r>
        <w:rPr>
          <w:lang w:val="id_ID" w:bidi="id_ID"/>
        </w:rPr>
        <w:t xml:space="preserve"> diri berarti menjalani upacara mandi atau pencucian yang merupakan simbol penghapusan segala sesuatu yang membuat mereka najis atau tidak layak untuk menyembah Allah. Mereka harus mengenakan pakaian bersih dengan alasan yang sama—sebagai persiapan upacara untuk menyembah Allah. </w:t>
      </w:r>
      <w:r>
        <w:rPr>
          <w:lang w:val="id_ID" w:bidi="id_ID"/>
        </w:rPr>
        <w:t>Mentahirkan</w:t>
      </w:r>
      <w:r>
        <w:rPr>
          <w:lang w:val="id_ID" w:bidi="id_ID"/>
        </w:rPr>
        <w:t xml:space="preserve"> terdapat di dalam Glosarium Utama. Dengan mempersiapkan diri sebelum berangkat, seluruh perjalanan menjadi sebuah ziarah atau bagian dari pengalaman ibadah.</w:t>
      </w:r>
    </w:p>
    <w:p>
      <w:pPr/>
      <w:r>
        <w:rPr>
          <w:lang w:val="id_ID" w:bidi="id_ID"/>
        </w:rPr>
      </w:r>
      <w:r>
        <w:rPr>
          <w:lang w:val="id_ID" w:bidi="id_ID"/>
        </w:rPr>
        <w:t>Orang-orang memberikan berhala-berhala dan anting-anting mereka kepada Yakub. Anting-anting mungkin adalah jimat atau benda yang digunakan dalam penyembahan berhala atau digunakan sebagai perlindungan dari kejahatan. Hal-hal ini mengurangi kesucian ibadah kepada Allah. Mereka harus menyingkirkan semua yang seperti ini.</w:t>
      </w:r>
    </w:p>
    <w:p>
      <w:pPr/>
      <w:r>
        <w:rPr>
          <w:lang w:val="id_ID" w:bidi="id_ID"/>
        </w:rPr>
      </w:r>
      <w:r>
        <w:rPr>
          <w:lang w:val="id_ID" w:bidi="id_ID"/>
        </w:rPr>
        <w:t xml:space="preserve">Allah </w:t>
      </w:r>
      <w:r>
        <w:rPr>
          <w:b/>
          <w:lang w:val="id_ID" w:bidi="id_ID"/>
        </w:rPr>
        <w:t>memberkati</w:t>
      </w:r>
      <w:r>
        <w:rPr>
          <w:lang w:val="id_ID" w:bidi="id_ID"/>
        </w:rPr>
        <w:t xml:space="preserve"> Yakub. Gunakan kata yang sama untuk berkat yang telah Anda gunakan pada perikop sebelumnya. </w:t>
      </w:r>
      <w:r>
        <w:rPr>
          <w:lang w:val="id_ID" w:bidi="id_ID"/>
        </w:rPr>
        <w:t>Berkat dibahas</w:t>
      </w:r>
      <w:r>
        <w:rPr>
          <w:lang w:val="id_ID" w:bidi="id_ID"/>
        </w:rPr>
        <w:t xml:space="preserve"> dalam Glosarium Utama.</w:t>
      </w:r>
    </w:p>
    <w:p>
      <w:pPr/>
      <w:r>
        <w:rPr>
          <w:lang w:val="id_ID" w:bidi="id_ID"/>
        </w:rPr>
      </w:r>
      <w:r>
        <w:rPr>
          <w:lang w:val="id_ID" w:bidi="id_ID"/>
        </w:rPr>
        <w:t xml:space="preserve">Allah berkata, "Aku adalah </w:t>
      </w:r>
      <w:r>
        <w:rPr>
          <w:b/>
          <w:lang w:val="id_ID" w:bidi="id_ID"/>
        </w:rPr>
        <w:t>el-shaddai</w:t>
      </w:r>
      <w:r>
        <w:rPr>
          <w:lang w:val="id_ID" w:bidi="id_ID"/>
        </w:rPr>
        <w:t xml:space="preserve">." El-shaddai adalah nama lain untuk Allah. </w:t>
      </w:r>
      <w:r>
        <w:rPr>
          <w:b/>
          <w:lang w:val="id_ID" w:bidi="id_ID"/>
        </w:rPr>
        <w:t>El</w:t>
      </w:r>
      <w:r>
        <w:rPr>
          <w:lang w:val="id_ID" w:bidi="id_ID"/>
        </w:rPr>
        <w:t xml:space="preserve"> berarti Allah. </w:t>
      </w:r>
      <w:r>
        <w:rPr>
          <w:b/>
          <w:lang w:val="id_ID" w:bidi="id_ID"/>
        </w:rPr>
        <w:t>Shaddai</w:t>
      </w:r>
      <w:r>
        <w:rPr>
          <w:lang w:val="id_ID" w:bidi="id_ID"/>
        </w:rPr>
        <w:t xml:space="preserve"> berarti semua yang berkuasa atau mahakuasa. Allah menggunakan nama ini pada beberapa kesempatan lain. </w:t>
      </w:r>
      <w:r>
        <w:rPr>
          <w:lang w:val="id_ID" w:bidi="id_ID"/>
        </w:rPr>
        <w:t>El-shaddai</w:t>
      </w:r>
      <w:r>
        <w:rPr>
          <w:lang w:val="id_ID" w:bidi="id_ID"/>
        </w:rPr>
        <w:t xml:space="preserve"> terdapat di dalam Glosarium Utama.</w:t>
      </w:r>
    </w:p>
    <w:p>
      <w:pPr/>
      <w:r>
        <w:rPr>
          <w:lang w:val="id_ID" w:bidi="id_ID"/>
        </w:rPr>
      </w:r>
      <w:r>
        <w:rPr>
          <w:lang w:val="id_ID" w:bidi="id_ID"/>
        </w:rPr>
        <w:t xml:space="preserve">Yakub mendirikan sebuah tugu batu. Ini biasanya berupa tugu peringatan atau sesuatu yang mengingatkan semua orang yang melihatnya bahwa sesuatu yang penting pernah terjadi di sana. Yakub menuangkan anggur di atas tugu. Anggur ini adalah suatu persembahan atau pemberian kepada Allah. Kemudian Yakub </w:t>
      </w:r>
      <w:r>
        <w:rPr>
          <w:b/>
          <w:lang w:val="id_ID" w:bidi="id_ID"/>
        </w:rPr>
        <w:t>mengurapi</w:t>
      </w:r>
      <w:r>
        <w:rPr>
          <w:lang w:val="id_ID" w:bidi="id_ID"/>
        </w:rPr>
        <w:t xml:space="preserve"> tugu itu dengan menuangkan minyak zaitun di atasnya. </w:t>
      </w:r>
      <w:r>
        <w:rPr>
          <w:lang w:val="id_ID" w:bidi="id_ID"/>
        </w:rPr>
        <w:t>Mengurapi</w:t>
      </w:r>
      <w:r>
        <w:rPr>
          <w:lang w:val="id_ID" w:bidi="id_ID"/>
        </w:rPr>
        <w:t xml:space="preserve"> terdapat di Glosarium Utama. Mengurapi tugu berarti menjadikan tugu tersebut sebagai tempat kudus. Yakub menggunakan anggur dan minyak untuk menguduskan batu itu. Hal inilah yang menjadikan batu tersebut sebagai tempat khusus untuk menyembah Allah.</w:t>
      </w:r>
    </w:p>
    <w:p>
      <w:pPr/>
      <w:r>
        <w:rPr>
          <w:lang w:val="id_ID" w:bidi="id_ID"/>
        </w:rPr>
      </w:r>
      <w:r>
        <w:rPr>
          <w:lang w:val="id_ID" w:bidi="id_ID"/>
        </w:rPr>
        <w:t>Yakub kembali memberi tempat itu nama yang sama seperti yang pernah digunakan Yakub sebelumnya: Betel atau Rumah Allah.</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menceritakan beberapa kalimat dari perikop itu dan berhenti sejenak. Anggota yang lain harus menceritakan bagian selanjutnya dari perikop tersebut dan berhenti sebentar. Lakukan tahap ini sampai semua anggota menceritakan kembali seluruh bagian perikop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perikop tersebut tanpa gangguan setidaknya satu kali. Anggota kelompok dapat menggunakan benda apa saja, gerakan, atau papan cerita untuk membantu mereka mengingat bagian perikop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35:16–20</w:t>
      </w:r>
      <w:r>
        <w:rPr>
          <w:lang w:val="id_ID" w:bidi="id_ID"/>
        </w:rPr>
      </w:r>
    </w:p>
    <w:p>
      <w:pPr>
        <w:pStyle w:val="Heading3"/>
      </w:pPr>
      <w:r>
        <w:rPr>
          <w:lang w:val="id_ID" w:bidi="id_ID"/>
        </w:rPr>
        <w:t>Dengar dan Renungkan</w:t>
      </w:r>
    </w:p>
    <w:p>
      <w:pPr/>
      <w:r>
        <w:rPr>
          <w:lang w:val="id_ID" w:bidi="id_ID"/>
        </w:rPr>
      </w:r>
      <w:r>
        <w:rPr>
          <w:lang w:val="id_ID" w:bidi="id_ID"/>
        </w:rPr>
        <w:t>Dengarkan Kejadian 35:16–20 dan renungkan dalam hatimu.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Allah?</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35:16–20</w:t>
      </w:r>
    </w:p>
    <w:p>
      <w:pPr/>
      <w:r>
        <w:rPr>
          <w:lang w:val="id_ID" w:bidi="id_ID"/>
        </w:rPr>
      </w:r>
      <w:r>
        <w:rPr>
          <w:lang w:val="id_ID" w:bidi="id_ID"/>
        </w:rPr>
        <w:t>Dengarkan teks satu kali dalam versi yang paling mudah dimengerti.</w:t>
      </w:r>
    </w:p>
    <w:p>
      <w:pPr/>
      <w:r>
        <w:rPr>
          <w:lang w:val="id_ID" w:bidi="id_ID"/>
        </w:rPr>
      </w:r>
      <w:r>
        <w:rPr>
          <w:lang w:val="id_ID" w:bidi="id_ID"/>
        </w:rPr>
        <w:t>Setelah pertemuan Yakub dengan Allah di Betel, Yakub meninggalkan Betel dan menuju selatan ke arah Efrata. Ini adalah perjalanan sekitar 17 mil atau 27 kilometer. Ini adalah suatu daerah pegunungan. Betel berada di puncak gunung dan Efrat juga berada di puncak gunung. Efrat adalah nama kuno dari Betlehem. Dengan demikian perjalanan singkat akan menjadi sulit terutama bagi seseorang yang sangat muda atau seseorang yang sedang hamil. Ini adalah kisah narasi dari perjalanan ini.</w:t>
      </w:r>
    </w:p>
    <w:p>
      <w:pPr/>
      <w:r>
        <w:rPr>
          <w:lang w:val="id_ID" w:bidi="id_ID"/>
        </w:rPr>
      </w:r>
      <w:r>
        <w:rPr>
          <w:lang w:val="id_ID" w:bidi="id_ID"/>
        </w:rPr>
        <w:t>Kita tidak tahu berapa lama Yakub tinggal di Betel. Namun, ketika Yakub dan keluarganya meninggalkan Betel, Rahel, istri Yakub sedang mengandung dan sudah hampir waktu baginya untuk melahirkan. Ketika mereka melakukan perjalanan ke arah Efrata, yang berada di selatan Betel, Rahel melahirkan.</w:t>
      </w:r>
    </w:p>
    <w:p>
      <w:pPr/>
      <w:r>
        <w:rPr>
          <w:lang w:val="id_ID" w:bidi="id_ID"/>
        </w:rPr>
      </w:r>
      <w:r>
        <w:rPr>
          <w:lang w:val="id_ID" w:bidi="id_ID"/>
        </w:rPr>
        <w:t>Tampilkan peta yang memiliki Betel dan Efrata beri tanda. Efrat adalah nama kuno Betlehem.</w:t>
      </w:r>
    </w:p>
    <w:p>
      <w:pPr/>
      <w:r>
        <w:rPr>
          <w:lang w:val="id_ID" w:bidi="id_ID"/>
        </w:rPr>
      </w:r>
      <w:r>
        <w:rPr>
          <w:lang w:val="id_ID" w:bidi="id_ID"/>
        </w:rPr>
        <w:t>Berhenti dan diskusikan: Ceritakan kisah tentang perempuan yang mengalami persalinan dan melahirkan seorang anak dalam budaya Anda. Perhatikan kata dan frasa yang Anda gunakan untuk menggambarkan proses ini. Siapa yang membantu ibu? Anda mencari istilah yang akan Anda gunakan untuk berbicara tentang ini dengan siapa pun.</w:t>
      </w:r>
    </w:p>
    <w:p>
      <w:pPr/>
      <w:r>
        <w:rPr>
          <w:lang w:val="id_ID" w:bidi="id_ID"/>
        </w:rPr>
      </w:r>
      <w:r>
        <w:rPr>
          <w:lang w:val="id_ID" w:bidi="id_ID"/>
        </w:rPr>
        <w:t>Perikop itu mengatakan bahwa persalinan Rahel itu sulit. Gambarannya berbeda-beda. Beberapa mengatakan bahwa ia mengalami persalinan yang sulit. Yang lain mengatakan rasa sakitnya sangat kuat. Yang lain mengatakan bahwa ia mengalami suatu kesulitan atau masa sulit. Terlepas dari itu, persalinan ini tampaknya sangat sulit atau tidak normal. Rahel mendapatkan seorang anak laki-laki. Bidan itu berkata kepada Rahel bahwa ia mendapat seorang anak laki-laki. Bidan adalah orang yang membantu ibu yang sedang melahirkan. Bidan hadir bersama ibu selama proses kelahiran anak. Persalinan itu sangat sulit sehingga Rahel hampir mati.</w:t>
      </w:r>
    </w:p>
    <w:p>
      <w:pPr/>
      <w:r>
        <w:rPr>
          <w:lang w:val="id_ID" w:bidi="id_ID"/>
        </w:rPr>
      </w:r>
      <w:r>
        <w:rPr>
          <w:lang w:val="id_ID" w:bidi="id_ID"/>
        </w:rPr>
        <w:t>Berhenti dan diskusikan: Bicarakan tentang seseorang yang sedang sekarat. Perhatikan bagaimana Anda menggambarkan apa yang terjadi pada orang itu.</w:t>
      </w:r>
    </w:p>
    <w:p>
      <w:pPr/>
      <w:r>
        <w:rPr>
          <w:lang w:val="id_ID" w:bidi="id_ID"/>
        </w:rPr>
      </w:r>
      <w:r>
        <w:rPr>
          <w:lang w:val="id_ID" w:bidi="id_ID"/>
        </w:rPr>
        <w:t>Setelah bayi itu lahir, Rahel hampir saja mati. Beberapa terjemahan mengatakan jiwanya pergi. Yang lain mengatakan bahwa ia menghembuskan napas terakhir atau mengambil napas terakhirnya. Yang lain mengatakan bahwa ia akan mati. Rahel menggunakan napas terakhirnya untuk menamai anaknya. Ia menyebut anaknya Ben-oni yang berarti anak kesedihanku. Setelah menamai anaknya, Rahel mati.</w:t>
      </w:r>
    </w:p>
    <w:p>
      <w:pPr/>
      <w:r>
        <w:rPr>
          <w:lang w:val="id_ID" w:bidi="id_ID"/>
        </w:rPr>
      </w:r>
      <w:r>
        <w:rPr>
          <w:lang w:val="id_ID" w:bidi="id_ID"/>
        </w:rPr>
        <w:t>Berhenti dan diskusikan: bicarakan tentang seorang perempuan yang meninggal saat melahirkan. Apa yang terjadi pada anak itu? Siapa yang menamai anak itu?</w:t>
      </w:r>
    </w:p>
    <w:p>
      <w:pPr/>
      <w:r>
        <w:rPr>
          <w:lang w:val="id_ID" w:bidi="id_ID"/>
        </w:rPr>
      </w:r>
      <w:r>
        <w:rPr>
          <w:lang w:val="id_ID" w:bidi="id_ID"/>
        </w:rPr>
        <w:t>Yakub mengubah nama anak itu menjadi Benyamin yang berarti anak tangan kananku. Dalam budaya kuno ini, tangan kanan adalah tangan yang baik atau tangan yang disukai. Tangan kanan juga merupakan tempat perlindungan. Dengan menamainya Benyamin, Yakub membawa gambar kekayaan, kebaikan dan kekuatan. Ini adalah satu-satunya anak dari 12 yang dinamai Yakub. Para ibu menamai semua putra lainnya.</w:t>
      </w:r>
    </w:p>
    <w:p>
      <w:pPr/>
      <w:r>
        <w:rPr>
          <w:lang w:val="id_ID" w:bidi="id_ID"/>
        </w:rPr>
      </w:r>
      <w:r>
        <w:rPr>
          <w:lang w:val="id_ID" w:bidi="id_ID"/>
        </w:rPr>
        <w:t>Rahel mati sebelum mereka tiba di Efrat. Yakub menguburkan Rahel dalam perjalanan ke Efrat, kota Betlehem saat ini. Yakub mendirikan sebuah monumen batu di atas makam. Tujuan penanda batu ini adalah untuk mengingat di mana makam atau tempat kuburan Rahel berada. Itu bukan tempat ibadah seperti tiang batu yang didirikan Yakub di Bethel. Penanda batu ini dapat dilihat hari ini. Ini berarti bahwa ketika perikop ini ditulis, penanda itu masih dapat dilihat.</w:t>
      </w:r>
    </w:p>
    <w:p>
      <w:pPr/>
      <w:r>
        <w:rPr>
          <w:lang w:val="id_ID" w:bidi="id_ID"/>
        </w:rPr>
      </w:r>
      <w:r>
        <w:rPr>
          <w:lang w:val="id_ID" w:bidi="id_ID"/>
        </w:rPr>
        <w:t>Tunjukkan satu gambar tiang batu yang akan digunakan untuk menandai tempat penting.</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dan rumah tangganya sementara melakukan perjalanan dari Betel ke Efrata. Rahel melahirkan seorang anak laki-laki dan meninggal.</w:t>
      </w:r>
    </w:p>
    <w:p>
      <w:pPr/>
      <w:r>
        <w:rPr>
          <w:lang w:val="id_ID" w:bidi="id_ID"/>
        </w:rPr>
      </w:r>
      <w:r>
        <w:rPr>
          <w:b/>
          <w:lang w:val="id_ID" w:bidi="id_ID"/>
        </w:rPr>
        <w:t>Adegan kedua:</w:t>
      </w:r>
      <w:r>
        <w:rPr>
          <w:lang w:val="id_ID" w:bidi="id_ID"/>
        </w:rPr>
        <w:t xml:space="preserve"> Yakub menamai anak itu.</w:t>
      </w:r>
    </w:p>
    <w:p>
      <w:pPr/>
      <w:r>
        <w:rPr>
          <w:lang w:val="id_ID" w:bidi="id_ID"/>
        </w:rPr>
      </w:r>
      <w:r>
        <w:rPr>
          <w:b/>
          <w:lang w:val="id_ID" w:bidi="id_ID"/>
        </w:rPr>
        <w:t>Adegan ketiga:</w:t>
      </w:r>
      <w:r>
        <w:rPr>
          <w:lang w:val="id_ID" w:bidi="id_ID"/>
        </w:rPr>
        <w:t xml:space="preserve"> Yakub menguburkan Rahel dan mendirikan tiang batu di atas kuburan.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Bidan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Benyamin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Dalam adegan 1, Yakub dan seisi rumah tangganya berangkat dari Betel dan menuju selatan ke pegunungan menuju Efrata. Efrata adalah sebuah kota yang juga berada di pegunungan. Efrata adalah nama kuno Betlehem. Jarak antara Betel dan Efrat adalah sekitar 27 kilometer.</w:t>
      </w:r>
    </w:p>
    <w:p>
      <w:pPr/>
      <w:r>
        <w:rPr>
          <w:lang w:val="id_ID" w:bidi="id_ID"/>
        </w:rPr>
      </w:r>
      <w:r>
        <w:rPr>
          <w:lang w:val="id_ID" w:bidi="id_ID"/>
        </w:rPr>
        <w:t>Rahel, istri Yakub yang paling dikasihi, melahirkan saat dalam perjalanan ini. Persalinan Rahel berlangsung sangat berat tidak seperti biasanya. Akhirnya, setelah persalinan yang sangat sulit, Rahel memiliki seorang anak. Bidan itu mencoba memberi semangat kepada Rahel dengan mengatakan bahwa seorang anak telah lahir. Tetapi Rahel sedang sekarat. Dengan napas terakhir, Rahel menamai anaknya Ben-oni yang berarti anak kesedihanku.</w:t>
      </w:r>
    </w:p>
    <w:p>
      <w:pPr/>
      <w:r>
        <w:rPr>
          <w:lang w:val="id_ID" w:bidi="id_ID"/>
        </w:rPr>
      </w:r>
      <w:r>
        <w:rPr>
          <w:lang w:val="id_ID" w:bidi="id_ID"/>
        </w:rPr>
        <w:t>Berhenti dan diskusikan: bicarakan tentang cara Anda akan menggambarkan proses kelahiran agar bagian ini dapat diterima dalam budaya Anda. Temukan cara terbaik untuk menggambarkan pekerjaan itu. Kemudian temukan cara terbaik untuk mengatakan bahwa Rahel menamai anaknya sesaat sebelum meninggal.</w:t>
      </w:r>
    </w:p>
    <w:p>
      <w:pPr/>
      <w:r>
        <w:rPr>
          <w:lang w:val="id_ID" w:bidi="id_ID"/>
        </w:rPr>
      </w:r>
      <w:r>
        <w:rPr>
          <w:lang w:val="id_ID" w:bidi="id_ID"/>
        </w:rPr>
        <w:t>Dalam adegan 2, Yakub mengubah nama bayi laki-laki. Yakub menamainya Benyamin, yang berarti anak tangan kananku.</w:t>
      </w:r>
    </w:p>
    <w:p>
      <w:pPr/>
      <w:r>
        <w:rPr>
          <w:lang w:val="id_ID" w:bidi="id_ID"/>
        </w:rPr>
      </w:r>
      <w:r>
        <w:rPr>
          <w:lang w:val="id_ID" w:bidi="id_ID"/>
        </w:rPr>
        <w:t>Dalam adegan 3, Yakub menguburkan Rahel di dekat jalan menuju Efrata (yang juga bernama Betlehem). Ini berarti bahwa semua peristiwa ini terjadi ketika mereka masih dalam perjalanan, sebelum mereka tiba di kota itu. Yakub memasang tiang batu untuk menandai makam Rahel. Tiang ini tidak dimaksudkan untuk menjadi suatu tempat ibadah. lebih tepatnya, tiang itu adalah untuk menandai lokasi makam Rahel.</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Rahel</w:t>
      </w:r>
    </w:p>
    <w:p>
      <w:pPr>
        <w:pStyle w:val="ListBullet"/>
        <w:spacing w:line="240" w:lineRule="auto"/>
        <w:ind w:left="720"/>
      </w:pPr>
      <w:r>
        <w:rPr>
          <w:lang w:val="id_ID" w:bidi="id_ID"/>
        </w:rPr>
      </w:r>
      <w:r>
        <w:rPr>
          <w:lang w:val="id_ID" w:bidi="id_ID"/>
        </w:rPr>
        <w:t>Bidan</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Benyamin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Pada kedua kalinya tim memperagakan kisah ini, hentikan mereka pada titik-titik tertentu dan hentikan adegannya.</w:t>
      </w:r>
    </w:p>
    <w:p>
      <w:pPr/>
      <w:r>
        <w:rPr>
          <w:lang w:val="id_ID" w:bidi="id_ID"/>
        </w:rPr>
      </w:r>
      <w:r>
        <w:rPr>
          <w:lang w:val="id_ID" w:bidi="id_ID"/>
        </w:rPr>
        <w:t>Dalam adegan 1, Yakub dan seisi rumah tangganya melakukan perjalanan dari Betel ke Efrata. Rute itu berada di atas pegunungan sehingga sulit bagi orang muda atau tua atau mereka yang mungkin hamil untuk berjalan. Perjalanan itu sekitar 27 kilometer.</w:t>
      </w:r>
    </w:p>
    <w:p>
      <w:pPr/>
      <w:r>
        <w:rPr>
          <w:lang w:val="id_ID" w:bidi="id_ID"/>
        </w:rPr>
      </w:r>
      <w:r>
        <w:rPr>
          <w:lang w:val="id_ID" w:bidi="id_ID"/>
        </w:rPr>
        <w:t>Dalam perjalanan ke Efrat, Rahel mulai bersalin. Persalinan Rahel sangat sulit, itu tampak seperti kesulitan yang tidak biasa. Satu terjemahan mengatakan bahwa rasa sakitnya terus-menerus. Yang lain menggunakan kata-kata seperti sulit atau kasar atau berat. Kelahiran bayi itu sulit. Rahel mendapatkan seorang anak laki-laki. Bidan itu mencoba untuk memberi semangat kepada Rahel dengan mengatakan bahwa bayi itu adalah seorang anak laki-laki.</w:t>
      </w:r>
    </w:p>
    <w:p>
      <w:pPr/>
      <w:r>
        <w:rPr>
          <w:lang w:val="id_ID" w:bidi="id_ID"/>
        </w:rPr>
      </w:r>
      <w:r>
        <w:rPr>
          <w:lang w:val="id_ID" w:bidi="id_ID"/>
        </w:rPr>
        <w:t>Hentikan tindakannya: Tanyakan kepada Yakub, “Mengapa Anda memulai perjalanan ini saat hampir waktunya bagi Rahel untuk melahirkan bayinya?” Anda mungkin mendengar, "Ini adalah urusan perempuan. Saya tidak tahu apa pun tentang itu." Atau, "Saya tidak tahu bahwa waktunya sudah sangat dekat untuknya." Atau, "Para perempuan biasanya memiliki bayi tanpa kesulitan." Saya tidak tahu ini akan terjadi." Tanyakan kepada Rahel, "Bagaimana perasaan Anda?" Anda mungkin mendengar, "Saya sangat lelah. Saya senang dapat memberikan Yakub anak lagi tapi saya sangat lelah. Ini benar-benar sulit." Tanyakan kepada bidan, "Bagaimana perasaan Anda sekarang?" Anda mungkin mendengar, "Saya mengkhawatirkan Rahel. Ini adalah persalinan yang berat dan kelahiran yang sulit Ia berada dalam bahaya di sini." Ulangi adegannya.</w:t>
      </w:r>
    </w:p>
    <w:p>
      <w:pPr/>
      <w:r>
        <w:rPr>
          <w:lang w:val="id_ID" w:bidi="id_ID"/>
        </w:rPr>
      </w:r>
      <w:r>
        <w:rPr>
          <w:lang w:val="id_ID" w:bidi="id_ID"/>
        </w:rPr>
        <w:t>Setelah kelahiran, Rahel sekarat. Ia menamai anaknya dengan napas terakhirnya. Rahel menamai anaknya Ben-oni yang berarti anak kesedihanku. Setelah menamai bayi itu, Rahel meninggal.</w:t>
      </w:r>
    </w:p>
    <w:p>
      <w:pPr/>
      <w:r>
        <w:rPr>
          <w:lang w:val="id_ID" w:bidi="id_ID"/>
        </w:rPr>
      </w:r>
      <w:r>
        <w:rPr>
          <w:lang w:val="id_ID" w:bidi="id_ID"/>
        </w:rPr>
        <w:t>Hentikan adegannya: Tanyakan kepada Yakub, "Bagaimana perasaan Anda sekarang?" Anda mungkin mendengar, "Saya sangat sedih. Saya sangat mencintai Rahel. Saya ingin menikahi Rahel sejak pertama kali saya melihatnya. Rahel sangat cantik. Saya tidak dapat percaya bahwa saya telah kehilangan Rahel." Ulangi adegannya.</w:t>
      </w:r>
    </w:p>
    <w:p>
      <w:pPr/>
      <w:r>
        <w:rPr>
          <w:lang w:val="id_ID" w:bidi="id_ID"/>
        </w:rPr>
      </w:r>
      <w:r>
        <w:rPr>
          <w:lang w:val="id_ID" w:bidi="id_ID"/>
        </w:rPr>
        <w:t>Dalam adegan 2, Yakub mengganti nama bayi itu. Yakub menamai bayi itu Benyamin yang berarti anak tangan kananku.</w:t>
      </w:r>
    </w:p>
    <w:p>
      <w:pPr/>
      <w:r>
        <w:rPr>
          <w:lang w:val="id_ID" w:bidi="id_ID"/>
        </w:rPr>
      </w:r>
      <w:r>
        <w:rPr>
          <w:lang w:val="id_ID" w:bidi="id_ID"/>
        </w:rPr>
        <w:t>Hentikan adegannya: Tanyakan kepada Yakub, "Mengapa Anda mengubah nama bayi itu?" Anda mungkin mendengar, "Ini adalah anakku yang bungsu. Saya ingin dia memiliki nama yang baik. Saya mengasihi Rahel, tetapi saya tidak ingin nama bayi ini menjadi nama kesedihan." Ulangi adegannya.</w:t>
      </w:r>
    </w:p>
    <w:p>
      <w:pPr/>
      <w:r>
        <w:rPr>
          <w:lang w:val="id_ID" w:bidi="id_ID"/>
        </w:rPr>
      </w:r>
      <w:r>
        <w:rPr>
          <w:lang w:val="id_ID" w:bidi="id_ID"/>
        </w:rPr>
        <w:t>Dalam adegan 3 Yakub mengubur Rahel di dekat jalan. Ini adalah jalan antara Betel dan Efrata atau Betlehem. Setelah penguburan, Yakub mendirikan tiang batu di atas kubur. Pilar ini tetap berada di atas makam sebagai penanda untuk mengatakan kepada siapa pun yang lewat bahwa seseorang dimakamkan di sana. Ketika narator menulis kisah ini, tiang itu masih berdiri.</w:t>
      </w:r>
    </w:p>
    <w:p>
      <w:pPr/>
      <w:r>
        <w:rPr>
          <w:lang w:val="id_ID" w:bidi="id_ID"/>
        </w:rPr>
      </w:r>
      <w:r>
        <w:rPr>
          <w:lang w:val="id_ID" w:bidi="id_ID"/>
        </w:rPr>
        <w:t>Hentikan adegannya: Tanyakan kepada Yakub, "Mengapa kamu memasang tiang batu di sana?" Apa tujuannya?" Anda mungkin mendengar, "Saya ingin mengingat di mana makamnya berada." Saya ingin anak-anaknya tahu di mana ia dikuburkan. Saya mencintai Rahel. Saya tidak ingin siapa pun lupa. Tiang batu ini adalah tanda di mana makam berada. Kita akan ingat tetapi ini bukan suatu tempat ibadah."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b/>
          <w:lang w:val="id_ID" w:bidi="id_ID"/>
        </w:rPr>
        <w:t>Efrata</w:t>
      </w:r>
      <w:r>
        <w:rPr>
          <w:lang w:val="id_ID" w:bidi="id_ID"/>
        </w:rPr>
        <w:t xml:space="preserve"> adalah nama kuno untuk </w:t>
      </w:r>
      <w:r>
        <w:rPr>
          <w:b/>
          <w:lang w:val="id_ID" w:bidi="id_ID"/>
        </w:rPr>
        <w:t>Betlehem</w:t>
      </w:r>
      <w:r>
        <w:rPr>
          <w:lang w:val="id_ID" w:bidi="id_ID"/>
        </w:rPr>
        <w:t>. Efrata akan digunakan di masa depan sebagai nama suku dari orang yang tinggal di Betlehem.</w:t>
      </w:r>
    </w:p>
    <w:p>
      <w:pPr/>
      <w:r>
        <w:rPr>
          <w:lang w:val="id_ID" w:bidi="id_ID"/>
        </w:rPr>
      </w:r>
      <w:r>
        <w:rPr>
          <w:lang w:val="id_ID" w:bidi="id_ID"/>
        </w:rPr>
        <w:t xml:space="preserve">Sementara dalam perjalanan, Rahel mengalami persalinan dan memiliki seorang </w:t>
      </w:r>
      <w:r>
        <w:rPr>
          <w:b/>
          <w:lang w:val="id_ID" w:bidi="id_ID"/>
        </w:rPr>
        <w:t>bayi</w:t>
      </w:r>
      <w:r>
        <w:rPr>
          <w:lang w:val="id_ID" w:bidi="id_ID"/>
        </w:rPr>
        <w:t xml:space="preserve">. Persalinan adalah kata yang digunakan untuk menggambarkan pekerjaan yang dilakukan seorang ibu untuk mengeluarkan bayi dari tubuhnya. Seorang </w:t>
      </w:r>
      <w:r>
        <w:rPr>
          <w:b/>
          <w:lang w:val="id_ID" w:bidi="id_ID"/>
        </w:rPr>
        <w:t>bidan</w:t>
      </w:r>
      <w:r>
        <w:rPr>
          <w:lang w:val="id_ID" w:bidi="id_ID"/>
        </w:rPr>
        <w:t xml:space="preserve"> adalah perempuan yang mendukung dan membantu ibu melalui proses melahirkan. Anda mungkin memiliki kata kiasan yang biasanya Anda gunakan untuk menggambarkan proses persalinan dan kelahiran serta peran bidan.</w:t>
      </w:r>
    </w:p>
    <w:p>
      <w:pPr/>
      <w:r>
        <w:rPr>
          <w:lang w:val="id_ID" w:bidi="id_ID"/>
        </w:rPr>
      </w:r>
      <w:r>
        <w:rPr>
          <w:lang w:val="id_ID" w:bidi="id_ID"/>
        </w:rPr>
        <w:t>Persalinan Rahel itu sulit. Kelahiran bayi itu sulit. Akibatnya, Rahel meninggal. Ada cara yang berbeda untuk mengungkapkan saat kematiannya. Satu terjemahan mengatakan, "ketika jiwanya meninggalkan tubuhnya." Terjemahan lain mengatakan, "dengan napas terakhir atau ketika ia menghembuskan napas terakhir." Pada titik kematian, Rahel menamai bayinya. Rahel menamai bayi itu Ben-oni yang berarti anak kesedihanku. Setelah Rahel meninggal, Yakub memberikan bayi itu nama yang berbeda. Yakub menamai bayi itu Benyamin yang berarti anak tangan kananku.</w:t>
      </w:r>
    </w:p>
    <w:p>
      <w:pPr/>
      <w:r>
        <w:rPr>
          <w:lang w:val="id_ID" w:bidi="id_ID"/>
        </w:rPr>
      </w:r>
      <w:r>
        <w:rPr>
          <w:lang w:val="id_ID" w:bidi="id_ID"/>
        </w:rPr>
        <w:t>Yakub menguburkan Rahel di pinggir jalan sebelum mereka sampai ke Efrata atau Betlehem. Adalah kebiasaan untuk menguburkan orang mati segera setelah kematian. Yakub mendirikan tiang batu di atas makam sebagai penanda. Tiang batu ini mirip dengan tiang Yakub yang didirikan di Betel. Pilar di Betel digunakan untuk menyembah. Di sini, tiang itu adalah untuk menandai makam Rahel sehingga dapat ditemukan di masa depan. Tiang ini bukan untuk menyembah.</w:t>
      </w:r>
    </w:p>
    <w:p>
      <w:pPr/>
      <w:r>
        <w:rPr>
          <w:lang w:val="id_ID" w:bidi="id_ID"/>
        </w:rPr>
      </w:r>
      <w:r>
        <w:rPr>
          <w:lang w:val="id_ID" w:bidi="id_ID"/>
        </w:rPr>
        <w:t>Pilar batu itu dapat dilihat sampai hari ini. Ini berarti bahwa pada saat narator menulis kisah ini, tiang batu masih dapat dilihat. Ini tidak berbicara tentang hari ini.</w:t>
      </w:r>
    </w:p>
    <w:p>
      <w:pPr/>
      <w:r>
        <w:rPr>
          <w:lang w:val="id_ID" w:bidi="id_ID"/>
        </w:rPr>
      </w:r>
      <w:r>
        <w:rPr>
          <w:b/>
          <w:lang w:val="id_ID" w:bidi="id_ID"/>
        </w:rPr>
        <w:t>Permintaan media:</w:t>
      </w:r>
    </w:p>
    <w:p>
      <w:pPr/>
      <w:r>
        <w:rPr>
          <w:lang w:val="id_ID" w:bidi="id_ID"/>
        </w:rPr>
      </w:r>
      <w:r>
        <w:rPr>
          <w:lang w:val="id_ID" w:bidi="id_ID"/>
        </w:rPr>
        <w:t>Tunjukkan peta yang menandai Betel dan Efrata. Peta itu harus menunjukkan bahwa ini adalah daerah pegunungan. Efrat adalah nama kuno Betlehem.</w:t>
      </w:r>
    </w:p>
    <w:p>
      <w:pPr/>
      <w:r>
        <w:rPr>
          <w:lang w:val="id_ID" w:bidi="id_ID"/>
        </w:rPr>
      </w:r>
      <w:r>
        <w:rPr>
          <w:lang w:val="id_ID" w:bidi="id_ID"/>
        </w:rPr>
        <w:t>Tunjukkan gambar tiang batu yang akan digunakan untuk menandai tempat penting.</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35:21–29</w:t>
      </w:r>
      <w:r>
        <w:rPr>
          <w:lang w:val="id_ID" w:bidi="id_ID"/>
        </w:rPr>
      </w:r>
    </w:p>
    <w:p>
      <w:pPr>
        <w:pStyle w:val="Heading3"/>
      </w:pPr>
      <w:r>
        <w:rPr>
          <w:lang w:val="id_ID" w:bidi="id_ID"/>
        </w:rPr>
        <w:t>Dengar dan Renungkan</w:t>
      </w:r>
    </w:p>
    <w:p>
      <w:pPr/>
      <w:r>
        <w:rPr>
          <w:lang w:val="id_ID" w:bidi="id_ID"/>
        </w:rPr>
      </w:r>
      <w:r>
        <w:rPr>
          <w:lang w:val="id_ID" w:bidi="id_ID"/>
        </w:rPr>
        <w:t>Dengarlah Kejadian 35:21–29 dan simpanlah dalam hatimu. Dengarlah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sukai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kisah ini sampaikan kepada kita tentang manusia?</w:t>
      </w:r>
    </w:p>
    <w:p>
      <w:pPr>
        <w:pStyle w:val="ListBullet"/>
        <w:spacing w:line="240" w:lineRule="auto"/>
        <w:ind w:left="720"/>
      </w:pPr>
      <w:r>
        <w:rPr>
          <w:lang w:val="id_ID" w:bidi="id_ID"/>
        </w:rPr>
      </w:r>
      <w:r>
        <w:rPr>
          <w:lang w:val="id_ID" w:bidi="id_ID"/>
        </w:rPr>
        <w:t>Bagaimana kisah ini memengaruhi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35:21–29</w:t>
      </w:r>
    </w:p>
    <w:p>
      <w:pPr/>
      <w:r>
        <w:rPr>
          <w:lang w:val="id_ID" w:bidi="id_ID"/>
        </w:rPr>
      </w:r>
      <w:r>
        <w:rPr>
          <w:lang w:val="id_ID" w:bidi="id_ID"/>
        </w:rPr>
        <w:t>Dengarkan teks satu kali dalam versi yang paling mudah dimengerti.</w:t>
      </w:r>
    </w:p>
    <w:p>
      <w:pPr/>
      <w:r>
        <w:rPr>
          <w:lang w:val="id_ID" w:bidi="id_ID"/>
        </w:rPr>
      </w:r>
      <w:r>
        <w:rPr>
          <w:lang w:val="id_ID" w:bidi="id_ID"/>
        </w:rPr>
        <w:t>Setelah Rahel mati, Yakub melanjutkan perjalanan ke selatan melintasi pegunungan. Ini adalah kisah naratif tentang kembalinya Yakub kepada Ishak.</w:t>
      </w:r>
    </w:p>
    <w:p>
      <w:pPr/>
      <w:r>
        <w:rPr>
          <w:lang w:val="id_ID" w:bidi="id_ID"/>
        </w:rPr>
      </w:r>
      <w:r>
        <w:rPr>
          <w:lang w:val="id_ID" w:bidi="id_ID"/>
        </w:rPr>
        <w:t>Yakub yang sekarang disebut Israel melanjutkan perjalanan. Beberapa terjemahan hanya menggunakan nama Israel. Terjemahan yang lain lagi menggunakan Yakub yang sekarang disebut Israel. Allah mengubah nama Yakub menjadi Israel dalam perikop sebelumnya. Perikop ini berganti-ganti antara nama Israel dan Yakub untuk menyebut Yakub.</w:t>
      </w:r>
    </w:p>
    <w:p>
      <w:pPr/>
      <w:r>
        <w:rPr>
          <w:lang w:val="id_ID" w:bidi="id_ID"/>
        </w:rPr>
      </w:r>
      <w:r>
        <w:rPr>
          <w:lang w:val="id_ID" w:bidi="id_ID"/>
        </w:rPr>
        <w:t>Israel berhenti untuk berkemah tepat di seberang tempat yang disebut Migdal-eder. Tidak ada yang tahu lokasi pasti tempat ini, tetapi letaknya di antara Betlehem dan Hebron. Tunjukkan peta yang menandai Betlehem dan Hebron</w:t>
      </w:r>
    </w:p>
    <w:p>
      <w:pPr/>
      <w:r>
        <w:rPr>
          <w:lang w:val="id_ID" w:bidi="id_ID"/>
        </w:rPr>
      </w:r>
      <w:r>
        <w:rPr>
          <w:lang w:val="id_ID" w:bidi="id_ID"/>
        </w:rPr>
        <w:t>Migdal-eder berarti Menara Kawanan Domba. Ini adalah sebuah menara pengawas yang dibangun agar gembala dapat memanjat ke atas untuk mengawasi lahan, guna memastikan tidak ada orang maupun binatang buas yang datang untuk melukai kawanan domba. Tunjukkan gambar menara penjaga.</w:t>
      </w:r>
    </w:p>
    <w:p>
      <w:pPr/>
      <w:r>
        <w:rPr>
          <w:lang w:val="id_ID" w:bidi="id_ID"/>
        </w:rPr>
      </w:r>
      <w:r>
        <w:rPr>
          <w:lang w:val="id_ID" w:bidi="id_ID"/>
        </w:rPr>
        <w:t>Israel dan rumah tangganya tinggal di perkemahan ini untuk beberapa waktu. Sementara di sana, Ruben yang merupakan anak tertua pergi kepada Bilha, hamba Rahel, dan melakukan hubungan seksual dengannya. Bilha adalah ibu dari 2 saudara tiri Ruben. Bilha adalah salah satu selir Yakub. Tidak ada indikasi bahwa ini merupakan pemerkosaan atau tindakan kekerasan. Dalam banyak budaya, ketika anak laki-laki sulung tidur dengan istri ayahnya, anak itu membuat pernyataan bahwa anak itu ingin mengambil alih kepemimpinan keluarga dari ayahnya. Yakub mendengar tentang apa yang telah dilakukan Ruben. Yakub tidak melakukan apa pun terhadap Ruben atau Bilha. Berhenti dan diskusikan: Bicarakan tentang situasi serupa dalam budaya Anda. Mengapa seorang anak laki-laki sulung mencoba melakukan hubungan seksual dengan istri lain dari ayahnya? Apa yang akan terjadi pada anak laki-laki itu? Bagaimana perasaan ayah itu tentang apa yang telah dilakukan anak laki-lakinya?</w:t>
      </w:r>
    </w:p>
    <w:p>
      <w:pPr/>
      <w:r>
        <w:rPr>
          <w:lang w:val="id_ID" w:bidi="id_ID"/>
        </w:rPr>
      </w:r>
      <w:r>
        <w:rPr>
          <w:lang w:val="id_ID" w:bidi="id_ID"/>
        </w:rPr>
        <w:t>Perikop itu mencantumkan ke-12 anak Yakub bersama ibu mereka. Perikop itu tidak menyebutkan Dina yang adalah anak Lea. Perikop ini menyatakan bahwa semua anak laki-laki ini lahir bagi Yakub di Padan-Aram, daerah di sekitar Haran. Dari perikop sebelumnya, kita tahu bahwa Benyamin lahir di dekat Betlehem. Narator kisah itu mencantumkan Benyamin ke dalam daftar sebagai anak yang lahir di Padan-Aram. Narator kisah tersebut memberikan daftar nama anak-anak laki-laki dan ibu mereka. Narator tidak menyebutkan mereka berdasarkan urutan kelahiran. Sebaliknya, narator menyebutkan mereka menurut ibu-ibu mereka, dimulai dengan Lea, istri pertama Yakub. Tampilkan peta perjalanan Yakub yang menandai Padan-aram.</w:t>
      </w:r>
    </w:p>
    <w:p>
      <w:pPr/>
      <w:r>
        <w:rPr>
          <w:lang w:val="id_ID" w:bidi="id_ID"/>
        </w:rPr>
      </w:r>
      <w:r>
        <w:rPr>
          <w:lang w:val="id_ID" w:bidi="id_ID"/>
        </w:rPr>
        <w:t>Putra-putra Lea adalah Ruben, putra tertua Yakub, lalu Simeon, Lewi, Yehuda, Isakhar, dan Zebulon.</w:t>
      </w:r>
    </w:p>
    <w:p>
      <w:pPr/>
      <w:r>
        <w:rPr>
          <w:lang w:val="id_ID" w:bidi="id_ID"/>
        </w:rPr>
      </w:r>
      <w:r>
        <w:rPr>
          <w:lang w:val="id_ID" w:bidi="id_ID"/>
        </w:rPr>
        <w:t>Putra-putra Rahel adalah Yusuf dan Benyamin.</w:t>
      </w:r>
    </w:p>
    <w:p>
      <w:pPr/>
      <w:r>
        <w:rPr>
          <w:lang w:val="id_ID" w:bidi="id_ID"/>
        </w:rPr>
      </w:r>
      <w:r>
        <w:rPr>
          <w:lang w:val="id_ID" w:bidi="id_ID"/>
        </w:rPr>
        <w:t>Bilha, hamba Rahel, memiliki 2 orang putra, yaitu Dan dan Naftali.</w:t>
      </w:r>
    </w:p>
    <w:p>
      <w:pPr/>
      <w:r>
        <w:rPr>
          <w:lang w:val="id_ID" w:bidi="id_ID"/>
        </w:rPr>
      </w:r>
      <w:r>
        <w:rPr>
          <w:lang w:val="id_ID" w:bidi="id_ID"/>
        </w:rPr>
        <w:t>Zilpa, hamba Lea memiliki 2 orang putra, yaitu Gad dan Asyer.</w:t>
      </w:r>
    </w:p>
    <w:p>
      <w:pPr/>
      <w:r>
        <w:rPr>
          <w:lang w:val="id_ID" w:bidi="id_ID"/>
        </w:rPr>
      </w:r>
      <w:r>
        <w:rPr>
          <w:lang w:val="id_ID" w:bidi="id_ID"/>
        </w:rPr>
        <w:t>Yakub memindahkan rumah tangganya lebih jauh ke selatan dan sampai di Hebron. Hebron berjarak 24 kilometer di sebelah selatan Betlehem. Tunjukkan peta yang menandai Betlehem dan Hebron</w:t>
      </w:r>
    </w:p>
    <w:p>
      <w:pPr/>
      <w:r>
        <w:rPr>
          <w:lang w:val="id_ID" w:bidi="id_ID"/>
        </w:rPr>
      </w:r>
      <w:r>
        <w:rPr>
          <w:lang w:val="id_ID" w:bidi="id_ID"/>
        </w:rPr>
        <w:t>Pada suatu waktu, Ishak telah pindah dari Bersyeba ke Hebron. Hebron adalah tempat Abraham membeli sebidang tanah dan menggunakan gua yang ada di tanah itu untuk menguburkan Sara. Hebron memiliki 2 nama lain. Hebron dapat disebut Mamre atau Kiryat-arba. Ketiga nama tersebut merujuk pada tempat yang sama. Abraham dan Ishak keduanya pernah tinggal di Hebron sebagai orang asing atau pendatang. Ini berarti bahwa mereka tidak menjadi bagian dari budaya setempat. Ketika Yakub tiba di Hebron, Yakub melihat ayahnya Ishak lagi. Yakub telah kembali ke rumahnya. Kisah itu tidak memberi tahu kita berapa umur Ishak ketika Yakub sampai ke Hebron.</w:t>
      </w:r>
    </w:p>
    <w:p>
      <w:pPr/>
      <w:r>
        <w:rPr>
          <w:lang w:val="id_ID" w:bidi="id_ID"/>
        </w:rPr>
      </w:r>
      <w:r>
        <w:rPr>
          <w:lang w:val="id_ID" w:bidi="id_ID"/>
        </w:rPr>
        <w:t>Ishak hidup hingga mencapai usia 180 tahun. Ishak berusia 100 tahun ketika Esau menikahi perempuan-perempuan Het. Ishak mengira bahwa ia sudah tua dan bisa mati kapan saja pada saat ia memberikan berkat kepada Yakub. Ishak telah hidup jauh lebih lama.</w:t>
      </w:r>
    </w:p>
    <w:p>
      <w:pPr/>
      <w:r>
        <w:rPr>
          <w:lang w:val="id_ID" w:bidi="id_ID"/>
        </w:rPr>
      </w:r>
      <w:r>
        <w:rPr>
          <w:lang w:val="id_ID" w:bidi="id_ID"/>
        </w:rPr>
        <w:t>Perikop itu menggunakan kiasan untuk menggambarkan kematian Ishak. Beberapa terjemahan mengatakan bahwa Ishak menghembuskan napas terakhirnya. Terjemahan lain mengatakan bahwa Ishak meninggal. Terjemahan lain menggabungkan kedua frasa tersebut dan mengatakan Ishak menghembuskan napas terakhirnya dan meninggal. Ishak menyusul nenek moyangnya dalam kematian atau Ishak dikumpulkan dengan kaum moyangnya. Ishak sudah tua dan lanjut umurnya atau Ishak sudah mencapai usia yang sangat matang. Kata-kata kiasan ini semuanya berarti bahwa Ishak adalah seorang pria yang tua dan Ishak meninggal dunia. Penggunaan kiasan ini membantu pendengar untuk memahami bahwa Ishak telah hidup dalam waktu yang sangat lama. Berhenti dan diskusikan: Ceritakan kisah tentang orang yang meninggal di usia yang sudah sangat tua. Bagaimana Anda menggambarkan kehidupan dan kematiannya? Kata-kata atau frasa-frasa apa yang Anda gunakan untuk menggambarkan ini?</w:t>
      </w:r>
    </w:p>
    <w:p>
      <w:pPr/>
      <w:r>
        <w:rPr>
          <w:lang w:val="id_ID" w:bidi="id_ID"/>
        </w:rPr>
      </w:r>
      <w:r>
        <w:rPr>
          <w:lang w:val="id_ID" w:bidi="id_ID"/>
        </w:rPr>
        <w:t>Ketika Ishak meninggal, Esau datang lalu ia dan Yakub bersama-sama menguburkan ayah mereka. Ini mirip dengan saat Abraham mati dan Ishak serta Ismael datang bersama untuk menguburkan Abraham.</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tokoh-tokoh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Yakub pindah ke Migdal-eder. Ruben tidur dengan Bilha</w:t>
      </w:r>
    </w:p>
    <w:p>
      <w:pPr/>
      <w:r>
        <w:rPr>
          <w:lang w:val="id_ID" w:bidi="id_ID"/>
        </w:rPr>
      </w:r>
      <w:r>
        <w:rPr>
          <w:b/>
          <w:lang w:val="id_ID" w:bidi="id_ID"/>
        </w:rPr>
        <w:t>Adegan kedua:</w:t>
      </w:r>
      <w:r>
        <w:rPr>
          <w:lang w:val="id_ID" w:bidi="id_ID"/>
        </w:rPr>
        <w:t xml:space="preserve"> Para istri Yakub terdaftar berdasarkan nama bersama putra-putra dari setiap ibu.</w:t>
      </w:r>
    </w:p>
    <w:p>
      <w:pPr/>
      <w:r>
        <w:rPr>
          <w:lang w:val="id_ID" w:bidi="id_ID"/>
        </w:rPr>
      </w:r>
      <w:r>
        <w:rPr>
          <w:b/>
          <w:lang w:val="id_ID" w:bidi="id_ID"/>
        </w:rPr>
        <w:t>Adegan ketiga:</w:t>
      </w:r>
      <w:r>
        <w:rPr>
          <w:lang w:val="id_ID" w:bidi="id_ID"/>
        </w:rPr>
        <w:t xml:space="preserve"> Yakub pindah ke Hebron dan bertemu Ishak lagi. Ishak meninggal pada usia 180 tahun. Yakub dan Esau berkumpul untuk menguburkan Ishak.</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Israel atau Yakub</w:t>
      </w:r>
    </w:p>
    <w:p>
      <w:pPr>
        <w:pStyle w:val="ListBullet"/>
        <w:spacing w:line="240" w:lineRule="auto"/>
        <w:ind w:left="720"/>
      </w:pPr>
      <w:r>
        <w:rPr>
          <w:lang w:val="id_ID" w:bidi="id_ID"/>
        </w:rPr>
      </w:r>
      <w:r>
        <w:rPr>
          <w:lang w:val="id_ID" w:bidi="id_ID"/>
        </w:rPr>
        <w:t>Ruben</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Lea dan putra-putranya: Ruben, Simeon, Lewi, Yehuda, Isakhar, Zebulon</w:t>
      </w:r>
    </w:p>
    <w:p>
      <w:pPr>
        <w:pStyle w:val="ListBullet"/>
        <w:spacing w:line="240" w:lineRule="auto"/>
        <w:ind w:left="720"/>
      </w:pPr>
      <w:r>
        <w:rPr>
          <w:lang w:val="id_ID" w:bidi="id_ID"/>
        </w:rPr>
      </w:r>
      <w:r>
        <w:rPr>
          <w:lang w:val="id_ID" w:bidi="id_ID"/>
        </w:rPr>
        <w:t>Rahel dan putra-putranya: Yusuf dan Benyamin</w:t>
      </w:r>
    </w:p>
    <w:p>
      <w:pPr>
        <w:pStyle w:val="ListBullet"/>
        <w:spacing w:line="240" w:lineRule="auto"/>
        <w:ind w:left="720"/>
      </w:pPr>
      <w:r>
        <w:rPr>
          <w:lang w:val="id_ID" w:bidi="id_ID"/>
        </w:rPr>
      </w:r>
      <w:r>
        <w:rPr>
          <w:lang w:val="id_ID" w:bidi="id_ID"/>
        </w:rPr>
        <w:t>Bilha dan putra-putranya: Dan dan Naftali</w:t>
      </w:r>
    </w:p>
    <w:p>
      <w:pPr>
        <w:pStyle w:val="ListBullet"/>
        <w:spacing w:line="240" w:lineRule="auto"/>
        <w:ind w:left="720"/>
      </w:pPr>
      <w:r>
        <w:rPr>
          <w:lang w:val="id_ID" w:bidi="id_ID"/>
        </w:rPr>
      </w:r>
      <w:r>
        <w:rPr>
          <w:lang w:val="id_ID" w:bidi="id_ID"/>
        </w:rPr>
        <w:t>Zilpa dan putra-putranya: Gad dan Asyer</w:t>
      </w:r>
    </w:p>
    <w:p>
      <w:pPr>
        <w:pStyle w:val="ListBullet"/>
        <w:spacing w:line="240" w:lineRule="auto"/>
        <w:ind w:left="720"/>
      </w:pPr>
      <w:r>
        <w:rPr>
          <w:lang w:val="id_ID" w:bidi="id_ID"/>
        </w:rPr>
      </w:r>
      <w:r>
        <w:rPr>
          <w:lang w:val="id_ID" w:bidi="id_ID"/>
        </w:rPr>
        <w:t>Esau</w:t>
      </w:r>
    </w:p>
    <w:p>
      <w:pPr/>
      <w:r>
        <w:rPr>
          <w:lang w:val="id_ID" w:bidi="id_ID"/>
        </w:rPr>
      </w:r>
      <w:r>
        <w:rPr>
          <w:lang w:val="id_ID" w:bidi="id_ID"/>
        </w:rPr>
        <w:t>Dalam sesi ini, mintalah kelompok membuat papan cerita, menggambar, atau menggunakan beberapa macam alat peraga (benda-benda yang dapat digerakkan seperti batu, ranting, mainan anak-anak) untuk memvisualisasikan kisah dan peristiwa di dalamnya.</w:t>
      </w:r>
    </w:p>
    <w:p>
      <w:pPr/>
      <w:r>
        <w:rPr>
          <w:lang w:val="id_ID" w:bidi="id_ID"/>
        </w:rPr>
      </w:r>
      <w:r>
        <w:rPr>
          <w:lang w:val="id_ID" w:bidi="id_ID"/>
        </w:rPr>
        <w:t>Dalam adegan 1, Israel memindahkan rumah tangganya lebih jauh ke selatan dan berhenti untuk berkemah tepat di luar Migdal-eder. Ini merujuk pada arah perjalanan mereka. Yakub meninggalkan Efrata atau Betlehem dan menuju ke selatan ke arah Hebron melewati Migdal-eder. Kemudian tepat setelah melewati menara ini, Yakub berhenti untuk berkemah. Yakub tetap tinggal di tempat ini untuk beberapa waktu. Menara itu adalah ciri khas wilayah yang terkenal ketika Yakub melewatinya. Kita tidak tahu di mana menara ini berada.</w:t>
      </w:r>
    </w:p>
    <w:p>
      <w:pPr/>
      <w:r>
        <w:rPr>
          <w:lang w:val="id_ID" w:bidi="id_ID"/>
        </w:rPr>
      </w:r>
      <w:r>
        <w:rPr>
          <w:lang w:val="id_ID" w:bidi="id_ID"/>
        </w:rPr>
        <w:t>Ketika tinggal di perkemahan dekat Migdal-eder, Ruben, anak sulung Yakub, tidur dengan Bilha, hamba Rahel yang juga merupakan istri Yakub. Bilha adalah ibu dari 2 orang putra Yakub. Putra-putra ini adalah saudara tiri dari Ruben. Kata-kata yang digunakan tidak menunjukkan adanya pemaksaan atau kekerasan. Yakub mengetahui apa yang telah dilakukan Ruben, tetapi Yakub tidak menghukum Ruben atau Bilha.</w:t>
      </w:r>
    </w:p>
    <w:p>
      <w:pPr/>
      <w:r>
        <w:rPr>
          <w:lang w:val="id_ID" w:bidi="id_ID"/>
        </w:rPr>
      </w:r>
      <w:r>
        <w:rPr>
          <w:lang w:val="id_ID" w:bidi="id_ID"/>
        </w:rPr>
        <w:t>Dalam adegan 2, istri-istri dan ke-12 putra Yakub didaftarkan. Dalam adegan ini, Anda mungkin perlu menggunakan beberapa benda untuk mewakili setiap putra, agar Anda dapat melihat putra mana yang berasal dari ibu yang mana.</w:t>
      </w:r>
    </w:p>
    <w:p>
      <w:pPr/>
      <w:r>
        <w:rPr>
          <w:lang w:val="id_ID" w:bidi="id_ID"/>
        </w:rPr>
      </w:r>
      <w:r>
        <w:rPr>
          <w:lang w:val="id_ID" w:bidi="id_ID"/>
        </w:rPr>
        <w:t>Anak-anak laki-laki Lea adalah Ruben, Simeon, Lewi, Yehuda, Isakhar, dan Zebulon.</w:t>
      </w:r>
    </w:p>
    <w:p>
      <w:pPr/>
      <w:r>
        <w:rPr>
          <w:lang w:val="id_ID" w:bidi="id_ID"/>
        </w:rPr>
      </w:r>
      <w:r>
        <w:rPr>
          <w:lang w:val="id_ID" w:bidi="id_ID"/>
        </w:rPr>
        <w:t>Putra-puta Rahel adalah Yusuf dan Benyamin.</w:t>
      </w:r>
    </w:p>
    <w:p>
      <w:pPr/>
      <w:r>
        <w:rPr>
          <w:lang w:val="id_ID" w:bidi="id_ID"/>
        </w:rPr>
      </w:r>
      <w:r>
        <w:rPr>
          <w:lang w:val="id_ID" w:bidi="id_ID"/>
        </w:rPr>
        <w:t>Bilha, hamba Rahel, memiliki 2 anak laki-laki: Dan dan Naftali.</w:t>
      </w:r>
    </w:p>
    <w:p>
      <w:pPr/>
      <w:r>
        <w:rPr>
          <w:lang w:val="id_ID" w:bidi="id_ID"/>
        </w:rPr>
      </w:r>
      <w:r>
        <w:rPr>
          <w:lang w:val="id_ID" w:bidi="id_ID"/>
        </w:rPr>
        <w:t>Zilpa, hamba Lea, memiliki 2 anak laki-laki: Gad dan Asyer.</w:t>
      </w:r>
    </w:p>
    <w:p>
      <w:pPr/>
      <w:r>
        <w:rPr>
          <w:lang w:val="id_ID" w:bidi="id_ID"/>
        </w:rPr>
      </w:r>
      <w:r>
        <w:rPr>
          <w:lang w:val="id_ID" w:bidi="id_ID"/>
        </w:rPr>
        <w:t>Putra-putra ini tidak disebutkan berdasarkan urutan kelahiran.</w:t>
      </w:r>
    </w:p>
    <w:p>
      <w:pPr/>
      <w:r>
        <w:rPr>
          <w:lang w:val="id_ID" w:bidi="id_ID"/>
        </w:rPr>
      </w:r>
      <w:r>
        <w:rPr>
          <w:lang w:val="id_ID" w:bidi="id_ID"/>
        </w:rPr>
        <w:t>Dalam adegan 3, Yakub memindahkan rumah tangganya ke Hebron. Nama-nama yang lain untuk Hebron adalah Mamre dan Kiryat-arba. Ketika Yakub sampai di Hebron, Yakub bertemu kembali dengan Ishak. Ishak sekarang sudah sangat tua. Pada usia 180 tahun, Ishak meninggal.</w:t>
      </w:r>
    </w:p>
    <w:p>
      <w:pPr/>
      <w:r>
        <w:rPr>
          <w:lang w:val="id_ID" w:bidi="id_ID"/>
        </w:rPr>
      </w:r>
      <w:r>
        <w:rPr>
          <w:lang w:val="id_ID" w:bidi="id_ID"/>
        </w:rPr>
        <w:t>Berlatihlah menggunakan gambar kata-kata untuk menggambarkan yang berikut: Ishak menghembuskan napasnya yang terakhir. Ishak meninggal di usia yang sangat lanjut. Ishak telah lanjut usianya. Ishak berpulang menyusul nenek moyangnya. Ishak dikumpulkan kepada kaum leluhurnya. Ishak sudah tua dan kenyang akan hari.</w:t>
      </w:r>
    </w:p>
    <w:p>
      <w:pPr/>
      <w:r>
        <w:rPr>
          <w:lang w:val="id_ID" w:bidi="id_ID"/>
        </w:rPr>
      </w:r>
      <w:r>
        <w:rPr>
          <w:lang w:val="id_ID" w:bidi="id_ID"/>
        </w:rPr>
        <w:t>Ceritakan kisah dari budaya Anda tentang seorang pria tua yang meninggal.</w:t>
      </w:r>
    </w:p>
    <w:p>
      <w:pPr/>
      <w:r>
        <w:rPr>
          <w:lang w:val="id_ID" w:bidi="id_ID"/>
        </w:rPr>
      </w:r>
      <w:r>
        <w:rPr>
          <w:lang w:val="id_ID" w:bidi="id_ID"/>
        </w:rPr>
        <w:t>Putuskan kata kiasan mana yang akan digunakan dalam bahasa Anda untuk membantu orang-orang memahami bahwa Ishak telah meninggal dunia.</w:t>
      </w:r>
    </w:p>
    <w:p>
      <w:pPr/>
      <w:r>
        <w:rPr>
          <w:lang w:val="id_ID" w:bidi="id_ID"/>
        </w:rPr>
      </w:r>
      <w:r>
        <w:rPr>
          <w:lang w:val="id_ID" w:bidi="id_ID"/>
        </w:rPr>
        <w:t>Esau datang ke Hebron, lalu Yakub dan Esau bersama-sama menguburkan Ishak.</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mendramatisasikan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Israel atau Yakub</w:t>
      </w:r>
    </w:p>
    <w:p>
      <w:pPr>
        <w:pStyle w:val="ListBullet"/>
        <w:spacing w:line="240" w:lineRule="auto"/>
        <w:ind w:left="720"/>
      </w:pPr>
      <w:r>
        <w:rPr>
          <w:lang w:val="id_ID" w:bidi="id_ID"/>
        </w:rPr>
      </w:r>
      <w:r>
        <w:rPr>
          <w:lang w:val="id_ID" w:bidi="id_ID"/>
        </w:rPr>
        <w:t>Ruben</w:t>
      </w:r>
    </w:p>
    <w:p>
      <w:pPr>
        <w:pStyle w:val="ListBullet"/>
        <w:spacing w:line="240" w:lineRule="auto"/>
        <w:ind w:left="720"/>
      </w:pPr>
      <w:r>
        <w:rPr>
          <w:lang w:val="id_ID" w:bidi="id_ID"/>
        </w:rPr>
      </w:r>
      <w:r>
        <w:rPr>
          <w:lang w:val="id_ID" w:bidi="id_ID"/>
        </w:rPr>
        <w:t>Bilha</w:t>
      </w:r>
    </w:p>
    <w:p>
      <w:pPr>
        <w:pStyle w:val="ListBullet"/>
        <w:spacing w:line="240" w:lineRule="auto"/>
        <w:ind w:left="720"/>
      </w:pPr>
      <w:r>
        <w:rPr>
          <w:lang w:val="id_ID" w:bidi="id_ID"/>
        </w:rPr>
      </w:r>
      <w:r>
        <w:rPr>
          <w:lang w:val="id_ID" w:bidi="id_ID"/>
        </w:rPr>
        <w:t>Ishak</w:t>
      </w:r>
    </w:p>
    <w:p>
      <w:pPr>
        <w:pStyle w:val="ListBullet"/>
        <w:spacing w:line="240" w:lineRule="auto"/>
        <w:ind w:left="720"/>
      </w:pPr>
      <w:r>
        <w:rPr>
          <w:lang w:val="id_ID" w:bidi="id_ID"/>
        </w:rPr>
      </w:r>
      <w:r>
        <w:rPr>
          <w:lang w:val="id_ID" w:bidi="id_ID"/>
        </w:rPr>
        <w:t>Lea dan putra-putranya: Ruben, Simeon, Lewi, Yehuda, Isakhar, Zebulon</w:t>
      </w:r>
    </w:p>
    <w:p>
      <w:pPr>
        <w:pStyle w:val="ListBullet"/>
        <w:spacing w:line="240" w:lineRule="auto"/>
        <w:ind w:left="720"/>
      </w:pPr>
      <w:r>
        <w:rPr>
          <w:lang w:val="id_ID" w:bidi="id_ID"/>
        </w:rPr>
      </w:r>
      <w:r>
        <w:rPr>
          <w:lang w:val="id_ID" w:bidi="id_ID"/>
        </w:rPr>
        <w:t>Rahel dan putra-putranya: Yusuf dan Benyamin</w:t>
      </w:r>
    </w:p>
    <w:p>
      <w:pPr>
        <w:pStyle w:val="ListBullet"/>
        <w:spacing w:line="240" w:lineRule="auto"/>
        <w:ind w:left="720"/>
      </w:pPr>
      <w:r>
        <w:rPr>
          <w:lang w:val="id_ID" w:bidi="id_ID"/>
        </w:rPr>
      </w:r>
      <w:r>
        <w:rPr>
          <w:lang w:val="id_ID" w:bidi="id_ID"/>
        </w:rPr>
        <w:t>Bilha dan putra-putranya: Dan dan Naftali</w:t>
      </w:r>
    </w:p>
    <w:p>
      <w:pPr>
        <w:pStyle w:val="ListBullet"/>
        <w:spacing w:line="240" w:lineRule="auto"/>
        <w:ind w:left="720"/>
      </w:pPr>
      <w:r>
        <w:rPr>
          <w:lang w:val="id_ID" w:bidi="id_ID"/>
        </w:rPr>
      </w:r>
      <w:r>
        <w:rPr>
          <w:lang w:val="id_ID" w:bidi="id_ID"/>
        </w:rPr>
        <w:t>Zilpa dan putra-putranya: Gad dan Asyer</w:t>
      </w:r>
    </w:p>
    <w:p>
      <w:pPr>
        <w:pStyle w:val="ListBullet"/>
        <w:spacing w:line="240" w:lineRule="auto"/>
        <w:ind w:left="720"/>
      </w:pPr>
      <w:r>
        <w:rPr>
          <w:lang w:val="id_ID" w:bidi="id_ID"/>
        </w:rPr>
      </w:r>
      <w:r>
        <w:rPr>
          <w:lang w:val="id_ID" w:bidi="id_ID"/>
        </w:rPr>
        <w:t>Esau</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titik-titik yang berbeda dalam kisah tersebut.</w:t>
      </w:r>
    </w:p>
    <w:p>
      <w:pPr/>
      <w:r>
        <w:rPr>
          <w:lang w:val="id_ID" w:bidi="id_ID"/>
        </w:rPr>
      </w:r>
      <w:r>
        <w:rPr>
          <w:lang w:val="id_ID" w:bidi="id_ID"/>
        </w:rPr>
        <w:t>Ketika kelompok memerankan kisah itu untuk pertama kali, perhatikan dialog, kelancaran cerita, jalan cerita, dan kronologi kisah tersebut. Perhatikan bagian penting atau sulit dari kisah maupun bagian yang akan diperankan atau diperagakan dan jangan dilewati. Bantu kelompok untuk mengingat bagian-bagian dari kisah tersebut.</w:t>
      </w:r>
    </w:p>
    <w:p>
      <w:pPr/>
      <w:r>
        <w:rPr>
          <w:lang w:val="id_ID" w:bidi="id_ID"/>
        </w:rPr>
      </w:r>
      <w:r>
        <w:rPr>
          <w:lang w:val="id_ID" w:bidi="id_ID"/>
        </w:rPr>
        <w:t>Pada kedua kalinya tim peragakan kisah ini, hentikan mereka pada titik-titik tertentu dan hentikan adegannya.</w:t>
      </w:r>
    </w:p>
    <w:p>
      <w:pPr/>
      <w:r>
        <w:rPr>
          <w:lang w:val="id_ID" w:bidi="id_ID"/>
        </w:rPr>
      </w:r>
      <w:r>
        <w:rPr>
          <w:lang w:val="id_ID" w:bidi="id_ID"/>
        </w:rPr>
        <w:t>Dalam adegan 1, Israel memindahkan keluarganya ke selatan dan berhenti untuk membuat kemah setelah melewati menara yang bernama Midgal-eder. Mereka tinggal di kemah ini untuk sementara waktu. Kemudian Ruben yang adalah putra sulung Yakub, tidur dengan Bilha, salah satu istri selir Yakub. Yakub mengetahui hal ini beberapa waktu kemudian.</w:t>
      </w:r>
    </w:p>
    <w:p>
      <w:pPr/>
      <w:r>
        <w:rPr>
          <w:lang w:val="id_ID" w:bidi="id_ID"/>
        </w:rPr>
      </w:r>
      <w:r>
        <w:rPr>
          <w:lang w:val="id_ID" w:bidi="id_ID"/>
        </w:rPr>
        <w:t>Hentikan adegannya: Tanyakan kepada Ruben, "Mengapa kamu melakukan hal seperti itu?" Anda mungkin mendengar, "Ayahku semakin tua dan tidak lagi mampu memimpin keluarga ini. Dia tidak melakukan tindakan apa pun terkait Dinah ketika ia diserang. Kita membutuhkan kepemimpinan yang lebih muda. Sudah waktunya bagi saya untuk mengambil alih posisi sebagai kepala keluarga. Bapa seharusnya menyerahkan kepemimpinan kepada saya. Ini adalah cara saya mengambil alih." Tanyakan kepada Bilha, "Bagaimana perasaan Anda tentang tidur dengan Ruben?" Anda mungkin mendengar, "Saya rasa saya tidak punya pilihan." Saya tahu saya seharusnya tidak melakukan ini, tetapi bagaimana saya dapat menolak Ruben. Dia adalah putra tertua Yakub. Saya hanya seorang gundik." Tanyakan kepada Yakub, "Bagaimana perasaan Anda sekarang?" Anda mungkin mendengar, "Saya marah dan kecewa. Ruben seharusnya tidak melakukan ini. Saya tidak menyalahkan Bilha. Ruben salah. Tetapi saya akan menunggu sampai nanti untuk menghukum Ruben. Saya tidak ingin membuat seluruh keluarga kesal sekarang." Ulangi adegannya.</w:t>
      </w:r>
    </w:p>
    <w:p>
      <w:pPr/>
      <w:r>
        <w:rPr>
          <w:lang w:val="id_ID" w:bidi="id_ID"/>
        </w:rPr>
      </w:r>
      <w:r>
        <w:rPr>
          <w:lang w:val="id_ID" w:bidi="id_ID"/>
        </w:rPr>
        <w:t>Dalam adegan 2, 12 putra Yakub terdaftar bersama para ibu mereka. Daftar itu tidak mengikuti urutan kelahiran yang benar.</w:t>
      </w:r>
    </w:p>
    <w:p>
      <w:pPr>
        <w:pStyle w:val="ListBullet"/>
        <w:spacing w:line="240" w:lineRule="auto"/>
        <w:ind w:left="720"/>
      </w:pPr>
      <w:r>
        <w:rPr>
          <w:lang w:val="id_ID" w:bidi="id_ID"/>
        </w:rPr>
      </w:r>
      <w:r>
        <w:rPr>
          <w:lang w:val="id_ID" w:bidi="id_ID"/>
        </w:rPr>
        <w:t>Putra-putra Lea: Ruben, Simeon, Lewi, Yehuda, Isakhar, Zebulon</w:t>
      </w:r>
    </w:p>
    <w:p>
      <w:pPr>
        <w:pStyle w:val="ListBullet"/>
        <w:spacing w:line="240" w:lineRule="auto"/>
        <w:ind w:left="720"/>
      </w:pPr>
      <w:r>
        <w:rPr>
          <w:lang w:val="id_ID" w:bidi="id_ID"/>
        </w:rPr>
      </w:r>
      <w:r>
        <w:rPr>
          <w:lang w:val="id_ID" w:bidi="id_ID"/>
        </w:rPr>
        <w:t>Putra-putra Rahel: Yusuf, Benyamin</w:t>
      </w:r>
    </w:p>
    <w:p>
      <w:pPr>
        <w:pStyle w:val="ListBullet"/>
        <w:spacing w:line="240" w:lineRule="auto"/>
        <w:ind w:left="720"/>
      </w:pPr>
      <w:r>
        <w:rPr>
          <w:lang w:val="id_ID" w:bidi="id_ID"/>
        </w:rPr>
      </w:r>
      <w:r>
        <w:rPr>
          <w:lang w:val="id_ID" w:bidi="id_ID"/>
        </w:rPr>
        <w:t>Putra-putra Bilha: Dan, Naftali</w:t>
      </w:r>
    </w:p>
    <w:p>
      <w:pPr>
        <w:pStyle w:val="ListBullet"/>
        <w:spacing w:line="240" w:lineRule="auto"/>
        <w:ind w:left="720"/>
      </w:pPr>
      <w:r>
        <w:rPr>
          <w:lang w:val="id_ID" w:bidi="id_ID"/>
        </w:rPr>
      </w:r>
      <w:r>
        <w:rPr>
          <w:lang w:val="id_ID" w:bidi="id_ID"/>
        </w:rPr>
        <w:t>Putra-putra Zilpa, Gad, Asyer</w:t>
      </w:r>
    </w:p>
    <w:p>
      <w:pPr/>
      <w:r>
        <w:rPr>
          <w:lang w:val="id_ID" w:bidi="id_ID"/>
        </w:rPr>
      </w:r>
      <w:r>
        <w:rPr>
          <w:lang w:val="id_ID" w:bidi="id_ID"/>
        </w:rPr>
        <w:t>Dalam adegan 3, Yakub tiba di Hebron. Ishak telah pindah ke Hebron. Yakub dan Ishak bersatu kembali.</w:t>
      </w:r>
    </w:p>
    <w:p>
      <w:pPr/>
      <w:r>
        <w:rPr>
          <w:lang w:val="id_ID" w:bidi="id_ID"/>
        </w:rPr>
      </w:r>
      <w:r>
        <w:rPr>
          <w:lang w:val="id_ID" w:bidi="id_ID"/>
        </w:rPr>
        <w:t>Kemudian Ishak menghembuskan nafas terakhirnya dan setelah hidup hingga usia yang sangat tua, ia dikumpulkan bersama nenek moyangnya. Ishak meninggal.</w:t>
      </w:r>
    </w:p>
    <w:p>
      <w:pPr/>
      <w:r>
        <w:rPr>
          <w:lang w:val="id_ID" w:bidi="id_ID"/>
        </w:rPr>
      </w:r>
      <w:r>
        <w:rPr>
          <w:lang w:val="id_ID" w:bidi="id_ID"/>
        </w:rPr>
        <w:t>Esau datang ke Hebron dan Yakub dan Esau menguburkan ayah mereka Ishak.</w:t>
      </w:r>
    </w:p>
    <w:p>
      <w:pPr/>
      <w:r>
        <w:rPr>
          <w:lang w:val="id_ID" w:bidi="id_ID"/>
        </w:rPr>
      </w:r>
      <w:r>
        <w:rPr>
          <w:lang w:val="id_ID" w:bidi="id_ID"/>
        </w:rPr>
        <w:t>Hentikan adegannya: Tanyakan kepada Yakub, "Bagaimana perasaan Anda sekarang?" Anda mungkin mendengar, "Saya sedih. Saya telah melewatkan waktu bertahun-tahun lamanya tanpa ayah saya. Ayah saya adalah orang yang baik. Saya akan sangat merindukannya. Ayah saya mengajar saya tentang Allah dan saya sangat bersukacita. Seandainya saja saya punya lebih banyak waktu bersamanya." Tanyakan kepada Esau, "Bagaimana perasaan Anda sekarang?" Anda mungkin mendengar, "Saya sedih. Saya akan merindukan ayah saya. Saya telah hidup jauh dari dia selama bertahun-tahun tetapi saya selalu tahu dia berada di sini. Sekarang setelah dia meninggal, ada kekosongan di hati saya. Saya senang Yakub dan saya dapat bersama untuk penguburannya. Kita dapat berkabung bersama-sama."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b/>
          <w:lang w:val="id_ID" w:bidi="id_ID"/>
        </w:rPr>
        <w:t>Nama Israel dan Yakub sama-sama digunakan dalam segmen ini.</w:t>
      </w:r>
      <w:r>
        <w:rPr>
          <w:lang w:val="id_ID" w:bidi="id_ID"/>
        </w:rPr>
        <w:t xml:space="preserve"> Pastikan bahwa para pendengar Anda tahu bahwa Israel dan Yakub adalah orang yang sama.</w:t>
      </w:r>
    </w:p>
    <w:p>
      <w:pPr/>
      <w:r>
        <w:rPr>
          <w:lang w:val="id_ID" w:bidi="id_ID"/>
        </w:rPr>
      </w:r>
      <w:r>
        <w:rPr>
          <w:lang w:val="id_ID" w:bidi="id_ID"/>
        </w:rPr>
        <w:t xml:space="preserve">Yakub berkemah di luar </w:t>
      </w:r>
      <w:r>
        <w:rPr>
          <w:b/>
          <w:lang w:val="id_ID" w:bidi="id_ID"/>
        </w:rPr>
        <w:t>Migdal-eder</w:t>
      </w:r>
      <w:r>
        <w:rPr>
          <w:lang w:val="id_ID" w:bidi="id_ID"/>
        </w:rPr>
        <w:t xml:space="preserve">. Ini adalah menara penjaga. Nama itu berarti </w:t>
      </w:r>
      <w:r>
        <w:rPr>
          <w:b/>
          <w:lang w:val="id_ID" w:bidi="id_ID"/>
        </w:rPr>
        <w:t>Menara Penjaga Kawanan Domba</w:t>
      </w:r>
      <w:r>
        <w:rPr>
          <w:lang w:val="id_ID" w:bidi="id_ID"/>
        </w:rPr>
        <w:t>. Beberapa terjemahan menggunakan nama lengkap Migdal-eder. Terjemahan lain menyebutnya Menara Eder. Anda dapat memilih cara mana yang anda mau untuk menerjemahkan ini.</w:t>
      </w:r>
    </w:p>
    <w:p>
      <w:pPr/>
      <w:r>
        <w:rPr>
          <w:lang w:val="id_ID" w:bidi="id_ID"/>
        </w:rPr>
      </w:r>
      <w:r>
        <w:rPr>
          <w:lang w:val="id_ID" w:bidi="id_ID"/>
        </w:rPr>
        <w:t xml:space="preserve">Ruben tidur dengan Bilha yang adalah gundik </w:t>
      </w:r>
      <w:r>
        <w:rPr>
          <w:b/>
          <w:lang w:val="id_ID" w:bidi="id_ID"/>
        </w:rPr>
        <w:t>Yakub</w:t>
      </w:r>
      <w:r>
        <w:rPr>
          <w:lang w:val="id_ID" w:bidi="id_ID"/>
        </w:rPr>
        <w:t xml:space="preserve"> Seorang gundik adalah istri sekunder. Gundik itu sudah menikah tetapi tidak memiliki kedudukan yang sama dengan seorang istri. Bilha adalah hamba Rahel dan Rahel memberikan Bilha kepada Yakub menjadi istrinya, tetapi statusnya adalah seorang gundik. Beberapa budaya akan mengatakan bahwa Ruben tidur dengan Bilha. Yang lain mungkin mengatakan bahwa Ruben berbaring dengan Bilha. Ruben melakukan hubungan seks dengan Bilha. Gunakan pilihan kata atau ungkapan terkait hubungan seksual ini sehingga pantas didengar oleh semua orang dalam budaya Anda.</w:t>
      </w:r>
    </w:p>
    <w:p>
      <w:pPr/>
      <w:r>
        <w:rPr>
          <w:lang w:val="id_ID" w:bidi="id_ID"/>
        </w:rPr>
      </w:r>
      <w:r>
        <w:rPr>
          <w:lang w:val="id_ID" w:bidi="id_ID"/>
        </w:rPr>
        <w:t>Ishak berusia 180 tahun ketika Ishak meninggal. Bagian tersebut menggunakan gambaran kata yang puitis untuk melukiskan kematian Ishak. Apa saja kiasan dalam bahasa Anda untuk menyebut orang yang telah menjalani hidup yang panjang?</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Salah satu anggota kelompok harus menceritakan beberapa kalimat dari perikop dan berhenti sebentar. Seorang anggota kelompok yang lain harus menceritakan bagian selanjutnya dari perikop tersebut dan berhenti sebentar. Lakukan hal ini sampai kelompok telah menceritakan kembali seluruh isi perikop tersebut. Para anggota kelompok dapat saling mengoreksi pada tahap ini. </w:t>
      </w:r>
    </w:p>
    <w:p>
      <w:pPr/>
      <w:r>
        <w:rPr>
          <w:lang w:val="id_ID" w:bidi="id_ID"/>
        </w:rPr>
      </w:r>
      <w:r>
        <w:rPr>
          <w:lang w:val="id_ID" w:bidi="id_ID"/>
        </w:rPr>
        <w:t xml:space="preserve">Jeda audio di sini. </w:t>
      </w:r>
    </w:p>
    <w:p>
      <w:pPr/>
      <w:r>
        <w:rPr>
          <w:lang w:val="id_ID" w:bidi="id_ID"/>
        </w:rPr>
      </w:r>
      <w:r>
        <w:rPr>
          <w:lang w:val="id_ID" w:bidi="id_ID"/>
        </w:rPr>
        <w:t>Selanjutnya, setiap anggota kelompok harus menceritakan seluruh perikop tersebut tanpa interupsi setidaknya satu kali. Anggota kelompok dapat menggunakan benda-benda apa saja, gerakan, atau papan cerita supaya lebih mudah mengingat isi perikopnya.</w:t>
      </w:r>
    </w:p>
    <w:p>
      <w:pPr/>
      <w:r>
        <w:rPr>
          <w:lang w:val="id_ID" w:bidi="id_ID"/>
        </w:rPr>
      </w:r>
      <w:r>
        <w:rPr>
          <w:lang w:val="id_ID" w:bidi="id_ID"/>
        </w:rPr>
        <w:t xml:space="preserve">Jeda audio di sini. </w:t>
      </w:r>
    </w:p>
    <w:p>
      <w:pPr/>
      <w:r>
        <w:rPr>
          <w:lang w:val="id_ID" w:bidi="id_ID"/>
        </w:rPr>
      </w:r>
      <w:r>
        <w:rPr>
          <w:lang w:val="id_ID" w:bidi="id_ID"/>
        </w:rPr>
        <w:t xml:space="preserve">Selanjutnya, kelompok dapat memutuskan versi mana dari bagian tersebut yang paling disukai. Anda mungkin memutuskan untuk menyukai cara bercerita suatu adegan oleh seorang anggota kelompok, tetapi menyukai cara penceritaan sebuah adegan lainnya oleh seorang anggota kelompok yang lain lagi. </w:t>
      </w:r>
    </w:p>
    <w:p>
      <w:pPr/>
      <w:r>
        <w:rPr>
          <w:lang w:val="id_ID" w:bidi="id_ID"/>
        </w:rPr>
      </w:r>
      <w:r>
        <w:rPr>
          <w:lang w:val="id_ID" w:bidi="id_ID"/>
        </w:rPr>
        <w:t xml:space="preserve">Jeda audio di sini. </w:t>
      </w:r>
    </w:p>
    <w:p>
      <w:pPr/>
      <w:r>
        <w:rPr>
          <w:lang w:val="id_ID" w:bidi="id_ID"/>
        </w:rPr>
      </w:r>
      <w:r>
        <w:rPr>
          <w:lang w:val="id_ID" w:bidi="id_ID"/>
        </w:rPr>
        <w:t xml:space="preserve">Akhirnya, kelompok dapat menyusun versi akhir dari perikop yang disetujui oleh semua anggota kelompok. Setiap anggota kelompok harus berlatih menceritakan versi akhir dari kisah itu. </w:t>
      </w:r>
      <w:r>
        <w:rPr>
          <w:lang w:val="id_ID" w:bidi="id_ID"/>
        </w:rPr>
      </w:r>
      <w:r>
        <w:rPr>
          <w:lang w:val="id_ID" w:bidi="id_ID"/>
        </w:rPr>
      </w:r>
    </w:p>
    <w:p>
      <w:pPr/>
      <w:r>
        <w:rPr>
          <w:lang w:val="id_ID" w:bidi="id_ID"/>
        </w:rPr>
      </w:r>
    </w:p>
    <w:p>
      <w:pPr>
        <w:pStyle w:val="Heading2"/>
      </w:pPr>
      <w:r>
        <w:rPr>
          <w:lang w:val="id_ID" w:bidi="id_ID"/>
        </w:rPr>
        <w:t>Kejadian 36:1–19</w:t>
      </w:r>
      <w:r>
        <w:rPr>
          <w:lang w:val="id_ID" w:bidi="id_ID"/>
        </w:rPr>
      </w:r>
    </w:p>
    <w:p>
      <w:pPr>
        <w:pStyle w:val="Heading3"/>
      </w:pPr>
      <w:r>
        <w:rPr>
          <w:lang w:val="id_ID" w:bidi="id_ID"/>
        </w:rPr>
        <w:t>Dengar dan Renungkan</w:t>
      </w:r>
    </w:p>
    <w:p>
      <w:pPr/>
      <w:r>
        <w:rPr>
          <w:lang w:val="id_ID" w:bidi="id_ID"/>
        </w:rPr>
      </w:r>
      <w:r>
        <w:rPr>
          <w:lang w:val="id_ID" w:bidi="id_ID"/>
        </w:rPr>
        <w:t>Dengarkan Kejadian 36:1–19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36:1–19</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menceritakan tentang silsilah keturunan Esau. Seperti pada perikop sebelumnya, kata generasi-generasi merujuk kepada keturunan Esau. Kisah tentang keturunan Esau ini terjadi tepat setelah kematian Ishak. Sama seperti kisah keturunan Ismael yang terjadi tepat setelah kematian ayahnya, Abraham, kisah keturunan Esau ini terjadi tepat setelah kematian ayahnya, Ishak.</w:t>
      </w:r>
    </w:p>
    <w:p>
      <w:pPr/>
      <w:r>
        <w:rPr>
          <w:lang w:val="id_ID" w:bidi="id_ID"/>
        </w:rPr>
      </w:r>
      <w:r>
        <w:rPr>
          <w:lang w:val="id_ID" w:bidi="id_ID"/>
        </w:rPr>
        <w:t>Ketika Ribka mengandung anak kembar, Esau dan Yakub, Allah mengatakan kepada Ribka bahwa setiap anak akan menjadi suatu bangsa. Janji Allah kepada Abraham telah berpindah kepada Yakub dan keturunan Yakub. Namun, Allah juga membuat suatu bangsa yang besar dari keturunan Esau seperti yang dijanjikan Allah kepada Ribka, ibu Esau. Perikop ini mencantumkan nama-nama keturunan Esau yang menjadi pemimpin kaum.</w:t>
      </w:r>
    </w:p>
    <w:p>
      <w:pPr/>
      <w:r>
        <w:rPr>
          <w:lang w:val="id_ID" w:bidi="id_ID"/>
        </w:rPr>
      </w:r>
      <w:r>
        <w:rPr>
          <w:lang w:val="id_ID" w:bidi="id_ID"/>
        </w:rPr>
        <w:t>Esau diberi nama Edom sebagai nama yang kedua. Nama Edom artinya merah. Kemungkinan juga ada dua alasan mengapa Esau diberi nama Edom. Saat lahir, Esau sangat merah. Juga, Esau menjual hak kesulungannya kepada Yakub untuk semangkuk sup merah. Edom juga adalah nama sebuah wilayah yang memiliki banyak batu merah. Keturunan Esau akan disebut orang Edom.</w:t>
      </w:r>
    </w:p>
    <w:p>
      <w:pPr/>
      <w:r>
        <w:rPr>
          <w:lang w:val="id_ID" w:bidi="id_ID"/>
        </w:rPr>
      </w:r>
      <w:r>
        <w:rPr>
          <w:lang w:val="id_ID" w:bidi="id_ID"/>
        </w:rPr>
        <w:t>Tampilkan peta yang memperlihatkan bagian selatan Israel termasuk wilayah Sinai dan Yordan. Edom dan Seir, kaum Amalek dan Bersyeba harus ditandai pada peta.</w:t>
      </w:r>
    </w:p>
    <w:p>
      <w:pPr/>
      <w:r>
        <w:rPr>
          <w:lang w:val="id_ID" w:bidi="id_ID"/>
        </w:rPr>
      </w:r>
      <w:r>
        <w:rPr>
          <w:lang w:val="id_ID" w:bidi="id_ID"/>
        </w:rPr>
        <w:t>Esau menikahi dua istri orang Kanaan. Ribka dan Ishak membenci istri-istri Esau. Kemudian Esau menikahi seorang putri Ismael, putra sulung Abraham. Nama para istri Esau dalam perikop ini berbeda dari yang disebutkan pada perikop sebelumnya. Kita tidak tahu mengapa nama-nama tersebut berbeda. Saat Esau masih tinggal di Bersyeba, para istrinya mulai melahirkan anak-anak. Putra-putra dari setiap istri dicantumkan. Semua putra-putra lahir sebelum Esau memindahkan keluarganya dari Bersyeba. Pada suatu waktu, Esau membawa istri dan anak-anaknya bersama dengan semua kawanan ternaknya dan pindah ke Seir. Perikop itu mengatakan Esau pindah karena tanah yang mereka tempati itu tidak dapat menampung semua ternak milik Esau dan semua ternak milik Yakub. Dalam perikop sebelumnya, Esau pindah ke Seir sementara Yakub berada di Haran. Kita tidak tahu secara pasti kapan Esau pindah ke Seir.</w:t>
      </w:r>
    </w:p>
    <w:p>
      <w:pPr/>
      <w:r>
        <w:rPr>
          <w:lang w:val="id_ID" w:bidi="id_ID"/>
        </w:rPr>
      </w:r>
      <w:r>
        <w:rPr>
          <w:lang w:val="id_ID" w:bidi="id_ID"/>
        </w:rPr>
        <w:t>Lihat peta. Esau tinggal di Bersyeba bersama Ishak. Esau pindah ke Seir.</w:t>
      </w:r>
    </w:p>
    <w:p>
      <w:pPr/>
      <w:r>
        <w:rPr>
          <w:lang w:val="id_ID" w:bidi="id_ID"/>
        </w:rPr>
      </w:r>
      <w:r>
        <w:rPr>
          <w:lang w:val="id_ID" w:bidi="id_ID"/>
        </w:rPr>
        <w:t>Perikop tersebut kembali menggunakan frasa, "Inlah silsilah Esau." Beberapa terjemahan mengatakan ini adalah keturunan Esau. Satu terjemahan mengatakan bahwa ini adalah garis keturunan keluarga Esau. Berhenti dan diskusikan: Ceritakan kisah tentang leluhur atau asal usul keluarga Anda. Perhatikan kata-kata apa yang Anda gunakan untuk menggambarkan hubungan dengan orang pertama yang dapat Anda ingat.</w:t>
      </w:r>
    </w:p>
    <w:p>
      <w:pPr/>
      <w:r>
        <w:rPr>
          <w:lang w:val="id_ID" w:bidi="id_ID"/>
        </w:rPr>
      </w:r>
      <w:r>
        <w:rPr>
          <w:lang w:val="id_ID" w:bidi="id_ID"/>
        </w:rPr>
        <w:t>Putra-putra dari setiap istri dicantumkan. Cucu-cucu laki-laki dari dua orang istri tercantum. Menurut perikop ini, setiap anak dan setiap cucu menjadi seorang pemimpin kaum. Suatu kaum merupakan pembagian di dalam sebuah suku. Dalam kaum tersebut terdapat beberapa keluarga yang memiliki satu leluhur. Para anggota kaum biasanya mengikuti kepala atau pemimpin yang sama. Berhenti dan diskusikan: Ceritakan satu kisah tentang asal usul suku Anda. Seberapa penting nama-nama leluhur Anda dalam kisah ini? Berapa banyak generasi leluhur yang dapat Anda sebutkan? Apa peran leluhur Anda dalam budaya Anda sekarang?</w:t>
      </w:r>
    </w:p>
    <w:p>
      <w:pPr/>
      <w:r>
        <w:rPr>
          <w:lang w:val="id_ID" w:bidi="id_ID"/>
        </w:rPr>
      </w:r>
      <w:r>
        <w:rPr>
          <w:lang w:val="id_ID" w:bidi="id_ID"/>
        </w:rPr>
        <w:t>Elifas anak Esau mengambil seorang gundik yang bernama Timna. Seorang gundik memiliki status yang lebih rendah atau statusnya kurang penting daripada seorang istri. Timna memiliki seorang anak laki-laki yang bernama Amalek. Keturunan Amalek membentuk kaum besar yang berperang melawan keturunan Yakub selama beberapa generasi. Nama Amalek akan digunakan dalam banyak perikop lainnya. Perlihatkan peta dengan wilayah orang Amalek yang ditandai.</w:t>
      </w:r>
    </w:p>
    <w:p>
      <w:pPr/>
      <w:r>
        <w:rPr>
          <w:lang w:val="id_ID" w:bidi="id_ID"/>
        </w:rPr>
      </w:r>
      <w:r>
        <w:rPr>
          <w:lang w:val="id_ID" w:bidi="id_ID"/>
        </w:rPr>
        <w:t>Semua anak dan cucu Esau membentuk para kaum, tetapi merupakan bagian dari suku yang sama. Mereka semua tinggal di negeri yang disebut Edom. Edom adalah wilayah tepat di sebelah utara Seir. Mereka dikenal sebagai orang Edom. Amalek adalah satu-satunya keturunan dengan wilayah spesifik yang memakai nama Amalek. Lihat peta dengan Seir, Edom dan Amalek ditandai.</w:t>
      </w:r>
    </w:p>
    <w:p>
      <w:pPr/>
      <w:r>
        <w:rPr>
          <w:lang w:val="id_ID" w:bidi="id_ID"/>
        </w:rPr>
      </w:r>
      <w:r>
        <w:rPr>
          <w:lang w:val="id_ID" w:bidi="id_ID"/>
        </w:rPr>
        <w:t>Beberapa terjemahan menyebut setiap keturunan sebagai seorang kepala suku. Kepala suku akan menjadi seorang pemimpin kaum. Beberapa terjemahan mengatakan bahwa mereka ini adalah para putra Esau. Mereka tidak semuanya putra-putra Esau. Beberapa dari mereka adalah cucu-cucu laki-laki. Di sini kata putra berarti keturunan seseorang. Berhenti dan diskusikan: Ceritakan lagi kisah keluarga Anda, dimulai dengan leluhur yang paling awal yang dapat Anda ingat. Saat Anda menelusuri generasi-generasi tersebut, perhatikan kata-kata yang Anda gunakan untuk menggambarkan hubungan dengan nenek moyang pertama itu.</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para tokoh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Esau menikahi 3 istri dan memiliki anak-anak. Esau pindah dari Bersyeba ke Seir.</w:t>
      </w:r>
    </w:p>
    <w:p>
      <w:pPr/>
      <w:r>
        <w:rPr>
          <w:lang w:val="id_ID" w:bidi="id_ID"/>
        </w:rPr>
      </w:r>
      <w:r>
        <w:rPr>
          <w:b/>
          <w:lang w:val="id_ID" w:bidi="id_ID"/>
        </w:rPr>
        <w:t>Adegan kedua:</w:t>
      </w:r>
      <w:r>
        <w:rPr>
          <w:lang w:val="id_ID" w:bidi="id_ID"/>
        </w:rPr>
        <w:t xml:space="preserve"> Ini adalah daftar semua istri Esau dan anak-anak dari setiap istri.</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Esau</w:t>
      </w:r>
    </w:p>
    <w:p>
      <w:pPr>
        <w:pStyle w:val="ListBullet"/>
        <w:spacing w:line="240" w:lineRule="auto"/>
        <w:ind w:left="720"/>
      </w:pPr>
      <w:r>
        <w:rPr>
          <w:lang w:val="id_ID" w:bidi="id_ID"/>
        </w:rPr>
      </w:r>
      <w:r>
        <w:rPr>
          <w:lang w:val="id_ID" w:bidi="id_ID"/>
        </w:rPr>
        <w:t>Ada, putri Elon orang Het</w:t>
      </w:r>
    </w:p>
    <w:p>
      <w:pPr>
        <w:pStyle w:val="ListBullet"/>
        <w:spacing w:line="240" w:lineRule="auto"/>
        <w:ind w:left="720"/>
      </w:pPr>
      <w:r>
        <w:rPr>
          <w:lang w:val="id_ID" w:bidi="id_ID"/>
        </w:rPr>
      </w:r>
      <w:r>
        <w:rPr>
          <w:lang w:val="id_ID" w:bidi="id_ID"/>
        </w:rPr>
        <w:t>Oholibama, putri Ana, cucu Zibeon, orang Hewi.</w:t>
      </w:r>
    </w:p>
    <w:p>
      <w:pPr>
        <w:pStyle w:val="ListBullet"/>
        <w:spacing w:line="240" w:lineRule="auto"/>
        <w:ind w:left="720"/>
      </w:pPr>
      <w:r>
        <w:rPr>
          <w:lang w:val="id_ID" w:bidi="id_ID"/>
        </w:rPr>
      </w:r>
      <w:r>
        <w:rPr>
          <w:lang w:val="id_ID" w:bidi="id_ID"/>
        </w:rPr>
        <w:t>Basmat, putri Ismael dan saudari Nebayot</w:t>
      </w:r>
    </w:p>
    <w:p>
      <w:pPr>
        <w:pStyle w:val="ListBullet"/>
        <w:spacing w:line="240" w:lineRule="auto"/>
        <w:ind w:left="720"/>
      </w:pPr>
      <w:r>
        <w:rPr>
          <w:lang w:val="id_ID" w:bidi="id_ID"/>
        </w:rPr>
      </w:r>
      <w:r>
        <w:rPr>
          <w:lang w:val="id_ID" w:bidi="id_ID"/>
        </w:rPr>
        <w:t>Anak Ada, Elifas</w:t>
      </w:r>
    </w:p>
    <w:p>
      <w:pPr>
        <w:pStyle w:val="ListBullet"/>
        <w:spacing w:line="240" w:lineRule="auto"/>
        <w:ind w:left="720"/>
      </w:pPr>
      <w:r>
        <w:rPr>
          <w:lang w:val="id_ID" w:bidi="id_ID"/>
        </w:rPr>
      </w:r>
      <w:r>
        <w:rPr>
          <w:lang w:val="id_ID" w:bidi="id_ID"/>
        </w:rPr>
        <w:t>Putra Basmat, Rehuel</w:t>
      </w:r>
    </w:p>
    <w:p>
      <w:pPr>
        <w:pStyle w:val="ListBullet"/>
        <w:spacing w:line="240" w:lineRule="auto"/>
        <w:ind w:left="720"/>
      </w:pPr>
      <w:r>
        <w:rPr>
          <w:lang w:val="id_ID" w:bidi="id_ID"/>
        </w:rPr>
      </w:r>
      <w:r>
        <w:rPr>
          <w:lang w:val="id_ID" w:bidi="id_ID"/>
        </w:rPr>
        <w:t>Putra-putra Oholibama, Yeush, Yaelam, dan Korah</w:t>
      </w:r>
    </w:p>
    <w:p>
      <w:pPr>
        <w:pStyle w:val="ListBullet"/>
        <w:spacing w:line="240" w:lineRule="auto"/>
        <w:ind w:left="720"/>
      </w:pPr>
      <w:r>
        <w:rPr>
          <w:lang w:val="id_ID" w:bidi="id_ID"/>
        </w:rPr>
      </w:r>
      <w:r>
        <w:rPr>
          <w:lang w:val="id_ID" w:bidi="id_ID"/>
        </w:rPr>
        <w:t>Elifas memiliki putra-putra bernama Teman, Omar, Zefo, Gaetam, dan Kenas. Elifas mengambil seorang gundik bernama Timna dan memiliki seorang anak laki-laki bernama Amalek.</w:t>
      </w:r>
    </w:p>
    <w:p>
      <w:pPr>
        <w:pStyle w:val="ListBullet"/>
        <w:spacing w:line="240" w:lineRule="auto"/>
        <w:ind w:left="720"/>
      </w:pPr>
      <w:r>
        <w:rPr>
          <w:lang w:val="id_ID" w:bidi="id_ID"/>
        </w:rPr>
      </w:r>
      <w:r>
        <w:rPr>
          <w:lang w:val="id_ID" w:bidi="id_ID"/>
        </w:rPr>
        <w:t>Rehuel memiliki putra-putra bernama Nahat, Zerah, Syama dan Miza.</w:t>
      </w:r>
    </w:p>
    <w:p>
      <w:pPr>
        <w:pStyle w:val="ListBullet"/>
        <w:spacing w:line="240" w:lineRule="auto"/>
        <w:ind w:left="720"/>
      </w:pPr>
      <w:r>
        <w:rPr>
          <w:lang w:val="id_ID" w:bidi="id_ID"/>
        </w:rPr>
      </w:r>
      <w:r>
        <w:rPr>
          <w:lang w:val="id_ID" w:bidi="id_ID"/>
        </w:rPr>
        <w:t>Cucu Oholibama tidak disebutkan.</w:t>
      </w:r>
    </w:p>
    <w:p>
      <w:pPr/>
      <w:r>
        <w:rPr>
          <w:lang w:val="id_ID" w:bidi="id_ID"/>
        </w:rPr>
      </w:r>
      <w:r>
        <w:rPr>
          <w:lang w:val="id_ID" w:bidi="id_ID"/>
        </w:rPr>
        <w:t xml:space="preserve">Dalam sesi ini, mintalah kelompok untuk membuat papan cerita, menggambar, atau menggunakan beberapa macam alat peraga (benda-benda yang dapat dipindah-pindahkan seperti batu, kayu, mainan anak-anak) untuk memvisualisasikan kisah dan adegan di dalamnya. </w:t>
      </w:r>
    </w:p>
    <w:p>
      <w:pPr/>
      <w:r>
        <w:rPr>
          <w:lang w:val="id_ID" w:bidi="id_ID"/>
        </w:rPr>
      </w:r>
      <w:r>
        <w:rPr>
          <w:lang w:val="id_ID" w:bidi="id_ID"/>
        </w:rPr>
        <w:t>Dalam adegan 1, Esau menikahi dua perempuan Kanaan dan memiliki anak-anak bersama mereka. Kemudian Esau menikahi Basemat, putri Ismael, putra sulung Abraham. Dalam perikop sebelumnya, kita tahu bahwa Esau menikahi Basmat, karena Ishak dan Ribka membenci kedua istrinya orang Kanaan. Setelah putra-putra Esau lahir, Esau membawa keluarganya pindah ke Seir. Yakub sedang berada di Haran ketika Esau membawa keluarganya pindah. Perikop itu mengatakan Esau pindah karena lahan yang ada tidak cukup untuk menampung semua kawanan hewan ternak yang dimiliki Esau dan Yakub.</w:t>
      </w:r>
    </w:p>
    <w:p>
      <w:pPr/>
      <w:r>
        <w:rPr>
          <w:lang w:val="id_ID" w:bidi="id_ID"/>
        </w:rPr>
      </w:r>
      <w:r>
        <w:rPr>
          <w:lang w:val="id_ID" w:bidi="id_ID"/>
        </w:rPr>
        <w:t>Dalam adegan 2, setiap istri terdaftar bersama anak-anak laki-lakinya. Dua dari para istri itu memiliki cucu yang disebutkan dalam daftar. Agar dapat memilah nama-nama orang-orang ini, Anda dapat memainkan beberapa permainan atau menggunakan orang atau benda untuk mewakili setiap nama.</w:t>
      </w:r>
    </w:p>
    <w:p>
      <w:pPr/>
      <w:r>
        <w:rPr>
          <w:lang w:val="id_ID" w:bidi="id_ID"/>
        </w:rPr>
      </w:r>
      <w:r>
        <w:rPr>
          <w:lang w:val="id_ID" w:bidi="id_ID"/>
        </w:rPr>
        <w:t>Ada, putri Elon orang Het memiliki seorang anak laki-laki bernama Elifas. Elifas memiliki putra-putra yang bernama Teman, Omar, Zefo, Gaetam dan Kenas. Elifas mengambil seorang gundik dan memiliki seorang putra bernama Amalek.</w:t>
      </w:r>
    </w:p>
    <w:p>
      <w:pPr/>
      <w:r>
        <w:rPr>
          <w:lang w:val="id_ID" w:bidi="id_ID"/>
        </w:rPr>
      </w:r>
      <w:r>
        <w:rPr>
          <w:lang w:val="id_ID" w:bidi="id_ID"/>
        </w:rPr>
        <w:t>Oholibama, putri Ana dan cucu perempuan Zibeon, orang Hewi memiliki putra-putra bernama Yeush, Yaelam dan Korah. Perikop itu tidak mencantumkan cucu untuk Oholibama.</w:t>
      </w:r>
    </w:p>
    <w:p>
      <w:pPr/>
      <w:r>
        <w:rPr>
          <w:lang w:val="id_ID" w:bidi="id_ID"/>
        </w:rPr>
      </w:r>
      <w:r>
        <w:rPr>
          <w:lang w:val="id_ID" w:bidi="id_ID"/>
        </w:rPr>
        <w:t>Basmat, putri Ismael dan saudari Nebayot memiliki seorang putra bernama Rehuel. Rehuel memiliki putra-putra bernama Nahat, Zerah, Syama dan Miza.</w:t>
      </w:r>
    </w:p>
    <w:p>
      <w:pPr/>
      <w:r>
        <w:rPr>
          <w:lang w:val="id_ID" w:bidi="id_ID"/>
        </w:rPr>
      </w:r>
      <w:r>
        <w:rPr>
          <w:lang w:val="id_ID" w:bidi="id_ID"/>
        </w:rPr>
        <w:t>Perikop ini berlanjut dengan menyebutkan kaum-kaum yang berasal dari masing-masing anak laki-laki tersebut. Pada titik ini satu keturunan tambahan disebutkan bagi Elifas. Nama Korah dimasukkan ke dalam daftar. Daftar kaum tersebut menyatakan bahwa ketujuh orang itu adalah keturunan dari istri Esau, Ada. Namun, Amalek adalah keturunan dari sang gundik.</w:t>
      </w:r>
    </w:p>
    <w:p>
      <w:pPr/>
      <w:r>
        <w:rPr>
          <w:lang w:val="id_ID" w:bidi="id_ID"/>
        </w:rPr>
      </w:r>
      <w:r>
        <w:rPr>
          <w:lang w:val="id_ID" w:bidi="id_ID"/>
        </w:rPr>
        <w:t xml:space="preserve">Korah juga adalah nama dari salah satu anak laki-laki Oholibama. Ini adalah orang yang berbeda bernama Korah. </w:t>
      </w:r>
    </w:p>
    <w:p>
      <w:pPr/>
      <w:r>
        <w:rPr>
          <w:lang w:val="id_ID" w:bidi="id_ID"/>
        </w:rPr>
      </w:r>
      <w:r>
        <w:rPr>
          <w:lang w:val="id_ID" w:bidi="id_ID"/>
        </w:rPr>
        <w:t>Berhenti dan bantulah kelompok menentukan ibu mana yang memiliki anak laki-laki yang mana. Tugaskan seseorang untuk berdiri mewakili setiap istri. Kemudian ketika setiap anak laki-laki disebutkan mintalah seseorang yang mewakili anak itu bangkit dan bergabung dengan ibunya. Jika tidak ada cukup orang, gunakanlah benda apa saja seperti mainan atau batu atau kayu untuk mewakili setiap anak. Tunjukkan juga seseorang yang mewakili Timna, gundik Elifas yang adalah ibu dari Amalek. Setiap orang dapat menghafalkan nama orang yang diperankannya. Ulangi ini sampai setiap orang dapat datang untuk berdiri di samping ibunya masing-masing.</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2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Esau</w:t>
      </w:r>
    </w:p>
    <w:p>
      <w:pPr>
        <w:pStyle w:val="ListBullet"/>
        <w:spacing w:line="240" w:lineRule="auto"/>
        <w:ind w:left="720"/>
      </w:pPr>
      <w:r>
        <w:rPr>
          <w:lang w:val="id_ID" w:bidi="id_ID"/>
        </w:rPr>
      </w:r>
      <w:r>
        <w:rPr>
          <w:lang w:val="id_ID" w:bidi="id_ID"/>
        </w:rPr>
        <w:t>Ada, putri Elon orang Het</w:t>
      </w:r>
    </w:p>
    <w:p>
      <w:pPr>
        <w:pStyle w:val="ListBullet"/>
        <w:spacing w:line="240" w:lineRule="auto"/>
        <w:ind w:left="720"/>
      </w:pPr>
      <w:r>
        <w:rPr>
          <w:lang w:val="id_ID" w:bidi="id_ID"/>
        </w:rPr>
      </w:r>
      <w:r>
        <w:rPr>
          <w:lang w:val="id_ID" w:bidi="id_ID"/>
        </w:rPr>
        <w:t>Oholibama, putri Ana, cucu Zibeon, orang Hewi.</w:t>
      </w:r>
    </w:p>
    <w:p>
      <w:pPr>
        <w:pStyle w:val="ListBullet"/>
        <w:spacing w:line="240" w:lineRule="auto"/>
        <w:ind w:left="720"/>
      </w:pPr>
      <w:r>
        <w:rPr>
          <w:lang w:val="id_ID" w:bidi="id_ID"/>
        </w:rPr>
      </w:r>
      <w:r>
        <w:rPr>
          <w:lang w:val="id_ID" w:bidi="id_ID"/>
        </w:rPr>
        <w:t>Basmat, putri Ismael dan saudari dari Nebayot</w:t>
      </w:r>
    </w:p>
    <w:p>
      <w:pPr>
        <w:pStyle w:val="ListBullet"/>
        <w:spacing w:line="240" w:lineRule="auto"/>
        <w:ind w:left="720"/>
      </w:pPr>
      <w:r>
        <w:rPr>
          <w:lang w:val="id_ID" w:bidi="id_ID"/>
        </w:rPr>
      </w:r>
      <w:r>
        <w:rPr>
          <w:lang w:val="id_ID" w:bidi="id_ID"/>
        </w:rPr>
        <w:t>Anak Ada, Elifas</w:t>
      </w:r>
    </w:p>
    <w:p>
      <w:pPr>
        <w:pStyle w:val="ListBullet"/>
        <w:spacing w:line="240" w:lineRule="auto"/>
        <w:ind w:left="720"/>
      </w:pPr>
      <w:r>
        <w:rPr>
          <w:lang w:val="id_ID" w:bidi="id_ID"/>
        </w:rPr>
      </w:r>
      <w:r>
        <w:rPr>
          <w:lang w:val="id_ID" w:bidi="id_ID"/>
        </w:rPr>
        <w:t>Putra Basmat, Rehuel</w:t>
      </w:r>
    </w:p>
    <w:p>
      <w:pPr>
        <w:pStyle w:val="ListBullet"/>
        <w:spacing w:line="240" w:lineRule="auto"/>
        <w:ind w:left="720"/>
      </w:pPr>
      <w:r>
        <w:rPr>
          <w:lang w:val="id_ID" w:bidi="id_ID"/>
        </w:rPr>
      </w:r>
      <w:r>
        <w:rPr>
          <w:lang w:val="id_ID" w:bidi="id_ID"/>
        </w:rPr>
        <w:t>Anak-anak Oholibama, Yeush, Yaelam, dan Korah</w:t>
      </w:r>
    </w:p>
    <w:p>
      <w:pPr>
        <w:pStyle w:val="ListBullet"/>
        <w:spacing w:line="240" w:lineRule="auto"/>
        <w:ind w:left="720"/>
      </w:pPr>
      <w:r>
        <w:rPr>
          <w:lang w:val="id_ID" w:bidi="id_ID"/>
        </w:rPr>
      </w:r>
      <w:r>
        <w:rPr>
          <w:lang w:val="id_ID" w:bidi="id_ID"/>
        </w:rPr>
        <w:t>Elifas memiliki putra-putra bernama Teman, Omar, Zefo, Gaetam, dan Kenaz. EElifas mengambil seorang gundik bernama Timna dan mendapatkan seorang anak laki-laki bernama Amalek.</w:t>
      </w:r>
    </w:p>
    <w:p>
      <w:pPr>
        <w:pStyle w:val="ListBullet"/>
        <w:spacing w:line="240" w:lineRule="auto"/>
        <w:ind w:left="720"/>
      </w:pPr>
      <w:r>
        <w:rPr>
          <w:lang w:val="id_ID" w:bidi="id_ID"/>
        </w:rPr>
      </w:r>
      <w:r>
        <w:rPr>
          <w:lang w:val="id_ID" w:bidi="id_ID"/>
        </w:rPr>
        <w:t>Rehuel memiliki putra-putra bernama Nahat, Zerah, Syama dan Miza.</w:t>
      </w:r>
    </w:p>
    <w:p>
      <w:pPr>
        <w:pStyle w:val="ListBullet"/>
        <w:spacing w:line="240" w:lineRule="auto"/>
        <w:ind w:left="720"/>
      </w:pPr>
      <w:r>
        <w:rPr>
          <w:lang w:val="id_ID" w:bidi="id_ID"/>
        </w:rPr>
      </w:r>
      <w:r>
        <w:rPr>
          <w:lang w:val="id_ID" w:bidi="id_ID"/>
        </w:rPr>
        <w:t>Cucu Oholibama tidak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Dalam adegan 1, Esau menikahi 2 perempuan Kanaan dan memiliki anak-anak bersama mereka. Kemudian Esau menikahi Basmat, putri Ismael dan saudarinya Nebayot. Basmat memiliki seorang anak.</w:t>
      </w:r>
    </w:p>
    <w:p>
      <w:pPr/>
      <w:r>
        <w:rPr>
          <w:lang w:val="id_ID" w:bidi="id_ID"/>
        </w:rPr>
      </w:r>
      <w:r>
        <w:rPr>
          <w:lang w:val="id_ID" w:bidi="id_ID"/>
        </w:rPr>
        <w:t>Hentikan adegannya: Tanyakan kepada Esau, "Bagaimana perasaan Anda tentang keluarga Anda?" Anda mungkin mendengar, "Saya memiliki anak-anak yang sehat." Saya senang." Atau, "Saya tidak tahu mengapa orang tua saya tidak senang dengan keluarga saya. Istri-istriku adalah perempuan yang baik dan putra-putraku sehat. Tanyakan kepada Esau, "Mengapa Anda menikahi Basmat?" Anda mungkin mendengar, "Orang tua saya tidak menyukai istri-istri Kanaan saya. Saya pikir mereka akan menyukai sepupu saya yang adalah putri paman Ismael, tetapi mereka juga tidak menyukainya. Saya tetap saja tidak dapat menyenangkan mereka." Ulangi adegannya.</w:t>
      </w:r>
    </w:p>
    <w:p>
      <w:pPr/>
      <w:r>
        <w:rPr>
          <w:lang w:val="id_ID" w:bidi="id_ID"/>
        </w:rPr>
      </w:r>
      <w:r>
        <w:rPr>
          <w:lang w:val="id_ID" w:bidi="id_ID"/>
        </w:rPr>
        <w:t>Esau membawa ketiga istrinya dan anak-anaknya dan pindah dari Bersyeba ke tempat yang disebut Seir. Seir berada di daerah pegunungan dan beberapa hari perjalanan dari Bersyeba, tempat Ishak dan Ribka tinggal.</w:t>
      </w:r>
    </w:p>
    <w:p>
      <w:pPr/>
      <w:r>
        <w:rPr>
          <w:lang w:val="id_ID" w:bidi="id_ID"/>
        </w:rPr>
      </w:r>
      <w:r>
        <w:rPr>
          <w:lang w:val="id_ID" w:bidi="id_ID"/>
        </w:rPr>
        <w:t>Hentikan adegannya: Tanyakan kepada Esau, "Mengapa Anda pindah ke Seir?" Anda mungkin mendengar, "Keluarga saya terlalu besar dan saya memiliki terlalu banyak kawanan domba dan kambing untuk tinggal di sini di Bersyeba." Tidak ada cukup air dan rumput untuk menghidupi keluarga saya dan keluarga Yakub. Lebih baik bagi saya untuk pindah supaya tidak ada konflik di antara kita. Kakek saya berpisah dari keponakannya Lot dengan cara seperti ini, jadi saya tahu itu adalah hal yang baik untuk dilakukan." Ulangi adegannya.</w:t>
      </w:r>
    </w:p>
    <w:p>
      <w:pPr/>
      <w:r>
        <w:rPr>
          <w:lang w:val="id_ID" w:bidi="id_ID"/>
        </w:rPr>
      </w:r>
      <w:r>
        <w:rPr>
          <w:lang w:val="id_ID" w:bidi="id_ID"/>
        </w:rPr>
        <w:t>Adegan 2 menampilkan daftar para istri dan keturunan mereka. Untuk adegan ini, mintalah perorangan untuk 'memerankan' atau gunakanlah benda-benda untuk mewakili setiap anak dan cucu. ' Saat setiap nama disebutkan, mintalah 'si aktor' menempatkan dirinya atau letakkanlah benda yang mewakili nama itu, di sebelah ibu atau neneknya. Teruslah lakukan ini sampai tim mengerti hubungan anak-ibu dan cucu-nenek yang benar.</w:t>
      </w:r>
    </w:p>
    <w:p>
      <w:pPr/>
      <w:r>
        <w:rPr>
          <w:lang w:val="id_ID" w:bidi="id_ID"/>
        </w:rPr>
      </w:r>
      <w:r>
        <w:rPr>
          <w:lang w:val="id_ID" w:bidi="id_ID"/>
        </w:rPr>
        <w:t>Ada memiliki seorang anak bernama Elifas. Elifas memiliki putra-putra bernama Teman, Omar, Zefo, Gaetam, dan Kenaz. Elifas mengambil seorang gundik bernama Timna dan mendapatkan seorang anak laki-laki bernama Amalek.</w:t>
      </w:r>
    </w:p>
    <w:p>
      <w:pPr/>
      <w:r>
        <w:rPr>
          <w:lang w:val="id_ID" w:bidi="id_ID"/>
        </w:rPr>
      </w:r>
      <w:r>
        <w:rPr>
          <w:lang w:val="id_ID" w:bidi="id_ID"/>
        </w:rPr>
        <w:t>Basmat memiliki seorang putra bernama Rehuel. Rehuel memiliki anak-anak laki-laki bernama Nahat, Zerah, Syama dan Miza.</w:t>
      </w:r>
    </w:p>
    <w:p>
      <w:pPr/>
      <w:r>
        <w:rPr>
          <w:lang w:val="id_ID" w:bidi="id_ID"/>
        </w:rPr>
      </w:r>
      <w:r>
        <w:rPr>
          <w:lang w:val="id_ID" w:bidi="id_ID"/>
        </w:rPr>
        <w:t>Oholibama memiliki anak-anak laki-laki bernama Yeush, Yaelam dan Korah. Cucu Oholibama tidak disebutkan.</w:t>
      </w:r>
    </w:p>
    <w:p>
      <w:pPr/>
      <w:r>
        <w:rPr>
          <w:lang w:val="id_ID" w:bidi="id_ID"/>
        </w:rPr>
      </w:r>
      <w:r>
        <w:rPr>
          <w:lang w:val="id_ID" w:bidi="id_ID"/>
        </w:rPr>
        <w:t>Perikop ini menyebutkan kaum-kaum yang terbentuk dari keturunan Esau.</w:t>
      </w:r>
    </w:p>
    <w:p>
      <w:pPr/>
      <w:r>
        <w:rPr>
          <w:lang w:val="id_ID" w:bidi="id_ID"/>
        </w:rPr>
      </w:r>
      <w:r>
        <w:rPr>
          <w:lang w:val="id_ID" w:bidi="id_ID"/>
        </w:rPr>
        <w:t>Keturunan dari Ada istri Esau adalah: Elifas yang memiliki keturunan ini: Teman, Omar, Zefo, Kenas, Korah, Gaetam dan Amalek. Dalam daftar kedua ini, Korah ditambahkan dan ibu dari Amalek tidak disebutkan.</w:t>
      </w:r>
    </w:p>
    <w:p>
      <w:pPr/>
      <w:r>
        <w:rPr>
          <w:lang w:val="id_ID" w:bidi="id_ID"/>
        </w:rPr>
      </w:r>
      <w:r>
        <w:rPr>
          <w:lang w:val="id_ID" w:bidi="id_ID"/>
        </w:rPr>
        <w:t>Hentikan adegannya: Tanyakan kepada Amalek, "Bagaimana perasaan Anda mendengar bahwa nama ibumu tidak ada dalam daftar?" Anda mungkin mendengar, "Tidak mengganggu saya sama sekali. Ini adalah saudara-saudaraku. Kita semua berasal dari ayah yang sama. Saya harus setara dengan mereka dan daftar ini membuat saya setara dengan mereka di mata semua orang."</w:t>
      </w:r>
    </w:p>
    <w:p>
      <w:pPr/>
      <w:r>
        <w:rPr>
          <w:lang w:val="id_ID" w:bidi="id_ID"/>
        </w:rPr>
      </w:r>
      <w:r>
        <w:rPr>
          <w:lang w:val="id_ID" w:bidi="id_ID"/>
        </w:rPr>
        <w:t>Keturunan Basmat adalah: Rehuel yang memiliki anak-anak ini: Nahat, Zerah, Syama dan Miza.</w:t>
      </w:r>
    </w:p>
    <w:p>
      <w:pPr/>
      <w:r>
        <w:rPr>
          <w:lang w:val="id_ID" w:bidi="id_ID"/>
        </w:rPr>
      </w:r>
      <w:r>
        <w:rPr>
          <w:lang w:val="id_ID" w:bidi="id_ID"/>
        </w:rPr>
        <w:t>Keturunan Oholibama adalah Yeush, Yaelam dan Korah.</w:t>
      </w:r>
    </w:p>
    <w:p>
      <w:pPr/>
      <w:r>
        <w:rPr>
          <w:lang w:val="id_ID" w:bidi="id_ID"/>
        </w:rPr>
      </w:r>
      <w:r>
        <w:rPr>
          <w:lang w:val="id_ID" w:bidi="id_ID"/>
        </w:rPr>
        <w:t>Semua keturunan ini membentuk kaum-kaum yang menggunakan nama leluhur ini sebagai nama kaum mereka.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Gunakan nama para istri Esau seperti yang digunakan dalam kisah ini. Ada, putri Elon orang Het, Oholibama, anak Ana, dan Basmat, anak Ismael. Nama-nama tersebut tidak sama seperti dalam perikop sebelumnya. Namun, para komentator percaya bahwa mereka ini adalah perempuan yang sama.</w:t>
      </w:r>
    </w:p>
    <w:p>
      <w:pPr/>
      <w:r>
        <w:rPr>
          <w:lang w:val="id_ID" w:bidi="id_ID"/>
        </w:rPr>
      </w:r>
      <w:r>
        <w:rPr>
          <w:lang w:val="id_ID" w:bidi="id_ID"/>
        </w:rPr>
        <w:t xml:space="preserve">Perikop ini membicarakan tentang </w:t>
      </w:r>
      <w:r>
        <w:rPr>
          <w:b/>
          <w:lang w:val="id_ID" w:bidi="id_ID"/>
        </w:rPr>
        <w:t>keturunan</w:t>
      </w:r>
      <w:r>
        <w:rPr>
          <w:lang w:val="id_ID" w:bidi="id_ID"/>
        </w:rPr>
        <w:t>Esau. Lihat Glosarium Utama untuk definisi istilah keturunan. Di sini kata tersebut membicarakan tentang keturunan Esau. Gunakan kata yang sama yang telah Anda gunakan pada perikop sebelumnya.</w:t>
      </w:r>
    </w:p>
    <w:p>
      <w:pPr/>
      <w:r>
        <w:rPr>
          <w:lang w:val="id_ID" w:bidi="id_ID"/>
        </w:rPr>
      </w:r>
      <w:r>
        <w:rPr>
          <w:lang w:val="id_ID" w:bidi="id_ID"/>
        </w:rPr>
        <w:t>Sekarang Esau memiliki nama kedua. Nama ini tidak diberikan kepada Esau dari Allah. Tampaknya itu adalah nama panggilan atau nama kedua atau nama akrab. Nama Edom berarti merah. Wilayah Edom memiliki banyak batu merah. Ketika Esau lahir, mereka memperhatikan bahwa ia terlihat merah. Esau menjual hak kesulungannya demi semangkuk sup merah. Memanggil Esau "Edom" atau 'si merah' bisa menjadi cara mengingat peristiwa-peristiwa sebelumnya. Keturunan Esau akhirnya menjadi bangsa Edom.</w:t>
      </w:r>
    </w:p>
    <w:p>
      <w:pPr/>
      <w:r>
        <w:rPr>
          <w:lang w:val="id_ID" w:bidi="id_ID"/>
        </w:rPr>
      </w:r>
      <w:r>
        <w:rPr>
          <w:lang w:val="id_ID" w:bidi="id_ID"/>
        </w:rPr>
        <w:t xml:space="preserve">Daftar keturunan Esau menyebut setiap anak dan cucu sebagai pemimpin </w:t>
      </w:r>
      <w:r>
        <w:rPr>
          <w:b/>
          <w:lang w:val="id_ID" w:bidi="id_ID"/>
        </w:rPr>
        <w:t>kaum</w:t>
      </w:r>
      <w:r>
        <w:rPr>
          <w:lang w:val="id_ID" w:bidi="id_ID"/>
        </w:rPr>
        <w:t xml:space="preserve">. Beberapa terjemahan menggunakan frasa </w:t>
      </w:r>
      <w:r>
        <w:rPr>
          <w:b/>
          <w:lang w:val="id_ID" w:bidi="id_ID"/>
        </w:rPr>
        <w:t>Kepala Kaum</w:t>
      </w:r>
      <w:r>
        <w:rPr>
          <w:lang w:val="id_ID" w:bidi="id_ID"/>
        </w:rPr>
        <w:t>. Ini berarti bahwa setiap anak laki-laki atau cucu memiliki keturunan dan keturunan ini membentuk kaum atau kelompok keluarga yang melihat kembali kepada satu leluhur sebagai pendiri mereka. Kaum-kaum tersebut membentuk sebuah suku yang disebut orang Edom.</w:t>
      </w:r>
    </w:p>
    <w:p>
      <w:pPr/>
      <w:r>
        <w:rPr>
          <w:lang w:val="id_ID" w:bidi="id_ID"/>
        </w:rPr>
      </w:r>
      <w:r>
        <w:rPr>
          <w:lang w:val="id_ID" w:bidi="id_ID"/>
        </w:rPr>
        <w:t>Nama Korah terdaftar di antara keturunan dari dua orang. Ini berarti bahwa ada dua orang yang berbeda bernama Korah yang merupakan keturunan Esau.</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perikop itu dan berhenti sejenak. Anggota yang lain harus menceritakan bagian selanjutnya dari perikop tersebut dan berhenti sebentar. Lakukan ini sampai kelompok itu telah menceritakan kembali semua perikop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perikop tersebut tanpa gangguan setidaknya satu kali. Seorang anggota kelompok dapat menggunakan benda apa saja, gerakan, atau papan cerita untuk membantu mereka mengingat bagian perikop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36:20–30</w:t>
      </w:r>
      <w:r>
        <w:rPr>
          <w:lang w:val="id_ID" w:bidi="id_ID"/>
        </w:rPr>
      </w:r>
    </w:p>
    <w:p>
      <w:pPr>
        <w:pStyle w:val="Heading3"/>
      </w:pPr>
      <w:r>
        <w:rPr>
          <w:lang w:val="id_ID" w:bidi="id_ID"/>
        </w:rPr>
        <w:t>Dengar dan Renungkan</w:t>
      </w:r>
    </w:p>
    <w:p>
      <w:pPr/>
      <w:r>
        <w:rPr>
          <w:lang w:val="id_ID" w:bidi="id_ID"/>
        </w:rPr>
      </w:r>
      <w:r>
        <w:rPr>
          <w:lang w:val="id_ID" w:bidi="id_ID"/>
        </w:rPr>
        <w:t>Dengarkan Kejadian 36:20–30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36:20–30</w:t>
      </w:r>
    </w:p>
    <w:p>
      <w:pPr/>
      <w:r>
        <w:rPr>
          <w:lang w:val="id_ID" w:bidi="id_ID"/>
        </w:rPr>
      </w:r>
      <w:r>
        <w:rPr>
          <w:lang w:val="id_ID" w:bidi="id_ID"/>
        </w:rPr>
        <w:t>Dengarkan teks satu kali dalam versi yang paling mudah dimengerti.</w:t>
      </w:r>
    </w:p>
    <w:p>
      <w:pPr/>
      <w:r>
        <w:rPr>
          <w:lang w:val="id_ID" w:bidi="id_ID"/>
        </w:rPr>
      </w:r>
      <w:r>
        <w:rPr>
          <w:lang w:val="id_ID" w:bidi="id_ID"/>
        </w:rPr>
        <w:t>Dalam perikop sebelumnya kita belajar tentang keturunan Esau. Kisah ini berlanjut dengan daftar orang-orang yang tinggal di Seir sebelum Esau memindahkan keluarganya ke wilayah itu. Seir adalah bagian pegunungan Edom. Lihat peta yang menunjukkan Edom dan Seir yang ditandai.</w:t>
      </w:r>
    </w:p>
    <w:p>
      <w:pPr/>
      <w:r>
        <w:rPr>
          <w:lang w:val="id_ID" w:bidi="id_ID"/>
        </w:rPr>
      </w:r>
      <w:r>
        <w:rPr>
          <w:lang w:val="id_ID" w:bidi="id_ID"/>
        </w:rPr>
        <w:t>Orang pertama yang tinggal di wilayah itu bernama Seir. Daerah itu mengambil namanya dan menjadi wilayah Seir. Pria yang bernama Seir tersebut berasal dari suku Hori. Seir memiliki keturunan yang membentuk kaum-kaum. Beberapa terjemahan menggunakan kata anak-anak laki-laki. Di sini kata anak tidak berarti bahwa setiap orang yang namanya disebut adalah anak Seir. Artinya bahwa mereka ini adalah keturunan Seir. Suatu kaum adalah sekelompok orang yang memiliki satu leluhur. Beberapa kaum akan bergabung bersama untuk menjadi sebuah suku. Beberapa suku akan menjadi sebuah bangsa.</w:t>
      </w:r>
    </w:p>
    <w:p>
      <w:pPr/>
      <w:r>
        <w:rPr>
          <w:lang w:val="id_ID" w:bidi="id_ID"/>
        </w:rPr>
      </w:r>
      <w:r>
        <w:rPr>
          <w:lang w:val="id_ID" w:bidi="id_ID"/>
        </w:rPr>
        <w:t>Lotan memiliki seorang saudara perempuan bernama Timna. Ada yang berpendapat bahwa ini adalah perempuan yang menjadi gundik Elifas dan ibu dari Amalek. Orang lain beranggapan bahwa Timna ini adalah orang yang berbeda.</w:t>
      </w:r>
    </w:p>
    <w:p>
      <w:pPr/>
      <w:r>
        <w:rPr>
          <w:lang w:val="id_ID" w:bidi="id_ID"/>
        </w:rPr>
      </w:r>
      <w:r>
        <w:rPr>
          <w:lang w:val="id_ID" w:bidi="id_ID"/>
        </w:rPr>
        <w:t>Daftar nama pertama membuatnya seolah-olah mereka ini bersaudara. Perikop tersebut mengatakan bahwa mereka adalah putra-putra Seir. Ini berarti bahwa mereka semuanya adalah keturunan dari Seir, tetapi kita tidak tahu apakah mereka benar-benar saudara atau berasal dari generasi yang sama. Mereka adalah para pemimpin kaum, tetapi bahkan mungkin berasal dari generasi-generasi yang berbeda.</w:t>
      </w:r>
    </w:p>
    <w:p>
      <w:pPr/>
      <w:r>
        <w:rPr>
          <w:lang w:val="id_ID" w:bidi="id_ID"/>
        </w:rPr>
      </w:r>
      <w:r>
        <w:rPr>
          <w:lang w:val="id_ID" w:bidi="id_ID"/>
        </w:rPr>
        <w:t>Beberapa nama dalam daftar keturunan muncul berulang kali. Misalnya, ada dua pria bernama Ana. Zibeon dan Ana keduanya berada di daftar pertama para pemimpin kaum yang merupakan keturunan Seir. Kita tidak tahu pasti hubungan mereka. Mereka semua adalah keturunan dari Seir. Zibeon juga memiliki seorang putra atau keturunan bernama Ana. Ana yang kedua ini, keturunan langsung Zibeon, adalah orang yang menemukan mata air panas di padang gurun. Ana yang kedua ini juga adalah ayah atau leluhur Oholibama. Beberapa penerjemah beranggapan bahwa Oholibama ini adalah istri Esau tetapi yang lain menganggapnya sebagai orang yang berbeda. Kita tidak dapat mengetahuinya dengan pasti.</w:t>
      </w:r>
    </w:p>
    <w:p>
      <w:pPr/>
      <w:r>
        <w:rPr>
          <w:lang w:val="id_ID" w:bidi="id_ID"/>
        </w:rPr>
      </w:r>
      <w:r>
        <w:rPr>
          <w:lang w:val="id_ID" w:bidi="id_ID"/>
        </w:rPr>
        <w:t>Berhenti dan diskusikan: Ceritakan satu kisah tentang asal-usul keluarga Anda. Simak ketika ada nama-nama yang disebut berulang kali. Bagaimana Anda membedakan antara orang-orang dengan nama yang sama? Informasi tambahan apa yang Anda tambahkan untuk menghindari kebingungan antara orang-orang dengan nama yang sama?</w:t>
      </w:r>
    </w:p>
    <w:p>
      <w:pPr/>
      <w:r>
        <w:rPr>
          <w:lang w:val="id_ID" w:bidi="id_ID"/>
        </w:rPr>
      </w:r>
      <w:r>
        <w:rPr>
          <w:lang w:val="id_ID" w:bidi="id_ID"/>
        </w:rPr>
        <w:t>Nama Disyon juga muncul dua kali. Disyon adalah salah satu keturunan langsung Seir atau seorang pemimpin kaum. Disyon adalah nama seorang keturunan dari Ana dan saudaranya Oholibama.</w:t>
      </w:r>
    </w:p>
    <w:p>
      <w:pPr/>
      <w:r>
        <w:rPr>
          <w:lang w:val="id_ID" w:bidi="id_ID"/>
        </w:rPr>
      </w:r>
      <w:r>
        <w:rPr>
          <w:lang w:val="id_ID" w:bidi="id_ID"/>
        </w:rPr>
        <w:t>Ketika Esau memindahkan keluarganya ke Seir, semua marga ini sudah tinggal di sana. Pada akhirnya, keluarga Esau merebut tanah itu dari keturunan Seir atau suku Hori. Wilayah tersebut menjadi bagian dari Edom dan suku yang tinggal di sana menjadi bangsa Edom, yang namanya diambil dari nama Esau.</w:t>
      </w:r>
    </w:p>
    <w:p>
      <w:pPr/>
      <w:r>
        <w:rPr>
          <w:lang w:val="id_ID" w:bidi="id_ID"/>
        </w:rPr>
      </w:r>
      <w:r>
        <w:rPr>
          <w:lang w:val="id_ID" w:bidi="id_ID"/>
        </w:rPr>
        <w:t>Perikop ini dimulai dengan daftar pemimpin kaum dan berakhir dengan daftar pemimpin kaum yang sama. Catatan pertama menyebutkan bahwa mereka tinggal di tanah Edom. Catatan kedua di akhir perikop menyebutkan bahwa mereka tinggal di tanah Seir. Seir adalah bagian dari Edom. Lihatlah kembali peta itu.</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Ini adalah daftar kaum-kaum dan keturunan mereka yang tinggal di Seir.</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Seir, leluhur yang pertama</w:t>
      </w:r>
    </w:p>
    <w:p>
      <w:pPr>
        <w:pStyle w:val="ListBullet"/>
        <w:spacing w:line="240" w:lineRule="auto"/>
        <w:ind w:left="720"/>
      </w:pPr>
      <w:r>
        <w:rPr>
          <w:lang w:val="id_ID" w:bidi="id_ID"/>
        </w:rPr>
      </w:r>
      <w:r>
        <w:rPr>
          <w:lang w:val="id_ID" w:bidi="id_ID"/>
        </w:rPr>
        <w:t>Lotan</w:t>
      </w:r>
    </w:p>
    <w:p>
      <w:pPr>
        <w:pStyle w:val="ListBullet"/>
        <w:spacing w:line="240" w:lineRule="auto"/>
        <w:ind w:left="720"/>
      </w:pPr>
      <w:r>
        <w:rPr>
          <w:lang w:val="id_ID" w:bidi="id_ID"/>
        </w:rPr>
      </w:r>
      <w:r>
        <w:rPr>
          <w:lang w:val="id_ID" w:bidi="id_ID"/>
        </w:rPr>
        <w:t>Syobal</w:t>
      </w:r>
    </w:p>
    <w:p>
      <w:pPr>
        <w:pStyle w:val="ListBullet"/>
        <w:spacing w:line="240" w:lineRule="auto"/>
        <w:ind w:left="720"/>
      </w:pPr>
      <w:r>
        <w:rPr>
          <w:lang w:val="id_ID" w:bidi="id_ID"/>
        </w:rPr>
      </w:r>
      <w:r>
        <w:rPr>
          <w:lang w:val="id_ID" w:bidi="id_ID"/>
        </w:rPr>
        <w:t>Zibeon</w:t>
      </w:r>
    </w:p>
    <w:p>
      <w:pPr>
        <w:pStyle w:val="ListBullet"/>
        <w:spacing w:line="240" w:lineRule="auto"/>
        <w:ind w:left="720"/>
      </w:pPr>
      <w:r>
        <w:rPr>
          <w:lang w:val="id_ID" w:bidi="id_ID"/>
        </w:rPr>
      </w:r>
      <w:r>
        <w:rPr>
          <w:lang w:val="id_ID" w:bidi="id_ID"/>
        </w:rPr>
        <w:t>Ana</w:t>
      </w:r>
    </w:p>
    <w:p>
      <w:pPr>
        <w:pStyle w:val="ListBullet"/>
        <w:spacing w:line="240" w:lineRule="auto"/>
        <w:ind w:left="720"/>
      </w:pPr>
      <w:r>
        <w:rPr>
          <w:lang w:val="id_ID" w:bidi="id_ID"/>
        </w:rPr>
      </w:r>
      <w:r>
        <w:rPr>
          <w:lang w:val="id_ID" w:bidi="id_ID"/>
        </w:rPr>
        <w:t>Disyon</w:t>
      </w:r>
    </w:p>
    <w:p>
      <w:pPr>
        <w:pStyle w:val="ListBullet"/>
        <w:spacing w:line="240" w:lineRule="auto"/>
        <w:ind w:left="720"/>
      </w:pPr>
      <w:r>
        <w:rPr>
          <w:lang w:val="id_ID" w:bidi="id_ID"/>
        </w:rPr>
      </w:r>
      <w:r>
        <w:rPr>
          <w:lang w:val="id_ID" w:bidi="id_ID"/>
        </w:rPr>
        <w:t>Ezer</w:t>
      </w:r>
    </w:p>
    <w:p>
      <w:pPr>
        <w:pStyle w:val="ListBullet"/>
        <w:spacing w:line="240" w:lineRule="auto"/>
        <w:ind w:left="720"/>
      </w:pPr>
      <w:r>
        <w:rPr>
          <w:lang w:val="id_ID" w:bidi="id_ID"/>
        </w:rPr>
      </w:r>
      <w:r>
        <w:rPr>
          <w:lang w:val="id_ID" w:bidi="id_ID"/>
        </w:rPr>
        <w:t>Disyan</w:t>
      </w:r>
    </w:p>
    <w:p>
      <w:pPr>
        <w:pStyle w:val="ListBullet"/>
        <w:spacing w:line="240" w:lineRule="auto"/>
        <w:ind w:left="720"/>
      </w:pPr>
      <w:r>
        <w:rPr>
          <w:lang w:val="id_ID" w:bidi="id_ID"/>
        </w:rPr>
      </w:r>
      <w:r>
        <w:rPr>
          <w:lang w:val="id_ID" w:bidi="id_ID"/>
        </w:rPr>
        <w:t>Keturunan dari setiap orang yang terdaftar.</w:t>
      </w:r>
    </w:p>
    <w:p>
      <w:pPr/>
      <w:r>
        <w:rPr>
          <w:lang w:val="id_ID" w:bidi="id_ID"/>
        </w:rPr>
      </w:r>
      <w:r>
        <w:rPr>
          <w:lang w:val="id_ID" w:bidi="id_ID"/>
        </w:rPr>
        <w:t>Dalam sesi ini, mintalah kelompok untuk membuat papan cerita, menggambar, atau menggunakan beberapa macam alat peraga (benda-benda yang dapat Anda pindah-pindahkan seperti batu, kayu, mainan anak-anak) untuk memvisualisasikan kisah dan adegan di dalamnya.</w:t>
      </w:r>
    </w:p>
    <w:p>
      <w:pPr/>
      <w:r>
        <w:rPr>
          <w:lang w:val="id_ID" w:bidi="id_ID"/>
        </w:rPr>
      </w:r>
      <w:r>
        <w:rPr>
          <w:lang w:val="id_ID" w:bidi="id_ID"/>
        </w:rPr>
        <w:t>Perikop ini adalah daftar nama orang-orang yang membentuk kaum-kaum. Meraka semua adalah keturunan dari Seir, orang Hori. Mainkan permainan yang menggunakan orang atau benda untuk mewakili setiap nama. Pada saat setiap pemimpin kaum disebutkan, mintalah orang-orang yang mewakili keturunannya datang dan berdiri bersama leluhur kaum. Anda dapat melakukan ini memakai bentuk pohon. Tempatkan Seir di bagian bawah untuk menjadi akar atau batang pohon. Cabang-cabang terbesar adalah 7 orang yang terdaftar sebagai pemimpin kaum. Kemudian cabang-cabang atau daun-daun kecil menjadi keturunan berikutnya dari setiap pemimpin. Gunakan visual ini untuk menunjukkan bagaimana suku besar berasal dari satu orang pria. Jika Anda menggunakan batu, batu yang besar adalah Seir. Tujuh batu berukuran sedang akan ditempatkan sejajar sehingga setiap batu memiliki kedudukan yang sama tetapi berhubungan langsung dengan Seir. Kemudian gunakan batu-batu kecil sebagai cabang dari setiap batu berukuran sedang untuk mewakili setiap pemimpin kaum yang berasal dari leluhur mereka. Dengan cara ini, kelompok dapat melihat bahwa semua orang berasal dari Seir sebagai satu leluhur.</w:t>
      </w:r>
    </w:p>
    <w:p>
      <w:pPr/>
      <w:r>
        <w:rPr>
          <w:lang w:val="id_ID" w:bidi="id_ID"/>
        </w:rPr>
      </w:r>
      <w:r>
        <w:rPr>
          <w:lang w:val="id_ID" w:bidi="id_ID"/>
        </w:rPr>
        <w:t>Ulangi ini sesering diperlukan untuk memperjelas hubungan tersebut.</w:t>
      </w:r>
    </w:p>
    <w:p>
      <w:pPr/>
      <w:r>
        <w:rPr>
          <w:lang w:val="id_ID" w:bidi="id_ID"/>
        </w:rPr>
      </w:r>
      <w:r>
        <w:rPr>
          <w:lang w:val="id_ID" w:bidi="id_ID"/>
        </w:rPr>
        <w:t>Dua perempuan disebutkan secara khusus. Ada pendapat bahwa Timna adalah gundik Elifas, anak Esau. Ia adalah ibu Amalek. Ada pendapat bahwa Oholibama menjadi salah satu istri Esau. Kita tidak tahu apakah ini adalah perempuan yang sama atau perempuan yang berbeda dengan nama yang sama.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1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Seir, leluhur yang pertama</w:t>
      </w:r>
    </w:p>
    <w:p>
      <w:pPr>
        <w:pStyle w:val="ListBullet"/>
        <w:spacing w:line="240" w:lineRule="auto"/>
        <w:ind w:left="720"/>
      </w:pPr>
      <w:r>
        <w:rPr>
          <w:lang w:val="id_ID" w:bidi="id_ID"/>
        </w:rPr>
      </w:r>
      <w:r>
        <w:rPr>
          <w:lang w:val="id_ID" w:bidi="id_ID"/>
        </w:rPr>
        <w:t>Lotan</w:t>
      </w:r>
    </w:p>
    <w:p>
      <w:pPr>
        <w:pStyle w:val="ListBullet"/>
        <w:spacing w:line="240" w:lineRule="auto"/>
        <w:ind w:left="720"/>
      </w:pPr>
      <w:r>
        <w:rPr>
          <w:lang w:val="id_ID" w:bidi="id_ID"/>
        </w:rPr>
      </w:r>
      <w:r>
        <w:rPr>
          <w:lang w:val="id_ID" w:bidi="id_ID"/>
        </w:rPr>
        <w:t>Syobal</w:t>
      </w:r>
    </w:p>
    <w:p>
      <w:pPr>
        <w:pStyle w:val="ListBullet"/>
        <w:spacing w:line="240" w:lineRule="auto"/>
        <w:ind w:left="720"/>
      </w:pPr>
      <w:r>
        <w:rPr>
          <w:lang w:val="id_ID" w:bidi="id_ID"/>
        </w:rPr>
      </w:r>
      <w:r>
        <w:rPr>
          <w:lang w:val="id_ID" w:bidi="id_ID"/>
        </w:rPr>
        <w:t>Zibeon</w:t>
      </w:r>
    </w:p>
    <w:p>
      <w:pPr>
        <w:pStyle w:val="ListBullet"/>
        <w:spacing w:line="240" w:lineRule="auto"/>
        <w:ind w:left="720"/>
      </w:pPr>
      <w:r>
        <w:rPr>
          <w:lang w:val="id_ID" w:bidi="id_ID"/>
        </w:rPr>
      </w:r>
      <w:r>
        <w:rPr>
          <w:lang w:val="id_ID" w:bidi="id_ID"/>
        </w:rPr>
        <w:t>Ana</w:t>
      </w:r>
    </w:p>
    <w:p>
      <w:pPr>
        <w:pStyle w:val="ListBullet"/>
        <w:spacing w:line="240" w:lineRule="auto"/>
        <w:ind w:left="720"/>
      </w:pPr>
      <w:r>
        <w:rPr>
          <w:lang w:val="id_ID" w:bidi="id_ID"/>
        </w:rPr>
      </w:r>
      <w:r>
        <w:rPr>
          <w:lang w:val="id_ID" w:bidi="id_ID"/>
        </w:rPr>
        <w:t>Disyon</w:t>
      </w:r>
    </w:p>
    <w:p>
      <w:pPr>
        <w:pStyle w:val="ListBullet"/>
        <w:spacing w:line="240" w:lineRule="auto"/>
        <w:ind w:left="720"/>
      </w:pPr>
      <w:r>
        <w:rPr>
          <w:lang w:val="id_ID" w:bidi="id_ID"/>
        </w:rPr>
      </w:r>
      <w:r>
        <w:rPr>
          <w:lang w:val="id_ID" w:bidi="id_ID"/>
        </w:rPr>
        <w:t>Ezer</w:t>
      </w:r>
    </w:p>
    <w:p>
      <w:pPr>
        <w:pStyle w:val="ListBullet"/>
        <w:spacing w:line="240" w:lineRule="auto"/>
        <w:ind w:left="720"/>
      </w:pPr>
      <w:r>
        <w:rPr>
          <w:lang w:val="id_ID" w:bidi="id_ID"/>
        </w:rPr>
      </w:r>
      <w:r>
        <w:rPr>
          <w:lang w:val="id_ID" w:bidi="id_ID"/>
        </w:rPr>
        <w:t>Disyan</w:t>
      </w:r>
    </w:p>
    <w:p>
      <w:pPr>
        <w:pStyle w:val="ListBullet"/>
        <w:spacing w:line="240" w:lineRule="auto"/>
        <w:ind w:left="720"/>
      </w:pPr>
      <w:r>
        <w:rPr>
          <w:lang w:val="id_ID" w:bidi="id_ID"/>
        </w:rPr>
      </w:r>
      <w:r>
        <w:rPr>
          <w:lang w:val="id_ID" w:bidi="id_ID"/>
        </w:rPr>
        <w:t>Keturunan dari setiap orang yang terdaftar</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suatu peran "Bagaimana perasaan Anda?" Anda mungkin mendengar beragam tanggapan yang berbeda. Ulangi adegannya.</w:t>
      </w:r>
    </w:p>
    <w:p>
      <w:pPr/>
      <w:r>
        <w:rPr>
          <w:lang w:val="id_ID" w:bidi="id_ID"/>
        </w:rPr>
      </w:r>
      <w:r>
        <w:rPr>
          <w:lang w:val="id_ID" w:bidi="id_ID"/>
        </w:rPr>
        <w:t>Dalam perikop ini, Seir orang Hori, memiliki 7 keturunan yang menjadi pemimpin kaum.</w:t>
      </w:r>
    </w:p>
    <w:p>
      <w:pPr/>
      <w:r>
        <w:rPr>
          <w:lang w:val="id_ID" w:bidi="id_ID"/>
        </w:rPr>
      </w:r>
      <w:r>
        <w:rPr>
          <w:lang w:val="id_ID" w:bidi="id_ID"/>
        </w:rPr>
        <w:t>Hentikan adegannya: Tanyakan kepada Seir, "Bagaimana perasaan Anda melihat sekian banyak pria dewasa yang telah menjadi pemimpin kaum?" Anda mungkin mendengar, "Saya bangga dengan mereka. Mereka semua merupakan orang baik serta para pemimpin yang baik. Senang mengetahui bahwa keluarga saya telah menjadi kelompok yang sekian kuat dan besar." Ulangi adegannya.</w:t>
      </w:r>
    </w:p>
    <w:p>
      <w:pPr/>
      <w:r>
        <w:rPr>
          <w:lang w:val="id_ID" w:bidi="id_ID"/>
        </w:rPr>
      </w:r>
      <w:r>
        <w:rPr>
          <w:lang w:val="id_ID" w:bidi="id_ID"/>
        </w:rPr>
        <w:t>Saat nama setiap keturunan disebut, orang itu bergabung dengan leluhur langsungnya.</w:t>
      </w:r>
    </w:p>
    <w:p>
      <w:pPr/>
      <w:r>
        <w:rPr>
          <w:lang w:val="id_ID" w:bidi="id_ID"/>
        </w:rPr>
      </w:r>
      <w:r>
        <w:rPr>
          <w:lang w:val="id_ID" w:bidi="id_ID"/>
        </w:rPr>
        <w:t>Hentikan adegannya: Tanyakan kepada beberapa keturunan yang berbeda-beda, "Bagaimana perasaan Anda sekarang setelah ada kaum yang dinamai sesuai nama Anda?" Anda mungkin mendengar, "Saya bangga dengan keluarga saya." Anak-anakku telah berhasil dalam hidup. Kita menjadi kuat dan makmur." Ulang adegannya. Anggaplah bahwa Timna dan Oholibama adalah perempuan yang sama yang menikah ke dalam keluarga Esau. Tanyakan kepada Timna dan Oholibama, "Bagaimana perasaan Anda sekarang bahwa Anda telah menikahi seorang asing?" Anda mungkin mendengar, "Suamiku adalah orang yang baik. Dia membawa banyak kekayaan ke keluarga kita." Atau, "Suamiku menyembah Allah yang lain. Saya tidak dapat melihat Allah yang dia sembah. Saya perlu tahu lebih banyak tentang Allah itu." Atau, "Suamiku menjauhkan diri dari keluargaku. Dia tampaknya ingin menyendiri."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Perikop ini dimulai dengan mengatakan bahwa ini adalah </w:t>
      </w:r>
      <w:r>
        <w:rPr>
          <w:b/>
          <w:lang w:val="id_ID" w:bidi="id_ID"/>
        </w:rPr>
        <w:t>anak-anak</w:t>
      </w:r>
      <w:r>
        <w:rPr>
          <w:lang w:val="id_ID" w:bidi="id_ID"/>
        </w:rPr>
        <w:t xml:space="preserve"> Seir, orang Hori. Hori merujuk pada suku di mana Seir, sebagai nama orang, menjadi anggotanya sebelum tinggal di Seir, sebagai nama wilayah. Kata anak-anak laki-laki dapat memiliki makna yang berbeda tergantung pada konteksnya. Di sini, kata anak berarti keturunan atau pemimpin kaum yang leluhurnya adalah Seir. Kata anak tidak berarti bahwa pria-pria yang terdaftar adalah semuanya putra-putra dari Seir dan oleh karena itu bersaudara. Kemungkinan mereka sepupu atau ada hubungan kerabat lainnya. Kebanyakan terjemahan menggunakan kata anak-anak laki-laki. Beberapa terjemahan menggunakan kata para pemimpin kaum.</w:t>
      </w:r>
    </w:p>
    <w:p>
      <w:pPr/>
      <w:r>
        <w:rPr>
          <w:lang w:val="id_ID" w:bidi="id_ID"/>
        </w:rPr>
      </w:r>
      <w:r>
        <w:rPr>
          <w:lang w:val="id_ID" w:bidi="id_ID"/>
        </w:rPr>
        <w:t>Seir adalah nama pria pertama yang tinggal di wilayah itu. Nama tersebut menjadi nama wilayah itu. Seir akhirnya menjadi bagian dari Edom. Esau pergi menetap di Edom. Semua orang dalam perikop ini tinggal di Edom sebelum Esau pergi menetap di sana.</w:t>
      </w:r>
    </w:p>
    <w:p>
      <w:pPr/>
      <w:r>
        <w:rPr>
          <w:lang w:val="id_ID" w:bidi="id_ID"/>
        </w:rPr>
      </w:r>
      <w:r>
        <w:rPr>
          <w:lang w:val="id_ID" w:bidi="id_ID"/>
        </w:rPr>
        <w:t>Beberapa nama disebut berulang kali. Perhatikan bahwa penulis memberikan informasi tentang salah satu orang ini sehingga mereka dapat dibedakan satu sama lain dan tidak dianggap sebagai orang yang sama.</w:t>
      </w:r>
    </w:p>
    <w:p>
      <w:pPr/>
      <w:r>
        <w:rPr>
          <w:lang w:val="id_ID" w:bidi="id_ID"/>
        </w:rPr>
      </w:r>
      <w:r>
        <w:rPr>
          <w:lang w:val="id_ID" w:bidi="id_ID"/>
        </w:rPr>
        <w:t xml:space="preserve">Seorang pria bernama Ana adalah orang yang menemukan </w:t>
      </w:r>
      <w:r>
        <w:rPr>
          <w:b/>
          <w:lang w:val="id_ID" w:bidi="id_ID"/>
        </w:rPr>
        <w:t>mata air panas</w:t>
      </w:r>
      <w:r>
        <w:rPr>
          <w:lang w:val="id_ID" w:bidi="id_ID"/>
        </w:rPr>
        <w:t xml:space="preserve"> di padang pasir ketika ia sedang menggembalakan keledai-keledainya. Banyak terjemahan menyebutkan mata air panas. Ini berarti bahwa air yang keluar dari bumi itu hangat, tidak dingin. Beberapa terjemahan hanya menyebutkan mata air dan satu terjemahan menggunakan kata oasis. </w:t>
      </w:r>
      <w:r>
        <w:rPr>
          <w:b/>
          <w:lang w:val="id_ID" w:bidi="id_ID"/>
        </w:rPr>
        <w:t>Oasis</w:t>
      </w:r>
      <w:r>
        <w:rPr>
          <w:lang w:val="id_ID" w:bidi="id_ID"/>
        </w:rPr>
        <w:t xml:space="preserve"> adalah tempat di mana Anda dapat menemukan air di padang pasir. Padang pasir biasanya adalah tempat yang kering tanpa air, tetapi kadang-kadang akan ada oasis di mana ada mata air alami.</w:t>
      </w:r>
    </w:p>
    <w:p>
      <w:pPr/>
      <w:r>
        <w:rPr>
          <w:lang w:val="id_ID" w:bidi="id_ID"/>
        </w:rPr>
      </w:r>
      <w:r>
        <w:rPr>
          <w:lang w:val="id_ID" w:bidi="id_ID"/>
        </w:rPr>
        <w:t>Timna dan Oholibama adalah nama yang sama dengan perempuan-perempuan dalam keluarga Esau. Ini mungkin perempuan yang sama tetapi mereka mungkin juga perempuan yang berbeda.</w:t>
      </w:r>
    </w:p>
    <w:p>
      <w:pPr/>
      <w:r>
        <w:rPr>
          <w:lang w:val="id_ID" w:bidi="id_ID"/>
        </w:rPr>
      </w:r>
      <w:r>
        <w:rPr>
          <w:lang w:val="id_ID" w:bidi="id_ID"/>
        </w:rPr>
        <w:t xml:space="preserve">Setiap orang yang terdaftar menjadi seorang pemimpin </w:t>
      </w:r>
      <w:r>
        <w:rPr>
          <w:b/>
          <w:lang w:val="id_ID" w:bidi="id_ID"/>
        </w:rPr>
        <w:t>kaum</w:t>
      </w:r>
      <w:r>
        <w:rPr>
          <w:lang w:val="id_ID" w:bidi="id_ID"/>
        </w:rPr>
        <w:t xml:space="preserve"> Ini berarti bahwa keturunannya memandang dia sebagai </w:t>
      </w:r>
      <w:r>
        <w:rPr>
          <w:b/>
          <w:lang w:val="id_ID" w:bidi="id_ID"/>
        </w:rPr>
        <w:t>leluhur</w:t>
      </w:r>
      <w:r>
        <w:rPr>
          <w:lang w:val="id_ID" w:bidi="id_ID"/>
        </w:rPr>
        <w:t xml:space="preserve"> pendiri mereka. Semua kaum ini membentuk suku Hori yang tinggal di wilayah Seir.</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36:31–43</w:t>
      </w:r>
      <w:r>
        <w:rPr>
          <w:lang w:val="id_ID" w:bidi="id_ID"/>
        </w:rPr>
      </w:r>
    </w:p>
    <w:p>
      <w:pPr>
        <w:pStyle w:val="Heading3"/>
      </w:pPr>
      <w:r>
        <w:rPr>
          <w:lang w:val="id_ID" w:bidi="id_ID"/>
        </w:rPr>
        <w:t>Dengar dan Renungkan</w:t>
      </w:r>
    </w:p>
    <w:p>
      <w:pPr/>
      <w:r>
        <w:rPr>
          <w:lang w:val="id_ID" w:bidi="id_ID"/>
        </w:rPr>
      </w:r>
      <w:r>
        <w:rPr>
          <w:lang w:val="id_ID" w:bidi="id_ID"/>
        </w:rPr>
        <w:t>Dengarkan Kejadian 36:31–43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36:31–43</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mengakhiri bagian mengenai Edom dan keturunan Esau. Perikop ini menyebutkan raja-raja atau penguasa Edom. Raja-raja telah memerintah atas Edom sebelum keturunan Yakub sendiri, yang disebut orang Israel, memiliki raja-raja yang memerintah atas mereka.</w:t>
      </w:r>
    </w:p>
    <w:p>
      <w:pPr/>
      <w:r>
        <w:rPr>
          <w:lang w:val="id_ID" w:bidi="id_ID"/>
        </w:rPr>
      </w:r>
      <w:r>
        <w:rPr>
          <w:lang w:val="id_ID" w:bidi="id_ID"/>
        </w:rPr>
        <w:t>Ini adalah daftar delapan raja Edom. Setiap raja menggantikan raja sebelumnya dalam suksesi yang teratur.</w:t>
      </w:r>
    </w:p>
    <w:p>
      <w:pPr/>
      <w:r>
        <w:rPr>
          <w:lang w:val="id_ID" w:bidi="id_ID"/>
        </w:rPr>
      </w:r>
      <w:r>
        <w:rPr>
          <w:lang w:val="id_ID" w:bidi="id_ID"/>
        </w:rPr>
        <w:t>Rupanya raja-raja Edom dipilih. Setiap raja dicantumkan, ayahnya dicantumkan, dan tempat kelahirannya atau tempat asalnya juga dicantumkan. Raja bukan anak dari raja sebelumnya. Biasanya ketika ada raja-raja, kedudukan raja berpindah dari ayah kepada anak. Dalam perikop ini, setiap raja berasal dari tempat yang berbeda dengan ayah yang berbeda. Ini menyiratkan bahwa raja-raja dipilih atau terpilih. Setelah seorang raja dipilih, ia biasanya akan memerintah sampai ia wafat. Tampaknya setiap raja memerintah dari wilayah tempat raja itu dilahirkan.</w:t>
      </w:r>
    </w:p>
    <w:p>
      <w:pPr/>
      <w:r>
        <w:rPr>
          <w:lang w:val="id_ID" w:bidi="id_ID"/>
        </w:rPr>
      </w:r>
      <w:r>
        <w:rPr>
          <w:lang w:val="id_ID" w:bidi="id_ID"/>
        </w:rPr>
        <w:t>Berhenti dan diskusikan: Ketika seorang penguasa meninggal dalam budaya Anda, bagaimana penguasa berikutnya dipilih? Bagaimana kepemimpinan diteruskan kepada generasi berikutnya?</w:t>
      </w:r>
    </w:p>
    <w:p>
      <w:pPr/>
      <w:r>
        <w:rPr>
          <w:lang w:val="id_ID" w:bidi="id_ID"/>
        </w:rPr>
      </w:r>
      <w:r>
        <w:rPr>
          <w:lang w:val="id_ID" w:bidi="id_ID"/>
        </w:rPr>
        <w:t>Raja Yobab berasal dari Bozrah. Bozra adalah kota penting di Edom.</w:t>
      </w:r>
    </w:p>
    <w:p>
      <w:pPr/>
      <w:r>
        <w:rPr>
          <w:lang w:val="id_ID" w:bidi="id_ID"/>
        </w:rPr>
      </w:r>
      <w:r>
        <w:rPr>
          <w:lang w:val="id_ID" w:bidi="id_ID"/>
        </w:rPr>
        <w:t>Perlihatkan peta dengan kota Bozra yang ditandai. Anda akan merujuk kepada peta ini beberapa kali untuk menemukan lokasi nama-nama tempat yang disebutkan ketika Anda mempelajari perikop ini.</w:t>
      </w:r>
    </w:p>
    <w:p>
      <w:pPr/>
      <w:r>
        <w:rPr>
          <w:lang w:val="id_ID" w:bidi="id_ID"/>
        </w:rPr>
      </w:r>
      <w:r>
        <w:rPr>
          <w:lang w:val="id_ID" w:bidi="id_ID"/>
        </w:rPr>
        <w:t>Raja Husyam berasal dari negeri Teman. Orang Teman tinggal di bagian selatan Edom.</w:t>
      </w:r>
    </w:p>
    <w:p>
      <w:pPr/>
      <w:r>
        <w:rPr>
          <w:lang w:val="id_ID" w:bidi="id_ID"/>
        </w:rPr>
      </w:r>
      <w:r>
        <w:rPr>
          <w:lang w:val="id_ID" w:bidi="id_ID"/>
        </w:rPr>
        <w:t>Perlihatkan peta dengan Edom dan Seir yang ditandai.</w:t>
      </w:r>
    </w:p>
    <w:p>
      <w:pPr/>
      <w:r>
        <w:rPr>
          <w:lang w:val="id_ID" w:bidi="id_ID"/>
        </w:rPr>
      </w:r>
      <w:r>
        <w:rPr>
          <w:lang w:val="id_ID" w:bidi="id_ID"/>
        </w:rPr>
        <w:t>Ada dua orang raja yang bernama Hadad. Mereka adalah orang yang berbeda dari kota yang berbeda, tetapi memiliki nama yang sama.</w:t>
      </w:r>
    </w:p>
    <w:p>
      <w:pPr/>
      <w:r>
        <w:rPr>
          <w:lang w:val="id_ID" w:bidi="id_ID"/>
        </w:rPr>
      </w:r>
      <w:r>
        <w:rPr>
          <w:lang w:val="id_ID" w:bidi="id_ID"/>
        </w:rPr>
        <w:t>Raja Hadad pertama adalah raja yang mengalahkan orang Midian di tanah Moab. Midian adalah salah satu anak laki-laki dari Abraham, yang lahir setelah Sara meninggal dan Abraham menikahi Keturah. Ini berarti bahwa orang Midian dan orang Edom adalah sepupu. Dari perikop ini, tampak bahwa orang Midian pergi ke Moab untuk menyerang orang-orang di sana. Raja Hadad melakukan perjalanan dari Edom untuk memerangi orang Midian di tanah Moab.</w:t>
      </w:r>
    </w:p>
    <w:p>
      <w:pPr/>
      <w:r>
        <w:rPr>
          <w:lang w:val="id_ID" w:bidi="id_ID"/>
        </w:rPr>
      </w:r>
      <w:r>
        <w:rPr>
          <w:lang w:val="id_ID" w:bidi="id_ID"/>
        </w:rPr>
        <w:t>Perlihatkan peta dengan wilayah Moab, Edom, dan Midian yang ditandai.</w:t>
      </w:r>
    </w:p>
    <w:p>
      <w:pPr/>
      <w:r>
        <w:rPr>
          <w:lang w:val="id_ID" w:bidi="id_ID"/>
        </w:rPr>
      </w:r>
      <w:r>
        <w:rPr>
          <w:lang w:val="id_ID" w:bidi="id_ID"/>
        </w:rPr>
        <w:t>Raja Saul berasal dari kota Rehobot yang di tepi sungai. Kita tidak tahu sungai yang mana ini. Beberapa orang mengira bahwa mungkin itu adalah Sungai Efrat yang berada di negara Irak saat ini. Ini terlalu jauh dari Edom bagi raja tersebut untuk dapat memerintah Edom. Oleh karena itu, kota dan sungai ini terletak di suatu tempat di tanah Edom.</w:t>
      </w:r>
    </w:p>
    <w:p>
      <w:pPr/>
      <w:r>
        <w:rPr>
          <w:lang w:val="id_ID" w:bidi="id_ID"/>
        </w:rPr>
      </w:r>
      <w:r>
        <w:rPr>
          <w:lang w:val="id_ID" w:bidi="id_ID"/>
        </w:rPr>
        <w:t>Hanya seorang istri atau ratu yang disebutkan. Ia adalah istri dari Raja Hadad yang kedua. Ayah dan kakeknya terdaftar bersamanya.</w:t>
      </w:r>
    </w:p>
    <w:p>
      <w:pPr/>
      <w:r>
        <w:rPr>
          <w:lang w:val="id_ID" w:bidi="id_ID"/>
        </w:rPr>
      </w:r>
      <w:r>
        <w:rPr>
          <w:lang w:val="id_ID" w:bidi="id_ID"/>
        </w:rPr>
        <w:t>Berhenti dan diskusikan: Kapan ayah dan kakek seorang perempuan didaftarkan bersama namanya dalam budaya Anda? Apa maknanya?</w:t>
      </w:r>
    </w:p>
    <w:p>
      <w:pPr/>
      <w:r>
        <w:rPr>
          <w:lang w:val="id_ID" w:bidi="id_ID"/>
        </w:rPr>
      </w:r>
      <w:r>
        <w:rPr>
          <w:lang w:val="id_ID" w:bidi="id_ID"/>
        </w:rPr>
        <w:t>Raja-raja lain memerintah dari kota-kota mereka. Kita tidak tahu lokasi yang tepat dari kota-kota ini sekarang.</w:t>
      </w:r>
    </w:p>
    <w:p>
      <w:pPr/>
      <w:r>
        <w:rPr>
          <w:lang w:val="id_ID" w:bidi="id_ID"/>
        </w:rPr>
      </w:r>
      <w:r>
        <w:rPr>
          <w:lang w:val="id_ID" w:bidi="id_ID"/>
        </w:rPr>
        <w:t>Pada akhir perikop ini, penulis kembali ke Esau dan mencantumkan para pemimpin kaum yang berasal dari keturunan Esau. Mereka tinggal di tempat-tempat yang dinamai menurut nama mereka. Kaum tersebut juga dinamai menurut nama kepala suku yang pertama. Beberapa terjemahan menggunakan kepala suku dan beberapa menggunakan kepala kaum. Ini adalah orang yang sama. Menarik bahwa daftar itu termasuk nama Timna, yang adalah selir dari Elifas, anak Esau, dan Oholibama, yang adalah istri Esau. Hanya 4 nama dalam daftar ini yang berada di daftar keturunan Esau sebelumnya. Nama-nama ini dapat merujuk kepada kepala kaum yang datang setelah mereka yang ada di daftar pertama.</w:t>
      </w:r>
    </w:p>
    <w:p>
      <w:pPr/>
      <w:r>
        <w:rPr>
          <w:lang w:val="id_ID" w:bidi="id_ID"/>
        </w:rPr>
      </w:r>
      <w:r>
        <w:rPr>
          <w:lang w:val="id_ID" w:bidi="id_ID"/>
        </w:rPr>
        <w:t>Berhenti dan diskusikan: Bicarakan tentang bagaimana daerah Anda ditempati oleh suku Anda. Kembalilah kepada leluhur asal anda. Bagaimana masyarakat membentuk klan-klan? Dari mana nama-nama desa dan kabupaten di daerah Anda berasal?</w:t>
      </w:r>
    </w:p>
    <w:p>
      <w:pPr/>
      <w:r>
        <w:rPr>
          <w:lang w:val="id_ID" w:bidi="id_ID"/>
        </w:rPr>
      </w:r>
      <w:r>
        <w:rPr>
          <w:lang w:val="id_ID" w:bidi="id_ID"/>
        </w:rPr>
        <w:t>Bagian pertama dari perikop ini berbicara tentang raja-raja. Bagian terakhir ini berbicara tentang para pemimpin kaum. Raja-raja memerintah seluruh wilayah itu. Pemimpin kaum akan memerintah kaumnya. Suatu kaum adalah sekelompok keluarga dengan satu leluhur asal yang sama. Para pemimpin kaum semuanya adalah keturunan dari Esau. Kita tidak tahu apakah raja-raja itu juga adalah keturunan Esau.</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kisah ini.</w:t>
      </w:r>
    </w:p>
    <w:p>
      <w:pPr/>
      <w:r>
        <w:rPr>
          <w:lang w:val="id_ID" w:bidi="id_ID"/>
        </w:rPr>
      </w:r>
      <w:r>
        <w:rPr>
          <w:lang w:val="id_ID" w:bidi="id_ID"/>
        </w:rPr>
        <w:t>Kisah ini memiliki 2 adegan.</w:t>
      </w:r>
    </w:p>
    <w:p>
      <w:pPr/>
      <w:r>
        <w:rPr>
          <w:lang w:val="id_ID" w:bidi="id_ID"/>
        </w:rPr>
      </w:r>
      <w:r>
        <w:rPr>
          <w:b/>
          <w:lang w:val="id_ID" w:bidi="id_ID"/>
        </w:rPr>
        <w:t>Adegan pertama:</w:t>
      </w:r>
      <w:r>
        <w:rPr>
          <w:lang w:val="id_ID" w:bidi="id_ID"/>
        </w:rPr>
        <w:t xml:space="preserve"> Daftar 8 raja Edom.</w:t>
      </w:r>
    </w:p>
    <w:p>
      <w:pPr/>
      <w:r>
        <w:rPr>
          <w:lang w:val="id_ID" w:bidi="id_ID"/>
        </w:rPr>
      </w:r>
      <w:r>
        <w:rPr>
          <w:b/>
          <w:lang w:val="id_ID" w:bidi="id_ID"/>
        </w:rPr>
        <w:t>Adegan kedua:</w:t>
      </w:r>
      <w:r>
        <w:rPr>
          <w:lang w:val="id_ID" w:bidi="id_ID"/>
        </w:rPr>
        <w:t xml:space="preserve"> Daftar terakhir dari para kaum dan para pemimpin mereka yang berasal dari keturunan Esau.</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Esau</w:t>
      </w:r>
    </w:p>
    <w:p>
      <w:pPr>
        <w:pStyle w:val="ListBullet"/>
        <w:spacing w:line="240" w:lineRule="auto"/>
        <w:ind w:left="720"/>
      </w:pPr>
      <w:r>
        <w:rPr>
          <w:lang w:val="id_ID" w:bidi="id_ID"/>
        </w:rPr>
      </w:r>
      <w:r>
        <w:rPr>
          <w:lang w:val="id_ID" w:bidi="id_ID"/>
        </w:rPr>
        <w:t>Daftar 8 raja</w:t>
      </w:r>
    </w:p>
    <w:p>
      <w:pPr>
        <w:pStyle w:val="ListBullet"/>
        <w:spacing w:line="240" w:lineRule="auto"/>
        <w:ind w:left="720"/>
      </w:pPr>
      <w:r>
        <w:rPr>
          <w:lang w:val="id_ID" w:bidi="id_ID"/>
        </w:rPr>
      </w:r>
      <w:r>
        <w:rPr>
          <w:lang w:val="id_ID" w:bidi="id_ID"/>
        </w:rPr>
        <w:t>Daftar 11 pemimpin kaum dari bangsa Edom. Orang-orang Edom adalah keturunan dari Esau.</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Dalam adegan pertama, terdapat pemindahan kekuasaan yang tertib dari satu raja ke raja berikutnya. Ada 8 raja dalam daftar itu.</w:t>
      </w:r>
    </w:p>
    <w:p>
      <w:pPr/>
      <w:r>
        <w:rPr>
          <w:lang w:val="id_ID" w:bidi="id_ID"/>
        </w:rPr>
      </w:r>
      <w:r>
        <w:rPr>
          <w:lang w:val="id_ID" w:bidi="id_ID"/>
        </w:rPr>
        <w:t>Raja Hadad pertama mengalahkan orang-orang Midian di Moab</w:t>
      </w:r>
    </w:p>
    <w:p>
      <w:pPr/>
      <w:r>
        <w:rPr>
          <w:lang w:val="id_ID" w:bidi="id_ID"/>
        </w:rPr>
      </w:r>
      <w:r>
        <w:rPr>
          <w:lang w:val="id_ID" w:bidi="id_ID"/>
        </w:rPr>
        <w:t>Raja Hadad kedua juga termasuk istrinya dan nama ayah dan kakeknya.</w:t>
      </w:r>
    </w:p>
    <w:p>
      <w:pPr/>
      <w:r>
        <w:rPr>
          <w:lang w:val="id_ID" w:bidi="id_ID"/>
        </w:rPr>
      </w:r>
      <w:r>
        <w:rPr>
          <w:lang w:val="id_ID" w:bidi="id_ID"/>
        </w:rPr>
        <w:t>Garis waktu untuk raja-raja ini tidak disediakan. Kita tidak tahu kapan raja pertama mulai memerintah. Kita tahu bahwa raja-raja ini memerintah atas Edom sebelum orang-orang Israel memiliki seorang raja. Para raja dipilih atau terpilih daripada mewarisi takhta dari ayah mereka.</w:t>
      </w:r>
    </w:p>
    <w:p>
      <w:pPr/>
      <w:r>
        <w:rPr>
          <w:lang w:val="id_ID" w:bidi="id_ID"/>
        </w:rPr>
      </w:r>
      <w:r>
        <w:rPr>
          <w:lang w:val="id_ID" w:bidi="id_ID"/>
        </w:rPr>
        <w:t>Dalam adegan kedua, keturunan Esau yang menjadi pemimpin kaum dicatat. Terdapat 11 nama termasuk dua perempuan.</w:t>
      </w:r>
    </w:p>
    <w:p>
      <w:pPr/>
      <w:r>
        <w:rPr>
          <w:lang w:val="id_ID" w:bidi="id_ID"/>
        </w:rPr>
      </w:r>
      <w:r>
        <w:rPr>
          <w:lang w:val="id_ID" w:bidi="id_ID"/>
        </w:rPr>
        <w:t>Para pemimpin kaum atau keturunan Esau terdaftar. Ini bukan nama-nama yang sama seperti dalam daftar pertama. Dari 11 nama tersebut, 4 berasal dari daftar pertama. Dua orang istri termasuk dalam daftar itu. Daerah di mana orang-orang ini tinggal dinamai menurut nama mereka. Kaum tersebut mengambil nama mereka. Semua kaum ini membentuk suku orang Edom.</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2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Esau</w:t>
      </w:r>
    </w:p>
    <w:p>
      <w:pPr>
        <w:pStyle w:val="ListBullet"/>
        <w:spacing w:line="240" w:lineRule="auto"/>
        <w:ind w:left="720"/>
      </w:pPr>
      <w:r>
        <w:rPr>
          <w:lang w:val="id_ID" w:bidi="id_ID"/>
        </w:rPr>
      </w:r>
      <w:r>
        <w:rPr>
          <w:lang w:val="id_ID" w:bidi="id_ID"/>
        </w:rPr>
        <w:t>Daftar 8 raja</w:t>
      </w:r>
    </w:p>
    <w:p>
      <w:pPr>
        <w:pStyle w:val="ListBullet"/>
        <w:spacing w:line="240" w:lineRule="auto"/>
        <w:ind w:left="720"/>
      </w:pPr>
      <w:r>
        <w:rPr>
          <w:lang w:val="id_ID" w:bidi="id_ID"/>
        </w:rPr>
      </w:r>
      <w:r>
        <w:rPr>
          <w:lang w:val="id_ID" w:bidi="id_ID"/>
        </w:rPr>
        <w:t>Daftar 11 pemimpin kaum dari bangsa Edom</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Dalam adegan pertama, setiap raja dipilih dan memerintah dari kotanya.</w:t>
      </w:r>
    </w:p>
    <w:p>
      <w:pPr/>
      <w:r>
        <w:rPr>
          <w:lang w:val="id_ID" w:bidi="id_ID"/>
        </w:rPr>
      </w:r>
      <w:r>
        <w:rPr>
          <w:lang w:val="id_ID" w:bidi="id_ID"/>
        </w:rPr>
        <w:t>Hentikan adegannya: tanyakan kepada setiap raja, "Bagaimana perasaan Anda menjadi raja Edom?" Anda mungkin mendengar, "Saya merasa terhormat telah terpilih. Saya akan mencoba memerintah dengan bijaksana." Atau, "sekarang giliran desaku untuk memiliki seorang raja. Saya pikir kita akan sukses." Atau, "Saya berharap anak saya dapat menggantikan saya. Tetapi cara kita adalah memilih seorang raja baru dari desa lain." Ulangi adegannya.</w:t>
      </w:r>
    </w:p>
    <w:p>
      <w:pPr/>
      <w:r>
        <w:rPr>
          <w:lang w:val="id_ID" w:bidi="id_ID"/>
        </w:rPr>
      </w:r>
      <w:r>
        <w:rPr>
          <w:lang w:val="id_ID" w:bidi="id_ID"/>
        </w:rPr>
        <w:t>Raja Hadad pertama pergi ke Moab untuk memerangi bangsa Midian.</w:t>
      </w:r>
    </w:p>
    <w:p>
      <w:pPr/>
      <w:r>
        <w:rPr>
          <w:lang w:val="id_ID" w:bidi="id_ID"/>
        </w:rPr>
      </w:r>
      <w:r>
        <w:rPr>
          <w:lang w:val="id_ID" w:bidi="id_ID"/>
        </w:rPr>
        <w:t>Hentikan adegannya: Tanyakan kepada Raja Hadad, "Mengapa Anda berada di Moab? Mengapa Anda meninggalkan Edom untuk memerangi orang Midian? Bagaimana perasaan Anda berperang melawan sepupu Anda?" Anda mungkin mendengar, "Orang Midian adalah musuh-musuh saya juga. Mereka melakukan perjalanan melalui negeri-ku untuk sampai ke Moab. Saya harus menghentikan mereka di sini atau mereka akan menyerang kita juga. Mereka tidak bertindak seperti sepupu. Mereka akan menyerang kita. Kita harus mempertahankan diri kita sendiri." Ulangi adegannya.</w:t>
      </w:r>
    </w:p>
    <w:p>
      <w:pPr/>
      <w:r>
        <w:rPr>
          <w:lang w:val="id_ID" w:bidi="id_ID"/>
        </w:rPr>
      </w:r>
      <w:r>
        <w:rPr>
          <w:lang w:val="id_ID" w:bidi="id_ID"/>
        </w:rPr>
        <w:t>Raja Hadad kedua naik tahta untuk memerintah bersama istrinya Mehetabel.</w:t>
      </w:r>
    </w:p>
    <w:p>
      <w:pPr/>
      <w:r>
        <w:rPr>
          <w:lang w:val="id_ID" w:bidi="id_ID"/>
        </w:rPr>
      </w:r>
      <w:r>
        <w:rPr>
          <w:lang w:val="id_ID" w:bidi="id_ID"/>
        </w:rPr>
        <w:t>Hentikan adegannya: Tanyakan kepada Mehetabel, "Bagaimana perasaan ayah dan kakekmu bahwa kamu adalah ratu sekarang?" Anda mungkin mendengar, "Mereka senang. Saya akan menjadi ratu yang baik. Saya akan membantu suamiku memerintah atas wilayah ini." Ulangi adegannya.</w:t>
      </w:r>
    </w:p>
    <w:p>
      <w:pPr/>
      <w:r>
        <w:rPr>
          <w:lang w:val="id_ID" w:bidi="id_ID"/>
        </w:rPr>
      </w:r>
      <w:r>
        <w:rPr>
          <w:lang w:val="id_ID" w:bidi="id_ID"/>
        </w:rPr>
        <w:t>Adegan 2 mencantumkan 11 pemimpin kaum yang adalah keturunan dari Esau. Mintalah seseorang untuk berdiri mewakili setiap pemimpin kaum. Atau Anda dapat menggunakan mainan atau benda untuk mewakili setiap pemimpin. Gambarlah peta Edom dan tempatkan setiap pemimpin di tempat yang berbeda. Ini bertujuan untuk menunjukkan bagaimana kaum-kaum tersebut berkembang dan menduduki tanah Edom.</w:t>
      </w:r>
    </w:p>
    <w:p>
      <w:pPr/>
      <w:r>
        <w:rPr>
          <w:lang w:val="id_ID" w:bidi="id_ID"/>
        </w:rPr>
      </w:r>
      <w:r>
        <w:rPr>
          <w:lang w:val="id_ID" w:bidi="id_ID"/>
        </w:rPr>
        <w:t>Hentikan adegannya: Tanyakan kepada beberapa pemimpin kaum, "Bagaimana perasaan Anda tentang daerah ini untuk marga Anda?" Anda mungkin mendengar, "Saya menyukai daerah ini. Ada cukup rumput dan air untuk hewan-hewan tersebut. Kita bisa makmur di sini. Saya senang kita memiliki daerah ini." Atau, "Daerah ini baik dan kerabatku cukup dekat untuk membantu jika ada yang menyerang kita." Tanyakan kepada para pemimpin kaum, "Bagaimana pendapat Anda tentang leluhurmu, Esau?" Anda mungkin mendengar, "Esau adalah orang yang hebat. Dia datang ke sini dan merebut tanah ini untuk kita. Esau mengajarkan banyak hal kepada kita. Esau adalah orang yang baik."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Ini adalah daftar raja-raja Edom. Seorang </w:t>
      </w:r>
      <w:r>
        <w:rPr>
          <w:b/>
          <w:lang w:val="id_ID" w:bidi="id_ID"/>
        </w:rPr>
        <w:t>raja</w:t>
      </w:r>
      <w:r>
        <w:rPr>
          <w:lang w:val="id_ID" w:bidi="id_ID"/>
        </w:rPr>
        <w:t xml:space="preserve"> memerintah atas seluruh negeri. Tampaknya raja-raja ini dipilih dan tidak mewarisi dari ayah seperti yang terjadi dengan raja-raja di kebanyakan tempat. Bagi setiap raja, disebutkan nama ayahnya dan nama kota tempat ia memerintah. Raja itu tinggal di kota itu tetapi berkuasa di seluruh wilayah Edom.</w:t>
      </w:r>
    </w:p>
    <w:p>
      <w:pPr/>
      <w:r>
        <w:rPr>
          <w:lang w:val="id_ID" w:bidi="id_ID"/>
        </w:rPr>
      </w:r>
      <w:r>
        <w:rPr>
          <w:lang w:val="id_ID" w:bidi="id_ID"/>
        </w:rPr>
        <w:t>Raja Hadad pertama memerangi dan mengalahkan orang Midian di tanah Moab. Bangsa Midian adalah keturunan Abraham dan dengan demikian kerabat dari orang Edom. Perikop itu tidak menyebutkan hubungan ini. Orang Midian akan muncul lagi di Alkitab. Moab merupakan nama sebuah wilayah seperti Edom adalah nama sebuah wilayah. Moab akan muncul kembali berkali-kali di Alkitab.</w:t>
      </w:r>
    </w:p>
    <w:p>
      <w:pPr/>
      <w:r>
        <w:rPr>
          <w:lang w:val="id_ID" w:bidi="id_ID"/>
        </w:rPr>
      </w:r>
      <w:r>
        <w:rPr>
          <w:lang w:val="id_ID" w:bidi="id_ID"/>
        </w:rPr>
        <w:t>Mehetabel, istri raja Hadad yang kedua, mencantumkan nama ayah dan kakeknya. Kakek tersebut kemungkinan ayah dari ayahnya. Gunakan sebutan kekarabatan yang tepat untuk mendeskripsikan hubungan ini.</w:t>
      </w:r>
    </w:p>
    <w:p>
      <w:pPr/>
      <w:r>
        <w:rPr>
          <w:lang w:val="id_ID" w:bidi="id_ID"/>
        </w:rPr>
      </w:r>
      <w:r>
        <w:rPr>
          <w:lang w:val="id_ID" w:bidi="id_ID"/>
        </w:rPr>
        <w:t xml:space="preserve">Keturunan Esau yang menjadi pemimpin </w:t>
      </w:r>
      <w:r>
        <w:rPr>
          <w:b/>
          <w:lang w:val="id_ID" w:bidi="id_ID"/>
        </w:rPr>
        <w:t>kaum</w:t>
      </w:r>
      <w:r>
        <w:rPr>
          <w:lang w:val="id_ID" w:bidi="id_ID"/>
        </w:rPr>
        <w:t xml:space="preserve"> terdaftar. di sini Perikop tersebut tidak menjelaskan mengapa nama-nama tersebut berbeda dari daftar pertama. 4 dari nama-nama itu disebut ulang. Timna adalah gundik Elifas, anak Esau. Oholibama adalah salah satu dari istri-istri Esau. Nama para pemimpin kaum ini juga menjadi nama daerah di mana kaum tersebut berada. Suatu kaum adalah kumpulan keluarga yang memiliki satu leluhur. Beberapa kaum akan membentuk satu suku. Beberapa suku akan membentuk sebuah bangsa.</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37:1–11</w:t>
      </w:r>
      <w:r>
        <w:rPr>
          <w:lang w:val="id_ID" w:bidi="id_ID"/>
        </w:rPr>
      </w:r>
    </w:p>
    <w:p>
      <w:pPr>
        <w:pStyle w:val="Heading3"/>
      </w:pPr>
      <w:r>
        <w:rPr>
          <w:lang w:val="id_ID" w:bidi="id_ID"/>
        </w:rPr>
        <w:t>Dengar dan Renungkan</w:t>
      </w:r>
    </w:p>
    <w:p>
      <w:pPr/>
      <w:r>
        <w:rPr>
          <w:lang w:val="id_ID" w:bidi="id_ID"/>
        </w:rPr>
      </w:r>
      <w:r>
        <w:rPr>
          <w:lang w:val="id_ID" w:bidi="id_ID"/>
        </w:rPr>
        <w:t>Dengarkan Kejadian 37:1–11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MENJELASKAN KONTEKS</w:t>
      </w:r>
    </w:p>
    <w:p>
      <w:pPr/>
      <w:r>
        <w:rPr>
          <w:lang w:val="id_ID" w:bidi="id_ID"/>
        </w:rPr>
      </w:r>
      <w:r>
        <w:rPr>
          <w:lang w:val="id_ID" w:bidi="id_ID"/>
        </w:rPr>
        <w:t>Kejadian 37:1–11</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memulai riwayat keturunan Yakub. Seperti yang telah kita lihat sebelumnya, kata generasi-generasi memiliki arti yang berbeda-beda. Di sini kata generasi-generasi berarti kisah keluarga Yakub. Kata generasi-generasi dalam perikop ini tidak merujuk kepada leluhur atau daftar keturunan.</w:t>
      </w:r>
    </w:p>
    <w:p>
      <w:pPr/>
      <w:r>
        <w:rPr>
          <w:lang w:val="id_ID" w:bidi="id_ID"/>
        </w:rPr>
      </w:r>
      <w:r>
        <w:rPr>
          <w:lang w:val="id_ID" w:bidi="id_ID"/>
        </w:rPr>
        <w:t>Kutipan ayat tersebut mengubah alur ceritanya dari Esau kembali ke Yakub. Perikop ini memulai narasi kisah Yakub dan anak-anaknya. Yakub menetap di tanah Kanaan. Ini berarti bahwa Yakub tidak bermaksud untuk pindah lagi ke tempat lain. Ishak, ayah Yakub, telah tinggal sebagai pengembara di tanah Kanaan. Ini berarti bahwa Ishak tidak menetap di sana tetapi berpibndah-pindah dan hidup sebagai pendatang atau orang asing di negeri itu. Kisah ini dimulai dengan membedakan Yakub dan Ishak.</w:t>
      </w:r>
    </w:p>
    <w:p>
      <w:pPr/>
      <w:r>
        <w:rPr>
          <w:lang w:val="id_ID" w:bidi="id_ID"/>
        </w:rPr>
      </w:r>
      <w:r>
        <w:rPr>
          <w:lang w:val="id_ID" w:bidi="id_ID"/>
        </w:rPr>
        <w:t>Perikop itu menggunakan dua nama untuk Yakub. Kadang-kadang, perikop itu menyebutnya Yakub. Di waktu lain, perikop itu menyebutnya Israel. Kedua nama, Yakub dan Israel, merujuk kepada orang yang sama.</w:t>
      </w:r>
    </w:p>
    <w:p>
      <w:pPr/>
      <w:r>
        <w:rPr>
          <w:lang w:val="id_ID" w:bidi="id_ID"/>
        </w:rPr>
      </w:r>
      <w:r>
        <w:rPr>
          <w:lang w:val="id_ID" w:bidi="id_ID"/>
        </w:rPr>
        <w:t>Ketika kisah dimulai, kita mengetahui bahwa Yusuf, putra dari Rahel, istri yang dikasihi Yakub, berusia 17 tahun. Yusuf adalah anak kesebelas yang lahir bagi Yakub. Dia adalah anak laki-laki kedua paling bungsu. Ini berarti bahwa 10 anak Yakub lainnya adalah orang dewasa semua pada saat kisah ini dimulai. Hanya Benyamin, anak bungsu, yang lebih muda dari Yusuf. Yusuf bekerja sebagai seorang gembala. Ini berarti bahwa Yusuf berada di padang menjaga kawanan domba dan kambing. Yusuf bekerja dengan empat saudara tirinya, anak-anak Bilha, hamba Rahel dan Zilpa, hamba Lea. Anak-anak Bilha adalah Dan dan Naftali. Anak-anak Zilpa adalah Gad dan Asyer. Anak-anak ini juga melakukan beberapa hal yang dianggap buruk dan Yusuf melaporkan hal-hal ini kepada ayahnya, Yakub.</w:t>
      </w:r>
    </w:p>
    <w:p>
      <w:pPr/>
      <w:r>
        <w:rPr>
          <w:lang w:val="id_ID" w:bidi="id_ID"/>
        </w:rPr>
      </w:r>
      <w:r>
        <w:rPr>
          <w:lang w:val="id_ID" w:bidi="id_ID"/>
        </w:rPr>
        <w:t>Berhenti dan diskusikan: Ceritakan sebuah kisah tentang anak-anak yang berperilaku buruk atau melakukan sesuatu yang dapat memalukan keluarga jika ketahuan. Seorang anak pergi kepada orang tua dan mengatakan apa yang dilakukan anak-anak lainnya. Akibatnya, orang tua menghukum anak-anak yang lain atas perilaku buruk mereka. Bagaimana perasaan anak-anak itu terhadap satu anak yang pergi dan memberi tahu kepada orang tua apa yang terjadi?</w:t>
      </w:r>
    </w:p>
    <w:p>
      <w:pPr/>
      <w:r>
        <w:rPr>
          <w:lang w:val="id_ID" w:bidi="id_ID"/>
        </w:rPr>
      </w:r>
      <w:r>
        <w:rPr>
          <w:lang w:val="id_ID" w:bidi="id_ID"/>
        </w:rPr>
        <w:t>Yakub, yang juga bernama Israel, lebih mengasihi Yusuf daripada anak-anak yang lain. Yusuf lahir pada masa tua Yakub. Kita tidak tahu persis berapa usia Yakub ketika Yusuf lahir, tetapi Yusuf adalah anak kesebelas yang lahir. Yusuf lahir ketika Yakub tinggal di Harran. Yakub mencintai Rahel yang adalah ibu Yusuf. Butuh waktu lama setelah Yusuf lahir sebelum Rahel memiliki anak keduanya, Benyamin. Ini berarti bahwa Yusuf adalah anak bungsu atau bayi dalam keluarga tersebut selama beberapa tahun.</w:t>
      </w:r>
    </w:p>
    <w:p>
      <w:pPr/>
      <w:r>
        <w:rPr>
          <w:lang w:val="id_ID" w:bidi="id_ID"/>
        </w:rPr>
      </w:r>
      <w:r>
        <w:rPr>
          <w:lang w:val="id_ID" w:bidi="id_ID"/>
        </w:rPr>
        <w:t>Berhenti dan diskusikan: Dalam budaya Anda, bagaimana perlakuan terhadap 'si bungsu' atau anak bungsu dalam keluarga? Apa yang dipikirkan para kakak laki-laki dan perempuan tentang anak bungsu ini?</w:t>
      </w:r>
    </w:p>
    <w:p>
      <w:pPr/>
      <w:r>
        <w:rPr>
          <w:lang w:val="id_ID" w:bidi="id_ID"/>
        </w:rPr>
      </w:r>
      <w:r>
        <w:rPr>
          <w:lang w:val="id_ID" w:bidi="id_ID"/>
        </w:rPr>
        <w:t>Berhenti dan diskusikan: Ketika sepasang suami istri memiliki anak setelah sekian lama menunggu kehadiran seorang anak, apa yang terjadi pada anak tersebut? Bagaimana perlakuan terhadap anak tersebut?</w:t>
      </w:r>
    </w:p>
    <w:p>
      <w:pPr/>
      <w:r>
        <w:rPr>
          <w:lang w:val="id_ID" w:bidi="id_ID"/>
        </w:rPr>
      </w:r>
      <w:r>
        <w:rPr>
          <w:lang w:val="id_ID" w:bidi="id_ID"/>
        </w:rPr>
        <w:t>Berhenti dan diskusikan: Apa yang terjadi dalam sebuah keluarga ketika orang tua mengasihi satu anak lebih daripada anak-anak lainnya?</w:t>
      </w:r>
    </w:p>
    <w:p>
      <w:pPr/>
      <w:r>
        <w:rPr>
          <w:lang w:val="id_ID" w:bidi="id_ID"/>
        </w:rPr>
      </w:r>
      <w:r>
        <w:rPr>
          <w:lang w:val="id_ID" w:bidi="id_ID"/>
        </w:rPr>
        <w:t>Yakub memberi Yusuf sebuah jubah atau tunik istimewa yang kemungkinan berlengan panjang. Pakaian itu kemungkinan seperti tunik yang panjangnya selutut. Kemungkinan ada sulaman atau hiasan khusus pada jubah itu. Jubah ini dapat digambarkan berhiaskan banyak ornamen atau mewah atau indah atau luar biasa. Jubah itu kemungkinan memiliki warna-warna yang berbeda yang ditenun ke dalam bahannya. Beberapa orang berpendapat bahwa kemungkinan jubah tersebut mirip dengan jubah yang dikenakan seorang raja. Mengenakan jubah ini akan mengistimewakan Yusuf sebagai seseorang yang spesial. Tidak ada anak lain yang memiliki jubah seperti ini. Saudara-saudara laki-laki membenci atau sangat tidak menyukai Yusuf karena Yakub lebih mengasihi Yusuf daripada mereka semua. Saudara-saudaranya tidak dapat mengucapkan kata yang baik kepada Yusuf. Mereka tidak dapat berbicara dengan ramah kepada Yusuf. Ini berarti mereka berbicara kepada Yusuf dengan cara yang kasar atau tidak ramah.</w:t>
      </w:r>
    </w:p>
    <w:p>
      <w:pPr/>
      <w:r>
        <w:rPr>
          <w:lang w:val="id_ID" w:bidi="id_ID"/>
        </w:rPr>
      </w:r>
      <w:r>
        <w:rPr>
          <w:lang w:val="id_ID" w:bidi="id_ID"/>
        </w:rPr>
        <w:t>Berhenti dan diskusikan: Ceritakan sebuah kisah tentang suatu keluarga di mana orang tua mengasihi satu anak lebih dari yang lain. Bagaimana anak-anak yang lain berbicara kepada anak yang menjadi kesayangan ayahnya?</w:t>
      </w:r>
    </w:p>
    <w:p>
      <w:pPr/>
      <w:r>
        <w:rPr>
          <w:lang w:val="id_ID" w:bidi="id_ID"/>
        </w:rPr>
      </w:r>
      <w:r>
        <w:rPr>
          <w:lang w:val="id_ID" w:bidi="id_ID"/>
        </w:rPr>
        <w:t>Tunjukkan gambar jubah dalam atau mantel yang dihiasi atau disulam seperti yang mungkin dikenakan oleh seorang kepala atau pemimpin pada zaman kuno.</w:t>
      </w:r>
    </w:p>
    <w:p>
      <w:pPr/>
      <w:r>
        <w:rPr>
          <w:lang w:val="id_ID" w:bidi="id_ID"/>
        </w:rPr>
      </w:r>
      <w:r>
        <w:rPr>
          <w:lang w:val="id_ID" w:bidi="id_ID"/>
        </w:rPr>
        <w:t>Yusuf bermimpi dan menceritakan kepada saudara-saudaranya tentang mimpi itu. Yusuf tertidur ketika ia bermimpi. Ini adalah pertama kalinya mimpi disebutkan tanpa Allah berbicara. Pada zaman kuno, kebanyakan orang percaya bahwa mimpi adalah informasi dari Allah dan harus dianggap sangat serius bahkan jika Allah tidak berbicara. Mimpi sering sarat dengan simbolisme dan memerlukan seseorang untuk menafsirkan atau menjelaskan artinya mimpi itu. Yusuf tidak meminta tafsiran, tetapi hanya menceritakan mimpinya kepada saudara-saudaranya. Simbol-simbol dalam mimpi itu adalah berkas-berkas gandum. Ketika panen gandum, orang-orang akan memotong tangkai dan menggabungkan banyak tangkai untuk membuat satu berkas yang dapat dibawa. Dalam mimpi ini, sepuluh berkas gandum bersujud kepada satu berkas gandum. Saudara-saudaranya segera mengartikan mimpi tersebut bahwa suatu hari Yusuf akan memerintah atas keluarga itu. Saudara-saudaranya semakin membenci Yusuf atau membencinya lebih mendalam setelah mendengar tentang mimpi itu.</w:t>
      </w:r>
    </w:p>
    <w:p>
      <w:pPr/>
      <w:r>
        <w:rPr>
          <w:lang w:val="id_ID" w:bidi="id_ID"/>
        </w:rPr>
      </w:r>
      <w:r>
        <w:rPr>
          <w:lang w:val="id_ID" w:bidi="id_ID"/>
        </w:rPr>
        <w:t>Berhenti dan diskusikan: ceritakan suatu kisah tentang seorang anak laki-laki yang menjadi anak kesayangan. Dengarkan bagaimana yang lain menceritakan anak ini dan perilakunya. Apa yang ingin mereka lakukan dengan anak kesayangan ini? Bagaimana mereka ingin memperlakukan dia?</w:t>
      </w:r>
    </w:p>
    <w:p>
      <w:pPr/>
      <w:r>
        <w:rPr>
          <w:lang w:val="id_ID" w:bidi="id_ID"/>
        </w:rPr>
      </w:r>
      <w:r>
        <w:rPr>
          <w:lang w:val="id_ID" w:bidi="id_ID"/>
        </w:rPr>
        <w:t>Tunjukkan gambar berkas-berkas gandum atau gandum dalam ikatan.</w:t>
      </w:r>
    </w:p>
    <w:p>
      <w:pPr/>
      <w:r>
        <w:rPr>
          <w:lang w:val="id_ID" w:bidi="id_ID"/>
        </w:rPr>
      </w:r>
      <w:r>
        <w:rPr>
          <w:lang w:val="id_ID" w:bidi="id_ID"/>
        </w:rPr>
        <w:t>Yusuf mendapat mimpi kedua dan kali ini Yusuf menceritakannya kepada Yakub dan juga saudara-saudaranya. Bahkan Yakub marah dengan Yusuf tentang mimpi itu. Yakub menegur Yusuf dengan keras ketika Yusuf menceritakan mimpi itu kepadanya. Yakub mengira bahwa matahari dan bulan melambangkan dirinya dan Rahel, sementara 11 bintang melambangkan anak-anaknya yang lain. Yakub berpikir bahwa mimpi kedua berarti bahwa suatu hari Yusuf akan memerintah atas seluruh keluarga termasuk dirinya. Saudara-saudaranya cemburu ketika mereka mendengar tentang mimpi kedua. Kemudian Yakub tidak yakin tentang artinya karena Yakub bertanya-tanya apa artinya mimpi-mimpi tersebut.</w:t>
      </w:r>
    </w:p>
    <w:p>
      <w:pPr/>
      <w:r>
        <w:rPr>
          <w:lang w:val="id_ID" w:bidi="id_ID"/>
        </w:rPr>
      </w:r>
      <w:r>
        <w:rPr>
          <w:lang w:val="id_ID" w:bidi="id_ID"/>
        </w:rPr>
        <w:t>Berhenti dan diskusikan: Bicarakan tentang mimpi dalam budaya Anda. Bagaimana perasaan masyarakat tentang mimpi? Apa yang mereka katakan tentang mimpi mereka? Siapa yang menafsirkan mimpi?</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Adegan ini memulai kisah Yusuf. Yusuf berusia 17 tahun dan bekerja untuk saudara-saudara tirinya yang adalah anak-anak Bilha dan Zilpa. Yusuf melaporkan kegiatan mereka kepada Yakub.</w:t>
      </w:r>
    </w:p>
    <w:p>
      <w:pPr/>
      <w:r>
        <w:rPr>
          <w:lang w:val="id_ID" w:bidi="id_ID"/>
        </w:rPr>
      </w:r>
      <w:r>
        <w:rPr>
          <w:b/>
          <w:lang w:val="id_ID" w:bidi="id_ID"/>
        </w:rPr>
        <w:t>Adegan kedua:</w:t>
      </w:r>
      <w:r>
        <w:rPr>
          <w:lang w:val="id_ID" w:bidi="id_ID"/>
        </w:rPr>
        <w:t xml:space="preserve"> Yakub memberikan Yusuf sebuah tunik atau jubah istimewa yang memberi tahu semua orang bahwa Yusuf adalah anak kesayangan. Saudara-saudaranya itu merasa cemburu.</w:t>
      </w:r>
    </w:p>
    <w:p>
      <w:pPr/>
      <w:r>
        <w:rPr>
          <w:lang w:val="id_ID" w:bidi="id_ID"/>
        </w:rPr>
      </w:r>
      <w:r>
        <w:rPr>
          <w:b/>
          <w:lang w:val="id_ID" w:bidi="id_ID"/>
        </w:rPr>
        <w:t>Adegan ketiga:</w:t>
      </w:r>
      <w:r>
        <w:rPr>
          <w:lang w:val="id_ID" w:bidi="id_ID"/>
        </w:rPr>
        <w:t xml:space="preserve"> Yusuf memiliki mimpi di mana tampaknya Yusuf akan berkuasa atas saudara-saudaranya. Yusuf memberi tahu mimpi itu kepada mereka. Mereka marah.</w:t>
      </w:r>
    </w:p>
    <w:p>
      <w:pPr/>
      <w:r>
        <w:rPr>
          <w:lang w:val="id_ID" w:bidi="id_ID"/>
        </w:rPr>
      </w:r>
      <w:r>
        <w:rPr>
          <w:b/>
          <w:lang w:val="id_ID" w:bidi="id_ID"/>
        </w:rPr>
        <w:t>Adegan keempat:</w:t>
      </w:r>
      <w:r>
        <w:rPr>
          <w:lang w:val="id_ID" w:bidi="id_ID"/>
        </w:rPr>
        <w:t xml:space="preserve"> Yusuf mendapatkan sebuah mimpi lain yang kali ini seolah-olah Yusuf akan berkuasa atas orang tuanya maupun saudara-saudaranya. Semua orang termasuk Yakub menjadi marah.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 juga disebut Israel</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Putra-putra Bilha dan Zilpa</w:t>
      </w:r>
    </w:p>
    <w:p>
      <w:pPr>
        <w:pStyle w:val="ListBullet"/>
        <w:spacing w:line="240" w:lineRule="auto"/>
        <w:ind w:left="720"/>
      </w:pPr>
      <w:r>
        <w:rPr>
          <w:lang w:val="id_ID" w:bidi="id_ID"/>
        </w:rPr>
      </w:r>
      <w:r>
        <w:rPr>
          <w:lang w:val="id_ID" w:bidi="id_ID"/>
        </w:rPr>
        <w:t>Kakak beradik atau putra-putra Lea lainnya</w:t>
      </w:r>
    </w:p>
    <w:p>
      <w:pPr/>
      <w:r>
        <w:rPr>
          <w:lang w:val="id_ID" w:bidi="id_ID"/>
        </w:rPr>
      </w:r>
      <w:r>
        <w:rPr>
          <w:lang w:val="id_ID" w:bidi="id_ID"/>
        </w:rPr>
        <w:t xml:space="preserve">Dalam sesi ini, mintalah kelompok untuk membuat papan cerita, menggambar, atau menggunakan beberapa macam alat peraga (benda-benda yang dapat Anda pindah-pindahkan seperti batu, kayu, mainan anak-anak) untuk memvisualisasikan kisah dan adegan di dalamnya. </w:t>
      </w:r>
    </w:p>
    <w:p>
      <w:pPr/>
      <w:r>
        <w:rPr>
          <w:lang w:val="id_ID" w:bidi="id_ID"/>
        </w:rPr>
      </w:r>
      <w:r>
        <w:rPr>
          <w:lang w:val="id_ID" w:bidi="id_ID"/>
        </w:rPr>
        <w:t>Ketika Anda mempelajari adegan dalam kisah ini, perhatikan bahwa perasaan benci dan cemburu yang dirasakan oleh saudara-saudaranya kepada Yusuf tampaknya semakin bertambah seiring setiap insiden. Saudara-saudaranya membenci Yusuf. Saudara-saudaranya cemburu kepada Yusuf. Saudara-saudaranya semakin membenci Yusuf. Saudara-saudaranya cemburu kepada Yusuf. Yakub tampaknya tidak menyadari bagaimana perasaan saudara-saudaranya terhadap Yusuf. Yakub tidak melakukan apa-apa untuk mengurangi kebencian atau perasaan cemburu. Perlu diingat bahwa ke-10 saudara tiri yang lebih tua adalah orang dewasa semua. Yusuf berusia 17 tahun pada awal kisah yang berarti bahwa saudara-saudara tirinya semua berusia di atas 17 tahun atau sudah dewasa.</w:t>
      </w:r>
    </w:p>
    <w:p>
      <w:pPr/>
      <w:r>
        <w:rPr>
          <w:lang w:val="id_ID" w:bidi="id_ID"/>
        </w:rPr>
      </w:r>
      <w:r>
        <w:rPr>
          <w:lang w:val="id_ID" w:bidi="id_ID"/>
        </w:rPr>
        <w:t>Dalam adegan pertama, Yakub tinggal di tanah Kanaan. Ini berbeda dengan ayahnya, Ishak, yang tidak pernah menetap di Kanaan. Ishak tetap menjadi orang asing atau pendatang selama Ishak tinggal di Kanaan. Perikop itu mengatakan bahwa ini adalah riwayat tentang Yakub dan keluarganya, tetapi segera beralih ke kisah Yusuf. Yusuf adalah tokoh utama dalam perikop ini.</w:t>
      </w:r>
    </w:p>
    <w:p>
      <w:pPr/>
      <w:r>
        <w:rPr>
          <w:lang w:val="id_ID" w:bidi="id_ID"/>
        </w:rPr>
      </w:r>
      <w:r>
        <w:rPr>
          <w:lang w:val="id_ID" w:bidi="id_ID"/>
        </w:rPr>
        <w:t>Yusuf berusia 17 tahun pada awal kisah ini. Ini berarti bahwa Yusuf sudah cukup umur untuk bekerja sebagai gembala atau menjaga kawanan ternak. Yusuf bekerja terutama dengan anak-anak Bilha dan Zilpa. Bilha dan Zilpa merupakan selir. Masing-masing memiliki 2 anak laki-laki. Yusuf bekerja dengan anak-anak ini yang merupakan saudara-saudara tiri Yusuf dan melaporkan apa yang mereka lakukan kepada Yakub. Rupanya, anak-anak ini melakukan hal-hal yang buruk atau hal-hal yang dapat membawa malu kepada Yakub dan seluruh keluarga. Kita tidak tahu apakah laporan yang diberikan Yusuf kepada Yakub benar atau tidak. Kita tidak tahu mengapa Yusuf bekerja dengan anak-anak yang ini. Kita tidak tahu apa yang dilakukan Yakub dengan informasi yang dilaporkan Yusuf tentang 4 saudara tirinya.</w:t>
      </w:r>
    </w:p>
    <w:p>
      <w:pPr/>
      <w:r>
        <w:rPr>
          <w:lang w:val="id_ID" w:bidi="id_ID"/>
        </w:rPr>
      </w:r>
      <w:r>
        <w:rPr>
          <w:lang w:val="id_ID" w:bidi="id_ID"/>
        </w:rPr>
        <w:t>Dalam adegan kedua, Yakub mengasihi Yusuf melebihi anak-anak lainnya. Yusuf adalah anak kesayangan. Yusuf lahir saat Yakub sudah tua. Kita tidak yakin tentang usia Yakub saat Yusuf lahir. Yusuf adalah anak ke-11 dan anak pertama Rahel. Yakub mencintai Rahel. Yusuf lahir ketika Yakub masih tinggal di Harran. Yakub membuatkan jubah atau tunik istimewa untuk Yusuf. Saat Yusuf memakai jubah ini, semua orang tahu bahwa Yusuf itu istimewa dan bahwa Yakub paling mengasihi Yusuf. Dari anak-anak yang lain ini, tidak ada yang punya jubah seperti ini untuk dipakai. Semua saudara laki-lakinya cemburu. Saudara-saudara tidak sanggup menyapa Yusuf dengan baik atau ramah.</w:t>
      </w:r>
    </w:p>
    <w:p>
      <w:pPr/>
      <w:r>
        <w:rPr>
          <w:lang w:val="id_ID" w:bidi="id_ID"/>
        </w:rPr>
      </w:r>
      <w:r>
        <w:rPr>
          <w:lang w:val="id_ID" w:bidi="id_ID"/>
        </w:rPr>
        <w:t>Dalam adegan ketiga, Yusuf mendapat mimpi. Ini adalah mimpi di mana Allah tidak berbicara. Orang-orang zaman dahlu percaya bahwa mimpi adalah pesan dari Allah dan harus ditanggapi dengan sangat serius. Biasanya seseorang harus mengartikan simbol-simbol dari sebuah mimpi. Yusuf memberi tahu mimpinya kepada saudara-saudaranya dan mereka segera memahami maknanya. Mereka tidak membutuhkan seseorang untuk menafsirkan mimpi itu. Saudara-saudaranya mengira bahwa Yusuf mengatakan bahwa suatu hari ia akan menjadi penguasa atas keluarga. Yusuf adalah anak ke-11. Biasanya, putra sulung yang mengambil alih kepemimpinan keluarga saat ayahnya meninggal. Saudara-saudaranya menjadi sangat marah ketika mereka mendengar tentang mimpi ini. Saudara-saudaranya Yusuf mulai mengajukan pertanyaan-pertanyaan yang tidak perlu dijawab. Jika bahasa Anda tidak menggunakan pertanyaan jenis ini, Anda dapat mengubah pertanyaan-pertanyaan mereka menjadi kalimat pernyataan. Saudara-saudaranya membenci Yusuf. Kebencian adalah perasaan yang kuat. Kisah itu mengatakan bahwa saudara-saudaranya semakin membenci Yusuf karena cara Yusuf berbicara tentang mimpi-mimpi tersebut.</w:t>
      </w:r>
    </w:p>
    <w:p>
      <w:pPr/>
      <w:r>
        <w:rPr>
          <w:lang w:val="id_ID" w:bidi="id_ID"/>
        </w:rPr>
      </w:r>
      <w:r>
        <w:rPr>
          <w:lang w:val="id_ID" w:bidi="id_ID"/>
        </w:rPr>
        <w:t>Dalam adegan keempat, Yusuf mendapatkan mimpi yang lain. Dalam mimpi tersebut ada benda-benda tambahan yang tampaknya melambangkan orang tua Yusuf serta saudara-saudaranya. Kali ini Yusuf menceritakan mimpi itu kepada Yakub dan juga kepada saudara-saudaranya. Ketika Yusuf mengatakan kepada mereka tentang mimpi itu, Yusuf memulai dengan mengatakan "Dengarkan" atau "lihatlah." Menggunakan kata seperti ini berarti bahwa Yusuf akan mengatakan sesuatu yang mengejutkan atau tidak terduga. Yusuf ingin perhatian mereka sebelum berbicara. Sekali lagi, saudara-saudaranya dan Yakub dapat mengartikan makna simbol-simbol itu tanpa ada seseorang untuk menafsirkan mimpi itu. Yakub dan saudara-saudaranya percaya bahwa Yusuf menyampaikan bahwa suatu hari Yusuf akan berkuasa atas keluarga itu. Bahkan Yakub marah dengan Yusuf tentang mimpi ini. Saudara-saudaranya cemburu kepada Yusuf. Yakub bertanya-tanya tentang makna mimpi itu.</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 juga disebut Israel</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Putra-putra dari Bilha dan Zilpa</w:t>
      </w:r>
    </w:p>
    <w:p>
      <w:pPr>
        <w:pStyle w:val="ListBullet"/>
        <w:spacing w:line="240" w:lineRule="auto"/>
        <w:ind w:left="720"/>
      </w:pPr>
      <w:r>
        <w:rPr>
          <w:lang w:val="id_ID" w:bidi="id_ID"/>
        </w:rPr>
      </w:r>
      <w:r>
        <w:rPr>
          <w:lang w:val="id_ID" w:bidi="id_ID"/>
        </w:rPr>
        <w:t>Saudara-saudara laki-laki atau putra-putra Lea lainnya.</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pertama, Yakub telah menetap di Kanaan. Yusuf berusia 17 tahun dan telah mulai bekerja sebagai gembala menjaga kawanan domba dan kambing. Yusuf bekerja untuk saudara-saudara tirinya yang adalah anak-anak Bilha dan Zilpa. Yusuf melihat saudara-saudaranya melakukan hal-hal yang buruk dan melaporkan hal-hal ini kepada Yakub.</w:t>
      </w:r>
    </w:p>
    <w:p>
      <w:pPr/>
      <w:r>
        <w:rPr>
          <w:lang w:val="id_ID" w:bidi="id_ID"/>
        </w:rPr>
      </w:r>
      <w:r>
        <w:rPr>
          <w:lang w:val="id_ID" w:bidi="id_ID"/>
        </w:rPr>
        <w:t>Hentikan adegan: Tanyakan kepada saudara-saudara Yusuf, "Bagaimana perasaan kalian tentang Yusuf ketika ia memberitahu kepada ayah kalian apa yang kalian lakukan?" Anda mungkin mendengar, "Dia adalah seorang pendongeng. Dia tidak seharusnya melaporkan kita seperti ini. Dia adalah seorang anak manja. Dia melakukan ini sehingga Bapa akan lebih mengasihinya." Tanyakan kepada Yakub, "Bagaimana perasaan Anda ketika Yusuf memberitahu kepada Anda apa yang dilakukan anak-anakmu?" Anda mungkin mendengar, "Saya senang dia memberitahu kepada saya apa yang mereka lakukan." Saya harus tahu sehingga saya dapat menghentikan mereka supaya tidak membuat malu keluarga dengan tindakan mereka. Mereka bukan anak-anak yang baik." Tanyakan kepada Yusuf, "Mengapa kamu melaporkan saudara-saudaramu kepada ayahmu?" Anda mungkin mendengar, "Saya harus memberitahu kepada ayahku apa yang mereka lakukan. Dia harus tahu. Mereka seharusnya bersikap lebih baik. Mereka akan mempermalukan kita semua." Ulangi adegannya.</w:t>
      </w:r>
    </w:p>
    <w:p>
      <w:pPr/>
      <w:r>
        <w:rPr>
          <w:lang w:val="id_ID" w:bidi="id_ID"/>
        </w:rPr>
      </w:r>
      <w:r>
        <w:rPr>
          <w:lang w:val="id_ID" w:bidi="id_ID"/>
        </w:rPr>
        <w:t>Dalam adegan 2, Yakub membuatkan jubah atau tunik khusus dan memberikannya kepada Yusuf. Ini adalah jenis jubah yang biasa dikenakan oleh seorang pemimpin atau penguasa dan itu membedakan Yusuf dari saudara-saudaranya yang lain. Saudara-saudaranya membenci Yusuf ketika mereka melihat jubah itu. Mereka membenci Yusuf karena Yakub paling mengasihi Yusuf. Mereka tidak dapat berbicara dengan cara yang ramah kepada Yusuf.</w:t>
      </w:r>
    </w:p>
    <w:p>
      <w:pPr/>
      <w:r>
        <w:rPr>
          <w:lang w:val="id_ID" w:bidi="id_ID"/>
        </w:rPr>
      </w:r>
      <w:r>
        <w:rPr>
          <w:lang w:val="id_ID" w:bidi="id_ID"/>
        </w:rPr>
        <w:t>Hentikan adegannya: Tanyakan kepada Yakub, "Mengapa Anda memberikan jubah istimewa kepada Yusuf?" Anda mungkin mendengar, "Yusuf adalah anak yang baik. Dia memberitahu kepada saya apa yang terjadi. Saya ingin memberinya sesuatu yang istimewa." Tanyakan kepada beberapa saudaranya: "Bagaimana perasaan Anda ketika Anda melihat Yusuf mengenakan jubah istimewa itu?" Anda mungkin mendengar, "Itu membuat saya sangat marah!" Dia adalah seorang anak manja, anak kesayangan ayah. Mengapa ayah kita paling menyayanginya? Dia tidak layak mendapatkannya. Dia tidak lebih baik dari kita. Dia hanya menyembunyikan apa yang dia lakukan dari ayah. Ulangi adegannya.</w:t>
      </w:r>
    </w:p>
    <w:p>
      <w:pPr/>
      <w:r>
        <w:rPr>
          <w:lang w:val="id_ID" w:bidi="id_ID"/>
        </w:rPr>
      </w:r>
      <w:r>
        <w:rPr>
          <w:lang w:val="id_ID" w:bidi="id_ID"/>
        </w:rPr>
        <w:t>Dalam adegan 3, Yusuf mendapatkan mimpi yang istimewa. Yusuf menyampaikan kepada saudara-saudaranya mimpi tersebut dan mereka membencinya karenanya. Saudara-saudaranya membenci Yusuf karena mimpi tersebut dan karena caranya Yusuf berbicara tentang mimpi itu.</w:t>
      </w:r>
    </w:p>
    <w:p>
      <w:pPr/>
      <w:r>
        <w:rPr>
          <w:lang w:val="id_ID" w:bidi="id_ID"/>
        </w:rPr>
      </w:r>
      <w:r>
        <w:rPr>
          <w:lang w:val="id_ID" w:bidi="id_ID"/>
        </w:rPr>
        <w:t>Hentikan adegannya: Tanyakan kepada saudara-saudaranya, "Mengapa kalian sangat membenci Yusuf?" Anda mungkin mendengar, "Dia berpikir bahwa ia akan menjadi kepala keluarga suatu hari nanti. Itu tidak akan pernah terjadi. Dia bukan anak yang sulung. Dia seharusnya melayani saya, bukan mengharapkan saya untuk melayaninya. Dia benar-benar keterlaluan! Saya bahkan tidak tahan untuk melihatnya. Ulangi adegannya.</w:t>
      </w:r>
    </w:p>
    <w:p>
      <w:pPr/>
      <w:r>
        <w:rPr>
          <w:lang w:val="id_ID" w:bidi="id_ID"/>
        </w:rPr>
      </w:r>
      <w:r>
        <w:rPr>
          <w:lang w:val="id_ID" w:bidi="id_ID"/>
        </w:rPr>
        <w:t>Dalam adegan 4, Yakub mendapatkan mimpi lain. Kali ini simbol-simbol tampaknya menunjukkan bahwa Yusuf juga akan berkuasa atas orang tuanya pada suatu saat nanti Yusuf menceritakan mimpi itu kepada Yakub dan saudara-saudaranya. Bahkan Yakub marah dengan Yusuf.</w:t>
      </w:r>
    </w:p>
    <w:p>
      <w:pPr/>
      <w:r>
        <w:rPr>
          <w:lang w:val="id_ID" w:bidi="id_ID"/>
        </w:rPr>
      </w:r>
      <w:r>
        <w:rPr>
          <w:lang w:val="id_ID" w:bidi="id_ID"/>
        </w:rPr>
        <w:t>Hentikan adegannya: Tanyakan kepada Yakub, "Bagaimana perasaan Anda tentang Yusuf sekarang?" Anda mungkin mendengar, "Saya mengasihi Yusuf, tetapi saya tidak suka mimpi ini dan caranya ia membicarakan tentang hal itu. Ini tidak benar. Yusuf harus lebih berhati-hati dalam cara ia berbicara kepada saya dan saudara-saudaranya." Tanyakan kepada Yusuf, "Bagaimana perasaan Anda sekarang?" Anda mungkin mendengar, "Mengapa semua orang marah dengan saya? Saya hanya menceritakan mimpi saya kepada mereka. Saya tidak dapat mengendalikan mimpi-mimpi saya. Tampaknya ini adalah pesan dan saya harus menceritakan kepada mereka tentang hal itu. Sayang sekali mereka begitu membenci. Tanyakan kepada saudara-saudara, "Bagaimana perasaan kalian tentang Yusuf sekarang?" Anda mungkin mendengar, "Dia keterlaluan. Bahkan ayah kita melihat bahwa ini keterlaluan. Kita perlu melakukan sesuatu terhadap Yusuf untuk memberinya pelajaran agar dia tahu diri. Kita tidak akan pernah mengizinkan dia berkuasa atas kita. Saya berharap Ayah mendisiplinkannya."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menggunakan nama Yakub dan Israel secara bergantian saat membicarakan tentang Yakub. Pastikan bahwa sudah jelas ini adalah orang yang sama.</w:t>
      </w:r>
    </w:p>
    <w:p>
      <w:pPr/>
      <w:r>
        <w:rPr>
          <w:lang w:val="id_ID" w:bidi="id_ID"/>
        </w:rPr>
      </w:r>
      <w:r>
        <w:rPr>
          <w:lang w:val="id_ID" w:bidi="id_ID"/>
        </w:rPr>
        <w:t xml:space="preserve">Yakub tinggal di Kanaan. Ishak yang adalah ayah Yakub, tinggal sementara di negeri tersebut atau tinggal di tanah Kanaan sebagai orang asing atau pendatang. Gunakanlah kata-kata yang sama untuk </w:t>
      </w:r>
      <w:r>
        <w:rPr>
          <w:b/>
          <w:lang w:val="id_ID" w:bidi="id_ID"/>
        </w:rPr>
        <w:t>orang asing</w:t>
      </w:r>
      <w:r>
        <w:rPr>
          <w:lang w:val="id_ID" w:bidi="id_ID"/>
        </w:rPr>
        <w:t xml:space="preserve"> atau </w:t>
      </w:r>
      <w:r>
        <w:rPr>
          <w:b/>
          <w:lang w:val="id_ID" w:bidi="id_ID"/>
        </w:rPr>
        <w:t>pendatang</w:t>
      </w:r>
      <w:r>
        <w:rPr>
          <w:lang w:val="id_ID" w:bidi="id_ID"/>
        </w:rPr>
        <w:t xml:space="preserve"> seperti yang telah Anda gunakan pada perikop sebelumnya. Lihat Glosarium Utama untuk definisi istilah orang asing.</w:t>
      </w:r>
    </w:p>
    <w:p>
      <w:pPr/>
      <w:r>
        <w:rPr>
          <w:lang w:val="id_ID" w:bidi="id_ID"/>
        </w:rPr>
      </w:r>
      <w:r>
        <w:rPr>
          <w:lang w:val="id_ID" w:bidi="id_ID"/>
        </w:rPr>
        <w:t xml:space="preserve">Inilah </w:t>
      </w:r>
      <w:r>
        <w:rPr>
          <w:b/>
          <w:lang w:val="id_ID" w:bidi="id_ID"/>
        </w:rPr>
        <w:t>keturunan-keturunan</w:t>
      </w:r>
      <w:r>
        <w:rPr>
          <w:lang w:val="id_ID" w:bidi="id_ID"/>
        </w:rPr>
        <w:t xml:space="preserve"> Yakub. Lihat Glosarium Utama untuk definisi istilah keturunan-keturunan. Di sini kata keturunan-keturunan berarti riwayat atau kisah keluarga Yakub. Ini bukan daftar silsilah.</w:t>
      </w:r>
    </w:p>
    <w:p>
      <w:pPr/>
      <w:r>
        <w:rPr>
          <w:lang w:val="id_ID" w:bidi="id_ID"/>
        </w:rPr>
      </w:r>
      <w:r>
        <w:rPr>
          <w:lang w:val="id_ID" w:bidi="id_ID"/>
        </w:rPr>
        <w:t xml:space="preserve">Yusuf menggembalakan kawanan ternak atau bekerja sebagai seorang gembala. Yusuf mulai bertanggung jawab mengurus hewan-hewan itu, sama seperti yang dilakukan ayah dan kakak-kakanya dulu. Yusuf bekerja untuk </w:t>
      </w:r>
      <w:r>
        <w:rPr>
          <w:b/>
          <w:lang w:val="id_ID" w:bidi="id_ID"/>
        </w:rPr>
        <w:t>saudara-saudara tirinya</w:t>
      </w:r>
      <w:r>
        <w:rPr>
          <w:lang w:val="id_ID" w:bidi="id_ID"/>
        </w:rPr>
        <w:t>. Gunakan kata-kata yang sama yang Anda gunakan pada perikop sebelumnya untuk menjelaskan hubungan keluarga ini. Saudara tiri berarti bahwa kakak-beradik tersebut mempunyai ayah yang sama tetapi ibu yang berbeda.</w:t>
      </w:r>
    </w:p>
    <w:p>
      <w:pPr/>
      <w:r>
        <w:rPr>
          <w:lang w:val="id_ID" w:bidi="id_ID"/>
        </w:rPr>
      </w:r>
      <w:r>
        <w:rPr>
          <w:lang w:val="id_ID" w:bidi="id_ID"/>
        </w:rPr>
        <w:t>Yakub memberikan Yusuf sebuah jubah atau tunik yang indah. Deskripsi pakaiannya kurang jelas. Kemungkinan pakaian tersebut merupakan sebuah jubah atau tunik yang panjangnya selutut. Kemungkinan jubah itu memiliki lengan panjang. Mungkin jubah itu disulam atau ada hiasan yang dijahit atasnya. Kemungkinan jubah tersebut memiliki lebih dari satu warna. Jubah itu mewah atau megah atau indah. Pakaian seperti itu biasa dikenakan oleh seorang penguasa atau pemimpin. Pakaian ini membuat Yusuf terlihat berbeda dibanding yang lain. Waktu saudara-saudaranya melihat Yusuf memakai jubah itu, mereka jadi benci sama dia.</w:t>
      </w:r>
    </w:p>
    <w:p>
      <w:pPr/>
      <w:r>
        <w:rPr>
          <w:lang w:val="id_ID" w:bidi="id_ID"/>
        </w:rPr>
      </w:r>
      <w:r>
        <w:rPr>
          <w:lang w:val="id_ID" w:bidi="id_ID"/>
        </w:rPr>
        <w:t>Tunjukkan kembali gambar jubah.</w:t>
      </w:r>
    </w:p>
    <w:p>
      <w:pPr/>
      <w:r>
        <w:rPr>
          <w:lang w:val="id_ID" w:bidi="id_ID"/>
        </w:rPr>
      </w:r>
      <w:r>
        <w:rPr>
          <w:lang w:val="id_ID" w:bidi="id_ID"/>
        </w:rPr>
        <w:t>Saudara-saudaranya membenci Yusuf dan cemburu kepadanya. Kebencian adalah perasaan yang kuat. Kata-kata lain yang dapat mengungkapkan perasaan tersebut antara lain adalah memandang rendah dan jijik. Perasaan mereka semakin kuat dalam perikop ini. Saudara-saudaranya membenci Yusuf. Mereka tidak bisa berbicara baik-baik atau bersikap ramah kepada Yusuf. Mereka bahkan lebih lagi membenci Yusuf. Mereka cemburu kepada Yusuf. Kemungkinan ada kata-kata dalam bahasa Anda yang mengungkapkan perasaan yang semakin kuat tersebut. Atau Anda mungkin memiliki cara berbicara tentang kebencian yang menunjukkan bagaimana kebencian ini semakin lama menjadi semakin kuat.</w:t>
      </w:r>
    </w:p>
    <w:p>
      <w:pPr/>
      <w:r>
        <w:rPr>
          <w:lang w:val="id_ID" w:bidi="id_ID"/>
        </w:rPr>
      </w:r>
      <w:r>
        <w:rPr>
          <w:lang w:val="id_ID" w:bidi="id_ID"/>
        </w:rPr>
        <w:t>Yusuf mendapatkan berbagai</w:t>
      </w:r>
      <w:r>
        <w:rPr>
          <w:b/>
          <w:lang w:val="id_ID" w:bidi="id_ID"/>
        </w:rPr>
        <w:t>mimpi</w:t>
      </w:r>
      <w:r>
        <w:rPr>
          <w:lang w:val="id_ID" w:bidi="id_ID"/>
        </w:rPr>
        <w:t>. Ini berarti bahwa Yusuf tertidur ketika ia bermimpi. Mimpi itu mengandung simbol-simbol yang melambangkan manusia. Tidak ada yang mengartikan mimpi itu untuk Yusuf dan keluarganya. Ketika mereka mendengar tentang mimpi itu, mereka tahu bahwa simbol-simbol itu melambangkan saudara-saudara dan orang tuanya Yusuf. Allah tidak berbicara dalam mimpi ini. Orang-orang kuno percaya bahwa mimpi adalah pesan dari Allah. Mereka menganggap mimpi sebagai hal yang serius. Gunakan kata yang sama untuk mimpi seperti yang telah Anda gunakan pada perikop sebelumnya. Lihat Glosarium Utama untuk definisi istilah mimpi.</w:t>
      </w:r>
    </w:p>
    <w:p>
      <w:pPr/>
      <w:r>
        <w:rPr>
          <w:lang w:val="id_ID" w:bidi="id_ID"/>
        </w:rPr>
      </w:r>
      <w:r>
        <w:rPr>
          <w:lang w:val="id_ID" w:bidi="id_ID"/>
        </w:rPr>
        <w:t>Dalam mimpi pertama Yusuf ada ikatan-ikatan atau berkas-berkas gandum. Orang-orang memotong tangkai gandum dan mengikatnya bersama untuk membuat satu berkas besar yang dapat dibawa ke suatu tempat di mana gandum akan diambil dari tangkai. Yusuf mengatakan bahwa dalam mimpi 10 berkas-berkas tunduk kepada satu berkas. Menurut saudara-saudaranya Yusuf dalam mimpi ini setiap berkas mewakili salah satu dari mereka sedangkan satu berkas yang berdiri sendiri mewakili Yusuf.</w:t>
      </w:r>
    </w:p>
    <w:p>
      <w:pPr/>
      <w:r>
        <w:rPr>
          <w:lang w:val="id_ID" w:bidi="id_ID"/>
        </w:rPr>
      </w:r>
      <w:r>
        <w:rPr>
          <w:lang w:val="id_ID" w:bidi="id_ID"/>
        </w:rPr>
        <w:t>Tunjukkan lagi gambar berkas gandum.</w:t>
      </w:r>
    </w:p>
    <w:p>
      <w:pPr/>
      <w:r>
        <w:rPr>
          <w:lang w:val="id_ID" w:bidi="id_ID"/>
        </w:rPr>
      </w:r>
      <w:r>
        <w:rPr>
          <w:b/>
          <w:lang w:val="id_ID" w:bidi="id_ID"/>
        </w:rPr>
        <w:t>Permintaan media:</w:t>
      </w:r>
    </w:p>
    <w:p>
      <w:pPr/>
      <w:r>
        <w:rPr>
          <w:lang w:val="id_ID" w:bidi="id_ID"/>
        </w:rPr>
      </w:r>
      <w:r>
        <w:rPr>
          <w:lang w:val="id_ID" w:bidi="id_ID"/>
        </w:rPr>
        <w:t>Gambar mantel atau jubah yang dihiasi atau disulam secara khusus seperti yang biasa dikenakan seorang pemimpin pada zaman kuno. Lukisan Mesir pada periode ini menggambarkan orang-orang Kanaan yang berpakaian bagus, mengenakan pakaian berlengan panjang yang bersulam serta selendang berumbai yang dililit secara diagonal dari pinggang hingga lutut.</w:t>
      </w:r>
    </w:p>
    <w:p>
      <w:pPr/>
      <w:r>
        <w:rPr>
          <w:lang w:val="id_ID" w:bidi="id_ID"/>
        </w:rPr>
      </w:r>
      <w:r>
        <w:rPr>
          <w:lang w:val="id_ID" w:bidi="id_ID"/>
        </w:rPr>
        <w:t>Gambar berkas-berkas gandum, atau gandum, atau ikatan-ikatan gandum.</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37:12–36</w:t>
      </w:r>
      <w:r>
        <w:rPr>
          <w:lang w:val="id_ID" w:bidi="id_ID"/>
        </w:rPr>
      </w:r>
    </w:p>
    <w:p>
      <w:pPr>
        <w:pStyle w:val="Heading3"/>
      </w:pPr>
      <w:r>
        <w:rPr>
          <w:lang w:val="id_ID" w:bidi="id_ID"/>
        </w:rPr>
        <w:t>Dengar dan Renungkan</w:t>
      </w:r>
    </w:p>
    <w:p>
      <w:pPr/>
      <w:r>
        <w:rPr>
          <w:lang w:val="id_ID" w:bidi="id_ID"/>
        </w:rPr>
      </w:r>
      <w:r>
        <w:rPr>
          <w:lang w:val="id_ID" w:bidi="id_ID"/>
        </w:rPr>
        <w:t>Dengarkan Kejadian 37:12–36 dan simpanlah itu di dalam hatimu.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37:12–36</w:t>
      </w:r>
    </w:p>
    <w:p>
      <w:pPr/>
      <w:r>
        <w:rPr>
          <w:lang w:val="id_ID" w:bidi="id_ID"/>
        </w:rPr>
      </w:r>
      <w:r>
        <w:rPr>
          <w:lang w:val="id_ID" w:bidi="id_ID"/>
        </w:rPr>
        <w:t>Dengarkan teks satu kali dalam versi yang paling mudah dimengerti.</w:t>
      </w:r>
    </w:p>
    <w:p>
      <w:pPr/>
      <w:r>
        <w:rPr>
          <w:lang w:val="id_ID" w:bidi="id_ID"/>
        </w:rPr>
      </w:r>
      <w:r>
        <w:rPr>
          <w:lang w:val="id_ID" w:bidi="id_ID"/>
        </w:rPr>
        <w:t>Perikop sebelumnya memulai kisah Yusuf yang adalah anak kesayangan Yakub. Yusuf memiliki mimpi khusus yang membuatnya seolah-olah Yusuf akan memerintah atas keluarga itu di masa depan. Yakub memberikan Yusuf sebuah jubah khusus untuk dipakai. 10 saudara Yusuf yang lebih tua menjadi semakin marah dan cemburu di sepanjang kisah. Perikop ini adalah kisah narasi yang melanjutkan kisah Yusuf.</w:t>
      </w:r>
    </w:p>
    <w:p>
      <w:pPr/>
      <w:r>
        <w:rPr>
          <w:lang w:val="id_ID" w:bidi="id_ID"/>
        </w:rPr>
      </w:r>
      <w:r>
        <w:rPr>
          <w:lang w:val="id_ID" w:bidi="id_ID"/>
        </w:rPr>
        <w:t>Yakub masih tinggal di daerah Hebron. Saudara-saudara yang lebih tua mengambil kawanan domba dan pergi ke Sikhem untuk mencari rumput dan air. Setelah beberapa waktu berlalu, Yakub ingin mendengar kabar tentang ternak dan anak-anaknya. Yakub mengatakan kepada Yusuf untuk pergi ke Sikhem, mencari saudara-saudaranya dan membawa kembali kabar tentang mereka. Yusuf tampaknya melakukan perjalanan ini sendiri. Sikhem berjarak sekitar 50 mil atau 80 Kilometer dari Hebron. Yusuf tiba di Sikhem, mengetahui bahwa saudara-saudaranya telah pindah ke Dotan. Dotan berjarak sekitar 15 mil atau 24 Kilometer lebih jauh ke utara. Yusuf melanjutkan perjalanannya untuk mencari saudara-saudaranya. Saudara-saudara menempatkan kawanan domba dan kambing mereka di padang rumput terbuka di luar kota-kota ini.</w:t>
      </w:r>
    </w:p>
    <w:p>
      <w:pPr/>
      <w:r>
        <w:rPr>
          <w:lang w:val="id_ID" w:bidi="id_ID"/>
        </w:rPr>
      </w:r>
      <w:r>
        <w:rPr>
          <w:lang w:val="id_ID" w:bidi="id_ID"/>
        </w:rPr>
        <w:t>Tunjukkan peta Israel yang memiliki tanda Hebron, Sikhem, dan Dotan.</w:t>
      </w:r>
    </w:p>
    <w:p>
      <w:pPr/>
      <w:r>
        <w:rPr>
          <w:lang w:val="id_ID" w:bidi="id_ID"/>
        </w:rPr>
      </w:r>
      <w:r>
        <w:rPr>
          <w:lang w:val="id_ID" w:bidi="id_ID"/>
        </w:rPr>
        <w:t>Ketika saudara-saudara melihat Yusuf datang, mereka berpikir untuk membunuh Yusuf. Mereka menyebut Yusuf sebagai pemimpi karena mimpi-mimpi yang pernah dimiliki Yusuf tentang memerintah keluarganya. Ruben, yang adalah anak sulung Yakub, tidak ingin mereka membunuh Yusuf. Ruben menyarankan agar Yusuf dimasukkan ke dalam tadah yang kosong. Sebuah tadah adalah wadah bawah tanah yang digunakan untuk mengumpulkan dan menyimpan air hujan. Sebuah tadah berbentuk seperti botol bundar dengan leher atau bagian atas yang sempit di permukaan tanah. Biasanya batu akan diletakkan di atas pembukaan. Terjemahan lain menyebut tadah itu sebagai sumur kering atau lubang.</w:t>
      </w:r>
    </w:p>
    <w:p>
      <w:pPr/>
      <w:r>
        <w:rPr>
          <w:lang w:val="id_ID" w:bidi="id_ID"/>
        </w:rPr>
      </w:r>
      <w:r>
        <w:rPr>
          <w:lang w:val="id_ID" w:bidi="id_ID"/>
        </w:rPr>
        <w:t>Tunjukkan gambar sebuah tadah.</w:t>
      </w:r>
    </w:p>
    <w:p>
      <w:pPr/>
      <w:r>
        <w:rPr>
          <w:lang w:val="id_ID" w:bidi="id_ID"/>
        </w:rPr>
      </w:r>
      <w:r>
        <w:rPr>
          <w:lang w:val="id_ID" w:bidi="id_ID"/>
        </w:rPr>
        <w:t>Yusuf tidak akan dapat keluar dari tadah atau sumur kering sendiri. Jika saudara-saudara meninggalkannya di sana, ia akan mati. Tadah atau sumur kering yang berarti Yusuf tidak akan memiliki air untuk diminum. Ruben berencana untuk menyelamatkan Yusuf dan mengirim Yusuf kembali kepada Yakub.</w:t>
      </w:r>
    </w:p>
    <w:p>
      <w:pPr/>
      <w:r>
        <w:rPr>
          <w:lang w:val="id_ID" w:bidi="id_ID"/>
        </w:rPr>
      </w:r>
      <w:r>
        <w:rPr>
          <w:lang w:val="id_ID" w:bidi="id_ID"/>
        </w:rPr>
        <w:t>Saudara-saudara sedang makan siang ketika mereka melihat sebuah kafilah pedagang orang Ismael. Sebuah kafilah adalah sekelompok orang yang bepergian bersama-sama. Pedagang-pedagang orang Ismael berarti bahwa para pedagang ini adalah keturunan Ismael yang adalah anak pertama Abraham. Orang Ismael juga adalah nama umum untuk semua pedagang di daerah ini. Kelompok pedagang ini telah berada di Gilead yang berada di sisi timur Sungai Yordan. Yakub telah bertemu dengan Laban di Gilead.</w:t>
      </w:r>
    </w:p>
    <w:p>
      <w:pPr/>
      <w:r>
        <w:rPr>
          <w:lang w:val="id_ID" w:bidi="id_ID"/>
        </w:rPr>
      </w:r>
      <w:r>
        <w:rPr>
          <w:lang w:val="id_ID" w:bidi="id_ID"/>
        </w:rPr>
        <w:t>Tunjukkan peta dengan Gilead yang ditandai di atasnya. Ini adalah peta yang sama yang telah Anda gunakan untuk perikop ini.</w:t>
      </w:r>
    </w:p>
    <w:p>
      <w:pPr/>
      <w:r>
        <w:rPr>
          <w:lang w:val="id_ID" w:bidi="id_ID"/>
        </w:rPr>
      </w:r>
      <w:r>
        <w:rPr>
          <w:lang w:val="id_ID" w:bidi="id_ID"/>
        </w:rPr>
        <w:t>Salah satu rute karavan yang biasa antara Mesir dan negara-negara atau wilayah di Timur mendekati Dotan dan Sikhem. Para pedagang membawa getah, balsem dan resin aromatik yang menghasilkan bau yang menyenangkan. Orang-orang Mesir menyukai bau ini. Orang Mesir menggunakan produk ini untuk membuat parfum dan sebagai obat. Ketiga produk ini berasal dari pohon.</w:t>
      </w:r>
    </w:p>
    <w:p>
      <w:pPr/>
      <w:r>
        <w:rPr>
          <w:lang w:val="id_ID" w:bidi="id_ID"/>
        </w:rPr>
      </w:r>
      <w:r>
        <w:rPr>
          <w:lang w:val="id_ID" w:bidi="id_ID"/>
        </w:rPr>
        <w:t>Tunjukkan gambar sebuah pohon dengan resin yang berasal dari sana.</w:t>
      </w:r>
    </w:p>
    <w:p>
      <w:pPr/>
      <w:r>
        <w:rPr>
          <w:lang w:val="id_ID" w:bidi="id_ID"/>
        </w:rPr>
      </w:r>
      <w:r>
        <w:rPr>
          <w:lang w:val="id_ID" w:bidi="id_ID"/>
        </w:rPr>
        <w:t>Yehuda mengusulkan menjual Yusuf sebagai budak kepada para pedagang. Yehuda adalah saudara Ruben yang lebih muda dan ibu mereka adalah Lea. Yehuda mengajukan pertanyaan yang tidak memerlukan jawaban. Yehuda bertanya, "Apa yang akan kita dapatkan jika kita membunuh saudara kita dan menutupi darahnya?" Yehuda tidak ingin membunuh Yusuf. Yehuda percaya bahwa akan sulit untuk menyembunyikan kesalahan mereka dalam membunuh Yusuf. Kemudian Yehuda memberikan gambaran tentang rasa bersalah. Yehuda mengatakan bahwa jika mereka membunuh Yusuf, darahnya akan berada di dalam hati nurani mereka. Maksud Yehuda adalah mereka akan memiliki hati nurani yang bersalah.</w:t>
      </w:r>
    </w:p>
    <w:p>
      <w:pPr/>
      <w:r>
        <w:rPr>
          <w:lang w:val="id_ID" w:bidi="id_ID"/>
        </w:rPr>
      </w:r>
      <w:r>
        <w:rPr>
          <w:lang w:val="id_ID" w:bidi="id_ID"/>
        </w:rPr>
        <w:t>Berhenti dan diskusikan. Ceritakan kisah tentang seseorang yang membunuh seseorang. Dengarkan kata dan frasa yang digunakan untuk menggambarkan bagaimana perasaan pembunuh itu setelah itu. Kata atau gambar apa yang digunakan untuk menggambarkan perasaannya tentang penyesalan atau rasa bersalah.</w:t>
      </w:r>
    </w:p>
    <w:p>
      <w:pPr/>
      <w:r>
        <w:rPr>
          <w:lang w:val="id_ID" w:bidi="id_ID"/>
        </w:rPr>
      </w:r>
      <w:r>
        <w:rPr>
          <w:lang w:val="id_ID" w:bidi="id_ID"/>
        </w:rPr>
        <w:t>Yehuda mengatakan kepada saudara-saudara bahwa Yusuf adalah darah daging mereka sendiri. Ini adalah gambaran kata yang berarti bahwa Yusuf memiliki ayah yang sama dengan mereka. Mereka terkait secara fisik.</w:t>
      </w:r>
    </w:p>
    <w:p>
      <w:pPr/>
      <w:r>
        <w:rPr>
          <w:lang w:val="id_ID" w:bidi="id_ID"/>
        </w:rPr>
      </w:r>
      <w:r>
        <w:rPr>
          <w:lang w:val="id_ID" w:bidi="id_ID"/>
        </w:rPr>
        <w:t>Berhenti dan diskusikan. Ceritakan kisah tentang keluarga Anda. Gambaran kata apa yang Anda gunakan untuk menggambarkan hubungan dalam kisah ini?</w:t>
      </w:r>
    </w:p>
    <w:p>
      <w:pPr/>
      <w:r>
        <w:rPr>
          <w:lang w:val="id_ID" w:bidi="id_ID"/>
        </w:rPr>
      </w:r>
      <w:r>
        <w:rPr>
          <w:lang w:val="id_ID" w:bidi="id_ID"/>
        </w:rPr>
        <w:t>Saudara-saudaranya menjual Yusuf dengan harga 20 keping perak. Ini sekitar ½ pon atau 230 gram. Ini adalah harga normal untuk seorang budak pada saat ini. Para pedagang membawa Yusuf ke Mesir. Yusuf sekarang menjadi seorang budak. Para pedagang memiliki Yusuf. Yusuf tidak memiliki kebebasan untuk pergi.</w:t>
      </w:r>
    </w:p>
    <w:p>
      <w:pPr/>
      <w:r>
        <w:rPr>
          <w:lang w:val="id_ID" w:bidi="id_ID"/>
        </w:rPr>
      </w:r>
      <w:r>
        <w:rPr>
          <w:lang w:val="id_ID" w:bidi="id_ID"/>
        </w:rPr>
        <w:t>Perikop itu menggunakan dua nama untuk para pedagang. Orang-orang Ismael adalah keturunan Ismael. Orang-orang Midian adalah keturunan Abraham dari istri keduanya, Ketura. Kebanyakan orang percaya bahwa orang-orang Ismael adalah nama yang lebih umum dan orang-orang Midian adalah nama yang lebih spesifik untuk orang yang sama. Hanya ada satu kafilah pedagang yang lewat.</w:t>
      </w:r>
    </w:p>
    <w:p>
      <w:pPr/>
      <w:r>
        <w:rPr>
          <w:lang w:val="id_ID" w:bidi="id_ID"/>
        </w:rPr>
      </w:r>
      <w:r>
        <w:rPr>
          <w:lang w:val="id_ID" w:bidi="id_ID"/>
        </w:rPr>
        <w:t>Ruben tidak bersama kelompok saudara-saudaranya ketika mereka menjual Yusuf kepada para pedagang Midian. Kita tidak tahu di mana Ruben berada, tetapi ia mungkin telah keluar memeriksa domba-domba di padang. Ruben telah berencana untuk menyelamatkan Yusuf dan mengirimnya kembali kepada Yakub. Ketika Ruben menemukan Yusuf pergi, Ruben sangat sedih dan merobek pakaiannya. Pada saat ini orang-orang yang berduka atas kematian atau kehilangan seseorang biasanya merobek pakaian mereka untuk melambangkan kesedihan mereka.</w:t>
      </w:r>
    </w:p>
    <w:p>
      <w:pPr/>
      <w:r>
        <w:rPr>
          <w:lang w:val="id_ID" w:bidi="id_ID"/>
        </w:rPr>
      </w:r>
      <w:r>
        <w:rPr>
          <w:lang w:val="id_ID" w:bidi="id_ID"/>
        </w:rPr>
        <w:t>Para saudara memutuskan untuk membunuh seekor kambing muda dan mencelupkan jubah khusus Yusuf ke dalam darah dan mengirim jubah itu kepada Yakub. Ketika Yakub melihat jubah itu, Yakub langsung mengenali bahwa ini adalah jubah khusus Yusuf, jubah yang telah diberikan Yakub kepada Yusuf. Yakub melakukan semua praktik berkabung seperti biasa pada saat itu. Yakub merobek pakaiannya. Yakub menangis. Yakub mengenakan kain berkabung. Kain kabung adalah bahan yang terbuat dari bulu kambing atau unta dan sangat tidak nyaman dipakai. Orang-orang dalam berkabung biasanya mengenakan kain kabung selama beberapa hari.</w:t>
      </w:r>
    </w:p>
    <w:p>
      <w:pPr/>
      <w:r>
        <w:rPr>
          <w:lang w:val="id_ID" w:bidi="id_ID"/>
        </w:rPr>
      </w:r>
      <w:r>
        <w:rPr>
          <w:lang w:val="id_ID" w:bidi="id_ID"/>
        </w:rPr>
        <w:t>Tunjukkan gambar kain kabung. Berhenti dan diskusikan. Ceritakan kisah tentang seseorang dalam keluarga yang meninggal. Ceritakan apa yang dilakukan berbagai anggota keluarga untuk menunjukkan kesedihan mereka pada kematian ini. Berapa lama berkabung biasanya berlangsung?</w:t>
      </w:r>
    </w:p>
    <w:p>
      <w:pPr/>
      <w:r>
        <w:rPr>
          <w:lang w:val="id_ID" w:bidi="id_ID"/>
        </w:rPr>
      </w:r>
      <w:r>
        <w:rPr>
          <w:lang w:val="id_ID" w:bidi="id_ID"/>
        </w:rPr>
        <w:t>Yakub percaya bahwa seekor binatang liar telah membunuh dan memakan Yusuf. Yakub berkabung untuk waktu yang lama. Semua anak laki-laki dan perempuan Yakub mencoba menghibur Yakub, tetapi Yakub menolak untuk dihibur. Ini berarti bahwa saudara-saudara yang menjual Yusuf mencoba menghibur Yakub. Yakub berkata, "Saya akan pergi ke dunia orang mati atau saya akan sampai ke kuburku meratapi Yusuf. Ini berarti bahwa Yakub akan berkabung selama sisa hidupnya. Dunia orang mati adalah nama tempat di mana orang pergi setelah kematian.</w:t>
      </w:r>
    </w:p>
    <w:p>
      <w:pPr/>
      <w:r>
        <w:rPr>
          <w:lang w:val="id_ID" w:bidi="id_ID"/>
        </w:rPr>
      </w:r>
      <w:r>
        <w:rPr>
          <w:lang w:val="id_ID" w:bidi="id_ID"/>
        </w:rPr>
        <w:t>Para pedagang membawa Yusuf ke Mesir dan menjual Yusuf kepada seorang pria bernama Potifar. Potifar adalah seorang petugas Firaun, raja Mesir. Potifar adalah kepala pengawal istana.</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Saudara-saudara mengambil kawanan dan pergi untuk menemukan rumput dan air. Setelah beberapa waktu, Yakub mengutus Yusuf untuk mendapatkan kabar mereka. Yusuf melakukan perjalanan ke Sikhem, dan kemudian ke Dotan untuk menemukan saudara-saudaranya.</w:t>
      </w:r>
    </w:p>
    <w:p>
      <w:pPr/>
      <w:r>
        <w:rPr>
          <w:lang w:val="id_ID" w:bidi="id_ID"/>
        </w:rPr>
      </w:r>
      <w:r>
        <w:rPr>
          <w:b/>
          <w:lang w:val="id_ID" w:bidi="id_ID"/>
        </w:rPr>
        <w:t>Adegan kedua:</w:t>
      </w:r>
      <w:r>
        <w:rPr>
          <w:lang w:val="id_ID" w:bidi="id_ID"/>
        </w:rPr>
        <w:t xml:space="preserve"> Saudara-saudara melihat Yusuf datang dan berencana untuk membunuh Yusuf. Ruben meyakinkan saudara-saudaranya untuk memasukkan Yusuf ke dalam sumur kering sebagai gantinya.</w:t>
      </w:r>
    </w:p>
    <w:p>
      <w:pPr/>
      <w:r>
        <w:rPr>
          <w:lang w:val="id_ID" w:bidi="id_ID"/>
        </w:rPr>
      </w:r>
      <w:r>
        <w:rPr>
          <w:b/>
          <w:lang w:val="id_ID" w:bidi="id_ID"/>
        </w:rPr>
        <w:t>Adegan ketiga:</w:t>
      </w:r>
      <w:r>
        <w:rPr>
          <w:lang w:val="id_ID" w:bidi="id_ID"/>
        </w:rPr>
        <w:t xml:space="preserve"> Yusuf tiba, saudara-saudara menanggalkan jubahnya dan memasukkan Yusuf ke dalam sumur kering. Saudara-saudara duduk untuk makan. Mereka melihat kafilah pedagang datang dan memutuskan untuk menjual Yusuf kepada para pedagang yang akan pergi ke Mesir. Yusuf dibawa ke Mesir.</w:t>
      </w:r>
    </w:p>
    <w:p>
      <w:pPr/>
      <w:r>
        <w:rPr>
          <w:lang w:val="id_ID" w:bidi="id_ID"/>
        </w:rPr>
      </w:r>
      <w:r>
        <w:rPr>
          <w:b/>
          <w:lang w:val="id_ID" w:bidi="id_ID"/>
        </w:rPr>
        <w:t>Adegan keempat:</w:t>
      </w:r>
      <w:r>
        <w:rPr>
          <w:lang w:val="id_ID" w:bidi="id_ID"/>
        </w:rPr>
        <w:t xml:space="preserve"> Ruben menemukan bahwa Yusuf telah pergi dan berduka. Kemudian saudara-saudara membunuh seekor kambing muda, mencelupkan mantel itu ke dalam darah dan mengirim mantel itu kepada Yakub.</w:t>
      </w:r>
    </w:p>
    <w:p>
      <w:pPr/>
      <w:r>
        <w:rPr>
          <w:lang w:val="id_ID" w:bidi="id_ID"/>
        </w:rPr>
      </w:r>
      <w:r>
        <w:rPr>
          <w:b/>
          <w:lang w:val="id_ID" w:bidi="id_ID"/>
        </w:rPr>
        <w:t>Adegan kelima:</w:t>
      </w:r>
      <w:r>
        <w:rPr>
          <w:lang w:val="id_ID" w:bidi="id_ID"/>
        </w:rPr>
        <w:t xml:space="preserve"> Yakub mengenali jubah itu sebagai jubah Yusuf. Yakub percaya bahwa seekor binatang liar telah membunuh dan memangsa Yusuf. Yakub berkabung untuk waktu yang lama.</w:t>
      </w:r>
    </w:p>
    <w:p>
      <w:pPr/>
      <w:r>
        <w:rPr>
          <w:lang w:val="id_ID" w:bidi="id_ID"/>
        </w:rPr>
      </w:r>
      <w:r>
        <w:rPr>
          <w:b/>
          <w:lang w:val="id_ID" w:bidi="id_ID"/>
        </w:rPr>
        <w:t>Adegan keenam:</w:t>
      </w:r>
      <w:r>
        <w:rPr>
          <w:lang w:val="id_ID" w:bidi="id_ID"/>
        </w:rPr>
        <w:t xml:space="preserve"> Yusuf tiba di Mesir. Seorang pria bernama Potifar membeli Yusuf.</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Orang yang tidak dikenal</w:t>
      </w:r>
    </w:p>
    <w:p>
      <w:pPr>
        <w:pStyle w:val="ListBullet"/>
        <w:spacing w:line="240" w:lineRule="auto"/>
        <w:ind w:left="720"/>
      </w:pPr>
      <w:r>
        <w:rPr>
          <w:lang w:val="id_ID" w:bidi="id_ID"/>
        </w:rPr>
      </w:r>
      <w:r>
        <w:rPr>
          <w:lang w:val="id_ID" w:bidi="id_ID"/>
        </w:rPr>
        <w:t>Ruben</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8 saudara laki-laki lainnya</w:t>
      </w:r>
    </w:p>
    <w:p>
      <w:pPr>
        <w:pStyle w:val="ListBullet"/>
        <w:spacing w:line="240" w:lineRule="auto"/>
        <w:ind w:left="720"/>
      </w:pPr>
      <w:r>
        <w:rPr>
          <w:lang w:val="id_ID" w:bidi="id_ID"/>
        </w:rPr>
      </w:r>
      <w:r>
        <w:rPr>
          <w:lang w:val="id_ID" w:bidi="id_ID"/>
        </w:rPr>
        <w:t>Pedagang orang Ismael/Midian</w:t>
      </w:r>
    </w:p>
    <w:p>
      <w:pPr>
        <w:pStyle w:val="ListBullet"/>
        <w:spacing w:line="240" w:lineRule="auto"/>
        <w:ind w:left="720"/>
      </w:pPr>
      <w:r>
        <w:rPr>
          <w:lang w:val="id_ID" w:bidi="id_ID"/>
        </w:rPr>
      </w:r>
      <w:r>
        <w:rPr>
          <w:lang w:val="id_ID" w:bidi="id_ID"/>
        </w:rPr>
        <w:t>Potifar</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Pada awal kisah dalam perikop sebelumnya, Yusuf berusia 17 tahun. Kita tidak tahu usianya yang tepat ketika ia tiba di Mesir. Sepuluh saudara laki-laki Yusuf lebih tua dari Yusuf. Ini berarti bahwa semua sepuluh dari mereka sudah dewasa. Orang-orang dewasa ini berencana untuk membunuh saudara mereka. Orang-orang dewasa ini mengirim kembali jubah Yusuf yang dicelupkan dalam darah kepada Yakub. Orang-orang dewasa ini menyaksikan ayah mereka, Yakub, berkabung atas kematian Yusuf. Orang-orang dewasa ini tahu bahwa Yusuf mungkin masih hidup dan berada di Mesir.</w:t>
      </w:r>
    </w:p>
    <w:p>
      <w:pPr/>
      <w:r>
        <w:rPr>
          <w:lang w:val="id_ID" w:bidi="id_ID"/>
        </w:rPr>
      </w:r>
      <w:r>
        <w:rPr>
          <w:lang w:val="id_ID" w:bidi="id_ID"/>
        </w:rPr>
        <w:t>Saudara-saudara pergi ke Sikhem untuk menggembalakan domba. Sikhem adalah tempat Abraham pertama kali berhenti ketika Abraham tiba di Kanaan. Sikhem adalah tempat Yakub berkemah dan membeli sebuah ladang. Dina diperkosa di Sikhem. Setelah saudara-saudara membunuh semua orang Sikhem dan menawan semua perempuan dan anak-anak, Yakub meninggalkan Sikhem dan akhirnya pergi ke Hebron. Kita tidak tahu berapa tahun telah berlalu antara peristiwa pemerkosaan Dina dan saudara-saudara membawa domba mereka ke Sikhem untuk menemukan rumput dan air.</w:t>
      </w:r>
    </w:p>
    <w:p>
      <w:pPr/>
      <w:r>
        <w:rPr>
          <w:lang w:val="id_ID" w:bidi="id_ID"/>
        </w:rPr>
      </w:r>
      <w:r>
        <w:rPr>
          <w:lang w:val="id_ID" w:bidi="id_ID"/>
        </w:rPr>
        <w:t>Dalam adegan 1, 10 anak Yakub yang lebih tua meninggalkan Yakub dan Yusuf di Hebron. Benyamin tidak disebutkan. Mereka mengambil kawanan dan pergi untuk menemukan padang rumput atau rumput dan air yang lebih baik. Pertama mereka pergi ke Sikhem dan kemudian ke Dotan. Yakub mengutus Yusuf untuk mengetahui bagaimana keadaan mereka semua. Yakub ingin tahu beritanya. Rupanya, Yusuf melakukan perjalanan sejauh 50 mil atau 80 kilometer sendirian. Dotan berada 15 mil atau 24 kilometer lebih jauh ke utara. Kita tidak tahu berapa hari yang dibutuhkan Yusuf untuk menemukan saudara-saudaranya. Di Sikhem, seorang pria menemukan Yusuf berkeliaran dan mengatakan kepada Yusuf ke mana saudara-saudaranya pergi. Yusuf pergi ke Dotan.</w:t>
      </w:r>
    </w:p>
    <w:p>
      <w:pPr/>
      <w:r>
        <w:rPr>
          <w:lang w:val="id_ID" w:bidi="id_ID"/>
        </w:rPr>
      </w:r>
      <w:r>
        <w:rPr>
          <w:lang w:val="id_ID" w:bidi="id_ID"/>
        </w:rPr>
        <w:t>Dalam adegan 2, saudara-saudara melihat Yusuf datang kepada mereka dan berencana untuk membunuh Yusuf. Ruben meyakinkan saudara-saudara untuk memasukkan Yusuf ke dalam sumur kering sebagai gantinya. Ruben berencana untuk menyelamatkan Yusuf dan mengirim Yusuf kembali kepada Yakub.</w:t>
      </w:r>
    </w:p>
    <w:p>
      <w:pPr/>
      <w:r>
        <w:rPr>
          <w:lang w:val="id_ID" w:bidi="id_ID"/>
        </w:rPr>
      </w:r>
      <w:r>
        <w:rPr>
          <w:lang w:val="id_ID" w:bidi="id_ID"/>
        </w:rPr>
        <w:t>Dalam adegan 3, Yusuf tiba di perkemahan mereka. Saudara-saudara menangkap Yusuf, mengambil jubahnya yang indah, dan melemparkannya ke dalam sumur kering.</w:t>
      </w:r>
    </w:p>
    <w:p>
      <w:pPr/>
      <w:r>
        <w:rPr>
          <w:lang w:val="id_ID" w:bidi="id_ID"/>
        </w:rPr>
      </w:r>
      <w:r>
        <w:rPr>
          <w:lang w:val="id_ID" w:bidi="id_ID"/>
        </w:rPr>
        <w:t>Berhenti dan diskusikan: Ketika Anda merancang tindakan untuk bagian cerita ini, gambarkan dan perhatikan kata-kata yang bernada kekerasan yang Anda gunakan. Dalam bahasa Inggris, kita dapat meletakkan sesuatu, menghempaskan sesuatu, atau melemparkan sesuatu. Melempar jauh lebih kuat daripada menghempaskan, dan menghempaskan jauh lebih kuat daripada meletakkan.</w:t>
      </w:r>
    </w:p>
    <w:p>
      <w:pPr/>
      <w:r>
        <w:rPr>
          <w:lang w:val="id_ID" w:bidi="id_ID"/>
        </w:rPr>
      </w:r>
      <w:r>
        <w:rPr>
          <w:lang w:val="id_ID" w:bidi="id_ID"/>
        </w:rPr>
        <w:t>Saudara-saudara duduk untuk makan. Tampaknya Ruben berada di tempat lain ketika ini terjadi. Saudara-saudara melihat sebuah kafilah mendekat. Yehuda meyakinkan saudara-saudara bahwa lebih baik menjual Yusuf kepada para pedagang ini daripada membunuh Yusuf. Mereka menjual Yusuf dengan harga 20 keping perak, harga biasa untuk seorang budak. Saudara-saudara membawa Yusuf keluar dari sumur dan para pedagang membawa Yusuf ke Mesir.</w:t>
      </w:r>
    </w:p>
    <w:p>
      <w:pPr/>
      <w:r>
        <w:rPr>
          <w:lang w:val="id_ID" w:bidi="id_ID"/>
        </w:rPr>
      </w:r>
      <w:r>
        <w:rPr>
          <w:lang w:val="id_ID" w:bidi="id_ID"/>
        </w:rPr>
        <w:t>Dalam adegan 4, Ruben kembali dan menemukan Yusuf telah pergi. Ruben merobek pakaiannya untuk menunjukkan kesedihannya. Kemudian saudara-saudara membunuh seekor kambing muda dan memasukkan jubah Yusuf ke dalam darah. Mereka mengirim jubah ini kembali kepada Yakub. Mereka mengirim pesan dengan mantel itu: Lihat apa yang kita temukan. Mantel ini milik Yusuf, bukan? Pertanyaan mereka adalah salah satu pertanyaan yang tidak memerlukan jawaban. Anda dapat menjadikannya sebagai pernyataan positif tanpa pertanyaan.</w:t>
      </w:r>
    </w:p>
    <w:p>
      <w:pPr/>
      <w:r>
        <w:rPr>
          <w:lang w:val="id_ID" w:bidi="id_ID"/>
        </w:rPr>
      </w:r>
      <w:r>
        <w:rPr>
          <w:lang w:val="id_ID" w:bidi="id_ID"/>
        </w:rPr>
        <w:t>Dalam adegan 5, Yakub percaya bahwa seekor binatang liar telah membunuh dan memakan Yusuf. Yakub berkabung. Yakub menangis. Yakub merobek pakaiannya. Yakub mengenakan kain berkabung. Anak-anak laki-laki dan perempuan Yakub mencoba menghibur Yakub, tetapi Yakub tidak mau dihibur. Satu-satunya anak perempuan yang disebutkan namanya adalah Dina dalam perikop sebelumnya, tetapi Yakub memiliki anak-anak perempuan dan menantu lainnya. Saudara-saudara tidak pernah mengatakan kepada Yakub apa yang telah mereka lakukan kepada Yusuf. Yakub berkata, "Saya akan berkabung sampai saya mati." Yakub menggunakan gambaran kata untuk mengatakan ini. Yakub mengatakan bahwa saya akan berkabung sampai saya pergi ke kuburku. Beberapa terjemahan menggunakan kata dunia orang mati yang merupakan nama untuk tempat orang mati.</w:t>
      </w:r>
    </w:p>
    <w:p>
      <w:pPr/>
      <w:r>
        <w:rPr>
          <w:lang w:val="id_ID" w:bidi="id_ID"/>
        </w:rPr>
      </w:r>
      <w:r>
        <w:rPr>
          <w:lang w:val="id_ID" w:bidi="id_ID"/>
        </w:rPr>
        <w:t>Dalam adegan 6, Yusuf tiba di Mesir. Seorang pria bernama Potifar membeli Yusuf. Potifar adalah orang penting dalam melayani raja Mesir. Potifar adalah komandan penjaga istana.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Orang yang tidak dikenal</w:t>
      </w:r>
    </w:p>
    <w:p>
      <w:pPr>
        <w:pStyle w:val="ListBullet"/>
        <w:spacing w:line="240" w:lineRule="auto"/>
        <w:ind w:left="720"/>
      </w:pPr>
      <w:r>
        <w:rPr>
          <w:lang w:val="id_ID" w:bidi="id_ID"/>
        </w:rPr>
      </w:r>
      <w:r>
        <w:rPr>
          <w:lang w:val="id_ID" w:bidi="id_ID"/>
        </w:rPr>
        <w:t>Ruben</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8 saudara lainnya</w:t>
      </w:r>
    </w:p>
    <w:p>
      <w:pPr>
        <w:pStyle w:val="ListBullet"/>
        <w:spacing w:line="240" w:lineRule="auto"/>
        <w:ind w:left="720"/>
      </w:pPr>
      <w:r>
        <w:rPr>
          <w:lang w:val="id_ID" w:bidi="id_ID"/>
        </w:rPr>
      </w:r>
      <w:r>
        <w:rPr>
          <w:lang w:val="id_ID" w:bidi="id_ID"/>
        </w:rPr>
        <w:t>Para pedagang orang Ismail/Midian</w:t>
      </w:r>
    </w:p>
    <w:p>
      <w:pPr>
        <w:pStyle w:val="ListBullet"/>
        <w:spacing w:line="240" w:lineRule="auto"/>
        <w:ind w:left="720"/>
      </w:pPr>
      <w:r>
        <w:rPr>
          <w:lang w:val="id_ID" w:bidi="id_ID"/>
        </w:rPr>
      </w:r>
      <w:r>
        <w:rPr>
          <w:lang w:val="id_ID" w:bidi="id_ID"/>
        </w:rPr>
        <w:t>Potifar</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Hentikan adegannya. Tanyakan kepada aktor yang memerankan peran, "Bagaimana perasaan Anda?" Anda mungkin mendengar hal-hal seperti tanggapan yang berbeda. Ulangi adegannya.</w:t>
      </w:r>
    </w:p>
    <w:p>
      <w:pPr/>
      <w:r>
        <w:rPr>
          <w:lang w:val="id_ID" w:bidi="id_ID"/>
        </w:rPr>
      </w:r>
      <w:r>
        <w:rPr>
          <w:lang w:val="id_ID" w:bidi="id_ID"/>
        </w:rPr>
        <w:t>Dalam adegan 1, 10 anak Yakub yang lebih tua telah membawa domba untuk menemukan padang rumput bagi mereka. Setelah beberapa waktu, Yakub mengutus Yusuf untuk menemukan saudara-saudaranya, mendapatkan kabar mereka dan kembali untuk mengatakan kepada Yakub.</w:t>
      </w:r>
    </w:p>
    <w:p>
      <w:pPr/>
      <w:r>
        <w:rPr>
          <w:lang w:val="id_ID" w:bidi="id_ID"/>
        </w:rPr>
      </w:r>
      <w:r>
        <w:rPr>
          <w:lang w:val="id_ID" w:bidi="id_ID"/>
        </w:rPr>
        <w:t>Hentikan adegannya: Tanyakan kepada Yakub, "Apakah Anda khawatir mengirim Yusuf sendiri?" Anda mungkin mendengar, "Tidak ada seorang pun yang akan mengganggu Yusuf. Mereka semua akan tahu bahwa Yusuf adalah anakku. Mantel itu akan melindunginya. Tidak ada yang akan terjadi padanya." Tanyakan kepada Yusuf, "Bagaimana perasaan Anda tentang pergi mencari saudara-saudaramu?" Anda mungkin mendengar, "Saya bersemangat. Saya bisa pergi melakukan sesuatu untuk ayah saya. Dia menjaga saya di rumah. Saya ingin memiliki tanggung jawab seperti saudara-saudara saya." Tanyakan kepada saudara-saudara, "Bagaimana perasaan Anda tentang kembali ke Sikhem?" Anda mungkin mendengar, "Saya tidak khawatir. Mereka tidak akan mengganggu kita. Orang-orang di sana tahu untuk membiarkan kami sendiri. Ulangi adegannya.</w:t>
      </w:r>
    </w:p>
    <w:p>
      <w:pPr/>
      <w:r>
        <w:rPr>
          <w:lang w:val="id_ID" w:bidi="id_ID"/>
        </w:rPr>
      </w:r>
      <w:r>
        <w:rPr>
          <w:lang w:val="id_ID" w:bidi="id_ID"/>
        </w:rPr>
        <w:t>Dalam adegan 2, saudara-saudara melihat Yusuf datang dan berencana untuk membunuh Yusuf. Ruben meyakinkan mereka untuk memasukkan Yusuf ke dalam sumur kering sebagai gantinya. Ruben berencana untuk kembali kemudian dan membawa Yusuf keluar dari sumur dan mengirimnya kembali kepada Yakub.</w:t>
      </w:r>
    </w:p>
    <w:p>
      <w:pPr/>
      <w:r>
        <w:rPr>
          <w:lang w:val="id_ID" w:bidi="id_ID"/>
        </w:rPr>
      </w:r>
      <w:r>
        <w:rPr>
          <w:lang w:val="id_ID" w:bidi="id_ID"/>
        </w:rPr>
        <w:t>Dalam adegan 3, saudara-saudara menangkap Yusuf, menanggalkan jubah Yusuf, dan melemparkan Yusuf ke dalam sumur kering.</w:t>
      </w:r>
    </w:p>
    <w:p>
      <w:pPr/>
      <w:r>
        <w:rPr>
          <w:lang w:val="id_ID" w:bidi="id_ID"/>
        </w:rPr>
      </w:r>
      <w:r>
        <w:rPr>
          <w:lang w:val="id_ID" w:bidi="id_ID"/>
        </w:rPr>
        <w:t>Hentikan adegannya: Tanyakan kepada Yusuf, "Bagaimana perasaan Anda sekarang?" Anda mungkin mendengar, "Saya gila. Mengapa mereka memperlakukan saya seperti ini? Saya adalah saudara mereka. Saya lapar dan haus. Mereka tidak memiliki hak untuk melakukan ini. Saya akan mengatakan kepada ayahku ketika saya pulang apa yang telah mereka lakukan." Tanyakan kepada saudara-saudara, "Bagaimana perasaan Anda sekarang?" Anda mungkin mendengar, "Luar biasa! Kita menempatkan anak manja itu di tempatnya. Dia akan belajar untuk tidak bertanya seperti dia adalah raja atas kita." Ulangi adegannya.</w:t>
      </w:r>
    </w:p>
    <w:p>
      <w:pPr/>
      <w:r>
        <w:rPr>
          <w:lang w:val="id_ID" w:bidi="id_ID"/>
        </w:rPr>
      </w:r>
      <w:r>
        <w:rPr>
          <w:lang w:val="id_ID" w:bidi="id_ID"/>
        </w:rPr>
        <w:t>Para pedagang tiba dan Yehuda meyakinkan saudara-saudara lainnya untuk menjual Yusuf sebagai budak. Mereka menarik Yusuf keluar dari sumur kering dan menjual Yusuf. Para pedagang membawa Yusuf ke Mesir.</w:t>
      </w:r>
    </w:p>
    <w:p>
      <w:pPr/>
      <w:r>
        <w:rPr>
          <w:lang w:val="id_ID" w:bidi="id_ID"/>
        </w:rPr>
      </w:r>
      <w:r>
        <w:rPr>
          <w:lang w:val="id_ID" w:bidi="id_ID"/>
        </w:rPr>
        <w:t>Hentikan adegannya: Tanyakan kepada Yusuf, "Bagaimana perasaan Anda sekarang?" Anda mungkin mendengar, "Saya takut. Saya tidak tahu ke mana mereka membawa saya. Saya ingin pulang. Saya ingin bersama ayahku." Ulangi adegannya.</w:t>
      </w:r>
    </w:p>
    <w:p>
      <w:pPr/>
      <w:r>
        <w:rPr>
          <w:lang w:val="id_ID" w:bidi="id_ID"/>
        </w:rPr>
      </w:r>
      <w:r>
        <w:rPr>
          <w:lang w:val="id_ID" w:bidi="id_ID"/>
        </w:rPr>
        <w:t>Dalam adegan 4, Ruben tiba dan menemukan bahwa Yusuf telah dijual. Ruben merobek pakaiannya sebagai tanda kesedihan.</w:t>
      </w:r>
    </w:p>
    <w:p>
      <w:pPr/>
      <w:r>
        <w:rPr>
          <w:lang w:val="id_ID" w:bidi="id_ID"/>
        </w:rPr>
      </w:r>
      <w:r>
        <w:rPr>
          <w:lang w:val="id_ID" w:bidi="id_ID"/>
        </w:rPr>
        <w:t>Hentikan adegannya: Tanyakan kepada Ruben, "Mengapa kamu sedih tentang ini?" Anda mungkin mendengar, "Aku akan menyelamatkan Yusuf dari sumur dan menyuruhnya pulang. Sekarang, apa yang akan kita lakukan dengan ayah kita? Apa yang akan terjadi pada kita? Ini adalah hal yang sangat buruk yang telah kita lakukan. Yusuf adalah saudara kita." Atau, "Saya adalah anak yang sulung. Adalah tanggung jawab saya untuk mengurus keluarga. Saya juga harus mengurus Yusuf." Ulangi adegannya.</w:t>
      </w:r>
    </w:p>
    <w:p>
      <w:pPr/>
      <w:r>
        <w:rPr>
          <w:lang w:val="id_ID" w:bidi="id_ID"/>
        </w:rPr>
      </w:r>
      <w:r>
        <w:rPr>
          <w:lang w:val="id_ID" w:bidi="id_ID"/>
        </w:rPr>
        <w:t>Dalam adegan 5, saudara-saudara membunuh seekor kambing kecil, mencelupkan jubah Yusuf ke dalam darah, dan mengirim jubah itu kepada Yakub. Yakub berpikir bahwa seekor binatang liar telah memakan Yusuf. Yakub berkabung. Anak-anak laki-laki dan perempuan Yakub mencoba menghibur Yakub. Tidak ada seorang pun yang dapat menghibur Yakub.</w:t>
      </w:r>
    </w:p>
    <w:p>
      <w:pPr/>
      <w:r>
        <w:rPr>
          <w:lang w:val="id_ID" w:bidi="id_ID"/>
        </w:rPr>
      </w:r>
      <w:r>
        <w:rPr>
          <w:lang w:val="id_ID" w:bidi="id_ID"/>
        </w:rPr>
        <w:t>Hentikan adegannya: Tanyakan kepada Yakub, "Bagaimana perasaan Anda sekarang?" Anda mungkin mendengar, "Saya sangat sedih. Anak saya, anak Rahel, anak kesayangan saya sudah mati. Mengapa saya membiarkannya melakukan perjalanan itu? Mengapa Aku mengutus dia untuk mencari saudara-saudaranya? Jika saya menahannya di rumah, dia akan tetap bersama saya. Oh, anakku! Aku tidak akan pernah berhenti berduka karena kamu." Tanyakan kepada saudara-saudara, "Bagaimana perasaan Anda sekarang?" Anda mungkin mendengar, "Saya sedih melihat ayahku seperti ini." Saya berharap kita tidak melakukan ini kepada Yusuf." Atau, "Yusuf mendapatkan apa yang pantas ia dapatkan. Bapa harus menyadari bahwa Ia masih memiliki kita semua dan merasa puas." Atau "Saya ingin menghukum Yusuf, tetapi saya tidak berpikir tentang bagaimana ini akan membuat ayah kita berduka. Saya takut dengannya. Dia benar-benar sangat berduka. Ulangi adegannya.</w:t>
      </w:r>
    </w:p>
    <w:p>
      <w:pPr/>
      <w:r>
        <w:rPr>
          <w:lang w:val="id_ID" w:bidi="id_ID"/>
        </w:rPr>
      </w:r>
      <w:r>
        <w:rPr>
          <w:lang w:val="id_ID" w:bidi="id_ID"/>
        </w:rPr>
        <w:t>Dalam adegan 6, Yusuf tiba di Mesir. Para pedagang menjual Yusuf. Seorang pria penting bernama Potifar membeli Yusuf.</w:t>
      </w:r>
    </w:p>
    <w:p>
      <w:pPr/>
      <w:r>
        <w:rPr>
          <w:lang w:val="id_ID" w:bidi="id_ID"/>
        </w:rPr>
      </w:r>
      <w:r>
        <w:rPr>
          <w:lang w:val="id_ID" w:bidi="id_ID"/>
        </w:rPr>
        <w:t>Hentikan adegannya: Tanyakan kepada Yusuf, "Bagaimana perasaan Anda sekarang?" Anda mungkin mendengar, "Saya takut. Saya tidak tahu apa yang harus dilakukan. Saya berada di tempat yang asing ini. Saya tidak berbicara dalam bahasa mereka. Saya belum pernah makan makanan seperti ini. Saya tidak suka tinggal di sebuah rumah. Ada begitu banyak bau tidak enak di sekitar. Ada terlalu banyak kebisingan. Saya merindukan rumah saya. Saya merindukan keluarga saya. Saya ingin pulang."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Anak-anak Yakub pergi ke Sikhem untuk </w:t>
      </w:r>
      <w:r>
        <w:rPr>
          <w:b/>
          <w:lang w:val="id_ID" w:bidi="id_ID"/>
        </w:rPr>
        <w:t>menggembalakan</w:t>
      </w:r>
      <w:r>
        <w:rPr>
          <w:lang w:val="id_ID" w:bidi="id_ID"/>
        </w:rPr>
        <w:t xml:space="preserve"> </w:t>
      </w:r>
      <w:r>
        <w:rPr>
          <w:b/>
          <w:lang w:val="id_ID" w:bidi="id_ID"/>
        </w:rPr>
        <w:t>kawanan.</w:t>
      </w:r>
      <w:r>
        <w:rPr>
          <w:lang w:val="id_ID" w:bidi="id_ID"/>
        </w:rPr>
        <w:t xml:space="preserve"> Ini berarti bahwa mereka pergi untuk menemukan cukup rumput dan air untuk domba. Padang rumput adalah ladang di mana binatang-binatang dapat makan rumput. Kawanan adalah kelompok binatang seperti domba dan kambing.</w:t>
      </w:r>
    </w:p>
    <w:p>
      <w:pPr/>
      <w:r>
        <w:rPr>
          <w:lang w:val="id_ID" w:bidi="id_ID"/>
        </w:rPr>
      </w:r>
      <w:r>
        <w:rPr>
          <w:lang w:val="id_ID" w:bidi="id_ID"/>
        </w:rPr>
        <w:t>Berhenti dan tunjukkan gambar domba di padang rumput.</w:t>
      </w:r>
    </w:p>
    <w:p>
      <w:pPr/>
      <w:r>
        <w:rPr>
          <w:lang w:val="id_ID" w:bidi="id_ID"/>
        </w:rPr>
      </w:r>
      <w:r>
        <w:rPr>
          <w:lang w:val="id_ID" w:bidi="id_ID"/>
        </w:rPr>
        <w:t xml:space="preserve">Saudara-saudara mengambil Yusuf dan menyingkirkan jubah khusus yang telah diberikan Yakub kepada Yusuf. Gunakan kata yang sama untuk mantel seperti yang Anda gunakan pada perikop sebelumnya. Kemudian mereka memasukkan Yusuf ke dalam </w:t>
      </w:r>
      <w:r>
        <w:rPr>
          <w:b/>
          <w:lang w:val="id_ID" w:bidi="id_ID"/>
        </w:rPr>
        <w:t>tadah kering</w:t>
      </w:r>
      <w:r>
        <w:rPr>
          <w:lang w:val="id_ID" w:bidi="id_ID"/>
        </w:rPr>
        <w:t xml:space="preserve"> atau sumur kering. Beberapa terjemahan menggunakan tadah. Beberapa terjemahan mengatakan sumur kering. Beberapa terjemahan mengatakan sebuah lubang. Ini berada di bawah tanah atau tanah bagian bawah. Sebuah tadah dibuat untuk mengumpulkan air hujan sehingga akan ada air untuk domba selama musim kemarau. Tadah ini kering. Tidak mungkin Yusuf dapat keluar dari tadah sendiri. Seseorang harus menarik Yusuf keluar. Tidak ada air di sumur atau tadah. Tanpa air, Yusuf akan mati dalam 3 hari. Penulis menggambarkan proses menangkap Yusuf, menanggalkan jubah Yusuf, dan melemparkan Yusuf ke dalam sumur kering atau tadah kering. Penulis menggunakan kata-kata yang kasar dan kata-kata yang keras. Ini bukan tindakan yang lembut. Mereka menangkap Yusuf, melucuti Yusuf, dan melemparkan Yusuf ke dalam sumur yang kering. Pilih kata yang menggambarkan tindakan kejam dari saudara-saudara.</w:t>
      </w:r>
    </w:p>
    <w:p>
      <w:pPr/>
      <w:r>
        <w:rPr>
          <w:lang w:val="id_ID" w:bidi="id_ID"/>
        </w:rPr>
      </w:r>
      <w:r>
        <w:rPr>
          <w:lang w:val="id_ID" w:bidi="id_ID"/>
        </w:rPr>
        <w:t>Berhenti dan diskusikan: Deskripsikan adegan itu kepada satu sama lain. Dengarkan pilihan kata yang Anda gunakan untuk menggambarkan kekerasan.</w:t>
      </w:r>
    </w:p>
    <w:p>
      <w:pPr/>
      <w:r>
        <w:rPr>
          <w:lang w:val="id_ID" w:bidi="id_ID"/>
        </w:rPr>
      </w:r>
      <w:r>
        <w:rPr>
          <w:lang w:val="id_ID" w:bidi="id_ID"/>
        </w:rPr>
        <w:t>Tunjukkan gambar jubah khusus Yusuf. []{.tanda}</w:t>
      </w:r>
    </w:p>
    <w:p>
      <w:pPr/>
      <w:r>
        <w:rPr>
          <w:lang w:val="id_ID" w:bidi="id_ID"/>
        </w:rPr>
      </w:r>
      <w:r>
        <w:rPr>
          <w:lang w:val="id_ID" w:bidi="id_ID"/>
        </w:rPr>
        <w:t xml:space="preserve">Kafilah itu membawa </w:t>
      </w:r>
      <w:r>
        <w:rPr>
          <w:b/>
          <w:lang w:val="id_ID" w:bidi="id_ID"/>
        </w:rPr>
        <w:t>getah</w:t>
      </w:r>
      <w:r>
        <w:rPr>
          <w:lang w:val="id_ID" w:bidi="id_ID"/>
        </w:rPr>
        <w:t xml:space="preserve"> </w:t>
      </w:r>
      <w:r>
        <w:rPr>
          <w:b/>
          <w:lang w:val="id_ID" w:bidi="id_ID"/>
        </w:rPr>
        <w:t>balsem</w:t>
      </w:r>
      <w:r>
        <w:rPr>
          <w:lang w:val="id_ID" w:bidi="id_ID"/>
        </w:rPr>
        <w:t xml:space="preserve">dan </w:t>
      </w:r>
      <w:r>
        <w:rPr>
          <w:b/>
          <w:lang w:val="id_ID" w:bidi="id_ID"/>
        </w:rPr>
        <w:t>mur</w:t>
      </w:r>
      <w:r>
        <w:rPr>
          <w:lang w:val="id_ID" w:bidi="id_ID"/>
        </w:rPr>
        <w:t xml:space="preserve"> ke Mesir. Getah atau resin adalah zat lengket yang berasal dari pohon atau semak. Beberapa terjemahan mendaftarkan produk ini. Terjemahan lain mengatakan bahwa kafilah itu memuat berbagai jenis rempah-rempah. Produk-produk ini bukan jenis rempah-rempah yang ditambahkan orang ke makanan. Lebih tepatnya ini digunakan dalam dupa, parfum, dan obat-obatan.</w:t>
      </w:r>
    </w:p>
    <w:p>
      <w:pPr/>
      <w:r>
        <w:rPr>
          <w:lang w:val="id_ID" w:bidi="id_ID"/>
        </w:rPr>
      </w:r>
      <w:r>
        <w:rPr>
          <w:lang w:val="id_ID" w:bidi="id_ID"/>
        </w:rPr>
        <w:t>Yehuda bertanya kepada saudara-saudaranya satu pertanyaan yang tidak memerlukan jawaban. Yehuda bertanya, "Mengapa kita harus menumpahkan darah?" Anda dapat menyatakan ini dengan cara yang positif, "Kita tidak perlu menumpahkan darah apa pun." Kita tidak akan mendapatkan apa pun dari membunuh saudara kita.</w:t>
      </w:r>
    </w:p>
    <w:p>
      <w:pPr/>
      <w:r>
        <w:rPr>
          <w:lang w:val="id_ID" w:bidi="id_ID"/>
        </w:rPr>
      </w:r>
      <w:r>
        <w:rPr>
          <w:lang w:val="id_ID" w:bidi="id_ID"/>
        </w:rPr>
        <w:t>Ketika saudara-saudara pertama kali melihat kafilah itu, mereka mengatakan bahwa ini adalah para pedagang orang Ismael. Orang Ismael adalah istilah yang digunakan untuk merujuk kepada semua pedagang yang menggunakan kafilah dan pergi bolak-balik di sepanjang rute perdagangan. Orang-orang Midian adalah satu kelompok orang yang bekerja sebagai pedagang seperti ini. Orang Ismael adalah istilah yang umum dan orang-orang Midian akan menjadi nama kelompok tertentu. Penulis menggunakan kata orang Ismael sampai para pedagang tiba. Salah satu cara untuk mengatakan ini adalah, “Kemudian saudara-saudara melihat orang-orang Ismael yang merupakan para pedagang Midian.” Hanya ada satu kafilah pedagang dalam kisah ini.</w:t>
      </w:r>
    </w:p>
    <w:p>
      <w:pPr/>
      <w:r>
        <w:rPr>
          <w:lang w:val="id_ID" w:bidi="id_ID"/>
        </w:rPr>
      </w:r>
      <w:r>
        <w:rPr>
          <w:lang w:val="id_ID" w:bidi="id_ID"/>
        </w:rPr>
        <w:t>Ketika Ruben menemukan bahwa Yusuf telah dijual, Ruben mengajukan pertanyaan yang tidak mengharapkan jawaban. Anda dapat menerjemahkan ini sebagai pertanyaan atau mengubahnya menjadi pernyataan positif. "Apa yang harus saya lakukan sekarang?" Atau "Saya tidak tahu apa yang harus dilakukan."</w:t>
      </w:r>
    </w:p>
    <w:p>
      <w:pPr/>
      <w:r>
        <w:rPr>
          <w:lang w:val="id_ID" w:bidi="id_ID"/>
        </w:rPr>
      </w:r>
      <w:r>
        <w:rPr>
          <w:lang w:val="id_ID" w:bidi="id_ID"/>
        </w:rPr>
        <w:t>Ruben merobek jubahnya karena berduka ketika ia menemukan Yusuf pergi. Yakub merobek jubahnya dengan sedih ketika Yakub berpikir bahwa Yusuf sudah mati. Ungkapan kesedihan yang umum pada saat ini termasuk merobek pakaian, mengenakan kain kabung, menangis dan menaruh debu atau abu di atas kepala. Perikop ini tidak mengatakan bahwa Yakub melemparkan debu atau abu ke atas dirinya. Kain kabung adalah jenis bahan yang terbuat dari rambut kambing dan sangat tidak nyaman dipakai.</w:t>
      </w:r>
    </w:p>
    <w:p>
      <w:pPr/>
      <w:r>
        <w:rPr>
          <w:lang w:val="id_ID" w:bidi="id_ID"/>
        </w:rPr>
      </w:r>
      <w:r>
        <w:rPr>
          <w:b/>
          <w:lang w:val="id_ID" w:bidi="id_ID"/>
        </w:rPr>
        <w:t>Dunia orang mati</w:t>
      </w:r>
      <w:r>
        <w:rPr>
          <w:lang w:val="id_ID" w:bidi="id_ID"/>
        </w:rPr>
        <w:t xml:space="preserve"> adalah nama tempat di mana orang mati pergi. Yakub berkata, "Saya akan berkabung sampai saya pergi ke dunia orang mati." Terjemahan lain mengatakan, "Saya akan berkabung sampai saya mati" atau "sampai saya pergi ke kuburku." Dunia orang mati dibahas dalam Glosarium Utama.</w:t>
      </w:r>
    </w:p>
    <w:p>
      <w:pPr/>
      <w:r>
        <w:rPr>
          <w:lang w:val="id_ID" w:bidi="id_ID"/>
        </w:rPr>
      </w:r>
      <w:r>
        <w:rPr>
          <w:lang w:val="id_ID" w:bidi="id_ID"/>
        </w:rPr>
        <w:t>Potifar adalah seorang petugas Firaun, raja Mesir. Firaun adalah gelar yang diberikan kepada raja-raja Mesir.</w:t>
      </w:r>
    </w:p>
    <w:p>
      <w:pPr/>
      <w:r>
        <w:rPr>
          <w:lang w:val="id_ID" w:bidi="id_ID"/>
        </w:rPr>
      </w:r>
      <w:r>
        <w:rPr>
          <w:lang w:val="id_ID" w:bidi="id_ID"/>
        </w:rPr>
        <w:t>Istana adalah tempat raja tinggal. Pengawal istana dapat berupa sekelompok prajurit dengan tugas menjaga raja dan rumahnya atau tempat ia tinggal. Karena Potifar adalah Kepala pengawal ini, Potifar adalah orang yang sangat penting.</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38:1–30</w:t>
      </w:r>
      <w:r>
        <w:rPr>
          <w:lang w:val="id_ID" w:bidi="id_ID"/>
        </w:rPr>
      </w:r>
    </w:p>
    <w:p>
      <w:pPr>
        <w:pStyle w:val="Heading3"/>
      </w:pPr>
      <w:r>
        <w:rPr>
          <w:lang w:val="id_ID" w:bidi="id_ID"/>
        </w:rPr>
        <w:t>Dengar dan Renungkan</w:t>
      </w:r>
    </w:p>
    <w:p>
      <w:pPr/>
      <w:r>
        <w:rPr>
          <w:lang w:val="id_ID" w:bidi="id_ID"/>
        </w:rPr>
      </w:r>
      <w:r>
        <w:rPr>
          <w:lang w:val="id_ID" w:bidi="id_ID"/>
        </w:rPr>
        <w:t>Dengarkan Kejadian 38:1–30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38:1–30</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menyela kisah Yusuf untuk memberikan kisah narasi tentang keluarga Yehuda. Yehuda adalah anak keempat Yakub. Lea adalah ibu Yehuda. Yehuda menyelamatkan kehidupan Yusuf dengan menyarankan kepada saudara-saudaranya untuk menjual Yusuf sebagai budak kepada pedagang Midian yang lewat. Kisah ini terjadi beberapa waktu setelah Yusuf telah pergi ke Mesir.</w:t>
      </w:r>
    </w:p>
    <w:p>
      <w:pPr/>
      <w:r>
        <w:rPr>
          <w:lang w:val="id_ID" w:bidi="id_ID"/>
        </w:rPr>
      </w:r>
      <w:r>
        <w:rPr>
          <w:lang w:val="id_ID" w:bidi="id_ID"/>
        </w:rPr>
        <w:t>Yehuda turun dari Hebron untuk tinggal di Adulam. Adulam terletak di barat laut Hebron di ketinggian yang lebih rendah dari Hebron. Yakub tinggal di Hebron. Setelah Yehuda pindah ke Adulam, Yehuda menikahi seorang perempuan Kanaan. Abraham, Ishak dan Yakub telah berhati-hati untuk tidak menikahi perempuan-perempuan Kanaan. Orang-orang Kanaan terlibat dalam penyembahan berhala. Yehuda dan istri Kanaannya memiliki 3 putra. Istri itu menamai ketiga putra itu. Yang pertama bernama Er. Yang kedua bernama Onan. Yang ketiga bernama Syela.</w:t>
      </w:r>
    </w:p>
    <w:p>
      <w:pPr/>
      <w:r>
        <w:rPr>
          <w:lang w:val="id_ID" w:bidi="id_ID"/>
        </w:rPr>
      </w:r>
      <w:r>
        <w:rPr>
          <w:lang w:val="id_ID" w:bidi="id_ID"/>
        </w:rPr>
        <w:t>Berhenti dan diskusikan: Siapa yang menamai anak-anak dalam keluarga Anda? Siapa yang memilih pengantin perempuan untuk para putra? Tunjukkan peta dengan Hebron, Adulam dan Timna yang ditandai.</w:t>
      </w:r>
    </w:p>
    <w:p>
      <w:pPr/>
      <w:r>
        <w:rPr>
          <w:lang w:val="id_ID" w:bidi="id_ID"/>
        </w:rPr>
      </w:r>
      <w:r>
        <w:rPr>
          <w:lang w:val="id_ID" w:bidi="id_ID"/>
        </w:rPr>
        <w:t>Yehuda mengatur agar anaknya yang tertua, Er, menikahi seorang perempuan Kanaan bernama Tamar. Ini berarti bahwa Yehuda memilih pengantin perempuan untuk anaknya. Er adalah orang yang jahat. Karena Er melakukan kejahatan, TUHAN menyebabkan Er mati. Er meninggal tanpa meninggalkan anak. Ini membuat Tamar menjadi janda tanpa anak yang merupakan posisi yang sulit bagi seorang perempuan di Timur Tengah kuno. Para janda tidak mewarisi dari suami mereka. Mereka tidak memiliki cara untuk mendapatkan uang. Keluarga suami janda itu seharusnya menemukan suami lain untuk janda itu yang berasal dari keluarga suaminya. Tujuannya adalah agar janda itu memiliki seorang anak yang akan menjadi milik suami yang meninggal dan mewarisi bagiannya. Janda itu biasanya tidak kembali kepada orang tuanya.</w:t>
      </w:r>
    </w:p>
    <w:p>
      <w:pPr/>
      <w:r>
        <w:rPr>
          <w:lang w:val="id_ID" w:bidi="id_ID"/>
        </w:rPr>
      </w:r>
      <w:r>
        <w:rPr>
          <w:lang w:val="id_ID" w:bidi="id_ID"/>
        </w:rPr>
        <w:t>Yehuda mengatakan kepada anaknya yang kedua, Onan, untuk menikahi Tamar dan memiliki seorang anak dengan Tamar. Anak ini akan mewarisi bagian Er. Ini disebut pernikahan levirat yang merupakan jenis pernikahan tertentu. Dalam perkawinan levir, saudara dari suami yang meninggal akan tidur dengan janda itu. Setiap anak yang lahir akan dinyatakan sebagai anak dari yang sudah mati dan akan mewarisi bagian dari orang yang sudah mati. Begitu Tamar memiliki anak, tanggung jawab Onan terhadap Tamar sebagai seorang suami akan berakhir. Jenis pernikahan ini adalah praktik yang umum di seluruh Timur Tengah kuno. Onan tidak ingin menjadi ayah seorang anak yang tidak akan menjadi ahli warisnya sendiri. Jika Er tidak memiliki ahli waris, bagian Onan dari warisan ayahnya akan lebih besar. Onan mempraktekkan bentuk pengendalian kelahiran yang dikenal pada masa itu. Onan tertidur dengan Tamar, tetapi menarik diri selama proses berhubungan intim sehingga benih atau spermanya jatuh ke tanah. Ini membuat tidak mungkin bagi Tamar untuk hamil. Onan tidak menaati Yehuda. Onan juga melanggar hukum Levirat pada saat itu. TUHAN menganggap ketidaktaatan Onan sebagai kejahatan dan menyebabkan Onan harus mati.</w:t>
      </w:r>
    </w:p>
    <w:p>
      <w:pPr/>
      <w:r>
        <w:rPr>
          <w:lang w:val="id_ID" w:bidi="id_ID"/>
        </w:rPr>
      </w:r>
      <w:r>
        <w:rPr>
          <w:lang w:val="id_ID" w:bidi="id_ID"/>
        </w:rPr>
        <w:t>Berhenti dan diskusikan: bagaimana warisan didistribusikan dalam keluarga Anda? Apa yang terjadi ketika seorang anak mati tanpa ahli waris?</w:t>
      </w:r>
    </w:p>
    <w:p>
      <w:pPr/>
      <w:r>
        <w:rPr>
          <w:lang w:val="id_ID" w:bidi="id_ID"/>
        </w:rPr>
      </w:r>
      <w:r>
        <w:rPr>
          <w:lang w:val="id_ID" w:bidi="id_ID"/>
        </w:rPr>
        <w:t>Anak ketiga Yehuda, Syela terlalu muda untuk menikahi Tamar. Yehuda mengirim Tamar kembali kepada orang tuanya. Yehuda mengatakan kepada Tamar untuk tetap menjadi seorang janda. Yehuda berjanji kepada Tamar bahwa ketika Syela dewasa, Yehuda akan mengirimkannya untuk Tamar. Yehuda tidak berniat untuk menepati janji-nya. Yehuda takut bahwa Syela akan mati juga. Kemudian istri Yehuda meninggal.</w:t>
      </w:r>
    </w:p>
    <w:p>
      <w:pPr/>
      <w:r>
        <w:rPr>
          <w:lang w:val="id_ID" w:bidi="id_ID"/>
        </w:rPr>
      </w:r>
      <w:r>
        <w:rPr>
          <w:lang w:val="id_ID" w:bidi="id_ID"/>
        </w:rPr>
        <w:t>Sekarang Yehuda harus melalui masa berkabung. Ini adalah waktu tertentu ketika seseorang berduka atas kematian seorang anggota keluarga. Yehuda harus mengenakan pakaian tertentu, menangis, melemparkan debu atau abu ke kepalanya, dan merobek pakaiannya untuk menunjukkan kesedihannya. Ketika masa berkabung Yehuda berakhir, ia pergi ke Timna untuk mencukur domba-dombanya.</w:t>
      </w:r>
    </w:p>
    <w:p>
      <w:pPr/>
      <w:r>
        <w:rPr>
          <w:lang w:val="id_ID" w:bidi="id_ID"/>
        </w:rPr>
      </w:r>
      <w:r>
        <w:rPr>
          <w:lang w:val="id_ID" w:bidi="id_ID"/>
        </w:rPr>
        <w:t>Tunjukkan peta dengan Adulam dan Timna yang ditandai.</w:t>
      </w:r>
    </w:p>
    <w:p>
      <w:pPr/>
      <w:r>
        <w:rPr>
          <w:lang w:val="id_ID" w:bidi="id_ID"/>
        </w:rPr>
      </w:r>
      <w:r>
        <w:rPr>
          <w:lang w:val="id_ID" w:bidi="id_ID"/>
        </w:rPr>
        <w:t>Tamar menyadari bahwa Syela cukup tua untuk menikah dan bahwa Yehuda tidak menepati janjinya. Para janda mengenakan pakaian khusus yang menunjukkan kepada semua orang bahwa mereka adalah janda. Tamar menanggalkan pakaian jandanya dan menutupi dirinya dengan kerudung sehingga Yehuda tidak akan mengenali bahwa ini adalah Tamar. Tamar pergi ke sisi jalan dan menunggu Yehuda lewat. Yehuda berpikir bahwa Tamar adalah seorang pelacur. Seorang pelacur adalah seseorang yang menawarkan seks untuk uang. Di Timur Tengah kuno, orang Kanaan memiliki bait suci pelacuran. Bait Suci atau kuil adalah tempat menyembah dewa-dewa Kanaan. Orang-orang akan mengunjungi Bait Suci atau kuil pelacur sebelum masa-masa penting dalam musim pertanian seperti penanaman, pencukuran, dan beranak. Mereka percaya bahwa melakukan hubungan seks dengan pelacur Bait Suci akan memastikan tanaman yang subur atau domba yang subur. Kita tidak tahu apakah Yehuda percaya ini atau hanya ingin melakukan hubungan seks dengan seorang pelacur.</w:t>
      </w:r>
    </w:p>
    <w:p>
      <w:pPr/>
      <w:r>
        <w:rPr>
          <w:lang w:val="id_ID" w:bidi="id_ID"/>
        </w:rPr>
      </w:r>
      <w:r>
        <w:rPr>
          <w:lang w:val="id_ID" w:bidi="id_ID"/>
        </w:rPr>
        <w:t>Yehuda menawarkan untuk membayar Tamar seekor kambing muda jika Tamar akan berhubungan seks dengan Yehuda. Tamar menuntut agar Yehuda memberikan 3 hal pribadi yang hanya akan menjadi milik Yehuda. Tamar menuntut cap meterai, tali, dan tongkat yang dimiliki Yehuda. Orang-orang membawa cap meterai silinder pada tali di sekitar leher mereka dan menggunakan ini untuk memberikan tanda pada dokumen dengan menekannya ke tanah liat. Cap meterai ini unik untuk setiap orang yang memilikinya. Tongkat Yehuda akan memiliki tanda yang diukir untuk mengidentifikasinya sebagai milik Yehuda. Tamar mengatakan bahwa ia akan menyimpan barang-barang ini sampai Yehuda mengirim kambing itu. Namun, ketika Yehuda mengirim kambing itu, tidak ada seorang pun yang dapat menemukan pelacur itu. Yehuda tidak tahu bahwa pelacur itu adalah Tamar. Yehuda tidak melihat pelacur itu kedua kalinya.</w:t>
      </w:r>
    </w:p>
    <w:p>
      <w:pPr/>
      <w:r>
        <w:rPr>
          <w:lang w:val="id_ID" w:bidi="id_ID"/>
        </w:rPr>
      </w:r>
      <w:r>
        <w:rPr>
          <w:lang w:val="id_ID" w:bidi="id_ID"/>
        </w:rPr>
        <w:t>Tunjukkan gambar cap meterai silinder.</w:t>
      </w:r>
    </w:p>
    <w:p>
      <w:pPr/>
      <w:r>
        <w:rPr>
          <w:lang w:val="id_ID" w:bidi="id_ID"/>
        </w:rPr>
      </w:r>
      <w:r>
        <w:rPr>
          <w:lang w:val="id_ID" w:bidi="id_ID"/>
        </w:rPr>
        <w:t>Tiga bulan kemudian seseorang mengatakan kepada Yehuda bahwa Tamar hamil. Yudas memerintahkan Tamar untuk dibunuh dengan dibakar. Yehuda berpikir bahwa Tamar telah bertindak seperti seorang pelacur. Ketika mereka membawa Tamar keluar untuk membunuhnya, Tamar dapat mengirim cap meterai, tali dan tongkat milik Yehuda kembali kepada Yehuda. Tamar mengatakan kepada Yehuda bahwa orang yang memiliki barang-barang ini adalah ayah dari bayinya. Yehuda mengenali bahwa barang-barang itu adalah miliknya. Yehuda memahami bahwa Yehuda adalah ayah dari bayi Tamar. Yehuda berkata, "Tamar lebih benar daripada aku." Benar di sini berarti tidak bersalah, tanpa rasa bersalah, atau tidak berdosa. Yehuda mengatakan bahwa Tamar telah melakukan hal yang benar dengan mendapatkan bayi untuk mewarisi Er. Yehuda telah melakukan hal yang salah karena Yehuda tidak memberikan anak Syela kepada Tamar untuk menyediakan bayi untuk warisan Er.</w:t>
      </w:r>
    </w:p>
    <w:p>
      <w:pPr/>
      <w:r>
        <w:rPr>
          <w:lang w:val="id_ID" w:bidi="id_ID"/>
        </w:rPr>
      </w:r>
      <w:r>
        <w:rPr>
          <w:lang w:val="id_ID" w:bidi="id_ID"/>
        </w:rPr>
        <w:t>Tamar memiliki anak kembar. Tangan salah satu si kembar keluar dari jalan lahir. Bidan itu mengikat tali merah di sekitar pergelangan tangan karena bidan itu berpikir bahwa yang ini lahir terlebih dahulu. Penting untuk memastikan anak mana yang lahir pertama untuk hukum warisan. Tetapi tangan itu kembali ke jalan lahir dan bayi yang kedua sebenarnya lahir terlebih dahulu. Bayi ini bernama Peres karena ia keluar dan lahir pertama. Mereka menamai bayi kedua Zerah.</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kisah ini.</w:t>
      </w:r>
    </w:p>
    <w:p>
      <w:pPr/>
      <w:r>
        <w:rPr>
          <w:lang w:val="id_ID" w:bidi="id_ID"/>
        </w:rPr>
      </w:r>
      <w:r>
        <w:rPr>
          <w:lang w:val="id_ID" w:bidi="id_ID"/>
        </w:rPr>
        <w:t>Kisah ini memiliki 7 adegan.</w:t>
      </w:r>
    </w:p>
    <w:p>
      <w:pPr/>
      <w:r>
        <w:rPr>
          <w:lang w:val="id_ID" w:bidi="id_ID"/>
        </w:rPr>
      </w:r>
      <w:r>
        <w:rPr>
          <w:b/>
          <w:lang w:val="id_ID" w:bidi="id_ID"/>
        </w:rPr>
        <w:t>Adegan pertama:</w:t>
      </w:r>
      <w:r>
        <w:rPr>
          <w:lang w:val="id_ID" w:bidi="id_ID"/>
        </w:rPr>
        <w:t xml:space="preserve"> Yehuda pindah dari Hebron ke Adulam, menikahi seorang perempuan Kanaan dan memiliki 3 anak laki-laki.</w:t>
      </w:r>
    </w:p>
    <w:p>
      <w:pPr/>
      <w:r>
        <w:rPr>
          <w:lang w:val="id_ID" w:bidi="id_ID"/>
        </w:rPr>
      </w:r>
      <w:r>
        <w:rPr>
          <w:b/>
          <w:lang w:val="id_ID" w:bidi="id_ID"/>
        </w:rPr>
        <w:t>Adegan kedua:</w:t>
      </w:r>
      <w:r>
        <w:rPr>
          <w:lang w:val="id_ID" w:bidi="id_ID"/>
        </w:rPr>
        <w:t xml:space="preserve"> Yehuda mengatur pernikahan anak pertamanya dengan Tamar. Anak yang pertama meninggal. Yehuda mengatakan kepada anak kedua untuk menikahi Tamar. Dia menolak untuk menjadi ayah bagi seorang anak dengan Tamar dan meninggal. Yehuda mengutus Tamar kembali kepada orang tuanya.</w:t>
      </w:r>
    </w:p>
    <w:p>
      <w:pPr/>
      <w:r>
        <w:rPr>
          <w:lang w:val="id_ID" w:bidi="id_ID"/>
        </w:rPr>
      </w:r>
      <w:r>
        <w:rPr>
          <w:b/>
          <w:lang w:val="id_ID" w:bidi="id_ID"/>
        </w:rPr>
        <w:t>Adegan ketiga:</w:t>
      </w:r>
      <w:r>
        <w:rPr>
          <w:lang w:val="id_ID" w:bidi="id_ID"/>
        </w:rPr>
        <w:t xml:space="preserve"> Beberapa tahun kemudian, istri Yehuda meninggal. Yehuda pergi untuk mengawasi pengguntingan domba-dombanya.</w:t>
      </w:r>
    </w:p>
    <w:p>
      <w:pPr/>
      <w:r>
        <w:rPr>
          <w:lang w:val="id_ID" w:bidi="id_ID"/>
        </w:rPr>
      </w:r>
      <w:r>
        <w:rPr>
          <w:b/>
          <w:lang w:val="id_ID" w:bidi="id_ID"/>
        </w:rPr>
        <w:t>Adegan keempat:</w:t>
      </w:r>
      <w:r>
        <w:rPr>
          <w:lang w:val="id_ID" w:bidi="id_ID"/>
        </w:rPr>
        <w:t xml:space="preserve"> Tamar tahu bahwa Yehuda tidak mengirim anak ketiganya kepada Tamar. Tamar menanggalkan pakaian jandanya, menyamar sebagai seorang pelacur, dan tidur dengan Yehuda.</w:t>
      </w:r>
    </w:p>
    <w:p>
      <w:pPr/>
      <w:r>
        <w:rPr>
          <w:lang w:val="id_ID" w:bidi="id_ID"/>
        </w:rPr>
      </w:r>
      <w:r>
        <w:rPr>
          <w:b/>
          <w:lang w:val="id_ID" w:bidi="id_ID"/>
        </w:rPr>
        <w:t>Adegan kelima:</w:t>
      </w:r>
      <w:r>
        <w:rPr>
          <w:lang w:val="id_ID" w:bidi="id_ID"/>
        </w:rPr>
        <w:t xml:space="preserve"> Yehuda mencoba membayar pelacur itu tetapi tidak ada seorang pun yang dapat menemukannya.</w:t>
      </w:r>
    </w:p>
    <w:p>
      <w:pPr/>
      <w:r>
        <w:rPr>
          <w:lang w:val="id_ID" w:bidi="id_ID"/>
        </w:rPr>
      </w:r>
      <w:r>
        <w:rPr>
          <w:b/>
          <w:lang w:val="id_ID" w:bidi="id_ID"/>
        </w:rPr>
        <w:t>Adegan keenam:</w:t>
      </w:r>
      <w:r>
        <w:rPr>
          <w:lang w:val="id_ID" w:bidi="id_ID"/>
        </w:rPr>
        <w:t xml:space="preserve"> Yehuda mengetahui bahwa Tamar hamil. Yehuda menyadari bahwa ia adalah ayah dari bayi Tamar.</w:t>
      </w:r>
    </w:p>
    <w:p>
      <w:pPr/>
      <w:r>
        <w:rPr>
          <w:lang w:val="id_ID" w:bidi="id_ID"/>
        </w:rPr>
      </w:r>
      <w:r>
        <w:rPr>
          <w:lang w:val="id_ID" w:bidi="id_ID"/>
        </w:rPr>
        <w:t xml:space="preserve">Adegan </w:t>
      </w:r>
      <w:r>
        <w:rPr>
          <w:b/>
          <w:lang w:val="id_ID" w:bidi="id_ID"/>
        </w:rPr>
        <w:t>ketujuh:</w:t>
      </w:r>
      <w:r>
        <w:rPr>
          <w:lang w:val="id_ID" w:bidi="id_ID"/>
        </w:rPr>
        <w:t xml:space="preserve"> Tamar melahirkan anak kembar.</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Istri Yehuda, putri Syua</w:t>
      </w:r>
    </w:p>
    <w:p>
      <w:pPr>
        <w:pStyle w:val="ListBullet"/>
        <w:spacing w:line="240" w:lineRule="auto"/>
        <w:ind w:left="720"/>
      </w:pPr>
      <w:r>
        <w:rPr>
          <w:lang w:val="id_ID" w:bidi="id_ID"/>
        </w:rPr>
      </w:r>
      <w:r>
        <w:rPr>
          <w:lang w:val="id_ID" w:bidi="id_ID"/>
        </w:rPr>
        <w:t>Er</w:t>
      </w:r>
    </w:p>
    <w:p>
      <w:pPr>
        <w:pStyle w:val="ListBullet"/>
        <w:spacing w:line="240" w:lineRule="auto"/>
        <w:ind w:left="720"/>
      </w:pPr>
      <w:r>
        <w:rPr>
          <w:lang w:val="id_ID" w:bidi="id_ID"/>
        </w:rPr>
      </w:r>
      <w:r>
        <w:rPr>
          <w:lang w:val="id_ID" w:bidi="id_ID"/>
        </w:rPr>
        <w:t>Onan</w:t>
      </w:r>
    </w:p>
    <w:p>
      <w:pPr>
        <w:pStyle w:val="ListBullet"/>
        <w:spacing w:line="240" w:lineRule="auto"/>
        <w:ind w:left="720"/>
      </w:pPr>
      <w:r>
        <w:rPr>
          <w:lang w:val="id_ID" w:bidi="id_ID"/>
        </w:rPr>
      </w:r>
      <w:r>
        <w:rPr>
          <w:lang w:val="id_ID" w:bidi="id_ID"/>
        </w:rPr>
        <w:t>Syela</w:t>
      </w:r>
    </w:p>
    <w:p>
      <w:pPr>
        <w:pStyle w:val="ListBullet"/>
        <w:spacing w:line="240" w:lineRule="auto"/>
        <w:ind w:left="720"/>
      </w:pPr>
      <w:r>
        <w:rPr>
          <w:lang w:val="id_ID" w:bidi="id_ID"/>
        </w:rPr>
      </w:r>
      <w:r>
        <w:rPr>
          <w:lang w:val="id_ID" w:bidi="id_ID"/>
        </w:rPr>
        <w:t>Tamar</w:t>
      </w:r>
    </w:p>
    <w:p>
      <w:pPr>
        <w:pStyle w:val="ListBullet"/>
        <w:spacing w:line="240" w:lineRule="auto"/>
        <w:ind w:left="720"/>
      </w:pPr>
      <w:r>
        <w:rPr>
          <w:lang w:val="id_ID" w:bidi="id_ID"/>
        </w:rPr>
      </w:r>
      <w:r>
        <w:rPr>
          <w:lang w:val="id_ID" w:bidi="id_ID"/>
        </w:rPr>
        <w:t>Hira, orang Adulam</w:t>
      </w:r>
    </w:p>
    <w:p>
      <w:pPr>
        <w:pStyle w:val="ListBullet"/>
        <w:spacing w:line="240" w:lineRule="auto"/>
        <w:ind w:left="720"/>
      </w:pPr>
      <w:r>
        <w:rPr>
          <w:lang w:val="id_ID" w:bidi="id_ID"/>
        </w:rPr>
      </w:r>
      <w:r>
        <w:rPr>
          <w:lang w:val="id_ID" w:bidi="id_ID"/>
        </w:rPr>
        <w:t>Orang-orang yang tinggal di Enaim</w:t>
      </w:r>
    </w:p>
    <w:p>
      <w:pPr>
        <w:pStyle w:val="ListBullet"/>
        <w:spacing w:line="240" w:lineRule="auto"/>
        <w:ind w:left="720"/>
      </w:pPr>
      <w:r>
        <w:rPr>
          <w:lang w:val="id_ID" w:bidi="id_ID"/>
        </w:rPr>
      </w:r>
      <w:r>
        <w:rPr>
          <w:lang w:val="id_ID" w:bidi="id_ID"/>
        </w:rPr>
        <w:t>bidan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Kisah narasi ini terjadi setelah Yusuf dijual sebagai budak dan dibawa ke Mesir. Kita tidak tahu kapan tepatnya kisah ini terjadi.</w:t>
      </w:r>
    </w:p>
    <w:p>
      <w:pPr/>
      <w:r>
        <w:rPr>
          <w:lang w:val="id_ID" w:bidi="id_ID"/>
        </w:rPr>
      </w:r>
      <w:r>
        <w:rPr>
          <w:lang w:val="id_ID" w:bidi="id_ID"/>
        </w:rPr>
        <w:t>Yehuda turun ke Adulam dan naik ke Timna. Arah ini merujuk kepada ketinggian gunung. Hebron adalah ketinggian yang lebih tinggi dari Adulam, sehingga Yehuda turun. Jaraknya sekitar 15 mil, atau 24 kilometer, antara Hebron dan Adulam. Timna akan lebih tinggi dari Adulam, sehingga Yehuda naik ke Timna. Jaraknya sekitar 4 mil, atau 7 kilometer, antara Adulam dan Timna. Syela lahir di Kezib. Kezib adalah sekitar 3 mil, atau 5 kilometer, dari Adulam.</w:t>
      </w:r>
    </w:p>
    <w:p>
      <w:pPr/>
      <w:r>
        <w:rPr>
          <w:lang w:val="id_ID" w:bidi="id_ID"/>
        </w:rPr>
      </w:r>
      <w:r>
        <w:rPr>
          <w:lang w:val="id_ID" w:bidi="id_ID"/>
        </w:rPr>
        <w:t>Lihatlah peta yang menunjukkan Hebron, Adulam dan Timna.</w:t>
      </w:r>
    </w:p>
    <w:p>
      <w:pPr/>
      <w:r>
        <w:rPr>
          <w:lang w:val="id_ID" w:bidi="id_ID"/>
        </w:rPr>
      </w:r>
      <w:r>
        <w:rPr>
          <w:lang w:val="id_ID" w:bidi="id_ID"/>
        </w:rPr>
        <w:t>Dalam Adegan pertama, Yehuda pindah ke sebuah kota barat laut Hebron tetapi di ketinggian yang lebih rendah. Yehuda tinggal dengan seorang pria bernama Hira. Yehuda melihat putri Syua dan menikahinya. Ia adalah seorang perempuan Kanaan. Mereka memiliki 3 anak: Er, Onan, dan Syela.</w:t>
      </w:r>
    </w:p>
    <w:p>
      <w:pPr/>
      <w:r>
        <w:rPr>
          <w:lang w:val="id_ID" w:bidi="id_ID"/>
        </w:rPr>
      </w:r>
      <w:r>
        <w:rPr>
          <w:lang w:val="id_ID" w:bidi="id_ID"/>
        </w:rPr>
        <w:t>Dalam adegan kedua, Er anak Yehuda sudah cukup tua untuk menikah dan Yehuda memilih Tamar, seorang perempuan Kanaan, untuk menjadi istrinya. TUHAN melihat bahwa Er jahat dan mengambil nyawa Er. Kita tidak tahu dalam hal apa Er jahat. Er tidak memiliki anak untuk mewarisi. Yehuda mengatakan kepada Onan untuk menikahi Tamar sehingga Tamar akan memiliki seorang anak yang akan menjadi ahli waris Er. Onan menggunakan metode pengendalian kelahiran untuk memastikan bahwa Tamar tidak hamil. Onan melakukan ini beberapa kali. TUHAN tidak senang dengan ketidaktaatan Onan dan mengambil hidup Onan. Yehuda mengirim Tamar pulang kepada orang tuanya untuk menunggu sampai Syela cukup tua untuk menikah. Tetapi Yehuda tidak bermaksud bagi Syela untuk menikahi Tamar. Ini adalah informasi tambahan untuk para pendengar. Tidak ada seorang pun yang mengatakan kepada Tamar tentang niat Yehuda mengenai anak Yehuda, Syela.</w:t>
      </w:r>
    </w:p>
    <w:p>
      <w:pPr/>
      <w:r>
        <w:rPr>
          <w:lang w:val="id_ID" w:bidi="id_ID"/>
        </w:rPr>
      </w:r>
      <w:r>
        <w:rPr>
          <w:lang w:val="id_ID" w:bidi="id_ID"/>
        </w:rPr>
        <w:t>Dalam adegan ketiga, istri Yehuda meninggal. Ini terjadi beberapa tahun kemudian karena Syela sekarang cukup tua untuk menikah tetapi Yehuda tidak mengirimnya untuk Tamar. Setelah beberapa waktu berkabung, Yehuda dan temannya Hira pergi ke Timna untuk mengawasi pengguntingan domba-dombanya.</w:t>
      </w:r>
    </w:p>
    <w:p>
      <w:pPr/>
      <w:r>
        <w:rPr>
          <w:lang w:val="id_ID" w:bidi="id_ID"/>
        </w:rPr>
      </w:r>
      <w:r>
        <w:rPr>
          <w:lang w:val="id_ID" w:bidi="id_ID"/>
        </w:rPr>
        <w:t>Dalam adegan keempat, Tamar tahu bahwa Syela cukup tua untuk menikah dan bahwa Yehuda tidak mengirimnya untuk Tamar. Tamar menanggalkan pakaian jandanya, menutupi wajahnya dengan kerudung, dan duduk di samping jalan di mana Yehuda akan melihatnya. Yehuda berpikir Tamar adalah seorang pelacur dan menawarkan untuk membayar seekor kambing muda jika Tamar akan berhubungan seks dengan Yehuda. Tamar menuntut agar Yehuda meninggalkan cap meterai, tali, dan tongkat sebagai jaminan sampai kambing itu datang. Kemudian Tamar tidur dengan Yehuda.</w:t>
      </w:r>
    </w:p>
    <w:p>
      <w:pPr/>
      <w:r>
        <w:rPr>
          <w:lang w:val="id_ID" w:bidi="id_ID"/>
        </w:rPr>
      </w:r>
      <w:r>
        <w:rPr>
          <w:lang w:val="id_ID" w:bidi="id_ID"/>
        </w:rPr>
        <w:t>Dalam adegan kelima, Yehuda mengutus Hira, orang Adulam, dengan kambing kecil untuk membayar perempuan itu dan mendapatkan kembali cap meterai, tali, dan tongkat Yehuda. Hira tidak dapat menemukan pelacur itu. Orang-orang Enaim mengatakan kepada Hira bahwa tidak ada pelacur di sana. Yehuda memutuskan untuk membiarkan perempuan itu menjaga meterai, tali, dan tongkat. Yehuda berpikir semua orang akan menertawakannya jika ia kembali untuk mencari pelacur itu.</w:t>
      </w:r>
    </w:p>
    <w:p>
      <w:pPr/>
      <w:r>
        <w:rPr>
          <w:lang w:val="id_ID" w:bidi="id_ID"/>
        </w:rPr>
      </w:r>
      <w:r>
        <w:rPr>
          <w:lang w:val="id_ID" w:bidi="id_ID"/>
        </w:rPr>
        <w:t>Dalam adegan enam, tiga bulan kemudian, Yehuda mendengar bahwa Tamar hamil. Yehuda menuntut agar Tamar dibunuh dengan dibakar. Tamar mengirim cincin meterai, tali, dan tongkat kepada Yehuda. Tamar berkata, "Ayah dari bayiku adalah pemilik barang-barang ini." Yehuda menyadari bahwa Yehuda adalah ayah dari bayi Tamar. Yehuda mengatakan bahwa Tamar telah melakukan hal yang benar untuk hamil sehingga suaminya akan memiliki seorang ahli waris. Yehuda telah melakukan hal yang salah karena tidak memastikan bahwa Tamar memiliki seorang bayi. Yehuda tidak tidur dengan Tamar lagi.</w:t>
      </w:r>
    </w:p>
    <w:p>
      <w:pPr/>
      <w:r>
        <w:rPr>
          <w:lang w:val="id_ID" w:bidi="id_ID"/>
        </w:rPr>
      </w:r>
      <w:r>
        <w:rPr>
          <w:lang w:val="id_ID" w:bidi="id_ID"/>
        </w:rPr>
        <w:t>Dalam adegan ketujuh, Tamar memiliki anak kembar. Lengan salah satu bayi keluar dan bidan berpikir ini akan menjadi anak pertama yang lahir dan mengikat tali merah di sekitar pergelangan tangan bayi. Tetapi lengan itu kembali ke jalan lahir dan bayi yang lain lahir terlebih dahulu. Yang pertama lahir bernama Peres dan yang kedua lahir bernama Zerah.</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7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Istri Yehuda, putri Syua</w:t>
      </w:r>
    </w:p>
    <w:p>
      <w:pPr>
        <w:pStyle w:val="ListBullet"/>
        <w:spacing w:line="240" w:lineRule="auto"/>
        <w:ind w:left="720"/>
      </w:pPr>
      <w:r>
        <w:rPr>
          <w:lang w:val="id_ID" w:bidi="id_ID"/>
        </w:rPr>
      </w:r>
      <w:r>
        <w:rPr>
          <w:lang w:val="id_ID" w:bidi="id_ID"/>
        </w:rPr>
        <w:t>Er</w:t>
      </w:r>
    </w:p>
    <w:p>
      <w:pPr>
        <w:pStyle w:val="ListBullet"/>
        <w:spacing w:line="240" w:lineRule="auto"/>
        <w:ind w:left="720"/>
      </w:pPr>
      <w:r>
        <w:rPr>
          <w:lang w:val="id_ID" w:bidi="id_ID"/>
        </w:rPr>
      </w:r>
      <w:r>
        <w:rPr>
          <w:lang w:val="id_ID" w:bidi="id_ID"/>
        </w:rPr>
        <w:t>Onan</w:t>
      </w:r>
    </w:p>
    <w:p>
      <w:pPr>
        <w:pStyle w:val="ListBullet"/>
        <w:spacing w:line="240" w:lineRule="auto"/>
        <w:ind w:left="720"/>
      </w:pPr>
      <w:r>
        <w:rPr>
          <w:lang w:val="id_ID" w:bidi="id_ID"/>
        </w:rPr>
      </w:r>
      <w:r>
        <w:rPr>
          <w:lang w:val="id_ID" w:bidi="id_ID"/>
        </w:rPr>
        <w:t>Syela</w:t>
      </w:r>
    </w:p>
    <w:p>
      <w:pPr>
        <w:pStyle w:val="ListBullet"/>
        <w:spacing w:line="240" w:lineRule="auto"/>
        <w:ind w:left="720"/>
      </w:pPr>
      <w:r>
        <w:rPr>
          <w:lang w:val="id_ID" w:bidi="id_ID"/>
        </w:rPr>
      </w:r>
      <w:r>
        <w:rPr>
          <w:lang w:val="id_ID" w:bidi="id_ID"/>
        </w:rPr>
        <w:t>Tamar</w:t>
      </w:r>
    </w:p>
    <w:p>
      <w:pPr>
        <w:pStyle w:val="ListBullet"/>
        <w:spacing w:line="240" w:lineRule="auto"/>
        <w:ind w:left="720"/>
      </w:pPr>
      <w:r>
        <w:rPr>
          <w:lang w:val="id_ID" w:bidi="id_ID"/>
        </w:rPr>
      </w:r>
      <w:r>
        <w:rPr>
          <w:lang w:val="id_ID" w:bidi="id_ID"/>
        </w:rPr>
        <w:t>Hira, orang Adulam</w:t>
      </w:r>
    </w:p>
    <w:p>
      <w:pPr>
        <w:pStyle w:val="ListBullet"/>
        <w:spacing w:line="240" w:lineRule="auto"/>
        <w:ind w:left="720"/>
      </w:pPr>
      <w:r>
        <w:rPr>
          <w:lang w:val="id_ID" w:bidi="id_ID"/>
        </w:rPr>
      </w:r>
      <w:r>
        <w:rPr>
          <w:lang w:val="id_ID" w:bidi="id_ID"/>
        </w:rPr>
        <w:t>Laki-laki yang tinggal di Enaim</w:t>
      </w:r>
    </w:p>
    <w:p>
      <w:pPr>
        <w:pStyle w:val="ListBullet"/>
        <w:spacing w:line="240" w:lineRule="auto"/>
        <w:ind w:left="720"/>
      </w:pPr>
      <w:r>
        <w:rPr>
          <w:lang w:val="id_ID" w:bidi="id_ID"/>
        </w:rPr>
      </w:r>
      <w:r>
        <w:rPr>
          <w:lang w:val="id_ID" w:bidi="id_ID"/>
        </w:rPr>
        <w:t>bidan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pertama, Yehuda pindah ke Adulam dan menikahi seorang perempuan Kanaan.</w:t>
      </w:r>
    </w:p>
    <w:p>
      <w:pPr/>
      <w:r>
        <w:rPr>
          <w:lang w:val="id_ID" w:bidi="id_ID"/>
        </w:rPr>
      </w:r>
      <w:r>
        <w:rPr>
          <w:lang w:val="id_ID" w:bidi="id_ID"/>
        </w:rPr>
        <w:t>Hentikan adegannya: Tanyakan kepada Yehuda, "Menurut Anda, bagaimana perasaan ayahmu saat Anda menikahi seorang perempuan Kanaan?" Anda mungkin mendengar, "Dia tidak akan berbahagia. Ayah saya ingin kita tetap terpisah dari orang Kanaan. Tetapi ia cantik dan akan menjadi istri yang baik untuk saya. Ulangi adegannya.</w:t>
      </w:r>
    </w:p>
    <w:p>
      <w:pPr/>
      <w:r>
        <w:rPr>
          <w:lang w:val="id_ID" w:bidi="id_ID"/>
        </w:rPr>
      </w:r>
      <w:r>
        <w:rPr>
          <w:lang w:val="id_ID" w:bidi="id_ID"/>
        </w:rPr>
        <w:t>Yehuda dan istrinya memiliki 3 putra. Istri itu menamai mereka Er, Onan dan Syela.</w:t>
      </w:r>
    </w:p>
    <w:p>
      <w:pPr/>
      <w:r>
        <w:rPr>
          <w:lang w:val="id_ID" w:bidi="id_ID"/>
        </w:rPr>
      </w:r>
      <w:r>
        <w:rPr>
          <w:lang w:val="id_ID" w:bidi="id_ID"/>
        </w:rPr>
        <w:t>Dalam adegan 2, Yehuda mengatur Er untuk menikahi seorang perempuan Kanaan bernama Tamar. TUHAN melihat bahwa Er adalah orang yang jahat. TUHAN mengambil kehidupan Er. Tamar adalah seorang janda tanpa anak. Yehuda mengatakan kepada Onan, anak kedua, untuk tidur dengan Tamar dan memberikan Tamar seorang anak.</w:t>
      </w:r>
    </w:p>
    <w:p>
      <w:pPr/>
      <w:r>
        <w:rPr>
          <w:lang w:val="id_ID" w:bidi="id_ID"/>
        </w:rPr>
      </w:r>
      <w:r>
        <w:rPr>
          <w:lang w:val="id_ID" w:bidi="id_ID"/>
        </w:rPr>
        <w:t>Hentikan adegannya: Tanyakan kepada Yehuda, "Mengapa Anda ingin seorang ahli waris untuk Er?" Anda mungkin mendengar, "Er harus memiliki seorang ahli waris. Dengan cara ini Tamar akan memiliki seseorang untuk merawatnya. Kita harus menyediakan janda itu." Ulangi adegannya.</w:t>
      </w:r>
    </w:p>
    <w:p>
      <w:pPr/>
      <w:r>
        <w:rPr>
          <w:lang w:val="id_ID" w:bidi="id_ID"/>
        </w:rPr>
      </w:r>
      <w:r>
        <w:rPr>
          <w:lang w:val="id_ID" w:bidi="id_ID"/>
        </w:rPr>
        <w:t>Anak itu akan dianggap sebagai ahli waris Er. Onan menolak untuk menjadi ayah dari seorang anak yang akan dianggap sebagai anak saudaranya Er. Onan mempraktekkan pengendalian kelahiran untuk menghindari memberikan Tamar seorang anak.</w:t>
      </w:r>
    </w:p>
    <w:p>
      <w:pPr/>
      <w:r>
        <w:rPr>
          <w:lang w:val="id_ID" w:bidi="id_ID"/>
        </w:rPr>
      </w:r>
      <w:r>
        <w:rPr>
          <w:lang w:val="id_ID" w:bidi="id_ID"/>
        </w:rPr>
        <w:t>Hentikan adegannya: Tanyakan kepada Onan, "Mengapa Anda tidak ingin memberikan anak untuk saudaramu, Er?" Anda mungkin mendengar, "Er sudah meninggal. Jika saya memberikan seorang anak kepada Tamar, anak itu akan mewarisi bagian Er. Porsi saya akan berkurang. Saya tidak ingin menjadi ayah seorang anak yang akan menjadi ahli waris orang lain." Ulangi adegannya.</w:t>
      </w:r>
    </w:p>
    <w:p>
      <w:pPr/>
      <w:r>
        <w:rPr>
          <w:lang w:val="id_ID" w:bidi="id_ID"/>
        </w:rPr>
      </w:r>
      <w:r>
        <w:rPr>
          <w:lang w:val="id_ID" w:bidi="id_ID"/>
        </w:rPr>
        <w:t>Karena Onan tidak taat, TUHAN menyebabkan Onan mati. Syela, anak ketiga, terlalu muda untuk menikahi Tamar. Yehuda mengirim Tamar kembali kepada orang tuanya. Yehuda berjanji kepada Tamar bahwa Syela akan menikahi Tamar ketika Syela sudah cukup dewasa. Yehuda tidak berniat untuk menepati janji ini.</w:t>
      </w:r>
    </w:p>
    <w:p>
      <w:pPr/>
      <w:r>
        <w:rPr>
          <w:lang w:val="id_ID" w:bidi="id_ID"/>
        </w:rPr>
      </w:r>
      <w:r>
        <w:rPr>
          <w:lang w:val="id_ID" w:bidi="id_ID"/>
        </w:rPr>
        <w:t>Dalam adegan 3, istri Yehuda meninggal. Yehuda mengamati waktu berkabung seperti biasa. Kemudian Yehuda pergi untuk mengawasi pencukuran domba.</w:t>
      </w:r>
    </w:p>
    <w:p>
      <w:pPr/>
      <w:r>
        <w:rPr>
          <w:lang w:val="id_ID" w:bidi="id_ID"/>
        </w:rPr>
      </w:r>
      <w:r>
        <w:rPr>
          <w:lang w:val="id_ID" w:bidi="id_ID"/>
        </w:rPr>
        <w:t>Dalam adegan 4, Tamar menyadari bahwa Yehuda tidak berniat bagi Syela untuk menikahi Tamar. Tamar tahu bahwa Yehuda akan lewat di dekat rumah Tamar untuk pergi ke pencukuran bulu domba. Tamar menanggalkan pakaian jandanya. Tamar menutupi dirinya dengan kerudung. Tamar duduk di sisi jalan sehingga Yehuda akan berpikir bahwa Tamar adalah seorang pelacur.</w:t>
      </w:r>
    </w:p>
    <w:p>
      <w:pPr/>
      <w:r>
        <w:rPr>
          <w:lang w:val="id_ID" w:bidi="id_ID"/>
        </w:rPr>
      </w:r>
      <w:r>
        <w:rPr>
          <w:lang w:val="id_ID" w:bidi="id_ID"/>
        </w:rPr>
        <w:t>Hentikan adegannya: Tanyakan kepada Tamar, "Bagaimana perasaan Anda sekarang?" Anda mungkin mendengar, "Saya marah dan kecewa. Ayah mertuaku berjanji kepada saya dan ia tidak menepati janjinya. Saya tidak suka berperilaku seperti seorang pelacur tetapi saya tidak punya pilihan. Saya harus mendapatkan seorang anak." Ulangi adegannya.</w:t>
      </w:r>
    </w:p>
    <w:p>
      <w:pPr/>
      <w:r>
        <w:rPr>
          <w:lang w:val="id_ID" w:bidi="id_ID"/>
        </w:rPr>
      </w:r>
      <w:r>
        <w:rPr>
          <w:lang w:val="id_ID" w:bidi="id_ID"/>
        </w:rPr>
        <w:t>Ketika Yehuda berhenti dan mengusulkan untuk melakukan hubungan seks dengan pelacur di samping jalan, Yehuda tidak tahu bahwa perempuan ini adalah Tamar. Yehuda menawarkan untuk membayar seekor kambing kecil. Tamar menuntut janji atau benda untuk disimpan sampai kambing kecil tiba. Tamar menuntut barang-barang yang mengidentifikasi Yehuda.</w:t>
      </w:r>
    </w:p>
    <w:p>
      <w:pPr/>
      <w:r>
        <w:rPr>
          <w:lang w:val="id_ID" w:bidi="id_ID"/>
        </w:rPr>
      </w:r>
      <w:r>
        <w:rPr>
          <w:lang w:val="id_ID" w:bidi="id_ID"/>
        </w:rPr>
        <w:t>Hentikan adegannya: Tanyakan kepada Tamar, "Mengapa Anda menuntut barang-barang yang mengidentifikasi Yehuda?" Anda mungkin mendengar, "Saya berharap saya hamil dari pertemuan ini. Yehuda akan menghakimi saya jika saya melakukannya. Saya membutuhkan barang-barang ini untuk membuktikan siapa ayah itu. Ketika Yehuda menyadari bahwa dia adalah ayahnya, Yehuda tidak akan menyakiti saya. Ulangi adegannya.</w:t>
      </w:r>
    </w:p>
    <w:p>
      <w:pPr/>
      <w:r>
        <w:rPr>
          <w:lang w:val="id_ID" w:bidi="id_ID"/>
        </w:rPr>
      </w:r>
      <w:r>
        <w:rPr>
          <w:lang w:val="id_ID" w:bidi="id_ID"/>
        </w:rPr>
        <w:t>Yehuda setuju untuk memberikan tiga barang kepada perempuan itu dan kemudian melakukan hubungan seks dengan pelacur itu. Yehuda pergi dan melanjutkan ke pencukuran bulu domba. Tamar pulang dan mengenakan pakaian jandanya kembali. Yehuda tidak tahu bahwa ia telah berhubungan seks dengan Tamar.</w:t>
      </w:r>
    </w:p>
    <w:p>
      <w:pPr/>
      <w:r>
        <w:rPr>
          <w:lang w:val="id_ID" w:bidi="id_ID"/>
        </w:rPr>
      </w:r>
      <w:r>
        <w:rPr>
          <w:lang w:val="id_ID" w:bidi="id_ID"/>
        </w:rPr>
        <w:t>Dalam adegan 5, Yehuda mengutus Hira untuk memberikan kambing kecil kepada pelacur itu dan mendapatkan kembali barang-barang pribadi Yehuda. Orang-orang dari kota itu mengatakan kepada Hira bahwa tidak ada pelacur di daerah itu. Yehuda memutuskan untuk membiarkan perempuan itu menyimpan barang-barang itu. Yehuda berpikir orang-orang akan menertawakan Yehuda jika ia kembali untuk mencari perempuan itu.</w:t>
      </w:r>
    </w:p>
    <w:p>
      <w:pPr/>
      <w:r>
        <w:rPr>
          <w:lang w:val="id_ID" w:bidi="id_ID"/>
        </w:rPr>
      </w:r>
      <w:r>
        <w:rPr>
          <w:lang w:val="id_ID" w:bidi="id_ID"/>
        </w:rPr>
        <w:t>Dalam adegan 6, Tamar hamil dan orang-orang tahu tentang kehamilan itu. Seseorang mengatakan kepada Yehuda bahwa Tamar hamil. Yehuda berpikir bahwa Tamar telah bertindak seperti seorang pelacur dan mengatakan bahwa Tamar harus dibakar. Pada titik itu, Tamar mengirim tiga barang pribadi yang adalah milik Yehuda kembali kepada Yehuda. Yehuda menyadari bahwa Yehuda adalah ayah dari bayi Tamar. Yehuda kemudian mengatakan bahwa Tamar tidak bersalah. Yehuda adalah orang yang telah melakukan kesalahan.</w:t>
      </w:r>
    </w:p>
    <w:p>
      <w:pPr/>
      <w:r>
        <w:rPr>
          <w:lang w:val="id_ID" w:bidi="id_ID"/>
        </w:rPr>
      </w:r>
      <w:r>
        <w:rPr>
          <w:lang w:val="id_ID" w:bidi="id_ID"/>
        </w:rPr>
        <w:t>Hentikan adegannya: Tanyakan kepada Yehuda, "Bagaimana perasaan Anda sekarang?" Anda mungkin mendengar, "Saya menyesal karena saya tidak melakukan yang seharusnya saya lakukan untuk Tamar. Tamar telah melakukan hal yang benar. Saya salah dalam tindakan saya." Ulangi adegannya.</w:t>
      </w:r>
    </w:p>
    <w:p>
      <w:pPr/>
      <w:r>
        <w:rPr>
          <w:lang w:val="id_ID" w:bidi="id_ID"/>
        </w:rPr>
      </w:r>
      <w:r>
        <w:rPr>
          <w:lang w:val="id_ID" w:bidi="id_ID"/>
        </w:rPr>
        <w:t>Dalam adegan 7, Tamar memiliki anak kembar. Yang pertama dilahirkan bernama Perez.</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Teks itu merujuk dua kali kepada </w:t>
      </w:r>
      <w:r>
        <w:rPr>
          <w:b/>
          <w:lang w:val="id_ID" w:bidi="id_ID"/>
        </w:rPr>
        <w:t>TUHAN</w:t>
      </w:r>
      <w:r>
        <w:rPr>
          <w:lang w:val="id_ID" w:bidi="id_ID"/>
        </w:rPr>
        <w:t>. Gunakan kata yang sama untuk TUHAN yang telah Anda gunakan pada perikop sebelumnya. TUHAN dibahas dalam Glosarium Utama.</w:t>
      </w:r>
    </w:p>
    <w:p>
      <w:pPr/>
      <w:r>
        <w:rPr>
          <w:lang w:val="id_ID" w:bidi="id_ID"/>
        </w:rPr>
      </w:r>
      <w:r>
        <w:rPr>
          <w:lang w:val="id_ID" w:bidi="id_ID"/>
        </w:rPr>
        <w:t>Ada sejumlah kata hubungan seksual dalam teks ini. Terjemahan yang berbeda menggunakan frasa seperti berbaring atau tidur dengan, yang berarti bahwa dia melakukan hubungan seks dengan perempuan itu. Anda perlu menggunakan kata-kata yang diterima secara sosial untuk budaya Anda.</w:t>
      </w:r>
    </w:p>
    <w:p>
      <w:pPr/>
      <w:r>
        <w:rPr>
          <w:lang w:val="id_ID" w:bidi="id_ID"/>
        </w:rPr>
      </w:r>
      <w:r>
        <w:rPr>
          <w:lang w:val="id_ID" w:bidi="id_ID"/>
        </w:rPr>
        <w:t>Berhenti dan diskusikan: Ceritakan kisah tentang pertemuan seksual yang serupa dengan yang ada dalam cerita ini. Dengarkan kata dan frasa yang Anda gunakan untuk membuatnya dapat diterima untuk membahas hal-hal ini di depan umum.</w:t>
      </w:r>
    </w:p>
    <w:p>
      <w:pPr/>
      <w:r>
        <w:rPr>
          <w:lang w:val="id_ID" w:bidi="id_ID"/>
        </w:rPr>
      </w:r>
      <w:r>
        <w:rPr>
          <w:lang w:val="id_ID" w:bidi="id_ID"/>
        </w:rPr>
        <w:t>Yehuda merujuk kepada hukum yang mewajibkan seorang saudara tidur dengan janda saudaranya untuk menyediakan seorang ahli waris. Bayi yang lahir akan menjadi ahli waris saudara yang mati, bukan ahli waris dari orang yang benar-benar menjadi ayah bayi itu. Yehuda tidak memberikan nama hukum ini. Ini adalah hukum Levirat dan merupakan praktik yang umum di Timur Tengah kuno.</w:t>
      </w:r>
    </w:p>
    <w:p>
      <w:pPr/>
      <w:r>
        <w:rPr>
          <w:lang w:val="id_ID" w:bidi="id_ID"/>
        </w:rPr>
      </w:r>
      <w:r>
        <w:rPr>
          <w:lang w:val="id_ID" w:bidi="id_ID"/>
        </w:rPr>
        <w:t>Onan tidak ingin memiliki bayi dengan Tamar yang akan dianggap sebagai ahli waris Er. Onan mempraktekkan bentuk pengendalian kelahiran. Ini berarti bahwa Onan mengundurkan diri selama proses hubungan seksual dan menumpahkan benih atau spermanya di tanah. Hal itu membuat Tamar tidak mungkin untuk hamil. Agar bayi terbentuk, sperma pria itu harus masuk ke tubuh wanita. Kebanyakan budaya menemukan cara untuk menggambarkan proses ini yang dapat diterima untuk dikatakan dalam setiap kelompok.</w:t>
      </w:r>
    </w:p>
    <w:p>
      <w:pPr/>
      <w:r>
        <w:rPr>
          <w:lang w:val="id_ID" w:bidi="id_ID"/>
        </w:rPr>
      </w:r>
      <w:r>
        <w:rPr>
          <w:lang w:val="id_ID" w:bidi="id_ID"/>
        </w:rPr>
        <w:t>Berhenti dan diskusikan: Bicarakan tentang situasi yang sama dalam budaya Anda. Perhatikan kata-kata yang Anda gunakan untuk menggambarkan tindakan itu. Bagaimana Anda mengatakan ini sehingga nenek Anda akan menerima mendengarnya?</w:t>
      </w:r>
    </w:p>
    <w:p>
      <w:pPr/>
      <w:r>
        <w:rPr>
          <w:lang w:val="id_ID" w:bidi="id_ID"/>
        </w:rPr>
      </w:r>
      <w:r>
        <w:rPr>
          <w:lang w:val="id_ID" w:bidi="id_ID"/>
        </w:rPr>
        <w:t xml:space="preserve">Dosa Onan adalah karena Onan menolak untuk menyediakan ahli waris untuk saudaranya yang sudah meninggal. Onan tidak menaati ayahnya. TUHAN mengambil kehidupan Onan karena Onan menolak untuk menyediakan ahli waris untuk saudaranya. TUHAN mengatakan bahwa apa yang dilakukan Onan adalah jahat atau </w:t>
      </w:r>
      <w:r>
        <w:rPr>
          <w:b/>
          <w:lang w:val="id_ID" w:bidi="id_ID"/>
        </w:rPr>
        <w:t>kejahatan</w:t>
      </w:r>
      <w:r>
        <w:rPr>
          <w:lang w:val="id_ID" w:bidi="id_ID"/>
        </w:rPr>
        <w:t>. Kejahatan dibahas dalam Glosarium Utama.</w:t>
      </w:r>
    </w:p>
    <w:p>
      <w:pPr/>
      <w:r>
        <w:rPr>
          <w:lang w:val="id_ID" w:bidi="id_ID"/>
        </w:rPr>
      </w:r>
      <w:r>
        <w:rPr>
          <w:lang w:val="id_ID" w:bidi="id_ID"/>
        </w:rPr>
        <w:t xml:space="preserve">Ketika Yehuda bertemu Tamar di samping jalan, Yehuda tidak mengenali Tamar. Tamar telah menanggalkan pakaian jandanya dan mengenakan pakaian lain untuk membujuk Yehuda untuk berhubungan seks dengannya. Tamar juga menutupi wajahnya dengan kerudung. Yehuda berpikir bahwa Tamar adalah seorang </w:t>
      </w:r>
      <w:r>
        <w:rPr>
          <w:b/>
          <w:lang w:val="id_ID" w:bidi="id_ID"/>
        </w:rPr>
        <w:t>pelacur</w:t>
      </w:r>
      <w:r>
        <w:rPr>
          <w:lang w:val="id_ID" w:bidi="id_ID"/>
        </w:rPr>
        <w:t xml:space="preserve">. Seorang pelacur adalah orang yang menjual tubuhnya untuk seks. Beberapa terjemahan menggunakan kata pelacur. Seorang </w:t>
      </w:r>
      <w:r>
        <w:rPr>
          <w:b/>
          <w:lang w:val="id_ID" w:bidi="id_ID"/>
        </w:rPr>
        <w:t>pelacur</w:t>
      </w:r>
      <w:r>
        <w:rPr>
          <w:lang w:val="id_ID" w:bidi="id_ID"/>
        </w:rPr>
        <w:t xml:space="preserve"> adalah seorang perempuan yang mengabdikan diri untuk pelacuran sebagai bagian dari ibadah di kuil kesuburan atau tempat pemujaan. Orang-orang Kanaan memiliki banyak kuil atau tempat pemujaan. Seorang pelacur adalah perempuan yang menjual dirinya untuk seks. Seorang pelacur adalah seorang pelacur dengan makna tambahan dari penggunaan pelacuran untuk melayani penyembahan berhala tertentu atau Allah palsu. Anda perlu menemukan kata-kata untuk digunakan yang dapat Anda gunakan dengan semua orang. Yehuda berpikir bahwa pelacur itu bekerja untuk suatu Bait Suci penyembahan berhala kesuburan setempat.</w:t>
      </w:r>
    </w:p>
    <w:p>
      <w:pPr/>
      <w:r>
        <w:rPr>
          <w:lang w:val="id_ID" w:bidi="id_ID"/>
        </w:rPr>
      </w:r>
      <w:r>
        <w:rPr>
          <w:lang w:val="id_ID" w:bidi="id_ID"/>
        </w:rPr>
        <w:t xml:space="preserve">Ketika Tamar bertemu Yehuda di samping jalan, Yehuda berpikir Tamar adalah seorang pelacur dan menawarkan untuk membayar untuk berhubungan seks dengannya. Tamar menuntut jaminan atau </w:t>
      </w:r>
      <w:r>
        <w:rPr>
          <w:b/>
          <w:lang w:val="id_ID" w:bidi="id_ID"/>
        </w:rPr>
        <w:t>janji</w:t>
      </w:r>
      <w:r>
        <w:rPr>
          <w:lang w:val="id_ID" w:bidi="id_ID"/>
        </w:rPr>
        <w:t xml:space="preserve">. Jaminan atau janji dapat berupa barang bernilai yang ditinggalkan untuk memastikan bahwa pembayaran yang dijanjikan benar-benar dibayar. Yehuda berjanji untuk membayar seekor kambing muda sebagai harga. Tamar ingin Yehuda meninggalkan sesuatu bersama Tamar yang akan memiliki nilai berharga. Dengan cara ini, jika Yehuda tidak mengirim kambing itu, Tamar masih akan memiliki sesuatu yang bernilai. Tamar meminta meterai, tali, dan tongkat Yehuda. </w:t>
      </w:r>
      <w:r>
        <w:rPr>
          <w:b/>
          <w:lang w:val="id_ID" w:bidi="id_ID"/>
        </w:rPr>
        <w:t>Meterai</w:t>
      </w:r>
      <w:r>
        <w:rPr>
          <w:lang w:val="id_ID" w:bidi="id_ID"/>
        </w:rPr>
        <w:t xml:space="preserve"> itu adalah silinder yang memiliki ukiran di atasnya yang mewakili Yehuda. Yehuda mengenakan ini pada tali di sekitar lehernya. Ketika Yehuda perlu menandatangani sesuatu, ia akan menekan silinder ke dalam tanah liat. Semua orang akan mengenali bahwa tanda tangan ini adalah milik Yehuda. Tongkat jalan memiliki ukiran pada tongkat yang akan dikenali oleh semua orang. Dengan meminta barang-barang ini, Tamar dapat mengidentifikasi orang yang datang dan berhubungan seks dengannya.</w:t>
      </w:r>
    </w:p>
    <w:p>
      <w:pPr/>
      <w:r>
        <w:rPr>
          <w:lang w:val="id_ID" w:bidi="id_ID"/>
        </w:rPr>
      </w:r>
      <w:r>
        <w:rPr>
          <w:lang w:val="id_ID" w:bidi="id_ID"/>
        </w:rPr>
        <w:t>Tunjukkan gambar meterai silinder lagi.</w:t>
      </w:r>
    </w:p>
    <w:p>
      <w:pPr/>
      <w:r>
        <w:rPr>
          <w:lang w:val="id_ID" w:bidi="id_ID"/>
        </w:rPr>
      </w:r>
      <w:r>
        <w:rPr>
          <w:lang w:val="id_ID" w:bidi="id_ID"/>
        </w:rPr>
        <w:t xml:space="preserve">Yehuda belajar bahwa Tamar tidur dengan Yehuda untuk memiliki bayi sebagai ahli waris Er. Yehuda mengatakan bahwa tindakan Tamar adalah </w:t>
      </w:r>
      <w:r>
        <w:rPr>
          <w:b/>
          <w:lang w:val="id_ID" w:bidi="id_ID"/>
        </w:rPr>
        <w:t>benar</w:t>
      </w:r>
      <w:r>
        <w:rPr>
          <w:lang w:val="id_ID" w:bidi="id_ID"/>
        </w:rPr>
        <w:t>. Kebenaran dibahas dalam Glosarium Utama. Dalam hal ini, Yehuda mengatakan bahwa Tamar tidak bercela dalam tindakannya. Tamar tidak bersalah. Tamar bertindak untuk alasan yang benar. Yehuda mengatakan bahwa Tamar lebih benar yang berarti lebih tidak bersalah atau lebih tidak bercela daripada Yehuda. Yehuda gagal dalam tugasnya untuk menyediakan suami untuk Tamar dan seorang ahli waris untuk Er. Tamar telah bertindak sendiri untuk membuat ini terjadi.</w:t>
      </w:r>
    </w:p>
    <w:p>
      <w:pPr/>
      <w:r>
        <w:rPr>
          <w:lang w:val="id_ID" w:bidi="id_ID"/>
        </w:rPr>
      </w:r>
      <w:r>
        <w:rPr>
          <w:lang w:val="id_ID" w:bidi="id_ID"/>
        </w:rPr>
        <w:t>Ketika bayi Tamar lahir, mereka menemukan bahwa ternyata ia melahirkan anak kembar. Ketika sebuah tangan keluar di saluran lahir, bidan berpikir bahwa ini adalah bayi yang pertama dan mengikat tali merah di sekitar pergelangan tangan untuk mengidentifikasi anak yang lahir pertama. Dalam budaya itu, anak laki-laki sulung memiliki hak, keistimewaan, serta tanggung jawab. Penting untuk mengetahui kembar mana yang pertama kali lahir untuk hak warisan. Bayi yang lain sebenarnya adalah yang pertama lahir. Benang berwarna merah membantu memastikan anak mana yang merupakan anak sulung.</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39:1–23</w:t>
      </w:r>
      <w:r>
        <w:rPr>
          <w:lang w:val="id_ID" w:bidi="id_ID"/>
        </w:rPr>
      </w:r>
    </w:p>
    <w:p>
      <w:pPr>
        <w:pStyle w:val="Heading3"/>
      </w:pPr>
      <w:r>
        <w:rPr>
          <w:lang w:val="id_ID" w:bidi="id_ID"/>
        </w:rPr>
        <w:t>Dengar dan Renungkan</w:t>
      </w:r>
    </w:p>
    <w:p>
      <w:pPr/>
      <w:r>
        <w:rPr>
          <w:lang w:val="id_ID" w:bidi="id_ID"/>
        </w:rPr>
      </w:r>
      <w:r>
        <w:rPr>
          <w:lang w:val="id_ID" w:bidi="id_ID"/>
        </w:rPr>
        <w:t>Dengarkan Kejadian 39:1–23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39:1–23</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kembali ke kisah Yusuf. Ini adalah kisah narasi tentang apa yang terjadi pada Yusuf ketika ia tiba di Mesir dan beberapa tahun pertama ketika Yusuf tinggal di Mesir.</w:t>
      </w:r>
    </w:p>
    <w:p>
      <w:pPr/>
      <w:r>
        <w:rPr>
          <w:lang w:val="id_ID" w:bidi="id_ID"/>
        </w:rPr>
      </w:r>
      <w:r>
        <w:rPr>
          <w:lang w:val="id_ID" w:bidi="id_ID"/>
        </w:rPr>
        <w:t>Tunjukkan peta Kanaan dan Mesir.</w:t>
      </w:r>
    </w:p>
    <w:p>
      <w:pPr/>
      <w:r>
        <w:rPr>
          <w:lang w:val="id_ID" w:bidi="id_ID"/>
        </w:rPr>
      </w:r>
      <w:r>
        <w:rPr>
          <w:lang w:val="id_ID" w:bidi="id_ID"/>
        </w:rPr>
        <w:t>Perikop itu menggunakan nama umum untuk para pedagang, orang-orang Ismael. Dalam perikop Yusuf sebelumnya, penulis menyebut para pedagang orang-orang Ismael dan orang-orang Midian. Orang Ismael adalah istilah yang umum untuk semua pedagang. Ketika mereka tiba di Mesir, orang-orang Ismael menjual Yusuf kepada seorang pria bernama Potifar yang adalah kepala pengawal untuk Firaun, raja Mesir. Ini berarti bahwa Potifar bertanggung jawab atas keselamatan istana dan semua yang tinggal di istana. Para raja Mesir menggunakan gelar Firaun.</w:t>
      </w:r>
    </w:p>
    <w:p>
      <w:pPr/>
      <w:r>
        <w:rPr>
          <w:lang w:val="id_ID" w:bidi="id_ID"/>
        </w:rPr>
      </w:r>
      <w:r>
        <w:rPr>
          <w:lang w:val="id_ID" w:bidi="id_ID"/>
        </w:rPr>
        <w:t>TUHAN bersama Yusuf. Frasa ini diulangi 4 kali dalam perikop ini. Setiap kali, frasa itu mengatakan kepada kita bahwa TUHAN menyebabkan sesuatu yang baik terjadi kepada Yusuf. TUHAN membuat Yusuf untuk berhasil dalam semua yang dilakukan Yusuf. Yusuf memulai sebagai seorang budak umum. Kemudian Potifar membuat Yusuf menjadi asisten pribadi Potifar. Kemudian Potifar menugaskan Yusuf untuk bertanggung jawab atas rumah tangga Potifar dan semua yang dimiliki Potifar. Segera setelah Potifar menempatkan Yusuf sebagai kepala rumah tangga Potifar, TUHAN juga membuat Potifar makmur. TUHAN memberkati rumah tangga Potifar demi Yusuf. Ini berarti bahwa segala sesuatu di rumah Potifar dan dalam semua usahanya berjalan lancar dan berkembang. Potifar menyadari bahwa TUHAN memberkati Potifar karena Yusuf. Potifar menjadikan Yusuf berkuasa atas semua yang dimiliki Potifar. Yusuf mengurus semuanya untuk Potifar, sehingga Potifar hanya perlu khawatir tentang apa yang ingin ia makan. Orang-orang Mesir tidak akan mengizinkan orang asing untuk memasak makanan mereka.</w:t>
      </w:r>
    </w:p>
    <w:p>
      <w:pPr/>
      <w:r>
        <w:rPr>
          <w:lang w:val="id_ID" w:bidi="id_ID"/>
        </w:rPr>
      </w:r>
      <w:r>
        <w:rPr>
          <w:lang w:val="id_ID" w:bidi="id_ID"/>
        </w:rPr>
        <w:t>Yusuf adalah seorang yang tampan dan bertubuh baik. Istri Potifar melihat Yusuf dan ingin tidur dengan Yusuf. Istri Potifar berkata, "Kemarilah dan tidurlah bersama aku." Atau "Datang dan berbaringlah dengan saya." Berhenti dan diskusikan: Ceritakan suatu kisah tentang seorang perempuan yang mencoba membuat seorang pria muda datang dan berhubungan seks dengannya. Kata dan frasa apa yang Anda gunakan untuk menggambarkan apa yang ia inginkan? Bagaimana Anda berbicara tentang ini dengan sopan sehingga semua mengerti tetapi tidak ada seorang pun yang kesal dengan bahasa yang digunakan?</w:t>
      </w:r>
    </w:p>
    <w:p>
      <w:pPr/>
      <w:r>
        <w:rPr>
          <w:lang w:val="id_ID" w:bidi="id_ID"/>
        </w:rPr>
      </w:r>
      <w:r>
        <w:rPr>
          <w:lang w:val="id_ID" w:bidi="id_ID"/>
        </w:rPr>
        <w:t>Yusuf menolak untuk tidur dengan istri Potifar. Yusuf menjelaskan bagaimana Potifar telah mempercayakan Yusuf dengan seluruh rumah tangganya. Potifar memberikan Yusuf kendali atas segala sesuatu kecuali istri Potifar. Yusuf mengatakan bahwa tidur dengan istri Potifar adalah kejahatan dan dosa besar terhadap Allah. Dosa adalah tindakan ketidaktaatan kepada Allah. Menurut perikop itu, istri Potifar tidak menerima penolakan Yusuf. Istri Potifar bersikeras hari demi hari mencoba membuat Yusuf tidur dengannya. Yusuf menolak setiap kali istri Potifar membujuk.</w:t>
      </w:r>
    </w:p>
    <w:p>
      <w:pPr/>
      <w:r>
        <w:rPr>
          <w:lang w:val="id_ID" w:bidi="id_ID"/>
        </w:rPr>
      </w:r>
      <w:r>
        <w:rPr>
          <w:lang w:val="id_ID" w:bidi="id_ID"/>
        </w:rPr>
        <w:t>Kemudian suatu hari, Yusuf sendirian di rumah melakukan beberapa pekerjaan. Istri Potifar meraih baju atau jubah dalam Yusuf. Ini adalah pakaian luar yang longgar yang dikenakan oleh pria. Jubah dalam itu cukup besar dan cukup longgar sehingga Yusuf dapat menarik keluar dari jubah dalam itu dan melarikan diri meninggalkan jubah dalam itu di tangan istri Potifar. Jubah itu akan menjadi pakaian sederhana yang dikenakan oleh para budak. Jubah dalam itu tidak istimewa seperti jubah Yusuf yang diberikan Yakub kepada Yusuf. Istri Potifar mengatakan kepada para hambanya bahwa Yusuf telah mencoba memperkosanya dan menggunakan jubah dalam itu sebagai bukti. Istri Potifar menyimpan jubah dalam itu dan menunjukkannya kepada Potifar dan mengulangi tuduhan percobaan pemerkosaan. Istri Potifar juga menuduh atau menyalahkan Potifar dalam cara ia berbicara. Istri Potifar berkata, "Budak Ibrani itu yang telah Anda bawa ke rumah itu..." Ibrani adalah kata lain untuk orang-orang Israel atau keturunan Yakub. Istri Potifar mengatakan bahwa Potifar bertanggung jawab karena Potifar adalah orang yang membawa Yusuf untuk bekerja di rumah itu.</w:t>
      </w:r>
    </w:p>
    <w:p>
      <w:pPr/>
      <w:r>
        <w:rPr>
          <w:lang w:val="id_ID" w:bidi="id_ID"/>
        </w:rPr>
      </w:r>
      <w:r>
        <w:rPr>
          <w:lang w:val="id_ID" w:bidi="id_ID"/>
        </w:rPr>
        <w:t>Ketika istri Potifar berbicara tentang Yusuf sebagai seorang budak Ibrani, ia bersikap negatif atau berbicara tentang Yusuf dengan cara yang sangat buruk atau dengan cara yang negatif. Istri Potifar mengatakan bahwa Yusuf adalah orang asing, orang kelas bawah. Yusuf tidak beradab.</w:t>
      </w:r>
    </w:p>
    <w:p>
      <w:pPr/>
      <w:r>
        <w:rPr>
          <w:lang w:val="id_ID" w:bidi="id_ID"/>
        </w:rPr>
      </w:r>
      <w:r>
        <w:rPr>
          <w:lang w:val="id_ID" w:bidi="id_ID"/>
        </w:rPr>
        <w:t>Berhenti dan diskusikan: Ceritakan kisah tentang seorang imigran atau orang asing yang datang ke desa itu. Kata apa yang Anda gunakan untuk menggambarkan orang ini? Jika Anda ingin membuat orang berpikir bahwa ia adalah orang yang buruk, bagaimana Anda menggambarkan dia?</w:t>
      </w:r>
    </w:p>
    <w:p>
      <w:pPr/>
      <w:r>
        <w:rPr>
          <w:lang w:val="id_ID" w:bidi="id_ID"/>
        </w:rPr>
      </w:r>
      <w:r>
        <w:rPr>
          <w:lang w:val="id_ID" w:bidi="id_ID"/>
        </w:rPr>
        <w:t>Istri Potifar berbohong kepada para hamba dan kepada Potifar. Istri Potifar mengatakan bahwa Yusuf meninggalkan baju atau pakaiannya di sampingnya ketika Yusuf berlari keluar dari ruangan. Ini bukan pernyataan yang benar. Istri Potifar memegang baju atau pakaian itu, dan Yusuf melepaskan diri dari pakaian tersebut lalu berlari meninggalkannya di tangan istri Potifar. Meninggalkan pakaian di samping istri Potifar, berarti Yusuf menanggalkan pakaian itu dan meletakkannya di satu sisi sebelum menyerang istri Potifar. Yusuf tidak mengambil jubah dalam atau pakaiannya. Istri Potifar menariknya ketika Yusuf mencoba membebaskan diri darinya dan melarikan diri.</w:t>
      </w:r>
    </w:p>
    <w:p>
      <w:pPr/>
      <w:r>
        <w:rPr>
          <w:lang w:val="id_ID" w:bidi="id_ID"/>
        </w:rPr>
      </w:r>
      <w:r>
        <w:rPr>
          <w:lang w:val="id_ID" w:bidi="id_ID"/>
        </w:rPr>
        <w:t>Potifar mendengar kisah itu dari istrinya dan sangat marah. Sangat marah adalah kata yang kuat untuk emosi yang kuat.</w:t>
      </w:r>
    </w:p>
    <w:p>
      <w:pPr/>
      <w:r>
        <w:rPr>
          <w:lang w:val="id_ID" w:bidi="id_ID"/>
        </w:rPr>
      </w:r>
      <w:r>
        <w:rPr>
          <w:lang w:val="id_ID" w:bidi="id_ID"/>
        </w:rPr>
        <w:t>Berhenti dan diskusikan: Ceritakan kisah tentang seseorang yang marah. Gunakan kata yang berbeda untuk menggambarkan kemarahan yang dirasakan individu. Dapatkah Anda mengurutkan kata dalam urutan dari hanya marah hingga sangat marah sampai marah luar biasa? Anda pasti akan menggunakan kata yang paling kuat untuk marah ketika Anda berbicara tentang bagaimana Potifar bereaksi.</w:t>
      </w:r>
    </w:p>
    <w:p>
      <w:pPr/>
      <w:r>
        <w:rPr>
          <w:lang w:val="id_ID" w:bidi="id_ID"/>
        </w:rPr>
      </w:r>
      <w:r>
        <w:rPr>
          <w:lang w:val="id_ID" w:bidi="id_ID"/>
        </w:rPr>
        <w:t>Potifar memasukkan Yusuf ke penjara. Perhatikan bahwa Potifar tidak memberikan Yusuf kesempatan untuk membela dirinya sendiri. Potifar tidak bertanya kepada Yusuf apa yang terjadi. Yusuf tidak diberikan sebuah percobaan. Yusuf dipenjara meskipun Yusuf tidak melakukan kesalahan apa pun. Beberapa orang berpikir bahwa Potifar tidak sepenuhnya percaya kepada istrinya. Jika Potifar telah percaya kepada istrinya sepenuhnya, Potifar akan mengeksekusi Yusuf. Eksekusi adalah hukuman yang biasa untuk pemerkosaan atau percobaan pemerkosaan. Sebaliknya, Potifar memasukkan Yusuf ke penjara.</w:t>
      </w:r>
    </w:p>
    <w:p>
      <w:pPr/>
      <w:r>
        <w:rPr>
          <w:lang w:val="id_ID" w:bidi="id_ID"/>
        </w:rPr>
      </w:r>
      <w:r>
        <w:rPr>
          <w:lang w:val="id_ID" w:bidi="id_ID"/>
        </w:rPr>
        <w:t>Potifar memasukkan Yusuf ke dalam penjara tempat para tahanan raja ditempatkan. Potifar memasukkan Yusuf ke penjara. Melemparkan seseorang adalah tindakan yang kuat atau kasar. Potifar merasakan emosi yang kuat ketika Potifar memasukkan Yusuf ke penjara. Potifar memasukkan Yusuf ke dalam penjara di mana kondisinya akan sedikit lebih baik daripada penjara biasa. Ketika berada di penjara ini, Yusuf bertemu dengan orang-orang yang melayani raja.</w:t>
      </w:r>
    </w:p>
    <w:p>
      <w:pPr/>
      <w:r>
        <w:rPr>
          <w:lang w:val="id_ID" w:bidi="id_ID"/>
        </w:rPr>
      </w:r>
      <w:r>
        <w:rPr>
          <w:lang w:val="id_ID" w:bidi="id_ID"/>
        </w:rPr>
        <w:t>TUHAN bersama Yusuf di penjara. Ini adalah pengulangan frasa ini. TUHAN bersama Yusuf di rumah Potifar, dan membuat Yusuf berhasil. Dalam perikop ini, ada kalimat tambahan yang mengatakan, TUHAN menunjukkan kepada Yusuf, kasih TUHAN yang tidak pernah gagal. TUHAN membuat Yusuf menjadi kesayangan kepala penjara. Kepala penjara atau sipir penjara membuat Yusuf bertanggung jawab atas tahanan lainnya. Kepala penjara menempatkan Yusuf sebagai penanggung jawab atas segala sesuatu di penjara. Yusuf mengurus semuanya. TUHAN bersama Yusuf dan membuat Yusuf berhasil dalam semua yang dilakukan Yusuf.</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Yusuf tiba di Mesir. Potifar membeli Yusuf.</w:t>
      </w:r>
    </w:p>
    <w:p>
      <w:pPr/>
      <w:r>
        <w:rPr>
          <w:lang w:val="id_ID" w:bidi="id_ID"/>
        </w:rPr>
      </w:r>
      <w:r>
        <w:rPr>
          <w:b/>
          <w:lang w:val="id_ID" w:bidi="id_ID"/>
        </w:rPr>
        <w:t>Adegan kedua:</w:t>
      </w:r>
      <w:r>
        <w:rPr>
          <w:lang w:val="id_ID" w:bidi="id_ID"/>
        </w:rPr>
        <w:t xml:space="preserve"> Yusuf bekerja di rumah Potifar. TUHAN bersama Yusuf. Potifar menempatkan Yusuf sebagai pengurus seluruh rumah tangga dan semua yang dimiliki Potifar.</w:t>
      </w:r>
    </w:p>
    <w:p>
      <w:pPr/>
      <w:r>
        <w:rPr>
          <w:lang w:val="id_ID" w:bidi="id_ID"/>
        </w:rPr>
      </w:r>
      <w:r>
        <w:rPr>
          <w:b/>
          <w:lang w:val="id_ID" w:bidi="id_ID"/>
        </w:rPr>
        <w:t>Adegan ketiga:</w:t>
      </w:r>
      <w:r>
        <w:rPr>
          <w:lang w:val="id_ID" w:bidi="id_ID"/>
        </w:rPr>
        <w:t xml:space="preserve"> Istri Potifar melihat bahwa Yusuf sangat tampan dan ingin tidur dengan Yusuf. Yusuf menolak.</w:t>
      </w:r>
    </w:p>
    <w:p>
      <w:pPr/>
      <w:r>
        <w:rPr>
          <w:lang w:val="id_ID" w:bidi="id_ID"/>
        </w:rPr>
      </w:r>
      <w:r>
        <w:rPr>
          <w:b/>
          <w:lang w:val="id_ID" w:bidi="id_ID"/>
        </w:rPr>
        <w:t>Adegan keempat:</w:t>
      </w:r>
      <w:r>
        <w:rPr>
          <w:lang w:val="id_ID" w:bidi="id_ID"/>
        </w:rPr>
        <w:t xml:space="preserve"> Istri Potifar menangkap Yusuf. Yusuf berlari meninggalkan jubah dalamnya di tangannya. Istri Potifar mengatakan kepada para pelayan bahwa Yusuf mencoba memperkosa dirinya.</w:t>
      </w:r>
    </w:p>
    <w:p>
      <w:pPr/>
      <w:r>
        <w:rPr>
          <w:lang w:val="id_ID" w:bidi="id_ID"/>
        </w:rPr>
      </w:r>
      <w:r>
        <w:rPr>
          <w:b/>
          <w:lang w:val="id_ID" w:bidi="id_ID"/>
        </w:rPr>
        <w:t>Adegan kelima:</w:t>
      </w:r>
      <w:r>
        <w:rPr>
          <w:lang w:val="id_ID" w:bidi="id_ID"/>
        </w:rPr>
        <w:t xml:space="preserve"> Ketika Potifar tiba di rumah, istri Potifar menuduh Yusuf mencoba memperkosa dan memperlihatkan jubah dalam sebagai bukti. Potifar bereaksi dengan memasukkan Yusuf ke penjara.</w:t>
      </w:r>
    </w:p>
    <w:p>
      <w:pPr/>
      <w:r>
        <w:rPr>
          <w:lang w:val="id_ID" w:bidi="id_ID"/>
        </w:rPr>
      </w:r>
      <w:r>
        <w:rPr>
          <w:b/>
          <w:lang w:val="id_ID" w:bidi="id_ID"/>
        </w:rPr>
        <w:t>Adegan keenam:</w:t>
      </w:r>
      <w:r>
        <w:rPr>
          <w:lang w:val="id_ID" w:bidi="id_ID"/>
        </w:rPr>
        <w:t xml:space="preserve"> TUHAN bersama Yusuf di penjara. Yusuf berhasil dalam semua yang ia lakukan. Kepala penjara menempatkan Yusuf sebagai pemimpin para tahanan lainnya dan semua yang ada di penjara.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Potifar</w:t>
      </w:r>
    </w:p>
    <w:p>
      <w:pPr>
        <w:pStyle w:val="ListBullet"/>
        <w:spacing w:line="240" w:lineRule="auto"/>
        <w:ind w:left="720"/>
      </w:pPr>
      <w:r>
        <w:rPr>
          <w:lang w:val="id_ID" w:bidi="id_ID"/>
        </w:rPr>
      </w:r>
      <w:r>
        <w:rPr>
          <w:lang w:val="id_ID" w:bidi="id_ID"/>
        </w:rPr>
        <w:t>Istri Potifar</w:t>
      </w:r>
    </w:p>
    <w:p>
      <w:pPr>
        <w:pStyle w:val="ListBullet"/>
        <w:spacing w:line="240" w:lineRule="auto"/>
        <w:ind w:left="720"/>
      </w:pPr>
      <w:r>
        <w:rPr>
          <w:lang w:val="id_ID" w:bidi="id_ID"/>
        </w:rPr>
      </w:r>
      <w:r>
        <w:rPr>
          <w:lang w:val="id_ID" w:bidi="id_ID"/>
        </w:rPr>
        <w:t>Para hamba lainnya</w:t>
      </w:r>
    </w:p>
    <w:p>
      <w:pPr>
        <w:pStyle w:val="ListBullet"/>
        <w:spacing w:line="240" w:lineRule="auto"/>
        <w:ind w:left="720"/>
      </w:pPr>
      <w:r>
        <w:rPr>
          <w:lang w:val="id_ID" w:bidi="id_ID"/>
        </w:rPr>
      </w:r>
      <w:r>
        <w:rPr>
          <w:lang w:val="id_ID" w:bidi="id_ID"/>
        </w:rPr>
        <w:t>Kepala penjara</w:t>
      </w:r>
    </w:p>
    <w:p>
      <w:pPr>
        <w:pStyle w:val="ListBullet"/>
        <w:spacing w:line="240" w:lineRule="auto"/>
        <w:ind w:left="720"/>
      </w:pPr>
      <w:r>
        <w:rPr>
          <w:lang w:val="id_ID" w:bidi="id_ID"/>
        </w:rPr>
      </w:r>
      <w:r>
        <w:rPr>
          <w:lang w:val="id_ID" w:bidi="id_ID"/>
        </w:rPr>
        <w:t>Tahanan lainnya</w:t>
      </w:r>
    </w:p>
    <w:p>
      <w:pPr/>
      <w:r>
        <w:rPr>
          <w:lang w:val="id_ID" w:bidi="id_ID"/>
        </w:rPr>
      </w:r>
      <w:r>
        <w:rPr>
          <w:lang w:val="id_ID" w:bidi="id_ID"/>
        </w:rPr>
        <w:t xml:space="preserve">Dalam sesi ini, buatlah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Beberapa terjemahan menggunakan kata "sekarang" sebagai kata pendahuluan untuk perikop ini. Kata "sekarang" adalah kata yang menghubungkan yang merujuk kepada Yusuf yang dijual sebagai seorang budak. Kisah Yehuda dan Tamar menginterupsi kisah Yusuf. Penulis menggunakan kata penghubung ini untuk membawa kita kembali ke kisah Yusuf.</w:t>
      </w:r>
    </w:p>
    <w:p>
      <w:pPr/>
      <w:r>
        <w:rPr>
          <w:lang w:val="id_ID" w:bidi="id_ID"/>
        </w:rPr>
      </w:r>
      <w:r>
        <w:rPr>
          <w:lang w:val="id_ID" w:bidi="id_ID"/>
        </w:rPr>
        <w:t>Orang-orang Ismael membawa Yusuf turun ke Mesir. Kata petunjuk "turun" berarti bahwa orang-orang Ismael pergi dari ketinggian yang lebih tinggi dari gunung di Kanaan turun ke permukaan laut di Mesir.</w:t>
      </w:r>
    </w:p>
    <w:p>
      <w:pPr/>
      <w:r>
        <w:rPr>
          <w:lang w:val="id_ID" w:bidi="id_ID"/>
        </w:rPr>
      </w:r>
      <w:r>
        <w:rPr>
          <w:lang w:val="id_ID" w:bidi="id_ID"/>
        </w:rPr>
        <w:t>Yusuf memulai jawabannya kepada istri Potifar dengan kata seperti "lihatlah" atau "lihat." Kata ini menarik perhatian pada sesuatu yang penting yang akan dikatakan Yusuf.</w:t>
      </w:r>
    </w:p>
    <w:p>
      <w:pPr/>
      <w:r>
        <w:rPr>
          <w:lang w:val="id_ID" w:bidi="id_ID"/>
        </w:rPr>
      </w:r>
      <w:r>
        <w:rPr>
          <w:lang w:val="id_ID" w:bidi="id_ID"/>
        </w:rPr>
        <w:t>Yusuf menggunakan satu pertanyaan yang tidak memerlukan jawaban ketika Yusuf berkata, "Bagaimana saya dapat melakukan hal yang jahat seperti itu?" Ini dapat diubah menjadi pernyataan positif seperti "Saya tidak dapat melakukan hal yang jahat seperti itu."</w:t>
      </w:r>
    </w:p>
    <w:p>
      <w:pPr/>
      <w:r>
        <w:rPr>
          <w:lang w:val="id_ID" w:bidi="id_ID"/>
        </w:rPr>
      </w:r>
      <w:r>
        <w:rPr>
          <w:lang w:val="id_ID" w:bidi="id_ID"/>
        </w:rPr>
        <w:t>Dalam adegan 1, beberapa terjemahan menggunakan kata "sekarang" sebagai kata pendahuluan untuk perikop ini. Kata "sekarang" adalah kata yang menghubungkan yang merujuk kepada Yusuf yang dijual sebagai seorang budak. Kisah Yehuda dan Tamar menginterupsi kisah Yusuf. Penulis menggunakan kata penghubung ini untuk membawa kita kembali ke kisah Yusuf.</w:t>
      </w:r>
    </w:p>
    <w:p>
      <w:pPr/>
      <w:r>
        <w:rPr>
          <w:lang w:val="id_ID" w:bidi="id_ID"/>
        </w:rPr>
      </w:r>
      <w:r>
        <w:rPr>
          <w:lang w:val="id_ID" w:bidi="id_ID"/>
        </w:rPr>
        <w:t>Orang-orang Ismael membawa Yusuf turun ke Mesir. Kata petunjuk "turun" berarti bahwa orang-orang Ismael pergi dari ketinggian yang lebih tinggi dari gunung di Kanaan turun ke permukaan laut di Mesir. Yusuf tiba di Mesir. Potifar, yang adalah orang penting, membeli Yusuf. Potifar adalah kepala pengawal istana. Potifar bertanggung jawab untuk menjaga raja dan semua rumah tangganya dan memastikan mereka aman.</w:t>
      </w:r>
    </w:p>
    <w:p>
      <w:pPr/>
      <w:r>
        <w:rPr>
          <w:lang w:val="id_ID" w:bidi="id_ID"/>
        </w:rPr>
      </w:r>
      <w:r>
        <w:rPr>
          <w:lang w:val="id_ID" w:bidi="id_ID"/>
        </w:rPr>
        <w:t>Dalam adegan 2, Yusuf mulai bekerja di rumah Potifar. TUHAN bersama Yusuf. Semua yang dilakukan Yusuf berhasil. Potifar menyadari bahwa TUHAN membuat Yusuf berhasil. Potifar menempatkan Yusuf sebagai pemimpin rumah tangga Potifar. Segera, TUHAN memberkati Potifar juga. Segala sesuatu di rumah berjalan lancar. Tanaman dan ternak Potifar berkembang. Potifar membuat Yusuf benar-benar bertanggung jawab atas segalanya.</w:t>
      </w:r>
    </w:p>
    <w:p>
      <w:pPr/>
      <w:r>
        <w:rPr>
          <w:lang w:val="id_ID" w:bidi="id_ID"/>
        </w:rPr>
      </w:r>
      <w:r>
        <w:rPr>
          <w:lang w:val="id_ID" w:bidi="id_ID"/>
        </w:rPr>
        <w:t>Dalam adegan 3, istri Potifar memperhatikan bahwa Yusuf tampan dan bertubuh baik. Istri Potifar meminta Yusuf untuk tidur dengannya. Yusuf menolak. Yusuf memulai jawabannya kepada istri Potifar dengan kata seperti "lihatlah" atau "lihat." Kata ini menarik perhatian pada sesuatu yang penting yang akan dikatakan Yusuf. Yusuf mengatakan bahwa ini akan menjadi hal yang jahat untuk dilakukan dan dosa besar terhadap Allah. Yusuf menggunakan satu pertanyaan yang tidak memerlukan jawaban ketika Yusuf berkata, "Bagaimana saya dapat melakukan hal yang jahat seperti itu?" Ini dapat diubah menjadi pernyataan positif seperti "Saya tidak dapat melakukan hal yang sangat keji seperti itu." Yusuf menolak untuk tidur dengan istri Potifar. Istri Potifar terus meminta Yusuf untuk tidur bersamanya hari demi hari. Yusuf selalu menolak.</w:t>
      </w:r>
    </w:p>
    <w:p>
      <w:pPr/>
      <w:r>
        <w:rPr>
          <w:lang w:val="id_ID" w:bidi="id_ID"/>
        </w:rPr>
      </w:r>
      <w:r>
        <w:rPr>
          <w:lang w:val="id_ID" w:bidi="id_ID"/>
        </w:rPr>
        <w:t>Dalam adegan 4, suatu hari, istri Potifar menemukan Yusuf sendirian di rumah. Istri Potifar memegang jubah dalam atau pakaian Yusuf. Yusuf melepaskan diri dari pakaian dan melarikan diri meninggalkan pakaian itu di tangannya. Istri Potifar memanggil para pelayan. Para pelayan datang dan istri Potifar menuduh Yusuf melakukan percobaan pemerkosaan. Istri Potifar mengatakan bahwa Yusuf melarikan diri ketika ia berteriak dan meninggalkan jubah dalamnya di belakang. Cara istri Potifar mengatakan ini membuat Yusuf tampak seperti Yusuf menanggalkan jubah dalamnya. Yusuf tidak menanggalkan jubah dalam itu. Jubah dalam itu lepas ketika istri Potifar memegangnya saat Yusuf melarikan diri.</w:t>
      </w:r>
    </w:p>
    <w:p>
      <w:pPr/>
      <w:r>
        <w:rPr>
          <w:lang w:val="id_ID" w:bidi="id_ID"/>
        </w:rPr>
      </w:r>
      <w:r>
        <w:rPr>
          <w:lang w:val="id_ID" w:bidi="id_ID"/>
        </w:rPr>
        <w:t>Dalam adegan 5, istri Potifar menunggu sampai Potifar tiba di rumah. Kemudian istri Potifar menuduh Yusuf mencoba memperkosanya. Istri Potifar menggunakan bahasa yang menyiratkan bahwa Yusuf adalah orang asing, orang kelas rendah dan tidak beradab. Istri Potifar juga menyalahkan Potifar karena Potifar adalah orang yang membawa Yusuf ke rumah itu. Istri Potifar menunjukkan jubah dalam atau pakaian Yusuf sebagai bukti bahwa tuduhannya benar. Ketika Potifar mendengar apa yang dilakukan Yusuf, Potifar menjadi sangat marah.</w:t>
      </w:r>
    </w:p>
    <w:p>
      <w:pPr/>
      <w:r>
        <w:rPr>
          <w:lang w:val="id_ID" w:bidi="id_ID"/>
        </w:rPr>
      </w:r>
      <w:r>
        <w:rPr>
          <w:lang w:val="id_ID" w:bidi="id_ID"/>
        </w:rPr>
        <w:t>Dalam adegan 6, Potifar memasukkan Yusuf ke penjara. Memasukkan seseorang ke dalam penjara adalah tindakan yang kuat, jauh lebih kuat daripada menempatkan atau mengirimkan. Yusuf, yang benar-benar tidak bersalah, sekarang berada di penjara. Penjara ini adalah penjara khusus. Para tahanan raja dimasukkan ke dalam penjara ini. TUHAN bersama Yusuf di penjara. TUHAN menyebabkan semua yang dilakukan Yusuf berhasil. TUHAN menunjukkan kepada Yusuf kasih yang tidak pernah gagal. TUHAN membuat kepala penjara memperhatikan apa yang dilakukan Yusuf. Segera kepala penjara menempatkan Yusuf sebagai pemimpin para tahanan dan kemudian bertanggung jawab atas semua yang terjadi di penjara. TUHAN bersama Yusuf dan menyebabkan semua yang dilakukan Yusuf berhasil.</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Potifar</w:t>
      </w:r>
    </w:p>
    <w:p>
      <w:pPr>
        <w:pStyle w:val="ListBullet"/>
        <w:spacing w:line="240" w:lineRule="auto"/>
        <w:ind w:left="720"/>
      </w:pPr>
      <w:r>
        <w:rPr>
          <w:lang w:val="id_ID" w:bidi="id_ID"/>
        </w:rPr>
      </w:r>
      <w:r>
        <w:rPr>
          <w:lang w:val="id_ID" w:bidi="id_ID"/>
        </w:rPr>
        <w:t>Istri Potifar</w:t>
      </w:r>
    </w:p>
    <w:p>
      <w:pPr>
        <w:pStyle w:val="ListBullet"/>
        <w:spacing w:line="240" w:lineRule="auto"/>
        <w:ind w:left="720"/>
      </w:pPr>
      <w:r>
        <w:rPr>
          <w:lang w:val="id_ID" w:bidi="id_ID"/>
        </w:rPr>
      </w:r>
      <w:r>
        <w:rPr>
          <w:lang w:val="id_ID" w:bidi="id_ID"/>
        </w:rPr>
        <w:t>Para hamba lainnya</w:t>
      </w:r>
    </w:p>
    <w:p>
      <w:pPr>
        <w:pStyle w:val="ListBullet"/>
        <w:spacing w:line="240" w:lineRule="auto"/>
        <w:ind w:left="720"/>
      </w:pPr>
      <w:r>
        <w:rPr>
          <w:lang w:val="id_ID" w:bidi="id_ID"/>
        </w:rPr>
      </w:r>
      <w:r>
        <w:rPr>
          <w:lang w:val="id_ID" w:bidi="id_ID"/>
        </w:rPr>
        <w:t>Kepala penjara</w:t>
      </w:r>
    </w:p>
    <w:p>
      <w:pPr>
        <w:pStyle w:val="ListBullet"/>
        <w:spacing w:line="240" w:lineRule="auto"/>
        <w:ind w:left="720"/>
      </w:pPr>
      <w:r>
        <w:rPr>
          <w:lang w:val="id_ID" w:bidi="id_ID"/>
        </w:rPr>
      </w:r>
      <w:r>
        <w:rPr>
          <w:lang w:val="id_ID" w:bidi="id_ID"/>
        </w:rPr>
        <w:t>Tahanan lainnya</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1, Yusuf tiba di Mesir. Potifar, seorang perwira Mesir, membeli Yusuf sebagai budak untuk bekerja di rumah Potifar.</w:t>
      </w:r>
    </w:p>
    <w:p>
      <w:pPr/>
      <w:r>
        <w:rPr>
          <w:lang w:val="id_ID" w:bidi="id_ID"/>
        </w:rPr>
      </w:r>
      <w:r>
        <w:rPr>
          <w:lang w:val="id_ID" w:bidi="id_ID"/>
        </w:rPr>
        <w:t>Dalam adegan 2, Yusuf mulai bekerja di rumah Potifar. TUHAN bersama Yusuf dan semua yang dilakukan Yusuf berhasil. Potifar memperhatikan, menyadari bahwa TUHAN bersama Yusuf, dan menempatkan Yusuf sebagai pemimpin rumah tangga. Kemudian TUHAN memberkati Potifar. Potifar memberikan Yusuf tanggung jawab penuh untuk semua yang dimiliki Potifar.</w:t>
      </w:r>
    </w:p>
    <w:p>
      <w:pPr/>
      <w:r>
        <w:rPr>
          <w:lang w:val="id_ID" w:bidi="id_ID"/>
        </w:rPr>
      </w:r>
      <w:r>
        <w:rPr>
          <w:lang w:val="id_ID" w:bidi="id_ID"/>
        </w:rPr>
        <w:t>Hentikan adegannya: Tanyakan kepada Yusuf, "Bagaimana Anda tahu bahwa Allah bersama Anda?" Anda mungkin mendengar, "Semua yang saya lakukan berhasil. Saya belajar bagaimana mengelola semua hal yang asing dan orang-orang yang asing ini. Saya bahkan telah belajar bahasanya. Semua orang tampaknya senang dengan pekerjaan saya. Saya tahu Allah membantu saya dengan ini karena saya tidak akan tahu apa yang harus dilakukan sendiri." Tanyakan kepada Potifar, "Bagaimana Anda tahu bahwa TUHAN bersama Yusuf? Apa yang telah Anda lihat?" Anda mungkin mendengar, "Saya tidak mengenal Allah Yusuf, tetapi saya tahu bahwa Yusuf benar-benar baik. Semua yang Dia lakukan adalah benar. Yusuf jujur. Yusuf melihat apa yang perlu dilakukan dan memastikan bahwa itu terlaksana. Saya belum pernah memiliki budak seperti Yusuf sebelumnya." Ulangi adegannya.</w:t>
      </w:r>
    </w:p>
    <w:p>
      <w:pPr/>
      <w:r>
        <w:rPr>
          <w:lang w:val="id_ID" w:bidi="id_ID"/>
        </w:rPr>
      </w:r>
      <w:r>
        <w:rPr>
          <w:lang w:val="id_ID" w:bidi="id_ID"/>
        </w:rPr>
        <w:t>Dalam adegan 3, istri Potifar memperhatikan Yusuf adalah seorang pemuda yang tampan. Istri Potifar ingin tidur dengan Yusuf, tetapi Yusuf menolak untuk tidur dengannya. Istri Potifar terus setiap hari meminta Yusuf untuk tidur dengannya.</w:t>
      </w:r>
    </w:p>
    <w:p>
      <w:pPr/>
      <w:r>
        <w:rPr>
          <w:lang w:val="id_ID" w:bidi="id_ID"/>
        </w:rPr>
      </w:r>
      <w:r>
        <w:rPr>
          <w:lang w:val="id_ID" w:bidi="id_ID"/>
        </w:rPr>
        <w:t>Hentikan adegannya: Tanyakan kepada Yusuf, "apa yang anda rasakan sekarang? Mengapa kamu tidak mau tidur dengan istri Potifar? Anda mungkin mendengar, "Adalah salah untuk tidur dengannya. Ia menikah dengan tuan saya. Dia mempercayakan kepada saya semua yang dia miliki. Saya tidak dapat mengkhianati kepercayaannya seperti ini. Tidur dengannya akan berarti tidak menaati Allah. Saya berharap ia akan meninggalkan saya sendirian. Saya tidak dapat menceritakan masalah ini kepada siapa pun karena ia adalah istri Potifar." Tanyakan kepada istri Potifar, "Mengapa kamu ingin tidur dengan Yusuf?" Anda mungkin mendengar, "Saya kesepian dan dia sangat tampan. Saya bosan. Saya tidak memiliki apa pun untuk dilakukan. Akan menyenangkan bagi saya untuk tidur dengan Yusuf. Itu akan membuat suami saya lebih memperhatikan saya." Ulangi adegannya.</w:t>
      </w:r>
    </w:p>
    <w:p>
      <w:pPr/>
      <w:r>
        <w:rPr>
          <w:lang w:val="id_ID" w:bidi="id_ID"/>
        </w:rPr>
      </w:r>
      <w:r>
        <w:rPr>
          <w:lang w:val="id_ID" w:bidi="id_ID"/>
        </w:rPr>
        <w:t>Dalam adegan 4, Yusuf bekerja sendirian di rumah itu. Istri Potifar datang dan meraih jubah dalam atau baju Yusuf. Istri Potifar memerintahkan Yusuf untuk tidur dengannya. Yusuf menarik keluar dari jubah dalam dan berlari dari rumah. Yusuf meninggalkan jubah dalam itu di tangan istri Potifar. Istri Potifar memanggil para pelayan untuk datang. Ketika para pelayan laki-laki tiba, istri Potifar mengatakan kepada mereka bahwa Yusuf telah mencoba memperkosanya. Istri Potifar menunjukkan kepada mereka jubah dalam Yusuf sebagai bukti bahwa Yusuf telah melakukan ini.</w:t>
      </w:r>
    </w:p>
    <w:p>
      <w:pPr/>
      <w:r>
        <w:rPr>
          <w:lang w:val="id_ID" w:bidi="id_ID"/>
        </w:rPr>
      </w:r>
      <w:r>
        <w:rPr>
          <w:lang w:val="id_ID" w:bidi="id_ID"/>
        </w:rPr>
        <w:t>Hentikan adegannya: Tanyakan kepada Yusuf, "Apa yang Anda rasakan sekarang?" Anda mungkin mendengar, "Aku takut. " Saya tidak melakukan kesalahan apa pun, tetapi ia memiliki jubah dalam saya. Dia menuduh saya dan tidak ada saksi tentang ketidakbersalahan saya. Saya tidak tahu apa yang akan terjadi pada saya." Tanyakan kepada istri Potifar, "Mengapa kamu menuduh Yusuf seperti ini?" Anda mungkin mendengar, "Yusuf menolak perintahku. Yusuf adalah seorang budak. Yusuf harus menaati saya. Yusuf menolak saya dan menolak untuk tidur dengan saya. Saya tidak akan mengampuni Yusuf untuk ini. Saya berharap Yusuf mendapat hukuman yang mengerikan." Ulangi adegannya.</w:t>
      </w:r>
    </w:p>
    <w:p>
      <w:pPr/>
      <w:r>
        <w:rPr>
          <w:lang w:val="id_ID" w:bidi="id_ID"/>
        </w:rPr>
      </w:r>
      <w:r>
        <w:rPr>
          <w:lang w:val="id_ID" w:bidi="id_ID"/>
        </w:rPr>
        <w:t>Dalam adegan 5, Potifar kembali ke rumah. Istri Potifar mengatakan kepada Potifar bahwa Yusuf mencoba memperkosanya. Istri Potifar menunjukkan jubah dalam Yusuf kepada Potifar sebagai bukti. Istri Potifar merujuk kepada Yusuf sebagai budak Ibrani itu. Dengan menggunakan kata-kata ini, istri Potifar mengatakan bahwa Yusuf adalah orang asing, kelas rendah, dan tidak jujur. Kemudian istri Potifar menyalahkan Potifar dengan mengingatkan Potifar bahwa Potifar membawa Yusuf ke rumah dan memberikan Yusuf posisi otoritas. Potifar bereaksi dengan kemarahan yang ekstrem dan memasukkan Yusuf ke penjara.</w:t>
      </w:r>
    </w:p>
    <w:p>
      <w:pPr/>
      <w:r>
        <w:rPr>
          <w:lang w:val="id_ID" w:bidi="id_ID"/>
        </w:rPr>
      </w:r>
      <w:r>
        <w:rPr>
          <w:lang w:val="id_ID" w:bidi="id_ID"/>
        </w:rPr>
        <w:t>Hentikan adegannya: Tanyakan kepada Potifar, "Bagaimana perasaan Anda sekarang?" Anda mungkin mendengar, "Aku sangat marah. " Saya percayakan segala sesuatu kepada Yusuf. Beraninya Yusuf melakukan hal yang mengerikan ini!" Atau, "Saya marah tetapi saya tidak tahu siapa yang benar dan siapa yang salah di sini. Saya tidak tahu apakah Yusuf melakukan hal yang mengerikan ini, tetapi Yusuf harus meninggalkan rumah itu bagaimanapun juga. Saya memasukkan Yusuf ke penjara di mana Yusuf akan diperlakukan dengan baik. Saya tidak tahu apa yang harus saya pikirkan tentang istri saya. Tanyakan kepada istri Potifar, "Apa yang Anda rasakan sekarang?" Anda mungkin mendengar, "Saya senang Yusuf telah pergi ke penjara. Yusuf menolak saya." Ulangi adegannya.</w:t>
      </w:r>
    </w:p>
    <w:p>
      <w:pPr/>
      <w:r>
        <w:rPr>
          <w:lang w:val="id_ID" w:bidi="id_ID"/>
        </w:rPr>
      </w:r>
      <w:r>
        <w:rPr>
          <w:lang w:val="id_ID" w:bidi="id_ID"/>
        </w:rPr>
        <w:t>Dalam adegan 6, Yusuf pergi ke penjara tempat para tahanan raja ditahan. TUHAN bersama Yusuf dan membuat Yusuf berhasil. TUHAN membuat Yusuf menjadi kesayangan kepala penjara. Kepala penjara menempatkan Yusuf sebagai pemimpin para tahanan lainnya dan semua yang ada di penjara.</w:t>
      </w:r>
    </w:p>
    <w:p>
      <w:pPr/>
      <w:r>
        <w:rPr>
          <w:lang w:val="id_ID" w:bidi="id_ID"/>
        </w:rPr>
      </w:r>
      <w:r>
        <w:rPr>
          <w:lang w:val="id_ID" w:bidi="id_ID"/>
        </w:rPr>
        <w:t>Hentikan adegannya: Tanyakan kepada kepala penjara, "Mengapa Anda sangat senang dengan Yusuf?" Anda mungkin mendengar, "Yusuf melakukan semua yang saya minta dengan jujur dan pekerjaan yang baik. Saya belum pernah melihat seorang tahanan seperti Yusuf sebelumnya. Allah Yusuf tampaknya memberkati Yusuf. Dengan Yusuf yang bertanggung jawab, saya dapat bersantai dan tidak melakukan apa pun." Tanyakan kepada Yusuf, "Bagaimana Anda tahu TUHAN bersama Anda di penjara?" Anda mungkin mendengar, "Allah menunjukkan kepada saya bagaimana melakukan hal-hal yang tidak saya ketahui bagaimana melakukannya. Kepala penjara senang dengan pekerjaan saya. Kepala penjara telah memberikan saya suatu posisi yang tinggi di sini sehingga saya lebih nyaman. Saya percaya Allah telah menyebabkan ini terjadi."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Perikop ini menggunakan nama </w:t>
      </w:r>
      <w:r>
        <w:rPr>
          <w:b/>
          <w:lang w:val="id_ID" w:bidi="id_ID"/>
        </w:rPr>
        <w:t>TUHAN</w:t>
      </w:r>
      <w:r>
        <w:rPr>
          <w:lang w:val="id_ID" w:bidi="id_ID"/>
        </w:rPr>
        <w:t xml:space="preserve"> dan nama </w:t>
      </w:r>
      <w:r>
        <w:rPr>
          <w:b/>
          <w:lang w:val="id_ID" w:bidi="id_ID"/>
        </w:rPr>
        <w:t>Allah</w:t>
      </w:r>
      <w:r>
        <w:rPr>
          <w:lang w:val="id_ID" w:bidi="id_ID"/>
        </w:rPr>
        <w:t xml:space="preserve">. Ketika berbicara tentang Yusuf, perikop itu menggunakan TUHAN. Ketika Yusuf berbicara kepada seorang Mesir, perikop itu menggunakan Allah. Yusuf menggunakan nama Allah ketika Yusuf berbicara kepada istri Potifar. Ini adalah dua nama untuk Allah yang sama. </w:t>
      </w:r>
      <w:r>
        <w:rPr>
          <w:lang w:val="id_ID" w:bidi="id_ID"/>
        </w:rPr>
        <w:t>TUHAN</w:t>
      </w:r>
      <w:r>
        <w:rPr>
          <w:lang w:val="id_ID" w:bidi="id_ID"/>
        </w:rPr>
        <w:t xml:space="preserve"> dan </w:t>
      </w:r>
      <w:r>
        <w:rPr>
          <w:lang w:val="id_ID" w:bidi="id_ID"/>
        </w:rPr>
        <w:t>Allah</w:t>
      </w:r>
      <w:r>
        <w:rPr>
          <w:lang w:val="id_ID" w:bidi="id_ID"/>
        </w:rPr>
        <w:t xml:space="preserve"> dibahas dalam Glosarium Utama. Gunakan nama yang sama seperti yang Anda miliki pada perikop sebelumnya.</w:t>
      </w:r>
    </w:p>
    <w:p>
      <w:pPr/>
      <w:r>
        <w:rPr>
          <w:lang w:val="id_ID" w:bidi="id_ID"/>
        </w:rPr>
      </w:r>
      <w:r>
        <w:rPr>
          <w:lang w:val="id_ID" w:bidi="id_ID"/>
        </w:rPr>
        <w:t>Pedagang orang Ismael menjual Yusuf kepada Potifar. Gunakan kata yang sama untuk orang Ismael seperti yang Anda gunakan dalam perikop sebelumnya.</w:t>
      </w:r>
    </w:p>
    <w:p>
      <w:pPr/>
      <w:r>
        <w:rPr>
          <w:lang w:val="id_ID" w:bidi="id_ID"/>
        </w:rPr>
      </w:r>
      <w:r>
        <w:rPr>
          <w:lang w:val="id_ID" w:bidi="id_ID"/>
        </w:rPr>
        <w:t xml:space="preserve">TUHAN memberkati </w:t>
      </w:r>
      <w:r>
        <w:rPr>
          <w:b/>
          <w:lang w:val="id_ID" w:bidi="id_ID"/>
        </w:rPr>
        <w:t>Potifar</w:t>
      </w:r>
      <w:r>
        <w:rPr>
          <w:lang w:val="id_ID" w:bidi="id_ID"/>
        </w:rPr>
        <w:t xml:space="preserve"> setelah Potifar menempatkan Yusuf sebagai pemimpin rumah tangga. </w:t>
      </w:r>
      <w:r>
        <w:rPr>
          <w:lang w:val="id_ID" w:bidi="id_ID"/>
        </w:rPr>
        <w:t>Memberkati</w:t>
      </w:r>
      <w:r>
        <w:rPr>
          <w:lang w:val="id_ID" w:bidi="id_ID"/>
        </w:rPr>
        <w:t xml:space="preserve"> dibahas dalam Glosarium Utama. Gunakan kata yang sama untuk memberkati seperti yang telah Anda gunakan pada perikop sebelumnya. Tanaman dan ternak Potifar </w:t>
      </w:r>
      <w:r>
        <w:rPr>
          <w:b/>
          <w:lang w:val="id_ID" w:bidi="id_ID"/>
        </w:rPr>
        <w:t>berkembang</w:t>
      </w:r>
      <w:r>
        <w:rPr>
          <w:lang w:val="id_ID" w:bidi="id_ID"/>
        </w:rPr>
        <w:t>. Berkembang berarti berhasil dengan sangat baik dan meningkat dalam ukuran atau jumlah. Ini berarti bahwa Potifar memiliki panen yang baik. Semua binatang-binatangnya bertambah jumlahnya, dan semuanya sehat. Potifar menyadari bahwa semua berkat ini berasal dari TUHAN.</w:t>
      </w:r>
    </w:p>
    <w:p>
      <w:pPr/>
      <w:r>
        <w:rPr>
          <w:lang w:val="id_ID" w:bidi="id_ID"/>
        </w:rPr>
      </w:r>
      <w:r>
        <w:rPr>
          <w:lang w:val="id_ID" w:bidi="id_ID"/>
        </w:rPr>
        <w:t>Potifar tidak memberikan Yusuf kendali atas makanan yang dimakan Potifar. Banyak yang percaya bahwa orang-orang Mesir berpikir bahwa orang-orang non-Mesir tidak dapat menyiapkan makanan dengan benar. Potifar tidak akan mempercayai orang non-Mesir untuk menyiapkan makanan untuk dimakan.</w:t>
      </w:r>
    </w:p>
    <w:p>
      <w:pPr/>
      <w:r>
        <w:rPr>
          <w:lang w:val="id_ID" w:bidi="id_ID"/>
        </w:rPr>
      </w:r>
      <w:r>
        <w:rPr>
          <w:lang w:val="id_ID" w:bidi="id_ID"/>
        </w:rPr>
        <w:t>Istri Potifar mencoba membuat Yusuf untuk berhubungan intim dengannya. Terjemahan yang berbeda menggunakan cara yang berbeda untuk mengatakan ini dengan sopan. "Mari berbaring dengan saya." Datanglah ke ranjang denganku. Bercintalah denganku. Datang dan tidurlah bersama saya. Ini semua adalah cara yang berbeda untuk mengatakan hal yang sama dengan sopan. Gunakan cara berbicara yang sopan untuk menggambarkan hal ini yang akan Anda gunakan dalam budaya Anda ketika berbicara secara umum dengan orang lain.</w:t>
      </w:r>
    </w:p>
    <w:p>
      <w:pPr/>
      <w:r>
        <w:rPr>
          <w:lang w:val="id_ID" w:bidi="id_ID"/>
        </w:rPr>
      </w:r>
      <w:r>
        <w:rPr>
          <w:lang w:val="id_ID" w:bidi="id_ID"/>
        </w:rPr>
        <w:t>Yusuf mengatakan bahwa tidur dengan istri Potifar akan menjadi hal yang jahat atau kejahatan untuk dilakukan. Allah belum memberikan hukum itu. Tetapi Yusuf tahu bahwa Allah telah menetapkan batas-batas di sekitar pernikahan. Yusuf tahu bahwa suami dan istri hanya boleh berhubungan intim satu sama lain dan tidak dengan orang lain di luar pernikahan.</w:t>
      </w:r>
    </w:p>
    <w:p>
      <w:pPr/>
      <w:r>
        <w:rPr>
          <w:lang w:val="id_ID" w:bidi="id_ID"/>
        </w:rPr>
      </w:r>
      <w:r>
        <w:rPr>
          <w:lang w:val="id_ID" w:bidi="id_ID"/>
        </w:rPr>
        <w:t xml:space="preserve">Yusuf mengatakan bahwa tidur dengan istri Potifar akan menjadi </w:t>
      </w:r>
      <w:r>
        <w:rPr>
          <w:b/>
          <w:lang w:val="id_ID" w:bidi="id_ID"/>
        </w:rPr>
        <w:t>dosa</w:t>
      </w:r>
      <w:r>
        <w:rPr>
          <w:lang w:val="id_ID" w:bidi="id_ID"/>
        </w:rPr>
        <w:t xml:space="preserve"> besar terhadap Allah. Dosa adalah perbuatan tidak taat terhadap Allah. Pastikan bahwa kata yang Anda gunakan bukan kata untuk satu tindakan berdosa seperti lupa untuk mengikuti satu persyaratan agama atau mengucapkan doa. </w:t>
      </w:r>
      <w:r>
        <w:rPr>
          <w:lang w:val="id_ID" w:bidi="id_ID"/>
        </w:rPr>
        <w:t>Dosa</w:t>
      </w:r>
      <w:r>
        <w:rPr>
          <w:lang w:val="id_ID" w:bidi="id_ID"/>
        </w:rPr>
        <w:t xml:space="preserve"> dibahas dalam Glosarium Utama. Gunakan kata yang sama untuk dosa seperti yang telah Anda gunakan pada perikop sebelumnya.</w:t>
      </w:r>
    </w:p>
    <w:p>
      <w:pPr/>
      <w:r>
        <w:rPr>
          <w:lang w:val="id_ID" w:bidi="id_ID"/>
        </w:rPr>
      </w:r>
      <w:r>
        <w:rPr>
          <w:lang w:val="id_ID" w:bidi="id_ID"/>
        </w:rPr>
        <w:t xml:space="preserve">Ketika Potifar mendengar bahwa Yusuf telah mencoba memperkosa istri Potifar, Potifar bereaksi dengan </w:t>
      </w:r>
      <w:r>
        <w:rPr>
          <w:b/>
          <w:lang w:val="id_ID" w:bidi="id_ID"/>
        </w:rPr>
        <w:t>kemarahan</w:t>
      </w:r>
      <w:r>
        <w:rPr>
          <w:lang w:val="id_ID" w:bidi="id_ID"/>
        </w:rPr>
        <w:t>. Potifar sangat marah. Ini adalah kata yang sangat kuat untuk kemarahan. Potifar memasukkan Yusuf ke penjara. Memasukkan seseorang ke dalam penjara adalah tindakan yang kuat. Anda perlu menggunakan kata-kata tindakan yang kuat dalam bagian kisah ini.</w:t>
      </w:r>
    </w:p>
    <w:p>
      <w:pPr/>
      <w:r>
        <w:rPr>
          <w:lang w:val="id_ID" w:bidi="id_ID"/>
        </w:rPr>
      </w:r>
      <w:r>
        <w:rPr>
          <w:lang w:val="id_ID" w:bidi="id_ID"/>
        </w:rPr>
        <w:t>Penjara itu adalah penjara raja. Ini adalah penjara tertentu bagi mereka yang dekat dengan raja atau melayani raja dalam beberapa hal. Penjara ini, sementara masih penjara, mungkin tidak seburuk penjara biasa.</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40:1–23</w:t>
      </w:r>
      <w:r>
        <w:rPr>
          <w:lang w:val="id_ID" w:bidi="id_ID"/>
        </w:rPr>
      </w:r>
    </w:p>
    <w:p>
      <w:pPr>
        <w:pStyle w:val="Heading3"/>
      </w:pPr>
      <w:r>
        <w:rPr>
          <w:lang w:val="id_ID" w:bidi="id_ID"/>
        </w:rPr>
        <w:t>Dengar dan Renungkan</w:t>
      </w:r>
    </w:p>
    <w:p>
      <w:pPr/>
      <w:r>
        <w:rPr>
          <w:lang w:val="id_ID" w:bidi="id_ID"/>
        </w:rPr>
      </w:r>
      <w:r>
        <w:rPr>
          <w:lang w:val="id_ID" w:bidi="id_ID"/>
        </w:rPr>
        <w:t>Dengarkan Kejadian 40:1–23 dan simpan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40:1–23</w:t>
      </w:r>
    </w:p>
    <w:p>
      <w:pPr/>
      <w:r>
        <w:rPr>
          <w:lang w:val="id_ID" w:bidi="id_ID"/>
        </w:rPr>
      </w:r>
      <w:r>
        <w:rPr>
          <w:lang w:val="id_ID" w:bidi="id_ID"/>
        </w:rPr>
        <w:t>Dengarkan teks satu kali dalam versi yang paling mudah dimengerti.</w:t>
      </w:r>
    </w:p>
    <w:p>
      <w:pPr/>
      <w:r>
        <w:rPr>
          <w:lang w:val="id_ID" w:bidi="id_ID"/>
        </w:rPr>
      </w:r>
      <w:r>
        <w:rPr>
          <w:lang w:val="id_ID" w:bidi="id_ID"/>
        </w:rPr>
        <w:t>Ketika perikop ini dimulai, Yusuf berada di penjara. Potifar melemparkan Yusuf ke penjara setelah istri Potifar menuduh Yusuf mencoba memperkosanya. Kita tidak tahu berapa lama Yusuf telah berada di penjara ini. Kita tahu bahwa Yusuf sekarang bertanggung jawab atas para tahanan dan semua yang terjadi di penjara. Ini adalah kisah narasi.</w:t>
      </w:r>
    </w:p>
    <w:p>
      <w:pPr/>
      <w:r>
        <w:rPr>
          <w:lang w:val="id_ID" w:bidi="id_ID"/>
        </w:rPr>
      </w:r>
      <w:r>
        <w:rPr>
          <w:lang w:val="id_ID" w:bidi="id_ID"/>
        </w:rPr>
        <w:t>Firaun adalah nama yang diberikan kepada raja-raja Mesir. Setiap raja memiliki gelar Firaun yang melekat pada namanya. Dua dari pelayan Firaun melakukan sesuatu yang tidak menyenangkan raja. Mereka menyinggung raja. Kita tidak tahu apa yang mereka lakukan. Dua orang ini memiliki posisi penting. Satu orang adalah kepala juru anggur. Ini berarti bahwa orang ini bertanggung jawab untuk menyiapkan apa pun yang diminum raja. Kepala juru minum harus mencicipi minuman itu sebelum memberikannya kepada raja untuk memastikan minuman itu tidak memiliki racun di dalamnya. Yang lain adalah kepala tukang roti. Orang ini bertanggung jawab untuk memanggang roti dan kue yang dimakan raja. [Kedua orang ini adalah pemimpin, yang berarti bahwa orang lain bertugas di bawah mereka yang juga menyajikan minuman dan bekerja dalam pembuatan roti.]</w:t>
      </w:r>
    </w:p>
    <w:p>
      <w:pPr/>
      <w:r>
        <w:rPr>
          <w:lang w:val="id_ID" w:bidi="id_ID"/>
        </w:rPr>
      </w:r>
      <w:r>
        <w:rPr>
          <w:lang w:val="id_ID" w:bidi="id_ID"/>
        </w:rPr>
        <w:t>Orang-orang ini dimasukkan ke dalam penjara kepala pengawal. Kepala pengawal bertanggung jawab atas keselamatan istana dan semua orang yang tinggal di istana. Penjara itu berada di istana kepala pengawal. Penjara adalah bagian dari istana, tetapi bukan bagian di mana kepala pengawal tinggal. Itu adalah penjara. Yusuf berada di penjara yang sama. Potifar memiliki gelar kepala pengawal ketika Potifar membeli Yusuf sebagai budak. Potifar adalah kepala pengawal ketika Potifar memasukkan Yusuf ke penjara. Beberapa berpikir bahwa kepala pengawal saat ini adalah Potifar, tetapi kita tidak memiliki nama untuk kepala pengawal saat ini. Yang lain berpikir bahwa orang lain sekarang adalah kepala pengawal istana. Ingatlah beberapa waktu telah berlalu sejak Potifar memasukkan Yusuf ke penjara. Kebanyakan terjemahan menggunakan gelar kepala pengawal dan tidak menggunakan nama Potifar. Kepala pengawal menugaskan Yusuf untuk menjaga dua tahanan ini. Dua tahanan ini adalah orang-orang penting. Dengan demikian, Yusuf memiliki pekerjaan penting dalam menjaga kedua orang ini. Mereka tetap berada di penjara untuk beberapa waktu.</w:t>
      </w:r>
    </w:p>
    <w:p>
      <w:pPr/>
      <w:r>
        <w:rPr>
          <w:lang w:val="id_ID" w:bidi="id_ID"/>
        </w:rPr>
      </w:r>
      <w:r>
        <w:rPr>
          <w:lang w:val="id_ID" w:bidi="id_ID"/>
        </w:rPr>
        <w:t>Suatu malam, kepala juru minuman dan kepala juru roti masing-masing bermimpi. Ini berarti bahwa mereka tertidur ketika mereka bermimpi. Ketika Yusuf melihat dua orang itu keesokan harinya, Yusuf menyadari bahwa setiap orang tampak terganggu dengan sesuatu. Yusuf bertanya kepada mereka mengapa mereka terlihat sangat khawatir. Orang-orang menjelaskan bahwa mereka masing-masing memiliki mimpi yang tidak dapat ditafsirkan oleh seorang pun. Yusuf menjelaskan bahwa hanya Allah yang dapat menafsirkan mimpi. Ketika berbicara kepada orang-orang Mesir, Yusuf menggunakan kata umum untuk Allah tetapi bukan nama pribadi Yusuf untuk Allah ketika berbicara tentang Allah. Menafsirkan mimpi berarti menjelaskan apa artinya simbol-simbol dan memberikan arti umum dari mimpi itu. Kemudian Yusuf meminta setiap orang untuk menggambarkan mimpinya.</w:t>
      </w:r>
    </w:p>
    <w:p>
      <w:pPr/>
      <w:r>
        <w:rPr>
          <w:lang w:val="id_ID" w:bidi="id_ID"/>
        </w:rPr>
      </w:r>
      <w:r>
        <w:rPr>
          <w:lang w:val="id_ID" w:bidi="id_ID"/>
        </w:rPr>
        <w:t>Berhenti dan diskusikan: Bicarakan tentang mimpi dalam budaya Anda. Apa yang dipercaya orang-orang tentang mimpi? Siapa yang menjelaskan apa arti mimpi itu?</w:t>
      </w:r>
    </w:p>
    <w:p>
      <w:pPr/>
      <w:r>
        <w:rPr>
          <w:lang w:val="id_ID" w:bidi="id_ID"/>
        </w:rPr>
      </w:r>
      <w:r>
        <w:rPr>
          <w:lang w:val="id_ID" w:bidi="id_ID"/>
        </w:rPr>
        <w:t>Ketika setiap orang menceritakan mimpinya kepada Yusuf, Yusuf menggunakan gambaran kata untuk memulai penjelasannya. Yusuf berkata, Firaun akan mengangkat kepalamu. Ini adalah gambaran kata yang berarti Firaun akan memanggil Anda ke hadapannya. Tiga hari kemudian, Firaun mengangkat kepala dua orang itu. Ini berarti bahwa kedua orang itu dibawa ke hadapan Firaun. Kemudian Firaun mengembalikan juru minuman itu ke posisinya. Firaun memerintahkan agar tukang roti itu dibunuh.</w:t>
      </w:r>
    </w:p>
    <w:p>
      <w:pPr/>
      <w:r>
        <w:rPr>
          <w:lang w:val="id_ID" w:bidi="id_ID"/>
        </w:rPr>
      </w:r>
      <w:r>
        <w:rPr>
          <w:lang w:val="id_ID" w:bidi="id_ID"/>
        </w:rPr>
        <w:t>Berhenti dan diskusikan: Ceritakan kisah tentang seseorang yang penting seperti seorang raja atau kepala atau pemimpin marga yang memanggil para pelayan untuk datang kepada-Nya. Apakah raja atau pemimpin menggunakan kata atau frasa tertentu untuk panggilan ini? Apakah ini gambaran kata? Bagaimana Anda akan menceritakan apa yang terjadi sehingga semua orang memahami maknanya?</w:t>
      </w:r>
    </w:p>
    <w:p>
      <w:pPr/>
      <w:r>
        <w:rPr>
          <w:lang w:val="id_ID" w:bidi="id_ID"/>
        </w:rPr>
      </w:r>
      <w:r>
        <w:rPr>
          <w:lang w:val="id_ID" w:bidi="id_ID"/>
        </w:rPr>
        <w:t>Kepala juru minum melihat sebuah pohon anggur dalam mimpinya. Yusuf menjelaskan apa artinya mimpi itu. Mimpi itu memberikan kabar baik kepada juru minum itu. juru minuman akan kembali ke posisinya untuk melayani raja.</w:t>
      </w:r>
    </w:p>
    <w:p>
      <w:pPr/>
      <w:r>
        <w:rPr>
          <w:lang w:val="id_ID" w:bidi="id_ID"/>
        </w:rPr>
      </w:r>
      <w:r>
        <w:rPr>
          <w:lang w:val="id_ID" w:bidi="id_ID"/>
        </w:rPr>
        <w:t>Tunjukkan gambar pohon anggur dengan beberapa cabang yang berasal dari sana. Pohon anggur harus memiliki sekelompok buah anggur matang yang tergantung pada pohon.</w:t>
      </w:r>
    </w:p>
    <w:p>
      <w:pPr/>
      <w:r>
        <w:rPr>
          <w:lang w:val="id_ID" w:bidi="id_ID"/>
        </w:rPr>
      </w:r>
      <w:r>
        <w:rPr>
          <w:lang w:val="id_ID" w:bidi="id_ID"/>
        </w:rPr>
        <w:t>Tunjukkan gambar seseorang yang memeras sekelompok anggur dengan tangannya. Gambar itu harus mencakup cangkir dengan jus yang mengalir dari tangan ke cangkir.</w:t>
      </w:r>
    </w:p>
    <w:p>
      <w:pPr/>
      <w:r>
        <w:rPr>
          <w:lang w:val="id_ID" w:bidi="id_ID"/>
        </w:rPr>
      </w:r>
      <w:r>
        <w:rPr>
          <w:lang w:val="id_ID" w:bidi="id_ID"/>
        </w:rPr>
        <w:t>Yusuf meminta kepada juru minuman supaya ia menceritakan tentang Yusuf ketika ia kembali melayani raja. Yusuf berkata, "Saya diculik, atau saya dicuri, atau saya dibawa dengan paksa." Kata-kata ini adalah cara yang berbeda untuk mengatakan hal yang sama. Kata-kata ini menunjukkan bahwa Yusuf tidak datang ke Mesir dengan kehendaknya sendiri. Menculik seseorang berarti membawa seseorang dengan paksa dan membawanya pergi. Penculikan biasanya melibatkan seorang anak, tetapi sekarang berarti siapa pun yang ditawan dan dibawa pergi dari rumahnya.</w:t>
      </w:r>
    </w:p>
    <w:p>
      <w:pPr/>
      <w:r>
        <w:rPr>
          <w:lang w:val="id_ID" w:bidi="id_ID"/>
        </w:rPr>
      </w:r>
      <w:r>
        <w:rPr>
          <w:lang w:val="id_ID" w:bidi="id_ID"/>
        </w:rPr>
        <w:t>Yusuf mengatakan kepada juru minum itu, "Saya tidak layak berada di sini." Masud Yusuf, saya tidak layak berada di penjara. Saya tidak bersalah. Saya tidak melakukan kesalahan apa pun. Yusuf menggunakan kata penjara yang merupakan kata yang kuat untuk menunjukkan bahwa Yusuf telah diperlakukan dengan salah. Yusuf berkata, "Aku berasal dari negeri orang Ibrani." Ini berarti bahwa Yusuf berasal dari tanah Kanaan. Ibrani adalah bahasa yang digunakan Yakub dan keturunannya. Ibrani adalah nama lain yang digunakan untuk keturunan Yakub. Tanah orang Ibrani adalah tanah Kanaan tempat orang-orang yang berbahasa Ibrani tinggal. Yusuf mengatakan kepada juru minuman bahwa Yusuf adalah orang asing di Mesir. Kemudian, ketika juru minuman berbicara kepada raja tentang Yusuf, juru minuman akan ingat bahwa Yusuf adalah orang asing.</w:t>
      </w:r>
    </w:p>
    <w:p>
      <w:pPr/>
      <w:r>
        <w:rPr>
          <w:lang w:val="id_ID" w:bidi="id_ID"/>
        </w:rPr>
      </w:r>
      <w:r>
        <w:rPr>
          <w:lang w:val="id_ID" w:bidi="id_ID"/>
        </w:rPr>
        <w:t>Tukang roti kemudian menjelaskan mimpinya. Tukang roti melihat tiga keranjang berisi roti kecil yang manis,dipanggang dengan tepung, ditumpuk di atas kepalanya. Burung-burung terbang di sekitar untuk memakan kue-kue. Yusuf menjelaskan makna mimpi ini juga. Mimpi itu berarti bahwa tukang roti akan mati. Yusuf mengatakan bahwa raja akan memotong kepala tukang roti. Kemudian tubuh tukang roti akan dipakukan pada tiang yang tajam dan dibiarkan di sana agar burung-burung datang dan mengambil dagingnya. Menusuk seseorang berarti menembus tubuh dengan ujung tiang yang tajam. Tubuh itu kemudian akan menggantung dari ujung tiang. Burung-burung yang datang untuk makan daging dapat berupa burung pemangsa seperti burung nasar yang memakan binatang mati. Dengan daging yang diambil dari tulangnya, orang-orang Mesir percaya bahwa orang itu tidak dapat mencapai keabadian. Orang ini tidak dapat hidup selamanya di dunia orang mati. Ini berarti bahwa raja menghukum tukang roti dengan keras.</w:t>
      </w:r>
    </w:p>
    <w:p>
      <w:pPr/>
      <w:r>
        <w:rPr>
          <w:lang w:val="id_ID" w:bidi="id_ID"/>
        </w:rPr>
      </w:r>
      <w:r>
        <w:rPr>
          <w:lang w:val="id_ID" w:bidi="id_ID"/>
        </w:rPr>
        <w:t>Tunjukkan gambar 3 keranjang yang penuh dengan kue-kue yang disusun bertumpuk.</w:t>
      </w:r>
    </w:p>
    <w:p>
      <w:pPr/>
      <w:r>
        <w:rPr>
          <w:lang w:val="id_ID" w:bidi="id_ID"/>
        </w:rPr>
      </w:r>
      <w:r>
        <w:rPr>
          <w:lang w:val="id_ID" w:bidi="id_ID"/>
        </w:rPr>
        <w:t>Firaun menggunakan perayaan ulang tahunnya sebagai waktu untuk membawa juru minum dan tukang roti keluar dari penjara. Pemilik minuman itu kembali ke posisinya sebagai kepala juru minum kepada Firaun. Namun, juru minuman itu melupakan semua tentang Yusuf. Tukang roti dibunuh. Yusuf tetap berada di penjara.</w:t>
      </w:r>
    </w:p>
    <w:p>
      <w:pPr/>
      <w:r>
        <w:rPr>
          <w:lang w:val="id_ID" w:bidi="id_ID"/>
        </w:rPr>
      </w:r>
      <w:r>
        <w:rPr>
          <w:lang w:val="id_ID" w:bidi="id_ID"/>
        </w:rPr>
        <w:t>Berhenti dan diskusikan: Bagaimana pemimpin Anda merayakan momen khusus seperti ulang tahun?</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5 adegan.</w:t>
      </w:r>
    </w:p>
    <w:p>
      <w:pPr/>
      <w:r>
        <w:rPr>
          <w:lang w:val="id_ID" w:bidi="id_ID"/>
        </w:rPr>
      </w:r>
      <w:r>
        <w:rPr>
          <w:b/>
          <w:lang w:val="id_ID" w:bidi="id_ID"/>
        </w:rPr>
        <w:t>Adegan pertama:</w:t>
      </w:r>
      <w:r>
        <w:rPr>
          <w:lang w:val="id_ID" w:bidi="id_ID"/>
        </w:rPr>
        <w:t xml:space="preserve"> Firaun menjadi marah dengan kepala juru minuman dan kepala juru roti, dan memasukkan mereka ke penjara. Kepala Pengawal menugaskan Yusuf untuk menjaga dua orang itu.</w:t>
      </w:r>
    </w:p>
    <w:p>
      <w:pPr/>
      <w:r>
        <w:rPr>
          <w:lang w:val="id_ID" w:bidi="id_ID"/>
        </w:rPr>
      </w:r>
      <w:r>
        <w:rPr>
          <w:b/>
          <w:lang w:val="id_ID" w:bidi="id_ID"/>
        </w:rPr>
        <w:t>Adegan kedua:</w:t>
      </w:r>
      <w:r>
        <w:rPr>
          <w:lang w:val="id_ID" w:bidi="id_ID"/>
        </w:rPr>
        <w:t xml:space="preserve"> Yusuf melihat bahwa dua orang itu tampaknya terganggu tentang sesuatu. Yusuf bertanya apa yang telah terjadi. Setiap orang memiliki satu mimpi dan tidak ada seorang pun yang dapat menjelaskannya.</w:t>
      </w:r>
    </w:p>
    <w:p>
      <w:pPr/>
      <w:r>
        <w:rPr>
          <w:lang w:val="id_ID" w:bidi="id_ID"/>
        </w:rPr>
      </w:r>
      <w:r>
        <w:rPr>
          <w:b/>
          <w:lang w:val="id_ID" w:bidi="id_ID"/>
        </w:rPr>
        <w:t>Adegan ketiga:</w:t>
      </w:r>
      <w:r>
        <w:rPr>
          <w:lang w:val="id_ID" w:bidi="id_ID"/>
        </w:rPr>
        <w:t xml:space="preserve"> Kepala juru minum menjelaskan mimpinya. Yusuf menafsirkan mimpi itu. Yusuf meminta juru minuman untuk menceritakan kepada raja tentang Yusuf.</w:t>
      </w:r>
    </w:p>
    <w:p>
      <w:pPr/>
      <w:r>
        <w:rPr>
          <w:lang w:val="id_ID" w:bidi="id_ID"/>
        </w:rPr>
      </w:r>
      <w:r>
        <w:rPr>
          <w:b/>
          <w:lang w:val="id_ID" w:bidi="id_ID"/>
        </w:rPr>
        <w:t>Adegan keempat:</w:t>
      </w:r>
      <w:r>
        <w:rPr>
          <w:lang w:val="id_ID" w:bidi="id_ID"/>
        </w:rPr>
        <w:t xml:space="preserve"> Kepala tukang roti menjelaskan mimpinya. Yusuf menafsirkan mimpi itu.</w:t>
      </w:r>
    </w:p>
    <w:p>
      <w:pPr/>
      <w:r>
        <w:rPr>
          <w:lang w:val="id_ID" w:bidi="id_ID"/>
        </w:rPr>
      </w:r>
      <w:r>
        <w:rPr>
          <w:b/>
          <w:lang w:val="id_ID" w:bidi="id_ID"/>
        </w:rPr>
        <w:t>Adegan kelima:</w:t>
      </w:r>
      <w:r>
        <w:rPr>
          <w:lang w:val="id_ID" w:bidi="id_ID"/>
        </w:rPr>
        <w:t xml:space="preserve"> Kedua orang meninggalkan penjara. Penjelasan Yusuf tentang setiap mimpi menjadi kenyataan. Kepala juru minuman lupa tentang Yusuf.</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Kepala pengawal.</w:t>
      </w:r>
    </w:p>
    <w:p>
      <w:pPr>
        <w:pStyle w:val="ListBullet"/>
        <w:spacing w:line="240" w:lineRule="auto"/>
        <w:ind w:left="720"/>
      </w:pPr>
      <w:r>
        <w:rPr>
          <w:lang w:val="id_ID" w:bidi="id_ID"/>
        </w:rPr>
      </w:r>
      <w:r>
        <w:rPr>
          <w:lang w:val="id_ID" w:bidi="id_ID"/>
        </w:rPr>
        <w:t>Firaun atau raja Mesir</w:t>
      </w:r>
    </w:p>
    <w:p>
      <w:pPr>
        <w:pStyle w:val="ListBullet"/>
        <w:spacing w:line="240" w:lineRule="auto"/>
        <w:ind w:left="720"/>
      </w:pPr>
      <w:r>
        <w:rPr>
          <w:lang w:val="id_ID" w:bidi="id_ID"/>
        </w:rPr>
      </w:r>
      <w:r>
        <w:rPr>
          <w:lang w:val="id_ID" w:bidi="id_ID"/>
        </w:rPr>
        <w:t>Kepala juru minum</w:t>
      </w:r>
    </w:p>
    <w:p>
      <w:pPr>
        <w:pStyle w:val="ListBullet"/>
        <w:spacing w:line="240" w:lineRule="auto"/>
        <w:ind w:left="720"/>
      </w:pPr>
      <w:r>
        <w:rPr>
          <w:lang w:val="id_ID" w:bidi="id_ID"/>
        </w:rPr>
      </w:r>
      <w:r>
        <w:rPr>
          <w:lang w:val="id_ID" w:bidi="id_ID"/>
        </w:rPr>
        <w:t>Kepala Tukang Roti</w:t>
      </w:r>
    </w:p>
    <w:p>
      <w:pPr/>
      <w:r>
        <w:rPr>
          <w:lang w:val="id_ID" w:bidi="id_ID"/>
        </w:rPr>
      </w:r>
      <w:r>
        <w:rPr>
          <w:lang w:val="id_ID" w:bidi="id_ID"/>
        </w:rPr>
        <w:t xml:space="preserve">Dalam sesi ini, buatlah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Perikop ini dimulai dengan frasa waktu atau transisi. Ini menunjukkan bahwa beberapa waktu telah berlalu. Yusuf telah berada di penjara selama beberapa waktu ketika cerita ini dimulai. Kita tidak tahu berapa lama Yusuf telah berada di penjara. Ketika dua pelayan raja tiba di penjara, mereka juga tinggal di sana untuk beberapa waktu. Kita tidak tahu berapa lama dua pelayan raja berada di penjara sebelum perikop ini dimulai.</w:t>
      </w:r>
    </w:p>
    <w:p>
      <w:pPr/>
      <w:r>
        <w:rPr>
          <w:lang w:val="id_ID" w:bidi="id_ID"/>
        </w:rPr>
      </w:r>
      <w:r>
        <w:rPr>
          <w:lang w:val="id_ID" w:bidi="id_ID"/>
        </w:rPr>
        <w:t>Dalam adegan pertama, Firaun menjadi marah dengan dua orang pelayannya. Kepala juru masak dan kepala juru roti masing-masing telah melakukan sesuatu yang menyinggung raja. Raja mengirim kedua orang itu ke penjara dan mereka dimasukkan ke dalam penjara yang sama dengan Yusuf. Penjara terletak di istana kepala pengawal. Kepala pengawal menugaskan Yusuf untuk menjaga dua pelayan raja. Dalam perikop sebelumnya, Potifar adalah kepala pengawal. Nama kepala pengawal tidak disebutkan dalam perikop ini. Kita tidak tahu siapa kepala pengawal itu. Mereka tetap berada di penjara untuk beberapa waktu.</w:t>
      </w:r>
    </w:p>
    <w:p>
      <w:pPr/>
      <w:r>
        <w:rPr>
          <w:lang w:val="id_ID" w:bidi="id_ID"/>
        </w:rPr>
      </w:r>
      <w:r>
        <w:rPr>
          <w:lang w:val="id_ID" w:bidi="id_ID"/>
        </w:rPr>
        <w:t>Dalam adegan kedua, Yusuf memperhatikan suatu pagi bahwa dua pelayan itu tampaknya kesal tentang sesuatu. Yusuf bertanya kepada mereka apa yang telah terjadi. Setiap orang memiliki mimpi, dan tidak ada seorang pun yang dapat menjelaskan mimpi itu. Yusuf menjelaskan bahwa hanya Allah yang dapat menafsirkan mimpi. Ketika Yusuf mengatakan bahwa hanya Allah yang dapat menjelaskan mimpi, Yusuf mengajukan pertanyaan yang tidak memerlukan jawaban. Ini dapat diubah menjadi pernyataan positif. Allah adalah satu-satunya yang dapat menafsirkan mimpi. Pertanyaan atau pernyataan ini menunjukkan bahwa Yusuf percaya bahwa Allahnya dapat menafsirkan mimpi. Yusuf mengungkapkan keyakinan kepada Allah. Yusuf meminta setiap orang untuk menceritakan mimpinya kepada Yusuf.</w:t>
      </w:r>
    </w:p>
    <w:p>
      <w:pPr/>
      <w:r>
        <w:rPr>
          <w:lang w:val="id_ID" w:bidi="id_ID"/>
        </w:rPr>
      </w:r>
      <w:r>
        <w:rPr>
          <w:lang w:val="id_ID" w:bidi="id_ID"/>
        </w:rPr>
        <w:t>Dalam adegan ketiga, kepala juru minuman menjelaskan mimpinya. Kepala juru minum melihat sebuah pohon anggur dengan tiga cabang. Tanaman merambat menghasilkan tandan anggur. Kepala juru minum mengambil tandan anggur di tangannya. Kepala juru minum memeras anggur. Jus dari buah anggur memenuhi cangkir anggur raja. Kepala juru minuman memberikan cawan yang penuh dengan jus kepada Firaun. Yusuf dapat menjelaskan mimpi itu. Yusuf mengatakan bahwa dalam tiga hari, juru minuman itu akan kembali melayani Firaun. Yusuf meminta juru minuman untuk mengingat Yusuf dan menceritakan kepada raja tentang Yusuf. Yusuf berkata, "Aku tidak bersalah." Dalam perikop ini, Yusuf mengatakan kepada kepala juru minum bahwa Yusuf diculik atau diambil secara paksa dari tanah airnya. Kita tahu bahwa saudara-saudaranya menjual Yusuf sebagai budak kepada para pedagang Ismael yang lewat. Kita tidak tahu apa yang diketahui Yusuf tentang bagaimana ia dibawa ke Mesir.</w:t>
      </w:r>
    </w:p>
    <w:p>
      <w:pPr/>
      <w:r>
        <w:rPr>
          <w:lang w:val="id_ID" w:bidi="id_ID"/>
        </w:rPr>
      </w:r>
      <w:r>
        <w:rPr>
          <w:lang w:val="id_ID" w:bidi="id_ID"/>
        </w:rPr>
        <w:t>Dalam adegan keempat, kepala tukang roti menjelaskan mimpinya kepada Yusuf. Tukang roti melihat tiga keranjang penuh kue-kue ditumpuk di atas kepala tukang roti. Burung-burung datang untuk memakan kue-kue dari atas keranjang. Yusuf menjelaskan bahwa dalam tiga hari, Firaun akan membunuh tukang roti itu. Firaun akan memenggal kepala tukang roti dan kemudian memakukan tubuh tukang roti pada tiang. Burung-burung pemangsa akan datang dan memakan daging dari tulang-tulang.</w:t>
      </w:r>
    </w:p>
    <w:p>
      <w:pPr/>
      <w:r>
        <w:rPr>
          <w:lang w:val="id_ID" w:bidi="id_ID"/>
        </w:rPr>
      </w:r>
      <w:r>
        <w:rPr>
          <w:lang w:val="id_ID" w:bidi="id_ID"/>
        </w:rPr>
        <w:t>Dalam adegan kelima, ulang tahun Firaun terjadi tiga hari setelah Yusuf menjelaskan mimpi. Firaun menyiapkan perjamuan untuk merayakan ulang tahunnya. Firaun mengundang para pejabat dan stafnya ke perjamuan itu. Kemudian Firaun meminta agar kepala juru minuman dan kepala juru roti datang dari penjara. Semua yang dikatakan Yusuf terjadi persis seperti yang dikatakan Yusuf. Kepala juru minum kembali ke posisinya melayani raja. Raja memenggal kepala tukang roti dan tubuhnya disalibkan pada tiang. Kepala juru minuman lupa tentang Yusuf. Kepala juru minuman tidak mengatakan kepada Firaun tentang Yusuf.</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5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Kepala pengawal.</w:t>
      </w:r>
    </w:p>
    <w:p>
      <w:pPr>
        <w:pStyle w:val="ListBullet"/>
        <w:spacing w:line="240" w:lineRule="auto"/>
        <w:ind w:left="720"/>
      </w:pPr>
      <w:r>
        <w:rPr>
          <w:lang w:val="id_ID" w:bidi="id_ID"/>
        </w:rPr>
      </w:r>
      <w:r>
        <w:rPr>
          <w:lang w:val="id_ID" w:bidi="id_ID"/>
        </w:rPr>
        <w:t>Firaun atau raja Mesir</w:t>
      </w:r>
    </w:p>
    <w:p>
      <w:pPr>
        <w:pStyle w:val="ListBullet"/>
        <w:spacing w:line="240" w:lineRule="auto"/>
        <w:ind w:left="720"/>
      </w:pPr>
      <w:r>
        <w:rPr>
          <w:lang w:val="id_ID" w:bidi="id_ID"/>
        </w:rPr>
      </w:r>
      <w:r>
        <w:rPr>
          <w:lang w:val="id_ID" w:bidi="id_ID"/>
        </w:rPr>
        <w:t>Kepala Juru Minuman</w:t>
      </w:r>
    </w:p>
    <w:p>
      <w:pPr>
        <w:pStyle w:val="ListBullet"/>
        <w:spacing w:line="240" w:lineRule="auto"/>
        <w:ind w:left="720"/>
      </w:pPr>
      <w:r>
        <w:rPr>
          <w:lang w:val="id_ID" w:bidi="id_ID"/>
        </w:rPr>
      </w:r>
      <w:r>
        <w:rPr>
          <w:lang w:val="id_ID" w:bidi="id_ID"/>
        </w:rPr>
        <w:t>Kepala Tukang Roti</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Dalam adegan 1, kepala juru minuman dan kepala juru roti telah menyinggung Firaun. Firaun memasukkan mereka ke penjara. Dua orang ini berada di penjara kepala pengawal istana. Yusuf berada di penjara yang sama. Kepala pengawal menugaskan Yusuf untuk menjaga dua pelayan raja ini.</w:t>
      </w:r>
    </w:p>
    <w:p>
      <w:pPr/>
      <w:r>
        <w:rPr>
          <w:lang w:val="id_ID" w:bidi="id_ID"/>
        </w:rPr>
      </w:r>
      <w:r>
        <w:rPr>
          <w:lang w:val="id_ID" w:bidi="id_ID"/>
        </w:rPr>
        <w:t>Hentikan adegannya: Tanyakan kepada Yusuf, "Bagaimana perasaan Anda sekarang bahwa Anda telah berada di penjara untuk beberapa waktu?" Anda mungkin mendengar, "Saya sedih karena saya masih berada di penjara tetapi saya tahu bahwa TUHAN bersama saya. Saya telah diberi banyak otoritas atas penjara dan bagaimana penjara itu dijalankan. Keadaan saya sebaik mungkin saat saya masih berada di penjara. Saya sangat bersyukur karena TUHAN telah membantu saya." Ulangi adegannya.</w:t>
      </w:r>
    </w:p>
    <w:p>
      <w:pPr/>
      <w:r>
        <w:rPr>
          <w:lang w:val="id_ID" w:bidi="id_ID"/>
        </w:rPr>
      </w:r>
      <w:r>
        <w:rPr>
          <w:lang w:val="id_ID" w:bidi="id_ID"/>
        </w:rPr>
        <w:t>Dalam adegan 2, Yusuf memperhatikan bahwa dua hamba raja terlihat khawatir tentang sesuatu. Yusuf berhenti untuk bertanya kepada mereka mengapa mereka terlihat khawatir. Dua pelayan itu menjelaskan bahwa masing-masing dari mereka memiliki mimpi dan tidak ada seorang pun yang dapat menjelaskan mimpi itu. Yusuf berkata, "Menafsirkan mimpi adalah pekerjaan Allah. Lanjutkan dan ceritakan padaku mimpimu."</w:t>
      </w:r>
    </w:p>
    <w:p>
      <w:pPr/>
      <w:r>
        <w:rPr>
          <w:lang w:val="id_ID" w:bidi="id_ID"/>
        </w:rPr>
      </w:r>
      <w:r>
        <w:rPr>
          <w:lang w:val="id_ID" w:bidi="id_ID"/>
        </w:rPr>
        <w:t>Hentikan adegannya: Tanyakan kepada Yusuf, "Bagaimana perasaan Anda sekarang?" Anda mungkin mendengar, "Saya yakin bahwa Allah-ku akan membantu saya. Saya tahu bahwa Allahku adalah yang terbesar. Allahku dapat menafsirkan mimpi. Saya percaya bahwa Allah-ku akan membantu saya." Ulangi adegannya.</w:t>
      </w:r>
    </w:p>
    <w:p>
      <w:pPr/>
      <w:r>
        <w:rPr>
          <w:lang w:val="id_ID" w:bidi="id_ID"/>
        </w:rPr>
      </w:r>
      <w:r>
        <w:rPr>
          <w:lang w:val="id_ID" w:bidi="id_ID"/>
        </w:rPr>
        <w:t>Dalam adegan 3, kepala juru minuman menjelaskan mimpinya kepada Yusuf. Yusuf menjelaskan bahwa mimpi itu berarti bahwa juru minuman itu akan kembali ke posisinya melayani raja. Waktu juru minuman di penjara sudah berakhir. Kemudian Yusuf meminta juru minuman untuk menceritakan kepada raja tentang Yusuf. Yusuf berkata, "Saya berada di penjara tetapi saya tidak layak berada di sini."</w:t>
      </w:r>
    </w:p>
    <w:p>
      <w:pPr/>
      <w:r>
        <w:rPr>
          <w:lang w:val="id_ID" w:bidi="id_ID"/>
        </w:rPr>
      </w:r>
      <w:r>
        <w:rPr>
          <w:lang w:val="id_ID" w:bidi="id_ID"/>
        </w:rPr>
        <w:t>Hentikan adegannya: Tanyakan kepada juru minum anggur, "Bagaimana perasaan Anda ketika Anda mendengar kabar ini?" Anda mungkin mendengar, "Aku sangat bahagia. " Saya tidak melakukan kesalahan apa pun. Saya tidak tahu mengapa raja memasukkan saya ke penjara. Saya bersukacita karena saya bisa kembali ke pelayanan raja." Tanyakan kepada Yusuf, "Mengapa Anda meminta juru minuman untuk menceritakan tentang anda kepada raja? Menurut Anda, apa yang mungkin dilakukan raja itu?" Anda mungkin mendengar, "Saya berharap raja akan melihat situasi saya dan membawa saya keluar dari penjara ini. Saya tidak ingin berada di sini selama sisa hidup saya. Saya tidak melakukan apa pun untuk layak dipenjara." Tanyakan kepada tukang roti, "Bagaimana perasaan Anda setelah mendengar penjelasan untuk mimpi juru minuman?" Anda mungkin mendengar, "Saya berharap penjelasan saya sama baiknya. Saya ingin keluar dari sini dan kembali melayani raja." Ulangi adegannya.</w:t>
      </w:r>
    </w:p>
    <w:p>
      <w:pPr/>
      <w:r>
        <w:rPr>
          <w:lang w:val="id_ID" w:bidi="id_ID"/>
        </w:rPr>
      </w:r>
      <w:r>
        <w:rPr>
          <w:lang w:val="id_ID" w:bidi="id_ID"/>
        </w:rPr>
        <w:t>Dalam adegan 4, kepala tukang roti menjelaskan mimpinya. Yusuf memberikan makna mimpi itu. Tukang roti akan mati. Raja akan memenggal kepala tukang roti dan kemudian memakukan tubuh tukang roti di tiang sehingga burung-burung pemangsa dapat memakan dagingnya.</w:t>
      </w:r>
    </w:p>
    <w:p>
      <w:pPr/>
      <w:r>
        <w:rPr>
          <w:lang w:val="id_ID" w:bidi="id_ID"/>
        </w:rPr>
      </w:r>
      <w:r>
        <w:rPr>
          <w:lang w:val="id_ID" w:bidi="id_ID"/>
        </w:rPr>
        <w:t>Hentikan adegannya: Tanyakan kepada tukang roti, "Bagaimana perasaan Anda ketika Anda mendengar penjelasan ini?" Anda mungkin mendengar, "Saya sangat kesal. Saya tidak pantas mendapatkan ini. Saya perlu menjelaskan kepada raja apa yang terjadi. Ini bukan keadilan. Saya berharap saya dapat mengubah pikiran raja tentang ini." Ulangi adegannya.</w:t>
      </w:r>
    </w:p>
    <w:p>
      <w:pPr/>
      <w:r>
        <w:rPr>
          <w:lang w:val="id_ID" w:bidi="id_ID"/>
        </w:rPr>
      </w:r>
      <w:r>
        <w:rPr>
          <w:lang w:val="id_ID" w:bidi="id_ID"/>
        </w:rPr>
        <w:t>Dalam adegan 5, Firaun merayakan ulang tahunnya dengan satu perjamuan. Ini terjadi 3 hari setelah Yusuf menjelaskan mimpi. Firaun memanggil kepala juru minuman dan kepala tukang roti untuk datang dari penjara. Firaun mengembalikan kepala juru minuman ke tempat pelayanannya. Firaun memenggal kepala tukang roti dan menyalibkan tubuhnya pada sebuah tiang. Semuanya terjadi persis seperti yang dikatakan Yusuf. Kepala juru minuman melupakan semua tentang Yusuf. Kepala juru minuman tidak ingat untuk menceritakan kepada raja tentang Yusuf.</w:t>
      </w:r>
    </w:p>
    <w:p>
      <w:pPr/>
      <w:r>
        <w:rPr>
          <w:lang w:val="id_ID" w:bidi="id_ID"/>
        </w:rPr>
      </w:r>
      <w:r>
        <w:rPr>
          <w:lang w:val="id_ID" w:bidi="id_ID"/>
        </w:rPr>
        <w:t>Hentikan adegannya: Tanyakan kepada juru anggur, "Mengapa Anda melupakan Yusuf?" Anda mungkin mendengar, "Saya sangat senang keluar dari penjara itu sehingga saya melupakan segalanya. Saya tidak ingin melakukan apa pun untuk membuat saya dalam bahaya lagi. Saya melupakan semua yang dilakukan Yusuf untukku." Tanyakan kepada Yusuf, "Bagaimana perasaan Anda sekarang?" Anda mungkin mendengar, "Saya pikir kepala juru minuman pasti lupa untuk menceritakan kepada raja tentang saya. Saya masih di sini. Saya tidak mendengar apa pun dari luar. Saya harus percaya kepada TUHAN. Saya tahu bahwa TUHAN bersama saya. Entah bagaimana TUHAN akan menyelesaikan semua ini. Saya akan tetap menaruh kepercayaan dan harapan saya untuk masa depan bersama TUHAN."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Penjara merupakan bagian dari istana kepala pengawal. Itu adalah penjara. Mereka yang berada di penjara tidak memiliki kebebasan untuk pergi. Para tahanan khusus seperti para pelayan raja dimasukkan ke dalam penjara ini. Ini adalah penjara tempat Potifar memenjarakan Yusuf. Namun, waktu telah berlalu. Kita tidak tahu nama kepala pengawal istana saat ini.</w:t>
      </w:r>
    </w:p>
    <w:p>
      <w:pPr/>
      <w:r>
        <w:rPr>
          <w:lang w:val="id_ID" w:bidi="id_ID"/>
        </w:rPr>
      </w:r>
      <w:r>
        <w:rPr>
          <w:lang w:val="id_ID" w:bidi="id_ID"/>
        </w:rPr>
        <w:t>Ada dua rujukan waktu dalam perikop ini. Pada awal perikop ini, beberapa waktu telah berlalu sejak Yusuf dimasukkan ke dalam penjara. Kemudian dua hamba itu berada di penjara untuk beberapa waktu sebelum mereka bermimpi. Kita tidak tahu jumlah waktu yang tepat yang telah berlalu. Bisa jadi minggu atau bulan atau tahun. Istilah untuk berlalunya waktu adalah istilah yang umum.</w:t>
      </w:r>
    </w:p>
    <w:p>
      <w:pPr/>
      <w:r>
        <w:rPr>
          <w:lang w:val="id_ID" w:bidi="id_ID"/>
        </w:rPr>
      </w:r>
      <w:r>
        <w:rPr>
          <w:lang w:val="id_ID" w:bidi="id_ID"/>
        </w:rPr>
        <w:t xml:space="preserve">Setiap pelayan memiliki </w:t>
      </w:r>
      <w:r>
        <w:rPr>
          <w:b/>
          <w:lang w:val="id_ID" w:bidi="id_ID"/>
        </w:rPr>
        <w:t>mimpi</w:t>
      </w:r>
      <w:r>
        <w:rPr>
          <w:lang w:val="id_ID" w:bidi="id_ID"/>
        </w:rPr>
        <w:t xml:space="preserve">. Mimpi terjadi pada malam hari atau ketika orang itu tertidur. Gunakan kata yang sama untuk mimpi seperti yang Anda miliki pada perikop sebelumnya. </w:t>
      </w:r>
      <w:r>
        <w:rPr>
          <w:lang w:val="id_ID" w:bidi="id_ID"/>
        </w:rPr>
        <w:t>Mimpi</w:t>
      </w:r>
      <w:r>
        <w:rPr>
          <w:lang w:val="id_ID" w:bidi="id_ID"/>
        </w:rPr>
        <w:t xml:space="preserve"> dibahas dalam Glosarium Utama.</w:t>
      </w:r>
    </w:p>
    <w:p>
      <w:pPr/>
      <w:r>
        <w:rPr>
          <w:lang w:val="id_ID" w:bidi="id_ID"/>
        </w:rPr>
      </w:r>
      <w:r>
        <w:rPr>
          <w:lang w:val="id_ID" w:bidi="id_ID"/>
        </w:rPr>
        <w:t xml:space="preserve">Yusuf menjelaskan bahwa hanya </w:t>
      </w:r>
      <w:r>
        <w:rPr>
          <w:b/>
          <w:lang w:val="id_ID" w:bidi="id_ID"/>
        </w:rPr>
        <w:t>Allah</w:t>
      </w:r>
      <w:r>
        <w:rPr>
          <w:lang w:val="id_ID" w:bidi="id_ID"/>
        </w:rPr>
        <w:t xml:space="preserve"> yang dapat menafsirkan mimpi. Gunakan kata yang sama untuk Allah seperti yang telah Anda gunakan dalam perikop lainnya. </w:t>
      </w:r>
      <w:r>
        <w:rPr>
          <w:lang w:val="id_ID" w:bidi="id_ID"/>
        </w:rPr>
        <w:t>Allah</w:t>
      </w:r>
      <w:r>
        <w:rPr>
          <w:lang w:val="id_ID" w:bidi="id_ID"/>
        </w:rPr>
        <w:t xml:space="preserve"> dibahas dalam Glosarium Utama.</w:t>
      </w:r>
    </w:p>
    <w:p>
      <w:pPr/>
      <w:r>
        <w:rPr>
          <w:lang w:val="id_ID" w:bidi="id_ID"/>
        </w:rPr>
      </w:r>
      <w:r>
        <w:rPr>
          <w:lang w:val="id_ID" w:bidi="id_ID"/>
        </w:rPr>
        <w:t>Ketika Yusuf mengatakan bahwa hanya Allah yang dapat menjelaskan mimpi, Yusuf mengajukan pertanyaan yang tidak memerlukan jawaban. Ini dapat diubah menjadi pernyataan positif. "Allah adalah satu-satunya yang dapat menafsirkan mimpi."</w:t>
      </w:r>
    </w:p>
    <w:p>
      <w:pPr/>
      <w:r>
        <w:rPr>
          <w:lang w:val="id_ID" w:bidi="id_ID"/>
        </w:rPr>
      </w:r>
      <w:r>
        <w:rPr>
          <w:lang w:val="id_ID" w:bidi="id_ID"/>
        </w:rPr>
        <w:t xml:space="preserve">Ketika Yusuf menjelaskan kepada juru minuman bagaimana Yusuf telah datang ke penjara, Yusuf berkata, "Saya dicuri dari tanah orang Ibrani." Satu terjemahan menggunakan kata </w:t>
      </w:r>
      <w:r>
        <w:rPr>
          <w:b/>
          <w:lang w:val="id_ID" w:bidi="id_ID"/>
        </w:rPr>
        <w:t>diculik</w:t>
      </w:r>
      <w:r>
        <w:rPr>
          <w:lang w:val="id_ID" w:bidi="id_ID"/>
        </w:rPr>
        <w:t>. Penculikan berarti mengambil seseorang dengan paksa. Penculikan juga termasuk membayar sejumlah uang untuk pembebasan orang itu. Yusuf mengatakan bahwa Yusuf dibuat datang ke Mesir bertentangan dengan kehendak Yusuf.</w:t>
      </w:r>
    </w:p>
    <w:p>
      <w:pPr/>
      <w:r>
        <w:rPr>
          <w:lang w:val="id_ID" w:bidi="id_ID"/>
        </w:rPr>
      </w:r>
      <w:r>
        <w:rPr>
          <w:b/>
          <w:lang w:val="id_ID" w:bidi="id_ID"/>
        </w:rPr>
        <w:t>Ibrani</w:t>
      </w:r>
      <w:r>
        <w:rPr>
          <w:lang w:val="id_ID" w:bidi="id_ID"/>
        </w:rPr>
        <w:t xml:space="preserve"> adalah bahasa yang digunakan Yakub dan keluarga Yakub. Orang-orang Ibrani adalah istilah lain untuk orang-orang Israel atau keturunan Yakub. Tanah orang Ibrani adalah sama dengan tanah Kanaan. Anda juga dapat mengatakan bahwa mereka membawa saya atau menculik saya dari tanah orang Ibrani.</w:t>
      </w:r>
    </w:p>
    <w:p>
      <w:pPr/>
      <w:r>
        <w:rPr>
          <w:lang w:val="id_ID" w:bidi="id_ID"/>
        </w:rPr>
      </w:r>
      <w:r>
        <w:rPr>
          <w:lang w:val="id_ID" w:bidi="id_ID"/>
        </w:rPr>
        <w:t>Firaun akan mengangkat kepalamu adalah gambaran kata yang digunakan tiga kali dalam perikop ini. Ini adalah ungkapan yang berarti bahwa Anda dipanggil ke hadapan raja. Beberapa terjemahan menggunakan kata-kata "angkatlah kepalamu" tanpa penjelasan. Terjemahan lain menggunakannya dan menambahkan "akan memanggil Anda kepada raja." Terjemahan-terjemahan lain tidak menggunakan gambaran kata tetapi hanya mengatakan, "raja akan memanggil Anda ke hadapan-nya." Satu terjemahan tidak menyebutkan gambaran kata tetapi memberitahu kepada setiap orang apa yang akan terjadi padanya.</w:t>
      </w:r>
    </w:p>
    <w:p>
      <w:pPr/>
      <w:r>
        <w:rPr>
          <w:lang w:val="id_ID" w:bidi="id_ID"/>
        </w:rPr>
      </w:r>
      <w:r>
        <w:rPr>
          <w:lang w:val="id_ID" w:bidi="id_ID"/>
        </w:rPr>
        <w:t>Ketika Yusuf meminta juru minuman untuk menceritakan kepada Firaun tentang dirinya, ia mengatakan bahwa ia tidak melakukan apapun yang melayakkan dia berada di penjara ini. Kata yang digunakan Yusuf untuk penjara di sini adalah kata yang sangat kuat yang berarti sebuah lubang atau tempat yang sangat tidak nyaman. Ini adalah kata yang sama yang menggambarkan di mana saudara-saudara Yusuf memasukkannya ke dalam sumur kering. Penjara bahkan di istana kepala pengawal akan menjadi tempat yang mengerikan. Sementara penjara Yusuf mungkin tidak seburuk beberapa penjara di Mesir, itu masih merupakan penjara dan Yusuf merasa seperti itu adalah penjara bawah tanah atau lubang.</w:t>
      </w:r>
    </w:p>
    <w:p>
      <w:pPr/>
      <w:r>
        <w:rPr>
          <w:lang w:val="id_ID" w:bidi="id_ID"/>
        </w:rPr>
      </w:r>
      <w:r>
        <w:rPr>
          <w:lang w:val="id_ID" w:bidi="id_ID"/>
        </w:rPr>
        <w:t xml:space="preserve">Firaun menggunakan perayaan ulang tahunnya sebagai waktu untuk membawa para pelayannya keluar dari penjara. Firaun menyiapkan </w:t>
      </w:r>
      <w:r>
        <w:rPr>
          <w:b/>
          <w:lang w:val="id_ID" w:bidi="id_ID"/>
        </w:rPr>
        <w:t>perjamuan</w:t>
      </w:r>
      <w:r>
        <w:rPr>
          <w:lang w:val="id_ID" w:bidi="id_ID"/>
        </w:rPr>
        <w:t>. Perjamuan adalah jamuan resmi yang sangat istimewa mirip dengan pesta besar. Perjamuan biasanya adalah perayaan sesuatu. Karena ini adalah perjamuan, pasti ada banyak orang hadir untuk melihat apa yang dilakukan Firaun kepada juru minuman dan tukang roti.</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41:1–36</w:t>
      </w:r>
      <w:r>
        <w:rPr>
          <w:lang w:val="id_ID" w:bidi="id_ID"/>
        </w:rPr>
      </w:r>
    </w:p>
    <w:p>
      <w:pPr>
        <w:pStyle w:val="Heading3"/>
      </w:pPr>
      <w:r>
        <w:rPr>
          <w:lang w:val="id_ID" w:bidi="id_ID"/>
        </w:rPr>
        <w:t>Dengar dan Renungkan</w:t>
      </w:r>
    </w:p>
    <w:p>
      <w:pPr/>
      <w:r>
        <w:rPr>
          <w:lang w:val="id_ID" w:bidi="id_ID"/>
        </w:rPr>
      </w:r>
      <w:r>
        <w:rPr>
          <w:lang w:val="id_ID" w:bidi="id_ID"/>
        </w:rPr>
        <w:t>Dengarkan Kejadian 41:1–36 dan simpan dalam hatimu.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Anda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41:1–36</w:t>
      </w:r>
    </w:p>
    <w:p>
      <w:pPr/>
      <w:r>
        <w:rPr>
          <w:lang w:val="id_ID" w:bidi="id_ID"/>
        </w:rPr>
      </w:r>
      <w:r>
        <w:rPr>
          <w:lang w:val="id_ID" w:bidi="id_ID"/>
        </w:rPr>
        <w:t>Dengarkan teks satu kali dalam versi yang paling mudah dimengerti.</w:t>
      </w:r>
    </w:p>
    <w:p>
      <w:pPr/>
      <w:r>
        <w:rPr>
          <w:lang w:val="id_ID" w:bidi="id_ID"/>
        </w:rPr>
      </w:r>
      <w:r>
        <w:rPr>
          <w:lang w:val="id_ID" w:bidi="id_ID"/>
        </w:rPr>
        <w:t>Sudah 2 tahun penuh atau 730 hari sejak Yusuf menafsirkan mimpi kepala juru minuman dan mimpi kepala tukang roti. Yusuf masih berada di penjara. Juru minuman itu lupa tentang Yusuf. Ini adalah kisah narasi dari bagian berikutnya dari kisah Yusuf.</w:t>
      </w:r>
    </w:p>
    <w:p>
      <w:pPr/>
      <w:r>
        <w:rPr>
          <w:lang w:val="id_ID" w:bidi="id_ID"/>
        </w:rPr>
      </w:r>
      <w:r>
        <w:rPr>
          <w:lang w:val="id_ID" w:bidi="id_ID"/>
        </w:rPr>
        <w:t>Pada akhir 2 tahun, raja Mesir bermimpi. Kita tidak mengingat sebagian besar mimpi kita. Mimpi yang dimiliki raja Mesir ini tidak biasa dan mengejutkan. Mimpi itu sangat mengejutkan dan tidak biasa sehingga raja terbangun setelah mimpi pertama. Raja Mesir mengingat mimpi itu dengan detail ketika raja itu bangun. Firaun adalah gelar yang diberikan kepada semua raja Mesir. Kita tidak tahu nama Firaun ini. Beberapa terjemahan menggunakan Firaun dan beberapa menggunakan raja Mesir. Raja Mesir melihat dalam mimpinya bahwa ia berdiri di samping Sungai Nil. Sungai Nil adalah sungai utama Mesir. Sungai Nil mengalir dari satu ujung ke ujung Mesir yang lain. Sungai Nil menyediakan sebagian besar air untuk Mesir. Mimpi raja Mesir sangat aneh bagi raja itu. Raja Mesir melihat 7 ekor sapi yang sehat. Kemudian raja melihat 7 sapi yang sakit memakan 7 sapi yang sehat. Sapi-sapi yang sakit atau kurus itu tetap kurus bahkan setelah memakan sapi-sapi yang sehat. Sapi biasanya tidak makan daging. Sapi makan rumput. Sapi-sapi naik dari tepi sungai tempat mereka merumput di rumput rawa. Ini berarti bahwa mereka berada di titik rendah di samping sungai atau mungkin berdiri di dalam air di tepi sungai dan memanjat tepi ke arah tempat raja berdiri. Raja Mesir tidak dapat memahami makna mimpinya.</w:t>
      </w:r>
    </w:p>
    <w:p>
      <w:pPr/>
      <w:r>
        <w:rPr>
          <w:lang w:val="id_ID" w:bidi="id_ID"/>
        </w:rPr>
      </w:r>
      <w:r>
        <w:rPr>
          <w:lang w:val="id_ID" w:bidi="id_ID"/>
        </w:rPr>
        <w:t>Tunjukkan gambar seekor sapi yang gemuk. Tunjukkan gambar seekor sapi yang kelaparan. Tunjukkan gambar rumput rawa yang tumbuh di dekat Sungai Nil di Mesir. Tunjukkan peta Mesir dengan Sungai Nil.</w:t>
      </w:r>
    </w:p>
    <w:p>
      <w:pPr/>
      <w:r>
        <w:rPr>
          <w:lang w:val="id_ID" w:bidi="id_ID"/>
        </w:rPr>
      </w:r>
      <w:r>
        <w:rPr>
          <w:lang w:val="id_ID" w:bidi="id_ID"/>
        </w:rPr>
        <w:t>Setelah mimpi pertama, raja Mesir tertidur lagi. Tertidur adalah gambaran kata yang menggambarkan proses menuju tidur. raja tidak jatuh. Raja itu berbaring di tempat tidurnya. Berhenti dan diskusikan: Ceritakan kisah tentang seseorang yang akan tidur. Kata atau gambaran kata apa yang Anda gunakan untuk menggambarkan proses itu?</w:t>
      </w:r>
    </w:p>
    <w:p>
      <w:pPr/>
      <w:r>
        <w:rPr>
          <w:lang w:val="id_ID" w:bidi="id_ID"/>
        </w:rPr>
      </w:r>
      <w:r>
        <w:rPr>
          <w:lang w:val="id_ID" w:bidi="id_ID"/>
        </w:rPr>
        <w:t>Dalam malam yang sama raja memiliki mimpi kedua di mana raja melihat gandum yang sehat. Kemudian raja melihat gandum yang kering dan layu menelan gandum yang sehat. Angin timur telah mengeringkan gandum yang layu. Di Mesir angin timur akan berasal dari padang pasir. Angin timur di Mesir akan menjadi angin yang panas dan kering yang mengeluarkan air dari apa pun yang ditiupnya.</w:t>
      </w:r>
    </w:p>
    <w:p>
      <w:pPr/>
      <w:r>
        <w:rPr>
          <w:lang w:val="id_ID" w:bidi="id_ID"/>
        </w:rPr>
      </w:r>
      <w:r>
        <w:rPr>
          <w:lang w:val="id_ID" w:bidi="id_ID"/>
        </w:rPr>
        <w:t>Tunjukkan gambar gandum yang sehat dan bulir gandum yang penuh. Tunjukkan gambar gandum yang telah kering karena matahari dan kekeringan.</w:t>
      </w:r>
    </w:p>
    <w:p>
      <w:pPr/>
      <w:r>
        <w:rPr>
          <w:lang w:val="id_ID" w:bidi="id_ID"/>
        </w:rPr>
      </w:r>
      <w:r>
        <w:rPr>
          <w:lang w:val="id_ID" w:bidi="id_ID"/>
        </w:rPr>
        <w:t>Ketika raja bangun keesokan paginya, roh atau pikiran raja terganggu. Raja menjadi gelisah dalam pikirannya karena raja tidak dapat memahami makna mimpi tersebut. Raja itu mendapat mimpi ganda. Ini sangat tidak biasa. Setiap mimpi berbeda dalam detailnya tetapi memiliki pesan yang sama. Raja dan mereka yang mendengar tentang mimpi itu semuanya akan merasa terganggu oleh mimpi-mimpi tersebut. Kedua mimpi itu membuat hal tersebut terasa semakin mengganggu bagi mereka. Di Mesir, raja dianggap sebagai seorang dewa dan tidak memerlukan mimpi untuk ditafsirkan. Raja ini membutuhkan seseorang untuk menafsirkan mimpinya. Ini tidak biasa. Raja memanggil para tukang sihir dan orang-orang bijaksana, tetapi tidak ada satu pun dari mereka yang dapat menjelaskan makna mimpi itu. Para penyihir menggunakan kekuatan khusus untuk mengendalikan alam. Orang-orang bijaksana adalah para imam Mesir dengan pengetahuan atau hikmat khusus. Kedua kelompok ini adalah para sarjana Mesir dan seharusnya menjawab pertanyaan apa pun yang mungkin dimiliki raja. Para tukang sihir dan orang-orang bijaksana ini sering menafsirkan atau memberikan penjelasan untuk mimpi. Kali ini, para tukang sihir dan orang-orang bijaksana tidak dapat menemukan penjelasan.</w:t>
      </w:r>
    </w:p>
    <w:p>
      <w:pPr/>
      <w:r>
        <w:rPr>
          <w:lang w:val="id_ID" w:bidi="id_ID"/>
        </w:rPr>
      </w:r>
      <w:r>
        <w:rPr>
          <w:lang w:val="id_ID" w:bidi="id_ID"/>
        </w:rPr>
        <w:t>Berhenti dan diskusikan: Ceritakan kisah tentang mimpi yang mengganggu. Bagaimana Anda menemukan apa maksud dari mimpi ini? Apa yang dilakukan orang-orang dalam budaya Anda saat mengalami mimpi yang mengganggu?</w:t>
      </w:r>
    </w:p>
    <w:p>
      <w:pPr/>
      <w:r>
        <w:rPr>
          <w:lang w:val="id_ID" w:bidi="id_ID"/>
        </w:rPr>
      </w:r>
      <w:r>
        <w:rPr>
          <w:lang w:val="id_ID" w:bidi="id_ID"/>
        </w:rPr>
        <w:t>Saat itu, kepala juru minuman teringat akan Yusuf. Juru minuman itu menceritakan kepada raja apa yang telah dikatakan Yusuf tentang mimpi juru minuman dan tukang roti di penjara. Penjelasan Yusuf tentang mimpi-mimpi itu benar. Juru minuman merujuk kepada Yusuf sebagai seorang pemuda Ibrani. Ibrani adalah bahasa yang digunakan oleh keluarga Yakub. Ibrani adalah kata lain untuk keturunan Yakub. Raja memanggil Yusuf. Yusuf masih berada di penjara.</w:t>
      </w:r>
    </w:p>
    <w:p>
      <w:pPr/>
      <w:r>
        <w:rPr>
          <w:lang w:val="id_ID" w:bidi="id_ID"/>
        </w:rPr>
      </w:r>
      <w:r>
        <w:rPr>
          <w:lang w:val="id_ID" w:bidi="id_ID"/>
        </w:rPr>
        <w:t>Mereka membawa Yusuf keluar dari penjara bawah tanah atau penjara. Penjara bawah tanah adalah kata lain untuk penjara. Yusuf mengganti pakaiannya dan bercukur sebelum datang ke hadapan raja. Yusuf mengenakan pakaian yang sesuai untuk dipakai di hadapan raja. Yusuf mencukur jenggotnya dan mungkin mencukur kepalanya. Jadi, ketika Yusuf datang di hadapan raja, Yusuf terlihat lebih seperti orang Mesir. Raja mengatakan kepada Yusuf bahwa Yusuf harus menafsirkan mimpi yang dialami raja pada malam hari. Yusuf menjelaskan kepada raja bahwa hanya Allah yang dapat menafsirkan mimpi. Ini adalah pesan yang sama yang diberikan Yusuf kepada juru minuman dan tukang roti di penjara.</w:t>
      </w:r>
    </w:p>
    <w:p>
      <w:pPr/>
      <w:r>
        <w:rPr>
          <w:lang w:val="id_ID" w:bidi="id_ID"/>
        </w:rPr>
      </w:r>
      <w:r>
        <w:rPr>
          <w:lang w:val="id_ID" w:bidi="id_ID"/>
        </w:rPr>
        <w:t>Raja itu menggambarkan mimpinya. Perhatikan bahwa rinciannya sedikit berbeda dari pertama kali kita mendengarnya. Setelah mendengar tentang mimpi-mimpi tersebut, Yusuf menjelaskan makna dari mimpi-mimpi itu. Yusuf mengatakan bahwa kedua mimpi itu memiliki arti yang sama. Akan ada kelaparan yang besar di Mesir. Bencana kelaparan adalah saat ketika tanaman gagal panen dan tidak ada makanan. Salah satu penyebab kelaparan adalah kekeringan atau kurangnya hujan. Tanaman membutuhkan cukup air untuk tumbuh dan menghasilkan buah yang baik. Yusuf mengatakan bahwa Allah telah menyatakan kepada raja Mesir bahwa kelaparan akan datang sehingga raja dapat bersiap dan memiliki makanan untuk rakyat. Yusuf menjelaskan bahwa Allah telah menetapkan bahwa kelaparan ini akan terjadi. Allah telah mengungkapkan rencana ini kepada raja sehingga raja dapat mempersiapkan negeri.</w:t>
      </w:r>
    </w:p>
    <w:p>
      <w:pPr/>
      <w:r>
        <w:rPr>
          <w:lang w:val="id_ID" w:bidi="id_ID"/>
        </w:rPr>
      </w:r>
      <w:r>
        <w:rPr>
          <w:lang w:val="id_ID" w:bidi="id_ID"/>
        </w:rPr>
        <w:t>Akan ada 7 tahun panen yang melimpah atau kemakmuran. Kemakmuran berarti setiap orang memiliki cukup makanan dan bahkan ada sisanya. Kehidupan akan menjadi baik. Orang-orang akan mendapatkan kekayaan. Tujuh tahun kelaparan akan mengikuti 7 tahun kelimpahan. Kelaparan akan sangat parah sehingga orang-orang akan melupakan masa kemakmuran.</w:t>
      </w:r>
    </w:p>
    <w:p>
      <w:pPr/>
      <w:r>
        <w:rPr>
          <w:lang w:val="id_ID" w:bidi="id_ID"/>
        </w:rPr>
      </w:r>
      <w:r>
        <w:rPr>
          <w:lang w:val="id_ID" w:bidi="id_ID"/>
        </w:rPr>
        <w:t>Berhenti dan diskusikan: Apakah Anda pernah mengalami masa kelaparan di negara Anda? Jelaskan hal itu? Apa yang menyebabkan kelaparan? Perang atau kekeringan atau penyakit? Apa yang dilakukan orang-orang?</w:t>
      </w:r>
    </w:p>
    <w:p>
      <w:pPr/>
      <w:r>
        <w:rPr>
          <w:lang w:val="id_ID" w:bidi="id_ID"/>
        </w:rPr>
      </w:r>
      <w:r>
        <w:rPr>
          <w:lang w:val="id_ID" w:bidi="id_ID"/>
        </w:rPr>
        <w:t>Setelah menjelaskan makna mimpi tersebut, Yusuf memberi tahu raja apa yang harus dilakukan raja untuk bersiap menghadapi kelaparan. Yusuf mengatakan bahwa raja harus menunjuk seorang yang cerdas dan bijaksana yang bertanggung jawab atas seluruh negeri Mesir. Raja harus menunjuk pengawas setempat untuk mengumpulkan 1/5 gandum setiap tahun dan memasukkannya ke dalam rumah-rumah penyimpanan untuk disimpan sampai masa kelaparan datang. Dengan cara ini, akan ada makanan bagi orang-orang selama masa kelaparan.</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kisah ini.</w:t>
      </w:r>
    </w:p>
    <w:p>
      <w:pPr/>
      <w:r>
        <w:rPr>
          <w:lang w:val="id_ID" w:bidi="id_ID"/>
        </w:rPr>
      </w:r>
      <w:r>
        <w:rPr>
          <w:lang w:val="id_ID" w:bidi="id_ID"/>
        </w:rPr>
        <w:t>Kisah ini memiliki 6 adegan.</w:t>
      </w:r>
    </w:p>
    <w:p>
      <w:pPr/>
      <w:r>
        <w:rPr>
          <w:lang w:val="id_ID" w:bidi="id_ID"/>
        </w:rPr>
      </w:r>
      <w:r>
        <w:rPr>
          <w:b/>
          <w:lang w:val="id_ID" w:bidi="id_ID"/>
        </w:rPr>
        <w:t>Adegan pertama:</w:t>
      </w:r>
      <w:r>
        <w:rPr>
          <w:lang w:val="id_ID" w:bidi="id_ID"/>
        </w:rPr>
        <w:t xml:space="preserve"> Raja memiliki 2 mimpi.</w:t>
      </w:r>
    </w:p>
    <w:p>
      <w:pPr/>
      <w:r>
        <w:rPr>
          <w:lang w:val="id_ID" w:bidi="id_ID"/>
        </w:rPr>
      </w:r>
      <w:r>
        <w:rPr>
          <w:b/>
          <w:lang w:val="id_ID" w:bidi="id_ID"/>
        </w:rPr>
        <w:t>Adegan kedua:</w:t>
      </w:r>
      <w:r>
        <w:rPr>
          <w:lang w:val="id_ID" w:bidi="id_ID"/>
        </w:rPr>
        <w:t xml:space="preserve"> Tidak ada seorang pun yang dapat menjelaskan makna mimpi raja.</w:t>
      </w:r>
    </w:p>
    <w:p>
      <w:pPr/>
      <w:r>
        <w:rPr>
          <w:lang w:val="id_ID" w:bidi="id_ID"/>
        </w:rPr>
      </w:r>
      <w:r>
        <w:rPr>
          <w:b/>
          <w:lang w:val="id_ID" w:bidi="id_ID"/>
        </w:rPr>
        <w:t>Adegan ketiga:</w:t>
      </w:r>
      <w:r>
        <w:rPr>
          <w:lang w:val="id_ID" w:bidi="id_ID"/>
        </w:rPr>
        <w:t xml:space="preserve"> Juru minuman mengingat Yusuf.</w:t>
      </w:r>
    </w:p>
    <w:p>
      <w:pPr/>
      <w:r>
        <w:rPr>
          <w:lang w:val="id_ID" w:bidi="id_ID"/>
        </w:rPr>
      </w:r>
      <w:r>
        <w:rPr>
          <w:b/>
          <w:lang w:val="id_ID" w:bidi="id_ID"/>
        </w:rPr>
        <w:t>Adegan keempat:</w:t>
      </w:r>
      <w:r>
        <w:rPr>
          <w:lang w:val="id_ID" w:bidi="id_ID"/>
        </w:rPr>
        <w:t xml:space="preserve"> Yusuf mengganti pakaiannya, bercukur, dan datang ke hadapan raja.</w:t>
      </w:r>
    </w:p>
    <w:p>
      <w:pPr/>
      <w:r>
        <w:rPr>
          <w:lang w:val="id_ID" w:bidi="id_ID"/>
        </w:rPr>
      </w:r>
      <w:r>
        <w:rPr>
          <w:b/>
          <w:lang w:val="id_ID" w:bidi="id_ID"/>
        </w:rPr>
        <w:t>Adegan kelima:</w:t>
      </w:r>
      <w:r>
        <w:rPr>
          <w:lang w:val="id_ID" w:bidi="id_ID"/>
        </w:rPr>
        <w:t xml:space="preserve"> Raja menggambarkan mimpinya kepada Yusuf.</w:t>
      </w:r>
    </w:p>
    <w:p>
      <w:pPr/>
      <w:r>
        <w:rPr>
          <w:lang w:val="id_ID" w:bidi="id_ID"/>
        </w:rPr>
      </w:r>
      <w:r>
        <w:rPr>
          <w:b/>
          <w:lang w:val="id_ID" w:bidi="id_ID"/>
        </w:rPr>
        <w:t>Adegan keenam:</w:t>
      </w:r>
      <w:r>
        <w:rPr>
          <w:lang w:val="id_ID" w:bidi="id_ID"/>
        </w:rPr>
        <w:t xml:space="preserve"> Yusuf menjelaskan makna mimpi raja. Yusuf memberikan saran kepada raja.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Raja Mesir</w:t>
      </w:r>
    </w:p>
    <w:p>
      <w:pPr>
        <w:pStyle w:val="ListBullet"/>
        <w:spacing w:line="240" w:lineRule="auto"/>
        <w:ind w:left="720"/>
      </w:pPr>
      <w:r>
        <w:rPr>
          <w:lang w:val="id_ID" w:bidi="id_ID"/>
        </w:rPr>
      </w:r>
      <w:r>
        <w:rPr>
          <w:lang w:val="id_ID" w:bidi="id_ID"/>
        </w:rPr>
        <w:t>Para tukang sihir dan orang-orang bijak Mesir</w:t>
      </w:r>
    </w:p>
    <w:p>
      <w:pPr>
        <w:pStyle w:val="ListBullet"/>
        <w:spacing w:line="240" w:lineRule="auto"/>
        <w:ind w:left="720"/>
      </w:pPr>
      <w:r>
        <w:rPr>
          <w:lang w:val="id_ID" w:bidi="id_ID"/>
        </w:rPr>
      </w:r>
      <w:r>
        <w:rPr>
          <w:lang w:val="id_ID" w:bidi="id_ID"/>
        </w:rPr>
        <w:t>Kepala juru minuman</w:t>
      </w:r>
    </w:p>
    <w:p>
      <w:pPr>
        <w:pStyle w:val="ListBullet"/>
        <w:spacing w:line="240" w:lineRule="auto"/>
        <w:ind w:left="720"/>
      </w:pPr>
      <w:r>
        <w:rPr>
          <w:lang w:val="id_ID" w:bidi="id_ID"/>
        </w:rPr>
      </w:r>
      <w:r>
        <w:rPr>
          <w:lang w:val="id_ID" w:bidi="id_ID"/>
        </w:rPr>
        <w:t>Yusuf</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Dalam adegan pertama, 2 tahun penuh telah berlalu sejak juru minuman itu meninggalkan penjara. Yusuf masih berada di penjara. Raja Mesir memiliki 2 mimpi yang mengejutkan dan tidak biasa. Raja itu bangun setelah mimpi pertama. Raja itu tertidur. Raja itu bangun setelah mimpi kedua. Penulis menggunakan orang ketiga untuk melaporkan mimpi raja. Penulis berkata, "Dia melihat 7 ekor sapi." Penulis melaporkan kedua mimpi dengan cara ini.</w:t>
      </w:r>
    </w:p>
    <w:p>
      <w:pPr/>
      <w:r>
        <w:rPr>
          <w:lang w:val="id_ID" w:bidi="id_ID"/>
        </w:rPr>
      </w:r>
      <w:r>
        <w:rPr>
          <w:lang w:val="id_ID" w:bidi="id_ID"/>
        </w:rPr>
        <w:t>Dalam mimpi raja, penulis menggunakan kata untuk memperkenalkan setiap bagian dari mimpi yang menunjukkan bahwa sesuatu yang mengejutkan atau tidak biasa akan terjadi. Dalam bahasa Inggris, kata tersebut adalah "behold."</w:t>
      </w:r>
    </w:p>
    <w:p>
      <w:pPr/>
      <w:r>
        <w:rPr>
          <w:lang w:val="id_ID" w:bidi="id_ID"/>
        </w:rPr>
      </w:r>
      <w:r>
        <w:rPr>
          <w:lang w:val="id_ID" w:bidi="id_ID"/>
        </w:rPr>
        <w:t>Berhenti dan ceritakan kisah tentang sesuatu yang tidak biasa terjadi. Dengarkan bagaimana pembawa cerita memperkenalkan atau menarik perhatian pada poin-poin yang tidak biasa atau mengejutkan.</w:t>
      </w:r>
    </w:p>
    <w:p>
      <w:pPr/>
      <w:r>
        <w:rPr>
          <w:lang w:val="id_ID" w:bidi="id_ID"/>
        </w:rPr>
      </w:r>
      <w:r>
        <w:rPr>
          <w:lang w:val="id_ID" w:bidi="id_ID"/>
        </w:rPr>
        <w:t>Dalam adegan kedua, raja bangun pada pagi hari setelah mimpi-mimpi itu dan merasa sangat terganggu oleh mimpi-mimpi tersebut. Raja memanggil para tukang sihir dan orang-orang bijaksana untuk menjelaskan mimpi-mimpi tersebut. Tidak ada seorang pun yang dapat menjelaskan mimpi raja.</w:t>
      </w:r>
    </w:p>
    <w:p>
      <w:pPr/>
      <w:r>
        <w:rPr>
          <w:lang w:val="id_ID" w:bidi="id_ID"/>
        </w:rPr>
      </w:r>
      <w:r>
        <w:rPr>
          <w:lang w:val="id_ID" w:bidi="id_ID"/>
        </w:rPr>
        <w:t>Dalam adegan ketiga, kepala juru minuman ingat bahwa Yusuf dapat menafsirkan mimpi juru minuman ketika juru minuman itu berada di penjara. Yusuf juga menafsirkan mimpi kepala tukang roti. Yusuf memberikan makna yang benar dari setiap mimpi. Juru minuman menjelaskan semua yang terjadi di penjara bersama Yusuf kepada raja. Raja segera memanggil Yusuf.</w:t>
      </w:r>
    </w:p>
    <w:p>
      <w:pPr/>
      <w:r>
        <w:rPr>
          <w:lang w:val="id_ID" w:bidi="id_ID"/>
        </w:rPr>
      </w:r>
      <w:r>
        <w:rPr>
          <w:lang w:val="id_ID" w:bidi="id_ID"/>
        </w:rPr>
        <w:t>Dalam adegan yang keempat, Yusuf mengganti pakaiannya. Yusuf mencukur jenggotnya. Yusuf mungkin mencukur kepalanya. Yusuf datang ke hadapan raja. Raja mengatakan kepada Yusuf bahwa Yusuf harus menafsirkan mimpi raja. Yusuf menjelaskan bahwa Allah adalah satu-satunya yang dapat menafsirkan mimpi.</w:t>
      </w:r>
    </w:p>
    <w:p>
      <w:pPr/>
      <w:r>
        <w:rPr>
          <w:lang w:val="id_ID" w:bidi="id_ID"/>
        </w:rPr>
      </w:r>
      <w:r>
        <w:rPr>
          <w:lang w:val="id_ID" w:bidi="id_ID"/>
        </w:rPr>
        <w:t>Dalam adegan kelima, raja menceritakan kedua mimpi itu kepada Yusuf. Perhatikan detail yang sedikit berbeda dalam kisah ini. Untuk pertama kalinya, penulis menggunakan orang ketiga untuk menggambarkan mimpi itu. Misalnya, "Dia melihat 7 ekor sapi yang sehat." Ketika raja melaporkan mimpi itu kepada Yusuf, ucapan itu menjadi orang pertama. Raja berkata, "Saya melihat 7 ekor sapi yang sehat." Raja itu menambahkan komentar tentang apa yang dipikirkan raja. Raja menambahkan, "Saya belum pernah melihat binatang yang tampak menyedihkan seperti itu di seluruh tanah Mesir." Raja itu menambahkan lebih banyak komentar ketika ia menceritakan mimpinya. Raja melakukan hal yang sama ketika melaporkan mimpi kedua tentang gandum. Raja menjelaskan bahwa para tukang sihir dan orang-orang bijaksana di Mesir tidak dapat menjelaskan makna mimpi-mimpi tersebut.</w:t>
      </w:r>
    </w:p>
    <w:p>
      <w:pPr/>
      <w:r>
        <w:rPr>
          <w:lang w:val="id_ID" w:bidi="id_ID"/>
        </w:rPr>
      </w:r>
      <w:r>
        <w:rPr>
          <w:lang w:val="id_ID" w:bidi="id_ID"/>
        </w:rPr>
        <w:t>Dalam adegan yang keenam, Yusuf menjelaskan bahwa dua mimpi itu sebenarnya adalah satu mimpi atau bahwa dua mimpi itu memiliki arti yang sama. Allah akan mengirimkan kelaparan ke Mesir dan Allah mengatakan kepada raja tentang kelaparan ini sebelumnya. Yusuf menjelaskan bahwa Allah telah menetapkan bahwa kelaparan ini akan terjadi. Akan ada 7 tahun kelimpahan besar diikuti oleh 7 tahun kelaparan besar atau kelaparan yang parah. Allah mengatakan kepada raja tentang hal ini sebelumnya sehingga raja dapat membuat rencana untuk menyimpan kelebihan makanan selama tahun-tahun kelimpahan. Yusuf mengatakan kepada raja bahwa memiliki dua mimpi dengan pesan yang sama berarti bahwa Allah telah menetapkan atau memutuskan bahwa peristiwa-peristiwa ini akan terjadi. Kemudian Yusuf memberikan saran kepada raja. Raja harus menemukan seseorang yang bijaksana dan cerdas dan menempatkan orang ini sebagai pemimpin seluruh tanah Mesir. Raja juga harus menunjuk pengawas untuk mengumpulkan 1/5 dari semua gandum setiap tahun dan memasukkan gandum tambahan itu ke gudang. Kemudian, ketika kelaparan dimulai, akan ada makanan di Mesir.</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 xml:space="preserve">Dalam sesi ini, tim akan mendramatisir kisah tersebut. </w:t>
      </w:r>
    </w:p>
    <w:p>
      <w:pPr/>
      <w:r>
        <w:rPr>
          <w:lang w:val="id_ID" w:bidi="id_ID"/>
        </w:rPr>
      </w:r>
      <w:r>
        <w:rPr>
          <w:lang w:val="id_ID" w:bidi="id_ID"/>
        </w:rPr>
        <w:t>Kisah ini memiliki 6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Raja Mesir</w:t>
      </w:r>
    </w:p>
    <w:p>
      <w:pPr>
        <w:pStyle w:val="ListBullet"/>
        <w:spacing w:line="240" w:lineRule="auto"/>
        <w:ind w:left="720"/>
      </w:pPr>
      <w:r>
        <w:rPr>
          <w:lang w:val="id_ID" w:bidi="id_ID"/>
        </w:rPr>
      </w:r>
      <w:r>
        <w:rPr>
          <w:lang w:val="id_ID" w:bidi="id_ID"/>
        </w:rPr>
        <w:t>Para tukang sihir dan orang-orang bijaksana di Mesir</w:t>
      </w:r>
    </w:p>
    <w:p>
      <w:pPr>
        <w:pStyle w:val="ListBullet"/>
        <w:spacing w:line="240" w:lineRule="auto"/>
        <w:ind w:left="720"/>
      </w:pPr>
      <w:r>
        <w:rPr>
          <w:lang w:val="id_ID" w:bidi="id_ID"/>
        </w:rPr>
      </w:r>
      <w:r>
        <w:rPr>
          <w:lang w:val="id_ID" w:bidi="id_ID"/>
        </w:rPr>
        <w:t>Kepala juru minuman</w:t>
      </w:r>
    </w:p>
    <w:p>
      <w:pPr>
        <w:pStyle w:val="ListBullet"/>
        <w:spacing w:line="240" w:lineRule="auto"/>
        <w:ind w:left="720"/>
      </w:pPr>
      <w:r>
        <w:rPr>
          <w:lang w:val="id_ID" w:bidi="id_ID"/>
        </w:rPr>
      </w:r>
      <w:r>
        <w:rPr>
          <w:lang w:val="id_ID" w:bidi="id_ID"/>
        </w:rPr>
        <w:t>Yusuf</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tim untuk mengingat bagian dari kisah tersebut.</w:t>
      </w:r>
    </w:p>
    <w:p>
      <w:pPr/>
      <w:r>
        <w:rPr>
          <w:lang w:val="id_ID" w:bidi="id_ID"/>
        </w:rPr>
      </w:r>
      <w:r>
        <w:rPr>
          <w:lang w:val="id_ID" w:bidi="id_ID"/>
        </w:rPr>
        <w:t xml:space="preserve">Saat kelompok memerankan kisah ini untuk kedua kalinya, hentikan mereka pada titik-titik tertentu. </w:t>
      </w:r>
    </w:p>
    <w:p>
      <w:pPr/>
      <w:r>
        <w:rPr>
          <w:lang w:val="id_ID" w:bidi="id_ID"/>
        </w:rPr>
      </w:r>
      <w:r>
        <w:rPr>
          <w:lang w:val="id_ID" w:bidi="id_ID"/>
        </w:rPr>
        <w:t>Dalam adegan 1, raja memiliki dua mimpi yang mengejutkan dan tidak biasa. Raja itu melihat 7 sapi yang sehat dimakan oleh 7 sapi kurus. Kemudian raja melihat 7 bulir gandum yang sehat dimakan oleh 7 bulir gandum yang kering dan layu.</w:t>
      </w:r>
    </w:p>
    <w:p>
      <w:pPr/>
      <w:r>
        <w:rPr>
          <w:lang w:val="id_ID" w:bidi="id_ID"/>
        </w:rPr>
      </w:r>
      <w:r>
        <w:rPr>
          <w:lang w:val="id_ID" w:bidi="id_ID"/>
        </w:rPr>
        <w:t>Hentikan adegannya: Tanyakan kepada raja, "Bagaimana perasaan Anda tentang mimpi-mimpi ini?" Anda mungkin mendengar, "Mimpi-mimpi ini mengganggu. Saya belum pernah bermimpi seperti itu sebelumnya. Saya tidak tahu apa maksudnya. Saya berharap seseorang dapat menjelaskannya kepada saya." Ulangi adegannya.</w:t>
      </w:r>
    </w:p>
    <w:p>
      <w:pPr/>
      <w:r>
        <w:rPr>
          <w:lang w:val="id_ID" w:bidi="id_ID"/>
        </w:rPr>
      </w:r>
      <w:r>
        <w:rPr>
          <w:lang w:val="id_ID" w:bidi="id_ID"/>
        </w:rPr>
        <w:t>Dalam adegan 2, raja memanggil para tukang sihir dan orang-orang bijaksana untuk datang. Raja menceritakan tentang mimpi-mimpi tersebut kepada para pesihir dan orang-orang bijak ini. Tidak ada seorang pun yang dapat menjelaskan mimpi-mimpi itu kepada raja.</w:t>
      </w:r>
    </w:p>
    <w:p>
      <w:pPr/>
      <w:r>
        <w:rPr>
          <w:lang w:val="id_ID" w:bidi="id_ID"/>
        </w:rPr>
      </w:r>
      <w:r>
        <w:rPr>
          <w:lang w:val="id_ID" w:bidi="id_ID"/>
        </w:rPr>
        <w:t>Hentikan adegannya: Tanyakan kepada seorang bijak atau seorang tukang sihir, "Mengapa Anda tidak dapat menafsirkan mimpi-mimpi ini?" Anda mungkin mendengar, "Saya belum pernah mendengar hal yang begitu aneh. Ini pasti adalah simbol, tetapi saya tidak tahu apa yang dilambangkannya. Saya bertanya-tanya apakah raja tidak mengingat mimpinya dengan benar. Tidak ada seorang pun yang dapat menjelaskan tentang sapi memakan sapi dan gandum memakan gadum." Ulangi adegannya.</w:t>
      </w:r>
    </w:p>
    <w:p>
      <w:pPr/>
      <w:r>
        <w:rPr>
          <w:lang w:val="id_ID" w:bidi="id_ID"/>
        </w:rPr>
      </w:r>
      <w:r>
        <w:rPr>
          <w:lang w:val="id_ID" w:bidi="id_ID"/>
        </w:rPr>
        <w:t>Dalam adegan 3, kepala juru minuman tiba-tiba teringat masa-masa di penjara saat ia dan kepala juru roti bermimpi aneh. Yusuf dapat menafsirkan mimpi dan itu menjadi kenyataan seperti yang dikatakan Yusuf. Kepala juru minuman menjelaskan semua yang telah terjadi kepada raja. Raja memanggil Yusuf untuk datang di hadapan raja.</w:t>
      </w:r>
    </w:p>
    <w:p>
      <w:pPr/>
      <w:r>
        <w:rPr>
          <w:lang w:val="id_ID" w:bidi="id_ID"/>
        </w:rPr>
      </w:r>
      <w:r>
        <w:rPr>
          <w:lang w:val="id_ID" w:bidi="id_ID"/>
        </w:rPr>
        <w:t>Dalam adegan 4, Yusuf mempersiapkan dirinya untuk datang di hadapan raja. Yusuf mengganti pakaiannya. Yusuf mencukur jenggotnya. Yusuf mungkin mencukur kepalanya. Yusuf datang di hadapan raja. Raja mengatakan kepada Yusuf bahwa raja mempunyai mimpi dan Yusuf harus menafsirkan mimpi itu. Yusuf menjelaskan bahwa hanya Allah yang dapat menafsirkan mimpi.</w:t>
      </w:r>
    </w:p>
    <w:p>
      <w:pPr/>
      <w:r>
        <w:rPr>
          <w:lang w:val="id_ID" w:bidi="id_ID"/>
        </w:rPr>
      </w:r>
      <w:r>
        <w:rPr>
          <w:lang w:val="id_ID" w:bidi="id_ID"/>
        </w:rPr>
        <w:t>Dalam adegan 5, raja menceritakan kedua mimpi itu kepada Yusuf. Raja memberikan beberapa detail atau pemikiran tambahan tentang mimpi-mimpi tersebut saat sang raja menceritakannya. Raja menjelaskan bahwa tidak ada seorang pun yang dapat menjelaskan mimpi atau memberikan makna mimpi.</w:t>
      </w:r>
    </w:p>
    <w:p>
      <w:pPr/>
      <w:r>
        <w:rPr>
          <w:lang w:val="id_ID" w:bidi="id_ID"/>
        </w:rPr>
      </w:r>
      <w:r>
        <w:rPr>
          <w:lang w:val="id_ID" w:bidi="id_ID"/>
        </w:rPr>
        <w:t>Hentikan adegannya: Tanyakan kepada raja, "Mengapa Baginda menceritakan mimpi-mimpi Baginda kepada Yusuf?" Yusuf mengatakan kepada Anda bahwa hanya Allah yang dapat mengartikannya." Anda mungkin mendengar, "Saya tahu, tetapi Yusuf menjelaskan mimpi yang aneh dan mengejutkan kepada juru minuman dan tukang roti." Tidak ada orang lain di seluruh Mesir yang dapat membantu saya. Mungkin orang ini bisa. Dia tampaknya berbeda dari yang lain. Setidaknya dia jujur mengenai kemampuannya sejak awal." Tanyakan kepada Yusuf, "Bagaimana perasaan Anda sekarang?" Anda mungkin mendengar, "Aku tidak takut. Allah telah bersama saya sejak saya tiba di negeri ini. Saya pikir Allah bersama saya sekarang. Saya menunggu Allah untuk mengatakan kepada saya apa arti semua ini." Ulangi adegannya.</w:t>
      </w:r>
    </w:p>
    <w:p>
      <w:pPr/>
      <w:r>
        <w:rPr>
          <w:lang w:val="id_ID" w:bidi="id_ID"/>
        </w:rPr>
      </w:r>
      <w:r>
        <w:rPr>
          <w:lang w:val="id_ID" w:bidi="id_ID"/>
        </w:rPr>
        <w:t>Dalam adegan 6, Yusuf menjelaskan makna mimpi raja. Dua mimpi itu memiliki makna yang sama. Akan ada 7 tahun kelimpahan dan makanan berlebih, diikuti oleh 7 tahun kelaparan yang parah. Allah telah menentukan masa kelaparan. Allah telah mengirimkan mimpi itu untuk memberitahukan kepada raja bahwa kelaparan akan datang sehingga raja dapat menyiapkan Mesir dan menyimpan makanan ekstra untuk digunakan selama masa kelaparan.</w:t>
      </w:r>
    </w:p>
    <w:p>
      <w:pPr/>
      <w:r>
        <w:rPr>
          <w:lang w:val="id_ID" w:bidi="id_ID"/>
        </w:rPr>
      </w:r>
      <w:r>
        <w:rPr>
          <w:lang w:val="id_ID" w:bidi="id_ID"/>
        </w:rPr>
        <w:t>Kemudian Yusuf memberikan saran kepada raja. Yusuf menyarankan bahwa raja harus menemukan seorang yang bijaksana dan cerdas untuk bertanggung jawab atas seluruh Mesir. Raja juga harus menunjuk para pengawas atas negeri itu. Selama tahun-tahun kelimpahan, orang-orang ini akan memastikan bahwa 1/5 dari semua gandum disimpan di gudang untuk digunakan kemudian. Ketika kelaparan datang, akan ada makanan di Mesir.</w:t>
      </w:r>
    </w:p>
    <w:p>
      <w:pPr/>
      <w:r>
        <w:rPr>
          <w:lang w:val="id_ID" w:bidi="id_ID"/>
        </w:rPr>
      </w:r>
      <w:r>
        <w:rPr>
          <w:lang w:val="id_ID" w:bidi="id_ID"/>
        </w:rPr>
        <w:t>Hentikan adegannya: Tanyakan kepada Yusuf, "Mengapa Anda menyarankan agar raja menunjuk seorang yang bijaksana dan cerdas atas Mesir?" Anda mungkin mendengar, "Allah telah mengatakan kepada raja untuk bersiap untuk masa kelaparan." Ini adalah cara terbaik untuk bersiap. Saya berharap raja akan memilih saya. Tetapi bahkan jika raja itu memilih orang lain, ini masih perlu dilakukan. Aku berharap raja akan memilih aku untuk membantu program makanan ini sehingga aku dapat keluar dari penjara." Tanyakan kepada raja, "Bagaimana perasaan Anda sekarang?" Anda mungkin mendengar, "Apa yang telah dikatakan Yusuf masuk akal." Saya tidak tahu dari mana pemuda ini mendapatkan hikmatnya, tetapi ia tampaknya sangat bijaksana. Ini adalah saran yang baik. Jika kelaparan yang parah seperti itu akan datang, kita perlu bersiap-siap dan menurut saya cara ini masuk akal. Saya harus mencari seseorang yang bijaksana dan cerdas untuk mengambil alih ini seperti yang dikatakan Yusuf." Tanyakan kepada juru minuman, "Bagaimana perasaan Anda sekarang setelah Anda melihat Yusuf lagi setelah 2 tahun?" Anda mungkin mendengar, "Saya malu karena saya lupa tentang Yusuf. Yusuf membantu saya dan saya tidak membantu Yusuf. Namun, saya senang karena saya ingat hari ini. Saya berharap raja ingat bahwa akulah yang menyarankan untuk memanggil Yusuf. Ini seharusnya membantuku mendapat nama baik di mata raja."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Beberapa terjemahan menggunakan </w:t>
      </w:r>
      <w:r>
        <w:rPr>
          <w:b/>
          <w:lang w:val="id_ID" w:bidi="id_ID"/>
        </w:rPr>
        <w:t>firaun</w:t>
      </w:r>
      <w:r>
        <w:rPr>
          <w:lang w:val="id_ID" w:bidi="id_ID"/>
        </w:rPr>
        <w:t xml:space="preserve">. Terjemahan lain menggunakan </w:t>
      </w:r>
      <w:r>
        <w:rPr>
          <w:b/>
          <w:lang w:val="id_ID" w:bidi="id_ID"/>
        </w:rPr>
        <w:t>raja Mesir</w:t>
      </w:r>
      <w:r>
        <w:rPr>
          <w:lang w:val="id_ID" w:bidi="id_ID"/>
        </w:rPr>
        <w:t>. Beberapa terjemahan menggunakan kedua istilah. Firaun adalah gelar yang digunakan raja Mesir. Kita tidak tahu nama raja tersebut. Anda harus menggunakan gelar yang sama untuk raja yang telah Anda gunakan pada perikop sebelumnya.</w:t>
      </w:r>
    </w:p>
    <w:p>
      <w:pPr/>
      <w:r>
        <w:rPr>
          <w:lang w:val="id_ID" w:bidi="id_ID"/>
        </w:rPr>
      </w:r>
      <w:r>
        <w:rPr>
          <w:lang w:val="id_ID" w:bidi="id_ID"/>
        </w:rPr>
        <w:t xml:space="preserve">Raja itu memiliki </w:t>
      </w:r>
      <w:r>
        <w:rPr>
          <w:b/>
          <w:lang w:val="id_ID" w:bidi="id_ID"/>
        </w:rPr>
        <w:t>mimpi</w:t>
      </w:r>
      <w:r>
        <w:rPr>
          <w:lang w:val="id_ID" w:bidi="id_ID"/>
        </w:rPr>
        <w:t>. Ini berarti bahwa raja sedang tidur ketika ia mendapat mimpi tersebut. Mimpi dijelaskan dalam Glosarium Utama. Gunakan kata yang sama untuk mimpi seperti yang telah Anda gunakan pada perikop sebelumnya.</w:t>
      </w:r>
    </w:p>
    <w:p>
      <w:pPr/>
      <w:r>
        <w:rPr>
          <w:lang w:val="id_ID" w:bidi="id_ID"/>
        </w:rPr>
      </w:r>
      <w:r>
        <w:rPr>
          <w:lang w:val="id_ID" w:bidi="id_ID"/>
        </w:rPr>
        <w:t>Raja itu tertidur. Ini adalah ungkapan kiasan yang berarti bahwa raja kembali tidur. Raja itu berbaring di tempat tidurnya. Raja tidak jatuh di mana pun. Gunakan kiasan yang wajar dalam bahasa Anda untuk menggambarkan proses beranjak tidur.</w:t>
      </w:r>
    </w:p>
    <w:p>
      <w:pPr/>
      <w:r>
        <w:rPr>
          <w:lang w:val="id_ID" w:bidi="id_ID"/>
        </w:rPr>
      </w:r>
      <w:r>
        <w:rPr>
          <w:lang w:val="id_ID" w:bidi="id_ID"/>
        </w:rPr>
        <w:t>Sungai Nil adalah nama sungai yang memasok air ke Mesir. Gunakan kata yang digunakan bahasa Anda untuk sungai ini. Ini adalah penyebutan pertama tentang Sungai Nil.</w:t>
      </w:r>
    </w:p>
    <w:p>
      <w:pPr/>
      <w:r>
        <w:rPr>
          <w:lang w:val="id_ID" w:bidi="id_ID"/>
        </w:rPr>
      </w:r>
      <w:r>
        <w:rPr>
          <w:lang w:val="id_ID" w:bidi="id_ID"/>
        </w:rPr>
        <w:t>Perikop itu menggunakan kata khusus untuk menunjukkan bahwa bagian berikutnya tidak biasa atau mengejutkan. Perikop itu mengatakan "</w:t>
      </w:r>
      <w:r>
        <w:rPr>
          <w:b/>
          <w:lang w:val="id_ID" w:bidi="id_ID"/>
        </w:rPr>
        <w:t>lihatlah</w:t>
      </w:r>
      <w:r>
        <w:rPr>
          <w:lang w:val="id_ID" w:bidi="id_ID"/>
        </w:rPr>
        <w:t>." Ini menunjukkan bahwa sesuatu yang baru atau tidak biasa akan segera terjadi.</w:t>
      </w:r>
    </w:p>
    <w:p>
      <w:pPr/>
      <w:r>
        <w:rPr>
          <w:lang w:val="id_ID" w:bidi="id_ID"/>
        </w:rPr>
      </w:r>
      <w:r>
        <w:rPr>
          <w:lang w:val="id_ID" w:bidi="id_ID"/>
        </w:rPr>
        <w:t>Berhenti dan ceritakan kisah tentang mimpi yang tidak biasa. Perhatikan kata-kata yang digunakan untuk memperkenalkan hal-hal yang tidak biasa atau mengejutkan yang terjadi.</w:t>
      </w:r>
    </w:p>
    <w:p>
      <w:pPr/>
      <w:r>
        <w:rPr>
          <w:lang w:val="id_ID" w:bidi="id_ID"/>
        </w:rPr>
      </w:r>
      <w:r>
        <w:rPr>
          <w:lang w:val="id_ID" w:bidi="id_ID"/>
        </w:rPr>
        <w:t>Raja itu melihat sapi-sapi yang sehat dan gemuk. Sapi-sapi ini punya banyak makanan. Mereka tampak sehat. Raja melihat sapi-sapi yang kurus dan sakit. Sapi-sapi ini tidak mendapat cukup makan. Mereka terlihat seperti sedang kelaparan. Sapi-sapi itu sangat kurus. Deskripsi di sini harus menunjukkan perbedaan antara sapi yang sehat dan cukup makan dengan sapi yang kurus dan sakit. Sapi biasanya tidak makan daging. Bahwa sapi-sapi kurus memakan sapi-sapi gemuk adalah bagian dari hal yang sangat mengganggu dari mimpi ini.</w:t>
      </w:r>
    </w:p>
    <w:p>
      <w:pPr/>
      <w:r>
        <w:rPr>
          <w:lang w:val="id_ID" w:bidi="id_ID"/>
        </w:rPr>
      </w:r>
      <w:r>
        <w:rPr>
          <w:lang w:val="id_ID" w:bidi="id_ID"/>
        </w:rPr>
        <w:t>Tunjukkan lagi gambar-gambar sapi yang sehat dan tidak sehat. Lihatlah gambar-gambar dan temukan cara untuk menggambarkan hewan-hewan dan gandum yang memberikan perbandingan seperti sapi yang satu gemuk, yang lainnya kurus.</w:t>
      </w:r>
    </w:p>
    <w:p>
      <w:pPr/>
      <w:r>
        <w:rPr>
          <w:lang w:val="id_ID" w:bidi="id_ID"/>
        </w:rPr>
      </w:r>
      <w:r>
        <w:rPr>
          <w:lang w:val="id_ID" w:bidi="id_ID"/>
        </w:rPr>
        <w:t>Raja melihat gandum yang bernas dan indah tumbuh pada sebuah tangkai. Kemudian raja melihat gandum yang kering dan layu. Tangkai-tangkai itu layu. Layu dan mengerut berarti bahwa air telah diambil dari tangkai. Tangkai itu telah layu dan tidak dapat berdiri. Ini berarti bahwa angin timur telah menyerap seluruh kandungan air dari bulir gandum tersebut. Angin timur di Mesir bertiup dari padang pasir. Angin ini panas dan kering. Angin timur menarik air dari udara dan membuat semua orang merasa haus. Gandum yang tidak sehat memakan atau menelan gandum yang sehat. Gandum tidak dapat makan gandum lainnya. Pastikan untuk menunjukkan perbedaan antara gandum yang sehat dengan gandum yang tidak sehat.</w:t>
      </w:r>
    </w:p>
    <w:p>
      <w:pPr/>
      <w:r>
        <w:rPr>
          <w:lang w:val="id_ID" w:bidi="id_ID"/>
        </w:rPr>
      </w:r>
      <w:r>
        <w:rPr>
          <w:lang w:val="id_ID" w:bidi="id_ID"/>
        </w:rPr>
        <w:t>Tunjukkan lagi gambar-gambar dari gandum yang sehat dan tidak sehat. Jelaskan gandum menggunakan kata-kata perbandingan.</w:t>
      </w:r>
    </w:p>
    <w:p>
      <w:pPr/>
      <w:r>
        <w:rPr>
          <w:lang w:val="id_ID" w:bidi="id_ID"/>
        </w:rPr>
      </w:r>
      <w:r>
        <w:rPr>
          <w:lang w:val="id_ID" w:bidi="id_ID"/>
        </w:rPr>
        <w:t xml:space="preserve">Raja memanggil para </w:t>
      </w:r>
      <w:r>
        <w:rPr>
          <w:b/>
          <w:lang w:val="id_ID" w:bidi="id_ID"/>
        </w:rPr>
        <w:t>ahli sihir</w:t>
      </w:r>
      <w:r>
        <w:rPr>
          <w:lang w:val="id_ID" w:bidi="id_ID"/>
        </w:rPr>
        <w:t xml:space="preserve"> dan orang-orang bijaksananya. Para penyihir menggunakan kekuatan khusus untuk mengendalikan beberapa bagian alam. Tukang sihir itu bertugas menafsirkan mimpi dan tanda-tanda atau pertanda. Tukang sihir itu bertugas membuat obat-obatan untuk mengobati penyakit tertentu. Perikop ini tidak menyetujui penggunaan sihir. Perikop ini memberi tahu kita apa yang dilakukan raja tanpa hasil sebelum memanggil Yusuf. Yusuf tidak menggunakan sihir ketika memberikan penjelasan tentang mimpi tersebut. Lihat Glosarium Utama untuk diskusi tentang para penyihir.</w:t>
      </w:r>
    </w:p>
    <w:p>
      <w:pPr/>
      <w:r>
        <w:rPr>
          <w:lang w:val="id_ID" w:bidi="id_ID"/>
        </w:rPr>
      </w:r>
      <w:r>
        <w:rPr>
          <w:lang w:val="id_ID" w:bidi="id_ID"/>
        </w:rPr>
        <w:t>Orang-orang bijak memiliki pengetahuan atau hikmat khusus. Orang-orang bijak dan tukang sihir bertanggung jawab untuk menjawab semua pertanyaan raja.</w:t>
      </w:r>
    </w:p>
    <w:p>
      <w:pPr/>
      <w:r>
        <w:rPr>
          <w:lang w:val="id_ID" w:bidi="id_ID"/>
        </w:rPr>
      </w:r>
      <w:r>
        <w:rPr>
          <w:lang w:val="id_ID" w:bidi="id_ID"/>
        </w:rPr>
        <w:t>Dua kelompok: orang-orang bijak dan tukang sihir seharusnya menjawab setiap pertanyaan yang mungkin dimiliki raja.</w:t>
      </w:r>
    </w:p>
    <w:p>
      <w:pPr/>
      <w:r>
        <w:rPr>
          <w:lang w:val="id_ID" w:bidi="id_ID"/>
        </w:rPr>
      </w:r>
      <w:r>
        <w:rPr>
          <w:lang w:val="id_ID" w:bidi="id_ID"/>
        </w:rPr>
        <w:t xml:space="preserve">Yusuf menjelaskan bahwa mimpi ganda atau 2 mimpi berarti bahwa Allah telah menetapkan bahwa </w:t>
      </w:r>
      <w:r>
        <w:rPr>
          <w:b/>
          <w:lang w:val="id_ID" w:bidi="id_ID"/>
        </w:rPr>
        <w:t>kelaparan</w:t>
      </w:r>
      <w:r>
        <w:rPr>
          <w:lang w:val="id_ID" w:bidi="id_ID"/>
        </w:rPr>
        <w:t xml:space="preserve"> akan datang. Kelaparan adalah saat ketika tidak ada cukup makanan untuk orang-orang. Tanpa makanan, manusia dan binatang mati kelaparan. Beberapa penyebab umum kelaparan termasuk kekeringan, perang, dan penyakit. Yusuf tidak mengatakan mengapa Allah telah menetapkan kelaparan ini. Allah memperingatkan raja sehingga raja dapat mempersiapkan dan menyelamatkan Mesir.</w:t>
      </w:r>
    </w:p>
    <w:p>
      <w:pPr/>
      <w:r>
        <w:rPr>
          <w:lang w:val="id_ID" w:bidi="id_ID"/>
        </w:rPr>
      </w:r>
      <w:r>
        <w:rPr>
          <w:lang w:val="id_ID" w:bidi="id_ID"/>
        </w:rPr>
        <w:t>Yusuf menyampaikan satu rencana kepada raja. Yusuf menyarankan agar raja memilih seseorang yang bijaksana dan cerdas untuk menjadi pemimpin atas seluruh Mesir. Yusuf menyarankan agar raja menunjuk para pengawas untuk bertanggung jawab mengumpulkan dan menyimpan kelebihan gandum selama 7 tahun kelimpahan.</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49:1–28</w:t>
      </w:r>
      <w:r>
        <w:rPr>
          <w:lang w:val="id_ID" w:bidi="id_ID"/>
        </w:rPr>
      </w:r>
    </w:p>
    <w:p>
      <w:pPr>
        <w:pStyle w:val="Heading3"/>
      </w:pPr>
      <w:r>
        <w:rPr>
          <w:lang w:val="id_ID" w:bidi="id_ID"/>
        </w:rPr>
        <w:t>Dengar dan Renungkan</w:t>
      </w:r>
    </w:p>
    <w:p>
      <w:pPr/>
      <w:r>
        <w:rPr>
          <w:lang w:val="id_ID" w:bidi="id_ID"/>
        </w:rPr>
      </w:r>
      <w:r>
        <w:rPr>
          <w:lang w:val="id_ID" w:bidi="id_ID"/>
        </w:rPr>
        <w:t>Dengarkan Kejadian 49:1–28 dan renungkan dalam hati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manusia?</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 yang Anda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49:1–28</w:t>
      </w:r>
    </w:p>
    <w:p>
      <w:pPr/>
      <w:r>
        <w:rPr>
          <w:lang w:val="id_ID" w:bidi="id_ID"/>
        </w:rPr>
      </w:r>
      <w:r>
        <w:rPr>
          <w:lang w:val="id_ID" w:bidi="id_ID"/>
        </w:rPr>
        <w:t>Dengarkan teks satu kali dalam versi yang paling mudah dimengerti.</w:t>
      </w:r>
    </w:p>
    <w:p>
      <w:pPr/>
      <w:r>
        <w:rPr>
          <w:lang w:val="id_ID" w:bidi="id_ID"/>
        </w:rPr>
      </w:r>
      <w:r>
        <w:rPr>
          <w:lang w:val="id_ID" w:bidi="id_ID"/>
        </w:rPr>
        <w:t>Perikop ini melanjutkan kesimpulan dari kisah Yakub dan Yusuf. Yakub hampir mati. Yakub telah memberkati Yusuf dan 2 anak Yusuf, Manasye dan Efraim. Sekarang Yakub memanggil semua anak lainnya untuk datang mendengarkan kata-kata terakhir Yakub. Perkataan Yakub lebih seperti nubuat daripada berkat. Ini berarti bahwa Yakub mengatakan bahwa hal ini akan terjadi di masa depan. Yakub mengatakan kepada setiap anak apa yang akan terjadi pada keturunan anak itu. Berkat itu serius. Kebanyakan orang pada zaman Yakub menganggap berkat itu sebagai hal yang mengikat bagi orang yang menerima berkat itu. Yakub mengutuk beberapa putranya. Yakub berbicara dalam bentuk puitis. Berhenti dan diskusikan: Ceritakan kisah tentang seorang pria tua seperti seorang kakek yang sudah menjelang ajal. Apa yang akan dikatakan seorang pria seperti kakek ini kepada putra-putra dan cucu-cucu laki-lakinya? Bagaimana Dia mengatakannya? Jika budaya kamu tidak memiliki kebiasaan seorang ayah memberikan berkat kepada anak-anaknya sebelum ia meninggal, kapan biasanya berkat itu diberikan? Siapa yang akan memberkati? Bagaimana orang menerima berkat itu?</w:t>
      </w:r>
    </w:p>
    <w:p>
      <w:pPr/>
      <w:r>
        <w:rPr>
          <w:lang w:val="id_ID" w:bidi="id_ID"/>
        </w:rPr>
      </w:r>
      <w:r>
        <w:rPr>
          <w:lang w:val="id_ID" w:bidi="id_ID"/>
        </w:rPr>
        <w:t>Ruben adalah anak sulung. Biasanya, anak ini memiliki hak istimewa yang tidak dimiliki anak-anak lainnya. Dalam beberapa budaya, anak sulung mewarisi segalanya. Anak laki-laki sulung juga mengambil peran kepemimpinan dalam keluarga. Bertahun-tahun sebelumnya, Ruben tidur dengan Bilha, salah satu istri Yakub. Yakub menggunakan ilustrasi untuk menjelaskan tindakan ini. Yakub mengatakan bahwa Ruben mempermalukan atau menajiskan tempat tidur pernikahan. Ini berarti bahwa Ruben membuat tempat tidur pernikahan atau tempat tidur yang biasanya ditiduri Yakub bersama Bilha menjadi Najis dengan tidur bersama Bilha. Yakub tidak menghukum Ruben pada saat Ruben tidur dengan Bilha. Yakub tampaknya menggunakan peristiwa itu sebagai alasan untuk apa yang dikatakan Yakub kepada Ruben pada saat ini. Sekarang, Yakub mengatakan bahwa Ruben akan kehilangan posisinya sebagai pemimpin dalam keluarga. Karena Ruben tidak dapat mengendalikan dirinya sendiri, Ruben tidak akan menjadi pemimpin dalam keluarga.</w:t>
      </w:r>
    </w:p>
    <w:p>
      <w:pPr/>
      <w:r>
        <w:rPr>
          <w:lang w:val="id_ID" w:bidi="id_ID"/>
        </w:rPr>
      </w:r>
      <w:r>
        <w:rPr>
          <w:lang w:val="id_ID" w:bidi="id_ID"/>
        </w:rPr>
        <w:t>Yakub berbicara tentang Simeon dan Lewi bersama-sama. Dua saudara ini menerima pesan yang sama. Yakub berbicara tentang Simeon dan Lewi seolah-olah mereka tidak hadir. Yakub mengucapkan beberapa kutukan kepada Simeon dan Lewi karena kemarahan dan kemurkaan mereka. Murka adalah kata yang lebih kuat untuk kemarahan. Yakub mengatakan bahwa Simeon dan Lewi melumpuhkan lembu-lembu. Ini berarti mereka memotong tendon di belakang lutut kaki belakang. Begitu tendon ini dipotong, binatang itu tidak dapat berjalan dengan benar dan tidak dapat menarik apa pun seperti bajak atau kereta. Dalam perikop sebelumnya, setelah Dina diperkosa, Simeon dan Lewi membunuh semua laki-laki Sikhem. Yakub tidak menghukum mereka pada saat itu. Namun, perbuatan itu tampaknya menjadi alasan untuk kutukan yang diberikan Yakub dalam perikop ini.</w:t>
      </w:r>
    </w:p>
    <w:p>
      <w:pPr/>
      <w:r>
        <w:rPr>
          <w:lang w:val="id_ID" w:bidi="id_ID"/>
        </w:rPr>
      </w:r>
      <w:r>
        <w:rPr>
          <w:lang w:val="id_ID" w:bidi="id_ID"/>
        </w:rPr>
        <w:t>Tunjukkan sebuah gambar seekor lembu.</w:t>
      </w:r>
    </w:p>
    <w:p>
      <w:pPr/>
      <w:r>
        <w:rPr>
          <w:lang w:val="id_ID" w:bidi="id_ID"/>
        </w:rPr>
      </w:r>
      <w:r>
        <w:rPr>
          <w:lang w:val="id_ID" w:bidi="id_ID"/>
        </w:rPr>
        <w:t>Kata-kata yang dikatakan Yakub kepada putra-putra berikutnya ini terdengar seperti berkat.</w:t>
      </w:r>
    </w:p>
    <w:p>
      <w:pPr/>
      <w:r>
        <w:rPr>
          <w:lang w:val="id_ID" w:bidi="id_ID"/>
        </w:rPr>
      </w:r>
      <w:r>
        <w:rPr>
          <w:lang w:val="id_ID" w:bidi="id_ID"/>
        </w:rPr>
        <w:t>Yakub berbicara langsung kepada Yehuda. Pesan untuk Yehuda itu terdengar seperti sebuah berkat. Keturunan Yehuda akan menjadi penguasa. Yakub menggunakan ilustrasi untuk menceritakan betapa kuatnya keluarga Yehuda nantinya. Setelah singa itu makan, singa itu berbaring untuk tidur. Bahkan ketika singa itu sedang tidur, binatang-binatang lain tidak berani menyerang singa itu. Tongkat kerajaan adalah tongkat yang dipegang dan digunakan oleh raja untuk menunjukkan bahwa raja memiliki kuasa. Yakub menggunakan gambaran pohon anggur, minuman anggur, dan susu sebagai simbol untuk mengatakan bahwa keturunan Yehuda akan makmur atau menjadi kaya. Keturunan Yehuda akan mengalami berkat Allah di masa depan. Yakub menggunakan ilustrasi seperti mencuci pakaian dalam anggur untuk menunjukkan bahwa keturunan Yehuda akan menjadi sangat kaya.</w:t>
      </w:r>
    </w:p>
    <w:p>
      <w:pPr/>
      <w:r>
        <w:rPr>
          <w:lang w:val="id_ID" w:bidi="id_ID"/>
        </w:rPr>
      </w:r>
      <w:r>
        <w:rPr>
          <w:lang w:val="id_ID" w:bidi="id_ID"/>
        </w:rPr>
        <w:t>Tunjukkan sebuah gambar seorang raja Mesir yang memegang tongkat kerajaan.</w:t>
      </w:r>
    </w:p>
    <w:p>
      <w:pPr/>
      <w:r>
        <w:rPr>
          <w:lang w:val="id_ID" w:bidi="id_ID"/>
        </w:rPr>
      </w:r>
      <w:r>
        <w:rPr>
          <w:lang w:val="id_ID" w:bidi="id_ID"/>
        </w:rPr>
        <w:t>Tunjukkan gambar seekor singa yang sedang tidur. Tunjukkan sebuah gambar seekor keledai dengan anaknya.</w:t>
      </w:r>
    </w:p>
    <w:p>
      <w:pPr/>
      <w:r>
        <w:rPr>
          <w:lang w:val="id_ID" w:bidi="id_ID"/>
        </w:rPr>
      </w:r>
      <w:r>
        <w:rPr>
          <w:lang w:val="id_ID" w:bidi="id_ID"/>
        </w:rPr>
        <w:t>Tunjukkan gambar tanaman anggur.</w:t>
      </w:r>
    </w:p>
    <w:p>
      <w:pPr/>
      <w:r>
        <w:rPr>
          <w:lang w:val="id_ID" w:bidi="id_ID"/>
        </w:rPr>
      </w:r>
      <w:r>
        <w:rPr>
          <w:lang w:val="id_ID" w:bidi="id_ID"/>
        </w:rPr>
        <w:t>Yakub berbicara tentang Zebulon. Yakub mengatakan bahwa keturunan Zebulon akan bekerja di bidang bahtera Yakub berbicara tentang Isakhar. Yakub tampaknya mengatakan kepada Isakhar bahwa keturunan Isakhar akan bekerja keras untuk majikan lain demi hidup dalam damai. Damai dan keamanan tampaknya lebih penting bagi keturunan Isakhar daripada kebebasan. Pesan untuk Isakhar menggunakan kata yang tidak jelas. Ada yang berpendapat bahwa kata ini berarti kandang domba, ada pula yang menganggapnya berarti tanah di luar desa yang tidak dimiliki oleh siapa pun secara pribadi. Tanah ini digunakan sebagai lahan penggembalaan oleh siapa saja. Kata itu juga bisa berarti api unggun. Binatang itu merunduk atau berbaring untuk beristirahat di daerah ini. Pesan-pesan untuk Zebulon dan Isakhar terdengar seperti berkat.</w:t>
      </w:r>
    </w:p>
    <w:p>
      <w:pPr/>
      <w:r>
        <w:rPr>
          <w:lang w:val="id_ID" w:bidi="id_ID"/>
        </w:rPr>
      </w:r>
      <w:r>
        <w:rPr>
          <w:lang w:val="id_ID" w:bidi="id_ID"/>
        </w:rPr>
        <w:t>Berhenti di sini dan tunjukkan gambar seekor binatang yang sedang merunduk atau seekor binatang yang sedang berbaring.</w:t>
      </w:r>
    </w:p>
    <w:p>
      <w:pPr/>
      <w:r>
        <w:rPr>
          <w:lang w:val="id_ID" w:bidi="id_ID"/>
        </w:rPr>
      </w:r>
      <w:r>
        <w:rPr>
          <w:lang w:val="id_ID" w:bidi="id_ID"/>
        </w:rPr>
        <w:t>Tunjukkan peta Israel dengan Sidon yang ditandai. Peta ini harus ditandai dengan Bersyeba dan Hebron.</w:t>
      </w:r>
    </w:p>
    <w:p>
      <w:pPr/>
      <w:r>
        <w:rPr>
          <w:lang w:val="id_ID" w:bidi="id_ID"/>
        </w:rPr>
      </w:r>
      <w:r>
        <w:rPr>
          <w:lang w:val="id_ID" w:bidi="id_ID"/>
        </w:rPr>
        <w:t>Yakub berbicara tentang Dan. Yakub membandingkan Dan dengan seekor ular berbisa. Yakub mengatakan bahwa keturunan Dan akan membawa keadilan kepada Israel. Israel merujuk kepada orang-orang atau keturunan Yakub.</w:t>
      </w:r>
    </w:p>
    <w:p>
      <w:pPr/>
      <w:r>
        <w:rPr>
          <w:lang w:val="id_ID" w:bidi="id_ID"/>
        </w:rPr>
      </w:r>
      <w:r>
        <w:rPr>
          <w:lang w:val="id_ID" w:bidi="id_ID"/>
        </w:rPr>
        <w:t>Yakub berbicara tentang Gad. Orang-orang akan datang untuk menyerang keturunan Gad, tetapi keturunan Gad kemudian akan menyerang balik mereka yang datang untuk menyerbu atau menjarah daerah itu.</w:t>
      </w:r>
    </w:p>
    <w:p>
      <w:pPr/>
      <w:r>
        <w:rPr>
          <w:lang w:val="id_ID" w:bidi="id_ID"/>
        </w:rPr>
      </w:r>
      <w:r>
        <w:rPr>
          <w:lang w:val="id_ID" w:bidi="id_ID"/>
        </w:rPr>
        <w:t>Yakub berbicara tentang Asyer. Keturunan Asyer akan tinggal di daerah yang subur. Artinya, mereka akan memiliki banyak makanan enak.</w:t>
      </w:r>
    </w:p>
    <w:p>
      <w:pPr/>
      <w:r>
        <w:rPr>
          <w:lang w:val="id_ID" w:bidi="id_ID"/>
        </w:rPr>
      </w:r>
      <w:r>
        <w:rPr>
          <w:lang w:val="id_ID" w:bidi="id_ID"/>
        </w:rPr>
        <w:t>Yakub berbicara tentang Naftali. Keturunan Naftali akan menjadi seperti rusa betina yang melahirkan anak-anak rusa yang cantik atau rusa muda. Beberapa terjemahan menggunakan kata untuk pohon besar daripada rusa betina. Pohon besar ini memiliki cabang-cabang yang indah.</w:t>
      </w:r>
    </w:p>
    <w:p>
      <w:pPr/>
      <w:r>
        <w:rPr>
          <w:lang w:val="id_ID" w:bidi="id_ID"/>
        </w:rPr>
      </w:r>
      <w:r>
        <w:rPr>
          <w:lang w:val="id_ID" w:bidi="id_ID"/>
        </w:rPr>
        <w:t>Berhenti dan tunjukkan sebuah gambar seekor rusa dengan seekor anak rusa.</w:t>
      </w:r>
    </w:p>
    <w:p>
      <w:pPr/>
      <w:r>
        <w:rPr>
          <w:lang w:val="id_ID" w:bidi="id_ID"/>
        </w:rPr>
      </w:r>
      <w:r>
        <w:rPr>
          <w:lang w:val="id_ID" w:bidi="id_ID"/>
        </w:rPr>
        <w:t>Pesan Yakub untuk Yusuf adalah yang terpanjang. Pada awalnya Yakub berbicara tentang Yusuf. Yakub membandingkan Yusuf dengan seekor keledai liar. Joseph diserang suatu waktu di masa lalu. Joseph membela dirinya dan menjadi lebih kuat. Para pemanah menembakkan panah ke arah Yusuf, tetapi busur Yusuf tetap kuat. Beberapa terjemahan menggunakan kiasan kata yang berbeda. Beberapa terjemahan membandingkan Yusuf dengan tanaman berbuah yang memanjat di atas dinding. Kebanyakan orang lebih memilih ilustrasi keledai karena mengikuti pola dengan putra-putra lainnya. Yakub menggunakan binatang-binatang untuk menggambarkan anak-anak lainnya.</w:t>
      </w:r>
    </w:p>
    <w:p>
      <w:pPr/>
      <w:r>
        <w:rPr>
          <w:lang w:val="id_ID" w:bidi="id_ID"/>
        </w:rPr>
      </w:r>
      <w:r>
        <w:rPr>
          <w:lang w:val="id_ID" w:bidi="id_ID"/>
        </w:rPr>
        <w:t>Berhenti di sini dan tunjukkan satu gambar seorang pemanah dengan busur dan anak panah.</w:t>
      </w:r>
    </w:p>
    <w:p>
      <w:pPr/>
      <w:r>
        <w:rPr>
          <w:lang w:val="id_ID" w:bidi="id_ID"/>
        </w:rPr>
      </w:r>
      <w:r>
        <w:rPr>
          <w:lang w:val="id_ID" w:bidi="id_ID"/>
        </w:rPr>
        <w:t>Kemudian Yakub berbicara langsung kepada Yusuf dan memberkati Yusuf. Yakub menggunakan sejumlah nama Allah yang berbeda dalam mengucapkan berkat.</w:t>
      </w:r>
    </w:p>
    <w:p>
      <w:pPr/>
      <w:r>
        <w:rPr>
          <w:lang w:val="id_ID" w:bidi="id_ID"/>
        </w:rPr>
      </w:r>
      <w:r>
        <w:rPr>
          <w:lang w:val="id_ID" w:bidi="id_ID"/>
        </w:rPr>
        <w:t>Yakub berbicara tentang Benyamin. Yakub membandingkan keturunan Benyamin dengan seekor serigala yang lapar. Orang-orang berpikir bahwa serigala itu serakah. Serigala adalah seekor binatang yang ganas. Yakub menggunakan ilustrasi pagi dan malam hari untuk merujuk kepada sepanjang hari.</w:t>
      </w:r>
    </w:p>
    <w:p>
      <w:pPr/>
      <w:r>
        <w:rPr>
          <w:lang w:val="id_ID" w:bidi="id_ID"/>
        </w:rPr>
      </w:r>
      <w:r>
        <w:rPr>
          <w:lang w:val="id_ID" w:bidi="id_ID"/>
        </w:rPr>
        <w:t>Berhenti dan tunjukkan sebuah gambar seekor serigala.</w:t>
      </w:r>
    </w:p>
    <w:p>
      <w:pPr/>
      <w:r>
        <w:rPr>
          <w:lang w:val="id_ID" w:bidi="id_ID"/>
        </w:rPr>
      </w:r>
      <w:r>
        <w:rPr>
          <w:lang w:val="id_ID" w:bidi="id_ID"/>
        </w:rPr>
        <w:t>Ini adalah kata-kata terakhir Yakub kepada setiap anak laki-lakinya. Yakub memberikan setiap anak pesan untuk anak itu.</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Anda akan membantu kelompok mendefinisikan adegan, latar, dan karakter dari cerita tersebut.</w:t>
      </w:r>
    </w:p>
    <w:p>
      <w:pPr/>
      <w:r>
        <w:rPr>
          <w:lang w:val="id_ID" w:bidi="id_ID"/>
        </w:rPr>
      </w:r>
      <w:r>
        <w:rPr>
          <w:lang w:val="id_ID" w:bidi="id_ID"/>
        </w:rPr>
        <w:t>Kisah ini memiliki 1 adegan.</w:t>
      </w:r>
    </w:p>
    <w:p>
      <w:pPr/>
      <w:r>
        <w:rPr>
          <w:lang w:val="id_ID" w:bidi="id_ID"/>
        </w:rPr>
      </w:r>
      <w:r>
        <w:rPr>
          <w:b/>
          <w:lang w:val="id_ID" w:bidi="id_ID"/>
        </w:rPr>
        <w:t>Adegan pertama:</w:t>
      </w:r>
      <w:r>
        <w:rPr>
          <w:lang w:val="id_ID" w:bidi="id_ID"/>
        </w:rPr>
        <w:t xml:space="preserve"> Yakub memanggil anak-anaknya untuk datang dan Yakub memberitahukan setiap anak masa depan mereka </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Ruben</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Zebulon</w:t>
      </w:r>
    </w:p>
    <w:p>
      <w:pPr>
        <w:pStyle w:val="ListBullet"/>
        <w:spacing w:line="240" w:lineRule="auto"/>
        <w:ind w:left="720"/>
      </w:pPr>
      <w:r>
        <w:rPr>
          <w:lang w:val="id_ID" w:bidi="id_ID"/>
        </w:rPr>
      </w:r>
      <w:r>
        <w:rPr>
          <w:lang w:val="id_ID" w:bidi="id_ID"/>
        </w:rPr>
        <w:t>Isakhar</w:t>
      </w:r>
    </w:p>
    <w:p>
      <w:pPr>
        <w:pStyle w:val="ListBullet"/>
        <w:spacing w:line="240" w:lineRule="auto"/>
        <w:ind w:left="720"/>
      </w:pPr>
      <w:r>
        <w:rPr>
          <w:lang w:val="id_ID" w:bidi="id_ID"/>
        </w:rPr>
      </w:r>
      <w:r>
        <w:rPr>
          <w:lang w:val="id_ID" w:bidi="id_ID"/>
        </w:rPr>
        <w:t>Dan</w:t>
      </w:r>
    </w:p>
    <w:p>
      <w:pPr>
        <w:pStyle w:val="ListBullet"/>
        <w:spacing w:line="240" w:lineRule="auto"/>
        <w:ind w:left="720"/>
      </w:pPr>
      <w:r>
        <w:rPr>
          <w:lang w:val="id_ID" w:bidi="id_ID"/>
        </w:rPr>
      </w:r>
      <w:r>
        <w:rPr>
          <w:lang w:val="id_ID" w:bidi="id_ID"/>
        </w:rPr>
        <w:t>Gad</w:t>
      </w:r>
    </w:p>
    <w:p>
      <w:pPr>
        <w:pStyle w:val="ListBullet"/>
        <w:spacing w:line="240" w:lineRule="auto"/>
        <w:ind w:left="720"/>
      </w:pPr>
      <w:r>
        <w:rPr>
          <w:lang w:val="id_ID" w:bidi="id_ID"/>
        </w:rPr>
      </w:r>
      <w:r>
        <w:rPr>
          <w:lang w:val="id_ID" w:bidi="id_ID"/>
        </w:rPr>
        <w:t>Asyer</w:t>
      </w:r>
    </w:p>
    <w:p>
      <w:pPr>
        <w:pStyle w:val="ListBullet"/>
        <w:spacing w:line="240" w:lineRule="auto"/>
        <w:ind w:left="720"/>
      </w:pPr>
      <w:r>
        <w:rPr>
          <w:lang w:val="id_ID" w:bidi="id_ID"/>
        </w:rPr>
      </w:r>
      <w:r>
        <w:rPr>
          <w:lang w:val="id_ID" w:bidi="id_ID"/>
        </w:rPr>
        <w:t>Naftali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Benyamin</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Ketika Yakub berbicara kepada setiap anak, Yakub mengubah cara Yakub berbicara kepada anak-anak. Kadang-kadang Yakub berbicara langsung kepada anak itu. Jacob berkata, "Kamu ada atau kamu akan menjadi." Pada waktu lain Yakub berbicara tentang anak itu. Yakub berkata, "Dia dan anak-anaknya" ketika berbicara tentang putra-putra ini. Perhatikan bagian di mana bahasa dan penggunaan kata kerjanya berubah. Yakub tidak berbicara kepada para putra menurut urutan kelahiran. Sebaliknya, Yakub berbicara kepada masing-masing anak laki-laki Lea terlebih dahulu, diikuti oleh anak-anak Bilha dan Zilpa tetapi tidak berdasarkan urutan kelahiran, dan akhirnya kepada anak-anak Rahel.</w:t>
      </w:r>
    </w:p>
    <w:p>
      <w:pPr/>
      <w:r>
        <w:rPr>
          <w:lang w:val="id_ID" w:bidi="id_ID"/>
        </w:rPr>
      </w:r>
      <w:r>
        <w:rPr>
          <w:lang w:val="id_ID" w:bidi="id_ID"/>
        </w:rPr>
        <w:t>Jacob berbicara dalam bentuk puisi. Dalam bahasa Yakub, orang-orang biasanya mengucapkan berkat dan kutukan dalam bentuk puisi.</w:t>
      </w:r>
    </w:p>
    <w:p>
      <w:pPr/>
      <w:r>
        <w:rPr>
          <w:lang w:val="id_ID" w:bidi="id_ID"/>
        </w:rPr>
      </w:r>
      <w:r>
        <w:rPr>
          <w:lang w:val="id_ID" w:bidi="id_ID"/>
        </w:rPr>
        <w:t>Dengan kata-kata ini kepada anak-anaknya, Yakub biasanya mengatakan sesuatu dan kemudian mengulangi apa yang ia katakan dengan sedikit berbeda. Yakub berbicara seperti ini agar baris kedua puisi tersebut memperkuat makna baris pertamanya. Kadang-kadang baris kedua menggunakan kata-kata yang lebih kuat daripada baris pertama. Berbicara dengan cara ini menyebabkan banyak pengulangan.</w:t>
      </w:r>
    </w:p>
    <w:p>
      <w:pPr/>
      <w:r>
        <w:rPr>
          <w:lang w:val="id_ID" w:bidi="id_ID"/>
        </w:rPr>
      </w:r>
      <w:r>
        <w:rPr>
          <w:lang w:val="id_ID" w:bidi="id_ID"/>
        </w:rPr>
        <w:t>Berhenti dan mainkan sebuah permainan. Bagilah tim penerjemah menjadi dua tim. Mintalah satu kelompok mengatakan sesuatu seperti, "Kamu adalah pria yang tinggi." Mintalah tim lain menjawab dengan sesuatu yang lebih kuat. "Kamu seperti pohon yang tinggi." Mintalah tim mengerjakan sejumlah deskripsi pelengkap seperti ini. Contoh lain: "Kamu adalah sungai yang berliku membelah hutan." Jawab, "Kamu seperti sungai yang mengamuk yang mengalir melalui jurang-jurang atau ngarai-ngarai." Tujuan dari permainan ini adalah agar para penerjemah melihat bagaimana Yakub menggunakan puisi dan pengulangan dengan kalimat kedua yang lebih kuat untuk menyampaikan kata-kata terakhir Yakub kepada anak-anaknya. Seluruh perikop ini menggunakan jenis puisi ini. Permainan ini akan membantu para penerjemah memahami irama puisi.</w:t>
      </w:r>
    </w:p>
    <w:p>
      <w:pPr/>
      <w:r>
        <w:rPr>
          <w:lang w:val="id_ID" w:bidi="id_ID"/>
        </w:rPr>
      </w:r>
      <w:r>
        <w:rPr>
          <w:lang w:val="id_ID" w:bidi="id_ID"/>
        </w:rPr>
        <w:t>Yakub berbicara kepada Ruben terlebih dahulu. Ada 3 pasang gagasan dalam pesan kepada Ruben. Yang pertama adalah sebuah pernyataan. Yang kedua mengulangi yang pertama tetapi lebih kuat. Andalah yang nomor satu dalam hal kebanggaan. Kamu adalah yang pertama berkuasa. Cobalah untuk mengidentifikasi setiap pernyataan ini dan lihat bagaimana bagian kedua mengulangi yang pertama tetapi dengan bahasa yang lebih kuat.</w:t>
      </w:r>
    </w:p>
    <w:p>
      <w:pPr/>
      <w:r>
        <w:rPr>
          <w:lang w:val="id_ID" w:bidi="id_ID"/>
        </w:rPr>
      </w:r>
      <w:r>
        <w:rPr>
          <w:lang w:val="id_ID" w:bidi="id_ID"/>
        </w:rPr>
        <w:t>Ruben, Simeon, dan Lewi masing-masing telah melakukan sesuatu yang sangat buruk pada tahun-tahun sebelumnya. Ruben tidur dengan Bilha, istri Yakub. Simeon dan Lewi pergi ke kota Sikhem dan membunuh semua laki-laki sebagai pembalasan karena Dina, saudara perempuan mereka, telah diperkosa. Yakub tidak menghukum anak-anak ini pada saat itu. Sekarang pada saat menyampaikan pesan terakhirnya, Yakub memberikan hukuman kepada tiga putra pertamanya. Yakub mengambil hak Ruben sebagai anak sulung. Yakub mengutuk Simeon dan Lewi.</w:t>
      </w:r>
    </w:p>
    <w:p>
      <w:pPr/>
      <w:r>
        <w:rPr>
          <w:lang w:val="id_ID" w:bidi="id_ID"/>
        </w:rPr>
      </w:r>
      <w:r>
        <w:rPr>
          <w:lang w:val="id_ID" w:bidi="id_ID"/>
        </w:rPr>
        <w:t>Yakub berbicara langsung kepada Yehuda, yang adalah anak keempat. Yakub mengatakan bahwa seorang keturunan Yehuda akan menjadi raja. Yakub menggunakan sejumlah kiasan untuk menunjukkan bahwa keturunan Yehuda akan menjadi kaya.</w:t>
      </w:r>
    </w:p>
    <w:p>
      <w:pPr/>
      <w:r>
        <w:rPr>
          <w:lang w:val="id_ID" w:bidi="id_ID"/>
        </w:rPr>
      </w:r>
      <w:r>
        <w:rPr>
          <w:lang w:val="id_ID" w:bidi="id_ID"/>
        </w:rPr>
        <w:t>Berhenti dan diskusikan: Bicarakan tentang sekelompok orang yang kaya. Simaklah untuk melihat apakah ada kiasan yang digunakan untuk menggambarkan kekayaan dan kekuasaan mereka.</w:t>
      </w:r>
    </w:p>
    <w:p>
      <w:pPr/>
      <w:r>
        <w:rPr>
          <w:lang w:val="id_ID" w:bidi="id_ID"/>
        </w:rPr>
      </w:r>
      <w:r>
        <w:rPr>
          <w:lang w:val="id_ID" w:bidi="id_ID"/>
        </w:rPr>
        <w:t>Pesan untuk Isakhar tidak jelas. Isakhar seperti keledai yang beristirahat di antara dua hal. Salah satu usulan maknanya adalah tas pelana atau beban yang diletakkan di atas keledai atau unta untuk diangkut oleh hewan-hewan ini. Makna lain bisa jadi lubang-lubang api. Makna lain bisa jadi lahan di luar kota di mana siapa pun dapat menggembalakan hewan-hewan mereka. Tanah itu tidak menjadi milik satu orang tetapi untuk digunakan semua orang. Kata itu juga bisa berarti kandang domba atau tempat domba-domba dikandangkan. Anda perlu memilih opsi mana yang paling baik dipahami oleh audiens Anda. Isakhar melihat betapa menyenangkannya beristirahat di daerah itu dan tinggal di sana untuk bekerja keras bagi orang lain.</w:t>
      </w:r>
    </w:p>
    <w:p>
      <w:pPr/>
      <w:r>
        <w:rPr>
          <w:lang w:val="id_ID" w:bidi="id_ID"/>
        </w:rPr>
      </w:r>
      <w:r>
        <w:rPr>
          <w:lang w:val="id_ID" w:bidi="id_ID"/>
        </w:rPr>
        <w:t>Pesan kepada Yusuf menggunakan sejumlah nama untuk Allah. Nama-nama ini adalah: Yang Mahakuat dari Yakub, Gembala, Batu Israel, Allah dari ayahmu, Yang Mahakuasa.</w:t>
      </w:r>
    </w:p>
    <w:p>
      <w:pPr/>
      <w:r>
        <w:rPr>
          <w:lang w:val="id_ID" w:bidi="id_ID"/>
        </w:rPr>
      </w:r>
      <w:r>
        <w:rPr>
          <w:lang w:val="id_ID" w:bidi="id_ID"/>
        </w:rPr>
        <w:t>Berhenti dan mainkan sebuah permainan. Berikan salah satu nama ini kepada setiap orang dalam tim penerjemah. Panggilah namanya. Orang dengan nama itu berdiri dan menjelaskan makna nama itu. Lanjutkan sampai semua dapat menanggapi dengan cepat. Kemudian ubah peran tersebut dan mainkan permainannya lagi.</w:t>
      </w:r>
    </w:p>
    <w:p>
      <w:pPr/>
      <w:r>
        <w:rPr>
          <w:lang w:val="id_ID" w:bidi="id_ID"/>
        </w:rPr>
      </w:r>
      <w:r>
        <w:rPr>
          <w:lang w:val="id_ID" w:bidi="id_ID"/>
        </w:rPr>
        <w:t>Berhenti dan bahas: Bicarakan tentang gambar kata yang digunakan dalam setiap berkat atau kutukan. Bicarakan tentang kata "gambar" dan apa arti sebenarnya.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1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Ruben</w:t>
      </w:r>
    </w:p>
    <w:p>
      <w:pPr>
        <w:pStyle w:val="ListBullet"/>
        <w:spacing w:line="240" w:lineRule="auto"/>
        <w:ind w:left="720"/>
      </w:pPr>
      <w:r>
        <w:rPr>
          <w:lang w:val="id_ID" w:bidi="id_ID"/>
        </w:rPr>
      </w:r>
      <w:r>
        <w:rPr>
          <w:lang w:val="id_ID" w:bidi="id_ID"/>
        </w:rPr>
        <w:t>Simeon</w:t>
      </w:r>
    </w:p>
    <w:p>
      <w:pPr>
        <w:pStyle w:val="ListBullet"/>
        <w:spacing w:line="240" w:lineRule="auto"/>
        <w:ind w:left="720"/>
      </w:pPr>
      <w:r>
        <w:rPr>
          <w:lang w:val="id_ID" w:bidi="id_ID"/>
        </w:rPr>
      </w:r>
      <w:r>
        <w:rPr>
          <w:lang w:val="id_ID" w:bidi="id_ID"/>
        </w:rPr>
        <w:t>Lewi</w:t>
      </w:r>
    </w:p>
    <w:p>
      <w:pPr>
        <w:pStyle w:val="ListBullet"/>
        <w:spacing w:line="240" w:lineRule="auto"/>
        <w:ind w:left="720"/>
      </w:pPr>
      <w:r>
        <w:rPr>
          <w:lang w:val="id_ID" w:bidi="id_ID"/>
        </w:rPr>
      </w:r>
      <w:r>
        <w:rPr>
          <w:lang w:val="id_ID" w:bidi="id_ID"/>
        </w:rPr>
        <w:t>Yehuda</w:t>
      </w:r>
    </w:p>
    <w:p>
      <w:pPr>
        <w:pStyle w:val="ListBullet"/>
        <w:spacing w:line="240" w:lineRule="auto"/>
        <w:ind w:left="720"/>
      </w:pPr>
      <w:r>
        <w:rPr>
          <w:lang w:val="id_ID" w:bidi="id_ID"/>
        </w:rPr>
      </w:r>
      <w:r>
        <w:rPr>
          <w:lang w:val="id_ID" w:bidi="id_ID"/>
        </w:rPr>
        <w:t>Zebulon</w:t>
      </w:r>
    </w:p>
    <w:p>
      <w:pPr>
        <w:pStyle w:val="ListBullet"/>
        <w:spacing w:line="240" w:lineRule="auto"/>
        <w:ind w:left="720"/>
      </w:pPr>
      <w:r>
        <w:rPr>
          <w:lang w:val="id_ID" w:bidi="id_ID"/>
        </w:rPr>
      </w:r>
      <w:r>
        <w:rPr>
          <w:lang w:val="id_ID" w:bidi="id_ID"/>
        </w:rPr>
        <w:t>Isakhar</w:t>
      </w:r>
    </w:p>
    <w:p>
      <w:pPr>
        <w:pStyle w:val="ListBullet"/>
        <w:spacing w:line="240" w:lineRule="auto"/>
        <w:ind w:left="720"/>
      </w:pPr>
      <w:r>
        <w:rPr>
          <w:lang w:val="id_ID" w:bidi="id_ID"/>
        </w:rPr>
      </w:r>
      <w:r>
        <w:rPr>
          <w:lang w:val="id_ID" w:bidi="id_ID"/>
        </w:rPr>
        <w:t>Dan</w:t>
      </w:r>
    </w:p>
    <w:p>
      <w:pPr>
        <w:pStyle w:val="ListBullet"/>
        <w:spacing w:line="240" w:lineRule="auto"/>
        <w:ind w:left="720"/>
      </w:pPr>
      <w:r>
        <w:rPr>
          <w:lang w:val="id_ID" w:bidi="id_ID"/>
        </w:rPr>
      </w:r>
      <w:r>
        <w:rPr>
          <w:lang w:val="id_ID" w:bidi="id_ID"/>
        </w:rPr>
        <w:t>Gad</w:t>
      </w:r>
    </w:p>
    <w:p>
      <w:pPr>
        <w:pStyle w:val="ListBullet"/>
        <w:spacing w:line="240" w:lineRule="auto"/>
        <w:ind w:left="720"/>
      </w:pPr>
      <w:r>
        <w:rPr>
          <w:lang w:val="id_ID" w:bidi="id_ID"/>
        </w:rPr>
      </w:r>
      <w:r>
        <w:rPr>
          <w:lang w:val="id_ID" w:bidi="id_ID"/>
        </w:rPr>
        <w:t>Asyer</w:t>
      </w:r>
    </w:p>
    <w:p>
      <w:pPr>
        <w:pStyle w:val="ListBullet"/>
        <w:spacing w:line="240" w:lineRule="auto"/>
        <w:ind w:left="720"/>
      </w:pPr>
      <w:r>
        <w:rPr>
          <w:lang w:val="id_ID" w:bidi="id_ID"/>
        </w:rPr>
      </w:r>
      <w:r>
        <w:rPr>
          <w:lang w:val="id_ID" w:bidi="id_ID"/>
        </w:rPr>
        <w:t>Naftali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Benyamin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Ini adalah satu adegan panjang di mana Yakub berbicara kepada setiap anak secara bergantian. Semua anak laki-laki hadir dan telah berkumpul di sekitar tempat tidur Yakub. Yakub sudah hampir meninggal.</w:t>
      </w:r>
    </w:p>
    <w:p>
      <w:pPr/>
      <w:r>
        <w:rPr>
          <w:lang w:val="id_ID" w:bidi="id_ID"/>
        </w:rPr>
      </w:r>
      <w:r>
        <w:rPr>
          <w:lang w:val="id_ID" w:bidi="id_ID"/>
        </w:rPr>
        <w:t>Yakub pertama kali berbicara kepada Ruben, Simeon dan Lewi. Pesan untuk Ruben, Simeon dan Lewi, semuanya merujuk kepada hal-hal yang dilakukan anak-anak ini di masa lalu yang tidak dihukum pada saat itu.</w:t>
      </w:r>
    </w:p>
    <w:p>
      <w:pPr/>
      <w:r>
        <w:rPr>
          <w:lang w:val="id_ID" w:bidi="id_ID"/>
        </w:rPr>
      </w:r>
      <w:r>
        <w:rPr>
          <w:lang w:val="id_ID" w:bidi="id_ID"/>
        </w:rPr>
        <w:t>Hentikan adegannya: Tanyakan kepada setiap anak, "Bagaimana perasaan kamu sekarang ketika kamu mendengar apa yang dikatakan ayahmu kepadamu?" Kamu mungkin mendengar, "Saya menyesali apa yang saya lakukan." Saya seharusnya tidak tidur dengan Bilha. Sulit untuk kehilangan warisan saya karena sesuatu yang saya lakukan sejak lama. Saya seharusnya mengatakan kepada ayah saya bahwa saya menyesalinya." Atau, "Saya tidak menyesal." Kami harus membalas dendam untuk saudari kami. Ayah tidak akan melakukan apa pun. Kami harus bertindak. Lagi pula, aku tidak peduli soal berkat." Mulai ulang tindakan tersebut.</w:t>
      </w:r>
    </w:p>
    <w:p>
      <w:pPr/>
      <w:r>
        <w:rPr>
          <w:lang w:val="id_ID" w:bidi="id_ID"/>
        </w:rPr>
      </w:r>
      <w:r>
        <w:rPr>
          <w:lang w:val="id_ID" w:bidi="id_ID"/>
        </w:rPr>
        <w:t>Yakub memberikan berkat yang panjang kepada Yehuda. Yakub mengatakan bahwa keluarga Yehuda akan memerintah atas yang lain. Keluarga Yehuda akan menjadi kaya.</w:t>
      </w:r>
    </w:p>
    <w:p>
      <w:pPr/>
      <w:r>
        <w:rPr>
          <w:lang w:val="id_ID" w:bidi="id_ID"/>
        </w:rPr>
      </w:r>
      <w:r>
        <w:rPr>
          <w:lang w:val="id_ID" w:bidi="id_ID"/>
        </w:rPr>
        <w:t>Hentikan adegannya: Tanyakan kepada Yehuda, "Bagaimana perasaanmu tentang berkat ini?" Kamu mungkin mendengar, "Aku tercengang." Saya tidak tahu mengapa Bapa telah memilih saya untuk berkat ini. Bapa mengatakan bahwa raja-raja akan datang dari keturunanku. Ayah tampaknya membuat janji tertentu tentang seorang raja di masa depan. Saya bertanya-tanya apa artinya itu." Mulai ulang tindakan tersebut.</w:t>
      </w:r>
    </w:p>
    <w:p>
      <w:pPr/>
      <w:r>
        <w:rPr>
          <w:lang w:val="id_ID" w:bidi="id_ID"/>
        </w:rPr>
      </w:r>
      <w:r>
        <w:rPr>
          <w:lang w:val="id_ID" w:bidi="id_ID"/>
        </w:rPr>
        <w:t>Yakub mengatakan kepada Isakhar bahwa keturunan Isakhar akan ingin tinggal di tempat yang makmur dan aman dan akan kehilangan kebebasan mereka karena hal ini.</w:t>
      </w:r>
    </w:p>
    <w:p>
      <w:pPr/>
      <w:r>
        <w:rPr>
          <w:lang w:val="id_ID" w:bidi="id_ID"/>
        </w:rPr>
      </w:r>
      <w:r>
        <w:rPr>
          <w:lang w:val="id_ID" w:bidi="id_ID"/>
        </w:rPr>
        <w:t>Hentikan adegannya: Tanyakan kepada Isakhar, "Bagaimana perasaanmu tentang apa yang akan terjadi pada keturunanmu?" Anda mungkin mendengar, "Saya tidak mengerti mengapa mereka harus kehilangan kebebasan dan bekerja untuk orang lain." Tampaknya wajar untuk ingin tinggal di tempat yang aman dan sejahtera. Mungkin ayah salah tentang ini. Saya ingin mereka bahagia." Mulai ulang tindakan tersebut.</w:t>
      </w:r>
    </w:p>
    <w:p>
      <w:pPr/>
      <w:r>
        <w:rPr>
          <w:lang w:val="id_ID" w:bidi="id_ID"/>
        </w:rPr>
      </w:r>
      <w:r>
        <w:rPr>
          <w:lang w:val="id_ID" w:bidi="id_ID"/>
        </w:rPr>
        <w:t>Yakub memberikan berkat yang lebih pendek kepada Zebulon, Dan, Gad, Asyer, Naftali, dan Benyamin. Setiap berkat berbeda.</w:t>
      </w:r>
    </w:p>
    <w:p>
      <w:pPr/>
      <w:r>
        <w:rPr>
          <w:lang w:val="id_ID" w:bidi="id_ID"/>
        </w:rPr>
      </w:r>
      <w:r>
        <w:rPr>
          <w:lang w:val="id_ID" w:bidi="id_ID"/>
        </w:rPr>
        <w:t>Hentikan adegannya: Tanyakan kepada masing-masing orang, "Bagaimana perasaan Anda tentang berkat Anda?" Anda mungkin mendengar, "Saya bahagia. Tampaknya adil. Semoga keturunanku hidup dengan baik dan berbahagia." Atau, "Saya tidak suka dibandingkan dengan ular beracun. Saya pikir Ayah seharusnya bisa menemukan sesuatu yang lebih baik untuk saya dan keturunan saya." Atau, "Saya tidak suka dianggap sebagai serigala yang lapar. Itu memberikan citra yang buruk. Saya lebih suka menjadi salah satu ilustrasi lain yang digunakan Ayah." Atau, "Saya ingin keturunanku hidup baik dan berbahagia." Ayah tampaknya menunjukkan bahwa mereka akan bahagia dan itu membuat saya bahagia." Mulai ulang tindakan tersebut.</w:t>
      </w:r>
    </w:p>
    <w:p>
      <w:pPr/>
      <w:r>
        <w:rPr>
          <w:lang w:val="id_ID" w:bidi="id_ID"/>
        </w:rPr>
      </w:r>
      <w:r>
        <w:rPr>
          <w:lang w:val="id_ID" w:bidi="id_ID"/>
        </w:rPr>
        <w:t>Yakub memberikan berkat yang paling lama kepada Yusuf. Yakub telah memberkati Yusuf dan memberkati dua anak Yusuf, Manasye dan Efraim. Sekarang Yakub memberkati Yusuf lagi, dan ini adalah berkat paling panjang yang diucapkan Yakub. Yakub berseru kepada Allah untuk memberkati Yusuf. Yakub tidak berseru kepada Allah ketika menyampaikan pesannya kepada anak-anak lainnya.</w:t>
      </w:r>
    </w:p>
    <w:p>
      <w:pPr/>
      <w:r>
        <w:rPr>
          <w:lang w:val="id_ID" w:bidi="id_ID"/>
        </w:rPr>
      </w:r>
      <w:r>
        <w:rPr>
          <w:lang w:val="id_ID" w:bidi="id_ID"/>
        </w:rPr>
        <w:t>Hentikan adegannya: Tanyakan kepada saudara-saudara lainnya, "Bagaimana perasaan kalian sekarang setelah kalian mendengar berkat Yusuf?" Anda mungkin mendengar, "Saya baik-baik saja. Saya menerima yang baik untuk saya. Saya tidak cemburu kepada Yusuf lagi. Ayah selalu paling mengasihi Yusuf dan kita semua tahu itu. Joseph telah memperlakukan kita dengan baik. Saya mendoakan yang terbaik untuk Joseph". Atau, "Ayah paling mengasihi Yusuf." Kita tahu itu. Saya berharap ayah mencintai saya sebesar itu, tetapi itu tidak akan terjadi." Atau, "Saya berharap Yusuf tidak mencoba membunuh kita atau membalas dendam setelah ayah meninggal. Berkat ini memberikan Yusuf banyak kuasa. Saya tidak ingin Joseph membalas dendam atas apa yang kami lakukan kepada Joseph." Tanyakan kepada Yusuf, "Bagaimana perasaan Anda tentang berkat ini?" Anda mungkin mendengar, "Aku senang dengan itu. Saya mengasihi ayah saya. Saya tidak ingin dia mati, tetapi saya tahu bahwa waktunya telah tiba. Saya akan senang mengingat hal-hal yang telah dikatakan ayah kepada saya. Bapa telah meminta kepada Allah untuk memberkati saya dengan lebih banyak lagi dari yang telah Allah berikan kepada saya sekarang. Saya sangat bersyukur." Mulai ulang tindakan tersebut.</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 xml:space="preserve">Yakub berbicara kepada setiap anak. Sebagian dari perkataan Yakub adalah sebuah berkat. Gunakan kata yang sama untuk </w:t>
      </w:r>
      <w:r>
        <w:rPr>
          <w:b/>
          <w:lang w:val="id_ID" w:bidi="id_ID"/>
        </w:rPr>
        <w:t>memberkati</w:t>
      </w:r>
      <w:r>
        <w:rPr>
          <w:lang w:val="id_ID" w:bidi="id_ID"/>
        </w:rPr>
        <w:t xml:space="preserve"> seperti yang telah Anda gunakan pada perikop sebelumnya. </w:t>
      </w:r>
      <w:r>
        <w:rPr>
          <w:lang w:val="id_ID" w:bidi="id_ID"/>
        </w:rPr>
        <w:t>Memberkati</w:t>
      </w:r>
      <w:r>
        <w:rPr>
          <w:lang w:val="id_ID" w:bidi="id_ID"/>
        </w:rPr>
        <w:t xml:space="preserve"> dibahas dalam Glosarium Utama. Yakub mengutuk beberapa putranya Gunakan kata yang sama untuk </w:t>
      </w:r>
      <w:r>
        <w:rPr>
          <w:b/>
          <w:lang w:val="id_ID" w:bidi="id_ID"/>
        </w:rPr>
        <w:t>kutukan</w:t>
      </w:r>
      <w:r>
        <w:rPr>
          <w:lang w:val="id_ID" w:bidi="id_ID"/>
        </w:rPr>
        <w:t xml:space="preserve"> seperti yang telah Anda gunakan pada perikop lainnya. </w:t>
      </w:r>
      <w:r>
        <w:rPr>
          <w:lang w:val="id_ID" w:bidi="id_ID"/>
        </w:rPr>
        <w:t>kutukan</w:t>
      </w:r>
      <w:r>
        <w:rPr>
          <w:lang w:val="id_ID" w:bidi="id_ID"/>
        </w:rPr>
        <w:t xml:space="preserve"> dibahas dalam Glosarium Utama.</w:t>
      </w:r>
    </w:p>
    <w:p>
      <w:pPr/>
      <w:r>
        <w:rPr>
          <w:lang w:val="id_ID" w:bidi="id_ID"/>
        </w:rPr>
      </w:r>
      <w:r>
        <w:rPr>
          <w:lang w:val="id_ID" w:bidi="id_ID"/>
        </w:rPr>
        <w:t xml:space="preserve">Yakub merujuk kepada dirinya sendiri sebagai </w:t>
      </w:r>
      <w:r>
        <w:rPr>
          <w:b/>
          <w:lang w:val="id_ID" w:bidi="id_ID"/>
        </w:rPr>
        <w:t>Israel</w:t>
      </w:r>
      <w:r>
        <w:rPr>
          <w:lang w:val="id_ID" w:bidi="id_ID"/>
        </w:rPr>
        <w:t xml:space="preserve">. Yakub dan Israel adalah orang yang sama. </w:t>
      </w:r>
      <w:r>
        <w:rPr>
          <w:lang w:val="id_ID" w:bidi="id_ID"/>
        </w:rPr>
        <w:t>Israel</w:t>
      </w:r>
      <w:r>
        <w:rPr>
          <w:lang w:val="id_ID" w:bidi="id_ID"/>
        </w:rPr>
        <w:t xml:space="preserve"> dibahas dalam Glosarium Utama. Gunakan kata yang sama untuk Israel seperti yang Anda gunakan pada perikop sebelumnya.</w:t>
      </w:r>
    </w:p>
    <w:p>
      <w:pPr/>
      <w:r>
        <w:rPr>
          <w:lang w:val="id_ID" w:bidi="id_ID"/>
        </w:rPr>
      </w:r>
      <w:r>
        <w:rPr>
          <w:lang w:val="id_ID" w:bidi="id_ID"/>
        </w:rPr>
        <w:t xml:space="preserve">Yakub menggunakan nama-nama berikut untuk Allah. </w:t>
      </w:r>
      <w:r>
        <w:rPr>
          <w:lang w:val="id_ID" w:bidi="id_ID"/>
        </w:rPr>
        <w:t>Allah</w:t>
      </w:r>
      <w:r>
        <w:rPr>
          <w:lang w:val="id_ID" w:bidi="id_ID"/>
        </w:rPr>
        <w:t xml:space="preserve"> dibahas dalam Glosarium Utama. Ketika Anda menggunakan nama-nama ini, pastikan bahwa pendengar Anda memahami bahwa ini adalah nama yang sama untuk Allah </w:t>
      </w:r>
    </w:p>
    <w:p>
      <w:pPr>
        <w:pStyle w:val="ListBullet"/>
        <w:spacing w:line="240" w:lineRule="auto"/>
        <w:ind w:left="720"/>
      </w:pPr>
      <w:r>
        <w:rPr>
          <w:lang w:val="id_ID" w:bidi="id_ID"/>
        </w:rPr>
      </w:r>
      <w:r>
        <w:rPr>
          <w:lang w:val="id_ID" w:bidi="id_ID"/>
        </w:rPr>
        <w:t>Yang Perkasa dari Yakub: Ini adalah gelar untuk Allah yang menyatakan bahwa Allah sangat berkuasa. Yakub menyembah Allah ini.</w:t>
      </w:r>
    </w:p>
    <w:p>
      <w:pPr>
        <w:pStyle w:val="ListBullet"/>
        <w:spacing w:line="240" w:lineRule="auto"/>
        <w:ind w:left="720"/>
      </w:pPr>
      <w:r>
        <w:rPr>
          <w:lang w:val="id_ID" w:bidi="id_ID"/>
        </w:rPr>
      </w:r>
      <w:r>
        <w:rPr>
          <w:lang w:val="id_ID" w:bidi="id_ID"/>
        </w:rPr>
        <w:t>Gembala: Gelar ini adalah kiasan kata. Gembala itu merawat domba-dombanya. Gembala itu membimbing dan melindungi domba-domba. Allah seperti gembala yang peduli dan melindungi umat-Nya.</w:t>
      </w:r>
    </w:p>
    <w:p>
      <w:pPr>
        <w:pStyle w:val="ListBullet"/>
        <w:spacing w:line="240" w:lineRule="auto"/>
        <w:ind w:left="720"/>
      </w:pPr>
      <w:r>
        <w:rPr>
          <w:lang w:val="id_ID" w:bidi="id_ID"/>
        </w:rPr>
      </w:r>
      <w:r>
        <w:rPr>
          <w:lang w:val="id_ID" w:bidi="id_ID"/>
        </w:rPr>
        <w:t>Batu Israel: Ini adalah gambaran kata yang menggambarkan Allah sebagai batu besar seperti batu fondasi. Allah itu kuat. Allah itu permanen atau kekal. Orang-orang dapat percaya dan bergantung kepada Allah. Jika bangsamu tidak memahami kiasan kata itu, kamu mungkin mengatakan bahwa Allah adalah sosok yang menjadi tumpuan Israel.</w:t>
      </w:r>
    </w:p>
    <w:p>
      <w:pPr>
        <w:pStyle w:val="ListBullet"/>
        <w:spacing w:line="240" w:lineRule="auto"/>
        <w:ind w:left="720"/>
      </w:pPr>
      <w:r>
        <w:rPr>
          <w:lang w:val="id_ID" w:bidi="id_ID"/>
        </w:rPr>
      </w:r>
      <w:r>
        <w:rPr>
          <w:lang w:val="id_ID" w:bidi="id_ID"/>
        </w:rPr>
        <w:t>Allah ayahmu: Yakub menggunakan frasa ini sebagai gelar untuk Allah. Yakub menyembah Allah. Karena Yakub menyembah Allah, maka putra-putra juga harus menyembah Allah yang sama.</w:t>
      </w:r>
    </w:p>
    <w:p>
      <w:pPr>
        <w:pStyle w:val="ListBullet"/>
        <w:spacing w:line="240" w:lineRule="auto"/>
        <w:ind w:left="720"/>
      </w:pPr>
      <w:r>
        <w:rPr>
          <w:lang w:val="id_ID" w:bidi="id_ID"/>
        </w:rPr>
      </w:r>
      <w:r>
        <w:rPr>
          <w:lang w:val="id_ID" w:bidi="id_ID"/>
        </w:rPr>
        <w:t xml:space="preserve">Yang Mahakuasa: Ini adalah gelar untuk Allah Shaddai yang berarti Mahakuasa. Kata untuk Allah tidak ada dalam teks. Gelar biasanya adalah </w:t>
      </w:r>
      <w:r>
        <w:rPr>
          <w:b/>
          <w:lang w:val="id_ID" w:bidi="id_ID"/>
        </w:rPr>
        <w:t>el-shaddai</w:t>
      </w:r>
      <w:r>
        <w:rPr>
          <w:lang w:val="id_ID" w:bidi="id_ID"/>
        </w:rPr>
        <w:t xml:space="preserve">. </w:t>
      </w:r>
      <w:r>
        <w:rPr>
          <w:lang w:val="id_ID" w:bidi="id_ID"/>
        </w:rPr>
        <w:t>El-shaddai</w:t>
      </w:r>
      <w:r>
        <w:rPr>
          <w:lang w:val="id_ID" w:bidi="id_ID"/>
        </w:rPr>
        <w:t xml:space="preserve"> dibahas dalam Glosarium Utama. Gunakan kata yang sama yang telah Anda gunakan pada perikop sebelumnya.</w:t>
      </w:r>
    </w:p>
    <w:p>
      <w:pPr/>
      <w:r>
        <w:rPr>
          <w:lang w:val="id_ID" w:bidi="id_ID"/>
        </w:rPr>
      </w:r>
      <w:r>
        <w:rPr>
          <w:lang w:val="id_ID" w:bidi="id_ID"/>
        </w:rPr>
        <w:t xml:space="preserve">Ini adalah 12 suku Israel. Setiap anak Yakub memiliki keturunan yang membentuk suku-suku. Ke-12 suku tersebut menggunakan nama putra-putra Yakub. Sebuah </w:t>
      </w:r>
      <w:r>
        <w:rPr>
          <w:b/>
          <w:lang w:val="id_ID" w:bidi="id_ID"/>
        </w:rPr>
        <w:t>suku</w:t>
      </w:r>
      <w:r>
        <w:rPr>
          <w:lang w:val="id_ID" w:bidi="id_ID"/>
        </w:rPr>
        <w:t xml:space="preserve"> adalah kumpulan keluarga yang berasal dari satu leluhur.</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49:29–50:14</w:t>
      </w:r>
      <w:r>
        <w:rPr>
          <w:lang w:val="id_ID" w:bidi="id_ID"/>
        </w:rPr>
      </w:r>
    </w:p>
    <w:p>
      <w:pPr>
        <w:pStyle w:val="Heading3"/>
      </w:pPr>
      <w:r>
        <w:rPr>
          <w:lang w:val="id_ID" w:bidi="id_ID"/>
        </w:rPr>
        <w:t>Dengar dan Renungkan</w:t>
      </w:r>
    </w:p>
    <w:p>
      <w:pPr/>
      <w:r>
        <w:rPr>
          <w:lang w:val="id_ID" w:bidi="id_ID"/>
        </w:rPr>
      </w:r>
      <w:r>
        <w:rPr>
          <w:lang w:val="id_ID" w:bidi="id_ID"/>
        </w:rPr>
        <w:t>Dengarkan Kejadian 49:29–50:14 dan renungkan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49:29–50:14</w:t>
      </w:r>
    </w:p>
    <w:p>
      <w:pPr/>
      <w:r>
        <w:rPr>
          <w:lang w:val="id_ID" w:bidi="id_ID"/>
        </w:rPr>
      </w:r>
      <w:r>
        <w:rPr>
          <w:lang w:val="id_ID" w:bidi="id_ID"/>
        </w:rPr>
        <w:t>Dengarkan teks satu kali dalam versi yang paling mudah dimengerti.</w:t>
      </w:r>
    </w:p>
    <w:p>
      <w:pPr/>
      <w:r>
        <w:rPr>
          <w:lang w:val="id_ID" w:bidi="id_ID"/>
        </w:rPr>
      </w:r>
      <w:r>
        <w:rPr>
          <w:lang w:val="id_ID" w:bidi="id_ID"/>
        </w:rPr>
        <w:t>Yakub menyadari bahwa Yakub hampir mati. Yakub telah memanggil anak-anaknya untuk datang dan Yakub telah memberikan kata-kata terakhirnya kepada anak-anaknya. Ini adalah kisah narasi tentang kematian dan penguburan Yakub.</w:t>
      </w:r>
    </w:p>
    <w:p>
      <w:pPr/>
      <w:r>
        <w:rPr>
          <w:lang w:val="id_ID" w:bidi="id_ID"/>
        </w:rPr>
      </w:r>
      <w:r>
        <w:rPr>
          <w:lang w:val="id_ID" w:bidi="id_ID"/>
        </w:rPr>
        <w:t>Yakub mengatakan kepada anak-anaknya bahwa Yakub akan segera bergabung dengan nenek moyangnya. Yakub bermaksud bahwa Yakub akan segera mati dan kemudian ia akan bersama nenek moyangnya yang telah meninggal. Berhenti dan diskusikan: Ceritakan kisah tentang seseorang yang tahu bahwa ia akan segera mati. Bagaimana orang ini berbicara tentang kematiannya yang akan datang? Kata gambar apa yang ia gunakan untuk menggambarkan kematiannya yang akan datang?</w:t>
      </w:r>
    </w:p>
    <w:p>
      <w:pPr/>
      <w:r>
        <w:rPr>
          <w:lang w:val="id_ID" w:bidi="id_ID"/>
        </w:rPr>
      </w:r>
      <w:r>
        <w:rPr>
          <w:lang w:val="id_ID" w:bidi="id_ID"/>
        </w:rPr>
        <w:t>Yakub mengatakan kepada anak-anaknya bahwa Yakub ingin dikubur bersama ayah Yakub, Ishak, dan kakek Yakub, Abraham, di gua yang telah dibeli Abraham. Yakub mengingat detail yang tepat tentang di mana gua ini berada. Efron, orang Het, menjual ladang dan gua Makhpela kepada Abraham. Nama-nama itu semua digunakan dalam perikop sebelumnya ketika Abraham membeli gua itu. Lihat Kejadian 23 untuk cara Anda mengucapkan nama-nama orang yang memiliki ladang itu, dan di mana gua itu berada. Gua itu berada di Hebron tempat Yakub tinggal untuk waktu yang lama. Yakub ingin dikubur di gua ini. Ini berarti bahwa jenazah Yakub akan ditempatkan di gua, bukan di sebuah lubang yang digali di tanah. Yakub mengingatkan anak-anaknya bahwa Abraham, Sara, Ishak, Ribka, dan Lea semua sudah dikuburkan di gua ini. Abraham dan Sara adalah kakek-nenek Yakub. Ishak dan Ribka adalah orang tua Yakub. Lea adalah istri pertama Yakub. Rahel, saudari Lea, dan istri yang dikasihi Yakub meninggal di dekat Betlehem dan dimakamkan di sana di jalan yang menuju Betlehem.</w:t>
      </w:r>
    </w:p>
    <w:p>
      <w:pPr/>
      <w:r>
        <w:rPr>
          <w:lang w:val="id_ID" w:bidi="id_ID"/>
        </w:rPr>
      </w:r>
      <w:r>
        <w:rPr>
          <w:lang w:val="id_ID" w:bidi="id_ID"/>
        </w:rPr>
        <w:t>Setelah Yakub menyelesaikan petunjuk ini, Yakub menarik kakinya ke tempat tidurnya dan menghembuskan napas terakhir dan bergabung dengan leluhurnya. Menurut perikop sebelumnya, Yakub duduk untuk berbicara dengan Yusuf dan memberkati Yusuf. Yakub terus duduk untuk memberikan kata-kata terakhirnya kepada putra-putra lainnya. Sekarang setelah Yakub selesai berbicara, Yakub berbaring. Maksud menarik kakinya ke tempat tidur berarti bahwa Yakub kemudian berbaring di tempat tidur. Menghembus napas terakhirnya adalah kata kata kata untuk mengatakan bahwa Yakub meninggal. Menghembus napas terakhir dan bergabung dengan leluhur Anda adalah cara yang umum untuk menggambarkan kematian. Kata yang sama ini digunakan untuk kematian Abraham dan kematian Ishak.</w:t>
      </w:r>
    </w:p>
    <w:p>
      <w:pPr/>
      <w:r>
        <w:rPr>
          <w:lang w:val="id_ID" w:bidi="id_ID"/>
        </w:rPr>
      </w:r>
      <w:r>
        <w:rPr>
          <w:lang w:val="id_ID" w:bidi="id_ID"/>
        </w:rPr>
        <w:t>Berhenti dan diskusikan: Ceritakan beberapa kisah tentang seseorang yang meninggal. Dengarkan dengan seksama bagaimana pencerita itu mengatakan bahwa orang itu sudah mati. Perhatikan gambar atau kata-kata khusus yang digunakan berulang kali untuk menggambarkan kematian.</w:t>
      </w:r>
    </w:p>
    <w:p>
      <w:pPr/>
      <w:r>
        <w:rPr>
          <w:lang w:val="id_ID" w:bidi="id_ID"/>
        </w:rPr>
      </w:r>
      <w:r>
        <w:rPr>
          <w:lang w:val="id_ID" w:bidi="id_ID"/>
        </w:rPr>
        <w:t>Yusuf melemparkan dirinya ke atas Yakub dan menangis. Ini adalah tindakan membungkuk dan memeluk tubuh Yakub dengan kesedihan yang besar. Cara normal untuk mengungkapkan kesedihan adalah dengan menangis dengan keras dan mencium mayat orang yang sudah meninggal. Tindakan Yusuf mengikuti kebiasaan Ibrani yang biasa. Tindakan Yusuf menunjukkan betapa Yusuf mengasihi Yakub.</w:t>
      </w:r>
    </w:p>
    <w:p>
      <w:pPr/>
      <w:r>
        <w:rPr>
          <w:lang w:val="id_ID" w:bidi="id_ID"/>
        </w:rPr>
      </w:r>
      <w:r>
        <w:rPr>
          <w:lang w:val="id_ID" w:bidi="id_ID"/>
        </w:rPr>
        <w:t>Berhenti dan diskusikan: Ceritakan kisah tentang seorang orang yang dikasihi yang meninggal pada usia tua. Perhatikan bagaimana para anggota keluarga mengungkapkan kesedihan mereka.</w:t>
      </w:r>
    </w:p>
    <w:p>
      <w:pPr/>
      <w:r>
        <w:rPr>
          <w:lang w:val="id_ID" w:bidi="id_ID"/>
        </w:rPr>
      </w:r>
      <w:r>
        <w:rPr>
          <w:lang w:val="id_ID" w:bidi="id_ID"/>
        </w:rPr>
        <w:t>Yusuf memerintahkan orang-orang Mesir untuk menyiapkan tubuh Yakub untuk penguburan. Orang-orang Mesir memiliki cara tertentu untuk mengawetkan mayat. Para dokter Mesir akan membalsukan tubuh yang merupakan proses yang memakan waktu 40 hari. Pembalseman mengawetkan tubuh sehingga jenazah tidak membusuk. Dengan membalsukan tubuh, putra-putra Yakub dapat membawa tubuh Yakub kembali ke Kanaan seperti yang diinginkan Yakub. Proses pembalseman melibatkan penggunaan rempah-rempah dan minyak dan membungkus mayat dengan kain tersebut. Tunjukkan gambar seorang mumi Mesir.</w:t>
      </w:r>
    </w:p>
    <w:p>
      <w:pPr/>
      <w:r>
        <w:rPr>
          <w:lang w:val="id_ID" w:bidi="id_ID"/>
        </w:rPr>
      </w:r>
      <w:r>
        <w:rPr>
          <w:lang w:val="id_ID" w:bidi="id_ID"/>
        </w:rPr>
        <w:t>Orang-orang Mesir berkabung atas kematian Yakub selama 70 hari. Pembalseman memakan waktu 40 hari sehingga orang-orang Mesir terus berkabung selama 30 hari lagi. Orang-orang Mesir berkabung atas Yakub selama 70 hari tampaknya seolah-olah mereka memperlakukan Yakub sebagai orang yang memiliki kedudukan tinggi. Beberapa percaya bahwa raja memerintahkan masa berkabung ini untuk menunjukkan rasa hormat kepada ayah Yusuf. Perikop itu menggunakan nama Israel ketika merujuk kepada pembalap Yakub. Beberapa terjemahan menggunakan Israel dan terjemahan lain mempertahankan nama Yakub.</w:t>
      </w:r>
    </w:p>
    <w:p>
      <w:pPr/>
      <w:r>
        <w:rPr>
          <w:lang w:val="id_ID" w:bidi="id_ID"/>
        </w:rPr>
      </w:r>
      <w:r>
        <w:rPr>
          <w:lang w:val="id_ID" w:bidi="id_ID"/>
        </w:rPr>
        <w:t>Setelah masa berkabung, Yusuf meminta para penasihat raja untuk berbicara kepada raja atas nama Yusuf. Yusuf tidak mendekati raja secara langsung dengan permintaan ini. Yusuf telah terlibat dalam proses pembalseman atau menyentuh mayat Yakub. Biasanya, orang Mesir tidak akan mengizinkan Yusuf mendekati raja tepat setelah memegang mayat.</w:t>
      </w:r>
    </w:p>
    <w:p>
      <w:pPr/>
      <w:r>
        <w:rPr>
          <w:lang w:val="id_ID" w:bidi="id_ID"/>
        </w:rPr>
      </w:r>
      <w:r>
        <w:rPr>
          <w:lang w:val="id_ID" w:bidi="id_ID"/>
        </w:rPr>
        <w:t>Yusuf menjelaskan bahwa Yusuf telah bersumpah kepada Yakub untuk membawa jenazah Yakub kembali ke Kanaan untuk dikuburkan. Yusuf meminta izin dari raja untuk membawa jenazah Yakub kembali ke Kanaan. Yusuf berjanji untuk kembali ke Mesir. Raja mengabulkan permintaan Yusuf.</w:t>
      </w:r>
    </w:p>
    <w:p>
      <w:pPr/>
      <w:r>
        <w:rPr>
          <w:lang w:val="id_ID" w:bidi="id_ID"/>
        </w:rPr>
      </w:r>
      <w:r>
        <w:rPr>
          <w:lang w:val="id_ID" w:bidi="id_ID"/>
        </w:rPr>
        <w:t>Para pejabat senior Mesir, para anggota senior dari rumah tangga raja dan para pejabat lainnya dari Mesir pergi bersama Yusuf. Yusuf mengambil rumah tangganya sendiri yang berarti keluarganya dan para pelayannya. Saudara-saudara mengambil rumah tangga mereka. Mereka meninggalkan anak-anak kecil dan binatang-binatang di Mesir. Kawanan biasanya termasuk binatang-binatang seperti domba dan kambing. Kawanan termasuk binatang-binatang seperti sapi, keledai, unta atau kuda. Sejumlah besar kereta perang dengan para pengendara kereta perang juga pergi bersama Yusuf. []{.tanda}</w:t>
      </w:r>
    </w:p>
    <w:p>
      <w:pPr/>
      <w:r>
        <w:rPr>
          <w:lang w:val="id_ID" w:bidi="id_ID"/>
        </w:rPr>
      </w:r>
      <w:r>
        <w:rPr>
          <w:lang w:val="id_ID" w:bidi="id_ID"/>
        </w:rPr>
        <w:t>Tunjukkan peta Mesir dan Kanaan dengan tanah Gosyen dan Hebron yang ditandai. Tunjukkan rute normal antara Mesir dan Kanaan. Tunjukkan gambar sebuah kereta perang Mesir dengan seorang penunggang kereta perang yang mengemudi.</w:t>
      </w:r>
    </w:p>
    <w:p>
      <w:pPr/>
      <w:r>
        <w:rPr>
          <w:lang w:val="id_ID" w:bidi="id_ID"/>
        </w:rPr>
      </w:r>
      <w:r>
        <w:rPr>
          <w:lang w:val="id_ID" w:bidi="id_ID"/>
        </w:rPr>
        <w:t>Mereka berhenti di tempat yang disebut lantai pengirikan Atad, yang terletak di dekat Sungai Yordan dan mengadakan upacara peringatan yang besar dan khidmat dengan 7 hari berkabung bagi Yakub. Lantai pengirikan adalah tempat gandum dikocok sehingga gandum dipisahkan dari tangkai. Ini adalah tempat di mana tanah sangat keras sehingga gandum tidak masuk ke tanah tetapi tetap berada di atas tanah. Orang-orang Kanaan menyaksikan upacara peringatan ini. Lantai pengirikan akan menjadi tempat yang baik untuk mengadakan upacara peringatan. Lantai pengirikan adalah ruang terbuka yang luas di mana orang dapat berkumpul. Kita tidak tahu mengapa Yusuf memilih lantai pengirikan ini. Biasanya, setiap desa akan memiliki lantai pengirikan.</w:t>
      </w:r>
    </w:p>
    <w:p>
      <w:pPr/>
      <w:r>
        <w:rPr>
          <w:lang w:val="id_ID" w:bidi="id_ID"/>
        </w:rPr>
      </w:r>
      <w:r>
        <w:rPr>
          <w:lang w:val="id_ID" w:bidi="id_ID"/>
        </w:rPr>
        <w:t>Tunjukkan gambar sebuah lantai pengirikan.</w:t>
      </w:r>
    </w:p>
    <w:p>
      <w:pPr/>
      <w:r>
        <w:rPr>
          <w:lang w:val="id_ID" w:bidi="id_ID"/>
        </w:rPr>
      </w:r>
      <w:r>
        <w:rPr>
          <w:lang w:val="id_ID" w:bidi="id_ID"/>
        </w:rPr>
        <w:t>Akhirnya anak-anak Yakub, 12 dari mereka, membawa Yakub ke gua dan menguburkan Yakub di tempat yang sama di mana Abraham dan Ishak dikuburkan.</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4 adegan.</w:t>
      </w:r>
    </w:p>
    <w:p>
      <w:pPr/>
      <w:r>
        <w:rPr>
          <w:lang w:val="id_ID" w:bidi="id_ID"/>
        </w:rPr>
      </w:r>
      <w:r>
        <w:rPr>
          <w:b/>
          <w:lang w:val="id_ID" w:bidi="id_ID"/>
        </w:rPr>
        <w:t>Adegan pertama:</w:t>
      </w:r>
      <w:r>
        <w:rPr>
          <w:lang w:val="id_ID" w:bidi="id_ID"/>
        </w:rPr>
        <w:t xml:space="preserve"> Yakub memberikan petunjuk terakhirnya tentang tempat Yakub akan dikuburkan. Kemudian Yakub meninggal.</w:t>
      </w:r>
    </w:p>
    <w:p>
      <w:pPr/>
      <w:r>
        <w:rPr>
          <w:lang w:val="id_ID" w:bidi="id_ID"/>
        </w:rPr>
      </w:r>
      <w:r>
        <w:rPr>
          <w:b/>
          <w:lang w:val="id_ID" w:bidi="id_ID"/>
        </w:rPr>
        <w:t>Adegan kedua:</w:t>
      </w:r>
      <w:r>
        <w:rPr>
          <w:lang w:val="id_ID" w:bidi="id_ID"/>
        </w:rPr>
        <w:t xml:space="preserve"> Yusuf berkabung. Yusuf memerintahkan Yakub dibaptis. Orang-orang Mesir berkabung atas Yakub selama 70 hari.</w:t>
      </w:r>
    </w:p>
    <w:p>
      <w:pPr/>
      <w:r>
        <w:rPr>
          <w:lang w:val="id_ID" w:bidi="id_ID"/>
        </w:rPr>
      </w:r>
      <w:r>
        <w:rPr>
          <w:b/>
          <w:lang w:val="id_ID" w:bidi="id_ID"/>
        </w:rPr>
        <w:t>Adegan ketiga:</w:t>
      </w:r>
      <w:r>
        <w:rPr>
          <w:lang w:val="id_ID" w:bidi="id_ID"/>
        </w:rPr>
        <w:t xml:space="preserve"> Yusuf pergi meminta izin untuk membawa jenazah Yakub kembali ke Kanaan untuk dikubur. Raja setuju.</w:t>
      </w:r>
    </w:p>
    <w:p>
      <w:pPr/>
      <w:r>
        <w:rPr>
          <w:lang w:val="id_ID" w:bidi="id_ID"/>
        </w:rPr>
      </w:r>
      <w:r>
        <w:rPr>
          <w:b/>
          <w:lang w:val="id_ID" w:bidi="id_ID"/>
        </w:rPr>
        <w:t>Adegan keempat:</w:t>
      </w:r>
      <w:r>
        <w:rPr>
          <w:lang w:val="id_ID" w:bidi="id_ID"/>
        </w:rPr>
        <w:t xml:space="preserve"> Sejumlah besar orang pergi bersama Yusuf dan saudara-saudaranya untuk membawa Yakub kembali ke Kanaan untuk dikubur. Mereka menguburkan Yakub seperti yang diminta Yakub, di gua bersama nenek moyangnya.</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Saudara-saudara Yusuf</w:t>
      </w:r>
    </w:p>
    <w:p>
      <w:pPr>
        <w:pStyle w:val="ListBullet"/>
        <w:spacing w:line="240" w:lineRule="auto"/>
        <w:ind w:left="720"/>
      </w:pPr>
      <w:r>
        <w:rPr>
          <w:lang w:val="id_ID" w:bidi="id_ID"/>
        </w:rPr>
      </w:r>
      <w:r>
        <w:rPr>
          <w:lang w:val="id_ID" w:bidi="id_ID"/>
        </w:rPr>
        <w:t>Para dokter Mesir</w:t>
      </w:r>
    </w:p>
    <w:p>
      <w:pPr>
        <w:pStyle w:val="ListBullet"/>
        <w:spacing w:line="240" w:lineRule="auto"/>
        <w:ind w:left="720"/>
      </w:pPr>
      <w:r>
        <w:rPr>
          <w:lang w:val="id_ID" w:bidi="id_ID"/>
        </w:rPr>
      </w:r>
      <w:r>
        <w:rPr>
          <w:lang w:val="id_ID" w:bidi="id_ID"/>
        </w:rPr>
        <w:t>Raja Mesir</w:t>
      </w:r>
    </w:p>
    <w:p>
      <w:pPr>
        <w:pStyle w:val="ListBullet"/>
        <w:spacing w:line="240" w:lineRule="auto"/>
        <w:ind w:left="720"/>
      </w:pPr>
      <w:r>
        <w:rPr>
          <w:lang w:val="id_ID" w:bidi="id_ID"/>
        </w:rPr>
      </w:r>
      <w:r>
        <w:rPr>
          <w:lang w:val="id_ID" w:bidi="id_ID"/>
        </w:rPr>
        <w:t>Para penasihat raja</w:t>
      </w:r>
    </w:p>
    <w:p>
      <w:pPr>
        <w:pStyle w:val="ListBullet"/>
        <w:spacing w:line="240" w:lineRule="auto"/>
        <w:ind w:left="720"/>
      </w:pPr>
      <w:r>
        <w:rPr>
          <w:lang w:val="id_ID" w:bidi="id_ID"/>
        </w:rPr>
      </w:r>
      <w:r>
        <w:rPr>
          <w:lang w:val="id_ID" w:bidi="id_ID"/>
        </w:rPr>
        <w:t>Para pejabat senior Mesir</w:t>
      </w:r>
    </w:p>
    <w:p>
      <w:pPr>
        <w:pStyle w:val="ListBullet"/>
        <w:spacing w:line="240" w:lineRule="auto"/>
        <w:ind w:left="720"/>
      </w:pPr>
      <w:r>
        <w:rPr>
          <w:lang w:val="id_ID" w:bidi="id_ID"/>
        </w:rPr>
      </w:r>
      <w:r>
        <w:rPr>
          <w:lang w:val="id_ID" w:bidi="id_ID"/>
        </w:rPr>
        <w:t>Anggota senior dari rumah tangga raja</w:t>
      </w:r>
    </w:p>
    <w:p>
      <w:pPr>
        <w:pStyle w:val="ListBullet"/>
        <w:spacing w:line="240" w:lineRule="auto"/>
        <w:ind w:left="720"/>
      </w:pPr>
      <w:r>
        <w:rPr>
          <w:lang w:val="id_ID" w:bidi="id_ID"/>
        </w:rPr>
      </w:r>
      <w:r>
        <w:rPr>
          <w:lang w:val="id_ID" w:bidi="id_ID"/>
        </w:rPr>
        <w:t>Para pejabat raja</w:t>
      </w:r>
    </w:p>
    <w:p>
      <w:pPr>
        <w:pStyle w:val="ListBullet"/>
        <w:spacing w:line="240" w:lineRule="auto"/>
        <w:ind w:left="720"/>
      </w:pPr>
      <w:r>
        <w:rPr>
          <w:lang w:val="id_ID" w:bidi="id_ID"/>
        </w:rPr>
      </w:r>
      <w:r>
        <w:rPr>
          <w:lang w:val="id_ID" w:bidi="id_ID"/>
        </w:rPr>
        <w:t>Seluruh rumah tangga Yusuf</w:t>
      </w:r>
    </w:p>
    <w:p>
      <w:pPr>
        <w:pStyle w:val="ListBullet"/>
        <w:spacing w:line="240" w:lineRule="auto"/>
        <w:ind w:left="720"/>
      </w:pPr>
      <w:r>
        <w:rPr>
          <w:lang w:val="id_ID" w:bidi="id_ID"/>
        </w:rPr>
      </w:r>
      <w:r>
        <w:rPr>
          <w:lang w:val="id_ID" w:bidi="id_ID"/>
        </w:rPr>
        <w:t>Seluruh rumah tangga dari setiap saudara laki-laki.</w:t>
      </w:r>
    </w:p>
    <w:p>
      <w:pPr>
        <w:pStyle w:val="ListBullet"/>
        <w:spacing w:line="240" w:lineRule="auto"/>
        <w:ind w:left="720"/>
      </w:pPr>
      <w:r>
        <w:rPr>
          <w:lang w:val="id_ID" w:bidi="id_ID"/>
        </w:rPr>
      </w:r>
      <w:r>
        <w:rPr>
          <w:lang w:val="id_ID" w:bidi="id_ID"/>
        </w:rPr>
        <w:t>Para penunggang kuda</w:t>
      </w:r>
    </w:p>
    <w:p>
      <w:pPr>
        <w:pStyle w:val="ListBullet"/>
        <w:spacing w:line="240" w:lineRule="auto"/>
        <w:ind w:left="720"/>
      </w:pPr>
      <w:r>
        <w:rPr>
          <w:lang w:val="id_ID" w:bidi="id_ID"/>
        </w:rPr>
      </w:r>
      <w:r>
        <w:rPr>
          <w:lang w:val="id_ID" w:bidi="id_ID"/>
        </w:rPr>
        <w:t>Orang-orang Kanaan setempat</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Dalam adegan 1, Yakub mengatakan kepada anak-anaknya bahwa ia ingin dikubur di gua yang sama tempat Abraham dan Ishak dikuburkan. Yakub mengingat dengan tepat di mana gua itu berada dan memberikan informasi spesifik tentang gua itu kepada para putra tersebut agar tidak ada kebingungan di kemudian hari. Yakub sedang duduk ketika Yakub berbicara kepada putra-putranya. Ketika Yakub selesai berbicara, Yakub berbaring di tempat tidur dan meninggal. Perikop itu menggunakan formula yang sama untuk kematian yang digunakan untuk Abraham dan Ishak. Perikop itu berkata, "Dia menghembuskan napas terakhir dan bergabung dengan leluhur-Nya dalam kematian."</w:t>
      </w:r>
    </w:p>
    <w:p>
      <w:pPr/>
      <w:r>
        <w:rPr>
          <w:lang w:val="id_ID" w:bidi="id_ID"/>
        </w:rPr>
      </w:r>
      <w:r>
        <w:rPr>
          <w:lang w:val="id_ID" w:bidi="id_ID"/>
        </w:rPr>
        <w:t>Dalam adegan 2, Yusuf memeluk tubuh ayahnya dan menangis. Yusuf juga mencium wajah Yakub. Yusuf memerintahkan para dokter Mesir untuk membalsukan atau mempertahankan tubuh Yakub sehingga jenazah itu dapat dibawa ke Kanaan untuk dikuburkan. Orang-orang Mesir berkabung untuk Yakub selama 70 hari. Mereka memperlakukan Yakub seolah-olah Yakub adalah orang yang sangat penting.</w:t>
      </w:r>
    </w:p>
    <w:p>
      <w:pPr/>
      <w:r>
        <w:rPr>
          <w:lang w:val="id_ID" w:bidi="id_ID"/>
        </w:rPr>
      </w:r>
      <w:r>
        <w:rPr>
          <w:lang w:val="id_ID" w:bidi="id_ID"/>
        </w:rPr>
        <w:t>Dalam adegan 3, Yusuf meminta para penasihat raja untuk meminta raja agar Yusuf membawa jenazah Yakub kembali ke Kanaan untuk dikuburkan. Yusuf berjanji untuk kembali ke Mesir. Raja memberikan izin kepada Yusuf untuk membawa jenazah Yakub ke Kanaan.</w:t>
      </w:r>
    </w:p>
    <w:p>
      <w:pPr/>
      <w:r>
        <w:rPr>
          <w:lang w:val="id_ID" w:bidi="id_ID"/>
        </w:rPr>
      </w:r>
      <w:r>
        <w:rPr>
          <w:lang w:val="id_ID" w:bidi="id_ID"/>
        </w:rPr>
        <w:t>Dalam adegan 4, Yusuf dan saudara-saudara membawa rumah tangga mereka dan pergi ke Kanaan. Mereka meninggalkan anak-anak kecil dan binatang-binatang mereka di Mesir. Sejumlah besar pejabat Mesir menemani keluarga itu ketika mereka membawa Yakub kembali ke Kanaan. Mereka berhenti di lantai pengirikan dekat Sungai Yordan dan memiliki upacara peringatan dengan 7 hari berkabung. Orang-orang Kanaan setempat menonton ini.</w:t>
      </w:r>
    </w:p>
    <w:p>
      <w:pPr/>
      <w:r>
        <w:rPr>
          <w:lang w:val="id_ID" w:bidi="id_ID"/>
        </w:rPr>
      </w:r>
      <w:r>
        <w:rPr>
          <w:lang w:val="id_ID" w:bidi="id_ID"/>
        </w:rPr>
        <w:t>Mereka membawa mayat Yakub ke gua dan menguburkan Yakub. Ini adalah gua yang telah dibeli Abraham. Putra-putra Yakub melakukan seperti yang telah Yakub perintahkan mereka.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4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Yakub</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Saudara-saudara Yusuf</w:t>
      </w:r>
    </w:p>
    <w:p>
      <w:pPr>
        <w:pStyle w:val="ListBullet"/>
        <w:spacing w:line="240" w:lineRule="auto"/>
        <w:ind w:left="720"/>
      </w:pPr>
      <w:r>
        <w:rPr>
          <w:lang w:val="id_ID" w:bidi="id_ID"/>
        </w:rPr>
      </w:r>
      <w:r>
        <w:rPr>
          <w:lang w:val="id_ID" w:bidi="id_ID"/>
        </w:rPr>
        <w:t>Para dokter Mesir</w:t>
      </w:r>
    </w:p>
    <w:p>
      <w:pPr>
        <w:pStyle w:val="ListBullet"/>
        <w:spacing w:line="240" w:lineRule="auto"/>
        <w:ind w:left="720"/>
      </w:pPr>
      <w:r>
        <w:rPr>
          <w:lang w:val="id_ID" w:bidi="id_ID"/>
        </w:rPr>
      </w:r>
      <w:r>
        <w:rPr>
          <w:lang w:val="id_ID" w:bidi="id_ID"/>
        </w:rPr>
        <w:t>Raja Mesir</w:t>
      </w:r>
    </w:p>
    <w:p>
      <w:pPr>
        <w:pStyle w:val="ListBullet"/>
        <w:spacing w:line="240" w:lineRule="auto"/>
        <w:ind w:left="720"/>
      </w:pPr>
      <w:r>
        <w:rPr>
          <w:lang w:val="id_ID" w:bidi="id_ID"/>
        </w:rPr>
      </w:r>
      <w:r>
        <w:rPr>
          <w:lang w:val="id_ID" w:bidi="id_ID"/>
        </w:rPr>
        <w:t>Para penasihat raja</w:t>
      </w:r>
    </w:p>
    <w:p>
      <w:pPr>
        <w:pStyle w:val="ListBullet"/>
        <w:spacing w:line="240" w:lineRule="auto"/>
        <w:ind w:left="720"/>
      </w:pPr>
      <w:r>
        <w:rPr>
          <w:lang w:val="id_ID" w:bidi="id_ID"/>
        </w:rPr>
      </w:r>
      <w:r>
        <w:rPr>
          <w:lang w:val="id_ID" w:bidi="id_ID"/>
        </w:rPr>
        <w:t>Para pejabat senior Mesir</w:t>
      </w:r>
    </w:p>
    <w:p>
      <w:pPr>
        <w:pStyle w:val="ListBullet"/>
        <w:spacing w:line="240" w:lineRule="auto"/>
        <w:ind w:left="720"/>
      </w:pPr>
      <w:r>
        <w:rPr>
          <w:lang w:val="id_ID" w:bidi="id_ID"/>
        </w:rPr>
      </w:r>
      <w:r>
        <w:rPr>
          <w:lang w:val="id_ID" w:bidi="id_ID"/>
        </w:rPr>
        <w:t>Anggota senior dari rumah tangga raja</w:t>
      </w:r>
    </w:p>
    <w:p>
      <w:pPr>
        <w:pStyle w:val="ListBullet"/>
        <w:spacing w:line="240" w:lineRule="auto"/>
        <w:ind w:left="720"/>
      </w:pPr>
      <w:r>
        <w:rPr>
          <w:lang w:val="id_ID" w:bidi="id_ID"/>
        </w:rPr>
      </w:r>
      <w:r>
        <w:rPr>
          <w:lang w:val="id_ID" w:bidi="id_ID"/>
        </w:rPr>
        <w:t>Para pejabat raja</w:t>
      </w:r>
    </w:p>
    <w:p>
      <w:pPr>
        <w:pStyle w:val="ListBullet"/>
        <w:spacing w:line="240" w:lineRule="auto"/>
        <w:ind w:left="720"/>
      </w:pPr>
      <w:r>
        <w:rPr>
          <w:lang w:val="id_ID" w:bidi="id_ID"/>
        </w:rPr>
      </w:r>
      <w:r>
        <w:rPr>
          <w:lang w:val="id_ID" w:bidi="id_ID"/>
        </w:rPr>
        <w:t>Seluruh rumah tangga Yusuf</w:t>
      </w:r>
    </w:p>
    <w:p>
      <w:pPr>
        <w:pStyle w:val="ListBullet"/>
        <w:spacing w:line="240" w:lineRule="auto"/>
        <w:ind w:left="720"/>
      </w:pPr>
      <w:r>
        <w:rPr>
          <w:lang w:val="id_ID" w:bidi="id_ID"/>
        </w:rPr>
      </w:r>
      <w:r>
        <w:rPr>
          <w:lang w:val="id_ID" w:bidi="id_ID"/>
        </w:rPr>
        <w:t>Seluruh rumah tangga dari setiap saudara laki-laki.</w:t>
      </w:r>
    </w:p>
    <w:p>
      <w:pPr>
        <w:pStyle w:val="ListBullet"/>
        <w:spacing w:line="240" w:lineRule="auto"/>
        <w:ind w:left="720"/>
      </w:pPr>
      <w:r>
        <w:rPr>
          <w:lang w:val="id_ID" w:bidi="id_ID"/>
        </w:rPr>
      </w:r>
      <w:r>
        <w:rPr>
          <w:lang w:val="id_ID" w:bidi="id_ID"/>
        </w:rPr>
        <w:t>Para penunggang kuda</w:t>
      </w:r>
    </w:p>
    <w:p>
      <w:pPr>
        <w:pStyle w:val="ListBullet"/>
        <w:spacing w:line="240" w:lineRule="auto"/>
        <w:ind w:left="720"/>
      </w:pPr>
      <w:r>
        <w:rPr>
          <w:lang w:val="id_ID" w:bidi="id_ID"/>
        </w:rPr>
      </w:r>
      <w:r>
        <w:rPr>
          <w:lang w:val="id_ID" w:bidi="id_ID"/>
        </w:rPr>
        <w:t>Orang-orang Kanaan setempat</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Dalam adegan 1, Yakub telah selesai memberikan kata-kata terakhirnya kepada masing-masing anaknya. Sekarang Yakub mengatakan kepada para putra bahwa Yakub ingin dibawa kembali ke Kanaan dan dikubur di gua yang sama dengan Abraham dan Ishak.</w:t>
      </w:r>
    </w:p>
    <w:p>
      <w:pPr/>
      <w:r>
        <w:rPr>
          <w:lang w:val="id_ID" w:bidi="id_ID"/>
        </w:rPr>
      </w:r>
      <w:r>
        <w:rPr>
          <w:lang w:val="id_ID" w:bidi="id_ID"/>
        </w:rPr>
        <w:t>Hentikan adegannya: Tanyakan kepada Yakub, "Mengapa hal itu sangat penting bagimu sehingga kamu dikuburkan bersama leluhurmu?" Anda mungkin mendengar, "Kanaan adalah rumah kami. Allah berjanji tanah itu kepada saya dan kepada keturunan saya. Jika mereka membawa saya ke sana untuk menguburkan saya, maka mereka akan kembali untuk tinggal di sana suatu hari di masa depan. Mereka harus kembali ke Kanaan. Ini adalah apa yang Allah inginkan." Ulangi adegannya.</w:t>
      </w:r>
    </w:p>
    <w:p>
      <w:pPr/>
      <w:r>
        <w:rPr>
          <w:lang w:val="id_ID" w:bidi="id_ID"/>
        </w:rPr>
      </w:r>
      <w:r>
        <w:rPr>
          <w:lang w:val="id_ID" w:bidi="id_ID"/>
        </w:rPr>
        <w:t>Kemudian Yakub berbaring, menghembuskan napas terakhir dan meninggal.</w:t>
      </w:r>
    </w:p>
    <w:p>
      <w:pPr/>
      <w:r>
        <w:rPr>
          <w:lang w:val="id_ID" w:bidi="id_ID"/>
        </w:rPr>
      </w:r>
      <w:r>
        <w:rPr>
          <w:lang w:val="id_ID" w:bidi="id_ID"/>
        </w:rPr>
        <w:t>Dalam adegan 2, Yusuf melemparkan dirinya ke tubuh Yakub dan menangis. Yusuf mencium Yakub.</w:t>
      </w:r>
    </w:p>
    <w:p>
      <w:pPr/>
      <w:r>
        <w:rPr>
          <w:lang w:val="id_ID" w:bidi="id_ID"/>
        </w:rPr>
      </w:r>
      <w:r>
        <w:rPr>
          <w:lang w:val="id_ID" w:bidi="id_ID"/>
        </w:rPr>
        <w:t>Hentikan adegannya: Tanyakan kepada saudara-saudara, "Bagaimana perasaan Anda sekarang?" Anda mungkin mendengar, "Bapa sudah meninggal." Tampaknya kita akan selalu memiliki ayah kita. Saya tidak tahu bagaimana kami akan melanjutkan tanpa ayah kami. Aku senang dia bisa bersama Yusuf lagi sebelum ia meninggal. Kita harus menghormati permintaannya untuk kembali ke Kanaan untuk dikuburkan. Saya bertanya-tanya bagaimana Yusuf akan memperlakukan kita sekarang setelah ayah sudah meninggal. Saya akan khawatir tentang itu nanti. Saya ingin berduka kepada ayah saya sekarang. Adalah baik bahwa Yusuf adalah orang yang berada di sampingnya untuk menciumnya. Yusuf adalah kesayangan Bapa. Kita selalu tahu itu." Ulangi adegannya.</w:t>
      </w:r>
    </w:p>
    <w:p>
      <w:pPr/>
      <w:r>
        <w:rPr>
          <w:lang w:val="id_ID" w:bidi="id_ID"/>
        </w:rPr>
      </w:r>
      <w:r>
        <w:rPr>
          <w:lang w:val="id_ID" w:bidi="id_ID"/>
        </w:rPr>
        <w:t>Yusuf memerintahkan para dokter Mesir untuk membalaskan atau mempertahankan tubuh Yakub. Proses ini membuat tubuh Yakub tidak membusuk. Orang-orang Mesir berkabung atas Yakub selama 70 hari.</w:t>
      </w:r>
    </w:p>
    <w:p>
      <w:pPr/>
      <w:r>
        <w:rPr>
          <w:lang w:val="id_ID" w:bidi="id_ID"/>
        </w:rPr>
      </w:r>
      <w:r>
        <w:rPr>
          <w:lang w:val="id_ID" w:bidi="id_ID"/>
        </w:rPr>
        <w:t>Hentikan adegannya: Tanyakan kepada orang-orang Mesir, "Mengapa Anda berkabung atas Yakub?" Dia bukan salah satu dari kamu." Anda mungkin mendengar, "Dia adalah orang yang besar." Lihatlah anak-anaknya. Lihatlah Yusuf yang adalah gubernur kita. Kita harus menghormati kenangan akan ayah Yusuf." Ulangi adegannya.</w:t>
      </w:r>
    </w:p>
    <w:p>
      <w:pPr/>
      <w:r>
        <w:rPr>
          <w:lang w:val="id_ID" w:bidi="id_ID"/>
        </w:rPr>
      </w:r>
      <w:r>
        <w:rPr>
          <w:lang w:val="id_ID" w:bidi="id_ID"/>
        </w:rPr>
        <w:t>Dalam adegan 3, Yusuf meminta izin dari raja untuk membawa jenazah Yakub kembali ke Kanaan untuk dikubur. Yusuf menjelaskan bahwa Yusuf bersumpah atau memberikan janji khidmat kepada Yakub bahwa ini akan dilakukan. Raja setuju bahwa Yusuf harus menepati janjinya.</w:t>
      </w:r>
    </w:p>
    <w:p>
      <w:pPr/>
      <w:r>
        <w:rPr>
          <w:lang w:val="id_ID" w:bidi="id_ID"/>
        </w:rPr>
      </w:r>
      <w:r>
        <w:rPr>
          <w:lang w:val="id_ID" w:bidi="id_ID"/>
        </w:rPr>
        <w:t>Hentikan adegannya: Tanyakan kepada raja, "Mengapa Anda membiarkan Yusuf pergi ke Kanaan." Tidakkah Anda takut dia tidak akan kembali?" Anda mungkin mendengar, "Yusuf berjanji bahwa ia akan kembali." Satu hal yang telah saya pelajari adalah Yusuf menepati janji-janjinya. Yusuf akan melakukan seperti yang ia katakan. Yusuf berjanji kepada ayahnya dan ia harus menepati janji itu. Saya tidak khawatir tentang ini. Saya tahu Yusuf akan kembali." Ulangi adegannya.</w:t>
      </w:r>
    </w:p>
    <w:p>
      <w:pPr/>
      <w:r>
        <w:rPr>
          <w:lang w:val="id_ID" w:bidi="id_ID"/>
        </w:rPr>
      </w:r>
      <w:r>
        <w:rPr>
          <w:lang w:val="id_ID" w:bidi="id_ID"/>
        </w:rPr>
        <w:t>Dalam adegan 4, Yusuf, saudara-saudara dan semua rumah tangga mereka pergi ke Kanaan. Mereka meninggalkan anak-anak kecil dan binatang-binatang di Mesir. Banyak pejabat Mesir pergi bersama mereka.</w:t>
      </w:r>
    </w:p>
    <w:p>
      <w:pPr/>
      <w:r>
        <w:rPr>
          <w:lang w:val="id_ID" w:bidi="id_ID"/>
        </w:rPr>
      </w:r>
      <w:r>
        <w:rPr>
          <w:lang w:val="id_ID" w:bidi="id_ID"/>
        </w:rPr>
        <w:t>Hentikan adegannya: Tanyakan kepada Yusuf, "Bagaimana rasanya kembali ke Kanaan lagi?" Anda mungkin mendengar, "Ini adalah rumah saya." Saya senang melihatnya lagi bahkan pada kesempatan yang menyedihkan. Saya berharap saya dapat kembali sekarang dan tinggal di sini. Saya harus menepati janji saya kepada raja. Adalah baik untuk mengetahui bahwa ini adalah rumah kita yang sebenarnya. Suatu hari, anak-anakku akan datang ke sini untuk hidup. Allah memberikan kita tanah ini. Mereka harus datang untuk mendapatkan warisan mereka." Tanyakan kepada saudara-saudara, "Bagaimana perasaan Anda kembali ke Kanaan?" Anda mungkin mendengar, "Ini adalah rumah. Itu jauh lebih baik di sini daripada Mesir. Saya senang kami dapat pergi ke Mesir sehingga kami dapat bertahan hidup dari kelaparan. Kita perlu kembali dan tinggal di sini. Ini adalah rumah leluhur kita. Kita tahu Allah memberikan kita tanah ini. Saya harus terus mengajar anak-anak saya agar mereka tidak lupa. Saya pikir fakta bahwa nenek moyang kita dimakamkan di sini akan membantu mereka ingin kembali ke sini untuk hidup. Ditambah lagi, Bapa dalam perkataan terakhirnya mengatakan kepada kita tentang tinggal di sini. Bapa mengharapkan kita untuk kembali ke sini. Anak-anak harus kembali ke sini untuk hidup."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Yakub berbicara tentang gua pemakaman leluhur di Kanaan. Yakub mengingat kembali nama orang yang dibeli Abraham untuk gua itu serta lokasi yang tepat. Gunakan pengucapan yang sama untuk nama-nama ini seperti yang Anda gunakan pada perikop sebelumnya.</w:t>
      </w:r>
    </w:p>
    <w:p>
      <w:pPr/>
      <w:r>
        <w:rPr>
          <w:lang w:val="id_ID" w:bidi="id_ID"/>
        </w:rPr>
      </w:r>
      <w:r>
        <w:rPr>
          <w:lang w:val="id_ID" w:bidi="id_ID"/>
        </w:rPr>
        <w:t>Perikop itu menggunakan cara yang sama untuk menggambarkan kematian yang digunakan untuk Abraham dan Ishak. Yakub menghembuskan napas terakhir dan bergabung dengan nenek moyangnya / leluhurnya Akan lebih baik menggunakan ungkapan yang sama seperti Anda gunakan pada Abraham dan Ishak.</w:t>
      </w:r>
    </w:p>
    <w:p>
      <w:pPr/>
      <w:r>
        <w:rPr>
          <w:lang w:val="id_ID" w:bidi="id_ID"/>
        </w:rPr>
      </w:r>
      <w:r>
        <w:rPr>
          <w:lang w:val="id_ID" w:bidi="id_ID"/>
        </w:rPr>
        <w:t>Yusuf memeluk tubuh Yakub, menangis dan mencium wajah Yakub. Ini adalah tindakan berkabung dalam budaya yang normal bagi orang-orang Ibrani pada saat itu. Cara Yusuf menunjukkan kesedihan atau kehilangan mungkin tampak aneh dalam budaya Anda. Kemungkinan lain adalah untuk menerjemahkan apa yang dilakukan Yusuf dan menambahkan pernyataan seperti, "Inilah cara orang-orang Ibrani kuno berkabung."</w:t>
      </w:r>
    </w:p>
    <w:p>
      <w:pPr/>
      <w:r>
        <w:rPr>
          <w:lang w:val="id_ID" w:bidi="id_ID"/>
        </w:rPr>
      </w:r>
      <w:r>
        <w:rPr>
          <w:lang w:val="id_ID" w:bidi="id_ID"/>
        </w:rPr>
        <w:t>Berkabung bagi seseorang berarti bahwa Anda merasakan kesedihan atau rasa pilu karena orang ini telah meninggal. Masa berkabung dalam banyak budaya adalah saat ketika orang-orang berkumpul untuk berkabung melalui kebiasaan atau ritual. Beberapa mengenakan pakaian khusus. Beberapa menangis bersama-sama. Dalam beberapa budaya, para pelayat melemparkan abu atau debu ke atas kepala mereka. Orang-orang Mesir berkabung atas Yakub selama 70 hari.</w:t>
      </w:r>
    </w:p>
    <w:p>
      <w:pPr/>
      <w:r>
        <w:rPr>
          <w:lang w:val="id_ID" w:bidi="id_ID"/>
        </w:rPr>
      </w:r>
      <w:r>
        <w:rPr>
          <w:lang w:val="id_ID" w:bidi="id_ID"/>
        </w:rPr>
        <w:t>Membalsemkan atau mengawetkan tubuh berarti menjalani proses tertentu untuk mempertahankan tubuh agar tidak membusuk seperti biasanya. Dalam beberapa budaya, proses pembalseman tidak diketahui. Daripada menjelaskan pembalseman, Anda mungkin mengatakan bahwa Yusuf memerintahkan para dokter Mesir untuk menyiapkan jenazah Yakub untuk dimakamkan. Atau, Anda dapat mengatakan bahwa Yusuf memerintahkan agar jenazah Yakub disiapkan untuk dimakamkan.</w:t>
      </w:r>
    </w:p>
    <w:p>
      <w:pPr/>
      <w:r>
        <w:rPr>
          <w:lang w:val="id_ID" w:bidi="id_ID"/>
        </w:rPr>
      </w:r>
      <w:r>
        <w:rPr>
          <w:lang w:val="id_ID" w:bidi="id_ID"/>
        </w:rPr>
        <w:t>Yusuf pergi untuk meminta izin dari raja untuk membawa jenazah Yakub ke Kanaan untuk dikuburkan. Beberapa terjemahan menggunakan raja dan yang lain menggunakan kata Firaun. Firaun adalah gelar yang digunakan oleh raja Mesir. Gunakan cara yang sama untuk berbicara tentang raja yang telah Anda gunakan pada perikop sebelumnya.</w:t>
      </w:r>
    </w:p>
    <w:p>
      <w:pPr/>
      <w:r>
        <w:rPr>
          <w:lang w:val="id_ID" w:bidi="id_ID"/>
        </w:rPr>
      </w:r>
      <w:r>
        <w:rPr>
          <w:lang w:val="id_ID" w:bidi="id_ID"/>
        </w:rPr>
        <w:t xml:space="preserve">Yusuf menjelaskan bahwa Yusuf telah bersumpah untuk membawa tubuh Yakub </w:t>
      </w:r>
      <w:r>
        <w:rPr>
          <w:b/>
          <w:lang w:val="id_ID" w:bidi="id_ID"/>
        </w:rPr>
        <w:t>kembali</w:t>
      </w:r>
      <w:r>
        <w:rPr>
          <w:lang w:val="id_ID" w:bidi="id_ID"/>
        </w:rPr>
        <w:t xml:space="preserve"> ke Kanaan. Sumpah adalah janji yang penuh. Sumpah dibahas dalam Glosarium Utama. Gunakan kata yang sama untuk sumpah seperti yang telah Anda gunakan pada perikop sebelumnya.</w:t>
      </w:r>
    </w:p>
    <w:p>
      <w:pPr/>
      <w:r>
        <w:rPr>
          <w:lang w:val="id_ID" w:bidi="id_ID"/>
        </w:rPr>
      </w:r>
      <w:r>
        <w:rPr>
          <w:lang w:val="id_ID" w:bidi="id_ID"/>
        </w:rPr>
        <w:t>Yusuf dan saudara-saudaranya membawa seisi rumah mereka kecuali anak-anak yang masih kecil. seisi rumah adalah semua orang yang tinggal dan bekerja di rumah itu. Ini akan termasuk anggota keluarga serta para pelayan. seisi rumah terdapat di Glosarium Utama.</w:t>
      </w:r>
    </w:p>
    <w:p>
      <w:pPr/>
      <w:r>
        <w:rPr>
          <w:lang w:val="id_ID" w:bidi="id_ID"/>
        </w:rPr>
      </w:r>
      <w:r>
        <w:rPr>
          <w:lang w:val="id_ID" w:bidi="id_ID"/>
        </w:rPr>
        <w:t>Kereta-kereta perang yang dikemudikan oleh para penunggang kuda bersama keluarga Yakub pergi ke Kanaan. Penunggang kuda adalah orang yang berdiri di dalam kereta dan mengemudikan atau mengarahkan kuda-kuda.</w:t>
      </w:r>
    </w:p>
    <w:p>
      <w:pPr/>
      <w:r>
        <w:rPr>
          <w:lang w:val="id_ID" w:bidi="id_ID"/>
        </w:rPr>
      </w:r>
      <w:r>
        <w:rPr>
          <w:lang w:val="id_ID" w:bidi="id_ID"/>
        </w:rPr>
        <w:t>Tunjukkan gambar sebuah kereta perang dengan seorang penunggang kereta.</w:t>
      </w:r>
    </w:p>
    <w:p>
      <w:pPr/>
      <w:r>
        <w:rPr>
          <w:lang w:val="id_ID" w:bidi="id_ID"/>
        </w:rPr>
      </w:r>
      <w:r>
        <w:rPr>
          <w:lang w:val="id_ID" w:bidi="id_ID"/>
        </w:rPr>
        <w:t>Keluarga dan orang-orang Mesir berhenti di lantai pengirikan dekat Sungai Yordan untuk mengadakan upacara peringatan dan menjalani periode 7 hari berkabung. Lantai pengirikan adalah area tanah yang penuh kerumunan tempat gandum dipukuli dari tangkai.</w:t>
      </w:r>
    </w:p>
    <w:p>
      <w:pPr/>
      <w:r>
        <w:rPr>
          <w:lang w:val="id_ID" w:bidi="id_ID"/>
        </w:rPr>
      </w:r>
      <w:r>
        <w:rPr>
          <w:lang w:val="id_ID" w:bidi="id_ID"/>
        </w:rPr>
        <w:t>Tunjukkan gambar lantai pengirikan.</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50:15–21</w:t>
      </w:r>
      <w:r>
        <w:rPr>
          <w:lang w:val="id_ID" w:bidi="id_ID"/>
        </w:rPr>
      </w:r>
    </w:p>
    <w:p>
      <w:pPr>
        <w:pStyle w:val="Heading3"/>
      </w:pPr>
      <w:r>
        <w:rPr>
          <w:lang w:val="id_ID" w:bidi="id_ID"/>
        </w:rPr>
        <w:t>Dengar dan Renungkan</w:t>
      </w:r>
    </w:p>
    <w:p>
      <w:pPr/>
      <w:r>
        <w:rPr>
          <w:lang w:val="id_ID" w:bidi="id_ID"/>
        </w:rPr>
      </w:r>
      <w:r>
        <w:rPr>
          <w:lang w:val="id_ID" w:bidi="id_ID"/>
        </w:rPr>
        <w:t>Dengarkan Kejadian 50:15–21 dan renungkan dalam hati Anda.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50:15–21</w:t>
      </w:r>
    </w:p>
    <w:p>
      <w:pPr/>
      <w:r>
        <w:rPr>
          <w:lang w:val="id_ID" w:bidi="id_ID"/>
        </w:rPr>
      </w:r>
      <w:r>
        <w:rPr>
          <w:lang w:val="id_ID" w:bidi="id_ID"/>
        </w:rPr>
        <w:t>Dengarkan teks satu kali dalam versi yang paling mudah dimengerti.</w:t>
      </w:r>
    </w:p>
    <w:p>
      <w:pPr/>
      <w:r>
        <w:rPr>
          <w:lang w:val="id_ID" w:bidi="id_ID"/>
        </w:rPr>
      </w:r>
      <w:r>
        <w:rPr>
          <w:lang w:val="id_ID" w:bidi="id_ID"/>
        </w:rPr>
        <w:t>Masa pemakaman dan berkabung akan Yakub telah berlalu. Saudara-saudara Yusuf sekarang menyadari bahwa setelah Yakub mati, Yusuf mungkin membalas dendam atas hal-hal mengerikan yang mereka lakukan kepada Yusuf bertahun-tahun sebelumnya. Penulis Kejadian bergerak cepat menuju akhir kisah Yakub dan Yusuf. Ini adalah kisah narasi tentang pertemuan saudara-saudara dengan Yusuf.</w:t>
      </w:r>
    </w:p>
    <w:p>
      <w:pPr/>
      <w:r>
        <w:rPr>
          <w:lang w:val="id_ID" w:bidi="id_ID"/>
        </w:rPr>
      </w:r>
      <w:r>
        <w:rPr>
          <w:lang w:val="id_ID" w:bidi="id_ID"/>
        </w:rPr>
        <w:t>Yakub dimakamkan di Kanaan. Semua orang yang pergi ke Kanaan harus kembali ke Mesir. Selain 70 hari berkabung, perjalanan ke Hebron dan kembali ke Mesir akan memakan waktu beberapa hari. Berhenti dan tunjukkan peta dengan Kanaan dan Mesir yang ditandai. Hebron dan Tanah Gosen harus ditandai pada peta. Rute antara Hebron dan Tanah Gosen harus ditandai.</w:t>
      </w:r>
    </w:p>
    <w:p>
      <w:pPr/>
      <w:r>
        <w:rPr>
          <w:lang w:val="id_ID" w:bidi="id_ID"/>
        </w:rPr>
      </w:r>
      <w:r>
        <w:rPr>
          <w:lang w:val="id_ID" w:bidi="id_ID"/>
        </w:rPr>
        <w:t>Semua orang kembali ke Mesir dan kembali ke kehidupan normal. Saudara-saudara itu pasti berada di daerah Goshen bersama keluarga dan binatang-binatang mereka. Yusuf pasti berada di kota bersama raja untuk melakukan pekerjaan Yusuf sebagai gubernur Mesir. 10 saudara Yusuf, orang-orang yang telah menjual Yusuf sebagai seorang budak, menjadi takut. Mereka sekarang menyadari bahwa Yakub tidak lagi hidup dan dapat melindungi mereka. Benyamin bukan bagian dari kelompok ini. Selama Yakub hidup, saudara-saudara merasa bahwa Yusuf tidak akan menghukum mereka atas perbuatan mereka. Yakub tidak lagi di sana sebagai seorang pelindung. Sekarang saudara-saudara itu takut bahwa Yusuf akan membalas dendam.</w:t>
      </w:r>
    </w:p>
    <w:p>
      <w:pPr/>
      <w:r>
        <w:rPr>
          <w:lang w:val="id_ID" w:bidi="id_ID"/>
        </w:rPr>
      </w:r>
      <w:r>
        <w:rPr>
          <w:lang w:val="id_ID" w:bidi="id_ID"/>
        </w:rPr>
        <w:t>Berhenti dan diskusikan: Ceritakan kisah tentang sebuah keluarga besar. Seseorang melakukan sesuatu yang mengerikan kepada orang lain dalam keluarga. Selama ayah itu hidup, tidak ada yang terjadi pada orang yang melakukan perbuatan mengerikan itu. Apa yang terjadi ketika ayah itu meninggal? Mengapa mereka menunggu sampai kematian ayah untuk membalas dendam?</w:t>
      </w:r>
    </w:p>
    <w:p>
      <w:pPr/>
      <w:r>
        <w:rPr>
          <w:lang w:val="id_ID" w:bidi="id_ID"/>
        </w:rPr>
      </w:r>
      <w:r>
        <w:rPr>
          <w:lang w:val="id_ID" w:bidi="id_ID"/>
        </w:rPr>
        <w:t>Saudara-saudara takut bahwa Yusuf sekarang akan menghukum mereka karena apa yang mereka lakukan kepada Yusuf ketika mereka menjual Yusuf sebagai seorang budak. Mereka mengajukan pertanyaan hipotetis. Ini adalah jenis pertanyaan yang dimulai dengan kata-kata seperti kira atau bagaimana jika. Orang yang mengajukan pertanyaan itu tidak tahu apakah apa yang ia pikirkan adalah benar. Dia mengajukan pertanyaan itu jika ini benar. Apa yang dikatakan saudara-saudara jika Yusuf membenci kita atau menyimpan dendam terhadap kita. Menanggung dendam adalah kata gambaran yang berarti bahwa orang itu memiliki perasaan kemarahan dan keinginan untuk membalas dendam yang ia bawa dalam dirinya. Perasaan ini adalah kebencian terhadap seseorang atas sesuatu yang dilakukan orang itu. Beberapa terjemahan menggunakan gambaran kata dan mengatakan "Yusuf akan membayar kita atas kesalahan yang kita lakukan." Ini adalah kata gambaran untuk balas dendam. Ini berarti bahwa mereka melakukan sesuatu yang buruk kepada Yusuf dan sekarang Yusuf akan melakukan sesuatu yang buruk kepada mereka.</w:t>
      </w:r>
    </w:p>
    <w:p>
      <w:pPr/>
      <w:r>
        <w:rPr>
          <w:lang w:val="id_ID" w:bidi="id_ID"/>
        </w:rPr>
      </w:r>
      <w:r>
        <w:rPr>
          <w:lang w:val="id_ID" w:bidi="id_ID"/>
        </w:rPr>
        <w:t>Berhenti dan diskusikan: Ceritakan kisah tentang seorang pria yang memutuskan untuk membalas dendam atas sesuatu yang dilakukan bertahun-tahun yang lalu. Dengarkan apa yang dikatakan orang itu ketika ia merencanakan tindakannya. Bagaimana dia menggambarkan apa yang ingin dia lakukan dan mengapa dia ingin melakukannya? Anda mendengarkan gambar kata yang merupakan hal yang wajar dalam budaya Anda.</w:t>
      </w:r>
    </w:p>
    <w:p>
      <w:pPr/>
      <w:r>
        <w:rPr>
          <w:lang w:val="id_ID" w:bidi="id_ID"/>
        </w:rPr>
      </w:r>
      <w:r>
        <w:rPr>
          <w:lang w:val="id_ID" w:bidi="id_ID"/>
        </w:rPr>
        <w:t>Saudara-saudara menyadari bahwa menjual Yusuf sebagai budak adalah salah. Sekarang saudara-saudara itu memutuskan untuk mengambil tindakan sebelum Yusuf dapat membalas dendam kepada mereka. Saudara-saudara itu mencoba melindungi diri mereka dari balas dendam Yusuf. Mereka percaya bahwa Yusuf akan membalas dendam.</w:t>
      </w:r>
    </w:p>
    <w:p>
      <w:pPr/>
      <w:r>
        <w:rPr>
          <w:lang w:val="id_ID" w:bidi="id_ID"/>
        </w:rPr>
      </w:r>
      <w:r>
        <w:rPr>
          <w:lang w:val="id_ID" w:bidi="id_ID"/>
        </w:rPr>
        <w:t>10 saudara laki-laki mengirim pesan kepada Yusuf. Saudara-saudara itu mengatakan bahwa Yakub mengatakan kepada mereka untuk meminta pengampunan. Untuk melakukan ini, Yakub perlu tahu bahwa saudara-saudara itu telah menjual Yusuf bertahun-tahun yang lalu. Yakub tidak pernah melakukan apa pun yang menunjukkan bahwa Yakub tahu apa yang telah dilakukan saudara-saudaranya. Saudara-saudara tampaknya berpikir bahwa menggunakan nama ayah mereka dengan cara ini akan menyebabkan Yusuf menunjukkan kepada mereka rahmat. Saudara-saudara membuatnya tampak seperti Yakub meminta Yusuf untuk mengampuni saudara-saudaranya. Kitab Suci tidak memberikan petunjuk apa pun tentang pernyataan ini benar atau tidak. Para penerjemah harus menerjemahkannya seolah-olah itu benar.</w:t>
      </w:r>
    </w:p>
    <w:p>
      <w:pPr/>
      <w:r>
        <w:rPr>
          <w:lang w:val="id_ID" w:bidi="id_ID"/>
        </w:rPr>
      </w:r>
      <w:r>
        <w:rPr>
          <w:lang w:val="id_ID" w:bidi="id_ID"/>
        </w:rPr>
        <w:t>Saudara-saudara merujuk kepada diri mereka sebagai hamba Allah dari ayahmu. Ini berarti bahwa saudara-saudara menyembah Allah yang sama seperti Yakub dan Yusuf. Saudara-saudara melayani Allah atau menyembah Allah. Mereka terus merujuk kepada Yakub sebagai ayahmu atau sebagai ayah Yusuf. Mereka melakukan ini untuk mengingatkan Yusuf tentang tanggung jawab Yusuf untuk melakukan kehendak Yakub. Pesan itu berbunyi, "Mohon ampunilah saudara-saudaramu atas dosa atau kejahatan besar yang mereka lakukan kepadamu." Teks itu menggunakan 3 kata untuk menggambarkan apa yang dilakukan saudara-saudara. Teks tersebut menggunakan kata-kata kejahatan, dosa, dan kesalahan. Kejahatan adalah tindakan berdosa yang melibatkan pemberontakan dan pemberontakan. Kejahatan adalah kata yang sangat kuat. Salah adalah kata yang lebih umum yang mencakup banyak jenis pelanggaran. Mengampuni berarti menghilangkan atau mengambil dosa atau kesalahan. Dosa atau kesalahan di sini adalah kata yang kuat yang merujuk kepada suatu kejahatan. Kata dosa memiliki gagasan bahwa seseorang telah dengan sengaja melanggar suatu hukum. Ini adalah pertama kalinya saudara-saudara mengakui kepada Yusuf bahwa menjual Yusuf sebagai seorang budak adalah salah.</w:t>
      </w:r>
    </w:p>
    <w:p>
      <w:pPr/>
      <w:r>
        <w:rPr>
          <w:lang w:val="id_ID" w:bidi="id_ID"/>
        </w:rPr>
      </w:r>
      <w:r>
        <w:rPr>
          <w:lang w:val="id_ID" w:bidi="id_ID"/>
        </w:rPr>
        <w:t>Berhenti dan diskusikan: Bicarakan tentang sebuah insiden antara anggota keluarga atau teman yang terjadi beberapa waktu yang lalu. Ini seharusnya menjadi sesuatu yang parah yang mengakibatkan perubahan kehidupan setidaknya bagi satu orang. Ketika orang itu berbicara tentang apa yang dilakukan seseorang kepadanya, perhatikan pilihan kata itu. Anda sedang mendengarkan untuk melihat apakah semua kata memiliki tingkat makna yang sama atau apakah beberapa kata lebih kuat daripada yang lain.</w:t>
      </w:r>
    </w:p>
    <w:p>
      <w:pPr/>
      <w:r>
        <w:rPr>
          <w:lang w:val="id_ID" w:bidi="id_ID"/>
        </w:rPr>
      </w:r>
      <w:r>
        <w:rPr>
          <w:lang w:val="id_ID" w:bidi="id_ID"/>
        </w:rPr>
        <w:t>Setelah mengatakan bahwa Yakub telah meminta pengampunan bagi saudara-saudara tersebut, saudara-saudara itu memohon pengampunan bagi diri mereka sendiri. Ketika Yusuf mendengar ini, Yusuf hancur dan menangis. Ini berarti bahwa Yusuf kehilangan kendali atas emosinya atau tidak dapat mengendalikan emosinya dan menangis. Kita tidak tahu mengapa Yusuf menangis.</w:t>
      </w:r>
    </w:p>
    <w:p>
      <w:pPr/>
      <w:r>
        <w:rPr>
          <w:lang w:val="id_ID" w:bidi="id_ID"/>
        </w:rPr>
      </w:r>
      <w:r>
        <w:rPr>
          <w:lang w:val="id_ID" w:bidi="id_ID"/>
        </w:rPr>
        <w:t>Kemudian saudara-saudara datang untuk melihat Yusuf dan mencampakkan diri mereka ke lantai di depan Yusuf. Melemparkan sesuatu adalah tindakan kekerasan. Ini bukan sekadar membungkuk atau hanya berlutut. Saudara-saudara menawarkan diri untuk menjadi budak Yusuf. Saudara-saudara menjual Yusuf sebagai seorang budak dan di sini saudara-saudara menawarkan diri untuk menjadi budak Yusuf. Seorang budak adalah milik orang lain. Seorang budak tidak memiliki kebebasan bertindak. Sebagai seorang anak laki-laki, Yusuf mendapat mimpi yang tampaknya menunjukkan bahwa suatu hari di masa depan, saudara-saudaranya akan bersujud kepada Yusuf. Teks tidak memberi tahu kita apakah Yusuf mengingat mimpi-mimpi ini pada titik ini.</w:t>
      </w:r>
    </w:p>
    <w:p>
      <w:pPr/>
      <w:r>
        <w:rPr>
          <w:lang w:val="id_ID" w:bidi="id_ID"/>
        </w:rPr>
      </w:r>
      <w:r>
        <w:rPr>
          <w:lang w:val="id_ID" w:bidi="id_ID"/>
        </w:rPr>
        <w:t>Yusuf mengatakan kepada mereka untuk tidak takut. Yusuf bertanya, "Apakah aku Allah?" Ini adalah pertanyaan yang tidak memerlukan jawaban. Yusuf bermaksud bahwa Allah-lah yang menghakimi manusia atau memutuskan tentang dosa. Yusuf berkata, "Aku bukan Allah. Saya tidak dapat menghukum Anda." Yusuf mengulangi beberapa hal yang dikatakan Yusuf ketika Yusuf pertama kali menampakkan dirinya kepada saudara-saudaranya. Yusuf mengatakan kepada saudara-saudara bahwa Allah membawa Yusuf ke tempat di mana Yusuf dapat menyelamatkan kehidupan banyak orang. Saudara-saudara itu bermaksud untuk menyakiti Yusuf, tetapi Allah benar-benar memegang kendali.</w:t>
      </w:r>
    </w:p>
    <w:p>
      <w:pPr/>
      <w:r>
        <w:rPr>
          <w:lang w:val="id_ID" w:bidi="id_ID"/>
        </w:rPr>
      </w:r>
      <w:r>
        <w:rPr>
          <w:lang w:val="id_ID" w:bidi="id_ID"/>
        </w:rPr>
        <w:t>Yusuf mengatakan kepada saudara-saudara untuk tidak takut. Yusuf berjanji untuk terus menjaga saudara-saudara dan keluarga mereka. Yusuf berbicara dengan baik kepada saudara-saudara. Yusuf membuat mereka merasa baik lagi.</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Saudara-saudaranya menjadi takut bahwa Yusuf akan membalas dendam atas semua yang dilakukan saudara-saudara itu kepada Yusuf.</w:t>
      </w:r>
    </w:p>
    <w:p>
      <w:pPr/>
      <w:r>
        <w:rPr>
          <w:lang w:val="id_ID" w:bidi="id_ID"/>
        </w:rPr>
      </w:r>
      <w:r>
        <w:rPr>
          <w:b/>
          <w:lang w:val="id_ID" w:bidi="id_ID"/>
        </w:rPr>
        <w:t>Adegan kedua:</w:t>
      </w:r>
      <w:r>
        <w:rPr>
          <w:lang w:val="id_ID" w:bidi="id_ID"/>
        </w:rPr>
        <w:t xml:space="preserve"> Saudara-saudaranya mengirim pesan kepada Yusuf.</w:t>
      </w:r>
    </w:p>
    <w:p>
      <w:pPr/>
      <w:r>
        <w:rPr>
          <w:lang w:val="id_ID" w:bidi="id_ID"/>
        </w:rPr>
      </w:r>
      <w:r>
        <w:rPr>
          <w:b/>
          <w:lang w:val="id_ID" w:bidi="id_ID"/>
        </w:rPr>
        <w:t>Adegan ketiga:</w:t>
      </w:r>
      <w:r>
        <w:rPr>
          <w:lang w:val="id_ID" w:bidi="id_ID"/>
        </w:rPr>
        <w:t xml:space="preserve"> Saudara-saudaranya datang untuk menghadap Yusuf. Yusuf mengingatkan mereka bahwa Allah membawa Yusuf ke Mesir sehingga Yusuf dapat menyelamatkan kehidupan banyak orang.</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ke sepuluh saudara lelaki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Yakub disebut.</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Dalam adegan 1, pemakaman Yakub telah selesai. Semua orang telah kembali ke Mesir. Kehidupan kembali normal. Beberapa waktu telah berlalu. Saudara-saudaranya menyadari bahwa Yakub tidak ada lagi untuk melindungi mereka dari kemarahan Yusuf. Saudara-saudaranya mulai memikirkan hal-hal yang mungkin dilakukan Yusuf. Saudara-saudaranya menggunakan ungkapan, "Bagaimana jika ..." Atau "Seandainya..." Ini adalah cara untuk menyarankan bahwa sesuatu mungkin terjadi atau mungkin tidak terjadi.</w:t>
      </w:r>
    </w:p>
    <w:p>
      <w:pPr/>
      <w:r>
        <w:rPr>
          <w:lang w:val="id_ID" w:bidi="id_ID"/>
        </w:rPr>
      </w:r>
      <w:r>
        <w:rPr>
          <w:lang w:val="id_ID" w:bidi="id_ID"/>
        </w:rPr>
        <w:t>Berhenti dan diskusikan: Mintalah anggota tim yang berbeda berbicara tentang situasi yang mungkin terjadi tetapi belum terjadi, seperti, "Bagaimana jika hujan benar-benar deras?" Atau, "Bagaimana jika banjir terjadi?" Atau, "Bagaimana jika tanaman tidak berbuah tahun ini?" Atau, "Bagaimana jika saya tidak berhasil dalam ujian saya?" Dengarkan bagaimana setiap orang berbicara tentang kemungkinan ini yang mungkin atau mungkin tidak terjadi. Anda mencari cara untuk menyampaikan pernyataan dari saudara-saudara tersebut.</w:t>
      </w:r>
    </w:p>
    <w:p>
      <w:pPr/>
      <w:r>
        <w:rPr>
          <w:lang w:val="id_ID" w:bidi="id_ID"/>
        </w:rPr>
      </w:r>
      <w:r>
        <w:rPr>
          <w:lang w:val="id_ID" w:bidi="id_ID"/>
        </w:rPr>
        <w:t>Saudara-saudara tersebut takut bahwa Yusuf akan membalas dendam kepada mereka. Saudara-saudara tersebut mengakui bahwa mereka telah melakukan kesalahan ketika mereka menjual Yusuf.</w:t>
      </w:r>
    </w:p>
    <w:p>
      <w:pPr/>
      <w:r>
        <w:rPr>
          <w:lang w:val="id_ID" w:bidi="id_ID"/>
        </w:rPr>
      </w:r>
      <w:r>
        <w:rPr>
          <w:lang w:val="id_ID" w:bidi="id_ID"/>
        </w:rPr>
        <w:t>Dalam adegan 2, saudara-saudara ini mengirim pesan kepada Yusuf. Kita tidak tahu apakah pesan itu diucapkan oleh seorang juru bicara atau secara tertulis. Saudara-saudaranya merujuk kepada Yakub dan mengatakan, "ayahmu" kepada Yusuf. Saudara-saudaranya tidak mengatakan, "ayah kami." Saudara-saudara itu berkata kepada Yusuf bahwa Yakub meminta mereka menyampaikan pada Yusuf, "Ampunilah saudara-saudaramu atas kesalahan besar atau kejahatan yang telah mereka lakukan kepadamu." Setelah memberikan pesan dari Yakub, saudara-saudara itu kemudian meminta Yusuf untuk mengampuni mereka atas dosa mereka. Yusuf menangis tersedu-sedu setelah mendengar pesan itu.</w:t>
      </w:r>
    </w:p>
    <w:p>
      <w:pPr/>
      <w:r>
        <w:rPr>
          <w:lang w:val="id_ID" w:bidi="id_ID"/>
        </w:rPr>
      </w:r>
      <w:r>
        <w:rPr>
          <w:lang w:val="id_ID" w:bidi="id_ID"/>
        </w:rPr>
        <w:t>Dalam adegan 3, saudara-saudaranya datang untuk melihat Yusuf dan menjatuhkan diri mereka ke lantai di depan Yusuf. menjatuhkan diri adalah suatu tindakan kekerasan. Ini bukan sekedar membungkuk ataupun hanya sekedar berlutut.</w:t>
      </w:r>
    </w:p>
    <w:p>
      <w:pPr/>
      <w:r>
        <w:rPr>
          <w:lang w:val="id_ID" w:bidi="id_ID"/>
        </w:rPr>
      </w:r>
      <w:r>
        <w:rPr>
          <w:lang w:val="id_ID" w:bidi="id_ID"/>
        </w:rPr>
        <w:t>Berhenti dan lakukan: Tunjukkan berbagai cara untuk berlutut dan meletakkan wajah Anda ke lantai. Setiap kali Anda melakukan ini, lakukan aksi jatuh sebagai tindakan yang lebih kuat. Cobalah untuk menggunakan kata-kata untuk menggambarkan setiap kali seseorang jatuh. Perhatikan bahwa kata-kata yang digunakan semakin kuat dan lebih keras. Lanjutkan sampai Anda mendapatkan seseorang yang jatuh ke lantai. Berhati-hatilah agar tidak terluka. Terjemahan Anda akan menggambarkan tindakan yang paling kuat.</w:t>
      </w:r>
    </w:p>
    <w:p>
      <w:pPr/>
      <w:r>
        <w:rPr>
          <w:lang w:val="id_ID" w:bidi="id_ID"/>
        </w:rPr>
      </w:r>
      <w:r>
        <w:rPr>
          <w:lang w:val="id_ID" w:bidi="id_ID"/>
        </w:rPr>
        <w:t>Saudara-saudaranya menawarkan diri untuk menjadi budak Yusuf. Saudara-saudaranya takut bahwa Yusuf akan membunuh mereka. Menjadi budak lebih baik daripada mati. Mereka lebih suka hidup sebagai budak daripada dibunuh.</w:t>
      </w:r>
    </w:p>
    <w:p>
      <w:pPr/>
      <w:r>
        <w:rPr>
          <w:lang w:val="id_ID" w:bidi="id_ID"/>
        </w:rPr>
      </w:r>
      <w:r>
        <w:rPr>
          <w:lang w:val="id_ID" w:bidi="id_ID"/>
        </w:rPr>
        <w:t>Yusuf mengatakan kepada saudara-saudaranya untuk tidak takut kepada Yusuf. Yusuf mengatakan kepada mereka bahwa Yusuf bukan Allah. Yusuf mengatakan ini dalam bentuk pertanyaan yang tidak memerlukan jawaban. Yusuf berkata, "Apakah Aku Allah?" Kemudian Yusuf mengingatkan saudara-saudaranya bahwa Allah-lah yang menghakimi dosa. Yusuf tidak akan menghakimi mereka karena Yusuf bukan Allah. Yusuf mengingatkan mereka apa yang dikatakan Yusuf kepada saudara-saudaranya ketika Yusuf pertama kali menampakkan dirinya kepada mereka. Yusuf mengatakan kepada mereka, "Kamu bermaksud ini untuk mencelakakan, tetapi Allah bermaksud ini untuk kebaikan. Allah membawa saya ke Mesir sehingga saya dapat menyelamatkan kehidupan banyak orang." Yusuf terus berbicara dengan ramah kepada saudara-saudaranya. Akhirnya Yusuf meyakinkan saudara-saudara bahwa Yusuf tidak akan menyakiti mereka.</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Ke sepuluh saudaranya</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Yakub disebutkan.</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Dalam adegan 1, keluarga Yakub dan semua orang yang pergi ke pemakaman telah kembali ke Mesir. Kehidupan telah kembali normal. Saudara-saudara Yusuf mulai berpikir tentang apa yang mungkin terjadi pada mereka jika Yusuf memutuskan untuk membalas dendam. Yakub tidak ada di sana untuk melindungi saudara-saudara dari balas dendam Yusuf. Ini adalah 10 saudara laki-laki yang menjual Yusuf sebagai seorang budak. Benyamin bukan bagian dari kelompok ini.</w:t>
      </w:r>
    </w:p>
    <w:p>
      <w:pPr/>
      <w:r>
        <w:rPr>
          <w:lang w:val="id_ID" w:bidi="id_ID"/>
        </w:rPr>
      </w:r>
      <w:r>
        <w:rPr>
          <w:lang w:val="id_ID" w:bidi="id_ID"/>
        </w:rPr>
        <w:t>Hentikan adegannya: Tanyakan kepada saudara-saudara tersebut, "Mengapa kalian sekarang takut?" Mengapa Anda tidak takut sebelum Yakub mati?" Anda mungkin mendengar, "Selama ayah masih hidup, Yusuf tidak akan pernah bertindak." Yusuf tidak akan melakukan apa pun untuk membuat ayah kita kesal. Yusuf mengasihi ayah kita. Kita juga tidak ingin membuat ayah kita kesal. Inilah sebabnya mengapa kami tidak pernah mengatakan kepada ayah apa yang kami lakukan. Ayah akan benar-benar kesal karena hal itu. Sekarang ayah tidak berada di sini untuk mencegah Yusuf bertindak, kita tidak tahu apa yang akan dilakukan Yusuf. Saya tahu saya akan mendapatkan balas dendam. Saya pikir Yusuf mungkin mendapatkan balas dendam. Saya pikir Yusuf akan melakukan sesuatu yang mengerikan kepada kita untuk membalas apa yang kita lakukan." Ulangi adegannya.</w:t>
      </w:r>
    </w:p>
    <w:p>
      <w:pPr/>
      <w:r>
        <w:rPr>
          <w:lang w:val="id_ID" w:bidi="id_ID"/>
        </w:rPr>
      </w:r>
      <w:r>
        <w:rPr>
          <w:lang w:val="id_ID" w:bidi="id_ID"/>
        </w:rPr>
        <w:t>Dalam adegan 2, saudara-saudaranya mengirim pesan kepada Yusuf. Dalam pesan ini, saudara-saudaranya mengatakan kepada Yusuf bahwa Yakub telah mengatakan kepada mereka untuk memberikan pesan ini kepada Yusuf setelah kematian Yakub. Saudara-saudaranya merujuk kepada Yakub sebagai "ayahmu" ketika berbicara kepada Yusuf. Saudara-saudara itu mengatakan kepada Yusuf bahwa mereka menyembah Allah ayahmu. Dalam pesan itu, saudara-saudaranya mengaku kepada Yusuf bahwa mereka melakukan kesalahan dalam menjual Yusuf. Ini adalah pertama kalinya mereka mengakui kesalahan mereka atau bahwa apa yang telah mereka lakukan adalah salah. Yusuf menangis ketika Yusuf menerima pesan itu.</w:t>
      </w:r>
    </w:p>
    <w:p>
      <w:pPr/>
      <w:r>
        <w:rPr>
          <w:lang w:val="id_ID" w:bidi="id_ID"/>
        </w:rPr>
      </w:r>
      <w:r>
        <w:rPr>
          <w:lang w:val="id_ID" w:bidi="id_ID"/>
        </w:rPr>
        <w:t>Hentikan adegannya: Tanyakan kepada saudara-saudara ini, "Mengapa kalian menggunakan ungkapan, 'ayahmu' kepada Yusuf?" Anda mungkin mendengar, "Saya pikir saya perlu mengingatkan Yusuf bahwa kita memiliki ayah yang sama." Saya ingin Yusuf ingat bahwa Yakub mengasihi Yusuf. Saya ingin Yusuf berpikir tentang apa yang diinginkan Yakub sebelum Yusuf melakukan apa pun kepada kita. Saya ingin mengingatkan Yusuf bahwa kita semua menyembah Allah yang sama." Tanyakan kepada Yusuf, "Bagaimana perasaan Anda ketika Anda menerima pesan ini dari saudara-saudaramu?" Anda mungkin mendengar, "Aku sangat sedih bahwa mereka berpikir Aku akan menyakiti mereka." Saya mengatakan kepada mereka bahwa saya akan mengurus mereka. Saya sangat menyesal bahwa mereka tidak dapat menerimanya dan khawatir tentang masa depan mereka. Rasanya lega jika mereka mengatakan bahwa mereka melakukan kesalahan kepada saya. Mereka telah melakukannya. Tetapi saya sudah mengatakan kepada mereka bahwa Allah bermaksud itu untuk kebaikan. Mengapa mereka tidak dapat percaya ini?" Tanyakan kepada Yusuf, "Mengapa Anda menangis?" Anda mungkin mendengar, "Aku menangis karena banyak hal. Saya menangis karena hubungan kami masih tidak normal dan mungkin tidak akan pernah ada. Saya merindukan ayah saya. Saya sedih karena mereka telah menggunakan nama ayah seperti ini. Saya tahu ayah saya tidak mengirim pesan ini. Saya sedih karena mereka berpikir saya akan percaya ini. Saya harus mengatakan kepada mereka lagi untuk tidak takut untuk masa depan." Ulangi adegannya.</w:t>
      </w:r>
    </w:p>
    <w:p>
      <w:pPr/>
      <w:r>
        <w:rPr>
          <w:lang w:val="id_ID" w:bidi="id_ID"/>
        </w:rPr>
      </w:r>
      <w:r>
        <w:rPr>
          <w:lang w:val="id_ID" w:bidi="id_ID"/>
        </w:rPr>
        <w:t>Dalam adegan 3, saudara-saudaranya datang untuk melihat Yusuf. Saudara-saudara itu menjatuhkan diri mereka ke lantai di depan Yusuf. Saudara-saudaranya itu menawarkan diri untuk menjadi budak Yusuf.</w:t>
      </w:r>
    </w:p>
    <w:p>
      <w:pPr/>
      <w:r>
        <w:rPr>
          <w:lang w:val="id_ID" w:bidi="id_ID"/>
        </w:rPr>
      </w:r>
      <w:r>
        <w:rPr>
          <w:lang w:val="id_ID" w:bidi="id_ID"/>
        </w:rPr>
        <w:t>Hentikan adegannya: Tanyakan kepada saudara-saudara, "Mengapa kalian mempersembahkan diri untuk menjadi budak Yusuf?" Anda mungkin mendengar, "Saya pikir Yusuf mungkin membunuh kita." Menjadi budak akan lebih baik daripada kematian. Kami telah menjual Yusuf. Pembalasannya adalah bahwa Yusuf akan menjual kami." Ulangi adegannya.</w:t>
      </w:r>
    </w:p>
    <w:p>
      <w:pPr/>
      <w:r>
        <w:rPr>
          <w:lang w:val="id_ID" w:bidi="id_ID"/>
        </w:rPr>
      </w:r>
      <w:r>
        <w:rPr>
          <w:lang w:val="id_ID" w:bidi="id_ID"/>
        </w:rPr>
        <w:t>Yusuf mengatakan kepada saudara-saudaranya untuk tidak takut. Yusuf mengatakan kepada mereka bahwa Yusuf bukanlah Allah. Allah-lah yang menghakimi, bukan Yusuf. Yusuf mengingatkan mereka bahwa apa yang telah mereka maksudkan untuk kejahatan, Allah bermaksud untuk kebaikan. Yusuf mengingatkan saudara-saudaranya bahwa Allah membawa Yusuf ke Mesir dan kepada posisi gubernur Mesir sehingga Yusuf dapat menyelamatkan banyak nyawa. Yusuf terus berbicara dengan ramah kepada saudara-saudaranya. Akhirnya saudara-saudara itu percaya bahwa Yusuf berbicara kebenaran kepada mereka.</w:t>
      </w:r>
    </w:p>
    <w:p>
      <w:pPr/>
      <w:r>
        <w:rPr>
          <w:lang w:val="id_ID" w:bidi="id_ID"/>
        </w:rPr>
      </w:r>
      <w:r>
        <w:rPr>
          <w:lang w:val="id_ID" w:bidi="id_ID"/>
        </w:rPr>
        <w:t>Hentikan adegannya: Tanyakan kepada Yusuf, "Bagaimana perasaan Anda sekarang?" Anda mungkin mendengar, "Saya berharap saya telah meyakinkan mereka." Saya berharap mereka tidak takut lagi. Aku mengatakan kebenaran. Saya percaya Allah membawa saya ke sini dan menempatkan saya dalam posisi ini sehingga saya dapat menyelamatkan banyak nyawa. Saya berharap sekarang kita dapat memiliki hubungan keluarga yang normal." Tanyakan kepada saudara-saudaranya, "Bagaimana perasaan Anda sekarang?" Anda mungkin mendengar, "Saya percaya bahwa Yusuf tidak akan membahayakan kami." Saya percaya bahwa Yusuf mengatakan sebenarnya ketika Yusuf mengatakan bahwa ia tidak akan menghakimi kita. Pastilah benar bahwa Allah telah menempatkan Yusuf ke dalam posisi penting ini. Saya tahu bahwa dia adalah seorang budak saat ia meninggalkan Kanaan. Saya berharap kita tidak bertindak seperti yang telah kita lakukan. Saya telah memikul beban bersalah selama bertahun-tahun. Saya senang mengetahui bahwa Yusuf berhasil melewati ini baik. Mungkin kita dapat kembali menjadi keluarga." Ulangi adegannya.</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Saudara-saudaranya mengajukan suatu pertanyaan yang tidak memerlukan jawaban. Hal ini dapat dinyatakan sebagai pernyataan positif. "Bagaimana jika Yusuf menunjukkan amarahnya?" dapat menjadi "Yusuf akan menunjukkan kemarahannya." Jenis pertanyaan ini menunjukkan bahwa sesuatu mungkin terjadi di masa depan tetapi mungkin juga tidak terjadi.</w:t>
      </w:r>
    </w:p>
    <w:p>
      <w:pPr/>
      <w:r>
        <w:rPr>
          <w:lang w:val="id_ID" w:bidi="id_ID"/>
        </w:rPr>
      </w:r>
      <w:r>
        <w:rPr>
          <w:lang w:val="id_ID" w:bidi="id_ID"/>
        </w:rPr>
        <w:t xml:space="preserve">Saudara-saudara itu merujuk kepada </w:t>
      </w:r>
      <w:r>
        <w:rPr>
          <w:b/>
          <w:lang w:val="id_ID" w:bidi="id_ID"/>
        </w:rPr>
        <w:t>dosa</w:t>
      </w:r>
      <w:r>
        <w:rPr>
          <w:lang w:val="id_ID" w:bidi="id_ID"/>
        </w:rPr>
        <w:t xml:space="preserve"> mereka dalam cara mereka memperlakukan Yusuf dan mereka meminta Yusuf untuk </w:t>
      </w:r>
      <w:r>
        <w:rPr>
          <w:b/>
          <w:lang w:val="id_ID" w:bidi="id_ID"/>
        </w:rPr>
        <w:t>mengampuni</w:t>
      </w:r>
      <w:r>
        <w:rPr>
          <w:lang w:val="id_ID" w:bidi="id_ID"/>
        </w:rPr>
        <w:t xml:space="preserve"> mereka. Teks itu menggunakan 3 kata untuk menggambarkan apa yang dilakukan saudara-saudara. Teks tersebut menggunakan kata-kata kejahatan, dosa, dan kesalahan. Kejahatan adalah tindakan berdosa yang melibatkan pemberontakan dan pendurhakaan. Kejahatan adalah kata yang sangat keras. Salah adalah kata yang lebih umum yang mencakup berbagai jenis pelanggaran. </w:t>
      </w:r>
      <w:r>
        <w:rPr>
          <w:lang w:val="id_ID" w:bidi="id_ID"/>
        </w:rPr>
        <w:t>Dosa</w:t>
      </w:r>
      <w:r>
        <w:rPr>
          <w:lang w:val="id_ID" w:bidi="id_ID"/>
        </w:rPr>
        <w:t xml:space="preserve"> dibahas dalam Glosarium Utama. </w:t>
      </w:r>
      <w:r>
        <w:rPr>
          <w:lang w:val="id_ID" w:bidi="id_ID"/>
        </w:rPr>
        <w:t>Pengampunan</w:t>
      </w:r>
      <w:r>
        <w:rPr>
          <w:lang w:val="id_ID" w:bidi="id_ID"/>
        </w:rPr>
        <w:t xml:space="preserve"> dibahas dalam Glosarium Utama. Gunakanlah kata yang sama yang telah Anda gunakan di perikop lainnya.</w:t>
      </w:r>
    </w:p>
    <w:p>
      <w:pPr/>
      <w:r>
        <w:rPr>
          <w:lang w:val="id_ID" w:bidi="id_ID"/>
        </w:rPr>
      </w:r>
      <w:r>
        <w:rPr>
          <w:lang w:val="id_ID" w:bidi="id_ID"/>
        </w:rPr>
        <w:t xml:space="preserve">Saudara-saudaranya mengatakan bahwa mereka adalah </w:t>
      </w:r>
      <w:r>
        <w:rPr>
          <w:b/>
          <w:lang w:val="id_ID" w:bidi="id_ID"/>
        </w:rPr>
        <w:t>pelayan</w:t>
      </w:r>
      <w:r>
        <w:rPr>
          <w:lang w:val="id_ID" w:bidi="id_ID"/>
        </w:rPr>
        <w:t xml:space="preserve"> Allah. Ini berarti bahwa mereka menyembah Allah. Kemudian saudara-saudara itu menawarkan diri untuk menjadi budak Yusuf. Kata hamba dan kata </w:t>
      </w:r>
      <w:r>
        <w:rPr>
          <w:b/>
          <w:lang w:val="id_ID" w:bidi="id_ID"/>
        </w:rPr>
        <w:t>budak</w:t>
      </w:r>
      <w:r>
        <w:rPr>
          <w:lang w:val="id_ID" w:bidi="id_ID"/>
        </w:rPr>
        <w:t xml:space="preserve"> adalah kata yang sama di sini tetapi maknanya berbeda. Kata hamba seperti yang digunakan di sini merujuk kepada hubungan khusus antara Allah dan orang yang menyembah Allah. Salah satu cara untuk mengatakan ini adalah "Kami menyembah Allah yang sama dengan yang ayahmu sembah" atau "Kami melayani Allah yang sama dengan yang ayahmu layani." Dengan menawarkan diri untuk menjadi budak Yusuf, mereka memberikan diri untuk melepaskan kebebasan mereka. Jika mereka menjadi budak Yusuf, mereka tidak akan memiliki kebebasan. Kata </w:t>
      </w:r>
      <w:r>
        <w:rPr>
          <w:lang w:val="id_ID" w:bidi="id_ID"/>
        </w:rPr>
        <w:t>hamba</w:t>
      </w:r>
      <w:r>
        <w:rPr>
          <w:lang w:val="id_ID" w:bidi="id_ID"/>
        </w:rPr>
        <w:t xml:space="preserve"> terdapat di Glosarium Utama. Kata </w:t>
      </w:r>
      <w:r>
        <w:rPr>
          <w:lang w:val="id_ID" w:bidi="id_ID"/>
        </w:rPr>
        <w:t>budak</w:t>
      </w:r>
      <w:r>
        <w:rPr>
          <w:lang w:val="id_ID" w:bidi="id_ID"/>
        </w:rPr>
        <w:t xml:space="preserve"> terdapat di Glosarium Utama. Gunakanlah kata yang sama yang Anda gunakan sebelumnya. Kata yang digunakan untuk </w:t>
      </w:r>
      <w:r>
        <w:rPr>
          <w:b/>
          <w:lang w:val="id_ID" w:bidi="id_ID"/>
        </w:rPr>
        <w:t>Allah</w:t>
      </w:r>
      <w:r>
        <w:rPr>
          <w:lang w:val="id_ID" w:bidi="id_ID"/>
        </w:rPr>
        <w:t xml:space="preserve"> adalah nama yang biasa digunakan untuk Allah. </w:t>
      </w:r>
      <w:r>
        <w:rPr>
          <w:lang w:val="id_ID" w:bidi="id_ID"/>
        </w:rPr>
        <w:t>Allah</w:t>
      </w:r>
      <w:r>
        <w:rPr>
          <w:lang w:val="id_ID" w:bidi="id_ID"/>
        </w:rPr>
        <w:t xml:space="preserve"> dibahas dalam Glosarium Utama. Gunakanlah nama yang sama untuk Allah yang telah Anda gunakan.</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p>
      <w:pPr/>
      <w:r>
        <w:rPr>
          <w:lang w:val="id_ID" w:bidi="id_ID"/>
        </w:rPr>
      </w:r>
    </w:p>
    <w:p>
      <w:pPr>
        <w:pStyle w:val="Heading2"/>
      </w:pPr>
      <w:r>
        <w:rPr>
          <w:lang w:val="id_ID" w:bidi="id_ID"/>
        </w:rPr>
        <w:t>Kejadian 50:22–26</w:t>
      </w:r>
      <w:r>
        <w:rPr>
          <w:lang w:val="id_ID" w:bidi="id_ID"/>
        </w:rPr>
      </w:r>
    </w:p>
    <w:p>
      <w:pPr>
        <w:pStyle w:val="Heading3"/>
      </w:pPr>
      <w:r>
        <w:rPr>
          <w:lang w:val="id_ID" w:bidi="id_ID"/>
        </w:rPr>
        <w:t>Dengar dan Renungkan</w:t>
      </w:r>
    </w:p>
    <w:p>
      <w:pPr/>
      <w:r>
        <w:rPr>
          <w:lang w:val="id_ID" w:bidi="id_ID"/>
        </w:rPr>
      </w:r>
      <w:r>
        <w:rPr>
          <w:lang w:val="id_ID" w:bidi="id_ID"/>
        </w:rPr>
        <w:t>Dengarkan Kejadian 50:22–26 dan simpanlah dalam hatimu. Dengarkan teks tiga kali (dalam tiga terjemahan yang berbeda, jika memungkinkan). Kemudian secara berkelompok diskusikan pertanyaan-pertanyaan berikut ini:</w:t>
      </w:r>
    </w:p>
    <w:p>
      <w:pPr>
        <w:pStyle w:val="ListBullet"/>
        <w:spacing w:line="240" w:lineRule="auto"/>
        <w:ind w:left="720"/>
      </w:pPr>
      <w:r>
        <w:rPr>
          <w:lang w:val="id_ID" w:bidi="id_ID"/>
        </w:rPr>
      </w:r>
      <w:r>
        <w:rPr>
          <w:lang w:val="id_ID" w:bidi="id_ID"/>
        </w:rPr>
        <w:t xml:space="preserve">Apa yang Anda sukai dalam kisah ini? </w:t>
      </w:r>
    </w:p>
    <w:p>
      <w:pPr>
        <w:pStyle w:val="ListBullet"/>
        <w:spacing w:line="240" w:lineRule="auto"/>
        <w:ind w:left="720"/>
      </w:pPr>
      <w:r>
        <w:rPr>
          <w:lang w:val="id_ID" w:bidi="id_ID"/>
        </w:rPr>
      </w:r>
      <w:r>
        <w:rPr>
          <w:lang w:val="id_ID" w:bidi="id_ID"/>
        </w:rPr>
        <w:t>Apa yang saudara tidak suka atau tidak mengerti?</w:t>
      </w:r>
    </w:p>
    <w:p>
      <w:pPr>
        <w:pStyle w:val="ListBullet"/>
        <w:spacing w:line="240" w:lineRule="auto"/>
        <w:ind w:left="720"/>
      </w:pPr>
      <w:r>
        <w:rPr>
          <w:lang w:val="id_ID" w:bidi="id_ID"/>
        </w:rPr>
      </w:r>
      <w:r>
        <w:rPr>
          <w:lang w:val="id_ID" w:bidi="id_ID"/>
        </w:rPr>
        <w:t>Apa yang diajarkan cerita ini mengenai Tuhan</w:t>
      </w:r>
    </w:p>
    <w:p>
      <w:pPr>
        <w:pStyle w:val="ListBullet"/>
        <w:spacing w:line="240" w:lineRule="auto"/>
        <w:ind w:left="720"/>
      </w:pPr>
      <w:r>
        <w:rPr>
          <w:lang w:val="id_ID" w:bidi="id_ID"/>
        </w:rPr>
      </w:r>
      <w:r>
        <w:rPr>
          <w:lang w:val="id_ID" w:bidi="id_ID"/>
        </w:rPr>
        <w:t>Apa yang diceritakan kisah ini tentang orang-orang?</w:t>
      </w:r>
    </w:p>
    <w:p>
      <w:pPr>
        <w:pStyle w:val="ListBullet"/>
        <w:spacing w:line="240" w:lineRule="auto"/>
        <w:ind w:left="720"/>
      </w:pPr>
      <w:r>
        <w:rPr>
          <w:lang w:val="id_ID" w:bidi="id_ID"/>
        </w:rPr>
      </w:r>
      <w:r>
        <w:rPr>
          <w:lang w:val="id_ID" w:bidi="id_ID"/>
        </w:rPr>
        <w:t>Bagaimana kisah ini mempengaruhi kehidupan sehari-hari kita?</w:t>
      </w:r>
    </w:p>
    <w:p>
      <w:pPr>
        <w:pStyle w:val="ListBullet"/>
        <w:spacing w:line="240" w:lineRule="auto"/>
        <w:ind w:left="720"/>
      </w:pPr>
      <w:r>
        <w:rPr>
          <w:lang w:val="id_ID" w:bidi="id_ID"/>
        </w:rPr>
      </w:r>
      <w:r>
        <w:rPr>
          <w:lang w:val="id_ID" w:bidi="id_ID"/>
        </w:rPr>
        <w:t>Siapakah orang yang saudara kenal yang perlu mendengar kisah ini?</w:t>
      </w:r>
      <w:r>
        <w:rPr>
          <w:lang w:val="id_ID" w:bidi="id_ID"/>
        </w:rPr>
      </w:r>
    </w:p>
    <w:p>
      <w:pPr>
        <w:pStyle w:val="Heading3"/>
      </w:pPr>
      <w:r>
        <w:rPr>
          <w:lang w:val="id_ID" w:bidi="id_ID"/>
        </w:rPr>
        <w:t>Menyiapkan Panggung</w:t>
      </w:r>
    </w:p>
    <w:p>
      <w:pPr/>
      <w:r>
        <w:rPr>
          <w:lang w:val="id_ID" w:bidi="id_ID"/>
        </w:rPr>
      </w:r>
      <w:r>
        <w:rPr>
          <w:lang w:val="id_ID" w:bidi="id_ID"/>
        </w:rPr>
        <w:t>MEMPERSIAPKAN PANGGUNG</w:t>
      </w:r>
    </w:p>
    <w:p>
      <w:pPr/>
      <w:r>
        <w:rPr>
          <w:lang w:val="id_ID" w:bidi="id_ID"/>
        </w:rPr>
      </w:r>
      <w:r>
        <w:rPr>
          <w:lang w:val="id_ID" w:bidi="id_ID"/>
        </w:rPr>
        <w:t>Kejadian 50:22–26</w:t>
      </w:r>
    </w:p>
    <w:p>
      <w:pPr/>
      <w:r>
        <w:rPr>
          <w:lang w:val="id_ID" w:bidi="id_ID"/>
        </w:rPr>
      </w:r>
      <w:r>
        <w:rPr>
          <w:lang w:val="id_ID" w:bidi="id_ID"/>
        </w:rPr>
        <w:t>Dengarkan teks satu kali dalam versi yang paling mudah dimengerti.</w:t>
      </w:r>
    </w:p>
    <w:p>
      <w:pPr/>
      <w:r>
        <w:rPr>
          <w:lang w:val="id_ID" w:bidi="id_ID"/>
        </w:rPr>
      </w:r>
      <w:r>
        <w:rPr>
          <w:lang w:val="id_ID" w:bidi="id_ID"/>
        </w:rPr>
        <w:t>Penulis menyelesaikan kisah Yusuf. Ini adalah kesimpulan dari kisah dan akhir dari kitab Kejadian. Ini adalah kisah narasi tentang kematian Yusuf.</w:t>
      </w:r>
    </w:p>
    <w:p>
      <w:pPr/>
      <w:r>
        <w:rPr>
          <w:lang w:val="id_ID" w:bidi="id_ID"/>
        </w:rPr>
      </w:r>
      <w:r>
        <w:rPr>
          <w:lang w:val="id_ID" w:bidi="id_ID"/>
        </w:rPr>
        <w:t>Yusuf dan 11 saudara laki-laki Yusuf dan keluarga mereka terus tinggal di Mesir.</w:t>
      </w:r>
    </w:p>
    <w:p>
      <w:pPr/>
      <w:r>
        <w:rPr>
          <w:lang w:val="id_ID" w:bidi="id_ID"/>
        </w:rPr>
      </w:r>
      <w:r>
        <w:rPr>
          <w:b/>
          <w:lang w:val="id_ID" w:bidi="id_ID"/>
        </w:rPr>
        <w:t>Berhenti dan diskusikan:</w:t>
      </w:r>
      <w:r>
        <w:rPr>
          <w:lang w:val="id_ID" w:bidi="id_ID"/>
        </w:rPr>
        <w:t xml:space="preserve"> Ceritakan tentang seorang ayah dengan banyak anak. Bicarakan tentang anak-anak dari anak-anak itu dan anak-anak mereka. Sekarang bicarakan tentang semua orang yang berhubungan satu sama lain sebagai keturunan dari ayah pertama. Kata-kata apa yang Anda gunakan untuk mendeskripsikan kelompok keluarga besar tersebut? Anda mencari kata-kata yang Anda gunakan untuk menggambarkan keluarga dan kelompok kekerabatan yang besar.</w:t>
      </w:r>
    </w:p>
    <w:p>
      <w:pPr/>
      <w:r>
        <w:rPr>
          <w:lang w:val="id_ID" w:bidi="id_ID"/>
        </w:rPr>
      </w:r>
      <w:r>
        <w:rPr>
          <w:lang w:val="id_ID" w:bidi="id_ID"/>
        </w:rPr>
        <w:t>Yusuf hidup sampai usia 110 tahun. Yusuf hidup 17 tahun di Kanaan. Yusuf hidup 93 tahun di Mesir. Orang-orang Mesir menganggap 110 sebagai usia yang ideal.</w:t>
      </w:r>
    </w:p>
    <w:p>
      <w:pPr/>
      <w:r>
        <w:rPr>
          <w:lang w:val="id_ID" w:bidi="id_ID"/>
        </w:rPr>
      </w:r>
      <w:r>
        <w:rPr>
          <w:lang w:val="id_ID" w:bidi="id_ID"/>
        </w:rPr>
        <w:t>Yusuf melihat tiga generasi keturunan Efraim. Ini berarti bahwa Efraim memiliki anak-anak, cucu dan cicit dan Yusuf melihat mereka. Terjemahan itu juga bisa berarti bahwa Yusuf melihat keturunan Efraim ke generasi ketiga.</w:t>
      </w:r>
    </w:p>
    <w:p>
      <w:pPr/>
      <w:r>
        <w:rPr>
          <w:lang w:val="id_ID" w:bidi="id_ID"/>
        </w:rPr>
      </w:r>
      <w:r>
        <w:rPr>
          <w:lang w:val="id_ID" w:bidi="id_ID"/>
        </w:rPr>
        <w:t>Yakub telah mengadopsi Manasye dan Efraim sebagai anak-anak Yakub sendiri. Yakub memberkati Efraim dan Manasye memberikan Efraim berkat bagi anak sulung meskipun Efraim adalah anak kedua. Sekarang Yusuf mengadopsi cucu Manasye.</w:t>
      </w:r>
    </w:p>
    <w:p>
      <w:pPr/>
      <w:r>
        <w:rPr>
          <w:lang w:val="id_ID" w:bidi="id_ID"/>
        </w:rPr>
      </w:r>
      <w:r>
        <w:rPr>
          <w:lang w:val="id_ID" w:bidi="id_ID"/>
        </w:rPr>
        <w:t>Anak tertua Yusuf, Manasye, memiliki seorang anak laki-laki bernama Makir. Perikop itu mengatakan bahwa anak-anak Makah lahir di atas lutut Yusuf. Kita pertama-tama melihat ungkapan ini dari Rahel ketika anak-anak Bilha lahir berlutut Rahel. Dengan cara ini, anak-anak Bilha menjadi anak-anak Rahel. Ketika Yakub mengadopsi Manasye dan Efraim, Yakub membawa anak-anak laki-laki di antara lutut Yakub. Ini adalah cara mengatakan bahwa Yusuf mengambil anak-anak ini sebagai anak-anak Yusuf sendiri atau Yusuf mengadopsi anak-anak ini. Adopsi berarti Anda menganggap anak itu sebagai anak Anda sendiri seolah-olah Anda melahirkan anak itu. Anak adopsi memiliki hak yang sama dengan anak yang lahir dari orang tua.</w:t>
      </w:r>
    </w:p>
    <w:p>
      <w:pPr/>
      <w:r>
        <w:rPr>
          <w:lang w:val="id_ID" w:bidi="id_ID"/>
        </w:rPr>
      </w:r>
      <w:r>
        <w:rPr>
          <w:b/>
          <w:lang w:val="id_ID" w:bidi="id_ID"/>
        </w:rPr>
        <w:t>Berhenti dan diskusikan:</w:t>
      </w:r>
      <w:r>
        <w:rPr>
          <w:lang w:val="id_ID" w:bidi="id_ID"/>
        </w:rPr>
        <w:t xml:space="preserve"> Ceritakan tentang seseorang yang mengadopsi anak-anak atau seorang anak ketika ia lahir. Apa prosedur adopsi? Bagaimana orang tahu bahwa anak ini sekarang adalah anak dari orang tua angkatnya?</w:t>
      </w:r>
    </w:p>
    <w:p>
      <w:pPr/>
      <w:r>
        <w:rPr>
          <w:lang w:val="id_ID" w:bidi="id_ID"/>
        </w:rPr>
      </w:r>
      <w:r>
        <w:rPr>
          <w:lang w:val="id_ID" w:bidi="id_ID"/>
        </w:rPr>
        <w:t>Yusuf mengatakan kepada saudara-saudaranya bahwa Yusuf akan segera mati. Kita tidak tahu apakah kata saudara laki-laki di sini berarti saudara-saudara Yusuf yang sebenarnya atau keluarga atau keturunan saudara-saudara tersebut. Yusuf berusia 110 tahun, yang berarti semua saudara laki-laki, tetapi Benyamin akan jauh lebih tua dari 110. Yusuf berkata kepada saudara-saudara atau keturunan saudara-saudara, "Allah akan datang dan menuntun Anda keluar dari Mesir dan Anda akan kembali ke tanah yang dijanjikan Allah kepada Abraham, Ishak, dan Yakub."</w:t>
      </w:r>
    </w:p>
    <w:p>
      <w:pPr/>
      <w:r>
        <w:rPr>
          <w:lang w:val="id_ID" w:bidi="id_ID"/>
        </w:rPr>
      </w:r>
      <w:r>
        <w:rPr>
          <w:lang w:val="id_ID" w:bidi="id_ID"/>
        </w:rPr>
        <w:t>Yusuf membuat anak-anak Israel bersumpah untuk membawa tulang-tulang Yusuf kembali ke Kanaan ketika mereka kembali ke Kanaan. Kita tidak tahu apakah ada saudara-saudara yang masih hidup ketika Yusuf meninggal. Benyamin adalah satu-satunya yang lebih muda dari Yusuf. Anak-anak Israel dapat berarti salah satu keturunan Yakub. Ketika setiap saudara meninggal, seseorang dari keturunan langsungnya mengambil alih kepemimpinan sebagai bagian dari keluarga. Yusuf mungkin telah berbicara kepada para pemimpin keluarga ini. Apakah itu saudara-saudara atau keturunan mereka, Yusuf meminta mereka untuk berjanji bahwa tubuh Yusuf akan dibawa ke Kanaan untuk dikuburkan. Janji yang diminta Yusuf adalah sumpah. Bersumpah adalah janji yang khidmat dan yang tidak dapat dilanggar. Yusuf ingin memastikan bahwa mereka membawa tubuhnya kembali ke Kanaan. Yusuf tidak ingin dimakamkan di Mesir.</w:t>
      </w:r>
    </w:p>
    <w:p>
      <w:pPr/>
      <w:r>
        <w:rPr>
          <w:lang w:val="id_ID" w:bidi="id_ID"/>
        </w:rPr>
      </w:r>
      <w:r>
        <w:rPr>
          <w:lang w:val="id_ID" w:bidi="id_ID"/>
        </w:rPr>
        <w:t>Berhenti dan tunjukkan peta Mesir dan Kanaan dengan Hebron yang ditandai.</w:t>
      </w:r>
    </w:p>
    <w:p>
      <w:pPr/>
      <w:r>
        <w:rPr>
          <w:lang w:val="id_ID" w:bidi="id_ID"/>
        </w:rPr>
      </w:r>
      <w:r>
        <w:rPr>
          <w:lang w:val="id_ID" w:bidi="id_ID"/>
        </w:rPr>
        <w:t>Joseph meninggal. Orang-orang Mesir membalsam Yusuf. Ini adalah proses yang sama yang diterapkan pada Yakub. Pengawetan jenazah menjaga tubuh dari pembusukan. Para dokter Mesir akan membalsem tubuh tersebut, sebuah proses yang memakan waktu 40 hari. Dengan membalsem tubuh tersebut, keturunan Yakub akan dapat membawa jenazah Yusuf kembali ke Kanaan seperti yang diinginkan Yusuf. Proses pembalseman melibatkan penggunaan rempah-rempah serta minyak, dan membungkus tubuh dengan potongan-potongan kain. Ketika selesai, tubuh itu disebut seorang mumi. Tubuh Yusuf ditempatkan di sebuah peti mati. Kotak apa pun yang digunakan untuk menguburkan mayat disebut peti mati. Orang-orang Mesir menempatkan jenazah yang telah diawetkan dalam kotak khusus yang disebut sarkofagus. Kotak khusus ini membantu melestarikan tubuh yang dibalsem.</w:t>
      </w:r>
    </w:p>
    <w:p>
      <w:pPr/>
      <w:r>
        <w:rPr>
          <w:lang w:val="id_ID" w:bidi="id_ID"/>
        </w:rPr>
      </w:r>
      <w:r>
        <w:rPr>
          <w:lang w:val="id_ID" w:bidi="id_ID"/>
        </w:rPr>
        <w:t>Berhenti dan tunjukkan gambar sebuah sarkofagus yang digunakan untuk seorang pria penting.</w:t>
      </w:r>
      <w:r>
        <w:rPr>
          <w:lang w:val="id_ID" w:bidi="id_ID"/>
        </w:rPr>
      </w:r>
    </w:p>
    <w:p>
      <w:pPr>
        <w:pStyle w:val="Heading3"/>
      </w:pPr>
      <w:r>
        <w:rPr>
          <w:lang w:val="id_ID" w:bidi="id_ID"/>
        </w:rPr>
        <w:t>Menjelaskan Adegan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Anda akan membantu kelompok memeragakan kisah ini. Saudara akan membantu kelompok mendefinisikan atau memerankan adegan, latar, dan karakter dari kisah ini.</w:t>
      </w:r>
    </w:p>
    <w:p>
      <w:pPr/>
      <w:r>
        <w:rPr>
          <w:lang w:val="id_ID" w:bidi="id_ID"/>
        </w:rPr>
      </w:r>
      <w:r>
        <w:rPr>
          <w:lang w:val="id_ID" w:bidi="id_ID"/>
        </w:rPr>
        <w:t>Kisah ini memiliki 3 adegan.</w:t>
      </w:r>
    </w:p>
    <w:p>
      <w:pPr/>
      <w:r>
        <w:rPr>
          <w:lang w:val="id_ID" w:bidi="id_ID"/>
        </w:rPr>
      </w:r>
      <w:r>
        <w:rPr>
          <w:b/>
          <w:lang w:val="id_ID" w:bidi="id_ID"/>
        </w:rPr>
        <w:t>Adegan pertama:</w:t>
      </w:r>
      <w:r>
        <w:rPr>
          <w:lang w:val="id_ID" w:bidi="id_ID"/>
        </w:rPr>
        <w:t xml:space="preserve"> Yusuf hidup hingga 110. Yusuf mengadopsi anak-anak Manasye, Makir. Manasye adalah anak tertua Yusuf.</w:t>
      </w:r>
    </w:p>
    <w:p>
      <w:pPr/>
      <w:r>
        <w:rPr>
          <w:lang w:val="id_ID" w:bidi="id_ID"/>
        </w:rPr>
      </w:r>
      <w:r>
        <w:rPr>
          <w:b/>
          <w:lang w:val="id_ID" w:bidi="id_ID"/>
        </w:rPr>
        <w:t>Adegan kedua:</w:t>
      </w:r>
      <w:r>
        <w:rPr>
          <w:lang w:val="id_ID" w:bidi="id_ID"/>
        </w:rPr>
        <w:t xml:space="preserve"> Yusuf mengatakan kepada keluarga saudara-saudaranya bahwa Yusuf akan segera meninggal. Yusuf meminta mereka berjanji untuk membawa tubuh Yusuf kembali ke Kanaan untuk dikubur.</w:t>
      </w:r>
    </w:p>
    <w:p>
      <w:pPr/>
      <w:r>
        <w:rPr>
          <w:lang w:val="id_ID" w:bidi="id_ID"/>
        </w:rPr>
      </w:r>
      <w:r>
        <w:rPr>
          <w:b/>
          <w:lang w:val="id_ID" w:bidi="id_ID"/>
        </w:rPr>
        <w:t>Adegan ketiga:</w:t>
      </w:r>
      <w:r>
        <w:rPr>
          <w:lang w:val="id_ID" w:bidi="id_ID"/>
        </w:rPr>
        <w:t xml:space="preserve"> Yusuf meninggal dan dibalsem.</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Putra-putra dan cucu Efraim dan Efraim</w:t>
      </w:r>
    </w:p>
    <w:p>
      <w:pPr>
        <w:pStyle w:val="ListBullet"/>
        <w:spacing w:line="240" w:lineRule="auto"/>
        <w:ind w:left="720"/>
      </w:pPr>
      <w:r>
        <w:rPr>
          <w:lang w:val="id_ID" w:bidi="id_ID"/>
        </w:rPr>
      </w:r>
      <w:r>
        <w:rPr>
          <w:lang w:val="id_ID" w:bidi="id_ID"/>
        </w:rPr>
        <w:t>Manasye dan anak Manasye Makir</w:t>
      </w:r>
    </w:p>
    <w:p>
      <w:pPr>
        <w:pStyle w:val="ListBullet"/>
        <w:spacing w:line="240" w:lineRule="auto"/>
        <w:ind w:left="720"/>
      </w:pPr>
      <w:r>
        <w:rPr>
          <w:lang w:val="id_ID" w:bidi="id_ID"/>
        </w:rPr>
      </w:r>
      <w:r>
        <w:rPr>
          <w:lang w:val="id_ID" w:bidi="id_ID"/>
        </w:rPr>
        <w:t>Putra-putra Makir</w:t>
      </w:r>
    </w:p>
    <w:p>
      <w:pPr>
        <w:pStyle w:val="ListBullet"/>
        <w:spacing w:line="240" w:lineRule="auto"/>
        <w:ind w:left="720"/>
      </w:pPr>
      <w:r>
        <w:rPr>
          <w:lang w:val="id_ID" w:bidi="id_ID"/>
        </w:rPr>
      </w:r>
      <w:r>
        <w:rPr>
          <w:lang w:val="id_ID" w:bidi="id_ID"/>
        </w:rPr>
        <w:t>Saudara-saudara Yusuf dan keluarga mereka</w:t>
      </w:r>
    </w:p>
    <w:p>
      <w:pPr>
        <w:pStyle w:val="ListBullet"/>
        <w:spacing w:line="240" w:lineRule="auto"/>
        <w:ind w:left="720"/>
      </w:pPr>
      <w:r>
        <w:rPr>
          <w:lang w:val="id_ID" w:bidi="id_ID"/>
        </w:rPr>
      </w:r>
      <w:r>
        <w:rPr>
          <w:lang w:val="id_ID" w:bidi="id_ID"/>
        </w:rPr>
        <w:t>Para pembalsem Mesir</w:t>
      </w:r>
    </w:p>
    <w:p>
      <w:pPr/>
      <w:r>
        <w:rPr>
          <w:lang w:val="id_ID" w:bidi="id_ID"/>
        </w:rPr>
      </w:r>
      <w:r>
        <w:rPr>
          <w:lang w:val="id_ID" w:bidi="id_ID"/>
        </w:rPr>
        <w:t xml:space="preserve">Dalam sesi ini, ambillah papan cerita kelompok, gambarlah, atau gunakan beberapa macam alat peraga (benda-benda yang dapat Anda pindahkan seperti batu, batang, mainan anak-anak) untuk menggambarkan kisah dan adegan di dalamnya. </w:t>
      </w:r>
    </w:p>
    <w:p>
      <w:pPr/>
      <w:r>
        <w:rPr>
          <w:lang w:val="id_ID" w:bidi="id_ID"/>
        </w:rPr>
      </w:r>
      <w:r>
        <w:rPr>
          <w:lang w:val="id_ID" w:bidi="id_ID"/>
        </w:rPr>
        <w:t>Setelah kembali dari Kanaan dan mengatakan kepada saudara-saudaranya lagi bahwa Yusuf akan mengurus mereka, keluarga-keluarga itu tinggal di wilayah Gosyen. Waktu berlalu. Yusuf hidup hingga 110 tahun. Kematian saudara-saudara Yusuf tidak disebutkan. Yusuf lebih muda dari 10 saudara-saudaranya. Hanya Benyamin yang lebih muda dari Yusuf. Masuk akal untuk mengasumsikan bahwa saudara-saudara itu telah meninggal dan keturunan setiap saudara sekarang memimpin keluarga saudara laki-laki.</w:t>
      </w:r>
    </w:p>
    <w:p>
      <w:pPr/>
      <w:r>
        <w:rPr>
          <w:lang w:val="id_ID" w:bidi="id_ID"/>
        </w:rPr>
      </w:r>
      <w:r>
        <w:rPr>
          <w:lang w:val="id_ID" w:bidi="id_ID"/>
        </w:rPr>
        <w:t>Kedua putra Yusuf memiliki anak. Yusuf melihat anak-anak Efraim sampai keturunan yang ketiga. Ini bisa berarti bahwa Yusuf melihat anak-anak, cucu, dan cicit Efraim. Terjemahan tidak jelas mengenai generasi mana yang hidup ketika Yusuf mencapai usia 110. Efraim adalah anak kedua Yusuf. Yakub mengadopsi Efraim dan memberikan berkat anak sulung kepada Efraim.</w:t>
      </w:r>
    </w:p>
    <w:p>
      <w:pPr/>
      <w:r>
        <w:rPr>
          <w:lang w:val="id_ID" w:bidi="id_ID"/>
        </w:rPr>
      </w:r>
      <w:r>
        <w:rPr>
          <w:lang w:val="id_ID" w:bidi="id_ID"/>
        </w:rPr>
        <w:t>Anak Yusuf, Manasye, memiliki seorang anak bernama Makir. Yakub juga mengadopsi Manasye, tetapi memberikan Manasye berkat seorang anak yang lebih muda, meskipun Manasye adalah anak sulung. Yusuf mengadopsi anak-anak Makir. Ini berarti bahwa anak-anak Makir mewarisi harta Yusuf.</w:t>
      </w:r>
    </w:p>
    <w:p>
      <w:pPr/>
      <w:r>
        <w:rPr>
          <w:lang w:val="id_ID" w:bidi="id_ID"/>
        </w:rPr>
      </w:r>
      <w:r>
        <w:rPr>
          <w:lang w:val="id_ID" w:bidi="id_ID"/>
        </w:rPr>
        <w:t>Dalam adegan 2, Yusuf mengatakan kepada saudara-saudaranya atau keturunan saudara-saudaranya bahwa Yusuf akan segera meninggal. Yusuf mengingatkan saudara-saudara bahwa Allah telah berjanji untuk membawa mereka kembali ke Kanaan ke tanah yang diberikan Allah kepada Abraham, Ishak, dan Yakub.</w:t>
      </w:r>
    </w:p>
    <w:p>
      <w:pPr/>
      <w:r>
        <w:rPr>
          <w:lang w:val="id_ID" w:bidi="id_ID"/>
        </w:rPr>
      </w:r>
      <w:r>
        <w:rPr>
          <w:lang w:val="id_ID" w:bidi="id_ID"/>
        </w:rPr>
        <w:t>Yakub membuat keturunan Israel atau keturunan Yakub bersumpah untuk membawa jenazah Yusuf kembali ke Kanaan untuk dikuburkan. Mereka harus membawa jenazah Yusuf bersama mereka ketika Allah membawa mereka kembali ke Kanaan.</w:t>
      </w:r>
    </w:p>
    <w:p>
      <w:pPr/>
      <w:r>
        <w:rPr>
          <w:lang w:val="id_ID" w:bidi="id_ID"/>
        </w:rPr>
      </w:r>
      <w:r>
        <w:rPr>
          <w:lang w:val="id_ID" w:bidi="id_ID"/>
        </w:rPr>
        <w:t>Dalam adegan 3, Yusuf meninggal. Para pembalsem Mesir membalsem tubuh Yusuf dan memasukkan jenazah itu ke dalam peti mati. Peti mati ini akan membantu menjaga keutuhan tubuh Yusuf yang dibalsem.</w:t>
      </w:r>
      <w:r>
        <w:rPr>
          <w:lang w:val="id_ID" w:bidi="id_ID"/>
        </w:rPr>
      </w:r>
    </w:p>
    <w:p>
      <w:pPr>
        <w:pStyle w:val="Heading3"/>
      </w:pPr>
      <w:r>
        <w:rPr>
          <w:lang w:val="id_ID" w:bidi="id_ID"/>
        </w:rPr>
        <w:t>Memperagakan Bacaan</w:t>
      </w:r>
    </w:p>
    <w:p>
      <w:pPr/>
      <w:r>
        <w:rPr>
          <w:lang w:val="id_ID" w:bidi="id_ID"/>
        </w:rPr>
      </w:r>
      <w:r>
        <w:rPr>
          <w:lang w:val="id_ID" w:bidi="id_ID"/>
        </w:rPr>
        <w:t>Dengarkan teks sekali lagi dalam versi yang paling mudah dimengerti.</w:t>
      </w:r>
    </w:p>
    <w:p>
      <w:pPr/>
      <w:r>
        <w:rPr>
          <w:lang w:val="id_ID" w:bidi="id_ID"/>
        </w:rPr>
      </w:r>
      <w:r>
        <w:rPr>
          <w:lang w:val="id_ID" w:bidi="id_ID"/>
        </w:rPr>
        <w:t>Dalam sesi ini, tim akan mendramatisir kisah tersebut.</w:t>
      </w:r>
    </w:p>
    <w:p>
      <w:pPr/>
      <w:r>
        <w:rPr>
          <w:lang w:val="id_ID" w:bidi="id_ID"/>
        </w:rPr>
      </w:r>
      <w:r>
        <w:rPr>
          <w:lang w:val="id_ID" w:bidi="id_ID"/>
        </w:rPr>
        <w:t>Kisah ini memiliki 3 adegan.</w:t>
      </w:r>
    </w:p>
    <w:p>
      <w:pPr/>
      <w:r>
        <w:rPr>
          <w:lang w:val="id_ID" w:bidi="id_ID"/>
        </w:rPr>
      </w:r>
      <w:r>
        <w:rPr>
          <w:lang w:val="id_ID" w:bidi="id_ID"/>
        </w:rPr>
        <w:t>Para tokoh dalam kisah ini meliputi:</w:t>
      </w:r>
    </w:p>
    <w:p>
      <w:pPr>
        <w:pStyle w:val="ListBullet"/>
        <w:spacing w:line="240" w:lineRule="auto"/>
        <w:ind w:left="720"/>
      </w:pPr>
      <w:r>
        <w:rPr>
          <w:lang w:val="id_ID" w:bidi="id_ID"/>
        </w:rPr>
      </w:r>
      <w:r>
        <w:rPr>
          <w:lang w:val="id_ID" w:bidi="id_ID"/>
        </w:rPr>
        <w:t>Yusuf</w:t>
      </w:r>
    </w:p>
    <w:p>
      <w:pPr>
        <w:pStyle w:val="ListBullet"/>
        <w:spacing w:line="240" w:lineRule="auto"/>
        <w:ind w:left="720"/>
      </w:pPr>
      <w:r>
        <w:rPr>
          <w:lang w:val="id_ID" w:bidi="id_ID"/>
        </w:rPr>
      </w:r>
      <w:r>
        <w:rPr>
          <w:lang w:val="id_ID" w:bidi="id_ID"/>
        </w:rPr>
        <w:t>Efraim serta putra-putra dan cucu-cucu Efraim</w:t>
      </w:r>
    </w:p>
    <w:p>
      <w:pPr>
        <w:pStyle w:val="ListBullet"/>
        <w:spacing w:line="240" w:lineRule="auto"/>
        <w:ind w:left="720"/>
      </w:pPr>
      <w:r>
        <w:rPr>
          <w:lang w:val="id_ID" w:bidi="id_ID"/>
        </w:rPr>
      </w:r>
      <w:r>
        <w:rPr>
          <w:lang w:val="id_ID" w:bidi="id_ID"/>
        </w:rPr>
        <w:t>Manasye dan anak Manasye, Makir</w:t>
      </w:r>
    </w:p>
    <w:p>
      <w:pPr>
        <w:pStyle w:val="ListBullet"/>
        <w:spacing w:line="240" w:lineRule="auto"/>
        <w:ind w:left="720"/>
      </w:pPr>
      <w:r>
        <w:rPr>
          <w:lang w:val="id_ID" w:bidi="id_ID"/>
        </w:rPr>
      </w:r>
      <w:r>
        <w:rPr>
          <w:lang w:val="id_ID" w:bidi="id_ID"/>
        </w:rPr>
        <w:t>Putra-putra Makir</w:t>
      </w:r>
    </w:p>
    <w:p>
      <w:pPr>
        <w:pStyle w:val="ListBullet"/>
        <w:spacing w:line="240" w:lineRule="auto"/>
        <w:ind w:left="720"/>
      </w:pPr>
      <w:r>
        <w:rPr>
          <w:lang w:val="id_ID" w:bidi="id_ID"/>
        </w:rPr>
      </w:r>
      <w:r>
        <w:rPr>
          <w:lang w:val="id_ID" w:bidi="id_ID"/>
        </w:rPr>
        <w:t>Saudara-saudara Yusuf dan keluarga mereka</w:t>
      </w:r>
    </w:p>
    <w:p>
      <w:pPr>
        <w:pStyle w:val="ListBullet"/>
        <w:spacing w:line="240" w:lineRule="auto"/>
        <w:ind w:left="720"/>
      </w:pPr>
      <w:r>
        <w:rPr>
          <w:lang w:val="id_ID" w:bidi="id_ID"/>
        </w:rPr>
      </w:r>
      <w:r>
        <w:rPr>
          <w:lang w:val="id_ID" w:bidi="id_ID"/>
        </w:rPr>
        <w:t>Para pembalsem Mesir</w:t>
      </w:r>
    </w:p>
    <w:p>
      <w:pPr/>
      <w:r>
        <w:rPr>
          <w:lang w:val="id_ID" w:bidi="id_ID"/>
        </w:rPr>
      </w:r>
      <w:r>
        <w:rPr>
          <w:lang w:val="id_ID" w:bidi="id_ID"/>
        </w:rPr>
        <w:t>Minta kelompok untuk memerankan kisah ini dua kali. Mereka harus memerankannya dalam bahasa yang mereka terjemahkan. Pertama, minta mereka memerankan kisah itu tanpa berhenti. Pada saat kelompok memerankan kisah itu untuk kedua kali, hentikan mereka pada titik yang berbeda dalam kisah tersebut.</w:t>
      </w:r>
    </w:p>
    <w:p>
      <w:pPr/>
      <w:r>
        <w:rPr>
          <w:lang w:val="id_ID" w:bidi="id_ID"/>
        </w:rPr>
      </w:r>
      <w:r>
        <w:rPr>
          <w:lang w:val="id_ID" w:bidi="id_ID"/>
        </w:rPr>
        <w:t>Ketika kelompok memerankan kisah itu untuk pertama kali, perhatikan dialog, alur, plot, dan kronologi kisah tersebut. Perhatikan bagian penting atau sulit dari kisah maupun bagian yang akan diperankan atau diperagakan dan jangan dilewati. Bantu kelompok untuk mengingat bagian dari kisah tersebut.</w:t>
      </w:r>
    </w:p>
    <w:p>
      <w:pPr/>
      <w:r>
        <w:rPr>
          <w:lang w:val="id_ID" w:bidi="id_ID"/>
        </w:rPr>
      </w:r>
      <w:r>
        <w:rPr>
          <w:lang w:val="id_ID" w:bidi="id_ID"/>
        </w:rPr>
        <w:t>Dalam adegan satu, Yusuf terus menetap di Mesir. Putra-putra Yakub lainnya bersama keluarga mereka juga terus tinggal di Mesir. Yusuf hidup hingga 110 tahun. Yusuf melihat anak-anak Efraim, anak kedua Yusuf ke generasi ketiga. Yusuf juga melihat anak-anak Manasye, anak sulung Yusuf. Yusuf memutuskan untuk mengadopsi anak-anak Makir yang adalah anak Manasye.</w:t>
      </w:r>
    </w:p>
    <w:p>
      <w:pPr/>
      <w:r>
        <w:rPr>
          <w:lang w:val="id_ID" w:bidi="id_ID"/>
        </w:rPr>
      </w:r>
      <w:r>
        <w:rPr>
          <w:lang w:val="id_ID" w:bidi="id_ID"/>
        </w:rPr>
        <w:t>Hentikan adegannya: Tanyakan kepada Manasye, "Bagaimana perasaan Anda tentang ayah Anda yang mengadopsi cucu Anda?" Anda mungkin mendengar, "Ini menyenangkan saya. Saya suka ketika ayah saya menunjukkan perkenan yang baik kepada cucu saya dan anak-anaknya. Ini akan membantu mereka di kemudian hari." Tanyakan kepada Yusuf, "Mengapa Anda mengadopsi anak-anak Makir?" Anda mungkin mendengar, "Ayahku mengambil Manasye dan Efraim sebagai anak-anaknya. Saya ingin anak-anak laki-laki mewarisi bagian saya. Manasye adalah yang tertua saya. Sudah tepat bahwa saya menyukai cucu-cucu Manasye." Ulangi adegannya.</w:t>
      </w:r>
    </w:p>
    <w:p>
      <w:pPr/>
      <w:r>
        <w:rPr>
          <w:lang w:val="id_ID" w:bidi="id_ID"/>
        </w:rPr>
      </w:r>
      <w:r>
        <w:rPr>
          <w:lang w:val="id_ID" w:bidi="id_ID"/>
        </w:rPr>
        <w:t>Dalam adegan 2, Yusuf mengatakan kepada keluarga itu bahwa Yusuf akan segera mati. Yusuf berkata, "Allah akan datang untuk membantu Anda dan membawa Anda kembali ke Kanaan, tanah yang dijanjikan Allah kepada Abraham, Ishak dan Yakub."</w:t>
      </w:r>
    </w:p>
    <w:p>
      <w:pPr/>
      <w:r>
        <w:rPr>
          <w:lang w:val="id_ID" w:bidi="id_ID"/>
        </w:rPr>
      </w:r>
      <w:r>
        <w:rPr>
          <w:lang w:val="id_ID" w:bidi="id_ID"/>
        </w:rPr>
        <w:t>Hentikan adegannya: Tanyakan kepada keturunan Yakub, "Bagaimana perasaan Anda ketika Anda mendengar bahwa Yusuf akan segera mati?" Anda mungkin mendengar, "Ini adalah berita yang menakutkan. Sepertinya Yusuf selalu berada di sini mengurus kita, memastikan bahwa kita memiliki apa yang kita butuhkan. Bagaimana kita akan hidup tanpa Yusuf untuk membantu kita? Yusuf mengatakan bahwa Allah akan datang untuk membantu kita. Saya kira kita harus percaya kepada Allah untuk menepati janji itu. Yusuf mengatakan Allah akan datang untuk membawa kita kembali ke Kanaan. Saya bertanya-tanya kapan kita akan kembali. Mesir adalah rumah bagi saya. Saya tidak tahu bagaimana hidup di Kanaan. Itu terdengar cukup sulit. Saya akan mencoba untuk tidak khawatir tentang hal itu." Tanyakan kepada Yusuf, "Bagaimana perasaan Anda tentang kematian Anda?" Anda mungkin mendengar, "Saya sudah tua dan saya lelah. Sudah waktunya bagi saya untuk pergi. Akan menyenangkan melihat ayahku Yakub lagi. Akan menyenangkan melihat kakek saya, Ishak. Saya tidak pernah bertemu kakek buyutku Abraham. Akan menyenangkan bertemu dengannya. Saya telah percaya kepada Allah sepanjang hidup saya. Saya akan terus percaya kepada Allah sekarang. Saya tahu bahwa Allah telah bersama saya ke mana pun saya berada. Allah bersama saya di rumah Potifar dan di penjara. Allah membantu saya memimpin Mesir. Allah akan bersama saya ketika saya mati. Saya dapat mempercayai Allah dalam ini." Ulangi adegannya.</w:t>
      </w:r>
    </w:p>
    <w:p>
      <w:pPr/>
      <w:r>
        <w:rPr>
          <w:lang w:val="id_ID" w:bidi="id_ID"/>
        </w:rPr>
      </w:r>
      <w:r>
        <w:rPr>
          <w:lang w:val="id_ID" w:bidi="id_ID"/>
        </w:rPr>
        <w:t>Yusuf membuat keturunan Israel bersumpah untuk membawa tubuh Yakub kembali ke Kanaan.</w:t>
      </w:r>
    </w:p>
    <w:p>
      <w:pPr/>
      <w:r>
        <w:rPr>
          <w:lang w:val="id_ID" w:bidi="id_ID"/>
        </w:rPr>
      </w:r>
      <w:r>
        <w:rPr>
          <w:lang w:val="id_ID" w:bidi="id_ID"/>
        </w:rPr>
        <w:t>Hentikan adegannya: Tanyakan kepada Yusuf, "Mengapa Anda ingin dimakamkan di Kanaan?" Anda mungkin mendengar, "Kanaan adalah tanah yang dijanjikan Allah kepada kita. Saya ingin mereka ingat bahwa kita harus kembali ke Kanaan. Saya tidak ingin mereka sangat nyaman di sini sehingga mereka menolak untuk kembali. Jika mereka harus membawa saya kembali karena mereka bersumpah, ini akan membantu mereka kembali. Memiliki leluhur Anda dikuburkan di tanah mengikat generasi saat ini dengan tanah itu. Ini benar-benar penting. Mereka harus kembali." Ulangi adegannya.</w:t>
      </w:r>
    </w:p>
    <w:p>
      <w:pPr/>
      <w:r>
        <w:rPr>
          <w:lang w:val="id_ID" w:bidi="id_ID"/>
        </w:rPr>
      </w:r>
      <w:r>
        <w:rPr>
          <w:lang w:val="id_ID" w:bidi="id_ID"/>
        </w:rPr>
        <w:t>Dalam adegan 3, setelah Yusuf meninggal, para juru pembalap Mesir membalap tubuh Yusuf. Ini mengawetkan tubuh Yusuf sehingga keturunannya dapat mengambil tubuh Yusuf ketika mereka kembali ke Kanaan. Orang-orang Mesir menggunakan kotak atau peti mati khusus untuk membantu mempertahankan tubuh Yusuf yang dibalsem.</w:t>
      </w:r>
      <w:r>
        <w:rPr>
          <w:lang w:val="id_ID" w:bidi="id_ID"/>
        </w:rPr>
      </w:r>
    </w:p>
    <w:p>
      <w:pPr>
        <w:pStyle w:val="Heading3"/>
      </w:pPr>
      <w:r>
        <w:rPr>
          <w:lang w:val="id_ID" w:bidi="id_ID"/>
        </w:rPr>
        <w:t>Melengkapi yang Kurang</w:t>
      </w:r>
    </w:p>
    <w:p>
      <w:pPr/>
      <w:r>
        <w:rPr>
          <w:lang w:val="id_ID" w:bidi="id_ID"/>
        </w:rPr>
      </w:r>
      <w:r>
        <w:rPr>
          <w:lang w:val="id_ID" w:bidi="id_ID"/>
        </w:rPr>
        <w:t>Dengarkan teks satu kali dalam versi yang paling mudah dimengerti.</w:t>
      </w:r>
    </w:p>
    <w:p>
      <w:pPr/>
      <w:r>
        <w:rPr>
          <w:lang w:val="id_ID" w:bidi="id_ID"/>
        </w:rPr>
      </w:r>
      <w:r>
        <w:rPr>
          <w:lang w:val="id_ID" w:bidi="id_ID"/>
        </w:rPr>
        <w:t>Yusuf mengadopsi anak-anak Manasye, Makir. Adopsi berarti mengambil para putra itu sebagai milikmu. Ini adalah proses hukum. Anak angkat memiliki semua hak yang dimiliki anak alami. Putra-putra Makir akan mewarisi dari Yusuf seperti seorang anak laki-laki yang akan mewarisi. Gunakan kata penggunaan yang sama untuk penggunaan yang Anda gunakan pada perikop sebelumnya.</w:t>
      </w:r>
    </w:p>
    <w:p>
      <w:pPr/>
      <w:r>
        <w:rPr>
          <w:lang w:val="id_ID" w:bidi="id_ID"/>
        </w:rPr>
      </w:r>
      <w:r>
        <w:rPr>
          <w:lang w:val="id_ID" w:bidi="id_ID"/>
        </w:rPr>
        <w:t>Yusuf mengatakan kepada saudara-saudaranya atau keluarga saudara-saudaranya bahwa "</w:t>
      </w:r>
      <w:r>
        <w:rPr>
          <w:b/>
          <w:lang w:val="id_ID" w:bidi="id_ID"/>
        </w:rPr>
        <w:t>Allah</w:t>
      </w:r>
      <w:r>
        <w:rPr>
          <w:lang w:val="id_ID" w:bidi="id_ID"/>
        </w:rPr>
        <w:t xml:space="preserve"> akan menuntun Anda keluar dari tanah Mesir ini." Allah adalah nama yang biasa untuk Allah. Allah dibahas dalam Glosarium Utama. Gunakan kata yang sama untuk Allah seperti yang Anda gunakan pada perikop lainnya.</w:t>
      </w:r>
    </w:p>
    <w:p>
      <w:pPr/>
      <w:r>
        <w:rPr>
          <w:lang w:val="id_ID" w:bidi="id_ID"/>
        </w:rPr>
      </w:r>
      <w:r>
        <w:rPr>
          <w:lang w:val="id_ID" w:bidi="id_ID"/>
        </w:rPr>
        <w:t>Yakub meminta anak-anak Israel atau keturunan Yakub untuk bersumpah</w:t>
      </w:r>
      <w:r>
        <w:rPr>
          <w:b/>
          <w:lang w:val="id_ID" w:bidi="id_ID"/>
        </w:rPr>
        <w:t>.</w:t>
      </w:r>
      <w:r>
        <w:rPr>
          <w:lang w:val="id_ID" w:bidi="id_ID"/>
        </w:rPr>
        <w:t xml:space="preserve"> Sumpah adalah janji yang khidmat. Sumpah dibahas dalam Glosarium Utama. Gunakan kata yang sama untuk sumpah seperti yang telah Anda gunakan di perikop sebelumnya. </w:t>
      </w:r>
      <w:r>
        <w:rPr>
          <w:b/>
          <w:lang w:val="id_ID" w:bidi="id_ID"/>
        </w:rPr>
        <w:t>Israel</w:t>
      </w:r>
      <w:r>
        <w:rPr>
          <w:lang w:val="id_ID" w:bidi="id_ID"/>
        </w:rPr>
        <w:t xml:space="preserve"> adalah nama baru Yakub. Gunakan kata yang sama untuk Israel yang telah Anda gunakan di perikop lainnya. Israel dibahas dalam Glosarium Utama.</w:t>
      </w:r>
    </w:p>
    <w:p>
      <w:pPr/>
      <w:r>
        <w:rPr>
          <w:lang w:val="id_ID" w:bidi="id_ID"/>
        </w:rPr>
      </w:r>
      <w:r>
        <w:rPr>
          <w:lang w:val="id_ID" w:bidi="id_ID"/>
        </w:rPr>
        <w:t>Ketika Yusuf meninggal, orang-orang Mesir membalsem Yusuf. Ini adalah proses yang sama yang digunakan untuk Yakub. Gunakan kata-kata yang sama untuk menggambarkan ini yang Anda gunakan dengan kematian Yakub.</w:t>
      </w:r>
    </w:p>
    <w:p>
      <w:pPr/>
      <w:r>
        <w:rPr>
          <w:lang w:val="id_ID" w:bidi="id_ID"/>
        </w:rPr>
      </w:r>
      <w:r>
        <w:rPr>
          <w:lang w:val="id_ID" w:bidi="id_ID"/>
        </w:rPr>
        <w:t>Tubuh Yusuf ditempatkan di sebuah peti mati di Mesir. Kotak penguburan apa pun disebut peti mati. Peti mati yang digunakan untuk Yusuf adalah kotak yang dihiasi khusus yang membantu melestarikan tubuh yang dibalsem. Orang-orang Mesir menyebut ini sebuah sarkofagus. Mumi atau tubuh yang dibalsem ditempatkan di dalam kotak khusus ini. Keturunan Yakub menyimpan kotak ini dan 400 tahun kemudian membawanya kembali ke Kanaan ketika mereka meninggalkan Mesir.</w:t>
      </w:r>
    </w:p>
    <w:p>
      <w:pPr/>
      <w:r>
        <w:rPr>
          <w:lang w:val="id_ID" w:bidi="id_ID"/>
        </w:rPr>
      </w:r>
      <w:r>
        <w:rPr>
          <w:lang w:val="id_ID" w:bidi="id_ID"/>
        </w:rPr>
        <w:t>Tunjukkan gambar sebuah sarkofagus yang digunakan untuk pria penting.</w:t>
      </w:r>
      <w:r>
        <w:rPr>
          <w:lang w:val="id_ID" w:bidi="id_ID"/>
        </w:rPr>
      </w:r>
    </w:p>
    <w:p>
      <w:pPr>
        <w:pStyle w:val="Heading3"/>
      </w:pPr>
      <w:r>
        <w:rPr>
          <w:lang w:val="id_ID" w:bidi="id_ID"/>
        </w:rPr>
        <w:t>Menyampaikan Firman Tuhan</w:t>
      </w:r>
    </w:p>
    <w:p>
      <w:pPr/>
      <w:r>
        <w:rPr>
          <w:lang w:val="id_ID" w:bidi="id_ID"/>
        </w:rPr>
      </w:r>
      <w:r>
        <w:rPr>
          <w:lang w:val="id_ID" w:bidi="id_ID"/>
        </w:rPr>
        <w:t>Dengarkan rekaman perikop ini dalam versi terjemahan yang paling mudah dimengerti.</w:t>
      </w:r>
    </w:p>
    <w:p>
      <w:pPr/>
      <w:r>
        <w:rPr>
          <w:lang w:val="id_ID" w:bidi="id_ID"/>
        </w:rPr>
      </w:r>
      <w:r>
        <w:rPr>
          <w:lang w:val="id_ID" w:bidi="id_ID"/>
        </w:rPr>
        <w:t>Dalam sesi ini, ceritakan kembali perikop ini, secara berkelompok, dalam bahasa Anda sendiri.</w:t>
      </w:r>
    </w:p>
    <w:p>
      <w:pPr/>
      <w:r>
        <w:rPr>
          <w:lang w:val="id_ID" w:bidi="id_ID"/>
        </w:rPr>
      </w:r>
      <w:r>
        <w:rPr>
          <w:lang w:val="id_ID" w:bidi="id_ID"/>
        </w:rPr>
        <w:t>Pertama, seluruh kelompok harus berlatih menceritakan perikop ini dalam bahasa Anda sendiri. Ingatlah untuk mengikut sertakan hal-hal yang kamu putuskan dalam langkah sebelumnya, seperti kronologi, kata, frasa, emosi, atau apa pun yang Anda diskusikan.</w:t>
      </w:r>
    </w:p>
    <w:p>
      <w:pPr/>
      <w:r>
        <w:rPr>
          <w:lang w:val="id_ID" w:bidi="id_ID"/>
        </w:rPr>
      </w:r>
      <w:r>
        <w:rPr>
          <w:lang w:val="id_ID" w:bidi="id_ID"/>
        </w:rPr>
        <w:t xml:space="preserve">Seorang anggota kelompok harus menyampaikan beberapa kalimat dari nats itu dan berhenti sejenak. Anggota yang lain harus menceritakan bagian selanjutnya dari perikop tersebut dan berhenti sebentar. Lakukan ini sampai kelompok itu telah menceritakan kembali semua nats tersebut. Anggota-anggota kelompok dapat saling memperbaiki dalam tahap ini. </w:t>
      </w:r>
    </w:p>
    <w:p>
      <w:pPr/>
      <w:r>
        <w:rPr>
          <w:lang w:val="id_ID" w:bidi="id_ID"/>
        </w:rPr>
      </w:r>
      <w:r>
        <w:rPr>
          <w:lang w:val="id_ID" w:bidi="id_ID"/>
        </w:rPr>
        <w:t xml:space="preserve">Jeda rekaman suara di sini. </w:t>
      </w:r>
    </w:p>
    <w:p>
      <w:pPr/>
      <w:r>
        <w:rPr>
          <w:lang w:val="id_ID" w:bidi="id_ID"/>
        </w:rPr>
      </w:r>
      <w:r>
        <w:rPr>
          <w:lang w:val="id_ID" w:bidi="id_ID"/>
        </w:rPr>
        <w:t>Selanjutnya, setiap anggota kelompok harus menceritakan seluruh nats tersebut tanpa gangguan setidaknya satu kali. Seorang anggota kelompok dapat menggunakan benda apa saja, gerakan, atau papan cerita untuk membantu mereka mengingat bagian nats tersebut.</w:t>
      </w:r>
    </w:p>
    <w:p>
      <w:pPr/>
      <w:r>
        <w:rPr>
          <w:lang w:val="id_ID" w:bidi="id_ID"/>
        </w:rPr>
      </w:r>
      <w:r>
        <w:rPr>
          <w:lang w:val="id_ID" w:bidi="id_ID"/>
        </w:rPr>
        <w:t xml:space="preserve">Jeda rekaman suara di sini. </w:t>
      </w:r>
    </w:p>
    <w:p>
      <w:pPr/>
      <w:r>
        <w:rPr>
          <w:lang w:val="id_ID" w:bidi="id_ID"/>
        </w:rPr>
      </w:r>
      <w:r>
        <w:rPr>
          <w:lang w:val="id_ID" w:bidi="id_ID"/>
        </w:rPr>
        <w:t xml:space="preserve">Selanjutnya, kelompok dapat memutuskan versi mana dari bagian tersebut yang paling disukai. Anda mungkin memutuskan untuk menyukai cara bercerita seorang anggota kelompok untuk suatu adegan, tetapi menyukai cara anggota kelompok lain menceritakan adegan lainnya. </w:t>
      </w:r>
    </w:p>
    <w:p>
      <w:pPr/>
      <w:r>
        <w:rPr>
          <w:lang w:val="id_ID" w:bidi="id_ID"/>
        </w:rPr>
      </w:r>
      <w:r>
        <w:rPr>
          <w:lang w:val="id_ID" w:bidi="id_ID"/>
        </w:rPr>
        <w:t xml:space="preserve">Jeda rekaman suara di sini. </w:t>
      </w:r>
    </w:p>
    <w:p>
      <w:pPr/>
      <w:r>
        <w:rPr>
          <w:lang w:val="id_ID" w:bidi="id_ID"/>
        </w:rPr>
      </w:r>
      <w:r>
        <w:rPr>
          <w:lang w:val="id_ID" w:bidi="id_ID"/>
        </w:rPr>
        <w:t xml:space="preserve">Akhirnya, kelompok dapat menyusun versi akhir dari bagian itu yang disetujui oleh semua anggota kelompok. Setiap anggota kelompok harus berlatih menceritakan bentuk akhir dari kisah itu. </w:t>
      </w:r>
      <w:r>
        <w:rPr>
          <w:lang w:val="id_ID" w:bidi="id_ID"/>
        </w:rPr>
      </w:r>
      <w:r>
        <w:rPr>
          <w:lang w:val="id_ID" w:bidi="id_ID"/>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id_ID"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